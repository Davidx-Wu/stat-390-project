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7AF4" w14:textId="2FBC6324" w:rsidR="007B49B9" w:rsidRDefault="007B49B9" w:rsidP="007B49B9">
      <w:pPr>
        <w:pStyle w:val="Heading1"/>
      </w:pPr>
      <w:bookmarkStart w:id="0" w:name="_Hlk208770486"/>
      <w:r>
        <w:t>1AC</w:t>
      </w:r>
    </w:p>
    <w:p w14:paraId="729EA76C" w14:textId="77777777" w:rsidR="007B49B9" w:rsidRPr="006E6951" w:rsidRDefault="007B49B9" w:rsidP="007B49B9">
      <w:pPr>
        <w:pStyle w:val="Heading3"/>
      </w:pPr>
      <w:r>
        <w:t>Advantage 1—PSR</w:t>
      </w:r>
    </w:p>
    <w:p w14:paraId="4B89D0B2" w14:textId="77777777" w:rsidR="007B49B9" w:rsidRPr="00BF2BB8" w:rsidRDefault="007B49B9" w:rsidP="007B49B9">
      <w:pPr>
        <w:pStyle w:val="Heading4"/>
      </w:pPr>
      <w:r w:rsidRPr="00FE1721">
        <w:t xml:space="preserve">Rail union power </w:t>
      </w:r>
      <w:r>
        <w:t>in freefall</w:t>
      </w:r>
      <w:r w:rsidRPr="00FE1721">
        <w:t xml:space="preserve"> now</w:t>
      </w:r>
      <w:r>
        <w:t>—</w:t>
      </w:r>
      <w:r>
        <w:rPr>
          <w:u w:val="single"/>
        </w:rPr>
        <w:t>Biden</w:t>
      </w:r>
      <w:r>
        <w:t>’s intervention was the last straw.</w:t>
      </w:r>
    </w:p>
    <w:p w14:paraId="01181D40" w14:textId="77777777" w:rsidR="007B49B9" w:rsidRPr="00FE1721" w:rsidRDefault="007B49B9" w:rsidP="007B49B9">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1526D8E6" w14:textId="77777777" w:rsidR="007B49B9" w:rsidRPr="004A559E" w:rsidRDefault="007B49B9" w:rsidP="007B49B9">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0E5BAF53" w14:textId="77777777" w:rsidR="007B49B9" w:rsidRPr="004A559E" w:rsidRDefault="007B49B9" w:rsidP="007B49B9">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6E61B1DE" w14:textId="77777777" w:rsidR="007B49B9" w:rsidRPr="004A559E" w:rsidRDefault="007B49B9" w:rsidP="007B49B9">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34F18860" w14:textId="77777777" w:rsidR="007B49B9" w:rsidRPr="004A559E" w:rsidRDefault="007B49B9" w:rsidP="007B49B9">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31098A57" w14:textId="77777777" w:rsidR="007B49B9" w:rsidRPr="004F0BE1" w:rsidRDefault="007B49B9" w:rsidP="007B49B9">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560CFFAD" w14:textId="77777777" w:rsidR="007B49B9" w:rsidRPr="004A559E" w:rsidRDefault="007B49B9" w:rsidP="007B49B9">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4BB9620B" w14:textId="77777777" w:rsidR="007B49B9" w:rsidRPr="004A559E" w:rsidRDefault="007B49B9" w:rsidP="007B49B9">
      <w:pPr>
        <w:rPr>
          <w:sz w:val="14"/>
        </w:rPr>
      </w:pPr>
      <w:r w:rsidRPr="004A559E">
        <w:rPr>
          <w:sz w:val="14"/>
        </w:rPr>
        <w:t>History of Rail Regulation</w:t>
      </w:r>
    </w:p>
    <w:p w14:paraId="21F323CE" w14:textId="77777777" w:rsidR="007B49B9" w:rsidRPr="004A559E" w:rsidRDefault="007B49B9" w:rsidP="007B49B9">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07B14738" w14:textId="77777777" w:rsidR="007B49B9" w:rsidRPr="004A559E" w:rsidRDefault="007B49B9" w:rsidP="007B49B9">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3705D75B" w14:textId="77777777" w:rsidR="007B49B9" w:rsidRPr="004A559E" w:rsidRDefault="007B49B9" w:rsidP="007B49B9">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762397BF" w14:textId="77777777" w:rsidR="007B49B9" w:rsidRPr="004A559E" w:rsidRDefault="007B49B9" w:rsidP="007B49B9">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4E81647C" w14:textId="77777777" w:rsidR="007B49B9" w:rsidRPr="004A559E" w:rsidRDefault="007B49B9" w:rsidP="007B49B9">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54F8CAAD" w14:textId="77777777" w:rsidR="007B49B9" w:rsidRPr="00687EB9" w:rsidRDefault="007B49B9" w:rsidP="007B49B9">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678442AF" w14:textId="77777777" w:rsidR="007B49B9" w:rsidRPr="004A559E" w:rsidRDefault="007B49B9" w:rsidP="007B49B9">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57FF2CBB" w14:textId="77777777" w:rsidR="007B49B9" w:rsidRPr="004A559E" w:rsidRDefault="007B49B9" w:rsidP="007B49B9">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7363F71E" w14:textId="77777777" w:rsidR="007B49B9" w:rsidRPr="00BE2D4B" w:rsidRDefault="007B49B9" w:rsidP="007B49B9">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5D0C3D65" w14:textId="77777777" w:rsidR="007B49B9" w:rsidRPr="004A559E" w:rsidRDefault="007B49B9" w:rsidP="007B49B9">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399C4381" w14:textId="77777777" w:rsidR="007B49B9" w:rsidRPr="004A559E" w:rsidRDefault="007B49B9" w:rsidP="007B49B9">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3AD67059" w14:textId="77777777" w:rsidR="007B49B9" w:rsidRPr="004A559E" w:rsidRDefault="007B49B9" w:rsidP="007B49B9">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4FA0E0EB" w14:textId="77777777" w:rsidR="007B49B9" w:rsidRPr="004A559E" w:rsidRDefault="007B49B9" w:rsidP="007B49B9">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69E1885C" w14:textId="77777777" w:rsidR="007B49B9" w:rsidRPr="004A559E" w:rsidRDefault="007B49B9" w:rsidP="007B49B9">
      <w:pPr>
        <w:rPr>
          <w:sz w:val="14"/>
        </w:rPr>
      </w:pPr>
      <w:r w:rsidRPr="004A559E">
        <w:rPr>
          <w:sz w:val="14"/>
        </w:rPr>
        <w:t>The Effects of Deregulation</w:t>
      </w:r>
    </w:p>
    <w:p w14:paraId="0C392E55" w14:textId="77777777" w:rsidR="007B49B9" w:rsidRPr="004A559E" w:rsidRDefault="007B49B9" w:rsidP="007B49B9">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08B31E7E" w14:textId="77777777" w:rsidR="007B49B9" w:rsidRPr="004A559E" w:rsidRDefault="007B49B9" w:rsidP="007B49B9">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5AA5704F" w14:textId="77777777" w:rsidR="007B49B9" w:rsidRPr="004A559E" w:rsidRDefault="007B49B9" w:rsidP="007B49B9">
      <w:pPr>
        <w:rPr>
          <w:sz w:val="14"/>
        </w:rPr>
      </w:pPr>
      <w:r w:rsidRPr="004A559E">
        <w:rPr>
          <w:sz w:val="14"/>
        </w:rPr>
        <w:t>[FIGURE OMITTED]</w:t>
      </w:r>
    </w:p>
    <w:p w14:paraId="17D26ACE" w14:textId="77777777" w:rsidR="007B49B9" w:rsidRPr="00814A39" w:rsidRDefault="007B49B9" w:rsidP="007B49B9">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7E582E15" w14:textId="77777777" w:rsidR="007B49B9" w:rsidRPr="00CD289C" w:rsidRDefault="007B49B9" w:rsidP="007B49B9">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17ECE640" w14:textId="77777777" w:rsidR="007B49B9" w:rsidRPr="004A559E" w:rsidRDefault="007B49B9" w:rsidP="007B49B9">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7649DA39" w14:textId="77777777" w:rsidR="007B49B9" w:rsidRPr="004A559E" w:rsidRDefault="007B49B9" w:rsidP="007B49B9">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0A45A6A9" w14:textId="77777777" w:rsidR="007B49B9" w:rsidRPr="004A559E" w:rsidRDefault="007B49B9" w:rsidP="007B49B9">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2D174EE1" w14:textId="77777777" w:rsidR="007B49B9" w:rsidRPr="004A559E" w:rsidRDefault="007B49B9" w:rsidP="007B49B9">
      <w:pPr>
        <w:rPr>
          <w:sz w:val="14"/>
        </w:rPr>
      </w:pPr>
      <w:r w:rsidRPr="004A559E">
        <w:rPr>
          <w:sz w:val="14"/>
        </w:rPr>
        <w:t>The Current State of Freight Railroads</w:t>
      </w:r>
    </w:p>
    <w:p w14:paraId="7239CB07" w14:textId="77777777" w:rsidR="007B49B9" w:rsidRPr="004A559E" w:rsidRDefault="007B49B9" w:rsidP="007B49B9">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2E2EBBB6" w14:textId="77777777" w:rsidR="007B49B9" w:rsidRPr="004A559E" w:rsidRDefault="007B49B9" w:rsidP="007B49B9">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51E40BCF" w14:textId="77777777" w:rsidR="007B49B9" w:rsidRPr="004A559E" w:rsidRDefault="007B49B9" w:rsidP="007B49B9">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34A5E41C" w14:textId="77777777" w:rsidR="007B49B9" w:rsidRPr="004A559E" w:rsidRDefault="007B49B9" w:rsidP="007B49B9">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5B2CCCD4" w14:textId="77777777" w:rsidR="007B49B9" w:rsidRPr="004A559E" w:rsidRDefault="007B49B9" w:rsidP="007B49B9">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60BAC5DE" w14:textId="77777777" w:rsidR="007B49B9" w:rsidRPr="004A559E" w:rsidRDefault="007B49B9" w:rsidP="007B49B9">
      <w:pPr>
        <w:rPr>
          <w:sz w:val="14"/>
        </w:rPr>
      </w:pPr>
      <w:r w:rsidRPr="004A559E">
        <w:rPr>
          <w:sz w:val="14"/>
        </w:rPr>
        <w:t>[FIGURE OMITTED]</w:t>
      </w:r>
    </w:p>
    <w:p w14:paraId="7845C237" w14:textId="77777777" w:rsidR="007B49B9" w:rsidRPr="00CD289C" w:rsidRDefault="007B49B9" w:rsidP="007B49B9">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2738BFC1" w14:textId="77777777" w:rsidR="007B49B9" w:rsidRPr="00247DF3" w:rsidRDefault="007B49B9" w:rsidP="007B49B9">
      <w:pPr>
        <w:pStyle w:val="Heading4"/>
      </w:pPr>
      <w:r>
        <w:t>The RLA’s dispute mechanism prevents effective action</w:t>
      </w:r>
    </w:p>
    <w:p w14:paraId="472107AF" w14:textId="77777777" w:rsidR="007B49B9" w:rsidRPr="006F61B0" w:rsidRDefault="007B49B9" w:rsidP="007B49B9">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5930A3BB" w14:textId="77777777" w:rsidR="007B49B9" w:rsidRPr="00B100CB" w:rsidRDefault="007B49B9" w:rsidP="007B49B9">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3A063100" w14:textId="77777777" w:rsidR="007B49B9" w:rsidRPr="00B100CB" w:rsidRDefault="007B49B9" w:rsidP="007B49B9">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1A928E57" w14:textId="77777777" w:rsidR="007B49B9" w:rsidRPr="00B100CB" w:rsidRDefault="007B49B9" w:rsidP="007B49B9">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036B6212" w14:textId="77777777" w:rsidR="007B49B9" w:rsidRPr="00B100CB" w:rsidRDefault="007B49B9" w:rsidP="007B49B9">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499E046F" w14:textId="77777777" w:rsidR="007B49B9" w:rsidRPr="00B100CB" w:rsidRDefault="007B49B9" w:rsidP="007B49B9">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4E1D037F" w14:textId="77777777" w:rsidR="007B49B9" w:rsidRPr="00B100CB" w:rsidRDefault="007B49B9" w:rsidP="007B49B9">
      <w:pPr>
        <w:ind w:firstLine="720"/>
        <w:rPr>
          <w:sz w:val="16"/>
        </w:rPr>
      </w:pPr>
      <w:r w:rsidRPr="00B100CB">
        <w:rPr>
          <w:sz w:val="16"/>
        </w:rPr>
        <w:t>In many respects, the RLA is more favourable to workers than the NLRA:</w:t>
      </w:r>
    </w:p>
    <w:p w14:paraId="4A1BEB90" w14:textId="77777777" w:rsidR="007B49B9" w:rsidRPr="00B100CB" w:rsidRDefault="007B49B9" w:rsidP="007B49B9">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C28D7A5" w14:textId="77777777" w:rsidR="007B49B9" w:rsidRPr="00B100CB" w:rsidRDefault="007B49B9" w:rsidP="007B49B9">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35E590BC" w14:textId="77777777" w:rsidR="007B49B9" w:rsidRPr="00B100CB" w:rsidRDefault="007B49B9" w:rsidP="007B49B9">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42EE5430" w14:textId="77777777" w:rsidR="007B49B9" w:rsidRPr="00B100CB" w:rsidRDefault="007B49B9" w:rsidP="007B49B9">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4C2091C0" w14:textId="77777777" w:rsidR="007B49B9" w:rsidRPr="00B100CB" w:rsidRDefault="007B49B9" w:rsidP="007B49B9">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18844433" w14:textId="77777777" w:rsidR="007B49B9" w:rsidRPr="00B100CB" w:rsidRDefault="007B49B9" w:rsidP="007B49B9">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25391D04" w14:textId="77777777" w:rsidR="007B49B9" w:rsidRPr="00B100CB" w:rsidRDefault="007B49B9" w:rsidP="007B49B9">
      <w:pPr>
        <w:rPr>
          <w:sz w:val="16"/>
        </w:rPr>
      </w:pPr>
      <w:r w:rsidRPr="00B100CB">
        <w:rPr>
          <w:sz w:val="16"/>
        </w:rPr>
        <w:t>The RLA and Strike Avoidance</w:t>
      </w:r>
    </w:p>
    <w:p w14:paraId="1B1AD6AE" w14:textId="77777777" w:rsidR="007B49B9" w:rsidRPr="00B100CB" w:rsidRDefault="007B49B9" w:rsidP="007B49B9">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6FAA9BD6" w14:textId="77777777" w:rsidR="007B49B9" w:rsidRPr="00D61D8F" w:rsidRDefault="007B49B9" w:rsidP="007B49B9">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7F295DA5" w14:textId="77777777" w:rsidR="007B49B9" w:rsidRPr="00B100CB" w:rsidRDefault="007B49B9" w:rsidP="007B49B9">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70FA7B59" w14:textId="77777777" w:rsidR="007B49B9" w:rsidRPr="00B100CB" w:rsidRDefault="007B49B9" w:rsidP="007B49B9">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545B01A3" w14:textId="77777777" w:rsidR="007B49B9" w:rsidRPr="0050078E" w:rsidRDefault="007B49B9" w:rsidP="007B49B9">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425AB13E" w14:textId="77777777" w:rsidR="007B49B9" w:rsidRPr="00B100CB" w:rsidRDefault="007B49B9" w:rsidP="007B49B9">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2C4E67FF" w14:textId="77777777" w:rsidR="007B49B9" w:rsidRPr="00BA3F2A" w:rsidRDefault="007B49B9" w:rsidP="007B49B9">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56F87E9F" w14:textId="77777777" w:rsidR="007B49B9" w:rsidRPr="00BA3F2A" w:rsidRDefault="007B49B9" w:rsidP="007B49B9">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161E8390" w14:textId="77777777" w:rsidR="007B49B9" w:rsidRPr="00B100CB" w:rsidRDefault="007B49B9" w:rsidP="007B49B9">
      <w:pPr>
        <w:rPr>
          <w:sz w:val="16"/>
        </w:rPr>
      </w:pPr>
      <w:r w:rsidRPr="00B100CB">
        <w:rPr>
          <w:sz w:val="16"/>
        </w:rPr>
        <w:t>2019-2022 Negotiations</w:t>
      </w:r>
    </w:p>
    <w:p w14:paraId="2BA9F113" w14:textId="77777777" w:rsidR="007B49B9" w:rsidRPr="00B100CB" w:rsidRDefault="007B49B9" w:rsidP="007B49B9">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31921D80" w14:textId="77777777" w:rsidR="007B49B9" w:rsidRPr="00254555" w:rsidRDefault="007B49B9" w:rsidP="007B49B9">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4D8288CC" w14:textId="77777777" w:rsidR="007B49B9" w:rsidRPr="00AB42BF" w:rsidRDefault="007B49B9" w:rsidP="007B49B9">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23C6D706" w14:textId="77777777" w:rsidR="007B49B9" w:rsidRPr="00B100CB" w:rsidRDefault="007B49B9" w:rsidP="007B49B9">
      <w:pPr>
        <w:rPr>
          <w:sz w:val="16"/>
        </w:rPr>
      </w:pPr>
      <w:r w:rsidRPr="00B100CB">
        <w:rPr>
          <w:sz w:val="16"/>
        </w:rPr>
        <w:t>Coming Back to the NLRA</w:t>
      </w:r>
    </w:p>
    <w:p w14:paraId="1E33BDA6" w14:textId="77777777" w:rsidR="007B49B9" w:rsidRPr="00B100CB" w:rsidRDefault="007B49B9" w:rsidP="007B49B9">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41FF532F" w14:textId="77777777" w:rsidR="007B49B9" w:rsidRPr="00B100CB" w:rsidRDefault="007B49B9" w:rsidP="007B49B9">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7B270FA8" w14:textId="77777777" w:rsidR="007B49B9" w:rsidRPr="00B100CB" w:rsidRDefault="007B49B9" w:rsidP="007B49B9">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24909B37" w14:textId="77777777" w:rsidR="007B49B9" w:rsidRPr="00B100CB" w:rsidRDefault="007B49B9" w:rsidP="007B49B9">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5A9F5822" w14:textId="77777777" w:rsidR="007B49B9" w:rsidRPr="000E241B" w:rsidRDefault="007B49B9" w:rsidP="007B49B9">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2E04F14F" w14:textId="77777777" w:rsidR="007B49B9" w:rsidRPr="00B100CB" w:rsidRDefault="007B49B9" w:rsidP="007B49B9">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0EAA3F31" w14:textId="77777777" w:rsidR="007B49B9" w:rsidRPr="000E241B" w:rsidRDefault="007B49B9" w:rsidP="007B49B9">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3446E5F6" w14:textId="77777777" w:rsidR="007B49B9" w:rsidRDefault="007B49B9" w:rsidP="007B49B9">
      <w:pPr>
        <w:ind w:firstLine="720"/>
        <w:rPr>
          <w:sz w:val="12"/>
        </w:rPr>
      </w:pPr>
    </w:p>
    <w:p w14:paraId="1EF0D9D3" w14:textId="77777777" w:rsidR="007B49B9" w:rsidRPr="003762ED" w:rsidRDefault="007B49B9" w:rsidP="007B49B9">
      <w:pPr>
        <w:pStyle w:val="Heading4"/>
      </w:pPr>
      <w:r>
        <w:t xml:space="preserve">That makes PSR </w:t>
      </w:r>
      <w:r>
        <w:rPr>
          <w:b w:val="0"/>
          <w:bCs/>
        </w:rPr>
        <w:t xml:space="preserve">(precision scheduled railroading) </w:t>
      </w:r>
      <w:r>
        <w:t>inevitable</w:t>
      </w:r>
    </w:p>
    <w:p w14:paraId="18E123C2" w14:textId="77777777" w:rsidR="007B49B9" w:rsidRPr="009924E8" w:rsidRDefault="007B49B9" w:rsidP="007B49B9">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1025947C" w14:textId="77777777" w:rsidR="007B49B9" w:rsidRPr="004741B0" w:rsidRDefault="007B49B9" w:rsidP="007B49B9">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0CBE05B5" w14:textId="77777777" w:rsidR="007B49B9" w:rsidRPr="004741B0" w:rsidRDefault="007B49B9" w:rsidP="007B49B9">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70EDAE1E" w14:textId="77777777" w:rsidR="007B49B9" w:rsidRPr="003762ED" w:rsidRDefault="007B49B9" w:rsidP="007B49B9">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693DAC08" w14:textId="77777777" w:rsidR="007B49B9" w:rsidRPr="009A77E1" w:rsidRDefault="007B49B9" w:rsidP="007B49B9">
      <w:pPr>
        <w:pStyle w:val="Heading4"/>
      </w:pPr>
      <w:r>
        <w:t>PSR makes rail terminally unworkable</w:t>
      </w:r>
    </w:p>
    <w:p w14:paraId="7DFDA7E9" w14:textId="77777777" w:rsidR="007B49B9" w:rsidRPr="003B6467" w:rsidRDefault="007B49B9" w:rsidP="007B49B9">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071FA343" w14:textId="77777777" w:rsidR="007B49B9" w:rsidRPr="008537A4" w:rsidRDefault="007B49B9" w:rsidP="007B49B9">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63C70081" w14:textId="77777777" w:rsidR="007B49B9" w:rsidRPr="00052A81" w:rsidRDefault="007B49B9" w:rsidP="007B49B9">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646B336C" w14:textId="77777777" w:rsidR="007B49B9" w:rsidRPr="00052A81" w:rsidRDefault="007B49B9" w:rsidP="007B49B9">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7FA098E9" w14:textId="77777777" w:rsidR="007B49B9" w:rsidRPr="00052A81" w:rsidRDefault="007B49B9" w:rsidP="007B49B9">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F172B50" w14:textId="77777777" w:rsidR="007B49B9" w:rsidRPr="00052A81" w:rsidRDefault="007B49B9" w:rsidP="007B49B9">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46E581E4" w14:textId="77777777" w:rsidR="007B49B9" w:rsidRPr="00052A81" w:rsidRDefault="007B49B9" w:rsidP="007B49B9">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6DB4DBE5" w14:textId="77777777" w:rsidR="007B49B9" w:rsidRPr="00052A81" w:rsidRDefault="007B49B9" w:rsidP="007B49B9">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4E64D8C0" w14:textId="77777777" w:rsidR="007B49B9" w:rsidRPr="00052A81" w:rsidRDefault="007B49B9" w:rsidP="007B49B9">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0DDC21A2" w14:textId="77777777" w:rsidR="007B49B9" w:rsidRPr="00052A81" w:rsidRDefault="007B49B9" w:rsidP="007B49B9">
      <w:pPr>
        <w:rPr>
          <w:sz w:val="16"/>
        </w:rPr>
      </w:pPr>
      <w:r w:rsidRPr="00052A81">
        <w:rPr>
          <w:sz w:val="16"/>
        </w:rPr>
        <w:t>[FIGURE OMITTED]</w:t>
      </w:r>
    </w:p>
    <w:p w14:paraId="5102FC32" w14:textId="77777777" w:rsidR="007B49B9" w:rsidRPr="00052A81" w:rsidRDefault="007B49B9" w:rsidP="007B49B9">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7A91FAC7" w14:textId="77777777" w:rsidR="007B49B9" w:rsidRPr="00052A81" w:rsidRDefault="007B49B9" w:rsidP="007B49B9">
      <w:pPr>
        <w:rPr>
          <w:sz w:val="16"/>
        </w:rPr>
      </w:pPr>
      <w:r w:rsidRPr="00052A81">
        <w:rPr>
          <w:sz w:val="16"/>
        </w:rPr>
        <w:t>Service Degradation and the Future of Freight Rail</w:t>
      </w:r>
    </w:p>
    <w:p w14:paraId="4D4EA4B8" w14:textId="77777777" w:rsidR="007B49B9" w:rsidRPr="00052A81" w:rsidRDefault="007B49B9" w:rsidP="007B49B9">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5D120D92" w14:textId="77777777" w:rsidR="007B49B9" w:rsidRPr="00052A81" w:rsidRDefault="007B49B9" w:rsidP="007B49B9">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189F7501" w14:textId="77777777" w:rsidR="007B49B9" w:rsidRPr="00052A81" w:rsidRDefault="007B49B9" w:rsidP="007B49B9">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38586E79" w14:textId="77777777" w:rsidR="007B49B9" w:rsidRPr="00052A81" w:rsidRDefault="007B49B9" w:rsidP="007B49B9">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3392D9E5" w14:textId="77777777" w:rsidR="007B49B9" w:rsidRDefault="007B49B9" w:rsidP="007B49B9"/>
    <w:p w14:paraId="23BDFA0A" w14:textId="77777777" w:rsidR="007B49B9" w:rsidRPr="00E4761D" w:rsidRDefault="007B49B9" w:rsidP="007B49B9">
      <w:pPr>
        <w:pStyle w:val="Heading4"/>
      </w:pPr>
      <w:r>
        <w:t xml:space="preserve">Wrecks </w:t>
      </w:r>
      <w:r w:rsidRPr="00A57A87">
        <w:rPr>
          <w:u w:val="single"/>
        </w:rPr>
        <w:t>supply chain resilience</w:t>
      </w:r>
      <w:r>
        <w:t>, grain and semiconductors.</w:t>
      </w:r>
    </w:p>
    <w:p w14:paraId="4A2E0EED" w14:textId="77777777" w:rsidR="007B49B9" w:rsidRPr="001C6FCE" w:rsidRDefault="007B49B9" w:rsidP="007B49B9">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63FF63E6" w14:textId="77777777" w:rsidR="007B49B9" w:rsidRPr="00651121" w:rsidRDefault="007B49B9" w:rsidP="007B49B9">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57A86B89" w14:textId="77777777" w:rsidR="007B49B9" w:rsidRPr="00651121" w:rsidRDefault="007B49B9" w:rsidP="007B49B9">
      <w:pPr>
        <w:ind w:firstLine="720"/>
        <w:rPr>
          <w:i/>
          <w:iCs/>
          <w:sz w:val="14"/>
        </w:rPr>
      </w:pPr>
      <w:r w:rsidRPr="00651121">
        <w:rPr>
          <w:i/>
          <w:iCs/>
          <w:sz w:val="14"/>
        </w:rPr>
        <w:t>1. Customers: Shippers and Consumers</w:t>
      </w:r>
    </w:p>
    <w:p w14:paraId="73323FB5" w14:textId="77777777" w:rsidR="007B49B9" w:rsidRPr="00651121" w:rsidRDefault="007B49B9" w:rsidP="007B49B9">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69C2F3E5" w14:textId="77777777" w:rsidR="007B49B9" w:rsidRPr="00651121" w:rsidRDefault="007B49B9" w:rsidP="007B49B9">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77137CD1" w14:textId="77777777" w:rsidR="007B49B9" w:rsidRPr="00651121" w:rsidRDefault="007B49B9" w:rsidP="007B49B9">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41A85BF5" w14:textId="77777777" w:rsidR="007B49B9" w:rsidRPr="00651121" w:rsidRDefault="007B49B9" w:rsidP="007B49B9">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72DC8D8F" w14:textId="77777777" w:rsidR="007B49B9" w:rsidRPr="00651121" w:rsidRDefault="007B49B9" w:rsidP="007B49B9">
      <w:pPr>
        <w:ind w:firstLine="720"/>
        <w:rPr>
          <w:i/>
          <w:iCs/>
          <w:sz w:val="14"/>
        </w:rPr>
      </w:pPr>
      <w:r w:rsidRPr="00651121">
        <w:rPr>
          <w:i/>
          <w:iCs/>
          <w:sz w:val="14"/>
        </w:rPr>
        <w:t>2. Workers and Safety</w:t>
      </w:r>
    </w:p>
    <w:p w14:paraId="122F92B3" w14:textId="77777777" w:rsidR="007B49B9" w:rsidRPr="00651121" w:rsidRDefault="007B49B9" w:rsidP="007B49B9">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461B984C" w14:textId="77777777" w:rsidR="007B49B9" w:rsidRPr="00651121" w:rsidRDefault="007B49B9" w:rsidP="007B49B9">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2BAE6916" w14:textId="77777777" w:rsidR="007B49B9" w:rsidRPr="00651121" w:rsidRDefault="007B49B9" w:rsidP="007B49B9">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5D0243C9" w14:textId="77777777" w:rsidR="007B49B9" w:rsidRPr="00651121" w:rsidRDefault="007B49B9" w:rsidP="007B49B9">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3AEF6B35" w14:textId="77777777" w:rsidR="007B49B9" w:rsidRPr="00651121" w:rsidRDefault="007B49B9" w:rsidP="007B49B9">
      <w:pPr>
        <w:ind w:firstLine="720"/>
        <w:rPr>
          <w:i/>
          <w:iCs/>
          <w:sz w:val="14"/>
        </w:rPr>
      </w:pPr>
      <w:r w:rsidRPr="00651121">
        <w:rPr>
          <w:i/>
          <w:iCs/>
          <w:sz w:val="14"/>
        </w:rPr>
        <w:t>3. Smaller Communities</w:t>
      </w:r>
    </w:p>
    <w:p w14:paraId="0DF0AD65" w14:textId="77777777" w:rsidR="007B49B9" w:rsidRPr="00651121" w:rsidRDefault="007B49B9" w:rsidP="007B49B9">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6538A6B3" w14:textId="77777777" w:rsidR="007B49B9" w:rsidRPr="00651121" w:rsidRDefault="007B49B9" w:rsidP="007B49B9">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496004E8" w14:textId="77777777" w:rsidR="007B49B9" w:rsidRPr="00651121" w:rsidRDefault="007B49B9" w:rsidP="007B49B9">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03A916FF" w14:textId="77777777" w:rsidR="007B49B9" w:rsidRPr="00651121" w:rsidRDefault="007B49B9" w:rsidP="007B49B9">
      <w:pPr>
        <w:ind w:firstLine="720"/>
        <w:rPr>
          <w:i/>
          <w:iCs/>
          <w:sz w:val="14"/>
        </w:rPr>
      </w:pPr>
      <w:r w:rsidRPr="00651121">
        <w:rPr>
          <w:i/>
          <w:iCs/>
          <w:sz w:val="14"/>
        </w:rPr>
        <w:t>4. Climate and Industrial Policy: Underexpansion</w:t>
      </w:r>
    </w:p>
    <w:p w14:paraId="08E3D888" w14:textId="77777777" w:rsidR="007B49B9" w:rsidRPr="00651121" w:rsidRDefault="007B49B9" w:rsidP="007B49B9">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27F68D1C" w14:textId="77777777" w:rsidR="007B49B9" w:rsidRDefault="007B49B9" w:rsidP="007B49B9">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38902B63" w14:textId="77777777" w:rsidR="007B49B9" w:rsidRPr="00BB1917" w:rsidRDefault="007B49B9" w:rsidP="007B49B9">
      <w:pPr>
        <w:pStyle w:val="Heading4"/>
      </w:pPr>
      <w:r>
        <w:t xml:space="preserve">PSR </w:t>
      </w:r>
      <w:r>
        <w:rPr>
          <w:u w:val="single"/>
        </w:rPr>
        <w:t>has wrecked</w:t>
      </w:r>
      <w:r>
        <w:t xml:space="preserve"> US wheat exports </w:t>
      </w:r>
    </w:p>
    <w:p w14:paraId="0DDD41FF" w14:textId="77777777" w:rsidR="007B49B9" w:rsidRDefault="007B49B9" w:rsidP="007B49B9">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7C397C9F" w14:textId="77777777" w:rsidR="007B49B9" w:rsidRDefault="007B49B9" w:rsidP="007B49B9">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446EC750" w14:textId="77777777" w:rsidR="007B49B9" w:rsidRPr="00B41840" w:rsidRDefault="007B49B9" w:rsidP="007B49B9">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68E12319" w14:textId="77777777" w:rsidR="007B49B9" w:rsidRDefault="007B49B9" w:rsidP="007B49B9">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200C6A86" w14:textId="77777777" w:rsidR="007B49B9" w:rsidRPr="005F4DE2" w:rsidRDefault="007B49B9" w:rsidP="007B49B9">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175F5480" w14:textId="77777777" w:rsidR="007B49B9" w:rsidRPr="005F4DE2" w:rsidRDefault="007B49B9" w:rsidP="007B49B9">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3F39605B" w14:textId="77777777" w:rsidR="007B49B9" w:rsidRPr="005F4DE2" w:rsidRDefault="007B49B9" w:rsidP="007B49B9">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17326332" w14:textId="77777777" w:rsidR="007B49B9" w:rsidRPr="005F4DE2" w:rsidRDefault="007B49B9" w:rsidP="007B49B9">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03142A5E" w14:textId="77777777" w:rsidR="007B49B9" w:rsidRPr="005F4DE2" w:rsidRDefault="007B49B9" w:rsidP="007B49B9">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37AA0A47" w14:textId="77777777" w:rsidR="007B49B9" w:rsidRPr="005F4DE2" w:rsidRDefault="007B49B9" w:rsidP="007B49B9">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11590D21" w14:textId="77777777" w:rsidR="007B49B9" w:rsidRPr="005F4DE2" w:rsidRDefault="007B49B9" w:rsidP="007B49B9">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20597279" w14:textId="77777777" w:rsidR="007B49B9" w:rsidRPr="005F4DE2" w:rsidRDefault="007B49B9" w:rsidP="007B49B9">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22894A60" w14:textId="77777777" w:rsidR="007B49B9" w:rsidRPr="005F4DE2" w:rsidRDefault="007B49B9" w:rsidP="007B49B9">
      <w:pPr>
        <w:rPr>
          <w:sz w:val="12"/>
        </w:rPr>
      </w:pPr>
      <w:r w:rsidRPr="005F4DE2">
        <w:rPr>
          <w:sz w:val="12"/>
        </w:rPr>
        <w:t>Mitigating Risk in a Complex System</w:t>
      </w:r>
    </w:p>
    <w:p w14:paraId="07F7041E" w14:textId="77777777" w:rsidR="007B49B9" w:rsidRPr="005F4DE2" w:rsidRDefault="007B49B9" w:rsidP="007B49B9">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2A65B211" w14:textId="77777777" w:rsidR="007B49B9" w:rsidRPr="005F4DE2" w:rsidRDefault="007B49B9" w:rsidP="007B49B9">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1A6CEE60" w14:textId="77777777" w:rsidR="007B49B9" w:rsidRPr="005F4DE2" w:rsidRDefault="007B49B9" w:rsidP="007B49B9">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60019531" w14:textId="77777777" w:rsidR="007B49B9" w:rsidRPr="005F4DE2" w:rsidRDefault="007B49B9" w:rsidP="007B49B9">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37C55B1C" w14:textId="77777777" w:rsidR="007B49B9" w:rsidRPr="005F4DE2" w:rsidRDefault="007B49B9" w:rsidP="007B49B9">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294500A3" w14:textId="77777777" w:rsidR="007B49B9" w:rsidRPr="005F4DE2" w:rsidRDefault="007B49B9" w:rsidP="007B49B9">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57364149" w14:textId="77777777" w:rsidR="007B49B9" w:rsidRPr="005F4DE2" w:rsidRDefault="007B49B9" w:rsidP="007B49B9">
      <w:pPr>
        <w:rPr>
          <w:sz w:val="12"/>
        </w:rPr>
      </w:pPr>
      <w:r w:rsidRPr="005F4DE2">
        <w:rPr>
          <w:sz w:val="12"/>
        </w:rPr>
        <w:t>Conclusion: Strategic Responses to the Weaponization of Food in Hybrid Warfare</w:t>
      </w:r>
    </w:p>
    <w:p w14:paraId="57735FB7" w14:textId="77777777" w:rsidR="007B49B9" w:rsidRPr="005F4DE2" w:rsidRDefault="007B49B9" w:rsidP="007B49B9">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002BD34A" w14:textId="77777777" w:rsidR="007B49B9" w:rsidRPr="005F4DE2" w:rsidRDefault="007B49B9" w:rsidP="007B49B9">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2C556F43" w14:textId="77777777" w:rsidR="007B49B9" w:rsidRPr="0097560D" w:rsidRDefault="007B49B9" w:rsidP="007B49B9">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649A2BB7" w14:textId="77777777" w:rsidR="007B49B9" w:rsidRPr="003B4C31" w:rsidRDefault="007B49B9" w:rsidP="007B49B9">
      <w:pPr>
        <w:pStyle w:val="Heading4"/>
      </w:pPr>
      <w:r>
        <w:t xml:space="preserve">That causes </w:t>
      </w:r>
      <w:r>
        <w:rPr>
          <w:u w:val="single"/>
        </w:rPr>
        <w:t>instability</w:t>
      </w:r>
      <w:r>
        <w:t xml:space="preserve"> in MENA—those </w:t>
      </w:r>
      <w:r>
        <w:rPr>
          <w:u w:val="single"/>
        </w:rPr>
        <w:t>escalate</w:t>
      </w:r>
      <w:r>
        <w:t>.</w:t>
      </w:r>
    </w:p>
    <w:p w14:paraId="098BF38F" w14:textId="77777777" w:rsidR="007B49B9" w:rsidRPr="003B4C31" w:rsidRDefault="007B49B9" w:rsidP="007B49B9">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590B73E3" w14:textId="77777777" w:rsidR="007B49B9" w:rsidRPr="003B4C31" w:rsidRDefault="007B49B9" w:rsidP="007B49B9">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2769BB7C" w14:textId="77777777" w:rsidR="007B49B9" w:rsidRPr="003B4C31" w:rsidRDefault="007B49B9" w:rsidP="007B49B9">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1E4A4CBB" w14:textId="77777777" w:rsidR="007B49B9" w:rsidRPr="003B4C31" w:rsidRDefault="007B49B9" w:rsidP="007B49B9">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236E5CC1" w14:textId="77777777" w:rsidR="007B49B9" w:rsidRPr="003B4C31" w:rsidRDefault="007B49B9" w:rsidP="007B49B9">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5BE92224" w14:textId="77777777" w:rsidR="007B49B9" w:rsidRPr="003B4C31" w:rsidRDefault="007B49B9" w:rsidP="007B49B9">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19CFAA9A" w14:textId="77777777" w:rsidR="007B49B9" w:rsidRPr="003B4C31" w:rsidRDefault="007B49B9" w:rsidP="007B49B9">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4ED0A285" w14:textId="77777777" w:rsidR="007B49B9" w:rsidRPr="0052386F" w:rsidRDefault="007B49B9" w:rsidP="007B49B9">
      <w:pPr>
        <w:pStyle w:val="Heading4"/>
        <w:rPr>
          <w:rFonts w:cs="Calibri"/>
        </w:rPr>
      </w:pPr>
      <w:r>
        <w:rPr>
          <w:rFonts w:cs="Calibri"/>
        </w:rPr>
        <w:t>Food wars go</w:t>
      </w:r>
      <w:r w:rsidRPr="0052386F">
        <w:rPr>
          <w:rFonts w:cs="Calibri"/>
        </w:rPr>
        <w:t xml:space="preserve"> nuclear. </w:t>
      </w:r>
    </w:p>
    <w:p w14:paraId="34F7BA95" w14:textId="77777777" w:rsidR="007B49B9" w:rsidRPr="0052386F" w:rsidRDefault="007B49B9" w:rsidP="007B49B9">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EBDC00C" w14:textId="77777777" w:rsidR="007B49B9" w:rsidRPr="0052386F" w:rsidRDefault="007B49B9" w:rsidP="007B49B9">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707D3EA2" w14:textId="77777777" w:rsidR="007B49B9" w:rsidRPr="0052386F" w:rsidRDefault="007B49B9" w:rsidP="007B49B9">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0FD8C87D" w14:textId="77777777" w:rsidR="007B49B9" w:rsidRPr="0052386F" w:rsidRDefault="007B49B9" w:rsidP="007B49B9">
      <w:pPr>
        <w:rPr>
          <w:sz w:val="16"/>
        </w:rPr>
      </w:pPr>
      <w:r w:rsidRPr="0052386F">
        <w:rPr>
          <w:sz w:val="16"/>
        </w:rPr>
        <w:t>Thus, in developing a new food system for the world of the 21st Century, we also have to find a way to curb the human appetite for war.</w:t>
      </w:r>
    </w:p>
    <w:p w14:paraId="0A900BCD" w14:textId="77777777" w:rsidR="007B49B9" w:rsidRPr="0052386F" w:rsidRDefault="007B49B9" w:rsidP="007B49B9">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53216747" w14:textId="77777777" w:rsidR="007B49B9" w:rsidRPr="0019510E" w:rsidRDefault="007B49B9" w:rsidP="007B49B9">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4383E449" w14:textId="77777777" w:rsidR="007B49B9" w:rsidRPr="006C49B8" w:rsidRDefault="007B49B9" w:rsidP="007B49B9">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35D9A806" w14:textId="77777777" w:rsidR="007B49B9" w:rsidRPr="009256AD" w:rsidRDefault="007B49B9" w:rsidP="007B49B9">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7A0FD068" w14:textId="77777777" w:rsidR="007B49B9" w:rsidRPr="00FD5F28" w:rsidRDefault="007B49B9" w:rsidP="007B49B9">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4BBB2B01" w14:textId="77777777" w:rsidR="007B49B9" w:rsidRPr="0019510E" w:rsidRDefault="007B49B9" w:rsidP="007B49B9">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666D9DB4" w14:textId="77777777" w:rsidR="007B49B9" w:rsidRPr="0019510E" w:rsidRDefault="007B49B9" w:rsidP="007B49B9">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1647E227" w14:textId="77777777" w:rsidR="007B49B9" w:rsidRPr="00097C69" w:rsidRDefault="007B49B9" w:rsidP="007B49B9">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5EBBAAE3" w14:textId="77777777" w:rsidR="007B49B9" w:rsidRPr="0019510E" w:rsidRDefault="007B49B9" w:rsidP="007B49B9">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6097B38F" w14:textId="77777777" w:rsidR="007B49B9" w:rsidRPr="003B4C31" w:rsidRDefault="007B49B9" w:rsidP="007B49B9">
      <w:pPr>
        <w:pStyle w:val="Heading4"/>
        <w:spacing w:line="276" w:lineRule="auto"/>
      </w:pPr>
      <w:r w:rsidRPr="003B4C31">
        <w:t>Proxy wars in Africa escalate.</w:t>
      </w:r>
    </w:p>
    <w:p w14:paraId="36D060C6" w14:textId="77777777" w:rsidR="007B49B9" w:rsidRDefault="007B49B9" w:rsidP="007B49B9">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731D4E03" w14:textId="77777777" w:rsidR="007B49B9" w:rsidRPr="00185B45" w:rsidRDefault="007B49B9" w:rsidP="007B49B9">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4646D13C" w14:textId="77777777" w:rsidR="007B49B9" w:rsidRPr="00185B45" w:rsidRDefault="007B49B9" w:rsidP="007B49B9">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25D5C649" w14:textId="77777777" w:rsidR="007B49B9" w:rsidRPr="00185B45" w:rsidRDefault="007B49B9" w:rsidP="007B49B9">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1524B00B" w14:textId="77777777" w:rsidR="007B49B9" w:rsidRPr="00185B45" w:rsidRDefault="007B49B9" w:rsidP="007B49B9">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3B826173" w14:textId="77777777" w:rsidR="007B49B9" w:rsidRPr="00185B45" w:rsidRDefault="007B49B9" w:rsidP="007B49B9">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13E14F3F" w14:textId="77777777" w:rsidR="007B49B9" w:rsidRPr="00185B45" w:rsidRDefault="007B49B9" w:rsidP="007B49B9">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45A9EEE4" w14:textId="77777777" w:rsidR="007B49B9" w:rsidRPr="00185B45" w:rsidRDefault="007B49B9" w:rsidP="007B49B9">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233E73DA" w14:textId="77777777" w:rsidR="007B49B9" w:rsidRPr="00185B45" w:rsidRDefault="007B49B9" w:rsidP="007B49B9">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2DEF2F90" w14:textId="77777777" w:rsidR="007B49B9" w:rsidRPr="00691BF9" w:rsidRDefault="007B49B9" w:rsidP="007B49B9">
      <w:pPr>
        <w:spacing w:line="276" w:lineRule="auto"/>
      </w:pPr>
    </w:p>
    <w:p w14:paraId="4C007816" w14:textId="77777777" w:rsidR="007B49B9" w:rsidRDefault="007B49B9" w:rsidP="007B49B9">
      <w:pPr>
        <w:pStyle w:val="Heading3"/>
      </w:pPr>
      <w:r>
        <w:t>Advantage 2—Automated Rail</w:t>
      </w:r>
    </w:p>
    <w:p w14:paraId="490BB67D" w14:textId="77777777" w:rsidR="007B49B9" w:rsidRPr="006B0EE7" w:rsidRDefault="007B49B9" w:rsidP="007B49B9">
      <w:pPr>
        <w:pStyle w:val="Heading4"/>
      </w:pPr>
      <w:r>
        <w:t xml:space="preserve">Rail automation happening now—it’s </w:t>
      </w:r>
      <w:r>
        <w:rPr>
          <w:u w:val="single"/>
        </w:rPr>
        <w:t>vulnerable</w:t>
      </w:r>
      <w:r>
        <w:t xml:space="preserve"> and will be </w:t>
      </w:r>
      <w:r>
        <w:rPr>
          <w:u w:val="single"/>
        </w:rPr>
        <w:t>hacked</w:t>
      </w:r>
      <w:r>
        <w:t>.</w:t>
      </w:r>
    </w:p>
    <w:p w14:paraId="6164B2B9" w14:textId="77777777" w:rsidR="007B49B9" w:rsidRPr="00081D43" w:rsidRDefault="007B49B9" w:rsidP="007B49B9">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6F2950D3" w14:textId="77777777" w:rsidR="007B49B9" w:rsidRPr="00A3455E" w:rsidRDefault="007B49B9" w:rsidP="007B49B9">
      <w:pPr>
        <w:rPr>
          <w:i/>
          <w:iCs/>
          <w:u w:val="single"/>
        </w:rPr>
      </w:pPr>
      <w:r w:rsidRPr="00A3455E">
        <w:rPr>
          <w:i/>
          <w:iCs/>
          <w:u w:val="single"/>
        </w:rPr>
        <w:t xml:space="preserve">4.1.4 RAILWAY CYBERSECURITY </w:t>
      </w:r>
    </w:p>
    <w:p w14:paraId="1F0EA4E4" w14:textId="77777777" w:rsidR="007B49B9" w:rsidRPr="00C71BF3" w:rsidRDefault="007B49B9" w:rsidP="007B49B9">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0FD88A95" w14:textId="77777777" w:rsidR="007B49B9" w:rsidRPr="00C71BF3" w:rsidRDefault="007B49B9" w:rsidP="007B49B9">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0149421C" w14:textId="77777777" w:rsidR="007B49B9" w:rsidRPr="00C71BF3" w:rsidRDefault="007B49B9" w:rsidP="007B49B9">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7279E6B0" w14:textId="77777777" w:rsidR="007B49B9" w:rsidRPr="00C71BF3" w:rsidRDefault="007B49B9" w:rsidP="007B49B9">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993E8D2" w14:textId="77777777" w:rsidR="007B49B9" w:rsidRPr="00C71BF3" w:rsidRDefault="007B49B9" w:rsidP="007B49B9">
      <w:pPr>
        <w:ind w:firstLine="720"/>
        <w:rPr>
          <w:sz w:val="12"/>
        </w:rPr>
      </w:pPr>
      <w:r w:rsidRPr="00C71BF3">
        <w:rPr>
          <w:sz w:val="12"/>
        </w:rPr>
        <w:t xml:space="preserve">3. Most attacks were performed against login/passwords as automated dictionary attacks. </w:t>
      </w:r>
    </w:p>
    <w:p w14:paraId="4A57A179" w14:textId="77777777" w:rsidR="007B49B9" w:rsidRPr="00C71BF3" w:rsidRDefault="007B49B9" w:rsidP="007B49B9">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1EDA68FD" w14:textId="77777777" w:rsidR="007B49B9" w:rsidRPr="00C71BF3" w:rsidRDefault="007B49B9" w:rsidP="007B49B9">
      <w:pPr>
        <w:rPr>
          <w:i/>
          <w:iCs/>
          <w:sz w:val="12"/>
        </w:rPr>
      </w:pPr>
      <w:r w:rsidRPr="00C71BF3">
        <w:rPr>
          <w:i/>
          <w:iCs/>
          <w:sz w:val="12"/>
        </w:rPr>
        <w:t xml:space="preserve">4.1.4.1 RAILWAY CYBERSECURITY CHALLENGES AND THREAT VECTORS </w:t>
      </w:r>
    </w:p>
    <w:p w14:paraId="3BFA7712" w14:textId="77777777" w:rsidR="007B49B9" w:rsidRPr="00ED4F51" w:rsidRDefault="007B49B9" w:rsidP="007B49B9">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12B6BA1E" w14:textId="77777777" w:rsidR="007B49B9" w:rsidRPr="00ED4F51" w:rsidRDefault="007B49B9" w:rsidP="007B49B9">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070EDCCE" w14:textId="77777777" w:rsidR="007B49B9" w:rsidRPr="00C71BF3" w:rsidRDefault="007B49B9" w:rsidP="007B49B9">
      <w:pPr>
        <w:ind w:firstLine="720"/>
        <w:rPr>
          <w:sz w:val="12"/>
        </w:rPr>
      </w:pPr>
      <w:r w:rsidRPr="00C71BF3">
        <w:rPr>
          <w:sz w:val="12"/>
        </w:rPr>
        <w:t xml:space="preserve">1. Industrial control hardware, firmware, software, and protocols </w:t>
      </w:r>
    </w:p>
    <w:p w14:paraId="60397E63" w14:textId="77777777" w:rsidR="007B49B9" w:rsidRPr="00C71BF3" w:rsidRDefault="007B49B9" w:rsidP="007B49B9">
      <w:pPr>
        <w:ind w:left="720"/>
        <w:rPr>
          <w:sz w:val="12"/>
        </w:rPr>
      </w:pPr>
      <w:r w:rsidRPr="00C71BF3">
        <w:rPr>
          <w:sz w:val="12"/>
        </w:rPr>
        <w:t xml:space="preserve">2. RFID, Wi-Fi, Terrestrial Trunked Radio (TETRA) and LTE-based radio systems are used for transmitting operational data </w:t>
      </w:r>
    </w:p>
    <w:p w14:paraId="18B2749C" w14:textId="77777777" w:rsidR="007B49B9" w:rsidRPr="00C71BF3" w:rsidRDefault="007B49B9" w:rsidP="007B49B9">
      <w:pPr>
        <w:ind w:firstLine="720"/>
        <w:rPr>
          <w:sz w:val="12"/>
        </w:rPr>
      </w:pPr>
      <w:r w:rsidRPr="00C71BF3">
        <w:rPr>
          <w:sz w:val="12"/>
        </w:rPr>
        <w:t xml:space="preserve">3. Remote installations of communications and control infrastructure </w:t>
      </w:r>
    </w:p>
    <w:p w14:paraId="11303395" w14:textId="77777777" w:rsidR="007B49B9" w:rsidRPr="00C71BF3" w:rsidRDefault="007B49B9" w:rsidP="007B49B9">
      <w:pPr>
        <w:ind w:firstLine="720"/>
        <w:rPr>
          <w:sz w:val="12"/>
        </w:rPr>
      </w:pPr>
      <w:r w:rsidRPr="00C71BF3">
        <w:rPr>
          <w:sz w:val="12"/>
        </w:rPr>
        <w:t xml:space="preserve">4. Fare payment and validation systems that interface to the banking infrastructure </w:t>
      </w:r>
    </w:p>
    <w:p w14:paraId="0137835F" w14:textId="77777777" w:rsidR="007B49B9" w:rsidRPr="00C71BF3" w:rsidRDefault="007B49B9" w:rsidP="007B49B9">
      <w:pPr>
        <w:ind w:firstLine="720"/>
        <w:rPr>
          <w:sz w:val="12"/>
        </w:rPr>
      </w:pPr>
      <w:r w:rsidRPr="00C71BF3">
        <w:rPr>
          <w:sz w:val="12"/>
        </w:rPr>
        <w:t xml:space="preserve">5. Interfaces with external agencies or entities in exchange for real-time operational data </w:t>
      </w:r>
    </w:p>
    <w:p w14:paraId="49B77561" w14:textId="77777777" w:rsidR="007B49B9" w:rsidRPr="00C71BF3" w:rsidRDefault="007B49B9" w:rsidP="007B49B9">
      <w:pPr>
        <w:rPr>
          <w:sz w:val="12"/>
        </w:rPr>
      </w:pPr>
      <w:r w:rsidRPr="00ED4F51">
        <w:rPr>
          <w:u w:val="single"/>
        </w:rPr>
        <w:t>Cybersecurity threats can be in the following form</w:t>
      </w:r>
      <w:r w:rsidRPr="00C71BF3">
        <w:rPr>
          <w:sz w:val="12"/>
        </w:rPr>
        <w:t xml:space="preserve">: </w:t>
      </w:r>
    </w:p>
    <w:p w14:paraId="1E1EE7FA" w14:textId="77777777" w:rsidR="007B49B9" w:rsidRPr="00C71BF3" w:rsidRDefault="007B49B9" w:rsidP="007B49B9">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22B629AE" w14:textId="77777777" w:rsidR="007B49B9" w:rsidRPr="00C71BF3" w:rsidRDefault="007B49B9" w:rsidP="007B49B9">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4169B31B" w14:textId="77777777" w:rsidR="007B49B9" w:rsidRPr="00C71BF3" w:rsidRDefault="007B49B9" w:rsidP="007B49B9">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0F08E3CF" w14:textId="77777777" w:rsidR="007B49B9" w:rsidRPr="00C71BF3" w:rsidRDefault="007B49B9" w:rsidP="007B49B9">
      <w:pPr>
        <w:ind w:firstLine="720"/>
        <w:rPr>
          <w:sz w:val="12"/>
        </w:rPr>
      </w:pPr>
      <w:r w:rsidRPr="00C71BF3">
        <w:rPr>
          <w:sz w:val="12"/>
        </w:rPr>
        <w:t xml:space="preserve">4. Human factors - Improper training, negligence, and lack of awareness). </w:t>
      </w:r>
    </w:p>
    <w:p w14:paraId="63183D3C" w14:textId="77777777" w:rsidR="007B49B9" w:rsidRPr="00C71BF3" w:rsidRDefault="007B49B9" w:rsidP="007B49B9">
      <w:pPr>
        <w:rPr>
          <w:sz w:val="12"/>
        </w:rPr>
      </w:pPr>
      <w:r w:rsidRPr="00C71BF3">
        <w:rPr>
          <w:sz w:val="12"/>
        </w:rPr>
        <w:t xml:space="preserve">The types of cybersecurity threats include: </w:t>
      </w:r>
    </w:p>
    <w:p w14:paraId="33F21A1D" w14:textId="77777777" w:rsidR="007B49B9" w:rsidRPr="00C71BF3" w:rsidRDefault="007B49B9" w:rsidP="007B49B9">
      <w:pPr>
        <w:ind w:left="720"/>
        <w:rPr>
          <w:sz w:val="12"/>
        </w:rPr>
      </w:pPr>
      <w:r w:rsidRPr="00C71BF3">
        <w:rPr>
          <w:sz w:val="12"/>
        </w:rPr>
        <w:t xml:space="preserve">1. Data theft - Stealing valuable information or data residing at transit site locations or secondary storage locations </w:t>
      </w:r>
    </w:p>
    <w:p w14:paraId="69E092EA" w14:textId="77777777" w:rsidR="007B49B9" w:rsidRPr="00C71BF3" w:rsidRDefault="007B49B9" w:rsidP="007B49B9">
      <w:pPr>
        <w:ind w:firstLine="720"/>
        <w:rPr>
          <w:sz w:val="12"/>
        </w:rPr>
      </w:pPr>
      <w:r w:rsidRPr="00C71BF3">
        <w:rPr>
          <w:sz w:val="12"/>
        </w:rPr>
        <w:t xml:space="preserve">2. Data integrity breaches - Critical data being compromised or tampered with </w:t>
      </w:r>
    </w:p>
    <w:p w14:paraId="677106AD" w14:textId="77777777" w:rsidR="007B49B9" w:rsidRPr="00C71BF3" w:rsidRDefault="007B49B9" w:rsidP="007B49B9">
      <w:pPr>
        <w:ind w:firstLine="720"/>
        <w:rPr>
          <w:sz w:val="12"/>
        </w:rPr>
      </w:pPr>
      <w:r w:rsidRPr="00C71BF3">
        <w:rPr>
          <w:sz w:val="12"/>
        </w:rPr>
        <w:t xml:space="preserve">3. Denial of Service – An attack that triggers rejection of user access </w:t>
      </w:r>
    </w:p>
    <w:p w14:paraId="761A1BB9" w14:textId="77777777" w:rsidR="007B49B9" w:rsidRPr="00C71BF3" w:rsidRDefault="007B49B9" w:rsidP="007B49B9">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62A6723B" w14:textId="77777777" w:rsidR="007B49B9" w:rsidRPr="00C71BF3" w:rsidRDefault="007B49B9" w:rsidP="007B49B9">
      <w:pPr>
        <w:ind w:firstLine="720"/>
        <w:rPr>
          <w:sz w:val="12"/>
        </w:rPr>
      </w:pPr>
      <w:r w:rsidRPr="00C71BF3">
        <w:rPr>
          <w:sz w:val="12"/>
        </w:rPr>
        <w:t xml:space="preserve">1. </w:t>
      </w:r>
      <w:r w:rsidRPr="00ED4F51">
        <w:rPr>
          <w:u w:val="single"/>
        </w:rPr>
        <w:t>Train collision</w:t>
      </w:r>
      <w:r w:rsidRPr="00C71BF3">
        <w:rPr>
          <w:sz w:val="12"/>
        </w:rPr>
        <w:t xml:space="preserve"> </w:t>
      </w:r>
    </w:p>
    <w:p w14:paraId="26791C2C" w14:textId="77777777" w:rsidR="007B49B9" w:rsidRPr="00C71BF3" w:rsidRDefault="007B49B9" w:rsidP="007B49B9">
      <w:pPr>
        <w:ind w:firstLine="720"/>
        <w:rPr>
          <w:sz w:val="12"/>
        </w:rPr>
      </w:pPr>
      <w:r w:rsidRPr="00C71BF3">
        <w:rPr>
          <w:sz w:val="12"/>
        </w:rPr>
        <w:t xml:space="preserve">2. </w:t>
      </w:r>
      <w:r w:rsidRPr="00ED4F51">
        <w:rPr>
          <w:u w:val="single"/>
        </w:rPr>
        <w:t>Derailment</w:t>
      </w:r>
      <w:r w:rsidRPr="00C71BF3">
        <w:rPr>
          <w:sz w:val="12"/>
        </w:rPr>
        <w:t xml:space="preserve"> </w:t>
      </w:r>
    </w:p>
    <w:p w14:paraId="0F3A9C8E" w14:textId="77777777" w:rsidR="007B49B9" w:rsidRPr="00C71BF3" w:rsidRDefault="007B49B9" w:rsidP="007B49B9">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56949B86" w14:textId="77777777" w:rsidR="007B49B9" w:rsidRPr="00C71BF3" w:rsidRDefault="007B49B9" w:rsidP="007B49B9">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1E1F3667" w14:textId="77777777" w:rsidR="007B49B9" w:rsidRPr="00C71BF3" w:rsidRDefault="007B49B9" w:rsidP="007B49B9">
      <w:pPr>
        <w:ind w:firstLine="720"/>
        <w:rPr>
          <w:sz w:val="12"/>
        </w:rPr>
      </w:pPr>
      <w:r w:rsidRPr="00C71BF3">
        <w:rPr>
          <w:sz w:val="12"/>
        </w:rPr>
        <w:t xml:space="preserve">5. </w:t>
      </w:r>
      <w:r w:rsidRPr="00ED4F51">
        <w:rPr>
          <w:u w:val="single"/>
        </w:rPr>
        <w:t>Financial loss</w:t>
      </w:r>
      <w:r w:rsidRPr="00C71BF3">
        <w:rPr>
          <w:sz w:val="12"/>
        </w:rPr>
        <w:t xml:space="preserve"> </w:t>
      </w:r>
    </w:p>
    <w:p w14:paraId="2E76D547" w14:textId="77777777" w:rsidR="007B49B9" w:rsidRPr="00C71BF3" w:rsidRDefault="007B49B9" w:rsidP="007B49B9">
      <w:pPr>
        <w:ind w:firstLine="720"/>
        <w:rPr>
          <w:sz w:val="12"/>
        </w:rPr>
      </w:pPr>
      <w:r w:rsidRPr="00C71BF3">
        <w:rPr>
          <w:sz w:val="12"/>
        </w:rPr>
        <w:t xml:space="preserve">6. </w:t>
      </w:r>
      <w:r w:rsidRPr="00ED4F51">
        <w:rPr>
          <w:u w:val="single"/>
        </w:rPr>
        <w:t>Failure to comply with law</w:t>
      </w:r>
      <w:r w:rsidRPr="00C71BF3">
        <w:rPr>
          <w:sz w:val="12"/>
        </w:rPr>
        <w:t xml:space="preserve"> </w:t>
      </w:r>
    </w:p>
    <w:p w14:paraId="1FE0BFB0" w14:textId="77777777" w:rsidR="007B49B9" w:rsidRPr="00C71BF3" w:rsidRDefault="007B49B9" w:rsidP="007B49B9">
      <w:pPr>
        <w:ind w:firstLine="720"/>
        <w:rPr>
          <w:sz w:val="12"/>
        </w:rPr>
      </w:pPr>
      <w:r w:rsidRPr="00C71BF3">
        <w:rPr>
          <w:sz w:val="12"/>
        </w:rPr>
        <w:t xml:space="preserve">7. </w:t>
      </w:r>
      <w:r w:rsidRPr="00ED4F51">
        <w:rPr>
          <w:u w:val="single"/>
        </w:rPr>
        <w:t>Criminal damage</w:t>
      </w:r>
      <w:r w:rsidRPr="00C71BF3">
        <w:rPr>
          <w:sz w:val="12"/>
        </w:rPr>
        <w:t xml:space="preserve"> </w:t>
      </w:r>
    </w:p>
    <w:p w14:paraId="0C2693F0" w14:textId="77777777" w:rsidR="007B49B9" w:rsidRPr="00C71BF3" w:rsidRDefault="007B49B9" w:rsidP="007B49B9">
      <w:pPr>
        <w:ind w:firstLine="720"/>
        <w:rPr>
          <w:sz w:val="12"/>
        </w:rPr>
      </w:pPr>
      <w:r w:rsidRPr="00C71BF3">
        <w:rPr>
          <w:sz w:val="12"/>
        </w:rPr>
        <w:t xml:space="preserve">8. Reputational damage to railway systems due to leakage of sensitive information and any of the examples above </w:t>
      </w:r>
    </w:p>
    <w:p w14:paraId="3F061F3A" w14:textId="77777777" w:rsidR="007B49B9" w:rsidRPr="00C71BF3" w:rsidRDefault="007B49B9" w:rsidP="007B49B9">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68E8C105" w14:textId="77777777" w:rsidR="007B49B9" w:rsidRPr="00C71BF3" w:rsidRDefault="007B49B9" w:rsidP="007B49B9">
      <w:pPr>
        <w:rPr>
          <w:sz w:val="12"/>
        </w:rPr>
      </w:pPr>
      <w:r w:rsidRPr="00C71BF3">
        <w:rPr>
          <w:sz w:val="12"/>
        </w:rPr>
        <w:t>4.1.4.2 CONSIDERATIONS FOR ACHIEVING RAIL TRANSPORTATION CYBERSECURITY VISION AND GOALS</w:t>
      </w:r>
    </w:p>
    <w:p w14:paraId="4441CB8F" w14:textId="77777777" w:rsidR="007B49B9" w:rsidRPr="00C71BF3" w:rsidRDefault="007B49B9" w:rsidP="007B49B9">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2B2B189F" w14:textId="77777777" w:rsidR="007B49B9" w:rsidRPr="00C71BF3" w:rsidRDefault="007B49B9" w:rsidP="007B49B9">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2F5C6647" w14:textId="77777777" w:rsidR="007B49B9" w:rsidRPr="00C71BF3" w:rsidRDefault="007B49B9" w:rsidP="007B49B9">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06CC7575" w14:textId="77777777" w:rsidR="007B49B9" w:rsidRPr="00C71BF3" w:rsidRDefault="007B49B9" w:rsidP="007B49B9">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6CC2BDCD" w14:textId="77777777" w:rsidR="007B49B9" w:rsidRPr="00C71BF3" w:rsidRDefault="007B49B9" w:rsidP="007B49B9">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05F85970" w14:textId="77777777" w:rsidR="007B49B9" w:rsidRPr="00C71BF3" w:rsidRDefault="007B49B9" w:rsidP="007B49B9">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238BC9D3" w14:textId="77777777" w:rsidR="007B49B9" w:rsidRPr="00C71BF3" w:rsidRDefault="007B49B9" w:rsidP="007B49B9">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44CA569B" w14:textId="77777777" w:rsidR="007B49B9" w:rsidRPr="00C71BF3" w:rsidRDefault="007B49B9" w:rsidP="007B49B9">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21693F91" w14:textId="77777777" w:rsidR="007B49B9" w:rsidRPr="00C71BF3" w:rsidRDefault="007B49B9" w:rsidP="007B49B9">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5DB86D8C" w14:textId="77777777" w:rsidR="007B49B9" w:rsidRPr="00C71BF3" w:rsidRDefault="007B49B9" w:rsidP="007B49B9">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074F85D4" w14:textId="77777777" w:rsidR="007B49B9" w:rsidRPr="00C71BF3" w:rsidRDefault="007B49B9" w:rsidP="007B49B9">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10CDD40F" w14:textId="77777777" w:rsidR="007B49B9" w:rsidRPr="00C71BF3" w:rsidRDefault="007B49B9" w:rsidP="007B49B9">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434D0636" w14:textId="77777777" w:rsidR="007B49B9" w:rsidRPr="00C71BF3" w:rsidRDefault="007B49B9" w:rsidP="007B49B9">
      <w:pPr>
        <w:ind w:firstLine="720"/>
        <w:rPr>
          <w:sz w:val="12"/>
        </w:rPr>
      </w:pPr>
      <w:r w:rsidRPr="00C71BF3">
        <w:rPr>
          <w:sz w:val="12"/>
        </w:rPr>
        <w:t xml:space="preserve">1. Security is designed to target a mission-critical application with crucial safety requirements. </w:t>
      </w:r>
    </w:p>
    <w:p w14:paraId="7CF41962" w14:textId="77777777" w:rsidR="007B49B9" w:rsidRPr="00C71BF3" w:rsidRDefault="007B49B9" w:rsidP="007B49B9">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3B7EC7A7" w14:textId="77777777" w:rsidR="007B49B9" w:rsidRPr="00C71BF3" w:rsidRDefault="007B49B9" w:rsidP="007B49B9">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09BE1FAC" w14:textId="77777777" w:rsidR="007B49B9" w:rsidRPr="00C71BF3" w:rsidRDefault="007B49B9" w:rsidP="007B49B9">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5DD1C055" w14:textId="77777777" w:rsidR="007B49B9" w:rsidRPr="00C71BF3" w:rsidRDefault="007B49B9" w:rsidP="007B49B9">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52CC5538" w14:textId="77777777" w:rsidR="007B49B9" w:rsidRPr="00C71BF3" w:rsidRDefault="007B49B9" w:rsidP="007B49B9">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03EE251B" w14:textId="77777777" w:rsidR="007B49B9" w:rsidRPr="00C71BF3" w:rsidRDefault="007B49B9" w:rsidP="007B49B9">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62123587" w14:textId="77777777" w:rsidR="007B49B9" w:rsidRPr="00C71BF3" w:rsidRDefault="007B49B9" w:rsidP="007B49B9">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6F9C6923" w14:textId="77777777" w:rsidR="007B49B9" w:rsidRDefault="007B49B9" w:rsidP="007B49B9">
      <w:pPr>
        <w:pStyle w:val="Heading4"/>
      </w:pPr>
      <w:r>
        <w:t xml:space="preserve">Expanding collective bargaining rights is key to integrate </w:t>
      </w:r>
      <w:r>
        <w:rPr>
          <w:u w:val="single"/>
        </w:rPr>
        <w:t>new rail tech</w:t>
      </w:r>
      <w:r>
        <w:t xml:space="preserve"> safely.</w:t>
      </w:r>
    </w:p>
    <w:p w14:paraId="5E7A4F89" w14:textId="77777777" w:rsidR="007B49B9" w:rsidRDefault="007B49B9" w:rsidP="007B49B9">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154A234C" w14:textId="77777777" w:rsidR="007B49B9" w:rsidRPr="008440A6" w:rsidRDefault="007B49B9" w:rsidP="007B49B9">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5838DCFF" w14:textId="77777777" w:rsidR="007B49B9" w:rsidRPr="00857AE1" w:rsidRDefault="007B49B9" w:rsidP="007B49B9">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1882F9EE" w14:textId="77777777" w:rsidR="007B49B9" w:rsidRPr="008440A6" w:rsidRDefault="007B49B9" w:rsidP="007B49B9">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73BAEA63" w14:textId="77777777" w:rsidR="007B49B9" w:rsidRPr="008440A6" w:rsidRDefault="007B49B9" w:rsidP="007B49B9">
      <w:pPr>
        <w:rPr>
          <w:sz w:val="16"/>
        </w:rPr>
      </w:pPr>
      <w:r w:rsidRPr="008440A6">
        <w:rPr>
          <w:sz w:val="16"/>
        </w:rPr>
        <w:t xml:space="preserve">Deny Safety Waiver Requests That Seek to Deploy Unproven Technology </w:t>
      </w:r>
    </w:p>
    <w:p w14:paraId="64BECA61" w14:textId="77777777" w:rsidR="007B49B9" w:rsidRPr="00857AE1" w:rsidRDefault="007B49B9" w:rsidP="007B49B9">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0666D32B" w14:textId="77777777" w:rsidR="007B49B9" w:rsidRPr="008440A6" w:rsidRDefault="007B49B9" w:rsidP="007B49B9">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31BFC9A0" w14:textId="77777777" w:rsidR="007B49B9" w:rsidRPr="008440A6" w:rsidRDefault="007B49B9" w:rsidP="007B49B9">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25A6D106" w14:textId="77777777" w:rsidR="007B49B9" w:rsidRPr="00857AE1" w:rsidRDefault="007B49B9" w:rsidP="007B49B9">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0BAD9B1D" w14:textId="77777777" w:rsidR="007B49B9" w:rsidRPr="008440A6" w:rsidRDefault="007B49B9" w:rsidP="007B49B9">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1E246966" w14:textId="77777777" w:rsidR="007B49B9" w:rsidRPr="008440A6" w:rsidRDefault="007B49B9" w:rsidP="007B49B9">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75EC3AEE" w14:textId="77777777" w:rsidR="007B49B9" w:rsidRPr="008440A6" w:rsidRDefault="007B49B9" w:rsidP="007B49B9">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029DA43E" w14:textId="77777777" w:rsidR="007B49B9" w:rsidRPr="00857AE1" w:rsidRDefault="007B49B9" w:rsidP="007B49B9">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74B281A9" w14:textId="77777777" w:rsidR="007B49B9" w:rsidRPr="00857AE1" w:rsidRDefault="007B49B9" w:rsidP="007B49B9">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7F2537DD" w14:textId="77777777" w:rsidR="007B49B9" w:rsidRPr="008440A6" w:rsidRDefault="007B49B9" w:rsidP="007B49B9">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51DD19C9" w14:textId="77777777" w:rsidR="007B49B9" w:rsidRPr="008440A6" w:rsidRDefault="007B49B9" w:rsidP="007B49B9">
      <w:pPr>
        <w:rPr>
          <w:sz w:val="16"/>
        </w:rPr>
      </w:pPr>
      <w:r w:rsidRPr="008440A6">
        <w:rPr>
          <w:sz w:val="16"/>
        </w:rPr>
        <w:t xml:space="preserve">Install Federal Requirements for Testing New Technologies </w:t>
      </w:r>
    </w:p>
    <w:p w14:paraId="2A3321A4" w14:textId="77777777" w:rsidR="007B49B9" w:rsidRPr="008440A6" w:rsidRDefault="007B49B9" w:rsidP="007B49B9">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069E6075" w14:textId="77777777" w:rsidR="007B49B9" w:rsidRPr="008440A6" w:rsidRDefault="007B49B9" w:rsidP="007B49B9">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04E70DBF" w14:textId="77777777" w:rsidR="007B49B9" w:rsidRPr="008440A6" w:rsidRDefault="007B49B9" w:rsidP="007B49B9">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2F07166E" w14:textId="77777777" w:rsidR="007B49B9" w:rsidRPr="008440A6" w:rsidRDefault="007B49B9" w:rsidP="007B49B9">
      <w:pPr>
        <w:rPr>
          <w:sz w:val="16"/>
        </w:rPr>
      </w:pPr>
      <w:r w:rsidRPr="008440A6">
        <w:rPr>
          <w:sz w:val="16"/>
        </w:rPr>
        <w:t xml:space="preserve">Promulgate Federal Regulations Addressing Future Technology </w:t>
      </w:r>
    </w:p>
    <w:p w14:paraId="3DF43CB9" w14:textId="77777777" w:rsidR="007B49B9" w:rsidRPr="00D90E65" w:rsidRDefault="007B49B9" w:rsidP="007B49B9">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5DCA58FA" w14:textId="77777777" w:rsidR="007B49B9" w:rsidRPr="008440A6" w:rsidRDefault="007B49B9" w:rsidP="007B49B9">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36C44B82" w14:textId="77777777" w:rsidR="007B49B9" w:rsidRPr="008440A6" w:rsidRDefault="007B49B9" w:rsidP="007B49B9">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23918827" w14:textId="77777777" w:rsidR="007B49B9" w:rsidRPr="008440A6" w:rsidRDefault="007B49B9" w:rsidP="007B49B9">
      <w:pPr>
        <w:rPr>
          <w:sz w:val="16"/>
        </w:rPr>
      </w:pPr>
      <w:r w:rsidRPr="008440A6">
        <w:rPr>
          <w:sz w:val="16"/>
        </w:rPr>
        <w:t xml:space="preserve">Provide Comprehensive Employee Protections and Training </w:t>
      </w:r>
    </w:p>
    <w:p w14:paraId="2121166A" w14:textId="77777777" w:rsidR="007B49B9" w:rsidRPr="008440A6" w:rsidRDefault="007B49B9" w:rsidP="007B49B9">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0D65969C" w14:textId="77777777" w:rsidR="007B49B9" w:rsidRPr="008440A6" w:rsidRDefault="007B49B9" w:rsidP="007B49B9">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0D4F97B2" w14:textId="77777777" w:rsidR="007B49B9" w:rsidRDefault="007B49B9" w:rsidP="007B49B9">
      <w:pPr>
        <w:pStyle w:val="Heading4"/>
      </w:pPr>
      <w:r>
        <w:t>Large-scale cyberattacks on transportation causes Trump lashout—nuclear war.</w:t>
      </w:r>
    </w:p>
    <w:p w14:paraId="417B43E8" w14:textId="77777777" w:rsidR="007B49B9" w:rsidRDefault="007B49B9" w:rsidP="007B49B9">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30E8F69F" w14:textId="77777777" w:rsidR="007B49B9" w:rsidRPr="004F5890" w:rsidRDefault="007B49B9" w:rsidP="007B49B9">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449F558" w14:textId="77777777" w:rsidR="007B49B9" w:rsidRPr="004F5890" w:rsidRDefault="007B49B9" w:rsidP="007B49B9">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54562B07" w14:textId="77777777" w:rsidR="007B49B9" w:rsidRPr="00EE0FFB" w:rsidRDefault="007B49B9" w:rsidP="007B49B9">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08BD8157" w14:textId="77777777" w:rsidR="007B49B9" w:rsidRPr="004F5890" w:rsidRDefault="007B49B9" w:rsidP="007B49B9">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69179941" w14:textId="77777777" w:rsidR="007B49B9" w:rsidRPr="004F5890" w:rsidRDefault="007B49B9" w:rsidP="007B49B9">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495F4AB9" w14:textId="77777777" w:rsidR="007B49B9" w:rsidRPr="004F5890" w:rsidRDefault="007B49B9" w:rsidP="007B49B9">
      <w:pPr>
        <w:rPr>
          <w:sz w:val="14"/>
        </w:rPr>
      </w:pPr>
      <w:r w:rsidRPr="004F5890">
        <w:rPr>
          <w:sz w:val="14"/>
        </w:rPr>
        <w:t>The Nuclear-Cyber Connection</w:t>
      </w:r>
    </w:p>
    <w:p w14:paraId="67C27B90" w14:textId="77777777" w:rsidR="007B49B9" w:rsidRPr="004F5890" w:rsidRDefault="007B49B9" w:rsidP="007B49B9">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2B0B33C8" w14:textId="77777777" w:rsidR="007B49B9" w:rsidRPr="00EE0FFB" w:rsidRDefault="007B49B9" w:rsidP="007B49B9">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7CE4BC8" w14:textId="77777777" w:rsidR="007B49B9" w:rsidRPr="004F5890" w:rsidRDefault="007B49B9" w:rsidP="007B49B9">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703E2679" w14:textId="77777777" w:rsidR="007B49B9" w:rsidRPr="004F5890" w:rsidRDefault="007B49B9" w:rsidP="007B49B9">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1B56E29A" w14:textId="77777777" w:rsidR="007B49B9" w:rsidRPr="004F5890" w:rsidRDefault="007B49B9" w:rsidP="007B49B9">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6F3FDE1F" w14:textId="77777777" w:rsidR="007B49B9" w:rsidRPr="004F5890" w:rsidRDefault="007B49B9" w:rsidP="007B49B9">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0039439A" w14:textId="77777777" w:rsidR="007B49B9" w:rsidRPr="004F5890" w:rsidRDefault="007B49B9" w:rsidP="007B49B9">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2FE313A2" w14:textId="77777777" w:rsidR="007B49B9" w:rsidRPr="004F5890" w:rsidRDefault="007B49B9" w:rsidP="007B49B9">
      <w:pPr>
        <w:rPr>
          <w:sz w:val="14"/>
        </w:rPr>
      </w:pPr>
      <w:r w:rsidRPr="004F5890">
        <w:rPr>
          <w:sz w:val="14"/>
        </w:rPr>
        <w:t>Pathways to Escalation</w:t>
      </w:r>
    </w:p>
    <w:p w14:paraId="3574F988" w14:textId="77777777" w:rsidR="007B49B9" w:rsidRPr="004F5890" w:rsidRDefault="007B49B9" w:rsidP="007B49B9">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6395A9CD" w14:textId="77777777" w:rsidR="007B49B9" w:rsidRPr="00EE0FFB" w:rsidRDefault="007B49B9" w:rsidP="007B49B9">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7F9FFDAD" w14:textId="77777777" w:rsidR="007B49B9" w:rsidRPr="00EE0FFB" w:rsidRDefault="007B49B9" w:rsidP="007B49B9">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7D3DEBE" w14:textId="77777777" w:rsidR="007B49B9" w:rsidRPr="003A4C3F" w:rsidRDefault="007B49B9" w:rsidP="007B49B9">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5614F377" w14:textId="77777777" w:rsidR="007B49B9" w:rsidRPr="004F5890" w:rsidRDefault="007B49B9" w:rsidP="007B49B9">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7CCD1144" w14:textId="77777777" w:rsidR="007B49B9" w:rsidRPr="004F5890" w:rsidRDefault="007B49B9" w:rsidP="007B49B9">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621C5344" w14:textId="77777777" w:rsidR="007B49B9" w:rsidRPr="004F5890" w:rsidRDefault="007B49B9" w:rsidP="007B49B9">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73B33164" w14:textId="77777777" w:rsidR="007B49B9" w:rsidRPr="00247449" w:rsidRDefault="007B49B9" w:rsidP="007B49B9">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3C7AB36D" w14:textId="77777777" w:rsidR="007B49B9" w:rsidRPr="00717264" w:rsidRDefault="007B49B9" w:rsidP="007B49B9">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4A423E3B" w14:textId="77777777" w:rsidR="007B49B9" w:rsidRPr="00BA1BF5" w:rsidRDefault="007B49B9" w:rsidP="007B49B9">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6A5A2AE8" w14:textId="77777777" w:rsidR="007B49B9" w:rsidRPr="00BA1BF5" w:rsidRDefault="007B49B9" w:rsidP="007B49B9">
      <w:pPr>
        <w:rPr>
          <w:sz w:val="12"/>
        </w:rPr>
      </w:pPr>
      <w:r w:rsidRPr="00BA1BF5">
        <w:rPr>
          <w:sz w:val="12"/>
        </w:rPr>
        <w:t xml:space="preserve">BOWMAN: I wasn't expecting the orchestra ballerina metaphor. </w:t>
      </w:r>
    </w:p>
    <w:p w14:paraId="202CFF71" w14:textId="77777777" w:rsidR="007B49B9" w:rsidRPr="00BA1BF5" w:rsidRDefault="007B49B9" w:rsidP="007B49B9">
      <w:pPr>
        <w:rPr>
          <w:sz w:val="12"/>
        </w:rPr>
      </w:pPr>
      <w:r w:rsidRPr="00BA1BF5">
        <w:rPr>
          <w:sz w:val="12"/>
        </w:rPr>
        <w:t xml:space="preserve">MONTGOMERY: Yeah. </w:t>
      </w:r>
    </w:p>
    <w:p w14:paraId="795060DF" w14:textId="77777777" w:rsidR="007B49B9" w:rsidRPr="00BA1BF5" w:rsidRDefault="007B49B9" w:rsidP="007B49B9">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1BA14E83" w14:textId="77777777" w:rsidR="007B49B9" w:rsidRPr="00BA1BF5" w:rsidRDefault="007B49B9" w:rsidP="007B49B9">
      <w:pPr>
        <w:rPr>
          <w:sz w:val="12"/>
        </w:rPr>
      </w:pPr>
      <w:r w:rsidRPr="00BA1BF5">
        <w:rPr>
          <w:sz w:val="12"/>
        </w:rPr>
        <w:t xml:space="preserve">So, did I get that about right in terms of the summary? </w:t>
      </w:r>
    </w:p>
    <w:p w14:paraId="164DC90A" w14:textId="77777777" w:rsidR="007B49B9" w:rsidRPr="003E3F75" w:rsidRDefault="007B49B9" w:rsidP="007B49B9">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4126491E" w14:textId="77777777" w:rsidR="007B49B9" w:rsidRPr="00BA1BF5" w:rsidRDefault="007B49B9" w:rsidP="007B49B9">
      <w:pPr>
        <w:rPr>
          <w:sz w:val="12"/>
        </w:rPr>
      </w:pPr>
      <w:r w:rsidRPr="00BA1BF5">
        <w:rPr>
          <w:sz w:val="12"/>
        </w:rPr>
        <w:t xml:space="preserve">BOWMAN: Correct. </w:t>
      </w:r>
    </w:p>
    <w:p w14:paraId="74CFDE7C" w14:textId="77777777" w:rsidR="007B49B9" w:rsidRPr="00BA1BF5" w:rsidRDefault="007B49B9" w:rsidP="007B49B9">
      <w:pPr>
        <w:rPr>
          <w:sz w:val="12"/>
        </w:rPr>
      </w:pPr>
      <w:r w:rsidRPr="00BA1BF5">
        <w:rPr>
          <w:sz w:val="12"/>
        </w:rPr>
        <w:t xml:space="preserve">MINIHAN: So that you get a two for one out of that. </w:t>
      </w:r>
    </w:p>
    <w:p w14:paraId="65972C09" w14:textId="77777777" w:rsidR="007B49B9" w:rsidRPr="00BA1BF5" w:rsidRDefault="007B49B9" w:rsidP="007B49B9">
      <w:pPr>
        <w:rPr>
          <w:sz w:val="12"/>
        </w:rPr>
      </w:pPr>
      <w:r w:rsidRPr="00BA1BF5">
        <w:rPr>
          <w:sz w:val="12"/>
        </w:rPr>
        <w:t xml:space="preserve">BOWMAN: Yes. </w:t>
      </w:r>
    </w:p>
    <w:p w14:paraId="7381522C" w14:textId="77777777" w:rsidR="007B49B9" w:rsidRPr="003E3F75" w:rsidRDefault="007B49B9" w:rsidP="007B49B9">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433A5A52" w14:textId="77777777" w:rsidR="007B49B9" w:rsidRPr="003E3F75" w:rsidRDefault="007B49B9" w:rsidP="007B49B9">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30A7CAD7" w14:textId="77777777" w:rsidR="007B49B9" w:rsidRPr="00BA1BF5" w:rsidRDefault="007B49B9" w:rsidP="007B49B9">
      <w:pPr>
        <w:rPr>
          <w:sz w:val="12"/>
        </w:rPr>
      </w:pPr>
      <w:r w:rsidRPr="00BA1BF5">
        <w:rPr>
          <w:sz w:val="12"/>
        </w:rPr>
        <w:t xml:space="preserve">MINIHAN: That's not deterrence. Yes. </w:t>
      </w:r>
    </w:p>
    <w:p w14:paraId="301D65C9" w14:textId="77777777" w:rsidR="007B49B9" w:rsidRPr="00BA1BF5" w:rsidRDefault="007B49B9" w:rsidP="007B49B9">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72D69507" w14:textId="77777777" w:rsidR="007B49B9" w:rsidRPr="00BA1BF5" w:rsidRDefault="007B49B9" w:rsidP="007B49B9">
      <w:pPr>
        <w:rPr>
          <w:sz w:val="12"/>
        </w:rPr>
      </w:pPr>
      <w:r w:rsidRPr="00BA1BF5">
        <w:rPr>
          <w:sz w:val="12"/>
        </w:rPr>
        <w:t xml:space="preserve">MINIHAN: Exactly. </w:t>
      </w:r>
    </w:p>
    <w:p w14:paraId="2D20128C" w14:textId="77777777" w:rsidR="007B49B9" w:rsidRPr="00BA1BF5" w:rsidRDefault="007B49B9" w:rsidP="007B49B9">
      <w:pPr>
        <w:rPr>
          <w:sz w:val="12"/>
        </w:rPr>
      </w:pPr>
      <w:r w:rsidRPr="00BA1BF5">
        <w:rPr>
          <w:sz w:val="12"/>
        </w:rPr>
        <w:t xml:space="preserve">BOWMAN: Yes, Annie? </w:t>
      </w:r>
    </w:p>
    <w:p w14:paraId="42745901" w14:textId="77777777" w:rsidR="007B49B9" w:rsidRPr="00BA1BF5" w:rsidRDefault="007B49B9" w:rsidP="007B49B9">
      <w:pPr>
        <w:rPr>
          <w:sz w:val="12"/>
        </w:rPr>
      </w:pPr>
      <w:r w:rsidRPr="00BA1BF5">
        <w:rPr>
          <w:sz w:val="12"/>
        </w:rPr>
        <w:t xml:space="preserve">FIXLER: Yeah, I would just, I mean, I'm going to preempt some of the – like the next set of questions, I'm sure. But this isn't hypothetical. </w:t>
      </w:r>
    </w:p>
    <w:p w14:paraId="04875488" w14:textId="77777777" w:rsidR="007B49B9" w:rsidRPr="00BA1BF5" w:rsidRDefault="007B49B9" w:rsidP="007B49B9">
      <w:pPr>
        <w:rPr>
          <w:sz w:val="12"/>
        </w:rPr>
      </w:pPr>
      <w:r w:rsidRPr="00BA1BF5">
        <w:rPr>
          <w:sz w:val="12"/>
        </w:rPr>
        <w:t xml:space="preserve">BOWMAN: Right. </w:t>
      </w:r>
    </w:p>
    <w:p w14:paraId="56C29EBA" w14:textId="77777777" w:rsidR="007B49B9" w:rsidRPr="00BA1BF5" w:rsidRDefault="007B49B9" w:rsidP="007B49B9">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03501DB1" w14:textId="77777777" w:rsidR="007B49B9" w:rsidRPr="00BA1BF5" w:rsidRDefault="007B49B9" w:rsidP="007B49B9">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338FB3CB" w14:textId="77777777" w:rsidR="007B49B9" w:rsidRPr="003E3F75" w:rsidRDefault="007B49B9" w:rsidP="007B49B9">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AF137D5" w14:textId="77777777" w:rsidR="007B49B9" w:rsidRPr="00BA1BF5" w:rsidRDefault="007B49B9" w:rsidP="007B49B9">
      <w:pPr>
        <w:rPr>
          <w:sz w:val="12"/>
        </w:rPr>
      </w:pPr>
      <w:r w:rsidRPr="00BA1BF5">
        <w:rPr>
          <w:sz w:val="12"/>
        </w:rPr>
        <w:t xml:space="preserve">BOWMAN: Perfect segue. Very well done. It's almost like you knew the plan. Mark, let me – let me – Mark, let me go to you next. </w:t>
      </w:r>
    </w:p>
    <w:p w14:paraId="02F7C2FF" w14:textId="77777777" w:rsidR="007B49B9" w:rsidRPr="00BA1BF5" w:rsidRDefault="007B49B9" w:rsidP="007B49B9">
      <w:pPr>
        <w:rPr>
          <w:sz w:val="12"/>
        </w:rPr>
      </w:pPr>
      <w:r w:rsidRPr="00BA1BF5">
        <w:rPr>
          <w:sz w:val="12"/>
        </w:rPr>
        <w:t>So in addition, building on the great start that Annie got us underway there, can you provide an overview of the cyber threats to the system we just described?</w:t>
      </w:r>
    </w:p>
    <w:p w14:paraId="7600513A" w14:textId="77777777" w:rsidR="007B49B9" w:rsidRPr="003E3F75" w:rsidRDefault="007B49B9" w:rsidP="007B49B9">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05391ECE" w14:textId="77777777" w:rsidR="007B49B9" w:rsidRPr="003E3F75" w:rsidRDefault="007B49B9" w:rsidP="007B49B9">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7B5F6B45" w14:textId="77777777" w:rsidR="007B49B9" w:rsidRPr="00BA1BF5" w:rsidRDefault="007B49B9" w:rsidP="007B49B9">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16A33D3D" w14:textId="77777777" w:rsidR="007B49B9" w:rsidRPr="00BA1BF5" w:rsidRDefault="007B49B9" w:rsidP="007B49B9">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0F711AB7" w14:textId="77777777" w:rsidR="007B49B9" w:rsidRPr="00BA1BF5" w:rsidRDefault="007B49B9" w:rsidP="007B49B9">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011A91E3" w14:textId="77777777" w:rsidR="007B49B9" w:rsidRPr="00BA1BF5" w:rsidRDefault="007B49B9" w:rsidP="007B49B9">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735B55CD" w14:textId="77777777" w:rsidR="007B49B9" w:rsidRPr="00BA1BF5" w:rsidRDefault="007B49B9" w:rsidP="007B49B9">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11F79D5A" w14:textId="77777777" w:rsidR="007B49B9" w:rsidRPr="00BA1BF5" w:rsidRDefault="007B49B9" w:rsidP="007B49B9">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635C38B8" w14:textId="77777777" w:rsidR="007B49B9" w:rsidRPr="00BA1BF5" w:rsidRDefault="007B49B9" w:rsidP="007B49B9">
      <w:pPr>
        <w:rPr>
          <w:sz w:val="12"/>
        </w:rPr>
      </w:pPr>
      <w:r w:rsidRPr="00BA1BF5">
        <w:rPr>
          <w:sz w:val="12"/>
        </w:rPr>
        <w:t xml:space="preserve">I think we're going to need to, what'd we call that the other day? Deterrence by... </w:t>
      </w:r>
    </w:p>
    <w:p w14:paraId="63F8DF6E" w14:textId="77777777" w:rsidR="007B49B9" w:rsidRPr="00BA1BF5" w:rsidRDefault="007B49B9" w:rsidP="007B49B9">
      <w:pPr>
        <w:rPr>
          <w:sz w:val="12"/>
        </w:rPr>
      </w:pPr>
      <w:r w:rsidRPr="00BA1BF5">
        <w:rPr>
          <w:sz w:val="12"/>
        </w:rPr>
        <w:t xml:space="preserve">FIXLER: Demonstration. </w:t>
      </w:r>
    </w:p>
    <w:p w14:paraId="5DA07113" w14:textId="77777777" w:rsidR="007B49B9" w:rsidRPr="00BA1BF5" w:rsidRDefault="007B49B9" w:rsidP="007B49B9">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6F1ED83E" w14:textId="77777777" w:rsidR="007B49B9" w:rsidRPr="00BA1BF5" w:rsidRDefault="007B49B9" w:rsidP="007B49B9">
      <w:pPr>
        <w:rPr>
          <w:sz w:val="12"/>
        </w:rPr>
      </w:pPr>
      <w:r w:rsidRPr="003E3F75">
        <w:rPr>
          <w:rStyle w:val="Emphasis"/>
        </w:rPr>
        <w:t>BOWMAN: I love big discussions about deterrence</w:t>
      </w:r>
      <w:r w:rsidRPr="00BA1BF5">
        <w:rPr>
          <w:sz w:val="12"/>
        </w:rPr>
        <w:t>. But we'll skip it this time.</w:t>
      </w:r>
    </w:p>
    <w:p w14:paraId="0D5AA369" w14:textId="77777777" w:rsidR="007B49B9" w:rsidRPr="00BA1BF5" w:rsidRDefault="007B49B9" w:rsidP="007B49B9">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693BA160" w14:textId="77777777" w:rsidR="007B49B9" w:rsidRPr="00BA1BF5" w:rsidRDefault="007B49B9" w:rsidP="007B49B9">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2FAABC7D" w14:textId="77777777" w:rsidR="007B49B9" w:rsidRPr="00BA1BF5" w:rsidRDefault="007B49B9" w:rsidP="007B49B9">
      <w:pPr>
        <w:rPr>
          <w:sz w:val="12"/>
        </w:rPr>
      </w:pPr>
      <w:r w:rsidRPr="00BA1BF5">
        <w:rPr>
          <w:sz w:val="12"/>
        </w:rPr>
        <w:t xml:space="preserve">MINIHAN: Right? </w:t>
      </w:r>
    </w:p>
    <w:p w14:paraId="440DCE5E" w14:textId="77777777" w:rsidR="007B49B9" w:rsidRPr="00BA1BF5" w:rsidRDefault="007B49B9" w:rsidP="007B49B9">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60B2C683" w14:textId="77777777" w:rsidR="007B49B9" w:rsidRPr="00BA1BF5" w:rsidRDefault="007B49B9" w:rsidP="007B49B9">
      <w:pPr>
        <w:rPr>
          <w:sz w:val="12"/>
        </w:rPr>
      </w:pPr>
      <w:r w:rsidRPr="00BA1BF5">
        <w:rPr>
          <w:sz w:val="12"/>
        </w:rPr>
        <w:t>MINIHAN: Certainly. We'll – we'll use Dover Air Force Base, which is in Delaware, on the East coast and we will – we'll use the operational template of support for Ukraine.</w:t>
      </w:r>
    </w:p>
    <w:p w14:paraId="45766BAD" w14:textId="77777777" w:rsidR="007B49B9" w:rsidRPr="00BA1BF5" w:rsidRDefault="007B49B9" w:rsidP="007B49B9">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6B0DAEC0" w14:textId="77777777" w:rsidR="007B49B9" w:rsidRPr="00BA1BF5" w:rsidRDefault="007B49B9" w:rsidP="007B49B9">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06F5F2F7" w14:textId="77777777" w:rsidR="007B49B9" w:rsidRPr="00BA1BF5" w:rsidRDefault="007B49B9" w:rsidP="007B49B9">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2476A0E9" w14:textId="77777777" w:rsidR="007B49B9" w:rsidRPr="00BA1BF5" w:rsidRDefault="007B49B9" w:rsidP="007B49B9">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7607C071" w14:textId="77777777" w:rsidR="007B49B9" w:rsidRPr="003E3F75" w:rsidRDefault="007B49B9" w:rsidP="007B49B9">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226E98ED" w14:textId="77777777" w:rsidR="007B49B9" w:rsidRPr="003E3F75" w:rsidRDefault="007B49B9" w:rsidP="007B49B9">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07ED88E7" w14:textId="77777777" w:rsidR="007B49B9" w:rsidRPr="00BA1BF5" w:rsidRDefault="007B49B9" w:rsidP="007B49B9">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3EA9C05D" w14:textId="77777777" w:rsidR="007B49B9" w:rsidRPr="003E3F75" w:rsidRDefault="007B49B9" w:rsidP="007B49B9">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11457D57" w14:textId="77777777" w:rsidR="007B49B9" w:rsidRPr="00F0586E" w:rsidRDefault="007B49B9" w:rsidP="007B49B9">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31E62602" w14:textId="77777777" w:rsidR="007B49B9" w:rsidRPr="00F0586E" w:rsidRDefault="007B49B9" w:rsidP="007B49B9">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654CE56E" w14:textId="77777777" w:rsidR="007B49B9" w:rsidRPr="00F0586E" w:rsidRDefault="007B49B9" w:rsidP="007B49B9">
      <w:pPr>
        <w:rPr>
          <w:sz w:val="8"/>
          <w:szCs w:val="8"/>
        </w:rPr>
      </w:pPr>
      <w:r w:rsidRPr="00F0586E">
        <w:rPr>
          <w:sz w:val="8"/>
          <w:szCs w:val="8"/>
        </w:rPr>
        <w:t>(CROSS-TALK)</w:t>
      </w:r>
    </w:p>
    <w:p w14:paraId="520A8A78" w14:textId="77777777" w:rsidR="007B49B9" w:rsidRPr="00F0586E" w:rsidRDefault="007B49B9" w:rsidP="007B49B9">
      <w:pPr>
        <w:rPr>
          <w:sz w:val="8"/>
          <w:szCs w:val="8"/>
        </w:rPr>
      </w:pPr>
      <w:r w:rsidRPr="00F0586E">
        <w:rPr>
          <w:sz w:val="8"/>
          <w:szCs w:val="8"/>
        </w:rPr>
        <w:t xml:space="preserve">BOWMAN: Yeah, please. </w:t>
      </w:r>
    </w:p>
    <w:p w14:paraId="796F11CE" w14:textId="77777777" w:rsidR="007B49B9" w:rsidRPr="00F0586E" w:rsidRDefault="007B49B9" w:rsidP="007B49B9">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50B0179" w14:textId="77777777" w:rsidR="007B49B9" w:rsidRPr="00F0586E" w:rsidRDefault="007B49B9" w:rsidP="007B49B9">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02445FB2" w14:textId="77777777" w:rsidR="007B49B9" w:rsidRPr="00F0586E" w:rsidRDefault="007B49B9" w:rsidP="007B49B9">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1417CFE3" w14:textId="77777777" w:rsidR="007B49B9" w:rsidRPr="00F0586E" w:rsidRDefault="007B49B9" w:rsidP="007B49B9">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708EEEFD" w14:textId="77777777" w:rsidR="007B49B9" w:rsidRPr="00F0586E" w:rsidRDefault="007B49B9" w:rsidP="007B49B9">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3673413E" w14:textId="77777777" w:rsidR="007B49B9" w:rsidRPr="00F0586E" w:rsidRDefault="007B49B9" w:rsidP="007B49B9">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E9ABF90" w14:textId="77777777" w:rsidR="007B49B9" w:rsidRPr="00F0586E" w:rsidRDefault="007B49B9" w:rsidP="007B49B9">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11B3E190" w14:textId="77777777" w:rsidR="007B49B9" w:rsidRPr="00F0586E" w:rsidRDefault="007B49B9" w:rsidP="007B49B9">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3CE11AAB" w14:textId="77777777" w:rsidR="007B49B9" w:rsidRPr="00F0586E" w:rsidRDefault="007B49B9" w:rsidP="007B49B9">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22C8E54B" w14:textId="77777777" w:rsidR="007B49B9" w:rsidRPr="00BA1BF5" w:rsidRDefault="007B49B9" w:rsidP="007B49B9">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1011398D" w14:textId="77777777" w:rsidR="007B49B9" w:rsidRPr="003E3F75" w:rsidRDefault="007B49B9" w:rsidP="007B49B9">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7FD99EC0" w14:textId="77777777" w:rsidR="007B49B9" w:rsidRPr="003E3F75" w:rsidRDefault="007B49B9" w:rsidP="007B49B9">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5AAC255B" w14:textId="77777777" w:rsidR="007B49B9" w:rsidRPr="00BA1BF5" w:rsidRDefault="007B49B9" w:rsidP="007B49B9">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19220CC5" w14:textId="77777777" w:rsidR="007B49B9" w:rsidRPr="00BA1BF5" w:rsidRDefault="007B49B9" w:rsidP="007B49B9">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4A50ACF2" w14:textId="77777777" w:rsidR="007B49B9" w:rsidRPr="003E3F75" w:rsidRDefault="007B49B9" w:rsidP="007B49B9">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14078F6A" w14:textId="77777777" w:rsidR="007B49B9" w:rsidRPr="00F0586E" w:rsidRDefault="007B49B9" w:rsidP="007B49B9">
      <w:pPr>
        <w:rPr>
          <w:sz w:val="8"/>
          <w:szCs w:val="8"/>
        </w:rPr>
      </w:pPr>
      <w:r w:rsidRPr="00F0586E">
        <w:rPr>
          <w:sz w:val="8"/>
          <w:szCs w:val="8"/>
        </w:rPr>
        <w:t xml:space="preserve">BOWMAN: Great. Thank you. </w:t>
      </w:r>
    </w:p>
    <w:p w14:paraId="0115A4A3" w14:textId="77777777" w:rsidR="007B49B9" w:rsidRPr="00F0586E" w:rsidRDefault="007B49B9" w:rsidP="007B49B9">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3659AD80" w14:textId="77777777" w:rsidR="007B49B9" w:rsidRPr="00F0586E" w:rsidRDefault="007B49B9" w:rsidP="007B49B9">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2961C864" w14:textId="77777777" w:rsidR="007B49B9" w:rsidRPr="00F0586E" w:rsidRDefault="007B49B9" w:rsidP="007B49B9">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27516ECF" w14:textId="77777777" w:rsidR="007B49B9" w:rsidRPr="00F0586E" w:rsidRDefault="007B49B9" w:rsidP="007B49B9">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7A14C3CD" w14:textId="77777777" w:rsidR="007B49B9" w:rsidRPr="00F0586E" w:rsidRDefault="007B49B9" w:rsidP="007B49B9">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09A8900E" w14:textId="77777777" w:rsidR="007B49B9" w:rsidRPr="00F0586E" w:rsidRDefault="007B49B9" w:rsidP="007B49B9">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22AB10E0" w14:textId="77777777" w:rsidR="007B49B9" w:rsidRPr="00F0586E" w:rsidRDefault="007B49B9" w:rsidP="007B49B9">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17B32629" w14:textId="77777777" w:rsidR="007B49B9" w:rsidRPr="00F0586E" w:rsidRDefault="007B49B9" w:rsidP="007B49B9">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4ECBC2FE" w14:textId="77777777" w:rsidR="007B49B9" w:rsidRPr="00F0586E" w:rsidRDefault="007B49B9" w:rsidP="007B49B9">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A046AC7" w14:textId="77777777" w:rsidR="007B49B9" w:rsidRPr="00F0586E" w:rsidRDefault="007B49B9" w:rsidP="007B49B9">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168152B3" w14:textId="77777777" w:rsidR="007B49B9" w:rsidRPr="00F0586E" w:rsidRDefault="007B49B9" w:rsidP="007B49B9">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7A4E60FC" w14:textId="77777777" w:rsidR="007B49B9" w:rsidRPr="00F0586E" w:rsidRDefault="007B49B9" w:rsidP="007B49B9">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2BEB9A16" w14:textId="77777777" w:rsidR="007B49B9" w:rsidRPr="00F0586E" w:rsidRDefault="007B49B9" w:rsidP="007B49B9">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0882FF42" w14:textId="77777777" w:rsidR="007B49B9" w:rsidRPr="00BA1BF5" w:rsidRDefault="007B49B9" w:rsidP="007B49B9">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24874279" w14:textId="77777777" w:rsidR="007B49B9" w:rsidRPr="005908A6" w:rsidRDefault="007B49B9" w:rsidP="007B49B9">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740DD7F9" w14:textId="77777777" w:rsidR="007B49B9" w:rsidRPr="00AF52B9" w:rsidRDefault="007B49B9" w:rsidP="007B49B9">
      <w:pPr>
        <w:pStyle w:val="Heading4"/>
      </w:pPr>
      <w:r>
        <w:t xml:space="preserve">China uses </w:t>
      </w:r>
      <w:r>
        <w:rPr>
          <w:u w:val="single"/>
        </w:rPr>
        <w:t>threat</w:t>
      </w:r>
      <w:r>
        <w:t xml:space="preserve"> of hacking rail to </w:t>
      </w:r>
      <w:r>
        <w:rPr>
          <w:u w:val="single"/>
        </w:rPr>
        <w:t>invade Taiwan</w:t>
      </w:r>
    </w:p>
    <w:p w14:paraId="52235841" w14:textId="77777777" w:rsidR="007B49B9" w:rsidRDefault="007B49B9" w:rsidP="007B49B9">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30FD8590" w14:textId="77777777" w:rsidR="007B49B9" w:rsidRPr="0078028B" w:rsidRDefault="007B49B9" w:rsidP="007B49B9">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08F9B7E3" w14:textId="77777777" w:rsidR="007B49B9" w:rsidRPr="0078028B" w:rsidRDefault="007B49B9" w:rsidP="007B49B9">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6F103962" w14:textId="77777777" w:rsidR="007B49B9" w:rsidRPr="00AF52B9" w:rsidRDefault="007B49B9" w:rsidP="007B49B9">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5C764E19" w14:textId="77777777" w:rsidR="007B49B9" w:rsidRPr="00203F19" w:rsidRDefault="007B49B9" w:rsidP="007B49B9">
      <w:pPr>
        <w:pStyle w:val="Heading4"/>
        <w:jc w:val="both"/>
      </w:pPr>
      <w:r>
        <w:t>Taiwan invasion goes nuclear—mutual confusion causes escalation</w:t>
      </w:r>
    </w:p>
    <w:p w14:paraId="419F0BB2" w14:textId="77777777" w:rsidR="007B49B9" w:rsidRPr="00087DE6" w:rsidRDefault="007B49B9" w:rsidP="007B49B9">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0D9073C0" w14:textId="77777777" w:rsidR="007B49B9" w:rsidRPr="00087DE6" w:rsidRDefault="007B49B9" w:rsidP="007B49B9">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79B5362F" w14:textId="77777777" w:rsidR="007B49B9" w:rsidRPr="00087DE6" w:rsidRDefault="007B49B9" w:rsidP="007B49B9">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37EC9413" w14:textId="77777777" w:rsidR="007B49B9" w:rsidRPr="00087DE6" w:rsidRDefault="007B49B9" w:rsidP="007B49B9">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09F95F11" w14:textId="77777777" w:rsidR="007B49B9" w:rsidRPr="00087DE6" w:rsidRDefault="007B49B9" w:rsidP="007B49B9">
      <w:pPr>
        <w:rPr>
          <w:sz w:val="16"/>
        </w:rPr>
      </w:pPr>
      <w:r w:rsidRPr="00087DE6">
        <w:rPr>
          <w:sz w:val="16"/>
        </w:rPr>
        <w:t>ACCIDENTS OF HISTORY</w:t>
      </w:r>
    </w:p>
    <w:p w14:paraId="3EC0D190" w14:textId="77777777" w:rsidR="007B49B9" w:rsidRPr="00087DE6" w:rsidRDefault="007B49B9" w:rsidP="007B49B9">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0634589C" w14:textId="77777777" w:rsidR="007B49B9" w:rsidRPr="00087DE6" w:rsidRDefault="007B49B9" w:rsidP="007B49B9">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2137FD3D" w14:textId="77777777" w:rsidR="007B49B9" w:rsidRPr="00087DE6" w:rsidRDefault="007B49B9" w:rsidP="007B49B9">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7BFAD936" w14:textId="77777777" w:rsidR="007B49B9" w:rsidRPr="00087DE6" w:rsidRDefault="007B49B9" w:rsidP="007B49B9">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616BD477" w14:textId="77777777" w:rsidR="007B49B9" w:rsidRPr="00087DE6" w:rsidRDefault="007B49B9" w:rsidP="007B49B9">
      <w:pPr>
        <w:rPr>
          <w:sz w:val="16"/>
        </w:rPr>
      </w:pPr>
      <w:r w:rsidRPr="00087DE6">
        <w:rPr>
          <w:sz w:val="16"/>
        </w:rPr>
        <w:t>THE PERFECT STORM</w:t>
      </w:r>
    </w:p>
    <w:p w14:paraId="00C2D025" w14:textId="77777777" w:rsidR="007B49B9" w:rsidRPr="00087DE6" w:rsidRDefault="007B49B9" w:rsidP="007B49B9">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4CB7D908" w14:textId="77777777" w:rsidR="007B49B9" w:rsidRPr="00087DE6" w:rsidRDefault="007B49B9" w:rsidP="007B49B9">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440DED96" w14:textId="77777777" w:rsidR="007B49B9" w:rsidRPr="00087DE6" w:rsidRDefault="007B49B9" w:rsidP="007B49B9">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65606516" w14:textId="77777777" w:rsidR="007B49B9" w:rsidRPr="0001504E" w:rsidRDefault="007B49B9" w:rsidP="007B49B9">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3E12F5C7" w14:textId="77777777" w:rsidR="007B49B9" w:rsidRDefault="007B49B9" w:rsidP="007B49B9">
      <w:pPr>
        <w:pStyle w:val="Heading4"/>
      </w:pPr>
      <w:r>
        <w:t>Even limited nuclear escalation ends the world.</w:t>
      </w:r>
    </w:p>
    <w:p w14:paraId="786BA5A3" w14:textId="77777777" w:rsidR="007B49B9" w:rsidRPr="00EA0558" w:rsidRDefault="007B49B9" w:rsidP="007B49B9">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54BE4FF4" w14:textId="77777777" w:rsidR="007B49B9" w:rsidRPr="00EA0558" w:rsidRDefault="007B49B9" w:rsidP="007B49B9">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240E39A8" w14:textId="77777777" w:rsidR="007B49B9" w:rsidRPr="00EA0558" w:rsidRDefault="007B49B9" w:rsidP="007B49B9">
      <w:pPr>
        <w:rPr>
          <w:sz w:val="12"/>
        </w:rPr>
      </w:pPr>
      <w:r w:rsidRPr="00EA0558">
        <w:rPr>
          <w:sz w:val="12"/>
        </w:rPr>
        <w:t>Introduction</w:t>
      </w:r>
    </w:p>
    <w:p w14:paraId="50C698BA" w14:textId="77777777" w:rsidR="007B49B9" w:rsidRPr="00EA0558" w:rsidRDefault="007B49B9" w:rsidP="007B49B9">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6DDE0856" w14:textId="77777777" w:rsidR="007B49B9" w:rsidRPr="00EA0558" w:rsidRDefault="007B49B9" w:rsidP="007B49B9">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79F2B33D" w14:textId="77777777" w:rsidR="007B49B9" w:rsidRPr="00EA0558" w:rsidRDefault="007B49B9" w:rsidP="007B49B9">
      <w:pPr>
        <w:rPr>
          <w:sz w:val="12"/>
        </w:rPr>
      </w:pPr>
      <w:r w:rsidRPr="00EA0558">
        <w:rPr>
          <w:sz w:val="12"/>
        </w:rPr>
        <w:t>The story of nuclear winter and famine science</w:t>
      </w:r>
    </w:p>
    <w:p w14:paraId="6ED32FDB" w14:textId="77777777" w:rsidR="007B49B9" w:rsidRPr="00EA0558" w:rsidRDefault="007B49B9" w:rsidP="007B49B9">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36DFD8C6" w14:textId="77777777" w:rsidR="007B49B9" w:rsidRPr="00EA0558" w:rsidRDefault="007B49B9" w:rsidP="007B49B9">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448BF347" w14:textId="77777777" w:rsidR="007B49B9" w:rsidRPr="00EA0558" w:rsidRDefault="007B49B9" w:rsidP="007B49B9">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800D258" w14:textId="77777777" w:rsidR="007B49B9" w:rsidRPr="00EA0558" w:rsidRDefault="007B49B9" w:rsidP="007B49B9">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629254DB" w14:textId="77777777" w:rsidR="007B49B9" w:rsidRPr="00EA0558" w:rsidRDefault="007B49B9" w:rsidP="007B49B9">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22CE3C10" w14:textId="77777777" w:rsidR="007B49B9" w:rsidRPr="00EA0558" w:rsidRDefault="007B49B9" w:rsidP="007B49B9">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5CE2F7DE" w14:textId="77777777" w:rsidR="007B49B9" w:rsidRPr="00EA0558" w:rsidRDefault="007B49B9" w:rsidP="007B49B9">
      <w:pPr>
        <w:rPr>
          <w:sz w:val="12"/>
        </w:rPr>
      </w:pPr>
      <w:r w:rsidRPr="00EA0558">
        <w:rPr>
          <w:sz w:val="12"/>
        </w:rPr>
        <w:t>What we know about nuclear winter and famine</w:t>
      </w:r>
    </w:p>
    <w:p w14:paraId="0A4BF97C" w14:textId="77777777" w:rsidR="007B49B9" w:rsidRPr="005F302B" w:rsidRDefault="007B49B9" w:rsidP="007B49B9">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1FAECADD" w14:textId="77777777" w:rsidR="007B49B9" w:rsidRPr="005F302B" w:rsidRDefault="007B49B9" w:rsidP="007B49B9">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0FA93856" w14:textId="77777777" w:rsidR="007B49B9" w:rsidRPr="00EA0558" w:rsidRDefault="007B49B9" w:rsidP="007B49B9">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69E2E99F" w14:textId="77777777" w:rsidR="007B49B9" w:rsidRPr="00EA0558" w:rsidRDefault="007B49B9" w:rsidP="007B49B9">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4129634F" w14:textId="77777777" w:rsidR="007B49B9" w:rsidRPr="00EA0558" w:rsidRDefault="007B49B9" w:rsidP="007B49B9">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6BD3B2C6" w14:textId="77777777" w:rsidR="007B49B9" w:rsidRPr="00EA0558" w:rsidRDefault="007B49B9" w:rsidP="007B49B9">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337E5768" w14:textId="77777777" w:rsidR="007B49B9" w:rsidRPr="00EA0558" w:rsidRDefault="007B49B9" w:rsidP="007B49B9">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0EC05D4" w14:textId="77777777" w:rsidR="007B49B9" w:rsidRPr="00EA0558" w:rsidRDefault="007B49B9" w:rsidP="007B49B9">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49A84FB6" w14:textId="77777777" w:rsidR="007B49B9" w:rsidRPr="00EA0558" w:rsidRDefault="007B49B9" w:rsidP="007B49B9">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5906CDB6" w14:textId="77777777" w:rsidR="007B49B9" w:rsidRPr="00EA0558" w:rsidRDefault="007B49B9" w:rsidP="007B49B9">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750E9BBA" w14:textId="77777777" w:rsidR="007B49B9" w:rsidRPr="00EA0558" w:rsidRDefault="007B49B9" w:rsidP="007B49B9">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4C791BE4" w14:textId="77777777" w:rsidR="007B49B9" w:rsidRPr="00EA0558" w:rsidRDefault="007B49B9" w:rsidP="007B49B9">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5D2FD444" w14:textId="77777777" w:rsidR="007B49B9" w:rsidRPr="00EA0558" w:rsidRDefault="007B49B9" w:rsidP="007B49B9">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0EEF17C3" w14:textId="77777777" w:rsidR="007B49B9" w:rsidRPr="00EA0558" w:rsidRDefault="007B49B9" w:rsidP="007B49B9">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056F4C44" w14:textId="77777777" w:rsidR="007B49B9" w:rsidRPr="00EA0558" w:rsidRDefault="007B49B9" w:rsidP="007B49B9">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19CD7791" w14:textId="77777777" w:rsidR="007B49B9" w:rsidRPr="00EA0558" w:rsidRDefault="007B49B9" w:rsidP="007B49B9">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7A70A541" w14:textId="77777777" w:rsidR="007B49B9" w:rsidRPr="00EA0558" w:rsidRDefault="007B49B9" w:rsidP="007B49B9">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4E809590" w14:textId="77777777" w:rsidR="007B49B9" w:rsidRPr="00EA0558" w:rsidRDefault="007B49B9" w:rsidP="007B49B9">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35F6A555" w14:textId="77777777" w:rsidR="007B49B9" w:rsidRPr="00EA0558" w:rsidRDefault="007B49B9" w:rsidP="007B49B9">
      <w:pPr>
        <w:rPr>
          <w:sz w:val="12"/>
        </w:rPr>
      </w:pPr>
      <w:r w:rsidRPr="00EA0558">
        <w:rPr>
          <w:sz w:val="12"/>
        </w:rPr>
        <w:t>A useful accessible overview of this evidence on nuclear famine up to 2022 is provided by Bivens (Citation2022).</w:t>
      </w:r>
    </w:p>
    <w:p w14:paraId="5231768F" w14:textId="77777777" w:rsidR="007B49B9" w:rsidRPr="00EA0558" w:rsidRDefault="007B49B9" w:rsidP="007B49B9">
      <w:pPr>
        <w:rPr>
          <w:sz w:val="12"/>
        </w:rPr>
      </w:pPr>
      <w:r w:rsidRPr="00EA0558">
        <w:rPr>
          <w:sz w:val="12"/>
        </w:rPr>
        <w:t>Reflections</w:t>
      </w:r>
    </w:p>
    <w:p w14:paraId="4E9E2D21" w14:textId="77777777" w:rsidR="007B49B9" w:rsidRPr="00EA0558" w:rsidRDefault="007B49B9" w:rsidP="007B49B9">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25363B62" w14:textId="77777777" w:rsidR="007B49B9" w:rsidRPr="00EA0558" w:rsidRDefault="007B49B9" w:rsidP="007B49B9">
      <w:pPr>
        <w:rPr>
          <w:sz w:val="12"/>
        </w:rPr>
      </w:pPr>
      <w:r w:rsidRPr="00EA0558">
        <w:rPr>
          <w:sz w:val="12"/>
        </w:rPr>
        <w:t>Self-assured destruction</w:t>
      </w:r>
    </w:p>
    <w:p w14:paraId="2C90E3C3" w14:textId="77777777" w:rsidR="007B49B9" w:rsidRPr="00EA0558" w:rsidRDefault="007B49B9" w:rsidP="007B49B9">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4D7E7C6B" w14:textId="77777777" w:rsidR="007B49B9" w:rsidRPr="00EA0558" w:rsidRDefault="007B49B9" w:rsidP="007B49B9">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0877E0C7" w14:textId="77777777" w:rsidR="007B49B9" w:rsidRPr="00EA0558" w:rsidRDefault="007B49B9" w:rsidP="007B49B9">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79F6E5D7" w14:textId="77777777" w:rsidR="007B49B9" w:rsidRPr="00EA0558" w:rsidRDefault="007B49B9" w:rsidP="007B49B9">
      <w:pPr>
        <w:rPr>
          <w:sz w:val="12"/>
        </w:rPr>
      </w:pPr>
      <w:r w:rsidRPr="00EA0558">
        <w:rPr>
          <w:sz w:val="12"/>
        </w:rPr>
        <w:t>Wilful denial</w:t>
      </w:r>
    </w:p>
    <w:p w14:paraId="0FDC681D" w14:textId="77777777" w:rsidR="007B49B9" w:rsidRPr="00FC4FC3" w:rsidRDefault="007B49B9" w:rsidP="007B49B9">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1592CF85" w14:textId="77777777" w:rsidR="007B49B9" w:rsidRPr="002F515E" w:rsidRDefault="007B49B9" w:rsidP="007B49B9">
      <w:pPr>
        <w:pStyle w:val="Heading3"/>
      </w:pPr>
      <w:r>
        <w:t>Plan</w:t>
      </w:r>
    </w:p>
    <w:p w14:paraId="3C2FD086" w14:textId="77777777" w:rsidR="007B49B9" w:rsidRDefault="007B49B9" w:rsidP="007B49B9">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115F68CB" w14:textId="77777777" w:rsidR="007B49B9" w:rsidRPr="00286448" w:rsidRDefault="007B49B9" w:rsidP="007B49B9"/>
    <w:p w14:paraId="1443EB7F" w14:textId="77777777" w:rsidR="007B49B9" w:rsidRPr="00344E32" w:rsidRDefault="007B49B9" w:rsidP="007B49B9">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0CAE2003" w14:textId="77777777" w:rsidR="007B49B9" w:rsidRPr="006C6AE5" w:rsidRDefault="007B49B9" w:rsidP="007B49B9">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0F0EC166" w14:textId="77777777" w:rsidR="007B49B9" w:rsidRDefault="007B49B9" w:rsidP="007B49B9">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441E2345" w14:textId="77777777" w:rsidR="007B49B9" w:rsidRPr="00C97443" w:rsidRDefault="007B49B9" w:rsidP="007B49B9">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533BF744" w14:textId="77777777" w:rsidR="007B49B9" w:rsidRPr="006C6AE5" w:rsidRDefault="007B49B9" w:rsidP="007B49B9">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E89C671" w14:textId="77777777" w:rsidR="007B49B9" w:rsidRPr="006C6AE5" w:rsidRDefault="007B49B9" w:rsidP="007B49B9">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68EB59E" w14:textId="77777777" w:rsidR="007B49B9" w:rsidRPr="006C6AE5" w:rsidRDefault="007B49B9" w:rsidP="007B49B9">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6BDA3CB2" w14:textId="77777777" w:rsidR="007B49B9" w:rsidRPr="006C6AE5" w:rsidRDefault="007B49B9" w:rsidP="007B49B9">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2E5771C0" w14:textId="77777777" w:rsidR="007B49B9" w:rsidRPr="006C6AE5" w:rsidRDefault="007B49B9" w:rsidP="007B49B9">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6BB39A9B" w14:textId="77777777" w:rsidR="007B49B9" w:rsidRPr="006C6AE5" w:rsidRDefault="007B49B9" w:rsidP="007B49B9">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643F0D90" w14:textId="77777777" w:rsidR="007B49B9" w:rsidRPr="006C6AE5" w:rsidRDefault="007B49B9" w:rsidP="007B49B9">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61F844D2" w14:textId="77777777" w:rsidR="007B49B9" w:rsidRPr="006C6AE5" w:rsidRDefault="007B49B9" w:rsidP="007B49B9">
      <w:pPr>
        <w:rPr>
          <w:sz w:val="12"/>
          <w:szCs w:val="24"/>
        </w:rPr>
      </w:pPr>
      <w:r w:rsidRPr="006C6AE5">
        <w:rPr>
          <w:sz w:val="12"/>
          <w:szCs w:val="24"/>
        </w:rPr>
        <w:t xml:space="preserve">3.2. CURRENT PERSPECTIVES </w:t>
      </w:r>
    </w:p>
    <w:p w14:paraId="0C7521A1" w14:textId="77777777" w:rsidR="007B49B9" w:rsidRPr="006C6AE5" w:rsidRDefault="007B49B9" w:rsidP="007B49B9">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0497E234" w14:textId="77777777" w:rsidR="007B49B9" w:rsidRPr="006C6AE5" w:rsidRDefault="007B49B9" w:rsidP="007B49B9">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51CD87A8" w14:textId="77777777" w:rsidR="007B49B9" w:rsidRPr="006C6AE5" w:rsidRDefault="007B49B9" w:rsidP="007B49B9">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54DA1CA9" w14:textId="77777777" w:rsidR="007B49B9" w:rsidRPr="006C6AE5" w:rsidRDefault="007B49B9" w:rsidP="007B49B9">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4E8A570F" w14:textId="77777777" w:rsidR="007B49B9" w:rsidRPr="00675B37" w:rsidRDefault="007B49B9" w:rsidP="007B49B9">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2C3AC838" w14:textId="77777777" w:rsidR="007B49B9" w:rsidRPr="006C6AE5" w:rsidRDefault="007B49B9" w:rsidP="007B49B9">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661FEA27" w14:textId="77777777" w:rsidR="007B49B9" w:rsidRPr="006C6AE5" w:rsidRDefault="007B49B9" w:rsidP="007B49B9">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7166C3E4" w14:textId="77777777" w:rsidR="007B49B9" w:rsidRPr="006C6AE5" w:rsidRDefault="007B49B9" w:rsidP="007B49B9">
      <w:pPr>
        <w:rPr>
          <w:sz w:val="12"/>
          <w:szCs w:val="24"/>
        </w:rPr>
      </w:pPr>
      <w:r w:rsidRPr="006C6AE5">
        <w:rPr>
          <w:sz w:val="12"/>
          <w:szCs w:val="24"/>
        </w:rPr>
        <w:t>3.3. CURRENT RESEARCH</w:t>
      </w:r>
    </w:p>
    <w:p w14:paraId="0E75E6FC" w14:textId="77777777" w:rsidR="007B49B9" w:rsidRPr="006C6AE5" w:rsidRDefault="007B49B9" w:rsidP="007B49B9">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5C2B0D6A" w14:textId="77777777" w:rsidR="007B49B9" w:rsidRPr="006C6AE5" w:rsidRDefault="007B49B9" w:rsidP="007B49B9">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7AAE7A5D" w14:textId="77777777" w:rsidR="007B49B9" w:rsidRPr="006C6AE5" w:rsidRDefault="007B49B9" w:rsidP="007B49B9">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12994058" w14:textId="77777777" w:rsidR="007B49B9" w:rsidRPr="0071689E" w:rsidRDefault="007B49B9" w:rsidP="007B49B9">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C461B81" w14:textId="77777777" w:rsidR="007B49B9" w:rsidRPr="0071689E" w:rsidRDefault="007B49B9" w:rsidP="007B49B9">
      <w:pPr>
        <w:rPr>
          <w:sz w:val="2"/>
          <w:szCs w:val="2"/>
        </w:rPr>
      </w:pPr>
      <w:r w:rsidRPr="0071689E">
        <w:rPr>
          <w:sz w:val="2"/>
          <w:szCs w:val="2"/>
        </w:rPr>
        <w:t>3.4. CONTINUING RESEARCH</w:t>
      </w:r>
    </w:p>
    <w:p w14:paraId="4899EBCB" w14:textId="77777777" w:rsidR="007B49B9" w:rsidRPr="0071689E" w:rsidRDefault="007B49B9" w:rsidP="007B49B9">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53F7B2F8" w14:textId="77777777" w:rsidR="007B49B9" w:rsidRPr="0071689E" w:rsidRDefault="007B49B9" w:rsidP="007B49B9">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6099C755" w14:textId="77777777" w:rsidR="007B49B9" w:rsidRPr="0071689E" w:rsidRDefault="007B49B9" w:rsidP="007B49B9">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0680EFA9" w14:textId="77777777" w:rsidR="007B49B9" w:rsidRPr="0071689E" w:rsidRDefault="007B49B9" w:rsidP="007B49B9">
      <w:pPr>
        <w:rPr>
          <w:sz w:val="2"/>
          <w:szCs w:val="2"/>
        </w:rPr>
      </w:pPr>
      <w:r w:rsidRPr="0071689E">
        <w:rPr>
          <w:sz w:val="2"/>
          <w:szCs w:val="2"/>
        </w:rPr>
        <w:t>CHAPTER 4: METHODOLOGY</w:t>
      </w:r>
    </w:p>
    <w:p w14:paraId="1B76C977" w14:textId="77777777" w:rsidR="007B49B9" w:rsidRPr="0071689E" w:rsidRDefault="007B49B9" w:rsidP="007B49B9">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371B8E02" w14:textId="77777777" w:rsidR="007B49B9" w:rsidRPr="0071689E" w:rsidRDefault="007B49B9" w:rsidP="007B49B9">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3723A9E9" w14:textId="77777777" w:rsidR="007B49B9" w:rsidRPr="0071689E" w:rsidRDefault="007B49B9" w:rsidP="007B49B9">
      <w:pPr>
        <w:rPr>
          <w:sz w:val="2"/>
          <w:szCs w:val="2"/>
        </w:rPr>
      </w:pPr>
      <w:r w:rsidRPr="0071689E">
        <w:rPr>
          <w:sz w:val="2"/>
          <w:szCs w:val="2"/>
        </w:rPr>
        <w:t>4.1. TYPES OF STRIKE POLICIES</w:t>
      </w:r>
    </w:p>
    <w:p w14:paraId="6E3A188C" w14:textId="77777777" w:rsidR="007B49B9" w:rsidRPr="0071689E" w:rsidRDefault="007B49B9" w:rsidP="007B49B9">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45CCA8F2" w14:textId="77777777" w:rsidR="007B49B9" w:rsidRPr="0071689E" w:rsidRDefault="007B49B9" w:rsidP="007B49B9">
      <w:pPr>
        <w:rPr>
          <w:i/>
          <w:iCs/>
          <w:sz w:val="2"/>
          <w:szCs w:val="2"/>
        </w:rPr>
      </w:pPr>
      <w:r w:rsidRPr="0071689E">
        <w:rPr>
          <w:i/>
          <w:iCs/>
          <w:sz w:val="2"/>
          <w:szCs w:val="2"/>
        </w:rPr>
        <w:t>4.1.1. UNRESTRICTED STRIKES</w:t>
      </w:r>
    </w:p>
    <w:p w14:paraId="577A2FF1" w14:textId="77777777" w:rsidR="007B49B9" w:rsidRPr="0071689E" w:rsidRDefault="007B49B9" w:rsidP="007B49B9">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058E1D33" w14:textId="77777777" w:rsidR="007B49B9" w:rsidRPr="0071689E" w:rsidRDefault="007B49B9" w:rsidP="007B49B9">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3802EF8A" w14:textId="77777777" w:rsidR="007B49B9" w:rsidRPr="0071689E" w:rsidRDefault="007B49B9" w:rsidP="007B49B9">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63AC5BF2" w14:textId="77777777" w:rsidR="007B49B9" w:rsidRPr="0071689E" w:rsidRDefault="007B49B9" w:rsidP="007B49B9">
      <w:pPr>
        <w:rPr>
          <w:i/>
          <w:iCs/>
          <w:sz w:val="2"/>
          <w:szCs w:val="2"/>
        </w:rPr>
      </w:pPr>
      <w:r w:rsidRPr="0071689E">
        <w:rPr>
          <w:i/>
          <w:iCs/>
          <w:sz w:val="2"/>
          <w:szCs w:val="2"/>
        </w:rPr>
        <w:t xml:space="preserve">4.1.2. RESTRICTED STRIKES </w:t>
      </w:r>
    </w:p>
    <w:p w14:paraId="66503272" w14:textId="77777777" w:rsidR="007B49B9" w:rsidRPr="0071689E" w:rsidRDefault="007B49B9" w:rsidP="007B49B9">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2DAC2FF5" w14:textId="77777777" w:rsidR="007B49B9" w:rsidRPr="0071689E" w:rsidRDefault="007B49B9" w:rsidP="007B49B9">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41B89D19" w14:textId="77777777" w:rsidR="007B49B9" w:rsidRPr="0071689E" w:rsidRDefault="007B49B9" w:rsidP="007B49B9">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626FB2C7" w14:textId="77777777" w:rsidR="007B49B9" w:rsidRPr="0071689E" w:rsidRDefault="007B49B9" w:rsidP="007B49B9">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722A6F4E" w14:textId="77777777" w:rsidR="007B49B9" w:rsidRPr="0071689E" w:rsidRDefault="007B49B9" w:rsidP="007B49B9">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60FCFC91" w14:textId="77777777" w:rsidR="007B49B9" w:rsidRPr="0074363A" w:rsidRDefault="007B49B9" w:rsidP="007B49B9">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647242FB" w14:textId="77777777" w:rsidR="007B49B9" w:rsidRPr="0071689E" w:rsidRDefault="007B49B9" w:rsidP="007B49B9">
      <w:pPr>
        <w:rPr>
          <w:sz w:val="4"/>
          <w:szCs w:val="4"/>
        </w:rPr>
      </w:pPr>
      <w:r w:rsidRPr="0071689E">
        <w:rPr>
          <w:sz w:val="4"/>
          <w:szCs w:val="4"/>
        </w:rPr>
        <w:t xml:space="preserve">4.2. METHODS OF ANALYSIS </w:t>
      </w:r>
    </w:p>
    <w:p w14:paraId="0E807E23" w14:textId="77777777" w:rsidR="007B49B9" w:rsidRPr="0071689E" w:rsidRDefault="007B49B9" w:rsidP="007B49B9">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273CE37" w14:textId="77777777" w:rsidR="007B49B9" w:rsidRPr="0071689E" w:rsidRDefault="007B49B9" w:rsidP="007B49B9">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5FBB1B73" w14:textId="77777777" w:rsidR="007B49B9" w:rsidRPr="0071689E" w:rsidRDefault="007B49B9" w:rsidP="007B49B9">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2818F434" w14:textId="77777777" w:rsidR="007B49B9" w:rsidRPr="0071689E" w:rsidRDefault="007B49B9" w:rsidP="007B49B9">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05D382B" w14:textId="77777777" w:rsidR="007B49B9" w:rsidRPr="0071689E" w:rsidRDefault="007B49B9" w:rsidP="007B49B9">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7340BC2F" w14:textId="77777777" w:rsidR="007B49B9" w:rsidRPr="0071689E" w:rsidRDefault="007B49B9" w:rsidP="007B49B9">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15804CDD" w14:textId="77777777" w:rsidR="007B49B9" w:rsidRPr="0071689E" w:rsidRDefault="007B49B9" w:rsidP="007B49B9">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76118270" w14:textId="77777777" w:rsidR="007B49B9" w:rsidRPr="0071689E" w:rsidRDefault="007B49B9" w:rsidP="007B49B9">
      <w:pPr>
        <w:rPr>
          <w:sz w:val="4"/>
          <w:szCs w:val="4"/>
        </w:rPr>
      </w:pPr>
      <w:r w:rsidRPr="0071689E">
        <w:rPr>
          <w:sz w:val="4"/>
          <w:szCs w:val="4"/>
        </w:rPr>
        <w:t>CHAPTER 5: RESEARCH</w:t>
      </w:r>
    </w:p>
    <w:p w14:paraId="18C5FFD2" w14:textId="77777777" w:rsidR="007B49B9" w:rsidRPr="0071689E" w:rsidRDefault="007B49B9" w:rsidP="007B49B9">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7EF3DBF3" w14:textId="77777777" w:rsidR="007B49B9" w:rsidRPr="006C6AE5" w:rsidRDefault="007B49B9" w:rsidP="007B49B9">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6C49F01C" w14:textId="77777777" w:rsidR="007B49B9" w:rsidRPr="0029323B" w:rsidRDefault="007B49B9" w:rsidP="007B49B9">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6B8D65AB" w14:textId="77777777" w:rsidR="007B49B9" w:rsidRPr="006C6AE5" w:rsidRDefault="007B49B9" w:rsidP="007B49B9">
      <w:pPr>
        <w:rPr>
          <w:sz w:val="12"/>
        </w:rPr>
      </w:pPr>
      <w:r w:rsidRPr="006C6AE5">
        <w:rPr>
          <w:sz w:val="12"/>
        </w:rPr>
        <w:t>5.1. UNRESTRICTED STRIKES</w:t>
      </w:r>
    </w:p>
    <w:p w14:paraId="2A8248EF" w14:textId="77777777" w:rsidR="007B49B9" w:rsidRPr="006C6AE5" w:rsidRDefault="007B49B9" w:rsidP="007B49B9">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6334BD62" w14:textId="77777777" w:rsidR="007B49B9" w:rsidRPr="006C6AE5" w:rsidRDefault="007B49B9" w:rsidP="007B49B9">
      <w:pPr>
        <w:rPr>
          <w:i/>
          <w:iCs/>
          <w:sz w:val="12"/>
        </w:rPr>
      </w:pPr>
      <w:r w:rsidRPr="006C6AE5">
        <w:rPr>
          <w:i/>
          <w:iCs/>
          <w:sz w:val="12"/>
        </w:rPr>
        <w:t xml:space="preserve">5.1.1. OPEN-ENDED STRIKES </w:t>
      </w:r>
    </w:p>
    <w:p w14:paraId="79523A28" w14:textId="77777777" w:rsidR="007B49B9" w:rsidRPr="006C6AE5" w:rsidRDefault="007B49B9" w:rsidP="007B49B9">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628DFD66" w14:textId="77777777" w:rsidR="007B49B9" w:rsidRPr="006C6AE5" w:rsidRDefault="007B49B9" w:rsidP="007B49B9">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C3F2F68" w14:textId="77777777" w:rsidR="007B49B9" w:rsidRPr="006C6AE5" w:rsidRDefault="007B49B9" w:rsidP="007B49B9">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1F0AA491" w14:textId="77777777" w:rsidR="007B49B9" w:rsidRPr="006C6AE5" w:rsidRDefault="007B49B9" w:rsidP="007B49B9">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765804D9" w14:textId="77777777" w:rsidR="007B49B9" w:rsidRPr="006C6AE5" w:rsidRDefault="007B49B9" w:rsidP="007B49B9">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29BEDF30" w14:textId="77777777" w:rsidR="007B49B9" w:rsidRPr="006C6AE5" w:rsidRDefault="007B49B9" w:rsidP="007B49B9">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1A84ECB6" w14:textId="77777777" w:rsidR="007B49B9" w:rsidRPr="006C6AE5" w:rsidRDefault="007B49B9" w:rsidP="007B49B9">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7879C566" w14:textId="77777777" w:rsidR="007B49B9" w:rsidRPr="006C6AE5" w:rsidRDefault="007B49B9" w:rsidP="007B49B9">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7296DE9A" w14:textId="77777777" w:rsidR="007B49B9" w:rsidRPr="006C6AE5" w:rsidRDefault="007B49B9" w:rsidP="007B49B9">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20E6A03A" w14:textId="77777777" w:rsidR="007B49B9" w:rsidRPr="006C6AE5" w:rsidRDefault="007B49B9" w:rsidP="007B49B9">
      <w:pPr>
        <w:rPr>
          <w:i/>
          <w:iCs/>
          <w:sz w:val="12"/>
        </w:rPr>
      </w:pPr>
      <w:r w:rsidRPr="006C6AE5">
        <w:rPr>
          <w:i/>
          <w:iCs/>
          <w:sz w:val="12"/>
        </w:rPr>
        <w:t xml:space="preserve">5.1.2. WILDCAT STRIKES </w:t>
      </w:r>
    </w:p>
    <w:p w14:paraId="4A9D824C" w14:textId="77777777" w:rsidR="007B49B9" w:rsidRPr="006C6AE5" w:rsidRDefault="007B49B9" w:rsidP="007B49B9">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79C846A" w14:textId="77777777" w:rsidR="007B49B9" w:rsidRPr="006C6AE5" w:rsidRDefault="007B49B9" w:rsidP="007B49B9">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6A909213" w14:textId="77777777" w:rsidR="007B49B9" w:rsidRPr="006C6AE5" w:rsidRDefault="007B49B9" w:rsidP="007B49B9">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740CC40" w14:textId="77777777" w:rsidR="007B49B9" w:rsidRPr="006C6AE5" w:rsidRDefault="007B49B9" w:rsidP="007B49B9">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1BE89BED" w14:textId="77777777" w:rsidR="007B49B9" w:rsidRPr="006C6AE5" w:rsidRDefault="007B49B9" w:rsidP="007B49B9">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45B2A36C" w14:textId="77777777" w:rsidR="007B49B9" w:rsidRPr="006C6AE5" w:rsidRDefault="007B49B9" w:rsidP="007B49B9">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71343548" w14:textId="77777777" w:rsidR="007B49B9" w:rsidRPr="006C6AE5" w:rsidRDefault="007B49B9" w:rsidP="007B49B9">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7AECFD32" w14:textId="77777777" w:rsidR="007B49B9" w:rsidRPr="006C6AE5" w:rsidRDefault="007B49B9" w:rsidP="007B49B9">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70BA52AF" w14:textId="77777777" w:rsidR="007B49B9" w:rsidRPr="006C6AE5" w:rsidRDefault="007B49B9" w:rsidP="007B49B9">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3702F697" w14:textId="77777777" w:rsidR="007B49B9" w:rsidRPr="006C6AE5" w:rsidRDefault="007B49B9" w:rsidP="007B49B9">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07BAD1CE" w14:textId="77777777" w:rsidR="007B49B9" w:rsidRPr="006C6AE5" w:rsidRDefault="007B49B9" w:rsidP="007B49B9">
      <w:pPr>
        <w:rPr>
          <w:i/>
          <w:iCs/>
          <w:sz w:val="12"/>
        </w:rPr>
      </w:pPr>
      <w:r w:rsidRPr="006C6AE5">
        <w:rPr>
          <w:i/>
          <w:iCs/>
          <w:sz w:val="12"/>
        </w:rPr>
        <w:t xml:space="preserve">5.1.3. SICKOUTS </w:t>
      </w:r>
    </w:p>
    <w:p w14:paraId="250F823C" w14:textId="77777777" w:rsidR="007B49B9" w:rsidRPr="006C6AE5" w:rsidRDefault="007B49B9" w:rsidP="007B49B9">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5F040CB0" w14:textId="77777777" w:rsidR="007B49B9" w:rsidRPr="006C6AE5" w:rsidRDefault="007B49B9" w:rsidP="007B49B9">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3967B46C" w14:textId="77777777" w:rsidR="007B49B9" w:rsidRPr="006C6AE5" w:rsidRDefault="007B49B9" w:rsidP="007B49B9">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5A817012" w14:textId="77777777" w:rsidR="007B49B9" w:rsidRPr="006C6AE5" w:rsidRDefault="007B49B9" w:rsidP="007B49B9">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32B53E67" w14:textId="77777777" w:rsidR="007B49B9" w:rsidRPr="006C6AE5" w:rsidRDefault="007B49B9" w:rsidP="007B49B9">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6E27C36A" w14:textId="77777777" w:rsidR="007B49B9" w:rsidRPr="006C6AE5" w:rsidRDefault="007B49B9" w:rsidP="007B49B9">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0680BD16" w14:textId="77777777" w:rsidR="007B49B9" w:rsidRPr="006C6AE5" w:rsidRDefault="007B49B9" w:rsidP="007B49B9">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3E2A6F9" w14:textId="77777777" w:rsidR="007B49B9" w:rsidRPr="006C6AE5" w:rsidRDefault="007B49B9" w:rsidP="007B49B9">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792C57D9" w14:textId="77777777" w:rsidR="007B49B9" w:rsidRPr="006C6AE5" w:rsidRDefault="007B49B9" w:rsidP="007B49B9">
      <w:pPr>
        <w:rPr>
          <w:sz w:val="12"/>
        </w:rPr>
      </w:pPr>
      <w:r w:rsidRPr="006C6AE5">
        <w:rPr>
          <w:sz w:val="12"/>
        </w:rPr>
        <w:t xml:space="preserve">5.2. RESTRICTED STRIKE </w:t>
      </w:r>
    </w:p>
    <w:p w14:paraId="35332548" w14:textId="77777777" w:rsidR="007B49B9" w:rsidRPr="006C6AE5" w:rsidRDefault="007B49B9" w:rsidP="007B49B9">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062A01F8" w14:textId="77777777" w:rsidR="007B49B9" w:rsidRPr="006C6AE5" w:rsidRDefault="007B49B9" w:rsidP="007B49B9">
      <w:pPr>
        <w:rPr>
          <w:i/>
          <w:iCs/>
          <w:sz w:val="12"/>
        </w:rPr>
      </w:pPr>
      <w:r w:rsidRPr="006C6AE5">
        <w:rPr>
          <w:i/>
          <w:iCs/>
          <w:sz w:val="12"/>
        </w:rPr>
        <w:t xml:space="preserve">5.2.1. PARTICIPATION-LIMITED STRIKES </w:t>
      </w:r>
    </w:p>
    <w:p w14:paraId="149A2D29" w14:textId="77777777" w:rsidR="007B49B9" w:rsidRPr="006C6AE5" w:rsidRDefault="007B49B9" w:rsidP="007B49B9">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79C33BDB" w14:textId="77777777" w:rsidR="007B49B9" w:rsidRPr="006C6AE5" w:rsidRDefault="007B49B9" w:rsidP="007B49B9">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51DC4914" w14:textId="77777777" w:rsidR="007B49B9" w:rsidRPr="006C6AE5" w:rsidRDefault="007B49B9" w:rsidP="007B49B9">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0AEC5C4F" w14:textId="77777777" w:rsidR="007B49B9" w:rsidRPr="006C6AE5" w:rsidRDefault="007B49B9" w:rsidP="007B49B9">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289E0696" w14:textId="77777777" w:rsidR="007B49B9" w:rsidRPr="006C6AE5" w:rsidRDefault="007B49B9" w:rsidP="007B49B9">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516F71B2" w14:textId="77777777" w:rsidR="007B49B9" w:rsidRPr="006C6AE5" w:rsidRDefault="007B49B9" w:rsidP="007B49B9">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3B69A543" w14:textId="77777777" w:rsidR="007B49B9" w:rsidRPr="006C6AE5" w:rsidRDefault="007B49B9" w:rsidP="007B49B9">
      <w:pPr>
        <w:rPr>
          <w:i/>
          <w:iCs/>
          <w:sz w:val="12"/>
        </w:rPr>
      </w:pPr>
      <w:r w:rsidRPr="006C6AE5">
        <w:rPr>
          <w:i/>
          <w:iCs/>
          <w:sz w:val="12"/>
        </w:rPr>
        <w:t>5.2.2. DURATION-LIMITED STRIKES</w:t>
      </w:r>
    </w:p>
    <w:p w14:paraId="5EF5CEE2" w14:textId="77777777" w:rsidR="007B49B9" w:rsidRPr="006C6AE5" w:rsidRDefault="007B49B9" w:rsidP="007B49B9">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170EA240" w14:textId="77777777" w:rsidR="007B49B9" w:rsidRPr="006C6AE5" w:rsidRDefault="007B49B9" w:rsidP="007B49B9">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2773252D" w14:textId="77777777" w:rsidR="007B49B9" w:rsidRPr="006C6AE5" w:rsidRDefault="007B49B9" w:rsidP="007B49B9">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7660478" w14:textId="77777777" w:rsidR="007B49B9" w:rsidRPr="006C6AE5" w:rsidRDefault="007B49B9" w:rsidP="007B49B9">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6FC63041" w14:textId="77777777" w:rsidR="007B49B9" w:rsidRPr="006C6AE5" w:rsidRDefault="007B49B9" w:rsidP="007B49B9">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21362474" w14:textId="77777777" w:rsidR="007B49B9" w:rsidRPr="006C6AE5" w:rsidRDefault="007B49B9" w:rsidP="007B49B9">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35212CEA" w14:textId="77777777" w:rsidR="007B49B9" w:rsidRPr="006C6AE5" w:rsidRDefault="007B49B9" w:rsidP="007B49B9">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54C4DE61" w14:textId="77777777" w:rsidR="007B49B9" w:rsidRPr="006C6AE5" w:rsidRDefault="007B49B9" w:rsidP="007B49B9">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1F94131F" w14:textId="77777777" w:rsidR="007B49B9" w:rsidRPr="006C6AE5" w:rsidRDefault="007B49B9" w:rsidP="007B49B9">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0EAE449C" w14:textId="77777777" w:rsidR="007B49B9" w:rsidRPr="006C6AE5" w:rsidRDefault="007B49B9" w:rsidP="007B49B9">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4E8ADEED" w14:textId="77777777" w:rsidR="007B49B9" w:rsidRPr="006C6AE5" w:rsidRDefault="007B49B9" w:rsidP="007B49B9">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0970429" w14:textId="77777777" w:rsidR="007B49B9" w:rsidRPr="001D5D99" w:rsidRDefault="007B49B9" w:rsidP="007B49B9">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7C877F78" w14:textId="77777777" w:rsidR="007B49B9" w:rsidRPr="001D5D99" w:rsidRDefault="007B49B9" w:rsidP="007B49B9">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753211FB" w14:textId="77777777" w:rsidR="007B49B9" w:rsidRPr="001D5D99" w:rsidRDefault="007B49B9" w:rsidP="007B49B9">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CE8BFE6" w14:textId="77777777" w:rsidR="007B49B9" w:rsidRPr="001D5D99" w:rsidRDefault="007B49B9" w:rsidP="007B49B9">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28169BD2" w14:textId="77777777" w:rsidR="007B49B9" w:rsidRPr="001D5D99" w:rsidRDefault="007B49B9" w:rsidP="007B49B9">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066482C9" w14:textId="77777777" w:rsidR="007B49B9" w:rsidRPr="001D5D99" w:rsidRDefault="007B49B9" w:rsidP="007B49B9">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58FA1509" w14:textId="77777777" w:rsidR="007B49B9" w:rsidRPr="001D5D99" w:rsidRDefault="007B49B9" w:rsidP="007B49B9">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0D05E712" w14:textId="77777777" w:rsidR="007B49B9" w:rsidRPr="001D5D99" w:rsidRDefault="007B49B9" w:rsidP="007B49B9">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367E4720" w14:textId="77777777" w:rsidR="007B49B9" w:rsidRPr="001D5D99" w:rsidRDefault="007B49B9" w:rsidP="007B49B9">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57B6933" w14:textId="77777777" w:rsidR="007B49B9" w:rsidRPr="001D5D99" w:rsidRDefault="007B49B9" w:rsidP="007B49B9">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0A7F8373" w14:textId="77777777" w:rsidR="007B49B9" w:rsidRPr="001D5D99" w:rsidRDefault="007B49B9" w:rsidP="007B49B9">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8E295E9" w14:textId="77777777" w:rsidR="007B49B9" w:rsidRPr="001D5D99" w:rsidRDefault="007B49B9" w:rsidP="007B49B9">
      <w:pPr>
        <w:rPr>
          <w:i/>
          <w:iCs/>
          <w:sz w:val="4"/>
          <w:szCs w:val="4"/>
        </w:rPr>
      </w:pPr>
      <w:r w:rsidRPr="001D5D99">
        <w:rPr>
          <w:i/>
          <w:iCs/>
          <w:sz w:val="4"/>
          <w:szCs w:val="4"/>
        </w:rPr>
        <w:t>5.2.3. MIXED LIMITED STRIKES</w:t>
      </w:r>
    </w:p>
    <w:p w14:paraId="079E0243" w14:textId="77777777" w:rsidR="007B49B9" w:rsidRPr="001D5D99" w:rsidRDefault="007B49B9" w:rsidP="007B49B9">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53C9660F" w14:textId="77777777" w:rsidR="007B49B9" w:rsidRPr="001D5D99" w:rsidRDefault="007B49B9" w:rsidP="007B49B9">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705D1D3F" w14:textId="77777777" w:rsidR="007B49B9" w:rsidRPr="001D5D99" w:rsidRDefault="007B49B9" w:rsidP="007B49B9">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3F37E4E2" w14:textId="77777777" w:rsidR="007B49B9" w:rsidRPr="006C6AE5" w:rsidRDefault="007B49B9" w:rsidP="007B49B9">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5E549AA0" w14:textId="77777777" w:rsidR="007B49B9" w:rsidRPr="00050718" w:rsidRDefault="007B49B9" w:rsidP="007B49B9">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6EBCD4DF" w14:textId="77777777" w:rsidR="007B49B9" w:rsidRPr="00050718" w:rsidRDefault="007B49B9" w:rsidP="007B49B9">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5D3F6CAA" w14:textId="77777777" w:rsidR="007B49B9" w:rsidRPr="00050718" w:rsidRDefault="007B49B9" w:rsidP="007B49B9">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6538A71F" w14:textId="77777777" w:rsidR="007B49B9" w:rsidRPr="00050718" w:rsidRDefault="007B49B9" w:rsidP="007B49B9">
      <w:pPr>
        <w:rPr>
          <w:sz w:val="4"/>
          <w:szCs w:val="4"/>
        </w:rPr>
      </w:pPr>
      <w:r w:rsidRPr="00050718">
        <w:rPr>
          <w:sz w:val="4"/>
          <w:szCs w:val="4"/>
        </w:rPr>
        <w:t>CHAPTER 6: RECOMMENDATIONS</w:t>
      </w:r>
    </w:p>
    <w:p w14:paraId="497049A5" w14:textId="77777777" w:rsidR="007B49B9" w:rsidRPr="00050718" w:rsidRDefault="007B49B9" w:rsidP="007B49B9">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73C622AB" w14:textId="77777777" w:rsidR="007B49B9" w:rsidRPr="00050718" w:rsidRDefault="007B49B9" w:rsidP="007B49B9">
      <w:pPr>
        <w:rPr>
          <w:sz w:val="4"/>
          <w:szCs w:val="4"/>
        </w:rPr>
      </w:pPr>
      <w:r w:rsidRPr="00050718">
        <w:rPr>
          <w:sz w:val="4"/>
          <w:szCs w:val="4"/>
        </w:rPr>
        <w:t>6.1. ECONOMIC COSTS</w:t>
      </w:r>
    </w:p>
    <w:p w14:paraId="132CF143" w14:textId="77777777" w:rsidR="007B49B9" w:rsidRPr="00050718" w:rsidRDefault="007B49B9" w:rsidP="007B49B9">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3E30439F" w14:textId="77777777" w:rsidR="007B49B9" w:rsidRPr="00050718" w:rsidRDefault="007B49B9" w:rsidP="007B49B9">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5C9F1203" w14:textId="77777777" w:rsidR="007B49B9" w:rsidRPr="00050718" w:rsidRDefault="007B49B9" w:rsidP="007B49B9">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5D82E277" w14:textId="77777777" w:rsidR="007B49B9" w:rsidRPr="00050718" w:rsidRDefault="007B49B9" w:rsidP="007B49B9">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0136E639" w14:textId="77777777" w:rsidR="007B49B9" w:rsidRPr="00050718" w:rsidRDefault="007B49B9" w:rsidP="007B49B9">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322AB6E8" w14:textId="77777777" w:rsidR="007B49B9" w:rsidRPr="00050718" w:rsidRDefault="007B49B9" w:rsidP="007B49B9">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2BB79D7A" w14:textId="77777777" w:rsidR="007B49B9" w:rsidRPr="00050718" w:rsidRDefault="007B49B9" w:rsidP="007B49B9">
      <w:pPr>
        <w:rPr>
          <w:sz w:val="4"/>
          <w:szCs w:val="4"/>
        </w:rPr>
      </w:pPr>
      <w:r w:rsidRPr="00050718">
        <w:rPr>
          <w:sz w:val="4"/>
          <w:szCs w:val="4"/>
        </w:rPr>
        <w:t>6.2. WORKERS’ RIGHTS</w:t>
      </w:r>
    </w:p>
    <w:p w14:paraId="3E212354" w14:textId="77777777" w:rsidR="007B49B9" w:rsidRPr="00050718" w:rsidRDefault="007B49B9" w:rsidP="007B49B9">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18553315" w14:textId="77777777" w:rsidR="007B49B9" w:rsidRPr="00050718" w:rsidRDefault="007B49B9" w:rsidP="007B49B9">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17957B75" w14:textId="77777777" w:rsidR="007B49B9" w:rsidRPr="00050718" w:rsidRDefault="007B49B9" w:rsidP="007B49B9">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5CADEE46" w14:textId="77777777" w:rsidR="007B49B9" w:rsidRPr="00050718" w:rsidRDefault="007B49B9" w:rsidP="007B49B9">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79AEB2B" w14:textId="77777777" w:rsidR="007B49B9" w:rsidRPr="006C6AE5" w:rsidRDefault="007B49B9" w:rsidP="007B49B9">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2D3C8E24" w14:textId="77777777" w:rsidR="007B49B9" w:rsidRPr="006C6AE5" w:rsidRDefault="007B49B9" w:rsidP="007B49B9">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0725B36E" w14:textId="77777777" w:rsidR="007B49B9" w:rsidRPr="006C6AE5" w:rsidRDefault="007B49B9" w:rsidP="007B49B9">
      <w:pPr>
        <w:rPr>
          <w:sz w:val="12"/>
          <w:szCs w:val="24"/>
        </w:rPr>
      </w:pPr>
      <w:r w:rsidRPr="006C6AE5">
        <w:rPr>
          <w:sz w:val="12"/>
          <w:szCs w:val="24"/>
        </w:rPr>
        <w:t>6.3. POLICIES AND IMPLEMENTATION</w:t>
      </w:r>
    </w:p>
    <w:p w14:paraId="4C6126DA" w14:textId="77777777" w:rsidR="007B49B9" w:rsidRPr="001D5D99" w:rsidRDefault="007B49B9" w:rsidP="007B49B9">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461C5342" w14:textId="77777777" w:rsidR="007B49B9" w:rsidRPr="001D5D99" w:rsidRDefault="007B49B9" w:rsidP="007B49B9">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47B2F18E" w14:textId="77777777" w:rsidR="007B49B9" w:rsidRPr="006C6AE5" w:rsidRDefault="007B49B9" w:rsidP="007B49B9">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36E9A19D" w14:textId="77777777" w:rsidR="007B49B9" w:rsidRPr="006C6AE5" w:rsidRDefault="007B49B9" w:rsidP="007B49B9">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3BE9D363" w14:textId="77777777" w:rsidR="007B49B9" w:rsidRPr="006C6AE5" w:rsidRDefault="007B49B9" w:rsidP="007B49B9">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145F3E28" w14:textId="77777777" w:rsidR="007B49B9" w:rsidRPr="00DF19D1" w:rsidRDefault="007B49B9" w:rsidP="007B49B9">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24E0390F" w14:textId="77777777" w:rsidR="007B49B9" w:rsidRPr="007045D0" w:rsidRDefault="007B49B9" w:rsidP="007B49B9">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8F9B496" w14:textId="77777777" w:rsidR="007B49B9" w:rsidRPr="004C04B6" w:rsidRDefault="007B49B9" w:rsidP="007B49B9">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2E91CAEA" w14:textId="77777777" w:rsidR="007B49B9" w:rsidRPr="00DF19D1" w:rsidRDefault="007B49B9" w:rsidP="007B49B9">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2A22467B" w14:textId="77777777" w:rsidR="007B49B9" w:rsidRPr="00DF19D1" w:rsidRDefault="007B49B9" w:rsidP="007B49B9">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7FF69D7E" w14:textId="77777777" w:rsidR="007B49B9" w:rsidRPr="00DF19D1" w:rsidRDefault="007B49B9" w:rsidP="007B49B9">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3304EF8C" w14:textId="77777777" w:rsidR="007B49B9" w:rsidRPr="00FA198B" w:rsidRDefault="007B49B9" w:rsidP="007B49B9">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5F66A29A" w14:textId="77777777" w:rsidR="007B49B9" w:rsidRPr="00127BE0" w:rsidRDefault="007B49B9" w:rsidP="007B49B9">
      <w:pPr>
        <w:pStyle w:val="Heading4"/>
      </w:pPr>
      <w:r>
        <w:t xml:space="preserve">That reverses the exodus of </w:t>
      </w:r>
      <w:r>
        <w:rPr>
          <w:u w:val="single"/>
        </w:rPr>
        <w:t>skilled</w:t>
      </w:r>
      <w:r>
        <w:t xml:space="preserve"> workers. </w:t>
      </w:r>
    </w:p>
    <w:p w14:paraId="7F78D87D" w14:textId="77777777" w:rsidR="007B49B9" w:rsidRPr="00547368" w:rsidRDefault="007B49B9" w:rsidP="007B49B9">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A163EDA" w14:textId="77777777" w:rsidR="007B49B9" w:rsidRPr="00A20355" w:rsidRDefault="007B49B9" w:rsidP="007B49B9">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22760C63" w14:textId="77777777" w:rsidR="007B49B9" w:rsidRPr="00A2549F" w:rsidRDefault="007B49B9" w:rsidP="007B49B9">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25C5E79E" w14:textId="77777777" w:rsidR="007B49B9" w:rsidRPr="00A2549F" w:rsidRDefault="007B49B9" w:rsidP="007B49B9">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34534DF9" w14:textId="77777777" w:rsidR="007B49B9" w:rsidRPr="00A2549F" w:rsidRDefault="007B49B9" w:rsidP="007B49B9">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7AE31E6C" w14:textId="77777777" w:rsidR="007B49B9" w:rsidRPr="00A2549F" w:rsidRDefault="007B49B9" w:rsidP="007B49B9">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761314AF" w14:textId="77777777" w:rsidR="007B49B9" w:rsidRPr="00A2549F" w:rsidRDefault="007B49B9" w:rsidP="007B49B9">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550D7CBA" w14:textId="77777777" w:rsidR="007B49B9" w:rsidRPr="00344E32" w:rsidRDefault="007B49B9" w:rsidP="007B49B9">
      <w:pPr>
        <w:ind w:firstLine="720"/>
        <w:rPr>
          <w:sz w:val="12"/>
        </w:rPr>
      </w:pPr>
      <w:r w:rsidRPr="00344E32">
        <w:rPr>
          <w:sz w:val="12"/>
        </w:rPr>
        <w:t>[Mr. Regan's prepared statement follows:]</w:t>
      </w:r>
    </w:p>
    <w:p w14:paraId="0176CEDB" w14:textId="77777777" w:rsidR="007B49B9" w:rsidRPr="00344E32" w:rsidRDefault="007B49B9" w:rsidP="007B49B9">
      <w:pPr>
        <w:spacing w:after="0"/>
        <w:rPr>
          <w:sz w:val="12"/>
        </w:rPr>
      </w:pPr>
      <w:r w:rsidRPr="00344E32">
        <w:rPr>
          <w:sz w:val="12"/>
        </w:rPr>
        <w:t xml:space="preserve">Prepared Statement of Greg Regan, President, Transportation Trades </w:t>
      </w:r>
    </w:p>
    <w:p w14:paraId="45EA4E85" w14:textId="77777777" w:rsidR="007B49B9" w:rsidRPr="00344E32" w:rsidRDefault="007B49B9" w:rsidP="007B49B9">
      <w:pPr>
        <w:spacing w:after="0"/>
        <w:rPr>
          <w:sz w:val="12"/>
        </w:rPr>
      </w:pPr>
      <w:r w:rsidRPr="00344E32">
        <w:rPr>
          <w:sz w:val="12"/>
        </w:rPr>
        <w:t xml:space="preserve">                          Department, AFL-CIO</w:t>
      </w:r>
    </w:p>
    <w:p w14:paraId="48D32F8A" w14:textId="77777777" w:rsidR="007B49B9" w:rsidRPr="00344E32" w:rsidRDefault="007B49B9" w:rsidP="007B49B9">
      <w:pPr>
        <w:spacing w:after="0"/>
        <w:rPr>
          <w:sz w:val="12"/>
        </w:rPr>
      </w:pPr>
      <w:r w:rsidRPr="00344E32">
        <w:rPr>
          <w:sz w:val="12"/>
        </w:rPr>
        <w:t xml:space="preserve">                              Introduction</w:t>
      </w:r>
    </w:p>
    <w:p w14:paraId="68D3A3A9" w14:textId="77777777" w:rsidR="007B49B9" w:rsidRPr="00344E32" w:rsidRDefault="007B49B9" w:rsidP="007B49B9">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1A3A8521" w14:textId="77777777" w:rsidR="007B49B9" w:rsidRPr="00A2549F" w:rsidRDefault="007B49B9" w:rsidP="007B49B9">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52120AB2" w14:textId="77777777" w:rsidR="007B49B9" w:rsidRPr="000A1705" w:rsidRDefault="007B49B9" w:rsidP="007B49B9">
      <w:pPr>
        <w:spacing w:after="0"/>
        <w:rPr>
          <w:sz w:val="12"/>
        </w:rPr>
      </w:pPr>
      <w:r w:rsidRPr="000A1705">
        <w:rPr>
          <w:sz w:val="12"/>
        </w:rPr>
        <w:t>---------------------------------------------------------------------------</w:t>
      </w:r>
    </w:p>
    <w:p w14:paraId="193121FD" w14:textId="77777777" w:rsidR="007B49B9" w:rsidRPr="000A1705" w:rsidRDefault="007B49B9" w:rsidP="007B49B9">
      <w:pPr>
        <w:spacing w:after="0"/>
        <w:rPr>
          <w:sz w:val="12"/>
        </w:rPr>
      </w:pPr>
      <w:r w:rsidRPr="000A1705">
        <w:rPr>
          <w:sz w:val="12"/>
        </w:rPr>
        <w:t xml:space="preserve">    \1\ https://www.aar.org/wp-content/uploads/2021/03/AAR-Integrated-</w:t>
      </w:r>
    </w:p>
    <w:p w14:paraId="0CF199CA" w14:textId="77777777" w:rsidR="007B49B9" w:rsidRPr="000A1705" w:rsidRDefault="007B49B9" w:rsidP="007B49B9">
      <w:pPr>
        <w:spacing w:after="0"/>
        <w:rPr>
          <w:sz w:val="12"/>
        </w:rPr>
      </w:pPr>
      <w:r w:rsidRPr="000A1705">
        <w:rPr>
          <w:sz w:val="12"/>
        </w:rPr>
        <w:t>Rail-Network-Fact-Sheet.pdf</w:t>
      </w:r>
    </w:p>
    <w:p w14:paraId="2BA59AAC" w14:textId="77777777" w:rsidR="007B49B9" w:rsidRPr="000A1705" w:rsidRDefault="007B49B9" w:rsidP="007B49B9">
      <w:pPr>
        <w:spacing w:after="0"/>
        <w:rPr>
          <w:sz w:val="12"/>
        </w:rPr>
      </w:pPr>
      <w:r w:rsidRPr="000A1705">
        <w:rPr>
          <w:sz w:val="12"/>
        </w:rPr>
        <w:t>---------------------------------------------------------------------------</w:t>
      </w:r>
    </w:p>
    <w:p w14:paraId="0B2B8C7C" w14:textId="77777777" w:rsidR="007B49B9" w:rsidRPr="000A1705" w:rsidRDefault="007B49B9" w:rsidP="007B49B9">
      <w:pPr>
        <w:rPr>
          <w:sz w:val="12"/>
        </w:rPr>
      </w:pPr>
      <w:r w:rsidRPr="000A1705">
        <w:rPr>
          <w:sz w:val="12"/>
        </w:rPr>
        <w:t>Class I Freight Railroads Have Spent Years Undermining the Supply Chain</w:t>
      </w:r>
    </w:p>
    <w:p w14:paraId="20B915EA" w14:textId="77777777" w:rsidR="007B49B9" w:rsidRPr="00A2549F" w:rsidRDefault="007B49B9" w:rsidP="007B49B9">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778A7391" w14:textId="77777777" w:rsidR="007B49B9" w:rsidRPr="00A2549F" w:rsidRDefault="007B49B9" w:rsidP="007B49B9">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15807F69" w14:textId="77777777" w:rsidR="007B49B9" w:rsidRPr="000A1705" w:rsidRDefault="007B49B9" w:rsidP="007B49B9">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7DA48AD3" w14:textId="77777777" w:rsidR="007B49B9" w:rsidRPr="000A1705" w:rsidRDefault="007B49B9" w:rsidP="007B49B9">
      <w:pPr>
        <w:spacing w:after="0"/>
        <w:rPr>
          <w:sz w:val="12"/>
        </w:rPr>
      </w:pPr>
      <w:r w:rsidRPr="000A1705">
        <w:rPr>
          <w:sz w:val="12"/>
        </w:rPr>
        <w:t>---------------------------------------------------------------------------</w:t>
      </w:r>
    </w:p>
    <w:p w14:paraId="2C6EBCE3" w14:textId="77777777" w:rsidR="007B49B9" w:rsidRPr="000A1705" w:rsidRDefault="007B49B9" w:rsidP="007B49B9">
      <w:pPr>
        <w:spacing w:after="0"/>
        <w:rPr>
          <w:sz w:val="12"/>
        </w:rPr>
      </w:pPr>
      <w:r w:rsidRPr="000A1705">
        <w:rPr>
          <w:sz w:val="12"/>
        </w:rPr>
        <w:t xml:space="preserve">    \2\ UP: Annual Reports</w:t>
      </w:r>
    </w:p>
    <w:p w14:paraId="2F510A3C" w14:textId="77777777" w:rsidR="007B49B9" w:rsidRPr="000A1705" w:rsidRDefault="007B49B9" w:rsidP="007B49B9">
      <w:pPr>
        <w:spacing w:after="0"/>
        <w:rPr>
          <w:sz w:val="12"/>
        </w:rPr>
      </w:pPr>
      <w:r w:rsidRPr="000A1705">
        <w:rPr>
          <w:sz w:val="12"/>
        </w:rPr>
        <w:t>---------------------------------------------------------------------------</w:t>
      </w:r>
    </w:p>
    <w:p w14:paraId="53027B5C" w14:textId="77777777" w:rsidR="007B49B9" w:rsidRPr="000A1705" w:rsidRDefault="007B49B9" w:rsidP="007B49B9">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214350EA" w14:textId="77777777" w:rsidR="007B49B9" w:rsidRPr="000A1705" w:rsidRDefault="007B49B9" w:rsidP="007B49B9">
      <w:pPr>
        <w:spacing w:after="0"/>
        <w:rPr>
          <w:sz w:val="12"/>
        </w:rPr>
      </w:pPr>
      <w:r w:rsidRPr="000A1705">
        <w:rPr>
          <w:sz w:val="12"/>
        </w:rPr>
        <w:t>---------------------------------------------------------------------------</w:t>
      </w:r>
    </w:p>
    <w:p w14:paraId="2E83E857" w14:textId="77777777" w:rsidR="007B49B9" w:rsidRPr="000A1705" w:rsidRDefault="007B49B9" w:rsidP="007B49B9">
      <w:pPr>
        <w:spacing w:after="0"/>
        <w:rPr>
          <w:sz w:val="12"/>
        </w:rPr>
      </w:pPr>
      <w:r w:rsidRPr="000A1705">
        <w:rPr>
          <w:sz w:val="12"/>
        </w:rPr>
        <w:t xml:space="preserve">    \3\ February 2023 Rail Unions Lawsuit against BNSF. Accessed at </w:t>
      </w:r>
    </w:p>
    <w:p w14:paraId="15752873" w14:textId="77777777" w:rsidR="007B49B9" w:rsidRPr="000A1705" w:rsidRDefault="007B49B9" w:rsidP="007B49B9">
      <w:pPr>
        <w:spacing w:after="0"/>
        <w:rPr>
          <w:sz w:val="12"/>
        </w:rPr>
      </w:pPr>
      <w:r w:rsidRPr="000A1705">
        <w:rPr>
          <w:sz w:val="12"/>
        </w:rPr>
        <w:t>https://www.businesswire.com/news/home/20230307005934/en/IBEW-IAM-</w:t>
      </w:r>
    </w:p>
    <w:p w14:paraId="4A9D8B42" w14:textId="77777777" w:rsidR="007B49B9" w:rsidRPr="000A1705" w:rsidRDefault="007B49B9" w:rsidP="007B49B9">
      <w:pPr>
        <w:spacing w:after="0"/>
        <w:rPr>
          <w:sz w:val="12"/>
        </w:rPr>
      </w:pPr>
      <w:r w:rsidRPr="000A1705">
        <w:rPr>
          <w:sz w:val="12"/>
        </w:rPr>
        <w:t xml:space="preserve">SMART-MD-Unions-File-Outsourcing-Suit-Against-BNSF-Railway (see items </w:t>
      </w:r>
    </w:p>
    <w:p w14:paraId="18F447C2" w14:textId="77777777" w:rsidR="007B49B9" w:rsidRPr="000A1705" w:rsidRDefault="007B49B9" w:rsidP="007B49B9">
      <w:pPr>
        <w:spacing w:after="0"/>
        <w:rPr>
          <w:sz w:val="12"/>
        </w:rPr>
      </w:pPr>
      <w:r w:rsidRPr="000A1705">
        <w:rPr>
          <w:sz w:val="12"/>
        </w:rPr>
        <w:t>49 and 54 on pages 11 and 12 respectively)</w:t>
      </w:r>
    </w:p>
    <w:p w14:paraId="6E719CB7" w14:textId="77777777" w:rsidR="007B49B9" w:rsidRPr="000A1705" w:rsidRDefault="007B49B9" w:rsidP="007B49B9">
      <w:pPr>
        <w:spacing w:after="0"/>
        <w:rPr>
          <w:sz w:val="12"/>
        </w:rPr>
      </w:pPr>
      <w:r w:rsidRPr="000A1705">
        <w:rPr>
          <w:sz w:val="12"/>
        </w:rPr>
        <w:t>---------------------------------------------------------------------------</w:t>
      </w:r>
    </w:p>
    <w:p w14:paraId="1795FE03" w14:textId="77777777" w:rsidR="007B49B9" w:rsidRPr="000A1705" w:rsidRDefault="007B49B9" w:rsidP="007B49B9">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703E715C" w14:textId="77777777" w:rsidR="007B49B9" w:rsidRPr="000A1705" w:rsidRDefault="007B49B9" w:rsidP="007B49B9">
      <w:pPr>
        <w:spacing w:after="0"/>
        <w:rPr>
          <w:sz w:val="12"/>
        </w:rPr>
      </w:pPr>
      <w:r w:rsidRPr="000A1705">
        <w:rPr>
          <w:sz w:val="12"/>
        </w:rPr>
        <w:t>---------------------------------------------------------------------------</w:t>
      </w:r>
    </w:p>
    <w:p w14:paraId="268FC013" w14:textId="77777777" w:rsidR="007B49B9" w:rsidRPr="000A1705" w:rsidRDefault="007B49B9" w:rsidP="007B49B9">
      <w:pPr>
        <w:spacing w:after="0"/>
        <w:rPr>
          <w:sz w:val="12"/>
        </w:rPr>
      </w:pPr>
      <w:r w:rsidRPr="000A1705">
        <w:rPr>
          <w:sz w:val="12"/>
        </w:rPr>
        <w:t xml:space="preserve">    \4\ https://aapa.files.cms-plus.com/PDFs/</w:t>
      </w:r>
    </w:p>
    <w:p w14:paraId="73C850DF" w14:textId="77777777" w:rsidR="007B49B9" w:rsidRPr="000A1705" w:rsidRDefault="007B49B9" w:rsidP="007B49B9">
      <w:pPr>
        <w:spacing w:after="0"/>
        <w:rPr>
          <w:sz w:val="12"/>
        </w:rPr>
      </w:pPr>
      <w:r w:rsidRPr="000A1705">
        <w:rPr>
          <w:sz w:val="12"/>
        </w:rPr>
        <w:t>State%20of%20Freight%20III.pdf</w:t>
      </w:r>
    </w:p>
    <w:p w14:paraId="66D36F26" w14:textId="77777777" w:rsidR="007B49B9" w:rsidRPr="000A1705" w:rsidRDefault="007B49B9" w:rsidP="007B49B9">
      <w:pPr>
        <w:spacing w:after="0"/>
        <w:rPr>
          <w:sz w:val="12"/>
        </w:rPr>
      </w:pPr>
      <w:r w:rsidRPr="000A1705">
        <w:rPr>
          <w:sz w:val="12"/>
        </w:rPr>
        <w:t>---------------------------------------------------------------------------</w:t>
      </w:r>
    </w:p>
    <w:p w14:paraId="585BF39F" w14:textId="77777777" w:rsidR="007B49B9" w:rsidRPr="00A2549F" w:rsidRDefault="007B49B9" w:rsidP="007B49B9">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5A9E0D67" w14:textId="77777777" w:rsidR="007B49B9" w:rsidRPr="000A1705" w:rsidRDefault="007B49B9" w:rsidP="007B49B9">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7C74FECF" w14:textId="77777777" w:rsidR="007B49B9" w:rsidRPr="000A1705" w:rsidRDefault="007B49B9" w:rsidP="007B49B9">
      <w:pPr>
        <w:rPr>
          <w:sz w:val="12"/>
        </w:rPr>
      </w:pPr>
      <w:r w:rsidRPr="000A1705">
        <w:rPr>
          <w:sz w:val="12"/>
        </w:rPr>
        <w:t>Freight Rail Service is a Supply Chain Challenge</w:t>
      </w:r>
    </w:p>
    <w:p w14:paraId="2F603599" w14:textId="77777777" w:rsidR="007B49B9" w:rsidRPr="000A1705" w:rsidRDefault="007B49B9" w:rsidP="007B49B9">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18F505BA" w14:textId="77777777" w:rsidR="007B49B9" w:rsidRPr="000A1705" w:rsidRDefault="007B49B9" w:rsidP="007B49B9">
      <w:pPr>
        <w:spacing w:after="0"/>
        <w:rPr>
          <w:sz w:val="12"/>
        </w:rPr>
      </w:pPr>
      <w:r w:rsidRPr="000A1705">
        <w:rPr>
          <w:sz w:val="12"/>
        </w:rPr>
        <w:t>---------------------------------------------------------------------------</w:t>
      </w:r>
    </w:p>
    <w:p w14:paraId="0AE96D91" w14:textId="77777777" w:rsidR="007B49B9" w:rsidRPr="000A1705" w:rsidRDefault="007B49B9" w:rsidP="007B49B9">
      <w:pPr>
        <w:spacing w:after="0"/>
        <w:rPr>
          <w:sz w:val="12"/>
        </w:rPr>
      </w:pPr>
      <w:r w:rsidRPr="000A1705">
        <w:rPr>
          <w:sz w:val="12"/>
        </w:rPr>
        <w:t xml:space="preserve">    \5\ https://www.bnsf.com/news-media/customer-notifications/</w:t>
      </w:r>
    </w:p>
    <w:p w14:paraId="381D019C" w14:textId="77777777" w:rsidR="007B49B9" w:rsidRPr="000A1705" w:rsidRDefault="007B49B9" w:rsidP="007B49B9">
      <w:pPr>
        <w:spacing w:after="0"/>
        <w:rPr>
          <w:sz w:val="12"/>
        </w:rPr>
      </w:pPr>
      <w:r w:rsidRPr="000A1705">
        <w:rPr>
          <w:sz w:val="12"/>
        </w:rPr>
        <w:t>notification.page?notId=limited-embargo-of-certain-shipments-destined-</w:t>
      </w:r>
    </w:p>
    <w:p w14:paraId="4BD37E69" w14:textId="77777777" w:rsidR="007B49B9" w:rsidRPr="000A1705" w:rsidRDefault="007B49B9" w:rsidP="007B49B9">
      <w:pPr>
        <w:spacing w:after="0"/>
        <w:rPr>
          <w:sz w:val="12"/>
        </w:rPr>
      </w:pPr>
      <w:r w:rsidRPr="000A1705">
        <w:rPr>
          <w:sz w:val="12"/>
        </w:rPr>
        <w:t>for-california and https://www.trains.com/trn/news-reviews/news-wire/</w:t>
      </w:r>
    </w:p>
    <w:p w14:paraId="0BA55997" w14:textId="77777777" w:rsidR="007B49B9" w:rsidRPr="000A1705" w:rsidRDefault="007B49B9" w:rsidP="007B49B9">
      <w:pPr>
        <w:spacing w:after="0"/>
        <w:rPr>
          <w:sz w:val="12"/>
        </w:rPr>
      </w:pPr>
      <w:r w:rsidRPr="000A1705">
        <w:rPr>
          <w:sz w:val="12"/>
        </w:rPr>
        <w:t>union-pacific-asks-customers-to-meter-traffic-or-face-embargoes/</w:t>
      </w:r>
    </w:p>
    <w:p w14:paraId="616AA85B" w14:textId="77777777" w:rsidR="007B49B9" w:rsidRPr="000A1705" w:rsidRDefault="007B49B9" w:rsidP="007B49B9">
      <w:pPr>
        <w:spacing w:after="0"/>
        <w:rPr>
          <w:sz w:val="12"/>
        </w:rPr>
      </w:pPr>
      <w:r w:rsidRPr="000A1705">
        <w:rPr>
          <w:sz w:val="12"/>
        </w:rPr>
        <w:t>---------------------------------------------------------------------------</w:t>
      </w:r>
    </w:p>
    <w:p w14:paraId="53C9953B" w14:textId="77777777" w:rsidR="007B49B9" w:rsidRPr="00A2549F" w:rsidRDefault="007B49B9" w:rsidP="007B49B9">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776EE108" w14:textId="77777777" w:rsidR="007B49B9" w:rsidRPr="00964903" w:rsidRDefault="007B49B9" w:rsidP="007B49B9">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73BBDF9F" w14:textId="77777777" w:rsidR="007B49B9" w:rsidRPr="000A1705" w:rsidRDefault="007B49B9" w:rsidP="007B49B9">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097ED060" w14:textId="77777777" w:rsidR="007B49B9" w:rsidRPr="000A1705" w:rsidRDefault="007B49B9" w:rsidP="007B49B9">
      <w:pPr>
        <w:spacing w:after="0"/>
        <w:rPr>
          <w:sz w:val="6"/>
          <w:szCs w:val="6"/>
        </w:rPr>
      </w:pPr>
      <w:r w:rsidRPr="000A1705">
        <w:rPr>
          <w:sz w:val="6"/>
          <w:szCs w:val="6"/>
        </w:rPr>
        <w:t>---------------------------------------------------------------------------</w:t>
      </w:r>
    </w:p>
    <w:p w14:paraId="610C9EDB" w14:textId="77777777" w:rsidR="007B49B9" w:rsidRPr="000A1705" w:rsidRDefault="007B49B9" w:rsidP="007B49B9">
      <w:pPr>
        <w:spacing w:after="0"/>
        <w:rPr>
          <w:sz w:val="6"/>
          <w:szCs w:val="6"/>
        </w:rPr>
      </w:pPr>
      <w:r w:rsidRPr="000A1705">
        <w:rPr>
          <w:sz w:val="6"/>
          <w:szCs w:val="6"/>
        </w:rPr>
        <w:t xml:space="preserve">    \6\ See Finstad Leads Letter Urging Action on Union Pacific Rail </w:t>
      </w:r>
    </w:p>
    <w:p w14:paraId="3C37294D" w14:textId="77777777" w:rsidR="007B49B9" w:rsidRPr="000A1705" w:rsidRDefault="007B49B9" w:rsidP="007B49B9">
      <w:pPr>
        <w:spacing w:after="0"/>
        <w:rPr>
          <w:sz w:val="6"/>
          <w:szCs w:val="6"/>
        </w:rPr>
      </w:pPr>
      <w:r w:rsidRPr="000A1705">
        <w:rPr>
          <w:sz w:val="6"/>
          <w:szCs w:val="6"/>
        </w:rPr>
        <w:t xml:space="preserve">Service Delay--Press Releases--United States Congressman Brad Finstad </w:t>
      </w:r>
    </w:p>
    <w:p w14:paraId="2B383E79" w14:textId="77777777" w:rsidR="007B49B9" w:rsidRPr="000A1705" w:rsidRDefault="007B49B9" w:rsidP="007B49B9">
      <w:pPr>
        <w:spacing w:after="0"/>
        <w:rPr>
          <w:sz w:val="6"/>
          <w:szCs w:val="6"/>
        </w:rPr>
      </w:pPr>
      <w:r w:rsidRPr="000A1705">
        <w:rPr>
          <w:sz w:val="6"/>
          <w:szCs w:val="6"/>
        </w:rPr>
        <w:t>(house.gov); https://www.cramer.senate.gov/news/press-releases/sens-</w:t>
      </w:r>
    </w:p>
    <w:p w14:paraId="27C17715" w14:textId="77777777" w:rsidR="007B49B9" w:rsidRPr="000A1705" w:rsidRDefault="007B49B9" w:rsidP="007B49B9">
      <w:pPr>
        <w:spacing w:after="0"/>
        <w:rPr>
          <w:sz w:val="6"/>
          <w:szCs w:val="6"/>
        </w:rPr>
      </w:pPr>
      <w:r w:rsidRPr="000A1705">
        <w:rPr>
          <w:sz w:val="6"/>
          <w:szCs w:val="6"/>
        </w:rPr>
        <w:t>cramer-baldwin-colleagues-press-surface-transportation-board-on-rail-</w:t>
      </w:r>
    </w:p>
    <w:p w14:paraId="44023346" w14:textId="77777777" w:rsidR="007B49B9" w:rsidRPr="000A1705" w:rsidRDefault="007B49B9" w:rsidP="007B49B9">
      <w:pPr>
        <w:spacing w:after="0"/>
        <w:rPr>
          <w:sz w:val="6"/>
          <w:szCs w:val="6"/>
        </w:rPr>
      </w:pPr>
      <w:r w:rsidRPr="000A1705">
        <w:rPr>
          <w:sz w:val="6"/>
          <w:szCs w:val="6"/>
        </w:rPr>
        <w:t xml:space="preserve">disruptions-urge-reliable-service-for-american-industries-shippers; </w:t>
      </w:r>
    </w:p>
    <w:p w14:paraId="2375EBAF" w14:textId="77777777" w:rsidR="007B49B9" w:rsidRPr="000A1705" w:rsidRDefault="007B49B9" w:rsidP="007B49B9">
      <w:pPr>
        <w:spacing w:after="0"/>
        <w:rPr>
          <w:sz w:val="6"/>
          <w:szCs w:val="6"/>
        </w:rPr>
      </w:pPr>
      <w:r w:rsidRPr="000A1705">
        <w:rPr>
          <w:sz w:val="6"/>
          <w:szCs w:val="6"/>
        </w:rPr>
        <w:t xml:space="preserve">Rep. Ralph Norman &amp; Rep. Jim Costa Lead Bipartisan Effort Concerning </w:t>
      </w:r>
    </w:p>
    <w:p w14:paraId="7DDF5796" w14:textId="77777777" w:rsidR="007B49B9" w:rsidRPr="000A1705" w:rsidRDefault="007B49B9" w:rsidP="007B49B9">
      <w:pPr>
        <w:spacing w:after="0"/>
        <w:rPr>
          <w:sz w:val="6"/>
          <w:szCs w:val="6"/>
        </w:rPr>
      </w:pPr>
      <w:r w:rsidRPr="000A1705">
        <w:rPr>
          <w:sz w:val="6"/>
          <w:szCs w:val="6"/>
        </w:rPr>
        <w:t xml:space="preserve">Deficient Rail Service's Role in Fertilizer, Grain and Feed Shortage </w:t>
      </w:r>
    </w:p>
    <w:p w14:paraId="7C300C7A" w14:textId="77777777" w:rsidR="007B49B9" w:rsidRPr="000A1705" w:rsidRDefault="007B49B9" w:rsidP="007B49B9">
      <w:pPr>
        <w:spacing w:after="0"/>
        <w:rPr>
          <w:sz w:val="6"/>
          <w:szCs w:val="6"/>
        </w:rPr>
      </w:pPr>
      <w:r w:rsidRPr="000A1705">
        <w:rPr>
          <w:sz w:val="6"/>
          <w:szCs w:val="6"/>
        </w:rPr>
        <w:t xml:space="preserve">Affecting American Farmers--U.S. Representative Ralph Norman </w:t>
      </w:r>
    </w:p>
    <w:p w14:paraId="5A5B8F3E" w14:textId="77777777" w:rsidR="007B49B9" w:rsidRPr="000A1705" w:rsidRDefault="007B49B9" w:rsidP="007B49B9">
      <w:pPr>
        <w:spacing w:after="0"/>
        <w:rPr>
          <w:sz w:val="6"/>
          <w:szCs w:val="6"/>
        </w:rPr>
      </w:pPr>
      <w:r w:rsidRPr="000A1705">
        <w:rPr>
          <w:sz w:val="6"/>
          <w:szCs w:val="6"/>
        </w:rPr>
        <w:t>(house.gov)</w:t>
      </w:r>
    </w:p>
    <w:p w14:paraId="05931F29" w14:textId="77777777" w:rsidR="007B49B9" w:rsidRPr="000A1705" w:rsidRDefault="007B49B9" w:rsidP="007B49B9">
      <w:pPr>
        <w:spacing w:after="0"/>
        <w:rPr>
          <w:sz w:val="6"/>
          <w:szCs w:val="6"/>
        </w:rPr>
      </w:pPr>
      <w:r w:rsidRPr="000A1705">
        <w:rPr>
          <w:sz w:val="6"/>
          <w:szCs w:val="6"/>
        </w:rPr>
        <w:t>---------------------------------------------------------------------------</w:t>
      </w:r>
    </w:p>
    <w:p w14:paraId="781F0F01" w14:textId="77777777" w:rsidR="007B49B9" w:rsidRPr="000A1705" w:rsidRDefault="007B49B9" w:rsidP="007B49B9">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5A8F9285" w14:textId="77777777" w:rsidR="007B49B9" w:rsidRPr="000A1705" w:rsidRDefault="007B49B9" w:rsidP="007B49B9">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0F4ED94" w14:textId="77777777" w:rsidR="007B49B9" w:rsidRPr="000A1705" w:rsidRDefault="007B49B9" w:rsidP="007B49B9">
      <w:pPr>
        <w:spacing w:after="0"/>
        <w:rPr>
          <w:sz w:val="6"/>
          <w:szCs w:val="6"/>
        </w:rPr>
      </w:pPr>
      <w:r w:rsidRPr="000A1705">
        <w:rPr>
          <w:sz w:val="6"/>
          <w:szCs w:val="6"/>
        </w:rPr>
        <w:t>---------------------------------------------------------------------------</w:t>
      </w:r>
    </w:p>
    <w:p w14:paraId="5F4B2ADE" w14:textId="77777777" w:rsidR="007B49B9" w:rsidRPr="000A1705" w:rsidRDefault="007B49B9" w:rsidP="007B49B9">
      <w:pPr>
        <w:spacing w:after="0"/>
        <w:rPr>
          <w:sz w:val="6"/>
          <w:szCs w:val="6"/>
        </w:rPr>
      </w:pPr>
      <w:r w:rsidRPr="000A1705">
        <w:rPr>
          <w:sz w:val="6"/>
          <w:szCs w:val="6"/>
        </w:rPr>
        <w:t xml:space="preserve">    \7\ https://www.federalregister.gov/documents/2022/05/02/2022-</w:t>
      </w:r>
    </w:p>
    <w:p w14:paraId="61B87A43" w14:textId="77777777" w:rsidR="007B49B9" w:rsidRPr="000A1705" w:rsidRDefault="007B49B9" w:rsidP="007B49B9">
      <w:pPr>
        <w:spacing w:after="0"/>
        <w:rPr>
          <w:sz w:val="6"/>
          <w:szCs w:val="6"/>
        </w:rPr>
      </w:pPr>
      <w:r w:rsidRPr="000A1705">
        <w:rPr>
          <w:sz w:val="6"/>
          <w:szCs w:val="6"/>
        </w:rPr>
        <w:t xml:space="preserve">09005/regulations-for-expedited-relief-for-service-emergencies (page </w:t>
      </w:r>
    </w:p>
    <w:p w14:paraId="7D374097" w14:textId="77777777" w:rsidR="007B49B9" w:rsidRPr="000A1705" w:rsidRDefault="007B49B9" w:rsidP="007B49B9">
      <w:pPr>
        <w:spacing w:after="0"/>
        <w:rPr>
          <w:sz w:val="6"/>
          <w:szCs w:val="6"/>
        </w:rPr>
      </w:pPr>
      <w:r w:rsidRPr="000A1705">
        <w:rPr>
          <w:sz w:val="6"/>
          <w:szCs w:val="6"/>
        </w:rPr>
        <w:t>25609, quoting 49 U.S.C. 11123(a))</w:t>
      </w:r>
    </w:p>
    <w:p w14:paraId="4BB5E268" w14:textId="77777777" w:rsidR="007B49B9" w:rsidRPr="000A1705" w:rsidRDefault="007B49B9" w:rsidP="007B49B9">
      <w:pPr>
        <w:rPr>
          <w:sz w:val="6"/>
          <w:szCs w:val="6"/>
        </w:rPr>
      </w:pPr>
    </w:p>
    <w:p w14:paraId="1BBB8BDF" w14:textId="77777777" w:rsidR="007B49B9" w:rsidRPr="000A1705" w:rsidRDefault="007B49B9" w:rsidP="007B49B9">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04F1A68F" w14:textId="77777777" w:rsidR="007B49B9" w:rsidRPr="000A1705" w:rsidRDefault="007B49B9" w:rsidP="007B49B9">
      <w:pPr>
        <w:spacing w:after="0"/>
        <w:rPr>
          <w:sz w:val="6"/>
          <w:szCs w:val="6"/>
        </w:rPr>
      </w:pPr>
      <w:r w:rsidRPr="000A1705">
        <w:rPr>
          <w:sz w:val="6"/>
          <w:szCs w:val="6"/>
        </w:rPr>
        <w:t>---------------------------------------------------------------------------</w:t>
      </w:r>
    </w:p>
    <w:p w14:paraId="458F666F" w14:textId="77777777" w:rsidR="007B49B9" w:rsidRPr="000A1705" w:rsidRDefault="007B49B9" w:rsidP="007B49B9">
      <w:pPr>
        <w:spacing w:after="0"/>
        <w:rPr>
          <w:sz w:val="6"/>
          <w:szCs w:val="6"/>
        </w:rPr>
      </w:pPr>
      <w:r w:rsidRPr="000A1705">
        <w:rPr>
          <w:sz w:val="6"/>
          <w:szCs w:val="6"/>
        </w:rPr>
        <w:t xml:space="preserve">    \8\ https://www.wsj.com/articles/poultry-farm-says-millions-of-</w:t>
      </w:r>
    </w:p>
    <w:p w14:paraId="295989CA" w14:textId="77777777" w:rsidR="007B49B9" w:rsidRPr="000A1705" w:rsidRDefault="007B49B9" w:rsidP="007B49B9">
      <w:pPr>
        <w:spacing w:after="0"/>
        <w:rPr>
          <w:sz w:val="6"/>
          <w:szCs w:val="6"/>
        </w:rPr>
      </w:pPr>
      <w:r w:rsidRPr="000A1705">
        <w:rPr>
          <w:sz w:val="6"/>
          <w:szCs w:val="6"/>
        </w:rPr>
        <w:t>chickens-could-starve-from-rail-delays-11673054052</w:t>
      </w:r>
    </w:p>
    <w:p w14:paraId="6B07DF93" w14:textId="77777777" w:rsidR="007B49B9" w:rsidRPr="000A1705" w:rsidRDefault="007B49B9" w:rsidP="007B49B9">
      <w:pPr>
        <w:spacing w:after="0"/>
        <w:rPr>
          <w:sz w:val="6"/>
          <w:szCs w:val="6"/>
        </w:rPr>
      </w:pPr>
      <w:r w:rsidRPr="000A1705">
        <w:rPr>
          <w:sz w:val="6"/>
          <w:szCs w:val="6"/>
        </w:rPr>
        <w:t>---------------------------------------------------------------------------</w:t>
      </w:r>
    </w:p>
    <w:p w14:paraId="2818F866" w14:textId="77777777" w:rsidR="007B49B9" w:rsidRPr="000A1705" w:rsidRDefault="007B49B9" w:rsidP="007B49B9">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60FE2D68" w14:textId="77777777" w:rsidR="007B49B9" w:rsidRPr="000A1705" w:rsidRDefault="007B49B9" w:rsidP="007B49B9">
      <w:pPr>
        <w:spacing w:after="0"/>
        <w:rPr>
          <w:sz w:val="6"/>
          <w:szCs w:val="6"/>
        </w:rPr>
      </w:pPr>
      <w:r w:rsidRPr="000A1705">
        <w:rPr>
          <w:sz w:val="6"/>
          <w:szCs w:val="6"/>
        </w:rPr>
        <w:t>---------------------------------------------------------------------------</w:t>
      </w:r>
    </w:p>
    <w:p w14:paraId="1220CC25" w14:textId="77777777" w:rsidR="007B49B9" w:rsidRPr="000A1705" w:rsidRDefault="007B49B9" w:rsidP="007B49B9">
      <w:pPr>
        <w:spacing w:after="0"/>
        <w:rPr>
          <w:sz w:val="6"/>
          <w:szCs w:val="6"/>
        </w:rPr>
      </w:pPr>
      <w:r w:rsidRPr="000A1705">
        <w:rPr>
          <w:sz w:val="6"/>
          <w:szCs w:val="6"/>
        </w:rPr>
        <w:t xml:space="preserve">    \9\ See the November 22nd, 2022 Notice issued by the Surface </w:t>
      </w:r>
    </w:p>
    <w:p w14:paraId="0F44675C" w14:textId="77777777" w:rsidR="007B49B9" w:rsidRPr="000A1705" w:rsidRDefault="007B49B9" w:rsidP="007B49B9">
      <w:pPr>
        <w:spacing w:after="0"/>
        <w:rPr>
          <w:sz w:val="6"/>
          <w:szCs w:val="6"/>
        </w:rPr>
      </w:pPr>
      <w:r w:rsidRPr="000A1705">
        <w:rPr>
          <w:sz w:val="6"/>
          <w:szCs w:val="6"/>
        </w:rPr>
        <w:t xml:space="preserve">Transportation Board entitled: ``Oversight Hearing Pertaining to Union </w:t>
      </w:r>
    </w:p>
    <w:p w14:paraId="4E3DE593" w14:textId="77777777" w:rsidR="007B49B9" w:rsidRPr="000A1705" w:rsidRDefault="007B49B9" w:rsidP="007B49B9">
      <w:pPr>
        <w:spacing w:after="0"/>
        <w:rPr>
          <w:sz w:val="6"/>
          <w:szCs w:val="6"/>
        </w:rPr>
      </w:pPr>
      <w:r w:rsidRPr="000A1705">
        <w:rPr>
          <w:sz w:val="6"/>
          <w:szCs w:val="6"/>
        </w:rPr>
        <w:t xml:space="preserve">Pacific Railroad Company Embargoes'', Docket No. EP 772. Accessed at </w:t>
      </w:r>
    </w:p>
    <w:p w14:paraId="379D183D" w14:textId="77777777" w:rsidR="007B49B9" w:rsidRPr="000A1705" w:rsidRDefault="007B49B9" w:rsidP="007B49B9">
      <w:pPr>
        <w:spacing w:after="0"/>
        <w:rPr>
          <w:sz w:val="6"/>
          <w:szCs w:val="6"/>
        </w:rPr>
      </w:pPr>
      <w:r w:rsidRPr="000A1705">
        <w:rPr>
          <w:sz w:val="6"/>
          <w:szCs w:val="6"/>
        </w:rPr>
        <w:t>https://www.stb.gov/proceedings-actions/search-stb-records/.</w:t>
      </w:r>
    </w:p>
    <w:p w14:paraId="20B79BDA" w14:textId="77777777" w:rsidR="007B49B9" w:rsidRPr="000A1705" w:rsidRDefault="007B49B9" w:rsidP="007B49B9">
      <w:pPr>
        <w:spacing w:after="0"/>
        <w:rPr>
          <w:sz w:val="6"/>
          <w:szCs w:val="6"/>
        </w:rPr>
      </w:pPr>
      <w:r w:rsidRPr="000A1705">
        <w:rPr>
          <w:sz w:val="6"/>
          <w:szCs w:val="6"/>
        </w:rPr>
        <w:t xml:space="preserve">    \10\ Ibid 9</w:t>
      </w:r>
    </w:p>
    <w:p w14:paraId="3EE2BCCF" w14:textId="77777777" w:rsidR="007B49B9" w:rsidRPr="000A1705" w:rsidRDefault="007B49B9" w:rsidP="007B49B9">
      <w:pPr>
        <w:spacing w:after="0"/>
        <w:rPr>
          <w:sz w:val="6"/>
          <w:szCs w:val="6"/>
        </w:rPr>
      </w:pPr>
      <w:r w:rsidRPr="000A1705">
        <w:rPr>
          <w:sz w:val="6"/>
          <w:szCs w:val="6"/>
        </w:rPr>
        <w:t>---------------------------------------------------------------------------</w:t>
      </w:r>
    </w:p>
    <w:p w14:paraId="1B721709" w14:textId="77777777" w:rsidR="007B49B9" w:rsidRPr="000A1705" w:rsidRDefault="007B49B9" w:rsidP="007B49B9">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02EA72D7" w14:textId="77777777" w:rsidR="007B49B9" w:rsidRPr="000A1705" w:rsidRDefault="007B49B9" w:rsidP="007B49B9">
      <w:pPr>
        <w:spacing w:after="0"/>
        <w:rPr>
          <w:sz w:val="6"/>
          <w:szCs w:val="6"/>
        </w:rPr>
      </w:pPr>
      <w:r w:rsidRPr="000A1705">
        <w:rPr>
          <w:sz w:val="6"/>
          <w:szCs w:val="6"/>
        </w:rPr>
        <w:t>---------------------------------------------------------------------------</w:t>
      </w:r>
    </w:p>
    <w:p w14:paraId="774448EA" w14:textId="77777777" w:rsidR="007B49B9" w:rsidRPr="000A1705" w:rsidRDefault="007B49B9" w:rsidP="007B49B9">
      <w:pPr>
        <w:spacing w:after="0"/>
        <w:rPr>
          <w:sz w:val="6"/>
          <w:szCs w:val="6"/>
        </w:rPr>
      </w:pPr>
      <w:r w:rsidRPr="000A1705">
        <w:rPr>
          <w:sz w:val="6"/>
          <w:szCs w:val="6"/>
        </w:rPr>
        <w:t xml:space="preserve">    \11\ https://www.railwayage.com/regulatory/stbs-latest-service-</w:t>
      </w:r>
    </w:p>
    <w:p w14:paraId="11AE3CAA" w14:textId="77777777" w:rsidR="007B49B9" w:rsidRPr="000A1705" w:rsidRDefault="007B49B9" w:rsidP="007B49B9">
      <w:pPr>
        <w:spacing w:after="0"/>
        <w:rPr>
          <w:sz w:val="6"/>
          <w:szCs w:val="6"/>
        </w:rPr>
      </w:pPr>
      <w:r w:rsidRPr="000A1705">
        <w:rPr>
          <w:sz w:val="6"/>
          <w:szCs w:val="6"/>
        </w:rPr>
        <w:t>case-ntec-v-bnsf/</w:t>
      </w:r>
    </w:p>
    <w:p w14:paraId="6459EF57" w14:textId="77777777" w:rsidR="007B49B9" w:rsidRPr="000A1705" w:rsidRDefault="007B49B9" w:rsidP="007B49B9">
      <w:pPr>
        <w:spacing w:after="0"/>
        <w:rPr>
          <w:sz w:val="6"/>
          <w:szCs w:val="6"/>
        </w:rPr>
      </w:pPr>
      <w:r w:rsidRPr="000A1705">
        <w:rPr>
          <w:sz w:val="6"/>
          <w:szCs w:val="6"/>
        </w:rPr>
        <w:t xml:space="preserve">    \12\ Surface Transportation Board May 5th Decision, Docket No. NOR </w:t>
      </w:r>
    </w:p>
    <w:p w14:paraId="693FD58A" w14:textId="77777777" w:rsidR="007B49B9" w:rsidRPr="000A1705" w:rsidRDefault="007B49B9" w:rsidP="007B49B9">
      <w:pPr>
        <w:spacing w:after="0"/>
        <w:rPr>
          <w:sz w:val="6"/>
          <w:szCs w:val="6"/>
        </w:rPr>
      </w:pPr>
      <w:r w:rsidRPr="000A1705">
        <w:rPr>
          <w:sz w:val="6"/>
          <w:szCs w:val="6"/>
        </w:rPr>
        <w:t xml:space="preserve">42178: Navajo Transitional Energy Company, LLC--Ex Parte Petition for </w:t>
      </w:r>
    </w:p>
    <w:p w14:paraId="50EFEF6A" w14:textId="77777777" w:rsidR="007B49B9" w:rsidRPr="000A1705" w:rsidRDefault="007B49B9" w:rsidP="007B49B9">
      <w:pPr>
        <w:spacing w:after="0"/>
        <w:rPr>
          <w:sz w:val="6"/>
          <w:szCs w:val="6"/>
        </w:rPr>
      </w:pPr>
      <w:r w:rsidRPr="000A1705">
        <w:rPr>
          <w:sz w:val="6"/>
          <w:szCs w:val="6"/>
        </w:rPr>
        <w:t>Emergency Service Order. Accessible at https://www.stb.gov/proceedings-</w:t>
      </w:r>
    </w:p>
    <w:p w14:paraId="1FC09F02" w14:textId="77777777" w:rsidR="007B49B9" w:rsidRPr="000A1705" w:rsidRDefault="007B49B9" w:rsidP="007B49B9">
      <w:pPr>
        <w:spacing w:after="0"/>
        <w:rPr>
          <w:sz w:val="6"/>
          <w:szCs w:val="6"/>
        </w:rPr>
      </w:pPr>
      <w:r w:rsidRPr="000A1705">
        <w:rPr>
          <w:sz w:val="6"/>
          <w:szCs w:val="6"/>
        </w:rPr>
        <w:t>actions/decisions/</w:t>
      </w:r>
    </w:p>
    <w:p w14:paraId="3BA0DFFA" w14:textId="77777777" w:rsidR="007B49B9" w:rsidRPr="000A1705" w:rsidRDefault="007B49B9" w:rsidP="007B49B9">
      <w:pPr>
        <w:spacing w:after="0"/>
        <w:rPr>
          <w:sz w:val="6"/>
          <w:szCs w:val="6"/>
        </w:rPr>
      </w:pPr>
      <w:r w:rsidRPr="000A1705">
        <w:rPr>
          <w:sz w:val="6"/>
          <w:szCs w:val="6"/>
        </w:rPr>
        <w:t>---------------------------------------------------------------------------</w:t>
      </w:r>
    </w:p>
    <w:p w14:paraId="25BD41E7" w14:textId="77777777" w:rsidR="007B49B9" w:rsidRPr="000A1705" w:rsidRDefault="007B49B9" w:rsidP="007B49B9">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68960AB7" w14:textId="77777777" w:rsidR="007B49B9" w:rsidRPr="000A1705" w:rsidRDefault="007B49B9" w:rsidP="007B49B9">
      <w:pPr>
        <w:spacing w:after="0"/>
        <w:rPr>
          <w:sz w:val="6"/>
          <w:szCs w:val="6"/>
        </w:rPr>
      </w:pPr>
      <w:r w:rsidRPr="000A1705">
        <w:rPr>
          <w:sz w:val="6"/>
          <w:szCs w:val="6"/>
        </w:rPr>
        <w:t>---------------------------------------------------------------------------</w:t>
      </w:r>
    </w:p>
    <w:p w14:paraId="5F25F97A" w14:textId="77777777" w:rsidR="007B49B9" w:rsidRPr="000A1705" w:rsidRDefault="007B49B9" w:rsidP="007B49B9">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4EE0A5D8" w14:textId="77777777" w:rsidR="007B49B9" w:rsidRPr="000A1705" w:rsidRDefault="007B49B9" w:rsidP="007B49B9">
      <w:pPr>
        <w:spacing w:after="0"/>
        <w:rPr>
          <w:sz w:val="6"/>
          <w:szCs w:val="6"/>
        </w:rPr>
      </w:pPr>
      <w:r w:rsidRPr="000A1705">
        <w:rPr>
          <w:sz w:val="6"/>
          <w:szCs w:val="6"/>
        </w:rPr>
        <w:t xml:space="preserve">really love us.'' New CSX CEO Joe Hinrichs, September 26th 2022. See </w:t>
      </w:r>
    </w:p>
    <w:p w14:paraId="1B473839" w14:textId="77777777" w:rsidR="007B49B9" w:rsidRPr="000A1705" w:rsidRDefault="007B49B9" w:rsidP="007B49B9">
      <w:pPr>
        <w:spacing w:after="0"/>
        <w:rPr>
          <w:sz w:val="6"/>
          <w:szCs w:val="6"/>
        </w:rPr>
      </w:pPr>
      <w:r w:rsidRPr="000A1705">
        <w:rPr>
          <w:sz w:val="6"/>
          <w:szCs w:val="6"/>
        </w:rPr>
        <w:t>https://www.trains.com/trn/news-reviews/news-wire/new-csx-ceo-pledges-</w:t>
      </w:r>
    </w:p>
    <w:p w14:paraId="164493A3" w14:textId="77777777" w:rsidR="007B49B9" w:rsidRPr="000A1705" w:rsidRDefault="007B49B9" w:rsidP="007B49B9">
      <w:pPr>
        <w:spacing w:after="0"/>
        <w:rPr>
          <w:sz w:val="6"/>
          <w:szCs w:val="6"/>
        </w:rPr>
      </w:pPr>
      <w:r w:rsidRPr="000A1705">
        <w:rPr>
          <w:sz w:val="6"/>
          <w:szCs w:val="6"/>
        </w:rPr>
        <w:t>to-improve-service-and-company-culture/</w:t>
      </w:r>
    </w:p>
    <w:p w14:paraId="5FE09F24" w14:textId="77777777" w:rsidR="007B49B9" w:rsidRPr="000A1705" w:rsidRDefault="007B49B9" w:rsidP="007B49B9">
      <w:pPr>
        <w:spacing w:after="0"/>
        <w:rPr>
          <w:sz w:val="6"/>
          <w:szCs w:val="6"/>
        </w:rPr>
      </w:pPr>
      <w:r w:rsidRPr="000A1705">
        <w:rPr>
          <w:sz w:val="6"/>
          <w:szCs w:val="6"/>
        </w:rPr>
        <w:t>---------------------------------------------------------------------------</w:t>
      </w:r>
    </w:p>
    <w:p w14:paraId="47461A7E" w14:textId="77777777" w:rsidR="007B49B9" w:rsidRPr="000A1705" w:rsidRDefault="007B49B9" w:rsidP="007B49B9">
      <w:pPr>
        <w:ind w:firstLine="720"/>
        <w:rPr>
          <w:sz w:val="6"/>
          <w:szCs w:val="6"/>
        </w:rPr>
      </w:pPr>
      <w:r w:rsidRPr="000A1705">
        <w:rPr>
          <w:sz w:val="6"/>
          <w:szCs w:val="6"/>
        </w:rPr>
        <w:t>Freight Rail Safety is a Supply Chain Challenge</w:t>
      </w:r>
    </w:p>
    <w:p w14:paraId="67733B9F" w14:textId="77777777" w:rsidR="007B49B9" w:rsidRPr="00964903" w:rsidRDefault="007B49B9" w:rsidP="007B49B9">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4AC33986" w14:textId="77777777" w:rsidR="007B49B9" w:rsidRPr="000A1705" w:rsidRDefault="007B49B9" w:rsidP="007B49B9">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3E829FB3" w14:textId="77777777" w:rsidR="007B49B9" w:rsidRPr="000A1705" w:rsidRDefault="007B49B9" w:rsidP="007B49B9">
      <w:pPr>
        <w:spacing w:after="0"/>
        <w:rPr>
          <w:sz w:val="6"/>
          <w:szCs w:val="6"/>
        </w:rPr>
      </w:pPr>
      <w:r w:rsidRPr="000A1705">
        <w:rPr>
          <w:sz w:val="6"/>
          <w:szCs w:val="6"/>
        </w:rPr>
        <w:t>---------------------------------------------------------------------------</w:t>
      </w:r>
    </w:p>
    <w:p w14:paraId="34355D96" w14:textId="77777777" w:rsidR="007B49B9" w:rsidRPr="000A1705" w:rsidRDefault="007B49B9" w:rsidP="007B49B9">
      <w:pPr>
        <w:spacing w:after="0"/>
        <w:rPr>
          <w:sz w:val="6"/>
          <w:szCs w:val="6"/>
        </w:rPr>
      </w:pPr>
      <w:r w:rsidRPr="000A1705">
        <w:rPr>
          <w:sz w:val="6"/>
          <w:szCs w:val="6"/>
        </w:rPr>
        <w:t xml:space="preserve">    \14\ Data accessible here: https://safetydata.fra.dot.gov/</w:t>
      </w:r>
    </w:p>
    <w:p w14:paraId="7E5408DF" w14:textId="77777777" w:rsidR="007B49B9" w:rsidRPr="000A1705" w:rsidRDefault="007B49B9" w:rsidP="007B49B9">
      <w:pPr>
        <w:spacing w:after="0"/>
        <w:rPr>
          <w:sz w:val="6"/>
          <w:szCs w:val="6"/>
        </w:rPr>
      </w:pPr>
      <w:r w:rsidRPr="000A1705">
        <w:rPr>
          <w:sz w:val="6"/>
          <w:szCs w:val="6"/>
        </w:rPr>
        <w:t>officeofsafety/publicsite/query/TenYearAccidentIncidentOverview.aspx</w:t>
      </w:r>
    </w:p>
    <w:p w14:paraId="78E55ADB" w14:textId="77777777" w:rsidR="007B49B9" w:rsidRPr="000A1705" w:rsidRDefault="007B49B9" w:rsidP="007B49B9">
      <w:pPr>
        <w:spacing w:after="0"/>
        <w:rPr>
          <w:sz w:val="6"/>
          <w:szCs w:val="6"/>
        </w:rPr>
      </w:pPr>
      <w:r w:rsidRPr="000A1705">
        <w:rPr>
          <w:sz w:val="6"/>
          <w:szCs w:val="6"/>
        </w:rPr>
        <w:t xml:space="preserve">    \15\ Ibid 14</w:t>
      </w:r>
    </w:p>
    <w:p w14:paraId="11DB698A" w14:textId="77777777" w:rsidR="007B49B9" w:rsidRPr="000A1705" w:rsidRDefault="007B49B9" w:rsidP="007B49B9">
      <w:pPr>
        <w:spacing w:after="0"/>
        <w:rPr>
          <w:sz w:val="6"/>
          <w:szCs w:val="6"/>
        </w:rPr>
      </w:pPr>
      <w:r w:rsidRPr="000A1705">
        <w:rPr>
          <w:sz w:val="6"/>
          <w:szCs w:val="6"/>
        </w:rPr>
        <w:t>---------------------------------------------------------------------------</w:t>
      </w:r>
    </w:p>
    <w:p w14:paraId="296C8EDA" w14:textId="77777777" w:rsidR="007B49B9" w:rsidRPr="000A1705" w:rsidRDefault="007B49B9" w:rsidP="007B49B9">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44B1121E" w14:textId="77777777" w:rsidR="007B49B9" w:rsidRPr="000A1705" w:rsidRDefault="007B49B9" w:rsidP="007B49B9">
      <w:pPr>
        <w:spacing w:after="0"/>
        <w:rPr>
          <w:sz w:val="6"/>
          <w:szCs w:val="6"/>
        </w:rPr>
      </w:pPr>
      <w:r w:rsidRPr="000A1705">
        <w:rPr>
          <w:sz w:val="6"/>
          <w:szCs w:val="6"/>
        </w:rPr>
        <w:t>---------------------------------------------------------------------------</w:t>
      </w:r>
    </w:p>
    <w:p w14:paraId="5810E954" w14:textId="77777777" w:rsidR="007B49B9" w:rsidRPr="000A1705" w:rsidRDefault="007B49B9" w:rsidP="007B49B9">
      <w:pPr>
        <w:spacing w:after="0"/>
        <w:rPr>
          <w:sz w:val="6"/>
          <w:szCs w:val="6"/>
        </w:rPr>
      </w:pPr>
      <w:r w:rsidRPr="000A1705">
        <w:rPr>
          <w:sz w:val="6"/>
          <w:szCs w:val="6"/>
        </w:rPr>
        <w:t xml:space="preserve">    \16\ https://www.aar.org/wp-content/uploads/2023/03/AAR-Train-</w:t>
      </w:r>
    </w:p>
    <w:p w14:paraId="1BD432F4" w14:textId="77777777" w:rsidR="007B49B9" w:rsidRPr="000A1705" w:rsidRDefault="007B49B9" w:rsidP="007B49B9">
      <w:pPr>
        <w:spacing w:after="0"/>
        <w:rPr>
          <w:sz w:val="6"/>
          <w:szCs w:val="6"/>
        </w:rPr>
      </w:pPr>
      <w:r w:rsidRPr="000A1705">
        <w:rPr>
          <w:sz w:val="6"/>
          <w:szCs w:val="6"/>
        </w:rPr>
        <w:t>Length-Fact-Sheet.pdf</w:t>
      </w:r>
    </w:p>
    <w:p w14:paraId="36B382A6" w14:textId="77777777" w:rsidR="007B49B9" w:rsidRPr="000A1705" w:rsidRDefault="007B49B9" w:rsidP="007B49B9">
      <w:pPr>
        <w:spacing w:after="0"/>
        <w:rPr>
          <w:sz w:val="6"/>
          <w:szCs w:val="6"/>
        </w:rPr>
      </w:pPr>
      <w:r w:rsidRPr="000A1705">
        <w:rPr>
          <w:sz w:val="6"/>
          <w:szCs w:val="6"/>
        </w:rPr>
        <w:t>---------------------------------------------------------------------------</w:t>
      </w:r>
    </w:p>
    <w:p w14:paraId="1FA7E323" w14:textId="77777777" w:rsidR="007B49B9" w:rsidRPr="00964903" w:rsidRDefault="007B49B9" w:rsidP="007B49B9">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6C17E79" w14:textId="77777777" w:rsidR="007B49B9" w:rsidRPr="00964903" w:rsidRDefault="007B49B9" w:rsidP="007B49B9">
      <w:pPr>
        <w:rPr>
          <w:sz w:val="6"/>
          <w:szCs w:val="6"/>
        </w:rPr>
      </w:pPr>
      <w:r w:rsidRPr="00964903">
        <w:rPr>
          <w:sz w:val="6"/>
          <w:szCs w:val="6"/>
        </w:rPr>
        <w:t>Freight Rail Staffing is a Supply Chain Challenge</w:t>
      </w:r>
    </w:p>
    <w:p w14:paraId="481DA9BE" w14:textId="77777777" w:rsidR="007B49B9" w:rsidRPr="00911FA1" w:rsidRDefault="007B49B9" w:rsidP="007B49B9">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3505CA4C" w14:textId="77777777" w:rsidR="007B49B9" w:rsidRPr="00911FA1" w:rsidRDefault="007B49B9" w:rsidP="007B49B9">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3A2E8B25" w14:textId="77777777" w:rsidR="007B49B9" w:rsidRPr="00A2549F" w:rsidRDefault="007B49B9" w:rsidP="007B49B9">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269CD380" w14:textId="77777777" w:rsidR="007B49B9" w:rsidRPr="00A2549F" w:rsidRDefault="007B49B9" w:rsidP="007B49B9">
      <w:pPr>
        <w:spacing w:after="0"/>
        <w:rPr>
          <w:sz w:val="12"/>
        </w:rPr>
      </w:pPr>
      <w:r w:rsidRPr="00A2549F">
        <w:rPr>
          <w:sz w:val="12"/>
        </w:rPr>
        <w:t>---------------------------------------------------------------------------</w:t>
      </w:r>
    </w:p>
    <w:p w14:paraId="696A8CCB" w14:textId="77777777" w:rsidR="007B49B9" w:rsidRPr="00A2549F" w:rsidRDefault="007B49B9" w:rsidP="007B49B9">
      <w:pPr>
        <w:spacing w:after="0"/>
        <w:rPr>
          <w:sz w:val="12"/>
        </w:rPr>
      </w:pPr>
      <w:r w:rsidRPr="00A2549F">
        <w:rPr>
          <w:sz w:val="12"/>
        </w:rPr>
        <w:t xml:space="preserve">    \17\ Data accessible at https://www.stb.gov/reports-data/economic-</w:t>
      </w:r>
    </w:p>
    <w:p w14:paraId="37A849E6" w14:textId="77777777" w:rsidR="007B49B9" w:rsidRPr="00A2549F" w:rsidRDefault="007B49B9" w:rsidP="007B49B9">
      <w:pPr>
        <w:spacing w:after="0"/>
        <w:rPr>
          <w:sz w:val="12"/>
        </w:rPr>
      </w:pPr>
      <w:r w:rsidRPr="00A2549F">
        <w:rPr>
          <w:sz w:val="12"/>
        </w:rPr>
        <w:t>data/employment-data/</w:t>
      </w:r>
    </w:p>
    <w:p w14:paraId="4E27C396" w14:textId="77777777" w:rsidR="007B49B9" w:rsidRPr="00A2549F" w:rsidRDefault="007B49B9" w:rsidP="007B49B9">
      <w:pPr>
        <w:spacing w:after="0"/>
        <w:rPr>
          <w:sz w:val="12"/>
        </w:rPr>
      </w:pPr>
      <w:r w:rsidRPr="00A2549F">
        <w:rPr>
          <w:sz w:val="12"/>
        </w:rPr>
        <w:t xml:space="preserve">    \18\ Ibid 17</w:t>
      </w:r>
    </w:p>
    <w:p w14:paraId="668732D2" w14:textId="77777777" w:rsidR="007B49B9" w:rsidRPr="00A2549F" w:rsidRDefault="007B49B9" w:rsidP="007B49B9">
      <w:pPr>
        <w:spacing w:after="0"/>
        <w:rPr>
          <w:sz w:val="12"/>
        </w:rPr>
      </w:pPr>
      <w:r w:rsidRPr="00A2549F">
        <w:rPr>
          <w:sz w:val="12"/>
        </w:rPr>
        <w:t xml:space="preserve">    \19\ Ibid 17</w:t>
      </w:r>
    </w:p>
    <w:p w14:paraId="6BB5A09E" w14:textId="77777777" w:rsidR="007B49B9" w:rsidRPr="00A2549F" w:rsidRDefault="007B49B9" w:rsidP="007B49B9">
      <w:pPr>
        <w:spacing w:after="0"/>
        <w:rPr>
          <w:sz w:val="12"/>
        </w:rPr>
      </w:pPr>
      <w:r w:rsidRPr="00A2549F">
        <w:rPr>
          <w:sz w:val="12"/>
        </w:rPr>
        <w:t>---------------------------------------------------------------------------</w:t>
      </w:r>
    </w:p>
    <w:p w14:paraId="31DFB0AE" w14:textId="77777777" w:rsidR="007B49B9" w:rsidRPr="00A2549F" w:rsidRDefault="007B49B9" w:rsidP="007B49B9">
      <w:pPr>
        <w:ind w:firstLine="720"/>
        <w:rPr>
          <w:sz w:val="12"/>
        </w:rPr>
      </w:pPr>
      <w:r w:rsidRPr="00A2549F">
        <w:rPr>
          <w:sz w:val="12"/>
        </w:rPr>
        <w:t>On an individual Class I railroad basis, only Canadian Pacific and CSX have gotten back to their pre-pandemic employment levels in March 2020.</w:t>
      </w:r>
    </w:p>
    <w:p w14:paraId="6D89D09C" w14:textId="77777777" w:rsidR="007B49B9" w:rsidRPr="00911FA1" w:rsidRDefault="007B49B9" w:rsidP="007B49B9">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5B14E2DC" w14:textId="77777777" w:rsidR="007B49B9" w:rsidRPr="00A2549F" w:rsidRDefault="007B49B9" w:rsidP="007B49B9">
      <w:pPr>
        <w:spacing w:after="0"/>
        <w:rPr>
          <w:sz w:val="12"/>
        </w:rPr>
      </w:pPr>
      <w:r w:rsidRPr="00A2549F">
        <w:rPr>
          <w:sz w:val="12"/>
        </w:rPr>
        <w:t>---------------------------------------------------------------------------</w:t>
      </w:r>
    </w:p>
    <w:p w14:paraId="4B500B3B" w14:textId="77777777" w:rsidR="007B49B9" w:rsidRPr="00A2549F" w:rsidRDefault="007B49B9" w:rsidP="007B49B9">
      <w:pPr>
        <w:spacing w:after="0"/>
        <w:rPr>
          <w:sz w:val="12"/>
        </w:rPr>
      </w:pPr>
      <w:r w:rsidRPr="00A2549F">
        <w:rPr>
          <w:sz w:val="12"/>
        </w:rPr>
        <w:t xml:space="preserve">    \20\ https://www.trains.com/trn/news-reviews/news-wire/fra-letter-</w:t>
      </w:r>
    </w:p>
    <w:p w14:paraId="58CBB332" w14:textId="77777777" w:rsidR="007B49B9" w:rsidRPr="00A2549F" w:rsidRDefault="007B49B9" w:rsidP="007B49B9">
      <w:pPr>
        <w:spacing w:after="0"/>
        <w:rPr>
          <w:sz w:val="12"/>
        </w:rPr>
      </w:pPr>
      <w:r w:rsidRPr="00A2549F">
        <w:rPr>
          <w:sz w:val="12"/>
        </w:rPr>
        <w:t>warns-norfolk-southern-about-conductor-training-safety-deficiencies/</w:t>
      </w:r>
    </w:p>
    <w:p w14:paraId="19A65A0F" w14:textId="77777777" w:rsidR="007B49B9" w:rsidRPr="00A2549F" w:rsidRDefault="007B49B9" w:rsidP="007B49B9">
      <w:pPr>
        <w:spacing w:after="0"/>
        <w:rPr>
          <w:sz w:val="12"/>
        </w:rPr>
      </w:pPr>
      <w:r w:rsidRPr="00A2549F">
        <w:rPr>
          <w:sz w:val="12"/>
        </w:rPr>
        <w:t>---------------------------------------------------------------------------</w:t>
      </w:r>
    </w:p>
    <w:p w14:paraId="1DD9C393" w14:textId="77777777" w:rsidR="007B49B9" w:rsidRPr="00911FA1" w:rsidRDefault="007B49B9" w:rsidP="007B49B9">
      <w:pPr>
        <w:rPr>
          <w:sz w:val="12"/>
        </w:rPr>
      </w:pPr>
      <w:r w:rsidRPr="00911FA1">
        <w:rPr>
          <w:sz w:val="12"/>
        </w:rPr>
        <w:t>Solutions</w:t>
      </w:r>
    </w:p>
    <w:p w14:paraId="463094E0" w14:textId="77777777" w:rsidR="007B49B9" w:rsidRPr="00911FA1" w:rsidRDefault="007B49B9" w:rsidP="007B49B9">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50CC313D" w14:textId="77777777" w:rsidR="007B49B9" w:rsidRPr="00911FA1" w:rsidRDefault="007B49B9" w:rsidP="007B49B9">
      <w:pPr>
        <w:ind w:firstLine="720"/>
        <w:rPr>
          <w:sz w:val="12"/>
        </w:rPr>
      </w:pPr>
      <w:r w:rsidRPr="00911FA1">
        <w:rPr>
          <w:sz w:val="12"/>
        </w:rPr>
        <w:t>Rail labor and shippers are united around many of the solutions here, which has not always been the case.</w:t>
      </w:r>
    </w:p>
    <w:p w14:paraId="4489BF29" w14:textId="77777777" w:rsidR="007B49B9" w:rsidRPr="00A2549F" w:rsidRDefault="007B49B9" w:rsidP="007B49B9">
      <w:pPr>
        <w:rPr>
          <w:sz w:val="12"/>
        </w:rPr>
      </w:pPr>
      <w:r w:rsidRPr="00911FA1">
        <w:rPr>
          <w:sz w:val="12"/>
        </w:rPr>
        <w:t xml:space="preserve">Strengthen the Common Carrier Obligation   </w:t>
      </w:r>
    </w:p>
    <w:p w14:paraId="7377651A" w14:textId="77777777" w:rsidR="007B49B9" w:rsidRPr="00911FA1" w:rsidRDefault="007B49B9" w:rsidP="007B49B9">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466E9526" w14:textId="77777777" w:rsidR="007B49B9" w:rsidRPr="00911FA1" w:rsidRDefault="007B49B9" w:rsidP="007B49B9">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1B5CB2A4" w14:textId="77777777" w:rsidR="007B49B9" w:rsidRPr="00911FA1" w:rsidRDefault="007B49B9" w:rsidP="007B49B9">
      <w:pPr>
        <w:spacing w:after="0"/>
        <w:rPr>
          <w:sz w:val="12"/>
        </w:rPr>
      </w:pPr>
      <w:r w:rsidRPr="00911FA1">
        <w:rPr>
          <w:sz w:val="12"/>
        </w:rPr>
        <w:t>---------------------------------------------------------------------------</w:t>
      </w:r>
    </w:p>
    <w:p w14:paraId="4E3DFD44" w14:textId="77777777" w:rsidR="007B49B9" w:rsidRPr="00911FA1" w:rsidRDefault="007B49B9" w:rsidP="007B49B9">
      <w:pPr>
        <w:spacing w:after="0"/>
        <w:rPr>
          <w:sz w:val="12"/>
        </w:rPr>
      </w:pPr>
      <w:r w:rsidRPr="00911FA1">
        <w:rPr>
          <w:sz w:val="12"/>
        </w:rPr>
        <w:t xml:space="preserve">    \21\ Codified in Section 11101(a) of title 49, United States Code</w:t>
      </w:r>
    </w:p>
    <w:p w14:paraId="3B2A02AE" w14:textId="77777777" w:rsidR="007B49B9" w:rsidRPr="00911FA1" w:rsidRDefault="007B49B9" w:rsidP="007B49B9">
      <w:pPr>
        <w:spacing w:after="0"/>
        <w:rPr>
          <w:sz w:val="12"/>
        </w:rPr>
      </w:pPr>
      <w:r w:rsidRPr="00911FA1">
        <w:rPr>
          <w:sz w:val="12"/>
        </w:rPr>
        <w:t xml:space="preserve">    \22\ https://www.baldwin.senate.gov/news/press-releases/baldwin-</w:t>
      </w:r>
    </w:p>
    <w:p w14:paraId="55B5930B" w14:textId="77777777" w:rsidR="007B49B9" w:rsidRPr="00911FA1" w:rsidRDefault="007B49B9" w:rsidP="007B49B9">
      <w:pPr>
        <w:spacing w:after="0"/>
        <w:rPr>
          <w:sz w:val="12"/>
        </w:rPr>
      </w:pPr>
      <w:r w:rsidRPr="00911FA1">
        <w:rPr>
          <w:sz w:val="12"/>
        </w:rPr>
        <w:t>introduces-legislation-to-improve-freight-rail-service-for-american-</w:t>
      </w:r>
    </w:p>
    <w:p w14:paraId="31D6F1ED" w14:textId="77777777" w:rsidR="007B49B9" w:rsidRPr="00911FA1" w:rsidRDefault="007B49B9" w:rsidP="007B49B9">
      <w:pPr>
        <w:spacing w:after="0"/>
        <w:rPr>
          <w:sz w:val="12"/>
        </w:rPr>
      </w:pPr>
      <w:r w:rsidRPr="00911FA1">
        <w:rPr>
          <w:sz w:val="12"/>
        </w:rPr>
        <w:t>businesses</w:t>
      </w:r>
    </w:p>
    <w:p w14:paraId="1E0BDE47" w14:textId="77777777" w:rsidR="007B49B9" w:rsidRPr="00911FA1" w:rsidRDefault="007B49B9" w:rsidP="007B49B9">
      <w:pPr>
        <w:spacing w:after="0"/>
        <w:rPr>
          <w:sz w:val="12"/>
        </w:rPr>
      </w:pPr>
      <w:r w:rsidRPr="00911FA1">
        <w:rPr>
          <w:sz w:val="12"/>
        </w:rPr>
        <w:t>---------------------------------------------------------------------------</w:t>
      </w:r>
    </w:p>
    <w:p w14:paraId="485B00B7" w14:textId="77777777" w:rsidR="007B49B9" w:rsidRPr="00911FA1" w:rsidRDefault="007B49B9" w:rsidP="007B49B9">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66374BCA" w14:textId="77777777" w:rsidR="007B49B9" w:rsidRPr="00911FA1" w:rsidRDefault="007B49B9" w:rsidP="007B49B9">
      <w:pPr>
        <w:spacing w:after="0"/>
        <w:rPr>
          <w:sz w:val="12"/>
        </w:rPr>
      </w:pPr>
      <w:r w:rsidRPr="00911FA1">
        <w:rPr>
          <w:sz w:val="12"/>
        </w:rPr>
        <w:t>---------------------------------------------------------------------------</w:t>
      </w:r>
    </w:p>
    <w:p w14:paraId="72636004" w14:textId="77777777" w:rsidR="007B49B9" w:rsidRPr="00911FA1" w:rsidRDefault="007B49B9" w:rsidP="007B49B9">
      <w:pPr>
        <w:spacing w:after="0"/>
        <w:rPr>
          <w:sz w:val="12"/>
        </w:rPr>
      </w:pPr>
      <w:r w:rsidRPr="00911FA1">
        <w:rPr>
          <w:sz w:val="12"/>
        </w:rPr>
        <w:t xml:space="preserve">    \23\ https://www.congress.gov/bill/117th-congress/house-bill/8649/</w:t>
      </w:r>
    </w:p>
    <w:p w14:paraId="69677F46" w14:textId="77777777" w:rsidR="007B49B9" w:rsidRPr="00911FA1" w:rsidRDefault="007B49B9" w:rsidP="007B49B9">
      <w:pPr>
        <w:spacing w:after="0"/>
        <w:rPr>
          <w:sz w:val="12"/>
        </w:rPr>
      </w:pPr>
      <w:r w:rsidRPr="00911FA1">
        <w:rPr>
          <w:sz w:val="12"/>
        </w:rPr>
        <w:t>text?s=4&amp;r=1</w:t>
      </w:r>
    </w:p>
    <w:p w14:paraId="428A8A27" w14:textId="77777777" w:rsidR="007B49B9" w:rsidRPr="00A2549F" w:rsidRDefault="007B49B9" w:rsidP="007B49B9">
      <w:pPr>
        <w:spacing w:after="0"/>
        <w:rPr>
          <w:sz w:val="12"/>
        </w:rPr>
      </w:pPr>
      <w:r w:rsidRPr="00911FA1">
        <w:rPr>
          <w:sz w:val="12"/>
        </w:rPr>
        <w:t>---------------------------------------------------------------------------</w:t>
      </w:r>
    </w:p>
    <w:p w14:paraId="57E2DF52" w14:textId="77777777" w:rsidR="007B49B9" w:rsidRPr="00A2549F" w:rsidRDefault="007B49B9" w:rsidP="007B49B9">
      <w:pPr>
        <w:rPr>
          <w:sz w:val="12"/>
        </w:rPr>
      </w:pPr>
      <w:r w:rsidRPr="00A2549F">
        <w:rPr>
          <w:sz w:val="12"/>
        </w:rPr>
        <w:t>Hire More Workers</w:t>
      </w:r>
    </w:p>
    <w:p w14:paraId="359E2EDF" w14:textId="77777777" w:rsidR="007B49B9" w:rsidRPr="00A2549F" w:rsidRDefault="007B49B9" w:rsidP="007B49B9">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1078F1F0" w14:textId="77777777" w:rsidR="007B49B9" w:rsidRPr="00A2549F" w:rsidRDefault="007B49B9" w:rsidP="007B49B9">
      <w:pPr>
        <w:spacing w:after="0"/>
        <w:rPr>
          <w:sz w:val="12"/>
        </w:rPr>
      </w:pPr>
      <w:r w:rsidRPr="00A2549F">
        <w:rPr>
          <w:sz w:val="12"/>
        </w:rPr>
        <w:t>---------------------------------------------------------------------------</w:t>
      </w:r>
    </w:p>
    <w:p w14:paraId="0AE63E43" w14:textId="77777777" w:rsidR="007B49B9" w:rsidRPr="00A2549F" w:rsidRDefault="007B49B9" w:rsidP="007B49B9">
      <w:pPr>
        <w:spacing w:after="0"/>
        <w:rPr>
          <w:sz w:val="12"/>
        </w:rPr>
      </w:pPr>
      <w:r w:rsidRPr="00A2549F">
        <w:rPr>
          <w:sz w:val="12"/>
        </w:rPr>
        <w:t xml:space="preserve">    \24\ For Rail Workers, Anger Persists Over Sick Leave--The New York Times (nytimes.com)</w:t>
      </w:r>
    </w:p>
    <w:p w14:paraId="3DEF3B0D" w14:textId="77777777" w:rsidR="007B49B9" w:rsidRPr="00A2549F" w:rsidRDefault="007B49B9" w:rsidP="007B49B9">
      <w:pPr>
        <w:spacing w:after="0"/>
        <w:rPr>
          <w:sz w:val="12"/>
        </w:rPr>
      </w:pPr>
      <w:r w:rsidRPr="00A2549F">
        <w:rPr>
          <w:sz w:val="12"/>
        </w:rPr>
        <w:t xml:space="preserve">    \25\ Railroads' workplace attendance policies at the heart of labor dispute: NPR</w:t>
      </w:r>
    </w:p>
    <w:p w14:paraId="1DB929BB" w14:textId="77777777" w:rsidR="007B49B9" w:rsidRPr="00A2549F" w:rsidRDefault="007B49B9" w:rsidP="007B49B9">
      <w:pPr>
        <w:spacing w:after="0"/>
        <w:rPr>
          <w:sz w:val="12"/>
        </w:rPr>
      </w:pPr>
      <w:r w:rsidRPr="00A2549F">
        <w:rPr>
          <w:sz w:val="12"/>
        </w:rPr>
        <w:t xml:space="preserve">    \26\ https://www.kansascity.com/news/business/article268941917.html</w:t>
      </w:r>
    </w:p>
    <w:p w14:paraId="6382B3C3" w14:textId="77777777" w:rsidR="007B49B9" w:rsidRPr="00A2549F" w:rsidRDefault="007B49B9" w:rsidP="007B49B9">
      <w:pPr>
        <w:spacing w:after="0"/>
        <w:rPr>
          <w:sz w:val="12"/>
        </w:rPr>
      </w:pPr>
      <w:r w:rsidRPr="00A2549F">
        <w:rPr>
          <w:sz w:val="12"/>
        </w:rPr>
        <w:t xml:space="preserve">    \27\ In rail strike showdown, death of worker helped stoke anger--The Washington Post</w:t>
      </w:r>
    </w:p>
    <w:p w14:paraId="28372EF6" w14:textId="77777777" w:rsidR="007B49B9" w:rsidRPr="00A2549F" w:rsidRDefault="007B49B9" w:rsidP="007B49B9">
      <w:pPr>
        <w:spacing w:after="0"/>
        <w:rPr>
          <w:sz w:val="12"/>
        </w:rPr>
      </w:pPr>
      <w:r w:rsidRPr="00A2549F">
        <w:rPr>
          <w:sz w:val="12"/>
        </w:rPr>
        <w:t>---------------------------------------------------------------------------</w:t>
      </w:r>
    </w:p>
    <w:p w14:paraId="68115527" w14:textId="77777777" w:rsidR="007B49B9" w:rsidRPr="00A2549F" w:rsidRDefault="007B49B9" w:rsidP="007B49B9">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7BFCA570" w14:textId="77777777" w:rsidR="007B49B9" w:rsidRPr="00A2549F" w:rsidRDefault="007B49B9" w:rsidP="007B49B9">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2663A596" w14:textId="77777777" w:rsidR="007B49B9" w:rsidRPr="00A2549F" w:rsidRDefault="007B49B9" w:rsidP="007B49B9">
      <w:pPr>
        <w:spacing w:after="0"/>
        <w:rPr>
          <w:sz w:val="12"/>
        </w:rPr>
      </w:pPr>
      <w:r w:rsidRPr="00A2549F">
        <w:rPr>
          <w:sz w:val="12"/>
        </w:rPr>
        <w:t>---------------------------------------------------------------------------</w:t>
      </w:r>
    </w:p>
    <w:p w14:paraId="57D4348C" w14:textId="77777777" w:rsidR="007B49B9" w:rsidRPr="00A2549F" w:rsidRDefault="007B49B9" w:rsidP="007B49B9">
      <w:pPr>
        <w:spacing w:after="0"/>
        <w:rPr>
          <w:sz w:val="12"/>
        </w:rPr>
      </w:pPr>
      <w:r w:rsidRPr="00A2549F">
        <w:rPr>
          <w:sz w:val="12"/>
        </w:rPr>
        <w:t xml:space="preserve">    \28\ The Surface Transportation Board started requiring these 4 Class I railroads to report this data in April 2022</w:t>
      </w:r>
    </w:p>
    <w:p w14:paraId="02F0BC86" w14:textId="77777777" w:rsidR="007B49B9" w:rsidRPr="00A2549F" w:rsidRDefault="007B49B9" w:rsidP="007B49B9">
      <w:pPr>
        <w:spacing w:after="0"/>
        <w:rPr>
          <w:sz w:val="12"/>
        </w:rPr>
      </w:pPr>
      <w:r w:rsidRPr="00A2549F">
        <w:rPr>
          <w:sz w:val="12"/>
        </w:rPr>
        <w:t>---------------------------------------------------------------------------</w:t>
      </w:r>
    </w:p>
    <w:p w14:paraId="687D161A" w14:textId="77777777" w:rsidR="007B49B9" w:rsidRPr="00A2549F" w:rsidRDefault="007B49B9" w:rsidP="007B49B9">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21C5D0D8" w14:textId="77777777" w:rsidR="007B49B9" w:rsidRDefault="007B49B9" w:rsidP="007B49B9">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4CF35E6C" w14:textId="77777777" w:rsidR="00484F48" w:rsidRDefault="00484F48"/>
    <w:p w14:paraId="0F1A2E2F" w14:textId="2BC4732D" w:rsidR="007B49B9" w:rsidRDefault="007B49B9" w:rsidP="007B49B9">
      <w:pPr>
        <w:pStyle w:val="Heading1"/>
      </w:pPr>
      <w:r>
        <w:t>2AC</w:t>
      </w:r>
    </w:p>
    <w:p w14:paraId="1F3B928D" w14:textId="77777777" w:rsidR="007B49B9" w:rsidRPr="00703B68" w:rsidRDefault="007B49B9" w:rsidP="007B49B9">
      <w:pPr>
        <w:pStyle w:val="Heading3"/>
        <w:rPr>
          <w:rFonts w:eastAsia="Times New Roman"/>
        </w:rPr>
      </w:pPr>
      <w:r w:rsidRPr="00703B68">
        <w:rPr>
          <w:rFonts w:eastAsia="Times New Roman"/>
        </w:rPr>
        <w:t>T-no strike</w:t>
      </w:r>
      <w:r>
        <w:rPr>
          <w:rFonts w:eastAsia="Times New Roman"/>
        </w:rPr>
        <w:t>s</w:t>
      </w:r>
    </w:p>
    <w:p w14:paraId="4B71F015" w14:textId="77777777" w:rsidR="007B49B9" w:rsidRPr="00703B68" w:rsidRDefault="007B49B9" w:rsidP="007B49B9">
      <w:pPr>
        <w:keepNext/>
        <w:keepLines/>
        <w:spacing w:before="40" w:after="0" w:line="254" w:lineRule="auto"/>
        <w:outlineLvl w:val="3"/>
        <w:rPr>
          <w:rFonts w:ascii="Georgia" w:eastAsia="SimSun" w:hAnsi="Georgia" w:cs="Times New Roman"/>
          <w:b/>
          <w:iCs/>
          <w:sz w:val="26"/>
        </w:rPr>
      </w:pPr>
      <w:bookmarkStart w:id="19" w:name="_Hlk209884955"/>
      <w:r w:rsidRPr="00703B68">
        <w:rPr>
          <w:rFonts w:ascii="Georgia" w:eastAsia="SimSun" w:hAnsi="Georgia" w:cs="Times New Roman"/>
          <w:b/>
          <w:iCs/>
          <w:sz w:val="26"/>
        </w:rPr>
        <w:t xml:space="preserve">We meet. </w:t>
      </w:r>
    </w:p>
    <w:p w14:paraId="6D142CB1" w14:textId="77777777" w:rsidR="007B49B9" w:rsidRPr="00703B68" w:rsidRDefault="007B49B9" w:rsidP="007B49B9">
      <w:pPr>
        <w:keepNext/>
        <w:keepLines/>
        <w:spacing w:before="40" w:after="0" w:line="254" w:lineRule="auto"/>
        <w:outlineLvl w:val="3"/>
        <w:rPr>
          <w:rFonts w:ascii="Georgia" w:eastAsia="Calibri" w:hAnsi="Georgia"/>
          <w:b/>
          <w:sz w:val="24"/>
        </w:rPr>
      </w:pPr>
      <w:r w:rsidRPr="00703B68">
        <w:rPr>
          <w:rFonts w:ascii="Georgia" w:eastAsia="Calibri" w:hAnsi="Georgia"/>
          <w:b/>
          <w:sz w:val="24"/>
        </w:rPr>
        <w:t xml:space="preserve">Strengthening the right to strike strengthens collective bargaining. </w:t>
      </w:r>
    </w:p>
    <w:p w14:paraId="3A03850D" w14:textId="77777777" w:rsidR="007B49B9" w:rsidRPr="00703B68" w:rsidRDefault="007B49B9" w:rsidP="007B49B9">
      <w:pPr>
        <w:spacing w:line="256" w:lineRule="auto"/>
        <w:rPr>
          <w:rFonts w:ascii="Georgia" w:eastAsia="Calibri" w:hAnsi="Georgia"/>
          <w:sz w:val="24"/>
        </w:rPr>
      </w:pPr>
      <w:r w:rsidRPr="00703B68">
        <w:rPr>
          <w:rFonts w:ascii="Georgia" w:eastAsia="Calibri" w:hAnsi="Georgia"/>
          <w:b/>
          <w:bCs/>
          <w:sz w:val="26"/>
        </w:rPr>
        <w:t>Hanslowe ’82</w:t>
      </w:r>
      <w:r w:rsidRPr="00703B68">
        <w:rPr>
          <w:rFonts w:ascii="Georgia" w:eastAsia="Calibri" w:hAnsi="Georgia"/>
          <w:sz w:val="24"/>
        </w:rPr>
        <w:t xml:space="preserve"> [Kurt and John Acierno; August 1982; Professor of Law and Professor of Industrial and Labor Relations at Cornell University; J.D., Cornell Law School; Cornell Law Review, “The Law and Theory of Strikes by Government Employees,” vol. 67]</w:t>
      </w:r>
    </w:p>
    <w:p w14:paraId="34141C37"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highlight w:val="yellow"/>
          <w:u w:val="single"/>
        </w:rPr>
        <w:t>strike</w:t>
      </w:r>
      <w:r w:rsidRPr="00703B68">
        <w:rPr>
          <w:rFonts w:ascii="Georgia" w:eastAsia="Calibri" w:hAnsi="Georgia"/>
          <w:sz w:val="24"/>
          <w:highlight w:val="yellow"/>
          <w:u w:val="single"/>
        </w:rPr>
        <w:t xml:space="preserve"> is</w:t>
      </w:r>
      <w:r w:rsidRPr="00703B68">
        <w:rPr>
          <w:rFonts w:ascii="Georgia" w:eastAsia="Calibri" w:hAnsi="Georgia"/>
          <w:sz w:val="24"/>
          <w:u w:val="single"/>
        </w:rPr>
        <w:t xml:space="preserve"> the </w:t>
      </w:r>
      <w:r w:rsidRPr="00703B68">
        <w:rPr>
          <w:rFonts w:ascii="Georgia" w:eastAsia="Calibri" w:hAnsi="Georgia"/>
          <w:b/>
          <w:iCs/>
          <w:sz w:val="24"/>
          <w:highlight w:val="yellow"/>
          <w:u w:val="single"/>
        </w:rPr>
        <w:t>primary form</w:t>
      </w:r>
      <w:r w:rsidRPr="00703B68">
        <w:rPr>
          <w:rFonts w:ascii="Georgia" w:eastAsia="Calibri" w:hAnsi="Georgia"/>
          <w:sz w:val="24"/>
          <w:highlight w:val="yellow"/>
          <w:u w:val="single"/>
        </w:rPr>
        <w:t xml:space="preserve"> of</w:t>
      </w:r>
      <w:r w:rsidRPr="00703B68">
        <w:rPr>
          <w:rFonts w:ascii="Georgia" w:eastAsia="Calibri" w:hAnsi="Georgia"/>
          <w:sz w:val="24"/>
          <w:highlight w:val="cyan"/>
          <w:u w:val="single"/>
        </w:rPr>
        <w:t xml:space="preserve"> </w:t>
      </w:r>
      <w:r w:rsidRPr="00703B68">
        <w:rPr>
          <w:rFonts w:ascii="Georgia" w:eastAsia="Calibri" w:hAnsi="Georgia"/>
          <w:b/>
          <w:iCs/>
          <w:sz w:val="24"/>
          <w:u w:val="single"/>
        </w:rPr>
        <w:t xml:space="preserve">labor </w:t>
      </w:r>
      <w:r w:rsidRPr="00703B68">
        <w:rPr>
          <w:rFonts w:ascii="Georgia" w:eastAsia="Calibri" w:hAnsi="Georgia"/>
          <w:b/>
          <w:iCs/>
          <w:sz w:val="24"/>
          <w:highlight w:val="yellow"/>
          <w:u w:val="single"/>
        </w:rPr>
        <w:t>pressure</w:t>
      </w:r>
      <w:r w:rsidRPr="00703B68">
        <w:rPr>
          <w:rFonts w:ascii="Georgia" w:eastAsia="Calibri" w:hAnsi="Georgia"/>
          <w:sz w:val="24"/>
          <w:highlight w:val="yellow"/>
          <w:u w:val="single"/>
        </w:rPr>
        <w:t xml:space="preserve"> in</w:t>
      </w:r>
      <w:r w:rsidRPr="00703B68">
        <w:rPr>
          <w:rFonts w:ascii="Georgia" w:eastAsia="Calibri" w:hAnsi="Georgia"/>
          <w:sz w:val="24"/>
          <w:u w:val="single"/>
        </w:rPr>
        <w:t xml:space="preserve"> a </w:t>
      </w:r>
      <w:r w:rsidRPr="00703B68">
        <w:rPr>
          <w:rFonts w:ascii="Georgia" w:eastAsia="Calibri" w:hAnsi="Georgia"/>
          <w:b/>
          <w:iCs/>
          <w:sz w:val="24"/>
          <w:highlight w:val="yellow"/>
          <w:u w:val="single"/>
        </w:rPr>
        <w:t>collective bargaining</w:t>
      </w:r>
      <w:r w:rsidRPr="00703B68">
        <w:rPr>
          <w:rFonts w:ascii="Georgia" w:eastAsia="Calibri" w:hAnsi="Georgia"/>
          <w:b/>
          <w:iCs/>
          <w:sz w:val="24"/>
          <w:u w:val="single"/>
        </w:rPr>
        <w:t xml:space="preserve"> system</w:t>
      </w:r>
      <w:r w:rsidRPr="00703B68">
        <w:rPr>
          <w:rFonts w:ascii="Georgia" w:eastAsia="Calibri" w:hAnsi="Georgia"/>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28B3151"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&lt;&lt;TEXT CONDENSED, NONE OMITTED&gt;&gt;</w:t>
      </w:r>
    </w:p>
    <w:p w14:paraId="30EFA0E8" w14:textId="77777777" w:rsidR="007B49B9" w:rsidRPr="00703B68" w:rsidRDefault="007B49B9" w:rsidP="007B49B9">
      <w:pPr>
        <w:spacing w:line="256" w:lineRule="auto"/>
        <w:rPr>
          <w:rFonts w:ascii="Georgia" w:eastAsia="Calibri" w:hAnsi="Georgia"/>
          <w:sz w:val="4"/>
          <w:szCs w:val="10"/>
        </w:rPr>
      </w:pPr>
      <w:r w:rsidRPr="00703B68">
        <w:rPr>
          <w:rFonts w:ascii="Georgia" w:eastAsia="Calibri" w:hAnsi="Georgia"/>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3FCABC3"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&lt;&lt;PARAGRAPH BREAKS RESUME&gt;&gt;</w:t>
      </w:r>
    </w:p>
    <w:p w14:paraId="3F56539F"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The rationale of this public sector strike recognition undercuts the premises relied upon by strike-ban advocates. In advocating public employees' limited right to strike, the Governor's Commission concluded that: </w:t>
      </w:r>
    </w:p>
    <w:p w14:paraId="6DD2D74C" w14:textId="77777777" w:rsidR="007B49B9" w:rsidRPr="00703B68" w:rsidRDefault="007B49B9" w:rsidP="007B49B9">
      <w:pPr>
        <w:spacing w:line="256" w:lineRule="auto"/>
        <w:ind w:left="720"/>
        <w:rPr>
          <w:rFonts w:ascii="Georgia" w:eastAsia="Calibri" w:hAnsi="Georgia"/>
          <w:sz w:val="16"/>
        </w:rPr>
      </w:pPr>
      <w:r w:rsidRPr="00703B68">
        <w:rPr>
          <w:rFonts w:ascii="Georgia" w:eastAsia="Calibri" w:hAnsi="Georgia"/>
          <w:sz w:val="16"/>
        </w:rPr>
        <w:t xml:space="preserve">The </w:t>
      </w:r>
      <w:r w:rsidRPr="00703B68">
        <w:rPr>
          <w:rFonts w:ascii="Georgia" w:eastAsia="Calibri" w:hAnsi="Georgia"/>
          <w:b/>
          <w:iCs/>
          <w:sz w:val="24"/>
          <w:highlight w:val="yellow"/>
          <w:u w:val="single"/>
        </w:rPr>
        <w:t>collective bargaining</w:t>
      </w:r>
      <w:r w:rsidRPr="00703B68">
        <w:rPr>
          <w:rFonts w:ascii="Georgia" w:eastAsia="Calibri" w:hAnsi="Georgia"/>
          <w:sz w:val="16"/>
        </w:rPr>
        <w:t xml:space="preserve"> process </w:t>
      </w:r>
      <w:r w:rsidRPr="00703B68">
        <w:rPr>
          <w:rFonts w:ascii="Georgia" w:eastAsia="Calibri" w:hAnsi="Georgia"/>
          <w:sz w:val="24"/>
          <w:highlight w:val="yellow"/>
          <w:u w:val="single"/>
        </w:rPr>
        <w:t xml:space="preserve">will be </w:t>
      </w:r>
      <w:r w:rsidRPr="00703B68">
        <w:rPr>
          <w:rFonts w:ascii="Georgia" w:eastAsia="Calibri" w:hAnsi="Georgia"/>
          <w:b/>
          <w:iCs/>
          <w:sz w:val="24"/>
          <w:highlight w:val="yellow"/>
          <w:u w:val="single"/>
        </w:rPr>
        <w:t>strengthened</w:t>
      </w:r>
      <w:r w:rsidRPr="00703B68">
        <w:rPr>
          <w:rFonts w:ascii="Georgia" w:eastAsia="Calibri" w:hAnsi="Georgia"/>
          <w:sz w:val="24"/>
          <w:highlight w:val="yellow"/>
          <w:u w:val="single"/>
        </w:rPr>
        <w:t xml:space="preserve"> if</w:t>
      </w:r>
      <w:r w:rsidRPr="00703B68">
        <w:rPr>
          <w:rFonts w:ascii="Georgia" w:eastAsia="Calibri" w:hAnsi="Georgia"/>
          <w:sz w:val="24"/>
          <w:u w:val="single"/>
        </w:rPr>
        <w:t xml:space="preserve"> this</w:t>
      </w:r>
      <w:r w:rsidRPr="00703B68">
        <w:rPr>
          <w:rFonts w:ascii="Georgia" w:eastAsia="Calibri" w:hAnsi="Georgia"/>
          <w:sz w:val="16"/>
        </w:rPr>
        <w:t xml:space="preserve"> qualified </w:t>
      </w:r>
      <w:r w:rsidRPr="00703B68">
        <w:rPr>
          <w:rFonts w:ascii="Georgia" w:eastAsia="Calibri" w:hAnsi="Georgia"/>
          <w:b/>
          <w:iCs/>
          <w:sz w:val="24"/>
          <w:highlight w:val="yellow"/>
          <w:u w:val="single"/>
        </w:rPr>
        <w:t>right to strike</w:t>
      </w:r>
      <w:r w:rsidRPr="00703B68">
        <w:rPr>
          <w:rFonts w:ascii="Georgia" w:eastAsia="Calibri" w:hAnsi="Georgia"/>
          <w:sz w:val="24"/>
          <w:highlight w:val="yellow"/>
          <w:u w:val="single"/>
        </w:rPr>
        <w:t xml:space="preserve"> is </w:t>
      </w:r>
      <w:r w:rsidRPr="00703B68">
        <w:rPr>
          <w:rFonts w:ascii="Georgia" w:eastAsia="Calibri" w:hAnsi="Georgia"/>
          <w:b/>
          <w:iCs/>
          <w:sz w:val="24"/>
          <w:highlight w:val="yellow"/>
          <w:u w:val="single"/>
        </w:rPr>
        <w:t>recognized</w:t>
      </w:r>
      <w:r w:rsidRPr="00703B68">
        <w:rPr>
          <w:rFonts w:ascii="Georgia" w:eastAsia="Calibri" w:hAnsi="Georgia"/>
          <w:sz w:val="16"/>
        </w:rPr>
        <w:t>. It will be some curb on the possible intransigence of an employer; and the limitations on the right to strike will serve notice on the employe that there are limits to the hardships that he can impose.56</w:t>
      </w:r>
    </w:p>
    <w:p w14:paraId="4C9A64F6" w14:textId="77777777" w:rsidR="007B49B9" w:rsidRPr="00703B68" w:rsidRDefault="007B49B9" w:rsidP="007B49B9">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Specifically true of RLA</w:t>
      </w:r>
    </w:p>
    <w:p w14:paraId="5A201000" w14:textId="77777777" w:rsidR="007B49B9" w:rsidRPr="00703B68" w:rsidRDefault="007B49B9" w:rsidP="007B49B9">
      <w:pPr>
        <w:spacing w:line="256" w:lineRule="auto"/>
        <w:rPr>
          <w:rFonts w:ascii="Georgia" w:eastAsia="Calibri" w:hAnsi="Georgia"/>
          <w:b/>
          <w:bCs/>
          <w:sz w:val="24"/>
        </w:rPr>
      </w:pPr>
      <w:r w:rsidRPr="00703B68">
        <w:rPr>
          <w:rFonts w:ascii="Georgia" w:eastAsia="Calibri" w:hAnsi="Georgia"/>
          <w:b/>
          <w:bCs/>
          <w:sz w:val="26"/>
        </w:rPr>
        <w:t>Burns 22</w:t>
      </w:r>
      <w:r w:rsidRPr="00703B68">
        <w:rPr>
          <w:rFonts w:ascii="Georgia" w:eastAsia="Calibri" w:hAnsi="Georgia"/>
          <w:sz w:val="24"/>
        </w:rPr>
        <w:t xml:space="preserve"> (</w:t>
      </w:r>
      <w:r w:rsidRPr="00703B68">
        <w:rPr>
          <w:rFonts w:ascii="Georgia" w:eastAsia="Calibri" w:hAnsi="Georgia"/>
          <w:i/>
          <w:iCs/>
          <w:sz w:val="24"/>
        </w:rPr>
        <w:t>Joe Burns is a veteran union negotiator and labor lawyer and the author of </w:t>
      </w:r>
      <w:r w:rsidRPr="00703B68">
        <w:rPr>
          <w:rFonts w:ascii="Georgia" w:eastAsia="Calibri" w:hAnsi="Georgia"/>
          <w:sz w:val="24"/>
        </w:rPr>
        <w:t>Strike Back</w:t>
      </w:r>
      <w:r w:rsidRPr="00703B68">
        <w:rPr>
          <w:rFonts w:ascii="Georgia" w:eastAsia="Calibri" w:hAnsi="Georgia"/>
          <w:i/>
          <w:iCs/>
          <w:sz w:val="24"/>
        </w:rPr>
        <w:t> and </w:t>
      </w:r>
      <w:r w:rsidRPr="00703B68">
        <w:rPr>
          <w:rFonts w:ascii="Georgia" w:eastAsia="Calibri" w:hAnsi="Georgia"/>
          <w:sz w:val="24"/>
        </w:rPr>
        <w:t>Reviving the Strike</w:t>
      </w:r>
      <w:r w:rsidRPr="00703B68">
        <w:rPr>
          <w:rFonts w:ascii="Georgia" w:eastAsia="Calibri" w:hAnsi="Georgia"/>
          <w:i/>
          <w:iCs/>
          <w:sz w:val="24"/>
        </w:rPr>
        <w:t>. His latest book is </w:t>
      </w:r>
      <w:r w:rsidRPr="00703B68">
        <w:rPr>
          <w:rFonts w:ascii="Georgia" w:eastAsia="Calibri" w:hAnsi="Georgia"/>
          <w:sz w:val="24"/>
        </w:rPr>
        <w:t>Class Struggle Unionism. “The Right to Strike Is at Stake on the Railroads</w:t>
      </w:r>
      <w:r w:rsidRPr="00703B68">
        <w:rPr>
          <w:rFonts w:ascii="Georgia" w:eastAsia="Calibri" w:hAnsi="Georgia"/>
          <w:b/>
          <w:bCs/>
          <w:sz w:val="24"/>
        </w:rPr>
        <w:t xml:space="preserve">” </w:t>
      </w:r>
      <w:r w:rsidRPr="00703B68">
        <w:rPr>
          <w:rFonts w:ascii="Georgia" w:eastAsia="Calibri" w:hAnsi="Georgia"/>
          <w:sz w:val="24"/>
        </w:rPr>
        <w:t>https://www.labornotes.org/2022/09/right-strike-stake-railroads September 14, 2022)</w:t>
      </w:r>
    </w:p>
    <w:p w14:paraId="1B12B9A7"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Fast forward a century, and no such subtlety is required</w:t>
      </w:r>
      <w:r w:rsidRPr="00703B68">
        <w:rPr>
          <w:rFonts w:ascii="Georgia" w:eastAsia="Calibri" w:hAnsi="Georgia"/>
          <w:sz w:val="24"/>
          <w:u w:val="single"/>
        </w:rPr>
        <w:t>: many in Congress believe it’s completely acceptable to strip railroad workers of the right to strike</w:t>
      </w:r>
      <w:r w:rsidRPr="00703B68">
        <w:rPr>
          <w:rFonts w:ascii="Georgia" w:eastAsia="Calibri" w:hAnsi="Georgia"/>
          <w:sz w:val="16"/>
        </w:rPr>
        <w:t xml:space="preserve"> in plain sight. It’s incumbent on us to defend that right. As I discussed at length in my book Reviving the Strike, </w:t>
      </w:r>
      <w:r w:rsidRPr="00703B68">
        <w:rPr>
          <w:rFonts w:ascii="Georgia" w:eastAsia="Calibri" w:hAnsi="Georgia"/>
          <w:sz w:val="24"/>
          <w:u w:val="single"/>
        </w:rPr>
        <w:t xml:space="preserve">classic collective bargaining theory holds that </w:t>
      </w:r>
      <w:r w:rsidRPr="00703B68">
        <w:rPr>
          <w:rFonts w:ascii="Georgia" w:eastAsia="Calibri" w:hAnsi="Georgia"/>
          <w:b/>
          <w:iCs/>
          <w:sz w:val="24"/>
          <w:highlight w:val="yellow"/>
          <w:u w:val="single"/>
        </w:rPr>
        <w:t>striking is essential to collective</w:t>
      </w:r>
      <w:r w:rsidRPr="00703B68">
        <w:rPr>
          <w:rFonts w:ascii="Georgia" w:eastAsia="Calibri" w:hAnsi="Georgia"/>
          <w:b/>
          <w:iCs/>
          <w:sz w:val="24"/>
          <w:u w:val="single"/>
        </w:rPr>
        <w:t xml:space="preserve"> bargaining</w:t>
      </w:r>
      <w:r w:rsidRPr="00703B68">
        <w:rPr>
          <w:rFonts w:ascii="Georgia" w:eastAsia="Calibri" w:hAnsi="Georgia"/>
          <w:sz w:val="24"/>
          <w:u w:val="single"/>
        </w:rPr>
        <w:t>,</w:t>
      </w:r>
      <w:r w:rsidRPr="00703B68">
        <w:rPr>
          <w:rFonts w:ascii="Georgia" w:eastAsia="Calibri" w:hAnsi="Georgia"/>
          <w:sz w:val="16"/>
        </w:rPr>
        <w:t xml:space="preserve"> pushing both labor and management toward an agreement. </w:t>
      </w:r>
      <w:r w:rsidRPr="00703B68">
        <w:rPr>
          <w:rFonts w:ascii="Georgia" w:eastAsia="Calibri" w:hAnsi="Georgia"/>
          <w:b/>
          <w:iCs/>
          <w:sz w:val="24"/>
          <w:highlight w:val="yellow"/>
          <w:u w:val="single"/>
        </w:rPr>
        <w:t>Taking away the right to strike</w:t>
      </w:r>
      <w:r w:rsidRPr="00703B68">
        <w:rPr>
          <w:rFonts w:ascii="Georgia" w:eastAsia="Calibri" w:hAnsi="Georgia"/>
          <w:b/>
          <w:iCs/>
          <w:sz w:val="24"/>
          <w:u w:val="single"/>
        </w:rPr>
        <w:t xml:space="preserve"> thus </w:t>
      </w:r>
      <w:r w:rsidRPr="00703B68">
        <w:rPr>
          <w:rFonts w:ascii="Georgia" w:eastAsia="Calibri" w:hAnsi="Georgia"/>
          <w:b/>
          <w:iCs/>
          <w:sz w:val="24"/>
          <w:highlight w:val="yellow"/>
          <w:u w:val="single"/>
        </w:rPr>
        <w:t>violates workers’ right to collectively bargain</w:t>
      </w:r>
      <w:r w:rsidRPr="00703B68">
        <w:rPr>
          <w:rFonts w:ascii="Georgia" w:eastAsia="Calibri" w:hAnsi="Georgia"/>
          <w:sz w:val="24"/>
          <w:u w:val="single"/>
        </w:rPr>
        <w:t>.</w:t>
      </w:r>
      <w:r w:rsidRPr="00703B68">
        <w:rPr>
          <w:rFonts w:ascii="Georgia" w:eastAsia="Calibri" w:hAnsi="Georgia"/>
          <w:sz w:val="16"/>
        </w:rPr>
        <w:t xml:space="preserve"> </w:t>
      </w:r>
      <w:r w:rsidRPr="00703B68">
        <w:rPr>
          <w:rFonts w:ascii="Georgia" w:eastAsia="Calibri" w:hAnsi="Georgia"/>
          <w:sz w:val="24"/>
          <w:highlight w:val="yellow"/>
          <w:u w:val="single"/>
        </w:rPr>
        <w:t>If Congress imposes an agreement</w:t>
      </w:r>
      <w:r w:rsidRPr="00703B68">
        <w:rPr>
          <w:rFonts w:ascii="Georgia" w:eastAsia="Calibri" w:hAnsi="Georgia"/>
          <w:sz w:val="24"/>
          <w:u w:val="single"/>
        </w:rPr>
        <w:t xml:space="preserve"> on rail workers, </w:t>
      </w:r>
      <w:r w:rsidRPr="00703B68">
        <w:rPr>
          <w:rFonts w:ascii="Georgia" w:eastAsia="Calibri" w:hAnsi="Georgia"/>
          <w:sz w:val="24"/>
          <w:highlight w:val="yellow"/>
          <w:u w:val="single"/>
        </w:rPr>
        <w:t>it will</w:t>
      </w:r>
      <w:r w:rsidRPr="00703B68">
        <w:rPr>
          <w:rFonts w:ascii="Georgia" w:eastAsia="Calibri" w:hAnsi="Georgia"/>
          <w:sz w:val="24"/>
          <w:u w:val="single"/>
        </w:rPr>
        <w:t xml:space="preserve"> not only </w:t>
      </w:r>
      <w:r w:rsidRPr="00703B68">
        <w:rPr>
          <w:rFonts w:ascii="Georgia" w:eastAsia="Calibri" w:hAnsi="Georgia"/>
          <w:b/>
          <w:iCs/>
          <w:sz w:val="24"/>
          <w:highlight w:val="yellow"/>
          <w:u w:val="single"/>
        </w:rPr>
        <w:t>be restricting the right to strike</w:t>
      </w:r>
      <w:r w:rsidRPr="00703B68">
        <w:rPr>
          <w:rFonts w:ascii="Georgia" w:eastAsia="Calibri" w:hAnsi="Georgia"/>
          <w:sz w:val="24"/>
          <w:u w:val="single"/>
        </w:rPr>
        <w:t xml:space="preserve"> but setting contract</w:t>
      </w:r>
      <w:r w:rsidRPr="00703B68">
        <w:rPr>
          <w:rFonts w:ascii="Georgia" w:eastAsia="Calibri" w:hAnsi="Georgia"/>
          <w:sz w:val="16"/>
        </w:rPr>
        <w:t xml:space="preserve"> terms under which over 100,000 rail workers must work for the coming years.</w:t>
      </w:r>
    </w:p>
    <w:p w14:paraId="3868F37E"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b/>
          <w:bCs/>
          <w:sz w:val="24"/>
          <w:highlight w:val="yellow"/>
          <w:u w:val="single"/>
        </w:rPr>
        <w:t>Legal scholar</w:t>
      </w:r>
      <w:r w:rsidRPr="00703B68">
        <w:rPr>
          <w:rFonts w:ascii="Georgia" w:eastAsia="Calibri" w:hAnsi="Georgia"/>
          <w:sz w:val="24"/>
          <w:u w:val="single"/>
        </w:rPr>
        <w:t xml:space="preserve"> </w:t>
      </w:r>
      <w:r w:rsidRPr="00703B68">
        <w:rPr>
          <w:rFonts w:ascii="Georgia" w:eastAsia="Calibri" w:hAnsi="Georgia"/>
          <w:b/>
          <w:iCs/>
          <w:sz w:val="24"/>
          <w:u w:val="single"/>
        </w:rPr>
        <w:t>James Pope</w:t>
      </w:r>
      <w:r w:rsidRPr="00703B68">
        <w:rPr>
          <w:rFonts w:ascii="Georgia" w:eastAsia="Calibri" w:hAnsi="Georgia"/>
          <w:sz w:val="24"/>
          <w:u w:val="single"/>
        </w:rPr>
        <w:t xml:space="preserve"> has long </w:t>
      </w:r>
      <w:r w:rsidRPr="00703B68">
        <w:rPr>
          <w:rFonts w:ascii="Georgia" w:eastAsia="Calibri" w:hAnsi="Georgia"/>
          <w:sz w:val="24"/>
          <w:highlight w:val="yellow"/>
          <w:u w:val="single"/>
        </w:rPr>
        <w:t>argued that</w:t>
      </w:r>
      <w:r w:rsidRPr="00703B68">
        <w:rPr>
          <w:rFonts w:ascii="Georgia" w:eastAsia="Calibri" w:hAnsi="Georgia"/>
          <w:sz w:val="16"/>
        </w:rPr>
        <w:t xml:space="preserve"> labor rights should be grounded in the 13th Amendment to the Constitution, which bars involuntary servitude. Drawing on popular labor theory prior to the 1930s, Pope’s argument is that </w:t>
      </w:r>
      <w:r w:rsidRPr="00703B68">
        <w:rPr>
          <w:rFonts w:ascii="Georgia" w:eastAsia="Calibri" w:hAnsi="Georgia"/>
          <w:b/>
          <w:bCs/>
          <w:sz w:val="24"/>
          <w:highlight w:val="yellow"/>
          <w:u w:val="single"/>
        </w:rPr>
        <w:t>restrictions</w:t>
      </w:r>
      <w:r w:rsidRPr="00703B68">
        <w:rPr>
          <w:rFonts w:ascii="Georgia" w:eastAsia="Calibri" w:hAnsi="Georgia"/>
          <w:sz w:val="24"/>
          <w:highlight w:val="yellow"/>
          <w:u w:val="single"/>
        </w:rPr>
        <w:t xml:space="preserve"> on the </w:t>
      </w:r>
      <w:r w:rsidRPr="00703B68">
        <w:rPr>
          <w:rFonts w:ascii="Georgia" w:eastAsia="Calibri" w:hAnsi="Georgia"/>
          <w:b/>
          <w:iCs/>
          <w:sz w:val="24"/>
          <w:highlight w:val="yellow"/>
          <w:u w:val="single"/>
        </w:rPr>
        <w:t>right to strike</w:t>
      </w:r>
      <w:r w:rsidRPr="00703B68">
        <w:rPr>
          <w:rFonts w:ascii="Georgia" w:eastAsia="Calibri" w:hAnsi="Georgia"/>
          <w:sz w:val="24"/>
          <w:u w:val="single"/>
        </w:rPr>
        <w:t xml:space="preserve"> force workers to accept oppressive working conditions, since they’re denied their most powerful tool for changing those conditions</w:t>
      </w:r>
      <w:r w:rsidRPr="00703B68">
        <w:rPr>
          <w:rFonts w:ascii="Georgia" w:eastAsia="Calibri" w:hAnsi="Georgia"/>
          <w:sz w:val="16"/>
        </w:rPr>
        <w:t>. While Pope has had an uphill battle gaining acceptance for his rights-based argument, in this situation his argument must be given a closer look.</w:t>
      </w:r>
    </w:p>
    <w:p w14:paraId="2D51E89D" w14:textId="77777777" w:rsidR="007B49B9" w:rsidRPr="00703B68" w:rsidRDefault="007B49B9" w:rsidP="007B49B9">
      <w:pPr>
        <w:spacing w:line="256" w:lineRule="auto"/>
        <w:rPr>
          <w:rFonts w:ascii="Georgia" w:eastAsia="Calibri" w:hAnsi="Georgia"/>
          <w:sz w:val="24"/>
          <w:u w:val="single"/>
        </w:rPr>
      </w:pPr>
      <w:r w:rsidRPr="00703B68">
        <w:rPr>
          <w:rFonts w:ascii="Georgia" w:eastAsia="Calibri" w:hAnsi="Georgia"/>
          <w:sz w:val="16"/>
        </w:rPr>
        <w:t xml:space="preserve">The question today is: </w:t>
      </w:r>
      <w:r w:rsidRPr="00703B68">
        <w:rPr>
          <w:rFonts w:ascii="Georgia" w:eastAsia="Calibri" w:hAnsi="Georgia"/>
          <w:sz w:val="24"/>
          <w:u w:val="single"/>
        </w:rPr>
        <w:t xml:space="preserve">Will </w:t>
      </w:r>
      <w:r w:rsidRPr="00703B68">
        <w:rPr>
          <w:rFonts w:ascii="Georgia" w:eastAsia="Calibri" w:hAnsi="Georgia"/>
          <w:b/>
          <w:iCs/>
          <w:sz w:val="24"/>
          <w:u w:val="single"/>
        </w:rPr>
        <w:t>Congress intervene to impose an agreement?</w:t>
      </w:r>
      <w:r w:rsidRPr="00703B68">
        <w:rPr>
          <w:rFonts w:ascii="Georgia" w:eastAsia="Calibri" w:hAnsi="Georgia"/>
          <w:sz w:val="24"/>
          <w:u w:val="single"/>
        </w:rPr>
        <w:t xml:space="preserve"> Doing so will compel rail workers to work under conditions that were not negotiated but were instead dictated by Congress members who don’t have to live under the contract. This </w:t>
      </w:r>
      <w:r w:rsidRPr="00703B68">
        <w:rPr>
          <w:rFonts w:ascii="Georgia" w:eastAsia="Calibri" w:hAnsi="Georgia"/>
          <w:sz w:val="24"/>
          <w:highlight w:val="yellow"/>
          <w:u w:val="single"/>
        </w:rPr>
        <w:t xml:space="preserve">is the </w:t>
      </w:r>
      <w:r w:rsidRPr="00703B68">
        <w:rPr>
          <w:rFonts w:ascii="Georgia" w:eastAsia="Calibri" w:hAnsi="Georgia"/>
          <w:b/>
          <w:iCs/>
          <w:sz w:val="24"/>
          <w:highlight w:val="yellow"/>
          <w:u w:val="single"/>
        </w:rPr>
        <w:t>opposite of free collective bargaining</w:t>
      </w:r>
      <w:r w:rsidRPr="00703B68">
        <w:rPr>
          <w:rFonts w:ascii="Georgia" w:eastAsia="Calibri" w:hAnsi="Georgia"/>
          <w:sz w:val="24"/>
          <w:u w:val="single"/>
        </w:rPr>
        <w:t xml:space="preserve"> and falls squarely within the scope of Pope’s argument.</w:t>
      </w:r>
    </w:p>
    <w:p w14:paraId="0D4D12D3" w14:textId="77777777" w:rsidR="007B49B9" w:rsidRPr="00703B68" w:rsidRDefault="007B49B9" w:rsidP="007B49B9">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Counter-Interp:</w:t>
      </w:r>
    </w:p>
    <w:p w14:paraId="60D7DC6D" w14:textId="77777777" w:rsidR="007B49B9" w:rsidRPr="00703B68" w:rsidRDefault="007B49B9" w:rsidP="007B49B9">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 xml:space="preserve">‘Collective bargaining rights’ include </w:t>
      </w:r>
      <w:r w:rsidRPr="00703B68">
        <w:rPr>
          <w:rFonts w:ascii="Georgia" w:eastAsia="Times New Roman" w:hAnsi="Georgia" w:cs="Times New Roman"/>
          <w:b/>
          <w:iCs/>
          <w:sz w:val="26"/>
          <w:u w:val="single"/>
        </w:rPr>
        <w:t>strike rights</w:t>
      </w:r>
      <w:r w:rsidRPr="00703B68">
        <w:rPr>
          <w:rFonts w:ascii="Georgia" w:eastAsia="Times New Roman" w:hAnsi="Georgia" w:cs="Times New Roman"/>
          <w:b/>
          <w:iCs/>
          <w:sz w:val="26"/>
        </w:rPr>
        <w:t xml:space="preserve">. </w:t>
      </w:r>
    </w:p>
    <w:p w14:paraId="54302F24" w14:textId="77777777" w:rsidR="007B49B9" w:rsidRPr="00703B68" w:rsidRDefault="007B49B9" w:rsidP="007B49B9">
      <w:pPr>
        <w:spacing w:line="256" w:lineRule="auto"/>
        <w:rPr>
          <w:rFonts w:ascii="Georgia" w:eastAsia="Calibri" w:hAnsi="Georgia"/>
          <w:sz w:val="24"/>
        </w:rPr>
      </w:pPr>
      <w:r w:rsidRPr="00703B68">
        <w:rPr>
          <w:rFonts w:ascii="Georgia" w:eastAsia="Calibri" w:hAnsi="Georgia"/>
          <w:b/>
          <w:bCs/>
          <w:sz w:val="26"/>
        </w:rPr>
        <w:t>Hebdon ’14</w:t>
      </w:r>
      <w:r w:rsidRPr="00703B68">
        <w:rPr>
          <w:rFonts w:ascii="Georgia" w:eastAsia="Calibri" w:hAnsi="Georgia"/>
          <w:sz w:val="24"/>
        </w:rPr>
        <w:t xml:space="preserve"> [Robert; Spring 2014; Associate Dean and Professor in Management at McGill University; Nevada Law Journal, “Public Sector Labor Policy: A Human Rights Approach,” vol. 14]</w:t>
      </w:r>
    </w:p>
    <w:p w14:paraId="578D6758"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The </w:t>
      </w:r>
      <w:r w:rsidRPr="00703B68">
        <w:rPr>
          <w:rFonts w:ascii="Georgia" w:eastAsia="Calibri" w:hAnsi="Georgia"/>
          <w:b/>
          <w:iCs/>
          <w:sz w:val="24"/>
          <w:highlight w:val="yellow"/>
          <w:u w:val="single"/>
        </w:rPr>
        <w:t>ILO Def</w:t>
      </w:r>
      <w:r w:rsidRPr="00703B68">
        <w:rPr>
          <w:rFonts w:ascii="Georgia" w:eastAsia="Calibri" w:hAnsi="Georgia"/>
          <w:b/>
          <w:iCs/>
          <w:sz w:val="24"/>
          <w:u w:val="single"/>
        </w:rPr>
        <w:t>inition</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of </w:t>
      </w:r>
      <w:r w:rsidRPr="00703B68">
        <w:rPr>
          <w:rFonts w:ascii="Georgia" w:eastAsia="Calibri" w:hAnsi="Georgia"/>
          <w:b/>
          <w:iCs/>
          <w:sz w:val="24"/>
          <w:highlight w:val="yellow"/>
          <w:u w:val="single"/>
        </w:rPr>
        <w:t>Collective Bargaining</w:t>
      </w:r>
    </w:p>
    <w:p w14:paraId="66C2910E"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703B68">
        <w:rPr>
          <w:rFonts w:ascii="Georgia" w:eastAsia="Calibri" w:hAnsi="Georgia"/>
          <w:sz w:val="24"/>
          <w:u w:val="single"/>
        </w:rPr>
        <w:t xml:space="preserve">was </w:t>
      </w:r>
      <w:r w:rsidRPr="00703B68">
        <w:rPr>
          <w:rFonts w:ascii="Georgia" w:eastAsia="Calibri" w:hAnsi="Georgia"/>
          <w:b/>
          <w:iCs/>
          <w:sz w:val="24"/>
          <w:u w:val="single"/>
        </w:rPr>
        <w:t>reached</w:t>
      </w:r>
      <w:r w:rsidRPr="00703B68">
        <w:rPr>
          <w:rFonts w:ascii="Georgia" w:eastAsia="Calibri" w:hAnsi="Georgia"/>
          <w:sz w:val="24"/>
          <w:u w:val="single"/>
        </w:rPr>
        <w:t xml:space="preserve"> in 1981 </w:t>
      </w:r>
      <w:r w:rsidRPr="00703B68">
        <w:rPr>
          <w:rFonts w:ascii="Georgia" w:eastAsia="Calibri" w:hAnsi="Georgia"/>
          <w:sz w:val="24"/>
          <w:highlight w:val="yellow"/>
          <w:u w:val="single"/>
        </w:rPr>
        <w:t xml:space="preserve">with the </w:t>
      </w:r>
      <w:r w:rsidRPr="00703B68">
        <w:rPr>
          <w:rFonts w:ascii="Georgia" w:eastAsia="Calibri" w:hAnsi="Georgia"/>
          <w:b/>
          <w:iCs/>
          <w:sz w:val="24"/>
          <w:highlight w:val="yellow"/>
          <w:u w:val="single"/>
        </w:rPr>
        <w:t>adoption</w:t>
      </w:r>
      <w:r w:rsidRPr="00703B68">
        <w:rPr>
          <w:rFonts w:ascii="Georgia" w:eastAsia="Calibri" w:hAnsi="Georgia"/>
          <w:sz w:val="24"/>
          <w:highlight w:val="yellow"/>
          <w:u w:val="single"/>
        </w:rPr>
        <w:t xml:space="preserve"> of the </w:t>
      </w:r>
      <w:r w:rsidRPr="00703B68">
        <w:rPr>
          <w:rFonts w:ascii="Georgia" w:eastAsia="Calibri" w:hAnsi="Georgia"/>
          <w:b/>
          <w:iCs/>
          <w:sz w:val="24"/>
          <w:highlight w:val="yellow"/>
          <w:u w:val="single"/>
        </w:rPr>
        <w:t>C</w:t>
      </w:r>
      <w:r w:rsidRPr="00703B68">
        <w:rPr>
          <w:rFonts w:ascii="Georgia" w:eastAsia="Calibri" w:hAnsi="Georgia"/>
          <w:sz w:val="24"/>
          <w:u w:val="single"/>
        </w:rPr>
        <w:t xml:space="preserve">ollective </w:t>
      </w:r>
      <w:r w:rsidRPr="00703B68">
        <w:rPr>
          <w:rFonts w:ascii="Georgia" w:eastAsia="Calibri" w:hAnsi="Georgia"/>
          <w:b/>
          <w:iCs/>
          <w:sz w:val="24"/>
          <w:highlight w:val="yellow"/>
          <w:u w:val="single"/>
        </w:rPr>
        <w:t>B</w:t>
      </w:r>
      <w:r w:rsidRPr="00703B68">
        <w:rPr>
          <w:rFonts w:ascii="Georgia" w:eastAsia="Calibri" w:hAnsi="Georgia"/>
          <w:sz w:val="24"/>
          <w:u w:val="single"/>
        </w:rPr>
        <w:t xml:space="preserve">argaining </w:t>
      </w:r>
      <w:r w:rsidRPr="00703B68">
        <w:rPr>
          <w:rFonts w:ascii="Georgia" w:eastAsia="Calibri" w:hAnsi="Georgia"/>
          <w:b/>
          <w:iCs/>
          <w:sz w:val="24"/>
          <w:highlight w:val="yellow"/>
          <w:u w:val="single"/>
        </w:rPr>
        <w:t>C</w:t>
      </w:r>
      <w:r w:rsidRPr="00703B68">
        <w:rPr>
          <w:rFonts w:ascii="Georgia" w:eastAsia="Calibri" w:hAnsi="Georgia"/>
          <w:sz w:val="24"/>
          <w:u w:val="single"/>
        </w:rPr>
        <w:t>onvention, 1981</w:t>
      </w:r>
      <w:r w:rsidRPr="00703B68">
        <w:rPr>
          <w:rFonts w:ascii="Georgia" w:eastAsia="Calibri" w:hAnsi="Georgia"/>
          <w:sz w:val="16"/>
        </w:rPr>
        <w:t xml:space="preserve"> (No. 154), </w:t>
      </w:r>
      <w:r w:rsidRPr="00703B68">
        <w:rPr>
          <w:rFonts w:ascii="Georgia" w:eastAsia="Calibri" w:hAnsi="Georgia"/>
          <w:sz w:val="24"/>
          <w:u w:val="single"/>
        </w:rPr>
        <w:t xml:space="preserve">which includes the </w:t>
      </w:r>
      <w:r w:rsidRPr="00703B68">
        <w:rPr>
          <w:rFonts w:ascii="Georgia" w:eastAsia="Calibri" w:hAnsi="Georgia"/>
          <w:b/>
          <w:iCs/>
          <w:sz w:val="24"/>
          <w:u w:val="single"/>
        </w:rPr>
        <w:t>whole public</w:t>
      </w:r>
      <w:r w:rsidRPr="00703B68">
        <w:rPr>
          <w:rFonts w:ascii="Georgia" w:eastAsia="Calibri" w:hAnsi="Georgia"/>
          <w:sz w:val="24"/>
          <w:u w:val="single"/>
        </w:rPr>
        <w:t xml:space="preserve"> service</w:t>
      </w:r>
      <w:r w:rsidRPr="00703B68">
        <w:rPr>
          <w:rFonts w:ascii="Georgia" w:eastAsia="Calibri" w:hAnsi="Georgia"/>
          <w:sz w:val="16"/>
        </w:rPr>
        <w:t xml:space="preserve"> (with the exception of the armed forces and the police) </w:t>
      </w:r>
      <w:r w:rsidRPr="00703B68">
        <w:rPr>
          <w:rFonts w:ascii="Georgia" w:eastAsia="Calibri" w:hAnsi="Georgia"/>
          <w:sz w:val="24"/>
          <w:u w:val="single"/>
        </w:rPr>
        <w:t xml:space="preserve">alongside the </w:t>
      </w:r>
      <w:r w:rsidRPr="00703B68">
        <w:rPr>
          <w:rFonts w:ascii="Georgia" w:eastAsia="Calibri" w:hAnsi="Georgia"/>
          <w:b/>
          <w:iCs/>
          <w:sz w:val="24"/>
          <w:u w:val="single"/>
        </w:rPr>
        <w:t>private</w:t>
      </w:r>
      <w:r w:rsidRPr="00703B68">
        <w:rPr>
          <w:rFonts w:ascii="Georgia" w:eastAsia="Calibri" w:hAnsi="Georgia"/>
          <w:sz w:val="24"/>
          <w:u w:val="single"/>
        </w:rPr>
        <w:t xml:space="preserve"> sector</w:t>
      </w:r>
      <w:r w:rsidRPr="00703B68">
        <w:rPr>
          <w:rFonts w:ascii="Georgia" w:eastAsia="Calibri" w:hAnsi="Georgia"/>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703B68">
        <w:rPr>
          <w:rFonts w:ascii="Georgia" w:eastAsia="Calibri" w:hAnsi="Georgia"/>
          <w:b/>
          <w:iCs/>
          <w:sz w:val="24"/>
          <w:highlight w:val="yellow"/>
          <w:u w:val="single"/>
        </w:rPr>
        <w:t>collective bargaining</w:t>
      </w:r>
      <w:r w:rsidRPr="00703B68">
        <w:rPr>
          <w:rFonts w:ascii="Georgia" w:eastAsia="Calibri" w:hAnsi="Georgia"/>
          <w:sz w:val="16"/>
        </w:rPr>
        <w:t xml:space="preserve">" </w:t>
      </w:r>
      <w:r w:rsidRPr="00703B68">
        <w:rPr>
          <w:rFonts w:ascii="Georgia" w:eastAsia="Calibri" w:hAnsi="Georgia"/>
          <w:sz w:val="24"/>
          <w:u w:val="single"/>
        </w:rPr>
        <w:t xml:space="preserve">with the </w:t>
      </w:r>
      <w:r w:rsidRPr="00703B68">
        <w:rPr>
          <w:rFonts w:ascii="Georgia" w:eastAsia="Calibri" w:hAnsi="Georgia"/>
          <w:b/>
          <w:iCs/>
          <w:sz w:val="24"/>
          <w:u w:val="single"/>
        </w:rPr>
        <w:t>aim</w:t>
      </w:r>
      <w:r w:rsidRPr="00703B68">
        <w:rPr>
          <w:rFonts w:ascii="Georgia" w:eastAsia="Calibri" w:hAnsi="Georgia"/>
          <w:sz w:val="24"/>
          <w:u w:val="single"/>
        </w:rPr>
        <w:t xml:space="preserve">, </w:t>
      </w:r>
      <w:r w:rsidRPr="00703B68">
        <w:rPr>
          <w:rFonts w:ascii="Georgia" w:eastAsia="Calibri" w:hAnsi="Georgia"/>
          <w:b/>
          <w:iCs/>
          <w:sz w:val="24"/>
          <w:u w:val="single"/>
        </w:rPr>
        <w:t>inter alia</w:t>
      </w:r>
      <w:r w:rsidRPr="00703B68">
        <w:rPr>
          <w:rFonts w:ascii="Georgia" w:eastAsia="Calibri" w:hAnsi="Georgia"/>
          <w:sz w:val="24"/>
          <w:u w:val="single"/>
        </w:rPr>
        <w:t>, of</w:t>
      </w:r>
      <w:r w:rsidRPr="00703B68">
        <w:rPr>
          <w:rFonts w:ascii="Georgia" w:eastAsia="Calibri" w:hAnsi="Georgia"/>
          <w:sz w:val="16"/>
        </w:rPr>
        <w:t xml:space="preserve"> "</w:t>
      </w:r>
      <w:r w:rsidRPr="00703B68">
        <w:rPr>
          <w:rFonts w:ascii="Georgia" w:eastAsia="Calibri" w:hAnsi="Georgia"/>
          <w:sz w:val="24"/>
          <w:u w:val="single"/>
        </w:rPr>
        <w:t xml:space="preserve">determining </w:t>
      </w:r>
      <w:r w:rsidRPr="00703B68">
        <w:rPr>
          <w:rFonts w:ascii="Georgia" w:eastAsia="Calibri" w:hAnsi="Georgia"/>
          <w:b/>
          <w:iCs/>
          <w:sz w:val="24"/>
          <w:u w:val="single"/>
        </w:rPr>
        <w:t>working conditions</w:t>
      </w:r>
      <w:r w:rsidRPr="00703B68">
        <w:rPr>
          <w:rFonts w:ascii="Georgia" w:eastAsia="Calibri" w:hAnsi="Georgia"/>
          <w:sz w:val="24"/>
          <w:u w:val="single"/>
        </w:rPr>
        <w:t xml:space="preserve"> and </w:t>
      </w:r>
      <w:r w:rsidRPr="00703B68">
        <w:rPr>
          <w:rFonts w:ascii="Georgia" w:eastAsia="Calibri" w:hAnsi="Georgia"/>
          <w:b/>
          <w:iCs/>
          <w:sz w:val="24"/>
          <w:u w:val="single"/>
        </w:rPr>
        <w:t>terms</w:t>
      </w:r>
      <w:r w:rsidRPr="00703B68">
        <w:rPr>
          <w:rFonts w:ascii="Georgia" w:eastAsia="Calibri" w:hAnsi="Georgia"/>
          <w:sz w:val="24"/>
          <w:u w:val="single"/>
        </w:rPr>
        <w:t xml:space="preserve"> of employment</w:t>
      </w:r>
      <w:r w:rsidRPr="00703B68">
        <w:rPr>
          <w:rFonts w:ascii="Georgia" w:eastAsia="Calibri" w:hAnsi="Georgia"/>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5143AA1D"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2BE2072F"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The ILO paper provides a working definition of collective bargaining, and </w:t>
      </w:r>
      <w:r w:rsidRPr="00703B68">
        <w:rPr>
          <w:rFonts w:ascii="Georgia" w:eastAsia="Calibri" w:hAnsi="Georgia"/>
          <w:b/>
          <w:iCs/>
          <w:sz w:val="24"/>
          <w:u w:val="single"/>
        </w:rPr>
        <w:t>Article 2</w:t>
      </w:r>
      <w:r w:rsidRPr="00703B68">
        <w:rPr>
          <w:rFonts w:ascii="Georgia" w:eastAsia="Calibri" w:hAnsi="Georgia"/>
          <w:sz w:val="24"/>
          <w:u w:val="single"/>
        </w:rPr>
        <w:t xml:space="preserve"> of Convention No. 154 defines </w:t>
      </w:r>
      <w:r w:rsidRPr="00703B68">
        <w:rPr>
          <w:rFonts w:ascii="Georgia" w:eastAsia="Calibri" w:hAnsi="Georgia"/>
          <w:b/>
          <w:iCs/>
          <w:sz w:val="24"/>
          <w:u w:val="single"/>
        </w:rPr>
        <w:t>collective bargaining</w:t>
      </w:r>
      <w:r w:rsidRPr="00703B68">
        <w:rPr>
          <w:rFonts w:ascii="Georgia" w:eastAsia="Calibri" w:hAnsi="Georgia"/>
          <w:sz w:val="24"/>
          <w:u w:val="single"/>
        </w:rPr>
        <w:t xml:space="preserve"> as</w:t>
      </w:r>
      <w:r w:rsidRPr="00703B68">
        <w:rPr>
          <w:rFonts w:ascii="Georgia" w:eastAsia="Calibri" w:hAnsi="Georgia"/>
          <w:sz w:val="16"/>
        </w:rPr>
        <w:t>:</w:t>
      </w:r>
    </w:p>
    <w:p w14:paraId="193A5817"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24"/>
          <w:u w:val="single"/>
        </w:rPr>
        <w:t xml:space="preserve">All </w:t>
      </w:r>
      <w:r w:rsidRPr="00703B68">
        <w:rPr>
          <w:rFonts w:ascii="Georgia" w:eastAsia="Calibri" w:hAnsi="Georgia"/>
          <w:b/>
          <w:iCs/>
          <w:sz w:val="24"/>
          <w:u w:val="single"/>
        </w:rPr>
        <w:t>negotiations</w:t>
      </w:r>
      <w:r w:rsidRPr="00703B68">
        <w:rPr>
          <w:rFonts w:ascii="Georgia" w:eastAsia="Calibri" w:hAnsi="Georgia"/>
          <w:sz w:val="24"/>
          <w:u w:val="single"/>
        </w:rPr>
        <w:t xml:space="preserve"> which take place </w:t>
      </w:r>
      <w:r w:rsidRPr="00703B68">
        <w:rPr>
          <w:rFonts w:ascii="Georgia" w:eastAsia="Calibri" w:hAnsi="Georgia"/>
          <w:b/>
          <w:iCs/>
          <w:sz w:val="24"/>
          <w:u w:val="single"/>
        </w:rPr>
        <w:t>between</w:t>
      </w:r>
      <w:r w:rsidRPr="00703B68">
        <w:rPr>
          <w:rFonts w:ascii="Georgia" w:eastAsia="Calibri" w:hAnsi="Georgia"/>
          <w:sz w:val="24"/>
          <w:u w:val="single"/>
        </w:rPr>
        <w:t xml:space="preserve"> an </w:t>
      </w:r>
      <w:r w:rsidRPr="00703B68">
        <w:rPr>
          <w:rFonts w:ascii="Georgia" w:eastAsia="Calibri" w:hAnsi="Georgia"/>
          <w:b/>
          <w:iCs/>
          <w:sz w:val="24"/>
          <w:u w:val="single"/>
        </w:rPr>
        <w:t>employer</w:t>
      </w:r>
      <w:r w:rsidRPr="00703B68">
        <w:rPr>
          <w:rFonts w:ascii="Georgia" w:eastAsia="Calibri" w:hAnsi="Georgia"/>
          <w:sz w:val="16"/>
        </w:rPr>
        <w:t xml:space="preserve">, a group of employers or one </w:t>
      </w:r>
      <w:r w:rsidRPr="00703B68">
        <w:rPr>
          <w:rFonts w:ascii="Georgia" w:eastAsia="Calibri" w:hAnsi="Georgia"/>
          <w:sz w:val="24"/>
          <w:u w:val="single"/>
        </w:rPr>
        <w:t>or</w:t>
      </w:r>
      <w:r w:rsidRPr="00703B68">
        <w:rPr>
          <w:rFonts w:ascii="Georgia" w:eastAsia="Calibri" w:hAnsi="Georgia"/>
          <w:sz w:val="16"/>
        </w:rPr>
        <w:t xml:space="preserve"> more </w:t>
      </w:r>
      <w:r w:rsidRPr="00703B68">
        <w:rPr>
          <w:rFonts w:ascii="Georgia" w:eastAsia="Calibri" w:hAnsi="Georgia"/>
          <w:sz w:val="24"/>
          <w:u w:val="single"/>
        </w:rPr>
        <w:t xml:space="preserve">employers' </w:t>
      </w:r>
      <w:r w:rsidRPr="00703B68">
        <w:rPr>
          <w:rFonts w:ascii="Georgia" w:eastAsia="Calibri" w:hAnsi="Georgia"/>
          <w:b/>
          <w:iCs/>
          <w:sz w:val="24"/>
          <w:u w:val="single"/>
        </w:rPr>
        <w:t>org</w:t>
      </w:r>
      <w:r w:rsidRPr="00703B68">
        <w:rPr>
          <w:rFonts w:ascii="Georgia" w:eastAsia="Calibri" w:hAnsi="Georgia"/>
          <w:sz w:val="24"/>
          <w:u w:val="single"/>
        </w:rPr>
        <w:t>anisation</w:t>
      </w:r>
      <w:r w:rsidRPr="00703B68">
        <w:rPr>
          <w:rFonts w:ascii="Georgia" w:eastAsia="Calibri" w:hAnsi="Georgia"/>
          <w:b/>
          <w:iCs/>
          <w:sz w:val="24"/>
          <w:u w:val="single"/>
        </w:rPr>
        <w:t>s</w:t>
      </w:r>
      <w:r w:rsidRPr="00703B68">
        <w:rPr>
          <w:rFonts w:ascii="Georgia" w:eastAsia="Calibri" w:hAnsi="Georgia"/>
          <w:sz w:val="16"/>
        </w:rPr>
        <w:t xml:space="preserve">, on the one hand, </w:t>
      </w:r>
      <w:r w:rsidRPr="00703B68">
        <w:rPr>
          <w:rFonts w:ascii="Georgia" w:eastAsia="Calibri" w:hAnsi="Georgia"/>
          <w:sz w:val="24"/>
          <w:u w:val="single"/>
        </w:rPr>
        <w:t>and</w:t>
      </w:r>
      <w:r w:rsidRPr="00703B68">
        <w:rPr>
          <w:rFonts w:ascii="Georgia" w:eastAsia="Calibri" w:hAnsi="Georgia"/>
          <w:sz w:val="16"/>
        </w:rPr>
        <w:t xml:space="preserve"> one or more </w:t>
      </w:r>
      <w:r w:rsidRPr="00703B68">
        <w:rPr>
          <w:rFonts w:ascii="Georgia" w:eastAsia="Calibri" w:hAnsi="Georgia"/>
          <w:b/>
          <w:iCs/>
          <w:sz w:val="24"/>
          <w:u w:val="single"/>
        </w:rPr>
        <w:t>workers</w:t>
      </w:r>
      <w:r w:rsidRPr="00703B68">
        <w:rPr>
          <w:rFonts w:ascii="Georgia" w:eastAsia="Calibri" w:hAnsi="Georgia"/>
          <w:sz w:val="16"/>
          <w:szCs w:val="16"/>
        </w:rPr>
        <w:t xml:space="preserve">' </w:t>
      </w:r>
      <w:r w:rsidRPr="00703B68">
        <w:rPr>
          <w:rFonts w:ascii="Georgia" w:eastAsia="Calibri" w:hAnsi="Georgia"/>
          <w:sz w:val="16"/>
        </w:rPr>
        <w:t xml:space="preserve">organisations, </w:t>
      </w:r>
      <w:r w:rsidRPr="00703B68">
        <w:rPr>
          <w:rFonts w:ascii="Georgia" w:eastAsia="Calibri" w:hAnsi="Georgia"/>
          <w:sz w:val="24"/>
          <w:u w:val="single"/>
        </w:rPr>
        <w:t>on</w:t>
      </w:r>
      <w:r w:rsidRPr="00703B68">
        <w:rPr>
          <w:rFonts w:ascii="Georgia" w:eastAsia="Calibri" w:hAnsi="Georgia"/>
          <w:sz w:val="16"/>
        </w:rPr>
        <w:t xml:space="preserve"> the other, for:</w:t>
      </w:r>
    </w:p>
    <w:p w14:paraId="6E521ECE"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(a) </w:t>
      </w:r>
      <w:r w:rsidRPr="00703B68">
        <w:rPr>
          <w:rFonts w:ascii="Georgia" w:eastAsia="Calibri" w:hAnsi="Georgia"/>
          <w:sz w:val="24"/>
          <w:u w:val="single"/>
        </w:rPr>
        <w:t xml:space="preserve">determining </w:t>
      </w:r>
      <w:r w:rsidRPr="00703B68">
        <w:rPr>
          <w:rFonts w:ascii="Georgia" w:eastAsia="Calibri" w:hAnsi="Georgia"/>
          <w:b/>
          <w:iCs/>
          <w:sz w:val="24"/>
          <w:u w:val="single"/>
        </w:rPr>
        <w:t>working conditions</w:t>
      </w:r>
      <w:r w:rsidRPr="00703B68">
        <w:rPr>
          <w:rFonts w:ascii="Georgia" w:eastAsia="Calibri" w:hAnsi="Georgia"/>
          <w:sz w:val="24"/>
          <w:u w:val="single"/>
        </w:rPr>
        <w:t xml:space="preserve"> and </w:t>
      </w:r>
      <w:r w:rsidRPr="00703B68">
        <w:rPr>
          <w:rFonts w:ascii="Georgia" w:eastAsia="Calibri" w:hAnsi="Georgia"/>
          <w:b/>
          <w:iCs/>
          <w:sz w:val="24"/>
          <w:u w:val="single"/>
        </w:rPr>
        <w:t>terms</w:t>
      </w:r>
      <w:r w:rsidRPr="00703B68">
        <w:rPr>
          <w:rFonts w:ascii="Georgia" w:eastAsia="Calibri" w:hAnsi="Georgia"/>
          <w:sz w:val="24"/>
          <w:u w:val="single"/>
        </w:rPr>
        <w:t xml:space="preserve"> of </w:t>
      </w:r>
      <w:r w:rsidRPr="00703B68">
        <w:rPr>
          <w:rFonts w:ascii="Georgia" w:eastAsia="Calibri" w:hAnsi="Georgia"/>
          <w:b/>
          <w:iCs/>
          <w:sz w:val="24"/>
          <w:u w:val="single"/>
        </w:rPr>
        <w:t>employment</w:t>
      </w:r>
      <w:r w:rsidRPr="00703B68">
        <w:rPr>
          <w:rFonts w:ascii="Georgia" w:eastAsia="Calibri" w:hAnsi="Georgia"/>
          <w:sz w:val="16"/>
        </w:rPr>
        <w:t>; and/or</w:t>
      </w:r>
    </w:p>
    <w:p w14:paraId="5F74A45E"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(b) </w:t>
      </w:r>
      <w:r w:rsidRPr="00703B68">
        <w:rPr>
          <w:rFonts w:ascii="Georgia" w:eastAsia="Calibri" w:hAnsi="Georgia"/>
          <w:b/>
          <w:iCs/>
          <w:sz w:val="24"/>
          <w:u w:val="single"/>
        </w:rPr>
        <w:t>regulating relations</w:t>
      </w:r>
      <w:r w:rsidRPr="00703B68">
        <w:rPr>
          <w:rFonts w:ascii="Georgia" w:eastAsia="Calibri" w:hAnsi="Georgia"/>
          <w:sz w:val="24"/>
          <w:u w:val="single"/>
        </w:rPr>
        <w:t xml:space="preserve"> between </w:t>
      </w:r>
      <w:r w:rsidRPr="00703B68">
        <w:rPr>
          <w:rFonts w:ascii="Georgia" w:eastAsia="Calibri" w:hAnsi="Georgia"/>
          <w:b/>
          <w:iCs/>
          <w:sz w:val="24"/>
          <w:u w:val="single"/>
        </w:rPr>
        <w:t>employers</w:t>
      </w:r>
      <w:r w:rsidRPr="00703B68">
        <w:rPr>
          <w:rFonts w:ascii="Georgia" w:eastAsia="Calibri" w:hAnsi="Georgia"/>
          <w:sz w:val="24"/>
          <w:u w:val="single"/>
        </w:rPr>
        <w:t xml:space="preserve"> and </w:t>
      </w:r>
      <w:r w:rsidRPr="00703B68">
        <w:rPr>
          <w:rFonts w:ascii="Georgia" w:eastAsia="Calibri" w:hAnsi="Georgia"/>
          <w:b/>
          <w:iCs/>
          <w:sz w:val="24"/>
          <w:u w:val="single"/>
        </w:rPr>
        <w:t>workers</w:t>
      </w:r>
      <w:r w:rsidRPr="00703B68">
        <w:rPr>
          <w:rFonts w:ascii="Georgia" w:eastAsia="Calibri" w:hAnsi="Georgia"/>
          <w:sz w:val="16"/>
        </w:rPr>
        <w:t>; and/</w:t>
      </w:r>
      <w:r w:rsidRPr="00703B68">
        <w:rPr>
          <w:rFonts w:ascii="Georgia" w:eastAsia="Calibri" w:hAnsi="Georgia"/>
          <w:sz w:val="24"/>
          <w:u w:val="single"/>
        </w:rPr>
        <w:t>or</w:t>
      </w:r>
    </w:p>
    <w:p w14:paraId="18D29AC5"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(c) regulating relations between employers or </w:t>
      </w:r>
      <w:r w:rsidRPr="00703B68">
        <w:rPr>
          <w:rFonts w:ascii="Georgia" w:eastAsia="Calibri" w:hAnsi="Georgia"/>
          <w:sz w:val="24"/>
          <w:u w:val="single"/>
        </w:rPr>
        <w:t xml:space="preserve">their </w:t>
      </w:r>
      <w:r w:rsidRPr="00703B68">
        <w:rPr>
          <w:rFonts w:ascii="Georgia" w:eastAsia="Calibri" w:hAnsi="Georgia"/>
          <w:b/>
          <w:iCs/>
          <w:sz w:val="24"/>
          <w:u w:val="single"/>
        </w:rPr>
        <w:t>org</w:t>
      </w:r>
      <w:r w:rsidRPr="00703B68">
        <w:rPr>
          <w:rFonts w:ascii="Georgia" w:eastAsia="Calibri" w:hAnsi="Georgia"/>
          <w:sz w:val="24"/>
          <w:u w:val="single"/>
        </w:rPr>
        <w:t>anisation</w:t>
      </w:r>
      <w:r w:rsidRPr="00703B68">
        <w:rPr>
          <w:rFonts w:ascii="Georgia" w:eastAsia="Calibri" w:hAnsi="Georgia"/>
          <w:b/>
          <w:iCs/>
          <w:sz w:val="24"/>
          <w:u w:val="single"/>
        </w:rPr>
        <w:t>s</w:t>
      </w:r>
      <w:r w:rsidRPr="00703B68">
        <w:rPr>
          <w:rFonts w:ascii="Georgia" w:eastAsia="Calibri" w:hAnsi="Georgia"/>
          <w:sz w:val="16"/>
        </w:rPr>
        <w:t xml:space="preserve"> and a workers' organisation or workers' organisations. 40</w:t>
      </w:r>
    </w:p>
    <w:p w14:paraId="62882B44"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def</w:t>
      </w:r>
      <w:r w:rsidRPr="00703B68">
        <w:rPr>
          <w:rFonts w:ascii="Georgia" w:eastAsia="Calibri" w:hAnsi="Georgia"/>
          <w:sz w:val="24"/>
          <w:u w:val="single"/>
        </w:rPr>
        <w:t>inition provided by the ILO</w:t>
      </w:r>
      <w:r w:rsidRPr="00703B68">
        <w:rPr>
          <w:rFonts w:ascii="Georgia" w:eastAsia="Calibri" w:hAnsi="Georgia"/>
          <w:sz w:val="16"/>
        </w:rPr>
        <w:t xml:space="preserve">, while helpful, </w:t>
      </w:r>
      <w:r w:rsidRPr="00703B68">
        <w:rPr>
          <w:rFonts w:ascii="Georgia" w:eastAsia="Calibri" w:hAnsi="Georgia"/>
          <w:sz w:val="24"/>
          <w:u w:val="single"/>
        </w:rPr>
        <w:t xml:space="preserve">does </w:t>
      </w:r>
      <w:r w:rsidRPr="00703B68">
        <w:rPr>
          <w:rFonts w:ascii="Georgia" w:eastAsia="Calibri" w:hAnsi="Georgia"/>
          <w:b/>
          <w:iCs/>
          <w:sz w:val="24"/>
          <w:u w:val="single"/>
        </w:rPr>
        <w:t>not fully explain</w:t>
      </w:r>
      <w:r w:rsidRPr="00703B68">
        <w:rPr>
          <w:rFonts w:ascii="Georgia" w:eastAsia="Calibri" w:hAnsi="Georgia"/>
          <w:sz w:val="24"/>
          <w:u w:val="single"/>
        </w:rPr>
        <w:t xml:space="preserve"> what "</w:t>
      </w:r>
      <w:r w:rsidRPr="00703B68">
        <w:rPr>
          <w:rFonts w:ascii="Georgia" w:eastAsia="Calibri" w:hAnsi="Georgia"/>
          <w:b/>
          <w:iCs/>
          <w:sz w:val="24"/>
          <w:u w:val="single"/>
        </w:rPr>
        <w:t>regulating relations</w:t>
      </w:r>
      <w:r w:rsidRPr="00703B68">
        <w:rPr>
          <w:rFonts w:ascii="Georgia" w:eastAsia="Calibri" w:hAnsi="Georgia"/>
          <w:sz w:val="24"/>
          <w:u w:val="single"/>
        </w:rPr>
        <w:t>" means</w:t>
      </w:r>
      <w:r w:rsidRPr="00703B68">
        <w:rPr>
          <w:rFonts w:ascii="Georgia" w:eastAsia="Calibri" w:hAnsi="Georgia"/>
          <w:sz w:val="16"/>
        </w:rPr>
        <w:t xml:space="preserve"> and how disputes are resolved. </w:t>
      </w:r>
      <w:r w:rsidRPr="00703B68">
        <w:rPr>
          <w:rFonts w:ascii="Georgia" w:eastAsia="Calibri" w:hAnsi="Georgia"/>
          <w:sz w:val="24"/>
          <w:u w:val="single"/>
        </w:rPr>
        <w:t xml:space="preserve">To gain a </w:t>
      </w:r>
      <w:r w:rsidRPr="00703B68">
        <w:rPr>
          <w:rFonts w:ascii="Georgia" w:eastAsia="Calibri" w:hAnsi="Georgia"/>
          <w:b/>
          <w:iCs/>
          <w:sz w:val="24"/>
          <w:u w:val="single"/>
        </w:rPr>
        <w:t>better understanding</w:t>
      </w:r>
      <w:r w:rsidRPr="00703B68">
        <w:rPr>
          <w:rFonts w:ascii="Georgia" w:eastAsia="Calibri" w:hAnsi="Georgia"/>
          <w:sz w:val="24"/>
          <w:u w:val="single"/>
        </w:rPr>
        <w:t xml:space="preserve"> of the </w:t>
      </w:r>
      <w:r w:rsidRPr="00703B68">
        <w:rPr>
          <w:rFonts w:ascii="Georgia" w:eastAsia="Calibri" w:hAnsi="Georgia"/>
          <w:b/>
          <w:iCs/>
          <w:sz w:val="24"/>
          <w:u w:val="single"/>
        </w:rPr>
        <w:t>real meaning</w:t>
      </w:r>
      <w:r w:rsidRPr="00703B68">
        <w:rPr>
          <w:rFonts w:ascii="Georgia" w:eastAsia="Calibri" w:hAnsi="Georgia"/>
          <w:sz w:val="24"/>
          <w:u w:val="single"/>
        </w:rPr>
        <w:t xml:space="preserve"> of the ILO collective bargaining </w:t>
      </w:r>
      <w:r w:rsidRPr="00703B68">
        <w:rPr>
          <w:rFonts w:ascii="Georgia" w:eastAsia="Calibri" w:hAnsi="Georgia"/>
          <w:b/>
          <w:iCs/>
          <w:sz w:val="24"/>
          <w:u w:val="single"/>
        </w:rPr>
        <w:t>def</w:t>
      </w:r>
      <w:r w:rsidRPr="00703B68">
        <w:rPr>
          <w:rFonts w:ascii="Georgia" w:eastAsia="Calibri" w:hAnsi="Georgia"/>
          <w:sz w:val="24"/>
          <w:u w:val="single"/>
        </w:rPr>
        <w:t xml:space="preserve">inition, two </w:t>
      </w:r>
      <w:r w:rsidRPr="00703B68">
        <w:rPr>
          <w:rFonts w:ascii="Georgia" w:eastAsia="Calibri" w:hAnsi="Georgia"/>
          <w:b/>
          <w:iCs/>
          <w:sz w:val="24"/>
          <w:u w:val="single"/>
        </w:rPr>
        <w:t>U.S. cases</w:t>
      </w:r>
      <w:r w:rsidRPr="00703B68">
        <w:rPr>
          <w:rFonts w:ascii="Georgia" w:eastAsia="Calibri" w:hAnsi="Georgia"/>
          <w:sz w:val="24"/>
          <w:u w:val="single"/>
        </w:rPr>
        <w:t xml:space="preserve"> are </w:t>
      </w:r>
      <w:r w:rsidRPr="00703B68">
        <w:rPr>
          <w:rFonts w:ascii="Georgia" w:eastAsia="Calibri" w:hAnsi="Georgia"/>
          <w:b/>
          <w:iCs/>
          <w:sz w:val="24"/>
          <w:u w:val="single"/>
        </w:rPr>
        <w:t>relevant</w:t>
      </w:r>
      <w:r w:rsidRPr="00703B68">
        <w:rPr>
          <w:rFonts w:ascii="Georgia" w:eastAsia="Calibri" w:hAnsi="Georgia"/>
          <w:sz w:val="16"/>
        </w:rPr>
        <w:t>: one involving North Carolina and the other involving New York.</w:t>
      </w:r>
    </w:p>
    <w:p w14:paraId="1CF0B648"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A) North Carolina</w:t>
      </w:r>
    </w:p>
    <w:p w14:paraId="598DB52E"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24"/>
          <w:u w:val="single"/>
        </w:rPr>
        <w:t>The</w:t>
      </w:r>
      <w:r w:rsidRPr="00703B68">
        <w:rPr>
          <w:rFonts w:ascii="Georgia" w:eastAsia="Calibri" w:hAnsi="Georgia"/>
          <w:sz w:val="16"/>
        </w:rPr>
        <w:t xml:space="preserve"> Committee on Freedom of Association (</w:t>
      </w:r>
      <w:r w:rsidRPr="00703B68">
        <w:rPr>
          <w:rFonts w:ascii="Georgia" w:eastAsia="Calibri" w:hAnsi="Georgia"/>
          <w:b/>
          <w:iCs/>
          <w:sz w:val="24"/>
          <w:u w:val="single"/>
        </w:rPr>
        <w:t>CFA</w:t>
      </w:r>
      <w:r w:rsidRPr="00703B68">
        <w:rPr>
          <w:rFonts w:ascii="Georgia" w:eastAsia="Calibri" w:hAnsi="Georgia"/>
          <w:sz w:val="16"/>
        </w:rPr>
        <w:t xml:space="preserve">) </w:t>
      </w:r>
      <w:r w:rsidRPr="00703B68">
        <w:rPr>
          <w:rFonts w:ascii="Georgia" w:eastAsia="Calibri" w:hAnsi="Georgia"/>
          <w:sz w:val="24"/>
          <w:u w:val="single"/>
        </w:rPr>
        <w:t xml:space="preserve">of the ILO applied </w:t>
      </w:r>
      <w:r w:rsidRPr="00703B68">
        <w:rPr>
          <w:rFonts w:ascii="Georgia" w:eastAsia="Calibri" w:hAnsi="Georgia"/>
          <w:b/>
          <w:iCs/>
          <w:sz w:val="24"/>
          <w:u w:val="single"/>
        </w:rPr>
        <w:t>international standards</w:t>
      </w:r>
      <w:r w:rsidRPr="00703B68">
        <w:rPr>
          <w:rFonts w:ascii="Georgia" w:eastAsia="Calibri" w:hAnsi="Georgia"/>
          <w:sz w:val="24"/>
          <w:u w:val="single"/>
        </w:rPr>
        <w:t xml:space="preserve"> on freedom of association to the </w:t>
      </w:r>
      <w:r w:rsidRPr="00703B68">
        <w:rPr>
          <w:rFonts w:ascii="Georgia" w:eastAsia="Calibri" w:hAnsi="Georgia"/>
          <w:b/>
          <w:iCs/>
          <w:sz w:val="24"/>
          <w:u w:val="single"/>
        </w:rPr>
        <w:t>North Carolina</w:t>
      </w:r>
      <w:r w:rsidRPr="00703B68">
        <w:rPr>
          <w:rFonts w:ascii="Georgia" w:eastAsia="Calibri" w:hAnsi="Georgia"/>
          <w:sz w:val="24"/>
          <w:u w:val="single"/>
        </w:rPr>
        <w:t xml:space="preserve"> ban on public sector </w:t>
      </w:r>
      <w:r w:rsidRPr="00703B68">
        <w:rPr>
          <w:rFonts w:ascii="Georgia" w:eastAsia="Calibri" w:hAnsi="Georgia"/>
          <w:b/>
          <w:iCs/>
          <w:sz w:val="24"/>
          <w:u w:val="single"/>
        </w:rPr>
        <w:t>collective bargaining</w:t>
      </w:r>
      <w:r w:rsidRPr="00703B68">
        <w:rPr>
          <w:rFonts w:ascii="Georgia" w:eastAsia="Calibri" w:hAnsi="Georgia"/>
          <w:sz w:val="16"/>
        </w:rPr>
        <w:t xml:space="preserve"> in a 2007 case involving the United Electrical Workers and the State. Here are some </w:t>
      </w:r>
      <w:r w:rsidRPr="00703B68">
        <w:rPr>
          <w:rFonts w:ascii="Georgia" w:eastAsia="Calibri" w:hAnsi="Georgia"/>
          <w:sz w:val="24"/>
          <w:u w:val="single"/>
        </w:rPr>
        <w:t xml:space="preserve">excerpts from the </w:t>
      </w:r>
      <w:r w:rsidRPr="00703B68">
        <w:rPr>
          <w:rFonts w:ascii="Georgia" w:eastAsia="Calibri" w:hAnsi="Georgia"/>
          <w:b/>
          <w:iCs/>
          <w:sz w:val="24"/>
          <w:u w:val="single"/>
        </w:rPr>
        <w:t>CFA decision</w:t>
      </w:r>
      <w:r w:rsidRPr="00703B68">
        <w:rPr>
          <w:rFonts w:ascii="Georgia" w:eastAsia="Calibri" w:hAnsi="Georgia"/>
          <w:sz w:val="16"/>
        </w:rPr>
        <w:t>:</w:t>
      </w:r>
    </w:p>
    <w:p w14:paraId="2C6C9B6D"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In conclusion, the </w:t>
      </w:r>
      <w:r w:rsidRPr="00703B68">
        <w:rPr>
          <w:rFonts w:ascii="Georgia" w:eastAsia="Calibri" w:hAnsi="Georgia"/>
          <w:b/>
          <w:iCs/>
          <w:sz w:val="24"/>
          <w:u w:val="single"/>
        </w:rPr>
        <w:t>Committee</w:t>
      </w:r>
      <w:r w:rsidRPr="00703B68">
        <w:rPr>
          <w:rFonts w:ascii="Georgia" w:eastAsia="Calibri" w:hAnsi="Georgia"/>
          <w:sz w:val="24"/>
          <w:u w:val="single"/>
        </w:rPr>
        <w:t xml:space="preserve"> emphasizes that the right to </w:t>
      </w:r>
      <w:r w:rsidRPr="00703B68">
        <w:rPr>
          <w:rFonts w:ascii="Georgia" w:eastAsia="Calibri" w:hAnsi="Georgia"/>
          <w:b/>
          <w:iCs/>
          <w:sz w:val="24"/>
          <w:u w:val="single"/>
        </w:rPr>
        <w:t>bargain freely</w:t>
      </w:r>
      <w:r w:rsidRPr="00703B68">
        <w:rPr>
          <w:rFonts w:ascii="Georgia" w:eastAsia="Calibri" w:hAnsi="Georgia"/>
          <w:sz w:val="16"/>
        </w:rPr>
        <w:t xml:space="preserve"> with employers, including the government in its quality of employer, with respect to conditions of work of public employees … </w:t>
      </w:r>
      <w:r w:rsidRPr="00703B68">
        <w:rPr>
          <w:rFonts w:ascii="Georgia" w:eastAsia="Calibri" w:hAnsi="Georgia"/>
          <w:sz w:val="24"/>
          <w:u w:val="single"/>
        </w:rPr>
        <w:t xml:space="preserve">constitutes an </w:t>
      </w:r>
      <w:r w:rsidRPr="00703B68">
        <w:rPr>
          <w:rFonts w:ascii="Georgia" w:eastAsia="Calibri" w:hAnsi="Georgia"/>
          <w:b/>
          <w:iCs/>
          <w:sz w:val="24"/>
          <w:u w:val="single"/>
        </w:rPr>
        <w:t>essential element</w:t>
      </w:r>
      <w:r w:rsidRPr="00703B68">
        <w:rPr>
          <w:rFonts w:ascii="Georgia" w:eastAsia="Calibri" w:hAnsi="Georgia"/>
          <w:sz w:val="24"/>
          <w:u w:val="single"/>
        </w:rPr>
        <w:t xml:space="preserve"> in freedom of association, and</w:t>
      </w:r>
      <w:r w:rsidRPr="00703B68">
        <w:rPr>
          <w:rFonts w:ascii="Georgia" w:eastAsia="Calibri" w:hAnsi="Georgia"/>
          <w:sz w:val="16"/>
        </w:rPr>
        <w:t xml:space="preserve"> trade </w:t>
      </w:r>
      <w:r w:rsidRPr="00703B68">
        <w:rPr>
          <w:rFonts w:ascii="Georgia" w:eastAsia="Calibri" w:hAnsi="Georgia"/>
          <w:b/>
          <w:iCs/>
          <w:sz w:val="24"/>
          <w:u w:val="single"/>
        </w:rPr>
        <w:t>unions</w:t>
      </w:r>
      <w:r w:rsidRPr="00703B68">
        <w:rPr>
          <w:rFonts w:ascii="Georgia" w:eastAsia="Calibri" w:hAnsi="Georgia"/>
          <w:sz w:val="24"/>
          <w:u w:val="single"/>
        </w:rPr>
        <w:t xml:space="preserve"> should have the </w:t>
      </w:r>
      <w:r w:rsidRPr="00703B68">
        <w:rPr>
          <w:rFonts w:ascii="Georgia" w:eastAsia="Calibri" w:hAnsi="Georgia"/>
          <w:b/>
          <w:iCs/>
          <w:sz w:val="24"/>
          <w:u w:val="single"/>
        </w:rPr>
        <w:t>right</w:t>
      </w:r>
      <w:r w:rsidRPr="00703B68">
        <w:rPr>
          <w:rFonts w:ascii="Georgia" w:eastAsia="Calibri" w:hAnsi="Georgia"/>
          <w:sz w:val="24"/>
          <w:u w:val="single"/>
        </w:rPr>
        <w:t xml:space="preserve">, through </w:t>
      </w:r>
      <w:r w:rsidRPr="00703B68">
        <w:rPr>
          <w:rFonts w:ascii="Georgia" w:eastAsia="Calibri" w:hAnsi="Georgia"/>
          <w:b/>
          <w:iCs/>
          <w:sz w:val="24"/>
          <w:u w:val="single"/>
        </w:rPr>
        <w:t>collective bargaining</w:t>
      </w:r>
      <w:r w:rsidRPr="00703B68">
        <w:rPr>
          <w:rFonts w:ascii="Georgia" w:eastAsia="Calibri" w:hAnsi="Georgia"/>
          <w:sz w:val="16"/>
        </w:rPr>
        <w:t xml:space="preserve"> or other lawful means, </w:t>
      </w:r>
      <w:r w:rsidRPr="00703B68">
        <w:rPr>
          <w:rFonts w:ascii="Georgia" w:eastAsia="Calibri" w:hAnsi="Georgia"/>
          <w:sz w:val="24"/>
          <w:u w:val="single"/>
        </w:rPr>
        <w:t xml:space="preserve">to seek to improve the </w:t>
      </w:r>
      <w:r w:rsidRPr="00703B68">
        <w:rPr>
          <w:rFonts w:ascii="Georgia" w:eastAsia="Calibri" w:hAnsi="Georgia"/>
          <w:b/>
          <w:iCs/>
          <w:sz w:val="24"/>
          <w:u w:val="single"/>
        </w:rPr>
        <w:t>living</w:t>
      </w:r>
      <w:r w:rsidRPr="00703B68">
        <w:rPr>
          <w:rFonts w:ascii="Georgia" w:eastAsia="Calibri" w:hAnsi="Georgia"/>
          <w:sz w:val="24"/>
          <w:u w:val="single"/>
        </w:rPr>
        <w:t xml:space="preserve"> and </w:t>
      </w:r>
      <w:r w:rsidRPr="00703B68">
        <w:rPr>
          <w:rFonts w:ascii="Georgia" w:eastAsia="Calibri" w:hAnsi="Georgia"/>
          <w:b/>
          <w:iCs/>
          <w:sz w:val="24"/>
          <w:u w:val="single"/>
        </w:rPr>
        <w:t>working</w:t>
      </w:r>
      <w:r w:rsidRPr="00703B68">
        <w:rPr>
          <w:rFonts w:ascii="Georgia" w:eastAsia="Calibri" w:hAnsi="Georgia"/>
          <w:sz w:val="24"/>
          <w:u w:val="single"/>
        </w:rPr>
        <w:t xml:space="preserve"> conditions</w:t>
      </w:r>
      <w:r w:rsidRPr="00703B68">
        <w:rPr>
          <w:rFonts w:ascii="Georgia" w:eastAsia="Calibri" w:hAnsi="Georgia"/>
          <w:sz w:val="16"/>
        </w:rPr>
        <w:t xml:space="preserve"> of those whom the trade unions represent. The public </w:t>
      </w:r>
      <w:r w:rsidRPr="00703B68">
        <w:rPr>
          <w:rFonts w:ascii="Georgia" w:eastAsia="Calibri" w:hAnsi="Georgia"/>
          <w:sz w:val="24"/>
          <w:u w:val="single"/>
        </w:rPr>
        <w:t xml:space="preserve">authorities should </w:t>
      </w:r>
      <w:r w:rsidRPr="00703B68">
        <w:rPr>
          <w:rFonts w:ascii="Georgia" w:eastAsia="Calibri" w:hAnsi="Georgia"/>
          <w:b/>
          <w:iCs/>
          <w:sz w:val="24"/>
          <w:u w:val="single"/>
        </w:rPr>
        <w:t>refrain</w:t>
      </w:r>
      <w:r w:rsidRPr="00703B68">
        <w:rPr>
          <w:rFonts w:ascii="Georgia" w:eastAsia="Calibri" w:hAnsi="Georgia"/>
          <w:sz w:val="24"/>
          <w:u w:val="single"/>
        </w:rPr>
        <w:t xml:space="preserve"> from any interference which would </w:t>
      </w:r>
      <w:r w:rsidRPr="00703B68">
        <w:rPr>
          <w:rFonts w:ascii="Georgia" w:eastAsia="Calibri" w:hAnsi="Georgia"/>
          <w:b/>
          <w:iCs/>
          <w:sz w:val="24"/>
          <w:u w:val="single"/>
        </w:rPr>
        <w:t>restrict</w:t>
      </w:r>
      <w:r w:rsidRPr="00703B68">
        <w:rPr>
          <w:rFonts w:ascii="Georgia" w:eastAsia="Calibri" w:hAnsi="Georgia"/>
          <w:sz w:val="24"/>
          <w:u w:val="single"/>
        </w:rPr>
        <w:t xml:space="preserve"> this </w:t>
      </w:r>
      <w:r w:rsidRPr="00703B68">
        <w:rPr>
          <w:rFonts w:ascii="Georgia" w:eastAsia="Calibri" w:hAnsi="Georgia"/>
          <w:b/>
          <w:iCs/>
          <w:sz w:val="24"/>
          <w:u w:val="single"/>
        </w:rPr>
        <w:t>right</w:t>
      </w:r>
      <w:r w:rsidRPr="00703B68">
        <w:rPr>
          <w:rFonts w:ascii="Georgia" w:eastAsia="Calibri" w:hAnsi="Georgia"/>
          <w:sz w:val="24"/>
          <w:u w:val="single"/>
        </w:rPr>
        <w:t xml:space="preserve"> or impede the </w:t>
      </w:r>
      <w:r w:rsidRPr="00703B68">
        <w:rPr>
          <w:rFonts w:ascii="Georgia" w:eastAsia="Calibri" w:hAnsi="Georgia"/>
          <w:b/>
          <w:iCs/>
          <w:sz w:val="24"/>
          <w:u w:val="single"/>
        </w:rPr>
        <w:t>lawful exercise</w:t>
      </w:r>
      <w:r w:rsidRPr="00703B68">
        <w:rPr>
          <w:rFonts w:ascii="Georgia" w:eastAsia="Calibri" w:hAnsi="Georgia"/>
          <w:sz w:val="24"/>
          <w:u w:val="single"/>
        </w:rPr>
        <w:t xml:space="preserve"> thereof</w:t>
      </w:r>
      <w:r w:rsidRPr="00703B68">
        <w:rPr>
          <w:rFonts w:ascii="Georgia" w:eastAsia="Calibri" w:hAnsi="Georgia"/>
          <w:sz w:val="16"/>
        </w:rPr>
        <w:t xml:space="preserve"> … .</w:t>
      </w:r>
    </w:p>
    <w:p w14:paraId="5D9365C9"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w:t>
      </w:r>
    </w:p>
    <w:p w14:paraId="7AB4AAE7"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000D6CCA"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E132114"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EE8CFBC"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B) New York</w:t>
      </w:r>
    </w:p>
    <w:p w14:paraId="2476541D"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More recently, </w:t>
      </w:r>
      <w:r w:rsidRPr="00703B68">
        <w:rPr>
          <w:rFonts w:ascii="Georgia" w:eastAsia="Calibri" w:hAnsi="Georgia"/>
          <w:sz w:val="24"/>
          <w:u w:val="single"/>
        </w:rPr>
        <w:t xml:space="preserve">the </w:t>
      </w:r>
      <w:r w:rsidRPr="00703B68">
        <w:rPr>
          <w:rFonts w:ascii="Georgia" w:eastAsia="Calibri" w:hAnsi="Georgia"/>
          <w:b/>
          <w:iCs/>
          <w:sz w:val="24"/>
          <w:highlight w:val="yellow"/>
          <w:u w:val="single"/>
        </w:rPr>
        <w:t>CFA</w:t>
      </w:r>
      <w:r w:rsidRPr="00703B68">
        <w:rPr>
          <w:rFonts w:ascii="Georgia" w:eastAsia="Calibri" w:hAnsi="Georgia"/>
          <w:sz w:val="24"/>
          <w:highlight w:val="yellow"/>
          <w:u w:val="single"/>
        </w:rPr>
        <w:t xml:space="preserve"> found</w:t>
      </w:r>
      <w:r w:rsidRPr="00703B68">
        <w:rPr>
          <w:rFonts w:ascii="Georgia" w:eastAsia="Calibri" w:hAnsi="Georgia"/>
          <w:sz w:val="24"/>
          <w:u w:val="single"/>
        </w:rPr>
        <w:t xml:space="preserve"> that </w:t>
      </w:r>
      <w:r w:rsidRPr="00703B68">
        <w:rPr>
          <w:rFonts w:ascii="Georgia" w:eastAsia="Calibri" w:hAnsi="Georgia"/>
          <w:b/>
          <w:iCs/>
          <w:sz w:val="24"/>
          <w:highlight w:val="yellow"/>
          <w:u w:val="single"/>
        </w:rPr>
        <w:t>New York</w:t>
      </w:r>
      <w:r w:rsidRPr="00703B68">
        <w:rPr>
          <w:rFonts w:ascii="Georgia" w:eastAsia="Calibri" w:hAnsi="Georgia"/>
          <w:sz w:val="24"/>
          <w:u w:val="single"/>
        </w:rPr>
        <w:t xml:space="preserve"> State's "</w:t>
      </w:r>
      <w:r w:rsidRPr="00703B68">
        <w:rPr>
          <w:rFonts w:ascii="Georgia" w:eastAsia="Calibri" w:hAnsi="Georgia"/>
          <w:b/>
          <w:iCs/>
          <w:sz w:val="24"/>
          <w:u w:val="single"/>
        </w:rPr>
        <w:t>Taylor Law</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prohibiting </w:t>
      </w:r>
      <w:r w:rsidRPr="00703B68">
        <w:rPr>
          <w:rFonts w:ascii="Georgia" w:eastAsia="Calibri" w:hAnsi="Georgia"/>
          <w:b/>
          <w:iCs/>
          <w:sz w:val="24"/>
          <w:highlight w:val="yellow"/>
          <w:u w:val="single"/>
        </w:rPr>
        <w:t>strikes</w:t>
      </w:r>
      <w:r w:rsidRPr="00703B68">
        <w:rPr>
          <w:rFonts w:ascii="Georgia" w:eastAsia="Calibri" w:hAnsi="Georgia"/>
          <w:sz w:val="24"/>
          <w:u w:val="single"/>
        </w:rPr>
        <w:t xml:space="preserve"> by public employees </w:t>
      </w:r>
      <w:r w:rsidRPr="00703B68">
        <w:rPr>
          <w:rFonts w:ascii="Georgia" w:eastAsia="Calibri" w:hAnsi="Georgia"/>
          <w:sz w:val="24"/>
          <w:highlight w:val="yellow"/>
          <w:u w:val="single"/>
        </w:rPr>
        <w:t xml:space="preserve">and imposing </w:t>
      </w:r>
      <w:r w:rsidRPr="00703B68">
        <w:rPr>
          <w:rFonts w:ascii="Georgia" w:eastAsia="Calibri" w:hAnsi="Georgia"/>
          <w:b/>
          <w:iCs/>
          <w:sz w:val="24"/>
          <w:highlight w:val="yellow"/>
          <w:u w:val="single"/>
        </w:rPr>
        <w:t>fines</w:t>
      </w:r>
      <w:r w:rsidRPr="00703B68">
        <w:rPr>
          <w:rFonts w:ascii="Georgia" w:eastAsia="Calibri" w:hAnsi="Georgia"/>
          <w:sz w:val="24"/>
          <w:u w:val="single"/>
        </w:rPr>
        <w:t xml:space="preserve"> and </w:t>
      </w:r>
      <w:r w:rsidRPr="00703B68">
        <w:rPr>
          <w:rFonts w:ascii="Georgia" w:eastAsia="Calibri" w:hAnsi="Georgia"/>
          <w:b/>
          <w:iCs/>
          <w:sz w:val="24"/>
          <w:u w:val="single"/>
        </w:rPr>
        <w:t>imprisonment</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on </w:t>
      </w:r>
      <w:r w:rsidRPr="00703B68">
        <w:rPr>
          <w:rFonts w:ascii="Georgia" w:eastAsia="Calibri" w:hAnsi="Georgia"/>
          <w:b/>
          <w:iCs/>
          <w:sz w:val="24"/>
          <w:highlight w:val="yellow"/>
          <w:u w:val="single"/>
        </w:rPr>
        <w:t>strikers violates</w:t>
      </w:r>
      <w:r w:rsidRPr="00703B68">
        <w:rPr>
          <w:rFonts w:ascii="Georgia" w:eastAsia="Calibri" w:hAnsi="Georgia"/>
          <w:sz w:val="24"/>
          <w:u w:val="single"/>
        </w:rPr>
        <w:t xml:space="preserve"> the </w:t>
      </w:r>
      <w:r w:rsidRPr="00703B68">
        <w:rPr>
          <w:rFonts w:ascii="Georgia" w:eastAsia="Calibri" w:hAnsi="Georgia"/>
          <w:b/>
          <w:iCs/>
          <w:sz w:val="24"/>
          <w:u w:val="single"/>
        </w:rPr>
        <w:t>ILO def</w:t>
      </w:r>
      <w:r w:rsidRPr="00703B68">
        <w:rPr>
          <w:rFonts w:ascii="Georgia" w:eastAsia="Calibri" w:hAnsi="Georgia"/>
          <w:sz w:val="24"/>
          <w:u w:val="single"/>
        </w:rPr>
        <w:t xml:space="preserve">inition of </w:t>
      </w:r>
      <w:r w:rsidRPr="00703B68">
        <w:rPr>
          <w:rFonts w:ascii="Georgia" w:eastAsia="Calibri" w:hAnsi="Georgia"/>
          <w:b/>
          <w:iCs/>
          <w:sz w:val="24"/>
          <w:highlight w:val="yellow"/>
          <w:u w:val="single"/>
        </w:rPr>
        <w:t>collective bargaining</w:t>
      </w:r>
      <w:r w:rsidRPr="00703B68">
        <w:rPr>
          <w:rFonts w:ascii="Georgia" w:eastAsia="Calibri" w:hAnsi="Georgia"/>
          <w:sz w:val="16"/>
        </w:rPr>
        <w:t>. 44 The case arose from a three-day New York City subway strike in 2005. 45</w:t>
      </w:r>
    </w:p>
    <w:p w14:paraId="6A8596D4"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The Committee said that "</w:t>
      </w:r>
      <w:r w:rsidRPr="00703B68">
        <w:rPr>
          <w:rFonts w:ascii="Georgia" w:eastAsia="Calibri" w:hAnsi="Georgia"/>
          <w:sz w:val="24"/>
          <w:u w:val="single"/>
        </w:rPr>
        <w:t xml:space="preserve">the </w:t>
      </w:r>
      <w:r w:rsidRPr="00703B68">
        <w:rPr>
          <w:rFonts w:ascii="Georgia" w:eastAsia="Calibri" w:hAnsi="Georgia"/>
          <w:b/>
          <w:iCs/>
          <w:sz w:val="24"/>
          <w:highlight w:val="yellow"/>
          <w:u w:val="single"/>
        </w:rPr>
        <w:t>restrictions</w:t>
      </w:r>
      <w:r w:rsidRPr="00703B68">
        <w:rPr>
          <w:rFonts w:ascii="Georgia" w:eastAsia="Calibri" w:hAnsi="Georgia"/>
          <w:sz w:val="24"/>
          <w:highlight w:val="yellow"/>
          <w:u w:val="single"/>
        </w:rPr>
        <w:t xml:space="preserve"> of</w:t>
      </w:r>
      <w:r w:rsidRPr="00703B68">
        <w:rPr>
          <w:rFonts w:ascii="Georgia" w:eastAsia="Calibri" w:hAnsi="Georgia"/>
          <w:sz w:val="24"/>
          <w:u w:val="single"/>
        </w:rPr>
        <w:t xml:space="preserve"> the </w:t>
      </w:r>
      <w:r w:rsidRPr="00703B68">
        <w:rPr>
          <w:rFonts w:ascii="Georgia" w:eastAsia="Calibri" w:hAnsi="Georgia"/>
          <w:b/>
          <w:iCs/>
          <w:sz w:val="24"/>
          <w:highlight w:val="yellow"/>
          <w:u w:val="single"/>
        </w:rPr>
        <w:t>right to strike</w:t>
      </w:r>
      <w:r w:rsidRPr="00703B68">
        <w:rPr>
          <w:rFonts w:ascii="Georgia" w:eastAsia="Calibri" w:hAnsi="Georgia"/>
          <w:sz w:val="16"/>
        </w:rPr>
        <w:t xml:space="preserve"> in the transportation sector as set out in the Taylor Law </w:t>
      </w:r>
      <w:r w:rsidRPr="00703B68">
        <w:rPr>
          <w:rFonts w:ascii="Georgia" w:eastAsia="Calibri" w:hAnsi="Georgia"/>
          <w:sz w:val="24"/>
          <w:highlight w:val="yellow"/>
          <w:u w:val="single"/>
        </w:rPr>
        <w:t xml:space="preserve">are </w:t>
      </w:r>
      <w:r w:rsidRPr="00703B68">
        <w:rPr>
          <w:rFonts w:ascii="Georgia" w:eastAsia="Calibri" w:hAnsi="Georgia"/>
          <w:b/>
          <w:iCs/>
          <w:sz w:val="24"/>
          <w:highlight w:val="yellow"/>
          <w:u w:val="single"/>
        </w:rPr>
        <w:t>not</w:t>
      </w:r>
      <w:r w:rsidRPr="00703B68">
        <w:rPr>
          <w:rFonts w:ascii="Georgia" w:eastAsia="Calibri" w:hAnsi="Georgia"/>
          <w:sz w:val="24"/>
          <w:highlight w:val="yellow"/>
          <w:u w:val="single"/>
        </w:rPr>
        <w:t xml:space="preserve"> in </w:t>
      </w:r>
      <w:r w:rsidRPr="00703B68">
        <w:rPr>
          <w:rFonts w:ascii="Georgia" w:eastAsia="Calibri" w:hAnsi="Georgia"/>
          <w:b/>
          <w:iCs/>
          <w:sz w:val="24"/>
          <w:highlight w:val="yellow"/>
          <w:u w:val="single"/>
        </w:rPr>
        <w:t>conformity</w:t>
      </w:r>
      <w:r w:rsidRPr="00703B68">
        <w:rPr>
          <w:rFonts w:ascii="Georgia" w:eastAsia="Calibri" w:hAnsi="Georgia"/>
          <w:sz w:val="24"/>
          <w:highlight w:val="yellow"/>
          <w:u w:val="single"/>
        </w:rPr>
        <w:t xml:space="preserve"> with</w:t>
      </w:r>
      <w:r w:rsidRPr="00703B68">
        <w:rPr>
          <w:rFonts w:ascii="Georgia" w:eastAsia="Calibri" w:hAnsi="Georgia"/>
          <w:sz w:val="24"/>
          <w:u w:val="single"/>
        </w:rPr>
        <w:t xml:space="preserve"> the </w:t>
      </w:r>
      <w:r w:rsidRPr="00703B68">
        <w:rPr>
          <w:rFonts w:ascii="Georgia" w:eastAsia="Calibri" w:hAnsi="Georgia"/>
          <w:sz w:val="24"/>
          <w:highlight w:val="yellow"/>
          <w:u w:val="single"/>
        </w:rPr>
        <w:t xml:space="preserve">principles of </w:t>
      </w:r>
      <w:r w:rsidRPr="00703B68">
        <w:rPr>
          <w:rFonts w:ascii="Georgia" w:eastAsia="Calibri" w:hAnsi="Georgia"/>
          <w:b/>
          <w:iCs/>
          <w:sz w:val="24"/>
          <w:highlight w:val="yellow"/>
          <w:u w:val="single"/>
        </w:rPr>
        <w:t>freedom of association</w:t>
      </w:r>
      <w:r w:rsidRPr="00703B68">
        <w:rPr>
          <w:rFonts w:ascii="Georgia" w:eastAsia="Calibri" w:hAnsi="Georgia"/>
          <w:sz w:val="16"/>
        </w:rPr>
        <w:t>" and requested the government "to take steps aimed at bringing the law into conformity" with Committee on Freedom of Association (FOA) principles. 46</w:t>
      </w:r>
    </w:p>
    <w:p w14:paraId="21F828FF"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The key recommendations of the CFA were the following:</w:t>
      </w:r>
    </w:p>
    <w:p w14:paraId="48497A48"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5E4E61C"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w:t>
      </w:r>
    </w:p>
    <w:p w14:paraId="795CA4B9"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[*516] (d) </w:t>
      </w:r>
      <w:r w:rsidRPr="00703B68">
        <w:rPr>
          <w:rFonts w:ascii="Georgia" w:eastAsia="Calibri" w:hAnsi="Georgia"/>
          <w:sz w:val="24"/>
          <w:u w:val="single"/>
        </w:rPr>
        <w:t xml:space="preserve">Noting the initiatives at the </w:t>
      </w:r>
      <w:r w:rsidRPr="00703B68">
        <w:rPr>
          <w:rFonts w:ascii="Georgia" w:eastAsia="Calibri" w:hAnsi="Georgia"/>
          <w:b/>
          <w:iCs/>
          <w:sz w:val="24"/>
          <w:u w:val="single"/>
        </w:rPr>
        <w:t>federal</w:t>
      </w:r>
      <w:r w:rsidRPr="00703B68">
        <w:rPr>
          <w:rFonts w:ascii="Georgia" w:eastAsia="Calibri" w:hAnsi="Georgia"/>
          <w:sz w:val="24"/>
          <w:u w:val="single"/>
        </w:rPr>
        <w:t xml:space="preserve"> level to </w:t>
      </w:r>
      <w:r w:rsidRPr="00703B68">
        <w:rPr>
          <w:rFonts w:ascii="Georgia" w:eastAsia="Calibri" w:hAnsi="Georgia"/>
          <w:b/>
          <w:iCs/>
          <w:sz w:val="24"/>
          <w:u w:val="single"/>
        </w:rPr>
        <w:t>promote</w:t>
      </w:r>
      <w:r w:rsidRPr="00703B68">
        <w:rPr>
          <w:rFonts w:ascii="Georgia" w:eastAsia="Calibri" w:hAnsi="Georgia"/>
          <w:sz w:val="24"/>
          <w:u w:val="single"/>
        </w:rPr>
        <w:t xml:space="preserve"> collective bargaining</w:t>
      </w:r>
      <w:r w:rsidRPr="00703B68">
        <w:rPr>
          <w:rFonts w:ascii="Georgia" w:eastAsia="Calibri" w:hAnsi="Georgia"/>
          <w:sz w:val="16"/>
        </w:rPr>
        <w:t xml:space="preserve"> in the public service, the Committee trusts that the Government will continue taking measures to promote full respect for freedom of association principles throughout the country.</w:t>
      </w:r>
    </w:p>
    <w:p w14:paraId="72284444"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(e) The Committee urges the Government to keep it informed of developments in respect of all above recommendations.</w:t>
      </w:r>
    </w:p>
    <w:p w14:paraId="0DCFD6AC"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(f) The Committee invites the Government to consider taking the necessary measures for the ratification of Conventions Nos 87 and 98. 47</w:t>
      </w:r>
    </w:p>
    <w:p w14:paraId="796B4299"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It is noteworthy that, </w:t>
      </w:r>
      <w:r w:rsidRPr="00703B68">
        <w:rPr>
          <w:rFonts w:ascii="Georgia" w:eastAsia="Calibri" w:hAnsi="Georgia"/>
          <w:sz w:val="24"/>
          <w:u w:val="single"/>
        </w:rPr>
        <w:t xml:space="preserve">since the complaint </w:t>
      </w:r>
      <w:r w:rsidRPr="00703B68">
        <w:rPr>
          <w:rFonts w:ascii="Georgia" w:eastAsia="Calibri" w:hAnsi="Georgia"/>
          <w:b/>
          <w:iCs/>
          <w:sz w:val="24"/>
          <w:u w:val="single"/>
        </w:rPr>
        <w:t>must</w:t>
      </w:r>
      <w:r w:rsidRPr="00703B68">
        <w:rPr>
          <w:rFonts w:ascii="Georgia" w:eastAsia="Calibri" w:hAnsi="Georgia"/>
          <w:sz w:val="24"/>
          <w:u w:val="single"/>
        </w:rPr>
        <w:t xml:space="preserve"> be answered by the U.S. Government, the </w:t>
      </w:r>
      <w:r w:rsidRPr="00703B68">
        <w:rPr>
          <w:rFonts w:ascii="Georgia" w:eastAsia="Calibri" w:hAnsi="Georgia"/>
          <w:b/>
          <w:iCs/>
          <w:sz w:val="24"/>
          <w:u w:val="single"/>
        </w:rPr>
        <w:t>responsibility</w:t>
      </w:r>
      <w:r w:rsidRPr="00703B68">
        <w:rPr>
          <w:rFonts w:ascii="Georgia" w:eastAsia="Calibri" w:hAnsi="Georgia"/>
          <w:sz w:val="24"/>
          <w:u w:val="single"/>
        </w:rPr>
        <w:t xml:space="preserve"> for compliance</w:t>
      </w:r>
      <w:r w:rsidRPr="00703B68">
        <w:rPr>
          <w:rFonts w:ascii="Georgia" w:eastAsia="Calibri" w:hAnsi="Georgia"/>
          <w:sz w:val="16"/>
        </w:rPr>
        <w:t xml:space="preserve"> also </w:t>
      </w:r>
      <w:r w:rsidRPr="00703B68">
        <w:rPr>
          <w:rFonts w:ascii="Georgia" w:eastAsia="Calibri" w:hAnsi="Georgia"/>
          <w:sz w:val="24"/>
          <w:u w:val="single"/>
        </w:rPr>
        <w:t xml:space="preserve">rests with the </w:t>
      </w:r>
      <w:r w:rsidRPr="00703B68">
        <w:rPr>
          <w:rFonts w:ascii="Georgia" w:eastAsia="Calibri" w:hAnsi="Georgia"/>
          <w:b/>
          <w:iCs/>
          <w:sz w:val="24"/>
          <w:u w:val="single"/>
        </w:rPr>
        <w:t>national</w:t>
      </w:r>
      <w:r w:rsidRPr="00703B68">
        <w:rPr>
          <w:rFonts w:ascii="Georgia" w:eastAsia="Calibri" w:hAnsi="Georgia"/>
          <w:sz w:val="24"/>
          <w:u w:val="single"/>
        </w:rPr>
        <w:t xml:space="preserve"> government </w:t>
      </w:r>
      <w:r w:rsidRPr="00703B68">
        <w:rPr>
          <w:rFonts w:ascii="Georgia" w:eastAsia="Calibri" w:hAnsi="Georgia"/>
          <w:b/>
          <w:iCs/>
          <w:sz w:val="24"/>
          <w:u w:val="single"/>
        </w:rPr>
        <w:t>even though</w:t>
      </w:r>
      <w:r w:rsidRPr="00703B68">
        <w:rPr>
          <w:rFonts w:ascii="Georgia" w:eastAsia="Calibri" w:hAnsi="Georgia"/>
          <w:sz w:val="24"/>
          <w:u w:val="single"/>
        </w:rPr>
        <w:t xml:space="preserve"> it is directed at the </w:t>
      </w:r>
      <w:r w:rsidRPr="00703B68">
        <w:rPr>
          <w:rFonts w:ascii="Georgia" w:eastAsia="Calibri" w:hAnsi="Georgia"/>
          <w:b/>
          <w:iCs/>
          <w:sz w:val="24"/>
          <w:u w:val="single"/>
        </w:rPr>
        <w:t>State</w:t>
      </w:r>
      <w:r w:rsidRPr="00703B68">
        <w:rPr>
          <w:rFonts w:ascii="Georgia" w:eastAsia="Calibri" w:hAnsi="Georgia"/>
          <w:sz w:val="16"/>
        </w:rPr>
        <w:t xml:space="preserve"> of New York's law. 48 The ILO does not accept the excuse that in this federalist system of government, the states have the responsibility for public sector labor law. 49 The U.S. government is held accountable.</w:t>
      </w:r>
    </w:p>
    <w:p w14:paraId="22E6D7AD"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&lt;&lt;TEXT CONDENSED, NONE OMITTED&gt;&gt;</w:t>
      </w:r>
    </w:p>
    <w:p w14:paraId="0CECD780" w14:textId="77777777" w:rsidR="007B49B9" w:rsidRPr="00703B68" w:rsidRDefault="007B49B9" w:rsidP="007B49B9">
      <w:pPr>
        <w:spacing w:line="256" w:lineRule="auto"/>
        <w:rPr>
          <w:rFonts w:ascii="Georgia" w:eastAsia="Calibri" w:hAnsi="Georgia"/>
          <w:sz w:val="4"/>
          <w:szCs w:val="4"/>
        </w:rPr>
      </w:pPr>
      <w:r w:rsidRPr="00703B68">
        <w:rPr>
          <w:rFonts w:ascii="Georgia" w:eastAsia="Calibri" w:hAnsi="Georgia"/>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5140032"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&lt;&lt;PARAGRAPH BREAKS RESUME&gt;&gt;</w:t>
      </w:r>
    </w:p>
    <w:p w14:paraId="1B586EEF"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The problem, however, is that despite the ILO definition of collective bargaining and the interpretations of it in the North Carolina, New York, and GAO cases, </w:t>
      </w:r>
      <w:r w:rsidRPr="00703B68">
        <w:rPr>
          <w:rFonts w:ascii="Georgia" w:eastAsia="Calibri" w:hAnsi="Georgia"/>
          <w:sz w:val="24"/>
          <w:highlight w:val="yellow"/>
          <w:u w:val="single"/>
        </w:rPr>
        <w:t xml:space="preserve">there exists </w:t>
      </w:r>
      <w:r w:rsidRPr="00703B68">
        <w:rPr>
          <w:rFonts w:ascii="Georgia" w:eastAsia="Calibri" w:hAnsi="Georgia"/>
          <w:b/>
          <w:iCs/>
          <w:sz w:val="24"/>
          <w:highlight w:val="yellow"/>
          <w:u w:val="single"/>
        </w:rPr>
        <w:t>no accepted</w:t>
      </w:r>
      <w:r w:rsidRPr="00703B68">
        <w:rPr>
          <w:rFonts w:ascii="Georgia" w:eastAsia="Calibri" w:hAnsi="Georgia"/>
          <w:b/>
          <w:iCs/>
          <w:sz w:val="24"/>
          <w:u w:val="single"/>
        </w:rPr>
        <w:t xml:space="preserve"> universal </w:t>
      </w:r>
      <w:r w:rsidRPr="00703B68">
        <w:rPr>
          <w:rFonts w:ascii="Georgia" w:eastAsia="Calibri" w:hAnsi="Georgia"/>
          <w:b/>
          <w:iCs/>
          <w:sz w:val="24"/>
          <w:highlight w:val="yellow"/>
          <w:u w:val="single"/>
        </w:rPr>
        <w:t>def</w:t>
      </w:r>
      <w:r w:rsidRPr="00703B68">
        <w:rPr>
          <w:rFonts w:ascii="Georgia" w:eastAsia="Calibri" w:hAnsi="Georgia"/>
          <w:sz w:val="24"/>
          <w:u w:val="single"/>
        </w:rPr>
        <w:t>inition</w:t>
      </w:r>
      <w:r w:rsidRPr="00703B68">
        <w:rPr>
          <w:rFonts w:ascii="Georgia" w:eastAsia="Calibri" w:hAnsi="Georgia"/>
          <w:sz w:val="16"/>
          <w:szCs w:val="16"/>
        </w:rPr>
        <w:t>. To the GAO</w:t>
      </w:r>
      <w:r w:rsidRPr="00703B68">
        <w:rPr>
          <w:rFonts w:ascii="Georgia" w:eastAsia="Calibri" w:hAnsi="Georgia"/>
          <w:sz w:val="10"/>
          <w:szCs w:val="16"/>
        </w:rPr>
        <w:t xml:space="preserve"> </w:t>
      </w:r>
      <w:r w:rsidRPr="00703B68">
        <w:rPr>
          <w:rFonts w:ascii="Georgia" w:eastAsia="Calibri" w:hAnsi="Georgia"/>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703B68">
        <w:rPr>
          <w:rFonts w:ascii="Georgia" w:eastAsia="Calibri" w:hAnsi="Georgia"/>
          <w:sz w:val="24"/>
          <w:highlight w:val="yellow"/>
          <w:u w:val="single"/>
        </w:rPr>
        <w:t xml:space="preserve">for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workers, a </w:t>
      </w:r>
      <w:r w:rsidRPr="00703B68">
        <w:rPr>
          <w:rFonts w:ascii="Georgia" w:eastAsia="Calibri" w:hAnsi="Georgia"/>
          <w:b/>
          <w:iCs/>
          <w:sz w:val="24"/>
          <w:highlight w:val="yellow"/>
          <w:u w:val="single"/>
        </w:rPr>
        <w:t>meaningful definition</w:t>
      </w:r>
      <w:r w:rsidRPr="00703B68">
        <w:rPr>
          <w:rFonts w:ascii="Georgia" w:eastAsia="Calibri" w:hAnsi="Georgia"/>
          <w:sz w:val="24"/>
          <w:u w:val="single"/>
        </w:rPr>
        <w:t xml:space="preserve"> of collective bargaining </w:t>
      </w:r>
      <w:r w:rsidRPr="00703B68">
        <w:rPr>
          <w:rFonts w:ascii="Georgia" w:eastAsia="Calibri" w:hAnsi="Georgia"/>
          <w:sz w:val="24"/>
          <w:highlight w:val="yellow"/>
          <w:u w:val="single"/>
        </w:rPr>
        <w:t>must have</w:t>
      </w:r>
      <w:r w:rsidRPr="00703B68">
        <w:rPr>
          <w:rFonts w:ascii="Georgia" w:eastAsia="Calibri" w:hAnsi="Georgia"/>
          <w:sz w:val="24"/>
          <w:u w:val="single"/>
        </w:rPr>
        <w:t xml:space="preserve"> the </w:t>
      </w:r>
      <w:r w:rsidRPr="00703B68">
        <w:rPr>
          <w:rFonts w:ascii="Georgia" w:eastAsia="Calibri" w:hAnsi="Georgia"/>
          <w:b/>
          <w:iCs/>
          <w:sz w:val="24"/>
          <w:u w:val="single"/>
        </w:rPr>
        <w:t>following</w:t>
      </w:r>
      <w:r w:rsidRPr="00703B68">
        <w:rPr>
          <w:rFonts w:ascii="Georgia" w:eastAsia="Calibri" w:hAnsi="Georgia"/>
          <w:sz w:val="24"/>
          <w:u w:val="single"/>
        </w:rPr>
        <w:t xml:space="preserve"> elements</w:t>
      </w:r>
      <w:r w:rsidRPr="00703B68">
        <w:rPr>
          <w:rFonts w:ascii="Georgia" w:eastAsia="Calibri" w:hAnsi="Georgia"/>
          <w:sz w:val="16"/>
        </w:rPr>
        <w:t>:</w:t>
      </w:r>
    </w:p>
    <w:p w14:paraId="2AA4888A"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1. </w:t>
      </w:r>
      <w:r w:rsidRPr="00703B68">
        <w:rPr>
          <w:rFonts w:ascii="Georgia" w:eastAsia="Calibri" w:hAnsi="Georgia"/>
          <w:sz w:val="24"/>
          <w:u w:val="single"/>
        </w:rPr>
        <w:t xml:space="preserve">A </w:t>
      </w:r>
      <w:r w:rsidRPr="00703B68">
        <w:rPr>
          <w:rFonts w:ascii="Georgia" w:eastAsia="Calibri" w:hAnsi="Georgia"/>
          <w:b/>
          <w:iCs/>
          <w:sz w:val="24"/>
          <w:u w:val="single"/>
        </w:rPr>
        <w:t>fair</w:t>
      </w:r>
      <w:r w:rsidRPr="00703B68">
        <w:rPr>
          <w:rFonts w:ascii="Georgia" w:eastAsia="Calibri" w:hAnsi="Georgia"/>
          <w:sz w:val="24"/>
          <w:u w:val="single"/>
        </w:rPr>
        <w:t xml:space="preserve"> and </w:t>
      </w:r>
      <w:r w:rsidRPr="00703B68">
        <w:rPr>
          <w:rFonts w:ascii="Georgia" w:eastAsia="Calibri" w:hAnsi="Georgia"/>
          <w:b/>
          <w:iCs/>
          <w:sz w:val="24"/>
          <w:u w:val="single"/>
        </w:rPr>
        <w:t>neutral procedure</w:t>
      </w:r>
      <w:r w:rsidRPr="00703B68">
        <w:rPr>
          <w:rFonts w:ascii="Georgia" w:eastAsia="Calibri" w:hAnsi="Georgia"/>
          <w:sz w:val="24"/>
          <w:u w:val="single"/>
        </w:rPr>
        <w:t xml:space="preserve"> to freely choose a </w:t>
      </w:r>
      <w:r w:rsidRPr="00703B68">
        <w:rPr>
          <w:rFonts w:ascii="Georgia" w:eastAsia="Calibri" w:hAnsi="Georgia"/>
          <w:b/>
          <w:iCs/>
          <w:sz w:val="24"/>
          <w:u w:val="single"/>
        </w:rPr>
        <w:t>union</w:t>
      </w:r>
      <w:r w:rsidRPr="00703B68">
        <w:rPr>
          <w:rFonts w:ascii="Georgia" w:eastAsia="Calibri" w:hAnsi="Georgia"/>
          <w:sz w:val="16"/>
        </w:rPr>
        <w:t xml:space="preserve"> without undue influence from employers, unions, or other organizations or persons;</w:t>
      </w:r>
    </w:p>
    <w:p w14:paraId="0516D514"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2. </w:t>
      </w:r>
      <w:r w:rsidRPr="00703B68">
        <w:rPr>
          <w:rFonts w:ascii="Georgia" w:eastAsia="Calibri" w:hAnsi="Georgia"/>
          <w:sz w:val="24"/>
          <w:u w:val="single"/>
        </w:rPr>
        <w:t xml:space="preserve">A </w:t>
      </w:r>
      <w:r w:rsidRPr="00703B68">
        <w:rPr>
          <w:rFonts w:ascii="Georgia" w:eastAsia="Calibri" w:hAnsi="Georgia"/>
          <w:b/>
          <w:iCs/>
          <w:sz w:val="24"/>
          <w:u w:val="single"/>
        </w:rPr>
        <w:t>duty</w:t>
      </w:r>
      <w:r w:rsidRPr="00703B68">
        <w:rPr>
          <w:rFonts w:ascii="Georgia" w:eastAsia="Calibri" w:hAnsi="Georgia"/>
          <w:sz w:val="24"/>
          <w:u w:val="single"/>
        </w:rPr>
        <w:t xml:space="preserve"> to bargain and a </w:t>
      </w:r>
      <w:r w:rsidRPr="00703B68">
        <w:rPr>
          <w:rFonts w:ascii="Georgia" w:eastAsia="Calibri" w:hAnsi="Georgia"/>
          <w:b/>
          <w:iCs/>
          <w:sz w:val="24"/>
          <w:u w:val="single"/>
        </w:rPr>
        <w:t>good faith</w:t>
      </w:r>
      <w:r w:rsidRPr="00703B68">
        <w:rPr>
          <w:rFonts w:ascii="Georgia" w:eastAsia="Calibri" w:hAnsi="Georgia"/>
          <w:sz w:val="24"/>
          <w:u w:val="single"/>
        </w:rPr>
        <w:t xml:space="preserve"> requirement</w:t>
      </w:r>
      <w:r w:rsidRPr="00703B68">
        <w:rPr>
          <w:rFonts w:ascii="Georgia" w:eastAsia="Calibri" w:hAnsi="Georgia"/>
          <w:sz w:val="16"/>
        </w:rPr>
        <w:t xml:space="preserve"> for both employers and unions;</w:t>
      </w:r>
    </w:p>
    <w:p w14:paraId="57F9038E"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3. </w:t>
      </w:r>
      <w:r w:rsidRPr="00703B68">
        <w:rPr>
          <w:rFonts w:ascii="Georgia" w:eastAsia="Calibri" w:hAnsi="Georgia"/>
          <w:sz w:val="24"/>
          <w:u w:val="single"/>
        </w:rPr>
        <w:t xml:space="preserve">A </w:t>
      </w:r>
      <w:r w:rsidRPr="00703B68">
        <w:rPr>
          <w:rFonts w:ascii="Georgia" w:eastAsia="Calibri" w:hAnsi="Georgia"/>
          <w:b/>
          <w:iCs/>
          <w:sz w:val="24"/>
          <w:highlight w:val="yellow"/>
          <w:u w:val="single"/>
        </w:rPr>
        <w:t>right to strike</w:t>
      </w:r>
      <w:r w:rsidRPr="00703B68">
        <w:rPr>
          <w:rFonts w:ascii="Georgia" w:eastAsia="Calibri" w:hAnsi="Georgia"/>
          <w:sz w:val="16"/>
        </w:rPr>
        <w:t xml:space="preserve"> except in the case of essential services; and</w:t>
      </w:r>
    </w:p>
    <w:p w14:paraId="070A4DA2"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4. </w:t>
      </w:r>
      <w:r w:rsidRPr="00703B68">
        <w:rPr>
          <w:rFonts w:ascii="Georgia" w:eastAsia="Calibri" w:hAnsi="Georgia"/>
          <w:sz w:val="24"/>
          <w:u w:val="single"/>
        </w:rPr>
        <w:t xml:space="preserve">An </w:t>
      </w:r>
      <w:r w:rsidRPr="00703B68">
        <w:rPr>
          <w:rFonts w:ascii="Georgia" w:eastAsia="Calibri" w:hAnsi="Georgia"/>
          <w:b/>
          <w:iCs/>
          <w:sz w:val="24"/>
          <w:u w:val="single"/>
        </w:rPr>
        <w:t>ability</w:t>
      </w:r>
      <w:r w:rsidRPr="00703B68">
        <w:rPr>
          <w:rFonts w:ascii="Georgia" w:eastAsia="Calibri" w:hAnsi="Georgia"/>
          <w:sz w:val="24"/>
          <w:u w:val="single"/>
        </w:rPr>
        <w:t xml:space="preserve"> to bargain for all </w:t>
      </w:r>
      <w:r w:rsidRPr="00703B68">
        <w:rPr>
          <w:rFonts w:ascii="Georgia" w:eastAsia="Calibri" w:hAnsi="Georgia"/>
          <w:b/>
          <w:iCs/>
          <w:sz w:val="24"/>
          <w:u w:val="single"/>
        </w:rPr>
        <w:t>terms</w:t>
      </w:r>
      <w:r w:rsidRPr="00703B68">
        <w:rPr>
          <w:rFonts w:ascii="Georgia" w:eastAsia="Calibri" w:hAnsi="Georgia"/>
          <w:sz w:val="24"/>
          <w:u w:val="single"/>
        </w:rPr>
        <w:t xml:space="preserve"> and </w:t>
      </w:r>
      <w:r w:rsidRPr="00703B68">
        <w:rPr>
          <w:rFonts w:ascii="Georgia" w:eastAsia="Calibri" w:hAnsi="Georgia"/>
          <w:b/>
          <w:iCs/>
          <w:sz w:val="24"/>
          <w:u w:val="single"/>
        </w:rPr>
        <w:t>conditions</w:t>
      </w:r>
      <w:r w:rsidRPr="00703B68">
        <w:rPr>
          <w:rFonts w:ascii="Georgia" w:eastAsia="Calibri" w:hAnsi="Georgia"/>
          <w:sz w:val="24"/>
          <w:u w:val="single"/>
        </w:rPr>
        <w:t xml:space="preserve"> of </w:t>
      </w:r>
      <w:r w:rsidRPr="00703B68">
        <w:rPr>
          <w:rFonts w:ascii="Georgia" w:eastAsia="Calibri" w:hAnsi="Georgia"/>
          <w:b/>
          <w:iCs/>
          <w:sz w:val="24"/>
          <w:u w:val="single"/>
        </w:rPr>
        <w:t>employment</w:t>
      </w:r>
      <w:r w:rsidRPr="00703B68">
        <w:rPr>
          <w:rFonts w:ascii="Georgia" w:eastAsia="Calibri" w:hAnsi="Georgia"/>
          <w:sz w:val="16"/>
        </w:rPr>
        <w:t>.</w:t>
      </w:r>
    </w:p>
    <w:bookmarkEnd w:id="19"/>
    <w:p w14:paraId="7557E6E3" w14:textId="77777777" w:rsidR="007B49B9" w:rsidRPr="00703B68" w:rsidRDefault="007B49B9" w:rsidP="007B49B9">
      <w:pPr>
        <w:spacing w:line="256" w:lineRule="auto"/>
        <w:rPr>
          <w:rFonts w:ascii="Georgia" w:eastAsia="Calibri" w:hAnsi="Georgia"/>
          <w:sz w:val="24"/>
        </w:rPr>
      </w:pPr>
    </w:p>
    <w:p w14:paraId="48419B95" w14:textId="77777777" w:rsidR="007B49B9" w:rsidRPr="00703B68" w:rsidRDefault="007B49B9" w:rsidP="007B49B9">
      <w:pPr>
        <w:keepNext/>
        <w:keepLines/>
        <w:spacing w:before="40" w:after="0" w:line="256" w:lineRule="auto"/>
        <w:outlineLvl w:val="3"/>
        <w:rPr>
          <w:rFonts w:ascii="Georgia" w:eastAsia="Times New Roman" w:hAnsi="Georgia"/>
          <w:b/>
          <w:iCs/>
          <w:color w:val="000000"/>
          <w:sz w:val="26"/>
        </w:rPr>
      </w:pPr>
      <w:r w:rsidRPr="00703B68">
        <w:rPr>
          <w:rFonts w:ascii="Georgia" w:eastAsia="Times New Roman" w:hAnsi="Georgia"/>
          <w:b/>
          <w:bCs/>
          <w:iCs/>
          <w:color w:val="000000"/>
          <w:sz w:val="26"/>
          <w:u w:val="single"/>
        </w:rPr>
        <w:t>PREDICTABILITY</w:t>
      </w:r>
      <w:r w:rsidRPr="00703B68">
        <w:rPr>
          <w:rFonts w:ascii="Georgia" w:eastAsia="Times New Roman" w:hAnsi="Georgia"/>
          <w:b/>
          <w:iCs/>
          <w:color w:val="000000"/>
          <w:sz w:val="26"/>
        </w:rPr>
        <w:t xml:space="preserve">. Bargaining alone covers a sizeable </w:t>
      </w:r>
      <w:r w:rsidRPr="00703B68">
        <w:rPr>
          <w:rFonts w:ascii="Georgia" w:eastAsia="Times New Roman" w:hAnsi="Georgia"/>
          <w:b/>
          <w:iCs/>
          <w:color w:val="000000"/>
          <w:sz w:val="26"/>
          <w:u w:val="single"/>
        </w:rPr>
        <w:t>literature controversy</w:t>
      </w:r>
      <w:r w:rsidRPr="00703B68">
        <w:rPr>
          <w:rFonts w:ascii="Georgia" w:eastAsia="Times New Roman" w:hAnsi="Georgia"/>
          <w:b/>
          <w:iCs/>
          <w:color w:val="000000"/>
          <w:sz w:val="26"/>
        </w:rPr>
        <w:t xml:space="preserve">. </w:t>
      </w:r>
    </w:p>
    <w:p w14:paraId="17FA8C8E" w14:textId="77777777" w:rsidR="007B49B9" w:rsidRPr="00703B68" w:rsidRDefault="007B49B9" w:rsidP="007B49B9">
      <w:pPr>
        <w:spacing w:line="256" w:lineRule="auto"/>
        <w:rPr>
          <w:rFonts w:ascii="Georgia" w:eastAsia="Calibri" w:hAnsi="Georgia"/>
          <w:color w:val="000000"/>
          <w:sz w:val="24"/>
        </w:rPr>
      </w:pPr>
      <w:r w:rsidRPr="00703B68">
        <w:rPr>
          <w:rFonts w:ascii="Georgia" w:eastAsia="Calibri" w:hAnsi="Georgia"/>
          <w:b/>
          <w:bCs/>
          <w:color w:val="000000"/>
          <w:sz w:val="26"/>
        </w:rPr>
        <w:t>Gely 17</w:t>
      </w:r>
      <w:r w:rsidRPr="00703B68">
        <w:rPr>
          <w:rFonts w:ascii="Georgia" w:eastAsia="Calibri" w:hAnsi="Georgia"/>
          <w:color w:val="000000"/>
          <w:sz w:val="24"/>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01EEECDF"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IV. REFLECTIONS FROM A LABOR LAW PROFESSOR</w:t>
      </w:r>
    </w:p>
    <w:p w14:paraId="4601CCDA"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24"/>
          <w:u w:val="single"/>
        </w:rPr>
        <w:t>Like the</w:t>
      </w:r>
      <w:r w:rsidRPr="00703B68">
        <w:rPr>
          <w:rFonts w:ascii="Georgia" w:eastAsia="Calibri" w:hAnsi="Georgia"/>
          <w:color w:val="000000"/>
          <w:sz w:val="16"/>
        </w:rPr>
        <w:t xml:space="preserve"> proverbial </w:t>
      </w:r>
      <w:r w:rsidRPr="00703B68">
        <w:rPr>
          <w:rFonts w:ascii="Georgia" w:eastAsia="Calibri" w:hAnsi="Georgia"/>
          <w:color w:val="000000"/>
          <w:sz w:val="24"/>
          <w:u w:val="single"/>
        </w:rPr>
        <w:t>"</w:t>
      </w:r>
      <w:r w:rsidRPr="00703B68">
        <w:rPr>
          <w:rFonts w:ascii="Georgia" w:eastAsia="Calibri" w:hAnsi="Georgia"/>
          <w:b/>
          <w:iCs/>
          <w:color w:val="000000"/>
          <w:sz w:val="24"/>
          <w:highlight w:val="yellow"/>
          <w:u w:val="single"/>
        </w:rPr>
        <w:t>kid in the candy store</w:t>
      </w:r>
      <w:r w:rsidRPr="00703B68">
        <w:rPr>
          <w:rFonts w:ascii="Georgia" w:eastAsia="Calibri" w:hAnsi="Georgia"/>
          <w:color w:val="000000"/>
          <w:sz w:val="24"/>
          <w:u w:val="single"/>
        </w:rPr>
        <w:t>," my</w:t>
      </w:r>
      <w:r w:rsidRPr="00703B68">
        <w:rPr>
          <w:rFonts w:ascii="Georgia" w:eastAsia="Calibri" w:hAnsi="Georgia"/>
          <w:color w:val="000000"/>
          <w:sz w:val="16"/>
        </w:rPr>
        <w:t xml:space="preserve"> brief </w:t>
      </w:r>
      <w:r w:rsidRPr="00703B68">
        <w:rPr>
          <w:rFonts w:ascii="Georgia" w:eastAsia="Calibri" w:hAnsi="Georgia"/>
          <w:color w:val="000000"/>
          <w:sz w:val="24"/>
          <w:u w:val="single"/>
        </w:rPr>
        <w:t>expedition into the dispute system design field leaves me</w:t>
      </w:r>
      <w:r w:rsidRPr="00703B68">
        <w:rPr>
          <w:rFonts w:ascii="Georgia" w:eastAsia="Calibri" w:hAnsi="Georgia"/>
          <w:color w:val="000000"/>
          <w:sz w:val="16"/>
        </w:rPr>
        <w:t xml:space="preserve"> both </w:t>
      </w:r>
      <w:r w:rsidRPr="00703B68">
        <w:rPr>
          <w:rFonts w:ascii="Georgia" w:eastAsia="Calibri" w:hAnsi="Georgia"/>
          <w:b/>
          <w:iCs/>
          <w:color w:val="000000"/>
          <w:sz w:val="24"/>
          <w:u w:val="single"/>
        </w:rPr>
        <w:t>excited</w:t>
      </w:r>
      <w:r w:rsidRPr="00703B68">
        <w:rPr>
          <w:rFonts w:ascii="Georgia" w:eastAsia="Calibri" w:hAnsi="Georgia"/>
          <w:color w:val="000000"/>
          <w:sz w:val="16"/>
        </w:rPr>
        <w:t xml:space="preserve"> and unsatisfied: excited because </w:t>
      </w:r>
      <w:r w:rsidRPr="00703B68">
        <w:rPr>
          <w:rFonts w:ascii="Georgia" w:eastAsia="Calibri" w:hAnsi="Georgia"/>
          <w:color w:val="000000"/>
          <w:sz w:val="24"/>
          <w:highlight w:val="yellow"/>
          <w:u w:val="single"/>
        </w:rPr>
        <w:t>of</w:t>
      </w:r>
      <w:r w:rsidRPr="00703B68">
        <w:rPr>
          <w:rFonts w:ascii="Georgia" w:eastAsia="Calibri" w:hAnsi="Georgia"/>
          <w:color w:val="000000"/>
          <w:sz w:val="24"/>
          <w:u w:val="single"/>
        </w:rPr>
        <w:t xml:space="preserve"> what seems like </w:t>
      </w:r>
      <w:r w:rsidRPr="00703B68">
        <w:rPr>
          <w:rFonts w:ascii="Georgia" w:eastAsia="Calibri" w:hAnsi="Georgia"/>
          <w:color w:val="000000"/>
          <w:sz w:val="24"/>
          <w:highlight w:val="yellow"/>
          <w:u w:val="single"/>
        </w:rPr>
        <w:t xml:space="preserve">a </w:t>
      </w:r>
      <w:r w:rsidRPr="00703B68">
        <w:rPr>
          <w:rFonts w:ascii="Georgia" w:eastAsia="Calibri" w:hAnsi="Georgia"/>
          <w:b/>
          <w:iCs/>
          <w:color w:val="000000"/>
          <w:sz w:val="24"/>
          <w:highlight w:val="yellow"/>
          <w:u w:val="single"/>
        </w:rPr>
        <w:t>broad set</w:t>
      </w:r>
      <w:r w:rsidRPr="00703B68">
        <w:rPr>
          <w:rFonts w:ascii="Georgia" w:eastAsia="Calibri" w:hAnsi="Georgia"/>
          <w:color w:val="000000"/>
          <w:sz w:val="24"/>
          <w:highlight w:val="yellow"/>
          <w:u w:val="single"/>
        </w:rPr>
        <w:t xml:space="preserve"> of possibilities in</w:t>
      </w:r>
      <w:r w:rsidRPr="00703B68">
        <w:rPr>
          <w:rFonts w:ascii="Georgia" w:eastAsia="Calibri" w:hAnsi="Georgia"/>
          <w:color w:val="000000"/>
          <w:sz w:val="16"/>
        </w:rPr>
        <w:t xml:space="preserve"> renewing the interest in exploring the system design features of </w:t>
      </w:r>
      <w:r w:rsidRPr="00703B68">
        <w:rPr>
          <w:rFonts w:ascii="Georgia" w:eastAsia="Calibri" w:hAnsi="Georgia"/>
          <w:color w:val="000000"/>
          <w:sz w:val="24"/>
          <w:highlight w:val="yellow"/>
          <w:u w:val="single"/>
        </w:rPr>
        <w:t>the</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 xml:space="preserve">collective </w:t>
      </w:r>
      <w:r w:rsidRPr="00703B68">
        <w:rPr>
          <w:rFonts w:ascii="Georgia" w:eastAsia="Calibri" w:hAnsi="Georgia"/>
          <w:b/>
          <w:iCs/>
          <w:color w:val="000000"/>
          <w:sz w:val="24"/>
          <w:highlight w:val="yellow"/>
          <w:u w:val="single"/>
        </w:rPr>
        <w:t>bargaining process</w:t>
      </w:r>
      <w:r w:rsidRPr="00703B68">
        <w:rPr>
          <w:rFonts w:ascii="Georgia" w:eastAsia="Calibri" w:hAnsi="Georgia"/>
          <w:color w:val="000000"/>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4E1C969F"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A. The relationship between collective bargaining and dispute system design</w:t>
      </w:r>
    </w:p>
    <w:p w14:paraId="39CB30EC"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3209B6F" w14:textId="77777777" w:rsidR="007B49B9" w:rsidRPr="00703B68" w:rsidRDefault="007B49B9" w:rsidP="007B49B9">
      <w:pPr>
        <w:spacing w:line="256" w:lineRule="auto"/>
        <w:rPr>
          <w:rFonts w:ascii="Georgia" w:eastAsia="Calibri" w:hAnsi="Georgia"/>
          <w:sz w:val="24"/>
          <w:u w:val="single"/>
        </w:rPr>
      </w:pPr>
      <w:r w:rsidRPr="00703B68">
        <w:rPr>
          <w:rFonts w:ascii="Georgia" w:eastAsia="Calibri" w:hAnsi="Georgia"/>
          <w:color w:val="000000"/>
          <w:sz w:val="24"/>
          <w:u w:val="single"/>
        </w:rPr>
        <w:t>[[FIGURE 2 OMITTED]]</w:t>
      </w:r>
    </w:p>
    <w:p w14:paraId="54F7D906" w14:textId="77777777" w:rsidR="007B49B9" w:rsidRPr="00703B68" w:rsidRDefault="007B49B9" w:rsidP="007B49B9">
      <w:pPr>
        <w:spacing w:line="256" w:lineRule="auto"/>
        <w:rPr>
          <w:rFonts w:ascii="Georgia" w:eastAsia="Calibri" w:hAnsi="Georgia"/>
          <w:sz w:val="16"/>
          <w:szCs w:val="16"/>
        </w:rPr>
      </w:pPr>
      <w:r w:rsidRPr="00703B68">
        <w:rPr>
          <w:rFonts w:ascii="Georgia" w:eastAsia="Calibri" w:hAnsi="Georgia"/>
          <w:color w:val="000000"/>
          <w:sz w:val="16"/>
        </w:rPr>
        <w:t xml:space="preserve">The revised diagram illustrates that </w:t>
      </w:r>
      <w:r w:rsidRPr="00703B68">
        <w:rPr>
          <w:rFonts w:ascii="Georgia" w:eastAsia="Calibri" w:hAnsi="Georgia"/>
          <w:color w:val="000000"/>
          <w:sz w:val="24"/>
          <w:highlight w:val="yellow"/>
          <w:u w:val="single"/>
        </w:rPr>
        <w:t>the</w:t>
      </w:r>
      <w:r w:rsidRPr="00703B68">
        <w:rPr>
          <w:rFonts w:ascii="Georgia" w:eastAsia="Calibri" w:hAnsi="Georgia"/>
          <w:color w:val="000000"/>
          <w:sz w:val="24"/>
          <w:u w:val="single"/>
        </w:rPr>
        <w:t xml:space="preserve"> collective </w:t>
      </w:r>
      <w:r w:rsidRPr="00703B68">
        <w:rPr>
          <w:rFonts w:ascii="Georgia" w:eastAsia="Calibri" w:hAnsi="Georgia"/>
          <w:color w:val="000000"/>
          <w:sz w:val="24"/>
          <w:highlight w:val="yellow"/>
          <w:u w:val="single"/>
        </w:rPr>
        <w:t xml:space="preserve">bargaining </w:t>
      </w:r>
      <w:r w:rsidRPr="00703B68">
        <w:rPr>
          <w:rFonts w:ascii="Georgia" w:eastAsia="Calibri" w:hAnsi="Georgia"/>
          <w:b/>
          <w:iCs/>
          <w:color w:val="000000"/>
          <w:sz w:val="24"/>
          <w:highlight w:val="yellow"/>
          <w:u w:val="single"/>
        </w:rPr>
        <w:t>process</w:t>
      </w:r>
      <w:r w:rsidRPr="00703B68">
        <w:rPr>
          <w:rFonts w:ascii="Georgia" w:eastAsia="Calibri" w:hAnsi="Georgia"/>
          <w:color w:val="000000"/>
          <w:sz w:val="24"/>
          <w:highlight w:val="yellow"/>
          <w:u w:val="single"/>
        </w:rPr>
        <w:t xml:space="preserve"> involves a </w:t>
      </w:r>
      <w:r w:rsidRPr="00703B68">
        <w:rPr>
          <w:rFonts w:ascii="Georgia" w:eastAsia="Calibri" w:hAnsi="Georgia"/>
          <w:b/>
          <w:iCs/>
          <w:color w:val="000000"/>
          <w:sz w:val="24"/>
          <w:highlight w:val="yellow"/>
          <w:u w:val="single"/>
        </w:rPr>
        <w:t>wide variety</w:t>
      </w:r>
      <w:r w:rsidRPr="00703B68">
        <w:rPr>
          <w:rFonts w:ascii="Georgia" w:eastAsia="Calibri" w:hAnsi="Georgia"/>
          <w:color w:val="000000"/>
          <w:sz w:val="24"/>
          <w:highlight w:val="yellow"/>
          <w:u w:val="single"/>
        </w:rPr>
        <w:t xml:space="preserve"> of</w:t>
      </w:r>
      <w:r w:rsidRPr="00703B68">
        <w:rPr>
          <w:rFonts w:ascii="Georgia" w:eastAsia="Calibri" w:hAnsi="Georgia"/>
          <w:color w:val="000000"/>
          <w:sz w:val="24"/>
          <w:u w:val="single"/>
        </w:rPr>
        <w:t xml:space="preserve"> dispute resolution </w:t>
      </w:r>
      <w:r w:rsidRPr="00703B68">
        <w:rPr>
          <w:rFonts w:ascii="Georgia" w:eastAsia="Calibri" w:hAnsi="Georgia"/>
          <w:b/>
          <w:iCs/>
          <w:color w:val="000000"/>
          <w:sz w:val="24"/>
          <w:u w:val="single"/>
        </w:rPr>
        <w:t>processes</w:t>
      </w:r>
      <w:r w:rsidRPr="00703B68">
        <w:rPr>
          <w:rFonts w:ascii="Georgia" w:eastAsia="Calibri" w:hAnsi="Georgia"/>
          <w:color w:val="000000"/>
          <w:sz w:val="16"/>
        </w:rPr>
        <w:t xml:space="preserve">. These processes might take place simultaneously and in a fluid, non-linear manner. </w:t>
      </w:r>
      <w:r w:rsidRPr="00703B68">
        <w:rPr>
          <w:rFonts w:ascii="Georgia" w:eastAsia="Calibri" w:hAnsi="Georgia"/>
          <w:color w:val="000000"/>
          <w:sz w:val="24"/>
          <w:u w:val="single"/>
        </w:rPr>
        <w:t>For instance, negotiations</w:t>
      </w:r>
      <w:r w:rsidRPr="00703B68">
        <w:rPr>
          <w:rFonts w:ascii="Georgia" w:eastAsia="Calibri" w:hAnsi="Georgia"/>
          <w:color w:val="000000"/>
          <w:sz w:val="16"/>
        </w:rPr>
        <w:t xml:space="preserve"> over a collective bargaining agreement </w:t>
      </w:r>
      <w:r w:rsidRPr="00703B68">
        <w:rPr>
          <w:rFonts w:ascii="Georgia" w:eastAsia="Calibri" w:hAnsi="Georgia"/>
          <w:color w:val="000000"/>
          <w:sz w:val="24"/>
          <w:u w:val="single"/>
        </w:rPr>
        <w:t>are</w:t>
      </w:r>
      <w:r w:rsidRPr="00703B68">
        <w:rPr>
          <w:rFonts w:ascii="Georgia" w:eastAsia="Calibri" w:hAnsi="Georgia"/>
          <w:color w:val="000000"/>
          <w:sz w:val="16"/>
        </w:rPr>
        <w:t xml:space="preserve"> often </w:t>
      </w:r>
      <w:r w:rsidRPr="00703B68">
        <w:rPr>
          <w:rFonts w:ascii="Georgia" w:eastAsia="Calibri" w:hAnsi="Georgia"/>
          <w:color w:val="000000"/>
          <w:sz w:val="24"/>
          <w:u w:val="single"/>
        </w:rPr>
        <w:t>accompanied by</w:t>
      </w:r>
      <w:r w:rsidRPr="00703B68">
        <w:rPr>
          <w:rFonts w:ascii="Georgia" w:eastAsia="Calibri" w:hAnsi="Georgia"/>
          <w:color w:val="000000"/>
          <w:sz w:val="16"/>
        </w:rPr>
        <w:t xml:space="preserve"> a number of </w:t>
      </w:r>
      <w:r w:rsidRPr="00703B68">
        <w:rPr>
          <w:rFonts w:ascii="Georgia" w:eastAsia="Calibri" w:hAnsi="Georgia"/>
          <w:color w:val="000000"/>
          <w:sz w:val="24"/>
          <w:u w:val="single"/>
        </w:rPr>
        <w:t>activities</w:t>
      </w:r>
      <w:r w:rsidRPr="00703B68">
        <w:rPr>
          <w:rFonts w:ascii="Georgia" w:eastAsia="Calibri" w:hAnsi="Georgia"/>
          <w:color w:val="000000"/>
          <w:sz w:val="16"/>
        </w:rPr>
        <w:t xml:space="preserve"> designed </w:t>
      </w:r>
      <w:r w:rsidRPr="00703B68">
        <w:rPr>
          <w:rFonts w:ascii="Georgia" w:eastAsia="Calibri" w:hAnsi="Georgia"/>
          <w:color w:val="000000"/>
          <w:sz w:val="24"/>
          <w:u w:val="single"/>
        </w:rPr>
        <w:t xml:space="preserve">to </w:t>
      </w:r>
      <w:r w:rsidRPr="00703B68">
        <w:rPr>
          <w:rFonts w:ascii="Georgia" w:eastAsia="Calibri" w:hAnsi="Georgia"/>
          <w:b/>
          <w:iCs/>
          <w:color w:val="000000"/>
          <w:sz w:val="24"/>
          <w:u w:val="single"/>
        </w:rPr>
        <w:t>exert pressure</w:t>
      </w:r>
      <w:r w:rsidRPr="00703B68">
        <w:rPr>
          <w:rFonts w:ascii="Georgia" w:eastAsia="Calibri" w:hAnsi="Georgia"/>
          <w:color w:val="000000"/>
          <w:sz w:val="16"/>
        </w:rPr>
        <w:t xml:space="preserve"> on the opposing side, </w:t>
      </w:r>
      <w:r w:rsidRPr="00703B68">
        <w:rPr>
          <w:rFonts w:ascii="Georgia" w:eastAsia="Calibri" w:hAnsi="Georgia"/>
          <w:color w:val="000000"/>
          <w:sz w:val="24"/>
          <w:u w:val="single"/>
        </w:rPr>
        <w:t xml:space="preserve">such as </w:t>
      </w:r>
      <w:r w:rsidRPr="00703B68">
        <w:rPr>
          <w:rFonts w:ascii="Georgia" w:eastAsia="Calibri" w:hAnsi="Georgia"/>
          <w:b/>
          <w:iCs/>
          <w:color w:val="000000"/>
          <w:sz w:val="24"/>
          <w:highlight w:val="yellow"/>
          <w:u w:val="single"/>
        </w:rPr>
        <w:t>strikes</w:t>
      </w:r>
      <w:r w:rsidRPr="00703B68">
        <w:rPr>
          <w:rFonts w:ascii="Georgia" w:eastAsia="Calibri" w:hAnsi="Georgia"/>
          <w:color w:val="000000"/>
          <w:sz w:val="24"/>
          <w:highlight w:val="yellow"/>
          <w:u w:val="single"/>
        </w:rPr>
        <w:t xml:space="preserve">, sick-outs, </w:t>
      </w:r>
      <w:r w:rsidRPr="00703B68">
        <w:rPr>
          <w:rFonts w:ascii="Georgia" w:eastAsia="Calibri" w:hAnsi="Georgia"/>
          <w:b/>
          <w:iCs/>
          <w:color w:val="000000"/>
          <w:sz w:val="24"/>
          <w:highlight w:val="yellow"/>
          <w:u w:val="single"/>
        </w:rPr>
        <w:t>lockouts</w:t>
      </w:r>
      <w:r w:rsidRPr="00703B68">
        <w:rPr>
          <w:rFonts w:ascii="Georgia" w:eastAsia="Calibri" w:hAnsi="Georgia"/>
          <w:color w:val="000000"/>
          <w:sz w:val="24"/>
          <w:highlight w:val="yellow"/>
          <w:u w:val="single"/>
        </w:rPr>
        <w:t>,</w:t>
      </w:r>
      <w:r w:rsidRPr="00703B68">
        <w:rPr>
          <w:rFonts w:ascii="Georgia" w:eastAsia="Calibri" w:hAnsi="Georgia"/>
          <w:color w:val="000000"/>
          <w:sz w:val="24"/>
          <w:u w:val="single"/>
        </w:rPr>
        <w:t xml:space="preserve"> or </w:t>
      </w:r>
      <w:r w:rsidRPr="00703B68">
        <w:rPr>
          <w:rFonts w:ascii="Georgia" w:eastAsia="Calibri" w:hAnsi="Georgia"/>
          <w:b/>
          <w:iCs/>
          <w:color w:val="000000"/>
          <w:sz w:val="24"/>
          <w:highlight w:val="yellow"/>
          <w:u w:val="single"/>
        </w:rPr>
        <w:t>corporate campaigns</w:t>
      </w:r>
      <w:r w:rsidRPr="00703B68">
        <w:rPr>
          <w:rFonts w:ascii="Georgia" w:eastAsia="Calibri" w:hAnsi="Georgia"/>
          <w:color w:val="000000"/>
          <w:sz w:val="16"/>
        </w:rPr>
        <w:t xml:space="preserve">. 40 These tactics, which might seem tantamount to aggression, are common. </w:t>
      </w:r>
      <w:r w:rsidRPr="00703B68">
        <w:rPr>
          <w:rFonts w:ascii="Georgia" w:eastAsia="Calibri" w:hAnsi="Georgia"/>
          <w:color w:val="000000"/>
          <w:sz w:val="24"/>
          <w:u w:val="single"/>
        </w:rPr>
        <w:t>At the same time,</w:t>
      </w:r>
      <w:r w:rsidRPr="00703B68">
        <w:rPr>
          <w:rFonts w:ascii="Georgia" w:eastAsia="Calibri" w:hAnsi="Georgia"/>
          <w:color w:val="000000"/>
          <w:sz w:val="16"/>
        </w:rPr>
        <w:t xml:space="preserve"> the </w:t>
      </w:r>
      <w:r w:rsidRPr="00703B68">
        <w:rPr>
          <w:rFonts w:ascii="Georgia" w:eastAsia="Calibri" w:hAnsi="Georgia"/>
          <w:color w:val="000000"/>
          <w:sz w:val="24"/>
          <w:u w:val="single"/>
        </w:rPr>
        <w:t>parties are engaged in</w:t>
      </w:r>
      <w:r w:rsidRPr="00703B68">
        <w:rPr>
          <w:rFonts w:ascii="Georgia" w:eastAsia="Calibri" w:hAnsi="Georgia"/>
          <w:color w:val="000000"/>
          <w:sz w:val="16"/>
        </w:rPr>
        <w:t xml:space="preserve"> other </w:t>
      </w:r>
      <w:r w:rsidRPr="00703B68">
        <w:rPr>
          <w:rFonts w:ascii="Georgia" w:eastAsia="Calibri" w:hAnsi="Georgia"/>
          <w:b/>
          <w:iCs/>
          <w:color w:val="000000"/>
          <w:sz w:val="24"/>
          <w:highlight w:val="yellow"/>
          <w:u w:val="single"/>
        </w:rPr>
        <w:t>"milder"</w:t>
      </w:r>
      <w:r w:rsidRPr="00703B68">
        <w:rPr>
          <w:rFonts w:ascii="Georgia" w:eastAsia="Calibri" w:hAnsi="Georgia"/>
          <w:color w:val="000000"/>
          <w:sz w:val="24"/>
          <w:highlight w:val="yellow"/>
          <w:u w:val="single"/>
        </w:rPr>
        <w:t xml:space="preserve"> forms</w:t>
      </w:r>
      <w:r w:rsidRPr="00703B68">
        <w:rPr>
          <w:rFonts w:ascii="Georgia" w:eastAsia="Calibri" w:hAnsi="Georgia"/>
          <w:color w:val="000000"/>
          <w:sz w:val="24"/>
          <w:u w:val="single"/>
        </w:rPr>
        <w:t xml:space="preserve"> of dispute </w:t>
      </w:r>
      <w:r w:rsidRPr="00703B68">
        <w:rPr>
          <w:rFonts w:ascii="Georgia" w:eastAsia="Calibri" w:hAnsi="Georgia"/>
          <w:b/>
          <w:iCs/>
          <w:color w:val="000000"/>
          <w:sz w:val="24"/>
          <w:u w:val="single"/>
        </w:rPr>
        <w:t>resolution</w:t>
      </w:r>
      <w:r w:rsidRPr="00703B68">
        <w:rPr>
          <w:rFonts w:ascii="Georgia" w:eastAsia="Calibri" w:hAnsi="Georgia"/>
          <w:color w:val="000000"/>
          <w:sz w:val="24"/>
          <w:u w:val="single"/>
        </w:rPr>
        <w:t xml:space="preserve">, </w:t>
      </w:r>
      <w:r w:rsidRPr="00703B68">
        <w:rPr>
          <w:rFonts w:ascii="Georgia" w:eastAsia="Calibri" w:hAnsi="Georgia"/>
          <w:color w:val="000000"/>
          <w:sz w:val="24"/>
          <w:highlight w:val="yellow"/>
          <w:u w:val="single"/>
        </w:rPr>
        <w:t>such as formal</w:t>
      </w:r>
      <w:r w:rsidRPr="00703B68">
        <w:rPr>
          <w:rFonts w:ascii="Georgia" w:eastAsia="Calibri" w:hAnsi="Georgia"/>
          <w:color w:val="000000"/>
          <w:sz w:val="16"/>
        </w:rPr>
        <w:t xml:space="preserve"> and informal </w:t>
      </w:r>
      <w:r w:rsidRPr="00703B68">
        <w:rPr>
          <w:rFonts w:ascii="Georgia" w:eastAsia="Calibri" w:hAnsi="Georgia"/>
          <w:b/>
          <w:iCs/>
          <w:color w:val="000000"/>
          <w:sz w:val="24"/>
          <w:highlight w:val="yellow"/>
          <w:u w:val="single"/>
        </w:rPr>
        <w:t>negotiations</w:t>
      </w:r>
      <w:r w:rsidRPr="00703B68">
        <w:rPr>
          <w:rFonts w:ascii="Georgia" w:eastAsia="Calibri" w:hAnsi="Georgia"/>
          <w:color w:val="000000"/>
          <w:sz w:val="24"/>
          <w:highlight w:val="yellow"/>
          <w:u w:val="single"/>
        </w:rPr>
        <w:t>, or</w:t>
      </w:r>
      <w:r w:rsidRPr="00703B68">
        <w:rPr>
          <w:rFonts w:ascii="Georgia" w:eastAsia="Calibri" w:hAnsi="Georgia"/>
          <w:color w:val="000000"/>
          <w:sz w:val="16"/>
        </w:rPr>
        <w:t xml:space="preserve"> even </w:t>
      </w:r>
      <w:r w:rsidRPr="00703B68">
        <w:rPr>
          <w:rFonts w:ascii="Georgia" w:eastAsia="Calibri" w:hAnsi="Georgia"/>
          <w:color w:val="000000"/>
          <w:sz w:val="24"/>
          <w:highlight w:val="yellow"/>
          <w:u w:val="single"/>
        </w:rPr>
        <w:t>mediation</w:t>
      </w:r>
      <w:r w:rsidRPr="00703B68">
        <w:rPr>
          <w:rFonts w:ascii="Georgia" w:eastAsia="Calibri" w:hAnsi="Georgia"/>
          <w:color w:val="000000"/>
          <w:sz w:val="16"/>
        </w:rPr>
        <w:t xml:space="preserve">. The </w:t>
      </w:r>
      <w:r w:rsidRPr="00703B68">
        <w:rPr>
          <w:rFonts w:ascii="Georgia" w:eastAsia="Calibri" w:hAnsi="Georgia"/>
          <w:color w:val="000000"/>
          <w:sz w:val="24"/>
          <w:highlight w:val="yellow"/>
          <w:u w:val="single"/>
        </w:rPr>
        <w:t>same</w:t>
      </w:r>
      <w:r w:rsidRPr="00703B68">
        <w:rPr>
          <w:rFonts w:ascii="Georgia" w:eastAsia="Calibri" w:hAnsi="Georgia"/>
          <w:color w:val="000000"/>
          <w:sz w:val="24"/>
          <w:u w:val="single"/>
        </w:rPr>
        <w:t xml:space="preserve"> is true </w:t>
      </w:r>
      <w:r w:rsidRPr="00703B68">
        <w:rPr>
          <w:rFonts w:ascii="Georgia" w:eastAsia="Calibri" w:hAnsi="Georgia"/>
          <w:color w:val="000000"/>
          <w:sz w:val="24"/>
          <w:highlight w:val="yellow"/>
          <w:u w:val="single"/>
        </w:rPr>
        <w:t xml:space="preserve">regarding </w:t>
      </w:r>
      <w:r w:rsidRPr="00703B68">
        <w:rPr>
          <w:rFonts w:ascii="Georgia" w:eastAsia="Calibri" w:hAnsi="Georgia"/>
          <w:b/>
          <w:iCs/>
          <w:color w:val="000000"/>
          <w:sz w:val="24"/>
          <w:highlight w:val="yellow"/>
          <w:u w:val="single"/>
        </w:rPr>
        <w:t>the contract</w:t>
      </w:r>
      <w:r w:rsidRPr="00703B68">
        <w:rPr>
          <w:rFonts w:ascii="Georgia" w:eastAsia="Calibri" w:hAnsi="Georgia"/>
          <w:color w:val="000000"/>
          <w:sz w:val="24"/>
          <w:u w:val="single"/>
        </w:rPr>
        <w:t xml:space="preserve"> administration </w:t>
      </w:r>
      <w:r w:rsidRPr="00703B68">
        <w:rPr>
          <w:rFonts w:ascii="Georgia" w:eastAsia="Calibri" w:hAnsi="Georgia"/>
          <w:b/>
          <w:iCs/>
          <w:color w:val="000000"/>
          <w:sz w:val="24"/>
          <w:highlight w:val="yellow"/>
          <w:u w:val="single"/>
        </w:rPr>
        <w:t>process</w:t>
      </w:r>
      <w:r w:rsidRPr="00703B68">
        <w:rPr>
          <w:rFonts w:ascii="Georgia" w:eastAsia="Calibri" w:hAnsi="Georgia"/>
          <w:color w:val="000000"/>
          <w:sz w:val="16"/>
          <w:szCs w:val="16"/>
        </w:rPr>
        <w:t>. Before the parties reach the arbitration stage of the grievance process, they have already engaged in a variety of other forms of dispute resolution, both formally and informally. 41</w:t>
      </w:r>
    </w:p>
    <w:p w14:paraId="434DA401"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 xml:space="preserve">The above discussion thus suggests that </w:t>
      </w:r>
      <w:r w:rsidRPr="00703B68">
        <w:rPr>
          <w:rFonts w:ascii="Georgia" w:eastAsia="Calibri" w:hAnsi="Georgia"/>
          <w:color w:val="000000"/>
          <w:sz w:val="24"/>
          <w:u w:val="single"/>
        </w:rPr>
        <w:t xml:space="preserve">the collective bargaining </w:t>
      </w:r>
      <w:r w:rsidRPr="00703B68">
        <w:rPr>
          <w:rFonts w:ascii="Georgia" w:eastAsia="Calibri" w:hAnsi="Georgia"/>
          <w:b/>
          <w:iCs/>
          <w:color w:val="000000"/>
          <w:sz w:val="24"/>
          <w:u w:val="single"/>
        </w:rPr>
        <w:t>process</w:t>
      </w:r>
      <w:r w:rsidRPr="00703B68">
        <w:rPr>
          <w:rFonts w:ascii="Georgia" w:eastAsia="Calibri" w:hAnsi="Georgia"/>
          <w:color w:val="000000"/>
          <w:sz w:val="16"/>
        </w:rPr>
        <w:t xml:space="preserve">, writ large, </w:t>
      </w:r>
      <w:r w:rsidRPr="00703B68">
        <w:rPr>
          <w:rFonts w:ascii="Georgia" w:eastAsia="Calibri" w:hAnsi="Georgia"/>
          <w:color w:val="000000"/>
          <w:sz w:val="24"/>
          <w:u w:val="single"/>
        </w:rPr>
        <w:t>is a</w:t>
      </w:r>
      <w:r w:rsidRPr="00703B68">
        <w:rPr>
          <w:rFonts w:ascii="Georgia" w:eastAsia="Calibri" w:hAnsi="Georgia"/>
          <w:color w:val="000000"/>
          <w:sz w:val="16"/>
        </w:rPr>
        <w:t xml:space="preserve"> complex and </w:t>
      </w:r>
      <w:r w:rsidRPr="00703B68">
        <w:rPr>
          <w:rFonts w:ascii="Georgia" w:eastAsia="Calibri" w:hAnsi="Georgia"/>
          <w:color w:val="000000"/>
          <w:sz w:val="24"/>
          <w:u w:val="single"/>
        </w:rPr>
        <w:t>dynamic dispute system</w:t>
      </w:r>
      <w:r w:rsidRPr="00703B68">
        <w:rPr>
          <w:rFonts w:ascii="Georgia" w:eastAsia="Calibri" w:hAnsi="Georgia"/>
          <w:color w:val="000000"/>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49998A0"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24"/>
          <w:highlight w:val="yellow"/>
          <w:u w:val="single"/>
        </w:rPr>
        <w:t>Consider</w:t>
      </w:r>
      <w:r w:rsidRPr="00703B68">
        <w:rPr>
          <w:rFonts w:ascii="Georgia" w:eastAsia="Calibri" w:hAnsi="Georgia"/>
          <w:color w:val="000000"/>
          <w:sz w:val="24"/>
          <w:u w:val="single"/>
        </w:rPr>
        <w:t xml:space="preserve"> the contract </w:t>
      </w:r>
      <w:r w:rsidRPr="00703B68">
        <w:rPr>
          <w:rFonts w:ascii="Georgia" w:eastAsia="Calibri" w:hAnsi="Georgia"/>
          <w:b/>
          <w:iCs/>
          <w:color w:val="000000"/>
          <w:sz w:val="24"/>
          <w:highlight w:val="yellow"/>
          <w:u w:val="single"/>
        </w:rPr>
        <w:t>negotiation</w:t>
      </w:r>
      <w:r w:rsidRPr="00703B68">
        <w:rPr>
          <w:rFonts w:ascii="Georgia" w:eastAsia="Calibri" w:hAnsi="Georgia"/>
          <w:b/>
          <w:iCs/>
          <w:color w:val="000000"/>
          <w:sz w:val="24"/>
          <w:u w:val="single"/>
        </w:rPr>
        <w:t xml:space="preserve"> stage</w:t>
      </w:r>
      <w:r w:rsidRPr="00703B68">
        <w:rPr>
          <w:rFonts w:ascii="Georgia" w:eastAsia="Calibri" w:hAnsi="Georgia"/>
          <w:color w:val="000000"/>
          <w:sz w:val="24"/>
          <w:u w:val="single"/>
        </w:rPr>
        <w:t xml:space="preserve"> </w:t>
      </w:r>
      <w:r w:rsidRPr="00703B68">
        <w:rPr>
          <w:rFonts w:ascii="Georgia" w:eastAsia="Calibri" w:hAnsi="Georgia"/>
          <w:color w:val="000000"/>
          <w:sz w:val="24"/>
          <w:highlight w:val="yellow"/>
          <w:u w:val="single"/>
        </w:rPr>
        <w:t>of the</w:t>
      </w:r>
      <w:r w:rsidRPr="00703B68">
        <w:rPr>
          <w:rFonts w:ascii="Georgia" w:eastAsia="Calibri" w:hAnsi="Georgia"/>
          <w:color w:val="000000"/>
          <w:sz w:val="24"/>
          <w:u w:val="single"/>
        </w:rPr>
        <w:t xml:space="preserve"> collective </w:t>
      </w:r>
      <w:r w:rsidRPr="00703B68">
        <w:rPr>
          <w:rFonts w:ascii="Georgia" w:eastAsia="Calibri" w:hAnsi="Georgia"/>
          <w:color w:val="000000"/>
          <w:sz w:val="24"/>
          <w:highlight w:val="yellow"/>
          <w:u w:val="single"/>
        </w:rPr>
        <w:t xml:space="preserve">bargaining </w:t>
      </w:r>
      <w:r w:rsidRPr="00703B68">
        <w:rPr>
          <w:rFonts w:ascii="Georgia" w:eastAsia="Calibri" w:hAnsi="Georgia"/>
          <w:b/>
          <w:iCs/>
          <w:color w:val="000000"/>
          <w:sz w:val="24"/>
          <w:highlight w:val="yellow"/>
          <w:u w:val="single"/>
        </w:rPr>
        <w:t>process</w:t>
      </w:r>
      <w:r w:rsidRPr="00703B68">
        <w:rPr>
          <w:rFonts w:ascii="Georgia" w:eastAsia="Calibri" w:hAnsi="Georgia"/>
          <w:color w:val="000000"/>
          <w:sz w:val="16"/>
        </w:rPr>
        <w:t xml:space="preserve">. Traditionally, the </w:t>
      </w:r>
      <w:r w:rsidRPr="00703B68">
        <w:rPr>
          <w:rFonts w:ascii="Georgia" w:eastAsia="Calibri" w:hAnsi="Georgia"/>
          <w:color w:val="000000"/>
          <w:sz w:val="24"/>
          <w:u w:val="single"/>
        </w:rPr>
        <w:t>discussion</w:t>
      </w:r>
      <w:r w:rsidRPr="00703B68">
        <w:rPr>
          <w:rFonts w:ascii="Georgia" w:eastAsia="Calibri" w:hAnsi="Georgia"/>
          <w:color w:val="000000"/>
          <w:sz w:val="16"/>
        </w:rPr>
        <w:t xml:space="preserve"> of collective negotiations has </w:t>
      </w:r>
      <w:r w:rsidRPr="00703B68">
        <w:rPr>
          <w:rFonts w:ascii="Georgia" w:eastAsia="Calibri" w:hAnsi="Georgia"/>
          <w:color w:val="000000"/>
          <w:sz w:val="24"/>
          <w:u w:val="single"/>
        </w:rPr>
        <w:t xml:space="preserve">focused on </w:t>
      </w:r>
      <w:r w:rsidRPr="00703B68">
        <w:rPr>
          <w:rFonts w:ascii="Georgia" w:eastAsia="Calibri" w:hAnsi="Georgia"/>
          <w:b/>
          <w:iCs/>
          <w:color w:val="000000"/>
          <w:sz w:val="24"/>
          <w:u w:val="single"/>
        </w:rPr>
        <w:t>the conduct</w:t>
      </w:r>
      <w:r w:rsidRPr="00703B68">
        <w:rPr>
          <w:rFonts w:ascii="Georgia" w:eastAsia="Calibri" w:hAnsi="Georgia"/>
          <w:color w:val="000000"/>
          <w:sz w:val="24"/>
          <w:u w:val="single"/>
        </w:rPr>
        <w:t xml:space="preserve"> that occurs at the </w:t>
      </w:r>
      <w:r w:rsidRPr="00703B68">
        <w:rPr>
          <w:rFonts w:ascii="Georgia" w:eastAsia="Calibri" w:hAnsi="Georgia"/>
          <w:b/>
          <w:iCs/>
          <w:color w:val="000000"/>
          <w:sz w:val="24"/>
          <w:u w:val="single"/>
        </w:rPr>
        <w:t>bargaining table</w:t>
      </w:r>
      <w:r w:rsidRPr="00703B68">
        <w:rPr>
          <w:rFonts w:ascii="Georgia" w:eastAsia="Calibri" w:hAnsi="Georgia"/>
          <w:color w:val="000000"/>
          <w:sz w:val="24"/>
          <w:u w:val="single"/>
        </w:rPr>
        <w:t xml:space="preserve"> once</w:t>
      </w:r>
      <w:r w:rsidRPr="00703B68">
        <w:rPr>
          <w:rFonts w:ascii="Georgia" w:eastAsia="Calibri" w:hAnsi="Georgia"/>
          <w:color w:val="000000"/>
          <w:sz w:val="16"/>
        </w:rPr>
        <w:t xml:space="preserve"> the employees have [*226] chosen to be </w:t>
      </w:r>
      <w:r w:rsidRPr="00703B68">
        <w:rPr>
          <w:rFonts w:ascii="Georgia" w:eastAsia="Calibri" w:hAnsi="Georgia"/>
          <w:color w:val="000000"/>
          <w:sz w:val="24"/>
          <w:u w:val="single"/>
        </w:rPr>
        <w:t xml:space="preserve">represented </w:t>
      </w:r>
      <w:r w:rsidRPr="00703B68">
        <w:rPr>
          <w:rFonts w:ascii="Georgia" w:eastAsia="Calibri" w:hAnsi="Georgia"/>
          <w:b/>
          <w:iCs/>
          <w:color w:val="000000"/>
          <w:sz w:val="24"/>
          <w:u w:val="single"/>
        </w:rPr>
        <w:t>by the union</w:t>
      </w:r>
      <w:r w:rsidRPr="00703B68">
        <w:rPr>
          <w:rFonts w:ascii="Georgia" w:eastAsia="Calibri" w:hAnsi="Georgia"/>
          <w:color w:val="000000"/>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703B68">
        <w:rPr>
          <w:rFonts w:ascii="Georgia" w:eastAsia="Calibri" w:hAnsi="Georgia"/>
          <w:b/>
          <w:iCs/>
          <w:color w:val="000000"/>
          <w:sz w:val="24"/>
          <w:u w:val="single"/>
        </w:rPr>
        <w:t>employers</w:t>
      </w:r>
      <w:r w:rsidRPr="00703B68">
        <w:rPr>
          <w:rFonts w:ascii="Georgia" w:eastAsia="Calibri" w:hAnsi="Georgia"/>
          <w:color w:val="000000"/>
          <w:sz w:val="24"/>
          <w:u w:val="single"/>
        </w:rPr>
        <w:t xml:space="preserve">, unions, and </w:t>
      </w:r>
      <w:r w:rsidRPr="00703B68">
        <w:rPr>
          <w:rFonts w:ascii="Georgia" w:eastAsia="Calibri" w:hAnsi="Georgia"/>
          <w:b/>
          <w:iCs/>
          <w:color w:val="000000"/>
          <w:sz w:val="24"/>
          <w:u w:val="single"/>
        </w:rPr>
        <w:t>employees</w:t>
      </w:r>
      <w:r w:rsidRPr="00703B68">
        <w:rPr>
          <w:rFonts w:ascii="Georgia" w:eastAsia="Calibri" w:hAnsi="Georgia"/>
          <w:color w:val="000000"/>
          <w:sz w:val="24"/>
          <w:u w:val="single"/>
        </w:rPr>
        <w:t xml:space="preserve"> are constantly </w:t>
      </w:r>
      <w:r w:rsidRPr="00703B68">
        <w:rPr>
          <w:rFonts w:ascii="Georgia" w:eastAsia="Calibri" w:hAnsi="Georgia"/>
          <w:b/>
          <w:iCs/>
          <w:color w:val="000000"/>
          <w:sz w:val="24"/>
          <w:u w:val="single"/>
        </w:rPr>
        <w:t>negotiating</w:t>
      </w:r>
      <w:r w:rsidRPr="00703B68">
        <w:rPr>
          <w:rFonts w:ascii="Georgia" w:eastAsia="Calibri" w:hAnsi="Georgia"/>
          <w:color w:val="000000"/>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703B68">
        <w:rPr>
          <w:rFonts w:ascii="Georgia" w:eastAsia="Calibri" w:hAnsi="Georgia"/>
          <w:color w:val="000000"/>
          <w:sz w:val="24"/>
          <w:u w:val="single"/>
        </w:rPr>
        <w:t xml:space="preserve">multiple </w:t>
      </w:r>
      <w:r w:rsidRPr="00703B68">
        <w:rPr>
          <w:rFonts w:ascii="Georgia" w:eastAsia="Calibri" w:hAnsi="Georgia"/>
          <w:color w:val="000000"/>
          <w:sz w:val="24"/>
          <w:highlight w:val="yellow"/>
          <w:u w:val="single"/>
        </w:rPr>
        <w:t>ways</w:t>
      </w:r>
      <w:r w:rsidRPr="00703B68">
        <w:rPr>
          <w:rFonts w:ascii="Georgia" w:eastAsia="Calibri" w:hAnsi="Georgia"/>
          <w:color w:val="000000"/>
          <w:sz w:val="16"/>
        </w:rPr>
        <w:t xml:space="preserve"> in which </w:t>
      </w:r>
      <w:r w:rsidRPr="00703B68">
        <w:rPr>
          <w:rFonts w:ascii="Georgia" w:eastAsia="Calibri" w:hAnsi="Georgia"/>
          <w:color w:val="000000"/>
          <w:sz w:val="24"/>
          <w:u w:val="single"/>
        </w:rPr>
        <w:t xml:space="preserve">employees and </w:t>
      </w:r>
      <w:r w:rsidRPr="00703B68">
        <w:rPr>
          <w:rFonts w:ascii="Georgia" w:eastAsia="Calibri" w:hAnsi="Georgia"/>
          <w:color w:val="000000"/>
          <w:sz w:val="24"/>
          <w:highlight w:val="yellow"/>
          <w:u w:val="single"/>
        </w:rPr>
        <w:t>unions</w:t>
      </w:r>
      <w:r w:rsidRPr="00703B68">
        <w:rPr>
          <w:rFonts w:ascii="Georgia" w:eastAsia="Calibri" w:hAnsi="Georgia"/>
          <w:color w:val="000000"/>
          <w:sz w:val="24"/>
          <w:u w:val="single"/>
        </w:rPr>
        <w:t xml:space="preserve"> can </w:t>
      </w:r>
      <w:r w:rsidRPr="00703B68">
        <w:rPr>
          <w:rFonts w:ascii="Georgia" w:eastAsia="Calibri" w:hAnsi="Georgia"/>
          <w:b/>
          <w:iCs/>
          <w:color w:val="000000"/>
          <w:sz w:val="24"/>
          <w:highlight w:val="yellow"/>
          <w:u w:val="single"/>
        </w:rPr>
        <w:t>exert pressure</w:t>
      </w:r>
      <w:r w:rsidRPr="00703B68">
        <w:rPr>
          <w:rFonts w:ascii="Georgia" w:eastAsia="Calibri" w:hAnsi="Georgia"/>
          <w:color w:val="000000"/>
          <w:sz w:val="16"/>
        </w:rPr>
        <w:t xml:space="preserve"> on employers, </w:t>
      </w:r>
      <w:r w:rsidRPr="00703B68">
        <w:rPr>
          <w:rFonts w:ascii="Georgia" w:eastAsia="Calibri" w:hAnsi="Georgia"/>
          <w:color w:val="000000"/>
          <w:sz w:val="24"/>
          <w:highlight w:val="yellow"/>
          <w:u w:val="single"/>
        </w:rPr>
        <w:t>and</w:t>
      </w:r>
      <w:r w:rsidRPr="00703B68">
        <w:rPr>
          <w:rFonts w:ascii="Georgia" w:eastAsia="Calibri" w:hAnsi="Georgia"/>
          <w:color w:val="000000"/>
          <w:sz w:val="16"/>
        </w:rPr>
        <w:t xml:space="preserve"> consequently </w:t>
      </w:r>
      <w:r w:rsidRPr="00703B68">
        <w:rPr>
          <w:rFonts w:ascii="Georgia" w:eastAsia="Calibri" w:hAnsi="Georgia"/>
          <w:b/>
          <w:iCs/>
          <w:color w:val="000000"/>
          <w:sz w:val="24"/>
          <w:highlight w:val="yellow"/>
          <w:u w:val="single"/>
        </w:rPr>
        <w:t>advance</w:t>
      </w:r>
      <w:r w:rsidRPr="00703B68">
        <w:rPr>
          <w:rFonts w:ascii="Georgia" w:eastAsia="Calibri" w:hAnsi="Georgia"/>
          <w:color w:val="000000"/>
          <w:sz w:val="24"/>
          <w:u w:val="single"/>
        </w:rPr>
        <w:t xml:space="preserve"> their </w:t>
      </w:r>
      <w:r w:rsidRPr="00703B68">
        <w:rPr>
          <w:rFonts w:ascii="Georgia" w:eastAsia="Calibri" w:hAnsi="Georgia"/>
          <w:color w:val="000000"/>
          <w:sz w:val="24"/>
          <w:highlight w:val="yellow"/>
          <w:u w:val="single"/>
        </w:rPr>
        <w:t>negotiation</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interests</w:t>
      </w:r>
      <w:r w:rsidRPr="00703B68">
        <w:rPr>
          <w:rFonts w:ascii="Georgia" w:eastAsia="Calibri" w:hAnsi="Georgia"/>
          <w:color w:val="000000"/>
          <w:sz w:val="16"/>
        </w:rPr>
        <w:t xml:space="preserve">, short of going on strike. Whether </w:t>
      </w:r>
      <w:r w:rsidRPr="00703B68">
        <w:rPr>
          <w:rFonts w:ascii="Georgia" w:eastAsia="Calibri" w:hAnsi="Georgia"/>
          <w:color w:val="000000"/>
          <w:sz w:val="24"/>
          <w:highlight w:val="yellow"/>
          <w:u w:val="single"/>
        </w:rPr>
        <w:t>through</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corporate campaigns</w:t>
      </w:r>
      <w:r w:rsidRPr="00703B68">
        <w:rPr>
          <w:rFonts w:ascii="Georgia" w:eastAsia="Calibri" w:hAnsi="Georgia"/>
          <w:color w:val="000000"/>
          <w:sz w:val="24"/>
          <w:u w:val="single"/>
        </w:rPr>
        <w:t xml:space="preserve">, the </w:t>
      </w:r>
      <w:r w:rsidRPr="00703B68">
        <w:rPr>
          <w:rFonts w:ascii="Georgia" w:eastAsia="Calibri" w:hAnsi="Georgia"/>
          <w:b/>
          <w:iCs/>
          <w:color w:val="000000"/>
          <w:sz w:val="24"/>
          <w:highlight w:val="yellow"/>
          <w:u w:val="single"/>
        </w:rPr>
        <w:t>grievance</w:t>
      </w:r>
      <w:r w:rsidRPr="00703B68">
        <w:rPr>
          <w:rFonts w:ascii="Georgia" w:eastAsia="Calibri" w:hAnsi="Georgia"/>
          <w:color w:val="000000"/>
          <w:sz w:val="24"/>
          <w:u w:val="single"/>
        </w:rPr>
        <w:t xml:space="preserve"> process, </w:t>
      </w:r>
      <w:r w:rsidRPr="00703B68">
        <w:rPr>
          <w:rFonts w:ascii="Georgia" w:eastAsia="Calibri" w:hAnsi="Georgia"/>
          <w:color w:val="000000"/>
          <w:sz w:val="24"/>
          <w:highlight w:val="yellow"/>
          <w:u w:val="single"/>
        </w:rPr>
        <w:t>or other</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 xml:space="preserve">collective </w:t>
      </w:r>
      <w:r w:rsidRPr="00703B68">
        <w:rPr>
          <w:rFonts w:ascii="Georgia" w:eastAsia="Calibri" w:hAnsi="Georgia"/>
          <w:b/>
          <w:iCs/>
          <w:color w:val="000000"/>
          <w:sz w:val="24"/>
          <w:highlight w:val="yellow"/>
          <w:u w:val="single"/>
        </w:rPr>
        <w:t>action</w:t>
      </w:r>
      <w:r w:rsidRPr="00703B68">
        <w:rPr>
          <w:rFonts w:ascii="Georgia" w:eastAsia="Calibri" w:hAnsi="Georgia"/>
          <w:color w:val="000000"/>
          <w:sz w:val="24"/>
          <w:highlight w:val="yellow"/>
          <w:u w:val="single"/>
        </w:rPr>
        <w:t xml:space="preserve">, employees are </w:t>
      </w:r>
      <w:r w:rsidRPr="00703B68">
        <w:rPr>
          <w:rFonts w:ascii="Georgia" w:eastAsia="Calibri" w:hAnsi="Georgia"/>
          <w:b/>
          <w:iCs/>
          <w:color w:val="000000"/>
          <w:sz w:val="24"/>
          <w:highlight w:val="yellow"/>
          <w:u w:val="single"/>
        </w:rPr>
        <w:t>negotiating</w:t>
      </w:r>
      <w:r w:rsidRPr="00703B68">
        <w:rPr>
          <w:rFonts w:ascii="Georgia" w:eastAsia="Calibri" w:hAnsi="Georgia"/>
          <w:color w:val="000000"/>
          <w:sz w:val="16"/>
        </w:rPr>
        <w:t xml:space="preserve"> with their employers more often than we think.</w:t>
      </w:r>
    </w:p>
    <w:p w14:paraId="6380F8EE" w14:textId="77777777" w:rsidR="007B49B9" w:rsidRPr="00703B68" w:rsidRDefault="007B49B9" w:rsidP="007B49B9">
      <w:pPr>
        <w:spacing w:line="256" w:lineRule="auto"/>
        <w:rPr>
          <w:rFonts w:ascii="Georgia" w:eastAsia="Calibri" w:hAnsi="Georgia"/>
          <w:color w:val="000000"/>
          <w:sz w:val="16"/>
        </w:rPr>
      </w:pPr>
    </w:p>
    <w:p w14:paraId="12683C95" w14:textId="77777777" w:rsidR="007B49B9" w:rsidRPr="00703B68" w:rsidRDefault="007B49B9" w:rsidP="007B49B9">
      <w:pPr>
        <w:spacing w:line="256" w:lineRule="auto"/>
        <w:rPr>
          <w:rFonts w:ascii="Georgia" w:eastAsia="Calibri" w:hAnsi="Georgia"/>
          <w:sz w:val="24"/>
        </w:rPr>
      </w:pPr>
    </w:p>
    <w:p w14:paraId="43E8DBEC" w14:textId="77777777" w:rsidR="007B49B9" w:rsidRPr="00703B68" w:rsidRDefault="007B49B9" w:rsidP="007B49B9">
      <w:pPr>
        <w:keepNext/>
        <w:keepLines/>
        <w:spacing w:before="40" w:after="0" w:line="256" w:lineRule="auto"/>
        <w:outlineLvl w:val="3"/>
        <w:rPr>
          <w:rFonts w:ascii="Georgia" w:eastAsia="Times New Roman" w:hAnsi="Georgia"/>
          <w:b/>
          <w:iCs/>
          <w:color w:val="000000"/>
          <w:sz w:val="26"/>
        </w:rPr>
      </w:pPr>
      <w:r w:rsidRPr="00703B68">
        <w:rPr>
          <w:rFonts w:ascii="Georgia" w:eastAsia="Times New Roman" w:hAnsi="Georgia"/>
          <w:b/>
          <w:iCs/>
          <w:color w:val="000000"/>
          <w:sz w:val="26"/>
        </w:rPr>
        <w:t xml:space="preserve">CBR lacks clarity – reject their interpretation </w:t>
      </w:r>
    </w:p>
    <w:p w14:paraId="5749C4A0" w14:textId="77777777" w:rsidR="007B49B9" w:rsidRPr="00703B68" w:rsidRDefault="007B49B9" w:rsidP="007B49B9">
      <w:pPr>
        <w:spacing w:line="256" w:lineRule="auto"/>
        <w:rPr>
          <w:rFonts w:ascii="Georgia" w:eastAsia="Calibri" w:hAnsi="Georgia"/>
          <w:color w:val="000000"/>
          <w:sz w:val="24"/>
        </w:rPr>
      </w:pPr>
      <w:r w:rsidRPr="00703B68">
        <w:rPr>
          <w:rFonts w:ascii="Georgia" w:eastAsia="Calibri" w:hAnsi="Georgia"/>
          <w:b/>
          <w:bCs/>
          <w:color w:val="000000"/>
          <w:sz w:val="26"/>
        </w:rPr>
        <w:t>Moody 23</w:t>
      </w:r>
      <w:r w:rsidRPr="00703B68">
        <w:rPr>
          <w:rFonts w:ascii="Georgia" w:eastAsia="Calibri" w:hAnsi="Georgia"/>
          <w:color w:val="000000"/>
          <w:sz w:val="24"/>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44090A70" w14:textId="77777777" w:rsidR="007B49B9" w:rsidRPr="00703B68" w:rsidRDefault="007B49B9" w:rsidP="007B49B9">
      <w:pPr>
        <w:spacing w:line="256" w:lineRule="auto"/>
        <w:rPr>
          <w:rFonts w:ascii="Georgia" w:eastAsia="Calibri" w:hAnsi="Georgia"/>
          <w:color w:val="000000"/>
          <w:sz w:val="16"/>
          <w:szCs w:val="16"/>
        </w:rPr>
      </w:pPr>
      <w:r w:rsidRPr="00703B68">
        <w:rPr>
          <w:rFonts w:ascii="Georgia" w:eastAsia="Calibri" w:hAnsi="Georgia"/>
          <w:color w:val="000000"/>
          <w:sz w:val="16"/>
        </w:rPr>
        <w:t xml:space="preserve">Similarly, </w:t>
      </w:r>
      <w:r w:rsidRPr="00703B68">
        <w:rPr>
          <w:rFonts w:ascii="Georgia" w:eastAsia="Calibri" w:hAnsi="Georgia"/>
          <w:color w:val="000000"/>
          <w:sz w:val="24"/>
          <w:u w:val="single"/>
        </w:rPr>
        <w:t xml:space="preserve">the phrase </w:t>
      </w:r>
      <w:r w:rsidRPr="00703B68">
        <w:rPr>
          <w:rFonts w:ascii="Georgia" w:eastAsia="Calibri" w:hAnsi="Georgia"/>
          <w:b/>
          <w:iCs/>
          <w:color w:val="000000"/>
          <w:sz w:val="24"/>
          <w:highlight w:val="yellow"/>
          <w:u w:val="single"/>
        </w:rPr>
        <w:t>"collective bargaining rights"</w:t>
      </w:r>
      <w:r w:rsidRPr="00703B68">
        <w:rPr>
          <w:rFonts w:ascii="Georgia" w:eastAsia="Calibri" w:hAnsi="Georgia"/>
          <w:color w:val="000000"/>
          <w:sz w:val="24"/>
          <w:highlight w:val="yellow"/>
          <w:u w:val="single"/>
        </w:rPr>
        <w:t xml:space="preserve"> lacks clarity</w:t>
      </w:r>
      <w:r w:rsidRPr="00703B68">
        <w:rPr>
          <w:rFonts w:ascii="Georgia" w:eastAsia="Calibri" w:hAnsi="Georgia"/>
          <w:color w:val="000000"/>
          <w:sz w:val="24"/>
          <w:u w:val="single"/>
        </w:rPr>
        <w:t xml:space="preserve">. The statute </w:t>
      </w:r>
      <w:r w:rsidRPr="00703B68">
        <w:rPr>
          <w:rFonts w:ascii="Georgia" w:eastAsia="Calibri" w:hAnsi="Georgia"/>
          <w:b/>
          <w:iCs/>
          <w:color w:val="000000"/>
          <w:sz w:val="24"/>
          <w:u w:val="single"/>
        </w:rPr>
        <w:t>does not define</w:t>
      </w:r>
      <w:r w:rsidRPr="00703B68">
        <w:rPr>
          <w:rFonts w:ascii="Georgia" w:eastAsia="Calibri" w:hAnsi="Georgia"/>
          <w:color w:val="000000"/>
          <w:sz w:val="24"/>
          <w:u w:val="single"/>
        </w:rPr>
        <w:t xml:space="preserve"> "collective bargaining rights,"</w:t>
      </w:r>
      <w:r w:rsidRPr="00703B68">
        <w:rPr>
          <w:rFonts w:ascii="Georgia" w:eastAsia="Calibri" w:hAnsi="Georgia"/>
          <w:color w:val="000000"/>
          <w:sz w:val="16"/>
        </w:rPr>
        <w:t xml:space="preserve"> Amalgamated Transit Union, Int'l, 2022 WL 17978627, at *14, </w:t>
      </w:r>
      <w:r w:rsidRPr="00703B68">
        <w:rPr>
          <w:rFonts w:ascii="Georgia" w:eastAsia="Calibri" w:hAnsi="Georgia"/>
          <w:color w:val="000000"/>
          <w:sz w:val="24"/>
          <w:u w:val="single"/>
        </w:rPr>
        <w:t xml:space="preserve">and </w:t>
      </w:r>
      <w:r w:rsidRPr="00703B68">
        <w:rPr>
          <w:rFonts w:ascii="Georgia" w:eastAsia="Calibri" w:hAnsi="Georgia"/>
          <w:b/>
          <w:iCs/>
          <w:color w:val="000000"/>
          <w:sz w:val="24"/>
          <w:u w:val="single"/>
        </w:rPr>
        <w:t>the term</w:t>
      </w:r>
      <w:r w:rsidRPr="00703B68">
        <w:rPr>
          <w:rFonts w:ascii="Georgia" w:eastAsia="Calibri" w:hAnsi="Georgia"/>
          <w:color w:val="000000"/>
          <w:sz w:val="24"/>
          <w:u w:val="single"/>
        </w:rPr>
        <w:t xml:space="preserve"> "collective bargaining" </w:t>
      </w:r>
      <w:r w:rsidRPr="00703B68">
        <w:rPr>
          <w:rFonts w:ascii="Georgia" w:eastAsia="Calibri" w:hAnsi="Georgia"/>
          <w:color w:val="000000"/>
          <w:sz w:val="24"/>
          <w:highlight w:val="yellow"/>
          <w:u w:val="single"/>
        </w:rPr>
        <w:t xml:space="preserve">is susceptible to </w:t>
      </w:r>
      <w:r w:rsidRPr="00703B68">
        <w:rPr>
          <w:rFonts w:ascii="Georgia" w:eastAsia="Calibri" w:hAnsi="Georgia"/>
          <w:b/>
          <w:iCs/>
          <w:color w:val="000000"/>
          <w:sz w:val="24"/>
          <w:highlight w:val="yellow"/>
          <w:u w:val="single"/>
        </w:rPr>
        <w:t>multiple interp</w:t>
      </w:r>
      <w:r w:rsidRPr="00703B68">
        <w:rPr>
          <w:rFonts w:ascii="Georgia" w:eastAsia="Calibri" w:hAnsi="Georgia"/>
          <w:color w:val="000000"/>
          <w:sz w:val="16"/>
        </w:rPr>
        <w:t>retation</w:t>
      </w:r>
      <w:r w:rsidRPr="00703B68">
        <w:rPr>
          <w:rFonts w:ascii="Georgia" w:eastAsia="Calibri" w:hAnsi="Georgia"/>
          <w:b/>
          <w:iCs/>
          <w:color w:val="000000"/>
          <w:sz w:val="24"/>
          <w:highlight w:val="yellow"/>
          <w:u w:val="single"/>
        </w:rPr>
        <w:t>s</w:t>
      </w:r>
      <w:r w:rsidRPr="00703B68">
        <w:rPr>
          <w:rFonts w:ascii="Georgia" w:eastAsia="Calibri" w:hAnsi="Georgia"/>
          <w:color w:val="000000"/>
          <w:sz w:val="16"/>
        </w:rPr>
        <w:t>, see Donovan, 767 F.2d at 949</w:t>
      </w:r>
      <w:r w:rsidRPr="00703B68">
        <w:rPr>
          <w:rFonts w:ascii="Georgia" w:eastAsia="Calibri" w:hAnsi="Georgia"/>
          <w:color w:val="000000"/>
          <w:sz w:val="16"/>
        </w:rPr>
        <w:softHyphen/>
        <w:t>50 (</w:t>
      </w:r>
      <w:r w:rsidRPr="00703B68">
        <w:rPr>
          <w:rFonts w:ascii="Georgia" w:eastAsia="Calibri" w:hAnsi="Georgia"/>
          <w:color w:val="000000"/>
          <w:sz w:val="24"/>
          <w:u w:val="single"/>
        </w:rPr>
        <w:t>noting</w:t>
      </w:r>
      <w:r w:rsidRPr="00703B68">
        <w:rPr>
          <w:rFonts w:ascii="Georgia" w:eastAsia="Calibri" w:hAnsi="Georgia"/>
          <w:color w:val="000000"/>
          <w:sz w:val="16"/>
        </w:rPr>
        <w:t xml:space="preserve"> that </w:t>
      </w:r>
      <w:r w:rsidRPr="00703B68">
        <w:rPr>
          <w:rFonts w:ascii="Georgia" w:eastAsia="Calibri" w:hAnsi="Georgia"/>
          <w:color w:val="000000"/>
          <w:sz w:val="24"/>
          <w:u w:val="single"/>
        </w:rPr>
        <w:t xml:space="preserve">"Congress used the phrase </w:t>
      </w:r>
      <w:r w:rsidRPr="00703B68">
        <w:rPr>
          <w:rFonts w:ascii="Georgia" w:eastAsia="Calibri" w:hAnsi="Georgia"/>
          <w:b/>
          <w:iCs/>
          <w:color w:val="000000"/>
          <w:sz w:val="24"/>
          <w:u w:val="single"/>
        </w:rPr>
        <w:t>generically</w:t>
      </w:r>
      <w:r w:rsidRPr="00703B68">
        <w:rPr>
          <w:rFonts w:ascii="Georgia" w:eastAsia="Calibri" w:hAnsi="Georgia"/>
          <w:color w:val="000000"/>
          <w:sz w:val="24"/>
          <w:u w:val="single"/>
        </w:rPr>
        <w:t xml:space="preserve">" </w:t>
      </w:r>
      <w:r w:rsidRPr="00703B68">
        <w:rPr>
          <w:rFonts w:ascii="Georgia" w:eastAsia="Calibri" w:hAnsi="Georgia"/>
          <w:color w:val="000000"/>
          <w:sz w:val="24"/>
          <w:highlight w:val="yellow"/>
          <w:u w:val="single"/>
        </w:rPr>
        <w:t>and</w:t>
      </w:r>
      <w:r w:rsidRPr="00703B68">
        <w:rPr>
          <w:rFonts w:ascii="Georgia" w:eastAsia="Calibri" w:hAnsi="Georgia"/>
          <w:color w:val="000000"/>
          <w:sz w:val="16"/>
        </w:rPr>
        <w:t xml:space="preserve"> "made it clear that federal labor policy would dictate [its] substantive meaning"); id. at 957 (MacKinnon, J. concurring) (explaining that "[c]ollective </w:t>
      </w:r>
      <w:r w:rsidRPr="00703B68">
        <w:rPr>
          <w:rFonts w:ascii="Georgia" w:eastAsia="Calibri" w:hAnsi="Georgia"/>
          <w:color w:val="000000"/>
          <w:sz w:val="24"/>
          <w:u w:val="single"/>
        </w:rPr>
        <w:t xml:space="preserve">bargaining </w:t>
      </w:r>
      <w:r w:rsidRPr="00703B68">
        <w:rPr>
          <w:rFonts w:ascii="Georgia" w:eastAsia="Calibri" w:hAnsi="Georgia"/>
          <w:color w:val="000000"/>
          <w:sz w:val="24"/>
          <w:highlight w:val="yellow"/>
          <w:u w:val="single"/>
        </w:rPr>
        <w:t xml:space="preserve">is not a </w:t>
      </w:r>
      <w:r w:rsidRPr="00703B68">
        <w:rPr>
          <w:rFonts w:ascii="Georgia" w:eastAsia="Calibri" w:hAnsi="Georgia"/>
          <w:b/>
          <w:iCs/>
          <w:color w:val="000000"/>
          <w:sz w:val="24"/>
          <w:highlight w:val="yellow"/>
          <w:u w:val="single"/>
        </w:rPr>
        <w:t>precise</w:t>
      </w:r>
      <w:r w:rsidRPr="00703B68">
        <w:rPr>
          <w:rFonts w:ascii="Georgia" w:eastAsia="Calibri" w:hAnsi="Georgia"/>
          <w:color w:val="000000"/>
          <w:sz w:val="24"/>
          <w:highlight w:val="yellow"/>
          <w:u w:val="single"/>
        </w:rPr>
        <w:t xml:space="preserve"> term</w:t>
      </w:r>
      <w:r w:rsidRPr="00703B68">
        <w:rPr>
          <w:rFonts w:ascii="Georgia" w:eastAsia="Calibri" w:hAnsi="Georgia"/>
          <w:color w:val="000000"/>
          <w:sz w:val="24"/>
          <w:u w:val="single"/>
        </w:rPr>
        <w:t>").</w:t>
      </w:r>
      <w:r w:rsidRPr="00703B68">
        <w:rPr>
          <w:rFonts w:ascii="Georgia" w:eastAsia="Calibri" w:hAnsi="Georgia"/>
          <w:color w:val="000000"/>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29E23C23"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6729CF32"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49FEB21E"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 xml:space="preserve">As the cases discussed above illustrate, </w:t>
      </w:r>
      <w:r w:rsidRPr="00703B68">
        <w:rPr>
          <w:rFonts w:ascii="Georgia" w:eastAsia="Calibri" w:hAnsi="Georgia"/>
          <w:color w:val="000000"/>
          <w:sz w:val="24"/>
          <w:u w:val="single"/>
        </w:rPr>
        <w:t xml:space="preserve">courts have </w:t>
      </w:r>
      <w:r w:rsidRPr="00703B68">
        <w:rPr>
          <w:rFonts w:ascii="Georgia" w:eastAsia="Calibri" w:hAnsi="Georgia"/>
          <w:b/>
          <w:iCs/>
          <w:color w:val="000000"/>
          <w:sz w:val="24"/>
          <w:u w:val="single"/>
        </w:rPr>
        <w:t>labored painstakingly</w:t>
      </w:r>
      <w:r w:rsidRPr="00703B68">
        <w:rPr>
          <w:rFonts w:ascii="Georgia" w:eastAsia="Calibri" w:hAnsi="Georgia"/>
          <w:color w:val="000000"/>
          <w:sz w:val="24"/>
          <w:u w:val="single"/>
        </w:rPr>
        <w:t xml:space="preserve"> to understand Congress's </w:t>
      </w:r>
      <w:r w:rsidRPr="00703B68">
        <w:rPr>
          <w:rFonts w:ascii="Georgia" w:eastAsia="Calibri" w:hAnsi="Georgia"/>
          <w:b/>
          <w:iCs/>
          <w:color w:val="000000"/>
          <w:sz w:val="24"/>
          <w:u w:val="single"/>
        </w:rPr>
        <w:t>meaning</w:t>
      </w:r>
      <w:r w:rsidRPr="00703B68">
        <w:rPr>
          <w:rFonts w:ascii="Georgia" w:eastAsia="Calibri" w:hAnsi="Georgia"/>
          <w:color w:val="000000"/>
          <w:sz w:val="16"/>
        </w:rPr>
        <w:t xml:space="preserve"> in § 5333(b). The Supreme Court of New Jersey even lamented that </w:t>
      </w:r>
      <w:r w:rsidRPr="00703B68">
        <w:rPr>
          <w:rFonts w:ascii="Georgia" w:eastAsia="Calibri" w:hAnsi="Georgia"/>
          <w:color w:val="000000"/>
          <w:sz w:val="24"/>
          <w:u w:val="single"/>
        </w:rPr>
        <w:t>"</w:t>
      </w:r>
      <w:r w:rsidRPr="00703B68">
        <w:rPr>
          <w:rFonts w:ascii="Georgia" w:eastAsia="Calibri" w:hAnsi="Georgia"/>
          <w:color w:val="000000"/>
          <w:sz w:val="24"/>
          <w:highlight w:val="yellow"/>
          <w:u w:val="single"/>
        </w:rPr>
        <w:t>[t]here is</w:t>
      </w:r>
      <w:r w:rsidRPr="00703B68">
        <w:rPr>
          <w:rFonts w:ascii="Georgia" w:eastAsia="Calibri" w:hAnsi="Georgia"/>
          <w:color w:val="000000"/>
          <w:sz w:val="24"/>
          <w:u w:val="single"/>
        </w:rPr>
        <w:t xml:space="preserve"> virtually </w:t>
      </w:r>
      <w:r w:rsidRPr="00703B68">
        <w:rPr>
          <w:rFonts w:ascii="Georgia" w:eastAsia="Calibri" w:hAnsi="Georgia"/>
          <w:b/>
          <w:iCs/>
          <w:color w:val="000000"/>
          <w:sz w:val="24"/>
          <w:highlight w:val="yellow"/>
          <w:u w:val="single"/>
        </w:rPr>
        <w:t>no guidance</w:t>
      </w:r>
      <w:r w:rsidRPr="00703B68">
        <w:rPr>
          <w:rFonts w:ascii="Georgia" w:eastAsia="Calibri" w:hAnsi="Georgia"/>
          <w:color w:val="000000"/>
          <w:sz w:val="24"/>
          <w:highlight w:val="yellow"/>
          <w:u w:val="single"/>
        </w:rPr>
        <w:t xml:space="preserve"> from</w:t>
      </w:r>
      <w:r w:rsidRPr="00703B68">
        <w:rPr>
          <w:rFonts w:ascii="Georgia" w:eastAsia="Calibri" w:hAnsi="Georgia"/>
          <w:color w:val="000000"/>
          <w:sz w:val="24"/>
          <w:u w:val="single"/>
        </w:rPr>
        <w:t xml:space="preserve"> the </w:t>
      </w:r>
      <w:r w:rsidRPr="00703B68">
        <w:rPr>
          <w:rFonts w:ascii="Georgia" w:eastAsia="Calibri" w:hAnsi="Georgia"/>
          <w:b/>
          <w:iCs/>
          <w:color w:val="000000"/>
          <w:sz w:val="24"/>
          <w:highlight w:val="yellow"/>
          <w:u w:val="single"/>
        </w:rPr>
        <w:t>case law</w:t>
      </w:r>
      <w:r w:rsidRPr="00703B68">
        <w:rPr>
          <w:rFonts w:ascii="Georgia" w:eastAsia="Calibri" w:hAnsi="Georgia"/>
          <w:color w:val="000000"/>
          <w:sz w:val="24"/>
          <w:u w:val="single"/>
        </w:rPr>
        <w:t xml:space="preserve">, legislative </w:t>
      </w:r>
      <w:r w:rsidRPr="00703B68">
        <w:rPr>
          <w:rFonts w:ascii="Georgia" w:eastAsia="Calibri" w:hAnsi="Georgia"/>
          <w:b/>
          <w:iCs/>
          <w:color w:val="000000"/>
          <w:sz w:val="24"/>
          <w:u w:val="single"/>
        </w:rPr>
        <w:t>history</w:t>
      </w:r>
      <w:r w:rsidRPr="00703B68">
        <w:rPr>
          <w:rFonts w:ascii="Georgia" w:eastAsia="Calibri" w:hAnsi="Georgia"/>
          <w:color w:val="000000"/>
          <w:sz w:val="24"/>
          <w:u w:val="single"/>
        </w:rPr>
        <w:t>, or</w:t>
      </w:r>
      <w:r w:rsidRPr="00703B68">
        <w:rPr>
          <w:rFonts w:ascii="Georgia" w:eastAsia="Calibri" w:hAnsi="Georgia"/>
          <w:color w:val="000000"/>
          <w:sz w:val="16"/>
        </w:rPr>
        <w:t xml:space="preserve"> documented </w:t>
      </w:r>
      <w:r w:rsidRPr="00703B68">
        <w:rPr>
          <w:rFonts w:ascii="Georgia" w:eastAsia="Calibri" w:hAnsi="Georgia"/>
          <w:color w:val="000000"/>
          <w:sz w:val="24"/>
          <w:u w:val="single"/>
        </w:rPr>
        <w:t>action</w:t>
      </w:r>
      <w:r w:rsidRPr="00703B68">
        <w:rPr>
          <w:rFonts w:ascii="Georgia" w:eastAsia="Calibri" w:hAnsi="Georgia"/>
          <w:color w:val="000000"/>
          <w:sz w:val="16"/>
        </w:rPr>
        <w:t xml:space="preserve"> by the [Department] </w:t>
      </w:r>
      <w:r w:rsidRPr="00703B68">
        <w:rPr>
          <w:rFonts w:ascii="Georgia" w:eastAsia="Calibri" w:hAnsi="Georgia"/>
          <w:b/>
          <w:iCs/>
          <w:color w:val="000000"/>
          <w:sz w:val="24"/>
          <w:highlight w:val="yellow"/>
          <w:u w:val="single"/>
        </w:rPr>
        <w:t>to aid</w:t>
      </w:r>
      <w:r w:rsidRPr="00703B68">
        <w:rPr>
          <w:rFonts w:ascii="Georgia" w:eastAsia="Calibri" w:hAnsi="Georgia"/>
          <w:color w:val="000000"/>
          <w:sz w:val="24"/>
          <w:u w:val="single"/>
        </w:rPr>
        <w:t xml:space="preserve"> in determining</w:t>
      </w:r>
      <w:r w:rsidRPr="00703B68">
        <w:rPr>
          <w:rFonts w:ascii="Georgia" w:eastAsia="Calibri" w:hAnsi="Georgia"/>
          <w:color w:val="000000"/>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4B03F387"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71A25895" w14:textId="77777777" w:rsidR="007B49B9" w:rsidRPr="00703B68" w:rsidRDefault="007B49B9" w:rsidP="007B49B9">
      <w:pPr>
        <w:spacing w:line="256" w:lineRule="auto"/>
        <w:rPr>
          <w:rFonts w:ascii="Georgia" w:eastAsia="Calibri" w:hAnsi="Georgia"/>
          <w:color w:val="000000"/>
          <w:sz w:val="16"/>
        </w:rPr>
      </w:pPr>
      <w:r w:rsidRPr="00703B68">
        <w:rPr>
          <w:rFonts w:ascii="Georgia" w:eastAsia="Calibri" w:hAnsi="Georgia"/>
          <w:color w:val="000000"/>
          <w:sz w:val="16"/>
        </w:rPr>
        <w:t>B. The Department of Labor's Actions Violate the APA.</w:t>
      </w:r>
    </w:p>
    <w:p w14:paraId="7C2D4476" w14:textId="77777777" w:rsidR="007B49B9" w:rsidRDefault="007B49B9" w:rsidP="007B49B9">
      <w:r w:rsidRPr="00703B68">
        <w:rPr>
          <w:rFonts w:ascii="Georgia" w:eastAsia="Calibri" w:hAnsi="Georgia"/>
          <w:color w:val="000000"/>
          <w:sz w:val="24"/>
          <w:highlight w:val="yellow"/>
          <w:u w:val="single"/>
        </w:rPr>
        <w:t>If</w:t>
      </w:r>
      <w:r w:rsidRPr="00703B68">
        <w:rPr>
          <w:rFonts w:ascii="Georgia" w:eastAsia="Calibri" w:hAnsi="Georgia"/>
          <w:color w:val="000000"/>
          <w:sz w:val="24"/>
          <w:u w:val="single"/>
        </w:rPr>
        <w:t xml:space="preserve"> the </w:t>
      </w:r>
      <w:r w:rsidRPr="00703B68">
        <w:rPr>
          <w:rFonts w:ascii="Georgia" w:eastAsia="Calibri" w:hAnsi="Georgia"/>
          <w:color w:val="000000"/>
          <w:sz w:val="24"/>
          <w:highlight w:val="yellow"/>
          <w:u w:val="single"/>
        </w:rPr>
        <w:t xml:space="preserve">Court </w:t>
      </w:r>
      <w:r w:rsidRPr="00703B68">
        <w:rPr>
          <w:rFonts w:ascii="Georgia" w:eastAsia="Calibri" w:hAnsi="Georgia"/>
          <w:b/>
          <w:iCs/>
          <w:color w:val="000000"/>
          <w:sz w:val="24"/>
          <w:highlight w:val="yellow"/>
          <w:u w:val="single"/>
        </w:rPr>
        <w:t>finds</w:t>
      </w:r>
      <w:r w:rsidRPr="00703B68">
        <w:rPr>
          <w:rFonts w:ascii="Georgia" w:eastAsia="Calibri" w:hAnsi="Georgia"/>
          <w:color w:val="000000"/>
          <w:sz w:val="16"/>
        </w:rPr>
        <w:t xml:space="preserve"> that § 5333(b) is not so ambiguous as to be unconstitutional, </w:t>
      </w:r>
      <w:r w:rsidRPr="00703B68">
        <w:rPr>
          <w:rFonts w:ascii="Georgia" w:eastAsia="Calibri" w:hAnsi="Georgia"/>
          <w:color w:val="000000"/>
          <w:sz w:val="24"/>
          <w:u w:val="single"/>
        </w:rPr>
        <w:t xml:space="preserve">the statute is </w:t>
      </w:r>
      <w:r w:rsidRPr="00703B68">
        <w:rPr>
          <w:rFonts w:ascii="Georgia" w:eastAsia="Calibri" w:hAnsi="Georgia"/>
          <w:b/>
          <w:iCs/>
          <w:color w:val="000000"/>
          <w:sz w:val="24"/>
          <w:u w:val="single"/>
        </w:rPr>
        <w:t>at a minimum</w:t>
      </w:r>
      <w:r w:rsidRPr="00703B68">
        <w:rPr>
          <w:rFonts w:ascii="Georgia" w:eastAsia="Calibri" w:hAnsi="Georgia"/>
          <w:color w:val="000000"/>
          <w:sz w:val="24"/>
          <w:u w:val="single"/>
        </w:rPr>
        <w:t xml:space="preserve"> susceptible to </w:t>
      </w:r>
      <w:r w:rsidRPr="00703B68">
        <w:rPr>
          <w:rFonts w:ascii="Georgia" w:eastAsia="Calibri" w:hAnsi="Georgia"/>
          <w:b/>
          <w:iCs/>
          <w:color w:val="000000"/>
          <w:sz w:val="24"/>
          <w:highlight w:val="yellow"/>
          <w:u w:val="single"/>
        </w:rPr>
        <w:t>multiple interp</w:t>
      </w:r>
      <w:r w:rsidRPr="00703B68">
        <w:rPr>
          <w:rFonts w:ascii="Georgia" w:eastAsia="Calibri" w:hAnsi="Georgia"/>
          <w:color w:val="000000"/>
          <w:sz w:val="16"/>
        </w:rPr>
        <w:t>retation</w:t>
      </w:r>
      <w:r w:rsidRPr="00703B68">
        <w:rPr>
          <w:rFonts w:ascii="Georgia" w:eastAsia="Calibri" w:hAnsi="Georgia"/>
          <w:b/>
          <w:iCs/>
          <w:color w:val="000000"/>
          <w:sz w:val="24"/>
          <w:highlight w:val="yellow"/>
          <w:u w:val="single"/>
        </w:rPr>
        <w:t>s</w:t>
      </w:r>
      <w:r w:rsidRPr="00703B68">
        <w:rPr>
          <w:rFonts w:ascii="Georgia" w:eastAsia="Calibri" w:hAnsi="Georgia"/>
          <w:color w:val="000000"/>
          <w:sz w:val="16"/>
        </w:rPr>
        <w:t xml:space="preserve">. As such, </w:t>
      </w:r>
      <w:r w:rsidRPr="00703B68">
        <w:rPr>
          <w:rFonts w:ascii="Georgia" w:eastAsia="Calibri" w:hAnsi="Georgia"/>
          <w:color w:val="000000"/>
          <w:sz w:val="24"/>
          <w:highlight w:val="yellow"/>
          <w:u w:val="single"/>
        </w:rPr>
        <w:t>the</w:t>
      </w:r>
      <w:r w:rsidRPr="00703B68">
        <w:rPr>
          <w:rFonts w:ascii="Georgia" w:eastAsia="Calibri" w:hAnsi="Georgia"/>
          <w:color w:val="000000"/>
          <w:sz w:val="16"/>
        </w:rPr>
        <w:t xml:space="preserve"> Spending Clause's </w:t>
      </w:r>
      <w:r w:rsidRPr="00703B68">
        <w:rPr>
          <w:rFonts w:ascii="Georgia" w:eastAsia="Calibri" w:hAnsi="Georgia"/>
          <w:color w:val="000000"/>
          <w:sz w:val="24"/>
          <w:u w:val="single"/>
        </w:rPr>
        <w:t>"</w:t>
      </w:r>
      <w:r w:rsidRPr="00703B68">
        <w:rPr>
          <w:rFonts w:ascii="Georgia" w:eastAsia="Calibri" w:hAnsi="Georgia"/>
          <w:b/>
          <w:iCs/>
          <w:color w:val="000000"/>
          <w:sz w:val="24"/>
          <w:highlight w:val="yellow"/>
          <w:u w:val="single"/>
        </w:rPr>
        <w:t>clear-statement rule</w:t>
      </w:r>
      <w:r w:rsidRPr="00703B68">
        <w:rPr>
          <w:rFonts w:ascii="Georgia" w:eastAsia="Calibri" w:hAnsi="Georgia"/>
          <w:color w:val="000000"/>
          <w:sz w:val="24"/>
          <w:u w:val="single"/>
        </w:rPr>
        <w:t xml:space="preserve">" would </w:t>
      </w:r>
      <w:r w:rsidRPr="00703B68">
        <w:rPr>
          <w:rFonts w:ascii="Georgia" w:eastAsia="Calibri" w:hAnsi="Georgia"/>
          <w:color w:val="000000"/>
          <w:sz w:val="24"/>
          <w:highlight w:val="yellow"/>
          <w:u w:val="single"/>
        </w:rPr>
        <w:t>require</w:t>
      </w:r>
      <w:r w:rsidRPr="00703B68">
        <w:rPr>
          <w:rFonts w:ascii="Georgia" w:eastAsia="Calibri" w:hAnsi="Georgia"/>
          <w:color w:val="000000"/>
          <w:sz w:val="24"/>
          <w:u w:val="single"/>
        </w:rPr>
        <w:t xml:space="preserve"> the </w:t>
      </w:r>
      <w:r w:rsidRPr="00703B68">
        <w:rPr>
          <w:rFonts w:ascii="Georgia" w:eastAsia="Calibri" w:hAnsi="Georgia"/>
          <w:color w:val="000000"/>
          <w:sz w:val="24"/>
          <w:highlight w:val="yellow"/>
          <w:u w:val="single"/>
        </w:rPr>
        <w:t>Court</w:t>
      </w:r>
      <w:r w:rsidRPr="00703B68">
        <w:rPr>
          <w:rFonts w:ascii="Georgia" w:eastAsia="Calibri" w:hAnsi="Georgia"/>
          <w:color w:val="000000"/>
          <w:sz w:val="24"/>
          <w:u w:val="single"/>
        </w:rPr>
        <w:t xml:space="preserve"> to </w:t>
      </w:r>
      <w:r w:rsidRPr="00703B68">
        <w:rPr>
          <w:rFonts w:ascii="Georgia" w:eastAsia="Calibri" w:hAnsi="Georgia"/>
          <w:color w:val="000000"/>
          <w:sz w:val="24"/>
          <w:highlight w:val="yellow"/>
          <w:u w:val="single"/>
        </w:rPr>
        <w:t>resolve</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 xml:space="preserve">any </w:t>
      </w:r>
      <w:r w:rsidRPr="00703B68">
        <w:rPr>
          <w:rFonts w:ascii="Georgia" w:eastAsia="Calibri" w:hAnsi="Georgia"/>
          <w:b/>
          <w:iCs/>
          <w:color w:val="000000"/>
          <w:sz w:val="24"/>
          <w:highlight w:val="yellow"/>
          <w:u w:val="single"/>
        </w:rPr>
        <w:t>ambiguity</w:t>
      </w:r>
      <w:r w:rsidRPr="00703B68">
        <w:rPr>
          <w:rFonts w:ascii="Georgia" w:eastAsia="Calibri" w:hAnsi="Georgia"/>
          <w:color w:val="000000"/>
          <w:sz w:val="24"/>
          <w:highlight w:val="yellow"/>
          <w:u w:val="single"/>
        </w:rPr>
        <w:t xml:space="preserve"> in</w:t>
      </w:r>
      <w:r w:rsidRPr="00703B68">
        <w:rPr>
          <w:rFonts w:ascii="Georgia" w:eastAsia="Calibri" w:hAnsi="Georgia"/>
          <w:color w:val="000000"/>
          <w:sz w:val="24"/>
          <w:u w:val="single"/>
        </w:rPr>
        <w:t xml:space="preserve"> Florida's </w:t>
      </w:r>
      <w:r w:rsidRPr="00703B68">
        <w:rPr>
          <w:rFonts w:ascii="Georgia" w:eastAsia="Calibri" w:hAnsi="Georgia"/>
          <w:b/>
          <w:iCs/>
          <w:color w:val="000000"/>
          <w:sz w:val="24"/>
          <w:highlight w:val="yellow"/>
          <w:u w:val="single"/>
        </w:rPr>
        <w:t>favor</w:t>
      </w:r>
      <w:r w:rsidRPr="00703B68">
        <w:rPr>
          <w:rFonts w:ascii="Georgia" w:eastAsia="Calibri" w:hAnsi="Georgia"/>
          <w:color w:val="000000"/>
          <w:sz w:val="16"/>
        </w:rPr>
        <w:t>. See Adams, 57 F.4th at 815</w:t>
      </w:r>
      <w:r w:rsidRPr="00703B68">
        <w:rPr>
          <w:rFonts w:ascii="Georgia" w:eastAsia="Calibri" w:hAnsi="Georgia"/>
          <w:color w:val="000000"/>
          <w:sz w:val="16"/>
        </w:rPr>
        <w:softHyphen/>
        <w:t>16. Stated differently, Florida should only be required to waive the requirements of SB 256 if § 5333(b) "unambiguously mean[s]" what the Department of Labor says it means. Id. at 816.</w:t>
      </w:r>
    </w:p>
    <w:p w14:paraId="6FA85847" w14:textId="77777777" w:rsidR="007B49B9" w:rsidRPr="00B80ED4" w:rsidRDefault="007B49B9" w:rsidP="007B49B9"/>
    <w:p w14:paraId="284F8DE9" w14:textId="77777777" w:rsidR="007B49B9" w:rsidRDefault="007B49B9" w:rsidP="007B49B9">
      <w:pPr>
        <w:pStyle w:val="Heading3"/>
      </w:pPr>
      <w:r>
        <w:t>T-Workers-Everybody</w:t>
      </w:r>
    </w:p>
    <w:p w14:paraId="6EFC9A04" w14:textId="77777777" w:rsidR="007B49B9" w:rsidRPr="00703B68" w:rsidRDefault="007B49B9" w:rsidP="007B49B9">
      <w:pPr>
        <w:spacing w:line="256" w:lineRule="auto"/>
        <w:rPr>
          <w:rFonts w:ascii="Georgia" w:eastAsia="Calibri" w:hAnsi="Georgia"/>
          <w:b/>
          <w:iCs/>
          <w:sz w:val="24"/>
        </w:rPr>
      </w:pPr>
    </w:p>
    <w:p w14:paraId="6BAD6CEF" w14:textId="77777777" w:rsidR="007B49B9" w:rsidRPr="00703B68" w:rsidRDefault="007B49B9" w:rsidP="007B49B9">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---affs must defend all workers within </w:t>
      </w:r>
      <w:r w:rsidRPr="00703B68">
        <w:rPr>
          <w:rFonts w:ascii="Georgia" w:eastAsia="Times New Roman" w:hAnsi="Georgia" w:cs="Times New Roman"/>
          <w:b/>
          <w:iCs/>
          <w:sz w:val="26"/>
          <w:u w:val="single"/>
        </w:rPr>
        <w:t>a category</w:t>
      </w:r>
      <w:r w:rsidRPr="00703B68">
        <w:rPr>
          <w:rFonts w:ascii="Georgia" w:eastAsia="Times New Roman" w:hAnsi="Georgia" w:cs="Times New Roman"/>
          <w:b/>
          <w:iCs/>
          <w:sz w:val="26"/>
        </w:rPr>
        <w:t xml:space="preserve"> of workers</w:t>
      </w:r>
    </w:p>
    <w:p w14:paraId="7738F2CC" w14:textId="77777777" w:rsidR="007B49B9" w:rsidRPr="00703B68" w:rsidRDefault="007B49B9" w:rsidP="007B49B9">
      <w:pPr>
        <w:spacing w:line="256" w:lineRule="auto"/>
        <w:rPr>
          <w:rFonts w:ascii="Georgia" w:eastAsia="Calibri" w:hAnsi="Georgia"/>
          <w:sz w:val="24"/>
        </w:rPr>
      </w:pPr>
      <w:r w:rsidRPr="00703B68">
        <w:rPr>
          <w:rFonts w:ascii="Georgia" w:eastAsia="Calibri" w:hAnsi="Georgia"/>
          <w:b/>
          <w:bCs/>
          <w:sz w:val="26"/>
        </w:rPr>
        <w:t>California 23</w:t>
      </w:r>
      <w:r w:rsidRPr="00703B68">
        <w:rPr>
          <w:rFonts w:ascii="Georgia" w:eastAsia="Calibri" w:hAnsi="Georgia"/>
          <w:sz w:val="24"/>
        </w:rPr>
        <w:t xml:space="preserve"> [District Court for the Central District of California, Camarena-Regalado v. S. Cal. Permanente Med. Grp., 2023 U.S. Dist. LEXIS 170479]</w:t>
      </w:r>
    </w:p>
    <w:p w14:paraId="5EC7848D" w14:textId="77777777" w:rsidR="007B49B9" w:rsidRPr="00703B68" w:rsidRDefault="007B49B9" w:rsidP="007B49B9">
      <w:pPr>
        <w:spacing w:line="256" w:lineRule="auto"/>
        <w:rPr>
          <w:rFonts w:ascii="Georgia" w:eastAsia="Calibri" w:hAnsi="Georgia"/>
          <w:sz w:val="14"/>
        </w:rPr>
      </w:pPr>
      <w:r w:rsidRPr="00703B68">
        <w:rPr>
          <w:rFonts w:ascii="Georgia" w:eastAsia="Calibri" w:hAnsi="Georgia"/>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703B68">
        <w:rPr>
          <w:rFonts w:ascii="Georgia" w:eastAsia="Calibri" w:hAnsi="Georgia"/>
          <w:sz w:val="24"/>
          <w:u w:val="single"/>
        </w:rPr>
        <w:t xml:space="preserve">it is </w:t>
      </w:r>
      <w:r w:rsidRPr="00703B68">
        <w:rPr>
          <w:rFonts w:ascii="Georgia" w:eastAsia="Calibri" w:hAnsi="Georgia"/>
          <w:b/>
          <w:iCs/>
          <w:sz w:val="24"/>
          <w:u w:val="single"/>
        </w:rPr>
        <w:t>not</w:t>
      </w:r>
      <w:r w:rsidRPr="00703B68">
        <w:rPr>
          <w:rFonts w:ascii="Georgia" w:eastAsia="Calibri" w:hAnsi="Georgia"/>
          <w:sz w:val="24"/>
          <w:u w:val="single"/>
        </w:rPr>
        <w:t xml:space="preserve"> evident that they apply to this Court's reading</w:t>
      </w:r>
      <w:r w:rsidRPr="00703B68">
        <w:rPr>
          <w:rFonts w:ascii="Georgia" w:eastAsia="Calibri" w:hAnsi="Georgia"/>
          <w:sz w:val="14"/>
        </w:rPr>
        <w:t xml:space="preserve"> of § 514, </w:t>
      </w:r>
      <w:r w:rsidRPr="00703B68">
        <w:rPr>
          <w:rFonts w:ascii="Georgia" w:eastAsia="Calibri" w:hAnsi="Georgia"/>
          <w:sz w:val="24"/>
          <w:u w:val="single"/>
        </w:rPr>
        <w:t xml:space="preserve">namely that </w:t>
      </w:r>
      <w:r w:rsidRPr="00703B68">
        <w:rPr>
          <w:rFonts w:ascii="Georgia" w:eastAsia="Calibri" w:hAnsi="Georgia"/>
          <w:sz w:val="24"/>
          <w:highlight w:val="yellow"/>
          <w:u w:val="single"/>
        </w:rPr>
        <w:t xml:space="preserve">the plural terms 'the </w:t>
      </w:r>
      <w:r w:rsidRPr="00703B68">
        <w:rPr>
          <w:rFonts w:ascii="Georgia" w:eastAsia="Calibri" w:hAnsi="Georgia"/>
          <w:b/>
          <w:iCs/>
          <w:sz w:val="24"/>
          <w:highlight w:val="yellow"/>
          <w:u w:val="single"/>
        </w:rPr>
        <w:t>employees'</w:t>
      </w:r>
      <w:r w:rsidRPr="00703B68">
        <w:rPr>
          <w:rFonts w:ascii="Georgia" w:eastAsia="Calibri" w:hAnsi="Georgia"/>
          <w:sz w:val="14"/>
        </w:rPr>
        <w:t xml:space="preserve"> </w:t>
      </w:r>
      <w:r w:rsidRPr="00703B68">
        <w:rPr>
          <w:rFonts w:ascii="Georgia" w:eastAsia="Calibri" w:hAnsi="Georgia"/>
          <w:sz w:val="24"/>
          <w:u w:val="single"/>
        </w:rPr>
        <w:t xml:space="preserve">and 'those </w:t>
      </w:r>
      <w:r w:rsidRPr="00703B68">
        <w:rPr>
          <w:rFonts w:ascii="Georgia" w:eastAsia="Calibri" w:hAnsi="Georgia"/>
          <w:b/>
          <w:iCs/>
          <w:sz w:val="24"/>
          <w:u w:val="single"/>
        </w:rPr>
        <w:t>employees'</w:t>
      </w:r>
      <w:r w:rsidRPr="00703B68">
        <w:rPr>
          <w:rFonts w:ascii="Georgia" w:eastAsia="Calibri" w:hAnsi="Georgia"/>
          <w:sz w:val="14"/>
        </w:rPr>
        <w:t xml:space="preserve"> </w:t>
      </w:r>
      <w:r w:rsidRPr="00703B68">
        <w:rPr>
          <w:rFonts w:ascii="Georgia" w:eastAsia="Calibri" w:hAnsi="Georgia"/>
          <w:sz w:val="24"/>
          <w:highlight w:val="yellow"/>
          <w:u w:val="single"/>
        </w:rPr>
        <w:t xml:space="preserve">refer </w:t>
      </w:r>
      <w:r w:rsidRPr="00703B68">
        <w:rPr>
          <w:rFonts w:ascii="Georgia" w:eastAsia="Calibri" w:hAnsi="Georgia"/>
          <w:b/>
          <w:iCs/>
          <w:sz w:val="24"/>
          <w:highlight w:val="yellow"/>
          <w:u w:val="single"/>
        </w:rPr>
        <w:t>not</w:t>
      </w:r>
      <w:r w:rsidRPr="00703B68">
        <w:rPr>
          <w:rFonts w:ascii="Georgia" w:eastAsia="Calibri" w:hAnsi="Georgia"/>
          <w:sz w:val="24"/>
          <w:szCs w:val="32"/>
          <w:highlight w:val="yellow"/>
          <w:u w:val="single"/>
        </w:rPr>
        <w:t xml:space="preserve"> </w:t>
      </w:r>
      <w:r w:rsidRPr="00703B68">
        <w:rPr>
          <w:rFonts w:ascii="Georgia" w:eastAsia="Calibri" w:hAnsi="Georgia"/>
          <w:sz w:val="24"/>
          <w:highlight w:val="yellow"/>
          <w:u w:val="single"/>
        </w:rPr>
        <w:t xml:space="preserve">to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of the employees</w:t>
      </w:r>
      <w:r w:rsidRPr="00703B68">
        <w:rPr>
          <w:rFonts w:ascii="Georgia" w:eastAsia="Calibri" w:hAnsi="Georgia"/>
          <w:sz w:val="14"/>
          <w:szCs w:val="32"/>
        </w:rPr>
        <w:t xml:space="preserve"> </w:t>
      </w:r>
      <w:r w:rsidRPr="00703B68">
        <w:rPr>
          <w:rFonts w:ascii="Georgia" w:eastAsia="Calibri" w:hAnsi="Georgia"/>
          <w:sz w:val="14"/>
        </w:rPr>
        <w:t xml:space="preserve">covered by a CBA </w:t>
      </w:r>
      <w:r w:rsidRPr="00703B68">
        <w:rPr>
          <w:rFonts w:ascii="Georgia" w:eastAsia="Calibri" w:hAnsi="Georgia"/>
          <w:sz w:val="24"/>
          <w:highlight w:val="yellow"/>
          <w:u w:val="single"/>
        </w:rPr>
        <w:t>but</w:t>
      </w:r>
      <w:r w:rsidRPr="00703B68">
        <w:rPr>
          <w:rFonts w:ascii="Georgia" w:eastAsia="Calibri" w:hAnsi="Georgia"/>
          <w:sz w:val="14"/>
        </w:rPr>
        <w:t xml:space="preserve"> to </w:t>
      </w:r>
      <w:r w:rsidRPr="00703B68">
        <w:rPr>
          <w:rFonts w:ascii="Georgia" w:eastAsia="Calibri" w:hAnsi="Georgia"/>
          <w:sz w:val="24"/>
          <w:highlight w:val="yellow"/>
          <w:u w:val="single"/>
        </w:rPr>
        <w:t xml:space="preserve">all employees </w:t>
      </w:r>
      <w:r w:rsidRPr="00703B68">
        <w:rPr>
          <w:rFonts w:ascii="Georgia" w:eastAsia="Calibri" w:hAnsi="Georgia"/>
          <w:b/>
          <w:iCs/>
          <w:sz w:val="24"/>
          <w:highlight w:val="yellow"/>
          <w:u w:val="single"/>
        </w:rPr>
        <w:t>within the</w:t>
      </w:r>
      <w:r w:rsidRPr="00703B68">
        <w:rPr>
          <w:rFonts w:ascii="Georgia" w:eastAsia="Calibri" w:hAnsi="Georgia"/>
          <w:b/>
          <w:iCs/>
          <w:sz w:val="24"/>
          <w:u w:val="single"/>
        </w:rPr>
        <w:t xml:space="preserve"> </w:t>
      </w:r>
      <w:r w:rsidRPr="00703B68">
        <w:rPr>
          <w:rFonts w:ascii="Georgia" w:eastAsia="Calibri" w:hAnsi="Georgia"/>
          <w:b/>
          <w:iCs/>
          <w:sz w:val="24"/>
          <w:highlight w:val="yellow"/>
          <w:u w:val="single"/>
        </w:rPr>
        <w:t>same classification</w:t>
      </w:r>
      <w:r w:rsidRPr="00703B68">
        <w:rPr>
          <w:rFonts w:ascii="Georgia" w:eastAsia="Calibri" w:hAnsi="Georgia"/>
          <w:sz w:val="14"/>
          <w:szCs w:val="32"/>
        </w:rPr>
        <w:t xml:space="preserve"> </w:t>
      </w:r>
      <w:r w:rsidRPr="00703B68">
        <w:rPr>
          <w:rFonts w:ascii="Georgia" w:eastAsia="Calibri" w:hAnsi="Georgia"/>
          <w:sz w:val="14"/>
        </w:rPr>
        <w:t>as the employee bringing the action." Id.</w:t>
      </w:r>
    </w:p>
    <w:p w14:paraId="27350C96" w14:textId="77777777" w:rsidR="007B49B9" w:rsidRPr="00857BE2" w:rsidRDefault="007B49B9" w:rsidP="007B49B9">
      <w:pPr>
        <w:keepNext/>
        <w:keepLines/>
        <w:spacing w:before="40" w:line="256" w:lineRule="auto"/>
        <w:outlineLvl w:val="3"/>
        <w:rPr>
          <w:rFonts w:ascii="Georgia" w:eastAsia="Times New Roman" w:hAnsi="Georgia" w:cs="Times New Roman"/>
          <w:sz w:val="26"/>
        </w:rPr>
      </w:pPr>
      <w:r w:rsidRPr="00857BE2">
        <w:rPr>
          <w:rFonts w:ascii="Georgia" w:eastAsia="Times New Roman" w:hAnsi="Georgia" w:cs="Times New Roman"/>
          <w:b/>
          <w:iCs/>
          <w:sz w:val="26"/>
        </w:rPr>
        <w:t xml:space="preserve">‘Workers’ mean </w:t>
      </w:r>
      <w:r w:rsidRPr="00857BE2">
        <w:rPr>
          <w:rFonts w:ascii="Georgia" w:eastAsia="Times New Roman" w:hAnsi="Georgia" w:cs="Times New Roman"/>
          <w:b/>
          <w:iCs/>
          <w:sz w:val="26"/>
          <w:u w:val="single"/>
        </w:rPr>
        <w:t>any worker</w:t>
      </w:r>
      <w:r w:rsidRPr="00857BE2">
        <w:rPr>
          <w:rFonts w:ascii="Georgia" w:eastAsia="Times New Roman" w:hAnsi="Georgia" w:cs="Times New Roman"/>
          <w:b/>
          <w:iCs/>
          <w:sz w:val="26"/>
        </w:rPr>
        <w:t xml:space="preserve">. </w:t>
      </w:r>
      <w:r w:rsidRPr="00857BE2">
        <w:rPr>
          <w:rFonts w:ascii="Georgia" w:eastAsia="Times New Roman" w:hAnsi="Georgia" w:cs="Times New Roman"/>
          <w:bCs/>
          <w:iCs/>
          <w:sz w:val="26"/>
        </w:rPr>
        <w:t xml:space="preserve">It’s the </w:t>
      </w:r>
      <w:r w:rsidRPr="00857BE2">
        <w:rPr>
          <w:rFonts w:ascii="Georgia" w:eastAsia="Times New Roman" w:hAnsi="Georgia" w:cs="Times New Roman"/>
          <w:bCs/>
          <w:iCs/>
          <w:sz w:val="26"/>
          <w:u w:val="single"/>
        </w:rPr>
        <w:t>plural</w:t>
      </w:r>
      <w:r w:rsidRPr="00857BE2">
        <w:rPr>
          <w:rFonts w:ascii="Georgia" w:eastAsia="Times New Roman" w:hAnsi="Georgia" w:cs="Times New Roman"/>
          <w:bCs/>
          <w:iCs/>
          <w:sz w:val="26"/>
        </w:rPr>
        <w:t xml:space="preserve"> of ‘worker!’</w:t>
      </w:r>
    </w:p>
    <w:p w14:paraId="39309788" w14:textId="77777777" w:rsidR="007B49B9" w:rsidRPr="00857BE2" w:rsidRDefault="007B49B9" w:rsidP="007B49B9">
      <w:pPr>
        <w:spacing w:line="256" w:lineRule="auto"/>
        <w:rPr>
          <w:rFonts w:ascii="Georgia" w:eastAsia="Times New Roman" w:hAnsi="Georgia" w:cs="Times New Roman"/>
          <w:b/>
          <w:iCs/>
          <w:sz w:val="26"/>
        </w:rPr>
      </w:pPr>
      <w:r w:rsidRPr="00857BE2">
        <w:rPr>
          <w:rFonts w:ascii="Georgia" w:eastAsia="Calibri" w:hAnsi="Georgia"/>
          <w:sz w:val="24"/>
        </w:rPr>
        <w:t xml:space="preserve">Ramona </w:t>
      </w:r>
      <w:r w:rsidRPr="00857BE2">
        <w:rPr>
          <w:rFonts w:ascii="Georgia" w:eastAsia="Calibri" w:hAnsi="Georgia"/>
          <w:b/>
          <w:bCs/>
          <w:sz w:val="26"/>
        </w:rPr>
        <w:t>Manglona 24</w:t>
      </w:r>
      <w:r w:rsidRPr="00857BE2">
        <w:rPr>
          <w:rFonts w:ascii="Georgia" w:eastAsia="Calibri" w:hAnsi="Georgia"/>
          <w:sz w:val="24"/>
        </w:rPr>
        <w:t>. Chief district judge for the Northern Mariana Islands. "Lilles v. J.C. Tenorio Enter." 2024 U.S. Dist. LEXIS 114723.</w:t>
      </w:r>
    </w:p>
    <w:p w14:paraId="1832095C" w14:textId="77777777" w:rsidR="007B49B9" w:rsidRPr="00857BE2" w:rsidRDefault="007B49B9" w:rsidP="007B49B9">
      <w:pPr>
        <w:spacing w:line="256" w:lineRule="auto"/>
        <w:rPr>
          <w:rFonts w:ascii="Georgia" w:eastAsia="Times New Roman" w:hAnsi="Georgia" w:cs="Times New Roman"/>
          <w:b/>
          <w:iCs/>
          <w:sz w:val="16"/>
        </w:rPr>
      </w:pPr>
      <w:r w:rsidRPr="00857BE2">
        <w:rPr>
          <w:rFonts w:ascii="Georgia" w:eastAsia="Calibri" w:hAnsi="Georgia"/>
          <w:sz w:val="16"/>
        </w:rPr>
        <w:t>B. The Workforce Act (48 U.S.C. § 1806(d))</w:t>
      </w:r>
    </w:p>
    <w:p w14:paraId="529DD6CD" w14:textId="77777777" w:rsidR="007B49B9" w:rsidRPr="00857BE2" w:rsidRDefault="007B49B9" w:rsidP="007B49B9">
      <w:pPr>
        <w:spacing w:line="256" w:lineRule="auto"/>
        <w:rPr>
          <w:rFonts w:ascii="Georgia" w:eastAsia="Times New Roman" w:hAnsi="Georgia" w:cs="Times New Roman"/>
          <w:b/>
          <w:iCs/>
          <w:sz w:val="16"/>
        </w:rPr>
      </w:pPr>
      <w:r w:rsidRPr="00857BE2">
        <w:rPr>
          <w:rFonts w:ascii="Georgia" w:eastAsia="Calibri" w:hAnsi="Georgia"/>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857BE2">
        <w:rPr>
          <w:rFonts w:ascii="Georgia" w:eastAsia="Calibri" w:hAnsi="Georgia"/>
          <w:b/>
          <w:iCs/>
          <w:sz w:val="24"/>
          <w:u w:val="single"/>
        </w:rPr>
        <w:t xml:space="preserve">U.S. </w:t>
      </w:r>
      <w:r w:rsidRPr="007D1E3D">
        <w:rPr>
          <w:rFonts w:ascii="Georgia" w:eastAsia="Calibri" w:hAnsi="Georgia"/>
          <w:b/>
          <w:iCs/>
          <w:sz w:val="24"/>
          <w:highlight w:val="yellow"/>
          <w:u w:val="single"/>
        </w:rPr>
        <w:t>workers</w:t>
      </w:r>
    </w:p>
    <w:p w14:paraId="0C466226" w14:textId="77777777" w:rsidR="007B49B9" w:rsidRPr="00857BE2" w:rsidRDefault="007B49B9" w:rsidP="007B49B9">
      <w:pPr>
        <w:spacing w:line="256" w:lineRule="auto"/>
        <w:rPr>
          <w:rFonts w:ascii="Georgia" w:eastAsia="Times New Roman" w:hAnsi="Georgia" w:cs="Times New Roman"/>
          <w:b/>
          <w:iCs/>
          <w:sz w:val="16"/>
        </w:rPr>
      </w:pPr>
      <w:r w:rsidRPr="00857BE2">
        <w:rPr>
          <w:rFonts w:ascii="Georgia" w:eastAsia="Calibri" w:hAnsi="Georgia"/>
          <w:sz w:val="16"/>
        </w:rPr>
        <w:t>&lt;Footnote begins&gt;</w:t>
      </w:r>
    </w:p>
    <w:p w14:paraId="032FFFF5" w14:textId="77777777" w:rsidR="007B49B9" w:rsidRPr="00857BE2" w:rsidRDefault="007B49B9" w:rsidP="007B49B9">
      <w:pPr>
        <w:spacing w:line="256" w:lineRule="auto"/>
        <w:rPr>
          <w:rFonts w:ascii="Georgia" w:eastAsia="Times New Roman" w:hAnsi="Georgia" w:cs="Times New Roman"/>
          <w:b/>
          <w:iCs/>
          <w:sz w:val="16"/>
        </w:rPr>
      </w:pPr>
      <w:r w:rsidRPr="00857BE2">
        <w:rPr>
          <w:rFonts w:ascii="Georgia" w:eastAsia="Calibri" w:hAnsi="Georgia"/>
          <w:sz w:val="16"/>
        </w:rPr>
        <w:t>"</w:t>
      </w:r>
      <w:r w:rsidRPr="00857BE2">
        <w:rPr>
          <w:rFonts w:ascii="Georgia" w:eastAsia="Calibri" w:hAnsi="Georgia"/>
          <w:sz w:val="24"/>
          <w:u w:val="single"/>
        </w:rPr>
        <w:t>The term</w:t>
      </w:r>
      <w:r w:rsidRPr="00857BE2">
        <w:rPr>
          <w:rFonts w:ascii="Georgia" w:eastAsia="Calibri" w:hAnsi="Georgia"/>
          <w:sz w:val="16"/>
        </w:rPr>
        <w:t xml:space="preserve"> 'United States worker' </w:t>
      </w:r>
      <w:r w:rsidRPr="007D1E3D">
        <w:rPr>
          <w:rFonts w:ascii="Georgia" w:eastAsia="Calibri" w:hAnsi="Georgia"/>
          <w:sz w:val="24"/>
          <w:highlight w:val="yellow"/>
          <w:u w:val="single"/>
        </w:rPr>
        <w:t>mean</w:t>
      </w:r>
      <w:r w:rsidRPr="00857BE2">
        <w:rPr>
          <w:rFonts w:ascii="Georgia" w:eastAsia="Calibri" w:hAnsi="Georgia"/>
          <w:sz w:val="24"/>
          <w:u w:val="single"/>
        </w:rPr>
        <w:t xml:space="preserve">s </w:t>
      </w:r>
      <w:r w:rsidRPr="007D1E3D">
        <w:rPr>
          <w:rFonts w:ascii="Georgia" w:eastAsia="Calibri" w:hAnsi="Georgia"/>
          <w:b/>
          <w:iCs/>
          <w:sz w:val="24"/>
          <w:highlight w:val="yellow"/>
          <w:u w:val="single"/>
        </w:rPr>
        <w:t>any</w:t>
      </w:r>
      <w:r w:rsidRPr="007D1E3D">
        <w:rPr>
          <w:rFonts w:ascii="Georgia" w:eastAsia="Calibri" w:hAnsi="Georgia"/>
          <w:sz w:val="24"/>
          <w:highlight w:val="yellow"/>
          <w:u w:val="single"/>
        </w:rPr>
        <w:t xml:space="preserve"> worker who is</w:t>
      </w:r>
      <w:r w:rsidRPr="00857BE2">
        <w:rPr>
          <w:rFonts w:ascii="Georgia" w:eastAsia="Calibri" w:hAnsi="Georgia"/>
          <w:sz w:val="16"/>
        </w:rPr>
        <w:t xml:space="preserve">-- (A) </w:t>
      </w:r>
      <w:r w:rsidRPr="007D1E3D">
        <w:rPr>
          <w:rFonts w:ascii="Georgia" w:eastAsia="Calibri" w:hAnsi="Georgia"/>
          <w:sz w:val="24"/>
          <w:highlight w:val="yellow"/>
          <w:u w:val="single"/>
        </w:rPr>
        <w:t xml:space="preserve">a </w:t>
      </w:r>
      <w:r w:rsidRPr="007D1E3D">
        <w:rPr>
          <w:rFonts w:ascii="Georgia" w:eastAsia="Calibri" w:hAnsi="Georgia"/>
          <w:b/>
          <w:iCs/>
          <w:sz w:val="24"/>
          <w:highlight w:val="yellow"/>
          <w:u w:val="single"/>
        </w:rPr>
        <w:t>citizen</w:t>
      </w:r>
      <w:r w:rsidRPr="00857BE2">
        <w:rPr>
          <w:rFonts w:ascii="Georgia" w:eastAsia="Calibri" w:hAnsi="Georgia"/>
          <w:b/>
          <w:iCs/>
          <w:sz w:val="24"/>
          <w:u w:val="single"/>
        </w:rPr>
        <w:t xml:space="preserve"> or national</w:t>
      </w:r>
      <w:r w:rsidRPr="00857BE2">
        <w:rPr>
          <w:rFonts w:ascii="Georgia" w:eastAsia="Calibri" w:hAnsi="Georgia"/>
          <w:sz w:val="16"/>
        </w:rPr>
        <w:t xml:space="preserve"> of the United States; (B) an alien who has been </w:t>
      </w:r>
      <w:r w:rsidRPr="00857BE2">
        <w:rPr>
          <w:rFonts w:ascii="Georgia" w:eastAsia="Calibri" w:hAnsi="Georgia"/>
          <w:b/>
          <w:iCs/>
          <w:sz w:val="24"/>
          <w:u w:val="single"/>
        </w:rPr>
        <w:t xml:space="preserve">lawfully </w:t>
      </w:r>
      <w:r w:rsidRPr="007D1E3D">
        <w:rPr>
          <w:rFonts w:ascii="Georgia" w:eastAsia="Calibri" w:hAnsi="Georgia"/>
          <w:b/>
          <w:iCs/>
          <w:sz w:val="24"/>
          <w:highlight w:val="yellow"/>
          <w:u w:val="single"/>
        </w:rPr>
        <w:t>admitted</w:t>
      </w:r>
      <w:r w:rsidRPr="00857BE2">
        <w:rPr>
          <w:rFonts w:ascii="Georgia" w:eastAsia="Calibri" w:hAnsi="Georgia"/>
          <w:sz w:val="16"/>
        </w:rPr>
        <w:t xml:space="preserve"> for permanent residence; </w:t>
      </w:r>
      <w:r w:rsidRPr="007D1E3D">
        <w:rPr>
          <w:rFonts w:ascii="Georgia" w:eastAsia="Calibri" w:hAnsi="Georgia"/>
          <w:sz w:val="24"/>
          <w:highlight w:val="yellow"/>
          <w:u w:val="single"/>
        </w:rPr>
        <w:t>or</w:t>
      </w:r>
      <w:r w:rsidRPr="00857BE2">
        <w:rPr>
          <w:rFonts w:ascii="Georgia" w:eastAsia="Calibri" w:hAnsi="Georgia"/>
          <w:sz w:val="16"/>
        </w:rPr>
        <w:t xml:space="preserve"> (C) </w:t>
      </w:r>
      <w:r w:rsidRPr="007D1E3D">
        <w:rPr>
          <w:rFonts w:ascii="Georgia" w:eastAsia="Calibri" w:hAnsi="Georgia"/>
          <w:sz w:val="24"/>
          <w:highlight w:val="yellow"/>
          <w:u w:val="single"/>
        </w:rPr>
        <w:t xml:space="preserve">a </w:t>
      </w:r>
      <w:r w:rsidRPr="00857BE2">
        <w:rPr>
          <w:rFonts w:ascii="Georgia" w:eastAsia="Calibri" w:hAnsi="Georgia"/>
          <w:b/>
          <w:iCs/>
          <w:sz w:val="24"/>
          <w:u w:val="single"/>
        </w:rPr>
        <w:t>citizen</w:t>
      </w:r>
      <w:r w:rsidRPr="007D1E3D">
        <w:rPr>
          <w:rFonts w:ascii="Georgia" w:eastAsia="Calibri" w:hAnsi="Georgia"/>
          <w:sz w:val="24"/>
          <w:highlight w:val="yellow"/>
          <w:u w:val="single"/>
        </w:rPr>
        <w:t xml:space="preserve"> of</w:t>
      </w:r>
      <w:r w:rsidRPr="00857BE2">
        <w:rPr>
          <w:rFonts w:ascii="Georgia" w:eastAsia="Calibri" w:hAnsi="Georgia"/>
          <w:sz w:val="16"/>
        </w:rPr>
        <w:t xml:space="preserve"> the Republic of the Marshall Islands, the Federated States of Micronesia, or the Republic of Palau (known collectively as </w:t>
      </w:r>
      <w:r w:rsidRPr="007D1E3D">
        <w:rPr>
          <w:rFonts w:ascii="Georgia" w:eastAsia="Calibri" w:hAnsi="Georgia"/>
          <w:sz w:val="24"/>
          <w:highlight w:val="yellow"/>
          <w:u w:val="single"/>
        </w:rPr>
        <w:t>the 'Freely Associated States'</w:t>
      </w:r>
      <w:r w:rsidRPr="00857BE2">
        <w:rPr>
          <w:rFonts w:ascii="Georgia" w:eastAsia="Calibri" w:hAnsi="Georgia"/>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37B1DAA" w14:textId="77777777" w:rsidR="007B49B9" w:rsidRPr="007D1E3D" w:rsidRDefault="007B49B9" w:rsidP="007B49B9">
      <w:pPr>
        <w:spacing w:line="256" w:lineRule="auto"/>
        <w:rPr>
          <w:rFonts w:ascii="Georgia" w:eastAsia="Calibri" w:hAnsi="Georgia"/>
          <w:sz w:val="16"/>
        </w:rPr>
      </w:pPr>
      <w:r w:rsidRPr="00857BE2">
        <w:rPr>
          <w:rFonts w:ascii="Georgia" w:eastAsia="Calibri" w:hAnsi="Georgia"/>
          <w:sz w:val="16"/>
        </w:rPr>
        <w:t>&lt;Footnote ends&gt;</w:t>
      </w:r>
    </w:p>
    <w:p w14:paraId="052DDD6D" w14:textId="77777777" w:rsidR="007B49B9" w:rsidRDefault="007B49B9" w:rsidP="007B49B9">
      <w:pPr>
        <w:spacing w:line="256" w:lineRule="auto"/>
        <w:rPr>
          <w:rFonts w:ascii="Georgia" w:eastAsia="Calibri" w:hAnsi="Georgia"/>
          <w:sz w:val="16"/>
        </w:rPr>
      </w:pPr>
      <w:r w:rsidRPr="00857BE2">
        <w:rPr>
          <w:rFonts w:ascii="Georgia" w:eastAsia="Calibri" w:hAnsi="Georgia"/>
          <w:sz w:val="16"/>
        </w:rPr>
        <w:t xml:space="preserve"> willing, able, and qualified to perform the services and (2) the nonimmigrant worker's employment would not adversely affect the wages and working conditions of similarly employed U.S. workers. Id. § 1806(d)(2)(A)(i). </w:t>
      </w:r>
    </w:p>
    <w:p w14:paraId="4B9460D5" w14:textId="77777777" w:rsidR="007B49B9" w:rsidRPr="003B6E53" w:rsidRDefault="007B49B9" w:rsidP="007B49B9">
      <w:pPr>
        <w:pStyle w:val="Heading4"/>
        <w:rPr>
          <w:rFonts w:ascii="Georgia" w:hAnsi="Georgia" w:cs="Times New Roman"/>
        </w:rPr>
      </w:pPr>
      <w:r w:rsidRPr="003B6E53">
        <w:rPr>
          <w:rFonts w:ascii="Georgia" w:hAnsi="Georgia" w:cs="Times New Roman"/>
        </w:rPr>
        <w:t>It doesn’t specify breadth.</w:t>
      </w:r>
    </w:p>
    <w:p w14:paraId="1653BB1A" w14:textId="77777777" w:rsidR="007B49B9" w:rsidRDefault="007B49B9" w:rsidP="007B49B9">
      <w:pPr>
        <w:rPr>
          <w:rFonts w:ascii="Georgia" w:hAnsi="Georgia"/>
        </w:rPr>
      </w:pPr>
      <w:r w:rsidRPr="003B6E53">
        <w:rPr>
          <w:rStyle w:val="Style13ptBold"/>
          <w:rFonts w:ascii="Georgia" w:hAnsi="Georgia"/>
        </w:rPr>
        <w:t>JDSupra ’22</w:t>
      </w:r>
      <w:r w:rsidRPr="003B6E53">
        <w:rPr>
          <w:rFonts w:ascii="Georgia" w:hAnsi="Georgia"/>
        </w:rPr>
        <w:t xml:space="preserve"> [“Scope of Transportation Worker Exemption to Federal Arbitration Act Under Review by U.S. Supreme Court,” 13 May 2022, </w:t>
      </w:r>
      <w:hyperlink r:id="rId5" w:anchor=":~:text=within%20the%20meaning%20the%2068th,breadth%20of%20workers%20encompassed%20under" w:history="1">
        <w:r w:rsidRPr="0049533B">
          <w:rPr>
            <w:rStyle w:val="Hyperlink"/>
            <w:rFonts w:ascii="Georgia" w:hAnsi="Georgia"/>
          </w:rPr>
          <w:t>https://www.jdsupra.com/legalnews/scope-of-transportation-worker-1957669/#:~:text=within%20the%20meaning%20the%2068th,breadth%20of%20workers%20encompassed%20under</w:t>
        </w:r>
      </w:hyperlink>
      <w:r w:rsidRPr="003B6E53">
        <w:rPr>
          <w:rFonts w:ascii="Georgia" w:hAnsi="Georgia"/>
        </w:rPr>
        <w:t>]</w:t>
      </w:r>
    </w:p>
    <w:p w14:paraId="253D8141" w14:textId="77777777" w:rsidR="007B49B9" w:rsidRPr="003B6E53" w:rsidRDefault="007B49B9" w:rsidP="007B49B9">
      <w:pPr>
        <w:rPr>
          <w:rFonts w:ascii="Georgia" w:hAnsi="Georgia"/>
        </w:rPr>
      </w:pPr>
    </w:p>
    <w:p w14:paraId="439465EB" w14:textId="77777777" w:rsidR="007B49B9" w:rsidRPr="003B6E53" w:rsidRDefault="007B49B9" w:rsidP="007B49B9">
      <w:pPr>
        <w:rPr>
          <w:rFonts w:ascii="Georgia" w:hAnsi="Georgia"/>
          <w:sz w:val="16"/>
        </w:rPr>
      </w:pPr>
      <w:r w:rsidRPr="003B6E53">
        <w:rPr>
          <w:rFonts w:ascii="Georgia" w:hAnsi="Georgia"/>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3B6E53">
        <w:rPr>
          <w:rFonts w:ascii="Georgia" w:hAnsi="Georgia"/>
          <w:u w:val="single"/>
        </w:rPr>
        <w:t xml:space="preserve">the Court has analyzed the exemption and </w:t>
      </w:r>
      <w:r w:rsidRPr="003B6E53">
        <w:rPr>
          <w:rFonts w:ascii="Georgia" w:hAnsi="Georgia"/>
          <w:highlight w:val="yellow"/>
          <w:u w:val="single"/>
        </w:rPr>
        <w:t>the phrase</w:t>
      </w:r>
      <w:r w:rsidRPr="003B6E53">
        <w:rPr>
          <w:rFonts w:ascii="Georgia" w:hAnsi="Georgia"/>
          <w:sz w:val="16"/>
        </w:rPr>
        <w:t xml:space="preserve"> “</w:t>
      </w:r>
      <w:r w:rsidRPr="003B6E53">
        <w:rPr>
          <w:rStyle w:val="Emphasis"/>
          <w:rFonts w:ascii="Georgia" w:hAnsi="Georgia"/>
          <w:highlight w:val="yellow"/>
        </w:rPr>
        <w:t>workers</w:t>
      </w:r>
      <w:r w:rsidRPr="003B6E53">
        <w:rPr>
          <w:rFonts w:ascii="Georgia" w:hAnsi="Georgia"/>
          <w:sz w:val="16"/>
        </w:rPr>
        <w:t xml:space="preserve"> engaged in foreign or interstate commerce” within the meaning the 68th Congress intended to give the phrase. In 2019, </w:t>
      </w:r>
      <w:r w:rsidRPr="003B6E53">
        <w:rPr>
          <w:rFonts w:ascii="Georgia" w:hAnsi="Georgia"/>
          <w:u w:val="single"/>
        </w:rPr>
        <w:t xml:space="preserve">the Supreme Court </w:t>
      </w:r>
      <w:r w:rsidRPr="003B6E53">
        <w:rPr>
          <w:rFonts w:ascii="Georgia" w:hAnsi="Georgia"/>
          <w:highlight w:val="yellow"/>
          <w:u w:val="single"/>
        </w:rPr>
        <w:t>held</w:t>
      </w:r>
      <w:r w:rsidRPr="003B6E53">
        <w:rPr>
          <w:rFonts w:ascii="Georgia" w:hAnsi="Georgia"/>
          <w:u w:val="single"/>
        </w:rPr>
        <w:t xml:space="preserve"> in New Prime Inc. v. Oliveira</w:t>
      </w:r>
      <w:r w:rsidRPr="003B6E53">
        <w:rPr>
          <w:rFonts w:ascii="Georgia" w:hAnsi="Georgia"/>
          <w:sz w:val="16"/>
        </w:rPr>
        <w:t xml:space="preserve"> (2019) 139 S.Ct. 532, 537, </w:t>
      </w:r>
      <w:r w:rsidRPr="003B6E53">
        <w:rPr>
          <w:rFonts w:ascii="Georgia" w:hAnsi="Georgia"/>
          <w:u w:val="single"/>
        </w:rPr>
        <w:t xml:space="preserve">that </w:t>
      </w:r>
      <w:r w:rsidRPr="003B6E53">
        <w:rPr>
          <w:rFonts w:ascii="Georgia" w:hAnsi="Georgia"/>
          <w:highlight w:val="yellow"/>
          <w:u w:val="single"/>
        </w:rPr>
        <w:t xml:space="preserve">the </w:t>
      </w:r>
      <w:r w:rsidRPr="003B6E53">
        <w:rPr>
          <w:rStyle w:val="Emphasis"/>
          <w:rFonts w:ascii="Georgia" w:hAnsi="Georgia"/>
          <w:highlight w:val="yellow"/>
        </w:rPr>
        <w:t xml:space="preserve">term </w:t>
      </w:r>
      <w:r w:rsidRPr="003B6E53">
        <w:rPr>
          <w:rFonts w:ascii="Georgia" w:hAnsi="Georgia"/>
          <w:sz w:val="16"/>
        </w:rPr>
        <w:t xml:space="preserve">“worker” encompasses both employees and independent contractors but </w:t>
      </w:r>
      <w:r w:rsidRPr="003B6E53">
        <w:rPr>
          <w:rStyle w:val="Emphasis"/>
          <w:rFonts w:ascii="Georgia" w:hAnsi="Georgia"/>
        </w:rPr>
        <w:t xml:space="preserve">did </w:t>
      </w:r>
      <w:r w:rsidRPr="003B6E53">
        <w:rPr>
          <w:rStyle w:val="Emphasis"/>
          <w:rFonts w:ascii="Georgia" w:hAnsi="Georgia"/>
          <w:highlight w:val="yellow"/>
        </w:rPr>
        <w:t>not</w:t>
      </w:r>
      <w:r w:rsidRPr="003B6E53">
        <w:rPr>
          <w:rFonts w:ascii="Georgia" w:hAnsi="Georgia"/>
          <w:highlight w:val="yellow"/>
          <w:u w:val="single"/>
        </w:rPr>
        <w:t xml:space="preserve"> offer </w:t>
      </w:r>
      <w:r w:rsidRPr="003B6E53">
        <w:rPr>
          <w:rStyle w:val="Emphasis"/>
          <w:rFonts w:ascii="Georgia" w:hAnsi="Georgia"/>
          <w:highlight w:val="yellow"/>
        </w:rPr>
        <w:t>detailed guidance</w:t>
      </w:r>
      <w:r w:rsidRPr="003B6E53">
        <w:rPr>
          <w:rFonts w:ascii="Georgia" w:hAnsi="Georgia"/>
          <w:highlight w:val="yellow"/>
          <w:u w:val="single"/>
        </w:rPr>
        <w:t xml:space="preserve"> as to the </w:t>
      </w:r>
      <w:r w:rsidRPr="003B6E53">
        <w:rPr>
          <w:rStyle w:val="Emphasis"/>
          <w:rFonts w:ascii="Georgia" w:hAnsi="Georgia"/>
          <w:sz w:val="28"/>
          <w:szCs w:val="28"/>
          <w:highlight w:val="yellow"/>
        </w:rPr>
        <w:t>breadth</w:t>
      </w:r>
      <w:r w:rsidRPr="003B6E53">
        <w:rPr>
          <w:rFonts w:ascii="Georgia" w:hAnsi="Georgia"/>
          <w:sz w:val="28"/>
          <w:szCs w:val="28"/>
          <w:highlight w:val="yellow"/>
          <w:u w:val="single"/>
        </w:rPr>
        <w:t xml:space="preserve"> </w:t>
      </w:r>
      <w:r w:rsidRPr="003B6E53">
        <w:rPr>
          <w:rFonts w:ascii="Georgia" w:hAnsi="Georgia"/>
          <w:highlight w:val="yellow"/>
          <w:u w:val="single"/>
        </w:rPr>
        <w:t xml:space="preserve">of </w:t>
      </w:r>
      <w:r w:rsidRPr="003B6E53">
        <w:rPr>
          <w:rStyle w:val="Emphasis"/>
          <w:rFonts w:ascii="Georgia" w:hAnsi="Georgia"/>
          <w:highlight w:val="yellow"/>
        </w:rPr>
        <w:t>workers</w:t>
      </w:r>
      <w:r w:rsidRPr="003B6E53">
        <w:rPr>
          <w:rFonts w:ascii="Georgia" w:hAnsi="Georgia"/>
          <w:sz w:val="16"/>
        </w:rPr>
        <w:t xml:space="preserve"> encompassed under Section 1’s exemption where those workers did not cross state lines in rendering services.</w:t>
      </w:r>
    </w:p>
    <w:p w14:paraId="2F16B0E7" w14:textId="77777777" w:rsidR="007B49B9" w:rsidRDefault="007B49B9" w:rsidP="007B49B9"/>
    <w:p w14:paraId="148D612B" w14:textId="77777777" w:rsidR="007B49B9" w:rsidRPr="00B80ED4" w:rsidRDefault="007B49B9" w:rsidP="007B49B9"/>
    <w:p w14:paraId="0ED55A88" w14:textId="77777777" w:rsidR="007B49B9" w:rsidRPr="00703B68" w:rsidRDefault="007B49B9" w:rsidP="007B49B9">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---‘Substantially’ </w:t>
      </w:r>
      <w:r w:rsidRPr="00703B68">
        <w:rPr>
          <w:rFonts w:ascii="Georgia" w:eastAsia="Times New Roman" w:hAnsi="Georgia" w:cs="Times New Roman"/>
          <w:b/>
          <w:iCs/>
          <w:sz w:val="26"/>
          <w:u w:val="single"/>
        </w:rPr>
        <w:t>includes</w:t>
      </w:r>
      <w:r w:rsidRPr="00703B68">
        <w:rPr>
          <w:rFonts w:ascii="Georgia" w:eastAsia="Times New Roman" w:hAnsi="Georgia" w:cs="Times New Roman"/>
          <w:b/>
          <w:iCs/>
          <w:sz w:val="26"/>
        </w:rPr>
        <w:t xml:space="preserve"> subsets and can be </w:t>
      </w:r>
      <w:r w:rsidRPr="00703B68">
        <w:rPr>
          <w:rFonts w:ascii="Georgia" w:eastAsia="Times New Roman" w:hAnsi="Georgia" w:cs="Times New Roman"/>
          <w:b/>
          <w:iCs/>
          <w:sz w:val="26"/>
          <w:u w:val="single"/>
        </w:rPr>
        <w:t>either</w:t>
      </w:r>
      <w:r w:rsidRPr="00703B68">
        <w:rPr>
          <w:rFonts w:ascii="Georgia" w:eastAsia="Times New Roman" w:hAnsi="Georgia" w:cs="Times New Roman"/>
          <w:b/>
          <w:iCs/>
          <w:sz w:val="26"/>
        </w:rPr>
        <w:t xml:space="preserve"> quantitative </w:t>
      </w:r>
      <w:r w:rsidRPr="00703B68">
        <w:rPr>
          <w:rFonts w:ascii="Georgia" w:eastAsia="Times New Roman" w:hAnsi="Georgia" w:cs="Times New Roman"/>
          <w:b/>
          <w:iCs/>
          <w:sz w:val="26"/>
          <w:u w:val="single"/>
        </w:rPr>
        <w:t>or</w:t>
      </w:r>
      <w:r w:rsidRPr="00703B68">
        <w:rPr>
          <w:rFonts w:ascii="Georgia" w:eastAsia="Times New Roman" w:hAnsi="Georgia" w:cs="Times New Roman"/>
          <w:b/>
          <w:iCs/>
          <w:sz w:val="26"/>
        </w:rPr>
        <w:t xml:space="preserve"> qualitative. </w:t>
      </w:r>
    </w:p>
    <w:p w14:paraId="29FED7D1" w14:textId="77777777" w:rsidR="007B49B9" w:rsidRPr="00703B68" w:rsidRDefault="007B49B9" w:rsidP="007B49B9">
      <w:pPr>
        <w:spacing w:line="256" w:lineRule="auto"/>
        <w:rPr>
          <w:rFonts w:ascii="Georgia" w:eastAsia="Calibri" w:hAnsi="Georgia"/>
          <w:sz w:val="24"/>
        </w:rPr>
      </w:pPr>
      <w:r w:rsidRPr="00703B68">
        <w:rPr>
          <w:rFonts w:ascii="Georgia" w:eastAsia="Calibri" w:hAnsi="Georgia"/>
          <w:b/>
          <w:bCs/>
          <w:sz w:val="26"/>
        </w:rPr>
        <w:t xml:space="preserve">Sotomayor ’17 </w:t>
      </w:r>
      <w:r w:rsidRPr="00703B68">
        <w:rPr>
          <w:rFonts w:ascii="Georgia" w:eastAsia="Calibri" w:hAnsi="Georgia"/>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30AA408C"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threshold determination</w:t>
      </w:r>
      <w:r w:rsidRPr="00703B68">
        <w:rPr>
          <w:rFonts w:ascii="Georgia" w:eastAsia="Calibri" w:hAnsi="Georgia"/>
          <w:sz w:val="16"/>
        </w:rPr>
        <w:t xml:space="preserve"> to be made </w:t>
      </w:r>
      <w:r w:rsidRPr="00703B68">
        <w:rPr>
          <w:rFonts w:ascii="Georgia" w:eastAsia="Calibri" w:hAnsi="Georgia"/>
          <w:sz w:val="24"/>
          <w:u w:val="single"/>
        </w:rPr>
        <w:t>is whether</w:t>
      </w:r>
      <w:r w:rsidRPr="00703B68">
        <w:rPr>
          <w:rFonts w:ascii="Georgia" w:eastAsia="Calibri" w:hAnsi="Georgia"/>
          <w:sz w:val="16"/>
        </w:rPr>
        <w:t xml:space="preserve"> §271(f)(2)’s </w:t>
      </w:r>
      <w:r w:rsidRPr="00703B68">
        <w:rPr>
          <w:rFonts w:ascii="Georgia" w:eastAsia="Calibri" w:hAnsi="Georgia"/>
          <w:sz w:val="24"/>
          <w:u w:val="single"/>
        </w:rPr>
        <w:t xml:space="preserve">requirement of “a </w:t>
      </w:r>
      <w:r w:rsidRPr="00703B68">
        <w:rPr>
          <w:rFonts w:ascii="Georgia" w:eastAsia="Calibri" w:hAnsi="Georgia"/>
          <w:b/>
          <w:iCs/>
          <w:sz w:val="24"/>
          <w:u w:val="single"/>
        </w:rPr>
        <w:t>substantial</w:t>
      </w:r>
      <w:r w:rsidRPr="00703B68">
        <w:rPr>
          <w:rFonts w:ascii="Georgia" w:eastAsia="Calibri" w:hAnsi="Georgia"/>
          <w:sz w:val="24"/>
          <w:u w:val="single"/>
        </w:rPr>
        <w:t xml:space="preserve"> portion” of</w:t>
      </w:r>
      <w:r w:rsidRPr="00703B68">
        <w:rPr>
          <w:rFonts w:ascii="Georgia" w:eastAsia="Calibri" w:hAnsi="Georgia"/>
          <w:sz w:val="16"/>
        </w:rPr>
        <w:t xml:space="preserve"> the </w:t>
      </w:r>
      <w:r w:rsidRPr="00703B68">
        <w:rPr>
          <w:rFonts w:ascii="Georgia" w:eastAsia="Calibri" w:hAnsi="Georgia"/>
          <w:sz w:val="24"/>
          <w:u w:val="single"/>
        </w:rPr>
        <w:t>components</w:t>
      </w:r>
      <w:r w:rsidRPr="00703B68">
        <w:rPr>
          <w:rFonts w:ascii="Georgia" w:eastAsia="Calibri" w:hAnsi="Georgia"/>
          <w:sz w:val="16"/>
        </w:rPr>
        <w:t xml:space="preserve"> of a patented invention </w:t>
      </w:r>
      <w:r w:rsidRPr="00703B68">
        <w:rPr>
          <w:rFonts w:ascii="Georgia" w:eastAsia="Calibri" w:hAnsi="Georgia"/>
          <w:sz w:val="24"/>
          <w:u w:val="single"/>
        </w:rPr>
        <w:t xml:space="preserve">refers to a </w:t>
      </w:r>
      <w:r w:rsidRPr="00703B68">
        <w:rPr>
          <w:rFonts w:ascii="Georgia" w:eastAsia="Calibri" w:hAnsi="Georgia"/>
          <w:b/>
          <w:iCs/>
          <w:sz w:val="24"/>
          <w:u w:val="single"/>
        </w:rPr>
        <w:t>quantitative</w:t>
      </w:r>
      <w:r w:rsidRPr="00703B68">
        <w:rPr>
          <w:rFonts w:ascii="Georgia" w:eastAsia="Calibri" w:hAnsi="Georgia"/>
          <w:sz w:val="24"/>
          <w:u w:val="single"/>
        </w:rPr>
        <w:t xml:space="preserve"> or </w:t>
      </w:r>
      <w:r w:rsidRPr="00703B68">
        <w:rPr>
          <w:rFonts w:ascii="Georgia" w:eastAsia="Calibri" w:hAnsi="Georgia"/>
          <w:b/>
          <w:iCs/>
          <w:sz w:val="24"/>
          <w:u w:val="single"/>
        </w:rPr>
        <w:t>qualitative</w:t>
      </w:r>
      <w:r w:rsidRPr="00703B68">
        <w:rPr>
          <w:rFonts w:ascii="Georgia" w:eastAsia="Calibri" w:hAnsi="Georgia"/>
          <w:sz w:val="24"/>
          <w:u w:val="single"/>
        </w:rPr>
        <w:t xml:space="preserve"> measurement</w:t>
      </w:r>
      <w:r w:rsidRPr="00703B68">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703B68">
        <w:rPr>
          <w:rFonts w:ascii="Georgia" w:eastAsia="Calibri" w:hAnsi="Georgia"/>
          <w:sz w:val="24"/>
          <w:u w:val="single"/>
        </w:rPr>
        <w:t xml:space="preserve">a </w:t>
      </w:r>
      <w:r w:rsidRPr="00703B68">
        <w:rPr>
          <w:rFonts w:ascii="Georgia" w:eastAsia="Calibri" w:hAnsi="Georgia"/>
          <w:sz w:val="24"/>
          <w:highlight w:val="yellow"/>
          <w:u w:val="single"/>
        </w:rPr>
        <w:t>“substantial</w:t>
      </w:r>
      <w:r w:rsidRPr="00703B68">
        <w:rPr>
          <w:rFonts w:ascii="Georgia" w:eastAsia="Calibri" w:hAnsi="Georgia"/>
          <w:sz w:val="24"/>
          <w:u w:val="single"/>
        </w:rPr>
        <w:t xml:space="preserve"> portion”</w:t>
      </w:r>
      <w:r w:rsidRPr="00703B68">
        <w:rPr>
          <w:rFonts w:ascii="Georgia" w:eastAsia="Calibri" w:hAnsi="Georgia"/>
          <w:sz w:val="16"/>
        </w:rPr>
        <w:t xml:space="preserve"> of the components </w:t>
      </w:r>
      <w:r w:rsidRPr="00703B68">
        <w:rPr>
          <w:rFonts w:ascii="Georgia" w:eastAsia="Calibri" w:hAnsi="Georgia"/>
          <w:b/>
          <w:iCs/>
          <w:sz w:val="24"/>
          <w:highlight w:val="yellow"/>
          <w:u w:val="single"/>
        </w:rPr>
        <w:t>includes</w:t>
      </w:r>
      <w:r w:rsidRPr="00703B68">
        <w:rPr>
          <w:rFonts w:ascii="Georgia" w:eastAsia="Calibri" w:hAnsi="Georgia"/>
          <w:sz w:val="24"/>
          <w:highlight w:val="yellow"/>
          <w:u w:val="single"/>
        </w:rPr>
        <w:t xml:space="preserve"> a </w:t>
      </w:r>
      <w:r w:rsidRPr="00703B68">
        <w:rPr>
          <w:rFonts w:ascii="Georgia" w:eastAsia="Calibri" w:hAnsi="Georgia"/>
          <w:b/>
          <w:iCs/>
          <w:sz w:val="24"/>
          <w:highlight w:val="yellow"/>
          <w:u w:val="single"/>
        </w:rPr>
        <w:t>single</w:t>
      </w:r>
      <w:r w:rsidRPr="00703B68">
        <w:rPr>
          <w:rFonts w:ascii="Georgia" w:eastAsia="Calibri" w:hAnsi="Georgia"/>
          <w:sz w:val="24"/>
          <w:highlight w:val="yellow"/>
          <w:u w:val="single"/>
        </w:rPr>
        <w:t xml:space="preserve"> component if</w:t>
      </w:r>
      <w:r w:rsidRPr="00703B68">
        <w:rPr>
          <w:rFonts w:ascii="Georgia" w:eastAsia="Calibri" w:hAnsi="Georgia"/>
          <w:sz w:val="24"/>
          <w:u w:val="single"/>
        </w:rPr>
        <w:t xml:space="preserve"> that component is </w:t>
      </w:r>
      <w:r w:rsidRPr="00703B68">
        <w:rPr>
          <w:rFonts w:ascii="Georgia" w:eastAsia="Calibri" w:hAnsi="Georgia"/>
          <w:b/>
          <w:iCs/>
          <w:sz w:val="24"/>
          <w:highlight w:val="yellow"/>
          <w:u w:val="single"/>
        </w:rPr>
        <w:t>sufficiently important</w:t>
      </w:r>
      <w:r w:rsidRPr="00703B68">
        <w:rPr>
          <w:rFonts w:ascii="Georgia" w:eastAsia="Calibri" w:hAnsi="Georgia"/>
          <w:sz w:val="16"/>
        </w:rPr>
        <w:t xml:space="preserve"> to the invention.</w:t>
      </w:r>
    </w:p>
    <w:p w14:paraId="0E7B099D" w14:textId="77777777" w:rsidR="007B49B9" w:rsidRPr="00703B68" w:rsidRDefault="007B49B9" w:rsidP="007B49B9">
      <w:pPr>
        <w:spacing w:line="256" w:lineRule="auto"/>
        <w:rPr>
          <w:rFonts w:ascii="Georgia" w:eastAsia="Calibri" w:hAnsi="Georgia"/>
          <w:sz w:val="16"/>
        </w:rPr>
      </w:pPr>
      <w:r w:rsidRPr="00703B68">
        <w:rPr>
          <w:rFonts w:ascii="Georgia" w:eastAsia="Calibri" w:hAnsi="Georgia"/>
          <w:sz w:val="16"/>
        </w:rPr>
        <w:t xml:space="preserve">We look first to the text of the statute. Sebelius v. Cloer, 569 U. S. ___, ___ (2013) (slip op., at 6). </w:t>
      </w:r>
      <w:r w:rsidRPr="00703B68">
        <w:rPr>
          <w:rFonts w:ascii="Georgia" w:eastAsia="Calibri" w:hAnsi="Georgia"/>
          <w:sz w:val="24"/>
          <w:u w:val="single"/>
        </w:rPr>
        <w:t>The</w:t>
      </w:r>
      <w:r w:rsidRPr="00703B68">
        <w:rPr>
          <w:rFonts w:ascii="Georgia" w:eastAsia="Calibri" w:hAnsi="Georgia"/>
          <w:sz w:val="16"/>
        </w:rPr>
        <w:t xml:space="preserve"> Patent </w:t>
      </w:r>
      <w:r w:rsidRPr="00703B68">
        <w:rPr>
          <w:rFonts w:ascii="Georgia" w:eastAsia="Calibri" w:hAnsi="Georgia"/>
          <w:sz w:val="24"/>
          <w:u w:val="single"/>
        </w:rPr>
        <w:t xml:space="preserve">Act itself does </w:t>
      </w:r>
      <w:r w:rsidRPr="00703B68">
        <w:rPr>
          <w:rFonts w:ascii="Georgia" w:eastAsia="Calibri" w:hAnsi="Georgia"/>
          <w:b/>
          <w:iCs/>
          <w:sz w:val="24"/>
          <w:u w:val="single"/>
        </w:rPr>
        <w:t>not define</w:t>
      </w:r>
      <w:r w:rsidRPr="00703B68">
        <w:rPr>
          <w:rFonts w:ascii="Georgia" w:eastAsia="Calibri" w:hAnsi="Georgia"/>
          <w:sz w:val="24"/>
          <w:u w:val="single"/>
        </w:rPr>
        <w:t xml:space="preserve"> the term “</w:t>
      </w:r>
      <w:r w:rsidRPr="00703B68">
        <w:rPr>
          <w:rFonts w:ascii="Georgia" w:eastAsia="Calibri" w:hAnsi="Georgia"/>
          <w:b/>
          <w:iCs/>
          <w:sz w:val="24"/>
          <w:u w:val="single"/>
        </w:rPr>
        <w:t>substantial</w:t>
      </w:r>
      <w:r w:rsidRPr="00703B68">
        <w:rPr>
          <w:rFonts w:ascii="Georgia" w:eastAsia="Calibri" w:hAnsi="Georgia"/>
          <w:sz w:val="24"/>
          <w:u w:val="single"/>
        </w:rPr>
        <w:t xml:space="preserve">,” and so we turn to its </w:t>
      </w:r>
      <w:r w:rsidRPr="00703B68">
        <w:rPr>
          <w:rFonts w:ascii="Georgia" w:eastAsia="Calibri" w:hAnsi="Georgia"/>
          <w:b/>
          <w:iCs/>
          <w:sz w:val="24"/>
          <w:u w:val="single"/>
        </w:rPr>
        <w:t>ordinary</w:t>
      </w:r>
      <w:r w:rsidRPr="00703B68">
        <w:rPr>
          <w:rFonts w:ascii="Georgia" w:eastAsia="Calibri" w:hAnsi="Georgia"/>
          <w:sz w:val="24"/>
          <w:u w:val="single"/>
        </w:rPr>
        <w:t xml:space="preserve"> meaning</w:t>
      </w:r>
      <w:r w:rsidRPr="00703B68">
        <w:rPr>
          <w:rFonts w:ascii="Georgia" w:eastAsia="Calibri" w:hAnsi="Georgia"/>
          <w:sz w:val="16"/>
        </w:rPr>
        <w:t xml:space="preserve">. Ibid. Here we find little help. </w:t>
      </w:r>
      <w:r w:rsidRPr="00703B68">
        <w:rPr>
          <w:rFonts w:ascii="Georgia" w:eastAsia="Calibri" w:hAnsi="Georgia"/>
          <w:b/>
          <w:iCs/>
          <w:sz w:val="24"/>
          <w:highlight w:val="yellow"/>
          <w:u w:val="single"/>
        </w:rPr>
        <w:t>All agree</w:t>
      </w:r>
      <w:r w:rsidRPr="00703B68">
        <w:rPr>
          <w:rFonts w:ascii="Georgia" w:eastAsia="Calibri" w:hAnsi="Georgia"/>
          <w:sz w:val="24"/>
          <w:highlight w:val="yellow"/>
          <w:u w:val="single"/>
        </w:rPr>
        <w:t xml:space="preserve"> the term is </w:t>
      </w:r>
      <w:r w:rsidRPr="00703B68">
        <w:rPr>
          <w:rFonts w:ascii="Georgia" w:eastAsia="Calibri" w:hAnsi="Georgia"/>
          <w:b/>
          <w:iCs/>
          <w:sz w:val="24"/>
          <w:highlight w:val="yellow"/>
          <w:u w:val="single"/>
        </w:rPr>
        <w:t>ambiguous</w:t>
      </w:r>
      <w:r w:rsidRPr="00703B68">
        <w:rPr>
          <w:rFonts w:ascii="Georgia" w:eastAsia="Calibri" w:hAnsi="Georgia"/>
          <w:sz w:val="24"/>
          <w:highlight w:val="yellow"/>
          <w:u w:val="single"/>
        </w:rPr>
        <w:t xml:space="preserve"> and</w:t>
      </w:r>
      <w:r w:rsidRPr="00703B68">
        <w:rPr>
          <w:rFonts w:ascii="Georgia" w:eastAsia="Calibri" w:hAnsi="Georgia"/>
          <w:sz w:val="16"/>
        </w:rPr>
        <w:t xml:space="preserve">, taken in isolation, </w:t>
      </w:r>
      <w:r w:rsidRPr="00703B68">
        <w:rPr>
          <w:rFonts w:ascii="Georgia" w:eastAsia="Calibri" w:hAnsi="Georgia"/>
          <w:sz w:val="24"/>
          <w:u w:val="single"/>
        </w:rPr>
        <w:t xml:space="preserve">might </w:t>
      </w:r>
      <w:r w:rsidRPr="00703B68">
        <w:rPr>
          <w:rFonts w:ascii="Georgia" w:eastAsia="Calibri" w:hAnsi="Georgia"/>
          <w:sz w:val="24"/>
          <w:highlight w:val="yellow"/>
          <w:u w:val="single"/>
        </w:rPr>
        <w:t>refer to</w:t>
      </w:r>
      <w:r w:rsidRPr="00703B68">
        <w:rPr>
          <w:rFonts w:ascii="Georgia" w:eastAsia="Calibri" w:hAnsi="Georgia"/>
          <w:sz w:val="24"/>
          <w:u w:val="single"/>
        </w:rPr>
        <w:t xml:space="preserve"> an </w:t>
      </w:r>
      <w:r w:rsidRPr="00703B68">
        <w:rPr>
          <w:rFonts w:ascii="Georgia" w:eastAsia="Calibri" w:hAnsi="Georgia"/>
          <w:b/>
          <w:iCs/>
          <w:sz w:val="24"/>
          <w:u w:val="single"/>
        </w:rPr>
        <w:t>important</w:t>
      </w:r>
      <w:r w:rsidRPr="00703B68">
        <w:rPr>
          <w:rFonts w:ascii="Georgia" w:eastAsia="Calibri" w:hAnsi="Georgia"/>
          <w:sz w:val="16"/>
        </w:rPr>
        <w:t xml:space="preserve"> portion </w:t>
      </w:r>
      <w:r w:rsidRPr="00703B68">
        <w:rPr>
          <w:rFonts w:ascii="Georgia" w:eastAsia="Calibri" w:hAnsi="Georgia"/>
          <w:sz w:val="24"/>
          <w:u w:val="single"/>
        </w:rPr>
        <w:t xml:space="preserve">or to </w:t>
      </w:r>
      <w:r w:rsidRPr="00703B68">
        <w:rPr>
          <w:rFonts w:ascii="Georgia" w:eastAsia="Calibri" w:hAnsi="Georgia"/>
          <w:sz w:val="24"/>
          <w:highlight w:val="yellow"/>
          <w:u w:val="single"/>
        </w:rPr>
        <w:t xml:space="preserve">a </w:t>
      </w:r>
      <w:r w:rsidRPr="00703B68">
        <w:rPr>
          <w:rFonts w:ascii="Georgia" w:eastAsia="Calibri" w:hAnsi="Georgia"/>
          <w:b/>
          <w:iCs/>
          <w:sz w:val="24"/>
          <w:highlight w:val="yellow"/>
          <w:u w:val="single"/>
        </w:rPr>
        <w:t>large</w:t>
      </w:r>
      <w:r w:rsidRPr="00703B68">
        <w:rPr>
          <w:rFonts w:ascii="Georgia" w:eastAsia="Calibri" w:hAnsi="Georgia"/>
          <w:sz w:val="24"/>
          <w:highlight w:val="yellow"/>
          <w:u w:val="single"/>
        </w:rPr>
        <w:t xml:space="preserve"> portion</w:t>
      </w:r>
      <w:r w:rsidRPr="00703B68">
        <w:rPr>
          <w:rFonts w:ascii="Georgia" w:eastAsia="Calibri" w:hAnsi="Georgia"/>
          <w:sz w:val="16"/>
        </w:rPr>
        <w:t xml:space="preserve">. Brief for Petitioners 16; Brief for Respondent 18; Brief for United States as Amicus Curiae 12. </w:t>
      </w:r>
      <w:r w:rsidRPr="00703B68">
        <w:rPr>
          <w:rFonts w:ascii="Georgia" w:eastAsia="Calibri" w:hAnsi="Georgia"/>
          <w:sz w:val="24"/>
          <w:highlight w:val="yellow"/>
          <w:u w:val="single"/>
        </w:rPr>
        <w:t>“Substantial,” as</w:t>
      </w:r>
      <w:r w:rsidRPr="00703B68">
        <w:rPr>
          <w:rFonts w:ascii="Georgia" w:eastAsia="Calibri" w:hAnsi="Georgia"/>
          <w:sz w:val="24"/>
          <w:u w:val="single"/>
        </w:rPr>
        <w:t xml:space="preserve"> it is </w:t>
      </w:r>
      <w:r w:rsidRPr="00703B68">
        <w:rPr>
          <w:rFonts w:ascii="Georgia" w:eastAsia="Calibri" w:hAnsi="Georgia"/>
          <w:b/>
          <w:iCs/>
          <w:sz w:val="24"/>
          <w:u w:val="single"/>
        </w:rPr>
        <w:t xml:space="preserve">commonly </w:t>
      </w:r>
      <w:r w:rsidRPr="00703B68">
        <w:rPr>
          <w:rFonts w:ascii="Georgia" w:eastAsia="Calibri" w:hAnsi="Georgia"/>
          <w:b/>
          <w:iCs/>
          <w:sz w:val="24"/>
          <w:highlight w:val="yellow"/>
          <w:u w:val="single"/>
        </w:rPr>
        <w:t>understood</w:t>
      </w:r>
      <w:r w:rsidRPr="00703B68">
        <w:rPr>
          <w:rFonts w:ascii="Georgia" w:eastAsia="Calibri" w:hAnsi="Georgia"/>
          <w:sz w:val="24"/>
          <w:highlight w:val="yellow"/>
          <w:u w:val="single"/>
        </w:rPr>
        <w:t xml:space="preserve">, may refer </w:t>
      </w:r>
      <w:r w:rsidRPr="00703B68">
        <w:rPr>
          <w:rFonts w:ascii="Georgia" w:eastAsia="Calibri" w:hAnsi="Georgia"/>
          <w:b/>
          <w:iCs/>
          <w:sz w:val="24"/>
          <w:highlight w:val="yellow"/>
          <w:u w:val="single"/>
        </w:rPr>
        <w:t>either</w:t>
      </w:r>
      <w:r w:rsidRPr="00703B68">
        <w:rPr>
          <w:rFonts w:ascii="Georgia" w:eastAsia="Calibri" w:hAnsi="Georgia"/>
          <w:sz w:val="24"/>
          <w:highlight w:val="yellow"/>
          <w:u w:val="single"/>
        </w:rPr>
        <w:t xml:space="preserve"> to </w:t>
      </w:r>
      <w:r w:rsidRPr="00703B68">
        <w:rPr>
          <w:rFonts w:ascii="Georgia" w:eastAsia="Calibri" w:hAnsi="Georgia"/>
          <w:b/>
          <w:iCs/>
          <w:sz w:val="24"/>
          <w:highlight w:val="yellow"/>
          <w:u w:val="single"/>
        </w:rPr>
        <w:t>qualitative</w:t>
      </w:r>
      <w:r w:rsidRPr="00703B68">
        <w:rPr>
          <w:rFonts w:ascii="Georgia" w:eastAsia="Calibri" w:hAnsi="Georgia"/>
          <w:b/>
          <w:iCs/>
          <w:sz w:val="24"/>
          <w:u w:val="single"/>
        </w:rPr>
        <w:t xml:space="preserve"> importance</w:t>
      </w:r>
      <w:r w:rsidRPr="00703B68">
        <w:rPr>
          <w:rFonts w:ascii="Georgia" w:eastAsia="Calibri" w:hAnsi="Georgia"/>
          <w:sz w:val="24"/>
          <w:u w:val="single"/>
        </w:rPr>
        <w:t xml:space="preserve"> </w:t>
      </w:r>
      <w:r w:rsidRPr="00703B68">
        <w:rPr>
          <w:rFonts w:ascii="Georgia" w:eastAsia="Calibri" w:hAnsi="Georgia"/>
          <w:sz w:val="24"/>
          <w:highlight w:val="yellow"/>
          <w:u w:val="single"/>
        </w:rPr>
        <w:t>or</w:t>
      </w:r>
      <w:r w:rsidRPr="00703B68">
        <w:rPr>
          <w:rFonts w:ascii="Georgia" w:eastAsia="Calibri" w:hAnsi="Georgia"/>
          <w:sz w:val="24"/>
          <w:u w:val="single"/>
        </w:rPr>
        <w:t xml:space="preserve"> to </w:t>
      </w:r>
      <w:r w:rsidRPr="00703B68">
        <w:rPr>
          <w:rFonts w:ascii="Georgia" w:eastAsia="Calibri" w:hAnsi="Georgia"/>
          <w:b/>
          <w:iCs/>
          <w:sz w:val="24"/>
          <w:highlight w:val="yellow"/>
          <w:u w:val="single"/>
        </w:rPr>
        <w:t>quantitative</w:t>
      </w:r>
      <w:r w:rsidRPr="00703B68">
        <w:rPr>
          <w:rFonts w:ascii="Georgia" w:eastAsia="Calibri" w:hAnsi="Georgia"/>
          <w:b/>
          <w:iCs/>
          <w:sz w:val="24"/>
          <w:u w:val="single"/>
        </w:rPr>
        <w:t>ly large</w:t>
      </w:r>
      <w:r w:rsidRPr="00703B68">
        <w:rPr>
          <w:rFonts w:ascii="Georgia" w:eastAsia="Calibri" w:hAnsi="Georgia"/>
          <w:sz w:val="24"/>
          <w:u w:val="single"/>
        </w:rPr>
        <w:t xml:space="preserve"> size. See</w:t>
      </w:r>
      <w:r w:rsidRPr="00703B68">
        <w:rPr>
          <w:rFonts w:ascii="Georgia" w:eastAsia="Calibri" w:hAnsi="Georgia"/>
          <w:sz w:val="16"/>
        </w:rPr>
        <w:t>, e.g., </w:t>
      </w:r>
      <w:r w:rsidRPr="00703B68">
        <w:rPr>
          <w:rFonts w:ascii="Georgia" w:eastAsia="Calibri" w:hAnsi="Georgia"/>
          <w:sz w:val="24"/>
          <w:u w:val="single"/>
        </w:rPr>
        <w:t>Webster’s</w:t>
      </w:r>
      <w:r w:rsidRPr="00703B68">
        <w:rPr>
          <w:rFonts w:ascii="Georgia" w:eastAsia="Calibri" w:hAnsi="Georgia"/>
          <w:sz w:val="16"/>
        </w:rPr>
        <w:t xml:space="preserve"> Third New International Dictionary 2280 (defs. 1c, 2c) (1981) (Webster’s Third) </w:t>
      </w:r>
      <w:r w:rsidRPr="00703B68">
        <w:rPr>
          <w:rFonts w:ascii="Georgia" w:eastAsia="Calibri" w:hAnsi="Georgia"/>
          <w:sz w:val="24"/>
          <w:u w:val="single"/>
        </w:rPr>
        <w:t>(“important, essential,” or “considerable in</w:t>
      </w:r>
      <w:r w:rsidRPr="00703B68">
        <w:rPr>
          <w:rFonts w:ascii="Georgia" w:eastAsia="Calibri" w:hAnsi="Georgia"/>
          <w:sz w:val="16"/>
        </w:rPr>
        <w:t xml:space="preserve"> amount, value, or </w:t>
      </w:r>
      <w:r w:rsidRPr="00703B68">
        <w:rPr>
          <w:rFonts w:ascii="Georgia" w:eastAsia="Calibri" w:hAnsi="Georgia"/>
          <w:sz w:val="24"/>
          <w:u w:val="single"/>
        </w:rPr>
        <w:t>worth”)</w:t>
      </w:r>
      <w:r w:rsidRPr="00703B68">
        <w:rPr>
          <w:rFonts w:ascii="Georgia" w:eastAsia="Calibri" w:hAnsi="Georgia"/>
          <w:sz w:val="16"/>
        </w:rPr>
        <w:t>; 17 Oxford English Dictionary 67 (defs. 5a, 9) (2d ed. 1989) (OED) (“That is, constitutes, or involves an essential part, point, or feature; essential, material,” or “Of ample or considerable amount, quantity, or dimensions”).</w:t>
      </w:r>
    </w:p>
    <w:p w14:paraId="212C7BD7" w14:textId="77777777" w:rsidR="007B49B9" w:rsidRDefault="007B49B9" w:rsidP="007B49B9"/>
    <w:p w14:paraId="4297BC99" w14:textId="77777777" w:rsidR="007B49B9" w:rsidRPr="00CF3B49" w:rsidRDefault="007B49B9" w:rsidP="007B49B9">
      <w:pPr>
        <w:pStyle w:val="Heading4"/>
        <w:rPr>
          <w:rFonts w:ascii="Georgia" w:hAnsi="Georgia" w:cs="Times New Roman"/>
        </w:rPr>
      </w:pPr>
      <w:r w:rsidRPr="00CF3B49">
        <w:rPr>
          <w:rFonts w:ascii="Georgia" w:hAnsi="Georgia" w:cs="Times New Roman"/>
        </w:rPr>
        <w:t xml:space="preserve">‘Substantially’ means considerable </w:t>
      </w:r>
      <w:r w:rsidRPr="00CF3B49">
        <w:rPr>
          <w:rFonts w:ascii="Georgia" w:hAnsi="Georgia" w:cs="Times New Roman"/>
          <w:u w:val="single"/>
        </w:rPr>
        <w:t>amount</w:t>
      </w:r>
      <w:r w:rsidRPr="00CF3B49">
        <w:rPr>
          <w:rFonts w:ascii="Georgia" w:hAnsi="Georgia" w:cs="Times New Roman"/>
        </w:rPr>
        <w:t xml:space="preserve"> and isn’t a term of art. </w:t>
      </w:r>
    </w:p>
    <w:p w14:paraId="522B1D16" w14:textId="77777777" w:rsidR="007B49B9" w:rsidRPr="00CF3B49" w:rsidRDefault="007B49B9" w:rsidP="007B49B9">
      <w:pPr>
        <w:rPr>
          <w:rFonts w:ascii="Georgia" w:hAnsi="Georgia"/>
        </w:rPr>
      </w:pPr>
      <w:r w:rsidRPr="00CF3B49">
        <w:rPr>
          <w:rStyle w:val="Style13ptBold"/>
          <w:rFonts w:ascii="Georgia" w:hAnsi="Georgia"/>
        </w:rPr>
        <w:t>Arkush ’2</w:t>
      </w:r>
      <w:r w:rsidRPr="00CF3B49">
        <w:rPr>
          <w:rFonts w:ascii="Georgia" w:hAnsi="Georgia"/>
        </w:rPr>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5B07B739" w14:textId="77777777" w:rsidR="007B49B9" w:rsidRPr="00CF3B49" w:rsidRDefault="007B49B9" w:rsidP="007B49B9">
      <w:pPr>
        <w:rPr>
          <w:rFonts w:ascii="Georgia" w:hAnsi="Georgia"/>
          <w:sz w:val="16"/>
        </w:rPr>
      </w:pPr>
      <w:r w:rsidRPr="00CF3B49">
        <w:rPr>
          <w:rFonts w:ascii="Georgia" w:hAnsi="Georgia"/>
          <w:sz w:val="16"/>
        </w:rPr>
        <w:t xml:space="preserve">Since the Supreme Court appears to have emphasized the classification in Buckhannon,(FN96) plaintiffs may find it useful or necessary to discuss whether "substantially prevail" is a legal term of art. </w:t>
      </w:r>
      <w:r w:rsidRPr="00CF3B49">
        <w:rPr>
          <w:rStyle w:val="Emphasis"/>
          <w:rFonts w:ascii="Georgia" w:hAnsi="Georgia"/>
        </w:rPr>
        <w:t>The only clear consequence</w:t>
      </w:r>
      <w:r w:rsidRPr="00CF3B49">
        <w:rPr>
          <w:rStyle w:val="StyleUnderline"/>
          <w:rFonts w:ascii="Georgia" w:hAnsi="Georgia"/>
        </w:rPr>
        <w:t xml:space="preserve"> of classification as a "legal term of art" is</w:t>
      </w:r>
      <w:r w:rsidRPr="00CF3B49">
        <w:rPr>
          <w:rFonts w:ascii="Georgia" w:hAnsi="Georgia"/>
          <w:sz w:val="16"/>
        </w:rPr>
        <w:t xml:space="preserve"> that </w:t>
      </w:r>
      <w:r w:rsidRPr="00CF3B49">
        <w:rPr>
          <w:rStyle w:val="StyleUnderline"/>
          <w:rFonts w:ascii="Georgia" w:hAnsi="Georgia"/>
        </w:rPr>
        <w:t xml:space="preserve">courts may be </w:t>
      </w:r>
      <w:r w:rsidRPr="00CF3B49">
        <w:rPr>
          <w:rStyle w:val="Emphasis"/>
          <w:rFonts w:ascii="Georgia" w:hAnsi="Georgia"/>
        </w:rPr>
        <w:t>more likely</w:t>
      </w:r>
      <w:r w:rsidRPr="00CF3B49">
        <w:rPr>
          <w:rStyle w:val="StyleUnderline"/>
          <w:rFonts w:ascii="Georgia" w:hAnsi="Georgia"/>
        </w:rPr>
        <w:t xml:space="preserve"> to consult Black's Law Dictionary to define such words</w:t>
      </w:r>
      <w:r w:rsidRPr="00CF3B49">
        <w:rPr>
          <w:rFonts w:ascii="Georgia" w:hAnsi="Georgia"/>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520CE491" w14:textId="77777777" w:rsidR="007B49B9" w:rsidRPr="00CF3B49" w:rsidRDefault="007B49B9" w:rsidP="007B49B9">
      <w:pPr>
        <w:rPr>
          <w:rFonts w:ascii="Georgia" w:hAnsi="Georgia"/>
          <w:sz w:val="16"/>
        </w:rPr>
      </w:pPr>
      <w:r w:rsidRPr="00CF3B49">
        <w:rPr>
          <w:rFonts w:ascii="Georgia" w:hAnsi="Georgia"/>
          <w:sz w:val="16"/>
        </w:rPr>
        <w:t xml:space="preserve">Plaintiffs should argue that </w:t>
      </w:r>
      <w:r w:rsidRPr="00CF3B49">
        <w:rPr>
          <w:rStyle w:val="StyleUnderline"/>
          <w:rFonts w:ascii="Georgia" w:hAnsi="Georgia"/>
        </w:rPr>
        <w:t>the term</w:t>
      </w:r>
      <w:r w:rsidRPr="00CF3B49">
        <w:rPr>
          <w:rFonts w:ascii="Georgia" w:hAnsi="Georgia"/>
          <w:sz w:val="16"/>
        </w:rPr>
        <w:t xml:space="preserve"> "</w:t>
      </w:r>
      <w:r w:rsidRPr="00CF3B49">
        <w:rPr>
          <w:rStyle w:val="Emphasis"/>
          <w:rFonts w:ascii="Georgia" w:hAnsi="Georgia"/>
          <w:highlight w:val="yellow"/>
        </w:rPr>
        <w:t>substantially</w:t>
      </w:r>
      <w:r w:rsidRPr="00CF3B49">
        <w:rPr>
          <w:rFonts w:ascii="Georgia" w:hAnsi="Georgia"/>
          <w:sz w:val="16"/>
        </w:rPr>
        <w:t xml:space="preserve"> prevail" </w:t>
      </w:r>
      <w:r w:rsidRPr="00CF3B49">
        <w:rPr>
          <w:rStyle w:val="StyleUnderline"/>
          <w:rFonts w:ascii="Georgia" w:hAnsi="Georgia"/>
          <w:highlight w:val="yellow"/>
        </w:rPr>
        <w:t xml:space="preserve">is </w:t>
      </w:r>
      <w:r w:rsidRPr="00CF3B49">
        <w:rPr>
          <w:rStyle w:val="Emphasis"/>
          <w:rFonts w:ascii="Georgia" w:hAnsi="Georgia"/>
          <w:highlight w:val="yellow"/>
        </w:rPr>
        <w:t>not a term of art</w:t>
      </w:r>
      <w:r w:rsidRPr="00CF3B49">
        <w:rPr>
          <w:rFonts w:ascii="Georgia" w:hAnsi="Georgia"/>
          <w:sz w:val="16"/>
        </w:rPr>
        <w:t xml:space="preserve"> because if considered a term of art, resort to Black's 7th produces a definition of "prevail" that could be interpreted adversely to plaintiffs.(FN99) </w:t>
      </w:r>
      <w:r w:rsidRPr="00CF3B49">
        <w:rPr>
          <w:rStyle w:val="StyleUnderline"/>
          <w:rFonts w:ascii="Georgia" w:hAnsi="Georgia"/>
        </w:rPr>
        <w:t xml:space="preserve">It is </w:t>
      </w:r>
      <w:r w:rsidRPr="00CF3B49">
        <w:rPr>
          <w:rStyle w:val="Emphasis"/>
          <w:rFonts w:ascii="Georgia" w:hAnsi="Georgia"/>
        </w:rPr>
        <w:t>commonly accepted</w:t>
      </w:r>
      <w:r w:rsidRPr="00CF3B49">
        <w:rPr>
          <w:rStyle w:val="StyleUnderline"/>
          <w:rFonts w:ascii="Georgia" w:hAnsi="Georgia"/>
        </w:rPr>
        <w:t xml:space="preserve"> that words that are </w:t>
      </w:r>
      <w:r w:rsidRPr="00CF3B49">
        <w:rPr>
          <w:rStyle w:val="Emphasis"/>
          <w:rFonts w:ascii="Georgia" w:hAnsi="Georgia"/>
        </w:rPr>
        <w:t>not legal terms of art</w:t>
      </w:r>
      <w:r w:rsidRPr="00CF3B49">
        <w:rPr>
          <w:rStyle w:val="StyleUnderline"/>
          <w:rFonts w:ascii="Georgia" w:hAnsi="Georgia"/>
        </w:rPr>
        <w:t xml:space="preserve"> </w:t>
      </w:r>
      <w:r w:rsidRPr="00CF3B49">
        <w:rPr>
          <w:rStyle w:val="StyleUnderline"/>
          <w:rFonts w:ascii="Georgia" w:hAnsi="Georgia"/>
          <w:highlight w:val="yellow"/>
        </w:rPr>
        <w:t>should be</w:t>
      </w:r>
      <w:r w:rsidRPr="00CF3B49">
        <w:rPr>
          <w:rStyle w:val="StyleUnderline"/>
          <w:rFonts w:ascii="Georgia" w:hAnsi="Georgia"/>
        </w:rPr>
        <w:t xml:space="preserve"> accorded </w:t>
      </w:r>
      <w:r w:rsidRPr="00CF3B49">
        <w:rPr>
          <w:rStyle w:val="Emphasis"/>
          <w:rFonts w:ascii="Georgia" w:hAnsi="Georgia"/>
        </w:rPr>
        <w:t xml:space="preserve">their </w:t>
      </w:r>
      <w:r w:rsidRPr="00CF3B49">
        <w:rPr>
          <w:rStyle w:val="Emphasis"/>
          <w:rFonts w:ascii="Georgia" w:hAnsi="Georgia"/>
          <w:highlight w:val="yellow"/>
        </w:rPr>
        <w:t>ordinary</w:t>
      </w:r>
      <w:r w:rsidRPr="00CF3B49">
        <w:rPr>
          <w:rStyle w:val="Emphasis"/>
          <w:rFonts w:ascii="Georgia" w:hAnsi="Georgia"/>
        </w:rPr>
        <w:t xml:space="preserve">, not their legal, </w:t>
      </w:r>
      <w:r w:rsidRPr="00CF3B49">
        <w:rPr>
          <w:rStyle w:val="Emphasis"/>
          <w:rFonts w:ascii="Georgia" w:hAnsi="Georgia"/>
          <w:highlight w:val="yellow"/>
        </w:rPr>
        <w:t>meaning</w:t>
      </w:r>
      <w:r w:rsidRPr="00CF3B49">
        <w:rPr>
          <w:rFonts w:ascii="Georgia" w:hAnsi="Georgia"/>
          <w:sz w:val="16"/>
        </w:rPr>
        <w:t xml:space="preserve">,(FN100) and ordinary-usage dictionaries provide FOIA fee claimants with helpful arguments. </w:t>
      </w:r>
      <w:r w:rsidRPr="00CF3B49">
        <w:rPr>
          <w:rStyle w:val="StyleUnderline"/>
          <w:rFonts w:ascii="Georgia" w:hAnsi="Georgia"/>
        </w:rPr>
        <w:t xml:space="preserve">The Supreme Court has </w:t>
      </w:r>
      <w:r w:rsidRPr="00CF3B49">
        <w:rPr>
          <w:rStyle w:val="Emphasis"/>
          <w:rFonts w:ascii="Georgia" w:hAnsi="Georgia"/>
        </w:rPr>
        <w:t>already found favorable</w:t>
      </w:r>
      <w:r w:rsidRPr="00CF3B49">
        <w:rPr>
          <w:rFonts w:ascii="Georgia" w:hAnsi="Georgia"/>
          <w:sz w:val="16"/>
        </w:rPr>
        <w:t xml:space="preserve">, temporally relevant </w:t>
      </w:r>
      <w:r w:rsidRPr="00CF3B49">
        <w:rPr>
          <w:rStyle w:val="Emphasis"/>
          <w:rFonts w:ascii="Georgia" w:hAnsi="Georgia"/>
        </w:rPr>
        <w:t>definitions</w:t>
      </w:r>
      <w:r w:rsidRPr="00CF3B49">
        <w:rPr>
          <w:rStyle w:val="StyleUnderline"/>
          <w:rFonts w:ascii="Georgia" w:hAnsi="Georgia"/>
        </w:rPr>
        <w:t xml:space="preserve"> of the word "substantially" </w:t>
      </w:r>
      <w:r w:rsidRPr="00CF3B49">
        <w:rPr>
          <w:rStyle w:val="Emphasis"/>
          <w:rFonts w:ascii="Georgia" w:hAnsi="Georgia"/>
        </w:rPr>
        <w:t>in ordinary dictionaries</w:t>
      </w:r>
      <w:r w:rsidRPr="00CF3B49">
        <w:rPr>
          <w:rStyle w:val="StyleUnderline"/>
          <w:rFonts w:ascii="Georgia" w:hAnsi="Georgia"/>
        </w:rPr>
        <w:t>:</w:t>
      </w:r>
    </w:p>
    <w:p w14:paraId="53A966DE" w14:textId="77777777" w:rsidR="007B49B9" w:rsidRPr="00CF3B49" w:rsidRDefault="007B49B9" w:rsidP="007B49B9">
      <w:pPr>
        <w:rPr>
          <w:rFonts w:ascii="Georgia" w:hAnsi="Georgia"/>
          <w:sz w:val="16"/>
        </w:rPr>
      </w:pPr>
      <w:r w:rsidRPr="00CF3B49">
        <w:rPr>
          <w:rStyle w:val="StyleUnderline"/>
          <w:rFonts w:ascii="Georgia" w:hAnsi="Georgia"/>
        </w:rPr>
        <w:t>"[S]ubstantially" suggests "</w:t>
      </w:r>
      <w:r w:rsidRPr="00CF3B49">
        <w:rPr>
          <w:rStyle w:val="Emphasis"/>
          <w:rFonts w:ascii="Georgia" w:hAnsi="Georgia"/>
          <w:highlight w:val="yellow"/>
        </w:rPr>
        <w:t>considerable</w:t>
      </w:r>
      <w:r w:rsidRPr="00CF3B49">
        <w:rPr>
          <w:rStyle w:val="StyleUnderline"/>
          <w:rFonts w:ascii="Georgia" w:hAnsi="Georgia"/>
        </w:rPr>
        <w:t xml:space="preserve">" or "specified to </w:t>
      </w:r>
      <w:r w:rsidRPr="00CF3B49">
        <w:rPr>
          <w:rStyle w:val="Emphasis"/>
          <w:rFonts w:ascii="Georgia" w:hAnsi="Georgia"/>
        </w:rPr>
        <w:t>a large degree</w:t>
      </w:r>
      <w:r w:rsidRPr="00CF3B49">
        <w:rPr>
          <w:rStyle w:val="StyleUnderline"/>
          <w:rFonts w:ascii="Georgia" w:hAnsi="Georgia"/>
        </w:rPr>
        <w:t>." See Webster's Third</w:t>
      </w:r>
      <w:r w:rsidRPr="00CF3B49">
        <w:rPr>
          <w:rFonts w:ascii="Georgia" w:hAnsi="Georgia"/>
          <w:sz w:val="16"/>
        </w:rPr>
        <w:t xml:space="preserve"> New International Dictionary 2280 (1976) </w:t>
      </w:r>
      <w:r w:rsidRPr="00CF3B49">
        <w:rPr>
          <w:rStyle w:val="StyleUnderline"/>
          <w:rFonts w:ascii="Georgia" w:hAnsi="Georgia"/>
        </w:rPr>
        <w:t xml:space="preserve">(defining "substantially" as "in </w:t>
      </w:r>
      <w:r w:rsidRPr="00CF3B49">
        <w:rPr>
          <w:rStyle w:val="Emphasis"/>
          <w:rFonts w:ascii="Georgia" w:hAnsi="Georgia"/>
        </w:rPr>
        <w:t>a substantial manner</w:t>
      </w:r>
      <w:r w:rsidRPr="00CF3B49">
        <w:rPr>
          <w:rStyle w:val="StyleUnderline"/>
          <w:rFonts w:ascii="Georgia" w:hAnsi="Georgia"/>
        </w:rPr>
        <w:t>" and "substantial" as "</w:t>
      </w:r>
      <w:r w:rsidRPr="00CF3B49">
        <w:rPr>
          <w:rStyle w:val="Emphasis"/>
          <w:rFonts w:ascii="Georgia" w:hAnsi="Georgia"/>
        </w:rPr>
        <w:t>considerable</w:t>
      </w:r>
      <w:r w:rsidRPr="00CF3B49">
        <w:rPr>
          <w:rStyle w:val="StyleUnderline"/>
          <w:rFonts w:ascii="Georgia" w:hAnsi="Georgia"/>
        </w:rPr>
        <w:t xml:space="preserve"> </w:t>
      </w:r>
      <w:r w:rsidRPr="00CF3B49">
        <w:rPr>
          <w:rStyle w:val="StyleUnderline"/>
          <w:rFonts w:ascii="Georgia" w:hAnsi="Georgia"/>
          <w:highlight w:val="yellow"/>
        </w:rPr>
        <w:t xml:space="preserve">in </w:t>
      </w:r>
      <w:r w:rsidRPr="00CF3B49">
        <w:rPr>
          <w:rStyle w:val="Emphasis"/>
          <w:rFonts w:ascii="Georgia" w:hAnsi="Georgia"/>
          <w:highlight w:val="yellow"/>
        </w:rPr>
        <w:t>amount</w:t>
      </w:r>
      <w:r w:rsidRPr="00CF3B49">
        <w:rPr>
          <w:rStyle w:val="StyleUnderline"/>
          <w:rFonts w:ascii="Georgia" w:hAnsi="Georgia"/>
        </w:rPr>
        <w:t xml:space="preserve">, </w:t>
      </w:r>
      <w:r w:rsidRPr="00CF3B49">
        <w:rPr>
          <w:rStyle w:val="Emphasis"/>
          <w:rFonts w:ascii="Georgia" w:hAnsi="Georgia"/>
        </w:rPr>
        <w:t>value</w:t>
      </w:r>
      <w:r w:rsidRPr="00CF3B49">
        <w:rPr>
          <w:rStyle w:val="StyleUnderline"/>
          <w:rFonts w:ascii="Georgia" w:hAnsi="Georgia"/>
        </w:rPr>
        <w:t xml:space="preserve">, or </w:t>
      </w:r>
      <w:r w:rsidRPr="00CF3B49">
        <w:rPr>
          <w:rStyle w:val="Emphasis"/>
          <w:rFonts w:ascii="Georgia" w:hAnsi="Georgia"/>
        </w:rPr>
        <w:t>worth</w:t>
      </w:r>
      <w:r w:rsidRPr="00CF3B49">
        <w:rPr>
          <w:rStyle w:val="StyleUnderline"/>
          <w:rFonts w:ascii="Georgia" w:hAnsi="Georgia"/>
        </w:rPr>
        <w:t xml:space="preserve">" and "being that specified to </w:t>
      </w:r>
      <w:r w:rsidRPr="00CF3B49">
        <w:rPr>
          <w:rStyle w:val="Emphasis"/>
          <w:rFonts w:ascii="Georgia" w:hAnsi="Georgia"/>
        </w:rPr>
        <w:t>a large degree</w:t>
      </w:r>
      <w:r w:rsidRPr="00CF3B49">
        <w:rPr>
          <w:rStyle w:val="StyleUnderline"/>
          <w:rFonts w:ascii="Georgia" w:hAnsi="Georgia"/>
        </w:rPr>
        <w:t xml:space="preserve"> or </w:t>
      </w:r>
      <w:r w:rsidRPr="00CF3B49">
        <w:rPr>
          <w:rStyle w:val="Emphasis"/>
          <w:rFonts w:ascii="Georgia" w:hAnsi="Georgia"/>
        </w:rPr>
        <w:t>in the main</w:t>
      </w:r>
      <w:r w:rsidRPr="00CF3B49">
        <w:rPr>
          <w:rStyle w:val="StyleUnderline"/>
          <w:rFonts w:ascii="Georgia" w:hAnsi="Georgia"/>
        </w:rPr>
        <w:t>"); see also</w:t>
      </w:r>
      <w:r w:rsidRPr="00CF3B49">
        <w:rPr>
          <w:rFonts w:ascii="Georgia" w:hAnsi="Georgia"/>
          <w:sz w:val="16"/>
        </w:rPr>
        <w:t xml:space="preserve"> 17 </w:t>
      </w:r>
      <w:r w:rsidRPr="00CF3B49">
        <w:rPr>
          <w:rStyle w:val="Emphasis"/>
          <w:rFonts w:ascii="Georgia" w:hAnsi="Georgia"/>
        </w:rPr>
        <w:t>O</w:t>
      </w:r>
      <w:r w:rsidRPr="00CF3B49">
        <w:rPr>
          <w:rFonts w:ascii="Georgia" w:hAnsi="Georgia"/>
          <w:sz w:val="16"/>
        </w:rPr>
        <w:t xml:space="preserve">xford </w:t>
      </w:r>
      <w:r w:rsidRPr="00CF3B49">
        <w:rPr>
          <w:rStyle w:val="Emphasis"/>
          <w:rFonts w:ascii="Georgia" w:hAnsi="Georgia"/>
        </w:rPr>
        <w:t>E</w:t>
      </w:r>
      <w:r w:rsidRPr="00CF3B49">
        <w:rPr>
          <w:rFonts w:ascii="Georgia" w:hAnsi="Georgia"/>
          <w:sz w:val="16"/>
        </w:rPr>
        <w:t xml:space="preserve">nglish </w:t>
      </w:r>
      <w:r w:rsidRPr="00CF3B49">
        <w:rPr>
          <w:rStyle w:val="Emphasis"/>
          <w:rFonts w:ascii="Georgia" w:hAnsi="Georgia"/>
        </w:rPr>
        <w:t>D</w:t>
      </w:r>
      <w:r w:rsidRPr="00CF3B49">
        <w:rPr>
          <w:rFonts w:ascii="Georgia" w:hAnsi="Georgia"/>
          <w:sz w:val="16"/>
        </w:rPr>
        <w:t>ictionary 66-67 (2d ed. 1989) (</w:t>
      </w:r>
      <w:r w:rsidRPr="00CF3B49">
        <w:rPr>
          <w:rStyle w:val="StyleUnderline"/>
          <w:rFonts w:ascii="Georgia" w:hAnsi="Georgia"/>
        </w:rPr>
        <w:t>"substantial"</w:t>
      </w:r>
      <w:r w:rsidRPr="00CF3B49">
        <w:rPr>
          <w:rFonts w:ascii="Georgia" w:hAnsi="Georgia"/>
          <w:sz w:val="16"/>
        </w:rPr>
        <w:t xml:space="preserve">: "[r]elating to or proceeding from the essence of a thing; essential"; </w:t>
      </w:r>
      <w:r w:rsidRPr="00CF3B49">
        <w:rPr>
          <w:rStyle w:val="StyleUnderline"/>
          <w:rFonts w:ascii="Georgia" w:hAnsi="Georgia"/>
        </w:rPr>
        <w:t xml:space="preserve">"of </w:t>
      </w:r>
      <w:r w:rsidRPr="00CF3B49">
        <w:rPr>
          <w:rStyle w:val="Emphasis"/>
          <w:rFonts w:ascii="Georgia" w:hAnsi="Georgia"/>
        </w:rPr>
        <w:t>ample or considerable amount</w:t>
      </w:r>
      <w:r w:rsidRPr="00CF3B49">
        <w:rPr>
          <w:rStyle w:val="StyleUnderline"/>
          <w:rFonts w:ascii="Georgia" w:hAnsi="Georgia"/>
        </w:rPr>
        <w:t>, quantity or dimensions"</w:t>
      </w:r>
      <w:r w:rsidRPr="00CF3B49">
        <w:rPr>
          <w:rFonts w:ascii="Georgia" w:hAnsi="Georgia"/>
          <w:sz w:val="16"/>
        </w:rPr>
        <w:t>).(FN101)</w:t>
      </w:r>
    </w:p>
    <w:p w14:paraId="24DC2479" w14:textId="77777777" w:rsidR="007B49B9" w:rsidRDefault="007B49B9" w:rsidP="007B49B9"/>
    <w:p w14:paraId="0EE0E745" w14:textId="77777777" w:rsidR="007B49B9" w:rsidRPr="00705C76" w:rsidRDefault="007B49B9" w:rsidP="007B49B9">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6514F9BC" w14:textId="77777777" w:rsidR="007B49B9" w:rsidRPr="00705C76" w:rsidRDefault="007B49B9" w:rsidP="007B49B9">
      <w:r w:rsidRPr="00705C76">
        <w:t xml:space="preserve">(AFL-CIO, “Collective Bargaining” No Date, </w:t>
      </w:r>
      <w:r w:rsidRPr="00D46768">
        <w:t>https://aflcio.org/what-unions-do/empower-workers/collective-bargaining</w:t>
      </w:r>
      <w:r w:rsidRPr="00705C76">
        <w:t>, accessed 07/20/2025)</w:t>
      </w:r>
    </w:p>
    <w:p w14:paraId="70BD9FEC" w14:textId="77777777" w:rsidR="007B49B9" w:rsidRPr="00705C76" w:rsidRDefault="007B49B9" w:rsidP="007B49B9"/>
    <w:p w14:paraId="35AD1FE3" w14:textId="77777777" w:rsidR="007B49B9" w:rsidRPr="00705C76" w:rsidRDefault="007B49B9" w:rsidP="007B49B9">
      <w:pPr>
        <w:rPr>
          <w:sz w:val="16"/>
        </w:rPr>
      </w:pPr>
      <w:r w:rsidRPr="00705C76">
        <w:rPr>
          <w:rStyle w:val="StyleUnderline"/>
          <w:highlight w:val="yellow"/>
        </w:rPr>
        <w:t>Collective bargaining is the process in which</w:t>
      </w:r>
      <w:r w:rsidRPr="00705C76">
        <w:rPr>
          <w:rStyle w:val="StyleUnderline"/>
        </w:rPr>
        <w:t xml:space="preserve"> working people, through their </w:t>
      </w:r>
      <w:r w:rsidRPr="00705C76">
        <w:rPr>
          <w:rStyle w:val="Emphasis"/>
          <w:highlight w:val="yellow"/>
        </w:rPr>
        <w:t>unions</w:t>
      </w:r>
      <w:r w:rsidRPr="00705C76">
        <w:rPr>
          <w:rStyle w:val="StyleUnderline"/>
        </w:rPr>
        <w:t xml:space="preserve">, </w:t>
      </w:r>
      <w:r w:rsidRPr="00705C76">
        <w:rPr>
          <w:rStyle w:val="StyleUnderline"/>
          <w:highlight w:val="yellow"/>
        </w:rPr>
        <w:t>negotiate contracts with their employers to determine</w:t>
      </w:r>
      <w:r w:rsidRPr="00705C76">
        <w:rPr>
          <w:rStyle w:val="StyleUnderline"/>
        </w:rPr>
        <w:t xml:space="preserve"> their </w:t>
      </w:r>
      <w:r w:rsidRPr="00705C76">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4DAD2ABF" w14:textId="77777777" w:rsidR="007B49B9" w:rsidRPr="00705C76" w:rsidRDefault="007B49B9" w:rsidP="007B49B9">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705C76">
        <w:rPr>
          <w:rStyle w:val="StyleUnderline"/>
          <w:highlight w:val="yellow"/>
        </w:rPr>
        <w:t>the</w:t>
      </w:r>
      <w:r w:rsidRPr="00705C76">
        <w:rPr>
          <w:rStyle w:val="Emphasis"/>
          <w:highlight w:val="yellow"/>
        </w:rPr>
        <w:t xml:space="preserve"> N</w:t>
      </w:r>
      <w:r w:rsidRPr="00705C76">
        <w:rPr>
          <w:rStyle w:val="StyleUnderline"/>
        </w:rPr>
        <w:t xml:space="preserve">ational </w:t>
      </w:r>
      <w:r w:rsidRPr="00705C76">
        <w:rPr>
          <w:rStyle w:val="Emphasis"/>
          <w:highlight w:val="yellow"/>
        </w:rPr>
        <w:t>L</w:t>
      </w:r>
      <w:r w:rsidRPr="00705C76">
        <w:rPr>
          <w:rStyle w:val="StyleUnderline"/>
        </w:rPr>
        <w:t xml:space="preserve">abor </w:t>
      </w:r>
      <w:r w:rsidRPr="00705C76">
        <w:rPr>
          <w:rStyle w:val="Emphasis"/>
          <w:highlight w:val="yellow"/>
        </w:rPr>
        <w:t>R</w:t>
      </w:r>
      <w:r w:rsidRPr="00705C76">
        <w:rPr>
          <w:rStyle w:val="StyleUnderline"/>
        </w:rPr>
        <w:t xml:space="preserve">elations </w:t>
      </w:r>
      <w:r w:rsidRPr="00705C76">
        <w:rPr>
          <w:rStyle w:val="Emphasis"/>
          <w:highlight w:val="yellow"/>
        </w:rPr>
        <w:t>A</w:t>
      </w:r>
      <w:r w:rsidRPr="00705C76">
        <w:rPr>
          <w:rStyle w:val="StyleUnderline"/>
        </w:rPr>
        <w:t xml:space="preserve">ct </w:t>
      </w:r>
      <w:r w:rsidRPr="00705C76">
        <w:rPr>
          <w:rStyle w:val="StyleUnderline"/>
          <w:highlight w:val="yellow"/>
        </w:rPr>
        <w:t>clarified</w:t>
      </w:r>
      <w:r w:rsidRPr="00705C76">
        <w:rPr>
          <w:rStyle w:val="StyleUnderline"/>
        </w:rPr>
        <w:t xml:space="preserve"> the </w:t>
      </w:r>
      <w:r w:rsidRPr="00705C76">
        <w:rPr>
          <w:rStyle w:val="StyleUnderline"/>
          <w:highlight w:val="yellow"/>
        </w:rPr>
        <w:t>bargaining rights</w:t>
      </w:r>
      <w:r w:rsidRPr="00705C76">
        <w:rPr>
          <w:rStyle w:val="StyleUnderline"/>
        </w:rPr>
        <w:t xml:space="preserve"> of most other private-sector workers </w:t>
      </w:r>
      <w:r w:rsidRPr="00705C76">
        <w:rPr>
          <w:rStyle w:val="StyleUnderline"/>
          <w:highlight w:val="yellow"/>
        </w:rPr>
        <w:t xml:space="preserve">and established </w:t>
      </w:r>
      <w:r w:rsidRPr="00705C76">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p w14:paraId="074DAEB7" w14:textId="77777777" w:rsidR="007B49B9" w:rsidRDefault="007B49B9" w:rsidP="007B49B9">
      <w:pPr>
        <w:pStyle w:val="Heading4"/>
        <w:rPr>
          <w:rFonts w:eastAsia="Times New Roman"/>
        </w:rPr>
      </w:pPr>
      <w:r>
        <w:rPr>
          <w:rFonts w:eastAsia="Times New Roman"/>
        </w:rPr>
        <w:t xml:space="preserve">That solves any exploding limits offense because it sets a </w:t>
      </w:r>
      <w:r w:rsidRPr="009142AF">
        <w:rPr>
          <w:rFonts w:eastAsia="Times New Roman"/>
          <w:u w:val="single"/>
        </w:rPr>
        <w:t>floor</w:t>
      </w:r>
    </w:p>
    <w:p w14:paraId="4A346757" w14:textId="77777777" w:rsidR="007B49B9" w:rsidRDefault="007B49B9" w:rsidP="007B49B9"/>
    <w:p w14:paraId="576D4BAC" w14:textId="77777777" w:rsidR="007B49B9" w:rsidRDefault="007B49B9" w:rsidP="007B49B9">
      <w:pPr>
        <w:pStyle w:val="Heading4"/>
        <w:rPr>
          <w:rFonts w:eastAsia="Times New Roman"/>
        </w:rPr>
      </w:pPr>
      <w:r>
        <w:rPr>
          <w:rFonts w:eastAsia="Times New Roman"/>
        </w:rPr>
        <w:t>On their interp:</w:t>
      </w:r>
    </w:p>
    <w:p w14:paraId="16FCE1E0" w14:textId="77777777" w:rsidR="007B49B9" w:rsidRPr="005A419F" w:rsidRDefault="007B49B9" w:rsidP="007B49B9">
      <w:pPr>
        <w:pStyle w:val="Heading4"/>
        <w:rPr>
          <w:rStyle w:val="Style13ptBold"/>
          <w:rFonts w:ascii="Georgia" w:hAnsi="Georgia"/>
          <w:b/>
          <w:bCs w:val="0"/>
        </w:rPr>
      </w:pPr>
      <w:r w:rsidRPr="005A419F">
        <w:rPr>
          <w:rFonts w:ascii="Georgia" w:hAnsi="Georgia"/>
        </w:rPr>
        <w:t>ILO has no intent to define generally</w:t>
      </w:r>
      <w:r w:rsidRPr="005A419F">
        <w:rPr>
          <w:rStyle w:val="Style13ptBold"/>
          <w:rFonts w:ascii="Georgia" w:hAnsi="Georgia"/>
        </w:rPr>
        <w:t>.</w:t>
      </w:r>
    </w:p>
    <w:p w14:paraId="7E72006C" w14:textId="77777777" w:rsidR="007B49B9" w:rsidRPr="005A419F" w:rsidRDefault="007B49B9" w:rsidP="007B49B9">
      <w:pPr>
        <w:rPr>
          <w:rFonts w:ascii="Georgia" w:hAnsi="Georgia"/>
        </w:rPr>
      </w:pPr>
      <w:r w:rsidRPr="005A419F">
        <w:rPr>
          <w:rStyle w:val="Style13ptBold"/>
          <w:rFonts w:ascii="Georgia" w:hAnsi="Georgia"/>
        </w:rPr>
        <w:t>ILO ‘81</w:t>
      </w:r>
      <w:r w:rsidRPr="005A419F">
        <w:rPr>
          <w:rFonts w:ascii="Georgia" w:hAnsi="Georgia"/>
        </w:rPr>
        <w:t xml:space="preserve"> [International Labor Organization, 1981, “Report VI (1): Safety and Health and the Working Environment,” International Labor Conference, 67</w:t>
      </w:r>
      <w:r w:rsidRPr="005A419F">
        <w:rPr>
          <w:rFonts w:ascii="Georgia" w:hAnsi="Georgia"/>
          <w:vertAlign w:val="superscript"/>
        </w:rPr>
        <w:t>th</w:t>
      </w:r>
      <w:r w:rsidRPr="005A419F">
        <w:rPr>
          <w:rFonts w:ascii="Georgia" w:hAnsi="Georgia"/>
        </w:rPr>
        <w:t xml:space="preserve"> Session, https://webapps.ilo.org/public/libdoc/ilo/1980/80B09_513_engl.pdf]</w:t>
      </w:r>
    </w:p>
    <w:p w14:paraId="76873C52" w14:textId="77777777" w:rsidR="007B49B9" w:rsidRPr="005A419F" w:rsidRDefault="007B49B9" w:rsidP="007B49B9">
      <w:pPr>
        <w:rPr>
          <w:rFonts w:ascii="Georgia" w:hAnsi="Georgia"/>
          <w:sz w:val="16"/>
        </w:rPr>
      </w:pPr>
      <w:r w:rsidRPr="005A419F">
        <w:rPr>
          <w:rFonts w:ascii="Georgia" w:hAnsi="Georgia"/>
          <w:sz w:val="16"/>
        </w:rPr>
        <w:t xml:space="preserve">5. </w:t>
      </w:r>
      <w:r w:rsidRPr="005A419F">
        <w:rPr>
          <w:rStyle w:val="StyleUnderline"/>
          <w:rFonts w:ascii="Georgia" w:hAnsi="Georgia"/>
          <w:highlight w:val="yellow"/>
        </w:rPr>
        <w:t xml:space="preserve">For the purpose of the </w:t>
      </w:r>
      <w:r w:rsidRPr="005A419F">
        <w:rPr>
          <w:rStyle w:val="Emphasis"/>
          <w:rFonts w:ascii="Georgia" w:hAnsi="Georgia"/>
          <w:highlight w:val="yellow"/>
        </w:rPr>
        <w:t>proposed instrument</w:t>
      </w:r>
      <w:r w:rsidRPr="005A419F">
        <w:rPr>
          <w:rFonts w:ascii="Georgia" w:hAnsi="Georgia"/>
          <w:sz w:val="16"/>
        </w:rPr>
        <w:t xml:space="preserve">- </w:t>
      </w:r>
    </w:p>
    <w:p w14:paraId="3D221731" w14:textId="77777777" w:rsidR="007B49B9" w:rsidRPr="005A419F" w:rsidRDefault="007B49B9" w:rsidP="007B49B9">
      <w:pPr>
        <w:rPr>
          <w:rFonts w:ascii="Georgia" w:hAnsi="Georgia"/>
          <w:sz w:val="16"/>
        </w:rPr>
      </w:pPr>
      <w:r w:rsidRPr="005A419F">
        <w:rPr>
          <w:rFonts w:ascii="Georgia" w:hAnsi="Georgia"/>
          <w:sz w:val="16"/>
        </w:rPr>
        <w:t>(a) the term " branches of economic activity " includes work in the public service ;</w:t>
      </w:r>
    </w:p>
    <w:p w14:paraId="5FE080F3" w14:textId="77777777" w:rsidR="007B49B9" w:rsidRPr="005A419F" w:rsidRDefault="007B49B9" w:rsidP="007B49B9">
      <w:pPr>
        <w:rPr>
          <w:rFonts w:ascii="Georgia" w:hAnsi="Georgia"/>
          <w:sz w:val="16"/>
        </w:rPr>
      </w:pPr>
      <w:r w:rsidRPr="005A419F">
        <w:rPr>
          <w:rFonts w:ascii="Georgia" w:hAnsi="Georgia"/>
          <w:sz w:val="16"/>
        </w:rPr>
        <w:t xml:space="preserve">(b) </w:t>
      </w:r>
      <w:r w:rsidRPr="005A419F">
        <w:rPr>
          <w:rStyle w:val="StyleUnderline"/>
          <w:rFonts w:ascii="Georgia" w:hAnsi="Georgia"/>
          <w:highlight w:val="yellow"/>
        </w:rPr>
        <w:t xml:space="preserve">the term " workers " means </w:t>
      </w:r>
      <w:r w:rsidRPr="005A419F">
        <w:rPr>
          <w:rStyle w:val="Emphasis"/>
          <w:rFonts w:ascii="Georgia" w:hAnsi="Georgia"/>
          <w:highlight w:val="yellow"/>
        </w:rPr>
        <w:t>all employed persons</w:t>
      </w:r>
      <w:r w:rsidRPr="005A419F">
        <w:rPr>
          <w:rStyle w:val="StyleUnderline"/>
          <w:rFonts w:ascii="Georgia" w:hAnsi="Georgia"/>
          <w:highlight w:val="yellow"/>
        </w:rPr>
        <w:t>, including public employees</w:t>
      </w:r>
      <w:r w:rsidRPr="005A419F">
        <w:rPr>
          <w:rFonts w:ascii="Georgia" w:hAnsi="Georgia"/>
          <w:sz w:val="16"/>
        </w:rPr>
        <w:t xml:space="preserve"> ;</w:t>
      </w:r>
    </w:p>
    <w:p w14:paraId="42BFD56D" w14:textId="77777777" w:rsidR="007B49B9" w:rsidRPr="005A419F" w:rsidRDefault="007B49B9" w:rsidP="007B49B9">
      <w:pPr>
        <w:rPr>
          <w:rFonts w:ascii="Georgia" w:hAnsi="Georgia"/>
          <w:sz w:val="16"/>
        </w:rPr>
      </w:pPr>
      <w:r w:rsidRPr="005A419F">
        <w:rPr>
          <w:rFonts w:ascii="Georgia" w:hAnsi="Georgia"/>
          <w:sz w:val="16"/>
        </w:rPr>
        <w:t>(c) the term "workplace" should cover all places where workers need to be or to go by reason of their work and which are under the direct or indirect control of the employer ;</w:t>
      </w:r>
    </w:p>
    <w:p w14:paraId="546B86B2" w14:textId="77777777" w:rsidR="007B49B9" w:rsidRPr="005A419F" w:rsidRDefault="007B49B9" w:rsidP="007B49B9">
      <w:pPr>
        <w:rPr>
          <w:rFonts w:ascii="Georgia" w:hAnsi="Georgia"/>
          <w:sz w:val="16"/>
        </w:rPr>
      </w:pPr>
      <w:r w:rsidRPr="005A419F">
        <w:rPr>
          <w:rFonts w:ascii="Georgia" w:hAnsi="Georgia"/>
          <w:sz w:val="16"/>
        </w:rPr>
        <w:t>(d) the term "regulations" should cover all provisions given force of law by the competent authority or authorities.</w:t>
      </w:r>
    </w:p>
    <w:p w14:paraId="3C1B3B2C" w14:textId="77777777" w:rsidR="007B49B9" w:rsidRPr="005A419F" w:rsidRDefault="007B49B9" w:rsidP="007B49B9">
      <w:pPr>
        <w:rPr>
          <w:rFonts w:ascii="Georgia" w:hAnsi="Georgia"/>
          <w:sz w:val="16"/>
        </w:rPr>
      </w:pPr>
    </w:p>
    <w:p w14:paraId="7BB9DF06" w14:textId="77777777" w:rsidR="007B49B9" w:rsidRPr="005A419F" w:rsidRDefault="007B49B9" w:rsidP="007B49B9">
      <w:pPr>
        <w:pStyle w:val="Heading4"/>
        <w:rPr>
          <w:rFonts w:ascii="Georgia" w:hAnsi="Georgia"/>
        </w:rPr>
      </w:pPr>
      <w:r w:rsidRPr="005A419F">
        <w:rPr>
          <w:rFonts w:ascii="Georgia" w:hAnsi="Georgia"/>
        </w:rPr>
        <w:t xml:space="preserve">It also says subsets are </w:t>
      </w:r>
      <w:r w:rsidRPr="005A419F">
        <w:rPr>
          <w:rFonts w:ascii="Georgia" w:hAnsi="Georgia"/>
          <w:u w:val="single"/>
        </w:rPr>
        <w:t>permitted</w:t>
      </w:r>
      <w:r w:rsidRPr="005A419F">
        <w:rPr>
          <w:rFonts w:ascii="Georgia" w:hAnsi="Georgia"/>
        </w:rPr>
        <w:t>.</w:t>
      </w:r>
    </w:p>
    <w:p w14:paraId="24ADD36E" w14:textId="77777777" w:rsidR="007B49B9" w:rsidRPr="005A419F" w:rsidRDefault="007B49B9" w:rsidP="007B49B9">
      <w:pPr>
        <w:rPr>
          <w:rFonts w:ascii="Georgia" w:hAnsi="Georgia"/>
        </w:rPr>
      </w:pPr>
      <w:r w:rsidRPr="005A419F">
        <w:rPr>
          <w:rStyle w:val="Style13ptBold"/>
          <w:rFonts w:ascii="Georgia" w:hAnsi="Georgia"/>
        </w:rPr>
        <w:t>ILO ‘81</w:t>
      </w:r>
      <w:r w:rsidRPr="005A419F">
        <w:rPr>
          <w:rFonts w:ascii="Georgia" w:hAnsi="Georgia"/>
        </w:rPr>
        <w:t xml:space="preserve"> [International Labor Organization, 1981, “Report VI (1): Safety and Health and the Working Environment,” International Labor Conference, 67</w:t>
      </w:r>
      <w:r w:rsidRPr="005A419F">
        <w:rPr>
          <w:rFonts w:ascii="Georgia" w:hAnsi="Georgia"/>
          <w:vertAlign w:val="superscript"/>
        </w:rPr>
        <w:t>th</w:t>
      </w:r>
      <w:r w:rsidRPr="005A419F">
        <w:rPr>
          <w:rFonts w:ascii="Georgia" w:hAnsi="Georgia"/>
        </w:rPr>
        <w:t xml:space="preserve"> Session, </w:t>
      </w:r>
      <w:hyperlink r:id="rId6" w:history="1">
        <w:r w:rsidRPr="005A419F">
          <w:rPr>
            <w:rStyle w:val="Hyperlink"/>
            <w:rFonts w:ascii="Georgia" w:hAnsi="Georgia"/>
          </w:rPr>
          <w:t>https://webapps.ilo.org/public/libdoc/ilo/1980/80B09_513_engl.pdf</w:t>
        </w:r>
      </w:hyperlink>
      <w:r w:rsidRPr="005A419F">
        <w:rPr>
          <w:rStyle w:val="Hyperlink"/>
          <w:rFonts w:ascii="Georgia" w:hAnsi="Georgia"/>
        </w:rPr>
        <w:t>]</w:t>
      </w:r>
    </w:p>
    <w:p w14:paraId="3B94EC51" w14:textId="77777777" w:rsidR="007B49B9" w:rsidRDefault="007B49B9" w:rsidP="007B49B9">
      <w:r w:rsidRPr="005A419F">
        <w:rPr>
          <w:rFonts w:ascii="Georgia" w:hAnsi="Georgia"/>
        </w:rPr>
        <w:t xml:space="preserve">The Government members of Denmark, France, the Federal Republic of Germany, the Netherlands and the United Kingdom submitted an </w:t>
      </w:r>
      <w:r w:rsidRPr="005A419F">
        <w:rPr>
          <w:rStyle w:val="StyleUnderline"/>
          <w:rFonts w:ascii="Georgia" w:hAnsi="Georgia"/>
          <w:highlight w:val="yellow"/>
        </w:rPr>
        <w:t>amendment</w:t>
      </w:r>
      <w:r w:rsidRPr="005A419F">
        <w:rPr>
          <w:rStyle w:val="StyleUnderline"/>
          <w:rFonts w:ascii="Georgia" w:hAnsi="Georgia"/>
        </w:rPr>
        <w:t xml:space="preserve"> proposing to introduce in this Point also the possibility of the </w:t>
      </w:r>
      <w:r w:rsidRPr="005A419F">
        <w:rPr>
          <w:rStyle w:val="StyleUnderline"/>
          <w:rFonts w:ascii="Georgia" w:hAnsi="Georgia"/>
          <w:highlight w:val="yellow"/>
        </w:rPr>
        <w:t xml:space="preserve">partial exclusion of certain </w:t>
      </w:r>
      <w:r w:rsidRPr="005A419F">
        <w:rPr>
          <w:rStyle w:val="Emphasis"/>
          <w:rFonts w:ascii="Georgia" w:hAnsi="Georgia"/>
          <w:highlight w:val="yellow"/>
        </w:rPr>
        <w:t>categories</w:t>
      </w:r>
      <w:r w:rsidRPr="005A419F">
        <w:rPr>
          <w:rStyle w:val="StyleUnderline"/>
          <w:rFonts w:ascii="Georgia" w:hAnsi="Georgia"/>
          <w:highlight w:val="yellow"/>
        </w:rPr>
        <w:t xml:space="preserve"> of workers</w:t>
      </w:r>
      <w:r w:rsidRPr="005A419F">
        <w:rPr>
          <w:rFonts w:ascii="Georgia" w:hAnsi="Georgia"/>
        </w:rPr>
        <w:t xml:space="preserve">. As a similar amendment to Paragraph 3(2) had already been adopted with respect to branches of economic activity, </w:t>
      </w:r>
      <w:r w:rsidRPr="005A419F">
        <w:rPr>
          <w:rStyle w:val="StyleUnderline"/>
          <w:rFonts w:ascii="Georgia" w:hAnsi="Georgia"/>
          <w:highlight w:val="yellow"/>
        </w:rPr>
        <w:t>no objection was raised</w:t>
      </w:r>
      <w:r w:rsidRPr="005A419F">
        <w:rPr>
          <w:rStyle w:val="StyleUnderline"/>
          <w:rFonts w:ascii="Georgia" w:hAnsi="Georgia"/>
        </w:rPr>
        <w:t xml:space="preserve"> to this amendment, </w:t>
      </w:r>
      <w:r w:rsidRPr="005A419F">
        <w:rPr>
          <w:rStyle w:val="StyleUnderline"/>
          <w:rFonts w:ascii="Georgia" w:hAnsi="Georgia"/>
          <w:highlight w:val="yellow"/>
        </w:rPr>
        <w:t>which was adopted</w:t>
      </w:r>
      <w:r w:rsidRPr="006C2F98">
        <w:t>.</w:t>
      </w:r>
    </w:p>
    <w:p w14:paraId="5B3AB298" w14:textId="77777777" w:rsidR="007B49B9" w:rsidRDefault="007B49B9" w:rsidP="007B49B9"/>
    <w:p w14:paraId="75E262E2" w14:textId="77777777" w:rsidR="007B49B9" w:rsidRDefault="007B49B9" w:rsidP="007B49B9"/>
    <w:p w14:paraId="6B81433E" w14:textId="77777777" w:rsidR="007B49B9" w:rsidRDefault="007B49B9" w:rsidP="007B49B9"/>
    <w:p w14:paraId="58FD8C38" w14:textId="77777777" w:rsidR="007B49B9" w:rsidRDefault="007B49B9" w:rsidP="007B49B9"/>
    <w:p w14:paraId="11F9335D" w14:textId="77777777" w:rsidR="007B49B9" w:rsidRDefault="007B49B9" w:rsidP="007B49B9"/>
    <w:p w14:paraId="2034234B" w14:textId="77777777" w:rsidR="007B49B9" w:rsidRDefault="007B49B9" w:rsidP="007B49B9">
      <w:pPr>
        <w:pStyle w:val="Heading3"/>
      </w:pPr>
      <w:r>
        <w:t>States</w:t>
      </w:r>
    </w:p>
    <w:p w14:paraId="558C8A2A" w14:textId="77777777" w:rsidR="007B49B9" w:rsidRDefault="007B49B9" w:rsidP="007B49B9">
      <w:pPr>
        <w:pStyle w:val="Heading4"/>
      </w:pPr>
      <w:bookmarkStart w:id="20" w:name="_Hlk209853390"/>
      <w:r>
        <w:t>Pre-empted. The burden is if state action interferes with the RLA.</w:t>
      </w:r>
    </w:p>
    <w:p w14:paraId="0B9D53FD" w14:textId="77777777" w:rsidR="007B49B9" w:rsidRPr="00324173" w:rsidRDefault="007B49B9" w:rsidP="007B49B9">
      <w:r w:rsidRPr="008B64E0">
        <w:rPr>
          <w:rStyle w:val="Style13ptBold"/>
        </w:rPr>
        <w:t>Ellison 81</w:t>
      </w:r>
      <w:r>
        <w:t xml:space="preserve"> (</w:t>
      </w:r>
      <w:r w:rsidRPr="00324173">
        <w:t>Morris A.</w:t>
      </w:r>
      <w:r>
        <w:t xml:space="preserve">, Partner at Womble, Bond and Dickinson. JD from </w:t>
      </w:r>
      <w:r w:rsidRPr="00256F40">
        <w:t xml:space="preserve">Duke University School of Law </w:t>
      </w:r>
      <w:r w:rsidRPr="00324173">
        <w:t>"Federal Preemption under the Railway Labor Act: Traditional vs. Essential State Functions in the Context of Commuter Transit Systems." </w:t>
      </w:r>
      <w:r w:rsidRPr="00324173">
        <w:rPr>
          <w:i/>
          <w:iCs/>
        </w:rPr>
        <w:t>Duke LJ</w:t>
      </w:r>
      <w:r w:rsidRPr="00324173">
        <w:t> (1981): 999</w:t>
      </w:r>
      <w:r>
        <w:t>)</w:t>
      </w:r>
    </w:p>
    <w:p w14:paraId="2DABC583" w14:textId="77777777" w:rsidR="007B49B9" w:rsidRPr="00327CB8" w:rsidRDefault="007B49B9" w:rsidP="007B49B9">
      <w:pPr>
        <w:ind w:firstLine="720"/>
        <w:rPr>
          <w:sz w:val="14"/>
        </w:rPr>
      </w:pPr>
      <w:r w:rsidRPr="00327CB8">
        <w:rPr>
          <w:u w:val="single"/>
        </w:rPr>
        <w:t xml:space="preserve">The proposed framework explains the results of some </w:t>
      </w:r>
      <w:r w:rsidRPr="00327CB8">
        <w:rPr>
          <w:rStyle w:val="Emphasis"/>
        </w:rPr>
        <w:t>labor preemption</w:t>
      </w:r>
      <w:r w:rsidRPr="00327CB8">
        <w:rPr>
          <w:u w:val="single"/>
        </w:rPr>
        <w:t xml:space="preserve"> cases</w:t>
      </w:r>
      <w:r w:rsidRPr="00327CB8">
        <w:rPr>
          <w:sz w:val="14"/>
        </w:rPr>
        <w:t xml:space="preserve">.221 </w:t>
      </w:r>
      <w:r w:rsidRPr="00327CB8">
        <w:rPr>
          <w:b/>
          <w:bCs/>
          <w:highlight w:val="yellow"/>
          <w:u w:val="single"/>
        </w:rPr>
        <w:t>When states regulate</w:t>
      </w:r>
      <w:r w:rsidRPr="00327CB8">
        <w:rPr>
          <w:highlight w:val="yellow"/>
          <w:u w:val="single"/>
        </w:rPr>
        <w:t xml:space="preserve"> </w:t>
      </w:r>
      <w:r w:rsidRPr="00327CB8">
        <w:rPr>
          <w:b/>
          <w:bCs/>
          <w:highlight w:val="yellow"/>
          <w:u w:val="single"/>
        </w:rPr>
        <w:t>nontraditional interests</w:t>
      </w:r>
      <w:r w:rsidRPr="00327CB8">
        <w:rPr>
          <w:u w:val="single"/>
        </w:rPr>
        <w:t xml:space="preserve">, </w:t>
      </w:r>
      <w:r w:rsidRPr="00327CB8">
        <w:rPr>
          <w:rStyle w:val="Emphasis"/>
          <w:highlight w:val="yellow"/>
        </w:rPr>
        <w:t>the</w:t>
      </w:r>
      <w:r w:rsidRPr="00327CB8">
        <w:rPr>
          <w:rStyle w:val="Emphasis"/>
        </w:rPr>
        <w:t xml:space="preserve"> federal </w:t>
      </w:r>
      <w:r w:rsidRPr="00327CB8">
        <w:rPr>
          <w:rStyle w:val="Emphasis"/>
          <w:highlight w:val="yellow"/>
        </w:rPr>
        <w:t>statutory scheme</w:t>
      </w:r>
      <w:r w:rsidRPr="00327CB8">
        <w:rPr>
          <w:rStyle w:val="Emphasis"/>
        </w:rPr>
        <w:t xml:space="preserve"> generally </w:t>
      </w:r>
      <w:r w:rsidRPr="00327CB8">
        <w:rPr>
          <w:rStyle w:val="Emphasis"/>
          <w:highlight w:val="yellow"/>
        </w:rPr>
        <w:t>preempts</w:t>
      </w:r>
      <w:r w:rsidRPr="00327CB8">
        <w:rPr>
          <w:u w:val="single"/>
        </w:rPr>
        <w:t xml:space="preserve"> state regulation. </w:t>
      </w:r>
      <w:r w:rsidRPr="00327CB8">
        <w:rPr>
          <w:sz w:val="14"/>
        </w:rPr>
        <w:t xml:space="preserve">To avoid preemption, however, </w:t>
      </w:r>
      <w:r w:rsidRPr="00327CB8">
        <w:rPr>
          <w:u w:val="single"/>
        </w:rPr>
        <w:t>a state must show that its interest is demonstrably greater than the federal interest</w:t>
      </w:r>
      <w:r w:rsidRPr="00327CB8">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31C4F9B3" w14:textId="77777777" w:rsidR="007B49B9" w:rsidRPr="00327CB8" w:rsidRDefault="007B49B9" w:rsidP="007B49B9">
      <w:pPr>
        <w:ind w:firstLine="720"/>
        <w:rPr>
          <w:u w:val="single"/>
        </w:rPr>
      </w:pPr>
      <w:r w:rsidRPr="00327CB8">
        <w:rPr>
          <w:sz w:val="14"/>
        </w:rPr>
        <w:t xml:space="preserve">Under the proposed analysis, a commuter-freight </w:t>
      </w:r>
      <w:r w:rsidRPr="00327CB8">
        <w:rPr>
          <w:rStyle w:val="Emphasis"/>
          <w:highlight w:val="yellow"/>
        </w:rPr>
        <w:t>rail</w:t>
      </w:r>
      <w:r w:rsidRPr="00327CB8">
        <w:rPr>
          <w:rStyle w:val="Emphasis"/>
        </w:rPr>
        <w:t xml:space="preserve"> service </w:t>
      </w:r>
      <w:r w:rsidRPr="00327CB8">
        <w:rPr>
          <w:rStyle w:val="Emphasis"/>
          <w:highlight w:val="yellow"/>
        </w:rPr>
        <w:t>is an essential state function</w:t>
      </w:r>
      <w:r w:rsidRPr="00327CB8">
        <w:rPr>
          <w:sz w:val="14"/>
        </w:rPr>
        <w:t xml:space="preserve">. </w:t>
      </w:r>
      <w:r w:rsidRPr="00327CB8">
        <w:rPr>
          <w:u w:val="single"/>
        </w:rPr>
        <w:t>Consequently, to avoid application of the RLA, the state must prove that its interest in providing these services is demonstrably greater than the federal interest embodied in the RLA.</w:t>
      </w:r>
    </w:p>
    <w:p w14:paraId="6CAC09F6" w14:textId="77777777" w:rsidR="007B49B9" w:rsidRDefault="007B49B9" w:rsidP="007B49B9">
      <w:pPr>
        <w:rPr>
          <w:sz w:val="14"/>
        </w:rPr>
      </w:pPr>
      <w:r w:rsidRPr="00327CB8">
        <w:rPr>
          <w:sz w:val="14"/>
        </w:rPr>
        <w:tab/>
      </w:r>
      <w:r w:rsidRPr="00327CB8">
        <w:rPr>
          <w:highlight w:val="yellow"/>
          <w:u w:val="single"/>
        </w:rPr>
        <w:t xml:space="preserve">The </w:t>
      </w:r>
      <w:r w:rsidRPr="00327CB8">
        <w:rPr>
          <w:rStyle w:val="Emphasis"/>
          <w:highlight w:val="yellow"/>
        </w:rPr>
        <w:t>federal interest</w:t>
      </w:r>
      <w:r w:rsidRPr="00327CB8">
        <w:rPr>
          <w:highlight w:val="yellow"/>
          <w:u w:val="single"/>
        </w:rPr>
        <w:t xml:space="preserve"> in the </w:t>
      </w:r>
      <w:r w:rsidRPr="00327CB8">
        <w:rPr>
          <w:b/>
          <w:bCs/>
          <w:highlight w:val="yellow"/>
          <w:u w:val="single"/>
        </w:rPr>
        <w:t>RLA</w:t>
      </w:r>
      <w:r w:rsidRPr="00327CB8">
        <w:rPr>
          <w:highlight w:val="yellow"/>
          <w:u w:val="single"/>
        </w:rPr>
        <w:t xml:space="preserve"> is </w:t>
      </w:r>
      <w:r w:rsidRPr="00327CB8">
        <w:rPr>
          <w:rStyle w:val="Emphasis"/>
          <w:highlight w:val="yellow"/>
        </w:rPr>
        <w:t>particularly strong</w:t>
      </w:r>
      <w:r w:rsidRPr="00327CB8">
        <w:rPr>
          <w:sz w:val="14"/>
        </w:rPr>
        <w:t xml:space="preserve">. </w:t>
      </w:r>
      <w:r w:rsidRPr="00327CB8">
        <w:rPr>
          <w:u w:val="single"/>
        </w:rPr>
        <w:t xml:space="preserve">In </w:t>
      </w:r>
      <w:r w:rsidRPr="00327CB8">
        <w:rPr>
          <w:i/>
          <w:iCs/>
          <w:u w:val="single"/>
        </w:rPr>
        <w:t>Brotherhood of Railroad Trainmen v. Jacksonville Terminal Co</w:t>
      </w:r>
      <w:r w:rsidRPr="00327CB8">
        <w:rPr>
          <w:u w:val="single"/>
        </w:rPr>
        <w:t xml:space="preserve">.,225 </w:t>
      </w:r>
      <w:r w:rsidRPr="00327CB8">
        <w:rPr>
          <w:highlight w:val="yellow"/>
          <w:u w:val="single"/>
        </w:rPr>
        <w:t>the</w:t>
      </w:r>
      <w:r w:rsidRPr="00327CB8">
        <w:rPr>
          <w:u w:val="single"/>
        </w:rPr>
        <w:t xml:space="preserve"> Supreme </w:t>
      </w:r>
      <w:r w:rsidRPr="00327CB8">
        <w:rPr>
          <w:rStyle w:val="Emphasis"/>
          <w:highlight w:val="yellow"/>
        </w:rPr>
        <w:t>Court</w:t>
      </w:r>
      <w:r w:rsidRPr="00327CB8">
        <w:rPr>
          <w:u w:val="single"/>
        </w:rPr>
        <w:t xml:space="preserve">, for example, </w:t>
      </w:r>
      <w:r w:rsidRPr="00327CB8">
        <w:rPr>
          <w:b/>
          <w:bCs/>
          <w:highlight w:val="yellow"/>
          <w:u w:val="single"/>
        </w:rPr>
        <w:t>refused to allow a state</w:t>
      </w:r>
      <w:r w:rsidRPr="00327CB8">
        <w:rPr>
          <w:highlight w:val="yellow"/>
          <w:u w:val="single"/>
        </w:rPr>
        <w:t xml:space="preserve"> to </w:t>
      </w:r>
      <w:r w:rsidRPr="00327CB8">
        <w:rPr>
          <w:b/>
          <w:bCs/>
          <w:highlight w:val="yellow"/>
          <w:u w:val="single"/>
        </w:rPr>
        <w:t>regulate</w:t>
      </w:r>
      <w:r w:rsidRPr="00327CB8">
        <w:rPr>
          <w:u w:val="single"/>
        </w:rPr>
        <w:t xml:space="preserve"> the economic </w:t>
      </w:r>
      <w:r w:rsidRPr="00327CB8">
        <w:rPr>
          <w:rStyle w:val="Emphasis"/>
          <w:highlight w:val="yellow"/>
        </w:rPr>
        <w:t>combat between parties subject to the RLA</w:t>
      </w:r>
      <w:r w:rsidRPr="00327CB8">
        <w:rPr>
          <w:sz w:val="14"/>
        </w:rPr>
        <w:t xml:space="preserve">. </w:t>
      </w:r>
      <w:r w:rsidRPr="00327CB8">
        <w:rPr>
          <w:u w:val="single"/>
        </w:rPr>
        <w:t xml:space="preserve">Finding that employees have the </w:t>
      </w:r>
      <w:r w:rsidRPr="00327CB8">
        <w:rPr>
          <w:rStyle w:val="Emphasis"/>
        </w:rPr>
        <w:t>right to strike</w:t>
      </w:r>
      <w:r w:rsidRPr="00327CB8">
        <w:rPr>
          <w:u w:val="single"/>
        </w:rPr>
        <w:t xml:space="preserve"> under the RLA</w:t>
      </w:r>
      <w:r w:rsidRPr="00327CB8">
        <w:rPr>
          <w:sz w:val="14"/>
        </w:rPr>
        <w:t xml:space="preserve">,226 </w:t>
      </w:r>
      <w:r w:rsidRPr="00327CB8">
        <w:rPr>
          <w:u w:val="single"/>
        </w:rPr>
        <w:t xml:space="preserve">the Court held that </w:t>
      </w:r>
      <w:r w:rsidRPr="00327CB8">
        <w:rPr>
          <w:highlight w:val="yellow"/>
          <w:u w:val="single"/>
        </w:rPr>
        <w:t xml:space="preserve">the </w:t>
      </w:r>
      <w:r w:rsidRPr="00327CB8">
        <w:rPr>
          <w:b/>
          <w:bCs/>
          <w:highlight w:val="yellow"/>
          <w:u w:val="single"/>
        </w:rPr>
        <w:t>state had failed to meet its burden</w:t>
      </w:r>
      <w:r w:rsidRPr="00327CB8">
        <w:rPr>
          <w:highlight w:val="yellow"/>
          <w:u w:val="single"/>
        </w:rPr>
        <w:t xml:space="preserve"> of proving</w:t>
      </w:r>
      <w:r w:rsidRPr="00327CB8">
        <w:rPr>
          <w:u w:val="single"/>
        </w:rPr>
        <w:t xml:space="preserve"> that the </w:t>
      </w:r>
      <w:r w:rsidRPr="00327CB8">
        <w:rPr>
          <w:highlight w:val="yellow"/>
          <w:u w:val="single"/>
        </w:rPr>
        <w:t>regulation</w:t>
      </w:r>
      <w:r w:rsidRPr="00327CB8">
        <w:rPr>
          <w:u w:val="single"/>
        </w:rPr>
        <w:t xml:space="preserve"> of peaceful picketing </w:t>
      </w:r>
      <w:r w:rsidRPr="00327CB8">
        <w:rPr>
          <w:highlight w:val="yellow"/>
          <w:u w:val="single"/>
        </w:rPr>
        <w:t xml:space="preserve">did </w:t>
      </w:r>
      <w:r w:rsidRPr="00327CB8">
        <w:rPr>
          <w:rStyle w:val="Emphasis"/>
          <w:highlight w:val="yellow"/>
        </w:rPr>
        <w:t>not interfere with the RLA</w:t>
      </w:r>
      <w:r w:rsidRPr="00327CB8">
        <w:rPr>
          <w:sz w:val="14"/>
        </w:rPr>
        <w:t>.227</w:t>
      </w:r>
    </w:p>
    <w:p w14:paraId="1F071C94" w14:textId="77777777" w:rsidR="007B49B9" w:rsidRPr="0043049A" w:rsidRDefault="007B49B9" w:rsidP="007B49B9">
      <w:pPr>
        <w:pStyle w:val="Heading4"/>
      </w:pPr>
      <w:r>
        <w:t>More ev.</w:t>
      </w:r>
    </w:p>
    <w:p w14:paraId="6EE01721" w14:textId="77777777" w:rsidR="007B49B9" w:rsidRPr="00FB2205" w:rsidRDefault="007B49B9" w:rsidP="007B49B9">
      <w:r w:rsidRPr="00331586">
        <w:rPr>
          <w:rStyle w:val="Style13ptBold"/>
        </w:rPr>
        <w:t>Morrow et al. 24</w:t>
      </w:r>
      <w:r>
        <w:t xml:space="preserve"> (</w:t>
      </w:r>
      <w:r w:rsidRPr="004C3CD1">
        <w:t>Morrow, Morrow, Ryan, Bassett &amp; Haik</w:t>
      </w:r>
      <w:r>
        <w:t xml:space="preserve">. A </w:t>
      </w:r>
      <w:r w:rsidRPr="004C3CD1">
        <w:t>personal injury firm serving St. Landry Parish and surrounding parishes, with offices in Opelousas, Lafayette and New Iberia</w:t>
      </w:r>
      <w:r>
        <w:t xml:space="preserve">. Made up of: </w:t>
      </w:r>
      <w:r w:rsidRPr="004C3CD1">
        <w:t>Patrick C. Morrow</w:t>
      </w:r>
      <w:r>
        <w:t xml:space="preserve">, Judge, </w:t>
      </w:r>
      <w:r w:rsidRPr="004C3CD1">
        <w:t>27th Judicial District Court</w:t>
      </w:r>
      <w:r>
        <w:t xml:space="preserve">. </w:t>
      </w:r>
      <w:r w:rsidRPr="004C3CD1">
        <w:t>J.D</w:t>
      </w:r>
      <w:r>
        <w:t xml:space="preserve"> From </w:t>
      </w:r>
      <w:r w:rsidRPr="004C3CD1">
        <w:t>Louisiana State University</w:t>
      </w:r>
      <w:r>
        <w:t xml:space="preserve">. </w:t>
      </w:r>
      <w:r w:rsidRPr="004C3CD1">
        <w:t>P. Craig Morrow</w:t>
      </w:r>
      <w:r>
        <w:t xml:space="preserve"> Jr., </w:t>
      </w:r>
      <w:r w:rsidRPr="004C3CD1">
        <w:t>President of the Louisiana Association for Justice</w:t>
      </w:r>
      <w:r>
        <w:t xml:space="preserve">. One of </w:t>
      </w:r>
      <w:r w:rsidRPr="004C3CD1">
        <w:t>the Louisiana Super Lawyers List of Top 50 Lawyers in the State of Louisiana</w:t>
      </w:r>
      <w:r>
        <w:t xml:space="preserve">. J.D., </w:t>
      </w:r>
      <w:r w:rsidRPr="004C3CD1">
        <w:t>Southern University</w:t>
      </w:r>
      <w:r>
        <w:t xml:space="preserve">. </w:t>
      </w:r>
      <w:r w:rsidRPr="00331586">
        <w:t>James P. Rya</w:t>
      </w:r>
      <w:r>
        <w:t xml:space="preserve">n, </w:t>
      </w:r>
      <w:r w:rsidRPr="004C3CD1">
        <w:t>J.D</w:t>
      </w:r>
      <w:r>
        <w:t xml:space="preserve"> From </w:t>
      </w:r>
      <w:r w:rsidRPr="004C3CD1">
        <w:t>Louisiana State University</w:t>
      </w:r>
      <w:r>
        <w:t xml:space="preserve">. </w:t>
      </w:r>
      <w:r w:rsidRPr="00331586">
        <w:t>Jeffrey M. Bassett</w:t>
      </w:r>
      <w:r>
        <w:t xml:space="preserve">, former </w:t>
      </w:r>
      <w:r w:rsidRPr="00331586">
        <w:t>Assistant District Attorney for the City of New Orleans</w:t>
      </w:r>
      <w:r>
        <w:t xml:space="preserve">. </w:t>
      </w:r>
      <w:r w:rsidRPr="004C3CD1">
        <w:t>J.D</w:t>
      </w:r>
      <w:r>
        <w:t xml:space="preserve"> From </w:t>
      </w:r>
      <w:r w:rsidRPr="004C3CD1">
        <w:t>Louisiana State University</w:t>
      </w:r>
      <w:r>
        <w:t xml:space="preserve">. </w:t>
      </w:r>
      <w:r w:rsidRPr="00331586">
        <w:t>Richard T. Haik, Jr.,</w:t>
      </w:r>
      <w:r>
        <w:t xml:space="preserve"> </w:t>
      </w:r>
      <w:r w:rsidRPr="00331586">
        <w:t>City Attorney for the town of Port Barre, Louisiana and the village of Cankton, Louisiana.</w:t>
      </w:r>
      <w:r>
        <w:t xml:space="preserve"> J</w:t>
      </w:r>
      <w:r w:rsidRPr="004C3CD1">
        <w:t>.D</w:t>
      </w:r>
      <w:r>
        <w:t xml:space="preserve"> From </w:t>
      </w:r>
      <w:r w:rsidRPr="004C3CD1">
        <w:t>Louisiana State University</w:t>
      </w:r>
      <w:r>
        <w:t>. “</w:t>
      </w:r>
      <w:r w:rsidRPr="00490773">
        <w:t>How the Railway Labor Act Impacts Rail Workers</w:t>
      </w:r>
      <w:r>
        <w:t xml:space="preserve">” </w:t>
      </w:r>
      <w:r w:rsidRPr="00331586">
        <w:rPr>
          <w:i/>
          <w:iCs/>
        </w:rPr>
        <w:t>Morrow, Morrow, Ryan, Bassett &amp; Haik</w:t>
      </w:r>
      <w:r>
        <w:rPr>
          <w:i/>
          <w:iCs/>
        </w:rPr>
        <w:t xml:space="preserve"> </w:t>
      </w:r>
      <w:r w:rsidRPr="00A76831">
        <w:t>https://www.mmrbhlawoffice.com/how-the-railway-labor-act-impacts-rail-workers/</w:t>
      </w:r>
      <w:r>
        <w:t xml:space="preserve"> October 16, 2024)</w:t>
      </w:r>
    </w:p>
    <w:p w14:paraId="25E44420" w14:textId="77777777" w:rsidR="007B49B9" w:rsidRPr="008E71F8" w:rsidRDefault="007B49B9" w:rsidP="007B49B9">
      <w:pPr>
        <w:rPr>
          <w:u w:val="single"/>
        </w:rPr>
      </w:pPr>
      <w:r w:rsidRPr="00490773">
        <w:rPr>
          <w:sz w:val="16"/>
        </w:rPr>
        <w:t xml:space="preserve">Note that </w:t>
      </w:r>
      <w:r w:rsidRPr="00490773">
        <w:rPr>
          <w:highlight w:val="yellow"/>
          <w:u w:val="single"/>
        </w:rPr>
        <w:t>state</w:t>
      </w:r>
      <w:r w:rsidRPr="00490773">
        <w:rPr>
          <w:sz w:val="16"/>
        </w:rPr>
        <w:t xml:space="preserve"> right-to-work </w:t>
      </w:r>
      <w:r w:rsidRPr="00490773">
        <w:rPr>
          <w:highlight w:val="yellow"/>
          <w:u w:val="single"/>
        </w:rPr>
        <w:t>laws do not apply to workers covered under</w:t>
      </w:r>
      <w:r w:rsidRPr="00490773">
        <w:rPr>
          <w:u w:val="single"/>
        </w:rPr>
        <w:t xml:space="preserve"> the </w:t>
      </w:r>
      <w:r w:rsidRPr="00490773">
        <w:rPr>
          <w:rStyle w:val="Emphasis"/>
          <w:highlight w:val="yellow"/>
        </w:rPr>
        <w:t>RLA</w:t>
      </w:r>
      <w:r w:rsidRPr="00490773">
        <w:rPr>
          <w:u w:val="single"/>
        </w:rPr>
        <w:t xml:space="preserve"> because the</w:t>
      </w:r>
      <w:r w:rsidRPr="00490773">
        <w:rPr>
          <w:sz w:val="16"/>
        </w:rPr>
        <w:t xml:space="preserve"> Taft-Hartley Act—</w:t>
      </w:r>
      <w:r w:rsidRPr="00490773">
        <w:rPr>
          <w:u w:val="single"/>
        </w:rPr>
        <w:t>federal legislation</w:t>
      </w:r>
      <w:r w:rsidRPr="00490773">
        <w:rPr>
          <w:sz w:val="16"/>
        </w:rPr>
        <w:t xml:space="preserve"> that allows states to enact right-to-work laws—</w:t>
      </w:r>
      <w:r w:rsidRPr="00490773">
        <w:rPr>
          <w:u w:val="single"/>
        </w:rPr>
        <w:t xml:space="preserve">did not amend the RLA when it amended the National Labor Relations Act. Therefore, </w:t>
      </w:r>
      <w:r w:rsidRPr="00490773">
        <w:rPr>
          <w:highlight w:val="yellow"/>
          <w:u w:val="single"/>
        </w:rPr>
        <w:t xml:space="preserve">the </w:t>
      </w:r>
      <w:r w:rsidRPr="00490773">
        <w:rPr>
          <w:rStyle w:val="Emphasis"/>
          <w:highlight w:val="yellow"/>
        </w:rPr>
        <w:t>RLA takes precedence over</w:t>
      </w:r>
      <w:r w:rsidRPr="00490773">
        <w:rPr>
          <w:rStyle w:val="Emphasis"/>
        </w:rPr>
        <w:t xml:space="preserve"> </w:t>
      </w:r>
      <w:r w:rsidRPr="008E71F8">
        <w:rPr>
          <w:rStyle w:val="Emphasis"/>
          <w:highlight w:val="yellow"/>
        </w:rPr>
        <w:t>state</w:t>
      </w:r>
      <w:r w:rsidRPr="00490773">
        <w:rPr>
          <w:u w:val="single"/>
        </w:rPr>
        <w:t xml:space="preserve"> right-to-work </w:t>
      </w:r>
      <w:r w:rsidRPr="008E71F8">
        <w:rPr>
          <w:b/>
          <w:bCs/>
          <w:highlight w:val="yellow"/>
          <w:u w:val="single"/>
        </w:rPr>
        <w:t>laws</w:t>
      </w:r>
      <w:r w:rsidRPr="00490773">
        <w:rPr>
          <w:u w:val="single"/>
        </w:rPr>
        <w:t>.</w:t>
      </w:r>
    </w:p>
    <w:p w14:paraId="41165245" w14:textId="77777777" w:rsidR="007B49B9" w:rsidRPr="00BF2BB8" w:rsidRDefault="007B49B9" w:rsidP="007B49B9">
      <w:pPr>
        <w:pStyle w:val="Heading4"/>
      </w:pPr>
      <w:r>
        <w:t>AND CP violates interstate commerce</w:t>
      </w:r>
    </w:p>
    <w:p w14:paraId="105F0852" w14:textId="77777777" w:rsidR="007B49B9" w:rsidRPr="00FE1721" w:rsidRDefault="007B49B9" w:rsidP="007B49B9">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28CEF0CE" w14:textId="77777777" w:rsidR="007B49B9" w:rsidRPr="004A559E" w:rsidRDefault="007B49B9" w:rsidP="007B49B9">
      <w:pPr>
        <w:rPr>
          <w:sz w:val="14"/>
        </w:rPr>
      </w:pPr>
      <w:r w:rsidRPr="004A559E">
        <w:rPr>
          <w:sz w:val="14"/>
        </w:rPr>
        <w:t>History of Rail Regulation</w:t>
      </w:r>
    </w:p>
    <w:p w14:paraId="25F8DF76" w14:textId="77777777" w:rsidR="007B49B9" w:rsidRPr="004A559E" w:rsidRDefault="007B49B9" w:rsidP="007B49B9">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A72803">
        <w:rPr>
          <w:rStyle w:val="Emphasis"/>
          <w:highlight w:val="yellow"/>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w:t>
      </w:r>
      <w:r w:rsidRPr="00A72803">
        <w:rPr>
          <w:rStyle w:val="Emphasis"/>
          <w:highlight w:val="yellow"/>
        </w:rPr>
        <w:t>he Supreme Court</w:t>
      </w:r>
      <w:r w:rsidRPr="00A72803">
        <w:rPr>
          <w:highlight w:val="yellow"/>
          <w:u w:val="single"/>
        </w:rPr>
        <w:t xml:space="preserve"> </w:t>
      </w:r>
      <w:r w:rsidRPr="00A72803">
        <w:rPr>
          <w:b/>
          <w:bCs/>
          <w:highlight w:val="yellow"/>
          <w:u w:val="single"/>
        </w:rPr>
        <w:t>ruled</w:t>
      </w:r>
      <w:r w:rsidRPr="00A72803">
        <w:rPr>
          <w:highlight w:val="yellow"/>
          <w:u w:val="single"/>
        </w:rPr>
        <w:t xml:space="preserve"> that </w:t>
      </w:r>
      <w:r w:rsidRPr="00A72803">
        <w:rPr>
          <w:rStyle w:val="Emphasis"/>
          <w:highlight w:val="yellow"/>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57A1766D" w14:textId="77777777" w:rsidR="007B49B9" w:rsidRDefault="007B49B9" w:rsidP="007B49B9">
      <w:pPr>
        <w:pStyle w:val="Heading4"/>
      </w:pPr>
      <w:r>
        <w:t>Court strikes it down.</w:t>
      </w:r>
    </w:p>
    <w:p w14:paraId="68491527" w14:textId="77777777" w:rsidR="007B49B9" w:rsidRPr="00256F40" w:rsidRDefault="007B49B9" w:rsidP="007B49B9">
      <w:r w:rsidRPr="00256F40">
        <w:rPr>
          <w:rStyle w:val="Style13ptBold"/>
        </w:rPr>
        <w:t>Harvard Law Review 24</w:t>
      </w:r>
      <w:r>
        <w:t xml:space="preserve"> (Authors of “notes” in the Harvard Law Review remain anonymous. Read more about this here: </w:t>
      </w:r>
      <w:r w:rsidRPr="00256F40">
        <w:t>https://ballsandstrikes.org/legal-culture/harvard-law-review-anti-democracy-note/</w:t>
      </w:r>
      <w:r>
        <w:t>,</w:t>
      </w:r>
      <w:r w:rsidRPr="00256F40">
        <w:t xml:space="preserve"> "The Dormant Commerce Clause and Moral Complicity in a National Marketplace." </w:t>
      </w:r>
      <w:r w:rsidRPr="00256F40">
        <w:rPr>
          <w:i/>
          <w:iCs/>
        </w:rPr>
        <w:t>HARVARD LAW REVIEW</w:t>
      </w:r>
      <w:r w:rsidRPr="00256F40">
        <w:t> 137, no. 3 (2024): 980-1001</w:t>
      </w:r>
      <w:r>
        <w:t>)</w:t>
      </w:r>
    </w:p>
    <w:p w14:paraId="56BD660A" w14:textId="77777777" w:rsidR="007B49B9" w:rsidRPr="00256F40" w:rsidRDefault="007B49B9" w:rsidP="007B49B9">
      <w:pPr>
        <w:ind w:firstLine="720"/>
        <w:rPr>
          <w:sz w:val="16"/>
        </w:rPr>
      </w:pPr>
      <w:r w:rsidRPr="00256F40">
        <w:rPr>
          <w:sz w:val="16"/>
        </w:rPr>
        <w:t>The discrimination rule has enjoyed continued vitality. Perhaps given its relatively strong historical grounding,</w:t>
      </w:r>
      <w:r w:rsidRPr="00256F40">
        <w:rPr>
          <w:sz w:val="16"/>
          <w:vertAlign w:val="superscript"/>
        </w:rPr>
        <w:t>36</w:t>
      </w:r>
      <w:r w:rsidRPr="00256F40">
        <w:rPr>
          <w:sz w:val="16"/>
        </w:rPr>
        <w:t> </w:t>
      </w:r>
      <w:r w:rsidRPr="00256F40">
        <w:rPr>
          <w:b/>
          <w:bCs/>
          <w:highlight w:val="yellow"/>
          <w:u w:val="single"/>
        </w:rPr>
        <w:t>the Court has regularly repeated</w:t>
      </w:r>
      <w:r w:rsidRPr="00256F40">
        <w:rPr>
          <w:u w:val="single"/>
        </w:rPr>
        <w:t xml:space="preserve"> the holding </w:t>
      </w:r>
      <w:r w:rsidRPr="00256F40">
        <w:rPr>
          <w:highlight w:val="yellow"/>
          <w:u w:val="single"/>
        </w:rPr>
        <w:t>that states must offer a legitimate interest</w:t>
      </w:r>
      <w:r w:rsidRPr="00256F40">
        <w:rPr>
          <w:sz w:val="16"/>
          <w:highlight w:val="yellow"/>
        </w:rPr>
        <w:t xml:space="preserve"> </w:t>
      </w:r>
      <w:r w:rsidRPr="00256F40">
        <w:rPr>
          <w:szCs w:val="24"/>
          <w:highlight w:val="yellow"/>
          <w:u w:val="single"/>
        </w:rPr>
        <w:t>other than protectionism</w:t>
      </w:r>
      <w:r w:rsidRPr="00256F40">
        <w:rPr>
          <w:sz w:val="16"/>
          <w:highlight w:val="yellow"/>
        </w:rPr>
        <w:t xml:space="preserve"> </w:t>
      </w:r>
      <w:r w:rsidRPr="00256F40">
        <w:rPr>
          <w:highlight w:val="yellow"/>
          <w:u w:val="single"/>
        </w:rPr>
        <w:t xml:space="preserve">to justify discriminating against </w:t>
      </w:r>
      <w:r w:rsidRPr="00256F40">
        <w:rPr>
          <w:rStyle w:val="Emphasis"/>
          <w:highlight w:val="yellow"/>
        </w:rPr>
        <w:t>interstate commerce</w:t>
      </w:r>
      <w:r w:rsidRPr="00256F40">
        <w:rPr>
          <w:sz w:val="16"/>
        </w:rPr>
        <w:t>;</w:t>
      </w:r>
      <w:r w:rsidRPr="00256F40">
        <w:rPr>
          <w:u w:val="single"/>
          <w:vertAlign w:val="superscript"/>
        </w:rPr>
        <w:t>37</w:t>
      </w:r>
      <w:r w:rsidRPr="00256F40">
        <w:rPr>
          <w:u w:val="single"/>
        </w:rPr>
        <w:t> </w:t>
      </w:r>
      <w:r w:rsidRPr="00256F40">
        <w:rPr>
          <w:highlight w:val="yellow"/>
          <w:u w:val="single"/>
        </w:rPr>
        <w:t>if a state cannot</w:t>
      </w:r>
      <w:r w:rsidRPr="00256F40">
        <w:rPr>
          <w:u w:val="single"/>
        </w:rPr>
        <w:t xml:space="preserve"> do so, </w:t>
      </w:r>
      <w:r w:rsidRPr="00256F40">
        <w:rPr>
          <w:rStyle w:val="Emphasis"/>
          <w:highlight w:val="yellow"/>
        </w:rPr>
        <w:t>its law will be struck down</w:t>
      </w:r>
      <w:r w:rsidRPr="00256F40">
        <w:rPr>
          <w:sz w:val="16"/>
        </w:rPr>
        <w:t>.</w:t>
      </w:r>
      <w:r w:rsidRPr="00256F40">
        <w:rPr>
          <w:sz w:val="16"/>
          <w:vertAlign w:val="superscript"/>
        </w:rPr>
        <w:t>38</w:t>
      </w:r>
      <w:r w:rsidRPr="00256F40">
        <w:rPr>
          <w:sz w:val="16"/>
        </w:rPr>
        <w:t> Likewise, it has commonly found that a nondiscriminatory alternative is available to serve the state interest proffered.</w:t>
      </w:r>
      <w:r w:rsidRPr="00256F40">
        <w:rPr>
          <w:sz w:val="16"/>
          <w:vertAlign w:val="superscript"/>
        </w:rPr>
        <w:t>39</w:t>
      </w:r>
      <w:r w:rsidRPr="00256F40">
        <w:rPr>
          <w:sz w:val="16"/>
        </w:rPr>
        <w:t> This pattern seemingly adheres to the proposal that Professor Donald Regan developed in a prominent 1986 article, that “in movement-of-goods cases what the Court should do and is doing is to prevent state protectionism. That and no more.”</w:t>
      </w:r>
      <w:r w:rsidRPr="00256F40">
        <w:rPr>
          <w:sz w:val="16"/>
          <w:vertAlign w:val="superscript"/>
        </w:rPr>
        <w:t>40</w:t>
      </w:r>
    </w:p>
    <w:bookmarkEnd w:id="20"/>
    <w:p w14:paraId="4E626AAC" w14:textId="77777777" w:rsidR="007B49B9" w:rsidRDefault="007B49B9" w:rsidP="007B49B9"/>
    <w:p w14:paraId="30A32D1D" w14:textId="77777777" w:rsidR="007B49B9" w:rsidRDefault="007B49B9" w:rsidP="007B49B9"/>
    <w:p w14:paraId="7F068933" w14:textId="77777777" w:rsidR="007B49B9" w:rsidRDefault="007B49B9" w:rsidP="007B49B9">
      <w:pPr>
        <w:pStyle w:val="Heading3"/>
      </w:pPr>
      <w:r>
        <w:t>Midterms</w:t>
      </w:r>
    </w:p>
    <w:p w14:paraId="38CA574C" w14:textId="77777777" w:rsidR="007B49B9" w:rsidRPr="00863111" w:rsidRDefault="007B49B9" w:rsidP="007B49B9">
      <w:pPr>
        <w:keepNext/>
        <w:keepLines/>
        <w:spacing w:before="40" w:after="0"/>
        <w:outlineLvl w:val="3"/>
        <w:rPr>
          <w:rFonts w:eastAsia="Times New Roman" w:cs="Times New Roman"/>
          <w:b/>
          <w:iCs/>
          <w:sz w:val="26"/>
        </w:rPr>
      </w:pPr>
      <w:bookmarkStart w:id="21" w:name="_Hlk209853977"/>
      <w:r w:rsidRPr="00863111">
        <w:rPr>
          <w:rFonts w:eastAsia="Times New Roman" w:cs="Times New Roman"/>
          <w:b/>
          <w:iCs/>
          <w:sz w:val="26"/>
        </w:rPr>
        <w:t>Republicans lose. Economy key.</w:t>
      </w:r>
    </w:p>
    <w:p w14:paraId="4583DC7F" w14:textId="77777777" w:rsidR="007B49B9" w:rsidRPr="00863111" w:rsidRDefault="007B49B9" w:rsidP="007B49B9">
      <w:pPr>
        <w:rPr>
          <w:rFonts w:eastAsia="Calibri"/>
        </w:rPr>
      </w:pPr>
      <w:r w:rsidRPr="00863111">
        <w:rPr>
          <w:rFonts w:eastAsia="Calibri"/>
          <w:b/>
          <w:bCs/>
          <w:sz w:val="26"/>
        </w:rPr>
        <w:t>Brownstein 9/24</w:t>
      </w:r>
      <w:r w:rsidRPr="00863111">
        <w:rPr>
          <w:rFonts w:eastAsia="Calibri"/>
        </w:rPr>
        <w:t xml:space="preserve"> (Ronald, reporter for CNN. “For the GOP majority to survive 2026, Trump must do something Obama could not” https://www.cnn.com/2025/09/21/politics/trump-midterm-election-voters-gop-2026-analysis September 24, 2025)</w:t>
      </w:r>
    </w:p>
    <w:p w14:paraId="6EAEBE77" w14:textId="77777777" w:rsidR="007B49B9" w:rsidRPr="00863111" w:rsidRDefault="007B49B9" w:rsidP="007B49B9">
      <w:pPr>
        <w:rPr>
          <w:rFonts w:eastAsia="Calibri"/>
          <w:u w:val="single"/>
        </w:rPr>
      </w:pPr>
      <w:r w:rsidRPr="00863111">
        <w:rPr>
          <w:rFonts w:eastAsia="Calibri"/>
        </w:rPr>
        <w:t xml:space="preserve">Marinella said Republicans are confident of holding support next year from the infrequent voters who fueled Trump’s victory in 2024. But public </w:t>
      </w:r>
      <w:r w:rsidRPr="00863111">
        <w:rPr>
          <w:rFonts w:eastAsia="Calibri"/>
          <w:b/>
          <w:iCs/>
          <w:sz w:val="26"/>
          <w:highlight w:val="yellow"/>
          <w:u w:val="single"/>
          <w:bdr w:val="single" w:sz="8" w:space="0" w:color="auto"/>
        </w:rPr>
        <w:t>polls</w:t>
      </w:r>
      <w:r w:rsidRPr="00863111">
        <w:rPr>
          <w:rFonts w:eastAsia="Calibri"/>
          <w:u w:val="single"/>
        </w:rPr>
        <w:t xml:space="preserve"> </w:t>
      </w:r>
      <w:r w:rsidRPr="00863111">
        <w:rPr>
          <w:rFonts w:eastAsia="Calibri"/>
          <w:b/>
          <w:bCs/>
          <w:u w:val="single"/>
        </w:rPr>
        <w:t xml:space="preserve">consistently </w:t>
      </w:r>
      <w:r w:rsidRPr="00863111">
        <w:rPr>
          <w:rFonts w:eastAsia="Calibri"/>
          <w:b/>
          <w:bCs/>
          <w:highlight w:val="yellow"/>
          <w:u w:val="single"/>
        </w:rPr>
        <w:t>show</w:t>
      </w:r>
      <w:r w:rsidRPr="00863111">
        <w:rPr>
          <w:rFonts w:eastAsia="Calibri"/>
          <w:u w:val="single"/>
        </w:rPr>
        <w:t xml:space="preserve"> that </w:t>
      </w:r>
      <w:r w:rsidRPr="00863111">
        <w:rPr>
          <w:rFonts w:eastAsia="Calibri"/>
          <w:highlight w:val="yellow"/>
          <w:u w:val="single"/>
        </w:rPr>
        <w:t>his</w:t>
      </w:r>
      <w:r w:rsidRPr="00863111">
        <w:rPr>
          <w:rFonts w:eastAsia="Calibri"/>
          <w:u w:val="single"/>
        </w:rPr>
        <w:t xml:space="preserve"> job </w:t>
      </w:r>
      <w:r w:rsidRPr="00863111">
        <w:rPr>
          <w:rFonts w:eastAsia="Calibri"/>
          <w:b/>
          <w:iCs/>
          <w:sz w:val="26"/>
          <w:highlight w:val="yellow"/>
          <w:u w:val="single"/>
          <w:bdr w:val="single" w:sz="8" w:space="0" w:color="auto"/>
        </w:rPr>
        <w:t>approval</w:t>
      </w:r>
      <w:r w:rsidRPr="00863111">
        <w:rPr>
          <w:rFonts w:eastAsia="Calibri"/>
          <w:b/>
          <w:iCs/>
          <w:sz w:val="26"/>
          <w:u w:val="single"/>
          <w:bdr w:val="single" w:sz="8" w:space="0" w:color="auto"/>
        </w:rPr>
        <w:t xml:space="preserve"> rating</w:t>
      </w:r>
      <w:r w:rsidRPr="00863111">
        <w:rPr>
          <w:rFonts w:eastAsia="Calibri"/>
          <w:u w:val="single"/>
        </w:rPr>
        <w:t xml:space="preserve">, particularly </w:t>
      </w:r>
      <w:r w:rsidRPr="00863111">
        <w:rPr>
          <w:rFonts w:eastAsia="Calibri"/>
          <w:highlight w:val="yellow"/>
          <w:u w:val="single"/>
        </w:rPr>
        <w:t xml:space="preserve">for </w:t>
      </w:r>
      <w:r w:rsidRPr="00863111">
        <w:rPr>
          <w:rFonts w:eastAsia="Calibri"/>
          <w:b/>
          <w:iCs/>
          <w:sz w:val="26"/>
          <w:highlight w:val="yellow"/>
          <w:u w:val="single"/>
          <w:bdr w:val="single" w:sz="8" w:space="0" w:color="auto"/>
        </w:rPr>
        <w:t>handling the economy</w:t>
      </w:r>
      <w:r w:rsidRPr="00863111">
        <w:rPr>
          <w:rFonts w:eastAsia="Calibri"/>
          <w:highlight w:val="yellow"/>
          <w:u w:val="single"/>
        </w:rPr>
        <w:t>, is</w:t>
      </w:r>
      <w:r w:rsidRPr="00863111">
        <w:rPr>
          <w:rFonts w:eastAsia="Calibri"/>
          <w:u w:val="single"/>
        </w:rPr>
        <w:t xml:space="preserve"> now </w:t>
      </w:r>
      <w:r w:rsidRPr="00863111">
        <w:rPr>
          <w:rFonts w:eastAsia="Calibri"/>
          <w:b/>
          <w:iCs/>
          <w:sz w:val="26"/>
          <w:u w:val="single"/>
          <w:bdr w:val="single" w:sz="8" w:space="0" w:color="auto"/>
        </w:rPr>
        <w:t xml:space="preserve">running </w:t>
      </w:r>
      <w:r w:rsidRPr="00863111">
        <w:rPr>
          <w:rFonts w:eastAsia="Calibri"/>
          <w:b/>
          <w:iCs/>
          <w:sz w:val="26"/>
          <w:highlight w:val="yellow"/>
          <w:u w:val="single"/>
          <w:bdr w:val="single" w:sz="8" w:space="0" w:color="auto"/>
        </w:rPr>
        <w:t>well below</w:t>
      </w:r>
      <w:r w:rsidRPr="00863111">
        <w:rPr>
          <w:rFonts w:eastAsia="Calibri"/>
          <w:b/>
          <w:iCs/>
          <w:sz w:val="26"/>
          <w:u w:val="single"/>
          <w:bdr w:val="single" w:sz="8" w:space="0" w:color="auto"/>
        </w:rPr>
        <w:t xml:space="preserve"> his </w:t>
      </w:r>
      <w:r w:rsidRPr="00863111">
        <w:rPr>
          <w:rFonts w:eastAsia="Calibri"/>
          <w:b/>
          <w:iCs/>
          <w:sz w:val="26"/>
          <w:highlight w:val="yellow"/>
          <w:u w:val="single"/>
          <w:bdr w:val="single" w:sz="8" w:space="0" w:color="auto"/>
        </w:rPr>
        <w:t>2024</w:t>
      </w:r>
      <w:r w:rsidRPr="00863111">
        <w:rPr>
          <w:rFonts w:eastAsia="Calibri"/>
          <w:b/>
          <w:iCs/>
          <w:sz w:val="26"/>
          <w:u w:val="single"/>
          <w:bdr w:val="single" w:sz="8" w:space="0" w:color="auto"/>
        </w:rPr>
        <w:t xml:space="preserve"> vote share</w:t>
      </w:r>
      <w:r w:rsidRPr="00863111">
        <w:rPr>
          <w:rFonts w:eastAsia="Calibri"/>
          <w:u w:val="single"/>
        </w:rPr>
        <w:t> </w:t>
      </w:r>
      <w:r w:rsidRPr="00863111">
        <w:rPr>
          <w:rFonts w:eastAsia="Calibri"/>
          <w:highlight w:val="yellow"/>
          <w:u w:val="single"/>
        </w:rPr>
        <w:t>with</w:t>
      </w:r>
      <w:r w:rsidRPr="00863111">
        <w:rPr>
          <w:rFonts w:eastAsia="Calibri"/>
          <w:u w:val="single"/>
        </w:rPr>
        <w:t xml:space="preserve"> several of the </w:t>
      </w:r>
      <w:r w:rsidRPr="00863111">
        <w:rPr>
          <w:rFonts w:eastAsia="Calibri"/>
          <w:b/>
          <w:iCs/>
          <w:sz w:val="26"/>
          <w:highlight w:val="yellow"/>
          <w:u w:val="single"/>
          <w:bdr w:val="single" w:sz="8" w:space="0" w:color="auto"/>
        </w:rPr>
        <w:t>key groups</w:t>
      </w:r>
      <w:r w:rsidRPr="00863111">
        <w:rPr>
          <w:rFonts w:eastAsia="Calibri"/>
          <w:b/>
          <w:iCs/>
          <w:sz w:val="26"/>
          <w:u w:val="single"/>
          <w:bdr w:val="single" w:sz="8" w:space="0" w:color="auto"/>
        </w:rPr>
        <w:t xml:space="preserve"> that moved toward him</w:t>
      </w:r>
      <w:r w:rsidRPr="00863111">
        <w:rPr>
          <w:rFonts w:eastAsia="Calibri"/>
          <w:u w:val="single"/>
        </w:rPr>
        <w:t xml:space="preserve"> — particularly </w:t>
      </w:r>
      <w:r w:rsidRPr="00863111">
        <w:rPr>
          <w:rFonts w:eastAsia="Calibri"/>
          <w:b/>
          <w:iCs/>
          <w:sz w:val="26"/>
          <w:highlight w:val="yellow"/>
          <w:u w:val="single"/>
          <w:bdr w:val="single" w:sz="8" w:space="0" w:color="auto"/>
        </w:rPr>
        <w:t>Hispanics</w:t>
      </w:r>
      <w:r w:rsidRPr="00863111">
        <w:rPr>
          <w:rFonts w:eastAsia="Calibri"/>
          <w:highlight w:val="yellow"/>
          <w:u w:val="single"/>
        </w:rPr>
        <w:t xml:space="preserve">, </w:t>
      </w:r>
      <w:r w:rsidRPr="00863111">
        <w:rPr>
          <w:rFonts w:eastAsia="Calibri"/>
          <w:b/>
          <w:iCs/>
          <w:sz w:val="26"/>
          <w:highlight w:val="yellow"/>
          <w:u w:val="single"/>
          <w:bdr w:val="single" w:sz="8" w:space="0" w:color="auto"/>
        </w:rPr>
        <w:t>young men</w:t>
      </w:r>
      <w:r w:rsidRPr="00863111">
        <w:rPr>
          <w:rFonts w:eastAsia="Calibri"/>
          <w:highlight w:val="yellow"/>
          <w:u w:val="single"/>
        </w:rPr>
        <w:t xml:space="preserve">, and </w:t>
      </w:r>
      <w:r w:rsidRPr="00863111">
        <w:rPr>
          <w:rFonts w:eastAsia="Calibri"/>
          <w:b/>
          <w:iCs/>
          <w:sz w:val="26"/>
          <w:highlight w:val="yellow"/>
          <w:u w:val="single"/>
          <w:bdr w:val="single" w:sz="8" w:space="0" w:color="auto"/>
        </w:rPr>
        <w:t>non-white voters</w:t>
      </w:r>
      <w:r w:rsidRPr="00863111">
        <w:rPr>
          <w:rFonts w:eastAsia="Calibri"/>
          <w:highlight w:val="yellow"/>
          <w:u w:val="single"/>
        </w:rPr>
        <w:t xml:space="preserve"> </w:t>
      </w:r>
      <w:r w:rsidRPr="00863111">
        <w:rPr>
          <w:rFonts w:eastAsia="Calibri"/>
          <w:b/>
          <w:bCs/>
          <w:highlight w:val="yellow"/>
          <w:u w:val="single"/>
        </w:rPr>
        <w:t>who did not attend college</w:t>
      </w:r>
      <w:r w:rsidRPr="00863111">
        <w:rPr>
          <w:rFonts w:eastAsia="Calibri"/>
          <w:u w:val="single"/>
        </w:rPr>
        <w:t>.</w:t>
      </w:r>
    </w:p>
    <w:p w14:paraId="40CDBC43" w14:textId="77777777" w:rsidR="007B49B9" w:rsidRPr="00863111" w:rsidRDefault="007B49B9" w:rsidP="007B49B9">
      <w:pPr>
        <w:rPr>
          <w:rFonts w:eastAsia="Calibri"/>
        </w:rPr>
      </w:pPr>
      <w:r w:rsidRPr="00863111">
        <w:rPr>
          <w:rFonts w:eastAsia="Calibri"/>
          <w:u w:val="single"/>
        </w:rPr>
        <w:t xml:space="preserve">That’s boosting Democratic confidence that </w:t>
      </w:r>
      <w:r w:rsidRPr="00863111">
        <w:rPr>
          <w:rFonts w:eastAsia="Calibri"/>
          <w:b/>
          <w:iCs/>
          <w:sz w:val="26"/>
          <w:highlight w:val="yellow"/>
          <w:u w:val="single"/>
          <w:bdr w:val="single" w:sz="8" w:space="0" w:color="auto"/>
        </w:rPr>
        <w:t>Republicans will struggle</w:t>
      </w:r>
      <w:r w:rsidRPr="00863111">
        <w:rPr>
          <w:rFonts w:eastAsia="Calibri"/>
          <w:u w:val="single"/>
        </w:rPr>
        <w:t xml:space="preserve"> in the midterm</w:t>
      </w:r>
      <w:r w:rsidRPr="00863111">
        <w:rPr>
          <w:rFonts w:eastAsia="Calibri"/>
        </w:rPr>
        <w:t xml:space="preserve"> election </w:t>
      </w:r>
      <w:r w:rsidRPr="00863111">
        <w:rPr>
          <w:rFonts w:eastAsia="Calibri"/>
          <w:highlight w:val="yellow"/>
          <w:u w:val="single"/>
        </w:rPr>
        <w:t>to mobilize</w:t>
      </w:r>
      <w:r w:rsidRPr="00863111">
        <w:rPr>
          <w:rFonts w:eastAsia="Calibri"/>
          <w:u w:val="single"/>
        </w:rPr>
        <w:t xml:space="preserve"> the </w:t>
      </w:r>
      <w:r w:rsidRPr="00863111">
        <w:rPr>
          <w:rFonts w:eastAsia="Calibri"/>
          <w:b/>
          <w:iCs/>
          <w:sz w:val="26"/>
          <w:highlight w:val="yellow"/>
          <w:u w:val="single"/>
          <w:bdr w:val="single" w:sz="8" w:space="0" w:color="auto"/>
        </w:rPr>
        <w:t>low-propensity voters who supported the president</w:t>
      </w:r>
      <w:r w:rsidRPr="00863111">
        <w:rPr>
          <w:rFonts w:eastAsia="Calibri"/>
          <w:b/>
          <w:iCs/>
          <w:sz w:val="26"/>
          <w:u w:val="single"/>
          <w:bdr w:val="single" w:sz="8" w:space="0" w:color="auto"/>
        </w:rPr>
        <w:t xml:space="preserve"> in 2024</w:t>
      </w:r>
      <w:r w:rsidRPr="00863111">
        <w:rPr>
          <w:rFonts w:eastAsia="Calibri"/>
          <w:u w:val="single"/>
        </w:rPr>
        <w:t xml:space="preserve"> — and to maintain his elevated support among those who do come out. </w:t>
      </w:r>
      <w:r w:rsidRPr="00863111">
        <w:rPr>
          <w:rFonts w:eastAsia="Calibri"/>
        </w:rPr>
        <w:t>“</w:t>
      </w:r>
      <w:r w:rsidRPr="00863111">
        <w:rPr>
          <w:rFonts w:eastAsia="Calibri"/>
          <w:highlight w:val="yellow"/>
          <w:u w:val="single"/>
        </w:rPr>
        <w:t>With</w:t>
      </w:r>
      <w:r w:rsidRPr="00863111">
        <w:rPr>
          <w:rFonts w:eastAsia="Calibri"/>
          <w:u w:val="single"/>
        </w:rPr>
        <w:t xml:space="preserve"> these </w:t>
      </w:r>
      <w:r w:rsidRPr="00863111">
        <w:rPr>
          <w:rFonts w:eastAsia="Calibri"/>
          <w:b/>
          <w:iCs/>
          <w:sz w:val="26"/>
          <w:highlight w:val="yellow"/>
          <w:u w:val="single"/>
          <w:bdr w:val="single" w:sz="8" w:space="0" w:color="auto"/>
        </w:rPr>
        <w:t>key groups</w:t>
      </w:r>
      <w:r w:rsidRPr="00863111">
        <w:rPr>
          <w:rFonts w:eastAsia="Calibri"/>
          <w:highlight w:val="yellow"/>
          <w:u w:val="single"/>
        </w:rPr>
        <w:t>, we see</w:t>
      </w:r>
      <w:r w:rsidRPr="00863111">
        <w:rPr>
          <w:rFonts w:eastAsia="Calibri"/>
          <w:u w:val="single"/>
        </w:rPr>
        <w:t xml:space="preserve"> the kind of </w:t>
      </w:r>
      <w:r w:rsidRPr="00863111">
        <w:rPr>
          <w:rFonts w:eastAsia="Calibri"/>
          <w:b/>
          <w:iCs/>
          <w:sz w:val="26"/>
          <w:highlight w:val="yellow"/>
          <w:u w:val="single"/>
          <w:bdr w:val="single" w:sz="8" w:space="0" w:color="auto"/>
        </w:rPr>
        <w:t>backsliding</w:t>
      </w:r>
      <w:r w:rsidRPr="00863111">
        <w:rPr>
          <w:rFonts w:eastAsia="Calibri"/>
          <w:highlight w:val="yellow"/>
          <w:u w:val="single"/>
        </w:rPr>
        <w:t xml:space="preserve"> you would observe if</w:t>
      </w:r>
      <w:r w:rsidRPr="00863111">
        <w:rPr>
          <w:rFonts w:eastAsia="Calibri"/>
          <w:u w:val="single"/>
        </w:rPr>
        <w:t xml:space="preserve"> you are </w:t>
      </w:r>
      <w:r w:rsidRPr="00863111">
        <w:rPr>
          <w:rFonts w:eastAsia="Calibri"/>
          <w:highlight w:val="yellow"/>
          <w:u w:val="single"/>
        </w:rPr>
        <w:t xml:space="preserve">looking at </w:t>
      </w:r>
      <w:r w:rsidRPr="00863111">
        <w:rPr>
          <w:rFonts w:eastAsia="Calibri"/>
          <w:b/>
          <w:iCs/>
          <w:sz w:val="26"/>
          <w:highlight w:val="yellow"/>
          <w:u w:val="single"/>
          <w:bdr w:val="single" w:sz="8" w:space="0" w:color="auto"/>
        </w:rPr>
        <w:t>a poor election</w:t>
      </w:r>
      <w:r w:rsidRPr="00863111">
        <w:rPr>
          <w:rFonts w:eastAsia="Calibri"/>
          <w:b/>
          <w:iCs/>
          <w:sz w:val="26"/>
          <w:u w:val="single"/>
          <w:bdr w:val="single" w:sz="8" w:space="0" w:color="auto"/>
        </w:rPr>
        <w:t xml:space="preserve"> for Republicans</w:t>
      </w:r>
      <w:r w:rsidRPr="00863111">
        <w:rPr>
          <w:rFonts w:eastAsia="Calibri"/>
        </w:rPr>
        <w:t>,” said Erica Seifert, senior director of Navigator Research, a Democratic polling consortium.</w:t>
      </w:r>
    </w:p>
    <w:p w14:paraId="2FBC38DF" w14:textId="77777777" w:rsidR="007B49B9" w:rsidRPr="00863111" w:rsidRDefault="007B49B9" w:rsidP="007B49B9">
      <w:pPr>
        <w:keepNext/>
        <w:keepLines/>
        <w:spacing w:before="40" w:after="0"/>
        <w:outlineLvl w:val="3"/>
        <w:rPr>
          <w:rFonts w:eastAsia="Times New Roman" w:cs="Times New Roman"/>
          <w:b/>
          <w:iCs/>
          <w:sz w:val="26"/>
        </w:rPr>
      </w:pPr>
      <w:r w:rsidRPr="00863111">
        <w:rPr>
          <w:rFonts w:eastAsia="Times New Roman" w:cs="Times New Roman"/>
          <w:b/>
          <w:iCs/>
          <w:sz w:val="26"/>
        </w:rPr>
        <w:t>Dem win-- incumbent effect and Trump disconnect.</w:t>
      </w:r>
    </w:p>
    <w:p w14:paraId="62DE9761" w14:textId="77777777" w:rsidR="007B49B9" w:rsidRPr="00863111" w:rsidRDefault="007B49B9" w:rsidP="007B49B9">
      <w:pPr>
        <w:rPr>
          <w:rFonts w:eastAsia="Calibri"/>
        </w:rPr>
      </w:pPr>
      <w:r w:rsidRPr="00863111">
        <w:rPr>
          <w:rFonts w:eastAsia="Calibri"/>
          <w:b/>
          <w:bCs/>
          <w:sz w:val="26"/>
        </w:rPr>
        <w:t>Anderson 9/22</w:t>
      </w:r>
      <w:r w:rsidRPr="00863111">
        <w:rPr>
          <w:rFonts w:eastAsia="Calibri"/>
        </w:rPr>
        <w:t xml:space="preserve"> (Zac, Campaign reporter covering Donald Trump and the Republicans. “Trump vs. the midterm blues: Can he get MAGA voters excited (and voting) in 2026?” https://www.usatoday.com/story/news/politics/2025/09/20/donald-trump-jd-vance-midterm-elections-gop-republican/86222487007/ updated September 22, 2025)</w:t>
      </w:r>
    </w:p>
    <w:p w14:paraId="10625250" w14:textId="77777777" w:rsidR="007B49B9" w:rsidRPr="00863111" w:rsidRDefault="007B49B9" w:rsidP="007B49B9">
      <w:pPr>
        <w:rPr>
          <w:rFonts w:eastAsia="Calibri"/>
          <w:sz w:val="16"/>
        </w:rPr>
      </w:pPr>
      <w:r w:rsidRPr="00863111">
        <w:rPr>
          <w:rFonts w:eastAsia="Calibri"/>
          <w:u w:val="single"/>
        </w:rPr>
        <w:t xml:space="preserve">The </w:t>
      </w:r>
      <w:r w:rsidRPr="00863111">
        <w:rPr>
          <w:rFonts w:eastAsia="Calibri"/>
          <w:b/>
          <w:iCs/>
          <w:sz w:val="26"/>
          <w:u w:val="single"/>
          <w:bdr w:val="single" w:sz="8" w:space="0" w:color="auto"/>
        </w:rPr>
        <w:t>2026 midterm elections</w:t>
      </w:r>
      <w:r w:rsidRPr="00863111">
        <w:rPr>
          <w:rFonts w:eastAsia="Calibri"/>
          <w:u w:val="single"/>
        </w:rPr>
        <w:t> are more than a year away</w:t>
      </w:r>
      <w:r w:rsidRPr="00863111">
        <w:rPr>
          <w:rFonts w:eastAsia="Calibri"/>
          <w:sz w:val="16"/>
        </w:rPr>
        <w:t>, but they’ve been on President Donald Trump’s mind a lot lately, and for good reason.</w:t>
      </w:r>
    </w:p>
    <w:p w14:paraId="26FC7405" w14:textId="77777777" w:rsidR="007B49B9" w:rsidRPr="00863111" w:rsidRDefault="007B49B9" w:rsidP="007B49B9">
      <w:pPr>
        <w:rPr>
          <w:rFonts w:eastAsia="Calibri"/>
          <w:sz w:val="16"/>
        </w:rPr>
      </w:pPr>
      <w:r w:rsidRPr="00863111">
        <w:rPr>
          <w:rFonts w:eastAsia="Calibri"/>
          <w:b/>
          <w:iCs/>
          <w:sz w:val="26"/>
          <w:highlight w:val="yellow"/>
          <w:u w:val="single"/>
          <w:bdr w:val="single" w:sz="8" w:space="0" w:color="auto"/>
        </w:rPr>
        <w:t>The party in power</w:t>
      </w:r>
      <w:r w:rsidRPr="00863111">
        <w:rPr>
          <w:rFonts w:eastAsia="Calibri"/>
          <w:u w:val="single"/>
        </w:rPr>
        <w:t xml:space="preserve"> at the White House </w:t>
      </w:r>
      <w:r w:rsidRPr="00863111">
        <w:rPr>
          <w:rFonts w:eastAsia="Calibri"/>
          <w:b/>
          <w:bCs/>
          <w:highlight w:val="yellow"/>
          <w:u w:val="single"/>
        </w:rPr>
        <w:t>typically loses</w:t>
      </w:r>
      <w:r w:rsidRPr="00863111">
        <w:rPr>
          <w:rFonts w:eastAsia="Calibri"/>
          <w:b/>
          <w:bCs/>
          <w:u w:val="single"/>
        </w:rPr>
        <w:t xml:space="preserve"> congressional seats</w:t>
      </w:r>
      <w:r w:rsidRPr="00863111">
        <w:rPr>
          <w:rFonts w:eastAsia="Calibri"/>
          <w:u w:val="single"/>
        </w:rPr>
        <w:t xml:space="preserve"> during campaign years </w:t>
      </w:r>
      <w:r w:rsidRPr="00863111">
        <w:rPr>
          <w:rFonts w:eastAsia="Calibri"/>
          <w:highlight w:val="yellow"/>
          <w:u w:val="single"/>
        </w:rPr>
        <w:t xml:space="preserve">when there's </w:t>
      </w:r>
      <w:r w:rsidRPr="00863111">
        <w:rPr>
          <w:rFonts w:eastAsia="Calibri"/>
          <w:b/>
          <w:bCs/>
          <w:highlight w:val="yellow"/>
          <w:u w:val="single"/>
        </w:rPr>
        <w:t>no presidential race</w:t>
      </w:r>
      <w:r w:rsidRPr="00863111">
        <w:rPr>
          <w:rFonts w:eastAsia="Calibri"/>
          <w:u w:val="single"/>
        </w:rPr>
        <w:t xml:space="preserve">, leaving </w:t>
      </w:r>
      <w:r w:rsidRPr="00863111">
        <w:rPr>
          <w:rFonts w:eastAsia="Calibri"/>
          <w:b/>
          <w:iCs/>
          <w:sz w:val="26"/>
          <w:u w:val="single"/>
          <w:bdr w:val="single" w:sz="8" w:space="0" w:color="auto"/>
        </w:rPr>
        <w:t>Trump fighting an uphill battle</w:t>
      </w:r>
      <w:r w:rsidRPr="00863111">
        <w:rPr>
          <w:rFonts w:eastAsia="Calibri"/>
          <w:sz w:val="16"/>
        </w:rPr>
        <w:t xml:space="preserve"> to protect his congressional majorities and secure more second-term wins.</w:t>
      </w:r>
    </w:p>
    <w:p w14:paraId="3DFBBD0E" w14:textId="77777777" w:rsidR="007B49B9" w:rsidRPr="00863111" w:rsidRDefault="007B49B9" w:rsidP="007B49B9">
      <w:pPr>
        <w:rPr>
          <w:rFonts w:eastAsia="Calibri"/>
          <w:sz w:val="16"/>
        </w:rPr>
      </w:pPr>
      <w:r w:rsidRPr="00863111">
        <w:rPr>
          <w:rFonts w:eastAsia="Calibri"/>
          <w:sz w:val="16"/>
        </w:rPr>
        <w:t>With his legacy on the line and concerns within his party about the enthusiasm of the GOP base amid a softening economy and persistent cost-of-living concerns, Trump again is proving that he’s willing to take unusual steps to maintain Republican control of both chambers in Congress during the final two years before the next presidential election.</w:t>
      </w:r>
    </w:p>
    <w:p w14:paraId="7D90A8BC" w14:textId="77777777" w:rsidR="007B49B9" w:rsidRPr="00863111" w:rsidRDefault="007B49B9" w:rsidP="007B49B9">
      <w:pPr>
        <w:rPr>
          <w:rFonts w:eastAsia="Calibri"/>
          <w:sz w:val="16"/>
        </w:rPr>
      </w:pPr>
      <w:r w:rsidRPr="00863111">
        <w:rPr>
          <w:rFonts w:eastAsia="Calibri"/>
          <w:sz w:val="16"/>
        </w:rPr>
        <w:t>Trump said in a Sept. 16 post on Truth Social that the GOP would hold a midterm convention as the party looks to build excitement. Such conventions are costly and typically only happen every four years when the White House is on the line.</w:t>
      </w:r>
    </w:p>
    <w:p w14:paraId="31A62EA8" w14:textId="77777777" w:rsidR="007B49B9" w:rsidRPr="00863111" w:rsidRDefault="007B49B9" w:rsidP="007B49B9">
      <w:pPr>
        <w:rPr>
          <w:rFonts w:eastAsia="Calibri"/>
          <w:sz w:val="16"/>
        </w:rPr>
      </w:pPr>
      <w:r w:rsidRPr="00863111">
        <w:rPr>
          <w:rFonts w:eastAsia="Calibri"/>
          <w:sz w:val="16"/>
        </w:rPr>
        <w:t>It's also just one of many steps Trump is taking to help Republicans maintain power long after his two terms are up. The president also is working to rebrand his signature new law, which delivered a slew of tax cuts and slashed programs such as Medicaid, and promote an aggressive tariff program that many voters view with skepticism. Earlier in 2025, Trump began pushing GOP-controlled states to conduct a rare mid-decade redistricting of congressional maps in the hope of securing more Republican-leaning House seats. Vice President JD Vance kicked off the midterm campaigning with a series of rallies, including Sept. 17 in a swingy Michigan House district.</w:t>
      </w:r>
    </w:p>
    <w:p w14:paraId="4F58AE55" w14:textId="77777777" w:rsidR="007B49B9" w:rsidRPr="00863111" w:rsidRDefault="007B49B9" w:rsidP="007B49B9">
      <w:pPr>
        <w:rPr>
          <w:rFonts w:eastAsia="Calibri"/>
          <w:sz w:val="16"/>
        </w:rPr>
      </w:pPr>
      <w:r w:rsidRPr="00863111">
        <w:rPr>
          <w:rFonts w:eastAsia="Calibri"/>
          <w:b/>
          <w:iCs/>
          <w:sz w:val="26"/>
          <w:highlight w:val="yellow"/>
          <w:u w:val="single"/>
          <w:bdr w:val="single" w:sz="8" w:space="0" w:color="auto"/>
        </w:rPr>
        <w:t>Dem</w:t>
      </w:r>
      <w:r w:rsidRPr="00863111">
        <w:rPr>
          <w:rFonts w:eastAsia="Calibri"/>
          <w:sz w:val="16"/>
          <w:szCs w:val="16"/>
        </w:rPr>
        <w:t>ocrat</w:t>
      </w:r>
      <w:r w:rsidRPr="00863111">
        <w:rPr>
          <w:rFonts w:eastAsia="Calibri"/>
          <w:b/>
          <w:iCs/>
          <w:sz w:val="26"/>
          <w:highlight w:val="yellow"/>
          <w:u w:val="single"/>
          <w:bdr w:val="single" w:sz="8" w:space="0" w:color="auto"/>
        </w:rPr>
        <w:t>s</w:t>
      </w:r>
      <w:r w:rsidRPr="00863111">
        <w:rPr>
          <w:rFonts w:eastAsia="Calibri"/>
          <w:sz w:val="16"/>
        </w:rPr>
        <w:t xml:space="preserve"> argue </w:t>
      </w:r>
      <w:r w:rsidRPr="00863111">
        <w:rPr>
          <w:rFonts w:eastAsia="Calibri"/>
          <w:b/>
          <w:bCs/>
          <w:u w:val="single"/>
        </w:rPr>
        <w:t>Trump's second term has been chaotic</w:t>
      </w:r>
      <w:r w:rsidRPr="00863111">
        <w:rPr>
          <w:rFonts w:eastAsia="Calibri"/>
          <w:sz w:val="16"/>
        </w:rPr>
        <w:t xml:space="preserve"> and hasn't improved the lives of working families, and that </w:t>
      </w:r>
      <w:r w:rsidRPr="00863111">
        <w:rPr>
          <w:rFonts w:eastAsia="Calibri"/>
          <w:u w:val="single"/>
        </w:rPr>
        <w:t xml:space="preserve">he soon will face a reckoning at the ballot box. The party has </w:t>
      </w:r>
      <w:r w:rsidRPr="00863111">
        <w:rPr>
          <w:rFonts w:eastAsia="Calibri"/>
          <w:b/>
          <w:iCs/>
          <w:sz w:val="26"/>
          <w:highlight w:val="yellow"/>
          <w:u w:val="single"/>
          <w:bdr w:val="single" w:sz="8" w:space="0" w:color="auto"/>
        </w:rPr>
        <w:t>overperformed</w:t>
      </w:r>
      <w:r w:rsidRPr="00863111">
        <w:rPr>
          <w:rFonts w:eastAsia="Calibri"/>
          <w:highlight w:val="yellow"/>
          <w:u w:val="single"/>
        </w:rPr>
        <w:t xml:space="preserve"> in </w:t>
      </w:r>
      <w:r w:rsidRPr="00863111">
        <w:rPr>
          <w:rFonts w:eastAsia="Calibri"/>
          <w:b/>
          <w:bCs/>
          <w:highlight w:val="yellow"/>
          <w:u w:val="single"/>
        </w:rPr>
        <w:t>special elections</w:t>
      </w:r>
      <w:r w:rsidRPr="00863111">
        <w:rPr>
          <w:rFonts w:eastAsia="Calibri"/>
          <w:u w:val="single"/>
        </w:rPr>
        <w:t xml:space="preserve"> this year </w:t>
      </w:r>
      <w:r w:rsidRPr="00863111">
        <w:rPr>
          <w:rFonts w:eastAsia="Calibri"/>
          <w:highlight w:val="yellow"/>
          <w:u w:val="single"/>
        </w:rPr>
        <w:t>in</w:t>
      </w:r>
      <w:r w:rsidRPr="00863111">
        <w:rPr>
          <w:rFonts w:eastAsia="Calibri"/>
          <w:u w:val="single"/>
        </w:rPr>
        <w:t xml:space="preserve"> places such as </w:t>
      </w:r>
      <w:r w:rsidRPr="00863111">
        <w:rPr>
          <w:rFonts w:eastAsia="Calibri"/>
          <w:b/>
          <w:iCs/>
          <w:sz w:val="26"/>
          <w:highlight w:val="yellow"/>
          <w:u w:val="single"/>
          <w:bdr w:val="single" w:sz="8" w:space="0" w:color="auto"/>
        </w:rPr>
        <w:t>Iowa</w:t>
      </w:r>
      <w:r w:rsidRPr="00863111">
        <w:rPr>
          <w:rFonts w:eastAsia="Calibri"/>
          <w:highlight w:val="yellow"/>
          <w:u w:val="single"/>
        </w:rPr>
        <w:t>, </w:t>
      </w:r>
      <w:r w:rsidRPr="00863111">
        <w:rPr>
          <w:rFonts w:eastAsia="Calibri"/>
          <w:b/>
          <w:iCs/>
          <w:sz w:val="26"/>
          <w:highlight w:val="yellow"/>
          <w:u w:val="single"/>
          <w:bdr w:val="single" w:sz="8" w:space="0" w:color="auto"/>
        </w:rPr>
        <w:t>Florida</w:t>
      </w:r>
      <w:r w:rsidRPr="00863111">
        <w:rPr>
          <w:rFonts w:eastAsia="Calibri"/>
          <w:highlight w:val="yellow"/>
          <w:u w:val="single"/>
        </w:rPr>
        <w:t xml:space="preserve"> and </w:t>
      </w:r>
      <w:r w:rsidRPr="00863111">
        <w:rPr>
          <w:rFonts w:eastAsia="Calibri"/>
          <w:b/>
          <w:iCs/>
          <w:sz w:val="26"/>
          <w:highlight w:val="yellow"/>
          <w:u w:val="single"/>
          <w:bdr w:val="single" w:sz="8" w:space="0" w:color="auto"/>
        </w:rPr>
        <w:t>Wisconsin</w:t>
      </w:r>
      <w:r w:rsidRPr="00863111">
        <w:rPr>
          <w:rFonts w:eastAsia="Calibri"/>
          <w:u w:val="single"/>
        </w:rPr>
        <w:t xml:space="preserve">, where </w:t>
      </w:r>
      <w:r w:rsidRPr="00863111">
        <w:rPr>
          <w:rFonts w:eastAsia="Calibri"/>
          <w:b/>
          <w:iCs/>
          <w:sz w:val="26"/>
          <w:highlight w:val="yellow"/>
          <w:u w:val="single"/>
          <w:bdr w:val="single" w:sz="8" w:space="0" w:color="auto"/>
        </w:rPr>
        <w:t>a liberal</w:t>
      </w:r>
      <w:r w:rsidRPr="00863111">
        <w:rPr>
          <w:rFonts w:eastAsia="Calibri"/>
          <w:b/>
          <w:iCs/>
          <w:sz w:val="26"/>
          <w:u w:val="single"/>
          <w:bdr w:val="single" w:sz="8" w:space="0" w:color="auto"/>
        </w:rPr>
        <w:t xml:space="preserve"> state Supreme Court </w:t>
      </w:r>
      <w:r w:rsidRPr="00863111">
        <w:rPr>
          <w:rFonts w:eastAsia="Calibri"/>
          <w:b/>
          <w:iCs/>
          <w:sz w:val="26"/>
          <w:highlight w:val="yellow"/>
          <w:u w:val="single"/>
          <w:bdr w:val="single" w:sz="8" w:space="0" w:color="auto"/>
        </w:rPr>
        <w:t>justice won</w:t>
      </w:r>
      <w:r w:rsidRPr="00863111">
        <w:rPr>
          <w:rFonts w:eastAsia="Calibri"/>
          <w:highlight w:val="yellow"/>
          <w:u w:val="single"/>
        </w:rPr>
        <w:t xml:space="preserve"> against a </w:t>
      </w:r>
      <w:r w:rsidRPr="00863111">
        <w:rPr>
          <w:rFonts w:eastAsia="Calibri"/>
          <w:b/>
          <w:bCs/>
          <w:highlight w:val="yellow"/>
          <w:u w:val="single"/>
        </w:rPr>
        <w:t>candidate</w:t>
      </w:r>
      <w:r w:rsidRPr="00863111">
        <w:rPr>
          <w:rFonts w:eastAsia="Calibri"/>
          <w:u w:val="single"/>
        </w:rPr>
        <w:t xml:space="preserve"> heavily </w:t>
      </w:r>
      <w:r w:rsidRPr="00863111">
        <w:rPr>
          <w:rFonts w:eastAsia="Calibri"/>
          <w:b/>
          <w:bCs/>
          <w:highlight w:val="yellow"/>
          <w:u w:val="single"/>
        </w:rPr>
        <w:t>backed by</w:t>
      </w:r>
      <w:r w:rsidRPr="00863111">
        <w:rPr>
          <w:rFonts w:eastAsia="Calibri"/>
          <w:u w:val="single"/>
        </w:rPr>
        <w:t xml:space="preserve"> former Trump adviser Elon </w:t>
      </w:r>
      <w:r w:rsidRPr="00863111">
        <w:rPr>
          <w:rFonts w:eastAsia="Calibri"/>
          <w:b/>
          <w:iCs/>
          <w:sz w:val="26"/>
          <w:highlight w:val="yellow"/>
          <w:u w:val="single"/>
          <w:bdr w:val="single" w:sz="8" w:space="0" w:color="auto"/>
        </w:rPr>
        <w:t>Musk</w:t>
      </w:r>
      <w:r w:rsidRPr="00863111">
        <w:rPr>
          <w:rFonts w:eastAsia="Calibri"/>
          <w:sz w:val="16"/>
        </w:rPr>
        <w:t>. Trump’s midterm maneuvering is out of desperation, Democrats say.</w:t>
      </w:r>
    </w:p>
    <w:p w14:paraId="1824E1C7" w14:textId="77777777" w:rsidR="007B49B9" w:rsidRPr="00863111" w:rsidRDefault="007B49B9" w:rsidP="007B49B9">
      <w:pPr>
        <w:rPr>
          <w:rFonts w:eastAsia="Calibri"/>
          <w:sz w:val="16"/>
        </w:rPr>
      </w:pPr>
      <w:r w:rsidRPr="00863111">
        <w:rPr>
          <w:rFonts w:eastAsia="Calibri"/>
          <w:sz w:val="16"/>
        </w:rPr>
        <w:t>"</w:t>
      </w:r>
      <w:r w:rsidRPr="00863111">
        <w:rPr>
          <w:rFonts w:eastAsia="Calibri"/>
          <w:u w:val="single"/>
        </w:rPr>
        <w:t>It is a sign of weakness</w:t>
      </w:r>
      <w:r w:rsidRPr="00863111">
        <w:rPr>
          <w:rFonts w:eastAsia="Calibri"/>
          <w:sz w:val="16"/>
        </w:rPr>
        <w:t xml:space="preserve"> that they're doing it," Curtis Hertel, Michigan Democratic Party chair, said of redistricting.</w:t>
      </w:r>
    </w:p>
    <w:p w14:paraId="59F63C2C" w14:textId="77777777" w:rsidR="007B49B9" w:rsidRPr="00863111" w:rsidRDefault="007B49B9" w:rsidP="007B49B9">
      <w:pPr>
        <w:rPr>
          <w:rFonts w:eastAsia="Calibri"/>
          <w:sz w:val="16"/>
        </w:rPr>
      </w:pPr>
      <w:r w:rsidRPr="00863111">
        <w:rPr>
          <w:rFonts w:eastAsia="Calibri"/>
          <w:sz w:val="16"/>
        </w:rPr>
        <w:t>Republicans argue Trump is committed to winning.</w:t>
      </w:r>
    </w:p>
    <w:p w14:paraId="566F5C9E" w14:textId="77777777" w:rsidR="007B49B9" w:rsidRPr="00863111" w:rsidRDefault="007B49B9" w:rsidP="007B49B9">
      <w:pPr>
        <w:rPr>
          <w:rFonts w:eastAsia="Calibri"/>
          <w:sz w:val="16"/>
        </w:rPr>
      </w:pPr>
      <w:r w:rsidRPr="00863111">
        <w:rPr>
          <w:rFonts w:eastAsia="Calibri"/>
          <w:sz w:val="16"/>
        </w:rPr>
        <w:t>“President Trump is leading with bold, innovative ideas to energize our Party and keep us on the path to victory," Kiersten Pels, Republican National Committee Press Secretary, said of the unusual push to hold a midterm convention.</w:t>
      </w:r>
    </w:p>
    <w:p w14:paraId="0941042D" w14:textId="77777777" w:rsidR="007B49B9" w:rsidRPr="00863111" w:rsidRDefault="007B49B9" w:rsidP="007B49B9">
      <w:pPr>
        <w:rPr>
          <w:rFonts w:eastAsia="Calibri"/>
          <w:sz w:val="16"/>
        </w:rPr>
      </w:pPr>
      <w:r w:rsidRPr="00863111">
        <w:rPr>
          <w:rFonts w:eastAsia="Calibri"/>
          <w:sz w:val="16"/>
        </w:rPr>
        <w:t>Will MAGA turn out without Trump?</w:t>
      </w:r>
    </w:p>
    <w:p w14:paraId="1E49DF9B" w14:textId="77777777" w:rsidR="007B49B9" w:rsidRPr="00863111" w:rsidRDefault="007B49B9" w:rsidP="007B49B9">
      <w:pPr>
        <w:rPr>
          <w:rFonts w:eastAsia="Calibri"/>
          <w:sz w:val="16"/>
        </w:rPr>
      </w:pPr>
      <w:r w:rsidRPr="00863111">
        <w:rPr>
          <w:rFonts w:eastAsia="Calibri"/>
          <w:u w:val="single"/>
        </w:rPr>
        <w:t xml:space="preserve">Republicans face a familiar problem in </w:t>
      </w:r>
      <w:r w:rsidRPr="00863111">
        <w:rPr>
          <w:rFonts w:eastAsia="Calibri"/>
          <w:b/>
          <w:iCs/>
          <w:sz w:val="26"/>
          <w:u w:val="single"/>
          <w:bdr w:val="single" w:sz="8" w:space="0" w:color="auto"/>
        </w:rPr>
        <w:t>2026</w:t>
      </w:r>
      <w:r w:rsidRPr="00863111">
        <w:rPr>
          <w:rFonts w:eastAsia="Calibri"/>
          <w:u w:val="single"/>
        </w:rPr>
        <w:t xml:space="preserve">: </w:t>
      </w:r>
      <w:r w:rsidRPr="00863111">
        <w:rPr>
          <w:rFonts w:eastAsia="Calibri"/>
          <w:b/>
          <w:iCs/>
          <w:sz w:val="26"/>
          <w:highlight w:val="yellow"/>
          <w:u w:val="single"/>
          <w:bdr w:val="single" w:sz="8" w:space="0" w:color="auto"/>
        </w:rPr>
        <w:t>Trump won’t be on the ballot</w:t>
      </w:r>
      <w:r w:rsidRPr="00863111">
        <w:rPr>
          <w:rFonts w:eastAsia="Calibri"/>
          <w:u w:val="single"/>
        </w:rPr>
        <w:t xml:space="preserve">, and recent history suggests his </w:t>
      </w:r>
      <w:r w:rsidRPr="00863111">
        <w:rPr>
          <w:rFonts w:eastAsia="Calibri"/>
          <w:b/>
          <w:iCs/>
          <w:sz w:val="26"/>
          <w:highlight w:val="yellow"/>
          <w:u w:val="single"/>
          <w:bdr w:val="single" w:sz="8" w:space="0" w:color="auto"/>
        </w:rPr>
        <w:t>MAGA</w:t>
      </w:r>
      <w:r w:rsidRPr="00863111">
        <w:rPr>
          <w:rFonts w:eastAsia="Calibri"/>
          <w:highlight w:val="yellow"/>
          <w:u w:val="single"/>
        </w:rPr>
        <w:t xml:space="preserve"> </w:t>
      </w:r>
      <w:r w:rsidRPr="00863111">
        <w:rPr>
          <w:rFonts w:eastAsia="Calibri"/>
          <w:b/>
          <w:bCs/>
          <w:highlight w:val="yellow"/>
          <w:u w:val="single"/>
        </w:rPr>
        <w:t>backers</w:t>
      </w:r>
      <w:r w:rsidRPr="00863111">
        <w:rPr>
          <w:rFonts w:eastAsia="Calibri"/>
          <w:highlight w:val="yellow"/>
          <w:u w:val="single"/>
        </w:rPr>
        <w:t xml:space="preserve"> are </w:t>
      </w:r>
      <w:r w:rsidRPr="00863111">
        <w:rPr>
          <w:rFonts w:eastAsia="Calibri"/>
          <w:b/>
          <w:iCs/>
          <w:sz w:val="26"/>
          <w:highlight w:val="yellow"/>
          <w:u w:val="single"/>
          <w:bdr w:val="single" w:sz="8" w:space="0" w:color="auto"/>
        </w:rPr>
        <w:t>less likely to turn out without him</w:t>
      </w:r>
      <w:r w:rsidRPr="00863111">
        <w:rPr>
          <w:rFonts w:eastAsia="Calibri"/>
          <w:sz w:val="16"/>
        </w:rPr>
        <w:t xml:space="preserve">. </w:t>
      </w:r>
      <w:r w:rsidRPr="00863111">
        <w:rPr>
          <w:rFonts w:eastAsia="Calibri"/>
          <w:highlight w:val="yellow"/>
          <w:u w:val="single"/>
        </w:rPr>
        <w:t xml:space="preserve">The </w:t>
      </w:r>
      <w:r w:rsidRPr="00863111">
        <w:rPr>
          <w:rFonts w:eastAsia="Calibri"/>
          <w:b/>
          <w:iCs/>
          <w:sz w:val="26"/>
          <w:highlight w:val="yellow"/>
          <w:u w:val="single"/>
          <w:bdr w:val="single" w:sz="8" w:space="0" w:color="auto"/>
        </w:rPr>
        <w:t>GOP won</w:t>
      </w:r>
      <w:r w:rsidRPr="00863111">
        <w:rPr>
          <w:rFonts w:eastAsia="Calibri"/>
          <w:b/>
          <w:iCs/>
          <w:sz w:val="26"/>
          <w:u w:val="single"/>
          <w:bdr w:val="single" w:sz="8" w:space="0" w:color="auto"/>
        </w:rPr>
        <w:t xml:space="preserve"> the House</w:t>
      </w:r>
      <w:r w:rsidRPr="00863111">
        <w:rPr>
          <w:rFonts w:eastAsia="Calibri"/>
          <w:u w:val="single"/>
        </w:rPr>
        <w:t xml:space="preserve"> </w:t>
      </w:r>
      <w:r w:rsidRPr="00863111">
        <w:rPr>
          <w:rFonts w:eastAsia="Calibri"/>
          <w:highlight w:val="yellow"/>
          <w:u w:val="single"/>
        </w:rPr>
        <w:t>during</w:t>
      </w:r>
      <w:r w:rsidRPr="00863111">
        <w:rPr>
          <w:rFonts w:eastAsia="Calibri"/>
          <w:u w:val="single"/>
        </w:rPr>
        <w:t xml:space="preserve"> the election held smack in the middle of President Joe </w:t>
      </w:r>
      <w:r w:rsidRPr="00863111">
        <w:rPr>
          <w:rFonts w:eastAsia="Calibri"/>
          <w:b/>
          <w:iCs/>
          <w:sz w:val="26"/>
          <w:highlight w:val="yellow"/>
          <w:u w:val="single"/>
          <w:bdr w:val="single" w:sz="8" w:space="0" w:color="auto"/>
        </w:rPr>
        <w:t>Biden</w:t>
      </w:r>
      <w:r w:rsidRPr="00863111">
        <w:rPr>
          <w:rFonts w:eastAsia="Calibri"/>
          <w:b/>
          <w:iCs/>
          <w:sz w:val="26"/>
          <w:u w:val="single"/>
          <w:bdr w:val="single" w:sz="8" w:space="0" w:color="auto"/>
        </w:rPr>
        <w:t>'s term</w:t>
      </w:r>
      <w:r w:rsidRPr="00863111">
        <w:rPr>
          <w:rFonts w:eastAsia="Calibri"/>
          <w:u w:val="single"/>
        </w:rPr>
        <w:t xml:space="preserve">, as </w:t>
      </w:r>
      <w:r w:rsidRPr="00863111">
        <w:rPr>
          <w:rFonts w:eastAsia="Calibri"/>
          <w:b/>
          <w:iCs/>
          <w:sz w:val="26"/>
          <w:highlight w:val="yellow"/>
          <w:u w:val="single"/>
          <w:bdr w:val="single" w:sz="8" w:space="0" w:color="auto"/>
        </w:rPr>
        <w:t>Dem</w:t>
      </w:r>
      <w:r w:rsidRPr="00863111">
        <w:rPr>
          <w:rFonts w:eastAsia="Calibri"/>
          <w:sz w:val="16"/>
          <w:szCs w:val="16"/>
        </w:rPr>
        <w:t>ocrat</w:t>
      </w:r>
      <w:r w:rsidRPr="00863111">
        <w:rPr>
          <w:rFonts w:eastAsia="Calibri"/>
          <w:b/>
          <w:iCs/>
          <w:sz w:val="26"/>
          <w:highlight w:val="yellow"/>
          <w:u w:val="single"/>
          <w:bdr w:val="single" w:sz="8" w:space="0" w:color="auto"/>
        </w:rPr>
        <w:t>s</w:t>
      </w:r>
      <w:r w:rsidRPr="00863111">
        <w:rPr>
          <w:rFonts w:eastAsia="Calibri"/>
          <w:u w:val="single"/>
        </w:rPr>
        <w:t xml:space="preserve"> </w:t>
      </w:r>
      <w:r w:rsidRPr="00863111">
        <w:rPr>
          <w:rFonts w:eastAsia="Calibri"/>
          <w:b/>
          <w:bCs/>
          <w:u w:val="single"/>
        </w:rPr>
        <w:t>did</w:t>
      </w:r>
      <w:r w:rsidRPr="00863111">
        <w:rPr>
          <w:rFonts w:eastAsia="Calibri"/>
          <w:u w:val="single"/>
        </w:rPr>
        <w:t xml:space="preserve"> </w:t>
      </w:r>
      <w:r w:rsidRPr="00863111">
        <w:rPr>
          <w:rFonts w:eastAsia="Calibri"/>
          <w:highlight w:val="yellow"/>
          <w:u w:val="single"/>
        </w:rPr>
        <w:t>at the midway</w:t>
      </w:r>
      <w:r w:rsidRPr="00863111">
        <w:rPr>
          <w:rFonts w:eastAsia="Calibri"/>
          <w:u w:val="single"/>
        </w:rPr>
        <w:t xml:space="preserve"> point </w:t>
      </w:r>
      <w:r w:rsidRPr="00863111">
        <w:rPr>
          <w:rFonts w:eastAsia="Calibri"/>
          <w:highlight w:val="yellow"/>
          <w:u w:val="single"/>
        </w:rPr>
        <w:t xml:space="preserve">of </w:t>
      </w:r>
      <w:r w:rsidRPr="00863111">
        <w:rPr>
          <w:rFonts w:eastAsia="Calibri"/>
          <w:b/>
          <w:iCs/>
          <w:sz w:val="26"/>
          <w:highlight w:val="yellow"/>
          <w:u w:val="single"/>
          <w:bdr w:val="single" w:sz="8" w:space="0" w:color="auto"/>
        </w:rPr>
        <w:t>Trump's first term</w:t>
      </w:r>
      <w:r w:rsidRPr="00863111">
        <w:rPr>
          <w:rFonts w:eastAsia="Calibri"/>
          <w:u w:val="single"/>
        </w:rPr>
        <w:t xml:space="preserve"> and the </w:t>
      </w:r>
      <w:r w:rsidRPr="00863111">
        <w:rPr>
          <w:rFonts w:eastAsia="Calibri"/>
          <w:b/>
          <w:iCs/>
          <w:sz w:val="26"/>
          <w:highlight w:val="yellow"/>
          <w:u w:val="single"/>
          <w:bdr w:val="single" w:sz="8" w:space="0" w:color="auto"/>
        </w:rPr>
        <w:t>Republicans</w:t>
      </w:r>
      <w:r w:rsidRPr="00863111">
        <w:rPr>
          <w:rFonts w:eastAsia="Calibri"/>
          <w:u w:val="single"/>
        </w:rPr>
        <w:t xml:space="preserve"> did </w:t>
      </w:r>
      <w:r w:rsidRPr="00863111">
        <w:rPr>
          <w:rFonts w:eastAsia="Calibri"/>
          <w:b/>
          <w:bCs/>
          <w:highlight w:val="yellow"/>
          <w:u w:val="single"/>
        </w:rPr>
        <w:t>during</w:t>
      </w:r>
      <w:r w:rsidRPr="00863111">
        <w:rPr>
          <w:rFonts w:eastAsia="Calibri"/>
          <w:u w:val="single"/>
        </w:rPr>
        <w:t xml:space="preserve"> the presidencies of both Barack </w:t>
      </w:r>
      <w:r w:rsidRPr="00863111">
        <w:rPr>
          <w:rFonts w:eastAsia="Calibri"/>
          <w:b/>
          <w:iCs/>
          <w:sz w:val="26"/>
          <w:highlight w:val="yellow"/>
          <w:u w:val="single"/>
          <w:bdr w:val="single" w:sz="8" w:space="0" w:color="auto"/>
        </w:rPr>
        <w:t>Obama</w:t>
      </w:r>
      <w:r w:rsidRPr="00863111">
        <w:rPr>
          <w:rFonts w:eastAsia="Calibri"/>
          <w:u w:val="single"/>
        </w:rPr>
        <w:t xml:space="preserve"> in 2010 </w:t>
      </w:r>
      <w:r w:rsidRPr="00863111">
        <w:rPr>
          <w:rFonts w:eastAsia="Calibri"/>
          <w:highlight w:val="yellow"/>
          <w:u w:val="single"/>
        </w:rPr>
        <w:t>and</w:t>
      </w:r>
      <w:r w:rsidRPr="00863111">
        <w:rPr>
          <w:rFonts w:eastAsia="Calibri"/>
          <w:u w:val="single"/>
        </w:rPr>
        <w:t xml:space="preserve"> Bill </w:t>
      </w:r>
      <w:r w:rsidRPr="00863111">
        <w:rPr>
          <w:rFonts w:eastAsia="Calibri"/>
          <w:b/>
          <w:iCs/>
          <w:sz w:val="26"/>
          <w:highlight w:val="yellow"/>
          <w:u w:val="single"/>
          <w:bdr w:val="single" w:sz="8" w:space="0" w:color="auto"/>
        </w:rPr>
        <w:t>Clinton</w:t>
      </w:r>
      <w:r w:rsidRPr="00863111">
        <w:rPr>
          <w:rFonts w:eastAsia="Calibri"/>
          <w:u w:val="single"/>
        </w:rPr>
        <w:t xml:space="preserve"> in 1994</w:t>
      </w:r>
      <w:r w:rsidRPr="00863111">
        <w:rPr>
          <w:rFonts w:eastAsia="Calibri"/>
          <w:sz w:val="16"/>
        </w:rPr>
        <w:t>.</w:t>
      </w:r>
    </w:p>
    <w:p w14:paraId="13140C10" w14:textId="77777777" w:rsidR="007B49B9" w:rsidRPr="00863111" w:rsidRDefault="007B49B9" w:rsidP="007B49B9">
      <w:pPr>
        <w:keepNext/>
        <w:keepLines/>
        <w:spacing w:before="40" w:after="0"/>
        <w:outlineLvl w:val="3"/>
        <w:rPr>
          <w:rFonts w:eastAsia="Times New Roman" w:cs="Times New Roman"/>
          <w:b/>
          <w:iCs/>
          <w:sz w:val="26"/>
        </w:rPr>
      </w:pPr>
      <w:bookmarkStart w:id="22" w:name="_Hlk209853990"/>
      <w:bookmarkEnd w:id="21"/>
      <w:r w:rsidRPr="00863111">
        <w:rPr>
          <w:rFonts w:eastAsia="Times New Roman" w:cs="Times New Roman"/>
          <w:b/>
          <w:iCs/>
          <w:sz w:val="26"/>
        </w:rPr>
        <w:t>Thumped by Trump massively expanding bargaining for ICE and CBP</w:t>
      </w:r>
    </w:p>
    <w:p w14:paraId="031F719F" w14:textId="77777777" w:rsidR="007B49B9" w:rsidRPr="00863111" w:rsidRDefault="007B49B9" w:rsidP="007B49B9">
      <w:pPr>
        <w:rPr>
          <w:rFonts w:eastAsia="Calibri"/>
        </w:rPr>
      </w:pPr>
      <w:r w:rsidRPr="00863111">
        <w:rPr>
          <w:rFonts w:eastAsia="Calibri"/>
          <w:b/>
          <w:bCs/>
          <w:sz w:val="26"/>
        </w:rPr>
        <w:t>Handler 24</w:t>
      </w:r>
      <w:r w:rsidRPr="00863111">
        <w:rPr>
          <w:rFonts w:eastAsia="Calibri"/>
        </w:rPr>
        <w:t xml:space="preserve"> </w:t>
      </w:r>
      <w:r w:rsidRPr="00863111">
        <w:rPr>
          <w:rFonts w:eastAsia="Calibri"/>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68568FE4" w14:textId="77777777" w:rsidR="007B49B9" w:rsidRPr="00863111" w:rsidRDefault="007B49B9" w:rsidP="007B49B9">
      <w:pPr>
        <w:ind w:firstLine="720"/>
        <w:rPr>
          <w:rFonts w:eastAsia="Calibri"/>
          <w:sz w:val="14"/>
        </w:rPr>
      </w:pPr>
      <w:r w:rsidRPr="00863111">
        <w:rPr>
          <w:rFonts w:eastAsia="Calibri"/>
          <w:sz w:val="14"/>
        </w:rPr>
        <w:t xml:space="preserve">One risk is that </w:t>
      </w:r>
      <w:r w:rsidRPr="00863111">
        <w:rPr>
          <w:rFonts w:eastAsia="Calibri"/>
          <w:b/>
          <w:iCs/>
          <w:sz w:val="26"/>
          <w:u w:val="single"/>
          <w:bdr w:val="single" w:sz="8" w:space="0" w:color="auto"/>
        </w:rPr>
        <w:t>bureaucracy can be corrupted</w:t>
      </w:r>
      <w:r w:rsidRPr="00863111">
        <w:rPr>
          <w:rFonts w:eastAsia="Calibri"/>
          <w:u w:val="single"/>
        </w:rPr>
        <w:t xml:space="preserve"> by increasingly polarized institutions</w:t>
      </w:r>
      <w:r w:rsidRPr="00863111">
        <w:rPr>
          <w:rFonts w:eastAsia="Calibri"/>
          <w:sz w:val="14"/>
        </w:rPr>
        <w:t xml:space="preserve">. David Pozen, Jonathan Gould, and others have explained the corrosive effect of polarization in other democratic institutions. 392 </w:t>
      </w:r>
      <w:r w:rsidRPr="00863111">
        <w:rPr>
          <w:rFonts w:eastAsia="Calibri"/>
          <w:b/>
          <w:iCs/>
          <w:sz w:val="26"/>
          <w:u w:val="single"/>
          <w:bdr w:val="single" w:sz="8" w:space="0" w:color="auto"/>
        </w:rPr>
        <w:t>Bargaining</w:t>
      </w:r>
      <w:r w:rsidRPr="00863111">
        <w:rPr>
          <w:rFonts w:eastAsia="Calibri"/>
          <w:sz w:val="14"/>
        </w:rPr>
        <w:t xml:space="preserve">, </w:t>
      </w:r>
      <w:r w:rsidRPr="00863111">
        <w:rPr>
          <w:rFonts w:eastAsia="Calibri"/>
          <w:u w:val="single"/>
        </w:rPr>
        <w:t xml:space="preserve">by subjecting bureaucracy to </w:t>
      </w:r>
      <w:r w:rsidRPr="00863111">
        <w:rPr>
          <w:rFonts w:eastAsia="Calibri"/>
          <w:b/>
          <w:iCs/>
          <w:sz w:val="26"/>
          <w:u w:val="single"/>
          <w:bdr w:val="single" w:sz="8" w:space="0" w:color="auto"/>
        </w:rPr>
        <w:t>greater interbranch oversight</w:t>
      </w:r>
      <w:r w:rsidRPr="00863111">
        <w:rPr>
          <w:rFonts w:eastAsia="Calibri"/>
          <w:u w:val="single"/>
        </w:rPr>
        <w:t xml:space="preserve">, exposes it to these trends in a way that traditional civil service structures deliberately avoided. The </w:t>
      </w:r>
      <w:r w:rsidRPr="00863111">
        <w:rPr>
          <w:rFonts w:eastAsia="Calibri"/>
          <w:b/>
          <w:iCs/>
          <w:sz w:val="26"/>
          <w:u w:val="single"/>
          <w:bdr w:val="single" w:sz="8" w:space="0" w:color="auto"/>
        </w:rPr>
        <w:t>President</w:t>
      </w:r>
      <w:r w:rsidRPr="00863111">
        <w:rPr>
          <w:rFonts w:eastAsia="Calibri"/>
          <w:u w:val="single"/>
        </w:rPr>
        <w:t xml:space="preserve">, </w:t>
      </w:r>
      <w:r w:rsidRPr="00863111">
        <w:rPr>
          <w:rFonts w:eastAsia="Calibri"/>
          <w:b/>
          <w:iCs/>
          <w:sz w:val="26"/>
          <w:u w:val="single"/>
          <w:bdr w:val="single" w:sz="8" w:space="0" w:color="auto"/>
        </w:rPr>
        <w:t>Congress</w:t>
      </w:r>
      <w:r w:rsidRPr="00863111">
        <w:rPr>
          <w:rFonts w:eastAsia="Calibri"/>
          <w:u w:val="single"/>
        </w:rPr>
        <w:t xml:space="preserve">, and </w:t>
      </w:r>
      <w:r w:rsidRPr="00863111">
        <w:rPr>
          <w:rFonts w:eastAsia="Calibri"/>
          <w:b/>
          <w:iCs/>
          <w:sz w:val="26"/>
          <w:u w:val="single"/>
          <w:bdr w:val="single" w:sz="8" w:space="0" w:color="auto"/>
        </w:rPr>
        <w:t>courts</w:t>
      </w:r>
      <w:r w:rsidRPr="00863111">
        <w:rPr>
          <w:rFonts w:eastAsia="Calibri"/>
          <w:u w:val="single"/>
        </w:rPr>
        <w:t xml:space="preserve"> all have </w:t>
      </w:r>
      <w:r w:rsidRPr="00863111">
        <w:rPr>
          <w:rFonts w:eastAsia="Calibri"/>
          <w:b/>
          <w:bCs/>
          <w:u w:val="single"/>
        </w:rPr>
        <w:t>much greater influence</w:t>
      </w:r>
      <w:r w:rsidRPr="00863111">
        <w:rPr>
          <w:rFonts w:eastAsia="Calibri"/>
          <w:u w:val="single"/>
        </w:rPr>
        <w:t xml:space="preserve"> over </w:t>
      </w:r>
      <w:r w:rsidRPr="00863111">
        <w:rPr>
          <w:rFonts w:eastAsia="Calibri"/>
          <w:b/>
          <w:iCs/>
          <w:sz w:val="26"/>
          <w:u w:val="single"/>
          <w:bdr w:val="single" w:sz="8" w:space="0" w:color="auto"/>
        </w:rPr>
        <w:t>how the federal bureaucracy is managed</w:t>
      </w:r>
      <w:r w:rsidRPr="00863111">
        <w:rPr>
          <w:rFonts w:eastAsia="Calibri"/>
          <w:u w:val="single"/>
        </w:rPr>
        <w:t xml:space="preserve">, and how the incentives of bureaucrats are structured, </w:t>
      </w:r>
      <w:r w:rsidRPr="00863111">
        <w:rPr>
          <w:rFonts w:eastAsia="Calibri"/>
          <w:b/>
          <w:iCs/>
          <w:sz w:val="26"/>
          <w:u w:val="single"/>
          <w:bdr w:val="single" w:sz="8" w:space="0" w:color="auto"/>
        </w:rPr>
        <w:t>under a bargaining regime</w:t>
      </w:r>
      <w:r w:rsidRPr="00863111">
        <w:rPr>
          <w:rFonts w:eastAsia="Calibri"/>
          <w:u w:val="single"/>
        </w:rPr>
        <w:t xml:space="preserve"> than under the </w:t>
      </w:r>
      <w:r w:rsidRPr="00863111">
        <w:rPr>
          <w:rFonts w:eastAsia="Calibri"/>
          <w:b/>
          <w:bCs/>
          <w:u w:val="single"/>
        </w:rPr>
        <w:t>traditional independent commission</w:t>
      </w:r>
      <w:r w:rsidRPr="00863111">
        <w:rPr>
          <w:rFonts w:eastAsia="Calibri"/>
          <w:u w:val="single"/>
        </w:rPr>
        <w:t xml:space="preserve"> system</w:t>
      </w:r>
      <w:r w:rsidRPr="00863111">
        <w:rPr>
          <w:rFonts w:eastAsia="Calibri"/>
          <w:sz w:val="14"/>
        </w:rPr>
        <w:t xml:space="preserve">. While </w:t>
      </w:r>
      <w:r w:rsidRPr="00863111">
        <w:rPr>
          <w:rFonts w:eastAsia="Calibri"/>
          <w:u w:val="single"/>
        </w:rPr>
        <w:t>that influence</w:t>
      </w:r>
      <w:r w:rsidRPr="00863111">
        <w:rPr>
          <w:rFonts w:eastAsia="Calibri"/>
          <w:sz w:val="14"/>
        </w:rPr>
        <w:t xml:space="preserve"> produces a certain degree of democratic legitimation, it also </w:t>
      </w:r>
      <w:r w:rsidRPr="00863111">
        <w:rPr>
          <w:rFonts w:eastAsia="Calibri"/>
          <w:b/>
          <w:iCs/>
          <w:sz w:val="26"/>
          <w:u w:val="single"/>
          <w:bdr w:val="single" w:sz="8" w:space="0" w:color="auto"/>
        </w:rPr>
        <w:t>tempts political actors</w:t>
      </w:r>
      <w:r w:rsidRPr="00863111">
        <w:rPr>
          <w:rFonts w:eastAsia="Calibri"/>
          <w:u w:val="single"/>
        </w:rPr>
        <w:t xml:space="preserve"> to </w:t>
      </w:r>
      <w:r w:rsidRPr="00863111">
        <w:rPr>
          <w:rFonts w:eastAsia="Calibri"/>
          <w:b/>
          <w:iCs/>
          <w:sz w:val="26"/>
          <w:u w:val="single"/>
          <w:bdr w:val="single" w:sz="8" w:space="0" w:color="auto"/>
        </w:rPr>
        <w:t>tinker</w:t>
      </w:r>
      <w:r w:rsidRPr="00863111">
        <w:rPr>
          <w:rFonts w:eastAsia="Calibri"/>
          <w:u w:val="single"/>
        </w:rPr>
        <w:t xml:space="preserve"> with </w:t>
      </w:r>
      <w:r w:rsidRPr="00863111">
        <w:rPr>
          <w:rFonts w:eastAsia="Calibri"/>
          <w:b/>
          <w:bCs/>
          <w:u w:val="single"/>
        </w:rPr>
        <w:t>bureaucratic structures</w:t>
      </w:r>
      <w:r w:rsidRPr="00863111">
        <w:rPr>
          <w:rFonts w:eastAsia="Calibri"/>
          <w:u w:val="single"/>
        </w:rPr>
        <w:t xml:space="preserve"> for strategic advantage. President </w:t>
      </w:r>
      <w:r w:rsidRPr="00863111">
        <w:rPr>
          <w:rFonts w:eastAsia="Calibri"/>
          <w:b/>
          <w:iCs/>
          <w:sz w:val="26"/>
          <w:highlight w:val="yellow"/>
          <w:u w:val="single"/>
          <w:bdr w:val="single" w:sz="8" w:space="0" w:color="auto"/>
        </w:rPr>
        <w:t>Trump's attempt</w:t>
      </w:r>
      <w:r w:rsidRPr="00863111">
        <w:rPr>
          <w:rFonts w:eastAsia="Calibri"/>
          <w:highlight w:val="yellow"/>
          <w:u w:val="single"/>
        </w:rPr>
        <w:t xml:space="preserve"> to </w:t>
      </w:r>
      <w:r w:rsidRPr="00863111">
        <w:rPr>
          <w:rFonts w:eastAsia="Calibri"/>
          <w:b/>
          <w:iCs/>
          <w:sz w:val="26"/>
          <w:highlight w:val="yellow"/>
          <w:u w:val="single"/>
          <w:bdr w:val="single" w:sz="8" w:space="0" w:color="auto"/>
        </w:rPr>
        <w:t>entrench</w:t>
      </w:r>
      <w:r w:rsidRPr="00863111">
        <w:rPr>
          <w:rFonts w:eastAsia="Calibri"/>
          <w:b/>
          <w:iCs/>
          <w:sz w:val="26"/>
          <w:u w:val="single"/>
          <w:bdr w:val="single" w:sz="8" w:space="0" w:color="auto"/>
        </w:rPr>
        <w:t xml:space="preserve"> harsh </w:t>
      </w:r>
      <w:r w:rsidRPr="00863111">
        <w:rPr>
          <w:rFonts w:eastAsia="Calibri"/>
          <w:b/>
          <w:iCs/>
          <w:sz w:val="26"/>
          <w:highlight w:val="yellow"/>
          <w:u w:val="single"/>
          <w:bdr w:val="single" w:sz="8" w:space="0" w:color="auto"/>
        </w:rPr>
        <w:t>immigration</w:t>
      </w:r>
      <w:r w:rsidRPr="00863111">
        <w:rPr>
          <w:rFonts w:eastAsia="Calibri"/>
          <w:b/>
          <w:iCs/>
          <w:sz w:val="26"/>
          <w:u w:val="single"/>
          <w:bdr w:val="single" w:sz="8" w:space="0" w:color="auto"/>
        </w:rPr>
        <w:t xml:space="preserve"> enforcement </w:t>
      </w:r>
      <w:r w:rsidRPr="00863111">
        <w:rPr>
          <w:rFonts w:eastAsia="Calibri"/>
          <w:b/>
          <w:iCs/>
          <w:sz w:val="26"/>
          <w:highlight w:val="yellow"/>
          <w:u w:val="single"/>
          <w:bdr w:val="single" w:sz="8" w:space="0" w:color="auto"/>
        </w:rPr>
        <w:t>policies</w:t>
      </w:r>
      <w:r w:rsidRPr="00863111">
        <w:rPr>
          <w:rFonts w:eastAsia="Calibri"/>
          <w:highlight w:val="yellow"/>
          <w:u w:val="single"/>
        </w:rPr>
        <w:t xml:space="preserve"> by </w:t>
      </w:r>
      <w:r w:rsidRPr="00863111">
        <w:rPr>
          <w:rFonts w:eastAsia="Calibri"/>
          <w:b/>
          <w:bCs/>
          <w:highlight w:val="yellow"/>
          <w:u w:val="single"/>
        </w:rPr>
        <w:t>granting</w:t>
      </w:r>
      <w:r w:rsidRPr="00863111">
        <w:rPr>
          <w:rFonts w:eastAsia="Calibri"/>
          <w:u w:val="single"/>
        </w:rPr>
        <w:t xml:space="preserve"> </w:t>
      </w:r>
      <w:r w:rsidRPr="00863111">
        <w:rPr>
          <w:rFonts w:eastAsia="Calibri"/>
          <w:b/>
          <w:iCs/>
          <w:sz w:val="26"/>
          <w:highlight w:val="yellow"/>
          <w:u w:val="single"/>
          <w:bdr w:val="single" w:sz="8" w:space="0" w:color="auto"/>
        </w:rPr>
        <w:t>extraordinary labor rights</w:t>
      </w:r>
      <w:r w:rsidRPr="00863111">
        <w:rPr>
          <w:rFonts w:eastAsia="Calibri"/>
          <w:highlight w:val="yellow"/>
          <w:u w:val="single"/>
        </w:rPr>
        <w:t xml:space="preserve"> to</w:t>
      </w:r>
      <w:r w:rsidRPr="00863111">
        <w:rPr>
          <w:rFonts w:eastAsia="Calibri"/>
          <w:u w:val="single"/>
        </w:rPr>
        <w:t xml:space="preserve"> the </w:t>
      </w:r>
      <w:r w:rsidRPr="00863111">
        <w:rPr>
          <w:rFonts w:eastAsia="Calibri"/>
          <w:b/>
          <w:iCs/>
          <w:sz w:val="26"/>
          <w:highlight w:val="yellow"/>
          <w:u w:val="single"/>
          <w:bdr w:val="single" w:sz="8" w:space="0" w:color="auto"/>
        </w:rPr>
        <w:t>ICE</w:t>
      </w:r>
      <w:r w:rsidRPr="00863111">
        <w:rPr>
          <w:rFonts w:eastAsia="Calibri"/>
          <w:highlight w:val="yellow"/>
          <w:u w:val="single"/>
        </w:rPr>
        <w:t xml:space="preserve"> and </w:t>
      </w:r>
      <w:r w:rsidRPr="00863111">
        <w:rPr>
          <w:rFonts w:eastAsia="Calibri"/>
          <w:b/>
          <w:iCs/>
          <w:sz w:val="26"/>
          <w:highlight w:val="yellow"/>
          <w:u w:val="single"/>
          <w:bdr w:val="single" w:sz="8" w:space="0" w:color="auto"/>
        </w:rPr>
        <w:t>CBP</w:t>
      </w:r>
      <w:r w:rsidRPr="00863111">
        <w:rPr>
          <w:rFonts w:eastAsia="Calibri"/>
          <w:b/>
          <w:iCs/>
          <w:sz w:val="26"/>
          <w:u w:val="single"/>
          <w:bdr w:val="single" w:sz="8" w:space="0" w:color="auto"/>
        </w:rPr>
        <w:t xml:space="preserve"> unions</w:t>
      </w:r>
      <w:r w:rsidRPr="00863111">
        <w:rPr>
          <w:rFonts w:eastAsia="Calibri"/>
          <w:u w:val="single"/>
        </w:rPr>
        <w:t xml:space="preserve"> </w:t>
      </w:r>
      <w:r w:rsidRPr="00863111">
        <w:rPr>
          <w:rFonts w:eastAsia="Calibri"/>
          <w:b/>
          <w:bCs/>
          <w:u w:val="single"/>
        </w:rPr>
        <w:t>exemplifies</w:t>
      </w:r>
      <w:r w:rsidRPr="00863111">
        <w:rPr>
          <w:rFonts w:eastAsia="Calibri"/>
          <w:u w:val="single"/>
        </w:rPr>
        <w:t xml:space="preserve"> </w:t>
      </w:r>
      <w:r w:rsidRPr="00863111">
        <w:rPr>
          <w:rFonts w:eastAsia="Calibri"/>
          <w:b/>
          <w:bCs/>
          <w:u w:val="single"/>
        </w:rPr>
        <w:t>this</w:t>
      </w:r>
      <w:r w:rsidRPr="00863111">
        <w:rPr>
          <w:rFonts w:eastAsia="Calibri"/>
          <w:u w:val="single"/>
        </w:rPr>
        <w:t xml:space="preserve"> trend, but it is not unique.</w:t>
      </w:r>
      <w:r w:rsidRPr="00863111">
        <w:rPr>
          <w:rFonts w:eastAsia="Calibri"/>
          <w:sz w:val="14"/>
        </w:rPr>
        <w:t xml:space="preserve"> As shown in the foregoing sections, </w:t>
      </w:r>
      <w:r w:rsidRPr="00863111">
        <w:rPr>
          <w:rFonts w:eastAsia="Calibri"/>
          <w:b/>
          <w:iCs/>
          <w:sz w:val="26"/>
          <w:u w:val="single"/>
          <w:bdr w:val="single" w:sz="8" w:space="0" w:color="auto"/>
        </w:rPr>
        <w:t>every President seeks to work with friendly unions</w:t>
      </w:r>
      <w:r w:rsidRPr="00863111">
        <w:rPr>
          <w:rFonts w:eastAsia="Calibri"/>
          <w:u w:val="single"/>
        </w:rPr>
        <w:t xml:space="preserve"> to advance her </w:t>
      </w:r>
      <w:r w:rsidRPr="00863111">
        <w:rPr>
          <w:rFonts w:eastAsia="Calibri"/>
          <w:b/>
          <w:bCs/>
          <w:u w:val="single"/>
        </w:rPr>
        <w:t>policy goals</w:t>
      </w:r>
      <w:r w:rsidRPr="00863111">
        <w:rPr>
          <w:rFonts w:eastAsia="Calibri"/>
          <w:sz w:val="14"/>
        </w:rPr>
        <w:t xml:space="preserve"> to some degree, </w:t>
      </w:r>
      <w:r w:rsidRPr="00863111">
        <w:rPr>
          <w:rFonts w:eastAsia="Calibri"/>
          <w:u w:val="single"/>
        </w:rPr>
        <w:t>while negotiating more combatively with unfriendly ones</w:t>
      </w:r>
      <w:r w:rsidRPr="00863111">
        <w:rPr>
          <w:rFonts w:eastAsia="Calibri"/>
          <w:sz w:val="14"/>
        </w:rPr>
        <w:t xml:space="preserve">.393 Under the Biden Administration, more liberalleaning unions, including those representing EPA, Department of Education, and Department of </w:t>
      </w:r>
      <w:r w:rsidRPr="00863111">
        <w:rPr>
          <w:rFonts w:eastAsia="Calibri"/>
          <w:b/>
          <w:iCs/>
          <w:sz w:val="26"/>
          <w:u w:val="single"/>
          <w:bdr w:val="single" w:sz="8" w:space="0" w:color="auto"/>
        </w:rPr>
        <w:t xml:space="preserve">Labor </w:t>
      </w:r>
      <w:r w:rsidRPr="00863111">
        <w:rPr>
          <w:rFonts w:eastAsia="Calibri"/>
          <w:b/>
          <w:iCs/>
          <w:sz w:val="26"/>
          <w:highlight w:val="yellow"/>
          <w:u w:val="single"/>
          <w:bdr w:val="single" w:sz="8" w:space="0" w:color="auto"/>
        </w:rPr>
        <w:t>workers</w:t>
      </w:r>
      <w:r w:rsidRPr="00863111">
        <w:rPr>
          <w:rFonts w:eastAsia="Calibri"/>
          <w:sz w:val="14"/>
          <w:highlight w:val="yellow"/>
        </w:rPr>
        <w:t xml:space="preserve">, </w:t>
      </w:r>
      <w:r w:rsidRPr="00863111">
        <w:rPr>
          <w:rFonts w:eastAsia="Calibri"/>
          <w:highlight w:val="yellow"/>
          <w:u w:val="single"/>
        </w:rPr>
        <w:t xml:space="preserve">have </w:t>
      </w:r>
      <w:r w:rsidRPr="00863111">
        <w:rPr>
          <w:rFonts w:eastAsia="Calibri"/>
          <w:b/>
          <w:iCs/>
          <w:sz w:val="26"/>
          <w:highlight w:val="yellow"/>
          <w:u w:val="single"/>
          <w:bdr w:val="single" w:sz="8" w:space="0" w:color="auto"/>
        </w:rPr>
        <w:t>followed the example of ICE</w:t>
      </w:r>
      <w:r w:rsidRPr="00863111">
        <w:rPr>
          <w:rFonts w:eastAsia="Calibri"/>
          <w:highlight w:val="yellow"/>
          <w:u w:val="single"/>
        </w:rPr>
        <w:t xml:space="preserve"> and </w:t>
      </w:r>
      <w:r w:rsidRPr="00863111">
        <w:rPr>
          <w:rFonts w:eastAsia="Calibri"/>
          <w:b/>
          <w:iCs/>
          <w:sz w:val="26"/>
          <w:highlight w:val="yellow"/>
          <w:u w:val="single"/>
          <w:bdr w:val="single" w:sz="8" w:space="0" w:color="auto"/>
        </w:rPr>
        <w:t>CBP</w:t>
      </w:r>
      <w:r w:rsidRPr="00863111">
        <w:rPr>
          <w:rFonts w:eastAsia="Calibri"/>
          <w:b/>
          <w:iCs/>
          <w:sz w:val="26"/>
          <w:u w:val="single"/>
          <w:bdr w:val="single" w:sz="8" w:space="0" w:color="auto"/>
        </w:rPr>
        <w:t xml:space="preserve"> workers</w:t>
      </w:r>
      <w:r w:rsidRPr="00863111">
        <w:rPr>
          <w:rFonts w:eastAsia="Calibri"/>
          <w:u w:val="single"/>
        </w:rPr>
        <w:t xml:space="preserve"> and </w:t>
      </w:r>
      <w:r w:rsidRPr="00863111">
        <w:rPr>
          <w:rFonts w:eastAsia="Calibri"/>
          <w:b/>
          <w:iCs/>
          <w:sz w:val="26"/>
          <w:u w:val="single"/>
          <w:bdr w:val="single" w:sz="8" w:space="0" w:color="auto"/>
        </w:rPr>
        <w:t>sought to entrench expansive labor rights in contracts</w:t>
      </w:r>
      <w:r w:rsidRPr="00863111">
        <w:rPr>
          <w:rFonts w:eastAsia="Calibri"/>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5BDB0155" w14:textId="77777777" w:rsidR="007B49B9" w:rsidRDefault="007B49B9" w:rsidP="007B49B9">
      <w:bookmarkStart w:id="23" w:name="_Hlk209853998"/>
      <w:bookmarkEnd w:id="22"/>
    </w:p>
    <w:p w14:paraId="7BCF131C" w14:textId="77777777" w:rsidR="007B49B9" w:rsidRPr="00863111" w:rsidRDefault="007B49B9" w:rsidP="007B49B9">
      <w:pPr>
        <w:keepNext/>
        <w:keepLines/>
        <w:spacing w:before="40" w:after="0"/>
        <w:outlineLvl w:val="3"/>
        <w:rPr>
          <w:rFonts w:eastAsia="Times New Roman" w:cs="Times New Roman"/>
          <w:b/>
          <w:iCs/>
          <w:sz w:val="26"/>
        </w:rPr>
      </w:pPr>
      <w:r w:rsidRPr="00863111">
        <w:rPr>
          <w:rFonts w:eastAsia="Times New Roman" w:cs="Times New Roman"/>
          <w:b/>
          <w:iCs/>
          <w:sz w:val="26"/>
        </w:rPr>
        <w:t>GOP wins hurt midterm chances</w:t>
      </w:r>
    </w:p>
    <w:p w14:paraId="521D1554" w14:textId="77777777" w:rsidR="007B49B9" w:rsidRPr="00863111" w:rsidRDefault="007B49B9" w:rsidP="007B49B9">
      <w:pPr>
        <w:rPr>
          <w:rFonts w:eastAsia="Calibri"/>
        </w:rPr>
      </w:pPr>
      <w:r w:rsidRPr="00863111">
        <w:rPr>
          <w:rFonts w:eastAsia="Calibri"/>
          <w:b/>
          <w:bCs/>
          <w:sz w:val="26"/>
        </w:rPr>
        <w:t>Anderson 9/22</w:t>
      </w:r>
      <w:r w:rsidRPr="00863111">
        <w:rPr>
          <w:rFonts w:eastAsia="Calibri"/>
        </w:rPr>
        <w:t xml:space="preserve"> (Zac, Campaign reporter covering Donald Trump and the Republicans. “Trump vs. the midterm blues: Can he get MAGA voters excited (and voting) in 2026?” https://www.usatoday.com/story/news/politics/2025/09/20/donald-trump-jd-vance-midterm-elections-gop-republican/86222487007/ updated September 22, 2025)</w:t>
      </w:r>
    </w:p>
    <w:p w14:paraId="40C8109B" w14:textId="77777777" w:rsidR="007B49B9" w:rsidRPr="00863111" w:rsidRDefault="007B49B9" w:rsidP="007B49B9">
      <w:pPr>
        <w:rPr>
          <w:rFonts w:eastAsia="Calibri"/>
          <w:u w:val="single"/>
        </w:rPr>
      </w:pPr>
      <w:r w:rsidRPr="00863111">
        <w:rPr>
          <w:rFonts w:eastAsia="Calibri"/>
          <w:u w:val="single"/>
        </w:rPr>
        <w:t xml:space="preserve">Top </w:t>
      </w:r>
      <w:r w:rsidRPr="00863111">
        <w:rPr>
          <w:rFonts w:eastAsia="Calibri"/>
          <w:b/>
          <w:iCs/>
          <w:sz w:val="26"/>
          <w:highlight w:val="yellow"/>
          <w:u w:val="single"/>
          <w:bdr w:val="single" w:sz="8" w:space="0" w:color="auto"/>
        </w:rPr>
        <w:t>Republicans</w:t>
      </w:r>
      <w:r w:rsidRPr="00863111">
        <w:rPr>
          <w:rFonts w:eastAsia="Calibri"/>
          <w:highlight w:val="yellow"/>
          <w:u w:val="single"/>
        </w:rPr>
        <w:t xml:space="preserve"> have</w:t>
      </w:r>
      <w:r w:rsidRPr="00863111">
        <w:rPr>
          <w:rFonts w:eastAsia="Calibri"/>
          <w:u w:val="single"/>
        </w:rPr>
        <w:t xml:space="preserve"> increasingly </w:t>
      </w:r>
      <w:r w:rsidRPr="00863111">
        <w:rPr>
          <w:rFonts w:eastAsia="Calibri"/>
          <w:highlight w:val="yellow"/>
          <w:u w:val="single"/>
        </w:rPr>
        <w:t>raised concerns about the midterms</w:t>
      </w:r>
      <w:r w:rsidRPr="00863111">
        <w:rPr>
          <w:rFonts w:eastAsia="Calibri"/>
          <w:u w:val="single"/>
        </w:rPr>
        <w:t xml:space="preserve">, warning that the election will be </w:t>
      </w:r>
      <w:r w:rsidRPr="00863111">
        <w:rPr>
          <w:rFonts w:eastAsia="Calibri"/>
          <w:b/>
          <w:iCs/>
          <w:sz w:val="26"/>
          <w:u w:val="single"/>
          <w:bdr w:val="single" w:sz="8" w:space="0" w:color="auto"/>
        </w:rPr>
        <w:t>challenging</w:t>
      </w:r>
      <w:r w:rsidRPr="00863111">
        <w:rPr>
          <w:rFonts w:eastAsia="Calibri"/>
          <w:u w:val="single"/>
        </w:rPr>
        <w:t xml:space="preserve"> as they seek to motivate base voters.</w:t>
      </w:r>
    </w:p>
    <w:p w14:paraId="5631E306" w14:textId="77777777" w:rsidR="007B49B9" w:rsidRPr="00863111" w:rsidRDefault="007B49B9" w:rsidP="007B49B9">
      <w:pPr>
        <w:rPr>
          <w:rFonts w:eastAsia="Calibri"/>
          <w:b/>
          <w:iCs/>
          <w:sz w:val="26"/>
          <w:u w:val="single"/>
          <w:bdr w:val="single" w:sz="8" w:space="0" w:color="auto"/>
        </w:rPr>
      </w:pPr>
      <w:r w:rsidRPr="00863111">
        <w:rPr>
          <w:rFonts w:eastAsia="Calibri"/>
          <w:sz w:val="16"/>
        </w:rPr>
        <w:t xml:space="preserve">Vance, in a Fox News interview earlier in September with Lara Trump, the president’s daughter-in-law, delivered “bad news” about the election cycle. He said </w:t>
      </w:r>
      <w:r w:rsidRPr="00863111">
        <w:rPr>
          <w:rFonts w:eastAsia="Calibri"/>
          <w:u w:val="single"/>
        </w:rPr>
        <w:t xml:space="preserve">one of the president’s </w:t>
      </w:r>
      <w:r w:rsidRPr="00863111">
        <w:rPr>
          <w:rFonts w:eastAsia="Calibri"/>
          <w:b/>
          <w:iCs/>
          <w:sz w:val="26"/>
          <w:highlight w:val="yellow"/>
          <w:u w:val="single"/>
          <w:bdr w:val="single" w:sz="8" w:space="0" w:color="auto"/>
        </w:rPr>
        <w:t>pollsters</w:t>
      </w:r>
      <w:r w:rsidRPr="00863111">
        <w:rPr>
          <w:rFonts w:eastAsia="Calibri"/>
          <w:sz w:val="16"/>
        </w:rPr>
        <w:t xml:space="preserve"> “once </w:t>
      </w:r>
      <w:r w:rsidRPr="00863111">
        <w:rPr>
          <w:rFonts w:eastAsia="Calibri"/>
          <w:highlight w:val="yellow"/>
          <w:u w:val="single"/>
        </w:rPr>
        <w:t>told me</w:t>
      </w:r>
      <w:r w:rsidRPr="00863111">
        <w:rPr>
          <w:rFonts w:eastAsia="Calibri"/>
          <w:u w:val="single"/>
        </w:rPr>
        <w:t xml:space="preserve"> that </w:t>
      </w:r>
      <w:r w:rsidRPr="00863111">
        <w:rPr>
          <w:rFonts w:eastAsia="Calibri"/>
          <w:b/>
          <w:iCs/>
          <w:sz w:val="26"/>
          <w:highlight w:val="yellow"/>
          <w:u w:val="single"/>
          <w:bdr w:val="single" w:sz="8" w:space="0" w:color="auto"/>
        </w:rPr>
        <w:t>anger usually wins midterm elections.”</w:t>
      </w:r>
    </w:p>
    <w:p w14:paraId="52DF396A" w14:textId="77777777" w:rsidR="007B49B9" w:rsidRPr="00863111" w:rsidRDefault="007B49B9" w:rsidP="007B49B9">
      <w:pPr>
        <w:rPr>
          <w:rFonts w:eastAsia="Calibri"/>
          <w:u w:val="single"/>
        </w:rPr>
      </w:pPr>
      <w:r w:rsidRPr="00863111">
        <w:rPr>
          <w:rFonts w:eastAsia="Calibri"/>
          <w:sz w:val="16"/>
        </w:rPr>
        <w:t>“</w:t>
      </w:r>
      <w:r w:rsidRPr="00863111">
        <w:rPr>
          <w:rFonts w:eastAsia="Calibri"/>
          <w:u w:val="single"/>
        </w:rPr>
        <w:t xml:space="preserve">And </w:t>
      </w:r>
      <w:r w:rsidRPr="00863111">
        <w:rPr>
          <w:rFonts w:eastAsia="Calibri"/>
          <w:b/>
          <w:bCs/>
          <w:highlight w:val="yellow"/>
          <w:u w:val="single"/>
        </w:rPr>
        <w:t>because we've done so much of what we said we were going to</w:t>
      </w:r>
      <w:r w:rsidRPr="00863111">
        <w:rPr>
          <w:rFonts w:eastAsia="Calibri"/>
          <w:b/>
          <w:bCs/>
          <w:u w:val="single"/>
        </w:rPr>
        <w:t xml:space="preserve"> do</w:t>
      </w:r>
      <w:r w:rsidRPr="00863111">
        <w:rPr>
          <w:rFonts w:eastAsia="Calibri"/>
          <w:u w:val="single"/>
        </w:rPr>
        <w:t xml:space="preserve"> – </w:t>
      </w:r>
      <w:r w:rsidRPr="00863111">
        <w:rPr>
          <w:rFonts w:eastAsia="Calibri"/>
          <w:b/>
          <w:iCs/>
          <w:sz w:val="26"/>
          <w:highlight w:val="yellow"/>
          <w:u w:val="single"/>
          <w:bdr w:val="single" w:sz="8" w:space="0" w:color="auto"/>
        </w:rPr>
        <w:t>our people aren’t angry</w:t>
      </w:r>
      <w:r w:rsidRPr="00863111">
        <w:rPr>
          <w:rFonts w:eastAsia="Calibri"/>
          <w:u w:val="single"/>
        </w:rPr>
        <w:t>,” he added.</w:t>
      </w:r>
    </w:p>
    <w:p w14:paraId="58AA8859" w14:textId="77777777" w:rsidR="007B49B9" w:rsidRPr="00863111" w:rsidRDefault="007B49B9" w:rsidP="007B49B9">
      <w:pPr>
        <w:rPr>
          <w:rFonts w:eastAsia="Calibri"/>
          <w:sz w:val="16"/>
        </w:rPr>
      </w:pPr>
      <w:r w:rsidRPr="00863111">
        <w:rPr>
          <w:rFonts w:eastAsia="Calibri"/>
          <w:highlight w:val="yellow"/>
          <w:u w:val="single"/>
        </w:rPr>
        <w:t xml:space="preserve">The </w:t>
      </w:r>
      <w:r w:rsidRPr="00863111">
        <w:rPr>
          <w:rFonts w:eastAsia="Calibri"/>
          <w:b/>
          <w:bCs/>
          <w:highlight w:val="yellow"/>
          <w:u w:val="single"/>
        </w:rPr>
        <w:t>left</w:t>
      </w:r>
      <w:r w:rsidRPr="00863111">
        <w:rPr>
          <w:rFonts w:eastAsia="Calibri"/>
          <w:highlight w:val="yellow"/>
          <w:u w:val="single"/>
        </w:rPr>
        <w:t>,</w:t>
      </w:r>
      <w:r w:rsidRPr="00863111">
        <w:rPr>
          <w:rFonts w:eastAsia="Calibri"/>
          <w:u w:val="single"/>
        </w:rPr>
        <w:t xml:space="preserve"> meanwhile, </w:t>
      </w:r>
      <w:r w:rsidRPr="00863111">
        <w:rPr>
          <w:rFonts w:eastAsia="Calibri"/>
          <w:b/>
          <w:iCs/>
          <w:sz w:val="26"/>
          <w:highlight w:val="yellow"/>
          <w:u w:val="single"/>
          <w:bdr w:val="single" w:sz="8" w:space="0" w:color="auto"/>
        </w:rPr>
        <w:t>is “very angry</w:t>
      </w:r>
      <w:r w:rsidRPr="00863111">
        <w:rPr>
          <w:rFonts w:eastAsia="Calibri"/>
          <w:b/>
          <w:iCs/>
          <w:sz w:val="26"/>
          <w:u w:val="single"/>
          <w:bdr w:val="single" w:sz="8" w:space="0" w:color="auto"/>
        </w:rPr>
        <w:t xml:space="preserve"> right now</w:t>
      </w:r>
      <w:r w:rsidRPr="00863111">
        <w:rPr>
          <w:rFonts w:eastAsia="Calibri"/>
          <w:u w:val="single"/>
        </w:rPr>
        <w:t xml:space="preserve"> </w:t>
      </w:r>
      <w:r w:rsidRPr="00863111">
        <w:rPr>
          <w:rFonts w:eastAsia="Calibri"/>
          <w:highlight w:val="yellow"/>
          <w:u w:val="single"/>
        </w:rPr>
        <w:t>and</w:t>
      </w:r>
      <w:r w:rsidRPr="00863111">
        <w:rPr>
          <w:rFonts w:eastAsia="Calibri"/>
          <w:u w:val="single"/>
        </w:rPr>
        <w:t xml:space="preserve"> </w:t>
      </w:r>
      <w:r w:rsidRPr="00863111">
        <w:rPr>
          <w:rFonts w:eastAsia="Calibri"/>
          <w:b/>
          <w:iCs/>
          <w:sz w:val="26"/>
          <w:u w:val="single"/>
          <w:bdr w:val="single" w:sz="8" w:space="0" w:color="auto"/>
        </w:rPr>
        <w:t xml:space="preserve">they’re very </w:t>
      </w:r>
      <w:r w:rsidRPr="00863111">
        <w:rPr>
          <w:rFonts w:eastAsia="Calibri"/>
          <w:b/>
          <w:iCs/>
          <w:sz w:val="26"/>
          <w:highlight w:val="yellow"/>
          <w:u w:val="single"/>
          <w:bdr w:val="single" w:sz="8" w:space="0" w:color="auto"/>
        </w:rPr>
        <w:t>motivated</w:t>
      </w:r>
      <w:r w:rsidRPr="00863111">
        <w:rPr>
          <w:rFonts w:eastAsia="Calibri"/>
          <w:sz w:val="16"/>
        </w:rPr>
        <w:t>,” Vance said.</w:t>
      </w:r>
    </w:p>
    <w:p w14:paraId="213DAD4E" w14:textId="77777777" w:rsidR="007B49B9" w:rsidRPr="00863111" w:rsidRDefault="007B49B9" w:rsidP="007B49B9">
      <w:pPr>
        <w:rPr>
          <w:rFonts w:eastAsia="Calibri"/>
          <w:b/>
          <w:iCs/>
          <w:sz w:val="26"/>
          <w:u w:val="single"/>
          <w:bdr w:val="single" w:sz="8" w:space="0" w:color="auto"/>
        </w:rPr>
      </w:pPr>
      <w:r w:rsidRPr="00863111">
        <w:rPr>
          <w:rFonts w:eastAsia="Calibri"/>
          <w:b/>
          <w:iCs/>
          <w:sz w:val="26"/>
          <w:highlight w:val="yellow"/>
          <w:u w:val="single"/>
          <w:bdr w:val="single" w:sz="8" w:space="0" w:color="auto"/>
        </w:rPr>
        <w:t>Polling backs that up</w:t>
      </w:r>
      <w:r w:rsidRPr="00863111">
        <w:rPr>
          <w:rFonts w:eastAsia="Calibri"/>
          <w:b/>
          <w:iCs/>
          <w:sz w:val="26"/>
          <w:u w:val="single"/>
          <w:bdr w:val="single" w:sz="8" w:space="0" w:color="auto"/>
        </w:rPr>
        <w:t>.</w:t>
      </w:r>
    </w:p>
    <w:p w14:paraId="562E3D2F" w14:textId="77777777" w:rsidR="007B49B9" w:rsidRPr="00863111" w:rsidRDefault="007B49B9" w:rsidP="007B49B9">
      <w:pPr>
        <w:rPr>
          <w:rFonts w:eastAsia="Calibri"/>
          <w:sz w:val="16"/>
        </w:rPr>
      </w:pPr>
      <w:r w:rsidRPr="00863111">
        <w:rPr>
          <w:rFonts w:eastAsia="Calibri"/>
          <w:u w:val="single"/>
        </w:rPr>
        <w:t xml:space="preserve">A recent Pew survey found Trump’s approval rating at </w:t>
      </w:r>
      <w:r w:rsidRPr="00863111">
        <w:rPr>
          <w:rFonts w:eastAsia="Calibri"/>
          <w:b/>
          <w:iCs/>
          <w:sz w:val="26"/>
          <w:u w:val="single"/>
          <w:bdr w:val="single" w:sz="8" w:space="0" w:color="auto"/>
        </w:rPr>
        <w:t>38%</w:t>
      </w:r>
      <w:r w:rsidRPr="00863111">
        <w:rPr>
          <w:rFonts w:eastAsia="Calibri"/>
          <w:u w:val="single"/>
        </w:rPr>
        <w:t>, with just 27% of Americans saying they “very strongly” approve of the president. Meanwhile, 47% say they “very strongly” disapprove</w:t>
      </w:r>
      <w:r w:rsidRPr="00863111">
        <w:rPr>
          <w:rFonts w:eastAsia="Calibri"/>
          <w:sz w:val="16"/>
        </w:rPr>
        <w:t>.</w:t>
      </w:r>
    </w:p>
    <w:p w14:paraId="46EE2896" w14:textId="77777777" w:rsidR="007B49B9" w:rsidRPr="00863111" w:rsidRDefault="007B49B9" w:rsidP="007B49B9">
      <w:pPr>
        <w:rPr>
          <w:rFonts w:eastAsia="Calibri"/>
          <w:sz w:val="16"/>
        </w:rPr>
      </w:pPr>
      <w:r w:rsidRPr="00863111">
        <w:rPr>
          <w:rFonts w:eastAsia="Calibri"/>
          <w:u w:val="single"/>
        </w:rPr>
        <w:t xml:space="preserve">Even </w:t>
      </w:r>
      <w:r w:rsidRPr="00863111">
        <w:rPr>
          <w:rFonts w:eastAsia="Calibri"/>
          <w:highlight w:val="yellow"/>
          <w:u w:val="single"/>
        </w:rPr>
        <w:t xml:space="preserve">among </w:t>
      </w:r>
      <w:r w:rsidRPr="00863111">
        <w:rPr>
          <w:rFonts w:eastAsia="Calibri"/>
          <w:b/>
          <w:iCs/>
          <w:sz w:val="26"/>
          <w:highlight w:val="yellow"/>
          <w:u w:val="single"/>
          <w:bdr w:val="single" w:sz="8" w:space="0" w:color="auto"/>
        </w:rPr>
        <w:t>Republicans</w:t>
      </w:r>
      <w:r w:rsidRPr="00863111">
        <w:rPr>
          <w:rFonts w:eastAsia="Calibri"/>
          <w:u w:val="single"/>
        </w:rPr>
        <w:t xml:space="preserve"> and Republican-leaning individuals, </w:t>
      </w:r>
      <w:r w:rsidRPr="00863111">
        <w:rPr>
          <w:rFonts w:eastAsia="Calibri"/>
          <w:highlight w:val="yellow"/>
          <w:u w:val="single"/>
        </w:rPr>
        <w:t>just 54% strongly approve</w:t>
      </w:r>
      <w:r w:rsidRPr="00863111">
        <w:rPr>
          <w:rFonts w:eastAsia="Calibri"/>
          <w:u w:val="single"/>
        </w:rPr>
        <w:t xml:space="preserve"> of Trump, while </w:t>
      </w:r>
      <w:r w:rsidRPr="00863111">
        <w:rPr>
          <w:rFonts w:eastAsia="Calibri"/>
          <w:b/>
          <w:iCs/>
          <w:sz w:val="26"/>
          <w:highlight w:val="yellow"/>
          <w:u w:val="single"/>
          <w:bdr w:val="single" w:sz="8" w:space="0" w:color="auto"/>
        </w:rPr>
        <w:t>80% of</w:t>
      </w:r>
      <w:r w:rsidRPr="00863111">
        <w:rPr>
          <w:rFonts w:eastAsia="Calibri"/>
          <w:u w:val="single"/>
        </w:rPr>
        <w:t xml:space="preserve"> </w:t>
      </w:r>
      <w:r w:rsidRPr="00863111">
        <w:rPr>
          <w:rFonts w:eastAsia="Calibri"/>
          <w:b/>
          <w:iCs/>
          <w:sz w:val="26"/>
          <w:highlight w:val="yellow"/>
          <w:u w:val="single"/>
          <w:bdr w:val="single" w:sz="8" w:space="0" w:color="auto"/>
        </w:rPr>
        <w:t>Dem</w:t>
      </w:r>
      <w:r w:rsidRPr="00863111">
        <w:rPr>
          <w:rFonts w:eastAsia="Calibri"/>
          <w:u w:val="single"/>
        </w:rPr>
        <w:t>ocrat</w:t>
      </w:r>
      <w:r w:rsidRPr="00863111">
        <w:rPr>
          <w:rFonts w:eastAsia="Calibri"/>
          <w:b/>
          <w:iCs/>
          <w:sz w:val="26"/>
          <w:highlight w:val="yellow"/>
          <w:u w:val="single"/>
          <w:bdr w:val="single" w:sz="8" w:space="0" w:color="auto"/>
        </w:rPr>
        <w:t>s</w:t>
      </w:r>
      <w:r w:rsidRPr="00863111">
        <w:rPr>
          <w:rFonts w:eastAsia="Calibri"/>
          <w:u w:val="single"/>
        </w:rPr>
        <w:t xml:space="preserve"> and those who are Democratic-leaning </w:t>
      </w:r>
      <w:r w:rsidRPr="00863111">
        <w:rPr>
          <w:rFonts w:eastAsia="Calibri"/>
          <w:b/>
          <w:bCs/>
          <w:highlight w:val="yellow"/>
          <w:u w:val="single"/>
        </w:rPr>
        <w:t>strongly disapprove</w:t>
      </w:r>
      <w:r w:rsidRPr="00863111">
        <w:rPr>
          <w:rFonts w:eastAsia="Calibri"/>
          <w:b/>
          <w:bCs/>
          <w:sz w:val="16"/>
          <w:highlight w:val="yellow"/>
        </w:rPr>
        <w:t>.</w:t>
      </w:r>
    </w:p>
    <w:bookmarkEnd w:id="23"/>
    <w:p w14:paraId="3997EDA4" w14:textId="77777777" w:rsidR="007B49B9" w:rsidRPr="00F43F15" w:rsidRDefault="007B49B9" w:rsidP="007B49B9"/>
    <w:p w14:paraId="14847CAE" w14:textId="77777777" w:rsidR="007B49B9" w:rsidRPr="00863111" w:rsidRDefault="007B49B9" w:rsidP="007B49B9">
      <w:pPr>
        <w:keepNext/>
        <w:keepLines/>
        <w:spacing w:before="40" w:after="0"/>
        <w:outlineLvl w:val="3"/>
        <w:rPr>
          <w:rFonts w:eastAsia="Times New Roman" w:cs="Times New Roman"/>
          <w:b/>
          <w:iCs/>
          <w:sz w:val="26"/>
        </w:rPr>
      </w:pPr>
      <w:r>
        <w:rPr>
          <w:rFonts w:eastAsia="Times New Roman" w:cs="Times New Roman"/>
          <w:b/>
          <w:iCs/>
          <w:sz w:val="26"/>
        </w:rPr>
        <w:t xml:space="preserve">*** </w:t>
      </w:r>
      <w:r w:rsidRPr="00863111">
        <w:rPr>
          <w:rFonts w:eastAsia="Times New Roman" w:cs="Times New Roman"/>
          <w:b/>
          <w:iCs/>
          <w:sz w:val="26"/>
        </w:rPr>
        <w:t>Rail unions terminally hate Trump and Democrats. They won’t back either.</w:t>
      </w:r>
    </w:p>
    <w:p w14:paraId="39AFD95B" w14:textId="77777777" w:rsidR="007B49B9" w:rsidRPr="00863111" w:rsidRDefault="007B49B9" w:rsidP="007B49B9">
      <w:pPr>
        <w:rPr>
          <w:rFonts w:eastAsia="Calibri"/>
        </w:rPr>
      </w:pPr>
      <w:r w:rsidRPr="00863111">
        <w:rPr>
          <w:rFonts w:eastAsia="Calibri"/>
          <w:b/>
          <w:bCs/>
          <w:sz w:val="26"/>
        </w:rPr>
        <w:t>Alvarez 24</w:t>
      </w:r>
      <w:r w:rsidRPr="00863111">
        <w:rPr>
          <w:rFonts w:eastAsia="Calibri"/>
        </w:rPr>
        <w:t xml:space="preserve"> (Maximillian Alvarez is editor-in-chief at the Real News Network and host of the podcast Working People, available at InThe</w:t>
      </w:r>
      <w:r w:rsidRPr="00863111">
        <w:rPr>
          <w:rFonts w:ascii="Times New Roman" w:eastAsia="Calibri" w:hAnsi="Times New Roman" w:cs="Times New Roman"/>
        </w:rPr>
        <w:t>​</w:t>
      </w:r>
      <w:r w:rsidRPr="00863111">
        <w:rPr>
          <w:rFonts w:eastAsia="Calibri"/>
        </w:rPr>
        <w:t>se</w:t>
      </w:r>
      <w:r w:rsidRPr="00863111">
        <w:rPr>
          <w:rFonts w:ascii="Times New Roman" w:eastAsia="Calibri" w:hAnsi="Times New Roman" w:cs="Times New Roman"/>
        </w:rPr>
        <w:t>​</w:t>
      </w:r>
      <w:r w:rsidRPr="00863111">
        <w:rPr>
          <w:rFonts w:eastAsia="Calibri"/>
        </w:rPr>
        <w:t>Times</w:t>
      </w:r>
      <w:r w:rsidRPr="00863111">
        <w:rPr>
          <w:rFonts w:ascii="Times New Roman" w:eastAsia="Calibri" w:hAnsi="Times New Roman" w:cs="Times New Roman"/>
        </w:rPr>
        <w:t>​</w:t>
      </w:r>
      <w:r w:rsidRPr="00863111">
        <w:rPr>
          <w:rFonts w:eastAsia="Calibri"/>
        </w:rPr>
        <w:t>.com. He is also the author of</w:t>
      </w:r>
      <w:r w:rsidRPr="00863111">
        <w:rPr>
          <w:rFonts w:eastAsia="Calibri" w:cs="Georgia"/>
        </w:rPr>
        <w:t> </w:t>
      </w:r>
      <w:r w:rsidRPr="00863111">
        <w:rPr>
          <w:rFonts w:eastAsia="Calibri"/>
        </w:rPr>
        <w:t>The Work of Living: Working People Talk About Their Lives and the Year the World Broke. “After Biden Blocked Their Strike, Railroad Workers Weigh the Lesser of Two Evils” https://inthesetimes.com/article/railroad-strike-trump-harris-working-class-vote November 4, 2024)</w:t>
      </w:r>
    </w:p>
    <w:p w14:paraId="2A32501A" w14:textId="77777777" w:rsidR="007B49B9" w:rsidRPr="00863111" w:rsidRDefault="007B49B9" w:rsidP="007B49B9">
      <w:pPr>
        <w:rPr>
          <w:rFonts w:eastAsia="Calibri"/>
          <w:sz w:val="14"/>
        </w:rPr>
      </w:pPr>
      <w:r w:rsidRPr="00863111">
        <w:rPr>
          <w:rFonts w:eastAsia="Calibri"/>
          <w:sz w:val="14"/>
        </w:rPr>
        <w:t xml:space="preserve">And as we discussed in our reporting from that period, </w:t>
      </w:r>
      <w:r w:rsidRPr="00863111">
        <w:rPr>
          <w:rFonts w:eastAsia="Calibri"/>
          <w:u w:val="single"/>
        </w:rPr>
        <w:t>the rail industry was further deregulated under the Trump administration</w:t>
      </w:r>
      <w:r w:rsidRPr="00863111">
        <w:rPr>
          <w:rFonts w:eastAsia="Calibri"/>
          <w:sz w:val="14"/>
        </w:rPr>
        <w:t xml:space="preserve">. </w:t>
      </w:r>
      <w:r w:rsidRPr="00863111">
        <w:rPr>
          <w:rFonts w:eastAsia="Calibri"/>
          <w:u w:val="single"/>
        </w:rPr>
        <w:t>Railroad</w:t>
      </w:r>
      <w:r w:rsidRPr="00863111">
        <w:rPr>
          <w:rFonts w:eastAsia="Calibri"/>
          <w:sz w:val="14"/>
        </w:rPr>
        <w:t xml:space="preserve"> workers specifically and </w:t>
      </w:r>
      <w:r w:rsidRPr="00863111">
        <w:rPr>
          <w:rFonts w:eastAsia="Calibri"/>
          <w:u w:val="single"/>
        </w:rPr>
        <w:t>union workers</w:t>
      </w:r>
      <w:r w:rsidRPr="00863111">
        <w:rPr>
          <w:rFonts w:eastAsia="Calibri"/>
          <w:sz w:val="14"/>
        </w:rPr>
        <w:t xml:space="preserve"> in general </w:t>
      </w:r>
      <w:r w:rsidRPr="00863111">
        <w:rPr>
          <w:rFonts w:eastAsia="Calibri"/>
          <w:u w:val="single"/>
        </w:rPr>
        <w:t>are not a monolith.</w:t>
      </w:r>
      <w:r w:rsidRPr="00863111">
        <w:rPr>
          <w:rFonts w:eastAsia="Calibri"/>
          <w:sz w:val="14"/>
        </w:rPr>
        <w:t xml:space="preserve"> I do not want to ask any of you guys to try to speak for the whole of rail labor, or your union, or even the company you work for, right? Again, just help us put our ears to the rail here. What insight can you give us right now into how all of this is shaping your and your fellow railroaders’ attitudes and approach to the current election? A lot of people on the left, and even people within the world of labor, have cited specifically the crushing of the rail strike as a reason not to vote for Harris. But what do railroaders themselves have to say? How are you guys navigating this moment and what are you hearing your fellow workers talking through as we head into November 5</w:t>
      </w:r>
      <w:r w:rsidRPr="00863111">
        <w:rPr>
          <w:rFonts w:eastAsia="Calibri"/>
          <w:sz w:val="14"/>
          <w:vertAlign w:val="superscript"/>
        </w:rPr>
        <w:t>th</w:t>
      </w:r>
      <w:r w:rsidRPr="00863111">
        <w:rPr>
          <w:rFonts w:eastAsia="Calibri"/>
          <w:sz w:val="14"/>
        </w:rPr>
        <w:t>?</w:t>
      </w:r>
    </w:p>
    <w:p w14:paraId="6737B954" w14:textId="77777777" w:rsidR="007B49B9" w:rsidRPr="00863111" w:rsidRDefault="007B49B9" w:rsidP="007B49B9">
      <w:pPr>
        <w:rPr>
          <w:rFonts w:eastAsia="Calibri"/>
          <w:sz w:val="14"/>
        </w:rPr>
      </w:pPr>
      <w:r w:rsidRPr="00863111">
        <w:rPr>
          <w:rFonts w:eastAsia="Calibri"/>
          <w:sz w:val="14"/>
        </w:rPr>
        <w:t xml:space="preserve">KAMINKOW: Well, Max, I’d say obviously it’s a mixed bag. It’s not a monolith. Whether you’re on the railroad or at UPS, or whether you’re a teacher or what have you, unionized labor has a myriad of different political opinions. But first of all, I think it’s important that </w:t>
      </w:r>
      <w:r w:rsidRPr="00863111">
        <w:rPr>
          <w:rFonts w:eastAsia="Calibri"/>
          <w:b/>
          <w:iCs/>
          <w:sz w:val="26"/>
          <w:highlight w:val="yellow"/>
          <w:u w:val="single"/>
          <w:bdr w:val="single" w:sz="8" w:space="0" w:color="auto"/>
        </w:rPr>
        <w:t>rail</w:t>
      </w:r>
      <w:r w:rsidRPr="00863111">
        <w:rPr>
          <w:rFonts w:eastAsia="Calibri"/>
          <w:u w:val="single"/>
        </w:rPr>
        <w:t xml:space="preserve">road </w:t>
      </w:r>
      <w:r w:rsidRPr="00863111">
        <w:rPr>
          <w:rFonts w:eastAsia="Calibri"/>
          <w:b/>
          <w:bCs/>
          <w:highlight w:val="yellow"/>
          <w:u w:val="single"/>
        </w:rPr>
        <w:t>workers</w:t>
      </w:r>
      <w:r w:rsidRPr="00863111">
        <w:rPr>
          <w:rFonts w:eastAsia="Calibri"/>
          <w:sz w:val="14"/>
        </w:rPr>
        <w:t xml:space="preserve"> and </w:t>
      </w:r>
      <w:r w:rsidRPr="00863111">
        <w:rPr>
          <w:rFonts w:eastAsia="Calibri"/>
          <w:b/>
          <w:iCs/>
          <w:sz w:val="26"/>
          <w:u w:val="single"/>
          <w:bdr w:val="single" w:sz="8" w:space="0" w:color="auto"/>
        </w:rPr>
        <w:t>all of us</w:t>
      </w:r>
      <w:r w:rsidRPr="00863111">
        <w:rPr>
          <w:rFonts w:eastAsia="Calibri"/>
          <w:sz w:val="14"/>
        </w:rPr>
        <w:t xml:space="preserve"> citizens </w:t>
      </w:r>
      <w:r w:rsidRPr="00863111">
        <w:rPr>
          <w:rFonts w:eastAsia="Calibri"/>
          <w:highlight w:val="yellow"/>
          <w:u w:val="single"/>
        </w:rPr>
        <w:t>understand</w:t>
      </w:r>
      <w:r w:rsidRPr="00863111">
        <w:rPr>
          <w:rFonts w:eastAsia="Calibri"/>
          <w:u w:val="single"/>
        </w:rPr>
        <w:t xml:space="preserve"> that Biden didn’t break the strike alone. He asked Congress, and </w:t>
      </w:r>
      <w:r w:rsidRPr="00863111">
        <w:rPr>
          <w:rFonts w:eastAsia="Calibri"/>
          <w:b/>
          <w:iCs/>
          <w:sz w:val="26"/>
          <w:highlight w:val="yellow"/>
          <w:u w:val="single"/>
          <w:bdr w:val="single" w:sz="8" w:space="0" w:color="auto"/>
        </w:rPr>
        <w:t>both Dem</w:t>
      </w:r>
      <w:r w:rsidRPr="00863111">
        <w:rPr>
          <w:rFonts w:eastAsia="Calibri"/>
          <w:u w:val="single"/>
        </w:rPr>
        <w:t>ocrat</w:t>
      </w:r>
      <w:r w:rsidRPr="00863111">
        <w:rPr>
          <w:rFonts w:eastAsia="Calibri"/>
          <w:b/>
          <w:iCs/>
          <w:sz w:val="26"/>
          <w:highlight w:val="yellow"/>
          <w:u w:val="single"/>
          <w:bdr w:val="single" w:sz="8" w:space="0" w:color="auto"/>
        </w:rPr>
        <w:t>s</w:t>
      </w:r>
      <w:r w:rsidRPr="00863111">
        <w:rPr>
          <w:rFonts w:eastAsia="Calibri"/>
          <w:u w:val="single"/>
        </w:rPr>
        <w:t xml:space="preserve"> </w:t>
      </w:r>
      <w:r w:rsidRPr="00863111">
        <w:rPr>
          <w:rFonts w:eastAsia="Calibri"/>
          <w:highlight w:val="yellow"/>
          <w:u w:val="single"/>
        </w:rPr>
        <w:t xml:space="preserve">and </w:t>
      </w:r>
      <w:r w:rsidRPr="00863111">
        <w:rPr>
          <w:rFonts w:eastAsia="Calibri"/>
          <w:b/>
          <w:iCs/>
          <w:sz w:val="26"/>
          <w:highlight w:val="yellow"/>
          <w:u w:val="single"/>
          <w:bdr w:val="single" w:sz="8" w:space="0" w:color="auto"/>
        </w:rPr>
        <w:t>Republicans</w:t>
      </w:r>
      <w:r w:rsidRPr="00863111">
        <w:rPr>
          <w:rFonts w:eastAsia="Calibri"/>
          <w:u w:val="single"/>
        </w:rPr>
        <w:t xml:space="preserve"> willingly provided the legislation to </w:t>
      </w:r>
      <w:r w:rsidRPr="00863111">
        <w:rPr>
          <w:rFonts w:eastAsia="Calibri"/>
          <w:b/>
          <w:iCs/>
          <w:sz w:val="26"/>
          <w:highlight w:val="yellow"/>
          <w:u w:val="single"/>
          <w:bdr w:val="single" w:sz="8" w:space="0" w:color="auto"/>
        </w:rPr>
        <w:t>break the strike</w:t>
      </w:r>
      <w:r w:rsidRPr="00863111">
        <w:rPr>
          <w:rFonts w:eastAsia="Calibri"/>
          <w:u w:val="single"/>
        </w:rPr>
        <w:t>. So that’s the first thing</w:t>
      </w:r>
      <w:r w:rsidRPr="00863111">
        <w:rPr>
          <w:rFonts w:eastAsia="Calibri"/>
          <w:sz w:val="14"/>
        </w:rPr>
        <w:t xml:space="preserve">. Secondly, we haven’t had a national rail strike in 30 years. The vote in 1992 to break the strike, I believe, was 400 to five. And so </w:t>
      </w:r>
      <w:r w:rsidRPr="00863111">
        <w:rPr>
          <w:rFonts w:eastAsia="Calibri"/>
          <w:u w:val="single"/>
        </w:rPr>
        <w:t xml:space="preserve">right off the bat, you know that it was </w:t>
      </w:r>
      <w:r w:rsidRPr="00863111">
        <w:rPr>
          <w:rFonts w:eastAsia="Calibri"/>
          <w:b/>
          <w:bCs/>
          <w:u w:val="single"/>
        </w:rPr>
        <w:t>complete bipartisanship</w:t>
      </w:r>
      <w:r w:rsidRPr="00863111">
        <w:rPr>
          <w:rFonts w:eastAsia="Calibri"/>
          <w:u w:val="single"/>
        </w:rPr>
        <w:t>, both Democrats and Republicans</w:t>
      </w:r>
      <w:r w:rsidRPr="00863111">
        <w:rPr>
          <w:rFonts w:eastAsia="Calibri"/>
          <w:sz w:val="14"/>
        </w:rPr>
        <w:t>. So I have a little list here that I think it’s worth hearing, whether you’re a Democrat, Republican or whatever your political persuasion is.</w:t>
      </w:r>
    </w:p>
    <w:p w14:paraId="5FCDBB15" w14:textId="77777777" w:rsidR="007B49B9" w:rsidRPr="00863111" w:rsidRDefault="007B49B9" w:rsidP="007B49B9">
      <w:pPr>
        <w:rPr>
          <w:rFonts w:eastAsia="Calibri"/>
          <w:sz w:val="14"/>
        </w:rPr>
      </w:pPr>
      <w:r w:rsidRPr="00863111">
        <w:rPr>
          <w:rFonts w:eastAsia="Calibri"/>
          <w:sz w:val="14"/>
        </w:rPr>
        <w:t>The great railroad strike of 1877, the first general strike in this country, was one of the greatest labor uprisings to that point. That strike was largely broken by Republican Rutherford B. Hayes, and it didn’t take long. In 1894, just 17 years later, was the great Pullman strike, where Eugene Debs was sent to jail and so forth. The American Railway Union was destroyed. It was the great Democratic friend of labor, Grover Cleveland, who was president for that one. And then the shopmen strike in 1922 that lasted for months. That involved a half a million shopmen who maintained diesel or steam locomotives and so forth. Warren Harding, a Republican businessman, intervened in that strike. And then back in 1946, the miners, steelworkers and railroaders all went on strike. The great friend of labor, Harry Truman, a Democrat, threatened to draft every railroad worker into the military. That’s a pretty creative, innovative way to break a strike.</w:t>
      </w:r>
    </w:p>
    <w:p w14:paraId="728F0039" w14:textId="77777777" w:rsidR="007B49B9" w:rsidRPr="00863111" w:rsidRDefault="007B49B9" w:rsidP="007B49B9">
      <w:pPr>
        <w:rPr>
          <w:rFonts w:eastAsia="Calibri"/>
          <w:sz w:val="14"/>
        </w:rPr>
      </w:pPr>
      <w:r w:rsidRPr="00863111">
        <w:rPr>
          <w:rFonts w:eastAsia="Calibri"/>
          <w:sz w:val="14"/>
        </w:rPr>
        <w:t xml:space="preserve">And then </w:t>
      </w:r>
      <w:r w:rsidRPr="00863111">
        <w:rPr>
          <w:rFonts w:eastAsia="Calibri"/>
          <w:highlight w:val="yellow"/>
          <w:u w:val="single"/>
        </w:rPr>
        <w:t>we had th</w:t>
      </w:r>
      <w:r w:rsidRPr="00863111">
        <w:rPr>
          <w:rFonts w:eastAsia="Calibri"/>
          <w:u w:val="single"/>
        </w:rPr>
        <w:t xml:space="preserve">e 1985 National </w:t>
      </w:r>
      <w:r w:rsidRPr="00863111">
        <w:rPr>
          <w:rFonts w:eastAsia="Calibri"/>
          <w:b/>
          <w:bCs/>
          <w:highlight w:val="yellow"/>
          <w:u w:val="single"/>
        </w:rPr>
        <w:t>Strike</w:t>
      </w:r>
      <w:r w:rsidRPr="00863111">
        <w:rPr>
          <w:rFonts w:eastAsia="Calibri"/>
          <w:highlight w:val="yellow"/>
          <w:u w:val="single"/>
        </w:rPr>
        <w:t xml:space="preserve"> under </w:t>
      </w:r>
      <w:r w:rsidRPr="00863111">
        <w:rPr>
          <w:rFonts w:eastAsia="Calibri"/>
          <w:b/>
          <w:iCs/>
          <w:sz w:val="26"/>
          <w:highlight w:val="yellow"/>
          <w:u w:val="single"/>
          <w:bdr w:val="single" w:sz="8" w:space="0" w:color="auto"/>
        </w:rPr>
        <w:t>Reagan</w:t>
      </w:r>
      <w:r w:rsidRPr="00863111">
        <w:rPr>
          <w:rFonts w:eastAsia="Calibri"/>
          <w:highlight w:val="yellow"/>
          <w:u w:val="single"/>
        </w:rPr>
        <w:t>, and</w:t>
      </w:r>
      <w:r w:rsidRPr="00863111">
        <w:rPr>
          <w:rFonts w:eastAsia="Calibri"/>
          <w:u w:val="single"/>
        </w:rPr>
        <w:t xml:space="preserve"> then in 1991, the CSX strike that developed into a national railroad strike under </w:t>
      </w:r>
      <w:r w:rsidRPr="00863111">
        <w:rPr>
          <w:rFonts w:eastAsia="Calibri"/>
          <w:b/>
          <w:iCs/>
          <w:sz w:val="26"/>
          <w:highlight w:val="yellow"/>
          <w:u w:val="single"/>
          <w:bdr w:val="single" w:sz="8" w:space="0" w:color="auto"/>
        </w:rPr>
        <w:t>Bush</w:t>
      </w:r>
      <w:r w:rsidRPr="00863111">
        <w:rPr>
          <w:rFonts w:eastAsia="Calibri"/>
          <w:u w:val="single"/>
        </w:rPr>
        <w:t xml:space="preserve"> the first</w:t>
      </w:r>
      <w:r w:rsidRPr="00863111">
        <w:rPr>
          <w:rFonts w:eastAsia="Calibri"/>
          <w:sz w:val="14"/>
        </w:rPr>
        <w:t xml:space="preserve">. And so now here we are 30 years later with Biden, in effect, </w:t>
      </w:r>
      <w:r w:rsidRPr="00863111">
        <w:rPr>
          <w:rFonts w:eastAsia="Calibri"/>
          <w:u w:val="single"/>
        </w:rPr>
        <w:t>breaking that strike</w:t>
      </w:r>
      <w:r w:rsidRPr="00863111">
        <w:rPr>
          <w:rFonts w:eastAsia="Calibri"/>
          <w:sz w:val="14"/>
        </w:rPr>
        <w:t xml:space="preserve">. It’s important for people to understand that, over the course of 150 years, </w:t>
      </w:r>
      <w:r w:rsidRPr="00863111">
        <w:rPr>
          <w:rFonts w:eastAsia="Calibri"/>
          <w:u w:val="single"/>
        </w:rPr>
        <w:t>whether they’re a Republican or a Democrat, their job is to protect the interests of capital</w:t>
      </w:r>
      <w:r w:rsidRPr="00863111">
        <w:rPr>
          <w:rFonts w:eastAsia="Calibri"/>
          <w:sz w:val="14"/>
        </w:rPr>
        <w:t>. Railroads have historically been some of the most powerful capitalists in our country. And when they say dance, the government does so. I’m not excusing the Biden administration at all for its actions. In fact, he shot himself in the foot. He had the opportunity to very easily state that if there’s a national rail strike, the fault lays squarely at the doorstep of the Class I carriers who won’t even provide a single day of sick time for these hardworking railroaders, 85% who at that time did not have sick time.</w:t>
      </w:r>
    </w:p>
    <w:p w14:paraId="7308849D" w14:textId="77777777" w:rsidR="007B49B9" w:rsidRPr="00863111" w:rsidRDefault="007B49B9" w:rsidP="007B49B9">
      <w:pPr>
        <w:rPr>
          <w:rFonts w:eastAsia="Calibri"/>
          <w:sz w:val="14"/>
        </w:rPr>
      </w:pPr>
      <w:r w:rsidRPr="00863111">
        <w:rPr>
          <w:rFonts w:eastAsia="Calibri"/>
          <w:sz w:val="14"/>
        </w:rPr>
        <w:t xml:space="preserve">He could have emerged as a hero. And I think that the National Carriers Conference Committee would’ve simply collapsed and agreed, but no. Not only was it offensive, it was just downright stupid politics, basically. But hey, he owns it and he has to live with it. But I think it’s important that </w:t>
      </w:r>
      <w:r w:rsidRPr="00863111">
        <w:rPr>
          <w:rFonts w:eastAsia="Calibri"/>
          <w:b/>
          <w:iCs/>
          <w:sz w:val="26"/>
          <w:u w:val="single"/>
          <w:bdr w:val="single" w:sz="8" w:space="0" w:color="auto"/>
        </w:rPr>
        <w:t>railroad workers understand</w:t>
      </w:r>
      <w:r w:rsidRPr="00863111">
        <w:rPr>
          <w:rFonts w:eastAsia="Calibri"/>
          <w:sz w:val="14"/>
        </w:rPr>
        <w:t xml:space="preserve"> and </w:t>
      </w:r>
      <w:r w:rsidRPr="00863111">
        <w:rPr>
          <w:rFonts w:eastAsia="Calibri"/>
          <w:u w:val="single"/>
        </w:rPr>
        <w:t xml:space="preserve">everybody understands that this has been </w:t>
      </w:r>
      <w:r w:rsidRPr="00863111">
        <w:rPr>
          <w:rFonts w:eastAsia="Calibri"/>
          <w:highlight w:val="yellow"/>
          <w:u w:val="single"/>
        </w:rPr>
        <w:t>a </w:t>
      </w:r>
      <w:r w:rsidRPr="00863111">
        <w:rPr>
          <w:rFonts w:eastAsia="Calibri"/>
          <w:b/>
          <w:iCs/>
          <w:sz w:val="26"/>
          <w:highlight w:val="yellow"/>
          <w:u w:val="single"/>
          <w:bdr w:val="single" w:sz="8" w:space="0" w:color="auto"/>
        </w:rPr>
        <w:t>bipartisan effort</w:t>
      </w:r>
      <w:r w:rsidRPr="00863111">
        <w:rPr>
          <w:rFonts w:eastAsia="Calibri"/>
          <w:u w:val="single"/>
        </w:rPr>
        <w:t xml:space="preserve"> of 150 years of breaking our strikes</w:t>
      </w:r>
      <w:r w:rsidRPr="00863111">
        <w:rPr>
          <w:rFonts w:eastAsia="Calibri"/>
          <w:sz w:val="14"/>
        </w:rPr>
        <w:t xml:space="preserve">. And so </w:t>
      </w:r>
      <w:r w:rsidRPr="00863111">
        <w:rPr>
          <w:rFonts w:eastAsia="Calibri"/>
          <w:b/>
          <w:iCs/>
          <w:sz w:val="26"/>
          <w:highlight w:val="yellow"/>
          <w:u w:val="single"/>
          <w:bdr w:val="single" w:sz="8" w:space="0" w:color="auto"/>
        </w:rPr>
        <w:t>rail</w:t>
      </w:r>
      <w:r w:rsidRPr="00863111">
        <w:rPr>
          <w:rFonts w:eastAsia="Calibri"/>
          <w:b/>
          <w:iCs/>
          <w:sz w:val="26"/>
          <w:u w:val="single"/>
          <w:bdr w:val="single" w:sz="8" w:space="0" w:color="auto"/>
        </w:rPr>
        <w:t xml:space="preserve">road </w:t>
      </w:r>
      <w:r w:rsidRPr="00863111">
        <w:rPr>
          <w:rFonts w:eastAsia="Calibri"/>
          <w:b/>
          <w:iCs/>
          <w:sz w:val="26"/>
          <w:highlight w:val="yellow"/>
          <w:u w:val="single"/>
          <w:bdr w:val="single" w:sz="8" w:space="0" w:color="auto"/>
        </w:rPr>
        <w:t>workers are not happy</w:t>
      </w:r>
      <w:r w:rsidRPr="00863111">
        <w:rPr>
          <w:rFonts w:eastAsia="Calibri"/>
          <w:u w:val="single"/>
        </w:rPr>
        <w:t xml:space="preserve">, as a general rule, </w:t>
      </w:r>
      <w:r w:rsidRPr="00863111">
        <w:rPr>
          <w:rFonts w:eastAsia="Calibri"/>
          <w:b/>
          <w:iCs/>
          <w:sz w:val="26"/>
          <w:highlight w:val="yellow"/>
          <w:u w:val="single"/>
          <w:bdr w:val="single" w:sz="8" w:space="0" w:color="auto"/>
        </w:rPr>
        <w:t>with Republicans</w:t>
      </w:r>
      <w:r w:rsidRPr="00863111">
        <w:rPr>
          <w:rFonts w:eastAsia="Calibri"/>
          <w:highlight w:val="yellow"/>
          <w:u w:val="single"/>
        </w:rPr>
        <w:t xml:space="preserve"> or </w:t>
      </w:r>
      <w:r w:rsidRPr="00863111">
        <w:rPr>
          <w:rFonts w:eastAsia="Calibri"/>
          <w:b/>
          <w:iCs/>
          <w:sz w:val="26"/>
          <w:highlight w:val="yellow"/>
          <w:u w:val="single"/>
          <w:bdr w:val="single" w:sz="8" w:space="0" w:color="auto"/>
        </w:rPr>
        <w:t>Dem</w:t>
      </w:r>
      <w:r w:rsidRPr="00863111">
        <w:rPr>
          <w:rFonts w:eastAsia="Calibri"/>
          <w:u w:val="single"/>
        </w:rPr>
        <w:t>ocrat</w:t>
      </w:r>
      <w:r w:rsidRPr="00863111">
        <w:rPr>
          <w:rFonts w:eastAsia="Calibri"/>
          <w:b/>
          <w:iCs/>
          <w:sz w:val="26"/>
          <w:highlight w:val="yellow"/>
          <w:u w:val="single"/>
          <w:bdr w:val="single" w:sz="8" w:space="0" w:color="auto"/>
        </w:rPr>
        <w:t>s</w:t>
      </w:r>
      <w:r w:rsidRPr="00863111">
        <w:rPr>
          <w:rFonts w:eastAsia="Calibri"/>
          <w:u w:val="single"/>
        </w:rPr>
        <w:t>.</w:t>
      </w:r>
      <w:r w:rsidRPr="00863111">
        <w:rPr>
          <w:rFonts w:eastAsia="Calibri"/>
          <w:sz w:val="14"/>
        </w:rPr>
        <w:t xml:space="preserve"> I was at the founding of the U.S. Labor Party back in Cleveland. I think it was 1995 or 1996. One of the rail unions actually said, </w:t>
      </w:r>
      <w:r w:rsidRPr="00863111">
        <w:rPr>
          <w:rFonts w:ascii="Times New Roman" w:eastAsia="Calibri" w:hAnsi="Times New Roman" w:cs="Times New Roman"/>
          <w:sz w:val="14"/>
        </w:rPr>
        <w:t>​</w:t>
      </w:r>
      <w:r w:rsidRPr="00863111">
        <w:rPr>
          <w:rFonts w:eastAsia="Calibri"/>
          <w:sz w:val="14"/>
        </w:rPr>
        <w:t>“enough is enough. We’re tired of seeing our strikes broken.” And so the brotherhood and maintenance away employees was present at the founding conventional Labor Party. And it’s just an example of railroad worker frustration that we do not have a party that represents our interests. And I’ll just leave it at that.</w:t>
      </w:r>
    </w:p>
    <w:p w14:paraId="28D46942" w14:textId="77777777" w:rsidR="007B49B9" w:rsidRDefault="007B49B9" w:rsidP="007B49B9">
      <w:pPr>
        <w:pStyle w:val="Heading4"/>
      </w:pPr>
      <w:r>
        <w:t xml:space="preserve">Park doesn’t say Trump </w:t>
      </w:r>
      <w:r>
        <w:rPr>
          <w:u w:val="single"/>
        </w:rPr>
        <w:t>will test</w:t>
      </w:r>
      <w:r>
        <w:t xml:space="preserve"> just that Dems don’t want to.</w:t>
      </w:r>
    </w:p>
    <w:p w14:paraId="77D6C3F1" w14:textId="77777777" w:rsidR="007B49B9" w:rsidRPr="003B66ED" w:rsidRDefault="007B49B9" w:rsidP="007B49B9"/>
    <w:p w14:paraId="0527F2E2" w14:textId="77777777" w:rsidR="007B49B9" w:rsidRDefault="007B49B9" w:rsidP="007B49B9">
      <w:pPr>
        <w:pStyle w:val="Heading4"/>
      </w:pPr>
      <w:r>
        <w:t>Park says no Trump test.</w:t>
      </w:r>
    </w:p>
    <w:p w14:paraId="689D852A" w14:textId="77777777" w:rsidR="007B49B9" w:rsidRPr="006A7A30" w:rsidRDefault="007B49B9" w:rsidP="007B49B9">
      <w:pPr>
        <w:pStyle w:val="ListParagraph"/>
        <w:numPr>
          <w:ilvl w:val="0"/>
          <w:numId w:val="64"/>
        </w:numPr>
        <w:rPr>
          <w:szCs w:val="24"/>
        </w:rPr>
      </w:pPr>
      <w:r w:rsidRPr="006A7A30">
        <w:rPr>
          <w:szCs w:val="24"/>
        </w:rPr>
        <w:t>Unpopular with voters</w:t>
      </w:r>
    </w:p>
    <w:p w14:paraId="7E0A9DE1" w14:textId="77777777" w:rsidR="007B49B9" w:rsidRDefault="007B49B9" w:rsidP="007B49B9">
      <w:pPr>
        <w:pStyle w:val="ListParagraph"/>
        <w:numPr>
          <w:ilvl w:val="0"/>
          <w:numId w:val="64"/>
        </w:numPr>
        <w:rPr>
          <w:szCs w:val="24"/>
        </w:rPr>
      </w:pPr>
      <w:r w:rsidRPr="006A7A30">
        <w:rPr>
          <w:szCs w:val="24"/>
        </w:rPr>
        <w:t>Didn’t run on it</w:t>
      </w:r>
      <w:r>
        <w:rPr>
          <w:szCs w:val="24"/>
        </w:rPr>
        <w:t xml:space="preserve"> in Party Platform</w:t>
      </w:r>
    </w:p>
    <w:p w14:paraId="7857CA14" w14:textId="77777777" w:rsidR="007B49B9" w:rsidRPr="006A7A30" w:rsidRDefault="007B49B9" w:rsidP="007B49B9">
      <w:pPr>
        <w:pStyle w:val="ListParagraph"/>
        <w:numPr>
          <w:ilvl w:val="0"/>
          <w:numId w:val="64"/>
        </w:numPr>
        <w:rPr>
          <w:szCs w:val="24"/>
        </w:rPr>
      </w:pPr>
      <w:r>
        <w:rPr>
          <w:szCs w:val="24"/>
        </w:rPr>
        <w:t>Congress backlashes and ruins his agenda</w:t>
      </w:r>
    </w:p>
    <w:p w14:paraId="5AF05F85" w14:textId="77777777" w:rsidR="007B49B9" w:rsidRPr="006A7A30" w:rsidRDefault="007B49B9" w:rsidP="007B49B9">
      <w:r w:rsidRPr="006A7A30">
        <w:t xml:space="preserve">Sulgiye </w:t>
      </w:r>
      <w:r w:rsidRPr="006A7A30">
        <w:rPr>
          <w:rStyle w:val="Style13ptBold"/>
        </w:rPr>
        <w:t>1NC Park 25</w:t>
      </w:r>
      <w:r w:rsidRPr="006A7A30">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528D4DB4" w14:textId="77777777" w:rsidR="007B49B9" w:rsidRPr="00D54C1B" w:rsidRDefault="007B49B9" w:rsidP="007B49B9">
      <w:pPr>
        <w:rPr>
          <w:sz w:val="16"/>
        </w:rPr>
      </w:pPr>
      <w:r w:rsidRPr="006A7A30">
        <w:rPr>
          <w:sz w:val="16"/>
        </w:rPr>
        <w:t xml:space="preserve">Restarting the US nuclear testing program could be one of the most consequential policy actions the Trump administration undertakes—a US test could set off an uncontrolled chain of events, with other countries possibly responding with their own nuclear tests, destabilizing global security, and accelerating a new arms race. Yet, despite its significance to US national security, </w:t>
      </w:r>
      <w:r w:rsidRPr="006A7A30">
        <w:rPr>
          <w:u w:val="single"/>
        </w:rPr>
        <w:t xml:space="preserve">nuclear </w:t>
      </w:r>
      <w:r w:rsidRPr="006A7A30">
        <w:rPr>
          <w:highlight w:val="yellow"/>
          <w:u w:val="single"/>
        </w:rPr>
        <w:t>testing is not a subject Trump campaigned on</w:t>
      </w:r>
      <w:r w:rsidRPr="006A7A30">
        <w:rPr>
          <w:u w:val="single"/>
        </w:rPr>
        <w:t xml:space="preserve">, </w:t>
      </w:r>
      <w:r w:rsidRPr="006A7A30">
        <w:rPr>
          <w:highlight w:val="yellow"/>
          <w:u w:val="single"/>
        </w:rPr>
        <w:t>nor is it mentioned in the</w:t>
      </w:r>
      <w:r w:rsidRPr="006A7A30">
        <w:rPr>
          <w:u w:val="single"/>
        </w:rPr>
        <w:t xml:space="preserve"> 2024 Republican </w:t>
      </w:r>
      <w:r w:rsidRPr="006A7A30">
        <w:rPr>
          <w:highlight w:val="yellow"/>
          <w:u w:val="single"/>
        </w:rPr>
        <w:t>Party platform</w:t>
      </w:r>
      <w:r w:rsidRPr="006A7A30">
        <w:rPr>
          <w:u w:val="single"/>
        </w:rPr>
        <w:t xml:space="preserve">. This silence on the issue is unsurprising: Nuclear </w:t>
      </w:r>
      <w:r w:rsidRPr="006A7A30">
        <w:rPr>
          <w:highlight w:val="yellow"/>
          <w:u w:val="single"/>
        </w:rPr>
        <w:t>testing is</w:t>
      </w:r>
      <w:r w:rsidRPr="006A7A30">
        <w:rPr>
          <w:u w:val="single"/>
        </w:rPr>
        <w:t xml:space="preserve"> politically </w:t>
      </w:r>
      <w:r w:rsidRPr="006A7A30">
        <w:rPr>
          <w:highlight w:val="yellow"/>
          <w:u w:val="single"/>
        </w:rPr>
        <w:t>divisive and unpalatable to voters</w:t>
      </w:r>
      <w:r w:rsidRPr="006A7A30">
        <w:rPr>
          <w:sz w:val="16"/>
        </w:rPr>
        <w:t xml:space="preserve">. </w:t>
      </w:r>
      <w:r w:rsidRPr="006A7A30">
        <w:rPr>
          <w:highlight w:val="yellow"/>
          <w:u w:val="single"/>
        </w:rPr>
        <w:t>When</w:t>
      </w:r>
      <w:r w:rsidRPr="006A7A30">
        <w:rPr>
          <w:u w:val="single"/>
        </w:rPr>
        <w:t xml:space="preserve"> the first </w:t>
      </w:r>
      <w:r w:rsidRPr="006A7A30">
        <w:rPr>
          <w:highlight w:val="yellow"/>
          <w:u w:val="single"/>
        </w:rPr>
        <w:t>Trump</w:t>
      </w:r>
      <w:r w:rsidRPr="006A7A30">
        <w:rPr>
          <w:u w:val="single"/>
        </w:rPr>
        <w:t xml:space="preserve"> administration </w:t>
      </w:r>
      <w:r w:rsidRPr="006A7A30">
        <w:rPr>
          <w:highlight w:val="yellow"/>
          <w:u w:val="single"/>
        </w:rPr>
        <w:t>contemplated</w:t>
      </w:r>
      <w:r w:rsidRPr="006A7A30">
        <w:rPr>
          <w:u w:val="single"/>
        </w:rPr>
        <w:t xml:space="preserve"> a nuclear test in 2020, </w:t>
      </w:r>
      <w:r w:rsidRPr="006A7A30">
        <w:rPr>
          <w:rStyle w:val="Emphasis"/>
          <w:highlight w:val="yellow"/>
        </w:rPr>
        <w:t>it faced significant backlash from Congress</w:t>
      </w:r>
      <w:r w:rsidRPr="006A7A30">
        <w:rPr>
          <w:u w:val="single"/>
        </w:rPr>
        <w:t xml:space="preserve"> and nuclear experts. </w:t>
      </w:r>
      <w:r w:rsidRPr="006A7A30">
        <w:rPr>
          <w:sz w:val="16"/>
        </w:rPr>
        <w:t>Trump’s appointee to the NNSA is likely to remain coy on the subject during his upcoming confirmation hearings.</w:t>
      </w:r>
    </w:p>
    <w:p w14:paraId="11EACACF" w14:textId="77777777" w:rsidR="007B49B9" w:rsidRDefault="007B49B9" w:rsidP="007B49B9">
      <w:pPr>
        <w:pStyle w:val="Heading4"/>
      </w:pPr>
      <w:r>
        <w:t xml:space="preserve">Impact is about </w:t>
      </w:r>
      <w:r w:rsidRPr="006A7A30">
        <w:t>norms</w:t>
      </w:r>
      <w:r>
        <w:t xml:space="preserve"> and spillage</w:t>
      </w:r>
    </w:p>
    <w:p w14:paraId="7773278F" w14:textId="77777777" w:rsidR="007B49B9" w:rsidRDefault="007B49B9" w:rsidP="007B49B9">
      <w:pPr>
        <w:pStyle w:val="Heading4"/>
      </w:pPr>
      <w:r w:rsidRPr="006A7A30">
        <w:t>Thumped</w:t>
      </w:r>
      <w:r>
        <w:t xml:space="preserve"> by 2,000 other tests and DPRK now.</w:t>
      </w:r>
    </w:p>
    <w:p w14:paraId="17C19A47" w14:textId="77777777" w:rsidR="007B49B9" w:rsidRDefault="007B49B9" w:rsidP="007B49B9">
      <w:r w:rsidRPr="000B3D76">
        <w:rPr>
          <w:rStyle w:val="Style13ptBold"/>
        </w:rPr>
        <w:t>UN ND</w:t>
      </w:r>
      <w:r>
        <w:t xml:space="preserve"> (the United Nations. “Ending Nuclear Testing” </w:t>
      </w:r>
      <w:r w:rsidRPr="000B3D76">
        <w:t>https://www.un.org/en/observances/end-nuclear-tests-day/history</w:t>
      </w:r>
      <w:r>
        <w:t>)</w:t>
      </w:r>
    </w:p>
    <w:p w14:paraId="79485D0C" w14:textId="77777777" w:rsidR="007B49B9" w:rsidRPr="000B3D76" w:rsidRDefault="007B49B9" w:rsidP="007B49B9">
      <w:pPr>
        <w:rPr>
          <w:sz w:val="14"/>
        </w:rPr>
      </w:pPr>
      <w:r w:rsidRPr="000B3D76">
        <w:rPr>
          <w:sz w:val="14"/>
        </w:rPr>
        <w:t xml:space="preserve">In the five decades between that fateful day in 1945 and the opening for signature of the Comprehensive Nuclear-Test-Ban Treaty (CTBT) in 1996, </w:t>
      </w:r>
      <w:r w:rsidRPr="000B3D76">
        <w:rPr>
          <w:highlight w:val="yellow"/>
          <w:u w:val="single"/>
        </w:rPr>
        <w:t>over 2,000 nuclear tests were carried out</w:t>
      </w:r>
      <w:r w:rsidRPr="000B3D76">
        <w:rPr>
          <w:u w:val="single"/>
        </w:rPr>
        <w:t xml:space="preserve"> all </w:t>
      </w:r>
      <w:r w:rsidRPr="000B3D76">
        <w:rPr>
          <w:highlight w:val="yellow"/>
          <w:u w:val="single"/>
        </w:rPr>
        <w:t>over the world</w:t>
      </w:r>
      <w:r w:rsidRPr="000B3D76">
        <w:rPr>
          <w:sz w:val="14"/>
          <w:highlight w:val="yellow"/>
        </w:rPr>
        <w:t>.</w:t>
      </w:r>
    </w:p>
    <w:p w14:paraId="68268B98" w14:textId="77777777" w:rsidR="007B49B9" w:rsidRPr="000B3D76" w:rsidRDefault="007B49B9" w:rsidP="007B49B9">
      <w:pPr>
        <w:numPr>
          <w:ilvl w:val="0"/>
          <w:numId w:val="63"/>
        </w:numPr>
        <w:rPr>
          <w:sz w:val="14"/>
        </w:rPr>
      </w:pPr>
      <w:r w:rsidRPr="000B3D76">
        <w:rPr>
          <w:u w:val="single"/>
        </w:rPr>
        <w:t xml:space="preserve">The United States conducted 1,032 tests </w:t>
      </w:r>
      <w:r w:rsidRPr="000B3D76">
        <w:rPr>
          <w:sz w:val="14"/>
        </w:rPr>
        <w:t>between 1945 and 1992.</w:t>
      </w:r>
    </w:p>
    <w:p w14:paraId="29C63856" w14:textId="77777777" w:rsidR="007B49B9" w:rsidRPr="000B3D76" w:rsidRDefault="007B49B9" w:rsidP="007B49B9">
      <w:pPr>
        <w:numPr>
          <w:ilvl w:val="0"/>
          <w:numId w:val="63"/>
        </w:numPr>
        <w:rPr>
          <w:sz w:val="14"/>
        </w:rPr>
      </w:pPr>
      <w:r w:rsidRPr="000B3D76">
        <w:rPr>
          <w:sz w:val="14"/>
        </w:rPr>
        <w:t xml:space="preserve">The </w:t>
      </w:r>
      <w:r w:rsidRPr="000B3D76">
        <w:rPr>
          <w:u w:val="single"/>
        </w:rPr>
        <w:t>Soviet Union carried out 715 tests</w:t>
      </w:r>
      <w:r w:rsidRPr="000B3D76">
        <w:rPr>
          <w:sz w:val="14"/>
        </w:rPr>
        <w:t xml:space="preserve"> between 1949 and 1990.</w:t>
      </w:r>
    </w:p>
    <w:p w14:paraId="346C0738" w14:textId="77777777" w:rsidR="007B49B9" w:rsidRPr="000B3D76" w:rsidRDefault="007B49B9" w:rsidP="007B49B9">
      <w:pPr>
        <w:numPr>
          <w:ilvl w:val="0"/>
          <w:numId w:val="63"/>
        </w:numPr>
        <w:rPr>
          <w:sz w:val="14"/>
        </w:rPr>
      </w:pPr>
      <w:r w:rsidRPr="000B3D76">
        <w:rPr>
          <w:sz w:val="14"/>
        </w:rPr>
        <w:t xml:space="preserve">The </w:t>
      </w:r>
      <w:r w:rsidRPr="000B3D76">
        <w:rPr>
          <w:u w:val="single"/>
        </w:rPr>
        <w:t>United Kingdom carried out 45 tests</w:t>
      </w:r>
      <w:r w:rsidRPr="000B3D76">
        <w:rPr>
          <w:sz w:val="14"/>
        </w:rPr>
        <w:t xml:space="preserve"> between 1952 and 1991.</w:t>
      </w:r>
    </w:p>
    <w:p w14:paraId="2F5DD03A" w14:textId="77777777" w:rsidR="007B49B9" w:rsidRPr="000B3D76" w:rsidRDefault="007B49B9" w:rsidP="007B49B9">
      <w:pPr>
        <w:numPr>
          <w:ilvl w:val="0"/>
          <w:numId w:val="63"/>
        </w:numPr>
        <w:rPr>
          <w:sz w:val="14"/>
        </w:rPr>
      </w:pPr>
      <w:r w:rsidRPr="000B3D76">
        <w:rPr>
          <w:u w:val="single"/>
        </w:rPr>
        <w:t>France carried out 210</w:t>
      </w:r>
      <w:r w:rsidRPr="000B3D76">
        <w:rPr>
          <w:sz w:val="14"/>
        </w:rPr>
        <w:t> tests between 1960 and 1996.</w:t>
      </w:r>
    </w:p>
    <w:p w14:paraId="3D0A1597" w14:textId="77777777" w:rsidR="007B49B9" w:rsidRPr="000B3D76" w:rsidRDefault="007B49B9" w:rsidP="007B49B9">
      <w:pPr>
        <w:numPr>
          <w:ilvl w:val="0"/>
          <w:numId w:val="63"/>
        </w:numPr>
        <w:rPr>
          <w:sz w:val="14"/>
        </w:rPr>
      </w:pPr>
      <w:r w:rsidRPr="000B3D76">
        <w:rPr>
          <w:u w:val="single"/>
        </w:rPr>
        <w:t>China carried out 45</w:t>
      </w:r>
      <w:r w:rsidRPr="000B3D76">
        <w:rPr>
          <w:sz w:val="14"/>
        </w:rPr>
        <w:t> tests between 1964 and 1996.</w:t>
      </w:r>
    </w:p>
    <w:p w14:paraId="46EB1780" w14:textId="77777777" w:rsidR="007B49B9" w:rsidRPr="006A7A30" w:rsidRDefault="007B49B9" w:rsidP="007B49B9">
      <w:pPr>
        <w:numPr>
          <w:ilvl w:val="0"/>
          <w:numId w:val="63"/>
        </w:numPr>
        <w:rPr>
          <w:sz w:val="14"/>
        </w:rPr>
      </w:pPr>
      <w:r w:rsidRPr="000B3D76">
        <w:rPr>
          <w:sz w:val="14"/>
        </w:rPr>
        <w:t>India carried out 1 test in 1974.</w:t>
      </w:r>
    </w:p>
    <w:p w14:paraId="43F15494" w14:textId="77777777" w:rsidR="007B49B9" w:rsidRPr="000B3D76" w:rsidRDefault="007B49B9" w:rsidP="007B49B9">
      <w:pPr>
        <w:rPr>
          <w:u w:val="single"/>
        </w:rPr>
      </w:pPr>
      <w:r w:rsidRPr="000B3D76">
        <w:rPr>
          <w:b/>
          <w:bCs/>
          <w:highlight w:val="yellow"/>
          <w:u w:val="single"/>
        </w:rPr>
        <w:t>Since the CTBT was opened</w:t>
      </w:r>
      <w:r w:rsidRPr="000B3D76">
        <w:rPr>
          <w:sz w:val="14"/>
        </w:rPr>
        <w:t xml:space="preserve"> for signature in September 1996, </w:t>
      </w:r>
      <w:r w:rsidRPr="000B3D76">
        <w:rPr>
          <w:u w:val="single"/>
        </w:rPr>
        <w:t>10 nuclear tests have been conducted:  </w:t>
      </w:r>
    </w:p>
    <w:p w14:paraId="1C468BC2" w14:textId="77777777" w:rsidR="007B49B9" w:rsidRPr="000B3D76" w:rsidRDefault="007B49B9" w:rsidP="007B49B9">
      <w:pPr>
        <w:numPr>
          <w:ilvl w:val="0"/>
          <w:numId w:val="62"/>
        </w:numPr>
        <w:rPr>
          <w:u w:val="single"/>
        </w:rPr>
      </w:pPr>
      <w:r w:rsidRPr="000B3D76">
        <w:rPr>
          <w:highlight w:val="yellow"/>
          <w:u w:val="single"/>
        </w:rPr>
        <w:t>India</w:t>
      </w:r>
      <w:r w:rsidRPr="000B3D76">
        <w:rPr>
          <w:u w:val="single"/>
        </w:rPr>
        <w:t> conducted two tests in 1998.</w:t>
      </w:r>
    </w:p>
    <w:p w14:paraId="596C4AB8" w14:textId="77777777" w:rsidR="007B49B9" w:rsidRPr="000B3D76" w:rsidRDefault="007B49B9" w:rsidP="007B49B9">
      <w:pPr>
        <w:numPr>
          <w:ilvl w:val="0"/>
          <w:numId w:val="62"/>
        </w:numPr>
        <w:rPr>
          <w:sz w:val="14"/>
        </w:rPr>
      </w:pPr>
      <w:r w:rsidRPr="000B3D76">
        <w:rPr>
          <w:highlight w:val="yellow"/>
          <w:u w:val="single"/>
        </w:rPr>
        <w:t>Pakistan</w:t>
      </w:r>
      <w:r w:rsidRPr="000B3D76">
        <w:rPr>
          <w:sz w:val="14"/>
        </w:rPr>
        <w:t> conducted two tests in 1998.</w:t>
      </w:r>
    </w:p>
    <w:p w14:paraId="2A7B6C5B" w14:textId="77777777" w:rsidR="007B49B9" w:rsidRPr="00AE728E" w:rsidRDefault="007B49B9" w:rsidP="007B49B9">
      <w:pPr>
        <w:numPr>
          <w:ilvl w:val="0"/>
          <w:numId w:val="62"/>
        </w:numPr>
        <w:rPr>
          <w:sz w:val="14"/>
        </w:rPr>
      </w:pPr>
      <w:r w:rsidRPr="000B3D76">
        <w:rPr>
          <w:u w:val="single"/>
        </w:rPr>
        <w:t xml:space="preserve">The </w:t>
      </w:r>
      <w:r w:rsidRPr="000B3D76">
        <w:rPr>
          <w:highlight w:val="yellow"/>
          <w:u w:val="single"/>
        </w:rPr>
        <w:t>D</w:t>
      </w:r>
      <w:r w:rsidRPr="000B3D76">
        <w:rPr>
          <w:u w:val="single"/>
        </w:rPr>
        <w:t xml:space="preserve">emocratic </w:t>
      </w:r>
      <w:r w:rsidRPr="000B3D76">
        <w:rPr>
          <w:highlight w:val="yellow"/>
          <w:u w:val="single"/>
        </w:rPr>
        <w:t>P</w:t>
      </w:r>
      <w:r w:rsidRPr="000B3D76">
        <w:rPr>
          <w:u w:val="single"/>
        </w:rPr>
        <w:t xml:space="preserve">eople’s </w:t>
      </w:r>
      <w:r w:rsidRPr="000B3D76">
        <w:rPr>
          <w:highlight w:val="yellow"/>
          <w:u w:val="single"/>
        </w:rPr>
        <w:t>R</w:t>
      </w:r>
      <w:r w:rsidRPr="000B3D76">
        <w:rPr>
          <w:u w:val="single"/>
        </w:rPr>
        <w:t xml:space="preserve">epublic of </w:t>
      </w:r>
      <w:r w:rsidRPr="000B3D76">
        <w:rPr>
          <w:highlight w:val="yellow"/>
          <w:u w:val="single"/>
        </w:rPr>
        <w:t>K</w:t>
      </w:r>
      <w:r w:rsidRPr="000B3D76">
        <w:rPr>
          <w:u w:val="single"/>
        </w:rPr>
        <w:t>orea </w:t>
      </w:r>
      <w:r w:rsidRPr="000B3D76">
        <w:rPr>
          <w:highlight w:val="yellow"/>
          <w:u w:val="single"/>
        </w:rPr>
        <w:t>conducted</w:t>
      </w:r>
      <w:r w:rsidRPr="000B3D76">
        <w:rPr>
          <w:u w:val="single"/>
        </w:rPr>
        <w:t xml:space="preserve"> nuclear </w:t>
      </w:r>
      <w:r w:rsidRPr="000B3D76">
        <w:rPr>
          <w:highlight w:val="yellow"/>
          <w:u w:val="single"/>
        </w:rPr>
        <w:t>tests in</w:t>
      </w:r>
      <w:r w:rsidRPr="000B3D76">
        <w:rPr>
          <w:u w:val="single"/>
        </w:rPr>
        <w:t xml:space="preserve"> 2006, 2009, 2013, 2016, and </w:t>
      </w:r>
      <w:r w:rsidRPr="000B3D76">
        <w:rPr>
          <w:highlight w:val="yellow"/>
          <w:u w:val="single"/>
        </w:rPr>
        <w:t>2017</w:t>
      </w:r>
      <w:r w:rsidRPr="000B3D76">
        <w:rPr>
          <w:sz w:val="14"/>
        </w:rPr>
        <w:t>.</w:t>
      </w:r>
    </w:p>
    <w:p w14:paraId="5BF8AE08" w14:textId="77777777" w:rsidR="007B49B9" w:rsidRDefault="007B49B9" w:rsidP="007B49B9">
      <w:pPr>
        <w:pStyle w:val="Heading4"/>
      </w:pPr>
      <w:r>
        <w:t>Norms dead.</w:t>
      </w:r>
    </w:p>
    <w:p w14:paraId="6E3953FA" w14:textId="77777777" w:rsidR="007B49B9" w:rsidRDefault="007B49B9" w:rsidP="007B49B9">
      <w:r w:rsidRPr="003B66ED">
        <w:rPr>
          <w:rStyle w:val="Style13ptBold"/>
        </w:rPr>
        <w:t>Goswami</w:t>
      </w:r>
      <w:r w:rsidRPr="00746382">
        <w:rPr>
          <w:rStyle w:val="Style13ptBold"/>
        </w:rPr>
        <w:t xml:space="preserve"> 25</w:t>
      </w:r>
      <w:r>
        <w:t xml:space="preserve"> (</w:t>
      </w:r>
      <w:r w:rsidRPr="003B66ED">
        <w:t>Anubhav S Goswami</w:t>
      </w:r>
      <w:r>
        <w:t xml:space="preserve">, </w:t>
      </w:r>
      <w:r w:rsidRPr="00746382">
        <w:t>Doctoral Student of Politics and International Relations at the School of Humanities and Social Science, Murdoch University</w:t>
      </w:r>
      <w:r>
        <w:t>. “T</w:t>
      </w:r>
      <w:r w:rsidRPr="003B66ED">
        <w:t>rump and the</w:t>
      </w:r>
      <w:r>
        <w:t xml:space="preserve"> </w:t>
      </w:r>
      <w:r w:rsidRPr="003B66ED">
        <w:t>global nuclear order</w:t>
      </w:r>
      <w:r>
        <w:t xml:space="preserve">” </w:t>
      </w:r>
      <w:r w:rsidRPr="003B66ED">
        <w:t>https://www.lowyinstitute.org/the-interpreter/trump-global-nuclear-order Feb</w:t>
      </w:r>
      <w:r>
        <w:t>ruary</w:t>
      </w:r>
      <w:r w:rsidRPr="003B66ED">
        <w:t xml:space="preserve"> 4</w:t>
      </w:r>
      <w:r>
        <w:t>, 2025)</w:t>
      </w:r>
    </w:p>
    <w:p w14:paraId="28578D51" w14:textId="77777777" w:rsidR="007B49B9" w:rsidRPr="003B66ED" w:rsidRDefault="007B49B9" w:rsidP="007B49B9">
      <w:pPr>
        <w:rPr>
          <w:sz w:val="16"/>
        </w:rPr>
      </w:pPr>
      <w:r w:rsidRPr="003B66ED">
        <w:rPr>
          <w:sz w:val="16"/>
        </w:rPr>
        <w:t xml:space="preserve">Donald </w:t>
      </w:r>
      <w:r w:rsidRPr="003B66ED">
        <w:rPr>
          <w:highlight w:val="yellow"/>
          <w:u w:val="single"/>
        </w:rPr>
        <w:t>Trump’s comeback</w:t>
      </w:r>
      <w:r w:rsidRPr="003B66ED">
        <w:rPr>
          <w:sz w:val="16"/>
        </w:rPr>
        <w:t xml:space="preserve"> to the White House </w:t>
      </w:r>
      <w:r w:rsidRPr="003B66ED">
        <w:rPr>
          <w:highlight w:val="yellow"/>
          <w:u w:val="single"/>
        </w:rPr>
        <w:t>poses a</w:t>
      </w:r>
      <w:r w:rsidRPr="003B66ED">
        <w:rPr>
          <w:u w:val="single"/>
        </w:rPr>
        <w:t xml:space="preserve"> substantial </w:t>
      </w:r>
      <w:r w:rsidRPr="003B66ED">
        <w:rPr>
          <w:highlight w:val="yellow"/>
          <w:u w:val="single"/>
        </w:rPr>
        <w:t>challenge to the</w:t>
      </w:r>
      <w:r w:rsidRPr="003B66ED">
        <w:rPr>
          <w:u w:val="single"/>
        </w:rPr>
        <w:t xml:space="preserve"> global </w:t>
      </w:r>
      <w:r w:rsidRPr="003B66ED">
        <w:rPr>
          <w:highlight w:val="yellow"/>
          <w:u w:val="single"/>
        </w:rPr>
        <w:t>nuclear order.</w:t>
      </w:r>
      <w:r w:rsidRPr="003B66ED">
        <w:rPr>
          <w:u w:val="single"/>
        </w:rPr>
        <w:t xml:space="preserve"> His previous administration had contempt for arms control agreements</w:t>
      </w:r>
      <w:r w:rsidRPr="003B66ED">
        <w:rPr>
          <w:sz w:val="16"/>
        </w:rPr>
        <w:t xml:space="preserve">. </w:t>
      </w:r>
      <w:r w:rsidRPr="003B66ED">
        <w:rPr>
          <w:u w:val="single"/>
        </w:rPr>
        <w:t xml:space="preserve">The United States’ </w:t>
      </w:r>
      <w:r w:rsidRPr="003B66ED">
        <w:rPr>
          <w:highlight w:val="yellow"/>
          <w:u w:val="single"/>
        </w:rPr>
        <w:t>exit from</w:t>
      </w:r>
      <w:r w:rsidRPr="003B66ED">
        <w:rPr>
          <w:u w:val="single"/>
        </w:rPr>
        <w:t xml:space="preserve"> the Intermediate-Range Nuclear Forces (</w:t>
      </w:r>
      <w:r w:rsidRPr="003B66ED">
        <w:rPr>
          <w:highlight w:val="yellow"/>
          <w:u w:val="single"/>
        </w:rPr>
        <w:t>INF</w:t>
      </w:r>
      <w:r w:rsidRPr="003B66ED">
        <w:rPr>
          <w:u w:val="single"/>
        </w:rPr>
        <w:t>) Treaty</w:t>
      </w:r>
      <w:r w:rsidRPr="003B66ED">
        <w:rPr>
          <w:sz w:val="16"/>
        </w:rPr>
        <w:t xml:space="preserve"> removed a vital guardrail to nuclear escalation in Europe. This move, while deemed legitimate by the US in reaction to Russian transgressions of the Treaty, considerably weakened the international framework for arms control. Moreover, the </w:t>
      </w:r>
      <w:r w:rsidRPr="003B66ED">
        <w:rPr>
          <w:highlight w:val="yellow"/>
          <w:u w:val="single"/>
        </w:rPr>
        <w:t>hesitance</w:t>
      </w:r>
      <w:r w:rsidRPr="003B66ED">
        <w:rPr>
          <w:u w:val="single"/>
        </w:rPr>
        <w:t xml:space="preserve"> of his first administration </w:t>
      </w:r>
      <w:r w:rsidRPr="003B66ED">
        <w:rPr>
          <w:highlight w:val="yellow"/>
          <w:u w:val="single"/>
        </w:rPr>
        <w:t>to prolong New START</w:t>
      </w:r>
      <w:r w:rsidRPr="003B66ED">
        <w:rPr>
          <w:u w:val="single"/>
        </w:rPr>
        <w:t>,</w:t>
      </w:r>
      <w:r w:rsidRPr="003B66ED">
        <w:rPr>
          <w:sz w:val="16"/>
        </w:rPr>
        <w:t xml:space="preserve"> the last existing nuclear weapons limitation treaty between the US and Russia, nearly led to its rupture prior to the Biden administration obtaining a five-year extension. This reluctance originated from Trump’s insistence on including China in future arms control talks.</w:t>
      </w:r>
    </w:p>
    <w:p w14:paraId="41D51AB1" w14:textId="77777777" w:rsidR="007B49B9" w:rsidRPr="00746382" w:rsidRDefault="007B49B9" w:rsidP="007B49B9">
      <w:pPr>
        <w:rPr>
          <w:u w:val="single"/>
        </w:rPr>
      </w:pPr>
      <w:r w:rsidRPr="00746382">
        <w:rPr>
          <w:sz w:val="16"/>
        </w:rPr>
        <w:t>The transactional approach to arms control in Trump’s first-term is casting a long shadow on the future of the global nuclear order in his second term. </w:t>
      </w:r>
      <w:r w:rsidRPr="00746382">
        <w:rPr>
          <w:u w:val="single"/>
        </w:rPr>
        <w:t xml:space="preserve">His America First platform is </w:t>
      </w:r>
      <w:r w:rsidRPr="00746382">
        <w:rPr>
          <w:highlight w:val="yellow"/>
          <w:u w:val="single"/>
        </w:rPr>
        <w:t>expected to</w:t>
      </w:r>
      <w:r w:rsidRPr="00746382">
        <w:rPr>
          <w:u w:val="single"/>
        </w:rPr>
        <w:t xml:space="preserve"> reinforce his </w:t>
      </w:r>
      <w:r w:rsidRPr="00746382">
        <w:rPr>
          <w:rStyle w:val="Emphasis"/>
          <w:highlight w:val="yellow"/>
        </w:rPr>
        <w:t>pursu</w:t>
      </w:r>
      <w:r w:rsidRPr="00746382">
        <w:rPr>
          <w:u w:val="single"/>
        </w:rPr>
        <w:t xml:space="preserve">it of </w:t>
      </w:r>
      <w:r w:rsidRPr="00746382">
        <w:rPr>
          <w:rStyle w:val="Emphasis"/>
          <w:highlight w:val="yellow"/>
        </w:rPr>
        <w:t>unilateral nuclear programs</w:t>
      </w:r>
      <w:r w:rsidRPr="00746382">
        <w:rPr>
          <w:u w:val="single"/>
        </w:rPr>
        <w:t>.</w:t>
      </w:r>
    </w:p>
    <w:p w14:paraId="276DCFF8" w14:textId="77777777" w:rsidR="007B49B9" w:rsidRDefault="007B49B9" w:rsidP="007B49B9"/>
    <w:p w14:paraId="47C5DBB7" w14:textId="77777777" w:rsidR="007B49B9" w:rsidRPr="007B49B9" w:rsidRDefault="007B49B9" w:rsidP="007B49B9"/>
    <w:sectPr w:rsidR="007B49B9" w:rsidRPr="007B4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31472"/>
    <w:multiLevelType w:val="hybridMultilevel"/>
    <w:tmpl w:val="51C081C8"/>
    <w:lvl w:ilvl="0" w:tplc="D6DAE4C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684E53"/>
    <w:multiLevelType w:val="hybridMultilevel"/>
    <w:tmpl w:val="BD46C124"/>
    <w:lvl w:ilvl="0" w:tplc="E810349C">
      <w:start w:val="8"/>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9A10A2"/>
    <w:multiLevelType w:val="hybridMultilevel"/>
    <w:tmpl w:val="23BA2202"/>
    <w:lvl w:ilvl="0" w:tplc="4D644E8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0534C9"/>
    <w:multiLevelType w:val="hybridMultilevel"/>
    <w:tmpl w:val="61C09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914A1C"/>
    <w:multiLevelType w:val="multilevel"/>
    <w:tmpl w:val="CBE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E02040A"/>
    <w:multiLevelType w:val="multilevel"/>
    <w:tmpl w:val="522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0"/>
  </w:num>
  <w:num w:numId="13" w16cid:durableId="1695883432">
    <w:abstractNumId w:val="27"/>
  </w:num>
  <w:num w:numId="14" w16cid:durableId="720713117">
    <w:abstractNumId w:val="24"/>
  </w:num>
  <w:num w:numId="15" w16cid:durableId="16154584">
    <w:abstractNumId w:val="50"/>
  </w:num>
  <w:num w:numId="16" w16cid:durableId="287708630">
    <w:abstractNumId w:val="54"/>
  </w:num>
  <w:num w:numId="17" w16cid:durableId="1511138995">
    <w:abstractNumId w:val="47"/>
  </w:num>
  <w:num w:numId="18" w16cid:durableId="621882731">
    <w:abstractNumId w:val="29"/>
  </w:num>
  <w:num w:numId="19" w16cid:durableId="1028069999">
    <w:abstractNumId w:val="39"/>
  </w:num>
  <w:num w:numId="20" w16cid:durableId="1214804204">
    <w:abstractNumId w:val="61"/>
  </w:num>
  <w:num w:numId="21" w16cid:durableId="973634096">
    <w:abstractNumId w:val="45"/>
  </w:num>
  <w:num w:numId="22" w16cid:durableId="1036464512">
    <w:abstractNumId w:val="59"/>
  </w:num>
  <w:num w:numId="23" w16cid:durableId="1109471503">
    <w:abstractNumId w:val="14"/>
  </w:num>
  <w:num w:numId="24" w16cid:durableId="1700277892">
    <w:abstractNumId w:val="46"/>
  </w:num>
  <w:num w:numId="25" w16cid:durableId="355274822">
    <w:abstractNumId w:val="63"/>
  </w:num>
  <w:num w:numId="26" w16cid:durableId="579949078">
    <w:abstractNumId w:val="60"/>
  </w:num>
  <w:num w:numId="27" w16cid:durableId="843857420">
    <w:abstractNumId w:val="10"/>
  </w:num>
  <w:num w:numId="28" w16cid:durableId="1195340106">
    <w:abstractNumId w:val="56"/>
  </w:num>
  <w:num w:numId="29" w16cid:durableId="1409810513">
    <w:abstractNumId w:val="64"/>
  </w:num>
  <w:num w:numId="30" w16cid:durableId="519784729">
    <w:abstractNumId w:val="23"/>
  </w:num>
  <w:num w:numId="31" w16cid:durableId="1085878998">
    <w:abstractNumId w:val="58"/>
  </w:num>
  <w:num w:numId="32" w16cid:durableId="656885623">
    <w:abstractNumId w:val="37"/>
  </w:num>
  <w:num w:numId="33" w16cid:durableId="534273536">
    <w:abstractNumId w:val="28"/>
  </w:num>
  <w:num w:numId="34" w16cid:durableId="1895002358">
    <w:abstractNumId w:val="51"/>
  </w:num>
  <w:num w:numId="35" w16cid:durableId="149752286">
    <w:abstractNumId w:val="13"/>
  </w:num>
  <w:num w:numId="36" w16cid:durableId="1316030911">
    <w:abstractNumId w:val="26"/>
  </w:num>
  <w:num w:numId="37" w16cid:durableId="5834227">
    <w:abstractNumId w:val="12"/>
  </w:num>
  <w:num w:numId="38" w16cid:durableId="1271402366">
    <w:abstractNumId w:val="57"/>
  </w:num>
  <w:num w:numId="39" w16cid:durableId="27799628">
    <w:abstractNumId w:val="20"/>
  </w:num>
  <w:num w:numId="40" w16cid:durableId="695077013">
    <w:abstractNumId w:val="38"/>
  </w:num>
  <w:num w:numId="41" w16cid:durableId="835876303">
    <w:abstractNumId w:val="34"/>
  </w:num>
  <w:num w:numId="42" w16cid:durableId="290482280">
    <w:abstractNumId w:val="17"/>
  </w:num>
  <w:num w:numId="43" w16cid:durableId="1649046585">
    <w:abstractNumId w:val="41"/>
  </w:num>
  <w:num w:numId="44" w16cid:durableId="1012955361">
    <w:abstractNumId w:val="44"/>
  </w:num>
  <w:num w:numId="45" w16cid:durableId="1324579080">
    <w:abstractNumId w:val="21"/>
  </w:num>
  <w:num w:numId="46" w16cid:durableId="1728649521">
    <w:abstractNumId w:val="32"/>
  </w:num>
  <w:num w:numId="47" w16cid:durableId="1122386743">
    <w:abstractNumId w:val="55"/>
  </w:num>
  <w:num w:numId="48" w16cid:durableId="300112006">
    <w:abstractNumId w:val="15"/>
  </w:num>
  <w:num w:numId="49" w16cid:durableId="1414014572">
    <w:abstractNumId w:val="11"/>
  </w:num>
  <w:num w:numId="50" w16cid:durableId="1122383980">
    <w:abstractNumId w:val="19"/>
  </w:num>
  <w:num w:numId="51" w16cid:durableId="204296579">
    <w:abstractNumId w:val="35"/>
  </w:num>
  <w:num w:numId="52" w16cid:durableId="1046300475">
    <w:abstractNumId w:val="36"/>
  </w:num>
  <w:num w:numId="53" w16cid:durableId="1218934845">
    <w:abstractNumId w:val="53"/>
  </w:num>
  <w:num w:numId="54" w16cid:durableId="132791786">
    <w:abstractNumId w:val="25"/>
  </w:num>
  <w:num w:numId="55" w16cid:durableId="378287237">
    <w:abstractNumId w:val="52"/>
  </w:num>
  <w:num w:numId="56" w16cid:durableId="1454910017">
    <w:abstractNumId w:val="66"/>
  </w:num>
  <w:num w:numId="57" w16cid:durableId="227153356">
    <w:abstractNumId w:val="31"/>
  </w:num>
  <w:num w:numId="58" w16cid:durableId="2017607346">
    <w:abstractNumId w:val="22"/>
  </w:num>
  <w:num w:numId="59" w16cid:durableId="1733843658">
    <w:abstractNumId w:val="48"/>
  </w:num>
  <w:num w:numId="60" w16cid:durableId="74017365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86670736">
    <w:abstractNumId w:val="33"/>
  </w:num>
  <w:num w:numId="62" w16cid:durableId="2020232247">
    <w:abstractNumId w:val="62"/>
  </w:num>
  <w:num w:numId="63" w16cid:durableId="1936327762">
    <w:abstractNumId w:val="49"/>
  </w:num>
  <w:num w:numId="64" w16cid:durableId="1081949717">
    <w:abstractNumId w:val="18"/>
  </w:num>
  <w:num w:numId="65" w16cid:durableId="1964267747">
    <w:abstractNumId w:val="65"/>
  </w:num>
  <w:num w:numId="66" w16cid:durableId="136607300">
    <w:abstractNumId w:val="16"/>
  </w:num>
  <w:num w:numId="67" w16cid:durableId="3057412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11130512720"/>
  </w:docVars>
  <w:rsids>
    <w:rsidRoot w:val="007900CD"/>
    <w:rsid w:val="002B531B"/>
    <w:rsid w:val="00484F48"/>
    <w:rsid w:val="007900CD"/>
    <w:rsid w:val="007B49B9"/>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C28A"/>
  <w15:chartTrackingRefBased/>
  <w15:docId w15:val="{923C58E1-A443-46D6-A478-7B1BC52D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49B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B49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2,Heading 2 Char Char1,Heading 2 Char Char Char,Heading 2 Char Char Char1 Char,Heading 2 Char Char2 Char,Heading 2 Cha, Char Char Char Char1,Heading 2 Char2,Cha,BlockText,Tag&amp;C,Heading 2 Char1 Char1,Tag&amp;"/>
    <w:basedOn w:val="Normal"/>
    <w:next w:val="Normal"/>
    <w:link w:val="Heading2Char"/>
    <w:uiPriority w:val="1"/>
    <w:qFormat/>
    <w:rsid w:val="007B49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7B49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B49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49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0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49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9B9"/>
  </w:style>
  <w:style w:type="character" w:customStyle="1" w:styleId="Heading1Char">
    <w:name w:val="Heading 1 Char"/>
    <w:aliases w:val="Pocket Char"/>
    <w:basedOn w:val="DefaultParagraphFont"/>
    <w:link w:val="Heading1"/>
    <w:rsid w:val="007B49B9"/>
    <w:rPr>
      <w:rFonts w:ascii="Calibri" w:eastAsiaTheme="majorEastAsia" w:hAnsi="Calibri" w:cstheme="majorBidi"/>
      <w:b/>
      <w:kern w:val="0"/>
      <w:sz w:val="52"/>
      <w:szCs w:val="32"/>
      <w14:ligatures w14:val="none"/>
    </w:rPr>
  </w:style>
  <w:style w:type="character" w:customStyle="1" w:styleId="Heading2Char">
    <w:name w:val="Heading 2 Char"/>
    <w:aliases w:val="Hat Char,Char Char Char Char1 Char,Char2 Char,Heading 2 Char Char1 Char,Heading 2 Char Char Char Char,Heading 2 Char Char Char1 Char Char,Heading 2 Char Char2 Char Char,Heading 2 Cha Char, Char Char Char Char1 Char,Heading 2 Char2 Char1"/>
    <w:basedOn w:val="DefaultParagraphFont"/>
    <w:link w:val="Heading2"/>
    <w:uiPriority w:val="1"/>
    <w:rsid w:val="007B49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B49B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B49B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B49B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90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0CD"/>
    <w:rPr>
      <w:rFonts w:eastAsiaTheme="majorEastAsia" w:cstheme="majorBidi"/>
      <w:color w:val="272727" w:themeColor="text1" w:themeTint="D8"/>
    </w:rPr>
  </w:style>
  <w:style w:type="paragraph" w:styleId="Title">
    <w:name w:val="Title"/>
    <w:basedOn w:val="Normal"/>
    <w:next w:val="Normal"/>
    <w:link w:val="TitleChar"/>
    <w:uiPriority w:val="10"/>
    <w:qFormat/>
    <w:rsid w:val="00790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0CD"/>
    <w:pPr>
      <w:spacing w:before="160"/>
      <w:jc w:val="center"/>
    </w:pPr>
    <w:rPr>
      <w:i/>
      <w:iCs/>
      <w:color w:val="404040" w:themeColor="text1" w:themeTint="BF"/>
    </w:rPr>
  </w:style>
  <w:style w:type="character" w:customStyle="1" w:styleId="QuoteChar">
    <w:name w:val="Quote Char"/>
    <w:basedOn w:val="DefaultParagraphFont"/>
    <w:link w:val="Quote"/>
    <w:uiPriority w:val="29"/>
    <w:rsid w:val="007900CD"/>
    <w:rPr>
      <w:i/>
      <w:iCs/>
      <w:color w:val="404040" w:themeColor="text1" w:themeTint="BF"/>
    </w:rPr>
  </w:style>
  <w:style w:type="paragraph" w:styleId="ListParagraph">
    <w:name w:val="List Paragraph"/>
    <w:basedOn w:val="Normal"/>
    <w:uiPriority w:val="99"/>
    <w:qFormat/>
    <w:rsid w:val="007900CD"/>
    <w:pPr>
      <w:ind w:left="720"/>
      <w:contextualSpacing/>
    </w:pPr>
  </w:style>
  <w:style w:type="character" w:styleId="IntenseEmphasis">
    <w:name w:val="Intense Emphasis"/>
    <w:basedOn w:val="DefaultParagraphFont"/>
    <w:uiPriority w:val="21"/>
    <w:qFormat/>
    <w:rsid w:val="007900CD"/>
    <w:rPr>
      <w:i/>
      <w:iCs/>
      <w:color w:val="0F4761" w:themeColor="accent1" w:themeShade="BF"/>
    </w:rPr>
  </w:style>
  <w:style w:type="paragraph" w:styleId="IntenseQuote">
    <w:name w:val="Intense Quote"/>
    <w:basedOn w:val="Normal"/>
    <w:next w:val="Normal"/>
    <w:link w:val="IntenseQuoteChar"/>
    <w:uiPriority w:val="30"/>
    <w:qFormat/>
    <w:rsid w:val="00790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0CD"/>
    <w:rPr>
      <w:i/>
      <w:iCs/>
      <w:color w:val="0F4761" w:themeColor="accent1" w:themeShade="BF"/>
    </w:rPr>
  </w:style>
  <w:style w:type="character" w:styleId="IntenseReference">
    <w:name w:val="Intense Reference"/>
    <w:basedOn w:val="DefaultParagraphFont"/>
    <w:uiPriority w:val="32"/>
    <w:qFormat/>
    <w:rsid w:val="007900CD"/>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B49B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7B49B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B49B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7B49B9"/>
    <w:rPr>
      <w:b w:val="0"/>
      <w:sz w:val="22"/>
      <w:u w:val="single"/>
    </w:rPr>
  </w:style>
  <w:style w:type="character" w:styleId="Strong">
    <w:name w:val="Strong"/>
    <w:basedOn w:val="DefaultParagraphFont"/>
    <w:uiPriority w:val="22"/>
    <w:qFormat/>
    <w:rsid w:val="007B49B9"/>
    <w:rPr>
      <w:b/>
      <w:bCs/>
    </w:rPr>
  </w:style>
  <w:style w:type="character" w:styleId="BookTitle">
    <w:name w:val="Book Title"/>
    <w:basedOn w:val="DefaultParagraphFont"/>
    <w:uiPriority w:val="33"/>
    <w:qFormat/>
    <w:rsid w:val="007B49B9"/>
    <w:rPr>
      <w:b/>
      <w:bCs/>
      <w:i/>
      <w:iCs/>
      <w:spacing w:val="5"/>
    </w:rPr>
  </w:style>
  <w:style w:type="numbering" w:styleId="111111">
    <w:name w:val="Outline List 2"/>
    <w:basedOn w:val="NoList"/>
    <w:uiPriority w:val="99"/>
    <w:semiHidden/>
    <w:unhideWhenUsed/>
    <w:rsid w:val="007B49B9"/>
  </w:style>
  <w:style w:type="paragraph" w:styleId="Header">
    <w:name w:val="header"/>
    <w:basedOn w:val="Normal"/>
    <w:link w:val="HeaderChar"/>
    <w:uiPriority w:val="99"/>
    <w:semiHidden/>
    <w:rsid w:val="007B49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49B9"/>
    <w:rPr>
      <w:rFonts w:ascii="Calibri" w:hAnsi="Calibri" w:cs="Calibri"/>
      <w:kern w:val="0"/>
      <w:sz w:val="22"/>
      <w:szCs w:val="22"/>
      <w14:ligatures w14:val="none"/>
    </w:rPr>
  </w:style>
  <w:style w:type="paragraph" w:styleId="Footer">
    <w:name w:val="footer"/>
    <w:basedOn w:val="Normal"/>
    <w:link w:val="FooterChar"/>
    <w:uiPriority w:val="99"/>
    <w:semiHidden/>
    <w:rsid w:val="007B49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49B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B49B9"/>
    <w:pPr>
      <w:spacing w:after="120"/>
    </w:pPr>
  </w:style>
  <w:style w:type="character" w:customStyle="1" w:styleId="BodyTextChar">
    <w:name w:val="Body Text Char"/>
    <w:basedOn w:val="DefaultParagraphFont"/>
    <w:link w:val="BodyText"/>
    <w:uiPriority w:val="99"/>
    <w:semiHidden/>
    <w:rsid w:val="007B49B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B49B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7B49B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7B49B9"/>
    <w:rPr>
      <w:color w:val="467886" w:themeColor="hyperlink"/>
      <w:u w:val="single"/>
    </w:rPr>
  </w:style>
  <w:style w:type="character" w:styleId="UnresolvedMention">
    <w:name w:val="Unresolved Mention"/>
    <w:basedOn w:val="DefaultParagraphFont"/>
    <w:uiPriority w:val="99"/>
    <w:semiHidden/>
    <w:unhideWhenUsed/>
    <w:rsid w:val="007B49B9"/>
    <w:rPr>
      <w:color w:val="605E5C"/>
      <w:shd w:val="clear" w:color="auto" w:fill="E1DFDD"/>
    </w:rPr>
  </w:style>
  <w:style w:type="paragraph" w:customStyle="1" w:styleId="textbold">
    <w:name w:val="text bold"/>
    <w:basedOn w:val="Normal"/>
    <w:link w:val="Emphasis"/>
    <w:uiPriority w:val="8"/>
    <w:qFormat/>
    <w:rsid w:val="007B49B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7B49B9"/>
    <w:rPr>
      <w:b w:val="0"/>
      <w:sz w:val="22"/>
      <w:u w:val="single"/>
    </w:rPr>
  </w:style>
  <w:style w:type="paragraph" w:customStyle="1" w:styleId="Emphasis1">
    <w:name w:val="Emphasis1"/>
    <w:basedOn w:val="Normal"/>
    <w:uiPriority w:val="8"/>
    <w:qFormat/>
    <w:rsid w:val="007B49B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7B49B9"/>
    <w:rPr>
      <w:rFonts w:ascii="Menlo" w:hAnsi="Menlo"/>
      <w:color w:val="C00000"/>
      <w:sz w:val="18"/>
    </w:rPr>
  </w:style>
  <w:style w:type="paragraph" w:customStyle="1" w:styleId="Analytic">
    <w:name w:val="Analytic"/>
    <w:basedOn w:val="Heading4"/>
    <w:link w:val="AnalyticChar"/>
    <w:uiPriority w:val="5"/>
    <w:qFormat/>
    <w:rsid w:val="007B49B9"/>
    <w:rPr>
      <w:rFonts w:ascii="Georgia" w:hAnsi="Georgia"/>
      <w:b w:val="0"/>
      <w:i/>
      <w:color w:val="002060"/>
    </w:rPr>
  </w:style>
  <w:style w:type="paragraph" w:customStyle="1" w:styleId="analytics">
    <w:name w:val="analytics"/>
    <w:basedOn w:val="Heading4"/>
    <w:link w:val="analyticsChar"/>
    <w:autoRedefine/>
    <w:uiPriority w:val="4"/>
    <w:qFormat/>
    <w:rsid w:val="007B49B9"/>
    <w:pPr>
      <w:numPr>
        <w:numId w:val="22"/>
      </w:numPr>
      <w:ind w:left="0" w:firstLine="0"/>
    </w:pPr>
    <w:rPr>
      <w:rFonts w:ascii="Georgia" w:hAnsi="Georgia"/>
      <w:b w:val="0"/>
      <w:i/>
      <w:szCs w:val="20"/>
    </w:rPr>
  </w:style>
  <w:style w:type="character" w:customStyle="1" w:styleId="analyticsChar">
    <w:name w:val="analytics Char"/>
    <w:basedOn w:val="DefaultParagraphFont"/>
    <w:link w:val="analytics"/>
    <w:uiPriority w:val="4"/>
    <w:rsid w:val="007B49B9"/>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7B49B9"/>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7B49B9"/>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7B49B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9B9"/>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7B49B9"/>
    <w:rPr>
      <w:rFonts w:ascii="Calibri" w:hAnsi="Calibri" w:cs="Calibri"/>
    </w:rPr>
  </w:style>
  <w:style w:type="paragraph" w:customStyle="1" w:styleId="cardtext">
    <w:name w:val="card text"/>
    <w:basedOn w:val="Normal"/>
    <w:link w:val="cardtextChar"/>
    <w:qFormat/>
    <w:rsid w:val="007B49B9"/>
    <w:pPr>
      <w:ind w:left="288" w:right="288"/>
    </w:pPr>
    <w:rPr>
      <w:kern w:val="2"/>
      <w:sz w:val="24"/>
      <w:szCs w:val="24"/>
      <w14:ligatures w14:val="standardContextual"/>
    </w:rPr>
  </w:style>
  <w:style w:type="character" w:customStyle="1" w:styleId="Boxes">
    <w:name w:val="Boxes"/>
    <w:basedOn w:val="Emphasis"/>
    <w:qFormat/>
    <w:rsid w:val="007B49B9"/>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7B49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49B9"/>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pps.ilo.org/public/libdoc/ilo/1980/80B09_513_engl.pdf" TargetMode="External"/><Relationship Id="rId5" Type="http://schemas.openxmlformats.org/officeDocument/2006/relationships/hyperlink" Target="https://www.jdsupra.com/legalnews/scope-of-transportation-worker-195766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66644</Words>
  <Characters>367879</Characters>
  <Application>Microsoft Office Word</Application>
  <DocSecurity>0</DocSecurity>
  <Lines>4180</Lines>
  <Paragraphs>1370</Paragraphs>
  <ScaleCrop>false</ScaleCrop>
  <Company/>
  <LinksUpToDate>false</LinksUpToDate>
  <CharactersWithSpaces>433153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2</cp:revision>
  <dcterms:created xsi:type="dcterms:W3CDTF">2025-09-28T19:23:00Z</dcterms:created>
  <dcterms:modified xsi:type="dcterms:W3CDTF">2025-09-28T19:29:00Z</dcterms:modified>
</cp:coreProperties>
</file>