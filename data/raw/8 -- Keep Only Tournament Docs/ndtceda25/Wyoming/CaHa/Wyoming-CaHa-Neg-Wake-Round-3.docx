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5845A" w14:textId="55B74371" w:rsidR="00DC3B7E" w:rsidRDefault="00DC3B7E" w:rsidP="00DC3B7E">
      <w:pPr>
        <w:pStyle w:val="Heading1"/>
      </w:pPr>
      <w:r>
        <w:t>1NC</w:t>
      </w:r>
    </w:p>
    <w:p w14:paraId="1AE71637" w14:textId="44DA2260" w:rsidR="00DC3B7E" w:rsidRDefault="00DC3B7E" w:rsidP="00DC3B7E">
      <w:pPr>
        <w:pStyle w:val="Heading3"/>
      </w:pPr>
      <w:r>
        <w:t>1NC – T</w:t>
      </w:r>
    </w:p>
    <w:p w14:paraId="2E4C0290" w14:textId="77777777" w:rsidR="00DC3B7E" w:rsidRPr="005A24F6" w:rsidRDefault="00DC3B7E" w:rsidP="00DC3B7E">
      <w:pPr>
        <w:pStyle w:val="Heading4"/>
        <w:spacing w:line="276" w:lineRule="auto"/>
        <w:rPr>
          <w:rFonts w:cs="Calibri"/>
        </w:rPr>
      </w:pPr>
      <w:bookmarkStart w:id="0" w:name="_Hlk206138753"/>
      <w:r>
        <w:rPr>
          <w:rFonts w:cs="Calibri"/>
        </w:rPr>
        <w:t>Our interpretation is that the affirmative must defend the hypothetical enactment of a topical plan.</w:t>
      </w:r>
    </w:p>
    <w:p w14:paraId="350B2C33" w14:textId="77777777" w:rsidR="00DC3B7E" w:rsidRDefault="00DC3B7E" w:rsidP="00DC3B7E">
      <w:pPr>
        <w:pStyle w:val="Heading4"/>
        <w:spacing w:line="276" w:lineRule="auto"/>
        <w:rPr>
          <w:rFonts w:cs="Calibri"/>
        </w:rPr>
      </w:pPr>
      <w:r>
        <w:rPr>
          <w:rFonts w:cs="Calibri"/>
        </w:rPr>
        <w:t xml:space="preserve">“Resolved” denotes a </w:t>
      </w:r>
      <w:r>
        <w:rPr>
          <w:rFonts w:cs="Calibri"/>
          <w:u w:val="single"/>
        </w:rPr>
        <w:t>legislative instrument</w:t>
      </w:r>
    </w:p>
    <w:p w14:paraId="08AB6ADC" w14:textId="77777777" w:rsidR="00DC3B7E" w:rsidRDefault="00DC3B7E" w:rsidP="00DC3B7E">
      <w:pPr>
        <w:spacing w:line="276" w:lineRule="auto"/>
      </w:pPr>
      <w:r>
        <w:rPr>
          <w:rStyle w:val="Style13ptBold"/>
        </w:rPr>
        <w:t>LGS 16</w:t>
      </w:r>
      <w:r>
        <w:t xml:space="preserve"> [LGS, inc.,“Front Matter,” 2016, https://www.lafayettebar.org/files/front%20matter2016%20(1).pdf, Date Accessed: 12/29/20, EA]</w:t>
      </w:r>
    </w:p>
    <w:p w14:paraId="332F3498" w14:textId="77777777" w:rsidR="00DC3B7E" w:rsidRPr="005A24F6" w:rsidRDefault="00DC3B7E" w:rsidP="00DC3B7E">
      <w:pPr>
        <w:spacing w:line="276" w:lineRule="auto"/>
        <w:rPr>
          <w:sz w:val="16"/>
        </w:rPr>
      </w:pPr>
      <w:r>
        <w:rPr>
          <w:rStyle w:val="Emphasis"/>
          <w:highlight w:val="yellow"/>
        </w:rPr>
        <w:t>Resolution</w:t>
      </w:r>
      <w:r>
        <w:rPr>
          <w:rStyle w:val="StyleUnderline"/>
        </w:rPr>
        <w:t xml:space="preserve">. A </w:t>
      </w:r>
      <w:r>
        <w:rPr>
          <w:rStyle w:val="Emphasis"/>
          <w:highlight w:val="yellow"/>
        </w:rPr>
        <w:t>legislative instrument</w:t>
      </w:r>
      <w:r>
        <w:rPr>
          <w:sz w:val="16"/>
        </w:rPr>
        <w:t xml:space="preserve"> that generally is </w:t>
      </w:r>
      <w:r>
        <w:rPr>
          <w:rStyle w:val="StyleUnderline"/>
        </w:rPr>
        <w:t xml:space="preserve">used </w:t>
      </w:r>
      <w:r>
        <w:rPr>
          <w:rStyle w:val="StyleUnderline"/>
          <w:highlight w:val="yellow"/>
        </w:rPr>
        <w:t>for</w:t>
      </w:r>
      <w:r>
        <w:rPr>
          <w:sz w:val="16"/>
        </w:rPr>
        <w:t xml:space="preserve"> making declarations, stating policies, and </w:t>
      </w:r>
      <w:r>
        <w:rPr>
          <w:rStyle w:val="Emphasis"/>
          <w:highlight w:val="yellow"/>
        </w:rPr>
        <w:t>making decisions</w:t>
      </w:r>
      <w:r>
        <w:rPr>
          <w:sz w:val="16"/>
        </w:rPr>
        <w:t xml:space="preserve"> where some other form is not required. A bill includes the constitutionally required enacting clause; </w:t>
      </w:r>
      <w:r>
        <w:rPr>
          <w:rStyle w:val="StyleUnderline"/>
        </w:rPr>
        <w:t xml:space="preserve">a </w:t>
      </w:r>
      <w:r>
        <w:rPr>
          <w:rStyle w:val="StyleUnderline"/>
          <w:highlight w:val="yellow"/>
        </w:rPr>
        <w:t>resolution uses</w:t>
      </w:r>
      <w:r>
        <w:rPr>
          <w:rStyle w:val="StyleUnderline"/>
        </w:rPr>
        <w:t xml:space="preserve"> the term </w:t>
      </w:r>
      <w:r>
        <w:rPr>
          <w:rStyle w:val="Emphasis"/>
        </w:rPr>
        <w:t>“</w:t>
      </w:r>
      <w:r>
        <w:rPr>
          <w:rStyle w:val="Emphasis"/>
          <w:highlight w:val="yellow"/>
        </w:rPr>
        <w:t>resolved</w:t>
      </w:r>
      <w:r>
        <w:rPr>
          <w:rStyle w:val="Emphasis"/>
        </w:rPr>
        <w:t>”.</w:t>
      </w:r>
      <w:r>
        <w:rPr>
          <w:sz w:val="16"/>
        </w:rPr>
        <w:t xml:space="preserve"> Not subject to a time limit for introduction nor to governor’s veto.</w:t>
      </w:r>
    </w:p>
    <w:p w14:paraId="35016750" w14:textId="77777777" w:rsidR="00DC3B7E" w:rsidRDefault="00DC3B7E" w:rsidP="00DC3B7E">
      <w:pPr>
        <w:pStyle w:val="Heading4"/>
      </w:pPr>
      <w:r w:rsidRPr="00413B29">
        <w:rPr>
          <w:u w:val="single"/>
        </w:rPr>
        <w:t xml:space="preserve"> ‘</w:t>
      </w:r>
      <w:r w:rsidRPr="00BD2CA7">
        <w:rPr>
          <w:u w:val="single"/>
        </w:rPr>
        <w:t>US</w:t>
      </w:r>
      <w:r w:rsidRPr="00413B29">
        <w:rPr>
          <w:u w:val="single"/>
        </w:rPr>
        <w:t>’</w:t>
      </w:r>
      <w:r w:rsidRPr="00BD2CA7">
        <w:t xml:space="preserve"> means </w:t>
      </w:r>
      <w:r>
        <w:t>the government</w:t>
      </w:r>
    </w:p>
    <w:p w14:paraId="11E53577" w14:textId="77777777" w:rsidR="00DC3B7E" w:rsidRDefault="00DC3B7E" w:rsidP="00DC3B7E">
      <w:r w:rsidRPr="00BD2CA7">
        <w:rPr>
          <w:rStyle w:val="Style13ptBold"/>
        </w:rPr>
        <w:t>IAEA, 66</w:t>
      </w:r>
      <w:r w:rsidRPr="00BD2CA7">
        <w:t xml:space="preserve"> [International Atomic Energy Agency, "Safeguards Transfer Agreement," 12-15-66, https://www.iaea.org/sites/default/files/publications/documents/infcircs/1966/infcirc91.pdf, accessed 7-2-23]</w:t>
      </w:r>
    </w:p>
    <w:p w14:paraId="2140E20F" w14:textId="77777777" w:rsidR="00DC3B7E" w:rsidRPr="00BD2CA7" w:rsidRDefault="00DC3B7E" w:rsidP="00DC3B7E">
      <w:pPr>
        <w:rPr>
          <w:sz w:val="16"/>
        </w:rPr>
      </w:pPr>
      <w:r w:rsidRPr="00BD2CA7">
        <w:rPr>
          <w:sz w:val="16"/>
        </w:rPr>
        <w:t>"</w:t>
      </w:r>
      <w:r w:rsidRPr="00BD2CA7">
        <w:rPr>
          <w:rStyle w:val="StyleUnderline"/>
          <w:highlight w:val="yellow"/>
        </w:rPr>
        <w:t>U</w:t>
      </w:r>
      <w:r w:rsidRPr="00BD2CA7">
        <w:rPr>
          <w:sz w:val="16"/>
        </w:rPr>
        <w:t xml:space="preserve">nited </w:t>
      </w:r>
      <w:r w:rsidRPr="00BD2CA7">
        <w:rPr>
          <w:rStyle w:val="StyleUnderline"/>
          <w:highlight w:val="yellow"/>
        </w:rPr>
        <w:t>S</w:t>
      </w:r>
      <w:r w:rsidRPr="00BD2CA7">
        <w:rPr>
          <w:sz w:val="16"/>
        </w:rPr>
        <w:t xml:space="preserve">tates" </w:t>
      </w:r>
      <w:r w:rsidRPr="00BD2CA7">
        <w:rPr>
          <w:rStyle w:val="StyleUnderline"/>
          <w:highlight w:val="yellow"/>
        </w:rPr>
        <w:t xml:space="preserve">means the </w:t>
      </w:r>
      <w:r w:rsidRPr="00BD2CA7">
        <w:rPr>
          <w:rStyle w:val="Emphasis"/>
          <w:highlight w:val="yellow"/>
        </w:rPr>
        <w:t>Government</w:t>
      </w:r>
      <w:r w:rsidRPr="00BD2CA7">
        <w:rPr>
          <w:rStyle w:val="StyleUnderline"/>
          <w:highlight w:val="yellow"/>
        </w:rPr>
        <w:t xml:space="preserve"> of the U</w:t>
      </w:r>
      <w:r w:rsidRPr="00BD2CA7">
        <w:rPr>
          <w:sz w:val="16"/>
        </w:rPr>
        <w:t xml:space="preserve">nited </w:t>
      </w:r>
      <w:r w:rsidRPr="00BD2CA7">
        <w:rPr>
          <w:rStyle w:val="StyleUnderline"/>
          <w:highlight w:val="yellow"/>
        </w:rPr>
        <w:t>S</w:t>
      </w:r>
      <w:r w:rsidRPr="00BD2CA7">
        <w:rPr>
          <w:sz w:val="16"/>
        </w:rPr>
        <w:t xml:space="preserve">tates of </w:t>
      </w:r>
      <w:r w:rsidRPr="00BD2CA7">
        <w:rPr>
          <w:rStyle w:val="StyleUnderline"/>
          <w:highlight w:val="yellow"/>
        </w:rPr>
        <w:t>A</w:t>
      </w:r>
      <w:r w:rsidRPr="00BD2CA7">
        <w:rPr>
          <w:sz w:val="16"/>
        </w:rPr>
        <w:t>merica.</w:t>
      </w:r>
    </w:p>
    <w:p w14:paraId="512D2C65" w14:textId="77777777" w:rsidR="00DC3B7E" w:rsidRDefault="00DC3B7E" w:rsidP="00DC3B7E"/>
    <w:p w14:paraId="4D0CFB74" w14:textId="77777777" w:rsidR="00DC3B7E" w:rsidRDefault="00DC3B7E" w:rsidP="00DC3B7E">
      <w:pPr>
        <w:pStyle w:val="Heading4"/>
      </w:pPr>
      <w:r>
        <w:t xml:space="preserve">Substantial means material </w:t>
      </w:r>
    </w:p>
    <w:p w14:paraId="0617660A" w14:textId="77777777" w:rsidR="00DC3B7E" w:rsidRDefault="00DC3B7E" w:rsidP="00DC3B7E">
      <w:pPr>
        <w:rPr>
          <w:rStyle w:val="Style13ptBold"/>
        </w:rPr>
      </w:pPr>
      <w:r>
        <w:rPr>
          <w:rStyle w:val="Style13ptBold"/>
        </w:rPr>
        <w:t>FindLaw Legal Dictionary</w:t>
      </w:r>
      <w:r w:rsidRPr="00BD4075">
        <w:rPr>
          <w:rStyle w:val="Style13ptBold"/>
        </w:rPr>
        <w:t xml:space="preserve">, </w:t>
      </w:r>
      <w:r>
        <w:rPr>
          <w:rStyle w:val="Style13ptBold"/>
        </w:rPr>
        <w:t xml:space="preserve">ND </w:t>
      </w:r>
    </w:p>
    <w:p w14:paraId="4AB23964" w14:textId="77777777" w:rsidR="00DC3B7E" w:rsidRPr="004F3962" w:rsidRDefault="00DC3B7E" w:rsidP="00DC3B7E">
      <w:r w:rsidRPr="004F3962">
        <w:t xml:space="preserve">[“Substantial,” FindLaw, no date , </w:t>
      </w:r>
      <w:hyperlink r:id="rId5" w:history="1">
        <w:r w:rsidRPr="004F3962">
          <w:rPr>
            <w:rStyle w:val="Hyperlink"/>
          </w:rPr>
          <w:t>https://dictionary.findlaw.com/definition/substantial.html</w:t>
        </w:r>
      </w:hyperlink>
      <w:r w:rsidRPr="004F3962">
        <w:t>, accessed 7-18-2</w:t>
      </w:r>
      <w:r>
        <w:t>02</w:t>
      </w:r>
      <w:r w:rsidRPr="004F3962">
        <w:t xml:space="preserve">5] </w:t>
      </w:r>
    </w:p>
    <w:p w14:paraId="32508E2A" w14:textId="77777777" w:rsidR="00DC3B7E" w:rsidRPr="005F7773" w:rsidRDefault="00DC3B7E" w:rsidP="00DC3B7E"/>
    <w:p w14:paraId="576ABD1E" w14:textId="77777777" w:rsidR="00DC3B7E" w:rsidRPr="004F3962" w:rsidRDefault="00DC3B7E" w:rsidP="00DC3B7E">
      <w:pPr>
        <w:rPr>
          <w:rStyle w:val="Emphasis"/>
        </w:rPr>
      </w:pPr>
      <w:r w:rsidRPr="004F3962">
        <w:rPr>
          <w:rStyle w:val="Emphasis"/>
          <w:highlight w:val="yellow"/>
        </w:rPr>
        <w:t>Substantial</w:t>
      </w:r>
    </w:p>
    <w:p w14:paraId="34E61C43" w14:textId="77777777" w:rsidR="00DC3B7E" w:rsidRPr="005F7773" w:rsidRDefault="00DC3B7E" w:rsidP="00DC3B7E">
      <w:pPr>
        <w:rPr>
          <w:sz w:val="8"/>
        </w:rPr>
      </w:pPr>
      <w:r w:rsidRPr="005F7773">
        <w:rPr>
          <w:sz w:val="8"/>
        </w:rPr>
        <w:t>substantial adj</w:t>
      </w:r>
    </w:p>
    <w:p w14:paraId="7AD7138C" w14:textId="77777777" w:rsidR="00DC3B7E" w:rsidRPr="004F3962" w:rsidRDefault="00DC3B7E" w:rsidP="00DC3B7E">
      <w:pPr>
        <w:rPr>
          <w:rStyle w:val="Emphasis"/>
        </w:rPr>
      </w:pPr>
      <w:r w:rsidRPr="00AF0AE3">
        <w:rPr>
          <w:rStyle w:val="Emphasis"/>
        </w:rPr>
        <w:t xml:space="preserve">1 a : of or </w:t>
      </w:r>
      <w:r w:rsidRPr="004F3962">
        <w:rPr>
          <w:rStyle w:val="Emphasis"/>
          <w:highlight w:val="yellow"/>
        </w:rPr>
        <w:t>relating to substance</w:t>
      </w:r>
    </w:p>
    <w:p w14:paraId="2815E091" w14:textId="77777777" w:rsidR="00DC3B7E" w:rsidRPr="005F7773" w:rsidRDefault="00DC3B7E" w:rsidP="00DC3B7E">
      <w:pPr>
        <w:rPr>
          <w:rStyle w:val="StyleUnderline"/>
        </w:rPr>
      </w:pPr>
      <w:r w:rsidRPr="00AF0AE3">
        <w:rPr>
          <w:rStyle w:val="StyleUnderline"/>
        </w:rPr>
        <w:t xml:space="preserve">b : </w:t>
      </w:r>
      <w:r w:rsidRPr="005F7773">
        <w:rPr>
          <w:rStyle w:val="StyleUnderline"/>
          <w:highlight w:val="yellow"/>
        </w:rPr>
        <w:t>not illusory</w:t>
      </w:r>
    </w:p>
    <w:p w14:paraId="6A54D425" w14:textId="77777777" w:rsidR="00DC3B7E" w:rsidRPr="005F7773" w:rsidRDefault="00DC3B7E" w:rsidP="00DC3B7E">
      <w:pPr>
        <w:rPr>
          <w:sz w:val="8"/>
        </w:rPr>
      </w:pPr>
      <w:r w:rsidRPr="005F7773">
        <w:rPr>
          <w:sz w:val="8"/>
        </w:rPr>
        <w:t>: having merit [failed to raise a constitutional claim]</w:t>
      </w:r>
    </w:p>
    <w:p w14:paraId="535B757E" w14:textId="77777777" w:rsidR="00DC3B7E" w:rsidRPr="005F7773" w:rsidRDefault="00DC3B7E" w:rsidP="00DC3B7E">
      <w:pPr>
        <w:rPr>
          <w:sz w:val="8"/>
        </w:rPr>
      </w:pPr>
      <w:r w:rsidRPr="005F7773">
        <w:rPr>
          <w:sz w:val="8"/>
        </w:rPr>
        <w:t>c : having importance or significance</w:t>
      </w:r>
    </w:p>
    <w:p w14:paraId="76B74BBF" w14:textId="77777777" w:rsidR="00DC3B7E" w:rsidRPr="005F7773" w:rsidRDefault="00DC3B7E" w:rsidP="00DC3B7E">
      <w:pPr>
        <w:rPr>
          <w:sz w:val="8"/>
        </w:rPr>
      </w:pPr>
      <w:r w:rsidRPr="005F7773">
        <w:rPr>
          <w:sz w:val="8"/>
        </w:rPr>
        <w:t>:</w:t>
      </w:r>
      <w:r w:rsidRPr="005F7773">
        <w:rPr>
          <w:rStyle w:val="Emphasis"/>
        </w:rPr>
        <w:t xml:space="preserve"> </w:t>
      </w:r>
      <w:r w:rsidRPr="005F7773">
        <w:rPr>
          <w:rStyle w:val="Emphasis"/>
          <w:highlight w:val="yellow"/>
        </w:rPr>
        <w:t>material</w:t>
      </w:r>
      <w:r w:rsidRPr="005F7773">
        <w:rPr>
          <w:sz w:val="8"/>
        </w:rPr>
        <w:t xml:space="preserve"> [a step had not been taken toward commission of the crime "W. R. LaFave and A. W. Scott, Jr."]</w:t>
      </w:r>
    </w:p>
    <w:p w14:paraId="70E1CA95" w14:textId="77777777" w:rsidR="00DC3B7E" w:rsidRPr="004F3962" w:rsidRDefault="00DC3B7E" w:rsidP="00DC3B7E">
      <w:pPr>
        <w:rPr>
          <w:rStyle w:val="Emphasis"/>
        </w:rPr>
      </w:pPr>
      <w:r w:rsidRPr="005F7773">
        <w:rPr>
          <w:sz w:val="8"/>
        </w:rPr>
        <w:t>2 : considerable in quantity</w:t>
      </w:r>
    </w:p>
    <w:p w14:paraId="21259B0F" w14:textId="77777777" w:rsidR="00DC3B7E" w:rsidRPr="005F7773" w:rsidRDefault="00DC3B7E" w:rsidP="00DC3B7E">
      <w:pPr>
        <w:rPr>
          <w:sz w:val="8"/>
        </w:rPr>
      </w:pPr>
      <w:r w:rsidRPr="005F7773">
        <w:rPr>
          <w:sz w:val="8"/>
        </w:rPr>
        <w:t>: significantly great [would be a abuse of the provisions of this chapter "U.S. Code"] compare de minimis</w:t>
      </w:r>
    </w:p>
    <w:p w14:paraId="3ABA5BB3" w14:textId="77777777" w:rsidR="00DC3B7E" w:rsidRPr="005F7773" w:rsidRDefault="00DC3B7E" w:rsidP="00DC3B7E">
      <w:pPr>
        <w:rPr>
          <w:sz w:val="8"/>
        </w:rPr>
      </w:pPr>
      <w:r w:rsidRPr="005F7773">
        <w:rPr>
          <w:sz w:val="8"/>
        </w:rPr>
        <w:t>sub·stan·ti·al·i·ty [-stan-chē-a-lə-tē]</w:t>
      </w:r>
    </w:p>
    <w:p w14:paraId="1A5CC649" w14:textId="77777777" w:rsidR="00DC3B7E" w:rsidRPr="005F7773" w:rsidRDefault="00DC3B7E" w:rsidP="00DC3B7E">
      <w:pPr>
        <w:rPr>
          <w:sz w:val="8"/>
        </w:rPr>
      </w:pPr>
      <w:r w:rsidRPr="005F7773">
        <w:rPr>
          <w:sz w:val="8"/>
        </w:rPr>
        <w:t>n</w:t>
      </w:r>
    </w:p>
    <w:p w14:paraId="742F9357" w14:textId="77777777" w:rsidR="00DC3B7E" w:rsidRDefault="00DC3B7E" w:rsidP="00DC3B7E">
      <w:pPr>
        <w:rPr>
          <w:sz w:val="8"/>
        </w:rPr>
      </w:pPr>
      <w:r w:rsidRPr="005F7773">
        <w:rPr>
          <w:sz w:val="8"/>
        </w:rPr>
        <w:t>sub·stan·tial·ly adv</w:t>
      </w:r>
    </w:p>
    <w:p w14:paraId="603472FB" w14:textId="77777777" w:rsidR="00DC3B7E" w:rsidRPr="005F7773" w:rsidRDefault="00DC3B7E" w:rsidP="00DC3B7E"/>
    <w:p w14:paraId="572BE31F" w14:textId="77777777" w:rsidR="00DC3B7E" w:rsidRPr="00705C76" w:rsidRDefault="00DC3B7E" w:rsidP="00DC3B7E">
      <w:pPr>
        <w:pStyle w:val="Heading4"/>
      </w:pPr>
      <w:r w:rsidRPr="00705C76">
        <w:t>Collective bargaining rights are governed by laws, regs, and judicial decisions</w:t>
      </w:r>
    </w:p>
    <w:p w14:paraId="49B4F13B" w14:textId="77777777" w:rsidR="00DC3B7E" w:rsidRPr="00705C76" w:rsidRDefault="00DC3B7E" w:rsidP="00DC3B7E">
      <w:pPr>
        <w:rPr>
          <w:rStyle w:val="Style13ptBold"/>
        </w:rPr>
      </w:pPr>
      <w:r w:rsidRPr="00705C76">
        <w:rPr>
          <w:rStyle w:val="Style13ptBold"/>
        </w:rPr>
        <w:t xml:space="preserve">LII No Date – </w:t>
      </w:r>
      <w:r w:rsidRPr="00705C76">
        <w:t>LII’s work, through Cornell Law School, brings legal domain expertise together and also create original content meant to explain and clarify the law, like Wex, our Supreme Court Bulletin Previews, and the case summaries in our Gender Justice Collection.</w:t>
      </w:r>
    </w:p>
    <w:p w14:paraId="3D973D86" w14:textId="77777777" w:rsidR="00DC3B7E" w:rsidRPr="00705C76" w:rsidRDefault="00DC3B7E" w:rsidP="00DC3B7E">
      <w:r w:rsidRPr="00705C76">
        <w:t xml:space="preserve">(Legal Information Institute, “collective bargaining,” No Date, Cornell Law School, </w:t>
      </w:r>
      <w:hyperlink r:id="rId6" w:history="1">
        <w:r w:rsidRPr="00705C76">
          <w:rPr>
            <w:rStyle w:val="Hyperlink"/>
          </w:rPr>
          <w:t>https://www.law.cornell.edu/wex/collective_bargaining</w:t>
        </w:r>
      </w:hyperlink>
      <w:r w:rsidRPr="00705C76">
        <w:t>, accessed 07/20/2025)</w:t>
      </w:r>
    </w:p>
    <w:p w14:paraId="6E201664" w14:textId="77777777" w:rsidR="00DC3B7E" w:rsidRPr="00705C76" w:rsidRDefault="00DC3B7E" w:rsidP="00DC3B7E"/>
    <w:p w14:paraId="6007FCED" w14:textId="77777777" w:rsidR="00DC3B7E" w:rsidRPr="00705C76" w:rsidRDefault="00DC3B7E" w:rsidP="00DC3B7E">
      <w:pPr>
        <w:rPr>
          <w:sz w:val="16"/>
        </w:rPr>
      </w:pPr>
      <w:r w:rsidRPr="00705C76">
        <w:rPr>
          <w:rStyle w:val="StyleUnderline"/>
          <w:highlight w:val="yellow"/>
        </w:rPr>
        <w:t>Collective bargaining is the </w:t>
      </w:r>
      <w:hyperlink r:id="rId7" w:anchor=":~:text=(a)%20%22Negotiation%22%20means,who%20thereby%20becomes%20its%20holder." w:history="1">
        <w:r w:rsidRPr="00705C76">
          <w:rPr>
            <w:rStyle w:val="Emphasis"/>
            <w:highlight w:val="yellow"/>
          </w:rPr>
          <w:t>negotiation</w:t>
        </w:r>
      </w:hyperlink>
      <w:r w:rsidRPr="00705C76">
        <w:rPr>
          <w:rStyle w:val="Emphasis"/>
          <w:highlight w:val="yellow"/>
        </w:rPr>
        <w:t> process</w:t>
      </w:r>
      <w:r w:rsidRPr="00705C76">
        <w:rPr>
          <w:rStyle w:val="StyleUnderline"/>
        </w:rPr>
        <w:t xml:space="preserve"> </w:t>
      </w:r>
      <w:r w:rsidRPr="00705C76">
        <w:rPr>
          <w:rStyle w:val="StyleUnderline"/>
          <w:highlight w:val="yellow"/>
        </w:rPr>
        <w:t>between an </w:t>
      </w:r>
      <w:hyperlink r:id="rId8" w:history="1">
        <w:r w:rsidRPr="00705C76">
          <w:rPr>
            <w:rStyle w:val="StyleUnderline"/>
            <w:highlight w:val="yellow"/>
          </w:rPr>
          <w:t>employer</w:t>
        </w:r>
      </w:hyperlink>
      <w:r w:rsidRPr="00705C76">
        <w:rPr>
          <w:rStyle w:val="StyleUnderline"/>
          <w:highlight w:val="yellow"/>
        </w:rPr>
        <w:t> and a </w:t>
      </w:r>
      <w:hyperlink r:id="rId9" w:history="1">
        <w:r w:rsidRPr="00705C76">
          <w:rPr>
            <w:rStyle w:val="StyleUnderline"/>
            <w:highlight w:val="yellow"/>
          </w:rPr>
          <w:t>union</w:t>
        </w:r>
      </w:hyperlink>
      <w:r w:rsidRPr="00705C76">
        <w:rPr>
          <w:sz w:val="16"/>
        </w:rPr>
        <w:t xml:space="preserve"> comprised of workers </w:t>
      </w:r>
      <w:r w:rsidRPr="00705C76">
        <w:rPr>
          <w:rStyle w:val="Emphasis"/>
          <w:highlight w:val="yellow"/>
        </w:rPr>
        <w:t>to create an </w:t>
      </w:r>
      <w:hyperlink r:id="rId10" w:anchor=":~:text=It%20is%20a%20meeting%20of,made%20through%20offer%20and%20acceptance." w:history="1">
        <w:r w:rsidRPr="00705C76">
          <w:rPr>
            <w:rStyle w:val="Emphasis"/>
            <w:highlight w:val="yellow"/>
          </w:rPr>
          <w:t>agreement</w:t>
        </w:r>
      </w:hyperlink>
      <w:r w:rsidRPr="00705C76">
        <w:rPr>
          <w:sz w:val="16"/>
        </w:rPr>
        <w:t> that will govern the </w:t>
      </w:r>
      <w:hyperlink r:id="rId11" w:history="1">
        <w:r w:rsidRPr="00705C76">
          <w:rPr>
            <w:rStyle w:val="Hyperlink"/>
          </w:rPr>
          <w:t>terms</w:t>
        </w:r>
      </w:hyperlink>
      <w:r w:rsidRPr="00705C76">
        <w:rPr>
          <w:sz w:val="16"/>
        </w:rPr>
        <w:t> and </w:t>
      </w:r>
      <w:hyperlink r:id="rId12" w:history="1">
        <w:r w:rsidRPr="00705C76">
          <w:rPr>
            <w:rStyle w:val="Hyperlink"/>
          </w:rPr>
          <w:t>conditions</w:t>
        </w:r>
      </w:hyperlink>
      <w:r w:rsidRPr="00705C76">
        <w:rPr>
          <w:sz w:val="16"/>
        </w:rPr>
        <w:t> of the workers' employment.</w:t>
      </w:r>
    </w:p>
    <w:p w14:paraId="2D7F0104" w14:textId="77777777" w:rsidR="00DC3B7E" w:rsidRDefault="00DC3B7E" w:rsidP="00DC3B7E">
      <w:pPr>
        <w:rPr>
          <w:rStyle w:val="Emphasis"/>
        </w:rPr>
      </w:pPr>
      <w:r w:rsidRPr="00705C76">
        <w:rPr>
          <w:sz w:val="16"/>
        </w:rPr>
        <w:t>The result of collective bargaining procedures is a </w:t>
      </w:r>
      <w:hyperlink r:id="rId13" w:anchor=":~:text=Collective%20bargaining%20agreement%20means%20an,a%20contract%20for%20health%20benefits." w:history="1">
        <w:r w:rsidRPr="00705C76">
          <w:rPr>
            <w:rStyle w:val="Hyperlink"/>
          </w:rPr>
          <w:t>collective agreement</w:t>
        </w:r>
      </w:hyperlink>
      <w:r w:rsidRPr="00705C76">
        <w:rPr>
          <w:sz w:val="16"/>
        </w:rPr>
        <w:t xml:space="preserve">.  </w:t>
      </w:r>
      <w:r w:rsidRPr="00705C76">
        <w:rPr>
          <w:rStyle w:val="StyleUnderline"/>
          <w:highlight w:val="yellow"/>
        </w:rPr>
        <w:t>Collective bargaining is governed by </w:t>
      </w:r>
      <w:hyperlink r:id="rId14" w:history="1">
        <w:r w:rsidRPr="00705C76">
          <w:rPr>
            <w:rStyle w:val="Emphasis"/>
            <w:highlight w:val="yellow"/>
          </w:rPr>
          <w:t>federal</w:t>
        </w:r>
      </w:hyperlink>
      <w:r w:rsidRPr="00705C76">
        <w:rPr>
          <w:rStyle w:val="Emphasis"/>
          <w:highlight w:val="yellow"/>
        </w:rPr>
        <w:t> and </w:t>
      </w:r>
      <w:hyperlink r:id="rId15" w:history="1">
        <w:r w:rsidRPr="00705C76">
          <w:rPr>
            <w:rStyle w:val="Emphasis"/>
            <w:highlight w:val="yellow"/>
          </w:rPr>
          <w:t>state</w:t>
        </w:r>
      </w:hyperlink>
      <w:r w:rsidRPr="00705C76">
        <w:rPr>
          <w:rStyle w:val="Emphasis"/>
          <w:highlight w:val="yellow"/>
        </w:rPr>
        <w:t> statutory laws, </w:t>
      </w:r>
      <w:hyperlink r:id="rId16" w:anchor=":~:text=A%20government%20body%20authorized%20to,possible%20in%20a%20legislative%20setting." w:history="1">
        <w:r w:rsidRPr="00705C76">
          <w:rPr>
            <w:rStyle w:val="Emphasis"/>
            <w:highlight w:val="yellow"/>
          </w:rPr>
          <w:t>administrative agency</w:t>
        </w:r>
      </w:hyperlink>
      <w:r w:rsidRPr="00705C76">
        <w:rPr>
          <w:rStyle w:val="Emphasis"/>
          <w:highlight w:val="yellow"/>
        </w:rPr>
        <w:t> </w:t>
      </w:r>
      <w:hyperlink r:id="rId17" w:history="1">
        <w:r w:rsidRPr="00705C76">
          <w:rPr>
            <w:rStyle w:val="Emphasis"/>
            <w:highlight w:val="yellow"/>
          </w:rPr>
          <w:t>regulations</w:t>
        </w:r>
      </w:hyperlink>
      <w:r w:rsidRPr="00705C76">
        <w:rPr>
          <w:rStyle w:val="Emphasis"/>
          <w:highlight w:val="yellow"/>
        </w:rPr>
        <w:t>, and </w:t>
      </w:r>
      <w:hyperlink r:id="rId18" w:history="1">
        <w:r w:rsidRPr="00705C76">
          <w:rPr>
            <w:rStyle w:val="Emphasis"/>
            <w:highlight w:val="yellow"/>
          </w:rPr>
          <w:t>judicial</w:t>
        </w:r>
      </w:hyperlink>
      <w:r w:rsidRPr="00705C76">
        <w:rPr>
          <w:rStyle w:val="Emphasis"/>
          <w:highlight w:val="yellow"/>
        </w:rPr>
        <w:t> decisions.</w:t>
      </w:r>
      <w:r w:rsidRPr="00705C76">
        <w:rPr>
          <w:rStyle w:val="Emphasis"/>
        </w:rPr>
        <w:t> </w:t>
      </w:r>
    </w:p>
    <w:p w14:paraId="7C56C606" w14:textId="77777777" w:rsidR="00DC3B7E" w:rsidRPr="005A24F6" w:rsidRDefault="00DC3B7E" w:rsidP="00DC3B7E">
      <w:pPr>
        <w:rPr>
          <w:b/>
          <w:iCs/>
          <w:u w:val="single"/>
          <w:bdr w:val="single" w:sz="18" w:space="0" w:color="auto"/>
        </w:rPr>
      </w:pPr>
    </w:p>
    <w:p w14:paraId="27F7D0A3" w14:textId="77777777" w:rsidR="00DC3B7E" w:rsidRPr="00BD2CA7" w:rsidRDefault="00DC3B7E" w:rsidP="00DC3B7E">
      <w:pPr>
        <w:pStyle w:val="Heading4"/>
      </w:pPr>
      <w:r w:rsidRPr="00BD2CA7">
        <w:t xml:space="preserve">Tying the aff’s advocacy to the </w:t>
      </w:r>
      <w:r w:rsidRPr="00BD2CA7">
        <w:rPr>
          <w:u w:val="single"/>
        </w:rPr>
        <w:t>actor</w:t>
      </w:r>
      <w:r w:rsidRPr="00BD2CA7">
        <w:t xml:space="preserve"> and </w:t>
      </w:r>
      <w:r w:rsidRPr="00BD2CA7">
        <w:rPr>
          <w:u w:val="single"/>
        </w:rPr>
        <w:t>mechanism</w:t>
      </w:r>
      <w:r w:rsidRPr="00BD2CA7">
        <w:t xml:space="preserve"> of the resolution is a </w:t>
      </w:r>
      <w:r>
        <w:t>pre-req</w:t>
      </w:r>
      <w:r w:rsidRPr="00BD2CA7">
        <w:t xml:space="preserve"> for neg engagement because </w:t>
      </w:r>
      <w:r w:rsidRPr="00210A49">
        <w:rPr>
          <w:u w:val="single"/>
        </w:rPr>
        <w:t>how</w:t>
      </w:r>
      <w:r>
        <w:t xml:space="preserve"> a problem is solved is much more </w:t>
      </w:r>
      <w:r w:rsidRPr="00210A49">
        <w:rPr>
          <w:u w:val="single"/>
        </w:rPr>
        <w:t>contestable</w:t>
      </w:r>
      <w:r>
        <w:t xml:space="preserve"> than the existence of the problem itself.</w:t>
      </w:r>
      <w:r w:rsidRPr="00BD2CA7">
        <w:t xml:space="preserve"> </w:t>
      </w:r>
    </w:p>
    <w:p w14:paraId="690BCBD0" w14:textId="77777777" w:rsidR="00DC3B7E" w:rsidRPr="00BD2CA7" w:rsidRDefault="00DC3B7E" w:rsidP="00DC3B7E">
      <w:pPr>
        <w:pStyle w:val="Heading4"/>
      </w:pPr>
      <w:r w:rsidRPr="00BD2CA7">
        <w:t xml:space="preserve">Two impacts: </w:t>
      </w:r>
    </w:p>
    <w:p w14:paraId="0496D929" w14:textId="77777777" w:rsidR="00DC3B7E" w:rsidRPr="00BD2CA7" w:rsidRDefault="00DC3B7E" w:rsidP="00DC3B7E">
      <w:pPr>
        <w:pStyle w:val="Heading4"/>
      </w:pPr>
      <w:r>
        <w:t xml:space="preserve">1. </w:t>
      </w:r>
      <w:r w:rsidRPr="00413B29">
        <w:rPr>
          <w:u w:val="single"/>
        </w:rPr>
        <w:t>Clash</w:t>
      </w:r>
      <w:r>
        <w:t>-</w:t>
      </w:r>
      <w:r w:rsidRPr="00BD2CA7">
        <w:t xml:space="preserve"> the </w:t>
      </w:r>
      <w:r w:rsidRPr="00BD2CA7">
        <w:rPr>
          <w:u w:val="single"/>
        </w:rPr>
        <w:t>predictability</w:t>
      </w:r>
      <w:r>
        <w:t xml:space="preserve"> and </w:t>
      </w:r>
      <w:r w:rsidRPr="00413B29">
        <w:rPr>
          <w:u w:val="single"/>
        </w:rPr>
        <w:t>rigorous preparation</w:t>
      </w:r>
      <w:r w:rsidRPr="00BD2CA7">
        <w:t xml:space="preserve"> enabled by a </w:t>
      </w:r>
      <w:r w:rsidRPr="00BD2CA7">
        <w:rPr>
          <w:u w:val="single"/>
        </w:rPr>
        <w:t>clear stasis point</w:t>
      </w:r>
      <w:r w:rsidRPr="00BD2CA7">
        <w:t xml:space="preserve"> </w:t>
      </w:r>
      <w:r>
        <w:t xml:space="preserve">ensures </w:t>
      </w:r>
      <w:r w:rsidRPr="00413B29">
        <w:rPr>
          <w:u w:val="single"/>
        </w:rPr>
        <w:t>well-prepared opponents</w:t>
      </w:r>
      <w:r>
        <w:t xml:space="preserve"> and</w:t>
      </w:r>
      <w:r w:rsidRPr="00BD2CA7">
        <w:t xml:space="preserve"> differentiates debate from other activities</w:t>
      </w:r>
      <w:r>
        <w:t>-</w:t>
      </w:r>
      <w:r w:rsidRPr="00BD2CA7">
        <w:t xml:space="preserve"> switching between two sides of a balanced topic </w:t>
      </w:r>
      <w:r w:rsidRPr="00BD2CA7">
        <w:rPr>
          <w:u w:val="single"/>
        </w:rPr>
        <w:t>deconstructs personal bias</w:t>
      </w:r>
      <w:r w:rsidRPr="00BD2CA7">
        <w:t xml:space="preserve"> and </w:t>
      </w:r>
      <w:r>
        <w:t xml:space="preserve">enables </w:t>
      </w:r>
      <w:r w:rsidRPr="00BD2CA7">
        <w:rPr>
          <w:u w:val="single"/>
        </w:rPr>
        <w:t>third- and fourth-level</w:t>
      </w:r>
      <w:r w:rsidRPr="00BD2CA7">
        <w:t xml:space="preserve"> </w:t>
      </w:r>
      <w:r>
        <w:t>planning</w:t>
      </w:r>
      <w:r w:rsidRPr="00BD2CA7">
        <w:t xml:space="preserve"> that builds </w:t>
      </w:r>
      <w:r w:rsidRPr="00BD2CA7">
        <w:rPr>
          <w:u w:val="single"/>
        </w:rPr>
        <w:t>skills</w:t>
      </w:r>
      <w:r w:rsidRPr="00BD2CA7">
        <w:t xml:space="preserve"> that translate to real-world organizing success.</w:t>
      </w:r>
    </w:p>
    <w:p w14:paraId="2A15B145" w14:textId="77777777" w:rsidR="00DC3B7E" w:rsidRDefault="00DC3B7E" w:rsidP="00DC3B7E">
      <w:r>
        <w:t xml:space="preserve">2. </w:t>
      </w:r>
      <w:r w:rsidRPr="00BD2CA7">
        <w:rPr>
          <w:u w:val="single"/>
        </w:rPr>
        <w:t>Truth testing</w:t>
      </w:r>
      <w:r>
        <w:t xml:space="preserve">- </w:t>
      </w:r>
      <w:r w:rsidRPr="00413B29">
        <w:rPr>
          <w:u w:val="single"/>
        </w:rPr>
        <w:t>rigorously</w:t>
      </w:r>
      <w:r>
        <w:t xml:space="preserve"> testing an idea is the only way to evaluate its </w:t>
      </w:r>
      <w:r w:rsidRPr="00413B29">
        <w:rPr>
          <w:u w:val="single"/>
        </w:rPr>
        <w:t>efficacy</w:t>
      </w:r>
      <w:r>
        <w:t xml:space="preserve">. </w:t>
      </w:r>
      <w:r w:rsidRPr="00413B29">
        <w:rPr>
          <w:u w:val="single"/>
        </w:rPr>
        <w:t>Informed decision-making</w:t>
      </w:r>
      <w:r>
        <w:t xml:space="preserve"> is a </w:t>
      </w:r>
      <w:r w:rsidRPr="00413B29">
        <w:rPr>
          <w:u w:val="single"/>
        </w:rPr>
        <w:t>pre-req</w:t>
      </w:r>
      <w:r>
        <w:t xml:space="preserve"> to voting aff- you can’t know if an idea is good if it hasn’t been </w:t>
      </w:r>
      <w:r w:rsidRPr="00413B29">
        <w:rPr>
          <w:u w:val="single"/>
        </w:rPr>
        <w:t>thoroughly vetted</w:t>
      </w:r>
      <w:r>
        <w:t xml:space="preserve"> by a prepared party- vote neg on </w:t>
      </w:r>
      <w:r w:rsidRPr="00413B29">
        <w:rPr>
          <w:u w:val="single"/>
        </w:rPr>
        <w:t>presumption</w:t>
      </w:r>
      <w:bookmarkEnd w:id="0"/>
      <w:r>
        <w:t>.</w:t>
      </w:r>
    </w:p>
    <w:p w14:paraId="1D3E6076" w14:textId="77777777" w:rsidR="00DC3B7E" w:rsidRDefault="00DC3B7E" w:rsidP="00DC3B7E"/>
    <w:p w14:paraId="7D0751C6" w14:textId="77777777" w:rsidR="00DC3B7E" w:rsidRDefault="00DC3B7E" w:rsidP="00DC3B7E"/>
    <w:p w14:paraId="1CD92100" w14:textId="77777777" w:rsidR="00DC3B7E" w:rsidRDefault="00DC3B7E" w:rsidP="00DC3B7E">
      <w:pPr>
        <w:pStyle w:val="Heading3"/>
      </w:pPr>
      <w:r>
        <w:t>1NC – Empire</w:t>
      </w:r>
    </w:p>
    <w:p w14:paraId="50D3D172" w14:textId="77777777" w:rsidR="00DC3B7E" w:rsidRPr="003D13A3" w:rsidRDefault="00DC3B7E" w:rsidP="00DC3B7E">
      <w:pPr>
        <w:pStyle w:val="Heading4"/>
      </w:pPr>
      <w:r>
        <w:t xml:space="preserve">The aff’s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6916D116" w14:textId="77777777" w:rsidR="00DC3B7E" w:rsidRDefault="00DC3B7E" w:rsidP="00DC3B7E">
      <w:pPr>
        <w:rPr>
          <w:rStyle w:val="Style13ptBold"/>
          <w:b w:val="0"/>
          <w:bCs w:val="0"/>
          <w:sz w:val="24"/>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29-45 footnote 5 inserted in brackets: []</w:t>
      </w:r>
      <w:r w:rsidRPr="00B44136">
        <w:rPr>
          <w:rStyle w:val="Style13ptBold"/>
          <w:sz w:val="24"/>
          <w:szCs w:val="24"/>
        </w:rPr>
        <w:t>)</w:t>
      </w:r>
    </w:p>
    <w:p w14:paraId="2B602E8E" w14:textId="77777777" w:rsidR="00DC3B7E" w:rsidRPr="00D425ED" w:rsidRDefault="00DC3B7E" w:rsidP="00DC3B7E">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selfand-other-determination, given its emergence in the context of imperial and racialized processes of enfranchisement.5 [My point is not that every claim of popular sovereignty since the turn of the century fits this form, but that early twentieth-century white </w:t>
      </w:r>
      <w:r w:rsidRPr="00F06120">
        <w:rPr>
          <w:rStyle w:val="Emphasis"/>
          <w:highlight w:val="yellow"/>
        </w:rPr>
        <w:t>worker</w:t>
      </w:r>
      <w:r w:rsidRPr="00227B23">
        <w:rPr>
          <w:rStyle w:val="Emphasis"/>
        </w:rPr>
        <w:t xml:space="preserve">s’ </w:t>
      </w:r>
      <w:r w:rsidRPr="00F06120">
        <w:rPr>
          <w:rStyle w:val="Emphasis"/>
          <w:highlight w:val="yellow"/>
        </w:rPr>
        <w:t xml:space="preserve">enfranchisement </w:t>
      </w:r>
      <w:r w:rsidRPr="008071A1">
        <w:rPr>
          <w:rStyle w:val="Emphasis"/>
        </w:rPr>
        <w:t xml:space="preserve">was </w:t>
      </w:r>
      <w:r w:rsidRPr="00F06120">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F06120">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F06120">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F06120">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F06120">
        <w:rPr>
          <w:b/>
          <w:bCs/>
          <w:highlight w:val="yellow"/>
          <w:u w:val="single"/>
        </w:rPr>
        <w:t>when</w:t>
      </w:r>
      <w:r w:rsidRPr="00D425ED">
        <w:rPr>
          <w:u w:val="single"/>
        </w:rPr>
        <w:t xml:space="preserve"> peoples in </w:t>
      </w:r>
      <w:r w:rsidRPr="00F06120">
        <w:rPr>
          <w:rStyle w:val="Emphasis"/>
          <w:highlight w:val="yellow"/>
        </w:rPr>
        <w:t>wealthy countries</w:t>
      </w:r>
      <w:r w:rsidRPr="00F06120">
        <w:rPr>
          <w:highlight w:val="yellow"/>
          <w:u w:val="single"/>
        </w:rPr>
        <w:t xml:space="preserve"> are </w:t>
      </w:r>
      <w:r w:rsidRPr="00F06120">
        <w:rPr>
          <w:b/>
          <w:bCs/>
          <w:highlight w:val="yellow"/>
          <w:u w:val="single"/>
        </w:rPr>
        <w:t>losing</w:t>
      </w:r>
      <w:r w:rsidRPr="00D5483E">
        <w:rPr>
          <w:u w:val="single"/>
        </w:rPr>
        <w:t xml:space="preserve"> their </w:t>
      </w:r>
      <w:r w:rsidRPr="00F06120">
        <w:rPr>
          <w:rStyle w:val="Emphasis"/>
          <w:highlight w:val="yellow"/>
        </w:rPr>
        <w:t>imperial entitlements</w:t>
      </w:r>
      <w:r w:rsidRPr="00D425ED">
        <w:rPr>
          <w:rStyle w:val="Emphasis"/>
        </w:rPr>
        <w:t>.</w:t>
      </w:r>
    </w:p>
    <w:p w14:paraId="23E6D734" w14:textId="77777777" w:rsidR="00DC3B7E" w:rsidRPr="00E34A6A" w:rsidRDefault="00DC3B7E" w:rsidP="00DC3B7E">
      <w:pPr>
        <w:ind w:firstLine="720"/>
        <w:rPr>
          <w:sz w:val="14"/>
        </w:rPr>
      </w:pPr>
      <w:r w:rsidRPr="00E34A6A">
        <w:rPr>
          <w:sz w:val="14"/>
        </w:rPr>
        <w:t>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Saidiya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69DAA2A8" w14:textId="77777777" w:rsidR="00DC3B7E" w:rsidRPr="00E34A6A" w:rsidRDefault="00DC3B7E" w:rsidP="00DC3B7E">
      <w:pPr>
        <w:rPr>
          <w:sz w:val="14"/>
        </w:rPr>
      </w:pPr>
      <w:r w:rsidRPr="00E34A6A">
        <w:rPr>
          <w:sz w:val="14"/>
        </w:rPr>
        <w:t>1.1 Popular Sovereignty, Self-Determination, and Empire</w:t>
      </w:r>
    </w:p>
    <w:p w14:paraId="039EECCA" w14:textId="77777777" w:rsidR="00DC3B7E" w:rsidRPr="00E34A6A" w:rsidRDefault="00DC3B7E" w:rsidP="00DC3B7E">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02EEA820" w14:textId="77777777" w:rsidR="00DC3B7E" w:rsidRPr="00D425ED" w:rsidRDefault="00DC3B7E" w:rsidP="00DC3B7E">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F06120">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F06120">
        <w:rPr>
          <w:rStyle w:val="Emphasis"/>
          <w:highlight w:val="yellow"/>
        </w:rPr>
        <w:t>sustenance</w:t>
      </w:r>
      <w:r w:rsidRPr="00D425ED">
        <w:rPr>
          <w:u w:val="single"/>
        </w:rPr>
        <w:t xml:space="preserve"> continue to </w:t>
      </w:r>
      <w:r w:rsidRPr="00F06120">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F06120">
        <w:rPr>
          <w:rStyle w:val="Emphasis"/>
          <w:highlight w:val="yellow"/>
        </w:rPr>
        <w:t>imperial organization of the globe.</w:t>
      </w:r>
    </w:p>
    <w:p w14:paraId="18B48395" w14:textId="77777777" w:rsidR="00DC3B7E" w:rsidRPr="00E34A6A" w:rsidRDefault="00DC3B7E" w:rsidP="00DC3B7E">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F06120">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F06120">
        <w:rPr>
          <w:highlight w:val="yellow"/>
          <w:u w:val="single"/>
        </w:rPr>
        <w:t>that emerged</w:t>
      </w:r>
      <w:r w:rsidRPr="00E34A6A">
        <w:rPr>
          <w:sz w:val="14"/>
        </w:rPr>
        <w:t xml:space="preserve"> out of Jefferson’s “empire of liberty” </w:t>
      </w:r>
      <w:r w:rsidRPr="008071A1">
        <w:rPr>
          <w:u w:val="single"/>
        </w:rPr>
        <w:t xml:space="preserve">were </w:t>
      </w:r>
      <w:r w:rsidRPr="00F06120">
        <w:rPr>
          <w:b/>
          <w:bCs/>
          <w:highlight w:val="yellow"/>
          <w:u w:val="single"/>
        </w:rPr>
        <w:t>shaped</w:t>
      </w:r>
      <w:r w:rsidRPr="00F06120">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F06120">
        <w:rPr>
          <w:rStyle w:val="Emphasis"/>
          <w:highlight w:val="yellow"/>
        </w:rPr>
        <w:t>slavery</w:t>
      </w:r>
      <w:r w:rsidRPr="00F06120">
        <w:rPr>
          <w:highlight w:val="yellow"/>
          <w:u w:val="single"/>
        </w:rPr>
        <w:t xml:space="preserve"> and </w:t>
      </w:r>
      <w:r w:rsidRPr="00F06120">
        <w:rPr>
          <w:rStyle w:val="Emphasis"/>
          <w:highlight w:val="yellow"/>
        </w:rPr>
        <w:t>empire</w:t>
      </w:r>
      <w:r w:rsidRPr="00E34A6A">
        <w:rPr>
          <w:sz w:val="14"/>
        </w:rPr>
        <w:t xml:space="preserve">.13 These </w:t>
      </w:r>
      <w:r w:rsidRPr="00F06120">
        <w:rPr>
          <w:rStyle w:val="Emphasis"/>
          <w:highlight w:val="yellow"/>
        </w:rPr>
        <w:t>engagements</w:t>
      </w:r>
      <w:r w:rsidRPr="00F06120">
        <w:rPr>
          <w:highlight w:val="yellow"/>
          <w:u w:val="single"/>
        </w:rPr>
        <w:t xml:space="preserve"> with</w:t>
      </w:r>
      <w:r w:rsidRPr="00D425ED">
        <w:rPr>
          <w:u w:val="single"/>
        </w:rPr>
        <w:t xml:space="preserve"> texts, </w:t>
      </w:r>
      <w:r w:rsidRPr="00F06120">
        <w:rPr>
          <w:rStyle w:val="Emphasis"/>
          <w:szCs w:val="26"/>
          <w:highlight w:val="yellow"/>
        </w:rPr>
        <w:t>legal documents</w:t>
      </w:r>
      <w:r w:rsidRPr="00F06120">
        <w:rPr>
          <w:sz w:val="26"/>
          <w:szCs w:val="26"/>
          <w:highlight w:val="yellow"/>
          <w:u w:val="single"/>
        </w:rPr>
        <w:t xml:space="preserve">, and </w:t>
      </w:r>
      <w:r w:rsidRPr="00F06120">
        <w:rPr>
          <w:rStyle w:val="Emphasis"/>
          <w:szCs w:val="26"/>
          <w:highlight w:val="yellow"/>
        </w:rPr>
        <w:t>policy</w:t>
      </w:r>
      <w:r w:rsidRPr="00967D0A">
        <w:rPr>
          <w:sz w:val="26"/>
          <w:szCs w:val="26"/>
          <w:u w:val="single"/>
        </w:rPr>
        <w:t xml:space="preserve">, however, still </w:t>
      </w:r>
      <w:r w:rsidRPr="00F06120">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F06120">
        <w:rPr>
          <w:highlight w:val="yellow"/>
          <w:u w:val="single"/>
        </w:rPr>
        <w:t xml:space="preserve"> </w:t>
      </w:r>
      <w:r w:rsidRPr="00F06120">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6028A832" w14:textId="77777777" w:rsidR="00DC3B7E" w:rsidRPr="00D425ED" w:rsidRDefault="00DC3B7E" w:rsidP="00DC3B7E">
      <w:pPr>
        <w:rPr>
          <w:u w:val="single"/>
        </w:rPr>
      </w:pPr>
      <w:r w:rsidRPr="00E34A6A">
        <w:rPr>
          <w:sz w:val="14"/>
        </w:rPr>
        <w:tab/>
        <w:t xml:space="preserve">In this reconstruction, </w:t>
      </w:r>
      <w:r w:rsidRPr="00D425ED">
        <w:rPr>
          <w:u w:val="single"/>
        </w:rPr>
        <w:t xml:space="preserve">I single out the role of </w:t>
      </w:r>
      <w:r w:rsidRPr="00F06120">
        <w:rPr>
          <w:rStyle w:val="Emphasis"/>
          <w:highlight w:val="yellow"/>
        </w:rPr>
        <w:t>affective attachments</w:t>
      </w:r>
      <w:r w:rsidRPr="00D425ED">
        <w:rPr>
          <w:u w:val="single"/>
        </w:rPr>
        <w:t xml:space="preserve"> in </w:t>
      </w:r>
      <w:r w:rsidRPr="00F06120">
        <w:rPr>
          <w:b/>
          <w:bCs/>
          <w:highlight w:val="yellow"/>
          <w:u w:val="single"/>
        </w:rPr>
        <w:t>facilitating</w:t>
      </w:r>
      <w:r w:rsidRPr="00F06120">
        <w:rPr>
          <w:highlight w:val="yellow"/>
          <w:u w:val="single"/>
        </w:rPr>
        <w:t xml:space="preserve"> the </w:t>
      </w:r>
      <w:r w:rsidRPr="00F06120">
        <w:rPr>
          <w:rStyle w:val="Emphasis"/>
          <w:highlight w:val="yellow"/>
        </w:rPr>
        <w:t>embrace</w:t>
      </w:r>
      <w:r w:rsidRPr="00F06120">
        <w:rPr>
          <w:highlight w:val="yellow"/>
          <w:u w:val="single"/>
        </w:rPr>
        <w:t xml:space="preserve"> by the</w:t>
      </w:r>
      <w:r w:rsidRPr="00E34A6A">
        <w:rPr>
          <w:sz w:val="14"/>
        </w:rPr>
        <w:t xml:space="preserve"> white </w:t>
      </w:r>
      <w:r w:rsidRPr="00F06120">
        <w:rPr>
          <w:rStyle w:val="Emphasis"/>
          <w:highlight w:val="yellow"/>
        </w:rPr>
        <w:t>working-class</w:t>
      </w:r>
      <w:r w:rsidRPr="00F06120">
        <w:rPr>
          <w:highlight w:val="yellow"/>
          <w:u w:val="single"/>
        </w:rPr>
        <w:t xml:space="preserve"> of</w:t>
      </w:r>
      <w:r w:rsidRPr="00967D0A">
        <w:rPr>
          <w:u w:val="single"/>
        </w:rPr>
        <w:t xml:space="preserve"> </w:t>
      </w:r>
      <w:r w:rsidRPr="00E34A6A">
        <w:rPr>
          <w:rStyle w:val="Emphasis"/>
        </w:rPr>
        <w:t xml:space="preserve">narratives of </w:t>
      </w:r>
      <w:r w:rsidRPr="00F06120">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F06120">
        <w:rPr>
          <w:rStyle w:val="Emphasis"/>
          <w:highlight w:val="yellow"/>
        </w:rPr>
        <w:t xml:space="preserve">capitalism offered </w:t>
      </w:r>
      <w:r w:rsidRPr="00FA6829">
        <w:rPr>
          <w:rStyle w:val="Emphasis"/>
        </w:rPr>
        <w:t xml:space="preserve">moderate </w:t>
      </w:r>
      <w:r w:rsidRPr="00F06120">
        <w:rPr>
          <w:rStyle w:val="Emphasis"/>
          <w:highlight w:val="yellow"/>
        </w:rPr>
        <w:t>concessions</w:t>
      </w:r>
      <w:r w:rsidRPr="00F06120">
        <w:rPr>
          <w:highlight w:val="yellow"/>
          <w:u w:val="single"/>
        </w:rPr>
        <w:t xml:space="preserve"> to </w:t>
      </w:r>
      <w:r w:rsidRPr="00F06120">
        <w:rPr>
          <w:b/>
          <w:bCs/>
          <w:highlight w:val="yellow"/>
          <w:u w:val="single"/>
        </w:rPr>
        <w:t>white</w:t>
      </w:r>
      <w:r w:rsidRPr="00F06120">
        <w:rPr>
          <w:highlight w:val="yellow"/>
          <w:u w:val="single"/>
        </w:rPr>
        <w:t xml:space="preserve"> </w:t>
      </w:r>
      <w:r w:rsidRPr="00FA6829">
        <w:rPr>
          <w:b/>
          <w:bCs/>
          <w:u w:val="single"/>
        </w:rPr>
        <w:t xml:space="preserve">waged </w:t>
      </w:r>
      <w:r w:rsidRPr="00F06120">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F06120">
        <w:rPr>
          <w:rStyle w:val="Emphasis"/>
          <w:highlight w:val="yellow"/>
        </w:rPr>
        <w:t>struggles for enfranchisement</w:t>
      </w:r>
      <w:r w:rsidRPr="00F06120">
        <w:rPr>
          <w:highlight w:val="yellow"/>
          <w:u w:val="single"/>
        </w:rPr>
        <w:t xml:space="preserve"> </w:t>
      </w:r>
      <w:r w:rsidRPr="00F06120">
        <w:rPr>
          <w:b/>
          <w:bCs/>
          <w:highlight w:val="yellow"/>
          <w:u w:val="single"/>
        </w:rPr>
        <w:t>relied on</w:t>
      </w:r>
      <w:r w:rsidRPr="00F06120">
        <w:rPr>
          <w:highlight w:val="yellow"/>
          <w:u w:val="single"/>
        </w:rPr>
        <w:t xml:space="preserve"> </w:t>
      </w:r>
      <w:r w:rsidRPr="00C4615B">
        <w:rPr>
          <w:rStyle w:val="Emphasis"/>
        </w:rPr>
        <w:t>transnational networks</w:t>
      </w:r>
      <w:r w:rsidRPr="00C4615B">
        <w:rPr>
          <w:u w:val="single"/>
        </w:rPr>
        <w:t xml:space="preserve"> and </w:t>
      </w:r>
      <w:r w:rsidRPr="00F06120">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F06120">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12C9786F" w14:textId="77777777" w:rsidR="00DC3B7E" w:rsidRPr="00E34A6A" w:rsidRDefault="00DC3B7E" w:rsidP="00DC3B7E">
      <w:pPr>
        <w:rPr>
          <w:sz w:val="14"/>
        </w:rPr>
      </w:pPr>
      <w:r w:rsidRPr="00E34A6A">
        <w:rPr>
          <w:sz w:val="14"/>
        </w:rPr>
        <w:t>1.2 Du Bois, Democratic Despotism, and Labor Politics</w:t>
      </w:r>
    </w:p>
    <w:p w14:paraId="561DEDE0" w14:textId="77777777" w:rsidR="00DC3B7E" w:rsidRPr="00D425ED" w:rsidRDefault="00DC3B7E" w:rsidP="00DC3B7E">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particular </w:t>
      </w:r>
      <w:r w:rsidRPr="00D5483E">
        <w:rPr>
          <w:rStyle w:val="Emphasis"/>
        </w:rPr>
        <w:t>affective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553B8304" w14:textId="77777777" w:rsidR="00DC3B7E" w:rsidRPr="00E34A6A" w:rsidRDefault="00DC3B7E" w:rsidP="00DC3B7E">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671E05B8" w14:textId="77777777" w:rsidR="00DC3B7E" w:rsidRPr="00E34A6A" w:rsidRDefault="00DC3B7E" w:rsidP="00DC3B7E">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ultra stubborn fail to see that democracy in determining income is the next inevitable step to Democracy in political power.20</w:t>
      </w:r>
    </w:p>
    <w:p w14:paraId="05CE58D0" w14:textId="77777777" w:rsidR="00DC3B7E" w:rsidRPr="00E34A6A" w:rsidRDefault="00DC3B7E" w:rsidP="00DC3B7E">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‘ch**ks and n*****s.’ </w:t>
      </w:r>
      <w:r w:rsidRPr="00F06120">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F06120">
        <w:rPr>
          <w:rStyle w:val="Emphasis"/>
          <w:highlight w:val="yellow"/>
        </w:rPr>
        <w:t>the employing class that is exploiting</w:t>
      </w:r>
      <w:r w:rsidRPr="00D425ED">
        <w:rPr>
          <w:u w:val="single"/>
        </w:rPr>
        <w:t xml:space="preserve"> the world: </w:t>
      </w:r>
      <w:r w:rsidRPr="00F06120">
        <w:rPr>
          <w:rStyle w:val="Emphasis"/>
          <w:highlight w:val="yellow"/>
        </w:rPr>
        <w:t>it is</w:t>
      </w:r>
      <w:r w:rsidRPr="00F06476">
        <w:rPr>
          <w:rStyle w:val="Emphasis"/>
        </w:rPr>
        <w:t xml:space="preserve"> the nation</w:t>
      </w:r>
      <w:r w:rsidRPr="00D425ED">
        <w:rPr>
          <w:u w:val="single"/>
        </w:rPr>
        <w:t xml:space="preserve">; </w:t>
      </w:r>
      <w:r w:rsidRPr="00F06120">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F06120">
        <w:rPr>
          <w:rStyle w:val="Emphasis"/>
          <w:highlight w:val="yellow"/>
        </w:rPr>
        <w:t xml:space="preserve">capital and </w:t>
      </w:r>
      <w:r w:rsidRPr="00D161A0">
        <w:rPr>
          <w:rStyle w:val="Emphasis"/>
        </w:rPr>
        <w:t>labor</w:t>
      </w:r>
      <w:r w:rsidRPr="008E3D1C">
        <w:rPr>
          <w:sz w:val="14"/>
        </w:rPr>
        <w:t>.”</w:t>
      </w:r>
      <w:r w:rsidRPr="00E34A6A">
        <w:rPr>
          <w:sz w:val="14"/>
        </w:rPr>
        <w:t>21</w:t>
      </w:r>
    </w:p>
    <w:p w14:paraId="5831C56E" w14:textId="77777777" w:rsidR="00DC3B7E" w:rsidRPr="00E34A6A" w:rsidRDefault="00DC3B7E" w:rsidP="00DC3B7E">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F06120">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F06120">
        <w:rPr>
          <w:rStyle w:val="Emphasis"/>
          <w:highlight w:val="yellow"/>
        </w:rPr>
        <w:t>worldview</w:t>
      </w:r>
      <w:r w:rsidRPr="00F06120">
        <w:rPr>
          <w:highlight w:val="yellow"/>
          <w:u w:val="single"/>
        </w:rPr>
        <w:t xml:space="preserve"> that casts</w:t>
      </w:r>
      <w:r w:rsidRPr="00D425ED">
        <w:rPr>
          <w:u w:val="single"/>
        </w:rPr>
        <w:t xml:space="preserve"> that-which-is-</w:t>
      </w:r>
      <w:r w:rsidRPr="00F06120">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F06120">
        <w:rPr>
          <w:rStyle w:val="Emphasis"/>
          <w:highlight w:val="yellow"/>
        </w:rPr>
        <w:t>resources</w:t>
      </w:r>
      <w:r w:rsidRPr="00D425ED">
        <w:rPr>
          <w:u w:val="single"/>
        </w:rPr>
        <w:t xml:space="preserve">) </w:t>
      </w:r>
      <w:r w:rsidRPr="00F06120">
        <w:rPr>
          <w:highlight w:val="yellow"/>
          <w:u w:val="single"/>
        </w:rPr>
        <w:t>as</w:t>
      </w:r>
      <w:r w:rsidRPr="00D425ED">
        <w:rPr>
          <w:u w:val="single"/>
        </w:rPr>
        <w:t xml:space="preserve"> personal </w:t>
      </w:r>
      <w:r w:rsidRPr="00F06120">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F06120">
        <w:rPr>
          <w:rStyle w:val="Emphasis"/>
          <w:highlight w:val="yellow"/>
        </w:rPr>
        <w:t>ambitions for violently extracted resources</w:t>
      </w:r>
      <w:r w:rsidRPr="00F06120">
        <w:rPr>
          <w:highlight w:val="yellow"/>
          <w:u w:val="single"/>
        </w:rPr>
        <w:t xml:space="preserve"> </w:t>
      </w:r>
      <w:r w:rsidRPr="00F06120">
        <w:rPr>
          <w:b/>
          <w:bCs/>
          <w:highlight w:val="yellow"/>
          <w:u w:val="single"/>
        </w:rPr>
        <w:t>infuse</w:t>
      </w:r>
      <w:r w:rsidRPr="00D425ED">
        <w:rPr>
          <w:u w:val="single"/>
        </w:rPr>
        <w:t xml:space="preserve"> the </w:t>
      </w:r>
      <w:r w:rsidRPr="00C4615B">
        <w:rPr>
          <w:rStyle w:val="Emphasis"/>
        </w:rPr>
        <w:t xml:space="preserve">ties of </w:t>
      </w:r>
      <w:r w:rsidRPr="00F06120">
        <w:rPr>
          <w:rStyle w:val="Emphasis"/>
          <w:highlight w:val="yellow"/>
        </w:rPr>
        <w:t xml:space="preserve">solidarity among </w:t>
      </w:r>
      <w:r w:rsidRPr="00C4615B">
        <w:rPr>
          <w:rStyle w:val="Emphasis"/>
        </w:rPr>
        <w:t xml:space="preserve">citizens in </w:t>
      </w:r>
      <w:r w:rsidRPr="00F06120">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086FEAB3" w14:textId="77777777" w:rsidR="00DC3B7E" w:rsidRPr="00E34A6A" w:rsidRDefault="00DC3B7E" w:rsidP="00DC3B7E">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F06120">
        <w:rPr>
          <w:rStyle w:val="Emphasis"/>
          <w:highlight w:val="yellow"/>
        </w:rPr>
        <w:t>that holds western polities</w:t>
      </w:r>
      <w:r w:rsidRPr="00F06120">
        <w:rPr>
          <w:highlight w:val="yellow"/>
          <w:u w:val="single"/>
        </w:rPr>
        <w:t xml:space="preserve"> together</w:t>
      </w:r>
      <w:r w:rsidRPr="00E34A6A">
        <w:rPr>
          <w:sz w:val="14"/>
        </w:rPr>
        <w:t xml:space="preserve">. </w:t>
      </w:r>
      <w:r w:rsidRPr="00AE61C2">
        <w:rPr>
          <w:u w:val="single"/>
        </w:rPr>
        <w:t>These polities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488B916B" w14:textId="77777777" w:rsidR="00DC3B7E" w:rsidRPr="00E34A6A" w:rsidRDefault="00DC3B7E" w:rsidP="00DC3B7E">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F06120">
        <w:rPr>
          <w:rStyle w:val="Emphasis"/>
          <w:highlight w:val="yellow"/>
        </w:rPr>
        <w:t>American goals</w:t>
      </w:r>
      <w:r w:rsidRPr="00F06120">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F06120">
        <w:rPr>
          <w:rStyle w:val="Emphasis"/>
          <w:highlight w:val="yellow"/>
        </w:rPr>
        <w:t>acquiring</w:t>
      </w:r>
      <w:r w:rsidRPr="00F06120">
        <w:rPr>
          <w:highlight w:val="yellow"/>
          <w:u w:val="single"/>
        </w:rPr>
        <w:t xml:space="preserve"> “</w:t>
      </w:r>
      <w:r w:rsidRPr="00F06120">
        <w:rPr>
          <w:rStyle w:val="Emphasis"/>
          <w:highlight w:val="yellow"/>
        </w:rPr>
        <w:t>the most powerful</w:t>
      </w:r>
      <w:r w:rsidRPr="00AE61C2">
        <w:rPr>
          <w:rStyle w:val="Emphasis"/>
        </w:rPr>
        <w:t xml:space="preserve"> motor </w:t>
      </w:r>
      <w:r w:rsidRPr="00F06120">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F06120">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F06120">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F06120">
        <w:rPr>
          <w:highlight w:val="yellow"/>
          <w:u w:val="single"/>
        </w:rPr>
        <w:t xml:space="preserve">a </w:t>
      </w:r>
      <w:r w:rsidRPr="00F06120">
        <w:rPr>
          <w:b/>
          <w:bCs/>
          <w:highlight w:val="yellow"/>
          <w:u w:val="single"/>
        </w:rPr>
        <w:t>focus</w:t>
      </w:r>
      <w:r w:rsidRPr="00F06120">
        <w:rPr>
          <w:highlight w:val="yellow"/>
          <w:u w:val="single"/>
        </w:rPr>
        <w:t xml:space="preserve"> on “</w:t>
      </w:r>
      <w:r w:rsidRPr="00F06120">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2D569F26" w14:textId="77777777" w:rsidR="00DC3B7E" w:rsidRPr="00E34A6A" w:rsidRDefault="00DC3B7E" w:rsidP="00DC3B7E">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F06120">
        <w:rPr>
          <w:b/>
          <w:bCs/>
          <w:highlight w:val="yellow"/>
          <w:u w:val="single"/>
        </w:rPr>
        <w:t>tightly connected</w:t>
      </w:r>
      <w:r w:rsidRPr="00F06120">
        <w:rPr>
          <w:highlight w:val="yellow"/>
          <w:u w:val="single"/>
        </w:rPr>
        <w:t xml:space="preserve"> to</w:t>
      </w:r>
      <w:r w:rsidRPr="00E34A6A">
        <w:rPr>
          <w:sz w:val="14"/>
        </w:rPr>
        <w:t xml:space="preserve"> the transformation of </w:t>
      </w:r>
      <w:r w:rsidRPr="00765921">
        <w:rPr>
          <w:rStyle w:val="Emphasis"/>
        </w:rPr>
        <w:t xml:space="preserve">discourses of </w:t>
      </w:r>
      <w:r w:rsidRPr="00F06120">
        <w:rPr>
          <w:rStyle w:val="Emphasis"/>
          <w:highlight w:val="yellow"/>
        </w:rPr>
        <w:t>labor enfranchisement</w:t>
      </w:r>
      <w:r w:rsidRPr="00E34A6A">
        <w:rPr>
          <w:sz w:val="14"/>
        </w:rPr>
        <w:t xml:space="preserve"> in the late nineteenth century. In contrast to an earlier focus on producerism and cooperativism that identified wage labor as inherently exploitative, new </w:t>
      </w:r>
      <w:r w:rsidRPr="00C4615B">
        <w:rPr>
          <w:rStyle w:val="Emphasis"/>
        </w:rPr>
        <w:t xml:space="preserve">labor narratives highlighted </w:t>
      </w:r>
      <w:r w:rsidRPr="00F06120">
        <w:rPr>
          <w:rStyle w:val="Emphasis"/>
          <w:highlight w:val="yellow"/>
        </w:rPr>
        <w:t>that wage work was not</w:t>
      </w:r>
      <w:r w:rsidRPr="00C4615B">
        <w:rPr>
          <w:rStyle w:val="Emphasis"/>
        </w:rPr>
        <w:t xml:space="preserve"> </w:t>
      </w:r>
      <w:r w:rsidRPr="00D5483E">
        <w:rPr>
          <w:rStyle w:val="Emphasis"/>
        </w:rPr>
        <w:t xml:space="preserve">essentially </w:t>
      </w:r>
      <w:r w:rsidRPr="00F06120">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F06120">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F06120">
        <w:rPr>
          <w:rStyle w:val="Emphasis"/>
          <w:szCs w:val="26"/>
          <w:highlight w:val="yellow"/>
        </w:rPr>
        <w:t xml:space="preserve">to extract more </w:t>
      </w:r>
      <w:r w:rsidRPr="00E16D0B">
        <w:rPr>
          <w:rStyle w:val="Emphasis"/>
          <w:szCs w:val="26"/>
        </w:rPr>
        <w:t>resources</w:t>
      </w:r>
      <w:r w:rsidRPr="00E16D0B">
        <w:rPr>
          <w:rStyle w:val="Emphasis"/>
        </w:rPr>
        <w:t xml:space="preserve"> </w:t>
      </w:r>
      <w:r w:rsidRPr="00F06120">
        <w:rPr>
          <w:rStyle w:val="Emphasis"/>
          <w:highlight w:val="yellow"/>
        </w:rPr>
        <w:t>while leaving the</w:t>
      </w:r>
      <w:r w:rsidRPr="00AE61C2">
        <w:rPr>
          <w:rStyle w:val="Emphasis"/>
        </w:rPr>
        <w:t xml:space="preserve"> existing </w:t>
      </w:r>
      <w:r w:rsidRPr="00F06120">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6F243025" w14:textId="77777777" w:rsidR="00DC3B7E" w:rsidRPr="00E34A6A" w:rsidRDefault="00DC3B7E" w:rsidP="00DC3B7E">
      <w:pPr>
        <w:ind w:firstLine="720"/>
        <w:rPr>
          <w:sz w:val="14"/>
        </w:rPr>
      </w:pPr>
      <w:r w:rsidRPr="00F06120">
        <w:rPr>
          <w:rStyle w:val="Emphasis"/>
          <w:highlight w:val="yellow"/>
        </w:rPr>
        <w:t>Wages</w:t>
      </w:r>
      <w:r w:rsidRPr="00F06120">
        <w:rPr>
          <w:highlight w:val="yellow"/>
          <w:u w:val="single"/>
        </w:rPr>
        <w:t xml:space="preserve"> </w:t>
      </w:r>
      <w:r w:rsidRPr="00F43769">
        <w:rPr>
          <w:u w:val="single"/>
        </w:rPr>
        <w:t>were</w:t>
      </w:r>
      <w:r w:rsidRPr="00E34A6A">
        <w:rPr>
          <w:sz w:val="14"/>
        </w:rPr>
        <w:t xml:space="preserve"> no longer the badge of slavery they represented within producerist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F06120">
        <w:rPr>
          <w:b/>
          <w:bCs/>
          <w:highlight w:val="yellow"/>
          <w:u w:val="single"/>
        </w:rPr>
        <w:t>lift the American worker beyond</w:t>
      </w:r>
      <w:r w:rsidRPr="00F06120">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F06120">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5A57F63F" w14:textId="77777777" w:rsidR="00DC3B7E" w:rsidRPr="00E34A6A" w:rsidRDefault="00DC3B7E" w:rsidP="00DC3B7E">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F06120">
        <w:rPr>
          <w:rStyle w:val="Emphasis"/>
          <w:highlight w:val="yellow"/>
        </w:rPr>
        <w:t>the desire to achieve the American Standard of Living</w:t>
      </w:r>
      <w:r w:rsidRPr="00F06120">
        <w:rPr>
          <w:highlight w:val="yellow"/>
          <w:u w:val="single"/>
        </w:rPr>
        <w:t xml:space="preserve"> </w:t>
      </w:r>
      <w:r w:rsidRPr="00013525">
        <w:rPr>
          <w:u w:val="single"/>
        </w:rPr>
        <w:t>that</w:t>
      </w:r>
      <w:r w:rsidRPr="00D5483E">
        <w:rPr>
          <w:u w:val="single"/>
        </w:rPr>
        <w:t xml:space="preserve"> </w:t>
      </w:r>
      <w:r w:rsidRPr="00F06120">
        <w:rPr>
          <w:b/>
          <w:bCs/>
          <w:highlight w:val="yellow"/>
          <w:u w:val="single"/>
        </w:rPr>
        <w:t>fueled demands for enfranchisement</w:t>
      </w:r>
      <w:r w:rsidRPr="00F06120">
        <w:rPr>
          <w:highlight w:val="yellow"/>
          <w:u w:val="single"/>
        </w:rPr>
        <w:t xml:space="preserve"> by</w:t>
      </w:r>
      <w:r w:rsidRPr="00AE61C2">
        <w:rPr>
          <w:u w:val="single"/>
        </w:rPr>
        <w:t xml:space="preserve"> </w:t>
      </w:r>
      <w:r w:rsidRPr="00AE61C2">
        <w:rPr>
          <w:rStyle w:val="Emphasis"/>
        </w:rPr>
        <w:t xml:space="preserve">white </w:t>
      </w:r>
      <w:r w:rsidRPr="00F06120">
        <w:rPr>
          <w:rStyle w:val="Emphasis"/>
          <w:highlight w:val="yellow"/>
        </w:rPr>
        <w:t>workers</w:t>
      </w:r>
      <w:r w:rsidRPr="00AE61C2">
        <w:rPr>
          <w:u w:val="single"/>
        </w:rPr>
        <w:t xml:space="preserve"> </w:t>
      </w:r>
      <w:r w:rsidRPr="00F06120">
        <w:rPr>
          <w:rStyle w:val="Emphasis"/>
          <w:highlight w:val="yellow"/>
        </w:rPr>
        <w:t>depended on</w:t>
      </w:r>
      <w:r w:rsidRPr="00AE61C2">
        <w:rPr>
          <w:rStyle w:val="Emphasis"/>
        </w:rPr>
        <w:t xml:space="preserve"> the </w:t>
      </w:r>
      <w:r w:rsidRPr="00F06120">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7B8EC3FF" w14:textId="77777777" w:rsidR="00DC3B7E" w:rsidRPr="00E34A6A" w:rsidRDefault="00DC3B7E" w:rsidP="00DC3B7E">
      <w:pPr>
        <w:rPr>
          <w:sz w:val="14"/>
        </w:rPr>
      </w:pPr>
      <w:r w:rsidRPr="00E34A6A">
        <w:rPr>
          <w:sz w:val="14"/>
        </w:rPr>
        <w:t xml:space="preserve">1.3 Self-and-Other-Determination </w:t>
      </w:r>
    </w:p>
    <w:p w14:paraId="2F020A2B" w14:textId="77777777" w:rsidR="00DC3B7E" w:rsidRPr="00E34A6A" w:rsidRDefault="00DC3B7E" w:rsidP="00DC3B7E">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F06120">
        <w:rPr>
          <w:rStyle w:val="Emphasis"/>
          <w:highlight w:val="yellow"/>
        </w:rPr>
        <w:t>this claim to mastery</w:t>
      </w:r>
      <w:r w:rsidRPr="00E34A6A">
        <w:rPr>
          <w:sz w:val="14"/>
        </w:rPr>
        <w:t xml:space="preserve">, according to which a polity asserts its right to rule others, </w:t>
      </w:r>
      <w:r w:rsidRPr="00F06120">
        <w:rPr>
          <w:highlight w:val="yellow"/>
          <w:u w:val="single"/>
        </w:rPr>
        <w:t xml:space="preserve">depends </w:t>
      </w:r>
      <w:r w:rsidRPr="00765921">
        <w:rPr>
          <w:u w:val="single"/>
        </w:rPr>
        <w:t xml:space="preserve">centrally </w:t>
      </w:r>
      <w:r w:rsidRPr="00F06120">
        <w:rPr>
          <w:highlight w:val="yellow"/>
          <w:u w:val="single"/>
        </w:rPr>
        <w:t xml:space="preserve">on </w:t>
      </w:r>
      <w:r w:rsidRPr="00E34A6A">
        <w:rPr>
          <w:u w:val="single"/>
        </w:rPr>
        <w:t xml:space="preserve">claims of </w:t>
      </w:r>
      <w:r w:rsidRPr="00F06120">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7C4CE943" w14:textId="77777777" w:rsidR="00DC3B7E" w:rsidRPr="00E34A6A" w:rsidRDefault="00DC3B7E" w:rsidP="00DC3B7E">
      <w:pPr>
        <w:rPr>
          <w:sz w:val="14"/>
        </w:rPr>
      </w:pPr>
      <w:r w:rsidRPr="00F06120">
        <w:rPr>
          <w:highlight w:val="yellow"/>
          <w:u w:val="single"/>
        </w:rPr>
        <w:t>The</w:t>
      </w:r>
      <w:r w:rsidRPr="00E34A6A">
        <w:rPr>
          <w:sz w:val="14"/>
        </w:rPr>
        <w:t xml:space="preserve"> dark </w:t>
      </w:r>
      <w:r w:rsidRPr="007C41B5">
        <w:rPr>
          <w:u w:val="single"/>
        </w:rPr>
        <w:t xml:space="preserve">and vast </w:t>
      </w:r>
      <w:r w:rsidRPr="00F06120">
        <w:rPr>
          <w:highlight w:val="yellow"/>
          <w:u w:val="single"/>
        </w:rPr>
        <w:t xml:space="preserve">sea of </w:t>
      </w:r>
      <w:r w:rsidRPr="00F06120">
        <w:rPr>
          <w:rStyle w:val="Emphasis"/>
          <w:highlight w:val="yellow"/>
        </w:rPr>
        <w:t>human labor</w:t>
      </w:r>
      <w:r w:rsidRPr="00F06120">
        <w:rPr>
          <w:highlight w:val="yellow"/>
          <w:u w:val="single"/>
        </w:rPr>
        <w:t xml:space="preserve"> in </w:t>
      </w:r>
      <w:r w:rsidRPr="00F06120">
        <w:rPr>
          <w:rStyle w:val="Emphasis"/>
          <w:highlight w:val="yellow"/>
        </w:rPr>
        <w:t>China</w:t>
      </w:r>
      <w:r w:rsidRPr="007C41B5">
        <w:rPr>
          <w:u w:val="single"/>
        </w:rPr>
        <w:t xml:space="preserve"> and </w:t>
      </w:r>
      <w:r w:rsidRPr="00F06120">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F06120">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2D9DA0C8" w14:textId="77777777" w:rsidR="00DC3B7E" w:rsidRPr="00E34A6A" w:rsidRDefault="00DC3B7E" w:rsidP="00DC3B7E">
      <w:pPr>
        <w:rPr>
          <w:sz w:val="14"/>
        </w:rPr>
      </w:pPr>
      <w:r w:rsidRPr="00E34A6A">
        <w:rPr>
          <w:sz w:val="14"/>
        </w:rPr>
        <w:t xml:space="preserve">These are </w:t>
      </w:r>
      <w:r w:rsidRPr="00F06120">
        <w:rPr>
          <w:highlight w:val="yellow"/>
          <w:u w:val="single"/>
        </w:rPr>
        <w:t xml:space="preserve">the </w:t>
      </w:r>
      <w:r w:rsidRPr="00F06120">
        <w:rPr>
          <w:rStyle w:val="Emphasis"/>
          <w:highlight w:val="yellow"/>
        </w:rPr>
        <w:t>subjects</w:t>
      </w:r>
      <w:r w:rsidRPr="00F06120">
        <w:rPr>
          <w:highlight w:val="yellow"/>
          <w:u w:val="single"/>
        </w:rPr>
        <w:t xml:space="preserve"> </w:t>
      </w:r>
      <w:r w:rsidRPr="00F06120">
        <w:rPr>
          <w:b/>
          <w:bCs/>
          <w:highlight w:val="yellow"/>
          <w:u w:val="single"/>
        </w:rPr>
        <w:t>who</w:t>
      </w:r>
      <w:r w:rsidRPr="00E34A6A">
        <w:rPr>
          <w:sz w:val="14"/>
        </w:rPr>
        <w:t xml:space="preserve"> </w:t>
      </w:r>
    </w:p>
    <w:p w14:paraId="132DF2CC" w14:textId="77777777" w:rsidR="00DC3B7E" w:rsidRPr="00E34A6A" w:rsidRDefault="00DC3B7E" w:rsidP="00DC3B7E">
      <w:pPr>
        <w:rPr>
          <w:sz w:val="14"/>
        </w:rPr>
      </w:pPr>
      <w:r w:rsidRPr="00F06120">
        <w:rPr>
          <w:rStyle w:val="Emphasis"/>
          <w:highlight w:val="yellow"/>
        </w:rPr>
        <w:t>spawn the</w:t>
      </w:r>
      <w:r w:rsidRPr="00EB7958">
        <w:rPr>
          <w:rStyle w:val="Emphasis"/>
        </w:rPr>
        <w:t xml:space="preserve"> world’s </w:t>
      </w:r>
      <w:r w:rsidRPr="00F06120">
        <w:rPr>
          <w:rStyle w:val="Emphasis"/>
          <w:i/>
          <w:highlight w:val="yellow"/>
        </w:rPr>
        <w:t>raw material</w:t>
      </w:r>
      <w:r w:rsidRPr="00EB7958">
        <w:rPr>
          <w:rStyle w:val="Emphasis"/>
          <w:i/>
        </w:rPr>
        <w:t xml:space="preserve"> and </w:t>
      </w:r>
      <w:r w:rsidRPr="00A1670F">
        <w:rPr>
          <w:rStyle w:val="Emphasis"/>
          <w:i/>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F06120">
        <w:rPr>
          <w:rStyle w:val="Emphasis"/>
          <w:i/>
          <w:highlight w:val="yellow"/>
        </w:rPr>
        <w:t>the</w:t>
      </w:r>
      <w:r w:rsidRPr="00E34A6A">
        <w:rPr>
          <w:rStyle w:val="Emphasis"/>
          <w:i/>
        </w:rPr>
        <w:t xml:space="preserve"> </w:t>
      </w:r>
      <w:r w:rsidRPr="00EB7958">
        <w:rPr>
          <w:rStyle w:val="Emphasis"/>
          <w:i/>
        </w:rPr>
        <w:t xml:space="preserve">resultant </w:t>
      </w:r>
      <w:r w:rsidRPr="00F06120">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F06120">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F06120">
        <w:rPr>
          <w:rStyle w:val="Emphasis"/>
          <w:highlight w:val="yellow"/>
        </w:rPr>
        <w:t>New York</w:t>
      </w:r>
      <w:r w:rsidRPr="00E34A6A">
        <w:rPr>
          <w:sz w:val="14"/>
        </w:rPr>
        <w:t xml:space="preserve"> and Rio de Janeiro.45</w:t>
      </w:r>
    </w:p>
    <w:p w14:paraId="64C8434A" w14:textId="77777777" w:rsidR="00DC3B7E" w:rsidRPr="00E34A6A" w:rsidRDefault="00DC3B7E" w:rsidP="00DC3B7E">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F06120">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F06120">
        <w:rPr>
          <w:highlight w:val="yellow"/>
          <w:u w:val="single"/>
        </w:rPr>
        <w:t xml:space="preserve">making </w:t>
      </w:r>
      <w:r w:rsidRPr="008F1733">
        <w:rPr>
          <w:u w:val="single"/>
        </w:rPr>
        <w:t>“</w:t>
      </w:r>
      <w:r w:rsidRPr="008F1733">
        <w:rPr>
          <w:rStyle w:val="Emphasis"/>
        </w:rPr>
        <w:t xml:space="preserve">the majority of </w:t>
      </w:r>
      <w:r w:rsidRPr="00F06120">
        <w:rPr>
          <w:rStyle w:val="Emphasis"/>
          <w:highlight w:val="yellow"/>
        </w:rPr>
        <w:t>the world’s laborers</w:t>
      </w:r>
      <w:r w:rsidRPr="00EB7958">
        <w:rPr>
          <w:rStyle w:val="Emphasis"/>
        </w:rPr>
        <w:t xml:space="preserve"> … </w:t>
      </w:r>
      <w:r w:rsidRPr="00F06120">
        <w:rPr>
          <w:rStyle w:val="Emphasis"/>
          <w:highlight w:val="yellow"/>
        </w:rPr>
        <w:t>the basis of</w:t>
      </w:r>
      <w:r w:rsidRPr="00EB7958">
        <w:rPr>
          <w:rStyle w:val="Emphasis"/>
        </w:rPr>
        <w:t xml:space="preserve"> a system of </w:t>
      </w:r>
      <w:r w:rsidRPr="00F06120">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F06120">
        <w:rPr>
          <w:highlight w:val="yellow"/>
          <w:u w:val="single"/>
        </w:rPr>
        <w:t xml:space="preserve">rely on </w:t>
      </w:r>
      <w:r w:rsidRPr="00F06120">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r w:rsidRPr="008F1733">
        <w:rPr>
          <w:sz w:val="14"/>
        </w:rPr>
        <w:t xml:space="preserve">, in particular, </w:t>
      </w:r>
      <w:r w:rsidRPr="008F1733">
        <w:rPr>
          <w:rStyle w:val="Emphasis"/>
        </w:rPr>
        <w:t>plays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71CA5D26" w14:textId="77777777" w:rsidR="00DC3B7E" w:rsidRPr="00E34A6A" w:rsidRDefault="00DC3B7E" w:rsidP="00DC3B7E">
      <w:pPr>
        <w:rPr>
          <w:sz w:val="14"/>
        </w:rPr>
      </w:pPr>
      <w:r w:rsidRPr="00E34A6A">
        <w:rPr>
          <w:sz w:val="14"/>
        </w:rPr>
        <w:tab/>
      </w:r>
      <w:r w:rsidRPr="00F06120">
        <w:rPr>
          <w:rStyle w:val="Emphasis"/>
          <w:highlight w:val="yellow"/>
        </w:rPr>
        <w:t>Du Bois</w:t>
      </w:r>
      <w:r w:rsidRPr="00F06120">
        <w:rPr>
          <w:highlight w:val="yellow"/>
          <w:u w:val="single"/>
        </w:rPr>
        <w:t xml:space="preserve"> </w:t>
      </w:r>
      <w:r w:rsidRPr="00F06120">
        <w:rPr>
          <w:b/>
          <w:bCs/>
          <w:highlight w:val="yellow"/>
          <w:u w:val="single"/>
        </w:rPr>
        <w:t>juxtaposes</w:t>
      </w:r>
      <w:r w:rsidRPr="00E960E1">
        <w:rPr>
          <w:u w:val="single"/>
        </w:rPr>
        <w:t xml:space="preserve"> the </w:t>
      </w:r>
      <w:r w:rsidRPr="00F06120">
        <w:rPr>
          <w:rStyle w:val="Emphasis"/>
          <w:highlight w:val="yellow"/>
        </w:rPr>
        <w:t>love of humanity</w:t>
      </w:r>
      <w:r w:rsidRPr="00F06120">
        <w:rPr>
          <w:highlight w:val="yellow"/>
          <w:u w:val="single"/>
        </w:rPr>
        <w:t xml:space="preserve"> with</w:t>
      </w:r>
      <w:r w:rsidRPr="00E960E1">
        <w:rPr>
          <w:u w:val="single"/>
        </w:rPr>
        <w:t xml:space="preserve"> the </w:t>
      </w:r>
      <w:r w:rsidRPr="00F06120">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F06120">
        <w:rPr>
          <w:rStyle w:val="Emphasis"/>
          <w:highlight w:val="yellow"/>
        </w:rPr>
        <w:t>desires</w:t>
      </w:r>
      <w:r w:rsidRPr="00F06120">
        <w:rPr>
          <w:highlight w:val="yellow"/>
          <w:u w:val="single"/>
        </w:rPr>
        <w:t xml:space="preserve"> for</w:t>
      </w:r>
      <w:r w:rsidRPr="00E34A6A">
        <w:rPr>
          <w:sz w:val="14"/>
        </w:rPr>
        <w:t xml:space="preserve"> luxurious </w:t>
      </w:r>
      <w:r w:rsidRPr="00E960E1">
        <w:rPr>
          <w:u w:val="single"/>
        </w:rPr>
        <w:t xml:space="preserve">consumption and </w:t>
      </w:r>
      <w:r w:rsidRPr="00F06120">
        <w:rPr>
          <w:rStyle w:val="Emphasis"/>
          <w:highlight w:val="yellow"/>
        </w:rPr>
        <w:t>wealth</w:t>
      </w:r>
      <w:r w:rsidRPr="00F06120">
        <w:rPr>
          <w:highlight w:val="yellow"/>
          <w:u w:val="single"/>
        </w:rPr>
        <w:t xml:space="preserve"> are </w:t>
      </w:r>
      <w:r w:rsidRPr="00F06120">
        <w:rPr>
          <w:b/>
          <w:bCs/>
          <w:highlight w:val="yellow"/>
          <w:u w:val="single"/>
        </w:rPr>
        <w:t>fulfilled</w:t>
      </w:r>
      <w:r w:rsidRPr="00F06120">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F06120">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F06120">
        <w:rPr>
          <w:rStyle w:val="Emphasis"/>
          <w:highlight w:val="yellow"/>
        </w:rPr>
        <w:t>the desire for the “American way of life”</w:t>
      </w:r>
      <w:r w:rsidRPr="00F06120">
        <w:rPr>
          <w:highlight w:val="yellow"/>
          <w:u w:val="single"/>
        </w:rPr>
        <w:t xml:space="preserve"> </w:t>
      </w:r>
      <w:r w:rsidRPr="00F06120">
        <w:rPr>
          <w:b/>
          <w:bCs/>
          <w:highlight w:val="yellow"/>
          <w:u w:val="single"/>
        </w:rPr>
        <w:t>drives</w:t>
      </w:r>
      <w:r w:rsidRPr="00E960E1">
        <w:rPr>
          <w:u w:val="single"/>
        </w:rPr>
        <w:t xml:space="preserve"> </w:t>
      </w:r>
      <w:r w:rsidRPr="00F06120">
        <w:rPr>
          <w:highlight w:val="yellow"/>
          <w:u w:val="single"/>
        </w:rPr>
        <w:t xml:space="preserve">these </w:t>
      </w:r>
      <w:r w:rsidRPr="00F06120">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F06120">
        <w:rPr>
          <w:rStyle w:val="Emphasis"/>
          <w:highlight w:val="yellow"/>
        </w:rPr>
        <w:t>racial hatred</w:t>
      </w:r>
      <w:r w:rsidRPr="00DD6487">
        <w:rPr>
          <w:u w:val="single"/>
        </w:rPr>
        <w:t xml:space="preserve"> allows for and </w:t>
      </w:r>
      <w:r w:rsidRPr="00F06120">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F06120">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F06120">
        <w:rPr>
          <w:highlight w:val="yellow"/>
          <w:u w:val="single"/>
        </w:rPr>
        <w:t>This</w:t>
      </w:r>
      <w:r w:rsidRPr="00DD6487">
        <w:rPr>
          <w:u w:val="single"/>
        </w:rPr>
        <w:t xml:space="preserve"> campaign</w:t>
      </w:r>
    </w:p>
    <w:p w14:paraId="7B6470E3" w14:textId="77777777" w:rsidR="00DC3B7E" w:rsidRPr="00E34A6A" w:rsidRDefault="00DC3B7E" w:rsidP="00DC3B7E">
      <w:pPr>
        <w:rPr>
          <w:sz w:val="14"/>
        </w:rPr>
      </w:pPr>
      <w:r w:rsidRPr="00DD6487">
        <w:rPr>
          <w:u w:val="single"/>
        </w:rPr>
        <w:t xml:space="preserve">has </w:t>
      </w:r>
      <w:r w:rsidRPr="008F1733">
        <w:rPr>
          <w:u w:val="single"/>
        </w:rPr>
        <w:t xml:space="preserve">unconsciously </w:t>
      </w:r>
      <w:r w:rsidRPr="00F06120">
        <w:rPr>
          <w:rStyle w:val="Emphasis"/>
          <w:highlight w:val="yellow"/>
        </w:rPr>
        <w:t>trained</w:t>
      </w:r>
      <w:r w:rsidRPr="00F06120">
        <w:rPr>
          <w:highlight w:val="yellow"/>
          <w:u w:val="single"/>
        </w:rPr>
        <w:t xml:space="preserve"> </w:t>
      </w:r>
      <w:r w:rsidRPr="00F06120">
        <w:rPr>
          <w:rStyle w:val="Emphasis"/>
          <w:highlight w:val="yellow"/>
        </w:rPr>
        <w:t>millions</w:t>
      </w:r>
      <w:r w:rsidRPr="00E34A6A">
        <w:rPr>
          <w:sz w:val="14"/>
        </w:rPr>
        <w:t xml:space="preserve"> of honest, modern </w:t>
      </w:r>
      <w:r w:rsidRPr="00B43990">
        <w:rPr>
          <w:sz w:val="14"/>
        </w:rPr>
        <w:t xml:space="preserve">men </w:t>
      </w:r>
      <w:r w:rsidRPr="00F06120">
        <w:rPr>
          <w:highlight w:val="yellow"/>
          <w:u w:val="single"/>
        </w:rPr>
        <w:t xml:space="preserve">into the belief that </w:t>
      </w:r>
      <w:r w:rsidRPr="00F06120">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574BBEDB" w14:textId="77777777" w:rsidR="00DC3B7E" w:rsidRPr="000E7A4B" w:rsidRDefault="00DC3B7E" w:rsidP="00DC3B7E">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0FE5C448" w14:textId="77777777" w:rsidR="00DC3B7E" w:rsidRPr="000E7A4B" w:rsidRDefault="00DC3B7E" w:rsidP="00DC3B7E">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7CA7C722" w14:textId="77777777" w:rsidR="00DC3B7E" w:rsidRPr="000E7A4B" w:rsidRDefault="00DC3B7E" w:rsidP="00DC3B7E">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4B8F6068" w14:textId="77777777" w:rsidR="00DC3B7E" w:rsidRPr="00E34A6A" w:rsidRDefault="00DC3B7E" w:rsidP="00DC3B7E">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567255C3" w14:textId="77777777" w:rsidR="00DC3B7E" w:rsidRPr="00E34A6A" w:rsidRDefault="00DC3B7E" w:rsidP="00DC3B7E">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F06120">
        <w:rPr>
          <w:rStyle w:val="Emphasis"/>
          <w:highlight w:val="yellow"/>
        </w:rPr>
        <w:t>racism is</w:t>
      </w:r>
      <w:r w:rsidRPr="00EB7958">
        <w:rPr>
          <w:rStyle w:val="Emphasis"/>
        </w:rPr>
        <w:t xml:space="preserve"> preceded</w:t>
      </w:r>
      <w:r w:rsidRPr="00EB7958">
        <w:rPr>
          <w:u w:val="single"/>
        </w:rPr>
        <w:t xml:space="preserve">, </w:t>
      </w:r>
      <w:r w:rsidRPr="00F06120">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F06120">
        <w:rPr>
          <w:highlight w:val="yellow"/>
          <w:u w:val="single"/>
        </w:rPr>
        <w:t xml:space="preserve">by </w:t>
      </w:r>
      <w:r w:rsidRPr="00F06120">
        <w:rPr>
          <w:rStyle w:val="Emphasis"/>
          <w:highlight w:val="yellow"/>
        </w:rPr>
        <w:t>military and economic oppression</w:t>
      </w:r>
      <w:r w:rsidRPr="00E34A6A">
        <w:rPr>
          <w:sz w:val="14"/>
        </w:rPr>
        <w:t xml:space="preserve">. In other words, </w:t>
      </w:r>
      <w:r w:rsidRPr="00EB7958">
        <w:rPr>
          <w:u w:val="single"/>
        </w:rPr>
        <w:t xml:space="preserve">while </w:t>
      </w:r>
      <w:r w:rsidRPr="00F06120">
        <w:rPr>
          <w:rStyle w:val="Emphasis"/>
          <w:highlight w:val="yellow"/>
        </w:rPr>
        <w:t>racism</w:t>
      </w:r>
      <w:r w:rsidRPr="00F06120">
        <w:rPr>
          <w:highlight w:val="yellow"/>
          <w:u w:val="single"/>
        </w:rPr>
        <w:t xml:space="preserve"> is a disposition of the mind</w:t>
      </w:r>
      <w:r w:rsidRPr="00183D7C">
        <w:rPr>
          <w:u w:val="single"/>
        </w:rPr>
        <w:t xml:space="preserve">, it is </w:t>
      </w:r>
      <w:r w:rsidRPr="00F06120">
        <w:rPr>
          <w:rStyle w:val="Emphasis"/>
          <w:highlight w:val="yellow"/>
        </w:rPr>
        <w:t>not merely a “psychological flaw”</w:t>
      </w:r>
      <w:r w:rsidRPr="00F06120">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r w:rsidRPr="00EB7958">
        <w:rPr>
          <w:rStyle w:val="Emphasis"/>
        </w:rPr>
        <w:t>inferiorization required by economic domination</w:t>
      </w:r>
      <w:r w:rsidRPr="00E34A6A">
        <w:rPr>
          <w:sz w:val="14"/>
        </w:rPr>
        <w:t xml:space="preserve"> and appears in the potentialities and latencies of the psychoaffective life that underlie economic relations </w:t>
      </w:r>
      <w:r w:rsidRPr="00F06120">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F06120">
        <w:rPr>
          <w:rStyle w:val="Emphasis"/>
          <w:highlight w:val="yellow"/>
        </w:rPr>
        <w:t xml:space="preserve">countries </w:t>
      </w:r>
      <w:r w:rsidRPr="00AD1C51">
        <w:rPr>
          <w:rStyle w:val="Emphasis"/>
        </w:rPr>
        <w:t>that</w:t>
      </w:r>
      <w:r w:rsidRPr="00EB7958">
        <w:rPr>
          <w:rStyle w:val="Emphasis"/>
        </w:rPr>
        <w:t xml:space="preserve"> live and </w:t>
      </w:r>
      <w:r w:rsidRPr="00F06120">
        <w:rPr>
          <w:rStyle w:val="Emphasis"/>
          <w:highlight w:val="yellow"/>
        </w:rPr>
        <w:t xml:space="preserve">draw </w:t>
      </w:r>
      <w:r w:rsidRPr="00F17F50">
        <w:rPr>
          <w:rStyle w:val="Emphasis"/>
        </w:rPr>
        <w:t xml:space="preserve">their </w:t>
      </w:r>
      <w:r w:rsidRPr="00F06120">
        <w:rPr>
          <w:rStyle w:val="Emphasis"/>
          <w:highlight w:val="yellow"/>
        </w:rPr>
        <w:t xml:space="preserve">substance from peoples </w:t>
      </w:r>
      <w:r w:rsidRPr="008F1733">
        <w:rPr>
          <w:rStyle w:val="Emphasis"/>
        </w:rPr>
        <w:t xml:space="preserve">who are different to </w:t>
      </w:r>
      <w:r w:rsidRPr="00F06120">
        <w:rPr>
          <w:rStyle w:val="Emphasis"/>
          <w:highlight w:val="yellow"/>
        </w:rPr>
        <w:t>“inferiorize”</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economic process is behind inferiorization</w:t>
      </w:r>
      <w:r w:rsidRPr="008F1733">
        <w:rPr>
          <w:u w:val="single"/>
        </w:rPr>
        <w:t>, which is then “</w:t>
      </w:r>
      <w:r w:rsidRPr="008F1733">
        <w:rPr>
          <w:b/>
          <w:bCs/>
          <w:u w:val="single"/>
        </w:rPr>
        <w:t>epidermalized</w:t>
      </w:r>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r w:rsidRPr="008F1733">
        <w:rPr>
          <w:b/>
          <w:bCs/>
          <w:u w:val="single"/>
        </w:rPr>
        <w:t>psychoaffective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7B510DD3" w14:textId="77777777" w:rsidR="00DC3B7E" w:rsidRDefault="00DC3B7E" w:rsidP="00DC3B7E">
      <w:pPr>
        <w:rPr>
          <w:sz w:val="14"/>
        </w:rPr>
      </w:pPr>
      <w:r w:rsidRPr="00E34A6A">
        <w:rPr>
          <w:sz w:val="14"/>
        </w:rPr>
        <w:tab/>
      </w:r>
      <w:r w:rsidRPr="00E960E1">
        <w:rPr>
          <w:u w:val="single"/>
        </w:rPr>
        <w:t xml:space="preserve">These </w:t>
      </w:r>
      <w:r w:rsidRPr="00F06120">
        <w:rPr>
          <w:rStyle w:val="Emphasis"/>
          <w:highlight w:val="yellow"/>
        </w:rPr>
        <w:t>affective attachments</w:t>
      </w:r>
      <w:r w:rsidRPr="00E34A6A">
        <w:rPr>
          <w:sz w:val="14"/>
        </w:rPr>
        <w:t xml:space="preserve"> also contain a thwarted view of others’ emancipation. This view </w:t>
      </w:r>
      <w:r w:rsidRPr="00F06120">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F06120">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F06120">
        <w:rPr>
          <w:rStyle w:val="Emphasis"/>
          <w:highlight w:val="yellow"/>
        </w:rPr>
        <w:t>anxiety</w:t>
      </w:r>
      <w:r w:rsidRPr="00F06120">
        <w:rPr>
          <w:highlight w:val="yellow"/>
          <w:u w:val="single"/>
        </w:rPr>
        <w:t xml:space="preserve"> about </w:t>
      </w:r>
      <w:r w:rsidRPr="00F06120">
        <w:rPr>
          <w:rStyle w:val="Emphasis"/>
          <w:highlight w:val="yellow"/>
        </w:rPr>
        <w:t>the west’s military</w:t>
      </w:r>
      <w:r w:rsidRPr="00E960E1">
        <w:rPr>
          <w:u w:val="single"/>
        </w:rPr>
        <w:t xml:space="preserve"> and </w:t>
      </w:r>
      <w:r w:rsidRPr="00E960E1">
        <w:rPr>
          <w:rStyle w:val="Emphasis"/>
        </w:rPr>
        <w:t xml:space="preserve">political </w:t>
      </w:r>
      <w:r w:rsidRPr="00F06120">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F06120">
        <w:rPr>
          <w:rStyle w:val="Emphasis"/>
          <w:highlight w:val="yellow"/>
        </w:rPr>
        <w:t>laborers feel the need to fight the Chinese</w:t>
      </w:r>
      <w:r w:rsidRPr="00F06120">
        <w:rPr>
          <w:highlight w:val="yellow"/>
          <w:u w:val="single"/>
        </w:rPr>
        <w:t xml:space="preserve"> to prevent them from taking</w:t>
      </w:r>
      <w:r w:rsidRPr="00E960E1">
        <w:rPr>
          <w:u w:val="single"/>
        </w:rPr>
        <w:t xml:space="preserve"> our </w:t>
      </w:r>
      <w:r w:rsidRPr="00F06120">
        <w:rPr>
          <w:highlight w:val="yellow"/>
          <w:u w:val="single"/>
        </w:rPr>
        <w:t>bread</w:t>
      </w:r>
      <w:r w:rsidRPr="00E960E1">
        <w:rPr>
          <w:u w:val="single"/>
        </w:rPr>
        <w:t xml:space="preserve"> </w:t>
      </w:r>
      <w:r w:rsidRPr="00F06120">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F06120">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F06120">
        <w:rPr>
          <w:rStyle w:val="Emphasis"/>
          <w:highlight w:val="yellow"/>
        </w:rPr>
        <w:t>without white men throttling</w:t>
      </w:r>
      <w:r w:rsidRPr="00E34A6A">
        <w:rPr>
          <w:sz w:val="14"/>
        </w:rPr>
        <w:t xml:space="preserve"> colored men; </w:t>
      </w:r>
      <w:r w:rsidRPr="00F06120">
        <w:rPr>
          <w:rStyle w:val="Emphasis"/>
          <w:highlight w:val="yellow"/>
        </w:rPr>
        <w:t>China</w:t>
      </w:r>
      <w:r w:rsidRPr="00E960E1">
        <w:rPr>
          <w:u w:val="single"/>
        </w:rPr>
        <w:t xml:space="preserve">, India, </w:t>
      </w:r>
      <w:r w:rsidRPr="00F06120">
        <w:rPr>
          <w:highlight w:val="yellow"/>
          <w:u w:val="single"/>
        </w:rPr>
        <w:t xml:space="preserve">and </w:t>
      </w:r>
      <w:r w:rsidRPr="00F06120">
        <w:rPr>
          <w:rStyle w:val="Emphasis"/>
          <w:highlight w:val="yellow"/>
        </w:rPr>
        <w:t>Africa</w:t>
      </w:r>
      <w:r w:rsidRPr="00F06120">
        <w:rPr>
          <w:highlight w:val="yellow"/>
          <w:u w:val="single"/>
        </w:rPr>
        <w:t xml:space="preserve"> “</w:t>
      </w:r>
      <w:r w:rsidRPr="00F06120">
        <w:rPr>
          <w:rStyle w:val="Emphasis"/>
          <w:highlight w:val="yellow"/>
        </w:rPr>
        <w:t>will do to Europe what Europe has done</w:t>
      </w:r>
      <w:r w:rsidRPr="00EB7958">
        <w:rPr>
          <w:rStyle w:val="Emphasis"/>
        </w:rPr>
        <w:t xml:space="preserve"> and seeks to </w:t>
      </w:r>
      <w:r w:rsidRPr="00F06120">
        <w:rPr>
          <w:rStyle w:val="Emphasis"/>
          <w:highlight w:val="yellow"/>
        </w:rPr>
        <w:t>do to them</w:t>
      </w:r>
      <w:r w:rsidRPr="00E34A6A">
        <w:rPr>
          <w:sz w:val="14"/>
        </w:rPr>
        <w:t>.”63</w:t>
      </w:r>
    </w:p>
    <w:p w14:paraId="6F8C5EBF" w14:textId="77777777" w:rsidR="00DC3B7E" w:rsidRDefault="00DC3B7E" w:rsidP="00DC3B7E"/>
    <w:p w14:paraId="771BB268" w14:textId="77777777" w:rsidR="00DC3B7E" w:rsidRPr="00426AC9" w:rsidRDefault="00DC3B7E" w:rsidP="00DC3B7E">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7C9824B5" w14:textId="77777777" w:rsidR="00DC3B7E" w:rsidRPr="00C85F21" w:rsidRDefault="00DC3B7E" w:rsidP="00DC3B7E">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169-172)</w:t>
      </w:r>
    </w:p>
    <w:p w14:paraId="73C5275E" w14:textId="77777777" w:rsidR="00DC3B7E" w:rsidRPr="001C30C5" w:rsidRDefault="00DC3B7E" w:rsidP="00DC3B7E">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F06120">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F06120">
        <w:rPr>
          <w:highlight w:val="yellow"/>
          <w:u w:val="single"/>
        </w:rPr>
        <w:t xml:space="preserve">built upon </w:t>
      </w:r>
      <w:r w:rsidRPr="008F1733">
        <w:rPr>
          <w:rStyle w:val="Emphasis"/>
        </w:rPr>
        <w:t xml:space="preserve">relationships of </w:t>
      </w:r>
      <w:r w:rsidRPr="00F06120">
        <w:rPr>
          <w:rStyle w:val="Emphasis"/>
          <w:highlight w:val="yellow"/>
        </w:rPr>
        <w:t>transnational solidarity</w:t>
      </w:r>
      <w:r w:rsidRPr="001C30C5">
        <w:rPr>
          <w:u w:val="single"/>
        </w:rPr>
        <w:t>.</w:t>
      </w:r>
    </w:p>
    <w:p w14:paraId="6D84257A" w14:textId="77777777" w:rsidR="00DC3B7E" w:rsidRPr="001C30C5" w:rsidRDefault="00DC3B7E" w:rsidP="00DC3B7E">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F06120">
        <w:rPr>
          <w:highlight w:val="yellow"/>
          <w:u w:val="single"/>
        </w:rPr>
        <w:t>it is</w:t>
      </w:r>
      <w:r w:rsidRPr="003A36AF">
        <w:rPr>
          <w:sz w:val="12"/>
        </w:rPr>
        <w:t xml:space="preserve"> not only possible but </w:t>
      </w:r>
      <w:r w:rsidRPr="00F06120">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F06120">
        <w:rPr>
          <w:highlight w:val="yellow"/>
          <w:u w:val="single"/>
        </w:rPr>
        <w:t xml:space="preserve">to </w:t>
      </w:r>
      <w:r w:rsidRPr="00F06120">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F06120">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F06120">
        <w:rPr>
          <w:b/>
          <w:bCs/>
          <w:highlight w:val="yellow"/>
          <w:u w:val="single"/>
        </w:rPr>
        <w:t>must</w:t>
      </w:r>
      <w:r w:rsidRPr="001C30C5">
        <w:rPr>
          <w:u w:val="single"/>
        </w:rPr>
        <w:t xml:space="preserve"> instead </w:t>
      </w:r>
      <w:r w:rsidRPr="00F06120">
        <w:rPr>
          <w:highlight w:val="yellow"/>
          <w:u w:val="single"/>
        </w:rPr>
        <w:t xml:space="preserve">be </w:t>
      </w:r>
      <w:r w:rsidRPr="00F06120">
        <w:rPr>
          <w:rStyle w:val="Emphasis"/>
          <w:sz w:val="32"/>
          <w:szCs w:val="28"/>
          <w:highlight w:val="yellow"/>
        </w:rPr>
        <w:t>theorized anew</w:t>
      </w:r>
      <w:r w:rsidRPr="00F06120">
        <w:rPr>
          <w:sz w:val="28"/>
          <w:szCs w:val="28"/>
          <w:highlight w:val="yellow"/>
          <w:u w:val="single"/>
        </w:rPr>
        <w:t xml:space="preserve"> </w:t>
      </w:r>
      <w:r w:rsidRPr="00F06120">
        <w:rPr>
          <w:highlight w:val="yellow"/>
          <w:u w:val="single"/>
        </w:rPr>
        <w:t xml:space="preserve">so that it can </w:t>
      </w:r>
      <w:r w:rsidRPr="00F06120">
        <w:rPr>
          <w:rStyle w:val="Emphasis"/>
          <w:highlight w:val="yellow"/>
        </w:rPr>
        <w:t>diagnose</w:t>
      </w:r>
      <w:r w:rsidRPr="00F06120">
        <w:rPr>
          <w:highlight w:val="yellow"/>
          <w:u w:val="single"/>
        </w:rPr>
        <w:t xml:space="preserve"> and </w:t>
      </w:r>
      <w:r w:rsidRPr="00F06120">
        <w:rPr>
          <w:rStyle w:val="Emphasis"/>
          <w:highlight w:val="yellow"/>
        </w:rPr>
        <w:t>undo</w:t>
      </w:r>
      <w:r w:rsidRPr="001C30C5">
        <w:rPr>
          <w:u w:val="single"/>
        </w:rPr>
        <w:t xml:space="preserve"> its </w:t>
      </w:r>
      <w:r w:rsidRPr="00F06120">
        <w:rPr>
          <w:rStyle w:val="Emphasis"/>
          <w:highlight w:val="yellow"/>
        </w:rPr>
        <w:t>imperial entanglements.</w:t>
      </w:r>
    </w:p>
    <w:p w14:paraId="019E9B8E" w14:textId="77777777" w:rsidR="00DC3B7E" w:rsidRPr="001C30C5" w:rsidRDefault="00DC3B7E" w:rsidP="00DC3B7E">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F06120">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F06120">
        <w:rPr>
          <w:rStyle w:val="Emphasis"/>
          <w:highlight w:val="yellow"/>
        </w:rPr>
        <w:t>pronounced</w:t>
      </w:r>
      <w:r w:rsidRPr="00F06120">
        <w:rPr>
          <w:highlight w:val="yellow"/>
          <w:u w:val="single"/>
        </w:rPr>
        <w:t xml:space="preserve"> in </w:t>
      </w:r>
      <w:r w:rsidRPr="00354044">
        <w:rPr>
          <w:rStyle w:val="Emphasis"/>
        </w:rPr>
        <w:t xml:space="preserve">wealthy </w:t>
      </w:r>
      <w:r w:rsidRPr="00F06120">
        <w:rPr>
          <w:rStyle w:val="Emphasis"/>
          <w:highlight w:val="yellow"/>
        </w:rPr>
        <w:t>countries</w:t>
      </w:r>
      <w:r w:rsidRPr="001C30C5">
        <w:rPr>
          <w:u w:val="single"/>
        </w:rPr>
        <w:t xml:space="preserve">, </w:t>
      </w:r>
      <w:r w:rsidRPr="00F06120">
        <w:rPr>
          <w:highlight w:val="yellow"/>
          <w:u w:val="single"/>
        </w:rPr>
        <w:t xml:space="preserve">where </w:t>
      </w:r>
      <w:r w:rsidRPr="00F06120">
        <w:rPr>
          <w:rStyle w:val="Emphasis"/>
          <w:highlight w:val="yellow"/>
        </w:rPr>
        <w:t>progressive</w:t>
      </w:r>
      <w:r w:rsidRPr="000C2323">
        <w:rPr>
          <w:rStyle w:val="Emphasis"/>
        </w:rPr>
        <w:t xml:space="preserve"> movement</w:t>
      </w:r>
      <w:r w:rsidRPr="00F06120">
        <w:rPr>
          <w:rStyle w:val="Emphasis"/>
          <w:highlight w:val="yellow"/>
        </w:rPr>
        <w:t>s</w:t>
      </w:r>
      <w:r w:rsidRPr="00F06120">
        <w:rPr>
          <w:highlight w:val="yellow"/>
          <w:u w:val="single"/>
        </w:rPr>
        <w:t xml:space="preserve"> are</w:t>
      </w:r>
      <w:r w:rsidRPr="001C30C5">
        <w:rPr>
          <w:u w:val="single"/>
        </w:rPr>
        <w:t xml:space="preserve"> often </w:t>
      </w:r>
      <w:r w:rsidRPr="00F06120">
        <w:rPr>
          <w:rStyle w:val="Emphasis"/>
          <w:highlight w:val="yellow"/>
        </w:rPr>
        <w:t>complicit</w:t>
      </w:r>
      <w:r w:rsidRPr="00F06120">
        <w:rPr>
          <w:highlight w:val="yellow"/>
          <w:u w:val="single"/>
        </w:rPr>
        <w:t xml:space="preserve"> in </w:t>
      </w:r>
      <w:r w:rsidRPr="000C2323">
        <w:rPr>
          <w:u w:val="single"/>
        </w:rPr>
        <w:t xml:space="preserve">the </w:t>
      </w:r>
      <w:r w:rsidRPr="00F06120">
        <w:rPr>
          <w:b/>
          <w:bCs/>
          <w:highlight w:val="yellow"/>
          <w:u w:val="single"/>
        </w:rPr>
        <w:t>domination</w:t>
      </w:r>
      <w:r w:rsidRPr="00F06120">
        <w:rPr>
          <w:highlight w:val="yellow"/>
          <w:u w:val="single"/>
        </w:rPr>
        <w:t xml:space="preserve"> that </w:t>
      </w:r>
      <w:r w:rsidRPr="00F06120">
        <w:rPr>
          <w:rStyle w:val="Emphasis"/>
          <w:highlight w:val="yellow"/>
        </w:rPr>
        <w:t xml:space="preserve">enables </w:t>
      </w:r>
      <w:r w:rsidRPr="000C2323">
        <w:rPr>
          <w:rStyle w:val="Emphasis"/>
        </w:rPr>
        <w:t xml:space="preserve">the </w:t>
      </w:r>
      <w:r w:rsidRPr="00F06120">
        <w:rPr>
          <w:rStyle w:val="Emphasis"/>
          <w:highlight w:val="yellow"/>
        </w:rPr>
        <w:t>wealth</w:t>
      </w:r>
      <w:r w:rsidRPr="001C30C5">
        <w:rPr>
          <w:rStyle w:val="Emphasis"/>
        </w:rPr>
        <w:t xml:space="preserve"> that </w:t>
      </w:r>
      <w:r w:rsidRPr="00F06120">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F06120">
        <w:rPr>
          <w:highlight w:val="yellow"/>
          <w:u w:val="single"/>
        </w:rPr>
        <w:t xml:space="preserve">King </w:t>
      </w:r>
      <w:r w:rsidRPr="00F06120">
        <w:rPr>
          <w:rStyle w:val="Emphasis"/>
          <w:highlight w:val="yellow"/>
        </w:rPr>
        <w:t>urges</w:t>
      </w:r>
      <w:r w:rsidRPr="00F06120">
        <w:rPr>
          <w:highlight w:val="yellow"/>
          <w:u w:val="single"/>
        </w:rPr>
        <w:t xml:space="preserve"> the </w:t>
      </w:r>
      <w:r w:rsidRPr="00F06120">
        <w:rPr>
          <w:rStyle w:val="Emphasis"/>
          <w:highlight w:val="yellow"/>
        </w:rPr>
        <w:t>American people to collectively</w:t>
      </w:r>
      <w:r w:rsidRPr="001C30C5">
        <w:rPr>
          <w:u w:val="single"/>
        </w:rPr>
        <w:t xml:space="preserve"> condemn the ties between their government and unjust regimes and to </w:t>
      </w:r>
      <w:r w:rsidRPr="00F06120">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F06120">
        <w:rPr>
          <w:highlight w:val="yellow"/>
          <w:u w:val="single"/>
        </w:rPr>
        <w:t>of</w:t>
      </w:r>
      <w:r w:rsidRPr="003A36AF">
        <w:rPr>
          <w:sz w:val="12"/>
        </w:rPr>
        <w:t xml:space="preserve"> popular politics and notes its misguidedness by tracing the continuity of anti-democratic politics and </w:t>
      </w:r>
      <w:r w:rsidRPr="00F06120">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F06120">
        <w:rPr>
          <w:rStyle w:val="Emphasis"/>
          <w:highlight w:val="yellow"/>
        </w:rPr>
        <w:t xml:space="preserve">peoples as </w:t>
      </w:r>
      <w:r w:rsidRPr="008F1733">
        <w:rPr>
          <w:rStyle w:val="Emphasis"/>
        </w:rPr>
        <w:t>world</w:t>
      </w:r>
      <w:r w:rsidRPr="001C30C5">
        <w:rPr>
          <w:rStyle w:val="Emphasis"/>
        </w:rPr>
        <w:t xml:space="preserve"> historical </w:t>
      </w:r>
      <w:r w:rsidRPr="00F06120">
        <w:rPr>
          <w:rStyle w:val="Emphasis"/>
          <w:highlight w:val="yellow"/>
        </w:rPr>
        <w:t>actors</w:t>
      </w:r>
      <w:r w:rsidRPr="00F06120">
        <w:rPr>
          <w:highlight w:val="yellow"/>
          <w:u w:val="single"/>
        </w:rPr>
        <w:t xml:space="preserve"> whose </w:t>
      </w:r>
      <w:r w:rsidRPr="00F06120">
        <w:rPr>
          <w:rStyle w:val="Emphasis"/>
          <w:highlight w:val="yellow"/>
        </w:rPr>
        <w:t>responsibility is to stand in solidarity with others</w:t>
      </w:r>
      <w:r w:rsidRPr="001C30C5">
        <w:rPr>
          <w:u w:val="single"/>
        </w:rPr>
        <w:t xml:space="preserve">, or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3CC24F28" w14:textId="77777777" w:rsidR="00DC3B7E" w:rsidRPr="001C30C5" w:rsidRDefault="00DC3B7E" w:rsidP="00DC3B7E">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r w:rsidRPr="001C30C5">
        <w:rPr>
          <w:u w:val="single"/>
        </w:rPr>
        <w:t>Thirdworldism</w:t>
      </w:r>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056390B2" w14:textId="77777777" w:rsidR="00DC3B7E" w:rsidRPr="001C30C5" w:rsidRDefault="00DC3B7E" w:rsidP="00DC3B7E">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F06120">
        <w:rPr>
          <w:rStyle w:val="Emphasis"/>
          <w:highlight w:val="yellow"/>
        </w:rPr>
        <w:t>it demands peoples position themselves</w:t>
      </w:r>
      <w:r w:rsidRPr="00F06120">
        <w:rPr>
          <w:highlight w:val="yellow"/>
          <w:u w:val="single"/>
        </w:rPr>
        <w:t xml:space="preserve"> vis-à-vis </w:t>
      </w:r>
      <w:r w:rsidRPr="00F06120">
        <w:rPr>
          <w:rStyle w:val="Emphasis"/>
          <w:highlight w:val="yellow"/>
        </w:rPr>
        <w:t>world</w:t>
      </w:r>
      <w:r w:rsidRPr="001C30C5">
        <w:rPr>
          <w:rStyle w:val="Emphasis"/>
        </w:rPr>
        <w:t xml:space="preserve">-spanning </w:t>
      </w:r>
      <w:r w:rsidRPr="00F06120">
        <w:rPr>
          <w:rStyle w:val="Emphasis"/>
          <w:highlight w:val="yellow"/>
        </w:rPr>
        <w:t>events</w:t>
      </w:r>
      <w:r w:rsidRPr="00F06120">
        <w:rPr>
          <w:highlight w:val="yellow"/>
          <w:u w:val="single"/>
        </w:rPr>
        <w:t xml:space="preserve"> – like</w:t>
      </w:r>
      <w:r w:rsidRPr="001C30C5">
        <w:rPr>
          <w:u w:val="single"/>
        </w:rPr>
        <w:t xml:space="preserve"> </w:t>
      </w:r>
      <w:r w:rsidRPr="001C30C5">
        <w:rPr>
          <w:rStyle w:val="Emphasis"/>
        </w:rPr>
        <w:t xml:space="preserve">the </w:t>
      </w:r>
      <w:r w:rsidRPr="00F06120">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historical groundedness</w:t>
      </w:r>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F06120">
        <w:rPr>
          <w:rStyle w:val="Emphasis"/>
          <w:highlight w:val="yellow"/>
        </w:rPr>
        <w:t>a historically grounded genealogy of resistance to empire</w:t>
      </w:r>
      <w:r w:rsidRPr="00F06120">
        <w:rPr>
          <w:highlight w:val="yellow"/>
          <w:u w:val="single"/>
        </w:rPr>
        <w:t xml:space="preserve"> can </w:t>
      </w:r>
      <w:r w:rsidRPr="00F06120">
        <w:rPr>
          <w:b/>
          <w:bCs/>
          <w:highlight w:val="yellow"/>
          <w:u w:val="single"/>
        </w:rPr>
        <w:t>inform</w:t>
      </w:r>
      <w:r w:rsidRPr="001C30C5">
        <w:rPr>
          <w:u w:val="single"/>
        </w:rPr>
        <w:t xml:space="preserve"> more capacious </w:t>
      </w:r>
      <w:r w:rsidRPr="00F06120">
        <w:rPr>
          <w:rStyle w:val="Emphasis"/>
          <w:highlight w:val="yellow"/>
        </w:rPr>
        <w:t>accounts of democracy</w:t>
      </w:r>
      <w:r w:rsidRPr="00F06120">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57B2AF77" w14:textId="77777777" w:rsidR="00DC3B7E" w:rsidRDefault="00DC3B7E" w:rsidP="00DC3B7E">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F06120">
        <w:rPr>
          <w:highlight w:val="yellow"/>
          <w:u w:val="single"/>
        </w:rPr>
        <w:t>making</w:t>
      </w:r>
      <w:r w:rsidRPr="001C30C5">
        <w:rPr>
          <w:u w:val="single"/>
        </w:rPr>
        <w:t xml:space="preserve"> the realm of </w:t>
      </w:r>
      <w:r w:rsidRPr="001C30C5">
        <w:rPr>
          <w:rStyle w:val="Emphasis"/>
        </w:rPr>
        <w:t xml:space="preserve">the </w:t>
      </w:r>
      <w:r w:rsidRPr="00F06120">
        <w:rPr>
          <w:rStyle w:val="Emphasis"/>
          <w:highlight w:val="yellow"/>
        </w:rPr>
        <w:t>transnational an alternative space of popular contention</w:t>
      </w:r>
      <w:r w:rsidRPr="00F06120">
        <w:rPr>
          <w:highlight w:val="yellow"/>
          <w:u w:val="single"/>
        </w:rPr>
        <w:t xml:space="preserve">, which </w:t>
      </w:r>
      <w:r w:rsidRPr="00F06120">
        <w:rPr>
          <w:b/>
          <w:bCs/>
          <w:highlight w:val="yellow"/>
          <w:u w:val="single"/>
        </w:rPr>
        <w:t>straddles</w:t>
      </w:r>
      <w:r w:rsidRPr="00F06120">
        <w:rPr>
          <w:highlight w:val="yellow"/>
          <w:u w:val="single"/>
        </w:rPr>
        <w:t xml:space="preserve"> </w:t>
      </w:r>
      <w:r w:rsidRPr="00F06120">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7D0247E9" w14:textId="77777777" w:rsidR="00DC3B7E" w:rsidRPr="000F5314" w:rsidRDefault="00DC3B7E" w:rsidP="00DC3B7E"/>
    <w:p w14:paraId="5B8DB41F" w14:textId="77777777" w:rsidR="00DC3B7E" w:rsidRDefault="00DC3B7E" w:rsidP="00DC3B7E">
      <w:pPr>
        <w:pStyle w:val="Heading3"/>
      </w:pPr>
      <w:r>
        <w:t xml:space="preserve">1NC – Mao </w:t>
      </w:r>
    </w:p>
    <w:p w14:paraId="6643FA7A" w14:textId="77777777" w:rsidR="00DC3B7E" w:rsidRDefault="00DC3B7E" w:rsidP="00DC3B7E">
      <w:pPr>
        <w:pStyle w:val="Heading4"/>
      </w:pPr>
      <w:r>
        <w:t>Reject the Aff’s Book Worship, the focus on the academic – It leads to counter-revolution – prefer practical action</w:t>
      </w:r>
    </w:p>
    <w:p w14:paraId="58ED05C4" w14:textId="77777777" w:rsidR="00DC3B7E" w:rsidRPr="00214718" w:rsidRDefault="00DC3B7E" w:rsidP="00DC3B7E">
      <w:pPr>
        <w:rPr>
          <w:rStyle w:val="Style13ptBold"/>
        </w:rPr>
      </w:pPr>
      <w:r w:rsidRPr="00214718">
        <w:rPr>
          <w:rStyle w:val="Style13ptBold"/>
        </w:rPr>
        <w:t>Mao 30</w:t>
      </w:r>
    </w:p>
    <w:p w14:paraId="18031C2D" w14:textId="77777777" w:rsidR="00DC3B7E" w:rsidRDefault="00DC3B7E" w:rsidP="00DC3B7E">
      <w:r>
        <w:t>[Mao Tse Tung, 5-1-1930, "OPPOSE BOOK WORSHIP," No Publication, https://www.marxists.org/reference/archive/mao/selected-works/volume-6/mswv6_11.htm]</w:t>
      </w:r>
    </w:p>
    <w:p w14:paraId="4A5CBA5F" w14:textId="77777777" w:rsidR="00DC3B7E" w:rsidRPr="00A111FE" w:rsidRDefault="00DC3B7E" w:rsidP="00DC3B7E">
      <w:pPr>
        <w:rPr>
          <w:i/>
          <w:iCs/>
        </w:rPr>
      </w:pPr>
      <w:r>
        <w:rPr>
          <w:i/>
          <w:iCs/>
        </w:rPr>
        <w:t>[Edited for problematic language]</w:t>
      </w:r>
    </w:p>
    <w:p w14:paraId="6266A80D" w14:textId="77777777" w:rsidR="00DC3B7E" w:rsidRPr="00214718" w:rsidRDefault="00DC3B7E" w:rsidP="00DC3B7E">
      <w:r w:rsidRPr="005F795D">
        <w:rPr>
          <w:highlight w:val="yellow"/>
          <w:u w:val="single"/>
        </w:rPr>
        <w:t>Whatever is written in a book is right</w:t>
      </w:r>
      <w:r w:rsidRPr="00B85BBD">
        <w:rPr>
          <w:sz w:val="12"/>
        </w:rPr>
        <w:t xml:space="preserve"> — such is still the mentality of culturally backward Chinese peasants. Strangely enough, within the Communist Party there are also people who always say in a discussion, "Show me where it's written in the book." When we say that a directive of a higher organ of leadership is correct, that is not just because it comes from "a higher organ of leadership" but because its contents conform with both the objective and subjective circumstances of the struggle and meet its requirements. </w:t>
      </w:r>
      <w:r w:rsidRPr="00BD187F">
        <w:rPr>
          <w:u w:val="single"/>
        </w:rPr>
        <w:t xml:space="preserve">It </w:t>
      </w:r>
      <w:r w:rsidRPr="005F795D">
        <w:rPr>
          <w:highlight w:val="yellow"/>
          <w:u w:val="single"/>
        </w:rPr>
        <w:t>is</w:t>
      </w:r>
      <w:r w:rsidRPr="00BD187F">
        <w:rPr>
          <w:u w:val="single"/>
        </w:rPr>
        <w:t xml:space="preserve"> quite </w:t>
      </w:r>
      <w:r w:rsidRPr="005F795D">
        <w:rPr>
          <w:highlight w:val="yellow"/>
          <w:u w:val="single"/>
        </w:rPr>
        <w:t>wrong</w:t>
      </w:r>
      <w:r w:rsidRPr="00BD187F">
        <w:rPr>
          <w:u w:val="single"/>
        </w:rPr>
        <w:t xml:space="preserve"> to take a formalistic attitude and </w:t>
      </w:r>
      <w:r>
        <w:rPr>
          <w:u w:val="single"/>
        </w:rPr>
        <w:t>[ignorant</w:t>
      </w:r>
      <w:r w:rsidRPr="00BD187F">
        <w:rPr>
          <w:u w:val="single"/>
        </w:rPr>
        <w:t>ly</w:t>
      </w:r>
      <w:r>
        <w:rPr>
          <w:u w:val="single"/>
        </w:rPr>
        <w:t>]</w:t>
      </w:r>
      <w:r w:rsidRPr="00BD187F">
        <w:rPr>
          <w:u w:val="single"/>
        </w:rPr>
        <w:t xml:space="preserve"> carry out directives without discussing and examining them in the light of actual conditions simply because they come from a higher organ</w:t>
      </w:r>
      <w:r w:rsidRPr="00D020B6">
        <w:rPr>
          <w:u w:val="single"/>
        </w:rPr>
        <w:t xml:space="preserve">. </w:t>
      </w:r>
      <w:r w:rsidRPr="005F795D">
        <w:rPr>
          <w:highlight w:val="yellow"/>
          <w:u w:val="single"/>
        </w:rPr>
        <w:t>It is</w:t>
      </w:r>
      <w:r w:rsidRPr="00D020B6">
        <w:rPr>
          <w:u w:val="single"/>
        </w:rPr>
        <w:t xml:space="preserve"> the mischief done by </w:t>
      </w:r>
      <w:r w:rsidRPr="005F795D">
        <w:rPr>
          <w:highlight w:val="yellow"/>
          <w:u w:val="single"/>
        </w:rPr>
        <w:t>this formalism which explains why</w:t>
      </w:r>
      <w:r w:rsidRPr="00D020B6">
        <w:rPr>
          <w:u w:val="single"/>
        </w:rPr>
        <w:t xml:space="preserve"> </w:t>
      </w:r>
      <w:r w:rsidRPr="005F795D">
        <w:rPr>
          <w:highlight w:val="yellow"/>
          <w:u w:val="single"/>
        </w:rPr>
        <w:t>the</w:t>
      </w:r>
      <w:r w:rsidRPr="00D020B6">
        <w:rPr>
          <w:u w:val="single"/>
        </w:rPr>
        <w:t xml:space="preserve"> line and </w:t>
      </w:r>
      <w:r w:rsidRPr="005F795D">
        <w:rPr>
          <w:highlight w:val="yellow"/>
          <w:u w:val="single"/>
        </w:rPr>
        <w:t>tactics of the Party do not take</w:t>
      </w:r>
      <w:r w:rsidRPr="00D020B6">
        <w:rPr>
          <w:u w:val="single"/>
        </w:rPr>
        <w:t xml:space="preserve"> deeper </w:t>
      </w:r>
      <w:r w:rsidRPr="005F795D">
        <w:rPr>
          <w:highlight w:val="yellow"/>
          <w:u w:val="single"/>
        </w:rPr>
        <w:t>root among the masses</w:t>
      </w:r>
      <w:r w:rsidRPr="00D020B6">
        <w:rPr>
          <w:u w:val="single"/>
        </w:rPr>
        <w:t>.</w:t>
      </w:r>
      <w:r w:rsidRPr="00B85BBD">
        <w:rPr>
          <w:sz w:val="12"/>
        </w:rPr>
        <w:t xml:space="preserve"> To carry out a directive of a higher organ </w:t>
      </w:r>
      <w:r>
        <w:rPr>
          <w:sz w:val="12"/>
        </w:rPr>
        <w:t>[ignorant</w:t>
      </w:r>
      <w:r w:rsidRPr="00B85BBD">
        <w:rPr>
          <w:sz w:val="12"/>
        </w:rPr>
        <w:t>ly</w:t>
      </w:r>
      <w:r>
        <w:rPr>
          <w:sz w:val="12"/>
        </w:rPr>
        <w:t>]</w:t>
      </w:r>
      <w:r w:rsidRPr="00B85BBD">
        <w:rPr>
          <w:sz w:val="12"/>
        </w:rPr>
        <w:t>, and seemingly without any disagreement, is not really to carry it out but is the most artful way of opposing or sabotaging it.</w:t>
      </w:r>
      <w:r w:rsidRPr="00EA04D1">
        <w:rPr>
          <w:sz w:val="12"/>
        </w:rPr>
        <w:t>¶</w:t>
      </w:r>
      <w:r w:rsidRPr="00B85BBD">
        <w:rPr>
          <w:sz w:val="12"/>
        </w:rPr>
        <w:t xml:space="preserve"> </w:t>
      </w:r>
      <w:r w:rsidRPr="007E6DDB">
        <w:rPr>
          <w:highlight w:val="yellow"/>
          <w:u w:val="single"/>
        </w:rPr>
        <w:t>The method of studying</w:t>
      </w:r>
      <w:r w:rsidRPr="00D020B6">
        <w:rPr>
          <w:u w:val="single"/>
        </w:rPr>
        <w:t xml:space="preserve"> the </w:t>
      </w:r>
      <w:r w:rsidRPr="007E6DDB">
        <w:rPr>
          <w:highlight w:val="yellow"/>
          <w:u w:val="single"/>
        </w:rPr>
        <w:t>social sciences</w:t>
      </w:r>
      <w:r w:rsidRPr="00D020B6">
        <w:rPr>
          <w:u w:val="single"/>
        </w:rPr>
        <w:t xml:space="preserve"> exclusively </w:t>
      </w:r>
      <w:r w:rsidRPr="007E6DDB">
        <w:rPr>
          <w:highlight w:val="yellow"/>
          <w:u w:val="single"/>
        </w:rPr>
        <w:t>from the book is</w:t>
      </w:r>
      <w:r w:rsidRPr="00D020B6">
        <w:rPr>
          <w:u w:val="single"/>
        </w:rPr>
        <w:t xml:space="preserve"> likewise </w:t>
      </w:r>
      <w:r w:rsidRPr="007E6DDB">
        <w:rPr>
          <w:highlight w:val="yellow"/>
          <w:u w:val="single"/>
        </w:rPr>
        <w:t>extremely dangerous and</w:t>
      </w:r>
      <w:r w:rsidRPr="00D020B6">
        <w:rPr>
          <w:u w:val="single"/>
        </w:rPr>
        <w:t xml:space="preserve"> may even </w:t>
      </w:r>
      <w:r w:rsidRPr="007E6DDB">
        <w:rPr>
          <w:highlight w:val="yellow"/>
          <w:u w:val="single"/>
        </w:rPr>
        <w:t>lead</w:t>
      </w:r>
      <w:r w:rsidRPr="00D020B6">
        <w:rPr>
          <w:u w:val="single"/>
        </w:rPr>
        <w:t xml:space="preserve"> one </w:t>
      </w:r>
      <w:r w:rsidRPr="007E6DDB">
        <w:rPr>
          <w:highlight w:val="yellow"/>
          <w:u w:val="single"/>
        </w:rPr>
        <w:t>onto the road of counter-revolution</w:t>
      </w:r>
      <w:r w:rsidRPr="00D020B6">
        <w:rPr>
          <w:u w:val="single"/>
        </w:rPr>
        <w:t xml:space="preserve">. Clear proof of this is provided by the fact that whole batches of Chinese Communists who confined themselves to books in their study of the social sciences have turned into counter-revolutionaries. When we say </w:t>
      </w:r>
      <w:r w:rsidRPr="007E6DDB">
        <w:rPr>
          <w:highlight w:val="yellow"/>
          <w:u w:val="single"/>
        </w:rPr>
        <w:t>Marxism is correct</w:t>
      </w:r>
      <w:r w:rsidRPr="00D020B6">
        <w:rPr>
          <w:u w:val="single"/>
        </w:rPr>
        <w:t xml:space="preserve">, it is certainly not </w:t>
      </w:r>
      <w:r w:rsidRPr="007E6DDB">
        <w:rPr>
          <w:highlight w:val="yellow"/>
          <w:u w:val="single"/>
        </w:rPr>
        <w:t>because</w:t>
      </w:r>
      <w:r w:rsidRPr="00D020B6">
        <w:rPr>
          <w:u w:val="single"/>
        </w:rPr>
        <w:t xml:space="preserve"> Marx was a "prophet" but because </w:t>
      </w:r>
      <w:r w:rsidRPr="007E6DDB">
        <w:rPr>
          <w:highlight w:val="yellow"/>
          <w:u w:val="single"/>
        </w:rPr>
        <w:t>his theory has been proved correct in</w:t>
      </w:r>
      <w:r w:rsidRPr="00D020B6">
        <w:rPr>
          <w:u w:val="single"/>
        </w:rPr>
        <w:t xml:space="preserve"> our </w:t>
      </w:r>
      <w:r w:rsidRPr="007E6DDB">
        <w:rPr>
          <w:highlight w:val="yellow"/>
          <w:u w:val="single"/>
        </w:rPr>
        <w:t>practice</w:t>
      </w:r>
      <w:r w:rsidRPr="00D020B6">
        <w:rPr>
          <w:u w:val="single"/>
        </w:rPr>
        <w:t xml:space="preserve"> and in our struggle.</w:t>
      </w:r>
      <w:r w:rsidRPr="00B85BBD">
        <w:rPr>
          <w:sz w:val="12"/>
        </w:rPr>
        <w:t xml:space="preserve"> We need Marxism in our struggle. </w:t>
      </w:r>
      <w:r w:rsidRPr="00D020B6">
        <w:rPr>
          <w:u w:val="single"/>
        </w:rPr>
        <w:t>In our acceptance of his theory no such formalisation of mystical notion as that of "prophecy" ever enters our minds.</w:t>
      </w:r>
      <w:r w:rsidRPr="00B85BBD">
        <w:rPr>
          <w:sz w:val="12"/>
        </w:rPr>
        <w:t xml:space="preserve"> Many who have read Marxist books have become renegades from the revolution, whereas illiterate workers often grasp Marxism very well. Of course we should study Marxist books, but this study must be integrated with our country's actual conditions. </w:t>
      </w:r>
      <w:r w:rsidRPr="007E6DDB">
        <w:rPr>
          <w:highlight w:val="yellow"/>
          <w:u w:val="single"/>
        </w:rPr>
        <w:t>We need books, but we must overcome book worship</w:t>
      </w:r>
      <w:r w:rsidRPr="00D020B6">
        <w:rPr>
          <w:u w:val="single"/>
        </w:rPr>
        <w:t>, which is divorced from the actual situation.</w:t>
      </w:r>
      <w:r w:rsidRPr="00EA04D1">
        <w:rPr>
          <w:sz w:val="12"/>
        </w:rPr>
        <w:t>¶</w:t>
      </w:r>
      <w:r w:rsidRPr="00D020B6">
        <w:rPr>
          <w:sz w:val="12"/>
          <w:u w:val="single"/>
        </w:rPr>
        <w:t xml:space="preserve"> </w:t>
      </w:r>
      <w:r w:rsidRPr="007E6DDB">
        <w:rPr>
          <w:highlight w:val="yellow"/>
          <w:u w:val="single"/>
        </w:rPr>
        <w:t>How</w:t>
      </w:r>
      <w:r w:rsidRPr="00D020B6">
        <w:rPr>
          <w:u w:val="single"/>
        </w:rPr>
        <w:t xml:space="preserve"> can we overcome book worship? </w:t>
      </w:r>
      <w:r w:rsidRPr="007E6DDB">
        <w:rPr>
          <w:highlight w:val="yellow"/>
          <w:u w:val="single"/>
        </w:rPr>
        <w:t>The only way is to investigate the actual situation</w:t>
      </w:r>
      <w:r w:rsidRPr="00D020B6">
        <w:rPr>
          <w:u w:val="single"/>
        </w:rPr>
        <w:t>.</w:t>
      </w:r>
      <w:r>
        <w:t xml:space="preserve"> </w:t>
      </w:r>
    </w:p>
    <w:p w14:paraId="1749D6E3" w14:textId="77777777" w:rsidR="00DC3B7E" w:rsidRDefault="00DC3B7E" w:rsidP="00DC3B7E"/>
    <w:p w14:paraId="06C585FB" w14:textId="77777777" w:rsidR="00DC3B7E" w:rsidRPr="008F19D4" w:rsidRDefault="00DC3B7E" w:rsidP="00DC3B7E">
      <w:pPr>
        <w:pStyle w:val="Heading4"/>
      </w:pPr>
      <w:r>
        <w:t xml:space="preserve">Reject the 1AC’s Individualism – that’s their “small group” refusal of labor </w:t>
      </w:r>
      <w:r w:rsidRPr="008F19D4">
        <w:rPr>
          <w:u w:val="single"/>
        </w:rPr>
        <w:t>for other people</w:t>
      </w:r>
      <w:r>
        <w:rPr>
          <w:u w:val="single"/>
        </w:rPr>
        <w:t>.</w:t>
      </w:r>
      <w:r>
        <w:t xml:space="preserve"> And focus on </w:t>
      </w:r>
      <w:r w:rsidRPr="008F19D4">
        <w:rPr>
          <w:u w:val="single"/>
        </w:rPr>
        <w:t>individual survival strategies</w:t>
      </w:r>
      <w:r>
        <w:rPr>
          <w:u w:val="single"/>
        </w:rPr>
        <w:t>.</w:t>
      </w:r>
    </w:p>
    <w:p w14:paraId="62B1948C" w14:textId="77777777" w:rsidR="00DC3B7E" w:rsidRPr="0087110B" w:rsidRDefault="00DC3B7E" w:rsidP="00DC3B7E">
      <w:pPr>
        <w:rPr>
          <w:rStyle w:val="Style13ptBold"/>
        </w:rPr>
      </w:pPr>
      <w:r w:rsidRPr="0087110B">
        <w:rPr>
          <w:rStyle w:val="Style13ptBold"/>
        </w:rPr>
        <w:t>Mao 27</w:t>
      </w:r>
    </w:p>
    <w:p w14:paraId="519C98B3" w14:textId="77777777" w:rsidR="00DC3B7E" w:rsidRDefault="00DC3B7E" w:rsidP="00DC3B7E">
      <w:r>
        <w:t>[Mao Tse Tung, 8-1-1927, "ON CORRECTING MISTAKEN IDEAS IN THE PARTY," No Publication, https://www.marxists.org/reference/archive/mao/selected-works/volume-1/mswv1_5.htm]</w:t>
      </w:r>
    </w:p>
    <w:p w14:paraId="7F9ADCB2" w14:textId="77777777" w:rsidR="00DC3B7E" w:rsidRDefault="00DC3B7E" w:rsidP="00DC3B7E"/>
    <w:p w14:paraId="7311986A" w14:textId="77777777" w:rsidR="00DC3B7E" w:rsidRPr="00EA04D1" w:rsidRDefault="00DC3B7E" w:rsidP="00DC3B7E">
      <w:pPr>
        <w:rPr>
          <w:sz w:val="14"/>
        </w:rPr>
      </w:pPr>
      <w:r w:rsidRPr="003A17D0">
        <w:rPr>
          <w:highlight w:val="yellow"/>
          <w:u w:val="single"/>
        </w:rPr>
        <w:t>The tendency towards individualism in</w:t>
      </w:r>
      <w:r w:rsidRPr="003A17D0">
        <w:rPr>
          <w:u w:val="single"/>
        </w:rPr>
        <w:t xml:space="preserve"> the Red Army Party </w:t>
      </w:r>
      <w:r w:rsidRPr="003A17D0">
        <w:rPr>
          <w:highlight w:val="yellow"/>
          <w:u w:val="single"/>
        </w:rPr>
        <w:t>organization manifests itself as follows</w:t>
      </w:r>
      <w:r w:rsidRPr="003A17D0">
        <w:rPr>
          <w:u w:val="single"/>
        </w:rPr>
        <w:t>:</w:t>
      </w:r>
      <w:r w:rsidRPr="00EA04D1">
        <w:rPr>
          <w:sz w:val="12"/>
        </w:rPr>
        <w:t>¶</w:t>
      </w:r>
      <w:r w:rsidRPr="003A17D0">
        <w:rPr>
          <w:sz w:val="12"/>
          <w:u w:val="single"/>
        </w:rPr>
        <w:t xml:space="preserve"> </w:t>
      </w:r>
      <w:r w:rsidRPr="003A17D0">
        <w:rPr>
          <w:highlight w:val="yellow"/>
          <w:u w:val="single"/>
        </w:rPr>
        <w:t>1. Retaliation</w:t>
      </w:r>
      <w:r w:rsidRPr="003A17D0">
        <w:rPr>
          <w:u w:val="single"/>
        </w:rPr>
        <w:t xml:space="preserve">. Some comrades, </w:t>
      </w:r>
      <w:r w:rsidRPr="003A17D0">
        <w:rPr>
          <w:highlight w:val="yellow"/>
          <w:u w:val="single"/>
        </w:rPr>
        <w:t>after being criticized</w:t>
      </w:r>
      <w:r w:rsidRPr="003A17D0">
        <w:rPr>
          <w:u w:val="single"/>
        </w:rPr>
        <w:t xml:space="preserve"> inside the Party by a soldier comrade, </w:t>
      </w:r>
      <w:r w:rsidRPr="003A17D0">
        <w:rPr>
          <w:highlight w:val="yellow"/>
          <w:u w:val="single"/>
        </w:rPr>
        <w:t>look for opportunities to retaliate outside the Party</w:t>
      </w:r>
      <w:r w:rsidRPr="003A17D0">
        <w:rPr>
          <w:u w:val="single"/>
        </w:rPr>
        <w:t>, and one way is to beat or abuse the comrade in question.</w:t>
      </w:r>
      <w:r w:rsidRPr="00EA04D1">
        <w:rPr>
          <w:sz w:val="14"/>
        </w:rPr>
        <w:t xml:space="preserve"> They also seek to retaliate within the Party. </w:t>
      </w:r>
      <w:r w:rsidRPr="003A17D0">
        <w:rPr>
          <w:u w:val="single"/>
        </w:rPr>
        <w:t>"</w:t>
      </w:r>
      <w:r w:rsidRPr="0087110B">
        <w:rPr>
          <w:highlight w:val="yellow"/>
          <w:u w:val="single"/>
        </w:rPr>
        <w:t>You have criticized me</w:t>
      </w:r>
      <w:r w:rsidRPr="003A17D0">
        <w:rPr>
          <w:u w:val="single"/>
        </w:rPr>
        <w:t xml:space="preserve"> at this meeting, so </w:t>
      </w:r>
      <w:r w:rsidRPr="0087110B">
        <w:rPr>
          <w:highlight w:val="yellow"/>
          <w:u w:val="single"/>
        </w:rPr>
        <w:t>I'll find some way to pay you back at the next</w:t>
      </w:r>
      <w:r w:rsidRPr="003A17D0">
        <w:rPr>
          <w:u w:val="single"/>
        </w:rPr>
        <w:t xml:space="preserve">." </w:t>
      </w:r>
      <w:r w:rsidRPr="0087110B">
        <w:rPr>
          <w:highlight w:val="yellow"/>
          <w:u w:val="single"/>
        </w:rPr>
        <w:t>Such retaliation arises from purely personal considerations</w:t>
      </w:r>
      <w:r w:rsidRPr="00EA04D1">
        <w:rPr>
          <w:sz w:val="14"/>
        </w:rPr>
        <w:t xml:space="preserve">, to the neglect of the interests of the class and of the Party as a whole. </w:t>
      </w:r>
      <w:r w:rsidRPr="0087110B">
        <w:rPr>
          <w:highlight w:val="yellow"/>
          <w:u w:val="single"/>
        </w:rPr>
        <w:t>Its target is not the enemy class, but individuals</w:t>
      </w:r>
      <w:r w:rsidRPr="003A17D0">
        <w:rPr>
          <w:u w:val="single"/>
        </w:rPr>
        <w:t xml:space="preserve"> in our own ranks. </w:t>
      </w:r>
      <w:r w:rsidRPr="0087110B">
        <w:rPr>
          <w:highlight w:val="yellow"/>
          <w:u w:val="single"/>
        </w:rPr>
        <w:t>It is</w:t>
      </w:r>
      <w:r w:rsidRPr="003A17D0">
        <w:rPr>
          <w:u w:val="single"/>
        </w:rPr>
        <w:t xml:space="preserve"> a </w:t>
      </w:r>
      <w:r w:rsidRPr="0087110B">
        <w:rPr>
          <w:highlight w:val="yellow"/>
          <w:u w:val="single"/>
        </w:rPr>
        <w:t>corrosive</w:t>
      </w:r>
      <w:r w:rsidRPr="003A17D0">
        <w:rPr>
          <w:u w:val="single"/>
        </w:rPr>
        <w:t xml:space="preserve"> which weakens the organization and its fighting capacity.</w:t>
      </w:r>
      <w:r w:rsidRPr="00EA04D1">
        <w:rPr>
          <w:sz w:val="12"/>
        </w:rPr>
        <w:t>¶</w:t>
      </w:r>
      <w:r w:rsidRPr="00EA04D1">
        <w:rPr>
          <w:sz w:val="14"/>
        </w:rPr>
        <w:t xml:space="preserve"> 2. "Small group" mentality. </w:t>
      </w:r>
      <w:r w:rsidRPr="0087110B">
        <w:rPr>
          <w:u w:val="single"/>
        </w:rPr>
        <w:t>Some comrades consider only the interests of their own small group and ignore the general interest.</w:t>
      </w:r>
      <w:r w:rsidRPr="00EA04D1">
        <w:rPr>
          <w:sz w:val="14"/>
        </w:rPr>
        <w:t xml:space="preserve"> Although on the surface this does not seem to be the pursuit of personal interests, in reality it exemplifies the narrowest individualism and has a strong corrosive and centrifugal effect. </w:t>
      </w:r>
      <w:r w:rsidRPr="0087110B">
        <w:rPr>
          <w:u w:val="single"/>
        </w:rPr>
        <w:t>"Small group" mentality used to be rife in the Red Army, and although there has been some improvement as a result of criticism, there are still survivals and further effort is needed to overcome it.</w:t>
      </w:r>
      <w:r w:rsidRPr="00EA04D1">
        <w:rPr>
          <w:sz w:val="12"/>
        </w:rPr>
        <w:t>¶</w:t>
      </w:r>
      <w:r w:rsidRPr="00EA04D1">
        <w:rPr>
          <w:sz w:val="14"/>
        </w:rPr>
        <w:t xml:space="preserve"> 3. The "employee" mentality. Some </w:t>
      </w:r>
      <w:r w:rsidRPr="0087110B">
        <w:rPr>
          <w:u w:val="single"/>
        </w:rPr>
        <w:t>comrades</w:t>
      </w:r>
      <w:r w:rsidRPr="00EA04D1">
        <w:rPr>
          <w:sz w:val="14"/>
        </w:rPr>
        <w:t xml:space="preserve"> do not understand that the Party and the Red Army, of which they are members, are both instruments for carrying out the tasks of the revolution. They do not realize that they themselves are makers of the revolution, but think that their responsibility is merely to their individual superiors and not to the revolution. </w:t>
      </w:r>
      <w:r w:rsidRPr="0087110B">
        <w:rPr>
          <w:highlight w:val="yellow"/>
          <w:u w:val="single"/>
        </w:rPr>
        <w:t>This passive mentality of an "employee" of the revolution is</w:t>
      </w:r>
      <w:r w:rsidRPr="0087110B">
        <w:rPr>
          <w:u w:val="single"/>
        </w:rPr>
        <w:t xml:space="preserve"> also </w:t>
      </w:r>
      <w:r w:rsidRPr="0087110B">
        <w:rPr>
          <w:highlight w:val="yellow"/>
          <w:u w:val="single"/>
        </w:rPr>
        <w:t>a manifestation of individualism. It explains why there are not</w:t>
      </w:r>
      <w:r w:rsidRPr="0087110B">
        <w:rPr>
          <w:u w:val="single"/>
        </w:rPr>
        <w:t xml:space="preserve"> very </w:t>
      </w:r>
      <w:r w:rsidRPr="0087110B">
        <w:rPr>
          <w:highlight w:val="yellow"/>
          <w:u w:val="single"/>
        </w:rPr>
        <w:t>many activists who work unconditionally for the revolution</w:t>
      </w:r>
      <w:r w:rsidRPr="0087110B">
        <w:rPr>
          <w:u w:val="single"/>
        </w:rPr>
        <w:t>.</w:t>
      </w:r>
      <w:r w:rsidRPr="00EA04D1">
        <w:rPr>
          <w:sz w:val="14"/>
        </w:rPr>
        <w:t xml:space="preserve"> Unless it is eliminated, the number of activists will not grow and the heavy burden of the revolution will remain on the shoulders of a small number of people, much to the detriment of the struggle.</w:t>
      </w:r>
      <w:r w:rsidRPr="00EA04D1">
        <w:rPr>
          <w:sz w:val="12"/>
        </w:rPr>
        <w:t>¶</w:t>
      </w:r>
      <w:r w:rsidRPr="00EA04D1">
        <w:rPr>
          <w:sz w:val="14"/>
        </w:rPr>
        <w:t xml:space="preserve"> </w:t>
      </w:r>
      <w:r w:rsidRPr="003A17D0">
        <w:rPr>
          <w:u w:val="single"/>
        </w:rPr>
        <w:t xml:space="preserve">4. Pleasure-seeking. In the Red Army </w:t>
      </w:r>
      <w:r w:rsidRPr="0087110B">
        <w:rPr>
          <w:highlight w:val="yellow"/>
          <w:u w:val="single"/>
        </w:rPr>
        <w:t>there are also</w:t>
      </w:r>
      <w:r w:rsidRPr="003A17D0">
        <w:rPr>
          <w:u w:val="single"/>
        </w:rPr>
        <w:t xml:space="preserve"> quite a few </w:t>
      </w:r>
      <w:r w:rsidRPr="0087110B">
        <w:rPr>
          <w:highlight w:val="yellow"/>
          <w:u w:val="single"/>
        </w:rPr>
        <w:t>people whose individualism finds expression in pleasure-seeking. They</w:t>
      </w:r>
      <w:r w:rsidRPr="003A17D0">
        <w:rPr>
          <w:u w:val="single"/>
        </w:rPr>
        <w:t xml:space="preserve"> always hope that their unit will march into big cities. They </w:t>
      </w:r>
      <w:r w:rsidRPr="0087110B">
        <w:rPr>
          <w:highlight w:val="yellow"/>
          <w:u w:val="single"/>
        </w:rPr>
        <w:t>want to go there not to work but to enjoy themselves</w:t>
      </w:r>
      <w:r w:rsidRPr="003A17D0">
        <w:rPr>
          <w:u w:val="single"/>
        </w:rPr>
        <w:t>.</w:t>
      </w:r>
      <w:r w:rsidRPr="00EA04D1">
        <w:rPr>
          <w:sz w:val="14"/>
        </w:rPr>
        <w:t xml:space="preserve"> The last thing they want is to work in the Red areas where life is hard.</w:t>
      </w:r>
      <w:r w:rsidRPr="00EA04D1">
        <w:rPr>
          <w:sz w:val="12"/>
        </w:rPr>
        <w:t>¶</w:t>
      </w:r>
      <w:r w:rsidRPr="00EA04D1">
        <w:rPr>
          <w:sz w:val="14"/>
        </w:rPr>
        <w:t xml:space="preserve"> 5. Passivity. Some comrades become passive and stop working whenever anything goes against their wishes. This is mainly due to. lack of education, though sometimes it is also due to the leadership's improper conduct of affairs, assignment of work or enforcement of discipline.</w:t>
      </w:r>
      <w:r w:rsidRPr="00EA04D1">
        <w:rPr>
          <w:sz w:val="12"/>
        </w:rPr>
        <w:t>¶</w:t>
      </w:r>
      <w:r w:rsidRPr="00EA04D1">
        <w:rPr>
          <w:sz w:val="14"/>
        </w:rPr>
        <w:t xml:space="preserve"> 6. The desire to leave the army. The number of people who ask for transfers from the Red Army to local work is on the increase The reason for this does not lie entirely with the individuals but also with: (1) the material hardships of life in the Red Army, (2) exhaustion after long struggle, and (3) the leadership's improper conduct of affairs, assignment of work or enforcement of discipline.</w:t>
      </w:r>
      <w:r w:rsidRPr="00EA04D1">
        <w:rPr>
          <w:sz w:val="12"/>
        </w:rPr>
        <w:t>¶</w:t>
      </w:r>
      <w:r w:rsidRPr="00EA04D1">
        <w:rPr>
          <w:sz w:val="14"/>
        </w:rPr>
        <w:t xml:space="preserve"> The method of correction is primarily to strengthen education so as to rectify individualism ideologically. Next, it is to conduct affairs, make assignments and enforce discipline in a proper way. In addition, </w:t>
      </w:r>
      <w:r w:rsidRPr="0087110B">
        <w:rPr>
          <w:highlight w:val="yellow"/>
          <w:u w:val="single"/>
        </w:rPr>
        <w:t>ways must be found to improve the material life</w:t>
      </w:r>
      <w:r w:rsidRPr="0087110B">
        <w:rPr>
          <w:u w:val="single"/>
        </w:rPr>
        <w:t xml:space="preserve"> of the Red Army, and </w:t>
      </w:r>
      <w:r w:rsidRPr="0087110B">
        <w:rPr>
          <w:highlight w:val="yellow"/>
          <w:u w:val="single"/>
        </w:rPr>
        <w:t>every available opportunity must be utilized for rest</w:t>
      </w:r>
      <w:r w:rsidRPr="0087110B">
        <w:rPr>
          <w:u w:val="single"/>
        </w:rPr>
        <w:t xml:space="preserve"> and rehabilitation </w:t>
      </w:r>
      <w:r w:rsidRPr="0087110B">
        <w:rPr>
          <w:highlight w:val="yellow"/>
          <w:u w:val="single"/>
        </w:rPr>
        <w:t>in order to improve material conditions. In our educational work we must explain</w:t>
      </w:r>
      <w:r w:rsidRPr="0087110B">
        <w:rPr>
          <w:u w:val="single"/>
        </w:rPr>
        <w:t xml:space="preserve"> that in </w:t>
      </w:r>
      <w:r w:rsidRPr="0087110B">
        <w:rPr>
          <w:highlight w:val="yellow"/>
          <w:u w:val="single"/>
        </w:rPr>
        <w:t>its social origin individualism is a reflection</w:t>
      </w:r>
      <w:r w:rsidRPr="0087110B">
        <w:rPr>
          <w:u w:val="single"/>
        </w:rPr>
        <w:t xml:space="preserve"> within the Party </w:t>
      </w:r>
      <w:r w:rsidRPr="0087110B">
        <w:rPr>
          <w:highlight w:val="yellow"/>
          <w:u w:val="single"/>
        </w:rPr>
        <w:t>of</w:t>
      </w:r>
      <w:r w:rsidRPr="0087110B">
        <w:rPr>
          <w:u w:val="single"/>
        </w:rPr>
        <w:t xml:space="preserve"> petty-bourgeois and </w:t>
      </w:r>
      <w:r w:rsidRPr="0087110B">
        <w:rPr>
          <w:highlight w:val="yellow"/>
          <w:u w:val="single"/>
        </w:rPr>
        <w:t>bourgeois ideas.</w:t>
      </w:r>
      <w:r w:rsidRPr="00EA04D1">
        <w:rPr>
          <w:sz w:val="14"/>
        </w:rPr>
        <w:t xml:space="preserve"> </w:t>
      </w:r>
    </w:p>
    <w:p w14:paraId="05110F2D" w14:textId="77777777" w:rsidR="00DC3B7E" w:rsidRDefault="00DC3B7E" w:rsidP="00DC3B7E"/>
    <w:p w14:paraId="7A7FDDC7" w14:textId="77777777" w:rsidR="00DC3B7E" w:rsidRDefault="00DC3B7E" w:rsidP="00DC3B7E">
      <w:pPr>
        <w:pStyle w:val="Heading4"/>
      </w:pPr>
      <w:r>
        <w:t>Vote neg to embrace The Party</w:t>
      </w:r>
    </w:p>
    <w:p w14:paraId="166C107C" w14:textId="77777777" w:rsidR="00DC3B7E" w:rsidRPr="00FD2AE1" w:rsidRDefault="00DC3B7E" w:rsidP="00DC3B7E">
      <w:pPr>
        <w:rPr>
          <w:b/>
          <w:bCs/>
          <w:sz w:val="26"/>
        </w:rPr>
      </w:pPr>
      <w:r w:rsidRPr="00FD2AE1">
        <w:rPr>
          <w:rStyle w:val="Style13ptBold"/>
        </w:rPr>
        <w:t>Mao 64</w:t>
      </w:r>
    </w:p>
    <w:p w14:paraId="4AC11BD2" w14:textId="77777777" w:rsidR="00DC3B7E" w:rsidRDefault="00DC3B7E" w:rsidP="00DC3B7E">
      <w:r w:rsidRPr="00C629F9">
        <w:t>[</w:t>
      </w:r>
      <w:r>
        <w:t>Mao Tse Tung, 1-5-1964</w:t>
      </w:r>
      <w:r w:rsidRPr="00C629F9">
        <w:t xml:space="preserve">, "Quotations from Mao Tse Tung — Chapter </w:t>
      </w:r>
      <w:r>
        <w:t>1</w:t>
      </w:r>
      <w:r w:rsidRPr="00C629F9">
        <w:t xml:space="preserve">," No Publication, </w:t>
      </w:r>
      <w:hyperlink r:id="rId19" w:history="1">
        <w:r w:rsidRPr="00F963F5">
          <w:rPr>
            <w:rStyle w:val="Hyperlink"/>
          </w:rPr>
          <w:t>https://www.marxists.org/reference/archive/mao/works/red-book/ch01.htm</w:t>
        </w:r>
      </w:hyperlink>
      <w:r w:rsidRPr="00C629F9">
        <w:t>]</w:t>
      </w:r>
    </w:p>
    <w:p w14:paraId="6D5518A9" w14:textId="77777777" w:rsidR="00DC3B7E" w:rsidRPr="00B82CAA" w:rsidRDefault="00DC3B7E" w:rsidP="00DC3B7E">
      <w:pPr>
        <w:rPr>
          <w:i/>
          <w:iCs/>
        </w:rPr>
      </w:pPr>
      <w:r w:rsidRPr="00B82CAA">
        <w:rPr>
          <w:i/>
          <w:iCs/>
        </w:rPr>
        <w:t>[edited for problematic language]</w:t>
      </w:r>
    </w:p>
    <w:p w14:paraId="749FEF45" w14:textId="77777777" w:rsidR="00DC3B7E" w:rsidRPr="008E39F1" w:rsidRDefault="00DC3B7E" w:rsidP="00DC3B7E">
      <w:pPr>
        <w:rPr>
          <w:sz w:val="12"/>
        </w:rPr>
      </w:pPr>
      <w:r w:rsidRPr="008E39F1">
        <w:rPr>
          <w:sz w:val="12"/>
        </w:rPr>
        <w:t>The force at the core leading our cause forward is the Chinese Communist Party. The theoretical basis guiding our thinking is Marxism-Leninism.</w:t>
      </w:r>
      <w:r w:rsidRPr="00EA04D1">
        <w:rPr>
          <w:sz w:val="12"/>
        </w:rPr>
        <w:t>¶</w:t>
      </w:r>
      <w:r w:rsidRPr="008E39F1">
        <w:rPr>
          <w:sz w:val="12"/>
        </w:rPr>
        <w:t xml:space="preserve"> Opening address at the First Session of the First National People's Congress of the People's Republic of China (September 15, 1954).</w:t>
      </w:r>
      <w:r w:rsidRPr="00EA04D1">
        <w:rPr>
          <w:sz w:val="12"/>
        </w:rPr>
        <w:t>¶</w:t>
      </w:r>
      <w:r w:rsidRPr="008E39F1">
        <w:rPr>
          <w:sz w:val="12"/>
        </w:rPr>
        <w:t xml:space="preserve"> </w:t>
      </w:r>
      <w:r w:rsidRPr="00A11DDE">
        <w:rPr>
          <w:highlight w:val="yellow"/>
          <w:u w:val="single"/>
        </w:rPr>
        <w:t xml:space="preserve">If there is to be revolution, </w:t>
      </w:r>
      <w:r w:rsidRPr="00A16B5D">
        <w:rPr>
          <w:rStyle w:val="Emphasis"/>
          <w:highlight w:val="yellow"/>
        </w:rPr>
        <w:t>there must be a revolutionary party</w:t>
      </w:r>
      <w:r w:rsidRPr="00A11DDE">
        <w:rPr>
          <w:highlight w:val="yellow"/>
          <w:u w:val="single"/>
        </w:rPr>
        <w:t>.</w:t>
      </w:r>
      <w:r w:rsidRPr="00965C32">
        <w:rPr>
          <w:u w:val="single"/>
        </w:rPr>
        <w:t xml:space="preserve"> </w:t>
      </w:r>
      <w:r w:rsidRPr="00A11DDE">
        <w:rPr>
          <w:highlight w:val="yellow"/>
          <w:u w:val="single"/>
        </w:rPr>
        <w:t>Without a</w:t>
      </w:r>
      <w:r w:rsidRPr="00965C32">
        <w:rPr>
          <w:u w:val="single"/>
        </w:rPr>
        <w:t xml:space="preserve"> revolutionary </w:t>
      </w:r>
      <w:r w:rsidRPr="00A11DDE">
        <w:rPr>
          <w:highlight w:val="yellow"/>
          <w:u w:val="single"/>
        </w:rPr>
        <w:t>party</w:t>
      </w:r>
      <w:r w:rsidRPr="00965C32">
        <w:rPr>
          <w:u w:val="single"/>
        </w:rPr>
        <w:t xml:space="preserve">, without a party built on the Marxist-Leninist revolutionary theory and in the Marxist-Leninist revolutionary style, </w:t>
      </w:r>
      <w:r w:rsidRPr="00A11DDE">
        <w:rPr>
          <w:highlight w:val="yellow"/>
          <w:u w:val="single"/>
        </w:rPr>
        <w:t>it is impossible to lead the</w:t>
      </w:r>
      <w:r w:rsidRPr="00965C32">
        <w:rPr>
          <w:u w:val="single"/>
        </w:rPr>
        <w:t xml:space="preserve"> working class and the broad masses of the </w:t>
      </w:r>
      <w:r w:rsidRPr="00A11DDE">
        <w:rPr>
          <w:highlight w:val="yellow"/>
          <w:u w:val="single"/>
        </w:rPr>
        <w:t xml:space="preserve">people in </w:t>
      </w:r>
      <w:r w:rsidRPr="00984ED8">
        <w:rPr>
          <w:rStyle w:val="Emphasis"/>
          <w:highlight w:val="yellow"/>
        </w:rPr>
        <w:t>defeating imperialism</w:t>
      </w:r>
      <w:r w:rsidRPr="008E39F1">
        <w:rPr>
          <w:sz w:val="12"/>
        </w:rPr>
        <w:t xml:space="preserve"> and its running dogs.</w:t>
      </w:r>
      <w:r w:rsidRPr="00EA04D1">
        <w:rPr>
          <w:sz w:val="12"/>
        </w:rPr>
        <w:t>¶</w:t>
      </w:r>
      <w:r w:rsidRPr="008E39F1">
        <w:rPr>
          <w:sz w:val="12"/>
        </w:rPr>
        <w:t xml:space="preserve"> "Revolutionary Forces of the World Unite, Fight Against Imperialist Aggression!" (November 1948), Selected Works, Vol. IV, p. 284.*</w:t>
      </w:r>
      <w:r w:rsidRPr="00EA04D1">
        <w:rPr>
          <w:sz w:val="12"/>
        </w:rPr>
        <w:t>¶</w:t>
      </w:r>
      <w:r w:rsidRPr="008E39F1">
        <w:rPr>
          <w:sz w:val="12"/>
        </w:rPr>
        <w:t xml:space="preserve"> </w:t>
      </w:r>
      <w:r w:rsidRPr="00A11DDE">
        <w:rPr>
          <w:highlight w:val="yellow"/>
          <w:u w:val="single"/>
        </w:rPr>
        <w:t>Without the efforts of the</w:t>
      </w:r>
      <w:r w:rsidRPr="00965C32">
        <w:rPr>
          <w:u w:val="single"/>
        </w:rPr>
        <w:t xml:space="preserve"> Chinese Communist </w:t>
      </w:r>
      <w:r w:rsidRPr="00A11DDE">
        <w:rPr>
          <w:highlight w:val="yellow"/>
          <w:u w:val="single"/>
        </w:rPr>
        <w:t>Party</w:t>
      </w:r>
      <w:r w:rsidRPr="00965C32">
        <w:rPr>
          <w:u w:val="single"/>
        </w:rPr>
        <w:t xml:space="preserve">, without the Chinese Communists as the mainstay of </w:t>
      </w:r>
      <w:r w:rsidRPr="00A11DDE">
        <w:rPr>
          <w:highlight w:val="yellow"/>
          <w:u w:val="single"/>
        </w:rPr>
        <w:t>the</w:t>
      </w:r>
      <w:r w:rsidRPr="00965C32">
        <w:rPr>
          <w:u w:val="single"/>
        </w:rPr>
        <w:t xml:space="preserve"> Chinese </w:t>
      </w:r>
      <w:r w:rsidRPr="00A11DDE">
        <w:rPr>
          <w:highlight w:val="yellow"/>
          <w:u w:val="single"/>
        </w:rPr>
        <w:t>people</w:t>
      </w:r>
      <w:r w:rsidRPr="00965C32">
        <w:rPr>
          <w:u w:val="single"/>
        </w:rPr>
        <w:t xml:space="preserve">, China </w:t>
      </w:r>
      <w:r w:rsidRPr="00A11DDE">
        <w:rPr>
          <w:highlight w:val="yellow"/>
          <w:u w:val="single"/>
        </w:rPr>
        <w:t>can never achieve independence and liberation</w:t>
      </w:r>
      <w:r w:rsidRPr="00965C32">
        <w:rPr>
          <w:u w:val="single"/>
        </w:rPr>
        <w:t>,</w:t>
      </w:r>
      <w:r w:rsidRPr="008E39F1">
        <w:rPr>
          <w:sz w:val="12"/>
        </w:rPr>
        <w:t xml:space="preserve"> or industrialization and the modernization of her agriculture.</w:t>
      </w:r>
      <w:r w:rsidRPr="00EA04D1">
        <w:rPr>
          <w:sz w:val="12"/>
        </w:rPr>
        <w:t>¶</w:t>
      </w:r>
      <w:r w:rsidRPr="008E39F1">
        <w:rPr>
          <w:sz w:val="12"/>
        </w:rPr>
        <w:t xml:space="preserve"> "On Coalition Government" (April 24, 1945), Selected Works, Vol. III, p. 318.*</w:t>
      </w:r>
      <w:r w:rsidRPr="00EA04D1">
        <w:rPr>
          <w:sz w:val="12"/>
        </w:rPr>
        <w:t>¶</w:t>
      </w:r>
      <w:r w:rsidRPr="008E39F1">
        <w:rPr>
          <w:sz w:val="12"/>
        </w:rPr>
        <w:t xml:space="preserve"> </w:t>
      </w:r>
      <w:r w:rsidRPr="00A11DDE">
        <w:rPr>
          <w:highlight w:val="yellow"/>
          <w:u w:val="single"/>
        </w:rPr>
        <w:t>The</w:t>
      </w:r>
      <w:r w:rsidRPr="00965C32">
        <w:rPr>
          <w:u w:val="single"/>
        </w:rPr>
        <w:t xml:space="preserve"> Chinese Communist </w:t>
      </w:r>
      <w:r w:rsidRPr="00A11DDE">
        <w:rPr>
          <w:highlight w:val="yellow"/>
          <w:u w:val="single"/>
        </w:rPr>
        <w:t>Party is the core of leadership</w:t>
      </w:r>
      <w:r w:rsidRPr="00965C32">
        <w:rPr>
          <w:u w:val="single"/>
        </w:rPr>
        <w:t xml:space="preserve"> of the whole Chinese people. </w:t>
      </w:r>
      <w:r w:rsidRPr="00A11DDE">
        <w:rPr>
          <w:highlight w:val="yellow"/>
          <w:u w:val="single"/>
        </w:rPr>
        <w:t>Without this core</w:t>
      </w:r>
      <w:r w:rsidRPr="00965C32">
        <w:rPr>
          <w:u w:val="single"/>
        </w:rPr>
        <w:t xml:space="preserve">, the cause of </w:t>
      </w:r>
      <w:r w:rsidRPr="00A11DDE">
        <w:rPr>
          <w:highlight w:val="yellow"/>
          <w:u w:val="single"/>
        </w:rPr>
        <w:t>socialism cannot be victorious</w:t>
      </w:r>
      <w:r w:rsidRPr="008E39F1">
        <w:rPr>
          <w:sz w:val="12"/>
        </w:rPr>
        <w:t>.</w:t>
      </w:r>
      <w:r w:rsidRPr="00EA04D1">
        <w:rPr>
          <w:sz w:val="12"/>
        </w:rPr>
        <w:t>¶</w:t>
      </w:r>
      <w:r w:rsidRPr="008E39F1">
        <w:rPr>
          <w:sz w:val="12"/>
        </w:rPr>
        <w:t xml:space="preserve"> Talk at the general reception for the delegates to the Third National Congress of the New Democratic Youth League of China (May 25, 1957).</w:t>
      </w:r>
      <w:r w:rsidRPr="00EA04D1">
        <w:rPr>
          <w:sz w:val="12"/>
        </w:rPr>
        <w:t>¶</w:t>
      </w:r>
      <w:r w:rsidRPr="008E39F1">
        <w:rPr>
          <w:sz w:val="12"/>
        </w:rPr>
        <w:t xml:space="preserve"> </w:t>
      </w:r>
      <w:r w:rsidRPr="00A11DDE">
        <w:rPr>
          <w:highlight w:val="yellow"/>
          <w:u w:val="single"/>
        </w:rPr>
        <w:t>A well-disciplined Party</w:t>
      </w:r>
      <w:r w:rsidRPr="00965C32">
        <w:rPr>
          <w:u w:val="single"/>
        </w:rPr>
        <w:t xml:space="preserve"> </w:t>
      </w:r>
      <w:r w:rsidRPr="00A11DDE">
        <w:rPr>
          <w:highlight w:val="yellow"/>
          <w:u w:val="single"/>
        </w:rPr>
        <w:t>armed with</w:t>
      </w:r>
      <w:r w:rsidRPr="00965C32">
        <w:rPr>
          <w:u w:val="single"/>
        </w:rPr>
        <w:t xml:space="preserve"> the </w:t>
      </w:r>
      <w:r w:rsidRPr="00A11DDE">
        <w:rPr>
          <w:highlight w:val="yellow"/>
          <w:u w:val="single"/>
        </w:rPr>
        <w:t>theory</w:t>
      </w:r>
      <w:r w:rsidRPr="00965C32">
        <w:rPr>
          <w:u w:val="single"/>
        </w:rPr>
        <w:t xml:space="preserve"> of Marxism-Leninism, using the method of </w:t>
      </w:r>
      <w:r w:rsidRPr="00A11DDE">
        <w:rPr>
          <w:highlight w:val="yellow"/>
          <w:u w:val="single"/>
        </w:rPr>
        <w:t>self-criticism and</w:t>
      </w:r>
      <w:r w:rsidRPr="00965C32">
        <w:rPr>
          <w:u w:val="single"/>
        </w:rPr>
        <w:t xml:space="preserve"> linked with </w:t>
      </w:r>
      <w:r w:rsidRPr="00A11DDE">
        <w:rPr>
          <w:highlight w:val="yellow"/>
          <w:u w:val="single"/>
        </w:rPr>
        <w:t>the</w:t>
      </w:r>
      <w:r w:rsidRPr="00965C32">
        <w:rPr>
          <w:u w:val="single"/>
        </w:rPr>
        <w:t xml:space="preserve"> masses of the </w:t>
      </w:r>
      <w:r w:rsidRPr="00A11DDE">
        <w:rPr>
          <w:highlight w:val="yellow"/>
          <w:u w:val="single"/>
        </w:rPr>
        <w:t>people</w:t>
      </w:r>
      <w:r w:rsidRPr="00965C32">
        <w:rPr>
          <w:u w:val="single"/>
        </w:rPr>
        <w:t>; an army under the leadership of such a Party; a united front of all revolutionary classes and all revolutionary groups under the leadership of such a Party - these are the three main weapons with which we have defeated the enemy.</w:t>
      </w:r>
      <w:r w:rsidRPr="00EA04D1">
        <w:rPr>
          <w:sz w:val="12"/>
        </w:rPr>
        <w:t>¶</w:t>
      </w:r>
      <w:r w:rsidRPr="008E39F1">
        <w:rPr>
          <w:sz w:val="12"/>
        </w:rPr>
        <w:t xml:space="preserve"> "On the People's Democratic Dictatorship" (June 30, 1949), Selected Works, Vol. IV, p. 422.</w:t>
      </w:r>
      <w:r w:rsidRPr="00EA04D1">
        <w:rPr>
          <w:sz w:val="12"/>
        </w:rPr>
        <w:t>¶</w:t>
      </w:r>
      <w:r w:rsidRPr="008E39F1">
        <w:rPr>
          <w:sz w:val="12"/>
        </w:rPr>
        <w:t xml:space="preserve"> We must have faith in the masses and </w:t>
      </w:r>
      <w:r w:rsidRPr="00A11DDE">
        <w:rPr>
          <w:highlight w:val="yellow"/>
          <w:u w:val="single"/>
        </w:rPr>
        <w:t xml:space="preserve">we must </w:t>
      </w:r>
      <w:r w:rsidRPr="00984ED8">
        <w:rPr>
          <w:rStyle w:val="Emphasis"/>
          <w:highlight w:val="yellow"/>
        </w:rPr>
        <w:t>have faith in the Party</w:t>
      </w:r>
      <w:r w:rsidRPr="002021C1">
        <w:rPr>
          <w:u w:val="single"/>
        </w:rPr>
        <w:t xml:space="preserve">. These are two cardinal principles. </w:t>
      </w:r>
      <w:r w:rsidRPr="00A11DDE">
        <w:rPr>
          <w:highlight w:val="yellow"/>
          <w:u w:val="single"/>
        </w:rPr>
        <w:t>If we doubt</w:t>
      </w:r>
      <w:r w:rsidRPr="002021C1">
        <w:rPr>
          <w:u w:val="single"/>
        </w:rPr>
        <w:t xml:space="preserve"> these principles, </w:t>
      </w:r>
      <w:r w:rsidRPr="00A11DDE">
        <w:rPr>
          <w:highlight w:val="yellow"/>
          <w:u w:val="single"/>
        </w:rPr>
        <w:t>we shall accomplish nothing</w:t>
      </w:r>
      <w:r w:rsidRPr="002021C1">
        <w:rPr>
          <w:u w:val="single"/>
        </w:rPr>
        <w:t>.</w:t>
      </w:r>
      <w:r w:rsidRPr="00EA04D1">
        <w:rPr>
          <w:sz w:val="12"/>
        </w:rPr>
        <w:t>¶</w:t>
      </w:r>
      <w:r w:rsidRPr="008E39F1">
        <w:rPr>
          <w:sz w:val="12"/>
        </w:rPr>
        <w:t xml:space="preserve"> On the Question of Agricultural Co-operation (.July 31, 1955), 3rd ed., p. 7.*</w:t>
      </w:r>
      <w:r w:rsidRPr="00EA04D1">
        <w:rPr>
          <w:sz w:val="12"/>
        </w:rPr>
        <w:t>¶</w:t>
      </w:r>
      <w:r w:rsidRPr="008E39F1">
        <w:rPr>
          <w:sz w:val="12"/>
        </w:rPr>
        <w:t xml:space="preserve"> Armed with Marxist-Leninist theory and ideology, </w:t>
      </w:r>
      <w:r w:rsidRPr="00A11DDE">
        <w:rPr>
          <w:u w:val="single"/>
        </w:rPr>
        <w:t>the Communist Party of China</w:t>
      </w:r>
      <w:r w:rsidRPr="008E39F1">
        <w:rPr>
          <w:sz w:val="12"/>
        </w:rPr>
        <w:t xml:space="preserve"> has brought a new style of work to the Chinese people. </w:t>
      </w:r>
      <w:r w:rsidRPr="002021C1">
        <w:rPr>
          <w:u w:val="single"/>
        </w:rPr>
        <w:t>A style of work which essentially entails integrating theory with practice, forging close links with the masses and practicing self-criticism</w:t>
      </w:r>
      <w:r w:rsidRPr="008E39F1">
        <w:rPr>
          <w:sz w:val="12"/>
        </w:rPr>
        <w:t>.</w:t>
      </w:r>
      <w:r w:rsidRPr="00EA04D1">
        <w:rPr>
          <w:sz w:val="12"/>
        </w:rPr>
        <w:t>¶</w:t>
      </w:r>
      <w:r w:rsidRPr="008E39F1">
        <w:rPr>
          <w:sz w:val="12"/>
        </w:rPr>
        <w:t xml:space="preserve"> "On Coalition Government" (April 24, 1945), Selected Works, Vol. III, p. 314. *</w:t>
      </w:r>
      <w:r w:rsidRPr="00EA04D1">
        <w:rPr>
          <w:sz w:val="12"/>
        </w:rPr>
        <w:t>¶</w:t>
      </w:r>
      <w:r w:rsidRPr="008E39F1">
        <w:rPr>
          <w:sz w:val="12"/>
        </w:rPr>
        <w:t xml:space="preserve"> </w:t>
      </w:r>
      <w:r w:rsidRPr="007B3E8F">
        <w:rPr>
          <w:highlight w:val="yellow"/>
          <w:u w:val="single"/>
        </w:rPr>
        <w:t>No</w:t>
      </w:r>
      <w:r w:rsidRPr="002021C1">
        <w:rPr>
          <w:u w:val="single"/>
        </w:rPr>
        <w:t xml:space="preserve"> political </w:t>
      </w:r>
      <w:r w:rsidRPr="007B3E8F">
        <w:rPr>
          <w:highlight w:val="yellow"/>
          <w:u w:val="single"/>
        </w:rPr>
        <w:t>party can</w:t>
      </w:r>
      <w:r w:rsidRPr="002021C1">
        <w:rPr>
          <w:u w:val="single"/>
        </w:rPr>
        <w:t xml:space="preserve"> possibly </w:t>
      </w:r>
      <w:r w:rsidRPr="007B3E8F">
        <w:rPr>
          <w:highlight w:val="yellow"/>
          <w:u w:val="single"/>
        </w:rPr>
        <w:t>lead a</w:t>
      </w:r>
      <w:r w:rsidRPr="002021C1">
        <w:rPr>
          <w:u w:val="single"/>
        </w:rPr>
        <w:t xml:space="preserve"> great revolutionary </w:t>
      </w:r>
      <w:r w:rsidRPr="007B3E8F">
        <w:rPr>
          <w:highlight w:val="yellow"/>
          <w:u w:val="single"/>
        </w:rPr>
        <w:t>movement to victory unless it possesses</w:t>
      </w:r>
      <w:r w:rsidRPr="002021C1">
        <w:rPr>
          <w:u w:val="single"/>
        </w:rPr>
        <w:t xml:space="preserve"> revolutionary theory and knowledge of history and has a </w:t>
      </w:r>
      <w:r w:rsidRPr="007B3E8F">
        <w:rPr>
          <w:highlight w:val="yellow"/>
          <w:u w:val="single"/>
        </w:rPr>
        <w:t xml:space="preserve">profound grasp of the </w:t>
      </w:r>
      <w:r w:rsidRPr="00560A7C">
        <w:rPr>
          <w:rStyle w:val="Emphasis"/>
          <w:highlight w:val="yellow"/>
        </w:rPr>
        <w:t>practical movement</w:t>
      </w:r>
      <w:r w:rsidRPr="002021C1">
        <w:rPr>
          <w:u w:val="single"/>
        </w:rPr>
        <w:t>.</w:t>
      </w:r>
      <w:r w:rsidRPr="00EA04D1">
        <w:rPr>
          <w:sz w:val="12"/>
        </w:rPr>
        <w:t>¶</w:t>
      </w:r>
      <w:r w:rsidRPr="008E39F1">
        <w:rPr>
          <w:sz w:val="12"/>
        </w:rPr>
        <w:t xml:space="preserve"> "The Role of the Chinese Communist Party in the National War" (October 1938), Selected Works, Vol. II, p. 208.</w:t>
      </w:r>
      <w:r w:rsidRPr="00EA04D1">
        <w:rPr>
          <w:sz w:val="12"/>
        </w:rPr>
        <w:t>¶</w:t>
      </w:r>
      <w:r w:rsidRPr="008E39F1">
        <w:rPr>
          <w:sz w:val="12"/>
        </w:rPr>
        <w:t xml:space="preserve"> As we used to say, the rectification movement is "a widespread movement of Marxist education". </w:t>
      </w:r>
      <w:r w:rsidRPr="002021C1">
        <w:rPr>
          <w:u w:val="single"/>
        </w:rPr>
        <w:t>Rectification means the whole Party studying Marxism through criticism and self-criticism. We can certainly learn more about Marxism in the course of the rectification movement.</w:t>
      </w:r>
      <w:r w:rsidRPr="00EA04D1">
        <w:rPr>
          <w:sz w:val="12"/>
        </w:rPr>
        <w:t>¶</w:t>
      </w:r>
      <w:r w:rsidRPr="008E39F1">
        <w:rPr>
          <w:sz w:val="12"/>
        </w:rPr>
        <w:t xml:space="preserve"> Speech at the Chinese Communist Party's National Conference on Propaganda Work (March 12, l957), 1st pocket ed., p. 14.</w:t>
      </w:r>
      <w:r w:rsidRPr="00EA04D1">
        <w:rPr>
          <w:sz w:val="12"/>
        </w:rPr>
        <w:t>¶</w:t>
      </w:r>
      <w:r w:rsidRPr="008E39F1">
        <w:rPr>
          <w:sz w:val="12"/>
        </w:rPr>
        <w:t xml:space="preserve"> It is an arduous task to ensure a better life for the several hundred million people of China and to build our economically and culturally backward country into a prosperous and powerful one with a high level of culture. And it is precisely in order to be able to shoulder this task more competently and work better together with all non-Party people who are actuated by high ideals and determined to institute reforms that we must conduct rectification movements both now and in the future, and constantly rid ourselves of whatever is wrong.</w:t>
      </w:r>
      <w:r w:rsidRPr="00EA04D1">
        <w:rPr>
          <w:sz w:val="12"/>
        </w:rPr>
        <w:t>¶</w:t>
      </w:r>
      <w:r w:rsidRPr="008E39F1">
        <w:rPr>
          <w:sz w:val="12"/>
        </w:rPr>
        <w:t xml:space="preserve"> Ibid., pp. 15-16.*</w:t>
      </w:r>
      <w:r w:rsidRPr="00EA04D1">
        <w:rPr>
          <w:sz w:val="12"/>
        </w:rPr>
        <w:t>¶</w:t>
      </w:r>
      <w:r w:rsidRPr="008E39F1">
        <w:rPr>
          <w:sz w:val="12"/>
        </w:rPr>
        <w:t xml:space="preserve"> </w:t>
      </w:r>
      <w:r w:rsidRPr="00453DCA">
        <w:rPr>
          <w:rStyle w:val="Emphasis"/>
          <w:highlight w:val="yellow"/>
        </w:rPr>
        <w:t>Policy is the starting-point</w:t>
      </w:r>
      <w:r w:rsidRPr="007B3E8F">
        <w:rPr>
          <w:highlight w:val="yellow"/>
          <w:u w:val="single"/>
        </w:rPr>
        <w:t xml:space="preserve"> of all the practical actions of a revolutionary party</w:t>
      </w:r>
      <w:r w:rsidRPr="00A11DDE">
        <w:rPr>
          <w:u w:val="single"/>
        </w:rPr>
        <w:t xml:space="preserve"> and manifests itself in the process and the end-result of that party's actions.</w:t>
      </w:r>
      <w:r w:rsidRPr="008E39F1">
        <w:rPr>
          <w:sz w:val="12"/>
        </w:rPr>
        <w:t xml:space="preserve"> A revolutionary party is carrying out a policy whenever it takes any action. If it is not carrying out a correct policy, it is carrying out a wrong policy; if it is not carrying out a given policy consciously, it is doing so </w:t>
      </w:r>
      <w:r>
        <w:rPr>
          <w:sz w:val="12"/>
        </w:rPr>
        <w:t>[ignorant</w:t>
      </w:r>
      <w:r w:rsidRPr="008E39F1">
        <w:rPr>
          <w:sz w:val="12"/>
        </w:rPr>
        <w:t>ly</w:t>
      </w:r>
      <w:r>
        <w:rPr>
          <w:sz w:val="12"/>
        </w:rPr>
        <w:t>]</w:t>
      </w:r>
      <w:r w:rsidRPr="008E39F1">
        <w:rPr>
          <w:sz w:val="12"/>
        </w:rPr>
        <w:t xml:space="preserve">. </w:t>
      </w:r>
      <w:r w:rsidRPr="00A11DDE">
        <w:rPr>
          <w:u w:val="single"/>
        </w:rPr>
        <w:t xml:space="preserve">What we call </w:t>
      </w:r>
      <w:r w:rsidRPr="008E39F1">
        <w:rPr>
          <w:highlight w:val="yellow"/>
          <w:u w:val="single"/>
        </w:rPr>
        <w:t>experience is the process</w:t>
      </w:r>
      <w:r w:rsidRPr="00A11DDE">
        <w:rPr>
          <w:u w:val="single"/>
        </w:rPr>
        <w:t xml:space="preserve"> and the end-result </w:t>
      </w:r>
      <w:r w:rsidRPr="008E39F1">
        <w:rPr>
          <w:rStyle w:val="Emphasis"/>
          <w:highlight w:val="yellow"/>
        </w:rPr>
        <w:t>of carrying out a policy</w:t>
      </w:r>
      <w:r w:rsidRPr="00A11DDE">
        <w:rPr>
          <w:u w:val="single"/>
        </w:rPr>
        <w:t>. Only through the practice of the people, that is, through experience, can we verify whether a policy is correct or wrong and determine to what extent it is correct or wrong.</w:t>
      </w:r>
      <w:r w:rsidRPr="008E39F1">
        <w:rPr>
          <w:sz w:val="12"/>
        </w:rPr>
        <w:t xml:space="preserve"> However, people's practice, especially the practice of a revolutionary party and the revolutionary masses, cannot but be bound up with one policy or another. </w:t>
      </w:r>
      <w:r w:rsidRPr="00A11DDE">
        <w:rPr>
          <w:u w:val="single"/>
        </w:rPr>
        <w:t xml:space="preserve">Therefore, before any action is taken, we must explain the policy, which we have formulated in the light of the given circumstances, to Party members and to the masses. Otherwise, Party members and the masses will depart from the guidance of our policy, act </w:t>
      </w:r>
      <w:r>
        <w:rPr>
          <w:u w:val="single"/>
        </w:rPr>
        <w:t>[ignorantly]</w:t>
      </w:r>
      <w:r w:rsidRPr="00A11DDE">
        <w:rPr>
          <w:u w:val="single"/>
        </w:rPr>
        <w:t xml:space="preserve"> and carry out a wrong policy.</w:t>
      </w:r>
      <w:r w:rsidRPr="00EA04D1">
        <w:rPr>
          <w:sz w:val="12"/>
        </w:rPr>
        <w:t>¶</w:t>
      </w:r>
      <w:r w:rsidRPr="008E39F1">
        <w:rPr>
          <w:sz w:val="12"/>
        </w:rPr>
        <w:t xml:space="preserve"> "On the Policy Concerning Industry and Commerce" (February 27, 1948), Selected Works, Vol. IV. Pp. 204-05. *</w:t>
      </w:r>
      <w:r w:rsidRPr="00EA04D1">
        <w:rPr>
          <w:sz w:val="12"/>
        </w:rPr>
        <w:t>¶</w:t>
      </w:r>
      <w:r w:rsidRPr="008E39F1">
        <w:rPr>
          <w:sz w:val="12"/>
        </w:rPr>
        <w:t xml:space="preserve"> Our Party has laid down the general line and general policy of the Chinese revolution as well as various specific lines for work and specific policies. However, while many comrades remember our Party's specific lines for work and specific policies, they often forget its general line and general policy. If we actually forget the Party's general line and general policy, then we shall be </w:t>
      </w:r>
      <w:r>
        <w:rPr>
          <w:sz w:val="12"/>
        </w:rPr>
        <w:t>[ignorantly]</w:t>
      </w:r>
      <w:r w:rsidRPr="008E39F1">
        <w:rPr>
          <w:sz w:val="12"/>
        </w:rPr>
        <w:t>, half-baked, muddle-headed revolutionaries, and when we carry out a specific line for work and a specific policy, we shall lose our bearings and vacillate now to the left and now to the right, and the work will suffer.</w:t>
      </w:r>
      <w:r w:rsidRPr="00EA04D1">
        <w:rPr>
          <w:sz w:val="12"/>
        </w:rPr>
        <w:t>¶</w:t>
      </w:r>
      <w:r w:rsidRPr="008E39F1">
        <w:rPr>
          <w:sz w:val="12"/>
        </w:rPr>
        <w:t xml:space="preserve"> "Speech at a Conference of Cadres in the Shansi-Suiyuan Liberated Area" (April 1, 1948), Selected Works, Vol. IV, p. 238. *</w:t>
      </w:r>
      <w:r w:rsidRPr="00EA04D1">
        <w:rPr>
          <w:sz w:val="12"/>
        </w:rPr>
        <w:t>¶</w:t>
      </w:r>
      <w:r w:rsidRPr="008E39F1">
        <w:rPr>
          <w:sz w:val="12"/>
        </w:rPr>
        <w:t xml:space="preserve"> </w:t>
      </w:r>
      <w:r w:rsidRPr="00436EDD">
        <w:rPr>
          <w:rStyle w:val="Emphasis"/>
          <w:highlight w:val="yellow"/>
        </w:rPr>
        <w:t>Policy and tactics are the life of the Party</w:t>
      </w:r>
      <w:r w:rsidRPr="008E39F1">
        <w:rPr>
          <w:highlight w:val="yellow"/>
          <w:u w:val="single"/>
        </w:rPr>
        <w:t>; leading comrades at all levels must give them full attention</w:t>
      </w:r>
      <w:r w:rsidRPr="00A11DDE">
        <w:rPr>
          <w:u w:val="single"/>
        </w:rPr>
        <w:t xml:space="preserve"> and must never on any account be negligent.</w:t>
      </w:r>
      <w:r w:rsidRPr="00EA04D1">
        <w:rPr>
          <w:sz w:val="12"/>
        </w:rPr>
        <w:t>¶</w:t>
      </w:r>
      <w:r w:rsidRPr="008E39F1">
        <w:rPr>
          <w:sz w:val="12"/>
        </w:rPr>
        <w:t xml:space="preserve"> "A Circular on the Situation" (March 20, 1948), Selected Works, Vol. IV, p. 220.</w:t>
      </w:r>
    </w:p>
    <w:p w14:paraId="36AB2F37" w14:textId="77777777" w:rsidR="00DC3B7E" w:rsidRDefault="00DC3B7E" w:rsidP="00DC3B7E"/>
    <w:p w14:paraId="603F2247" w14:textId="77777777" w:rsidR="00DC3B7E" w:rsidRPr="007B51A1" w:rsidRDefault="00DC3B7E" w:rsidP="00DC3B7E"/>
    <w:p w14:paraId="7112DAB4" w14:textId="77777777" w:rsidR="00DC3B7E" w:rsidRDefault="00DC3B7E" w:rsidP="00DC3B7E">
      <w:pPr>
        <w:pStyle w:val="Heading3"/>
      </w:pPr>
      <w:r>
        <w:t xml:space="preserve">Case </w:t>
      </w:r>
    </w:p>
    <w:p w14:paraId="7B5D0E38" w14:textId="77777777" w:rsidR="00DC3B7E" w:rsidRPr="006A23D3" w:rsidRDefault="00DC3B7E" w:rsidP="00DC3B7E">
      <w:pPr>
        <w:pStyle w:val="Heading4"/>
      </w:pPr>
      <w:r>
        <w:t xml:space="preserve">Video 1AC is a reason to reject the aff – This performance might be good, and fair, but Emory and Kansas will use </w:t>
      </w:r>
      <w:r w:rsidRPr="006A23D3">
        <w:rPr>
          <w:u w:val="single"/>
        </w:rPr>
        <w:t>this aff</w:t>
      </w:r>
      <w:r>
        <w:t xml:space="preserve"> to justify recording their own 1ACs and playing them at 4x speed. This turns case because it massively increases the amount of labor disabled folk will have to do when they’re on the negative. Also kills any form of </w:t>
      </w:r>
      <w:r w:rsidRPr="006A23D3">
        <w:rPr>
          <w:u w:val="single"/>
        </w:rPr>
        <w:t>clash</w:t>
      </w:r>
      <w:r>
        <w:rPr>
          <w:u w:val="single"/>
        </w:rPr>
        <w:t xml:space="preserve">, </w:t>
      </w:r>
      <w:r w:rsidRPr="006A23D3">
        <w:rPr>
          <w:u w:val="single"/>
        </w:rPr>
        <w:t>education</w:t>
      </w:r>
      <w:r>
        <w:rPr>
          <w:u w:val="single"/>
        </w:rPr>
        <w:t>, or fairness</w:t>
      </w:r>
      <w:r>
        <w:t>, because it nuke’s the neg’s ability to rejoin the aff. The Recording of the 1AC can’t solve labor anyways because they still have to give a 1AR and the 2AC and 2AR can’t be recorded.</w:t>
      </w:r>
    </w:p>
    <w:p w14:paraId="3BF76AA9" w14:textId="77777777" w:rsidR="00DC3B7E" w:rsidRPr="006A23D3" w:rsidRDefault="00DC3B7E" w:rsidP="00DC3B7E"/>
    <w:p w14:paraId="1DC3BA07" w14:textId="77777777" w:rsidR="00DC3B7E" w:rsidRDefault="00DC3B7E" w:rsidP="00DC3B7E">
      <w:pPr>
        <w:pStyle w:val="Heading4"/>
      </w:pPr>
      <w:r w:rsidRPr="0006720F">
        <w:t>Vote neg on presumption – Multiple Warrants</w:t>
      </w:r>
    </w:p>
    <w:p w14:paraId="78C44FD8" w14:textId="77777777" w:rsidR="00DC3B7E" w:rsidRDefault="00DC3B7E" w:rsidP="00DC3B7E">
      <w:pPr>
        <w:pStyle w:val="Heading4"/>
      </w:pPr>
      <w:r w:rsidRPr="0006720F">
        <w:t xml:space="preserve">1 – Existing theory – set col violence still exists even though their authors have theorized – they need to win this deployment of the theory solves </w:t>
      </w:r>
      <w:r>
        <w:t>ableism</w:t>
      </w:r>
    </w:p>
    <w:p w14:paraId="1E37FF3E" w14:textId="77777777" w:rsidR="00DC3B7E" w:rsidRDefault="00DC3B7E" w:rsidP="00DC3B7E">
      <w:pPr>
        <w:pStyle w:val="Heading4"/>
      </w:pPr>
      <w:r w:rsidRPr="0006720F">
        <w:t>2 – Subjectivity –</w:t>
      </w:r>
      <w:r>
        <w:t xml:space="preserve"> </w:t>
      </w:r>
      <w:r w:rsidRPr="0006720F">
        <w:t>broadsweeping refusals can’t create subject formation shifts required to solve the aff</w:t>
      </w:r>
    </w:p>
    <w:p w14:paraId="6547A50B" w14:textId="77777777" w:rsidR="00DC3B7E" w:rsidRDefault="00DC3B7E" w:rsidP="00DC3B7E">
      <w:pPr>
        <w:pStyle w:val="Heading4"/>
      </w:pPr>
      <w:r w:rsidRPr="0006720F">
        <w:t xml:space="preserve">3 – Competition turn – ballot desires mean inevitable posturing where we have to say you’re wrong even if we think </w:t>
      </w:r>
      <w:r>
        <w:t>abelist</w:t>
      </w:r>
      <w:r w:rsidRPr="0006720F">
        <w:t xml:space="preserve"> violence needs to be solved</w:t>
      </w:r>
    </w:p>
    <w:p w14:paraId="089387B1" w14:textId="77777777" w:rsidR="00DC3B7E" w:rsidRDefault="00DC3B7E" w:rsidP="00DC3B7E">
      <w:pPr>
        <w:pStyle w:val="Heading4"/>
      </w:pPr>
      <w:r w:rsidRPr="0006720F">
        <w:t>5 – Vote neg to vote aff – refuse their lackluster refusal to send them back to the lab to do better</w:t>
      </w:r>
    </w:p>
    <w:p w14:paraId="1EC94BF9" w14:textId="77777777" w:rsidR="00DC3B7E" w:rsidRPr="0006720F" w:rsidRDefault="00DC3B7E" w:rsidP="00DC3B7E">
      <w:pPr>
        <w:pStyle w:val="Heading4"/>
      </w:pPr>
      <w:r>
        <w:t>6 – Either rest does something and they link to their offense, or it doesn’t do anything and you vote neg on presumption</w:t>
      </w:r>
    </w:p>
    <w:p w14:paraId="2B744B8D" w14:textId="77777777" w:rsidR="00DC3B7E" w:rsidRDefault="00DC3B7E" w:rsidP="00DC3B7E"/>
    <w:p w14:paraId="27832DA0" w14:textId="77777777" w:rsidR="00DC3B7E" w:rsidRDefault="00DC3B7E" w:rsidP="00DC3B7E">
      <w:pPr>
        <w:pStyle w:val="Heading4"/>
      </w:pPr>
      <w:r>
        <w:t>Presumption- no reason articulated to vote aff. The ballot is not essential to their method but links to our offense</w:t>
      </w:r>
      <w:r>
        <w:br/>
      </w:r>
    </w:p>
    <w:p w14:paraId="6E7A1EF3" w14:textId="77777777" w:rsidR="00DC3B7E" w:rsidRDefault="00DC3B7E" w:rsidP="00DC3B7E">
      <w:pPr>
        <w:pStyle w:val="Heading4"/>
      </w:pPr>
      <w:r w:rsidRPr="003619FC">
        <w:t xml:space="preserve">Parameters- The aff should have </w:t>
      </w:r>
    </w:p>
    <w:p w14:paraId="5E024996" w14:textId="77777777" w:rsidR="00DC3B7E" w:rsidRDefault="00DC3B7E" w:rsidP="00DC3B7E">
      <w:pPr>
        <w:pStyle w:val="Heading4"/>
        <w:ind w:firstLine="720"/>
      </w:pPr>
      <w:r w:rsidRPr="003619FC">
        <w:t xml:space="preserve">1) clear way for the judge to delineate from one method and another and </w:t>
      </w:r>
    </w:p>
    <w:p w14:paraId="18CDDC55" w14:textId="77777777" w:rsidR="00DC3B7E" w:rsidRDefault="00DC3B7E" w:rsidP="00DC3B7E">
      <w:pPr>
        <w:pStyle w:val="Heading4"/>
        <w:ind w:firstLine="720"/>
      </w:pPr>
      <w:r>
        <w:t xml:space="preserve">2) </w:t>
      </w:r>
      <w:r w:rsidRPr="003619FC">
        <w:t>a m</w:t>
      </w:r>
      <w:r>
        <w:t>e</w:t>
      </w:r>
      <w:r w:rsidRPr="003619FC">
        <w:t xml:space="preserve">tric for evaluating which method is better. they have no definition on </w:t>
      </w:r>
      <w:r>
        <w:t>what criptime</w:t>
      </w:r>
      <w:r w:rsidRPr="003619FC">
        <w:t xml:space="preserve"> is or how to measure that or who has engaged in it - this collapses back in arbitrary distinctions on the behalf of the judge which re-creates violence</w:t>
      </w:r>
    </w:p>
    <w:p w14:paraId="2C8A5E61" w14:textId="77777777" w:rsidR="00DC3B7E" w:rsidRPr="0006720F" w:rsidRDefault="00DC3B7E" w:rsidP="00DC3B7E"/>
    <w:p w14:paraId="53537D3D" w14:textId="77777777" w:rsidR="00DC3B7E" w:rsidRPr="00C25954" w:rsidRDefault="00DC3B7E" w:rsidP="00DC3B7E">
      <w:pPr>
        <w:pStyle w:val="Heading4"/>
      </w:pPr>
      <w:r w:rsidRPr="00C25954">
        <w:t>Scenario analysis is pedagogically valuable – enhances creativity and self-reflexivity, deconstructs cognitive biases and flawed ontological assumptions, and enables the imagination and creation of alternative futures.</w:t>
      </w:r>
    </w:p>
    <w:p w14:paraId="44F86A5F" w14:textId="77777777" w:rsidR="00DC3B7E" w:rsidRPr="00C25954" w:rsidRDefault="00DC3B7E" w:rsidP="00DC3B7E">
      <w:pPr>
        <w:rPr>
          <w:rFonts w:asciiTheme="minorHAnsi" w:hAnsiTheme="minorHAnsi"/>
        </w:rPr>
      </w:pPr>
      <w:r w:rsidRPr="00C25954">
        <w:rPr>
          <w:b/>
          <w:bCs/>
        </w:rPr>
        <w:t xml:space="preserve">Barma et al. 16 </w:t>
      </w:r>
      <w:r w:rsidRPr="00C25954">
        <w:rPr>
          <w:rFonts w:asciiTheme="minorHAnsi" w:hAnsiTheme="minorHAnsi"/>
        </w:rPr>
        <w:t xml:space="preserve">– (May 2016, [Advance Publication Online on 11/6/15], Naazneen Barma, PhD in Political Science from UC-Berkeley, Assistant Professor of National Security Affairs at the Naval Postgraduate School, Brent Durbin, PhD in Political Science from UC-Berkeley, Professor of Government at Smith College, Eric Lorber, JD from UPenn and PhD in Political Science from Duke, Gibson, Dunn &amp; Crutcher, Rachel Whitlark, PhD in Political Science from GWU, Post-Doctoral Research Fellow with the Project on Managing the Atom and International Security Program within the Belfer Center for Science and International Affairs at Harvard, “‘Imagine a World in Which’: Using Scenarios in Political Science,” International Studies Perspectives 17 (2), pp. 1-19, </w:t>
      </w:r>
      <w:hyperlink r:id="rId20" w:history="1">
        <w:r w:rsidRPr="00C25954">
          <w:rPr>
            <w:rFonts w:asciiTheme="minorHAnsi" w:hAnsiTheme="minorHAnsi"/>
            <w:color w:val="000000"/>
            <w:u w:val="single"/>
          </w:rPr>
          <w:t>http://www.naazneenbarma.com/uploads/2/9/6/9/29695681/using_scenarios_in_political_science_isp_2015.pdf</w:t>
        </w:r>
      </w:hyperlink>
      <w:r w:rsidRPr="00C25954">
        <w:rPr>
          <w:rFonts w:asciiTheme="minorHAnsi" w:hAnsiTheme="minorHAnsi"/>
        </w:rPr>
        <w:t>)</w:t>
      </w:r>
    </w:p>
    <w:p w14:paraId="091596DB" w14:textId="77777777" w:rsidR="00DC3B7E" w:rsidRPr="00C25954" w:rsidRDefault="00DC3B7E" w:rsidP="00DC3B7E">
      <w:pPr>
        <w:rPr>
          <w:rFonts w:asciiTheme="minorHAnsi" w:hAnsiTheme="minorHAnsi"/>
          <w:sz w:val="18"/>
          <w:szCs w:val="18"/>
        </w:rPr>
      </w:pPr>
      <w:r w:rsidRPr="00C25954">
        <w:rPr>
          <w:rFonts w:asciiTheme="minorHAnsi" w:hAnsiTheme="minorHAnsi"/>
          <w:sz w:val="18"/>
          <w:szCs w:val="18"/>
        </w:rPr>
        <w:t>**FYI if anyone is skeptical of Barma’s affiliation with the Naval Postgraduate School, it’s worth looking at her publication history, which is deeply opposed to US hegemony and the existing liberal world order:</w:t>
      </w:r>
    </w:p>
    <w:p w14:paraId="1C4908F5" w14:textId="77777777" w:rsidR="00DC3B7E" w:rsidRPr="00C25954" w:rsidRDefault="00DC3B7E" w:rsidP="00DC3B7E">
      <w:pPr>
        <w:numPr>
          <w:ilvl w:val="0"/>
          <w:numId w:val="15"/>
        </w:numPr>
        <w:spacing w:after="0" w:line="240" w:lineRule="auto"/>
        <w:rPr>
          <w:rFonts w:asciiTheme="minorHAnsi" w:hAnsiTheme="minorHAnsi"/>
          <w:sz w:val="18"/>
          <w:szCs w:val="18"/>
        </w:rPr>
      </w:pPr>
      <w:r w:rsidRPr="00C25954">
        <w:rPr>
          <w:rFonts w:asciiTheme="minorHAnsi" w:hAnsiTheme="minorHAnsi"/>
          <w:sz w:val="18"/>
          <w:szCs w:val="18"/>
        </w:rPr>
        <w:t xml:space="preserve">co-authored an article entitled “How Globalization Went Bad” that has this byline: “From terrorism to global warming, the evils of globalization are more dangerous than ever before. What went wrong? The world became dependent on a single superpower. Only by correcting this imbalance can the world become a safer place.” (http://cisac.fsi.stanford.edu/publications/how_globalization_went_bad)  </w:t>
      </w:r>
    </w:p>
    <w:p w14:paraId="38E957BA" w14:textId="77777777" w:rsidR="00DC3B7E" w:rsidRDefault="00DC3B7E" w:rsidP="00DC3B7E">
      <w:pPr>
        <w:numPr>
          <w:ilvl w:val="0"/>
          <w:numId w:val="15"/>
        </w:numPr>
        <w:spacing w:after="0" w:line="240" w:lineRule="auto"/>
        <w:rPr>
          <w:rFonts w:asciiTheme="minorHAnsi" w:hAnsiTheme="minorHAnsi"/>
          <w:sz w:val="18"/>
          <w:szCs w:val="18"/>
        </w:rPr>
      </w:pPr>
      <w:r w:rsidRPr="00C25954">
        <w:rPr>
          <w:rFonts w:asciiTheme="minorHAnsi" w:hAnsiTheme="minorHAnsi"/>
          <w:sz w:val="18"/>
          <w:szCs w:val="18"/>
        </w:rPr>
        <w:t>most recent published scenario is entitled “World Without the West,” supports the a Non-Western reinvention of the liberal order, and concludes that “This argument made a lot of people uncomfortable, mostly because of an endemic and gross overestimation of the reach, depth and attractiveness of the existing liberal order” (</w:t>
      </w:r>
      <w:hyperlink r:id="rId21" w:history="1">
        <w:r w:rsidRPr="003B4A02">
          <w:rPr>
            <w:rStyle w:val="Hyperlink"/>
            <w:rFonts w:asciiTheme="minorHAnsi" w:hAnsiTheme="minorHAnsi"/>
            <w:sz w:val="18"/>
            <w:szCs w:val="18"/>
          </w:rPr>
          <w:t>http://nationalinterest.org/feature/welcome-the-world-without-the-west-11651</w:t>
        </w:r>
      </w:hyperlink>
      <w:r w:rsidRPr="00C25954">
        <w:rPr>
          <w:rFonts w:asciiTheme="minorHAnsi" w:hAnsiTheme="minorHAnsi"/>
          <w:sz w:val="18"/>
          <w:szCs w:val="18"/>
        </w:rPr>
        <w:t>)</w:t>
      </w:r>
    </w:p>
    <w:p w14:paraId="6AD7414D" w14:textId="77777777" w:rsidR="00DC3B7E" w:rsidRPr="00C25954" w:rsidRDefault="00DC3B7E" w:rsidP="00DC3B7E">
      <w:r>
        <w:t>**</w:t>
      </w:r>
    </w:p>
    <w:p w14:paraId="5EF112CB" w14:textId="77777777" w:rsidR="00DC3B7E" w:rsidRPr="00C25954" w:rsidRDefault="00DC3B7E" w:rsidP="00DC3B7E">
      <w:pPr>
        <w:rPr>
          <w:rFonts w:asciiTheme="minorHAnsi" w:hAnsiTheme="minorHAnsi"/>
          <w:sz w:val="10"/>
        </w:rPr>
      </w:pPr>
      <w:r w:rsidRPr="00C25954">
        <w:rPr>
          <w:rFonts w:asciiTheme="minorHAnsi" w:hAnsiTheme="minorHAnsi"/>
          <w:u w:val="single"/>
        </w:rPr>
        <w:t>Over the past decade, the “cult of irrelevance” in political science</w:t>
      </w:r>
      <w:r w:rsidRPr="00C25954">
        <w:rPr>
          <w:rFonts w:asciiTheme="minorHAnsi" w:hAnsiTheme="minorHAnsi"/>
          <w:sz w:val="10"/>
        </w:rPr>
        <w:t xml:space="preserve"> scholarship </w:t>
      </w:r>
      <w:r w:rsidRPr="00C25954">
        <w:rPr>
          <w:rFonts w:asciiTheme="minorHAnsi" w:hAnsiTheme="minorHAnsi"/>
          <w:u w:val="single"/>
        </w:rPr>
        <w:t>has been lamented by a growing chorus</w:t>
      </w:r>
      <w:r w:rsidRPr="00C25954">
        <w:rPr>
          <w:rFonts w:asciiTheme="minorHAnsi" w:hAnsiTheme="minorHAnsi"/>
          <w:sz w:val="10"/>
        </w:rPr>
        <w:t xml:space="preserve"> (Putnam 2003; Nye 2009; Walt 2009). </w:t>
      </w:r>
      <w:r w:rsidRPr="00C25954">
        <w:rPr>
          <w:rFonts w:asciiTheme="minorHAnsi" w:hAnsiTheme="minorHAnsi"/>
          <w:u w:val="single"/>
        </w:rPr>
        <w:t>Prominent scholars</w:t>
      </w:r>
      <w:r w:rsidRPr="00C25954">
        <w:rPr>
          <w:rFonts w:asciiTheme="minorHAnsi" w:hAnsiTheme="minorHAnsi"/>
          <w:sz w:val="10"/>
        </w:rPr>
        <w:t xml:space="preserve"> of international affairs </w:t>
      </w:r>
      <w:r w:rsidRPr="00C25954">
        <w:rPr>
          <w:rFonts w:asciiTheme="minorHAnsi" w:hAnsiTheme="minorHAnsi"/>
          <w:u w:val="single"/>
        </w:rPr>
        <w:t>have diagnosed</w:t>
      </w:r>
      <w:r w:rsidRPr="00C25954">
        <w:rPr>
          <w:rFonts w:asciiTheme="minorHAnsi" w:hAnsiTheme="minorHAnsi"/>
          <w:sz w:val="10"/>
        </w:rPr>
        <w:t xml:space="preserve"> the roots of </w:t>
      </w:r>
      <w:r w:rsidRPr="00C25954">
        <w:rPr>
          <w:rFonts w:asciiTheme="minorHAnsi" w:hAnsiTheme="minorHAnsi"/>
          <w:u w:val="single"/>
        </w:rPr>
        <w:t>the gap</w:t>
      </w:r>
      <w:r w:rsidRPr="00C25954">
        <w:rPr>
          <w:rFonts w:asciiTheme="minorHAnsi" w:hAnsiTheme="minorHAnsi"/>
          <w:sz w:val="10"/>
        </w:rPr>
        <w:t xml:space="preserve"> between academia and policymaking, </w:t>
      </w:r>
      <w:r w:rsidRPr="00C25954">
        <w:rPr>
          <w:rFonts w:asciiTheme="minorHAnsi" w:hAnsiTheme="minorHAnsi"/>
          <w:u w:val="single"/>
        </w:rPr>
        <w:t>made the case for why</w:t>
      </w:r>
      <w:r w:rsidRPr="00C25954">
        <w:rPr>
          <w:rFonts w:asciiTheme="minorHAnsi" w:hAnsiTheme="minorHAnsi"/>
          <w:sz w:val="10"/>
        </w:rPr>
        <w:t xml:space="preserve"> political science </w:t>
      </w:r>
      <w:r w:rsidRPr="00C25954">
        <w:rPr>
          <w:rFonts w:asciiTheme="minorHAnsi" w:hAnsiTheme="minorHAnsi"/>
          <w:u w:val="single"/>
        </w:rPr>
        <w:t>research is valuable for policymaking</w:t>
      </w:r>
      <w:r w:rsidRPr="00C25954">
        <w:rPr>
          <w:rFonts w:asciiTheme="minorHAnsi" w:hAnsiTheme="minorHAnsi"/>
          <w:sz w:val="10"/>
        </w:rPr>
        <w:t xml:space="preserve">, </w:t>
      </w:r>
      <w:r w:rsidRPr="00C25954">
        <w:rPr>
          <w:rFonts w:asciiTheme="minorHAnsi" w:hAnsiTheme="minorHAnsi"/>
          <w:u w:val="single"/>
        </w:rPr>
        <w:t>and offered</w:t>
      </w:r>
      <w:r w:rsidRPr="00C25954">
        <w:rPr>
          <w:rFonts w:asciiTheme="minorHAnsi" w:hAnsiTheme="minorHAnsi"/>
          <w:sz w:val="10"/>
        </w:rPr>
        <w:t xml:space="preserve"> a number of </w:t>
      </w:r>
      <w:r w:rsidRPr="00C25954">
        <w:rPr>
          <w:rFonts w:asciiTheme="minorHAnsi" w:hAnsiTheme="minorHAnsi"/>
          <w:u w:val="single"/>
        </w:rPr>
        <w:t>ideas</w:t>
      </w:r>
      <w:r w:rsidRPr="00C25954">
        <w:rPr>
          <w:rFonts w:asciiTheme="minorHAnsi" w:hAnsiTheme="minorHAnsi"/>
          <w:sz w:val="10"/>
        </w:rPr>
        <w:t xml:space="preserve"> for enhancing the policy relevance of scholarship in international relations and comparative politics (Walt 2005,2011; Mead 2010; Van Evera 2010; Jentleson and Ratner 2011; Gallucci 2012; Avey and Desch 2014). Building on these insights, </w:t>
      </w:r>
      <w:r w:rsidRPr="00C25954">
        <w:rPr>
          <w:rFonts w:asciiTheme="minorHAnsi" w:hAnsiTheme="minorHAnsi"/>
          <w:u w:val="single"/>
        </w:rPr>
        <w:t>several initiatives have been formed</w:t>
      </w:r>
      <w:r w:rsidRPr="00C25954">
        <w:rPr>
          <w:rFonts w:asciiTheme="minorHAnsi" w:hAnsiTheme="minorHAnsi"/>
          <w:sz w:val="10"/>
        </w:rPr>
        <w:t xml:space="preserve"> in the attempt to “bridge the gap.”2 </w:t>
      </w:r>
      <w:r w:rsidRPr="00C25954">
        <w:rPr>
          <w:rFonts w:asciiTheme="minorHAnsi" w:hAnsiTheme="minorHAnsi"/>
          <w:u w:val="single"/>
        </w:rPr>
        <w:t>Many</w:t>
      </w:r>
      <w:r w:rsidRPr="00C25954">
        <w:rPr>
          <w:rFonts w:asciiTheme="minorHAnsi" w:hAnsiTheme="minorHAnsi"/>
          <w:sz w:val="10"/>
        </w:rPr>
        <w:t xml:space="preserve"> of the specific efforts put in place by these projects </w:t>
      </w:r>
      <w:r w:rsidRPr="00C25954">
        <w:rPr>
          <w:rFonts w:asciiTheme="minorHAnsi" w:hAnsiTheme="minorHAnsi"/>
          <w:u w:val="single"/>
        </w:rPr>
        <w:t>focus on providing scholars with the skills, platforms, and networks to better communicate</w:t>
      </w:r>
      <w:r w:rsidRPr="00C25954">
        <w:rPr>
          <w:rFonts w:asciiTheme="minorHAnsi" w:hAnsiTheme="minorHAnsi"/>
          <w:sz w:val="10"/>
        </w:rPr>
        <w:t xml:space="preserve"> the </w:t>
      </w:r>
      <w:r w:rsidRPr="00C25954">
        <w:rPr>
          <w:rFonts w:asciiTheme="minorHAnsi" w:hAnsiTheme="minorHAnsi"/>
          <w:u w:val="single"/>
        </w:rPr>
        <w:t>findings and implications</w:t>
      </w:r>
      <w:r w:rsidRPr="00C25954">
        <w:rPr>
          <w:rFonts w:asciiTheme="minorHAnsi" w:hAnsiTheme="minorHAnsi"/>
          <w:sz w:val="10"/>
        </w:rPr>
        <w:t xml:space="preserve"> of their research </w:t>
      </w:r>
      <w:r w:rsidRPr="00C25954">
        <w:rPr>
          <w:rFonts w:asciiTheme="minorHAnsi" w:hAnsiTheme="minorHAnsi"/>
          <w:u w:val="single"/>
        </w:rPr>
        <w:t>to the policymaking community</w:t>
      </w:r>
      <w:r w:rsidRPr="00C25954">
        <w:rPr>
          <w:rFonts w:asciiTheme="minorHAnsi" w:hAnsiTheme="minorHAnsi"/>
          <w:sz w:val="10"/>
        </w:rPr>
        <w:t>, a necessary and worthwhile objective for a field in which theoretical debates, methodological training, and publishing norms tend more and more toward the abstract and esoteric.</w:t>
      </w:r>
    </w:p>
    <w:p w14:paraId="616ADE45" w14:textId="77777777" w:rsidR="00DC3B7E" w:rsidRPr="00C25954" w:rsidRDefault="00DC3B7E" w:rsidP="00DC3B7E">
      <w:pPr>
        <w:rPr>
          <w:rFonts w:asciiTheme="minorHAnsi" w:hAnsiTheme="minorHAnsi"/>
          <w:sz w:val="10"/>
        </w:rPr>
      </w:pPr>
      <w:r w:rsidRPr="00C25954">
        <w:rPr>
          <w:rFonts w:asciiTheme="minorHAnsi" w:hAnsiTheme="minorHAnsi"/>
          <w:u w:val="single"/>
        </w:rPr>
        <w:t>Yet enhancing communication</w:t>
      </w:r>
      <w:r w:rsidRPr="00C25954">
        <w:rPr>
          <w:rFonts w:asciiTheme="minorHAnsi" w:hAnsiTheme="minorHAnsi"/>
          <w:sz w:val="10"/>
        </w:rPr>
        <w:t xml:space="preserve"> between scholars and policymakers </w:t>
      </w:r>
      <w:r w:rsidRPr="00C25954">
        <w:rPr>
          <w:rFonts w:asciiTheme="minorHAnsi" w:hAnsiTheme="minorHAnsi"/>
          <w:u w:val="single"/>
        </w:rPr>
        <w:t xml:space="preserve">is only </w:t>
      </w:r>
      <w:r w:rsidRPr="00531997">
        <w:rPr>
          <w:rFonts w:asciiTheme="minorHAnsi" w:hAnsiTheme="minorHAnsi"/>
          <w:highlight w:val="yellow"/>
          <w:u w:val="single"/>
        </w:rPr>
        <w:t>one component</w:t>
      </w:r>
      <w:r w:rsidRPr="00C25954">
        <w:rPr>
          <w:rFonts w:asciiTheme="minorHAnsi" w:hAnsiTheme="minorHAnsi"/>
          <w:sz w:val="10"/>
        </w:rPr>
        <w:t xml:space="preserve"> of bridging the gap between international affairs theory and practice. </w:t>
      </w:r>
      <w:r w:rsidRPr="00C25954">
        <w:rPr>
          <w:rFonts w:asciiTheme="minorHAnsi" w:hAnsiTheme="minorHAnsi"/>
          <w:u w:val="single"/>
        </w:rPr>
        <w:t>Another</w:t>
      </w:r>
      <w:r w:rsidRPr="00C25954">
        <w:rPr>
          <w:rFonts w:asciiTheme="minorHAnsi" w:hAnsiTheme="minorHAnsi"/>
          <w:sz w:val="10"/>
        </w:rPr>
        <w:t xml:space="preserve"> crucial component of this bridge </w:t>
      </w:r>
      <w:r w:rsidRPr="00531997">
        <w:rPr>
          <w:rFonts w:asciiTheme="minorHAnsi" w:hAnsiTheme="minorHAnsi"/>
          <w:highlight w:val="yellow"/>
          <w:u w:val="single"/>
        </w:rPr>
        <w:t xml:space="preserve">is the </w:t>
      </w:r>
      <w:r w:rsidRPr="00531997">
        <w:rPr>
          <w:rFonts w:asciiTheme="minorHAnsi" w:hAnsiTheme="minorHAnsi"/>
          <w:b/>
          <w:iCs/>
          <w:highlight w:val="yellow"/>
          <w:u w:val="single"/>
          <w:bdr w:val="single" w:sz="12" w:space="0" w:color="auto"/>
        </w:rPr>
        <w:t xml:space="preserve">generation of substantive research </w:t>
      </w:r>
      <w:r w:rsidRPr="00C25954">
        <w:rPr>
          <w:rFonts w:asciiTheme="minorHAnsi" w:hAnsiTheme="minorHAnsi"/>
          <w:b/>
          <w:iCs/>
          <w:u w:val="single"/>
          <w:bdr w:val="single" w:sz="12" w:space="0" w:color="auto"/>
        </w:rPr>
        <w:t xml:space="preserve">programs </w:t>
      </w:r>
      <w:r w:rsidRPr="00531997">
        <w:rPr>
          <w:rFonts w:asciiTheme="minorHAnsi" w:hAnsiTheme="minorHAnsi"/>
          <w:b/>
          <w:iCs/>
          <w:highlight w:val="yellow"/>
          <w:u w:val="single"/>
          <w:bdr w:val="single" w:sz="12" w:space="0" w:color="auto"/>
        </w:rPr>
        <w:t xml:space="preserve">that are </w:t>
      </w:r>
      <w:r w:rsidRPr="00C25954">
        <w:rPr>
          <w:rFonts w:asciiTheme="minorHAnsi" w:hAnsiTheme="minorHAnsi"/>
          <w:b/>
          <w:iCs/>
          <w:u w:val="single"/>
          <w:bdr w:val="single" w:sz="12" w:space="0" w:color="auto"/>
        </w:rPr>
        <w:t xml:space="preserve">actually </w:t>
      </w:r>
      <w:r w:rsidRPr="00531997">
        <w:rPr>
          <w:rFonts w:asciiTheme="minorHAnsi" w:hAnsiTheme="minorHAnsi"/>
          <w:b/>
          <w:iCs/>
          <w:highlight w:val="yellow"/>
          <w:u w:val="single"/>
          <w:bdr w:val="single" w:sz="12" w:space="0" w:color="auto"/>
        </w:rPr>
        <w:t>policy relevant</w:t>
      </w:r>
      <w:r w:rsidRPr="00C25954">
        <w:rPr>
          <w:rFonts w:asciiTheme="minorHAnsi" w:hAnsiTheme="minorHAnsi"/>
          <w:sz w:val="10"/>
        </w:rPr>
        <w:t xml:space="preserve">—a challenge to which less concerted attention has been paid. The dual challenges of bridging the gap are especially acute for graduate students, a particular irony since many enter the discipline with the explicit hope of informing policy. </w:t>
      </w:r>
      <w:r w:rsidRPr="00C25954">
        <w:rPr>
          <w:rFonts w:asciiTheme="minorHAnsi" w:hAnsiTheme="minorHAnsi"/>
          <w:u w:val="single"/>
        </w:rPr>
        <w:t>In a field that has an admirable devotion to pedagogical self-reflection</w:t>
      </w:r>
      <w:r w:rsidRPr="00C25954">
        <w:rPr>
          <w:rFonts w:asciiTheme="minorHAnsi" w:hAnsiTheme="minorHAnsi"/>
          <w:sz w:val="10"/>
        </w:rPr>
        <w:t xml:space="preserve">, </w:t>
      </w:r>
      <w:r w:rsidRPr="00C25954">
        <w:rPr>
          <w:rFonts w:asciiTheme="minorHAnsi" w:hAnsiTheme="minorHAnsi"/>
          <w:b/>
          <w:iCs/>
          <w:u w:val="single"/>
          <w:bdr w:val="single" w:sz="12" w:space="0" w:color="auto"/>
        </w:rPr>
        <w:t xml:space="preserve">strikingly </w:t>
      </w:r>
      <w:r w:rsidRPr="00531997">
        <w:rPr>
          <w:rFonts w:asciiTheme="minorHAnsi" w:hAnsiTheme="minorHAnsi"/>
          <w:b/>
          <w:iCs/>
          <w:highlight w:val="yellow"/>
          <w:u w:val="single"/>
          <w:bdr w:val="single" w:sz="12" w:space="0" w:color="auto"/>
        </w:rPr>
        <w:t>little attention is paid to techniques</w:t>
      </w:r>
      <w:r w:rsidRPr="00C25954">
        <w:rPr>
          <w:rFonts w:asciiTheme="minorHAnsi" w:hAnsiTheme="minorHAnsi"/>
          <w:b/>
          <w:iCs/>
          <w:u w:val="single"/>
          <w:bdr w:val="single" w:sz="12" w:space="0" w:color="auto"/>
        </w:rPr>
        <w:t xml:space="preserve"> for generating policy-relevant ideas</w:t>
      </w:r>
      <w:r w:rsidRPr="00C25954">
        <w:rPr>
          <w:rFonts w:asciiTheme="minorHAnsi" w:hAnsiTheme="minorHAnsi"/>
          <w:sz w:val="10"/>
        </w:rPr>
        <w:t xml:space="preserve"> </w:t>
      </w:r>
      <w:r w:rsidRPr="00C25954">
        <w:rPr>
          <w:rFonts w:asciiTheme="minorHAnsi" w:hAnsiTheme="minorHAnsi"/>
          <w:u w:val="single"/>
        </w:rPr>
        <w:t>for</w:t>
      </w:r>
      <w:r w:rsidRPr="00C25954">
        <w:rPr>
          <w:rFonts w:asciiTheme="minorHAnsi" w:hAnsiTheme="minorHAnsi"/>
          <w:sz w:val="10"/>
        </w:rPr>
        <w:t xml:space="preserve"> dissertation and other </w:t>
      </w:r>
      <w:r w:rsidRPr="00C25954">
        <w:rPr>
          <w:rFonts w:asciiTheme="minorHAnsi" w:hAnsiTheme="minorHAnsi"/>
          <w:u w:val="single"/>
        </w:rPr>
        <w:t>research topics</w:t>
      </w:r>
      <w:r w:rsidRPr="00C25954">
        <w:rPr>
          <w:rFonts w:asciiTheme="minorHAnsi" w:hAnsiTheme="minorHAnsi"/>
          <w:sz w:val="10"/>
        </w:rPr>
        <w:t>. Although numerous articles and conference workshops are devoted to the importance of experiential and problem-based learning, especially through techniques of simulation that emulate policymaking processes (Loggins 2009; Butcher 2012; Glasgow 2012; Rothman 2012; DiCicco 2014), little has been written about the use of such techniques for generating and developing innovative research ideas.</w:t>
      </w:r>
    </w:p>
    <w:p w14:paraId="5BDDE5D1" w14:textId="77777777" w:rsidR="00DC3B7E" w:rsidRPr="00C25954" w:rsidRDefault="00DC3B7E" w:rsidP="00DC3B7E">
      <w:pPr>
        <w:rPr>
          <w:rFonts w:asciiTheme="minorHAnsi" w:hAnsiTheme="minorHAnsi"/>
          <w:sz w:val="10"/>
        </w:rPr>
      </w:pPr>
      <w:r w:rsidRPr="00C25954">
        <w:rPr>
          <w:rFonts w:asciiTheme="minorHAnsi" w:hAnsiTheme="minorHAnsi"/>
          <w:u w:val="single"/>
        </w:rPr>
        <w:t>This article outlines an experiential and problem-based approach to</w:t>
      </w:r>
      <w:r w:rsidRPr="00C25954">
        <w:rPr>
          <w:rFonts w:asciiTheme="minorHAnsi" w:hAnsiTheme="minorHAnsi"/>
          <w:sz w:val="10"/>
        </w:rPr>
        <w:t xml:space="preserve"> developing a </w:t>
      </w:r>
      <w:r w:rsidRPr="00C25954">
        <w:rPr>
          <w:rFonts w:asciiTheme="minorHAnsi" w:hAnsiTheme="minorHAnsi"/>
          <w:u w:val="single"/>
        </w:rPr>
        <w:t>political science research</w:t>
      </w:r>
      <w:r w:rsidRPr="00C25954">
        <w:rPr>
          <w:rFonts w:asciiTheme="minorHAnsi" w:hAnsiTheme="minorHAnsi"/>
          <w:sz w:val="10"/>
        </w:rPr>
        <w:t xml:space="preserve"> program </w:t>
      </w:r>
      <w:r w:rsidRPr="00C25954">
        <w:rPr>
          <w:rFonts w:asciiTheme="minorHAnsi" w:hAnsiTheme="minorHAnsi"/>
          <w:u w:val="single"/>
        </w:rPr>
        <w:t>using scenario analysis</w:t>
      </w:r>
      <w:r w:rsidRPr="00C25954">
        <w:rPr>
          <w:rFonts w:asciiTheme="minorHAnsi" w:hAnsiTheme="minorHAnsi"/>
          <w:sz w:val="10"/>
        </w:rPr>
        <w:t>. It focuses especially on illuminating the research generation and pedagogical benefits of this technique by describing the use of scenarios in the annual New Era Foreign Policy Conference (NEFPC), which brings together doctoral students of international and comparative affairs who share a demonstrated interest in policy-relevant scholarship.3 In the introductory section, the article outlines the practice of scenario analysis and considers the utility of the technique in political science. We argue that scenario analysis should be viewed as a tool to stimulate problem-based learning for doctoral students and discuss the broader scholarly benefits of using scenarios to help generate research ideas.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w:t>
      </w:r>
    </w:p>
    <w:p w14:paraId="6AC65A37" w14:textId="77777777" w:rsidR="00DC3B7E" w:rsidRPr="00C25954" w:rsidRDefault="00DC3B7E" w:rsidP="00DC3B7E">
      <w:pPr>
        <w:rPr>
          <w:rFonts w:asciiTheme="minorHAnsi" w:hAnsiTheme="minorHAnsi"/>
          <w:sz w:val="10"/>
        </w:rPr>
      </w:pPr>
      <w:r w:rsidRPr="00C25954">
        <w:rPr>
          <w:rFonts w:asciiTheme="minorHAnsi" w:hAnsiTheme="minorHAnsi"/>
          <w:sz w:val="10"/>
        </w:rPr>
        <w:t>What Are Scenarios and Why Use Them in Political Science?</w:t>
      </w:r>
    </w:p>
    <w:p w14:paraId="567FE145" w14:textId="77777777" w:rsidR="00DC3B7E" w:rsidRPr="00C25954" w:rsidRDefault="00DC3B7E" w:rsidP="00DC3B7E">
      <w:pPr>
        <w:rPr>
          <w:rFonts w:asciiTheme="minorHAnsi" w:hAnsiTheme="minorHAnsi"/>
          <w:sz w:val="10"/>
        </w:rPr>
      </w:pPr>
      <w:r w:rsidRPr="00C25954">
        <w:rPr>
          <w:rFonts w:asciiTheme="minorHAnsi" w:hAnsiTheme="minorHAnsi"/>
          <w:u w:val="single"/>
        </w:rPr>
        <w:t>Scenario analysis</w:t>
      </w:r>
      <w:r w:rsidRPr="00C25954">
        <w:rPr>
          <w:rFonts w:asciiTheme="minorHAnsi" w:hAnsiTheme="minorHAnsi"/>
          <w:sz w:val="10"/>
        </w:rPr>
        <w:t xml:space="preserve"> is perceived most commonly as a technique for examining the robustness of strategy. It </w:t>
      </w:r>
      <w:r w:rsidRPr="00C25954">
        <w:rPr>
          <w:rFonts w:asciiTheme="minorHAnsi" w:hAnsiTheme="minorHAnsi"/>
          <w:u w:val="single"/>
        </w:rPr>
        <w:t>can immerse decision makers in future states that go beyond conventional extrapolations of current trends</w:t>
      </w:r>
      <w:r w:rsidRPr="00C25954">
        <w:rPr>
          <w:rFonts w:asciiTheme="minorHAnsi" w:hAnsiTheme="minorHAnsi"/>
          <w:sz w:val="10"/>
        </w:rPr>
        <w:t xml:space="preserve">, </w:t>
      </w:r>
      <w:r w:rsidRPr="00C25954">
        <w:rPr>
          <w:rFonts w:asciiTheme="minorHAnsi" w:hAnsiTheme="minorHAnsi"/>
          <w:u w:val="single"/>
        </w:rPr>
        <w:t>preparing them to take advantage of unexpected opportunities and to protect themselves from adverse exogenous shocks</w:t>
      </w:r>
      <w:r w:rsidRPr="00C25954">
        <w:rPr>
          <w:rFonts w:asciiTheme="minorHAnsi" w:hAnsiTheme="minorHAnsi"/>
          <w:sz w:val="10"/>
        </w:rPr>
        <w:t xml:space="preserve">. The global petroleum company Shell, a pioneer of the technique, characterizes scenario analysis as the art of considering “what if” questions about possible future worlds. </w:t>
      </w:r>
      <w:r w:rsidRPr="00531997">
        <w:rPr>
          <w:rFonts w:asciiTheme="minorHAnsi" w:hAnsiTheme="minorHAnsi"/>
          <w:highlight w:val="yellow"/>
          <w:u w:val="single"/>
        </w:rPr>
        <w:t xml:space="preserve">Scenario analysis is thus </w:t>
      </w:r>
      <w:r w:rsidRPr="00531997">
        <w:rPr>
          <w:rFonts w:asciiTheme="minorHAnsi" w:hAnsiTheme="minorHAnsi"/>
          <w:b/>
          <w:iCs/>
          <w:highlight w:val="yellow"/>
          <w:u w:val="single"/>
          <w:bdr w:val="single" w:sz="12" w:space="0" w:color="auto"/>
        </w:rPr>
        <w:t>typically seen as serving</w:t>
      </w:r>
      <w:r w:rsidRPr="00C25954">
        <w:rPr>
          <w:rFonts w:asciiTheme="minorHAnsi" w:hAnsiTheme="minorHAnsi"/>
          <w:b/>
          <w:iCs/>
          <w:u w:val="single"/>
          <w:bdr w:val="single" w:sz="12" w:space="0" w:color="auto"/>
        </w:rPr>
        <w:t xml:space="preserve"> the purposes of </w:t>
      </w:r>
      <w:r w:rsidRPr="00531997">
        <w:rPr>
          <w:rFonts w:asciiTheme="minorHAnsi" w:hAnsiTheme="minorHAnsi"/>
          <w:b/>
          <w:iCs/>
          <w:highlight w:val="yellow"/>
          <w:u w:val="single"/>
          <w:bdr w:val="single" w:sz="12" w:space="0" w:color="auto"/>
        </w:rPr>
        <w:t>corporate planning or</w:t>
      </w:r>
      <w:r w:rsidRPr="00C25954">
        <w:rPr>
          <w:rFonts w:asciiTheme="minorHAnsi" w:hAnsiTheme="minorHAnsi"/>
          <w:b/>
          <w:iCs/>
          <w:u w:val="single"/>
          <w:bdr w:val="single" w:sz="12" w:space="0" w:color="auto"/>
        </w:rPr>
        <w:t xml:space="preserve"> as a </w:t>
      </w:r>
      <w:r w:rsidRPr="00531997">
        <w:rPr>
          <w:rFonts w:asciiTheme="minorHAnsi" w:hAnsiTheme="minorHAnsi"/>
          <w:b/>
          <w:iCs/>
          <w:highlight w:val="yellow"/>
          <w:u w:val="single"/>
          <w:bdr w:val="single" w:sz="12" w:space="0" w:color="auto"/>
        </w:rPr>
        <w:t>policy</w:t>
      </w:r>
      <w:r w:rsidRPr="00C25954">
        <w:rPr>
          <w:rFonts w:asciiTheme="minorHAnsi" w:hAnsiTheme="minorHAnsi"/>
          <w:b/>
          <w:iCs/>
          <w:u w:val="single"/>
          <w:bdr w:val="single" w:sz="12" w:space="0" w:color="auto"/>
        </w:rPr>
        <w:t xml:space="preserve"> tool</w:t>
      </w:r>
      <w:r w:rsidRPr="00C25954">
        <w:rPr>
          <w:rFonts w:asciiTheme="minorHAnsi" w:hAnsiTheme="minorHAnsi"/>
          <w:sz w:val="10"/>
        </w:rPr>
        <w:t xml:space="preserve"> to be used in combination with simulations of decision making. </w:t>
      </w:r>
      <w:r w:rsidRPr="00531997">
        <w:rPr>
          <w:rFonts w:asciiTheme="minorHAnsi" w:hAnsiTheme="minorHAnsi"/>
          <w:b/>
          <w:iCs/>
          <w:highlight w:val="yellow"/>
          <w:u w:val="single"/>
          <w:bdr w:val="single" w:sz="12" w:space="0" w:color="auto"/>
        </w:rPr>
        <w:t>Yet</w:t>
      </w:r>
      <w:r w:rsidRPr="00C25954">
        <w:rPr>
          <w:rFonts w:asciiTheme="minorHAnsi" w:hAnsiTheme="minorHAnsi"/>
          <w:b/>
          <w:iCs/>
          <w:u w:val="single"/>
          <w:bdr w:val="single" w:sz="12" w:space="0" w:color="auto"/>
        </w:rPr>
        <w:t xml:space="preserve"> scenario analysis </w:t>
      </w:r>
      <w:r w:rsidRPr="00531997">
        <w:rPr>
          <w:rFonts w:asciiTheme="minorHAnsi" w:hAnsiTheme="minorHAnsi"/>
          <w:b/>
          <w:iCs/>
          <w:highlight w:val="yellow"/>
          <w:u w:val="single"/>
          <w:bdr w:val="single" w:sz="12" w:space="0" w:color="auto"/>
        </w:rPr>
        <w:t>is not inherently limited to these uses</w:t>
      </w:r>
      <w:r w:rsidRPr="00531997">
        <w:rPr>
          <w:rFonts w:asciiTheme="minorHAnsi" w:hAnsiTheme="minorHAnsi"/>
          <w:sz w:val="10"/>
          <w:highlight w:val="yellow"/>
        </w:rPr>
        <w:t>.</w:t>
      </w:r>
      <w:r w:rsidRPr="00C25954">
        <w:rPr>
          <w:rFonts w:asciiTheme="minorHAnsi" w:hAnsiTheme="minorHAnsi"/>
          <w:sz w:val="10"/>
        </w:rPr>
        <w:t xml:space="preserve"> </w:t>
      </w:r>
      <w:r w:rsidRPr="00C25954">
        <w:rPr>
          <w:rFonts w:asciiTheme="minorHAnsi" w:hAnsiTheme="minorHAnsi"/>
          <w:u w:val="single"/>
        </w:rPr>
        <w:t>This section</w:t>
      </w:r>
      <w:r w:rsidRPr="00C25954">
        <w:rPr>
          <w:rFonts w:asciiTheme="minorHAnsi" w:hAnsiTheme="minorHAnsi"/>
          <w:sz w:val="10"/>
        </w:rPr>
        <w:t xml:space="preserve"> provides a brief overview of the practice of scenario analysis and the motivations underpinning its uses. It then </w:t>
      </w:r>
      <w:r w:rsidRPr="00C25954">
        <w:rPr>
          <w:rFonts w:asciiTheme="minorHAnsi" w:hAnsiTheme="minorHAnsi"/>
          <w:u w:val="single"/>
        </w:rPr>
        <w:t>makes a case for the utility of the technique for political science scholarship</w:t>
      </w:r>
      <w:r w:rsidRPr="00C25954">
        <w:rPr>
          <w:rFonts w:asciiTheme="minorHAnsi" w:hAnsiTheme="minorHAnsi"/>
          <w:sz w:val="10"/>
        </w:rPr>
        <w:t xml:space="preserve"> and describes how the scenarios deployed at NEFPC were created.</w:t>
      </w:r>
    </w:p>
    <w:p w14:paraId="02F2067C" w14:textId="77777777" w:rsidR="00DC3B7E" w:rsidRPr="00C25954" w:rsidRDefault="00DC3B7E" w:rsidP="00DC3B7E">
      <w:pPr>
        <w:rPr>
          <w:rFonts w:asciiTheme="minorHAnsi" w:hAnsiTheme="minorHAnsi"/>
          <w:sz w:val="10"/>
        </w:rPr>
      </w:pPr>
      <w:r w:rsidRPr="00C25954">
        <w:rPr>
          <w:rFonts w:asciiTheme="minorHAnsi" w:hAnsiTheme="minorHAnsi"/>
          <w:sz w:val="10"/>
        </w:rPr>
        <w:t>The Art of Scenario Analysis</w:t>
      </w:r>
    </w:p>
    <w:p w14:paraId="19EF8489" w14:textId="77777777" w:rsidR="00DC3B7E" w:rsidRPr="00C25954" w:rsidRDefault="00DC3B7E" w:rsidP="00DC3B7E">
      <w:pPr>
        <w:rPr>
          <w:rFonts w:asciiTheme="minorHAnsi" w:hAnsiTheme="minorHAnsi"/>
          <w:sz w:val="10"/>
        </w:rPr>
      </w:pPr>
      <w:r w:rsidRPr="00531997">
        <w:rPr>
          <w:rFonts w:asciiTheme="minorHAnsi" w:hAnsiTheme="minorHAnsi"/>
          <w:highlight w:val="yellow"/>
          <w:u w:val="single"/>
        </w:rPr>
        <w:t>We characterize scenario analysis as the art of juxtaposing current trends in unexpected combinations</w:t>
      </w:r>
      <w:r w:rsidRPr="00C25954">
        <w:rPr>
          <w:rFonts w:asciiTheme="minorHAnsi" w:hAnsiTheme="minorHAnsi"/>
          <w:u w:val="single"/>
        </w:rPr>
        <w:t xml:space="preserve"> in order </w:t>
      </w:r>
      <w:r w:rsidRPr="00531997">
        <w:rPr>
          <w:rFonts w:asciiTheme="minorHAnsi" w:hAnsiTheme="minorHAnsi"/>
          <w:highlight w:val="yellow"/>
          <w:u w:val="single"/>
        </w:rPr>
        <w:t xml:space="preserve">to </w:t>
      </w:r>
      <w:r w:rsidRPr="00531997">
        <w:rPr>
          <w:rFonts w:asciiTheme="minorHAnsi" w:hAnsiTheme="minorHAnsi"/>
          <w:b/>
          <w:iCs/>
          <w:highlight w:val="yellow"/>
          <w:u w:val="single"/>
          <w:bdr w:val="single" w:sz="12" w:space="0" w:color="auto"/>
        </w:rPr>
        <w:t xml:space="preserve">articulate </w:t>
      </w:r>
      <w:r w:rsidRPr="00C25954">
        <w:rPr>
          <w:rFonts w:asciiTheme="minorHAnsi" w:hAnsiTheme="minorHAnsi"/>
          <w:b/>
          <w:iCs/>
          <w:u w:val="single"/>
          <w:bdr w:val="single" w:sz="12" w:space="0" w:color="auto"/>
        </w:rPr>
        <w:t xml:space="preserve">surprising and yet </w:t>
      </w:r>
      <w:r w:rsidRPr="00531997">
        <w:rPr>
          <w:rFonts w:asciiTheme="minorHAnsi" w:hAnsiTheme="minorHAnsi"/>
          <w:b/>
          <w:iCs/>
          <w:highlight w:val="yellow"/>
          <w:u w:val="single"/>
          <w:bdr w:val="single" w:sz="12" w:space="0" w:color="auto"/>
        </w:rPr>
        <w:t>plausible futures</w:t>
      </w:r>
      <w:r w:rsidRPr="00531997">
        <w:rPr>
          <w:rFonts w:asciiTheme="minorHAnsi" w:hAnsiTheme="minorHAnsi"/>
          <w:sz w:val="10"/>
          <w:highlight w:val="yellow"/>
        </w:rPr>
        <w:t>,</w:t>
      </w:r>
      <w:r w:rsidRPr="00C25954">
        <w:rPr>
          <w:rFonts w:asciiTheme="minorHAnsi" w:hAnsiTheme="minorHAnsi"/>
          <w:sz w:val="10"/>
        </w:rPr>
        <w:t xml:space="preserve"> often </w:t>
      </w:r>
      <w:r w:rsidRPr="00C25954">
        <w:rPr>
          <w:rFonts w:asciiTheme="minorHAnsi" w:hAnsiTheme="minorHAnsi"/>
          <w:b/>
          <w:iCs/>
          <w:u w:val="single"/>
          <w:bdr w:val="single" w:sz="12" w:space="0" w:color="auto"/>
        </w:rPr>
        <w:t>referred to as “alternative worlds.”</w:t>
      </w:r>
      <w:r w:rsidRPr="00C25954">
        <w:rPr>
          <w:rFonts w:asciiTheme="minorHAnsi" w:hAnsiTheme="minorHAnsi"/>
          <w:sz w:val="10"/>
        </w:rPr>
        <w:t xml:space="preserve"> </w:t>
      </w:r>
      <w:r w:rsidRPr="00531997">
        <w:rPr>
          <w:rFonts w:asciiTheme="minorHAnsi" w:hAnsiTheme="minorHAnsi"/>
          <w:highlight w:val="yellow"/>
          <w:u w:val="single"/>
        </w:rPr>
        <w:t>Scenarios are</w:t>
      </w:r>
      <w:r w:rsidRPr="00C25954">
        <w:rPr>
          <w:rFonts w:asciiTheme="minorHAnsi" w:hAnsiTheme="minorHAnsi"/>
          <w:sz w:val="10"/>
        </w:rPr>
        <w:t xml:space="preserve"> thus </w:t>
      </w:r>
      <w:r w:rsidRPr="00C25954">
        <w:rPr>
          <w:rFonts w:asciiTheme="minorHAnsi" w:hAnsiTheme="minorHAnsi"/>
          <w:b/>
          <w:iCs/>
          <w:u w:val="single"/>
          <w:bdr w:val="single" w:sz="12" w:space="0" w:color="auto"/>
        </w:rPr>
        <w:t xml:space="preserve">explicitly </w:t>
      </w:r>
      <w:r w:rsidRPr="00531997">
        <w:rPr>
          <w:rFonts w:asciiTheme="minorHAnsi" w:hAnsiTheme="minorHAnsi"/>
          <w:b/>
          <w:iCs/>
          <w:highlight w:val="yellow"/>
          <w:u w:val="single"/>
          <w:bdr w:val="single" w:sz="12" w:space="0" w:color="auto"/>
        </w:rPr>
        <w:t xml:space="preserve">not forecasts or </w:t>
      </w:r>
      <w:r w:rsidRPr="00C25954">
        <w:rPr>
          <w:rFonts w:asciiTheme="minorHAnsi" w:hAnsiTheme="minorHAnsi"/>
          <w:b/>
          <w:iCs/>
          <w:u w:val="single"/>
          <w:bdr w:val="single" w:sz="12" w:space="0" w:color="auto"/>
        </w:rPr>
        <w:t>projections based on linear extrapolations of contemporary patterns</w:t>
      </w:r>
      <w:r w:rsidRPr="00C25954">
        <w:rPr>
          <w:rFonts w:asciiTheme="minorHAnsi" w:hAnsiTheme="minorHAnsi"/>
          <w:sz w:val="10"/>
        </w:rPr>
        <w:t xml:space="preserve">, </w:t>
      </w:r>
      <w:r w:rsidRPr="00C25954">
        <w:rPr>
          <w:rFonts w:asciiTheme="minorHAnsi" w:hAnsiTheme="minorHAnsi"/>
          <w:u w:val="single"/>
        </w:rPr>
        <w:t xml:space="preserve">and they are </w:t>
      </w:r>
      <w:r w:rsidRPr="00C25954">
        <w:rPr>
          <w:rFonts w:asciiTheme="minorHAnsi" w:hAnsiTheme="minorHAnsi"/>
          <w:b/>
          <w:iCs/>
          <w:u w:val="single"/>
          <w:bdr w:val="single" w:sz="12" w:space="0" w:color="auto"/>
        </w:rPr>
        <w:t>not hypothesis-based expert predictions</w:t>
      </w:r>
      <w:r w:rsidRPr="00C25954">
        <w:rPr>
          <w:rFonts w:asciiTheme="minorHAnsi" w:hAnsiTheme="minorHAnsi"/>
          <w:sz w:val="10"/>
        </w:rPr>
        <w:t xml:space="preserve">. </w:t>
      </w:r>
      <w:r w:rsidRPr="00C25954">
        <w:rPr>
          <w:rFonts w:asciiTheme="minorHAnsi" w:hAnsiTheme="minorHAnsi"/>
          <w:b/>
          <w:iCs/>
          <w:u w:val="single"/>
          <w:bdr w:val="single" w:sz="12" w:space="0" w:color="auto"/>
        </w:rPr>
        <w:t xml:space="preserve">Nor should they be equated with </w:t>
      </w:r>
      <w:r w:rsidRPr="00531997">
        <w:rPr>
          <w:rFonts w:asciiTheme="minorHAnsi" w:hAnsiTheme="minorHAnsi"/>
          <w:b/>
          <w:iCs/>
          <w:highlight w:val="yellow"/>
          <w:u w:val="single"/>
          <w:bdr w:val="single" w:sz="12" w:space="0" w:color="auto"/>
        </w:rPr>
        <w:t>simulations</w:t>
      </w:r>
      <w:r w:rsidRPr="00531997">
        <w:rPr>
          <w:rFonts w:asciiTheme="minorHAnsi" w:hAnsiTheme="minorHAnsi"/>
          <w:highlight w:val="yellow"/>
          <w:u w:val="single"/>
        </w:rPr>
        <w:t xml:space="preserve">, </w:t>
      </w:r>
      <w:r w:rsidRPr="00C25954">
        <w:rPr>
          <w:rFonts w:asciiTheme="minorHAnsi" w:hAnsiTheme="minorHAnsi"/>
          <w:u w:val="single"/>
        </w:rPr>
        <w:t>which are</w:t>
      </w:r>
      <w:r w:rsidRPr="00C25954">
        <w:rPr>
          <w:rFonts w:asciiTheme="minorHAnsi" w:hAnsiTheme="minorHAnsi"/>
          <w:sz w:val="10"/>
        </w:rPr>
        <w:t xml:space="preserve"> best characterized as </w:t>
      </w:r>
      <w:r w:rsidRPr="00C25954">
        <w:rPr>
          <w:rFonts w:asciiTheme="minorHAnsi" w:hAnsiTheme="minorHAnsi"/>
          <w:u w:val="single"/>
        </w:rPr>
        <w:t xml:space="preserve">functional representations of </w:t>
      </w:r>
      <w:r w:rsidRPr="00C25954">
        <w:rPr>
          <w:rFonts w:asciiTheme="minorHAnsi" w:hAnsiTheme="minorHAnsi"/>
          <w:b/>
          <w:iCs/>
          <w:u w:val="single"/>
          <w:bdr w:val="single" w:sz="12" w:space="0" w:color="auto"/>
        </w:rPr>
        <w:t>real institutions</w:t>
      </w:r>
      <w:r w:rsidRPr="00C25954">
        <w:rPr>
          <w:rFonts w:asciiTheme="minorHAnsi" w:hAnsiTheme="minorHAnsi"/>
          <w:u w:val="single"/>
        </w:rPr>
        <w:t xml:space="preserve"> or decision-making processes</w:t>
      </w:r>
      <w:r w:rsidRPr="00C25954">
        <w:rPr>
          <w:rFonts w:asciiTheme="minorHAnsi" w:hAnsiTheme="minorHAnsi"/>
          <w:sz w:val="10"/>
        </w:rPr>
        <w:t xml:space="preserve"> (Asal 2005). </w:t>
      </w:r>
      <w:r w:rsidRPr="00C25954">
        <w:rPr>
          <w:rFonts w:asciiTheme="minorHAnsi" w:hAnsiTheme="minorHAnsi"/>
          <w:b/>
          <w:iCs/>
          <w:u w:val="single"/>
          <w:bdr w:val="single" w:sz="12" w:space="0" w:color="auto"/>
        </w:rPr>
        <w:t>Instead, they are depictions of possible future states of the world</w:t>
      </w:r>
      <w:r w:rsidRPr="00C25954">
        <w:rPr>
          <w:rFonts w:asciiTheme="minorHAnsi" w:hAnsiTheme="minorHAnsi"/>
          <w:sz w:val="10"/>
        </w:rPr>
        <w:t xml:space="preserve">, offered </w:t>
      </w:r>
      <w:r w:rsidRPr="00C25954">
        <w:rPr>
          <w:rFonts w:asciiTheme="minorHAnsi" w:hAnsiTheme="minorHAnsi"/>
          <w:b/>
          <w:iCs/>
          <w:u w:val="single"/>
          <w:bdr w:val="single" w:sz="12" w:space="0" w:color="auto"/>
        </w:rPr>
        <w:t>together with a narrative of the driving causal forces</w:t>
      </w:r>
      <w:r w:rsidRPr="00C25954">
        <w:rPr>
          <w:rFonts w:asciiTheme="minorHAnsi" w:hAnsiTheme="minorHAnsi"/>
          <w:sz w:val="10"/>
        </w:rPr>
        <w:t xml:space="preserve"> and potential exogenous shocks </w:t>
      </w:r>
      <w:r w:rsidRPr="00C25954">
        <w:rPr>
          <w:rFonts w:asciiTheme="minorHAnsi" w:hAnsiTheme="minorHAnsi"/>
          <w:b/>
          <w:iCs/>
          <w:u w:val="single"/>
          <w:bdr w:val="single" w:sz="12" w:space="0" w:color="auto"/>
        </w:rPr>
        <w:t>that could lead to those futures</w:t>
      </w:r>
      <w:r w:rsidRPr="00C25954">
        <w:rPr>
          <w:rFonts w:asciiTheme="minorHAnsi" w:hAnsiTheme="minorHAnsi"/>
          <w:sz w:val="10"/>
        </w:rPr>
        <w:t>. Good scenarios thus rely on explicit causal propositions that, independent of one another, are plausible—yet, when combined, suggest surprising and sometimes controversial future worlds.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w:t>
      </w:r>
    </w:p>
    <w:p w14:paraId="14BC4C2C" w14:textId="77777777" w:rsidR="00DC3B7E" w:rsidRPr="00C25954" w:rsidRDefault="00DC3B7E" w:rsidP="00DC3B7E">
      <w:pPr>
        <w:rPr>
          <w:rFonts w:asciiTheme="minorHAnsi" w:hAnsiTheme="minorHAnsi"/>
          <w:sz w:val="10"/>
        </w:rPr>
      </w:pPr>
      <w:r w:rsidRPr="00C25954">
        <w:rPr>
          <w:rFonts w:asciiTheme="minorHAnsi" w:hAnsiTheme="minorHAnsi"/>
          <w:sz w:val="10"/>
        </w:rPr>
        <w:t>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straight-line extrapolations of past global trends were inadequate for anticipating the evolving business environment. Shell-style scenario planning “helped break the habit, ingrained in most corporate planning, of assuming that the future will look much like the present” (Wilkinson and Kupers 2013, 4). Using scenario thinking, Shell anticipated the possibility of two Arab-induced oil shocks in the 1970s and hence was able to position itself for major disruptions in the global petroleum sector.</w:t>
      </w:r>
    </w:p>
    <w:p w14:paraId="16C2FAA5" w14:textId="77777777" w:rsidR="00DC3B7E" w:rsidRPr="00C25954" w:rsidRDefault="00DC3B7E" w:rsidP="00DC3B7E">
      <w:pPr>
        <w:rPr>
          <w:rFonts w:asciiTheme="minorHAnsi" w:hAnsiTheme="minorHAnsi"/>
          <w:sz w:val="10"/>
        </w:rPr>
      </w:pPr>
      <w:r w:rsidRPr="00C25954">
        <w:rPr>
          <w:rFonts w:asciiTheme="minorHAnsi" w:hAnsiTheme="minorHAnsi"/>
          <w:sz w:val="10"/>
        </w:rPr>
        <w:t>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EuroFutures project, which uses four scenarios to map the potential consequences of the Euro-area financial crisis (German Marshall Fund 2013).</w:t>
      </w:r>
    </w:p>
    <w:p w14:paraId="51164A6E" w14:textId="77777777" w:rsidR="00DC3B7E" w:rsidRPr="00C25954" w:rsidRDefault="00DC3B7E" w:rsidP="00DC3B7E">
      <w:pPr>
        <w:rPr>
          <w:rFonts w:asciiTheme="minorHAnsi" w:hAnsiTheme="minorHAnsi"/>
          <w:sz w:val="10"/>
        </w:rPr>
      </w:pPr>
      <w:r w:rsidRPr="00C25954">
        <w:rPr>
          <w:rFonts w:asciiTheme="minorHAnsi" w:hAnsiTheme="minorHAnsi"/>
          <w:u w:val="single"/>
        </w:rPr>
        <w:t xml:space="preserve">Several </w:t>
      </w:r>
      <w:r w:rsidRPr="00531997">
        <w:rPr>
          <w:rFonts w:asciiTheme="minorHAnsi" w:hAnsiTheme="minorHAnsi"/>
          <w:highlight w:val="yellow"/>
          <w:u w:val="single"/>
        </w:rPr>
        <w:t xml:space="preserve">features make scenario analysis </w:t>
      </w:r>
      <w:r w:rsidRPr="00C25954">
        <w:rPr>
          <w:rFonts w:asciiTheme="minorHAnsi" w:hAnsiTheme="minorHAnsi"/>
          <w:u w:val="single"/>
        </w:rPr>
        <w:t xml:space="preserve">particularly </w:t>
      </w:r>
      <w:r w:rsidRPr="00531997">
        <w:rPr>
          <w:rFonts w:asciiTheme="minorHAnsi" w:hAnsiTheme="minorHAnsi"/>
          <w:highlight w:val="yellow"/>
          <w:u w:val="single"/>
        </w:rPr>
        <w:t>useful</w:t>
      </w:r>
      <w:r w:rsidRPr="00C25954">
        <w:rPr>
          <w:rFonts w:asciiTheme="minorHAnsi" w:hAnsiTheme="minorHAnsi"/>
          <w:u w:val="single"/>
        </w:rPr>
        <w:t xml:space="preserve"> for policymaking</w:t>
      </w:r>
      <w:r w:rsidRPr="00C25954">
        <w:rPr>
          <w:rFonts w:asciiTheme="minorHAnsi" w:hAnsiTheme="minorHAnsi"/>
          <w:sz w:val="10"/>
        </w:rPr>
        <w:t xml:space="preserve">.5 </w:t>
      </w:r>
      <w:r w:rsidRPr="00C25954">
        <w:rPr>
          <w:rFonts w:asciiTheme="minorHAnsi" w:hAnsiTheme="minorHAnsi"/>
          <w:u w:val="single"/>
        </w:rPr>
        <w:t>Long-term global trends across a number of different realms</w:t>
      </w:r>
      <w:r w:rsidRPr="00C25954">
        <w:rPr>
          <w:rFonts w:asciiTheme="minorHAnsi" w:hAnsiTheme="minorHAnsi"/>
          <w:sz w:val="10"/>
        </w:rPr>
        <w:t>—social, technological, environmental, economic, and political—</w:t>
      </w:r>
      <w:r w:rsidRPr="00C25954">
        <w:rPr>
          <w:rFonts w:asciiTheme="minorHAnsi" w:hAnsiTheme="minorHAnsi"/>
          <w:u w:val="single"/>
        </w:rPr>
        <w:t>combine in often-unexpected ways to produce unforeseen challenges</w:t>
      </w:r>
      <w:r w:rsidRPr="00C25954">
        <w:rPr>
          <w:rFonts w:asciiTheme="minorHAnsi" w:hAnsiTheme="minorHAnsi"/>
          <w:sz w:val="10"/>
        </w:rPr>
        <w:t xml:space="preserve">. </w:t>
      </w:r>
      <w:r w:rsidRPr="00C25954">
        <w:rPr>
          <w:rFonts w:asciiTheme="minorHAnsi" w:hAnsiTheme="minorHAnsi"/>
          <w:u w:val="single"/>
        </w:rPr>
        <w:t xml:space="preserve">Yet </w:t>
      </w:r>
      <w:r w:rsidRPr="00531997">
        <w:rPr>
          <w:rFonts w:asciiTheme="minorHAnsi" w:hAnsiTheme="minorHAnsi"/>
          <w:highlight w:val="yellow"/>
          <w:u w:val="single"/>
        </w:rPr>
        <w:t>the ability of decision makers to imagine</w:t>
      </w:r>
      <w:r w:rsidRPr="00C25954">
        <w:rPr>
          <w:rFonts w:asciiTheme="minorHAnsi" w:hAnsiTheme="minorHAnsi"/>
          <w:u w:val="single"/>
        </w:rPr>
        <w:t>, let alone prepare for, discontinuities</w:t>
      </w:r>
      <w:r w:rsidRPr="00C25954">
        <w:rPr>
          <w:rFonts w:asciiTheme="minorHAnsi" w:hAnsiTheme="minorHAnsi"/>
          <w:sz w:val="10"/>
        </w:rPr>
        <w:t xml:space="preserve"> in the policy realm </w:t>
      </w:r>
      <w:r w:rsidRPr="00531997">
        <w:rPr>
          <w:rFonts w:asciiTheme="minorHAnsi" w:hAnsiTheme="minorHAnsi"/>
          <w:highlight w:val="yellow"/>
          <w:u w:val="single"/>
        </w:rPr>
        <w:t>is constrained by</w:t>
      </w:r>
      <w:r w:rsidRPr="00C25954">
        <w:rPr>
          <w:rFonts w:asciiTheme="minorHAnsi" w:hAnsiTheme="minorHAnsi"/>
          <w:u w:val="single"/>
        </w:rPr>
        <w:t xml:space="preserve"> their </w:t>
      </w:r>
      <w:r w:rsidRPr="00531997">
        <w:rPr>
          <w:rFonts w:asciiTheme="minorHAnsi" w:hAnsiTheme="minorHAnsi"/>
          <w:highlight w:val="yellow"/>
          <w:u w:val="single"/>
        </w:rPr>
        <w:t>existing</w:t>
      </w:r>
      <w:r w:rsidRPr="00C25954">
        <w:rPr>
          <w:rFonts w:asciiTheme="minorHAnsi" w:hAnsiTheme="minorHAnsi"/>
          <w:u w:val="single"/>
        </w:rPr>
        <w:t xml:space="preserve"> mental </w:t>
      </w:r>
      <w:r w:rsidRPr="00531997">
        <w:rPr>
          <w:rFonts w:asciiTheme="minorHAnsi" w:hAnsiTheme="minorHAnsi"/>
          <w:highlight w:val="yellow"/>
          <w:u w:val="single"/>
        </w:rPr>
        <w:t>models and maps</w:t>
      </w:r>
      <w:r w:rsidRPr="00C25954">
        <w:rPr>
          <w:rFonts w:asciiTheme="minorHAnsi" w:hAnsiTheme="minorHAnsi"/>
          <w:sz w:val="10"/>
        </w:rPr>
        <w:t xml:space="preserve">. </w:t>
      </w:r>
      <w:r w:rsidRPr="00C25954">
        <w:rPr>
          <w:rFonts w:asciiTheme="minorHAnsi" w:hAnsiTheme="minorHAnsi"/>
          <w:u w:val="single"/>
        </w:rPr>
        <w:t xml:space="preserve">This limitation is exacerbated by </w:t>
      </w:r>
      <w:r w:rsidRPr="00C25954">
        <w:rPr>
          <w:rFonts w:asciiTheme="minorHAnsi" w:hAnsiTheme="minorHAnsi"/>
          <w:b/>
          <w:iCs/>
          <w:u w:val="single"/>
          <w:bdr w:val="single" w:sz="12" w:space="0" w:color="auto"/>
        </w:rPr>
        <w:t>well-known cognitive bias tendencies such as groupthink and confirmation bias</w:t>
      </w:r>
      <w:r w:rsidRPr="00C25954">
        <w:rPr>
          <w:rFonts w:asciiTheme="minorHAnsi" w:hAnsiTheme="minorHAnsi"/>
          <w:sz w:val="10"/>
        </w:rPr>
        <w:t xml:space="preserve"> (Jervis 1976; Janis 1982; Tetlock 2005). </w:t>
      </w:r>
      <w:r w:rsidRPr="00531997">
        <w:rPr>
          <w:rFonts w:asciiTheme="minorHAnsi" w:hAnsiTheme="minorHAnsi"/>
          <w:highlight w:val="yellow"/>
          <w:u w:val="single"/>
        </w:rPr>
        <w:t xml:space="preserve">The power of scenarios lies in their ability to help individuals </w:t>
      </w:r>
      <w:r w:rsidRPr="00531997">
        <w:rPr>
          <w:rFonts w:asciiTheme="minorHAnsi" w:hAnsiTheme="minorHAnsi"/>
          <w:b/>
          <w:iCs/>
          <w:highlight w:val="yellow"/>
          <w:u w:val="single"/>
          <w:bdr w:val="single" w:sz="12" w:space="0" w:color="auto"/>
        </w:rPr>
        <w:t>break out of conventional modes of thinking</w:t>
      </w:r>
      <w:r w:rsidRPr="00C25954">
        <w:rPr>
          <w:rFonts w:asciiTheme="minorHAnsi" w:hAnsiTheme="minorHAnsi"/>
          <w:u w:val="single"/>
        </w:rPr>
        <w:t xml:space="preserve"> and analysis by introducing unusual combinations of trends and deliberate discontinuities in narratives about the future</w:t>
      </w:r>
      <w:r w:rsidRPr="00531997">
        <w:rPr>
          <w:rFonts w:asciiTheme="minorHAnsi" w:hAnsiTheme="minorHAnsi"/>
          <w:sz w:val="10"/>
          <w:highlight w:val="yellow"/>
        </w:rPr>
        <w:t xml:space="preserve">. </w:t>
      </w:r>
      <w:r w:rsidRPr="00531997">
        <w:rPr>
          <w:rFonts w:asciiTheme="minorHAnsi" w:hAnsiTheme="minorHAnsi"/>
          <w:b/>
          <w:iCs/>
          <w:highlight w:val="yellow"/>
          <w:u w:val="single"/>
          <w:bdr w:val="single" w:sz="12" w:space="0" w:color="auto"/>
        </w:rPr>
        <w:t xml:space="preserve">Imagining alternative future worlds through a structured analytical process enables policymakers to envision and thereby adapt to something </w:t>
      </w:r>
      <w:r w:rsidRPr="00C25954">
        <w:rPr>
          <w:rFonts w:asciiTheme="minorHAnsi" w:hAnsiTheme="minorHAnsi"/>
          <w:b/>
          <w:iCs/>
          <w:u w:val="single"/>
          <w:bdr w:val="single" w:sz="12" w:space="0" w:color="auto"/>
        </w:rPr>
        <w:t xml:space="preserve">altogether </w:t>
      </w:r>
      <w:r w:rsidRPr="00531997">
        <w:rPr>
          <w:rFonts w:asciiTheme="minorHAnsi" w:hAnsiTheme="minorHAnsi"/>
          <w:b/>
          <w:iCs/>
          <w:highlight w:val="yellow"/>
          <w:u w:val="single"/>
          <w:bdr w:val="single" w:sz="12" w:space="0" w:color="auto"/>
        </w:rPr>
        <w:t>different from the known present</w:t>
      </w:r>
      <w:r w:rsidRPr="00C25954">
        <w:rPr>
          <w:rFonts w:asciiTheme="minorHAnsi" w:hAnsiTheme="minorHAnsi"/>
          <w:sz w:val="10"/>
        </w:rPr>
        <w:t>.</w:t>
      </w:r>
    </w:p>
    <w:p w14:paraId="5F324A88" w14:textId="77777777" w:rsidR="00DC3B7E" w:rsidRPr="00C25954" w:rsidRDefault="00DC3B7E" w:rsidP="00DC3B7E">
      <w:pPr>
        <w:rPr>
          <w:rFonts w:asciiTheme="minorHAnsi" w:hAnsiTheme="minorHAnsi"/>
          <w:sz w:val="10"/>
        </w:rPr>
      </w:pPr>
      <w:r w:rsidRPr="00C25954">
        <w:rPr>
          <w:rFonts w:asciiTheme="minorHAnsi" w:hAnsiTheme="minorHAnsi"/>
          <w:sz w:val="10"/>
        </w:rPr>
        <w:t>Designing Scenarios for Political Science Inquiry</w:t>
      </w:r>
    </w:p>
    <w:p w14:paraId="276224D1" w14:textId="77777777" w:rsidR="00DC3B7E" w:rsidRPr="00C25954" w:rsidRDefault="00DC3B7E" w:rsidP="00DC3B7E">
      <w:pPr>
        <w:rPr>
          <w:rFonts w:asciiTheme="minorHAnsi" w:hAnsiTheme="minorHAnsi"/>
          <w:sz w:val="10"/>
        </w:rPr>
      </w:pPr>
      <w:r w:rsidRPr="00C25954">
        <w:rPr>
          <w:rFonts w:asciiTheme="minorHAnsi" w:hAnsiTheme="minorHAnsi"/>
          <w:sz w:val="10"/>
        </w:rPr>
        <w:t xml:space="preserve">The characteristics of scenario analysis that commend its use to policymakers also make it well suited to helping political scientists generate and develop policy-relevant research programs. </w:t>
      </w:r>
      <w:r w:rsidRPr="00C25954">
        <w:rPr>
          <w:rFonts w:asciiTheme="minorHAnsi" w:hAnsiTheme="minorHAnsi"/>
          <w:u w:val="single"/>
        </w:rPr>
        <w:t>Scenarios are essentially textured, plausible, and relevant stories that help us imagine how the future</w:t>
      </w:r>
      <w:r w:rsidRPr="00C25954">
        <w:rPr>
          <w:rFonts w:asciiTheme="minorHAnsi" w:hAnsiTheme="minorHAnsi"/>
          <w:sz w:val="10"/>
        </w:rPr>
        <w:t xml:space="preserve"> political-economic world </w:t>
      </w:r>
      <w:r w:rsidRPr="00C25954">
        <w:rPr>
          <w:rFonts w:asciiTheme="minorHAnsi" w:hAnsiTheme="minorHAnsi"/>
          <w:u w:val="single"/>
        </w:rPr>
        <w:t>could be different from the past</w:t>
      </w:r>
      <w:r w:rsidRPr="00C25954">
        <w:rPr>
          <w:rFonts w:asciiTheme="minorHAnsi" w:hAnsiTheme="minorHAnsi"/>
          <w:sz w:val="10"/>
        </w:rPr>
        <w:t xml:space="preserve"> in a manner that highlights policy challenges and opportunities.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scenario analysis helps to identify crucial gaps in our collective understanding of global politicaleconomic trends and dynamics. The notion of “exogeneity”—so prevalent in social science scholarship—applies to models of reality, not to reality itself. </w:t>
      </w:r>
      <w:r w:rsidRPr="00C25954">
        <w:rPr>
          <w:rFonts w:asciiTheme="minorHAnsi" w:hAnsiTheme="minorHAnsi"/>
          <w:u w:val="single"/>
        </w:rPr>
        <w:t xml:space="preserve">Very simply, </w:t>
      </w:r>
      <w:r w:rsidRPr="00531997">
        <w:rPr>
          <w:rFonts w:asciiTheme="minorHAnsi" w:hAnsiTheme="minorHAnsi"/>
          <w:highlight w:val="yellow"/>
          <w:u w:val="single"/>
        </w:rPr>
        <w:t>scenario analysis can throw into sharp relief often-overlooked yet pressing questions in international affairs</w:t>
      </w:r>
      <w:r w:rsidRPr="00C25954">
        <w:rPr>
          <w:rFonts w:asciiTheme="minorHAnsi" w:hAnsiTheme="minorHAnsi"/>
          <w:u w:val="single"/>
        </w:rPr>
        <w:t xml:space="preserve"> that demand focused investigation</w:t>
      </w:r>
      <w:r w:rsidRPr="00C25954">
        <w:rPr>
          <w:rFonts w:asciiTheme="minorHAnsi" w:hAnsiTheme="minorHAnsi"/>
          <w:sz w:val="10"/>
        </w:rPr>
        <w:t>.</w:t>
      </w:r>
    </w:p>
    <w:p w14:paraId="7B2B1E7E" w14:textId="77777777" w:rsidR="00DC3B7E" w:rsidRPr="00C25954" w:rsidRDefault="00DC3B7E" w:rsidP="00DC3B7E">
      <w:pPr>
        <w:rPr>
          <w:rFonts w:asciiTheme="minorHAnsi" w:hAnsiTheme="minorHAnsi"/>
          <w:sz w:val="10"/>
        </w:rPr>
      </w:pPr>
      <w:r w:rsidRPr="00C25954">
        <w:rPr>
          <w:rFonts w:asciiTheme="minorHAnsi" w:hAnsiTheme="minorHAnsi"/>
          <w:u w:val="single"/>
        </w:rPr>
        <w:t>Scenarios thus offer</w:t>
      </w:r>
      <w:r w:rsidRPr="00C25954">
        <w:rPr>
          <w:rFonts w:asciiTheme="minorHAnsi" w:hAnsiTheme="minorHAnsi"/>
          <w:sz w:val="10"/>
        </w:rPr>
        <w:t xml:space="preserve">, in principle, </w:t>
      </w:r>
      <w:r w:rsidRPr="00C25954">
        <w:rPr>
          <w:rFonts w:asciiTheme="minorHAnsi" w:hAnsiTheme="minorHAnsi"/>
          <w:u w:val="single"/>
        </w:rPr>
        <w:t>an innovative tool for developing a political science research agenda</w:t>
      </w:r>
      <w:r w:rsidRPr="00C25954">
        <w:rPr>
          <w:rFonts w:asciiTheme="minorHAnsi" w:hAnsiTheme="minorHAnsi"/>
          <w:sz w:val="10"/>
        </w:rPr>
        <w:t xml:space="preserve">. In practice, </w:t>
      </w:r>
      <w:r w:rsidRPr="00C25954">
        <w:rPr>
          <w:rFonts w:asciiTheme="minorHAnsi" w:hAnsiTheme="minorHAnsi"/>
          <w:u w:val="single"/>
        </w:rPr>
        <w:t>achieving this objective requires careful tailoring of the approach</w:t>
      </w:r>
      <w:r w:rsidRPr="00C25954">
        <w:rPr>
          <w:rFonts w:asciiTheme="minorHAnsi" w:hAnsiTheme="minorHAnsi"/>
          <w:sz w:val="10"/>
        </w:rPr>
        <w:t>. The specific scenario analysis technique we outline below was designed and refined to provide a structured experiential process for generating problem-based research questions with contemporary international policy relevance.6 The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the scenario discussions themselves, as described below, lay bare these especially implausible claims and systematic biases.8</w:t>
      </w:r>
    </w:p>
    <w:p w14:paraId="403DCD4C" w14:textId="77777777" w:rsidR="00DC3B7E" w:rsidRPr="00C25954" w:rsidRDefault="00DC3B7E" w:rsidP="00DC3B7E">
      <w:pPr>
        <w:rPr>
          <w:rFonts w:asciiTheme="minorHAnsi" w:hAnsiTheme="minorHAnsi"/>
          <w:sz w:val="10"/>
        </w:rPr>
      </w:pPr>
      <w:r w:rsidRPr="00C25954">
        <w:rPr>
          <w:rFonts w:asciiTheme="minorHAnsi" w:hAnsiTheme="minorHAnsi"/>
          <w:sz w:val="10"/>
        </w:rPr>
        <w:t xml:space="preserve">An explicit methodological approach underlies the written scenarios themselves as well as the analytical process around them—that of case-centered, structured, focused comparison, intended especially to shed light on new causal mechanisms (George and Bennett 2005). </w:t>
      </w:r>
      <w:r w:rsidRPr="00C25954">
        <w:rPr>
          <w:rFonts w:asciiTheme="minorHAnsi" w:hAnsiTheme="minorHAnsi"/>
          <w:u w:val="single"/>
        </w:rPr>
        <w:t>The use of scenarios is similar to counterfactual analysis in that it modifies certain variables in a given situation in order to analyze the resulting effects</w:t>
      </w:r>
      <w:r w:rsidRPr="00C25954">
        <w:rPr>
          <w:rFonts w:asciiTheme="minorHAnsi" w:hAnsiTheme="minorHAnsi"/>
          <w:sz w:val="10"/>
        </w:rPr>
        <w:t xml:space="preserve"> (Fearon 1991). </w:t>
      </w:r>
      <w:r w:rsidRPr="00C25954">
        <w:rPr>
          <w:rFonts w:asciiTheme="minorHAnsi" w:hAnsiTheme="minorHAnsi"/>
          <w:u w:val="single"/>
        </w:rPr>
        <w:t>Whereas counterfactuals are traditionally retrospective</w:t>
      </w:r>
      <w:r w:rsidRPr="00C25954">
        <w:rPr>
          <w:rFonts w:asciiTheme="minorHAnsi" w:hAnsiTheme="minorHAnsi"/>
          <w:sz w:val="10"/>
        </w:rPr>
        <w:t xml:space="preserve"> in nature and explore events that did not actually occur in the context of known history, our </w:t>
      </w:r>
      <w:r w:rsidRPr="00531997">
        <w:rPr>
          <w:rFonts w:asciiTheme="minorHAnsi" w:hAnsiTheme="minorHAnsi"/>
          <w:b/>
          <w:iCs/>
          <w:highlight w:val="yellow"/>
          <w:u w:val="single"/>
          <w:bdr w:val="single" w:sz="12" w:space="0" w:color="auto"/>
        </w:rPr>
        <w:t>scenarios are deliberately forward-looking</w:t>
      </w:r>
      <w:r w:rsidRPr="00C25954">
        <w:rPr>
          <w:rFonts w:asciiTheme="minorHAnsi" w:hAnsiTheme="minorHAnsi"/>
          <w:sz w:val="10"/>
        </w:rPr>
        <w:t xml:space="preserve"> </w:t>
      </w:r>
      <w:r w:rsidRPr="00C25954">
        <w:rPr>
          <w:rFonts w:asciiTheme="minorHAnsi" w:hAnsiTheme="minorHAnsi"/>
          <w:u w:val="single"/>
        </w:rPr>
        <w:t>and</w:t>
      </w:r>
      <w:r w:rsidRPr="00C25954">
        <w:rPr>
          <w:rFonts w:asciiTheme="minorHAnsi" w:hAnsiTheme="minorHAnsi"/>
          <w:sz w:val="10"/>
        </w:rPr>
        <w:t xml:space="preserve"> are </w:t>
      </w:r>
      <w:r w:rsidRPr="00C25954">
        <w:rPr>
          <w:rFonts w:asciiTheme="minorHAnsi" w:hAnsiTheme="minorHAnsi"/>
          <w:u w:val="single"/>
        </w:rPr>
        <w:t xml:space="preserve">designed to </w:t>
      </w:r>
      <w:r w:rsidRPr="00C25954">
        <w:rPr>
          <w:rFonts w:asciiTheme="minorHAnsi" w:hAnsiTheme="minorHAnsi"/>
          <w:b/>
          <w:iCs/>
          <w:u w:val="single"/>
          <w:bdr w:val="single" w:sz="12" w:space="0" w:color="auto"/>
        </w:rPr>
        <w:t>explore potential futures</w:t>
      </w:r>
      <w:r w:rsidRPr="00C25954">
        <w:rPr>
          <w:rFonts w:asciiTheme="minorHAnsi" w:hAnsiTheme="minorHAnsi"/>
          <w:sz w:val="10"/>
        </w:rPr>
        <w:t xml:space="preserve"> that could unfold. As such, counterfactual analysis is especially well suited to identifying how individual events might expand or shift the “funnel of choices” available to political actors and thus lead to different historical outcomes (Nye 2005, 68–69), while forward-looking scenario analysis can better illuminate surprising intersections and sociopolitical dynamics without the perceptual constraints imposed by fine-grained historical knowledge. </w:t>
      </w:r>
      <w:r w:rsidRPr="00C25954">
        <w:rPr>
          <w:rFonts w:asciiTheme="minorHAnsi" w:hAnsiTheme="minorHAnsi"/>
          <w:u w:val="single"/>
        </w:rPr>
        <w:t>We see scenarios as a complementary resource for exploring these dynamics in international affairs, rather than as a replacement</w:t>
      </w:r>
      <w:r w:rsidRPr="00C25954">
        <w:rPr>
          <w:rFonts w:asciiTheme="minorHAnsi" w:hAnsiTheme="minorHAnsi"/>
          <w:sz w:val="10"/>
        </w:rPr>
        <w:t xml:space="preserve"> for counterfactual analysis, historical case studies, or other methodological tools.</w:t>
      </w:r>
    </w:p>
    <w:p w14:paraId="1DF9AA76" w14:textId="77777777" w:rsidR="00DC3B7E" w:rsidRPr="00C25954" w:rsidRDefault="00DC3B7E" w:rsidP="00DC3B7E">
      <w:pPr>
        <w:rPr>
          <w:rFonts w:asciiTheme="minorHAnsi" w:hAnsiTheme="minorHAnsi"/>
          <w:sz w:val="10"/>
        </w:rPr>
      </w:pPr>
      <w:r w:rsidRPr="00C25954">
        <w:rPr>
          <w:rFonts w:asciiTheme="minorHAnsi" w:hAnsiTheme="minorHAnsi"/>
          <w:sz w:val="10"/>
        </w:rPr>
        <w:t>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scenario analysis process itself employs templates (discussed further below) to serve as a graphical representation of a structured, focused investigation and thereby as the research tool for conducting case-centered comparative analysis (George and Bennett 2005). In essence, these templates articulate key observable implications within the alternative worlds of the scenarios and serve as a framework for capturing the data that emerge (King, Keohane, and Verba 1994). Finally, this structured, focused comparison serves as the basis for the cross-case session emerging from the scenario analysis that leads directly to the articulation of new research agendas.</w:t>
      </w:r>
    </w:p>
    <w:p w14:paraId="0E0D4025" w14:textId="77777777" w:rsidR="00DC3B7E" w:rsidRPr="00C25954" w:rsidRDefault="00DC3B7E" w:rsidP="00DC3B7E">
      <w:pPr>
        <w:rPr>
          <w:rFonts w:asciiTheme="minorHAnsi" w:hAnsiTheme="minorHAnsi"/>
          <w:sz w:val="10"/>
        </w:rPr>
      </w:pPr>
      <w:r w:rsidRPr="00C25954">
        <w:rPr>
          <w:rFonts w:asciiTheme="minorHAnsi" w:hAnsiTheme="minorHAnsi"/>
          <w:u w:val="single"/>
        </w:rPr>
        <w:t>The scenario process described here has thus been carefully designed to offer some guidance to policy-oriented</w:t>
      </w:r>
      <w:r w:rsidRPr="00C25954">
        <w:rPr>
          <w:rFonts w:asciiTheme="minorHAnsi" w:hAnsiTheme="minorHAnsi"/>
          <w:sz w:val="10"/>
        </w:rPr>
        <w:t xml:space="preserve"> graduate </w:t>
      </w:r>
      <w:r w:rsidRPr="00C25954">
        <w:rPr>
          <w:rFonts w:asciiTheme="minorHAnsi" w:hAnsiTheme="minorHAnsi"/>
          <w:u w:val="single"/>
        </w:rPr>
        <w:t>students who are otherwise left to the relatively unstructured norms by which political science</w:t>
      </w:r>
      <w:r w:rsidRPr="00C25954">
        <w:rPr>
          <w:rFonts w:asciiTheme="minorHAnsi" w:hAnsiTheme="minorHAnsi"/>
          <w:sz w:val="10"/>
        </w:rPr>
        <w:t xml:space="preserve"> dissertation </w:t>
      </w:r>
      <w:r w:rsidRPr="00C25954">
        <w:rPr>
          <w:rFonts w:asciiTheme="minorHAnsi" w:hAnsiTheme="minorHAnsi"/>
          <w:u w:val="single"/>
        </w:rPr>
        <w:t>ideas are typically developed</w:t>
      </w:r>
      <w:r w:rsidRPr="00C25954">
        <w:rPr>
          <w:rFonts w:asciiTheme="minorHAnsi" w:hAnsiTheme="minorHAnsi"/>
          <w:sz w:val="10"/>
        </w:rPr>
        <w:t>.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w:t>
      </w:r>
    </w:p>
    <w:p w14:paraId="2D6285AA" w14:textId="77777777" w:rsidR="00DC3B7E" w:rsidRPr="00C25954" w:rsidRDefault="00DC3B7E" w:rsidP="00DC3B7E">
      <w:pPr>
        <w:rPr>
          <w:rFonts w:asciiTheme="minorHAnsi" w:hAnsiTheme="minorHAnsi"/>
        </w:rPr>
      </w:pPr>
      <w:r w:rsidRPr="00C25954">
        <w:rPr>
          <w:rFonts w:asciiTheme="minorHAnsi" w:hAnsiTheme="minorHAnsi"/>
          <w:u w:val="single"/>
        </w:rPr>
        <w:t xml:space="preserve">The </w:t>
      </w:r>
      <w:r w:rsidRPr="00531997">
        <w:rPr>
          <w:rFonts w:asciiTheme="minorHAnsi" w:hAnsiTheme="minorHAnsi"/>
          <w:highlight w:val="yellow"/>
          <w:u w:val="single"/>
        </w:rPr>
        <w:t>scenario approach</w:t>
      </w:r>
      <w:r w:rsidRPr="00C25954">
        <w:rPr>
          <w:rFonts w:asciiTheme="minorHAnsi" w:hAnsiTheme="minorHAnsi"/>
          <w:u w:val="single"/>
        </w:rPr>
        <w:t xml:space="preserve"> to generating research ideas </w:t>
      </w:r>
      <w:r w:rsidRPr="00531997">
        <w:rPr>
          <w:rFonts w:asciiTheme="minorHAnsi" w:hAnsiTheme="minorHAnsi"/>
          <w:highlight w:val="yellow"/>
          <w:u w:val="single"/>
        </w:rPr>
        <w:t>is grounded in</w:t>
      </w:r>
      <w:r w:rsidRPr="00C25954">
        <w:rPr>
          <w:rFonts w:asciiTheme="minorHAnsi" w:hAnsiTheme="minorHAnsi"/>
          <w:u w:val="single"/>
        </w:rPr>
        <w:t xml:space="preserve"> the belief that these traditional approaches can be complemented by </w:t>
      </w:r>
      <w:r w:rsidRPr="00531997">
        <w:rPr>
          <w:rFonts w:asciiTheme="minorHAnsi" w:hAnsiTheme="minorHAnsi"/>
          <w:highlight w:val="yellow"/>
          <w:u w:val="single"/>
        </w:rPr>
        <w:t>identifying questions</w:t>
      </w:r>
      <w:r w:rsidRPr="00C25954">
        <w:rPr>
          <w:rFonts w:asciiTheme="minorHAnsi" w:hAnsiTheme="minorHAnsi"/>
          <w:u w:val="single"/>
        </w:rPr>
        <w:t xml:space="preserve"> likely to be </w:t>
      </w:r>
      <w:r w:rsidRPr="00531997">
        <w:rPr>
          <w:rFonts w:asciiTheme="minorHAnsi" w:hAnsiTheme="minorHAnsi"/>
          <w:highlight w:val="yellow"/>
          <w:u w:val="single"/>
        </w:rPr>
        <w:t>of great empirical importance</w:t>
      </w:r>
      <w:r w:rsidRPr="00C25954">
        <w:rPr>
          <w:rFonts w:asciiTheme="minorHAnsi" w:hAnsiTheme="minorHAnsi"/>
          <w:u w:val="single"/>
        </w:rPr>
        <w:t xml:space="preserve"> in the real world, </w:t>
      </w:r>
      <w:r w:rsidRPr="00531997">
        <w:rPr>
          <w:rFonts w:asciiTheme="minorHAnsi" w:hAnsiTheme="minorHAnsi"/>
          <w:highlight w:val="yellow"/>
          <w:u w:val="single"/>
        </w:rPr>
        <w:t xml:space="preserve">even if these </w:t>
      </w:r>
      <w:r w:rsidRPr="00531997">
        <w:rPr>
          <w:rFonts w:asciiTheme="minorHAnsi" w:hAnsiTheme="minorHAnsi"/>
          <w:b/>
          <w:iCs/>
          <w:highlight w:val="yellow"/>
          <w:u w:val="single"/>
          <w:bdr w:val="single" w:sz="12" w:space="0" w:color="auto"/>
        </w:rPr>
        <w:t>do not appear</w:t>
      </w:r>
      <w:r w:rsidRPr="00C25954">
        <w:rPr>
          <w:rFonts w:asciiTheme="minorHAnsi" w:hAnsiTheme="minorHAnsi"/>
          <w:sz w:val="10"/>
        </w:rPr>
        <w:t xml:space="preserve"> as puzzles </w:t>
      </w:r>
      <w:r w:rsidRPr="00531997">
        <w:rPr>
          <w:rFonts w:asciiTheme="minorHAnsi" w:hAnsiTheme="minorHAnsi"/>
          <w:b/>
          <w:iCs/>
          <w:highlight w:val="yellow"/>
          <w:u w:val="single"/>
          <w:bdr w:val="single" w:sz="12" w:space="0" w:color="auto"/>
        </w:rPr>
        <w:t>in existing research programs</w:t>
      </w:r>
      <w:r w:rsidRPr="00C25954">
        <w:rPr>
          <w:rFonts w:asciiTheme="minorHAnsi" w:hAnsiTheme="minorHAnsi"/>
          <w:u w:val="single"/>
        </w:rPr>
        <w:t xml:space="preserve"> or as clear extrapolations from past events</w:t>
      </w:r>
      <w:r w:rsidRPr="00C25954">
        <w:rPr>
          <w:rFonts w:asciiTheme="minorHAnsi" w:hAnsiTheme="minorHAnsi"/>
          <w:sz w:val="10"/>
        </w:rPr>
        <w:t xml:space="preserve">. The </w:t>
      </w:r>
      <w:r w:rsidRPr="00C25954">
        <w:rPr>
          <w:rFonts w:asciiTheme="minorHAnsi" w:hAnsiTheme="minorHAnsi"/>
          <w:u w:val="single"/>
        </w:rPr>
        <w:t>scenarios</w:t>
      </w:r>
      <w:r w:rsidRPr="00C25954">
        <w:rPr>
          <w:rFonts w:asciiTheme="minorHAnsi" w:hAnsiTheme="minorHAnsi"/>
          <w:sz w:val="10"/>
        </w:rPr>
        <w:t xml:space="preserve"> analyzed at NEFPC </w:t>
      </w:r>
      <w:r w:rsidRPr="00C25954">
        <w:rPr>
          <w:rFonts w:asciiTheme="minorHAnsi" w:hAnsiTheme="minorHAnsi"/>
          <w:u w:val="single"/>
        </w:rPr>
        <w:t xml:space="preserve">envision alternative worlds that could develop in the medium (five to seven year) term and are designed to </w:t>
      </w:r>
      <w:r w:rsidRPr="00C25954">
        <w:rPr>
          <w:rFonts w:asciiTheme="minorHAnsi" w:hAnsiTheme="minorHAnsi"/>
          <w:b/>
          <w:iCs/>
          <w:u w:val="single"/>
          <w:bdr w:val="single" w:sz="12" w:space="0" w:color="auto"/>
        </w:rPr>
        <w:t>tease out issues scholars and policymakers may encounter in the relatively near future</w:t>
      </w:r>
      <w:r w:rsidRPr="00C25954">
        <w:rPr>
          <w:rFonts w:asciiTheme="minorHAnsi" w:hAnsiTheme="minorHAnsi"/>
          <w:sz w:val="10"/>
        </w:rPr>
        <w:t xml:space="preserve"> </w:t>
      </w:r>
      <w:r w:rsidRPr="00C25954">
        <w:rPr>
          <w:rFonts w:asciiTheme="minorHAnsi" w:hAnsiTheme="minorHAnsi"/>
          <w:u w:val="single"/>
        </w:rPr>
        <w:t xml:space="preserve">so that they can </w:t>
      </w:r>
      <w:r w:rsidRPr="00C25954">
        <w:rPr>
          <w:rFonts w:asciiTheme="minorHAnsi" w:hAnsiTheme="minorHAnsi"/>
          <w:b/>
          <w:iCs/>
          <w:u w:val="single"/>
          <w:bdr w:val="single" w:sz="12" w:space="0" w:color="auto"/>
        </w:rPr>
        <w:t>begin thinking critically about them now</w:t>
      </w:r>
      <w:r w:rsidRPr="00C25954">
        <w:rPr>
          <w:rFonts w:asciiTheme="minorHAnsi" w:hAnsiTheme="minorHAnsi"/>
          <w:sz w:val="10"/>
        </w:rPr>
        <w:t xml:space="preserve">. </w:t>
      </w:r>
      <w:r w:rsidRPr="00C25954">
        <w:rPr>
          <w:rFonts w:asciiTheme="minorHAnsi" w:hAnsiTheme="minorHAnsi"/>
          <w:u w:val="single"/>
        </w:rPr>
        <w:t>This timeframe offers a period distant enough from the present as to avoid falling into current events analysis, but not so far into the future as to seem like science fiction</w:t>
      </w:r>
      <w:r w:rsidRPr="00C25954">
        <w:rPr>
          <w:rFonts w:asciiTheme="minorHAnsi" w:hAnsiTheme="minorHAnsi"/>
          <w:sz w:val="10"/>
        </w:rPr>
        <w:t xml:space="preserve">. In imagining the worlds in which these scenarios might come to pass, </w:t>
      </w:r>
      <w:r w:rsidRPr="00531997">
        <w:rPr>
          <w:rFonts w:asciiTheme="minorHAnsi" w:hAnsiTheme="minorHAnsi"/>
          <w:highlight w:val="yellow"/>
          <w:u w:val="single"/>
        </w:rPr>
        <w:t xml:space="preserve">participants </w:t>
      </w:r>
      <w:r w:rsidRPr="00531997">
        <w:rPr>
          <w:rFonts w:asciiTheme="minorHAnsi" w:hAnsiTheme="minorHAnsi"/>
          <w:b/>
          <w:iCs/>
          <w:highlight w:val="yellow"/>
          <w:u w:val="single"/>
          <w:bdr w:val="single" w:sz="12" w:space="0" w:color="auto"/>
        </w:rPr>
        <w:t>learn strategies for avoiding failures of creativity</w:t>
      </w:r>
      <w:r w:rsidRPr="00531997">
        <w:rPr>
          <w:rFonts w:asciiTheme="minorHAnsi" w:hAnsiTheme="minorHAnsi"/>
          <w:highlight w:val="yellow"/>
          <w:u w:val="single"/>
        </w:rPr>
        <w:t xml:space="preserve"> and for </w:t>
      </w:r>
      <w:r w:rsidRPr="00531997">
        <w:rPr>
          <w:rFonts w:asciiTheme="minorHAnsi" w:hAnsiTheme="minorHAnsi"/>
          <w:b/>
          <w:iCs/>
          <w:highlight w:val="yellow"/>
          <w:u w:val="single"/>
          <w:bdr w:val="single" w:sz="12" w:space="0" w:color="auto"/>
        </w:rPr>
        <w:t>overturning the assumptions that prevent scholars and analysts from anticipating and understanding</w:t>
      </w:r>
      <w:r w:rsidRPr="00C25954">
        <w:rPr>
          <w:rFonts w:asciiTheme="minorHAnsi" w:hAnsiTheme="minorHAnsi"/>
          <w:u w:val="single"/>
        </w:rPr>
        <w:t xml:space="preserve"> the pivotal junctures that arise in international affairs</w:t>
      </w:r>
      <w:r w:rsidRPr="00C25954">
        <w:rPr>
          <w:rFonts w:asciiTheme="minorHAnsi" w:hAnsiTheme="minorHAnsi"/>
          <w:sz w:val="10"/>
        </w:rPr>
        <w:t>.</w:t>
      </w:r>
    </w:p>
    <w:p w14:paraId="37AE8368" w14:textId="77777777" w:rsidR="00DC3B7E" w:rsidRPr="00107D55" w:rsidRDefault="00DC3B7E" w:rsidP="00DC3B7E"/>
    <w:p w14:paraId="3CF3EC8C" w14:textId="77777777" w:rsidR="00DC3B7E" w:rsidRDefault="00DC3B7E" w:rsidP="00DC3B7E">
      <w:pPr>
        <w:pStyle w:val="Heading4"/>
      </w:pPr>
      <w:r>
        <w:t>Legislative advocacy changes disability policy and attitudes – empirics prove – it’s the key REDRESS to solve the causes of their impacts</w:t>
      </w:r>
    </w:p>
    <w:p w14:paraId="74C68070" w14:textId="77777777" w:rsidR="00DC3B7E" w:rsidRPr="00051116" w:rsidRDefault="00DC3B7E" w:rsidP="00DC3B7E">
      <w:r w:rsidRPr="00051116">
        <w:rPr>
          <w:rStyle w:val="Style13ptBold"/>
        </w:rPr>
        <w:t>Landmark et al 17</w:t>
      </w:r>
      <w:r>
        <w:t xml:space="preserve"> (Leena Landmark, Professor at Ohio University. Dalun Zhang, Professor at Texas A&amp;M University. Song Ju, Professor at the University of Cincinnati. Melissa Yi, MS from Texas A&amp;M University. Timothy C. McVey, BA from Ohio University. “Experiences of Disability Advocates and Self-Advocates in Texas”. Journal of Disability Policy Studies 2017, Vol. 27(4) 203–211) </w:t>
      </w:r>
    </w:p>
    <w:p w14:paraId="7E3A30C2" w14:textId="77777777" w:rsidR="00DC3B7E" w:rsidRDefault="00DC3B7E" w:rsidP="00DC3B7E">
      <w:pPr>
        <w:rPr>
          <w:sz w:val="14"/>
        </w:rPr>
      </w:pPr>
      <w:r w:rsidRPr="00531997">
        <w:rPr>
          <w:rStyle w:val="Emphasis"/>
          <w:highlight w:val="yellow"/>
        </w:rPr>
        <w:t>Legislative advocacy is a prime channel</w:t>
      </w:r>
      <w:r w:rsidRPr="00531997">
        <w:rPr>
          <w:rStyle w:val="StyleUnderline"/>
          <w:highlight w:val="yellow"/>
        </w:rPr>
        <w:t xml:space="preserve"> for disability advocates to affec</w:t>
      </w:r>
      <w:r w:rsidRPr="00051116">
        <w:rPr>
          <w:rStyle w:val="StyleUnderline"/>
        </w:rPr>
        <w:t xml:space="preserve">t civil </w:t>
      </w:r>
      <w:r w:rsidRPr="00531997">
        <w:rPr>
          <w:rStyle w:val="StyleUnderline"/>
          <w:highlight w:val="yellow"/>
        </w:rPr>
        <w:t>rights and</w:t>
      </w:r>
      <w:r w:rsidRPr="00051116">
        <w:rPr>
          <w:rStyle w:val="StyleUnderline"/>
        </w:rPr>
        <w:t xml:space="preserve"> disability-related legislation and </w:t>
      </w:r>
      <w:r w:rsidRPr="00531997">
        <w:rPr>
          <w:rStyle w:val="StyleUnderline"/>
          <w:highlight w:val="yellow"/>
        </w:rPr>
        <w:t xml:space="preserve">policy that leads to </w:t>
      </w:r>
      <w:r w:rsidRPr="00531997">
        <w:rPr>
          <w:rStyle w:val="Emphasis"/>
          <w:highlight w:val="yellow"/>
        </w:rPr>
        <w:t>improved quality of life</w:t>
      </w:r>
      <w:r w:rsidRPr="00051116">
        <w:rPr>
          <w:rStyle w:val="StyleUnderline"/>
        </w:rPr>
        <w:t xml:space="preserve"> for individuals with disabilities</w:t>
      </w:r>
      <w:r w:rsidRPr="00051116">
        <w:rPr>
          <w:sz w:val="14"/>
        </w:rPr>
        <w:t xml:space="preserve">. To highlight the current status of disability legislative advocacy, </w:t>
      </w:r>
      <w:r w:rsidRPr="00531997">
        <w:rPr>
          <w:rStyle w:val="StyleUnderline"/>
          <w:highlight w:val="yellow"/>
        </w:rPr>
        <w:t>this study examined</w:t>
      </w:r>
      <w:r w:rsidRPr="00051116">
        <w:rPr>
          <w:rStyle w:val="StyleUnderline"/>
        </w:rPr>
        <w:t xml:space="preserve"> advocacy experiences based on </w:t>
      </w:r>
      <w:r w:rsidRPr="00531997">
        <w:rPr>
          <w:rStyle w:val="StyleUnderline"/>
          <w:highlight w:val="yellow"/>
        </w:rPr>
        <w:t>recent data</w:t>
      </w:r>
      <w:r w:rsidRPr="00531997">
        <w:rPr>
          <w:sz w:val="14"/>
          <w:highlight w:val="yellow"/>
        </w:rPr>
        <w:t xml:space="preserve"> </w:t>
      </w:r>
      <w:r w:rsidRPr="00EC6763">
        <w:rPr>
          <w:sz w:val="14"/>
        </w:rPr>
        <w:t>from</w:t>
      </w:r>
      <w:r w:rsidRPr="00051116">
        <w:rPr>
          <w:sz w:val="14"/>
        </w:rPr>
        <w:t xml:space="preserve"> one state </w:t>
      </w:r>
      <w:r w:rsidRPr="00051116">
        <w:rPr>
          <w:rStyle w:val="StyleUnderline"/>
        </w:rPr>
        <w:t>th</w:t>
      </w:r>
      <w:r w:rsidRPr="00531997">
        <w:rPr>
          <w:rStyle w:val="StyleUnderline"/>
          <w:highlight w:val="yellow"/>
        </w:rPr>
        <w:t>at involved 113 disability advocates</w:t>
      </w:r>
      <w:r w:rsidRPr="00051116">
        <w:rPr>
          <w:rStyle w:val="StyleUnderline"/>
        </w:rPr>
        <w:t xml:space="preserve"> and self-advocates</w:t>
      </w:r>
      <w:r w:rsidRPr="00051116">
        <w:rPr>
          <w:sz w:val="14"/>
        </w:rPr>
        <w:t xml:space="preserve">. </w:t>
      </w:r>
      <w:r w:rsidRPr="00051116">
        <w:rPr>
          <w:rStyle w:val="StyleUnderline"/>
        </w:rPr>
        <w:t>Analyses were conducted to examine the characteristics</w:t>
      </w:r>
      <w:r w:rsidRPr="00051116">
        <w:rPr>
          <w:sz w:val="14"/>
        </w:rPr>
        <w:t xml:space="preserve"> of advocates, the </w:t>
      </w:r>
      <w:r w:rsidRPr="00051116">
        <w:rPr>
          <w:rStyle w:val="StyleUnderline"/>
        </w:rPr>
        <w:t>causes</w:t>
      </w:r>
      <w:r w:rsidRPr="00051116">
        <w:rPr>
          <w:sz w:val="14"/>
        </w:rPr>
        <w:t xml:space="preserve"> advocated, leadership positions, </w:t>
      </w:r>
      <w:r w:rsidRPr="00051116">
        <w:rPr>
          <w:rStyle w:val="StyleUnderline"/>
        </w:rPr>
        <w:t>level of engagement</w:t>
      </w:r>
      <w:r w:rsidRPr="00051116">
        <w:rPr>
          <w:sz w:val="14"/>
        </w:rPr>
        <w:t xml:space="preserve">, </w:t>
      </w:r>
      <w:r w:rsidRPr="00051116">
        <w:rPr>
          <w:rStyle w:val="StyleUnderline"/>
        </w:rPr>
        <w:t>and frequency</w:t>
      </w:r>
      <w:r w:rsidRPr="00051116">
        <w:rPr>
          <w:sz w:val="14"/>
        </w:rPr>
        <w:t xml:space="preserve"> of </w:t>
      </w:r>
      <w:r w:rsidRPr="00051116">
        <w:rPr>
          <w:sz w:val="14"/>
          <w:szCs w:val="16"/>
        </w:rPr>
        <w:t xml:space="preserve">engagement in the legislative advocacy process. Relations among advocates’ characteristics and advocacy experiences were also examined. Results revealed that individuals with disabilities mostly relied on their peers in the advocacy process, and the type of disability was associated with the causes advocated. In addition, holding a leadership position was associated with engagement in the legislative advocacy process. </w:t>
      </w:r>
      <w:r w:rsidRPr="00051116">
        <w:rPr>
          <w:sz w:val="14"/>
        </w:rPr>
        <w:t xml:space="preserve">Quality of life is an important goal for all people. For </w:t>
      </w:r>
      <w:r w:rsidRPr="00051116">
        <w:rPr>
          <w:rStyle w:val="StyleUnderline"/>
        </w:rPr>
        <w:t>individuals</w:t>
      </w:r>
      <w:r>
        <w:rPr>
          <w:rStyle w:val="StyleUnderline"/>
        </w:rPr>
        <w:t xml:space="preserve"> </w:t>
      </w:r>
      <w:r w:rsidRPr="00051116">
        <w:rPr>
          <w:rStyle w:val="StyleUnderline"/>
        </w:rPr>
        <w:t>who have disabilities</w:t>
      </w:r>
      <w:r w:rsidRPr="00051116">
        <w:rPr>
          <w:sz w:val="14"/>
        </w:rPr>
        <w:t xml:space="preserve">, the degree to which they are satisfied with their lives may have increased importance because they </w:t>
      </w:r>
      <w:r w:rsidRPr="00051116">
        <w:rPr>
          <w:rStyle w:val="StyleUnderline"/>
        </w:rPr>
        <w:t>have not always been afforded the opportunity</w:t>
      </w:r>
      <w:r>
        <w:rPr>
          <w:rStyle w:val="StyleUnderline"/>
        </w:rPr>
        <w:t xml:space="preserve"> </w:t>
      </w:r>
      <w:r w:rsidRPr="00051116">
        <w:rPr>
          <w:rStyle w:val="StyleUnderline"/>
        </w:rPr>
        <w:t>to live according to their desires</w:t>
      </w:r>
      <w:r w:rsidRPr="00051116">
        <w:rPr>
          <w:sz w:val="14"/>
        </w:rPr>
        <w:t xml:space="preserve"> (Francis, Blue-Banning, &amp; Turnbull, 2014; Verdugo, Navas, Gomez, &amp; Schalock, 2012). Self-determination, one of the comprising domains of the quality-of-life construct, has been linked to positive adult outcomes for individuals with disabilities. Individuals who possess self-determination tend to achieve greater independent living and employment outcomes than individuals who are not as self-determined (Wehmeyer &amp; Palmer, 2003). As a component element of self-determination, self advocacy is essential for improving quality-of-life outcomes. Self-advocacy (including parent advocacy) and leadership skills have played important roles in the history of special education and disability rights. As early as the 1930s, local groups of parents banded together to obtain educational services for their children with disabilities (Yell, Rogers, &amp; Rogers, 1998). By the 1970s, </w:t>
      </w:r>
      <w:r w:rsidRPr="00051116">
        <w:rPr>
          <w:rStyle w:val="StyleUnderline"/>
        </w:rPr>
        <w:t>individuals with</w:t>
      </w:r>
      <w:r>
        <w:rPr>
          <w:rStyle w:val="StyleUnderline"/>
        </w:rPr>
        <w:t xml:space="preserve"> </w:t>
      </w:r>
      <w:r w:rsidRPr="00051116">
        <w:rPr>
          <w:rStyle w:val="StyleUnderline"/>
        </w:rPr>
        <w:t>developmental disabilities announced they were people first,</w:t>
      </w:r>
      <w:r>
        <w:rPr>
          <w:rStyle w:val="StyleUnderline"/>
        </w:rPr>
        <w:t xml:space="preserve"> </w:t>
      </w:r>
      <w:r w:rsidRPr="00051116">
        <w:rPr>
          <w:rStyle w:val="StyleUnderline"/>
        </w:rPr>
        <w:t>and the self-advocacy movement was spawned</w:t>
      </w:r>
      <w:r w:rsidRPr="00051116">
        <w:rPr>
          <w:sz w:val="14"/>
        </w:rPr>
        <w:t xml:space="preserve"> in the United States (Longhurst, 1994). An early victory in the effort to gain services required for independent living was the passage of Section 504 of the Rehabilitation Act of 1973, which prohibited establishments receiving federal funding from discrimination against people with disabilities. One of the greatest victories was the passage of the Americans with Disabilities Act of 1990, a civil rights law prohibiting discrimination against people with disabilities. The </w:t>
      </w:r>
      <w:r w:rsidRPr="00531997">
        <w:rPr>
          <w:rStyle w:val="StyleUnderline"/>
          <w:highlight w:val="yellow"/>
        </w:rPr>
        <w:t>advocacy</w:t>
      </w:r>
      <w:r w:rsidRPr="00051116">
        <w:rPr>
          <w:sz w:val="14"/>
        </w:rPr>
        <w:t xml:space="preserve"> movement </w:t>
      </w:r>
      <w:r w:rsidRPr="00531997">
        <w:rPr>
          <w:rStyle w:val="StyleUnderline"/>
          <w:highlight w:val="yellow"/>
        </w:rPr>
        <w:t>has allowed people with disabilities</w:t>
      </w:r>
      <w:r>
        <w:rPr>
          <w:rStyle w:val="StyleUnderline"/>
        </w:rPr>
        <w:t xml:space="preserve"> </w:t>
      </w:r>
      <w:r w:rsidRPr="00051116">
        <w:rPr>
          <w:sz w:val="14"/>
        </w:rPr>
        <w:t xml:space="preserve">the opportunity </w:t>
      </w:r>
      <w:r w:rsidRPr="00531997">
        <w:rPr>
          <w:rStyle w:val="Emphasis"/>
          <w:highlight w:val="yellow"/>
        </w:rPr>
        <w:t>to explore</w:t>
      </w:r>
      <w:r w:rsidRPr="00051116">
        <w:rPr>
          <w:rStyle w:val="Emphasis"/>
        </w:rPr>
        <w:t xml:space="preserve"> their </w:t>
      </w:r>
      <w:r w:rsidRPr="00531997">
        <w:rPr>
          <w:rStyle w:val="Emphasis"/>
          <w:highlight w:val="yellow"/>
        </w:rPr>
        <w:t>group identity</w:t>
      </w:r>
      <w:r w:rsidRPr="00531997">
        <w:rPr>
          <w:sz w:val="14"/>
          <w:highlight w:val="yellow"/>
        </w:rPr>
        <w:t xml:space="preserve">, </w:t>
      </w:r>
      <w:r w:rsidRPr="00531997">
        <w:rPr>
          <w:rStyle w:val="Emphasis"/>
          <w:highlight w:val="yellow"/>
        </w:rPr>
        <w:t>gain a sense of empowerment,</w:t>
      </w:r>
      <w:r w:rsidRPr="00531997">
        <w:rPr>
          <w:sz w:val="14"/>
          <w:highlight w:val="yellow"/>
        </w:rPr>
        <w:t xml:space="preserve"> </w:t>
      </w:r>
      <w:r w:rsidRPr="00531997">
        <w:rPr>
          <w:rStyle w:val="StyleUnderline"/>
          <w:highlight w:val="yellow"/>
        </w:rPr>
        <w:t>and</w:t>
      </w:r>
      <w:r w:rsidRPr="00051116">
        <w:rPr>
          <w:sz w:val="14"/>
        </w:rPr>
        <w:t xml:space="preserve"> learn how to </w:t>
      </w:r>
      <w:r w:rsidRPr="00531997">
        <w:rPr>
          <w:rStyle w:val="Emphasis"/>
          <w:highlight w:val="yellow"/>
        </w:rPr>
        <w:t>stand up for equal rights</w:t>
      </w:r>
      <w:r w:rsidRPr="00051116">
        <w:rPr>
          <w:rStyle w:val="Emphasis"/>
        </w:rPr>
        <w:t xml:space="preserve"> </w:t>
      </w:r>
      <w:r w:rsidRPr="00051116">
        <w:rPr>
          <w:sz w:val="14"/>
        </w:rPr>
        <w:t xml:space="preserve">(Browning, Thorin, &amp; Rhoades, 1984). </w:t>
      </w:r>
      <w:r w:rsidRPr="00051116">
        <w:rPr>
          <w:rStyle w:val="StyleUnderline"/>
        </w:rPr>
        <w:t xml:space="preserve">Landmark </w:t>
      </w:r>
      <w:r w:rsidRPr="00531997">
        <w:rPr>
          <w:rStyle w:val="StyleUnderline"/>
          <w:highlight w:val="yellow"/>
        </w:rPr>
        <w:t>legislation such as Section 504</w:t>
      </w:r>
      <w:r w:rsidRPr="00051116">
        <w:rPr>
          <w:sz w:val="14"/>
        </w:rPr>
        <w:t xml:space="preserve"> of the Rehabilitation Act of 1973, the Education for All Handicapped Children Act of 1975 (renamed </w:t>
      </w:r>
      <w:r w:rsidRPr="00051116">
        <w:rPr>
          <w:rStyle w:val="StyleUnderline"/>
        </w:rPr>
        <w:t xml:space="preserve">the </w:t>
      </w:r>
      <w:r w:rsidRPr="00531997">
        <w:rPr>
          <w:rStyle w:val="Emphasis"/>
          <w:highlight w:val="yellow"/>
        </w:rPr>
        <w:t>I</w:t>
      </w:r>
      <w:r w:rsidRPr="00EC6763">
        <w:rPr>
          <w:szCs w:val="16"/>
        </w:rPr>
        <w:t xml:space="preserve">ndividuals With </w:t>
      </w:r>
      <w:r w:rsidRPr="00531997">
        <w:rPr>
          <w:rStyle w:val="Emphasis"/>
          <w:highlight w:val="yellow"/>
        </w:rPr>
        <w:t>D</w:t>
      </w:r>
      <w:r w:rsidRPr="00EC6763">
        <w:rPr>
          <w:szCs w:val="16"/>
        </w:rPr>
        <w:t xml:space="preserve">isabilities </w:t>
      </w:r>
      <w:r w:rsidRPr="00531997">
        <w:rPr>
          <w:rStyle w:val="Emphasis"/>
          <w:highlight w:val="yellow"/>
        </w:rPr>
        <w:t>E</w:t>
      </w:r>
      <w:r w:rsidRPr="00EC6763">
        <w:rPr>
          <w:szCs w:val="16"/>
        </w:rPr>
        <w:t xml:space="preserve">ducation </w:t>
      </w:r>
      <w:r w:rsidRPr="00531997">
        <w:rPr>
          <w:rStyle w:val="Emphasis"/>
          <w:highlight w:val="yellow"/>
        </w:rPr>
        <w:t>A</w:t>
      </w:r>
      <w:r w:rsidRPr="00EC6763">
        <w:rPr>
          <w:szCs w:val="16"/>
        </w:rPr>
        <w:t>ct in 1990</w:t>
      </w:r>
      <w:r w:rsidRPr="00051116">
        <w:rPr>
          <w:sz w:val="14"/>
        </w:rPr>
        <w:t xml:space="preserve">), </w:t>
      </w:r>
      <w:r w:rsidRPr="00531997">
        <w:rPr>
          <w:rStyle w:val="StyleUnderline"/>
          <w:highlight w:val="yellow"/>
        </w:rPr>
        <w:t>and the</w:t>
      </w:r>
      <w:r w:rsidRPr="00051116">
        <w:rPr>
          <w:rStyle w:val="StyleUnderline"/>
        </w:rPr>
        <w:t xml:space="preserve"> </w:t>
      </w:r>
      <w:r w:rsidRPr="00531997">
        <w:rPr>
          <w:rStyle w:val="Emphasis"/>
          <w:highlight w:val="yellow"/>
        </w:rPr>
        <w:t>A</w:t>
      </w:r>
      <w:r w:rsidRPr="00EC6763">
        <w:rPr>
          <w:szCs w:val="16"/>
        </w:rPr>
        <w:t>mericans with</w:t>
      </w:r>
      <w:r w:rsidRPr="00051116">
        <w:rPr>
          <w:rStyle w:val="StyleUnderline"/>
        </w:rPr>
        <w:t xml:space="preserve"> </w:t>
      </w:r>
      <w:r w:rsidRPr="00531997">
        <w:rPr>
          <w:rStyle w:val="Emphasis"/>
          <w:highlight w:val="yellow"/>
        </w:rPr>
        <w:t>D</w:t>
      </w:r>
      <w:r w:rsidRPr="00EC6763">
        <w:rPr>
          <w:szCs w:val="16"/>
        </w:rPr>
        <w:t xml:space="preserve">isabilities </w:t>
      </w:r>
      <w:r w:rsidRPr="00531997">
        <w:rPr>
          <w:rStyle w:val="Emphasis"/>
          <w:highlight w:val="yellow"/>
        </w:rPr>
        <w:t>A</w:t>
      </w:r>
      <w:r w:rsidRPr="00EC6763">
        <w:rPr>
          <w:szCs w:val="16"/>
        </w:rPr>
        <w:t xml:space="preserve">ct </w:t>
      </w:r>
      <w:r w:rsidRPr="00051116">
        <w:rPr>
          <w:sz w:val="14"/>
        </w:rPr>
        <w:t xml:space="preserve">of 1990 </w:t>
      </w:r>
      <w:r w:rsidRPr="00531997">
        <w:rPr>
          <w:rStyle w:val="StyleUnderline"/>
          <w:highlight w:val="yellow"/>
        </w:rPr>
        <w:t xml:space="preserve">would not have been enacted </w:t>
      </w:r>
      <w:r w:rsidRPr="00531997">
        <w:rPr>
          <w:rStyle w:val="Emphasis"/>
          <w:highlight w:val="yellow"/>
        </w:rPr>
        <w:t>without</w:t>
      </w:r>
      <w:r w:rsidRPr="00051116">
        <w:rPr>
          <w:rStyle w:val="Emphasis"/>
        </w:rPr>
        <w:t xml:space="preserve"> the </w:t>
      </w:r>
      <w:r w:rsidRPr="00531997">
        <w:rPr>
          <w:rStyle w:val="Emphasis"/>
          <w:highlight w:val="yellow"/>
        </w:rPr>
        <w:t>advocacy efforts</w:t>
      </w:r>
      <w:r w:rsidRPr="00051116">
        <w:rPr>
          <w:sz w:val="14"/>
        </w:rPr>
        <w:t xml:space="preserve"> of individuals with disabilities and their families. Through legislative advocacy, </w:t>
      </w:r>
      <w:r w:rsidRPr="00051116">
        <w:rPr>
          <w:rStyle w:val="StyleUnderline"/>
        </w:rPr>
        <w:t>Americans with disabilities have shaped</w:t>
      </w:r>
      <w:r>
        <w:rPr>
          <w:rStyle w:val="StyleUnderline"/>
        </w:rPr>
        <w:t xml:space="preserve"> </w:t>
      </w:r>
      <w:r w:rsidRPr="00051116">
        <w:rPr>
          <w:rStyle w:val="StyleUnderline"/>
        </w:rPr>
        <w:t>public policy and made their lives better</w:t>
      </w:r>
      <w:r w:rsidRPr="00051116">
        <w:rPr>
          <w:sz w:val="14"/>
        </w:rPr>
        <w:t>.</w:t>
      </w:r>
    </w:p>
    <w:p w14:paraId="196D8E38" w14:textId="77777777" w:rsidR="00DC3B7E" w:rsidRPr="00B84BD2" w:rsidRDefault="00DC3B7E" w:rsidP="00DC3B7E">
      <w:pPr>
        <w:rPr>
          <w:rStyle w:val="Emphasis"/>
        </w:rPr>
      </w:pPr>
    </w:p>
    <w:p w14:paraId="1AF5CB0B" w14:textId="77777777" w:rsidR="00DC3B7E" w:rsidRPr="00FB16BF" w:rsidRDefault="00DC3B7E" w:rsidP="00DC3B7E">
      <w:pPr>
        <w:pStyle w:val="Heading4"/>
        <w:rPr>
          <w:b w:val="0"/>
          <w:bCs/>
        </w:rPr>
      </w:pPr>
      <w:r>
        <w:t xml:space="preserve">The state can be used for </w:t>
      </w:r>
      <w:r>
        <w:rPr>
          <w:u w:val="single"/>
        </w:rPr>
        <w:t>liberatory and environmental goals</w:t>
      </w:r>
      <w:r>
        <w:t xml:space="preserve"> that overlap with movements --- </w:t>
      </w:r>
      <w:r w:rsidRPr="004A1C13">
        <w:rPr>
          <w:b w:val="0"/>
          <w:bCs/>
          <w:sz w:val="22"/>
          <w:szCs w:val="20"/>
        </w:rPr>
        <w:t xml:space="preserve">insider allies, meaningful progress, and solidarity against </w:t>
      </w:r>
      <w:r w:rsidRPr="004A1C13">
        <w:rPr>
          <w:b w:val="0"/>
          <w:bCs/>
          <w:sz w:val="22"/>
          <w:szCs w:val="20"/>
          <w:u w:val="single"/>
        </w:rPr>
        <w:t>historical contingencies</w:t>
      </w:r>
      <w:r w:rsidRPr="004A1C13">
        <w:rPr>
          <w:b w:val="0"/>
          <w:bCs/>
          <w:sz w:val="22"/>
          <w:szCs w:val="20"/>
        </w:rPr>
        <w:t xml:space="preserve"> that produced state violence prove</w:t>
      </w:r>
    </w:p>
    <w:p w14:paraId="627B3086" w14:textId="77777777" w:rsidR="00DC3B7E" w:rsidRDefault="00DC3B7E" w:rsidP="00DC3B7E">
      <w:r w:rsidRPr="00DE4068">
        <w:rPr>
          <w:rStyle w:val="Style13ptBold"/>
        </w:rPr>
        <w:t>Harrison and London 2024</w:t>
      </w:r>
      <w:r>
        <w:t xml:space="preserve"> [Jill Lindsey, Dept of Geography @ UC Boulder, October 2024, “</w:t>
      </w:r>
      <w:r w:rsidRPr="000B0126">
        <w:t>Seeking environmental justice through the state: Insider allies in U.S. state and federal government agencies</w:t>
      </w:r>
      <w:r>
        <w:t xml:space="preserve">”, Geoforum Vol 155, </w:t>
      </w:r>
      <w:hyperlink r:id="rId22" w:history="1">
        <w:r w:rsidRPr="00236BBF">
          <w:rPr>
            <w:rStyle w:val="Hyperlink"/>
          </w:rPr>
          <w:t>https://www.sciencedirect.com/science/article/pii/S0016718524001593</w:t>
        </w:r>
      </w:hyperlink>
      <w:r>
        <w:t>, accessed 9/5/24] PGR</w:t>
      </w:r>
    </w:p>
    <w:p w14:paraId="2B01621E" w14:textId="77777777" w:rsidR="00DC3B7E" w:rsidRPr="002636C7" w:rsidRDefault="00DC3B7E" w:rsidP="00DC3B7E">
      <w:pPr>
        <w:rPr>
          <w:sz w:val="14"/>
        </w:rPr>
      </w:pPr>
      <w:r w:rsidRPr="002636C7">
        <w:rPr>
          <w:sz w:val="14"/>
        </w:rPr>
        <w:t>As movements for environmental justice (EJ) have long decried, environmental harms are clustered in the most vulnerable and marginalized communities across the world (</w:t>
      </w:r>
      <w:bookmarkStart w:id="1" w:name="bb0060"/>
      <w:r w:rsidRPr="002636C7">
        <w:rPr>
          <w:sz w:val="14"/>
        </w:rPr>
        <w:t>Bullard, 1990</w:t>
      </w:r>
      <w:bookmarkEnd w:id="1"/>
      <w:r w:rsidRPr="002636C7">
        <w:rPr>
          <w:sz w:val="14"/>
        </w:rPr>
        <w:t>, </w:t>
      </w:r>
      <w:bookmarkStart w:id="2" w:name="bb0085"/>
      <w:r w:rsidRPr="002636C7">
        <w:rPr>
          <w:sz w:val="14"/>
        </w:rPr>
        <w:t>Cole and Foster, 2001</w:t>
      </w:r>
      <w:bookmarkEnd w:id="2"/>
      <w:r w:rsidRPr="002636C7">
        <w:rPr>
          <w:sz w:val="14"/>
        </w:rPr>
        <w:t>, </w:t>
      </w:r>
      <w:bookmarkStart w:id="3" w:name="bb0435"/>
      <w:r w:rsidRPr="002636C7">
        <w:rPr>
          <w:sz w:val="14"/>
        </w:rPr>
        <w:t>Sze and London, 2008</w:t>
      </w:r>
      <w:bookmarkEnd w:id="3"/>
      <w:r w:rsidRPr="002636C7">
        <w:rPr>
          <w:sz w:val="14"/>
        </w:rPr>
        <w:t>, </w:t>
      </w:r>
      <w:bookmarkStart w:id="4" w:name="bb0450"/>
      <w:r w:rsidRPr="002636C7">
        <w:rPr>
          <w:sz w:val="14"/>
        </w:rPr>
        <w:t>Taylor, 2000</w:t>
      </w:r>
      <w:bookmarkEnd w:id="4"/>
      <w:r w:rsidRPr="002636C7">
        <w:rPr>
          <w:sz w:val="14"/>
        </w:rPr>
        <w:t xml:space="preserve">). </w:t>
      </w:r>
      <w:r w:rsidRPr="002636C7">
        <w:rPr>
          <w:u w:val="single"/>
        </w:rPr>
        <w:t>In the</w:t>
      </w:r>
      <w:r w:rsidRPr="002636C7">
        <w:rPr>
          <w:sz w:val="14"/>
        </w:rPr>
        <w:t xml:space="preserve"> </w:t>
      </w:r>
      <w:r w:rsidRPr="002636C7">
        <w:rPr>
          <w:rStyle w:val="Emphasis"/>
        </w:rPr>
        <w:t>U</w:t>
      </w:r>
      <w:r w:rsidRPr="002636C7">
        <w:rPr>
          <w:u w:val="single"/>
        </w:rPr>
        <w:t xml:space="preserve">nited </w:t>
      </w:r>
      <w:r w:rsidRPr="002636C7">
        <w:rPr>
          <w:rStyle w:val="Emphasis"/>
        </w:rPr>
        <w:t>S</w:t>
      </w:r>
      <w:r w:rsidRPr="002636C7">
        <w:rPr>
          <w:u w:val="single"/>
        </w:rPr>
        <w:t>tates</w:t>
      </w:r>
      <w:r w:rsidRPr="002636C7">
        <w:rPr>
          <w:sz w:val="14"/>
        </w:rPr>
        <w:t xml:space="preserve">, </w:t>
      </w:r>
      <w:r w:rsidRPr="002636C7">
        <w:rPr>
          <w:u w:val="single"/>
        </w:rPr>
        <w:t>environmental harms most burden</w:t>
      </w:r>
      <w:r w:rsidRPr="002636C7">
        <w:rPr>
          <w:sz w:val="14"/>
        </w:rPr>
        <w:t xml:space="preserve"> </w:t>
      </w:r>
      <w:r w:rsidRPr="002636C7">
        <w:rPr>
          <w:u w:val="single"/>
        </w:rPr>
        <w:t>racially marginalized, Indigenous, and low-income communities</w:t>
      </w:r>
      <w:r w:rsidRPr="002636C7">
        <w:rPr>
          <w:sz w:val="14"/>
        </w:rPr>
        <w:t xml:space="preserve">. </w:t>
      </w:r>
      <w:r w:rsidRPr="002636C7">
        <w:rPr>
          <w:u w:val="single"/>
        </w:rPr>
        <w:t>Geographers and political ecologists</w:t>
      </w:r>
      <w:r w:rsidRPr="002636C7">
        <w:rPr>
          <w:sz w:val="14"/>
        </w:rPr>
        <w:t xml:space="preserve"> have </w:t>
      </w:r>
      <w:r w:rsidRPr="002636C7">
        <w:rPr>
          <w:u w:val="single"/>
        </w:rPr>
        <w:t>rightly demonstrated</w:t>
      </w:r>
      <w:r w:rsidRPr="002636C7">
        <w:rPr>
          <w:sz w:val="14"/>
        </w:rPr>
        <w:t xml:space="preserve"> </w:t>
      </w:r>
      <w:r w:rsidRPr="002636C7">
        <w:rPr>
          <w:u w:val="single"/>
        </w:rPr>
        <w:t>settler-colonial states’</w:t>
      </w:r>
      <w:r w:rsidRPr="002636C7">
        <w:rPr>
          <w:sz w:val="14"/>
        </w:rPr>
        <w:t xml:space="preserve"> longstanding </w:t>
      </w:r>
      <w:r w:rsidRPr="002636C7">
        <w:rPr>
          <w:u w:val="single"/>
        </w:rPr>
        <w:t xml:space="preserve">key roles in producing such inequality through </w:t>
      </w:r>
      <w:r w:rsidRPr="00B50F9E">
        <w:rPr>
          <w:rStyle w:val="Emphasis"/>
        </w:rPr>
        <w:t>colonialism, racial capitalism, neoliberalism, and other mechanisms</w:t>
      </w:r>
      <w:r w:rsidRPr="002636C7">
        <w:rPr>
          <w:sz w:val="14"/>
        </w:rPr>
        <w:t xml:space="preserve"> (</w:t>
      </w:r>
      <w:bookmarkStart w:id="5" w:name="bb0145"/>
      <w:r w:rsidRPr="002636C7">
        <w:rPr>
          <w:sz w:val="14"/>
        </w:rPr>
        <w:t>Gilio-Whitaker, 2019</w:t>
      </w:r>
      <w:bookmarkEnd w:id="5"/>
      <w:r w:rsidRPr="002636C7">
        <w:rPr>
          <w:sz w:val="14"/>
        </w:rPr>
        <w:t>, </w:t>
      </w:r>
      <w:bookmarkStart w:id="6" w:name="bb0150"/>
      <w:r w:rsidRPr="002636C7">
        <w:rPr>
          <w:sz w:val="14"/>
        </w:rPr>
        <w:t>Hardt and Negri, 2009</w:t>
      </w:r>
      <w:bookmarkEnd w:id="6"/>
      <w:r w:rsidRPr="002636C7">
        <w:rPr>
          <w:sz w:val="14"/>
        </w:rPr>
        <w:t>, </w:t>
      </w:r>
      <w:bookmarkStart w:id="7" w:name="bb0200"/>
      <w:r w:rsidRPr="002636C7">
        <w:rPr>
          <w:sz w:val="14"/>
        </w:rPr>
        <w:t>Holloway, 2010</w:t>
      </w:r>
      <w:bookmarkEnd w:id="7"/>
      <w:r w:rsidRPr="002636C7">
        <w:rPr>
          <w:sz w:val="14"/>
        </w:rPr>
        <w:t>, </w:t>
      </w:r>
      <w:bookmarkStart w:id="8" w:name="bb0255"/>
      <w:r w:rsidRPr="002636C7">
        <w:rPr>
          <w:sz w:val="14"/>
        </w:rPr>
        <w:t>Kurtz, 2009</w:t>
      </w:r>
      <w:bookmarkEnd w:id="8"/>
      <w:r w:rsidRPr="002636C7">
        <w:rPr>
          <w:sz w:val="14"/>
        </w:rPr>
        <w:t>, </w:t>
      </w:r>
      <w:bookmarkStart w:id="9" w:name="bb0310"/>
      <w:r w:rsidRPr="002636C7">
        <w:rPr>
          <w:sz w:val="14"/>
        </w:rPr>
        <w:t>McKane et al., 2024</w:t>
      </w:r>
      <w:bookmarkEnd w:id="9"/>
      <w:r w:rsidRPr="002636C7">
        <w:rPr>
          <w:sz w:val="14"/>
        </w:rPr>
        <w:t>, </w:t>
      </w:r>
      <w:bookmarkStart w:id="10" w:name="bb0345"/>
      <w:r w:rsidRPr="002636C7">
        <w:rPr>
          <w:sz w:val="14"/>
        </w:rPr>
        <w:t>Orona and Esquivido, 2020</w:t>
      </w:r>
      <w:bookmarkEnd w:id="10"/>
      <w:r w:rsidRPr="002636C7">
        <w:rPr>
          <w:sz w:val="14"/>
        </w:rPr>
        <w:t>, </w:t>
      </w:r>
      <w:bookmarkStart w:id="11" w:name="bb0385"/>
      <w:r w:rsidRPr="002636C7">
        <w:rPr>
          <w:sz w:val="14"/>
        </w:rPr>
        <w:t>Pulido, 2017</w:t>
      </w:r>
      <w:bookmarkEnd w:id="11"/>
      <w:r w:rsidRPr="002636C7">
        <w:rPr>
          <w:sz w:val="14"/>
        </w:rPr>
        <w:t>, </w:t>
      </w:r>
      <w:bookmarkStart w:id="12" w:name="bb0395"/>
      <w:r w:rsidRPr="002636C7">
        <w:rPr>
          <w:sz w:val="14"/>
        </w:rPr>
        <w:t>Pulido et al., 2016</w:t>
      </w:r>
      <w:bookmarkEnd w:id="12"/>
      <w:r w:rsidRPr="002636C7">
        <w:rPr>
          <w:sz w:val="14"/>
        </w:rPr>
        <w:t>, </w:t>
      </w:r>
      <w:bookmarkStart w:id="13" w:name="bb0405"/>
      <w:r w:rsidRPr="002636C7">
        <w:rPr>
          <w:sz w:val="14"/>
        </w:rPr>
        <w:t>Ranganathan, 2016</w:t>
      </w:r>
      <w:bookmarkEnd w:id="13"/>
      <w:r w:rsidRPr="002636C7">
        <w:rPr>
          <w:sz w:val="14"/>
        </w:rPr>
        <w:t>, </w:t>
      </w:r>
      <w:bookmarkStart w:id="14" w:name="bb0420"/>
      <w:r w:rsidRPr="002636C7">
        <w:rPr>
          <w:sz w:val="14"/>
        </w:rPr>
        <w:t>Scott, 1998</w:t>
      </w:r>
      <w:bookmarkEnd w:id="14"/>
      <w:r w:rsidRPr="002636C7">
        <w:rPr>
          <w:sz w:val="14"/>
        </w:rPr>
        <w:t>, </w:t>
      </w:r>
      <w:bookmarkStart w:id="15" w:name="bb0475"/>
      <w:r w:rsidRPr="002636C7">
        <w:rPr>
          <w:sz w:val="14"/>
        </w:rPr>
        <w:t>Whyte, 2018</w:t>
      </w:r>
      <w:bookmarkEnd w:id="15"/>
      <w:r w:rsidRPr="002636C7">
        <w:rPr>
          <w:sz w:val="14"/>
        </w:rPr>
        <w:t>, </w:t>
      </w:r>
      <w:bookmarkStart w:id="16" w:name="bb0365"/>
      <w:r w:rsidRPr="002636C7">
        <w:rPr>
          <w:sz w:val="14"/>
        </w:rPr>
        <w:t>Pellow, 2018</w:t>
      </w:r>
      <w:bookmarkEnd w:id="16"/>
      <w:r w:rsidRPr="002636C7">
        <w:rPr>
          <w:sz w:val="14"/>
        </w:rPr>
        <w:t xml:space="preserve">). </w:t>
      </w:r>
      <w:r w:rsidRPr="002636C7">
        <w:rPr>
          <w:u w:val="single"/>
        </w:rPr>
        <w:t xml:space="preserve">Such </w:t>
      </w:r>
      <w:r w:rsidRPr="00531997">
        <w:rPr>
          <w:highlight w:val="yellow"/>
          <w:u w:val="single"/>
        </w:rPr>
        <w:t>studies</w:t>
      </w:r>
      <w:r w:rsidRPr="002636C7">
        <w:rPr>
          <w:sz w:val="14"/>
        </w:rPr>
        <w:t xml:space="preserve"> </w:t>
      </w:r>
      <w:r w:rsidRPr="00531997">
        <w:rPr>
          <w:highlight w:val="yellow"/>
          <w:u w:val="single"/>
        </w:rPr>
        <w:t>tend</w:t>
      </w:r>
      <w:r w:rsidRPr="005955A6">
        <w:rPr>
          <w:u w:val="single"/>
        </w:rPr>
        <w:t xml:space="preserve"> </w:t>
      </w:r>
      <w:r w:rsidRPr="00531997">
        <w:rPr>
          <w:highlight w:val="yellow"/>
          <w:u w:val="single"/>
        </w:rPr>
        <w:t>to</w:t>
      </w:r>
      <w:r w:rsidRPr="002636C7">
        <w:rPr>
          <w:sz w:val="14"/>
        </w:rPr>
        <w:t xml:space="preserve"> </w:t>
      </w:r>
      <w:r w:rsidRPr="002636C7">
        <w:rPr>
          <w:u w:val="single"/>
        </w:rPr>
        <w:t xml:space="preserve">implicitly or explicitly </w:t>
      </w:r>
      <w:r w:rsidRPr="00531997">
        <w:rPr>
          <w:highlight w:val="yellow"/>
          <w:u w:val="single"/>
        </w:rPr>
        <w:t>portray the state as</w:t>
      </w:r>
      <w:r w:rsidRPr="002636C7">
        <w:rPr>
          <w:u w:val="single"/>
        </w:rPr>
        <w:t xml:space="preserve"> </w:t>
      </w:r>
      <w:r w:rsidRPr="00531997">
        <w:rPr>
          <w:highlight w:val="yellow"/>
          <w:u w:val="single"/>
        </w:rPr>
        <w:t>solely</w:t>
      </w:r>
      <w:r w:rsidRPr="002636C7">
        <w:rPr>
          <w:u w:val="single"/>
        </w:rPr>
        <w:t xml:space="preserve"> functioning </w:t>
      </w:r>
      <w:r w:rsidRPr="00531997">
        <w:rPr>
          <w:highlight w:val="yellow"/>
          <w:u w:val="single"/>
        </w:rPr>
        <w:t>against</w:t>
      </w:r>
      <w:r w:rsidRPr="002636C7">
        <w:rPr>
          <w:u w:val="single"/>
        </w:rPr>
        <w:t xml:space="preserve"> the </w:t>
      </w:r>
      <w:r w:rsidRPr="00531997">
        <w:rPr>
          <w:highlight w:val="yellow"/>
          <w:u w:val="single"/>
        </w:rPr>
        <w:t xml:space="preserve">interests of dominated </w:t>
      </w:r>
      <w:r w:rsidRPr="005955A6">
        <w:rPr>
          <w:u w:val="single"/>
        </w:rPr>
        <w:t>classes</w:t>
      </w:r>
      <w:r w:rsidRPr="002636C7">
        <w:rPr>
          <w:u w:val="single"/>
        </w:rPr>
        <w:t xml:space="preserve"> </w:t>
      </w:r>
      <w:r w:rsidRPr="005955A6">
        <w:rPr>
          <w:u w:val="single"/>
        </w:rPr>
        <w:t xml:space="preserve">and </w:t>
      </w:r>
      <w:r w:rsidRPr="00531997">
        <w:rPr>
          <w:highlight w:val="yellow"/>
          <w:u w:val="single"/>
        </w:rPr>
        <w:t>social groups</w:t>
      </w:r>
      <w:r w:rsidRPr="002636C7">
        <w:rPr>
          <w:u w:val="single"/>
        </w:rPr>
        <w:t xml:space="preserve"> </w:t>
      </w:r>
      <w:r w:rsidRPr="00531997">
        <w:rPr>
          <w:highlight w:val="yellow"/>
          <w:u w:val="single"/>
        </w:rPr>
        <w:t>and</w:t>
      </w:r>
      <w:r w:rsidRPr="002636C7">
        <w:rPr>
          <w:u w:val="single"/>
        </w:rPr>
        <w:t xml:space="preserve"> </w:t>
      </w:r>
      <w:r w:rsidRPr="00531997">
        <w:rPr>
          <w:highlight w:val="yellow"/>
          <w:u w:val="single"/>
        </w:rPr>
        <w:t>conclude</w:t>
      </w:r>
      <w:r w:rsidRPr="002636C7">
        <w:rPr>
          <w:sz w:val="14"/>
        </w:rPr>
        <w:t xml:space="preserve"> </w:t>
      </w:r>
      <w:r w:rsidRPr="002636C7">
        <w:rPr>
          <w:u w:val="single"/>
        </w:rPr>
        <w:t>that</w:t>
      </w:r>
      <w:r w:rsidRPr="002636C7">
        <w:rPr>
          <w:sz w:val="14"/>
        </w:rPr>
        <w:t xml:space="preserve"> </w:t>
      </w:r>
      <w:r w:rsidRPr="00531997">
        <w:rPr>
          <w:highlight w:val="yellow"/>
          <w:u w:val="single"/>
        </w:rPr>
        <w:t>movements’</w:t>
      </w:r>
      <w:r w:rsidRPr="002636C7">
        <w:rPr>
          <w:u w:val="single"/>
        </w:rPr>
        <w:t xml:space="preserve"> pursuits of more sustainable and just futures </w:t>
      </w:r>
      <w:r w:rsidRPr="00531997">
        <w:rPr>
          <w:highlight w:val="yellow"/>
          <w:u w:val="single"/>
        </w:rPr>
        <w:t>must</w:t>
      </w:r>
      <w:r w:rsidRPr="002636C7">
        <w:rPr>
          <w:sz w:val="14"/>
        </w:rPr>
        <w:t xml:space="preserve"> therefore </w:t>
      </w:r>
      <w:r w:rsidRPr="00531997">
        <w:rPr>
          <w:highlight w:val="yellow"/>
          <w:u w:val="single"/>
        </w:rPr>
        <w:t>antagonistically confront</w:t>
      </w:r>
      <w:r w:rsidRPr="002636C7">
        <w:rPr>
          <w:u w:val="single"/>
        </w:rPr>
        <w:t xml:space="preserve"> the state </w:t>
      </w:r>
      <w:r w:rsidRPr="00531997">
        <w:rPr>
          <w:highlight w:val="yellow"/>
          <w:u w:val="single"/>
        </w:rPr>
        <w:t>or work beyond it</w:t>
      </w:r>
      <w:r w:rsidRPr="002636C7">
        <w:rPr>
          <w:u w:val="single"/>
        </w:rPr>
        <w:t xml:space="preserve"> entirely</w:t>
      </w:r>
      <w:r w:rsidRPr="002636C7">
        <w:rPr>
          <w:sz w:val="14"/>
        </w:rPr>
        <w:t>.</w:t>
      </w:r>
    </w:p>
    <w:p w14:paraId="6F1DDFC7" w14:textId="77777777" w:rsidR="00DC3B7E" w:rsidRPr="002636C7" w:rsidRDefault="00DC3B7E" w:rsidP="00DC3B7E">
      <w:pPr>
        <w:rPr>
          <w:sz w:val="14"/>
        </w:rPr>
      </w:pPr>
      <w:r w:rsidRPr="002636C7">
        <w:rPr>
          <w:rStyle w:val="Emphasis"/>
        </w:rPr>
        <w:t>Recently</w:t>
      </w:r>
      <w:r w:rsidRPr="002636C7">
        <w:rPr>
          <w:sz w:val="14"/>
        </w:rPr>
        <w:t xml:space="preserve">, </w:t>
      </w:r>
      <w:r w:rsidRPr="00531997">
        <w:rPr>
          <w:highlight w:val="yellow"/>
          <w:u w:val="single"/>
        </w:rPr>
        <w:t>other scholars</w:t>
      </w:r>
      <w:r w:rsidRPr="002636C7">
        <w:rPr>
          <w:sz w:val="14"/>
        </w:rPr>
        <w:t xml:space="preserve"> have </w:t>
      </w:r>
      <w:r w:rsidRPr="00531997">
        <w:rPr>
          <w:highlight w:val="yellow"/>
          <w:u w:val="single"/>
        </w:rPr>
        <w:t>critiqued</w:t>
      </w:r>
      <w:r w:rsidRPr="002636C7">
        <w:rPr>
          <w:u w:val="single"/>
        </w:rPr>
        <w:t xml:space="preserve"> </w:t>
      </w:r>
      <w:r w:rsidRPr="00531997">
        <w:rPr>
          <w:highlight w:val="yellow"/>
          <w:u w:val="single"/>
        </w:rPr>
        <w:t>such characterizations</w:t>
      </w:r>
      <w:r w:rsidRPr="002636C7">
        <w:rPr>
          <w:u w:val="single"/>
        </w:rPr>
        <w:t xml:space="preserve"> of the state</w:t>
      </w:r>
      <w:r w:rsidRPr="002636C7">
        <w:rPr>
          <w:sz w:val="14"/>
        </w:rPr>
        <w:t xml:space="preserve"> as unilaterally and fundamentally oppressive, </w:t>
      </w:r>
      <w:r w:rsidRPr="002636C7">
        <w:rPr>
          <w:u w:val="single"/>
        </w:rPr>
        <w:t xml:space="preserve">arguing </w:t>
      </w:r>
      <w:r w:rsidRPr="00531997">
        <w:rPr>
          <w:highlight w:val="yellow"/>
          <w:u w:val="single"/>
        </w:rPr>
        <w:t>instead</w:t>
      </w:r>
      <w:r w:rsidRPr="002636C7">
        <w:rPr>
          <w:u w:val="single"/>
        </w:rPr>
        <w:t xml:space="preserve"> that</w:t>
      </w:r>
      <w:r w:rsidRPr="002636C7">
        <w:rPr>
          <w:sz w:val="14"/>
        </w:rPr>
        <w:t xml:space="preserve"> </w:t>
      </w:r>
      <w:r w:rsidRPr="00531997">
        <w:rPr>
          <w:rStyle w:val="Emphasis"/>
          <w:highlight w:val="yellow"/>
        </w:rPr>
        <w:t>states are terrains of struggle</w:t>
      </w:r>
      <w:r w:rsidRPr="002636C7">
        <w:rPr>
          <w:sz w:val="14"/>
        </w:rPr>
        <w:t xml:space="preserve"> </w:t>
      </w:r>
      <w:r w:rsidRPr="00531997">
        <w:rPr>
          <w:highlight w:val="yellow"/>
          <w:u w:val="single"/>
        </w:rPr>
        <w:t>whose</w:t>
      </w:r>
      <w:r w:rsidRPr="002636C7">
        <w:rPr>
          <w:sz w:val="14"/>
        </w:rPr>
        <w:t xml:space="preserve"> </w:t>
      </w:r>
      <w:r w:rsidRPr="002636C7">
        <w:rPr>
          <w:u w:val="single"/>
        </w:rPr>
        <w:t xml:space="preserve">contradictory </w:t>
      </w:r>
      <w:r w:rsidRPr="00531997">
        <w:rPr>
          <w:highlight w:val="yellow"/>
          <w:u w:val="single"/>
        </w:rPr>
        <w:t>programs and practices</w:t>
      </w:r>
      <w:r w:rsidRPr="00531997">
        <w:rPr>
          <w:sz w:val="14"/>
          <w:highlight w:val="yellow"/>
        </w:rPr>
        <w:t xml:space="preserve"> </w:t>
      </w:r>
      <w:r w:rsidRPr="00531997">
        <w:rPr>
          <w:highlight w:val="yellow"/>
          <w:u w:val="single"/>
        </w:rPr>
        <w:t>reflect</w:t>
      </w:r>
      <w:r w:rsidRPr="002636C7">
        <w:rPr>
          <w:u w:val="single"/>
        </w:rPr>
        <w:t xml:space="preserve"> </w:t>
      </w:r>
      <w:r w:rsidRPr="00FB16BF">
        <w:rPr>
          <w:u w:val="single"/>
        </w:rPr>
        <w:t>not only</w:t>
      </w:r>
      <w:r w:rsidRPr="00FB16BF">
        <w:rPr>
          <w:sz w:val="14"/>
        </w:rPr>
        <w:t xml:space="preserve"> the </w:t>
      </w:r>
      <w:r w:rsidRPr="00FB16BF">
        <w:rPr>
          <w:u w:val="single"/>
        </w:rPr>
        <w:t>interests of capital</w:t>
      </w:r>
      <w:r w:rsidRPr="00FB16BF">
        <w:rPr>
          <w:sz w:val="14"/>
        </w:rPr>
        <w:t xml:space="preserve"> </w:t>
      </w:r>
      <w:r w:rsidRPr="00FB16BF">
        <w:rPr>
          <w:u w:val="single"/>
        </w:rPr>
        <w:t>but also</w:t>
      </w:r>
      <w:r w:rsidRPr="002636C7">
        <w:rPr>
          <w:sz w:val="14"/>
        </w:rPr>
        <w:t xml:space="preserve"> </w:t>
      </w:r>
      <w:r w:rsidRPr="00531997">
        <w:rPr>
          <w:rStyle w:val="Emphasis"/>
          <w:highlight w:val="yellow"/>
        </w:rPr>
        <w:t>demands of marginalized communities</w:t>
      </w:r>
      <w:r w:rsidRPr="002636C7">
        <w:rPr>
          <w:rStyle w:val="Emphasis"/>
        </w:rPr>
        <w:t xml:space="preserve"> </w:t>
      </w:r>
      <w:r w:rsidRPr="00531997">
        <w:rPr>
          <w:rStyle w:val="Emphasis"/>
          <w:highlight w:val="yellow"/>
        </w:rPr>
        <w:t>and social movements</w:t>
      </w:r>
      <w:r w:rsidRPr="002636C7">
        <w:rPr>
          <w:sz w:val="14"/>
        </w:rPr>
        <w:t xml:space="preserve">, </w:t>
      </w:r>
      <w:r w:rsidRPr="00531997">
        <w:rPr>
          <w:highlight w:val="yellow"/>
          <w:u w:val="single"/>
        </w:rPr>
        <w:t>and</w:t>
      </w:r>
      <w:r w:rsidRPr="002636C7">
        <w:rPr>
          <w:sz w:val="14"/>
        </w:rPr>
        <w:t xml:space="preserve"> </w:t>
      </w:r>
      <w:r w:rsidRPr="002636C7">
        <w:rPr>
          <w:u w:val="single"/>
        </w:rPr>
        <w:t>the</w:t>
      </w:r>
      <w:r w:rsidRPr="002636C7">
        <w:rPr>
          <w:sz w:val="14"/>
        </w:rPr>
        <w:t xml:space="preserve"> </w:t>
      </w:r>
      <w:r w:rsidRPr="00531997">
        <w:rPr>
          <w:rStyle w:val="Emphasis"/>
          <w:highlight w:val="yellow"/>
        </w:rPr>
        <w:t>care</w:t>
      </w:r>
      <w:r w:rsidRPr="002636C7">
        <w:rPr>
          <w:rStyle w:val="Emphasis"/>
        </w:rPr>
        <w:t xml:space="preserve"> </w:t>
      </w:r>
      <w:r w:rsidRPr="00531997">
        <w:rPr>
          <w:rStyle w:val="Emphasis"/>
          <w:highlight w:val="yellow"/>
        </w:rPr>
        <w:t>work</w:t>
      </w:r>
      <w:r w:rsidRPr="002636C7">
        <w:rPr>
          <w:rStyle w:val="Emphasis"/>
        </w:rPr>
        <w:t xml:space="preserve"> </w:t>
      </w:r>
      <w:r w:rsidRPr="00531997">
        <w:rPr>
          <w:rStyle w:val="Emphasis"/>
          <w:highlight w:val="yellow"/>
        </w:rPr>
        <w:t>of</w:t>
      </w:r>
      <w:r w:rsidRPr="002636C7">
        <w:rPr>
          <w:rStyle w:val="Emphasis"/>
        </w:rPr>
        <w:t xml:space="preserve"> some </w:t>
      </w:r>
      <w:r w:rsidRPr="00531997">
        <w:rPr>
          <w:rStyle w:val="Emphasis"/>
          <w:highlight w:val="yellow"/>
        </w:rPr>
        <w:t>state actors</w:t>
      </w:r>
      <w:r w:rsidRPr="00FB16BF">
        <w:rPr>
          <w:sz w:val="14"/>
        </w:rPr>
        <w:t xml:space="preserve"> (</w:t>
      </w:r>
      <w:r w:rsidRPr="002636C7">
        <w:rPr>
          <w:sz w:val="14"/>
        </w:rPr>
        <w:t xml:space="preserve">Angel, 2017, Angel and Loftus, 2019, Askew, 2009, Bakker, 2007, Cooper, 2017, Cortes-Vazquez and Apostolopoulou, 2019, Cumbers, 2015, Harris, 2019, Harrison, 2023, Harvey, 2013, Jessop, 2002, Jessop, 2016, Loftus, 2020, Martin and Pierce, 2012, McGuirk and O’Neill, 2012, Miyake, 2021, Purucker, 2021, Routledge et al., 2018, Tadaki, 2020, Thelen et al., 2014, Wright, 2010). </w:t>
      </w:r>
      <w:r w:rsidRPr="00531997">
        <w:rPr>
          <w:highlight w:val="yellow"/>
          <w:u w:val="single"/>
        </w:rPr>
        <w:t>They</w:t>
      </w:r>
      <w:r w:rsidRPr="00531997">
        <w:rPr>
          <w:sz w:val="14"/>
          <w:highlight w:val="yellow"/>
        </w:rPr>
        <w:t xml:space="preserve"> </w:t>
      </w:r>
      <w:r w:rsidRPr="00531997">
        <w:rPr>
          <w:rStyle w:val="Emphasis"/>
          <w:highlight w:val="yellow"/>
        </w:rPr>
        <w:t>challenge</w:t>
      </w:r>
      <w:r w:rsidRPr="002636C7">
        <w:rPr>
          <w:sz w:val="14"/>
        </w:rPr>
        <w:t xml:space="preserve"> the </w:t>
      </w:r>
      <w:r w:rsidRPr="00531997">
        <w:rPr>
          <w:highlight w:val="yellow"/>
          <w:u w:val="single"/>
        </w:rPr>
        <w:t>state’s complicity in injustice</w:t>
      </w:r>
      <w:r w:rsidRPr="002636C7">
        <w:rPr>
          <w:sz w:val="14"/>
        </w:rPr>
        <w:t xml:space="preserve"> </w:t>
      </w:r>
      <w:r w:rsidRPr="00531997">
        <w:rPr>
          <w:highlight w:val="yellow"/>
          <w:u w:val="single"/>
        </w:rPr>
        <w:t>while</w:t>
      </w:r>
      <w:r w:rsidRPr="002636C7">
        <w:rPr>
          <w:u w:val="single"/>
        </w:rPr>
        <w:t xml:space="preserve"> also</w:t>
      </w:r>
      <w:r w:rsidRPr="002636C7">
        <w:rPr>
          <w:sz w:val="14"/>
        </w:rPr>
        <w:t xml:space="preserve"> </w:t>
      </w:r>
      <w:r w:rsidRPr="00531997">
        <w:rPr>
          <w:highlight w:val="yellow"/>
          <w:u w:val="single"/>
        </w:rPr>
        <w:t>identifying</w:t>
      </w:r>
      <w:r w:rsidRPr="002636C7">
        <w:rPr>
          <w:sz w:val="14"/>
        </w:rPr>
        <w:t xml:space="preserve"> the </w:t>
      </w:r>
      <w:r w:rsidRPr="00531997">
        <w:rPr>
          <w:highlight w:val="yellow"/>
          <w:u w:val="single"/>
        </w:rPr>
        <w:t>potential for social movements</w:t>
      </w:r>
      <w:r w:rsidRPr="002636C7">
        <w:rPr>
          <w:u w:val="single"/>
        </w:rPr>
        <w:t xml:space="preserve"> </w:t>
      </w:r>
      <w:r w:rsidRPr="00531997">
        <w:rPr>
          <w:highlight w:val="yellow"/>
          <w:u w:val="single"/>
        </w:rPr>
        <w:t>to</w:t>
      </w:r>
      <w:r w:rsidRPr="002636C7">
        <w:rPr>
          <w:sz w:val="14"/>
        </w:rPr>
        <w:t xml:space="preserve"> </w:t>
      </w:r>
      <w:r w:rsidRPr="00531997">
        <w:rPr>
          <w:rStyle w:val="Emphasis"/>
          <w:highlight w:val="yellow"/>
        </w:rPr>
        <w:t xml:space="preserve">engage </w:t>
      </w:r>
      <w:r w:rsidRPr="002636C7">
        <w:rPr>
          <w:rStyle w:val="Emphasis"/>
        </w:rPr>
        <w:t xml:space="preserve">effectively with </w:t>
      </w:r>
      <w:r w:rsidRPr="00531997">
        <w:rPr>
          <w:rStyle w:val="Emphasis"/>
          <w:highlight w:val="yellow"/>
        </w:rPr>
        <w:t>the state</w:t>
      </w:r>
      <w:r w:rsidRPr="002636C7">
        <w:rPr>
          <w:sz w:val="14"/>
        </w:rPr>
        <w:t xml:space="preserve"> </w:t>
      </w:r>
      <w:r w:rsidRPr="00531997">
        <w:rPr>
          <w:rStyle w:val="Emphasis"/>
          <w:highlight w:val="yellow"/>
        </w:rPr>
        <w:t>in support of dominated groups</w:t>
      </w:r>
      <w:r w:rsidRPr="002636C7">
        <w:rPr>
          <w:sz w:val="14"/>
        </w:rPr>
        <w:t xml:space="preserve">. </w:t>
      </w:r>
      <w:r w:rsidRPr="002636C7">
        <w:rPr>
          <w:u w:val="single"/>
        </w:rPr>
        <w:t>They demonstrate</w:t>
      </w:r>
      <w:r w:rsidRPr="002636C7">
        <w:rPr>
          <w:sz w:val="14"/>
        </w:rPr>
        <w:t xml:space="preserve"> </w:t>
      </w:r>
      <w:r w:rsidRPr="002636C7">
        <w:rPr>
          <w:u w:val="single"/>
        </w:rPr>
        <w:t>that</w:t>
      </w:r>
      <w:r w:rsidRPr="002636C7">
        <w:rPr>
          <w:sz w:val="14"/>
        </w:rPr>
        <w:t xml:space="preserve"> </w:t>
      </w:r>
      <w:r w:rsidRPr="00531997">
        <w:rPr>
          <w:highlight w:val="yellow"/>
          <w:u w:val="single"/>
        </w:rPr>
        <w:t>movements</w:t>
      </w:r>
      <w:r w:rsidRPr="002636C7">
        <w:rPr>
          <w:u w:val="single"/>
        </w:rPr>
        <w:t xml:space="preserve"> </w:t>
      </w:r>
      <w:r w:rsidRPr="00531997">
        <w:rPr>
          <w:highlight w:val="yellow"/>
          <w:u w:val="single"/>
        </w:rPr>
        <w:t>pursuing</w:t>
      </w:r>
      <w:r w:rsidRPr="002636C7">
        <w:rPr>
          <w:u w:val="single"/>
        </w:rPr>
        <w:t xml:space="preserve"> more</w:t>
      </w:r>
      <w:r w:rsidRPr="002636C7">
        <w:rPr>
          <w:sz w:val="14"/>
        </w:rPr>
        <w:t xml:space="preserve"> </w:t>
      </w:r>
      <w:r w:rsidRPr="00531997">
        <w:rPr>
          <w:highlight w:val="yellow"/>
          <w:u w:val="single"/>
        </w:rPr>
        <w:t>just</w:t>
      </w:r>
      <w:r w:rsidRPr="00FB16BF">
        <w:rPr>
          <w:u w:val="single"/>
        </w:rPr>
        <w:t xml:space="preserve"> and sustainable</w:t>
      </w:r>
      <w:r w:rsidRPr="002636C7">
        <w:rPr>
          <w:u w:val="single"/>
        </w:rPr>
        <w:t xml:space="preserve"> </w:t>
      </w:r>
      <w:r w:rsidRPr="00531997">
        <w:rPr>
          <w:highlight w:val="yellow"/>
          <w:u w:val="single"/>
        </w:rPr>
        <w:t>futures</w:t>
      </w:r>
      <w:r w:rsidRPr="002636C7">
        <w:rPr>
          <w:sz w:val="14"/>
        </w:rPr>
        <w:t xml:space="preserve"> </w:t>
      </w:r>
      <w:r w:rsidRPr="00531997">
        <w:rPr>
          <w:highlight w:val="yellow"/>
          <w:u w:val="single"/>
        </w:rPr>
        <w:t>find</w:t>
      </w:r>
      <w:r w:rsidRPr="002636C7">
        <w:rPr>
          <w:u w:val="single"/>
        </w:rPr>
        <w:t xml:space="preserve"> </w:t>
      </w:r>
      <w:r w:rsidRPr="00531997">
        <w:rPr>
          <w:highlight w:val="yellow"/>
          <w:u w:val="single"/>
        </w:rPr>
        <w:t>purchase</w:t>
      </w:r>
      <w:r w:rsidRPr="002636C7">
        <w:rPr>
          <w:u w:val="single"/>
        </w:rPr>
        <w:t xml:space="preserve"> </w:t>
      </w:r>
      <w:r w:rsidRPr="00531997">
        <w:rPr>
          <w:highlight w:val="yellow"/>
          <w:u w:val="single"/>
        </w:rPr>
        <w:t>working</w:t>
      </w:r>
      <w:r w:rsidRPr="002636C7">
        <w:rPr>
          <w:sz w:val="14"/>
        </w:rPr>
        <w:t xml:space="preserve"> </w:t>
      </w:r>
      <w:r w:rsidRPr="002636C7">
        <w:rPr>
          <w:rStyle w:val="Emphasis"/>
        </w:rPr>
        <w:t xml:space="preserve">both </w:t>
      </w:r>
      <w:r w:rsidRPr="00531997">
        <w:rPr>
          <w:rStyle w:val="Emphasis"/>
          <w:highlight w:val="yellow"/>
        </w:rPr>
        <w:t>through and beyond the state</w:t>
      </w:r>
      <w:r w:rsidRPr="002636C7">
        <w:rPr>
          <w:sz w:val="14"/>
        </w:rPr>
        <w:t xml:space="preserve">. These </w:t>
      </w:r>
      <w:r w:rsidRPr="002636C7">
        <w:rPr>
          <w:u w:val="single"/>
        </w:rPr>
        <w:t>studies demonstrate</w:t>
      </w:r>
      <w:r w:rsidRPr="002636C7">
        <w:rPr>
          <w:sz w:val="14"/>
        </w:rPr>
        <w:t xml:space="preserve"> </w:t>
      </w:r>
      <w:r w:rsidRPr="002636C7">
        <w:rPr>
          <w:u w:val="single"/>
        </w:rPr>
        <w:t>that</w:t>
      </w:r>
      <w:r w:rsidRPr="002636C7">
        <w:rPr>
          <w:sz w:val="14"/>
        </w:rPr>
        <w:t xml:space="preserve"> </w:t>
      </w:r>
      <w:r w:rsidRPr="002636C7">
        <w:rPr>
          <w:u w:val="single"/>
        </w:rPr>
        <w:t xml:space="preserve">social </w:t>
      </w:r>
      <w:r w:rsidRPr="00531997">
        <w:rPr>
          <w:highlight w:val="yellow"/>
          <w:u w:val="single"/>
        </w:rPr>
        <w:t>movements’ abilities to</w:t>
      </w:r>
      <w:r w:rsidRPr="002636C7">
        <w:rPr>
          <w:u w:val="single"/>
        </w:rPr>
        <w:t xml:space="preserve"> </w:t>
      </w:r>
      <w:r w:rsidRPr="00531997">
        <w:rPr>
          <w:highlight w:val="yellow"/>
          <w:u w:val="single"/>
        </w:rPr>
        <w:t>pursue</w:t>
      </w:r>
      <w:r w:rsidRPr="002636C7">
        <w:rPr>
          <w:sz w:val="14"/>
        </w:rPr>
        <w:t xml:space="preserve"> their </w:t>
      </w:r>
      <w:r w:rsidRPr="00531997">
        <w:rPr>
          <w:highlight w:val="yellow"/>
          <w:u w:val="single"/>
        </w:rPr>
        <w:t>goals</w:t>
      </w:r>
      <w:r w:rsidRPr="002636C7">
        <w:rPr>
          <w:u w:val="single"/>
        </w:rPr>
        <w:t xml:space="preserve"> in part </w:t>
      </w:r>
      <w:r w:rsidRPr="00531997">
        <w:rPr>
          <w:highlight w:val="yellow"/>
          <w:u w:val="single"/>
        </w:rPr>
        <w:t>through the state</w:t>
      </w:r>
      <w:r w:rsidRPr="002636C7">
        <w:rPr>
          <w:sz w:val="14"/>
        </w:rPr>
        <w:t xml:space="preserve"> </w:t>
      </w:r>
      <w:r w:rsidRPr="00531997">
        <w:rPr>
          <w:rStyle w:val="Emphasis"/>
          <w:highlight w:val="yellow"/>
        </w:rPr>
        <w:t>are not predetermined</w:t>
      </w:r>
      <w:r w:rsidRPr="002636C7">
        <w:rPr>
          <w:sz w:val="14"/>
        </w:rPr>
        <w:t xml:space="preserve"> </w:t>
      </w:r>
      <w:r w:rsidRPr="00531997">
        <w:rPr>
          <w:highlight w:val="yellow"/>
          <w:u w:val="single"/>
        </w:rPr>
        <w:t>but</w:t>
      </w:r>
      <w:r w:rsidRPr="002636C7">
        <w:rPr>
          <w:sz w:val="14"/>
        </w:rPr>
        <w:t xml:space="preserve"> instead </w:t>
      </w:r>
      <w:r w:rsidRPr="00531997">
        <w:rPr>
          <w:rStyle w:val="Emphasis"/>
          <w:highlight w:val="yellow"/>
        </w:rPr>
        <w:t>shaped</w:t>
      </w:r>
      <w:r w:rsidRPr="002636C7">
        <w:rPr>
          <w:rStyle w:val="Emphasis"/>
        </w:rPr>
        <w:t xml:space="preserve"> </w:t>
      </w:r>
      <w:r w:rsidRPr="00531997">
        <w:rPr>
          <w:rStyle w:val="Emphasis"/>
          <w:highlight w:val="yellow"/>
        </w:rPr>
        <w:t>by</w:t>
      </w:r>
      <w:r w:rsidRPr="002636C7">
        <w:rPr>
          <w:rStyle w:val="Emphasis"/>
        </w:rPr>
        <w:t xml:space="preserve"> </w:t>
      </w:r>
      <w:r w:rsidRPr="00531997">
        <w:rPr>
          <w:rStyle w:val="Emphasis"/>
          <w:highlight w:val="yellow"/>
        </w:rPr>
        <w:t>historical contingencies</w:t>
      </w:r>
      <w:r w:rsidRPr="002636C7">
        <w:rPr>
          <w:rStyle w:val="Emphasis"/>
        </w:rPr>
        <w:t xml:space="preserve"> </w:t>
      </w:r>
      <w:r w:rsidRPr="00531997">
        <w:rPr>
          <w:rStyle w:val="Emphasis"/>
          <w:highlight w:val="yellow"/>
        </w:rPr>
        <w:t>and</w:t>
      </w:r>
      <w:r w:rsidRPr="002636C7">
        <w:rPr>
          <w:rStyle w:val="Emphasis"/>
        </w:rPr>
        <w:t xml:space="preserve"> </w:t>
      </w:r>
      <w:r w:rsidRPr="00531997">
        <w:rPr>
          <w:rStyle w:val="Emphasis"/>
          <w:highlight w:val="yellow"/>
        </w:rPr>
        <w:t>struggle</w:t>
      </w:r>
      <w:r w:rsidRPr="002636C7">
        <w:rPr>
          <w:rStyle w:val="Emphasis"/>
        </w:rPr>
        <w:t>.</w:t>
      </w:r>
    </w:p>
    <w:p w14:paraId="681ECF0D" w14:textId="77777777" w:rsidR="00DC3B7E" w:rsidRDefault="00DC3B7E" w:rsidP="00DC3B7E">
      <w:pPr>
        <w:rPr>
          <w:sz w:val="14"/>
        </w:rPr>
      </w:pPr>
      <w:r w:rsidRPr="002636C7">
        <w:rPr>
          <w:sz w:val="14"/>
        </w:rPr>
        <w:t xml:space="preserve">Here, we follow these </w:t>
      </w:r>
      <w:r w:rsidRPr="002636C7">
        <w:rPr>
          <w:u w:val="single"/>
        </w:rPr>
        <w:t>scholars</w:t>
      </w:r>
      <w:r w:rsidRPr="002636C7">
        <w:rPr>
          <w:sz w:val="14"/>
        </w:rPr>
        <w:t xml:space="preserve"> in </w:t>
      </w:r>
      <w:r w:rsidRPr="002636C7">
        <w:rPr>
          <w:u w:val="single"/>
        </w:rPr>
        <w:t xml:space="preserve">conceptualizing </w:t>
      </w:r>
      <w:r w:rsidRPr="00531997">
        <w:rPr>
          <w:highlight w:val="yellow"/>
          <w:u w:val="single"/>
        </w:rPr>
        <w:t>the state</w:t>
      </w:r>
      <w:r w:rsidRPr="002636C7">
        <w:rPr>
          <w:u w:val="single"/>
        </w:rPr>
        <w:t xml:space="preserve"> as a venue in which social movements </w:t>
      </w:r>
      <w:r w:rsidRPr="00531997">
        <w:rPr>
          <w:highlight w:val="yellow"/>
          <w:u w:val="single"/>
        </w:rPr>
        <w:t>can make</w:t>
      </w:r>
      <w:r w:rsidRPr="002636C7">
        <w:rPr>
          <w:sz w:val="14"/>
        </w:rPr>
        <w:t xml:space="preserve"> important, if circumscribed, </w:t>
      </w:r>
      <w:r w:rsidRPr="00531997">
        <w:rPr>
          <w:highlight w:val="yellow"/>
          <w:u w:val="single"/>
        </w:rPr>
        <w:t>progress towards</w:t>
      </w:r>
      <w:r w:rsidRPr="002636C7">
        <w:rPr>
          <w:sz w:val="14"/>
        </w:rPr>
        <w:t xml:space="preserve"> their </w:t>
      </w:r>
      <w:r w:rsidRPr="00531997">
        <w:rPr>
          <w:rStyle w:val="Emphasis"/>
          <w:highlight w:val="yellow"/>
        </w:rPr>
        <w:t>liberatory goals</w:t>
      </w:r>
      <w:r w:rsidRPr="002636C7">
        <w:rPr>
          <w:sz w:val="14"/>
        </w:rPr>
        <w:t xml:space="preserve">. Yet we depart from them in one respect – namely, they frame movements as pressuring the state only from outside of it. We argue that </w:t>
      </w:r>
      <w:r w:rsidRPr="002636C7">
        <w:rPr>
          <w:u w:val="single"/>
        </w:rPr>
        <w:t>conceptualizing the state</w:t>
      </w:r>
      <w:r w:rsidRPr="002636C7">
        <w:rPr>
          <w:sz w:val="14"/>
        </w:rPr>
        <w:t xml:space="preserve"> and movements </w:t>
      </w:r>
      <w:r w:rsidRPr="00531997">
        <w:rPr>
          <w:highlight w:val="yellow"/>
          <w:u w:val="single"/>
        </w:rPr>
        <w:t>as</w:t>
      </w:r>
      <w:r w:rsidRPr="002636C7">
        <w:rPr>
          <w:sz w:val="14"/>
        </w:rPr>
        <w:t xml:space="preserve"> </w:t>
      </w:r>
      <w:r w:rsidRPr="00531997">
        <w:rPr>
          <w:rStyle w:val="Emphasis"/>
          <w:highlight w:val="yellow"/>
        </w:rPr>
        <w:t>ontologically overlapping and permeable</w:t>
      </w:r>
      <w:r w:rsidRPr="002636C7">
        <w:rPr>
          <w:rStyle w:val="Emphasis"/>
        </w:rPr>
        <w:t xml:space="preserve"> realms</w:t>
      </w:r>
      <w:r w:rsidRPr="002636C7">
        <w:rPr>
          <w:sz w:val="14"/>
        </w:rPr>
        <w:t xml:space="preserve"> </w:t>
      </w:r>
      <w:r w:rsidRPr="002636C7">
        <w:rPr>
          <w:u w:val="single"/>
        </w:rPr>
        <w:t>in which some actors move back and forth</w:t>
      </w:r>
      <w:r w:rsidRPr="002636C7">
        <w:rPr>
          <w:sz w:val="14"/>
        </w:rPr>
        <w:t xml:space="preserve"> </w:t>
      </w:r>
      <w:r w:rsidRPr="002636C7">
        <w:rPr>
          <w:u w:val="single"/>
        </w:rPr>
        <w:t>illuminates</w:t>
      </w:r>
      <w:r w:rsidRPr="002636C7">
        <w:rPr>
          <w:sz w:val="14"/>
        </w:rPr>
        <w:t xml:space="preserve"> </w:t>
      </w:r>
      <w:r w:rsidRPr="002636C7">
        <w:rPr>
          <w:u w:val="single"/>
        </w:rPr>
        <w:t>additional movement influence</w:t>
      </w:r>
      <w:r w:rsidRPr="002636C7">
        <w:rPr>
          <w:sz w:val="14"/>
        </w:rPr>
        <w:t xml:space="preserve"> </w:t>
      </w:r>
      <w:r w:rsidRPr="002636C7">
        <w:rPr>
          <w:u w:val="single"/>
        </w:rPr>
        <w:t>on state practice</w:t>
      </w:r>
      <w:r w:rsidRPr="002636C7">
        <w:rPr>
          <w:sz w:val="14"/>
        </w:rPr>
        <w:t xml:space="preserve"> </w:t>
      </w:r>
      <w:r w:rsidRPr="002636C7">
        <w:rPr>
          <w:u w:val="single"/>
        </w:rPr>
        <w:t>and</w:t>
      </w:r>
      <w:r w:rsidRPr="002636C7">
        <w:rPr>
          <w:sz w:val="14"/>
        </w:rPr>
        <w:t xml:space="preserve"> </w:t>
      </w:r>
      <w:r w:rsidRPr="002636C7">
        <w:rPr>
          <w:u w:val="single"/>
        </w:rPr>
        <w:t>additional factors that mediate</w:t>
      </w:r>
      <w:r w:rsidRPr="002636C7">
        <w:rPr>
          <w:sz w:val="14"/>
        </w:rPr>
        <w:t xml:space="preserve"> their </w:t>
      </w:r>
      <w:r w:rsidRPr="002636C7">
        <w:rPr>
          <w:u w:val="single"/>
        </w:rPr>
        <w:t>efforts</w:t>
      </w:r>
      <w:r w:rsidRPr="002636C7">
        <w:rPr>
          <w:sz w:val="14"/>
        </w:rPr>
        <w:t>. We make this case by following</w:t>
      </w:r>
      <w:r w:rsidRPr="002636C7">
        <w:rPr>
          <w:u w:val="single"/>
        </w:rPr>
        <w:t xml:space="preserve"> a group of</w:t>
      </w:r>
      <w:r w:rsidRPr="002636C7">
        <w:rPr>
          <w:sz w:val="14"/>
        </w:rPr>
        <w:t xml:space="preserve"> </w:t>
      </w:r>
      <w:r w:rsidRPr="00531997">
        <w:rPr>
          <w:highlight w:val="yellow"/>
          <w:u w:val="single"/>
        </w:rPr>
        <w:t>U.S. EJ activists</w:t>
      </w:r>
      <w:r w:rsidRPr="002636C7">
        <w:rPr>
          <w:u w:val="single"/>
        </w:rPr>
        <w:t xml:space="preserve"> </w:t>
      </w:r>
      <w:r w:rsidRPr="00531997">
        <w:rPr>
          <w:highlight w:val="yellow"/>
          <w:u w:val="single"/>
        </w:rPr>
        <w:t>who pursue</w:t>
      </w:r>
      <w:r w:rsidRPr="002636C7">
        <w:rPr>
          <w:u w:val="single"/>
        </w:rPr>
        <w:t xml:space="preserve"> EJ movements’ </w:t>
      </w:r>
      <w:r w:rsidRPr="00531997">
        <w:rPr>
          <w:highlight w:val="yellow"/>
          <w:u w:val="single"/>
        </w:rPr>
        <w:t>goals</w:t>
      </w:r>
      <w:r w:rsidRPr="002636C7">
        <w:rPr>
          <w:sz w:val="14"/>
        </w:rPr>
        <w:t xml:space="preserve"> </w:t>
      </w:r>
      <w:r w:rsidRPr="00531997">
        <w:rPr>
          <w:highlight w:val="yellow"/>
          <w:u w:val="single"/>
        </w:rPr>
        <w:t>by taking</w:t>
      </w:r>
      <w:r w:rsidRPr="002636C7">
        <w:rPr>
          <w:sz w:val="14"/>
        </w:rPr>
        <w:t xml:space="preserve"> </w:t>
      </w:r>
      <w:r w:rsidRPr="00531997">
        <w:rPr>
          <w:rStyle w:val="Emphasis"/>
          <w:highlight w:val="yellow"/>
        </w:rPr>
        <w:t>formal positions</w:t>
      </w:r>
      <w:r w:rsidRPr="00531997">
        <w:rPr>
          <w:sz w:val="14"/>
          <w:highlight w:val="yellow"/>
        </w:rPr>
        <w:t xml:space="preserve"> </w:t>
      </w:r>
      <w:r w:rsidRPr="00531997">
        <w:rPr>
          <w:rStyle w:val="Emphasis"/>
          <w:highlight w:val="yellow"/>
        </w:rPr>
        <w:t>inside the government</w:t>
      </w:r>
      <w:r w:rsidRPr="002636C7">
        <w:rPr>
          <w:sz w:val="14"/>
        </w:rPr>
        <w:t xml:space="preserve"> </w:t>
      </w:r>
      <w:r w:rsidRPr="002636C7">
        <w:rPr>
          <w:rStyle w:val="Emphasis"/>
        </w:rPr>
        <w:t>agencies they seek to change</w:t>
      </w:r>
      <w:r w:rsidRPr="002636C7">
        <w:rPr>
          <w:sz w:val="14"/>
        </w:rPr>
        <w:t xml:space="preserve">. We show that they </w:t>
      </w:r>
      <w:r w:rsidRPr="00531997">
        <w:rPr>
          <w:highlight w:val="yellow"/>
          <w:u w:val="single"/>
        </w:rPr>
        <w:t>accomplish</w:t>
      </w:r>
      <w:r w:rsidRPr="002636C7">
        <w:rPr>
          <w:sz w:val="14"/>
        </w:rPr>
        <w:t xml:space="preserve"> </w:t>
      </w:r>
      <w:r w:rsidRPr="00531997">
        <w:rPr>
          <w:rStyle w:val="Emphasis"/>
          <w:highlight w:val="yellow"/>
        </w:rPr>
        <w:t>meaningful change</w:t>
      </w:r>
      <w:r w:rsidRPr="002636C7">
        <w:rPr>
          <w:sz w:val="14"/>
        </w:rPr>
        <w:t xml:space="preserve"> </w:t>
      </w:r>
      <w:r w:rsidRPr="002636C7">
        <w:rPr>
          <w:u w:val="single"/>
        </w:rPr>
        <w:t>in these roles and</w:t>
      </w:r>
      <w:r w:rsidRPr="002636C7">
        <w:rPr>
          <w:sz w:val="14"/>
        </w:rPr>
        <w:t xml:space="preserve"> that </w:t>
      </w:r>
      <w:r w:rsidRPr="002636C7">
        <w:rPr>
          <w:u w:val="single"/>
        </w:rPr>
        <w:t>their work is mediated not only by industry power</w:t>
      </w:r>
      <w:r w:rsidRPr="002636C7">
        <w:rPr>
          <w:sz w:val="14"/>
        </w:rPr>
        <w:t xml:space="preserve"> over state agencies, as other scholars have rightly identified, </w:t>
      </w:r>
      <w:r w:rsidRPr="002636C7">
        <w:rPr>
          <w:u w:val="single"/>
        </w:rPr>
        <w:t>but also by</w:t>
      </w:r>
      <w:r w:rsidRPr="002636C7">
        <w:rPr>
          <w:sz w:val="14"/>
        </w:rPr>
        <w:t xml:space="preserve"> elements of </w:t>
      </w:r>
      <w:r w:rsidRPr="002636C7">
        <w:rPr>
          <w:u w:val="single"/>
        </w:rPr>
        <w:t>regulatory workplace culture</w:t>
      </w:r>
      <w:r w:rsidRPr="002636C7">
        <w:rPr>
          <w:sz w:val="14"/>
        </w:rPr>
        <w:t xml:space="preserve">, </w:t>
      </w:r>
      <w:r w:rsidRPr="00531997">
        <w:rPr>
          <w:rStyle w:val="Emphasis"/>
          <w:highlight w:val="yellow"/>
        </w:rPr>
        <w:t>insider allies’ skills</w:t>
      </w:r>
      <w:r w:rsidRPr="00531997">
        <w:rPr>
          <w:sz w:val="14"/>
          <w:highlight w:val="yellow"/>
        </w:rPr>
        <w:t xml:space="preserve"> </w:t>
      </w:r>
      <w:r w:rsidRPr="002636C7">
        <w:rPr>
          <w:sz w:val="14"/>
        </w:rPr>
        <w:t xml:space="preserve">honed </w:t>
      </w:r>
      <w:r w:rsidRPr="002636C7">
        <w:rPr>
          <w:u w:val="single"/>
        </w:rPr>
        <w:t>in external EJ advocacy</w:t>
      </w:r>
      <w:r w:rsidRPr="002636C7">
        <w:rPr>
          <w:sz w:val="14"/>
        </w:rPr>
        <w:t xml:space="preserve">, </w:t>
      </w:r>
      <w:r w:rsidRPr="00531997">
        <w:rPr>
          <w:highlight w:val="yellow"/>
          <w:u w:val="single"/>
        </w:rPr>
        <w:t>and</w:t>
      </w:r>
      <w:r w:rsidRPr="002636C7">
        <w:rPr>
          <w:sz w:val="14"/>
        </w:rPr>
        <w:t xml:space="preserve"> </w:t>
      </w:r>
      <w:r w:rsidRPr="00531997">
        <w:rPr>
          <w:rStyle w:val="Emphasis"/>
          <w:highlight w:val="yellow"/>
        </w:rPr>
        <w:t xml:space="preserve">solidarity among </w:t>
      </w:r>
      <w:r w:rsidRPr="002636C7">
        <w:rPr>
          <w:rStyle w:val="Emphasis"/>
        </w:rPr>
        <w:t xml:space="preserve">EJ </w:t>
      </w:r>
      <w:r w:rsidRPr="00531997">
        <w:rPr>
          <w:rStyle w:val="Emphasis"/>
          <w:highlight w:val="yellow"/>
        </w:rPr>
        <w:t>advocates</w:t>
      </w:r>
      <w:r w:rsidRPr="002636C7">
        <w:rPr>
          <w:sz w:val="14"/>
        </w:rPr>
        <w:t xml:space="preserve"> </w:t>
      </w:r>
      <w:r w:rsidRPr="00531997">
        <w:rPr>
          <w:highlight w:val="yellow"/>
          <w:u w:val="single"/>
        </w:rPr>
        <w:t>within</w:t>
      </w:r>
      <w:r w:rsidRPr="002636C7">
        <w:rPr>
          <w:u w:val="single"/>
        </w:rPr>
        <w:t xml:space="preserve"> </w:t>
      </w:r>
      <w:r w:rsidRPr="00531997">
        <w:rPr>
          <w:highlight w:val="yellow"/>
          <w:u w:val="single"/>
        </w:rPr>
        <w:t>and beyond the state</w:t>
      </w:r>
      <w:r w:rsidRPr="002636C7">
        <w:rPr>
          <w:sz w:val="14"/>
        </w:rPr>
        <w:t xml:space="preserve">. By more fully identifying such mediating factors and showing how they shape insider allies’ work, we hope to highlight new fronts of struggle as former </w:t>
      </w:r>
      <w:r w:rsidRPr="002636C7">
        <w:rPr>
          <w:u w:val="single"/>
        </w:rPr>
        <w:t>EJ movement activists use</w:t>
      </w:r>
      <w:r w:rsidRPr="002636C7">
        <w:rPr>
          <w:sz w:val="14"/>
        </w:rPr>
        <w:t xml:space="preserve"> their </w:t>
      </w:r>
      <w:r w:rsidRPr="002636C7">
        <w:rPr>
          <w:rStyle w:val="Emphasis"/>
        </w:rPr>
        <w:t>insider ally positions</w:t>
      </w:r>
      <w:r w:rsidRPr="002636C7">
        <w:rPr>
          <w:sz w:val="14"/>
        </w:rPr>
        <w:t xml:space="preserve"> </w:t>
      </w:r>
      <w:r w:rsidRPr="002636C7">
        <w:rPr>
          <w:u w:val="single"/>
        </w:rPr>
        <w:t>to</w:t>
      </w:r>
      <w:r w:rsidRPr="002636C7">
        <w:rPr>
          <w:sz w:val="14"/>
        </w:rPr>
        <w:t xml:space="preserve"> </w:t>
      </w:r>
      <w:r w:rsidRPr="00531997">
        <w:rPr>
          <w:rStyle w:val="Emphasis"/>
          <w:highlight w:val="yellow"/>
        </w:rPr>
        <w:t>wrest</w:t>
      </w:r>
      <w:r w:rsidRPr="002636C7">
        <w:rPr>
          <w:sz w:val="14"/>
        </w:rPr>
        <w:t xml:space="preserve"> more </w:t>
      </w:r>
      <w:r w:rsidRPr="00531997">
        <w:rPr>
          <w:rStyle w:val="Emphasis"/>
          <w:highlight w:val="yellow"/>
        </w:rPr>
        <w:t>control</w:t>
      </w:r>
      <w:r w:rsidRPr="00531997">
        <w:rPr>
          <w:sz w:val="14"/>
          <w:highlight w:val="yellow"/>
        </w:rPr>
        <w:t xml:space="preserve"> </w:t>
      </w:r>
      <w:r w:rsidRPr="00531997">
        <w:rPr>
          <w:rStyle w:val="Emphasis"/>
          <w:highlight w:val="yellow"/>
        </w:rPr>
        <w:t>over the state from capital</w:t>
      </w:r>
      <w:r w:rsidRPr="002636C7">
        <w:rPr>
          <w:rStyle w:val="Emphasis"/>
        </w:rPr>
        <w:t xml:space="preserve"> and </w:t>
      </w:r>
      <w:r w:rsidRPr="00531997">
        <w:rPr>
          <w:rStyle w:val="Emphasis"/>
          <w:highlight w:val="yellow"/>
        </w:rPr>
        <w:t>for liberatory ends</w:t>
      </w:r>
      <w:r w:rsidRPr="002636C7">
        <w:rPr>
          <w:sz w:val="14"/>
        </w:rPr>
        <w:t>. Our goal is not to dismiss rightful critiques of the hegemonic state, but rather to identify opportunities for counter-hegemonic maneuver.</w:t>
      </w:r>
    </w:p>
    <w:p w14:paraId="00FA0602" w14:textId="77777777" w:rsidR="00DC3B7E" w:rsidRPr="00046279" w:rsidRDefault="00DC3B7E" w:rsidP="00DC3B7E">
      <w:pPr>
        <w:pStyle w:val="Heading4"/>
      </w:pPr>
      <w:r w:rsidRPr="00046279">
        <w:t xml:space="preserve">You shouldn’t vote aff simply because the 1AC observed violence in the world without specifying methods for radical change and political mobilization. It maximizes our internal links to clash, AND reinscribes white liberalism. </w:t>
      </w:r>
    </w:p>
    <w:p w14:paraId="12C53DDE" w14:textId="77777777" w:rsidR="00DC3B7E" w:rsidRDefault="00DC3B7E" w:rsidP="00DC3B7E">
      <w:pPr>
        <w:rPr>
          <w:rFonts w:cs="Arial"/>
        </w:rPr>
      </w:pPr>
      <w:r>
        <w:t xml:space="preserve">Gary </w:t>
      </w:r>
      <w:r>
        <w:rPr>
          <w:rStyle w:val="Style13ptBold"/>
        </w:rPr>
        <w:t>Wilder 22</w:t>
      </w:r>
      <w:r>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33E31789" w14:textId="77777777" w:rsidR="00DC3B7E" w:rsidRDefault="00DC3B7E" w:rsidP="00DC3B7E">
      <w:pPr>
        <w:rPr>
          <w:rStyle w:val="StyleUnderline"/>
        </w:rPr>
      </w:pPr>
      <w:r>
        <w:rPr>
          <w:rStyle w:val="StyleUnderline"/>
        </w:rPr>
        <w:t>Against Left Melancholy</w:t>
      </w:r>
    </w:p>
    <w:p w14:paraId="2A0AB65B" w14:textId="77777777" w:rsidR="00DC3B7E" w:rsidRDefault="00DC3B7E" w:rsidP="00DC3B7E">
      <w:r>
        <w:t xml:space="preserve">In a widely read 1999 essay, political theorist </w:t>
      </w:r>
      <w:r>
        <w:rPr>
          <w:rStyle w:val="StyleUnderline"/>
        </w:rPr>
        <w:t xml:space="preserve">Wendy </w:t>
      </w:r>
      <w:r w:rsidRPr="00531997">
        <w:rPr>
          <w:rStyle w:val="StyleUnderline"/>
          <w:highlight w:val="yellow"/>
        </w:rPr>
        <w:t>Brown regrets "the Left's</w:t>
      </w:r>
      <w:r w:rsidRPr="00531997">
        <w:rPr>
          <w:highlight w:val="yellow"/>
        </w:rPr>
        <w:t xml:space="preserve"> </w:t>
      </w:r>
      <w:r>
        <w:t xml:space="preserve">. . . </w:t>
      </w:r>
      <w:r w:rsidRPr="00531997">
        <w:rPr>
          <w:rStyle w:val="StyleUnderline"/>
          <w:highlight w:val="yellow"/>
        </w:rPr>
        <w:t>failure to</w:t>
      </w:r>
      <w:r w:rsidRPr="00531997">
        <w:rPr>
          <w:highlight w:val="yellow"/>
        </w:rPr>
        <w:t xml:space="preserve"> </w:t>
      </w:r>
      <w:r>
        <w:t xml:space="preserve">apprehend the character of the age and to </w:t>
      </w:r>
      <w:r w:rsidRPr="00531997">
        <w:rPr>
          <w:rStyle w:val="StyleUnderline"/>
          <w:highlight w:val="yellow"/>
        </w:rPr>
        <w:t xml:space="preserve">develop </w:t>
      </w:r>
      <w:r>
        <w:rPr>
          <w:rStyle w:val="StyleUnderline"/>
        </w:rPr>
        <w:t>a political critique and a moral-</w:t>
      </w:r>
      <w:r w:rsidRPr="00531997">
        <w:rPr>
          <w:rStyle w:val="StyleUnderline"/>
          <w:highlight w:val="yellow"/>
        </w:rPr>
        <w:t xml:space="preserve">political vision </w:t>
      </w:r>
      <w:r>
        <w:rPr>
          <w:rStyle w:val="StyleUnderline"/>
        </w:rPr>
        <w:t>appropriate to this character</w:t>
      </w:r>
      <w:r>
        <w:t xml:space="preserve">."84 </w:t>
      </w:r>
      <w:r>
        <w:rPr>
          <w:rStyle w:val="StyleUnderline"/>
        </w:rPr>
        <w:t>She ascribes this failure to an attitude of "Left melancholy" in which "</w:t>
      </w:r>
      <w:r w:rsidRPr="00531997">
        <w:rPr>
          <w:rStyle w:val="StyleUnderline"/>
          <w:highlight w:val="yellow"/>
        </w:rPr>
        <w:t xml:space="preserve">the </w:t>
      </w:r>
      <w:r w:rsidRPr="00531997">
        <w:rPr>
          <w:rStyle w:val="Emphasis"/>
          <w:highlight w:val="yellow"/>
        </w:rPr>
        <w:t>revolutionary hack</w:t>
      </w:r>
      <w:r w:rsidRPr="00531997">
        <w:rPr>
          <w:highlight w:val="yellow"/>
        </w:rPr>
        <w:t xml:space="preserve"> </w:t>
      </w:r>
      <w:r>
        <w:t xml:space="preserve">. . . </w:t>
      </w:r>
      <w:r w:rsidRPr="00531997">
        <w:rPr>
          <w:rStyle w:val="Emphasis"/>
          <w:highlight w:val="yellow"/>
        </w:rPr>
        <w:t>is</w:t>
      </w:r>
      <w:r>
        <w:t xml:space="preserve">, finally, </w:t>
      </w:r>
      <w:r w:rsidRPr="00531997">
        <w:rPr>
          <w:rStyle w:val="Emphasis"/>
          <w:highlight w:val="yellow"/>
        </w:rPr>
        <w:t xml:space="preserve">attached more to </w:t>
      </w:r>
      <w:r>
        <w:rPr>
          <w:rStyle w:val="Emphasis"/>
        </w:rPr>
        <w:t xml:space="preserve">a particular </w:t>
      </w:r>
      <w:r w:rsidRPr="00531997">
        <w:rPr>
          <w:rStyle w:val="Emphasis"/>
          <w:highlight w:val="yellow"/>
        </w:rPr>
        <w:t>political analysis</w:t>
      </w:r>
      <w:r w:rsidRPr="00531997">
        <w:rPr>
          <w:highlight w:val="yellow"/>
        </w:rPr>
        <w:t xml:space="preserve"> </w:t>
      </w:r>
      <w:r>
        <w:t>or ideal—</w:t>
      </w:r>
      <w:r>
        <w:rPr>
          <w:rStyle w:val="StyleUnderline"/>
        </w:rPr>
        <w:t>even to the failure of that ideal</w:t>
      </w:r>
      <w:r>
        <w:t>—</w:t>
      </w:r>
      <w:r w:rsidRPr="00531997">
        <w:rPr>
          <w:rStyle w:val="Emphasis"/>
          <w:highlight w:val="yellow"/>
        </w:rPr>
        <w:t xml:space="preserve">than to seizing possibilities for radical change </w:t>
      </w:r>
      <w:r>
        <w:rPr>
          <w:rStyle w:val="Emphasis"/>
        </w:rPr>
        <w:t>in the present</w:t>
      </w:r>
      <w:r>
        <w:t xml:space="preserve">."" </w:t>
      </w:r>
      <w:r w:rsidRPr="00531997">
        <w:rPr>
          <w:rStyle w:val="StyleUnderline"/>
          <w:highlight w:val="yellow"/>
        </w:rPr>
        <w:t xml:space="preserve">This </w:t>
      </w:r>
      <w:r>
        <w:rPr>
          <w:rStyle w:val="StyleUnderline"/>
        </w:rPr>
        <w:t>"</w:t>
      </w:r>
      <w:r w:rsidRPr="00531997">
        <w:rPr>
          <w:rStyle w:val="Emphasis"/>
          <w:highlight w:val="yellow"/>
        </w:rPr>
        <w:t>narcissism</w:t>
      </w:r>
      <w:r w:rsidRPr="00531997">
        <w:rPr>
          <w:highlight w:val="yellow"/>
        </w:rPr>
        <w:t xml:space="preserve"> </w:t>
      </w:r>
      <w:r>
        <w:t xml:space="preserve">with regard to one's past political attachments . . . </w:t>
      </w:r>
      <w:r w:rsidRPr="00531997">
        <w:rPr>
          <w:rStyle w:val="StyleUnderline"/>
          <w:highlight w:val="yellow"/>
        </w:rPr>
        <w:t xml:space="preserve">exceeds </w:t>
      </w:r>
      <w:r>
        <w:rPr>
          <w:rStyle w:val="StyleUnderline"/>
        </w:rPr>
        <w:t xml:space="preserve">any contemporary </w:t>
      </w:r>
      <w:r w:rsidRPr="00531997">
        <w:rPr>
          <w:rStyle w:val="StyleUnderline"/>
          <w:highlight w:val="yellow"/>
        </w:rPr>
        <w:t xml:space="preserve">investment in </w:t>
      </w:r>
      <w:r w:rsidRPr="00531997">
        <w:rPr>
          <w:rStyle w:val="Emphasis"/>
          <w:highlight w:val="yellow"/>
        </w:rPr>
        <w:t>political mobilization</w:t>
      </w:r>
      <w: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531997">
        <w:rPr>
          <w:rStyle w:val="StyleUnderline"/>
          <w:highlight w:val="yellow"/>
        </w:rPr>
        <w:t xml:space="preserve">a rigid attachment to </w:t>
      </w:r>
      <w:r>
        <w:rPr>
          <w:rStyle w:val="StyleUnderline"/>
        </w:rPr>
        <w:t xml:space="preserve">outmoded </w:t>
      </w:r>
      <w:r w:rsidRPr="00531997">
        <w:rPr>
          <w:rStyle w:val="StyleUnderline"/>
          <w:highlight w:val="yellow"/>
        </w:rPr>
        <w:t xml:space="preserve">ideals prevented Left actors from </w:t>
      </w:r>
      <w:r>
        <w:rPr>
          <w:rStyle w:val="StyleUnderline"/>
        </w:rPr>
        <w:t xml:space="preserve">recognizing new conditions and </w:t>
      </w:r>
      <w:r w:rsidRPr="00531997">
        <w:rPr>
          <w:rStyle w:val="Emphasis"/>
          <w:highlight w:val="yellow"/>
        </w:rPr>
        <w:t>responding</w:t>
      </w:r>
      <w:r w:rsidRPr="00531997">
        <w:rPr>
          <w:highlight w:val="yellow"/>
        </w:rPr>
        <w:t xml:space="preserve"> </w:t>
      </w:r>
      <w:r>
        <w:t xml:space="preserve">adequately </w:t>
      </w:r>
      <w:r w:rsidRPr="00531997">
        <w:rPr>
          <w:rStyle w:val="Emphasis"/>
          <w:highlight w:val="yellow"/>
        </w:rPr>
        <w:t xml:space="preserve">to </w:t>
      </w:r>
      <w:r>
        <w:rPr>
          <w:rStyle w:val="Emphasis"/>
        </w:rPr>
        <w:t xml:space="preserve">new </w:t>
      </w:r>
      <w:r w:rsidRPr="00531997">
        <w:rPr>
          <w:rStyle w:val="Emphasis"/>
          <w:highlight w:val="yellow"/>
        </w:rPr>
        <w:t>challenges</w:t>
      </w:r>
      <w:r>
        <w:t xml:space="preserve">. </w:t>
      </w:r>
      <w:r>
        <w:rPr>
          <w:rStyle w:val="StyleUnderline"/>
        </w:rPr>
        <w:t>She relates this</w:t>
      </w:r>
      <w:r>
        <w:t xml:space="preserve"> blindness and paralysis </w:t>
      </w:r>
      <w:r>
        <w:rPr>
          <w:rStyle w:val="StyleUnderline"/>
        </w:rPr>
        <w:t xml:space="preserve">to the overwhelming sense of </w:t>
      </w:r>
      <w:r>
        <w:rPr>
          <w:rStyle w:val="Emphasis"/>
        </w:rPr>
        <w:t>loss</w:t>
      </w:r>
      <w:r>
        <w:rPr>
          <w:rStyle w:val="StyleUnderline"/>
        </w:rPr>
        <w:t xml:space="preserve"> following </w:t>
      </w:r>
      <w:r>
        <w:rPr>
          <w:rStyle w:val="Emphasis"/>
        </w:rPr>
        <w:t>great political defeats</w:t>
      </w:r>
      <w:r>
        <w:t>.</w:t>
      </w:r>
    </w:p>
    <w:p w14:paraId="78027924" w14:textId="77777777" w:rsidR="00DC3B7E" w:rsidRDefault="00DC3B7E" w:rsidP="00DC3B7E">
      <w: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531997">
        <w:rPr>
          <w:rStyle w:val="StyleUnderline"/>
          <w:highlight w:val="yellow"/>
        </w:rPr>
        <w:t xml:space="preserve">The result was an impoverished "Left </w:t>
      </w:r>
      <w:r>
        <w:rPr>
          <w:rStyle w:val="StyleUnderline"/>
        </w:rPr>
        <w:t xml:space="preserve">traditionalism" </w:t>
      </w:r>
      <w:r w:rsidRPr="00531997">
        <w:rPr>
          <w:rStyle w:val="StyleUnderline"/>
          <w:highlight w:val="yellow"/>
        </w:rPr>
        <w:t xml:space="preserve">that operates </w:t>
      </w:r>
      <w:r w:rsidRPr="00531997">
        <w:rPr>
          <w:rStyle w:val="Emphasis"/>
          <w:highlight w:val="yellow"/>
        </w:rPr>
        <w:t>without</w:t>
      </w:r>
      <w:r w:rsidRPr="00531997">
        <w:rPr>
          <w:highlight w:val="yellow"/>
        </w:rPr>
        <w:t xml:space="preserve"> </w:t>
      </w:r>
      <w:r>
        <w:t xml:space="preserve">either a deep and radical critique of the status quo or a </w:t>
      </w:r>
      <w:r>
        <w:rPr>
          <w:rStyle w:val="Emphasis"/>
        </w:rPr>
        <w:t xml:space="preserve">compelling </w:t>
      </w:r>
      <w:r w:rsidRPr="00531997">
        <w:rPr>
          <w:rStyle w:val="Emphasis"/>
          <w:highlight w:val="yellow"/>
        </w:rPr>
        <w:t xml:space="preserve">alternative </w:t>
      </w:r>
      <w:r>
        <w:rPr>
          <w:rStyle w:val="Emphasis"/>
        </w:rPr>
        <w:t>to the existing order of things</w:t>
      </w:r>
      <w:r>
        <w:t xml:space="preserve"> . . . </w:t>
      </w:r>
      <w:r w:rsidRPr="00531997">
        <w:rPr>
          <w:rStyle w:val="StyleUnderline"/>
          <w:highlight w:val="yellow"/>
        </w:rPr>
        <w:t xml:space="preserve">a Left </w:t>
      </w:r>
      <w:r>
        <w:rPr>
          <w:rStyle w:val="StyleUnderline"/>
        </w:rPr>
        <w:t xml:space="preserve">that has become </w:t>
      </w:r>
      <w:r w:rsidRPr="00531997">
        <w:rPr>
          <w:rStyle w:val="Emphasis"/>
          <w:highlight w:val="yellow"/>
        </w:rPr>
        <w:t xml:space="preserve">more attached to </w:t>
      </w:r>
      <w:r>
        <w:rPr>
          <w:rStyle w:val="Emphasis"/>
        </w:rPr>
        <w:t xml:space="preserve">its </w:t>
      </w:r>
      <w:r w:rsidRPr="00531997">
        <w:rPr>
          <w:rStyle w:val="Emphasis"/>
          <w:highlight w:val="yellow"/>
        </w:rPr>
        <w:t xml:space="preserve">impossibility than </w:t>
      </w:r>
      <w:r>
        <w:rPr>
          <w:rStyle w:val="Emphasis"/>
        </w:rPr>
        <w:t xml:space="preserve">to its potential </w:t>
      </w:r>
      <w:r w:rsidRPr="00531997">
        <w:rPr>
          <w:rStyle w:val="Emphasis"/>
          <w:highlight w:val="yellow"/>
        </w:rPr>
        <w:t>fruitfulness</w:t>
      </w:r>
      <w:r w:rsidRPr="00531997">
        <w:rPr>
          <w:highlight w:val="yellow"/>
        </w:rPr>
        <w:t xml:space="preserve"> </w:t>
      </w:r>
      <w:r>
        <w:t xml:space="preserve">. . . </w:t>
      </w:r>
      <w:r>
        <w:rPr>
          <w:rStyle w:val="StyleUnderline"/>
        </w:rPr>
        <w:t xml:space="preserve">a Left that is thus </w:t>
      </w:r>
      <w:r w:rsidRPr="00531997">
        <w:rPr>
          <w:rStyle w:val="StyleUnderline"/>
          <w:highlight w:val="yellow"/>
        </w:rPr>
        <w:t xml:space="preserve">caught in a </w:t>
      </w:r>
      <w:r>
        <w:rPr>
          <w:rStyle w:val="StyleUnderline"/>
        </w:rPr>
        <w:t xml:space="preserve">structure of </w:t>
      </w:r>
      <w:r w:rsidRPr="00531997">
        <w:rPr>
          <w:rStyle w:val="Emphasis"/>
          <w:highlight w:val="yellow"/>
        </w:rPr>
        <w:t>melancholic attachment</w:t>
      </w:r>
      <w:r w:rsidRPr="00531997">
        <w:rPr>
          <w:highlight w:val="yellow"/>
        </w:rPr>
        <w:t xml:space="preserve"> </w:t>
      </w:r>
      <w:r>
        <w:t xml:space="preserve">to a certain strain of its own dead past."' In contrast, she calls for "the Left to invigorate [itself] with a radical . . . critical and visionary spirit . . . that embraces the notion of deep and indeed unsettling transformation of society." </w:t>
      </w:r>
      <w:r>
        <w:rPr>
          <w:rStyle w:val="StyleUnderline"/>
        </w:rPr>
        <w:t xml:space="preserve">She asks, </w:t>
      </w:r>
      <w:r w:rsidRPr="00531997">
        <w:rPr>
          <w:rStyle w:val="StyleUnderline"/>
          <w:highlight w:val="yellow"/>
        </w:rPr>
        <w:t xml:space="preserve">in terms that </w:t>
      </w:r>
      <w:r>
        <w:rPr>
          <w:rStyle w:val="StyleUnderline"/>
        </w:rPr>
        <w:t xml:space="preserve">should still </w:t>
      </w:r>
      <w:r w:rsidRPr="00531997">
        <w:rPr>
          <w:rStyle w:val="StyleUnderline"/>
          <w:highlight w:val="yellow"/>
        </w:rPr>
        <w:t>reverberate today, "How might we draw creative sustenance</w:t>
      </w:r>
      <w:r w:rsidRPr="00531997">
        <w:rPr>
          <w:highlight w:val="yellow"/>
        </w:rPr>
        <w:t xml:space="preserve"> </w:t>
      </w:r>
      <w:r>
        <w:t xml:space="preserve">from socialist ideals of dignity, equality, and freedom, </w:t>
      </w:r>
      <w:r>
        <w:rPr>
          <w:rStyle w:val="StyleUnderline"/>
        </w:rPr>
        <w:t>while recognizing that these ideals were conjured from historical conditions and prospects that are not those of the present?"</w:t>
      </w:r>
      <w:r>
        <w:t xml:space="preserve">' </w:t>
      </w:r>
      <w:r w:rsidRPr="00531997">
        <w:rPr>
          <w:rStyle w:val="StyleUnderline"/>
          <w:highlight w:val="yellow"/>
        </w:rPr>
        <w:t xml:space="preserve">Here </w:t>
      </w:r>
      <w:r>
        <w:rPr>
          <w:rStyle w:val="StyleUnderline"/>
        </w:rPr>
        <w:t xml:space="preserve">then </w:t>
      </w:r>
      <w:r w:rsidRPr="00531997">
        <w:rPr>
          <w:rStyle w:val="StyleUnderline"/>
          <w:highlight w:val="yellow"/>
        </w:rPr>
        <w:t>is a response to</w:t>
      </w:r>
      <w:r w:rsidRPr="00531997">
        <w:rPr>
          <w:highlight w:val="yellow"/>
        </w:rPr>
        <w:t xml:space="preserve"> </w:t>
      </w:r>
      <w:r>
        <w:t xml:space="preserve">Traverso's </w:t>
      </w:r>
      <w:r w:rsidRPr="00531997">
        <w:rPr>
          <w:rStyle w:val="StyleUnderline"/>
          <w:highlight w:val="yellow"/>
        </w:rPr>
        <w:t>dilemma</w:t>
      </w:r>
      <w:r w:rsidRPr="00531997">
        <w:rPr>
          <w:highlight w:val="yellow"/>
        </w:rPr>
        <w:t xml:space="preserve"> </w:t>
      </w:r>
      <w:r>
        <w:t xml:space="preserve">that </w:t>
      </w:r>
      <w:r w:rsidRPr="00531997">
        <w:rPr>
          <w:rStyle w:val="Emphasis"/>
          <w:highlight w:val="yellow"/>
        </w:rPr>
        <w:t>rejects</w:t>
      </w:r>
      <w:r w:rsidRPr="00531997">
        <w:rPr>
          <w:highlight w:val="yellow"/>
        </w:rPr>
        <w:t xml:space="preserve"> </w:t>
      </w:r>
      <w:r>
        <w:t xml:space="preserve">rather than revives </w:t>
      </w:r>
      <w:r w:rsidRPr="00531997">
        <w:rPr>
          <w:rStyle w:val="Emphasis"/>
          <w:highlight w:val="yellow"/>
        </w:rPr>
        <w:t>melancholic attachments to</w:t>
      </w:r>
      <w:r w:rsidRPr="00531997">
        <w:rPr>
          <w:highlight w:val="yellow"/>
        </w:rPr>
        <w:t xml:space="preserve"> </w:t>
      </w:r>
      <w:r>
        <w:t xml:space="preserve">past </w:t>
      </w:r>
      <w:r w:rsidRPr="00531997">
        <w:rPr>
          <w:rStyle w:val="Emphasis"/>
          <w:highlight w:val="yellow"/>
        </w:rPr>
        <w:t>defeats</w:t>
      </w:r>
      <w:r w:rsidRPr="00531997">
        <w:rPr>
          <w:highlight w:val="yellow"/>
        </w:rPr>
        <w:t xml:space="preserve"> </w:t>
      </w:r>
      <w:r>
        <w:t>and convictions.</w:t>
      </w:r>
    </w:p>
    <w:p w14:paraId="11EE457E" w14:textId="77777777" w:rsidR="00DC3B7E" w:rsidRDefault="00DC3B7E" w:rsidP="00DC3B7E"/>
    <w:p w14:paraId="7CECA1C0" w14:textId="77777777" w:rsidR="00DC3B7E" w:rsidRPr="00046279" w:rsidRDefault="00DC3B7E" w:rsidP="00DC3B7E">
      <w:pPr>
        <w:pStyle w:val="Heading4"/>
      </w:pPr>
      <w:r w:rsidRPr="00046279">
        <w:t xml:space="preserve">Forwarding overarching theories remove responsibility for action---asking what policies we would change is key to solution-oriented politics. </w:t>
      </w:r>
    </w:p>
    <w:p w14:paraId="1D063EAF" w14:textId="77777777" w:rsidR="00DC3B7E" w:rsidRDefault="00DC3B7E" w:rsidP="00DC3B7E">
      <w:pPr>
        <w:rPr>
          <w:rFonts w:cs="Arial"/>
        </w:rPr>
      </w:pPr>
      <w:r>
        <w:t xml:space="preserve">Ronald A. </w:t>
      </w:r>
      <w:r>
        <w:rPr>
          <w:rStyle w:val="Style13ptBold"/>
        </w:rPr>
        <w:t>Kuipers 20</w:t>
      </w:r>
      <w:r>
        <w:t>. Institute for Christian Studies, Toronto. Chapter 2 Successful prophecies, failed hopes? in Richard Rorty and the demise of social justice in Revisiting Richard Rorty. Vernon Press, 2020.</w:t>
      </w:r>
    </w:p>
    <w:p w14:paraId="139F83D6" w14:textId="77777777" w:rsidR="00DC3B7E" w:rsidRDefault="00DC3B7E" w:rsidP="00DC3B7E">
      <w:r>
        <w:t xml:space="preserve">But </w:t>
      </w:r>
      <w:r>
        <w:rPr>
          <w:rStyle w:val="StyleUnderline"/>
        </w:rPr>
        <w:t>what</w:t>
      </w:r>
      <w:r>
        <w:t xml:space="preserve"> exactly </w:t>
      </w:r>
      <w:r>
        <w:rPr>
          <w:rStyle w:val="StyleUnderline"/>
        </w:rPr>
        <w:t>is wrong with</w:t>
      </w:r>
      <w:r>
        <w:t xml:space="preserve"> wanting to have, or thinking we already possess, </w:t>
      </w:r>
      <w:r>
        <w:rPr>
          <w:rStyle w:val="StyleUnderline"/>
        </w:rPr>
        <w:t>a</w:t>
      </w:r>
      <w:r>
        <w:t xml:space="preserve"> “source of </w:t>
      </w:r>
      <w:r w:rsidRPr="00531997">
        <w:rPr>
          <w:rStyle w:val="StyleUnderline"/>
          <w:highlight w:val="yellow"/>
        </w:rPr>
        <w:t>theoretically based prognostication</w:t>
      </w:r>
      <w:r>
        <w:t xml:space="preserve">”? </w:t>
      </w:r>
      <w:r>
        <w:rPr>
          <w:rStyle w:val="StyleUnderline"/>
        </w:rPr>
        <w:t>Why</w:t>
      </w:r>
      <w:r>
        <w:t xml:space="preserve"> does Rorty consistently </w:t>
      </w:r>
      <w:r>
        <w:rPr>
          <w:rStyle w:val="StyleUnderline"/>
        </w:rPr>
        <w:t>disparage ‘prophecy’</w:t>
      </w:r>
      <w:r>
        <w:t xml:space="preserve"> so understood? At least part of the problem, if not the whole problem, has to do with the outsized nature of whatever we normally take this source to be. </w:t>
      </w:r>
      <w:r>
        <w:rPr>
          <w:rStyle w:val="StyleUnderline"/>
        </w:rPr>
        <w:t>This</w:t>
      </w:r>
      <w:r>
        <w:t xml:space="preserve"> thing </w:t>
      </w:r>
      <w:r w:rsidRPr="00531997">
        <w:rPr>
          <w:rStyle w:val="StyleUnderline"/>
          <w:highlight w:val="yellow"/>
        </w:rPr>
        <w:t xml:space="preserve">is </w:t>
      </w:r>
      <w:r>
        <w:rPr>
          <w:rStyle w:val="StyleUnderline"/>
        </w:rPr>
        <w:t xml:space="preserve">always </w:t>
      </w:r>
      <w:r w:rsidRPr="00531997">
        <w:rPr>
          <w:rStyle w:val="StyleUnderline"/>
          <w:highlight w:val="yellow"/>
        </w:rPr>
        <w:t xml:space="preserve">so large </w:t>
      </w:r>
      <w:r>
        <w:rPr>
          <w:rStyle w:val="StyleUnderline"/>
        </w:rPr>
        <w:t xml:space="preserve">and world- historical </w:t>
      </w:r>
      <w:r w:rsidRPr="00531997">
        <w:rPr>
          <w:rStyle w:val="StyleUnderline"/>
          <w:highlight w:val="yellow"/>
        </w:rPr>
        <w:t xml:space="preserve">that all </w:t>
      </w:r>
      <w:r>
        <w:rPr>
          <w:rStyle w:val="StyleUnderline"/>
        </w:rPr>
        <w:t>our</w:t>
      </w:r>
      <w:r>
        <w:t xml:space="preserve"> fallible </w:t>
      </w:r>
      <w:r>
        <w:rPr>
          <w:rStyle w:val="StyleUnderline"/>
        </w:rPr>
        <w:t xml:space="preserve">human strivings and </w:t>
      </w:r>
      <w:r w:rsidRPr="00531997">
        <w:rPr>
          <w:rStyle w:val="Emphasis"/>
          <w:highlight w:val="yellow"/>
        </w:rPr>
        <w:t xml:space="preserve">piecemeal achievements in </w:t>
      </w:r>
      <w:r>
        <w:rPr>
          <w:rStyle w:val="Emphasis"/>
        </w:rPr>
        <w:t xml:space="preserve">the direction of increased </w:t>
      </w:r>
      <w:r w:rsidRPr="00531997">
        <w:rPr>
          <w:rStyle w:val="Emphasis"/>
          <w:highlight w:val="yellow"/>
        </w:rPr>
        <w:t xml:space="preserve">social justice pale </w:t>
      </w:r>
      <w:r>
        <w:rPr>
          <w:rStyle w:val="Emphasis"/>
        </w:rPr>
        <w:t>in comparison</w:t>
      </w:r>
      <w:r>
        <w:t xml:space="preserve"> to it, </w:t>
      </w:r>
      <w:r w:rsidRPr="00531997">
        <w:rPr>
          <w:rStyle w:val="StyleUnderline"/>
          <w:highlight w:val="yellow"/>
        </w:rPr>
        <w:t xml:space="preserve">and </w:t>
      </w:r>
      <w:r>
        <w:rPr>
          <w:rStyle w:val="StyleUnderline"/>
        </w:rPr>
        <w:t xml:space="preserve">in fact </w:t>
      </w:r>
      <w:r w:rsidRPr="00531997">
        <w:rPr>
          <w:rStyle w:val="Emphasis"/>
          <w:highlight w:val="yellow"/>
        </w:rPr>
        <w:t xml:space="preserve">wither </w:t>
      </w:r>
      <w:r>
        <w:rPr>
          <w:rStyle w:val="Emphasis"/>
        </w:rPr>
        <w:t>under its glare</w:t>
      </w:r>
      <w:r>
        <w:t xml:space="preserve">. With Martin Jay, Rorty insists that </w:t>
      </w:r>
      <w:r w:rsidRPr="00531997">
        <w:rPr>
          <w:rStyle w:val="StyleUnderline"/>
          <w:highlight w:val="yellow"/>
        </w:rPr>
        <w:t xml:space="preserve">we refuse </w:t>
      </w:r>
      <w:r>
        <w:rPr>
          <w:rStyle w:val="StyleUnderline"/>
        </w:rPr>
        <w:t xml:space="preserve">to be haunted by the need to measure whatever </w:t>
      </w:r>
      <w:r w:rsidRPr="00531997">
        <w:rPr>
          <w:rStyle w:val="StyleUnderline"/>
          <w:highlight w:val="yellow"/>
        </w:rPr>
        <w:t xml:space="preserve">modest successes </w:t>
      </w:r>
      <w:r>
        <w:rPr>
          <w:rStyle w:val="StyleUnderline"/>
        </w:rPr>
        <w:t xml:space="preserve">we achieve in this direction </w:t>
      </w:r>
      <w:r w:rsidRPr="00531997">
        <w:rPr>
          <w:rStyle w:val="StyleUnderline"/>
          <w:highlight w:val="yellow"/>
        </w:rPr>
        <w:t>against</w:t>
      </w:r>
      <w:r w:rsidRPr="00531997">
        <w:rPr>
          <w:highlight w:val="yellow"/>
        </w:rPr>
        <w:t xml:space="preserve"> </w:t>
      </w:r>
      <w:r>
        <w:t xml:space="preserve">“the daunting model of </w:t>
      </w:r>
      <w:r>
        <w:rPr>
          <w:rStyle w:val="Emphasis"/>
        </w:rPr>
        <w:t xml:space="preserve">a normatively </w:t>
      </w:r>
      <w:r w:rsidRPr="00531997">
        <w:rPr>
          <w:rStyle w:val="Emphasis"/>
          <w:highlight w:val="yellow"/>
        </w:rPr>
        <w:t>totalized</w:t>
      </w:r>
      <w:r>
        <w:t xml:space="preserve">, fully redeemed, </w:t>
      </w:r>
      <w:r>
        <w:rPr>
          <w:rStyle w:val="StyleUnderline"/>
        </w:rPr>
        <w:t xml:space="preserve">social </w:t>
      </w:r>
      <w:r w:rsidRPr="00531997">
        <w:rPr>
          <w:rStyle w:val="StyleUnderline"/>
          <w:highlight w:val="yellow"/>
        </w:rPr>
        <w:t>order</w:t>
      </w:r>
      <w:r>
        <w:t>.”13 He continues:</w:t>
      </w:r>
    </w:p>
    <w:p w14:paraId="69916E6C" w14:textId="77777777" w:rsidR="00DC3B7E" w:rsidRDefault="00DC3B7E" w:rsidP="00DC3B7E">
      <w:r>
        <w:t xml:space="preserve">“Part of the reason the next century looks so blank and formless to us is that we </w:t>
      </w:r>
      <w:r>
        <w:rPr>
          <w:rStyle w:val="StyleUnderline"/>
        </w:rPr>
        <w:t xml:space="preserve">intellectuals have grown accustomed to thinking in </w:t>
      </w:r>
      <w:r w:rsidRPr="00531997">
        <w:rPr>
          <w:rStyle w:val="Emphasis"/>
          <w:highlight w:val="yellow"/>
        </w:rPr>
        <w:t>world-historical</w:t>
      </w:r>
      <w:r>
        <w:rPr>
          <w:rStyle w:val="Emphasis"/>
        </w:rPr>
        <w:t xml:space="preserve">, eschatological </w:t>
      </w:r>
      <w:r w:rsidRPr="00531997">
        <w:rPr>
          <w:rStyle w:val="Emphasis"/>
          <w:highlight w:val="yellow"/>
        </w:rPr>
        <w:t>terms</w:t>
      </w:r>
      <w:r>
        <w:t xml:space="preserve">. </w:t>
      </w:r>
      <w:r>
        <w:rPr>
          <w:rStyle w:val="StyleUnderline"/>
        </w:rPr>
        <w:t xml:space="preserve">We have </w:t>
      </w:r>
      <w:r w:rsidRPr="00531997">
        <w:rPr>
          <w:rStyle w:val="StyleUnderline"/>
          <w:highlight w:val="yellow"/>
        </w:rPr>
        <w:t>become impatient with</w:t>
      </w:r>
      <w:r w:rsidRPr="00531997">
        <w:rPr>
          <w:highlight w:val="yellow"/>
        </w:rPr>
        <w:t xml:space="preserve"> </w:t>
      </w:r>
      <w:r>
        <w:t xml:space="preserve">anything </w:t>
      </w:r>
      <w:r>
        <w:rPr>
          <w:rStyle w:val="StyleUnderline"/>
        </w:rPr>
        <w:t>smaller</w:t>
      </w:r>
      <w:r>
        <w:t xml:space="preserve">, discontented with </w:t>
      </w:r>
      <w:r w:rsidRPr="00531997">
        <w:rPr>
          <w:rStyle w:val="Emphasis"/>
          <w:highlight w:val="yellow"/>
        </w:rPr>
        <w:t xml:space="preserve">patchwork solutions </w:t>
      </w:r>
      <w:r>
        <w:rPr>
          <w:rStyle w:val="Emphasis"/>
        </w:rPr>
        <w:t>and temporary stopgaps</w:t>
      </w:r>
      <w:r>
        <w:t xml:space="preserve">.”14 In this way, says Rorty, we </w:t>
      </w:r>
      <w:r w:rsidRPr="00531997">
        <w:rPr>
          <w:rStyle w:val="StyleUnderline"/>
          <w:highlight w:val="yellow"/>
        </w:rPr>
        <w:t xml:space="preserve">intellectuals </w:t>
      </w:r>
      <w:r>
        <w:rPr>
          <w:rStyle w:val="StyleUnderline"/>
        </w:rPr>
        <w:t xml:space="preserve">have tended to </w:t>
      </w:r>
      <w:r w:rsidRPr="00531997">
        <w:rPr>
          <w:rStyle w:val="StyleUnderline"/>
          <w:highlight w:val="yellow"/>
        </w:rPr>
        <w:t xml:space="preserve">neglect </w:t>
      </w:r>
      <w:r>
        <w:rPr>
          <w:rStyle w:val="StyleUnderline"/>
        </w:rPr>
        <w:t>and</w:t>
      </w:r>
      <w:r>
        <w:t xml:space="preserve"> have </w:t>
      </w:r>
      <w:r>
        <w:rPr>
          <w:rStyle w:val="StyleUnderline"/>
        </w:rPr>
        <w:t>failed to cherish</w:t>
      </w:r>
      <w:r>
        <w:t xml:space="preserve"> any particular, </w:t>
      </w:r>
      <w:r w:rsidRPr="00531997">
        <w:rPr>
          <w:rStyle w:val="Emphasis"/>
          <w:highlight w:val="yellow"/>
        </w:rPr>
        <w:t xml:space="preserve">local solutions to </w:t>
      </w:r>
      <w:r>
        <w:rPr>
          <w:rStyle w:val="Emphasis"/>
        </w:rPr>
        <w:t xml:space="preserve">social </w:t>
      </w:r>
      <w:r w:rsidRPr="00531997">
        <w:rPr>
          <w:rStyle w:val="Emphasis"/>
          <w:highlight w:val="yellow"/>
        </w:rPr>
        <w:t>crises</w:t>
      </w:r>
      <w:r w:rsidRPr="00531997">
        <w:rPr>
          <w:highlight w:val="yellow"/>
        </w:rPr>
        <w:t xml:space="preserve"> </w:t>
      </w:r>
      <w:r>
        <w:t xml:space="preserve">that cannot also be applied universally. </w:t>
      </w:r>
      <w:r>
        <w:rPr>
          <w:rStyle w:val="StyleUnderline"/>
        </w:rPr>
        <w:t xml:space="preserve">In so doing, </w:t>
      </w:r>
      <w:r>
        <w:rPr>
          <w:rStyle w:val="Emphasis"/>
        </w:rPr>
        <w:t xml:space="preserve">we </w:t>
      </w:r>
      <w:r w:rsidRPr="00531997">
        <w:rPr>
          <w:rStyle w:val="Emphasis"/>
          <w:highlight w:val="yellow"/>
        </w:rPr>
        <w:t>lose the trees for the forest</w:t>
      </w:r>
      <w:r>
        <w:t xml:space="preserve">, so to speak, </w:t>
      </w:r>
      <w:r w:rsidRPr="00531997">
        <w:rPr>
          <w:rStyle w:val="Emphasis"/>
          <w:highlight w:val="yellow"/>
        </w:rPr>
        <w:t>and then</w:t>
      </w:r>
      <w:r>
        <w:t xml:space="preserve">, of course, </w:t>
      </w:r>
      <w:r>
        <w:rPr>
          <w:rStyle w:val="Emphasis"/>
        </w:rPr>
        <w:t xml:space="preserve">we </w:t>
      </w:r>
      <w:r w:rsidRPr="00531997">
        <w:rPr>
          <w:rStyle w:val="Emphasis"/>
          <w:highlight w:val="yellow"/>
        </w:rPr>
        <w:t>lose the forest as well</w:t>
      </w:r>
      <w:r>
        <w:t xml:space="preserve">. </w:t>
      </w:r>
    </w:p>
    <w:p w14:paraId="0B462298" w14:textId="77777777" w:rsidR="00DC3B7E" w:rsidRDefault="00DC3B7E" w:rsidP="00DC3B7E">
      <w:r>
        <w:t xml:space="preserve">Rorty wants us to </w:t>
      </w:r>
      <w:r w:rsidRPr="00531997">
        <w:rPr>
          <w:rStyle w:val="StyleUnderline"/>
          <w:highlight w:val="yellow"/>
        </w:rPr>
        <w:t xml:space="preserve">replace </w:t>
      </w:r>
      <w:r>
        <w:rPr>
          <w:rStyle w:val="StyleUnderline"/>
        </w:rPr>
        <w:t xml:space="preserve">such </w:t>
      </w:r>
      <w:r w:rsidRPr="00531997">
        <w:rPr>
          <w:rStyle w:val="Emphasis"/>
          <w:highlight w:val="yellow"/>
        </w:rPr>
        <w:t>large</w:t>
      </w:r>
      <w:r>
        <w:rPr>
          <w:rStyle w:val="Emphasis"/>
        </w:rPr>
        <w:t xml:space="preserve">, world-historical </w:t>
      </w:r>
      <w:r w:rsidRPr="00531997">
        <w:rPr>
          <w:rStyle w:val="Emphasis"/>
          <w:highlight w:val="yellow"/>
        </w:rPr>
        <w:t>theories</w:t>
      </w:r>
      <w:r>
        <w:t xml:space="preserve">, along with their prophecies and prognostications, </w:t>
      </w:r>
      <w:r w:rsidRPr="00531997">
        <w:rPr>
          <w:rStyle w:val="Emphasis"/>
          <w:highlight w:val="yellow"/>
        </w:rPr>
        <w:t xml:space="preserve">with </w:t>
      </w:r>
      <w:r>
        <w:rPr>
          <w:rStyle w:val="Emphasis"/>
        </w:rPr>
        <w:t xml:space="preserve">smaller, more </w:t>
      </w:r>
      <w:r w:rsidRPr="00531997">
        <w:rPr>
          <w:rStyle w:val="Emphasis"/>
          <w:highlight w:val="yellow"/>
        </w:rPr>
        <w:t>local initiatives</w:t>
      </w:r>
      <w:r w:rsidRPr="00531997">
        <w:rPr>
          <w:highlight w:val="yellow"/>
        </w:rPr>
        <w:t xml:space="preserve"> </w:t>
      </w:r>
      <w:r>
        <w:t xml:space="preserve">and achievements. He wants us to </w:t>
      </w:r>
      <w:r w:rsidRPr="00531997">
        <w:rPr>
          <w:rStyle w:val="StyleUnderline"/>
          <w:highlight w:val="yellow"/>
        </w:rPr>
        <w:t>take</w:t>
      </w:r>
      <w:r w:rsidRPr="00531997">
        <w:rPr>
          <w:highlight w:val="yellow"/>
        </w:rPr>
        <w:t xml:space="preserve"> </w:t>
      </w:r>
      <w:r>
        <w:t xml:space="preserve">up </w:t>
      </w:r>
      <w:r w:rsidRPr="00531997">
        <w:rPr>
          <w:rStyle w:val="Emphasis"/>
          <w:highlight w:val="yellow"/>
        </w:rPr>
        <w:t>responsibility</w:t>
      </w:r>
      <w:r w:rsidRPr="00531997">
        <w:rPr>
          <w:rStyle w:val="StyleUnderline"/>
          <w:highlight w:val="yellow"/>
        </w:rPr>
        <w:t xml:space="preserve"> for </w:t>
      </w:r>
      <w:r>
        <w:rPr>
          <w:rStyle w:val="StyleUnderline"/>
        </w:rPr>
        <w:t xml:space="preserve">pursuing the </w:t>
      </w:r>
      <w:r>
        <w:rPr>
          <w:rStyle w:val="Emphasis"/>
        </w:rPr>
        <w:t xml:space="preserve">million </w:t>
      </w:r>
      <w:r w:rsidRPr="00531997">
        <w:rPr>
          <w:rStyle w:val="Emphasis"/>
          <w:highlight w:val="yellow"/>
        </w:rPr>
        <w:t>tiny steps</w:t>
      </w:r>
      <w:r w:rsidRPr="00531997">
        <w:rPr>
          <w:rStyle w:val="StyleUnderline"/>
          <w:highlight w:val="yellow"/>
        </w:rPr>
        <w:t xml:space="preserve"> </w:t>
      </w:r>
      <w:r>
        <w:rPr>
          <w:rStyle w:val="StyleUnderline"/>
        </w:rPr>
        <w:t>that intervene between the world’s current damaged condition and the dream of a completely redeemed social order. Instead of fixating on the latter</w:t>
      </w:r>
      <w:r>
        <w:t xml:space="preserve">, he wants us to </w:t>
      </w:r>
      <w:r w:rsidRPr="00531997">
        <w:rPr>
          <w:rStyle w:val="StyleUnderline"/>
          <w:highlight w:val="yellow"/>
        </w:rPr>
        <w:t xml:space="preserve">ask </w:t>
      </w:r>
      <w:r>
        <w:rPr>
          <w:rStyle w:val="StyleUnderline"/>
        </w:rPr>
        <w:t xml:space="preserve">questions about </w:t>
      </w:r>
      <w:r w:rsidRPr="00531997">
        <w:rPr>
          <w:rStyle w:val="Emphasis"/>
          <w:highlight w:val="yellow"/>
        </w:rPr>
        <w:t xml:space="preserve">what </w:t>
      </w:r>
      <w:r>
        <w:rPr>
          <w:rStyle w:val="Emphasis"/>
        </w:rPr>
        <w:t xml:space="preserve">exactly </w:t>
      </w:r>
      <w:r w:rsidRPr="00531997">
        <w:rPr>
          <w:rStyle w:val="Emphasis"/>
          <w:highlight w:val="yellow"/>
        </w:rPr>
        <w:t xml:space="preserve">we would do if we </w:t>
      </w:r>
      <w:r>
        <w:rPr>
          <w:rStyle w:val="Emphasis"/>
        </w:rPr>
        <w:t xml:space="preserve">suddenly </w:t>
      </w:r>
      <w:r w:rsidRPr="00531997">
        <w:rPr>
          <w:rStyle w:val="Emphasis"/>
          <w:highlight w:val="yellow"/>
        </w:rPr>
        <w:t xml:space="preserve">achieved </w:t>
      </w:r>
      <w:r>
        <w:rPr>
          <w:rStyle w:val="Emphasis"/>
        </w:rPr>
        <w:t xml:space="preserve">real political </w:t>
      </w:r>
      <w:r w:rsidRPr="00531997">
        <w:rPr>
          <w:rStyle w:val="Emphasis"/>
          <w:highlight w:val="yellow"/>
        </w:rPr>
        <w:t>power</w:t>
      </w:r>
      <w:r>
        <w:t xml:space="preserve">: </w:t>
      </w:r>
      <w:r>
        <w:rPr>
          <w:rStyle w:val="StyleUnderline"/>
        </w:rPr>
        <w:t>what</w:t>
      </w:r>
      <w:r>
        <w:t xml:space="preserve"> sort of utopia </w:t>
      </w:r>
      <w:r>
        <w:rPr>
          <w:rStyle w:val="StyleUnderline"/>
        </w:rPr>
        <w:t>would we</w:t>
      </w:r>
      <w:r>
        <w:t xml:space="preserve"> try to </w:t>
      </w:r>
      <w:r>
        <w:rPr>
          <w:rStyle w:val="StyleUnderline"/>
        </w:rPr>
        <w:t>create</w:t>
      </w:r>
      <w:r>
        <w:t xml:space="preserve">, and </w:t>
      </w:r>
      <w:r w:rsidRPr="00531997">
        <w:rPr>
          <w:rStyle w:val="Emphasis"/>
          <w:highlight w:val="yellow"/>
        </w:rPr>
        <w:t>how would we set about doing so?</w:t>
      </w:r>
      <w:r w:rsidRPr="00531997">
        <w:rPr>
          <w:highlight w:val="yellow"/>
        </w:rPr>
        <w:t xml:space="preserve"> </w:t>
      </w:r>
      <w:r>
        <w:t>In reply to these questions, Rorty hopes we can simply admit that “</w:t>
      </w:r>
      <w:r>
        <w:rPr>
          <w:rStyle w:val="StyleUnderline"/>
        </w:rPr>
        <w:t>at the moment, we have no idea</w:t>
      </w:r>
      <w:r>
        <w:t xml:space="preserve"> what a redeemed social order would look like ... we can sketch no ground plan for the egalitarian cooperative commonwealth whose spires we glimpse in our dreams.” Yet even without such a ground plan—without a world-historical theory that gives us the power to make sure prognostications—</w:t>
      </w:r>
      <w:r>
        <w:rPr>
          <w:rStyle w:val="StyleUnderline"/>
        </w:rPr>
        <w:t>we can</w:t>
      </w:r>
      <w:r>
        <w:t>, Rorty says, “</w:t>
      </w:r>
      <w:r w:rsidRPr="00531997">
        <w:rPr>
          <w:rStyle w:val="StyleUnderline"/>
          <w:highlight w:val="yellow"/>
        </w:rPr>
        <w:t xml:space="preserve">offer </w:t>
      </w:r>
      <w:r>
        <w:rPr>
          <w:rStyle w:val="StyleUnderline"/>
        </w:rPr>
        <w:t>a</w:t>
      </w:r>
      <w:r>
        <w:t xml:space="preserve"> long </w:t>
      </w:r>
      <w:r>
        <w:rPr>
          <w:rStyle w:val="Emphasis"/>
        </w:rPr>
        <w:t xml:space="preserve">list of </w:t>
      </w:r>
      <w:r w:rsidRPr="00531997">
        <w:rPr>
          <w:rStyle w:val="Emphasis"/>
          <w:highlight w:val="yellow"/>
        </w:rPr>
        <w:t>laws</w:t>
      </w:r>
      <w:r>
        <w:t xml:space="preserve">, international agreements, border rectifications, </w:t>
      </w:r>
      <w:r>
        <w:rPr>
          <w:rStyle w:val="StyleUnderline"/>
        </w:rPr>
        <w:t xml:space="preserve">judicial decisions, and the like </w:t>
      </w:r>
      <w:r>
        <w:rPr>
          <w:rStyle w:val="Emphasis"/>
        </w:rPr>
        <w:t xml:space="preserve">that </w:t>
      </w:r>
      <w:r w:rsidRPr="00531997">
        <w:rPr>
          <w:rStyle w:val="Emphasis"/>
          <w:highlight w:val="yellow"/>
        </w:rPr>
        <w:t xml:space="preserve">we would </w:t>
      </w:r>
      <w:r>
        <w:rPr>
          <w:rStyle w:val="Emphasis"/>
        </w:rPr>
        <w:t xml:space="preserve">try to have </w:t>
      </w:r>
      <w:r w:rsidRPr="00531997">
        <w:rPr>
          <w:rStyle w:val="Emphasis"/>
          <w:highlight w:val="yellow"/>
        </w:rPr>
        <w:t>promulgate</w:t>
      </w:r>
      <w:r>
        <w:rPr>
          <w:rStyle w:val="Emphasis"/>
        </w:rPr>
        <w:t>d</w:t>
      </w:r>
      <w:r>
        <w:t xml:space="preserve">.”15 Rorty simply wants us to </w:t>
      </w:r>
      <w:r>
        <w:rPr>
          <w:rStyle w:val="StyleUnderline"/>
        </w:rPr>
        <w:t xml:space="preserve">get to work on </w:t>
      </w:r>
      <w:r>
        <w:rPr>
          <w:rStyle w:val="Emphasis"/>
        </w:rPr>
        <w:t>that list</w:t>
      </w:r>
      <w:r>
        <w:t>.</w:t>
      </w:r>
    </w:p>
    <w:p w14:paraId="1CA9D047" w14:textId="77777777" w:rsidR="00DC3B7E" w:rsidRPr="00B55AD5" w:rsidRDefault="00DC3B7E" w:rsidP="00DC3B7E"/>
    <w:p w14:paraId="39A7E9F8" w14:textId="77777777" w:rsidR="00DC3B7E" w:rsidRPr="004647C3" w:rsidRDefault="00DC3B7E" w:rsidP="00DC3B7E"/>
    <w:p w14:paraId="79C78F14" w14:textId="77777777" w:rsidR="00DC3B7E" w:rsidRDefault="00DC3B7E" w:rsidP="00DC3B7E"/>
    <w:p w14:paraId="77C8F71C" w14:textId="77777777" w:rsidR="00DC3B7E" w:rsidRDefault="00DC3B7E" w:rsidP="00DC3B7E"/>
    <w:p w14:paraId="73BCEF52" w14:textId="77777777" w:rsidR="00DC3B7E" w:rsidRDefault="00DC3B7E" w:rsidP="00DC3B7E">
      <w:pPr>
        <w:pStyle w:val="Heading3"/>
      </w:pPr>
      <w:r>
        <w:t>Climate Card</w:t>
      </w:r>
    </w:p>
    <w:p w14:paraId="32360A43" w14:textId="77777777" w:rsidR="00DC3B7E" w:rsidRDefault="00DC3B7E" w:rsidP="00DC3B7E">
      <w:pPr>
        <w:pStyle w:val="Heading4"/>
      </w:pPr>
      <w:r>
        <w:t xml:space="preserve">Capitalism causes climate change only a </w:t>
      </w:r>
      <w:r w:rsidRPr="000D2044">
        <w:rPr>
          <w:u w:val="single"/>
        </w:rPr>
        <w:t>centralized Party</w:t>
      </w:r>
      <w:r>
        <w:t xml:space="preserve"> can solve – otherwise neo-liberal </w:t>
      </w:r>
      <w:r w:rsidRPr="000D2044">
        <w:rPr>
          <w:u w:val="single"/>
        </w:rPr>
        <w:t>eugenics</w:t>
      </w:r>
    </w:p>
    <w:p w14:paraId="5E346E5A" w14:textId="77777777" w:rsidR="00DC3B7E" w:rsidRPr="002F321B" w:rsidRDefault="00DC3B7E" w:rsidP="00DC3B7E">
      <w:pPr>
        <w:rPr>
          <w:rStyle w:val="Style13ptBold"/>
        </w:rPr>
      </w:pPr>
      <w:r w:rsidRPr="002F321B">
        <w:rPr>
          <w:rStyle w:val="Style13ptBold"/>
        </w:rPr>
        <w:t>Politsturm 24</w:t>
      </w:r>
    </w:p>
    <w:p w14:paraId="1C7A4D83" w14:textId="77777777" w:rsidR="00DC3B7E" w:rsidRDefault="00DC3B7E" w:rsidP="00DC3B7E">
      <w:r>
        <w:t xml:space="preserve">[Politsturm, 12-14-2024, "The Climate Crisis: How Capitalism Destroys the Earth," </w:t>
      </w:r>
      <w:hyperlink r:id="rId23" w:history="1">
        <w:r w:rsidRPr="00C03E20">
          <w:rPr>
            <w:rStyle w:val="Hyperlink"/>
          </w:rPr>
          <w:t>https://us.politsturm.com/climate-crisis</w:t>
        </w:r>
      </w:hyperlink>
      <w:r>
        <w:t>, DOA 10/27/25]</w:t>
      </w:r>
    </w:p>
    <w:p w14:paraId="1AFC53C3" w14:textId="77777777" w:rsidR="00DC3B7E" w:rsidRPr="00174760" w:rsidRDefault="00DC3B7E" w:rsidP="00DC3B7E">
      <w:pPr>
        <w:rPr>
          <w:i/>
          <w:iCs/>
        </w:rPr>
      </w:pPr>
      <w:r>
        <w:rPr>
          <w:i/>
          <w:iCs/>
        </w:rPr>
        <w:t>[Edited for problematic language]</w:t>
      </w:r>
    </w:p>
    <w:p w14:paraId="5D262A04" w14:textId="77777777" w:rsidR="00DC3B7E" w:rsidRDefault="00DC3B7E" w:rsidP="00DC3B7E">
      <w:pPr>
        <w:rPr>
          <w:u w:val="single"/>
        </w:rPr>
      </w:pPr>
      <w:r w:rsidRPr="00127AF2">
        <w:rPr>
          <w:sz w:val="12"/>
        </w:rPr>
        <w:t xml:space="preserve">Nature and humanity are inseparably bound together. To abstract one from the other is to fall into confusion, for humanity itself is a product of nature. Yet under the capitalist system, this bond appears violently severed. A profound rift has been exposed between capitalism and the natural earth on which it depends. </w:t>
      </w:r>
      <w:r w:rsidRPr="00203E4C">
        <w:rPr>
          <w:highlight w:val="yellow"/>
          <w:u w:val="single"/>
        </w:rPr>
        <w:t xml:space="preserve">The environmental crisis is no longer </w:t>
      </w:r>
      <w:r w:rsidRPr="00050956">
        <w:rPr>
          <w:u w:val="single"/>
        </w:rPr>
        <w:t xml:space="preserve">a distant </w:t>
      </w:r>
      <w:r w:rsidRPr="00203E4C">
        <w:rPr>
          <w:highlight w:val="yellow"/>
          <w:u w:val="single"/>
        </w:rPr>
        <w:t xml:space="preserve">theoretical </w:t>
      </w:r>
      <w:r w:rsidRPr="00050956">
        <w:rPr>
          <w:u w:val="single"/>
        </w:rPr>
        <w:t>threat</w:t>
      </w:r>
      <w:r w:rsidRPr="00047CD6">
        <w:rPr>
          <w:u w:val="single"/>
        </w:rPr>
        <w:t>; we are witnessing the beginnings of its horrors today.</w:t>
      </w:r>
      <w:r w:rsidRPr="00A505F0">
        <w:rPr>
          <w:sz w:val="12"/>
        </w:rPr>
        <w:t>¶</w:t>
      </w:r>
      <w:r w:rsidRPr="00047CD6">
        <w:rPr>
          <w:sz w:val="12"/>
          <w:u w:val="single"/>
        </w:rPr>
        <w:t xml:space="preserve"> </w:t>
      </w:r>
      <w:r w:rsidRPr="00047CD6">
        <w:rPr>
          <w:u w:val="single"/>
        </w:rPr>
        <w:t xml:space="preserve">In the 'lungs of the earth', the </w:t>
      </w:r>
      <w:r w:rsidRPr="00203E4C">
        <w:rPr>
          <w:highlight w:val="yellow"/>
          <w:u w:val="single"/>
        </w:rPr>
        <w:t>Amazon</w:t>
      </w:r>
      <w:r w:rsidRPr="00047CD6">
        <w:rPr>
          <w:u w:val="single"/>
        </w:rPr>
        <w:t xml:space="preserve"> rainforest, once a crucial carbon sink, </w:t>
      </w:r>
      <w:r w:rsidRPr="00203E4C">
        <w:rPr>
          <w:highlight w:val="yellow"/>
          <w:u w:val="single"/>
        </w:rPr>
        <w:t>deforestation</w:t>
      </w:r>
      <w:r w:rsidRPr="00047CD6">
        <w:rPr>
          <w:u w:val="single"/>
        </w:rPr>
        <w:t xml:space="preserve"> for resource extraction and agriculture </w:t>
      </w:r>
      <w:r w:rsidRPr="00203E4C">
        <w:rPr>
          <w:highlight w:val="yellow"/>
          <w:u w:val="single"/>
        </w:rPr>
        <w:t>has caused areas to emit more</w:t>
      </w:r>
      <w:r w:rsidRPr="00047CD6">
        <w:rPr>
          <w:u w:val="single"/>
        </w:rPr>
        <w:t xml:space="preserve"> carbon and </w:t>
      </w:r>
      <w:r w:rsidRPr="00203E4C">
        <w:rPr>
          <w:highlight w:val="yellow"/>
          <w:u w:val="single"/>
        </w:rPr>
        <w:t>g</w:t>
      </w:r>
      <w:r w:rsidRPr="00047CD6">
        <w:rPr>
          <w:u w:val="single"/>
        </w:rPr>
        <w:t>reen</w:t>
      </w:r>
      <w:r w:rsidRPr="00203E4C">
        <w:rPr>
          <w:highlight w:val="yellow"/>
          <w:u w:val="single"/>
        </w:rPr>
        <w:t>h</w:t>
      </w:r>
      <w:r w:rsidRPr="00047CD6">
        <w:rPr>
          <w:u w:val="single"/>
        </w:rPr>
        <w:t xml:space="preserve">ouse </w:t>
      </w:r>
      <w:r w:rsidRPr="00203E4C">
        <w:rPr>
          <w:highlight w:val="yellow"/>
          <w:u w:val="single"/>
        </w:rPr>
        <w:t>g</w:t>
      </w:r>
      <w:r w:rsidRPr="00047CD6">
        <w:rPr>
          <w:u w:val="single"/>
        </w:rPr>
        <w:t>ase</w:t>
      </w:r>
      <w:r w:rsidRPr="00203E4C">
        <w:rPr>
          <w:highlight w:val="yellow"/>
          <w:u w:val="single"/>
        </w:rPr>
        <w:t>s</w:t>
      </w:r>
      <w:r w:rsidRPr="00047CD6">
        <w:rPr>
          <w:u w:val="single"/>
        </w:rPr>
        <w:t xml:space="preserve"> </w:t>
      </w:r>
      <w:r w:rsidRPr="00203E4C">
        <w:rPr>
          <w:highlight w:val="yellow"/>
          <w:u w:val="single"/>
        </w:rPr>
        <w:t>than they absorb</w:t>
      </w:r>
      <w:r w:rsidRPr="00047CD6">
        <w:rPr>
          <w:u w:val="single"/>
        </w:rPr>
        <w:t xml:space="preserve"> [1] [2]. </w:t>
      </w:r>
      <w:r w:rsidRPr="00203E4C">
        <w:rPr>
          <w:highlight w:val="yellow"/>
          <w:u w:val="single"/>
        </w:rPr>
        <w:t>The Arctic is losing ice</w:t>
      </w:r>
      <w:r w:rsidRPr="00047CD6">
        <w:rPr>
          <w:u w:val="single"/>
        </w:rPr>
        <w:t xml:space="preserve"> at a devastating rate of 13% per decade. </w:t>
      </w:r>
      <w:r w:rsidRPr="00203E4C">
        <w:rPr>
          <w:highlight w:val="yellow"/>
          <w:u w:val="single"/>
        </w:rPr>
        <w:t>As</w:t>
      </w:r>
      <w:r w:rsidRPr="00047CD6">
        <w:rPr>
          <w:u w:val="single"/>
        </w:rPr>
        <w:t xml:space="preserve"> the </w:t>
      </w:r>
      <w:r w:rsidRPr="00203E4C">
        <w:rPr>
          <w:highlight w:val="yellow"/>
          <w:u w:val="single"/>
        </w:rPr>
        <w:t>permafrost melts, methane is released</w:t>
      </w:r>
      <w:r w:rsidRPr="00047CD6">
        <w:rPr>
          <w:u w:val="single"/>
        </w:rPr>
        <w:t xml:space="preserve"> and </w:t>
      </w:r>
      <w:r w:rsidRPr="00203E4C">
        <w:rPr>
          <w:highlight w:val="yellow"/>
          <w:u w:val="single"/>
        </w:rPr>
        <w:t xml:space="preserve">creates </w:t>
      </w:r>
      <w:r w:rsidRPr="00050956">
        <w:rPr>
          <w:u w:val="single"/>
        </w:rPr>
        <w:t xml:space="preserve">a deadly </w:t>
      </w:r>
      <w:r w:rsidRPr="00203E4C">
        <w:rPr>
          <w:highlight w:val="yellow"/>
          <w:u w:val="single"/>
        </w:rPr>
        <w:t xml:space="preserve">feedback </w:t>
      </w:r>
      <w:r w:rsidRPr="00050956">
        <w:rPr>
          <w:u w:val="single"/>
        </w:rPr>
        <w:t>loop</w:t>
      </w:r>
      <w:r w:rsidRPr="00047CD6">
        <w:rPr>
          <w:u w:val="single"/>
        </w:rPr>
        <w:t xml:space="preserve"> [3]. The world's </w:t>
      </w:r>
      <w:r w:rsidRPr="00203E4C">
        <w:rPr>
          <w:highlight w:val="yellow"/>
          <w:u w:val="single"/>
        </w:rPr>
        <w:t>coral reefs</w:t>
      </w:r>
      <w:r w:rsidRPr="00047CD6">
        <w:rPr>
          <w:u w:val="single"/>
        </w:rPr>
        <w:t xml:space="preserve">, which cover just 0.2% of the seabed but </w:t>
      </w:r>
      <w:r w:rsidRPr="00203E4C">
        <w:rPr>
          <w:highlight w:val="yellow"/>
          <w:u w:val="single"/>
        </w:rPr>
        <w:t xml:space="preserve">support a quarter </w:t>
      </w:r>
      <w:r w:rsidRPr="00050956">
        <w:rPr>
          <w:u w:val="single"/>
        </w:rPr>
        <w:t xml:space="preserve">of all marine </w:t>
      </w:r>
      <w:r w:rsidRPr="00203E4C">
        <w:rPr>
          <w:highlight w:val="yellow"/>
          <w:u w:val="single"/>
        </w:rPr>
        <w:t xml:space="preserve">life, are dying </w:t>
      </w:r>
      <w:r w:rsidRPr="00050956">
        <w:rPr>
          <w:u w:val="single"/>
        </w:rPr>
        <w:t>en masse</w:t>
      </w:r>
      <w:r w:rsidRPr="00047CD6">
        <w:rPr>
          <w:u w:val="single"/>
        </w:rPr>
        <w:t xml:space="preserve">. The Great Barrier Reef has already lost more than 50% of its coral cover [3]. </w:t>
      </w:r>
      <w:r w:rsidRPr="00050956">
        <w:rPr>
          <w:u w:val="single"/>
        </w:rPr>
        <w:t>This is just a scratch on the surface</w:t>
      </w:r>
      <w:r w:rsidRPr="00047CD6">
        <w:rPr>
          <w:u w:val="single"/>
        </w:rPr>
        <w:t xml:space="preserve"> of the huge changes our planet is experiencing.</w:t>
      </w:r>
      <w:r w:rsidRPr="00A505F0">
        <w:rPr>
          <w:sz w:val="12"/>
        </w:rPr>
        <w:t>¶</w:t>
      </w:r>
      <w:r w:rsidRPr="00047CD6">
        <w:rPr>
          <w:sz w:val="12"/>
          <w:u w:val="single"/>
        </w:rPr>
        <w:t xml:space="preserve"> </w:t>
      </w:r>
      <w:r w:rsidRPr="00047CD6">
        <w:rPr>
          <w:u w:val="single"/>
        </w:rPr>
        <w:t>A photo of bleached corals. Source: The Ocean Agency</w:t>
      </w:r>
      <w:r w:rsidRPr="00A505F0">
        <w:rPr>
          <w:sz w:val="12"/>
        </w:rPr>
        <w:t>¶</w:t>
      </w:r>
      <w:r w:rsidRPr="00047CD6">
        <w:rPr>
          <w:sz w:val="12"/>
          <w:u w:val="single"/>
        </w:rPr>
        <w:t xml:space="preserve"> </w:t>
      </w:r>
      <w:r w:rsidRPr="00047CD6">
        <w:rPr>
          <w:u w:val="single"/>
        </w:rPr>
        <w:t xml:space="preserve">As a result of dramatic environmental changes and the rapid exploitation of the land, life on Earth is unable to keep up. </w:t>
      </w:r>
      <w:r w:rsidRPr="00203E4C">
        <w:rPr>
          <w:highlight w:val="yellow"/>
          <w:u w:val="single"/>
        </w:rPr>
        <w:t>There is</w:t>
      </w:r>
      <w:r w:rsidRPr="00047CD6">
        <w:rPr>
          <w:u w:val="single"/>
        </w:rPr>
        <w:t xml:space="preserve"> now a growing </w:t>
      </w:r>
      <w:r w:rsidRPr="00203E4C">
        <w:rPr>
          <w:highlight w:val="yellow"/>
          <w:u w:val="single"/>
        </w:rPr>
        <w:t>consensus</w:t>
      </w:r>
      <w:r w:rsidRPr="00047CD6">
        <w:rPr>
          <w:u w:val="single"/>
        </w:rPr>
        <w:t xml:space="preserve"> in the environmental sciences that </w:t>
      </w:r>
      <w:r w:rsidRPr="00203E4C">
        <w:rPr>
          <w:highlight w:val="yellow"/>
          <w:u w:val="single"/>
        </w:rPr>
        <w:t>we are living through the</w:t>
      </w:r>
      <w:r w:rsidRPr="00047CD6">
        <w:rPr>
          <w:u w:val="single"/>
        </w:rPr>
        <w:t xml:space="preserve"> so-called </w:t>
      </w:r>
      <w:r w:rsidRPr="00203E4C">
        <w:rPr>
          <w:highlight w:val="yellow"/>
          <w:u w:val="single"/>
        </w:rPr>
        <w:t>Six Mass Extinction</w:t>
      </w:r>
      <w:r w:rsidRPr="00047CD6">
        <w:rPr>
          <w:u w:val="single"/>
        </w:rPr>
        <w:t xml:space="preserve"> [4].</w:t>
      </w:r>
      <w:r w:rsidRPr="00A505F0">
        <w:rPr>
          <w:sz w:val="12"/>
        </w:rPr>
        <w:t>¶</w:t>
      </w:r>
      <w:r w:rsidRPr="00047CD6">
        <w:rPr>
          <w:sz w:val="12"/>
          <w:u w:val="single"/>
        </w:rPr>
        <w:t xml:space="preserve"> </w:t>
      </w:r>
      <w:r w:rsidRPr="00047CD6">
        <w:rPr>
          <w:u w:val="single"/>
        </w:rPr>
        <w:t>There is scientific debate about the exact rate and classification of mass extinctions, but there is consensus on the "big five". The previous 5 were due to "natural" causes, the current one being the exception, where it is generally accepted that it is "man-made" in the abstract, apart from the claims of a few reactionary scientists, who claim it too, is “natural” [5].</w:t>
      </w:r>
      <w:r w:rsidRPr="00A505F0">
        <w:rPr>
          <w:sz w:val="12"/>
        </w:rPr>
        <w:t>¶</w:t>
      </w:r>
      <w:r w:rsidRPr="00047CD6">
        <w:rPr>
          <w:sz w:val="12"/>
          <w:u w:val="single"/>
        </w:rPr>
        <w:t xml:space="preserve"> </w:t>
      </w:r>
      <w:r w:rsidRPr="00047CD6">
        <w:rPr>
          <w:u w:val="single"/>
        </w:rPr>
        <w:t xml:space="preserve">The </w:t>
      </w:r>
      <w:r w:rsidRPr="00203E4C">
        <w:rPr>
          <w:highlight w:val="yellow"/>
          <w:u w:val="single"/>
        </w:rPr>
        <w:t>world is</w:t>
      </w:r>
      <w:r w:rsidRPr="00047CD6">
        <w:rPr>
          <w:u w:val="single"/>
        </w:rPr>
        <w:t xml:space="preserve"> now </w:t>
      </w:r>
      <w:r w:rsidRPr="00203E4C">
        <w:rPr>
          <w:highlight w:val="yellow"/>
          <w:u w:val="single"/>
        </w:rPr>
        <w:t>permanently losing species at</w:t>
      </w:r>
      <w:r w:rsidRPr="00047CD6">
        <w:rPr>
          <w:u w:val="single"/>
        </w:rPr>
        <w:t xml:space="preserve"> an estimated rate of </w:t>
      </w:r>
      <w:r w:rsidRPr="00203E4C">
        <w:rPr>
          <w:highlight w:val="yellow"/>
          <w:u w:val="single"/>
        </w:rPr>
        <w:t>100 to 1000 times the natural</w:t>
      </w:r>
      <w:r w:rsidRPr="00047CD6">
        <w:rPr>
          <w:u w:val="single"/>
        </w:rPr>
        <w:t xml:space="preserve"> background </w:t>
      </w:r>
      <w:r w:rsidRPr="00203E4C">
        <w:rPr>
          <w:highlight w:val="yellow"/>
          <w:u w:val="single"/>
        </w:rPr>
        <w:t>rate</w:t>
      </w:r>
      <w:r w:rsidRPr="00047CD6">
        <w:rPr>
          <w:u w:val="single"/>
        </w:rPr>
        <w:t xml:space="preserve"> of extinction, mainly due to deforestation, habitat destruction, overexploitation of natural resources, pollution, invasive species and climate change [4]. </w:t>
      </w:r>
      <w:r w:rsidRPr="00A505F0">
        <w:rPr>
          <w:sz w:val="12"/>
        </w:rPr>
        <w:t>¶</w:t>
      </w:r>
      <w:r w:rsidRPr="00047CD6">
        <w:rPr>
          <w:sz w:val="12"/>
          <w:u w:val="single"/>
        </w:rPr>
        <w:t xml:space="preserve"> </w:t>
      </w:r>
      <w:r w:rsidRPr="00047CD6">
        <w:rPr>
          <w:u w:val="single"/>
        </w:rPr>
        <w:t>This raises a critical question: What is driving this destruction?</w:t>
      </w:r>
      <w:r w:rsidRPr="00A505F0">
        <w:rPr>
          <w:sz w:val="12"/>
        </w:rPr>
        <w:t>¶</w:t>
      </w:r>
      <w:r w:rsidRPr="00127AF2">
        <w:rPr>
          <w:sz w:val="12"/>
        </w:rPr>
        <w:t xml:space="preserve"> The Science Of Climate Change</w:t>
      </w:r>
      <w:r w:rsidRPr="00A505F0">
        <w:rPr>
          <w:sz w:val="12"/>
        </w:rPr>
        <w:t>¶</w:t>
      </w:r>
      <w:r w:rsidRPr="00127AF2">
        <w:rPr>
          <w:sz w:val="12"/>
        </w:rPr>
        <w:t xml:space="preserve"> The fundamental process behind climate change is the greenhouse effect. The Sun is the primary source of energy for the Earth's climate; some of the incoming sunlight is reflected back into space, especially by bright surfaces such as ice and clouds, while the rest is absorbed by the Earth's surface and atmosphere. Some of the absorbed solar energy is then re-emitted as heat; the atmosphere in turn absorbs the heat and distributes it in all directions, some of which escapes into space. "Greenhouse” gases such as carbon dioxide (CO₂), methane (CH₄) and nitrous oxide (N₂O) trap additional heat, making the atmosphere more effective at preventing heat from escaping to space [6].</w:t>
      </w:r>
      <w:r w:rsidRPr="00A505F0">
        <w:rPr>
          <w:sz w:val="12"/>
        </w:rPr>
        <w:t>¶</w:t>
      </w:r>
      <w:r w:rsidRPr="00127AF2">
        <w:rPr>
          <w:sz w:val="12"/>
        </w:rPr>
        <w:t xml:space="preserve"> This natural greenhouse effect keeps the Earth's surface and lower atmosphere warm, without which the complex forms of life and the web of relationships that bind them together could not exist as they do. At the same time, the burning of fossil fuels and deforestation have dramatically increased the concentration of greenhouse gases released into the atmosphere. This man-made phenomenon is known as the enhanced greenhouse effect [6].</w:t>
      </w:r>
      <w:r w:rsidRPr="00A505F0">
        <w:rPr>
          <w:sz w:val="12"/>
        </w:rPr>
        <w:t>¶</w:t>
      </w:r>
      <w:r w:rsidRPr="00127AF2">
        <w:rPr>
          <w:sz w:val="12"/>
        </w:rPr>
        <w:t xml:space="preserve"> </w:t>
      </w:r>
      <w:r w:rsidRPr="00203E4C">
        <w:rPr>
          <w:highlight w:val="yellow"/>
          <w:u w:val="single"/>
        </w:rPr>
        <w:t>Since</w:t>
      </w:r>
      <w:r w:rsidRPr="00047CD6">
        <w:rPr>
          <w:u w:val="single"/>
        </w:rPr>
        <w:t xml:space="preserve"> the </w:t>
      </w:r>
      <w:r w:rsidRPr="00203E4C">
        <w:rPr>
          <w:highlight w:val="yellow"/>
          <w:u w:val="single"/>
        </w:rPr>
        <w:t>Industrial Revolution</w:t>
      </w:r>
      <w:r w:rsidRPr="00047CD6">
        <w:rPr>
          <w:u w:val="single"/>
        </w:rPr>
        <w:t xml:space="preserve">, atmospheric concentrations of </w:t>
      </w:r>
      <w:r w:rsidRPr="00203E4C">
        <w:rPr>
          <w:highlight w:val="yellow"/>
          <w:u w:val="single"/>
        </w:rPr>
        <w:t>CO₂</w:t>
      </w:r>
      <w:r w:rsidRPr="00047CD6">
        <w:rPr>
          <w:u w:val="single"/>
        </w:rPr>
        <w:t xml:space="preserve"> have </w:t>
      </w:r>
      <w:r w:rsidRPr="00203E4C">
        <w:rPr>
          <w:highlight w:val="yellow"/>
          <w:u w:val="single"/>
        </w:rPr>
        <w:t>increased</w:t>
      </w:r>
      <w:r w:rsidRPr="00047CD6">
        <w:rPr>
          <w:u w:val="single"/>
        </w:rPr>
        <w:t xml:space="preserve"> by </w:t>
      </w:r>
      <w:r w:rsidRPr="00203E4C">
        <w:rPr>
          <w:highlight w:val="yellow"/>
          <w:u w:val="single"/>
        </w:rPr>
        <w:t>more than 40%</w:t>
      </w:r>
      <w:r w:rsidRPr="00047CD6">
        <w:rPr>
          <w:u w:val="single"/>
        </w:rPr>
        <w:t xml:space="preserve">, significantly accelerating global warming [6] [7]. As a result, </w:t>
      </w:r>
      <w:r w:rsidRPr="00203E4C">
        <w:rPr>
          <w:highlight w:val="yellow"/>
          <w:u w:val="single"/>
        </w:rPr>
        <w:t>the global average temperature has</w:t>
      </w:r>
      <w:r w:rsidRPr="00047CD6">
        <w:rPr>
          <w:u w:val="single"/>
        </w:rPr>
        <w:t xml:space="preserve"> already </w:t>
      </w:r>
      <w:r w:rsidRPr="00203E4C">
        <w:rPr>
          <w:highlight w:val="yellow"/>
          <w:u w:val="single"/>
        </w:rPr>
        <w:t>risen by more than 1°C</w:t>
      </w:r>
      <w:r w:rsidRPr="00047CD6">
        <w:rPr>
          <w:u w:val="single"/>
        </w:rPr>
        <w:t xml:space="preserve"> compared to pre-industrial levels. </w:t>
      </w:r>
      <w:r w:rsidRPr="00203E4C">
        <w:rPr>
          <w:highlight w:val="yellow"/>
          <w:u w:val="single"/>
        </w:rPr>
        <w:t>This</w:t>
      </w:r>
      <w:r w:rsidRPr="00047CD6">
        <w:rPr>
          <w:u w:val="single"/>
        </w:rPr>
        <w:t xml:space="preserve"> increase has </w:t>
      </w:r>
      <w:r w:rsidRPr="00203E4C">
        <w:rPr>
          <w:highlight w:val="yellow"/>
          <w:u w:val="single"/>
        </w:rPr>
        <w:t>triggered</w:t>
      </w:r>
      <w:r w:rsidRPr="00047CD6">
        <w:rPr>
          <w:u w:val="single"/>
        </w:rPr>
        <w:t xml:space="preserve"> a </w:t>
      </w:r>
      <w:r w:rsidRPr="00203E4C">
        <w:rPr>
          <w:highlight w:val="yellow"/>
          <w:u w:val="single"/>
        </w:rPr>
        <w:t>wide range of</w:t>
      </w:r>
      <w:r w:rsidRPr="00047CD6">
        <w:rPr>
          <w:u w:val="single"/>
        </w:rPr>
        <w:t xml:space="preserve"> environmental </w:t>
      </w:r>
      <w:r w:rsidRPr="00203E4C">
        <w:rPr>
          <w:highlight w:val="yellow"/>
          <w:u w:val="single"/>
        </w:rPr>
        <w:t>impacts</w:t>
      </w:r>
      <w:r w:rsidRPr="00047CD6">
        <w:rPr>
          <w:u w:val="single"/>
        </w:rPr>
        <w:t xml:space="preserve"> as discussed </w:t>
      </w:r>
      <w:r w:rsidRPr="00974789">
        <w:rPr>
          <w:u w:val="single"/>
        </w:rPr>
        <w:t>above</w:t>
      </w:r>
      <w:r w:rsidRPr="00047CD6">
        <w:rPr>
          <w:u w:val="single"/>
        </w:rPr>
        <w:t>, including more frequent and severe weather events.</w:t>
      </w:r>
      <w:r w:rsidRPr="00127AF2">
        <w:rPr>
          <w:sz w:val="12"/>
        </w:rPr>
        <w:t xml:space="preserve"> A notable example is the recent Hurricane Helene, whose rapid intensification has been attributed to warmer ocean waters [8].</w:t>
      </w:r>
      <w:r w:rsidRPr="00A505F0">
        <w:rPr>
          <w:sz w:val="12"/>
        </w:rPr>
        <w:t>¶</w:t>
      </w:r>
      <w:r w:rsidRPr="00127AF2">
        <w:rPr>
          <w:sz w:val="12"/>
        </w:rPr>
        <w:t xml:space="preserve"> The Earth's climate, like everything else, is in a constant state of change. Over millions of years, the planet has undergone many natural changes, such as the various ice ages. These natural cycles cause the climate to alternate between periods of warming and cooling. Examples of such cycles include the Earth's orbit and axial tilt, volcanic activity, solar radiation and the movement of tectonic plates [9]. It should be noted, however, that natural changes usually occur over thousands or millions of years, giving ecosystems time to adapt. Even the most catastrophic previous extinction event lasted an estimated 8,000 to 100,000 years, the blink of an eye in geological terms, but a long time for life itself, spanning many generations [10].</w:t>
      </w:r>
      <w:r w:rsidRPr="00A505F0">
        <w:rPr>
          <w:sz w:val="12"/>
        </w:rPr>
        <w:t>¶</w:t>
      </w:r>
      <w:r w:rsidRPr="00127AF2">
        <w:rPr>
          <w:sz w:val="12"/>
        </w:rPr>
        <w:t xml:space="preserve"> </w:t>
      </w:r>
      <w:r w:rsidRPr="00047CD6">
        <w:rPr>
          <w:u w:val="single"/>
        </w:rPr>
        <w:t xml:space="preserve">This brings the current crisis into focus: </w:t>
      </w:r>
      <w:r w:rsidRPr="00203E4C">
        <w:rPr>
          <w:highlight w:val="yellow"/>
          <w:u w:val="single"/>
        </w:rPr>
        <w:t>the speed of</w:t>
      </w:r>
      <w:r w:rsidRPr="00047CD6">
        <w:rPr>
          <w:u w:val="single"/>
        </w:rPr>
        <w:t xml:space="preserve"> “human-induced” </w:t>
      </w:r>
      <w:r w:rsidRPr="00203E4C">
        <w:rPr>
          <w:highlight w:val="yellow"/>
          <w:u w:val="single"/>
        </w:rPr>
        <w:t>climate change is unprecedented</w:t>
      </w:r>
      <w:r w:rsidRPr="00047CD6">
        <w:rPr>
          <w:u w:val="single"/>
        </w:rPr>
        <w:t>. Unlike natural changes that took place over thousands or millions of years, today's changes have occurred in just a few centuries.</w:t>
      </w:r>
      <w:r w:rsidRPr="00A505F0">
        <w:rPr>
          <w:sz w:val="12"/>
        </w:rPr>
        <w:t>¶</w:t>
      </w:r>
      <w:r w:rsidRPr="00127AF2">
        <w:rPr>
          <w:sz w:val="12"/>
        </w:rPr>
        <w:t xml:space="preserve"> The Cause of the Current Climate Crisis</w:t>
      </w:r>
      <w:r w:rsidRPr="00A505F0">
        <w:rPr>
          <w:sz w:val="12"/>
        </w:rPr>
        <w:t>¶</w:t>
      </w:r>
      <w:r w:rsidRPr="00127AF2">
        <w:rPr>
          <w:sz w:val="12"/>
        </w:rPr>
        <w:t xml:space="preserve"> So what is causing the climate crisis? The most basic educational resources on climate change trace it back to around 1750 during the Industrial Revolution when greenhouse gas emissions began to rise due to the use of fossil fuels to power machinery [9]. </w:t>
      </w:r>
      <w:r w:rsidRPr="00047CD6">
        <w:rPr>
          <w:u w:val="single"/>
        </w:rPr>
        <w:t xml:space="preserve">It has long been recognised that modern </w:t>
      </w:r>
      <w:r w:rsidRPr="00203E4C">
        <w:rPr>
          <w:highlight w:val="yellow"/>
          <w:u w:val="single"/>
        </w:rPr>
        <w:t>climate change is</w:t>
      </w:r>
      <w:r w:rsidRPr="00047CD6">
        <w:rPr>
          <w:u w:val="single"/>
        </w:rPr>
        <w:t xml:space="preserve"> closely </w:t>
      </w:r>
      <w:r w:rsidRPr="00203E4C">
        <w:rPr>
          <w:highlight w:val="yellow"/>
          <w:u w:val="single"/>
        </w:rPr>
        <w:t xml:space="preserve">linked to </w:t>
      </w:r>
      <w:r w:rsidRPr="00171B66">
        <w:rPr>
          <w:u w:val="single"/>
        </w:rPr>
        <w:t xml:space="preserve">everyday </w:t>
      </w:r>
      <w:r w:rsidRPr="00203E4C">
        <w:rPr>
          <w:highlight w:val="yellow"/>
          <w:u w:val="single"/>
        </w:rPr>
        <w:t>capitalist</w:t>
      </w:r>
      <w:r w:rsidRPr="00047CD6">
        <w:rPr>
          <w:u w:val="single"/>
        </w:rPr>
        <w:t xml:space="preserve"> industrial </w:t>
      </w:r>
      <w:r w:rsidRPr="00203E4C">
        <w:rPr>
          <w:highlight w:val="yellow"/>
          <w:u w:val="single"/>
        </w:rPr>
        <w:t>practices</w:t>
      </w:r>
      <w:r w:rsidRPr="00047CD6">
        <w:rPr>
          <w:u w:val="single"/>
        </w:rPr>
        <w:t>.</w:t>
      </w:r>
      <w:r w:rsidRPr="00127AF2">
        <w:rPr>
          <w:sz w:val="12"/>
        </w:rPr>
        <w:t xml:space="preserve"> Let's assess some of these practices.</w:t>
      </w:r>
      <w:r w:rsidRPr="00A505F0">
        <w:rPr>
          <w:sz w:val="12"/>
        </w:rPr>
        <w:t>¶</w:t>
      </w:r>
      <w:r w:rsidRPr="00127AF2">
        <w:rPr>
          <w:sz w:val="12"/>
        </w:rPr>
        <w:t xml:space="preserve"> </w:t>
      </w:r>
      <w:r w:rsidRPr="00203E4C">
        <w:rPr>
          <w:highlight w:val="yellow"/>
          <w:u w:val="single"/>
        </w:rPr>
        <w:t>The</w:t>
      </w:r>
      <w:r w:rsidRPr="00047CD6">
        <w:rPr>
          <w:u w:val="single"/>
        </w:rPr>
        <w:t xml:space="preserve"> relentless </w:t>
      </w:r>
      <w:r w:rsidRPr="00203E4C">
        <w:rPr>
          <w:highlight w:val="yellow"/>
          <w:u w:val="single"/>
        </w:rPr>
        <w:t>burning of fossil fuels to generate energy for production</w:t>
      </w:r>
      <w:r w:rsidRPr="00047CD6">
        <w:rPr>
          <w:u w:val="single"/>
        </w:rPr>
        <w:t xml:space="preserve"> and manufacturing </w:t>
      </w:r>
      <w:r w:rsidRPr="00203E4C">
        <w:rPr>
          <w:highlight w:val="yellow"/>
          <w:u w:val="single"/>
        </w:rPr>
        <w:t>is the backbone of</w:t>
      </w:r>
      <w:r w:rsidRPr="00047CD6">
        <w:rPr>
          <w:u w:val="single"/>
        </w:rPr>
        <w:t xml:space="preserve"> modern </w:t>
      </w:r>
      <w:r w:rsidRPr="00203E4C">
        <w:rPr>
          <w:highlight w:val="yellow"/>
          <w:u w:val="single"/>
        </w:rPr>
        <w:t>capital</w:t>
      </w:r>
      <w:r w:rsidRPr="00047CD6">
        <w:rPr>
          <w:u w:val="single"/>
        </w:rPr>
        <w:t>ist industry and commerce.</w:t>
      </w:r>
      <w:r w:rsidRPr="00127AF2">
        <w:rPr>
          <w:sz w:val="12"/>
        </w:rPr>
        <w:t xml:space="preserve"> As outlined in the previous section, </w:t>
      </w:r>
      <w:r w:rsidRPr="00203E4C">
        <w:rPr>
          <w:highlight w:val="yellow"/>
          <w:u w:val="single"/>
        </w:rPr>
        <w:t>the</w:t>
      </w:r>
      <w:r w:rsidRPr="00047CD6">
        <w:rPr>
          <w:u w:val="single"/>
        </w:rPr>
        <w:t xml:space="preserve"> extraction and </w:t>
      </w:r>
      <w:r w:rsidRPr="00203E4C">
        <w:rPr>
          <w:highlight w:val="yellow"/>
          <w:u w:val="single"/>
        </w:rPr>
        <w:t>use of non-renewable</w:t>
      </w:r>
      <w:r w:rsidRPr="00047CD6">
        <w:rPr>
          <w:u w:val="single"/>
        </w:rPr>
        <w:t xml:space="preserve"> </w:t>
      </w:r>
    </w:p>
    <w:p w14:paraId="1C26D4EA" w14:textId="77777777" w:rsidR="00DC3B7E" w:rsidRDefault="00DC3B7E" w:rsidP="00DC3B7E">
      <w:pPr>
        <w:rPr>
          <w:u w:val="single"/>
        </w:rPr>
      </w:pPr>
    </w:p>
    <w:p w14:paraId="18C2D958" w14:textId="77777777" w:rsidR="00DC3B7E" w:rsidRDefault="00DC3B7E" w:rsidP="00DC3B7E">
      <w:pPr>
        <w:rPr>
          <w:u w:val="single"/>
        </w:rPr>
      </w:pPr>
    </w:p>
    <w:p w14:paraId="0618D1A0" w14:textId="77777777" w:rsidR="00DC3B7E" w:rsidRDefault="00DC3B7E" w:rsidP="00DC3B7E">
      <w:pPr>
        <w:rPr>
          <w:u w:val="single"/>
        </w:rPr>
      </w:pPr>
    </w:p>
    <w:p w14:paraId="012E93A3" w14:textId="77777777" w:rsidR="00DC3B7E" w:rsidRDefault="00DC3B7E" w:rsidP="00DC3B7E">
      <w:pPr>
        <w:rPr>
          <w:u w:val="single"/>
        </w:rPr>
      </w:pPr>
    </w:p>
    <w:p w14:paraId="72E283A4" w14:textId="77777777" w:rsidR="00DC3B7E" w:rsidRPr="007D47F1" w:rsidRDefault="00DC3B7E" w:rsidP="00DC3B7E">
      <w:pPr>
        <w:rPr>
          <w:color w:val="EE0000"/>
          <w:sz w:val="12"/>
        </w:rPr>
      </w:pPr>
      <w:r w:rsidRPr="007D47F1">
        <w:rPr>
          <w:color w:val="EE0000"/>
          <w:u w:val="single"/>
        </w:rPr>
        <w:t xml:space="preserve">energy sources - coal, oil and gas - </w:t>
      </w:r>
      <w:r w:rsidRPr="007D47F1">
        <w:rPr>
          <w:color w:val="EE0000"/>
          <w:highlight w:val="yellow"/>
          <w:u w:val="single"/>
        </w:rPr>
        <w:t xml:space="preserve">releases </w:t>
      </w:r>
      <w:r w:rsidRPr="007D47F1">
        <w:rPr>
          <w:color w:val="EE0000"/>
          <w:u w:val="single"/>
        </w:rPr>
        <w:t xml:space="preserve">vast quantities of </w:t>
      </w:r>
      <w:r w:rsidRPr="007D47F1">
        <w:rPr>
          <w:color w:val="EE0000"/>
          <w:highlight w:val="yellow"/>
          <w:u w:val="single"/>
        </w:rPr>
        <w:t xml:space="preserve">carbon </w:t>
      </w:r>
      <w:r w:rsidRPr="007D47F1">
        <w:rPr>
          <w:color w:val="EE0000"/>
          <w:u w:val="single"/>
        </w:rPr>
        <w:t xml:space="preserve">dioxide </w:t>
      </w:r>
      <w:r w:rsidRPr="007D47F1">
        <w:rPr>
          <w:color w:val="EE0000"/>
          <w:highlight w:val="yellow"/>
          <w:u w:val="single"/>
        </w:rPr>
        <w:t>and methane into the atmosphere</w:t>
      </w:r>
      <w:r w:rsidRPr="007D47F1">
        <w:rPr>
          <w:color w:val="EE0000"/>
          <w:sz w:val="12"/>
        </w:rPr>
        <w:t xml:space="preserve">, the two main greenhouse gases. Around 90% of global CO₂ emissions come from the use of fossil fuels and industrial processes such as cement production. The remaining 10% comes from land-use change, mainly carbon released from trees and vegetation through deforestation [11].¶ </w:t>
      </w:r>
      <w:r w:rsidRPr="007D47F1">
        <w:rPr>
          <w:color w:val="EE0000"/>
          <w:u w:val="single"/>
        </w:rPr>
        <w:t xml:space="preserve">The effects of monopoly are evident here too. Just </w:t>
      </w:r>
      <w:r w:rsidRPr="007D47F1">
        <w:rPr>
          <w:color w:val="EE0000"/>
          <w:highlight w:val="yellow"/>
          <w:u w:val="single"/>
        </w:rPr>
        <w:t>20</w:t>
      </w:r>
      <w:r w:rsidRPr="007D47F1">
        <w:rPr>
          <w:color w:val="EE0000"/>
          <w:u w:val="single"/>
        </w:rPr>
        <w:t xml:space="preserve"> fossil fuel </w:t>
      </w:r>
      <w:r w:rsidRPr="007D47F1">
        <w:rPr>
          <w:color w:val="EE0000"/>
          <w:highlight w:val="yellow"/>
          <w:u w:val="single"/>
        </w:rPr>
        <w:t>companies are responsible for</w:t>
      </w:r>
      <w:r w:rsidRPr="007D47F1">
        <w:rPr>
          <w:color w:val="EE0000"/>
          <w:u w:val="single"/>
        </w:rPr>
        <w:t xml:space="preserve"> about </w:t>
      </w:r>
      <w:r w:rsidRPr="007D47F1">
        <w:rPr>
          <w:color w:val="EE0000"/>
          <w:highlight w:val="yellow"/>
          <w:u w:val="single"/>
        </w:rPr>
        <w:t>35% of all</w:t>
      </w:r>
      <w:r w:rsidRPr="007D47F1">
        <w:rPr>
          <w:color w:val="EE0000"/>
          <w:u w:val="single"/>
        </w:rPr>
        <w:t xml:space="preserve"> energy-related CO₂ and methane </w:t>
      </w:r>
      <w:r w:rsidRPr="007D47F1">
        <w:rPr>
          <w:color w:val="EE0000"/>
          <w:highlight w:val="yellow"/>
          <w:u w:val="single"/>
        </w:rPr>
        <w:t>emissions</w:t>
      </w:r>
      <w:r w:rsidRPr="007D47F1">
        <w:rPr>
          <w:color w:val="EE0000"/>
          <w:u w:val="single"/>
        </w:rPr>
        <w:t xml:space="preserve"> worldwide</w:t>
      </w:r>
      <w:r w:rsidRPr="007D47F1">
        <w:rPr>
          <w:color w:val="EE0000"/>
          <w:sz w:val="12"/>
        </w:rPr>
        <w:t xml:space="preserve">, totalling 480 billion tonnes of CO₂ since 1965. These companies are both state-owned and publicly traded, such as Saudi Aramco, ExxonMobil, Chevron and BP [12].¶ Transportation is another major contributor to greenhouse gas emissions, accounting for approximately 24% of CO₂ emissions [13]. </w:t>
      </w:r>
      <w:r w:rsidRPr="007D47F1">
        <w:rPr>
          <w:color w:val="EE0000"/>
          <w:u w:val="single"/>
        </w:rPr>
        <w:t xml:space="preserve">International </w:t>
      </w:r>
      <w:r w:rsidRPr="007D47F1">
        <w:rPr>
          <w:color w:val="EE0000"/>
          <w:highlight w:val="yellow"/>
          <w:u w:val="single"/>
        </w:rPr>
        <w:t>shipping alone</w:t>
      </w:r>
      <w:r w:rsidRPr="007D47F1">
        <w:rPr>
          <w:color w:val="EE0000"/>
          <w:u w:val="single"/>
        </w:rPr>
        <w:t xml:space="preserve">, which is the backbone of global commerce, </w:t>
      </w:r>
      <w:r w:rsidRPr="007D47F1">
        <w:rPr>
          <w:color w:val="EE0000"/>
          <w:highlight w:val="yellow"/>
          <w:u w:val="single"/>
        </w:rPr>
        <w:t>accounted for</w:t>
      </w:r>
      <w:r w:rsidRPr="007D47F1">
        <w:rPr>
          <w:color w:val="EE0000"/>
          <w:u w:val="single"/>
        </w:rPr>
        <w:t xml:space="preserve"> about </w:t>
      </w:r>
      <w:r w:rsidRPr="007D47F1">
        <w:rPr>
          <w:color w:val="EE0000"/>
          <w:highlight w:val="yellow"/>
          <w:u w:val="single"/>
        </w:rPr>
        <w:t>2.2% of</w:t>
      </w:r>
      <w:r w:rsidRPr="007D47F1">
        <w:rPr>
          <w:color w:val="EE0000"/>
          <w:u w:val="single"/>
        </w:rPr>
        <w:t xml:space="preserve"> global CO₂ </w:t>
      </w:r>
      <w:r w:rsidRPr="007D47F1">
        <w:rPr>
          <w:color w:val="EE0000"/>
          <w:highlight w:val="yellow"/>
          <w:u w:val="single"/>
        </w:rPr>
        <w:t>emissions</w:t>
      </w:r>
      <w:r w:rsidRPr="007D47F1">
        <w:rPr>
          <w:color w:val="EE0000"/>
          <w:u w:val="single"/>
        </w:rPr>
        <w:t xml:space="preserve"> in 2018 and is </w:t>
      </w:r>
      <w:r w:rsidRPr="007D47F1">
        <w:rPr>
          <w:color w:val="EE0000"/>
          <w:highlight w:val="yellow"/>
          <w:u w:val="single"/>
        </w:rPr>
        <w:t>projected to grow</w:t>
      </w:r>
      <w:r w:rsidRPr="007D47F1">
        <w:rPr>
          <w:color w:val="EE0000"/>
          <w:u w:val="single"/>
        </w:rPr>
        <w:t xml:space="preserve"> between 50 and </w:t>
      </w:r>
      <w:r w:rsidRPr="007D47F1">
        <w:rPr>
          <w:color w:val="EE0000"/>
          <w:highlight w:val="yellow"/>
          <w:u w:val="single"/>
        </w:rPr>
        <w:t>250%</w:t>
      </w:r>
      <w:r w:rsidRPr="007D47F1">
        <w:rPr>
          <w:color w:val="EE0000"/>
          <w:u w:val="single"/>
        </w:rPr>
        <w:t xml:space="preserve"> if no action is taken </w:t>
      </w:r>
      <w:r w:rsidRPr="007D47F1">
        <w:rPr>
          <w:color w:val="EE0000"/>
          <w:sz w:val="12"/>
        </w:rPr>
        <w:t xml:space="preserve">[14]. The aviation industry is unique since, although only making up 2.5% of global CO₂ emissions, it has outsized impacts due to its high altitude, which exacerbates global warming more than ground-level emissions [15].¶ In Brazil, land-use change is the main driver of emissions from deforestation in the Amazon rainforest, even though the country has a very clean electricity grid, mostly from hydropower [11]. </w:t>
      </w:r>
      <w:r w:rsidRPr="007D47F1">
        <w:rPr>
          <w:color w:val="EE0000"/>
          <w:highlight w:val="yellow"/>
          <w:u w:val="single"/>
        </w:rPr>
        <w:t>Under capitalism, nature is</w:t>
      </w:r>
      <w:r w:rsidRPr="007D47F1">
        <w:rPr>
          <w:color w:val="EE0000"/>
          <w:u w:val="single"/>
        </w:rPr>
        <w:t xml:space="preserve"> commodified and </w:t>
      </w:r>
      <w:r w:rsidRPr="007D47F1">
        <w:rPr>
          <w:color w:val="EE0000"/>
          <w:highlight w:val="yellow"/>
          <w:u w:val="single"/>
        </w:rPr>
        <w:t>exploited for maximum profit</w:t>
      </w:r>
      <w:r w:rsidRPr="007D47F1">
        <w:rPr>
          <w:color w:val="EE0000"/>
          <w:u w:val="single"/>
        </w:rPr>
        <w:t xml:space="preserve">. This leads to unsustainable and decentralised practices as different capitalist interests tear up the earth. </w:t>
      </w:r>
      <w:r w:rsidRPr="007D47F1">
        <w:rPr>
          <w:color w:val="EE0000"/>
          <w:highlight w:val="yellow"/>
          <w:u w:val="single"/>
        </w:rPr>
        <w:t>Logging, cattle ranching, and monoculture agriculture</w:t>
      </w:r>
      <w:r w:rsidRPr="007D47F1">
        <w:rPr>
          <w:color w:val="EE0000"/>
          <w:u w:val="single"/>
        </w:rPr>
        <w:t xml:space="preserve"> - particularly for products like palm oil and soy - </w:t>
      </w:r>
      <w:r w:rsidRPr="007D47F1">
        <w:rPr>
          <w:color w:val="EE0000"/>
          <w:highlight w:val="yellow"/>
          <w:u w:val="single"/>
        </w:rPr>
        <w:t>drive</w:t>
      </w:r>
      <w:r w:rsidRPr="007D47F1">
        <w:rPr>
          <w:color w:val="EE0000"/>
          <w:u w:val="single"/>
        </w:rPr>
        <w:t xml:space="preserve"> widespread forest </w:t>
      </w:r>
      <w:r w:rsidRPr="007D47F1">
        <w:rPr>
          <w:color w:val="EE0000"/>
          <w:highlight w:val="yellow"/>
          <w:u w:val="single"/>
        </w:rPr>
        <w:t>loss</w:t>
      </w:r>
      <w:r w:rsidRPr="007D47F1">
        <w:rPr>
          <w:color w:val="EE0000"/>
          <w:u w:val="single"/>
        </w:rPr>
        <w:t>.</w:t>
      </w:r>
      <w:r w:rsidRPr="007D47F1">
        <w:rPr>
          <w:color w:val="EE0000"/>
          <w:sz w:val="12"/>
        </w:rPr>
        <w:t xml:space="preserve"> Between 2001 and 2020, the world lost over 488 million hectares of tree cover, an area larger than India [16].¶ Amazon rainforest deforestation “clear-cut”. Source: WGOQatar¶ The consequences of deforestation extend beyond carbon emissions. Forests are home to more than 80% of terrestrial species [17], and their destruction leads to a cascading loss of biodiversity. </w:t>
      </w:r>
      <w:r w:rsidRPr="007D47F1">
        <w:rPr>
          <w:color w:val="EE0000"/>
          <w:u w:val="single"/>
        </w:rPr>
        <w:t xml:space="preserve">The </w:t>
      </w:r>
      <w:r w:rsidRPr="007D47F1">
        <w:rPr>
          <w:color w:val="EE0000"/>
          <w:highlight w:val="yellow"/>
          <w:u w:val="single"/>
        </w:rPr>
        <w:t>loss of biod</w:t>
      </w:r>
      <w:r w:rsidRPr="007D47F1">
        <w:rPr>
          <w:color w:val="EE0000"/>
          <w:u w:val="single"/>
        </w:rPr>
        <w:t xml:space="preserve">iversity </w:t>
      </w:r>
      <w:r w:rsidRPr="007D47F1">
        <w:rPr>
          <w:color w:val="EE0000"/>
          <w:highlight w:val="yellow"/>
          <w:u w:val="single"/>
        </w:rPr>
        <w:t>undermines critical</w:t>
      </w:r>
      <w:r w:rsidRPr="007D47F1">
        <w:rPr>
          <w:color w:val="EE0000"/>
          <w:u w:val="single"/>
        </w:rPr>
        <w:t xml:space="preserve"> ecological </w:t>
      </w:r>
      <w:r w:rsidRPr="007D47F1">
        <w:rPr>
          <w:color w:val="EE0000"/>
          <w:highlight w:val="yellow"/>
          <w:u w:val="single"/>
        </w:rPr>
        <w:t>functions</w:t>
      </w:r>
      <w:r w:rsidRPr="007D47F1">
        <w:rPr>
          <w:color w:val="EE0000"/>
          <w:u w:val="single"/>
        </w:rPr>
        <w:t xml:space="preserve"> and relationships, such as pollination, seed dispersal, and population control, which are </w:t>
      </w:r>
      <w:r w:rsidRPr="007D47F1">
        <w:rPr>
          <w:color w:val="EE0000"/>
          <w:highlight w:val="yellow"/>
          <w:u w:val="single"/>
        </w:rPr>
        <w:t>essential for</w:t>
      </w:r>
      <w:r w:rsidRPr="007D47F1">
        <w:rPr>
          <w:color w:val="EE0000"/>
          <w:u w:val="single"/>
        </w:rPr>
        <w:t xml:space="preserve"> the stability of </w:t>
      </w:r>
      <w:r w:rsidRPr="007D47F1">
        <w:rPr>
          <w:color w:val="EE0000"/>
          <w:highlight w:val="yellow"/>
          <w:u w:val="single"/>
        </w:rPr>
        <w:t>natural systems</w:t>
      </w:r>
      <w:r w:rsidRPr="007D47F1">
        <w:rPr>
          <w:color w:val="EE0000"/>
          <w:u w:val="single"/>
        </w:rPr>
        <w:t xml:space="preserve"> and also agricultural productivity. The loss of forest cover </w:t>
      </w:r>
      <w:r w:rsidRPr="007D47F1">
        <w:rPr>
          <w:color w:val="EE0000"/>
          <w:highlight w:val="yellow"/>
          <w:u w:val="single"/>
        </w:rPr>
        <w:t>exposes soil to erosion</w:t>
      </w:r>
      <w:r w:rsidRPr="007D47F1">
        <w:rPr>
          <w:color w:val="EE0000"/>
          <w:u w:val="single"/>
        </w:rPr>
        <w:t xml:space="preserve"> and nutrient depletion, rendering land increasingly infertile.</w:t>
      </w:r>
      <w:r w:rsidRPr="007D47F1">
        <w:rPr>
          <w:color w:val="EE0000"/>
          <w:sz w:val="12"/>
        </w:rPr>
        <w:t>¶</w:t>
      </w:r>
      <w:r w:rsidRPr="007D47F1">
        <w:rPr>
          <w:color w:val="EE0000"/>
          <w:sz w:val="12"/>
          <w:u w:val="single"/>
        </w:rPr>
        <w:t xml:space="preserve"> </w:t>
      </w:r>
      <w:r w:rsidRPr="007D47F1">
        <w:rPr>
          <w:color w:val="EE0000"/>
          <w:u w:val="single"/>
        </w:rPr>
        <w:t>Marx long ago showed how capitalist production affects soil quality [18]:</w:t>
      </w:r>
      <w:r w:rsidRPr="007D47F1">
        <w:rPr>
          <w:color w:val="EE0000"/>
          <w:sz w:val="12"/>
        </w:rPr>
        <w:t>¶</w:t>
      </w:r>
      <w:r w:rsidRPr="007D47F1">
        <w:rPr>
          <w:color w:val="EE0000"/>
          <w:sz w:val="12"/>
          <w:u w:val="single"/>
        </w:rPr>
        <w:t xml:space="preserve"> </w:t>
      </w:r>
      <w:r w:rsidRPr="007D47F1">
        <w:rPr>
          <w:color w:val="EE0000"/>
          <w:u w:val="single"/>
        </w:rPr>
        <w:t>“Capitalist production, by collecting the population in great centres, and causing an ever-increasing preponderance of town population</w:t>
      </w:r>
      <w:r w:rsidRPr="007D47F1">
        <w:rPr>
          <w:color w:val="EE0000"/>
          <w:sz w:val="12"/>
        </w:rPr>
        <w:t xml:space="preserve">, on the one hand concentrates the historical motive power of society; </w:t>
      </w:r>
      <w:r w:rsidRPr="007D47F1">
        <w:rPr>
          <w:color w:val="EE0000"/>
          <w:u w:val="single"/>
        </w:rPr>
        <w:t>on the other hand, it disturbs the circulation of matter between man and the soil</w:t>
      </w:r>
      <w:r w:rsidRPr="007D47F1">
        <w:rPr>
          <w:color w:val="EE0000"/>
          <w:sz w:val="12"/>
        </w:rPr>
        <w:t xml:space="preserve">, i.e., </w:t>
      </w:r>
      <w:r w:rsidRPr="007D47F1">
        <w:rPr>
          <w:color w:val="EE0000"/>
          <w:u w:val="single"/>
        </w:rPr>
        <w:t>prevents the return to the soil of its elements consumed by man in the form of food and clothing; it therefore violates the conditions necessary to lasting fertility of the soil</w:t>
      </w:r>
      <w:r w:rsidRPr="007D47F1">
        <w:rPr>
          <w:color w:val="EE0000"/>
          <w:sz w:val="12"/>
        </w:rPr>
        <w:t xml:space="preserve">.”¶ Another material that 'cannot return to the soil' is plastic, the use of which has become widespread under capitalism because of its low cost and wide range of uses. Plastics also have disastrous environmental consequences. In 2021, 139 million tonnes of single-use plastics were produced, 6 million tonnes more than in 2019 [19]. Perhaps more telling is the fact that 79% of all plastic ever produced is still in landfills or in the natural environment, excluding the small amount that has been incinerated or recycled. When plastic sits in landfills, it breaks down into tiny toxic particles that also contaminate soil and waterways, where they are ingested by humans and other animals [20]. Plastic also ends up in the ocean, with an estimated 171 trillion pieces of plastic now floating in the world's oceans [21].¶ Capitalism has also given way to large-scale industrial dumping. </w:t>
      </w:r>
      <w:r w:rsidRPr="007D47F1">
        <w:rPr>
          <w:color w:val="EE0000"/>
          <w:u w:val="single"/>
        </w:rPr>
        <w:t xml:space="preserve">The </w:t>
      </w:r>
      <w:r w:rsidRPr="007D47F1">
        <w:rPr>
          <w:color w:val="EE0000"/>
          <w:highlight w:val="yellow"/>
          <w:u w:val="single"/>
        </w:rPr>
        <w:t>methods</w:t>
      </w:r>
      <w:r w:rsidRPr="007D47F1">
        <w:rPr>
          <w:color w:val="EE0000"/>
          <w:u w:val="single"/>
        </w:rPr>
        <w:t xml:space="preserve"> used </w:t>
      </w:r>
      <w:r w:rsidRPr="007D47F1">
        <w:rPr>
          <w:color w:val="EE0000"/>
          <w:highlight w:val="yellow"/>
          <w:u w:val="single"/>
        </w:rPr>
        <w:t>prioritise cost savings over environmental safety. Toxic waste</w:t>
      </w:r>
      <w:r w:rsidRPr="007D47F1">
        <w:rPr>
          <w:color w:val="EE0000"/>
          <w:u w:val="single"/>
        </w:rPr>
        <w:t xml:space="preserve"> and sewage are often </w:t>
      </w:r>
      <w:r w:rsidRPr="007D47F1">
        <w:rPr>
          <w:color w:val="EE0000"/>
          <w:highlight w:val="yellow"/>
          <w:u w:val="single"/>
        </w:rPr>
        <w:t>dumped into</w:t>
      </w:r>
      <w:r w:rsidRPr="007D47F1">
        <w:rPr>
          <w:color w:val="EE0000"/>
          <w:u w:val="single"/>
        </w:rPr>
        <w:t xml:space="preserve"> rivers, oceans and other </w:t>
      </w:r>
      <w:r w:rsidRPr="007D47F1">
        <w:rPr>
          <w:color w:val="EE0000"/>
          <w:highlight w:val="yellow"/>
          <w:u w:val="single"/>
        </w:rPr>
        <w:t>ecosystems</w:t>
      </w:r>
      <w:r w:rsidRPr="007D47F1">
        <w:rPr>
          <w:color w:val="EE0000"/>
          <w:u w:val="single"/>
        </w:rPr>
        <w:t xml:space="preserve">, often </w:t>
      </w:r>
      <w:r w:rsidRPr="007D47F1">
        <w:rPr>
          <w:color w:val="EE0000"/>
          <w:highlight w:val="yellow"/>
          <w:u w:val="single"/>
        </w:rPr>
        <w:t>with the complicity of capitalist states</w:t>
      </w:r>
      <w:r w:rsidRPr="007D47F1">
        <w:rPr>
          <w:color w:val="EE0000"/>
          <w:u w:val="single"/>
        </w:rPr>
        <w:t xml:space="preserve">. In 2017, for example, US President Donald Trump signed an executive order weakening the Clean Water Act, allowing corporations to dump pollutants into waterways with minimal oversight [23]. </w:t>
      </w:r>
      <w:r w:rsidRPr="007D47F1">
        <w:rPr>
          <w:color w:val="EE0000"/>
          <w:sz w:val="12"/>
        </w:rPr>
        <w:t>¶</w:t>
      </w:r>
      <w:r w:rsidRPr="007D47F1">
        <w:rPr>
          <w:color w:val="EE0000"/>
          <w:sz w:val="12"/>
          <w:u w:val="single"/>
        </w:rPr>
        <w:t xml:space="preserve"> </w:t>
      </w:r>
      <w:r w:rsidRPr="007D47F1">
        <w:rPr>
          <w:color w:val="EE0000"/>
          <w:u w:val="single"/>
        </w:rPr>
        <w:t>For all these issues - greenhouse gas emissions, deforestation, ecosystem collapse</w:t>
      </w:r>
      <w:r w:rsidRPr="007D47F1">
        <w:rPr>
          <w:color w:val="EE0000"/>
          <w:sz w:val="12"/>
        </w:rPr>
        <w:t xml:space="preserve">, plastic use and industrial waste - there are plenty of solutions that already exist (and do not rely on far-fetched future technology). For fossil fuels, there are renewable and clean energy sources such as nuclear, solar, wind, geothermal and hydro. For transport, there is the development of public transport, high-speed rail and electric or hydrogen technology. For deforestation, there are many ways to reforest and expand forests, large-scale tree planting and strict regulations. This will both help as a carbon sink and restore stability to ecosystems. For plastics and waste, a transition can be made to biodegradable and compostable alternatives that already exist and recycling infrastructure can be improved through strict waste separation and modern technology. ¶ So, </w:t>
      </w:r>
      <w:r w:rsidRPr="007D47F1">
        <w:rPr>
          <w:color w:val="EE0000"/>
          <w:highlight w:val="yellow"/>
          <w:u w:val="single"/>
        </w:rPr>
        <w:t>how does</w:t>
      </w:r>
      <w:r w:rsidRPr="007D47F1">
        <w:rPr>
          <w:color w:val="EE0000"/>
          <w:u w:val="single"/>
        </w:rPr>
        <w:t xml:space="preserve"> modern </w:t>
      </w:r>
      <w:r w:rsidRPr="007D47F1">
        <w:rPr>
          <w:color w:val="EE0000"/>
          <w:highlight w:val="yellow"/>
          <w:u w:val="single"/>
        </w:rPr>
        <w:t>capital</w:t>
      </w:r>
      <w:r w:rsidRPr="007D47F1">
        <w:rPr>
          <w:color w:val="EE0000"/>
          <w:u w:val="single"/>
        </w:rPr>
        <w:t xml:space="preserve">ist science </w:t>
      </w:r>
      <w:r w:rsidRPr="007D47F1">
        <w:rPr>
          <w:color w:val="EE0000"/>
          <w:highlight w:val="yellow"/>
          <w:u w:val="single"/>
        </w:rPr>
        <w:t>explain this crisis? It</w:t>
      </w:r>
      <w:r w:rsidRPr="007D47F1">
        <w:rPr>
          <w:color w:val="EE0000"/>
          <w:u w:val="single"/>
        </w:rPr>
        <w:t xml:space="preserve"> seeks to </w:t>
      </w:r>
      <w:r w:rsidRPr="007D47F1">
        <w:rPr>
          <w:color w:val="EE0000"/>
          <w:highlight w:val="yellow"/>
          <w:u w:val="single"/>
        </w:rPr>
        <w:t>obscure</w:t>
      </w:r>
      <w:r w:rsidRPr="007D47F1">
        <w:rPr>
          <w:color w:val="EE0000"/>
          <w:u w:val="single"/>
        </w:rPr>
        <w:t xml:space="preserve"> its real </w:t>
      </w:r>
      <w:r w:rsidRPr="007D47F1">
        <w:rPr>
          <w:color w:val="EE0000"/>
          <w:highlight w:val="yellow"/>
          <w:u w:val="single"/>
        </w:rPr>
        <w:t>causes by blaming</w:t>
      </w:r>
      <w:r w:rsidRPr="007D47F1">
        <w:rPr>
          <w:color w:val="EE0000"/>
          <w:u w:val="single"/>
        </w:rPr>
        <w:t xml:space="preserve"> abstract factors such as '</w:t>
      </w:r>
      <w:r w:rsidRPr="007D47F1">
        <w:rPr>
          <w:color w:val="EE0000"/>
          <w:highlight w:val="yellow"/>
          <w:u w:val="single"/>
        </w:rPr>
        <w:t>overpopulation</w:t>
      </w:r>
      <w:r w:rsidRPr="007D47F1">
        <w:rPr>
          <w:color w:val="EE0000"/>
          <w:u w:val="single"/>
        </w:rPr>
        <w:t>', general (class-[ignorant]) 'human activity and development' and individual lifestyle choices, rather than the current economic system</w:t>
      </w:r>
      <w:r w:rsidRPr="007D47F1">
        <w:rPr>
          <w:color w:val="EE0000"/>
          <w:sz w:val="12"/>
        </w:rPr>
        <w:t xml:space="preserve">, and when targets are missed or sidelined, the blame is typically placed on economic hardship or political discord. </w:t>
      </w:r>
      <w:r w:rsidRPr="007D47F1">
        <w:rPr>
          <w:color w:val="EE0000"/>
          <w:highlight w:val="yellow"/>
          <w:u w:val="single"/>
        </w:rPr>
        <w:t>These explanations, promoted by capitalist institutions</w:t>
      </w:r>
      <w:r w:rsidRPr="007D47F1">
        <w:rPr>
          <w:color w:val="EE0000"/>
          <w:u w:val="single"/>
        </w:rPr>
        <w:t xml:space="preserve"> and their ideologues, </w:t>
      </w:r>
      <w:r w:rsidRPr="007D47F1">
        <w:rPr>
          <w:color w:val="EE0000"/>
          <w:highlight w:val="yellow"/>
          <w:u w:val="single"/>
        </w:rPr>
        <w:t>focus on</w:t>
      </w:r>
      <w:r w:rsidRPr="007D47F1">
        <w:rPr>
          <w:color w:val="EE0000"/>
          <w:u w:val="single"/>
        </w:rPr>
        <w:t xml:space="preserve"> vague,[</w:t>
      </w:r>
      <w:r w:rsidRPr="007D47F1">
        <w:rPr>
          <w:color w:val="EE0000"/>
          <w:highlight w:val="yellow"/>
          <w:u w:val="single"/>
        </w:rPr>
        <w:t>Class-Ignorant</w:t>
      </w:r>
      <w:r w:rsidRPr="007D47F1">
        <w:rPr>
          <w:color w:val="EE0000"/>
          <w:u w:val="single"/>
        </w:rPr>
        <w:t xml:space="preserve">] and depoliticised </w:t>
      </w:r>
      <w:r w:rsidRPr="007D47F1">
        <w:rPr>
          <w:color w:val="EE0000"/>
          <w:highlight w:val="yellow"/>
          <w:u w:val="single"/>
        </w:rPr>
        <w:t>causes</w:t>
      </w:r>
      <w:r w:rsidRPr="007D47F1">
        <w:rPr>
          <w:color w:val="EE0000"/>
          <w:u w:val="single"/>
        </w:rPr>
        <w:t xml:space="preserve">, shifting the blame onto humanity as a whole </w:t>
      </w:r>
      <w:r w:rsidRPr="007D47F1">
        <w:rPr>
          <w:color w:val="EE0000"/>
          <w:sz w:val="12"/>
        </w:rPr>
        <w:t xml:space="preserve">or, in the most reactionary cases, </w:t>
      </w:r>
      <w:r w:rsidRPr="007D47F1">
        <w:rPr>
          <w:color w:val="EE0000"/>
          <w:highlight w:val="yellow"/>
          <w:u w:val="single"/>
        </w:rPr>
        <w:t>naturalising the crisis as inevitable</w:t>
      </w:r>
      <w:r w:rsidRPr="007D47F1">
        <w:rPr>
          <w:color w:val="EE0000"/>
          <w:u w:val="single"/>
        </w:rPr>
        <w:t>.</w:t>
      </w:r>
      <w:r w:rsidRPr="007D47F1">
        <w:rPr>
          <w:color w:val="EE0000"/>
          <w:sz w:val="12"/>
        </w:rPr>
        <w:t xml:space="preserve">¶ One of the most common explanations is the neo-Malthusian claim that overpopulation is the primary driver of environmental degradation. This argument, rooted in the ideas of Thomas </w:t>
      </w:r>
      <w:r w:rsidRPr="007D47F1">
        <w:rPr>
          <w:color w:val="EE0000"/>
          <w:u w:val="single"/>
        </w:rPr>
        <w:t>Malthus, an 18th-century cleric, suggests that humanity’s growing numbers are placing unsustainable demands on finite resources.</w:t>
      </w:r>
      <w:r w:rsidRPr="007D47F1">
        <w:rPr>
          <w:color w:val="EE0000"/>
          <w:sz w:val="12"/>
        </w:rPr>
        <w:t xml:space="preserve"> Reports like </w:t>
      </w:r>
      <w:r w:rsidRPr="007D47F1">
        <w:rPr>
          <w:color w:val="EE0000"/>
          <w:u w:val="single"/>
        </w:rPr>
        <w:t>the World Bank’s 2013 assessment reflect this perspective</w:t>
      </w:r>
      <w:r w:rsidRPr="007D47F1">
        <w:rPr>
          <w:color w:val="EE0000"/>
          <w:sz w:val="12"/>
        </w:rPr>
        <w:t xml:space="preserve">, arguing that population growth in developing nations exacerbates climate change [24]:¶ “While developed countries are largely responsible for global warming, the brunt of the fallout will be borne by the developing world, in lower agricultural output, poorer health, and more frequent natural disasters. Carbon emissions in the developed world have levelled off, but are projected to rise rapidly in the developing world due to their economic growth and population growth—the latter most notably in the poorest countries. Lowering fertility has many benefits for the poorest countries. Studies indicate that, in high fertility settings, fertility decline facilitates economic growth and poverty reduction.”¶ </w:t>
      </w:r>
      <w:r w:rsidRPr="007D47F1">
        <w:rPr>
          <w:color w:val="EE0000"/>
          <w:u w:val="single"/>
        </w:rPr>
        <w:t>Many eco-activists and bourgeois conservationists share this view.</w:t>
      </w:r>
      <w:r w:rsidRPr="007D47F1">
        <w:rPr>
          <w:color w:val="EE0000"/>
          <w:sz w:val="12"/>
        </w:rPr>
        <w:t xml:space="preserve"> For example, the renowned naturalist and documentarian, </w:t>
      </w:r>
      <w:r w:rsidRPr="007D47F1">
        <w:rPr>
          <w:color w:val="EE0000"/>
          <w:u w:val="single"/>
        </w:rPr>
        <w:t>David Attenborough has said “In the long run population growth has to come to an end” and broadcast it to millions of viewers [25]. He even directly praised Malthus [26].</w:t>
      </w:r>
      <w:r w:rsidRPr="007D47F1">
        <w:rPr>
          <w:color w:val="EE0000"/>
          <w:sz w:val="12"/>
        </w:rPr>
        <w:t>¶</w:t>
      </w:r>
      <w:r w:rsidRPr="007D47F1">
        <w:rPr>
          <w:color w:val="EE0000"/>
          <w:sz w:val="12"/>
          <w:u w:val="single"/>
        </w:rPr>
        <w:t xml:space="preserve"> </w:t>
      </w:r>
      <w:r w:rsidRPr="007D47F1">
        <w:rPr>
          <w:color w:val="EE0000"/>
          <w:highlight w:val="yellow"/>
          <w:u w:val="single"/>
        </w:rPr>
        <w:t>These</w:t>
      </w:r>
      <w:r w:rsidRPr="007D47F1">
        <w:rPr>
          <w:color w:val="EE0000"/>
          <w:u w:val="single"/>
        </w:rPr>
        <w:t xml:space="preserve"> types of </w:t>
      </w:r>
      <w:r w:rsidRPr="007D47F1">
        <w:rPr>
          <w:color w:val="EE0000"/>
          <w:highlight w:val="yellow"/>
          <w:u w:val="single"/>
        </w:rPr>
        <w:t>analyses</w:t>
      </w:r>
      <w:r w:rsidRPr="007D47F1">
        <w:rPr>
          <w:color w:val="EE0000"/>
          <w:u w:val="single"/>
        </w:rPr>
        <w:t xml:space="preserve"> often </w:t>
      </w:r>
      <w:r w:rsidRPr="007D47F1">
        <w:rPr>
          <w:color w:val="EE0000"/>
          <w:highlight w:val="yellow"/>
          <w:u w:val="single"/>
        </w:rPr>
        <w:t>advocate for eugenics in the form of “population control”</w:t>
      </w:r>
      <w:r w:rsidRPr="007D47F1">
        <w:rPr>
          <w:color w:val="EE0000"/>
          <w:u w:val="single"/>
        </w:rPr>
        <w:t xml:space="preserve"> measures as does the World Bank’s assessment, </w:t>
      </w:r>
      <w:r w:rsidRPr="007D47F1">
        <w:rPr>
          <w:color w:val="EE0000"/>
          <w:highlight w:val="yellow"/>
          <w:u w:val="single"/>
        </w:rPr>
        <w:t>which</w:t>
      </w:r>
      <w:r w:rsidRPr="007D47F1">
        <w:rPr>
          <w:color w:val="EE0000"/>
          <w:u w:val="single"/>
        </w:rPr>
        <w:t xml:space="preserve"> conveniently </w:t>
      </w:r>
      <w:r w:rsidRPr="007D47F1">
        <w:rPr>
          <w:color w:val="EE0000"/>
          <w:highlight w:val="yellow"/>
          <w:u w:val="single"/>
        </w:rPr>
        <w:t>shifts blame onto the poorest regions of the world</w:t>
      </w:r>
      <w:r w:rsidRPr="007D47F1">
        <w:rPr>
          <w:color w:val="EE0000"/>
          <w:u w:val="single"/>
        </w:rPr>
        <w:t xml:space="preserve"> while ignoring the fact that the “high-carbon emission” developed countries have ensnared the poorest regions through relations of imperialist dependence.</w:t>
      </w:r>
      <w:r w:rsidRPr="007D47F1">
        <w:rPr>
          <w:color w:val="EE0000"/>
          <w:sz w:val="12"/>
        </w:rPr>
        <w:t xml:space="preserve">¶ Modern capitalist science has no interest in understanding the objective economic processes that have determined the historical development of society. If it did, it would be forced to show that the </w:t>
      </w:r>
      <w:r w:rsidRPr="007D47F1">
        <w:rPr>
          <w:color w:val="EE0000"/>
          <w:u w:val="single"/>
        </w:rPr>
        <w:t>capitalists are now an obstacle to the historical development of humanity.</w:t>
      </w:r>
      <w:r w:rsidRPr="007D47F1">
        <w:rPr>
          <w:color w:val="EE0000"/>
          <w:sz w:val="12"/>
        </w:rPr>
        <w:t xml:space="preserve"> ¶ In this sense, it becomes clear why other bourgeois scientists promote a mechanistic understanding of human development. They claim that human development/nature is immutable and unchanging, simply a "mechanism" that plays itself out, ignoring the class struggles that have changed and shaped society. This method essentialises the blame equally between exploiters and exploited, between workers who have no say in production and capitalists who have all the say.¶ A 2022 paper on the sixth mass extinction by Robert H. Cowie, Phillippe Bouchet and Benoît Fontaine [27] promotes the mechanistic view, saying in their section defining the extinction:¶ “Avise et al., (2008) characterised these [the first expansion of modern humans out of Africa, The neolithic revolution / development of agriculture and the industrial revolution] as the three phases of the Sixth Mass Extinction, implicitly including all human-caused extinctions, and considering the status of biodiversity now to have reached a crisis point. We concur with Avise et al., (2008) in considering the Sixth Mass Extinction, should that be what the current crisis becomes, to include all anthropogenic extinctions”¶ These explanations are not just flawed or naive, they are dangerous. They depoliticise the crisis, framing it as an unfortunate byproduct of human existence rather than a natural consequence of the inherent contradictions within the capitalist system that drive this crisis forward and in doing so, protect the privileges of the ruling class.¶ Now, with this in mind, it begins to become clear why the implementation of the already abundant solutions are not implemented. But let us clarify further by breaking down some of these inherent impulses of a capitalist economy. ¶ Marx stated in the preface to "A Contribution to the Critique of Political Economy" that [28]:¶ “Mankind thus inevitably sets itself only such tasks as it is able to solve, since closer examination will always show that the problem itself arises only when the material conditions for its solution are already present or at least in the course of formation.”¶ In other words, </w:t>
      </w:r>
      <w:r w:rsidRPr="007D47F1">
        <w:rPr>
          <w:color w:val="EE0000"/>
          <w:u w:val="single"/>
        </w:rPr>
        <w:t>if humanity with its highly developed productive force can now rapidly alter the Earth's climate, we also possess the same force required to alter it for the better. So why does this not happen? Because the productive forces have outgrown the now long moribund relations of production.</w:t>
      </w:r>
      <w:r w:rsidRPr="007D47F1">
        <w:rPr>
          <w:color w:val="EE0000"/>
          <w:sz w:val="12"/>
        </w:rPr>
        <w:t xml:space="preserve"> The productive forces are internationally social in character but the relations are still of private capitalist interests.¶ </w:t>
      </w:r>
      <w:r w:rsidRPr="007D47F1">
        <w:rPr>
          <w:color w:val="EE0000"/>
          <w:u w:val="single"/>
        </w:rPr>
        <w:t>Under capitalism, the thesis that "human activity is to blame for climate change" is only partially true.</w:t>
      </w:r>
      <w:r w:rsidRPr="007D47F1">
        <w:rPr>
          <w:color w:val="EE0000"/>
          <w:sz w:val="12"/>
        </w:rPr>
        <w:t xml:space="preserve"> The control of production and consumption is in the hands of the capitalists, who, due to the competitive conditions of the market, delay the implementation of any real measures because of the potential corporate economic disadvantages that such measures might entail. These interests are materially demonstrated in the huge funding that still goes to climate denial think tanks and the continued subsidies given to the fossil fuel industry globally. In 2013, a study concluded that $1 billion was spent annually to advocate climate denial [29].¶ </w:t>
      </w:r>
      <w:r w:rsidRPr="007D47F1">
        <w:rPr>
          <w:color w:val="EE0000"/>
          <w:u w:val="single"/>
        </w:rPr>
        <w:t xml:space="preserve">In contradiction to Malthusian claims of overpopulation, food and resource production have long outpaced population growth. The </w:t>
      </w:r>
      <w:r w:rsidRPr="007D47F1">
        <w:rPr>
          <w:color w:val="EE0000"/>
          <w:highlight w:val="yellow"/>
          <w:u w:val="single"/>
        </w:rPr>
        <w:t>competition</w:t>
      </w:r>
      <w:r w:rsidRPr="007D47F1">
        <w:rPr>
          <w:color w:val="EE0000"/>
          <w:u w:val="single"/>
        </w:rPr>
        <w:t xml:space="preserve"> between capitalists </w:t>
      </w:r>
      <w:r w:rsidRPr="007D47F1">
        <w:rPr>
          <w:color w:val="EE0000"/>
          <w:highlight w:val="yellow"/>
          <w:u w:val="single"/>
        </w:rPr>
        <w:t>leads to</w:t>
      </w:r>
      <w:r w:rsidRPr="007D47F1">
        <w:rPr>
          <w:color w:val="EE0000"/>
          <w:u w:val="single"/>
        </w:rPr>
        <w:t xml:space="preserve"> a crisis of </w:t>
      </w:r>
      <w:r w:rsidRPr="007D47F1">
        <w:rPr>
          <w:color w:val="EE0000"/>
          <w:highlight w:val="yellow"/>
          <w:u w:val="single"/>
        </w:rPr>
        <w:t>overproduction</w:t>
      </w:r>
      <w:r w:rsidRPr="007D47F1">
        <w:rPr>
          <w:color w:val="EE0000"/>
          <w:u w:val="single"/>
        </w:rPr>
        <w:t>, in which the size of the market has fallen behind the rate at which commodities are produced. This means markets seize up as capitalists fail to sell their products to impoverished workers who cannot afford them. This results in mass layoffs of workers as capitalists try to save their businesses and the destruction of many perfectly good commodities in an effort to drive prices back up.</w:t>
      </w:r>
      <w:r w:rsidRPr="007D47F1">
        <w:rPr>
          <w:color w:val="EE0000"/>
          <w:sz w:val="12"/>
        </w:rPr>
        <w:t>¶</w:t>
      </w:r>
      <w:r w:rsidRPr="007D47F1">
        <w:rPr>
          <w:color w:val="EE0000"/>
          <w:sz w:val="12"/>
          <w:u w:val="single"/>
        </w:rPr>
        <w:t xml:space="preserve"> </w:t>
      </w:r>
      <w:r w:rsidRPr="007D47F1">
        <w:rPr>
          <w:color w:val="EE0000"/>
          <w:u w:val="single"/>
        </w:rPr>
        <w:t xml:space="preserve">In the age of imperialist (monopoly) domination, the market has expanded to every corner of the world and only remains to be re-divided among different capitalist interests. Under such conditions, </w:t>
      </w:r>
      <w:r w:rsidRPr="007D47F1">
        <w:rPr>
          <w:color w:val="EE0000"/>
          <w:highlight w:val="yellow"/>
          <w:u w:val="single"/>
        </w:rPr>
        <w:t>economic crises lead to conflicts as different capitalist blocs</w:t>
      </w:r>
      <w:r w:rsidRPr="007D47F1">
        <w:rPr>
          <w:color w:val="EE0000"/>
          <w:u w:val="single"/>
        </w:rPr>
        <w:t xml:space="preserve"> try to </w:t>
      </w:r>
      <w:r w:rsidRPr="007D47F1">
        <w:rPr>
          <w:color w:val="EE0000"/>
          <w:highlight w:val="yellow"/>
          <w:u w:val="single"/>
        </w:rPr>
        <w:t>seize</w:t>
      </w:r>
      <w:r w:rsidRPr="007D47F1">
        <w:rPr>
          <w:color w:val="EE0000"/>
          <w:u w:val="single"/>
        </w:rPr>
        <w:t xml:space="preserve"> each other's </w:t>
      </w:r>
      <w:r w:rsidRPr="007D47F1">
        <w:rPr>
          <w:color w:val="EE0000"/>
          <w:highlight w:val="yellow"/>
          <w:u w:val="single"/>
        </w:rPr>
        <w:t>markets</w:t>
      </w:r>
      <w:r w:rsidRPr="007D47F1">
        <w:rPr>
          <w:color w:val="EE0000"/>
          <w:u w:val="single"/>
        </w:rPr>
        <w:t xml:space="preserve"> in order to temporarily quell the crisis and drive up prices with new demand. The impact of war on the environment and any possible climate strategies is undeniably terrible</w:t>
      </w:r>
      <w:r w:rsidRPr="007D47F1">
        <w:rPr>
          <w:color w:val="EE0000"/>
          <w:sz w:val="12"/>
        </w:rPr>
        <w:t xml:space="preserve">. ¶ The anarchy of production caused by the private appropriation of the now colossal socialised productive power is one of the essential problems that causes capital to wreak havoc on the earth (and the workers) on which it depends: </w:t>
      </w:r>
      <w:r w:rsidRPr="007D47F1">
        <w:rPr>
          <w:color w:val="EE0000"/>
          <w:u w:val="single"/>
        </w:rPr>
        <w:t>under private property relations, the 'sustainability' of production can only manifest itself as the sustainability of profits and the expansion of production</w:t>
      </w:r>
      <w:r w:rsidRPr="007D47F1">
        <w:rPr>
          <w:color w:val="EE0000"/>
          <w:sz w:val="12"/>
        </w:rPr>
        <w:t xml:space="preserve">. </w:t>
      </w:r>
      <w:r w:rsidRPr="007D47F1">
        <w:rPr>
          <w:color w:val="EE0000"/>
          <w:sz w:val="2"/>
          <w:szCs w:val="2"/>
        </w:rPr>
        <w:t>Ultimately, capitalists are incapable of consciously controlling production; the relations of capital and the impersonal objective forces embodied in it control their decisions, production and the subsequent effects on nature.</w:t>
      </w:r>
      <w:r w:rsidRPr="007D47F1">
        <w:rPr>
          <w:color w:val="EE0000"/>
          <w:sz w:val="12"/>
          <w:szCs w:val="2"/>
        </w:rPr>
        <w:t>¶</w:t>
      </w:r>
      <w:r w:rsidRPr="007D47F1">
        <w:rPr>
          <w:color w:val="EE0000"/>
          <w:sz w:val="2"/>
          <w:szCs w:val="2"/>
        </w:rPr>
        <w:t xml:space="preserve"> Engels, in his incomplete work “Dialectics of Nature” expressed this clearly [52]:</w:t>
      </w:r>
      <w:r w:rsidRPr="007D47F1">
        <w:rPr>
          <w:color w:val="EE0000"/>
          <w:sz w:val="12"/>
          <w:szCs w:val="2"/>
        </w:rPr>
        <w:t>¶</w:t>
      </w:r>
      <w:r w:rsidRPr="007D47F1">
        <w:rPr>
          <w:color w:val="EE0000"/>
          <w:sz w:val="2"/>
          <w:szCs w:val="2"/>
        </w:rPr>
        <w:t xml:space="preserve"> “the individual manufacturer or merchant sells a manufactured or purchased commodity with the usual coveted profit, he is satisfied and does not concern himself with what afterwards becomes of the commodity and its purchasers. The same thing applies to the natural effects of the same actions. What cared the Spanish planters in Cuba, who burned down forests on the slopes of the mountains and obtained from the ashes sufficient fertiliser for one generation of very highly profitable tropical coffee trees—what cared they that the heavy tropical rainfall afterwards washed away the unprotected upper stratum of the soil, leaving behind only bare rock!”</w:t>
      </w:r>
      <w:r w:rsidRPr="007D47F1">
        <w:rPr>
          <w:color w:val="EE0000"/>
          <w:sz w:val="12"/>
          <w:szCs w:val="2"/>
        </w:rPr>
        <w:t>¶</w:t>
      </w:r>
      <w:r w:rsidRPr="007D47F1">
        <w:rPr>
          <w:color w:val="EE0000"/>
          <w:sz w:val="2"/>
          <w:szCs w:val="2"/>
        </w:rPr>
        <w:t xml:space="preserve"> Under such conditions, let's now assess the “solutions” the capitalists come up with.</w:t>
      </w:r>
      <w:r w:rsidRPr="007D47F1">
        <w:rPr>
          <w:color w:val="EE0000"/>
          <w:sz w:val="12"/>
          <w:szCs w:val="2"/>
        </w:rPr>
        <w:t>¶</w:t>
      </w:r>
      <w:r w:rsidRPr="007D47F1">
        <w:rPr>
          <w:color w:val="EE0000"/>
          <w:sz w:val="2"/>
          <w:szCs w:val="2"/>
        </w:rPr>
        <w:t xml:space="preserve"> The Capitalist Solution</w:t>
      </w:r>
      <w:r w:rsidRPr="007D47F1">
        <w:rPr>
          <w:color w:val="EE0000"/>
          <w:sz w:val="12"/>
          <w:szCs w:val="2"/>
        </w:rPr>
        <w:t>¶</w:t>
      </w:r>
      <w:r w:rsidRPr="007D47F1">
        <w:rPr>
          <w:color w:val="EE0000"/>
          <w:sz w:val="2"/>
          <w:szCs w:val="2"/>
        </w:rPr>
        <w:t xml:space="preserve"> In 1977, ExxonMobil, one of the world’s largest oil corporations, became aware of climate change through its own research. The company hired leading scientists to investigate, collecting empirical data on carbon dioxide and developing models that predicted the trajectory of global warming. Yet, rather than act on these findings, ExxonMobil suppressed the information and actively funded think tanks that propagated climate change denial [30]. This is one of the ways capitalism has responded to the crisis.</w:t>
      </w:r>
      <w:r w:rsidRPr="007D47F1">
        <w:rPr>
          <w:color w:val="EE0000"/>
          <w:sz w:val="12"/>
          <w:szCs w:val="2"/>
        </w:rPr>
        <w:t>¶</w:t>
      </w:r>
      <w:r w:rsidRPr="007D47F1">
        <w:rPr>
          <w:color w:val="EE0000"/>
          <w:sz w:val="2"/>
          <w:szCs w:val="2"/>
        </w:rPr>
        <w:t xml:space="preserve"> As the scientific consensus on climate change grew, capitalist states and corporations could no longer ignore the issue and began to address it more openly. However, the capitalist class could only support "remedies" that preserved its position. So they promote market-based "solutions" that operate within the narrow framework of private capitalist property and competition, again obscuring the root of the crisis. This deception can be seen in the superficial climate summits and meetings convened by the capitalist states in recent decades.</w:t>
      </w:r>
      <w:r w:rsidRPr="007D47F1">
        <w:rPr>
          <w:color w:val="EE0000"/>
          <w:sz w:val="12"/>
          <w:szCs w:val="2"/>
        </w:rPr>
        <w:t>¶</w:t>
      </w:r>
      <w:r w:rsidRPr="007D47F1">
        <w:rPr>
          <w:color w:val="EE0000"/>
          <w:sz w:val="2"/>
          <w:szCs w:val="2"/>
        </w:rPr>
        <w:t xml:space="preserve"> These events have become known to actually host and facilitate fossil fuel deals between capitalists. At COP29 in 2024, a secret recording showed Elnur Soltanov, a senior official of the event, discussing "investment opportunities" in the Azerbaijani state oil and gas company with a man posing as a potential investor [31].</w:t>
      </w:r>
      <w:r w:rsidRPr="007D47F1">
        <w:rPr>
          <w:color w:val="EE0000"/>
          <w:sz w:val="12"/>
          <w:szCs w:val="2"/>
        </w:rPr>
        <w:t>¶</w:t>
      </w:r>
      <w:r w:rsidRPr="007D47F1">
        <w:rPr>
          <w:color w:val="EE0000"/>
          <w:sz w:val="2"/>
          <w:szCs w:val="2"/>
        </w:rPr>
        <w:t xml:space="preserve"> At these international climate summits - such as the COP conferences, the G7 and the UNFCCC meetings - capitalist representatives make a grand show of acknowledging the scale of the crisis and lamenting inadequate progress, "condemning" excessive fossil fuel profits, climate inaction and missed targets. Public figures like UN Secretary-General António Guterres issue urgent calls to action, as seen in his statement [32]:</w:t>
      </w:r>
      <w:r w:rsidRPr="007D47F1">
        <w:rPr>
          <w:color w:val="EE0000"/>
          <w:sz w:val="12"/>
          <w:szCs w:val="2"/>
        </w:rPr>
        <w:t>¶</w:t>
      </w:r>
      <w:r w:rsidRPr="007D47F1">
        <w:rPr>
          <w:color w:val="EE0000"/>
          <w:sz w:val="2"/>
          <w:szCs w:val="2"/>
        </w:rPr>
        <w:t xml:space="preserve"> “We do have a choice: Creating tipping points for climate progress – or careening to tipping points for climate disaster. This is an all-in moment. The United Nations is all-in – working to build trust, find solutions, and inspire the cooperation our world so desperately needs. It’s We the Peoples versus the polluters and the profiteers. Together, we can win.”</w:t>
      </w:r>
      <w:r w:rsidRPr="007D47F1">
        <w:rPr>
          <w:color w:val="EE0000"/>
          <w:sz w:val="12"/>
          <w:szCs w:val="2"/>
        </w:rPr>
        <w:t>¶</w:t>
      </w:r>
      <w:r w:rsidRPr="007D47F1">
        <w:rPr>
          <w:color w:val="EE0000"/>
          <w:sz w:val="2"/>
          <w:szCs w:val="2"/>
        </w:rPr>
        <w:t xml:space="preserve"> The United Nations Secretary-General Antonio Guterres on November 6, 2023. Source: Middle East Monitor</w:t>
      </w:r>
      <w:r w:rsidRPr="007D47F1">
        <w:rPr>
          <w:color w:val="EE0000"/>
          <w:sz w:val="12"/>
          <w:szCs w:val="2"/>
        </w:rPr>
        <w:t>¶</w:t>
      </w:r>
      <w:r w:rsidRPr="007D47F1">
        <w:rPr>
          <w:color w:val="EE0000"/>
          <w:sz w:val="2"/>
          <w:szCs w:val="2"/>
        </w:rPr>
        <w:t xml:space="preserve"> However, these emotive appeals serve to mask class contradictions and present the crisis as a purely moral issue. These summits lay bare the impotence of the capitalist state in the face of capital itself. Far from a neutral body standing "above" class antagonisms, the state was historically developed as a means for the ruling class to maintain control of the exploited lower classes.</w:t>
      </w:r>
      <w:r w:rsidRPr="007D47F1">
        <w:rPr>
          <w:color w:val="EE0000"/>
          <w:sz w:val="12"/>
          <w:szCs w:val="2"/>
        </w:rPr>
        <w:t>¶</w:t>
      </w:r>
      <w:r w:rsidRPr="007D47F1">
        <w:rPr>
          <w:color w:val="EE0000"/>
          <w:sz w:val="2"/>
          <w:szCs w:val="2"/>
        </w:rPr>
        <w:t xml:space="preserve"> The state, as Marx and Engels outlined, is not an impartial "God-given" entity that serves all citizens equally. Instead, it arose naturally to maintain order as society divided into antagonistic economic classes, ensuring that the exploiting minority could control the exploited majority. This control, exercised through special bodies of armed people and institutions such as the police force and prisons, was essential to prevent the exploited from overthrowing their exploiters. The state has thus played a historically necessary role in the development of productive forces but always as an instrument of class rule.</w:t>
      </w:r>
      <w:r w:rsidRPr="007D47F1">
        <w:rPr>
          <w:color w:val="EE0000"/>
          <w:sz w:val="12"/>
          <w:szCs w:val="2"/>
        </w:rPr>
        <w:t>¶</w:t>
      </w:r>
      <w:r w:rsidRPr="007D47F1">
        <w:rPr>
          <w:color w:val="EE0000"/>
          <w:sz w:val="2"/>
          <w:szCs w:val="2"/>
        </w:rPr>
        <w:t xml:space="preserve"> Climate summits like COP often conclude with necessary targets to be reached, such as those set in the Paris Agreement in 2015, which sought to keep the global average temperature increase “well below 2°C above pre-industrial levels” but ideally limit it to 1.5°C [32], a figure well known to scientists as a “tipping point” which will cause a domino effect, triggering other tipping points and rapidly changing the earth's climate [34].</w:t>
      </w:r>
      <w:r w:rsidRPr="007D47F1">
        <w:rPr>
          <w:color w:val="EE0000"/>
          <w:sz w:val="12"/>
          <w:szCs w:val="2"/>
        </w:rPr>
        <w:t>¶</w:t>
      </w:r>
      <w:r w:rsidRPr="007D47F1">
        <w:rPr>
          <w:color w:val="EE0000"/>
          <w:sz w:val="2"/>
          <w:szCs w:val="2"/>
        </w:rPr>
        <w:t xml:space="preserve"> These goals remain largely aspirational, as these summits rely on market mechanisms. Let us assess some of these "solutions":</w:t>
      </w:r>
      <w:r w:rsidRPr="007D47F1">
        <w:rPr>
          <w:color w:val="EE0000"/>
          <w:sz w:val="12"/>
          <w:szCs w:val="2"/>
        </w:rPr>
        <w:t>¶</w:t>
      </w:r>
      <w:r w:rsidRPr="007D47F1">
        <w:rPr>
          <w:color w:val="EE0000"/>
          <w:sz w:val="2"/>
          <w:szCs w:val="2"/>
        </w:rPr>
        <w:t xml:space="preserve"> The Nationally Determined Contributions (NDCs) agreed under the Paris Agreement are voluntary emission reduction targets submitted by each country. These pledges are not enforceable, allowing countries to set and adjust targets based on political and economic considerations. Many of them also rely on future technologies, such as carbon capture, which remain underdeveloped and, ironically, are currently being used in oil extraction to make it more efficient through a process called enhanced oil recovery (EOR) [35].</w:t>
      </w:r>
      <w:r w:rsidRPr="007D47F1">
        <w:rPr>
          <w:color w:val="EE0000"/>
          <w:sz w:val="12"/>
          <w:szCs w:val="2"/>
        </w:rPr>
        <w:t>¶</w:t>
      </w:r>
      <w:r w:rsidRPr="007D47F1">
        <w:rPr>
          <w:color w:val="EE0000"/>
          <w:sz w:val="2"/>
          <w:szCs w:val="2"/>
        </w:rPr>
        <w:t xml:space="preserve"> There is strong support at the summits for carbon markets and emissions trading. These mechanisms allow companies and countries to buy 'carbon credits' to offset their emissions, essentially creating a market in pollution. Instead of reducing emissions or changing the way we produce to be conscious of and utilise the natural cycles of nature, this method allows the rich to continue business as usual and outsource the problem elsewhere. Since this has been implemented, the UN admits that emissions are still rising globally in all major sectors and that all countries are falling far short of their targets [36].</w:t>
      </w:r>
      <w:r w:rsidRPr="007D47F1">
        <w:rPr>
          <w:color w:val="EE0000"/>
          <w:sz w:val="12"/>
          <w:szCs w:val="2"/>
        </w:rPr>
        <w:t>¶</w:t>
      </w:r>
      <w:r w:rsidRPr="007D47F1">
        <w:rPr>
          <w:color w:val="EE0000"/>
          <w:sz w:val="2"/>
          <w:szCs w:val="2"/>
        </w:rPr>
        <w:t xml:space="preserve"> In 2010, at the COP16 summit in Cancun, rich imperialist countries such as the US, Japan, Germany and others pledged "climate finance" to mobilise $100 billion a year from both public and private sources to help developing countries tackle the climate crisis. This target was initially set to be met by 2020 and maintained until 2025 [37]. Since 2013, the target has been missed every year until 2022 [38]. There is already discussion at these summits that the amount is still not enough, with estimates suggesting that $2.4 trillion per year by 2030 would be needed for developing countries to transition away from fossil fuels and adapt to climate change, but negotiations are only proposing an increase to $1 trillion per year [39]. </w:t>
      </w:r>
      <w:r w:rsidRPr="007D47F1">
        <w:rPr>
          <w:color w:val="EE0000"/>
          <w:sz w:val="12"/>
          <w:szCs w:val="2"/>
        </w:rPr>
        <w:t>¶</w:t>
      </w:r>
      <w:r w:rsidRPr="007D47F1">
        <w:rPr>
          <w:color w:val="EE0000"/>
          <w:sz w:val="2"/>
          <w:szCs w:val="2"/>
        </w:rPr>
        <w:t xml:space="preserve"> At COP29 in 2024, these negotiations have begun to break down. Developing nations proposed a deal in which $1.3 trillion a year in climate finance would be mobilised. The developed states involved in negotiations only offered $300 billion a year in the form of grants and low-interest loans, the rest coming from private investors [40].</w:t>
      </w:r>
      <w:r w:rsidRPr="007D47F1">
        <w:rPr>
          <w:color w:val="EE0000"/>
          <w:sz w:val="12"/>
          <w:szCs w:val="2"/>
        </w:rPr>
        <w:t>¶</w:t>
      </w:r>
      <w:r w:rsidRPr="007D47F1">
        <w:rPr>
          <w:color w:val="EE0000"/>
          <w:sz w:val="2"/>
          <w:szCs w:val="2"/>
        </w:rPr>
        <w:t xml:space="preserve"> It should also be noted that much of this money comes in the form of loans, allowing the continued parasitic domination of the imperialist countries over the dependent countries. Even in the climate crisis, imperialists are finding a way to exploit it for more profits.</w:t>
      </w:r>
      <w:r w:rsidRPr="007D47F1">
        <w:rPr>
          <w:color w:val="EE0000"/>
          <w:sz w:val="12"/>
          <w:szCs w:val="2"/>
        </w:rPr>
        <w:t>¶</w:t>
      </w:r>
      <w:r w:rsidRPr="007D47F1">
        <w:rPr>
          <w:color w:val="EE0000"/>
          <w:sz w:val="2"/>
          <w:szCs w:val="2"/>
        </w:rPr>
        <w:t xml:space="preserve"> It is clear that the capitalists are in over their heads, unable to cope with the ever-increasing scale of the crisis with mere market reforms. It is also clear that the goals set at the summits show us more and more the necessity of a global planned economy to face the crisis. So let us look at how the USSR, with its planned economy, managed its relationship with nature.</w:t>
      </w:r>
      <w:r w:rsidRPr="007D47F1">
        <w:rPr>
          <w:color w:val="EE0000"/>
          <w:sz w:val="12"/>
          <w:szCs w:val="2"/>
        </w:rPr>
        <w:t>¶</w:t>
      </w:r>
      <w:r w:rsidRPr="007D47F1">
        <w:rPr>
          <w:color w:val="EE0000"/>
          <w:sz w:val="2"/>
          <w:szCs w:val="2"/>
        </w:rPr>
        <w:t xml:space="preserve"> The Communist Solutio</w:t>
      </w:r>
      <w:r w:rsidRPr="007D47F1">
        <w:rPr>
          <w:color w:val="EE0000"/>
        </w:rPr>
        <w:t>n</w:t>
      </w:r>
      <w:r w:rsidRPr="007D47F1">
        <w:rPr>
          <w:color w:val="EE0000"/>
          <w:sz w:val="12"/>
        </w:rPr>
        <w:t>¶</w:t>
      </w:r>
      <w:r w:rsidRPr="007D47F1">
        <w:rPr>
          <w:color w:val="EE0000"/>
        </w:rPr>
        <w:t xml:space="preserve"> </w:t>
      </w:r>
      <w:r w:rsidRPr="007D47F1">
        <w:rPr>
          <w:color w:val="EE0000"/>
          <w:highlight w:val="yellow"/>
          <w:u w:val="single"/>
        </w:rPr>
        <w:t xml:space="preserve">The Soviet Union sought a different approach </w:t>
      </w:r>
      <w:r w:rsidRPr="007D47F1">
        <w:rPr>
          <w:color w:val="EE0000"/>
          <w:u w:val="single"/>
        </w:rPr>
        <w:t>to environmental management, one that was not simply about unbridled exploitation and rapid industrialisation</w:t>
      </w:r>
      <w:r w:rsidRPr="007D47F1">
        <w:rPr>
          <w:color w:val="EE0000"/>
          <w:sz w:val="12"/>
        </w:rPr>
        <w:t xml:space="preserve">: rather, it was </w:t>
      </w:r>
      <w:r w:rsidRPr="007D47F1">
        <w:rPr>
          <w:color w:val="EE0000"/>
          <w:u w:val="single"/>
        </w:rPr>
        <w:t>motivated by the goal of building a resilient socialist economy in harmony with natural resources.</w:t>
      </w:r>
      <w:r w:rsidRPr="007D47F1">
        <w:rPr>
          <w:color w:val="EE0000"/>
          <w:sz w:val="12"/>
        </w:rPr>
        <w:t xml:space="preserve">¶ The USSR had many </w:t>
      </w:r>
      <w:r w:rsidRPr="007D47F1">
        <w:rPr>
          <w:color w:val="EE0000"/>
          <w:highlight w:val="yellow"/>
          <w:u w:val="single"/>
        </w:rPr>
        <w:t>environmental practices</w:t>
      </w:r>
      <w:r w:rsidRPr="007D47F1">
        <w:rPr>
          <w:color w:val="EE0000"/>
          <w:u w:val="single"/>
        </w:rPr>
        <w:t xml:space="preserve"> that </w:t>
      </w:r>
      <w:r w:rsidRPr="007D47F1">
        <w:rPr>
          <w:color w:val="EE0000"/>
          <w:highlight w:val="yellow"/>
          <w:u w:val="single"/>
        </w:rPr>
        <w:t xml:space="preserve">flowed </w:t>
      </w:r>
      <w:r w:rsidRPr="007D47F1">
        <w:rPr>
          <w:color w:val="EE0000"/>
          <w:u w:val="single"/>
        </w:rPr>
        <w:t xml:space="preserve">naturally </w:t>
      </w:r>
      <w:r w:rsidRPr="007D47F1">
        <w:rPr>
          <w:color w:val="EE0000"/>
          <w:highlight w:val="yellow"/>
          <w:u w:val="single"/>
        </w:rPr>
        <w:t>from the socialist economy</w:t>
      </w:r>
      <w:r w:rsidRPr="007D47F1">
        <w:rPr>
          <w:color w:val="EE0000"/>
          <w:sz w:val="12"/>
        </w:rPr>
        <w:t xml:space="preserve"> and addressed the issues discussed in previous chapters. This is no surprise to Marxists, as </w:t>
      </w:r>
      <w:r w:rsidRPr="007D47F1">
        <w:rPr>
          <w:color w:val="EE0000"/>
          <w:u w:val="single"/>
        </w:rPr>
        <w:t>Marx long ago pointed out that with the abolition of private property:</w:t>
      </w:r>
      <w:r w:rsidRPr="007D47F1">
        <w:rPr>
          <w:color w:val="EE0000"/>
          <w:sz w:val="12"/>
        </w:rPr>
        <w:t>¶</w:t>
      </w:r>
      <w:r w:rsidRPr="007D47F1">
        <w:rPr>
          <w:color w:val="EE0000"/>
          <w:sz w:val="12"/>
          <w:u w:val="single"/>
        </w:rPr>
        <w:t xml:space="preserve"> </w:t>
      </w:r>
      <w:r w:rsidRPr="007D47F1">
        <w:rPr>
          <w:color w:val="EE0000"/>
          <w:u w:val="single"/>
        </w:rPr>
        <w:t>"Society is the complete unity of man with nature - the true resurrection of nature - the consistent naturalism of man and the consistent humanism of nature"</w:t>
      </w:r>
      <w:r w:rsidRPr="007D47F1">
        <w:rPr>
          <w:color w:val="EE0000"/>
          <w:sz w:val="12"/>
        </w:rPr>
        <w:t xml:space="preserve">. [41]¶ </w:t>
      </w:r>
      <w:r w:rsidRPr="007D47F1">
        <w:rPr>
          <w:color w:val="EE0000"/>
          <w:u w:val="single"/>
        </w:rPr>
        <w:t xml:space="preserve">Due to limited availability and high cost, the use of </w:t>
      </w:r>
      <w:r w:rsidRPr="007D47F1">
        <w:rPr>
          <w:color w:val="EE0000"/>
          <w:highlight w:val="yellow"/>
          <w:u w:val="single"/>
        </w:rPr>
        <w:t>plastic</w:t>
      </w:r>
      <w:r w:rsidRPr="007D47F1">
        <w:rPr>
          <w:color w:val="EE0000"/>
          <w:u w:val="single"/>
        </w:rPr>
        <w:t xml:space="preserve"> in the USSR </w:t>
      </w:r>
      <w:r w:rsidRPr="007D47F1">
        <w:rPr>
          <w:color w:val="EE0000"/>
          <w:highlight w:val="yellow"/>
          <w:u w:val="single"/>
        </w:rPr>
        <w:t>was minimal</w:t>
      </w:r>
      <w:r w:rsidRPr="007D47F1">
        <w:rPr>
          <w:color w:val="EE0000"/>
          <w:sz w:val="12"/>
        </w:rPr>
        <w:t xml:space="preserve">. Instead, citizens commonly used reusable items such as the "avoska", a string bag carried for shopping. This practice significantly reduced reliance on single-use plastic bags. These have even become popular in recent years [42].¶ “Avoska” string bag. Source: String bag - Wikipedia¶ </w:t>
      </w:r>
      <w:r w:rsidRPr="007D47F1">
        <w:rPr>
          <w:color w:val="EE0000"/>
          <w:u w:val="single"/>
        </w:rPr>
        <w:t xml:space="preserve">The USSR favoured kraft paper for packaging, especially in the food industry. </w:t>
      </w:r>
      <w:r w:rsidRPr="007D47F1">
        <w:rPr>
          <w:color w:val="EE0000"/>
          <w:highlight w:val="yellow"/>
          <w:u w:val="single"/>
        </w:rPr>
        <w:t>Kraft paper</w:t>
      </w:r>
      <w:r w:rsidRPr="007D47F1">
        <w:rPr>
          <w:color w:val="EE0000"/>
          <w:u w:val="single"/>
        </w:rPr>
        <w:t xml:space="preserve">, made from wood pulp, </w:t>
      </w:r>
      <w:r w:rsidRPr="007D47F1">
        <w:rPr>
          <w:color w:val="EE0000"/>
          <w:highlight w:val="yellow"/>
          <w:u w:val="single"/>
        </w:rPr>
        <w:t>is</w:t>
      </w:r>
      <w:r w:rsidRPr="007D47F1">
        <w:rPr>
          <w:color w:val="EE0000"/>
          <w:u w:val="single"/>
        </w:rPr>
        <w:t xml:space="preserve"> durable and recyclable, making it </w:t>
      </w:r>
      <w:r w:rsidRPr="007D47F1">
        <w:rPr>
          <w:color w:val="EE0000"/>
          <w:highlight w:val="yellow"/>
          <w:u w:val="single"/>
        </w:rPr>
        <w:t>an environmentally friendly alternative to plastic</w:t>
      </w:r>
      <w:r w:rsidRPr="007D47F1">
        <w:rPr>
          <w:color w:val="EE0000"/>
          <w:u w:val="single"/>
        </w:rPr>
        <w:t xml:space="preserve"> packaging</w:t>
      </w:r>
      <w:r w:rsidRPr="007D47F1">
        <w:rPr>
          <w:color w:val="EE0000"/>
          <w:sz w:val="12"/>
        </w:rPr>
        <w:t xml:space="preserve"> [43].¶ </w:t>
      </w:r>
      <w:r w:rsidRPr="007D47F1">
        <w:rPr>
          <w:color w:val="EE0000"/>
          <w:u w:val="single"/>
        </w:rPr>
        <w:t>There was also widespread recycling of paper and glass bottles, which were placed in special recycling bins in shops.</w:t>
      </w:r>
      <w:r w:rsidRPr="007D47F1">
        <w:rPr>
          <w:color w:val="EE0000"/>
          <w:sz w:val="12"/>
        </w:rPr>
        <w:t xml:space="preserve"> Citizens were paid a deposit on bottles. This is a system that many countries have started to use in modern times [42].¶ </w:t>
      </w:r>
      <w:r w:rsidRPr="007D47F1">
        <w:rPr>
          <w:color w:val="EE0000"/>
          <w:highlight w:val="yellow"/>
          <w:u w:val="single"/>
        </w:rPr>
        <w:t>Voluntary work days</w:t>
      </w:r>
      <w:r w:rsidRPr="007D47F1">
        <w:rPr>
          <w:color w:val="EE0000"/>
          <w:u w:val="single"/>
        </w:rPr>
        <w:t xml:space="preserve"> called "subbotniks" </w:t>
      </w:r>
      <w:r w:rsidRPr="007D47F1">
        <w:rPr>
          <w:color w:val="EE0000"/>
          <w:highlight w:val="yellow"/>
          <w:u w:val="single"/>
        </w:rPr>
        <w:t>were organised</w:t>
      </w:r>
      <w:r w:rsidRPr="007D47F1">
        <w:rPr>
          <w:color w:val="EE0000"/>
          <w:u w:val="single"/>
        </w:rPr>
        <w:t xml:space="preserve"> and many Soviet citizens participated in a variety of tasks. Some were organised </w:t>
      </w:r>
      <w:r w:rsidRPr="007D47F1">
        <w:rPr>
          <w:color w:val="EE0000"/>
          <w:highlight w:val="yellow"/>
          <w:u w:val="single"/>
        </w:rPr>
        <w:t>to plant trees and collect litter</w:t>
      </w:r>
      <w:r w:rsidRPr="007D47F1">
        <w:rPr>
          <w:color w:val="EE0000"/>
          <w:u w:val="single"/>
        </w:rPr>
        <w:t xml:space="preserve"> in public places</w:t>
      </w:r>
      <w:r w:rsidRPr="007D47F1">
        <w:rPr>
          <w:color w:val="EE0000"/>
          <w:sz w:val="12"/>
        </w:rPr>
        <w:t xml:space="preserve"> [42].¶ In the late 1980s, the USSR even experimented with hydrogen fuel technologies. In particular, a modified TU-154 aircraft was developed with a hydrogen-fuelled engine. However, these technologies were not widely adopted at the time due to high costs and low efficiency [44]. ¶ Soviet environmentalism has long been criticised or overlooked in Western accounts, but more modern research, even by anti-communist authors, now recognises its achievements. ¶ </w:t>
      </w:r>
      <w:r w:rsidRPr="007D47F1">
        <w:rPr>
          <w:color w:val="EE0000"/>
          <w:u w:val="single"/>
        </w:rPr>
        <w:t xml:space="preserve">Ironically, it is often the case that ideas that influence modern </w:t>
      </w:r>
      <w:r w:rsidRPr="007D47F1">
        <w:rPr>
          <w:color w:val="EE0000"/>
          <w:highlight w:val="yellow"/>
          <w:u w:val="single"/>
        </w:rPr>
        <w:t>environmental scientists were invented by Soviet scientists</w:t>
      </w:r>
      <w:r w:rsidRPr="007D47F1">
        <w:rPr>
          <w:color w:val="EE0000"/>
          <w:u w:val="single"/>
        </w:rPr>
        <w:t>. This is the case with the concept of the biosphere, which was developed in the late 1920s by the Soviet scientist V. I. Vernadsky. His book “The Biosphere” won the Stalin Prize in 1943.</w:t>
      </w:r>
      <w:r w:rsidRPr="007D47F1">
        <w:rPr>
          <w:color w:val="EE0000"/>
          <w:sz w:val="12"/>
        </w:rPr>
        <w:t>¶</w:t>
      </w:r>
      <w:r w:rsidRPr="007D47F1">
        <w:rPr>
          <w:color w:val="EE0000"/>
          <w:sz w:val="12"/>
          <w:u w:val="single"/>
        </w:rPr>
        <w:t xml:space="preserve"> </w:t>
      </w:r>
      <w:r w:rsidRPr="007D47F1">
        <w:rPr>
          <w:color w:val="EE0000"/>
          <w:u w:val="single"/>
        </w:rPr>
        <w:t>In the early years of the Soviet Union, state efforts focused on setting aside protected areas, known as 'zapovedniki' (strict nature reserves), to preserve ecosystems for scientific study and maintain ecological stability.</w:t>
      </w:r>
      <w:r w:rsidRPr="007D47F1">
        <w:rPr>
          <w:color w:val="EE0000"/>
          <w:sz w:val="12"/>
        </w:rPr>
        <w:t xml:space="preserve"> Under Lenin's leadership, these reserves were established with a strict mandate of inviolability, meaning that human activity, especially resource extraction, was prohibited or severely restricted. Soviet scientists saw these areas as essential baselines that could guide sustainable land use throughout the USSR [45]. </w:t>
      </w:r>
      <w:r w:rsidRPr="007D47F1">
        <w:rPr>
          <w:color w:val="EE0000"/>
          <w:u w:val="single"/>
        </w:rPr>
        <w:t>These remained throughout the soviet union and received stricter protection later on during Stalin’s years.</w:t>
      </w:r>
      <w:r w:rsidRPr="007D47F1">
        <w:rPr>
          <w:color w:val="EE0000"/>
          <w:sz w:val="12"/>
        </w:rPr>
        <w:t xml:space="preserve">¶ </w:t>
      </w:r>
      <w:r w:rsidRPr="007D47F1">
        <w:rPr>
          <w:color w:val="EE0000"/>
          <w:sz w:val="2"/>
          <w:szCs w:val="2"/>
        </w:rPr>
        <w:t xml:space="preserve">Other areas of environmental policy suffered in the early years from the chaos of the First World War, the February and October Revolutions and then ensuing civil war [46]. </w:t>
      </w:r>
      <w:r w:rsidRPr="007D47F1">
        <w:rPr>
          <w:color w:val="EE0000"/>
          <w:sz w:val="12"/>
          <w:szCs w:val="2"/>
        </w:rPr>
        <w:t>¶</w:t>
      </w:r>
      <w:r w:rsidRPr="007D47F1">
        <w:rPr>
          <w:color w:val="EE0000"/>
          <w:sz w:val="2"/>
          <w:szCs w:val="2"/>
        </w:rPr>
        <w:t xml:space="preserve"> This was particularly true of forestry, which we will take as a case study and show the Soviet's approach to environmental problems. In 1918, the 'Basic Law on Forests' was introduced, which established centralised control of forests through the 'Central Administration of the Forests of the Republic' (TsULR), but allowed other agencies access to the forest. This, combined with a temporary sidelining of conservationist efforts, a focus on large monocultures and unauthorised logging by the peasantry, led to severe deforestation in the chaos of these early years [46].</w:t>
      </w:r>
      <w:r w:rsidRPr="007D47F1">
        <w:rPr>
          <w:color w:val="EE0000"/>
          <w:sz w:val="12"/>
          <w:szCs w:val="2"/>
        </w:rPr>
        <w:t>¶</w:t>
      </w:r>
      <w:r w:rsidRPr="007D47F1">
        <w:rPr>
          <w:color w:val="EE0000"/>
          <w:sz w:val="2"/>
          <w:szCs w:val="2"/>
        </w:rPr>
        <w:t xml:space="preserve"> After the civil war, with the end of war communism and the introduction of the NEP, peace allowed the debate on environmental management to resume. The NEP period witnessed the reintegration of the "bourgeois intelligentsia" – highly trained foresters and experts from the tsarist era who had been sidelined under initial Bolshevik policies. Figures like Mikhail Orlov and committees such as the Forestry Scholar Committee (LUK) began to play influential roles, reintroducing conservationist efforts and long-term planning in forestry. Their presence marked a shift away from monocultures and introduced a conservation-oriented approach to better manage Russia’s forests, reflecting an emerging commitment to local environmental stability [46]. </w:t>
      </w:r>
      <w:r w:rsidRPr="007D47F1">
        <w:rPr>
          <w:color w:val="EE0000"/>
          <w:sz w:val="12"/>
          <w:szCs w:val="2"/>
        </w:rPr>
        <w:t>¶</w:t>
      </w:r>
      <w:r w:rsidRPr="007D47F1">
        <w:rPr>
          <w:color w:val="EE0000"/>
          <w:sz w:val="2"/>
          <w:szCs w:val="2"/>
        </w:rPr>
        <w:t xml:space="preserve"> With the end of the NEP and the beginning of the Five Year Plans, massive timber yields were called for and an intense debate began over the Soviet Union's approach to environmental management and forestry, pitting industrialists against conservationists. The industrialists argued for mechanised forestry, monocultures and a method that disregarded the time it takes trees to grow. They attacked the conservationists as "reactionary" and "bourgeois" for ideas that they perceived as slowing down socialist development, and managed to temporarily defeat the conservationists [46].</w:t>
      </w:r>
      <w:r w:rsidRPr="007D47F1">
        <w:rPr>
          <w:color w:val="EE0000"/>
          <w:sz w:val="12"/>
          <w:szCs w:val="2"/>
        </w:rPr>
        <w:t>¶</w:t>
      </w:r>
      <w:r w:rsidRPr="007D47F1">
        <w:rPr>
          <w:color w:val="EE0000"/>
          <w:sz w:val="2"/>
          <w:szCs w:val="2"/>
        </w:rPr>
        <w:t xml:space="preserve"> This was, of course, a "left-wing" deviation that didn't recognise the interconnectedness of humanity and nature. In retrospect, the fallacy of this perspective is now obvious. It's not by brute force that nature can be brought into line with human interests but by a deep knowledge and appreciation of the Earth's natural processes and limits.</w:t>
      </w:r>
      <w:r w:rsidRPr="007D47F1">
        <w:rPr>
          <w:color w:val="EE0000"/>
          <w:sz w:val="12"/>
          <w:szCs w:val="2"/>
        </w:rPr>
        <w:t>¶</w:t>
      </w:r>
      <w:r w:rsidRPr="007D47F1">
        <w:rPr>
          <w:color w:val="EE0000"/>
          <w:sz w:val="2"/>
          <w:szCs w:val="2"/>
        </w:rPr>
        <w:t xml:space="preserve"> The 'industrialist' method soon showed its flaws, with timber harvests exceeding annual growth by significant percentages. In the Leningrad province, for example, timber harvests exceeded annual growth by 47%. The negative effect of this overexploitation on the hydrology of the USSR was quickly pointed out in the Soviet's forestry press and the course began to change back towards conservationist methods [46].</w:t>
      </w:r>
      <w:r w:rsidRPr="007D47F1">
        <w:rPr>
          <w:color w:val="EE0000"/>
          <w:sz w:val="12"/>
          <w:szCs w:val="2"/>
        </w:rPr>
        <w:t>¶</w:t>
      </w:r>
      <w:r w:rsidRPr="007D47F1">
        <w:rPr>
          <w:color w:val="EE0000"/>
          <w:sz w:val="2"/>
          <w:szCs w:val="2"/>
        </w:rPr>
        <w:t xml:space="preserve"> </w:t>
      </w:r>
      <w:r w:rsidRPr="007D47F1">
        <w:rPr>
          <w:color w:val="EE0000"/>
          <w:highlight w:val="yellow"/>
          <w:u w:val="single"/>
        </w:rPr>
        <w:t>Unlike capitalist countries, where</w:t>
      </w:r>
      <w:r w:rsidRPr="007D47F1">
        <w:rPr>
          <w:color w:val="EE0000"/>
          <w:u w:val="single"/>
        </w:rPr>
        <w:t xml:space="preserve"> new </w:t>
      </w:r>
      <w:r w:rsidRPr="007D47F1">
        <w:rPr>
          <w:color w:val="EE0000"/>
          <w:highlight w:val="yellow"/>
          <w:u w:val="single"/>
        </w:rPr>
        <w:t>scientific</w:t>
      </w:r>
      <w:r w:rsidRPr="007D47F1">
        <w:rPr>
          <w:color w:val="EE0000"/>
          <w:u w:val="single"/>
        </w:rPr>
        <w:t xml:space="preserve"> ideas/</w:t>
      </w:r>
      <w:r w:rsidRPr="007D47F1">
        <w:rPr>
          <w:color w:val="EE0000"/>
          <w:highlight w:val="yellow"/>
          <w:u w:val="single"/>
        </w:rPr>
        <w:t>methods of conservation are out of the question due to the decentralised nature of private property</w:t>
      </w:r>
      <w:r w:rsidRPr="007D47F1">
        <w:rPr>
          <w:color w:val="EE0000"/>
          <w:u w:val="single"/>
        </w:rPr>
        <w:t xml:space="preserve"> relations. </w:t>
      </w:r>
      <w:r w:rsidRPr="007D47F1">
        <w:rPr>
          <w:color w:val="EE0000"/>
          <w:highlight w:val="yellow"/>
          <w:u w:val="single"/>
        </w:rPr>
        <w:t>In a socialist country</w:t>
      </w:r>
      <w:r w:rsidRPr="007D47F1">
        <w:rPr>
          <w:color w:val="EE0000"/>
          <w:u w:val="single"/>
        </w:rPr>
        <w:t xml:space="preserve">, vigorous </w:t>
      </w:r>
      <w:r w:rsidRPr="007D47F1">
        <w:rPr>
          <w:color w:val="EE0000"/>
          <w:highlight w:val="yellow"/>
          <w:u w:val="single"/>
        </w:rPr>
        <w:t>scientific debate has borne fruit</w:t>
      </w:r>
      <w:r w:rsidRPr="007D47F1">
        <w:rPr>
          <w:color w:val="EE0000"/>
          <w:u w:val="single"/>
        </w:rPr>
        <w:t xml:space="preserve">, as </w:t>
      </w:r>
      <w:r w:rsidRPr="007D47F1">
        <w:rPr>
          <w:color w:val="EE0000"/>
          <w:highlight w:val="yellow"/>
          <w:u w:val="single"/>
        </w:rPr>
        <w:t xml:space="preserve">the </w:t>
      </w:r>
      <w:r w:rsidRPr="007D47F1">
        <w:rPr>
          <w:rStyle w:val="Emphasis"/>
          <w:color w:val="EE0000"/>
          <w:highlight w:val="yellow"/>
        </w:rPr>
        <w:t>centralised nature</w:t>
      </w:r>
      <w:r w:rsidRPr="007D47F1">
        <w:rPr>
          <w:color w:val="EE0000"/>
          <w:u w:val="single"/>
        </w:rPr>
        <w:t xml:space="preserve"> of a planned economy </w:t>
      </w:r>
      <w:r w:rsidRPr="007D47F1">
        <w:rPr>
          <w:color w:val="EE0000"/>
          <w:highlight w:val="yellow"/>
          <w:u w:val="single"/>
        </w:rPr>
        <w:t>allows</w:t>
      </w:r>
      <w:r w:rsidRPr="007D47F1">
        <w:rPr>
          <w:color w:val="EE0000"/>
          <w:u w:val="single"/>
        </w:rPr>
        <w:t xml:space="preserve"> scientific </w:t>
      </w:r>
      <w:r w:rsidRPr="007D47F1">
        <w:rPr>
          <w:color w:val="EE0000"/>
          <w:highlight w:val="yellow"/>
          <w:u w:val="single"/>
        </w:rPr>
        <w:t>methods to be implemented on a large scale and at a rapid pace</w:t>
      </w:r>
      <w:r w:rsidRPr="007D47F1">
        <w:rPr>
          <w:color w:val="EE0000"/>
          <w:u w:val="single"/>
        </w:rPr>
        <w:t>.</w:t>
      </w:r>
      <w:r w:rsidRPr="007D47F1">
        <w:rPr>
          <w:color w:val="EE0000"/>
          <w:sz w:val="12"/>
        </w:rPr>
        <w:t xml:space="preserve"> ¶ This is well reflected in the desire for nationalisation of the forest in pre-revolutionary Russia by some of the leading forestry theorists, notably, Georgii Morozov. However, his concept of nationalisation was not necessarily aimed at instituting a system of social ownership or socialist principles but rather focused on bringing the forests under centralised state control and as a means to counteract the negative impacts of private ownership and fragmented forest management, which had led to destructive logging practices [44]. It should be pointed out that whilst he did support the February Revolution and saw it as a means of supporting his conservationist approach to forestry through nationalisation. He rejected the Bolshevik Revolution, siding with the White Guardists and allegedly writing an anti-Bolshevik book [46].¶ In 1931, </w:t>
      </w:r>
      <w:r w:rsidRPr="007D47F1">
        <w:rPr>
          <w:color w:val="EE0000"/>
          <w:u w:val="single"/>
        </w:rPr>
        <w:t>in order to conserve forests and improve Soviet hydrology, a law was passed dividing all the country's forests into two zones, the industrial-forest zone and the agricultural-forest zone, with different institutions responsible for each. However, regardless of which agency controlled them, the forests in a one-kilometre belt along both banks of the Volga, Dnipro, Don and Ural rivers were off limits to any logging</w:t>
      </w:r>
      <w:r w:rsidRPr="007D47F1">
        <w:rPr>
          <w:color w:val="EE0000"/>
          <w:sz w:val="12"/>
        </w:rPr>
        <w:t xml:space="preserve"> [46].¶ A poster illustrating the Great Stalin Plan, entitled “Two Worlds—Two Plans”. The captions read: “We are planting life! They are sowing death!”¶ In 1936, forest protection was further strengthened by greatly expanding the zone of protection. With Stalin's direct involvement, a powerful new administration was created, which stood above all other institutions responsible for forests and whose sole task was to look after "water protection forests". The protective forest belts were strengthened and increased, along the rivers and many of their tributaries, most of the belts reached 20 kilometres wide</w:t>
      </w:r>
      <w:r w:rsidRPr="007D47F1">
        <w:rPr>
          <w:color w:val="EE0000"/>
          <w:u w:val="single"/>
        </w:rPr>
        <w:t xml:space="preserve">. In addition, it became a crime to cut down any of these water-protection forests </w:t>
      </w:r>
      <w:r w:rsidRPr="007D47F1">
        <w:rPr>
          <w:color w:val="EE0000"/>
          <w:sz w:val="12"/>
        </w:rPr>
        <w:t>[46</w:t>
      </w:r>
      <w:r w:rsidRPr="007D47F1">
        <w:rPr>
          <w:color w:val="EE0000"/>
          <w:sz w:val="2"/>
          <w:szCs w:val="2"/>
        </w:rPr>
        <w:t xml:space="preserve">]. </w:t>
      </w:r>
      <w:r w:rsidRPr="007D47F1">
        <w:rPr>
          <w:color w:val="EE0000"/>
          <w:sz w:val="12"/>
          <w:szCs w:val="2"/>
        </w:rPr>
        <w:t>¶</w:t>
      </w:r>
      <w:r w:rsidRPr="007D47F1">
        <w:rPr>
          <w:color w:val="EE0000"/>
          <w:sz w:val="2"/>
          <w:szCs w:val="2"/>
        </w:rPr>
        <w:t xml:space="preserve"> In 1943, Soviet forest protection expanded once again, dividing forests into three groups, two of which were subject to protective measures. In group I all logging was prohibited, in group II only logging less than or equal to annual growth was allowed. Only in group III were no restrictions imposed. This greatly expanded the 1936 laws; the forests of entire oblasts, including Moscow, Voronezh, Kursk, Smolensk, Vladimir, Tambov, Penza, Riazan', Saratov, Rostov, and Stalingrad, were placed in Groups I and II. Eventually, the size of Group I forests grew to such an extent that they constituted by far the largest protected environment in the world [46]. Finally, in 1947, the Ministry of Forestry (Minleskhoz) was created, a special agency dedicated solely to afforestation.</w:t>
      </w:r>
      <w:r w:rsidRPr="007D47F1">
        <w:rPr>
          <w:color w:val="EE0000"/>
          <w:sz w:val="12"/>
          <w:szCs w:val="2"/>
        </w:rPr>
        <w:t>¶</w:t>
      </w:r>
      <w:r w:rsidRPr="007D47F1">
        <w:rPr>
          <w:color w:val="EE0000"/>
          <w:sz w:val="2"/>
          <w:szCs w:val="2"/>
        </w:rPr>
        <w:t xml:space="preserve"> The last impressive plan to be mentioned is 'The Great Stalin Plan for the Transformation of Nature', described by anti-communist historian Stephan Brain as 'the world's first explicit attempt to reverse human-induced climate change'. In 1948, Stalin laid the groundwork for a fifteen-year project to plant more than 5.7 million hectares of trees in 'field protection belts' to increase agricultural productivity, particularly in the collective farms and forested steppes of European Russia. These forests would surround agricultural fields, blocking wind and allowing ecosystems to develop around agriculture. If these planned forests were arranged in a straight line 30 metres wide, they would circle the Earth 55 times [46].</w:t>
      </w:r>
      <w:r w:rsidRPr="007D47F1">
        <w:rPr>
          <w:color w:val="EE0000"/>
          <w:sz w:val="12"/>
          <w:szCs w:val="2"/>
        </w:rPr>
        <w:t>¶</w:t>
      </w:r>
      <w:r w:rsidRPr="007D47F1">
        <w:rPr>
          <w:color w:val="EE0000"/>
          <w:sz w:val="2"/>
          <w:szCs w:val="2"/>
        </w:rPr>
        <w:t xml:space="preserve"> Another poster illustrating the Great Stalin Plan, “We Shall Conquer Drought!”</w:t>
      </w:r>
      <w:r w:rsidRPr="007D47F1">
        <w:rPr>
          <w:color w:val="EE0000"/>
          <w:sz w:val="12"/>
          <w:szCs w:val="2"/>
        </w:rPr>
        <w:t>¶</w:t>
      </w:r>
      <w:r w:rsidRPr="007D47F1">
        <w:rPr>
          <w:color w:val="EE0000"/>
          <w:sz w:val="2"/>
          <w:szCs w:val="2"/>
        </w:rPr>
        <w:t xml:space="preserve"> After Stalin's death, with the coming to power of the Khrushchevites, the conservation bureaus fell from their prominent position [46]. Just six days after his funeral, the Ministry of Forestry was abolished and its activities transferred to the Ministry of Agriculture, and forest conservation fell into a deep decline.</w:t>
      </w:r>
      <w:r w:rsidRPr="007D47F1">
        <w:rPr>
          <w:color w:val="EE0000"/>
          <w:sz w:val="12"/>
          <w:szCs w:val="2"/>
        </w:rPr>
        <w:t>¶</w:t>
      </w:r>
      <w:r w:rsidRPr="007D47F1">
        <w:rPr>
          <w:color w:val="EE0000"/>
          <w:sz w:val="2"/>
          <w:szCs w:val="2"/>
        </w:rPr>
        <w:t xml:space="preserve"> In the 1960s, noting the decline of conservation, Professor Viktor Nesterov of the Timiriazev Agricultural Academy wrote in Pravda on 19 January 1966 that:</w:t>
      </w:r>
      <w:r w:rsidRPr="007D47F1">
        <w:rPr>
          <w:color w:val="EE0000"/>
          <w:sz w:val="12"/>
          <w:szCs w:val="2"/>
        </w:rPr>
        <w:t>¶</w:t>
      </w:r>
      <w:r w:rsidRPr="007D47F1">
        <w:rPr>
          <w:color w:val="EE0000"/>
          <w:sz w:val="2"/>
          <w:szCs w:val="2"/>
        </w:rPr>
        <w:t xml:space="preserve"> “There is a pressing need for an all-Union forest management agency with its own system of subordinate organizations. … Specialists express the opinion that a USSR Ministry of Forestry could become such a competent agency. Incidentally, such a ministry existed from 1947 to 1953.</w:t>
      </w:r>
      <w:r w:rsidRPr="007D47F1">
        <w:rPr>
          <w:color w:val="EE0000"/>
          <w:sz w:val="12"/>
          <w:szCs w:val="2"/>
        </w:rPr>
        <w:t>¶</w:t>
      </w:r>
      <w:r w:rsidRPr="007D47F1">
        <w:rPr>
          <w:color w:val="EE0000"/>
          <w:sz w:val="2"/>
          <w:szCs w:val="2"/>
        </w:rPr>
        <w:t xml:space="preserve"> During that time forest workers managed to do a great deal: The amount of sowing and planting of new groves was sharply expanded, and the trimming of the cutting areas was achieved everywhere. The ministry set up two hundred forest-protection stations outfitted with machinery. The annual volume of forest sowing and planting increased sevenfold. We are by no means thinking of idealising the activity of this ministry, but the results of its work were apparent to everyone who had anything to do with the forests.”</w:t>
      </w:r>
      <w:r w:rsidRPr="007D47F1">
        <w:rPr>
          <w:color w:val="EE0000"/>
          <w:sz w:val="12"/>
          <w:szCs w:val="2"/>
        </w:rPr>
        <w:t>¶</w:t>
      </w:r>
      <w:r w:rsidRPr="007D47F1">
        <w:rPr>
          <w:color w:val="EE0000"/>
          <w:sz w:val="2"/>
          <w:szCs w:val="2"/>
        </w:rPr>
        <w:t xml:space="preserve"> Something must be mentioned about the environmental catastrophes, typically associated with the USSR and “socialism” in the abstract by bourgeois media.</w:t>
      </w:r>
      <w:r w:rsidRPr="007D47F1">
        <w:rPr>
          <w:color w:val="EE0000"/>
          <w:sz w:val="12"/>
          <w:szCs w:val="2"/>
        </w:rPr>
        <w:t>¶</w:t>
      </w:r>
      <w:r w:rsidRPr="007D47F1">
        <w:rPr>
          <w:color w:val="EE0000"/>
          <w:sz w:val="2"/>
          <w:szCs w:val="2"/>
        </w:rPr>
        <w:t xml:space="preserve"> Take for instance the drying of the Aral Sea beginning in the 1960s, in which water from its “feeder” rivers - the Amu Darya and Syr Darya - were diverted to the arid plains of Kazakhstan, Uzbekistan, and Turkmenistan in order to irrigate cotton fields [47]. This was done with the intention of economically developing the Central Asian SSRs and to increase agricultural output in the region and in this regard, it was a success. However, the method of irrigation failed to respect the local ecological conditions and focused on industrial output causing the aral sea to begin a process of drying. </w:t>
      </w:r>
      <w:r w:rsidRPr="007D47F1">
        <w:rPr>
          <w:color w:val="EE0000"/>
          <w:sz w:val="12"/>
          <w:szCs w:val="2"/>
        </w:rPr>
        <w:t>¶</w:t>
      </w:r>
      <w:r w:rsidRPr="007D47F1">
        <w:rPr>
          <w:color w:val="EE0000"/>
          <w:sz w:val="2"/>
          <w:szCs w:val="2"/>
        </w:rPr>
        <w:t xml:space="preserve"> The drying out caused the sea to recede and salt concentrations to increase through evaporation, making the region inhospitable to fish and making summers hotter and winters colder [46]. Much like the mistakes of early forestry, the failure to respect and take into account the Earth's natural processes led to failure. Soviet scientists began to draw up large-scale plans to remedy the situation, but the Soviet Union dissolved before anything was implemented. In 1994, the new states surrounding the Aral Sea set up a joint committee to coordinate efforts to save the sea, but now competition between the states has slowed progress [49]. In the end, it should be noted that most of the drying occurred after the dissolution of the USSR.</w:t>
      </w:r>
      <w:r w:rsidRPr="007D47F1">
        <w:rPr>
          <w:color w:val="EE0000"/>
          <w:sz w:val="12"/>
          <w:szCs w:val="2"/>
        </w:rPr>
        <w:t>¶</w:t>
      </w:r>
      <w:r w:rsidRPr="007D47F1">
        <w:rPr>
          <w:color w:val="EE0000"/>
          <w:sz w:val="2"/>
          <w:szCs w:val="2"/>
        </w:rPr>
        <w:t xml:space="preserve"> The Chernobyl nuclear meltdown is another example which had severe impacts on the local environment and is often cited as a case to equate socialism with negative environmental impacts. The meltdown was caused by a “low-power” test, which led to an explosion and fire that demolished the reactor building. The local town to the reactor was fully evacuated the following day. Other locals were evacuated later on as the radiation spread around the region [50].</w:t>
      </w:r>
      <w:r w:rsidRPr="007D47F1">
        <w:rPr>
          <w:color w:val="EE0000"/>
          <w:sz w:val="12"/>
          <w:szCs w:val="2"/>
        </w:rPr>
        <w:t>¶</w:t>
      </w:r>
      <w:r w:rsidRPr="007D47F1">
        <w:rPr>
          <w:color w:val="EE0000"/>
          <w:sz w:val="2"/>
          <w:szCs w:val="2"/>
        </w:rPr>
        <w:t xml:space="preserve"> Emergency workers were drafted into the area to contain the reactor and prevent further destruction. Despite the scale of the damage, local wildlife has shown incredible resilience in the exclusion zone with even rare species returning [30]. And even with cases like Chernobyl, nuclear energy is far cleaner and safer (i.e. it has led to fewer deaths and disabilities) than fossil fuels (and most renewables), even having fewer deaths caused per unit of energy than wind power [51]. It is being used less and less nowadays, due to its high proportion of constant capital investment and consequent low profitability.</w:t>
      </w:r>
      <w:r w:rsidRPr="007D47F1">
        <w:rPr>
          <w:color w:val="EE0000"/>
          <w:sz w:val="12"/>
          <w:szCs w:val="2"/>
        </w:rPr>
        <w:t>¶</w:t>
      </w:r>
      <w:r w:rsidRPr="007D47F1">
        <w:rPr>
          <w:color w:val="EE0000"/>
          <w:sz w:val="2"/>
          <w:szCs w:val="2"/>
        </w:rPr>
        <w:t xml:space="preserve"> In both cases, either human error or mistakes in planning led to these tragic outcomes. Yet, this is a progression in comparison to capitalism, in which reforms and responses to such environmental problems move at a snail's pace and, in which there is no direct control. As a consequence, the scale of destruction that capitalism causes every day far outpaces the worst cases in socialist countries.</w:t>
      </w:r>
      <w:r w:rsidRPr="007D47F1">
        <w:rPr>
          <w:color w:val="EE0000"/>
          <w:sz w:val="12"/>
          <w:szCs w:val="2"/>
        </w:rPr>
        <w:t>¶</w:t>
      </w:r>
      <w:r w:rsidRPr="007D47F1">
        <w:rPr>
          <w:color w:val="EE0000"/>
          <w:sz w:val="2"/>
          <w:szCs w:val="2"/>
        </w:rPr>
        <w:t xml:space="preserve"> What is clear from this brief history is that the Soviet Union, with its fully nationalised land and industry, was able to develop an incredible, ever-changing and fast-moving environmental policy that puts current capitalist market solutions to climate change to shame.</w:t>
      </w:r>
      <w:r w:rsidRPr="007D47F1">
        <w:rPr>
          <w:color w:val="EE0000"/>
          <w:sz w:val="12"/>
          <w:szCs w:val="2"/>
        </w:rPr>
        <w:t>¶</w:t>
      </w:r>
      <w:r w:rsidRPr="007D47F1">
        <w:rPr>
          <w:color w:val="EE0000"/>
          <w:sz w:val="2"/>
          <w:szCs w:val="2"/>
        </w:rPr>
        <w:t xml:space="preserve"> The Way Out</w:t>
      </w:r>
      <w:r w:rsidRPr="007D47F1">
        <w:rPr>
          <w:color w:val="EE0000"/>
          <w:sz w:val="12"/>
          <w:szCs w:val="2"/>
        </w:rPr>
        <w:t>¶</w:t>
      </w:r>
      <w:r w:rsidRPr="007D47F1">
        <w:rPr>
          <w:color w:val="EE0000"/>
          <w:sz w:val="2"/>
          <w:szCs w:val="2"/>
        </w:rPr>
        <w:t xml:space="preserve"> Engels pointed out in “Dialectics of Nature” that [52]:</w:t>
      </w:r>
      <w:r w:rsidRPr="007D47F1">
        <w:rPr>
          <w:color w:val="EE0000"/>
          <w:sz w:val="12"/>
          <w:szCs w:val="2"/>
        </w:rPr>
        <w:t>¶</w:t>
      </w:r>
      <w:r w:rsidRPr="007D47F1">
        <w:rPr>
          <w:color w:val="EE0000"/>
          <w:sz w:val="2"/>
          <w:szCs w:val="2"/>
        </w:rPr>
        <w:t xml:space="preserve"> “With every day that passes we are acquiring a better understanding of these laws [of nature] and getting to perceive both the more immediate and the more remote consequences of our interference with the traditional course of nature. In particular, after the mighty advances made by the natural sciences in the present century, we are more than ever in a position to realise, and hence to control, even the more remote natural consequences of at least our day-to-day production activities. But the more this progresses the more will men not only feel but also know their oneness with nature, and the more impossible will become the senseless and unnatural idea of a contrast between mind and matter, man and nature, soul and body, such as arose after the decline of classical antiquity in Europe and obtained its highest elaboration in Christianity.”</w:t>
      </w:r>
      <w:r w:rsidRPr="007D47F1">
        <w:rPr>
          <w:color w:val="EE0000"/>
          <w:sz w:val="12"/>
          <w:szCs w:val="2"/>
        </w:rPr>
        <w:t>¶</w:t>
      </w:r>
      <w:r w:rsidRPr="007D47F1">
        <w:rPr>
          <w:color w:val="EE0000"/>
          <w:sz w:val="12"/>
        </w:rPr>
        <w:t xml:space="preserve"> </w:t>
      </w:r>
      <w:r w:rsidRPr="007D47F1">
        <w:rPr>
          <w:color w:val="EE0000"/>
          <w:u w:val="single"/>
        </w:rPr>
        <w:t xml:space="preserve">It is clear that only </w:t>
      </w:r>
      <w:r w:rsidRPr="007D47F1">
        <w:rPr>
          <w:color w:val="EE0000"/>
          <w:highlight w:val="yellow"/>
          <w:u w:val="single"/>
        </w:rPr>
        <w:t xml:space="preserve">the abolition of private property in the means of </w:t>
      </w:r>
      <w:r w:rsidRPr="007D47F1">
        <w:rPr>
          <w:color w:val="EE0000"/>
          <w:u w:val="single"/>
        </w:rPr>
        <w:t xml:space="preserve">production and </w:t>
      </w:r>
      <w:r w:rsidRPr="007D47F1">
        <w:rPr>
          <w:color w:val="EE0000"/>
          <w:highlight w:val="yellow"/>
          <w:u w:val="single"/>
        </w:rPr>
        <w:t>the establishment of a centralised, planned economy is the only method to quench the scorched earth</w:t>
      </w:r>
      <w:r w:rsidRPr="007D47F1">
        <w:rPr>
          <w:color w:val="EE0000"/>
          <w:u w:val="single"/>
        </w:rPr>
        <w:t xml:space="preserve"> that capitalism is conjuring up on an ever-increasing scale.</w:t>
      </w:r>
      <w:r w:rsidRPr="007D47F1">
        <w:rPr>
          <w:color w:val="EE0000"/>
          <w:sz w:val="12"/>
        </w:rPr>
        <w:t xml:space="preserve"> Only this will allow conscious control to apply the solutions that are needed, without the consideration of profit for an exploiting minority.¶ </w:t>
      </w:r>
      <w:r w:rsidRPr="007D47F1">
        <w:rPr>
          <w:color w:val="EE0000"/>
          <w:u w:val="single"/>
        </w:rPr>
        <w:t xml:space="preserve">The </w:t>
      </w:r>
      <w:r w:rsidRPr="007D47F1">
        <w:rPr>
          <w:color w:val="EE0000"/>
          <w:highlight w:val="yellow"/>
          <w:u w:val="single"/>
        </w:rPr>
        <w:t>solutions are well-known</w:t>
      </w:r>
      <w:r w:rsidRPr="007D47F1">
        <w:rPr>
          <w:color w:val="EE0000"/>
          <w:u w:val="single"/>
        </w:rPr>
        <w:t xml:space="preserve"> and clear: large-scale environmental projects, reduction of greenhouse gas emissions, transition to renewable and clean energy sources, and abandoning the use of non-biodegradable materials. The interests and pleasures of a minority of exploiters, the capitalist class, stand in the way.</w:t>
      </w:r>
      <w:r w:rsidRPr="007D47F1">
        <w:rPr>
          <w:color w:val="EE0000"/>
          <w:sz w:val="12"/>
        </w:rPr>
        <w:t>¶</w:t>
      </w:r>
      <w:r w:rsidRPr="007D47F1">
        <w:rPr>
          <w:color w:val="EE0000"/>
          <w:sz w:val="12"/>
          <w:u w:val="single"/>
        </w:rPr>
        <w:t xml:space="preserve"> </w:t>
      </w:r>
      <w:r w:rsidRPr="007D47F1">
        <w:rPr>
          <w:color w:val="EE0000"/>
          <w:u w:val="single"/>
        </w:rPr>
        <w:t>The capitalist class has inadvertently found itself on a [self harming] mission that could destabilise the very foundations of capitalist production and exchange</w:t>
      </w:r>
      <w:r w:rsidRPr="007D47F1">
        <w:rPr>
          <w:color w:val="EE0000"/>
          <w:sz w:val="12"/>
        </w:rPr>
        <w:t xml:space="preserve">, and send humanity back to barbarism.¶ </w:t>
      </w:r>
      <w:r w:rsidRPr="007D47F1">
        <w:rPr>
          <w:color w:val="EE0000"/>
          <w:highlight w:val="yellow"/>
          <w:u w:val="single"/>
        </w:rPr>
        <w:t>The working class</w:t>
      </w:r>
      <w:r w:rsidRPr="007D47F1">
        <w:rPr>
          <w:color w:val="EE0000"/>
          <w:u w:val="single"/>
        </w:rPr>
        <w:t xml:space="preserve"> of the world must not hopelessly surrender to such a course but </w:t>
      </w:r>
      <w:r w:rsidRPr="007D47F1">
        <w:rPr>
          <w:color w:val="EE0000"/>
          <w:highlight w:val="yellow"/>
          <w:u w:val="single"/>
        </w:rPr>
        <w:t>must make every effort to establish socialism. This requires the building of a vanguard party armed with</w:t>
      </w:r>
      <w:r w:rsidRPr="007D47F1">
        <w:rPr>
          <w:color w:val="EE0000"/>
          <w:u w:val="single"/>
        </w:rPr>
        <w:t xml:space="preserve"> a </w:t>
      </w:r>
      <w:r w:rsidRPr="007D47F1">
        <w:rPr>
          <w:color w:val="EE0000"/>
          <w:highlight w:val="yellow"/>
          <w:u w:val="single"/>
        </w:rPr>
        <w:t>scientific theory</w:t>
      </w:r>
      <w:r w:rsidRPr="007D47F1">
        <w:rPr>
          <w:color w:val="EE0000"/>
          <w:u w:val="single"/>
        </w:rPr>
        <w:t xml:space="preserve"> that objectively represents the interests of the working class as revealed by Marxism-Leninism.</w:t>
      </w:r>
      <w:r w:rsidRPr="007D47F1">
        <w:rPr>
          <w:color w:val="EE0000"/>
          <w:sz w:val="12"/>
        </w:rPr>
        <w:t>¶</w:t>
      </w:r>
      <w:r w:rsidRPr="007D47F1">
        <w:rPr>
          <w:color w:val="EE0000"/>
          <w:sz w:val="12"/>
          <w:u w:val="single"/>
        </w:rPr>
        <w:t xml:space="preserve"> </w:t>
      </w:r>
      <w:r w:rsidRPr="007D47F1">
        <w:rPr>
          <w:color w:val="EE0000"/>
          <w:u w:val="single"/>
        </w:rPr>
        <w:t>At present, many organisations around the world claim to be such "parties", but they unscientifically revise communist theory, thus rendering it impotent, and incapable of providing any credible guidance to mass workers' struggles around the world.</w:t>
      </w:r>
    </w:p>
    <w:p w14:paraId="76E129F4" w14:textId="77777777" w:rsidR="00DC3B7E" w:rsidRPr="007D47F1" w:rsidRDefault="00DC3B7E" w:rsidP="00DC3B7E"/>
    <w:p w14:paraId="54EB8839" w14:textId="0757B1ED" w:rsidR="00484F48" w:rsidRDefault="00DC3B7E" w:rsidP="00DC3B7E">
      <w:pPr>
        <w:pStyle w:val="Heading1"/>
      </w:pPr>
      <w:r>
        <w:t>2NC</w:t>
      </w:r>
    </w:p>
    <w:p w14:paraId="2B3AEF67" w14:textId="74E7DBF4" w:rsidR="00DC3B7E" w:rsidRDefault="00DC3B7E" w:rsidP="00DC3B7E">
      <w:pPr>
        <w:pStyle w:val="Heading1"/>
      </w:pPr>
      <w:r>
        <w:t>1NR</w:t>
      </w:r>
    </w:p>
    <w:p w14:paraId="6E038AB0" w14:textId="77777777" w:rsidR="00DC3B7E" w:rsidRPr="007A5806" w:rsidRDefault="00DC3B7E" w:rsidP="00DC3B7E">
      <w:pPr>
        <w:keepNext/>
        <w:keepLines/>
        <w:contextualSpacing/>
        <w:outlineLvl w:val="3"/>
        <w:rPr>
          <w:rFonts w:eastAsiaTheme="majorEastAsia" w:cstheme="majorBidi"/>
          <w:b/>
          <w:iCs/>
          <w:sz w:val="24"/>
        </w:rPr>
      </w:pPr>
      <w:r w:rsidRPr="007A5806">
        <w:rPr>
          <w:rFonts w:eastAsiaTheme="majorEastAsia" w:cstheme="majorBidi"/>
          <w:b/>
          <w:iCs/>
          <w:sz w:val="24"/>
        </w:rPr>
        <w:t xml:space="preserve">treating intellectual labor as </w:t>
      </w:r>
      <w:r w:rsidRPr="007A5806">
        <w:rPr>
          <w:rFonts w:eastAsiaTheme="majorEastAsia" w:cstheme="majorBidi"/>
          <w:b/>
          <w:iCs/>
          <w:sz w:val="24"/>
          <w:u w:val="single"/>
        </w:rPr>
        <w:t>exclusive</w:t>
      </w:r>
      <w:r w:rsidRPr="007A5806">
        <w:rPr>
          <w:rFonts w:eastAsiaTheme="majorEastAsia" w:cstheme="majorBidi"/>
          <w:b/>
          <w:iCs/>
          <w:sz w:val="24"/>
        </w:rPr>
        <w:t xml:space="preserve"> reifies market values- it enables the expansion of neoliberalism</w:t>
      </w:r>
    </w:p>
    <w:p w14:paraId="18EC648C" w14:textId="77777777" w:rsidR="00DC3B7E" w:rsidRPr="007A5806" w:rsidRDefault="00DC3B7E" w:rsidP="00DC3B7E">
      <w:r w:rsidRPr="007A5806">
        <w:rPr>
          <w:b/>
          <w:bCs/>
        </w:rPr>
        <w:t>Whitt, 97</w:t>
      </w:r>
      <w:r w:rsidRPr="007A5806">
        <w:t xml:space="preserve"> -- Michigan Technological University philosophy professor </w:t>
      </w:r>
    </w:p>
    <w:p w14:paraId="3FDA03D6" w14:textId="77777777" w:rsidR="00DC3B7E" w:rsidRPr="007A5806" w:rsidRDefault="00DC3B7E" w:rsidP="00DC3B7E">
      <w:r w:rsidRPr="007A5806">
        <w:t>[Laurie Anne, "Biocolonialism and the commodification of knowledge," Science as Culture, 7.1, accessed 2019]</w:t>
      </w:r>
    </w:p>
    <w:p w14:paraId="29D1EC54" w14:textId="77777777" w:rsidR="00DC3B7E" w:rsidRPr="007A5806" w:rsidRDefault="00DC3B7E" w:rsidP="00DC3B7E"/>
    <w:p w14:paraId="75642635" w14:textId="77777777" w:rsidR="00DC3B7E" w:rsidRPr="007A5806" w:rsidRDefault="00DC3B7E" w:rsidP="00DC3B7E">
      <w:pPr>
        <w:rPr>
          <w:u w:val="single"/>
        </w:rPr>
      </w:pPr>
      <w:r w:rsidRPr="007A5806">
        <w:rPr>
          <w:u w:val="single"/>
        </w:rPr>
        <w:t>‘COMMODIFICATION’ OF KNOWLEDGE</w:t>
      </w:r>
    </w:p>
    <w:p w14:paraId="1E1ABB56" w14:textId="77777777" w:rsidR="00DC3B7E" w:rsidRPr="007A5806" w:rsidRDefault="00DC3B7E" w:rsidP="00DC3B7E">
      <w:pPr>
        <w:rPr>
          <w:sz w:val="16"/>
        </w:rPr>
      </w:pPr>
      <w:r w:rsidRPr="007A5806">
        <w:rPr>
          <w:sz w:val="16"/>
        </w:rPr>
        <w:t>‘The commodity fiction handed over the fate of man and nature to the play of an automaton running in its own grooves and governed by its own laws (Karl Polyani)</w:t>
      </w:r>
    </w:p>
    <w:p w14:paraId="0291A44B" w14:textId="77777777" w:rsidR="00DC3B7E" w:rsidRPr="007A5806" w:rsidRDefault="00DC3B7E" w:rsidP="00DC3B7E">
      <w:pPr>
        <w:rPr>
          <w:u w:val="single"/>
        </w:rPr>
      </w:pPr>
      <w:r w:rsidRPr="007A5806">
        <w:rPr>
          <w:sz w:val="16"/>
        </w:rPr>
        <w:t xml:space="preserve">While the market and </w:t>
      </w:r>
      <w:r w:rsidRPr="007A5806">
        <w:rPr>
          <w:u w:val="single"/>
        </w:rPr>
        <w:t>market forces</w:t>
      </w:r>
      <w:r w:rsidRPr="007A5806">
        <w:rPr>
          <w:sz w:val="16"/>
        </w:rPr>
        <w:t xml:space="preserve"> of late capitalism differ substantially from those envisaged by Adam Smith, they </w:t>
      </w:r>
      <w:r w:rsidRPr="007A5806">
        <w:rPr>
          <w:u w:val="single"/>
        </w:rPr>
        <w:t>continue</w:t>
      </w:r>
      <w:r w:rsidRPr="007A5806">
        <w:rPr>
          <w:sz w:val="16"/>
        </w:rPr>
        <w:t>—notably under the banner of intellectual property law—</w:t>
      </w:r>
      <w:r w:rsidRPr="007A5806">
        <w:rPr>
          <w:u w:val="single"/>
        </w:rPr>
        <w:t>to transform the</w:t>
      </w:r>
      <w:r w:rsidRPr="007A5806">
        <w:rPr>
          <w:sz w:val="16"/>
        </w:rPr>
        <w:t xml:space="preserve"> legal system in ways that impact directly the </w:t>
      </w:r>
      <w:r w:rsidRPr="007A5806">
        <w:rPr>
          <w:u w:val="single"/>
        </w:rPr>
        <w:t>western conception of knowledge</w:t>
      </w:r>
      <w:r w:rsidRPr="007A5806">
        <w:rPr>
          <w:sz w:val="16"/>
        </w:rPr>
        <w:t xml:space="preserve">. </w:t>
      </w:r>
      <w:r w:rsidRPr="007A5806">
        <w:rPr>
          <w:u w:val="single"/>
        </w:rPr>
        <w:t>Just as land and labour were metaphorically transformed to accommodate a market economy, so too is knowledge—human intellectual labour—being transformed by</w:t>
      </w:r>
      <w:r w:rsidRPr="007A5806">
        <w:rPr>
          <w:sz w:val="16"/>
        </w:rPr>
        <w:t xml:space="preserve"> what Polyani calls </w:t>
      </w:r>
      <w:r w:rsidRPr="007A5806">
        <w:rPr>
          <w:u w:val="single"/>
        </w:rPr>
        <w:t>a ‘commodity fiction’.</w:t>
      </w:r>
    </w:p>
    <w:p w14:paraId="285880C1" w14:textId="77777777" w:rsidR="00DC3B7E" w:rsidRPr="007A5806" w:rsidRDefault="00DC3B7E" w:rsidP="00DC3B7E">
      <w:pPr>
        <w:rPr>
          <w:sz w:val="16"/>
        </w:rPr>
      </w:pPr>
      <w:r w:rsidRPr="007A5806">
        <w:rPr>
          <w:sz w:val="16"/>
        </w:rPr>
        <w:t xml:space="preserve">Various commentators have noted how </w:t>
      </w:r>
      <w:r w:rsidRPr="007A5806">
        <w:rPr>
          <w:highlight w:val="yellow"/>
          <w:u w:val="single"/>
        </w:rPr>
        <w:t xml:space="preserve">the </w:t>
      </w:r>
      <w:r w:rsidRPr="007A5806">
        <w:rPr>
          <w:b/>
          <w:iCs/>
          <w:highlight w:val="yellow"/>
          <w:u w:val="single"/>
          <w:bdr w:val="single" w:sz="12" w:space="0" w:color="auto"/>
        </w:rPr>
        <w:t>market doctrine obtained</w:t>
      </w:r>
      <w:r w:rsidRPr="007A5806">
        <w:rPr>
          <w:highlight w:val="yellow"/>
          <w:u w:val="single"/>
        </w:rPr>
        <w:t xml:space="preserve"> </w:t>
      </w:r>
      <w:r w:rsidRPr="007A5806">
        <w:rPr>
          <w:u w:val="single"/>
        </w:rPr>
        <w:t xml:space="preserve">political and philosophical </w:t>
      </w:r>
      <w:r w:rsidRPr="007A5806">
        <w:rPr>
          <w:b/>
          <w:iCs/>
          <w:highlight w:val="yellow"/>
          <w:u w:val="single"/>
          <w:bdr w:val="single" w:sz="12" w:space="0" w:color="auto"/>
        </w:rPr>
        <w:t>hegemony</w:t>
      </w:r>
      <w:r w:rsidRPr="007A5806">
        <w:rPr>
          <w:highlight w:val="yellow"/>
          <w:u w:val="single"/>
        </w:rPr>
        <w:t xml:space="preserve"> </w:t>
      </w:r>
      <w:r w:rsidRPr="007A5806">
        <w:rPr>
          <w:u w:val="single"/>
        </w:rPr>
        <w:t xml:space="preserve">over western society </w:t>
      </w:r>
      <w:r w:rsidRPr="007A5806">
        <w:rPr>
          <w:highlight w:val="yellow"/>
          <w:u w:val="single"/>
        </w:rPr>
        <w:t xml:space="preserve">by </w:t>
      </w:r>
      <w:r w:rsidRPr="007A5806">
        <w:rPr>
          <w:u w:val="single"/>
        </w:rPr>
        <w:t xml:space="preserve">pointedly </w:t>
      </w:r>
      <w:r w:rsidRPr="007A5806">
        <w:rPr>
          <w:highlight w:val="yellow"/>
          <w:u w:val="single"/>
        </w:rPr>
        <w:t>ignoring the distinction between commodities and noncommodities</w:t>
      </w:r>
      <w:r w:rsidRPr="007A5806">
        <w:rPr>
          <w:sz w:val="16"/>
        </w:rPr>
        <w:t xml:space="preserve">. </w:t>
      </w:r>
      <w:r w:rsidRPr="007A5806">
        <w:rPr>
          <w:u w:val="single"/>
        </w:rPr>
        <w:t>Commodities</w:t>
      </w:r>
      <w:r w:rsidRPr="007A5806">
        <w:rPr>
          <w:sz w:val="16"/>
        </w:rPr>
        <w:t xml:space="preserve">, for the economist, </w:t>
      </w:r>
      <w:r w:rsidRPr="007A5806">
        <w:rPr>
          <w:u w:val="single"/>
        </w:rPr>
        <w:t>have a specific origin and purpose. They are manufactured goods that are produced for sale, sold and eventually consumed. Since human labour—intellectual or manual—is not manufactured for sale and consumption, it is not a commodity</w:t>
      </w:r>
      <w:r w:rsidRPr="007A5806">
        <w:rPr>
          <w:sz w:val="16"/>
        </w:rPr>
        <w:t xml:space="preserve"> strictly speaking. It is not a product, but:</w:t>
      </w:r>
    </w:p>
    <w:p w14:paraId="665025BC" w14:textId="77777777" w:rsidR="00DC3B7E" w:rsidRPr="007A5806" w:rsidRDefault="00DC3B7E" w:rsidP="00DC3B7E">
      <w:pPr>
        <w:rPr>
          <w:sz w:val="16"/>
        </w:rPr>
      </w:pPr>
      <w:r w:rsidRPr="007A5806">
        <w:rPr>
          <w:sz w:val="16"/>
        </w:rPr>
        <w:t>a personal, intimate and intrinsic part of ourselves. Human work cannot be separated from the whole person ... it is a market fiction that there is a separation between the human and human work. We can no more sell our work than we can sell ourselves. (Kimbrell, 1993, pp. 269, 270)</w:t>
      </w:r>
    </w:p>
    <w:p w14:paraId="2BC481ED" w14:textId="77777777" w:rsidR="00DC3B7E" w:rsidRPr="007A5806" w:rsidRDefault="00DC3B7E" w:rsidP="00DC3B7E">
      <w:pPr>
        <w:rPr>
          <w:sz w:val="16"/>
        </w:rPr>
      </w:pPr>
      <w:r w:rsidRPr="007A5806">
        <w:rPr>
          <w:sz w:val="16"/>
        </w:rPr>
        <w:t>Neither, of course, is land—a part of nature—a commodity that is produced by people for sale and consumption.</w:t>
      </w:r>
    </w:p>
    <w:p w14:paraId="2CB938C4" w14:textId="77777777" w:rsidR="00DC3B7E" w:rsidRPr="007A5806" w:rsidRDefault="00DC3B7E" w:rsidP="00DC3B7E">
      <w:pPr>
        <w:rPr>
          <w:sz w:val="16"/>
        </w:rPr>
      </w:pPr>
      <w:r w:rsidRPr="007A5806">
        <w:rPr>
          <w:sz w:val="16"/>
        </w:rPr>
        <w:t>Yet to leave work and nature out of the market equation would challenge the market system. As Andrew Kimbrell observes:</w:t>
      </w:r>
    </w:p>
    <w:p w14:paraId="58C37E9C" w14:textId="77777777" w:rsidR="00DC3B7E" w:rsidRPr="007A5806" w:rsidRDefault="00DC3B7E" w:rsidP="00DC3B7E">
      <w:pPr>
        <w:rPr>
          <w:sz w:val="16"/>
        </w:rPr>
      </w:pPr>
      <w:r w:rsidRPr="007A5806">
        <w:rPr>
          <w:highlight w:val="yellow"/>
          <w:u w:val="single"/>
        </w:rPr>
        <w:t xml:space="preserve">If market ideology was to be </w:t>
      </w:r>
      <w:r w:rsidRPr="007A5806">
        <w:rPr>
          <w:u w:val="single"/>
        </w:rPr>
        <w:t xml:space="preserve">the </w:t>
      </w:r>
      <w:r w:rsidRPr="007A5806">
        <w:rPr>
          <w:highlight w:val="yellow"/>
          <w:u w:val="single"/>
        </w:rPr>
        <w:t xml:space="preserve">central </w:t>
      </w:r>
      <w:r w:rsidRPr="007A5806">
        <w:rPr>
          <w:u w:val="single"/>
        </w:rPr>
        <w:t>law of a society</w:t>
      </w:r>
      <w:r w:rsidRPr="007A5806">
        <w:rPr>
          <w:sz w:val="16"/>
        </w:rPr>
        <w:t xml:space="preserve"> ... </w:t>
      </w:r>
      <w:r w:rsidRPr="007A5806">
        <w:rPr>
          <w:highlight w:val="yellow"/>
          <w:u w:val="single"/>
        </w:rPr>
        <w:t>it had to extend to all important aspects of life</w:t>
      </w:r>
      <w:r w:rsidRPr="007A5806">
        <w:rPr>
          <w:sz w:val="16"/>
          <w:highlight w:val="yellow"/>
        </w:rPr>
        <w:t xml:space="preserve"> </w:t>
      </w:r>
      <w:r w:rsidRPr="007A5806">
        <w:rPr>
          <w:sz w:val="16"/>
        </w:rPr>
        <w:t xml:space="preserve">... Vital </w:t>
      </w:r>
      <w:r w:rsidRPr="007A5806">
        <w:rPr>
          <w:u w:val="single"/>
        </w:rPr>
        <w:t>noncommodities had to be subsumed under the definition of commodity, treated like any other commodity</w:t>
      </w:r>
      <w:r w:rsidRPr="007A5806">
        <w:rPr>
          <w:sz w:val="16"/>
        </w:rPr>
        <w:t>, and subjected to the supply-and-demand laws of commodities, (p. 270)</w:t>
      </w:r>
    </w:p>
    <w:p w14:paraId="5EDD047B" w14:textId="77777777" w:rsidR="00DC3B7E" w:rsidRPr="007A5806" w:rsidRDefault="00DC3B7E" w:rsidP="00DC3B7E">
      <w:pPr>
        <w:rPr>
          <w:sz w:val="16"/>
        </w:rPr>
      </w:pPr>
      <w:r w:rsidRPr="007A5806">
        <w:rPr>
          <w:u w:val="single"/>
        </w:rPr>
        <w:t>So, it was convenient to ignore the distinction between commodities and noncommodities. This metaphorical</w:t>
      </w:r>
      <w:r w:rsidRPr="007A5806">
        <w:rPr>
          <w:sz w:val="16"/>
        </w:rPr>
        <w:t xml:space="preserve"> </w:t>
      </w:r>
      <w:r w:rsidRPr="007A5806">
        <w:rPr>
          <w:highlight w:val="yellow"/>
          <w:u w:val="single"/>
        </w:rPr>
        <w:t>transformation of labour</w:t>
      </w:r>
      <w:r w:rsidRPr="007A5806">
        <w:rPr>
          <w:sz w:val="16"/>
          <w:highlight w:val="yellow"/>
        </w:rPr>
        <w:t xml:space="preserve"> </w:t>
      </w:r>
      <w:r w:rsidRPr="007A5806">
        <w:rPr>
          <w:sz w:val="16"/>
        </w:rPr>
        <w:t xml:space="preserve">and land </w:t>
      </w:r>
      <w:r w:rsidRPr="007A5806">
        <w:rPr>
          <w:highlight w:val="yellow"/>
          <w:u w:val="single"/>
        </w:rPr>
        <w:t xml:space="preserve">into </w:t>
      </w:r>
      <w:r w:rsidRPr="007A5806">
        <w:rPr>
          <w:u w:val="single"/>
        </w:rPr>
        <w:t xml:space="preserve">‘fictitious </w:t>
      </w:r>
      <w:r w:rsidRPr="007A5806">
        <w:rPr>
          <w:highlight w:val="yellow"/>
          <w:u w:val="single"/>
        </w:rPr>
        <w:t>commodities’</w:t>
      </w:r>
      <w:r w:rsidRPr="007A5806">
        <w:rPr>
          <w:sz w:val="16"/>
          <w:highlight w:val="yellow"/>
        </w:rPr>
        <w:t xml:space="preserve"> </w:t>
      </w:r>
      <w:r w:rsidRPr="007A5806">
        <w:rPr>
          <w:sz w:val="16"/>
        </w:rPr>
        <w:t xml:space="preserve">also </w:t>
      </w:r>
      <w:r w:rsidRPr="007A5806">
        <w:rPr>
          <w:highlight w:val="yellow"/>
          <w:u w:val="single"/>
        </w:rPr>
        <w:t>greatly enhanced the power of the market system</w:t>
      </w:r>
      <w:r w:rsidRPr="007A5806">
        <w:rPr>
          <w:u w:val="single"/>
        </w:rPr>
        <w:t>, facilitating control of virtually all aspects of social behaviour and natural resources</w:t>
      </w:r>
      <w:r w:rsidRPr="007A5806">
        <w:rPr>
          <w:sz w:val="16"/>
        </w:rPr>
        <w:t>. Karl Polanyi recounts this transformation, and its full impact:</w:t>
      </w:r>
    </w:p>
    <w:p w14:paraId="6001CC68" w14:textId="77777777" w:rsidR="00DC3B7E" w:rsidRPr="007A5806" w:rsidRDefault="00DC3B7E" w:rsidP="00DC3B7E">
      <w:pPr>
        <w:rPr>
          <w:sz w:val="16"/>
        </w:rPr>
      </w:pPr>
      <w:r w:rsidRPr="007A5806">
        <w:rPr>
          <w:sz w:val="16"/>
        </w:rPr>
        <w:t>The crucial step was this: labor and land were made into commodities, that is, they were treated as if produced for sale.</w:t>
      </w:r>
    </w:p>
    <w:p w14:paraId="400B96EF" w14:textId="77777777" w:rsidR="00DC3B7E" w:rsidRPr="007A5806" w:rsidRDefault="00DC3B7E" w:rsidP="00DC3B7E">
      <w:pPr>
        <w:rPr>
          <w:sz w:val="16"/>
        </w:rPr>
      </w:pPr>
      <w:r w:rsidRPr="007A5806">
        <w:rPr>
          <w:sz w:val="16"/>
        </w:rPr>
        <w:t>Of course, they were not actually commodities, since they were either not produced at all (as land) or, if so, not for sale (as labor). Yet no more thoroughly effective fiction was ever devised ... The true scope of such a step can be gauged if we remember that labor is only another name for man, and land for nature. (Polyani, 1968, pp. 61-62)</w:t>
      </w:r>
    </w:p>
    <w:p w14:paraId="17AA30E8" w14:textId="77777777" w:rsidR="00DC3B7E" w:rsidRPr="007A5806" w:rsidRDefault="00DC3B7E" w:rsidP="00DC3B7E">
      <w:pPr>
        <w:rPr>
          <w:sz w:val="16"/>
        </w:rPr>
      </w:pPr>
      <w:r w:rsidRPr="007A5806">
        <w:rPr>
          <w:highlight w:val="yellow"/>
          <w:u w:val="single"/>
        </w:rPr>
        <w:t xml:space="preserve">The </w:t>
      </w:r>
      <w:r w:rsidRPr="007A5806">
        <w:rPr>
          <w:u w:val="single"/>
        </w:rPr>
        <w:t xml:space="preserve">transformation and </w:t>
      </w:r>
      <w:r w:rsidRPr="007A5806">
        <w:rPr>
          <w:b/>
          <w:iCs/>
          <w:highlight w:val="yellow"/>
          <w:u w:val="single"/>
          <w:bdr w:val="single" w:sz="12" w:space="0" w:color="auto"/>
        </w:rPr>
        <w:t>commodification of</w:t>
      </w:r>
      <w:r w:rsidRPr="007A5806">
        <w:rPr>
          <w:highlight w:val="yellow"/>
          <w:u w:val="single"/>
        </w:rPr>
        <w:t xml:space="preserve"> </w:t>
      </w:r>
      <w:r w:rsidRPr="007A5806">
        <w:rPr>
          <w:u w:val="single"/>
        </w:rPr>
        <w:t>knowledge</w:t>
      </w:r>
      <w:r w:rsidRPr="007A5806">
        <w:rPr>
          <w:sz w:val="16"/>
        </w:rPr>
        <w:t xml:space="preserve">—of </w:t>
      </w:r>
      <w:r w:rsidRPr="007A5806">
        <w:rPr>
          <w:u w:val="single"/>
        </w:rPr>
        <w:t xml:space="preserve">human </w:t>
      </w:r>
      <w:r w:rsidRPr="007A5806">
        <w:rPr>
          <w:b/>
          <w:iCs/>
          <w:highlight w:val="yellow"/>
          <w:u w:val="single"/>
          <w:bdr w:val="single" w:sz="12" w:space="0" w:color="auto"/>
        </w:rPr>
        <w:t>intellectual labour</w:t>
      </w:r>
      <w:r w:rsidRPr="007A5806">
        <w:rPr>
          <w:u w:val="single"/>
        </w:rPr>
        <w:t>—</w:t>
      </w:r>
      <w:r w:rsidRPr="007A5806">
        <w:rPr>
          <w:highlight w:val="yellow"/>
          <w:u w:val="single"/>
        </w:rPr>
        <w:t>was part of this</w:t>
      </w:r>
      <w:r w:rsidRPr="007A5806">
        <w:rPr>
          <w:u w:val="single"/>
        </w:rPr>
        <w:t xml:space="preserve"> </w:t>
      </w:r>
      <w:r w:rsidRPr="007A5806">
        <w:rPr>
          <w:highlight w:val="yellow"/>
          <w:u w:val="single"/>
        </w:rPr>
        <w:t>process</w:t>
      </w:r>
      <w:r w:rsidRPr="007A5806">
        <w:rPr>
          <w:sz w:val="16"/>
        </w:rPr>
        <w:t xml:space="preserve">. </w:t>
      </w:r>
      <w:r w:rsidRPr="007A5806">
        <w:rPr>
          <w:u w:val="single"/>
        </w:rPr>
        <w:t>Knowledge is not produced by people for sale and consumption, and</w:t>
      </w:r>
      <w:r w:rsidRPr="007A5806">
        <w:rPr>
          <w:sz w:val="16"/>
        </w:rPr>
        <w:t xml:space="preserve"> despite the tendency of recent work in science studies to speak of knowledge production and knowledge products, </w:t>
      </w:r>
      <w:r w:rsidRPr="007A5806">
        <w:rPr>
          <w:u w:val="single"/>
        </w:rPr>
        <w:t>knowledge is not a product</w:t>
      </w:r>
      <w:r w:rsidRPr="007A5806">
        <w:rPr>
          <w:sz w:val="16"/>
        </w:rPr>
        <w:t>. Such talk merely reflects the effectiveness of the knowledge-as-commodity metaphor. Like manual labour, intellectual labour is a ‘personal, intimate and intrinsic part’ of human beings. To paraphrase Kimbrell, human knowledge cannot be separated from the whole person; it is a market fiction that there is a separation. We can no more sell our knowledge than we can sell ourselves.</w:t>
      </w:r>
    </w:p>
    <w:p w14:paraId="77230533" w14:textId="77777777" w:rsidR="00DC3B7E" w:rsidRPr="007A5806" w:rsidRDefault="00DC3B7E" w:rsidP="00DC3B7E">
      <w:pPr>
        <w:rPr>
          <w:sz w:val="16"/>
        </w:rPr>
      </w:pPr>
      <w:r w:rsidRPr="007A5806">
        <w:rPr>
          <w:highlight w:val="yellow"/>
          <w:u w:val="single"/>
        </w:rPr>
        <w:t>When market assumptions are extended to ideas</w:t>
      </w:r>
      <w:r w:rsidRPr="007A5806">
        <w:rPr>
          <w:u w:val="single"/>
        </w:rPr>
        <w:t xml:space="preserve">, to information, </w:t>
      </w:r>
      <w:r w:rsidRPr="007A5806">
        <w:rPr>
          <w:highlight w:val="yellow"/>
          <w:u w:val="single"/>
        </w:rPr>
        <w:t>intellectual property results</w:t>
      </w:r>
      <w:r w:rsidRPr="007A5806">
        <w:rPr>
          <w:u w:val="single"/>
        </w:rPr>
        <w:t>.</w:t>
      </w:r>
      <w:r w:rsidRPr="007A5806">
        <w:rPr>
          <w:sz w:val="16"/>
        </w:rPr>
        <w:t xml:space="preserve"> Patents, copyrights and trade secrets are protections that the state gives to innovations—to new ideas (Hettinger, 1989, p. 35). These types of property rights are intended to provide for ownership of ‘noncorporeal, intellectual objects, such as writings, inventions and secret business information’ (p. 31) that can be bought and sold in the marketplace. </w:t>
      </w:r>
      <w:r w:rsidRPr="007A5806">
        <w:rPr>
          <w:u w:val="single"/>
        </w:rPr>
        <w:t xml:space="preserve">Private </w:t>
      </w:r>
      <w:r w:rsidRPr="007A5806">
        <w:rPr>
          <w:highlight w:val="yellow"/>
          <w:u w:val="single"/>
        </w:rPr>
        <w:t xml:space="preserve">intellectual property </w:t>
      </w:r>
      <w:r w:rsidRPr="007A5806">
        <w:rPr>
          <w:b/>
          <w:iCs/>
          <w:highlight w:val="yellow"/>
          <w:u w:val="single"/>
          <w:bdr w:val="single" w:sz="12" w:space="0" w:color="auto"/>
        </w:rPr>
        <w:t>restricts the use of ideas</w:t>
      </w:r>
      <w:r w:rsidRPr="007A5806">
        <w:rPr>
          <w:sz w:val="16"/>
        </w:rPr>
        <w:t xml:space="preserve"> through patents, the expression of ideas through copyrights, and the methods of acquiring ideas through trade secrets.</w:t>
      </w:r>
    </w:p>
    <w:p w14:paraId="318247A6" w14:textId="158B7C54" w:rsidR="00DC3B7E" w:rsidRPr="00DC3B7E" w:rsidRDefault="00DC3B7E" w:rsidP="00DC3B7E">
      <w:r w:rsidRPr="007A5806">
        <w:rPr>
          <w:sz w:val="16"/>
        </w:rPr>
        <w:t xml:space="preserve">The rise of intellectual property has also helped to transform the western conception of knowledge in another way. </w:t>
      </w:r>
      <w:r w:rsidRPr="007A5806">
        <w:rPr>
          <w:highlight w:val="yellow"/>
          <w:u w:val="single"/>
        </w:rPr>
        <w:t>Scholarly</w:t>
      </w:r>
      <w:r w:rsidRPr="007A5806">
        <w:rPr>
          <w:u w:val="single"/>
        </w:rPr>
        <w:t xml:space="preserve">, as well as popular, </w:t>
      </w:r>
      <w:r w:rsidRPr="007A5806">
        <w:rPr>
          <w:highlight w:val="yellow"/>
          <w:u w:val="single"/>
        </w:rPr>
        <w:t>conceptions of knowledge</w:t>
      </w:r>
      <w:r w:rsidRPr="007A5806">
        <w:rPr>
          <w:sz w:val="16"/>
          <w:highlight w:val="yellow"/>
        </w:rPr>
        <w:t xml:space="preserve"> </w:t>
      </w:r>
      <w:r w:rsidRPr="007A5806">
        <w:rPr>
          <w:sz w:val="16"/>
        </w:rPr>
        <w:t xml:space="preserve">(see R. Roberts, 1987, and Fuller, 1991) have </w:t>
      </w:r>
      <w:r w:rsidRPr="007A5806">
        <w:rPr>
          <w:highlight w:val="yellow"/>
          <w:u w:val="single"/>
        </w:rPr>
        <w:t>regarded it as nonexclusive</w:t>
      </w:r>
      <w:r w:rsidRPr="007A5806">
        <w:rPr>
          <w:u w:val="single"/>
        </w:rPr>
        <w:t xml:space="preserve">—as existing in many places at once and as not consumed by use: ‘the possession or </w:t>
      </w:r>
      <w:r w:rsidRPr="007A5806">
        <w:rPr>
          <w:highlight w:val="yellow"/>
          <w:u w:val="single"/>
        </w:rPr>
        <w:t xml:space="preserve">use of (such) an intellectual object by one person </w:t>
      </w:r>
      <w:r w:rsidRPr="007A5806">
        <w:rPr>
          <w:b/>
          <w:iCs/>
          <w:highlight w:val="yellow"/>
          <w:u w:val="single"/>
          <w:bdr w:val="single" w:sz="12" w:space="0" w:color="auto"/>
        </w:rPr>
        <w:t>does not preclude others from</w:t>
      </w:r>
      <w:r w:rsidRPr="007A5806">
        <w:rPr>
          <w:u w:val="single"/>
        </w:rPr>
        <w:t xml:space="preserve"> possessing or </w:t>
      </w:r>
      <w:r w:rsidRPr="007A5806">
        <w:rPr>
          <w:b/>
          <w:iCs/>
          <w:highlight w:val="yellow"/>
          <w:u w:val="single"/>
          <w:bdr w:val="single" w:sz="12" w:space="0" w:color="auto"/>
        </w:rPr>
        <w:t>using it</w:t>
      </w:r>
      <w:r w:rsidRPr="007A5806">
        <w:rPr>
          <w:highlight w:val="yellow"/>
          <w:u w:val="single"/>
        </w:rPr>
        <w:t xml:space="preserve"> </w:t>
      </w:r>
      <w:r w:rsidRPr="007A5806">
        <w:rPr>
          <w:u w:val="single"/>
        </w:rPr>
        <w:t>as well’</w:t>
      </w:r>
      <w:r w:rsidRPr="007A5806">
        <w:rPr>
          <w:sz w:val="16"/>
        </w:rPr>
        <w:t xml:space="preserve"> (Hettinger, 1989, p. 34). </w:t>
      </w:r>
      <w:r w:rsidRPr="007A5806">
        <w:rPr>
          <w:u w:val="single"/>
        </w:rPr>
        <w:t>However, w</w:t>
      </w:r>
      <w:r w:rsidRPr="007A5806">
        <w:rPr>
          <w:highlight w:val="yellow"/>
          <w:u w:val="single"/>
        </w:rPr>
        <w:t>hen it is commodified</w:t>
      </w:r>
      <w:r w:rsidRPr="007A5806">
        <w:rPr>
          <w:u w:val="single"/>
        </w:rPr>
        <w:t xml:space="preserve">, </w:t>
      </w:r>
      <w:r w:rsidRPr="007A5806">
        <w:rPr>
          <w:highlight w:val="yellow"/>
          <w:u w:val="single"/>
        </w:rPr>
        <w:t xml:space="preserve">and rendered </w:t>
      </w:r>
      <w:r w:rsidRPr="007A5806">
        <w:rPr>
          <w:u w:val="single"/>
        </w:rPr>
        <w:t xml:space="preserve">as </w:t>
      </w:r>
      <w:r w:rsidRPr="007A5806">
        <w:rPr>
          <w:highlight w:val="yellow"/>
          <w:u w:val="single"/>
        </w:rPr>
        <w:t>intellectual property, information becomes exclusive</w:t>
      </w:r>
      <w:r w:rsidRPr="007A5806">
        <w:rPr>
          <w:u w:val="single"/>
        </w:rPr>
        <w:t>, and its value is seen to lie in part in that exclusiveness</w:t>
      </w:r>
      <w:r w:rsidRPr="007A5806">
        <w:rPr>
          <w:sz w:val="16"/>
        </w:rPr>
        <w:t>. The point of owning a song, or certain genetic information, is to ensure and secure exclusive profits.</w:t>
      </w:r>
    </w:p>
    <w:p w14:paraId="339455DF" w14:textId="77777777" w:rsidR="00DC3B7E" w:rsidRPr="00DC3B7E" w:rsidRDefault="00DC3B7E" w:rsidP="00DC3B7E"/>
    <w:sectPr w:rsidR="00DC3B7E" w:rsidRPr="00DC3B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45A6F"/>
    <w:multiLevelType w:val="hybridMultilevel"/>
    <w:tmpl w:val="77E614B2"/>
    <w:lvl w:ilvl="0" w:tplc="F1FE5A9C">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1"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BC78B5"/>
    <w:multiLevelType w:val="hybridMultilevel"/>
    <w:tmpl w:val="6A4086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135D3E"/>
    <w:multiLevelType w:val="hybridMultilevel"/>
    <w:tmpl w:val="3746C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5A773F"/>
    <w:multiLevelType w:val="hybridMultilevel"/>
    <w:tmpl w:val="DAAEF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36576F"/>
    <w:multiLevelType w:val="hybridMultilevel"/>
    <w:tmpl w:val="EE70DC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7E794D"/>
    <w:multiLevelType w:val="hybridMultilevel"/>
    <w:tmpl w:val="B43AA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60548"/>
    <w:multiLevelType w:val="hybridMultilevel"/>
    <w:tmpl w:val="2110D3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1A378E1"/>
    <w:multiLevelType w:val="hybridMultilevel"/>
    <w:tmpl w:val="829298C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0521BD"/>
    <w:multiLevelType w:val="hybridMultilevel"/>
    <w:tmpl w:val="0960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5DC1E5A"/>
    <w:multiLevelType w:val="hybridMultilevel"/>
    <w:tmpl w:val="CE94A9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D43455"/>
    <w:multiLevelType w:val="hybridMultilevel"/>
    <w:tmpl w:val="45B0C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31604D"/>
    <w:multiLevelType w:val="hybridMultilevel"/>
    <w:tmpl w:val="7602C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A40AE2"/>
    <w:multiLevelType w:val="hybridMultilevel"/>
    <w:tmpl w:val="6AFCCF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1"/>
  </w:num>
  <w:num w:numId="13" w16cid:durableId="1695883432">
    <w:abstractNumId w:val="20"/>
  </w:num>
  <w:num w:numId="14" w16cid:durableId="720713117">
    <w:abstractNumId w:val="15"/>
  </w:num>
  <w:num w:numId="15" w16cid:durableId="149483934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8770454">
    <w:abstractNumId w:val="11"/>
  </w:num>
  <w:num w:numId="17" w16cid:durableId="860581684">
    <w:abstractNumId w:val="23"/>
  </w:num>
  <w:num w:numId="18" w16cid:durableId="1241060537">
    <w:abstractNumId w:val="13"/>
  </w:num>
  <w:num w:numId="19" w16cid:durableId="356976957">
    <w:abstractNumId w:val="24"/>
  </w:num>
  <w:num w:numId="20" w16cid:durableId="897785336">
    <w:abstractNumId w:val="35"/>
  </w:num>
  <w:num w:numId="21" w16cid:durableId="457184557">
    <w:abstractNumId w:val="28"/>
  </w:num>
  <w:num w:numId="22" w16cid:durableId="1565678384">
    <w:abstractNumId w:val="26"/>
  </w:num>
  <w:num w:numId="23" w16cid:durableId="2094164054">
    <w:abstractNumId w:val="33"/>
  </w:num>
  <w:num w:numId="24" w16cid:durableId="1970014659">
    <w:abstractNumId w:val="37"/>
  </w:num>
  <w:num w:numId="25" w16cid:durableId="440226698">
    <w:abstractNumId w:val="22"/>
  </w:num>
  <w:num w:numId="26" w16cid:durableId="1997371306">
    <w:abstractNumId w:val="12"/>
  </w:num>
  <w:num w:numId="27" w16cid:durableId="1235432778">
    <w:abstractNumId w:val="32"/>
  </w:num>
  <w:num w:numId="28" w16cid:durableId="532961640">
    <w:abstractNumId w:val="34"/>
  </w:num>
  <w:num w:numId="29" w16cid:durableId="2127116819">
    <w:abstractNumId w:val="31"/>
  </w:num>
  <w:num w:numId="30" w16cid:durableId="1205676363">
    <w:abstractNumId w:val="18"/>
  </w:num>
  <w:num w:numId="31" w16cid:durableId="456097180">
    <w:abstractNumId w:val="14"/>
  </w:num>
  <w:num w:numId="32" w16cid:durableId="501895824">
    <w:abstractNumId w:val="36"/>
  </w:num>
  <w:num w:numId="33" w16cid:durableId="411700196">
    <w:abstractNumId w:val="17"/>
  </w:num>
  <w:num w:numId="34" w16cid:durableId="1831209067">
    <w:abstractNumId w:val="10"/>
  </w:num>
  <w:num w:numId="35" w16cid:durableId="190119988">
    <w:abstractNumId w:val="27"/>
  </w:num>
  <w:num w:numId="36" w16cid:durableId="1223491686">
    <w:abstractNumId w:val="16"/>
  </w:num>
  <w:num w:numId="37" w16cid:durableId="1021974576">
    <w:abstractNumId w:val="19"/>
  </w:num>
  <w:num w:numId="38" w16cid:durableId="204559942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87592883744"/>
  </w:docVars>
  <w:rsids>
    <w:rsidRoot w:val="00D427DA"/>
    <w:rsid w:val="00484F48"/>
    <w:rsid w:val="00BC5AE5"/>
    <w:rsid w:val="00D427DA"/>
    <w:rsid w:val="00DC3B7E"/>
    <w:rsid w:val="00E12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5B128"/>
  <w15:chartTrackingRefBased/>
  <w15:docId w15:val="{1C8CC46F-1E8D-4FD9-845A-DA560A2C2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C3B7E"/>
    <w:pPr>
      <w:spacing w:line="259" w:lineRule="auto"/>
    </w:pPr>
    <w:rPr>
      <w:rFonts w:ascii="Calibri" w:hAnsi="Calibri" w:cs="Calibri"/>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DC3B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index,Heading 2 Char1,Char2,Heading 2 Char Char Char1 Char,Heading 2 Char Char2 Char,Tag&amp;Cite,Heading 2 Char Char1"/>
    <w:basedOn w:val="Normal"/>
    <w:next w:val="Normal"/>
    <w:link w:val="Heading2Char"/>
    <w:uiPriority w:val="1"/>
    <w:qFormat/>
    <w:rsid w:val="00DC3B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Tags v 2,Char1,Underlines"/>
    <w:basedOn w:val="Normal"/>
    <w:next w:val="Normal"/>
    <w:link w:val="Heading3Char"/>
    <w:uiPriority w:val="2"/>
    <w:qFormat/>
    <w:rsid w:val="00DC3B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DC3B7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C3B7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42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C3B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3B7E"/>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DC3B7E"/>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index Char,Heading 2 Char1 Char,Char2 Char,Heading 2 Char Char Char1 Char Char,Heading 2 Char Char2 Char Char,Tag&amp;Cite Char"/>
    <w:basedOn w:val="DefaultParagraphFont"/>
    <w:link w:val="Heading2"/>
    <w:uiPriority w:val="1"/>
    <w:rsid w:val="00DC3B7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Tags v 2 Char"/>
    <w:basedOn w:val="DefaultParagraphFont"/>
    <w:link w:val="Heading3"/>
    <w:uiPriority w:val="2"/>
    <w:rsid w:val="00DC3B7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C3B7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C3B7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42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7DA"/>
    <w:rPr>
      <w:rFonts w:eastAsiaTheme="majorEastAsia" w:cstheme="majorBidi"/>
      <w:color w:val="272727" w:themeColor="text1" w:themeTint="D8"/>
    </w:rPr>
  </w:style>
  <w:style w:type="paragraph" w:styleId="Title">
    <w:name w:val="Title"/>
    <w:basedOn w:val="Normal"/>
    <w:next w:val="Normal"/>
    <w:link w:val="TitleChar"/>
    <w:uiPriority w:val="10"/>
    <w:qFormat/>
    <w:rsid w:val="00D42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7DA"/>
    <w:pPr>
      <w:spacing w:before="160"/>
      <w:jc w:val="center"/>
    </w:pPr>
    <w:rPr>
      <w:i/>
      <w:iCs/>
      <w:color w:val="404040" w:themeColor="text1" w:themeTint="BF"/>
    </w:rPr>
  </w:style>
  <w:style w:type="character" w:customStyle="1" w:styleId="QuoteChar">
    <w:name w:val="Quote Char"/>
    <w:basedOn w:val="DefaultParagraphFont"/>
    <w:link w:val="Quote"/>
    <w:uiPriority w:val="29"/>
    <w:rsid w:val="00D427DA"/>
    <w:rPr>
      <w:i/>
      <w:iCs/>
      <w:color w:val="404040" w:themeColor="text1" w:themeTint="BF"/>
    </w:rPr>
  </w:style>
  <w:style w:type="paragraph" w:styleId="ListParagraph">
    <w:name w:val="List Paragraph"/>
    <w:aliases w:val="6 font"/>
    <w:basedOn w:val="Normal"/>
    <w:uiPriority w:val="34"/>
    <w:qFormat/>
    <w:rsid w:val="00D427DA"/>
    <w:pPr>
      <w:ind w:left="720"/>
      <w:contextualSpacing/>
    </w:pPr>
  </w:style>
  <w:style w:type="character" w:styleId="IntenseEmphasis">
    <w:name w:val="Intense Emphasis"/>
    <w:basedOn w:val="DefaultParagraphFont"/>
    <w:uiPriority w:val="21"/>
    <w:qFormat/>
    <w:rsid w:val="00D427DA"/>
    <w:rPr>
      <w:i/>
      <w:iCs/>
      <w:color w:val="0F4761" w:themeColor="accent1" w:themeShade="BF"/>
    </w:rPr>
  </w:style>
  <w:style w:type="paragraph" w:styleId="IntenseQuote">
    <w:name w:val="Intense Quote"/>
    <w:basedOn w:val="Normal"/>
    <w:next w:val="Normal"/>
    <w:link w:val="IntenseQuoteChar"/>
    <w:uiPriority w:val="30"/>
    <w:qFormat/>
    <w:rsid w:val="00D42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7DA"/>
    <w:rPr>
      <w:i/>
      <w:iCs/>
      <w:color w:val="0F4761" w:themeColor="accent1" w:themeShade="BF"/>
    </w:rPr>
  </w:style>
  <w:style w:type="character" w:styleId="IntenseReference">
    <w:name w:val="Intense Reference"/>
    <w:basedOn w:val="DefaultParagraphFont"/>
    <w:uiPriority w:val="32"/>
    <w:qFormat/>
    <w:rsid w:val="00D427DA"/>
    <w:rPr>
      <w:b/>
      <w:bCs/>
      <w:smallCaps/>
      <w:color w:val="0F4761" w:themeColor="accent1" w:themeShade="BF"/>
      <w:spacing w:val="5"/>
    </w:rPr>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DC3B7E"/>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DC3B7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C3B7E"/>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DC3B7E"/>
    <w:rPr>
      <w:b w:val="0"/>
      <w:sz w:val="22"/>
      <w:u w:val="single"/>
    </w:rPr>
  </w:style>
  <w:style w:type="character" w:styleId="Strong">
    <w:name w:val="Strong"/>
    <w:basedOn w:val="DefaultParagraphFont"/>
    <w:uiPriority w:val="22"/>
    <w:qFormat/>
    <w:rsid w:val="00DC3B7E"/>
    <w:rPr>
      <w:b/>
      <w:bCs/>
    </w:rPr>
  </w:style>
  <w:style w:type="character" w:styleId="BookTitle">
    <w:name w:val="Book Title"/>
    <w:basedOn w:val="DefaultParagraphFont"/>
    <w:uiPriority w:val="33"/>
    <w:qFormat/>
    <w:rsid w:val="00DC3B7E"/>
    <w:rPr>
      <w:b/>
      <w:bCs/>
      <w:i/>
      <w:iCs/>
      <w:spacing w:val="5"/>
    </w:rPr>
  </w:style>
  <w:style w:type="numbering" w:styleId="111111">
    <w:name w:val="Outline List 2"/>
    <w:basedOn w:val="NoList"/>
    <w:uiPriority w:val="99"/>
    <w:semiHidden/>
    <w:unhideWhenUsed/>
    <w:rsid w:val="00DC3B7E"/>
  </w:style>
  <w:style w:type="paragraph" w:styleId="Header">
    <w:name w:val="header"/>
    <w:basedOn w:val="Normal"/>
    <w:link w:val="HeaderChar"/>
    <w:uiPriority w:val="99"/>
    <w:semiHidden/>
    <w:rsid w:val="00DC3B7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C3B7E"/>
    <w:rPr>
      <w:rFonts w:ascii="Calibri" w:hAnsi="Calibri" w:cs="Calibri"/>
      <w:kern w:val="0"/>
      <w:sz w:val="22"/>
      <w:szCs w:val="22"/>
      <w14:ligatures w14:val="none"/>
    </w:rPr>
  </w:style>
  <w:style w:type="paragraph" w:styleId="Footer">
    <w:name w:val="footer"/>
    <w:basedOn w:val="Normal"/>
    <w:link w:val="FooterChar"/>
    <w:uiPriority w:val="99"/>
    <w:semiHidden/>
    <w:rsid w:val="00DC3B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C3B7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C3B7E"/>
    <w:pPr>
      <w:spacing w:after="120"/>
    </w:pPr>
  </w:style>
  <w:style w:type="character" w:customStyle="1" w:styleId="BodyTextChar">
    <w:name w:val="Body Text Char"/>
    <w:basedOn w:val="DefaultParagraphFont"/>
    <w:link w:val="BodyText"/>
    <w:uiPriority w:val="99"/>
    <w:semiHidden/>
    <w:rsid w:val="00DC3B7E"/>
    <w:rPr>
      <w:rFonts w:ascii="Calibri" w:hAnsi="Calibri" w:cs="Calibri"/>
      <w:kern w:val="0"/>
      <w:sz w:val="22"/>
      <w:szCs w:val="22"/>
      <w14:ligatures w14:val="none"/>
    </w:rPr>
  </w:style>
  <w:style w:type="paragraph" w:styleId="NoSpacing">
    <w:name w:val="No Spacing"/>
    <w:link w:val="NoSpacingChar"/>
    <w:uiPriority w:val="99"/>
    <w:unhideWhenUsed/>
    <w:qFormat/>
    <w:rsid w:val="00DC3B7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C3B7E"/>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DC3B7E"/>
    <w:rPr>
      <w:color w:val="467886" w:themeColor="hyperlink"/>
      <w:u w:val="single"/>
    </w:rPr>
  </w:style>
  <w:style w:type="character" w:styleId="UnresolvedMention">
    <w:name w:val="Unresolved Mention"/>
    <w:basedOn w:val="DefaultParagraphFont"/>
    <w:uiPriority w:val="99"/>
    <w:semiHidden/>
    <w:unhideWhenUsed/>
    <w:rsid w:val="00DC3B7E"/>
    <w:rPr>
      <w:color w:val="605E5C"/>
      <w:shd w:val="clear" w:color="auto" w:fill="E1DFDD"/>
    </w:rPr>
  </w:style>
  <w:style w:type="paragraph" w:customStyle="1" w:styleId="textbold">
    <w:name w:val="text bold"/>
    <w:basedOn w:val="Normal"/>
    <w:link w:val="Emphasis"/>
    <w:uiPriority w:val="8"/>
    <w:qFormat/>
    <w:rsid w:val="00DC3B7E"/>
    <w:pPr>
      <w:widowControl w:val="0"/>
      <w:spacing w:after="0" w:line="240" w:lineRule="auto"/>
      <w:ind w:left="720"/>
      <w:jc w:val="both"/>
    </w:pPr>
    <w:rPr>
      <w:b/>
      <w:iCs/>
      <w:kern w:val="2"/>
      <w:sz w:val="26"/>
      <w:szCs w:val="24"/>
      <w:u w:val="single"/>
      <w:bdr w:val="single" w:sz="8" w:space="0" w:color="auto"/>
      <w14:ligatures w14:val="standardContextual"/>
    </w:rPr>
  </w:style>
  <w:style w:type="paragraph" w:styleId="NormalWeb">
    <w:name w:val="Normal (Web)"/>
    <w:basedOn w:val="Normal"/>
    <w:uiPriority w:val="99"/>
    <w:semiHidden/>
    <w:unhideWhenUsed/>
    <w:rsid w:val="00DC3B7E"/>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DC3B7E"/>
  </w:style>
  <w:style w:type="character" w:customStyle="1" w:styleId="off-screen">
    <w:name w:val="off-screen"/>
    <w:basedOn w:val="DefaultParagraphFont"/>
    <w:rsid w:val="00DC3B7E"/>
  </w:style>
  <w:style w:type="paragraph" w:customStyle="1" w:styleId="last">
    <w:name w:val="last"/>
    <w:basedOn w:val="Normal"/>
    <w:rsid w:val="00DC3B7E"/>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rsid w:val="00DC3B7E"/>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DC3B7E"/>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DC3B7E"/>
  </w:style>
  <w:style w:type="paragraph" w:styleId="BalloonText">
    <w:name w:val="Balloon Text"/>
    <w:basedOn w:val="Normal"/>
    <w:link w:val="BalloonTextChar"/>
    <w:uiPriority w:val="99"/>
    <w:semiHidden/>
    <w:unhideWhenUsed/>
    <w:rsid w:val="00DC3B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3B7E"/>
    <w:rPr>
      <w:rFonts w:ascii="Segoe UI" w:hAnsi="Segoe UI" w:cs="Segoe UI"/>
      <w:kern w:val="0"/>
      <w:sz w:val="18"/>
      <w:szCs w:val="18"/>
      <w14:ligatures w14:val="none"/>
    </w:rPr>
  </w:style>
  <w:style w:type="paragraph" w:customStyle="1" w:styleId="UnderlinePara">
    <w:name w:val="Underline Para"/>
    <w:basedOn w:val="Normal"/>
    <w:autoRedefine/>
    <w:uiPriority w:val="7"/>
    <w:qFormat/>
    <w:rsid w:val="00DC3B7E"/>
    <w:pPr>
      <w:widowControl w:val="0"/>
      <w:suppressAutoHyphens/>
      <w:spacing w:after="200" w:line="240" w:lineRule="auto"/>
      <w:contextualSpacing/>
    </w:pPr>
    <w:rPr>
      <w:rFonts w:asciiTheme="minorHAnsi" w:hAnsiTheme="minorHAnsi" w:cstheme="minorBidi"/>
      <w:u w:val="single"/>
    </w:rPr>
  </w:style>
  <w:style w:type="paragraph" w:styleId="FootnoteText">
    <w:name w:val="footnote text"/>
    <w:basedOn w:val="Normal"/>
    <w:link w:val="FootnoteTextChar"/>
    <w:uiPriority w:val="99"/>
    <w:semiHidden/>
    <w:unhideWhenUsed/>
    <w:rsid w:val="00DC3B7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C3B7E"/>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DC3B7E"/>
    <w:rPr>
      <w:vertAlign w:val="superscript"/>
    </w:rPr>
  </w:style>
  <w:style w:type="paragraph" w:customStyle="1" w:styleId="p">
    <w:name w:val="p"/>
    <w:basedOn w:val="Normal"/>
    <w:rsid w:val="00DC3B7E"/>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DC3B7E"/>
  </w:style>
  <w:style w:type="character" w:customStyle="1" w:styleId="label">
    <w:name w:val="label"/>
    <w:basedOn w:val="DefaultParagraphFont"/>
    <w:rsid w:val="00DC3B7E"/>
  </w:style>
  <w:style w:type="paragraph" w:customStyle="1" w:styleId="Analytic">
    <w:name w:val="Analytic"/>
    <w:basedOn w:val="Heading4"/>
    <w:link w:val="AnalyticChar"/>
    <w:autoRedefine/>
    <w:uiPriority w:val="5"/>
    <w:qFormat/>
    <w:rsid w:val="00DC3B7E"/>
    <w:rPr>
      <w:color w:val="80340D" w:themeColor="accent2" w:themeShade="80"/>
    </w:rPr>
  </w:style>
  <w:style w:type="character" w:customStyle="1" w:styleId="AnalyticChar">
    <w:name w:val="Analytic Char"/>
    <w:basedOn w:val="Heading4Char"/>
    <w:link w:val="Analytic"/>
    <w:uiPriority w:val="5"/>
    <w:rsid w:val="00DC3B7E"/>
    <w:rPr>
      <w:rFonts w:ascii="Calibri" w:eastAsiaTheme="majorEastAsia" w:hAnsi="Calibri" w:cstheme="majorBidi"/>
      <w:b/>
      <w:iCs/>
      <w:color w:val="80340D" w:themeColor="accent2" w:themeShade="80"/>
      <w:kern w:val="0"/>
      <w:sz w:val="26"/>
      <w:szCs w:val="22"/>
      <w14:ligatures w14:val="none"/>
    </w:rPr>
  </w:style>
  <w:style w:type="paragraph" w:customStyle="1" w:styleId="Heading411">
    <w:name w:val="Heading 411"/>
    <w:basedOn w:val="Heading1"/>
    <w:next w:val="NoSpacing"/>
    <w:link w:val="Hyperlink"/>
    <w:autoRedefine/>
    <w:uiPriority w:val="99"/>
    <w:qFormat/>
    <w:rsid w:val="00DC3B7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DC3B7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cornell.edu/wex/employer" TargetMode="External"/><Relationship Id="rId13" Type="http://schemas.openxmlformats.org/officeDocument/2006/relationships/hyperlink" Target="https://www.law.cornell.edu/cfr/text/42/417.150" TargetMode="External"/><Relationship Id="rId18" Type="http://schemas.openxmlformats.org/officeDocument/2006/relationships/hyperlink" Target="https://www.law.cornell.edu/wex/judicial" TargetMode="External"/><Relationship Id="rId3" Type="http://schemas.openxmlformats.org/officeDocument/2006/relationships/settings" Target="settings.xml"/><Relationship Id="rId21" Type="http://schemas.openxmlformats.org/officeDocument/2006/relationships/hyperlink" Target="http://nationalinterest.org/feature/welcome-the-world-without-the-west-11651" TargetMode="External"/><Relationship Id="rId7" Type="http://schemas.openxmlformats.org/officeDocument/2006/relationships/hyperlink" Target="https://www.law.cornell.edu/ucc/3/3-201" TargetMode="External"/><Relationship Id="rId12" Type="http://schemas.openxmlformats.org/officeDocument/2006/relationships/hyperlink" Target="https://www.law.cornell.edu/wex/condition" TargetMode="External"/><Relationship Id="rId17" Type="http://schemas.openxmlformats.org/officeDocument/2006/relationships/hyperlink" Target="https://www.law.cornell.edu/wex/regulation"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law.cornell.edu/wex/administrative_agency" TargetMode="External"/><Relationship Id="rId20" Type="http://schemas.openxmlformats.org/officeDocument/2006/relationships/hyperlink" Target="http://www.naazneenbarma.com/uploads/2/9/6/9/29695681/using_scenarios_in_political_science_isp_2015.pdf" TargetMode="External"/><Relationship Id="rId1" Type="http://schemas.openxmlformats.org/officeDocument/2006/relationships/numbering" Target="numbering.xml"/><Relationship Id="rId6" Type="http://schemas.openxmlformats.org/officeDocument/2006/relationships/hyperlink" Target="https://www.law.cornell.edu/wex/collective_bargaining" TargetMode="External"/><Relationship Id="rId11" Type="http://schemas.openxmlformats.org/officeDocument/2006/relationships/hyperlink" Target="https://www.law.cornell.edu/wex/term" TargetMode="External"/><Relationship Id="rId24" Type="http://schemas.openxmlformats.org/officeDocument/2006/relationships/fontTable" Target="fontTable.xml"/><Relationship Id="rId5" Type="http://schemas.openxmlformats.org/officeDocument/2006/relationships/hyperlink" Target="https://dictionary.findlaw.com/definition/substantial.html" TargetMode="External"/><Relationship Id="rId15" Type="http://schemas.openxmlformats.org/officeDocument/2006/relationships/hyperlink" Target="https://www.law.cornell.edu/wex/state" TargetMode="External"/><Relationship Id="rId23" Type="http://schemas.openxmlformats.org/officeDocument/2006/relationships/hyperlink" Target="https://us.politsturm.com/climate-crisis" TargetMode="External"/><Relationship Id="rId10" Type="http://schemas.openxmlformats.org/officeDocument/2006/relationships/hyperlink" Target="https://www.law.cornell.edu/wex/agreement" TargetMode="External"/><Relationship Id="rId19" Type="http://schemas.openxmlformats.org/officeDocument/2006/relationships/hyperlink" Target="https://www.marxists.org/reference/archive/mao/works/red-book/ch01.htm" TargetMode="External"/><Relationship Id="rId4" Type="http://schemas.openxmlformats.org/officeDocument/2006/relationships/webSettings" Target="webSettings.xml"/><Relationship Id="rId9" Type="http://schemas.openxmlformats.org/officeDocument/2006/relationships/hyperlink" Target="https://www.law.cornell.edu/wex/labor_union" TargetMode="External"/><Relationship Id="rId14" Type="http://schemas.openxmlformats.org/officeDocument/2006/relationships/hyperlink" Target="https://www.law.cornell.edu/wex/federal" TargetMode="External"/><Relationship Id="rId22" Type="http://schemas.openxmlformats.org/officeDocument/2006/relationships/hyperlink" Target="https://www.sciencedirect.com/science/article/pii/S001671852400159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20871</Words>
  <Characters>118131</Characters>
  <Application>Microsoft Office Word</Application>
  <DocSecurity>0</DocSecurity>
  <Lines>1256</Lines>
  <Paragraphs>212</Paragraphs>
  <ScaleCrop>false</ScaleCrop>
  <Company/>
  <LinksUpToDate>false</LinksUpToDate>
  <CharactersWithSpaces>138790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Jeremiah Hawley</cp:lastModifiedBy>
  <cp:revision>2</cp:revision>
  <dcterms:created xsi:type="dcterms:W3CDTF">2025-11-15T22:20:00Z</dcterms:created>
  <dcterms:modified xsi:type="dcterms:W3CDTF">2025-11-15T22:21:00Z</dcterms:modified>
</cp:coreProperties>
</file>