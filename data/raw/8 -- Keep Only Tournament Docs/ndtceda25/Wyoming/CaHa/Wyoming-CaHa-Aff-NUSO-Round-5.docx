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BAB4D" w14:textId="4F249A4C" w:rsidR="00484F48" w:rsidRDefault="00B17282" w:rsidP="00B17282">
      <w:pPr>
        <w:pStyle w:val="Heading1"/>
      </w:pPr>
      <w:r>
        <w:t>1AC</w:t>
      </w:r>
    </w:p>
    <w:p w14:paraId="7FA2A15E" w14:textId="77777777" w:rsidR="00B17282" w:rsidRPr="009925E0" w:rsidRDefault="00B17282" w:rsidP="00B17282">
      <w:pPr>
        <w:pStyle w:val="Heading3"/>
        <w:rPr>
          <w:rFonts w:asciiTheme="minorHAnsi" w:hAnsiTheme="minorHAnsi" w:cstheme="minorHAnsi"/>
        </w:rPr>
      </w:pPr>
      <w:r w:rsidRPr="009925E0">
        <w:rPr>
          <w:rFonts w:asciiTheme="minorHAnsi" w:hAnsiTheme="minorHAnsi" w:cstheme="minorHAnsi"/>
        </w:rPr>
        <w:t xml:space="preserve">Plan </w:t>
      </w:r>
    </w:p>
    <w:p w14:paraId="1D159B98" w14:textId="77777777" w:rsidR="00B17282" w:rsidRPr="009925E0" w:rsidRDefault="00B17282" w:rsidP="00B17282">
      <w:pPr>
        <w:pStyle w:val="Heading4"/>
        <w:rPr>
          <w:rFonts w:asciiTheme="minorHAnsi" w:hAnsiTheme="minorHAnsi" w:cstheme="minorHAnsi"/>
        </w:rPr>
      </w:pPr>
      <w:r w:rsidRPr="009925E0">
        <w:rPr>
          <w:rFonts w:asciiTheme="minorHAnsi" w:hAnsiTheme="minorHAnsi" w:cstheme="minorHAnsi"/>
        </w:rPr>
        <w:t xml:space="preserve">Plan: The United States Federal Government should substantially strengthen collective bargaining rights for workers in the United States by </w:t>
      </w:r>
      <w:r w:rsidRPr="005B7E7F">
        <w:rPr>
          <w:rFonts w:asciiTheme="minorHAnsi" w:hAnsiTheme="minorHAnsi" w:cstheme="minorHAnsi"/>
        </w:rPr>
        <w:t xml:space="preserve">repealing Section 14(b) of the National Labor Relations Act. </w:t>
      </w:r>
    </w:p>
    <w:p w14:paraId="60FEE737" w14:textId="77777777" w:rsidR="00B17282" w:rsidRPr="009925E0" w:rsidRDefault="00B17282" w:rsidP="00B17282">
      <w:pPr>
        <w:rPr>
          <w:rFonts w:asciiTheme="minorHAnsi" w:hAnsiTheme="minorHAnsi" w:cstheme="minorHAnsi"/>
        </w:rPr>
      </w:pPr>
    </w:p>
    <w:p w14:paraId="2DF91062" w14:textId="77777777" w:rsidR="00B17282" w:rsidRDefault="00B17282" w:rsidP="00B17282">
      <w:pPr>
        <w:pStyle w:val="Heading3"/>
        <w:rPr>
          <w:rFonts w:asciiTheme="minorHAnsi" w:hAnsiTheme="minorHAnsi" w:cstheme="minorHAnsi"/>
        </w:rPr>
      </w:pPr>
      <w:r w:rsidRPr="009925E0">
        <w:rPr>
          <w:rFonts w:asciiTheme="minorHAnsi" w:hAnsiTheme="minorHAnsi" w:cstheme="minorHAnsi"/>
        </w:rPr>
        <w:t xml:space="preserve">Democracy </w:t>
      </w:r>
    </w:p>
    <w:p w14:paraId="46F64C8E" w14:textId="77777777" w:rsidR="00B17282" w:rsidRPr="00F5714D" w:rsidRDefault="00B17282" w:rsidP="00B17282">
      <w:r>
        <w:t xml:space="preserve">Advantage One: Democracy </w:t>
      </w:r>
    </w:p>
    <w:p w14:paraId="71E3ABF7" w14:textId="77777777" w:rsidR="00B17282" w:rsidRPr="009925E0" w:rsidRDefault="00B17282" w:rsidP="00B17282">
      <w:pPr>
        <w:pStyle w:val="Heading4"/>
        <w:rPr>
          <w:rFonts w:asciiTheme="minorHAnsi" w:hAnsiTheme="minorHAnsi" w:cstheme="minorHAnsi"/>
        </w:rPr>
      </w:pPr>
      <w:r w:rsidRPr="009925E0">
        <w:rPr>
          <w:rFonts w:asciiTheme="minorHAnsi" w:hAnsiTheme="minorHAnsi" w:cstheme="minorHAnsi"/>
        </w:rPr>
        <w:t xml:space="preserve">Right-to-work laws decrease </w:t>
      </w:r>
      <w:r w:rsidRPr="009925E0">
        <w:rPr>
          <w:rFonts w:asciiTheme="minorHAnsi" w:hAnsiTheme="minorHAnsi" w:cstheme="minorHAnsi"/>
          <w:u w:val="single"/>
        </w:rPr>
        <w:t xml:space="preserve">union </w:t>
      </w:r>
      <w:r>
        <w:rPr>
          <w:rFonts w:asciiTheme="minorHAnsi" w:hAnsiTheme="minorHAnsi" w:cstheme="minorHAnsi"/>
          <w:u w:val="single"/>
        </w:rPr>
        <w:t>density</w:t>
      </w:r>
      <w:r w:rsidRPr="009925E0">
        <w:rPr>
          <w:rFonts w:asciiTheme="minorHAnsi" w:hAnsiTheme="minorHAnsi" w:cstheme="minorHAnsi"/>
        </w:rPr>
        <w:t xml:space="preserve"> and </w:t>
      </w:r>
      <w:r w:rsidRPr="009925E0">
        <w:rPr>
          <w:rFonts w:asciiTheme="minorHAnsi" w:hAnsiTheme="minorHAnsi" w:cstheme="minorHAnsi"/>
          <w:u w:val="single"/>
        </w:rPr>
        <w:t>strength</w:t>
      </w:r>
      <w:r w:rsidRPr="009925E0">
        <w:rPr>
          <w:rFonts w:asciiTheme="minorHAnsi" w:hAnsiTheme="minorHAnsi" w:cstheme="minorHAnsi"/>
        </w:rPr>
        <w:t xml:space="preserve"> – punish </w:t>
      </w:r>
      <w:r w:rsidRPr="009925E0">
        <w:rPr>
          <w:rFonts w:asciiTheme="minorHAnsi" w:hAnsiTheme="minorHAnsi" w:cstheme="minorHAnsi"/>
          <w:u w:val="single"/>
        </w:rPr>
        <w:t>education</w:t>
      </w:r>
      <w:r w:rsidRPr="009925E0">
        <w:rPr>
          <w:rFonts w:asciiTheme="minorHAnsi" w:hAnsiTheme="minorHAnsi" w:cstheme="minorHAnsi"/>
        </w:rPr>
        <w:t xml:space="preserve"> and </w:t>
      </w:r>
      <w:r w:rsidRPr="009925E0">
        <w:rPr>
          <w:rFonts w:asciiTheme="minorHAnsi" w:hAnsiTheme="minorHAnsi" w:cstheme="minorHAnsi"/>
          <w:u w:val="single"/>
        </w:rPr>
        <w:t>solidarity</w:t>
      </w:r>
    </w:p>
    <w:p w14:paraId="46490E67" w14:textId="77777777" w:rsidR="00B17282" w:rsidRPr="009925E0" w:rsidRDefault="00B17282" w:rsidP="00B17282">
      <w:pPr>
        <w:rPr>
          <w:rStyle w:val="Style13ptBold"/>
          <w:rFonts w:asciiTheme="minorHAnsi" w:hAnsiTheme="minorHAnsi" w:cstheme="minorHAnsi"/>
        </w:rPr>
      </w:pPr>
      <w:r w:rsidRPr="009925E0">
        <w:rPr>
          <w:rStyle w:val="Style13ptBold"/>
          <w:rFonts w:asciiTheme="minorHAnsi" w:hAnsiTheme="minorHAnsi" w:cstheme="minorHAnsi"/>
        </w:rPr>
        <w:t xml:space="preserve">Murphy, 22 </w:t>
      </w:r>
    </w:p>
    <w:p w14:paraId="7BBA6001" w14:textId="77777777" w:rsidR="00B17282" w:rsidRPr="00DD4235" w:rsidRDefault="00B17282" w:rsidP="00B17282">
      <w:pPr>
        <w:rPr>
          <w:rFonts w:asciiTheme="minorHAnsi" w:hAnsiTheme="minorHAnsi" w:cstheme="minorHAnsi"/>
          <w:sz w:val="20"/>
          <w:szCs w:val="20"/>
        </w:rPr>
      </w:pPr>
      <w:r w:rsidRPr="00DD4235">
        <w:rPr>
          <w:rFonts w:asciiTheme="minorHAnsi" w:hAnsiTheme="minorHAnsi" w:cstheme="minorHAnsi"/>
          <w:sz w:val="20"/>
          <w:szCs w:val="20"/>
        </w:rPr>
        <w:t xml:space="preserve">[Kevin J. Murphy -- economic researcher. “What Are the Consequences of Right-to-Work for Union Membership?” SageJournals – Voume 76, Issue 2, 2022, </w:t>
      </w:r>
      <w:hyperlink r:id="rId5" w:history="1">
        <w:r w:rsidRPr="00DD4235">
          <w:rPr>
            <w:sz w:val="20"/>
            <w:szCs w:val="20"/>
          </w:rPr>
          <w:t>https://journals.sagepub.com/doi/full/10.1177/00197939221128753</w:t>
        </w:r>
      </w:hyperlink>
      <w:r w:rsidRPr="00DD4235">
        <w:rPr>
          <w:rFonts w:asciiTheme="minorHAnsi" w:hAnsiTheme="minorHAnsi" w:cstheme="minorHAnsi"/>
          <w:sz w:val="20"/>
          <w:szCs w:val="20"/>
        </w:rPr>
        <w:t xml:space="preserve">, accessed 8-8-2025] </w:t>
      </w:r>
    </w:p>
    <w:p w14:paraId="3801F75B" w14:textId="77777777" w:rsidR="00B17282" w:rsidRPr="009925E0" w:rsidRDefault="00B17282" w:rsidP="00B17282">
      <w:pPr>
        <w:rPr>
          <w:rFonts w:asciiTheme="minorHAnsi" w:hAnsiTheme="minorHAnsi" w:cstheme="minorHAnsi"/>
        </w:rPr>
      </w:pPr>
    </w:p>
    <w:p w14:paraId="3E7B349A" w14:textId="77777777" w:rsidR="00B17282" w:rsidRPr="006A3A9A" w:rsidRDefault="00B17282" w:rsidP="00B17282">
      <w:pPr>
        <w:rPr>
          <w:rFonts w:asciiTheme="minorHAnsi" w:hAnsiTheme="minorHAnsi" w:cstheme="minorHAnsi"/>
          <w:sz w:val="10"/>
        </w:rPr>
      </w:pPr>
      <w:r w:rsidRPr="006A3A9A">
        <w:rPr>
          <w:rFonts w:asciiTheme="minorHAnsi" w:hAnsiTheme="minorHAnsi" w:cstheme="minorHAnsi"/>
          <w:sz w:val="10"/>
        </w:rPr>
        <w:t>Discussion</w:t>
      </w:r>
    </w:p>
    <w:p w14:paraId="179DC9EB" w14:textId="77777777" w:rsidR="00B17282" w:rsidRPr="006A3A9A" w:rsidRDefault="00B17282" w:rsidP="00B17282">
      <w:pPr>
        <w:rPr>
          <w:rFonts w:asciiTheme="minorHAnsi" w:hAnsiTheme="minorHAnsi" w:cstheme="minorHAnsi"/>
          <w:sz w:val="10"/>
        </w:rPr>
      </w:pPr>
      <w:r w:rsidRPr="006A3A9A">
        <w:rPr>
          <w:rFonts w:asciiTheme="minorHAnsi" w:hAnsiTheme="minorHAnsi" w:cstheme="minorHAnsi"/>
          <w:sz w:val="10"/>
        </w:rPr>
        <w:t xml:space="preserve">The evidence presented here shows that </w:t>
      </w:r>
      <w:r w:rsidRPr="000042B5">
        <w:rPr>
          <w:rStyle w:val="StyleUnderline"/>
          <w:highlight w:val="yellow"/>
        </w:rPr>
        <w:t xml:space="preserve">RTW laws </w:t>
      </w:r>
      <w:r w:rsidRPr="006A3A9A">
        <w:rPr>
          <w:rStyle w:val="StyleUnderline"/>
        </w:rPr>
        <w:t>imposed after 2010</w:t>
      </w:r>
      <w:r w:rsidRPr="006A3A9A">
        <w:rPr>
          <w:rFonts w:asciiTheme="minorHAnsi" w:hAnsiTheme="minorHAnsi" w:cstheme="minorHAnsi"/>
          <w:sz w:val="10"/>
        </w:rPr>
        <w:t xml:space="preserve"> in the new RTW states </w:t>
      </w:r>
      <w:r w:rsidRPr="000042B5">
        <w:rPr>
          <w:rStyle w:val="Emphasis"/>
          <w:highlight w:val="yellow"/>
        </w:rPr>
        <w:t>significantly reduce</w:t>
      </w:r>
      <w:r w:rsidRPr="006A3A9A">
        <w:rPr>
          <w:rFonts w:asciiTheme="minorHAnsi" w:hAnsiTheme="minorHAnsi" w:cstheme="minorHAnsi"/>
          <w:sz w:val="10"/>
        </w:rPr>
        <w:t xml:space="preserve">d </w:t>
      </w:r>
      <w:r w:rsidRPr="000042B5">
        <w:rPr>
          <w:rStyle w:val="StyleUnderline"/>
          <w:highlight w:val="yellow"/>
        </w:rPr>
        <w:t>union membership</w:t>
      </w:r>
      <w:r w:rsidRPr="006A3A9A">
        <w:rPr>
          <w:rFonts w:asciiTheme="minorHAnsi" w:hAnsiTheme="minorHAnsi" w:cstheme="minorHAnsi"/>
          <w:sz w:val="10"/>
        </w:rPr>
        <w:t xml:space="preserve"> relative to states that ultimately failed in their quest to implement right-to-work. While the </w:t>
      </w:r>
      <w:r w:rsidRPr="000042B5">
        <w:rPr>
          <w:rStyle w:val="StyleUnderline"/>
          <w:highlight w:val="yellow"/>
        </w:rPr>
        <w:t>estimated impact</w:t>
      </w:r>
      <w:r w:rsidRPr="006A3A9A">
        <w:rPr>
          <w:rFonts w:asciiTheme="minorHAnsi" w:hAnsiTheme="minorHAnsi" w:cstheme="minorHAnsi"/>
          <w:sz w:val="10"/>
        </w:rPr>
        <w:t xml:space="preserve">, at 1.5 to 2 percentage points, is </w:t>
      </w:r>
      <w:r w:rsidRPr="000042B5">
        <w:rPr>
          <w:rStyle w:val="Emphasis"/>
          <w:highlight w:val="yellow"/>
        </w:rPr>
        <w:t>economically meaningful</w:t>
      </w:r>
      <w:r w:rsidRPr="006A3A9A">
        <w:rPr>
          <w:rFonts w:asciiTheme="minorHAnsi" w:hAnsiTheme="minorHAnsi" w:cstheme="minorHAnsi"/>
          <w:sz w:val="10"/>
        </w:rPr>
        <w:t xml:space="preserve"> relative to base levels of union density, it is </w:t>
      </w:r>
      <w:r w:rsidRPr="005D55ED">
        <w:rPr>
          <w:rStyle w:val="StyleUnderline"/>
        </w:rPr>
        <w:t>worth contemplating</w:t>
      </w:r>
      <w:r w:rsidRPr="006A3A9A">
        <w:rPr>
          <w:rFonts w:asciiTheme="minorHAnsi" w:hAnsiTheme="minorHAnsi" w:cstheme="minorHAnsi"/>
          <w:sz w:val="10"/>
        </w:rPr>
        <w:t xml:space="preserve"> the </w:t>
      </w:r>
      <w:r w:rsidRPr="005D55ED">
        <w:rPr>
          <w:rStyle w:val="StyleUnderline"/>
        </w:rPr>
        <w:t>broader implications</w:t>
      </w:r>
      <w:r w:rsidRPr="006A3A9A">
        <w:rPr>
          <w:rFonts w:asciiTheme="minorHAnsi" w:hAnsiTheme="minorHAnsi" w:cstheme="minorHAnsi"/>
          <w:sz w:val="10"/>
        </w:rPr>
        <w:t xml:space="preserve"> of this result </w:t>
      </w:r>
      <w:r w:rsidRPr="005D55ED">
        <w:rPr>
          <w:rStyle w:val="StyleUnderline"/>
        </w:rPr>
        <w:t>for workers, policymakers, and researchers</w:t>
      </w:r>
      <w:r w:rsidRPr="006A3A9A">
        <w:rPr>
          <w:rFonts w:asciiTheme="minorHAnsi" w:hAnsiTheme="minorHAnsi" w:cstheme="minorHAnsi"/>
          <w:sz w:val="10"/>
        </w:rPr>
        <w:t xml:space="preserve">. The architects of recently implemented RTW laws may view a 1.5 to 2 percentage point reduction of the union membership rate as a welcome ancillary outcome, but surely this result was not the primary objective of their efforts. On the latter score, we might conceptualize the desired target of right-to-work as “unionism” (or “union strength”). </w:t>
      </w:r>
      <w:r w:rsidRPr="006A3A9A">
        <w:rPr>
          <w:rStyle w:val="StyleUnderline"/>
        </w:rPr>
        <w:t>Unionism is an unmeasured, latent variable</w:t>
      </w:r>
      <w:r w:rsidRPr="006A3A9A">
        <w:rPr>
          <w:rFonts w:asciiTheme="minorHAnsi" w:hAnsiTheme="minorHAnsi" w:cstheme="minorHAnsi"/>
          <w:sz w:val="10"/>
        </w:rPr>
        <w:t xml:space="preserve"> that is multidimensional. </w:t>
      </w:r>
      <w:r w:rsidRPr="006A3A9A">
        <w:rPr>
          <w:rStyle w:val="StyleUnderline"/>
        </w:rPr>
        <w:t>Union membership</w:t>
      </w:r>
      <w:r w:rsidRPr="006A3A9A">
        <w:rPr>
          <w:rFonts w:asciiTheme="minorHAnsi" w:hAnsiTheme="minorHAnsi" w:cstheme="minorHAnsi"/>
          <w:sz w:val="10"/>
        </w:rPr>
        <w:t xml:space="preserve"> is a </w:t>
      </w:r>
      <w:r w:rsidRPr="006A3A9A">
        <w:rPr>
          <w:rStyle w:val="StyleUnderline"/>
        </w:rPr>
        <w:t>facet of</w:t>
      </w:r>
      <w:r w:rsidRPr="006A3A9A">
        <w:rPr>
          <w:rFonts w:asciiTheme="minorHAnsi" w:hAnsiTheme="minorHAnsi" w:cstheme="minorHAnsi"/>
          <w:sz w:val="10"/>
        </w:rPr>
        <w:t xml:space="preserve"> and is correlated with </w:t>
      </w:r>
      <w:r w:rsidRPr="006A3A9A">
        <w:rPr>
          <w:rStyle w:val="StyleUnderline"/>
        </w:rPr>
        <w:t>unionism</w:t>
      </w:r>
      <w:r w:rsidRPr="006A3A9A">
        <w:rPr>
          <w:rFonts w:asciiTheme="minorHAnsi" w:hAnsiTheme="minorHAnsi" w:cstheme="minorHAnsi"/>
          <w:sz w:val="10"/>
        </w:rPr>
        <w:t xml:space="preserve">, but it is </w:t>
      </w:r>
      <w:r w:rsidRPr="006A3A9A">
        <w:rPr>
          <w:rStyle w:val="StyleUnderline"/>
        </w:rPr>
        <w:t>only a rough proxy for what we might truly like to measure</w:t>
      </w:r>
      <w:r w:rsidRPr="006A3A9A">
        <w:rPr>
          <w:rFonts w:asciiTheme="minorHAnsi" w:hAnsiTheme="minorHAnsi" w:cstheme="minorHAnsi"/>
          <w:sz w:val="10"/>
        </w:rPr>
        <w:t xml:space="preserve">. </w:t>
      </w:r>
      <w:r w:rsidRPr="00DA0032">
        <w:rPr>
          <w:rFonts w:asciiTheme="minorHAnsi" w:hAnsiTheme="minorHAnsi" w:cstheme="minorHAnsi"/>
          <w:sz w:val="6"/>
          <w:szCs w:val="6"/>
        </w:rPr>
        <w:t>Metten (2021: 528, 532) characterized union membership as “conceptually narrow.” She wrote that it captures bargaining strength to a degree but that it fails to capture the effectiveness of collective bargaining. Ideally, it would be useful to know how RTW implementation affects the number of bargaining units as well as the quantity and quality of labor contracts. One might expect that bargaining units become less likely to form after RTW adoption and that fewer collective bargains would be negotiated. Union membership may decrease in response to right-to-work because of free-rider effects but it will also decrease for these latter reasons. Keep in mind that the CPS measure is incapable of disentangling these various dimensions of unionism on which right-to-work is likely to have an impact. While union membership is not the ideal measure of unionism, it is the measure usually relied upon in RTW research because it is quantified in the CPS, whereas other facets of unionism are not measured meaningfully (e.g., number of bargaining units, number of contracts) or are unmeasurable (e.g., member morale/engagement, contract quality).</w:t>
      </w:r>
    </w:p>
    <w:p w14:paraId="1B580B46" w14:textId="77777777" w:rsidR="00B17282" w:rsidRPr="00237E6A" w:rsidRDefault="00B17282" w:rsidP="00B17282">
      <w:pPr>
        <w:rPr>
          <w:rFonts w:asciiTheme="minorHAnsi" w:hAnsiTheme="minorHAnsi" w:cstheme="minorHAnsi"/>
          <w:sz w:val="10"/>
        </w:rPr>
      </w:pPr>
      <w:r w:rsidRPr="006A3A9A">
        <w:rPr>
          <w:rFonts w:asciiTheme="minorHAnsi" w:hAnsiTheme="minorHAnsi" w:cstheme="minorHAnsi"/>
          <w:sz w:val="10"/>
        </w:rPr>
        <w:t xml:space="preserve">An additional question worth contemplating is, </w:t>
      </w:r>
      <w:r w:rsidRPr="006A3A9A">
        <w:rPr>
          <w:rStyle w:val="StyleUnderline"/>
        </w:rPr>
        <w:t>why did a dormant labor policy</w:t>
      </w:r>
      <w:r w:rsidRPr="006A3A9A">
        <w:rPr>
          <w:rFonts w:asciiTheme="minorHAnsi" w:hAnsiTheme="minorHAnsi" w:cstheme="minorHAnsi"/>
          <w:sz w:val="10"/>
        </w:rPr>
        <w:t xml:space="preserve">, popular in the late 1940s and 1950s, </w:t>
      </w:r>
      <w:r w:rsidRPr="006A3A9A">
        <w:rPr>
          <w:rStyle w:val="StyleUnderline"/>
        </w:rPr>
        <w:t>rise to the top of the conservative policy agenda after 2010</w:t>
      </w:r>
      <w:r w:rsidRPr="006A3A9A">
        <w:rPr>
          <w:rFonts w:asciiTheme="minorHAnsi" w:hAnsiTheme="minorHAnsi" w:cstheme="minorHAnsi"/>
          <w:sz w:val="10"/>
        </w:rPr>
        <w:t xml:space="preserve">? The unionized sector, after all, has been in decline since the 1950s. What rationale could there be for instituting new law to increase the rate of the decline? The </w:t>
      </w:r>
      <w:r w:rsidRPr="006A3A9A">
        <w:rPr>
          <w:rStyle w:val="StyleUnderline"/>
        </w:rPr>
        <w:t>answer</w:t>
      </w:r>
      <w:r w:rsidRPr="006A3A9A">
        <w:rPr>
          <w:rFonts w:asciiTheme="minorHAnsi" w:hAnsiTheme="minorHAnsi" w:cstheme="minorHAnsi"/>
          <w:sz w:val="10"/>
        </w:rPr>
        <w:t xml:space="preserve"> is more </w:t>
      </w:r>
      <w:r w:rsidRPr="006A3A9A">
        <w:rPr>
          <w:rStyle w:val="StyleUnderline"/>
        </w:rPr>
        <w:t xml:space="preserve">to do with </w:t>
      </w:r>
      <w:r w:rsidRPr="006A3A9A">
        <w:rPr>
          <w:rStyle w:val="Emphasis"/>
        </w:rPr>
        <w:t>political economy</w:t>
      </w:r>
      <w:r w:rsidRPr="006A3A9A">
        <w:rPr>
          <w:rFonts w:asciiTheme="minorHAnsi" w:hAnsiTheme="minorHAnsi" w:cstheme="minorHAnsi"/>
          <w:sz w:val="10"/>
        </w:rPr>
        <w:t xml:space="preserve"> than with industrial relations. Kuhn (1961: 591) noted that </w:t>
      </w:r>
      <w:r w:rsidRPr="006A3A9A">
        <w:rPr>
          <w:rStyle w:val="StyleUnderline"/>
        </w:rPr>
        <w:t xml:space="preserve">RTW </w:t>
      </w:r>
      <w:r w:rsidRPr="000042B5">
        <w:rPr>
          <w:rStyle w:val="StyleUnderline"/>
          <w:highlight w:val="yellow"/>
        </w:rPr>
        <w:t>laws adversely affect unionism</w:t>
      </w:r>
      <w:r w:rsidRPr="006A3A9A">
        <w:rPr>
          <w:rStyle w:val="StyleUnderline"/>
        </w:rPr>
        <w:t xml:space="preserve"> by </w:t>
      </w:r>
      <w:r w:rsidRPr="000042B5">
        <w:rPr>
          <w:rStyle w:val="StyleUnderline"/>
          <w:highlight w:val="yellow"/>
        </w:rPr>
        <w:t xml:space="preserve">making it </w:t>
      </w:r>
      <w:r w:rsidRPr="006A3A9A">
        <w:rPr>
          <w:sz w:val="10"/>
        </w:rPr>
        <w:t>more</w:t>
      </w:r>
      <w:r w:rsidRPr="000042B5">
        <w:rPr>
          <w:rStyle w:val="StyleUnderline"/>
          <w:highlight w:val="yellow"/>
        </w:rPr>
        <w:t xml:space="preserve"> </w:t>
      </w:r>
      <w:r w:rsidRPr="000042B5">
        <w:rPr>
          <w:rStyle w:val="Emphasis"/>
          <w:highlight w:val="yellow"/>
        </w:rPr>
        <w:t>difficult</w:t>
      </w:r>
      <w:r w:rsidRPr="000042B5">
        <w:rPr>
          <w:rStyle w:val="StyleUnderline"/>
          <w:highlight w:val="yellow"/>
        </w:rPr>
        <w:t xml:space="preserve"> to educate new workers</w:t>
      </w:r>
      <w:r w:rsidRPr="006A3A9A">
        <w:rPr>
          <w:rFonts w:asciiTheme="minorHAnsi" w:hAnsiTheme="minorHAnsi" w:cstheme="minorHAnsi"/>
          <w:sz w:val="10"/>
        </w:rPr>
        <w:t xml:space="preserve"> </w:t>
      </w:r>
      <w:r w:rsidRPr="006A3A9A">
        <w:rPr>
          <w:sz w:val="10"/>
        </w:rPr>
        <w:t>as</w:t>
      </w:r>
      <w:r w:rsidRPr="006A3A9A">
        <w:rPr>
          <w:rStyle w:val="StyleUnderline"/>
        </w:rPr>
        <w:t xml:space="preserve"> </w:t>
      </w:r>
      <w:r w:rsidRPr="000042B5">
        <w:rPr>
          <w:rStyle w:val="StyleUnderline"/>
          <w:highlight w:val="yellow"/>
        </w:rPr>
        <w:t>to</w:t>
      </w:r>
      <w:r w:rsidRPr="006A3A9A">
        <w:rPr>
          <w:rFonts w:asciiTheme="minorHAnsi" w:hAnsiTheme="minorHAnsi" w:cstheme="minorHAnsi"/>
          <w:sz w:val="10"/>
        </w:rPr>
        <w:t xml:space="preserve"> the </w:t>
      </w:r>
      <w:r w:rsidRPr="006A3A9A">
        <w:rPr>
          <w:rStyle w:val="StyleUnderline"/>
        </w:rPr>
        <w:t xml:space="preserve">responsibility of paying union dues and </w:t>
      </w:r>
      <w:r w:rsidRPr="006A3A9A">
        <w:rPr>
          <w:rFonts w:asciiTheme="minorHAnsi" w:hAnsiTheme="minorHAnsi" w:cstheme="minorHAnsi"/>
          <w:sz w:val="10"/>
        </w:rPr>
        <w:t xml:space="preserve">the </w:t>
      </w:r>
      <w:r w:rsidRPr="000042B5">
        <w:rPr>
          <w:rStyle w:val="Emphasis"/>
          <w:highlight w:val="yellow"/>
        </w:rPr>
        <w:t>benefits of solidarity</w:t>
      </w:r>
      <w:r w:rsidRPr="006A3A9A">
        <w:rPr>
          <w:rFonts w:asciiTheme="minorHAnsi" w:hAnsiTheme="minorHAnsi" w:cstheme="minorHAnsi"/>
          <w:sz w:val="10"/>
        </w:rPr>
        <w:t xml:space="preserve">, </w:t>
      </w:r>
      <w:r w:rsidRPr="006A3A9A">
        <w:rPr>
          <w:rStyle w:val="StyleUnderline"/>
        </w:rPr>
        <w:t>necessitating,</w:t>
      </w:r>
      <w:r w:rsidRPr="006A3A9A">
        <w:rPr>
          <w:rFonts w:asciiTheme="minorHAnsi" w:hAnsiTheme="minorHAnsi" w:cstheme="minorHAnsi"/>
          <w:sz w:val="10"/>
        </w:rPr>
        <w:t xml:space="preserve"> in turn, </w:t>
      </w:r>
      <w:r w:rsidRPr="006A3A9A">
        <w:rPr>
          <w:rStyle w:val="StyleUnderline"/>
        </w:rPr>
        <w:t>reallocation of effort and resources inward</w:t>
      </w:r>
      <w:r w:rsidRPr="006A3A9A">
        <w:rPr>
          <w:rFonts w:asciiTheme="minorHAnsi" w:hAnsiTheme="minorHAnsi" w:cstheme="minorHAnsi"/>
          <w:sz w:val="10"/>
        </w:rPr>
        <w:t xml:space="preserve"> toward maintaining membership and </w:t>
      </w:r>
      <w:r w:rsidRPr="006A3A9A">
        <w:rPr>
          <w:rStyle w:val="StyleUnderline"/>
        </w:rPr>
        <w:t>away from externally focused political activity</w:t>
      </w:r>
      <w:r w:rsidRPr="006A3A9A">
        <w:rPr>
          <w:rFonts w:asciiTheme="minorHAnsi" w:hAnsiTheme="minorHAnsi" w:cstheme="minorHAnsi"/>
          <w:sz w:val="10"/>
        </w:rPr>
        <w:t xml:space="preserve">. He added (p. 593): “A </w:t>
      </w:r>
      <w:r w:rsidRPr="006A3A9A">
        <w:rPr>
          <w:rStyle w:val="StyleUnderline"/>
        </w:rPr>
        <w:t>loss of income and membership</w:t>
      </w:r>
      <w:r w:rsidRPr="006A3A9A">
        <w:rPr>
          <w:rFonts w:asciiTheme="minorHAnsi" w:hAnsiTheme="minorHAnsi" w:cstheme="minorHAnsi"/>
          <w:sz w:val="10"/>
        </w:rPr>
        <w:t xml:space="preserve"> is </w:t>
      </w:r>
      <w:r w:rsidRPr="006A3A9A">
        <w:rPr>
          <w:rStyle w:val="StyleUnderline"/>
        </w:rPr>
        <w:t>not welcome by unionists at any time</w:t>
      </w:r>
      <w:r w:rsidRPr="006A3A9A">
        <w:rPr>
          <w:rFonts w:asciiTheme="minorHAnsi" w:hAnsiTheme="minorHAnsi" w:cstheme="minorHAnsi"/>
          <w:sz w:val="10"/>
        </w:rPr>
        <w:t xml:space="preserve">, but today </w:t>
      </w:r>
      <w:r w:rsidRPr="000042B5">
        <w:rPr>
          <w:rStyle w:val="Emphasis"/>
          <w:highlight w:val="yellow"/>
        </w:rPr>
        <w:t>even a small additional loss can have a serious impact upon union strength.</w:t>
      </w:r>
      <w:r w:rsidRPr="006A3A9A">
        <w:rPr>
          <w:rFonts w:asciiTheme="minorHAnsi" w:hAnsiTheme="minorHAnsi" w:cstheme="minorHAnsi"/>
          <w:sz w:val="10"/>
        </w:rPr>
        <w:t xml:space="preserve">” Skocpol and Hertel-Fernandez (2016), Vachon and Wallace (2018), and Hertel-Fernandez (2019b) argued that </w:t>
      </w:r>
      <w:r w:rsidRPr="006A3A9A">
        <w:rPr>
          <w:rStyle w:val="StyleUnderline"/>
        </w:rPr>
        <w:t>imposition of right-to-work</w:t>
      </w:r>
      <w:r w:rsidRPr="006A3A9A">
        <w:rPr>
          <w:rFonts w:asciiTheme="minorHAnsi" w:hAnsiTheme="minorHAnsi" w:cstheme="minorHAnsi"/>
          <w:sz w:val="10"/>
        </w:rPr>
        <w:t xml:space="preserve"> is </w:t>
      </w:r>
      <w:r w:rsidRPr="006A3A9A">
        <w:rPr>
          <w:rStyle w:val="StyleUnderline"/>
        </w:rPr>
        <w:t>high on</w:t>
      </w:r>
      <w:r w:rsidRPr="006A3A9A">
        <w:rPr>
          <w:rFonts w:asciiTheme="minorHAnsi" w:hAnsiTheme="minorHAnsi" w:cstheme="minorHAnsi"/>
          <w:sz w:val="10"/>
        </w:rPr>
        <w:t xml:space="preserve"> the </w:t>
      </w:r>
      <w:r w:rsidRPr="006A3A9A">
        <w:rPr>
          <w:rStyle w:val="StyleUnderline"/>
        </w:rPr>
        <w:t>conservative policy agenda because</w:t>
      </w:r>
      <w:r w:rsidRPr="006A3A9A">
        <w:rPr>
          <w:rFonts w:asciiTheme="minorHAnsi" w:hAnsiTheme="minorHAnsi" w:cstheme="minorHAnsi"/>
          <w:sz w:val="10"/>
        </w:rPr>
        <w:t xml:space="preserve">, though the unionized sector is small, </w:t>
      </w:r>
      <w:r w:rsidRPr="000042B5">
        <w:rPr>
          <w:rStyle w:val="StyleUnderline"/>
          <w:highlight w:val="yellow"/>
        </w:rPr>
        <w:t>labor unions</w:t>
      </w:r>
      <w:r w:rsidRPr="006A3A9A">
        <w:rPr>
          <w:rFonts w:asciiTheme="minorHAnsi" w:hAnsiTheme="minorHAnsi" w:cstheme="minorHAnsi"/>
          <w:sz w:val="10"/>
        </w:rPr>
        <w:t xml:space="preserve"> nevertheless </w:t>
      </w:r>
      <w:r w:rsidRPr="006A3A9A">
        <w:rPr>
          <w:rStyle w:val="StyleUnderline"/>
        </w:rPr>
        <w:t xml:space="preserve">are </w:t>
      </w:r>
      <w:r w:rsidRPr="000042B5">
        <w:rPr>
          <w:rStyle w:val="StyleUnderline"/>
          <w:highlight w:val="yellow"/>
        </w:rPr>
        <w:t xml:space="preserve">core contributors to </w:t>
      </w:r>
      <w:r w:rsidRPr="000042B5">
        <w:rPr>
          <w:rStyle w:val="Emphasis"/>
          <w:highlight w:val="yellow"/>
        </w:rPr>
        <w:t>progressive candidates</w:t>
      </w:r>
      <w:r w:rsidRPr="006A3A9A">
        <w:rPr>
          <w:rFonts w:asciiTheme="minorHAnsi" w:hAnsiTheme="minorHAnsi" w:cstheme="minorHAnsi"/>
          <w:sz w:val="10"/>
        </w:rPr>
        <w:t xml:space="preserve"> </w:t>
      </w:r>
      <w:r w:rsidRPr="006A3A9A">
        <w:rPr>
          <w:rStyle w:val="StyleUnderline"/>
        </w:rPr>
        <w:t>and political causes</w:t>
      </w:r>
      <w:r w:rsidRPr="006A3A9A">
        <w:rPr>
          <w:rFonts w:asciiTheme="minorHAnsi" w:hAnsiTheme="minorHAnsi" w:cstheme="minorHAnsi"/>
          <w:sz w:val="10"/>
        </w:rPr>
        <w:t xml:space="preserve">, so </w:t>
      </w:r>
      <w:r w:rsidRPr="006A3A9A">
        <w:rPr>
          <w:rStyle w:val="StyleUnderline"/>
        </w:rPr>
        <w:t>weakening unions reduces union contributions funding</w:t>
      </w:r>
      <w:r w:rsidRPr="006A3A9A">
        <w:rPr>
          <w:rFonts w:asciiTheme="minorHAnsi" w:hAnsiTheme="minorHAnsi" w:cstheme="minorHAnsi"/>
          <w:sz w:val="10"/>
        </w:rPr>
        <w:t xml:space="preserve"> the </w:t>
      </w:r>
      <w:r w:rsidRPr="006A3A9A">
        <w:rPr>
          <w:rStyle w:val="StyleUnderline"/>
        </w:rPr>
        <w:t>political opposition</w:t>
      </w:r>
      <w:r w:rsidRPr="006A3A9A">
        <w:rPr>
          <w:rFonts w:asciiTheme="minorHAnsi" w:hAnsiTheme="minorHAnsi" w:cstheme="minorHAnsi"/>
          <w:sz w:val="10"/>
        </w:rPr>
        <w:t xml:space="preserve">. Feigenbaum et al. (2019), using data from 1980 to 2016, tested this theory and showed that </w:t>
      </w:r>
      <w:r w:rsidRPr="000042B5">
        <w:rPr>
          <w:rStyle w:val="StyleUnderline"/>
          <w:highlight w:val="yellow"/>
        </w:rPr>
        <w:t>RTW</w:t>
      </w:r>
      <w:r w:rsidRPr="006A3A9A">
        <w:rPr>
          <w:rFonts w:asciiTheme="minorHAnsi" w:hAnsiTheme="minorHAnsi" w:cstheme="minorHAnsi"/>
          <w:sz w:val="10"/>
        </w:rPr>
        <w:t xml:space="preserve"> laws </w:t>
      </w:r>
      <w:r w:rsidRPr="000042B5">
        <w:rPr>
          <w:rStyle w:val="StyleUnderline"/>
          <w:highlight w:val="yellow"/>
        </w:rPr>
        <w:t>shrink union revenues</w:t>
      </w:r>
      <w:r w:rsidRPr="006A3A9A">
        <w:rPr>
          <w:rFonts w:asciiTheme="minorHAnsi" w:hAnsiTheme="minorHAnsi" w:cstheme="minorHAnsi"/>
          <w:sz w:val="10"/>
        </w:rPr>
        <w:t xml:space="preserve"> and thereby </w:t>
      </w:r>
      <w:r w:rsidRPr="000042B5">
        <w:rPr>
          <w:rStyle w:val="StyleUnderline"/>
          <w:highlight w:val="yellow"/>
        </w:rPr>
        <w:t xml:space="preserve">weaken union involvement in </w:t>
      </w:r>
      <w:r w:rsidRPr="000042B5">
        <w:rPr>
          <w:rStyle w:val="Emphasis"/>
          <w:highlight w:val="yellow"/>
        </w:rPr>
        <w:t>political campaigns</w:t>
      </w:r>
      <w:r w:rsidRPr="006A3A9A">
        <w:rPr>
          <w:rFonts w:asciiTheme="minorHAnsi" w:hAnsiTheme="minorHAnsi" w:cstheme="minorHAnsi"/>
          <w:sz w:val="10"/>
        </w:rPr>
        <w:t xml:space="preserve"> </w:t>
      </w:r>
      <w:r w:rsidRPr="006A3A9A">
        <w:rPr>
          <w:rStyle w:val="StyleUnderline"/>
        </w:rPr>
        <w:t>and causes.</w:t>
      </w:r>
      <w:r w:rsidRPr="006A3A9A">
        <w:rPr>
          <w:rFonts w:asciiTheme="minorHAnsi" w:hAnsiTheme="minorHAnsi" w:cstheme="minorHAnsi"/>
          <w:sz w:val="10"/>
        </w:rPr>
        <w:t xml:space="preserve"> Freeman (2003) found that </w:t>
      </w:r>
      <w:r w:rsidRPr="006A3A9A">
        <w:rPr>
          <w:rStyle w:val="StyleUnderline"/>
        </w:rPr>
        <w:t>union members</w:t>
      </w:r>
      <w:r w:rsidRPr="006A3A9A">
        <w:rPr>
          <w:rFonts w:asciiTheme="minorHAnsi" w:hAnsiTheme="minorHAnsi" w:cstheme="minorHAnsi"/>
          <w:sz w:val="10"/>
        </w:rPr>
        <w:t xml:space="preserve"> are </w:t>
      </w:r>
      <w:r w:rsidRPr="006A3A9A">
        <w:rPr>
          <w:rStyle w:val="StyleUnderline"/>
        </w:rPr>
        <w:t>significantly more likely</w:t>
      </w:r>
      <w:r w:rsidRPr="006A3A9A">
        <w:rPr>
          <w:rFonts w:asciiTheme="minorHAnsi" w:hAnsiTheme="minorHAnsi" w:cstheme="minorHAnsi"/>
          <w:sz w:val="10"/>
        </w:rPr>
        <w:t xml:space="preserve"> (by about 12 percentage points) </w:t>
      </w:r>
      <w:r w:rsidRPr="006A3A9A">
        <w:rPr>
          <w:rStyle w:val="StyleUnderline"/>
        </w:rPr>
        <w:t>to vote than</w:t>
      </w:r>
      <w:r w:rsidRPr="006A3A9A">
        <w:rPr>
          <w:rFonts w:asciiTheme="minorHAnsi" w:hAnsiTheme="minorHAnsi" w:cstheme="minorHAnsi"/>
          <w:sz w:val="10"/>
        </w:rPr>
        <w:t xml:space="preserve"> are </w:t>
      </w:r>
      <w:r w:rsidRPr="006A3A9A">
        <w:rPr>
          <w:rStyle w:val="StyleUnderline"/>
        </w:rPr>
        <w:t>non-union members</w:t>
      </w:r>
      <w:r w:rsidRPr="006A3A9A">
        <w:rPr>
          <w:rFonts w:asciiTheme="minorHAnsi" w:hAnsiTheme="minorHAnsi" w:cstheme="minorHAnsi"/>
        </w:rPr>
        <w:t xml:space="preserve">. </w:t>
      </w:r>
      <w:r w:rsidRPr="006A3A9A">
        <w:rPr>
          <w:rStyle w:val="StyleUnderline"/>
        </w:rPr>
        <w:t>Hence reduction in union membership</w:t>
      </w:r>
      <w:r w:rsidRPr="006A3A9A">
        <w:rPr>
          <w:rFonts w:asciiTheme="minorHAnsi" w:hAnsiTheme="minorHAnsi" w:cstheme="minorHAnsi"/>
          <w:sz w:val="10"/>
        </w:rPr>
        <w:t xml:space="preserve"> subsequent to imposition of RTW laws presumably reduces turnout among voters more likely to vote for progressive candidates and initiatives. Viewed in this light, </w:t>
      </w:r>
      <w:r w:rsidRPr="006A3A9A">
        <w:rPr>
          <w:rStyle w:val="StyleUnderline"/>
        </w:rPr>
        <w:t>right-to-work</w:t>
      </w:r>
      <w:r w:rsidRPr="006A3A9A">
        <w:rPr>
          <w:rFonts w:asciiTheme="minorHAnsi" w:hAnsiTheme="minorHAnsi" w:cstheme="minorHAnsi"/>
          <w:sz w:val="10"/>
        </w:rPr>
        <w:t xml:space="preserve"> post-2010 is more a </w:t>
      </w:r>
      <w:r w:rsidRPr="000042B5">
        <w:rPr>
          <w:rStyle w:val="Emphasis"/>
          <w:highlight w:val="yellow"/>
        </w:rPr>
        <w:t>means to an end</w:t>
      </w:r>
      <w:r w:rsidRPr="006A3A9A">
        <w:rPr>
          <w:rFonts w:asciiTheme="minorHAnsi" w:hAnsiTheme="minorHAnsi" w:cstheme="minorHAnsi"/>
          <w:sz w:val="10"/>
        </w:rPr>
        <w:t>—</w:t>
      </w:r>
      <w:r w:rsidRPr="000042B5">
        <w:rPr>
          <w:rStyle w:val="StyleUnderline"/>
          <w:highlight w:val="yellow"/>
        </w:rPr>
        <w:t>to</w:t>
      </w:r>
      <w:r w:rsidRPr="006A3A9A">
        <w:rPr>
          <w:rStyle w:val="StyleUnderline"/>
        </w:rPr>
        <w:t xml:space="preserve"> </w:t>
      </w:r>
      <w:r w:rsidRPr="00237E6A">
        <w:rPr>
          <w:sz w:val="10"/>
        </w:rPr>
        <w:t>gain and</w:t>
      </w:r>
      <w:r w:rsidRPr="006A3A9A">
        <w:rPr>
          <w:rStyle w:val="StyleUnderline"/>
        </w:rPr>
        <w:t xml:space="preserve"> </w:t>
      </w:r>
      <w:r w:rsidRPr="000042B5">
        <w:rPr>
          <w:rStyle w:val="Emphasis"/>
          <w:highlight w:val="yellow"/>
        </w:rPr>
        <w:t>maintain political control</w:t>
      </w:r>
      <w:r w:rsidRPr="00237E6A">
        <w:rPr>
          <w:rFonts w:asciiTheme="minorHAnsi" w:hAnsiTheme="minorHAnsi" w:cstheme="minorHAnsi"/>
          <w:sz w:val="10"/>
        </w:rPr>
        <w:t xml:space="preserve">—than an end in its own right. The </w:t>
      </w:r>
      <w:r w:rsidRPr="006A3A9A">
        <w:rPr>
          <w:rStyle w:val="StyleUnderline"/>
        </w:rPr>
        <w:t>rush to impose right-to-work after 2010 can be seen as</w:t>
      </w:r>
      <w:r w:rsidRPr="00237E6A">
        <w:rPr>
          <w:rFonts w:asciiTheme="minorHAnsi" w:hAnsiTheme="minorHAnsi" w:cstheme="minorHAnsi"/>
          <w:sz w:val="10"/>
        </w:rPr>
        <w:t xml:space="preserve"> one more </w:t>
      </w:r>
      <w:r w:rsidRPr="006A3A9A">
        <w:rPr>
          <w:rStyle w:val="StyleUnderline"/>
        </w:rPr>
        <w:t>tactic in</w:t>
      </w:r>
      <w:r w:rsidRPr="00237E6A">
        <w:rPr>
          <w:rFonts w:asciiTheme="minorHAnsi" w:hAnsiTheme="minorHAnsi" w:cstheme="minorHAnsi"/>
          <w:sz w:val="10"/>
        </w:rPr>
        <w:t xml:space="preserve"> the </w:t>
      </w:r>
      <w:r w:rsidRPr="006A3A9A">
        <w:rPr>
          <w:rStyle w:val="StyleUnderline"/>
        </w:rPr>
        <w:t>larger program to suppress political opposition</w:t>
      </w:r>
      <w:r w:rsidRPr="00237E6A">
        <w:rPr>
          <w:rFonts w:asciiTheme="minorHAnsi" w:hAnsiTheme="minorHAnsi" w:cstheme="minorHAnsi"/>
          <w:sz w:val="10"/>
        </w:rPr>
        <w:t xml:space="preserve"> through tactics such as gerrymandering, passage of restrictive state voting laws, and flat denial of legitimate election outcomes.</w:t>
      </w:r>
    </w:p>
    <w:p w14:paraId="1BB53A2C" w14:textId="77777777" w:rsidR="00B17282" w:rsidRPr="003C5350" w:rsidRDefault="00B17282" w:rsidP="00B17282">
      <w:pPr>
        <w:rPr>
          <w:rStyle w:val="StyleUnderline"/>
        </w:rPr>
      </w:pPr>
      <w:r w:rsidRPr="00237E6A">
        <w:rPr>
          <w:rFonts w:asciiTheme="minorHAnsi" w:hAnsiTheme="minorHAnsi" w:cstheme="minorHAnsi"/>
          <w:sz w:val="10"/>
        </w:rPr>
        <w:t xml:space="preserve">An open question for researchers and policymakers going forward is, how does the decline in union membership spurred by imposition of RTW laws map into these other relevant outcomes? Yes, estimated membership falls perhaps a couple of percentage points following imposition of right-to-work, but we would like to know, in addition, the degree to which the decrease in membership stems from free riding, from new employees opting out of union membership, from reduced organizing efforts, from reduction in number of bargaining units, and from evaporation of union jobs. Though the negative effect on membership does not seem excessive in its own right, the </w:t>
      </w:r>
      <w:r w:rsidRPr="00237E6A">
        <w:rPr>
          <w:rStyle w:val="StyleUnderline"/>
        </w:rPr>
        <w:t>effect on union member morale and engagement</w:t>
      </w:r>
      <w:r w:rsidRPr="00237E6A">
        <w:rPr>
          <w:rFonts w:asciiTheme="minorHAnsi" w:hAnsiTheme="minorHAnsi" w:cstheme="minorHAnsi"/>
          <w:sz w:val="10"/>
        </w:rPr>
        <w:t xml:space="preserve"> may be </w:t>
      </w:r>
      <w:r w:rsidRPr="00237E6A">
        <w:rPr>
          <w:rStyle w:val="Emphasis"/>
        </w:rPr>
        <w:t>significant</w:t>
      </w:r>
      <w:r w:rsidRPr="003C5350">
        <w:rPr>
          <w:rFonts w:asciiTheme="minorHAnsi" w:hAnsiTheme="minorHAnsi" w:cstheme="minorHAnsi"/>
          <w:sz w:val="10"/>
        </w:rPr>
        <w:t xml:space="preserve">. In turn, more research on how membership decline caused by right-to-work translates into reduced union revenues and reduced union political activity is warranted. </w:t>
      </w:r>
      <w:r w:rsidRPr="003C5350">
        <w:rPr>
          <w:rStyle w:val="StyleUnderline"/>
        </w:rPr>
        <w:t>Organized labor</w:t>
      </w:r>
      <w:r w:rsidRPr="003C5350">
        <w:rPr>
          <w:rFonts w:asciiTheme="minorHAnsi" w:hAnsiTheme="minorHAnsi" w:cstheme="minorHAnsi"/>
          <w:sz w:val="10"/>
        </w:rPr>
        <w:t xml:space="preserve"> has </w:t>
      </w:r>
      <w:r w:rsidRPr="003C5350">
        <w:rPr>
          <w:rStyle w:val="StyleUnderline"/>
        </w:rPr>
        <w:t>stood as</w:t>
      </w:r>
      <w:r w:rsidRPr="003C5350">
        <w:rPr>
          <w:rFonts w:asciiTheme="minorHAnsi" w:hAnsiTheme="minorHAnsi" w:cstheme="minorHAnsi"/>
          <w:sz w:val="10"/>
        </w:rPr>
        <w:t xml:space="preserve"> the </w:t>
      </w:r>
      <w:r w:rsidRPr="003C5350">
        <w:rPr>
          <w:rStyle w:val="StyleUnderline"/>
        </w:rPr>
        <w:t>principal labor market institution advocating on behalf of workers.</w:t>
      </w:r>
      <w:r w:rsidRPr="003C5350">
        <w:rPr>
          <w:rFonts w:asciiTheme="minorHAnsi" w:hAnsiTheme="minorHAnsi" w:cstheme="minorHAnsi"/>
          <w:sz w:val="10"/>
        </w:rPr>
        <w:t xml:space="preserve"> </w:t>
      </w:r>
      <w:r w:rsidRPr="000042B5">
        <w:rPr>
          <w:rStyle w:val="StyleUnderline"/>
          <w:highlight w:val="yellow"/>
        </w:rPr>
        <w:t>Right-to-work</w:t>
      </w:r>
      <w:r w:rsidRPr="003C5350">
        <w:rPr>
          <w:rFonts w:asciiTheme="minorHAnsi" w:hAnsiTheme="minorHAnsi" w:cstheme="minorHAnsi"/>
          <w:sz w:val="10"/>
        </w:rPr>
        <w:t xml:space="preserve"> may reduce union membership by a percentage point or two, but, more critically, it </w:t>
      </w:r>
      <w:r w:rsidRPr="003C5350">
        <w:rPr>
          <w:rStyle w:val="StyleUnderline"/>
        </w:rPr>
        <w:t>undercuts</w:t>
      </w:r>
      <w:r w:rsidRPr="003C5350">
        <w:rPr>
          <w:rFonts w:asciiTheme="minorHAnsi" w:hAnsiTheme="minorHAnsi" w:cstheme="minorHAnsi"/>
          <w:sz w:val="10"/>
        </w:rPr>
        <w:t xml:space="preserve"> an </w:t>
      </w:r>
      <w:r w:rsidRPr="003C5350">
        <w:rPr>
          <w:rStyle w:val="StyleUnderline"/>
        </w:rPr>
        <w:t>important labor market institution</w:t>
      </w:r>
      <w:r w:rsidRPr="003C5350">
        <w:rPr>
          <w:rFonts w:asciiTheme="minorHAnsi" w:hAnsiTheme="minorHAnsi" w:cstheme="minorHAnsi"/>
          <w:sz w:val="10"/>
        </w:rPr>
        <w:t xml:space="preserve"> that provides countervailing power against employer interests. Future research should address the degree to which </w:t>
      </w:r>
      <w:r w:rsidRPr="003C5350">
        <w:rPr>
          <w:sz w:val="10"/>
        </w:rPr>
        <w:t>right-to-work</w:t>
      </w:r>
      <w:r w:rsidRPr="003C5350">
        <w:rPr>
          <w:rStyle w:val="StyleUnderline"/>
        </w:rPr>
        <w:t xml:space="preserve"> </w:t>
      </w:r>
      <w:r w:rsidRPr="000042B5">
        <w:rPr>
          <w:rStyle w:val="StyleUnderline"/>
          <w:highlight w:val="yellow"/>
        </w:rPr>
        <w:t>shifts</w:t>
      </w:r>
      <w:r w:rsidRPr="003C5350">
        <w:rPr>
          <w:rFonts w:asciiTheme="minorHAnsi" w:hAnsiTheme="minorHAnsi" w:cstheme="minorHAnsi"/>
          <w:sz w:val="10"/>
        </w:rPr>
        <w:t xml:space="preserve"> the </w:t>
      </w:r>
      <w:r w:rsidRPr="000042B5">
        <w:rPr>
          <w:rStyle w:val="Emphasis"/>
          <w:highlight w:val="yellow"/>
        </w:rPr>
        <w:t>balance of power</w:t>
      </w:r>
      <w:r w:rsidRPr="000042B5">
        <w:rPr>
          <w:rStyle w:val="StyleUnderline"/>
          <w:highlight w:val="yellow"/>
        </w:rPr>
        <w:t xml:space="preserve"> in the labor market.</w:t>
      </w:r>
    </w:p>
    <w:p w14:paraId="1285773D" w14:textId="77777777" w:rsidR="00B17282" w:rsidRPr="00DA0032" w:rsidRDefault="00B17282" w:rsidP="00B17282">
      <w:pPr>
        <w:rPr>
          <w:rStyle w:val="StyleUnderline"/>
        </w:rPr>
      </w:pPr>
      <w:r w:rsidRPr="00DA0032">
        <w:rPr>
          <w:rFonts w:asciiTheme="minorHAnsi" w:hAnsiTheme="minorHAnsi" w:cstheme="minorHAnsi"/>
          <w:sz w:val="10"/>
        </w:rPr>
        <w:t xml:space="preserve">The labor market implications engendered by right-to-work are also worthy of reflection. Freeman and Medoff (1984) documented a host of </w:t>
      </w:r>
      <w:r w:rsidRPr="00DA0032">
        <w:rPr>
          <w:rStyle w:val="StyleUnderline"/>
        </w:rPr>
        <w:t>societal benefits attributable to unions</w:t>
      </w:r>
      <w:r w:rsidRPr="00DA0032">
        <w:rPr>
          <w:rFonts w:asciiTheme="minorHAnsi" w:hAnsiTheme="minorHAnsi" w:cstheme="minorHAnsi"/>
          <w:sz w:val="10"/>
        </w:rPr>
        <w:t xml:space="preserve">, including </w:t>
      </w:r>
      <w:r w:rsidRPr="00DA0032">
        <w:rPr>
          <w:rStyle w:val="Emphasis"/>
        </w:rPr>
        <w:t>reduced income inequality,</w:t>
      </w:r>
      <w:r w:rsidRPr="00DA0032">
        <w:rPr>
          <w:rFonts w:asciiTheme="minorHAnsi" w:hAnsiTheme="minorHAnsi" w:cstheme="minorHAnsi"/>
          <w:sz w:val="10"/>
        </w:rPr>
        <w:t xml:space="preserve"> </w:t>
      </w:r>
      <w:r w:rsidRPr="00DA0032">
        <w:rPr>
          <w:rStyle w:val="StyleUnderline"/>
        </w:rPr>
        <w:t>more rational management and personnel practices</w:t>
      </w:r>
      <w:r w:rsidRPr="00DA0032">
        <w:rPr>
          <w:rFonts w:asciiTheme="minorHAnsi" w:hAnsiTheme="minorHAnsi" w:cstheme="minorHAnsi"/>
          <w:sz w:val="10"/>
        </w:rPr>
        <w:t xml:space="preserve">, </w:t>
      </w:r>
      <w:r w:rsidRPr="00DA0032">
        <w:rPr>
          <w:rStyle w:val="StyleUnderline"/>
        </w:rPr>
        <w:t>better fringe benefits for union and non-union workers alike</w:t>
      </w:r>
      <w:r w:rsidRPr="00DA0032">
        <w:rPr>
          <w:rFonts w:asciiTheme="minorHAnsi" w:hAnsiTheme="minorHAnsi" w:cstheme="minorHAnsi"/>
          <w:sz w:val="10"/>
        </w:rPr>
        <w:t xml:space="preserve">, </w:t>
      </w:r>
      <w:r w:rsidRPr="00DA0032">
        <w:rPr>
          <w:rStyle w:val="StyleUnderline"/>
        </w:rPr>
        <w:t>reduced turnover,</w:t>
      </w:r>
      <w:r w:rsidRPr="00DA0032">
        <w:rPr>
          <w:rFonts w:asciiTheme="minorHAnsi" w:hAnsiTheme="minorHAnsi" w:cstheme="minorHAnsi"/>
          <w:sz w:val="10"/>
        </w:rPr>
        <w:t xml:space="preserve"> </w:t>
      </w:r>
      <w:r w:rsidRPr="00DA0032">
        <w:rPr>
          <w:rStyle w:val="StyleUnderline"/>
        </w:rPr>
        <w:t>positive productivity effects</w:t>
      </w:r>
      <w:r w:rsidRPr="00DA0032">
        <w:rPr>
          <w:rFonts w:asciiTheme="minorHAnsi" w:hAnsiTheme="minorHAnsi" w:cstheme="minorHAnsi"/>
          <w:sz w:val="10"/>
        </w:rPr>
        <w:t xml:space="preserve">, and </w:t>
      </w:r>
      <w:r w:rsidRPr="00DA0032">
        <w:rPr>
          <w:rStyle w:val="StyleUnderline"/>
        </w:rPr>
        <w:t>promotion of desirable social legislation</w:t>
      </w:r>
      <w:r w:rsidRPr="00DA0032">
        <w:rPr>
          <w:rFonts w:asciiTheme="minorHAnsi" w:hAnsiTheme="minorHAnsi" w:cstheme="minorHAnsi"/>
          <w:sz w:val="10"/>
        </w:rPr>
        <w:t xml:space="preserve">. Kochan and Kimball (2019) judged that </w:t>
      </w:r>
      <w:r w:rsidRPr="000042B5">
        <w:rPr>
          <w:rStyle w:val="StyleUnderline"/>
          <w:highlight w:val="yellow"/>
        </w:rPr>
        <w:t>unions</w:t>
      </w:r>
      <w:r w:rsidRPr="00DA0032">
        <w:rPr>
          <w:rFonts w:asciiTheme="minorHAnsi" w:hAnsiTheme="minorHAnsi" w:cstheme="minorHAnsi"/>
          <w:sz w:val="10"/>
        </w:rPr>
        <w:t xml:space="preserve"> were a </w:t>
      </w:r>
      <w:r w:rsidRPr="000042B5">
        <w:rPr>
          <w:rStyle w:val="Emphasis"/>
          <w:highlight w:val="yellow"/>
        </w:rPr>
        <w:t>powerful mechanism</w:t>
      </w:r>
      <w:r w:rsidRPr="00DA0032">
        <w:rPr>
          <w:rFonts w:asciiTheme="minorHAnsi" w:hAnsiTheme="minorHAnsi" w:cstheme="minorHAnsi"/>
          <w:sz w:val="10"/>
        </w:rPr>
        <w:t xml:space="preserve"> through much of the 20th century </w:t>
      </w:r>
      <w:r w:rsidRPr="000042B5">
        <w:rPr>
          <w:rStyle w:val="StyleUnderline"/>
          <w:highlight w:val="yellow"/>
        </w:rPr>
        <w:t>for improving wages</w:t>
      </w:r>
      <w:r w:rsidRPr="00DA0032">
        <w:rPr>
          <w:rFonts w:asciiTheme="minorHAnsi" w:hAnsiTheme="minorHAnsi" w:cstheme="minorHAnsi"/>
          <w:sz w:val="10"/>
        </w:rPr>
        <w:t xml:space="preserve"> </w:t>
      </w:r>
      <w:r w:rsidRPr="00DA0032">
        <w:rPr>
          <w:rStyle w:val="StyleUnderline"/>
        </w:rPr>
        <w:t>and other aspects of job quality</w:t>
      </w:r>
      <w:r w:rsidRPr="00D844E5">
        <w:rPr>
          <w:rFonts w:asciiTheme="minorHAnsi" w:hAnsiTheme="minorHAnsi" w:cstheme="minorHAnsi"/>
          <w:sz w:val="10"/>
        </w:rPr>
        <w:t xml:space="preserve"> for union and non-union workers and that unions </w:t>
      </w:r>
      <w:r w:rsidRPr="000042B5">
        <w:rPr>
          <w:rStyle w:val="StyleUnderline"/>
          <w:highlight w:val="yellow"/>
        </w:rPr>
        <w:t xml:space="preserve">contributed significantly to </w:t>
      </w:r>
      <w:r w:rsidRPr="000042B5">
        <w:rPr>
          <w:rStyle w:val="Emphasis"/>
          <w:highlight w:val="yellow"/>
        </w:rPr>
        <w:t>reducing income inequality</w:t>
      </w:r>
      <w:r w:rsidRPr="00DA0032">
        <w:rPr>
          <w:rFonts w:asciiTheme="minorHAnsi" w:hAnsiTheme="minorHAnsi" w:cstheme="minorHAnsi"/>
          <w:sz w:val="10"/>
        </w:rPr>
        <w:t xml:space="preserve">. They argued that these </w:t>
      </w:r>
      <w:r w:rsidRPr="00DA0032">
        <w:rPr>
          <w:rStyle w:val="StyleUnderline"/>
        </w:rPr>
        <w:t>improvements put pressure on firms to find ways to increase productivity through</w:t>
      </w:r>
      <w:r w:rsidRPr="00DA0032">
        <w:rPr>
          <w:rFonts w:asciiTheme="minorHAnsi" w:hAnsiTheme="minorHAnsi" w:cstheme="minorHAnsi"/>
          <w:sz w:val="10"/>
        </w:rPr>
        <w:t xml:space="preserve"> a variety of channels such as </w:t>
      </w:r>
      <w:r w:rsidRPr="00DA0032">
        <w:rPr>
          <w:rStyle w:val="StyleUnderline"/>
        </w:rPr>
        <w:t>investment in new technology</w:t>
      </w:r>
      <w:r w:rsidRPr="00DA0032">
        <w:rPr>
          <w:rFonts w:asciiTheme="minorHAnsi" w:hAnsiTheme="minorHAnsi" w:cstheme="minorHAnsi"/>
          <w:sz w:val="10"/>
        </w:rPr>
        <w:t xml:space="preserve">, in </w:t>
      </w:r>
      <w:r w:rsidRPr="00DA0032">
        <w:rPr>
          <w:rStyle w:val="StyleUnderline"/>
        </w:rPr>
        <w:t>workforce training, and</w:t>
      </w:r>
      <w:r w:rsidRPr="00DA0032">
        <w:rPr>
          <w:rFonts w:asciiTheme="minorHAnsi" w:hAnsiTheme="minorHAnsi" w:cstheme="minorHAnsi"/>
          <w:sz w:val="10"/>
        </w:rPr>
        <w:t xml:space="preserve"> in </w:t>
      </w:r>
      <w:r w:rsidRPr="00DA0032">
        <w:rPr>
          <w:rStyle w:val="StyleUnderline"/>
        </w:rPr>
        <w:t>innovative personnel management practices</w:t>
      </w:r>
      <w:r w:rsidRPr="00DA0032">
        <w:rPr>
          <w:rFonts w:asciiTheme="minorHAnsi" w:hAnsiTheme="minorHAnsi" w:cstheme="minorHAnsi"/>
          <w:sz w:val="10"/>
        </w:rPr>
        <w:t>. Mishel and Bivens (2021: 27) noted that their research demonstrates that the “</w:t>
      </w:r>
      <w:r w:rsidRPr="000042B5">
        <w:rPr>
          <w:rStyle w:val="StyleUnderline"/>
          <w:highlight w:val="yellow"/>
        </w:rPr>
        <w:t>erosion of collective bargaining</w:t>
      </w:r>
      <w:r w:rsidRPr="00DA0032">
        <w:rPr>
          <w:rFonts w:asciiTheme="minorHAnsi" w:hAnsiTheme="minorHAnsi" w:cstheme="minorHAnsi"/>
          <w:sz w:val="10"/>
        </w:rPr>
        <w:t xml:space="preserve"> has been a </w:t>
      </w:r>
      <w:r w:rsidRPr="000042B5">
        <w:rPr>
          <w:rStyle w:val="StyleUnderline"/>
          <w:highlight w:val="yellow"/>
        </w:rPr>
        <w:t xml:space="preserve">major factor </w:t>
      </w:r>
      <w:r w:rsidRPr="00D844E5">
        <w:rPr>
          <w:sz w:val="10"/>
        </w:rPr>
        <w:t>that has</w:t>
      </w:r>
      <w:r w:rsidRPr="007F78BD">
        <w:rPr>
          <w:rStyle w:val="StyleUnderline"/>
        </w:rPr>
        <w:t xml:space="preserve"> </w:t>
      </w:r>
      <w:r w:rsidRPr="000042B5">
        <w:rPr>
          <w:rStyle w:val="Emphasis"/>
          <w:highlight w:val="yellow"/>
        </w:rPr>
        <w:t>depressed wage growth</w:t>
      </w:r>
      <w:r w:rsidRPr="00DA0032">
        <w:rPr>
          <w:rFonts w:asciiTheme="minorHAnsi" w:hAnsiTheme="minorHAnsi" w:cstheme="minorHAnsi"/>
          <w:sz w:val="10"/>
        </w:rPr>
        <w:t xml:space="preserve"> in the middle and drove the growth of wage inequality over the last four decades.” Stansbury and Summers (2020) made the case that, both </w:t>
      </w:r>
      <w:r w:rsidRPr="00DA0032">
        <w:rPr>
          <w:rStyle w:val="StyleUnderline"/>
        </w:rPr>
        <w:t>because of labor market concentration as well as labor market frictions, monopsonistic conditions</w:t>
      </w:r>
      <w:r w:rsidRPr="00DA0032">
        <w:rPr>
          <w:rFonts w:asciiTheme="minorHAnsi" w:hAnsiTheme="minorHAnsi" w:cstheme="minorHAnsi"/>
          <w:sz w:val="10"/>
        </w:rPr>
        <w:t xml:space="preserve"> are </w:t>
      </w:r>
      <w:r w:rsidRPr="00DA0032">
        <w:rPr>
          <w:rStyle w:val="StyleUnderline"/>
        </w:rPr>
        <w:t>endemic to</w:t>
      </w:r>
      <w:r w:rsidRPr="00DA0032">
        <w:rPr>
          <w:rFonts w:asciiTheme="minorHAnsi" w:hAnsiTheme="minorHAnsi" w:cstheme="minorHAnsi"/>
          <w:sz w:val="10"/>
        </w:rPr>
        <w:t xml:space="preserve"> the </w:t>
      </w:r>
      <w:r w:rsidRPr="00DA0032">
        <w:rPr>
          <w:rStyle w:val="StyleUnderline"/>
        </w:rPr>
        <w:t>American labor market</w:t>
      </w:r>
      <w:r w:rsidRPr="00DA0032">
        <w:rPr>
          <w:rFonts w:asciiTheme="minorHAnsi" w:hAnsiTheme="minorHAnsi" w:cstheme="minorHAnsi"/>
          <w:sz w:val="10"/>
        </w:rPr>
        <w:t xml:space="preserve">. Monopsony causes wages to be marked down relative to worker marginal revenue product. In this environment, they argued, </w:t>
      </w:r>
      <w:r w:rsidRPr="00DA0032">
        <w:rPr>
          <w:rStyle w:val="StyleUnderline"/>
        </w:rPr>
        <w:t>unions</w:t>
      </w:r>
      <w:r w:rsidRPr="00DA0032">
        <w:rPr>
          <w:rFonts w:asciiTheme="minorHAnsi" w:hAnsiTheme="minorHAnsi" w:cstheme="minorHAnsi"/>
          <w:sz w:val="10"/>
        </w:rPr>
        <w:t xml:space="preserve"> are an </w:t>
      </w:r>
      <w:r w:rsidRPr="00DA0032">
        <w:rPr>
          <w:rStyle w:val="StyleUnderline"/>
        </w:rPr>
        <w:t>important source of worker power</w:t>
      </w:r>
      <w:r w:rsidRPr="00DA0032">
        <w:rPr>
          <w:rFonts w:asciiTheme="minorHAnsi" w:hAnsiTheme="minorHAnsi" w:cstheme="minorHAnsi"/>
          <w:sz w:val="10"/>
        </w:rPr>
        <w:t xml:space="preserve"> serving as a </w:t>
      </w:r>
      <w:r w:rsidRPr="00DA0032">
        <w:rPr>
          <w:rStyle w:val="StyleUnderline"/>
        </w:rPr>
        <w:t>countervailing weight to employer monopsony power.</w:t>
      </w:r>
    </w:p>
    <w:p w14:paraId="253C1D0E" w14:textId="77777777" w:rsidR="00B17282" w:rsidRPr="00DA0032" w:rsidRDefault="00B17282" w:rsidP="00B17282">
      <w:pPr>
        <w:rPr>
          <w:rFonts w:asciiTheme="minorHAnsi" w:hAnsiTheme="minorHAnsi" w:cstheme="minorHAnsi"/>
          <w:sz w:val="10"/>
        </w:rPr>
      </w:pPr>
      <w:r w:rsidRPr="00DA0032">
        <w:rPr>
          <w:rFonts w:asciiTheme="minorHAnsi" w:hAnsiTheme="minorHAnsi" w:cstheme="minorHAnsi"/>
          <w:sz w:val="10"/>
        </w:rPr>
        <w:t xml:space="preserve">The evidence presented in this article shows that the </w:t>
      </w:r>
      <w:r w:rsidRPr="00DA0032">
        <w:rPr>
          <w:rStyle w:val="StyleUnderline"/>
        </w:rPr>
        <w:t>RTW laws</w:t>
      </w:r>
      <w:r w:rsidRPr="00DA0032">
        <w:rPr>
          <w:rFonts w:asciiTheme="minorHAnsi" w:hAnsiTheme="minorHAnsi" w:cstheme="minorHAnsi"/>
          <w:sz w:val="10"/>
        </w:rPr>
        <w:t xml:space="preserve"> imposed in the 2010s </w:t>
      </w:r>
      <w:r w:rsidRPr="00DA0032">
        <w:rPr>
          <w:rStyle w:val="StyleUnderline"/>
        </w:rPr>
        <w:t>significantly reduced union membership</w:t>
      </w:r>
      <w:r w:rsidRPr="00DA0032">
        <w:rPr>
          <w:rFonts w:asciiTheme="minorHAnsi" w:hAnsiTheme="minorHAnsi" w:cstheme="minorHAnsi"/>
          <w:sz w:val="10"/>
        </w:rPr>
        <w:t xml:space="preserve">. One predictable consequence is that the </w:t>
      </w:r>
      <w:r w:rsidRPr="00DA0032">
        <w:rPr>
          <w:rStyle w:val="StyleUnderline"/>
        </w:rPr>
        <w:t>income distribution</w:t>
      </w:r>
      <w:r w:rsidRPr="00DA0032">
        <w:rPr>
          <w:rFonts w:asciiTheme="minorHAnsi" w:hAnsiTheme="minorHAnsi" w:cstheme="minorHAnsi"/>
          <w:sz w:val="10"/>
        </w:rPr>
        <w:t xml:space="preserve"> will be </w:t>
      </w:r>
      <w:r w:rsidRPr="00DA0032">
        <w:rPr>
          <w:rStyle w:val="StyleUnderline"/>
        </w:rPr>
        <w:t>made more unequal as a result</w:t>
      </w:r>
      <w:r w:rsidRPr="00DA0032">
        <w:rPr>
          <w:rFonts w:asciiTheme="minorHAnsi" w:hAnsiTheme="minorHAnsi" w:cstheme="minorHAnsi"/>
          <w:sz w:val="10"/>
        </w:rPr>
        <w:t xml:space="preserve">. The </w:t>
      </w:r>
      <w:r w:rsidRPr="00DA0032">
        <w:rPr>
          <w:rStyle w:val="StyleUnderline"/>
        </w:rPr>
        <w:t xml:space="preserve">negative externality of </w:t>
      </w:r>
      <w:r w:rsidRPr="00DA0032">
        <w:rPr>
          <w:rFonts w:asciiTheme="minorHAnsi" w:hAnsiTheme="minorHAnsi" w:cstheme="minorHAnsi"/>
          <w:sz w:val="10"/>
        </w:rPr>
        <w:t xml:space="preserve">rising </w:t>
      </w:r>
      <w:r w:rsidRPr="00DA0032">
        <w:rPr>
          <w:rStyle w:val="StyleUnderline"/>
        </w:rPr>
        <w:t xml:space="preserve">social polarization that attends rising income inequality undoubtedly </w:t>
      </w:r>
      <w:r w:rsidRPr="000042B5">
        <w:rPr>
          <w:rStyle w:val="Emphasis"/>
          <w:highlight w:val="yellow"/>
        </w:rPr>
        <w:t>imposes welfare loss</w:t>
      </w:r>
      <w:r w:rsidRPr="00DA0032">
        <w:rPr>
          <w:rStyle w:val="StyleUnderline"/>
        </w:rPr>
        <w:t>.</w:t>
      </w:r>
      <w:r w:rsidRPr="00DA0032">
        <w:rPr>
          <w:rFonts w:asciiTheme="minorHAnsi" w:hAnsiTheme="minorHAnsi" w:cstheme="minorHAnsi"/>
          <w:sz w:val="10"/>
        </w:rPr>
        <w:t xml:space="preserve"> Monopsony (like monopoly) is a market failure that also imposes welfare loss. Labor market institutions that set a wage floor in a monopsonistic labor market improve efficiency. Unions, of course, are one such institutional mechanism. Though the rush to impose right-to-work in the 2010s may have been driven by a self-interested desire to weaken political opposition, the </w:t>
      </w:r>
      <w:r w:rsidRPr="00DA0032">
        <w:rPr>
          <w:rStyle w:val="StyleUnderline"/>
        </w:rPr>
        <w:t>collateral damage inflicted on</w:t>
      </w:r>
      <w:r w:rsidRPr="00DA0032">
        <w:rPr>
          <w:rFonts w:asciiTheme="minorHAnsi" w:hAnsiTheme="minorHAnsi" w:cstheme="minorHAnsi"/>
          <w:sz w:val="10"/>
        </w:rPr>
        <w:t xml:space="preserve"> important </w:t>
      </w:r>
      <w:r w:rsidRPr="00DA0032">
        <w:rPr>
          <w:rStyle w:val="StyleUnderline"/>
        </w:rPr>
        <w:t>public policy objectives</w:t>
      </w:r>
      <w:r w:rsidRPr="00DA0032">
        <w:rPr>
          <w:rFonts w:asciiTheme="minorHAnsi" w:hAnsiTheme="minorHAnsi" w:cstheme="minorHAnsi"/>
          <w:sz w:val="10"/>
        </w:rPr>
        <w:t xml:space="preserve"> of more equitable income distribution and of providing workers countervailing market power in an inherently monopsonistic environment </w:t>
      </w:r>
      <w:r w:rsidRPr="00DA0032">
        <w:rPr>
          <w:rStyle w:val="StyleUnderline"/>
        </w:rPr>
        <w:t>may be extensive</w:t>
      </w:r>
      <w:r w:rsidRPr="00DA0032">
        <w:rPr>
          <w:rFonts w:asciiTheme="minorHAnsi" w:hAnsiTheme="minorHAnsi" w:cstheme="minorHAnsi"/>
          <w:sz w:val="10"/>
        </w:rPr>
        <w:t>. Future research should look to evaluate the degree by which the decline in union membership due to recent RTW implementation affects the union wage premium, wages in the non-union sector of the economy, income inequality, and monopsonistic exploitation.</w:t>
      </w:r>
    </w:p>
    <w:p w14:paraId="0E3356EA" w14:textId="77777777" w:rsidR="00B17282" w:rsidRPr="00DA0032" w:rsidRDefault="00B17282" w:rsidP="00B17282">
      <w:pPr>
        <w:rPr>
          <w:rFonts w:asciiTheme="minorHAnsi" w:hAnsiTheme="minorHAnsi" w:cstheme="minorHAnsi"/>
          <w:sz w:val="10"/>
        </w:rPr>
      </w:pPr>
      <w:r w:rsidRPr="00DA0032">
        <w:rPr>
          <w:rFonts w:asciiTheme="minorHAnsi" w:hAnsiTheme="minorHAnsi" w:cstheme="minorHAnsi"/>
          <w:sz w:val="10"/>
        </w:rPr>
        <w:t>Conclusion</w:t>
      </w:r>
    </w:p>
    <w:p w14:paraId="629A04A8" w14:textId="77777777" w:rsidR="00B17282" w:rsidRPr="00DA0032" w:rsidRDefault="00B17282" w:rsidP="00B17282">
      <w:pPr>
        <w:rPr>
          <w:rFonts w:asciiTheme="minorHAnsi" w:hAnsiTheme="minorHAnsi" w:cstheme="minorHAnsi"/>
          <w:sz w:val="10"/>
        </w:rPr>
      </w:pPr>
      <w:r w:rsidRPr="00DA0032">
        <w:rPr>
          <w:rFonts w:asciiTheme="minorHAnsi" w:hAnsiTheme="minorHAnsi" w:cstheme="minorHAnsi"/>
          <w:sz w:val="10"/>
        </w:rPr>
        <w:t xml:space="preserve">In this article, I estimate the effect of enacting RTW laws on union membership in states adopting such laws after 2010. Using monthly data on outgoing rotation groups from the CPS for years 2000 to 2018, I estimate DD models, with residents of states that adopted right-to-work after 2010 in the treatment group and residents of states that failed to adopt right-to-work in the control group. I find, </w:t>
      </w:r>
      <w:r w:rsidRPr="00DA0032">
        <w:rPr>
          <w:rStyle w:val="StyleUnderline"/>
        </w:rPr>
        <w:t>consistent across a variety of specifications</w:t>
      </w:r>
      <w:r w:rsidRPr="00DA0032">
        <w:rPr>
          <w:rFonts w:asciiTheme="minorHAnsi" w:hAnsiTheme="minorHAnsi" w:cstheme="minorHAnsi"/>
          <w:sz w:val="10"/>
        </w:rPr>
        <w:t xml:space="preserve">, that </w:t>
      </w:r>
      <w:r w:rsidRPr="000042B5">
        <w:rPr>
          <w:rStyle w:val="StyleUnderline"/>
          <w:highlight w:val="yellow"/>
        </w:rPr>
        <w:t>implementation of right-to-work reduces</w:t>
      </w:r>
      <w:r w:rsidRPr="00DA0032">
        <w:rPr>
          <w:rFonts w:asciiTheme="minorHAnsi" w:hAnsiTheme="minorHAnsi" w:cstheme="minorHAnsi"/>
          <w:sz w:val="10"/>
        </w:rPr>
        <w:t xml:space="preserve"> the </w:t>
      </w:r>
      <w:r w:rsidRPr="00DA0032">
        <w:rPr>
          <w:rStyle w:val="StyleUnderline"/>
        </w:rPr>
        <w:t xml:space="preserve">probability of </w:t>
      </w:r>
      <w:r w:rsidRPr="000042B5">
        <w:rPr>
          <w:rStyle w:val="StyleUnderline"/>
          <w:highlight w:val="yellow"/>
        </w:rPr>
        <w:t xml:space="preserve">union membership by </w:t>
      </w:r>
      <w:r w:rsidRPr="000042B5">
        <w:rPr>
          <w:rStyle w:val="Emphasis"/>
          <w:sz w:val="26"/>
          <w:szCs w:val="26"/>
          <w:highlight w:val="yellow"/>
        </w:rPr>
        <w:t>1.5 to 2 percentage points</w:t>
      </w:r>
      <w:r w:rsidRPr="00DA0032">
        <w:rPr>
          <w:rFonts w:asciiTheme="minorHAnsi" w:hAnsiTheme="minorHAnsi" w:cstheme="minorHAnsi"/>
          <w:sz w:val="10"/>
        </w:rPr>
        <w:t xml:space="preserve"> in the treatment states relative to control states, providing evidence that legislative intent is not correlated with union membership and that an RTW law must actually go into effect for there to be any consequence.</w:t>
      </w:r>
    </w:p>
    <w:p w14:paraId="49B17CF8" w14:textId="77777777" w:rsidR="00B17282" w:rsidRPr="00DA0032" w:rsidRDefault="00B17282" w:rsidP="00B17282">
      <w:pPr>
        <w:rPr>
          <w:rFonts w:asciiTheme="minorHAnsi" w:hAnsiTheme="minorHAnsi" w:cstheme="minorHAnsi"/>
          <w:sz w:val="10"/>
        </w:rPr>
      </w:pPr>
      <w:r w:rsidRPr="00DA0032">
        <w:rPr>
          <w:rFonts w:asciiTheme="minorHAnsi" w:hAnsiTheme="minorHAnsi" w:cstheme="minorHAnsi"/>
          <w:sz w:val="10"/>
        </w:rPr>
        <w:t>My empirical findings are consistent with the more moderate effect estimates of both Ellwood and Fine (1987) and Eren and Ozbeklik (2016). My work contributes to the literature in that Eren and Ozbeklik (2016) focused on a single state (Oklahoma) very much like the traditional RTW states of the distant past, whereas my treatment group consists of states with a solid history of openness to collective bargaining. Likewise, my estimates, despite significant differences in both time period studied and methodological approach, are in the same neighborhood as those reported by Ellwood and Fine (1987), whose conclusions were based on extrapolation from a flow analysis of union organizing effort in a much earlier period. Though establishing the magnitude of the effect on union membership is an important exercise, future research should endeavor to evaluate the impacts on less quantifiable dimensions of unionism that were, presumably, the underlying targets of the architects of recent RTW laws.</w:t>
      </w:r>
    </w:p>
    <w:p w14:paraId="39140B10" w14:textId="77777777" w:rsidR="00B17282" w:rsidRDefault="00B17282" w:rsidP="00B17282">
      <w:pPr>
        <w:rPr>
          <w:rFonts w:asciiTheme="minorHAnsi" w:hAnsiTheme="minorHAnsi" w:cstheme="minorHAnsi"/>
        </w:rPr>
      </w:pPr>
    </w:p>
    <w:p w14:paraId="50F93DE7" w14:textId="77777777" w:rsidR="00B17282" w:rsidRDefault="00B17282" w:rsidP="00B17282">
      <w:pPr>
        <w:pStyle w:val="Heading4"/>
      </w:pPr>
      <w:r>
        <w:t>D</w:t>
      </w:r>
      <w:r w:rsidRPr="00670EFC">
        <w:t xml:space="preserve">ecreases </w:t>
      </w:r>
      <w:r w:rsidRPr="00A30739">
        <w:rPr>
          <w:rStyle w:val="StyleUnderline"/>
          <w:szCs w:val="26"/>
        </w:rPr>
        <w:t>firm productivity</w:t>
      </w:r>
    </w:p>
    <w:p w14:paraId="04C89FA3" w14:textId="77777777" w:rsidR="00B17282" w:rsidRPr="00A30739" w:rsidRDefault="00B17282" w:rsidP="00B17282">
      <w:pPr>
        <w:rPr>
          <w:rStyle w:val="Style13ptBold"/>
        </w:rPr>
      </w:pPr>
      <w:r w:rsidRPr="00A30739">
        <w:rPr>
          <w:rStyle w:val="Style13ptBold"/>
        </w:rPr>
        <w:t xml:space="preserve">Ahmed and Mertzanis, 25 </w:t>
      </w:r>
    </w:p>
    <w:p w14:paraId="1FA0E617" w14:textId="77777777" w:rsidR="00B17282" w:rsidRPr="00DD4235" w:rsidRDefault="00B17282" w:rsidP="00B17282">
      <w:pPr>
        <w:rPr>
          <w:rFonts w:asciiTheme="minorHAnsi" w:hAnsiTheme="minorHAnsi" w:cstheme="minorHAnsi"/>
          <w:sz w:val="20"/>
          <w:szCs w:val="20"/>
        </w:rPr>
      </w:pPr>
      <w:r w:rsidRPr="00DD4235">
        <w:rPr>
          <w:sz w:val="20"/>
          <w:szCs w:val="20"/>
        </w:rPr>
        <w:t>[</w:t>
      </w:r>
      <w:r w:rsidRPr="00DD4235">
        <w:rPr>
          <w:rFonts w:asciiTheme="minorHAnsi" w:hAnsiTheme="minorHAnsi" w:cstheme="minorHAnsi"/>
          <w:sz w:val="20"/>
          <w:szCs w:val="20"/>
        </w:rPr>
        <w:t>Mohamed Shaker Ahmed --</w:t>
      </w:r>
      <w:r w:rsidRPr="00DD4235">
        <w:rPr>
          <w:sz w:val="20"/>
          <w:szCs w:val="20"/>
        </w:rPr>
        <w:t xml:space="preserve"> </w:t>
      </w:r>
      <w:r w:rsidRPr="00DD4235">
        <w:rPr>
          <w:rFonts w:asciiTheme="minorHAnsi" w:hAnsiTheme="minorHAnsi" w:cstheme="minorHAnsi"/>
          <w:sz w:val="20"/>
          <w:szCs w:val="20"/>
        </w:rPr>
        <w:t>obtained his PhD from Brunel University London in 2017. After that, he joined MSA university in Egypt as an assistant professor in finance for one year. Then, he has joined Applied Science University, Bahrain from Sep. 2018 to present. Charilaos Mertzanis --</w:t>
      </w:r>
      <w:r w:rsidRPr="00DD4235">
        <w:rPr>
          <w:sz w:val="20"/>
          <w:szCs w:val="20"/>
        </w:rPr>
        <w:t xml:space="preserve"> j</w:t>
      </w:r>
      <w:r w:rsidRPr="00DD4235">
        <w:rPr>
          <w:rFonts w:asciiTheme="minorHAnsi" w:hAnsiTheme="minorHAnsi" w:cstheme="minorHAnsi"/>
          <w:sz w:val="20"/>
          <w:szCs w:val="20"/>
        </w:rPr>
        <w:t xml:space="preserve">oined Abu Dhabi University in 2018. He received his undergraduate degree from the Aristotle University of Thessaloniki in Greece and his Ph.D. from the New School for Social Research in the USA, where he studied as a Fulbright and a NATO fellow. He previously held positions as a senior policy advisor at the Hellenic Capital Market Commission, Adjunct Professor at the Hellenic Open University, and Associate Professor of Finance at the American University in Cairo. "Right‐to‐Work Laws and Firm Productivity in US Firms." Industrial Relations Journal (2025), 4-10-2025, </w:t>
      </w:r>
      <w:hyperlink r:id="rId6" w:history="1">
        <w:r w:rsidRPr="00DD4235">
          <w:rPr>
            <w:sz w:val="20"/>
            <w:szCs w:val="20"/>
          </w:rPr>
          <w:t>https://onlinelibrary.wiley.com/doi/full/10.1111/irj.12468</w:t>
        </w:r>
      </w:hyperlink>
      <w:r w:rsidRPr="00DD4235">
        <w:rPr>
          <w:rFonts w:asciiTheme="minorHAnsi" w:hAnsiTheme="minorHAnsi" w:cstheme="minorHAnsi"/>
          <w:sz w:val="20"/>
          <w:szCs w:val="20"/>
        </w:rPr>
        <w:t xml:space="preserve">, accessed 8-11-25] </w:t>
      </w:r>
    </w:p>
    <w:p w14:paraId="7AA7CAD5" w14:textId="77777777" w:rsidR="00B17282" w:rsidRPr="009E1357" w:rsidRDefault="00B17282" w:rsidP="00B17282">
      <w:r>
        <w:rPr>
          <w:rFonts w:asciiTheme="minorHAnsi" w:hAnsiTheme="minorHAnsi" w:cstheme="minorHAnsi"/>
        </w:rPr>
        <w:t>***TFP = Total Factor Productivity***</w:t>
      </w:r>
    </w:p>
    <w:p w14:paraId="121D3C5A" w14:textId="77777777" w:rsidR="00B17282" w:rsidRDefault="00B17282" w:rsidP="00B17282">
      <w:pPr>
        <w:rPr>
          <w:rFonts w:asciiTheme="minorHAnsi" w:hAnsiTheme="minorHAnsi" w:cstheme="minorHAnsi"/>
        </w:rPr>
      </w:pPr>
    </w:p>
    <w:p w14:paraId="06A0FCA0" w14:textId="77777777" w:rsidR="00B17282" w:rsidRPr="00FD4FE4" w:rsidRDefault="00B17282" w:rsidP="00B17282">
      <w:pPr>
        <w:rPr>
          <w:rStyle w:val="StyleUnderline"/>
        </w:rPr>
      </w:pPr>
      <w:r w:rsidRPr="00FD4FE4">
        <w:rPr>
          <w:rFonts w:asciiTheme="minorHAnsi" w:hAnsiTheme="minorHAnsi" w:cstheme="minorHAnsi"/>
          <w:sz w:val="10"/>
        </w:rPr>
        <w:t xml:space="preserve">In recent years, </w:t>
      </w:r>
      <w:r w:rsidRPr="00791F5C">
        <w:rPr>
          <w:rStyle w:val="StyleUnderline"/>
        </w:rPr>
        <w:t>labour policies' impact on firm productivity</w:t>
      </w:r>
      <w:r w:rsidRPr="00FD4FE4">
        <w:rPr>
          <w:rFonts w:asciiTheme="minorHAnsi" w:hAnsiTheme="minorHAnsi" w:cstheme="minorHAnsi"/>
          <w:sz w:val="10"/>
        </w:rPr>
        <w:t xml:space="preserve"> </w:t>
      </w:r>
      <w:r w:rsidRPr="00791F5C">
        <w:rPr>
          <w:rStyle w:val="Emphasis"/>
        </w:rPr>
        <w:t>has gained prominence</w:t>
      </w:r>
      <w:r w:rsidRPr="00FD4FE4">
        <w:rPr>
          <w:rFonts w:asciiTheme="minorHAnsi" w:hAnsiTheme="minorHAnsi" w:cstheme="minorHAnsi"/>
          <w:sz w:val="10"/>
        </w:rPr>
        <w:t xml:space="preserve"> due to globalisation, technological advancements, and evolving labour markets (International Monetary Fund 2018; World Economic Forum 2018). These </w:t>
      </w:r>
      <w:r w:rsidRPr="00791F5C">
        <w:rPr>
          <w:rStyle w:val="StyleUnderline"/>
        </w:rPr>
        <w:t>dynamics have reshaped workforce management and labour market structures</w:t>
      </w:r>
      <w:r w:rsidRPr="00FD4FE4">
        <w:rPr>
          <w:rFonts w:asciiTheme="minorHAnsi" w:hAnsiTheme="minorHAnsi" w:cstheme="minorHAnsi"/>
          <w:sz w:val="10"/>
        </w:rPr>
        <w:t>,</w:t>
      </w:r>
      <w:r w:rsidRPr="00791F5C">
        <w:rPr>
          <w:rStyle w:val="StyleUnderline"/>
        </w:rPr>
        <w:t xml:space="preserve"> emphasising</w:t>
      </w:r>
      <w:r w:rsidRPr="00FD4FE4">
        <w:rPr>
          <w:rFonts w:asciiTheme="minorHAnsi" w:hAnsiTheme="minorHAnsi" w:cstheme="minorHAnsi"/>
          <w:sz w:val="10"/>
        </w:rPr>
        <w:t xml:space="preserve"> the </w:t>
      </w:r>
      <w:r w:rsidRPr="00791F5C">
        <w:rPr>
          <w:rStyle w:val="StyleUnderline"/>
        </w:rPr>
        <w:t>importance of policies like</w:t>
      </w:r>
      <w:r w:rsidRPr="00FD4FE4">
        <w:rPr>
          <w:rFonts w:asciiTheme="minorHAnsi" w:hAnsiTheme="minorHAnsi" w:cstheme="minorHAnsi"/>
          <w:sz w:val="10"/>
        </w:rPr>
        <w:t xml:space="preserve"> Right-to-Work (</w:t>
      </w:r>
      <w:r w:rsidRPr="000042B5">
        <w:rPr>
          <w:rStyle w:val="StyleUnderline"/>
          <w:highlight w:val="yellow"/>
        </w:rPr>
        <w:t>RTW) laws</w:t>
      </w:r>
      <w:r w:rsidRPr="00FD4FE4">
        <w:rPr>
          <w:rFonts w:asciiTheme="minorHAnsi" w:hAnsiTheme="minorHAnsi" w:cstheme="minorHAnsi"/>
          <w:sz w:val="10"/>
        </w:rPr>
        <w:t>. RTW</w:t>
      </w:r>
      <w:r w:rsidRPr="00FD4FE4">
        <w:rPr>
          <w:sz w:val="10"/>
        </w:rPr>
        <w:t xml:space="preserve"> laws</w:t>
      </w:r>
      <w:r w:rsidRPr="00FD4FE4">
        <w:rPr>
          <w:rFonts w:asciiTheme="minorHAnsi" w:hAnsiTheme="minorHAnsi" w:cstheme="minorHAnsi"/>
          <w:sz w:val="10"/>
        </w:rPr>
        <w:t xml:space="preserve">, which </w:t>
      </w:r>
      <w:r w:rsidRPr="000042B5">
        <w:rPr>
          <w:rStyle w:val="StyleUnderline"/>
          <w:highlight w:val="yellow"/>
        </w:rPr>
        <w:t xml:space="preserve">restrict </w:t>
      </w:r>
      <w:r w:rsidRPr="000042B5">
        <w:rPr>
          <w:rStyle w:val="Emphasis"/>
          <w:highlight w:val="yellow"/>
        </w:rPr>
        <w:t>union influence</w:t>
      </w:r>
      <w:r w:rsidRPr="00791F5C">
        <w:rPr>
          <w:rStyle w:val="StyleUnderline"/>
        </w:rPr>
        <w:t xml:space="preserve"> </w:t>
      </w:r>
      <w:r w:rsidRPr="00FD4FE4">
        <w:rPr>
          <w:sz w:val="10"/>
        </w:rPr>
        <w:t>and</w:t>
      </w:r>
      <w:r w:rsidRPr="00791F5C">
        <w:rPr>
          <w:rStyle w:val="StyleUnderline"/>
        </w:rPr>
        <w:t xml:space="preserve"> </w:t>
      </w:r>
      <w:r w:rsidRPr="000042B5">
        <w:rPr>
          <w:rStyle w:val="StyleUnderline"/>
          <w:highlight w:val="yellow"/>
        </w:rPr>
        <w:t xml:space="preserve">diminish </w:t>
      </w:r>
      <w:r w:rsidRPr="000042B5">
        <w:rPr>
          <w:rStyle w:val="Emphasis"/>
          <w:highlight w:val="yellow"/>
        </w:rPr>
        <w:t>collective bargaining power</w:t>
      </w:r>
      <w:r w:rsidRPr="00FD4FE4">
        <w:rPr>
          <w:rFonts w:asciiTheme="minorHAnsi" w:hAnsiTheme="minorHAnsi" w:cstheme="minorHAnsi"/>
          <w:sz w:val="10"/>
        </w:rPr>
        <w:t xml:space="preserve">, have sparked extensive debate, particularly in the U.S., where their adoption by states has grown. Although much research has analyzed </w:t>
      </w:r>
      <w:r w:rsidRPr="00FD4FE4">
        <w:rPr>
          <w:rStyle w:val="StyleUnderline"/>
        </w:rPr>
        <w:t>RTW laws' effects</w:t>
      </w:r>
      <w:r w:rsidRPr="00FD4FE4">
        <w:rPr>
          <w:rFonts w:asciiTheme="minorHAnsi" w:hAnsiTheme="minorHAnsi" w:cstheme="minorHAnsi"/>
          <w:sz w:val="10"/>
        </w:rPr>
        <w:t xml:space="preserve"> on employment and wages, economic activity, and financial decisions (Holmes 1998; Gould and Kimball 2015; Hicks et al. 2016; Marciukaityte 2015; Fortin et al. 2022; Nguyen and Qiu 2022), their influence </w:t>
      </w:r>
      <w:r w:rsidRPr="00FD4FE4">
        <w:rPr>
          <w:rStyle w:val="StyleUnderline"/>
        </w:rPr>
        <w:t>on total factor productivity (TFP) remains underexplored</w:t>
      </w:r>
      <w:r w:rsidRPr="00FD4FE4">
        <w:rPr>
          <w:rFonts w:asciiTheme="minorHAnsi" w:hAnsiTheme="minorHAnsi" w:cstheme="minorHAnsi"/>
          <w:sz w:val="10"/>
        </w:rPr>
        <w:t xml:space="preserve">. This </w:t>
      </w:r>
      <w:r w:rsidRPr="00FD4FE4">
        <w:rPr>
          <w:rStyle w:val="StyleUnderline"/>
        </w:rPr>
        <w:t>gap is critical as firms operate in</w:t>
      </w:r>
      <w:r w:rsidRPr="00FD4FE4">
        <w:rPr>
          <w:rFonts w:asciiTheme="minorHAnsi" w:hAnsiTheme="minorHAnsi" w:cstheme="minorHAnsi"/>
          <w:sz w:val="10"/>
        </w:rPr>
        <w:t xml:space="preserve"> an </w:t>
      </w:r>
      <w:r w:rsidRPr="00FD4FE4">
        <w:rPr>
          <w:rStyle w:val="StyleUnderline"/>
        </w:rPr>
        <w:t>innovation-driven global economy</w:t>
      </w:r>
      <w:r w:rsidRPr="00FD4FE4">
        <w:rPr>
          <w:rFonts w:asciiTheme="minorHAnsi" w:hAnsiTheme="minorHAnsi" w:cstheme="minorHAnsi"/>
          <w:sz w:val="10"/>
        </w:rPr>
        <w:t xml:space="preserve"> where </w:t>
      </w:r>
      <w:r w:rsidRPr="000042B5">
        <w:rPr>
          <w:rStyle w:val="StyleUnderline"/>
          <w:highlight w:val="yellow"/>
        </w:rPr>
        <w:t>productivity</w:t>
      </w:r>
      <w:r w:rsidRPr="00FD4FE4">
        <w:rPr>
          <w:rFonts w:asciiTheme="minorHAnsi" w:hAnsiTheme="minorHAnsi" w:cstheme="minorHAnsi"/>
          <w:sz w:val="10"/>
        </w:rPr>
        <w:t xml:space="preserve"> is a </w:t>
      </w:r>
      <w:r w:rsidRPr="000042B5">
        <w:rPr>
          <w:rStyle w:val="StyleUnderline"/>
          <w:highlight w:val="yellow"/>
        </w:rPr>
        <w:t xml:space="preserve">key determinant of </w:t>
      </w:r>
      <w:r w:rsidRPr="000042B5">
        <w:rPr>
          <w:rStyle w:val="Emphasis"/>
          <w:highlight w:val="yellow"/>
        </w:rPr>
        <w:t>competitiveness and growth.</w:t>
      </w:r>
    </w:p>
    <w:p w14:paraId="690834E1" w14:textId="77777777" w:rsidR="00B17282" w:rsidRPr="0045577C" w:rsidRDefault="00B17282" w:rsidP="00B17282">
      <w:pPr>
        <w:rPr>
          <w:rFonts w:asciiTheme="minorHAnsi" w:hAnsiTheme="minorHAnsi" w:cstheme="minorHAnsi"/>
          <w:sz w:val="10"/>
        </w:rPr>
      </w:pPr>
      <w:r w:rsidRPr="000042B5">
        <w:rPr>
          <w:rStyle w:val="StyleUnderline"/>
          <w:highlight w:val="yellow"/>
        </w:rPr>
        <w:t>RTW laws</w:t>
      </w:r>
      <w:r w:rsidRPr="0045577C">
        <w:rPr>
          <w:rFonts w:asciiTheme="minorHAnsi" w:hAnsiTheme="minorHAnsi" w:cstheme="minorHAnsi"/>
          <w:sz w:val="10"/>
        </w:rPr>
        <w:t xml:space="preserve"> can </w:t>
      </w:r>
      <w:r w:rsidRPr="0045577C">
        <w:rPr>
          <w:rStyle w:val="Emphasis"/>
        </w:rPr>
        <w:t>significantly shape</w:t>
      </w:r>
      <w:r w:rsidRPr="0045577C">
        <w:rPr>
          <w:rFonts w:asciiTheme="minorHAnsi" w:hAnsiTheme="minorHAnsi" w:cstheme="minorHAnsi"/>
          <w:sz w:val="10"/>
        </w:rPr>
        <w:t xml:space="preserve"> </w:t>
      </w:r>
      <w:r w:rsidRPr="0045577C">
        <w:rPr>
          <w:rStyle w:val="StyleUnderline"/>
        </w:rPr>
        <w:t>labour and industry conditions</w:t>
      </w:r>
      <w:r w:rsidRPr="0045577C">
        <w:rPr>
          <w:rFonts w:asciiTheme="minorHAnsi" w:hAnsiTheme="minorHAnsi" w:cstheme="minorHAnsi"/>
          <w:sz w:val="10"/>
        </w:rPr>
        <w:t xml:space="preserve">, </w:t>
      </w:r>
      <w:r w:rsidRPr="0045577C">
        <w:rPr>
          <w:rStyle w:val="StyleUnderline"/>
        </w:rPr>
        <w:t>altering worker incentives and employment dynamics</w:t>
      </w:r>
      <w:r w:rsidRPr="0045577C">
        <w:rPr>
          <w:rFonts w:asciiTheme="minorHAnsi" w:hAnsiTheme="minorHAnsi" w:cstheme="minorHAnsi"/>
          <w:sz w:val="10"/>
        </w:rPr>
        <w:t xml:space="preserve">. Previous studies largely focus on RTW laws' effects on unionisation, wages, and employment, yielding mixed findings. </w:t>
      </w:r>
      <w:r w:rsidRPr="0045577C">
        <w:rPr>
          <w:rStyle w:val="StyleUnderline"/>
        </w:rPr>
        <w:t xml:space="preserve">RTW </w:t>
      </w:r>
      <w:r w:rsidRPr="0045577C">
        <w:rPr>
          <w:sz w:val="10"/>
        </w:rPr>
        <w:t>laws typically</w:t>
      </w:r>
      <w:r w:rsidRPr="0045577C">
        <w:rPr>
          <w:rStyle w:val="StyleUnderline"/>
        </w:rPr>
        <w:t xml:space="preserve"> reduce union power and wages, </w:t>
      </w:r>
      <w:r w:rsidRPr="0045577C">
        <w:rPr>
          <w:sz w:val="10"/>
        </w:rPr>
        <w:t>particularly in unionised sectors</w:t>
      </w:r>
      <w:r w:rsidRPr="0045577C">
        <w:rPr>
          <w:rFonts w:asciiTheme="minorHAnsi" w:hAnsiTheme="minorHAnsi" w:cstheme="minorHAnsi"/>
          <w:sz w:val="10"/>
        </w:rPr>
        <w:t xml:space="preserve">. Fortin et al. (2022) and Gould and Kimball (2015) identify </w:t>
      </w:r>
      <w:r w:rsidRPr="0045577C">
        <w:rPr>
          <w:rStyle w:val="StyleUnderline"/>
        </w:rPr>
        <w:t>lower wages in RTW states due to weakened union bargaining power</w:t>
      </w:r>
      <w:r w:rsidRPr="0045577C">
        <w:rPr>
          <w:rFonts w:asciiTheme="minorHAnsi" w:hAnsiTheme="minorHAnsi" w:cstheme="minorHAnsi"/>
          <w:sz w:val="10"/>
        </w:rPr>
        <w:t xml:space="preserve">, while Ellwood and Fine (1987) and Marciukaityte (2015) report </w:t>
      </w:r>
      <w:r w:rsidRPr="0045577C">
        <w:rPr>
          <w:rStyle w:val="StyleUnderline"/>
        </w:rPr>
        <w:t>declining union organising under RTW laws</w:t>
      </w:r>
      <w:r w:rsidRPr="0045577C">
        <w:rPr>
          <w:rFonts w:asciiTheme="minorHAnsi" w:hAnsiTheme="minorHAnsi" w:cstheme="minorHAnsi"/>
          <w:sz w:val="10"/>
        </w:rPr>
        <w:t>. In contrast, Makridis (2019) suggests RTW laws may improve worker well-being by encouraging unions to enhance services, Chun (2023) finds RTW laws can increase union wage premiums as unions adapt their bargaining strategies, and Zullo (2021) finds that RTW laws do not appear to reduce unionisation efforts.</w:t>
      </w:r>
    </w:p>
    <w:p w14:paraId="7AE182C3" w14:textId="77777777" w:rsidR="00B17282" w:rsidRPr="0045577C" w:rsidRDefault="00B17282" w:rsidP="00B17282">
      <w:pPr>
        <w:rPr>
          <w:rFonts w:asciiTheme="minorHAnsi" w:hAnsiTheme="minorHAnsi" w:cstheme="minorHAnsi"/>
          <w:sz w:val="10"/>
        </w:rPr>
      </w:pPr>
      <w:r w:rsidRPr="0045577C">
        <w:rPr>
          <w:rFonts w:asciiTheme="minorHAnsi" w:hAnsiTheme="minorHAnsi" w:cstheme="minorHAnsi"/>
          <w:sz w:val="10"/>
        </w:rPr>
        <w:t xml:space="preserve">Other research highlights RTW laws' potential to promote firm productivity and growth. Vedder (2011) argues these laws drive labour and capital inflows, fostering economic expansion in RTW states. Similarly, Holmes (1998) and Hicks et al. (2016) observe increased manufacturing activity in RTW states. However, Stevans (2009) notes that </w:t>
      </w:r>
      <w:r w:rsidRPr="0045577C">
        <w:rPr>
          <w:rStyle w:val="StyleUnderline"/>
        </w:rPr>
        <w:t>productivity gains from RTW laws</w:t>
      </w:r>
      <w:r w:rsidRPr="0045577C">
        <w:rPr>
          <w:rFonts w:asciiTheme="minorHAnsi" w:hAnsiTheme="minorHAnsi" w:cstheme="minorHAnsi"/>
          <w:sz w:val="10"/>
        </w:rPr>
        <w:t xml:space="preserve"> often </w:t>
      </w:r>
      <w:r w:rsidRPr="0045577C">
        <w:rPr>
          <w:rStyle w:val="StyleUnderline"/>
        </w:rPr>
        <w:t>fail to translate into higher worker wages or income</w:t>
      </w:r>
      <w:r w:rsidRPr="0045577C">
        <w:rPr>
          <w:rFonts w:asciiTheme="minorHAnsi" w:hAnsiTheme="minorHAnsi" w:cstheme="minorHAnsi"/>
          <w:sz w:val="10"/>
        </w:rPr>
        <w:t>. Patel and Rietveld (2023) further assert that labour institutions like the right of association boost entrepreneurship, though centralised wage-setting can constrain this effect.</w:t>
      </w:r>
    </w:p>
    <w:p w14:paraId="386269AD" w14:textId="77777777" w:rsidR="00B17282" w:rsidRPr="0045577C" w:rsidRDefault="00B17282" w:rsidP="00B17282">
      <w:pPr>
        <w:rPr>
          <w:rFonts w:asciiTheme="minorHAnsi" w:hAnsiTheme="minorHAnsi" w:cstheme="minorHAnsi"/>
          <w:sz w:val="10"/>
        </w:rPr>
      </w:pPr>
      <w:r w:rsidRPr="0045577C">
        <w:rPr>
          <w:rStyle w:val="StyleUnderline"/>
        </w:rPr>
        <w:t>RTW</w:t>
      </w:r>
      <w:r w:rsidRPr="0045577C">
        <w:rPr>
          <w:rFonts w:asciiTheme="minorHAnsi" w:hAnsiTheme="minorHAnsi" w:cstheme="minorHAnsi"/>
          <w:sz w:val="10"/>
        </w:rPr>
        <w:t xml:space="preserve"> laws also </w:t>
      </w:r>
      <w:r w:rsidRPr="000042B5">
        <w:rPr>
          <w:rStyle w:val="StyleUnderline"/>
          <w:highlight w:val="yellow"/>
        </w:rPr>
        <w:t xml:space="preserve">impact </w:t>
      </w:r>
      <w:r w:rsidRPr="000042B5">
        <w:rPr>
          <w:rStyle w:val="Emphasis"/>
          <w:highlight w:val="yellow"/>
        </w:rPr>
        <w:t>financial leverage</w:t>
      </w:r>
      <w:r w:rsidRPr="0045577C">
        <w:rPr>
          <w:rFonts w:asciiTheme="minorHAnsi" w:hAnsiTheme="minorHAnsi" w:cstheme="minorHAnsi"/>
          <w:sz w:val="10"/>
        </w:rPr>
        <w:t xml:space="preserve"> and </w:t>
      </w:r>
      <w:r w:rsidRPr="000042B5">
        <w:rPr>
          <w:rStyle w:val="Emphasis"/>
          <w:highlight w:val="yellow"/>
        </w:rPr>
        <w:t>corporate flexibility</w:t>
      </w:r>
      <w:r w:rsidRPr="0045577C">
        <w:rPr>
          <w:rFonts w:asciiTheme="minorHAnsi" w:hAnsiTheme="minorHAnsi" w:cstheme="minorHAnsi"/>
          <w:sz w:val="10"/>
        </w:rPr>
        <w:t>. Marciukaityte (2015) finds that firms in RTW states rely less on financial leverage due to reduced union bargaining power. Chava et al. (2020) report increased corporate investment and employment under RTW laws, while Nguyen and Qiu (2022) link these laws to heightened innovation by mitigating financial risks tied to unionised labour. Ghaly et al. (2021), however, find no significant impact of unionisation on firm risk, as union elections do not alter financial risks.</w:t>
      </w:r>
    </w:p>
    <w:p w14:paraId="327CEEFC" w14:textId="77777777" w:rsidR="00B17282" w:rsidRDefault="00B17282" w:rsidP="00B17282">
      <w:pPr>
        <w:rPr>
          <w:rFonts w:asciiTheme="minorHAnsi" w:hAnsiTheme="minorHAnsi" w:cstheme="minorHAnsi"/>
        </w:rPr>
      </w:pPr>
      <w:r w:rsidRPr="00C32A28">
        <w:rPr>
          <w:rFonts w:asciiTheme="minorHAnsi" w:hAnsiTheme="minorHAnsi" w:cstheme="minorHAnsi"/>
          <w:sz w:val="4"/>
          <w:szCs w:val="4"/>
        </w:rPr>
        <w:t>Management practices also evolve under RTW laws. Addison et al. (2023) demonstrate that while structured management practices enhance firm performance, non-union workplace representation can negatively affect productivity. This suggests RTW laws, by weakening unions, may enable firms to enhance productivity by gaining greater control over labour relations. Conversely, Towns (2015) argues that RTW laws do not consistently improve business climates, as non-RTW states often perform comparably on economic indicators like job creation</w:t>
      </w:r>
      <w:r w:rsidRPr="009E1357">
        <w:rPr>
          <w:rFonts w:asciiTheme="minorHAnsi" w:hAnsiTheme="minorHAnsi" w:cstheme="minorHAnsi"/>
        </w:rPr>
        <w:t>.</w:t>
      </w:r>
    </w:p>
    <w:p w14:paraId="7DE90AEA" w14:textId="77777777" w:rsidR="00B17282" w:rsidRPr="00003126" w:rsidRDefault="00B17282" w:rsidP="00B17282">
      <w:pPr>
        <w:rPr>
          <w:rFonts w:asciiTheme="minorHAnsi" w:hAnsiTheme="minorHAnsi" w:cstheme="minorHAnsi"/>
          <w:sz w:val="10"/>
        </w:rPr>
      </w:pPr>
      <w:r w:rsidRPr="00003126">
        <w:rPr>
          <w:rFonts w:asciiTheme="minorHAnsi" w:hAnsiTheme="minorHAnsi" w:cstheme="minorHAnsi"/>
          <w:sz w:val="10"/>
        </w:rPr>
        <w:t xml:space="preserve">Despite extensive research on RTW laws' economic effects, their impact on business efficiency and TFP remains insufficiently studied. </w:t>
      </w:r>
      <w:r w:rsidRPr="0045577C">
        <w:rPr>
          <w:rStyle w:val="StyleUnderline"/>
        </w:rPr>
        <w:t>TFP measures</w:t>
      </w:r>
      <w:r w:rsidRPr="00003126">
        <w:rPr>
          <w:rFonts w:asciiTheme="minorHAnsi" w:hAnsiTheme="minorHAnsi" w:cstheme="minorHAnsi"/>
          <w:sz w:val="10"/>
        </w:rPr>
        <w:t xml:space="preserve"> the </w:t>
      </w:r>
      <w:r w:rsidRPr="0045577C">
        <w:rPr>
          <w:rStyle w:val="StyleUnderline"/>
        </w:rPr>
        <w:t>efficiency of labour and capital utilisation in output generation</w:t>
      </w:r>
      <w:r w:rsidRPr="00003126">
        <w:rPr>
          <w:rFonts w:asciiTheme="minorHAnsi" w:hAnsiTheme="minorHAnsi" w:cstheme="minorHAnsi"/>
          <w:sz w:val="10"/>
        </w:rPr>
        <w:t xml:space="preserve">, </w:t>
      </w:r>
      <w:r w:rsidRPr="0045577C">
        <w:rPr>
          <w:rStyle w:val="Emphasis"/>
        </w:rPr>
        <w:t>crucial for firm competitiveness and growth</w:t>
      </w:r>
      <w:r w:rsidRPr="00003126">
        <w:rPr>
          <w:rFonts w:asciiTheme="minorHAnsi" w:hAnsiTheme="minorHAnsi" w:cstheme="minorHAnsi"/>
          <w:sz w:val="10"/>
        </w:rPr>
        <w:t xml:space="preserve"> (Khalifa et al. 2024). While TFP is frequently used to assess technological advancements' effects on firm performance (Griffith et al. 2004; Färe et al. 1994), its application to RTW laws has been limited. Unlike metrics like Tobin's Q, which accounting practices can distort, TFP offers a comprehensive measure of productivity by accounting for labour and capital inputs (Chiang and Lin 2007). Understanding RTW laws' influence on TFP is vital for evaluating their long-term effects on competitiveness and economic growth.</w:t>
      </w:r>
    </w:p>
    <w:p w14:paraId="7054BD3F" w14:textId="77777777" w:rsidR="00B17282" w:rsidRPr="00003126" w:rsidRDefault="00B17282" w:rsidP="00B17282">
      <w:pPr>
        <w:rPr>
          <w:rFonts w:asciiTheme="minorHAnsi" w:hAnsiTheme="minorHAnsi" w:cstheme="minorHAnsi"/>
          <w:sz w:val="10"/>
        </w:rPr>
      </w:pPr>
      <w:r w:rsidRPr="00003126">
        <w:rPr>
          <w:rFonts w:asciiTheme="minorHAnsi" w:hAnsiTheme="minorHAnsi" w:cstheme="minorHAnsi"/>
          <w:sz w:val="10"/>
        </w:rPr>
        <w:t xml:space="preserve">This study examines RTW laws' impact on TFP in U.S. firms listed on the S&amp;P 500 index from 1998 to 2020, incorporating firm-level characteristics and external factors as controls. Further, by exploring interactions between RTW laws and variables such as business strategy, environmental dynamism, and financial constraints, our research elucidates how diverse conditions and labour policies affect productivity. For example, </w:t>
      </w:r>
      <w:r w:rsidRPr="000042B5">
        <w:rPr>
          <w:rStyle w:val="StyleUnderline"/>
          <w:highlight w:val="yellow"/>
        </w:rPr>
        <w:t>innovation-focused firms</w:t>
      </w:r>
      <w:r w:rsidRPr="00003126">
        <w:rPr>
          <w:rStyle w:val="StyleUnderline"/>
        </w:rPr>
        <w:t xml:space="preserve"> adopting prospector strategies</w:t>
      </w:r>
      <w:r w:rsidRPr="00003126">
        <w:rPr>
          <w:rFonts w:asciiTheme="minorHAnsi" w:hAnsiTheme="minorHAnsi" w:cstheme="minorHAnsi"/>
          <w:sz w:val="10"/>
        </w:rPr>
        <w:t xml:space="preserve"> may </w:t>
      </w:r>
      <w:r w:rsidRPr="000042B5">
        <w:rPr>
          <w:rStyle w:val="StyleUnderline"/>
          <w:highlight w:val="yellow"/>
        </w:rPr>
        <w:t>face higher labour costs</w:t>
      </w:r>
      <w:r w:rsidRPr="00003126">
        <w:rPr>
          <w:rStyle w:val="StyleUnderline"/>
        </w:rPr>
        <w:t xml:space="preserve"> and workforce engagement disruptions </w:t>
      </w:r>
      <w:r w:rsidRPr="000042B5">
        <w:rPr>
          <w:rStyle w:val="StyleUnderline"/>
          <w:highlight w:val="yellow"/>
        </w:rPr>
        <w:t>under RTW</w:t>
      </w:r>
      <w:r w:rsidRPr="00003126">
        <w:rPr>
          <w:rStyle w:val="StyleUnderline"/>
        </w:rPr>
        <w:t xml:space="preserve"> </w:t>
      </w:r>
      <w:r w:rsidRPr="000C10F9">
        <w:rPr>
          <w:sz w:val="10"/>
        </w:rPr>
        <w:t>laws</w:t>
      </w:r>
      <w:r w:rsidRPr="000C10F9">
        <w:rPr>
          <w:rFonts w:asciiTheme="minorHAnsi" w:hAnsiTheme="minorHAnsi" w:cstheme="minorHAnsi"/>
          <w:sz w:val="10"/>
        </w:rPr>
        <w:t xml:space="preserve">, </w:t>
      </w:r>
      <w:r w:rsidRPr="000042B5">
        <w:rPr>
          <w:rStyle w:val="Emphasis"/>
          <w:highlight w:val="yellow"/>
        </w:rPr>
        <w:t>stifling innovation</w:t>
      </w:r>
      <w:r w:rsidRPr="00003126">
        <w:rPr>
          <w:rFonts w:asciiTheme="minorHAnsi" w:hAnsiTheme="minorHAnsi" w:cstheme="minorHAnsi"/>
          <w:sz w:val="10"/>
        </w:rPr>
        <w:t xml:space="preserve"> (Bentley et al. 2013). Conversely, firms operating in dynamic, competitive environments may leverage flexibility to mitigate negative effects (Vahlne and Jonsson 2017). Findings reveal that </w:t>
      </w:r>
      <w:r w:rsidRPr="00003126">
        <w:rPr>
          <w:rStyle w:val="StyleUnderline"/>
        </w:rPr>
        <w:t>RTW laws reduce TFP</w:t>
      </w:r>
      <w:r w:rsidRPr="00003126">
        <w:rPr>
          <w:rFonts w:asciiTheme="minorHAnsi" w:hAnsiTheme="minorHAnsi" w:cstheme="minorHAnsi"/>
          <w:sz w:val="10"/>
        </w:rPr>
        <w:t xml:space="preserve">, </w:t>
      </w:r>
      <w:r w:rsidRPr="00003126">
        <w:rPr>
          <w:rStyle w:val="StyleUnderline"/>
        </w:rPr>
        <w:t>particularly for innovation-driven firms</w:t>
      </w:r>
      <w:r w:rsidRPr="00003126">
        <w:rPr>
          <w:rFonts w:asciiTheme="minorHAnsi" w:hAnsiTheme="minorHAnsi" w:cstheme="minorHAnsi"/>
          <w:sz w:val="10"/>
        </w:rPr>
        <w:t xml:space="preserve"> or those facing financial constraints. This </w:t>
      </w:r>
      <w:r w:rsidRPr="00003126">
        <w:rPr>
          <w:rStyle w:val="StyleUnderline"/>
        </w:rPr>
        <w:t>reduction is robust across alternative model specifications</w:t>
      </w:r>
      <w:r w:rsidRPr="00003126">
        <w:rPr>
          <w:rFonts w:asciiTheme="minorHAnsi" w:hAnsiTheme="minorHAnsi" w:cstheme="minorHAnsi"/>
          <w:sz w:val="10"/>
        </w:rPr>
        <w:t xml:space="preserve"> and endogeneity treatments. By using firm-level data combined with exogenous policy variation and control mechanisms, the study minimises endogeneity bias in analyzing RTW laws' effects on productivity.</w:t>
      </w:r>
    </w:p>
    <w:p w14:paraId="7DED1F08" w14:textId="77777777" w:rsidR="00B17282" w:rsidRPr="00003126" w:rsidRDefault="00B17282" w:rsidP="00B17282">
      <w:pPr>
        <w:rPr>
          <w:rFonts w:asciiTheme="minorHAnsi" w:hAnsiTheme="minorHAnsi" w:cstheme="minorHAnsi"/>
          <w:sz w:val="10"/>
        </w:rPr>
      </w:pPr>
      <w:r w:rsidRPr="00003126">
        <w:rPr>
          <w:rFonts w:asciiTheme="minorHAnsi" w:hAnsiTheme="minorHAnsi" w:cstheme="minorHAnsi"/>
          <w:sz w:val="10"/>
        </w:rPr>
        <w:t xml:space="preserve">Our study contributes to labour market policy and productivity literature in several ways. First, it examines RTW laws' impact on firm-level TFP, addressing a gap in studies that have focused on wages, employment, and financial policies (Fortin et al. 2022; Gould and Kimball 2015; Ellwood and Fine 1987; Marciukaityte 2015; Chava et al. 2020; Nguyen and Qiu 2022). The </w:t>
      </w:r>
      <w:r w:rsidRPr="00003126">
        <w:rPr>
          <w:rStyle w:val="StyleUnderline"/>
        </w:rPr>
        <w:t>findings underscore labour market policies' significance in shaping productivity and complement broader research on labour regulations' economic performance</w:t>
      </w:r>
      <w:r w:rsidRPr="00003126">
        <w:rPr>
          <w:rFonts w:asciiTheme="minorHAnsi" w:hAnsiTheme="minorHAnsi" w:cstheme="minorHAnsi"/>
          <w:sz w:val="10"/>
        </w:rPr>
        <w:t xml:space="preserve"> (Holmes 1998). Additionally, the study broadens productivity analysis by integrating RTW laws as key policy factors, alongside determinants like corporate governance (Tian and Twite 2011), foreign ownership (Bailey et al. 2024), and innovation (Xiao et al. 2022; Wu et al. 2020).</w:t>
      </w:r>
    </w:p>
    <w:p w14:paraId="0CCC6D92" w14:textId="77777777" w:rsidR="00B17282" w:rsidRPr="000C10F9" w:rsidRDefault="00B17282" w:rsidP="00B17282">
      <w:pPr>
        <w:rPr>
          <w:rFonts w:asciiTheme="minorHAnsi" w:hAnsiTheme="minorHAnsi" w:cstheme="minorHAnsi"/>
          <w:sz w:val="10"/>
        </w:rPr>
      </w:pPr>
      <w:r w:rsidRPr="000C10F9">
        <w:rPr>
          <w:rFonts w:asciiTheme="minorHAnsi" w:hAnsiTheme="minorHAnsi" w:cstheme="minorHAnsi"/>
          <w:sz w:val="10"/>
        </w:rPr>
        <w:t xml:space="preserve">Second, the </w:t>
      </w:r>
      <w:r w:rsidRPr="000C10F9">
        <w:rPr>
          <w:rStyle w:val="StyleUnderline"/>
        </w:rPr>
        <w:t>research highlights</w:t>
      </w:r>
      <w:r w:rsidRPr="000C10F9">
        <w:rPr>
          <w:rFonts w:asciiTheme="minorHAnsi" w:hAnsiTheme="minorHAnsi" w:cstheme="minorHAnsi"/>
          <w:sz w:val="10"/>
        </w:rPr>
        <w:t xml:space="preserve"> the mediating </w:t>
      </w:r>
      <w:r w:rsidRPr="000C10F9">
        <w:rPr>
          <w:rStyle w:val="StyleUnderline"/>
        </w:rPr>
        <w:t>roles of business strategy, market dynamism, and financial constraints in RTW laws' effects on productivity.</w:t>
      </w:r>
      <w:r w:rsidRPr="000C10F9">
        <w:rPr>
          <w:rFonts w:asciiTheme="minorHAnsi" w:hAnsiTheme="minorHAnsi" w:cstheme="minorHAnsi"/>
          <w:sz w:val="10"/>
        </w:rPr>
        <w:t xml:space="preserve"> Firms with prospector strategies reliant on innovation may be more vulnerable to RTW laws' negative impacts, given their dependence on motivated employees for R&amp;D (Bentley et al. 2013). Conversely, firms in dynamic markets can offset adverse effects by leveraging operational flexibility (Vahlne and Jonsson 2017). By analyzing these mediating factors, the study provides a nuanced framework for understanding labour regulations' influence on firm performance.</w:t>
      </w:r>
    </w:p>
    <w:p w14:paraId="199430AA" w14:textId="77777777" w:rsidR="00B17282" w:rsidRPr="000C10F9" w:rsidRDefault="00B17282" w:rsidP="00B17282">
      <w:pPr>
        <w:rPr>
          <w:rFonts w:asciiTheme="minorHAnsi" w:hAnsiTheme="minorHAnsi" w:cstheme="minorHAnsi"/>
          <w:sz w:val="10"/>
        </w:rPr>
      </w:pPr>
      <w:r w:rsidRPr="000C10F9">
        <w:rPr>
          <w:rFonts w:asciiTheme="minorHAnsi" w:hAnsiTheme="minorHAnsi" w:cstheme="minorHAnsi"/>
          <w:sz w:val="10"/>
        </w:rPr>
        <w:t xml:space="preserve">The </w:t>
      </w:r>
      <w:r w:rsidRPr="000C10F9">
        <w:rPr>
          <w:rStyle w:val="StyleUnderline"/>
        </w:rPr>
        <w:t xml:space="preserve">findings offer </w:t>
      </w:r>
      <w:r w:rsidRPr="000C10F9">
        <w:rPr>
          <w:rStyle w:val="Emphasis"/>
        </w:rPr>
        <w:t>actionable insights for policymakers</w:t>
      </w:r>
      <w:r w:rsidRPr="000C10F9">
        <w:rPr>
          <w:rFonts w:asciiTheme="minorHAnsi" w:hAnsiTheme="minorHAnsi" w:cstheme="minorHAnsi"/>
          <w:sz w:val="10"/>
        </w:rPr>
        <w:t xml:space="preserve"> and business leaders. </w:t>
      </w:r>
      <w:r w:rsidRPr="000C10F9">
        <w:rPr>
          <w:rStyle w:val="StyleUnderline"/>
        </w:rPr>
        <w:t>Policymakers must balance labour market flexibility with protections that sustain worker morale and engagement, key drivers of productivity</w:t>
      </w:r>
      <w:r w:rsidRPr="000C10F9">
        <w:rPr>
          <w:rFonts w:asciiTheme="minorHAnsi" w:hAnsiTheme="minorHAnsi" w:cstheme="minorHAnsi"/>
          <w:sz w:val="10"/>
        </w:rPr>
        <w:t>. Business leaders in RTW states should strategically address weakened labour protections' impacts, particularly in innovation-reliant firms. By bridging labour economics and firm-level strategy research, this study provides valuable tools for understanding labour policies' broader organisational impacts.</w:t>
      </w:r>
    </w:p>
    <w:p w14:paraId="651BAD31" w14:textId="77777777" w:rsidR="00B17282" w:rsidRPr="000C10F9" w:rsidRDefault="00B17282" w:rsidP="00B17282">
      <w:pPr>
        <w:rPr>
          <w:rFonts w:asciiTheme="minorHAnsi" w:hAnsiTheme="minorHAnsi" w:cstheme="minorHAnsi"/>
          <w:sz w:val="2"/>
          <w:szCs w:val="2"/>
        </w:rPr>
      </w:pPr>
      <w:r w:rsidRPr="000C10F9">
        <w:rPr>
          <w:rFonts w:asciiTheme="minorHAnsi" w:hAnsiTheme="minorHAnsi" w:cstheme="minorHAnsi"/>
          <w:sz w:val="2"/>
          <w:szCs w:val="2"/>
        </w:rPr>
        <w:t>The paper is structured as follows: Section 2 reviews the literature, identifies research gaps, and formulates hypotheses. Section 3 details the empirical strategy, data sources, and methodology. Section 4 presents findings on RTW laws' negative impact on TFP. Section 5 addresses endogeneity concerns. Section 4 validates results through sensitivity analyses and robustness checks. Section 6 explores mediating factors, emphasising business strategy, market dynamism, and financial constraints. Section 7 concludes the paper.</w:t>
      </w:r>
    </w:p>
    <w:p w14:paraId="71D01CEB" w14:textId="77777777" w:rsidR="00B17282" w:rsidRPr="00F66C34" w:rsidRDefault="00B17282" w:rsidP="00B17282">
      <w:pPr>
        <w:rPr>
          <w:rFonts w:asciiTheme="minorHAnsi" w:hAnsiTheme="minorHAnsi" w:cstheme="minorHAnsi"/>
          <w:sz w:val="10"/>
        </w:rPr>
      </w:pPr>
      <w:r w:rsidRPr="00F66C34">
        <w:rPr>
          <w:rFonts w:asciiTheme="minorHAnsi" w:hAnsiTheme="minorHAnsi" w:cstheme="minorHAnsi"/>
          <w:sz w:val="10"/>
        </w:rPr>
        <w:t>2 Related Literature and Hypotheses Development</w:t>
      </w:r>
    </w:p>
    <w:p w14:paraId="57F267B1" w14:textId="77777777" w:rsidR="00B17282" w:rsidRPr="00F66C34" w:rsidRDefault="00B17282" w:rsidP="00B17282">
      <w:pPr>
        <w:rPr>
          <w:rFonts w:asciiTheme="minorHAnsi" w:hAnsiTheme="minorHAnsi" w:cstheme="minorHAnsi"/>
          <w:sz w:val="10"/>
        </w:rPr>
      </w:pPr>
      <w:r w:rsidRPr="00F66C34">
        <w:rPr>
          <w:rFonts w:asciiTheme="minorHAnsi" w:hAnsiTheme="minorHAnsi" w:cstheme="minorHAnsi"/>
          <w:sz w:val="10"/>
        </w:rPr>
        <w:t>2.1 RTW Laws and Their Economic Effects</w:t>
      </w:r>
    </w:p>
    <w:p w14:paraId="0980E91D" w14:textId="77777777" w:rsidR="00B17282" w:rsidRPr="00F66C34" w:rsidRDefault="00B17282" w:rsidP="00B17282">
      <w:pPr>
        <w:rPr>
          <w:rFonts w:asciiTheme="minorHAnsi" w:hAnsiTheme="minorHAnsi" w:cstheme="minorHAnsi"/>
          <w:sz w:val="10"/>
        </w:rPr>
      </w:pPr>
      <w:r w:rsidRPr="00F66C34">
        <w:rPr>
          <w:rStyle w:val="StyleUnderline"/>
        </w:rPr>
        <w:t>The Taft-Hartley Act 1947 allowed U.S. states to enact RTW laws</w:t>
      </w:r>
      <w:r w:rsidRPr="00F66C34">
        <w:rPr>
          <w:rFonts w:asciiTheme="minorHAnsi" w:hAnsiTheme="minorHAnsi" w:cstheme="minorHAnsi"/>
          <w:sz w:val="10"/>
        </w:rPr>
        <w:t xml:space="preserve">, </w:t>
      </w:r>
      <w:r w:rsidRPr="00F66C34">
        <w:rPr>
          <w:rStyle w:val="StyleUnderline"/>
        </w:rPr>
        <w:t>enabling employees to benefit from collective bargaining agreements without joining labour unions or paying union dues</w:t>
      </w:r>
      <w:r w:rsidRPr="00F66C34">
        <w:rPr>
          <w:rFonts w:asciiTheme="minorHAnsi" w:hAnsiTheme="minorHAnsi" w:cstheme="minorHAnsi"/>
          <w:sz w:val="10"/>
        </w:rPr>
        <w:t xml:space="preserve"> (Garcia 2017). Over time, </w:t>
      </w:r>
      <w:r w:rsidRPr="00F66C34">
        <w:rPr>
          <w:rStyle w:val="StyleUnderline"/>
        </w:rPr>
        <w:t xml:space="preserve">27 states have adopted </w:t>
      </w:r>
      <w:r w:rsidRPr="000042B5">
        <w:rPr>
          <w:rStyle w:val="StyleUnderline"/>
          <w:highlight w:val="yellow"/>
        </w:rPr>
        <w:t>RTW laws</w:t>
      </w:r>
      <w:r w:rsidRPr="00F66C34">
        <w:rPr>
          <w:rFonts w:asciiTheme="minorHAnsi" w:hAnsiTheme="minorHAnsi" w:cstheme="minorHAnsi"/>
          <w:sz w:val="10"/>
        </w:rPr>
        <w:t xml:space="preserve">, which </w:t>
      </w:r>
      <w:r w:rsidRPr="00F66C34">
        <w:rPr>
          <w:rStyle w:val="StyleUnderline"/>
        </w:rPr>
        <w:t>labour unions oppose due</w:t>
      </w:r>
      <w:r w:rsidRPr="00F66C34">
        <w:rPr>
          <w:rFonts w:asciiTheme="minorHAnsi" w:hAnsiTheme="minorHAnsi" w:cstheme="minorHAnsi"/>
          <w:sz w:val="10"/>
        </w:rPr>
        <w:t xml:space="preserve"> to their </w:t>
      </w:r>
      <w:r w:rsidRPr="00F66C34">
        <w:rPr>
          <w:rStyle w:val="StyleUnderline"/>
        </w:rPr>
        <w:t>diminished bargaining power</w:t>
      </w:r>
      <w:r w:rsidRPr="00F66C34">
        <w:rPr>
          <w:rFonts w:asciiTheme="minorHAnsi" w:hAnsiTheme="minorHAnsi" w:cstheme="minorHAnsi"/>
          <w:sz w:val="10"/>
        </w:rPr>
        <w:t xml:space="preserve"> and financial resources (Nguyen and Qiu 2022; Chava et al. 2020; Campello et al. 2018). These</w:t>
      </w:r>
      <w:r w:rsidRPr="00F66C34">
        <w:rPr>
          <w:sz w:val="10"/>
        </w:rPr>
        <w:t xml:space="preserve"> laws</w:t>
      </w:r>
      <w:r w:rsidRPr="00F66C34">
        <w:rPr>
          <w:rStyle w:val="StyleUnderline"/>
        </w:rPr>
        <w:t xml:space="preserve"> </w:t>
      </w:r>
      <w:r w:rsidRPr="000042B5">
        <w:rPr>
          <w:rStyle w:val="Emphasis"/>
          <w:highlight w:val="yellow"/>
        </w:rPr>
        <w:t>reduce union influence,</w:t>
      </w:r>
      <w:r w:rsidRPr="00F66C34">
        <w:rPr>
          <w:rFonts w:asciiTheme="minorHAnsi" w:hAnsiTheme="minorHAnsi" w:cstheme="minorHAnsi"/>
          <w:sz w:val="10"/>
        </w:rPr>
        <w:t xml:space="preserve"> </w:t>
      </w:r>
      <w:r w:rsidRPr="00F66C34">
        <w:rPr>
          <w:rStyle w:val="StyleUnderline"/>
        </w:rPr>
        <w:t xml:space="preserve">significantly </w:t>
      </w:r>
      <w:r w:rsidRPr="000042B5">
        <w:rPr>
          <w:rStyle w:val="StyleUnderline"/>
          <w:highlight w:val="yellow"/>
        </w:rPr>
        <w:t>affect</w:t>
      </w:r>
      <w:r w:rsidRPr="00F66C34">
        <w:rPr>
          <w:sz w:val="10"/>
        </w:rPr>
        <w:t>ing</w:t>
      </w:r>
      <w:r w:rsidRPr="00F66C34">
        <w:rPr>
          <w:rStyle w:val="StyleUnderline"/>
        </w:rPr>
        <w:t xml:space="preserve"> </w:t>
      </w:r>
      <w:r w:rsidRPr="000042B5">
        <w:rPr>
          <w:rStyle w:val="StyleUnderline"/>
          <w:highlight w:val="yellow"/>
        </w:rPr>
        <w:t>corporate governance</w:t>
      </w:r>
      <w:r w:rsidRPr="00F66C34">
        <w:rPr>
          <w:rStyle w:val="StyleUnderline"/>
        </w:rPr>
        <w:t xml:space="preserve">, labour relations, </w:t>
      </w:r>
      <w:r w:rsidRPr="000042B5">
        <w:rPr>
          <w:rStyle w:val="StyleUnderline"/>
          <w:highlight w:val="yellow"/>
        </w:rPr>
        <w:t>and firm strategies</w:t>
      </w:r>
      <w:r w:rsidRPr="00F66C34">
        <w:rPr>
          <w:rStyle w:val="StyleUnderline"/>
        </w:rPr>
        <w:t>.</w:t>
      </w:r>
      <w:r w:rsidRPr="00F66C34">
        <w:rPr>
          <w:rFonts w:asciiTheme="minorHAnsi" w:hAnsiTheme="minorHAnsi" w:cstheme="minorHAnsi"/>
          <w:sz w:val="10"/>
        </w:rPr>
        <w:t xml:space="preserve"> Unions argue these </w:t>
      </w:r>
      <w:r w:rsidRPr="00F66C34">
        <w:rPr>
          <w:rStyle w:val="StyleUnderline"/>
        </w:rPr>
        <w:t>laws weaken</w:t>
      </w:r>
      <w:r w:rsidRPr="00F66C34">
        <w:rPr>
          <w:rFonts w:asciiTheme="minorHAnsi" w:hAnsiTheme="minorHAnsi" w:cstheme="minorHAnsi"/>
          <w:sz w:val="10"/>
        </w:rPr>
        <w:t xml:space="preserve"> their </w:t>
      </w:r>
      <w:r w:rsidRPr="00F66C34">
        <w:rPr>
          <w:rStyle w:val="StyleUnderline"/>
        </w:rPr>
        <w:t>ability to negotiate better wages and working conditions</w:t>
      </w:r>
      <w:r w:rsidRPr="00F66C34">
        <w:rPr>
          <w:rFonts w:asciiTheme="minorHAnsi" w:hAnsiTheme="minorHAnsi" w:cstheme="minorHAnsi"/>
          <w:sz w:val="10"/>
        </w:rPr>
        <w:t>, while proponents highlight benefits such as improved employment rates, higher wages, and enhanced individual well-being (Kalenkoski and Lacombe 2006; Makridis 2019; Reed 2003). RTW laws provide labour market flexibility, potentially lowering labour costs and increasing operational agility, but raise concerns about worker protection and job security.</w:t>
      </w:r>
    </w:p>
    <w:p w14:paraId="317BC205" w14:textId="77777777" w:rsidR="00B17282" w:rsidRDefault="00B17282" w:rsidP="00B17282">
      <w:pPr>
        <w:rPr>
          <w:rFonts w:asciiTheme="minorHAnsi" w:hAnsiTheme="minorHAnsi" w:cstheme="minorHAnsi"/>
        </w:rPr>
      </w:pPr>
      <w:r w:rsidRPr="00AD37D5">
        <w:rPr>
          <w:rFonts w:asciiTheme="minorHAnsi" w:hAnsiTheme="minorHAnsi" w:cstheme="minorHAnsi"/>
          <w:sz w:val="14"/>
        </w:rPr>
        <w:t xml:space="preserve">Research examining RTW laws' effects on unionisation, wages, and employment often yields mixed results. Fortin et al. (2022) demonstrate that </w:t>
      </w:r>
      <w:r w:rsidRPr="008F23E3">
        <w:rPr>
          <w:rStyle w:val="StyleUnderline"/>
        </w:rPr>
        <w:t>RTW laws significantly reduce unionisation rates and wages</w:t>
      </w:r>
      <w:r w:rsidRPr="00AD37D5">
        <w:rPr>
          <w:rFonts w:asciiTheme="minorHAnsi" w:hAnsiTheme="minorHAnsi" w:cstheme="minorHAnsi"/>
          <w:sz w:val="14"/>
        </w:rPr>
        <w:t xml:space="preserve">, </w:t>
      </w:r>
      <w:r w:rsidRPr="008F23E3">
        <w:rPr>
          <w:rStyle w:val="StyleUnderline"/>
        </w:rPr>
        <w:t>particularly in</w:t>
      </w:r>
      <w:r w:rsidRPr="00AD37D5">
        <w:rPr>
          <w:rFonts w:asciiTheme="minorHAnsi" w:hAnsiTheme="minorHAnsi" w:cstheme="minorHAnsi"/>
          <w:sz w:val="14"/>
        </w:rPr>
        <w:t xml:space="preserve"> unionised industries like </w:t>
      </w:r>
      <w:r w:rsidRPr="008F23E3">
        <w:rPr>
          <w:rStyle w:val="Emphasis"/>
        </w:rPr>
        <w:t>manufacturing and construction</w:t>
      </w:r>
      <w:r w:rsidRPr="00AD37D5">
        <w:rPr>
          <w:rFonts w:asciiTheme="minorHAnsi" w:hAnsiTheme="minorHAnsi" w:cstheme="minorHAnsi"/>
          <w:sz w:val="14"/>
        </w:rPr>
        <w:t xml:space="preserve">. They argue </w:t>
      </w:r>
      <w:r w:rsidRPr="008F23E3">
        <w:rPr>
          <w:rStyle w:val="StyleUnderline"/>
        </w:rPr>
        <w:t>RTW</w:t>
      </w:r>
      <w:r w:rsidRPr="00AD37D5">
        <w:rPr>
          <w:rFonts w:asciiTheme="minorHAnsi" w:hAnsiTheme="minorHAnsi" w:cstheme="minorHAnsi"/>
          <w:sz w:val="14"/>
        </w:rPr>
        <w:t xml:space="preserve"> laws </w:t>
      </w:r>
      <w:r w:rsidRPr="008F23E3">
        <w:rPr>
          <w:rStyle w:val="StyleUnderline"/>
        </w:rPr>
        <w:t xml:space="preserve">diminish unionisation threats, enabling firms to </w:t>
      </w:r>
      <w:r w:rsidRPr="008F23E3">
        <w:rPr>
          <w:rStyle w:val="Emphasis"/>
        </w:rPr>
        <w:t>lower wages</w:t>
      </w:r>
      <w:r w:rsidRPr="00AD37D5">
        <w:rPr>
          <w:rFonts w:asciiTheme="minorHAnsi" w:hAnsiTheme="minorHAnsi" w:cstheme="minorHAnsi"/>
          <w:sz w:val="14"/>
        </w:rPr>
        <w:t xml:space="preserve"> and improve profit margins. Similarly, Gould and Kimball (2015) find </w:t>
      </w:r>
      <w:r w:rsidRPr="008F23E3">
        <w:rPr>
          <w:rStyle w:val="StyleUnderline"/>
        </w:rPr>
        <w:t>wages in RTW states</w:t>
      </w:r>
      <w:r w:rsidRPr="00AD37D5">
        <w:rPr>
          <w:rFonts w:asciiTheme="minorHAnsi" w:hAnsiTheme="minorHAnsi" w:cstheme="minorHAnsi"/>
          <w:sz w:val="14"/>
        </w:rPr>
        <w:t xml:space="preserve"> are </w:t>
      </w:r>
      <w:r w:rsidRPr="008F23E3">
        <w:rPr>
          <w:rStyle w:val="StyleUnderline"/>
        </w:rPr>
        <w:t>3.1% lower than in non-RTW states,</w:t>
      </w:r>
      <w:r w:rsidRPr="00AD37D5">
        <w:rPr>
          <w:rFonts w:asciiTheme="minorHAnsi" w:hAnsiTheme="minorHAnsi" w:cstheme="minorHAnsi"/>
          <w:sz w:val="14"/>
        </w:rPr>
        <w:t xml:space="preserve"> negatively impacting workers' compensation, particularly in unionised sectors. Ellwood and Fine (1987) show </w:t>
      </w:r>
      <w:r w:rsidRPr="00AD37D5">
        <w:rPr>
          <w:rStyle w:val="StyleUnderline"/>
        </w:rPr>
        <w:t>RTW laws substantially reduce union organising efforts, decreasing new union elections and membership by 5%–10% over time</w:t>
      </w:r>
      <w:r w:rsidRPr="009E1357">
        <w:rPr>
          <w:rFonts w:asciiTheme="minorHAnsi" w:hAnsiTheme="minorHAnsi" w:cstheme="minorHAnsi"/>
        </w:rPr>
        <w:t xml:space="preserve">. </w:t>
      </w:r>
      <w:r w:rsidRPr="00AD37D5">
        <w:rPr>
          <w:rFonts w:asciiTheme="minorHAnsi" w:hAnsiTheme="minorHAnsi" w:cstheme="minorHAnsi"/>
          <w:sz w:val="6"/>
          <w:szCs w:val="6"/>
        </w:rPr>
        <w:t>Marciukaityte (2015) supports this by showing firms in non-RTW states use higher financial leverage to negotiate with unions, while firms in RTW states gain flexibility in controlling labour costs and wages. Conversely, Makridis (2019) presents a nuanced view, indicating RTW laws weaken unions but improve worker well-being and economic sentiment, especially for unionised employees. This suggests unions may enhance service quality in response to RTW-induced competitive pressures. Zullo (2021) finds unions maintain organising efforts under RTW laws, while Chun (2023) argues these laws have minor effects on free-riding and may even lead to wage premiums due to unions' adjusted bargaining strategies.</w:t>
      </w:r>
    </w:p>
    <w:p w14:paraId="73CF1467" w14:textId="77777777" w:rsidR="00B17282" w:rsidRDefault="00B17282" w:rsidP="00B17282">
      <w:pPr>
        <w:rPr>
          <w:rFonts w:asciiTheme="minorHAnsi" w:hAnsiTheme="minorHAnsi" w:cstheme="minorHAnsi"/>
        </w:rPr>
      </w:pPr>
      <w:r w:rsidRPr="00F4121A">
        <w:rPr>
          <w:rFonts w:asciiTheme="minorHAnsi" w:hAnsiTheme="minorHAnsi" w:cstheme="minorHAnsi"/>
          <w:sz w:val="2"/>
          <w:szCs w:val="2"/>
        </w:rPr>
        <w:t>The economic impact of RTW laws also generates debate. Vedder (2011) argues RTW laws promote economic growth by attracting labour and capital migration from non-RTW to RTW states, boosting per capita income and employment growth. Holmes (1998) aligns with this view, noting increased manufacturing activity in RTW states due to favourable business climates. Hicks et al. (2016) claim RTW states experience higher productivity and population growth due to dynamic labour markets and business investment conditions. In contrast, Stevans (2009) suggests RTW laws improve business conditions but do not necessarily result in higher wages or significant worker economic growth. Patel and Rietveld (2023) explore the right of association's impact on entrepreneurship, finding that while labour market institutions attract human capital and foster new business entry, centralised collective bargaining can hinder these effects by imposing wage constraints on smaller firms</w:t>
      </w:r>
      <w:r w:rsidRPr="009E1357">
        <w:rPr>
          <w:rFonts w:asciiTheme="minorHAnsi" w:hAnsiTheme="minorHAnsi" w:cstheme="minorHAnsi"/>
        </w:rPr>
        <w:t>.</w:t>
      </w:r>
    </w:p>
    <w:p w14:paraId="6A4EA468" w14:textId="77777777" w:rsidR="00B17282" w:rsidRDefault="00B17282" w:rsidP="00B17282">
      <w:pPr>
        <w:rPr>
          <w:rFonts w:asciiTheme="minorHAnsi" w:hAnsiTheme="minorHAnsi" w:cstheme="minorHAnsi"/>
        </w:rPr>
      </w:pPr>
      <w:r w:rsidRPr="00F4121A">
        <w:rPr>
          <w:rFonts w:asciiTheme="minorHAnsi" w:hAnsiTheme="minorHAnsi" w:cstheme="minorHAnsi"/>
          <w:sz w:val="14"/>
        </w:rPr>
        <w:t xml:space="preserve">The </w:t>
      </w:r>
      <w:r w:rsidRPr="00F4121A">
        <w:rPr>
          <w:rStyle w:val="StyleUnderline"/>
        </w:rPr>
        <w:t>relationship between RTW laws and financial strategy</w:t>
      </w:r>
      <w:r w:rsidRPr="00F4121A">
        <w:rPr>
          <w:rFonts w:asciiTheme="minorHAnsi" w:hAnsiTheme="minorHAnsi" w:cstheme="minorHAnsi"/>
          <w:sz w:val="14"/>
        </w:rPr>
        <w:t xml:space="preserve"> is </w:t>
      </w:r>
      <w:r w:rsidRPr="00F4121A">
        <w:rPr>
          <w:rStyle w:val="Emphasis"/>
        </w:rPr>
        <w:t>another focal point</w:t>
      </w:r>
      <w:r w:rsidRPr="00F4121A">
        <w:rPr>
          <w:rFonts w:asciiTheme="minorHAnsi" w:hAnsiTheme="minorHAnsi" w:cstheme="minorHAnsi"/>
          <w:sz w:val="14"/>
        </w:rPr>
        <w:t xml:space="preserve">. Marciukaityte (2015) shows </w:t>
      </w:r>
      <w:r w:rsidRPr="000042B5">
        <w:rPr>
          <w:rStyle w:val="Emphasis"/>
          <w:highlight w:val="yellow"/>
        </w:rPr>
        <w:t>RTW</w:t>
      </w:r>
      <w:r w:rsidRPr="00F4121A">
        <w:rPr>
          <w:rStyle w:val="StyleUnderline"/>
        </w:rPr>
        <w:t xml:space="preserve"> </w:t>
      </w:r>
      <w:r w:rsidRPr="00F4121A">
        <w:rPr>
          <w:sz w:val="14"/>
        </w:rPr>
        <w:t>laws</w:t>
      </w:r>
      <w:r w:rsidRPr="00F4121A">
        <w:rPr>
          <w:rStyle w:val="StyleUnderline"/>
        </w:rPr>
        <w:t xml:space="preserve"> </w:t>
      </w:r>
      <w:r w:rsidRPr="000042B5">
        <w:rPr>
          <w:rStyle w:val="StyleUnderline"/>
          <w:highlight w:val="yellow"/>
        </w:rPr>
        <w:t xml:space="preserve">reduce firms' </w:t>
      </w:r>
      <w:r w:rsidRPr="000042B5">
        <w:rPr>
          <w:rStyle w:val="Emphasis"/>
          <w:highlight w:val="yellow"/>
        </w:rPr>
        <w:t>financial leverage,</w:t>
      </w:r>
      <w:r w:rsidRPr="00F4121A">
        <w:rPr>
          <w:rFonts w:asciiTheme="minorHAnsi" w:hAnsiTheme="minorHAnsi" w:cstheme="minorHAnsi"/>
          <w:sz w:val="14"/>
        </w:rPr>
        <w:t xml:space="preserve"> as reduced union power decreases the need for leverage in negotiations</w:t>
      </w:r>
      <w:r w:rsidRPr="009E1357">
        <w:rPr>
          <w:rFonts w:asciiTheme="minorHAnsi" w:hAnsiTheme="minorHAnsi" w:cstheme="minorHAnsi"/>
        </w:rPr>
        <w:t xml:space="preserve">. </w:t>
      </w:r>
      <w:r w:rsidRPr="00F4121A">
        <w:rPr>
          <w:rFonts w:asciiTheme="minorHAnsi" w:hAnsiTheme="minorHAnsi" w:cstheme="minorHAnsi"/>
          <w:sz w:val="2"/>
          <w:szCs w:val="2"/>
        </w:rPr>
        <w:t xml:space="preserve">This allows firms to allocate resources more efficiently, lowering financial distress risks. Conversely, Woods et al. (2019) find </w:t>
      </w:r>
      <w:r w:rsidRPr="00F4121A">
        <w:rPr>
          <w:sz w:val="2"/>
          <w:szCs w:val="2"/>
        </w:rPr>
        <w:t>strong unions discourage debt financing</w:t>
      </w:r>
      <w:r w:rsidRPr="00F4121A">
        <w:rPr>
          <w:rFonts w:asciiTheme="minorHAnsi" w:hAnsiTheme="minorHAnsi" w:cstheme="minorHAnsi"/>
          <w:sz w:val="2"/>
          <w:szCs w:val="2"/>
        </w:rPr>
        <w:t>, suggesting RTW states' lack of union strength gives firms greater financial flexibility. Chava et al. (2020) report RTW laws boost corporate investment and employment, especially in labour-intensive industries. By reducing labour costs, these laws enable increased investment in research and development, driving innovation and financial performance. Nguyen and Qiu (2022) further show RTW laws foster corporate innovation by reducing union-related financial risks, allowing firms to pursue riskier innovation projects and strengthen market competitiveness.</w:t>
      </w:r>
    </w:p>
    <w:p w14:paraId="660626AF" w14:textId="77777777" w:rsidR="00B17282" w:rsidRPr="00F4121A" w:rsidRDefault="00B17282" w:rsidP="00B17282">
      <w:pPr>
        <w:rPr>
          <w:rFonts w:asciiTheme="minorHAnsi" w:hAnsiTheme="minorHAnsi" w:cstheme="minorHAnsi"/>
          <w:sz w:val="2"/>
          <w:szCs w:val="2"/>
        </w:rPr>
      </w:pPr>
      <w:r w:rsidRPr="00F4121A">
        <w:rPr>
          <w:rFonts w:asciiTheme="minorHAnsi" w:hAnsiTheme="minorHAnsi" w:cstheme="minorHAnsi"/>
          <w:sz w:val="2"/>
          <w:szCs w:val="2"/>
        </w:rPr>
        <w:t>RTW laws also influence management decisions, particularly regarding labour relations and strategic flexibility. Addison et al. (2023) find structured management practices improve financial performance, but non-union workplace representation can negatively impact labour productivity in certain sectors. This indicates that the absence of unions and the presence of alternative labour representation forms may create management uncertainty, influencing strategic decisions. Additionally, RTW laws affect corporate transparency. Arslan-Ayaydin et al. (2021) observe firms in RTW states adopt a more positive tone in disclosures, likely reflecting operational flexibility and reduced union pressures, enhancing their financial outlook compared to non-RTW states. However, Towns (2015) finds RTW laws do not consistently improve business climates, as non-RTW states often perform equally well or better in job creation and income growth. This highlights RTW laws' complex economic outcomes, which vary by industry, firm size, and labour relations. Finally, RTW laws play a crucial role in fostering corporate innovation. Nguyen and Qiu (2022) examine RTW adoption's impact on corporate innovation, using patent grants and citation counts as innovation proxies. They find RTW laws positively influence innovation by reducing financial distress probabilities.</w:t>
      </w:r>
    </w:p>
    <w:p w14:paraId="1506FFE9" w14:textId="77777777" w:rsidR="00B17282" w:rsidRPr="00F4121A" w:rsidRDefault="00B17282" w:rsidP="00B17282">
      <w:pPr>
        <w:rPr>
          <w:rFonts w:asciiTheme="minorHAnsi" w:hAnsiTheme="minorHAnsi" w:cstheme="minorHAnsi"/>
          <w:sz w:val="12"/>
        </w:rPr>
      </w:pPr>
      <w:r w:rsidRPr="00F4121A">
        <w:rPr>
          <w:rFonts w:asciiTheme="minorHAnsi" w:hAnsiTheme="minorHAnsi" w:cstheme="minorHAnsi"/>
          <w:sz w:val="12"/>
        </w:rPr>
        <w:t xml:space="preserve">Overall, RTW laws enhance firms' operational flexibility, but their corporate outcomes vary depending on labour market and economic conditions. </w:t>
      </w:r>
      <w:r w:rsidRPr="00F4121A">
        <w:rPr>
          <w:rStyle w:val="StyleUnderline"/>
        </w:rPr>
        <w:t>Wage differentials consistently widen post-RTW adoption</w:t>
      </w:r>
      <w:r w:rsidRPr="00F4121A">
        <w:rPr>
          <w:rFonts w:asciiTheme="minorHAnsi" w:hAnsiTheme="minorHAnsi" w:cstheme="minorHAnsi"/>
          <w:sz w:val="12"/>
        </w:rPr>
        <w:t>, while profitability and worker protection effects remain complex and contingent on corporate and economic contexts.</w:t>
      </w:r>
    </w:p>
    <w:p w14:paraId="48945C8B" w14:textId="77777777" w:rsidR="00B17282" w:rsidRPr="008F23E3" w:rsidRDefault="00B17282" w:rsidP="00B17282">
      <w:pPr>
        <w:rPr>
          <w:rFonts w:asciiTheme="minorHAnsi" w:hAnsiTheme="minorHAnsi" w:cstheme="minorHAnsi"/>
          <w:sz w:val="2"/>
          <w:szCs w:val="2"/>
        </w:rPr>
      </w:pPr>
      <w:r w:rsidRPr="008F23E3">
        <w:rPr>
          <w:rFonts w:asciiTheme="minorHAnsi" w:hAnsiTheme="minorHAnsi" w:cstheme="minorHAnsi"/>
          <w:sz w:val="2"/>
          <w:szCs w:val="2"/>
        </w:rPr>
        <w:t>2.2 Unionisation and Productivity</w:t>
      </w:r>
    </w:p>
    <w:p w14:paraId="7EAF2499" w14:textId="77777777" w:rsidR="00B17282" w:rsidRPr="008F23E3" w:rsidRDefault="00B17282" w:rsidP="00B17282">
      <w:pPr>
        <w:rPr>
          <w:rFonts w:asciiTheme="minorHAnsi" w:hAnsiTheme="minorHAnsi" w:cstheme="minorHAnsi"/>
          <w:sz w:val="2"/>
          <w:szCs w:val="2"/>
        </w:rPr>
      </w:pPr>
      <w:r w:rsidRPr="008F23E3">
        <w:rPr>
          <w:sz w:val="2"/>
          <w:szCs w:val="2"/>
        </w:rPr>
        <w:t>Labour unions influence</w:t>
      </w:r>
      <w:r w:rsidRPr="008F23E3">
        <w:rPr>
          <w:rFonts w:asciiTheme="minorHAnsi" w:hAnsiTheme="minorHAnsi" w:cstheme="minorHAnsi"/>
          <w:sz w:val="2"/>
          <w:szCs w:val="2"/>
        </w:rPr>
        <w:t xml:space="preserve"> TFP, but their exact impact remains inconclusive. The neoclassical perspective characterises labour unions as monopolistic entities that reduce labour market efficiency by imposing union premiums on competitive wages. Unions limit management's discretion in personnel decisions by enforcing regulations, such as seniority-based hiring and firing. Additionally, union-driven industrial disruptions negatively impact productivity by reducing resource utilisation and creating output uncertainty (Flaherty 1987; Grout 1984).</w:t>
      </w:r>
    </w:p>
    <w:p w14:paraId="201BF533" w14:textId="77777777" w:rsidR="00B17282" w:rsidRPr="00F4121A" w:rsidRDefault="00B17282" w:rsidP="00B17282">
      <w:pPr>
        <w:rPr>
          <w:rFonts w:asciiTheme="minorHAnsi" w:hAnsiTheme="minorHAnsi" w:cstheme="minorHAnsi"/>
          <w:sz w:val="2"/>
          <w:szCs w:val="2"/>
        </w:rPr>
      </w:pPr>
      <w:r w:rsidRPr="008F23E3">
        <w:rPr>
          <w:rFonts w:asciiTheme="minorHAnsi" w:hAnsiTheme="minorHAnsi" w:cstheme="minorHAnsi"/>
          <w:sz w:val="4"/>
          <w:szCs w:val="4"/>
        </w:rPr>
        <w:t xml:space="preserve">Conversely, unions can enhance productivity through improved labour effort. By reducing turnover, increasing morale, boosting motivation, and fostering job satisfaction and cooperation, unions contribute to a more productive workforce (Kochan and Kimball 2019). Addressing worker grievances collectively enables enterprises to better balance working conditions, workplace norms, and wage levels. Unions may also prompt management to adopt more efficient production methods and implement policies that improve operational efficiency, potentially offsetting productivity losses (Schuster 1983). Moreover, unions enhance perceptions of fairness by mitigating arbitrary decisions related to promotions and layoffs. Higher wages secured by unions attract more productive employees, and wage differentials between unionised and </w:t>
      </w:r>
      <w:r w:rsidRPr="00F4121A">
        <w:rPr>
          <w:rFonts w:asciiTheme="minorHAnsi" w:hAnsiTheme="minorHAnsi" w:cstheme="minorHAnsi"/>
          <w:sz w:val="2"/>
          <w:szCs w:val="2"/>
        </w:rPr>
        <w:t>non-unionised firms reduce turnover, preserving firm-specific human capital and lowering costs (Svarstad and Kostøl 2022; Laroche 2021; Lazear 2000; Veliziotis and Vernon 2023).</w:t>
      </w:r>
    </w:p>
    <w:p w14:paraId="6B9A637E" w14:textId="77777777" w:rsidR="00B17282" w:rsidRPr="00F4121A" w:rsidRDefault="00B17282" w:rsidP="00B17282">
      <w:pPr>
        <w:rPr>
          <w:rFonts w:asciiTheme="minorHAnsi" w:hAnsiTheme="minorHAnsi" w:cstheme="minorHAnsi"/>
          <w:sz w:val="2"/>
          <w:szCs w:val="2"/>
        </w:rPr>
      </w:pPr>
      <w:r w:rsidRPr="00F4121A">
        <w:rPr>
          <w:rFonts w:asciiTheme="minorHAnsi" w:hAnsiTheme="minorHAnsi" w:cstheme="minorHAnsi"/>
          <w:sz w:val="2"/>
          <w:szCs w:val="2"/>
        </w:rPr>
        <w:t>From an institutional perspective, unionisation may either constrain or support organisational efforts to improve workplace environments. Unions strengthen employee relations by encouraging dialogue over resignation, fostering a collaborative workplace culture (Bryson et al. 2006; Blanchflower and Freeman 1992). Voice theory (Freeman and Medoff 1984) and collective bargaining theory suggest a positive relationship between union bargaining power and firm productivity. Labour unions empower employees to voice discontent effectively, fostering a better workplace environment. This dynamic reduces quit rates, absenteeism, and workplace conflicts, ultimately enhancing productivity. However, rent-seeking theory argues that unions use strikes and bargaining to increase wages and benefits at the expense of shareholders, potentially leading to inefficient resource allocation and reduced investment, which undermines productivity (Krueger 1974).</w:t>
      </w:r>
    </w:p>
    <w:p w14:paraId="1CE7BAEF" w14:textId="77777777" w:rsidR="00B17282" w:rsidRPr="00440752" w:rsidRDefault="00B17282" w:rsidP="00B17282">
      <w:pPr>
        <w:rPr>
          <w:rStyle w:val="StyleUnderline"/>
        </w:rPr>
      </w:pPr>
      <w:r w:rsidRPr="00F4121A">
        <w:rPr>
          <w:rStyle w:val="StyleUnderline"/>
        </w:rPr>
        <w:t>Empirical studies present mixed evidence on</w:t>
      </w:r>
      <w:r w:rsidRPr="00440752">
        <w:rPr>
          <w:rFonts w:asciiTheme="minorHAnsi" w:hAnsiTheme="minorHAnsi" w:cstheme="minorHAnsi"/>
          <w:sz w:val="14"/>
        </w:rPr>
        <w:t xml:space="preserve"> the </w:t>
      </w:r>
      <w:r w:rsidRPr="00F4121A">
        <w:rPr>
          <w:rStyle w:val="StyleUnderline"/>
        </w:rPr>
        <w:t>relationship between labour unions and firm productivity</w:t>
      </w:r>
      <w:r w:rsidRPr="00440752">
        <w:rPr>
          <w:rFonts w:asciiTheme="minorHAnsi" w:hAnsiTheme="minorHAnsi" w:cstheme="minorHAnsi"/>
          <w:sz w:val="14"/>
        </w:rPr>
        <w:t xml:space="preserve">. Brown and Medoff (1978), using U.S. manufacturing data, identified a </w:t>
      </w:r>
      <w:r w:rsidRPr="000042B5">
        <w:rPr>
          <w:rStyle w:val="StyleUnderline"/>
          <w:highlight w:val="yellow"/>
        </w:rPr>
        <w:t xml:space="preserve">positive link between unions and </w:t>
      </w:r>
      <w:r w:rsidRPr="000042B5">
        <w:rPr>
          <w:rStyle w:val="Emphasis"/>
          <w:highlight w:val="yellow"/>
        </w:rPr>
        <w:t>productivity</w:t>
      </w:r>
      <w:r w:rsidRPr="00440752">
        <w:rPr>
          <w:rStyle w:val="Emphasis"/>
        </w:rPr>
        <w:t>.</w:t>
      </w:r>
      <w:r w:rsidRPr="00440752">
        <w:rPr>
          <w:rFonts w:asciiTheme="minorHAnsi" w:hAnsiTheme="minorHAnsi" w:cstheme="minorHAnsi"/>
          <w:sz w:val="14"/>
        </w:rPr>
        <w:t xml:space="preserve"> Similarly, Blanchflower et al. (2022) and Artz et al. (2022) highlighted job satisfaction and workplace wellbeing as significant channels influencing this relationship. </w:t>
      </w:r>
      <w:r w:rsidRPr="00440752">
        <w:rPr>
          <w:rStyle w:val="StyleUnderline"/>
        </w:rPr>
        <w:t>Unions improve job satisfaction by addressing workplace issues, enhancing wages and conditions, and reducing turnover and quit rates</w:t>
      </w:r>
      <w:r w:rsidRPr="00440752">
        <w:rPr>
          <w:rFonts w:asciiTheme="minorHAnsi" w:hAnsiTheme="minorHAnsi" w:cstheme="minorHAnsi"/>
          <w:sz w:val="14"/>
        </w:rPr>
        <w:t xml:space="preserve">. Unionised employees are more likely to express dissatisfaction with workplace conditions, as </w:t>
      </w:r>
      <w:r w:rsidRPr="00440752">
        <w:rPr>
          <w:rStyle w:val="StyleUnderline"/>
        </w:rPr>
        <w:t>unions provide</w:t>
      </w:r>
      <w:r w:rsidRPr="00440752">
        <w:rPr>
          <w:rFonts w:asciiTheme="minorHAnsi" w:hAnsiTheme="minorHAnsi" w:cstheme="minorHAnsi"/>
          <w:sz w:val="14"/>
        </w:rPr>
        <w:t xml:space="preserve"> a </w:t>
      </w:r>
      <w:r w:rsidRPr="00440752">
        <w:rPr>
          <w:rStyle w:val="StyleUnderline"/>
        </w:rPr>
        <w:t>platform for addressing concerns</w:t>
      </w:r>
      <w:r w:rsidRPr="00440752">
        <w:rPr>
          <w:rFonts w:asciiTheme="minorHAnsi" w:hAnsiTheme="minorHAnsi" w:cstheme="minorHAnsi"/>
          <w:sz w:val="14"/>
        </w:rPr>
        <w:t xml:space="preserve">, </w:t>
      </w:r>
      <w:r w:rsidRPr="00440752">
        <w:rPr>
          <w:rStyle w:val="StyleUnderline"/>
        </w:rPr>
        <w:t>enabling targeted improvements in job quality.</w:t>
      </w:r>
    </w:p>
    <w:p w14:paraId="00FB1481" w14:textId="77777777" w:rsidR="00B17282" w:rsidRPr="00E63437" w:rsidRDefault="00B17282" w:rsidP="00B17282">
      <w:pPr>
        <w:rPr>
          <w:rFonts w:asciiTheme="minorHAnsi" w:hAnsiTheme="minorHAnsi" w:cstheme="minorHAnsi"/>
          <w:sz w:val="2"/>
          <w:szCs w:val="2"/>
        </w:rPr>
      </w:pPr>
      <w:r w:rsidRPr="00E63437">
        <w:rPr>
          <w:rFonts w:asciiTheme="minorHAnsi" w:hAnsiTheme="minorHAnsi" w:cstheme="minorHAnsi"/>
          <w:sz w:val="2"/>
          <w:szCs w:val="2"/>
        </w:rPr>
        <w:t>Conversely, studies by Laroche (2021), Bryson et al. (2004), and Hammer and Avgar (2005) reported a negative relationship between unions and productivity. These findings often reflect unions' prevalence in industries with challenging conditions, such as chemicals and mining. Additionally, unionised firms may respond to higher labour costs by increasing pressure on employees or cutting resources for physical work environments. Union members may also experience lower satisfaction due to elevated expectations of employer behaviour, with job discontent often motivating union membership.</w:t>
      </w:r>
    </w:p>
    <w:p w14:paraId="3B4E5CC0" w14:textId="77777777" w:rsidR="00B17282" w:rsidRPr="00E63437" w:rsidRDefault="00B17282" w:rsidP="00B17282">
      <w:pPr>
        <w:rPr>
          <w:rFonts w:asciiTheme="minorHAnsi" w:hAnsiTheme="minorHAnsi" w:cstheme="minorHAnsi"/>
          <w:sz w:val="14"/>
        </w:rPr>
      </w:pPr>
      <w:r w:rsidRPr="00E63437">
        <w:rPr>
          <w:rStyle w:val="StyleUnderline"/>
        </w:rPr>
        <w:t>Bargaining dynamics further influence</w:t>
      </w:r>
      <w:r w:rsidRPr="00E63437">
        <w:rPr>
          <w:rFonts w:asciiTheme="minorHAnsi" w:hAnsiTheme="minorHAnsi" w:cstheme="minorHAnsi"/>
          <w:sz w:val="14"/>
        </w:rPr>
        <w:t xml:space="preserve"> </w:t>
      </w:r>
      <w:r w:rsidRPr="00E63437">
        <w:rPr>
          <w:sz w:val="14"/>
        </w:rPr>
        <w:t>the</w:t>
      </w:r>
      <w:r w:rsidRPr="00E63437">
        <w:rPr>
          <w:rStyle w:val="StyleUnderline"/>
        </w:rPr>
        <w:t xml:space="preserve"> union-productivity relationship</w:t>
      </w:r>
      <w:r w:rsidRPr="00E63437">
        <w:rPr>
          <w:rFonts w:asciiTheme="minorHAnsi" w:hAnsiTheme="minorHAnsi" w:cstheme="minorHAnsi"/>
          <w:sz w:val="14"/>
        </w:rPr>
        <w:t xml:space="preserve">. Visser (2024) observes that </w:t>
      </w:r>
      <w:r w:rsidRPr="00E63437">
        <w:rPr>
          <w:rStyle w:val="StyleUnderline"/>
        </w:rPr>
        <w:t>collective bargaining has weakened</w:t>
      </w:r>
      <w:r w:rsidRPr="009E1357">
        <w:rPr>
          <w:rFonts w:asciiTheme="minorHAnsi" w:hAnsiTheme="minorHAnsi" w:cstheme="minorHAnsi"/>
        </w:rPr>
        <w:t xml:space="preserve"> </w:t>
      </w:r>
      <w:r w:rsidRPr="00E63437">
        <w:rPr>
          <w:rFonts w:asciiTheme="minorHAnsi" w:hAnsiTheme="minorHAnsi" w:cstheme="minorHAnsi"/>
          <w:sz w:val="4"/>
          <w:szCs w:val="4"/>
        </w:rPr>
        <w:t>in developed countries</w:t>
      </w:r>
      <w:r w:rsidRPr="00E63437">
        <w:rPr>
          <w:rFonts w:asciiTheme="minorHAnsi" w:hAnsiTheme="minorHAnsi" w:cstheme="minorHAnsi"/>
          <w:sz w:val="14"/>
          <w:szCs w:val="4"/>
        </w:rPr>
        <w:t>,</w:t>
      </w:r>
      <w:r w:rsidRPr="00E63437">
        <w:rPr>
          <w:rFonts w:asciiTheme="minorHAnsi" w:hAnsiTheme="minorHAnsi" w:cstheme="minorHAnsi"/>
          <w:sz w:val="14"/>
        </w:rPr>
        <w:t xml:space="preserve"> giving employers greater flexibility in rewarding and managing workers without being constrained by collective bargaining rules. Garnero et al. (2020) analyzed Belgium's multilevel bargaining system and found that organisational agreements increased both wage expenses and labour productivity. These effects depend on the structure of national bargaining systems, where firm-level agreements complement sectoral agreements.</w:t>
      </w:r>
    </w:p>
    <w:p w14:paraId="4848FAF5" w14:textId="77777777" w:rsidR="00B17282" w:rsidRPr="00A108C6" w:rsidRDefault="00B17282" w:rsidP="00B17282">
      <w:pPr>
        <w:rPr>
          <w:rStyle w:val="StyleUnderline"/>
        </w:rPr>
      </w:pPr>
      <w:r w:rsidRPr="00E63437">
        <w:rPr>
          <w:rFonts w:asciiTheme="minorHAnsi" w:hAnsiTheme="minorHAnsi" w:cstheme="minorHAnsi"/>
          <w:sz w:val="14"/>
        </w:rPr>
        <w:t xml:space="preserve">2.3 </w:t>
      </w:r>
      <w:r w:rsidRPr="00A108C6">
        <w:rPr>
          <w:rStyle w:val="StyleUnderline"/>
        </w:rPr>
        <w:t>Determinants of Firm-Level Productivity</w:t>
      </w:r>
    </w:p>
    <w:p w14:paraId="32D059B4" w14:textId="77777777" w:rsidR="00B17282" w:rsidRPr="00E63437" w:rsidRDefault="00B17282" w:rsidP="00B17282">
      <w:pPr>
        <w:rPr>
          <w:rFonts w:asciiTheme="minorHAnsi" w:hAnsiTheme="minorHAnsi" w:cstheme="minorHAnsi"/>
          <w:sz w:val="4"/>
          <w:szCs w:val="4"/>
        </w:rPr>
      </w:pPr>
      <w:r w:rsidRPr="00E63437">
        <w:rPr>
          <w:rFonts w:asciiTheme="minorHAnsi" w:hAnsiTheme="minorHAnsi" w:cstheme="minorHAnsi"/>
          <w:sz w:val="4"/>
          <w:szCs w:val="4"/>
        </w:rPr>
        <w:t>TFP is a critical metric that measures how efficiently firms use capital and labour inputs to produce outputs. Research has identified a wide range of internal and external factors influencing TFP. For example, Palia and Lichtenberg (1999) demonstrate that managerial ownership positively impacts TFP by aligning managerial incentives with firm performance, suggesting that increased managerial control enhances productivity. Similarly, Barth et al. (2005) found that non-family-owned firms outperform family-owned firms in terms of TFP. Schoar (2002) further links corporate structure to performance, showing that diversified firms or conglomerates are generally more productive than focused firms.</w:t>
      </w:r>
    </w:p>
    <w:p w14:paraId="7E0E19EA" w14:textId="77777777" w:rsidR="00B17282" w:rsidRPr="00E63437" w:rsidRDefault="00B17282" w:rsidP="00B17282">
      <w:pPr>
        <w:rPr>
          <w:rFonts w:asciiTheme="minorHAnsi" w:hAnsiTheme="minorHAnsi" w:cstheme="minorHAnsi"/>
          <w:sz w:val="4"/>
          <w:szCs w:val="4"/>
        </w:rPr>
      </w:pPr>
      <w:r w:rsidRPr="00E63437">
        <w:rPr>
          <w:rFonts w:asciiTheme="minorHAnsi" w:hAnsiTheme="minorHAnsi" w:cstheme="minorHAnsi"/>
          <w:sz w:val="4"/>
          <w:szCs w:val="4"/>
        </w:rPr>
        <w:t>Corporate governance mechanisms also play a vital role in driving TFP improvements. Tian and Twite (2011) highlight that CEO stock-based compensation and effective boards of directors positively affect TFP, underscoring the productivity benefits of strong governance. Likewise, Faccio (2010) reveals that politically non-connected firms tend to be more productive than politically connected ones, indicating that political affiliations may impede operational efficiency.</w:t>
      </w:r>
    </w:p>
    <w:p w14:paraId="7E0529CE" w14:textId="77777777" w:rsidR="00B17282" w:rsidRPr="00E63437" w:rsidRDefault="00B17282" w:rsidP="00B17282">
      <w:pPr>
        <w:rPr>
          <w:rFonts w:asciiTheme="minorHAnsi" w:hAnsiTheme="minorHAnsi" w:cstheme="minorHAnsi"/>
          <w:sz w:val="4"/>
          <w:szCs w:val="4"/>
        </w:rPr>
      </w:pPr>
      <w:r w:rsidRPr="00E63437">
        <w:rPr>
          <w:rFonts w:asciiTheme="minorHAnsi" w:hAnsiTheme="minorHAnsi" w:cstheme="minorHAnsi"/>
          <w:sz w:val="4"/>
          <w:szCs w:val="4"/>
        </w:rPr>
        <w:t>Financial constraints and stability play a crucial role in shaping TFP by affecting firms' access to capital, investment decisions, and capacity for innovation. Beck et al. (2000) argue that well-developed financial intermediaries enhance TFP by facilitating capital access, enabling firms to allocate resources more efficiently and improve production processes. Lower interest rates in such systems reduce financing costs, encouraging firms to invest in productivity-enhancing initiatives. In contrast, Checherita-Westphal and Rother (2012) warn that excessive government debt reduces available credit, raising interest rates, increasing borrowing costs, and crowding out private investment. This leads to capital constraints that negatively impact TFP, particularly when debt levels become unsustainable. Abele et al. (2024) and Ferrando and Ruggieri (2018) further demonstrate that financial constraints limit firms' ability to invest in innovation and expansion. Higher interest rates exacerbate the constraint effect by making external financing more expensive, restricting productivity growth through reduced R&amp;D expenditures and inhibiting strategic investments essential for long-term competitiveness.</w:t>
      </w:r>
    </w:p>
    <w:p w14:paraId="2721B128" w14:textId="77777777" w:rsidR="00B17282" w:rsidRPr="00E63437" w:rsidRDefault="00B17282" w:rsidP="00B17282">
      <w:pPr>
        <w:rPr>
          <w:rFonts w:asciiTheme="minorHAnsi" w:hAnsiTheme="minorHAnsi" w:cstheme="minorHAnsi"/>
          <w:sz w:val="4"/>
          <w:szCs w:val="4"/>
        </w:rPr>
      </w:pPr>
      <w:r w:rsidRPr="00E63437">
        <w:rPr>
          <w:rFonts w:asciiTheme="minorHAnsi" w:hAnsiTheme="minorHAnsi" w:cstheme="minorHAnsi"/>
          <w:sz w:val="4"/>
          <w:szCs w:val="4"/>
        </w:rPr>
        <w:t>Shocks to financial systems also affect TFP. Doerr et al. (2018) find that reduced access to credit from negative shocks to bank lending significantly lowers productivity, illustrating the importance of financial stability for efficient production. Uras (2014) underscores the role of liquidity and balance sheet characteristics in determining allocation efficiency, which directly influences TFP.</w:t>
      </w:r>
    </w:p>
    <w:p w14:paraId="529625F8" w14:textId="77777777" w:rsidR="00B17282" w:rsidRPr="00E63437" w:rsidRDefault="00B17282" w:rsidP="00B17282">
      <w:pPr>
        <w:rPr>
          <w:rFonts w:asciiTheme="minorHAnsi" w:hAnsiTheme="minorHAnsi" w:cstheme="minorHAnsi"/>
          <w:sz w:val="4"/>
          <w:szCs w:val="4"/>
        </w:rPr>
      </w:pPr>
      <w:r w:rsidRPr="00E63437">
        <w:rPr>
          <w:rFonts w:asciiTheme="minorHAnsi" w:hAnsiTheme="minorHAnsi" w:cstheme="minorHAnsi"/>
          <w:sz w:val="4"/>
          <w:szCs w:val="4"/>
        </w:rPr>
        <w:t>External factors such as climate policy uncertainty and environmental conditions further impact productivity. Ren et al. (2022) emphasise that climate policy uncertainty reduces TFP, highlighting the need for stable regulatory frameworks. Poor air quality also impairs efficiency, as evidenced by Luo et al. (2022) and Fu et al. (2021), who show that environmental conditions play a critical role in firm productivity.</w:t>
      </w:r>
    </w:p>
    <w:p w14:paraId="653B7E26" w14:textId="77777777" w:rsidR="00B17282" w:rsidRPr="00E63437" w:rsidRDefault="00B17282" w:rsidP="00B17282">
      <w:pPr>
        <w:rPr>
          <w:rFonts w:asciiTheme="minorHAnsi" w:hAnsiTheme="minorHAnsi" w:cstheme="minorHAnsi"/>
          <w:sz w:val="4"/>
          <w:szCs w:val="4"/>
        </w:rPr>
      </w:pPr>
      <w:r w:rsidRPr="00E63437">
        <w:rPr>
          <w:rFonts w:asciiTheme="minorHAnsi" w:hAnsiTheme="minorHAnsi" w:cstheme="minorHAnsi"/>
          <w:sz w:val="4"/>
          <w:szCs w:val="4"/>
        </w:rPr>
        <w:t>Innovation and technological advancement consistently emerge as key TFP drivers. R&amp;D investment is particularly effective in enhancing productivity. Ahamed et al. (2023), Audretsch and Belitski (2020, 2023), and Griffith et al. (2004) confirm that firms investing in R&amp;D and human capital achieve substantial productivity gains. Czarnitzki et al. (2023) highlight the transformative role of artificial intelligence (AI) in boosting TFP by introducing innovative production methods and enhancing operational efficiency. Additionally, Wu et al. (2020) demonstrate that firms leveraging data analytics for process improvements experience significant productivity growth, illustrating the impact of incremental innovations.</w:t>
      </w:r>
    </w:p>
    <w:p w14:paraId="36635697" w14:textId="77777777" w:rsidR="00B17282" w:rsidRPr="00E63437" w:rsidRDefault="00B17282" w:rsidP="00B17282">
      <w:pPr>
        <w:rPr>
          <w:rFonts w:asciiTheme="minorHAnsi" w:hAnsiTheme="minorHAnsi" w:cstheme="minorHAnsi"/>
          <w:sz w:val="4"/>
          <w:szCs w:val="4"/>
        </w:rPr>
      </w:pPr>
      <w:r w:rsidRPr="00E63437">
        <w:rPr>
          <w:rFonts w:asciiTheme="minorHAnsi" w:hAnsiTheme="minorHAnsi" w:cstheme="minorHAnsi"/>
          <w:sz w:val="4"/>
          <w:szCs w:val="4"/>
        </w:rPr>
        <w:t>Media coverage and external governance mechanisms also influence TFP. Khalifa et al. (2024) find that media scrutiny acts as an effective governance tool, disciplining managers and reducing agency conflicts, which ultimately improves productivity. Foreign ownership is another positive factor. Bailey et al. (2024) show that firms with foreign ownership benefit from cross-border investments, leading to higher productivity. Finally, financial institutions face unique challenges in maintaining productivity. Kasahara et al. (2024), Chang et al. (2012), and Degl'Innocenti et al. (2017) underscore the importance of financial sector efficiency and stability in promoting overall economic growth.</w:t>
      </w:r>
    </w:p>
    <w:p w14:paraId="1BFDB015" w14:textId="77777777" w:rsidR="00B17282" w:rsidRPr="00E63437" w:rsidRDefault="00B17282" w:rsidP="00B17282">
      <w:pPr>
        <w:rPr>
          <w:rFonts w:asciiTheme="minorHAnsi" w:hAnsiTheme="minorHAnsi" w:cstheme="minorHAnsi"/>
          <w:sz w:val="14"/>
        </w:rPr>
      </w:pPr>
      <w:r w:rsidRPr="00E63437">
        <w:rPr>
          <w:rFonts w:asciiTheme="minorHAnsi" w:hAnsiTheme="minorHAnsi" w:cstheme="minorHAnsi"/>
          <w:sz w:val="14"/>
        </w:rPr>
        <w:t xml:space="preserve">These </w:t>
      </w:r>
      <w:r w:rsidRPr="008F23E3">
        <w:rPr>
          <w:rStyle w:val="StyleUnderline"/>
        </w:rPr>
        <w:t>findings highlight</w:t>
      </w:r>
      <w:r w:rsidRPr="00E63437">
        <w:rPr>
          <w:rFonts w:asciiTheme="minorHAnsi" w:hAnsiTheme="minorHAnsi" w:cstheme="minorHAnsi"/>
          <w:sz w:val="14"/>
        </w:rPr>
        <w:t xml:space="preserve"> the </w:t>
      </w:r>
      <w:r w:rsidRPr="008F23E3">
        <w:rPr>
          <w:rStyle w:val="StyleUnderline"/>
        </w:rPr>
        <w:t>multifaceted determinants of TFP</w:t>
      </w:r>
      <w:r w:rsidRPr="00E63437">
        <w:rPr>
          <w:rFonts w:asciiTheme="minorHAnsi" w:hAnsiTheme="minorHAnsi" w:cstheme="minorHAnsi"/>
          <w:sz w:val="14"/>
        </w:rPr>
        <w:t>, ranging from corporate governance and financial constraints to innovation, environmental factors, and external governance mechanisms. Firms must address these diverse challenges to optimise productivity and contribute to broader economic growth.</w:t>
      </w:r>
    </w:p>
    <w:p w14:paraId="6E58C535" w14:textId="77777777" w:rsidR="00B17282" w:rsidRPr="0086142D" w:rsidRDefault="00B17282" w:rsidP="00B17282">
      <w:pPr>
        <w:rPr>
          <w:rStyle w:val="StyleUnderline"/>
          <w:b/>
          <w:bCs/>
        </w:rPr>
      </w:pPr>
      <w:r w:rsidRPr="0086142D">
        <w:rPr>
          <w:rStyle w:val="StyleUnderline"/>
        </w:rPr>
        <w:t xml:space="preserve">[Sections 3-6 Omitted]. </w:t>
      </w:r>
    </w:p>
    <w:p w14:paraId="5E926934" w14:textId="77777777" w:rsidR="00B17282" w:rsidRPr="002C6A63" w:rsidRDefault="00B17282" w:rsidP="00B17282">
      <w:pPr>
        <w:rPr>
          <w:rFonts w:asciiTheme="minorHAnsi" w:hAnsiTheme="minorHAnsi" w:cstheme="minorHAnsi"/>
          <w:sz w:val="14"/>
        </w:rPr>
      </w:pPr>
      <w:r w:rsidRPr="002C6A63">
        <w:rPr>
          <w:rFonts w:asciiTheme="minorHAnsi" w:hAnsiTheme="minorHAnsi" w:cstheme="minorHAnsi"/>
          <w:sz w:val="14"/>
        </w:rPr>
        <w:t>7 Conclusions</w:t>
      </w:r>
    </w:p>
    <w:p w14:paraId="31DADFE9" w14:textId="77777777" w:rsidR="00B17282" w:rsidRDefault="00B17282" w:rsidP="00B17282">
      <w:pPr>
        <w:rPr>
          <w:rFonts w:asciiTheme="minorHAnsi" w:hAnsiTheme="minorHAnsi" w:cstheme="minorHAnsi"/>
        </w:rPr>
      </w:pPr>
      <w:r w:rsidRPr="002C6A63">
        <w:rPr>
          <w:rFonts w:asciiTheme="minorHAnsi" w:hAnsiTheme="minorHAnsi" w:cstheme="minorHAnsi"/>
          <w:sz w:val="14"/>
        </w:rPr>
        <w:t xml:space="preserve">This study examines the impact of RTW laws on firm-level TFP in U.S. firms. The </w:t>
      </w:r>
      <w:r w:rsidRPr="000042B5">
        <w:rPr>
          <w:rStyle w:val="StyleUnderline"/>
          <w:highlight w:val="yellow"/>
        </w:rPr>
        <w:t>results consistently reveal</w:t>
      </w:r>
      <w:r w:rsidRPr="002C6A63">
        <w:rPr>
          <w:rFonts w:asciiTheme="minorHAnsi" w:hAnsiTheme="minorHAnsi" w:cstheme="minorHAnsi"/>
          <w:sz w:val="14"/>
        </w:rPr>
        <w:t xml:space="preserve"> a </w:t>
      </w:r>
      <w:r w:rsidRPr="000042B5">
        <w:rPr>
          <w:rStyle w:val="Emphasis"/>
          <w:highlight w:val="yellow"/>
        </w:rPr>
        <w:t>significant negative relationship</w:t>
      </w:r>
      <w:r w:rsidRPr="000042B5">
        <w:rPr>
          <w:rStyle w:val="StyleUnderline"/>
          <w:highlight w:val="yellow"/>
        </w:rPr>
        <w:t xml:space="preserve"> between RTW laws and </w:t>
      </w:r>
      <w:r w:rsidRPr="000042B5">
        <w:rPr>
          <w:rStyle w:val="Emphasis"/>
          <w:highlight w:val="yellow"/>
        </w:rPr>
        <w:t>firm productivity,</w:t>
      </w:r>
      <w:r w:rsidRPr="002C6A63">
        <w:rPr>
          <w:rFonts w:asciiTheme="minorHAnsi" w:hAnsiTheme="minorHAnsi" w:cstheme="minorHAnsi"/>
          <w:sz w:val="14"/>
        </w:rPr>
        <w:t xml:space="preserve"> with </w:t>
      </w:r>
      <w:r w:rsidRPr="002C6A63">
        <w:rPr>
          <w:rStyle w:val="StyleUnderline"/>
        </w:rPr>
        <w:t>firms in RTW states experiencing lower TFP</w:t>
      </w:r>
      <w:r w:rsidRPr="002C6A63">
        <w:rPr>
          <w:rFonts w:asciiTheme="minorHAnsi" w:hAnsiTheme="minorHAnsi" w:cstheme="minorHAnsi"/>
          <w:sz w:val="14"/>
        </w:rPr>
        <w:t xml:space="preserve"> compared to those in non-RTW states. In the fully controlled baseline model, </w:t>
      </w:r>
      <w:r w:rsidRPr="000042B5">
        <w:rPr>
          <w:rStyle w:val="StyleUnderline"/>
          <w:highlight w:val="yellow"/>
        </w:rPr>
        <w:t>RTW laws</w:t>
      </w:r>
      <w:r w:rsidRPr="002C6A63">
        <w:rPr>
          <w:rFonts w:asciiTheme="minorHAnsi" w:hAnsiTheme="minorHAnsi" w:cstheme="minorHAnsi"/>
          <w:sz w:val="14"/>
        </w:rPr>
        <w:t xml:space="preserve"> are </w:t>
      </w:r>
      <w:r w:rsidRPr="000042B5">
        <w:rPr>
          <w:rStyle w:val="StyleUnderline"/>
          <w:highlight w:val="yellow"/>
        </w:rPr>
        <w:t>associated with</w:t>
      </w:r>
      <w:r w:rsidRPr="002C6A63">
        <w:rPr>
          <w:rFonts w:asciiTheme="minorHAnsi" w:hAnsiTheme="minorHAnsi" w:cstheme="minorHAnsi"/>
          <w:sz w:val="14"/>
        </w:rPr>
        <w:t xml:space="preserve"> a </w:t>
      </w:r>
      <w:r w:rsidRPr="000042B5">
        <w:rPr>
          <w:rStyle w:val="Emphasis"/>
          <w:sz w:val="26"/>
          <w:szCs w:val="26"/>
          <w:highlight w:val="yellow"/>
        </w:rPr>
        <w:t>36.7% decrease in TFP</w:t>
      </w:r>
      <w:r w:rsidRPr="002C6A63">
        <w:rPr>
          <w:rFonts w:asciiTheme="minorHAnsi" w:hAnsiTheme="minorHAnsi" w:cstheme="minorHAnsi"/>
          <w:sz w:val="14"/>
        </w:rPr>
        <w:t xml:space="preserve">, underscoring how </w:t>
      </w:r>
      <w:r w:rsidRPr="000042B5">
        <w:rPr>
          <w:rStyle w:val="StyleUnderline"/>
          <w:highlight w:val="yellow"/>
        </w:rPr>
        <w:t>weakened labour protections</w:t>
      </w:r>
      <w:r w:rsidRPr="002C6A63">
        <w:rPr>
          <w:rStyle w:val="StyleUnderline"/>
        </w:rPr>
        <w:t xml:space="preserve"> </w:t>
      </w:r>
      <w:r w:rsidRPr="002C6A63">
        <w:rPr>
          <w:sz w:val="14"/>
        </w:rPr>
        <w:t xml:space="preserve">and </w:t>
      </w:r>
      <w:r w:rsidRPr="000042B5">
        <w:rPr>
          <w:rStyle w:val="StyleUnderline"/>
          <w:highlight w:val="yellow"/>
        </w:rPr>
        <w:t>reduced</w:t>
      </w:r>
      <w:r w:rsidRPr="002C6A63">
        <w:rPr>
          <w:rStyle w:val="StyleUnderline"/>
        </w:rPr>
        <w:t xml:space="preserve"> employee </w:t>
      </w:r>
      <w:r w:rsidRPr="000042B5">
        <w:rPr>
          <w:rStyle w:val="Emphasis"/>
          <w:highlight w:val="yellow"/>
        </w:rPr>
        <w:t>bargaining power</w:t>
      </w:r>
      <w:r w:rsidRPr="002C6A63">
        <w:rPr>
          <w:rStyle w:val="StyleUnderline"/>
        </w:rPr>
        <w:t xml:space="preserve"> in RTW states </w:t>
      </w:r>
      <w:r w:rsidRPr="000042B5">
        <w:rPr>
          <w:rStyle w:val="StyleUnderline"/>
          <w:highlight w:val="yellow"/>
        </w:rPr>
        <w:t>undermine productivity</w:t>
      </w:r>
      <w:r w:rsidRPr="002C6A63">
        <w:rPr>
          <w:rStyle w:val="StyleUnderline"/>
        </w:rPr>
        <w:t xml:space="preserve">. </w:t>
      </w:r>
      <w:r w:rsidRPr="002C6A63">
        <w:rPr>
          <w:rFonts w:asciiTheme="minorHAnsi" w:hAnsiTheme="minorHAnsi" w:cstheme="minorHAnsi"/>
          <w:sz w:val="4"/>
          <w:szCs w:val="4"/>
        </w:rPr>
        <w:t>Firm-specific factors, such as R&amp;D intensity and liquidity, also influence productivity outcomes. Firms with higher R&amp;D investment face additional negative impacts under RTW laws, while those with greater cash reserves manage to mitigate some adverse effects.</w:t>
      </w:r>
    </w:p>
    <w:p w14:paraId="34CCB653" w14:textId="77777777" w:rsidR="00B17282" w:rsidRPr="007018C3" w:rsidRDefault="00B17282" w:rsidP="00B17282">
      <w:pPr>
        <w:rPr>
          <w:rFonts w:asciiTheme="minorHAnsi" w:hAnsiTheme="minorHAnsi" w:cstheme="minorHAnsi"/>
          <w:sz w:val="6"/>
          <w:szCs w:val="6"/>
        </w:rPr>
      </w:pPr>
      <w:r w:rsidRPr="007018C3">
        <w:rPr>
          <w:rStyle w:val="StyleUnderline"/>
        </w:rPr>
        <w:t>Robustness checks confirm these findings</w:t>
      </w:r>
      <w:r w:rsidRPr="00B140BD">
        <w:rPr>
          <w:rFonts w:asciiTheme="minorHAnsi" w:hAnsiTheme="minorHAnsi" w:cstheme="minorHAnsi"/>
        </w:rPr>
        <w:t xml:space="preserve">. </w:t>
      </w:r>
      <w:r w:rsidRPr="007018C3">
        <w:rPr>
          <w:rStyle w:val="StyleUnderline"/>
        </w:rPr>
        <w:t>RTW laws consistently show negative effects on TFP across various model specifications</w:t>
      </w:r>
      <w:r w:rsidRPr="00B140BD">
        <w:rPr>
          <w:rFonts w:asciiTheme="minorHAnsi" w:hAnsiTheme="minorHAnsi" w:cstheme="minorHAnsi"/>
        </w:rPr>
        <w:t xml:space="preserve">. </w:t>
      </w:r>
      <w:r w:rsidRPr="007018C3">
        <w:rPr>
          <w:rFonts w:asciiTheme="minorHAnsi" w:hAnsiTheme="minorHAnsi" w:cstheme="minorHAnsi"/>
          <w:sz w:val="6"/>
          <w:szCs w:val="6"/>
        </w:rPr>
        <w:t>Alternative productivity measures reinforce the conclusion that RTW laws not only reduce TFP but also hinder long-term TFP growth. These results remain consistent across different statistical models, strengthening their validity. Endogeneity tests further support the negative effect of RTW laws on TFP.</w:t>
      </w:r>
    </w:p>
    <w:p w14:paraId="2C7B6F56" w14:textId="77777777" w:rsidR="00B17282" w:rsidRPr="007018C3" w:rsidRDefault="00B17282" w:rsidP="00B17282">
      <w:pPr>
        <w:rPr>
          <w:rFonts w:asciiTheme="minorHAnsi" w:hAnsiTheme="minorHAnsi" w:cstheme="minorHAnsi"/>
          <w:sz w:val="6"/>
          <w:szCs w:val="6"/>
        </w:rPr>
      </w:pPr>
      <w:r w:rsidRPr="007018C3">
        <w:rPr>
          <w:rFonts w:asciiTheme="minorHAnsi" w:hAnsiTheme="minorHAnsi" w:cstheme="minorHAnsi"/>
          <w:sz w:val="6"/>
          <w:szCs w:val="6"/>
        </w:rPr>
        <w:t>The study identifies business strategy, environmental dynamism, and financial constraints as critical mediating factors influencing how RTW laws affect TFP. Firms adopting a prospector strategy or facing strong financial constraints are particularly vulnerable to RTW laws, as they struggle to meet union demands and invest in innovation. Conversely, firms operating in dynamic environments mitigate these negative effects, as competition drives them to optimise practices. The interactions between RTW laws and these mediating factors highlight the importance of both internal firm strategies and external market conditions in shaping productivity outcomes.</w:t>
      </w:r>
    </w:p>
    <w:p w14:paraId="166B0046" w14:textId="77777777" w:rsidR="00B17282" w:rsidRDefault="00B17282" w:rsidP="00B17282">
      <w:pPr>
        <w:rPr>
          <w:rFonts w:asciiTheme="minorHAnsi" w:hAnsiTheme="minorHAnsi" w:cstheme="minorHAnsi"/>
        </w:rPr>
      </w:pPr>
      <w:r w:rsidRPr="004173B2">
        <w:rPr>
          <w:rFonts w:asciiTheme="minorHAnsi" w:hAnsiTheme="minorHAnsi" w:cstheme="minorHAnsi"/>
          <w:sz w:val="14"/>
        </w:rPr>
        <w:t>The</w:t>
      </w:r>
      <w:r w:rsidRPr="004173B2">
        <w:rPr>
          <w:rStyle w:val="StyleUnderline"/>
        </w:rPr>
        <w:t xml:space="preserve"> findings</w:t>
      </w:r>
      <w:r w:rsidRPr="002C6A63">
        <w:rPr>
          <w:rStyle w:val="StyleUnderline"/>
        </w:rPr>
        <w:t xml:space="preserve"> have significant implications for policymakers, business leaders, and labour organisations</w:t>
      </w:r>
      <w:r w:rsidRPr="004173B2">
        <w:rPr>
          <w:rFonts w:asciiTheme="minorHAnsi" w:hAnsiTheme="minorHAnsi" w:cstheme="minorHAnsi"/>
          <w:sz w:val="14"/>
        </w:rPr>
        <w:t xml:space="preserve">. The </w:t>
      </w:r>
      <w:r w:rsidRPr="004173B2">
        <w:rPr>
          <w:rStyle w:val="StyleUnderline"/>
        </w:rPr>
        <w:t>negative impact of RTW laws on TFP suggests</w:t>
      </w:r>
      <w:r w:rsidRPr="004173B2">
        <w:rPr>
          <w:rFonts w:asciiTheme="minorHAnsi" w:hAnsiTheme="minorHAnsi" w:cstheme="minorHAnsi"/>
          <w:sz w:val="14"/>
        </w:rPr>
        <w:t xml:space="preserve"> that </w:t>
      </w:r>
      <w:r w:rsidRPr="000042B5">
        <w:rPr>
          <w:rStyle w:val="StyleUnderline"/>
          <w:highlight w:val="yellow"/>
        </w:rPr>
        <w:t>weakened labour protections</w:t>
      </w:r>
      <w:r w:rsidRPr="004173B2">
        <w:rPr>
          <w:rFonts w:asciiTheme="minorHAnsi" w:hAnsiTheme="minorHAnsi" w:cstheme="minorHAnsi"/>
          <w:sz w:val="14"/>
        </w:rPr>
        <w:t xml:space="preserve"> may </w:t>
      </w:r>
      <w:r w:rsidRPr="000042B5">
        <w:rPr>
          <w:rStyle w:val="Emphasis"/>
          <w:highlight w:val="yellow"/>
        </w:rPr>
        <w:t>reduce overall economic performance</w:t>
      </w:r>
      <w:r w:rsidRPr="004173B2">
        <w:rPr>
          <w:rFonts w:asciiTheme="minorHAnsi" w:hAnsiTheme="minorHAnsi" w:cstheme="minorHAnsi"/>
          <w:sz w:val="14"/>
        </w:rPr>
        <w:t xml:space="preserve">, emphasising the need for balanced labour policies that support both business flexibility and employee engagement. </w:t>
      </w:r>
      <w:r w:rsidRPr="004173B2">
        <w:rPr>
          <w:rStyle w:val="StyleUnderline"/>
        </w:rPr>
        <w:t>For businesses</w:t>
      </w:r>
      <w:r w:rsidRPr="004173B2">
        <w:rPr>
          <w:rFonts w:asciiTheme="minorHAnsi" w:hAnsiTheme="minorHAnsi" w:cstheme="minorHAnsi"/>
          <w:sz w:val="14"/>
        </w:rPr>
        <w:t xml:space="preserve">, particularly those </w:t>
      </w:r>
      <w:r w:rsidRPr="004173B2">
        <w:rPr>
          <w:rStyle w:val="StyleUnderline"/>
        </w:rPr>
        <w:t>with innovation-driven strategies</w:t>
      </w:r>
      <w:r w:rsidRPr="004173B2">
        <w:rPr>
          <w:rFonts w:asciiTheme="minorHAnsi" w:hAnsiTheme="minorHAnsi" w:cstheme="minorHAnsi"/>
          <w:sz w:val="14"/>
        </w:rPr>
        <w:t xml:space="preserve">, </w:t>
      </w:r>
      <w:r w:rsidRPr="004173B2">
        <w:rPr>
          <w:rStyle w:val="StyleUnderline"/>
        </w:rPr>
        <w:t xml:space="preserve">operating in RTW states presents </w:t>
      </w:r>
      <w:r w:rsidRPr="004173B2">
        <w:rPr>
          <w:rStyle w:val="Emphasis"/>
        </w:rPr>
        <w:t>challenges,</w:t>
      </w:r>
      <w:r w:rsidRPr="004173B2">
        <w:rPr>
          <w:rFonts w:asciiTheme="minorHAnsi" w:hAnsiTheme="minorHAnsi" w:cstheme="minorHAnsi"/>
          <w:sz w:val="14"/>
        </w:rPr>
        <w:t xml:space="preserve"> as </w:t>
      </w:r>
      <w:r w:rsidRPr="004173B2">
        <w:rPr>
          <w:rStyle w:val="StyleUnderline"/>
        </w:rPr>
        <w:t>reduced union influence can stifle creativity and employee retention</w:t>
      </w:r>
      <w:r w:rsidRPr="00672CE1">
        <w:rPr>
          <w:rFonts w:asciiTheme="minorHAnsi" w:hAnsiTheme="minorHAnsi" w:cstheme="minorHAnsi"/>
          <w:sz w:val="14"/>
        </w:rPr>
        <w:t xml:space="preserve">. Firms in these environments should focus on improving internal incentives, ensuring liquidity to address labour challenges, and investing in productivity-enhancing initiatives. </w:t>
      </w:r>
      <w:r w:rsidRPr="000042B5">
        <w:rPr>
          <w:rStyle w:val="StyleUnderline"/>
          <w:highlight w:val="yellow"/>
        </w:rPr>
        <w:t>RTW laws</w:t>
      </w:r>
      <w:r w:rsidRPr="00672CE1">
        <w:rPr>
          <w:rFonts w:asciiTheme="minorHAnsi" w:hAnsiTheme="minorHAnsi" w:cstheme="minorHAnsi"/>
          <w:sz w:val="14"/>
        </w:rPr>
        <w:t xml:space="preserve"> may also </w:t>
      </w:r>
      <w:r w:rsidRPr="000042B5">
        <w:rPr>
          <w:rStyle w:val="StyleUnderline"/>
          <w:highlight w:val="yellow"/>
        </w:rPr>
        <w:t xml:space="preserve">contribute to </w:t>
      </w:r>
      <w:r w:rsidRPr="00672CE1">
        <w:rPr>
          <w:sz w:val="14"/>
        </w:rPr>
        <w:t xml:space="preserve">regional </w:t>
      </w:r>
      <w:r w:rsidRPr="000042B5">
        <w:rPr>
          <w:rStyle w:val="Emphasis"/>
          <w:highlight w:val="yellow"/>
        </w:rPr>
        <w:t>economic disparities,</w:t>
      </w:r>
      <w:r w:rsidRPr="009C3E06">
        <w:rPr>
          <w:rFonts w:asciiTheme="minorHAnsi" w:hAnsiTheme="minorHAnsi" w:cstheme="minorHAnsi"/>
          <w:sz w:val="14"/>
        </w:rPr>
        <w:t xml:space="preserve"> with </w:t>
      </w:r>
      <w:r w:rsidRPr="009C3E06">
        <w:rPr>
          <w:sz w:val="14"/>
        </w:rPr>
        <w:t xml:space="preserve">RTW states </w:t>
      </w:r>
      <w:r w:rsidRPr="009C3E06">
        <w:rPr>
          <w:rFonts w:asciiTheme="minorHAnsi" w:hAnsiTheme="minorHAnsi" w:cstheme="minorHAnsi"/>
          <w:sz w:val="14"/>
        </w:rPr>
        <w:t xml:space="preserve">potentially experiencing lower productivity and innovation compared to states with stronger labour protections. This disparity could influence firm investment decisions, exacerbating regional economic differences. Additionally, the </w:t>
      </w:r>
      <w:r w:rsidRPr="009C3E06">
        <w:rPr>
          <w:rStyle w:val="StyleUnderline"/>
        </w:rPr>
        <w:t xml:space="preserve">findings show </w:t>
      </w:r>
      <w:r w:rsidRPr="009C3E06">
        <w:rPr>
          <w:rFonts w:asciiTheme="minorHAnsi" w:hAnsiTheme="minorHAnsi" w:cstheme="minorHAnsi"/>
          <w:sz w:val="14"/>
        </w:rPr>
        <w:t xml:space="preserve">that </w:t>
      </w:r>
      <w:r w:rsidRPr="00D844E5">
        <w:rPr>
          <w:rStyle w:val="Emphasis"/>
        </w:rPr>
        <w:t xml:space="preserve">RTW laws </w:t>
      </w:r>
      <w:r w:rsidRPr="000042B5">
        <w:rPr>
          <w:rStyle w:val="Emphasis"/>
          <w:highlight w:val="yellow"/>
        </w:rPr>
        <w:t>hinder long-term growth and innovation</w:t>
      </w:r>
      <w:r w:rsidRPr="009C3E06">
        <w:rPr>
          <w:rFonts w:asciiTheme="minorHAnsi" w:hAnsiTheme="minorHAnsi" w:cstheme="minorHAnsi"/>
          <w:sz w:val="14"/>
        </w:rPr>
        <w:t>, underscoring the importance of labour relations in economic competitiveness.</w:t>
      </w:r>
    </w:p>
    <w:p w14:paraId="21F64297" w14:textId="77777777" w:rsidR="00B17282" w:rsidRPr="009C3E06" w:rsidRDefault="00B17282" w:rsidP="00B17282">
      <w:pPr>
        <w:rPr>
          <w:rFonts w:asciiTheme="minorHAnsi" w:hAnsiTheme="minorHAnsi" w:cstheme="minorHAnsi"/>
          <w:sz w:val="6"/>
          <w:szCs w:val="6"/>
        </w:rPr>
      </w:pPr>
      <w:r w:rsidRPr="009C3E06">
        <w:rPr>
          <w:rFonts w:asciiTheme="minorHAnsi" w:hAnsiTheme="minorHAnsi" w:cstheme="minorHAnsi"/>
          <w:sz w:val="6"/>
          <w:szCs w:val="6"/>
        </w:rPr>
        <w:t>While this study provides valuable insights, it has limitations. Endogeneity remains a concern, as unobserved confounders may influence the results. Future research should explore advanced techniques, such as dynamic panel models or instrumental variable approaches, to address this issue. The study's focus on U.S. firms limits its applicability to other countries with different labour regulations. Examining similar RTW regulations in diverse international contexts would broaden the understanding of their impact. Additionally, other mediating factors, such as firm culture or corporate governance, were not explored and could offer further insights into how RTW laws influence productivity.</w:t>
      </w:r>
    </w:p>
    <w:p w14:paraId="7F65676E" w14:textId="77777777" w:rsidR="00B17282" w:rsidRPr="009C3E06" w:rsidRDefault="00B17282" w:rsidP="00B17282">
      <w:pPr>
        <w:rPr>
          <w:rFonts w:asciiTheme="minorHAnsi" w:hAnsiTheme="minorHAnsi" w:cstheme="minorHAnsi"/>
          <w:sz w:val="6"/>
          <w:szCs w:val="6"/>
        </w:rPr>
      </w:pPr>
      <w:r w:rsidRPr="009C3E06">
        <w:rPr>
          <w:rFonts w:asciiTheme="minorHAnsi" w:hAnsiTheme="minorHAnsi" w:cstheme="minorHAnsi"/>
          <w:sz w:val="6"/>
          <w:szCs w:val="6"/>
        </w:rPr>
        <w:t>Future research should expand the scope to include international firms or additional industry sectors, providing a more comprehensive view of how labour regulations affect productivity globally. Investigating mediators such as firm culture, managerial quality, and corporate governance could deepen understanding of the interaction between RTW laws and internal firm dynamics. Longitudinal studies could also explore the long-term effects of RTW laws on innovation and employee engagement, shedding light on their broader implications for firm competitiveness and growth.</w:t>
      </w:r>
    </w:p>
    <w:p w14:paraId="703DD939" w14:textId="77777777" w:rsidR="00B17282" w:rsidRDefault="00B17282" w:rsidP="00B17282">
      <w:pPr>
        <w:pStyle w:val="Heading4"/>
      </w:pPr>
      <w:r w:rsidRPr="00670EFC">
        <w:t xml:space="preserve">Entrenches </w:t>
      </w:r>
      <w:r w:rsidRPr="00C32A28">
        <w:rPr>
          <w:u w:val="single"/>
        </w:rPr>
        <w:t>inequality</w:t>
      </w:r>
      <w:r w:rsidRPr="00670EFC">
        <w:t xml:space="preserve"> and </w:t>
      </w:r>
      <w:r w:rsidRPr="00C32A28">
        <w:rPr>
          <w:u w:val="single"/>
        </w:rPr>
        <w:t>harms unions</w:t>
      </w:r>
      <w:r w:rsidRPr="00670EFC">
        <w:t>—knock-on effects</w:t>
      </w:r>
    </w:p>
    <w:p w14:paraId="0FC36010" w14:textId="77777777" w:rsidR="00B17282" w:rsidRPr="00352DEC" w:rsidRDefault="00B17282" w:rsidP="00B17282">
      <w:pPr>
        <w:rPr>
          <w:rStyle w:val="Style13ptBold"/>
        </w:rPr>
      </w:pPr>
      <w:r w:rsidRPr="00352DEC">
        <w:rPr>
          <w:rStyle w:val="Style13ptBold"/>
        </w:rPr>
        <w:t xml:space="preserve">VanHeuvelen, 23 </w:t>
      </w:r>
    </w:p>
    <w:p w14:paraId="5548FF22" w14:textId="77777777" w:rsidR="00B17282" w:rsidRPr="00DD4235" w:rsidRDefault="00B17282" w:rsidP="00B17282">
      <w:pPr>
        <w:rPr>
          <w:sz w:val="20"/>
          <w:szCs w:val="20"/>
        </w:rPr>
      </w:pPr>
      <w:r w:rsidRPr="00DD4235">
        <w:rPr>
          <w:sz w:val="20"/>
          <w:szCs w:val="20"/>
        </w:rPr>
        <w:t xml:space="preserve">[Tom VanHeuvelen -- Associate Professor in the Department of Sociology at the University of Minnesota. Previously, was an Assistant Professor in the Department of Sociology at the University of Illinois at Urbana-Champaign. "The right to work and American inequality." American Sociological Review 88, no. 5 (2023): 810-843, </w:t>
      </w:r>
      <w:hyperlink r:id="rId7" w:history="1">
        <w:r w:rsidRPr="00DD4235">
          <w:rPr>
            <w:sz w:val="20"/>
            <w:szCs w:val="20"/>
          </w:rPr>
          <w:t>https://journals.sagepub.com/doi/full/10.1177/00031224231197630</w:t>
        </w:r>
      </w:hyperlink>
      <w:r w:rsidRPr="00DD4235">
        <w:rPr>
          <w:sz w:val="20"/>
          <w:szCs w:val="20"/>
        </w:rPr>
        <w:t xml:space="preserve">, accessed 8-12-2025] </w:t>
      </w:r>
    </w:p>
    <w:p w14:paraId="6C709377" w14:textId="77777777" w:rsidR="00B17282" w:rsidRDefault="00B17282" w:rsidP="00B17282"/>
    <w:p w14:paraId="35D62D73" w14:textId="77777777" w:rsidR="00B17282" w:rsidRPr="00EE2899" w:rsidRDefault="00B17282" w:rsidP="00B17282">
      <w:pPr>
        <w:rPr>
          <w:sz w:val="12"/>
        </w:rPr>
      </w:pPr>
      <w:r w:rsidRPr="00EE2899">
        <w:rPr>
          <w:sz w:val="12"/>
        </w:rPr>
        <w:t>Results</w:t>
      </w:r>
    </w:p>
    <w:p w14:paraId="749A59EF" w14:textId="77777777" w:rsidR="00B17282" w:rsidRPr="00EE2899" w:rsidRDefault="00B17282" w:rsidP="00B17282">
      <w:pPr>
        <w:rPr>
          <w:sz w:val="12"/>
        </w:rPr>
      </w:pPr>
      <w:r w:rsidRPr="00EE2899">
        <w:rPr>
          <w:sz w:val="12"/>
        </w:rPr>
        <w:t>Descriptive Trends</w:t>
      </w:r>
    </w:p>
    <w:p w14:paraId="607918C3" w14:textId="77777777" w:rsidR="00B17282" w:rsidRPr="00EE2899" w:rsidRDefault="00B17282" w:rsidP="00B17282">
      <w:pPr>
        <w:rPr>
          <w:sz w:val="4"/>
          <w:szCs w:val="4"/>
        </w:rPr>
      </w:pPr>
      <w:r w:rsidRPr="00EE2899">
        <w:rPr>
          <w:sz w:val="12"/>
        </w:rPr>
        <w:t xml:space="preserve">Figure 1 includes descriptive trends from the PSID sample by RTW status and union membership for mean logged wages and logged wage variance.7 </w:t>
      </w:r>
      <w:r w:rsidRPr="00EE2899">
        <w:rPr>
          <w:rStyle w:val="StyleUnderline"/>
        </w:rPr>
        <w:t>Mean wages for both union and nonunion workers</w:t>
      </w:r>
      <w:r w:rsidRPr="00EE2899">
        <w:rPr>
          <w:sz w:val="12"/>
        </w:rPr>
        <w:t xml:space="preserve"> are </w:t>
      </w:r>
      <w:r w:rsidRPr="00EE2899">
        <w:rPr>
          <w:rStyle w:val="StyleUnderline"/>
        </w:rPr>
        <w:t xml:space="preserve">higher </w:t>
      </w:r>
      <w:r w:rsidRPr="00EE2899">
        <w:rPr>
          <w:rStyle w:val="Emphasis"/>
        </w:rPr>
        <w:t>outside</w:t>
      </w:r>
      <w:r w:rsidRPr="00EE2899">
        <w:rPr>
          <w:rStyle w:val="StyleUnderline"/>
        </w:rPr>
        <w:t xml:space="preserve"> RTW states</w:t>
      </w:r>
      <w:r w:rsidRPr="00EE2899">
        <w:rPr>
          <w:sz w:val="12"/>
        </w:rPr>
        <w:t xml:space="preserve"> </w:t>
      </w:r>
      <w:r w:rsidRPr="00EE2899">
        <w:rPr>
          <w:sz w:val="4"/>
          <w:szCs w:val="4"/>
        </w:rPr>
        <w:t>(top-left panel), but the relative differences declined substantially for nonunion workers between 1968 and 2000, from 30 to 10 percent. For union members, mean wages were about 10 percent higher outside RTW states through 1990, with the difference increasing to about 20 percent by 2019. The figure shows a clear collapse in the union wage premium in RTW states. Whereas union workers earned about 30 percent higher wages than nonunion workers in RTW states through 1990, no mean difference is present in the most recent PSID waves. The union wage premium increased from about 10 to 20 percent through 2000 in non-RTW states and then declined to about 10 percent in the 2010s.</w:t>
      </w:r>
    </w:p>
    <w:p w14:paraId="20B7E342" w14:textId="77777777" w:rsidR="00B17282" w:rsidRPr="00EE2899" w:rsidRDefault="00B17282" w:rsidP="00B17282">
      <w:pPr>
        <w:rPr>
          <w:sz w:val="14"/>
        </w:rPr>
      </w:pPr>
      <w:r w:rsidRPr="00EE2899">
        <w:rPr>
          <w:sz w:val="14"/>
        </w:rPr>
        <w:t xml:space="preserve">[Figure omitted]. </w:t>
      </w:r>
    </w:p>
    <w:p w14:paraId="49961C77" w14:textId="77777777" w:rsidR="00B17282" w:rsidRPr="00EE2899" w:rsidRDefault="00B17282" w:rsidP="00B17282">
      <w:pPr>
        <w:rPr>
          <w:rStyle w:val="Emphasis"/>
        </w:rPr>
      </w:pPr>
      <w:r w:rsidRPr="00EE2899">
        <w:rPr>
          <w:sz w:val="14"/>
        </w:rPr>
        <w:t xml:space="preserve">Turning to wage variance, we see that the </w:t>
      </w:r>
      <w:r w:rsidRPr="000042B5">
        <w:rPr>
          <w:rStyle w:val="StyleUnderline"/>
          <w:highlight w:val="yellow"/>
        </w:rPr>
        <w:t>inequality-reducing capacity of unions</w:t>
      </w:r>
      <w:r w:rsidRPr="00EE2899">
        <w:rPr>
          <w:sz w:val="14"/>
        </w:rPr>
        <w:t xml:space="preserve"> has </w:t>
      </w:r>
      <w:r w:rsidRPr="000042B5">
        <w:rPr>
          <w:rStyle w:val="Emphasis"/>
          <w:highlight w:val="yellow"/>
        </w:rPr>
        <w:t>declined among RTW states</w:t>
      </w:r>
      <w:r w:rsidRPr="00EE2899">
        <w:rPr>
          <w:sz w:val="14"/>
        </w:rPr>
        <w:t xml:space="preserve">. Focusing on the difference in wage variance among union members across RTW contexts, we see </w:t>
      </w:r>
      <w:r w:rsidRPr="00EE2899">
        <w:rPr>
          <w:rStyle w:val="StyleUnderline"/>
        </w:rPr>
        <w:t>little substantive variation until 2000</w:t>
      </w:r>
      <w:r w:rsidRPr="00EE2899">
        <w:rPr>
          <w:sz w:val="14"/>
        </w:rPr>
        <w:t xml:space="preserve">. From then onward, the </w:t>
      </w:r>
      <w:r w:rsidRPr="00EE2899">
        <w:rPr>
          <w:rStyle w:val="StyleUnderline"/>
        </w:rPr>
        <w:t>figure shows more wage variance among union members in RTW states than in non-RTW states.</w:t>
      </w:r>
      <w:r w:rsidRPr="00EE2899">
        <w:rPr>
          <w:sz w:val="14"/>
        </w:rPr>
        <w:t xml:space="preserve"> Of course, these are </w:t>
      </w:r>
      <w:r w:rsidRPr="00EE2899">
        <w:rPr>
          <w:rStyle w:val="Emphasis"/>
        </w:rPr>
        <w:t>descriptive trends</w:t>
      </w:r>
      <w:r w:rsidRPr="00EE2899">
        <w:rPr>
          <w:sz w:val="14"/>
        </w:rPr>
        <w:t xml:space="preserve"> that are not adjusted with any microlevel covariates. At the descriptive level, the </w:t>
      </w:r>
      <w:r w:rsidRPr="00EE2899">
        <w:rPr>
          <w:rStyle w:val="StyleUnderline"/>
        </w:rPr>
        <w:t>two primary mechanisms</w:t>
      </w:r>
      <w:r w:rsidRPr="00EE2899">
        <w:rPr>
          <w:sz w:val="14"/>
        </w:rPr>
        <w:t xml:space="preserve"> whereby </w:t>
      </w:r>
      <w:r w:rsidRPr="000042B5">
        <w:rPr>
          <w:rStyle w:val="StyleUnderline"/>
          <w:highlight w:val="yellow"/>
        </w:rPr>
        <w:t xml:space="preserve">unions </w:t>
      </w:r>
      <w:r w:rsidRPr="000042B5">
        <w:rPr>
          <w:rStyle w:val="Emphasis"/>
          <w:highlight w:val="yellow"/>
        </w:rPr>
        <w:t>reduce inequality</w:t>
      </w:r>
      <w:r w:rsidRPr="000042B5">
        <w:rPr>
          <w:rStyle w:val="StyleUnderline"/>
          <w:highlight w:val="yellow"/>
        </w:rPr>
        <w:t>, raising mean wages</w:t>
      </w:r>
      <w:r w:rsidRPr="00EE2899">
        <w:rPr>
          <w:sz w:val="14"/>
        </w:rPr>
        <w:t xml:space="preserve"> and </w:t>
      </w:r>
      <w:r w:rsidRPr="00EE2899">
        <w:rPr>
          <w:rStyle w:val="StyleUnderline"/>
        </w:rPr>
        <w:t xml:space="preserve">compressing wage dispersion, </w:t>
      </w:r>
      <w:r w:rsidRPr="000042B5">
        <w:rPr>
          <w:rStyle w:val="Emphasis"/>
          <w:highlight w:val="yellow"/>
        </w:rPr>
        <w:t>clearly deteriorated in RTW contexts.</w:t>
      </w:r>
    </w:p>
    <w:p w14:paraId="1ECED1A2" w14:textId="77777777" w:rsidR="00B17282" w:rsidRPr="00EE2899" w:rsidRDefault="00B17282" w:rsidP="00B17282">
      <w:pPr>
        <w:rPr>
          <w:rStyle w:val="StyleUnderline"/>
        </w:rPr>
      </w:pPr>
      <w:r w:rsidRPr="00EE2899">
        <w:rPr>
          <w:rStyle w:val="StyleUnderline"/>
        </w:rPr>
        <w:t>Union Membership</w:t>
      </w:r>
    </w:p>
    <w:p w14:paraId="7F4CE381" w14:textId="77777777" w:rsidR="00B17282" w:rsidRPr="00EE2899" w:rsidRDefault="00B17282" w:rsidP="00B17282">
      <w:pPr>
        <w:rPr>
          <w:rStyle w:val="Emphasis"/>
        </w:rPr>
      </w:pPr>
      <w:r w:rsidRPr="00EE2899">
        <w:rPr>
          <w:sz w:val="4"/>
          <w:szCs w:val="4"/>
        </w:rPr>
        <w:t>Table 2 includes marginal effects of RTW change on the probability of union membership among the total PSID sample and for interstate mobility samples.8 Table 2 also shows changes in key compositional characteristics of union members following RTW passage. A simple bivariate association shows a .14 lower probability of union membership in RTW state-years (p &lt; .001). The magnitude of this association declines to around –.10 with the addition of individual and state union controls (p &lt; .001), and remains at around –.03 when either individual or state fixed effects are included (p &lt; .001 and p &lt; .01, respectively). When both state and individual fixed effects are added, the RTW coefficient shrinks to –.01 and cannot be differentiated from zero, although sensitivity analyses show that the magnitude of the effect remains at around –.01 and is significant at the .05 level when using two-stage difference-in-difference models. Thus, the</w:t>
      </w:r>
      <w:r w:rsidRPr="00EE2899">
        <w:rPr>
          <w:sz w:val="14"/>
        </w:rPr>
        <w:t xml:space="preserve"> </w:t>
      </w:r>
      <w:r w:rsidRPr="000042B5">
        <w:rPr>
          <w:rStyle w:val="StyleUnderline"/>
          <w:highlight w:val="yellow"/>
        </w:rPr>
        <w:t>clearest consequence of RTW</w:t>
      </w:r>
      <w:r w:rsidRPr="00EE2899">
        <w:rPr>
          <w:rStyle w:val="StyleUnderline"/>
        </w:rPr>
        <w:t xml:space="preserve"> is</w:t>
      </w:r>
      <w:r w:rsidRPr="00EE2899">
        <w:rPr>
          <w:sz w:val="14"/>
        </w:rPr>
        <w:t xml:space="preserve"> that </w:t>
      </w:r>
      <w:r w:rsidRPr="000042B5">
        <w:rPr>
          <w:rStyle w:val="StyleUnderline"/>
          <w:highlight w:val="yellow"/>
        </w:rPr>
        <w:t xml:space="preserve">workers have </w:t>
      </w:r>
      <w:r w:rsidRPr="000042B5">
        <w:rPr>
          <w:rStyle w:val="Emphasis"/>
          <w:highlight w:val="yellow"/>
        </w:rPr>
        <w:t xml:space="preserve">lower </w:t>
      </w:r>
      <w:r w:rsidRPr="000042B5">
        <w:rPr>
          <w:rStyle w:val="StyleUnderline"/>
          <w:highlight w:val="yellow"/>
        </w:rPr>
        <w:t>probabilities of union membership</w:t>
      </w:r>
      <w:r w:rsidRPr="00EE2899">
        <w:rPr>
          <w:rStyle w:val="StyleUnderline"/>
        </w:rPr>
        <w:t xml:space="preserve"> after RTW passage (state fixed effects), and</w:t>
      </w:r>
      <w:r w:rsidRPr="00EE2899">
        <w:rPr>
          <w:sz w:val="14"/>
        </w:rPr>
        <w:t xml:space="preserve"> that </w:t>
      </w:r>
      <w:r w:rsidRPr="00EE2899">
        <w:rPr>
          <w:rStyle w:val="StyleUnderline"/>
        </w:rPr>
        <w:t>individuals relocating into RTW contexts have lower probabilities of union membership (individual fixed effects).</w:t>
      </w:r>
      <w:r w:rsidRPr="00EE2899">
        <w:rPr>
          <w:sz w:val="14"/>
        </w:rPr>
        <w:t xml:space="preserve"> Replicating the most established association for RTW (Moore 1998), these </w:t>
      </w:r>
      <w:r w:rsidRPr="00EE2899">
        <w:rPr>
          <w:rStyle w:val="StyleUnderline"/>
        </w:rPr>
        <w:t xml:space="preserve">results suggest RTW </w:t>
      </w:r>
      <w:r w:rsidRPr="00EE2899">
        <w:rPr>
          <w:sz w:val="14"/>
        </w:rPr>
        <w:t xml:space="preserve">effectively </w:t>
      </w:r>
      <w:r w:rsidRPr="00EE2899">
        <w:rPr>
          <w:rStyle w:val="StyleUnderline"/>
        </w:rPr>
        <w:t>shifts future incentives and bargaining relations to lower</w:t>
      </w:r>
      <w:r w:rsidRPr="00EE2899">
        <w:rPr>
          <w:sz w:val="14"/>
        </w:rPr>
        <w:t xml:space="preserve"> </w:t>
      </w:r>
      <w:r w:rsidRPr="00EE2899">
        <w:rPr>
          <w:rStyle w:val="StyleUnderline"/>
        </w:rPr>
        <w:t>union membership in a state,</w:t>
      </w:r>
      <w:r w:rsidRPr="00EE2899">
        <w:rPr>
          <w:sz w:val="14"/>
        </w:rPr>
        <w:t xml:space="preserve"> and weaker </w:t>
      </w:r>
      <w:r w:rsidRPr="000042B5">
        <w:rPr>
          <w:rStyle w:val="StyleUnderline"/>
          <w:highlight w:val="yellow"/>
        </w:rPr>
        <w:t>evidence suggests</w:t>
      </w:r>
      <w:r w:rsidRPr="00EE2899">
        <w:rPr>
          <w:sz w:val="14"/>
        </w:rPr>
        <w:t xml:space="preserve"> at most a modest </w:t>
      </w:r>
      <w:r w:rsidRPr="000042B5">
        <w:rPr>
          <w:rStyle w:val="Emphasis"/>
          <w:highlight w:val="yellow"/>
        </w:rPr>
        <w:t xml:space="preserve">exit </w:t>
      </w:r>
      <w:r w:rsidRPr="000042B5">
        <w:rPr>
          <w:rStyle w:val="StyleUnderline"/>
          <w:highlight w:val="yellow"/>
        </w:rPr>
        <w:t>of individuals from union membership</w:t>
      </w:r>
      <w:r w:rsidRPr="00EE2899">
        <w:rPr>
          <w:rStyle w:val="StyleUnderline"/>
        </w:rPr>
        <w:t xml:space="preserve"> </w:t>
      </w:r>
      <w:r w:rsidRPr="00EE2899">
        <w:rPr>
          <w:rStyle w:val="Emphasis"/>
        </w:rPr>
        <w:t>after RTW passage.</w:t>
      </w:r>
    </w:p>
    <w:p w14:paraId="43C0B9C8" w14:textId="77777777" w:rsidR="00B17282" w:rsidRPr="00EE2899" w:rsidRDefault="00B17282" w:rsidP="00B17282">
      <w:pPr>
        <w:rPr>
          <w:sz w:val="6"/>
          <w:szCs w:val="6"/>
        </w:rPr>
      </w:pPr>
      <w:r w:rsidRPr="00EE2899">
        <w:rPr>
          <w:sz w:val="6"/>
          <w:szCs w:val="6"/>
        </w:rPr>
        <w:t xml:space="preserve">[Figure omitted]. </w:t>
      </w:r>
    </w:p>
    <w:p w14:paraId="53A4197A" w14:textId="77777777" w:rsidR="00B17282" w:rsidRPr="00EE2899" w:rsidRDefault="00B17282" w:rsidP="00B17282">
      <w:pPr>
        <w:rPr>
          <w:sz w:val="6"/>
          <w:szCs w:val="6"/>
        </w:rPr>
      </w:pPr>
      <w:r w:rsidRPr="00EE2899">
        <w:rPr>
          <w:sz w:val="6"/>
          <w:szCs w:val="6"/>
        </w:rPr>
        <w:t>The next column sets show marginal effects of union membership among three categories of between-state movers: individuals moving between states but staying within (non-)RTW context, and those moving across RTW contexts. The probability of union membership is –.015 for all respondents relocating across state context, although the next three models show that these overall results are not especially driven by a particular subgroup.9</w:t>
      </w:r>
    </w:p>
    <w:p w14:paraId="597245C5" w14:textId="77777777" w:rsidR="00B17282" w:rsidRPr="00EE2899" w:rsidRDefault="00B17282" w:rsidP="00B17282">
      <w:pPr>
        <w:rPr>
          <w:sz w:val="6"/>
          <w:szCs w:val="6"/>
        </w:rPr>
      </w:pPr>
      <w:r w:rsidRPr="00EE2899">
        <w:rPr>
          <w:sz w:val="6"/>
          <w:szCs w:val="6"/>
        </w:rPr>
        <w:t>The rightmost columns show compositional differences among union members across RTW. Union members in RTW tend to be more educated, younger with lower job tenure, higher proportions are White and female, and a lower proportion is in public administration (within state) and manufacturing (between state). In general, after RTW, union members tend to be in more socioeconomically advantaged positions, and older and more experienced workers lose union representation.</w:t>
      </w:r>
    </w:p>
    <w:p w14:paraId="0FEB785A" w14:textId="77777777" w:rsidR="00B17282" w:rsidRPr="00EE2899" w:rsidRDefault="00B17282" w:rsidP="00B17282">
      <w:pPr>
        <w:rPr>
          <w:rStyle w:val="StyleUnderline"/>
        </w:rPr>
      </w:pPr>
      <w:r w:rsidRPr="00EE2899">
        <w:rPr>
          <w:rStyle w:val="StyleUnderline"/>
        </w:rPr>
        <w:t>Wage Means and Variances</w:t>
      </w:r>
    </w:p>
    <w:p w14:paraId="5774C9BE" w14:textId="77777777" w:rsidR="00B17282" w:rsidRPr="00EE2899" w:rsidRDefault="00B17282" w:rsidP="00B17282">
      <w:pPr>
        <w:rPr>
          <w:sz w:val="4"/>
          <w:szCs w:val="4"/>
        </w:rPr>
      </w:pPr>
      <w:r w:rsidRPr="00EE2899">
        <w:rPr>
          <w:sz w:val="4"/>
          <w:szCs w:val="4"/>
        </w:rPr>
        <w:t>How does RTW influence mean wages and wage variance? The top row of Table 3 includes models predicting mean wages, first using modifications recommended by Jakiela (2021), and then using two-stage difference-in-difference methods (Borusyak et al. 2021; Gardner 2021). Models sequentially add state characteristics, state fixed effects, and then a combination of state wage trajectories and former-Confederate-by-year fixed effects. All models include individual and year fixed effects, as well as individual-level controls.</w:t>
      </w:r>
    </w:p>
    <w:p w14:paraId="366C6EF1" w14:textId="77777777" w:rsidR="00B17282" w:rsidRPr="00EE2899" w:rsidRDefault="00B17282" w:rsidP="00B17282">
      <w:pPr>
        <w:rPr>
          <w:sz w:val="4"/>
          <w:szCs w:val="4"/>
        </w:rPr>
      </w:pPr>
      <w:r w:rsidRPr="00EE2899">
        <w:rPr>
          <w:sz w:val="4"/>
          <w:szCs w:val="4"/>
        </w:rPr>
        <w:t xml:space="preserve">[Figure omitted]. </w:t>
      </w:r>
    </w:p>
    <w:p w14:paraId="78E8E31F" w14:textId="77777777" w:rsidR="00B17282" w:rsidRDefault="00B17282" w:rsidP="00B17282">
      <w:r w:rsidRPr="00EE2899">
        <w:rPr>
          <w:rStyle w:val="StyleUnderline"/>
        </w:rPr>
        <w:t>Across modeling specifications and modeling strategies</w:t>
      </w:r>
      <w:r w:rsidRPr="00EE2899">
        <w:rPr>
          <w:sz w:val="14"/>
        </w:rPr>
        <w:t xml:space="preserve">, we </w:t>
      </w:r>
      <w:r w:rsidRPr="00EE2899">
        <w:rPr>
          <w:rStyle w:val="StyleUnderline"/>
        </w:rPr>
        <w:t>can draw</w:t>
      </w:r>
      <w:r w:rsidRPr="00EE2899">
        <w:rPr>
          <w:sz w:val="14"/>
        </w:rPr>
        <w:t xml:space="preserve"> a </w:t>
      </w:r>
      <w:r w:rsidRPr="00EE2899">
        <w:rPr>
          <w:rStyle w:val="StyleUnderline"/>
        </w:rPr>
        <w:t>common conclusion</w:t>
      </w:r>
      <w:r w:rsidRPr="00EE2899">
        <w:rPr>
          <w:sz w:val="14"/>
        </w:rPr>
        <w:t xml:space="preserve">: passage of </w:t>
      </w:r>
      <w:r w:rsidRPr="000042B5">
        <w:rPr>
          <w:rStyle w:val="StyleUnderline"/>
          <w:highlight w:val="yellow"/>
        </w:rPr>
        <w:t>RTW</w:t>
      </w:r>
      <w:r w:rsidRPr="00EE2899">
        <w:rPr>
          <w:rStyle w:val="StyleUnderline"/>
        </w:rPr>
        <w:t xml:space="preserve"> </w:t>
      </w:r>
      <w:r w:rsidRPr="00EE2899">
        <w:rPr>
          <w:sz w:val="14"/>
        </w:rPr>
        <w:t xml:space="preserve">is </w:t>
      </w:r>
      <w:r w:rsidRPr="000042B5">
        <w:rPr>
          <w:rStyle w:val="Emphasis"/>
          <w:highlight w:val="yellow"/>
        </w:rPr>
        <w:t>associated with lower mean wages</w:t>
      </w:r>
      <w:r w:rsidRPr="009018FC">
        <w:rPr>
          <w:sz w:val="14"/>
        </w:rPr>
        <w:t xml:space="preserve">. In residual adjusted models, mean wages are predicted to decline between three and five percentage points across modeling specifications (p &lt; .05 and p &lt; .001, respectively), and main two-stage difference-in-difference models predict wages to decline by around 12 percentage points (p &lt; .001). Thus, across multiple methodological approaches with thorough adjustments for individual and state-level characteristics, it is reasonable to conclude that </w:t>
      </w:r>
      <w:r w:rsidRPr="009018FC">
        <w:rPr>
          <w:rStyle w:val="Emphasis"/>
        </w:rPr>
        <w:t>wage trajectories decline by 5 to 12 percent following RTW passage.</w:t>
      </w:r>
    </w:p>
    <w:p w14:paraId="195E18B8" w14:textId="77777777" w:rsidR="00B17282" w:rsidRPr="009018FC" w:rsidRDefault="00B17282" w:rsidP="00B17282">
      <w:pPr>
        <w:rPr>
          <w:rStyle w:val="StyleUnderline"/>
        </w:rPr>
      </w:pPr>
      <w:r w:rsidRPr="009018FC">
        <w:rPr>
          <w:sz w:val="6"/>
          <w:szCs w:val="6"/>
        </w:rPr>
        <w:t xml:space="preserve">The bottom panel of Table 3 shows results for logged wage variance. Models 1a to 3a show no significant association between RTW and individual wage variance, although the last three models show the expected positive association. Moving to two-stage difference-in-difference models, we see a consistent positive association between RTW passage and wage variance increase, with magnitudes ranging between .27 and .39.10 Notably, both methodological approaches are designed to address the shortcomings included with standard fixed-effects regression methods that potentially bias results. The online supplement includes standard two-way fixed-effects models, which show inconsistent results for mean wages and negative associations for wage variance, suggesting the reweighting of treatment effects across heterogeneous units using standard methods over time risks biasing results. </w:t>
      </w:r>
      <w:r w:rsidRPr="009018FC">
        <w:rPr>
          <w:sz w:val="14"/>
        </w:rPr>
        <w:t xml:space="preserve">In contrast, the </w:t>
      </w:r>
      <w:r w:rsidRPr="009018FC">
        <w:rPr>
          <w:rStyle w:val="StyleUnderline"/>
        </w:rPr>
        <w:t>main models presented suggest that during demobilization,</w:t>
      </w:r>
      <w:r w:rsidRPr="009018FC">
        <w:rPr>
          <w:sz w:val="14"/>
        </w:rPr>
        <w:t xml:space="preserve"> or within-person and within-state, </w:t>
      </w:r>
      <w:r w:rsidRPr="000042B5">
        <w:rPr>
          <w:rStyle w:val="StyleUnderline"/>
          <w:highlight w:val="yellow"/>
        </w:rPr>
        <w:t>RTW has</w:t>
      </w:r>
      <w:r w:rsidRPr="009018FC">
        <w:rPr>
          <w:sz w:val="14"/>
        </w:rPr>
        <w:t xml:space="preserve"> a </w:t>
      </w:r>
      <w:r w:rsidRPr="000042B5">
        <w:rPr>
          <w:rStyle w:val="StyleUnderline"/>
          <w:highlight w:val="yellow"/>
        </w:rPr>
        <w:t>wage-declining</w:t>
      </w:r>
      <w:r w:rsidRPr="009018FC">
        <w:rPr>
          <w:rStyle w:val="StyleUnderline"/>
        </w:rPr>
        <w:t xml:space="preserve"> and inequality-increasing </w:t>
      </w:r>
      <w:r w:rsidRPr="000042B5">
        <w:rPr>
          <w:rStyle w:val="StyleUnderline"/>
          <w:highlight w:val="yellow"/>
        </w:rPr>
        <w:t>influence.</w:t>
      </w:r>
    </w:p>
    <w:p w14:paraId="49E71971" w14:textId="77777777" w:rsidR="00B17282" w:rsidRPr="00C1434E" w:rsidRDefault="00B17282" w:rsidP="00B17282">
      <w:pPr>
        <w:rPr>
          <w:sz w:val="6"/>
          <w:szCs w:val="6"/>
        </w:rPr>
      </w:pPr>
      <w:r w:rsidRPr="009018FC">
        <w:rPr>
          <w:sz w:val="14"/>
        </w:rPr>
        <w:t xml:space="preserve">To what extent do RTW wage associations vary across union and nonunion workers? Models 4a and 4b show interactions between RTW change and union membership. </w:t>
      </w:r>
      <w:r w:rsidRPr="009018FC">
        <w:rPr>
          <w:rStyle w:val="StyleUnderline"/>
        </w:rPr>
        <w:t>Across both modeling specifications</w:t>
      </w:r>
      <w:r w:rsidRPr="009018FC">
        <w:rPr>
          <w:sz w:val="14"/>
        </w:rPr>
        <w:t xml:space="preserve">, </w:t>
      </w:r>
      <w:r w:rsidRPr="000042B5">
        <w:rPr>
          <w:rStyle w:val="StyleUnderline"/>
          <w:highlight w:val="yellow"/>
        </w:rPr>
        <w:t>mean wages decline for nonunion workers</w:t>
      </w:r>
      <w:r w:rsidRPr="009018FC">
        <w:rPr>
          <w:sz w:val="14"/>
        </w:rPr>
        <w:t xml:space="preserve">, but the </w:t>
      </w:r>
      <w:r w:rsidRPr="000042B5">
        <w:rPr>
          <w:rStyle w:val="StyleUnderline"/>
          <w:highlight w:val="yellow"/>
        </w:rPr>
        <w:t>wage declines</w:t>
      </w:r>
      <w:r w:rsidRPr="009018FC">
        <w:rPr>
          <w:rStyle w:val="StyleUnderline"/>
        </w:rPr>
        <w:t xml:space="preserve"> </w:t>
      </w:r>
      <w:r w:rsidRPr="009018FC">
        <w:rPr>
          <w:sz w:val="14"/>
        </w:rPr>
        <w:t xml:space="preserve">are </w:t>
      </w:r>
      <w:r w:rsidRPr="000042B5">
        <w:rPr>
          <w:rStyle w:val="Emphasis"/>
          <w:highlight w:val="yellow"/>
        </w:rPr>
        <w:t>significantly larger</w:t>
      </w:r>
      <w:r w:rsidRPr="009018FC">
        <w:rPr>
          <w:sz w:val="14"/>
        </w:rPr>
        <w:t xml:space="preserve"> </w:t>
      </w:r>
      <w:r w:rsidRPr="000042B5">
        <w:rPr>
          <w:rStyle w:val="StyleUnderline"/>
          <w:highlight w:val="yellow"/>
        </w:rPr>
        <w:t>for union workers</w:t>
      </w:r>
      <w:r w:rsidRPr="009018FC">
        <w:rPr>
          <w:sz w:val="14"/>
        </w:rPr>
        <w:t xml:space="preserve">. Interaction terms for unions and RTW indicate </w:t>
      </w:r>
      <w:r w:rsidRPr="009018FC">
        <w:rPr>
          <w:rStyle w:val="StyleUnderline"/>
        </w:rPr>
        <w:t>larger increases in wage variance for union workers following RTW passage, suggesting</w:t>
      </w:r>
      <w:r w:rsidRPr="009018FC">
        <w:rPr>
          <w:sz w:val="14"/>
        </w:rPr>
        <w:t xml:space="preserve"> a </w:t>
      </w:r>
      <w:r w:rsidRPr="009018FC">
        <w:rPr>
          <w:rStyle w:val="StyleUnderline"/>
        </w:rPr>
        <w:t>weakening of union power over</w:t>
      </w:r>
      <w:r w:rsidRPr="009018FC">
        <w:rPr>
          <w:sz w:val="14"/>
        </w:rPr>
        <w:t xml:space="preserve"> the </w:t>
      </w:r>
      <w:r w:rsidRPr="009018FC">
        <w:rPr>
          <w:rStyle w:val="StyleUnderline"/>
        </w:rPr>
        <w:t>ability to keep wages compressed</w:t>
      </w:r>
      <w:r w:rsidRPr="009018FC">
        <w:rPr>
          <w:sz w:val="14"/>
        </w:rPr>
        <w:t xml:space="preserve"> (Fortin et al. 2021). In total, wage and variance associations are unsurprisingly concentrated among union workers, but these associations are broadly found, suggesting a </w:t>
      </w:r>
      <w:r w:rsidRPr="000042B5">
        <w:rPr>
          <w:rStyle w:val="StyleUnderline"/>
          <w:highlight w:val="yellow"/>
        </w:rPr>
        <w:t>more widely experienced change in</w:t>
      </w:r>
      <w:r w:rsidRPr="009018FC">
        <w:rPr>
          <w:rStyle w:val="StyleUnderline"/>
        </w:rPr>
        <w:t xml:space="preserve"> </w:t>
      </w:r>
      <w:r w:rsidRPr="009018FC">
        <w:rPr>
          <w:sz w:val="14"/>
        </w:rPr>
        <w:t xml:space="preserve">the </w:t>
      </w:r>
      <w:r w:rsidRPr="000042B5">
        <w:rPr>
          <w:rStyle w:val="Emphasis"/>
          <w:highlight w:val="yellow"/>
        </w:rPr>
        <w:t>wage distribution</w:t>
      </w:r>
      <w:r w:rsidRPr="000042B5">
        <w:rPr>
          <w:rStyle w:val="StyleUnderline"/>
          <w:highlight w:val="yellow"/>
        </w:rPr>
        <w:t xml:space="preserve"> following RTW</w:t>
      </w:r>
      <w:r w:rsidRPr="009018FC">
        <w:rPr>
          <w:rStyle w:val="StyleUnderline"/>
        </w:rPr>
        <w:t xml:space="preserve"> passage.</w:t>
      </w:r>
      <w:r w:rsidRPr="009018FC">
        <w:rPr>
          <w:sz w:val="14"/>
        </w:rPr>
        <w:t xml:space="preserve"> </w:t>
      </w:r>
      <w:r w:rsidRPr="00C1434E">
        <w:rPr>
          <w:sz w:val="6"/>
          <w:szCs w:val="6"/>
        </w:rPr>
        <w:t>Of course, as shown in Table 2, union membership and the composition of union members change following RTW passage. Thus, comparisons of union members before and after RTW may mix two populations. Analyses in the online supplement use person-invariant indicators of the percent of year observations in non-RTW contexts that a respondent was a union member. These supplementary analyses show larger wage declines for respondents who spent a larger proportion of their pre-RTW careers in a union.</w:t>
      </w:r>
    </w:p>
    <w:p w14:paraId="41C7F2A5" w14:textId="77777777" w:rsidR="00B17282" w:rsidRPr="00C1434E" w:rsidRDefault="00B17282" w:rsidP="00B17282">
      <w:pPr>
        <w:rPr>
          <w:sz w:val="6"/>
          <w:szCs w:val="6"/>
        </w:rPr>
      </w:pPr>
      <w:r w:rsidRPr="00C1434E">
        <w:rPr>
          <w:sz w:val="6"/>
          <w:szCs w:val="6"/>
        </w:rPr>
        <w:t>Quantile Effects</w:t>
      </w:r>
    </w:p>
    <w:p w14:paraId="2EB481AE" w14:textId="77777777" w:rsidR="00B17282" w:rsidRPr="00C1434E" w:rsidRDefault="00B17282" w:rsidP="00B17282">
      <w:pPr>
        <w:rPr>
          <w:sz w:val="6"/>
          <w:szCs w:val="6"/>
        </w:rPr>
      </w:pPr>
      <w:r w:rsidRPr="00C1434E">
        <w:rPr>
          <w:sz w:val="6"/>
          <w:szCs w:val="6"/>
        </w:rPr>
        <w:t>Where in the wage distribution do RTW associations occur? Figure 2 presents wage quantile treatment effects between the 5th and 95th percentiles using Model 3’s specification from Table 3.11 X’s on lines indicate an insignificant interaction at a particular quantile at conventional .05 alpha levels.12</w:t>
      </w:r>
    </w:p>
    <w:p w14:paraId="5DDFAC9A" w14:textId="77777777" w:rsidR="00B17282" w:rsidRPr="00C1434E" w:rsidRDefault="00B17282" w:rsidP="00B17282">
      <w:pPr>
        <w:rPr>
          <w:sz w:val="6"/>
          <w:szCs w:val="6"/>
        </w:rPr>
      </w:pPr>
      <w:r w:rsidRPr="00C1434E">
        <w:rPr>
          <w:sz w:val="6"/>
          <w:szCs w:val="6"/>
        </w:rPr>
        <w:t xml:space="preserve">[Figure omitted]. </w:t>
      </w:r>
    </w:p>
    <w:p w14:paraId="68ED7938" w14:textId="77777777" w:rsidR="00B17282" w:rsidRPr="00C1434E" w:rsidRDefault="00B17282" w:rsidP="00B17282">
      <w:pPr>
        <w:rPr>
          <w:sz w:val="6"/>
          <w:szCs w:val="6"/>
        </w:rPr>
      </w:pPr>
      <w:r w:rsidRPr="00C1434E">
        <w:rPr>
          <w:sz w:val="6"/>
          <w:szCs w:val="6"/>
        </w:rPr>
        <w:t>The left panel shows the union wage premium in and outside RTW contexts. As Firpo and colleagues (2009, 2018) found, union premiums are largest in the middle and lower portion of the wage distribution. However, these associations are highly structured by RTW context. For example, through about the 40th quantile, the union premium is 20 to 25 percent. But RTW halves this association, to about 10 percent. These varied union premiums converge at about the 60th percentile, after which both shrink at similar rates until there is no detectable union premium at or above the 85th percentile.</w:t>
      </w:r>
    </w:p>
    <w:p w14:paraId="79503B0C" w14:textId="77777777" w:rsidR="00B17282" w:rsidRPr="00987AE4" w:rsidRDefault="00B17282" w:rsidP="00B17282">
      <w:pPr>
        <w:rPr>
          <w:rStyle w:val="StyleUnderline"/>
        </w:rPr>
      </w:pPr>
      <w:r w:rsidRPr="00C1434E">
        <w:rPr>
          <w:sz w:val="6"/>
          <w:szCs w:val="6"/>
        </w:rPr>
        <w:t xml:space="preserve">The right panel shows wage quantile changes after RTW for union and nonunion members. </w:t>
      </w:r>
      <w:r w:rsidRPr="00EA6E1E">
        <w:rPr>
          <w:sz w:val="14"/>
        </w:rPr>
        <w:t xml:space="preserve">The most relevant information is that between the 10th and 85th percentile, </w:t>
      </w:r>
      <w:r w:rsidRPr="00C1434E">
        <w:rPr>
          <w:rStyle w:val="StyleUnderline"/>
        </w:rPr>
        <w:t>RTW has</w:t>
      </w:r>
      <w:r w:rsidRPr="00EA6E1E">
        <w:rPr>
          <w:sz w:val="14"/>
        </w:rPr>
        <w:t xml:space="preserve"> a </w:t>
      </w:r>
      <w:r w:rsidRPr="00C1434E">
        <w:rPr>
          <w:rStyle w:val="StyleUnderline"/>
        </w:rPr>
        <w:t xml:space="preserve">substantially large negative association with union wages compared to nonunion wages. </w:t>
      </w:r>
      <w:r w:rsidRPr="00987AE4">
        <w:rPr>
          <w:sz w:val="10"/>
        </w:rPr>
        <w:t xml:space="preserve">With some fluctuation, RTW change is associated with a .10 decline in wages in these quantiles. Nonunion workers between the 50th and 90th percentiles experience wage declines between just below zero and .12, and some of the lowest wage quantiles have significant positive associations of around .05. The overall conclusions from Figure 2 help illustrate the quantile locations that comprise the RTW effects discussed thus far. Most consequentially, </w:t>
      </w:r>
      <w:r w:rsidRPr="00987AE4">
        <w:rPr>
          <w:rStyle w:val="StyleUnderline"/>
        </w:rPr>
        <w:t xml:space="preserve">RTW </w:t>
      </w:r>
      <w:r w:rsidRPr="000042B5">
        <w:rPr>
          <w:rStyle w:val="StyleUnderline"/>
          <w:highlight w:val="yellow"/>
        </w:rPr>
        <w:t>laws</w:t>
      </w:r>
      <w:r w:rsidRPr="000042B5">
        <w:rPr>
          <w:rStyle w:val="Emphasis"/>
          <w:highlight w:val="yellow"/>
        </w:rPr>
        <w:t xml:space="preserve"> halve</w:t>
      </w:r>
      <w:r w:rsidRPr="00987AE4">
        <w:rPr>
          <w:sz w:val="10"/>
        </w:rPr>
        <w:t xml:space="preserve"> the </w:t>
      </w:r>
      <w:r w:rsidRPr="00987AE4">
        <w:rPr>
          <w:rStyle w:val="StyleUnderline"/>
        </w:rPr>
        <w:t xml:space="preserve">union </w:t>
      </w:r>
      <w:r w:rsidRPr="000042B5">
        <w:rPr>
          <w:rStyle w:val="StyleUnderline"/>
          <w:highlight w:val="yellow"/>
        </w:rPr>
        <w:t>wage premium among lower- and middle-wage workers</w:t>
      </w:r>
      <w:r w:rsidRPr="00987AE4">
        <w:rPr>
          <w:sz w:val="10"/>
        </w:rPr>
        <w:t xml:space="preserve">, thus </w:t>
      </w:r>
      <w:r w:rsidRPr="00987AE4">
        <w:rPr>
          <w:rStyle w:val="StyleUnderline"/>
        </w:rPr>
        <w:t>removing one of</w:t>
      </w:r>
      <w:r w:rsidRPr="00987AE4">
        <w:rPr>
          <w:sz w:val="10"/>
        </w:rPr>
        <w:t xml:space="preserve"> the </w:t>
      </w:r>
      <w:r w:rsidRPr="00987AE4">
        <w:rPr>
          <w:rStyle w:val="StyleUnderline"/>
        </w:rPr>
        <w:t xml:space="preserve">few countervailing labor market processes that </w:t>
      </w:r>
      <w:r w:rsidRPr="00987AE4">
        <w:rPr>
          <w:rStyle w:val="Emphasis"/>
        </w:rPr>
        <w:t>push up wages of less powerful workers.</w:t>
      </w:r>
    </w:p>
    <w:p w14:paraId="15F6362B" w14:textId="77777777" w:rsidR="00B17282" w:rsidRPr="00987AE4" w:rsidRDefault="00B17282" w:rsidP="00B17282">
      <w:pPr>
        <w:rPr>
          <w:sz w:val="2"/>
          <w:szCs w:val="2"/>
        </w:rPr>
      </w:pPr>
      <w:r w:rsidRPr="00987AE4">
        <w:rPr>
          <w:sz w:val="2"/>
          <w:szCs w:val="2"/>
        </w:rPr>
        <w:t>Justification to Move from Mobilization to Institutionalization</w:t>
      </w:r>
    </w:p>
    <w:p w14:paraId="2188DE5F" w14:textId="77777777" w:rsidR="00B17282" w:rsidRPr="00987AE4" w:rsidRDefault="00B17282" w:rsidP="00B17282">
      <w:pPr>
        <w:rPr>
          <w:sz w:val="2"/>
          <w:szCs w:val="2"/>
        </w:rPr>
      </w:pPr>
      <w:r w:rsidRPr="00987AE4">
        <w:rPr>
          <w:sz w:val="2"/>
          <w:szCs w:val="2"/>
        </w:rPr>
        <w:t>Thus far, results support the power resource theory expectation for RTW demobilization: declining wages and increasing wage dispersion following RTW passage among individuals who experience the policy change. I now turn to the anticipated second-order effects, whereby RTW affects wage attainment through its influence on the labbor market institutional landscape. It is first necessary to verify that such a transition occurs.</w:t>
      </w:r>
    </w:p>
    <w:p w14:paraId="1AC7B8AF" w14:textId="77777777" w:rsidR="00B17282" w:rsidRPr="00987AE4" w:rsidRDefault="00B17282" w:rsidP="00B17282">
      <w:pPr>
        <w:rPr>
          <w:sz w:val="10"/>
        </w:rPr>
      </w:pPr>
      <w:r w:rsidRPr="00987AE4">
        <w:rPr>
          <w:sz w:val="10"/>
        </w:rPr>
        <w:t xml:space="preserve">I begin by </w:t>
      </w:r>
      <w:r w:rsidRPr="00987AE4">
        <w:rPr>
          <w:rStyle w:val="StyleUnderline"/>
        </w:rPr>
        <w:t>examining population change after RTW passage</w:t>
      </w:r>
      <w:r w:rsidRPr="00987AE4">
        <w:rPr>
          <w:sz w:val="10"/>
        </w:rPr>
        <w:t>. Figure 3 shows two trends over time. First is the percentage of individuals residing in a state at the time of RTW passage who continue to reside in this state up to 16 years after passage. Second is the percentage of residents in states that passed RTW during the PSID survey administration who resided in the state at the time of passage. I plot the total PSID sample, regardless of age or labor market participation, as well as only respondents in the employed wage-earner sample used throughout this article.</w:t>
      </w:r>
    </w:p>
    <w:p w14:paraId="7B04C0B3" w14:textId="77777777" w:rsidR="00B17282" w:rsidRPr="00987AE4" w:rsidRDefault="00B17282" w:rsidP="00B17282">
      <w:pPr>
        <w:rPr>
          <w:sz w:val="10"/>
        </w:rPr>
      </w:pPr>
      <w:r w:rsidRPr="00987AE4">
        <w:rPr>
          <w:sz w:val="10"/>
        </w:rPr>
        <w:t xml:space="preserve">[Figure omitted]. </w:t>
      </w:r>
    </w:p>
    <w:p w14:paraId="00619CE6" w14:textId="77777777" w:rsidR="00B17282" w:rsidRPr="00195A7B" w:rsidRDefault="00B17282" w:rsidP="00B17282">
      <w:pPr>
        <w:rPr>
          <w:sz w:val="10"/>
        </w:rPr>
      </w:pPr>
      <w:r w:rsidRPr="00EE2899">
        <w:rPr>
          <w:rStyle w:val="StyleUnderline"/>
        </w:rPr>
        <w:t>Five years after passage of RTW</w:t>
      </w:r>
      <w:r w:rsidRPr="00195A7B">
        <w:rPr>
          <w:sz w:val="10"/>
        </w:rPr>
        <w:t xml:space="preserve">, around </w:t>
      </w:r>
      <w:r w:rsidRPr="00195A7B">
        <w:rPr>
          <w:rStyle w:val="Emphasis"/>
        </w:rPr>
        <w:t>10 percent</w:t>
      </w:r>
      <w:r w:rsidRPr="00EE2899">
        <w:rPr>
          <w:rStyle w:val="StyleUnderline"/>
        </w:rPr>
        <w:t xml:space="preserve"> of all original residents and </w:t>
      </w:r>
      <w:r w:rsidRPr="00195A7B">
        <w:rPr>
          <w:rStyle w:val="Emphasis"/>
        </w:rPr>
        <w:t>12 percent</w:t>
      </w:r>
      <w:r w:rsidRPr="00EE2899">
        <w:rPr>
          <w:rStyle w:val="StyleUnderline"/>
        </w:rPr>
        <w:t xml:space="preserve"> of</w:t>
      </w:r>
      <w:r w:rsidRPr="00195A7B">
        <w:rPr>
          <w:sz w:val="10"/>
        </w:rPr>
        <w:t xml:space="preserve"> the </w:t>
      </w:r>
      <w:r w:rsidRPr="00EE2899">
        <w:rPr>
          <w:rStyle w:val="StyleUnderline"/>
        </w:rPr>
        <w:t xml:space="preserve">wage-earning sample have </w:t>
      </w:r>
      <w:r w:rsidRPr="00195A7B">
        <w:rPr>
          <w:rStyle w:val="Emphasis"/>
        </w:rPr>
        <w:t>moved out of the state</w:t>
      </w:r>
      <w:r w:rsidRPr="00195A7B">
        <w:rPr>
          <w:sz w:val="10"/>
        </w:rPr>
        <w:t xml:space="preserve">; these </w:t>
      </w:r>
      <w:r w:rsidRPr="00EE2899">
        <w:rPr>
          <w:rStyle w:val="StyleUnderline"/>
        </w:rPr>
        <w:t>proportions increase to 15 and 20 percent</w:t>
      </w:r>
      <w:r w:rsidRPr="00195A7B">
        <w:rPr>
          <w:sz w:val="10"/>
        </w:rPr>
        <w:t xml:space="preserve">, respectively, </w:t>
      </w:r>
      <w:r w:rsidRPr="00EE2899">
        <w:rPr>
          <w:rStyle w:val="StyleUnderline"/>
        </w:rPr>
        <w:t>10 years after RTW passage</w:t>
      </w:r>
      <w:r w:rsidRPr="00195A7B">
        <w:rPr>
          <w:sz w:val="10"/>
        </w:rPr>
        <w:t xml:space="preserve">. </w:t>
      </w:r>
      <w:r w:rsidRPr="00EE2899">
        <w:rPr>
          <w:rStyle w:val="StyleUnderline"/>
        </w:rPr>
        <w:t>Sixteen years after RTW passage, about one-quarter of the original wage-earning sample has relocated.</w:t>
      </w:r>
      <w:r w:rsidRPr="00195A7B">
        <w:rPr>
          <w:sz w:val="10"/>
        </w:rPr>
        <w:t xml:space="preserve"> The composition of state residents similarly changes quickly after RTW passage. Five years after the policy change, only about 80 percent of total state residents and 70 percent of wage-earners were present at the time of policy change. These numbers decline to 60 and 40 percent at 10 years, respectively. Put differently, </w:t>
      </w:r>
      <w:r w:rsidRPr="00EE2899">
        <w:rPr>
          <w:rStyle w:val="StyleUnderline"/>
        </w:rPr>
        <w:t>a decade after</w:t>
      </w:r>
      <w:r w:rsidRPr="00195A7B">
        <w:rPr>
          <w:sz w:val="10"/>
        </w:rPr>
        <w:t xml:space="preserve"> policy change, </w:t>
      </w:r>
      <w:r w:rsidRPr="00EE2899">
        <w:rPr>
          <w:rStyle w:val="StyleUnderline"/>
        </w:rPr>
        <w:t>less than half of local wage-earners were present to experience any direct demobilization effect</w:t>
      </w:r>
      <w:r w:rsidRPr="00195A7B">
        <w:rPr>
          <w:sz w:val="10"/>
        </w:rPr>
        <w:t>. Only a partial selection of a sample in subsequent years can be described as having direct exposure to the demobilizing mechanism of policy change. Post-policy associations can be measured with aggregated units of between-state associations, but there is no guarantee that the samples included in these analyses will reflect long-term RTW effects rather than other compositional changes associated with population change.</w:t>
      </w:r>
    </w:p>
    <w:p w14:paraId="3BCCDF6C" w14:textId="77777777" w:rsidR="00B17282" w:rsidRPr="0086142D" w:rsidRDefault="00B17282" w:rsidP="00B17282">
      <w:pPr>
        <w:rPr>
          <w:rStyle w:val="StyleUnderline"/>
        </w:rPr>
      </w:pPr>
      <w:r>
        <w:t>N</w:t>
      </w:r>
      <w:r w:rsidRPr="00195A7B">
        <w:rPr>
          <w:sz w:val="10"/>
        </w:rPr>
        <w:t xml:space="preserve">ext, the </w:t>
      </w:r>
      <w:r w:rsidRPr="00195A7B">
        <w:rPr>
          <w:rStyle w:val="StyleUnderline"/>
        </w:rPr>
        <w:t>labor market institutional configurations in RTW states change substantially</w:t>
      </w:r>
      <w:r w:rsidRPr="00195A7B">
        <w:rPr>
          <w:sz w:val="10"/>
        </w:rPr>
        <w:t xml:space="preserve"> following policy change. Extending findings by Feigenbaum and colleagues (2018) and Hertel-Fernandez (2019a, 2019b), I find evidence of</w:t>
      </w:r>
      <w:r w:rsidRPr="00195A7B">
        <w:rPr>
          <w:rStyle w:val="Emphasis"/>
        </w:rPr>
        <w:t xml:space="preserve"> significant</w:t>
      </w:r>
      <w:r w:rsidRPr="00195A7B">
        <w:rPr>
          <w:sz w:val="10"/>
        </w:rPr>
        <w:t xml:space="preserve"> </w:t>
      </w:r>
      <w:r w:rsidRPr="00195A7B">
        <w:rPr>
          <w:rStyle w:val="StyleUnderline"/>
        </w:rPr>
        <w:t xml:space="preserve">state-level changes </w:t>
      </w:r>
      <w:r w:rsidRPr="00195A7B">
        <w:rPr>
          <w:rStyle w:val="Emphasis"/>
        </w:rPr>
        <w:t>following RTW passage.</w:t>
      </w:r>
      <w:r w:rsidRPr="00195A7B">
        <w:rPr>
          <w:sz w:val="10"/>
        </w:rPr>
        <w:t xml:space="preserve"> Table 4 includes two-stage difference-in-difference models of state-level data between 1968 and 2019 of a wide range of key policy, political, and labor market institutional characteristics. Across all indicators, a straightforward set of findings are apparent. </w:t>
      </w:r>
      <w:r w:rsidRPr="000042B5">
        <w:rPr>
          <w:rStyle w:val="StyleUnderline"/>
          <w:highlight w:val="yellow"/>
        </w:rPr>
        <w:t>RTW passage</w:t>
      </w:r>
      <w:r w:rsidRPr="00195A7B">
        <w:rPr>
          <w:sz w:val="10"/>
        </w:rPr>
        <w:t xml:space="preserve"> is </w:t>
      </w:r>
      <w:r w:rsidRPr="000042B5">
        <w:rPr>
          <w:rStyle w:val="StyleUnderline"/>
          <w:highlight w:val="yellow"/>
        </w:rPr>
        <w:t>associated with</w:t>
      </w:r>
      <w:r w:rsidRPr="00195A7B">
        <w:rPr>
          <w:sz w:val="10"/>
        </w:rPr>
        <w:t xml:space="preserve"> a rise in manufacturing employment, a decline in public-sector employment, a </w:t>
      </w:r>
      <w:r w:rsidRPr="000042B5">
        <w:rPr>
          <w:rStyle w:val="Emphasis"/>
          <w:highlight w:val="yellow"/>
        </w:rPr>
        <w:t>rise in right-leaning policies</w:t>
      </w:r>
      <w:r w:rsidRPr="00195A7B">
        <w:rPr>
          <w:sz w:val="10"/>
        </w:rPr>
        <w:t xml:space="preserve">, higher values on the economic freedom index, </w:t>
      </w:r>
      <w:r w:rsidRPr="00195A7B">
        <w:rPr>
          <w:rStyle w:val="StyleUnderline"/>
        </w:rPr>
        <w:t>more right-leaning public opinion on economic issues</w:t>
      </w:r>
      <w:r w:rsidRPr="00195A7B">
        <w:rPr>
          <w:sz w:val="10"/>
        </w:rPr>
        <w:t xml:space="preserve">, </w:t>
      </w:r>
      <w:r w:rsidRPr="00195A7B">
        <w:rPr>
          <w:rStyle w:val="StyleUnderline"/>
        </w:rPr>
        <w:t xml:space="preserve">and </w:t>
      </w:r>
      <w:r w:rsidRPr="000042B5">
        <w:rPr>
          <w:rStyle w:val="StyleUnderline"/>
          <w:highlight w:val="yellow"/>
        </w:rPr>
        <w:t>higher Republican legislative control</w:t>
      </w:r>
      <w:r w:rsidRPr="0086142D">
        <w:rPr>
          <w:sz w:val="10"/>
        </w:rPr>
        <w:t xml:space="preserve">. Similarly, labor and unions have a lower share of income and rents in RTW states. These associations support previous studies that show RTW to be fundamental for reshaping the local institutional landscape. Sector changes support previous findings of employers searching for lower cost labor, and policy and political changes reinforce findings that </w:t>
      </w:r>
      <w:r w:rsidRPr="000042B5">
        <w:rPr>
          <w:rStyle w:val="StyleUnderline"/>
          <w:highlight w:val="yellow"/>
        </w:rPr>
        <w:t>RTW fundamentally changes</w:t>
      </w:r>
      <w:r w:rsidRPr="0086142D">
        <w:rPr>
          <w:sz w:val="10"/>
        </w:rPr>
        <w:t xml:space="preserve"> the </w:t>
      </w:r>
      <w:r w:rsidRPr="000042B5">
        <w:rPr>
          <w:rStyle w:val="Emphasis"/>
          <w:highlight w:val="yellow"/>
        </w:rPr>
        <w:t>political-institutional landscape</w:t>
      </w:r>
      <w:r w:rsidRPr="0086142D">
        <w:rPr>
          <w:sz w:val="10"/>
        </w:rPr>
        <w:t xml:space="preserve">. Figure S4 in the online supplement depicts the difference in these state characteristics between RTW and non-RTW states, showing a </w:t>
      </w:r>
      <w:r w:rsidRPr="0086142D">
        <w:rPr>
          <w:rStyle w:val="StyleUnderline"/>
        </w:rPr>
        <w:t>clear polarization of state institutional characteristics across RTW and non-RTW contexts during the years of PSID survey administration.</w:t>
      </w:r>
    </w:p>
    <w:p w14:paraId="3DA41118" w14:textId="77777777" w:rsidR="00B17282" w:rsidRPr="0086142D" w:rsidRDefault="00B17282" w:rsidP="00B17282">
      <w:pPr>
        <w:rPr>
          <w:sz w:val="10"/>
        </w:rPr>
      </w:pPr>
      <w:r w:rsidRPr="0086142D">
        <w:rPr>
          <w:sz w:val="10"/>
        </w:rPr>
        <w:t>Interstate Mobility</w:t>
      </w:r>
    </w:p>
    <w:p w14:paraId="5A30AC4B" w14:textId="77777777" w:rsidR="00B17282" w:rsidRPr="0086142D" w:rsidRDefault="00B17282" w:rsidP="00B17282">
      <w:pPr>
        <w:rPr>
          <w:sz w:val="10"/>
        </w:rPr>
      </w:pPr>
      <w:r w:rsidRPr="0086142D">
        <w:rPr>
          <w:sz w:val="10"/>
        </w:rPr>
        <w:t>Table 5 includes descriptive characteristics of three interstate mobility groups: (1) across RTW, (2) internal non-RTW, and (3) internal RTW, as well as (4) individuals who experience within-state RTW change. Descriptive characteristics are collected among person-years prior to the relevant transition, whether state relocation in groups 1, 2, and 3 or RTW passage in group 4.</w:t>
      </w:r>
    </w:p>
    <w:p w14:paraId="184EACA3" w14:textId="77777777" w:rsidR="00B17282" w:rsidRPr="0086142D" w:rsidRDefault="00B17282" w:rsidP="00B17282">
      <w:pPr>
        <w:rPr>
          <w:sz w:val="10"/>
        </w:rPr>
      </w:pPr>
      <w:r w:rsidRPr="0086142D">
        <w:rPr>
          <w:sz w:val="10"/>
        </w:rPr>
        <w:t xml:space="preserve">[Figure omitted]. </w:t>
      </w:r>
    </w:p>
    <w:p w14:paraId="1D41B891" w14:textId="77777777" w:rsidR="00B17282" w:rsidRPr="0086142D" w:rsidRDefault="00B17282" w:rsidP="00B17282">
      <w:pPr>
        <w:rPr>
          <w:sz w:val="4"/>
          <w:szCs w:val="4"/>
        </w:rPr>
      </w:pPr>
      <w:r w:rsidRPr="0086142D">
        <w:rPr>
          <w:sz w:val="4"/>
          <w:szCs w:val="4"/>
        </w:rPr>
        <w:t>The groups are unsurprisingly unbalanced across observed characteristics, but the main sample of interstate movers, group 1, straightforwardly sits in the middle of a socioeconomic gradient across mobile groups. Individuals who relocate outside RTW contexts are clearly more socioeconomically advantaged than others, with about 15 to 20 percent higher pre-move wages, the highest educational attainment status, and the largest concentration of White and male groups. In contrast, group 3 is distinctly less socioeconomically advantaged, with 5 percent lower wages, .10 lower union membership, lower educational attainment, and a higher proportion of women. Group 4 is similar to group 3 in its relatively disadvantaged socioeconomic position.13 If the consequences of relocation were primarily due to the composition of movers, it would be reasonable to anticipate a gradient of effects across mobile groups.</w:t>
      </w:r>
    </w:p>
    <w:p w14:paraId="7D5253DC" w14:textId="77777777" w:rsidR="00B17282" w:rsidRPr="0086142D" w:rsidRDefault="00B17282" w:rsidP="00B17282">
      <w:pPr>
        <w:rPr>
          <w:rStyle w:val="StyleUnderline"/>
        </w:rPr>
      </w:pPr>
      <w:r w:rsidRPr="0086142D">
        <w:rPr>
          <w:sz w:val="8"/>
          <w:szCs w:val="8"/>
        </w:rPr>
        <w:t>Table 6 shows results comparing wage effects for three geographically mobile groups. I use both modeling strategies from Table 3 and then build from models with only year, state, and individual fixed effects, adding first individual and then state controls. We see a clear contrast in results between individuals who are mobile within versus across RTW contexts. Whereas individuals relocating across states within RTW or non-RTW contexts have positive wage associations following state mobility and inconsistent wage variance effects, relocation involving RTW is associated with about .05 lower wages and .45 higher wage variance. Models for individuals moving across RTW contexts differ slightly from the other two, as they are arranged to show wage differences in RTW contexts compared to non-RTW contexts. This setup avoids spuriously showing no effects by mixing respondents moving into, and out of, RTW contexts</w:t>
      </w:r>
      <w:r>
        <w:t xml:space="preserve">. </w:t>
      </w:r>
      <w:r w:rsidRPr="0086142D">
        <w:rPr>
          <w:sz w:val="10"/>
        </w:rPr>
        <w:t xml:space="preserve">Supplementary analyses show that this overall association is the combination of a modest decline of wages among those entering RTW contexts (around 4 percent) and the largest wage increase of mobile groups for those exiting RTW contexts (over 20 percent).14 Thus, </w:t>
      </w:r>
      <w:r w:rsidRPr="0086142D">
        <w:rPr>
          <w:rStyle w:val="StyleUnderline"/>
        </w:rPr>
        <w:t>RTW associations</w:t>
      </w:r>
      <w:r w:rsidRPr="0086142D">
        <w:rPr>
          <w:sz w:val="10"/>
        </w:rPr>
        <w:t xml:space="preserve"> are </w:t>
      </w:r>
      <w:r w:rsidRPr="0086142D">
        <w:rPr>
          <w:rStyle w:val="StyleUnderline"/>
        </w:rPr>
        <w:t>not only found among those experiencing the initial demobilizing effects of policy passage, but also among those who relocate across RTW contexts</w:t>
      </w:r>
      <w:r w:rsidRPr="0086142D">
        <w:rPr>
          <w:sz w:val="10"/>
        </w:rPr>
        <w:t xml:space="preserve">, creating a </w:t>
      </w:r>
      <w:r w:rsidRPr="0086142D">
        <w:rPr>
          <w:rStyle w:val="StyleUnderline"/>
        </w:rPr>
        <w:t>unique set of associations compared to those who are geographically mobile in other contexts.</w:t>
      </w:r>
    </w:p>
    <w:p w14:paraId="5A68202C" w14:textId="77777777" w:rsidR="00B17282" w:rsidRPr="0086142D" w:rsidRDefault="00B17282" w:rsidP="00B17282">
      <w:pPr>
        <w:rPr>
          <w:sz w:val="4"/>
          <w:szCs w:val="4"/>
        </w:rPr>
      </w:pPr>
      <w:r w:rsidRPr="0086142D">
        <w:rPr>
          <w:sz w:val="4"/>
          <w:szCs w:val="4"/>
        </w:rPr>
        <w:t xml:space="preserve">[Figure omitted]. </w:t>
      </w:r>
    </w:p>
    <w:p w14:paraId="67A71E8F" w14:textId="77777777" w:rsidR="00B17282" w:rsidRPr="0086142D" w:rsidRDefault="00B17282" w:rsidP="00B17282">
      <w:pPr>
        <w:rPr>
          <w:sz w:val="4"/>
          <w:szCs w:val="4"/>
        </w:rPr>
      </w:pPr>
      <w:r w:rsidRPr="0086142D">
        <w:rPr>
          <w:sz w:val="4"/>
          <w:szCs w:val="4"/>
        </w:rPr>
        <w:t>Explanation of Divergent Mobility Results</w:t>
      </w:r>
    </w:p>
    <w:p w14:paraId="114C4758" w14:textId="77777777" w:rsidR="00B17282" w:rsidRPr="0086142D" w:rsidRDefault="00B17282" w:rsidP="00B17282">
      <w:pPr>
        <w:rPr>
          <w:sz w:val="4"/>
          <w:szCs w:val="4"/>
        </w:rPr>
      </w:pPr>
      <w:r w:rsidRPr="0086142D">
        <w:rPr>
          <w:sz w:val="4"/>
          <w:szCs w:val="4"/>
        </w:rPr>
        <w:t>To what extent are findings in Table 6 reducible to variation in the types of individuals moving across contexts? To assess this possibility, I construct three sets of stabilized inverse probability weights using each of the three mover types as the reference group and estimate doubly robust regression models (Hernán and Robins 2010). Weights are constructed using all individual and state controls included in Table 6, as well as time-invariant characteristics of sex, race, and educational attainment. Results are presented in Figure 4.</w:t>
      </w:r>
    </w:p>
    <w:p w14:paraId="3659A3F5" w14:textId="77777777" w:rsidR="00B17282" w:rsidRPr="0086142D" w:rsidRDefault="00B17282" w:rsidP="00B17282">
      <w:pPr>
        <w:rPr>
          <w:sz w:val="4"/>
          <w:szCs w:val="4"/>
        </w:rPr>
      </w:pPr>
      <w:r w:rsidRPr="0086142D">
        <w:rPr>
          <w:sz w:val="4"/>
          <w:szCs w:val="4"/>
        </w:rPr>
        <w:t xml:space="preserve">[Figure omitted]. </w:t>
      </w:r>
    </w:p>
    <w:p w14:paraId="27F3AF31" w14:textId="77777777" w:rsidR="00B17282" w:rsidRPr="00F2480D" w:rsidRDefault="00B17282" w:rsidP="00B17282">
      <w:pPr>
        <w:rPr>
          <w:sz w:val="2"/>
          <w:szCs w:val="2"/>
        </w:rPr>
      </w:pPr>
      <w:r w:rsidRPr="00F2480D">
        <w:rPr>
          <w:sz w:val="2"/>
          <w:szCs w:val="2"/>
        </w:rPr>
        <w:t>While we see some differences across reweighting strategies—mean wages for non-RTW moves becomes marginally insignificant when reweighted to RTW mover distributions, and RTW mover wage variances become marginally insignificant when reweighted to across-RTW characteristics, for example—the clearest overall conclusion is that the divergent wage effect of relocating across RTW is not dependent on the unequal distribution of observed characteristics across the three subgroups. The distinct wage trajectory of individuals moving across RTW contexts cannot be explained by the imbalanced observed characteristics across mobility groups.</w:t>
      </w:r>
    </w:p>
    <w:p w14:paraId="4A94C5B0" w14:textId="77777777" w:rsidR="00B17282" w:rsidRPr="00F2480D" w:rsidRDefault="00B17282" w:rsidP="00B17282">
      <w:pPr>
        <w:rPr>
          <w:sz w:val="2"/>
          <w:szCs w:val="2"/>
        </w:rPr>
      </w:pPr>
      <w:r w:rsidRPr="00F2480D">
        <w:rPr>
          <w:sz w:val="2"/>
          <w:szCs w:val="2"/>
        </w:rPr>
        <w:t>The individual and state-level characteristics used in Table 6 do not explain the divergence of mobility results across the three groups, but institutional variation does. In Table 7, I reproduce the main findings from Tables 3 and 6 while including the following characteristics that change following RTW passage: state union membership, the economic freedom index, policy liberalism, and public opinion liberalism on economic issues. Wage changes for demobilization and geographic mobility within (non-)RTW contexts are unchanged, but the across-RTW wage associations are removed. These contrasting results are found across both modeling specifications. Thus, it is not the individual characteristics of these different groups that explain variation in wage changes, but rather the variation in state-level political-institutional context, which changes following RTW passage. These results suggest RTW effects can be institutionalized through the broader transformation of the political-institutional context, resulting in a more durable influence of RTW policy change on the distribution of wages, beyond individuals immediately involved in the demobilization surrounding policy change.</w:t>
      </w:r>
    </w:p>
    <w:p w14:paraId="4870D770" w14:textId="77777777" w:rsidR="00B17282" w:rsidRPr="00F2480D" w:rsidRDefault="00B17282" w:rsidP="00B17282">
      <w:pPr>
        <w:rPr>
          <w:sz w:val="2"/>
          <w:szCs w:val="2"/>
        </w:rPr>
      </w:pPr>
      <w:r w:rsidRPr="00F2480D">
        <w:rPr>
          <w:sz w:val="2"/>
          <w:szCs w:val="2"/>
        </w:rPr>
        <w:t xml:space="preserve">[Figure omitted]. </w:t>
      </w:r>
    </w:p>
    <w:p w14:paraId="2C05D01C" w14:textId="77777777" w:rsidR="00B17282" w:rsidRPr="00F2480D" w:rsidRDefault="00B17282" w:rsidP="00B17282">
      <w:pPr>
        <w:rPr>
          <w:sz w:val="2"/>
          <w:szCs w:val="2"/>
        </w:rPr>
      </w:pPr>
      <w:r w:rsidRPr="00F2480D">
        <w:rPr>
          <w:sz w:val="2"/>
          <w:szCs w:val="2"/>
        </w:rPr>
        <w:t>Robustness Checks</w:t>
      </w:r>
    </w:p>
    <w:p w14:paraId="760D95A4" w14:textId="77777777" w:rsidR="00B17282" w:rsidRPr="00F2480D" w:rsidRDefault="00B17282" w:rsidP="00B17282">
      <w:pPr>
        <w:rPr>
          <w:sz w:val="2"/>
          <w:szCs w:val="2"/>
        </w:rPr>
      </w:pPr>
      <w:r w:rsidRPr="00F2480D">
        <w:rPr>
          <w:sz w:val="2"/>
          <w:szCs w:val="2"/>
        </w:rPr>
        <w:t>I assessed the main results against a wide range of alternative possibilities. I used a placebo test with prevailing wage laws, in which state-level laws are used to set floors for hourly wage rates for employers who use government money; this is often associated with construction and service industries. These laws have a similar variation to RTW, but their direct influence on wage-setting should be more targeted and limited. The main RTW results were not replicated across prevailing wage contexts.</w:t>
      </w:r>
    </w:p>
    <w:p w14:paraId="02329BC2" w14:textId="77777777" w:rsidR="00B17282" w:rsidRPr="00F2480D" w:rsidRDefault="00B17282" w:rsidP="00B17282">
      <w:pPr>
        <w:rPr>
          <w:sz w:val="2"/>
          <w:szCs w:val="2"/>
        </w:rPr>
      </w:pPr>
      <w:r w:rsidRPr="00F2480D">
        <w:rPr>
          <w:sz w:val="2"/>
          <w:szCs w:val="2"/>
        </w:rPr>
        <w:t>Another possibility is that a local RTW law proxies for a more broadly shared political or economic culture that is not enclosed within state political jurisdiction. To address this possibility, I tested results with the inclusion of a measure of the percent of a state-year’s neighboring states with RTW laws, as well as neighboring states’ mean Republican control (see the online supplement). The main results do not change, although results suggest an increase in RTW neighbors has independent mean-dampening and variance-increasing effects. Together, these results increase confidence that local RTW does not only reflect a broader political context.</w:t>
      </w:r>
    </w:p>
    <w:p w14:paraId="6A8E1998" w14:textId="77777777" w:rsidR="00B17282" w:rsidRPr="00F2480D" w:rsidRDefault="00B17282" w:rsidP="00B17282">
      <w:pPr>
        <w:rPr>
          <w:sz w:val="2"/>
          <w:szCs w:val="2"/>
        </w:rPr>
      </w:pPr>
      <w:r w:rsidRPr="00F2480D">
        <w:rPr>
          <w:sz w:val="2"/>
          <w:szCs w:val="2"/>
        </w:rPr>
        <w:t>What mean and variance effects emerge following RTW change? An events study approach is provided in the online supplement. Mean wage declines are found immediately after RTW passage, although they grow in magnitude over time. Wage variance effects do not emerge until over five years after passage.</w:t>
      </w:r>
    </w:p>
    <w:p w14:paraId="6878DE4B" w14:textId="77777777" w:rsidR="00B17282" w:rsidRPr="00F2480D" w:rsidRDefault="00B17282" w:rsidP="00B17282">
      <w:pPr>
        <w:rPr>
          <w:sz w:val="2"/>
          <w:szCs w:val="2"/>
        </w:rPr>
      </w:pPr>
      <w:r w:rsidRPr="00F2480D">
        <w:rPr>
          <w:sz w:val="2"/>
          <w:szCs w:val="2"/>
        </w:rPr>
        <w:t>Are results uniform across groups? Analyses in the online supplement show variation of effects by sex and racial groups. Overall patterns are similar, but two points merit discussion. First, the wage compressing effect of unions is much weaker among women, resulting in marginal significance among union members and an insignificant interaction with RTW. Second, mean wage effects are more pronounced among Black workers. Mean wages decline following RTW by about 7 percent for Black workers and 4 percent for White workers. As Rosenfeld and Kleykamp (2012) document, Black workers were disproportionately represented in union work during the time period of the current study, and stratification research in sociology shows the heightened risk of racial discrimination for low-wage Black workers in a context of heightened managerial discretion.</w:t>
      </w:r>
    </w:p>
    <w:p w14:paraId="7FF4E0AC" w14:textId="77777777" w:rsidR="00B17282" w:rsidRPr="00F2480D" w:rsidRDefault="00B17282" w:rsidP="00B17282">
      <w:pPr>
        <w:rPr>
          <w:sz w:val="2"/>
          <w:szCs w:val="2"/>
        </w:rPr>
      </w:pPr>
      <w:r w:rsidRPr="00F2480D">
        <w:rPr>
          <w:sz w:val="2"/>
          <w:szCs w:val="2"/>
        </w:rPr>
        <w:t>To what extent are results confined to a particular era? I replicate the main results in two main eras that differentiate two groups of RTW passage: prior to 2007 and 2007 to 2019. Results are presented in Table 8. Mean wage declines were much more concentrated among the earlier era. For example, two-stage models show a 23 percent decline in wages from 1968 to 2005 and a 4 percent decline from 2007 onward. Conversely, the inequality-increasing associations are much larger in the more recent era. The variation of magnitude lends support to previous findings of heterogeneity of policy change across different contexts (VanHeuvelen 2020).</w:t>
      </w:r>
    </w:p>
    <w:p w14:paraId="705C293B" w14:textId="77777777" w:rsidR="00B17282" w:rsidRPr="00F2480D" w:rsidRDefault="00B17282" w:rsidP="00B17282">
      <w:pPr>
        <w:rPr>
          <w:sz w:val="2"/>
          <w:szCs w:val="2"/>
        </w:rPr>
      </w:pPr>
      <w:r w:rsidRPr="00F2480D">
        <w:rPr>
          <w:sz w:val="2"/>
          <w:szCs w:val="2"/>
        </w:rPr>
        <w:t xml:space="preserve">[Figure omitted]. </w:t>
      </w:r>
    </w:p>
    <w:p w14:paraId="1AA6BB4A" w14:textId="77777777" w:rsidR="00B17282" w:rsidRPr="00F2480D" w:rsidRDefault="00B17282" w:rsidP="00B17282">
      <w:pPr>
        <w:rPr>
          <w:sz w:val="2"/>
          <w:szCs w:val="2"/>
        </w:rPr>
      </w:pPr>
      <w:r w:rsidRPr="00F2480D">
        <w:rPr>
          <w:sz w:val="2"/>
          <w:szCs w:val="2"/>
        </w:rPr>
        <w:t>It is worthwhile to expand outcome selection, sample specification, and modeling decisions to ensure the results are not wholly dependent on idiosyncratic researcher decisions. Table 9 replicates the main results using several alternative outcome measures and samples: work hours among employed respondents, the average marginal effect of employment, post-tax and -transfer household income equivalized by household size (VanHeuvelen and Brady 2022), wages adjusted for state-level cost of living (measured as state-year relative rent of a two- or three-bedroom apartment collected from the Census and American Community Survey [Moretti 2013]), real wages including zero values for prime-aged respondents, wages of private-sector workers only, and results using unadjusted survey weights. Results are shown for both the total sample (Models 1 to 4) and state mobility samples (5 to 7).</w:t>
      </w:r>
    </w:p>
    <w:p w14:paraId="096BCD4B" w14:textId="77777777" w:rsidR="00B17282" w:rsidRPr="00F2480D" w:rsidRDefault="00B17282" w:rsidP="00B17282">
      <w:pPr>
        <w:rPr>
          <w:sz w:val="2"/>
          <w:szCs w:val="2"/>
        </w:rPr>
      </w:pPr>
      <w:r w:rsidRPr="00F2480D">
        <w:rPr>
          <w:sz w:val="2"/>
          <w:szCs w:val="2"/>
        </w:rPr>
        <w:t xml:space="preserve">[Figure omitted]. </w:t>
      </w:r>
    </w:p>
    <w:p w14:paraId="07AF6DB2" w14:textId="77777777" w:rsidR="00B17282" w:rsidRPr="00F2480D" w:rsidRDefault="00B17282" w:rsidP="00B17282">
      <w:pPr>
        <w:rPr>
          <w:sz w:val="10"/>
        </w:rPr>
      </w:pPr>
      <w:r w:rsidRPr="00F2480D">
        <w:rPr>
          <w:sz w:val="10"/>
        </w:rPr>
        <w:t xml:space="preserve">Table 9 shows </w:t>
      </w:r>
      <w:r w:rsidRPr="00F2480D">
        <w:rPr>
          <w:rStyle w:val="StyleUnderline"/>
        </w:rPr>
        <w:t>work hours decline in RTW contexts</w:t>
      </w:r>
      <w:r w:rsidRPr="00F2480D">
        <w:rPr>
          <w:sz w:val="10"/>
        </w:rPr>
        <w:t xml:space="preserve">; the magnitude of the effect is quite small, with about 50 fewer hours worked a year in RTW contexts. I also find </w:t>
      </w:r>
      <w:r w:rsidRPr="000042B5">
        <w:rPr>
          <w:rStyle w:val="Emphasis"/>
          <w:highlight w:val="yellow"/>
        </w:rPr>
        <w:t>significant negative associations</w:t>
      </w:r>
      <w:r w:rsidRPr="000042B5">
        <w:rPr>
          <w:rStyle w:val="StyleUnderline"/>
          <w:highlight w:val="yellow"/>
        </w:rPr>
        <w:t xml:space="preserve"> for employment status</w:t>
      </w:r>
      <w:r w:rsidRPr="00F2480D">
        <w:rPr>
          <w:sz w:val="10"/>
        </w:rPr>
        <w:t xml:space="preserve"> in the total sample, suggesting </w:t>
      </w:r>
      <w:r w:rsidRPr="00F2480D">
        <w:rPr>
          <w:rStyle w:val="StyleUnderline"/>
        </w:rPr>
        <w:t>negative wage effects</w:t>
      </w:r>
      <w:r w:rsidRPr="00F2480D">
        <w:rPr>
          <w:sz w:val="10"/>
        </w:rPr>
        <w:t xml:space="preserve"> are </w:t>
      </w:r>
      <w:r w:rsidRPr="00F2480D">
        <w:rPr>
          <w:rStyle w:val="StyleUnderline"/>
        </w:rPr>
        <w:t>not offset by greater labor force attachment</w:t>
      </w:r>
      <w:r w:rsidRPr="00F2480D">
        <w:rPr>
          <w:sz w:val="10"/>
        </w:rPr>
        <w:t>.15</w:t>
      </w:r>
    </w:p>
    <w:p w14:paraId="70100906" w14:textId="77777777" w:rsidR="00B17282" w:rsidRPr="00F2480D" w:rsidRDefault="00B17282" w:rsidP="00B17282">
      <w:pPr>
        <w:rPr>
          <w:sz w:val="10"/>
        </w:rPr>
      </w:pPr>
      <w:r w:rsidRPr="00F2480D">
        <w:rPr>
          <w:sz w:val="10"/>
        </w:rPr>
        <w:t xml:space="preserve">We see </w:t>
      </w:r>
      <w:r w:rsidRPr="00F2480D">
        <w:rPr>
          <w:rStyle w:val="StyleUnderline"/>
        </w:rPr>
        <w:t>similar effects of mean wages across alternative measures of wages and income</w:t>
      </w:r>
      <w:r w:rsidRPr="00F2480D">
        <w:rPr>
          <w:sz w:val="10"/>
        </w:rPr>
        <w:t>s</w:t>
      </w:r>
      <w:r w:rsidRPr="00F2480D">
        <w:rPr>
          <w:rStyle w:val="StyleUnderline"/>
        </w:rPr>
        <w:t>. RTW</w:t>
      </w:r>
      <w:r w:rsidRPr="00F2480D">
        <w:rPr>
          <w:sz w:val="10"/>
        </w:rPr>
        <w:t xml:space="preserve"> is </w:t>
      </w:r>
      <w:r w:rsidRPr="00F2480D">
        <w:rPr>
          <w:rStyle w:val="StyleUnderline"/>
        </w:rPr>
        <w:t>associated with lower cost-of-living adjusted wages</w:t>
      </w:r>
      <w:r w:rsidRPr="00F2480D">
        <w:rPr>
          <w:sz w:val="10"/>
        </w:rPr>
        <w:t xml:space="preserve">, and modeling real wages with zero values using Poisson pseudo-likelihood fixed-effects regression models show a roughly 6 percent decline in wages after RTW. Using the same sample of workers as in the main results, </w:t>
      </w:r>
      <w:r w:rsidRPr="00F2480D">
        <w:rPr>
          <w:rStyle w:val="StyleUnderline"/>
        </w:rPr>
        <w:t>household income with tax and transfers included also declines following RTW</w:t>
      </w:r>
      <w:r w:rsidRPr="00F2480D">
        <w:rPr>
          <w:sz w:val="10"/>
        </w:rPr>
        <w:t xml:space="preserve">. Notably, we see </w:t>
      </w:r>
      <w:r w:rsidRPr="00F2480D">
        <w:rPr>
          <w:rStyle w:val="StyleUnderline"/>
        </w:rPr>
        <w:t>negative consequences for wages and household income among the sample relocating across RTW contexts</w:t>
      </w:r>
      <w:r w:rsidRPr="00F2480D">
        <w:rPr>
          <w:sz w:val="10"/>
        </w:rPr>
        <w:t xml:space="preserve"> (Model 7), whereas individuals relocating within RTW contexts retain positive economic outcomes, or otherwise contrast with the positive and significant results of other types of relocation. Results are largely repeated if survey weights are not adjusted by working hours, and main results and mobility patterns are largely replicated if the sample is restricted to private-sector workers only.</w:t>
      </w:r>
    </w:p>
    <w:p w14:paraId="32371056" w14:textId="77777777" w:rsidR="00B17282" w:rsidRPr="00F2480D" w:rsidRDefault="00B17282" w:rsidP="00B17282">
      <w:pPr>
        <w:rPr>
          <w:sz w:val="10"/>
        </w:rPr>
      </w:pPr>
      <w:r w:rsidRPr="00F2480D">
        <w:rPr>
          <w:sz w:val="10"/>
        </w:rPr>
        <w:t>These robustness checks cannot guarantee that main results are fully attributable to RTW alone. Yet in combination they guard against the possibility that results are unduly driven by some spurious correlated source between RTW change and economic outcomes.</w:t>
      </w:r>
    </w:p>
    <w:p w14:paraId="057A6F1D" w14:textId="77777777" w:rsidR="00B17282" w:rsidRPr="00F2480D" w:rsidRDefault="00B17282" w:rsidP="00B17282">
      <w:pPr>
        <w:rPr>
          <w:rStyle w:val="StyleUnderline"/>
        </w:rPr>
      </w:pPr>
      <w:r w:rsidRPr="00F2480D">
        <w:rPr>
          <w:rStyle w:val="StyleUnderline"/>
        </w:rPr>
        <w:t>Conclusions</w:t>
      </w:r>
    </w:p>
    <w:p w14:paraId="45056408" w14:textId="77777777" w:rsidR="00B17282" w:rsidRPr="005F538A" w:rsidRDefault="00B17282" w:rsidP="00B17282">
      <w:pPr>
        <w:rPr>
          <w:sz w:val="10"/>
        </w:rPr>
      </w:pPr>
      <w:r w:rsidRPr="005F538A">
        <w:rPr>
          <w:rStyle w:val="StyleUnderline"/>
        </w:rPr>
        <w:t>Union security agreements</w:t>
      </w:r>
      <w:r>
        <w:t xml:space="preserve">, the </w:t>
      </w:r>
      <w:r w:rsidRPr="005F538A">
        <w:rPr>
          <w:rStyle w:val="StyleUnderline"/>
        </w:rPr>
        <w:t>mechanism of worker protection addressed by Right-to-Work (RTW) laws, have motivated activism among employers, workers, and interest groups</w:t>
      </w:r>
      <w:r>
        <w:t xml:space="preserve"> for a century (Dixon 2020; Gall 1988; Lee 2012). Labor historians describe </w:t>
      </w:r>
      <w:r w:rsidRPr="000042B5">
        <w:rPr>
          <w:rStyle w:val="StyleUnderline"/>
          <w:highlight w:val="yellow"/>
        </w:rPr>
        <w:t>RTW</w:t>
      </w:r>
      <w:r>
        <w:t xml:space="preserve"> as </w:t>
      </w:r>
      <w:r w:rsidRPr="000042B5">
        <w:rPr>
          <w:rStyle w:val="StyleUnderline"/>
          <w:highlight w:val="yellow"/>
        </w:rPr>
        <w:t>among</w:t>
      </w:r>
      <w:r w:rsidRPr="005F538A">
        <w:rPr>
          <w:rStyle w:val="StyleUnderline"/>
        </w:rPr>
        <w:t xml:space="preserve"> </w:t>
      </w:r>
      <w:r>
        <w:t xml:space="preserve">the </w:t>
      </w:r>
      <w:r w:rsidRPr="000042B5">
        <w:rPr>
          <w:rStyle w:val="Emphasis"/>
          <w:highlight w:val="yellow"/>
        </w:rPr>
        <w:t>most consequential policies</w:t>
      </w:r>
      <w:r w:rsidRPr="005F538A">
        <w:rPr>
          <w:sz w:val="10"/>
        </w:rPr>
        <w:t xml:space="preserve"> </w:t>
      </w:r>
      <w:r w:rsidRPr="005F538A">
        <w:rPr>
          <w:rStyle w:val="StyleUnderline"/>
        </w:rPr>
        <w:t xml:space="preserve">from </w:t>
      </w:r>
      <w:r w:rsidRPr="005F538A">
        <w:rPr>
          <w:sz w:val="10"/>
        </w:rPr>
        <w:t xml:space="preserve">the mid-twentieth-century’s </w:t>
      </w:r>
      <w:r w:rsidRPr="005F538A">
        <w:rPr>
          <w:rStyle w:val="StyleUnderline"/>
        </w:rPr>
        <w:t>backlash against labor ascendancy, challenging labor power and affecting core conceptualizations of the American worker (</w:t>
      </w:r>
      <w:r w:rsidRPr="005F538A">
        <w:rPr>
          <w:sz w:val="10"/>
        </w:rPr>
        <w:t>Dixon 2020; Farhang and Katznelson 2005; Gall 1988; Hogler 2015). In the current study, I used data from the Panel Study of Income Dynamics across a 50-year period in combination with three-way fixed effects, recentered influence function, and two-stage difference-in-difference regression models to examine wage changes following the passage of RTW in eight states, as well as the changes associated with interstate mobility across or within (non-)RTW state contexts. The combination of these approaches empirically extends previous studies on the consequences for workers undergoing RTW change, and theoretically extends the mechanisms linking RTW and wage attainment, moving RTW influence from a first-order demobilization to a second-order institutionalization of a more business-friendly labor market institutional logic.</w:t>
      </w:r>
    </w:p>
    <w:p w14:paraId="7ADB5F18" w14:textId="77777777" w:rsidR="00B17282" w:rsidRPr="005F538A" w:rsidRDefault="00B17282" w:rsidP="00B17282">
      <w:pPr>
        <w:rPr>
          <w:sz w:val="2"/>
          <w:szCs w:val="2"/>
        </w:rPr>
      </w:pPr>
      <w:r w:rsidRPr="005F538A">
        <w:rPr>
          <w:sz w:val="10"/>
        </w:rPr>
        <w:t xml:space="preserve">In the first stage of results, I showed the </w:t>
      </w:r>
      <w:r w:rsidRPr="005F538A">
        <w:rPr>
          <w:rStyle w:val="StyleUnderline"/>
        </w:rPr>
        <w:t>individual-level demobilizing consequences of RTW passage</w:t>
      </w:r>
      <w:r w:rsidRPr="005F538A">
        <w:rPr>
          <w:sz w:val="10"/>
        </w:rPr>
        <w:t xml:space="preserve">. </w:t>
      </w:r>
      <w:r w:rsidRPr="005F538A">
        <w:rPr>
          <w:rStyle w:val="StyleUnderline"/>
        </w:rPr>
        <w:t>Change in RTW status</w:t>
      </w:r>
      <w:r w:rsidRPr="005F538A">
        <w:rPr>
          <w:sz w:val="10"/>
        </w:rPr>
        <w:t xml:space="preserve"> is </w:t>
      </w:r>
      <w:r w:rsidRPr="005F538A">
        <w:rPr>
          <w:rStyle w:val="StyleUnderline"/>
        </w:rPr>
        <w:t>associated with</w:t>
      </w:r>
      <w:r w:rsidRPr="005F538A">
        <w:rPr>
          <w:sz w:val="10"/>
        </w:rPr>
        <w:t xml:space="preserve"> a </w:t>
      </w:r>
      <w:r w:rsidRPr="005F538A">
        <w:rPr>
          <w:rStyle w:val="Emphasis"/>
        </w:rPr>
        <w:t>5 to 12 percent decline in mean wage trajectories and higher wage variance</w:t>
      </w:r>
      <w:r w:rsidRPr="005F538A">
        <w:rPr>
          <w:sz w:val="10"/>
        </w:rPr>
        <w:t xml:space="preserve">, and it </w:t>
      </w:r>
      <w:r w:rsidRPr="005F538A">
        <w:rPr>
          <w:rStyle w:val="StyleUnderline"/>
        </w:rPr>
        <w:t>halves</w:t>
      </w:r>
      <w:r w:rsidRPr="005F538A">
        <w:rPr>
          <w:sz w:val="10"/>
        </w:rPr>
        <w:t xml:space="preserve"> the </w:t>
      </w:r>
      <w:r w:rsidRPr="005F538A">
        <w:rPr>
          <w:rStyle w:val="StyleUnderline"/>
        </w:rPr>
        <w:t>union wage premium in</w:t>
      </w:r>
      <w:r w:rsidRPr="005F538A">
        <w:rPr>
          <w:sz w:val="10"/>
        </w:rPr>
        <w:t xml:space="preserve"> the </w:t>
      </w:r>
      <w:r w:rsidRPr="005F538A">
        <w:rPr>
          <w:rStyle w:val="StyleUnderline"/>
        </w:rPr>
        <w:t>middle and lower end of the wage distribution</w:t>
      </w:r>
      <w:r w:rsidRPr="005F538A">
        <w:rPr>
          <w:sz w:val="10"/>
        </w:rPr>
        <w:t xml:space="preserve">, the </w:t>
      </w:r>
      <w:r w:rsidRPr="005F538A">
        <w:rPr>
          <w:rStyle w:val="StyleUnderline"/>
        </w:rPr>
        <w:t>most consequential location of union wage premium effects</w:t>
      </w:r>
      <w:r w:rsidRPr="005F538A">
        <w:rPr>
          <w:sz w:val="10"/>
        </w:rPr>
        <w:t xml:space="preserve">. Wage effects are more concentrated among union workers, but the </w:t>
      </w:r>
      <w:r w:rsidRPr="000042B5">
        <w:rPr>
          <w:rStyle w:val="StyleUnderline"/>
          <w:highlight w:val="yellow"/>
        </w:rPr>
        <w:t>wage changes after RTW</w:t>
      </w:r>
      <w:r w:rsidRPr="005F538A">
        <w:rPr>
          <w:sz w:val="10"/>
        </w:rPr>
        <w:t xml:space="preserve"> are </w:t>
      </w:r>
      <w:r w:rsidRPr="000042B5">
        <w:rPr>
          <w:rStyle w:val="Emphasis"/>
          <w:highlight w:val="yellow"/>
        </w:rPr>
        <w:t>experienced broadly</w:t>
      </w:r>
      <w:r w:rsidRPr="005F538A">
        <w:rPr>
          <w:sz w:val="10"/>
        </w:rPr>
        <w:t xml:space="preserve">. Moreover, results suggest </w:t>
      </w:r>
      <w:r w:rsidRPr="005F538A">
        <w:rPr>
          <w:rStyle w:val="StyleUnderline"/>
        </w:rPr>
        <w:t>union membership declines after RTW</w:t>
      </w:r>
      <w:r>
        <w:t xml:space="preserve">, </w:t>
      </w:r>
      <w:r w:rsidRPr="005F538A">
        <w:rPr>
          <w:sz w:val="10"/>
          <w:szCs w:val="10"/>
        </w:rPr>
        <w:t>but there is uncertainty concerning the specific mechanism.</w:t>
      </w:r>
      <w:r>
        <w:t xml:space="preserve"> </w:t>
      </w:r>
      <w:r w:rsidRPr="005F538A">
        <w:rPr>
          <w:sz w:val="2"/>
          <w:szCs w:val="2"/>
        </w:rPr>
        <w:t>The probability of union membership is lower after RTW, but I do not observe a direct loss of union membership for individuals following RTW passage.</w:t>
      </w:r>
    </w:p>
    <w:p w14:paraId="4CDC13E7" w14:textId="77777777" w:rsidR="00B17282" w:rsidRPr="00DD4235" w:rsidRDefault="00B17282" w:rsidP="00B17282">
      <w:pPr>
        <w:rPr>
          <w:sz w:val="10"/>
        </w:rPr>
      </w:pPr>
      <w:r w:rsidRPr="005F538A">
        <w:rPr>
          <w:sz w:val="2"/>
          <w:szCs w:val="2"/>
        </w:rPr>
        <w:t>The questions addressed by this first stage of results are not new (Collins 2014; Farber 1984; Kogan 2017; VanHeuvelen 2020; Wallace et al. 2022). What is novel about this section of the article is its approach to locating RTW effects. I examine wage trajectories within workers, avoiding many of the potential biases of unobserved heterogeneity that plague both between-state cross-sectional studies and studies of aggregated geographies. I differentiate wage changes between union and nonunion workers, addressing a critical question of how narrowly targeted the consequences of these laws are. And I expand analysis of RTW effects across the distribution of wages, showing RTW halves the union premium in the place where union influence of wages is most consequential</w:t>
      </w:r>
      <w:r>
        <w:t xml:space="preserve">. </w:t>
      </w:r>
      <w:r w:rsidRPr="005F538A">
        <w:rPr>
          <w:sz w:val="10"/>
        </w:rPr>
        <w:t xml:space="preserve">These findings support arguments from the Power Resources theoretical tradition (Brady et al. 2013; VanHeuvelen 2020; Wallace et al. 2021): </w:t>
      </w:r>
      <w:r w:rsidRPr="000042B5">
        <w:rPr>
          <w:rStyle w:val="StyleUnderline"/>
          <w:highlight w:val="yellow"/>
        </w:rPr>
        <w:t>when union power</w:t>
      </w:r>
      <w:r w:rsidRPr="005F538A">
        <w:rPr>
          <w:sz w:val="10"/>
        </w:rPr>
        <w:t xml:space="preserve"> and membership </w:t>
      </w:r>
      <w:r w:rsidRPr="000042B5">
        <w:rPr>
          <w:rStyle w:val="StyleUnderline"/>
          <w:highlight w:val="yellow"/>
        </w:rPr>
        <w:t>declines via policy change</w:t>
      </w:r>
      <w:r w:rsidRPr="005F538A">
        <w:rPr>
          <w:rStyle w:val="StyleUnderline"/>
        </w:rPr>
        <w:t>,</w:t>
      </w:r>
      <w:r w:rsidRPr="005F538A">
        <w:rPr>
          <w:sz w:val="10"/>
        </w:rPr>
        <w:t xml:space="preserve"> the </w:t>
      </w:r>
      <w:r w:rsidRPr="000042B5">
        <w:rPr>
          <w:rStyle w:val="Emphasis"/>
          <w:sz w:val="26"/>
          <w:szCs w:val="26"/>
          <w:highlight w:val="yellow"/>
        </w:rPr>
        <w:t>capacity for workers to organize and consolidate power is diminished</w:t>
      </w:r>
      <w:r w:rsidRPr="005F538A">
        <w:rPr>
          <w:rStyle w:val="StyleUnderline"/>
        </w:rPr>
        <w:t>, resulting in predictable negative changes for individuals who tend to have less power in labor market processes</w:t>
      </w:r>
      <w:r w:rsidRPr="00DD4235">
        <w:rPr>
          <w:sz w:val="10"/>
        </w:rPr>
        <w:t xml:space="preserve">. The </w:t>
      </w:r>
      <w:r w:rsidRPr="005F538A">
        <w:rPr>
          <w:rStyle w:val="StyleUnderline"/>
        </w:rPr>
        <w:t>results further reinforce studies on</w:t>
      </w:r>
      <w:r w:rsidRPr="00DD4235">
        <w:rPr>
          <w:sz w:val="10"/>
        </w:rPr>
        <w:t xml:space="preserve"> the </w:t>
      </w:r>
      <w:r w:rsidRPr="005F538A">
        <w:rPr>
          <w:rStyle w:val="StyleUnderline"/>
        </w:rPr>
        <w:t xml:space="preserve">broader influence of union power on wage-setting </w:t>
      </w:r>
      <w:r w:rsidRPr="00DD4235">
        <w:rPr>
          <w:sz w:val="10"/>
        </w:rPr>
        <w:t>(Denice and Rosenfeld 2018; VanHeuvelen and Brady 2022; Western and Rosenfeld 2011), as laws that primarily target union power have broadly experienced consequences.</w:t>
      </w:r>
    </w:p>
    <w:p w14:paraId="31F46C3F" w14:textId="77777777" w:rsidR="00B17282" w:rsidRPr="00DD4235" w:rsidRDefault="00B17282" w:rsidP="00B17282">
      <w:pPr>
        <w:rPr>
          <w:sz w:val="10"/>
        </w:rPr>
      </w:pPr>
      <w:r w:rsidRPr="00DD4235">
        <w:rPr>
          <w:sz w:val="10"/>
        </w:rPr>
        <w:t xml:space="preserve">The second stage of results centers on the observation that </w:t>
      </w:r>
      <w:r w:rsidRPr="00DD4235">
        <w:rPr>
          <w:rStyle w:val="StyleUnderline"/>
        </w:rPr>
        <w:t xml:space="preserve">typical studies of RTW </w:t>
      </w:r>
      <w:r w:rsidRPr="000042B5">
        <w:rPr>
          <w:rStyle w:val="StyleUnderline"/>
          <w:highlight w:val="yellow"/>
        </w:rPr>
        <w:t>focusing on</w:t>
      </w:r>
      <w:r w:rsidRPr="00DD4235">
        <w:rPr>
          <w:sz w:val="10"/>
        </w:rPr>
        <w:t xml:space="preserve"> the </w:t>
      </w:r>
      <w:r w:rsidRPr="000042B5">
        <w:rPr>
          <w:rStyle w:val="StyleUnderline"/>
          <w:highlight w:val="yellow"/>
        </w:rPr>
        <w:t>specific state-level change</w:t>
      </w:r>
      <w:r w:rsidRPr="00DD4235">
        <w:rPr>
          <w:rStyle w:val="StyleUnderline"/>
        </w:rPr>
        <w:t xml:space="preserve"> in policy </w:t>
      </w:r>
      <w:r w:rsidRPr="000042B5">
        <w:rPr>
          <w:rStyle w:val="StyleUnderline"/>
          <w:highlight w:val="yellow"/>
        </w:rPr>
        <w:t>miss</w:t>
      </w:r>
      <w:r w:rsidRPr="00DD4235">
        <w:rPr>
          <w:sz w:val="10"/>
        </w:rPr>
        <w:t xml:space="preserve"> a </w:t>
      </w:r>
      <w:r w:rsidRPr="000042B5">
        <w:rPr>
          <w:rStyle w:val="Emphasis"/>
          <w:highlight w:val="yellow"/>
        </w:rPr>
        <w:t>key second-order effect of RTW</w:t>
      </w:r>
      <w:r w:rsidRPr="000042B5">
        <w:rPr>
          <w:sz w:val="10"/>
          <w:highlight w:val="yellow"/>
        </w:rPr>
        <w:t>:</w:t>
      </w:r>
      <w:r w:rsidRPr="00FB42BE">
        <w:rPr>
          <w:sz w:val="10"/>
        </w:rPr>
        <w:t xml:space="preserve"> its </w:t>
      </w:r>
      <w:r w:rsidRPr="000042B5">
        <w:rPr>
          <w:rStyle w:val="StyleUnderline"/>
          <w:highlight w:val="yellow"/>
        </w:rPr>
        <w:t>contribution to</w:t>
      </w:r>
      <w:r w:rsidRPr="00DD4235">
        <w:rPr>
          <w:sz w:val="10"/>
        </w:rPr>
        <w:t xml:space="preserve"> a </w:t>
      </w:r>
      <w:r w:rsidRPr="000042B5">
        <w:rPr>
          <w:rStyle w:val="StyleUnderline"/>
          <w:highlight w:val="yellow"/>
        </w:rPr>
        <w:t>broader change to</w:t>
      </w:r>
      <w:r w:rsidRPr="00DD4235">
        <w:rPr>
          <w:sz w:val="10"/>
        </w:rPr>
        <w:t xml:space="preserve"> the </w:t>
      </w:r>
      <w:r w:rsidRPr="000042B5">
        <w:rPr>
          <w:rStyle w:val="Emphasis"/>
          <w:highlight w:val="yellow"/>
        </w:rPr>
        <w:t>political and economic institutional context</w:t>
      </w:r>
      <w:r w:rsidRPr="00DD4235">
        <w:rPr>
          <w:sz w:val="10"/>
        </w:rPr>
        <w:t xml:space="preserve">. This argument is organized around three points. First, </w:t>
      </w:r>
      <w:r w:rsidRPr="00DD4235">
        <w:rPr>
          <w:rStyle w:val="StyleUnderline"/>
        </w:rPr>
        <w:t>only a few years after passage</w:t>
      </w:r>
      <w:r w:rsidRPr="00DD4235">
        <w:rPr>
          <w:sz w:val="10"/>
        </w:rPr>
        <w:t xml:space="preserve">, a </w:t>
      </w:r>
      <w:r w:rsidRPr="00DD4235">
        <w:rPr>
          <w:rStyle w:val="StyleUnderline"/>
        </w:rPr>
        <w:t>large proportion of state residents were not working in the state at the time of passage and thus have no treatment</w:t>
      </w:r>
      <w:r w:rsidRPr="00DD4235">
        <w:rPr>
          <w:sz w:val="10"/>
        </w:rPr>
        <w:t xml:space="preserve">. This </w:t>
      </w:r>
      <w:r w:rsidRPr="00DD4235">
        <w:rPr>
          <w:rStyle w:val="StyleUnderline"/>
        </w:rPr>
        <w:t>necessarily introduces empirical difficulties for identifying how, or whether, RTW has an effect beyond immediate demobilization</w:t>
      </w:r>
      <w:r w:rsidRPr="00DD4235">
        <w:rPr>
          <w:sz w:val="10"/>
        </w:rPr>
        <w:t xml:space="preserve">. Second, I draw on mature literatures from economic sociologists and institutionalists who describe </w:t>
      </w:r>
      <w:r w:rsidRPr="00DD4235">
        <w:rPr>
          <w:rStyle w:val="StyleUnderline"/>
        </w:rPr>
        <w:t>institutional context as</w:t>
      </w:r>
      <w:r w:rsidRPr="00DD4235">
        <w:rPr>
          <w:sz w:val="10"/>
        </w:rPr>
        <w:t xml:space="preserve"> a </w:t>
      </w:r>
      <w:r w:rsidRPr="00DD4235">
        <w:rPr>
          <w:rStyle w:val="StyleUnderline"/>
        </w:rPr>
        <w:t>congealed space of outcomes of previous power struggles, shaping future norms, expectations, and values</w:t>
      </w:r>
      <w:r w:rsidRPr="00DD4235">
        <w:rPr>
          <w:sz w:val="10"/>
        </w:rPr>
        <w:t xml:space="preserve">, a logical description of RTW post-passage for newcomers (Clemens and Cook 1999; DiMaggio and Goldberg 2018; Huber and Stephens 2010; Thornton et al. 2012; Western 1997). Third, I link these arguments to findings on the wide-ranging effects of </w:t>
      </w:r>
      <w:r w:rsidRPr="00DD4235">
        <w:rPr>
          <w:rStyle w:val="StyleUnderline"/>
        </w:rPr>
        <w:t>institutional change following RTW</w:t>
      </w:r>
      <w:r w:rsidRPr="00DD4235">
        <w:rPr>
          <w:sz w:val="10"/>
        </w:rPr>
        <w:t xml:space="preserve">: </w:t>
      </w:r>
      <w:r w:rsidRPr="00DD4235">
        <w:rPr>
          <w:rStyle w:val="StyleUnderline"/>
        </w:rPr>
        <w:t>changes to political composition</w:t>
      </w:r>
      <w:r w:rsidRPr="00DD4235">
        <w:rPr>
          <w:sz w:val="10"/>
        </w:rPr>
        <w:t xml:space="preserve"> (Feigenbaum et al. 2018; Hertel-Fernandez 2019a, 2019b), </w:t>
      </w:r>
      <w:r w:rsidRPr="00DD4235">
        <w:rPr>
          <w:rStyle w:val="StyleUnderline"/>
        </w:rPr>
        <w:t>managerial practices</w:t>
      </w:r>
      <w:r w:rsidRPr="00DD4235">
        <w:rPr>
          <w:sz w:val="10"/>
        </w:rPr>
        <w:t xml:space="preserve"> (Bloom et al. 2019), </w:t>
      </w:r>
      <w:r w:rsidRPr="00DD4235">
        <w:rPr>
          <w:rStyle w:val="StyleUnderline"/>
        </w:rPr>
        <w:t>firm behaviors</w:t>
      </w:r>
      <w:r w:rsidRPr="00DD4235">
        <w:rPr>
          <w:sz w:val="10"/>
        </w:rPr>
        <w:t xml:space="preserve"> (Matsa 2010; VanHeuvelen 2020), </w:t>
      </w:r>
      <w:r w:rsidRPr="00DD4235">
        <w:rPr>
          <w:rStyle w:val="StyleUnderline"/>
        </w:rPr>
        <w:t>and firm mobility</w:t>
      </w:r>
      <w:r w:rsidRPr="00DD4235">
        <w:rPr>
          <w:sz w:val="10"/>
        </w:rPr>
        <w:t xml:space="preserve"> (Holmes 1998; Rao et al. 2011), findings that I replicate and extend.</w:t>
      </w:r>
    </w:p>
    <w:p w14:paraId="08E972E0" w14:textId="77777777" w:rsidR="00B17282" w:rsidRPr="00DD4235" w:rsidRDefault="00B17282" w:rsidP="00B17282">
      <w:pPr>
        <w:rPr>
          <w:rStyle w:val="StyleUnderline"/>
        </w:rPr>
      </w:pPr>
      <w:r w:rsidRPr="00DD4235">
        <w:rPr>
          <w:sz w:val="10"/>
        </w:rPr>
        <w:t xml:space="preserve">To test this potential second-order effect, I compared PSID respondents who were geographically mobile in three ways: across RTW states, between two RTW states, and between two non-RTW states. These mobile respondents had distinct wage effects, and two points are noteworthy. First, </w:t>
      </w:r>
      <w:r w:rsidRPr="00DD4235">
        <w:rPr>
          <w:rStyle w:val="StyleUnderline"/>
        </w:rPr>
        <w:t>entering an RTW context</w:t>
      </w:r>
      <w:r w:rsidRPr="00DD4235">
        <w:rPr>
          <w:sz w:val="10"/>
        </w:rPr>
        <w:t xml:space="preserve"> is </w:t>
      </w:r>
      <w:r w:rsidRPr="00DD4235">
        <w:rPr>
          <w:rStyle w:val="StyleUnderline"/>
        </w:rPr>
        <w:t>associated with lower wages and higher wage variance</w:t>
      </w:r>
      <w:r w:rsidRPr="00DD4235">
        <w:rPr>
          <w:sz w:val="10"/>
        </w:rPr>
        <w:t xml:space="preserve">, patterns distinct from the other two groups. Critically, these </w:t>
      </w:r>
      <w:r w:rsidRPr="00DD4235">
        <w:rPr>
          <w:rStyle w:val="StyleUnderline"/>
        </w:rPr>
        <w:t xml:space="preserve">differences </w:t>
      </w:r>
      <w:r w:rsidRPr="00DD4235">
        <w:rPr>
          <w:rStyle w:val="Emphasis"/>
        </w:rPr>
        <w:t>cannot be attributed to imbalances of observed characteristics</w:t>
      </w:r>
      <w:r w:rsidRPr="00DD4235">
        <w:rPr>
          <w:rStyle w:val="StyleUnderline"/>
        </w:rPr>
        <w:t>.</w:t>
      </w:r>
      <w:r w:rsidRPr="00DD4235">
        <w:rPr>
          <w:sz w:val="10"/>
        </w:rPr>
        <w:t xml:space="preserve"> Second, these trajectories of individuals traversing across RTW contexts can be explained by political-institutional variation of policy partisanship, mass public opinion, and union membership, characteristics that I and others show are affected by RTW passage. Critically, neither the wage changes of other mobility groups nor the group experiencing demobilization through immediate RTW passage can be attributed to such institutional variation. These findings thus identify a </w:t>
      </w:r>
      <w:r w:rsidRPr="00DD4235">
        <w:rPr>
          <w:rStyle w:val="StyleUnderline"/>
        </w:rPr>
        <w:t xml:space="preserve">distinct second pathway </w:t>
      </w:r>
      <w:r w:rsidRPr="00DD4235">
        <w:rPr>
          <w:sz w:val="10"/>
        </w:rPr>
        <w:t xml:space="preserve">by which </w:t>
      </w:r>
      <w:r w:rsidRPr="00DD4235">
        <w:rPr>
          <w:rStyle w:val="StyleUnderline"/>
        </w:rPr>
        <w:t>RTW maintains</w:t>
      </w:r>
      <w:r w:rsidRPr="00DD4235">
        <w:rPr>
          <w:sz w:val="10"/>
        </w:rPr>
        <w:t xml:space="preserve"> an </w:t>
      </w:r>
      <w:r w:rsidRPr="00DD4235">
        <w:rPr>
          <w:rStyle w:val="StyleUnderline"/>
        </w:rPr>
        <w:t>indirect influence on wage attainment through</w:t>
      </w:r>
      <w:r w:rsidRPr="00DD4235">
        <w:rPr>
          <w:sz w:val="10"/>
        </w:rPr>
        <w:t xml:space="preserve"> its </w:t>
      </w:r>
      <w:r w:rsidRPr="00DD4235">
        <w:rPr>
          <w:rStyle w:val="StyleUnderline"/>
        </w:rPr>
        <w:t>influence on</w:t>
      </w:r>
      <w:r w:rsidRPr="00DD4235">
        <w:rPr>
          <w:sz w:val="10"/>
        </w:rPr>
        <w:t xml:space="preserve"> the </w:t>
      </w:r>
      <w:r w:rsidRPr="00DD4235">
        <w:rPr>
          <w:rStyle w:val="StyleUnderline"/>
        </w:rPr>
        <w:t>institutionalization of</w:t>
      </w:r>
      <w:r w:rsidRPr="00DD4235">
        <w:rPr>
          <w:sz w:val="10"/>
        </w:rPr>
        <w:t xml:space="preserve"> the </w:t>
      </w:r>
      <w:r w:rsidRPr="00DD4235">
        <w:rPr>
          <w:rStyle w:val="StyleUnderline"/>
        </w:rPr>
        <w:t>local political economy after RTW passage.</w:t>
      </w:r>
    </w:p>
    <w:p w14:paraId="7EE8A183" w14:textId="77777777" w:rsidR="00B17282" w:rsidRDefault="00B17282" w:rsidP="00B17282">
      <w:r w:rsidRPr="00DD4235">
        <w:rPr>
          <w:sz w:val="10"/>
        </w:rPr>
        <w:t xml:space="preserve">These </w:t>
      </w:r>
      <w:r w:rsidRPr="00DD4235">
        <w:rPr>
          <w:rStyle w:val="StyleUnderline"/>
        </w:rPr>
        <w:t>findings help clarify</w:t>
      </w:r>
      <w:r w:rsidRPr="00DD4235">
        <w:rPr>
          <w:sz w:val="10"/>
        </w:rPr>
        <w:t xml:space="preserve"> the </w:t>
      </w:r>
      <w:r w:rsidRPr="000042B5">
        <w:rPr>
          <w:rStyle w:val="StyleUnderline"/>
          <w:highlight w:val="yellow"/>
        </w:rPr>
        <w:t xml:space="preserve">contribution of RTW to </w:t>
      </w:r>
      <w:r w:rsidRPr="000042B5">
        <w:rPr>
          <w:rStyle w:val="Emphasis"/>
          <w:highlight w:val="yellow"/>
        </w:rPr>
        <w:t>recent trends of spatial polarization</w:t>
      </w:r>
      <w:r w:rsidRPr="00DD4235">
        <w:rPr>
          <w:sz w:val="10"/>
        </w:rPr>
        <w:t xml:space="preserve">. Inequality scholars have identified </w:t>
      </w:r>
      <w:r w:rsidRPr="00DD4235">
        <w:rPr>
          <w:rStyle w:val="StyleUnderline"/>
        </w:rPr>
        <w:t>subnational divergence across</w:t>
      </w:r>
      <w:r w:rsidRPr="00DD4235">
        <w:rPr>
          <w:sz w:val="10"/>
        </w:rPr>
        <w:t xml:space="preserve"> a </w:t>
      </w:r>
      <w:r w:rsidRPr="00DD4235">
        <w:rPr>
          <w:rStyle w:val="StyleUnderline"/>
        </w:rPr>
        <w:t>wide range of characteristics: earnings, policy composition, partisanship, inequality, mortality and health, and poverty</w:t>
      </w:r>
      <w:r w:rsidRPr="00DD4235">
        <w:rPr>
          <w:sz w:val="10"/>
        </w:rPr>
        <w:t xml:space="preserve">, for example (Brady et al. 2013; Lobao 2016a, 2016b; Montez et al. 2020). A </w:t>
      </w:r>
      <w:r w:rsidRPr="00DD4235">
        <w:rPr>
          <w:rStyle w:val="StyleUnderline"/>
        </w:rPr>
        <w:t>core dimension of</w:t>
      </w:r>
      <w:r w:rsidRPr="00DD4235">
        <w:rPr>
          <w:sz w:val="10"/>
        </w:rPr>
        <w:t xml:space="preserve"> these </w:t>
      </w:r>
      <w:r w:rsidRPr="00DD4235">
        <w:rPr>
          <w:rStyle w:val="StyleUnderline"/>
        </w:rPr>
        <w:t>trends is</w:t>
      </w:r>
      <w:r w:rsidRPr="00DD4235">
        <w:rPr>
          <w:sz w:val="10"/>
        </w:rPr>
        <w:t xml:space="preserve"> the </w:t>
      </w:r>
      <w:r w:rsidRPr="00DD4235">
        <w:rPr>
          <w:rStyle w:val="StyleUnderline"/>
        </w:rPr>
        <w:t>consolidation of government capacity at</w:t>
      </w:r>
      <w:r w:rsidRPr="00DD4235">
        <w:rPr>
          <w:sz w:val="10"/>
        </w:rPr>
        <w:t xml:space="preserve"> the </w:t>
      </w:r>
      <w:r w:rsidRPr="00DD4235">
        <w:rPr>
          <w:rStyle w:val="StyleUnderline"/>
        </w:rPr>
        <w:t>state level</w:t>
      </w:r>
      <w:r>
        <w:t xml:space="preserve">, </w:t>
      </w:r>
      <w:r w:rsidRPr="00DD4235">
        <w:rPr>
          <w:rStyle w:val="StyleUnderline"/>
        </w:rPr>
        <w:t>devolving from</w:t>
      </w:r>
      <w:r>
        <w:t xml:space="preserve"> the </w:t>
      </w:r>
      <w:r w:rsidRPr="00DD4235">
        <w:rPr>
          <w:rStyle w:val="StyleUnderline"/>
        </w:rPr>
        <w:t>federal and aggregating from the local</w:t>
      </w:r>
      <w:r w:rsidRPr="00DD4235">
        <w:rPr>
          <w:sz w:val="10"/>
        </w:rPr>
        <w:t xml:space="preserve">. Findings from the current study demonstrate the </w:t>
      </w:r>
      <w:r w:rsidRPr="00DD4235">
        <w:rPr>
          <w:rStyle w:val="Emphasis"/>
        </w:rPr>
        <w:t>longer-term consequences of RTW</w:t>
      </w:r>
      <w:r w:rsidRPr="00DD4235">
        <w:rPr>
          <w:sz w:val="14"/>
        </w:rPr>
        <w:t xml:space="preserve"> in contributing to these trends. The longer-term contribution of RTW to wage attainment is in its capacity to influence the local institutional context. This change overtakes the demobilization mechanism as more residents work in an RTW that did not experience an RTW treatment.</w:t>
      </w:r>
    </w:p>
    <w:p w14:paraId="3D8909E3" w14:textId="77777777" w:rsidR="00B17282" w:rsidRPr="00DD4235" w:rsidRDefault="00B17282" w:rsidP="00B17282">
      <w:pPr>
        <w:rPr>
          <w:sz w:val="4"/>
          <w:szCs w:val="4"/>
        </w:rPr>
      </w:pPr>
      <w:r w:rsidRPr="00DD4235">
        <w:rPr>
          <w:sz w:val="4"/>
          <w:szCs w:val="4"/>
        </w:rPr>
        <w:t>How can the current results be reconciled with more optimistic studies of RTW effects (Austin and Lilley 2021)? A few possibilities could account for these discrepant sets of findings. Perhaps RTW consequences fundamentally differ between individual and aggregated outcomes in ways not appreciated in the current article. For example, perhaps Census data collects more representative information from recent migrants who better benefit from dynamic labor markets. Alternatively, RTW effects may be geographically uneven. If PSID respondents tend to be concentrated in more populous RTW metro areas, such as Houston and Miami, they may not speak to sparsely populated boundary areas that might indeed experience improved economic conditions that are missed in the PSID data. My results could not speak to these possibilities, but they merit consideration. Studies on the most positive consequences tend to focus on more recent time periods, an era where I found smaller mean wage changes. In the contemporary era of low labor power, RTW might largely have been resolved as a meaningful institutionalizing force. Finally, I largely bracket intercohort change, but perhaps young workers entering different labor market institutional contexts have different experiences compared to already established workers. My results clearly show effect heterogeneity to be core to understanding RTW consequences, which can help reconcile different findings but clearly require additional research.</w:t>
      </w:r>
    </w:p>
    <w:p w14:paraId="4D4D2780" w14:textId="77777777" w:rsidR="00B17282" w:rsidRPr="00DD4235" w:rsidRDefault="00B17282" w:rsidP="00B17282">
      <w:pPr>
        <w:rPr>
          <w:sz w:val="4"/>
          <w:szCs w:val="4"/>
        </w:rPr>
      </w:pPr>
      <w:r w:rsidRPr="00DD4235">
        <w:rPr>
          <w:sz w:val="4"/>
          <w:szCs w:val="4"/>
        </w:rPr>
        <w:t>Are results fully reducible to firm effects? Given that I adjust for employment tenure, occupation, and industry measures, and that I examine employment probabilities in supplemental analyses, I am skeptical that results can be fully accounted for by interfirm change and firm relocation. But firm variation likely represents a critical frontier for future research on RTW and earnings. Wilmers (2020), for example, shows the importance of firm-specific task-bundling for union premiums, and Sauer and colleagues (2021) demonstrate how broader stratification outcomes are fundamentally rooted within firm processes. RTW undoubtedly changes the composition of firms and rearranges firm-level task allocations, wage-setting, bargaining, and responses to individualized initiatives. A key shortcoming of the current article is its inability to merge long-run individual and firm trajectories. Future research that identifies appropriate data and merges these levels of analysis will likely yield key insights.</w:t>
      </w:r>
    </w:p>
    <w:p w14:paraId="23F131C4" w14:textId="77777777" w:rsidR="00B17282" w:rsidRPr="0086142D" w:rsidRDefault="00B17282" w:rsidP="00B17282">
      <w:pPr>
        <w:rPr>
          <w:sz w:val="10"/>
        </w:rPr>
      </w:pPr>
      <w:r w:rsidRPr="0086142D">
        <w:rPr>
          <w:sz w:val="10"/>
        </w:rPr>
        <w:t xml:space="preserve">In summary, the current </w:t>
      </w:r>
      <w:r w:rsidRPr="0086142D">
        <w:rPr>
          <w:rStyle w:val="StyleUnderline"/>
        </w:rPr>
        <w:t xml:space="preserve">article clarifies and extends how </w:t>
      </w:r>
      <w:r w:rsidRPr="000042B5">
        <w:rPr>
          <w:rStyle w:val="StyleUnderline"/>
          <w:highlight w:val="yellow"/>
        </w:rPr>
        <w:t>RTW has contributed to</w:t>
      </w:r>
      <w:r w:rsidRPr="0086142D">
        <w:rPr>
          <w:sz w:val="10"/>
        </w:rPr>
        <w:t xml:space="preserve"> the </w:t>
      </w:r>
      <w:r w:rsidRPr="000042B5">
        <w:rPr>
          <w:rStyle w:val="Emphasis"/>
          <w:highlight w:val="yellow"/>
        </w:rPr>
        <w:t>era of inequality growth</w:t>
      </w:r>
      <w:r w:rsidRPr="0086142D">
        <w:rPr>
          <w:sz w:val="10"/>
        </w:rPr>
        <w:t xml:space="preserve">. RTW </w:t>
      </w:r>
      <w:r w:rsidRPr="0086142D">
        <w:rPr>
          <w:rStyle w:val="StyleUnderline"/>
        </w:rPr>
        <w:t>contributes through</w:t>
      </w:r>
      <w:r w:rsidRPr="0086142D">
        <w:rPr>
          <w:sz w:val="10"/>
        </w:rPr>
        <w:t xml:space="preserve"> two pathways, </w:t>
      </w:r>
      <w:r w:rsidRPr="0086142D">
        <w:rPr>
          <w:rStyle w:val="Emphasis"/>
        </w:rPr>
        <w:t>demobilization</w:t>
      </w:r>
      <w:r w:rsidRPr="0086142D">
        <w:rPr>
          <w:sz w:val="10"/>
        </w:rPr>
        <w:t xml:space="preserve"> </w:t>
      </w:r>
      <w:r w:rsidRPr="0086142D">
        <w:rPr>
          <w:rStyle w:val="StyleUnderline"/>
        </w:rPr>
        <w:t xml:space="preserve">and </w:t>
      </w:r>
      <w:r w:rsidRPr="0086142D">
        <w:rPr>
          <w:rStyle w:val="Emphasis"/>
        </w:rPr>
        <w:t>institutionalization.</w:t>
      </w:r>
      <w:r w:rsidRPr="0086142D">
        <w:rPr>
          <w:sz w:val="10"/>
        </w:rPr>
        <w:t xml:space="preserve"> </w:t>
      </w:r>
      <w:r w:rsidRPr="0086142D">
        <w:rPr>
          <w:rStyle w:val="StyleUnderline"/>
        </w:rPr>
        <w:t>Both mechanisms have contributed to</w:t>
      </w:r>
      <w:r w:rsidRPr="0086142D">
        <w:rPr>
          <w:sz w:val="10"/>
        </w:rPr>
        <w:t xml:space="preserve"> the </w:t>
      </w:r>
      <w:r w:rsidRPr="0086142D">
        <w:rPr>
          <w:rStyle w:val="Emphasis"/>
        </w:rPr>
        <w:t>decline of labor power</w:t>
      </w:r>
      <w:r w:rsidRPr="0086142D">
        <w:rPr>
          <w:sz w:val="10"/>
        </w:rPr>
        <w:t xml:space="preserve"> and the </w:t>
      </w:r>
      <w:r w:rsidRPr="0086142D">
        <w:rPr>
          <w:rStyle w:val="Emphasis"/>
        </w:rPr>
        <w:t>rise of economic inequality</w:t>
      </w:r>
      <w:r w:rsidRPr="0086142D">
        <w:rPr>
          <w:sz w:val="10"/>
        </w:rPr>
        <w:t>, underscoring the importance of future stratification research focusing on the policy and institutional foundation of spatially based inequality.</w:t>
      </w:r>
    </w:p>
    <w:p w14:paraId="770F04FD" w14:textId="77777777" w:rsidR="00B17282" w:rsidRDefault="00B17282" w:rsidP="00B17282">
      <w:pPr>
        <w:pStyle w:val="Heading4"/>
        <w:rPr>
          <w:rFonts w:asciiTheme="minorHAnsi" w:hAnsiTheme="minorHAnsi" w:cstheme="minorHAnsi"/>
        </w:rPr>
      </w:pPr>
      <w:r>
        <w:rPr>
          <w:rFonts w:asciiTheme="minorHAnsi" w:hAnsiTheme="minorHAnsi" w:cstheme="minorHAnsi"/>
        </w:rPr>
        <w:t xml:space="preserve">Only </w:t>
      </w:r>
      <w:r w:rsidRPr="005D55ED">
        <w:rPr>
          <w:rFonts w:asciiTheme="minorHAnsi" w:hAnsiTheme="minorHAnsi" w:cstheme="minorHAnsi"/>
          <w:u w:val="single"/>
        </w:rPr>
        <w:t>economic equality</w:t>
      </w:r>
      <w:r>
        <w:rPr>
          <w:rFonts w:asciiTheme="minorHAnsi" w:hAnsiTheme="minorHAnsi" w:cstheme="minorHAnsi"/>
        </w:rPr>
        <w:t xml:space="preserve"> can solve US democratic erosion </w:t>
      </w:r>
    </w:p>
    <w:p w14:paraId="163F677B" w14:textId="77777777" w:rsidR="00B17282" w:rsidRPr="00007208" w:rsidRDefault="00B17282" w:rsidP="00B17282">
      <w:pPr>
        <w:rPr>
          <w:rStyle w:val="Style13ptBold"/>
        </w:rPr>
      </w:pPr>
      <w:r w:rsidRPr="00007208">
        <w:rPr>
          <w:rStyle w:val="Style13ptBold"/>
        </w:rPr>
        <w:t xml:space="preserve">Kurz, 25 </w:t>
      </w:r>
    </w:p>
    <w:p w14:paraId="1971A00B" w14:textId="77777777" w:rsidR="00B17282" w:rsidRPr="00DD4235" w:rsidRDefault="00B17282" w:rsidP="00B17282">
      <w:pPr>
        <w:rPr>
          <w:rFonts w:asciiTheme="minorHAnsi" w:hAnsiTheme="minorHAnsi" w:cstheme="minorHAnsi"/>
          <w:sz w:val="20"/>
          <w:szCs w:val="20"/>
        </w:rPr>
      </w:pPr>
      <w:r w:rsidRPr="00DD4235">
        <w:rPr>
          <w:sz w:val="20"/>
          <w:szCs w:val="20"/>
        </w:rPr>
        <w:t xml:space="preserve">[Mordecai Kurz -- Emeritus Professor of Economics at Stanford University. “Why US Democracy Is Failing – and How to Restore It,” Project Syndicate, 5-30-2025, </w:t>
      </w:r>
      <w:hyperlink r:id="rId8" w:history="1">
        <w:r w:rsidRPr="00DD4235">
          <w:rPr>
            <w:sz w:val="20"/>
            <w:szCs w:val="20"/>
          </w:rPr>
          <w:t>https://www.project-syndicate.org/onpoint/why-us-democracy-has-fallen-into-oligarchy-and-how-to-restore-it-by-mordecai-kurz-2025-05</w:t>
        </w:r>
      </w:hyperlink>
      <w:r w:rsidRPr="00DD4235">
        <w:rPr>
          <w:rFonts w:asciiTheme="minorHAnsi" w:hAnsiTheme="minorHAnsi" w:cstheme="minorHAnsi"/>
          <w:sz w:val="20"/>
          <w:szCs w:val="20"/>
        </w:rPr>
        <w:t xml:space="preserve">, accessed 8-8-2025] </w:t>
      </w:r>
    </w:p>
    <w:p w14:paraId="37158EFA" w14:textId="77777777" w:rsidR="00B17282" w:rsidRDefault="00B17282" w:rsidP="00B17282">
      <w:pPr>
        <w:rPr>
          <w:rFonts w:asciiTheme="minorHAnsi" w:hAnsiTheme="minorHAnsi" w:cstheme="minorHAnsi"/>
        </w:rPr>
      </w:pPr>
    </w:p>
    <w:p w14:paraId="511AE383" w14:textId="77777777" w:rsidR="00B17282" w:rsidRPr="00B16D3B" w:rsidRDefault="00B17282" w:rsidP="00B17282">
      <w:pPr>
        <w:rPr>
          <w:sz w:val="10"/>
        </w:rPr>
      </w:pPr>
      <w:r w:rsidRPr="00B16D3B">
        <w:rPr>
          <w:sz w:val="10"/>
        </w:rPr>
        <w:t xml:space="preserve">Although </w:t>
      </w:r>
      <w:r w:rsidRPr="000042B5">
        <w:rPr>
          <w:rStyle w:val="StyleUnderline"/>
          <w:highlight w:val="yellow"/>
        </w:rPr>
        <w:t>democracy has been in retreat</w:t>
      </w:r>
      <w:r w:rsidRPr="0091341C">
        <w:rPr>
          <w:rStyle w:val="StyleUnderline"/>
        </w:rPr>
        <w:t xml:space="preserve"> worldwide</w:t>
      </w:r>
      <w:r w:rsidRPr="00B16D3B">
        <w:rPr>
          <w:sz w:val="10"/>
        </w:rPr>
        <w:t xml:space="preserve"> for at least a decade, Donald </w:t>
      </w:r>
      <w:r w:rsidRPr="000042B5">
        <w:rPr>
          <w:rStyle w:val="StyleUnderline"/>
          <w:highlight w:val="yellow"/>
        </w:rPr>
        <w:t>Trump’s re-election</w:t>
      </w:r>
      <w:r w:rsidRPr="00B16D3B">
        <w:rPr>
          <w:sz w:val="10"/>
        </w:rPr>
        <w:t xml:space="preserve"> and chaotic first months back in the White House </w:t>
      </w:r>
      <w:r w:rsidRPr="0091341C">
        <w:rPr>
          <w:rStyle w:val="StyleUnderline"/>
        </w:rPr>
        <w:t xml:space="preserve">have </w:t>
      </w:r>
      <w:r w:rsidRPr="000042B5">
        <w:rPr>
          <w:rStyle w:val="StyleUnderline"/>
          <w:highlight w:val="yellow"/>
        </w:rPr>
        <w:t>put the U</w:t>
      </w:r>
      <w:r w:rsidRPr="00B16D3B">
        <w:rPr>
          <w:sz w:val="10"/>
        </w:rPr>
        <w:t xml:space="preserve">nited </w:t>
      </w:r>
      <w:r w:rsidRPr="000042B5">
        <w:rPr>
          <w:rStyle w:val="StyleUnderline"/>
          <w:highlight w:val="yellow"/>
        </w:rPr>
        <w:t>S</w:t>
      </w:r>
      <w:r w:rsidRPr="000042B5">
        <w:rPr>
          <w:sz w:val="10"/>
          <w:highlight w:val="yellow"/>
        </w:rPr>
        <w:t>t</w:t>
      </w:r>
      <w:r w:rsidRPr="00B16D3B">
        <w:rPr>
          <w:sz w:val="10"/>
        </w:rPr>
        <w:t xml:space="preserve">ates squarely </w:t>
      </w:r>
      <w:r w:rsidRPr="000042B5">
        <w:rPr>
          <w:rStyle w:val="StyleUnderline"/>
          <w:highlight w:val="yellow"/>
        </w:rPr>
        <w:t>at</w:t>
      </w:r>
      <w:r w:rsidRPr="00B16D3B">
        <w:rPr>
          <w:sz w:val="10"/>
        </w:rPr>
        <w:t xml:space="preserve"> the </w:t>
      </w:r>
      <w:r w:rsidRPr="000042B5">
        <w:rPr>
          <w:rStyle w:val="StyleUnderline"/>
          <w:highlight w:val="yellow"/>
        </w:rPr>
        <w:t>center of</w:t>
      </w:r>
      <w:r w:rsidRPr="00B16D3B">
        <w:rPr>
          <w:sz w:val="10"/>
        </w:rPr>
        <w:t xml:space="preserve"> this </w:t>
      </w:r>
      <w:r w:rsidRPr="000042B5">
        <w:rPr>
          <w:rStyle w:val="Emphasis"/>
          <w:highlight w:val="yellow"/>
        </w:rPr>
        <w:t>global crisis</w:t>
      </w:r>
      <w:r w:rsidRPr="00B16D3B">
        <w:rPr>
          <w:sz w:val="10"/>
        </w:rPr>
        <w:t xml:space="preserve">. It may even mark a </w:t>
      </w:r>
      <w:r w:rsidRPr="0091341C">
        <w:rPr>
          <w:rStyle w:val="Emphasis"/>
          <w:sz w:val="26"/>
          <w:szCs w:val="26"/>
        </w:rPr>
        <w:t>tipping point</w:t>
      </w:r>
      <w:r w:rsidRPr="00B16D3B">
        <w:rPr>
          <w:sz w:val="10"/>
        </w:rPr>
        <w:t>. The flood of analyses of this authoritarian turn in the US has been all too predictable, with many people blaming the Democratic Party because it lost touch with American workers.</w:t>
      </w:r>
    </w:p>
    <w:p w14:paraId="0F96F880" w14:textId="77777777" w:rsidR="00B17282" w:rsidRPr="00B16D3B" w:rsidRDefault="00B17282" w:rsidP="00B17282">
      <w:pPr>
        <w:rPr>
          <w:sz w:val="10"/>
        </w:rPr>
      </w:pPr>
      <w:r w:rsidRPr="00B16D3B">
        <w:rPr>
          <w:sz w:val="10"/>
        </w:rPr>
        <w:t xml:space="preserve">Some </w:t>
      </w:r>
      <w:r w:rsidRPr="00B16D3B">
        <w:rPr>
          <w:rStyle w:val="StyleUnderline"/>
        </w:rPr>
        <w:t>commentators,</w:t>
      </w:r>
      <w:r w:rsidRPr="00B16D3B">
        <w:rPr>
          <w:sz w:val="10"/>
        </w:rPr>
        <w:t xml:space="preserve"> however, </w:t>
      </w:r>
      <w:r w:rsidRPr="00B16D3B">
        <w:rPr>
          <w:rStyle w:val="StyleUnderline"/>
        </w:rPr>
        <w:t>point to cultural factors</w:t>
      </w:r>
      <w:r w:rsidRPr="00B16D3B">
        <w:rPr>
          <w:sz w:val="10"/>
        </w:rPr>
        <w:t xml:space="preserve">, such as race, abortion, or so-called “woke ideology,” as central causes of the country’s social and political polarization. Others argue that </w:t>
      </w:r>
      <w:r w:rsidRPr="000042B5">
        <w:rPr>
          <w:rStyle w:val="StyleUnderline"/>
          <w:highlight w:val="yellow"/>
        </w:rPr>
        <w:t>US politics</w:t>
      </w:r>
      <w:r w:rsidRPr="00B16D3B">
        <w:rPr>
          <w:sz w:val="10"/>
        </w:rPr>
        <w:t xml:space="preserve"> has </w:t>
      </w:r>
      <w:r w:rsidRPr="000042B5">
        <w:rPr>
          <w:rStyle w:val="StyleUnderline"/>
          <w:highlight w:val="yellow"/>
        </w:rPr>
        <w:t xml:space="preserve">lost its </w:t>
      </w:r>
      <w:r w:rsidRPr="000042B5">
        <w:rPr>
          <w:rStyle w:val="Emphasis"/>
          <w:highlight w:val="yellow"/>
        </w:rPr>
        <w:t>civic voice</w:t>
      </w:r>
      <w:r w:rsidRPr="00B16D3B">
        <w:rPr>
          <w:rStyle w:val="Emphasis"/>
        </w:rPr>
        <w:t>,</w:t>
      </w:r>
      <w:r w:rsidRPr="00B16D3B">
        <w:rPr>
          <w:sz w:val="10"/>
        </w:rPr>
        <w:t xml:space="preserve"> that democratic norms have deteriorated, or that economic policy has come to serve only the interests of the rich.</w:t>
      </w:r>
    </w:p>
    <w:p w14:paraId="2DC80D29" w14:textId="77777777" w:rsidR="00B17282" w:rsidRPr="00B16D3B" w:rsidRDefault="00B17282" w:rsidP="00B17282">
      <w:pPr>
        <w:rPr>
          <w:sz w:val="10"/>
        </w:rPr>
      </w:pPr>
      <w:r w:rsidRPr="00B16D3B">
        <w:rPr>
          <w:sz w:val="10"/>
        </w:rPr>
        <w:t xml:space="preserve">Though all these </w:t>
      </w:r>
      <w:r w:rsidRPr="00B16D3B">
        <w:rPr>
          <w:rStyle w:val="StyleUnderline"/>
        </w:rPr>
        <w:t>perspectives</w:t>
      </w:r>
      <w:r w:rsidRPr="00B16D3B">
        <w:rPr>
          <w:sz w:val="10"/>
        </w:rPr>
        <w:t xml:space="preserve"> contain a glimmer of truth, they mainly </w:t>
      </w:r>
      <w:r w:rsidRPr="00B16D3B">
        <w:rPr>
          <w:rStyle w:val="StyleUnderline"/>
        </w:rPr>
        <w:t xml:space="preserve">describe </w:t>
      </w:r>
      <w:r w:rsidRPr="000042B5">
        <w:rPr>
          <w:rStyle w:val="StyleUnderline"/>
          <w:highlight w:val="yellow"/>
        </w:rPr>
        <w:t>symptoms of</w:t>
      </w:r>
      <w:r w:rsidRPr="00B16D3B">
        <w:rPr>
          <w:sz w:val="10"/>
        </w:rPr>
        <w:t xml:space="preserve"> a </w:t>
      </w:r>
      <w:r w:rsidRPr="000042B5">
        <w:rPr>
          <w:rStyle w:val="Emphasis"/>
          <w:highlight w:val="yellow"/>
        </w:rPr>
        <w:t>declining democracy</w:t>
      </w:r>
      <w:r w:rsidRPr="00B16D3B">
        <w:rPr>
          <w:sz w:val="10"/>
        </w:rPr>
        <w:t xml:space="preserve">, rather than offering a convincing diagnosis. </w:t>
      </w:r>
      <w:r w:rsidRPr="00B16D3B">
        <w:rPr>
          <w:rStyle w:val="StyleUnderline"/>
        </w:rPr>
        <w:t>Why has American democracy lost its civic voice? Why do politicians break democratic norms? Why does economic policy serve the interests of the rich and not others?</w:t>
      </w:r>
      <w:r w:rsidRPr="00B16D3B">
        <w:rPr>
          <w:sz w:val="10"/>
        </w:rPr>
        <w:t xml:space="preserve"> If we cannot answer these questions, we cannot develop a coherent policy road map to restore democracy’s legitimacy.</w:t>
      </w:r>
    </w:p>
    <w:p w14:paraId="6EAD9C62" w14:textId="77777777" w:rsidR="00B17282" w:rsidRPr="00BA525E" w:rsidRDefault="00B17282" w:rsidP="00B17282">
      <w:pPr>
        <w:rPr>
          <w:sz w:val="10"/>
        </w:rPr>
      </w:pPr>
      <w:r w:rsidRPr="00B16D3B">
        <w:rPr>
          <w:rStyle w:val="StyleUnderline"/>
        </w:rPr>
        <w:t>Two forces have driven democracy’s retreat</w:t>
      </w:r>
      <w:r w:rsidRPr="00BA525E">
        <w:rPr>
          <w:sz w:val="10"/>
        </w:rPr>
        <w:t>. The first is the information technology (IT) revolution that began to reshape the economy in the 1970s. The second is the free-market policy agenda initiated by President Ronald Reagan’s administration in 1981. Until 2020, Republican and Democratic administrations alike supported this agenda, which was exported worldwide under the banner of the “Washington Consensus.”</w:t>
      </w:r>
    </w:p>
    <w:p w14:paraId="1555482D" w14:textId="77777777" w:rsidR="00B17282" w:rsidRPr="00BA525E" w:rsidRDefault="00B17282" w:rsidP="00B17282">
      <w:pPr>
        <w:rPr>
          <w:sz w:val="10"/>
        </w:rPr>
      </w:pPr>
      <w:r w:rsidRPr="00BA525E">
        <w:rPr>
          <w:sz w:val="10"/>
        </w:rPr>
        <w:t>The combination of these two forces concentrated enormous wealth and political power in the hands of a very few, and not for the first time in our history. However, while previous rounds of technological change provided considerable benefits and enabled upward mobility for workers, the past four decades have been different. During this period, technology and policy were especially destructive of the jobs held by less-educated workers, who comprise 62% of the US labor force.</w:t>
      </w:r>
    </w:p>
    <w:p w14:paraId="03BEA178" w14:textId="77777777" w:rsidR="00B17282" w:rsidRPr="00BA525E" w:rsidRDefault="00B17282" w:rsidP="00B17282">
      <w:pPr>
        <w:rPr>
          <w:sz w:val="10"/>
        </w:rPr>
      </w:pPr>
      <w:r w:rsidRPr="00BA525E">
        <w:rPr>
          <w:sz w:val="10"/>
        </w:rPr>
        <w:t xml:space="preserve">Because economic and technological forces explain the decline of democracy, reversing the </w:t>
      </w:r>
      <w:r w:rsidRPr="000042B5">
        <w:rPr>
          <w:rStyle w:val="StyleUnderline"/>
          <w:highlight w:val="yellow"/>
        </w:rPr>
        <w:t xml:space="preserve">trend requires </w:t>
      </w:r>
      <w:r w:rsidRPr="000042B5">
        <w:rPr>
          <w:rStyle w:val="Emphasis"/>
          <w:highlight w:val="yellow"/>
        </w:rPr>
        <w:t>drastic changes in public policy</w:t>
      </w:r>
      <w:r w:rsidRPr="00BA525E">
        <w:rPr>
          <w:sz w:val="10"/>
        </w:rPr>
        <w:t>. The first several months of the second Trump presidency have further underscored this conclusion. The sight of the world’s richest person, an unelected high-tech oligarch, gloating at the side of the elected president speaks for itself.</w:t>
      </w:r>
    </w:p>
    <w:p w14:paraId="43453822" w14:textId="77777777" w:rsidR="00B17282" w:rsidRPr="00BA525E" w:rsidRDefault="00B17282" w:rsidP="00B17282">
      <w:pPr>
        <w:rPr>
          <w:sz w:val="4"/>
          <w:szCs w:val="4"/>
        </w:rPr>
      </w:pPr>
      <w:r w:rsidRPr="00BA525E">
        <w:rPr>
          <w:sz w:val="4"/>
          <w:szCs w:val="4"/>
        </w:rPr>
        <w:t>Monopolistic Impunity</w:t>
      </w:r>
    </w:p>
    <w:p w14:paraId="51874B64" w14:textId="77777777" w:rsidR="00B17282" w:rsidRPr="00BA525E" w:rsidRDefault="00B17282" w:rsidP="00B17282">
      <w:pPr>
        <w:rPr>
          <w:sz w:val="2"/>
          <w:szCs w:val="2"/>
        </w:rPr>
      </w:pPr>
      <w:r w:rsidRPr="00BA525E">
        <w:rPr>
          <w:sz w:val="2"/>
          <w:szCs w:val="2"/>
        </w:rPr>
        <w:t>Everyone knows that the US economy has generated vast private wealth. But how was it created? In my 2023 book, The Market Power of Technology: Understanding the Second Gilded Age, I show how innovations and new technologies – the source of economic progress – also result in rising market power: the ability of a firm to charge a price higher than the incremental cost of producing the product, resulting in monopoly profit. Because an innovative firm is awarded ownership of its technology, it has an advantage over competitors who cannot avail themselves of the same innovation. This monopoly is then leveraged to gain market power over the price of any commodity whose production requires the proprietary technology.</w:t>
      </w:r>
    </w:p>
    <w:p w14:paraId="4E640967" w14:textId="77777777" w:rsidR="00B17282" w:rsidRPr="00BA525E" w:rsidRDefault="00B17282" w:rsidP="00B17282">
      <w:pPr>
        <w:rPr>
          <w:sz w:val="2"/>
          <w:szCs w:val="2"/>
        </w:rPr>
      </w:pPr>
      <w:r w:rsidRPr="00BA525E">
        <w:rPr>
          <w:sz w:val="2"/>
          <w:szCs w:val="2"/>
        </w:rPr>
        <w:t>My analysis shows that under a free-market economic policy, the initial market power awarded to innovators becomes a permanent feature of the economy. Innovators who win a technology race may use a wide variety of strategies to lock in their initial success and build up their market power.</w:t>
      </w:r>
    </w:p>
    <w:p w14:paraId="6EC99898" w14:textId="77777777" w:rsidR="00B17282" w:rsidRPr="00BA525E" w:rsidRDefault="00B17282" w:rsidP="00B17282">
      <w:pPr>
        <w:rPr>
          <w:sz w:val="2"/>
          <w:szCs w:val="2"/>
        </w:rPr>
      </w:pPr>
      <w:r w:rsidRPr="00BA525E">
        <w:rPr>
          <w:sz w:val="2"/>
          <w:szCs w:val="2"/>
        </w:rPr>
        <w:t>They may use technology updates, such as when a firm creates an interrelated patent system that extends the duration of the monopoly power granted by earlier patents. They may leverage scale economies and network effects that are unavailable to new market entrants. They may acquire competitors or their technologies. They may harvest information about customers and suppliers that competitors cannot access. And they may intimidate would-be challengers with threats to offer a low-cost competing product even at a loss, frivolous legal suits, public shaming campaigns, and more subtle tactics like supply-chain manipulation.</w:t>
      </w:r>
    </w:p>
    <w:p w14:paraId="46EFF9CD" w14:textId="77777777" w:rsidR="00B17282" w:rsidRPr="00BA525E" w:rsidRDefault="00B17282" w:rsidP="00B17282">
      <w:pPr>
        <w:rPr>
          <w:sz w:val="2"/>
          <w:szCs w:val="2"/>
        </w:rPr>
      </w:pPr>
      <w:r w:rsidRPr="00BA525E">
        <w:rPr>
          <w:sz w:val="2"/>
          <w:szCs w:val="2"/>
        </w:rPr>
        <w:t>Moreover, an exemption of technology-based monopolies from antitrust law facilitates the increase in market power. The exemption is supposed to prevent a contradiction between antitrust and patent law, but it ultimately negates the purpose of antitrust. After all, technology is the source of most monopoly power, and reaping monopoly profits is the primary motive for most business innovations.</w:t>
      </w:r>
    </w:p>
    <w:p w14:paraId="7F4F0D9A" w14:textId="77777777" w:rsidR="00B17282" w:rsidRPr="00BA525E" w:rsidRDefault="00B17282" w:rsidP="00B17282">
      <w:pPr>
        <w:rPr>
          <w:sz w:val="2"/>
          <w:szCs w:val="2"/>
        </w:rPr>
      </w:pPr>
      <w:r w:rsidRPr="00BA525E">
        <w:rPr>
          <w:sz w:val="2"/>
          <w:szCs w:val="2"/>
        </w:rPr>
        <w:t>Another key fact is that, contrary to Silicon Valley’s constant talk of “disruption,” technological competition does not eliminate market power. All research on the matter concludes that an incumbent technological monopolist will defend its market segment, and that it will be challenged only very rarely. Instead of competing, technology-based companies frequently cooperate by pursuing joint projects or delegating research and development to small firms that are acquired if successful.</w:t>
      </w:r>
    </w:p>
    <w:p w14:paraId="16C9CEE0" w14:textId="77777777" w:rsidR="00B17282" w:rsidRPr="00BA525E" w:rsidRDefault="00B17282" w:rsidP="00B17282">
      <w:pPr>
        <w:rPr>
          <w:sz w:val="2"/>
          <w:szCs w:val="2"/>
        </w:rPr>
      </w:pPr>
      <w:r w:rsidRPr="00BA525E">
        <w:rPr>
          <w:sz w:val="2"/>
          <w:szCs w:val="2"/>
        </w:rPr>
        <w:t>Virtually every Silicon Valley startup plans, from its inception, to develop its new idea up to some level and then be acquired by a leading firm. This preference reflects the fact that while price collusion is illegal, technological cooperation is not. Consider OpenAI. It has the potential to become a competitor to the software leader Microsoft. But instead of competing, OpenAI secured an investment of $13 billion from Microsoft, becoming a partner of the much larger firm. All other young AI firms are doing the same.</w:t>
      </w:r>
    </w:p>
    <w:p w14:paraId="571219A7" w14:textId="77777777" w:rsidR="00B17282" w:rsidRPr="00BA525E" w:rsidRDefault="00B17282" w:rsidP="00B17282">
      <w:pPr>
        <w:rPr>
          <w:sz w:val="2"/>
          <w:szCs w:val="2"/>
        </w:rPr>
      </w:pPr>
      <w:r w:rsidRPr="00BA525E">
        <w:rPr>
          <w:sz w:val="2"/>
          <w:szCs w:val="2"/>
        </w:rPr>
        <w:t>No Contest</w:t>
      </w:r>
    </w:p>
    <w:p w14:paraId="6C6EF0EF" w14:textId="77777777" w:rsidR="00B17282" w:rsidRPr="00BA525E" w:rsidRDefault="00B17282" w:rsidP="00B17282">
      <w:pPr>
        <w:rPr>
          <w:sz w:val="2"/>
          <w:szCs w:val="2"/>
        </w:rPr>
      </w:pPr>
      <w:r w:rsidRPr="00BA525E">
        <w:rPr>
          <w:sz w:val="2"/>
          <w:szCs w:val="2"/>
        </w:rPr>
        <w:t>These economic and technological dynamics explain the rise of today’s multitrillion-dollar firms. Their high rate of acquisition of smaller firms explains how they became corporate empires spanning many technologies. Because innovations arrive in waves, market power accrues simultaneously to multiple firms, creating an economy in which one or two large firms with monopoly power dominate each market segment. In some segments, a few weak firms, existing only on the margins, may offer cheaper versions of the product.</w:t>
      </w:r>
    </w:p>
    <w:p w14:paraId="771DF5C9" w14:textId="77777777" w:rsidR="00B17282" w:rsidRPr="00BA525E" w:rsidRDefault="00B17282" w:rsidP="00B17282">
      <w:pPr>
        <w:rPr>
          <w:sz w:val="2"/>
          <w:szCs w:val="2"/>
        </w:rPr>
      </w:pPr>
      <w:r w:rsidRPr="00BA525E">
        <w:rPr>
          <w:sz w:val="2"/>
          <w:szCs w:val="2"/>
        </w:rPr>
        <w:t>Innovation is the source of monopoly profits, the greatest share of which goes to those who own a significant fraction of the firm that is created to market the innovation: the early investors, financial advisers, and venture capitalists who acquired the firm’s initial shares at very low prices. If the innovation is successful, the firm’s stock becomes publicly traded, its value rises sharply, and the owners become wealthy overnight.</w:t>
      </w:r>
    </w:p>
    <w:p w14:paraId="536B0EB0" w14:textId="77777777" w:rsidR="00B17282" w:rsidRPr="00BA525E" w:rsidRDefault="00B17282" w:rsidP="00B17282">
      <w:pPr>
        <w:rPr>
          <w:sz w:val="2"/>
          <w:szCs w:val="2"/>
        </w:rPr>
      </w:pPr>
      <w:r w:rsidRPr="00BA525E">
        <w:rPr>
          <w:sz w:val="2"/>
          <w:szCs w:val="2"/>
        </w:rPr>
        <w:t>This explains how most billionaires are created. As the firm grows, the risk declines, and the general public also starts buying its shares, but at much higher prices. Meanwhile, ownership of the wealth created by the initial innovation remains highly concentrated among the very wealthy. Hence, most monopoly profits, and the wealth created by those profits since the 1980s, have benefited only a small minority of Americans.</w:t>
      </w:r>
    </w:p>
    <w:p w14:paraId="4D1F5AB7" w14:textId="77777777" w:rsidR="00B17282" w:rsidRPr="00BA525E" w:rsidRDefault="00B17282" w:rsidP="00B17282">
      <w:pPr>
        <w:rPr>
          <w:sz w:val="2"/>
          <w:szCs w:val="2"/>
        </w:rPr>
      </w:pPr>
      <w:r w:rsidRPr="00BA525E">
        <w:rPr>
          <w:sz w:val="2"/>
          <w:szCs w:val="2"/>
        </w:rPr>
        <w:t>That is what happens when firms can freely use the market-consolidation strategies noted above, and when low corporate and individual taxation allows the wealthy to keep their gains. Such were the conditions during the two American Gilded Ages – the first from 1870 to 1914, and the second from 1981 to the present.</w:t>
      </w:r>
    </w:p>
    <w:p w14:paraId="46E80415" w14:textId="77777777" w:rsidR="00B17282" w:rsidRPr="009C494D" w:rsidRDefault="00B17282" w:rsidP="00B17282">
      <w:pPr>
        <w:rPr>
          <w:sz w:val="10"/>
        </w:rPr>
      </w:pPr>
      <w:r w:rsidRPr="009C494D">
        <w:rPr>
          <w:sz w:val="10"/>
        </w:rPr>
        <w:t xml:space="preserve">Fundamentally different conditions prevailed during the New Deal era that began in the 1930s. While inequality was very high in the 1920s, </w:t>
      </w:r>
      <w:r w:rsidRPr="009C494D">
        <w:rPr>
          <w:rStyle w:val="StyleUnderline"/>
        </w:rPr>
        <w:t>the Great Depression destroyed</w:t>
      </w:r>
      <w:r w:rsidRPr="009C494D">
        <w:rPr>
          <w:sz w:val="10"/>
        </w:rPr>
        <w:t xml:space="preserve"> a </w:t>
      </w:r>
      <w:r w:rsidRPr="009C494D">
        <w:rPr>
          <w:rStyle w:val="StyleUnderline"/>
        </w:rPr>
        <w:t>significant amount of wealth</w:t>
      </w:r>
      <w:r w:rsidRPr="009C494D">
        <w:rPr>
          <w:sz w:val="10"/>
        </w:rPr>
        <w:t xml:space="preserve">, </w:t>
      </w:r>
      <w:r w:rsidRPr="009C494D">
        <w:rPr>
          <w:rStyle w:val="StyleUnderline"/>
        </w:rPr>
        <w:t>reducing economic inequality</w:t>
      </w:r>
      <w:r w:rsidRPr="009C494D">
        <w:rPr>
          <w:sz w:val="10"/>
        </w:rPr>
        <w:t xml:space="preserve"> and </w:t>
      </w:r>
      <w:r w:rsidRPr="009C494D">
        <w:rPr>
          <w:rStyle w:val="StyleUnderline"/>
        </w:rPr>
        <w:t>undermining</w:t>
      </w:r>
      <w:r w:rsidRPr="009C494D">
        <w:rPr>
          <w:sz w:val="10"/>
        </w:rPr>
        <w:t xml:space="preserve"> the </w:t>
      </w:r>
      <w:r w:rsidRPr="009C494D">
        <w:rPr>
          <w:rStyle w:val="StyleUnderline"/>
        </w:rPr>
        <w:t>credibility and social stature of the wealthy</w:t>
      </w:r>
      <w:r w:rsidRPr="009C494D">
        <w:rPr>
          <w:sz w:val="10"/>
        </w:rPr>
        <w:t>. The view at the time was that wealth inequality had contributed to the depression, and that America should set an upper limit on anyone’s after-tax income. Based on this egalitarian thinking, the top marginal income-tax rate was set at 79% in 1936.</w:t>
      </w:r>
    </w:p>
    <w:p w14:paraId="4DF17F28" w14:textId="77777777" w:rsidR="00B17282" w:rsidRPr="009C494D" w:rsidRDefault="00B17282" w:rsidP="00B17282">
      <w:pPr>
        <w:rPr>
          <w:rStyle w:val="StyleUnderline"/>
        </w:rPr>
      </w:pPr>
      <w:r w:rsidRPr="009C494D">
        <w:rPr>
          <w:sz w:val="10"/>
        </w:rPr>
        <w:t xml:space="preserve">Then, </w:t>
      </w:r>
      <w:r w:rsidRPr="009C494D">
        <w:rPr>
          <w:rStyle w:val="StyleUnderline"/>
        </w:rPr>
        <w:t xml:space="preserve">in </w:t>
      </w:r>
      <w:r w:rsidRPr="009C494D">
        <w:rPr>
          <w:sz w:val="10"/>
        </w:rPr>
        <w:t xml:space="preserve">his </w:t>
      </w:r>
      <w:r w:rsidRPr="009C494D">
        <w:rPr>
          <w:rStyle w:val="StyleUnderline"/>
        </w:rPr>
        <w:t>1942 message to Congress, President</w:t>
      </w:r>
      <w:r w:rsidRPr="009C494D">
        <w:rPr>
          <w:sz w:val="10"/>
        </w:rPr>
        <w:t xml:space="preserve"> Franklin D. </w:t>
      </w:r>
      <w:r w:rsidRPr="009C494D">
        <w:rPr>
          <w:rStyle w:val="StyleUnderline"/>
        </w:rPr>
        <w:t>Roosevelt proposed</w:t>
      </w:r>
      <w:r w:rsidRPr="009C494D">
        <w:rPr>
          <w:sz w:val="10"/>
        </w:rPr>
        <w:t xml:space="preserve"> a top </w:t>
      </w:r>
      <w:r w:rsidRPr="009C494D">
        <w:rPr>
          <w:rStyle w:val="StyleUnderline"/>
        </w:rPr>
        <w:t>marginal income-tax rate</w:t>
      </w:r>
      <w:r w:rsidRPr="009C494D">
        <w:rPr>
          <w:sz w:val="10"/>
        </w:rPr>
        <w:t xml:space="preserve"> of 100% on income over $25,000 (about $510,000 in 2025 dollars), but Congress set it at 94% for incomes over $200,000. Nonetheless, a high rate of 91% was retained after World War II until the 1960s, and 70% until 1981. The </w:t>
      </w:r>
      <w:r w:rsidRPr="009C494D">
        <w:rPr>
          <w:rStyle w:val="StyleUnderline"/>
        </w:rPr>
        <w:t>mega-crisis of the Great Depression and WWII, along with</w:t>
      </w:r>
      <w:r w:rsidRPr="009C494D">
        <w:rPr>
          <w:sz w:val="10"/>
        </w:rPr>
        <w:t xml:space="preserve"> the </w:t>
      </w:r>
      <w:r w:rsidRPr="009C494D">
        <w:rPr>
          <w:rStyle w:val="StyleUnderline"/>
        </w:rPr>
        <w:t>New Deal</w:t>
      </w:r>
      <w:r w:rsidRPr="009C494D">
        <w:rPr>
          <w:sz w:val="10"/>
        </w:rPr>
        <w:t xml:space="preserve"> antitrust and </w:t>
      </w:r>
      <w:r w:rsidRPr="009C494D">
        <w:rPr>
          <w:rStyle w:val="StyleUnderline"/>
        </w:rPr>
        <w:t>regulatory regime</w:t>
      </w:r>
      <w:r w:rsidRPr="009C494D">
        <w:rPr>
          <w:sz w:val="10"/>
        </w:rPr>
        <w:t xml:space="preserve">, had </w:t>
      </w:r>
      <w:r w:rsidRPr="009C494D">
        <w:rPr>
          <w:rStyle w:val="StyleUnderline"/>
        </w:rPr>
        <w:t>renewed American social cohesion, promoted patriotism, and established the credibility of democratic government during the half-century from 1933 to 1981.</w:t>
      </w:r>
    </w:p>
    <w:p w14:paraId="44A80017" w14:textId="77777777" w:rsidR="00B17282" w:rsidRPr="009C494D" w:rsidRDefault="00B17282" w:rsidP="00B17282">
      <w:pPr>
        <w:rPr>
          <w:sz w:val="14"/>
        </w:rPr>
      </w:pPr>
      <w:r w:rsidRPr="009C494D">
        <w:rPr>
          <w:sz w:val="14"/>
        </w:rPr>
        <w:t>Private Power in a New Gilded Age</w:t>
      </w:r>
    </w:p>
    <w:p w14:paraId="7C185508" w14:textId="77777777" w:rsidR="00B17282" w:rsidRPr="009C494D" w:rsidRDefault="00B17282" w:rsidP="00B17282">
      <w:pPr>
        <w:rPr>
          <w:sz w:val="14"/>
        </w:rPr>
      </w:pPr>
      <w:r w:rsidRPr="009C494D">
        <w:rPr>
          <w:sz w:val="14"/>
        </w:rPr>
        <w:t xml:space="preserve">How do rising market power and </w:t>
      </w:r>
      <w:r w:rsidRPr="009C494D">
        <w:rPr>
          <w:rStyle w:val="StyleUnderline"/>
        </w:rPr>
        <w:t>massive accretions of private wealth threaten democracy</w:t>
      </w:r>
      <w:r w:rsidRPr="009C494D">
        <w:rPr>
          <w:sz w:val="14"/>
        </w:rPr>
        <w:t xml:space="preserve">? The first direct effect is </w:t>
      </w:r>
      <w:r w:rsidRPr="009C494D">
        <w:rPr>
          <w:rStyle w:val="Emphasis"/>
        </w:rPr>
        <w:t>rising economic inequality</w:t>
      </w:r>
      <w:r w:rsidRPr="009C494D">
        <w:rPr>
          <w:sz w:val="14"/>
        </w:rPr>
        <w:t>. Market power originating in technological domination leads to monopoly pricing on products whose production requires that technology. The resulting monopoly profits are extracted from the market at the expense of others.</w:t>
      </w:r>
    </w:p>
    <w:p w14:paraId="4C831C93" w14:textId="77777777" w:rsidR="00B17282" w:rsidRPr="009C494D" w:rsidRDefault="00B17282" w:rsidP="00B17282">
      <w:pPr>
        <w:rPr>
          <w:sz w:val="4"/>
          <w:szCs w:val="4"/>
        </w:rPr>
      </w:pPr>
      <w:r w:rsidRPr="009C494D">
        <w:rPr>
          <w:sz w:val="4"/>
          <w:szCs w:val="4"/>
        </w:rPr>
        <w:t>As Silicon Valley technologists and their associated investors earn rising monopoly profits, they suppress the shares of income earned by both labor and capital, including income flowing to retirees and other savers. Hence, I estimate that monopoly profits were less than 5% of total income created by US corporations in 1980, compared to about 25% in 2019. Today, the share is even larger.</w:t>
      </w:r>
    </w:p>
    <w:p w14:paraId="5CEC193A" w14:textId="77777777" w:rsidR="00B17282" w:rsidRPr="009C494D" w:rsidRDefault="00B17282" w:rsidP="00B17282">
      <w:pPr>
        <w:rPr>
          <w:sz w:val="4"/>
          <w:szCs w:val="4"/>
        </w:rPr>
      </w:pPr>
      <w:r w:rsidRPr="009C494D">
        <w:rPr>
          <w:sz w:val="4"/>
          <w:szCs w:val="4"/>
        </w:rPr>
        <w:t>Monopoly wealth is the component of stock prices created by monopoly profits. Since a stock price is determined by investors’ expectations of future profits, monopoly wealth is the market valuation of the monopoly profits that stockholders expect to receive. Total monopoly wealth in the US stock markets was close to zero in 1980, but by 2019 it had risen to more than $25 trillion, and probably exceeds $35 trillion today.</w:t>
      </w:r>
    </w:p>
    <w:p w14:paraId="6890C080" w14:textId="77777777" w:rsidR="00B17282" w:rsidRPr="009C494D" w:rsidRDefault="00B17282" w:rsidP="00B17282">
      <w:pPr>
        <w:rPr>
          <w:sz w:val="4"/>
          <w:szCs w:val="4"/>
        </w:rPr>
      </w:pPr>
      <w:r w:rsidRPr="009C494D">
        <w:rPr>
          <w:sz w:val="4"/>
          <w:szCs w:val="4"/>
        </w:rPr>
        <w:t>Since most of this wealth went to a relatively small segment of American society, it has contributed decisively to rising income and wealth inequality. From 1980 to 2019, US per capita inflation-adjusted income grew by 97.3%, while manufacturing workers’ real wages rose by 4.8% – an annual rate of 0.12%. Manufacturing workers generally do not have college degrees, which implies that workers without a college degree gained little from rising productivity after 1980.</w:t>
      </w:r>
    </w:p>
    <w:p w14:paraId="1435E710" w14:textId="77777777" w:rsidR="00B17282" w:rsidRPr="009C494D" w:rsidRDefault="00B17282" w:rsidP="00B17282">
      <w:pPr>
        <w:rPr>
          <w:rStyle w:val="StyleUnderline"/>
        </w:rPr>
      </w:pPr>
      <w:r w:rsidRPr="009C494D">
        <w:rPr>
          <w:sz w:val="10"/>
        </w:rPr>
        <w:t xml:space="preserve">But most importantly, vast </w:t>
      </w:r>
      <w:r w:rsidRPr="000042B5">
        <w:rPr>
          <w:rStyle w:val="StyleUnderline"/>
          <w:highlight w:val="yellow"/>
        </w:rPr>
        <w:t>economic inequality leads to</w:t>
      </w:r>
      <w:r w:rsidRPr="009C494D">
        <w:rPr>
          <w:sz w:val="10"/>
        </w:rPr>
        <w:t xml:space="preserve"> vast </w:t>
      </w:r>
      <w:r w:rsidRPr="000042B5">
        <w:rPr>
          <w:rStyle w:val="Emphasis"/>
          <w:highlight w:val="yellow"/>
        </w:rPr>
        <w:t>political inequality</w:t>
      </w:r>
      <w:r w:rsidRPr="009C494D">
        <w:rPr>
          <w:sz w:val="10"/>
        </w:rPr>
        <w:t xml:space="preserve">, which </w:t>
      </w:r>
      <w:r w:rsidRPr="000042B5">
        <w:rPr>
          <w:rStyle w:val="StyleUnderline"/>
          <w:highlight w:val="yellow"/>
        </w:rPr>
        <w:t>undermines democracy</w:t>
      </w:r>
      <w:r w:rsidRPr="009C494D">
        <w:rPr>
          <w:sz w:val="10"/>
        </w:rPr>
        <w:t xml:space="preserve"> because rising private wealth increases private power, which is the ability to impose one’s will on other people. Although power originates from different sources, private wealth is the standard tool for gaining </w:t>
      </w:r>
      <w:r w:rsidRPr="000042B5">
        <w:rPr>
          <w:rStyle w:val="StyleUnderline"/>
          <w:highlight w:val="yellow"/>
        </w:rPr>
        <w:t>private power</w:t>
      </w:r>
      <w:r w:rsidRPr="009C494D">
        <w:rPr>
          <w:sz w:val="10"/>
        </w:rPr>
        <w:t xml:space="preserve">, which </w:t>
      </w:r>
      <w:r w:rsidRPr="000042B5">
        <w:rPr>
          <w:rStyle w:val="StyleUnderline"/>
          <w:highlight w:val="yellow"/>
        </w:rPr>
        <w:t>erodes democratic institutions</w:t>
      </w:r>
      <w:r w:rsidRPr="009C494D">
        <w:rPr>
          <w:rStyle w:val="StyleUnderline"/>
        </w:rPr>
        <w:t xml:space="preserve"> founded on</w:t>
      </w:r>
      <w:r w:rsidRPr="009C494D">
        <w:rPr>
          <w:sz w:val="10"/>
        </w:rPr>
        <w:t xml:space="preserve"> the </w:t>
      </w:r>
      <w:r w:rsidRPr="009C494D">
        <w:rPr>
          <w:rStyle w:val="StyleUnderline"/>
        </w:rPr>
        <w:t>principle that private power should be limited to the right to vote.</w:t>
      </w:r>
    </w:p>
    <w:p w14:paraId="72EE0E40" w14:textId="77777777" w:rsidR="00B17282" w:rsidRPr="009C494D" w:rsidRDefault="00B17282" w:rsidP="00B17282">
      <w:pPr>
        <w:rPr>
          <w:sz w:val="10"/>
        </w:rPr>
      </w:pPr>
      <w:r w:rsidRPr="009C494D">
        <w:rPr>
          <w:sz w:val="10"/>
        </w:rPr>
        <w:t>In the first Gilded Age, a few robber barons gained the power to control the nomination of presidents. In the second Gilded Age, vast wealth inequality has allowed a few Americans to exert outsize influence through lobbying, campaign contributions, and threats to finance challenges to incumbents. They have had a significant impact on policy formation, legislation, and regulation. The US has become an oligarchy, headed by the wealthy individuals whom Trump appointed to top positions, the billionaires who lined up at his inauguration, and the wealthy CEOs who have supported him.</w:t>
      </w:r>
    </w:p>
    <w:p w14:paraId="31A5AB5B" w14:textId="77777777" w:rsidR="00B17282" w:rsidRPr="009C494D" w:rsidRDefault="00B17282" w:rsidP="00B17282">
      <w:pPr>
        <w:rPr>
          <w:sz w:val="10"/>
        </w:rPr>
      </w:pPr>
      <w:r w:rsidRPr="009C494D">
        <w:rPr>
          <w:sz w:val="10"/>
        </w:rPr>
        <w:t xml:space="preserve">Individuals like Miriam Adelson, Marc Andreessen, Michael Bloomberg, Elon Musk, the Koch brothers, George Soros, and Peter Thiel have demonstrated publicly how wealth is translated into political power, and many other wealthy Americans regularly use their wealth to exercise power and impose their will on politicians through donations and other means. Elon Musk’s Department of Government Efficiency is merely the latest and most grotesque example of such a transaction. Since the origin of much of this wealth is the market power of the underlying firms, DOGE accentuates the fact that market power and economic inequality drive political power and political inequality. Such </w:t>
      </w:r>
      <w:r w:rsidRPr="000042B5">
        <w:rPr>
          <w:rStyle w:val="StyleUnderline"/>
          <w:highlight w:val="yellow"/>
        </w:rPr>
        <w:t>inequality erodes</w:t>
      </w:r>
      <w:r w:rsidRPr="009C494D">
        <w:rPr>
          <w:sz w:val="10"/>
        </w:rPr>
        <w:t xml:space="preserve"> the political power and </w:t>
      </w:r>
      <w:r w:rsidRPr="000042B5">
        <w:rPr>
          <w:rStyle w:val="StyleUnderline"/>
          <w:highlight w:val="yellow"/>
        </w:rPr>
        <w:t>civic participation of ordinary citizens</w:t>
      </w:r>
      <w:r w:rsidRPr="009C494D">
        <w:rPr>
          <w:rStyle w:val="StyleUnderline"/>
        </w:rPr>
        <w:t xml:space="preserve"> </w:t>
      </w:r>
      <w:r w:rsidRPr="009C494D">
        <w:rPr>
          <w:sz w:val="10"/>
        </w:rPr>
        <w:t>and causes many middle and lower-income citizens to lose faith in their democracy.</w:t>
      </w:r>
    </w:p>
    <w:p w14:paraId="3BAB9082" w14:textId="77777777" w:rsidR="00B17282" w:rsidRPr="009C494D" w:rsidRDefault="00B17282" w:rsidP="00B17282">
      <w:pPr>
        <w:rPr>
          <w:sz w:val="2"/>
          <w:szCs w:val="2"/>
        </w:rPr>
      </w:pPr>
      <w:r w:rsidRPr="009C494D">
        <w:rPr>
          <w:sz w:val="2"/>
          <w:szCs w:val="2"/>
        </w:rPr>
        <w:t>The Crucial Role of Technology</w:t>
      </w:r>
    </w:p>
    <w:p w14:paraId="3FD3ABE2" w14:textId="77777777" w:rsidR="00B17282" w:rsidRPr="009C494D" w:rsidRDefault="00B17282" w:rsidP="00B17282">
      <w:pPr>
        <w:rPr>
          <w:sz w:val="2"/>
          <w:szCs w:val="2"/>
        </w:rPr>
      </w:pPr>
      <w:r w:rsidRPr="009C494D">
        <w:rPr>
          <w:sz w:val="2"/>
          <w:szCs w:val="2"/>
        </w:rPr>
        <w:t>None of this could have happened without a free-market economic policy. Such a policy also reflects a desire for individual freedom and the conviction that people should be responsible for their actions. In its pure form, such a policy rejects all public safety-net programs, including those geared toward retraining or otherwise supporting workers whose jobs are destroyed by technology or free trade.</w:t>
      </w:r>
    </w:p>
    <w:p w14:paraId="3675E314" w14:textId="77777777" w:rsidR="00B17282" w:rsidRPr="009C494D" w:rsidRDefault="00B17282" w:rsidP="00B17282">
      <w:pPr>
        <w:rPr>
          <w:sz w:val="2"/>
          <w:szCs w:val="2"/>
        </w:rPr>
      </w:pPr>
      <w:r w:rsidRPr="009C494D">
        <w:rPr>
          <w:sz w:val="2"/>
          <w:szCs w:val="2"/>
        </w:rPr>
        <w:t>American politicians often express an Ayn Rand-like reverence for heroic individualism, but this dispensation has far-reaching consequences. A free-market, technology-based economy enables some people to profit and others to be harmed by innovation. The required self-reliance results in those who are harmed being left to their own devices, creating the political problem of angry people who are victims of a policy they consider unjust. The actual outcome is a weakened democracy.</w:t>
      </w:r>
    </w:p>
    <w:p w14:paraId="63955845" w14:textId="77777777" w:rsidR="00B17282" w:rsidRPr="009C494D" w:rsidRDefault="00B17282" w:rsidP="00B17282">
      <w:pPr>
        <w:rPr>
          <w:sz w:val="2"/>
          <w:szCs w:val="2"/>
        </w:rPr>
      </w:pPr>
      <w:r w:rsidRPr="009C494D">
        <w:rPr>
          <w:sz w:val="2"/>
          <w:szCs w:val="2"/>
        </w:rPr>
        <w:t>The key variable here is the impact of technological change on worker skills. In the early twentieth century, the major innovative technologies were electricity and the internal combustion engine, but the one that really launched American industrialization was the assembly line (invented by Ransom Olds in 1901 and perfected by Henry Ford, who developed the moving assembly line in 1913 to produce the Model T). This method of mass production destroyed some skilled jobs, but, unlike today’s technologies, it created many higher-productivity jobs for workers without college degrees.</w:t>
      </w:r>
    </w:p>
    <w:p w14:paraId="73683F62" w14:textId="77777777" w:rsidR="00B17282" w:rsidRPr="009C494D" w:rsidRDefault="00B17282" w:rsidP="00B17282">
      <w:pPr>
        <w:rPr>
          <w:sz w:val="2"/>
          <w:szCs w:val="2"/>
        </w:rPr>
      </w:pPr>
      <w:r w:rsidRPr="009C494D">
        <w:rPr>
          <w:sz w:val="2"/>
          <w:szCs w:val="2"/>
        </w:rPr>
        <w:t>The moving assembly line cut costs by breaking down complex operations into simple, repetitive tasks, enabling Ford to hire unskilled workers with the ability to perform such tasks on a sustained basis. He rewarded those who could endure assembly-line work by raising their wages higher than those of ordinary unskilled workers, thereby creating the traditional “blue-collar worker” who could pursue the American Dream without a college degree.</w:t>
      </w:r>
    </w:p>
    <w:p w14:paraId="01547729" w14:textId="77777777" w:rsidR="00B17282" w:rsidRPr="009C494D" w:rsidRDefault="00B17282" w:rsidP="00B17282">
      <w:pPr>
        <w:rPr>
          <w:sz w:val="2"/>
          <w:szCs w:val="2"/>
        </w:rPr>
      </w:pPr>
      <w:r w:rsidRPr="009C494D">
        <w:rPr>
          <w:sz w:val="2"/>
          <w:szCs w:val="2"/>
        </w:rPr>
        <w:t>Over time, blue-collar workers emerged in other industries, performing different repetitive tasks to mass-produce many different goods. Many white-collar jobs, such as bookkeepers and checkout cashiers, were also transformed into repetitive work.</w:t>
      </w:r>
    </w:p>
    <w:p w14:paraId="206C0A62" w14:textId="77777777" w:rsidR="00B17282" w:rsidRPr="009C494D" w:rsidRDefault="00B17282" w:rsidP="00B17282">
      <w:pPr>
        <w:rPr>
          <w:sz w:val="2"/>
          <w:szCs w:val="2"/>
        </w:rPr>
      </w:pPr>
      <w:r w:rsidRPr="009C494D">
        <w:rPr>
          <w:sz w:val="2"/>
          <w:szCs w:val="2"/>
        </w:rPr>
        <w:t>Thus, workers without a college degree – accounting for about 85% of the US labor force in 1920, and still more than 65% in 1950 – were the primary beneficiaries of twentieth-century technologies. They received on-the-job training, and they earned enough to educate their children, access medical services, take vacations, and develop self-esteem as members of a vibrant American labor force and a rapidly expanding middle class.</w:t>
      </w:r>
    </w:p>
    <w:p w14:paraId="6BD704B4" w14:textId="77777777" w:rsidR="00B17282" w:rsidRPr="009C494D" w:rsidRDefault="00B17282" w:rsidP="00B17282">
      <w:pPr>
        <w:rPr>
          <w:sz w:val="2"/>
          <w:szCs w:val="2"/>
        </w:rPr>
      </w:pPr>
      <w:r w:rsidRPr="009C494D">
        <w:rPr>
          <w:sz w:val="2"/>
          <w:szCs w:val="2"/>
        </w:rPr>
        <w:t>The IT revolution and globalization destroyed all that. IT-based automation displaced workers who had prospered under the prior technologies, because it replaced jobs requiring the performance of repetitive tasks. Many of the previously thriving blue-collar workers were forced to take lower-paying jobs, a trend that destroyed many vibrant communities and drove a breakdown in family life and health, and an increase in what Anne Case and the Nobel laureate economist Angus Deaton call “deaths of despair” (from suicide, drug overdose, and liver disease).</w:t>
      </w:r>
    </w:p>
    <w:p w14:paraId="32DC4E16" w14:textId="77777777" w:rsidR="00B17282" w:rsidRPr="009C494D" w:rsidRDefault="00B17282" w:rsidP="00B17282">
      <w:pPr>
        <w:rPr>
          <w:sz w:val="2"/>
          <w:szCs w:val="2"/>
        </w:rPr>
      </w:pPr>
      <w:r w:rsidRPr="009C494D">
        <w:rPr>
          <w:sz w:val="2"/>
          <w:szCs w:val="2"/>
        </w:rPr>
        <w:t>The Underside of Globalization</w:t>
      </w:r>
    </w:p>
    <w:p w14:paraId="48AC7862" w14:textId="77777777" w:rsidR="00B17282" w:rsidRPr="009C494D" w:rsidRDefault="00B17282" w:rsidP="00B17282">
      <w:pPr>
        <w:rPr>
          <w:sz w:val="2"/>
          <w:szCs w:val="2"/>
        </w:rPr>
      </w:pPr>
      <w:r w:rsidRPr="009C494D">
        <w:rPr>
          <w:sz w:val="2"/>
          <w:szCs w:val="2"/>
        </w:rPr>
        <w:t>Free-market globalization after 1981 was the other major source of significant job losses. Although international trade is theoretically beneficial, it does inflict costs on some groups that exceed the benefits. The opening of trade with China, for example, eliminated about 2.4 million US jobs from 1999 to 2011.</w:t>
      </w:r>
    </w:p>
    <w:p w14:paraId="1B933201" w14:textId="77777777" w:rsidR="00B17282" w:rsidRPr="009C494D" w:rsidRDefault="00B17282" w:rsidP="00B17282">
      <w:pPr>
        <w:rPr>
          <w:sz w:val="2"/>
          <w:szCs w:val="2"/>
        </w:rPr>
      </w:pPr>
      <w:r w:rsidRPr="009C494D">
        <w:rPr>
          <w:sz w:val="2"/>
          <w:szCs w:val="2"/>
        </w:rPr>
        <w:t>While workers under the age of 39 found alternative jobs, most older workers, whose specialized skills did not fit the industries they would need to enter, could not adjust to the “China Shock” and left the labor market. And, because the trade-induced displacements tended to be geographically concentrated, initially isolated job losses eventually led to regional economic decline and then further job losses. This regional decline was intensified by the shift of some Northern manufacturing to the non-union South, and the outcomes have been long-lasting, with research conducted in 2019 showing almost no recovery in the affected regions.</w:t>
      </w:r>
    </w:p>
    <w:p w14:paraId="78F20123" w14:textId="77777777" w:rsidR="00B17282" w:rsidRPr="009C494D" w:rsidRDefault="00B17282" w:rsidP="00B17282">
      <w:pPr>
        <w:rPr>
          <w:sz w:val="10"/>
        </w:rPr>
      </w:pPr>
      <w:r w:rsidRPr="009C494D">
        <w:rPr>
          <w:sz w:val="10"/>
        </w:rPr>
        <w:t xml:space="preserve">The </w:t>
      </w:r>
      <w:r w:rsidRPr="009C494D">
        <w:rPr>
          <w:rStyle w:val="StyleUnderline"/>
        </w:rPr>
        <w:t>adverse effects on workers without a college degree</w:t>
      </w:r>
      <w:r w:rsidRPr="009C494D">
        <w:rPr>
          <w:sz w:val="10"/>
        </w:rPr>
        <w:t xml:space="preserve"> have been </w:t>
      </w:r>
      <w:r w:rsidRPr="009C494D">
        <w:rPr>
          <w:rStyle w:val="StyleUnderline"/>
        </w:rPr>
        <w:t>unprecedented in scale</w:t>
      </w:r>
      <w:r w:rsidRPr="009C494D">
        <w:rPr>
          <w:sz w:val="10"/>
        </w:rPr>
        <w:t xml:space="preserve">. The </w:t>
      </w:r>
      <w:r w:rsidRPr="009C494D">
        <w:rPr>
          <w:rStyle w:val="StyleUnderline"/>
        </w:rPr>
        <w:t>US economy was growing</w:t>
      </w:r>
      <w:r w:rsidRPr="009C494D">
        <w:rPr>
          <w:sz w:val="10"/>
        </w:rPr>
        <w:t xml:space="preserve">, but the </w:t>
      </w:r>
      <w:r w:rsidRPr="009C494D">
        <w:rPr>
          <w:rStyle w:val="StyleUnderline"/>
        </w:rPr>
        <w:t xml:space="preserve">majority of American workers were being harmed by </w:t>
      </w:r>
      <w:r w:rsidRPr="009C494D">
        <w:rPr>
          <w:sz w:val="10"/>
        </w:rPr>
        <w:t xml:space="preserve">the </w:t>
      </w:r>
      <w:r w:rsidRPr="009C494D">
        <w:rPr>
          <w:rStyle w:val="StyleUnderline"/>
        </w:rPr>
        <w:t>nature of the growth experienced</w:t>
      </w:r>
      <w:r w:rsidRPr="009C494D">
        <w:rPr>
          <w:sz w:val="10"/>
        </w:rPr>
        <w:t>. Free-market policy and technology destroyed the proud culture of the blue-collar worker, and while this destruction was unfolding, America’s educated elites ignored the problem, insisting either that the market would take care of it or paying lip service to occupational retraining for displaced workers. When this process turned into a populist political storm, most Americans, especially elites, were taken by surprise.</w:t>
      </w:r>
    </w:p>
    <w:p w14:paraId="7722A56E" w14:textId="77777777" w:rsidR="00B17282" w:rsidRPr="009C494D" w:rsidRDefault="00B17282" w:rsidP="00B17282">
      <w:pPr>
        <w:rPr>
          <w:sz w:val="10"/>
        </w:rPr>
      </w:pPr>
      <w:r w:rsidRPr="009C494D">
        <w:rPr>
          <w:sz w:val="10"/>
        </w:rPr>
        <w:t>We now know the outcome: the rise of Trump’s MAGA movement and the decline of democracy. Ignored by democratic institutions for two generations, workers without a college degree lost hope. When given a chance, they rejected what they have come to regard as a corrupt elite that has used false scientific arguments to justify the policies that harmed them. From their perspective, if the past four decades are what “progress” looks like, they have no use for it.</w:t>
      </w:r>
    </w:p>
    <w:p w14:paraId="073167C6" w14:textId="77777777" w:rsidR="00B17282" w:rsidRPr="009C494D" w:rsidRDefault="00B17282" w:rsidP="00B17282">
      <w:pPr>
        <w:rPr>
          <w:sz w:val="10"/>
        </w:rPr>
      </w:pPr>
      <w:r w:rsidRPr="009C494D">
        <w:rPr>
          <w:sz w:val="10"/>
        </w:rPr>
        <w:t xml:space="preserve">It isn’t easy to estimate the number of people sympathetic to this point of view, but we can try. In my forthcoming book, Private Power and Democracy’s Decline: How to Make Capitalism Support Democracy, I arrive at two figures. One is the </w:t>
      </w:r>
      <w:r w:rsidRPr="009C494D">
        <w:rPr>
          <w:rStyle w:val="StyleUnderline"/>
        </w:rPr>
        <w:t>40 million Americans</w:t>
      </w:r>
      <w:r w:rsidRPr="009C494D">
        <w:rPr>
          <w:sz w:val="10"/>
        </w:rPr>
        <w:t xml:space="preserve"> whose </w:t>
      </w:r>
      <w:r w:rsidRPr="009C494D">
        <w:rPr>
          <w:rStyle w:val="StyleUnderline"/>
        </w:rPr>
        <w:t xml:space="preserve">economic conditions were directly affected by </w:t>
      </w:r>
      <w:r w:rsidRPr="009C494D">
        <w:rPr>
          <w:sz w:val="10"/>
        </w:rPr>
        <w:t xml:space="preserve">the </w:t>
      </w:r>
      <w:r w:rsidRPr="009C494D">
        <w:rPr>
          <w:rStyle w:val="StyleUnderline"/>
        </w:rPr>
        <w:t>job displacements of</w:t>
      </w:r>
      <w:r w:rsidRPr="009C494D">
        <w:rPr>
          <w:sz w:val="10"/>
        </w:rPr>
        <w:t xml:space="preserve"> the </w:t>
      </w:r>
      <w:r w:rsidRPr="009C494D">
        <w:rPr>
          <w:rStyle w:val="StyleUnderline"/>
        </w:rPr>
        <w:t>last half-century</w:t>
      </w:r>
      <w:r w:rsidRPr="009C494D">
        <w:rPr>
          <w:sz w:val="10"/>
        </w:rPr>
        <w:t xml:space="preserve">. This </w:t>
      </w:r>
      <w:r w:rsidRPr="009C494D">
        <w:rPr>
          <w:rStyle w:val="StyleUnderline"/>
        </w:rPr>
        <w:t>includes workers, their family members, and extended family who experienced declining living standards</w:t>
      </w:r>
      <w:r w:rsidRPr="009C494D">
        <w:rPr>
          <w:sz w:val="10"/>
        </w:rPr>
        <w:t>. It also includes local workers and family members who lost their jobs in declining regions, owing to the same forces.</w:t>
      </w:r>
    </w:p>
    <w:p w14:paraId="0D66BF52" w14:textId="77777777" w:rsidR="00B17282" w:rsidRPr="009C494D" w:rsidRDefault="00B17282" w:rsidP="00B17282">
      <w:pPr>
        <w:rPr>
          <w:sz w:val="10"/>
        </w:rPr>
      </w:pPr>
      <w:r w:rsidRPr="009C494D">
        <w:rPr>
          <w:sz w:val="10"/>
        </w:rPr>
        <w:t xml:space="preserve">The second figure consists of the first group, plus workers without college degrees who have lost faith in the possibility of upward mobility in America for those who work hard. My estimate is </w:t>
      </w:r>
      <w:r w:rsidRPr="00FB42BE">
        <w:rPr>
          <w:rStyle w:val="Emphasis"/>
          <w:highlight w:val="yellow"/>
        </w:rPr>
        <w:t>110 million Americans</w:t>
      </w:r>
      <w:r w:rsidRPr="009C494D">
        <w:rPr>
          <w:sz w:val="10"/>
        </w:rPr>
        <w:t xml:space="preserve">, with the difference of 70 million comprising a large number of workers, including young ones, who are concerned about their future. They </w:t>
      </w:r>
      <w:r w:rsidRPr="000042B5">
        <w:rPr>
          <w:rStyle w:val="StyleUnderline"/>
          <w:highlight w:val="yellow"/>
        </w:rPr>
        <w:t>reflect</w:t>
      </w:r>
      <w:r w:rsidRPr="009C494D">
        <w:rPr>
          <w:sz w:val="10"/>
        </w:rPr>
        <w:t xml:space="preserve"> the high and </w:t>
      </w:r>
      <w:r w:rsidRPr="000042B5">
        <w:rPr>
          <w:rStyle w:val="StyleUnderline"/>
          <w:highlight w:val="yellow"/>
        </w:rPr>
        <w:t>rising anxiety in</w:t>
      </w:r>
      <w:r w:rsidRPr="009C494D">
        <w:rPr>
          <w:sz w:val="10"/>
        </w:rPr>
        <w:t xml:space="preserve"> the </w:t>
      </w:r>
      <w:r w:rsidRPr="000042B5">
        <w:rPr>
          <w:rStyle w:val="StyleUnderline"/>
          <w:highlight w:val="yellow"/>
        </w:rPr>
        <w:t>American labor market</w:t>
      </w:r>
      <w:r w:rsidRPr="009C494D">
        <w:rPr>
          <w:sz w:val="10"/>
        </w:rPr>
        <w:t xml:space="preserve"> about the potential impact of future technologies, particularly AI, which may also threaten the jobs of educated people.</w:t>
      </w:r>
    </w:p>
    <w:p w14:paraId="39C65C98" w14:textId="77777777" w:rsidR="00B17282" w:rsidRPr="009C494D" w:rsidRDefault="00B17282" w:rsidP="00B17282">
      <w:pPr>
        <w:rPr>
          <w:sz w:val="4"/>
          <w:szCs w:val="4"/>
        </w:rPr>
      </w:pPr>
      <w:r w:rsidRPr="009C494D">
        <w:rPr>
          <w:sz w:val="4"/>
          <w:szCs w:val="4"/>
        </w:rPr>
        <w:t>These estimates include elements of the various culture-based anti-democratic forces (such as fundamentalist religious groups and various racist and extremist movements) that have always been present. Their small number meant they could never win elections. But when combined with workers who considered themselves the economic victims of liberal democracy, they achieved a critical mass.</w:t>
      </w:r>
    </w:p>
    <w:p w14:paraId="09DB08B7" w14:textId="77777777" w:rsidR="00B17282" w:rsidRPr="009C494D" w:rsidRDefault="00B17282" w:rsidP="00B17282">
      <w:pPr>
        <w:rPr>
          <w:sz w:val="4"/>
          <w:szCs w:val="4"/>
        </w:rPr>
      </w:pPr>
      <w:r w:rsidRPr="009C494D">
        <w:rPr>
          <w:sz w:val="4"/>
          <w:szCs w:val="4"/>
        </w:rPr>
        <w:t>This is what Trump did when he formed the MAGA coalition in the 2016 election. The implication is that cultural factors, though exploited by politicians to attack their opponents and promote their own agenda, do not explain the rise of MAGA. Their marginal contribution certainly made a difference in 2016 and 2024, but the main force advancing MAGA is the large number of workers without a college education who turned against liberal democracy.</w:t>
      </w:r>
    </w:p>
    <w:p w14:paraId="32EA11A0" w14:textId="77777777" w:rsidR="00B17282" w:rsidRPr="009C494D" w:rsidRDefault="00B17282" w:rsidP="00B17282">
      <w:pPr>
        <w:rPr>
          <w:sz w:val="4"/>
          <w:szCs w:val="4"/>
        </w:rPr>
      </w:pPr>
      <w:r w:rsidRPr="009C494D">
        <w:rPr>
          <w:sz w:val="4"/>
          <w:szCs w:val="4"/>
        </w:rPr>
        <w:t>The forces driving the decline of democracy in the US are evident in other countries, but vary with local conditions. In particular, the severity of democratic backsliding depends on the extent of countries’ policy efforts to help workers cope with the impact of major economic changes. Scandinavia, Germany, and Japan present examples of such an explicit policy effort.</w:t>
      </w:r>
    </w:p>
    <w:p w14:paraId="58B2E2FE" w14:textId="77777777" w:rsidR="00B17282" w:rsidRPr="009C494D" w:rsidRDefault="00B17282" w:rsidP="00B17282">
      <w:pPr>
        <w:rPr>
          <w:sz w:val="10"/>
        </w:rPr>
      </w:pPr>
      <w:r w:rsidRPr="009C494D">
        <w:rPr>
          <w:sz w:val="10"/>
        </w:rPr>
        <w:t>Saving Democracy</w:t>
      </w:r>
    </w:p>
    <w:p w14:paraId="61BB0922" w14:textId="77777777" w:rsidR="00B17282" w:rsidRPr="009C494D" w:rsidRDefault="00B17282" w:rsidP="00B17282">
      <w:pPr>
        <w:rPr>
          <w:sz w:val="10"/>
        </w:rPr>
      </w:pPr>
      <w:r w:rsidRPr="009C494D">
        <w:rPr>
          <w:sz w:val="10"/>
        </w:rPr>
        <w:t xml:space="preserve">We can have democracy or a free-market economic policy, but we cannot have both. The </w:t>
      </w:r>
      <w:r w:rsidRPr="000042B5">
        <w:rPr>
          <w:rStyle w:val="StyleUnderline"/>
          <w:highlight w:val="yellow"/>
        </w:rPr>
        <w:t>restoration of democracy requires</w:t>
      </w:r>
      <w:r w:rsidRPr="009C494D">
        <w:rPr>
          <w:sz w:val="10"/>
        </w:rPr>
        <w:t xml:space="preserve"> achieving </w:t>
      </w:r>
      <w:r w:rsidRPr="00BA525E">
        <w:rPr>
          <w:rStyle w:val="Emphasis"/>
        </w:rPr>
        <w:t>two central goals</w:t>
      </w:r>
      <w:r w:rsidRPr="009C494D">
        <w:rPr>
          <w:sz w:val="10"/>
        </w:rPr>
        <w:t xml:space="preserve">: The </w:t>
      </w:r>
      <w:r w:rsidRPr="00BA525E">
        <w:rPr>
          <w:rStyle w:val="StyleUnderline"/>
        </w:rPr>
        <w:t>first</w:t>
      </w:r>
      <w:r w:rsidRPr="009C494D">
        <w:rPr>
          <w:sz w:val="10"/>
        </w:rPr>
        <w:t xml:space="preserve"> is </w:t>
      </w:r>
      <w:r w:rsidRPr="000042B5">
        <w:rPr>
          <w:rStyle w:val="StyleUnderline"/>
          <w:highlight w:val="yellow"/>
        </w:rPr>
        <w:t>to</w:t>
      </w:r>
      <w:r w:rsidRPr="009C494D">
        <w:rPr>
          <w:sz w:val="10"/>
        </w:rPr>
        <w:t xml:space="preserve"> suppress private power and </w:t>
      </w:r>
      <w:r w:rsidRPr="000042B5">
        <w:rPr>
          <w:rStyle w:val="StyleUnderline"/>
          <w:highlight w:val="yellow"/>
        </w:rPr>
        <w:t>eliminate</w:t>
      </w:r>
      <w:r w:rsidRPr="009C494D">
        <w:rPr>
          <w:sz w:val="10"/>
        </w:rPr>
        <w:t xml:space="preserve"> the </w:t>
      </w:r>
      <w:r w:rsidRPr="000042B5">
        <w:rPr>
          <w:rStyle w:val="Emphasis"/>
          <w:highlight w:val="yellow"/>
        </w:rPr>
        <w:t>extreme economic and political inequality</w:t>
      </w:r>
      <w:r w:rsidRPr="009C494D">
        <w:rPr>
          <w:sz w:val="10"/>
        </w:rPr>
        <w:t xml:space="preserve"> that has turned the US into an oligarchy. The</w:t>
      </w:r>
      <w:r w:rsidRPr="00BA525E">
        <w:rPr>
          <w:rStyle w:val="StyleUnderline"/>
        </w:rPr>
        <w:t xml:space="preserve"> second</w:t>
      </w:r>
      <w:r w:rsidRPr="009C494D">
        <w:rPr>
          <w:sz w:val="10"/>
        </w:rPr>
        <w:t xml:space="preserve"> is </w:t>
      </w:r>
      <w:r w:rsidRPr="00BA525E">
        <w:rPr>
          <w:rStyle w:val="StyleUnderline"/>
        </w:rPr>
        <w:t>to ensure that</w:t>
      </w:r>
      <w:r w:rsidRPr="009C494D">
        <w:rPr>
          <w:sz w:val="10"/>
        </w:rPr>
        <w:t xml:space="preserve"> the </w:t>
      </w:r>
      <w:r w:rsidRPr="00BA525E">
        <w:rPr>
          <w:rStyle w:val="StyleUnderline"/>
        </w:rPr>
        <w:t>benefits of innovations and economic growth</w:t>
      </w:r>
      <w:r w:rsidRPr="009C494D">
        <w:rPr>
          <w:sz w:val="10"/>
        </w:rPr>
        <w:t xml:space="preserve"> are </w:t>
      </w:r>
      <w:r w:rsidRPr="00BA525E">
        <w:rPr>
          <w:rStyle w:val="StyleUnderline"/>
        </w:rPr>
        <w:t>more equally shared</w:t>
      </w:r>
      <w:r w:rsidRPr="009C494D">
        <w:rPr>
          <w:sz w:val="10"/>
        </w:rPr>
        <w:t>, so that no group is left behind and forced to pay the price for gains enjoyed by others.</w:t>
      </w:r>
    </w:p>
    <w:p w14:paraId="5F5A358A" w14:textId="77777777" w:rsidR="00B17282" w:rsidRPr="009C494D" w:rsidRDefault="00B17282" w:rsidP="00B17282">
      <w:pPr>
        <w:rPr>
          <w:sz w:val="10"/>
        </w:rPr>
      </w:pPr>
      <w:r w:rsidRPr="009C494D">
        <w:rPr>
          <w:sz w:val="10"/>
        </w:rPr>
        <w:t xml:space="preserve">The good news is that rising market power and the high economic and political inequality that accompany it are not inevitable. </w:t>
      </w:r>
      <w:r w:rsidRPr="000042B5">
        <w:rPr>
          <w:rStyle w:val="Emphasis"/>
          <w:highlight w:val="yellow"/>
        </w:rPr>
        <w:t>Policy reforms can reverse it.</w:t>
      </w:r>
      <w:r w:rsidRPr="009C494D">
        <w:rPr>
          <w:sz w:val="10"/>
        </w:rPr>
        <w:t xml:space="preserve"> The </w:t>
      </w:r>
      <w:r w:rsidRPr="00BA525E">
        <w:rPr>
          <w:rStyle w:val="StyleUnderline"/>
        </w:rPr>
        <w:t>New Deal era demonstrated</w:t>
      </w:r>
      <w:r w:rsidRPr="009C494D">
        <w:rPr>
          <w:sz w:val="10"/>
        </w:rPr>
        <w:t xml:space="preserve"> that </w:t>
      </w:r>
      <w:r w:rsidRPr="00BA525E">
        <w:rPr>
          <w:rStyle w:val="StyleUnderline"/>
        </w:rPr>
        <w:t>active antitrust policy and enforcement can prevent large firms from acquiring small on</w:t>
      </w:r>
      <w:r w:rsidRPr="009C494D">
        <w:rPr>
          <w:sz w:val="10"/>
        </w:rPr>
        <w:t>es, and that a combination of antitrust and taxation can hold market power in check.</w:t>
      </w:r>
    </w:p>
    <w:p w14:paraId="22C4E752" w14:textId="77777777" w:rsidR="00B17282" w:rsidRDefault="00B17282" w:rsidP="00B17282">
      <w:pPr>
        <w:rPr>
          <w:rFonts w:asciiTheme="minorHAnsi" w:hAnsiTheme="minorHAnsi" w:cstheme="minorHAnsi"/>
        </w:rPr>
      </w:pPr>
    </w:p>
    <w:p w14:paraId="76EAF5C0" w14:textId="77777777" w:rsidR="00B17282" w:rsidRPr="00E917C5" w:rsidRDefault="00B17282" w:rsidP="00B17282">
      <w:pPr>
        <w:pStyle w:val="Heading4"/>
        <w:rPr>
          <w:rFonts w:asciiTheme="minorHAnsi" w:hAnsiTheme="minorHAnsi" w:cstheme="minorHAnsi"/>
        </w:rPr>
      </w:pPr>
      <w:r>
        <w:rPr>
          <w:rFonts w:asciiTheme="minorHAnsi" w:hAnsiTheme="minorHAnsi" w:cstheme="minorHAnsi"/>
        </w:rPr>
        <w:t>Repealing</w:t>
      </w:r>
      <w:r w:rsidRPr="00E917C5">
        <w:rPr>
          <w:rFonts w:asciiTheme="minorHAnsi" w:hAnsiTheme="minorHAnsi" w:cstheme="minorHAnsi"/>
        </w:rPr>
        <w:t xml:space="preserve"> RTW </w:t>
      </w:r>
      <w:r w:rsidRPr="00E917C5">
        <w:rPr>
          <w:rFonts w:asciiTheme="minorHAnsi" w:hAnsiTheme="minorHAnsi" w:cstheme="minorHAnsi"/>
          <w:u w:val="single"/>
        </w:rPr>
        <w:t>empowers</w:t>
      </w:r>
      <w:r w:rsidRPr="00E917C5">
        <w:rPr>
          <w:rFonts w:asciiTheme="minorHAnsi" w:hAnsiTheme="minorHAnsi" w:cstheme="minorHAnsi"/>
        </w:rPr>
        <w:t xml:space="preserve"> US democratic institutions</w:t>
      </w:r>
    </w:p>
    <w:p w14:paraId="2EE2B319" w14:textId="77777777" w:rsidR="00B17282" w:rsidRPr="00E03AF0" w:rsidRDefault="00B17282" w:rsidP="00B17282">
      <w:pPr>
        <w:rPr>
          <w:rStyle w:val="Style13ptBold"/>
        </w:rPr>
      </w:pPr>
      <w:r w:rsidRPr="00E03AF0">
        <w:rPr>
          <w:rStyle w:val="Style13ptBold"/>
        </w:rPr>
        <w:t xml:space="preserve">Frymer et al., </w:t>
      </w:r>
      <w:r>
        <w:rPr>
          <w:rStyle w:val="Style13ptBold"/>
        </w:rPr>
        <w:t>25</w:t>
      </w:r>
    </w:p>
    <w:p w14:paraId="49FD92BC" w14:textId="77777777" w:rsidR="00B17282" w:rsidRPr="00DD4235" w:rsidRDefault="00B17282" w:rsidP="00B17282">
      <w:pPr>
        <w:rPr>
          <w:sz w:val="20"/>
          <w:szCs w:val="20"/>
        </w:rPr>
      </w:pPr>
      <w:r w:rsidRPr="00DD4235">
        <w:rPr>
          <w:sz w:val="20"/>
          <w:szCs w:val="20"/>
        </w:rPr>
        <w:t xml:space="preserve">[Paul Frymer -- Professor of Politics at Princeton University. His research and teaching interests are broadly in American politics and public policy. Jacob M. Grumbach -- associate professor at the Goldman School of Public Policy at UC Berkeley. Charlotte Hill -- Independent Researcher who focuses on the intersection of political participation, democracy, and public policy. "Right to Work or Right to Vote? Labor Policy and American Democracy." Cambridge University Press – Perspectives on Politics (2025). 1-14-2025, </w:t>
      </w:r>
      <w:hyperlink r:id="rId9" w:history="1">
        <w:r w:rsidRPr="00DD4235">
          <w:rPr>
            <w:rStyle w:val="Hyperlink"/>
            <w:sz w:val="20"/>
            <w:szCs w:val="20"/>
          </w:rPr>
          <w:t>https://www.cambridge.org/core/journals/perspectives-on-politics/article/right-to-work-or-right-to-vote-labor-policy-and-american-democracy/1AE7AE6A23891CDFC605E98A6C017780</w:t>
        </w:r>
      </w:hyperlink>
      <w:r w:rsidRPr="00DD4235">
        <w:rPr>
          <w:sz w:val="20"/>
          <w:szCs w:val="20"/>
        </w:rPr>
        <w:t xml:space="preserve">, accessed 8-12-2025] </w:t>
      </w:r>
    </w:p>
    <w:p w14:paraId="1FF3092B" w14:textId="77777777" w:rsidR="00B17282" w:rsidRDefault="00B17282" w:rsidP="00B17282"/>
    <w:p w14:paraId="49B38C6A" w14:textId="77777777" w:rsidR="00B17282" w:rsidRPr="00E917C5" w:rsidRDefault="00B17282" w:rsidP="00B17282">
      <w:pPr>
        <w:rPr>
          <w:rStyle w:val="Emphasis"/>
        </w:rPr>
      </w:pPr>
      <w:r w:rsidRPr="00E917C5">
        <w:rPr>
          <w:sz w:val="10"/>
        </w:rPr>
        <w:t xml:space="preserve">There is </w:t>
      </w:r>
      <w:r w:rsidRPr="00E917C5">
        <w:rPr>
          <w:rStyle w:val="StyleUnderline"/>
        </w:rPr>
        <w:t>growing attention to</w:t>
      </w:r>
      <w:r w:rsidRPr="00E917C5">
        <w:rPr>
          <w:sz w:val="10"/>
        </w:rPr>
        <w:t xml:space="preserve"> the </w:t>
      </w:r>
      <w:r w:rsidRPr="000042B5">
        <w:rPr>
          <w:rStyle w:val="StyleUnderline"/>
          <w:highlight w:val="yellow"/>
        </w:rPr>
        <w:t>role of organized labor in</w:t>
      </w:r>
      <w:r w:rsidRPr="00E917C5">
        <w:rPr>
          <w:rStyle w:val="StyleUnderline"/>
        </w:rPr>
        <w:t xml:space="preserve"> </w:t>
      </w:r>
      <w:r w:rsidRPr="00E917C5">
        <w:rPr>
          <w:sz w:val="10"/>
        </w:rPr>
        <w:t xml:space="preserve">maintaining and </w:t>
      </w:r>
      <w:r w:rsidRPr="000042B5">
        <w:rPr>
          <w:rStyle w:val="Emphasis"/>
          <w:highlight w:val="yellow"/>
        </w:rPr>
        <w:t>expanding democratic institutions</w:t>
      </w:r>
      <w:r w:rsidRPr="000042B5">
        <w:rPr>
          <w:sz w:val="10"/>
          <w:highlight w:val="yellow"/>
        </w:rPr>
        <w:t xml:space="preserve"> </w:t>
      </w:r>
      <w:r w:rsidRPr="000042B5">
        <w:rPr>
          <w:rStyle w:val="StyleUnderline"/>
          <w:highlight w:val="yellow"/>
        </w:rPr>
        <w:t>in the U</w:t>
      </w:r>
      <w:r w:rsidRPr="00E917C5">
        <w:rPr>
          <w:sz w:val="10"/>
        </w:rPr>
        <w:t xml:space="preserve">nited </w:t>
      </w:r>
      <w:r w:rsidRPr="000042B5">
        <w:rPr>
          <w:rStyle w:val="StyleUnderline"/>
          <w:highlight w:val="yellow"/>
        </w:rPr>
        <w:t>S</w:t>
      </w:r>
      <w:r w:rsidRPr="00E917C5">
        <w:rPr>
          <w:sz w:val="10"/>
        </w:rPr>
        <w:t>tates. In this article</w:t>
      </w:r>
      <w:r w:rsidRPr="00E917C5">
        <w:rPr>
          <w:rStyle w:val="StyleUnderline"/>
        </w:rPr>
        <w:t>, we investigate</w:t>
      </w:r>
      <w:r w:rsidRPr="00E917C5">
        <w:rPr>
          <w:sz w:val="10"/>
        </w:rPr>
        <w:t xml:space="preserve"> the </w:t>
      </w:r>
      <w:r w:rsidRPr="00E917C5">
        <w:rPr>
          <w:rStyle w:val="StyleUnderline"/>
        </w:rPr>
        <w:t>effect of right-to-work laws on electoral democracy in the states</w:t>
      </w:r>
      <w:r w:rsidRPr="00E917C5">
        <w:rPr>
          <w:sz w:val="10"/>
        </w:rPr>
        <w:t xml:space="preserve">. We theorize a </w:t>
      </w:r>
      <w:r w:rsidRPr="00E917C5">
        <w:rPr>
          <w:rStyle w:val="StyleUnderline"/>
        </w:rPr>
        <w:t xml:space="preserve">series of mechanisms by which </w:t>
      </w:r>
      <w:r w:rsidRPr="000042B5">
        <w:rPr>
          <w:rStyle w:val="StyleUnderline"/>
          <w:highlight w:val="yellow"/>
        </w:rPr>
        <w:t>labor unions contribute to</w:t>
      </w:r>
      <w:r w:rsidRPr="00E917C5">
        <w:rPr>
          <w:sz w:val="10"/>
        </w:rPr>
        <w:t xml:space="preserve"> the </w:t>
      </w:r>
      <w:r w:rsidRPr="00E917C5">
        <w:rPr>
          <w:rStyle w:val="StyleUnderline"/>
        </w:rPr>
        <w:t xml:space="preserve">maintenance and </w:t>
      </w:r>
      <w:r w:rsidRPr="000042B5">
        <w:rPr>
          <w:rStyle w:val="StyleUnderline"/>
          <w:highlight w:val="yellow"/>
        </w:rPr>
        <w:t xml:space="preserve">expansion of </w:t>
      </w:r>
      <w:r w:rsidRPr="000042B5">
        <w:rPr>
          <w:rStyle w:val="Emphasis"/>
          <w:highlight w:val="yellow"/>
        </w:rPr>
        <w:t>democratic institutions</w:t>
      </w:r>
      <w:r w:rsidRPr="00E917C5">
        <w:rPr>
          <w:sz w:val="10"/>
        </w:rPr>
        <w:t xml:space="preserve">, including </w:t>
      </w:r>
      <w:r w:rsidRPr="000042B5">
        <w:rPr>
          <w:rStyle w:val="Emphasis"/>
          <w:highlight w:val="yellow"/>
        </w:rPr>
        <w:t>contributing money to campaigns</w:t>
      </w:r>
      <w:r w:rsidRPr="00E917C5">
        <w:rPr>
          <w:sz w:val="10"/>
        </w:rPr>
        <w:t xml:space="preserve"> and </w:t>
      </w:r>
      <w:r w:rsidRPr="000042B5">
        <w:rPr>
          <w:rStyle w:val="Emphasis"/>
          <w:highlight w:val="yellow"/>
        </w:rPr>
        <w:t>influencing the electorate</w:t>
      </w:r>
      <w:r w:rsidRPr="000042B5">
        <w:rPr>
          <w:sz w:val="10"/>
          <w:highlight w:val="yellow"/>
        </w:rPr>
        <w:t xml:space="preserve">. </w:t>
      </w:r>
      <w:r w:rsidRPr="000042B5">
        <w:rPr>
          <w:rStyle w:val="StyleUnderline"/>
          <w:highlight w:val="yellow"/>
        </w:rPr>
        <w:t>Right-to-work laws</w:t>
      </w:r>
      <w:r w:rsidRPr="00E917C5">
        <w:rPr>
          <w:rStyle w:val="StyleUnderline"/>
        </w:rPr>
        <w:t>,</w:t>
      </w:r>
      <w:r w:rsidRPr="00E917C5">
        <w:rPr>
          <w:sz w:val="10"/>
        </w:rPr>
        <w:t xml:space="preserve"> by limiting labor unions’ ability to raise funds, </w:t>
      </w:r>
      <w:r w:rsidRPr="000042B5">
        <w:rPr>
          <w:rStyle w:val="StyleUnderline"/>
          <w:highlight w:val="yellow"/>
        </w:rPr>
        <w:t>reduce</w:t>
      </w:r>
      <w:r w:rsidRPr="00E917C5">
        <w:rPr>
          <w:sz w:val="10"/>
        </w:rPr>
        <w:t xml:space="preserve"> the </w:t>
      </w:r>
      <w:r w:rsidRPr="000042B5">
        <w:rPr>
          <w:rStyle w:val="StyleUnderline"/>
          <w:highlight w:val="yellow"/>
        </w:rPr>
        <w:t>strength of these mechanisms</w:t>
      </w:r>
      <w:r w:rsidRPr="00E917C5">
        <w:rPr>
          <w:sz w:val="10"/>
        </w:rPr>
        <w:t xml:space="preserve"> and </w:t>
      </w:r>
      <w:r w:rsidRPr="000042B5">
        <w:rPr>
          <w:rStyle w:val="StyleUnderline"/>
          <w:highlight w:val="yellow"/>
        </w:rPr>
        <w:t xml:space="preserve">send signals to </w:t>
      </w:r>
      <w:r w:rsidRPr="000042B5">
        <w:rPr>
          <w:rStyle w:val="Emphasis"/>
          <w:highlight w:val="yellow"/>
        </w:rPr>
        <w:t>political elites</w:t>
      </w:r>
      <w:r w:rsidRPr="00E917C5">
        <w:rPr>
          <w:rStyle w:val="StyleUnderline"/>
        </w:rPr>
        <w:t xml:space="preserve"> about</w:t>
      </w:r>
      <w:r w:rsidRPr="00E917C5">
        <w:rPr>
          <w:sz w:val="10"/>
        </w:rPr>
        <w:t xml:space="preserve"> the </w:t>
      </w:r>
      <w:r w:rsidRPr="00E917C5">
        <w:rPr>
          <w:rStyle w:val="StyleUnderline"/>
        </w:rPr>
        <w:t>organizational balance of power in their states</w:t>
      </w:r>
      <w:r w:rsidRPr="00E917C5">
        <w:rPr>
          <w:sz w:val="10"/>
        </w:rPr>
        <w:t xml:space="preserve">. Using recent advances in difference-in-differences analysis, we find that </w:t>
      </w:r>
      <w:r w:rsidRPr="000042B5">
        <w:rPr>
          <w:rStyle w:val="StyleUnderline"/>
          <w:highlight w:val="yellow"/>
        </w:rPr>
        <w:t>right-to-work laws</w:t>
      </w:r>
      <w:r w:rsidRPr="00E917C5">
        <w:rPr>
          <w:sz w:val="10"/>
        </w:rPr>
        <w:t xml:space="preserve"> had a </w:t>
      </w:r>
      <w:r w:rsidRPr="000042B5">
        <w:rPr>
          <w:rStyle w:val="StyleUnderline"/>
          <w:highlight w:val="yellow"/>
        </w:rPr>
        <w:t>substantial negative effect on</w:t>
      </w:r>
      <w:r w:rsidRPr="00E917C5">
        <w:rPr>
          <w:sz w:val="10"/>
        </w:rPr>
        <w:t xml:space="preserve"> state-level </w:t>
      </w:r>
      <w:r w:rsidRPr="000042B5">
        <w:rPr>
          <w:rStyle w:val="Emphasis"/>
          <w:highlight w:val="yellow"/>
        </w:rPr>
        <w:t>electoral democracy</w:t>
      </w:r>
      <w:r w:rsidRPr="00E917C5">
        <w:rPr>
          <w:sz w:val="10"/>
        </w:rPr>
        <w:t xml:space="preserve"> in recent decades, even net of Republican control of government. Although the difficulty of causal identification in this context warrants caution, the </w:t>
      </w:r>
      <w:r w:rsidRPr="00E917C5">
        <w:rPr>
          <w:rStyle w:val="StyleUnderline"/>
        </w:rPr>
        <w:t>findings speak to</w:t>
      </w:r>
      <w:r w:rsidRPr="00E917C5">
        <w:rPr>
          <w:sz w:val="10"/>
        </w:rPr>
        <w:t xml:space="preserve"> the </w:t>
      </w:r>
      <w:r w:rsidRPr="00E917C5">
        <w:rPr>
          <w:rStyle w:val="Emphasis"/>
        </w:rPr>
        <w:t>importance of organized labor in shaping democratic institutions.</w:t>
      </w:r>
    </w:p>
    <w:p w14:paraId="081E9787" w14:textId="77777777" w:rsidR="00B17282" w:rsidRDefault="00B17282" w:rsidP="00B17282">
      <w:r w:rsidRPr="000042B5">
        <w:rPr>
          <w:rStyle w:val="StyleUnderline"/>
          <w:highlight w:val="yellow"/>
        </w:rPr>
        <w:t>In</w:t>
      </w:r>
      <w:r w:rsidRPr="00E917C5">
        <w:rPr>
          <w:sz w:val="10"/>
        </w:rPr>
        <w:t xml:space="preserve"> the </w:t>
      </w:r>
      <w:r w:rsidRPr="000042B5">
        <w:rPr>
          <w:rStyle w:val="StyleUnderline"/>
          <w:highlight w:val="yellow"/>
        </w:rPr>
        <w:t>last two decades</w:t>
      </w:r>
      <w:r w:rsidRPr="000042B5">
        <w:rPr>
          <w:sz w:val="10"/>
          <w:highlight w:val="yellow"/>
        </w:rPr>
        <w:t xml:space="preserve">, </w:t>
      </w:r>
      <w:r w:rsidRPr="000042B5">
        <w:rPr>
          <w:rStyle w:val="StyleUnderline"/>
          <w:highlight w:val="yellow"/>
        </w:rPr>
        <w:t>Republican state legislatures in</w:t>
      </w:r>
      <w:r w:rsidRPr="00E917C5">
        <w:rPr>
          <w:sz w:val="10"/>
        </w:rPr>
        <w:t xml:space="preserve"> many current </w:t>
      </w:r>
      <w:r w:rsidRPr="000042B5">
        <w:rPr>
          <w:rStyle w:val="StyleUnderline"/>
          <w:highlight w:val="yellow"/>
        </w:rPr>
        <w:t>battleground states</w:t>
      </w:r>
      <w:r w:rsidRPr="00E917C5">
        <w:rPr>
          <w:rStyle w:val="StyleUnderline"/>
        </w:rPr>
        <w:t xml:space="preserve"> have sought to </w:t>
      </w:r>
      <w:r w:rsidRPr="000042B5">
        <w:rPr>
          <w:rStyle w:val="StyleUnderline"/>
          <w:highlight w:val="yellow"/>
        </w:rPr>
        <w:t>pass</w:t>
      </w:r>
      <w:r w:rsidRPr="00E917C5">
        <w:rPr>
          <w:sz w:val="10"/>
        </w:rPr>
        <w:t>—and frequently succeeded in passing—right-to-work (</w:t>
      </w:r>
      <w:r w:rsidRPr="000042B5">
        <w:rPr>
          <w:rStyle w:val="StyleUnderline"/>
          <w:highlight w:val="yellow"/>
        </w:rPr>
        <w:t>RTW) legislation</w:t>
      </w:r>
      <w:r w:rsidRPr="00E917C5">
        <w:rPr>
          <w:rStyle w:val="StyleUnderline"/>
        </w:rPr>
        <w:t xml:space="preserve"> </w:t>
      </w:r>
      <w:r w:rsidRPr="00507C02">
        <w:rPr>
          <w:sz w:val="10"/>
        </w:rPr>
        <w:t>seeking</w:t>
      </w:r>
      <w:r w:rsidRPr="00E917C5">
        <w:rPr>
          <w:rStyle w:val="StyleUnderline"/>
        </w:rPr>
        <w:t xml:space="preserve"> </w:t>
      </w:r>
      <w:r w:rsidRPr="000042B5">
        <w:rPr>
          <w:rStyle w:val="StyleUnderline"/>
          <w:highlight w:val="yellow"/>
        </w:rPr>
        <w:t xml:space="preserve">to curb </w:t>
      </w:r>
      <w:r w:rsidRPr="000042B5">
        <w:rPr>
          <w:rStyle w:val="Emphasis"/>
          <w:highlight w:val="yellow"/>
        </w:rPr>
        <w:t>labor union power</w:t>
      </w:r>
      <w:r w:rsidRPr="00E917C5">
        <w:rPr>
          <w:sz w:val="10"/>
        </w:rPr>
        <w:t xml:space="preserve">. </w:t>
      </w:r>
      <w:r w:rsidRPr="00E917C5">
        <w:rPr>
          <w:rStyle w:val="StyleUnderline"/>
        </w:rPr>
        <w:t>RTW laws prohibit unions from collecting dues from non-unionized workers</w:t>
      </w:r>
      <w:r w:rsidRPr="00E917C5">
        <w:rPr>
          <w:sz w:val="10"/>
        </w:rPr>
        <w:t xml:space="preserve"> in otherwise unionized workplaces. </w:t>
      </w:r>
      <w:r w:rsidRPr="00E917C5">
        <w:rPr>
          <w:rStyle w:val="StyleUnderline"/>
        </w:rPr>
        <w:t xml:space="preserve">Denying unions </w:t>
      </w:r>
      <w:r w:rsidRPr="00E917C5">
        <w:rPr>
          <w:sz w:val="10"/>
        </w:rPr>
        <w:t xml:space="preserve">the </w:t>
      </w:r>
      <w:r w:rsidRPr="00E917C5">
        <w:rPr>
          <w:rStyle w:val="StyleUnderline"/>
        </w:rPr>
        <w:t>ability to collect these dues</w:t>
      </w:r>
      <w:r w:rsidRPr="00E917C5">
        <w:rPr>
          <w:sz w:val="10"/>
        </w:rPr>
        <w:t xml:space="preserve"> is </w:t>
      </w:r>
      <w:r w:rsidRPr="00E917C5">
        <w:rPr>
          <w:rStyle w:val="Emphasis"/>
        </w:rPr>
        <w:t>economically and institutionally important for unions</w:t>
      </w:r>
      <w:r w:rsidRPr="00E917C5">
        <w:rPr>
          <w:sz w:val="10"/>
        </w:rPr>
        <w:t xml:space="preserve"> because they </w:t>
      </w:r>
      <w:r w:rsidRPr="00E917C5">
        <w:rPr>
          <w:rStyle w:val="StyleUnderline"/>
        </w:rPr>
        <w:t>rely on</w:t>
      </w:r>
      <w:r w:rsidRPr="00E917C5">
        <w:rPr>
          <w:sz w:val="10"/>
        </w:rPr>
        <w:t xml:space="preserve"> the </w:t>
      </w:r>
      <w:r w:rsidRPr="00E917C5">
        <w:rPr>
          <w:rStyle w:val="StyleUnderline"/>
        </w:rPr>
        <w:t>collective action and bargaining leverage of large groups of workers</w:t>
      </w:r>
      <w:r w:rsidRPr="00E917C5">
        <w:rPr>
          <w:sz w:val="10"/>
        </w:rPr>
        <w:t xml:space="preserve">. </w:t>
      </w:r>
      <w:r w:rsidRPr="00507C02">
        <w:rPr>
          <w:rStyle w:val="StyleUnderline"/>
        </w:rPr>
        <w:t>RTW laws</w:t>
      </w:r>
      <w:r w:rsidRPr="00507C02">
        <w:rPr>
          <w:sz w:val="10"/>
        </w:rPr>
        <w:t xml:space="preserve"> increase the incentives for free riding by employees who, through withholding dues while benefiting from union workplace gains, </w:t>
      </w:r>
      <w:r w:rsidRPr="00507C02">
        <w:rPr>
          <w:rStyle w:val="StyleUnderline"/>
        </w:rPr>
        <w:t xml:space="preserve">weaken </w:t>
      </w:r>
      <w:r w:rsidRPr="00507C02">
        <w:rPr>
          <w:sz w:val="10"/>
        </w:rPr>
        <w:t xml:space="preserve">the </w:t>
      </w:r>
      <w:r w:rsidRPr="00507C02">
        <w:rPr>
          <w:rStyle w:val="StyleUnderline"/>
        </w:rPr>
        <w:t>scope of collective action</w:t>
      </w:r>
      <w:r w:rsidRPr="00507C02">
        <w:rPr>
          <w:sz w:val="10"/>
        </w:rPr>
        <w:t xml:space="preserve"> and </w:t>
      </w:r>
      <w:r w:rsidRPr="00507C02">
        <w:rPr>
          <w:rStyle w:val="StyleUnderline"/>
        </w:rPr>
        <w:t xml:space="preserve">limit unions’ financial viability </w:t>
      </w:r>
      <w:r w:rsidRPr="00507C02">
        <w:rPr>
          <w:sz w:val="10"/>
        </w:rPr>
        <w:t xml:space="preserve">(Olson Reference Olson1965). These </w:t>
      </w:r>
      <w:r w:rsidRPr="000042B5">
        <w:rPr>
          <w:rStyle w:val="StyleUnderline"/>
          <w:highlight w:val="yellow"/>
        </w:rPr>
        <w:t>laws</w:t>
      </w:r>
      <w:r w:rsidRPr="00507C02">
        <w:rPr>
          <w:sz w:val="10"/>
        </w:rPr>
        <w:t xml:space="preserve"> are also </w:t>
      </w:r>
      <w:r w:rsidRPr="00507C02">
        <w:rPr>
          <w:rStyle w:val="StyleUnderline"/>
        </w:rPr>
        <w:t xml:space="preserve">of </w:t>
      </w:r>
      <w:r w:rsidRPr="000042B5">
        <w:rPr>
          <w:rStyle w:val="Emphasis"/>
          <w:highlight w:val="yellow"/>
        </w:rPr>
        <w:t>significant</w:t>
      </w:r>
      <w:r w:rsidRPr="000042B5">
        <w:rPr>
          <w:rStyle w:val="StyleUnderline"/>
          <w:highlight w:val="yellow"/>
        </w:rPr>
        <w:t xml:space="preserve"> political consequence</w:t>
      </w:r>
      <w:r w:rsidRPr="00507C02">
        <w:rPr>
          <w:rStyle w:val="StyleUnderline"/>
        </w:rPr>
        <w:t xml:space="preserve">; </w:t>
      </w:r>
      <w:r w:rsidRPr="00507C02">
        <w:rPr>
          <w:sz w:val="10"/>
        </w:rPr>
        <w:t>among other things, they can</w:t>
      </w:r>
      <w:r w:rsidRPr="00507C02">
        <w:rPr>
          <w:rStyle w:val="StyleUnderline"/>
        </w:rPr>
        <w:t xml:space="preserve"> </w:t>
      </w:r>
      <w:r w:rsidRPr="000042B5">
        <w:rPr>
          <w:rStyle w:val="StyleUnderline"/>
          <w:highlight w:val="yellow"/>
        </w:rPr>
        <w:t>deprive unions—</w:t>
      </w:r>
      <w:r w:rsidRPr="00507C02">
        <w:rPr>
          <w:sz w:val="10"/>
        </w:rPr>
        <w:t>many of</w:t>
      </w:r>
      <w:r w:rsidRPr="00507C02">
        <w:rPr>
          <w:rStyle w:val="StyleUnderline"/>
        </w:rPr>
        <w:t xml:space="preserve"> which have been </w:t>
      </w:r>
      <w:r w:rsidRPr="00507C02">
        <w:rPr>
          <w:sz w:val="10"/>
        </w:rPr>
        <w:t>an</w:t>
      </w:r>
      <w:r w:rsidRPr="00507C02">
        <w:rPr>
          <w:rStyle w:val="StyleUnderline"/>
        </w:rPr>
        <w:t xml:space="preserve"> important coalitional ally of the Democratic Party—</w:t>
      </w:r>
      <w:r w:rsidRPr="000042B5">
        <w:rPr>
          <w:rStyle w:val="StyleUnderline"/>
          <w:highlight w:val="yellow"/>
        </w:rPr>
        <w:t>of</w:t>
      </w:r>
      <w:r w:rsidRPr="00507C02">
        <w:rPr>
          <w:rStyle w:val="StyleUnderline"/>
        </w:rPr>
        <w:t xml:space="preserve"> </w:t>
      </w:r>
      <w:r w:rsidRPr="00507C02">
        <w:rPr>
          <w:sz w:val="10"/>
        </w:rPr>
        <w:t xml:space="preserve">the </w:t>
      </w:r>
      <w:r w:rsidRPr="000042B5">
        <w:rPr>
          <w:rStyle w:val="StyleUnderline"/>
          <w:highlight w:val="yellow"/>
        </w:rPr>
        <w:t xml:space="preserve">funds to </w:t>
      </w:r>
      <w:r w:rsidRPr="000042B5">
        <w:rPr>
          <w:rStyle w:val="Emphasis"/>
          <w:highlight w:val="yellow"/>
        </w:rPr>
        <w:t>support candidates</w:t>
      </w:r>
      <w:r w:rsidRPr="00507C02">
        <w:rPr>
          <w:sz w:val="10"/>
        </w:rPr>
        <w:t xml:space="preserve">, </w:t>
      </w:r>
      <w:r w:rsidRPr="000042B5">
        <w:rPr>
          <w:rStyle w:val="Emphasis"/>
          <w:highlight w:val="yellow"/>
        </w:rPr>
        <w:t>mobilize voters</w:t>
      </w:r>
      <w:r w:rsidRPr="00507C02">
        <w:rPr>
          <w:sz w:val="10"/>
        </w:rPr>
        <w:t xml:space="preserve">, </w:t>
      </w:r>
      <w:r w:rsidRPr="000042B5">
        <w:rPr>
          <w:rStyle w:val="Emphasis"/>
          <w:highlight w:val="yellow"/>
        </w:rPr>
        <w:t>influence elections</w:t>
      </w:r>
      <w:r w:rsidRPr="00507C02">
        <w:rPr>
          <w:sz w:val="10"/>
        </w:rPr>
        <w:t xml:space="preserve">, </w:t>
      </w:r>
      <w:r w:rsidRPr="00507C02">
        <w:rPr>
          <w:rStyle w:val="StyleUnderline"/>
        </w:rPr>
        <w:t>and</w:t>
      </w:r>
      <w:r w:rsidRPr="00507C02">
        <w:rPr>
          <w:sz w:val="10"/>
        </w:rPr>
        <w:t xml:space="preserve"> otherwise </w:t>
      </w:r>
      <w:r w:rsidRPr="00507C02">
        <w:rPr>
          <w:rStyle w:val="Emphasis"/>
        </w:rPr>
        <w:t>exert political influence</w:t>
      </w:r>
      <w:r w:rsidRPr="00507C02">
        <w:rPr>
          <w:sz w:val="10"/>
        </w:rPr>
        <w:t xml:space="preserve"> (Fiegenbaum, Hertel-Fernandez, and Williamson, Reference Feigenbaum, Hertel-Fernandez and Williamson2018).</w:t>
      </w:r>
    </w:p>
    <w:p w14:paraId="18A7C16E" w14:textId="77777777" w:rsidR="00B17282" w:rsidRPr="00D844E5" w:rsidRDefault="00B17282" w:rsidP="00B17282">
      <w:pPr>
        <w:rPr>
          <w:sz w:val="6"/>
          <w:szCs w:val="6"/>
        </w:rPr>
      </w:pPr>
      <w:r w:rsidRPr="00D844E5">
        <w:rPr>
          <w:rStyle w:val="StyleUnderline"/>
        </w:rPr>
        <w:t>Democrats, Republicans, unions, and businesses</w:t>
      </w:r>
      <w:r w:rsidRPr="00D844E5">
        <w:rPr>
          <w:sz w:val="10"/>
        </w:rPr>
        <w:t xml:space="preserve"> are all </w:t>
      </w:r>
      <w:r w:rsidRPr="00D844E5">
        <w:rPr>
          <w:rStyle w:val="Emphasis"/>
        </w:rPr>
        <w:t>aware of this reality</w:t>
      </w:r>
      <w:r w:rsidRPr="00D844E5">
        <w:rPr>
          <w:sz w:val="10"/>
        </w:rPr>
        <w:t xml:space="preserve"> and </w:t>
      </w:r>
      <w:r w:rsidRPr="00D844E5">
        <w:rPr>
          <w:rStyle w:val="StyleUnderline"/>
        </w:rPr>
        <w:t>have fought for their respective positions accordingly</w:t>
      </w:r>
      <w:r w:rsidRPr="00D844E5">
        <w:rPr>
          <w:sz w:val="10"/>
        </w:rPr>
        <w:t>.</w:t>
      </w:r>
      <w:r w:rsidRPr="00D844E5">
        <w:rPr>
          <w:rStyle w:val="StyleUnderline"/>
        </w:rPr>
        <w:t xml:space="preserve"> </w:t>
      </w:r>
      <w:r w:rsidRPr="000042B5">
        <w:rPr>
          <w:rStyle w:val="StyleUnderline"/>
          <w:highlight w:val="yellow"/>
        </w:rPr>
        <w:t>RTW</w:t>
      </w:r>
      <w:r w:rsidRPr="00D844E5">
        <w:rPr>
          <w:sz w:val="10"/>
        </w:rPr>
        <w:t xml:space="preserve"> laws have long been a </w:t>
      </w:r>
      <w:r w:rsidRPr="000042B5">
        <w:rPr>
          <w:rStyle w:val="StyleUnderline"/>
          <w:highlight w:val="yellow"/>
        </w:rPr>
        <w:t>staple policy</w:t>
      </w:r>
      <w:r w:rsidRPr="00D844E5">
        <w:rPr>
          <w:rStyle w:val="StyleUnderline"/>
        </w:rPr>
        <w:t xml:space="preserve"> mandate </w:t>
      </w:r>
      <w:r w:rsidRPr="000042B5">
        <w:rPr>
          <w:rStyle w:val="StyleUnderline"/>
          <w:highlight w:val="yellow"/>
        </w:rPr>
        <w:t>for conservatives looking to gain</w:t>
      </w:r>
      <w:r w:rsidRPr="00D844E5">
        <w:rPr>
          <w:sz w:val="10"/>
        </w:rPr>
        <w:t xml:space="preserve"> a </w:t>
      </w:r>
      <w:r w:rsidRPr="000042B5">
        <w:rPr>
          <w:rStyle w:val="Emphasis"/>
          <w:highlight w:val="yellow"/>
        </w:rPr>
        <w:t>political advantage</w:t>
      </w:r>
      <w:r w:rsidRPr="00D844E5">
        <w:rPr>
          <w:sz w:val="10"/>
        </w:rPr>
        <w:t xml:space="preserve"> in state politics, and </w:t>
      </w:r>
      <w:r w:rsidRPr="00D844E5">
        <w:rPr>
          <w:rStyle w:val="StyleUnderline"/>
        </w:rPr>
        <w:t>many of the contests over RTW legislation in the 2010s</w:t>
      </w:r>
      <w:r w:rsidRPr="00D844E5">
        <w:rPr>
          <w:sz w:val="10"/>
        </w:rPr>
        <w:t xml:space="preserve"> </w:t>
      </w:r>
      <w:r w:rsidRPr="00D844E5">
        <w:rPr>
          <w:rStyle w:val="Emphasis"/>
        </w:rPr>
        <w:t>were in battleground states such as Wisconsin, Michigan, Ohio, and Missouri</w:t>
      </w:r>
      <w:r w:rsidRPr="00D844E5">
        <w:rPr>
          <w:sz w:val="10"/>
        </w:rPr>
        <w:t xml:space="preserve">, with voters in the latter two states ultimately approving ballot initiatives that overturned RTW legislation. In 2022, Tennessee followed Alabama in entrenching RTW in its state constitution, while in 2023, the </w:t>
      </w:r>
      <w:r w:rsidRPr="00D844E5">
        <w:rPr>
          <w:rStyle w:val="StyleUnderline"/>
        </w:rPr>
        <w:t>Michigan legislature</w:t>
      </w:r>
      <w:r w:rsidRPr="00D844E5">
        <w:rPr>
          <w:sz w:val="10"/>
        </w:rPr>
        <w:t>—</w:t>
      </w:r>
      <w:r w:rsidRPr="00D844E5">
        <w:rPr>
          <w:rStyle w:val="StyleUnderline"/>
        </w:rPr>
        <w:t>having switched to Democratic Party control</w:t>
      </w:r>
      <w:r w:rsidRPr="00D844E5">
        <w:rPr>
          <w:sz w:val="10"/>
        </w:rPr>
        <w:t>—</w:t>
      </w:r>
      <w:r w:rsidRPr="00D844E5">
        <w:rPr>
          <w:rStyle w:val="StyleUnderline"/>
        </w:rPr>
        <w:t>overturned its RTW law</w:t>
      </w:r>
      <w:r>
        <w:t xml:space="preserve">. </w:t>
      </w:r>
      <w:r w:rsidRPr="00D844E5">
        <w:rPr>
          <w:sz w:val="6"/>
          <w:szCs w:val="6"/>
        </w:rPr>
        <w:t>The issue remains alive within numerous states, and efforts to expand RTW laws have been aided further by the Supreme Court’s decision in Janus v. AFSCME (2018) that effectively extended right-to-work provisions to all public employees, whether federal, state, or local.</w:t>
      </w:r>
    </w:p>
    <w:p w14:paraId="76B452F4" w14:textId="77777777" w:rsidR="00B17282" w:rsidRPr="00D844E5" w:rsidRDefault="00B17282" w:rsidP="00B17282">
      <w:pPr>
        <w:rPr>
          <w:sz w:val="4"/>
          <w:szCs w:val="4"/>
        </w:rPr>
      </w:pPr>
      <w:r>
        <w:t xml:space="preserve">There is </w:t>
      </w:r>
      <w:r w:rsidRPr="00D844E5">
        <w:rPr>
          <w:rStyle w:val="StyleUnderline"/>
        </w:rPr>
        <w:t xml:space="preserve">extensive scholarly examination of </w:t>
      </w:r>
      <w:r>
        <w:t xml:space="preserve">the </w:t>
      </w:r>
      <w:r w:rsidRPr="00D844E5">
        <w:rPr>
          <w:rStyle w:val="StyleUnderline"/>
        </w:rPr>
        <w:t>impact that RTW laws have for unions, workers, and the economy</w:t>
      </w:r>
      <w:r>
        <w:t xml:space="preserve">, </w:t>
      </w:r>
      <w:r w:rsidRPr="00D844E5">
        <w:rPr>
          <w:sz w:val="4"/>
          <w:szCs w:val="4"/>
        </w:rPr>
        <w:t>particularly within the disciplines of economics and sociology, which have debated the impact that these laws have for unions, for wages, for rates of free riding, and for inequality (citations follow this section). Our focus here is on the political consequences that RTW laws have on the nation’s democratic vitality, particularly at a time when democratic procedures are being threatened by polarized politics, voting rights retrenchment, and threats of electoral subversion (Mettler et al. Reference Mettler, Lieberman, Michener, Pepinsky and Roberts2022)</w:t>
      </w:r>
      <w:r>
        <w:t xml:space="preserve">. We </w:t>
      </w:r>
      <w:r w:rsidRPr="00D844E5">
        <w:rPr>
          <w:rStyle w:val="StyleUnderline"/>
        </w:rPr>
        <w:t>examine the impact</w:t>
      </w:r>
      <w:r>
        <w:t xml:space="preserve"> that </w:t>
      </w:r>
      <w:r w:rsidRPr="00D844E5">
        <w:rPr>
          <w:rStyle w:val="StyleUnderline"/>
        </w:rPr>
        <w:t>RTW laws have for</w:t>
      </w:r>
      <w:r>
        <w:t xml:space="preserve"> the </w:t>
      </w:r>
      <w:r w:rsidRPr="00D844E5">
        <w:rPr>
          <w:rStyle w:val="StyleUnderline"/>
        </w:rPr>
        <w:t>functioning and health of democratic electoral institutions</w:t>
      </w:r>
      <w:r>
        <w:t xml:space="preserve"> </w:t>
      </w:r>
      <w:r w:rsidRPr="00D844E5">
        <w:rPr>
          <w:sz w:val="4"/>
          <w:szCs w:val="4"/>
        </w:rPr>
        <w:t>in states that have implemented these laws. Although RTW laws have arguably played an important role in the economic and political landscape since the 1940s, we limit our analysis to recent decades during which time democratic institutions have polarized across the states—with some states lowering the costs of voting and implementing more partisan-balanced legislative district maps, and other states restricting voter registration and ballot access and drawing gerrymandered district maps designed to thwart state-level electoral competition (Grumbach Reference Grumbach2022).</w:t>
      </w:r>
    </w:p>
    <w:p w14:paraId="7EDF4B1B" w14:textId="77777777" w:rsidR="00B17282" w:rsidRPr="00D844E5" w:rsidRDefault="00B17282" w:rsidP="00B17282">
      <w:pPr>
        <w:rPr>
          <w:sz w:val="6"/>
          <w:szCs w:val="6"/>
        </w:rPr>
      </w:pPr>
      <w:r w:rsidRPr="00D844E5">
        <w:rPr>
          <w:sz w:val="10"/>
        </w:rPr>
        <w:t xml:space="preserve">Using recent advances in difference-in-differences methods, </w:t>
      </w:r>
      <w:r w:rsidRPr="00D844E5">
        <w:rPr>
          <w:rStyle w:val="StyleUnderline"/>
        </w:rPr>
        <w:t>we estimate</w:t>
      </w:r>
      <w:r w:rsidRPr="00D844E5">
        <w:rPr>
          <w:sz w:val="10"/>
        </w:rPr>
        <w:t xml:space="preserve"> the </w:t>
      </w:r>
      <w:r w:rsidRPr="00D844E5">
        <w:rPr>
          <w:rStyle w:val="StyleUnderline"/>
        </w:rPr>
        <w:t>effect of RTW laws on</w:t>
      </w:r>
      <w:r w:rsidRPr="00D844E5">
        <w:rPr>
          <w:sz w:val="10"/>
        </w:rPr>
        <w:t xml:space="preserve"> a </w:t>
      </w:r>
      <w:r w:rsidRPr="00D844E5">
        <w:rPr>
          <w:rStyle w:val="StyleUnderline"/>
        </w:rPr>
        <w:t>state-level measure of electoral democracy</w:t>
      </w:r>
      <w:r w:rsidRPr="00D844E5">
        <w:rPr>
          <w:sz w:val="10"/>
        </w:rPr>
        <w:t xml:space="preserve">. The results suggest that the </w:t>
      </w:r>
      <w:r w:rsidRPr="000042B5">
        <w:rPr>
          <w:rStyle w:val="Emphasis"/>
          <w:highlight w:val="yellow"/>
        </w:rPr>
        <w:t>effect of RTW is substantial</w:t>
      </w:r>
      <w:r w:rsidRPr="00D844E5">
        <w:rPr>
          <w:sz w:val="10"/>
        </w:rPr>
        <w:t xml:space="preserve">: </w:t>
      </w:r>
      <w:r w:rsidRPr="00D844E5">
        <w:rPr>
          <w:rStyle w:val="StyleUnderline"/>
        </w:rPr>
        <w:t>states that adopt RTW laws reduce</w:t>
      </w:r>
      <w:r w:rsidRPr="00D844E5">
        <w:rPr>
          <w:sz w:val="10"/>
        </w:rPr>
        <w:t xml:space="preserve"> their </w:t>
      </w:r>
      <w:r w:rsidRPr="00D844E5">
        <w:rPr>
          <w:rStyle w:val="StyleUnderline"/>
        </w:rPr>
        <w:t>electoral democracy scores by</w:t>
      </w:r>
      <w:r w:rsidRPr="00D844E5">
        <w:rPr>
          <w:sz w:val="10"/>
        </w:rPr>
        <w:t xml:space="preserve"> about </w:t>
      </w:r>
      <w:r w:rsidRPr="00D844E5">
        <w:rPr>
          <w:rStyle w:val="Emphasis"/>
        </w:rPr>
        <w:t>0.5 standard deviations</w:t>
      </w:r>
      <w:r w:rsidRPr="00D844E5">
        <w:rPr>
          <w:sz w:val="10"/>
        </w:rPr>
        <w:t xml:space="preserve"> </w:t>
      </w:r>
      <w:r w:rsidRPr="00D844E5">
        <w:rPr>
          <w:sz w:val="6"/>
          <w:szCs w:val="6"/>
        </w:rPr>
        <w:t>relative to states that do not. In supplemental analyses, we show that some of this effect occurs through union membership decline. However, only Republican state governments have passed RTW laws in recent decades, and studies have found that Republican control of state government itself reduces state electoral democracy (Grumbach Reference Grumbach2022). The relationship between RTW laws and democracy could be confounded as a result. Nonetheless, we find a similarly large effect of RTW laws even holding constant party control of state government.</w:t>
      </w:r>
    </w:p>
    <w:p w14:paraId="57513D5F" w14:textId="77777777" w:rsidR="00B17282" w:rsidRPr="00D844E5" w:rsidRDefault="00B17282" w:rsidP="00B17282">
      <w:pPr>
        <w:rPr>
          <w:sz w:val="10"/>
        </w:rPr>
      </w:pPr>
      <w:r w:rsidRPr="00D844E5">
        <w:rPr>
          <w:sz w:val="10"/>
        </w:rPr>
        <w:t xml:space="preserve">Drawing on a large secondary literature, we suggest that </w:t>
      </w:r>
      <w:r w:rsidRPr="00D844E5">
        <w:rPr>
          <w:rStyle w:val="StyleUnderline"/>
        </w:rPr>
        <w:t xml:space="preserve">RTW laws </w:t>
      </w:r>
      <w:r w:rsidRPr="000042B5">
        <w:rPr>
          <w:rStyle w:val="StyleUnderline"/>
          <w:highlight w:val="yellow"/>
        </w:rPr>
        <w:t>reduce unions’ capacity to influence worker partisanship</w:t>
      </w:r>
      <w:r w:rsidRPr="00D844E5">
        <w:rPr>
          <w:rStyle w:val="StyleUnderline"/>
        </w:rPr>
        <w:t xml:space="preserve">, racial attitudes, perceptions of economic security, </w:t>
      </w:r>
      <w:r w:rsidRPr="000042B5">
        <w:rPr>
          <w:rStyle w:val="StyleUnderline"/>
          <w:highlight w:val="yellow"/>
        </w:rPr>
        <w:t xml:space="preserve">and access to </w:t>
      </w:r>
      <w:r w:rsidRPr="000042B5">
        <w:rPr>
          <w:rStyle w:val="Emphasis"/>
          <w:highlight w:val="yellow"/>
        </w:rPr>
        <w:t>political information</w:t>
      </w:r>
      <w:r w:rsidRPr="00D844E5">
        <w:rPr>
          <w:sz w:val="10"/>
        </w:rPr>
        <w:t xml:space="preserve"> that </w:t>
      </w:r>
      <w:r w:rsidRPr="00D844E5">
        <w:rPr>
          <w:rStyle w:val="StyleUnderline"/>
        </w:rPr>
        <w:t>better enable workers to monitor and hold elected officials accountable;</w:t>
      </w:r>
      <w:r w:rsidRPr="00D844E5">
        <w:rPr>
          <w:sz w:val="10"/>
        </w:rPr>
        <w:t xml:space="preserve"> that </w:t>
      </w:r>
      <w:r w:rsidRPr="00D844E5">
        <w:rPr>
          <w:rStyle w:val="StyleUnderline"/>
        </w:rPr>
        <w:t>RTW laws</w:t>
      </w:r>
      <w:r w:rsidRPr="00D844E5">
        <w:rPr>
          <w:sz w:val="10"/>
        </w:rPr>
        <w:t xml:space="preserve"> also </w:t>
      </w:r>
      <w:r w:rsidRPr="00D844E5">
        <w:rPr>
          <w:rStyle w:val="StyleUnderline"/>
        </w:rPr>
        <w:t>reduce unions’ ability to increase workers’ expression of</w:t>
      </w:r>
      <w:r w:rsidRPr="00D844E5">
        <w:rPr>
          <w:sz w:val="10"/>
        </w:rPr>
        <w:t xml:space="preserve"> those </w:t>
      </w:r>
      <w:r w:rsidRPr="00D844E5">
        <w:rPr>
          <w:rStyle w:val="StyleUnderline"/>
        </w:rPr>
        <w:t>preferences through</w:t>
      </w:r>
      <w:r w:rsidRPr="00D844E5">
        <w:rPr>
          <w:sz w:val="10"/>
        </w:rPr>
        <w:t xml:space="preserve"> electoral and non-electoral </w:t>
      </w:r>
      <w:r w:rsidRPr="00D844E5">
        <w:rPr>
          <w:rStyle w:val="StyleUnderline"/>
        </w:rPr>
        <w:t>participation</w:t>
      </w:r>
      <w:r w:rsidRPr="00D844E5">
        <w:rPr>
          <w:sz w:val="10"/>
        </w:rPr>
        <w:t xml:space="preserve">; and, finally, that RTW laws </w:t>
      </w:r>
      <w:r w:rsidRPr="00D844E5">
        <w:rPr>
          <w:rStyle w:val="StyleUnderline"/>
        </w:rPr>
        <w:t>reduce labor unions’ capacity to engage in campaign spending</w:t>
      </w:r>
      <w:r w:rsidRPr="00D844E5">
        <w:rPr>
          <w:sz w:val="10"/>
        </w:rPr>
        <w:t xml:space="preserve"> and </w:t>
      </w:r>
      <w:r w:rsidRPr="00D844E5">
        <w:rPr>
          <w:rStyle w:val="StyleUnderline"/>
        </w:rPr>
        <w:t>elite lobbying in “organizational combat</w:t>
      </w:r>
      <w:r w:rsidRPr="00D844E5">
        <w:rPr>
          <w:sz w:val="10"/>
        </w:rPr>
        <w:t>” with employers and other political opponents which, at times, have supported policies that weaken democratic institutions. Because electoral institutions are mostly governed by state legislatures, this argument supports our finding that RTW laws reduce electoral democracy at the state level.</w:t>
      </w:r>
    </w:p>
    <w:p w14:paraId="62AC5B5F" w14:textId="77777777" w:rsidR="00B17282" w:rsidRPr="00D844E5" w:rsidRDefault="00B17282" w:rsidP="00B17282">
      <w:pPr>
        <w:rPr>
          <w:sz w:val="2"/>
          <w:szCs w:val="2"/>
        </w:rPr>
      </w:pPr>
      <w:r w:rsidRPr="00D844E5">
        <w:rPr>
          <w:sz w:val="2"/>
          <w:szCs w:val="2"/>
        </w:rPr>
        <w:t>We do want to emphasize certain limits to our findings. RTW laws are part of complex political feedback processes (Hertel-Fernandez Reference Hertel-Fernandez2018), and the laws are likely to be both a cause of state-level democratic backsliding, as well a consequence of the ascendance of coalitions in state politics motivated to entrench their political power by restricting access to others. With over two dozen states having passed RTW laws over the course of more than eight decades, we should also be cautious about lumping the impact of all RTW states. The current wave of RTW laws has important similarities with past waves, but also important differences; previous eras occurred in largely southern agricultural states with low union density whereas the recent laws have occurred in midwestern industrial states with historically strong unions. Laws governing campaign finance were different, partisan politics—by current measures—was less polarized, and important federal laws, such as the Voting Rights Act of 1965, were not in place. Moreover, not all RTW laws are identical, with some state statutes including qualifications fought for by influential, if not legislatively victorious, union lobbying.</w:t>
      </w:r>
    </w:p>
    <w:p w14:paraId="093A4101" w14:textId="77777777" w:rsidR="00B17282" w:rsidRPr="00D844E5" w:rsidRDefault="00B17282" w:rsidP="00B17282">
      <w:pPr>
        <w:rPr>
          <w:sz w:val="2"/>
          <w:szCs w:val="2"/>
        </w:rPr>
      </w:pPr>
      <w:r w:rsidRPr="00D844E5">
        <w:rPr>
          <w:sz w:val="2"/>
          <w:szCs w:val="2"/>
        </w:rPr>
        <w:t>In recent years, there has been increasing interest among political scientists in both labor politics (e.g., Ahlquist Reference Ahlquist2017) and the nation’s democratic vitality (e.g., Levitsky and Ziblatt Reference Levitsky and Ziblatt2023; Mettler et al. Reference Mettler, Lieberman, Michener, Pepinsky and Roberts2022), but rarely have these two topics been examined together, especially in the quantitative literature. This absence is further notable given the wealth of studies in comparative politics that center labor movements with democratization (e.g., Collier Reference Collier1999; Rueschemeyer, Stephens, and Stephens Reference Rueschemeyer, Stephens and Stephens1992; Ziblatt Reference Ziblatt2006), as well as an abundance of scholarship in American political development that maintains the importance of the labor movement in the United States in establishing and expanding critical democratic laws and institutions (e.g., Frymer Reference Frymer2008; Orren Reference Orren1995; Schickler Reference Schickler2016). The results of our study affirm these literatures and support long standing advocacy among political theorists for the necessity of a democratic workplace to the health of a democratic society (e.g., Anderson Reference Anderson2017; Dahl Reference Dahl1985; Pateman Reference Pateman1970).</w:t>
      </w:r>
    </w:p>
    <w:p w14:paraId="1ADC6FA6" w14:textId="77777777" w:rsidR="00B17282" w:rsidRPr="00D844E5" w:rsidRDefault="00B17282" w:rsidP="00B17282">
      <w:pPr>
        <w:rPr>
          <w:rStyle w:val="StyleUnderline"/>
        </w:rPr>
      </w:pPr>
      <w:r w:rsidRPr="00D844E5">
        <w:rPr>
          <w:rStyle w:val="StyleUnderline"/>
        </w:rPr>
        <w:t>Labor and American Democracy</w:t>
      </w:r>
    </w:p>
    <w:p w14:paraId="15B3F432" w14:textId="77777777" w:rsidR="00B17282" w:rsidRPr="0004554D" w:rsidRDefault="00B17282" w:rsidP="00B17282">
      <w:pPr>
        <w:rPr>
          <w:sz w:val="10"/>
        </w:rPr>
      </w:pPr>
      <w:r w:rsidRPr="0004554D">
        <w:rPr>
          <w:sz w:val="10"/>
        </w:rPr>
        <w:t xml:space="preserve">Recent research on both domestic and international threats to democratic stability has typically given only scant attention to the importance of labor unions. But </w:t>
      </w:r>
      <w:r w:rsidRPr="0004554D">
        <w:rPr>
          <w:rStyle w:val="StyleUnderline"/>
        </w:rPr>
        <w:t xml:space="preserve">labor </w:t>
      </w:r>
      <w:r w:rsidRPr="000042B5">
        <w:rPr>
          <w:rStyle w:val="StyleUnderline"/>
          <w:highlight w:val="yellow"/>
        </w:rPr>
        <w:t>unions</w:t>
      </w:r>
      <w:r w:rsidRPr="0004554D">
        <w:rPr>
          <w:sz w:val="10"/>
        </w:rPr>
        <w:t xml:space="preserve"> are </w:t>
      </w:r>
      <w:r w:rsidRPr="000042B5">
        <w:rPr>
          <w:rStyle w:val="Emphasis"/>
          <w:highlight w:val="yellow"/>
        </w:rPr>
        <w:t>significant political institutions</w:t>
      </w:r>
      <w:r w:rsidRPr="0004554D">
        <w:rPr>
          <w:sz w:val="10"/>
        </w:rPr>
        <w:t xml:space="preserve">, importantly </w:t>
      </w:r>
      <w:r w:rsidRPr="0004554D">
        <w:rPr>
          <w:rStyle w:val="StyleUnderline"/>
        </w:rPr>
        <w:t>involved in local and national politics</w:t>
      </w:r>
      <w:r w:rsidRPr="0004554D">
        <w:rPr>
          <w:sz w:val="10"/>
        </w:rPr>
        <w:t xml:space="preserve"> with </w:t>
      </w:r>
      <w:r w:rsidRPr="000042B5">
        <w:rPr>
          <w:rStyle w:val="Emphasis"/>
          <w:sz w:val="26"/>
          <w:szCs w:val="26"/>
          <w:highlight w:val="yellow"/>
        </w:rPr>
        <w:t>clear implications for democracy</w:t>
      </w:r>
      <w:r w:rsidRPr="0004554D">
        <w:rPr>
          <w:sz w:val="10"/>
        </w:rPr>
        <w:t xml:space="preserve">. Internationally, there is an </w:t>
      </w:r>
      <w:r w:rsidRPr="0004554D">
        <w:rPr>
          <w:rStyle w:val="StyleUnderline"/>
        </w:rPr>
        <w:t>extensive literature documenting</w:t>
      </w:r>
      <w:r w:rsidRPr="0004554D">
        <w:rPr>
          <w:sz w:val="10"/>
        </w:rPr>
        <w:t xml:space="preserve"> the </w:t>
      </w:r>
      <w:r w:rsidRPr="0004554D">
        <w:rPr>
          <w:rStyle w:val="StyleUnderline"/>
        </w:rPr>
        <w:t>influence of labor movements and working-class organizations on state and democratic formation</w:t>
      </w:r>
      <w:r w:rsidRPr="0004554D">
        <w:rPr>
          <w:sz w:val="10"/>
        </w:rPr>
        <w:t xml:space="preserve">, </w:t>
      </w:r>
      <w:r w:rsidRPr="0004554D">
        <w:rPr>
          <w:rStyle w:val="StyleUnderline"/>
        </w:rPr>
        <w:t>whether in Europe</w:t>
      </w:r>
      <w:r w:rsidRPr="0004554D">
        <w:rPr>
          <w:sz w:val="10"/>
        </w:rPr>
        <w:t xml:space="preserve"> (Rueschemeyer. Stephens, and Stephens Reference Rueschemeyer, Stephens and Stephens1992; Boix Reference Boix2003), </w:t>
      </w:r>
      <w:r w:rsidRPr="0004554D">
        <w:rPr>
          <w:rStyle w:val="StyleUnderline"/>
        </w:rPr>
        <w:t>Latin America</w:t>
      </w:r>
      <w:r w:rsidRPr="0004554D">
        <w:rPr>
          <w:sz w:val="10"/>
        </w:rPr>
        <w:t xml:space="preserve"> (Collier Reference Collier1999), </w:t>
      </w:r>
      <w:r w:rsidRPr="0004554D">
        <w:rPr>
          <w:rStyle w:val="StyleUnderline"/>
        </w:rPr>
        <w:t>or Asia</w:t>
      </w:r>
      <w:r w:rsidRPr="0004554D">
        <w:rPr>
          <w:sz w:val="10"/>
        </w:rPr>
        <w:t xml:space="preserve"> (Chu Reference Chu1998; Neureiter Reference Neureiter2013).</w:t>
      </w:r>
    </w:p>
    <w:p w14:paraId="33ABE12E" w14:textId="77777777" w:rsidR="00B17282" w:rsidRPr="0004554D" w:rsidRDefault="00B17282" w:rsidP="00B17282">
      <w:pPr>
        <w:rPr>
          <w:sz w:val="10"/>
        </w:rPr>
      </w:pPr>
      <w:r w:rsidRPr="0004554D">
        <w:rPr>
          <w:sz w:val="10"/>
        </w:rPr>
        <w:t xml:space="preserve">In the United States, by contrast, the labor movement rose after the establishment of formal democratic institutions in the Constitution and early expansions of voting rights. However, </w:t>
      </w:r>
      <w:r w:rsidRPr="0004554D">
        <w:rPr>
          <w:rStyle w:val="StyleUnderline"/>
        </w:rPr>
        <w:t>labor played</w:t>
      </w:r>
      <w:r w:rsidRPr="0004554D">
        <w:rPr>
          <w:sz w:val="10"/>
        </w:rPr>
        <w:t xml:space="preserve"> an i</w:t>
      </w:r>
      <w:r w:rsidRPr="0004554D">
        <w:rPr>
          <w:rStyle w:val="StyleUnderline"/>
        </w:rPr>
        <w:t>mportant</w:t>
      </w:r>
      <w:r w:rsidRPr="0004554D">
        <w:rPr>
          <w:sz w:val="10"/>
        </w:rPr>
        <w:t>—and often underemphasized—</w:t>
      </w:r>
      <w:r w:rsidRPr="0004554D">
        <w:rPr>
          <w:rStyle w:val="StyleUnderline"/>
        </w:rPr>
        <w:t>role in later expansions to American democracy</w:t>
      </w:r>
      <w:r w:rsidRPr="0004554D">
        <w:rPr>
          <w:sz w:val="10"/>
        </w:rPr>
        <w:t xml:space="preserve">, particularly in the twentieth century. Labor </w:t>
      </w:r>
      <w:r w:rsidRPr="0004554D">
        <w:rPr>
          <w:rStyle w:val="StyleUnderline"/>
        </w:rPr>
        <w:t xml:space="preserve">unions lobbied for </w:t>
      </w:r>
      <w:r w:rsidRPr="0004554D">
        <w:rPr>
          <w:sz w:val="10"/>
        </w:rPr>
        <w:t xml:space="preserve">an </w:t>
      </w:r>
      <w:r w:rsidRPr="0004554D">
        <w:rPr>
          <w:rStyle w:val="StyleUnderline"/>
        </w:rPr>
        <w:t>expansive welfare state</w:t>
      </w:r>
      <w:r w:rsidRPr="0004554D">
        <w:rPr>
          <w:sz w:val="10"/>
        </w:rPr>
        <w:t xml:space="preserve">, the </w:t>
      </w:r>
      <w:r w:rsidRPr="0004554D">
        <w:rPr>
          <w:rStyle w:val="StyleUnderline"/>
        </w:rPr>
        <w:t>establishment of Progressive and New Deal-era administrative agencies</w:t>
      </w:r>
      <w:r w:rsidRPr="0004554D">
        <w:rPr>
          <w:sz w:val="10"/>
        </w:rPr>
        <w:t xml:space="preserve"> focused on worker rights and labor protections, </w:t>
      </w:r>
      <w:r w:rsidRPr="0004554D">
        <w:rPr>
          <w:rStyle w:val="Emphasis"/>
        </w:rPr>
        <w:t>and political reforms</w:t>
      </w:r>
      <w:r w:rsidRPr="0004554D">
        <w:rPr>
          <w:sz w:val="10"/>
        </w:rPr>
        <w:t xml:space="preserve"> to fight corruption and to ensure easier access to the ballot box. By the middle of the twentieth century, the American Federation of Labor (AFL) and Congress of Industrial Organizations (CIO), both separately and together, had become prominent supporters and financial benefactors of leading civil rights, social welfare, and voting rights legislation.</w:t>
      </w:r>
    </w:p>
    <w:p w14:paraId="63EA7255" w14:textId="77777777" w:rsidR="00B17282" w:rsidRPr="009925E0" w:rsidRDefault="00B17282" w:rsidP="00B17282">
      <w:pPr>
        <w:pStyle w:val="Heading4"/>
        <w:rPr>
          <w:u w:val="single"/>
        </w:rPr>
      </w:pPr>
      <w:r w:rsidRPr="009925E0">
        <w:t xml:space="preserve">Preserving </w:t>
      </w:r>
      <w:r w:rsidRPr="009925E0">
        <w:rPr>
          <w:u w:val="single"/>
        </w:rPr>
        <w:t>democracy</w:t>
      </w:r>
      <w:r w:rsidRPr="009925E0">
        <w:t xml:space="preserve"> is the </w:t>
      </w:r>
      <w:r w:rsidRPr="009925E0">
        <w:rPr>
          <w:u w:val="single"/>
        </w:rPr>
        <w:t>only</w:t>
      </w:r>
      <w:r w:rsidRPr="009925E0">
        <w:t xml:space="preserve"> way to avert </w:t>
      </w:r>
      <w:r w:rsidRPr="009925E0">
        <w:rPr>
          <w:u w:val="single"/>
        </w:rPr>
        <w:t xml:space="preserve">existential </w:t>
      </w:r>
      <w:r w:rsidRPr="009925E0">
        <w:t>catastrophe</w:t>
      </w:r>
    </w:p>
    <w:p w14:paraId="343111CD" w14:textId="77777777" w:rsidR="00B17282" w:rsidRPr="00397C73" w:rsidRDefault="00B17282" w:rsidP="00B17282">
      <w:pPr>
        <w:rPr>
          <w:rStyle w:val="Style13ptBold"/>
        </w:rPr>
      </w:pPr>
      <w:r w:rsidRPr="00397C73">
        <w:rPr>
          <w:rStyle w:val="Style13ptBold"/>
        </w:rPr>
        <w:t>Chomsky, 19</w:t>
      </w:r>
    </w:p>
    <w:p w14:paraId="5984C707" w14:textId="77777777" w:rsidR="00B17282" w:rsidRPr="00DD4235" w:rsidRDefault="00B17282" w:rsidP="00B17282">
      <w:pPr>
        <w:rPr>
          <w:rFonts w:asciiTheme="minorHAnsi" w:hAnsiTheme="minorHAnsi" w:cstheme="minorHAnsi"/>
          <w:sz w:val="20"/>
          <w:szCs w:val="20"/>
        </w:rPr>
      </w:pPr>
      <w:r w:rsidRPr="00DD4235">
        <w:rPr>
          <w:rFonts w:asciiTheme="minorHAnsi" w:hAnsiTheme="minorHAnsi" w:cstheme="minorHAnsi"/>
          <w:sz w:val="20"/>
          <w:szCs w:val="20"/>
        </w:rPr>
        <w:t xml:space="preserve">[Noam Chomsky, laureate professor in the Department of Linguistics at the University of Arizona and professor emeritus at the Massachusetts Institute of Technology, Ph.D. in linguistics from the University of Pennsylvania  "Chomsky: Nuclear Weapons, Climate Change &amp; the Undermining of Democracy Threaten Future of Planet", accessed 9-1-2021, </w:t>
      </w:r>
      <w:hyperlink r:id="rId10" w:history="1">
        <w:r w:rsidRPr="00DD4235">
          <w:rPr>
            <w:sz w:val="20"/>
            <w:szCs w:val="20"/>
          </w:rPr>
          <w:t>https://www.democracynow.org/2019/5/27/chomsky_nuclear_weapons_climate_change_the</w:t>
        </w:r>
      </w:hyperlink>
      <w:r w:rsidRPr="00DD4235">
        <w:rPr>
          <w:rFonts w:asciiTheme="minorHAnsi" w:hAnsiTheme="minorHAnsi" w:cstheme="minorHAnsi"/>
          <w:sz w:val="20"/>
          <w:szCs w:val="20"/>
        </w:rPr>
        <w:t xml:space="preserve">] </w:t>
      </w:r>
    </w:p>
    <w:p w14:paraId="55D4446A" w14:textId="77777777" w:rsidR="00B17282" w:rsidRPr="009925E0" w:rsidRDefault="00B17282" w:rsidP="00B17282">
      <w:pPr>
        <w:rPr>
          <w:rFonts w:asciiTheme="minorHAnsi" w:hAnsiTheme="minorHAnsi" w:cstheme="minorHAnsi"/>
        </w:rPr>
      </w:pPr>
    </w:p>
    <w:p w14:paraId="4B516D6D" w14:textId="77777777" w:rsidR="00B17282" w:rsidRPr="009925E0" w:rsidRDefault="00B17282" w:rsidP="00B17282">
      <w:pPr>
        <w:rPr>
          <w:rFonts w:asciiTheme="minorHAnsi" w:hAnsiTheme="minorHAnsi" w:cstheme="minorHAnsi"/>
          <w:sz w:val="16"/>
        </w:rPr>
      </w:pPr>
      <w:r w:rsidRPr="009925E0">
        <w:rPr>
          <w:rFonts w:asciiTheme="minorHAnsi" w:hAnsiTheme="minorHAnsi" w:cstheme="minorHAnsi"/>
          <w:sz w:val="16"/>
        </w:rPr>
        <w:t xml:space="preserve">NOAM CHOMSKY: I want to make a couple of remarks below about the severe difficulty of maintaining and instituting democracy, the powerful forces that have always opposed it, the achievements of somehow salvaging and enhancing it, and the significance of that for the future. But first, </w:t>
      </w:r>
      <w:r w:rsidRPr="009925E0">
        <w:rPr>
          <w:rFonts w:asciiTheme="minorHAnsi" w:hAnsiTheme="minorHAnsi" w:cstheme="minorHAnsi"/>
          <w:u w:val="single"/>
        </w:rPr>
        <w:t>a couple of words about the challenges that we face</w:t>
      </w:r>
      <w:r w:rsidRPr="009925E0">
        <w:rPr>
          <w:rFonts w:asciiTheme="minorHAnsi" w:hAnsiTheme="minorHAnsi" w:cstheme="minorHAnsi"/>
          <w:sz w:val="16"/>
        </w:rPr>
        <w:t xml:space="preserve">, which you heard enough about already and you all know about. I don’t have to go into them in detail. </w:t>
      </w:r>
      <w:r w:rsidRPr="009925E0">
        <w:rPr>
          <w:rFonts w:asciiTheme="minorHAnsi" w:hAnsiTheme="minorHAnsi" w:cstheme="minorHAnsi"/>
          <w:b/>
          <w:iCs/>
          <w:u w:val="single"/>
          <w:bdr w:val="single" w:sz="12" w:space="0" w:color="auto"/>
        </w:rPr>
        <w:t>To describe these challenges as “extremely severe” would be an error</w:t>
      </w:r>
      <w:r w:rsidRPr="009925E0">
        <w:rPr>
          <w:rFonts w:asciiTheme="minorHAnsi" w:hAnsiTheme="minorHAnsi" w:cstheme="minorHAnsi"/>
          <w:sz w:val="16"/>
        </w:rPr>
        <w:t xml:space="preserve">. The phrase does not capture the enormity of the kinds of challenges that lie ahead. And </w:t>
      </w:r>
      <w:r w:rsidRPr="009925E0">
        <w:rPr>
          <w:rFonts w:asciiTheme="minorHAnsi" w:hAnsiTheme="minorHAnsi" w:cstheme="minorHAnsi"/>
          <w:u w:val="single"/>
        </w:rPr>
        <w:t xml:space="preserve">any serious discussion of the </w:t>
      </w:r>
      <w:r w:rsidRPr="009925E0">
        <w:rPr>
          <w:rFonts w:asciiTheme="minorHAnsi" w:hAnsiTheme="minorHAnsi" w:cstheme="minorHAnsi"/>
          <w:b/>
          <w:iCs/>
          <w:u w:val="single"/>
          <w:bdr w:val="single" w:sz="12" w:space="0" w:color="auto"/>
        </w:rPr>
        <w:t>future of humanity</w:t>
      </w:r>
      <w:r w:rsidRPr="009925E0">
        <w:rPr>
          <w:rFonts w:asciiTheme="minorHAnsi" w:hAnsiTheme="minorHAnsi" w:cstheme="minorHAnsi"/>
          <w:u w:val="single"/>
        </w:rPr>
        <w:t xml:space="preserve"> must</w:t>
      </w:r>
      <w:r w:rsidRPr="009925E0">
        <w:rPr>
          <w:rFonts w:asciiTheme="minorHAnsi" w:hAnsiTheme="minorHAnsi" w:cstheme="minorHAnsi"/>
          <w:sz w:val="16"/>
        </w:rPr>
        <w:t xml:space="preserve"> </w:t>
      </w:r>
      <w:r w:rsidRPr="009925E0">
        <w:rPr>
          <w:rFonts w:asciiTheme="minorHAnsi" w:hAnsiTheme="minorHAnsi" w:cstheme="minorHAnsi"/>
          <w:u w:val="single"/>
        </w:rPr>
        <w:t>begin by recognizing a critical fact, that the human species is now facing a question</w:t>
      </w:r>
      <w:r w:rsidRPr="009925E0">
        <w:rPr>
          <w:rFonts w:asciiTheme="minorHAnsi" w:hAnsiTheme="minorHAnsi" w:cstheme="minorHAnsi"/>
          <w:sz w:val="16"/>
        </w:rPr>
        <w:t xml:space="preserve"> that has never before arisen in human history, question </w:t>
      </w:r>
      <w:r w:rsidRPr="009925E0">
        <w:rPr>
          <w:rFonts w:asciiTheme="minorHAnsi" w:hAnsiTheme="minorHAnsi" w:cstheme="minorHAnsi"/>
          <w:u w:val="single"/>
        </w:rPr>
        <w:t>that has to be answered quickly</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Will human society survive </w:t>
      </w:r>
      <w:r w:rsidRPr="009925E0">
        <w:rPr>
          <w:rFonts w:asciiTheme="minorHAnsi" w:hAnsiTheme="minorHAnsi" w:cstheme="minorHAnsi"/>
          <w:b/>
          <w:iCs/>
          <w:u w:val="single"/>
          <w:bdr w:val="single" w:sz="12" w:space="0" w:color="auto"/>
        </w:rPr>
        <w:t xml:space="preserve">for long? </w:t>
      </w:r>
      <w:r w:rsidRPr="009925E0">
        <w:rPr>
          <w:rFonts w:asciiTheme="minorHAnsi" w:hAnsiTheme="minorHAnsi" w:cstheme="minorHAnsi"/>
          <w:sz w:val="16"/>
        </w:rPr>
        <w:t xml:space="preserve">Well, as you all know, </w:t>
      </w:r>
      <w:r w:rsidRPr="009925E0">
        <w:rPr>
          <w:rFonts w:asciiTheme="minorHAnsi" w:hAnsiTheme="minorHAnsi" w:cstheme="minorHAnsi"/>
          <w:u w:val="single"/>
        </w:rPr>
        <w:t xml:space="preserve">for 70 years we’ve been living </w:t>
      </w:r>
      <w:r w:rsidRPr="000042B5">
        <w:rPr>
          <w:rFonts w:asciiTheme="minorHAnsi" w:hAnsiTheme="minorHAnsi" w:cstheme="minorHAnsi"/>
          <w:highlight w:val="yellow"/>
          <w:u w:val="single"/>
        </w:rPr>
        <w:t>under the shadow of nuclear war</w:t>
      </w:r>
      <w:r w:rsidRPr="009925E0">
        <w:rPr>
          <w:rFonts w:asciiTheme="minorHAnsi" w:hAnsiTheme="minorHAnsi" w:cstheme="minorHAnsi"/>
          <w:sz w:val="16"/>
        </w:rPr>
        <w:t xml:space="preserve">. Those who have looked at the record can only be amazed that we’ve survived this far. </w:t>
      </w:r>
      <w:r w:rsidRPr="009925E0">
        <w:rPr>
          <w:rFonts w:asciiTheme="minorHAnsi" w:hAnsiTheme="minorHAnsi" w:cstheme="minorHAnsi"/>
          <w:u w:val="single"/>
        </w:rPr>
        <w:t xml:space="preserve">Time after time </w:t>
      </w:r>
      <w:r w:rsidRPr="000042B5">
        <w:rPr>
          <w:rFonts w:asciiTheme="minorHAnsi" w:hAnsiTheme="minorHAnsi" w:cstheme="minorHAnsi"/>
          <w:highlight w:val="yellow"/>
          <w:u w:val="single"/>
        </w:rPr>
        <w:t xml:space="preserve">it’s come extremely close </w:t>
      </w:r>
      <w:r w:rsidRPr="009925E0">
        <w:rPr>
          <w:rFonts w:asciiTheme="minorHAnsi" w:hAnsiTheme="minorHAnsi" w:cstheme="minorHAnsi"/>
          <w:u w:val="single"/>
        </w:rPr>
        <w:t xml:space="preserve">to terminal disaster, even </w:t>
      </w:r>
      <w:r w:rsidRPr="009925E0">
        <w:rPr>
          <w:rFonts w:asciiTheme="minorHAnsi" w:hAnsiTheme="minorHAnsi" w:cstheme="minorHAnsi"/>
          <w:b/>
          <w:iCs/>
          <w:u w:val="single"/>
          <w:bdr w:val="single" w:sz="12" w:space="0" w:color="auto"/>
        </w:rPr>
        <w:t>minutes away</w:t>
      </w:r>
      <w:r w:rsidRPr="009925E0">
        <w:rPr>
          <w:rFonts w:asciiTheme="minorHAnsi" w:hAnsiTheme="minorHAnsi" w:cstheme="minorHAnsi"/>
          <w:sz w:val="16"/>
        </w:rPr>
        <w:t xml:space="preserve">. It’s kind of a miracle that we’ve survived. Miracles don’t go on forever. This has to be terminated, and quickly. </w:t>
      </w:r>
      <w:r w:rsidRPr="000042B5">
        <w:rPr>
          <w:rFonts w:asciiTheme="minorHAnsi" w:hAnsiTheme="minorHAnsi" w:cstheme="minorHAnsi"/>
          <w:highlight w:val="yellow"/>
          <w:u w:val="single"/>
        </w:rPr>
        <w:t xml:space="preserve">The </w:t>
      </w:r>
      <w:r w:rsidRPr="009925E0">
        <w:rPr>
          <w:rFonts w:asciiTheme="minorHAnsi" w:hAnsiTheme="minorHAnsi" w:cstheme="minorHAnsi"/>
          <w:u w:val="single"/>
        </w:rPr>
        <w:t xml:space="preserve">recent </w:t>
      </w:r>
      <w:r w:rsidRPr="000042B5">
        <w:rPr>
          <w:rFonts w:asciiTheme="minorHAnsi" w:hAnsiTheme="minorHAnsi" w:cstheme="minorHAnsi"/>
          <w:highlight w:val="yellow"/>
          <w:u w:val="single"/>
        </w:rPr>
        <w:t>N</w:t>
      </w:r>
      <w:r w:rsidRPr="009925E0">
        <w:rPr>
          <w:rFonts w:asciiTheme="minorHAnsi" w:hAnsiTheme="minorHAnsi" w:cstheme="minorHAnsi"/>
          <w:u w:val="single"/>
        </w:rPr>
        <w:t xml:space="preserve">uclear </w:t>
      </w:r>
      <w:r w:rsidRPr="000042B5">
        <w:rPr>
          <w:rFonts w:asciiTheme="minorHAnsi" w:hAnsiTheme="minorHAnsi" w:cstheme="minorHAnsi"/>
          <w:highlight w:val="yellow"/>
          <w:u w:val="single"/>
        </w:rPr>
        <w:t>P</w:t>
      </w:r>
      <w:r w:rsidRPr="009925E0">
        <w:rPr>
          <w:rFonts w:asciiTheme="minorHAnsi" w:hAnsiTheme="minorHAnsi" w:cstheme="minorHAnsi"/>
          <w:u w:val="single"/>
        </w:rPr>
        <w:t xml:space="preserve">osture </w:t>
      </w:r>
      <w:r w:rsidRPr="000042B5">
        <w:rPr>
          <w:rFonts w:asciiTheme="minorHAnsi" w:hAnsiTheme="minorHAnsi" w:cstheme="minorHAnsi"/>
          <w:highlight w:val="yellow"/>
          <w:u w:val="single"/>
        </w:rPr>
        <w:t>R</w:t>
      </w:r>
      <w:r w:rsidRPr="009925E0">
        <w:rPr>
          <w:rFonts w:asciiTheme="minorHAnsi" w:hAnsiTheme="minorHAnsi" w:cstheme="minorHAnsi"/>
          <w:u w:val="single"/>
        </w:rPr>
        <w:t>eview</w:t>
      </w:r>
      <w:r w:rsidRPr="009925E0">
        <w:rPr>
          <w:rFonts w:asciiTheme="minorHAnsi" w:hAnsiTheme="minorHAnsi" w:cstheme="minorHAnsi"/>
          <w:sz w:val="16"/>
        </w:rPr>
        <w:t xml:space="preserve"> of the Trump administration </w:t>
      </w:r>
      <w:r w:rsidRPr="000042B5">
        <w:rPr>
          <w:rFonts w:asciiTheme="minorHAnsi" w:hAnsiTheme="minorHAnsi" w:cstheme="minorHAnsi"/>
          <w:highlight w:val="yellow"/>
          <w:u w:val="single"/>
        </w:rPr>
        <w:t xml:space="preserve">dramatically increases the threat </w:t>
      </w:r>
      <w:r w:rsidRPr="009925E0">
        <w:rPr>
          <w:rFonts w:asciiTheme="minorHAnsi" w:hAnsiTheme="minorHAnsi" w:cstheme="minorHAnsi"/>
          <w:u w:val="single"/>
        </w:rPr>
        <w:t>of conflagration</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which would </w:t>
      </w:r>
      <w:r w:rsidRPr="009925E0">
        <w:rPr>
          <w:rFonts w:asciiTheme="minorHAnsi" w:hAnsiTheme="minorHAnsi" w:cstheme="minorHAnsi"/>
          <w:b/>
          <w:iCs/>
          <w:u w:val="single"/>
          <w:bdr w:val="single" w:sz="12" w:space="0" w:color="auto"/>
        </w:rPr>
        <w:t xml:space="preserve">in fact </w:t>
      </w:r>
      <w:r w:rsidRPr="000042B5">
        <w:rPr>
          <w:rFonts w:asciiTheme="minorHAnsi" w:hAnsiTheme="minorHAnsi" w:cstheme="minorHAnsi"/>
          <w:b/>
          <w:iCs/>
          <w:highlight w:val="yellow"/>
          <w:u w:val="single"/>
          <w:bdr w:val="single" w:sz="12" w:space="0" w:color="auto"/>
        </w:rPr>
        <w:t>be terminal for the species</w:t>
      </w:r>
      <w:r w:rsidRPr="009925E0">
        <w:rPr>
          <w:rFonts w:asciiTheme="minorHAnsi" w:hAnsiTheme="minorHAnsi" w:cstheme="minorHAnsi"/>
          <w:sz w:val="16"/>
        </w:rPr>
        <w:t xml:space="preserve">. </w:t>
      </w:r>
      <w:r w:rsidRPr="000979AA">
        <w:rPr>
          <w:rFonts w:asciiTheme="minorHAnsi" w:hAnsiTheme="minorHAnsi" w:cstheme="minorHAnsi"/>
          <w:sz w:val="6"/>
          <w:szCs w:val="6"/>
        </w:rPr>
        <w:t>We may remember that this Nuclear Posture Review was sponsored by Jim Mattis, who was regarded as too civilized to be retained in the administration—gives you a sense of what can be tolerated in the Trump-Pompeo-Bolton world. Well, there were three major arms treaties: the ABM Treaty, Anti-Ballistic Missile Treaty; the INF Treaty, Intermediate Nuclear Forces; the New START treaty. The U.S. pulled out of the ABM Treaty in 2002. And anyone who believes that anti-ballistic missiles are defensive weapons is deluded about the nature of these systems. The U.S. has just pulled out of the INF Treaty, established by Gorbachev and Reagan in 1987, which sharply reduced the threat of war in Europe, which would very quickly spread. The background of that signing of that treaty was the demonstrations that you just saw depicted on the film. Massive public demonstrations were the background for leading to a treaty that made a very significant difference. It’s worth remembering that and many other cases where significant popular activism has made a huge difference. The lessons are too obvious to enumerate. Well, the Trump administration has just withdrawn from the INF Treaty; the Russians withdrew right afterwards. If you take a close look, you find that each side has a kind of a credible case saying that the opponent has not lived up to the treaty. For those who want a picture of how the Russians might look at it, the Bulletin of Atomic Scientists, the major journal on arms control issues, had a lead article a couple weeks ago by Theodore Postol pointing out how dangerous the U.S. installations of anti-ballistic missiles on the Russian border—how dangerous they are and can be perceived to be by the Russians. Notice, on the Russian border. Tensions are mounting on the Russian border. Both sides are carrying out provocative actions. We should—in a rational world, what would happen would be negotiations between the two sides, with independent experts to evaluate the charges that each is making against the other, to lead to a resolution of these charges, restore the treaty. That’s a rational world. But it’s unfortunately not the world we’re living in. No efforts at all have been made in this direction. And they won’t be, unless there is significant pressure. Well, that leaves the New START treaty. The New START treaty has already been designated by the figure in charge, who has modestly described himself as the greatest president in American history—he gave it the usual designation of anything that was done by his predecessors: the worst treaty that ever happened in human history; we’ve got to get rid of it. If in fact—this comes up for renewal right after the next election, and a lot is at stake. A lot is at stake in whether that treaty will be renewed. It has succeeded in very significantly reducing the number of nuclear weapons, to a level way above what they ought to be but way below what they were before. And it could go on.</w:t>
      </w:r>
      <w:r w:rsidRPr="009925E0">
        <w:rPr>
          <w:rFonts w:asciiTheme="minorHAnsi" w:hAnsiTheme="minorHAnsi" w:cstheme="minorHAnsi"/>
          <w:sz w:val="16"/>
          <w:szCs w:val="16"/>
        </w:rPr>
        <w:t xml:space="preserve"> </w:t>
      </w:r>
      <w:r w:rsidRPr="009925E0">
        <w:rPr>
          <w:rFonts w:asciiTheme="minorHAnsi" w:hAnsiTheme="minorHAnsi" w:cstheme="minorHAnsi"/>
          <w:sz w:val="16"/>
        </w:rPr>
        <w:t xml:space="preserve">Well, meanwhile, </w:t>
      </w:r>
      <w:r w:rsidRPr="000042B5">
        <w:rPr>
          <w:rFonts w:asciiTheme="minorHAnsi" w:hAnsiTheme="minorHAnsi" w:cstheme="minorHAnsi"/>
          <w:b/>
          <w:iCs/>
          <w:highlight w:val="yellow"/>
          <w:u w:val="single"/>
          <w:bdr w:val="single" w:sz="12" w:space="0" w:color="auto"/>
        </w:rPr>
        <w:t xml:space="preserve">global warming proceeds </w:t>
      </w:r>
      <w:r w:rsidRPr="009925E0">
        <w:rPr>
          <w:rFonts w:asciiTheme="minorHAnsi" w:hAnsiTheme="minorHAnsi" w:cstheme="minorHAnsi"/>
          <w:b/>
          <w:iCs/>
          <w:u w:val="single"/>
          <w:bdr w:val="single" w:sz="12" w:space="0" w:color="auto"/>
        </w:rPr>
        <w:t>on its inexorable course</w:t>
      </w:r>
      <w:r w:rsidRPr="009925E0">
        <w:rPr>
          <w:rFonts w:asciiTheme="minorHAnsi" w:hAnsiTheme="minorHAnsi" w:cstheme="minorHAnsi"/>
          <w:sz w:val="16"/>
        </w:rPr>
        <w:t xml:space="preserve">. </w:t>
      </w:r>
      <w:r w:rsidRPr="000042B5">
        <w:rPr>
          <w:rFonts w:asciiTheme="minorHAnsi" w:hAnsiTheme="minorHAnsi" w:cstheme="minorHAnsi"/>
          <w:highlight w:val="yellow"/>
          <w:u w:val="single"/>
        </w:rPr>
        <w:t xml:space="preserve">During this millennium, every </w:t>
      </w:r>
      <w:r w:rsidRPr="009925E0">
        <w:rPr>
          <w:rFonts w:asciiTheme="minorHAnsi" w:hAnsiTheme="minorHAnsi" w:cstheme="minorHAnsi"/>
          <w:u w:val="single"/>
        </w:rPr>
        <w:t xml:space="preserve">single </w:t>
      </w:r>
      <w:r w:rsidRPr="000042B5">
        <w:rPr>
          <w:rFonts w:asciiTheme="minorHAnsi" w:hAnsiTheme="minorHAnsi" w:cstheme="minorHAnsi"/>
          <w:highlight w:val="yellow"/>
          <w:u w:val="single"/>
        </w:rPr>
        <w:t>year</w:t>
      </w:r>
      <w:r w:rsidRPr="009925E0">
        <w:rPr>
          <w:rFonts w:asciiTheme="minorHAnsi" w:hAnsiTheme="minorHAnsi" w:cstheme="minorHAnsi"/>
          <w:u w:val="single"/>
        </w:rPr>
        <w:t xml:space="preserve">, with one exception, </w:t>
      </w:r>
      <w:r w:rsidRPr="000042B5">
        <w:rPr>
          <w:rFonts w:asciiTheme="minorHAnsi" w:hAnsiTheme="minorHAnsi" w:cstheme="minorHAnsi"/>
          <w:highlight w:val="yellow"/>
          <w:u w:val="single"/>
        </w:rPr>
        <w:t xml:space="preserve">has been hotter than the last </w:t>
      </w:r>
      <w:r w:rsidRPr="009925E0">
        <w:rPr>
          <w:rFonts w:asciiTheme="minorHAnsi" w:hAnsiTheme="minorHAnsi" w:cstheme="minorHAnsi"/>
          <w:u w:val="single"/>
        </w:rPr>
        <w:t>one</w:t>
      </w:r>
      <w:r w:rsidRPr="009925E0">
        <w:rPr>
          <w:rFonts w:asciiTheme="minorHAnsi" w:hAnsiTheme="minorHAnsi" w:cstheme="minorHAnsi"/>
          <w:sz w:val="16"/>
        </w:rPr>
        <w:t xml:space="preserve">. There are recent scientific papers, James Hansen and others, which indicate that </w:t>
      </w:r>
      <w:r w:rsidRPr="000042B5">
        <w:rPr>
          <w:rFonts w:asciiTheme="minorHAnsi" w:hAnsiTheme="minorHAnsi" w:cstheme="minorHAnsi"/>
          <w:highlight w:val="yellow"/>
          <w:u w:val="single"/>
        </w:rPr>
        <w:t xml:space="preserve">the pace </w:t>
      </w:r>
      <w:r w:rsidRPr="009925E0">
        <w:rPr>
          <w:rFonts w:asciiTheme="minorHAnsi" w:hAnsiTheme="minorHAnsi" w:cstheme="minorHAnsi"/>
          <w:u w:val="single"/>
        </w:rPr>
        <w:t>of global warming</w:t>
      </w:r>
      <w:r w:rsidRPr="009925E0">
        <w:rPr>
          <w:rFonts w:asciiTheme="minorHAnsi" w:hAnsiTheme="minorHAnsi" w:cstheme="minorHAnsi"/>
          <w:sz w:val="16"/>
        </w:rPr>
        <w:t xml:space="preserve">, which has been increasing since about 1980, </w:t>
      </w:r>
      <w:r w:rsidRPr="000042B5">
        <w:rPr>
          <w:rFonts w:asciiTheme="minorHAnsi" w:hAnsiTheme="minorHAnsi" w:cstheme="minorHAnsi"/>
          <w:highlight w:val="yellow"/>
          <w:u w:val="single"/>
        </w:rPr>
        <w:t xml:space="preserve">may be </w:t>
      </w:r>
      <w:r w:rsidRPr="009925E0">
        <w:rPr>
          <w:rFonts w:asciiTheme="minorHAnsi" w:hAnsiTheme="minorHAnsi" w:cstheme="minorHAnsi"/>
          <w:u w:val="single"/>
        </w:rPr>
        <w:t xml:space="preserve">sharply escalating and may be </w:t>
      </w:r>
      <w:r w:rsidRPr="000042B5">
        <w:rPr>
          <w:rFonts w:asciiTheme="minorHAnsi" w:hAnsiTheme="minorHAnsi" w:cstheme="minorHAnsi"/>
          <w:b/>
          <w:iCs/>
          <w:highlight w:val="yellow"/>
          <w:u w:val="single"/>
          <w:bdr w:val="single" w:sz="12" w:space="0" w:color="auto"/>
        </w:rPr>
        <w:t xml:space="preserve">moving from linear </w:t>
      </w:r>
      <w:r w:rsidRPr="009925E0">
        <w:rPr>
          <w:rFonts w:asciiTheme="minorHAnsi" w:hAnsiTheme="minorHAnsi" w:cstheme="minorHAnsi"/>
          <w:b/>
          <w:iCs/>
          <w:u w:val="single"/>
          <w:bdr w:val="single" w:sz="12" w:space="0" w:color="auto"/>
        </w:rPr>
        <w:t xml:space="preserve">growth </w:t>
      </w:r>
      <w:r w:rsidRPr="000042B5">
        <w:rPr>
          <w:rFonts w:asciiTheme="minorHAnsi" w:hAnsiTheme="minorHAnsi" w:cstheme="minorHAnsi"/>
          <w:b/>
          <w:iCs/>
          <w:highlight w:val="yellow"/>
          <w:u w:val="single"/>
          <w:bdr w:val="single" w:sz="12" w:space="0" w:color="auto"/>
        </w:rPr>
        <w:t xml:space="preserve">to exponential </w:t>
      </w:r>
      <w:r w:rsidRPr="009925E0">
        <w:rPr>
          <w:rFonts w:asciiTheme="minorHAnsi" w:hAnsiTheme="minorHAnsi" w:cstheme="minorHAnsi"/>
          <w:b/>
          <w:iCs/>
          <w:u w:val="single"/>
          <w:bdr w:val="single" w:sz="12" w:space="0" w:color="auto"/>
        </w:rPr>
        <w:t>growth</w:t>
      </w:r>
      <w:r w:rsidRPr="009925E0">
        <w:rPr>
          <w:rFonts w:asciiTheme="minorHAnsi" w:hAnsiTheme="minorHAnsi" w:cstheme="minorHAnsi"/>
          <w:sz w:val="16"/>
        </w:rPr>
        <w:t xml:space="preserve">, which means doubling every couple of decades. We’re already approaching the conditions of 125,000 years ago, when the sea level was about roughly 25 feet higher than it is today, with the melting, the rapid melting, of the Antarctic, huge ice fields. We might—that point might be reached. </w:t>
      </w:r>
      <w:r w:rsidRPr="009925E0">
        <w:rPr>
          <w:rFonts w:asciiTheme="minorHAnsi" w:hAnsiTheme="minorHAnsi" w:cstheme="minorHAnsi"/>
          <w:b/>
          <w:iCs/>
          <w:u w:val="single"/>
          <w:bdr w:val="single" w:sz="12" w:space="0" w:color="auto"/>
        </w:rPr>
        <w:t xml:space="preserve">The </w:t>
      </w:r>
      <w:r w:rsidRPr="000042B5">
        <w:rPr>
          <w:rFonts w:asciiTheme="minorHAnsi" w:hAnsiTheme="minorHAnsi" w:cstheme="minorHAnsi"/>
          <w:b/>
          <w:iCs/>
          <w:highlight w:val="yellow"/>
          <w:u w:val="single"/>
          <w:bdr w:val="single" w:sz="12" w:space="0" w:color="auto"/>
        </w:rPr>
        <w:t xml:space="preserve">consequences </w:t>
      </w:r>
      <w:r w:rsidRPr="009925E0">
        <w:rPr>
          <w:rFonts w:asciiTheme="minorHAnsi" w:hAnsiTheme="minorHAnsi" w:cstheme="minorHAnsi"/>
          <w:b/>
          <w:iCs/>
          <w:u w:val="single"/>
          <w:bdr w:val="single" w:sz="12" w:space="0" w:color="auto"/>
        </w:rPr>
        <w:t xml:space="preserve">of that </w:t>
      </w:r>
      <w:r w:rsidRPr="000042B5">
        <w:rPr>
          <w:rFonts w:asciiTheme="minorHAnsi" w:hAnsiTheme="minorHAnsi" w:cstheme="minorHAnsi"/>
          <w:b/>
          <w:iCs/>
          <w:highlight w:val="yellow"/>
          <w:u w:val="single"/>
          <w:bdr w:val="single" w:sz="12" w:space="0" w:color="auto"/>
        </w:rPr>
        <w:t xml:space="preserve">are </w:t>
      </w:r>
      <w:r w:rsidRPr="009925E0">
        <w:rPr>
          <w:rFonts w:asciiTheme="minorHAnsi" w:hAnsiTheme="minorHAnsi" w:cstheme="minorHAnsi"/>
          <w:b/>
          <w:iCs/>
          <w:u w:val="single"/>
          <w:bdr w:val="single" w:sz="12" w:space="0" w:color="auto"/>
        </w:rPr>
        <w:t xml:space="preserve">almost </w:t>
      </w:r>
      <w:r w:rsidRPr="000042B5">
        <w:rPr>
          <w:rFonts w:asciiTheme="minorHAnsi" w:hAnsiTheme="minorHAnsi" w:cstheme="minorHAnsi"/>
          <w:b/>
          <w:iCs/>
          <w:highlight w:val="yellow"/>
          <w:u w:val="single"/>
          <w:bdr w:val="single" w:sz="12" w:space="0" w:color="auto"/>
        </w:rPr>
        <w:t>unimaginable</w:t>
      </w:r>
      <w:r w:rsidRPr="009925E0">
        <w:rPr>
          <w:rFonts w:asciiTheme="minorHAnsi" w:hAnsiTheme="minorHAnsi" w:cstheme="minorHAnsi"/>
          <w:sz w:val="16"/>
        </w:rPr>
        <w:t xml:space="preserve">. </w:t>
      </w:r>
      <w:r w:rsidRPr="000979AA">
        <w:rPr>
          <w:rFonts w:asciiTheme="minorHAnsi" w:hAnsiTheme="minorHAnsi" w:cstheme="minorHAnsi"/>
          <w:sz w:val="6"/>
          <w:szCs w:val="6"/>
        </w:rPr>
        <w:t>I mean, I won’t even try to depict them, but you can figure out quickly what that means. Well, meanwhile, while this is going on, you regularly read in the press euphoric accounts of how the United States is advancing in fossil fuel production. It’s now surpassed Saudi Arabia. We’re in the lead of fossil fuel production. The big banks, JPMorgan Chase and others, are pouring money into new investments in fossil fuels, including the most dangerous, like Canadian tar sands. And this is all presented with great euphoria, excitement. We’re now reaching energy independence. We can control the world, determine the use of fossil fuels in the world. Barely a word on what the meaning of this is, which is quite obvious. It’s not that the reporters, commentators don’t know about it, that the CEO of the banks don’t know about it. Of course they do. But these are kind of institutional pressures that just are extremely hard to extricate themselves from. You can put yourself in the—try to put yourself in the position of, say, the CEO of JPMorgan Chase, the biggest bank, which is spending large sums in investment in fossil fuels. He certainly knows everything that you all know about global warming. It’s no secret. But what are the choices? Basically he has two choices. One choice is to do exactly what he’s doing. The other choice is to resign and be replaced by somebody else who will do exactly what he’s doing. It’s not an individual problem. It’s an institutional problem, which can be met, but only under tremendous public pressure. And we’ve recently seen, very dramatically, how it can—how the solution can be reached. A group of young people,</w:t>
      </w:r>
      <w:r w:rsidRPr="009925E0">
        <w:rPr>
          <w:rFonts w:asciiTheme="minorHAnsi" w:hAnsiTheme="minorHAnsi" w:cstheme="minorHAnsi"/>
          <w:sz w:val="16"/>
        </w:rPr>
        <w:t xml:space="preserve"> </w:t>
      </w:r>
      <w:r w:rsidRPr="009925E0">
        <w:rPr>
          <w:rFonts w:asciiTheme="minorHAnsi" w:hAnsiTheme="minorHAnsi" w:cstheme="minorHAnsi"/>
          <w:u w:val="single"/>
        </w:rPr>
        <w:t>Sunrise Movement</w:t>
      </w:r>
      <w:r w:rsidRPr="009925E0">
        <w:rPr>
          <w:rFonts w:asciiTheme="minorHAnsi" w:hAnsiTheme="minorHAnsi" w:cstheme="minorHAnsi"/>
          <w:sz w:val="16"/>
        </w:rPr>
        <w:t xml:space="preserve">, organized, </w:t>
      </w:r>
      <w:r w:rsidRPr="009925E0">
        <w:rPr>
          <w:rFonts w:asciiTheme="minorHAnsi" w:hAnsiTheme="minorHAnsi" w:cstheme="minorHAnsi"/>
          <w:u w:val="single"/>
        </w:rPr>
        <w:t>got to the point of sitting in in congressional</w:t>
      </w:r>
      <w:r w:rsidRPr="009925E0">
        <w:rPr>
          <w:rFonts w:asciiTheme="minorHAnsi" w:hAnsiTheme="minorHAnsi" w:cstheme="minorHAnsi"/>
          <w:sz w:val="16"/>
        </w:rPr>
        <w:t xml:space="preserve"> </w:t>
      </w:r>
      <w:r w:rsidRPr="009925E0">
        <w:rPr>
          <w:rFonts w:asciiTheme="minorHAnsi" w:hAnsiTheme="minorHAnsi" w:cstheme="minorHAnsi"/>
          <w:u w:val="single"/>
        </w:rPr>
        <w:t>offices</w:t>
      </w:r>
      <w:r w:rsidRPr="009925E0">
        <w:rPr>
          <w:rFonts w:asciiTheme="minorHAnsi" w:hAnsiTheme="minorHAnsi" w:cstheme="minorHAnsi"/>
          <w:sz w:val="16"/>
        </w:rPr>
        <w:t xml:space="preserve">, aroused some interest from the new progressive figures who were able to make it to Congress. </w:t>
      </w:r>
      <w:r w:rsidRPr="009925E0">
        <w:rPr>
          <w:rFonts w:asciiTheme="minorHAnsi" w:hAnsiTheme="minorHAnsi" w:cstheme="minorHAnsi"/>
          <w:u w:val="single"/>
        </w:rPr>
        <w:t>Under a lot of popular pressure, Alexandria Ocasio-Cortez</w:t>
      </w:r>
      <w:r w:rsidRPr="009925E0">
        <w:rPr>
          <w:rFonts w:asciiTheme="minorHAnsi" w:hAnsiTheme="minorHAnsi" w:cstheme="minorHAnsi"/>
          <w:sz w:val="16"/>
        </w:rPr>
        <w:t xml:space="preserve">, joined by Ed Markey, </w:t>
      </w:r>
      <w:r w:rsidRPr="009925E0">
        <w:rPr>
          <w:rFonts w:asciiTheme="minorHAnsi" w:hAnsiTheme="minorHAnsi" w:cstheme="minorHAnsi"/>
          <w:u w:val="single"/>
        </w:rPr>
        <w:t>actually placed the Green New Deal on the agenda</w:t>
      </w:r>
      <w:r w:rsidRPr="009925E0">
        <w:rPr>
          <w:rFonts w:asciiTheme="minorHAnsi" w:hAnsiTheme="minorHAnsi" w:cstheme="minorHAnsi"/>
          <w:sz w:val="16"/>
        </w:rPr>
        <w:t xml:space="preserve">. That’s a remarkable achievement. </w:t>
      </w:r>
      <w:r w:rsidRPr="009925E0">
        <w:rPr>
          <w:rFonts w:asciiTheme="minorHAnsi" w:hAnsiTheme="minorHAnsi" w:cstheme="minorHAnsi"/>
          <w:u w:val="single"/>
        </w:rPr>
        <w:t>Of course, it gets hostile attacks from everywhere: It doesn’t matter</w:t>
      </w:r>
      <w:r w:rsidRPr="009925E0">
        <w:rPr>
          <w:rFonts w:asciiTheme="minorHAnsi" w:hAnsiTheme="minorHAnsi" w:cstheme="minorHAnsi"/>
          <w:sz w:val="16"/>
        </w:rPr>
        <w:t xml:space="preserve">. </w:t>
      </w:r>
      <w:r w:rsidRPr="009925E0">
        <w:rPr>
          <w:rFonts w:asciiTheme="minorHAnsi" w:hAnsiTheme="minorHAnsi" w:cstheme="minorHAnsi"/>
          <w:u w:val="single"/>
        </w:rPr>
        <w:t>A couple of years ago it was unimaginable that it would be discussed</w:t>
      </w:r>
      <w:r w:rsidRPr="009925E0">
        <w:rPr>
          <w:rFonts w:asciiTheme="minorHAnsi" w:hAnsiTheme="minorHAnsi" w:cstheme="minorHAnsi"/>
          <w:sz w:val="16"/>
        </w:rPr>
        <w:t xml:space="preserve">. As the result of the activism of this group of young people, it’s now right in the center of the agenda. It’s got to be implemented in one form or another. It’s essential for survival, maybe not in exactly that form, but some modification of it. </w:t>
      </w:r>
      <w:r w:rsidRPr="009925E0">
        <w:rPr>
          <w:rFonts w:asciiTheme="minorHAnsi" w:hAnsiTheme="minorHAnsi" w:cstheme="minorHAnsi"/>
          <w:u w:val="single"/>
        </w:rPr>
        <w:t>Tremendous change achieved by the commitment of a small group of young people</w:t>
      </w:r>
      <w:r w:rsidRPr="009925E0">
        <w:rPr>
          <w:rFonts w:asciiTheme="minorHAnsi" w:hAnsiTheme="minorHAnsi" w:cstheme="minorHAnsi"/>
          <w:sz w:val="16"/>
        </w:rPr>
        <w:t xml:space="preserve">. That </w:t>
      </w:r>
      <w:r w:rsidRPr="009925E0">
        <w:rPr>
          <w:rFonts w:asciiTheme="minorHAnsi" w:hAnsiTheme="minorHAnsi" w:cstheme="minorHAnsi"/>
          <w:u w:val="single"/>
        </w:rPr>
        <w:t xml:space="preserve">tells you the kind of thing that can be done. </w:t>
      </w:r>
      <w:r w:rsidRPr="009925E0">
        <w:rPr>
          <w:rFonts w:asciiTheme="minorHAnsi" w:hAnsiTheme="minorHAnsi" w:cstheme="minorHAnsi"/>
          <w:sz w:val="16"/>
        </w:rPr>
        <w:t xml:space="preserve">Meanwhile, </w:t>
      </w:r>
      <w:r w:rsidRPr="000042B5">
        <w:rPr>
          <w:rFonts w:asciiTheme="minorHAnsi" w:hAnsiTheme="minorHAnsi" w:cstheme="minorHAnsi"/>
          <w:b/>
          <w:iCs/>
          <w:highlight w:val="yellow"/>
          <w:u w:val="single"/>
          <w:bdr w:val="single" w:sz="12" w:space="0" w:color="auto"/>
        </w:rPr>
        <w:t xml:space="preserve">the Doomsday Clock </w:t>
      </w:r>
      <w:r w:rsidRPr="009925E0">
        <w:rPr>
          <w:rFonts w:asciiTheme="minorHAnsi" w:hAnsiTheme="minorHAnsi" w:cstheme="minorHAnsi"/>
          <w:b/>
          <w:iCs/>
          <w:u w:val="single"/>
          <w:bdr w:val="single" w:sz="12" w:space="0" w:color="auto"/>
        </w:rPr>
        <w:t xml:space="preserve">of the Bulletin of Atomic Scientists last January </w:t>
      </w:r>
      <w:r w:rsidRPr="000042B5">
        <w:rPr>
          <w:rFonts w:asciiTheme="minorHAnsi" w:hAnsiTheme="minorHAnsi" w:cstheme="minorHAnsi"/>
          <w:b/>
          <w:iCs/>
          <w:highlight w:val="yellow"/>
          <w:u w:val="single"/>
          <w:bdr w:val="single" w:sz="12" w:space="0" w:color="auto"/>
        </w:rPr>
        <w:t xml:space="preserve">was </w:t>
      </w:r>
      <w:r w:rsidRPr="009925E0">
        <w:rPr>
          <w:rFonts w:asciiTheme="minorHAnsi" w:hAnsiTheme="minorHAnsi" w:cstheme="minorHAnsi"/>
          <w:b/>
          <w:iCs/>
          <w:u w:val="single"/>
          <w:bdr w:val="single" w:sz="12" w:space="0" w:color="auto"/>
        </w:rPr>
        <w:t xml:space="preserve">set at </w:t>
      </w:r>
      <w:r w:rsidRPr="000042B5">
        <w:rPr>
          <w:rFonts w:asciiTheme="minorHAnsi" w:hAnsiTheme="minorHAnsi" w:cstheme="minorHAnsi"/>
          <w:b/>
          <w:iCs/>
          <w:highlight w:val="yellow"/>
          <w:u w:val="single"/>
          <w:bdr w:val="single" w:sz="12" w:space="0" w:color="auto"/>
        </w:rPr>
        <w:t>two minutes to midnight</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That’s the closest </w:t>
      </w:r>
      <w:r w:rsidRPr="009925E0">
        <w:rPr>
          <w:rFonts w:asciiTheme="minorHAnsi" w:hAnsiTheme="minorHAnsi" w:cstheme="minorHAnsi"/>
          <w:b/>
          <w:iCs/>
          <w:u w:val="single"/>
          <w:bdr w:val="single" w:sz="12" w:space="0" w:color="auto"/>
        </w:rPr>
        <w:t xml:space="preserve">it’s been to terminal disaster </w:t>
      </w:r>
      <w:r w:rsidRPr="000042B5">
        <w:rPr>
          <w:rFonts w:asciiTheme="minorHAnsi" w:hAnsiTheme="minorHAnsi" w:cstheme="minorHAnsi"/>
          <w:b/>
          <w:iCs/>
          <w:highlight w:val="yellow"/>
          <w:u w:val="single"/>
          <w:bdr w:val="single" w:sz="12" w:space="0" w:color="auto"/>
        </w:rPr>
        <w:t>since 1947</w:t>
      </w:r>
      <w:r w:rsidRPr="009925E0">
        <w:rPr>
          <w:rFonts w:asciiTheme="minorHAnsi" w:hAnsiTheme="minorHAnsi" w:cstheme="minorHAnsi"/>
          <w:sz w:val="16"/>
        </w:rPr>
        <w:t xml:space="preserve">. </w:t>
      </w:r>
      <w:r w:rsidRPr="000042B5">
        <w:rPr>
          <w:rFonts w:asciiTheme="minorHAnsi" w:hAnsiTheme="minorHAnsi" w:cstheme="minorHAnsi"/>
          <w:highlight w:val="yellow"/>
          <w:u w:val="single"/>
        </w:rPr>
        <w:t xml:space="preserve">The </w:t>
      </w:r>
      <w:r w:rsidRPr="009925E0">
        <w:rPr>
          <w:rFonts w:asciiTheme="minorHAnsi" w:hAnsiTheme="minorHAnsi" w:cstheme="minorHAnsi"/>
          <w:u w:val="single"/>
        </w:rPr>
        <w:t>announcement of the</w:t>
      </w:r>
      <w:r w:rsidRPr="009925E0">
        <w:rPr>
          <w:rFonts w:asciiTheme="minorHAnsi" w:hAnsiTheme="minorHAnsi" w:cstheme="minorHAnsi"/>
          <w:sz w:val="16"/>
        </w:rPr>
        <w:t xml:space="preserve"> settlement—of the </w:t>
      </w:r>
      <w:r w:rsidRPr="000042B5">
        <w:rPr>
          <w:rFonts w:asciiTheme="minorHAnsi" w:hAnsiTheme="minorHAnsi" w:cstheme="minorHAnsi"/>
          <w:highlight w:val="yellow"/>
          <w:u w:val="single"/>
        </w:rPr>
        <w:t xml:space="preserve">setting </w:t>
      </w:r>
      <w:r w:rsidRPr="009925E0">
        <w:rPr>
          <w:rFonts w:asciiTheme="minorHAnsi" w:hAnsiTheme="minorHAnsi" w:cstheme="minorHAnsi"/>
          <w:u w:val="single"/>
        </w:rPr>
        <w:t>mentioned the two major familiar threats: the threat of nuclear war, which is increasing, threat of global warming</w:t>
      </w:r>
      <w:r w:rsidRPr="009925E0">
        <w:rPr>
          <w:rFonts w:asciiTheme="minorHAnsi" w:hAnsiTheme="minorHAnsi" w:cstheme="minorHAnsi"/>
          <w:sz w:val="16"/>
        </w:rPr>
        <w:t xml:space="preserve">, which is increasing further. </w:t>
      </w:r>
      <w:r w:rsidRPr="009925E0">
        <w:rPr>
          <w:rFonts w:asciiTheme="minorHAnsi" w:hAnsiTheme="minorHAnsi" w:cstheme="minorHAnsi"/>
          <w:b/>
          <w:iCs/>
          <w:u w:val="single"/>
          <w:bdr w:val="single" w:sz="12" w:space="0" w:color="auto"/>
        </w:rPr>
        <w:t xml:space="preserve">And it </w:t>
      </w:r>
      <w:r w:rsidRPr="000042B5">
        <w:rPr>
          <w:rFonts w:asciiTheme="minorHAnsi" w:hAnsiTheme="minorHAnsi" w:cstheme="minorHAnsi"/>
          <w:b/>
          <w:iCs/>
          <w:highlight w:val="yellow"/>
          <w:u w:val="single"/>
          <w:bdr w:val="single" w:sz="12" w:space="0" w:color="auto"/>
        </w:rPr>
        <w:t xml:space="preserve">added </w:t>
      </w:r>
      <w:r w:rsidRPr="009925E0">
        <w:rPr>
          <w:rFonts w:asciiTheme="minorHAnsi" w:hAnsiTheme="minorHAnsi" w:cstheme="minorHAnsi"/>
          <w:b/>
          <w:iCs/>
          <w:u w:val="single"/>
          <w:bdr w:val="single" w:sz="12" w:space="0" w:color="auto"/>
        </w:rPr>
        <w:t xml:space="preserve">a third for the first time: </w:t>
      </w:r>
      <w:r w:rsidRPr="000042B5">
        <w:rPr>
          <w:rFonts w:asciiTheme="minorHAnsi" w:hAnsiTheme="minorHAnsi" w:cstheme="minorHAnsi"/>
          <w:b/>
          <w:iCs/>
          <w:highlight w:val="yellow"/>
          <w:u w:val="single"/>
          <w:bdr w:val="single" w:sz="12" w:space="0" w:color="auto"/>
        </w:rPr>
        <w:t>the undermining of democracy</w:t>
      </w:r>
      <w:r w:rsidRPr="009925E0">
        <w:rPr>
          <w:rFonts w:asciiTheme="minorHAnsi" w:hAnsiTheme="minorHAnsi" w:cstheme="minorHAnsi"/>
          <w:sz w:val="16"/>
        </w:rPr>
        <w:t xml:space="preserve">. That’s the third threat, along with global warming and nuclear war. And </w:t>
      </w:r>
      <w:r w:rsidRPr="009925E0">
        <w:rPr>
          <w:rFonts w:asciiTheme="minorHAnsi" w:hAnsiTheme="minorHAnsi" w:cstheme="minorHAnsi"/>
          <w:u w:val="single"/>
        </w:rPr>
        <w:t xml:space="preserve">that was quite appropriate, because </w:t>
      </w:r>
      <w:r w:rsidRPr="009925E0">
        <w:rPr>
          <w:rFonts w:asciiTheme="minorHAnsi" w:hAnsiTheme="minorHAnsi" w:cstheme="minorHAnsi"/>
          <w:b/>
          <w:iCs/>
          <w:u w:val="single"/>
          <w:bdr w:val="single" w:sz="12" w:space="0" w:color="auto"/>
        </w:rPr>
        <w:t xml:space="preserve">functioning </w:t>
      </w:r>
      <w:r w:rsidRPr="000042B5">
        <w:rPr>
          <w:rFonts w:asciiTheme="minorHAnsi" w:hAnsiTheme="minorHAnsi" w:cstheme="minorHAnsi"/>
          <w:b/>
          <w:iCs/>
          <w:highlight w:val="yellow"/>
          <w:u w:val="single"/>
          <w:bdr w:val="single" w:sz="12" w:space="0" w:color="auto"/>
        </w:rPr>
        <w:t>democracy offers the only hope of overcoming these threats</w:t>
      </w:r>
      <w:r w:rsidRPr="009925E0">
        <w:rPr>
          <w:rFonts w:asciiTheme="minorHAnsi" w:hAnsiTheme="minorHAnsi" w:cstheme="minorHAnsi"/>
          <w:b/>
          <w:sz w:val="16"/>
        </w:rPr>
        <w:t xml:space="preserve">. </w:t>
      </w:r>
      <w:r w:rsidRPr="000042B5">
        <w:rPr>
          <w:rFonts w:asciiTheme="minorHAnsi" w:hAnsiTheme="minorHAnsi" w:cstheme="minorHAnsi"/>
          <w:b/>
          <w:iCs/>
          <w:highlight w:val="yellow"/>
          <w:u w:val="single"/>
          <w:bdr w:val="single" w:sz="12" w:space="0" w:color="auto"/>
        </w:rPr>
        <w:t xml:space="preserve">They are not going to be dealt with by </w:t>
      </w:r>
      <w:r w:rsidRPr="009925E0">
        <w:rPr>
          <w:rFonts w:asciiTheme="minorHAnsi" w:hAnsiTheme="minorHAnsi" w:cstheme="minorHAnsi"/>
          <w:b/>
          <w:iCs/>
          <w:u w:val="single"/>
          <w:bdr w:val="single" w:sz="12" w:space="0" w:color="auto"/>
        </w:rPr>
        <w:t xml:space="preserve">major </w:t>
      </w:r>
      <w:r w:rsidRPr="000042B5">
        <w:rPr>
          <w:rFonts w:asciiTheme="minorHAnsi" w:hAnsiTheme="minorHAnsi" w:cstheme="minorHAnsi"/>
          <w:b/>
          <w:iCs/>
          <w:highlight w:val="yellow"/>
          <w:u w:val="single"/>
          <w:bdr w:val="single" w:sz="12" w:space="0" w:color="auto"/>
        </w:rPr>
        <w:t>institutions, state or private</w:t>
      </w:r>
      <w:r w:rsidRPr="009925E0">
        <w:rPr>
          <w:rFonts w:asciiTheme="minorHAnsi" w:hAnsiTheme="minorHAnsi" w:cstheme="minorHAnsi"/>
          <w:b/>
          <w:iCs/>
          <w:u w:val="single"/>
          <w:bdr w:val="single" w:sz="12" w:space="0" w:color="auto"/>
        </w:rPr>
        <w:t xml:space="preserve">, acting </w:t>
      </w:r>
      <w:r w:rsidRPr="000042B5">
        <w:rPr>
          <w:rFonts w:asciiTheme="minorHAnsi" w:hAnsiTheme="minorHAnsi" w:cstheme="minorHAnsi"/>
          <w:b/>
          <w:iCs/>
          <w:highlight w:val="yellow"/>
          <w:u w:val="single"/>
          <w:bdr w:val="single" w:sz="12" w:space="0" w:color="auto"/>
        </w:rPr>
        <w:t xml:space="preserve">without </w:t>
      </w:r>
      <w:r w:rsidRPr="009925E0">
        <w:rPr>
          <w:rFonts w:asciiTheme="minorHAnsi" w:hAnsiTheme="minorHAnsi" w:cstheme="minorHAnsi"/>
          <w:b/>
          <w:iCs/>
          <w:u w:val="single"/>
          <w:bdr w:val="single" w:sz="12" w:space="0" w:color="auto"/>
        </w:rPr>
        <w:t xml:space="preserve">massive </w:t>
      </w:r>
      <w:r w:rsidRPr="000042B5">
        <w:rPr>
          <w:rFonts w:asciiTheme="minorHAnsi" w:hAnsiTheme="minorHAnsi" w:cstheme="minorHAnsi"/>
          <w:b/>
          <w:iCs/>
          <w:highlight w:val="yellow"/>
          <w:u w:val="single"/>
          <w:bdr w:val="single" w:sz="12" w:space="0" w:color="auto"/>
        </w:rPr>
        <w:t>public pressure</w:t>
      </w:r>
      <w:r w:rsidRPr="000042B5">
        <w:rPr>
          <w:rFonts w:asciiTheme="minorHAnsi" w:hAnsiTheme="minorHAnsi" w:cstheme="minorHAnsi"/>
          <w:sz w:val="16"/>
          <w:highlight w:val="yellow"/>
        </w:rPr>
        <w:t xml:space="preserve">, </w:t>
      </w:r>
      <w:r w:rsidRPr="009925E0">
        <w:rPr>
          <w:rFonts w:asciiTheme="minorHAnsi" w:hAnsiTheme="minorHAnsi" w:cstheme="minorHAnsi"/>
          <w:sz w:val="16"/>
        </w:rPr>
        <w:t xml:space="preserve">which means that </w:t>
      </w:r>
      <w:r w:rsidRPr="009925E0">
        <w:rPr>
          <w:rFonts w:asciiTheme="minorHAnsi" w:hAnsiTheme="minorHAnsi" w:cstheme="minorHAnsi"/>
          <w:u w:val="single"/>
        </w:rPr>
        <w:t xml:space="preserve">the means of democratic functioning </w:t>
      </w:r>
      <w:r w:rsidRPr="009925E0">
        <w:rPr>
          <w:rFonts w:asciiTheme="minorHAnsi" w:hAnsiTheme="minorHAnsi" w:cstheme="minorHAnsi"/>
          <w:b/>
          <w:iCs/>
          <w:u w:val="single"/>
          <w:bdr w:val="single" w:sz="12" w:space="0" w:color="auto"/>
        </w:rPr>
        <w:t>have to be kept alive</w:t>
      </w:r>
      <w:r w:rsidRPr="009925E0">
        <w:rPr>
          <w:rFonts w:asciiTheme="minorHAnsi" w:hAnsiTheme="minorHAnsi" w:cstheme="minorHAnsi"/>
          <w:sz w:val="16"/>
        </w:rPr>
        <w:t>, used the way the Sunshine Movement did it, the way the great mass demonstration in the early ’80s did it, and the way we continue today.</w:t>
      </w:r>
    </w:p>
    <w:p w14:paraId="0DDFBD0D" w14:textId="77777777" w:rsidR="00B17282" w:rsidRPr="009925E0" w:rsidRDefault="00B17282" w:rsidP="00B17282">
      <w:pPr>
        <w:rPr>
          <w:rFonts w:asciiTheme="minorHAnsi" w:hAnsiTheme="minorHAnsi" w:cstheme="minorHAnsi"/>
        </w:rPr>
      </w:pPr>
    </w:p>
    <w:p w14:paraId="5B645604" w14:textId="77777777" w:rsidR="00B17282" w:rsidRPr="00CE7614" w:rsidRDefault="00B17282" w:rsidP="00B17282">
      <w:pPr>
        <w:pStyle w:val="Heading4"/>
      </w:pPr>
      <w:r w:rsidRPr="00CE7614">
        <w:t xml:space="preserve">Autocrats </w:t>
      </w:r>
      <w:r w:rsidRPr="00753DED">
        <w:rPr>
          <w:u w:val="single"/>
        </w:rPr>
        <w:t>escalate hotspots</w:t>
      </w:r>
      <w:r w:rsidRPr="00CE7614">
        <w:t xml:space="preserve"> and </w:t>
      </w:r>
      <w:r w:rsidRPr="00753DED">
        <w:rPr>
          <w:u w:val="single"/>
        </w:rPr>
        <w:t>fracture institutions</w:t>
      </w:r>
      <w:r w:rsidRPr="00CE7614">
        <w:t>---</w:t>
      </w:r>
      <w:r>
        <w:t xml:space="preserve"> escalate </w:t>
      </w:r>
      <w:r w:rsidRPr="00AF3D76">
        <w:rPr>
          <w:u w:val="single"/>
        </w:rPr>
        <w:t>international conflicts</w:t>
      </w:r>
      <w:r>
        <w:t xml:space="preserve">, prevent </w:t>
      </w:r>
      <w:r w:rsidRPr="00AF3D76">
        <w:rPr>
          <w:u w:val="single"/>
        </w:rPr>
        <w:t>responses to global threats</w:t>
      </w:r>
      <w:r>
        <w:t xml:space="preserve"> </w:t>
      </w:r>
    </w:p>
    <w:p w14:paraId="3344BD6E" w14:textId="77777777" w:rsidR="00B17282" w:rsidRPr="00AF3D76" w:rsidRDefault="00B17282" w:rsidP="00B17282">
      <w:pPr>
        <w:rPr>
          <w:rStyle w:val="Style13ptBold"/>
        </w:rPr>
      </w:pPr>
      <w:r w:rsidRPr="00AF3D76">
        <w:rPr>
          <w:rStyle w:val="Style13ptBold"/>
        </w:rPr>
        <w:t>Rachman, 22</w:t>
      </w:r>
    </w:p>
    <w:p w14:paraId="6F2406F7" w14:textId="77777777" w:rsidR="00B17282" w:rsidRDefault="00B17282" w:rsidP="00B17282">
      <w:pPr>
        <w:rPr>
          <w:rFonts w:asciiTheme="minorHAnsi" w:eastAsia="Cambria" w:hAnsiTheme="minorHAnsi" w:cstheme="minorHAnsi"/>
          <w:sz w:val="20"/>
          <w:szCs w:val="20"/>
        </w:rPr>
      </w:pPr>
      <w:r>
        <w:rPr>
          <w:rFonts w:asciiTheme="minorHAnsi" w:eastAsia="Cambria" w:hAnsiTheme="minorHAnsi" w:cstheme="minorHAnsi"/>
          <w:sz w:val="20"/>
          <w:szCs w:val="20"/>
        </w:rPr>
        <w:t>[Gideon Rachman --</w:t>
      </w:r>
      <w:r w:rsidRPr="00AF3D76">
        <w:t xml:space="preserve"> </w:t>
      </w:r>
      <w:r>
        <w:t>c</w:t>
      </w:r>
      <w:r w:rsidRPr="00AF3D76">
        <w:rPr>
          <w:rFonts w:asciiTheme="minorHAnsi" w:eastAsia="Cambria" w:hAnsiTheme="minorHAnsi" w:cstheme="minorHAnsi"/>
          <w:sz w:val="20"/>
          <w:szCs w:val="20"/>
        </w:rPr>
        <w:t>hief foreign affairs columnist for the Financial Times</w:t>
      </w:r>
      <w:r>
        <w:rPr>
          <w:rFonts w:asciiTheme="minorHAnsi" w:eastAsia="Cambria" w:hAnsiTheme="minorHAnsi" w:cstheme="minorHAnsi"/>
          <w:sz w:val="20"/>
          <w:szCs w:val="20"/>
        </w:rPr>
        <w:t xml:space="preserve">. </w:t>
      </w:r>
      <w:r w:rsidRPr="00AF3D76">
        <w:rPr>
          <w:rFonts w:asciiTheme="minorHAnsi" w:eastAsia="Cambria" w:hAnsiTheme="minorHAnsi" w:cstheme="minorHAnsi"/>
          <w:sz w:val="20"/>
          <w:szCs w:val="20"/>
        </w:rPr>
        <w:t>He joined the FT after a 15-year career at The Economist, which included spells as a foreign correspondent in Brussels, Washington and Bangkok.</w:t>
      </w:r>
      <w:r>
        <w:rPr>
          <w:rFonts w:asciiTheme="minorHAnsi" w:eastAsia="Cambria" w:hAnsiTheme="minorHAnsi" w:cstheme="minorHAnsi"/>
          <w:sz w:val="20"/>
          <w:szCs w:val="20"/>
        </w:rPr>
        <w:t xml:space="preserve"> , “The Age of the Strongman: How the Cult of the Leader Threatens Democracy Around the World,” </w:t>
      </w:r>
      <w:r w:rsidRPr="00AF3D76">
        <w:rPr>
          <w:rFonts w:asciiTheme="minorHAnsi" w:eastAsia="Cambria" w:hAnsiTheme="minorHAnsi" w:cstheme="minorHAnsi"/>
          <w:sz w:val="20"/>
          <w:szCs w:val="20"/>
        </w:rPr>
        <w:t>Bodley Head</w:t>
      </w:r>
      <w:r>
        <w:rPr>
          <w:rFonts w:asciiTheme="minorHAnsi" w:eastAsia="Cambria" w:hAnsiTheme="minorHAnsi" w:cstheme="minorHAnsi"/>
          <w:sz w:val="20"/>
          <w:szCs w:val="20"/>
        </w:rPr>
        <w:t xml:space="preserve">, 2022, </w:t>
      </w:r>
      <w:hyperlink r:id="rId11" w:history="1">
        <w:r w:rsidRPr="00683FDB">
          <w:rPr>
            <w:rStyle w:val="Hyperlink"/>
            <w:rFonts w:asciiTheme="minorHAnsi" w:eastAsia="Cambria" w:hAnsiTheme="minorHAnsi" w:cstheme="minorHAnsi"/>
            <w:sz w:val="20"/>
            <w:szCs w:val="20"/>
          </w:rPr>
          <w:t>https://search.catalog.loc.gov/instances/51575bef-47ea-5324-a140-724cd6943805?option=lccn&amp;query=2021052766</w:t>
        </w:r>
      </w:hyperlink>
      <w:r>
        <w:rPr>
          <w:rFonts w:asciiTheme="minorHAnsi" w:eastAsia="Cambria" w:hAnsiTheme="minorHAnsi" w:cstheme="minorHAnsi"/>
          <w:sz w:val="20"/>
          <w:szCs w:val="20"/>
        </w:rPr>
        <w:t xml:space="preserve">, accessed 8-18-2025] </w:t>
      </w:r>
    </w:p>
    <w:p w14:paraId="542C220C" w14:textId="77777777" w:rsidR="00B17282" w:rsidRDefault="00B17282" w:rsidP="00B17282">
      <w:pPr>
        <w:rPr>
          <w:rFonts w:asciiTheme="minorHAnsi" w:eastAsia="Cambria" w:hAnsiTheme="minorHAnsi" w:cstheme="minorHAnsi"/>
          <w:sz w:val="20"/>
          <w:szCs w:val="20"/>
        </w:rPr>
      </w:pPr>
    </w:p>
    <w:p w14:paraId="3C230AFD" w14:textId="77777777" w:rsidR="00B17282" w:rsidRPr="00753DED" w:rsidRDefault="00B17282" w:rsidP="00B17282">
      <w:pPr>
        <w:rPr>
          <w:rStyle w:val="Emphasis"/>
        </w:rPr>
      </w:pPr>
      <w:r w:rsidRPr="00753DED">
        <w:rPr>
          <w:rFonts w:asciiTheme="minorHAnsi" w:eastAsia="Cambria" w:hAnsiTheme="minorHAnsi" w:cstheme="minorHAnsi"/>
          <w:sz w:val="10"/>
        </w:rPr>
        <w:t xml:space="preserve">Political liberals have reason to hope that incompetence will eventually undermine support for autocratic leaders. But, unlike democrats, </w:t>
      </w:r>
      <w:r w:rsidRPr="00AF3D76">
        <w:rPr>
          <w:rStyle w:val="StyleUnderline"/>
        </w:rPr>
        <w:t>strongman leaders</w:t>
      </w:r>
      <w:r w:rsidRPr="00753DED">
        <w:rPr>
          <w:rFonts w:asciiTheme="minorHAnsi" w:eastAsia="Cambria" w:hAnsiTheme="minorHAnsi" w:cstheme="minorHAnsi"/>
          <w:sz w:val="10"/>
        </w:rPr>
        <w:t xml:space="preserve"> are </w:t>
      </w:r>
      <w:r w:rsidRPr="00AF3D76">
        <w:rPr>
          <w:rStyle w:val="StyleUnderline"/>
        </w:rPr>
        <w:t>not in the habit of yielding power gracefully when things turn sour</w:t>
      </w:r>
      <w:r w:rsidRPr="00753DED">
        <w:rPr>
          <w:rFonts w:asciiTheme="minorHAnsi" w:eastAsia="Cambria" w:hAnsiTheme="minorHAnsi" w:cstheme="minorHAnsi"/>
          <w:sz w:val="10"/>
        </w:rPr>
        <w:t xml:space="preserve">. In the US, the margin of Trump’s defeat and the strength of American institutions were enough to thwart his efforts to overturn the result of the 2020 election. But </w:t>
      </w:r>
      <w:r w:rsidRPr="00753DED">
        <w:rPr>
          <w:rStyle w:val="StyleUnderline"/>
        </w:rPr>
        <w:t xml:space="preserve">in other national contexts, strongman leaders such as Orban, Bolsonaro and Erdogan </w:t>
      </w:r>
      <w:r w:rsidRPr="00753DED">
        <w:rPr>
          <w:rFonts w:asciiTheme="minorHAnsi" w:eastAsia="Cambria" w:hAnsiTheme="minorHAnsi" w:cstheme="minorHAnsi"/>
          <w:sz w:val="10"/>
        </w:rPr>
        <w:t xml:space="preserve">may prove </w:t>
      </w:r>
      <w:r w:rsidRPr="00753DED">
        <w:rPr>
          <w:rStyle w:val="Emphasis"/>
        </w:rPr>
        <w:t>harder to shift.</w:t>
      </w:r>
    </w:p>
    <w:p w14:paraId="27696394" w14:textId="77777777" w:rsidR="00B17282" w:rsidRPr="00753DED" w:rsidRDefault="00B17282" w:rsidP="00B17282">
      <w:pPr>
        <w:rPr>
          <w:rFonts w:asciiTheme="minorHAnsi" w:eastAsia="Cambria" w:hAnsiTheme="minorHAnsi" w:cstheme="minorHAnsi"/>
          <w:sz w:val="10"/>
        </w:rPr>
      </w:pPr>
      <w:r w:rsidRPr="00753DED">
        <w:rPr>
          <w:rFonts w:asciiTheme="minorHAnsi" w:eastAsia="Cambria" w:hAnsiTheme="minorHAnsi" w:cstheme="minorHAnsi"/>
          <w:sz w:val="10"/>
        </w:rPr>
        <w:t xml:space="preserve">Some </w:t>
      </w:r>
      <w:r w:rsidRPr="00753DED">
        <w:rPr>
          <w:rStyle w:val="StyleUnderline"/>
        </w:rPr>
        <w:t>aspects of modem politics</w:t>
      </w:r>
      <w:r w:rsidRPr="00753DED">
        <w:rPr>
          <w:rFonts w:asciiTheme="minorHAnsi" w:eastAsia="Cambria" w:hAnsiTheme="minorHAnsi" w:cstheme="minorHAnsi"/>
          <w:sz w:val="10"/>
        </w:rPr>
        <w:t xml:space="preserve"> are </w:t>
      </w:r>
      <w:r w:rsidRPr="00753DED">
        <w:rPr>
          <w:rStyle w:val="Emphasis"/>
        </w:rPr>
        <w:t>strongly reminiscent</w:t>
      </w:r>
      <w:r w:rsidRPr="00753DED">
        <w:rPr>
          <w:rFonts w:asciiTheme="minorHAnsi" w:eastAsia="Cambria" w:hAnsiTheme="minorHAnsi" w:cstheme="minorHAnsi"/>
          <w:sz w:val="10"/>
        </w:rPr>
        <w:t xml:space="preserve"> </w:t>
      </w:r>
      <w:r w:rsidRPr="00753DED">
        <w:rPr>
          <w:rStyle w:val="StyleUnderline"/>
        </w:rPr>
        <w:t>of</w:t>
      </w:r>
      <w:r w:rsidRPr="00753DED">
        <w:rPr>
          <w:rFonts w:asciiTheme="minorHAnsi" w:eastAsia="Cambria" w:hAnsiTheme="minorHAnsi" w:cstheme="minorHAnsi"/>
          <w:sz w:val="10"/>
        </w:rPr>
        <w:t xml:space="preserve"> the </w:t>
      </w:r>
      <w:r w:rsidRPr="00753DED">
        <w:rPr>
          <w:rStyle w:val="Emphasis"/>
        </w:rPr>
        <w:t>last great crisis of liberal democracy</w:t>
      </w:r>
      <w:r w:rsidRPr="00753DED">
        <w:rPr>
          <w:rFonts w:asciiTheme="minorHAnsi" w:eastAsia="Cambria" w:hAnsiTheme="minorHAnsi" w:cstheme="minorHAnsi"/>
          <w:sz w:val="10"/>
        </w:rPr>
        <w:t xml:space="preserve"> in the 1930s. </w:t>
      </w:r>
      <w:r w:rsidRPr="00753DED">
        <w:rPr>
          <w:rStyle w:val="StyleUnderline"/>
        </w:rPr>
        <w:t>Political freedoms and democracy</w:t>
      </w:r>
      <w:r w:rsidRPr="00753DED">
        <w:rPr>
          <w:rFonts w:asciiTheme="minorHAnsi" w:eastAsia="Cambria" w:hAnsiTheme="minorHAnsi" w:cstheme="minorHAnsi"/>
          <w:sz w:val="10"/>
        </w:rPr>
        <w:t xml:space="preserve"> are once again </w:t>
      </w:r>
      <w:r w:rsidRPr="00753DED">
        <w:rPr>
          <w:rStyle w:val="StyleUnderline"/>
        </w:rPr>
        <w:t>in retreat</w:t>
      </w:r>
      <w:r w:rsidRPr="00753DED">
        <w:rPr>
          <w:rFonts w:asciiTheme="minorHAnsi" w:eastAsia="Cambria" w:hAnsiTheme="minorHAnsi" w:cstheme="minorHAnsi"/>
          <w:sz w:val="10"/>
        </w:rPr>
        <w:t xml:space="preserve">. </w:t>
      </w:r>
      <w:r w:rsidRPr="00753DED">
        <w:rPr>
          <w:rStyle w:val="Emphasis"/>
        </w:rPr>
        <w:t>Protectionism is back in vogue.</w:t>
      </w:r>
    </w:p>
    <w:p w14:paraId="111DEC2D" w14:textId="77777777" w:rsidR="00B17282" w:rsidRPr="00753DED" w:rsidRDefault="00B17282" w:rsidP="00B17282">
      <w:pPr>
        <w:rPr>
          <w:rFonts w:asciiTheme="minorHAnsi" w:eastAsia="Cambria" w:hAnsiTheme="minorHAnsi" w:cstheme="minorHAnsi"/>
          <w:sz w:val="10"/>
        </w:rPr>
      </w:pPr>
      <w:r w:rsidRPr="00AF3D76">
        <w:rPr>
          <w:rStyle w:val="StyleUnderline"/>
        </w:rPr>
        <w:t>Liberals</w:t>
      </w:r>
      <w:r w:rsidRPr="00753DED">
        <w:rPr>
          <w:rFonts w:asciiTheme="minorHAnsi" w:eastAsia="Cambria" w:hAnsiTheme="minorHAnsi" w:cstheme="minorHAnsi"/>
          <w:sz w:val="10"/>
        </w:rPr>
        <w:t xml:space="preserve"> are </w:t>
      </w:r>
      <w:r w:rsidRPr="00AF3D76">
        <w:rPr>
          <w:rStyle w:val="Emphasis"/>
        </w:rPr>
        <w:t>losing confidence</w:t>
      </w:r>
      <w:r w:rsidRPr="00753DED">
        <w:rPr>
          <w:rFonts w:asciiTheme="minorHAnsi" w:eastAsia="Cambria" w:hAnsiTheme="minorHAnsi" w:cstheme="minorHAnsi"/>
          <w:sz w:val="10"/>
        </w:rPr>
        <w:t xml:space="preserve">. The </w:t>
      </w:r>
      <w:r w:rsidRPr="000042B5">
        <w:rPr>
          <w:rStyle w:val="StyleUnderline"/>
          <w:highlight w:val="yellow"/>
        </w:rPr>
        <w:t>desire of autocratic regimes to</w:t>
      </w:r>
      <w:r w:rsidRPr="00AF3D76">
        <w:rPr>
          <w:rStyle w:val="StyleUnderline"/>
        </w:rPr>
        <w:t xml:space="preserve"> annex</w:t>
      </w:r>
      <w:r w:rsidRPr="00753DED">
        <w:rPr>
          <w:rFonts w:asciiTheme="minorHAnsi" w:eastAsia="Cambria" w:hAnsiTheme="minorHAnsi" w:cstheme="minorHAnsi"/>
          <w:sz w:val="10"/>
        </w:rPr>
        <w:t xml:space="preserve"> parts of neighboring states or otherwise </w:t>
      </w:r>
      <w:r w:rsidRPr="000042B5">
        <w:rPr>
          <w:rStyle w:val="StyleUnderline"/>
          <w:highlight w:val="yellow"/>
        </w:rPr>
        <w:t>expand their territories</w:t>
      </w:r>
      <w:r w:rsidRPr="00753DED">
        <w:rPr>
          <w:rFonts w:asciiTheme="minorHAnsi" w:eastAsia="Cambria" w:hAnsiTheme="minorHAnsi" w:cstheme="minorHAnsi"/>
          <w:sz w:val="10"/>
        </w:rPr>
        <w:t xml:space="preserve"> - which lay behind so much of the troubles of the 1930s - is also </w:t>
      </w:r>
      <w:r w:rsidRPr="000042B5">
        <w:rPr>
          <w:rStyle w:val="Emphasis"/>
          <w:highlight w:val="yellow"/>
        </w:rPr>
        <w:t>creeping back into fashion</w:t>
      </w:r>
      <w:r w:rsidRPr="000042B5">
        <w:rPr>
          <w:rFonts w:asciiTheme="minorHAnsi" w:eastAsia="Cambria" w:hAnsiTheme="minorHAnsi" w:cstheme="minorHAnsi"/>
          <w:sz w:val="10"/>
          <w:highlight w:val="yellow"/>
        </w:rPr>
        <w:t xml:space="preserve">. </w:t>
      </w:r>
      <w:r w:rsidRPr="000042B5">
        <w:rPr>
          <w:rStyle w:val="StyleUnderline"/>
          <w:highlight w:val="yellow"/>
        </w:rPr>
        <w:t>Russia’s annexation of Crimea</w:t>
      </w:r>
      <w:r w:rsidRPr="00AF3D76">
        <w:rPr>
          <w:rStyle w:val="StyleUnderline"/>
        </w:rPr>
        <w:t xml:space="preserve"> in 2014 </w:t>
      </w:r>
      <w:r w:rsidRPr="000042B5">
        <w:rPr>
          <w:rStyle w:val="StyleUnderline"/>
          <w:highlight w:val="yellow"/>
        </w:rPr>
        <w:t>set</w:t>
      </w:r>
      <w:r w:rsidRPr="00753DED">
        <w:rPr>
          <w:rFonts w:asciiTheme="minorHAnsi" w:eastAsia="Cambria" w:hAnsiTheme="minorHAnsi" w:cstheme="minorHAnsi"/>
          <w:sz w:val="10"/>
        </w:rPr>
        <w:t xml:space="preserve"> a </w:t>
      </w:r>
      <w:r w:rsidRPr="000042B5">
        <w:rPr>
          <w:rStyle w:val="Emphasis"/>
          <w:highlight w:val="yellow"/>
        </w:rPr>
        <w:t>dangerous precedent</w:t>
      </w:r>
      <w:r w:rsidRPr="000042B5">
        <w:rPr>
          <w:rFonts w:asciiTheme="minorHAnsi" w:eastAsia="Cambria" w:hAnsiTheme="minorHAnsi" w:cstheme="minorHAnsi"/>
          <w:sz w:val="10"/>
          <w:highlight w:val="yellow"/>
        </w:rPr>
        <w:t xml:space="preserve">. </w:t>
      </w:r>
      <w:r w:rsidRPr="000042B5">
        <w:rPr>
          <w:rStyle w:val="StyleUnderline"/>
          <w:highlight w:val="yellow"/>
        </w:rPr>
        <w:t>China</w:t>
      </w:r>
      <w:r w:rsidRPr="00753DED">
        <w:rPr>
          <w:rFonts w:asciiTheme="minorHAnsi" w:eastAsia="Cambria" w:hAnsiTheme="minorHAnsi" w:cstheme="minorHAnsi"/>
          <w:sz w:val="10"/>
        </w:rPr>
        <w:t xml:space="preserve"> is </w:t>
      </w:r>
      <w:r w:rsidRPr="000042B5">
        <w:rPr>
          <w:rStyle w:val="StyleUnderline"/>
          <w:highlight w:val="yellow"/>
        </w:rPr>
        <w:t>intent on turning</w:t>
      </w:r>
      <w:r w:rsidRPr="00753DED">
        <w:rPr>
          <w:rFonts w:asciiTheme="minorHAnsi" w:eastAsia="Cambria" w:hAnsiTheme="minorHAnsi" w:cstheme="minorHAnsi"/>
          <w:sz w:val="10"/>
        </w:rPr>
        <w:t xml:space="preserve"> the </w:t>
      </w:r>
      <w:r w:rsidRPr="000042B5">
        <w:rPr>
          <w:rStyle w:val="Emphasis"/>
          <w:highlight w:val="yellow"/>
        </w:rPr>
        <w:t>S</w:t>
      </w:r>
      <w:r w:rsidRPr="00753DED">
        <w:rPr>
          <w:rFonts w:asciiTheme="minorHAnsi" w:eastAsia="Cambria" w:hAnsiTheme="minorHAnsi" w:cstheme="minorHAnsi"/>
          <w:sz w:val="10"/>
        </w:rPr>
        <w:t xml:space="preserve">outh </w:t>
      </w:r>
      <w:r w:rsidRPr="000042B5">
        <w:rPr>
          <w:rStyle w:val="Emphasis"/>
          <w:highlight w:val="yellow"/>
        </w:rPr>
        <w:t>C</w:t>
      </w:r>
      <w:r w:rsidRPr="00753DED">
        <w:rPr>
          <w:rFonts w:asciiTheme="minorHAnsi" w:eastAsia="Cambria" w:hAnsiTheme="minorHAnsi" w:cstheme="minorHAnsi"/>
          <w:sz w:val="10"/>
        </w:rPr>
        <w:t xml:space="preserve">hina </w:t>
      </w:r>
      <w:r w:rsidRPr="00AF3D76">
        <w:rPr>
          <w:rStyle w:val="Emphasis"/>
        </w:rPr>
        <w:t>S</w:t>
      </w:r>
      <w:r w:rsidRPr="00753DED">
        <w:rPr>
          <w:rFonts w:asciiTheme="minorHAnsi" w:eastAsia="Cambria" w:hAnsiTheme="minorHAnsi" w:cstheme="minorHAnsi"/>
          <w:sz w:val="10"/>
        </w:rPr>
        <w:t xml:space="preserve">ea </w:t>
      </w:r>
      <w:r w:rsidRPr="000042B5">
        <w:rPr>
          <w:rStyle w:val="StyleUnderline"/>
          <w:highlight w:val="yellow"/>
        </w:rPr>
        <w:t>into its own</w:t>
      </w:r>
      <w:r w:rsidRPr="00753DED">
        <w:rPr>
          <w:rFonts w:asciiTheme="minorHAnsi" w:eastAsia="Cambria" w:hAnsiTheme="minorHAnsi" w:cstheme="minorHAnsi"/>
          <w:sz w:val="10"/>
        </w:rPr>
        <w:t xml:space="preserve"> territorial waters in </w:t>
      </w:r>
      <w:r w:rsidRPr="00AF3D76">
        <w:rPr>
          <w:rStyle w:val="Emphasis"/>
        </w:rPr>
        <w:t>violation of international law</w:t>
      </w:r>
      <w:r w:rsidRPr="00753DED">
        <w:rPr>
          <w:rFonts w:asciiTheme="minorHAnsi" w:eastAsia="Cambria" w:hAnsiTheme="minorHAnsi" w:cstheme="minorHAnsi"/>
          <w:sz w:val="10"/>
        </w:rPr>
        <w:t xml:space="preserve">. </w:t>
      </w:r>
      <w:r w:rsidRPr="00AF3D76">
        <w:rPr>
          <w:rStyle w:val="StyleUnderline"/>
        </w:rPr>
        <w:t xml:space="preserve">Beijing </w:t>
      </w:r>
      <w:r w:rsidRPr="00753DED">
        <w:rPr>
          <w:rFonts w:asciiTheme="minorHAnsi" w:eastAsia="Cambria" w:hAnsiTheme="minorHAnsi" w:cstheme="minorHAnsi"/>
          <w:sz w:val="10"/>
        </w:rPr>
        <w:t xml:space="preserve">is also </w:t>
      </w:r>
      <w:r w:rsidRPr="00AF3D76">
        <w:rPr>
          <w:rStyle w:val="StyleUnderline"/>
        </w:rPr>
        <w:t>increasingly strident in</w:t>
      </w:r>
      <w:r w:rsidRPr="00753DED">
        <w:rPr>
          <w:rFonts w:asciiTheme="minorHAnsi" w:eastAsia="Cambria" w:hAnsiTheme="minorHAnsi" w:cstheme="minorHAnsi"/>
          <w:sz w:val="10"/>
        </w:rPr>
        <w:t xml:space="preserve"> its </w:t>
      </w:r>
      <w:r w:rsidRPr="00AF3D76">
        <w:rPr>
          <w:rStyle w:val="StyleUnderline"/>
        </w:rPr>
        <w:t>demands for “reunification” with Taiwan</w:t>
      </w:r>
      <w:r w:rsidRPr="00753DED">
        <w:rPr>
          <w:rFonts w:asciiTheme="minorHAnsi" w:eastAsia="Cambria" w:hAnsiTheme="minorHAnsi" w:cstheme="minorHAnsi"/>
          <w:sz w:val="10"/>
        </w:rPr>
        <w:t>.</w:t>
      </w:r>
    </w:p>
    <w:p w14:paraId="43FA31CB" w14:textId="77777777" w:rsidR="00B17282" w:rsidRPr="00753DED" w:rsidRDefault="00B17282" w:rsidP="00B17282">
      <w:pPr>
        <w:rPr>
          <w:rFonts w:asciiTheme="minorHAnsi" w:eastAsia="Cambria" w:hAnsiTheme="minorHAnsi" w:cstheme="minorHAnsi"/>
          <w:sz w:val="2"/>
          <w:szCs w:val="2"/>
        </w:rPr>
      </w:pPr>
      <w:r w:rsidRPr="00753DED">
        <w:rPr>
          <w:rFonts w:asciiTheme="minorHAnsi" w:eastAsia="Cambria" w:hAnsiTheme="minorHAnsi" w:cstheme="minorHAnsi"/>
          <w:sz w:val="10"/>
        </w:rPr>
        <w:t xml:space="preserve">As nationalists, </w:t>
      </w:r>
      <w:r w:rsidRPr="000042B5">
        <w:rPr>
          <w:rStyle w:val="StyleUnderline"/>
          <w:highlight w:val="yellow"/>
        </w:rPr>
        <w:t>strongman leaders have</w:t>
      </w:r>
      <w:r w:rsidRPr="00753DED">
        <w:rPr>
          <w:rFonts w:asciiTheme="minorHAnsi" w:eastAsia="Cambria" w:hAnsiTheme="minorHAnsi" w:cstheme="minorHAnsi"/>
          <w:sz w:val="10"/>
        </w:rPr>
        <w:t xml:space="preserve"> a </w:t>
      </w:r>
      <w:r w:rsidRPr="000042B5">
        <w:rPr>
          <w:rStyle w:val="Emphasis"/>
          <w:highlight w:val="yellow"/>
        </w:rPr>
        <w:t>tendency to look for enemies abroad</w:t>
      </w:r>
      <w:r w:rsidRPr="00753DED">
        <w:rPr>
          <w:rFonts w:asciiTheme="minorHAnsi" w:eastAsia="Cambria" w:hAnsiTheme="minorHAnsi" w:cstheme="minorHAnsi"/>
          <w:sz w:val="10"/>
        </w:rPr>
        <w:t xml:space="preserve"> if things get difficult at home. The </w:t>
      </w:r>
      <w:r w:rsidRPr="00AF3D76">
        <w:rPr>
          <w:rStyle w:val="StyleUnderline"/>
        </w:rPr>
        <w:t>rising tensions in</w:t>
      </w:r>
      <w:r w:rsidRPr="00753DED">
        <w:rPr>
          <w:rFonts w:asciiTheme="minorHAnsi" w:eastAsia="Cambria" w:hAnsiTheme="minorHAnsi" w:cstheme="minorHAnsi"/>
          <w:sz w:val="10"/>
        </w:rPr>
        <w:t xml:space="preserve"> the </w:t>
      </w:r>
      <w:r w:rsidRPr="00AF3D76">
        <w:rPr>
          <w:rStyle w:val="StyleUnderline"/>
        </w:rPr>
        <w:t>neighborhoods of China, Russia and Turkey</w:t>
      </w:r>
      <w:r w:rsidRPr="00753DED">
        <w:rPr>
          <w:rFonts w:asciiTheme="minorHAnsi" w:eastAsia="Cambria" w:hAnsiTheme="minorHAnsi" w:cstheme="minorHAnsi"/>
          <w:sz w:val="10"/>
        </w:rPr>
        <w:t xml:space="preserve"> are </w:t>
      </w:r>
      <w:r w:rsidRPr="00AF3D76">
        <w:rPr>
          <w:rStyle w:val="StyleUnderline"/>
        </w:rPr>
        <w:t>reminders that</w:t>
      </w:r>
      <w:r w:rsidRPr="00753DED">
        <w:rPr>
          <w:rFonts w:asciiTheme="minorHAnsi" w:eastAsia="Cambria" w:hAnsiTheme="minorHAnsi" w:cstheme="minorHAnsi"/>
          <w:sz w:val="10"/>
        </w:rPr>
        <w:t xml:space="preserve">, in previous eras, </w:t>
      </w:r>
      <w:r w:rsidRPr="000042B5">
        <w:rPr>
          <w:rStyle w:val="StyleUnderline"/>
          <w:highlight w:val="yellow"/>
        </w:rPr>
        <w:t>strongman politics</w:t>
      </w:r>
      <w:r w:rsidRPr="00753DED">
        <w:rPr>
          <w:rFonts w:asciiTheme="minorHAnsi" w:eastAsia="Cambria" w:hAnsiTheme="minorHAnsi" w:cstheme="minorHAnsi"/>
          <w:sz w:val="10"/>
        </w:rPr>
        <w:t xml:space="preserve"> has been </w:t>
      </w:r>
      <w:r w:rsidRPr="000042B5">
        <w:rPr>
          <w:rStyle w:val="StyleUnderline"/>
          <w:highlight w:val="yellow"/>
        </w:rPr>
        <w:t xml:space="preserve">closely associated with </w:t>
      </w:r>
      <w:r w:rsidRPr="000042B5">
        <w:rPr>
          <w:rStyle w:val="Emphasis"/>
          <w:highlight w:val="yellow"/>
        </w:rPr>
        <w:t>war</w:t>
      </w:r>
      <w:r w:rsidRPr="00753DED">
        <w:rPr>
          <w:rFonts w:asciiTheme="minorHAnsi" w:eastAsia="Cambria" w:hAnsiTheme="minorHAnsi" w:cstheme="minorHAnsi"/>
          <w:sz w:val="10"/>
        </w:rPr>
        <w:t xml:space="preserve">. </w:t>
      </w:r>
      <w:r w:rsidRPr="00753DED">
        <w:rPr>
          <w:rStyle w:val="StyleUnderline"/>
        </w:rPr>
        <w:t xml:space="preserve">In </w:t>
      </w:r>
      <w:r w:rsidRPr="00753DED">
        <w:rPr>
          <w:rFonts w:asciiTheme="minorHAnsi" w:eastAsia="Cambria" w:hAnsiTheme="minorHAnsi" w:cstheme="minorHAnsi"/>
          <w:sz w:val="10"/>
        </w:rPr>
        <w:t xml:space="preserve">the </w:t>
      </w:r>
      <w:r w:rsidRPr="00753DED">
        <w:rPr>
          <w:rStyle w:val="StyleUnderline"/>
        </w:rPr>
        <w:t>1930s, it took</w:t>
      </w:r>
      <w:r w:rsidRPr="00753DED">
        <w:rPr>
          <w:rFonts w:asciiTheme="minorHAnsi" w:eastAsia="Cambria" w:hAnsiTheme="minorHAnsi" w:cstheme="minorHAnsi"/>
          <w:sz w:val="10"/>
        </w:rPr>
        <w:t xml:space="preserve"> a </w:t>
      </w:r>
      <w:r w:rsidRPr="00753DED">
        <w:rPr>
          <w:rStyle w:val="StyleUnderline"/>
        </w:rPr>
        <w:t>world war to bring</w:t>
      </w:r>
      <w:r w:rsidRPr="00753DED">
        <w:rPr>
          <w:rFonts w:asciiTheme="minorHAnsi" w:eastAsia="Cambria" w:hAnsiTheme="minorHAnsi" w:cstheme="minorHAnsi"/>
          <w:sz w:val="10"/>
        </w:rPr>
        <w:t xml:space="preserve"> the </w:t>
      </w:r>
      <w:r w:rsidRPr="00753DED">
        <w:rPr>
          <w:rStyle w:val="StyleUnderline"/>
        </w:rPr>
        <w:t>era of the dictators to an end</w:t>
      </w:r>
      <w:r w:rsidRPr="00753DED">
        <w:rPr>
          <w:rFonts w:asciiTheme="minorHAnsi" w:eastAsia="Cambria" w:hAnsiTheme="minorHAnsi" w:cstheme="minorHAnsi"/>
          <w:sz w:val="10"/>
        </w:rPr>
        <w:t xml:space="preserve">. Today, the </w:t>
      </w:r>
      <w:r w:rsidRPr="000042B5">
        <w:rPr>
          <w:rStyle w:val="StyleUnderline"/>
          <w:highlight w:val="yellow"/>
        </w:rPr>
        <w:t>risk of</w:t>
      </w:r>
      <w:r w:rsidRPr="00753DED">
        <w:rPr>
          <w:rFonts w:asciiTheme="minorHAnsi" w:eastAsia="Cambria" w:hAnsiTheme="minorHAnsi" w:cstheme="minorHAnsi"/>
          <w:sz w:val="10"/>
        </w:rPr>
        <w:t xml:space="preserve"> a </w:t>
      </w:r>
      <w:r w:rsidRPr="000042B5">
        <w:rPr>
          <w:rStyle w:val="StyleUnderline"/>
          <w:highlight w:val="yellow"/>
        </w:rPr>
        <w:t>military confrontation</w:t>
      </w:r>
      <w:r w:rsidRPr="00753DED">
        <w:rPr>
          <w:rStyle w:val="StyleUnderline"/>
        </w:rPr>
        <w:t xml:space="preserve"> between the US and Russia and China</w:t>
      </w:r>
      <w:r w:rsidRPr="00753DED">
        <w:rPr>
          <w:rFonts w:asciiTheme="minorHAnsi" w:eastAsia="Cambria" w:hAnsiTheme="minorHAnsi" w:cstheme="minorHAnsi"/>
          <w:sz w:val="10"/>
        </w:rPr>
        <w:t xml:space="preserve">, in particular, is </w:t>
      </w:r>
      <w:r w:rsidRPr="000042B5">
        <w:rPr>
          <w:rStyle w:val="Emphasis"/>
          <w:highlight w:val="yellow"/>
        </w:rPr>
        <w:t>rising</w:t>
      </w:r>
      <w:r w:rsidRPr="00753DED">
        <w:rPr>
          <w:rFonts w:asciiTheme="minorHAnsi" w:eastAsia="Cambria" w:hAnsiTheme="minorHAnsi" w:cstheme="minorHAnsi"/>
          <w:sz w:val="10"/>
        </w:rPr>
        <w:t xml:space="preserve">. </w:t>
      </w:r>
      <w:r w:rsidRPr="00753DED">
        <w:rPr>
          <w:rFonts w:asciiTheme="minorHAnsi" w:eastAsia="Cambria" w:hAnsiTheme="minorHAnsi" w:cstheme="minorHAnsi"/>
          <w:sz w:val="2"/>
          <w:szCs w:val="2"/>
        </w:rPr>
        <w:t>But fear of a nuclear holocaust helped to keep the peace during the Cold War (albeit with some narrow escapes). A similar terror of nuclear disaster will probably prevent a war between the major powers during the Age of the Strongman.</w:t>
      </w:r>
    </w:p>
    <w:p w14:paraId="70552278" w14:textId="77777777" w:rsidR="00B17282" w:rsidRPr="00753DED" w:rsidRDefault="00B17282" w:rsidP="00B17282">
      <w:pPr>
        <w:rPr>
          <w:rFonts w:asciiTheme="minorHAnsi" w:eastAsia="Cambria" w:hAnsiTheme="minorHAnsi" w:cstheme="minorHAnsi"/>
          <w:sz w:val="10"/>
        </w:rPr>
      </w:pPr>
      <w:r w:rsidRPr="00753DED">
        <w:rPr>
          <w:rFonts w:asciiTheme="minorHAnsi" w:eastAsia="Cambria" w:hAnsiTheme="minorHAnsi" w:cstheme="minorHAnsi"/>
          <w:sz w:val="10"/>
        </w:rPr>
        <w:t xml:space="preserve">A </w:t>
      </w:r>
      <w:r w:rsidRPr="000042B5">
        <w:rPr>
          <w:rStyle w:val="Emphasis"/>
          <w:highlight w:val="yellow"/>
        </w:rPr>
        <w:t>bigger risk</w:t>
      </w:r>
      <w:r w:rsidRPr="00753DED">
        <w:rPr>
          <w:rFonts w:asciiTheme="minorHAnsi" w:eastAsia="Cambria" w:hAnsiTheme="minorHAnsi" w:cstheme="minorHAnsi"/>
          <w:sz w:val="10"/>
        </w:rPr>
        <w:t xml:space="preserve"> may be the </w:t>
      </w:r>
      <w:r w:rsidRPr="000042B5">
        <w:rPr>
          <w:rStyle w:val="StyleUnderline"/>
          <w:highlight w:val="yellow"/>
        </w:rPr>
        <w:t>threat that</w:t>
      </w:r>
      <w:r w:rsidRPr="00753DED">
        <w:rPr>
          <w:rFonts w:asciiTheme="minorHAnsi" w:eastAsia="Cambria" w:hAnsiTheme="minorHAnsi" w:cstheme="minorHAnsi"/>
          <w:sz w:val="10"/>
        </w:rPr>
        <w:t xml:space="preserve"> the </w:t>
      </w:r>
      <w:r w:rsidRPr="000042B5">
        <w:rPr>
          <w:rStyle w:val="StyleUnderline"/>
          <w:highlight w:val="yellow"/>
        </w:rPr>
        <w:t>decline of liberal internationalism poses to</w:t>
      </w:r>
      <w:r w:rsidRPr="00753DED">
        <w:rPr>
          <w:rFonts w:asciiTheme="minorHAnsi" w:eastAsia="Cambria" w:hAnsiTheme="minorHAnsi" w:cstheme="minorHAnsi"/>
          <w:sz w:val="10"/>
        </w:rPr>
        <w:t xml:space="preserve"> the </w:t>
      </w:r>
      <w:r w:rsidRPr="000042B5">
        <w:rPr>
          <w:rStyle w:val="Emphasis"/>
          <w:highlight w:val="yellow"/>
        </w:rPr>
        <w:t>global economy</w:t>
      </w:r>
      <w:r w:rsidRPr="000042B5">
        <w:rPr>
          <w:rFonts w:asciiTheme="minorHAnsi" w:eastAsia="Cambria" w:hAnsiTheme="minorHAnsi" w:cstheme="minorHAnsi"/>
          <w:sz w:val="10"/>
          <w:highlight w:val="yellow"/>
        </w:rPr>
        <w:t xml:space="preserve"> </w:t>
      </w:r>
      <w:r w:rsidRPr="000042B5">
        <w:rPr>
          <w:rStyle w:val="StyleUnderline"/>
          <w:highlight w:val="yellow"/>
        </w:rPr>
        <w:t>and</w:t>
      </w:r>
      <w:r w:rsidRPr="00753DED">
        <w:rPr>
          <w:rFonts w:asciiTheme="minorHAnsi" w:eastAsia="Cambria" w:hAnsiTheme="minorHAnsi" w:cstheme="minorHAnsi"/>
          <w:sz w:val="10"/>
        </w:rPr>
        <w:t xml:space="preserve"> to the </w:t>
      </w:r>
      <w:r w:rsidRPr="000042B5">
        <w:rPr>
          <w:rStyle w:val="Emphasis"/>
          <w:highlight w:val="yellow"/>
        </w:rPr>
        <w:t>environment.</w:t>
      </w:r>
      <w:r w:rsidRPr="00753DED">
        <w:rPr>
          <w:rFonts w:asciiTheme="minorHAnsi" w:eastAsia="Cambria" w:hAnsiTheme="minorHAnsi" w:cstheme="minorHAnsi"/>
          <w:sz w:val="10"/>
        </w:rPr>
        <w:t xml:space="preserve"> </w:t>
      </w:r>
      <w:r w:rsidRPr="00753DED">
        <w:rPr>
          <w:rStyle w:val="StyleUnderline"/>
        </w:rPr>
        <w:t>When</w:t>
      </w:r>
      <w:r w:rsidRPr="00753DED">
        <w:rPr>
          <w:rFonts w:asciiTheme="minorHAnsi" w:eastAsia="Cambria" w:hAnsiTheme="minorHAnsi" w:cstheme="minorHAnsi"/>
          <w:sz w:val="10"/>
        </w:rPr>
        <w:t xml:space="preserve"> the </w:t>
      </w:r>
      <w:r w:rsidRPr="00753DED">
        <w:rPr>
          <w:rStyle w:val="StyleUnderline"/>
        </w:rPr>
        <w:t>global financial crisis broke out in 2008</w:t>
      </w:r>
      <w:r w:rsidRPr="00753DED">
        <w:rPr>
          <w:rFonts w:asciiTheme="minorHAnsi" w:eastAsia="Cambria" w:hAnsiTheme="minorHAnsi" w:cstheme="minorHAnsi"/>
          <w:sz w:val="10"/>
        </w:rPr>
        <w:t xml:space="preserve">, </w:t>
      </w:r>
      <w:r w:rsidRPr="00753DED">
        <w:rPr>
          <w:rStyle w:val="StyleUnderline"/>
        </w:rPr>
        <w:t>world leaders convened</w:t>
      </w:r>
      <w:r w:rsidRPr="00753DED">
        <w:rPr>
          <w:rStyle w:val="Emphasis"/>
        </w:rPr>
        <w:t xml:space="preserve"> swiftly</w:t>
      </w:r>
      <w:r w:rsidRPr="00753DED">
        <w:rPr>
          <w:rFonts w:asciiTheme="minorHAnsi" w:eastAsia="Cambria" w:hAnsiTheme="minorHAnsi" w:cstheme="minorHAnsi"/>
          <w:sz w:val="10"/>
        </w:rPr>
        <w:t xml:space="preserve"> </w:t>
      </w:r>
      <w:r w:rsidRPr="00753DED">
        <w:rPr>
          <w:rStyle w:val="StyleUnderline"/>
        </w:rPr>
        <w:t>in the first ever G20 summit</w:t>
      </w:r>
      <w:r w:rsidRPr="00753DED">
        <w:rPr>
          <w:rFonts w:asciiTheme="minorHAnsi" w:eastAsia="Cambria" w:hAnsiTheme="minorHAnsi" w:cstheme="minorHAnsi"/>
          <w:sz w:val="10"/>
        </w:rPr>
        <w:t xml:space="preserve">. </w:t>
      </w:r>
      <w:r w:rsidRPr="00753DED">
        <w:rPr>
          <w:rStyle w:val="StyleUnderline"/>
        </w:rPr>
        <w:t>Facing a common threat</w:t>
      </w:r>
      <w:r w:rsidRPr="00753DED">
        <w:rPr>
          <w:rFonts w:asciiTheme="minorHAnsi" w:eastAsia="Cambria" w:hAnsiTheme="minorHAnsi" w:cstheme="minorHAnsi"/>
          <w:sz w:val="10"/>
        </w:rPr>
        <w:t xml:space="preserve">, the </w:t>
      </w:r>
      <w:r w:rsidRPr="00753DED">
        <w:rPr>
          <w:rStyle w:val="StyleUnderline"/>
        </w:rPr>
        <w:t>leaders of the US, China, the EU, Russia, Japan and other nations</w:t>
      </w:r>
      <w:r w:rsidRPr="00753DED">
        <w:rPr>
          <w:rFonts w:asciiTheme="minorHAnsi" w:eastAsia="Cambria" w:hAnsiTheme="minorHAnsi" w:cstheme="minorHAnsi"/>
          <w:sz w:val="10"/>
        </w:rPr>
        <w:t xml:space="preserve"> were </w:t>
      </w:r>
      <w:r w:rsidRPr="00753DED">
        <w:rPr>
          <w:rStyle w:val="StyleUnderline"/>
        </w:rPr>
        <w:t xml:space="preserve">able to overcome their political differences and </w:t>
      </w:r>
      <w:r w:rsidRPr="00753DED">
        <w:rPr>
          <w:rStyle w:val="Emphasis"/>
        </w:rPr>
        <w:t>work together.</w:t>
      </w:r>
    </w:p>
    <w:p w14:paraId="0D183AC0" w14:textId="77777777" w:rsidR="00B17282" w:rsidRPr="00753DED" w:rsidRDefault="00B17282" w:rsidP="00B17282">
      <w:pPr>
        <w:rPr>
          <w:rFonts w:asciiTheme="minorHAnsi" w:eastAsia="Cambria" w:hAnsiTheme="minorHAnsi" w:cstheme="minorHAnsi"/>
          <w:sz w:val="10"/>
        </w:rPr>
      </w:pPr>
      <w:r w:rsidRPr="00753DED">
        <w:rPr>
          <w:rFonts w:asciiTheme="minorHAnsi" w:eastAsia="Cambria" w:hAnsiTheme="minorHAnsi" w:cstheme="minorHAnsi"/>
          <w:sz w:val="10"/>
        </w:rPr>
        <w:t xml:space="preserve">But </w:t>
      </w:r>
      <w:r w:rsidRPr="000042B5">
        <w:rPr>
          <w:rStyle w:val="StyleUnderline"/>
          <w:highlight w:val="yellow"/>
        </w:rPr>
        <w:t>in the era of strongman politics, international coop</w:t>
      </w:r>
      <w:r w:rsidRPr="00753DED">
        <w:rPr>
          <w:rFonts w:asciiTheme="minorHAnsi" w:eastAsia="Cambria" w:hAnsiTheme="minorHAnsi" w:cstheme="minorHAnsi"/>
          <w:sz w:val="10"/>
        </w:rPr>
        <w:t xml:space="preserve">eration is </w:t>
      </w:r>
      <w:r w:rsidRPr="000042B5">
        <w:rPr>
          <w:rStyle w:val="Emphasis"/>
          <w:highlight w:val="yellow"/>
        </w:rPr>
        <w:t>no longer in fashion</w:t>
      </w:r>
      <w:r w:rsidRPr="00753DED">
        <w:rPr>
          <w:rFonts w:asciiTheme="minorHAnsi" w:eastAsia="Cambria" w:hAnsiTheme="minorHAnsi" w:cstheme="minorHAnsi"/>
          <w:sz w:val="10"/>
        </w:rPr>
        <w:t xml:space="preserve"> - as the </w:t>
      </w:r>
      <w:r w:rsidRPr="00753DED">
        <w:rPr>
          <w:rStyle w:val="StyleUnderline"/>
        </w:rPr>
        <w:t>fractured global response to</w:t>
      </w:r>
      <w:r w:rsidRPr="00753DED">
        <w:rPr>
          <w:rFonts w:asciiTheme="minorHAnsi" w:eastAsia="Cambria" w:hAnsiTheme="minorHAnsi" w:cstheme="minorHAnsi"/>
          <w:sz w:val="10"/>
        </w:rPr>
        <w:t xml:space="preserve"> the </w:t>
      </w:r>
      <w:r w:rsidRPr="00753DED">
        <w:rPr>
          <w:rStyle w:val="StyleUnderline"/>
        </w:rPr>
        <w:t xml:space="preserve">coronavirus </w:t>
      </w:r>
      <w:r w:rsidRPr="00753DED">
        <w:rPr>
          <w:rFonts w:asciiTheme="minorHAnsi" w:eastAsia="Cambria" w:hAnsiTheme="minorHAnsi" w:cstheme="minorHAnsi"/>
          <w:sz w:val="10"/>
        </w:rPr>
        <w:t xml:space="preserve">has </w:t>
      </w:r>
      <w:r w:rsidRPr="00753DED">
        <w:rPr>
          <w:rStyle w:val="StyleUnderline"/>
        </w:rPr>
        <w:t>illustrated</w:t>
      </w:r>
      <w:r w:rsidRPr="00753DED">
        <w:rPr>
          <w:rFonts w:asciiTheme="minorHAnsi" w:eastAsia="Cambria" w:hAnsiTheme="minorHAnsi" w:cstheme="minorHAnsi"/>
          <w:sz w:val="10"/>
        </w:rPr>
        <w:t xml:space="preserve">. The </w:t>
      </w:r>
      <w:r w:rsidRPr="00753DED">
        <w:rPr>
          <w:rStyle w:val="StyleUnderline"/>
        </w:rPr>
        <w:t>rise of populist strongmen</w:t>
      </w:r>
      <w:r w:rsidRPr="00753DED">
        <w:rPr>
          <w:rFonts w:asciiTheme="minorHAnsi" w:eastAsia="Cambria" w:hAnsiTheme="minorHAnsi" w:cstheme="minorHAnsi"/>
          <w:sz w:val="10"/>
        </w:rPr>
        <w:t xml:space="preserve"> makes it </w:t>
      </w:r>
      <w:r w:rsidRPr="000042B5">
        <w:rPr>
          <w:rStyle w:val="StyleUnderline"/>
          <w:highlight w:val="yellow"/>
        </w:rPr>
        <w:t>much less likely</w:t>
      </w:r>
      <w:r w:rsidRPr="00753DED">
        <w:rPr>
          <w:rFonts w:asciiTheme="minorHAnsi" w:eastAsia="Cambria" w:hAnsiTheme="minorHAnsi" w:cstheme="minorHAnsi"/>
          <w:sz w:val="10"/>
        </w:rPr>
        <w:t xml:space="preserve"> that the </w:t>
      </w:r>
      <w:r w:rsidRPr="000042B5">
        <w:rPr>
          <w:rStyle w:val="StyleUnderline"/>
          <w:highlight w:val="yellow"/>
        </w:rPr>
        <w:t>world will muster</w:t>
      </w:r>
      <w:r w:rsidRPr="00753DED">
        <w:rPr>
          <w:rStyle w:val="StyleUnderline"/>
        </w:rPr>
        <w:t xml:space="preserve"> </w:t>
      </w:r>
      <w:r w:rsidRPr="00753DED">
        <w:rPr>
          <w:sz w:val="10"/>
        </w:rPr>
        <w:t xml:space="preserve">an </w:t>
      </w:r>
      <w:r w:rsidRPr="000042B5">
        <w:rPr>
          <w:rStyle w:val="StyleUnderline"/>
          <w:highlight w:val="yellow"/>
        </w:rPr>
        <w:t xml:space="preserve">effective response to </w:t>
      </w:r>
      <w:r w:rsidRPr="000042B5">
        <w:rPr>
          <w:rStyle w:val="Emphasis"/>
          <w:highlight w:val="yellow"/>
        </w:rPr>
        <w:t>climate change</w:t>
      </w:r>
      <w:r w:rsidRPr="00753DED">
        <w:rPr>
          <w:rStyle w:val="Emphasis"/>
        </w:rPr>
        <w:t>.</w:t>
      </w:r>
      <w:r w:rsidRPr="00753DED">
        <w:rPr>
          <w:rFonts w:asciiTheme="minorHAnsi" w:eastAsia="Cambria" w:hAnsiTheme="minorHAnsi" w:cstheme="minorHAnsi"/>
          <w:sz w:val="10"/>
        </w:rPr>
        <w:t xml:space="preserve"> That </w:t>
      </w:r>
      <w:r w:rsidRPr="00753DED">
        <w:rPr>
          <w:rStyle w:val="StyleUnderline"/>
        </w:rPr>
        <w:t>point was underlined at</w:t>
      </w:r>
      <w:r w:rsidRPr="00753DED">
        <w:rPr>
          <w:rFonts w:asciiTheme="minorHAnsi" w:eastAsia="Cambria" w:hAnsiTheme="minorHAnsi" w:cstheme="minorHAnsi"/>
          <w:sz w:val="10"/>
        </w:rPr>
        <w:t xml:space="preserve"> the </w:t>
      </w:r>
      <w:r w:rsidRPr="00753DED">
        <w:rPr>
          <w:rStyle w:val="StyleUnderline"/>
        </w:rPr>
        <w:t>UN General Assembly meeting of 2019</w:t>
      </w:r>
      <w:r w:rsidRPr="00753DED">
        <w:rPr>
          <w:rFonts w:asciiTheme="minorHAnsi" w:eastAsia="Cambria" w:hAnsiTheme="minorHAnsi" w:cstheme="minorHAnsi"/>
          <w:sz w:val="10"/>
        </w:rPr>
        <w:t xml:space="preserve">, when the opening speaker was President Bolsonaro of Brazil. Rather than expressing contrition or even concern about the wildfires devastating the Amazon, </w:t>
      </w:r>
      <w:r w:rsidRPr="00753DED">
        <w:rPr>
          <w:rStyle w:val="StyleUnderline"/>
        </w:rPr>
        <w:t>Bolsonaro launched</w:t>
      </w:r>
      <w:r w:rsidRPr="00753DED">
        <w:rPr>
          <w:rFonts w:asciiTheme="minorHAnsi" w:eastAsia="Cambria" w:hAnsiTheme="minorHAnsi" w:cstheme="minorHAnsi"/>
          <w:sz w:val="10"/>
        </w:rPr>
        <w:t xml:space="preserve"> </w:t>
      </w:r>
      <w:r w:rsidRPr="00753DED">
        <w:rPr>
          <w:rStyle w:val="StyleUnderline"/>
        </w:rPr>
        <w:t>into</w:t>
      </w:r>
      <w:r w:rsidRPr="00753DED">
        <w:rPr>
          <w:rFonts w:asciiTheme="minorHAnsi" w:eastAsia="Cambria" w:hAnsiTheme="minorHAnsi" w:cstheme="minorHAnsi"/>
          <w:sz w:val="10"/>
        </w:rPr>
        <w:t xml:space="preserve"> an </w:t>
      </w:r>
      <w:r w:rsidRPr="00753DED">
        <w:rPr>
          <w:rStyle w:val="StyleUnderline"/>
        </w:rPr>
        <w:t>angry diatribe against</w:t>
      </w:r>
      <w:r w:rsidRPr="00753DED">
        <w:rPr>
          <w:rFonts w:asciiTheme="minorHAnsi" w:eastAsia="Cambria" w:hAnsiTheme="minorHAnsi" w:cstheme="minorHAnsi"/>
          <w:sz w:val="10"/>
        </w:rPr>
        <w:t xml:space="preserve"> </w:t>
      </w:r>
      <w:r w:rsidRPr="00753DED">
        <w:rPr>
          <w:rStyle w:val="StyleUnderline"/>
        </w:rPr>
        <w:t>the globalists who were daring to infringe upon Brazilian sovereignty</w:t>
      </w:r>
      <w:r w:rsidRPr="00753DED">
        <w:rPr>
          <w:rFonts w:asciiTheme="minorHAnsi" w:eastAsia="Cambria" w:hAnsiTheme="minorHAnsi" w:cstheme="minorHAnsi"/>
          <w:sz w:val="10"/>
        </w:rPr>
        <w:t xml:space="preserve"> by trying to organize an international effort to save the Amazon.</w:t>
      </w:r>
    </w:p>
    <w:p w14:paraId="7592939D" w14:textId="77777777" w:rsidR="00B17282" w:rsidRPr="00522327" w:rsidRDefault="00B17282" w:rsidP="00B17282">
      <w:pPr>
        <w:rPr>
          <w:rFonts w:asciiTheme="minorHAnsi" w:eastAsia="Cambria" w:hAnsiTheme="minorHAnsi" w:cstheme="minorHAnsi"/>
        </w:rPr>
      </w:pPr>
      <w:r w:rsidRPr="00753DED">
        <w:rPr>
          <w:rStyle w:val="StyleUnderline"/>
        </w:rPr>
        <w:t>By 2020, China accounted for 29 percent of global emissions of carbon dioxide</w:t>
      </w:r>
      <w:r w:rsidRPr="00753DED">
        <w:rPr>
          <w:rFonts w:asciiTheme="minorHAnsi" w:eastAsia="Cambria" w:hAnsiTheme="minorHAnsi" w:cstheme="minorHAnsi"/>
          <w:sz w:val="10"/>
        </w:rPr>
        <w:t xml:space="preserve"> - </w:t>
      </w:r>
      <w:r w:rsidRPr="00753DED">
        <w:rPr>
          <w:rStyle w:val="StyleUnderline"/>
        </w:rPr>
        <w:t>more than</w:t>
      </w:r>
      <w:r w:rsidRPr="00753DED">
        <w:rPr>
          <w:rFonts w:asciiTheme="minorHAnsi" w:eastAsia="Cambria" w:hAnsiTheme="minorHAnsi" w:cstheme="minorHAnsi"/>
          <w:sz w:val="10"/>
        </w:rPr>
        <w:t xml:space="preserve"> the </w:t>
      </w:r>
      <w:r w:rsidRPr="00753DED">
        <w:rPr>
          <w:rStyle w:val="Emphasis"/>
        </w:rPr>
        <w:t>US and EU combined</w:t>
      </w:r>
      <w:r w:rsidRPr="00753DED">
        <w:rPr>
          <w:rFonts w:asciiTheme="minorHAnsi" w:eastAsia="Cambria" w:hAnsiTheme="minorHAnsi" w:cstheme="minorHAnsi"/>
          <w:sz w:val="10"/>
        </w:rPr>
        <w:t xml:space="preserve">. </w:t>
      </w:r>
      <w:r w:rsidRPr="00753DED">
        <w:rPr>
          <w:rStyle w:val="StyleUnderline"/>
        </w:rPr>
        <w:t>Without Chinese action,</w:t>
      </w:r>
      <w:r w:rsidRPr="00753DED">
        <w:rPr>
          <w:rFonts w:asciiTheme="minorHAnsi" w:eastAsia="Cambria" w:hAnsiTheme="minorHAnsi" w:cstheme="minorHAnsi"/>
          <w:sz w:val="10"/>
        </w:rPr>
        <w:t xml:space="preserve"> there will be </w:t>
      </w:r>
      <w:r w:rsidRPr="00753DED">
        <w:rPr>
          <w:rStyle w:val="StyleUnderline"/>
        </w:rPr>
        <w:t>no effective global response to climate change</w:t>
      </w:r>
      <w:r w:rsidRPr="00753DED">
        <w:rPr>
          <w:rFonts w:asciiTheme="minorHAnsi" w:eastAsia="Cambria" w:hAnsiTheme="minorHAnsi" w:cstheme="minorHAnsi"/>
          <w:sz w:val="10"/>
        </w:rPr>
        <w:t xml:space="preserve">. </w:t>
      </w:r>
      <w:r w:rsidRPr="00753DED">
        <w:rPr>
          <w:rStyle w:val="StyleUnderline"/>
        </w:rPr>
        <w:t xml:space="preserve">But </w:t>
      </w:r>
      <w:r w:rsidRPr="00753DED">
        <w:rPr>
          <w:rFonts w:asciiTheme="minorHAnsi" w:eastAsia="Cambria" w:hAnsiTheme="minorHAnsi" w:cstheme="minorHAnsi"/>
          <w:sz w:val="10"/>
        </w:rPr>
        <w:t xml:space="preserve">the </w:t>
      </w:r>
      <w:r w:rsidRPr="000042B5">
        <w:rPr>
          <w:rStyle w:val="StyleUnderline"/>
          <w:highlight w:val="yellow"/>
        </w:rPr>
        <w:t>rising antagonism between</w:t>
      </w:r>
      <w:r w:rsidRPr="00753DED">
        <w:rPr>
          <w:rFonts w:asciiTheme="minorHAnsi" w:eastAsia="Cambria" w:hAnsiTheme="minorHAnsi" w:cstheme="minorHAnsi"/>
          <w:sz w:val="10"/>
        </w:rPr>
        <w:t xml:space="preserve"> the </w:t>
      </w:r>
      <w:r w:rsidRPr="000042B5">
        <w:rPr>
          <w:rStyle w:val="StyleUnderline"/>
          <w:highlight w:val="yellow"/>
        </w:rPr>
        <w:t>US and China</w:t>
      </w:r>
      <w:r w:rsidRPr="00753DED">
        <w:rPr>
          <w:rStyle w:val="StyleUnderline"/>
        </w:rPr>
        <w:t xml:space="preserve"> </w:t>
      </w:r>
      <w:r w:rsidRPr="00753DED">
        <w:rPr>
          <w:rFonts w:asciiTheme="minorHAnsi" w:eastAsia="Cambria" w:hAnsiTheme="minorHAnsi" w:cstheme="minorHAnsi"/>
          <w:sz w:val="10"/>
        </w:rPr>
        <w:t xml:space="preserve">will also </w:t>
      </w:r>
      <w:r w:rsidRPr="000042B5">
        <w:rPr>
          <w:rStyle w:val="StyleUnderline"/>
          <w:highlight w:val="yellow"/>
        </w:rPr>
        <w:t>make it harder to achieve</w:t>
      </w:r>
      <w:r w:rsidRPr="00753DED">
        <w:rPr>
          <w:rStyle w:val="StyleUnderline"/>
        </w:rPr>
        <w:t xml:space="preserve"> international </w:t>
      </w:r>
      <w:r w:rsidRPr="000042B5">
        <w:rPr>
          <w:rStyle w:val="StyleUnderline"/>
          <w:highlight w:val="yellow"/>
        </w:rPr>
        <w:t>agreement on</w:t>
      </w:r>
      <w:r w:rsidRPr="00753DED">
        <w:rPr>
          <w:rFonts w:asciiTheme="minorHAnsi" w:eastAsia="Cambria" w:hAnsiTheme="minorHAnsi" w:cstheme="minorHAnsi"/>
          <w:sz w:val="10"/>
        </w:rPr>
        <w:t xml:space="preserve"> global </w:t>
      </w:r>
      <w:r w:rsidRPr="000042B5">
        <w:rPr>
          <w:rStyle w:val="StyleUnderline"/>
          <w:highlight w:val="yellow"/>
        </w:rPr>
        <w:t>warming.</w:t>
      </w:r>
      <w:r w:rsidRPr="00ED0A36">
        <w:rPr>
          <w:rFonts w:asciiTheme="minorHAnsi" w:eastAsia="Cambria" w:hAnsiTheme="minorHAnsi" w:cstheme="minorHAnsi"/>
          <w:sz w:val="10"/>
        </w:rPr>
        <w:t xml:space="preserve"> Rather than becoming a spur for rival countries to work together, the </w:t>
      </w:r>
      <w:r w:rsidRPr="00ED0A36">
        <w:rPr>
          <w:rStyle w:val="StyleUnderline"/>
        </w:rPr>
        <w:t>increasingly ominous news about climate change</w:t>
      </w:r>
      <w:r w:rsidRPr="00ED0A36">
        <w:rPr>
          <w:rFonts w:asciiTheme="minorHAnsi" w:eastAsia="Cambria" w:hAnsiTheme="minorHAnsi" w:cstheme="minorHAnsi"/>
          <w:sz w:val="10"/>
        </w:rPr>
        <w:t xml:space="preserve"> could become </w:t>
      </w:r>
      <w:r w:rsidRPr="00ED0A36">
        <w:rPr>
          <w:rStyle w:val="StyleUnderline"/>
        </w:rPr>
        <w:t>another source of mutual recrimination between China and</w:t>
      </w:r>
      <w:r w:rsidRPr="00ED0A36">
        <w:rPr>
          <w:rFonts w:asciiTheme="minorHAnsi" w:eastAsia="Cambria" w:hAnsiTheme="minorHAnsi" w:cstheme="minorHAnsi"/>
          <w:sz w:val="10"/>
        </w:rPr>
        <w:t xml:space="preserve"> the </w:t>
      </w:r>
      <w:r w:rsidRPr="00ED0A36">
        <w:rPr>
          <w:rStyle w:val="StyleUnderline"/>
        </w:rPr>
        <w:t>US</w:t>
      </w:r>
      <w:r w:rsidRPr="00ED0A36">
        <w:rPr>
          <w:rFonts w:asciiTheme="minorHAnsi" w:eastAsia="Cambria" w:hAnsiTheme="minorHAnsi" w:cstheme="minorHAnsi"/>
          <w:sz w:val="10"/>
        </w:rPr>
        <w:t xml:space="preserve">. By the time the Age of the Strongman comes to a close, </w:t>
      </w:r>
      <w:r w:rsidRPr="00ED0A36">
        <w:rPr>
          <w:rStyle w:val="Emphasis"/>
        </w:rPr>
        <w:t>irreparable damage may have been done to the environment</w:t>
      </w:r>
      <w:r w:rsidRPr="00ED0A36">
        <w:rPr>
          <w:rFonts w:asciiTheme="minorHAnsi" w:eastAsia="Cambria" w:hAnsiTheme="minorHAnsi" w:cstheme="minorHAnsi"/>
          <w:sz w:val="10"/>
        </w:rPr>
        <w:t>.</w:t>
      </w:r>
    </w:p>
    <w:p w14:paraId="1335F343" w14:textId="77777777" w:rsidR="00B17282" w:rsidRPr="00ED0A36" w:rsidRDefault="00B17282" w:rsidP="00B17282">
      <w:pPr>
        <w:rPr>
          <w:rFonts w:asciiTheme="minorHAnsi" w:eastAsia="Cambria" w:hAnsiTheme="minorHAnsi" w:cstheme="minorHAnsi"/>
          <w:sz w:val="4"/>
          <w:szCs w:val="4"/>
        </w:rPr>
      </w:pPr>
      <w:r w:rsidRPr="00ED0A36">
        <w:rPr>
          <w:rFonts w:asciiTheme="minorHAnsi" w:eastAsia="Cambria" w:hAnsiTheme="minorHAnsi" w:cstheme="minorHAnsi"/>
          <w:sz w:val="4"/>
          <w:szCs w:val="4"/>
        </w:rPr>
        <w:t>In the US, the defeat of Trump may feel like a new chance for liberal democracy. In China, by contrast, the chaos and division of the 2020 presidential election is presented as further evidence of the decadence of the US system. Xi Jinping and the ideologues who surround him are increasingly prepared to assert the superiority of the “China model” over the values preached by the West.</w:t>
      </w:r>
    </w:p>
    <w:p w14:paraId="17C20352" w14:textId="77777777" w:rsidR="00B17282" w:rsidRPr="00ED0A36" w:rsidRDefault="00B17282" w:rsidP="00B17282">
      <w:pPr>
        <w:rPr>
          <w:rStyle w:val="StyleUnderline"/>
        </w:rPr>
      </w:pPr>
      <w:r w:rsidRPr="00ED0A36">
        <w:rPr>
          <w:rFonts w:asciiTheme="minorHAnsi" w:eastAsia="Cambria" w:hAnsiTheme="minorHAnsi" w:cstheme="minorHAnsi"/>
          <w:sz w:val="10"/>
        </w:rPr>
        <w:t xml:space="preserve">However, a </w:t>
      </w:r>
      <w:r w:rsidRPr="00ED0A36">
        <w:rPr>
          <w:rStyle w:val="StyleUnderline"/>
        </w:rPr>
        <w:t>major difficulty for Beijing is</w:t>
      </w:r>
      <w:r w:rsidRPr="00ED0A36">
        <w:rPr>
          <w:rFonts w:asciiTheme="minorHAnsi" w:eastAsia="Cambria" w:hAnsiTheme="minorHAnsi" w:cstheme="minorHAnsi"/>
          <w:sz w:val="10"/>
        </w:rPr>
        <w:t xml:space="preserve"> that the “</w:t>
      </w:r>
      <w:r w:rsidRPr="00ED0A36">
        <w:rPr>
          <w:rStyle w:val="StyleUnderline"/>
        </w:rPr>
        <w:t>China model</w:t>
      </w:r>
      <w:r w:rsidRPr="00ED0A36">
        <w:rPr>
          <w:rFonts w:asciiTheme="minorHAnsi" w:eastAsia="Cambria" w:hAnsiTheme="minorHAnsi" w:cstheme="minorHAnsi"/>
          <w:sz w:val="10"/>
        </w:rPr>
        <w:t xml:space="preserve">” is </w:t>
      </w:r>
      <w:r w:rsidRPr="00ED0A36">
        <w:rPr>
          <w:rStyle w:val="StyleUnderline"/>
        </w:rPr>
        <w:t>increasingly associated</w:t>
      </w:r>
      <w:r w:rsidRPr="00ED0A36">
        <w:rPr>
          <w:rFonts w:asciiTheme="minorHAnsi" w:eastAsia="Cambria" w:hAnsiTheme="minorHAnsi" w:cstheme="minorHAnsi"/>
          <w:sz w:val="10"/>
        </w:rPr>
        <w:t xml:space="preserve"> - at home and abroad - </w:t>
      </w:r>
      <w:r w:rsidRPr="00ED0A36">
        <w:rPr>
          <w:rStyle w:val="StyleUnderline"/>
        </w:rPr>
        <w:t xml:space="preserve">with </w:t>
      </w:r>
      <w:r w:rsidRPr="00ED0A36">
        <w:rPr>
          <w:rFonts w:asciiTheme="minorHAnsi" w:eastAsia="Cambria" w:hAnsiTheme="minorHAnsi" w:cstheme="minorHAnsi"/>
          <w:sz w:val="10"/>
        </w:rPr>
        <w:t xml:space="preserve">the </w:t>
      </w:r>
      <w:r w:rsidRPr="00ED0A36">
        <w:rPr>
          <w:rStyle w:val="StyleUnderline"/>
        </w:rPr>
        <w:t xml:space="preserve">personality cult around Xi </w:t>
      </w:r>
      <w:r w:rsidRPr="00ED0A36">
        <w:rPr>
          <w:rFonts w:asciiTheme="minorHAnsi" w:eastAsia="Cambria" w:hAnsiTheme="minorHAnsi" w:cstheme="minorHAnsi"/>
          <w:sz w:val="10"/>
        </w:rPr>
        <w:t>Jinping. S</w:t>
      </w:r>
      <w:r w:rsidRPr="00ED0A36">
        <w:rPr>
          <w:rStyle w:val="StyleUnderline"/>
        </w:rPr>
        <w:t xml:space="preserve">trongman rule </w:t>
      </w:r>
      <w:r w:rsidRPr="00ED0A36">
        <w:rPr>
          <w:rFonts w:asciiTheme="minorHAnsi" w:eastAsia="Cambria" w:hAnsiTheme="minorHAnsi" w:cstheme="minorHAnsi"/>
          <w:sz w:val="10"/>
        </w:rPr>
        <w:t xml:space="preserve">almost invariably </w:t>
      </w:r>
      <w:r w:rsidRPr="00ED0A36">
        <w:rPr>
          <w:rStyle w:val="StyleUnderline"/>
        </w:rPr>
        <w:t>leads to</w:t>
      </w:r>
      <w:r w:rsidRPr="00ED0A36">
        <w:rPr>
          <w:rFonts w:asciiTheme="minorHAnsi" w:eastAsia="Cambria" w:hAnsiTheme="minorHAnsi" w:cstheme="minorHAnsi"/>
          <w:sz w:val="10"/>
        </w:rPr>
        <w:t xml:space="preserve"> the </w:t>
      </w:r>
      <w:r w:rsidRPr="00ED0A36">
        <w:rPr>
          <w:rStyle w:val="StyleUnderline"/>
        </w:rPr>
        <w:t>creation of</w:t>
      </w:r>
      <w:r w:rsidRPr="00ED0A36">
        <w:rPr>
          <w:rFonts w:asciiTheme="minorHAnsi" w:eastAsia="Cambria" w:hAnsiTheme="minorHAnsi" w:cstheme="minorHAnsi"/>
          <w:sz w:val="10"/>
        </w:rPr>
        <w:t xml:space="preserve"> a </w:t>
      </w:r>
      <w:r w:rsidRPr="00ED0A36">
        <w:rPr>
          <w:rStyle w:val="Emphasis"/>
        </w:rPr>
        <w:t>personality cult,</w:t>
      </w:r>
      <w:r w:rsidRPr="00ED0A36">
        <w:rPr>
          <w:rFonts w:asciiTheme="minorHAnsi" w:eastAsia="Cambria" w:hAnsiTheme="minorHAnsi" w:cstheme="minorHAnsi"/>
          <w:sz w:val="10"/>
        </w:rPr>
        <w:t xml:space="preserve"> because it becomes politically impossible to admit that the leader is capable of weakness or error. Since the leader can be seen to do no wrong, debate and criticism have to be shut down. </w:t>
      </w:r>
      <w:r w:rsidRPr="00ED0A36">
        <w:rPr>
          <w:rStyle w:val="StyleUnderline"/>
        </w:rPr>
        <w:t>Strongman rule</w:t>
      </w:r>
      <w:r w:rsidRPr="00ED0A36">
        <w:rPr>
          <w:rFonts w:asciiTheme="minorHAnsi" w:eastAsia="Cambria" w:hAnsiTheme="minorHAnsi" w:cstheme="minorHAnsi"/>
          <w:sz w:val="10"/>
        </w:rPr>
        <w:t xml:space="preserve"> ultimately </w:t>
      </w:r>
      <w:r w:rsidRPr="00ED0A36">
        <w:rPr>
          <w:rStyle w:val="StyleUnderline"/>
        </w:rPr>
        <w:t>has to rest on f</w:t>
      </w:r>
      <w:r w:rsidRPr="00ED0A36">
        <w:rPr>
          <w:rStyle w:val="Emphasis"/>
        </w:rPr>
        <w:t>ear and coercion</w:t>
      </w:r>
      <w:r w:rsidRPr="00ED0A36">
        <w:rPr>
          <w:rFonts w:asciiTheme="minorHAnsi" w:eastAsia="Cambria" w:hAnsiTheme="minorHAnsi" w:cstheme="minorHAnsi"/>
          <w:sz w:val="10"/>
        </w:rPr>
        <w:t xml:space="preserve">. This </w:t>
      </w:r>
      <w:r w:rsidRPr="000042B5">
        <w:rPr>
          <w:rStyle w:val="StyleUnderline"/>
          <w:highlight w:val="yellow"/>
        </w:rPr>
        <w:t>model of government</w:t>
      </w:r>
      <w:r w:rsidRPr="00ED0A36">
        <w:rPr>
          <w:rFonts w:asciiTheme="minorHAnsi" w:eastAsia="Cambria" w:hAnsiTheme="minorHAnsi" w:cstheme="minorHAnsi"/>
          <w:sz w:val="10"/>
        </w:rPr>
        <w:t xml:space="preserve"> is not just unattractive: it is also a </w:t>
      </w:r>
      <w:r w:rsidRPr="000042B5">
        <w:rPr>
          <w:rStyle w:val="Emphasis"/>
          <w:highlight w:val="yellow"/>
        </w:rPr>
        <w:t>recipe for trouble</w:t>
      </w:r>
      <w:r w:rsidRPr="00ED0A36">
        <w:rPr>
          <w:rFonts w:asciiTheme="minorHAnsi" w:eastAsia="Cambria" w:hAnsiTheme="minorHAnsi" w:cstheme="minorHAnsi"/>
          <w:sz w:val="10"/>
        </w:rPr>
        <w:t xml:space="preserve">. </w:t>
      </w:r>
      <w:r w:rsidRPr="00ED0A36">
        <w:rPr>
          <w:rStyle w:val="StyleUnderline"/>
        </w:rPr>
        <w:t>Without open discussion and safe ways of challenging authority</w:t>
      </w:r>
      <w:r w:rsidRPr="00ED0A36">
        <w:rPr>
          <w:rFonts w:asciiTheme="minorHAnsi" w:eastAsia="Cambria" w:hAnsiTheme="minorHAnsi" w:cstheme="minorHAnsi"/>
          <w:sz w:val="10"/>
        </w:rPr>
        <w:t xml:space="preserve">, </w:t>
      </w:r>
      <w:r w:rsidRPr="00ED0A36">
        <w:rPr>
          <w:rStyle w:val="StyleUnderline"/>
        </w:rPr>
        <w:t>governments</w:t>
      </w:r>
      <w:r w:rsidRPr="00ED0A36">
        <w:rPr>
          <w:rFonts w:asciiTheme="minorHAnsi" w:eastAsia="Cambria" w:hAnsiTheme="minorHAnsi" w:cstheme="minorHAnsi"/>
          <w:sz w:val="10"/>
        </w:rPr>
        <w:t xml:space="preserve"> that are in thrall to a strongman </w:t>
      </w:r>
      <w:r w:rsidRPr="000042B5">
        <w:rPr>
          <w:rStyle w:val="StyleUnderline"/>
          <w:highlight w:val="yellow"/>
        </w:rPr>
        <w:t xml:space="preserve">can adopt </w:t>
      </w:r>
      <w:r w:rsidRPr="000042B5">
        <w:rPr>
          <w:rStyle w:val="Emphasis"/>
          <w:highlight w:val="yellow"/>
        </w:rPr>
        <w:t>disastrous policies -</w:t>
      </w:r>
      <w:r w:rsidRPr="00ED0A36">
        <w:rPr>
          <w:rFonts w:asciiTheme="minorHAnsi" w:eastAsia="Cambria" w:hAnsiTheme="minorHAnsi" w:cstheme="minorHAnsi"/>
          <w:sz w:val="10"/>
        </w:rPr>
        <w:t xml:space="preserve"> </w:t>
      </w:r>
      <w:r w:rsidRPr="00ED0A36">
        <w:rPr>
          <w:rStyle w:val="StyleUnderline"/>
        </w:rPr>
        <w:t>and persist with them,</w:t>
      </w:r>
      <w:r w:rsidRPr="00ED0A36">
        <w:rPr>
          <w:rFonts w:asciiTheme="minorHAnsi" w:eastAsia="Cambria" w:hAnsiTheme="minorHAnsi" w:cstheme="minorHAnsi"/>
          <w:sz w:val="10"/>
        </w:rPr>
        <w:t xml:space="preserve"> long after a more open system would have changed course. The personality cult around Mao led China to disaster. Indeed, </w:t>
      </w:r>
      <w:r w:rsidRPr="00ED0A36">
        <w:rPr>
          <w:rStyle w:val="StyleUnderline"/>
        </w:rPr>
        <w:t>leader cults have rarely ended well anywhere.</w:t>
      </w:r>
    </w:p>
    <w:p w14:paraId="09061A30" w14:textId="77777777" w:rsidR="00B17282" w:rsidRPr="00ED0A36" w:rsidRDefault="00B17282" w:rsidP="00B17282">
      <w:pPr>
        <w:rPr>
          <w:rFonts w:asciiTheme="minorHAnsi" w:eastAsia="Cambria" w:hAnsiTheme="minorHAnsi" w:cstheme="minorHAnsi"/>
          <w:sz w:val="10"/>
        </w:rPr>
      </w:pPr>
    </w:p>
    <w:p w14:paraId="4A275C28" w14:textId="77777777" w:rsidR="00B17282" w:rsidRDefault="00B17282" w:rsidP="00B17282">
      <w:pPr>
        <w:rPr>
          <w:rFonts w:asciiTheme="minorHAnsi" w:eastAsia="Cambria" w:hAnsiTheme="minorHAnsi" w:cstheme="minorHAnsi"/>
          <w:sz w:val="16"/>
        </w:rPr>
      </w:pPr>
      <w:r w:rsidRPr="009925E0">
        <w:rPr>
          <w:rFonts w:asciiTheme="minorHAnsi" w:eastAsia="Cambria" w:hAnsiTheme="minorHAnsi" w:cstheme="minorHAnsi"/>
          <w:sz w:val="16"/>
        </w:rPr>
        <w:t>.</w:t>
      </w:r>
    </w:p>
    <w:p w14:paraId="630757A0" w14:textId="77777777" w:rsidR="00B17282" w:rsidRDefault="00B17282" w:rsidP="00B17282">
      <w:pPr>
        <w:rPr>
          <w:rFonts w:asciiTheme="minorHAnsi" w:eastAsia="Cambria" w:hAnsiTheme="minorHAnsi" w:cstheme="minorHAnsi"/>
          <w:sz w:val="16"/>
        </w:rPr>
      </w:pPr>
    </w:p>
    <w:p w14:paraId="2BB980F3" w14:textId="77777777" w:rsidR="00B17282" w:rsidRPr="00113973" w:rsidRDefault="00B17282" w:rsidP="00B17282">
      <w:pPr>
        <w:pStyle w:val="Heading4"/>
      </w:pPr>
      <w:r>
        <w:t xml:space="preserve">US backsliding is the key </w:t>
      </w:r>
      <w:r>
        <w:rPr>
          <w:u w:val="single"/>
        </w:rPr>
        <w:t>factor</w:t>
      </w:r>
      <w:r>
        <w:t xml:space="preserve"> because we are </w:t>
      </w:r>
      <w:r>
        <w:rPr>
          <w:u w:val="single"/>
        </w:rPr>
        <w:t>modelled</w:t>
      </w:r>
      <w:r>
        <w:t xml:space="preserve"> by both </w:t>
      </w:r>
      <w:r>
        <w:rPr>
          <w:u w:val="single"/>
        </w:rPr>
        <w:t>allies</w:t>
      </w:r>
      <w:r w:rsidRPr="00E35946">
        <w:t xml:space="preserve"> and</w:t>
      </w:r>
      <w:r>
        <w:rPr>
          <w:u w:val="single"/>
        </w:rPr>
        <w:t xml:space="preserve"> enemies</w:t>
      </w:r>
      <w:r>
        <w:t xml:space="preserve">—domestic decline means </w:t>
      </w:r>
      <w:r>
        <w:rPr>
          <w:u w:val="single"/>
        </w:rPr>
        <w:t>democratic</w:t>
      </w:r>
      <w:r w:rsidRPr="00113973">
        <w:t xml:space="preserve"> </w:t>
      </w:r>
      <w:r>
        <w:t xml:space="preserve">allies </w:t>
      </w:r>
      <w:r>
        <w:rPr>
          <w:u w:val="single"/>
        </w:rPr>
        <w:t>backslide too</w:t>
      </w:r>
      <w:r>
        <w:t xml:space="preserve"> and </w:t>
      </w:r>
      <w:r>
        <w:rPr>
          <w:u w:val="single"/>
        </w:rPr>
        <w:t>authoritarians</w:t>
      </w:r>
      <w:r>
        <w:t xml:space="preserve"> copy our tactics.</w:t>
      </w:r>
    </w:p>
    <w:p w14:paraId="0694AC5E" w14:textId="77777777" w:rsidR="00B17282" w:rsidRDefault="00B17282" w:rsidP="00B17282">
      <w:pPr>
        <w:rPr>
          <w:sz w:val="20"/>
          <w:szCs w:val="20"/>
        </w:rPr>
      </w:pPr>
      <w:r w:rsidRPr="00113973">
        <w:rPr>
          <w:rStyle w:val="Style13ptBold"/>
        </w:rPr>
        <w:t>DuBard 25</w:t>
      </w:r>
      <w:r w:rsidRPr="00113973">
        <w:t xml:space="preserve"> </w:t>
      </w:r>
      <w:r w:rsidRPr="00113973">
        <w:rPr>
          <w:sz w:val="20"/>
          <w:szCs w:val="20"/>
        </w:rPr>
        <w:t xml:space="preserve">(Adam, Senior Program Associate for the World Order and Globalization Hub at the Friedrich Naumann Foundation. M.A. in conflict management and international business from Johns Hopkins School of Advanced International Studies and B.A. in political science and German from the University of South Carolina. “In Historic First, United States Classified as a ‘Backsliding Democracy’" https://act.represent.us/sign/historic-first-united-states-classified-backsliding-democracy January </w:t>
      </w:r>
      <w:r>
        <w:rPr>
          <w:sz w:val="20"/>
          <w:szCs w:val="20"/>
        </w:rPr>
        <w:t>3</w:t>
      </w:r>
      <w:r w:rsidRPr="00113973">
        <w:rPr>
          <w:sz w:val="20"/>
          <w:szCs w:val="20"/>
        </w:rPr>
        <w:t>0, 2025)</w:t>
      </w:r>
    </w:p>
    <w:p w14:paraId="10A54D92" w14:textId="77777777" w:rsidR="00B17282" w:rsidRPr="00113973" w:rsidRDefault="00B17282" w:rsidP="00B17282"/>
    <w:p w14:paraId="309D8F17" w14:textId="77777777" w:rsidR="00B17282" w:rsidRPr="00113973" w:rsidRDefault="00B17282" w:rsidP="00B17282">
      <w:pPr>
        <w:rPr>
          <w:sz w:val="14"/>
        </w:rPr>
      </w:pPr>
      <w:r w:rsidRPr="00113973">
        <w:rPr>
          <w:sz w:val="14"/>
        </w:rPr>
        <w:t xml:space="preserve">While </w:t>
      </w:r>
      <w:r w:rsidRPr="000042B5">
        <w:rPr>
          <w:highlight w:val="yellow"/>
          <w:u w:val="single"/>
        </w:rPr>
        <w:t xml:space="preserve">the </w:t>
      </w:r>
      <w:r w:rsidRPr="000042B5">
        <w:rPr>
          <w:rStyle w:val="Emphasis"/>
          <w:highlight w:val="yellow"/>
        </w:rPr>
        <w:t>U</w:t>
      </w:r>
      <w:r w:rsidRPr="00113973">
        <w:rPr>
          <w:u w:val="single"/>
        </w:rPr>
        <w:t xml:space="preserve">nited </w:t>
      </w:r>
      <w:r w:rsidRPr="000042B5">
        <w:rPr>
          <w:rStyle w:val="Emphasis"/>
          <w:highlight w:val="yellow"/>
        </w:rPr>
        <w:t>S</w:t>
      </w:r>
      <w:r w:rsidRPr="00113973">
        <w:rPr>
          <w:u w:val="single"/>
        </w:rPr>
        <w:t xml:space="preserve">tates </w:t>
      </w:r>
      <w:r w:rsidRPr="000042B5">
        <w:rPr>
          <w:highlight w:val="yellow"/>
          <w:u w:val="single"/>
        </w:rPr>
        <w:t xml:space="preserve">has long portrayed itself as </w:t>
      </w:r>
      <w:r w:rsidRPr="000042B5">
        <w:rPr>
          <w:rStyle w:val="Emphasis"/>
          <w:highlight w:val="yellow"/>
        </w:rPr>
        <w:t>a model democracy for countries around the globe</w:t>
      </w:r>
      <w:r w:rsidRPr="00113973">
        <w:rPr>
          <w:sz w:val="14"/>
        </w:rPr>
        <w:t>, a recent</w:t>
      </w:r>
      <w:r>
        <w:rPr>
          <w:sz w:val="14"/>
        </w:rPr>
        <w:t xml:space="preserve"> </w:t>
      </w:r>
      <w:r w:rsidRPr="00113973">
        <w:rPr>
          <w:sz w:val="14"/>
        </w:rPr>
        <w:t>report</w:t>
      </w:r>
      <w:r>
        <w:rPr>
          <w:sz w:val="14"/>
        </w:rPr>
        <w:t xml:space="preserve"> </w:t>
      </w:r>
      <w:r w:rsidRPr="00113973">
        <w:rPr>
          <w:sz w:val="14"/>
        </w:rPr>
        <w:t xml:space="preserve">by an international think tank refutes this narrative. </w:t>
      </w:r>
      <w:r w:rsidRPr="00113973">
        <w:rPr>
          <w:u w:val="single"/>
        </w:rPr>
        <w:t>The International Institute for Democracy and Electoral Assistance (IDEA) analyzes 45 years of</w:t>
      </w:r>
      <w:r>
        <w:rPr>
          <w:u w:val="single"/>
        </w:rPr>
        <w:t xml:space="preserve"> </w:t>
      </w:r>
      <w:r w:rsidRPr="00113973">
        <w:rPr>
          <w:u w:val="single"/>
        </w:rPr>
        <w:t>indicators</w:t>
      </w:r>
      <w:r>
        <w:rPr>
          <w:u w:val="single"/>
        </w:rPr>
        <w:t xml:space="preserve"> </w:t>
      </w:r>
      <w:r w:rsidRPr="00113973">
        <w:rPr>
          <w:u w:val="single"/>
        </w:rPr>
        <w:t>in 166 countries for their annual report on global democracy.</w:t>
      </w:r>
      <w:r w:rsidRPr="00113973">
        <w:rPr>
          <w:sz w:val="14"/>
        </w:rPr>
        <w:t xml:space="preserve"> To analyze their data, IDEA utilizes 29 different indices, such as clean elections, free political parties, and level of corruption to evaluate democracies around the</w:t>
      </w:r>
      <w:r>
        <w:rPr>
          <w:sz w:val="14"/>
        </w:rPr>
        <w:t xml:space="preserve"> </w:t>
      </w:r>
      <w:r w:rsidRPr="00113973">
        <w:rPr>
          <w:sz w:val="14"/>
        </w:rPr>
        <w:t>world.</w:t>
      </w:r>
      <w:r>
        <w:rPr>
          <w:sz w:val="14"/>
        </w:rPr>
        <w:t xml:space="preserve"> </w:t>
      </w:r>
    </w:p>
    <w:p w14:paraId="27872FE9" w14:textId="77777777" w:rsidR="00B17282" w:rsidRPr="00113973" w:rsidRDefault="00B17282" w:rsidP="00B17282">
      <w:pPr>
        <w:rPr>
          <w:sz w:val="14"/>
        </w:rPr>
      </w:pPr>
      <w:r w:rsidRPr="00113973">
        <w:rPr>
          <w:sz w:val="14"/>
        </w:rPr>
        <w:t>Democracy on the Decline Around the World</w:t>
      </w:r>
    </w:p>
    <w:p w14:paraId="0845CD39" w14:textId="77777777" w:rsidR="00B17282" w:rsidRPr="00113973" w:rsidRDefault="00B17282" w:rsidP="00B17282">
      <w:pPr>
        <w:rPr>
          <w:sz w:val="14"/>
        </w:rPr>
      </w:pPr>
      <w:r w:rsidRPr="000042B5">
        <w:rPr>
          <w:highlight w:val="yellow"/>
          <w:u w:val="single"/>
        </w:rPr>
        <w:t>For the first time</w:t>
      </w:r>
      <w:r w:rsidRPr="00113973">
        <w:rPr>
          <w:u w:val="single"/>
        </w:rPr>
        <w:t xml:space="preserve"> </w:t>
      </w:r>
      <w:r w:rsidRPr="00113973">
        <w:rPr>
          <w:sz w:val="14"/>
        </w:rPr>
        <w:t>since the annual</w:t>
      </w:r>
      <w:r>
        <w:rPr>
          <w:sz w:val="14"/>
        </w:rPr>
        <w:t xml:space="preserve"> </w:t>
      </w:r>
      <w:r w:rsidRPr="00113973">
        <w:rPr>
          <w:sz w:val="14"/>
        </w:rPr>
        <w:t>report</w:t>
      </w:r>
      <w:r>
        <w:rPr>
          <w:sz w:val="14"/>
        </w:rPr>
        <w:t xml:space="preserve"> </w:t>
      </w:r>
      <w:r w:rsidRPr="00113973">
        <w:rPr>
          <w:sz w:val="14"/>
        </w:rPr>
        <w:t xml:space="preserve">began in 2017, </w:t>
      </w:r>
      <w:r w:rsidRPr="00113973">
        <w:rPr>
          <w:u w:val="single"/>
        </w:rPr>
        <w:t xml:space="preserve">the United States has been </w:t>
      </w:r>
      <w:r w:rsidRPr="000042B5">
        <w:rPr>
          <w:highlight w:val="yellow"/>
          <w:u w:val="single"/>
        </w:rPr>
        <w:t xml:space="preserve">classified as </w:t>
      </w:r>
      <w:r w:rsidRPr="000042B5">
        <w:rPr>
          <w:rStyle w:val="Emphasis"/>
          <w:highlight w:val="yellow"/>
        </w:rPr>
        <w:t>a backsliding democracy</w:t>
      </w:r>
      <w:r w:rsidRPr="00113973">
        <w:rPr>
          <w:sz w:val="14"/>
        </w:rPr>
        <w:t xml:space="preserve">. And although IDEA only began publishing the report in 2017, their data goes back to 1975, meaning that this is </w:t>
      </w:r>
      <w:r w:rsidRPr="00113973">
        <w:rPr>
          <w:u w:val="single"/>
        </w:rPr>
        <w:t>the first time in 45 years</w:t>
      </w:r>
      <w:r w:rsidRPr="00113973">
        <w:rPr>
          <w:sz w:val="14"/>
        </w:rPr>
        <w:t xml:space="preserve"> that IDEA’s researchers have noticed such a decline.</w:t>
      </w:r>
      <w:r>
        <w:rPr>
          <w:sz w:val="14"/>
        </w:rPr>
        <w:t xml:space="preserve"> </w:t>
      </w:r>
      <w:r w:rsidRPr="00113973">
        <w:rPr>
          <w:sz w:val="14"/>
        </w:rPr>
        <w:t>Unfortunately, the United States is far from alone in its democratic decline. Nearly three times as many countries are trending towards authoritarianism as are trending towards democracy. In the most recent report, IDEA contended that 20 countries are moving in an “authoritarian direction,” while only seven countries were said to be headed in a democratic</w:t>
      </w:r>
      <w:r>
        <w:rPr>
          <w:sz w:val="14"/>
        </w:rPr>
        <w:t xml:space="preserve"> </w:t>
      </w:r>
      <w:r w:rsidRPr="00113973">
        <w:rPr>
          <w:sz w:val="14"/>
        </w:rPr>
        <w:t>one.</w:t>
      </w:r>
    </w:p>
    <w:p w14:paraId="78DEB36F" w14:textId="77777777" w:rsidR="00B17282" w:rsidRPr="00113973" w:rsidRDefault="00B17282" w:rsidP="00B17282">
      <w:pPr>
        <w:rPr>
          <w:sz w:val="14"/>
        </w:rPr>
      </w:pPr>
      <w:r w:rsidRPr="00113973">
        <w:rPr>
          <w:sz w:val="14"/>
        </w:rPr>
        <w:t>The report contains numerous other concerning news when it comes to the state of global democracy. This is now the fifth consecutive year that the number of countries sliding towards authoritarianism is three times as large as those moving towards democracy.</w:t>
      </w:r>
      <w:r>
        <w:rPr>
          <w:sz w:val="14"/>
        </w:rPr>
        <w:t xml:space="preserve"> </w:t>
      </w:r>
      <w:r w:rsidRPr="00113973">
        <w:rPr>
          <w:sz w:val="14"/>
        </w:rPr>
        <w:t xml:space="preserve"> Even more alarming is that 70% of the world’s population now live in “countries that are</w:t>
      </w:r>
      <w:r>
        <w:rPr>
          <w:sz w:val="14"/>
        </w:rPr>
        <w:t xml:space="preserve"> </w:t>
      </w:r>
      <w:r w:rsidRPr="00113973">
        <w:rPr>
          <w:sz w:val="14"/>
        </w:rPr>
        <w:t>either non-democratic or democratically backsliding, while only 9% live in “high-performing democracies.” The authors go on to note that the COVID-19 pandemic, as well as an unequal global distribution of vaccines, have contributed to democratic backsliding around the</w:t>
      </w:r>
      <w:r>
        <w:rPr>
          <w:sz w:val="14"/>
        </w:rPr>
        <w:t xml:space="preserve"> </w:t>
      </w:r>
      <w:r w:rsidRPr="00113973">
        <w:rPr>
          <w:sz w:val="14"/>
        </w:rPr>
        <w:t>world.</w:t>
      </w:r>
      <w:r>
        <w:rPr>
          <w:sz w:val="14"/>
        </w:rPr>
        <w:t xml:space="preserve"> </w:t>
      </w:r>
    </w:p>
    <w:p w14:paraId="12969E37" w14:textId="77777777" w:rsidR="00B17282" w:rsidRPr="00113973" w:rsidRDefault="00B17282" w:rsidP="00B17282">
      <w:pPr>
        <w:rPr>
          <w:sz w:val="14"/>
        </w:rPr>
      </w:pPr>
      <w:r w:rsidRPr="00113973">
        <w:rPr>
          <w:sz w:val="14"/>
        </w:rPr>
        <w:t>American Democracy Failing</w:t>
      </w:r>
    </w:p>
    <w:p w14:paraId="3740653E" w14:textId="77777777" w:rsidR="00B17282" w:rsidRPr="00113973" w:rsidRDefault="00B17282" w:rsidP="00B17282">
      <w:pPr>
        <w:rPr>
          <w:sz w:val="14"/>
        </w:rPr>
      </w:pPr>
      <w:r w:rsidRPr="00113973">
        <w:rPr>
          <w:sz w:val="14"/>
        </w:rPr>
        <w:t>The authors of the IDEA report shared</w:t>
      </w:r>
      <w:r>
        <w:rPr>
          <w:sz w:val="14"/>
        </w:rPr>
        <w:t xml:space="preserve"> </w:t>
      </w:r>
      <w:r w:rsidRPr="00113973">
        <w:rPr>
          <w:sz w:val="14"/>
        </w:rPr>
        <w:t>their</w:t>
      </w:r>
      <w:r>
        <w:rPr>
          <w:sz w:val="14"/>
        </w:rPr>
        <w:t xml:space="preserve"> </w:t>
      </w:r>
      <w:r w:rsidRPr="00113973">
        <w:rPr>
          <w:sz w:val="14"/>
        </w:rPr>
        <w:t>thoughts on the United State’s backsliding with the French news outlet</w:t>
      </w:r>
      <w:r>
        <w:rPr>
          <w:sz w:val="14"/>
        </w:rPr>
        <w:t xml:space="preserve"> </w:t>
      </w:r>
      <w:r w:rsidRPr="00113973">
        <w:rPr>
          <w:sz w:val="14"/>
        </w:rPr>
        <w:t>Agence France-Presse.</w:t>
      </w:r>
      <w:r>
        <w:rPr>
          <w:sz w:val="14"/>
        </w:rPr>
        <w:t xml:space="preserve"> </w:t>
      </w:r>
      <w:r w:rsidRPr="00113973">
        <w:rPr>
          <w:sz w:val="14"/>
        </w:rPr>
        <w:t>Co-author Alexander Hudson remarked that “the United States is a high-performing democracy,” one that even improved in certain aspects of democratic administration. “However,” he continued, “</w:t>
      </w:r>
      <w:r w:rsidRPr="00113973">
        <w:rPr>
          <w:u w:val="single"/>
        </w:rPr>
        <w:t>the declines in civil liberties and checks on government indicate that there are serious problems with the fundamentals of</w:t>
      </w:r>
      <w:r>
        <w:rPr>
          <w:u w:val="single"/>
        </w:rPr>
        <w:t xml:space="preserve"> </w:t>
      </w:r>
      <w:r w:rsidRPr="00113973">
        <w:rPr>
          <w:u w:val="single"/>
        </w:rPr>
        <w:t>democracy</w:t>
      </w:r>
      <w:r w:rsidRPr="00113973">
        <w:rPr>
          <w:sz w:val="14"/>
        </w:rPr>
        <w:t>.”</w:t>
      </w:r>
      <w:r>
        <w:rPr>
          <w:sz w:val="14"/>
        </w:rPr>
        <w:t xml:space="preserve"> </w:t>
      </w:r>
    </w:p>
    <w:p w14:paraId="3C78DD61" w14:textId="77777777" w:rsidR="00B17282" w:rsidRPr="00113973" w:rsidRDefault="00B17282" w:rsidP="00B17282">
      <w:pPr>
        <w:rPr>
          <w:sz w:val="14"/>
        </w:rPr>
      </w:pPr>
      <w:r w:rsidRPr="000042B5">
        <w:rPr>
          <w:highlight w:val="yellow"/>
          <w:u w:val="single"/>
        </w:rPr>
        <w:t>The report highlighted</w:t>
      </w:r>
      <w:r w:rsidRPr="00113973">
        <w:rPr>
          <w:sz w:val="14"/>
        </w:rPr>
        <w:t xml:space="preserve"> former President </w:t>
      </w:r>
      <w:r w:rsidRPr="000042B5">
        <w:rPr>
          <w:rStyle w:val="Emphasis"/>
          <w:highlight w:val="yellow"/>
        </w:rPr>
        <w:t>Trump’s</w:t>
      </w:r>
      <w:r w:rsidRPr="00113973">
        <w:rPr>
          <w:rStyle w:val="Emphasis"/>
        </w:rPr>
        <w:t xml:space="preserve"> false claims of fraud</w:t>
      </w:r>
      <w:r w:rsidRPr="00113973">
        <w:rPr>
          <w:u w:val="single"/>
        </w:rPr>
        <w:t xml:space="preserve"> and </w:t>
      </w:r>
      <w:r w:rsidRPr="000042B5">
        <w:rPr>
          <w:rStyle w:val="Emphasis"/>
          <w:highlight w:val="yellow"/>
        </w:rPr>
        <w:t>attempts to overturn the</w:t>
      </w:r>
      <w:r w:rsidRPr="00113973">
        <w:rPr>
          <w:rStyle w:val="Emphasis"/>
        </w:rPr>
        <w:t xml:space="preserve"> </w:t>
      </w:r>
      <w:r w:rsidRPr="000042B5">
        <w:rPr>
          <w:rStyle w:val="Emphasis"/>
          <w:highlight w:val="yellow"/>
        </w:rPr>
        <w:t>2020 election</w:t>
      </w:r>
      <w:r w:rsidRPr="00113973">
        <w:rPr>
          <w:u w:val="single"/>
        </w:rPr>
        <w:t xml:space="preserve"> as a major warning </w:t>
      </w:r>
      <w:r w:rsidRPr="00113973">
        <w:rPr>
          <w:szCs w:val="24"/>
        </w:rPr>
        <w:t>sign</w:t>
      </w:r>
      <w:r w:rsidRPr="00113973">
        <w:rPr>
          <w:sz w:val="14"/>
        </w:rPr>
        <w:t xml:space="preserve">. “A historic turning point came in 2020-21 when former president Donald Trump questioned the legitimacy of the 2020 election results in the United States,” the authors wrote. However, this was far from the only issue, as </w:t>
      </w:r>
      <w:r w:rsidRPr="00113973">
        <w:rPr>
          <w:u w:val="single"/>
        </w:rPr>
        <w:t>Hudson</w:t>
      </w:r>
      <w:r w:rsidRPr="00113973">
        <w:rPr>
          <w:sz w:val="14"/>
        </w:rPr>
        <w:t xml:space="preserve"> also </w:t>
      </w:r>
      <w:r w:rsidRPr="00113973">
        <w:rPr>
          <w:u w:val="single"/>
        </w:rPr>
        <w:t>emphasized the “</w:t>
      </w:r>
      <w:r w:rsidRPr="00113973">
        <w:rPr>
          <w:rStyle w:val="Emphasis"/>
        </w:rPr>
        <w:t>decline in the quality of freedom of association and assembly</w:t>
      </w:r>
      <w:r w:rsidRPr="00113973">
        <w:rPr>
          <w:u w:val="single"/>
        </w:rPr>
        <w:t xml:space="preserve"> during the summer of </w:t>
      </w:r>
      <w:r w:rsidRPr="00113973">
        <w:rPr>
          <w:rStyle w:val="Emphasis"/>
        </w:rPr>
        <w:t>protests in 2020</w:t>
      </w:r>
      <w:r w:rsidRPr="00113973">
        <w:rPr>
          <w:sz w:val="14"/>
        </w:rPr>
        <w:t xml:space="preserve">,” after the murder of George Floyd by police officers in Minneapolis. In fact, </w:t>
      </w:r>
      <w:r w:rsidRPr="00113973">
        <w:rPr>
          <w:u w:val="single"/>
        </w:rPr>
        <w:t>states across the country responded to those protests by passing new</w:t>
      </w:r>
      <w:r>
        <w:rPr>
          <w:u w:val="single"/>
        </w:rPr>
        <w:t xml:space="preserve"> </w:t>
      </w:r>
      <w:r w:rsidRPr="00113973">
        <w:rPr>
          <w:u w:val="single"/>
        </w:rPr>
        <w:t>laws</w:t>
      </w:r>
      <w:r>
        <w:rPr>
          <w:u w:val="single"/>
        </w:rPr>
        <w:t xml:space="preserve"> </w:t>
      </w:r>
      <w:r w:rsidRPr="00113973">
        <w:rPr>
          <w:u w:val="single"/>
        </w:rPr>
        <w:t>designed to punish protesters, and in some cases even allow drivers to run over protesters</w:t>
      </w:r>
      <w:r w:rsidRPr="00113973">
        <w:rPr>
          <w:sz w:val="14"/>
        </w:rPr>
        <w:t xml:space="preserve"> in the street without any legal repercussions.</w:t>
      </w:r>
      <w:r>
        <w:rPr>
          <w:sz w:val="14"/>
        </w:rPr>
        <w:t xml:space="preserve"> </w:t>
      </w:r>
    </w:p>
    <w:p w14:paraId="03D1B4A0" w14:textId="77777777" w:rsidR="00B17282" w:rsidRPr="00113973" w:rsidRDefault="00B17282" w:rsidP="00B17282">
      <w:pPr>
        <w:rPr>
          <w:sz w:val="14"/>
        </w:rPr>
      </w:pPr>
      <w:r w:rsidRPr="00113973">
        <w:rPr>
          <w:sz w:val="14"/>
        </w:rPr>
        <w:t>Authoritarians Abroad Learning from American Democratic Decline</w:t>
      </w:r>
    </w:p>
    <w:p w14:paraId="1F0AFE32" w14:textId="77777777" w:rsidR="00B17282" w:rsidRPr="00113973" w:rsidRDefault="00B17282" w:rsidP="00B17282">
      <w:pPr>
        <w:rPr>
          <w:rStyle w:val="Emphasis"/>
        </w:rPr>
      </w:pPr>
      <w:r w:rsidRPr="00113973">
        <w:rPr>
          <w:rStyle w:val="Emphasis"/>
        </w:rPr>
        <w:t>IDEA’s secretary-general</w:t>
      </w:r>
      <w:r w:rsidRPr="00113973">
        <w:rPr>
          <w:u w:val="single"/>
        </w:rPr>
        <w:t xml:space="preserve"> Kevin </w:t>
      </w:r>
      <w:r w:rsidRPr="00113973">
        <w:rPr>
          <w:rStyle w:val="Emphasis"/>
        </w:rPr>
        <w:t>Casas-Zamora</w:t>
      </w:r>
      <w:r w:rsidRPr="00113973">
        <w:rPr>
          <w:u w:val="single"/>
        </w:rPr>
        <w:t xml:space="preserve"> voiced his concerns regarding </w:t>
      </w:r>
      <w:r w:rsidRPr="000042B5">
        <w:rPr>
          <w:rStyle w:val="Emphasis"/>
          <w:highlight w:val="yellow"/>
        </w:rPr>
        <w:t>the implications of a significant decline in American democracy</w:t>
      </w:r>
      <w:r w:rsidRPr="00113973">
        <w:rPr>
          <w:u w:val="single"/>
        </w:rPr>
        <w:t xml:space="preserve">, noting that, “the </w:t>
      </w:r>
      <w:r w:rsidRPr="00113973">
        <w:rPr>
          <w:b/>
          <w:bCs/>
          <w:u w:val="single"/>
        </w:rPr>
        <w:t>violent</w:t>
      </w:r>
      <w:r w:rsidRPr="00113973">
        <w:rPr>
          <w:u w:val="single"/>
        </w:rPr>
        <w:t xml:space="preserve"> </w:t>
      </w:r>
      <w:r w:rsidRPr="000042B5">
        <w:rPr>
          <w:b/>
          <w:bCs/>
          <w:highlight w:val="yellow"/>
          <w:u w:val="single"/>
        </w:rPr>
        <w:t>contestation</w:t>
      </w:r>
      <w:r w:rsidRPr="000042B5">
        <w:rPr>
          <w:highlight w:val="yellow"/>
          <w:u w:val="single"/>
        </w:rPr>
        <w:t xml:space="preserve"> of the </w:t>
      </w:r>
      <w:r w:rsidRPr="000042B5">
        <w:rPr>
          <w:rStyle w:val="Emphasis"/>
          <w:highlight w:val="yellow"/>
        </w:rPr>
        <w:t>2020 election</w:t>
      </w:r>
      <w:r w:rsidRPr="00113973">
        <w:rPr>
          <w:u w:val="single"/>
        </w:rPr>
        <w:t xml:space="preserve"> without any evidence of fraud </w:t>
      </w:r>
      <w:r w:rsidRPr="000042B5">
        <w:rPr>
          <w:rStyle w:val="Emphasis"/>
          <w:highlight w:val="yellow"/>
        </w:rPr>
        <w:t>has been replicated</w:t>
      </w:r>
      <w:r w:rsidRPr="00113973">
        <w:t xml:space="preserve">, </w:t>
      </w:r>
      <w:r w:rsidRPr="00113973">
        <w:rPr>
          <w:u w:val="single"/>
        </w:rPr>
        <w:t xml:space="preserve">in different ways, </w:t>
      </w:r>
      <w:r w:rsidRPr="000042B5">
        <w:rPr>
          <w:highlight w:val="yellow"/>
          <w:u w:val="single"/>
        </w:rPr>
        <w:t xml:space="preserve">in </w:t>
      </w:r>
      <w:r w:rsidRPr="000042B5">
        <w:rPr>
          <w:b/>
          <w:bCs/>
          <w:highlight w:val="yellow"/>
          <w:u w:val="single"/>
        </w:rPr>
        <w:t>places</w:t>
      </w:r>
      <w:r w:rsidRPr="000042B5">
        <w:rPr>
          <w:highlight w:val="yellow"/>
          <w:u w:val="single"/>
        </w:rPr>
        <w:t xml:space="preserve"> as </w:t>
      </w:r>
      <w:r w:rsidRPr="000042B5">
        <w:rPr>
          <w:b/>
          <w:bCs/>
          <w:highlight w:val="yellow"/>
          <w:u w:val="single"/>
        </w:rPr>
        <w:t>diverse</w:t>
      </w:r>
      <w:r w:rsidRPr="000042B5">
        <w:rPr>
          <w:highlight w:val="yellow"/>
          <w:u w:val="single"/>
        </w:rPr>
        <w:t xml:space="preserve"> as </w:t>
      </w:r>
      <w:r w:rsidRPr="000042B5">
        <w:rPr>
          <w:rStyle w:val="Emphasis"/>
          <w:highlight w:val="yellow"/>
        </w:rPr>
        <w:t>Myanmar</w:t>
      </w:r>
      <w:r w:rsidRPr="000042B5">
        <w:rPr>
          <w:highlight w:val="yellow"/>
          <w:u w:val="single"/>
        </w:rPr>
        <w:t xml:space="preserve">, </w:t>
      </w:r>
      <w:r w:rsidRPr="000042B5">
        <w:rPr>
          <w:rStyle w:val="Emphasis"/>
          <w:highlight w:val="yellow"/>
        </w:rPr>
        <w:t>Peru</w:t>
      </w:r>
      <w:r w:rsidRPr="000042B5">
        <w:rPr>
          <w:highlight w:val="yellow"/>
          <w:u w:val="single"/>
        </w:rPr>
        <w:t xml:space="preserve"> and </w:t>
      </w:r>
      <w:r w:rsidRPr="000042B5">
        <w:rPr>
          <w:rStyle w:val="Emphasis"/>
          <w:highlight w:val="yellow"/>
        </w:rPr>
        <w:t>Israel</w:t>
      </w:r>
      <w:r w:rsidRPr="00113973">
        <w:rPr>
          <w:u w:val="single"/>
        </w:rPr>
        <w:t>.</w:t>
      </w:r>
      <w:r w:rsidRPr="00113973">
        <w:rPr>
          <w:sz w:val="14"/>
        </w:rPr>
        <w:t xml:space="preserve">” </w:t>
      </w:r>
      <w:r w:rsidRPr="000042B5">
        <w:rPr>
          <w:rStyle w:val="Emphasis"/>
          <w:highlight w:val="yellow"/>
        </w:rPr>
        <w:t>The world continues to look to the U</w:t>
      </w:r>
      <w:r w:rsidRPr="00113973">
        <w:rPr>
          <w:rStyle w:val="Emphasis"/>
        </w:rPr>
        <w:t xml:space="preserve">nited </w:t>
      </w:r>
      <w:r w:rsidRPr="000042B5">
        <w:rPr>
          <w:rStyle w:val="Emphasis"/>
          <w:highlight w:val="yellow"/>
        </w:rPr>
        <w:t>S</w:t>
      </w:r>
      <w:r w:rsidRPr="00113973">
        <w:rPr>
          <w:rStyle w:val="Emphasis"/>
        </w:rPr>
        <w:t xml:space="preserve">tates </w:t>
      </w:r>
      <w:r w:rsidRPr="000042B5">
        <w:rPr>
          <w:rStyle w:val="Emphasis"/>
          <w:highlight w:val="yellow"/>
        </w:rPr>
        <w:t>for guidance</w:t>
      </w:r>
      <w:r w:rsidRPr="00113973">
        <w:rPr>
          <w:u w:val="single"/>
        </w:rPr>
        <w:t xml:space="preserve">, and </w:t>
      </w:r>
      <w:r w:rsidRPr="000042B5">
        <w:rPr>
          <w:rStyle w:val="Emphasis"/>
          <w:highlight w:val="yellow"/>
        </w:rPr>
        <w:t>authoritarians</w:t>
      </w:r>
      <w:r w:rsidRPr="00113973">
        <w:rPr>
          <w:u w:val="single"/>
        </w:rPr>
        <w:t xml:space="preserve"> in countries </w:t>
      </w:r>
      <w:r w:rsidRPr="000042B5">
        <w:rPr>
          <w:rStyle w:val="Emphasis"/>
          <w:highlight w:val="yellow"/>
        </w:rPr>
        <w:t>around the world</w:t>
      </w:r>
      <w:r w:rsidRPr="000042B5">
        <w:rPr>
          <w:highlight w:val="yellow"/>
          <w:u w:val="single"/>
        </w:rPr>
        <w:t xml:space="preserve"> </w:t>
      </w:r>
      <w:r w:rsidRPr="000042B5">
        <w:rPr>
          <w:b/>
          <w:bCs/>
          <w:highlight w:val="yellow"/>
          <w:u w:val="single"/>
        </w:rPr>
        <w:t>have</w:t>
      </w:r>
      <w:r w:rsidRPr="00113973">
        <w:rPr>
          <w:u w:val="single"/>
        </w:rPr>
        <w:t xml:space="preserve"> apparently </w:t>
      </w:r>
      <w:r w:rsidRPr="000042B5">
        <w:rPr>
          <w:rStyle w:val="Emphasis"/>
          <w:highlight w:val="yellow"/>
        </w:rPr>
        <w:t>replicated our strategies to undermine their own elections</w:t>
      </w:r>
      <w:r w:rsidRPr="00113973">
        <w:rPr>
          <w:rStyle w:val="Emphasis"/>
        </w:rPr>
        <w:t>.</w:t>
      </w:r>
      <w:r>
        <w:rPr>
          <w:rStyle w:val="Emphasis"/>
        </w:rPr>
        <w:t xml:space="preserve"> </w:t>
      </w:r>
    </w:p>
    <w:p w14:paraId="03C6941E" w14:textId="77777777" w:rsidR="00B17282" w:rsidRDefault="00B17282" w:rsidP="00B17282">
      <w:pPr>
        <w:rPr>
          <w:rStyle w:val="Emphasis"/>
        </w:rPr>
      </w:pPr>
      <w:r w:rsidRPr="00113973">
        <w:rPr>
          <w:sz w:val="14"/>
        </w:rPr>
        <w:t>Even as President Biden</w:t>
      </w:r>
      <w:r>
        <w:rPr>
          <w:sz w:val="14"/>
        </w:rPr>
        <w:t xml:space="preserve"> </w:t>
      </w:r>
      <w:r w:rsidRPr="00113973">
        <w:rPr>
          <w:sz w:val="14"/>
        </w:rPr>
        <w:t>hosted</w:t>
      </w:r>
      <w:r>
        <w:rPr>
          <w:sz w:val="14"/>
        </w:rPr>
        <w:t xml:space="preserve"> </w:t>
      </w:r>
      <w:r w:rsidRPr="00113973">
        <w:rPr>
          <w:sz w:val="14"/>
        </w:rPr>
        <w:t xml:space="preserve">the virtual “Summit for Democracy,” American allies are experiencing issues with their own political systems. In fact, </w:t>
      </w:r>
      <w:r w:rsidRPr="000042B5">
        <w:rPr>
          <w:rStyle w:val="Emphasis"/>
          <w:highlight w:val="yellow"/>
        </w:rPr>
        <w:t>American-aligned nations are backsliding at twice the rate of non-American allies</w:t>
      </w:r>
      <w:r w:rsidRPr="00113973">
        <w:rPr>
          <w:u w:val="single"/>
        </w:rPr>
        <w:t>, according to Swedish-based non-profit</w:t>
      </w:r>
      <w:r>
        <w:rPr>
          <w:u w:val="single"/>
        </w:rPr>
        <w:t xml:space="preserve"> </w:t>
      </w:r>
      <w:r w:rsidRPr="00113973">
        <w:rPr>
          <w:u w:val="single"/>
        </w:rPr>
        <w:t>V-Dem</w:t>
      </w:r>
      <w:r w:rsidRPr="00113973">
        <w:rPr>
          <w:sz w:val="14"/>
        </w:rPr>
        <w:t>. As the</w:t>
      </w:r>
      <w:r>
        <w:rPr>
          <w:sz w:val="14"/>
        </w:rPr>
        <w:t xml:space="preserve"> </w:t>
      </w:r>
      <w:r w:rsidRPr="00113973">
        <w:rPr>
          <w:sz w:val="14"/>
        </w:rPr>
        <w:t>New York Times</w:t>
      </w:r>
      <w:r>
        <w:rPr>
          <w:sz w:val="14"/>
        </w:rPr>
        <w:t xml:space="preserve"> </w:t>
      </w:r>
      <w:r w:rsidRPr="00113973">
        <w:rPr>
          <w:sz w:val="14"/>
        </w:rPr>
        <w:t>reported</w:t>
      </w:r>
      <w:r>
        <w:rPr>
          <w:sz w:val="14"/>
        </w:rPr>
        <w:t xml:space="preserve"> </w:t>
      </w:r>
      <w:r w:rsidRPr="00113973">
        <w:rPr>
          <w:sz w:val="14"/>
        </w:rPr>
        <w:t xml:space="preserve">in November, </w:t>
      </w:r>
      <w:r w:rsidRPr="00113973">
        <w:rPr>
          <w:b/>
          <w:bCs/>
          <w:u w:val="single"/>
        </w:rPr>
        <w:t>American</w:t>
      </w:r>
      <w:r w:rsidRPr="00113973">
        <w:rPr>
          <w:u w:val="single"/>
        </w:rPr>
        <w:t xml:space="preserve"> allies such as </w:t>
      </w:r>
      <w:r w:rsidRPr="000042B5">
        <w:rPr>
          <w:rStyle w:val="Emphasis"/>
          <w:highlight w:val="yellow"/>
        </w:rPr>
        <w:t>Turkey</w:t>
      </w:r>
      <w:r w:rsidRPr="000042B5">
        <w:rPr>
          <w:highlight w:val="yellow"/>
          <w:u w:val="single"/>
        </w:rPr>
        <w:t xml:space="preserve">, </w:t>
      </w:r>
      <w:r w:rsidRPr="000042B5">
        <w:rPr>
          <w:rStyle w:val="Emphasis"/>
          <w:highlight w:val="yellow"/>
        </w:rPr>
        <w:t>Hungary</w:t>
      </w:r>
      <w:r w:rsidRPr="000042B5">
        <w:rPr>
          <w:highlight w:val="yellow"/>
          <w:u w:val="single"/>
        </w:rPr>
        <w:t xml:space="preserve">, </w:t>
      </w:r>
      <w:r w:rsidRPr="000042B5">
        <w:rPr>
          <w:rStyle w:val="Emphasis"/>
          <w:highlight w:val="yellow"/>
        </w:rPr>
        <w:t>Israel</w:t>
      </w:r>
      <w:r w:rsidRPr="000042B5">
        <w:rPr>
          <w:highlight w:val="yellow"/>
          <w:u w:val="single"/>
        </w:rPr>
        <w:t xml:space="preserve">, and the </w:t>
      </w:r>
      <w:r w:rsidRPr="000042B5">
        <w:rPr>
          <w:rStyle w:val="Emphasis"/>
          <w:highlight w:val="yellow"/>
        </w:rPr>
        <w:t>Philippines</w:t>
      </w:r>
      <w:r w:rsidRPr="000042B5">
        <w:rPr>
          <w:highlight w:val="yellow"/>
          <w:u w:val="single"/>
        </w:rPr>
        <w:t xml:space="preserve"> have all </w:t>
      </w:r>
      <w:r w:rsidRPr="000042B5">
        <w:rPr>
          <w:b/>
          <w:bCs/>
          <w:highlight w:val="yellow"/>
          <w:u w:val="single"/>
        </w:rPr>
        <w:t>seen significant declines</w:t>
      </w:r>
      <w:r w:rsidRPr="00113973">
        <w:rPr>
          <w:b/>
          <w:bCs/>
          <w:u w:val="single"/>
        </w:rPr>
        <w:t xml:space="preserve"> in democratic freedoms</w:t>
      </w:r>
      <w:r w:rsidRPr="00113973">
        <w:rPr>
          <w:u w:val="single"/>
        </w:rPr>
        <w:t xml:space="preserve"> in recent years.</w:t>
      </w:r>
      <w:r w:rsidRPr="00113973">
        <w:rPr>
          <w:sz w:val="14"/>
        </w:rPr>
        <w:t xml:space="preserve"> In fact, only 5% of global democratic increases occurred in the United States and its allied countries, while 36% of all democratic backsliding occurred in American-aligned countries. Just </w:t>
      </w:r>
      <w:r w:rsidRPr="000042B5">
        <w:rPr>
          <w:rStyle w:val="Emphasis"/>
          <w:highlight w:val="yellow"/>
        </w:rPr>
        <w:t>as American democracy is declining</w:t>
      </w:r>
      <w:r w:rsidRPr="00113973">
        <w:rPr>
          <w:u w:val="single"/>
        </w:rPr>
        <w:t xml:space="preserve"> domestically, </w:t>
      </w:r>
      <w:r w:rsidRPr="000042B5">
        <w:rPr>
          <w:rStyle w:val="Emphasis"/>
          <w:highlight w:val="yellow"/>
        </w:rPr>
        <w:t>so is the</w:t>
      </w:r>
      <w:r w:rsidRPr="00113973">
        <w:rPr>
          <w:rStyle w:val="Emphasis"/>
        </w:rPr>
        <w:t xml:space="preserve"> United States’ </w:t>
      </w:r>
      <w:r w:rsidRPr="000042B5">
        <w:rPr>
          <w:rStyle w:val="Emphasis"/>
          <w:highlight w:val="yellow"/>
        </w:rPr>
        <w:t>ability to encourage democracy worldwide</w:t>
      </w:r>
      <w:r w:rsidRPr="00113973">
        <w:rPr>
          <w:sz w:val="14"/>
        </w:rPr>
        <w:t>.</w:t>
      </w:r>
      <w:r>
        <w:rPr>
          <w:sz w:val="14"/>
        </w:rPr>
        <w:t xml:space="preserve"> </w:t>
      </w:r>
      <w:r w:rsidRPr="00113973">
        <w:rPr>
          <w:u w:val="single"/>
        </w:rPr>
        <w:t xml:space="preserve">The United States wants </w:t>
      </w:r>
      <w:r w:rsidRPr="000042B5">
        <w:rPr>
          <w:highlight w:val="yellow"/>
          <w:u w:val="single"/>
        </w:rPr>
        <w:t>to</w:t>
      </w:r>
      <w:r w:rsidRPr="00113973">
        <w:rPr>
          <w:u w:val="single"/>
        </w:rPr>
        <w:t xml:space="preserve"> once again </w:t>
      </w:r>
      <w:r w:rsidRPr="000042B5">
        <w:rPr>
          <w:highlight w:val="yellow"/>
          <w:u w:val="single"/>
        </w:rPr>
        <w:t xml:space="preserve">serve as </w:t>
      </w:r>
      <w:r w:rsidRPr="000042B5">
        <w:rPr>
          <w:rStyle w:val="Emphasis"/>
          <w:highlight w:val="yellow"/>
        </w:rPr>
        <w:t>a global force for freedom</w:t>
      </w:r>
      <w:r w:rsidRPr="00113973">
        <w:rPr>
          <w:u w:val="single"/>
        </w:rPr>
        <w:t xml:space="preserve">, </w:t>
      </w:r>
      <w:r w:rsidRPr="000042B5">
        <w:rPr>
          <w:highlight w:val="yellow"/>
          <w:u w:val="single"/>
        </w:rPr>
        <w:t>ensuring our own government works</w:t>
      </w:r>
      <w:r w:rsidRPr="00113973">
        <w:rPr>
          <w:sz w:val="14"/>
        </w:rPr>
        <w:t xml:space="preserve"> for</w:t>
      </w:r>
      <w:r>
        <w:rPr>
          <w:sz w:val="14"/>
        </w:rPr>
        <w:t xml:space="preserve"> </w:t>
      </w:r>
      <w:r w:rsidRPr="00113973">
        <w:rPr>
          <w:sz w:val="14"/>
        </w:rPr>
        <w:t>all</w:t>
      </w:r>
      <w:r>
        <w:rPr>
          <w:sz w:val="14"/>
        </w:rPr>
        <w:t xml:space="preserve"> </w:t>
      </w:r>
      <w:r w:rsidRPr="00113973">
        <w:rPr>
          <w:sz w:val="14"/>
        </w:rPr>
        <w:t xml:space="preserve">American citizens </w:t>
      </w:r>
      <w:r w:rsidRPr="000042B5">
        <w:rPr>
          <w:highlight w:val="yellow"/>
          <w:u w:val="single"/>
        </w:rPr>
        <w:t xml:space="preserve">is </w:t>
      </w:r>
      <w:r w:rsidRPr="000042B5">
        <w:rPr>
          <w:rStyle w:val="Emphasis"/>
          <w:highlight w:val="yellow"/>
        </w:rPr>
        <w:t>a crucial first step.</w:t>
      </w:r>
    </w:p>
    <w:p w14:paraId="742CEF1A" w14:textId="77777777" w:rsidR="00B17282" w:rsidRDefault="00B17282" w:rsidP="00B17282">
      <w:pPr>
        <w:rPr>
          <w:rStyle w:val="Emphasis"/>
        </w:rPr>
      </w:pPr>
    </w:p>
    <w:p w14:paraId="7ADDBF17" w14:textId="77777777" w:rsidR="00B17282" w:rsidRDefault="00B17282" w:rsidP="00B17282">
      <w:pPr>
        <w:pStyle w:val="Heading4"/>
      </w:pPr>
      <w:r w:rsidRPr="004422CD">
        <w:t xml:space="preserve">The </w:t>
      </w:r>
      <w:r>
        <w:t>Fed is key for</w:t>
      </w:r>
      <w:r w:rsidRPr="004422CD">
        <w:rPr>
          <w:u w:val="single"/>
        </w:rPr>
        <w:t xml:space="preserve"> signaling</w:t>
      </w:r>
      <w:r>
        <w:t xml:space="preserve">, acts as a </w:t>
      </w:r>
      <w:r w:rsidRPr="004422CD">
        <w:rPr>
          <w:u w:val="single"/>
        </w:rPr>
        <w:t>democratic counterweight</w:t>
      </w:r>
      <w:r>
        <w:t xml:space="preserve"> and </w:t>
      </w:r>
      <w:r w:rsidRPr="004422CD">
        <w:rPr>
          <w:u w:val="single"/>
        </w:rPr>
        <w:t>mobilizes unions</w:t>
      </w:r>
      <w:r>
        <w:t xml:space="preserve"> </w:t>
      </w:r>
    </w:p>
    <w:p w14:paraId="27F8BEEE" w14:textId="77777777" w:rsidR="00B17282" w:rsidRPr="003C4A5D" w:rsidRDefault="00B17282" w:rsidP="00B17282">
      <w:pPr>
        <w:rPr>
          <w:rStyle w:val="Style13ptBold"/>
        </w:rPr>
      </w:pPr>
      <w:r w:rsidRPr="003C4A5D">
        <w:rPr>
          <w:rStyle w:val="Style13ptBold"/>
        </w:rPr>
        <w:t xml:space="preserve">McEnany, 24 </w:t>
      </w:r>
    </w:p>
    <w:p w14:paraId="0CC187C1" w14:textId="77777777" w:rsidR="00B17282" w:rsidRPr="00DD4235" w:rsidRDefault="00B17282" w:rsidP="00B17282">
      <w:pPr>
        <w:rPr>
          <w:sz w:val="20"/>
          <w:szCs w:val="20"/>
        </w:rPr>
      </w:pPr>
      <w:r w:rsidRPr="00DD4235">
        <w:rPr>
          <w:sz w:val="20"/>
          <w:szCs w:val="20"/>
        </w:rPr>
        <w:t xml:space="preserve">[Wes McEnany -- Deputy Labor Policy Director of the United States Senate Committee on Health, Education, Labor and Pensions under Chairman Bernie Sanders, and second-year Executive MPA candidate at Cornell University’s Jeb E. Brooks School of Public Policy. He spent 12 years as a union organizer with the Service Employees International Union and the Communication Workers of America. “Unions as Guardians of Democracy: The Urgent Need to Pass the PRO Act Ahead of 2024 Election,” Power at Work, 08-08-2024, </w:t>
      </w:r>
      <w:hyperlink r:id="rId12" w:history="1">
        <w:r w:rsidRPr="00DD4235">
          <w:rPr>
            <w:rStyle w:val="Hyperlink"/>
            <w:sz w:val="20"/>
            <w:szCs w:val="20"/>
          </w:rPr>
          <w:t>https://poweratwork.us/unions-as-guardians-of-democracy?utm_</w:t>
        </w:r>
      </w:hyperlink>
      <w:r w:rsidRPr="00DD4235">
        <w:rPr>
          <w:sz w:val="20"/>
          <w:szCs w:val="20"/>
        </w:rPr>
        <w:t xml:space="preserve">, accessed 8-12-2025] </w:t>
      </w:r>
    </w:p>
    <w:p w14:paraId="7781C20A" w14:textId="77777777" w:rsidR="00B17282" w:rsidRDefault="00B17282" w:rsidP="00B17282"/>
    <w:p w14:paraId="47FDEC0C" w14:textId="77777777" w:rsidR="00B17282" w:rsidRPr="00F2300F" w:rsidRDefault="00B17282" w:rsidP="00B17282">
      <w:pPr>
        <w:rPr>
          <w:sz w:val="10"/>
        </w:rPr>
      </w:pPr>
      <w:r w:rsidRPr="00F2300F">
        <w:rPr>
          <w:sz w:val="10"/>
        </w:rPr>
        <w:t>On July 27th, 2022, Vail Kohnert-Young stood up at the 38th United Auto Workers (UAW) Convention and nominated Shawn Fain for President of the UAW. Vail hadn’t planned to be the nominator, but the assigned delegate got cold feet in the tension-filled room. Vail came into the union as a Harvard Law student who helped unionize graduate student workers at the storied Ivy League institution with UAW, an industrial-based union that in recent years has seen militant graduate students join in droves. Unhappy with decades of decline, could this once powerful union regain the fighting spirit and channel their legacy, which includes the Flint Sit Down strike in 1938 and having unionized some of the largest firms in the world?</w:t>
      </w:r>
    </w:p>
    <w:p w14:paraId="73557048" w14:textId="77777777" w:rsidR="00B17282" w:rsidRPr="00F2300F" w:rsidRDefault="00B17282" w:rsidP="00B17282">
      <w:pPr>
        <w:rPr>
          <w:rStyle w:val="StyleUnderline"/>
        </w:rPr>
      </w:pPr>
      <w:r w:rsidRPr="00F2300F">
        <w:rPr>
          <w:sz w:val="10"/>
        </w:rPr>
        <w:t xml:space="preserve">As the pivotal 2024 election </w:t>
      </w:r>
      <w:r w:rsidRPr="000A0EC9">
        <w:rPr>
          <w:rStyle w:val="StyleUnderline"/>
        </w:rPr>
        <w:t>approaches amidst widespread fears of</w:t>
      </w:r>
      <w:r w:rsidRPr="00F2300F">
        <w:rPr>
          <w:sz w:val="10"/>
        </w:rPr>
        <w:t xml:space="preserve"> continued </w:t>
      </w:r>
      <w:r w:rsidRPr="000A0EC9">
        <w:rPr>
          <w:rStyle w:val="StyleUnderline"/>
        </w:rPr>
        <w:t xml:space="preserve">assaults on </w:t>
      </w:r>
      <w:r w:rsidRPr="000A0EC9">
        <w:rPr>
          <w:rStyle w:val="Emphasis"/>
        </w:rPr>
        <w:t>democratic norms</w:t>
      </w:r>
      <w:r w:rsidRPr="000A0EC9">
        <w:rPr>
          <w:rStyle w:val="StyleUnderline"/>
        </w:rPr>
        <w:t xml:space="preserve"> and institutions</w:t>
      </w:r>
      <w:r w:rsidRPr="00F2300F">
        <w:rPr>
          <w:sz w:val="10"/>
        </w:rPr>
        <w:t xml:space="preserve">, </w:t>
      </w:r>
      <w:r w:rsidRPr="000A0EC9">
        <w:rPr>
          <w:rStyle w:val="StyleUnderline"/>
        </w:rPr>
        <w:t>policymakers must recognize</w:t>
      </w:r>
      <w:r w:rsidRPr="00F2300F">
        <w:rPr>
          <w:sz w:val="10"/>
        </w:rPr>
        <w:t xml:space="preserve"> the </w:t>
      </w:r>
      <w:r w:rsidRPr="000A0EC9">
        <w:rPr>
          <w:rStyle w:val="StyleUnderline"/>
        </w:rPr>
        <w:t xml:space="preserve">vital role labor unions play in </w:t>
      </w:r>
      <w:r w:rsidRPr="000A0EC9">
        <w:rPr>
          <w:rStyle w:val="Emphasis"/>
        </w:rPr>
        <w:t>protecting</w:t>
      </w:r>
      <w:r w:rsidRPr="000A0EC9">
        <w:rPr>
          <w:rStyle w:val="StyleUnderline"/>
        </w:rPr>
        <w:t xml:space="preserve"> and</w:t>
      </w:r>
      <w:r w:rsidRPr="000A0EC9">
        <w:rPr>
          <w:rStyle w:val="Emphasis"/>
        </w:rPr>
        <w:t xml:space="preserve"> strengthening</w:t>
      </w:r>
      <w:r w:rsidRPr="000A0EC9">
        <w:rPr>
          <w:rStyle w:val="StyleUnderline"/>
        </w:rPr>
        <w:t xml:space="preserve"> democracy</w:t>
      </w:r>
      <w:r w:rsidRPr="00F2300F">
        <w:rPr>
          <w:sz w:val="10"/>
        </w:rPr>
        <w:t xml:space="preserve">. The </w:t>
      </w:r>
      <w:r w:rsidRPr="000A0EC9">
        <w:rPr>
          <w:rStyle w:val="StyleUnderline"/>
        </w:rPr>
        <w:t xml:space="preserve">recent successes of the UAW in adopting </w:t>
      </w:r>
      <w:r w:rsidRPr="00F2300F">
        <w:rPr>
          <w:sz w:val="10"/>
        </w:rPr>
        <w:t>a “</w:t>
      </w:r>
      <w:r w:rsidRPr="000A0EC9">
        <w:rPr>
          <w:rStyle w:val="StyleUnderline"/>
        </w:rPr>
        <w:t>one member, one vote” system</w:t>
      </w:r>
      <w:r w:rsidRPr="00F2300F">
        <w:rPr>
          <w:sz w:val="10"/>
        </w:rPr>
        <w:t xml:space="preserve"> and </w:t>
      </w:r>
      <w:r w:rsidRPr="000A0EC9">
        <w:rPr>
          <w:rStyle w:val="Emphasis"/>
        </w:rPr>
        <w:t>organizing breakthrough victories</w:t>
      </w:r>
      <w:r w:rsidRPr="00F2300F">
        <w:rPr>
          <w:sz w:val="10"/>
        </w:rPr>
        <w:t xml:space="preserve"> and losses </w:t>
      </w:r>
      <w:r w:rsidRPr="000A0EC9">
        <w:rPr>
          <w:rStyle w:val="StyleUnderline"/>
        </w:rPr>
        <w:t xml:space="preserve">in </w:t>
      </w:r>
      <w:r w:rsidRPr="000A0EC9">
        <w:rPr>
          <w:rStyle w:val="Emphasis"/>
        </w:rPr>
        <w:t>union-resistant</w:t>
      </w:r>
      <w:r w:rsidRPr="000A0EC9">
        <w:rPr>
          <w:rStyle w:val="StyleUnderline"/>
        </w:rPr>
        <w:t xml:space="preserve"> Southern states</w:t>
      </w:r>
      <w:r w:rsidRPr="00F2300F">
        <w:rPr>
          <w:sz w:val="10"/>
        </w:rPr>
        <w:t xml:space="preserve"> illustrate how a </w:t>
      </w:r>
      <w:r w:rsidRPr="000A0EC9">
        <w:rPr>
          <w:rStyle w:val="StyleUnderline"/>
        </w:rPr>
        <w:t>revitalized labor movement</w:t>
      </w:r>
      <w:r w:rsidRPr="00F2300F">
        <w:rPr>
          <w:sz w:val="10"/>
        </w:rPr>
        <w:t xml:space="preserve"> can serve as a </w:t>
      </w:r>
      <w:r w:rsidRPr="000A0EC9">
        <w:rPr>
          <w:rStyle w:val="Emphasis"/>
          <w:sz w:val="26"/>
          <w:szCs w:val="26"/>
        </w:rPr>
        <w:t>bulwark against creeping authoritarianism</w:t>
      </w:r>
      <w:r w:rsidRPr="00F2300F">
        <w:rPr>
          <w:sz w:val="10"/>
        </w:rPr>
        <w:t xml:space="preserve">. </w:t>
      </w:r>
      <w:r w:rsidRPr="00F2300F">
        <w:rPr>
          <w:rStyle w:val="StyleUnderline"/>
        </w:rPr>
        <w:t>Realizing unions’ full potential</w:t>
      </w:r>
      <w:r w:rsidRPr="00F2300F">
        <w:rPr>
          <w:sz w:val="10"/>
        </w:rPr>
        <w:t xml:space="preserve"> as </w:t>
      </w:r>
      <w:r w:rsidRPr="00F2300F">
        <w:rPr>
          <w:rStyle w:val="Emphasis"/>
        </w:rPr>
        <w:t>guardians of democracy</w:t>
      </w:r>
      <w:r w:rsidRPr="00F2300F">
        <w:rPr>
          <w:sz w:val="10"/>
        </w:rPr>
        <w:t xml:space="preserve"> requires swift passage of the Protecting the Right to Organize (PRO) Act to reverse decades of corporate-backed attacks on workers’ collective bargaining rights. With democracy itself on the ballot in 2024, </w:t>
      </w:r>
      <w:r w:rsidRPr="00F2300F">
        <w:rPr>
          <w:rStyle w:val="StyleUnderline"/>
        </w:rPr>
        <w:t>empowering unions</w:t>
      </w:r>
      <w:r w:rsidRPr="00F2300F">
        <w:rPr>
          <w:sz w:val="10"/>
        </w:rPr>
        <w:t xml:space="preserve"> must be </w:t>
      </w:r>
      <w:r w:rsidRPr="00F2300F">
        <w:rPr>
          <w:rStyle w:val="StyleUnderline"/>
        </w:rPr>
        <w:t>part of</w:t>
      </w:r>
      <w:r w:rsidRPr="00F2300F">
        <w:rPr>
          <w:sz w:val="10"/>
        </w:rPr>
        <w:t xml:space="preserve"> a </w:t>
      </w:r>
      <w:r w:rsidRPr="00F2300F">
        <w:rPr>
          <w:rStyle w:val="StyleUnderline"/>
        </w:rPr>
        <w:t>comprehensive strategy to expand and energize citizen participation in</w:t>
      </w:r>
      <w:r w:rsidRPr="00F2300F">
        <w:rPr>
          <w:sz w:val="10"/>
        </w:rPr>
        <w:t xml:space="preserve"> the </w:t>
      </w:r>
      <w:r w:rsidRPr="00F2300F">
        <w:rPr>
          <w:rStyle w:val="StyleUnderline"/>
        </w:rPr>
        <w:t>governance of both workplaces and politics.</w:t>
      </w:r>
    </w:p>
    <w:p w14:paraId="2FC177E3" w14:textId="77777777" w:rsidR="00B17282" w:rsidRPr="00D331C3" w:rsidRDefault="00B17282" w:rsidP="00B17282">
      <w:pPr>
        <w:rPr>
          <w:sz w:val="10"/>
        </w:rPr>
      </w:pPr>
      <w:r w:rsidRPr="00D331C3">
        <w:rPr>
          <w:sz w:val="10"/>
        </w:rPr>
        <w:t xml:space="preserve">The UAW’s Democratic Renewal </w:t>
      </w:r>
    </w:p>
    <w:p w14:paraId="2C211183" w14:textId="77777777" w:rsidR="00B17282" w:rsidRPr="00D331C3" w:rsidRDefault="00B17282" w:rsidP="00B17282">
      <w:pPr>
        <w:rPr>
          <w:sz w:val="10"/>
        </w:rPr>
      </w:pPr>
      <w:r w:rsidRPr="00D331C3">
        <w:rPr>
          <w:sz w:val="10"/>
        </w:rPr>
        <w:t xml:space="preserve">The UAW’s recent internal reforms and </w:t>
      </w:r>
      <w:r w:rsidRPr="00D331C3">
        <w:rPr>
          <w:rStyle w:val="StyleUnderline"/>
        </w:rPr>
        <w:t>external organizing victories demonstrate</w:t>
      </w:r>
      <w:r w:rsidRPr="00D331C3">
        <w:rPr>
          <w:sz w:val="10"/>
        </w:rPr>
        <w:t xml:space="preserve"> the </w:t>
      </w:r>
      <w:r w:rsidRPr="00D331C3">
        <w:rPr>
          <w:rStyle w:val="StyleUnderline"/>
        </w:rPr>
        <w:t>resilience and promise of unions as uniquely democratic institutions</w:t>
      </w:r>
      <w:r w:rsidRPr="00D331C3">
        <w:rPr>
          <w:sz w:val="10"/>
        </w:rPr>
        <w:t xml:space="preserve">. In a historic shift, UAW members voted in 2022 to adopt a “one member, one vote” system for electing top union officers, replacing the antiquated and undemocratic delegate model. This change, which followed a federal investigation into corruption by former UAW leaders, represented a major step forward in union democracy and accountability to rank-and-file members. </w:t>
      </w:r>
      <w:r w:rsidRPr="00D331C3">
        <w:rPr>
          <w:rStyle w:val="StyleUnderline"/>
        </w:rPr>
        <w:t>By aligning union governance more closely with</w:t>
      </w:r>
      <w:r w:rsidRPr="00D331C3">
        <w:rPr>
          <w:sz w:val="10"/>
        </w:rPr>
        <w:t xml:space="preserve"> the </w:t>
      </w:r>
      <w:r w:rsidRPr="00D331C3">
        <w:rPr>
          <w:rStyle w:val="StyleUnderline"/>
        </w:rPr>
        <w:t>principle of “one person, one vote” that underpins</w:t>
      </w:r>
      <w:r w:rsidRPr="00D331C3">
        <w:rPr>
          <w:sz w:val="10"/>
        </w:rPr>
        <w:t xml:space="preserve"> the concept </w:t>
      </w:r>
      <w:r w:rsidRPr="00D331C3">
        <w:rPr>
          <w:rStyle w:val="StyleUnderline"/>
        </w:rPr>
        <w:t>of democracy,</w:t>
      </w:r>
      <w:r w:rsidRPr="00D331C3">
        <w:rPr>
          <w:sz w:val="10"/>
        </w:rPr>
        <w:t xml:space="preserve"> the UAW enhanced its legitimacy as a vehicle for the rising militancy and collective voice of workers.</w:t>
      </w:r>
    </w:p>
    <w:p w14:paraId="0BA9A476" w14:textId="77777777" w:rsidR="00B17282" w:rsidRPr="00675EE7" w:rsidRDefault="00B17282" w:rsidP="00B17282">
      <w:pPr>
        <w:rPr>
          <w:sz w:val="10"/>
        </w:rPr>
      </w:pPr>
      <w:r w:rsidRPr="00D331C3">
        <w:rPr>
          <w:sz w:val="10"/>
        </w:rPr>
        <w:t xml:space="preserve">The </w:t>
      </w:r>
      <w:r w:rsidRPr="00D331C3">
        <w:rPr>
          <w:rStyle w:val="StyleUnderline"/>
        </w:rPr>
        <w:t xml:space="preserve">UAW’s commitment to internal democracy has been matched by external success in organizing new members, particularly in </w:t>
      </w:r>
      <w:r w:rsidRPr="00675EE7">
        <w:rPr>
          <w:sz w:val="10"/>
        </w:rPr>
        <w:t xml:space="preserve">the </w:t>
      </w:r>
      <w:r w:rsidRPr="00D331C3">
        <w:rPr>
          <w:rStyle w:val="StyleUnderline"/>
        </w:rPr>
        <w:t>historically anti-union South</w:t>
      </w:r>
      <w:r w:rsidRPr="00675EE7">
        <w:rPr>
          <w:sz w:val="10"/>
        </w:rPr>
        <w:t xml:space="preserve">. In April of this year, workers at a Volkswagen plant in Chattanooga, Tennessee voted to join the UAW, the first instance of a foreign automaker’s U.S. factory being unionized. After running and losing twice in previous union elections, the workers finally won. It is not a coincidence that this victory occurred six months after the historic, successful Stand Up Strike at the Big 3 American automakers caught international headlines, enticed President Biden to be the first sitting President to ever walk a picket line, and most importantly, won massive contractual gains after decades of concessionary contracts. </w:t>
      </w:r>
    </w:p>
    <w:p w14:paraId="0616FC7E" w14:textId="77777777" w:rsidR="00B17282" w:rsidRPr="00675EE7" w:rsidRDefault="00B17282" w:rsidP="00B17282">
      <w:pPr>
        <w:rPr>
          <w:sz w:val="10"/>
        </w:rPr>
      </w:pPr>
      <w:r w:rsidRPr="00675EE7">
        <w:rPr>
          <w:sz w:val="10"/>
        </w:rPr>
        <w:t>Again this year, the UAW secured a similarly strong contract for workers at Daimler Truck facilities in North Carolina. These victories, achieved despite aggressive corporate and Republican political opposition, and punitive state “right-to-work” laws amid a general climate of hostility to organized labor, underscore unions’ enduring appeal as a channel for collective action.</w:t>
      </w:r>
    </w:p>
    <w:p w14:paraId="3AE11509" w14:textId="77777777" w:rsidR="00B17282" w:rsidRPr="00675EE7" w:rsidRDefault="00B17282" w:rsidP="00B17282">
      <w:pPr>
        <w:rPr>
          <w:sz w:val="10"/>
        </w:rPr>
      </w:pPr>
      <w:r w:rsidRPr="00675EE7">
        <w:rPr>
          <w:sz w:val="10"/>
        </w:rPr>
        <w:t xml:space="preserve">The UAW’s progress on democratization and Southern organizing bodes well for the larger project of strengthening unions as a countervailing force against concentrated corporate power and a training ground for democratic citizenship. </w:t>
      </w:r>
      <w:r w:rsidRPr="000042B5">
        <w:rPr>
          <w:rStyle w:val="StyleUnderline"/>
          <w:highlight w:val="yellow"/>
        </w:rPr>
        <w:t xml:space="preserve">When unions are </w:t>
      </w:r>
      <w:r w:rsidRPr="00FB42BE">
        <w:rPr>
          <w:rStyle w:val="Emphasis"/>
          <w:highlight w:val="yellow"/>
        </w:rPr>
        <w:t>invig</w:t>
      </w:r>
      <w:r w:rsidRPr="000042B5">
        <w:rPr>
          <w:rStyle w:val="Emphasis"/>
          <w:highlight w:val="yellow"/>
        </w:rPr>
        <w:t>orated</w:t>
      </w:r>
      <w:r w:rsidRPr="00675EE7">
        <w:rPr>
          <w:sz w:val="10"/>
        </w:rPr>
        <w:t xml:space="preserve"> through rank-and-file agency </w:t>
      </w:r>
      <w:r w:rsidRPr="00675EE7">
        <w:rPr>
          <w:rStyle w:val="StyleUnderline"/>
        </w:rPr>
        <w:t xml:space="preserve">and enabled to grow their membership and influence, </w:t>
      </w:r>
      <w:r w:rsidRPr="000042B5">
        <w:rPr>
          <w:rStyle w:val="StyleUnderline"/>
          <w:highlight w:val="yellow"/>
        </w:rPr>
        <w:t>they can more effectively advocate for policies that</w:t>
      </w:r>
      <w:r w:rsidRPr="00675EE7">
        <w:rPr>
          <w:rStyle w:val="StyleUnderline"/>
        </w:rPr>
        <w:t xml:space="preserve"> benefit working families, hold corporations, and their private equity and hedge fund handlers accountable, and </w:t>
      </w:r>
      <w:r w:rsidRPr="000042B5">
        <w:rPr>
          <w:rStyle w:val="StyleUnderline"/>
          <w:highlight w:val="yellow"/>
        </w:rPr>
        <w:t>promote</w:t>
      </w:r>
      <w:r w:rsidRPr="00675EE7">
        <w:rPr>
          <w:sz w:val="10"/>
        </w:rPr>
        <w:t xml:space="preserve"> a </w:t>
      </w:r>
      <w:r w:rsidRPr="00675EE7">
        <w:rPr>
          <w:rStyle w:val="Emphasis"/>
        </w:rPr>
        <w:t xml:space="preserve">culture of </w:t>
      </w:r>
      <w:r w:rsidRPr="000042B5">
        <w:rPr>
          <w:rStyle w:val="Emphasis"/>
          <w:highlight w:val="yellow"/>
        </w:rPr>
        <w:t>participation and solidarity</w:t>
      </w:r>
      <w:r w:rsidRPr="00675EE7">
        <w:rPr>
          <w:sz w:val="10"/>
        </w:rPr>
        <w:t xml:space="preserve">. The revival of a democratic, growing UAW shows that even in the face of daunting legal and political challenges, </w:t>
      </w:r>
      <w:r w:rsidRPr="00675EE7">
        <w:rPr>
          <w:rStyle w:val="StyleUnderline"/>
        </w:rPr>
        <w:t>unions remain</w:t>
      </w:r>
      <w:r w:rsidRPr="00675EE7">
        <w:rPr>
          <w:sz w:val="10"/>
        </w:rPr>
        <w:t xml:space="preserve"> a </w:t>
      </w:r>
      <w:r w:rsidRPr="00675EE7">
        <w:rPr>
          <w:rStyle w:val="StyleUnderline"/>
        </w:rPr>
        <w:t>potent tool for restoring faith in collective action and transposing democratic practices from the workplace to the public sphere.</w:t>
      </w:r>
    </w:p>
    <w:p w14:paraId="67F0DB00" w14:textId="77777777" w:rsidR="00B17282" w:rsidRPr="00675EE7" w:rsidRDefault="00B17282" w:rsidP="00B17282">
      <w:pPr>
        <w:rPr>
          <w:rStyle w:val="Emphasis"/>
        </w:rPr>
      </w:pPr>
      <w:r w:rsidRPr="00675EE7">
        <w:rPr>
          <w:rStyle w:val="Emphasis"/>
        </w:rPr>
        <w:t xml:space="preserve">Unions Under Attack, Democracy Follows </w:t>
      </w:r>
    </w:p>
    <w:p w14:paraId="1E0E7BF3" w14:textId="77777777" w:rsidR="00B17282" w:rsidRPr="00D331C3" w:rsidRDefault="00B17282" w:rsidP="00B17282">
      <w:pPr>
        <w:rPr>
          <w:rStyle w:val="StyleUnderline"/>
        </w:rPr>
      </w:pPr>
      <w:r w:rsidRPr="00675EE7">
        <w:rPr>
          <w:sz w:val="10"/>
        </w:rPr>
        <w:t xml:space="preserve">The UAW’s hard-won gains, and other flashpoint victories for workers at companies like Starbucks, are an exception to the broader trend of union decline and disempowerment over recent decades. </w:t>
      </w:r>
      <w:r w:rsidRPr="000042B5">
        <w:rPr>
          <w:rStyle w:val="StyleUnderline"/>
          <w:highlight w:val="yellow"/>
        </w:rPr>
        <w:t>Corporate interests and</w:t>
      </w:r>
      <w:r w:rsidRPr="00675EE7">
        <w:rPr>
          <w:sz w:val="10"/>
        </w:rPr>
        <w:t xml:space="preserve"> their </w:t>
      </w:r>
      <w:r w:rsidRPr="000042B5">
        <w:rPr>
          <w:rStyle w:val="StyleUnderline"/>
          <w:highlight w:val="yellow"/>
        </w:rPr>
        <w:t>political allies have waged</w:t>
      </w:r>
      <w:r w:rsidRPr="00D331C3">
        <w:rPr>
          <w:rStyle w:val="StyleUnderline"/>
        </w:rPr>
        <w:t xml:space="preserve"> </w:t>
      </w:r>
      <w:r w:rsidRPr="00675EE7">
        <w:rPr>
          <w:sz w:val="10"/>
        </w:rPr>
        <w:t xml:space="preserve">a </w:t>
      </w:r>
      <w:r w:rsidRPr="000042B5">
        <w:rPr>
          <w:rStyle w:val="Emphasis"/>
          <w:highlight w:val="yellow"/>
        </w:rPr>
        <w:t>relentless campaign</w:t>
      </w:r>
      <w:r w:rsidRPr="000042B5">
        <w:rPr>
          <w:rStyle w:val="StyleUnderline"/>
          <w:highlight w:val="yellow"/>
        </w:rPr>
        <w:t xml:space="preserve"> to weaken unions through anti-labor policies such as</w:t>
      </w:r>
      <w:r w:rsidRPr="00675EE7">
        <w:rPr>
          <w:sz w:val="10"/>
        </w:rPr>
        <w:t xml:space="preserve"> so-called </w:t>
      </w:r>
      <w:r w:rsidRPr="000042B5">
        <w:rPr>
          <w:rStyle w:val="StyleUnderline"/>
          <w:highlight w:val="yellow"/>
        </w:rPr>
        <w:t>“right-to-work” law</w:t>
      </w:r>
      <w:r w:rsidRPr="00675EE7">
        <w:rPr>
          <w:sz w:val="10"/>
        </w:rPr>
        <w:t>s now on the books in a majority of states</w:t>
      </w:r>
      <w:r w:rsidRPr="00D331C3">
        <w:rPr>
          <w:rStyle w:val="StyleUnderline"/>
        </w:rPr>
        <w:t>. By allowing workers to opt out of paying fees to unions while still enjoying</w:t>
      </w:r>
      <w:r w:rsidRPr="00675EE7">
        <w:rPr>
          <w:sz w:val="10"/>
        </w:rPr>
        <w:t xml:space="preserve"> the </w:t>
      </w:r>
      <w:r w:rsidRPr="00D331C3">
        <w:rPr>
          <w:rStyle w:val="StyleUnderline"/>
        </w:rPr>
        <w:t>benefits of collective bargaining,</w:t>
      </w:r>
      <w:r w:rsidRPr="00675EE7">
        <w:rPr>
          <w:sz w:val="10"/>
        </w:rPr>
        <w:t xml:space="preserve"> these </w:t>
      </w:r>
      <w:r w:rsidRPr="00D331C3">
        <w:rPr>
          <w:rStyle w:val="StyleUnderline"/>
        </w:rPr>
        <w:t>laws aim to</w:t>
      </w:r>
      <w:r w:rsidRPr="00D331C3">
        <w:rPr>
          <w:rStyle w:val="Emphasis"/>
        </w:rPr>
        <w:t xml:space="preserve"> starve</w:t>
      </w:r>
      <w:r w:rsidRPr="00D331C3">
        <w:rPr>
          <w:rStyle w:val="StyleUnderline"/>
        </w:rPr>
        <w:t xml:space="preserve"> unions of </w:t>
      </w:r>
      <w:r w:rsidRPr="00D331C3">
        <w:rPr>
          <w:rStyle w:val="Emphasis"/>
        </w:rPr>
        <w:t>resources</w:t>
      </w:r>
      <w:r w:rsidRPr="00D331C3">
        <w:rPr>
          <w:rStyle w:val="StyleUnderline"/>
        </w:rPr>
        <w:t xml:space="preserve"> and </w:t>
      </w:r>
      <w:r w:rsidRPr="00D331C3">
        <w:rPr>
          <w:rStyle w:val="Emphasis"/>
        </w:rPr>
        <w:t>members</w:t>
      </w:r>
      <w:r w:rsidRPr="00675EE7">
        <w:rPr>
          <w:sz w:val="10"/>
        </w:rPr>
        <w:t xml:space="preserve">. The </w:t>
      </w:r>
      <w:r w:rsidRPr="000042B5">
        <w:rPr>
          <w:rStyle w:val="StyleUnderline"/>
          <w:highlight w:val="yellow"/>
        </w:rPr>
        <w:t>long-term impacts have been</w:t>
      </w:r>
      <w:r w:rsidRPr="000042B5">
        <w:rPr>
          <w:rStyle w:val="Emphasis"/>
          <w:highlight w:val="yellow"/>
        </w:rPr>
        <w:t xml:space="preserve"> devastating</w:t>
      </w:r>
      <w:r w:rsidRPr="00675EE7">
        <w:rPr>
          <w:sz w:val="10"/>
        </w:rPr>
        <w:t>: “</w:t>
      </w:r>
      <w:r w:rsidRPr="00D331C3">
        <w:rPr>
          <w:rStyle w:val="StyleUnderline"/>
        </w:rPr>
        <w:t>right-to-work” states have lower union density, depressed wages, reduced benefits, and more dangerous workplaces.</w:t>
      </w:r>
    </w:p>
    <w:p w14:paraId="2CB5D0CD" w14:textId="77777777" w:rsidR="00B17282" w:rsidRPr="00675EE7" w:rsidRDefault="00B17282" w:rsidP="00B17282">
      <w:pPr>
        <w:rPr>
          <w:sz w:val="10"/>
        </w:rPr>
      </w:pPr>
      <w:r w:rsidRPr="00D331C3">
        <w:rPr>
          <w:rStyle w:val="StyleUnderline"/>
        </w:rPr>
        <w:t>UAW’s recent loss at</w:t>
      </w:r>
      <w:r w:rsidRPr="00675EE7">
        <w:rPr>
          <w:sz w:val="10"/>
        </w:rPr>
        <w:t xml:space="preserve"> a </w:t>
      </w:r>
      <w:r w:rsidRPr="00D331C3">
        <w:rPr>
          <w:rStyle w:val="StyleUnderline"/>
        </w:rPr>
        <w:t>Mercedes-Benz in Vance, AL serves as</w:t>
      </w:r>
      <w:r w:rsidRPr="00675EE7">
        <w:rPr>
          <w:sz w:val="10"/>
        </w:rPr>
        <w:t xml:space="preserve"> a </w:t>
      </w:r>
      <w:r w:rsidRPr="00D331C3">
        <w:rPr>
          <w:rStyle w:val="Emphasis"/>
        </w:rPr>
        <w:t>stark</w:t>
      </w:r>
      <w:r w:rsidRPr="00675EE7">
        <w:rPr>
          <w:rStyle w:val="Emphasis"/>
        </w:rPr>
        <w:t xml:space="preserve"> reminder</w:t>
      </w:r>
      <w:r w:rsidRPr="00675EE7">
        <w:rPr>
          <w:rStyle w:val="StyleUnderline"/>
        </w:rPr>
        <w:t xml:space="preserve"> how difficult it is for workers to </w:t>
      </w:r>
      <w:r w:rsidRPr="00675EE7">
        <w:rPr>
          <w:rStyle w:val="Emphasis"/>
        </w:rPr>
        <w:t>join unions</w:t>
      </w:r>
      <w:r w:rsidRPr="00675EE7">
        <w:rPr>
          <w:sz w:val="10"/>
        </w:rPr>
        <w:t xml:space="preserve">. </w:t>
      </w:r>
      <w:r w:rsidRPr="00675EE7">
        <w:rPr>
          <w:rStyle w:val="StyleUnderline"/>
        </w:rPr>
        <w:t>Numerous Unfair Labor Practices were filed by</w:t>
      </w:r>
      <w:r w:rsidRPr="00675EE7">
        <w:rPr>
          <w:sz w:val="10"/>
        </w:rPr>
        <w:t xml:space="preserve"> the </w:t>
      </w:r>
      <w:r w:rsidRPr="00675EE7">
        <w:rPr>
          <w:rStyle w:val="StyleUnderline"/>
        </w:rPr>
        <w:t>union alleging captive audience meetings</w:t>
      </w:r>
      <w:r w:rsidRPr="00675EE7">
        <w:rPr>
          <w:sz w:val="10"/>
        </w:rPr>
        <w:t xml:space="preserve">, where </w:t>
      </w:r>
      <w:r w:rsidRPr="00675EE7">
        <w:rPr>
          <w:rStyle w:val="StyleUnderline"/>
        </w:rPr>
        <w:t xml:space="preserve">workers were coerced to listen to </w:t>
      </w:r>
      <w:r w:rsidRPr="00675EE7">
        <w:rPr>
          <w:rStyle w:val="Emphasis"/>
        </w:rPr>
        <w:t>union busting consultants</w:t>
      </w:r>
      <w:r w:rsidRPr="00675EE7">
        <w:rPr>
          <w:rStyle w:val="StyleUnderline"/>
        </w:rPr>
        <w:t xml:space="preserve"> and </w:t>
      </w:r>
      <w:r w:rsidRPr="00675EE7">
        <w:rPr>
          <w:rStyle w:val="Emphasis"/>
        </w:rPr>
        <w:t>management,</w:t>
      </w:r>
      <w:r w:rsidRPr="00675EE7">
        <w:rPr>
          <w:sz w:val="10"/>
        </w:rPr>
        <w:t xml:space="preserve"> and even termination of worker union leaders</w:t>
      </w:r>
      <w:r w:rsidRPr="00675EE7">
        <w:rPr>
          <w:rStyle w:val="StyleUnderline"/>
        </w:rPr>
        <w:t>. In this environment where following the law</w:t>
      </w:r>
      <w:r w:rsidRPr="00675EE7">
        <w:rPr>
          <w:sz w:val="10"/>
        </w:rPr>
        <w:t xml:space="preserve"> is </w:t>
      </w:r>
      <w:r w:rsidRPr="00675EE7">
        <w:rPr>
          <w:rStyle w:val="Emphasis"/>
        </w:rPr>
        <w:t>merely a suggestion</w:t>
      </w:r>
      <w:r w:rsidRPr="00675EE7">
        <w:rPr>
          <w:sz w:val="10"/>
        </w:rPr>
        <w:t xml:space="preserve">, </w:t>
      </w:r>
      <w:r w:rsidRPr="00675EE7">
        <w:rPr>
          <w:rStyle w:val="StyleUnderline"/>
        </w:rPr>
        <w:t>companies</w:t>
      </w:r>
      <w:r w:rsidRPr="00675EE7">
        <w:rPr>
          <w:sz w:val="10"/>
        </w:rPr>
        <w:t xml:space="preserve"> can and do </w:t>
      </w:r>
      <w:r w:rsidRPr="00675EE7">
        <w:rPr>
          <w:rStyle w:val="StyleUnderline"/>
        </w:rPr>
        <w:t xml:space="preserve">break </w:t>
      </w:r>
      <w:r w:rsidRPr="00675EE7">
        <w:rPr>
          <w:sz w:val="10"/>
        </w:rPr>
        <w:t xml:space="preserve">it with impunity to resist their </w:t>
      </w:r>
      <w:r w:rsidRPr="00675EE7">
        <w:rPr>
          <w:rStyle w:val="StyleUnderline"/>
        </w:rPr>
        <w:t>workers attempts to unionize</w:t>
      </w:r>
      <w:r w:rsidRPr="00675EE7">
        <w:rPr>
          <w:sz w:val="10"/>
        </w:rPr>
        <w:t>. This is bad news for workers everywhere, but it’s especially bad news for democracy and mirrors the threats and declines of democracy in this country. If workers aren’t free to voice their opinions and associate in organization at work, how can we expect that to be true in our broader civic society and political institutions?</w:t>
      </w:r>
    </w:p>
    <w:p w14:paraId="561812CD" w14:textId="77777777" w:rsidR="00B17282" w:rsidRDefault="00B17282" w:rsidP="00B17282">
      <w:r w:rsidRPr="00675EE7">
        <w:rPr>
          <w:sz w:val="10"/>
        </w:rPr>
        <w:t xml:space="preserve">Beyond the obvious economic harm to working families, the </w:t>
      </w:r>
      <w:r w:rsidRPr="00675EE7">
        <w:rPr>
          <w:rStyle w:val="StyleUnderline"/>
        </w:rPr>
        <w:t>larger cost of anti-union attacks has been</w:t>
      </w:r>
      <w:r w:rsidRPr="00675EE7">
        <w:rPr>
          <w:sz w:val="10"/>
        </w:rPr>
        <w:t xml:space="preserve"> a </w:t>
      </w:r>
      <w:r w:rsidRPr="00675EE7">
        <w:rPr>
          <w:rStyle w:val="StyleUnderline"/>
        </w:rPr>
        <w:t xml:space="preserve">debilitated labor movement less capable of sustaining </w:t>
      </w:r>
      <w:r w:rsidRPr="00675EE7">
        <w:rPr>
          <w:sz w:val="10"/>
        </w:rPr>
        <w:t xml:space="preserve">a </w:t>
      </w:r>
      <w:r w:rsidRPr="00675EE7">
        <w:rPr>
          <w:rStyle w:val="Emphasis"/>
        </w:rPr>
        <w:t>healthy democracy</w:t>
      </w:r>
      <w:r w:rsidRPr="00675EE7">
        <w:rPr>
          <w:sz w:val="10"/>
        </w:rPr>
        <w:t xml:space="preserve">. Ample research shows the </w:t>
      </w:r>
      <w:r w:rsidRPr="000042B5">
        <w:rPr>
          <w:rStyle w:val="StyleUnderline"/>
          <w:highlight w:val="yellow"/>
        </w:rPr>
        <w:t xml:space="preserve">strong correlation between union </w:t>
      </w:r>
      <w:r w:rsidRPr="00FB42BE">
        <w:rPr>
          <w:rStyle w:val="Emphasis"/>
          <w:highlight w:val="yellow"/>
        </w:rPr>
        <w:t>str</w:t>
      </w:r>
      <w:r w:rsidRPr="000042B5">
        <w:rPr>
          <w:rStyle w:val="Emphasis"/>
          <w:highlight w:val="yellow"/>
        </w:rPr>
        <w:t xml:space="preserve">ength </w:t>
      </w:r>
      <w:r w:rsidRPr="000042B5">
        <w:rPr>
          <w:rStyle w:val="StyleUnderline"/>
          <w:highlight w:val="yellow"/>
        </w:rPr>
        <w:t xml:space="preserve">and </w:t>
      </w:r>
      <w:r w:rsidRPr="000042B5">
        <w:rPr>
          <w:rStyle w:val="Emphasis"/>
          <w:highlight w:val="yellow"/>
        </w:rPr>
        <w:t>pro-democracy outcomes</w:t>
      </w:r>
      <w:r w:rsidRPr="000F7C19">
        <w:rPr>
          <w:sz w:val="10"/>
        </w:rPr>
        <w:t xml:space="preserve"> like higher voter turnout, a more robust social welfare state, and passage of policies that reduce inequality. The </w:t>
      </w:r>
      <w:r w:rsidRPr="000F7C19">
        <w:rPr>
          <w:rStyle w:val="StyleUnderline"/>
        </w:rPr>
        <w:t>decades-long erosion of collective bargaining nationally</w:t>
      </w:r>
      <w:r w:rsidRPr="000F7C19">
        <w:rPr>
          <w:sz w:val="10"/>
        </w:rPr>
        <w:t xml:space="preserve"> has </w:t>
      </w:r>
      <w:r w:rsidRPr="000F7C19">
        <w:rPr>
          <w:rStyle w:val="Emphasis"/>
        </w:rPr>
        <w:t>exacerbated economic disparities</w:t>
      </w:r>
      <w:r w:rsidRPr="000F7C19">
        <w:rPr>
          <w:sz w:val="10"/>
        </w:rPr>
        <w:t xml:space="preserve">, diminished workers’ civic engagement, and </w:t>
      </w:r>
      <w:r w:rsidRPr="000F7C19">
        <w:rPr>
          <w:rStyle w:val="StyleUnderline"/>
        </w:rPr>
        <w:t xml:space="preserve">created a pronounced power imbalance between corporations and employees </w:t>
      </w:r>
      <w:r w:rsidRPr="000F7C19">
        <w:rPr>
          <w:sz w:val="10"/>
        </w:rPr>
        <w:t xml:space="preserve">in the political system. </w:t>
      </w:r>
      <w:r w:rsidRPr="000F7C19">
        <w:rPr>
          <w:rStyle w:val="Emphasis"/>
        </w:rPr>
        <w:t>Failure to build robust unions in the South has seen those states remain the most unequal, poor, stifled with structural racism, and symbiotically the least democratic</w:t>
      </w:r>
      <w:r w:rsidRPr="000F7C19">
        <w:rPr>
          <w:sz w:val="10"/>
        </w:rPr>
        <w:t>. In the post-war period this led CIO Vice President, Alan Haywood to famously remark, “We must organize the South. We must oust the reactionary Southern Democrats and Northern reactionaries who are in our Congress.”</w:t>
      </w:r>
    </w:p>
    <w:p w14:paraId="74962380" w14:textId="77777777" w:rsidR="00B17282" w:rsidRPr="000F7C19" w:rsidRDefault="00B17282" w:rsidP="00B17282">
      <w:pPr>
        <w:rPr>
          <w:sz w:val="4"/>
          <w:szCs w:val="4"/>
        </w:rPr>
      </w:pPr>
      <w:r w:rsidRPr="000F7C19">
        <w:rPr>
          <w:sz w:val="10"/>
        </w:rPr>
        <w:t xml:space="preserve">Think </w:t>
      </w:r>
      <w:r w:rsidRPr="0086095E">
        <w:rPr>
          <w:rStyle w:val="StyleUnderline"/>
        </w:rPr>
        <w:t>reactionary political forces</w:t>
      </w:r>
      <w:r w:rsidRPr="000F7C19">
        <w:rPr>
          <w:sz w:val="10"/>
        </w:rPr>
        <w:t xml:space="preserve"> aren’t </w:t>
      </w:r>
      <w:r w:rsidRPr="0086095E">
        <w:rPr>
          <w:rStyle w:val="StyleUnderline"/>
        </w:rPr>
        <w:t>taking note</w:t>
      </w:r>
      <w:r w:rsidRPr="000F7C19">
        <w:rPr>
          <w:sz w:val="10"/>
        </w:rPr>
        <w:t xml:space="preserve">? Think again, </w:t>
      </w:r>
      <w:r w:rsidRPr="0086095E">
        <w:rPr>
          <w:rStyle w:val="StyleUnderline"/>
        </w:rPr>
        <w:t>Republican Governor Kay Ivey penned</w:t>
      </w:r>
      <w:r w:rsidRPr="000F7C19">
        <w:rPr>
          <w:sz w:val="10"/>
        </w:rPr>
        <w:t xml:space="preserve"> an </w:t>
      </w:r>
      <w:r w:rsidRPr="0086095E">
        <w:rPr>
          <w:rStyle w:val="StyleUnderline"/>
        </w:rPr>
        <w:t>op-ed for the Alabama Chamber of Commerce where she said, “Make no mistake about it: These are out-of-state special interest groups, and their special interests do not include Alabama or the men and women earning a career in Alabama’s automotive industry</w:t>
      </w:r>
      <w:r w:rsidRPr="000F7C19">
        <w:rPr>
          <w:sz w:val="10"/>
        </w:rPr>
        <w:t xml:space="preserve">." The </w:t>
      </w:r>
      <w:r w:rsidRPr="000042B5">
        <w:rPr>
          <w:rStyle w:val="StyleUnderline"/>
          <w:highlight w:val="yellow"/>
        </w:rPr>
        <w:t>crisis of unions and “threat to democracy" has</w:t>
      </w:r>
      <w:r w:rsidRPr="0086095E">
        <w:rPr>
          <w:rStyle w:val="StyleUnderline"/>
        </w:rPr>
        <w:t xml:space="preserve"> </w:t>
      </w:r>
      <w:r w:rsidRPr="000F7C19">
        <w:rPr>
          <w:sz w:val="10"/>
        </w:rPr>
        <w:t>only</w:t>
      </w:r>
      <w:r w:rsidRPr="0086095E">
        <w:rPr>
          <w:rStyle w:val="StyleUnderline"/>
        </w:rPr>
        <w:t xml:space="preserve"> </w:t>
      </w:r>
      <w:r w:rsidRPr="000042B5">
        <w:rPr>
          <w:rStyle w:val="StyleUnderline"/>
          <w:highlight w:val="yellow"/>
        </w:rPr>
        <w:t>deepened since</w:t>
      </w:r>
      <w:r w:rsidRPr="000F7C19">
        <w:rPr>
          <w:sz w:val="10"/>
        </w:rPr>
        <w:t xml:space="preserve"> the</w:t>
      </w:r>
      <w:r w:rsidRPr="0086095E">
        <w:rPr>
          <w:rStyle w:val="StyleUnderline"/>
        </w:rPr>
        <w:t xml:space="preserve"> election of </w:t>
      </w:r>
      <w:r w:rsidRPr="000F7C19">
        <w:rPr>
          <w:sz w:val="10"/>
        </w:rPr>
        <w:t xml:space="preserve">Donald </w:t>
      </w:r>
      <w:r w:rsidRPr="000042B5">
        <w:rPr>
          <w:rStyle w:val="Emphasis"/>
          <w:highlight w:val="yellow"/>
        </w:rPr>
        <w:t>Trump</w:t>
      </w:r>
      <w:r w:rsidRPr="000F7C19">
        <w:rPr>
          <w:sz w:val="10"/>
        </w:rPr>
        <w:t xml:space="preserve"> </w:t>
      </w:r>
      <w:r w:rsidRPr="000F7C19">
        <w:rPr>
          <w:rStyle w:val="StyleUnderline"/>
        </w:rPr>
        <w:t>and</w:t>
      </w:r>
      <w:r w:rsidRPr="002D4D74">
        <w:t xml:space="preserve"> the </w:t>
      </w:r>
      <w:r w:rsidRPr="000F7C19">
        <w:rPr>
          <w:rStyle w:val="StyleUnderline"/>
        </w:rPr>
        <w:t>spread of his authoritarian movement</w:t>
      </w:r>
      <w:r w:rsidRPr="002D4D74">
        <w:t xml:space="preserve"> </w:t>
      </w:r>
      <w:r w:rsidRPr="000F7C19">
        <w:rPr>
          <w:sz w:val="4"/>
          <w:szCs w:val="4"/>
        </w:rPr>
        <w:t>within the Republican Party. While Trump’s populist appeals to blue-collar workers helped him flip key Midwestern states in 2016, his administration consistently sided with corporate interests over workers, from appointing a pro-business majority on the National Labor Relations Board to issuing executive orders undermining union rights for federal employees.</w:t>
      </w:r>
    </w:p>
    <w:p w14:paraId="3EDCEE52" w14:textId="77777777" w:rsidR="00B17282" w:rsidRPr="000F7C19" w:rsidRDefault="00B17282" w:rsidP="00B17282">
      <w:pPr>
        <w:rPr>
          <w:sz w:val="4"/>
          <w:szCs w:val="4"/>
        </w:rPr>
      </w:pPr>
      <w:r w:rsidRPr="000F7C19">
        <w:rPr>
          <w:sz w:val="4"/>
          <w:szCs w:val="4"/>
        </w:rPr>
        <w:t>Even more troubling was Trump’s shameless effort to overturn his 2020 electoral defeat by pressuring state officials, filing baseless lawsuits, and finally inciting a violent attack on the Capitol. Although the attempted insurrection failed, Trump’s “Big Lie” of a stolen election has taken root among much of the Republican base, spawning new waves of voter suppression bills, sham “audits” of certified results, and election deniers running for key offices that control voting.</w:t>
      </w:r>
    </w:p>
    <w:p w14:paraId="3CAF8D57" w14:textId="77777777" w:rsidR="00B17282" w:rsidRPr="00335AAC" w:rsidRDefault="00B17282" w:rsidP="00B17282">
      <w:pPr>
        <w:rPr>
          <w:rStyle w:val="StyleUnderline"/>
        </w:rPr>
      </w:pPr>
      <w:r w:rsidRPr="000F7C19">
        <w:rPr>
          <w:sz w:val="4"/>
          <w:szCs w:val="4"/>
        </w:rPr>
        <w:t xml:space="preserve">As the 2024 election approaches, democrats are justifiably alarmed that the “Big Lie” and its proponents could succeed in subverting a future election. A Trump comeback or the installation of another right-wing demagogue would likely deal further blows to unions, voting rights, and the democratic rule of law. </w:t>
      </w:r>
      <w:r w:rsidRPr="000F7C19">
        <w:rPr>
          <w:sz w:val="10"/>
        </w:rPr>
        <w:t xml:space="preserve">The countermobilization by unions, both to get out the vote and safeguard democracy over the long haul, has taken on existential urgency. Encouragingly, unions are already serving as a grassroots bulwark against authoritarianism, from helping to elect pro-worker, pro-democracy candidates in the 2022 midterms to organizing for racial justice and police accountability. But </w:t>
      </w:r>
      <w:r w:rsidRPr="000042B5">
        <w:rPr>
          <w:rStyle w:val="StyleUnderline"/>
          <w:highlight w:val="yellow"/>
        </w:rPr>
        <w:t>for labor to reach its full potential as a democratic counterweight, it needs</w:t>
      </w:r>
      <w:r w:rsidRPr="000F7C19">
        <w:rPr>
          <w:sz w:val="10"/>
        </w:rPr>
        <w:t xml:space="preserve"> a major assist from</w:t>
      </w:r>
      <w:r w:rsidRPr="000042B5">
        <w:rPr>
          <w:rStyle w:val="Emphasis"/>
          <w:sz w:val="26"/>
          <w:szCs w:val="26"/>
          <w:highlight w:val="yellow"/>
        </w:rPr>
        <w:t xml:space="preserve"> the federal government</w:t>
      </w:r>
      <w:r w:rsidRPr="000F7C19">
        <w:rPr>
          <w:sz w:val="10"/>
        </w:rPr>
        <w:t xml:space="preserve">, </w:t>
      </w:r>
      <w:r w:rsidRPr="000042B5">
        <w:rPr>
          <w:rStyle w:val="StyleUnderline"/>
          <w:highlight w:val="yellow"/>
        </w:rPr>
        <w:t>much as it got during the New Deal</w:t>
      </w:r>
      <w:r w:rsidRPr="00D331C3">
        <w:rPr>
          <w:rStyle w:val="StyleUnderline"/>
        </w:rPr>
        <w:t xml:space="preserve"> period of the 1930s with passage of the Fair Labor Standards Act and</w:t>
      </w:r>
      <w:r w:rsidRPr="000F7C19">
        <w:rPr>
          <w:sz w:val="10"/>
        </w:rPr>
        <w:t xml:space="preserve"> </w:t>
      </w:r>
      <w:r w:rsidRPr="00D331C3">
        <w:rPr>
          <w:rStyle w:val="StyleUnderline"/>
        </w:rPr>
        <w:t>N</w:t>
      </w:r>
      <w:r w:rsidRPr="000F7C19">
        <w:rPr>
          <w:sz w:val="10"/>
        </w:rPr>
        <w:t xml:space="preserve">ational </w:t>
      </w:r>
      <w:r w:rsidRPr="00D331C3">
        <w:rPr>
          <w:rStyle w:val="StyleUnderline"/>
        </w:rPr>
        <w:t>L</w:t>
      </w:r>
      <w:r w:rsidRPr="000F7C19">
        <w:rPr>
          <w:sz w:val="10"/>
        </w:rPr>
        <w:t xml:space="preserve">abor </w:t>
      </w:r>
      <w:r w:rsidRPr="00D331C3">
        <w:rPr>
          <w:rStyle w:val="StyleUnderline"/>
        </w:rPr>
        <w:t>R</w:t>
      </w:r>
      <w:r w:rsidRPr="000F7C19">
        <w:rPr>
          <w:sz w:val="10"/>
        </w:rPr>
        <w:t xml:space="preserve">elations </w:t>
      </w:r>
      <w:r w:rsidRPr="00D331C3">
        <w:rPr>
          <w:rStyle w:val="StyleUnderline"/>
        </w:rPr>
        <w:t>B</w:t>
      </w:r>
      <w:r w:rsidRPr="000F7C19">
        <w:rPr>
          <w:sz w:val="10"/>
        </w:rPr>
        <w:t xml:space="preserve">oard </w:t>
      </w:r>
      <w:r w:rsidRPr="00335AAC">
        <w:rPr>
          <w:rStyle w:val="StyleUnderline"/>
        </w:rPr>
        <w:t xml:space="preserve">leading to rise of labor standards and dramatic unionization </w:t>
      </w:r>
      <w:r w:rsidRPr="000F7C19">
        <w:rPr>
          <w:sz w:val="10"/>
        </w:rPr>
        <w:t>in the prevailing decades.</w:t>
      </w:r>
    </w:p>
    <w:p w14:paraId="35CE1C5F" w14:textId="77777777" w:rsidR="00B17282" w:rsidRDefault="00B17282" w:rsidP="00B17282">
      <w:pPr>
        <w:pStyle w:val="Heading3"/>
        <w:rPr>
          <w:rFonts w:asciiTheme="minorHAnsi" w:hAnsiTheme="minorHAnsi" w:cstheme="minorHAnsi"/>
        </w:rPr>
      </w:pPr>
      <w:r>
        <w:rPr>
          <w:rFonts w:asciiTheme="minorHAnsi" w:hAnsiTheme="minorHAnsi" w:cstheme="minorHAnsi"/>
        </w:rPr>
        <w:t xml:space="preserve">Disease </w:t>
      </w:r>
    </w:p>
    <w:p w14:paraId="3F233337" w14:textId="77777777" w:rsidR="00B17282" w:rsidRPr="00F2685F" w:rsidRDefault="00B17282" w:rsidP="00B17282">
      <w:r>
        <w:t xml:space="preserve">Advantage Two: Disease </w:t>
      </w:r>
    </w:p>
    <w:p w14:paraId="4470A27E" w14:textId="77777777" w:rsidR="00B17282" w:rsidRDefault="00B17282" w:rsidP="00B17282">
      <w:pPr>
        <w:pStyle w:val="Heading4"/>
      </w:pPr>
      <w:r>
        <w:t xml:space="preserve">The workplace is the </w:t>
      </w:r>
      <w:r w:rsidRPr="009E036A">
        <w:rPr>
          <w:u w:val="single"/>
        </w:rPr>
        <w:t>leading spreader of disease</w:t>
      </w:r>
      <w:r>
        <w:t>, studies underplay the risk</w:t>
      </w:r>
    </w:p>
    <w:p w14:paraId="301689A0" w14:textId="77777777" w:rsidR="00B17282" w:rsidRPr="00434671" w:rsidRDefault="00B17282" w:rsidP="00B17282">
      <w:pPr>
        <w:rPr>
          <w:rStyle w:val="Style13ptBold"/>
        </w:rPr>
      </w:pPr>
      <w:r w:rsidRPr="00434671">
        <w:rPr>
          <w:rStyle w:val="Style13ptBold"/>
        </w:rPr>
        <w:t xml:space="preserve">Acke </w:t>
      </w:r>
      <w:r>
        <w:rPr>
          <w:rStyle w:val="Style13ptBold"/>
        </w:rPr>
        <w:t>et al.,</w:t>
      </w:r>
      <w:r w:rsidRPr="00434671">
        <w:rPr>
          <w:rStyle w:val="Style13ptBold"/>
        </w:rPr>
        <w:t xml:space="preserve"> 21</w:t>
      </w:r>
    </w:p>
    <w:p w14:paraId="6BAA8E66" w14:textId="77777777" w:rsidR="00B17282" w:rsidRPr="00A42163" w:rsidRDefault="00B17282" w:rsidP="00B17282">
      <w:pPr>
        <w:rPr>
          <w:sz w:val="20"/>
          <w:szCs w:val="20"/>
        </w:rPr>
      </w:pPr>
      <w:r w:rsidRPr="00A42163">
        <w:rPr>
          <w:sz w:val="20"/>
          <w:szCs w:val="20"/>
        </w:rPr>
        <w:t>[Sofie Acke (Family Medicine and Population Health (FAMPOP), Faculty of Medicine and Health Sciences, University of Antwerp, Wilrijk, Belgium, Research and Development, Mensura Occupational Health Services, Brussel, Belgium), Simon Couvreur (Department of Twin Research, King's College London, London, UK ), Wichor M Bramer (Medical Library, Erasmus MC, Rotterdam, The Netherlands), Marie-Noëlle Schmickler (Research and Development, Mensura Occupational Health Services, Brussel, Belgium), Antoon De Schryver (Family Medicine and Population Health (FAMPOP), Faculty of Medicine and Health Sciences, University of Antwerp, Wilrijk, Belgium), Juanita A Haagsma (Department of Public Health, Erasmus MC, Rotterdam, Zuid-Holland, The Netherlands ),</w:t>
      </w:r>
      <w:r w:rsidRPr="00A42163">
        <w:rPr>
          <w:rFonts w:ascii="Segoe UI Symbol" w:hAnsi="Segoe UI Symbol" w:cs="Segoe UI Symbol"/>
          <w:sz w:val="20"/>
          <w:szCs w:val="20"/>
        </w:rPr>
        <w:t>✉</w:t>
      </w:r>
      <w:r w:rsidRPr="00A42163">
        <w:rPr>
          <w:sz w:val="20"/>
          <w:szCs w:val="20"/>
        </w:rPr>
        <w:t xml:space="preserve"> , 9-7-2025, "Global infectious disease risks associated with occupational exposure among non-healthcare workers: a systematic review of the literature," PubMed Central (PMC), </w:t>
      </w:r>
      <w:hyperlink r:id="rId13" w:anchor="s4" w:history="1">
        <w:r w:rsidRPr="00A42163">
          <w:rPr>
            <w:rStyle w:val="StyleHyperlinkReadImportantheading1blocktitleCardTextIn"/>
            <w:sz w:val="20"/>
            <w:szCs w:val="20"/>
          </w:rPr>
          <w:t>https://pmc.ncbi.nlm.nih.gov/articles/PMC8685622/#s4</w:t>
        </w:r>
      </w:hyperlink>
      <w:r w:rsidRPr="00A42163">
        <w:rPr>
          <w:sz w:val="20"/>
          <w:szCs w:val="20"/>
        </w:rPr>
        <w:t>., DOA 8/11/2025]</w:t>
      </w:r>
    </w:p>
    <w:p w14:paraId="0925BFA4" w14:textId="77777777" w:rsidR="00B17282" w:rsidRDefault="00B17282" w:rsidP="00B17282"/>
    <w:p w14:paraId="0835AF4D" w14:textId="77777777" w:rsidR="00B17282" w:rsidRPr="0047691A" w:rsidRDefault="00B17282" w:rsidP="00B17282">
      <w:pPr>
        <w:rPr>
          <w:sz w:val="2"/>
          <w:szCs w:val="2"/>
        </w:rPr>
      </w:pPr>
      <w:r w:rsidRPr="000042B5">
        <w:rPr>
          <w:highlight w:val="yellow"/>
          <w:u w:val="single"/>
        </w:rPr>
        <w:t xml:space="preserve">Work-related </w:t>
      </w:r>
      <w:r w:rsidRPr="000042B5">
        <w:rPr>
          <w:rStyle w:val="Emphasis"/>
          <w:highlight w:val="yellow"/>
        </w:rPr>
        <w:t>infectious diseases</w:t>
      </w:r>
      <w:r w:rsidRPr="00561306">
        <w:rPr>
          <w:sz w:val="12"/>
        </w:rPr>
        <w:t xml:space="preserve"> </w:t>
      </w:r>
      <w:r w:rsidRPr="00F2685F">
        <w:rPr>
          <w:sz w:val="8"/>
        </w:rPr>
        <w:t xml:space="preserve">among non-healthcare workers </w:t>
      </w:r>
      <w:r w:rsidRPr="000042B5">
        <w:rPr>
          <w:highlight w:val="yellow"/>
          <w:u w:val="single"/>
        </w:rPr>
        <w:t>include</w:t>
      </w:r>
      <w:r w:rsidRPr="00F2685F">
        <w:rPr>
          <w:sz w:val="8"/>
        </w:rPr>
        <w:t xml:space="preserve"> a </w:t>
      </w:r>
      <w:r w:rsidRPr="000042B5">
        <w:rPr>
          <w:highlight w:val="yellow"/>
          <w:u w:val="single"/>
        </w:rPr>
        <w:t>wide variety of</w:t>
      </w:r>
      <w:r w:rsidRPr="00F2685F">
        <w:rPr>
          <w:sz w:val="8"/>
        </w:rPr>
        <w:t xml:space="preserve"> pathogens and </w:t>
      </w:r>
      <w:r w:rsidRPr="000042B5">
        <w:rPr>
          <w:highlight w:val="yellow"/>
          <w:u w:val="single"/>
        </w:rPr>
        <w:t>occupational groups</w:t>
      </w:r>
      <w:r w:rsidRPr="00561306">
        <w:rPr>
          <w:sz w:val="12"/>
        </w:rPr>
        <w:t xml:space="preserve">. </w:t>
      </w:r>
      <w:r w:rsidRPr="00F2685F">
        <w:rPr>
          <w:sz w:val="10"/>
          <w:szCs w:val="10"/>
        </w:rPr>
        <w:t xml:space="preserve">Almost half of the listed occupational groups and one out of three listed pathogens were not yet described by studies in the earlier review of Haagsma </w:t>
      </w:r>
      <w:r w:rsidRPr="00F2685F">
        <w:rPr>
          <w:i/>
          <w:iCs/>
          <w:sz w:val="10"/>
          <w:szCs w:val="10"/>
        </w:rPr>
        <w:t>et al</w:t>
      </w:r>
      <w:r w:rsidRPr="00F2685F">
        <w:rPr>
          <w:sz w:val="10"/>
          <w:szCs w:val="10"/>
        </w:rPr>
        <w:t>.</w:t>
      </w:r>
      <w:hyperlink r:id="rId14" w:anchor="R2" w:history="1">
        <w:r w:rsidRPr="00F2685F">
          <w:rPr>
            <w:rStyle w:val="Hyperlink"/>
            <w:sz w:val="10"/>
            <w:szCs w:val="10"/>
            <w:vertAlign w:val="superscript"/>
          </w:rPr>
          <w:t>2</w:t>
        </w:r>
      </w:hyperlink>
      <w:r w:rsidRPr="00F2685F">
        <w:rPr>
          <w:sz w:val="10"/>
          <w:szCs w:val="10"/>
        </w:rPr>
        <w:t xml:space="preserve"> This is in accordance with the 2015 European Working Conditions Survey, in which an increasing proportion of European workers</w:t>
      </w:r>
      <w:r w:rsidRPr="00561306">
        <w:rPr>
          <w:sz w:val="12"/>
        </w:rPr>
        <w:t xml:space="preserve"> </w:t>
      </w:r>
      <w:r w:rsidRPr="000042B5">
        <w:rPr>
          <w:rStyle w:val="Emphasis"/>
          <w:highlight w:val="yellow"/>
        </w:rPr>
        <w:t>(13%,</w:t>
      </w:r>
      <w:r w:rsidRPr="000042B5">
        <w:rPr>
          <w:highlight w:val="yellow"/>
          <w:u w:val="single"/>
        </w:rPr>
        <w:t xml:space="preserve"> </w:t>
      </w:r>
      <w:r w:rsidRPr="00F2685F">
        <w:rPr>
          <w:u w:val="single"/>
        </w:rPr>
        <w:t>which is 1.5 times as many as 10 years earlier</w:t>
      </w:r>
      <w:r w:rsidRPr="00F2685F">
        <w:rPr>
          <w:sz w:val="10"/>
        </w:rPr>
        <w:t>) were indicated to be</w:t>
      </w:r>
      <w:r w:rsidRPr="000042B5">
        <w:rPr>
          <w:highlight w:val="yellow"/>
          <w:u w:val="single"/>
        </w:rPr>
        <w:t xml:space="preserve"> exposed to infectious agents at work</w:t>
      </w:r>
      <w:r w:rsidRPr="00561306">
        <w:rPr>
          <w:sz w:val="12"/>
        </w:rPr>
        <w:t>.</w:t>
      </w:r>
      <w:hyperlink r:id="rId15" w:anchor="R17" w:history="1">
        <w:r w:rsidRPr="00C12759">
          <w:rPr>
            <w:rStyle w:val="Hyperlink"/>
            <w:vertAlign w:val="superscript"/>
          </w:rPr>
          <w:t>17</w:t>
        </w:r>
      </w:hyperlink>
      <w:r w:rsidRPr="00561306">
        <w:rPr>
          <w:sz w:val="12"/>
        </w:rPr>
        <w:t xml:space="preserve"> Although most of the reported studies in the current review were of European and Central Asian origin (27.8%), some of the infectious disease risks were limited to certain geographical regions (eg, </w:t>
      </w:r>
      <w:r w:rsidRPr="00561306">
        <w:rPr>
          <w:i/>
          <w:iCs/>
          <w:sz w:val="12"/>
        </w:rPr>
        <w:t>Coccidioides immitis</w:t>
      </w:r>
      <w:r w:rsidRPr="00561306">
        <w:rPr>
          <w:sz w:val="12"/>
        </w:rPr>
        <w:t xml:space="preserve"> in North and Latin America and Rift Valley fever virus in sub-Saharan Africa). Other </w:t>
      </w:r>
      <w:r w:rsidRPr="00F2685F">
        <w:rPr>
          <w:u w:val="single"/>
        </w:rPr>
        <w:t>infectious disease exposures are reported globally</w:t>
      </w:r>
      <w:r w:rsidRPr="00561306">
        <w:rPr>
          <w:sz w:val="12"/>
        </w:rPr>
        <w:t xml:space="preserve"> (eg, </w:t>
      </w:r>
      <w:r w:rsidRPr="00561306">
        <w:rPr>
          <w:i/>
          <w:iCs/>
          <w:sz w:val="12"/>
        </w:rPr>
        <w:t>Mycobacterium tuberculosis</w:t>
      </w:r>
      <w:r w:rsidRPr="00561306">
        <w:rPr>
          <w:sz w:val="12"/>
        </w:rPr>
        <w:t xml:space="preserve">, </w:t>
      </w:r>
      <w:r w:rsidRPr="00561306">
        <w:rPr>
          <w:i/>
          <w:iCs/>
          <w:sz w:val="12"/>
        </w:rPr>
        <w:t>Histoplasma capsulatum</w:t>
      </w:r>
      <w:r w:rsidRPr="00561306">
        <w:rPr>
          <w:sz w:val="12"/>
        </w:rPr>
        <w:t xml:space="preserve"> and </w:t>
      </w:r>
      <w:r w:rsidRPr="00561306">
        <w:rPr>
          <w:i/>
          <w:iCs/>
          <w:sz w:val="12"/>
        </w:rPr>
        <w:t>S. pneumoniae</w:t>
      </w:r>
      <w:r w:rsidRPr="00561306">
        <w:rPr>
          <w:sz w:val="12"/>
        </w:rPr>
        <w:t xml:space="preserve">). However, worker susceptibility may vary per region. These </w:t>
      </w:r>
      <w:r w:rsidRPr="000042B5">
        <w:rPr>
          <w:rStyle w:val="Emphasis"/>
          <w:highlight w:val="yellow"/>
        </w:rPr>
        <w:t>worker risk factors</w:t>
      </w:r>
      <w:r w:rsidRPr="000042B5">
        <w:rPr>
          <w:highlight w:val="yellow"/>
          <w:u w:val="single"/>
        </w:rPr>
        <w:t xml:space="preserve"> </w:t>
      </w:r>
      <w:r w:rsidRPr="009248A9">
        <w:rPr>
          <w:sz w:val="8"/>
        </w:rPr>
        <w:t>(age, gender, inadequate prophylaxis, and socioeconomic and language factors) seem to be</w:t>
      </w:r>
      <w:r w:rsidRPr="000042B5">
        <w:rPr>
          <w:highlight w:val="yellow"/>
          <w:u w:val="single"/>
        </w:rPr>
        <w:t xml:space="preserve"> of </w:t>
      </w:r>
      <w:r w:rsidRPr="000042B5">
        <w:rPr>
          <w:rStyle w:val="Emphasis"/>
          <w:highlight w:val="yellow"/>
        </w:rPr>
        <w:t>increasing importance</w:t>
      </w:r>
      <w:r w:rsidRPr="000042B5">
        <w:rPr>
          <w:highlight w:val="yellow"/>
          <w:u w:val="single"/>
        </w:rPr>
        <w:t xml:space="preserve">, as </w:t>
      </w:r>
      <w:r w:rsidRPr="00561306">
        <w:rPr>
          <w:u w:val="single"/>
        </w:rPr>
        <w:t>seen in the</w:t>
      </w:r>
      <w:r w:rsidRPr="009248A9">
        <w:rPr>
          <w:sz w:val="8"/>
        </w:rPr>
        <w:t xml:space="preserve"> </w:t>
      </w:r>
      <w:r w:rsidRPr="009248A9">
        <w:rPr>
          <w:u w:val="single"/>
        </w:rPr>
        <w:t>increased number of papers reporting</w:t>
      </w:r>
      <w:r w:rsidRPr="00561306">
        <w:rPr>
          <w:u w:val="single"/>
        </w:rPr>
        <w:t xml:space="preserve"> </w:t>
      </w:r>
      <w:r w:rsidRPr="009248A9">
        <w:rPr>
          <w:sz w:val="8"/>
        </w:rPr>
        <w:t>these</w:t>
      </w:r>
      <w:r w:rsidRPr="00561306">
        <w:rPr>
          <w:u w:val="single"/>
        </w:rPr>
        <w:t xml:space="preserve"> </w:t>
      </w:r>
      <w:r w:rsidRPr="009248A9">
        <w:rPr>
          <w:u w:val="single"/>
        </w:rPr>
        <w:t>worker risk factors over the last 10 years</w:t>
      </w:r>
      <w:r w:rsidRPr="009248A9">
        <w:rPr>
          <w:sz w:val="8"/>
        </w:rPr>
        <w:t xml:space="preserve">. Also, many </w:t>
      </w:r>
      <w:r w:rsidRPr="009248A9">
        <w:rPr>
          <w:u w:val="single"/>
        </w:rPr>
        <w:t xml:space="preserve">immunosuppressant drugs </w:t>
      </w:r>
      <w:r w:rsidRPr="00A42163">
        <w:rPr>
          <w:sz w:val="10"/>
        </w:rPr>
        <w:t xml:space="preserve">(biologicals, glucocorticoids, antimetabolite drugs and inhibitors of cytokine production and function) and </w:t>
      </w:r>
      <w:r w:rsidRPr="000042B5">
        <w:rPr>
          <w:highlight w:val="yellow"/>
          <w:u w:val="single"/>
        </w:rPr>
        <w:t xml:space="preserve">diseases </w:t>
      </w:r>
      <w:r w:rsidRPr="00A42163">
        <w:rPr>
          <w:sz w:val="8"/>
        </w:rPr>
        <w:t xml:space="preserve">(eg, HIV, stem cell or organ transplantation) </w:t>
      </w:r>
      <w:r w:rsidRPr="000042B5">
        <w:rPr>
          <w:highlight w:val="yellow"/>
          <w:u w:val="single"/>
        </w:rPr>
        <w:t xml:space="preserve">result in impaired immunity and </w:t>
      </w:r>
      <w:r w:rsidRPr="00A42163">
        <w:rPr>
          <w:sz w:val="8"/>
        </w:rPr>
        <w:t xml:space="preserve">thus </w:t>
      </w:r>
      <w:r w:rsidRPr="000042B5">
        <w:rPr>
          <w:highlight w:val="yellow"/>
          <w:u w:val="single"/>
        </w:rPr>
        <w:t xml:space="preserve">increase </w:t>
      </w:r>
      <w:r w:rsidRPr="00A42163">
        <w:rPr>
          <w:sz w:val="8"/>
        </w:rPr>
        <w:t xml:space="preserve">susceptibility to infectious disease </w:t>
      </w:r>
      <w:r w:rsidRPr="000042B5">
        <w:rPr>
          <w:highlight w:val="yellow"/>
          <w:u w:val="single"/>
        </w:rPr>
        <w:t>risks</w:t>
      </w:r>
      <w:r w:rsidRPr="00A42163">
        <w:rPr>
          <w:sz w:val="8"/>
        </w:rPr>
        <w:t xml:space="preserve">, without increasing the exposure to the pathogen per se. More research in this domain is needed because it is estimated that </w:t>
      </w:r>
      <w:r w:rsidRPr="000042B5">
        <w:rPr>
          <w:highlight w:val="yellow"/>
          <w:u w:val="single"/>
        </w:rPr>
        <w:t xml:space="preserve">a </w:t>
      </w:r>
      <w:r w:rsidRPr="000042B5">
        <w:rPr>
          <w:rStyle w:val="Emphasis"/>
          <w:highlight w:val="yellow"/>
        </w:rPr>
        <w:t>high number</w:t>
      </w:r>
      <w:r w:rsidRPr="000042B5">
        <w:rPr>
          <w:highlight w:val="yellow"/>
          <w:u w:val="single"/>
        </w:rPr>
        <w:t xml:space="preserve"> of employees work under this </w:t>
      </w:r>
      <w:r w:rsidRPr="000042B5">
        <w:rPr>
          <w:rStyle w:val="Emphasis"/>
          <w:highlight w:val="yellow"/>
        </w:rPr>
        <w:t>condition</w:t>
      </w:r>
      <w:r w:rsidRPr="009248A9">
        <w:rPr>
          <w:rStyle w:val="Emphasis"/>
        </w:rPr>
        <w:t>.</w:t>
      </w:r>
      <w:hyperlink r:id="rId16" w:anchor="R18" w:history="1">
        <w:r w:rsidRPr="00C12759">
          <w:rPr>
            <w:rStyle w:val="Hyperlink"/>
            <w:vertAlign w:val="superscript"/>
          </w:rPr>
          <w:t>18</w:t>
        </w:r>
      </w:hyperlink>
      <w:r w:rsidRPr="00561306">
        <w:rPr>
          <w:sz w:val="12"/>
        </w:rPr>
        <w:t xml:space="preserve"> </w:t>
      </w:r>
      <w:r w:rsidRPr="00A42163">
        <w:rPr>
          <w:sz w:val="4"/>
          <w:szCs w:val="4"/>
        </w:rPr>
        <w:t>Furthermore, migrant workers may also have an increased risk of infectious diseases in high-income countries due to language barriers, different prophylactic vaccination strategies and employment by several contractors. This results in a difficult implementation of outbreak control measures as illustrated in the recent S. pneumoniae outbreak on a shipyard in France.</w:t>
      </w:r>
      <w:hyperlink r:id="rId17" w:anchor="R19" w:history="1">
        <w:r w:rsidRPr="00A42163">
          <w:rPr>
            <w:rStyle w:val="Hyperlink"/>
            <w:sz w:val="4"/>
            <w:szCs w:val="4"/>
          </w:rPr>
          <w:t>19</w:t>
        </w:r>
      </w:hyperlink>
      <w:r w:rsidRPr="00561306">
        <w:rPr>
          <w:sz w:val="12"/>
        </w:rPr>
        <w:t xml:space="preserve"> </w:t>
      </w:r>
      <w:r w:rsidRPr="00A42163">
        <w:rPr>
          <w:sz w:val="4"/>
          <w:szCs w:val="4"/>
        </w:rPr>
        <w:t xml:space="preserve">A combined risk factors approach may result in an extended risk assessment strategy based on the former exposure matrix of Haagsma </w:t>
      </w:r>
      <w:r w:rsidRPr="00A42163">
        <w:rPr>
          <w:i/>
          <w:iCs/>
          <w:sz w:val="4"/>
          <w:szCs w:val="4"/>
        </w:rPr>
        <w:t>et al</w:t>
      </w:r>
      <w:r w:rsidRPr="00A42163">
        <w:rPr>
          <w:sz w:val="4"/>
          <w:szCs w:val="4"/>
        </w:rPr>
        <w:t>,</w:t>
      </w:r>
      <w:hyperlink r:id="rId18" w:anchor="R2" w:history="1">
        <w:r w:rsidRPr="00A42163">
          <w:rPr>
            <w:rStyle w:val="Hyperlink"/>
            <w:sz w:val="4"/>
            <w:szCs w:val="4"/>
            <w:vertAlign w:val="superscript"/>
          </w:rPr>
          <w:t>2</w:t>
        </w:r>
      </w:hyperlink>
      <w:r w:rsidRPr="00A42163">
        <w:rPr>
          <w:sz w:val="4"/>
          <w:szCs w:val="4"/>
        </w:rPr>
        <w:t xml:space="preserve"> by combining human, animal and environmental transmission pathways (</w:t>
      </w:r>
      <w:r w:rsidRPr="00A42163">
        <w:rPr>
          <w:i/>
          <w:iCs/>
          <w:sz w:val="4"/>
          <w:szCs w:val="4"/>
        </w:rPr>
        <w:t>disease risk factors</w:t>
      </w:r>
      <w:r w:rsidRPr="00A42163">
        <w:rPr>
          <w:sz w:val="4"/>
          <w:szCs w:val="4"/>
        </w:rPr>
        <w:t xml:space="preserve">) with their corresponding </w:t>
      </w:r>
      <w:r w:rsidRPr="00A42163">
        <w:rPr>
          <w:i/>
          <w:iCs/>
          <w:sz w:val="4"/>
          <w:szCs w:val="4"/>
        </w:rPr>
        <w:t>workplace</w:t>
      </w:r>
      <w:r w:rsidRPr="00A42163">
        <w:rPr>
          <w:sz w:val="4"/>
          <w:szCs w:val="4"/>
        </w:rPr>
        <w:t xml:space="preserve"> risk factors (eg, contact with dust, welding fumes and crowded work environment) and </w:t>
      </w:r>
      <w:r w:rsidRPr="00A42163">
        <w:rPr>
          <w:i/>
          <w:iCs/>
          <w:sz w:val="4"/>
          <w:szCs w:val="4"/>
        </w:rPr>
        <w:t>worker</w:t>
      </w:r>
      <w:r w:rsidRPr="00A42163">
        <w:rPr>
          <w:sz w:val="4"/>
          <w:szCs w:val="4"/>
        </w:rPr>
        <w:t xml:space="preserve"> risk factors (eg, poor nutritional status, immunosuppression, pregnancy, smoking, viral coinfections and comorbidity).</w:t>
      </w:r>
      <w:hyperlink r:id="rId19" w:anchor="R4" w:history="1">
        <w:r w:rsidRPr="00A42163">
          <w:rPr>
            <w:rStyle w:val="Hyperlink"/>
            <w:sz w:val="4"/>
            <w:szCs w:val="4"/>
            <w:vertAlign w:val="superscript"/>
          </w:rPr>
          <w:t>4 19 20</w:t>
        </w:r>
      </w:hyperlink>
      <w:r w:rsidRPr="00561306">
        <w:rPr>
          <w:sz w:val="12"/>
        </w:rPr>
        <w:t xml:space="preserve"> </w:t>
      </w:r>
      <w:r w:rsidRPr="000042B5">
        <w:rPr>
          <w:highlight w:val="yellow"/>
          <w:u w:val="single"/>
        </w:rPr>
        <w:t>Exposure to</w:t>
      </w:r>
      <w:r w:rsidRPr="00561306">
        <w:rPr>
          <w:sz w:val="12"/>
        </w:rPr>
        <w:t xml:space="preserve"> respiratory tract </w:t>
      </w:r>
      <w:r w:rsidRPr="000042B5">
        <w:rPr>
          <w:highlight w:val="yellow"/>
          <w:u w:val="single"/>
        </w:rPr>
        <w:t xml:space="preserve">pathogens was mentioned in </w:t>
      </w:r>
      <w:r w:rsidRPr="00561306">
        <w:rPr>
          <w:sz w:val="12"/>
        </w:rPr>
        <w:t>30 out of 37 (</w:t>
      </w:r>
      <w:r w:rsidRPr="000042B5">
        <w:rPr>
          <w:highlight w:val="yellow"/>
          <w:u w:val="single"/>
        </w:rPr>
        <w:t>81</w:t>
      </w:r>
      <w:r w:rsidRPr="00561306">
        <w:rPr>
          <w:sz w:val="12"/>
        </w:rPr>
        <w:t>.1</w:t>
      </w:r>
      <w:r w:rsidRPr="000042B5">
        <w:rPr>
          <w:highlight w:val="yellow"/>
          <w:u w:val="single"/>
        </w:rPr>
        <w:t>%</w:t>
      </w:r>
      <w:r w:rsidRPr="00561306">
        <w:rPr>
          <w:sz w:val="12"/>
        </w:rPr>
        <w:t xml:space="preserve">) </w:t>
      </w:r>
      <w:r w:rsidRPr="000042B5">
        <w:rPr>
          <w:highlight w:val="yellow"/>
          <w:u w:val="single"/>
        </w:rPr>
        <w:t xml:space="preserve">of </w:t>
      </w:r>
      <w:r w:rsidRPr="00561306">
        <w:rPr>
          <w:sz w:val="12"/>
        </w:rPr>
        <w:t xml:space="preserve">included </w:t>
      </w:r>
      <w:r w:rsidRPr="000042B5">
        <w:rPr>
          <w:highlight w:val="yellow"/>
          <w:u w:val="single"/>
        </w:rPr>
        <w:t xml:space="preserve">non-healthcare occupational groups, indicating </w:t>
      </w:r>
      <w:r w:rsidRPr="00561306">
        <w:rPr>
          <w:sz w:val="12"/>
        </w:rPr>
        <w:t xml:space="preserve">that </w:t>
      </w:r>
      <w:r w:rsidRPr="000042B5">
        <w:rPr>
          <w:highlight w:val="yellow"/>
          <w:u w:val="single"/>
        </w:rPr>
        <w:t>bio</w:t>
      </w:r>
      <w:r w:rsidRPr="00561306">
        <w:rPr>
          <w:sz w:val="12"/>
        </w:rPr>
        <w:t xml:space="preserve">logical </w:t>
      </w:r>
      <w:r w:rsidRPr="000042B5">
        <w:rPr>
          <w:highlight w:val="yellow"/>
          <w:u w:val="single"/>
        </w:rPr>
        <w:t>hazards</w:t>
      </w:r>
      <w:r w:rsidRPr="00561306">
        <w:rPr>
          <w:sz w:val="12"/>
        </w:rPr>
        <w:t xml:space="preserve"> such as </w:t>
      </w:r>
      <w:r w:rsidRPr="00561306">
        <w:rPr>
          <w:i/>
          <w:iCs/>
          <w:sz w:val="12"/>
        </w:rPr>
        <w:t>M. tuberculosis</w:t>
      </w:r>
      <w:r w:rsidRPr="00561306">
        <w:rPr>
          <w:sz w:val="12"/>
        </w:rPr>
        <w:t xml:space="preserve"> (among armed forces, cash collectors, cleaners, miners, prison guards, professional drivers and social workers), </w:t>
      </w:r>
      <w:r w:rsidRPr="000042B5">
        <w:rPr>
          <w:rStyle w:val="Emphasis"/>
          <w:highlight w:val="yellow"/>
        </w:rPr>
        <w:t>measles</w:t>
      </w:r>
      <w:r w:rsidRPr="00A42163">
        <w:rPr>
          <w:rStyle w:val="Emphasis"/>
        </w:rPr>
        <w:t xml:space="preserve"> </w:t>
      </w:r>
      <w:r w:rsidRPr="00561306">
        <w:rPr>
          <w:sz w:val="12"/>
        </w:rPr>
        <w:t xml:space="preserve">(armed forces, operators and miners) </w:t>
      </w:r>
      <w:r w:rsidRPr="000042B5">
        <w:rPr>
          <w:highlight w:val="yellow"/>
          <w:u w:val="single"/>
        </w:rPr>
        <w:t xml:space="preserve">and </w:t>
      </w:r>
      <w:r w:rsidRPr="000042B5">
        <w:rPr>
          <w:rStyle w:val="Emphasis"/>
          <w:highlight w:val="yellow"/>
        </w:rPr>
        <w:t>SARS-CoV-2 virus</w:t>
      </w:r>
      <w:r w:rsidRPr="00561306">
        <w:rPr>
          <w:sz w:val="12"/>
        </w:rPr>
        <w:t xml:space="preserve"> (armed forces, meat processing workers, retail workers and ship’s stewards) </w:t>
      </w:r>
      <w:r w:rsidRPr="00A42163">
        <w:rPr>
          <w:u w:val="single"/>
        </w:rPr>
        <w:t>are not limited to healthcare workers and</w:t>
      </w:r>
      <w:r w:rsidRPr="00561306">
        <w:rPr>
          <w:sz w:val="12"/>
        </w:rPr>
        <w:t xml:space="preserve"> thus </w:t>
      </w:r>
      <w:r w:rsidRPr="00A42163">
        <w:rPr>
          <w:u w:val="single"/>
        </w:rPr>
        <w:t>must be included in the risk analysis</w:t>
      </w:r>
      <w:r w:rsidRPr="00554357">
        <w:rPr>
          <w:sz w:val="8"/>
        </w:rPr>
        <w:t>. Many of these respiratory tract infections are readily transmitted where employees congregate, for example, in transportation vehicles, correctional facilities, military barracks, slaughterhouses and meat-packing plants, and shipyards (</w:t>
      </w:r>
      <w:r w:rsidRPr="00554357">
        <w:rPr>
          <w:i/>
          <w:iCs/>
          <w:sz w:val="8"/>
        </w:rPr>
        <w:t>workplace</w:t>
      </w:r>
      <w:r w:rsidRPr="00554357">
        <w:rPr>
          <w:sz w:val="8"/>
        </w:rPr>
        <w:t xml:space="preserve"> risk factors). </w:t>
      </w:r>
      <w:r w:rsidRPr="00554357">
        <w:rPr>
          <w:u w:val="single"/>
        </w:rPr>
        <w:t>Of special interest is</w:t>
      </w:r>
      <w:r w:rsidRPr="00561306">
        <w:rPr>
          <w:sz w:val="12"/>
        </w:rPr>
        <w:t xml:space="preserve"> the global </w:t>
      </w:r>
      <w:r w:rsidRPr="000042B5">
        <w:rPr>
          <w:highlight w:val="yellow"/>
          <w:u w:val="single"/>
        </w:rPr>
        <w:t>occurrence of a</w:t>
      </w:r>
      <w:r w:rsidRPr="00561306">
        <w:rPr>
          <w:sz w:val="12"/>
        </w:rPr>
        <w:t>nti</w:t>
      </w:r>
      <w:r w:rsidRPr="000042B5">
        <w:rPr>
          <w:highlight w:val="yellow"/>
          <w:u w:val="single"/>
        </w:rPr>
        <w:t>m</w:t>
      </w:r>
      <w:r w:rsidRPr="00561306">
        <w:rPr>
          <w:sz w:val="12"/>
        </w:rPr>
        <w:t>icrobial-</w:t>
      </w:r>
      <w:r w:rsidRPr="000042B5">
        <w:rPr>
          <w:highlight w:val="yellow"/>
          <w:u w:val="single"/>
        </w:rPr>
        <w:t>r</w:t>
      </w:r>
      <w:r w:rsidRPr="00561306">
        <w:rPr>
          <w:sz w:val="12"/>
        </w:rPr>
        <w:t xml:space="preserve">esistant </w:t>
      </w:r>
      <w:r w:rsidRPr="000042B5">
        <w:rPr>
          <w:highlight w:val="yellow"/>
          <w:u w:val="single"/>
        </w:rPr>
        <w:t>pathogens among</w:t>
      </w:r>
      <w:r w:rsidRPr="00A42163">
        <w:rPr>
          <w:u w:val="single"/>
        </w:rPr>
        <w:t xml:space="preserve"> abattoir </w:t>
      </w:r>
      <w:r w:rsidRPr="000042B5">
        <w:rPr>
          <w:highlight w:val="yellow"/>
          <w:u w:val="single"/>
        </w:rPr>
        <w:t>workers</w:t>
      </w:r>
      <w:r w:rsidRPr="00561306">
        <w:rPr>
          <w:sz w:val="12"/>
        </w:rPr>
        <w:t xml:space="preserve">, </w:t>
      </w:r>
      <w:r w:rsidRPr="0010654E">
        <w:rPr>
          <w:rStyle w:val="StyleUnderline"/>
        </w:rPr>
        <w:t>livestock dairy producers and farm workers</w:t>
      </w:r>
      <w:r w:rsidRPr="00561306">
        <w:rPr>
          <w:sz w:val="12"/>
        </w:rPr>
        <w:t xml:space="preserve">, </w:t>
      </w:r>
      <w:r w:rsidRPr="0047691A">
        <w:rPr>
          <w:sz w:val="2"/>
          <w:szCs w:val="2"/>
        </w:rPr>
        <w:t xml:space="preserve">while the risk among wastewater workers seemed to be low. Most of these exposures lead to colonisation, which can lead to an infection in the case of a health event or weakened immune system conditions. One major limitation of this study is that the literature review was restricted to papers published in the period 2009–8 December 2020, while a strength might be that the findings since the year 1999 by the former review by Haagsma </w:t>
      </w:r>
      <w:r w:rsidRPr="0047691A">
        <w:rPr>
          <w:i/>
          <w:iCs/>
          <w:sz w:val="2"/>
          <w:szCs w:val="2"/>
        </w:rPr>
        <w:t>et al</w:t>
      </w:r>
      <w:r w:rsidRPr="0047691A">
        <w:rPr>
          <w:sz w:val="2"/>
          <w:szCs w:val="2"/>
        </w:rPr>
        <w:t xml:space="preserve"> were also included. However, established and important occupationally induced infections that were recognised prior to 1999 may not have been included in more recent publications and consequently in this review because they are no longer new findings. On the other hand, studies are still being conducted on recent hazards such as the SARS-CoV-2 virus. Furthermore, the search profile may not have yielded all articles on occupational exposure to infectious disease, due to the focus on non-healthcare workers and the terms used in the search strategy. Including the search term ‘respiratory conditions’ as outcome, yielded much more records and subsequently infectious diseases risks among military forces. In light of this limitation, we recommend further exhaustive searches using the exposure matrix proposed in Haagsma </w:t>
      </w:r>
      <w:r w:rsidRPr="0047691A">
        <w:rPr>
          <w:i/>
          <w:iCs/>
          <w:sz w:val="2"/>
          <w:szCs w:val="2"/>
        </w:rPr>
        <w:t>et al</w:t>
      </w:r>
      <w:r w:rsidRPr="0047691A">
        <w:rPr>
          <w:sz w:val="2"/>
          <w:szCs w:val="2"/>
        </w:rPr>
        <w:t xml:space="preserve"> and other sources such as the Latin American and Caribbean Health Sciences Literature Database (Lilacs </w:t>
      </w:r>
      <w:hyperlink r:id="rId20" w:tgtFrame="_blank" w:history="1">
        <w:r w:rsidRPr="0047691A">
          <w:rPr>
            <w:rStyle w:val="Hyperlink"/>
            <w:sz w:val="2"/>
            <w:szCs w:val="2"/>
          </w:rPr>
          <w:t>http://lilacs.bvsalud.org/</w:t>
        </w:r>
      </w:hyperlink>
      <w:r w:rsidRPr="0047691A">
        <w:rPr>
          <w:sz w:val="2"/>
          <w:szCs w:val="2"/>
        </w:rPr>
        <w:t xml:space="preserve">). Another limitation is that we did not include mortality or hospitalisation studies because they did not meet our inclusion criteria. In the first place, we wanted to provide an overview of risk factors for disease. Risk factors for mortality (and also for hospitalisation) could possibly be checked in a subsequent review, also because there are probably other/supplementary risk factors for these outcomes. Because there was a large heterogeneity in occupational groups (n=37), pathogens (n=111), measures of effect and study designs (eg, outbreak reports, n=84) in the studies that met our inclusion criteria, it was not appropriate to conduct a meta-analysis. Another limitation of our study was that the occupational aspects in many published papers (in non-occupational journals) are often downplayed by the authors, resulting in information and selection bias. In contrast to the earlier review by Haagsma </w:t>
      </w:r>
      <w:r w:rsidRPr="0047691A">
        <w:rPr>
          <w:i/>
          <w:iCs/>
          <w:sz w:val="2"/>
          <w:szCs w:val="2"/>
        </w:rPr>
        <w:t>et al</w:t>
      </w:r>
      <w:r w:rsidRPr="0047691A">
        <w:rPr>
          <w:sz w:val="2"/>
          <w:szCs w:val="2"/>
        </w:rPr>
        <w:t>,</w:t>
      </w:r>
      <w:hyperlink r:id="rId21" w:anchor="R2" w:history="1">
        <w:r w:rsidRPr="0047691A">
          <w:rPr>
            <w:rStyle w:val="Hyperlink"/>
            <w:sz w:val="2"/>
            <w:szCs w:val="2"/>
            <w:vertAlign w:val="superscript"/>
          </w:rPr>
          <w:t>2</w:t>
        </w:r>
      </w:hyperlink>
      <w:r w:rsidRPr="0047691A">
        <w:rPr>
          <w:sz w:val="2"/>
          <w:szCs w:val="2"/>
        </w:rPr>
        <w:t xml:space="preserve"> also studies reporting non-significant differences or lower risks in the same occupational risk were included, in order to try to minimise potential publication (selection) bias. In addition, the condition ‘symptomatic infectious disease and/or seroconversion’ was extended with ‘immune-related and/or respiratory conditions’ to enhance inclusion of immune-related diseases and respiratory tract pathogens. Still, due to reporting and selection biases, the included occupational groups are almost certainly not representative of the whole set of non-healthcare occupations. By adding the qualitative screening step, more information could be gained about the strength of causality, the precision of the estimated association between exposure and outcome, and the independence of risk factors. For example, cohort studies were, according to the SIGN criteria,</w:t>
      </w:r>
      <w:hyperlink r:id="rId22" w:anchor="R13" w:history="1">
        <w:r w:rsidRPr="0047691A">
          <w:rPr>
            <w:rStyle w:val="Hyperlink"/>
            <w:sz w:val="2"/>
            <w:szCs w:val="2"/>
            <w:vertAlign w:val="superscript"/>
          </w:rPr>
          <w:t>13</w:t>
        </w:r>
      </w:hyperlink>
      <w:r w:rsidRPr="0047691A">
        <w:rPr>
          <w:sz w:val="2"/>
          <w:szCs w:val="2"/>
        </w:rPr>
        <w:t xml:space="preserve"> only included if they were prospective; only studies that reported values with confidence limits were included. Some trends which were observed during the screening process might be of interest. First, 716 studies (51.1% of the assessed full texts) were excluded because of inadequate study design, specifically lack of comparison of incidence or prevalence to an adequate reference population. Certainly, some of the studies in this group were never designed to answer the question of occupational risk. For example, many studies of HIV in sex workers addressed the effectiveness of interventions or differential prevalence and incidence in subgroups of sex workers (eg, outdoor sex work, cisgender vs transgender, internet escorts). These studies were clearly not designed to answer the question of occupational risk in the entire group of sex workers. </w:t>
      </w:r>
      <w:r w:rsidRPr="00561306">
        <w:rPr>
          <w:sz w:val="12"/>
        </w:rPr>
        <w:t xml:space="preserve">Nevertheless, they were highly abundant among the studies excluded based on criterion 5 (eg, 71.3% of the excluded intervention studies were on HIV). On the other hand, an important proportion of studies excluded based on criterion 5 were designed specifically to answer the question of occupational risk but did not include a comparison to an adequate reference population. Second, evidence from the former Cochrane review by Curti </w:t>
      </w:r>
      <w:r w:rsidRPr="00561306">
        <w:rPr>
          <w:i/>
          <w:iCs/>
          <w:sz w:val="12"/>
        </w:rPr>
        <w:t>et al</w:t>
      </w:r>
      <w:r w:rsidRPr="00561306">
        <w:rPr>
          <w:sz w:val="12"/>
        </w:rPr>
        <w:t xml:space="preserve"> </w:t>
      </w:r>
      <w:hyperlink r:id="rId23" w:anchor="R3" w:history="1">
        <w:r w:rsidRPr="00C12759">
          <w:rPr>
            <w:rStyle w:val="Hyperlink"/>
            <w:vertAlign w:val="superscript"/>
          </w:rPr>
          <w:t>3</w:t>
        </w:r>
      </w:hyperlink>
      <w:r w:rsidRPr="00561306">
        <w:rPr>
          <w:sz w:val="12"/>
        </w:rPr>
        <w:t xml:space="preserve"> indicated that </w:t>
      </w:r>
      <w:r w:rsidRPr="00554357">
        <w:rPr>
          <w:u w:val="single"/>
        </w:rPr>
        <w:t>only a small number of occupational infectious diseases were reported to the designated registration systems</w:t>
      </w:r>
      <w:r w:rsidRPr="00561306">
        <w:rPr>
          <w:sz w:val="12"/>
        </w:rPr>
        <w:t xml:space="preserve">, while Haagsma </w:t>
      </w:r>
      <w:r w:rsidRPr="00561306">
        <w:rPr>
          <w:i/>
          <w:iCs/>
          <w:sz w:val="12"/>
        </w:rPr>
        <w:t>et al</w:t>
      </w:r>
      <w:r w:rsidRPr="00561306">
        <w:rPr>
          <w:sz w:val="12"/>
        </w:rPr>
        <w:t xml:space="preserve"> already stated that </w:t>
      </w:r>
      <w:r w:rsidRPr="00554357">
        <w:rPr>
          <w:rStyle w:val="StyleUnderline"/>
        </w:rPr>
        <w:t>blood-borne pathogens</w:t>
      </w:r>
      <w:r w:rsidRPr="00561306">
        <w:rPr>
          <w:sz w:val="12"/>
        </w:rPr>
        <w:t xml:space="preserve"> were more </w:t>
      </w:r>
      <w:r w:rsidRPr="00554357">
        <w:rPr>
          <w:rStyle w:val="StyleUnderline"/>
        </w:rPr>
        <w:t>frequently reported compared with zoonoses</w:t>
      </w:r>
      <w:r w:rsidRPr="00561306">
        <w:rPr>
          <w:sz w:val="12"/>
        </w:rPr>
        <w:t>.</w:t>
      </w:r>
      <w:hyperlink r:id="rId24" w:anchor="R2" w:history="1">
        <w:r w:rsidRPr="00C12759">
          <w:rPr>
            <w:rStyle w:val="Hyperlink"/>
            <w:vertAlign w:val="superscript"/>
          </w:rPr>
          <w:t>2</w:t>
        </w:r>
      </w:hyperlink>
      <w:r w:rsidRPr="00561306">
        <w:rPr>
          <w:sz w:val="12"/>
        </w:rPr>
        <w:t xml:space="preserve"> </w:t>
      </w:r>
      <w:r w:rsidRPr="00554357">
        <w:rPr>
          <w:sz w:val="4"/>
          <w:szCs w:val="4"/>
        </w:rPr>
        <w:t>As a result, the present body of literature might give an incomplete and to some extent unbalanced overview of occupational risks due to infectious diseases. In addition, it is difficult to compare national data due to differences in compensation criteria.</w:t>
      </w:r>
      <w:r w:rsidRPr="00561306">
        <w:rPr>
          <w:sz w:val="12"/>
        </w:rPr>
        <w:t xml:space="preserve"> The </w:t>
      </w:r>
      <w:r w:rsidRPr="000042B5">
        <w:rPr>
          <w:rStyle w:val="StyleUnderline"/>
          <w:highlight w:val="yellow"/>
        </w:rPr>
        <w:t>recent</w:t>
      </w:r>
      <w:r w:rsidRPr="00554357">
        <w:rPr>
          <w:rStyle w:val="StyleUnderline"/>
        </w:rPr>
        <w:t xml:space="preserve"> SARS-CoV-2 virus </w:t>
      </w:r>
      <w:r w:rsidRPr="000042B5">
        <w:rPr>
          <w:rStyle w:val="StyleUnderline"/>
          <w:highlight w:val="yellow"/>
        </w:rPr>
        <w:t>outbreaks draw attention to</w:t>
      </w:r>
      <w:r w:rsidRPr="00561306">
        <w:rPr>
          <w:sz w:val="12"/>
        </w:rPr>
        <w:t xml:space="preserve"> these </w:t>
      </w:r>
      <w:r w:rsidRPr="000042B5">
        <w:rPr>
          <w:rStyle w:val="Emphasis"/>
          <w:highlight w:val="yellow"/>
        </w:rPr>
        <w:t>types of occupational risk.</w:t>
      </w:r>
      <w:r w:rsidRPr="00554357">
        <w:rPr>
          <w:rStyle w:val="Emphasis"/>
        </w:rPr>
        <w:t xml:space="preserve"> </w:t>
      </w:r>
      <w:r w:rsidRPr="00561306">
        <w:rPr>
          <w:sz w:val="12"/>
        </w:rPr>
        <w:t xml:space="preserve">For example, </w:t>
      </w:r>
      <w:r w:rsidRPr="0047691A">
        <w:rPr>
          <w:rStyle w:val="StyleUnderline"/>
        </w:rPr>
        <w:t>not only</w:t>
      </w:r>
      <w:r w:rsidRPr="00561306">
        <w:rPr>
          <w:sz w:val="12"/>
        </w:rPr>
        <w:t xml:space="preserve"> the </w:t>
      </w:r>
      <w:r w:rsidRPr="0047691A">
        <w:rPr>
          <w:rStyle w:val="StyleUnderline"/>
        </w:rPr>
        <w:t>healthcare workers but also uniformed service occupation</w:t>
      </w:r>
      <w:r w:rsidRPr="00561306">
        <w:rPr>
          <w:sz w:val="12"/>
        </w:rPr>
        <w:t xml:space="preserve">s (eg, police officers and firefighters) and other </w:t>
      </w:r>
      <w:r w:rsidRPr="000042B5">
        <w:rPr>
          <w:rStyle w:val="Emphasis"/>
          <w:highlight w:val="yellow"/>
        </w:rPr>
        <w:t>crucial sectors and essential services</w:t>
      </w:r>
      <w:r w:rsidRPr="00561306">
        <w:rPr>
          <w:sz w:val="12"/>
        </w:rPr>
        <w:t xml:space="preserve"> (</w:t>
      </w:r>
      <w:r w:rsidRPr="0047691A">
        <w:rPr>
          <w:rStyle w:val="StyleUnderline"/>
        </w:rPr>
        <w:t xml:space="preserve">cleaners, food industry and abattoir workers) were </w:t>
      </w:r>
      <w:r w:rsidRPr="000042B5">
        <w:rPr>
          <w:rStyle w:val="Emphasis"/>
          <w:highlight w:val="yellow"/>
        </w:rPr>
        <w:t>considered at-risk professions</w:t>
      </w:r>
      <w:r w:rsidRPr="0047691A">
        <w:rPr>
          <w:rStyle w:val="StyleUnderline"/>
        </w:rPr>
        <w:t xml:space="preserve"> </w:t>
      </w:r>
      <w:r w:rsidRPr="00561306">
        <w:rPr>
          <w:sz w:val="12"/>
        </w:rPr>
        <w:t>by Fedris during the lockdown period.</w:t>
      </w:r>
      <w:hyperlink r:id="rId25" w:anchor="R7" w:history="1">
        <w:r w:rsidRPr="00C12759">
          <w:rPr>
            <w:rStyle w:val="Hyperlink"/>
            <w:vertAlign w:val="superscript"/>
          </w:rPr>
          <w:t>7</w:t>
        </w:r>
      </w:hyperlink>
      <w:r w:rsidRPr="00561306">
        <w:rPr>
          <w:sz w:val="12"/>
        </w:rPr>
        <w:t xml:space="preserve"> Third, some </w:t>
      </w:r>
      <w:r w:rsidRPr="000042B5">
        <w:rPr>
          <w:highlight w:val="yellow"/>
          <w:u w:val="single"/>
        </w:rPr>
        <w:t xml:space="preserve">occupational groups which involve travel </w:t>
      </w:r>
      <w:r w:rsidRPr="00561306">
        <w:rPr>
          <w:sz w:val="12"/>
        </w:rPr>
        <w:t xml:space="preserve">abroad (eg, military personnel) might expose these workers to </w:t>
      </w:r>
      <w:r w:rsidRPr="000042B5">
        <w:rPr>
          <w:highlight w:val="yellow"/>
          <w:u w:val="single"/>
        </w:rPr>
        <w:t>increased risk of infection</w:t>
      </w:r>
      <w:r w:rsidRPr="0047691A">
        <w:rPr>
          <w:sz w:val="8"/>
        </w:rPr>
        <w:t xml:space="preserve"> (eg, hepatitis E virus) compared with the population of their country of origin, because of endemic infections in the country of destination. A decision needs to be made on the criteria which need to be fulfilled in order for such situations to be classified as an occupational infectious disease risk. For example, a consideration could be whether these workers have higher infectious disease risk than the local population (eg, because of lack of immunity or unadjusted behaviour). Fourth, a distinction could be made between occupation risk for endemic pathogens versus emerging (epidemic) infections. In the latter case, the occupational infection risk could be assessed through modelling approaches or by reference to historical outbreaks of emerging pathogens with similar biological and epidemiological characteristics. Conclusion </w:t>
      </w:r>
      <w:r w:rsidRPr="0047691A">
        <w:rPr>
          <w:u w:val="single"/>
        </w:rPr>
        <w:t>Two</w:t>
      </w:r>
      <w:r w:rsidRPr="0047691A">
        <w:rPr>
          <w:sz w:val="8"/>
        </w:rPr>
        <w:t xml:space="preserve"> main </w:t>
      </w:r>
      <w:r w:rsidRPr="0047691A">
        <w:rPr>
          <w:u w:val="single"/>
        </w:rPr>
        <w:t>groups of biological agents</w:t>
      </w:r>
      <w:r w:rsidRPr="0047691A">
        <w:rPr>
          <w:sz w:val="8"/>
        </w:rPr>
        <w:t xml:space="preserve"> of relevance </w:t>
      </w:r>
      <w:r w:rsidRPr="0047691A">
        <w:rPr>
          <w:u w:val="single"/>
        </w:rPr>
        <w:t>for occupational health could be recognised</w:t>
      </w:r>
      <w:r w:rsidRPr="0047691A">
        <w:rPr>
          <w:sz w:val="8"/>
        </w:rPr>
        <w:t xml:space="preserve">. The </w:t>
      </w:r>
      <w:r w:rsidRPr="0047691A">
        <w:rPr>
          <w:u w:val="single"/>
        </w:rPr>
        <w:t xml:space="preserve">first </w:t>
      </w:r>
      <w:r w:rsidRPr="0047691A">
        <w:rPr>
          <w:sz w:val="8"/>
        </w:rPr>
        <w:t xml:space="preserve">group comprised </w:t>
      </w:r>
      <w:r w:rsidRPr="0047691A">
        <w:rPr>
          <w:u w:val="single"/>
        </w:rPr>
        <w:t>infectious diseases, including, but not limited to, zoonotic infections</w:t>
      </w:r>
      <w:r w:rsidRPr="0047691A">
        <w:rPr>
          <w:sz w:val="8"/>
        </w:rPr>
        <w:t xml:space="preserve">, for which certain occupational groups </w:t>
      </w:r>
      <w:r w:rsidRPr="0047691A">
        <w:rPr>
          <w:u w:val="single"/>
        </w:rPr>
        <w:t>are at increased risk. The second group</w:t>
      </w:r>
      <w:r w:rsidRPr="0047691A">
        <w:rPr>
          <w:sz w:val="8"/>
        </w:rPr>
        <w:t xml:space="preserve"> comprised organisms which, when present in the work environment, </w:t>
      </w:r>
      <w:r w:rsidRPr="0047691A">
        <w:rPr>
          <w:u w:val="single"/>
        </w:rPr>
        <w:t>result in the production of bioaerosols</w:t>
      </w:r>
      <w:r w:rsidRPr="0047691A">
        <w:rPr>
          <w:sz w:val="8"/>
        </w:rPr>
        <w:t xml:space="preserve">. These bioaerosols can be either non-infectious (eg, endotoxins) or infectious (eg, influenza and measles virus). Within this domain, this review was restricted to infectious bioaerosols. </w:t>
      </w:r>
      <w:r w:rsidRPr="0047691A">
        <w:rPr>
          <w:u w:val="single"/>
        </w:rPr>
        <w:t>Exposure to respiratory tract pathogens was mentioned in 81</w:t>
      </w:r>
      <w:r w:rsidRPr="0047691A">
        <w:rPr>
          <w:sz w:val="8"/>
        </w:rPr>
        <w:t>.1</w:t>
      </w:r>
      <w:r w:rsidRPr="0047691A">
        <w:rPr>
          <w:u w:val="single"/>
        </w:rPr>
        <w:t>%</w:t>
      </w:r>
      <w:r w:rsidRPr="0047691A">
        <w:rPr>
          <w:sz w:val="8"/>
        </w:rPr>
        <w:t xml:space="preserve"> </w:t>
      </w:r>
      <w:r w:rsidRPr="0047691A">
        <w:rPr>
          <w:u w:val="single"/>
        </w:rPr>
        <w:t xml:space="preserve">of non-healthcare occupational groups </w:t>
      </w:r>
      <w:r w:rsidRPr="0047691A">
        <w:rPr>
          <w:sz w:val="8"/>
        </w:rPr>
        <w:t xml:space="preserve">that met our inclusion criteria. Many of these respiratory tract </w:t>
      </w:r>
      <w:r w:rsidRPr="000042B5">
        <w:rPr>
          <w:highlight w:val="yellow"/>
          <w:u w:val="single"/>
        </w:rPr>
        <w:t xml:space="preserve">pathogens </w:t>
      </w:r>
      <w:r w:rsidRPr="0047691A">
        <w:rPr>
          <w:sz w:val="8"/>
        </w:rPr>
        <w:t>are</w:t>
      </w:r>
      <w:r w:rsidRPr="000042B5">
        <w:rPr>
          <w:highlight w:val="yellow"/>
          <w:u w:val="single"/>
        </w:rPr>
        <w:t xml:space="preserve"> </w:t>
      </w:r>
      <w:r w:rsidRPr="000042B5">
        <w:rPr>
          <w:rStyle w:val="Emphasis"/>
          <w:highlight w:val="yellow"/>
        </w:rPr>
        <w:t>readily transmitted</w:t>
      </w:r>
      <w:r w:rsidRPr="000042B5">
        <w:rPr>
          <w:highlight w:val="yellow"/>
          <w:u w:val="single"/>
        </w:rPr>
        <w:t xml:space="preserve"> where employees </w:t>
      </w:r>
      <w:r w:rsidRPr="000042B5">
        <w:rPr>
          <w:rStyle w:val="Emphasis"/>
          <w:highlight w:val="yellow"/>
        </w:rPr>
        <w:t>congregate</w:t>
      </w:r>
      <w:r w:rsidRPr="0047691A">
        <w:rPr>
          <w:rStyle w:val="Emphasis"/>
        </w:rPr>
        <w:t>,</w:t>
      </w:r>
      <w:r w:rsidRPr="0047691A">
        <w:rPr>
          <w:sz w:val="8"/>
        </w:rPr>
        <w:t xml:space="preserve"> for example, in transportation vehicles, correctional facilities, military barracks, slaughterhouses and meat-packing plants, and shipyards (workplace risk factors</w:t>
      </w:r>
      <w:r w:rsidRPr="0047691A">
        <w:rPr>
          <w:sz w:val="10"/>
          <w:szCs w:val="10"/>
        </w:rPr>
        <w:t>).</w:t>
      </w:r>
      <w:r w:rsidRPr="00561306">
        <w:rPr>
          <w:sz w:val="12"/>
        </w:rPr>
        <w:t xml:space="preserve"> </w:t>
      </w:r>
      <w:r w:rsidRPr="0047691A">
        <w:rPr>
          <w:sz w:val="2"/>
          <w:szCs w:val="2"/>
        </w:rPr>
        <w:t>Currently, more research is needed on the impact of these workplace risk factors (eg, crowding, exposure to dust and welding fumes) and also on worker risk factors (eg, age and immunosuppression) to obtain a more systematic approach to preventing biological risks among non-healthcare employees. This combined risk factors approach (disease, workplace and worker risk factors) may result in an extended risk assessment strategy. By analysing existing knowledge of these risk factors, identifying new risks and susceptible risk groups, this review aimed to raise awareness of the issue and provide reliable information that can support efforts to establish effective preventive measures.</w:t>
      </w:r>
    </w:p>
    <w:p w14:paraId="0E92E3B5" w14:textId="77777777" w:rsidR="00B17282" w:rsidRPr="00561306" w:rsidRDefault="00B17282" w:rsidP="00B17282"/>
    <w:p w14:paraId="34365C37" w14:textId="77777777" w:rsidR="00B17282" w:rsidRDefault="00B17282" w:rsidP="00B17282">
      <w:pPr>
        <w:pStyle w:val="Heading4"/>
      </w:pPr>
      <w:r>
        <w:t xml:space="preserve">Unions prevent the </w:t>
      </w:r>
      <w:r w:rsidRPr="009E036A">
        <w:rPr>
          <w:u w:val="single"/>
        </w:rPr>
        <w:t>spread of disease</w:t>
      </w:r>
      <w:r>
        <w:rPr>
          <w:u w:val="single"/>
        </w:rPr>
        <w:t xml:space="preserve"> – strength is key to solve </w:t>
      </w:r>
    </w:p>
    <w:p w14:paraId="247C6C12" w14:textId="77777777" w:rsidR="00B17282" w:rsidRPr="004D4B0C" w:rsidRDefault="00B17282" w:rsidP="00B17282">
      <w:pPr>
        <w:rPr>
          <w:rStyle w:val="Style13ptBold"/>
        </w:rPr>
      </w:pPr>
      <w:r>
        <w:rPr>
          <w:rStyle w:val="Style13ptBold"/>
        </w:rPr>
        <w:t>DOL,</w:t>
      </w:r>
      <w:r w:rsidRPr="004D4B0C">
        <w:rPr>
          <w:rStyle w:val="Style13ptBold"/>
        </w:rPr>
        <w:t xml:space="preserve"> </w:t>
      </w:r>
      <w:r>
        <w:rPr>
          <w:rStyle w:val="Style13ptBold"/>
        </w:rPr>
        <w:t>22</w:t>
      </w:r>
    </w:p>
    <w:p w14:paraId="544AA9F5" w14:textId="77777777" w:rsidR="00B17282" w:rsidRPr="00F2300F" w:rsidRDefault="00B17282" w:rsidP="00B17282">
      <w:pPr>
        <w:rPr>
          <w:sz w:val="20"/>
          <w:szCs w:val="20"/>
        </w:rPr>
      </w:pPr>
      <w:r w:rsidRPr="00F2300F">
        <w:rPr>
          <w:sz w:val="20"/>
          <w:szCs w:val="20"/>
        </w:rPr>
        <w:t>[Department of Labor, “HOW UNIONS AND UNIONIZED WORKPLACES ADVANCE THE MISSION OF THE DEPARTMENT OF LABOR”, 8/</w:t>
      </w:r>
      <w:r w:rsidRPr="00F2300F">
        <w:rPr>
          <w:rStyle w:val="StyleHyperlinkReadImportantheading1blocktitleCardTextIn"/>
          <w:sz w:val="20"/>
          <w:szCs w:val="20"/>
        </w:rPr>
        <w:t xml:space="preserve">18/22, p. </w:t>
      </w:r>
      <w:hyperlink r:id="rId26" w:history="1">
        <w:r w:rsidRPr="00F2300F">
          <w:rPr>
            <w:rStyle w:val="StyleHyperlinkReadImportantheading1blocktitleCardTextIn"/>
            <w:sz w:val="20"/>
            <w:szCs w:val="20"/>
          </w:rPr>
          <w:t>https://www.dol.gov/sites/dolgov/files/general/labortaskforce/docs/WORK-fs-DOL-Unions-v6.pdf</w:t>
        </w:r>
      </w:hyperlink>
      <w:r w:rsidRPr="00F2300F">
        <w:rPr>
          <w:rStyle w:val="StyleHyperlinkReadImportantheading1blocktitleCardTextIn"/>
          <w:sz w:val="20"/>
          <w:szCs w:val="20"/>
        </w:rPr>
        <w:t>.,</w:t>
      </w:r>
      <w:r w:rsidRPr="00F2300F">
        <w:rPr>
          <w:sz w:val="20"/>
          <w:szCs w:val="20"/>
        </w:rPr>
        <w:t xml:space="preserve"> DOA 8/11/2025]</w:t>
      </w:r>
    </w:p>
    <w:p w14:paraId="4F66F76A" w14:textId="77777777" w:rsidR="00B17282" w:rsidRDefault="00B17282" w:rsidP="00B17282"/>
    <w:p w14:paraId="3C2E8E6D" w14:textId="77777777" w:rsidR="00B17282" w:rsidRPr="00AC3D71" w:rsidRDefault="00B17282" w:rsidP="00B17282">
      <w:pPr>
        <w:rPr>
          <w:sz w:val="12"/>
        </w:rPr>
      </w:pPr>
      <w:r w:rsidRPr="0047691A">
        <w:rPr>
          <w:sz w:val="8"/>
        </w:rPr>
        <w:t xml:space="preserve">The Department’s Occupational Safety and Health Administration (OSHA) is charged with ensuring safe and healthful working conditions for workers by enforcing the Occupational Safety and Health Act (OSH Act). The </w:t>
      </w:r>
      <w:r w:rsidRPr="0047691A">
        <w:rPr>
          <w:rStyle w:val="StyleUnderline"/>
        </w:rPr>
        <w:t>COVID-19 pandemic brought workplace health and safety to</w:t>
      </w:r>
      <w:r w:rsidRPr="0047691A">
        <w:rPr>
          <w:sz w:val="8"/>
        </w:rPr>
        <w:t xml:space="preserve"> the </w:t>
      </w:r>
      <w:r w:rsidRPr="0047691A">
        <w:rPr>
          <w:rStyle w:val="Emphasis"/>
        </w:rPr>
        <w:t>forefront of national discussions</w:t>
      </w:r>
      <w:r w:rsidRPr="0047691A">
        <w:rPr>
          <w:sz w:val="10"/>
        </w:rPr>
        <w:t xml:space="preserve"> on public health and safety. Studies before and after the onset of the COVID-19 pandemic show that</w:t>
      </w:r>
      <w:r w:rsidRPr="000042B5">
        <w:rPr>
          <w:highlight w:val="yellow"/>
          <w:u w:val="single"/>
        </w:rPr>
        <w:t xml:space="preserve"> </w:t>
      </w:r>
      <w:r w:rsidRPr="000042B5">
        <w:rPr>
          <w:rStyle w:val="Emphasis"/>
          <w:highlight w:val="yellow"/>
        </w:rPr>
        <w:t>unionized workplaces</w:t>
      </w:r>
      <w:r w:rsidRPr="000042B5">
        <w:rPr>
          <w:highlight w:val="yellow"/>
          <w:u w:val="single"/>
        </w:rPr>
        <w:t xml:space="preserve"> have</w:t>
      </w:r>
      <w:r w:rsidRPr="00AC3D71">
        <w:rPr>
          <w:u w:val="single"/>
        </w:rPr>
        <w:t xml:space="preserve"> fewer traumatic injuries and </w:t>
      </w:r>
      <w:r w:rsidRPr="000042B5">
        <w:rPr>
          <w:highlight w:val="yellow"/>
          <w:u w:val="single"/>
        </w:rPr>
        <w:t xml:space="preserve">better health </w:t>
      </w:r>
      <w:r w:rsidRPr="00AC3D71">
        <w:rPr>
          <w:u w:val="single"/>
        </w:rPr>
        <w:t>and safety</w:t>
      </w:r>
      <w:r w:rsidRPr="0047691A">
        <w:rPr>
          <w:sz w:val="8"/>
        </w:rPr>
        <w:t xml:space="preserve"> </w:t>
      </w:r>
      <w:r w:rsidRPr="000042B5">
        <w:rPr>
          <w:highlight w:val="yellow"/>
          <w:u w:val="single"/>
        </w:rPr>
        <w:t xml:space="preserve">practices </w:t>
      </w:r>
      <w:r w:rsidRPr="00553E7D">
        <w:rPr>
          <w:sz w:val="10"/>
        </w:rPr>
        <w:t>than their non-unionized counterparts. Additionally</w:t>
      </w:r>
      <w:r w:rsidRPr="00AC3D71">
        <w:rPr>
          <w:u w:val="single"/>
        </w:rPr>
        <w:t xml:space="preserve">, </w:t>
      </w:r>
      <w:r w:rsidRPr="00553E7D">
        <w:rPr>
          <w:u w:val="single"/>
        </w:rPr>
        <w:t>unions</w:t>
      </w:r>
      <w:r w:rsidRPr="000042B5">
        <w:rPr>
          <w:highlight w:val="yellow"/>
          <w:u w:val="single"/>
        </w:rPr>
        <w:t xml:space="preserve"> encourage workplaces to pursue </w:t>
      </w:r>
      <w:r w:rsidRPr="00553E7D">
        <w:rPr>
          <w:u w:val="single"/>
        </w:rPr>
        <w:t xml:space="preserve">health and safety </w:t>
      </w:r>
      <w:r w:rsidRPr="000042B5">
        <w:rPr>
          <w:highlight w:val="yellow"/>
          <w:u w:val="single"/>
        </w:rPr>
        <w:t xml:space="preserve">practices that </w:t>
      </w:r>
      <w:r w:rsidRPr="000042B5">
        <w:rPr>
          <w:rStyle w:val="Emphasis"/>
          <w:highlight w:val="yellow"/>
        </w:rPr>
        <w:t>go beyond federal standards</w:t>
      </w:r>
      <w:r w:rsidRPr="00553E7D">
        <w:rPr>
          <w:sz w:val="8"/>
        </w:rPr>
        <w:t xml:space="preserve">. A 2012 study found that unionized workplaces in the coal mine industry had fewer traumatic injuries and fewer fatalities than non-unionized workplaces.1 </w:t>
      </w:r>
      <w:r w:rsidRPr="00553E7D">
        <w:rPr>
          <w:u w:val="single"/>
        </w:rPr>
        <w:t>Another study found that states with greater collective bargaining rights for firefighters had fewer firefighter</w:t>
      </w:r>
      <w:r w:rsidRPr="00553E7D">
        <w:rPr>
          <w:sz w:val="8"/>
        </w:rPr>
        <w:t xml:space="preserve"> </w:t>
      </w:r>
      <w:r w:rsidRPr="00553E7D">
        <w:rPr>
          <w:u w:val="single"/>
        </w:rPr>
        <w:t>fatalities</w:t>
      </w:r>
      <w:r w:rsidRPr="00553E7D">
        <w:rPr>
          <w:sz w:val="8"/>
        </w:rPr>
        <w:t xml:space="preserve">.2 One report surveying OSHA data in the construction industry found that union worksites had 34 percent fewer OSHA violations per inspection than non-unionized worksites, suggesting a positive link between unions and compliance with OSHA standards.3 Recent studies found that </w:t>
      </w:r>
      <w:r w:rsidRPr="000042B5">
        <w:rPr>
          <w:highlight w:val="yellow"/>
          <w:u w:val="single"/>
        </w:rPr>
        <w:t>unionized workplaces had lower COVID</w:t>
      </w:r>
      <w:r w:rsidRPr="00553E7D">
        <w:rPr>
          <w:sz w:val="14"/>
        </w:rPr>
        <w:t xml:space="preserve">-19 </w:t>
      </w:r>
      <w:r w:rsidRPr="000042B5">
        <w:rPr>
          <w:highlight w:val="yellow"/>
          <w:u w:val="single"/>
        </w:rPr>
        <w:t xml:space="preserve">infection rates among workers </w:t>
      </w:r>
      <w:r w:rsidRPr="00553E7D">
        <w:rPr>
          <w:sz w:val="10"/>
        </w:rPr>
        <w:t>and were</w:t>
      </w:r>
      <w:r w:rsidRPr="000042B5">
        <w:rPr>
          <w:highlight w:val="yellow"/>
          <w:u w:val="single"/>
        </w:rPr>
        <w:t xml:space="preserve"> </w:t>
      </w:r>
      <w:r w:rsidRPr="000042B5">
        <w:rPr>
          <w:rStyle w:val="Emphasis"/>
          <w:highlight w:val="yellow"/>
        </w:rPr>
        <w:t>more likely</w:t>
      </w:r>
      <w:r w:rsidRPr="000042B5">
        <w:rPr>
          <w:highlight w:val="yellow"/>
          <w:u w:val="single"/>
        </w:rPr>
        <w:t xml:space="preserve"> to adopt mask mandates</w:t>
      </w:r>
      <w:r w:rsidRPr="00553E7D">
        <w:rPr>
          <w:sz w:val="8"/>
        </w:rPr>
        <w:t xml:space="preserve"> than non-unionized workplaces. </w:t>
      </w:r>
      <w:r w:rsidRPr="000042B5">
        <w:rPr>
          <w:highlight w:val="yellow"/>
          <w:u w:val="single"/>
        </w:rPr>
        <w:t xml:space="preserve">Researchers studying </w:t>
      </w:r>
      <w:r w:rsidRPr="00553E7D">
        <w:rPr>
          <w:sz w:val="8"/>
        </w:rPr>
        <w:t xml:space="preserve">the spread of </w:t>
      </w:r>
      <w:r w:rsidRPr="000042B5">
        <w:rPr>
          <w:highlight w:val="yellow"/>
          <w:u w:val="single"/>
        </w:rPr>
        <w:t>COVID</w:t>
      </w:r>
      <w:r w:rsidRPr="00553E7D">
        <w:rPr>
          <w:sz w:val="8"/>
        </w:rPr>
        <w:t>-19</w:t>
      </w:r>
      <w:r w:rsidRPr="00AC3D71">
        <w:rPr>
          <w:u w:val="single"/>
        </w:rPr>
        <w:t xml:space="preserve"> </w:t>
      </w:r>
      <w:r w:rsidRPr="000042B5">
        <w:rPr>
          <w:highlight w:val="yellow"/>
          <w:u w:val="single"/>
        </w:rPr>
        <w:t>in nursing homes found</w:t>
      </w:r>
      <w:r w:rsidRPr="00553E7D">
        <w:rPr>
          <w:sz w:val="8"/>
        </w:rPr>
        <w:t xml:space="preserve"> that</w:t>
      </w:r>
      <w:r w:rsidRPr="000042B5">
        <w:rPr>
          <w:highlight w:val="yellow"/>
          <w:u w:val="single"/>
        </w:rPr>
        <w:t xml:space="preserve"> unionized </w:t>
      </w:r>
      <w:r w:rsidRPr="00553E7D">
        <w:rPr>
          <w:sz w:val="8"/>
        </w:rPr>
        <w:t xml:space="preserve">nursing </w:t>
      </w:r>
      <w:r w:rsidRPr="000042B5">
        <w:rPr>
          <w:highlight w:val="yellow"/>
          <w:u w:val="single"/>
        </w:rPr>
        <w:t xml:space="preserve">homes experienced </w:t>
      </w:r>
      <w:r w:rsidRPr="00553E7D">
        <w:rPr>
          <w:u w:val="single"/>
        </w:rPr>
        <w:t>a 6.8 percent lower worker</w:t>
      </w:r>
      <w:r w:rsidRPr="00AC3D71">
        <w:rPr>
          <w:u w:val="single"/>
        </w:rPr>
        <w:t xml:space="preserve"> COVID-19 </w:t>
      </w:r>
      <w:r w:rsidRPr="00553E7D">
        <w:rPr>
          <w:sz w:val="10"/>
        </w:rPr>
        <w:t>infection rate and a</w:t>
      </w:r>
      <w:r w:rsidRPr="000042B5">
        <w:rPr>
          <w:highlight w:val="yellow"/>
          <w:u w:val="single"/>
        </w:rPr>
        <w:t xml:space="preserve"> </w:t>
      </w:r>
      <w:r w:rsidRPr="000042B5">
        <w:rPr>
          <w:rStyle w:val="Emphasis"/>
          <w:highlight w:val="yellow"/>
        </w:rPr>
        <w:t xml:space="preserve">10.8 percent </w:t>
      </w:r>
      <w:r w:rsidRPr="000042B5">
        <w:rPr>
          <w:highlight w:val="yellow"/>
          <w:u w:val="single"/>
        </w:rPr>
        <w:t xml:space="preserve">lower </w:t>
      </w:r>
      <w:r w:rsidRPr="00553E7D">
        <w:rPr>
          <w:sz w:val="10"/>
        </w:rPr>
        <w:t xml:space="preserve">resident </w:t>
      </w:r>
      <w:r w:rsidRPr="000042B5">
        <w:rPr>
          <w:highlight w:val="yellow"/>
          <w:u w:val="single"/>
        </w:rPr>
        <w:t xml:space="preserve">death rate </w:t>
      </w:r>
      <w:r w:rsidRPr="00553E7D">
        <w:rPr>
          <w:sz w:val="10"/>
        </w:rPr>
        <w:t>compared to non-unionized nursing homes</w:t>
      </w:r>
      <w:r w:rsidRPr="00AC3D71">
        <w:rPr>
          <w:u w:val="single"/>
        </w:rPr>
        <w:t>.</w:t>
      </w:r>
      <w:r w:rsidRPr="00553E7D">
        <w:rPr>
          <w:sz w:val="10"/>
        </w:rPr>
        <w:t>4</w:t>
      </w:r>
      <w:r w:rsidRPr="00AC3D71">
        <w:rPr>
          <w:u w:val="single"/>
        </w:rPr>
        <w:t xml:space="preserve"> </w:t>
      </w:r>
      <w:r w:rsidRPr="00553E7D">
        <w:rPr>
          <w:sz w:val="10"/>
        </w:rPr>
        <w:t xml:space="preserve">In another study, </w:t>
      </w:r>
      <w:r w:rsidRPr="000042B5">
        <w:rPr>
          <w:highlight w:val="yellow"/>
          <w:u w:val="single"/>
        </w:rPr>
        <w:t>researchers examining</w:t>
      </w:r>
      <w:r w:rsidRPr="00AC3D71">
        <w:rPr>
          <w:u w:val="single"/>
        </w:rPr>
        <w:t xml:space="preserve"> </w:t>
      </w:r>
      <w:r w:rsidRPr="00553E7D">
        <w:rPr>
          <w:sz w:val="10"/>
        </w:rPr>
        <w:t>the spread of</w:t>
      </w:r>
      <w:r w:rsidRPr="00AC3D71">
        <w:rPr>
          <w:u w:val="single"/>
        </w:rPr>
        <w:t xml:space="preserve"> </w:t>
      </w:r>
      <w:r w:rsidRPr="00553E7D">
        <w:rPr>
          <w:sz w:val="10"/>
        </w:rPr>
        <w:t>COVID-19 in schools found that Iowa</w:t>
      </w:r>
      <w:r w:rsidRPr="00AC3D71">
        <w:rPr>
          <w:u w:val="single"/>
        </w:rPr>
        <w:t xml:space="preserve"> </w:t>
      </w:r>
      <w:r w:rsidRPr="000042B5">
        <w:rPr>
          <w:highlight w:val="yellow"/>
          <w:u w:val="single"/>
        </w:rPr>
        <w:t>school</w:t>
      </w:r>
      <w:r w:rsidRPr="000042B5">
        <w:rPr>
          <w:sz w:val="10"/>
          <w:highlight w:val="yellow"/>
        </w:rPr>
        <w:t xml:space="preserve"> </w:t>
      </w:r>
      <w:r w:rsidRPr="000042B5">
        <w:rPr>
          <w:highlight w:val="yellow"/>
          <w:u w:val="single"/>
        </w:rPr>
        <w:t xml:space="preserve">districts </w:t>
      </w:r>
      <w:r w:rsidRPr="00553E7D">
        <w:rPr>
          <w:sz w:val="10"/>
        </w:rPr>
        <w:t>were</w:t>
      </w:r>
      <w:r w:rsidRPr="000042B5">
        <w:rPr>
          <w:highlight w:val="yellow"/>
          <w:u w:val="single"/>
        </w:rPr>
        <w:t xml:space="preserve"> more likely to adopt </w:t>
      </w:r>
      <w:r w:rsidRPr="00AC3D71">
        <w:rPr>
          <w:u w:val="single"/>
        </w:rPr>
        <w:t>COVID-19</w:t>
      </w:r>
      <w:r w:rsidRPr="00553E7D">
        <w:rPr>
          <w:sz w:val="10"/>
        </w:rPr>
        <w:t xml:space="preserve"> </w:t>
      </w:r>
      <w:r w:rsidRPr="000042B5">
        <w:rPr>
          <w:rStyle w:val="Emphasis"/>
          <w:highlight w:val="yellow"/>
        </w:rPr>
        <w:t>mask mandates</w:t>
      </w:r>
      <w:r w:rsidRPr="000042B5">
        <w:rPr>
          <w:highlight w:val="yellow"/>
          <w:u w:val="single"/>
        </w:rPr>
        <w:t xml:space="preserve"> where teachers were </w:t>
      </w:r>
      <w:r w:rsidRPr="000042B5">
        <w:rPr>
          <w:rStyle w:val="Emphasis"/>
          <w:highlight w:val="yellow"/>
        </w:rPr>
        <w:t>unionized</w:t>
      </w:r>
      <w:r w:rsidRPr="00553E7D">
        <w:rPr>
          <w:sz w:val="10"/>
        </w:rPr>
        <w:t>.5 A 2020 study surveying essential workers found that union.</w:t>
      </w:r>
      <w:r w:rsidRPr="00553E7D">
        <w:rPr>
          <w:u w:val="single"/>
        </w:rPr>
        <w:t xml:space="preserve"> members</w:t>
      </w:r>
      <w:r w:rsidRPr="00553E7D">
        <w:rPr>
          <w:sz w:val="10"/>
        </w:rPr>
        <w:t xml:space="preserve"> were</w:t>
      </w:r>
      <w:r w:rsidRPr="00553E7D">
        <w:rPr>
          <w:u w:val="single"/>
        </w:rPr>
        <w:t xml:space="preserve"> more likely</w:t>
      </w:r>
      <w:r w:rsidRPr="00553E7D">
        <w:rPr>
          <w:sz w:val="10"/>
        </w:rPr>
        <w:t xml:space="preserve"> </w:t>
      </w:r>
      <w:r w:rsidRPr="00AC3D71">
        <w:rPr>
          <w:sz w:val="12"/>
        </w:rPr>
        <w:t xml:space="preserve">than non-union members </w:t>
      </w:r>
      <w:r w:rsidRPr="00553E7D">
        <w:rPr>
          <w:u w:val="single"/>
        </w:rPr>
        <w:t xml:space="preserve">to regularly use </w:t>
      </w:r>
      <w:r w:rsidRPr="00553E7D">
        <w:rPr>
          <w:rStyle w:val="Emphasis"/>
        </w:rPr>
        <w:t>p</w:t>
      </w:r>
      <w:r w:rsidRPr="00553E7D">
        <w:rPr>
          <w:sz w:val="10"/>
        </w:rPr>
        <w:t>ersonal</w:t>
      </w:r>
      <w:r w:rsidRPr="00553E7D">
        <w:rPr>
          <w:u w:val="single"/>
        </w:rPr>
        <w:t xml:space="preserve"> </w:t>
      </w:r>
      <w:r w:rsidRPr="00553E7D">
        <w:rPr>
          <w:rStyle w:val="Emphasis"/>
        </w:rPr>
        <w:t>p</w:t>
      </w:r>
      <w:r w:rsidRPr="00553E7D">
        <w:rPr>
          <w:sz w:val="10"/>
        </w:rPr>
        <w:t>rotective</w:t>
      </w:r>
      <w:r w:rsidRPr="00553E7D">
        <w:rPr>
          <w:u w:val="single"/>
        </w:rPr>
        <w:t xml:space="preserve"> </w:t>
      </w:r>
      <w:r w:rsidRPr="00553E7D">
        <w:rPr>
          <w:rStyle w:val="Emphasis"/>
        </w:rPr>
        <w:t>e</w:t>
      </w:r>
      <w:r w:rsidRPr="00553E7D">
        <w:rPr>
          <w:sz w:val="10"/>
        </w:rPr>
        <w:t>quipment</w:t>
      </w:r>
      <w:r w:rsidRPr="00553E7D">
        <w:rPr>
          <w:u w:val="single"/>
        </w:rPr>
        <w:t xml:space="preserve"> at work </w:t>
      </w:r>
      <w:r w:rsidRPr="00AC3D71">
        <w:rPr>
          <w:sz w:val="12"/>
        </w:rPr>
        <w:t xml:space="preserve">(“PPE”), to receive PPE </w:t>
      </w:r>
      <w:r w:rsidRPr="00553E7D">
        <w:rPr>
          <w:u w:val="single"/>
        </w:rPr>
        <w:t>and other disinfecting or sanitizing resources from their employers, to receive paid sick leave if they had symptoms of COVID-19,</w:t>
      </w:r>
      <w:r w:rsidRPr="00553E7D">
        <w:rPr>
          <w:sz w:val="12"/>
        </w:rPr>
        <w:t xml:space="preserve"> </w:t>
      </w:r>
      <w:r w:rsidRPr="00553E7D">
        <w:rPr>
          <w:u w:val="single"/>
        </w:rPr>
        <w:t>and to report being tested for COVID-19.6</w:t>
      </w:r>
      <w:r w:rsidRPr="00AC3D71">
        <w:rPr>
          <w:u w:val="single"/>
        </w:rPr>
        <w:t xml:space="preserve"> </w:t>
      </w:r>
      <w:r w:rsidRPr="000042B5">
        <w:rPr>
          <w:highlight w:val="yellow"/>
          <w:u w:val="single"/>
        </w:rPr>
        <w:t xml:space="preserve">Unions </w:t>
      </w:r>
      <w:r w:rsidRPr="000042B5">
        <w:rPr>
          <w:rStyle w:val="StyleUnderline"/>
          <w:highlight w:val="yellow"/>
        </w:rPr>
        <w:t>are</w:t>
      </w:r>
      <w:r w:rsidRPr="000042B5">
        <w:rPr>
          <w:highlight w:val="yellow"/>
        </w:rPr>
        <w:t xml:space="preserve"> </w:t>
      </w:r>
      <w:r w:rsidRPr="000042B5">
        <w:rPr>
          <w:rStyle w:val="Emphasis"/>
          <w:highlight w:val="yellow"/>
        </w:rPr>
        <w:t>effective</w:t>
      </w:r>
      <w:r w:rsidRPr="000042B5">
        <w:rPr>
          <w:highlight w:val="yellow"/>
          <w:u w:val="single"/>
        </w:rPr>
        <w:t xml:space="preserve"> in promoting</w:t>
      </w:r>
      <w:r w:rsidRPr="00AC3D71">
        <w:rPr>
          <w:u w:val="single"/>
        </w:rPr>
        <w:t xml:space="preserve"> workplace </w:t>
      </w:r>
      <w:r w:rsidRPr="000042B5">
        <w:rPr>
          <w:highlight w:val="yellow"/>
          <w:u w:val="single"/>
        </w:rPr>
        <w:t>safety</w:t>
      </w:r>
      <w:r w:rsidRPr="000042B5">
        <w:rPr>
          <w:sz w:val="12"/>
          <w:highlight w:val="yellow"/>
        </w:rPr>
        <w:t xml:space="preserve"> </w:t>
      </w:r>
      <w:r w:rsidRPr="000042B5">
        <w:rPr>
          <w:highlight w:val="yellow"/>
          <w:u w:val="single"/>
        </w:rPr>
        <w:t xml:space="preserve">because they negotiate </w:t>
      </w:r>
      <w:r w:rsidRPr="00AC3D71">
        <w:rPr>
          <w:u w:val="single"/>
        </w:rPr>
        <w:t>for health and safety provisions</w:t>
      </w:r>
      <w:r w:rsidRPr="00AC3D71">
        <w:rPr>
          <w:sz w:val="12"/>
        </w:rPr>
        <w:t xml:space="preserve"> </w:t>
      </w:r>
      <w:r w:rsidRPr="000042B5">
        <w:rPr>
          <w:rStyle w:val="Emphasis"/>
          <w:highlight w:val="yellow"/>
        </w:rPr>
        <w:t>in collective bargaining agreements</w:t>
      </w:r>
      <w:r w:rsidRPr="00AC3D71">
        <w:rPr>
          <w:sz w:val="12"/>
        </w:rPr>
        <w:t xml:space="preserve">, including worker education and health and safety committees that engage workers in identifying workplace hazards and recommending solutions. </w:t>
      </w:r>
      <w:r w:rsidRPr="000042B5">
        <w:rPr>
          <w:highlight w:val="yellow"/>
          <w:u w:val="single"/>
        </w:rPr>
        <w:t>Union health and safety</w:t>
      </w:r>
      <w:r w:rsidRPr="00AC3D71">
        <w:rPr>
          <w:u w:val="single"/>
        </w:rPr>
        <w:t xml:space="preserve"> committees and union health and safety</w:t>
      </w:r>
      <w:r w:rsidRPr="00553E7D">
        <w:rPr>
          <w:sz w:val="8"/>
        </w:rPr>
        <w:t xml:space="preserve"> </w:t>
      </w:r>
      <w:r w:rsidRPr="000042B5">
        <w:rPr>
          <w:highlight w:val="yellow"/>
          <w:u w:val="single"/>
        </w:rPr>
        <w:t xml:space="preserve">programs result in greater worker knowledge of </w:t>
      </w:r>
      <w:r w:rsidRPr="00AC3D71">
        <w:rPr>
          <w:u w:val="single"/>
        </w:rPr>
        <w:t>their</w:t>
      </w:r>
      <w:r w:rsidRPr="00553E7D">
        <w:rPr>
          <w:sz w:val="8"/>
        </w:rPr>
        <w:t xml:space="preserve"> </w:t>
      </w:r>
      <w:r w:rsidRPr="000042B5">
        <w:rPr>
          <w:highlight w:val="yellow"/>
          <w:u w:val="single"/>
        </w:rPr>
        <w:t xml:space="preserve">health </w:t>
      </w:r>
      <w:r w:rsidRPr="00553E7D">
        <w:rPr>
          <w:sz w:val="8"/>
        </w:rPr>
        <w:t xml:space="preserve">and safety risks </w:t>
      </w:r>
      <w:r w:rsidRPr="000042B5">
        <w:rPr>
          <w:highlight w:val="yellow"/>
          <w:u w:val="single"/>
        </w:rPr>
        <w:t>and rights</w:t>
      </w:r>
      <w:r w:rsidRPr="00AC3D71">
        <w:rPr>
          <w:sz w:val="12"/>
        </w:rPr>
        <w:t xml:space="preserve">, </w:t>
      </w:r>
      <w:r w:rsidRPr="00553E7D">
        <w:rPr>
          <w:sz w:val="2"/>
          <w:szCs w:val="2"/>
        </w:rPr>
        <w:t>greater worker awareness in identifying workplace health and safety violations, greater reporting of violations, and, as a result, greater OSHA enforcement. For example, one study found that unionized workplaces promote the enforcement of the OSH Act because unions increase the probability that employees will contact the OSHA to raise safety and health issues.7 The study demonstrated that unionized establishments were more likely to receive OSHA inspections and “pay higher penalties for violating health and safety standards than comparable non-union establishments.”8 A more recent study of National Labor Relations Board (“NLRB”) and OSHA data also showed a positive link between union certification and the rate of OSHA inspections, the share of inspections carried out in the presence of a worker representative, violations cited, and penalties assessed.</w:t>
      </w:r>
    </w:p>
    <w:p w14:paraId="611ABB2B" w14:textId="77777777" w:rsidR="00B17282" w:rsidRDefault="00B17282" w:rsidP="00B17282"/>
    <w:p w14:paraId="598B5D13" w14:textId="77777777" w:rsidR="00B17282" w:rsidRPr="001D44CA" w:rsidRDefault="00B17282" w:rsidP="00B17282">
      <w:pPr>
        <w:pStyle w:val="Heading4"/>
      </w:pPr>
      <w:r w:rsidRPr="001D44CA">
        <w:t xml:space="preserve">RTW laws lead to </w:t>
      </w:r>
      <w:r w:rsidRPr="001D44CA">
        <w:rPr>
          <w:u w:val="single"/>
        </w:rPr>
        <w:t>less employer provided healthcare</w:t>
      </w:r>
      <w:r w:rsidRPr="001D44CA">
        <w:t>, even for non-union members</w:t>
      </w:r>
    </w:p>
    <w:p w14:paraId="527E96CA" w14:textId="77777777" w:rsidR="00B17282" w:rsidRPr="00DD20E2" w:rsidRDefault="00B17282" w:rsidP="00B17282">
      <w:pPr>
        <w:rPr>
          <w:rStyle w:val="Style13ptBold"/>
        </w:rPr>
      </w:pPr>
      <w:r w:rsidRPr="00DD20E2">
        <w:rPr>
          <w:rStyle w:val="Style13ptBold"/>
        </w:rPr>
        <w:t>Gould</w:t>
      </w:r>
      <w:r>
        <w:rPr>
          <w:rStyle w:val="Style13ptBold"/>
        </w:rPr>
        <w:t xml:space="preserve"> </w:t>
      </w:r>
      <w:r w:rsidRPr="00DD20E2">
        <w:rPr>
          <w:rStyle w:val="Style13ptBold"/>
        </w:rPr>
        <w:t>and Shierhol</w:t>
      </w:r>
      <w:r>
        <w:rPr>
          <w:rStyle w:val="Style13ptBold"/>
        </w:rPr>
        <w:t xml:space="preserve">, </w:t>
      </w:r>
      <w:r w:rsidRPr="00DD20E2">
        <w:rPr>
          <w:rStyle w:val="Style13ptBold"/>
        </w:rPr>
        <w:t>11</w:t>
      </w:r>
    </w:p>
    <w:p w14:paraId="5D6BAB02" w14:textId="77777777" w:rsidR="00B17282" w:rsidRPr="00F2300F" w:rsidRDefault="00B17282" w:rsidP="00B17282">
      <w:pPr>
        <w:rPr>
          <w:rStyle w:val="StyleHyperlinkReadImportantheading1blocktitleCardTextIn"/>
          <w:sz w:val="20"/>
          <w:szCs w:val="20"/>
        </w:rPr>
      </w:pPr>
      <w:r w:rsidRPr="00F2300F">
        <w:rPr>
          <w:rStyle w:val="StyleHyperlinkReadImportantheading1blocktitleCardTextIn"/>
          <w:sz w:val="20"/>
          <w:szCs w:val="20"/>
        </w:rPr>
        <w:t>[Elise Gould (Director of Health Policy Research at the Economic Policy Institute) &amp; Heidi Shierholz (president of the Economic Policy Institute), “</w:t>
      </w:r>
      <w:r w:rsidRPr="001D44CA">
        <w:rPr>
          <w:rStyle w:val="StyleHyperlinkReadImportantheading1blocktitleCardTextIn"/>
          <w:sz w:val="20"/>
          <w:szCs w:val="20"/>
        </w:rPr>
        <w:t>The compensation penalty of “right-to-work” laws</w:t>
      </w:r>
      <w:r w:rsidRPr="00F2300F">
        <w:rPr>
          <w:rStyle w:val="StyleHyperlinkReadImportantheading1blocktitleCardTextIn"/>
          <w:sz w:val="20"/>
          <w:szCs w:val="20"/>
        </w:rPr>
        <w:t xml:space="preserve">”, EPI Briefing Paper, EPI, 2/17/2011, </w:t>
      </w:r>
      <w:hyperlink r:id="rId27" w:history="1">
        <w:r w:rsidRPr="007F0F41">
          <w:rPr>
            <w:rStyle w:val="Hyperlink"/>
            <w:rFonts w:asciiTheme="minorHAnsi" w:hAnsiTheme="minorHAnsi"/>
            <w:sz w:val="20"/>
            <w:szCs w:val="20"/>
          </w:rPr>
          <w:t>https://www.epi.org/publication/bp299/</w:t>
        </w:r>
      </w:hyperlink>
      <w:r>
        <w:rPr>
          <w:rStyle w:val="StyleHyperlinkReadImportantheading1blocktitleCardTextIn"/>
          <w:sz w:val="20"/>
          <w:szCs w:val="20"/>
        </w:rPr>
        <w:t xml:space="preserve">, </w:t>
      </w:r>
      <w:r w:rsidRPr="00F2300F">
        <w:rPr>
          <w:rStyle w:val="StyleHyperlinkReadImportantheading1blocktitleCardTextIn"/>
          <w:sz w:val="20"/>
          <w:szCs w:val="20"/>
        </w:rPr>
        <w:t>DOA 8/11/25]</w:t>
      </w:r>
    </w:p>
    <w:p w14:paraId="068C4D96" w14:textId="77777777" w:rsidR="00B17282" w:rsidRDefault="00B17282" w:rsidP="00B17282"/>
    <w:p w14:paraId="4F892F82" w14:textId="77777777" w:rsidR="00B17282" w:rsidRPr="00CC1717" w:rsidRDefault="00B17282" w:rsidP="00B17282">
      <w:pPr>
        <w:rPr>
          <w:sz w:val="8"/>
        </w:rPr>
      </w:pPr>
      <w:r w:rsidRPr="00553E7D">
        <w:rPr>
          <w:rStyle w:val="StyleUnderline"/>
        </w:rPr>
        <w:t>To determine</w:t>
      </w:r>
      <w:r w:rsidRPr="00CC1717">
        <w:rPr>
          <w:sz w:val="8"/>
        </w:rPr>
        <w:t xml:space="preserve"> the </w:t>
      </w:r>
      <w:r w:rsidRPr="00553E7D">
        <w:rPr>
          <w:rStyle w:val="StyleUnderline"/>
        </w:rPr>
        <w:t>effect of r</w:t>
      </w:r>
      <w:r w:rsidRPr="00CC1717">
        <w:rPr>
          <w:sz w:val="8"/>
        </w:rPr>
        <w:t>ight-</w:t>
      </w:r>
      <w:r w:rsidRPr="00553E7D">
        <w:rPr>
          <w:rStyle w:val="StyleUnderline"/>
        </w:rPr>
        <w:t>t</w:t>
      </w:r>
      <w:r w:rsidRPr="00CC1717">
        <w:rPr>
          <w:sz w:val="8"/>
        </w:rPr>
        <w:t>o-</w:t>
      </w:r>
      <w:r w:rsidRPr="00553E7D">
        <w:rPr>
          <w:rStyle w:val="StyleUnderline"/>
        </w:rPr>
        <w:t>w</w:t>
      </w:r>
      <w:r w:rsidRPr="00CC1717">
        <w:rPr>
          <w:sz w:val="8"/>
        </w:rPr>
        <w:t xml:space="preserve">ork </w:t>
      </w:r>
      <w:r w:rsidRPr="00553E7D">
        <w:rPr>
          <w:rStyle w:val="StyleUnderline"/>
        </w:rPr>
        <w:t>laws on employer- sponsored benefits</w:t>
      </w:r>
      <w:r w:rsidRPr="00CC1717">
        <w:rPr>
          <w:sz w:val="8"/>
        </w:rPr>
        <w:t xml:space="preserve">, </w:t>
      </w:r>
      <w:r w:rsidRPr="00553E7D">
        <w:rPr>
          <w:rStyle w:val="StyleUnderline"/>
        </w:rPr>
        <w:t>we use</w:t>
      </w:r>
      <w:r w:rsidRPr="00CC1717">
        <w:rPr>
          <w:sz w:val="8"/>
        </w:rPr>
        <w:t xml:space="preserve"> the </w:t>
      </w:r>
      <w:r w:rsidRPr="00553E7D">
        <w:rPr>
          <w:rStyle w:val="StyleUnderline"/>
        </w:rPr>
        <w:t>Bureau of Labor Statistics’ Current Population Survey from</w:t>
      </w:r>
      <w:r w:rsidRPr="00CC1717">
        <w:rPr>
          <w:sz w:val="8"/>
        </w:rPr>
        <w:t xml:space="preserve"> March 2010, referring to full-year 2009 information.1 The sample consists of 21,834 employees, ages 18-64. As with the wage data, about 37% of the sample lives in states with RTW laws. Examining this sample, we find that 69.7% of workers have employer- sponsored health insurance, and 42.1% have employer- sponsored pensions. 2 In raw comparisons, about </w:t>
      </w:r>
      <w:r w:rsidRPr="00CC1717">
        <w:rPr>
          <w:u w:val="single"/>
        </w:rPr>
        <w:t>4.5% more of the workforce is covered by employer-sponsored insurance in non-RTW states than in RTW states</w:t>
      </w:r>
      <w:r w:rsidRPr="00CC1717">
        <w:rPr>
          <w:sz w:val="8"/>
        </w:rPr>
        <w:t xml:space="preserve">. </w:t>
      </w:r>
      <w:r w:rsidRPr="00CC1717">
        <w:rPr>
          <w:sz w:val="2"/>
          <w:szCs w:val="2"/>
        </w:rPr>
        <w:t>Similarly, about 4.5% more of the workforce receives a pension through their job in non-RTW states than in RTW states. We follow the same methodology as in the wage analysis, starting with a model with no controls and building up to one with a full set of controls. In addition to the overall cost-of-living measures, the health insurance regressions also include average family premiums within each state to further control for the effects of prices on the rate at which employers offer and employees take up these benefits. The key results are shown in Table 4 (with detailed regression results in Appendix Table A3). As expected, the results of the uncontrolled model directly replicate the descriptive statistics that show benefit coverage is lower in RTW than non-RTW states.</w:t>
      </w:r>
      <w:r w:rsidRPr="00CC1717">
        <w:rPr>
          <w:sz w:val="8"/>
        </w:rPr>
        <w:t xml:space="preserve"> </w:t>
      </w:r>
      <w:r w:rsidRPr="000042B5">
        <w:rPr>
          <w:highlight w:val="yellow"/>
          <w:u w:val="single"/>
        </w:rPr>
        <w:t>Workers’ employer</w:t>
      </w:r>
      <w:r w:rsidRPr="00CC1717">
        <w:rPr>
          <w:sz w:val="12"/>
        </w:rPr>
        <w:t xml:space="preserve">-sponsored </w:t>
      </w:r>
      <w:r w:rsidRPr="000042B5">
        <w:rPr>
          <w:highlight w:val="yellow"/>
          <w:u w:val="single"/>
        </w:rPr>
        <w:t xml:space="preserve">health insurance </w:t>
      </w:r>
      <w:r w:rsidRPr="00CC1717">
        <w:rPr>
          <w:sz w:val="12"/>
        </w:rPr>
        <w:t xml:space="preserve">coverage </w:t>
      </w:r>
      <w:r w:rsidRPr="000042B5">
        <w:rPr>
          <w:highlight w:val="yellow"/>
          <w:u w:val="single"/>
        </w:rPr>
        <w:t xml:space="preserve">in RTW states </w:t>
      </w:r>
      <w:r w:rsidRPr="00CC1717">
        <w:rPr>
          <w:sz w:val="12"/>
        </w:rPr>
        <w:t>is</w:t>
      </w:r>
      <w:r w:rsidRPr="000042B5">
        <w:rPr>
          <w:highlight w:val="yellow"/>
          <w:u w:val="single"/>
        </w:rPr>
        <w:t xml:space="preserve"> </w:t>
      </w:r>
      <w:r w:rsidRPr="000042B5">
        <w:rPr>
          <w:rStyle w:val="Emphasis"/>
          <w:highlight w:val="yellow"/>
        </w:rPr>
        <w:t>4.5 percentage points lower</w:t>
      </w:r>
      <w:r w:rsidRPr="00CC1717">
        <w:rPr>
          <w:sz w:val="12"/>
        </w:rPr>
        <w:t xml:space="preserve"> and employer- sponsored pension coverage is 4.6 percentage points lower than among workers in non-RTW states. </w:t>
      </w:r>
      <w:r w:rsidRPr="00CC1717">
        <w:rPr>
          <w:u w:val="single"/>
        </w:rPr>
        <w:t xml:space="preserve">The full model confirms these results. After controlling for differences </w:t>
      </w:r>
      <w:r w:rsidRPr="00CC1717">
        <w:rPr>
          <w:sz w:val="8"/>
        </w:rPr>
        <w:t xml:space="preserve">in prices across states as well as individual socioeconomic characteristics, </w:t>
      </w:r>
      <w:r w:rsidRPr="000042B5">
        <w:rPr>
          <w:highlight w:val="yellow"/>
          <w:u w:val="single"/>
        </w:rPr>
        <w:t>workers in RTW states</w:t>
      </w:r>
      <w:r w:rsidRPr="00CC1717">
        <w:rPr>
          <w:sz w:val="14"/>
        </w:rPr>
        <w:t xml:space="preserve">, on average, </w:t>
      </w:r>
      <w:r w:rsidRPr="00CC1717">
        <w:rPr>
          <w:u w:val="single"/>
        </w:rPr>
        <w:t xml:space="preserve">are </w:t>
      </w:r>
      <w:r w:rsidRPr="000042B5">
        <w:rPr>
          <w:rStyle w:val="Emphasis"/>
          <w:highlight w:val="yellow"/>
        </w:rPr>
        <w:t>less likely</w:t>
      </w:r>
      <w:r w:rsidRPr="000042B5">
        <w:rPr>
          <w:highlight w:val="yellow"/>
          <w:u w:val="single"/>
        </w:rPr>
        <w:t xml:space="preserve"> to receive health insurance </w:t>
      </w:r>
      <w:r w:rsidRPr="00CC1717">
        <w:rPr>
          <w:sz w:val="14"/>
        </w:rPr>
        <w:t xml:space="preserve">(by 2.6 percentage points) and pensions (by 4.8 percentage points) </w:t>
      </w:r>
      <w:r w:rsidRPr="000042B5">
        <w:rPr>
          <w:highlight w:val="yellow"/>
          <w:u w:val="single"/>
        </w:rPr>
        <w:t xml:space="preserve">from employers. </w:t>
      </w:r>
      <w:r w:rsidRPr="00CC1717">
        <w:rPr>
          <w:u w:val="single"/>
        </w:rPr>
        <w:t>These</w:t>
      </w:r>
      <w:r w:rsidRPr="00CC1717">
        <w:rPr>
          <w:sz w:val="14"/>
        </w:rPr>
        <w:t xml:space="preserve"> estimates </w:t>
      </w:r>
      <w:r w:rsidRPr="000042B5">
        <w:rPr>
          <w:highlight w:val="yellow"/>
          <w:u w:val="single"/>
        </w:rPr>
        <w:t xml:space="preserve">imply </w:t>
      </w:r>
      <w:r w:rsidRPr="00CC1717">
        <w:rPr>
          <w:sz w:val="14"/>
        </w:rPr>
        <w:t xml:space="preserve">a </w:t>
      </w:r>
      <w:r w:rsidRPr="000042B5">
        <w:rPr>
          <w:highlight w:val="yellow"/>
          <w:u w:val="single"/>
        </w:rPr>
        <w:t>much larger</w:t>
      </w:r>
      <w:r w:rsidRPr="00CC1717">
        <w:rPr>
          <w:sz w:val="14"/>
        </w:rPr>
        <w:t xml:space="preserve"> percentage </w:t>
      </w:r>
      <w:r w:rsidRPr="000042B5">
        <w:rPr>
          <w:highlight w:val="yellow"/>
          <w:u w:val="single"/>
        </w:rPr>
        <w:t xml:space="preserve">drop in </w:t>
      </w:r>
      <w:r w:rsidRPr="000042B5">
        <w:rPr>
          <w:rStyle w:val="Emphasis"/>
          <w:highlight w:val="yellow"/>
        </w:rPr>
        <w:t>actual coverage</w:t>
      </w:r>
      <w:r w:rsidRPr="000042B5">
        <w:rPr>
          <w:highlight w:val="yellow"/>
          <w:u w:val="single"/>
        </w:rPr>
        <w:t xml:space="preserve">, </w:t>
      </w:r>
      <w:r w:rsidRPr="002D1F09">
        <w:rPr>
          <w:sz w:val="10"/>
        </w:rPr>
        <w:t>since</w:t>
      </w:r>
      <w:r w:rsidRPr="000042B5">
        <w:rPr>
          <w:highlight w:val="yellow"/>
          <w:u w:val="single"/>
        </w:rPr>
        <w:t xml:space="preserve"> coverage</w:t>
      </w:r>
      <w:r w:rsidRPr="002D1F09">
        <w:rPr>
          <w:sz w:val="10"/>
        </w:rPr>
        <w:t xml:space="preserve"> even in non-RTW states is</w:t>
      </w:r>
      <w:r w:rsidRPr="000042B5">
        <w:rPr>
          <w:highlight w:val="yellow"/>
          <w:u w:val="single"/>
        </w:rPr>
        <w:t xml:space="preserve"> far from </w:t>
      </w:r>
      <w:r w:rsidRPr="000042B5">
        <w:rPr>
          <w:rStyle w:val="Emphasis"/>
          <w:highlight w:val="yellow"/>
        </w:rPr>
        <w:t>universal:</w:t>
      </w:r>
      <w:r w:rsidRPr="000042B5">
        <w:rPr>
          <w:highlight w:val="yellow"/>
          <w:u w:val="single"/>
        </w:rPr>
        <w:t xml:space="preserve"> </w:t>
      </w:r>
      <w:r w:rsidRPr="00EB63E7">
        <w:rPr>
          <w:u w:val="single"/>
        </w:rPr>
        <w:t xml:space="preserve">coverage of </w:t>
      </w:r>
      <w:r w:rsidRPr="000042B5">
        <w:rPr>
          <w:highlight w:val="yellow"/>
          <w:u w:val="single"/>
        </w:rPr>
        <w:t xml:space="preserve">employer-sponsored </w:t>
      </w:r>
      <w:r w:rsidRPr="00EB63E7">
        <w:rPr>
          <w:sz w:val="12"/>
        </w:rPr>
        <w:t>health</w:t>
      </w:r>
      <w:r w:rsidRPr="000042B5">
        <w:rPr>
          <w:highlight w:val="yellow"/>
          <w:u w:val="single"/>
        </w:rPr>
        <w:t xml:space="preserve"> insurance</w:t>
      </w:r>
      <w:r w:rsidRPr="00CC1717">
        <w:rPr>
          <w:sz w:val="8"/>
        </w:rPr>
        <w:t xml:space="preserve"> and pensions is, respectively, </w:t>
      </w:r>
      <w:r w:rsidRPr="000042B5">
        <w:rPr>
          <w:highlight w:val="yellow"/>
          <w:u w:val="single"/>
        </w:rPr>
        <w:t>71.5%</w:t>
      </w:r>
      <w:r w:rsidRPr="00CC1717">
        <w:rPr>
          <w:sz w:val="8"/>
        </w:rPr>
        <w:t xml:space="preserve"> and 44.9% </w:t>
      </w:r>
      <w:r w:rsidRPr="000042B5">
        <w:rPr>
          <w:highlight w:val="yellow"/>
          <w:u w:val="single"/>
        </w:rPr>
        <w:t xml:space="preserve">in non-RTW states. </w:t>
      </w:r>
      <w:r w:rsidRPr="00EB63E7">
        <w:rPr>
          <w:u w:val="single"/>
        </w:rPr>
        <w:t xml:space="preserve">Therefore, a 2.6 percentage- point estimated deterioration in health insurance </w:t>
      </w:r>
      <w:r w:rsidRPr="00EB63E7">
        <w:rPr>
          <w:sz w:val="8"/>
        </w:rPr>
        <w:t xml:space="preserve">coverage in non-RTW states </w:t>
      </w:r>
      <w:r w:rsidRPr="00EB63E7">
        <w:rPr>
          <w:u w:val="single"/>
        </w:rPr>
        <w:t xml:space="preserve">implies a 3.8% reduction in coverage, or </w:t>
      </w:r>
      <w:r w:rsidRPr="00EB63E7">
        <w:rPr>
          <w:rStyle w:val="Emphasis"/>
        </w:rPr>
        <w:t>2 million fewer covered workers</w:t>
      </w:r>
      <w:r w:rsidRPr="00EB63E7">
        <w:rPr>
          <w:sz w:val="8"/>
        </w:rPr>
        <w:t>.</w:t>
      </w:r>
      <w:r w:rsidRPr="00CC1717">
        <w:rPr>
          <w:sz w:val="8"/>
        </w:rPr>
        <w:t xml:space="preserve"> Likewise, a 4.8 per- centage-point estimated deterioration in pension coverage. in non-RTW states implies a 12.1% reduction in pension coverage, or 3.8 million fewer workers with pensions. Because the sample size is smaller in the benefit analysis, it is harder to conduct a detailed analysis for subgroups of the population. But some findings are clear and statistically significant: In this case, male and female workers in non-RTW states are equally more likely to have employer- sponsored benefits. We find that </w:t>
      </w:r>
      <w:r w:rsidRPr="000042B5">
        <w:rPr>
          <w:highlight w:val="yellow"/>
          <w:u w:val="single"/>
        </w:rPr>
        <w:t xml:space="preserve">RTW legislation </w:t>
      </w:r>
      <w:r w:rsidRPr="00EB63E7">
        <w:rPr>
          <w:sz w:val="12"/>
        </w:rPr>
        <w:t>has</w:t>
      </w:r>
      <w:r w:rsidRPr="000042B5">
        <w:rPr>
          <w:highlight w:val="yellow"/>
          <w:u w:val="single"/>
        </w:rPr>
        <w:t xml:space="preserve"> </w:t>
      </w:r>
      <w:r w:rsidRPr="000042B5">
        <w:rPr>
          <w:rStyle w:val="Emphasis"/>
          <w:highlight w:val="yellow"/>
        </w:rPr>
        <w:t>large spillover effects</w:t>
      </w:r>
      <w:r w:rsidRPr="00EB63E7">
        <w:rPr>
          <w:sz w:val="12"/>
        </w:rPr>
        <w:t xml:space="preserve">, that is, </w:t>
      </w:r>
      <w:r w:rsidRPr="000042B5">
        <w:rPr>
          <w:highlight w:val="yellow"/>
          <w:u w:val="single"/>
        </w:rPr>
        <w:t>the legislation doesn’t only affect unionized workers</w:t>
      </w:r>
      <w:r w:rsidRPr="00CC1717">
        <w:rPr>
          <w:sz w:val="8"/>
        </w:rPr>
        <w:t xml:space="preserve">, but also those that lack union contract coverage. </w:t>
      </w:r>
      <w:r w:rsidRPr="00EB63E7">
        <w:rPr>
          <w:u w:val="single"/>
        </w:rPr>
        <w:t xml:space="preserve">The coefficient of RTW for the nonunion subgroup is </w:t>
      </w:r>
      <w:r w:rsidRPr="00EB63E7">
        <w:rPr>
          <w:sz w:val="8"/>
        </w:rPr>
        <w:t xml:space="preserve">quite large: </w:t>
      </w:r>
      <w:r w:rsidRPr="00EB63E7">
        <w:rPr>
          <w:u w:val="single"/>
        </w:rPr>
        <w:t xml:space="preserve">-2.8 percentage points for insurance </w:t>
      </w:r>
      <w:r w:rsidRPr="00EB63E7">
        <w:rPr>
          <w:sz w:val="8"/>
        </w:rPr>
        <w:t xml:space="preserve">and -5.3 per- centage points for pensions. This suggests that </w:t>
      </w:r>
      <w:r w:rsidRPr="00EB63E7">
        <w:rPr>
          <w:u w:val="single"/>
        </w:rPr>
        <w:t xml:space="preserve">even among nonunion </w:t>
      </w:r>
      <w:r w:rsidRPr="00CC1717">
        <w:rPr>
          <w:sz w:val="8"/>
        </w:rPr>
        <w:t xml:space="preserve">workers, </w:t>
      </w:r>
      <w:r w:rsidRPr="000042B5">
        <w:rPr>
          <w:highlight w:val="yellow"/>
          <w:u w:val="single"/>
        </w:rPr>
        <w:t xml:space="preserve">living in a RTW state </w:t>
      </w:r>
      <w:r w:rsidRPr="00EB63E7">
        <w:rPr>
          <w:sz w:val="12"/>
        </w:rPr>
        <w:t xml:space="preserve">makes them </w:t>
      </w:r>
      <w:r w:rsidRPr="000042B5">
        <w:rPr>
          <w:rStyle w:val="Emphasis"/>
          <w:highlight w:val="yellow"/>
        </w:rPr>
        <w:t xml:space="preserve">less likely </w:t>
      </w:r>
      <w:r w:rsidRPr="000042B5">
        <w:rPr>
          <w:highlight w:val="yellow"/>
          <w:u w:val="single"/>
        </w:rPr>
        <w:t xml:space="preserve">to enjoy </w:t>
      </w:r>
      <w:r w:rsidRPr="00EB63E7">
        <w:rPr>
          <w:sz w:val="12"/>
        </w:rPr>
        <w:t xml:space="preserve">valuable </w:t>
      </w:r>
      <w:r w:rsidRPr="000042B5">
        <w:rPr>
          <w:highlight w:val="yellow"/>
          <w:u w:val="single"/>
        </w:rPr>
        <w:t>employer-sponsored benefits</w:t>
      </w:r>
      <w:r w:rsidRPr="00CC1717">
        <w:rPr>
          <w:sz w:val="8"/>
        </w:rPr>
        <w:t>.</w:t>
      </w:r>
    </w:p>
    <w:p w14:paraId="5CF07B05" w14:textId="77777777" w:rsidR="00B17282" w:rsidRPr="00AB52CD" w:rsidRDefault="00B17282" w:rsidP="00B17282"/>
    <w:p w14:paraId="10AC6522" w14:textId="77777777" w:rsidR="00B17282" w:rsidRPr="00553E7D" w:rsidRDefault="00B17282" w:rsidP="00B17282">
      <w:pPr>
        <w:pStyle w:val="Heading4"/>
      </w:pPr>
      <w:r w:rsidRPr="00553E7D">
        <w:t xml:space="preserve">Health insurance coverage is </w:t>
      </w:r>
      <w:r w:rsidRPr="00553E7D">
        <w:rPr>
          <w:u w:val="single"/>
        </w:rPr>
        <w:t>key</w:t>
      </w:r>
      <w:r w:rsidRPr="00553E7D">
        <w:t xml:space="preserve"> to stopping the </w:t>
      </w:r>
      <w:r w:rsidRPr="00553E7D">
        <w:rPr>
          <w:u w:val="single"/>
        </w:rPr>
        <w:t>spread of disease</w:t>
      </w:r>
    </w:p>
    <w:p w14:paraId="40B0758F" w14:textId="77777777" w:rsidR="00B17282" w:rsidRPr="00E32FD6" w:rsidRDefault="00B17282" w:rsidP="00B17282">
      <w:pPr>
        <w:rPr>
          <w:rStyle w:val="Style13ptBold"/>
        </w:rPr>
      </w:pPr>
      <w:r w:rsidRPr="00E32FD6">
        <w:rPr>
          <w:rStyle w:val="Style13ptBold"/>
        </w:rPr>
        <w:t>Dorn &amp; Gordon</w:t>
      </w:r>
      <w:r>
        <w:rPr>
          <w:rStyle w:val="Style13ptBold"/>
        </w:rPr>
        <w:t>,</w:t>
      </w:r>
      <w:r w:rsidRPr="00E32FD6">
        <w:rPr>
          <w:rStyle w:val="Style13ptBold"/>
        </w:rPr>
        <w:t xml:space="preserve"> 21</w:t>
      </w:r>
    </w:p>
    <w:p w14:paraId="4C9ACF3B" w14:textId="77777777" w:rsidR="00B17282" w:rsidRPr="00F2300F" w:rsidRDefault="00B17282" w:rsidP="00B17282">
      <w:pPr>
        <w:rPr>
          <w:sz w:val="20"/>
          <w:szCs w:val="20"/>
        </w:rPr>
      </w:pPr>
      <w:r w:rsidRPr="00F2300F">
        <w:rPr>
          <w:sz w:val="20"/>
          <w:szCs w:val="20"/>
        </w:rPr>
        <w:t xml:space="preserve">[Stan Dorn (Stan Dorn, J.D., is a senior fellow at The Urban Institute. He has been involved in health policy at the state and national levels for 20 years, focusing on low-income consumers, Medicaid, the State Children's Health Insurance Program (SCHIP), and the uninsured. </w:t>
      </w:r>
      <w:r w:rsidRPr="00F2300F">
        <w:rPr>
          <w:rStyle w:val="StyleHyperlinkReadImportantheading1blocktitleCardTextIn"/>
          <w:sz w:val="20"/>
          <w:szCs w:val="20"/>
        </w:rPr>
        <w:t xml:space="preserve">Previously, Dorn was a senior policy analyst at the Economic and Social Research Institute (ESRI), director of the Health Consumer Alliance, and director of the Health Division of the Children's Defense Fund (CDF), where he led the health policy team in CDF's campaign that helped enact SCHIP in 1997. Before his work at CDF, Dorn directed the Washington, D.C., office of the National Health Law Program and served as a staff attorney in its Los Angeles headquarters. He is a graduate of Harvard College and the Boalt Hall School of Law at the University of California, Berkeley. &amp; Director of the National Center for Coverage Innovation (NCCI) and Senior Fellow Families USA) &amp; Rebecca Gordon (Gordon graduated from the University of Maryland with a BS in Global Public Health, where she was awarded the 2021 Undergraduate Researcher of the Year Award.), “The Catastrophic Cost of Uninsurance: COVID-19 Cases and Deaths Closely Tied to America’s Health Coverage Gaps”, families usa, p. </w:t>
      </w:r>
      <w:hyperlink r:id="rId28" w:history="1">
        <w:r w:rsidRPr="00F2300F">
          <w:rPr>
            <w:rStyle w:val="StyleHyperlinkReadImportantheading1blocktitleCardTextIn"/>
            <w:sz w:val="20"/>
            <w:szCs w:val="20"/>
          </w:rPr>
          <w:t>https://familiesusa.org/wp-content/uploads/2021/03/2021-37_Loss-of-Lives_Report_AnalysisStyleB_Final.pdf</w:t>
        </w:r>
      </w:hyperlink>
      <w:r w:rsidRPr="00F2300F">
        <w:rPr>
          <w:rStyle w:val="StyleHyperlinkReadImportantheading1blocktitleCardTextIn"/>
          <w:sz w:val="20"/>
          <w:szCs w:val="20"/>
        </w:rPr>
        <w:t>., DOA 8/12/2025 ]</w:t>
      </w:r>
    </w:p>
    <w:p w14:paraId="6A0CF3EE" w14:textId="77777777" w:rsidR="00B17282" w:rsidRDefault="00B17282" w:rsidP="00B17282"/>
    <w:p w14:paraId="0DF6E813" w14:textId="77777777" w:rsidR="00B17282" w:rsidRPr="00E32FD6" w:rsidRDefault="00B17282" w:rsidP="00B17282">
      <w:pPr>
        <w:rPr>
          <w:sz w:val="12"/>
        </w:rPr>
      </w:pPr>
      <w:r w:rsidRPr="00AB52CD">
        <w:rPr>
          <w:sz w:val="8"/>
        </w:rPr>
        <w:t>For decades</w:t>
      </w:r>
      <w:r w:rsidRPr="000042B5">
        <w:rPr>
          <w:sz w:val="8"/>
          <w:highlight w:val="yellow"/>
        </w:rPr>
        <w:t xml:space="preserve">, </w:t>
      </w:r>
      <w:r w:rsidRPr="000042B5">
        <w:rPr>
          <w:rStyle w:val="Emphasis"/>
          <w:highlight w:val="yellow"/>
        </w:rPr>
        <w:t>experts</w:t>
      </w:r>
      <w:r w:rsidRPr="000042B5">
        <w:rPr>
          <w:highlight w:val="yellow"/>
          <w:u w:val="single"/>
        </w:rPr>
        <w:t xml:space="preserve"> </w:t>
      </w:r>
      <w:r w:rsidRPr="00AB52CD">
        <w:rPr>
          <w:u w:val="single"/>
        </w:rPr>
        <w:t>in contagious disease</w:t>
      </w:r>
      <w:r w:rsidRPr="00AB52CD">
        <w:rPr>
          <w:sz w:val="8"/>
        </w:rPr>
        <w:t xml:space="preserve"> have </w:t>
      </w:r>
      <w:r w:rsidRPr="000042B5">
        <w:rPr>
          <w:highlight w:val="yellow"/>
          <w:u w:val="single"/>
        </w:rPr>
        <w:t>warn</w:t>
      </w:r>
      <w:r w:rsidRPr="00AB52CD">
        <w:rPr>
          <w:sz w:val="8"/>
        </w:rPr>
        <w:t xml:space="preserve">ed that </w:t>
      </w:r>
      <w:r w:rsidRPr="000042B5">
        <w:rPr>
          <w:highlight w:val="yellow"/>
          <w:u w:val="single"/>
        </w:rPr>
        <w:t xml:space="preserve">health insurance gaps </w:t>
      </w:r>
      <w:r w:rsidRPr="000042B5">
        <w:rPr>
          <w:rStyle w:val="Emphasis"/>
          <w:highlight w:val="yellow"/>
        </w:rPr>
        <w:t>accelerate</w:t>
      </w:r>
      <w:r w:rsidRPr="000042B5">
        <w:rPr>
          <w:highlight w:val="yellow"/>
          <w:u w:val="single"/>
        </w:rPr>
        <w:t xml:space="preserve"> </w:t>
      </w:r>
      <w:r w:rsidRPr="00AB52CD">
        <w:rPr>
          <w:sz w:val="8"/>
        </w:rPr>
        <w:t xml:space="preserve">the </w:t>
      </w:r>
      <w:r w:rsidRPr="000042B5">
        <w:rPr>
          <w:highlight w:val="yellow"/>
          <w:u w:val="single"/>
        </w:rPr>
        <w:t xml:space="preserve">spread of </w:t>
      </w:r>
      <w:r w:rsidRPr="000042B5">
        <w:rPr>
          <w:rStyle w:val="Emphasis"/>
          <w:highlight w:val="yellow"/>
        </w:rPr>
        <w:t>epidemics.</w:t>
      </w:r>
      <w:r w:rsidRPr="000042B5">
        <w:rPr>
          <w:highlight w:val="yellow"/>
          <w:u w:val="single"/>
        </w:rPr>
        <w:t xml:space="preserve"> When people without health insurance </w:t>
      </w:r>
      <w:r w:rsidRPr="00AB52CD">
        <w:rPr>
          <w:sz w:val="8"/>
        </w:rPr>
        <w:t xml:space="preserve">begin to </w:t>
      </w:r>
      <w:r w:rsidRPr="000042B5">
        <w:rPr>
          <w:highlight w:val="yellow"/>
          <w:u w:val="single"/>
        </w:rPr>
        <w:t xml:space="preserve">feel sick, they </w:t>
      </w:r>
      <w:r w:rsidRPr="00AB52CD">
        <w:rPr>
          <w:sz w:val="8"/>
        </w:rPr>
        <w:t xml:space="preserve">often </w:t>
      </w:r>
      <w:r w:rsidRPr="000042B5">
        <w:rPr>
          <w:highlight w:val="yellow"/>
          <w:u w:val="single"/>
        </w:rPr>
        <w:t xml:space="preserve">delay </w:t>
      </w:r>
      <w:r w:rsidRPr="00AB52CD">
        <w:rPr>
          <w:sz w:val="8"/>
        </w:rPr>
        <w:t xml:space="preserve">seeking medical </w:t>
      </w:r>
      <w:r w:rsidRPr="000042B5">
        <w:rPr>
          <w:highlight w:val="yellow"/>
          <w:u w:val="single"/>
        </w:rPr>
        <w:t xml:space="preserve">care or </w:t>
      </w:r>
      <w:r w:rsidRPr="000042B5">
        <w:rPr>
          <w:rStyle w:val="Emphasis"/>
          <w:highlight w:val="yellow"/>
        </w:rPr>
        <w:t>forgo care altogether</w:t>
      </w:r>
      <w:r w:rsidRPr="00AB52CD">
        <w:rPr>
          <w:sz w:val="8"/>
        </w:rPr>
        <w:t xml:space="preserve"> because of cost concerns. Not only does this place the individual patient in danger, </w:t>
      </w:r>
      <w:r w:rsidRPr="00AB52CD">
        <w:rPr>
          <w:u w:val="single"/>
        </w:rPr>
        <w:t>it</w:t>
      </w:r>
      <w:r w:rsidRPr="000042B5">
        <w:rPr>
          <w:highlight w:val="yellow"/>
          <w:u w:val="single"/>
        </w:rPr>
        <w:t xml:space="preserve"> lets disease spread undetected </w:t>
      </w:r>
      <w:r w:rsidRPr="00AB52CD">
        <w:rPr>
          <w:rStyle w:val="StyleUnderline"/>
        </w:rPr>
        <w:t>and unchecked to family members, neighbors, co-workers, and others</w:t>
      </w:r>
      <w:r w:rsidRPr="00E32FD6">
        <w:rPr>
          <w:sz w:val="12"/>
        </w:rPr>
        <w:t xml:space="preserve">. </w:t>
      </w:r>
      <w:r w:rsidRPr="000042B5">
        <w:rPr>
          <w:highlight w:val="yellow"/>
          <w:u w:val="single"/>
        </w:rPr>
        <w:t xml:space="preserve">Transmission rates </w:t>
      </w:r>
      <w:r w:rsidRPr="000042B5">
        <w:rPr>
          <w:rStyle w:val="Emphasis"/>
          <w:highlight w:val="yellow"/>
        </w:rPr>
        <w:t xml:space="preserve">rise </w:t>
      </w:r>
      <w:r w:rsidRPr="00E32FD6">
        <w:rPr>
          <w:sz w:val="12"/>
        </w:rPr>
        <w:t xml:space="preserve">and </w:t>
      </w:r>
      <w:r w:rsidRPr="00AB52CD">
        <w:rPr>
          <w:rStyle w:val="Emphasis"/>
        </w:rPr>
        <w:t>deaths become more common throughout the community</w:t>
      </w:r>
      <w:r w:rsidRPr="00E32FD6">
        <w:rPr>
          <w:sz w:val="12"/>
        </w:rPr>
        <w:t xml:space="preserve">, </w:t>
      </w:r>
      <w:r w:rsidRPr="000042B5">
        <w:rPr>
          <w:highlight w:val="yellow"/>
          <w:u w:val="single"/>
        </w:rPr>
        <w:t xml:space="preserve">endangering people who are </w:t>
      </w:r>
      <w:r w:rsidRPr="000042B5">
        <w:rPr>
          <w:rStyle w:val="Emphasis"/>
          <w:highlight w:val="yellow"/>
        </w:rPr>
        <w:t>insured</w:t>
      </w:r>
      <w:r w:rsidRPr="000042B5">
        <w:rPr>
          <w:highlight w:val="yellow"/>
          <w:u w:val="single"/>
        </w:rPr>
        <w:t xml:space="preserve"> and </w:t>
      </w:r>
      <w:r w:rsidRPr="000042B5">
        <w:rPr>
          <w:rStyle w:val="Emphasis"/>
          <w:highlight w:val="yellow"/>
        </w:rPr>
        <w:t>uninsured</w:t>
      </w:r>
      <w:r w:rsidRPr="000042B5">
        <w:rPr>
          <w:highlight w:val="yellow"/>
          <w:u w:val="single"/>
        </w:rPr>
        <w:t xml:space="preserve"> alike</w:t>
      </w:r>
      <w:r w:rsidRPr="00AB52CD">
        <w:rPr>
          <w:sz w:val="8"/>
        </w:rPr>
        <w:t xml:space="preserve">. These warnings have become reality during the coronavirus pandemic, our worst public-health crisis in more than a century. According to recent groundbreaking research that controlled for a broad range of factors, </w:t>
      </w:r>
      <w:r w:rsidRPr="000042B5">
        <w:rPr>
          <w:rStyle w:val="StyleUnderline"/>
          <w:highlight w:val="yellow"/>
        </w:rPr>
        <w:t>from</w:t>
      </w:r>
      <w:r w:rsidRPr="00AB52CD">
        <w:rPr>
          <w:rStyle w:val="StyleUnderline"/>
        </w:rPr>
        <w:t xml:space="preserve"> </w:t>
      </w:r>
      <w:r w:rsidRPr="00AB52CD">
        <w:rPr>
          <w:sz w:val="8"/>
        </w:rPr>
        <w:t xml:space="preserve">the </w:t>
      </w:r>
      <w:r w:rsidRPr="000042B5">
        <w:rPr>
          <w:highlight w:val="yellow"/>
          <w:u w:val="single"/>
        </w:rPr>
        <w:t xml:space="preserve">start of the pandemic </w:t>
      </w:r>
      <w:r w:rsidRPr="00AB52CD">
        <w:rPr>
          <w:sz w:val="8"/>
        </w:rPr>
        <w:t xml:space="preserve">through August 31, 2020, </w:t>
      </w:r>
      <w:r w:rsidRPr="000042B5">
        <w:rPr>
          <w:highlight w:val="yellow"/>
          <w:u w:val="single"/>
        </w:rPr>
        <w:t xml:space="preserve">each 10% increase in </w:t>
      </w:r>
      <w:r w:rsidRPr="00AB52CD">
        <w:rPr>
          <w:sz w:val="8"/>
        </w:rPr>
        <w:t xml:space="preserve">the proportion of </w:t>
      </w:r>
      <w:r w:rsidRPr="00AB52CD">
        <w:rPr>
          <w:u w:val="single"/>
        </w:rPr>
        <w:t>a</w:t>
      </w:r>
      <w:r w:rsidRPr="000042B5">
        <w:rPr>
          <w:highlight w:val="yellow"/>
          <w:u w:val="single"/>
        </w:rPr>
        <w:t xml:space="preserve"> county’s residents who lacked health insurance </w:t>
      </w:r>
      <w:r w:rsidRPr="00AB52CD">
        <w:rPr>
          <w:rStyle w:val="StyleUnderline"/>
        </w:rPr>
        <w:t>was associated with</w:t>
      </w:r>
      <w:r w:rsidRPr="00AB52CD">
        <w:rPr>
          <w:sz w:val="8"/>
        </w:rPr>
        <w:t xml:space="preserve"> </w:t>
      </w:r>
      <w:r w:rsidRPr="00AB52CD">
        <w:rPr>
          <w:u w:val="single"/>
        </w:rPr>
        <w:t xml:space="preserve">a </w:t>
      </w:r>
      <w:r w:rsidRPr="00AB52CD">
        <w:rPr>
          <w:rStyle w:val="Emphasis"/>
        </w:rPr>
        <w:t>70% increase in COVID-19 cases</w:t>
      </w:r>
      <w:r w:rsidRPr="000042B5">
        <w:rPr>
          <w:highlight w:val="yellow"/>
          <w:u w:val="single"/>
        </w:rPr>
        <w:t xml:space="preserve"> </w:t>
      </w:r>
      <w:r w:rsidRPr="00AB52CD">
        <w:rPr>
          <w:u w:val="single"/>
        </w:rPr>
        <w:t xml:space="preserve">and a </w:t>
      </w:r>
      <w:r w:rsidRPr="000042B5">
        <w:rPr>
          <w:rStyle w:val="Emphasis"/>
          <w:highlight w:val="yellow"/>
        </w:rPr>
        <w:t>48% increase in COVID</w:t>
      </w:r>
      <w:r w:rsidRPr="00AB52CD">
        <w:rPr>
          <w:sz w:val="8"/>
        </w:rPr>
        <w:t>-19</w:t>
      </w:r>
      <w:r w:rsidRPr="000042B5">
        <w:rPr>
          <w:rStyle w:val="Emphasis"/>
          <w:highlight w:val="yellow"/>
        </w:rPr>
        <w:t xml:space="preserve"> deaths</w:t>
      </w:r>
      <w:r w:rsidRPr="00AB52CD">
        <w:rPr>
          <w:sz w:val="8"/>
        </w:rPr>
        <w:t xml:space="preserve">. In other words, people living in communities with very high rates of uninsurance were much more likely to contract the virus and to die than were people living in communities with relatively few uninsured. This report uses that research to address one fundamental question: If everyone in America had health insurance, how many people who contracted COVID-19 could have been spared, and how many who died might still be with us today? </w:t>
      </w:r>
      <w:r w:rsidRPr="00AB52CD">
        <w:rPr>
          <w:u w:val="single"/>
        </w:rPr>
        <w:t xml:space="preserve">Applying </w:t>
      </w:r>
      <w:r w:rsidRPr="00AB52CD">
        <w:rPr>
          <w:sz w:val="8"/>
        </w:rPr>
        <w:t xml:space="preserve">these research </w:t>
      </w:r>
      <w:r w:rsidRPr="00AB52CD">
        <w:rPr>
          <w:u w:val="single"/>
        </w:rPr>
        <w:t xml:space="preserve">findings to </w:t>
      </w:r>
      <w:r w:rsidRPr="00AB52CD">
        <w:rPr>
          <w:sz w:val="8"/>
        </w:rPr>
        <w:t xml:space="preserve">every county in </w:t>
      </w:r>
      <w:r w:rsidRPr="00AB52CD">
        <w:rPr>
          <w:u w:val="single"/>
        </w:rPr>
        <w:t>the U</w:t>
      </w:r>
      <w:r w:rsidRPr="00AB52CD">
        <w:rPr>
          <w:sz w:val="8"/>
        </w:rPr>
        <w:t xml:space="preserve">nited </w:t>
      </w:r>
      <w:r w:rsidRPr="00AB52CD">
        <w:rPr>
          <w:u w:val="single"/>
        </w:rPr>
        <w:t>S</w:t>
      </w:r>
      <w:r w:rsidRPr="00AB52CD">
        <w:rPr>
          <w:sz w:val="8"/>
        </w:rPr>
        <w:t xml:space="preserve">tates </w:t>
      </w:r>
      <w:r w:rsidRPr="00AB52CD">
        <w:rPr>
          <w:rStyle w:val="StyleUnderline"/>
        </w:rPr>
        <w:t>yields staggering results</w:t>
      </w:r>
      <w:r w:rsidRPr="00AB52CD">
        <w:rPr>
          <w:sz w:val="8"/>
        </w:rPr>
        <w:t>: » Nationally, roughly</w:t>
      </w:r>
      <w:r w:rsidRPr="00AB52CD">
        <w:rPr>
          <w:u w:val="single"/>
        </w:rPr>
        <w:t xml:space="preserve"> </w:t>
      </w:r>
      <w:r w:rsidRPr="000042B5">
        <w:rPr>
          <w:rStyle w:val="Emphasis"/>
          <w:highlight w:val="yellow"/>
        </w:rPr>
        <w:t>1 out of every 3 COVID</w:t>
      </w:r>
      <w:r w:rsidRPr="00AB52CD">
        <w:rPr>
          <w:sz w:val="8"/>
        </w:rPr>
        <w:t xml:space="preserve">-19 </w:t>
      </w:r>
      <w:r w:rsidRPr="000042B5">
        <w:rPr>
          <w:highlight w:val="yellow"/>
          <w:u w:val="single"/>
        </w:rPr>
        <w:t>deaths</w:t>
      </w:r>
      <w:r w:rsidRPr="00AB52CD">
        <w:rPr>
          <w:sz w:val="8"/>
        </w:rPr>
        <w:t xml:space="preserve"> are</w:t>
      </w:r>
      <w:r w:rsidRPr="000042B5">
        <w:rPr>
          <w:highlight w:val="yellow"/>
          <w:u w:val="single"/>
        </w:rPr>
        <w:t xml:space="preserve"> linked to health insurance gaps</w:t>
      </w:r>
      <w:r w:rsidRPr="00AB52CD">
        <w:rPr>
          <w:sz w:val="8"/>
        </w:rPr>
        <w:t xml:space="preserve">. » </w:t>
      </w:r>
      <w:r w:rsidRPr="00AB52CD">
        <w:rPr>
          <w:u w:val="single"/>
        </w:rPr>
        <w:t xml:space="preserve">More than 40% of </w:t>
      </w:r>
      <w:r w:rsidRPr="00AB52CD">
        <w:rPr>
          <w:sz w:val="8"/>
        </w:rPr>
        <w:t xml:space="preserve">all COVID-19 </w:t>
      </w:r>
      <w:r w:rsidRPr="00AB52CD">
        <w:rPr>
          <w:u w:val="single"/>
        </w:rPr>
        <w:t>infections are associated with health insurance gaps</w:t>
      </w:r>
      <w:r w:rsidRPr="00AB52CD">
        <w:rPr>
          <w:sz w:val="8"/>
        </w:rPr>
        <w:t xml:space="preserve">. » During the period covered by the study on which we base our analysis — </w:t>
      </w:r>
      <w:r w:rsidRPr="00AB52CD">
        <w:rPr>
          <w:u w:val="single"/>
        </w:rPr>
        <w:t>between the start of the pandemic and August 31, 2020 — health insurance gaps were linked to</w:t>
      </w:r>
      <w:r w:rsidRPr="00AB52CD">
        <w:rPr>
          <w:sz w:val="8"/>
        </w:rPr>
        <w:t xml:space="preserve"> an estimated </w:t>
      </w:r>
      <w:r w:rsidRPr="00AB52CD">
        <w:rPr>
          <w:u w:val="single"/>
        </w:rPr>
        <w:t>2.6 million COVID-19 cases</w:t>
      </w:r>
      <w:r w:rsidRPr="00AB52CD">
        <w:rPr>
          <w:sz w:val="8"/>
        </w:rPr>
        <w:t xml:space="preserve"> and 58,000 COVID-19 deaths. » If the same relationships between health insurance and COVID-19 continued unchanged after the period covered by the study, then by February 1, 2021, </w:t>
      </w:r>
      <w:r w:rsidRPr="000042B5">
        <w:rPr>
          <w:highlight w:val="yellow"/>
          <w:u w:val="single"/>
        </w:rPr>
        <w:t xml:space="preserve">health insurance gaps </w:t>
      </w:r>
      <w:r w:rsidRPr="00AB52CD">
        <w:rPr>
          <w:sz w:val="8"/>
        </w:rPr>
        <w:t>would be</w:t>
      </w:r>
      <w:r w:rsidRPr="000042B5">
        <w:rPr>
          <w:highlight w:val="yellow"/>
          <w:u w:val="single"/>
        </w:rPr>
        <w:t xml:space="preserve"> associated with </w:t>
      </w:r>
      <w:r w:rsidRPr="00AB52CD">
        <w:rPr>
          <w:sz w:val="8"/>
        </w:rPr>
        <w:t>an estimated total of</w:t>
      </w:r>
      <w:r w:rsidRPr="000042B5">
        <w:rPr>
          <w:highlight w:val="yellow"/>
          <w:u w:val="single"/>
        </w:rPr>
        <w:t xml:space="preserve"> </w:t>
      </w:r>
      <w:r w:rsidRPr="000042B5">
        <w:rPr>
          <w:rStyle w:val="Emphasis"/>
          <w:highlight w:val="yellow"/>
        </w:rPr>
        <w:t>10.9 million</w:t>
      </w:r>
      <w:r w:rsidRPr="00AB52CD">
        <w:rPr>
          <w:u w:val="single"/>
        </w:rPr>
        <w:t xml:space="preserve"> COVID</w:t>
      </w:r>
      <w:r w:rsidRPr="00AB52CD">
        <w:rPr>
          <w:sz w:val="8"/>
        </w:rPr>
        <w:t>-19</w:t>
      </w:r>
      <w:r w:rsidRPr="000042B5">
        <w:rPr>
          <w:highlight w:val="yellow"/>
          <w:u w:val="single"/>
        </w:rPr>
        <w:t xml:space="preserve"> infections </w:t>
      </w:r>
      <w:r w:rsidRPr="00AB52CD">
        <w:rPr>
          <w:sz w:val="8"/>
        </w:rPr>
        <w:t xml:space="preserve">and 143,000 deaths from COVID-19. </w:t>
      </w:r>
    </w:p>
    <w:p w14:paraId="5431E8FC" w14:textId="77777777" w:rsidR="00B17282" w:rsidRDefault="00B17282" w:rsidP="00B17282"/>
    <w:p w14:paraId="19C3DB59" w14:textId="77777777" w:rsidR="00B17282" w:rsidRDefault="00B17282" w:rsidP="00B17282">
      <w:pPr>
        <w:pStyle w:val="Heading4"/>
      </w:pPr>
      <w:r>
        <w:t xml:space="preserve">RTW is uniquely damaging to </w:t>
      </w:r>
      <w:r w:rsidRPr="00AE459C">
        <w:rPr>
          <w:u w:val="single"/>
        </w:rPr>
        <w:t xml:space="preserve">health and safety standards </w:t>
      </w:r>
      <w:r>
        <w:t>– union strength is required to solve</w:t>
      </w:r>
    </w:p>
    <w:p w14:paraId="09C2A9F8" w14:textId="77777777" w:rsidR="00B17282" w:rsidRPr="00793D87" w:rsidRDefault="00B17282" w:rsidP="00B17282">
      <w:pPr>
        <w:rPr>
          <w:rStyle w:val="Style13ptBold"/>
        </w:rPr>
      </w:pPr>
      <w:r w:rsidRPr="00793D87">
        <w:rPr>
          <w:rStyle w:val="Style13ptBold"/>
        </w:rPr>
        <w:t xml:space="preserve">Dodds, 23 </w:t>
      </w:r>
    </w:p>
    <w:p w14:paraId="0BFF5142" w14:textId="77777777" w:rsidR="00B17282" w:rsidRDefault="00B17282" w:rsidP="00B17282">
      <w:r>
        <w:t>[Ryan D. Dodds – researcher for Macalester College, “</w:t>
      </w:r>
      <w:r w:rsidRPr="00793D87">
        <w:t>How do right-to-work (RTW) laws impact workplace safety?</w:t>
      </w:r>
      <w:r>
        <w:t xml:space="preserve">” Macalester College, Spring 4-30-2023, </w:t>
      </w:r>
      <w:hyperlink r:id="rId29" w:history="1">
        <w:r w:rsidRPr="00683FDB">
          <w:rPr>
            <w:rStyle w:val="Hyperlink"/>
          </w:rPr>
          <w:t>https://digitalcommons.macalester.edu/cgi/viewcontent.cgi?article=1119&amp;context=economics_honors_projects</w:t>
        </w:r>
      </w:hyperlink>
      <w:r>
        <w:t xml:space="preserve">, accessed 8-18-2025] </w:t>
      </w:r>
    </w:p>
    <w:p w14:paraId="5CDD135D" w14:textId="77777777" w:rsidR="00B17282" w:rsidRPr="00EE4F7F" w:rsidRDefault="00B17282" w:rsidP="00B17282"/>
    <w:p w14:paraId="283CAE14" w14:textId="77777777" w:rsidR="00B17282" w:rsidRPr="002A6E7B" w:rsidRDefault="00B17282" w:rsidP="00B17282">
      <w:pPr>
        <w:rPr>
          <w:sz w:val="10"/>
        </w:rPr>
      </w:pPr>
      <w:r w:rsidRPr="002A6E7B">
        <w:rPr>
          <w:sz w:val="10"/>
        </w:rPr>
        <w:t>I. Introduction</w:t>
      </w:r>
    </w:p>
    <w:p w14:paraId="3AEF0032" w14:textId="77777777" w:rsidR="00B17282" w:rsidRPr="002A6E7B" w:rsidRDefault="00B17282" w:rsidP="00B17282">
      <w:pPr>
        <w:rPr>
          <w:sz w:val="2"/>
          <w:szCs w:val="2"/>
        </w:rPr>
      </w:pPr>
      <w:r w:rsidRPr="002A6E7B">
        <w:rPr>
          <w:rStyle w:val="StyleUnderline"/>
        </w:rPr>
        <w:t>On April 5, 2010</w:t>
      </w:r>
      <w:r w:rsidRPr="002A6E7B">
        <w:rPr>
          <w:sz w:val="10"/>
        </w:rPr>
        <w:t xml:space="preserve">, there were </w:t>
      </w:r>
      <w:r w:rsidRPr="002A6E7B">
        <w:rPr>
          <w:rStyle w:val="StyleUnderline"/>
        </w:rPr>
        <w:t>31 miners on</w:t>
      </w:r>
      <w:r w:rsidRPr="002A6E7B">
        <w:rPr>
          <w:sz w:val="10"/>
        </w:rPr>
        <w:t xml:space="preserve"> the </w:t>
      </w:r>
      <w:r w:rsidRPr="002A6E7B">
        <w:rPr>
          <w:rStyle w:val="StyleUnderline"/>
        </w:rPr>
        <w:t>site of</w:t>
      </w:r>
      <w:r w:rsidRPr="002A6E7B">
        <w:rPr>
          <w:sz w:val="10"/>
        </w:rPr>
        <w:t xml:space="preserve"> the </w:t>
      </w:r>
      <w:r w:rsidRPr="002A6E7B">
        <w:rPr>
          <w:rStyle w:val="StyleUnderline"/>
        </w:rPr>
        <w:t>Upper Big Branch coal mine in</w:t>
      </w:r>
      <w:r w:rsidRPr="002A6E7B">
        <w:rPr>
          <w:sz w:val="10"/>
        </w:rPr>
        <w:t xml:space="preserve"> Montcoal, </w:t>
      </w:r>
      <w:r w:rsidRPr="002A6E7B">
        <w:rPr>
          <w:rStyle w:val="StyleUnderline"/>
        </w:rPr>
        <w:t>West Virginia</w:t>
      </w:r>
      <w:r w:rsidRPr="002A6E7B">
        <w:rPr>
          <w:sz w:val="10"/>
        </w:rPr>
        <w:t xml:space="preserve">, when a </w:t>
      </w:r>
      <w:r w:rsidRPr="002A6E7B">
        <w:rPr>
          <w:rStyle w:val="StyleUnderline"/>
        </w:rPr>
        <w:t xml:space="preserve">coal-dust explosion 1,000 feet underground </w:t>
      </w:r>
      <w:r w:rsidRPr="002A6E7B">
        <w:rPr>
          <w:rStyle w:val="Emphasis"/>
        </w:rPr>
        <w:t>killed 29 miners.</w:t>
      </w:r>
      <w:r w:rsidRPr="002A6E7B">
        <w:rPr>
          <w:sz w:val="10"/>
        </w:rPr>
        <w:t xml:space="preserve"> The terrible </w:t>
      </w:r>
      <w:r w:rsidRPr="002A6E7B">
        <w:rPr>
          <w:rStyle w:val="Emphasis"/>
        </w:rPr>
        <w:t>accident could have been avoided.</w:t>
      </w:r>
      <w:r w:rsidRPr="002A6E7B">
        <w:rPr>
          <w:sz w:val="10"/>
        </w:rPr>
        <w:t xml:space="preserve"> In the year before the blast, </w:t>
      </w:r>
      <w:r w:rsidRPr="002A6E7B">
        <w:rPr>
          <w:rStyle w:val="StyleUnderline"/>
        </w:rPr>
        <w:t>records show</w:t>
      </w:r>
      <w:r w:rsidRPr="002A6E7B">
        <w:rPr>
          <w:sz w:val="10"/>
        </w:rPr>
        <w:t xml:space="preserve"> that </w:t>
      </w:r>
      <w:r w:rsidRPr="002A6E7B">
        <w:rPr>
          <w:rStyle w:val="StyleUnderline"/>
        </w:rPr>
        <w:t xml:space="preserve">federal regulators “cited </w:t>
      </w:r>
      <w:r w:rsidRPr="002A6E7B">
        <w:rPr>
          <w:sz w:val="10"/>
        </w:rPr>
        <w:t xml:space="preserve">the </w:t>
      </w:r>
      <w:r w:rsidRPr="002A6E7B">
        <w:rPr>
          <w:rStyle w:val="StyleUnderline"/>
        </w:rPr>
        <w:t>mine eight times for ‘substantial’ violations</w:t>
      </w:r>
      <w:r w:rsidRPr="002A6E7B">
        <w:rPr>
          <w:sz w:val="10"/>
        </w:rPr>
        <w:t xml:space="preserve"> </w:t>
      </w:r>
      <w:r w:rsidRPr="002A6E7B">
        <w:rPr>
          <w:sz w:val="2"/>
          <w:szCs w:val="2"/>
        </w:rPr>
        <w:t>relating to the mine’s methane control plans.”1 Investigators found that poor ventilation and a dangerous build-up of methane led to the deadly explosion, and the company that owned the mine settled with the U.S. attorney’s office for $209 million in civil and criminal penalties for its role in the accident.2 The CEO of the company was later sentenced to a year in prison on a charge of conspiracy to willfully violate mine health and safety standards as a result of the deadly event.3</w:t>
      </w:r>
    </w:p>
    <w:p w14:paraId="7DE74A36" w14:textId="77777777" w:rsidR="00B17282" w:rsidRDefault="00B17282" w:rsidP="00B17282">
      <w:r w:rsidRPr="000042B5">
        <w:rPr>
          <w:rStyle w:val="StyleUnderline"/>
          <w:highlight w:val="yellow"/>
        </w:rPr>
        <w:t>In</w:t>
      </w:r>
      <w:r w:rsidRPr="002A6E7B">
        <w:rPr>
          <w:rStyle w:val="StyleUnderline"/>
        </w:rPr>
        <w:t xml:space="preserve"> </w:t>
      </w:r>
      <w:r w:rsidRPr="0008548F">
        <w:rPr>
          <w:sz w:val="10"/>
        </w:rPr>
        <w:t>April of</w:t>
      </w:r>
      <w:r w:rsidRPr="002A6E7B">
        <w:rPr>
          <w:rStyle w:val="StyleUnderline"/>
        </w:rPr>
        <w:t xml:space="preserve"> </w:t>
      </w:r>
      <w:r w:rsidRPr="000042B5">
        <w:rPr>
          <w:rStyle w:val="StyleUnderline"/>
          <w:highlight w:val="yellow"/>
        </w:rPr>
        <w:t>2020</w:t>
      </w:r>
      <w:r w:rsidRPr="0008548F">
        <w:rPr>
          <w:sz w:val="10"/>
        </w:rPr>
        <w:t xml:space="preserve">, </w:t>
      </w:r>
      <w:r w:rsidRPr="000042B5">
        <w:rPr>
          <w:rStyle w:val="StyleUnderline"/>
          <w:highlight w:val="yellow"/>
        </w:rPr>
        <w:t>meatpacking workers in</w:t>
      </w:r>
      <w:r w:rsidRPr="0008548F">
        <w:rPr>
          <w:sz w:val="10"/>
        </w:rPr>
        <w:t xml:space="preserve"> a </w:t>
      </w:r>
      <w:r w:rsidRPr="002A6E7B">
        <w:rPr>
          <w:rStyle w:val="StyleUnderline"/>
        </w:rPr>
        <w:t>Tyson Foods pork-processing plant in</w:t>
      </w:r>
      <w:r w:rsidRPr="0008548F">
        <w:rPr>
          <w:sz w:val="10"/>
        </w:rPr>
        <w:t xml:space="preserve"> Waterloo, </w:t>
      </w:r>
      <w:r w:rsidRPr="000042B5">
        <w:rPr>
          <w:rStyle w:val="StyleUnderline"/>
          <w:highlight w:val="yellow"/>
        </w:rPr>
        <w:t>Iowa</w:t>
      </w:r>
      <w:r w:rsidRPr="0008548F">
        <w:rPr>
          <w:sz w:val="10"/>
        </w:rPr>
        <w:t xml:space="preserve">, </w:t>
      </w:r>
      <w:r w:rsidRPr="000042B5">
        <w:rPr>
          <w:rStyle w:val="StyleUnderline"/>
          <w:highlight w:val="yellow"/>
        </w:rPr>
        <w:t>continued to work amidst</w:t>
      </w:r>
      <w:r w:rsidRPr="002A6E7B">
        <w:rPr>
          <w:rStyle w:val="StyleUnderline"/>
        </w:rPr>
        <w:t xml:space="preserve"> </w:t>
      </w:r>
      <w:r w:rsidRPr="0008548F">
        <w:rPr>
          <w:sz w:val="10"/>
        </w:rPr>
        <w:t xml:space="preserve">the </w:t>
      </w:r>
      <w:r w:rsidRPr="000042B5">
        <w:rPr>
          <w:rStyle w:val="Emphasis"/>
          <w:highlight w:val="yellow"/>
        </w:rPr>
        <w:t>deadly COVID-19 pandemic</w:t>
      </w:r>
      <w:r w:rsidRPr="0008548F">
        <w:rPr>
          <w:sz w:val="10"/>
        </w:rPr>
        <w:t xml:space="preserve">. Those </w:t>
      </w:r>
      <w:r w:rsidRPr="00866190">
        <w:rPr>
          <w:rStyle w:val="StyleUnderline"/>
        </w:rPr>
        <w:t xml:space="preserve">employees were required to work long hours in </w:t>
      </w:r>
      <w:r w:rsidRPr="00866190">
        <w:rPr>
          <w:rStyle w:val="Emphasis"/>
        </w:rPr>
        <w:t>cramped conditions</w:t>
      </w:r>
      <w:r w:rsidRPr="0008548F">
        <w:rPr>
          <w:sz w:val="10"/>
        </w:rPr>
        <w:t xml:space="preserve"> without sufficient protective gear</w:t>
      </w:r>
      <w:r w:rsidRPr="00866190">
        <w:rPr>
          <w:rStyle w:val="StyleUnderline"/>
        </w:rPr>
        <w:t>.</w:t>
      </w:r>
      <w:r w:rsidRPr="0008548F">
        <w:rPr>
          <w:sz w:val="10"/>
        </w:rPr>
        <w:t xml:space="preserve"> </w:t>
      </w:r>
      <w:r w:rsidRPr="000042B5">
        <w:rPr>
          <w:rStyle w:val="StyleUnderline"/>
          <w:highlight w:val="yellow"/>
        </w:rPr>
        <w:t>Over 1,000 of the plant’s</w:t>
      </w:r>
      <w:r w:rsidRPr="00866190">
        <w:rPr>
          <w:rStyle w:val="StyleUnderline"/>
        </w:rPr>
        <w:t xml:space="preserve"> 2,800 </w:t>
      </w:r>
      <w:r w:rsidRPr="000042B5">
        <w:rPr>
          <w:rStyle w:val="StyleUnderline"/>
          <w:highlight w:val="yellow"/>
        </w:rPr>
        <w:t>employees would contract</w:t>
      </w:r>
      <w:r w:rsidRPr="000042B5">
        <w:rPr>
          <w:sz w:val="10"/>
          <w:highlight w:val="yellow"/>
        </w:rPr>
        <w:t xml:space="preserve"> </w:t>
      </w:r>
      <w:r w:rsidRPr="000042B5">
        <w:rPr>
          <w:rStyle w:val="StyleUnderline"/>
          <w:highlight w:val="yellow"/>
        </w:rPr>
        <w:t>the</w:t>
      </w:r>
      <w:r w:rsidRPr="00866190">
        <w:rPr>
          <w:rStyle w:val="StyleUnderline"/>
        </w:rPr>
        <w:t xml:space="preserve"> </w:t>
      </w:r>
      <w:r w:rsidRPr="000042B5">
        <w:rPr>
          <w:rStyle w:val="Emphasis"/>
          <w:highlight w:val="yellow"/>
        </w:rPr>
        <w:t>virus</w:t>
      </w:r>
      <w:r w:rsidRPr="0008548F">
        <w:rPr>
          <w:sz w:val="10"/>
        </w:rPr>
        <w:t xml:space="preserve"> in the first few months of the pandemic. Lawsuits filed on behalf of deceased Waterloo employees allege that the </w:t>
      </w:r>
      <w:r w:rsidRPr="000042B5">
        <w:rPr>
          <w:rStyle w:val="StyleUnderline"/>
          <w:highlight w:val="yellow"/>
        </w:rPr>
        <w:t>company</w:t>
      </w:r>
      <w:r w:rsidRPr="0008548F">
        <w:rPr>
          <w:rStyle w:val="StyleUnderline"/>
        </w:rPr>
        <w:t xml:space="preserve"> failed to implement appropriate safety measures, downplayed</w:t>
      </w:r>
      <w:r w:rsidRPr="0008548F">
        <w:rPr>
          <w:sz w:val="10"/>
        </w:rPr>
        <w:t xml:space="preserve"> the </w:t>
      </w:r>
      <w:r w:rsidRPr="0008548F">
        <w:rPr>
          <w:rStyle w:val="StyleUnderline"/>
        </w:rPr>
        <w:t>risk of the virus</w:t>
      </w:r>
      <w:r w:rsidRPr="000042B5">
        <w:rPr>
          <w:rStyle w:val="Emphasis"/>
          <w:highlight w:val="yellow"/>
        </w:rPr>
        <w:t>, covered up the outbreak</w:t>
      </w:r>
      <w:r w:rsidRPr="0008548F">
        <w:rPr>
          <w:sz w:val="10"/>
        </w:rPr>
        <w:t xml:space="preserve">, </w:t>
      </w:r>
      <w:r w:rsidRPr="0008548F">
        <w:rPr>
          <w:rStyle w:val="StyleUnderline"/>
        </w:rPr>
        <w:t>incentivized sick workers to continue working</w:t>
      </w:r>
      <w:r w:rsidRPr="0008548F">
        <w:rPr>
          <w:sz w:val="10"/>
        </w:rPr>
        <w:t xml:space="preserve">, and otherwise disregarded workplace safety. As employees worked in these dangerous conditions, </w:t>
      </w:r>
      <w:r w:rsidRPr="0008548F">
        <w:rPr>
          <w:rStyle w:val="StyleUnderline"/>
        </w:rPr>
        <w:t xml:space="preserve">supervisors at the plant </w:t>
      </w:r>
      <w:r w:rsidRPr="0008548F">
        <w:rPr>
          <w:sz w:val="10"/>
        </w:rPr>
        <w:t xml:space="preserve">are </w:t>
      </w:r>
      <w:r w:rsidRPr="0008548F">
        <w:rPr>
          <w:rStyle w:val="StyleUnderline"/>
        </w:rPr>
        <w:t>accused of privately gambling on</w:t>
      </w:r>
      <w:r w:rsidRPr="0008548F">
        <w:rPr>
          <w:sz w:val="10"/>
        </w:rPr>
        <w:t xml:space="preserve"> the </w:t>
      </w:r>
      <w:r w:rsidRPr="0008548F">
        <w:rPr>
          <w:rStyle w:val="StyleUnderline"/>
        </w:rPr>
        <w:t xml:space="preserve">number of workers who would contract the </w:t>
      </w:r>
      <w:r w:rsidRPr="0008548F">
        <w:rPr>
          <w:sz w:val="10"/>
        </w:rPr>
        <w:t xml:space="preserve">COVID-19 </w:t>
      </w:r>
      <w:r w:rsidRPr="0008548F">
        <w:rPr>
          <w:rStyle w:val="StyleUnderline"/>
        </w:rPr>
        <w:t>virus</w:t>
      </w:r>
      <w:r>
        <w:t>.4</w:t>
      </w:r>
    </w:p>
    <w:p w14:paraId="2D1707D5" w14:textId="77777777" w:rsidR="00B17282" w:rsidRPr="0008548F" w:rsidRDefault="00B17282" w:rsidP="00B17282">
      <w:pPr>
        <w:rPr>
          <w:sz w:val="10"/>
        </w:rPr>
      </w:pPr>
      <w:r w:rsidRPr="0008548F">
        <w:rPr>
          <w:sz w:val="10"/>
        </w:rPr>
        <w:t xml:space="preserve">It </w:t>
      </w:r>
      <w:r w:rsidRPr="0008548F">
        <w:rPr>
          <w:rStyle w:val="StyleUnderline"/>
        </w:rPr>
        <w:t>wasn’t just</w:t>
      </w:r>
      <w:r w:rsidRPr="0008548F">
        <w:rPr>
          <w:sz w:val="10"/>
        </w:rPr>
        <w:t xml:space="preserve"> the </w:t>
      </w:r>
      <w:r w:rsidRPr="0008548F">
        <w:rPr>
          <w:rStyle w:val="StyleUnderline"/>
        </w:rPr>
        <w:t xml:space="preserve">Tyson Foods plant in </w:t>
      </w:r>
      <w:r w:rsidRPr="0008548F">
        <w:rPr>
          <w:sz w:val="10"/>
        </w:rPr>
        <w:t>Waterloo that saw</w:t>
      </w:r>
      <w:r w:rsidRPr="0008548F">
        <w:rPr>
          <w:rStyle w:val="StyleUnderline"/>
        </w:rPr>
        <w:t xml:space="preserve"> increased concerns</w:t>
      </w:r>
      <w:r w:rsidRPr="0008548F">
        <w:rPr>
          <w:sz w:val="10"/>
        </w:rPr>
        <w:t xml:space="preserve"> about workplace safety during the pandemic. All </w:t>
      </w:r>
      <w:r w:rsidRPr="000042B5">
        <w:rPr>
          <w:rStyle w:val="StyleUnderline"/>
          <w:highlight w:val="yellow"/>
        </w:rPr>
        <w:t>across the country</w:t>
      </w:r>
      <w:r w:rsidRPr="0008548F">
        <w:rPr>
          <w:sz w:val="10"/>
        </w:rPr>
        <w:t xml:space="preserve">, </w:t>
      </w:r>
      <w:r w:rsidRPr="0008548F">
        <w:rPr>
          <w:rStyle w:val="StyleUnderline"/>
        </w:rPr>
        <w:t>workplace safety</w:t>
      </w:r>
      <w:r w:rsidRPr="0008548F">
        <w:rPr>
          <w:sz w:val="10"/>
        </w:rPr>
        <w:t xml:space="preserve"> was thrust to a </w:t>
      </w:r>
      <w:r w:rsidRPr="0008548F">
        <w:rPr>
          <w:rStyle w:val="StyleUnderline"/>
        </w:rPr>
        <w:t>top priority as workers became concerned about catching COVID</w:t>
      </w:r>
      <w:r w:rsidRPr="0008548F">
        <w:rPr>
          <w:sz w:val="10"/>
        </w:rPr>
        <w:t xml:space="preserve">-19 in their workplaces. In numerous instances, </w:t>
      </w:r>
      <w:r w:rsidRPr="000042B5">
        <w:rPr>
          <w:rStyle w:val="StyleUnderline"/>
          <w:highlight w:val="yellow"/>
        </w:rPr>
        <w:t>unions</w:t>
      </w:r>
      <w:r w:rsidRPr="0008548F">
        <w:rPr>
          <w:sz w:val="10"/>
        </w:rPr>
        <w:t xml:space="preserve"> were </w:t>
      </w:r>
      <w:r w:rsidRPr="000042B5">
        <w:rPr>
          <w:rStyle w:val="Emphasis"/>
          <w:highlight w:val="yellow"/>
        </w:rPr>
        <w:t>able to step in to protect workers.</w:t>
      </w:r>
      <w:r w:rsidRPr="0008548F">
        <w:rPr>
          <w:sz w:val="10"/>
        </w:rPr>
        <w:t xml:space="preserve">5 For example, the </w:t>
      </w:r>
      <w:r w:rsidRPr="0008548F">
        <w:rPr>
          <w:rStyle w:val="StyleUnderline"/>
        </w:rPr>
        <w:t>United Auto Workers</w:t>
      </w:r>
      <w:r w:rsidRPr="0008548F">
        <w:rPr>
          <w:sz w:val="10"/>
        </w:rPr>
        <w:t xml:space="preserve"> “</w:t>
      </w:r>
      <w:r w:rsidRPr="0008548F">
        <w:rPr>
          <w:rStyle w:val="StyleUnderline"/>
        </w:rPr>
        <w:t>persuaded General Motors, Ford, and Fiat Chrysler to shut down operations for two weeks to slow</w:t>
      </w:r>
      <w:r w:rsidRPr="0008548F">
        <w:rPr>
          <w:sz w:val="10"/>
        </w:rPr>
        <w:t xml:space="preserve"> the </w:t>
      </w:r>
      <w:r w:rsidRPr="0008548F">
        <w:rPr>
          <w:rStyle w:val="StyleUnderline"/>
        </w:rPr>
        <w:t>spread of the virus,</w:t>
      </w:r>
      <w:r w:rsidRPr="0008548F">
        <w:rPr>
          <w:sz w:val="10"/>
        </w:rPr>
        <w:t xml:space="preserve"> and they negotiated with the companies to provide all workers with protective gear, including masks” (McNicholas et al., 2020).</w:t>
      </w:r>
    </w:p>
    <w:p w14:paraId="679446ED" w14:textId="77777777" w:rsidR="00B17282" w:rsidRPr="0008548F" w:rsidRDefault="00B17282" w:rsidP="00B17282">
      <w:pPr>
        <w:rPr>
          <w:rStyle w:val="Emphasis"/>
        </w:rPr>
      </w:pPr>
      <w:r w:rsidRPr="0008548F">
        <w:rPr>
          <w:sz w:val="10"/>
        </w:rPr>
        <w:t xml:space="preserve">How </w:t>
      </w:r>
      <w:r w:rsidRPr="0008548F">
        <w:rPr>
          <w:rStyle w:val="StyleUnderline"/>
        </w:rPr>
        <w:t>unions</w:t>
      </w:r>
      <w:r w:rsidRPr="0008548F">
        <w:rPr>
          <w:sz w:val="10"/>
        </w:rPr>
        <w:t xml:space="preserve"> can </w:t>
      </w:r>
      <w:r w:rsidRPr="0008548F">
        <w:rPr>
          <w:rStyle w:val="Emphasis"/>
        </w:rPr>
        <w:t>improve workplace safety</w:t>
      </w:r>
    </w:p>
    <w:p w14:paraId="3E71D60D" w14:textId="77777777" w:rsidR="00B17282" w:rsidRPr="003B321C" w:rsidRDefault="00B17282" w:rsidP="00B17282">
      <w:pPr>
        <w:rPr>
          <w:sz w:val="10"/>
        </w:rPr>
      </w:pPr>
      <w:r w:rsidRPr="003B321C">
        <w:rPr>
          <w:sz w:val="10"/>
        </w:rPr>
        <w:t xml:space="preserve">There are a number of ways that </w:t>
      </w:r>
      <w:r w:rsidRPr="000042B5">
        <w:rPr>
          <w:rStyle w:val="StyleUnderline"/>
          <w:highlight w:val="yellow"/>
        </w:rPr>
        <w:t>unions</w:t>
      </w:r>
      <w:r w:rsidRPr="003B321C">
        <w:rPr>
          <w:sz w:val="10"/>
        </w:rPr>
        <w:t xml:space="preserve"> can </w:t>
      </w:r>
      <w:r w:rsidRPr="000042B5">
        <w:rPr>
          <w:rStyle w:val="StyleUnderline"/>
          <w:highlight w:val="yellow"/>
        </w:rPr>
        <w:t>protect</w:t>
      </w:r>
      <w:r w:rsidRPr="003B321C">
        <w:rPr>
          <w:sz w:val="10"/>
        </w:rPr>
        <w:t xml:space="preserve"> the </w:t>
      </w:r>
      <w:r w:rsidRPr="000042B5">
        <w:rPr>
          <w:rStyle w:val="Emphasis"/>
          <w:highlight w:val="yellow"/>
        </w:rPr>
        <w:t>health and safety of workers</w:t>
      </w:r>
      <w:r w:rsidRPr="003B321C">
        <w:rPr>
          <w:sz w:val="10"/>
        </w:rPr>
        <w:t xml:space="preserve">, including </w:t>
      </w:r>
      <w:r w:rsidRPr="003B321C">
        <w:rPr>
          <w:rStyle w:val="StyleUnderline"/>
        </w:rPr>
        <w:t>by bargaining directly with employers to secure enhanced safety measures, better protective equipment, better compensation for injured workers,</w:t>
      </w:r>
      <w:r w:rsidRPr="003B321C">
        <w:rPr>
          <w:sz w:val="10"/>
        </w:rPr>
        <w:t xml:space="preserve"> and more. Before the COVID-19 pandemic, unions had been shown to improve workplace health and safety (Zoorob, 2018; Hagedorn, 2016). According to Weil (1991):</w:t>
      </w:r>
    </w:p>
    <w:p w14:paraId="302D9667" w14:textId="77777777" w:rsidR="00B17282" w:rsidRPr="003B321C" w:rsidRDefault="00B17282" w:rsidP="00B17282">
      <w:pPr>
        <w:rPr>
          <w:sz w:val="10"/>
        </w:rPr>
      </w:pPr>
      <w:r w:rsidRPr="003B321C">
        <w:t xml:space="preserve">“Labor </w:t>
      </w:r>
      <w:r w:rsidRPr="003B321C">
        <w:rPr>
          <w:rStyle w:val="StyleUnderline"/>
        </w:rPr>
        <w:t xml:space="preserve">unions devote substantial resources to monitoring and improving </w:t>
      </w:r>
      <w:r w:rsidRPr="003B321C">
        <w:rPr>
          <w:rStyle w:val="Emphasis"/>
        </w:rPr>
        <w:t>public health</w:t>
      </w:r>
      <w:r w:rsidRPr="003B321C">
        <w:t>,” and, “Currently [1991</w:t>
      </w:r>
      <w:r w:rsidRPr="003B321C">
        <w:rPr>
          <w:rStyle w:val="StyleUnderline"/>
        </w:rPr>
        <w:t xml:space="preserve">], eight of the top ten </w:t>
      </w:r>
      <w:r w:rsidRPr="000042B5">
        <w:rPr>
          <w:rStyle w:val="StyleUnderline"/>
          <w:highlight w:val="yellow"/>
        </w:rPr>
        <w:t xml:space="preserve">unions maintain </w:t>
      </w:r>
      <w:r w:rsidRPr="000042B5">
        <w:rPr>
          <w:rStyle w:val="Emphasis"/>
          <w:highlight w:val="yellow"/>
        </w:rPr>
        <w:t>separate health and safety departments</w:t>
      </w:r>
      <w:r w:rsidRPr="003B321C">
        <w:t xml:space="preserve">, many </w:t>
      </w:r>
      <w:r w:rsidRPr="000042B5">
        <w:rPr>
          <w:rStyle w:val="StyleUnderline"/>
          <w:highlight w:val="yellow"/>
        </w:rPr>
        <w:t xml:space="preserve">staffed with </w:t>
      </w:r>
      <w:r w:rsidRPr="000042B5">
        <w:rPr>
          <w:rStyle w:val="Emphasis"/>
          <w:highlight w:val="yellow"/>
        </w:rPr>
        <w:t>epidemiologists</w:t>
      </w:r>
      <w:r w:rsidRPr="000042B5">
        <w:rPr>
          <w:rStyle w:val="StyleUnderline"/>
          <w:highlight w:val="yellow"/>
        </w:rPr>
        <w:t>, physicians</w:t>
      </w:r>
      <w:r w:rsidRPr="003B321C">
        <w:rPr>
          <w:rStyle w:val="StyleUnderline"/>
        </w:rPr>
        <w:t xml:space="preserve">, industrial hygienists, </w:t>
      </w:r>
      <w:r w:rsidRPr="000042B5">
        <w:rPr>
          <w:rStyle w:val="StyleUnderline"/>
          <w:highlight w:val="yellow"/>
        </w:rPr>
        <w:t xml:space="preserve">and </w:t>
      </w:r>
      <w:r w:rsidRPr="000042B5">
        <w:rPr>
          <w:rStyle w:val="Emphasis"/>
          <w:highlight w:val="yellow"/>
        </w:rPr>
        <w:t>public health specialists</w:t>
      </w:r>
      <w:r w:rsidRPr="003B321C">
        <w:t xml:space="preserve">. Activities of these </w:t>
      </w:r>
      <w:r w:rsidRPr="003B321C">
        <w:rPr>
          <w:rStyle w:val="StyleUnderline"/>
        </w:rPr>
        <w:t>departments include sponsoring original research on health risks; creating training materials and programs concerning workplace health and safety; and keeping abreast changes in health and safety technologies and in laws</w:t>
      </w:r>
      <w:r w:rsidRPr="003B321C">
        <w:rPr>
          <w:sz w:val="10"/>
        </w:rPr>
        <w:t>” (p. 22).</w:t>
      </w:r>
    </w:p>
    <w:p w14:paraId="5FEFB38D" w14:textId="77777777" w:rsidR="00B17282" w:rsidRPr="003B321C" w:rsidRDefault="00B17282" w:rsidP="00B17282">
      <w:pPr>
        <w:rPr>
          <w:sz w:val="10"/>
        </w:rPr>
      </w:pPr>
      <w:r w:rsidRPr="003B321C">
        <w:rPr>
          <w:rStyle w:val="StyleUnderline"/>
        </w:rPr>
        <w:t>Unions</w:t>
      </w:r>
      <w:r w:rsidRPr="003B321C">
        <w:rPr>
          <w:sz w:val="10"/>
        </w:rPr>
        <w:t xml:space="preserve"> were also </w:t>
      </w:r>
      <w:r w:rsidRPr="003B321C">
        <w:rPr>
          <w:rStyle w:val="StyleUnderline"/>
        </w:rPr>
        <w:t>instrumental in developing and passing</w:t>
      </w:r>
      <w:r w:rsidRPr="003B321C">
        <w:rPr>
          <w:sz w:val="10"/>
        </w:rPr>
        <w:t xml:space="preserve"> the </w:t>
      </w:r>
      <w:r w:rsidRPr="003B321C">
        <w:rPr>
          <w:rStyle w:val="StyleUnderline"/>
        </w:rPr>
        <w:t>Occupational Safety and Health Act</w:t>
      </w:r>
      <w:r w:rsidRPr="003B321C">
        <w:rPr>
          <w:sz w:val="10"/>
        </w:rPr>
        <w:t xml:space="preserve"> of 1970 (Schurman et al.,1998, as cited in Donado, 2015), and they have helped gain recognition for occupational diseases caused by exposure to dangerous chemicals (Donado, 2015).</w:t>
      </w:r>
    </w:p>
    <w:p w14:paraId="09C802AA" w14:textId="77777777" w:rsidR="00B17282" w:rsidRPr="003B321C" w:rsidRDefault="00B17282" w:rsidP="00B17282">
      <w:pPr>
        <w:rPr>
          <w:sz w:val="10"/>
        </w:rPr>
      </w:pPr>
      <w:r w:rsidRPr="003B321C">
        <w:rPr>
          <w:sz w:val="10"/>
        </w:rPr>
        <w:t xml:space="preserve">Another </w:t>
      </w:r>
      <w:r w:rsidRPr="000042B5">
        <w:rPr>
          <w:rStyle w:val="StyleUnderline"/>
          <w:highlight w:val="yellow"/>
        </w:rPr>
        <w:t>key role</w:t>
      </w:r>
      <w:r w:rsidRPr="003B321C">
        <w:rPr>
          <w:sz w:val="10"/>
        </w:rPr>
        <w:t xml:space="preserve"> that </w:t>
      </w:r>
      <w:r w:rsidRPr="000042B5">
        <w:rPr>
          <w:rStyle w:val="StyleUnderline"/>
          <w:highlight w:val="yellow"/>
        </w:rPr>
        <w:t>unions</w:t>
      </w:r>
      <w:r w:rsidRPr="003B321C">
        <w:rPr>
          <w:rStyle w:val="StyleUnderline"/>
        </w:rPr>
        <w:t xml:space="preserve"> </w:t>
      </w:r>
      <w:r w:rsidRPr="003B321C">
        <w:rPr>
          <w:sz w:val="10"/>
        </w:rPr>
        <w:t xml:space="preserve">can </w:t>
      </w:r>
      <w:r w:rsidRPr="000042B5">
        <w:rPr>
          <w:rStyle w:val="StyleUnderline"/>
          <w:highlight w:val="yellow"/>
        </w:rPr>
        <w:t xml:space="preserve">play in </w:t>
      </w:r>
      <w:r w:rsidRPr="000042B5">
        <w:rPr>
          <w:rStyle w:val="Emphasis"/>
          <w:highlight w:val="yellow"/>
        </w:rPr>
        <w:t>enhancing workplace safety</w:t>
      </w:r>
      <w:r w:rsidRPr="003B321C">
        <w:rPr>
          <w:sz w:val="10"/>
        </w:rPr>
        <w:t xml:space="preserve"> is </w:t>
      </w:r>
      <w:r w:rsidRPr="003B321C">
        <w:rPr>
          <w:rStyle w:val="StyleUnderline"/>
        </w:rPr>
        <w:t>monitoring workplaces for compliance with safety-related agreement</w:t>
      </w:r>
      <w:r w:rsidRPr="003B321C">
        <w:rPr>
          <w:sz w:val="10"/>
        </w:rPr>
        <w:t xml:space="preserve">s, </w:t>
      </w:r>
      <w:r w:rsidRPr="003B321C">
        <w:rPr>
          <w:rStyle w:val="StyleUnderline"/>
        </w:rPr>
        <w:t>reporting suspected safety violations</w:t>
      </w:r>
      <w:r w:rsidRPr="003B321C">
        <w:rPr>
          <w:sz w:val="10"/>
        </w:rPr>
        <w:t xml:space="preserve">, and </w:t>
      </w:r>
      <w:r w:rsidRPr="003B321C">
        <w:rPr>
          <w:rStyle w:val="StyleUnderline"/>
        </w:rPr>
        <w:t>protecting employees</w:t>
      </w:r>
      <w:r w:rsidRPr="003B321C">
        <w:rPr>
          <w:sz w:val="10"/>
        </w:rPr>
        <w:t xml:space="preserve"> who report violations from retaliation, thereby </w:t>
      </w:r>
      <w:r w:rsidRPr="000042B5">
        <w:rPr>
          <w:rStyle w:val="StyleUnderline"/>
          <w:highlight w:val="yellow"/>
        </w:rPr>
        <w:t>improving enforcement of OSHA standards</w:t>
      </w:r>
      <w:r w:rsidRPr="003B321C">
        <w:rPr>
          <w:sz w:val="10"/>
        </w:rPr>
        <w:t xml:space="preserve">. The Occupational Health and Safety Administration (OSHA), founded in 1970, enforces the rights of workers to safe and healthy workplaces.6 But OSHA is considered to be understaffed and underfunded, with “1,850 inspectors responsible for the health and safety of 130 million workers.”7 Many scholars have found evidence that </w:t>
      </w:r>
      <w:r w:rsidRPr="003B321C">
        <w:rPr>
          <w:rStyle w:val="Emphasis"/>
        </w:rPr>
        <w:t>unions increase OSHA enforcement activity</w:t>
      </w:r>
      <w:r w:rsidRPr="003B321C">
        <w:rPr>
          <w:sz w:val="10"/>
        </w:rPr>
        <w:t xml:space="preserve"> (Sojourner and Yang, 2016; Weil,1991,1992).</w:t>
      </w:r>
    </w:p>
    <w:p w14:paraId="591AF073" w14:textId="77777777" w:rsidR="00B17282" w:rsidRPr="003B321C" w:rsidRDefault="00B17282" w:rsidP="00B17282">
      <w:pPr>
        <w:rPr>
          <w:rStyle w:val="StyleUnderline"/>
        </w:rPr>
      </w:pPr>
      <w:r w:rsidRPr="003B321C">
        <w:rPr>
          <w:rStyle w:val="StyleUnderline"/>
        </w:rPr>
        <w:t>Unionization and right-to-work laws</w:t>
      </w:r>
    </w:p>
    <w:p w14:paraId="79874A8F" w14:textId="77777777" w:rsidR="00B17282" w:rsidRPr="00FC6E51" w:rsidRDefault="00B17282" w:rsidP="00B17282">
      <w:pPr>
        <w:rPr>
          <w:sz w:val="10"/>
        </w:rPr>
      </w:pPr>
      <w:r w:rsidRPr="003B321C">
        <w:rPr>
          <w:rStyle w:val="StyleUnderline"/>
        </w:rPr>
        <w:t>Union membership</w:t>
      </w:r>
      <w:r w:rsidRPr="00FC6E51">
        <w:rPr>
          <w:sz w:val="10"/>
        </w:rPr>
        <w:t xml:space="preserve"> has </w:t>
      </w:r>
      <w:r w:rsidRPr="003B321C">
        <w:rPr>
          <w:rStyle w:val="StyleUnderline"/>
        </w:rPr>
        <w:t>declined dramatically in the U.S. over</w:t>
      </w:r>
      <w:r w:rsidRPr="00FC6E51">
        <w:rPr>
          <w:sz w:val="10"/>
        </w:rPr>
        <w:t xml:space="preserve"> the </w:t>
      </w:r>
      <w:r w:rsidRPr="003B321C">
        <w:rPr>
          <w:rStyle w:val="Emphasis"/>
        </w:rPr>
        <w:t>past 40 years</w:t>
      </w:r>
      <w:r w:rsidRPr="00FC6E51">
        <w:rPr>
          <w:sz w:val="10"/>
        </w:rPr>
        <w:t xml:space="preserve">. </w:t>
      </w:r>
      <w:r w:rsidRPr="00FC6E51">
        <w:rPr>
          <w:rStyle w:val="StyleUnderline"/>
        </w:rPr>
        <w:t>In 1983</w:t>
      </w:r>
      <w:r w:rsidRPr="00FC6E51">
        <w:rPr>
          <w:sz w:val="10"/>
        </w:rPr>
        <w:t xml:space="preserve">, the </w:t>
      </w:r>
      <w:r w:rsidRPr="00FC6E51">
        <w:rPr>
          <w:rStyle w:val="StyleUnderline"/>
        </w:rPr>
        <w:t>union membership rate was 20.1%. By 2022, it fell to 10.1</w:t>
      </w:r>
      <w:r w:rsidRPr="00FC6E51">
        <w:rPr>
          <w:sz w:val="10"/>
        </w:rPr>
        <w:t xml:space="preserve">%, the </w:t>
      </w:r>
      <w:r w:rsidRPr="00FC6E51">
        <w:rPr>
          <w:rStyle w:val="Emphasis"/>
        </w:rPr>
        <w:t>lowest union membership rate on record.</w:t>
      </w:r>
      <w:r w:rsidRPr="00FC6E51">
        <w:rPr>
          <w:sz w:val="10"/>
        </w:rPr>
        <w:t xml:space="preserve"> Below is a graph showing union membership rates for all workers and private sector workers from 1983 (the first year with available data) to 2022:8 Figure 0.1</w:t>
      </w:r>
    </w:p>
    <w:p w14:paraId="56444789" w14:textId="77777777" w:rsidR="00B17282" w:rsidRPr="00FC6E51" w:rsidRDefault="00B17282" w:rsidP="00B17282">
      <w:pPr>
        <w:rPr>
          <w:sz w:val="10"/>
        </w:rPr>
      </w:pPr>
      <w:r w:rsidRPr="00FC6E51">
        <w:rPr>
          <w:sz w:val="10"/>
        </w:rPr>
        <w:t>Union Membership Rate Over Time</w:t>
      </w:r>
    </w:p>
    <w:p w14:paraId="147928B7" w14:textId="77777777" w:rsidR="00B17282" w:rsidRPr="00FC6E51" w:rsidRDefault="00B17282" w:rsidP="00B17282">
      <w:pPr>
        <w:rPr>
          <w:sz w:val="2"/>
          <w:szCs w:val="2"/>
        </w:rPr>
      </w:pPr>
      <w:r w:rsidRPr="00FC6E51">
        <w:rPr>
          <w:sz w:val="2"/>
          <w:szCs w:val="2"/>
        </w:rPr>
        <w:t>The reasons for the steep decline in unionization over past decades are not entirely clear. According to the White House’s Council of Economic Advisors, “Globalization, technological change, and employer concentration are commonly cited as key factors, eroding union power and increasing employers’ bargaining position relative to workers.”9 Autor et al. (2017) and others have documented an increase in the monopsony power of employers in recent decades.</w:t>
      </w:r>
    </w:p>
    <w:p w14:paraId="071BB513" w14:textId="77777777" w:rsidR="00B17282" w:rsidRPr="003137C6" w:rsidRDefault="00B17282" w:rsidP="00B17282">
      <w:pPr>
        <w:rPr>
          <w:sz w:val="10"/>
        </w:rPr>
      </w:pPr>
      <w:r w:rsidRPr="003137C6">
        <w:rPr>
          <w:sz w:val="10"/>
        </w:rPr>
        <w:t xml:space="preserve">Another important part of the story are the </w:t>
      </w:r>
      <w:r w:rsidRPr="003137C6">
        <w:rPr>
          <w:rStyle w:val="StyleUnderline"/>
        </w:rPr>
        <w:t>many obstacles employees face when attempting to form a union</w:t>
      </w:r>
      <w:r w:rsidRPr="003137C6">
        <w:rPr>
          <w:sz w:val="10"/>
        </w:rPr>
        <w:t xml:space="preserve">. </w:t>
      </w:r>
      <w:r w:rsidRPr="003137C6">
        <w:rPr>
          <w:rStyle w:val="StyleUnderline"/>
        </w:rPr>
        <w:t>Employers often hire union avoidance consultants and coordinate anti-union campaigns when employees try to unionize</w:t>
      </w:r>
      <w:r w:rsidRPr="003137C6">
        <w:rPr>
          <w:sz w:val="10"/>
        </w:rPr>
        <w:t xml:space="preserve">.10 According to the Economic Policy Institute, </w:t>
      </w:r>
      <w:r w:rsidRPr="003137C6">
        <w:rPr>
          <w:rStyle w:val="StyleUnderline"/>
        </w:rPr>
        <w:t>employers are charged with violating federal law in 41.5% of all union election campaigns</w:t>
      </w:r>
      <w:r w:rsidRPr="003137C6">
        <w:rPr>
          <w:sz w:val="10"/>
        </w:rPr>
        <w:t>.11</w:t>
      </w:r>
    </w:p>
    <w:p w14:paraId="4CFE3D0B" w14:textId="77777777" w:rsidR="00B17282" w:rsidRPr="003137C6" w:rsidRDefault="00B17282" w:rsidP="00B17282">
      <w:pPr>
        <w:rPr>
          <w:sz w:val="6"/>
          <w:szCs w:val="6"/>
        </w:rPr>
      </w:pPr>
      <w:r w:rsidRPr="003137C6">
        <w:rPr>
          <w:sz w:val="10"/>
        </w:rPr>
        <w:t>Related to the decline in unionization in the U.S., there has been a relatively-</w:t>
      </w:r>
      <w:r w:rsidRPr="003137C6">
        <w:rPr>
          <w:rStyle w:val="StyleUnderline"/>
        </w:rPr>
        <w:t xml:space="preserve">recent uptick in anti-union right-to-work (RTW) laws </w:t>
      </w:r>
      <w:r w:rsidRPr="003137C6">
        <w:rPr>
          <w:sz w:val="10"/>
        </w:rPr>
        <w:t>that allow workers protected by a union to choose not to pay dues</w:t>
      </w:r>
      <w:r>
        <w:t xml:space="preserve">. </w:t>
      </w:r>
      <w:r w:rsidRPr="003137C6">
        <w:rPr>
          <w:sz w:val="6"/>
          <w:szCs w:val="6"/>
        </w:rPr>
        <w:t>According to the National Labor Relations Board (NLRB), in states with right-to-work laws, “it is up to each employee at a workplace to decide whether or not to join the union and pay dues, even though all workers are protected by the collective bargaining agreement negotiated by the union.”12 In all states, employees covered by a collective-bargaining agreement can choose whether to become full members of a union. If you are a member, you have the right to vote on union business. You can elect union officials, participate in ratification of collective-bargaining agreements, and vote on negotiation issues (depending on the union). If you work in a unionized shop but choose not to be a member, the union represents you but you will be unable to vote on internal union matters. In non-RTW states, employees who choose not to become members of the union are still required to pay at least the share of dues used directly for representation, such as collective bargaining and contract administration.13 In RTW states, employees can choose not to join the union and not pay any dues, even though the union must represent them and they enjoy the benefits of the collective-bargaining agreement negotiated by the union.14</w:t>
      </w:r>
    </w:p>
    <w:p w14:paraId="5078B01A" w14:textId="77777777" w:rsidR="00B17282" w:rsidRPr="003137C6" w:rsidRDefault="00B17282" w:rsidP="00B17282">
      <w:pPr>
        <w:rPr>
          <w:sz w:val="10"/>
        </w:rPr>
      </w:pPr>
      <w:r w:rsidRPr="003137C6">
        <w:rPr>
          <w:sz w:val="10"/>
        </w:rPr>
        <w:t>Currently, 26 states 15 have right-to-work (</w:t>
      </w:r>
      <w:r w:rsidRPr="000042B5">
        <w:rPr>
          <w:rStyle w:val="StyleUnderline"/>
          <w:highlight w:val="yellow"/>
        </w:rPr>
        <w:t>RTW) laws</w:t>
      </w:r>
      <w:r w:rsidRPr="003137C6">
        <w:rPr>
          <w:sz w:val="10"/>
        </w:rPr>
        <w:t xml:space="preserve"> in place. These laws are thought to </w:t>
      </w:r>
      <w:r w:rsidRPr="000042B5">
        <w:rPr>
          <w:rStyle w:val="StyleUnderline"/>
          <w:highlight w:val="yellow"/>
        </w:rPr>
        <w:t>decrease unionization rates</w:t>
      </w:r>
      <w:r w:rsidRPr="003137C6">
        <w:rPr>
          <w:sz w:val="10"/>
        </w:rPr>
        <w:t xml:space="preserve"> and </w:t>
      </w:r>
      <w:r w:rsidRPr="000042B5">
        <w:rPr>
          <w:rStyle w:val="Emphasis"/>
          <w:highlight w:val="yellow"/>
        </w:rPr>
        <w:t>weaken union bargaining power</w:t>
      </w:r>
      <w:r w:rsidRPr="003137C6">
        <w:rPr>
          <w:sz w:val="10"/>
        </w:rPr>
        <w:t>. The Taft-Hartley Act of 1947 allowed states to pass RTW laws, and by 1964, 19 states had adopted those laws. A few states had passed RTW laws starting as early as 1944, but the legality of these laws was murky before the 1947 Taft-Hartley Act. From 1964-2010, just three more states passed RTW legislation. But since 2010, five more states have passed RTW legislation: Indiana (2012), Michigan (2013)16, Wisconsin (2015), West Virginia (2016), and Kentucky (2017). Below, Figure 0.2 shows the number of RTW laws passed by decade:</w:t>
      </w:r>
    </w:p>
    <w:p w14:paraId="4108BEDF" w14:textId="77777777" w:rsidR="00B17282" w:rsidRPr="003137C6" w:rsidRDefault="00B17282" w:rsidP="00B17282">
      <w:pPr>
        <w:rPr>
          <w:sz w:val="2"/>
          <w:szCs w:val="2"/>
        </w:rPr>
      </w:pPr>
      <w:r w:rsidRPr="003137C6">
        <w:rPr>
          <w:sz w:val="2"/>
          <w:szCs w:val="2"/>
        </w:rPr>
        <w:t>Figure 0.2</w:t>
      </w:r>
    </w:p>
    <w:p w14:paraId="078F3A4C" w14:textId="77777777" w:rsidR="00B17282" w:rsidRPr="003137C6" w:rsidRDefault="00B17282" w:rsidP="00B17282">
      <w:pPr>
        <w:rPr>
          <w:sz w:val="2"/>
          <w:szCs w:val="2"/>
        </w:rPr>
      </w:pPr>
      <w:r w:rsidRPr="003137C6">
        <w:rPr>
          <w:sz w:val="2"/>
          <w:szCs w:val="2"/>
        </w:rPr>
        <w:t>In 2018, the Supreme Court ruled in Janus v. AFSCME18 that the mandatory collection of fees from public-sector employees violated the First Amendment.19 This ruling made all public sector (government) employees, in effect, covered by RTW laws.</w:t>
      </w:r>
    </w:p>
    <w:p w14:paraId="1CBC1B73" w14:textId="77777777" w:rsidR="00B17282" w:rsidRPr="003137C6" w:rsidRDefault="00B17282" w:rsidP="00B17282">
      <w:pPr>
        <w:rPr>
          <w:sz w:val="4"/>
          <w:szCs w:val="4"/>
        </w:rPr>
      </w:pPr>
      <w:r w:rsidRPr="003137C6">
        <w:rPr>
          <w:sz w:val="4"/>
          <w:szCs w:val="4"/>
        </w:rPr>
        <w:t>Motivation</w:t>
      </w:r>
    </w:p>
    <w:p w14:paraId="7775DA33" w14:textId="77777777" w:rsidR="00B17282" w:rsidRPr="003137C6" w:rsidRDefault="00B17282" w:rsidP="00B17282">
      <w:pPr>
        <w:rPr>
          <w:sz w:val="4"/>
          <w:szCs w:val="4"/>
        </w:rPr>
      </w:pPr>
      <w:r w:rsidRPr="003137C6">
        <w:rPr>
          <w:sz w:val="4"/>
          <w:szCs w:val="4"/>
        </w:rPr>
        <w:t>One of the reasons why right-to-work is worthy of study is the relatively-recent uptick in RTW laws led by a renewed push from Republican lawmakers. Most RTW states passed RTW laws before 1960, but five states passed right-to-work laws in the 2010s. Because many states passed RTW laws so early (pre-1964), there was a lack of detailed economic microdata to study the impact of these laws and control for underlying state differences (Fortin et. al, 2022). Additionally, the early RTW laws were passed prior to the establishment of the OSHA in 1970. The recent RTW laws have provided an opportunity for economists to more-effectively study their impact.</w:t>
      </w:r>
    </w:p>
    <w:p w14:paraId="7F40C50B" w14:textId="77777777" w:rsidR="00B17282" w:rsidRPr="003137C6" w:rsidRDefault="00B17282" w:rsidP="00B17282">
      <w:pPr>
        <w:rPr>
          <w:sz w:val="4"/>
          <w:szCs w:val="4"/>
        </w:rPr>
      </w:pPr>
      <w:r w:rsidRPr="003137C6">
        <w:rPr>
          <w:sz w:val="4"/>
          <w:szCs w:val="4"/>
        </w:rPr>
        <w:t>In 2018, the year of the Supreme Court’s ruling in Janus that effectively made all public employees covered by right-to-work laws, there were over 7.2 million public sector employees who belonged to unions according to BLS. Since so many employees were affected by this ruling, it is important to understand the impact of RTW laws.</w:t>
      </w:r>
    </w:p>
    <w:p w14:paraId="72D43433" w14:textId="77777777" w:rsidR="00B17282" w:rsidRPr="003137C6" w:rsidRDefault="00B17282" w:rsidP="00B17282">
      <w:pPr>
        <w:rPr>
          <w:sz w:val="10"/>
        </w:rPr>
      </w:pPr>
      <w:r w:rsidRPr="003137C6">
        <w:rPr>
          <w:sz w:val="10"/>
        </w:rPr>
        <w:t xml:space="preserve">Much of the empirical literature on unions and right-to-work laws focuses on how they impact wages. </w:t>
      </w:r>
      <w:r w:rsidRPr="003137C6">
        <w:rPr>
          <w:rStyle w:val="StyleUnderline"/>
        </w:rPr>
        <w:t>Workplace safety</w:t>
      </w:r>
      <w:r w:rsidRPr="003137C6">
        <w:rPr>
          <w:sz w:val="10"/>
        </w:rPr>
        <w:t xml:space="preserve">, however, is also a </w:t>
      </w:r>
      <w:r w:rsidRPr="003137C6">
        <w:rPr>
          <w:rStyle w:val="StyleUnderline"/>
        </w:rPr>
        <w:t>key issue,</w:t>
      </w:r>
      <w:r w:rsidRPr="003137C6">
        <w:rPr>
          <w:sz w:val="10"/>
        </w:rPr>
        <w:t xml:space="preserve"> and not </w:t>
      </w:r>
      <w:r w:rsidRPr="003137C6">
        <w:rPr>
          <w:rStyle w:val="StyleUnderline"/>
        </w:rPr>
        <w:t>solely in the context of the COVID-19 pandemic</w:t>
      </w:r>
      <w:r w:rsidRPr="003137C6">
        <w:rPr>
          <w:sz w:val="10"/>
        </w:rPr>
        <w:t xml:space="preserve">. According to BLS, </w:t>
      </w:r>
      <w:r w:rsidRPr="003137C6">
        <w:rPr>
          <w:rStyle w:val="StyleUnderline"/>
        </w:rPr>
        <w:t>in 2019</w:t>
      </w:r>
      <w:r w:rsidRPr="003137C6">
        <w:rPr>
          <w:sz w:val="10"/>
        </w:rPr>
        <w:t xml:space="preserve"> there were 2</w:t>
      </w:r>
      <w:r w:rsidRPr="003137C6">
        <w:rPr>
          <w:rStyle w:val="StyleUnderline"/>
        </w:rPr>
        <w:t>,814,000 private industry nonfatal occupational injuries and illnesses</w:t>
      </w:r>
      <w:r w:rsidRPr="003137C6">
        <w:rPr>
          <w:sz w:val="10"/>
        </w:rPr>
        <w:t xml:space="preserve"> (“NFOIAI”) and 5,333 occupational fatalities in the U.S..20 Of course, this has a </w:t>
      </w:r>
      <w:r w:rsidRPr="003137C6">
        <w:rPr>
          <w:rStyle w:val="StyleUnderline"/>
        </w:rPr>
        <w:t xml:space="preserve">tremendous impact on the individuals and families of those who suffer occupational injuries, illnesses, or fatalities. </w:t>
      </w:r>
      <w:r w:rsidRPr="003137C6">
        <w:rPr>
          <w:sz w:val="10"/>
        </w:rPr>
        <w:t>This also has substantial economic costs. According to OSHA, occupational injuries and illnesses cost American employers more than $97.4 billion a year in workers’ compensation costs.21 Other economic costs include the lost productivity from those unable to work. Studying right-to-work laws may also allow us to gauge the impact that unions have on safety more broadly.</w:t>
      </w:r>
    </w:p>
    <w:p w14:paraId="51E37672" w14:textId="77777777" w:rsidR="00B17282" w:rsidRPr="003137C6" w:rsidRDefault="00B17282" w:rsidP="00B17282">
      <w:pPr>
        <w:rPr>
          <w:sz w:val="2"/>
          <w:szCs w:val="2"/>
        </w:rPr>
      </w:pPr>
      <w:r w:rsidRPr="003137C6">
        <w:rPr>
          <w:sz w:val="10"/>
        </w:rPr>
        <w:t xml:space="preserve">If </w:t>
      </w:r>
      <w:r w:rsidRPr="000042B5">
        <w:rPr>
          <w:rStyle w:val="StyleUnderline"/>
          <w:highlight w:val="yellow"/>
        </w:rPr>
        <w:t>RTW laws</w:t>
      </w:r>
      <w:r w:rsidRPr="003137C6">
        <w:rPr>
          <w:sz w:val="10"/>
        </w:rPr>
        <w:t xml:space="preserve"> </w:t>
      </w:r>
      <w:r w:rsidRPr="003137C6">
        <w:rPr>
          <w:sz w:val="2"/>
          <w:szCs w:val="2"/>
        </w:rPr>
        <w:t>decrease unionization and/or weaken union bargaining power, and unions help protect the health and safety of workers, these laws could</w:t>
      </w:r>
      <w:r w:rsidRPr="003137C6">
        <w:rPr>
          <w:sz w:val="10"/>
        </w:rPr>
        <w:t xml:space="preserve"> </w:t>
      </w:r>
      <w:r w:rsidRPr="000042B5">
        <w:rPr>
          <w:rStyle w:val="Emphasis"/>
          <w:highlight w:val="yellow"/>
        </w:rPr>
        <w:t>harm workplace safety</w:t>
      </w:r>
      <w:r w:rsidRPr="003137C6">
        <w:rPr>
          <w:sz w:val="2"/>
          <w:szCs w:val="2"/>
        </w:rPr>
        <w:t>. In this paper, I examine the following question: What is the impact of right-to-work laws on workplace safety?</w:t>
      </w:r>
    </w:p>
    <w:p w14:paraId="1E43DF3D" w14:textId="77777777" w:rsidR="00B17282" w:rsidRPr="003137C6" w:rsidRDefault="00B17282" w:rsidP="00B17282">
      <w:pPr>
        <w:rPr>
          <w:sz w:val="2"/>
          <w:szCs w:val="2"/>
        </w:rPr>
      </w:pPr>
      <w:r w:rsidRPr="003137C6">
        <w:rPr>
          <w:sz w:val="2"/>
          <w:szCs w:val="2"/>
        </w:rPr>
        <w:t>Paper outline and key findings</w:t>
      </w:r>
    </w:p>
    <w:p w14:paraId="2CD7E940" w14:textId="77777777" w:rsidR="00B17282" w:rsidRPr="003137C6" w:rsidRDefault="00B17282" w:rsidP="00B17282">
      <w:pPr>
        <w:rPr>
          <w:sz w:val="2"/>
          <w:szCs w:val="2"/>
        </w:rPr>
      </w:pPr>
      <w:r w:rsidRPr="003137C6">
        <w:rPr>
          <w:sz w:val="2"/>
          <w:szCs w:val="2"/>
        </w:rPr>
        <w:t>In Section II I provide background information on unions, OSHA, workers’ compensation, and the nature of common occupational injuries, illnesses, and fatalities. Section III contains a review of the empirical literature relevant to my research question. In Section IV I outline my empirical strategy and conceptual model as well as provide an overview of the data. In sections V-VIII, I analyze the impact of RTW laws on unionization, occupational fatalities, non-fatal occupational injuries and illnesses (NFOIAI), non-fatal occupational injuries and illnesses requiring one or more days away from work to recover (henceforth, severe injuries), using two-way fixed effects regressions and a large panel data set from 2007-2019. Section X contains the results of my difference-in-differences analyses comparing similar states, and Section XI contains my conclusion section.</w:t>
      </w:r>
    </w:p>
    <w:p w14:paraId="721BF7AA" w14:textId="77777777" w:rsidR="00B17282" w:rsidRPr="00A06191" w:rsidRDefault="00B17282" w:rsidP="00B17282">
      <w:pPr>
        <w:rPr>
          <w:sz w:val="10"/>
        </w:rPr>
      </w:pPr>
      <w:r w:rsidRPr="00A06191">
        <w:rPr>
          <w:sz w:val="10"/>
        </w:rPr>
        <w:t xml:space="preserve">In my two-way fixed effects analyses, I find that RTW laws </w:t>
      </w:r>
      <w:r w:rsidRPr="00FC6E51">
        <w:rPr>
          <w:rStyle w:val="StyleUnderline"/>
        </w:rPr>
        <w:t xml:space="preserve">harm workplace safety by </w:t>
      </w:r>
      <w:r w:rsidRPr="000042B5">
        <w:rPr>
          <w:rStyle w:val="StyleUnderline"/>
          <w:highlight w:val="yellow"/>
        </w:rPr>
        <w:t>decreasing unionization</w:t>
      </w:r>
      <w:r w:rsidRPr="00FC6E51">
        <w:rPr>
          <w:rStyle w:val="StyleUnderline"/>
        </w:rPr>
        <w:t xml:space="preserve"> </w:t>
      </w:r>
      <w:r w:rsidRPr="00A06191">
        <w:rPr>
          <w:sz w:val="10"/>
        </w:rPr>
        <w:t xml:space="preserve">and </w:t>
      </w:r>
      <w:r w:rsidRPr="000042B5">
        <w:rPr>
          <w:rStyle w:val="StyleUnderline"/>
          <w:highlight w:val="yellow"/>
        </w:rPr>
        <w:t>increasing occupational fatalities</w:t>
      </w:r>
      <w:r w:rsidRPr="000042B5">
        <w:rPr>
          <w:sz w:val="10"/>
          <w:highlight w:val="yellow"/>
        </w:rPr>
        <w:t>.</w:t>
      </w:r>
      <w:r w:rsidRPr="00A06191">
        <w:rPr>
          <w:sz w:val="10"/>
        </w:rPr>
        <w:t xml:space="preserve"> I find that </w:t>
      </w:r>
      <w:r w:rsidRPr="000042B5">
        <w:rPr>
          <w:rStyle w:val="StyleUnderline"/>
          <w:highlight w:val="yellow"/>
        </w:rPr>
        <w:t>RTW laws</w:t>
      </w:r>
      <w:r w:rsidRPr="00FC6E51">
        <w:rPr>
          <w:rStyle w:val="StyleUnderline"/>
        </w:rPr>
        <w:t xml:space="preserve"> </w:t>
      </w:r>
      <w:r w:rsidRPr="000042B5">
        <w:rPr>
          <w:rStyle w:val="StyleUnderline"/>
          <w:highlight w:val="yellow"/>
        </w:rPr>
        <w:t>decrease union coverage</w:t>
      </w:r>
      <w:r w:rsidRPr="00FC6E51">
        <w:rPr>
          <w:rStyle w:val="StyleUnderline"/>
        </w:rPr>
        <w:t xml:space="preserve"> and membership </w:t>
      </w:r>
      <w:r w:rsidRPr="000042B5">
        <w:rPr>
          <w:rStyle w:val="StyleUnderline"/>
          <w:highlight w:val="yellow"/>
        </w:rPr>
        <w:t>by</w:t>
      </w:r>
      <w:r w:rsidRPr="00FC6E51">
        <w:rPr>
          <w:rStyle w:val="StyleUnderline"/>
        </w:rPr>
        <w:t xml:space="preserve"> </w:t>
      </w:r>
      <w:r w:rsidRPr="00A06191">
        <w:rPr>
          <w:sz w:val="10"/>
        </w:rPr>
        <w:t xml:space="preserve">about </w:t>
      </w:r>
      <w:r w:rsidRPr="000042B5">
        <w:rPr>
          <w:rStyle w:val="Emphasis"/>
          <w:highlight w:val="yellow"/>
        </w:rPr>
        <w:t>2.1%</w:t>
      </w:r>
      <w:r w:rsidRPr="00A06191">
        <w:rPr>
          <w:sz w:val="10"/>
        </w:rPr>
        <w:t xml:space="preserve"> and </w:t>
      </w:r>
      <w:r w:rsidRPr="00FC6E51">
        <w:rPr>
          <w:rStyle w:val="Emphasis"/>
        </w:rPr>
        <w:t>2.2%,</w:t>
      </w:r>
      <w:r w:rsidRPr="00A06191">
        <w:rPr>
          <w:sz w:val="10"/>
        </w:rPr>
        <w:t xml:space="preserve"> respectively. I find that </w:t>
      </w:r>
      <w:r w:rsidRPr="00FC6E51">
        <w:rPr>
          <w:rStyle w:val="StyleUnderline"/>
        </w:rPr>
        <w:t xml:space="preserve">right-to-work laws </w:t>
      </w:r>
      <w:r w:rsidRPr="000042B5">
        <w:rPr>
          <w:rStyle w:val="StyleUnderline"/>
          <w:highlight w:val="yellow"/>
        </w:rPr>
        <w:t xml:space="preserve">increase </w:t>
      </w:r>
      <w:r w:rsidRPr="000042B5">
        <w:rPr>
          <w:rStyle w:val="Emphasis"/>
          <w:highlight w:val="yellow"/>
        </w:rPr>
        <w:t>occupational fatality rates</w:t>
      </w:r>
      <w:r w:rsidRPr="00FC6E51">
        <w:rPr>
          <w:rStyle w:val="StyleUnderline"/>
        </w:rPr>
        <w:t xml:space="preserve"> by</w:t>
      </w:r>
      <w:r w:rsidRPr="00A06191">
        <w:rPr>
          <w:sz w:val="10"/>
        </w:rPr>
        <w:t xml:space="preserve"> about </w:t>
      </w:r>
      <w:r w:rsidRPr="00FC6E51">
        <w:rPr>
          <w:rStyle w:val="Emphasis"/>
        </w:rPr>
        <w:t>5%</w:t>
      </w:r>
      <w:r w:rsidRPr="00A06191">
        <w:rPr>
          <w:sz w:val="10"/>
        </w:rPr>
        <w:t xml:space="preserve"> </w:t>
      </w:r>
      <w:r w:rsidRPr="00FC6E51">
        <w:rPr>
          <w:rStyle w:val="StyleUnderline"/>
        </w:rPr>
        <w:t xml:space="preserve">through decreasing union coverage </w:t>
      </w:r>
      <w:r w:rsidRPr="00A06191">
        <w:rPr>
          <w:sz w:val="10"/>
        </w:rPr>
        <w:t xml:space="preserve">rates. However, I find that RTW laws actually decrease the number of reported NFOIAI. I find that RTW laws decrease reported NFOIAI rates by about 6%. I replicate this finding of RTW laws decreasing NFOIAI rates looking specifically at the construction and manufacturing industries. However, I believe that this finding is due to increased reporting by unionized employees rather than a true improvement in workplace safety. This is because of my finding that </w:t>
      </w:r>
      <w:r w:rsidRPr="00A06191">
        <w:rPr>
          <w:rStyle w:val="StyleUnderline"/>
        </w:rPr>
        <w:t>RTW laws increase occupational fatalities</w:t>
      </w:r>
      <w:r w:rsidRPr="00A06191">
        <w:rPr>
          <w:sz w:val="10"/>
        </w:rPr>
        <w:t>. Additionally, when I observe severe injuries involving fractures, which I hypothesize are less likely to suffer from reporting bias, I do not find that RTW decreases these types of injuries. When looking at all severe injuries (not just those involving a fracture), I do not find any coefficient with statistical significance that I consider to be reliable.</w:t>
      </w:r>
    </w:p>
    <w:p w14:paraId="35F93689" w14:textId="77777777" w:rsidR="00B17282" w:rsidRPr="00FC6E51" w:rsidRDefault="00B17282" w:rsidP="00B17282">
      <w:pPr>
        <w:rPr>
          <w:sz w:val="2"/>
          <w:szCs w:val="2"/>
        </w:rPr>
      </w:pPr>
      <w:r w:rsidRPr="00FC6E51">
        <w:rPr>
          <w:sz w:val="2"/>
          <w:szCs w:val="2"/>
        </w:rPr>
        <w:t>In my subsequent differences-in-differences analyses comparing each recent RTW state to a similar state, I am unable to replicate these findings. However, these estimates are very sensitive, and are statistically insignificant. My yearly data is quite suboptimal for difference-in-differences. I argue that my two-way fixed effects estimates are more reliable.</w:t>
      </w:r>
    </w:p>
    <w:p w14:paraId="34ADF053" w14:textId="77777777" w:rsidR="00B17282" w:rsidRDefault="00B17282" w:rsidP="00B17282"/>
    <w:p w14:paraId="0FE96FBB" w14:textId="77777777" w:rsidR="00B17282" w:rsidRPr="00B2508C" w:rsidRDefault="00B17282" w:rsidP="00B17282">
      <w:pPr>
        <w:pStyle w:val="Heading4"/>
        <w:rPr>
          <w:u w:val="single"/>
        </w:rPr>
      </w:pPr>
      <w:r>
        <w:t>COVID</w:t>
      </w:r>
      <w:r w:rsidRPr="00B2508C">
        <w:t xml:space="preserve"> proves pandemics </w:t>
      </w:r>
      <w:r w:rsidRPr="00B2508C">
        <w:rPr>
          <w:u w:val="single"/>
        </w:rPr>
        <w:t>bypass our defenses</w:t>
      </w:r>
      <w:r w:rsidRPr="00B2508C">
        <w:t xml:space="preserve">, but the next one causes </w:t>
      </w:r>
      <w:r w:rsidRPr="00B2508C">
        <w:rPr>
          <w:u w:val="single"/>
        </w:rPr>
        <w:t>extinction</w:t>
      </w:r>
    </w:p>
    <w:p w14:paraId="097008AB" w14:textId="77777777" w:rsidR="00B17282" w:rsidRPr="00DD4235" w:rsidRDefault="00B17282" w:rsidP="00B17282">
      <w:pPr>
        <w:rPr>
          <w:rFonts w:eastAsia="Calibri"/>
          <w:sz w:val="20"/>
          <w:szCs w:val="20"/>
        </w:rPr>
      </w:pPr>
      <w:r w:rsidRPr="00B2508C">
        <w:rPr>
          <w:rStyle w:val="Style13ptBold"/>
        </w:rPr>
        <w:t>Diamandis</w:t>
      </w:r>
      <w:r>
        <w:rPr>
          <w:rStyle w:val="Style13ptBold"/>
        </w:rPr>
        <w:t>,</w:t>
      </w:r>
      <w:r w:rsidRPr="00B2508C">
        <w:rPr>
          <w:rStyle w:val="Style13ptBold"/>
        </w:rPr>
        <w:t xml:space="preserve"> 22</w:t>
      </w:r>
      <w:r w:rsidRPr="00B2508C">
        <w:rPr>
          <w:rFonts w:eastAsia="Calibri"/>
          <w:szCs w:val="20"/>
        </w:rPr>
        <w:t xml:space="preserve"> </w:t>
      </w:r>
      <w:r w:rsidRPr="00DD4235">
        <w:rPr>
          <w:rFonts w:eastAsia="Calibri"/>
          <w:sz w:val="20"/>
          <w:szCs w:val="20"/>
        </w:rPr>
        <w:t>(</w:t>
      </w:r>
      <w:r w:rsidRPr="00DD4235">
        <w:rPr>
          <w:rFonts w:eastAsia="Calibri" w:cs="Arial"/>
          <w:color w:val="222222"/>
          <w:sz w:val="20"/>
          <w:szCs w:val="20"/>
          <w:shd w:val="clear" w:color="auto" w:fill="FFFFFF"/>
        </w:rPr>
        <w:t xml:space="preserve">Eleftherios P., </w:t>
      </w:r>
      <w:r w:rsidRPr="00DD4235">
        <w:rPr>
          <w:rFonts w:eastAsia="Calibri"/>
          <w:sz w:val="20"/>
          <w:szCs w:val="20"/>
        </w:rPr>
        <w:t>Division Head of Clinical Biochemistry at Mount Sinai Hospital and Biochemist-in-Chief at the University Health Network and is Professor &amp; Head, Clinical Biochemistry, Department of Laboratory Medicine and Pathobiology, University of Toronto, Ontario, Canada.  Ph.D. in Analytical Chemistry and M.D. from the University of Athens, Greece and a Diploma in Clinical Biochemistry from the University of Toronto, Canada. He is a Certified Clinical Chemist by the Canadian Academy of Clinical Biochemistry and the American Board of Clinical Chemistry.</w:t>
      </w:r>
      <w:r w:rsidRPr="00DD4235">
        <w:rPr>
          <w:rFonts w:ascii="Arial" w:eastAsia="Calibri" w:hAnsi="Arial" w:cs="Arial"/>
          <w:color w:val="505050"/>
          <w:sz w:val="20"/>
          <w:szCs w:val="20"/>
          <w:shd w:val="clear" w:color="auto" w:fill="FFFFFF"/>
        </w:rPr>
        <w:t> </w:t>
      </w:r>
      <w:r w:rsidRPr="00DD4235">
        <w:rPr>
          <w:rFonts w:eastAsia="Calibri" w:cs="Arial"/>
          <w:color w:val="222222"/>
          <w:sz w:val="20"/>
          <w:szCs w:val="20"/>
          <w:shd w:val="clear" w:color="auto" w:fill="FFFFFF"/>
        </w:rPr>
        <w:t xml:space="preserve"> "The mother of all battles: Viruses vs humans. Can humans avoid extinction in 50–100 years?." </w:t>
      </w:r>
      <w:r w:rsidRPr="00DD4235">
        <w:rPr>
          <w:rFonts w:eastAsia="Calibri" w:cs="Arial"/>
          <w:i/>
          <w:iCs/>
          <w:color w:val="222222"/>
          <w:sz w:val="20"/>
          <w:szCs w:val="20"/>
          <w:shd w:val="clear" w:color="auto" w:fill="FFFFFF"/>
        </w:rPr>
        <w:t>Open Life Sciences</w:t>
      </w:r>
      <w:r w:rsidRPr="00DD4235">
        <w:rPr>
          <w:rFonts w:eastAsia="Calibri" w:cs="Arial"/>
          <w:color w:val="222222"/>
          <w:sz w:val="20"/>
          <w:szCs w:val="20"/>
          <w:shd w:val="clear" w:color="auto" w:fill="FFFFFF"/>
        </w:rPr>
        <w:t> 17, no. 1 (2022): 32-37 January 29, 2022)</w:t>
      </w:r>
    </w:p>
    <w:p w14:paraId="2A093049" w14:textId="77777777" w:rsidR="00B17282" w:rsidRPr="00B2508C" w:rsidRDefault="00B17282" w:rsidP="00B17282"/>
    <w:p w14:paraId="3D8E21C8" w14:textId="77777777" w:rsidR="00B17282" w:rsidRPr="00043D32" w:rsidRDefault="00B17282" w:rsidP="00B17282">
      <w:pPr>
        <w:rPr>
          <w:rFonts w:eastAsia="Calibri"/>
          <w:sz w:val="14"/>
        </w:rPr>
      </w:pPr>
      <w:r w:rsidRPr="00043D32">
        <w:rPr>
          <w:rFonts w:eastAsia="Calibri"/>
          <w:u w:val="single"/>
        </w:rPr>
        <w:t xml:space="preserve">The recent SARS-CoV-2 pandemic, which is causing </w:t>
      </w:r>
      <w:r w:rsidRPr="000042B5">
        <w:rPr>
          <w:rFonts w:eastAsia="Calibri"/>
          <w:b/>
          <w:iCs/>
          <w:highlight w:val="yellow"/>
          <w:u w:val="single"/>
          <w:bdr w:val="single" w:sz="12" w:space="0" w:color="auto"/>
        </w:rPr>
        <w:t>COVID</w:t>
      </w:r>
      <w:r w:rsidRPr="00043D32">
        <w:rPr>
          <w:rFonts w:eastAsia="Calibri"/>
          <w:u w:val="single"/>
        </w:rPr>
        <w:t>-19 disease</w:t>
      </w:r>
      <w:r w:rsidRPr="00043D32">
        <w:rPr>
          <w:rFonts w:eastAsia="Calibri"/>
          <w:sz w:val="14"/>
        </w:rPr>
        <w:t xml:space="preserve">, </w:t>
      </w:r>
      <w:r w:rsidRPr="00043D32">
        <w:rPr>
          <w:rFonts w:eastAsia="Calibri"/>
          <w:u w:val="single"/>
        </w:rPr>
        <w:t xml:space="preserve">has </w:t>
      </w:r>
      <w:r w:rsidRPr="000042B5">
        <w:rPr>
          <w:rFonts w:eastAsia="Calibri"/>
          <w:highlight w:val="yellow"/>
          <w:u w:val="single"/>
        </w:rPr>
        <w:t>taught us</w:t>
      </w:r>
      <w:r w:rsidRPr="00043D32">
        <w:rPr>
          <w:rFonts w:eastAsia="Calibri"/>
          <w:u w:val="single"/>
        </w:rPr>
        <w:t xml:space="preserve"> unexpected </w:t>
      </w:r>
      <w:r w:rsidRPr="000042B5">
        <w:rPr>
          <w:rFonts w:eastAsia="Calibri"/>
          <w:b/>
          <w:bCs/>
          <w:highlight w:val="yellow"/>
          <w:u w:val="single"/>
        </w:rPr>
        <w:t>lessons</w:t>
      </w:r>
      <w:r w:rsidRPr="000042B5">
        <w:rPr>
          <w:rFonts w:eastAsia="Calibri"/>
          <w:highlight w:val="yellow"/>
          <w:u w:val="single"/>
        </w:rPr>
        <w:t xml:space="preserve"> about the </w:t>
      </w:r>
      <w:r w:rsidRPr="000042B5">
        <w:rPr>
          <w:rFonts w:eastAsia="Calibri"/>
          <w:b/>
          <w:bCs/>
          <w:highlight w:val="yellow"/>
          <w:u w:val="single"/>
        </w:rPr>
        <w:t>dangers</w:t>
      </w:r>
      <w:r w:rsidRPr="000042B5">
        <w:rPr>
          <w:rFonts w:eastAsia="Calibri"/>
          <w:highlight w:val="yellow"/>
          <w:u w:val="single"/>
        </w:rPr>
        <w:t xml:space="preserve"> of</w:t>
      </w:r>
      <w:r w:rsidRPr="00043D32">
        <w:rPr>
          <w:rFonts w:eastAsia="Calibri"/>
          <w:sz w:val="14"/>
        </w:rPr>
        <w:t xml:space="preserve"> human suffering through </w:t>
      </w:r>
      <w:r w:rsidRPr="00043D32">
        <w:rPr>
          <w:rFonts w:eastAsia="Calibri"/>
          <w:u w:val="single"/>
        </w:rPr>
        <w:t xml:space="preserve">highly contagious and </w:t>
      </w:r>
      <w:r w:rsidRPr="000042B5">
        <w:rPr>
          <w:rFonts w:eastAsia="Calibri"/>
          <w:highlight w:val="yellow"/>
          <w:u w:val="single"/>
        </w:rPr>
        <w:t xml:space="preserve">lethal </w:t>
      </w:r>
      <w:r w:rsidRPr="000042B5">
        <w:rPr>
          <w:rFonts w:eastAsia="Calibri"/>
          <w:b/>
          <w:iCs/>
          <w:highlight w:val="yellow"/>
          <w:u w:val="single"/>
          <w:bdr w:val="single" w:sz="12" w:space="0" w:color="auto"/>
        </w:rPr>
        <w:t>diseases</w:t>
      </w:r>
      <w:r w:rsidRPr="000042B5">
        <w:rPr>
          <w:rFonts w:eastAsia="Calibri"/>
          <w:sz w:val="14"/>
          <w:highlight w:val="yellow"/>
        </w:rPr>
        <w:t xml:space="preserve">. </w:t>
      </w:r>
      <w:r w:rsidRPr="000042B5">
        <w:rPr>
          <w:rFonts w:eastAsia="Calibri"/>
          <w:highlight w:val="yellow"/>
          <w:u w:val="single"/>
        </w:rPr>
        <w:t>As the</w:t>
      </w:r>
      <w:r w:rsidRPr="00043D32">
        <w:rPr>
          <w:rFonts w:eastAsia="Calibri"/>
          <w:sz w:val="14"/>
        </w:rPr>
        <w:t xml:space="preserve"> COVID-19 </w:t>
      </w:r>
      <w:r w:rsidRPr="000042B5">
        <w:rPr>
          <w:rFonts w:eastAsia="Calibri"/>
          <w:highlight w:val="yellow"/>
          <w:u w:val="single"/>
        </w:rPr>
        <w:t>pandemic is</w:t>
      </w:r>
      <w:r w:rsidRPr="00043D32">
        <w:rPr>
          <w:rFonts w:eastAsia="Calibri"/>
          <w:u w:val="single"/>
        </w:rPr>
        <w:t xml:space="preserve"> now being </w:t>
      </w:r>
      <w:r w:rsidRPr="000042B5">
        <w:rPr>
          <w:rFonts w:eastAsia="Calibri"/>
          <w:b/>
          <w:bCs/>
          <w:highlight w:val="yellow"/>
          <w:u w:val="single"/>
        </w:rPr>
        <w:t>partially controlled</w:t>
      </w:r>
      <w:r w:rsidRPr="000042B5">
        <w:rPr>
          <w:rFonts w:eastAsia="Calibri"/>
          <w:highlight w:val="yellow"/>
          <w:u w:val="single"/>
        </w:rPr>
        <w:t xml:space="preserve"> by</w:t>
      </w:r>
      <w:r w:rsidRPr="00043D32">
        <w:rPr>
          <w:rFonts w:eastAsia="Calibri"/>
          <w:sz w:val="14"/>
        </w:rPr>
        <w:t xml:space="preserve"> various isolation measures, </w:t>
      </w:r>
      <w:r w:rsidRPr="000042B5">
        <w:rPr>
          <w:rFonts w:eastAsia="Calibri"/>
          <w:b/>
          <w:iCs/>
          <w:highlight w:val="yellow"/>
          <w:u w:val="single"/>
          <w:bdr w:val="single" w:sz="12" w:space="0" w:color="auto"/>
        </w:rPr>
        <w:t>therapeutics</w:t>
      </w:r>
      <w:r w:rsidRPr="000042B5">
        <w:rPr>
          <w:rFonts w:eastAsia="Calibri"/>
          <w:sz w:val="14"/>
          <w:highlight w:val="yellow"/>
        </w:rPr>
        <w:t xml:space="preserve">, </w:t>
      </w:r>
      <w:r w:rsidRPr="000042B5">
        <w:rPr>
          <w:rFonts w:eastAsia="Calibri"/>
          <w:highlight w:val="yellow"/>
          <w:u w:val="single"/>
        </w:rPr>
        <w:t>and</w:t>
      </w:r>
      <w:r w:rsidRPr="000042B5">
        <w:rPr>
          <w:rFonts w:eastAsia="Calibri"/>
          <w:sz w:val="14"/>
          <w:highlight w:val="yellow"/>
        </w:rPr>
        <w:t xml:space="preserve"> </w:t>
      </w:r>
      <w:r w:rsidRPr="000042B5">
        <w:rPr>
          <w:rFonts w:eastAsia="Calibri"/>
          <w:b/>
          <w:iCs/>
          <w:highlight w:val="yellow"/>
          <w:u w:val="single"/>
          <w:bdr w:val="single" w:sz="12" w:space="0" w:color="auto"/>
        </w:rPr>
        <w:t>vaccines</w:t>
      </w:r>
      <w:r w:rsidRPr="00043D32">
        <w:rPr>
          <w:rFonts w:eastAsia="Calibri"/>
          <w:sz w:val="14"/>
        </w:rPr>
        <w:t xml:space="preserve">, </w:t>
      </w:r>
      <w:r w:rsidRPr="000042B5">
        <w:rPr>
          <w:rFonts w:eastAsia="Calibri"/>
          <w:highlight w:val="yellow"/>
          <w:u w:val="single"/>
        </w:rPr>
        <w:t>it became clear</w:t>
      </w:r>
      <w:r w:rsidRPr="00043D32">
        <w:rPr>
          <w:rFonts w:eastAsia="Calibri"/>
          <w:u w:val="single"/>
        </w:rPr>
        <w:t xml:space="preserve"> that </w:t>
      </w:r>
      <w:r w:rsidRPr="000042B5">
        <w:rPr>
          <w:rFonts w:eastAsia="Calibri"/>
          <w:highlight w:val="yellow"/>
          <w:u w:val="single"/>
        </w:rPr>
        <w:t>our current lifestyle</w:t>
      </w:r>
      <w:r w:rsidRPr="00043D32">
        <w:rPr>
          <w:rFonts w:eastAsia="Calibri"/>
          <w:sz w:val="14"/>
        </w:rPr>
        <w:t xml:space="preserve"> and societal functions </w:t>
      </w:r>
      <w:r w:rsidRPr="000042B5">
        <w:rPr>
          <w:rFonts w:eastAsia="Calibri"/>
          <w:b/>
          <w:iCs/>
          <w:highlight w:val="yellow"/>
          <w:u w:val="single"/>
          <w:bdr w:val="single" w:sz="12" w:space="0" w:color="auto"/>
        </w:rPr>
        <w:t>may not be sustainable</w:t>
      </w:r>
      <w:r w:rsidRPr="00043D32">
        <w:rPr>
          <w:rFonts w:eastAsia="Calibri"/>
          <w:u w:val="single"/>
        </w:rPr>
        <w:t xml:space="preserve"> in </w:t>
      </w:r>
      <w:r w:rsidRPr="00043D32">
        <w:rPr>
          <w:rFonts w:eastAsia="Calibri"/>
          <w:b/>
          <w:bCs/>
          <w:u w:val="single"/>
        </w:rPr>
        <w:t>the long term</w:t>
      </w:r>
      <w:r w:rsidRPr="00043D32">
        <w:rPr>
          <w:rFonts w:eastAsia="Calibri"/>
          <w:sz w:val="14"/>
        </w:rPr>
        <w:t xml:space="preserve">. </w:t>
      </w:r>
      <w:r w:rsidRPr="000042B5">
        <w:rPr>
          <w:rFonts w:eastAsia="Calibri"/>
          <w:highlight w:val="yellow"/>
          <w:u w:val="single"/>
        </w:rPr>
        <w:t>We</w:t>
      </w:r>
      <w:r w:rsidRPr="00043D32">
        <w:rPr>
          <w:rFonts w:eastAsia="Calibri"/>
          <w:u w:val="single"/>
        </w:rPr>
        <w:t xml:space="preserve"> now </w:t>
      </w:r>
      <w:r w:rsidRPr="000042B5">
        <w:rPr>
          <w:rFonts w:eastAsia="Calibri"/>
          <w:highlight w:val="yellow"/>
          <w:u w:val="single"/>
        </w:rPr>
        <w:t>have to start</w:t>
      </w:r>
      <w:r w:rsidRPr="00043D32">
        <w:rPr>
          <w:rFonts w:eastAsia="Calibri"/>
          <w:u w:val="single"/>
        </w:rPr>
        <w:t xml:space="preserve"> </w:t>
      </w:r>
      <w:r w:rsidRPr="00043D32">
        <w:rPr>
          <w:rFonts w:eastAsia="Calibri"/>
          <w:b/>
          <w:bCs/>
          <w:u w:val="single"/>
        </w:rPr>
        <w:t>thinking</w:t>
      </w:r>
      <w:r w:rsidRPr="00043D32">
        <w:rPr>
          <w:rFonts w:eastAsia="Calibri"/>
          <w:u w:val="single"/>
        </w:rPr>
        <w:t xml:space="preserve"> and </w:t>
      </w:r>
      <w:r w:rsidRPr="000042B5">
        <w:rPr>
          <w:rFonts w:eastAsia="Calibri"/>
          <w:b/>
          <w:iCs/>
          <w:highlight w:val="yellow"/>
          <w:u w:val="single"/>
          <w:bdr w:val="single" w:sz="12" w:space="0" w:color="auto"/>
        </w:rPr>
        <w:t>planning</w:t>
      </w:r>
      <w:r w:rsidRPr="00043D32">
        <w:rPr>
          <w:rFonts w:eastAsia="Calibri"/>
          <w:u w:val="single"/>
        </w:rPr>
        <w:t xml:space="preserve"> on how </w:t>
      </w:r>
      <w:r w:rsidRPr="000042B5">
        <w:rPr>
          <w:rFonts w:eastAsia="Calibri"/>
          <w:b/>
          <w:bCs/>
          <w:highlight w:val="yellow"/>
          <w:u w:val="single"/>
        </w:rPr>
        <w:t>to face</w:t>
      </w:r>
      <w:r w:rsidRPr="000042B5">
        <w:rPr>
          <w:rFonts w:eastAsia="Calibri"/>
          <w:highlight w:val="yellow"/>
          <w:u w:val="single"/>
        </w:rPr>
        <w:t xml:space="preserve"> </w:t>
      </w:r>
      <w:r w:rsidRPr="000042B5">
        <w:rPr>
          <w:rFonts w:eastAsia="Calibri"/>
          <w:b/>
          <w:iCs/>
          <w:highlight w:val="yellow"/>
          <w:u w:val="single"/>
          <w:bdr w:val="single" w:sz="12" w:space="0" w:color="auto"/>
        </w:rPr>
        <w:t>the next dangerous pandemic</w:t>
      </w:r>
      <w:r w:rsidRPr="00043D32">
        <w:rPr>
          <w:rFonts w:eastAsia="Calibri"/>
          <w:u w:val="single"/>
        </w:rPr>
        <w:t xml:space="preserve">, </w:t>
      </w:r>
      <w:r w:rsidRPr="00043D32">
        <w:rPr>
          <w:rFonts w:eastAsia="Calibri"/>
          <w:b/>
          <w:bCs/>
          <w:u w:val="single"/>
        </w:rPr>
        <w:t>not just</w:t>
      </w:r>
      <w:r w:rsidRPr="00043D32">
        <w:rPr>
          <w:rFonts w:eastAsia="Calibri"/>
          <w:u w:val="single"/>
        </w:rPr>
        <w:t xml:space="preserve"> overcoming </w:t>
      </w:r>
      <w:r w:rsidRPr="00043D32">
        <w:rPr>
          <w:rFonts w:eastAsia="Calibri"/>
          <w:b/>
          <w:bCs/>
          <w:u w:val="single"/>
        </w:rPr>
        <w:t>the one</w:t>
      </w:r>
      <w:r w:rsidRPr="00043D32">
        <w:rPr>
          <w:rFonts w:eastAsia="Calibri"/>
          <w:u w:val="single"/>
        </w:rPr>
        <w:t xml:space="preserve"> that is </w:t>
      </w:r>
      <w:r w:rsidRPr="00043D32">
        <w:rPr>
          <w:rFonts w:eastAsia="Calibri"/>
          <w:b/>
          <w:iCs/>
          <w:u w:val="single"/>
          <w:bdr w:val="single" w:sz="12" w:space="0" w:color="auto"/>
        </w:rPr>
        <w:t>upon us now</w:t>
      </w:r>
      <w:r w:rsidRPr="00043D32">
        <w:rPr>
          <w:rFonts w:eastAsia="Calibri"/>
          <w:u w:val="single"/>
        </w:rPr>
        <w:t>.</w:t>
      </w:r>
      <w:r w:rsidRPr="00043D32">
        <w:rPr>
          <w:rFonts w:eastAsia="Calibri"/>
          <w:sz w:val="14"/>
        </w:rPr>
        <w:t xml:space="preserve"> </w:t>
      </w:r>
      <w:r w:rsidRPr="000042B5">
        <w:rPr>
          <w:rFonts w:eastAsia="Calibri"/>
          <w:highlight w:val="yellow"/>
          <w:u w:val="single"/>
        </w:rPr>
        <w:t>Is there</w:t>
      </w:r>
      <w:r w:rsidRPr="00043D32">
        <w:rPr>
          <w:rFonts w:eastAsia="Calibri"/>
          <w:u w:val="single"/>
        </w:rPr>
        <w:t xml:space="preserve"> any </w:t>
      </w:r>
      <w:r w:rsidRPr="000042B5">
        <w:rPr>
          <w:rFonts w:eastAsia="Calibri"/>
          <w:highlight w:val="yellow"/>
          <w:u w:val="single"/>
        </w:rPr>
        <w:t>evidence that</w:t>
      </w:r>
      <w:r w:rsidRPr="00043D32">
        <w:rPr>
          <w:rFonts w:eastAsia="Calibri"/>
          <w:u w:val="single"/>
        </w:rPr>
        <w:t xml:space="preserve"> </w:t>
      </w:r>
      <w:r w:rsidRPr="00043D32">
        <w:rPr>
          <w:rFonts w:eastAsia="Calibri"/>
          <w:b/>
          <w:iCs/>
          <w:u w:val="single"/>
          <w:bdr w:val="single" w:sz="12" w:space="0" w:color="auto"/>
        </w:rPr>
        <w:t xml:space="preserve">even </w:t>
      </w:r>
      <w:r w:rsidRPr="000042B5">
        <w:rPr>
          <w:rFonts w:eastAsia="Calibri"/>
          <w:b/>
          <w:iCs/>
          <w:highlight w:val="yellow"/>
          <w:u w:val="single"/>
          <w:bdr w:val="single" w:sz="12" w:space="0" w:color="auto"/>
        </w:rPr>
        <w:t>worse pandemics</w:t>
      </w:r>
      <w:r w:rsidRPr="000042B5">
        <w:rPr>
          <w:rFonts w:eastAsia="Calibri"/>
          <w:b/>
          <w:bCs/>
          <w:highlight w:val="yellow"/>
          <w:u w:val="single"/>
        </w:rPr>
        <w:t xml:space="preserve"> could strike us</w:t>
      </w:r>
      <w:r w:rsidRPr="000042B5">
        <w:rPr>
          <w:rFonts w:eastAsia="Calibri"/>
          <w:highlight w:val="yellow"/>
          <w:u w:val="single"/>
        </w:rPr>
        <w:t xml:space="preserve"> </w:t>
      </w:r>
      <w:r w:rsidRPr="000042B5">
        <w:rPr>
          <w:rFonts w:eastAsia="Calibri"/>
          <w:b/>
          <w:iCs/>
          <w:highlight w:val="yellow"/>
          <w:u w:val="single"/>
          <w:bdr w:val="single" w:sz="12" w:space="0" w:color="auto"/>
        </w:rPr>
        <w:t xml:space="preserve">in the near future </w:t>
      </w:r>
      <w:r w:rsidRPr="000042B5">
        <w:rPr>
          <w:rFonts w:eastAsia="Calibri"/>
          <w:highlight w:val="yellow"/>
          <w:u w:val="single"/>
        </w:rPr>
        <w:t>and threaten</w:t>
      </w:r>
      <w:r w:rsidRPr="00043D32">
        <w:rPr>
          <w:rFonts w:eastAsia="Calibri"/>
          <w:u w:val="single"/>
        </w:rPr>
        <w:t xml:space="preserve"> the </w:t>
      </w:r>
      <w:r w:rsidRPr="000042B5">
        <w:rPr>
          <w:rFonts w:eastAsia="Calibri"/>
          <w:b/>
          <w:iCs/>
          <w:highlight w:val="yellow"/>
          <w:u w:val="single"/>
          <w:bdr w:val="single" w:sz="12" w:space="0" w:color="auto"/>
        </w:rPr>
        <w:t>existence</w:t>
      </w:r>
      <w:r w:rsidRPr="00043D32">
        <w:rPr>
          <w:rFonts w:eastAsia="Calibri"/>
          <w:u w:val="single"/>
        </w:rPr>
        <w:t xml:space="preserve"> </w:t>
      </w:r>
      <w:r w:rsidRPr="00043D32">
        <w:rPr>
          <w:rFonts w:eastAsia="Calibri"/>
          <w:sz w:val="14"/>
        </w:rPr>
        <w:t xml:space="preserve">of the human race? The answer is </w:t>
      </w:r>
      <w:r w:rsidRPr="000042B5">
        <w:rPr>
          <w:rFonts w:eastAsia="Calibri"/>
          <w:b/>
          <w:iCs/>
          <w:highlight w:val="yellow"/>
          <w:u w:val="single"/>
          <w:bdr w:val="single" w:sz="12" w:space="0" w:color="auto"/>
        </w:rPr>
        <w:t>unequivocally yes</w:t>
      </w:r>
      <w:r w:rsidRPr="00043D32">
        <w:rPr>
          <w:rFonts w:eastAsia="Calibri"/>
          <w:sz w:val="14"/>
        </w:rPr>
        <w:t xml:space="preserve">. It is not necessary to get infected by viruses found in bats, pangolins, and other exotic animals that live in remote forests to be in danger. </w:t>
      </w:r>
      <w:r w:rsidRPr="00043D32">
        <w:rPr>
          <w:rFonts w:eastAsia="Calibri"/>
          <w:szCs w:val="24"/>
          <w:u w:val="single"/>
        </w:rPr>
        <w:t xml:space="preserve">Creditable scientific evidence indicates that the human gut microbiota harbor </w:t>
      </w:r>
      <w:r w:rsidRPr="00043D32">
        <w:rPr>
          <w:rFonts w:eastAsia="Calibri"/>
          <w:b/>
          <w:iCs/>
          <w:u w:val="single"/>
          <w:bdr w:val="single" w:sz="12" w:space="0" w:color="auto"/>
        </w:rPr>
        <w:t>billions of viruses</w:t>
      </w:r>
      <w:r w:rsidRPr="00043D32">
        <w:rPr>
          <w:rFonts w:eastAsia="Calibri"/>
          <w:szCs w:val="24"/>
          <w:u w:val="single"/>
        </w:rPr>
        <w:t xml:space="preserve"> that are capable of affecting the function of vital human organs such as the immune system, lung, brain, liver, kidney, or heart</w:t>
      </w:r>
      <w:r w:rsidRPr="00043D32">
        <w:rPr>
          <w:rFonts w:eastAsia="Calibri"/>
          <w:sz w:val="14"/>
        </w:rPr>
        <w:t xml:space="preserve">. </w:t>
      </w:r>
      <w:r w:rsidRPr="00043D32">
        <w:rPr>
          <w:rFonts w:eastAsia="Calibri"/>
          <w:u w:val="single"/>
        </w:rPr>
        <w:t xml:space="preserve">It is remotely possible that the </w:t>
      </w:r>
      <w:r w:rsidRPr="000042B5">
        <w:rPr>
          <w:rFonts w:eastAsia="Calibri"/>
          <w:highlight w:val="yellow"/>
          <w:u w:val="single"/>
        </w:rPr>
        <w:t xml:space="preserve">development of </w:t>
      </w:r>
      <w:r w:rsidRPr="000042B5">
        <w:rPr>
          <w:rFonts w:eastAsia="Calibri"/>
          <w:b/>
          <w:bCs/>
          <w:highlight w:val="yellow"/>
          <w:u w:val="single"/>
        </w:rPr>
        <w:t>pathogenic variants</w:t>
      </w:r>
      <w:r w:rsidRPr="00043D32">
        <w:rPr>
          <w:rFonts w:eastAsia="Calibri"/>
          <w:sz w:val="14"/>
        </w:rPr>
        <w:t xml:space="preserve"> in the gut </w:t>
      </w:r>
      <w:r w:rsidRPr="00043D32">
        <w:rPr>
          <w:rFonts w:eastAsia="Calibri"/>
          <w:u w:val="single"/>
        </w:rPr>
        <w:t xml:space="preserve">can lead to contagious viruses, which </w:t>
      </w:r>
      <w:r w:rsidRPr="000042B5">
        <w:rPr>
          <w:rFonts w:eastAsia="Calibri"/>
          <w:highlight w:val="yellow"/>
          <w:u w:val="single"/>
        </w:rPr>
        <w:t xml:space="preserve">can cause </w:t>
      </w:r>
      <w:r w:rsidRPr="000042B5">
        <w:rPr>
          <w:rFonts w:eastAsia="Calibri"/>
          <w:b/>
          <w:iCs/>
          <w:highlight w:val="yellow"/>
          <w:u w:val="single"/>
          <w:bdr w:val="single" w:sz="12" w:space="0" w:color="auto"/>
        </w:rPr>
        <w:t>pandemics</w:t>
      </w:r>
      <w:r w:rsidRPr="00043D32">
        <w:rPr>
          <w:rFonts w:eastAsia="Calibri"/>
          <w:u w:val="single"/>
        </w:rPr>
        <w:t>, leading to the destruction of vital organs, causing death or</w:t>
      </w:r>
      <w:r w:rsidRPr="00043D32">
        <w:rPr>
          <w:rFonts w:eastAsia="Calibri"/>
          <w:sz w:val="14"/>
        </w:rPr>
        <w:t xml:space="preserve"> various debilitating diseases such as blindness, respiratory, </w:t>
      </w:r>
      <w:r w:rsidRPr="00043D32">
        <w:rPr>
          <w:rFonts w:eastAsia="Calibri"/>
          <w:u w:val="single"/>
        </w:rPr>
        <w:t>liver, heart, and kidney failures</w:t>
      </w:r>
      <w:r w:rsidRPr="00043D32">
        <w:rPr>
          <w:rFonts w:eastAsia="Calibri"/>
          <w:sz w:val="14"/>
        </w:rPr>
        <w:t xml:space="preserve">. </w:t>
      </w:r>
      <w:r w:rsidRPr="00043D32">
        <w:rPr>
          <w:rFonts w:eastAsia="Calibri"/>
          <w:u w:val="single"/>
        </w:rPr>
        <w:t xml:space="preserve">These diseases could result in the </w:t>
      </w:r>
      <w:r w:rsidRPr="00043D32">
        <w:rPr>
          <w:rFonts w:eastAsia="Calibri"/>
          <w:b/>
          <w:bCs/>
          <w:u w:val="single"/>
        </w:rPr>
        <w:t>complete shutdown</w:t>
      </w:r>
      <w:r w:rsidRPr="00043D32">
        <w:rPr>
          <w:rFonts w:eastAsia="Calibri"/>
          <w:u w:val="single"/>
        </w:rPr>
        <w:t xml:space="preserve"> of our civilization </w:t>
      </w:r>
      <w:r w:rsidRPr="000042B5">
        <w:rPr>
          <w:rFonts w:eastAsia="Calibri"/>
          <w:highlight w:val="yellow"/>
          <w:u w:val="single"/>
        </w:rPr>
        <w:t>and</w:t>
      </w:r>
      <w:r w:rsidRPr="00043D32">
        <w:rPr>
          <w:rFonts w:eastAsia="Calibri"/>
          <w:u w:val="single"/>
        </w:rPr>
        <w:t xml:space="preserve"> probably the </w:t>
      </w:r>
      <w:r w:rsidRPr="000042B5">
        <w:rPr>
          <w:rFonts w:eastAsia="Calibri"/>
          <w:highlight w:val="yellow"/>
          <w:u w:val="single"/>
        </w:rPr>
        <w:t xml:space="preserve">gradual </w:t>
      </w:r>
      <w:r w:rsidRPr="000042B5">
        <w:rPr>
          <w:rFonts w:eastAsia="Calibri"/>
          <w:b/>
          <w:iCs/>
          <w:highlight w:val="yellow"/>
          <w:u w:val="single"/>
          <w:bdr w:val="single" w:sz="12" w:space="0" w:color="auto"/>
        </w:rPr>
        <w:t>extinction</w:t>
      </w:r>
      <w:r w:rsidRPr="00043D32">
        <w:rPr>
          <w:rFonts w:eastAsia="Calibri"/>
          <w:u w:val="single"/>
        </w:rPr>
        <w:t xml:space="preserve"> of the human race</w:t>
      </w:r>
      <w:r w:rsidRPr="00043D32">
        <w:rPr>
          <w:rFonts w:eastAsia="Calibri"/>
          <w:sz w:val="14"/>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10B2D784" w14:textId="77777777" w:rsidR="00B17282" w:rsidRPr="00043D32" w:rsidRDefault="00B17282" w:rsidP="00B17282">
      <w:pPr>
        <w:rPr>
          <w:rFonts w:eastAsia="Calibri"/>
          <w:sz w:val="16"/>
        </w:rPr>
      </w:pPr>
      <w:r w:rsidRPr="00043D32">
        <w:rPr>
          <w:rFonts w:eastAsia="Calibri"/>
          <w:b/>
          <w:iCs/>
          <w:u w:val="single"/>
          <w:bdr w:val="single" w:sz="12" w:space="0" w:color="auto"/>
        </w:rPr>
        <w:t>Le Chatelier’s Principle</w:t>
      </w:r>
      <w:r w:rsidRPr="00043D32">
        <w:rPr>
          <w:rFonts w:eastAsia="Calibri"/>
          <w:sz w:val="16"/>
        </w:rPr>
        <w:t>: Named after the French chemist, Le Chatelier’s principle posits that “</w:t>
      </w:r>
      <w:r w:rsidRPr="00043D32">
        <w:rPr>
          <w:rFonts w:eastAsia="Calibri"/>
          <w:i/>
          <w:iCs/>
          <w:u w:val="single"/>
        </w:rPr>
        <w:t>When an external stress</w:t>
      </w:r>
      <w:r w:rsidRPr="00043D32">
        <w:rPr>
          <w:rFonts w:eastAsia="Calibri"/>
          <w:i/>
          <w:iCs/>
          <w:sz w:val="16"/>
        </w:rPr>
        <w:t xml:space="preserve"> (change in pressure, temperature or concentration) </w:t>
      </w:r>
      <w:r w:rsidRPr="00043D32">
        <w:rPr>
          <w:rFonts w:eastAsia="Calibri"/>
          <w:i/>
          <w:iCs/>
          <w:u w:val="single"/>
        </w:rPr>
        <w:t>is applied to a system in chemical equilibrium, the equilibrium will change in such a way as to reduce the effect of the stress.”</w:t>
      </w:r>
      <w:r w:rsidRPr="00043D32">
        <w:rPr>
          <w:rFonts w:eastAsia="Calibri"/>
          <w:i/>
          <w:iCs/>
          <w:sz w:val="16"/>
        </w:rPr>
        <w:t xml:space="preserve"> </w:t>
      </w:r>
      <w:r w:rsidRPr="00043D32">
        <w:rPr>
          <w:rFonts w:eastAsia="Calibri"/>
          <w:sz w:val="16"/>
        </w:rPr>
        <w:t xml:space="preserve">In other words, </w:t>
      </w:r>
      <w:r w:rsidRPr="00043D32">
        <w:rPr>
          <w:rFonts w:eastAsia="Calibri"/>
          <w:u w:val="single"/>
        </w:rPr>
        <w:t>a change in a system will evoke a counter-change, which will bring the equilibrium to a new point.</w:t>
      </w:r>
      <w:r w:rsidRPr="00043D32">
        <w:rPr>
          <w:rFonts w:eastAsia="Calibri"/>
          <w:sz w:val="16"/>
        </w:rPr>
        <w:t xml:space="preserve">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w:t>
      </w:r>
      <w:r w:rsidRPr="00043D32">
        <w:rPr>
          <w:rFonts w:eastAsia="Calibri"/>
          <w:b/>
          <w:iCs/>
          <w:u w:val="single"/>
          <w:bdr w:val="single" w:sz="12" w:space="0" w:color="auto"/>
        </w:rPr>
        <w:t xml:space="preserve">human-made </w:t>
      </w:r>
      <w:r w:rsidRPr="000042B5">
        <w:rPr>
          <w:rFonts w:eastAsia="Calibri"/>
          <w:b/>
          <w:iCs/>
          <w:highlight w:val="yellow"/>
          <w:u w:val="single"/>
          <w:bdr w:val="single" w:sz="12" w:space="0" w:color="auto"/>
        </w:rPr>
        <w:t>changes</w:t>
      </w:r>
      <w:r w:rsidRPr="000042B5">
        <w:rPr>
          <w:rFonts w:eastAsia="Calibri"/>
          <w:highlight w:val="yellow"/>
          <w:u w:val="single"/>
        </w:rPr>
        <w:t xml:space="preserve"> in climate</w:t>
      </w:r>
      <w:r w:rsidRPr="00043D32">
        <w:rPr>
          <w:rFonts w:eastAsia="Calibri"/>
          <w:u w:val="single"/>
        </w:rPr>
        <w:t xml:space="preserve">, the atmosphere, water, soil, and all other planet-living organisms, </w:t>
      </w:r>
      <w:r w:rsidRPr="000042B5">
        <w:rPr>
          <w:rFonts w:eastAsia="Calibri"/>
          <w:highlight w:val="yellow"/>
          <w:u w:val="single"/>
        </w:rPr>
        <w:t>will</w:t>
      </w:r>
      <w:r w:rsidRPr="00043D32">
        <w:rPr>
          <w:rFonts w:eastAsia="Calibri"/>
          <w:u w:val="single"/>
        </w:rPr>
        <w:t xml:space="preserve"> </w:t>
      </w:r>
      <w:r w:rsidRPr="00043D32">
        <w:rPr>
          <w:rFonts w:eastAsia="Calibri"/>
          <w:b/>
          <w:bCs/>
          <w:u w:val="single"/>
        </w:rPr>
        <w:t xml:space="preserve">likely </w:t>
      </w:r>
      <w:r w:rsidRPr="000042B5">
        <w:rPr>
          <w:rFonts w:eastAsia="Calibri"/>
          <w:b/>
          <w:bCs/>
          <w:highlight w:val="yellow"/>
          <w:u w:val="single"/>
        </w:rPr>
        <w:t>evoke counter-changes</w:t>
      </w:r>
      <w:r w:rsidRPr="000042B5">
        <w:rPr>
          <w:rFonts w:eastAsia="Calibri"/>
          <w:highlight w:val="yellow"/>
          <w:u w:val="single"/>
        </w:rPr>
        <w:t xml:space="preserve"> that may be </w:t>
      </w:r>
      <w:r w:rsidRPr="000042B5">
        <w:rPr>
          <w:rFonts w:eastAsia="Calibri"/>
          <w:b/>
          <w:iCs/>
          <w:highlight w:val="yellow"/>
          <w:u w:val="single"/>
          <w:bdr w:val="single" w:sz="12" w:space="0" w:color="auto"/>
        </w:rPr>
        <w:t>highly consequential</w:t>
      </w:r>
      <w:r w:rsidRPr="00043D32">
        <w:rPr>
          <w:rFonts w:eastAsia="Calibri"/>
          <w:u w:val="single"/>
        </w:rPr>
        <w:t xml:space="preserve"> to human life. Due to the </w:t>
      </w:r>
      <w:r w:rsidRPr="00043D32">
        <w:rPr>
          <w:rFonts w:eastAsia="Calibri"/>
          <w:b/>
          <w:bCs/>
          <w:u w:val="single"/>
        </w:rPr>
        <w:t>complexity</w:t>
      </w:r>
      <w:r w:rsidRPr="00043D32">
        <w:rPr>
          <w:rFonts w:eastAsia="Calibri"/>
          <w:u w:val="single"/>
        </w:rPr>
        <w:t xml:space="preserve"> of our ecosystem, humans </w:t>
      </w:r>
      <w:r w:rsidRPr="00043D32">
        <w:rPr>
          <w:rFonts w:eastAsia="Calibri"/>
          <w:b/>
          <w:bCs/>
          <w:u w:val="single"/>
        </w:rPr>
        <w:t>do not know exactly how</w:t>
      </w:r>
      <w:r w:rsidRPr="00043D32">
        <w:rPr>
          <w:rFonts w:eastAsia="Calibri"/>
          <w:u w:val="single"/>
        </w:rPr>
        <w:t xml:space="preserve"> these changes will affect them</w:t>
      </w:r>
      <w:r w:rsidRPr="00043D32">
        <w:rPr>
          <w:rFonts w:eastAsia="Calibri"/>
          <w:sz w:val="16"/>
        </w:rPr>
        <w:t xml:space="preserve"> in the end. Consequently, they choose to disregard them because lifestyle adjustments may cost money and convenience or loss of well-established pleasures.</w:t>
      </w:r>
    </w:p>
    <w:p w14:paraId="38029EF9" w14:textId="77777777" w:rsidR="00B17282" w:rsidRPr="00DF16B0" w:rsidRDefault="00B17282" w:rsidP="00B17282"/>
    <w:p w14:paraId="57997CE3" w14:textId="77777777" w:rsidR="00B17282" w:rsidRDefault="00B17282" w:rsidP="00B17282">
      <w:pPr>
        <w:pStyle w:val="Heading4"/>
      </w:pPr>
      <w:r>
        <w:t xml:space="preserve">Coming pandemics are </w:t>
      </w:r>
      <w:r>
        <w:rPr>
          <w:u w:val="single"/>
        </w:rPr>
        <w:t>stronger</w:t>
      </w:r>
      <w:r w:rsidRPr="00C47916">
        <w:t xml:space="preserve"> </w:t>
      </w:r>
      <w:r>
        <w:t>and will spread faster—extinction.</w:t>
      </w:r>
    </w:p>
    <w:p w14:paraId="365906C7" w14:textId="77777777" w:rsidR="00B17282" w:rsidRDefault="00B17282" w:rsidP="00B17282">
      <w:pPr>
        <w:rPr>
          <w:sz w:val="20"/>
          <w:szCs w:val="20"/>
        </w:rPr>
      </w:pPr>
      <w:r w:rsidRPr="008D0D76">
        <w:rPr>
          <w:b/>
          <w:bCs/>
          <w:sz w:val="26"/>
          <w:szCs w:val="26"/>
        </w:rPr>
        <w:t>Baum 23</w:t>
      </w:r>
      <w:r>
        <w:t xml:space="preserve"> </w:t>
      </w:r>
      <w:r w:rsidRPr="008D0D76">
        <w:rPr>
          <w:sz w:val="20"/>
          <w:szCs w:val="20"/>
        </w:rPr>
        <w:t xml:space="preserve">(Seth, American researcher involved in the field of risk research. He is the executive director of the Global Catastrophic Risk Institute (GCRI). He is also affiliated with the Blue Marble Space Institute of Science and the Columbia University Center for Research on Environmental Decisions. PhD in geography from Penn State. Post-Doc at Columbia University Center for Research on Environmental Decisions. Fellow of the Society for Risk Analysis “Assessing natural global catastrophic risks” </w:t>
      </w:r>
      <w:r w:rsidRPr="008D0D76">
        <w:rPr>
          <w:i/>
          <w:iCs/>
          <w:sz w:val="20"/>
          <w:szCs w:val="20"/>
        </w:rPr>
        <w:t>Natural Hazards</w:t>
      </w:r>
      <w:r w:rsidRPr="008D0D76">
        <w:rPr>
          <w:sz w:val="20"/>
          <w:szCs w:val="20"/>
        </w:rPr>
        <w:t> volume 115, pages 2699–2719 February 2023)</w:t>
      </w:r>
    </w:p>
    <w:p w14:paraId="1065D2DE" w14:textId="77777777" w:rsidR="00B17282" w:rsidRPr="009E3063" w:rsidRDefault="00B17282" w:rsidP="00B17282"/>
    <w:p w14:paraId="2D574892" w14:textId="77777777" w:rsidR="00B17282" w:rsidRPr="008D0D76" w:rsidRDefault="00B17282" w:rsidP="00B17282">
      <w:pPr>
        <w:rPr>
          <w:sz w:val="14"/>
        </w:rPr>
      </w:pPr>
      <w:r w:rsidRPr="008D0D76">
        <w:rPr>
          <w:sz w:val="14"/>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8D0D76">
        <w:rPr>
          <w:u w:val="single"/>
        </w:rPr>
        <w:t>human activity can cause the onset of “natural” pandemics, such as when interactions with wildlife cause pathogens to jump from a nonhuman species to humans (i.e., zoonosis</w:t>
      </w:r>
      <w:r w:rsidRPr="008D0D76">
        <w:rPr>
          <w:sz w:val="14"/>
        </w:rPr>
        <w:t xml:space="preserve">; Morse et al. 2012). </w:t>
      </w:r>
      <w:r w:rsidRPr="008D0D76">
        <w:rPr>
          <w:u w:val="single"/>
        </w:rPr>
        <w:t xml:space="preserve">The </w:t>
      </w:r>
      <w:r w:rsidRPr="000042B5">
        <w:rPr>
          <w:b/>
          <w:bCs/>
          <w:highlight w:val="yellow"/>
          <w:u w:val="single"/>
        </w:rPr>
        <w:t>risk</w:t>
      </w:r>
      <w:r w:rsidRPr="00B15F72">
        <w:rPr>
          <w:u w:val="single"/>
        </w:rPr>
        <w:t xml:space="preserve"> from</w:t>
      </w:r>
      <w:r w:rsidRPr="008D0D76">
        <w:rPr>
          <w:u w:val="single"/>
        </w:rPr>
        <w:t xml:space="preserve"> wildlife zoonosis </w:t>
      </w:r>
      <w:r w:rsidRPr="000042B5">
        <w:rPr>
          <w:highlight w:val="yellow"/>
          <w:u w:val="single"/>
        </w:rPr>
        <w:t xml:space="preserve">may be </w:t>
      </w:r>
      <w:r w:rsidRPr="000042B5">
        <w:rPr>
          <w:rStyle w:val="Emphasis"/>
          <w:highlight w:val="yellow"/>
        </w:rPr>
        <w:t>larger now</w:t>
      </w:r>
      <w:r w:rsidRPr="008D0D76">
        <w:rPr>
          <w:sz w:val="14"/>
        </w:rPr>
        <w:t xml:space="preserve"> than during early human history </w:t>
      </w:r>
      <w:r w:rsidRPr="000042B5">
        <w:rPr>
          <w:highlight w:val="yellow"/>
          <w:u w:val="single"/>
        </w:rPr>
        <w:t>because the</w:t>
      </w:r>
      <w:r w:rsidRPr="008D0D76">
        <w:rPr>
          <w:u w:val="single"/>
        </w:rPr>
        <w:t xml:space="preserve"> larger human </w:t>
      </w:r>
      <w:r w:rsidRPr="000042B5">
        <w:rPr>
          <w:highlight w:val="yellow"/>
          <w:u w:val="single"/>
        </w:rPr>
        <w:t>population has more</w:t>
      </w:r>
      <w:r w:rsidRPr="0029379F">
        <w:rPr>
          <w:u w:val="single"/>
        </w:rPr>
        <w:t xml:space="preserve"> points of </w:t>
      </w:r>
      <w:r w:rsidRPr="000042B5">
        <w:rPr>
          <w:highlight w:val="yellow"/>
          <w:u w:val="single"/>
        </w:rPr>
        <w:t>contact with wildlife.</w:t>
      </w:r>
      <w:r w:rsidRPr="008D0D76">
        <w:rPr>
          <w:sz w:val="14"/>
        </w:rPr>
        <w:t xml:space="preserve"> Additionally, zoonosis can also occur in factory farms, a setting that exists in the gray area between natural and anthropogenic (Manheim 2018).</w:t>
      </w:r>
    </w:p>
    <w:p w14:paraId="0887CC2E" w14:textId="77777777" w:rsidR="00B17282" w:rsidRPr="008D0D76" w:rsidRDefault="00B17282" w:rsidP="00B17282">
      <w:pPr>
        <w:rPr>
          <w:sz w:val="16"/>
        </w:rPr>
      </w:pPr>
      <w:r w:rsidRPr="008D0D76">
        <w:rPr>
          <w:sz w:val="16"/>
        </w:rPr>
        <w:t xml:space="preserve">Once the pathogen has infected humans, it is spread primarily via human activity.17. </w:t>
      </w:r>
      <w:r w:rsidRPr="008D0D76">
        <w:rPr>
          <w:u w:val="single"/>
        </w:rPr>
        <w:t>The risk is heavily affected by modern global civilization</w:t>
      </w:r>
      <w:r w:rsidRPr="008D0D76">
        <w:rPr>
          <w:sz w:val="16"/>
        </w:rPr>
        <w:t xml:space="preserve">. On the one hand, modern medicine and public health creates more powerful techniques for reducing the severity of pandemics. On the other hand, </w:t>
      </w:r>
      <w:r w:rsidRPr="000042B5">
        <w:rPr>
          <w:rStyle w:val="Emphasis"/>
          <w:highlight w:val="yellow"/>
        </w:rPr>
        <w:t>global travel</w:t>
      </w:r>
      <w:r w:rsidRPr="000042B5">
        <w:rPr>
          <w:highlight w:val="yellow"/>
          <w:u w:val="single"/>
        </w:rPr>
        <w:t xml:space="preserve"> and </w:t>
      </w:r>
      <w:r w:rsidRPr="000042B5">
        <w:rPr>
          <w:rStyle w:val="Emphasis"/>
          <w:highlight w:val="yellow"/>
        </w:rPr>
        <w:t>urban density</w:t>
      </w:r>
      <w:r w:rsidRPr="000042B5">
        <w:rPr>
          <w:highlight w:val="yellow"/>
          <w:u w:val="single"/>
        </w:rPr>
        <w:t xml:space="preserve"> create </w:t>
      </w:r>
      <w:r w:rsidRPr="000042B5">
        <w:rPr>
          <w:b/>
          <w:bCs/>
          <w:highlight w:val="yellow"/>
          <w:u w:val="single"/>
        </w:rPr>
        <w:t xml:space="preserve">more </w:t>
      </w:r>
      <w:r w:rsidRPr="00B15F72">
        <w:rPr>
          <w:b/>
          <w:bCs/>
          <w:u w:val="single"/>
        </w:rPr>
        <w:t>opportunities</w:t>
      </w:r>
      <w:r w:rsidRPr="00B15F72">
        <w:rPr>
          <w:u w:val="single"/>
        </w:rPr>
        <w:t xml:space="preserve"> for</w:t>
      </w:r>
      <w:r w:rsidRPr="008D0D76">
        <w:rPr>
          <w:u w:val="single"/>
        </w:rPr>
        <w:t xml:space="preserve"> pathogens to </w:t>
      </w:r>
      <w:r w:rsidRPr="000042B5">
        <w:rPr>
          <w:b/>
          <w:bCs/>
          <w:highlight w:val="yellow"/>
          <w:u w:val="single"/>
        </w:rPr>
        <w:t>spread</w:t>
      </w:r>
      <w:r w:rsidRPr="008D0D76">
        <w:rPr>
          <w:sz w:val="16"/>
        </w:rPr>
        <w:t xml:space="preserve">. </w:t>
      </w:r>
      <w:r w:rsidRPr="000042B5">
        <w:rPr>
          <w:highlight w:val="yellow"/>
          <w:u w:val="single"/>
        </w:rPr>
        <w:t>Earlier</w:t>
      </w:r>
      <w:r w:rsidRPr="008D0D76">
        <w:rPr>
          <w:u w:val="single"/>
        </w:rPr>
        <w:t xml:space="preserve"> in human history, </w:t>
      </w:r>
      <w:r w:rsidRPr="000042B5">
        <w:rPr>
          <w:highlight w:val="yellow"/>
          <w:u w:val="single"/>
        </w:rPr>
        <w:t>a</w:t>
      </w:r>
      <w:r w:rsidRPr="008D0D76">
        <w:rPr>
          <w:u w:val="single"/>
        </w:rPr>
        <w:t xml:space="preserve"> catastrophic natural </w:t>
      </w:r>
      <w:r w:rsidRPr="000042B5">
        <w:rPr>
          <w:highlight w:val="yellow"/>
          <w:u w:val="single"/>
        </w:rPr>
        <w:t>pathogen</w:t>
      </w:r>
      <w:r w:rsidRPr="008D0D76">
        <w:rPr>
          <w:u w:val="single"/>
        </w:rPr>
        <w:t xml:space="preserve"> may have only </w:t>
      </w:r>
      <w:r w:rsidRPr="000042B5">
        <w:rPr>
          <w:highlight w:val="yellow"/>
          <w:u w:val="single"/>
        </w:rPr>
        <w:t>kill</w:t>
      </w:r>
      <w:r w:rsidRPr="008D0D76">
        <w:rPr>
          <w:u w:val="single"/>
        </w:rPr>
        <w:t xml:space="preserve">ed off </w:t>
      </w:r>
      <w:r w:rsidRPr="000042B5">
        <w:rPr>
          <w:highlight w:val="yellow"/>
          <w:u w:val="single"/>
        </w:rPr>
        <w:t>a</w:t>
      </w:r>
      <w:r w:rsidRPr="008D0D76">
        <w:rPr>
          <w:u w:val="single"/>
        </w:rPr>
        <w:t xml:space="preserve"> </w:t>
      </w:r>
      <w:r w:rsidRPr="000042B5">
        <w:rPr>
          <w:highlight w:val="yellow"/>
          <w:u w:val="single"/>
        </w:rPr>
        <w:t>smaller</w:t>
      </w:r>
      <w:r w:rsidRPr="008D0D76">
        <w:rPr>
          <w:sz w:val="16"/>
        </w:rPr>
        <w:t xml:space="preserve">, </w:t>
      </w:r>
      <w:r w:rsidRPr="008D0D76">
        <w:rPr>
          <w:u w:val="single"/>
        </w:rPr>
        <w:t xml:space="preserve">isolated </w:t>
      </w:r>
      <w:r w:rsidRPr="000042B5">
        <w:rPr>
          <w:highlight w:val="yellow"/>
          <w:u w:val="single"/>
        </w:rPr>
        <w:t>portion</w:t>
      </w:r>
      <w:r w:rsidRPr="008D0D76">
        <w:rPr>
          <w:u w:val="single"/>
        </w:rPr>
        <w:t xml:space="preserve"> of the population</w:t>
      </w:r>
      <w:r w:rsidRPr="008D0D76">
        <w:rPr>
          <w:sz w:val="16"/>
        </w:rPr>
        <w:t xml:space="preserve">, leaving no clear archaeological record, </w:t>
      </w:r>
      <w:r w:rsidRPr="008D0D76">
        <w:rPr>
          <w:u w:val="single"/>
        </w:rPr>
        <w:t xml:space="preserve">whereas </w:t>
      </w:r>
      <w:r w:rsidRPr="000042B5">
        <w:rPr>
          <w:highlight w:val="yellow"/>
          <w:u w:val="single"/>
        </w:rPr>
        <w:t xml:space="preserve">the </w:t>
      </w:r>
      <w:r w:rsidRPr="000042B5">
        <w:rPr>
          <w:b/>
          <w:bCs/>
          <w:highlight w:val="yellow"/>
          <w:u w:val="single"/>
        </w:rPr>
        <w:t>same</w:t>
      </w:r>
      <w:r w:rsidRPr="00B15F72">
        <w:rPr>
          <w:b/>
          <w:bCs/>
          <w:u w:val="single"/>
        </w:rPr>
        <w:t xml:space="preserve"> pathogen </w:t>
      </w:r>
      <w:r w:rsidRPr="000042B5">
        <w:rPr>
          <w:highlight w:val="yellow"/>
          <w:u w:val="single"/>
        </w:rPr>
        <w:t xml:space="preserve">could cause </w:t>
      </w:r>
      <w:r w:rsidRPr="000042B5">
        <w:rPr>
          <w:rStyle w:val="Emphasis"/>
          <w:highlight w:val="yellow"/>
        </w:rPr>
        <w:t>global catastrophe</w:t>
      </w:r>
      <w:r w:rsidRPr="008D0D76">
        <w:rPr>
          <w:sz w:val="16"/>
        </w:rPr>
        <w:t xml:space="preserve"> (Manheim 2018). Therefore, </w:t>
      </w:r>
      <w:r w:rsidRPr="00B15F72">
        <w:rPr>
          <w:u w:val="single"/>
        </w:rPr>
        <w:t>the</w:t>
      </w:r>
      <w:r w:rsidRPr="008D0D76">
        <w:rPr>
          <w:sz w:val="16"/>
        </w:rPr>
        <w:t xml:space="preserve"> deep </w:t>
      </w:r>
      <w:r w:rsidRPr="008D0D76">
        <w:rPr>
          <w:u w:val="single"/>
        </w:rPr>
        <w:t xml:space="preserve">historical </w:t>
      </w:r>
      <w:r w:rsidRPr="00B15F72">
        <w:rPr>
          <w:b/>
          <w:bCs/>
          <w:u w:val="single"/>
        </w:rPr>
        <w:t>evidence</w:t>
      </w:r>
      <w:r w:rsidRPr="00B15F72">
        <w:rPr>
          <w:u w:val="single"/>
        </w:rPr>
        <w:t xml:space="preserve"> is consistent with</w:t>
      </w:r>
      <w:r w:rsidRPr="008D0D76">
        <w:rPr>
          <w:u w:val="single"/>
        </w:rPr>
        <w:t xml:space="preserve"> even </w:t>
      </w:r>
      <w:r w:rsidRPr="000042B5">
        <w:rPr>
          <w:rStyle w:val="Emphasis"/>
          <w:highlight w:val="yellow"/>
        </w:rPr>
        <w:t>a high</w:t>
      </w:r>
      <w:r w:rsidRPr="008D0D76">
        <w:rPr>
          <w:rStyle w:val="Emphasis"/>
        </w:rPr>
        <w:t xml:space="preserve"> ongoing </w:t>
      </w:r>
      <w:r w:rsidRPr="000042B5">
        <w:rPr>
          <w:rStyle w:val="Emphasis"/>
          <w:highlight w:val="yellow"/>
        </w:rPr>
        <w:t>probability</w:t>
      </w:r>
      <w:r w:rsidRPr="000042B5">
        <w:rPr>
          <w:highlight w:val="yellow"/>
          <w:u w:val="single"/>
        </w:rPr>
        <w:t xml:space="preserve"> of </w:t>
      </w:r>
      <w:r w:rsidRPr="000042B5">
        <w:rPr>
          <w:rStyle w:val="Emphasis"/>
          <w:highlight w:val="yellow"/>
        </w:rPr>
        <w:t>human extinction</w:t>
      </w:r>
      <w:r w:rsidRPr="000042B5">
        <w:rPr>
          <w:highlight w:val="yellow"/>
          <w:u w:val="single"/>
        </w:rPr>
        <w:t xml:space="preserve"> from </w:t>
      </w:r>
      <w:r w:rsidRPr="00B15F72">
        <w:rPr>
          <w:rStyle w:val="Emphasis"/>
        </w:rPr>
        <w:t xml:space="preserve">natural </w:t>
      </w:r>
      <w:r w:rsidRPr="000042B5">
        <w:rPr>
          <w:rStyle w:val="Emphasis"/>
          <w:highlight w:val="yellow"/>
        </w:rPr>
        <w:t>pandemics</w:t>
      </w:r>
      <w:r w:rsidRPr="008D0D76">
        <w:rPr>
          <w:u w:val="single"/>
        </w:rPr>
        <w:t>,</w:t>
      </w:r>
      <w:r w:rsidRPr="008D0D76">
        <w:rPr>
          <w:sz w:val="16"/>
        </w:rPr>
        <w:t xml:space="preserve"> implying that natural pandemic risk can be of large long-term moral importance even if w(cc) is small.</w:t>
      </w:r>
    </w:p>
    <w:p w14:paraId="5CB0AA98" w14:textId="77777777" w:rsidR="00B17282" w:rsidRPr="008D0D76" w:rsidRDefault="00B17282" w:rsidP="00B17282">
      <w:pPr>
        <w:rPr>
          <w:sz w:val="14"/>
        </w:rPr>
      </w:pPr>
      <w:r w:rsidRPr="000042B5">
        <w:rPr>
          <w:b/>
          <w:bCs/>
          <w:highlight w:val="yellow"/>
          <w:u w:val="single"/>
        </w:rPr>
        <w:t>Pandemics</w:t>
      </w:r>
      <w:r w:rsidRPr="000042B5">
        <w:rPr>
          <w:highlight w:val="yellow"/>
          <w:u w:val="single"/>
        </w:rPr>
        <w:t xml:space="preserve"> could</w:t>
      </w:r>
      <w:r w:rsidRPr="008D0D76">
        <w:rPr>
          <w:u w:val="single"/>
        </w:rPr>
        <w:t xml:space="preserve"> further </w:t>
      </w:r>
      <w:r w:rsidRPr="000042B5">
        <w:rPr>
          <w:highlight w:val="yellow"/>
          <w:u w:val="single"/>
        </w:rPr>
        <w:t>threaten</w:t>
      </w:r>
      <w:r w:rsidRPr="000042B5">
        <w:rPr>
          <w:sz w:val="14"/>
          <w:highlight w:val="yellow"/>
        </w:rPr>
        <w:t xml:space="preserve"> </w:t>
      </w:r>
      <w:r w:rsidRPr="000042B5">
        <w:rPr>
          <w:rStyle w:val="Emphasis"/>
          <w:highlight w:val="yellow"/>
        </w:rPr>
        <w:t>civilization collapse</w:t>
      </w:r>
      <w:r w:rsidRPr="008D0D76">
        <w:rPr>
          <w:sz w:val="14"/>
        </w:rPr>
        <w:t xml:space="preserve">. </w:t>
      </w:r>
      <w:r w:rsidRPr="008D0D76">
        <w:rPr>
          <w:u w:val="single"/>
        </w:rPr>
        <w:t xml:space="preserve">Pandemics could disrupt the labor pool, </w:t>
      </w:r>
      <w:r w:rsidRPr="000042B5">
        <w:rPr>
          <w:highlight w:val="yellow"/>
          <w:u w:val="single"/>
        </w:rPr>
        <w:t>causing</w:t>
      </w:r>
      <w:r w:rsidRPr="008D0D76">
        <w:rPr>
          <w:u w:val="single"/>
        </w:rPr>
        <w:t xml:space="preserve"> acute </w:t>
      </w:r>
      <w:r w:rsidRPr="000042B5">
        <w:rPr>
          <w:b/>
          <w:bCs/>
          <w:highlight w:val="yellow"/>
          <w:u w:val="single"/>
        </w:rPr>
        <w:t>supply chain disruptions</w:t>
      </w:r>
      <w:r w:rsidRPr="000042B5">
        <w:rPr>
          <w:highlight w:val="yellow"/>
          <w:u w:val="single"/>
        </w:rPr>
        <w:t xml:space="preserve"> with</w:t>
      </w:r>
      <w:r w:rsidRPr="008D0D76">
        <w:rPr>
          <w:u w:val="single"/>
        </w:rPr>
        <w:t xml:space="preserve"> severe </w:t>
      </w:r>
      <w:r w:rsidRPr="000042B5">
        <w:rPr>
          <w:highlight w:val="yellow"/>
          <w:u w:val="single"/>
        </w:rPr>
        <w:t>effects</w:t>
      </w:r>
      <w:r w:rsidRPr="008D0D76">
        <w:rPr>
          <w:u w:val="single"/>
        </w:rPr>
        <w:t xml:space="preserve"> such as </w:t>
      </w:r>
      <w:r w:rsidRPr="000042B5">
        <w:rPr>
          <w:highlight w:val="yellow"/>
          <w:u w:val="single"/>
        </w:rPr>
        <w:t xml:space="preserve">to </w:t>
      </w:r>
      <w:r w:rsidRPr="000042B5">
        <w:rPr>
          <w:rStyle w:val="Emphasis"/>
          <w:highlight w:val="yellow"/>
        </w:rPr>
        <w:t>food security</w:t>
      </w:r>
      <w:r w:rsidRPr="008D0D76">
        <w:rPr>
          <w:sz w:val="14"/>
        </w:rPr>
        <w:t xml:space="preserve"> (Huff et al. 2015). </w:t>
      </w:r>
      <w:r w:rsidRPr="008D0D76">
        <w:rPr>
          <w:u w:val="single"/>
        </w:rPr>
        <w:t xml:space="preserve">A pandemic causing </w:t>
      </w:r>
      <w:r w:rsidRPr="000042B5">
        <w:rPr>
          <w:rStyle w:val="Emphasis"/>
          <w:highlight w:val="yellow"/>
        </w:rPr>
        <w:t>neurological harm</w:t>
      </w:r>
      <w:r w:rsidRPr="008D0D76">
        <w:rPr>
          <w:sz w:val="14"/>
        </w:rPr>
        <w:t>, such as in long COVID (Misra </w:t>
      </w:r>
      <w:hyperlink r:id="rId30" w:anchor="ref-CR56" w:tooltip="Misra S, Kolappa K, Prasad M, Radhakrishnan D, Thakur KT, Solomon T et al (2021) Frequency of neurological manifestations in COVID-19: a systematic review and meta-analysis of 350 studies. Neurology 97:e2269–e2281" w:history="1">
        <w:r w:rsidRPr="008D0D76">
          <w:rPr>
            <w:rStyle w:val="Hyperlink"/>
            <w:sz w:val="14"/>
          </w:rPr>
          <w:t>2021</w:t>
        </w:r>
      </w:hyperlink>
      <w:r w:rsidRPr="008D0D76">
        <w:rPr>
          <w:sz w:val="14"/>
        </w:rPr>
        <w:t xml:space="preserve">), </w:t>
      </w:r>
      <w:r w:rsidRPr="008D0D76">
        <w:rPr>
          <w:u w:val="single"/>
        </w:rPr>
        <w:t xml:space="preserve">could </w:t>
      </w:r>
      <w:r w:rsidRPr="000042B5">
        <w:rPr>
          <w:highlight w:val="yellow"/>
          <w:u w:val="single"/>
        </w:rPr>
        <w:t>result in</w:t>
      </w:r>
      <w:r w:rsidRPr="008D0D76">
        <w:rPr>
          <w:u w:val="single"/>
        </w:rPr>
        <w:t xml:space="preserve"> the human population having </w:t>
      </w:r>
      <w:r w:rsidRPr="000042B5">
        <w:rPr>
          <w:b/>
          <w:bCs/>
          <w:highlight w:val="yellow"/>
          <w:u w:val="single"/>
        </w:rPr>
        <w:t xml:space="preserve">insufficient </w:t>
      </w:r>
      <w:r w:rsidRPr="00B15F72">
        <w:rPr>
          <w:b/>
          <w:bCs/>
          <w:u w:val="single"/>
        </w:rPr>
        <w:t xml:space="preserve">cognitive </w:t>
      </w:r>
      <w:r w:rsidRPr="000042B5">
        <w:rPr>
          <w:b/>
          <w:bCs/>
          <w:highlight w:val="yellow"/>
          <w:u w:val="single"/>
        </w:rPr>
        <w:t>fitness</w:t>
      </w:r>
      <w:r w:rsidRPr="000042B5">
        <w:rPr>
          <w:highlight w:val="yellow"/>
          <w:u w:val="single"/>
        </w:rPr>
        <w:t xml:space="preserve"> to maintain civilization</w:t>
      </w:r>
      <w:r w:rsidRPr="008D0D76">
        <w:rPr>
          <w:sz w:val="14"/>
        </w:rPr>
        <w:t xml:space="preserve">. Furthermore, </w:t>
      </w:r>
      <w:r w:rsidRPr="008D0D76">
        <w:rPr>
          <w:u w:val="single"/>
        </w:rPr>
        <w:t xml:space="preserve">these sorts of </w:t>
      </w:r>
      <w:r w:rsidRPr="008D0D76">
        <w:rPr>
          <w:b/>
          <w:bCs/>
          <w:u w:val="single"/>
        </w:rPr>
        <w:t>effects</w:t>
      </w:r>
      <w:r w:rsidRPr="008D0D76">
        <w:rPr>
          <w:u w:val="single"/>
        </w:rPr>
        <w:t xml:space="preserve"> could have occurred during pandemics earlier in human history without leaving a noticeable </w:t>
      </w:r>
      <w:r w:rsidRPr="008D0D76">
        <w:rPr>
          <w:b/>
          <w:bCs/>
          <w:u w:val="single"/>
        </w:rPr>
        <w:t>trace</w:t>
      </w:r>
      <w:r w:rsidRPr="008D0D76">
        <w:rPr>
          <w:u w:val="single"/>
        </w:rPr>
        <w:t>. Supply chain disruptions would have been of minimal consequence for most of human history</w:t>
      </w:r>
      <w:r w:rsidRPr="008D0D76">
        <w:rPr>
          <w:sz w:val="14"/>
        </w:rPr>
        <w:t xml:space="preserve">. Medical effects such as neurological harm could go away, for example, if it is not passed to subsequent generations. If w(cc) is large, </w:t>
      </w:r>
      <w:r w:rsidRPr="008D0D76">
        <w:rPr>
          <w:u w:val="single"/>
        </w:rPr>
        <w:t xml:space="preserve">the potential effects of pandemics on </w:t>
      </w:r>
      <w:r w:rsidRPr="008D0D76">
        <w:rPr>
          <w:rStyle w:val="Emphasis"/>
        </w:rPr>
        <w:t>civilization collapse</w:t>
      </w:r>
      <w:r w:rsidRPr="008D0D76">
        <w:rPr>
          <w:u w:val="single"/>
        </w:rPr>
        <w:t xml:space="preserve"> merit </w:t>
      </w:r>
      <w:r w:rsidRPr="008D0D76">
        <w:rPr>
          <w:b/>
          <w:bCs/>
          <w:u w:val="single"/>
        </w:rPr>
        <w:t>careful scrutiny</w:t>
      </w:r>
      <w:r w:rsidRPr="008D0D76">
        <w:rPr>
          <w:u w:val="single"/>
        </w:rPr>
        <w:t>.</w:t>
      </w:r>
    </w:p>
    <w:p w14:paraId="008D77AB" w14:textId="77777777" w:rsidR="00B17282" w:rsidRDefault="00B17282" w:rsidP="00B17282">
      <w:pPr>
        <w:rPr>
          <w:sz w:val="16"/>
        </w:rPr>
      </w:pPr>
      <w:r w:rsidRPr="000042B5">
        <w:rPr>
          <w:highlight w:val="yellow"/>
          <w:u w:val="single"/>
        </w:rPr>
        <w:t>One</w:t>
      </w:r>
      <w:r w:rsidRPr="008D0D76">
        <w:rPr>
          <w:u w:val="single"/>
        </w:rPr>
        <w:t xml:space="preserve"> particularly</w:t>
      </w:r>
      <w:r w:rsidRPr="008D0D76">
        <w:rPr>
          <w:sz w:val="16"/>
        </w:rPr>
        <w:t xml:space="preserve"> complex and </w:t>
      </w:r>
      <w:r w:rsidRPr="008D0D76">
        <w:rPr>
          <w:u w:val="single"/>
        </w:rPr>
        <w:t xml:space="preserve">acute pandemic </w:t>
      </w:r>
      <w:r w:rsidRPr="000042B5">
        <w:rPr>
          <w:highlight w:val="yellow"/>
          <w:u w:val="single"/>
        </w:rPr>
        <w:t>scenario is</w:t>
      </w:r>
      <w:r w:rsidRPr="008D0D76">
        <w:rPr>
          <w:u w:val="single"/>
        </w:rPr>
        <w:t xml:space="preserve"> when </w:t>
      </w:r>
      <w:r w:rsidRPr="00B15F72">
        <w:rPr>
          <w:u w:val="single"/>
        </w:rPr>
        <w:t xml:space="preserve">a </w:t>
      </w:r>
      <w:r w:rsidRPr="00B15F72">
        <w:rPr>
          <w:rStyle w:val="Emphasis"/>
        </w:rPr>
        <w:t>pandemic</w:t>
      </w:r>
      <w:r w:rsidRPr="00B15F72">
        <w:rPr>
          <w:u w:val="single"/>
        </w:rPr>
        <w:t xml:space="preserve"> causes </w:t>
      </w:r>
      <w:r w:rsidRPr="000042B5">
        <w:rPr>
          <w:highlight w:val="yellow"/>
          <w:u w:val="single"/>
        </w:rPr>
        <w:t xml:space="preserve">a </w:t>
      </w:r>
      <w:r w:rsidRPr="000042B5">
        <w:rPr>
          <w:b/>
          <w:bCs/>
          <w:highlight w:val="yellow"/>
          <w:u w:val="single"/>
        </w:rPr>
        <w:t>failure</w:t>
      </w:r>
      <w:r w:rsidRPr="000042B5">
        <w:rPr>
          <w:highlight w:val="yellow"/>
          <w:u w:val="single"/>
        </w:rPr>
        <w:t xml:space="preserve"> of </w:t>
      </w:r>
      <w:r w:rsidRPr="000042B5">
        <w:rPr>
          <w:rStyle w:val="Emphasis"/>
          <w:highlight w:val="yellow"/>
        </w:rPr>
        <w:t>stratospheric</w:t>
      </w:r>
      <w:r w:rsidRPr="0029379F">
        <w:rPr>
          <w:rStyle w:val="Emphasis"/>
        </w:rPr>
        <w:t xml:space="preserve"> </w:t>
      </w:r>
      <w:r w:rsidRPr="000042B5">
        <w:rPr>
          <w:rStyle w:val="Emphasis"/>
          <w:highlight w:val="yellow"/>
        </w:rPr>
        <w:t>geoengineering</w:t>
      </w:r>
      <w:r w:rsidRPr="008D0D76">
        <w:rPr>
          <w:sz w:val="16"/>
        </w:rPr>
        <w:t xml:space="preserve">. </w:t>
      </w:r>
      <w:r w:rsidRPr="008D0D76">
        <w:rPr>
          <w:u w:val="single"/>
        </w:rPr>
        <w:t xml:space="preserve">Stratospheric geoengineering involves injecting particles into the stratosphere </w:t>
      </w:r>
      <w:r w:rsidRPr="000042B5">
        <w:rPr>
          <w:b/>
          <w:bCs/>
          <w:highlight w:val="yellow"/>
          <w:u w:val="single"/>
        </w:rPr>
        <w:t>to counteract</w:t>
      </w:r>
      <w:r w:rsidRPr="008D0D76">
        <w:rPr>
          <w:u w:val="single"/>
        </w:rPr>
        <w:t xml:space="preserve"> the harms of anthropogenic </w:t>
      </w:r>
      <w:r w:rsidRPr="0029379F">
        <w:rPr>
          <w:rStyle w:val="Emphasis"/>
        </w:rPr>
        <w:t xml:space="preserve">global </w:t>
      </w:r>
      <w:r w:rsidRPr="000042B5">
        <w:rPr>
          <w:rStyle w:val="Emphasis"/>
          <w:highlight w:val="yellow"/>
        </w:rPr>
        <w:t>warming</w:t>
      </w:r>
      <w:r w:rsidRPr="008D0D76">
        <w:rPr>
          <w:u w:val="single"/>
        </w:rPr>
        <w:t xml:space="preserve">. </w:t>
      </w:r>
      <w:r w:rsidRPr="000042B5">
        <w:rPr>
          <w:highlight w:val="yellow"/>
          <w:u w:val="single"/>
        </w:rPr>
        <w:t xml:space="preserve">If particle injection is </w:t>
      </w:r>
      <w:r w:rsidRPr="00B15F72">
        <w:rPr>
          <w:u w:val="single"/>
        </w:rPr>
        <w:t xml:space="preserve">abruptly </w:t>
      </w:r>
      <w:r w:rsidRPr="000042B5">
        <w:rPr>
          <w:b/>
          <w:bCs/>
          <w:highlight w:val="yellow"/>
          <w:u w:val="single"/>
        </w:rPr>
        <w:t>halted</w:t>
      </w:r>
      <w:r w:rsidRPr="000042B5">
        <w:rPr>
          <w:highlight w:val="yellow"/>
          <w:u w:val="single"/>
        </w:rPr>
        <w:t xml:space="preserve">, </w:t>
      </w:r>
      <w:r w:rsidRPr="000042B5">
        <w:rPr>
          <w:rStyle w:val="Emphasis"/>
          <w:highlight w:val="yellow"/>
        </w:rPr>
        <w:t>temp</w:t>
      </w:r>
      <w:r w:rsidRPr="008D0D76">
        <w:rPr>
          <w:rStyle w:val="Emphasis"/>
        </w:rPr>
        <w:t>erature</w:t>
      </w:r>
      <w:r w:rsidRPr="000042B5">
        <w:rPr>
          <w:rStyle w:val="Emphasis"/>
          <w:highlight w:val="yellow"/>
        </w:rPr>
        <w:t>s rapidly rise</w:t>
      </w:r>
      <w:r w:rsidRPr="008D0D76">
        <w:rPr>
          <w:u w:val="single"/>
        </w:rPr>
        <w:t xml:space="preserve">, </w:t>
      </w:r>
      <w:r w:rsidRPr="000042B5">
        <w:rPr>
          <w:highlight w:val="yellow"/>
          <w:u w:val="single"/>
        </w:rPr>
        <w:t>which</w:t>
      </w:r>
      <w:r w:rsidRPr="008D0D76">
        <w:rPr>
          <w:u w:val="single"/>
        </w:rPr>
        <w:t xml:space="preserve"> could </w:t>
      </w:r>
      <w:r w:rsidRPr="000042B5">
        <w:rPr>
          <w:highlight w:val="yellow"/>
          <w:u w:val="single"/>
        </w:rPr>
        <w:t>cause</w:t>
      </w:r>
      <w:r w:rsidRPr="008D0D76">
        <w:rPr>
          <w:u w:val="single"/>
        </w:rPr>
        <w:t xml:space="preserve"> acute harm known as </w:t>
      </w:r>
      <w:r w:rsidRPr="000042B5">
        <w:rPr>
          <w:rStyle w:val="Emphasis"/>
          <w:highlight w:val="yellow"/>
        </w:rPr>
        <w:t>termination shock</w:t>
      </w:r>
      <w:r w:rsidRPr="008D0D76">
        <w:rPr>
          <w:sz w:val="16"/>
        </w:rPr>
        <w:t xml:space="preserve"> (Parker and Irvine </w:t>
      </w:r>
      <w:hyperlink r:id="rId31" w:anchor="ref-CR68" w:tooltip="Parker A, Irvine PJ (2018) The risk of termination shock from solar geoengineering. Earth Future 6(3):456–467" w:history="1">
        <w:r w:rsidRPr="008D0D76">
          <w:rPr>
            <w:rStyle w:val="Hyperlink"/>
            <w:sz w:val="16"/>
          </w:rPr>
          <w:t>2018</w:t>
        </w:r>
      </w:hyperlink>
      <w:r w:rsidRPr="008D0D76">
        <w:rPr>
          <w:sz w:val="16"/>
        </w:rPr>
        <w:t xml:space="preserve">). </w:t>
      </w:r>
      <w:r w:rsidRPr="008D0D76">
        <w:rPr>
          <w:u w:val="single"/>
        </w:rPr>
        <w:t>Under normal circumstances, abrupt cessation of particle injection may be unlikely due to the desire to avoid termination shock. However, Baum et al</w:t>
      </w:r>
      <w:r w:rsidRPr="008D0D76">
        <w:rPr>
          <w:sz w:val="16"/>
        </w:rPr>
        <w:t>. (</w:t>
      </w:r>
      <w:hyperlink r:id="rId32" w:anchor="ref-CR10" w:tooltip="Baum SD, Maher TM Jr, Haqq-Misra J (2013) Double catastrophe: Intermittent stratospheric geoengineering induced by societal collapse. Environ Syst Decis 33(1):168–180" w:history="1">
        <w:r w:rsidRPr="008D0D76">
          <w:rPr>
            <w:rStyle w:val="Hyperlink"/>
            <w:sz w:val="16"/>
          </w:rPr>
          <w:t>2013</w:t>
        </w:r>
      </w:hyperlink>
      <w:r w:rsidRPr="008D0D76">
        <w:rPr>
          <w:sz w:val="16"/>
        </w:rPr>
        <w:t xml:space="preserve">) </w:t>
      </w:r>
      <w:r w:rsidRPr="008D0D76">
        <w:rPr>
          <w:u w:val="single"/>
        </w:rPr>
        <w:t xml:space="preserve">propose that a catastrophe such as </w:t>
      </w:r>
      <w:r w:rsidRPr="000042B5">
        <w:rPr>
          <w:b/>
          <w:bCs/>
          <w:highlight w:val="yellow"/>
          <w:u w:val="single"/>
        </w:rPr>
        <w:t>a pandemic</w:t>
      </w:r>
      <w:r w:rsidRPr="000042B5">
        <w:rPr>
          <w:highlight w:val="yellow"/>
          <w:u w:val="single"/>
        </w:rPr>
        <w:t xml:space="preserve"> could cause</w:t>
      </w:r>
      <w:r w:rsidRPr="008D0D76">
        <w:rPr>
          <w:u w:val="single"/>
        </w:rPr>
        <w:t xml:space="preserve"> the </w:t>
      </w:r>
      <w:r w:rsidRPr="000042B5">
        <w:rPr>
          <w:highlight w:val="yellow"/>
          <w:u w:val="single"/>
        </w:rPr>
        <w:t>cessation of particle injection</w:t>
      </w:r>
      <w:r w:rsidRPr="008D0D76">
        <w:rPr>
          <w:u w:val="single"/>
        </w:rPr>
        <w:t xml:space="preserve">, resulting in </w:t>
      </w:r>
      <w:r w:rsidRPr="000042B5">
        <w:rPr>
          <w:highlight w:val="yellow"/>
          <w:u w:val="single"/>
        </w:rPr>
        <w:t>a “</w:t>
      </w:r>
      <w:r w:rsidRPr="000042B5">
        <w:rPr>
          <w:rStyle w:val="Emphasis"/>
          <w:highlight w:val="yellow"/>
        </w:rPr>
        <w:t>double catastrophe</w:t>
      </w:r>
      <w:r w:rsidRPr="008D0D76">
        <w:rPr>
          <w:u w:val="single"/>
        </w:rPr>
        <w:t>” in which the harms of termination shock compound the harms of the initial catastrophe</w:t>
      </w:r>
      <w:r w:rsidRPr="008D0D76">
        <w:rPr>
          <w:sz w:val="16"/>
        </w:rPr>
        <w:t xml:space="preserve">. This may be an especially severe pandemic scenario. It is also a scenario rooted in interactions between the natural hazard and human civilization. Further complicating the picture, prior to termination shock, </w:t>
      </w:r>
      <w:r w:rsidRPr="008D0D76">
        <w:rPr>
          <w:u w:val="single"/>
        </w:rPr>
        <w:t>stratospheric geoengineering could shift climates in a way that shifts disease vector patterns, potentially affecting the risk of “natural” pandemics</w:t>
      </w:r>
      <w:r w:rsidRPr="008D0D76">
        <w:rPr>
          <w:sz w:val="16"/>
        </w:rPr>
        <w:t xml:space="preserve"> (Tang and Kemp </w:t>
      </w:r>
      <w:hyperlink r:id="rId33" w:anchor="ref-CR83" w:tooltip="Tang A, Kemp L (2021) A fate worse than warming? Stratospheric aerosol injection and global catastrophic risk. Front Clim 3:720312" w:history="1">
        <w:r w:rsidRPr="008D0D76">
          <w:rPr>
            <w:rStyle w:val="Hyperlink"/>
            <w:sz w:val="16"/>
          </w:rPr>
          <w:t>2021</w:t>
        </w:r>
      </w:hyperlink>
      <w:r w:rsidRPr="008D0D76">
        <w:rPr>
          <w:sz w:val="16"/>
        </w:rPr>
        <w:t>).</w:t>
      </w:r>
    </w:p>
    <w:p w14:paraId="1C017999" w14:textId="20C097C0" w:rsidR="00B17282" w:rsidRDefault="00B17282" w:rsidP="00B17282">
      <w:pPr>
        <w:pStyle w:val="Heading1"/>
      </w:pPr>
      <w:r>
        <w:t>2AC</w:t>
      </w:r>
    </w:p>
    <w:p w14:paraId="2DCEE2D4" w14:textId="7129784C" w:rsidR="00B17282" w:rsidRPr="00C82F24" w:rsidRDefault="00B17282" w:rsidP="00B17282">
      <w:pPr>
        <w:pStyle w:val="Heading2"/>
      </w:pPr>
      <w:r>
        <w:t>T</w:t>
      </w:r>
    </w:p>
    <w:p w14:paraId="74E0B10F" w14:textId="77777777" w:rsidR="00B17282" w:rsidRDefault="00B17282" w:rsidP="00B17282">
      <w:pPr>
        <w:pStyle w:val="Heading4"/>
      </w:pPr>
      <w:r>
        <w:t>RTW repeal is collective bargaining—congressional intent and long court history of interpretation</w:t>
      </w:r>
    </w:p>
    <w:p w14:paraId="6AF588AE" w14:textId="77777777" w:rsidR="00B17282" w:rsidRPr="003534EE" w:rsidRDefault="00B17282" w:rsidP="00B17282">
      <w:r w:rsidRPr="002C4A3F">
        <w:rPr>
          <w:rStyle w:val="Style13ptBold"/>
        </w:rPr>
        <w:t>Glasgow 15</w:t>
      </w:r>
      <w:r>
        <w:t xml:space="preserve"> (Jordan, associate at Blake &amp; Uhlig PA. JD from UMKC Law. “Is Right-to-Work Wrong for Missouri: A Constitutional Analysis of the Unfeasible Nature of Right-to-Work in the Show-Me State,” 84 </w:t>
      </w:r>
      <w:r w:rsidRPr="002C4A3F">
        <w:rPr>
          <w:i/>
          <w:iCs/>
        </w:rPr>
        <w:t xml:space="preserve">UMKC </w:t>
      </w:r>
      <w:r>
        <w:rPr>
          <w:i/>
          <w:iCs/>
        </w:rPr>
        <w:t>Law</w:t>
      </w:r>
      <w:r w:rsidRPr="002C4A3F">
        <w:rPr>
          <w:i/>
          <w:iCs/>
        </w:rPr>
        <w:t>. R</w:t>
      </w:r>
      <w:r>
        <w:rPr>
          <w:i/>
          <w:iCs/>
        </w:rPr>
        <w:t>eview.</w:t>
      </w:r>
      <w:r>
        <w:t xml:space="preserve"> 469 (Winter 2015).</w:t>
      </w:r>
    </w:p>
    <w:p w14:paraId="68895B57" w14:textId="77777777" w:rsidR="00B17282" w:rsidRPr="00B1629E" w:rsidRDefault="00B17282" w:rsidP="00B17282">
      <w:pPr>
        <w:ind w:firstLine="720"/>
        <w:rPr>
          <w:sz w:val="14"/>
        </w:rPr>
      </w:pPr>
      <w:r w:rsidRPr="00B1629E">
        <w:rPr>
          <w:sz w:val="14"/>
        </w:rPr>
        <w:t xml:space="preserve">The National Labor Relations Act mandates bargaining in good faith.99 The Act states that "[i]t shall be an unfair labor practice for an employer to refuse to bargain collectively with the representatives of his employees subject to the provisions of section 9(a)."1oo Such provisions include "rates of pay, wages, hours of employment, or other conditions of employment."'01 </w:t>
      </w:r>
      <w:r w:rsidRPr="00D237B8">
        <w:rPr>
          <w:highlight w:val="yellow"/>
          <w:u w:val="single"/>
        </w:rPr>
        <w:t>The</w:t>
      </w:r>
      <w:r w:rsidRPr="003534EE">
        <w:rPr>
          <w:u w:val="single"/>
        </w:rPr>
        <w:t xml:space="preserve"> Federal </w:t>
      </w:r>
      <w:r w:rsidRPr="00D237B8">
        <w:rPr>
          <w:rStyle w:val="Emphasis"/>
          <w:highlight w:val="yellow"/>
        </w:rPr>
        <w:t>judiciary</w:t>
      </w:r>
      <w:r w:rsidRPr="003534EE">
        <w:rPr>
          <w:u w:val="single"/>
        </w:rPr>
        <w:t xml:space="preserve"> therefore </w:t>
      </w:r>
      <w:r w:rsidRPr="00D237B8">
        <w:rPr>
          <w:highlight w:val="yellow"/>
          <w:u w:val="single"/>
        </w:rPr>
        <w:t>held during the</w:t>
      </w:r>
      <w:r w:rsidRPr="00B1629E">
        <w:rPr>
          <w:sz w:val="14"/>
        </w:rPr>
        <w:t xml:space="preserve"> Wagner Era-the </w:t>
      </w:r>
      <w:r w:rsidRPr="003534EE">
        <w:rPr>
          <w:u w:val="single"/>
        </w:rPr>
        <w:t xml:space="preserve">time of the </w:t>
      </w:r>
      <w:r w:rsidRPr="00D237B8">
        <w:rPr>
          <w:highlight w:val="yellow"/>
          <w:u w:val="single"/>
        </w:rPr>
        <w:t>NLRA's passage</w:t>
      </w:r>
      <w:r w:rsidRPr="003534EE">
        <w:rPr>
          <w:u w:val="single"/>
        </w:rPr>
        <w:t xml:space="preserve">-that </w:t>
      </w:r>
      <w:r w:rsidRPr="00D237B8">
        <w:rPr>
          <w:rStyle w:val="Emphasis"/>
          <w:highlight w:val="yellow"/>
        </w:rPr>
        <w:t>union security agreements</w:t>
      </w:r>
      <w:r w:rsidRPr="003534EE">
        <w:rPr>
          <w:u w:val="single"/>
        </w:rPr>
        <w:t>, such as a closed shop or a union shop, qualified as a condition of employment</w:t>
      </w:r>
      <w:r w:rsidRPr="00B1629E">
        <w:rPr>
          <w:sz w:val="14"/>
        </w:rPr>
        <w:t xml:space="preserve">. 02 In construing the NLRA after its passage, </w:t>
      </w:r>
      <w:r w:rsidRPr="003534EE">
        <w:rPr>
          <w:u w:val="single"/>
        </w:rPr>
        <w:t>the Eighth Circuit Court of Appeals ruled in NLRB v. Winona Textile Mills that the NLRA required affected employers "to bargain in good faith on the issue of a closed shop</w:t>
      </w:r>
      <w:r w:rsidRPr="00B1629E">
        <w:rPr>
          <w:sz w:val="14"/>
        </w:rPr>
        <w:t xml:space="preserve"> [a type of union security that requires employees to join the union] as well as on other issues."' Significantly, </w:t>
      </w:r>
      <w:r w:rsidRPr="003534EE">
        <w:rPr>
          <w:u w:val="single"/>
        </w:rPr>
        <w:t xml:space="preserve">Winona Textile Mills demonstrates the </w:t>
      </w:r>
      <w:r w:rsidRPr="003534EE">
        <w:rPr>
          <w:rStyle w:val="Emphasis"/>
        </w:rPr>
        <w:t xml:space="preserve">court's recognition that union security clauses </w:t>
      </w:r>
      <w:r w:rsidRPr="00D237B8">
        <w:rPr>
          <w:rStyle w:val="Emphasis"/>
          <w:highlight w:val="yellow"/>
        </w:rPr>
        <w:t>were collective bargaining subjects</w:t>
      </w:r>
      <w:r w:rsidRPr="003534EE">
        <w:rPr>
          <w:u w:val="single"/>
        </w:rPr>
        <w:t>.</w:t>
      </w:r>
      <w:r w:rsidRPr="00B1629E">
        <w:rPr>
          <w:sz w:val="14"/>
        </w:rPr>
        <w:t xml:space="preserve">o4 By noting the importance of organizational abilities of labor unions, the court also stated that union security clauses aid in the overall purpose of the NLRA by helping unions gain equal strength with management, highlighting the inclusion of such clauses </w:t>
      </w:r>
      <w:r w:rsidRPr="003534EE">
        <w:rPr>
          <w:rStyle w:val="Emphasis"/>
        </w:rPr>
        <w:t>as a subject of collective bargaining</w:t>
      </w:r>
      <w:r w:rsidRPr="00B1629E">
        <w:rPr>
          <w:sz w:val="14"/>
        </w:rPr>
        <w:t xml:space="preserve">.S In fact, </w:t>
      </w:r>
      <w:r w:rsidRPr="00B1629E">
        <w:rPr>
          <w:u w:val="single"/>
        </w:rPr>
        <w:t xml:space="preserve">in U.S. v. American Federation of Musicians, </w:t>
      </w:r>
      <w:r w:rsidRPr="00D237B8">
        <w:rPr>
          <w:b/>
          <w:bCs/>
          <w:highlight w:val="yellow"/>
          <w:u w:val="single"/>
        </w:rPr>
        <w:t>the court ruled</w:t>
      </w:r>
      <w:r w:rsidRPr="00D237B8">
        <w:rPr>
          <w:highlight w:val="yellow"/>
          <w:u w:val="single"/>
        </w:rPr>
        <w:t xml:space="preserve"> that </w:t>
      </w:r>
      <w:r w:rsidRPr="00D237B8">
        <w:rPr>
          <w:rStyle w:val="Emphasis"/>
          <w:highlight w:val="yellow"/>
        </w:rPr>
        <w:t>Congress' explicit inclusion of union security clauses as a collective bargaining subject</w:t>
      </w:r>
      <w:r w:rsidRPr="00D237B8">
        <w:rPr>
          <w:highlight w:val="yellow"/>
          <w:u w:val="single"/>
        </w:rPr>
        <w:t xml:space="preserve"> forced the court to conclude that </w:t>
      </w:r>
      <w:r w:rsidRPr="00D237B8">
        <w:rPr>
          <w:rStyle w:val="Emphasis"/>
          <w:highlight w:val="yellow"/>
        </w:rPr>
        <w:t>union security negotiations must be allowed</w:t>
      </w:r>
      <w:r w:rsidRPr="00B1629E">
        <w:rPr>
          <w:sz w:val="14"/>
        </w:rPr>
        <w:t>."o0</w:t>
      </w:r>
    </w:p>
    <w:p w14:paraId="78821A9A" w14:textId="77777777" w:rsidR="00B17282" w:rsidRPr="00B1629E" w:rsidRDefault="00B17282" w:rsidP="00B17282">
      <w:pPr>
        <w:ind w:firstLine="720"/>
        <w:rPr>
          <w:sz w:val="14"/>
        </w:rPr>
      </w:pPr>
      <w:r w:rsidRPr="00D237B8">
        <w:rPr>
          <w:rStyle w:val="Emphasis"/>
          <w:highlight w:val="yellow"/>
        </w:rPr>
        <w:t>Congressional hearings and debates</w:t>
      </w:r>
      <w:r w:rsidRPr="00B1629E">
        <w:rPr>
          <w:sz w:val="14"/>
        </w:rPr>
        <w:t xml:space="preserve"> from the Wagner Era </w:t>
      </w:r>
      <w:r w:rsidRPr="00D237B8">
        <w:rPr>
          <w:highlight w:val="yellow"/>
          <w:u w:val="single"/>
        </w:rPr>
        <w:t xml:space="preserve">support the notion that </w:t>
      </w:r>
      <w:r w:rsidRPr="00D237B8">
        <w:rPr>
          <w:rStyle w:val="Emphasis"/>
          <w:highlight w:val="yellow"/>
        </w:rPr>
        <w:t>union security clauses</w:t>
      </w:r>
      <w:r w:rsidRPr="00D237B8">
        <w:rPr>
          <w:highlight w:val="yellow"/>
          <w:u w:val="single"/>
        </w:rPr>
        <w:t xml:space="preserve"> were </w:t>
      </w:r>
      <w:r w:rsidRPr="00D237B8">
        <w:rPr>
          <w:b/>
          <w:bCs/>
          <w:highlight w:val="yellow"/>
          <w:u w:val="single"/>
        </w:rPr>
        <w:t>considered</w:t>
      </w:r>
      <w:r w:rsidRPr="00B1629E">
        <w:rPr>
          <w:u w:val="single"/>
        </w:rPr>
        <w:t xml:space="preserve"> </w:t>
      </w:r>
      <w:r w:rsidRPr="00B1629E">
        <w:rPr>
          <w:rStyle w:val="Emphasis"/>
        </w:rPr>
        <w:t xml:space="preserve">a condition of </w:t>
      </w:r>
      <w:r w:rsidRPr="00D237B8">
        <w:rPr>
          <w:rStyle w:val="Emphasis"/>
          <w:highlight w:val="yellow"/>
        </w:rPr>
        <w:t>collective bargaining</w:t>
      </w:r>
      <w:r w:rsidRPr="00B1629E">
        <w:rPr>
          <w:rStyle w:val="Emphasis"/>
        </w:rPr>
        <w:t xml:space="preserve"> under the NLRA</w:t>
      </w:r>
      <w:r w:rsidRPr="00B1629E">
        <w:rPr>
          <w:sz w:val="14"/>
        </w:rPr>
        <w:t xml:space="preserve">. </w:t>
      </w:r>
      <w:r w:rsidRPr="00B1629E">
        <w:rPr>
          <w:u w:val="single"/>
        </w:rPr>
        <w:t xml:space="preserve">During hearings for the NLRA, </w:t>
      </w:r>
      <w:r w:rsidRPr="00D237B8">
        <w:rPr>
          <w:b/>
          <w:bCs/>
          <w:highlight w:val="yellow"/>
          <w:u w:val="single"/>
        </w:rPr>
        <w:t>the Chairman of the Committee on Education and Labor</w:t>
      </w:r>
      <w:r w:rsidRPr="00D237B8">
        <w:rPr>
          <w:highlight w:val="yellow"/>
          <w:u w:val="single"/>
        </w:rPr>
        <w:t xml:space="preserve"> stated that </w:t>
      </w:r>
      <w:r w:rsidRPr="00D237B8">
        <w:rPr>
          <w:rStyle w:val="Emphasis"/>
          <w:highlight w:val="yellow"/>
        </w:rPr>
        <w:t>collective bargaining included negotiations on closed shops</w:t>
      </w:r>
      <w:r w:rsidRPr="00B1629E">
        <w:rPr>
          <w:sz w:val="14"/>
        </w:rPr>
        <w:t>, a form of union security, and that labor unions could even strike over the inclusion of a closed shop clause in the collective bargaining agreement.' Moreover, H.A. Mills, during the same hearing, stated that there was no congressional intent to ban closed shops in previous New Deal labor laws,o8 suggesting that no congressional intent would exist to ban closed shops or other forms of union security in the subsequent NLRA.</w:t>
      </w:r>
    </w:p>
    <w:p w14:paraId="32438BC5" w14:textId="77777777" w:rsidR="00B17282" w:rsidRPr="00B1629E" w:rsidRDefault="00B17282" w:rsidP="00B17282">
      <w:pPr>
        <w:ind w:firstLine="720"/>
        <w:rPr>
          <w:sz w:val="14"/>
        </w:rPr>
      </w:pPr>
      <w:r w:rsidRPr="00D237B8">
        <w:rPr>
          <w:highlight w:val="yellow"/>
          <w:u w:val="single"/>
        </w:rPr>
        <w:t xml:space="preserve">Even while debating </w:t>
      </w:r>
      <w:r w:rsidRPr="00D237B8">
        <w:rPr>
          <w:rStyle w:val="Emphasis"/>
          <w:highlight w:val="yellow"/>
        </w:rPr>
        <w:t>section 14(b)</w:t>
      </w:r>
      <w:r w:rsidRPr="00B1629E">
        <w:rPr>
          <w:u w:val="single"/>
        </w:rPr>
        <w:t xml:space="preserve"> of the Taft-Hartley Act, which permitted states to enact </w:t>
      </w:r>
      <w:r w:rsidRPr="00B1629E">
        <w:rPr>
          <w:rStyle w:val="Emphasis"/>
        </w:rPr>
        <w:t>r</w:t>
      </w:r>
      <w:r w:rsidRPr="00B1629E">
        <w:rPr>
          <w:u w:val="single"/>
        </w:rPr>
        <w:t>ight-</w:t>
      </w:r>
      <w:r w:rsidRPr="00B1629E">
        <w:rPr>
          <w:rStyle w:val="Emphasis"/>
        </w:rPr>
        <w:t>t</w:t>
      </w:r>
      <w:r w:rsidRPr="00B1629E">
        <w:rPr>
          <w:u w:val="single"/>
        </w:rPr>
        <w:t>o-</w:t>
      </w:r>
      <w:r w:rsidRPr="00B1629E">
        <w:rPr>
          <w:rStyle w:val="Emphasis"/>
        </w:rPr>
        <w:t>w</w:t>
      </w:r>
      <w:r w:rsidRPr="00B1629E">
        <w:rPr>
          <w:u w:val="single"/>
        </w:rPr>
        <w:t xml:space="preserve">ork statutes, </w:t>
      </w:r>
      <w:r w:rsidRPr="00D237B8">
        <w:rPr>
          <w:rStyle w:val="Emphasis"/>
          <w:highlight w:val="yellow"/>
        </w:rPr>
        <w:t>Congress</w:t>
      </w:r>
      <w:r w:rsidRPr="00B1629E">
        <w:rPr>
          <w:u w:val="single"/>
        </w:rPr>
        <w:t xml:space="preserve"> still </w:t>
      </w:r>
      <w:r w:rsidRPr="00D237B8">
        <w:rPr>
          <w:b/>
          <w:bCs/>
          <w:highlight w:val="yellow"/>
          <w:u w:val="single"/>
        </w:rPr>
        <w:t>understood</w:t>
      </w:r>
      <w:r w:rsidRPr="00B1629E">
        <w:rPr>
          <w:u w:val="single"/>
        </w:rPr>
        <w:t xml:space="preserve"> that </w:t>
      </w:r>
      <w:r w:rsidRPr="00D237B8">
        <w:rPr>
          <w:rStyle w:val="Emphasis"/>
          <w:highlight w:val="yellow"/>
        </w:rPr>
        <w:t>c</w:t>
      </w:r>
      <w:r w:rsidRPr="00B1629E">
        <w:rPr>
          <w:rStyle w:val="Emphasis"/>
        </w:rPr>
        <w:t xml:space="preserve">ollective </w:t>
      </w:r>
      <w:r w:rsidRPr="00D237B8">
        <w:rPr>
          <w:rStyle w:val="Emphasis"/>
          <w:highlight w:val="yellow"/>
        </w:rPr>
        <w:t>b</w:t>
      </w:r>
      <w:r w:rsidRPr="00B1629E">
        <w:rPr>
          <w:rStyle w:val="Emphasis"/>
        </w:rPr>
        <w:t xml:space="preserve">argaining </w:t>
      </w:r>
      <w:r w:rsidRPr="00D237B8">
        <w:rPr>
          <w:rStyle w:val="Emphasis"/>
          <w:highlight w:val="yellow"/>
        </w:rPr>
        <w:t>r</w:t>
      </w:r>
      <w:r w:rsidRPr="00B1629E">
        <w:rPr>
          <w:rStyle w:val="Emphasis"/>
        </w:rPr>
        <w:t>ights</w:t>
      </w:r>
      <w:r w:rsidRPr="00B1629E">
        <w:rPr>
          <w:u w:val="single"/>
        </w:rPr>
        <w:t xml:space="preserve"> </w:t>
      </w:r>
      <w:r w:rsidRPr="00D237B8">
        <w:rPr>
          <w:b/>
          <w:bCs/>
          <w:highlight w:val="yellow"/>
          <w:u w:val="single"/>
        </w:rPr>
        <w:t>included</w:t>
      </w:r>
      <w:r w:rsidRPr="00D237B8">
        <w:rPr>
          <w:highlight w:val="yellow"/>
          <w:u w:val="single"/>
        </w:rPr>
        <w:t xml:space="preserve"> </w:t>
      </w:r>
      <w:r w:rsidRPr="00D237B8">
        <w:rPr>
          <w:rStyle w:val="Emphasis"/>
          <w:highlight w:val="yellow"/>
        </w:rPr>
        <w:t>the right to negotiate over closed shops</w:t>
      </w:r>
      <w:r w:rsidRPr="00B1629E">
        <w:rPr>
          <w:sz w:val="14"/>
        </w:rPr>
        <w:t xml:space="preserve">.109 For example, because union security clauses were "a matter .. . to be left to free agreement between [management and unions],"o10 Representative Halleck highlighted the acceptance of closed shops, and various other union security measures, as a subject of collective bargaining."' Additionally, </w:t>
      </w:r>
      <w:r w:rsidRPr="00B1629E">
        <w:rPr>
          <w:u w:val="single"/>
        </w:rPr>
        <w:t xml:space="preserve">Representative Whittington suggested that </w:t>
      </w:r>
      <w:r w:rsidRPr="00B1629E">
        <w:rPr>
          <w:rStyle w:val="Emphasis"/>
        </w:rPr>
        <w:t xml:space="preserve">Congress recognized union security clauses </w:t>
      </w:r>
      <w:r w:rsidRPr="00D237B8">
        <w:rPr>
          <w:rStyle w:val="Emphasis"/>
          <w:highlight w:val="yellow"/>
        </w:rPr>
        <w:t>as an allowable term of collective bargaining</w:t>
      </w:r>
      <w:r w:rsidRPr="00B1629E">
        <w:rPr>
          <w:rStyle w:val="Emphasis"/>
        </w:rPr>
        <w:t xml:space="preserve"> under the NLRA</w:t>
      </w:r>
      <w:r w:rsidRPr="00B1629E">
        <w:rPr>
          <w:sz w:val="14"/>
        </w:rPr>
        <w:t xml:space="preserve"> by stating that he supported the passage of the Taft-Hartley Act because he wanted to see union shops banned.112 Thus, during the Wagner Era, the requirement to bargain collectively in good faith was generally understood to include union security clauses as a condition of employment.</w:t>
      </w:r>
    </w:p>
    <w:p w14:paraId="6455C7ED" w14:textId="77777777" w:rsidR="00B17282" w:rsidRPr="00B1629E" w:rsidRDefault="00B17282" w:rsidP="00B17282">
      <w:pPr>
        <w:ind w:firstLine="720"/>
        <w:rPr>
          <w:sz w:val="14"/>
        </w:rPr>
      </w:pPr>
      <w:r w:rsidRPr="00B1629E">
        <w:rPr>
          <w:rStyle w:val="Emphasis"/>
        </w:rPr>
        <w:t xml:space="preserve">Even </w:t>
      </w:r>
      <w:r w:rsidRPr="00D237B8">
        <w:rPr>
          <w:rStyle w:val="Emphasis"/>
          <w:highlight w:val="yellow"/>
        </w:rPr>
        <w:t>after</w:t>
      </w:r>
      <w:r w:rsidRPr="00B1629E">
        <w:rPr>
          <w:u w:val="single"/>
        </w:rPr>
        <w:t xml:space="preserve"> passage of</w:t>
      </w:r>
      <w:r w:rsidRPr="00B1629E">
        <w:rPr>
          <w:sz w:val="14"/>
        </w:rPr>
        <w:t xml:space="preserve"> the </w:t>
      </w:r>
      <w:r w:rsidRPr="00D237B8">
        <w:rPr>
          <w:rStyle w:val="Emphasis"/>
          <w:highlight w:val="yellow"/>
        </w:rPr>
        <w:t>Taft-Hartley</w:t>
      </w:r>
      <w:r w:rsidRPr="00B1629E">
        <w:rPr>
          <w:u w:val="single"/>
        </w:rPr>
        <w:t xml:space="preserve"> </w:t>
      </w:r>
      <w:r w:rsidRPr="00B1629E">
        <w:rPr>
          <w:sz w:val="14"/>
        </w:rPr>
        <w:t xml:space="preserve">Act in 1947, </w:t>
      </w:r>
      <w:r w:rsidRPr="00B1629E">
        <w:rPr>
          <w:u w:val="single"/>
        </w:rPr>
        <w:t xml:space="preserve">the </w:t>
      </w:r>
      <w:r w:rsidRPr="00D237B8">
        <w:rPr>
          <w:rStyle w:val="Emphasis"/>
          <w:highlight w:val="yellow"/>
        </w:rPr>
        <w:t>courts</w:t>
      </w:r>
      <w:r w:rsidRPr="00D237B8">
        <w:rPr>
          <w:highlight w:val="yellow"/>
          <w:u w:val="single"/>
        </w:rPr>
        <w:t xml:space="preserve"> </w:t>
      </w:r>
      <w:r w:rsidRPr="00D237B8">
        <w:rPr>
          <w:b/>
          <w:bCs/>
          <w:highlight w:val="yellow"/>
          <w:u w:val="single"/>
        </w:rPr>
        <w:t>continued</w:t>
      </w:r>
      <w:r w:rsidRPr="00D237B8">
        <w:rPr>
          <w:highlight w:val="yellow"/>
          <w:u w:val="single"/>
        </w:rPr>
        <w:t xml:space="preserve"> to uphold </w:t>
      </w:r>
      <w:r w:rsidRPr="00D237B8">
        <w:rPr>
          <w:rStyle w:val="Emphasis"/>
          <w:highlight w:val="yellow"/>
        </w:rPr>
        <w:t>union security clauses as</w:t>
      </w:r>
      <w:r w:rsidRPr="00B1629E">
        <w:rPr>
          <w:rStyle w:val="Emphasis"/>
        </w:rPr>
        <w:t xml:space="preserve"> a </w:t>
      </w:r>
      <w:r w:rsidRPr="00D237B8">
        <w:rPr>
          <w:rStyle w:val="Emphasis"/>
          <w:highlight w:val="yellow"/>
        </w:rPr>
        <w:t>collective bargaining</w:t>
      </w:r>
      <w:r w:rsidRPr="00B1629E">
        <w:rPr>
          <w:rStyle w:val="Emphasis"/>
        </w:rPr>
        <w:t xml:space="preserve"> subject</w:t>
      </w:r>
      <w:r w:rsidRPr="00B1629E">
        <w:rPr>
          <w:sz w:val="14"/>
        </w:rPr>
        <w:t xml:space="preserve">."' Moreover, </w:t>
      </w:r>
      <w:r w:rsidRPr="00B1629E">
        <w:rPr>
          <w:u w:val="single"/>
        </w:rPr>
        <w:t xml:space="preserve">the court highlighted that such clauses were </w:t>
      </w:r>
      <w:r w:rsidRPr="00B1629E">
        <w:rPr>
          <w:rStyle w:val="Emphasis"/>
        </w:rPr>
        <w:t>a mandatory subject of bargaining</w:t>
      </w:r>
      <w:r w:rsidRPr="00B1629E">
        <w:rPr>
          <w:u w:val="single"/>
        </w:rPr>
        <w:t xml:space="preserve"> by noting </w:t>
      </w:r>
      <w:r w:rsidRPr="00D237B8">
        <w:rPr>
          <w:highlight w:val="yellow"/>
          <w:u w:val="single"/>
        </w:rPr>
        <w:t>that failure to bargain</w:t>
      </w:r>
      <w:r w:rsidRPr="00B1629E">
        <w:rPr>
          <w:u w:val="single"/>
        </w:rPr>
        <w:t xml:space="preserve"> over </w:t>
      </w:r>
      <w:r w:rsidRPr="00B1629E">
        <w:rPr>
          <w:b/>
          <w:bCs/>
          <w:u w:val="single"/>
        </w:rPr>
        <w:t>union security agreements</w:t>
      </w:r>
      <w:r w:rsidRPr="00B1629E">
        <w:rPr>
          <w:u w:val="single"/>
        </w:rPr>
        <w:t xml:space="preserve"> in permissible states </w:t>
      </w:r>
      <w:r w:rsidRPr="00D237B8">
        <w:rPr>
          <w:highlight w:val="yellow"/>
          <w:u w:val="single"/>
        </w:rPr>
        <w:t xml:space="preserve">constituted </w:t>
      </w:r>
      <w:r w:rsidRPr="00D237B8">
        <w:rPr>
          <w:rStyle w:val="Emphasis"/>
          <w:highlight w:val="yellow"/>
        </w:rPr>
        <w:t>an unfair labor practice</w:t>
      </w:r>
      <w:r w:rsidRPr="00B1629E">
        <w:rPr>
          <w:u w:val="single"/>
        </w:rPr>
        <w:t xml:space="preserve"> under section 8(a)(5) of the </w:t>
      </w:r>
      <w:r w:rsidRPr="00B1629E">
        <w:rPr>
          <w:rStyle w:val="Emphasis"/>
        </w:rPr>
        <w:t>NLRA</w:t>
      </w:r>
      <w:r w:rsidRPr="00B1629E">
        <w:rPr>
          <w:sz w:val="14"/>
        </w:rPr>
        <w:t xml:space="preserve">.114 </w:t>
      </w:r>
      <w:r w:rsidRPr="00D237B8">
        <w:rPr>
          <w:highlight w:val="yellow"/>
          <w:u w:val="single"/>
        </w:rPr>
        <w:t xml:space="preserve">Overall, </w:t>
      </w:r>
      <w:r w:rsidRPr="00D237B8">
        <w:rPr>
          <w:rStyle w:val="Emphasis"/>
          <w:highlight w:val="yellow"/>
        </w:rPr>
        <w:t>the courts adamantly ruled that union security clauses were a subject of collective bargaining</w:t>
      </w:r>
      <w:r w:rsidRPr="00D237B8">
        <w:rPr>
          <w:highlight w:val="yellow"/>
          <w:u w:val="single"/>
        </w:rPr>
        <w:t xml:space="preserve"> within the statutory framework of the NLRA</w:t>
      </w:r>
      <w:r w:rsidRPr="00B1629E">
        <w:rPr>
          <w:sz w:val="14"/>
        </w:rPr>
        <w:t xml:space="preserve"> at the time of the statute's passage in 1935."1 Based on this history, Missouri voters thus understood Section 29 as including union security clauses upon ratification of the State Constitution in 1945.</w:t>
      </w:r>
    </w:p>
    <w:p w14:paraId="49E3B440" w14:textId="77777777" w:rsidR="00B17282" w:rsidRDefault="00B17282" w:rsidP="00B17282"/>
    <w:p w14:paraId="3F86DD55" w14:textId="77777777" w:rsidR="00B17282" w:rsidRDefault="00B17282" w:rsidP="00B17282">
      <w:pPr>
        <w:pStyle w:val="Heading4"/>
      </w:pPr>
      <w:r>
        <w:t xml:space="preserve">2.CI – </w:t>
      </w:r>
    </w:p>
    <w:p w14:paraId="33E5D6CD" w14:textId="77777777" w:rsidR="00B17282" w:rsidRPr="00705C76" w:rsidRDefault="00B17282" w:rsidP="00B17282">
      <w:pPr>
        <w:pStyle w:val="Heading4"/>
      </w:pPr>
      <w:r w:rsidRPr="00705C76">
        <w:t>Collective bargaining rights are the ability to negotiate contracts</w:t>
      </w:r>
    </w:p>
    <w:p w14:paraId="136E56E9" w14:textId="77777777" w:rsidR="00B17282" w:rsidRPr="00705C76" w:rsidRDefault="00B17282" w:rsidP="00B17282">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0B08D35B" w14:textId="77777777" w:rsidR="00B17282" w:rsidRPr="00705C76" w:rsidRDefault="00B17282" w:rsidP="00B17282">
      <w:r w:rsidRPr="00705C76">
        <w:t xml:space="preserve">(NLRB, “Collective bargaining rights,” No Date, </w:t>
      </w:r>
      <w:r w:rsidRPr="00D46768">
        <w:t>https://www.nlrb.gov/about-nlrb/rights-we-protect/the-law/employees/collective-bargaining-rights</w:t>
      </w:r>
      <w:r w:rsidRPr="00705C76">
        <w:t>, accessed 07/20/2025)</w:t>
      </w:r>
    </w:p>
    <w:p w14:paraId="6CA11210" w14:textId="77777777" w:rsidR="00B17282" w:rsidRPr="00705C76" w:rsidRDefault="00B17282" w:rsidP="00B17282"/>
    <w:p w14:paraId="7A3EDF01" w14:textId="77777777" w:rsidR="00B17282" w:rsidRPr="00705C76" w:rsidRDefault="00B17282" w:rsidP="00B17282">
      <w:pPr>
        <w:rPr>
          <w:rStyle w:val="Emphasis"/>
        </w:rPr>
      </w:pPr>
      <w:r w:rsidRPr="00D237B8">
        <w:rPr>
          <w:rStyle w:val="Emphasis"/>
          <w:highlight w:val="yellow"/>
        </w:rPr>
        <w:t>Collective bargaining rights</w:t>
      </w:r>
    </w:p>
    <w:p w14:paraId="58FE187B" w14:textId="77777777" w:rsidR="00B17282" w:rsidRPr="00705C76" w:rsidRDefault="00B17282" w:rsidP="00B17282">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D237B8">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26FE0EE9" w14:textId="77777777" w:rsidR="00B17282" w:rsidRPr="00705C76" w:rsidRDefault="00B17282" w:rsidP="00B17282">
      <w:pPr>
        <w:rPr>
          <w:sz w:val="16"/>
        </w:rPr>
      </w:pPr>
      <w:r w:rsidRPr="00705C76">
        <w:rPr>
          <w:sz w:val="16"/>
        </w:rPr>
        <w:t xml:space="preserve">Your </w:t>
      </w:r>
      <w:r w:rsidRPr="00D237B8">
        <w:rPr>
          <w:rStyle w:val="StyleUnderline"/>
          <w:highlight w:val="yellow"/>
        </w:rPr>
        <w:t>union and employer must bargain</w:t>
      </w:r>
      <w:r w:rsidRPr="00705C76">
        <w:rPr>
          <w:rStyle w:val="StyleUnderline"/>
        </w:rPr>
        <w:t xml:space="preserve"> in good faith </w:t>
      </w:r>
      <w:r w:rsidRPr="00D237B8">
        <w:rPr>
          <w:rStyle w:val="StyleUnderline"/>
          <w:highlight w:val="yellow"/>
        </w:rPr>
        <w:t>about</w:t>
      </w:r>
      <w:r w:rsidRPr="00705C76">
        <w:rPr>
          <w:rStyle w:val="StyleUnderline"/>
        </w:rPr>
        <w:t xml:space="preserve"> </w:t>
      </w:r>
      <w:r w:rsidRPr="00D237B8">
        <w:rPr>
          <w:rStyle w:val="Emphasis"/>
          <w:highlight w:val="yellow"/>
        </w:rPr>
        <w:t>wages, hours, and other terms and conditions</w:t>
      </w:r>
      <w:r w:rsidRPr="00705C76">
        <w:rPr>
          <w:sz w:val="16"/>
        </w:rPr>
        <w:t xml:space="preserve"> of employment </w:t>
      </w:r>
      <w:r w:rsidRPr="00D237B8">
        <w:rPr>
          <w:rStyle w:val="StyleUnderline"/>
          <w:highlight w:val="yellow"/>
        </w:rPr>
        <w:t>until they agree</w:t>
      </w:r>
      <w:r w:rsidRPr="00705C76">
        <w:rPr>
          <w:rStyle w:val="StyleUnderline"/>
        </w:rPr>
        <w:t xml:space="preserve"> on a labor contract </w:t>
      </w:r>
      <w:r w:rsidRPr="00D237B8">
        <w:rPr>
          <w:rStyle w:val="StyleUnderline"/>
          <w:highlight w:val="yellow"/>
        </w:rPr>
        <w:t>or reach a</w:t>
      </w:r>
      <w:r w:rsidRPr="00705C76">
        <w:rPr>
          <w:rStyle w:val="StyleUnderline"/>
        </w:rPr>
        <w:t xml:space="preserve"> </w:t>
      </w:r>
      <w:r w:rsidRPr="00705C76">
        <w:rPr>
          <w:sz w:val="16"/>
        </w:rPr>
        <w:t>stand-off or “</w:t>
      </w:r>
      <w:r w:rsidRPr="00D237B8">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D237B8">
        <w:rPr>
          <w:rStyle w:val="StyleUnderline"/>
          <w:highlight w:val="yellow"/>
        </w:rPr>
        <w:t>neither party may deviate from its terms without the other party’s consent</w:t>
      </w:r>
      <w:r w:rsidRPr="00D237B8">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7B8ECD85" w14:textId="77777777" w:rsidR="00B17282" w:rsidRDefault="00B17282" w:rsidP="00B17282"/>
    <w:p w14:paraId="1BE85B6F" w14:textId="77777777" w:rsidR="00B17282" w:rsidRPr="002B41FB" w:rsidRDefault="00B17282" w:rsidP="00B17282"/>
    <w:p w14:paraId="3C0873DC" w14:textId="77777777" w:rsidR="00B17282" w:rsidRDefault="00B17282" w:rsidP="00B17282">
      <w:pPr>
        <w:pStyle w:val="Heading2"/>
      </w:pPr>
      <w:r>
        <w:t>States</w:t>
      </w:r>
    </w:p>
    <w:p w14:paraId="76132EDA" w14:textId="77777777" w:rsidR="00B17282" w:rsidRPr="00140261" w:rsidRDefault="00B17282" w:rsidP="00B17282">
      <w:pPr>
        <w:pStyle w:val="Heading4"/>
      </w:pPr>
      <w:r>
        <w:t xml:space="preserve">- </w:t>
      </w:r>
      <w:r w:rsidRPr="00140261">
        <w:t>shields the link</w:t>
      </w:r>
      <w:r>
        <w:t xml:space="preserve"> (PTX)</w:t>
      </w:r>
    </w:p>
    <w:p w14:paraId="58F9545C" w14:textId="77777777" w:rsidR="00B17282" w:rsidRPr="00140261" w:rsidRDefault="00B17282" w:rsidP="00B17282">
      <w:pPr>
        <w:rPr>
          <w:rFonts w:eastAsia="Calibri"/>
        </w:rPr>
      </w:pPr>
      <w:r w:rsidRPr="00140261">
        <w:rPr>
          <w:rFonts w:eastAsia="Calibri"/>
          <w:b/>
          <w:bCs/>
        </w:rPr>
        <w:t>Gluck, 11</w:t>
      </w:r>
      <w:r w:rsidRPr="00140261">
        <w:rPr>
          <w:rFonts w:eastAsia="Calibri"/>
        </w:rPr>
        <w:t xml:space="preserve"> – Columbia law professor</w:t>
      </w:r>
    </w:p>
    <w:p w14:paraId="70262E4D" w14:textId="77777777" w:rsidR="00B17282" w:rsidRPr="00140261" w:rsidRDefault="00B17282" w:rsidP="00B17282">
      <w:pPr>
        <w:rPr>
          <w:rFonts w:eastAsia="Calibri"/>
        </w:rPr>
      </w:pPr>
      <w:r w:rsidRPr="00140261">
        <w:rPr>
          <w:rFonts w:eastAsia="Calibri"/>
        </w:rPr>
        <w:t>[Abbe, "Intrastatutory Federalism and Statutory Interpretation," 1-1-2011, Yale Law School, digitalcommons.law.yale.edu/cgi/viewcontent.cgi?article=4837&amp;cont</w:t>
      </w:r>
      <w:r>
        <w:rPr>
          <w:rFonts w:eastAsia="Calibri"/>
        </w:rPr>
        <w:t>ext=fss_papers, accessed 3-5-13</w:t>
      </w:r>
      <w:r w:rsidRPr="00140261">
        <w:rPr>
          <w:rFonts w:eastAsia="Calibri"/>
        </w:rPr>
        <w:t>]</w:t>
      </w:r>
    </w:p>
    <w:p w14:paraId="03CB3ADC" w14:textId="77777777" w:rsidR="00B17282" w:rsidRPr="00140261" w:rsidRDefault="00B17282" w:rsidP="00B17282">
      <w:pPr>
        <w:rPr>
          <w:rFonts w:eastAsia="Calibri"/>
        </w:rPr>
      </w:pPr>
    </w:p>
    <w:p w14:paraId="269DB934" w14:textId="77777777" w:rsidR="00B17282" w:rsidRPr="006305FD" w:rsidRDefault="00B17282" w:rsidP="00B17282">
      <w:pPr>
        <w:rPr>
          <w:rFonts w:eastAsia="Calibri"/>
          <w:sz w:val="14"/>
        </w:rPr>
      </w:pPr>
      <w:r w:rsidRPr="00140261">
        <w:rPr>
          <w:rFonts w:eastAsia="Calibri"/>
          <w:sz w:val="14"/>
        </w:rPr>
        <w:t xml:space="preserve">There also might be a more instrumental story to tell, one in which the states are relied upon not for some reason related to the traditional federalism values (as they are to some extent when Congress nationalizes state experiments or looks to </w:t>
      </w:r>
      <w:r w:rsidRPr="00F50657">
        <w:rPr>
          <w:rFonts w:eastAsia="Calibri"/>
          <w:sz w:val="14"/>
        </w:rPr>
        <w:t xml:space="preserve">state bureaucracies as partners in federal statutory entrenchment) but rather one in which the </w:t>
      </w:r>
      <w:r w:rsidRPr="00E26A19">
        <w:rPr>
          <w:rFonts w:eastAsia="Calibri"/>
          <w:sz w:val="14"/>
        </w:rPr>
        <w:t>states are utilized as more direct vehicles of fe</w:t>
      </w:r>
      <w:r>
        <w:rPr>
          <w:rFonts w:eastAsia="Calibri"/>
          <w:sz w:val="14"/>
        </w:rPr>
        <w:tab/>
      </w:r>
      <w:r w:rsidRPr="00E26A19">
        <w:rPr>
          <w:rFonts w:eastAsia="Calibri"/>
          <w:sz w:val="14"/>
        </w:rPr>
        <w:t xml:space="preserve">deral regulatory aggrandizement. Specifically, I want to highlight the possibility that </w:t>
      </w:r>
      <w:r w:rsidRPr="00E26A19">
        <w:rPr>
          <w:rFonts w:eastAsia="Calibri"/>
          <w:u w:val="single"/>
        </w:rPr>
        <w:t>Congress might design statutes around state-based implementation</w:t>
      </w:r>
      <w:r w:rsidRPr="00E26A19">
        <w:rPr>
          <w:rFonts w:eastAsia="Calibri"/>
          <w:sz w:val="14"/>
        </w:rPr>
        <w:t xml:space="preserve"> for the purpose of gradual field entry into areas traditionally dominated by state law. </w:t>
      </w:r>
      <w:r w:rsidRPr="00E26A19">
        <w:rPr>
          <w:rFonts w:eastAsia="Calibri"/>
          <w:u w:val="single"/>
        </w:rPr>
        <w:t>A federal statute that marks new legislative terrain for the federal government but relies - at least in the beginning - on the states to implement</w:t>
      </w:r>
      <w:r w:rsidRPr="00E26A19">
        <w:t xml:space="preserve"> </w:t>
      </w:r>
      <w:r w:rsidRPr="00E26A19">
        <w:rPr>
          <w:rFonts w:eastAsia="Calibri"/>
          <w:sz w:val="16"/>
          <w:szCs w:val="16"/>
        </w:rPr>
        <w:t>it</w:t>
      </w:r>
      <w:r w:rsidRPr="00E26A19">
        <w:t xml:space="preserve"> </w:t>
      </w:r>
      <w:r w:rsidRPr="00E26A19">
        <w:rPr>
          <w:rFonts w:eastAsia="Calibri"/>
          <w:u w:val="single"/>
        </w:rPr>
        <w:t>might be a way for the federal government to "claim the field"</w:t>
      </w:r>
      <w:r w:rsidRPr="00E26A19">
        <w:rPr>
          <w:rFonts w:eastAsia="Calibri"/>
          <w:sz w:val="14"/>
        </w:rPr>
        <w:t xml:space="preserve"> as one suitable for federal regulation, </w:t>
      </w:r>
      <w:r w:rsidRPr="00E26A19">
        <w:rPr>
          <w:rFonts w:eastAsia="Calibri"/>
          <w:u w:val="single"/>
        </w:rPr>
        <w:t>but</w:t>
      </w:r>
      <w:r w:rsidRPr="00E26A19">
        <w:rPr>
          <w:rFonts w:eastAsia="Calibri"/>
          <w:sz w:val="14"/>
        </w:rPr>
        <w:t xml:space="preserve"> at the same time </w:t>
      </w:r>
      <w:r w:rsidRPr="00E26A19">
        <w:rPr>
          <w:rFonts w:eastAsia="Calibri"/>
          <w:u w:val="single"/>
        </w:rPr>
        <w:t>rely on</w:t>
      </w:r>
      <w:r w:rsidRPr="00E26A19">
        <w:rPr>
          <w:rFonts w:eastAsia="Calibri"/>
          <w:sz w:val="14"/>
        </w:rPr>
        <w:t xml:space="preserve"> state expertise</w:t>
      </w:r>
      <w:r w:rsidRPr="00140261">
        <w:rPr>
          <w:rFonts w:eastAsia="Calibri"/>
          <w:sz w:val="14"/>
        </w:rPr>
        <w:t xml:space="preserve"> and </w:t>
      </w:r>
      <w:r w:rsidRPr="00103504">
        <w:rPr>
          <w:rFonts w:eastAsia="Calibri"/>
          <w:b/>
          <w:iCs/>
          <w:highlight w:val="yellow"/>
          <w:u w:val="single"/>
          <w:bdr w:val="single" w:sz="12" w:space="0" w:color="auto"/>
        </w:rPr>
        <w:t>state political cover</w:t>
      </w:r>
      <w:r w:rsidRPr="00103504">
        <w:rPr>
          <w:rFonts w:eastAsia="Calibri"/>
          <w:sz w:val="14"/>
          <w:highlight w:val="yellow"/>
        </w:rPr>
        <w:t xml:space="preserve"> </w:t>
      </w:r>
      <w:r w:rsidRPr="00140261">
        <w:rPr>
          <w:rFonts w:eastAsia="Calibri"/>
          <w:sz w:val="14"/>
        </w:rPr>
        <w:t xml:space="preserve">while the federal government gets up to speed. </w:t>
      </w:r>
      <w:r w:rsidRPr="00140261">
        <w:rPr>
          <w:rFonts w:eastAsia="Calibri"/>
          <w:u w:val="single"/>
        </w:rPr>
        <w:t xml:space="preserve">Statutes like </w:t>
      </w:r>
      <w:r w:rsidRPr="00E26A19">
        <w:rPr>
          <w:rFonts w:eastAsia="Calibri"/>
          <w:u w:val="single"/>
        </w:rPr>
        <w:t>these have political benefits</w:t>
      </w:r>
      <w:r w:rsidRPr="00E26A19">
        <w:rPr>
          <w:rFonts w:eastAsia="Calibri"/>
          <w:sz w:val="14"/>
        </w:rPr>
        <w:t>. Most</w:t>
      </w:r>
      <w:r w:rsidRPr="00140261">
        <w:rPr>
          <w:rFonts w:eastAsia="Calibri"/>
          <w:sz w:val="14"/>
        </w:rPr>
        <w:t xml:space="preserve"> obviously, </w:t>
      </w:r>
      <w:r w:rsidRPr="00140261">
        <w:rPr>
          <w:rFonts w:eastAsia="Calibri"/>
          <w:u w:val="single"/>
        </w:rPr>
        <w:t xml:space="preserve">they allow </w:t>
      </w:r>
      <w:r w:rsidRPr="00F50657">
        <w:rPr>
          <w:rFonts w:eastAsia="Calibri"/>
          <w:u w:val="single"/>
        </w:rPr>
        <w:t>Congress to leave the initial extent of the federal role vague,</w:t>
      </w:r>
      <w:r w:rsidRPr="00140261">
        <w:rPr>
          <w:rFonts w:eastAsia="Calibri"/>
          <w:sz w:val="14"/>
        </w:rPr>
        <w:t xml:space="preserve"> </w:t>
      </w:r>
      <w:r w:rsidRPr="00140261">
        <w:rPr>
          <w:rFonts w:eastAsia="Calibri"/>
          <w:u w:val="single"/>
        </w:rPr>
        <w:t xml:space="preserve">a strategy </w:t>
      </w:r>
      <w:r w:rsidRPr="00F50657">
        <w:rPr>
          <w:rFonts w:eastAsia="Calibri"/>
          <w:u w:val="single"/>
        </w:rPr>
        <w:t xml:space="preserve">that </w:t>
      </w:r>
      <w:r w:rsidRPr="00103504">
        <w:rPr>
          <w:rFonts w:eastAsia="Calibri"/>
          <w:highlight w:val="yellow"/>
          <w:u w:val="single"/>
        </w:rPr>
        <w:t xml:space="preserve">might make the intrusion </w:t>
      </w:r>
      <w:r w:rsidRPr="00103504">
        <w:rPr>
          <w:rStyle w:val="Emphasis"/>
          <w:highlight w:val="yellow"/>
        </w:rPr>
        <w:t>more acceptable to legislators</w:t>
      </w:r>
      <w:r w:rsidRPr="00F50657">
        <w:rPr>
          <w:rStyle w:val="StyleUnderline"/>
        </w:rPr>
        <w:t xml:space="preserve"> who otherwise would resist</w:t>
      </w:r>
      <w:r w:rsidRPr="00F50657">
        <w:rPr>
          <w:rFonts w:eastAsia="Calibri"/>
          <w:sz w:val="14"/>
        </w:rPr>
        <w:t xml:space="preserve"> these moves. To be sure, the fact that the federal government offers states the chance to implement new federal statutes does</w:t>
      </w:r>
      <w:r w:rsidRPr="00140261">
        <w:rPr>
          <w:rFonts w:eastAsia="Calibri"/>
          <w:sz w:val="14"/>
        </w:rPr>
        <w:t xml:space="preserve"> not diminish the reach of federal legislative authority. But </w:t>
      </w:r>
      <w:r w:rsidRPr="00140261">
        <w:rPr>
          <w:rFonts w:eastAsia="Calibri"/>
          <w:u w:val="single"/>
        </w:rPr>
        <w:t>by retaining the states</w:t>
      </w:r>
      <w:r w:rsidRPr="00140261">
        <w:rPr>
          <w:rFonts w:eastAsia="Calibri"/>
          <w:sz w:val="14"/>
        </w:rPr>
        <w:t xml:space="preserve"> in the lead role for implementation, </w:t>
      </w:r>
      <w:r w:rsidRPr="00103504">
        <w:rPr>
          <w:rFonts w:eastAsia="Calibri"/>
          <w:highlight w:val="yellow"/>
          <w:u w:val="single"/>
        </w:rPr>
        <w:t xml:space="preserve">such statutes might be </w:t>
      </w:r>
      <w:r w:rsidRPr="00103504">
        <w:rPr>
          <w:rStyle w:val="Emphasis"/>
          <w:highlight w:val="yellow"/>
        </w:rPr>
        <w:t>more politically palatable</w:t>
      </w:r>
      <w:r w:rsidRPr="00F50657">
        <w:t xml:space="preserve"> to those who generally resist federal aggrandizement or prefer "smaller" government or</w:t>
      </w:r>
      <w:r w:rsidRPr="00140261">
        <w:rPr>
          <w:rFonts w:eastAsia="Calibri"/>
          <w:sz w:val="14"/>
        </w:rPr>
        <w:t xml:space="preserve"> </w:t>
      </w:r>
      <w:r w:rsidRPr="00F50657">
        <w:rPr>
          <w:rFonts w:eastAsia="Calibri"/>
          <w:sz w:val="14"/>
        </w:rPr>
        <w:t xml:space="preserve">local variation. </w:t>
      </w:r>
      <w:r w:rsidRPr="00103504">
        <w:rPr>
          <w:rFonts w:eastAsia="Calibri"/>
          <w:highlight w:val="yellow"/>
          <w:u w:val="single"/>
        </w:rPr>
        <w:t>Giving states the lead</w:t>
      </w:r>
      <w:r w:rsidRPr="00F50657">
        <w:rPr>
          <w:rFonts w:eastAsia="Calibri"/>
          <w:u w:val="single"/>
        </w:rPr>
        <w:t xml:space="preserve"> role in implementation also </w:t>
      </w:r>
      <w:r w:rsidRPr="00103504">
        <w:rPr>
          <w:rFonts w:eastAsia="Calibri"/>
          <w:highlight w:val="yellow"/>
          <w:u w:val="single"/>
        </w:rPr>
        <w:t xml:space="preserve">might </w:t>
      </w:r>
      <w:r w:rsidRPr="00103504">
        <w:rPr>
          <w:rStyle w:val="Emphasis"/>
          <w:highlight w:val="yellow"/>
        </w:rPr>
        <w:t>assuage concerns</w:t>
      </w:r>
      <w:r w:rsidRPr="00103504">
        <w:rPr>
          <w:rFonts w:eastAsia="Calibri"/>
          <w:b/>
          <w:highlight w:val="yellow"/>
          <w:u w:val="single"/>
        </w:rPr>
        <w:t xml:space="preserve"> </w:t>
      </w:r>
      <w:r w:rsidRPr="00103504">
        <w:rPr>
          <w:rFonts w:eastAsia="Calibri"/>
          <w:highlight w:val="yellow"/>
          <w:u w:val="single"/>
        </w:rPr>
        <w:t>of legislators</w:t>
      </w:r>
      <w:r w:rsidRPr="00F50657">
        <w:rPr>
          <w:rFonts w:eastAsia="Calibri"/>
          <w:u w:val="single"/>
        </w:rPr>
        <w:t xml:space="preserve"> who are </w:t>
      </w:r>
      <w:r w:rsidRPr="00F50657">
        <w:rPr>
          <w:rFonts w:eastAsia="Calibri"/>
          <w:sz w:val="16"/>
          <w:szCs w:val="16"/>
        </w:rPr>
        <w:t>suspicious of, or</w:t>
      </w:r>
      <w:r w:rsidRPr="00F50657">
        <w:rPr>
          <w:rFonts w:eastAsia="Calibri"/>
          <w:u w:val="single"/>
        </w:rPr>
        <w:t xml:space="preserve"> politically </w:t>
      </w:r>
      <w:r w:rsidRPr="00103504">
        <w:rPr>
          <w:rFonts w:eastAsia="Calibri"/>
          <w:highlight w:val="yellow"/>
          <w:u w:val="single"/>
        </w:rPr>
        <w:t>opposed to, the</w:t>
      </w:r>
      <w:r w:rsidRPr="00F50657">
        <w:rPr>
          <w:rFonts w:eastAsia="Calibri"/>
          <w:u w:val="single"/>
        </w:rPr>
        <w:t xml:space="preserve"> current executive</w:t>
      </w:r>
      <w:r w:rsidRPr="00F50657">
        <w:rPr>
          <w:rFonts w:eastAsia="Calibri"/>
          <w:sz w:val="14"/>
        </w:rPr>
        <w:t xml:space="preserve"> branch</w:t>
      </w:r>
      <w:r w:rsidRPr="00F50657">
        <w:rPr>
          <w:rFonts w:eastAsia="Calibri"/>
          <w:u w:val="single"/>
        </w:rPr>
        <w:t>'s</w:t>
      </w:r>
      <w:r w:rsidRPr="00F50657">
        <w:rPr>
          <w:rStyle w:val="StyleUnderline"/>
        </w:rPr>
        <w:t xml:space="preserve"> </w:t>
      </w:r>
      <w:r w:rsidRPr="00F50657">
        <w:rPr>
          <w:rFonts w:eastAsia="Calibri"/>
          <w:u w:val="single"/>
        </w:rPr>
        <w:t xml:space="preserve">policy </w:t>
      </w:r>
      <w:r w:rsidRPr="00103504">
        <w:rPr>
          <w:rFonts w:eastAsia="Calibri"/>
          <w:highlight w:val="yellow"/>
          <w:u w:val="single"/>
        </w:rPr>
        <w:t>agenda</w:t>
      </w:r>
      <w:r w:rsidRPr="00F50657">
        <w:rPr>
          <w:rFonts w:eastAsia="Calibri"/>
          <w:sz w:val="14"/>
        </w:rPr>
        <w:t xml:space="preserve">. Particularly in times of divided government, some </w:t>
      </w:r>
      <w:r w:rsidRPr="00F50657">
        <w:rPr>
          <w:rFonts w:eastAsia="Calibri"/>
          <w:u w:val="single"/>
        </w:rPr>
        <w:t xml:space="preserve">members of </w:t>
      </w:r>
      <w:r w:rsidRPr="00103504">
        <w:rPr>
          <w:rStyle w:val="StyleUnderline"/>
          <w:highlight w:val="yellow"/>
        </w:rPr>
        <w:t xml:space="preserve">Congress might </w:t>
      </w:r>
      <w:r w:rsidRPr="00103504">
        <w:rPr>
          <w:rStyle w:val="Emphasis"/>
          <w:highlight w:val="yellow"/>
        </w:rPr>
        <w:t>trust their home-state counterparts</w:t>
      </w:r>
      <w:r w:rsidRPr="00103504">
        <w:rPr>
          <w:rStyle w:val="StyleUnderline"/>
          <w:highlight w:val="yellow"/>
        </w:rPr>
        <w:t xml:space="preserve"> more</w:t>
      </w:r>
      <w:r w:rsidRPr="00F50657">
        <w:rPr>
          <w:rFonts w:eastAsia="Calibri"/>
          <w:sz w:val="14"/>
        </w:rPr>
        <w:t xml:space="preserve"> than the administrative appointees of the President to fill in the interstices</w:t>
      </w:r>
      <w:r w:rsidRPr="00140261">
        <w:rPr>
          <w:rFonts w:eastAsia="Calibri"/>
          <w:sz w:val="14"/>
        </w:rPr>
        <w:t xml:space="preserve"> of new federal programs. Work in the political science realm has, indeed, documented an increase in such delegations toward the states and away from the federal government in times of divided government. Others have documented how Southern congressmen pushed early implementation of federal welfare programs through the states to preserve the political economy of the region. o6 Seen in this light, varied state implementation -and in particular, allowing for less aggressive implementation by some states - might, in fact, be a necessary part of the political deal to get some federal statutes passed in the first place. That is, the possibility of state-based dissent that often is described as a pathology in traditional federalism theory may actually be a beneficial safety valve that, on occasion, makes new federal legislation possible. </w:t>
      </w:r>
    </w:p>
    <w:p w14:paraId="0BD6CAF9" w14:textId="77777777" w:rsidR="00B17282" w:rsidRDefault="00B17282" w:rsidP="00B17282">
      <w:pPr>
        <w:pStyle w:val="Heading4"/>
      </w:pPr>
      <w:r>
        <w:t>Perm do the counterplan</w:t>
      </w:r>
    </w:p>
    <w:p w14:paraId="4A356615" w14:textId="77777777" w:rsidR="00B17282" w:rsidRPr="00E26A19" w:rsidRDefault="00B17282" w:rsidP="00B17282">
      <w:pPr>
        <w:rPr>
          <w:rFonts w:eastAsia="Cambria"/>
          <w:color w:val="000000"/>
        </w:rPr>
      </w:pPr>
      <w:r w:rsidRPr="00E26A19">
        <w:rPr>
          <w:rFonts w:eastAsia="Cambria"/>
          <w:b/>
          <w:bCs/>
          <w:color w:val="000000"/>
        </w:rPr>
        <w:t>U.S.C. 19</w:t>
      </w:r>
      <w:r w:rsidRPr="00E26A19">
        <w:rPr>
          <w:rFonts w:eastAsia="Cambria"/>
          <w:color w:val="000000"/>
        </w:rPr>
        <w:t>. United States Code. “Title 7 – Agricultural Promotion</w:t>
      </w:r>
    </w:p>
    <w:p w14:paraId="7D9A133C" w14:textId="77777777" w:rsidR="00B17282" w:rsidRDefault="00B17282" w:rsidP="00B17282">
      <w:pPr>
        <w:rPr>
          <w:rFonts w:eastAsia="Cambria"/>
          <w:color w:val="000000"/>
        </w:rPr>
      </w:pPr>
      <w:r w:rsidRPr="00E26A19">
        <w:rPr>
          <w:rFonts w:eastAsia="Cambria"/>
          <w:color w:val="000000"/>
        </w:rPr>
        <w:t xml:space="preserve">Subchapter II - Issuance of Orders for Promotion, Research, and Information Activities Regarding Agricultural Commodities, Sec. 7412 – Definitions.” 2019. </w:t>
      </w:r>
      <w:hyperlink r:id="rId34" w:history="1">
        <w:r w:rsidRPr="00E26A19">
          <w:rPr>
            <w:rFonts w:eastAsia="Cambria"/>
            <w:color w:val="000000"/>
          </w:rPr>
          <w:t>https://law.justia.com/codes/us/2019/title-7/chapter-101/subchapter-ii/sec-7412/</w:t>
        </w:r>
      </w:hyperlink>
    </w:p>
    <w:p w14:paraId="1AE0DC4F" w14:textId="77777777" w:rsidR="00B17282" w:rsidRPr="00E26A19" w:rsidRDefault="00B17282" w:rsidP="00B17282">
      <w:pPr>
        <w:rPr>
          <w:rFonts w:eastAsia="Cambria"/>
          <w:color w:val="000000"/>
        </w:rPr>
      </w:pPr>
    </w:p>
    <w:p w14:paraId="3F7091C0" w14:textId="77777777" w:rsidR="00B17282" w:rsidRPr="00E26A19" w:rsidRDefault="00B17282" w:rsidP="00B17282">
      <w:pPr>
        <w:rPr>
          <w:sz w:val="16"/>
        </w:rPr>
      </w:pPr>
      <w:r w:rsidRPr="00E26A19">
        <w:rPr>
          <w:sz w:val="16"/>
        </w:rPr>
        <w:t>The term “</w:t>
      </w:r>
      <w:r w:rsidRPr="00103504">
        <w:rPr>
          <w:rStyle w:val="StyleUnderline"/>
          <w:highlight w:val="yellow"/>
        </w:rPr>
        <w:t>U</w:t>
      </w:r>
      <w:r w:rsidRPr="00E26A19">
        <w:rPr>
          <w:sz w:val="16"/>
        </w:rPr>
        <w:t xml:space="preserve">nited </w:t>
      </w:r>
      <w:r w:rsidRPr="00103504">
        <w:rPr>
          <w:rStyle w:val="StyleUnderline"/>
          <w:highlight w:val="yellow"/>
        </w:rPr>
        <w:t>S</w:t>
      </w:r>
      <w:r w:rsidRPr="00E26A19">
        <w:rPr>
          <w:sz w:val="16"/>
        </w:rPr>
        <w:t xml:space="preserve">tates” </w:t>
      </w:r>
      <w:r w:rsidRPr="00103504">
        <w:rPr>
          <w:rStyle w:val="StyleUnderline"/>
          <w:highlight w:val="yellow"/>
        </w:rPr>
        <w:t xml:space="preserve">means </w:t>
      </w:r>
      <w:r w:rsidRPr="00103504">
        <w:rPr>
          <w:rStyle w:val="StyleUnderline"/>
          <w:highlight w:val="yellow"/>
          <w:bdr w:val="single" w:sz="4" w:space="0" w:color="auto"/>
        </w:rPr>
        <w:t>collectively</w:t>
      </w:r>
      <w:r w:rsidRPr="00103504">
        <w:rPr>
          <w:rStyle w:val="StyleUnderline"/>
          <w:highlight w:val="yellow"/>
        </w:rPr>
        <w:t xml:space="preserve"> the 50 States</w:t>
      </w:r>
      <w:r w:rsidRPr="00E26A19">
        <w:rPr>
          <w:sz w:val="16"/>
        </w:rPr>
        <w:t xml:space="preserve">, the </w:t>
      </w:r>
      <w:r w:rsidRPr="00103504">
        <w:rPr>
          <w:rStyle w:val="StyleUnderline"/>
          <w:highlight w:val="yellow"/>
        </w:rPr>
        <w:t>D</w:t>
      </w:r>
      <w:r w:rsidRPr="00E26A19">
        <w:rPr>
          <w:sz w:val="16"/>
        </w:rPr>
        <w:t xml:space="preserve">istrict of </w:t>
      </w:r>
      <w:r w:rsidRPr="00103504">
        <w:rPr>
          <w:rStyle w:val="StyleUnderline"/>
          <w:highlight w:val="yellow"/>
        </w:rPr>
        <w:t>C</w:t>
      </w:r>
      <w:r w:rsidRPr="00E26A19">
        <w:rPr>
          <w:sz w:val="16"/>
        </w:rPr>
        <w:t xml:space="preserve">olumbia, the Commonwealth of </w:t>
      </w:r>
      <w:r w:rsidRPr="00103504">
        <w:rPr>
          <w:rStyle w:val="StyleUnderline"/>
          <w:highlight w:val="yellow"/>
        </w:rPr>
        <w:t>Puerto Rico and the territories</w:t>
      </w:r>
      <w:r w:rsidRPr="00103504">
        <w:rPr>
          <w:sz w:val="16"/>
          <w:highlight w:val="yellow"/>
        </w:rPr>
        <w:t xml:space="preserve"> </w:t>
      </w:r>
      <w:r w:rsidRPr="00E26A19">
        <w:rPr>
          <w:sz w:val="16"/>
        </w:rPr>
        <w:t>and possessions of the United States.</w:t>
      </w:r>
    </w:p>
    <w:p w14:paraId="5C943E6D" w14:textId="77777777" w:rsidR="00B17282" w:rsidRDefault="00B17282" w:rsidP="00B17282"/>
    <w:p w14:paraId="3E2BC6F8" w14:textId="77777777" w:rsidR="00B17282" w:rsidRPr="001163BF" w:rsidRDefault="00B17282" w:rsidP="00B17282"/>
    <w:p w14:paraId="46067C3A" w14:textId="77777777" w:rsidR="00B17282" w:rsidRDefault="00B17282" w:rsidP="00B17282"/>
    <w:p w14:paraId="01D8963D" w14:textId="77777777" w:rsidR="00B17282" w:rsidRPr="00912685" w:rsidRDefault="00B17282" w:rsidP="00B17282">
      <w:pPr>
        <w:pStyle w:val="Heading4"/>
        <w:rPr>
          <w:u w:val="single"/>
        </w:rPr>
      </w:pPr>
      <w:r>
        <w:t xml:space="preserve">CP is </w:t>
      </w:r>
      <w:r>
        <w:rPr>
          <w:u w:val="single"/>
        </w:rPr>
        <w:t>impossible</w:t>
      </w:r>
      <w:r>
        <w:t xml:space="preserve"> or </w:t>
      </w:r>
      <w:r w:rsidRPr="00912685">
        <w:rPr>
          <w:u w:val="single"/>
        </w:rPr>
        <w:t>preempted</w:t>
      </w:r>
      <w:r>
        <w:t xml:space="preserve">. RTW is </w:t>
      </w:r>
      <w:r>
        <w:rPr>
          <w:u w:val="single"/>
        </w:rPr>
        <w:t>enshrined</w:t>
      </w:r>
      <w:r>
        <w:t xml:space="preserve"> in state constitutions and can’t be changed without the state legislature passing an amendment </w:t>
      </w:r>
      <w:r w:rsidRPr="00912685">
        <w:rPr>
          <w:i/>
          <w:iCs w:val="0"/>
        </w:rPr>
        <w:t>and</w:t>
      </w:r>
      <w:r>
        <w:t xml:space="preserve"> holding a </w:t>
      </w:r>
      <w:r>
        <w:rPr>
          <w:u w:val="single"/>
        </w:rPr>
        <w:t>referendum</w:t>
      </w:r>
      <w:r>
        <w:t xml:space="preserve"> </w:t>
      </w:r>
    </w:p>
    <w:p w14:paraId="6D085B7A" w14:textId="77777777" w:rsidR="00B17282" w:rsidRDefault="00B17282" w:rsidP="00B17282">
      <w:r w:rsidRPr="00912685">
        <w:rPr>
          <w:rStyle w:val="Style13ptBold"/>
        </w:rPr>
        <w:t>CLJE 24</w:t>
      </w:r>
      <w:r>
        <w:t xml:space="preserve"> (Center for Labor &amp; a Just Economy at Harvard Law School. “</w:t>
      </w:r>
      <w:r w:rsidRPr="00912685">
        <w:t>Building Worker Power in Cities &amp; States</w:t>
      </w:r>
      <w:r>
        <w:t xml:space="preserve">” </w:t>
      </w:r>
      <w:r w:rsidRPr="00912685">
        <w:t>https://clje.law.harvard.edu/publication/building-worker-power-in-cities-states/state-constitutions-and-public-sector-collective-bargaining-rights/</w:t>
      </w:r>
      <w:r>
        <w:t xml:space="preserve"> September 1, 2024 graphics and tables omitted)</w:t>
      </w:r>
    </w:p>
    <w:p w14:paraId="74AA55CC" w14:textId="77777777" w:rsidR="00B17282" w:rsidRPr="008A3C50" w:rsidRDefault="00B17282" w:rsidP="00B17282">
      <w:pPr>
        <w:rPr>
          <w:sz w:val="12"/>
        </w:rPr>
      </w:pPr>
      <w:r w:rsidRPr="008A3C50">
        <w:rPr>
          <w:rStyle w:val="Emphasis"/>
          <w:highlight w:val="yellow"/>
        </w:rPr>
        <w:t>Methods for amending constitutions</w:t>
      </w:r>
      <w:r w:rsidRPr="008A3C50">
        <w:rPr>
          <w:highlight w:val="yellow"/>
          <w:u w:val="single"/>
        </w:rPr>
        <w:t xml:space="preserve"> </w:t>
      </w:r>
      <w:r w:rsidRPr="008A3C50">
        <w:rPr>
          <w:b/>
          <w:bCs/>
          <w:highlight w:val="yellow"/>
          <w:u w:val="single"/>
        </w:rPr>
        <w:t>vary</w:t>
      </w:r>
      <w:r w:rsidRPr="00912685">
        <w:rPr>
          <w:u w:val="single"/>
        </w:rPr>
        <w:t xml:space="preserve"> by state, </w:t>
      </w:r>
      <w:r w:rsidRPr="008A3C50">
        <w:rPr>
          <w:highlight w:val="yellow"/>
          <w:u w:val="single"/>
        </w:rPr>
        <w:t xml:space="preserve">though </w:t>
      </w:r>
      <w:r w:rsidRPr="008A3C50">
        <w:rPr>
          <w:rStyle w:val="Emphasis"/>
          <w:highlight w:val="yellow"/>
        </w:rPr>
        <w:t>most</w:t>
      </w:r>
      <w:r w:rsidRPr="00912685">
        <w:rPr>
          <w:u w:val="single"/>
        </w:rPr>
        <w:t xml:space="preserve"> generally </w:t>
      </w:r>
      <w:r w:rsidRPr="008A3C50">
        <w:rPr>
          <w:highlight w:val="yellow"/>
          <w:u w:val="single"/>
        </w:rPr>
        <w:t>involve</w:t>
      </w:r>
      <w:r w:rsidRPr="00912685">
        <w:rPr>
          <w:u w:val="single"/>
        </w:rPr>
        <w:t xml:space="preserve"> a process of </w:t>
      </w:r>
      <w:r w:rsidRPr="008A3C50">
        <w:rPr>
          <w:rStyle w:val="Emphasis"/>
          <w:highlight w:val="yellow"/>
        </w:rPr>
        <w:t>democratic participation</w:t>
      </w:r>
      <w:r w:rsidRPr="008A3C50">
        <w:rPr>
          <w:sz w:val="12"/>
          <w:highlight w:val="yellow"/>
        </w:rPr>
        <w:t>.2 </w:t>
      </w:r>
      <w:r w:rsidRPr="008A3C50">
        <w:rPr>
          <w:rStyle w:val="Emphasis"/>
          <w:highlight w:val="yellow"/>
        </w:rPr>
        <w:t>In every state</w:t>
      </w:r>
      <w:r w:rsidRPr="00912685">
        <w:rPr>
          <w:rStyle w:val="Emphasis"/>
        </w:rPr>
        <w:t xml:space="preserve"> except Delaware</w:t>
      </w:r>
      <w:r w:rsidRPr="00912685">
        <w:rPr>
          <w:u w:val="single"/>
        </w:rPr>
        <w:t xml:space="preserve">, </w:t>
      </w:r>
      <w:r w:rsidRPr="008A3C50">
        <w:rPr>
          <w:rStyle w:val="Emphasis"/>
          <w:highlight w:val="yellow"/>
        </w:rPr>
        <w:t>amendments proposed by</w:t>
      </w:r>
      <w:r w:rsidRPr="00912685">
        <w:rPr>
          <w:rStyle w:val="Emphasis"/>
        </w:rPr>
        <w:t xml:space="preserve"> state </w:t>
      </w:r>
      <w:r w:rsidRPr="008A3C50">
        <w:rPr>
          <w:rStyle w:val="Emphasis"/>
          <w:highlight w:val="yellow"/>
        </w:rPr>
        <w:t>legislatures must go before voters</w:t>
      </w:r>
      <w:r w:rsidRPr="008A3C50">
        <w:rPr>
          <w:sz w:val="12"/>
        </w:rPr>
        <w:t>,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45AA7B67" w14:textId="77777777" w:rsidR="00B17282" w:rsidRPr="008A3C50" w:rsidRDefault="00B17282" w:rsidP="00B17282">
      <w:pPr>
        <w:rPr>
          <w:sz w:val="12"/>
        </w:rPr>
      </w:pPr>
      <w:r w:rsidRPr="008A3C50">
        <w:rPr>
          <w:sz w:val="12"/>
        </w:rPr>
        <w:t>Objective of State Intervention</w:t>
      </w:r>
    </w:p>
    <w:p w14:paraId="384D07D8" w14:textId="77777777" w:rsidR="00B17282" w:rsidRPr="008A3C50" w:rsidRDefault="00B17282" w:rsidP="00B17282">
      <w:pPr>
        <w:rPr>
          <w:sz w:val="12"/>
        </w:rPr>
      </w:pPr>
      <w:r w:rsidRPr="008A3C50">
        <w:rPr>
          <w:sz w:val="12"/>
        </w:rPr>
        <w:t xml:space="preserve">State constitutions contain several categories of existing provisions that do or can protect, to varying degrees, workers’ rights to organize and collectively bargain. Constitutions in six states — Florida, Hawaii, Illinois, Missouri, New Jersey, and New York — explicitly affirm the right to collective bargaining. However, these protections have not always prevented hostile state legislatures from eroding workers’ rights, as seen in the passage of legislation in 2023 preventing payroll deductions for public sector union dues in Florida.4 Nevertheless, enshrining rights and protections within state constitutions has compelling benefits. For instance, </w:t>
      </w:r>
      <w:r w:rsidRPr="00912685">
        <w:rPr>
          <w:u w:val="single"/>
        </w:rPr>
        <w:t xml:space="preserve">because </w:t>
      </w:r>
      <w:r w:rsidRPr="008A3C50">
        <w:rPr>
          <w:rStyle w:val="Emphasis"/>
          <w:highlight w:val="yellow"/>
        </w:rPr>
        <w:t>state constitutions are more difficult to amend than</w:t>
      </w:r>
      <w:r w:rsidRPr="008A3C50">
        <w:rPr>
          <w:rStyle w:val="Emphasis"/>
        </w:rPr>
        <w:t xml:space="preserve"> state </w:t>
      </w:r>
      <w:r w:rsidRPr="008A3C50">
        <w:rPr>
          <w:rStyle w:val="Emphasis"/>
          <w:highlight w:val="yellow"/>
        </w:rPr>
        <w:t>statutes</w:t>
      </w:r>
      <w:r w:rsidRPr="00912685">
        <w:rPr>
          <w:u w:val="single"/>
        </w:rPr>
        <w:t xml:space="preserve">, </w:t>
      </w:r>
      <w:r w:rsidRPr="008A3C50">
        <w:rPr>
          <w:highlight w:val="yellow"/>
          <w:u w:val="single"/>
        </w:rPr>
        <w:t>rights</w:t>
      </w:r>
      <w:r w:rsidRPr="00912685">
        <w:rPr>
          <w:u w:val="single"/>
        </w:rPr>
        <w:t xml:space="preserve"> guaranteed </w:t>
      </w:r>
      <w:r w:rsidRPr="008A3C50">
        <w:rPr>
          <w:highlight w:val="yellow"/>
          <w:u w:val="single"/>
        </w:rPr>
        <w:t xml:space="preserve">within constitutions tend to be </w:t>
      </w:r>
      <w:r w:rsidRPr="008A3C50">
        <w:rPr>
          <w:rStyle w:val="Emphasis"/>
          <w:highlight w:val="yellow"/>
        </w:rPr>
        <w:t>less vulnerable</w:t>
      </w:r>
      <w:r w:rsidRPr="008A3C50">
        <w:rPr>
          <w:highlight w:val="yellow"/>
          <w:u w:val="single"/>
        </w:rPr>
        <w:t xml:space="preserve"> to</w:t>
      </w:r>
      <w:r w:rsidRPr="00912685">
        <w:rPr>
          <w:u w:val="single"/>
        </w:rPr>
        <w:t xml:space="preserve"> the political whims of changing </w:t>
      </w:r>
      <w:r w:rsidRPr="008A3C50">
        <w:rPr>
          <w:rStyle w:val="Emphasis"/>
          <w:highlight w:val="yellow"/>
        </w:rPr>
        <w:t>legislatures</w:t>
      </w:r>
      <w:r w:rsidRPr="00912685">
        <w:rPr>
          <w:u w:val="single"/>
        </w:rPr>
        <w:t>.</w:t>
      </w:r>
      <w:r w:rsidRPr="008A3C50">
        <w:rPr>
          <w:sz w:val="12"/>
        </w:rPr>
        <w:t>5</w:t>
      </w:r>
    </w:p>
    <w:p w14:paraId="7E32B2BF" w14:textId="77777777" w:rsidR="00B17282" w:rsidRPr="008A3C50" w:rsidRDefault="00B17282" w:rsidP="00B17282">
      <w:pPr>
        <w:rPr>
          <w:sz w:val="12"/>
        </w:rPr>
      </w:pPr>
      <w:r w:rsidRPr="008A3C50">
        <w:rPr>
          <w:sz w:val="12"/>
        </w:rPr>
        <w:t>In addition, following the Supreme Court’s decision in Janus v. AFSCME,6 many states expanded protections for public sector collective bargaining through state laws or constitutional amendments. Some of these new provisions were designed to assist public sector unions in increasing membership or making collection of dues easier, thereby mitigating some of the impact of the Janus decision.</w:t>
      </w:r>
    </w:p>
    <w:p w14:paraId="7A003BF3" w14:textId="77777777" w:rsidR="00B17282" w:rsidRPr="008A3C50" w:rsidRDefault="00B17282" w:rsidP="00B17282">
      <w:pPr>
        <w:rPr>
          <w:sz w:val="12"/>
        </w:rPr>
      </w:pPr>
      <w:r w:rsidRPr="008A3C50">
        <w:rPr>
          <w:sz w:val="12"/>
        </w:rPr>
        <w:t>Preemption Risk</w:t>
      </w:r>
    </w:p>
    <w:p w14:paraId="7608CF23" w14:textId="77777777" w:rsidR="00B17282" w:rsidRPr="00912685" w:rsidRDefault="00B17282" w:rsidP="00B17282">
      <w:pPr>
        <w:rPr>
          <w:rStyle w:val="Emphasis"/>
        </w:rPr>
      </w:pPr>
      <w:r w:rsidRPr="00912685">
        <w:rPr>
          <w:u w:val="single"/>
        </w:rPr>
        <w:t xml:space="preserve">State constitutional provisions are a promising way to protect workers where </w:t>
      </w:r>
      <w:r w:rsidRPr="00912685">
        <w:rPr>
          <w:rStyle w:val="Emphasis"/>
        </w:rPr>
        <w:t>federal law does not</w:t>
      </w:r>
      <w:r w:rsidRPr="008A3C50">
        <w:rPr>
          <w:sz w:val="12"/>
        </w:rPr>
        <w:t xml:space="preserve">, especially for those workers excluded from federal labor law: agricultural workers, domestic workers, independent contractors, and state employees. However, </w:t>
      </w:r>
      <w:r w:rsidRPr="008A3C50">
        <w:rPr>
          <w:highlight w:val="yellow"/>
          <w:u w:val="single"/>
        </w:rPr>
        <w:t xml:space="preserve">where </w:t>
      </w:r>
      <w:r w:rsidRPr="008A3C50">
        <w:rPr>
          <w:rStyle w:val="Emphasis"/>
          <w:highlight w:val="yellow"/>
        </w:rPr>
        <w:t>state</w:t>
      </w:r>
      <w:r w:rsidRPr="00912685">
        <w:rPr>
          <w:u w:val="single"/>
        </w:rPr>
        <w:t xml:space="preserve"> constitutions </w:t>
      </w:r>
      <w:r w:rsidRPr="008A3C50">
        <w:rPr>
          <w:rStyle w:val="Emphasis"/>
          <w:highlight w:val="yellow"/>
        </w:rPr>
        <w:t>substantively expand</w:t>
      </w:r>
      <w:r w:rsidRPr="00912685">
        <w:rPr>
          <w:rStyle w:val="Emphasis"/>
        </w:rPr>
        <w:t xml:space="preserve"> the </w:t>
      </w:r>
      <w:r w:rsidRPr="008A3C50">
        <w:rPr>
          <w:rStyle w:val="Emphasis"/>
          <w:highlight w:val="yellow"/>
        </w:rPr>
        <w:t>collective bargaining rights of workers</w:t>
      </w:r>
      <w:r w:rsidRPr="008A3C50">
        <w:rPr>
          <w:sz w:val="12"/>
        </w:rPr>
        <w:t xml:space="preserve"> covered by the NLRA, </w:t>
      </w:r>
      <w:r w:rsidRPr="008A3C50">
        <w:rPr>
          <w:rStyle w:val="Emphasis"/>
          <w:highlight w:val="yellow"/>
        </w:rPr>
        <w:t>preemption challenges will</w:t>
      </w:r>
      <w:r w:rsidRPr="00912685">
        <w:rPr>
          <w:rStyle w:val="Emphasis"/>
        </w:rPr>
        <w:t xml:space="preserve"> likely </w:t>
      </w:r>
      <w:r w:rsidRPr="008A3C50">
        <w:rPr>
          <w:rStyle w:val="Emphasis"/>
          <w:highlight w:val="yellow"/>
        </w:rPr>
        <w:t>arise</w:t>
      </w:r>
      <w:r w:rsidRPr="00912685">
        <w:rPr>
          <w:rStyle w:val="Emphasis"/>
        </w:rPr>
        <w:t>.</w:t>
      </w:r>
    </w:p>
    <w:p w14:paraId="4AFF6747" w14:textId="77777777" w:rsidR="00B17282" w:rsidRPr="008A3C50" w:rsidRDefault="00B17282" w:rsidP="00B17282">
      <w:pPr>
        <w:rPr>
          <w:sz w:val="12"/>
        </w:rPr>
      </w:pPr>
      <w:r w:rsidRPr="008A3C50">
        <w:rPr>
          <w:sz w:val="12"/>
        </w:rPr>
        <w:t>Options for State or Local Action</w:t>
      </w:r>
    </w:p>
    <w:p w14:paraId="4329E87B" w14:textId="77777777" w:rsidR="00B17282" w:rsidRPr="008A3C50" w:rsidRDefault="00B17282" w:rsidP="00B17282">
      <w:pPr>
        <w:rPr>
          <w:sz w:val="12"/>
        </w:rPr>
      </w:pPr>
      <w:r w:rsidRPr="008A3C50">
        <w:rPr>
          <w:sz w:val="12"/>
        </w:rPr>
        <w:t>I. Challenging Laws Prohibiting Union Security Agreements</w:t>
      </w:r>
    </w:p>
    <w:p w14:paraId="39C8A0C8" w14:textId="77777777" w:rsidR="00B17282" w:rsidRPr="008A3C50" w:rsidRDefault="00B17282" w:rsidP="00B17282">
      <w:pPr>
        <w:rPr>
          <w:sz w:val="12"/>
        </w:rPr>
      </w:pPr>
      <w:r w:rsidRPr="00912685">
        <w:rPr>
          <w:u w:val="single"/>
        </w:rPr>
        <w:t>State laws that prohibit union security agreements, usually referred to as “</w:t>
      </w:r>
      <w:r w:rsidRPr="008A3C50">
        <w:rPr>
          <w:rStyle w:val="Emphasis"/>
          <w:highlight w:val="yellow"/>
        </w:rPr>
        <w:t>r</w:t>
      </w:r>
      <w:r w:rsidRPr="00912685">
        <w:rPr>
          <w:u w:val="single"/>
        </w:rPr>
        <w:t>ight-</w:t>
      </w:r>
      <w:r w:rsidRPr="008A3C50">
        <w:rPr>
          <w:rStyle w:val="Emphasis"/>
          <w:highlight w:val="yellow"/>
        </w:rPr>
        <w:t>t</w:t>
      </w:r>
      <w:r w:rsidRPr="00912685">
        <w:rPr>
          <w:u w:val="single"/>
        </w:rPr>
        <w:t>o-</w:t>
      </w:r>
      <w:r w:rsidRPr="008A3C50">
        <w:rPr>
          <w:rStyle w:val="Emphasis"/>
          <w:highlight w:val="yellow"/>
        </w:rPr>
        <w:t>w</w:t>
      </w:r>
      <w:r w:rsidRPr="00912685">
        <w:rPr>
          <w:u w:val="single"/>
        </w:rPr>
        <w:t xml:space="preserve">ork” </w:t>
      </w:r>
      <w:r w:rsidRPr="008A3C50">
        <w:rPr>
          <w:b/>
          <w:bCs/>
          <w:highlight w:val="yellow"/>
          <w:u w:val="single"/>
        </w:rPr>
        <w:t>laws</w:t>
      </w:r>
      <w:r w:rsidRPr="008A3C50">
        <w:rPr>
          <w:highlight w:val="yellow"/>
          <w:u w:val="single"/>
        </w:rPr>
        <w:t xml:space="preserve">, exist in </w:t>
      </w:r>
      <w:r w:rsidRPr="008A3C50">
        <w:rPr>
          <w:rStyle w:val="Emphasis"/>
          <w:highlight w:val="yellow"/>
        </w:rPr>
        <w:t>26 states</w:t>
      </w:r>
      <w:r w:rsidRPr="00912685">
        <w:rPr>
          <w:u w:val="single"/>
        </w:rPr>
        <w:t xml:space="preserve">, either </w:t>
      </w:r>
      <w:r w:rsidRPr="008A3C50">
        <w:rPr>
          <w:highlight w:val="yellow"/>
          <w:u w:val="single"/>
        </w:rPr>
        <w:t xml:space="preserve">through </w:t>
      </w:r>
      <w:r w:rsidRPr="008A3C50">
        <w:rPr>
          <w:b/>
          <w:bCs/>
          <w:highlight w:val="yellow"/>
          <w:u w:val="single"/>
        </w:rPr>
        <w:t>statutes</w:t>
      </w:r>
      <w:r w:rsidRPr="008A3C50">
        <w:rPr>
          <w:highlight w:val="yellow"/>
          <w:u w:val="single"/>
        </w:rPr>
        <w:t xml:space="preserve"> or </w:t>
      </w:r>
      <w:r w:rsidRPr="008A3C50">
        <w:rPr>
          <w:rStyle w:val="Emphasis"/>
          <w:highlight w:val="yellow"/>
        </w:rPr>
        <w:t>constitutional provisions</w:t>
      </w:r>
      <w:r w:rsidRPr="008A3C50">
        <w:rPr>
          <w:sz w:val="12"/>
        </w:rPr>
        <w:t>.7 In recent decades, the movement to ban union security agreements has systematically weakened unions’ resources to bargain for their workers by making it illegal to collect fair share fees from workers represented by the union.8 Consequently, wages are 3.2% lower on average in right-to-work states than their non-right-to-work counterparts.9 What’s more, in 2018, the Supreme Court’s decision in Janus further eroded labor power by ruling that public sector unions could not require non-union workers to pay fees to cover the cost of representation,10 extending bans on union security agreements to the entire public sector. </w:t>
      </w:r>
    </w:p>
    <w:p w14:paraId="60CCFA49" w14:textId="77777777" w:rsidR="00B17282" w:rsidRPr="008A3C50" w:rsidRDefault="00B17282" w:rsidP="00B17282">
      <w:pPr>
        <w:rPr>
          <w:sz w:val="12"/>
        </w:rPr>
      </w:pPr>
      <w:r w:rsidRPr="008A3C50">
        <w:rPr>
          <w:sz w:val="12"/>
        </w:rPr>
        <w:t xml:space="preserve">Several </w:t>
      </w:r>
      <w:r w:rsidRPr="008A3C50">
        <w:rPr>
          <w:rStyle w:val="Emphasis"/>
          <w:highlight w:val="yellow"/>
        </w:rPr>
        <w:t>states</w:t>
      </w:r>
      <w:r w:rsidRPr="008A3C50">
        <w:rPr>
          <w:highlight w:val="yellow"/>
          <w:u w:val="single"/>
        </w:rPr>
        <w:t xml:space="preserve"> have </w:t>
      </w:r>
      <w:r w:rsidRPr="008A3C50">
        <w:rPr>
          <w:b/>
          <w:bCs/>
          <w:highlight w:val="yellow"/>
          <w:u w:val="single"/>
        </w:rPr>
        <w:t>enshrined bans on</w:t>
      </w:r>
      <w:r w:rsidRPr="00912685">
        <w:rPr>
          <w:b/>
          <w:bCs/>
          <w:u w:val="single"/>
        </w:rPr>
        <w:t xml:space="preserve"> union security </w:t>
      </w:r>
      <w:r w:rsidRPr="008A3C50">
        <w:rPr>
          <w:b/>
          <w:bCs/>
          <w:highlight w:val="yellow"/>
          <w:u w:val="single"/>
        </w:rPr>
        <w:t>agreements</w:t>
      </w:r>
      <w:r w:rsidRPr="008A3C50">
        <w:rPr>
          <w:highlight w:val="yellow"/>
          <w:u w:val="single"/>
        </w:rPr>
        <w:t xml:space="preserve"> in their </w:t>
      </w:r>
      <w:r w:rsidRPr="008A3C50">
        <w:rPr>
          <w:rStyle w:val="Emphasis"/>
          <w:highlight w:val="yellow"/>
        </w:rPr>
        <w:t>constitutions</w:t>
      </w:r>
      <w:r w:rsidRPr="008A3C50">
        <w:rPr>
          <w:sz w:val="12"/>
        </w:rPr>
        <w:t xml:space="preserve">. For example, the </w:t>
      </w:r>
      <w:r w:rsidRPr="008A3C50">
        <w:rPr>
          <w:rStyle w:val="Emphasis"/>
        </w:rPr>
        <w:t>Florida</w:t>
      </w:r>
      <w:r w:rsidRPr="008A3C50">
        <w:rPr>
          <w:sz w:val="12"/>
        </w:rPr>
        <w:t xml:space="preserve"> Constitution recognizes “the right of employees … to bargain collectively” but also </w:t>
      </w:r>
      <w:r w:rsidRPr="00912685">
        <w:rPr>
          <w:u w:val="single"/>
        </w:rPr>
        <w:t>declares “the right of persons to work shall not be denied or abridged on account of membership or non-membership in any labor union or labor organization</w:t>
      </w:r>
      <w:r w:rsidRPr="008A3C50">
        <w:rPr>
          <w:sz w:val="12"/>
        </w:rPr>
        <w:t>.”11 </w:t>
      </w:r>
      <w:r w:rsidRPr="00912685">
        <w:rPr>
          <w:u w:val="single"/>
        </w:rPr>
        <w:t>The Florida Supreme Court has interpreted this provision as prohibiting union security agreements in the state</w:t>
      </w:r>
      <w:r w:rsidRPr="008A3C50">
        <w:rPr>
          <w:sz w:val="12"/>
        </w:rPr>
        <w:t>.</w:t>
      </w:r>
    </w:p>
    <w:p w14:paraId="3889D248" w14:textId="77777777" w:rsidR="00B17282" w:rsidRPr="0047234A" w:rsidRDefault="00B17282" w:rsidP="00B17282"/>
    <w:p w14:paraId="1A54F8F0" w14:textId="77777777" w:rsidR="00B17282" w:rsidRDefault="00B17282" w:rsidP="00B17282">
      <w:pPr>
        <w:pStyle w:val="Heading2"/>
      </w:pPr>
      <w:r>
        <w:t>Cap K</w:t>
      </w:r>
    </w:p>
    <w:p w14:paraId="58361687" w14:textId="77777777" w:rsidR="00B17282" w:rsidRPr="004C7E5B" w:rsidRDefault="00B17282" w:rsidP="00B17282">
      <w:pPr>
        <w:keepNext/>
        <w:keepLines/>
        <w:spacing w:before="40" w:after="0" w:line="256" w:lineRule="auto"/>
        <w:outlineLvl w:val="3"/>
        <w:rPr>
          <w:rFonts w:eastAsia="Times New Roman" w:cs="Times New Roman"/>
          <w:b/>
          <w:iCs/>
          <w:sz w:val="26"/>
          <w:szCs w:val="26"/>
        </w:rPr>
      </w:pPr>
      <w:r w:rsidRPr="004C7E5B">
        <w:rPr>
          <w:rFonts w:eastAsia="Times New Roman" w:cs="Times New Roman"/>
          <w:b/>
          <w:iCs/>
          <w:sz w:val="26"/>
          <w:szCs w:val="26"/>
        </w:rPr>
        <w:t xml:space="preserve">Discourse focus is </w:t>
      </w:r>
      <w:r w:rsidRPr="004C7E5B">
        <w:rPr>
          <w:rFonts w:eastAsia="Times New Roman" w:cs="Times New Roman"/>
          <w:b/>
          <w:iCs/>
          <w:sz w:val="26"/>
          <w:szCs w:val="26"/>
          <w:u w:val="single"/>
        </w:rPr>
        <w:t>secondary</w:t>
      </w:r>
      <w:r w:rsidRPr="004C7E5B">
        <w:rPr>
          <w:rFonts w:eastAsia="Times New Roman" w:cs="Times New Roman"/>
          <w:b/>
          <w:iCs/>
          <w:sz w:val="26"/>
          <w:szCs w:val="26"/>
        </w:rPr>
        <w:t xml:space="preserve"> to the plan’s </w:t>
      </w:r>
      <w:r w:rsidRPr="004C7E5B">
        <w:rPr>
          <w:rFonts w:eastAsia="Times New Roman" w:cs="Times New Roman"/>
          <w:b/>
          <w:iCs/>
          <w:sz w:val="26"/>
          <w:szCs w:val="26"/>
          <w:u w:val="single"/>
        </w:rPr>
        <w:t>harm reduction</w:t>
      </w:r>
      <w:r w:rsidRPr="004C7E5B">
        <w:rPr>
          <w:rFonts w:eastAsia="Times New Roman" w:cs="Times New Roman"/>
          <w:b/>
          <w:iCs/>
          <w:sz w:val="26"/>
          <w:szCs w:val="26"/>
        </w:rPr>
        <w:t xml:space="preserve"> -- the alt causes </w:t>
      </w:r>
      <w:r w:rsidRPr="004C7E5B">
        <w:rPr>
          <w:rFonts w:eastAsia="Times New Roman" w:cs="Times New Roman"/>
          <w:b/>
          <w:iCs/>
          <w:sz w:val="26"/>
          <w:szCs w:val="26"/>
          <w:u w:val="single"/>
        </w:rPr>
        <w:t>endless debates</w:t>
      </w:r>
      <w:r w:rsidRPr="004C7E5B">
        <w:rPr>
          <w:rFonts w:eastAsia="Times New Roman" w:cs="Times New Roman"/>
          <w:b/>
          <w:iCs/>
          <w:sz w:val="26"/>
          <w:szCs w:val="26"/>
        </w:rPr>
        <w:t xml:space="preserve"> at the cost of </w:t>
      </w:r>
      <w:r w:rsidRPr="004C7E5B">
        <w:rPr>
          <w:rFonts w:eastAsia="Times New Roman" w:cs="Times New Roman"/>
          <w:b/>
          <w:iCs/>
          <w:sz w:val="26"/>
          <w:szCs w:val="26"/>
          <w:u w:val="single"/>
        </w:rPr>
        <w:t>material improvements</w:t>
      </w:r>
      <w:r w:rsidRPr="004C7E5B">
        <w:rPr>
          <w:rFonts w:eastAsia="Times New Roman" w:cs="Times New Roman"/>
          <w:b/>
          <w:iCs/>
          <w:sz w:val="26"/>
          <w:szCs w:val="26"/>
        </w:rPr>
        <w:t xml:space="preserve"> in the </w:t>
      </w:r>
      <w:r w:rsidRPr="004C7E5B">
        <w:rPr>
          <w:rFonts w:eastAsia="Times New Roman" w:cs="Times New Roman"/>
          <w:b/>
          <w:iCs/>
          <w:sz w:val="26"/>
          <w:szCs w:val="26"/>
          <w:u w:val="single"/>
        </w:rPr>
        <w:t>day to day</w:t>
      </w:r>
      <w:r w:rsidRPr="004C7E5B">
        <w:rPr>
          <w:rFonts w:eastAsia="Times New Roman" w:cs="Times New Roman"/>
          <w:b/>
          <w:iCs/>
          <w:sz w:val="26"/>
          <w:szCs w:val="26"/>
        </w:rPr>
        <w:t xml:space="preserve">.  </w:t>
      </w:r>
    </w:p>
    <w:p w14:paraId="2E0B12BC" w14:textId="77777777" w:rsidR="00B17282" w:rsidRPr="004C7E5B" w:rsidRDefault="00B17282" w:rsidP="00B17282">
      <w:pPr>
        <w:spacing w:line="256" w:lineRule="auto"/>
        <w:rPr>
          <w:rFonts w:eastAsia="Calibri"/>
        </w:rPr>
      </w:pPr>
      <w:r w:rsidRPr="004C7E5B">
        <w:rPr>
          <w:rFonts w:eastAsia="Calibri"/>
          <w:b/>
          <w:bCs/>
          <w:sz w:val="26"/>
          <w:szCs w:val="26"/>
        </w:rPr>
        <w:t>Jarvis ’0</w:t>
      </w:r>
      <w:r w:rsidRPr="004C7E5B">
        <w:rPr>
          <w:rFonts w:eastAsia="Calibri"/>
        </w:rPr>
        <w:t xml:space="preserve"> [Darryl; 2000; Former Senior Lecturer in International Relations at the University of Sydney; </w:t>
      </w:r>
      <w:r w:rsidRPr="004C7E5B">
        <w:rPr>
          <w:rFonts w:eastAsia="Calibri"/>
          <w:i/>
          <w:iCs/>
        </w:rPr>
        <w:t>International Relations and the Challenge of Postmodernism</w:t>
      </w:r>
      <w:r w:rsidRPr="004C7E5B">
        <w:rPr>
          <w:rFonts w:eastAsia="Calibri"/>
        </w:rPr>
        <w:t>,</w:t>
      </w:r>
      <w:r w:rsidRPr="004C7E5B">
        <w:rPr>
          <w:rFonts w:eastAsia="Calibri"/>
          <w:i/>
          <w:iCs/>
        </w:rPr>
        <w:t xml:space="preserve"> University of South Carolina Press</w:t>
      </w:r>
      <w:r w:rsidRPr="004C7E5B">
        <w:rPr>
          <w:rFonts w:eastAsia="Calibri"/>
        </w:rPr>
        <w:t>, “Continental Drift,” p. 128-129]</w:t>
      </w:r>
    </w:p>
    <w:p w14:paraId="79DA7A07" w14:textId="77777777" w:rsidR="00B17282" w:rsidRPr="004C7E5B" w:rsidRDefault="00B17282" w:rsidP="00B17282">
      <w:pPr>
        <w:spacing w:line="256" w:lineRule="auto"/>
        <w:rPr>
          <w:rFonts w:eastAsia="Calibri"/>
          <w:sz w:val="16"/>
          <w:szCs w:val="16"/>
        </w:rPr>
      </w:pPr>
      <w:r w:rsidRPr="004C7E5B">
        <w:rPr>
          <w:rFonts w:eastAsia="Calibri"/>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4C7E5B">
        <w:rPr>
          <w:rFonts w:eastAsia="Calibri"/>
          <w:b/>
          <w:iCs/>
          <w:highlight w:val="yellow"/>
          <w:u w:val="single"/>
        </w:rPr>
        <w:t>epistemological</w:t>
      </w:r>
      <w:r w:rsidRPr="004C7E5B">
        <w:rPr>
          <w:rFonts w:eastAsia="Calibri"/>
          <w:b/>
          <w:iCs/>
          <w:u w:val="single"/>
        </w:rPr>
        <w:t xml:space="preserve"> and ontological </w:t>
      </w:r>
      <w:r w:rsidRPr="004C7E5B">
        <w:rPr>
          <w:rFonts w:eastAsia="Calibri"/>
          <w:b/>
          <w:iCs/>
          <w:highlight w:val="yellow"/>
          <w:u w:val="single"/>
        </w:rPr>
        <w:t>debate</w:t>
      </w:r>
      <w:r w:rsidRPr="004C7E5B">
        <w:rPr>
          <w:rFonts w:eastAsia="Calibri"/>
          <w:sz w:val="16"/>
          <w:szCs w:val="16"/>
        </w:rPr>
        <w:t xml:space="preserve">, and analyze the sociology of our knowledge. But </w:t>
      </w:r>
      <w:r w:rsidRPr="004C7E5B">
        <w:rPr>
          <w:rFonts w:eastAsia="Calibri"/>
          <w:u w:val="single"/>
        </w:rPr>
        <w:t>to support</w:t>
      </w:r>
      <w:r w:rsidRPr="004C7E5B">
        <w:rPr>
          <w:rFonts w:eastAsia="Calibri"/>
          <w:sz w:val="16"/>
          <w:szCs w:val="16"/>
        </w:rPr>
        <w:t xml:space="preserve"> that </w:t>
      </w:r>
      <w:r w:rsidRPr="004C7E5B">
        <w:rPr>
          <w:rFonts w:eastAsia="Calibri"/>
          <w:u w:val="single"/>
        </w:rPr>
        <w:t xml:space="preserve">this is the </w:t>
      </w:r>
      <w:r w:rsidRPr="004C7E5B">
        <w:rPr>
          <w:rFonts w:eastAsia="Calibri"/>
          <w:b/>
          <w:iCs/>
          <w:u w:val="single"/>
        </w:rPr>
        <w:t>only task</w:t>
      </w:r>
      <w:r w:rsidRPr="004C7E5B">
        <w:rPr>
          <w:rFonts w:eastAsia="Calibri"/>
          <w:u w:val="single"/>
        </w:rPr>
        <w:t xml:space="preserve"> of international theory</w:t>
      </w:r>
      <w:r w:rsidRPr="004C7E5B">
        <w:rPr>
          <w:rFonts w:eastAsia="Calibri"/>
          <w:sz w:val="16"/>
          <w:szCs w:val="16"/>
        </w:rPr>
        <w:t xml:space="preserve">, let alone the most important one, </w:t>
      </w:r>
      <w:r w:rsidRPr="004C7E5B">
        <w:rPr>
          <w:rFonts w:eastAsia="Calibri"/>
          <w:highlight w:val="yellow"/>
          <w:u w:val="single"/>
        </w:rPr>
        <w:t xml:space="preserve">smacks of </w:t>
      </w:r>
      <w:r w:rsidRPr="004C7E5B">
        <w:rPr>
          <w:rFonts w:eastAsia="Calibri"/>
          <w:b/>
          <w:iCs/>
          <w:u w:val="single"/>
        </w:rPr>
        <w:t xml:space="preserve">intellectual </w:t>
      </w:r>
      <w:r w:rsidRPr="004C7E5B">
        <w:rPr>
          <w:rFonts w:eastAsia="Calibri"/>
          <w:b/>
          <w:iCs/>
          <w:highlight w:val="yellow"/>
          <w:u w:val="single"/>
        </w:rPr>
        <w:t>elitism</w:t>
      </w:r>
      <w:r w:rsidRPr="004C7E5B">
        <w:rPr>
          <w:rFonts w:eastAsia="Calibri"/>
          <w:highlight w:val="yellow"/>
          <w:u w:val="single"/>
        </w:rPr>
        <w:t xml:space="preserve"> and displays</w:t>
      </w:r>
      <w:r w:rsidRPr="004C7E5B">
        <w:rPr>
          <w:rFonts w:eastAsia="Calibri"/>
          <w:sz w:val="16"/>
          <w:szCs w:val="16"/>
        </w:rPr>
        <w:t xml:space="preserve"> a certain </w:t>
      </w:r>
      <w:r w:rsidRPr="004C7E5B">
        <w:rPr>
          <w:rFonts w:eastAsia="Calibri"/>
          <w:b/>
          <w:iCs/>
          <w:highlight w:val="yellow"/>
          <w:u w:val="single"/>
        </w:rPr>
        <w:t>contempt</w:t>
      </w:r>
      <w:r w:rsidRPr="004C7E5B">
        <w:rPr>
          <w:rFonts w:eastAsia="Calibri"/>
          <w:highlight w:val="yellow"/>
          <w:u w:val="single"/>
        </w:rPr>
        <w:t xml:space="preserve"> for those</w:t>
      </w:r>
      <w:r w:rsidRPr="004C7E5B">
        <w:rPr>
          <w:rFonts w:eastAsia="Calibri"/>
          <w:u w:val="single"/>
        </w:rPr>
        <w:t xml:space="preserve"> </w:t>
      </w:r>
      <w:r w:rsidRPr="004C7E5B">
        <w:rPr>
          <w:rFonts w:eastAsia="Calibri"/>
          <w:sz w:val="16"/>
          <w:szCs w:val="16"/>
        </w:rPr>
        <w:t xml:space="preserve">who search for guidance </w:t>
      </w:r>
      <w:r w:rsidRPr="004C7E5B">
        <w:rPr>
          <w:rFonts w:eastAsia="Calibri"/>
          <w:highlight w:val="yellow"/>
          <w:u w:val="single"/>
        </w:rPr>
        <w:t>in</w:t>
      </w:r>
      <w:r w:rsidRPr="004C7E5B">
        <w:rPr>
          <w:rFonts w:eastAsia="Calibri"/>
          <w:u w:val="single"/>
        </w:rPr>
        <w:t xml:space="preserve"> their</w:t>
      </w:r>
      <w:r w:rsidRPr="004C7E5B">
        <w:rPr>
          <w:rFonts w:eastAsia="Calibri"/>
          <w:highlight w:val="yellow"/>
          <w:u w:val="single"/>
        </w:rPr>
        <w:t xml:space="preserve"> </w:t>
      </w:r>
      <w:r w:rsidRPr="004C7E5B">
        <w:rPr>
          <w:rFonts w:eastAsia="Calibri"/>
          <w:b/>
          <w:iCs/>
          <w:u w:val="single"/>
        </w:rPr>
        <w:t xml:space="preserve">daily </w:t>
      </w:r>
      <w:r w:rsidRPr="004C7E5B">
        <w:rPr>
          <w:rFonts w:eastAsia="Calibri"/>
          <w:b/>
          <w:iCs/>
          <w:highlight w:val="yellow"/>
          <w:u w:val="single"/>
        </w:rPr>
        <w:t>struggle</w:t>
      </w:r>
      <w:r w:rsidRPr="004C7E5B">
        <w:rPr>
          <w:rFonts w:eastAsia="Calibri"/>
          <w:sz w:val="16"/>
          <w:szCs w:val="16"/>
        </w:rPr>
        <w:t xml:space="preserve"> as actors in international politics. </w:t>
      </w:r>
      <w:r w:rsidRPr="004C7E5B">
        <w:rPr>
          <w:rFonts w:eastAsia="Calibri"/>
          <w:highlight w:val="yellow"/>
          <w:u w:val="single"/>
        </w:rPr>
        <w:t>What do</w:t>
      </w:r>
      <w:r w:rsidRPr="004C7E5B">
        <w:rPr>
          <w:rFonts w:eastAsia="Calibri"/>
          <w:u w:val="single"/>
        </w:rPr>
        <w:t>es Ashley’s project</w:t>
      </w:r>
      <w:r w:rsidRPr="004C7E5B">
        <w:rPr>
          <w:rFonts w:eastAsia="Calibri"/>
          <w:sz w:val="16"/>
          <w:szCs w:val="16"/>
        </w:rPr>
        <w:t xml:space="preserve">, </w:t>
      </w:r>
      <w:r w:rsidRPr="004C7E5B">
        <w:rPr>
          <w:rFonts w:eastAsia="Calibri"/>
          <w:u w:val="single"/>
        </w:rPr>
        <w:t xml:space="preserve">his </w:t>
      </w:r>
      <w:r w:rsidRPr="004C7E5B">
        <w:rPr>
          <w:rFonts w:eastAsia="Calibri"/>
          <w:b/>
          <w:iCs/>
          <w:u w:val="single"/>
        </w:rPr>
        <w:t xml:space="preserve">deconstructive </w:t>
      </w:r>
      <w:r w:rsidRPr="004C7E5B">
        <w:rPr>
          <w:rFonts w:eastAsia="Calibri"/>
          <w:b/>
          <w:iCs/>
          <w:highlight w:val="yellow"/>
          <w:u w:val="single"/>
        </w:rPr>
        <w:t>efforts</w:t>
      </w:r>
      <w:r w:rsidRPr="004C7E5B">
        <w:rPr>
          <w:rFonts w:eastAsia="Calibri"/>
          <w:sz w:val="16"/>
          <w:szCs w:val="16"/>
        </w:rPr>
        <w:t xml:space="preserve">, or valiant fight against positivism </w:t>
      </w:r>
      <w:r w:rsidRPr="004C7E5B">
        <w:rPr>
          <w:rFonts w:eastAsia="Calibri"/>
          <w:highlight w:val="yellow"/>
          <w:u w:val="single"/>
        </w:rPr>
        <w:t>say to the</w:t>
      </w:r>
      <w:r w:rsidRPr="004C7E5B">
        <w:rPr>
          <w:rFonts w:eastAsia="Calibri"/>
          <w:sz w:val="16"/>
          <w:szCs w:val="16"/>
        </w:rPr>
        <w:t xml:space="preserve"> truly marginalized, </w:t>
      </w:r>
      <w:r w:rsidRPr="004C7E5B">
        <w:rPr>
          <w:rFonts w:eastAsia="Calibri"/>
          <w:b/>
          <w:iCs/>
          <w:highlight w:val="yellow"/>
          <w:u w:val="single"/>
        </w:rPr>
        <w:t>oppressed</w:t>
      </w:r>
      <w:r w:rsidRPr="004C7E5B">
        <w:rPr>
          <w:rFonts w:eastAsia="Calibri"/>
          <w:sz w:val="16"/>
          <w:szCs w:val="16"/>
        </w:rPr>
        <w:t>, and destitute</w:t>
      </w:r>
      <w:r w:rsidRPr="004C7E5B">
        <w:rPr>
          <w:rFonts w:eastAsia="Calibri"/>
          <w:b/>
          <w:iCs/>
          <w:highlight w:val="yellow"/>
          <w:u w:val="single"/>
        </w:rPr>
        <w:t>?</w:t>
      </w:r>
      <w:r w:rsidRPr="004C7E5B">
        <w:rPr>
          <w:rFonts w:eastAsia="Calibri"/>
          <w:highlight w:val="yellow"/>
          <w:u w:val="single"/>
        </w:rPr>
        <w:t xml:space="preserve"> How does it help solve</w:t>
      </w:r>
      <w:r w:rsidRPr="004C7E5B">
        <w:rPr>
          <w:rFonts w:eastAsia="Calibri"/>
          <w:sz w:val="16"/>
          <w:szCs w:val="16"/>
        </w:rPr>
        <w:t xml:space="preserve"> the plight of the poor, the displaced refugees, </w:t>
      </w:r>
      <w:r w:rsidRPr="004C7E5B">
        <w:rPr>
          <w:rFonts w:eastAsia="Calibri"/>
          <w:u w:val="single"/>
        </w:rPr>
        <w:t xml:space="preserve">the </w:t>
      </w:r>
      <w:r w:rsidRPr="004C7E5B">
        <w:rPr>
          <w:rFonts w:eastAsia="Calibri"/>
          <w:b/>
          <w:iCs/>
          <w:u w:val="single"/>
        </w:rPr>
        <w:t xml:space="preserve">casualties of </w:t>
      </w:r>
      <w:r w:rsidRPr="004C7E5B">
        <w:rPr>
          <w:rFonts w:eastAsia="Calibri"/>
          <w:b/>
          <w:iCs/>
          <w:highlight w:val="yellow"/>
          <w:u w:val="single"/>
        </w:rPr>
        <w:t>war</w:t>
      </w:r>
      <w:r w:rsidRPr="004C7E5B">
        <w:rPr>
          <w:rFonts w:eastAsia="Calibri"/>
          <w:sz w:val="16"/>
          <w:szCs w:val="16"/>
        </w:rPr>
        <w:t>, or the émigrés of death squads</w:t>
      </w:r>
      <w:r w:rsidRPr="004C7E5B">
        <w:rPr>
          <w:rFonts w:eastAsia="Calibri"/>
          <w:b/>
          <w:iCs/>
          <w:highlight w:val="yellow"/>
          <w:u w:val="single"/>
        </w:rPr>
        <w:t>?</w:t>
      </w:r>
      <w:r w:rsidRPr="004C7E5B">
        <w:rPr>
          <w:rFonts w:eastAsia="Calibri"/>
          <w:highlight w:val="yellow"/>
          <w:u w:val="single"/>
        </w:rPr>
        <w:t xml:space="preserve"> Does it </w:t>
      </w:r>
      <w:r w:rsidRPr="004C7E5B">
        <w:rPr>
          <w:rFonts w:eastAsia="Calibri"/>
          <w:b/>
          <w:iCs/>
          <w:u w:val="single"/>
        </w:rPr>
        <w:t xml:space="preserve">in any way </w:t>
      </w:r>
      <w:r w:rsidRPr="004C7E5B">
        <w:rPr>
          <w:rFonts w:eastAsia="Calibri"/>
          <w:b/>
          <w:iCs/>
          <w:highlight w:val="yellow"/>
          <w:u w:val="single"/>
        </w:rPr>
        <w:t>speak</w:t>
      </w:r>
      <w:r w:rsidRPr="004C7E5B">
        <w:rPr>
          <w:rFonts w:eastAsia="Calibri"/>
          <w:highlight w:val="yellow"/>
          <w:u w:val="single"/>
        </w:rPr>
        <w:t xml:space="preserve"> to those who</w:t>
      </w:r>
      <w:r w:rsidRPr="004C7E5B">
        <w:rPr>
          <w:rFonts w:eastAsia="Calibri"/>
          <w:u w:val="single"/>
        </w:rPr>
        <w:t xml:space="preserve">se actions </w:t>
      </w:r>
      <w:r w:rsidRPr="004C7E5B">
        <w:rPr>
          <w:rFonts w:eastAsia="Calibri"/>
          <w:sz w:val="16"/>
          <w:szCs w:val="16"/>
        </w:rPr>
        <w:t xml:space="preserve">and thoughts </w:t>
      </w:r>
      <w:r w:rsidRPr="004C7E5B">
        <w:rPr>
          <w:rFonts w:eastAsia="Calibri"/>
          <w:highlight w:val="yellow"/>
          <w:u w:val="single"/>
        </w:rPr>
        <w:t>comprise</w:t>
      </w:r>
      <w:r w:rsidRPr="004C7E5B">
        <w:rPr>
          <w:rFonts w:eastAsia="Calibri"/>
          <w:u w:val="single"/>
        </w:rPr>
        <w:t xml:space="preserve"> the </w:t>
      </w:r>
      <w:r w:rsidRPr="004C7E5B">
        <w:rPr>
          <w:rFonts w:eastAsia="Calibri"/>
          <w:b/>
          <w:iCs/>
          <w:highlight w:val="yellow"/>
          <w:u w:val="single"/>
        </w:rPr>
        <w:t>policy</w:t>
      </w:r>
      <w:r w:rsidRPr="004C7E5B">
        <w:rPr>
          <w:rFonts w:eastAsia="Calibri"/>
          <w:b/>
          <w:iCs/>
          <w:u w:val="single"/>
        </w:rPr>
        <w:t xml:space="preserve"> and practice</w:t>
      </w:r>
      <w:r w:rsidRPr="004C7E5B">
        <w:rPr>
          <w:rFonts w:eastAsia="Calibri"/>
          <w:sz w:val="16"/>
          <w:szCs w:val="16"/>
        </w:rPr>
        <w:t xml:space="preserve"> of international relations?</w:t>
      </w:r>
    </w:p>
    <w:p w14:paraId="4D88668A" w14:textId="77777777" w:rsidR="00B17282" w:rsidRPr="004C7E5B" w:rsidRDefault="00B17282" w:rsidP="00B17282">
      <w:pPr>
        <w:spacing w:line="256" w:lineRule="auto"/>
        <w:rPr>
          <w:rFonts w:eastAsia="Calibri"/>
          <w:sz w:val="16"/>
          <w:szCs w:val="16"/>
        </w:rPr>
      </w:pPr>
      <w:r w:rsidRPr="004C7E5B">
        <w:rPr>
          <w:rFonts w:eastAsia="Calibri"/>
          <w:sz w:val="16"/>
          <w:szCs w:val="16"/>
        </w:rPr>
        <w:t xml:space="preserve">On all these questions one must answer </w:t>
      </w:r>
      <w:r w:rsidRPr="004C7E5B">
        <w:rPr>
          <w:rFonts w:eastAsia="Calibri"/>
          <w:b/>
          <w:iCs/>
          <w:highlight w:val="yellow"/>
          <w:u w:val="single"/>
        </w:rPr>
        <w:t>no</w:t>
      </w:r>
      <w:r w:rsidRPr="004C7E5B">
        <w:rPr>
          <w:rFonts w:eastAsia="Calibri"/>
          <w:sz w:val="16"/>
          <w:szCs w:val="16"/>
        </w:rPr>
        <w:t xml:space="preserve">. This is not to say, of course, that all theory should be judged by its technical rationality and problem-solving capacity as Ashley forcefully argues. But </w:t>
      </w:r>
      <w:r w:rsidRPr="004C7E5B">
        <w:rPr>
          <w:rFonts w:eastAsia="Calibri"/>
          <w:highlight w:val="yellow"/>
          <w:u w:val="single"/>
        </w:rPr>
        <w:t xml:space="preserve">to support that </w:t>
      </w:r>
      <w:r w:rsidRPr="004C7E5B">
        <w:rPr>
          <w:rFonts w:eastAsia="Calibri"/>
          <w:b/>
          <w:iCs/>
          <w:highlight w:val="yellow"/>
          <w:u w:val="single"/>
        </w:rPr>
        <w:t>problem-solving</w:t>
      </w:r>
      <w:r w:rsidRPr="004C7E5B">
        <w:rPr>
          <w:rFonts w:eastAsia="Calibri"/>
          <w:sz w:val="16"/>
          <w:szCs w:val="16"/>
        </w:rPr>
        <w:t xml:space="preserve"> technical </w:t>
      </w:r>
      <w:r w:rsidRPr="004C7E5B">
        <w:rPr>
          <w:rFonts w:eastAsia="Calibri"/>
          <w:highlight w:val="yellow"/>
          <w:u w:val="single"/>
        </w:rPr>
        <w:t>theory is</w:t>
      </w:r>
      <w:r w:rsidRPr="004C7E5B">
        <w:rPr>
          <w:rFonts w:eastAsia="Calibri"/>
          <w:sz w:val="16"/>
          <w:szCs w:val="16"/>
        </w:rPr>
        <w:t xml:space="preserve"> not necessary—or in some way </w:t>
      </w:r>
      <w:r w:rsidRPr="004C7E5B">
        <w:rPr>
          <w:rFonts w:eastAsia="Calibri"/>
          <w:highlight w:val="yellow"/>
          <w:u w:val="single"/>
        </w:rPr>
        <w:t xml:space="preserve">bad—is a </w:t>
      </w:r>
      <w:r w:rsidRPr="004C7E5B">
        <w:rPr>
          <w:rFonts w:eastAsia="Calibri"/>
          <w:b/>
          <w:iCs/>
          <w:u w:val="single"/>
        </w:rPr>
        <w:t xml:space="preserve">contemptuous </w:t>
      </w:r>
      <w:r w:rsidRPr="004C7E5B">
        <w:rPr>
          <w:rFonts w:eastAsia="Calibri"/>
          <w:b/>
          <w:iCs/>
          <w:highlight w:val="yellow"/>
          <w:u w:val="single"/>
        </w:rPr>
        <w:t>position</w:t>
      </w:r>
      <w:r w:rsidRPr="004C7E5B">
        <w:rPr>
          <w:rFonts w:eastAsia="Calibri"/>
          <w:highlight w:val="yellow"/>
          <w:u w:val="single"/>
        </w:rPr>
        <w:t xml:space="preserve"> that </w:t>
      </w:r>
      <w:r w:rsidRPr="004C7E5B">
        <w:rPr>
          <w:rFonts w:eastAsia="Calibri"/>
          <w:b/>
          <w:iCs/>
          <w:highlight w:val="yellow"/>
          <w:u w:val="single"/>
        </w:rPr>
        <w:t>abrogates</w:t>
      </w:r>
      <w:r w:rsidRPr="004C7E5B">
        <w:rPr>
          <w:rFonts w:eastAsia="Calibri"/>
          <w:highlight w:val="yellow"/>
          <w:u w:val="single"/>
        </w:rPr>
        <w:t xml:space="preserve"> any </w:t>
      </w:r>
      <w:r w:rsidRPr="004C7E5B">
        <w:rPr>
          <w:rFonts w:eastAsia="Calibri"/>
          <w:b/>
          <w:iCs/>
          <w:highlight w:val="yellow"/>
          <w:u w:val="single"/>
        </w:rPr>
        <w:t>hope</w:t>
      </w:r>
      <w:r w:rsidRPr="004C7E5B">
        <w:rPr>
          <w:rFonts w:eastAsia="Calibri"/>
          <w:b/>
          <w:iCs/>
          <w:u w:val="single"/>
        </w:rPr>
        <w:t xml:space="preserve"> of </w:t>
      </w:r>
      <w:r w:rsidRPr="004C7E5B">
        <w:rPr>
          <w:rFonts w:eastAsia="Calibri"/>
          <w:b/>
          <w:iCs/>
          <w:highlight w:val="yellow"/>
          <w:u w:val="single"/>
        </w:rPr>
        <w:t>solving</w:t>
      </w:r>
      <w:r w:rsidRPr="004C7E5B">
        <w:rPr>
          <w:rFonts w:eastAsia="Calibri"/>
          <w:u w:val="single"/>
        </w:rPr>
        <w:t xml:space="preserve"> </w:t>
      </w:r>
      <w:r w:rsidRPr="004C7E5B">
        <w:rPr>
          <w:rFonts w:eastAsia="Calibri"/>
          <w:sz w:val="16"/>
          <w:szCs w:val="16"/>
        </w:rPr>
        <w:t xml:space="preserve">some of the </w:t>
      </w:r>
      <w:r w:rsidRPr="004C7E5B">
        <w:rPr>
          <w:rFonts w:eastAsia="Calibri"/>
          <w:b/>
          <w:iCs/>
          <w:u w:val="single"/>
        </w:rPr>
        <w:t xml:space="preserve">nightmarish </w:t>
      </w:r>
      <w:r w:rsidRPr="004C7E5B">
        <w:rPr>
          <w:rFonts w:eastAsia="Calibri"/>
          <w:b/>
          <w:iCs/>
          <w:highlight w:val="yellow"/>
          <w:u w:val="single"/>
        </w:rPr>
        <w:t>realities</w:t>
      </w:r>
      <w:r w:rsidRPr="004C7E5B">
        <w:rPr>
          <w:rFonts w:eastAsia="Calibri"/>
          <w:highlight w:val="yellow"/>
          <w:u w:val="single"/>
        </w:rPr>
        <w:t xml:space="preserve"> that </w:t>
      </w:r>
      <w:r w:rsidRPr="004C7E5B">
        <w:rPr>
          <w:rFonts w:eastAsia="Calibri"/>
          <w:b/>
          <w:iCs/>
          <w:highlight w:val="yellow"/>
          <w:u w:val="single"/>
        </w:rPr>
        <w:t>millions confront</w:t>
      </w:r>
      <w:r w:rsidRPr="004C7E5B">
        <w:rPr>
          <w:rFonts w:eastAsia="Calibri"/>
          <w:b/>
          <w:iCs/>
          <w:u w:val="single"/>
        </w:rPr>
        <w:t xml:space="preserve"> daily</w:t>
      </w:r>
      <w:r w:rsidRPr="004C7E5B">
        <w:rPr>
          <w:rFonts w:eastAsia="Calibri"/>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4C7E5B">
        <w:rPr>
          <w:rFonts w:eastAsia="Calibri"/>
          <w:highlight w:val="yellow"/>
          <w:u w:val="single"/>
        </w:rPr>
        <w:t>In what sense can</w:t>
      </w:r>
      <w:r w:rsidRPr="004C7E5B">
        <w:rPr>
          <w:rFonts w:eastAsia="Calibri"/>
          <w:u w:val="single"/>
        </w:rPr>
        <w:t xml:space="preserve"> this </w:t>
      </w:r>
      <w:r w:rsidRPr="004C7E5B">
        <w:rPr>
          <w:rFonts w:eastAsia="Calibri"/>
          <w:highlight w:val="yellow"/>
          <w:u w:val="single"/>
        </w:rPr>
        <w:t xml:space="preserve">“debate toward [a] </w:t>
      </w:r>
      <w:r w:rsidRPr="004C7E5B">
        <w:rPr>
          <w:rFonts w:eastAsia="Calibri"/>
          <w:b/>
          <w:iCs/>
          <w:u w:val="single"/>
        </w:rPr>
        <w:t xml:space="preserve">bottomless </w:t>
      </w:r>
      <w:r w:rsidRPr="004C7E5B">
        <w:rPr>
          <w:rFonts w:eastAsia="Calibri"/>
          <w:b/>
          <w:iCs/>
          <w:highlight w:val="yellow"/>
          <w:u w:val="single"/>
        </w:rPr>
        <w:t>pit</w:t>
      </w:r>
      <w:r w:rsidRPr="004C7E5B">
        <w:rPr>
          <w:rFonts w:eastAsia="Calibri"/>
          <w:highlight w:val="yellow"/>
          <w:u w:val="single"/>
        </w:rPr>
        <w:t xml:space="preserve"> of </w:t>
      </w:r>
      <w:r w:rsidRPr="004C7E5B">
        <w:rPr>
          <w:rFonts w:eastAsia="Calibri"/>
          <w:b/>
          <w:iCs/>
          <w:highlight w:val="yellow"/>
          <w:u w:val="single"/>
        </w:rPr>
        <w:t>epistemology</w:t>
      </w:r>
      <w:r w:rsidRPr="004C7E5B">
        <w:rPr>
          <w:rFonts w:eastAsia="Calibri"/>
          <w:b/>
          <w:iCs/>
          <w:u w:val="single"/>
        </w:rPr>
        <w:t xml:space="preserve"> and metaphysics”</w:t>
      </w:r>
      <w:r w:rsidRPr="004C7E5B">
        <w:rPr>
          <w:rFonts w:eastAsia="Calibri"/>
          <w:highlight w:val="yellow"/>
          <w:u w:val="single"/>
        </w:rPr>
        <w:t xml:space="preserve"> be</w:t>
      </w:r>
      <w:r w:rsidRPr="004C7E5B">
        <w:rPr>
          <w:rFonts w:eastAsia="Calibri"/>
          <w:u w:val="single"/>
        </w:rPr>
        <w:t xml:space="preserve"> judged</w:t>
      </w:r>
      <w:r w:rsidRPr="004C7E5B">
        <w:rPr>
          <w:rFonts w:eastAsia="Calibri"/>
          <w:sz w:val="16"/>
          <w:szCs w:val="16"/>
        </w:rPr>
        <w:t xml:space="preserve"> pertinent, relevant, </w:t>
      </w:r>
      <w:r w:rsidRPr="004C7E5B">
        <w:rPr>
          <w:rFonts w:eastAsia="Calibri"/>
          <w:b/>
          <w:iCs/>
          <w:highlight w:val="yellow"/>
          <w:u w:val="single"/>
        </w:rPr>
        <w:t>helpful</w:t>
      </w:r>
      <w:r w:rsidRPr="004C7E5B">
        <w:rPr>
          <w:rFonts w:eastAsia="Calibri"/>
          <w:sz w:val="16"/>
          <w:szCs w:val="16"/>
        </w:rPr>
        <w:t xml:space="preserve">, or cogent </w:t>
      </w:r>
      <w:r w:rsidRPr="004C7E5B">
        <w:rPr>
          <w:rFonts w:eastAsia="Calibri"/>
          <w:u w:val="single"/>
        </w:rPr>
        <w:t xml:space="preserve">to </w:t>
      </w:r>
      <w:r w:rsidRPr="004C7E5B">
        <w:rPr>
          <w:rFonts w:eastAsia="Calibri"/>
          <w:b/>
          <w:iCs/>
          <w:u w:val="single"/>
        </w:rPr>
        <w:t>anyone</w:t>
      </w:r>
      <w:r w:rsidRPr="004C7E5B">
        <w:rPr>
          <w:rFonts w:eastAsia="Calibri"/>
          <w:u w:val="single"/>
        </w:rPr>
        <w:t xml:space="preserve"> other than those </w:t>
      </w:r>
      <w:r w:rsidRPr="004C7E5B">
        <w:rPr>
          <w:rFonts w:eastAsia="Calibri"/>
          <w:b/>
          <w:iCs/>
          <w:u w:val="single"/>
        </w:rPr>
        <w:t>foolish enough</w:t>
      </w:r>
      <w:r w:rsidRPr="004C7E5B">
        <w:rPr>
          <w:rFonts w:eastAsia="Calibri"/>
          <w:u w:val="single"/>
        </w:rPr>
        <w:t xml:space="preserve"> to be</w:t>
      </w:r>
      <w:r w:rsidRPr="004C7E5B">
        <w:rPr>
          <w:rFonts w:eastAsia="Calibri"/>
          <w:sz w:val="16"/>
          <w:szCs w:val="16"/>
        </w:rPr>
        <w:t xml:space="preserve"> scholastically </w:t>
      </w:r>
      <w:r w:rsidRPr="004C7E5B">
        <w:rPr>
          <w:rFonts w:eastAsia="Calibri"/>
          <w:u w:val="single"/>
        </w:rPr>
        <w:t xml:space="preserve">excited by </w:t>
      </w:r>
      <w:r w:rsidRPr="004C7E5B">
        <w:rPr>
          <w:rFonts w:eastAsia="Calibri"/>
          <w:b/>
          <w:iCs/>
          <w:u w:val="single"/>
        </w:rPr>
        <w:t>abstract</w:t>
      </w:r>
      <w:r w:rsidRPr="004C7E5B">
        <w:rPr>
          <w:rFonts w:eastAsia="Calibri"/>
          <w:sz w:val="16"/>
          <w:szCs w:val="16"/>
        </w:rPr>
        <w:t xml:space="preserve"> and recondite </w:t>
      </w:r>
      <w:r w:rsidRPr="004C7E5B">
        <w:rPr>
          <w:rFonts w:eastAsia="Calibri"/>
          <w:u w:val="single"/>
        </w:rPr>
        <w:t>debate</w:t>
      </w:r>
      <w:r w:rsidRPr="004C7E5B">
        <w:rPr>
          <w:rFonts w:eastAsia="Calibri"/>
          <w:sz w:val="16"/>
          <w:szCs w:val="16"/>
        </w:rPr>
        <w:t>.</w:t>
      </w:r>
    </w:p>
    <w:p w14:paraId="04D289B0" w14:textId="77777777" w:rsidR="00B17282" w:rsidRDefault="00B17282" w:rsidP="00B17282"/>
    <w:p w14:paraId="02F38A72" w14:textId="77777777" w:rsidR="00B17282" w:rsidRPr="006328A0" w:rsidRDefault="00B17282" w:rsidP="00B17282">
      <w:pPr>
        <w:keepNext/>
        <w:keepLines/>
        <w:spacing w:line="254" w:lineRule="auto"/>
        <w:outlineLvl w:val="3"/>
        <w:rPr>
          <w:rFonts w:eastAsia="Times New Roman" w:cs="Times New Roman"/>
          <w:b/>
          <w:iCs/>
          <w:sz w:val="26"/>
        </w:rPr>
      </w:pPr>
      <w:r w:rsidRPr="006328A0">
        <w:rPr>
          <w:rFonts w:eastAsia="Times New Roman" w:cs="Times New Roman"/>
          <w:b/>
          <w:iCs/>
          <w:sz w:val="26"/>
        </w:rPr>
        <w:t xml:space="preserve">Cap is sustainable – </w:t>
      </w:r>
      <w:r w:rsidRPr="006328A0">
        <w:rPr>
          <w:rFonts w:eastAsia="Times New Roman" w:cs="Times New Roman"/>
          <w:b/>
          <w:iCs/>
          <w:sz w:val="26"/>
          <w:u w:val="single"/>
        </w:rPr>
        <w:t>decoupling</w:t>
      </w:r>
      <w:r w:rsidRPr="006328A0">
        <w:rPr>
          <w:rFonts w:eastAsia="Times New Roman" w:cs="Times New Roman"/>
          <w:b/>
          <w:iCs/>
          <w:sz w:val="26"/>
        </w:rPr>
        <w:t xml:space="preserve"> and </w:t>
      </w:r>
      <w:r w:rsidRPr="006328A0">
        <w:rPr>
          <w:rFonts w:eastAsia="Times New Roman" w:cs="Times New Roman"/>
          <w:b/>
          <w:iCs/>
          <w:sz w:val="26"/>
          <w:u w:val="single"/>
        </w:rPr>
        <w:t>dematerialization</w:t>
      </w:r>
      <w:r w:rsidRPr="006328A0">
        <w:rPr>
          <w:rFonts w:eastAsia="Times New Roman" w:cs="Times New Roman"/>
          <w:b/>
          <w:iCs/>
          <w:sz w:val="26"/>
        </w:rPr>
        <w:t xml:space="preserve"> mitigate ecological impacts.</w:t>
      </w:r>
    </w:p>
    <w:p w14:paraId="5412F72D" w14:textId="77777777" w:rsidR="00B17282" w:rsidRPr="006328A0" w:rsidRDefault="00B17282" w:rsidP="00B17282">
      <w:pPr>
        <w:spacing w:line="254" w:lineRule="auto"/>
        <w:rPr>
          <w:rFonts w:eastAsia="Calibri"/>
        </w:rPr>
      </w:pPr>
      <w:r w:rsidRPr="006328A0">
        <w:rPr>
          <w:rFonts w:eastAsia="Calibri"/>
          <w:b/>
          <w:bCs/>
          <w:sz w:val="24"/>
        </w:rPr>
        <w:t>Pooley 21</w:t>
      </w:r>
      <w:r w:rsidRPr="006328A0">
        <w:rPr>
          <w:rFonts w:eastAsia="Calibri"/>
        </w:rPr>
        <w:t xml:space="preserve"> [Gale Pooley and Marian L. Tupy, * associate professor of business management at Brigham Young University-Hawaii, “How Dematerialization Is Changing the World: A Response to Giorgos Kallis,” 04/27/21, </w:t>
      </w:r>
      <w:r w:rsidRPr="006328A0">
        <w:rPr>
          <w:rFonts w:eastAsia="Calibri"/>
          <w:i/>
          <w:iCs/>
        </w:rPr>
        <w:t>Cato Unbound</w:t>
      </w:r>
      <w:r w:rsidRPr="006328A0">
        <w:rPr>
          <w:rFonts w:eastAsia="Calibri"/>
        </w:rPr>
        <w:t>, https://www.cato-unbound.org/2021/04/27/gale-pooley-marian-l-tupy/how-dematerialization-changing-world-response-giorgos-kallis, EA]</w:t>
      </w:r>
    </w:p>
    <w:p w14:paraId="76A1694A" w14:textId="77777777" w:rsidR="00B17282" w:rsidRPr="006328A0" w:rsidRDefault="00B17282" w:rsidP="00B17282">
      <w:pPr>
        <w:spacing w:line="254" w:lineRule="auto"/>
        <w:rPr>
          <w:rFonts w:eastAsia="Calibri"/>
          <w:sz w:val="16"/>
        </w:rPr>
      </w:pPr>
      <w:r w:rsidRPr="006328A0">
        <w:rPr>
          <w:rFonts w:eastAsia="Calibri"/>
          <w:sz w:val="16"/>
        </w:rPr>
        <w:t xml:space="preserve">Second, pessimists, who recognize that the human population may actually shrink in the future, worry that free enterprise will continue to drive human consumption of resources to higher and higher levels.[6] Again, the data do not agree. In our response to Katherine Trebeck and Dirk Philipsen, we already mentioned McAfee’s 2019 book, More from Less: The Surprising Story of How We Learned to Prosper Using Fewer Resources―and What Happens Next. </w:t>
      </w:r>
      <w:r w:rsidRPr="006328A0">
        <w:rPr>
          <w:rFonts w:eastAsia="Calibri"/>
          <w:u w:val="single"/>
        </w:rPr>
        <w:t xml:space="preserve">Sophisticated </w:t>
      </w:r>
      <w:r w:rsidRPr="006328A0">
        <w:rPr>
          <w:rFonts w:eastAsia="Calibri"/>
          <w:highlight w:val="yellow"/>
          <w:u w:val="single"/>
        </w:rPr>
        <w:t>economies</w:t>
      </w:r>
      <w:r w:rsidRPr="006328A0">
        <w:rPr>
          <w:rFonts w:eastAsia="Calibri"/>
          <w:sz w:val="16"/>
        </w:rPr>
        <w:t xml:space="preserve">, McAfee found, </w:t>
      </w:r>
      <w:r w:rsidRPr="006328A0">
        <w:rPr>
          <w:rFonts w:eastAsia="Calibri"/>
          <w:highlight w:val="yellow"/>
          <w:u w:val="single"/>
        </w:rPr>
        <w:t>are</w:t>
      </w:r>
      <w:r w:rsidRPr="006328A0">
        <w:rPr>
          <w:rFonts w:eastAsia="Calibri"/>
          <w:sz w:val="16"/>
        </w:rPr>
        <w:t xml:space="preserve"> currently </w:t>
      </w:r>
      <w:r w:rsidRPr="006328A0">
        <w:rPr>
          <w:rFonts w:eastAsia="Calibri"/>
          <w:b/>
          <w:iCs/>
          <w:highlight w:val="yellow"/>
          <w:u w:val="single"/>
        </w:rPr>
        <w:t>producing</w:t>
      </w:r>
      <w:r w:rsidRPr="006328A0">
        <w:rPr>
          <w:rFonts w:eastAsia="Calibri"/>
          <w:sz w:val="16"/>
        </w:rPr>
        <w:t xml:space="preserve"> ever </w:t>
      </w:r>
      <w:r w:rsidRPr="006328A0">
        <w:rPr>
          <w:rFonts w:eastAsia="Calibri"/>
          <w:b/>
          <w:iCs/>
          <w:highlight w:val="yellow"/>
          <w:u w:val="single"/>
        </w:rPr>
        <w:t>more</w:t>
      </w:r>
      <w:r w:rsidRPr="006328A0">
        <w:rPr>
          <w:rFonts w:eastAsia="Calibri"/>
          <w:u w:val="single"/>
        </w:rPr>
        <w:t xml:space="preserve"> goods and services</w:t>
      </w:r>
      <w:r w:rsidRPr="006328A0">
        <w:rPr>
          <w:rFonts w:eastAsia="Calibri"/>
          <w:sz w:val="16"/>
        </w:rPr>
        <w:t xml:space="preserve">, </w:t>
      </w:r>
      <w:r w:rsidRPr="006328A0">
        <w:rPr>
          <w:rFonts w:eastAsia="Calibri"/>
          <w:u w:val="single"/>
        </w:rPr>
        <w:t>while</w:t>
      </w:r>
      <w:r w:rsidRPr="006328A0">
        <w:rPr>
          <w:rFonts w:eastAsia="Calibri"/>
          <w:sz w:val="16"/>
        </w:rPr>
        <w:t xml:space="preserve"> at the same time </w:t>
      </w:r>
      <w:r w:rsidRPr="006328A0">
        <w:rPr>
          <w:rFonts w:eastAsia="Calibri"/>
          <w:b/>
          <w:iCs/>
          <w:highlight w:val="yellow"/>
          <w:u w:val="single"/>
        </w:rPr>
        <w:t>using</w:t>
      </w:r>
      <w:r w:rsidRPr="006328A0">
        <w:rPr>
          <w:rFonts w:eastAsia="Calibri"/>
          <w:sz w:val="16"/>
        </w:rPr>
        <w:t xml:space="preserve"> ever </w:t>
      </w:r>
      <w:r w:rsidRPr="006328A0">
        <w:rPr>
          <w:rFonts w:eastAsia="Calibri"/>
          <w:b/>
          <w:iCs/>
          <w:highlight w:val="yellow"/>
          <w:u w:val="single"/>
        </w:rPr>
        <w:t>fewer</w:t>
      </w:r>
      <w:r w:rsidRPr="006328A0">
        <w:rPr>
          <w:rFonts w:eastAsia="Calibri"/>
          <w:b/>
          <w:iCs/>
          <w:u w:val="single"/>
        </w:rPr>
        <w:t xml:space="preserve"> resources.</w:t>
      </w:r>
      <w:r w:rsidRPr="006328A0">
        <w:rPr>
          <w:rFonts w:eastAsia="Calibri"/>
          <w:u w:val="single"/>
        </w:rPr>
        <w:t xml:space="preserve"> That is a result of</w:t>
      </w:r>
      <w:r w:rsidRPr="006328A0">
        <w:rPr>
          <w:rFonts w:eastAsia="Calibri"/>
          <w:sz w:val="16"/>
        </w:rPr>
        <w:t xml:space="preserve"> a sustained </w:t>
      </w:r>
      <w:r w:rsidRPr="006328A0">
        <w:rPr>
          <w:rFonts w:eastAsia="Calibri"/>
          <w:u w:val="single"/>
        </w:rPr>
        <w:t>transition</w:t>
      </w:r>
      <w:r w:rsidRPr="006328A0">
        <w:rPr>
          <w:rFonts w:eastAsia="Calibri"/>
          <w:sz w:val="16"/>
        </w:rPr>
        <w:t xml:space="preserve"> in advanced countries </w:t>
      </w:r>
      <w:r w:rsidRPr="006328A0">
        <w:rPr>
          <w:rFonts w:eastAsia="Calibri"/>
          <w:u w:val="single"/>
        </w:rPr>
        <w:t xml:space="preserve">from </w:t>
      </w:r>
      <w:r w:rsidRPr="006328A0">
        <w:rPr>
          <w:rFonts w:eastAsia="Calibri"/>
          <w:b/>
          <w:iCs/>
          <w:u w:val="single"/>
        </w:rPr>
        <w:t>industry</w:t>
      </w:r>
      <w:r w:rsidRPr="006328A0">
        <w:rPr>
          <w:rFonts w:eastAsia="Calibri"/>
          <w:u w:val="single"/>
        </w:rPr>
        <w:t xml:space="preserve"> to</w:t>
      </w:r>
      <w:r w:rsidRPr="006328A0">
        <w:rPr>
          <w:rFonts w:eastAsia="Calibri"/>
          <w:sz w:val="16"/>
        </w:rPr>
        <w:t xml:space="preserve"> less resource-intensive economic activities that deal with services and </w:t>
      </w:r>
      <w:r w:rsidRPr="006328A0">
        <w:rPr>
          <w:rFonts w:eastAsia="Calibri"/>
          <w:b/>
          <w:iCs/>
          <w:u w:val="single"/>
        </w:rPr>
        <w:t>information</w:t>
      </w:r>
      <w:r w:rsidRPr="006328A0">
        <w:rPr>
          <w:rFonts w:eastAsia="Calibri"/>
          <w:sz w:val="16"/>
        </w:rPr>
        <w:t>.</w:t>
      </w:r>
    </w:p>
    <w:p w14:paraId="29513AF7" w14:textId="77777777" w:rsidR="00B17282" w:rsidRPr="006328A0" w:rsidRDefault="00B17282" w:rsidP="00B17282">
      <w:pPr>
        <w:spacing w:line="254" w:lineRule="auto"/>
        <w:rPr>
          <w:rFonts w:eastAsia="Calibri"/>
          <w:sz w:val="16"/>
        </w:rPr>
      </w:pPr>
      <w:r w:rsidRPr="006328A0">
        <w:rPr>
          <w:rFonts w:eastAsia="Calibri"/>
          <w:u w:val="single"/>
        </w:rPr>
        <w:t>To that</w:t>
      </w:r>
      <w:r w:rsidRPr="006328A0">
        <w:rPr>
          <w:rFonts w:eastAsia="Calibri"/>
          <w:sz w:val="16"/>
        </w:rPr>
        <w:t xml:space="preserve"> process we may also </w:t>
      </w:r>
      <w:r w:rsidRPr="006328A0">
        <w:rPr>
          <w:rFonts w:eastAsia="Calibri"/>
          <w:u w:val="single"/>
        </w:rPr>
        <w:t xml:space="preserve">add </w:t>
      </w:r>
      <w:r w:rsidRPr="006328A0">
        <w:rPr>
          <w:rFonts w:eastAsia="Calibri"/>
          <w:b/>
          <w:iCs/>
          <w:highlight w:val="yellow"/>
          <w:u w:val="single"/>
        </w:rPr>
        <w:t>dematerialization</w:t>
      </w:r>
      <w:r w:rsidRPr="006328A0">
        <w:rPr>
          <w:rFonts w:eastAsia="Calibri"/>
          <w:u w:val="single"/>
        </w:rPr>
        <w:t xml:space="preserve">, which refers to </w:t>
      </w:r>
      <w:r w:rsidRPr="006328A0">
        <w:rPr>
          <w:rFonts w:eastAsia="Calibri"/>
          <w:b/>
          <w:iCs/>
          <w:u w:val="single"/>
        </w:rPr>
        <w:t>declining</w:t>
      </w:r>
      <w:r w:rsidRPr="006328A0">
        <w:rPr>
          <w:rFonts w:eastAsia="Calibri"/>
          <w:u w:val="single"/>
        </w:rPr>
        <w:t xml:space="preserve"> </w:t>
      </w:r>
      <w:r w:rsidRPr="006328A0">
        <w:rPr>
          <w:rFonts w:eastAsia="Calibri"/>
          <w:b/>
          <w:iCs/>
          <w:u w:val="single"/>
        </w:rPr>
        <w:t>consumption</w:t>
      </w:r>
      <w:r w:rsidRPr="006328A0">
        <w:rPr>
          <w:rFonts w:eastAsia="Calibri"/>
          <w:u w:val="single"/>
        </w:rPr>
        <w:t xml:space="preserve"> of material and energy per unit of</w:t>
      </w:r>
      <w:r w:rsidRPr="006328A0">
        <w:rPr>
          <w:rFonts w:eastAsia="Calibri"/>
          <w:sz w:val="16"/>
        </w:rPr>
        <w:t xml:space="preserve"> gross domestic product (</w:t>
      </w:r>
      <w:r w:rsidRPr="006328A0">
        <w:rPr>
          <w:rFonts w:eastAsia="Calibri"/>
          <w:u w:val="single"/>
        </w:rPr>
        <w:t>GDP</w:t>
      </w:r>
      <w:r w:rsidRPr="006328A0">
        <w:rPr>
          <w:rFonts w:eastAsia="Calibri"/>
          <w:sz w:val="16"/>
        </w:rPr>
        <w:t>). According to Jesse Ausubel from Rockefeller University and Paul E. Waggoner from the Connecticut Agricultural Experiment Station, “If consumers dematerialize their intensity of use of goods and technicians produce the goods with a lower intensity of impact, people can grow in numbers and affluence without a proportionally greater environmental impact.”[7]</w:t>
      </w:r>
    </w:p>
    <w:p w14:paraId="2C4FCB9B" w14:textId="77777777" w:rsidR="00B17282" w:rsidRPr="006328A0" w:rsidRDefault="00B17282" w:rsidP="00B17282">
      <w:pPr>
        <w:spacing w:line="254" w:lineRule="auto"/>
        <w:rPr>
          <w:rFonts w:eastAsia="Calibri"/>
          <w:u w:val="single"/>
        </w:rPr>
      </w:pPr>
      <w:r w:rsidRPr="006328A0">
        <w:rPr>
          <w:rFonts w:eastAsia="Calibri"/>
          <w:sz w:val="16"/>
        </w:rPr>
        <w:t xml:space="preserve">Why would people do that? </w:t>
      </w:r>
      <w:r w:rsidRPr="006328A0">
        <w:rPr>
          <w:rFonts w:eastAsia="Calibri"/>
          <w:u w:val="single"/>
        </w:rPr>
        <w:t>Dematerialization</w:t>
      </w:r>
      <w:r w:rsidRPr="006328A0">
        <w:rPr>
          <w:rFonts w:eastAsia="Calibri"/>
          <w:sz w:val="16"/>
        </w:rPr>
        <w:t xml:space="preserve"> replaces atoms with knowledge and </w:t>
      </w:r>
      <w:r w:rsidRPr="006328A0">
        <w:rPr>
          <w:rFonts w:eastAsia="Calibri"/>
          <w:b/>
          <w:iCs/>
          <w:highlight w:val="yellow"/>
          <w:u w:val="single"/>
        </w:rPr>
        <w:t>makes economic sense</w:t>
      </w:r>
      <w:r w:rsidRPr="006328A0">
        <w:rPr>
          <w:rFonts w:eastAsia="Calibri"/>
          <w:u w:val="single"/>
        </w:rPr>
        <w:t xml:space="preserve"> to producers, since spending less on inputs can swell profit margins and make outputs cheaper and</w:t>
      </w:r>
      <w:r w:rsidRPr="006328A0">
        <w:rPr>
          <w:rFonts w:eastAsia="Calibri"/>
          <w:sz w:val="16"/>
        </w:rPr>
        <w:t xml:space="preserve"> therefore </w:t>
      </w:r>
      <w:r w:rsidRPr="006328A0">
        <w:rPr>
          <w:rFonts w:eastAsia="Calibri"/>
          <w:u w:val="single"/>
        </w:rPr>
        <w:t>more competitive.</w:t>
      </w:r>
      <w:r w:rsidRPr="006328A0">
        <w:rPr>
          <w:rFonts w:eastAsia="Calibri"/>
          <w:sz w:val="16"/>
        </w:rPr>
        <w:t xml:space="preserve">[8] It makes sense to consumers as well. Consider, for example, the growing use of </w:t>
      </w:r>
      <w:r w:rsidRPr="006328A0">
        <w:rPr>
          <w:rFonts w:eastAsia="Calibri"/>
          <w:b/>
          <w:iCs/>
          <w:highlight w:val="yellow"/>
          <w:u w:val="single"/>
        </w:rPr>
        <w:t>smartphones</w:t>
      </w:r>
      <w:r w:rsidRPr="006328A0">
        <w:rPr>
          <w:rFonts w:eastAsia="Calibri"/>
          <w:sz w:val="16"/>
        </w:rPr>
        <w:t xml:space="preserve">. The product </w:t>
      </w:r>
      <w:r w:rsidRPr="006328A0">
        <w:rPr>
          <w:rFonts w:eastAsia="Calibri"/>
          <w:highlight w:val="yellow"/>
          <w:u w:val="single"/>
        </w:rPr>
        <w:t>combines functions</w:t>
      </w:r>
      <w:r w:rsidRPr="006328A0">
        <w:rPr>
          <w:rFonts w:eastAsia="Calibri"/>
          <w:u w:val="single"/>
        </w:rPr>
        <w:t xml:space="preserve"> that</w:t>
      </w:r>
      <w:r w:rsidRPr="006328A0">
        <w:rPr>
          <w:rFonts w:eastAsia="Calibri"/>
          <w:sz w:val="16"/>
        </w:rPr>
        <w:t xml:space="preserve"> previously </w:t>
      </w:r>
      <w:r w:rsidRPr="006328A0">
        <w:rPr>
          <w:rFonts w:eastAsia="Calibri"/>
          <w:u w:val="single"/>
        </w:rPr>
        <w:t>required a myriad of separate devices, including a telephone, camera, radio, television set, alarm clock, newspaper, photo album, voice recorder, maps, compass, and more.</w:t>
      </w:r>
    </w:p>
    <w:p w14:paraId="0C42C3CA" w14:textId="77777777" w:rsidR="00B17282" w:rsidRPr="006328A0" w:rsidRDefault="00B17282" w:rsidP="00B17282">
      <w:pPr>
        <w:spacing w:line="254" w:lineRule="auto"/>
        <w:rPr>
          <w:rFonts w:eastAsia="Calibri"/>
          <w:u w:val="single"/>
        </w:rPr>
      </w:pPr>
      <w:r w:rsidRPr="006328A0">
        <w:rPr>
          <w:rFonts w:eastAsia="Calibri"/>
          <w:sz w:val="16"/>
        </w:rPr>
        <w:t xml:space="preserve">Replacement of many devices with one produces substantial efficiency gains.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6328A0">
        <w:rPr>
          <w:rFonts w:eastAsia="Calibri"/>
          <w:u w:val="single"/>
        </w:rPr>
        <w:t>smartphones</w:t>
      </w:r>
      <w:r w:rsidRPr="006328A0">
        <w:rPr>
          <w:rFonts w:eastAsia="Calibri"/>
          <w:sz w:val="16"/>
        </w:rPr>
        <w:t xml:space="preserve"> can </w:t>
      </w:r>
      <w:r w:rsidRPr="006328A0">
        <w:rPr>
          <w:rFonts w:eastAsia="Calibri"/>
          <w:highlight w:val="yellow"/>
          <w:u w:val="single"/>
        </w:rPr>
        <w:t>reduce material use by</w:t>
      </w:r>
      <w:r w:rsidRPr="006328A0">
        <w:rPr>
          <w:rFonts w:eastAsia="Calibri"/>
          <w:u w:val="single"/>
        </w:rPr>
        <w:t xml:space="preserve"> a factor of </w:t>
      </w:r>
      <w:r w:rsidRPr="006328A0">
        <w:rPr>
          <w:rFonts w:eastAsia="Calibri"/>
          <w:b/>
          <w:iCs/>
          <w:highlight w:val="yellow"/>
          <w:u w:val="single"/>
        </w:rPr>
        <w:t>300</w:t>
      </w:r>
      <w:r w:rsidRPr="006328A0">
        <w:rPr>
          <w:rFonts w:eastAsia="Calibri"/>
          <w:u w:val="single"/>
        </w:rPr>
        <w:t>.</w:t>
      </w:r>
      <w:r w:rsidRPr="006328A0">
        <w:rPr>
          <w:rFonts w:eastAsia="Calibri"/>
          <w:sz w:val="16"/>
        </w:rPr>
        <w:t xml:space="preserve"> They can reduce power use by a factor of 100 and standby energy use by a factor of 30.[9] That means that </w:t>
      </w:r>
      <w:r w:rsidRPr="006328A0">
        <w:rPr>
          <w:rFonts w:eastAsia="Calibri"/>
          <w:u w:val="single"/>
        </w:rPr>
        <w:t>we use 99.67 percent less material, 99 percent less power, and 97 percent less standby energy.</w:t>
      </w:r>
    </w:p>
    <w:p w14:paraId="785DE4FC" w14:textId="77777777" w:rsidR="00B17282" w:rsidRPr="006328A0" w:rsidRDefault="00B17282" w:rsidP="00B17282">
      <w:pPr>
        <w:spacing w:line="254" w:lineRule="auto"/>
        <w:rPr>
          <w:rFonts w:eastAsia="Calibri"/>
          <w:sz w:val="16"/>
        </w:rPr>
      </w:pPr>
      <w:r w:rsidRPr="006328A0">
        <w:rPr>
          <w:rFonts w:eastAsia="Calibri"/>
          <w:sz w:val="16"/>
        </w:rPr>
        <w:t xml:space="preserve">To summarize, pessimists worry that future growth will mirror that seen during the Industrial Revolution: bigger and deeper mines, bigger and more polluting steel mills, and so on. But </w:t>
      </w:r>
      <w:r w:rsidRPr="006328A0">
        <w:rPr>
          <w:rFonts w:eastAsia="Calibri"/>
          <w:u w:val="single"/>
        </w:rPr>
        <w:t>economic growth does not</w:t>
      </w:r>
      <w:r w:rsidRPr="006328A0">
        <w:rPr>
          <w:rFonts w:eastAsia="Calibri"/>
          <w:sz w:val="16"/>
        </w:rPr>
        <w:t xml:space="preserve"> have to </w:t>
      </w:r>
      <w:r w:rsidRPr="006328A0">
        <w:rPr>
          <w:rFonts w:eastAsia="Calibri"/>
          <w:u w:val="single"/>
        </w:rPr>
        <w:t>come from bigness.</w:t>
      </w:r>
      <w:r w:rsidRPr="006328A0">
        <w:rPr>
          <w:rFonts w:eastAsia="Calibri"/>
          <w:sz w:val="16"/>
        </w:rPr>
        <w:t xml:space="preserve"> On the contrary, </w:t>
      </w:r>
      <w:r w:rsidRPr="006328A0">
        <w:rPr>
          <w:rFonts w:eastAsia="Calibri"/>
          <w:u w:val="single"/>
        </w:rPr>
        <w:t>it can</w:t>
      </w:r>
      <w:r w:rsidRPr="006328A0">
        <w:rPr>
          <w:rFonts w:eastAsia="Calibri"/>
          <w:sz w:val="16"/>
        </w:rPr>
        <w:t>—</w:t>
      </w:r>
      <w:r w:rsidRPr="006328A0">
        <w:rPr>
          <w:rFonts w:eastAsia="Calibri"/>
          <w:u w:val="single"/>
        </w:rPr>
        <w:t>and doe</w:t>
      </w:r>
      <w:r w:rsidRPr="006328A0">
        <w:rPr>
          <w:rFonts w:eastAsia="Calibri"/>
          <w:sz w:val="16"/>
        </w:rPr>
        <w:t>s—</w:t>
      </w:r>
      <w:r w:rsidRPr="006328A0">
        <w:rPr>
          <w:rFonts w:eastAsia="Calibri"/>
          <w:u w:val="single"/>
        </w:rPr>
        <w:t>come from “smartness” with things like miniaturization</w:t>
      </w:r>
      <w:r w:rsidRPr="006328A0">
        <w:rPr>
          <w:rFonts w:eastAsia="Calibri"/>
          <w:sz w:val="16"/>
        </w:rPr>
        <w:t>, as in the computing industry, which saw the replacement of massive mainframe computers with smaller and much more efficient personal computers. To quote the economic historian Joel Mokyr,</w:t>
      </w:r>
    </w:p>
    <w:p w14:paraId="45269820" w14:textId="77777777" w:rsidR="00B17282" w:rsidRPr="006328A0" w:rsidRDefault="00B17282" w:rsidP="00B17282">
      <w:pPr>
        <w:spacing w:after="0" w:line="254" w:lineRule="auto"/>
        <w:ind w:left="720"/>
        <w:rPr>
          <w:rFonts w:eastAsia="Calibri"/>
          <w:sz w:val="16"/>
        </w:rPr>
      </w:pPr>
      <w:r w:rsidRPr="006328A0">
        <w:rPr>
          <w:rFonts w:eastAsia="Calibri"/>
          <w:sz w:val="16"/>
        </w:rPr>
        <w:t xml:space="preserve">The main logical issue here is that </w:t>
      </w:r>
      <w:r w:rsidRPr="006328A0">
        <w:rPr>
          <w:rFonts w:eastAsia="Calibri"/>
          <w:u w:val="single"/>
        </w:rPr>
        <w:t xml:space="preserve">economic growth can be </w:t>
      </w:r>
      <w:r w:rsidRPr="006328A0">
        <w:rPr>
          <w:rFonts w:eastAsia="Calibri"/>
          <w:b/>
          <w:iCs/>
          <w:u w:val="single"/>
        </w:rPr>
        <w:t>resource</w:t>
      </w:r>
      <w:r w:rsidRPr="006328A0">
        <w:rPr>
          <w:rFonts w:eastAsia="Calibri"/>
          <w:u w:val="single"/>
        </w:rPr>
        <w:t xml:space="preserve"> </w:t>
      </w:r>
      <w:r w:rsidRPr="006328A0">
        <w:rPr>
          <w:rFonts w:eastAsia="Calibri"/>
          <w:b/>
          <w:iCs/>
          <w:u w:val="single"/>
        </w:rPr>
        <w:t>saving</w:t>
      </w:r>
      <w:r w:rsidRPr="006328A0">
        <w:rPr>
          <w:rFonts w:eastAsia="Calibri"/>
          <w:u w:val="single"/>
        </w:rPr>
        <w:t xml:space="preserve"> as much as resource-using, and</w:t>
      </w:r>
      <w:r w:rsidRPr="006328A0">
        <w:rPr>
          <w:rFonts w:eastAsia="Calibri"/>
          <w:sz w:val="16"/>
        </w:rPr>
        <w:t xml:space="preserve"> that </w:t>
      </w:r>
      <w:r w:rsidRPr="006328A0">
        <w:rPr>
          <w:rFonts w:eastAsia="Calibri"/>
          <w:u w:val="single"/>
        </w:rPr>
        <w:t>the</w:t>
      </w:r>
      <w:r w:rsidRPr="006328A0">
        <w:rPr>
          <w:rFonts w:eastAsia="Calibri"/>
          <w:sz w:val="16"/>
        </w:rPr>
        <w:t xml:space="preserve"> very </w:t>
      </w:r>
      <w:r w:rsidRPr="006328A0">
        <w:rPr>
          <w:rFonts w:eastAsia="Calibri"/>
          <w:b/>
          <w:iCs/>
          <w:highlight w:val="yellow"/>
          <w:u w:val="single"/>
        </w:rPr>
        <w:t>negative effects</w:t>
      </w:r>
      <w:r w:rsidRPr="006328A0">
        <w:rPr>
          <w:rFonts w:eastAsia="Calibri"/>
          <w:sz w:val="16"/>
        </w:rPr>
        <w:t xml:space="preserve"> that congestion and pollution engender will </w:t>
      </w:r>
      <w:r w:rsidRPr="006328A0">
        <w:rPr>
          <w:rFonts w:eastAsia="Calibri"/>
          <w:b/>
          <w:iCs/>
          <w:highlight w:val="yellow"/>
          <w:u w:val="single"/>
        </w:rPr>
        <w:t>set into motion searches for techniques</w:t>
      </w:r>
      <w:r w:rsidRPr="006328A0">
        <w:rPr>
          <w:rFonts w:eastAsia="Calibri"/>
          <w:b/>
          <w:iCs/>
          <w:u w:val="single"/>
        </w:rPr>
        <w:t xml:space="preserve"> that will abate them.</w:t>
      </w:r>
      <w:r w:rsidRPr="006328A0">
        <w:rPr>
          <w:rFonts w:eastAsia="Calibri"/>
          <w:sz w:val="16"/>
        </w:rPr>
        <w:t xml:space="preserve"> Such responses may be more effective in democratic than in autocratic regimes because concerned public opinion can map better into public policy, but in the end the need for humans to breathe clean air is about as universal a value as one can find. Investment in soil reclamation, desalination, recycling, and renewable energy count just as much as economic growth as economic activities that use up resources. Whether or not wise policies will help steer technological progress in that direction, the basic notion that per capita income growth has to stop because the planet is finite is palpable nonsense.[10]</w:t>
      </w:r>
    </w:p>
    <w:p w14:paraId="74A6D1C6" w14:textId="77777777" w:rsidR="00B17282" w:rsidRPr="006328A0" w:rsidRDefault="00B17282" w:rsidP="00B17282">
      <w:pPr>
        <w:spacing w:line="254" w:lineRule="auto"/>
        <w:rPr>
          <w:rFonts w:eastAsia="Calibri"/>
          <w:sz w:val="16"/>
          <w:szCs w:val="16"/>
        </w:rPr>
      </w:pPr>
      <w:r w:rsidRPr="006328A0">
        <w:rPr>
          <w:rFonts w:eastAsia="Calibri"/>
          <w:sz w:val="16"/>
          <w:szCs w:val="16"/>
        </w:rPr>
        <w:t>Third, pessimists assume that humanity will sit idly by and allow environmental problems to overwhelm our planet. That is highly improbable given our species’ track record of tackling past challenges. According to Nordhaus, it took six times as much land to feed a single person in the Neolithic period as it does now. If we were still harvesting einkorn with sticks and stones, we would certainly be above our carrying capacity. Instead, we’ve improved our agricultural efficiency so much that less than 2 percent of the U.S population actually has to farm at all.[11]</w:t>
      </w:r>
    </w:p>
    <w:p w14:paraId="3ECA8414" w14:textId="77777777" w:rsidR="00B17282" w:rsidRPr="006328A0" w:rsidRDefault="00B17282" w:rsidP="00B17282">
      <w:pPr>
        <w:spacing w:line="254" w:lineRule="auto"/>
        <w:rPr>
          <w:rFonts w:eastAsia="Calibri"/>
          <w:sz w:val="16"/>
        </w:rPr>
      </w:pPr>
      <w:r w:rsidRPr="006328A0">
        <w:rPr>
          <w:rFonts w:eastAsia="Calibri"/>
          <w:sz w:val="16"/>
        </w:rPr>
        <w:t xml:space="preserve">As Ausubel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ten Iowas.[12] As Bailey observed, “the UN Food and Agriculture Organization reports that </w:t>
      </w:r>
      <w:r w:rsidRPr="006328A0">
        <w:rPr>
          <w:rFonts w:eastAsia="Calibri"/>
          <w:b/>
          <w:iCs/>
          <w:highlight w:val="yellow"/>
          <w:u w:val="single"/>
        </w:rPr>
        <w:t>land</w:t>
      </w:r>
      <w:r w:rsidRPr="006328A0">
        <w:rPr>
          <w:rFonts w:eastAsia="Calibri"/>
          <w:u w:val="single"/>
        </w:rPr>
        <w:t xml:space="preserve"> devoted to agriculture</w:t>
      </w:r>
      <w:r w:rsidRPr="006328A0">
        <w:rPr>
          <w:rFonts w:eastAsia="Calibri"/>
          <w:sz w:val="16"/>
        </w:rPr>
        <w:t xml:space="preserve"> (including pastures) </w:t>
      </w:r>
      <w:r w:rsidRPr="006328A0">
        <w:rPr>
          <w:rFonts w:eastAsia="Calibri"/>
          <w:b/>
          <w:iCs/>
          <w:highlight w:val="yellow"/>
          <w:u w:val="single"/>
        </w:rPr>
        <w:t>peaked</w:t>
      </w:r>
      <w:r w:rsidRPr="006328A0">
        <w:rPr>
          <w:rFonts w:eastAsia="Calibri"/>
          <w:u w:val="single"/>
        </w:rPr>
        <w:t xml:space="preserve"> in 2000</w:t>
      </w:r>
      <w:r w:rsidRPr="006328A0">
        <w:rPr>
          <w:rFonts w:eastAsia="Calibri"/>
          <w:sz w:val="16"/>
        </w:rPr>
        <w:t xml:space="preserve"> at 4.915 billion hectares (12.15 billion acres) and had fallen to 4.828 billion hectares (11.93 billion acres) by 2017. </w:t>
      </w:r>
      <w:r w:rsidRPr="006328A0">
        <w:rPr>
          <w:rFonts w:eastAsia="Calibri"/>
          <w:u w:val="single"/>
        </w:rPr>
        <w:t>This</w:t>
      </w:r>
      <w:r w:rsidRPr="006328A0">
        <w:rPr>
          <w:rFonts w:eastAsia="Calibri"/>
          <w:sz w:val="16"/>
        </w:rPr>
        <w:t xml:space="preserve"> human </w:t>
      </w:r>
      <w:r w:rsidRPr="006328A0">
        <w:rPr>
          <w:rFonts w:eastAsia="Calibri"/>
          <w:u w:val="single"/>
        </w:rPr>
        <w:t>withdrawal</w:t>
      </w:r>
      <w:r w:rsidRPr="006328A0">
        <w:rPr>
          <w:rFonts w:eastAsia="Calibri"/>
          <w:sz w:val="16"/>
        </w:rPr>
        <w:t xml:space="preserve"> from the landscape </w:t>
      </w:r>
      <w:r w:rsidRPr="006328A0">
        <w:rPr>
          <w:rFonts w:eastAsia="Calibri"/>
          <w:u w:val="single"/>
        </w:rPr>
        <w:t>is the</w:t>
      </w:r>
      <w:r w:rsidRPr="006328A0">
        <w:rPr>
          <w:rFonts w:eastAsia="Calibri"/>
          <w:sz w:val="16"/>
        </w:rPr>
        <w:t xml:space="preserve"> likely </w:t>
      </w:r>
      <w:r w:rsidRPr="006328A0">
        <w:rPr>
          <w:rFonts w:eastAsia="Calibri"/>
          <w:u w:val="single"/>
        </w:rPr>
        <w:t>prelude to</w:t>
      </w:r>
      <w:r w:rsidRPr="006328A0">
        <w:rPr>
          <w:rFonts w:eastAsia="Calibri"/>
          <w:sz w:val="16"/>
        </w:rPr>
        <w:t xml:space="preserve"> a </w:t>
      </w:r>
      <w:r w:rsidRPr="006328A0">
        <w:rPr>
          <w:rFonts w:eastAsia="Calibri"/>
          <w:u w:val="single"/>
        </w:rPr>
        <w:t>vast ecological restoration over the</w:t>
      </w:r>
      <w:r w:rsidRPr="006328A0">
        <w:rPr>
          <w:rFonts w:eastAsia="Calibri"/>
          <w:sz w:val="16"/>
        </w:rPr>
        <w:t xml:space="preserve"> course of this </w:t>
      </w:r>
      <w:r w:rsidRPr="006328A0">
        <w:rPr>
          <w:rFonts w:eastAsia="Calibri"/>
          <w:u w:val="single"/>
        </w:rPr>
        <w:t>[21st] century</w:t>
      </w:r>
      <w:r w:rsidRPr="006328A0">
        <w:rPr>
          <w:rFonts w:eastAsia="Calibri"/>
          <w:sz w:val="16"/>
        </w:rPr>
        <w:t>.”[13]</w:t>
      </w:r>
    </w:p>
    <w:p w14:paraId="7A39C383" w14:textId="77777777" w:rsidR="00B17282" w:rsidRPr="000A4C3B" w:rsidRDefault="00B17282" w:rsidP="00B17282">
      <w:r w:rsidRPr="006328A0">
        <w:rPr>
          <w:rFonts w:eastAsia="Calibri"/>
          <w:sz w:val="16"/>
        </w:rPr>
        <w:t xml:space="preserve">In fact, as we write, </w:t>
      </w:r>
      <w:r w:rsidRPr="006328A0">
        <w:rPr>
          <w:rFonts w:eastAsia="Calibri"/>
          <w:u w:val="single"/>
        </w:rPr>
        <w:t>many</w:t>
      </w:r>
      <w:r w:rsidRPr="006328A0">
        <w:rPr>
          <w:rFonts w:eastAsia="Calibri"/>
          <w:sz w:val="16"/>
        </w:rPr>
        <w:t xml:space="preserve"> of the </w:t>
      </w:r>
      <w:r w:rsidRPr="006328A0">
        <w:rPr>
          <w:rFonts w:eastAsia="Calibri"/>
          <w:b/>
          <w:iCs/>
          <w:u w:val="single"/>
        </w:rPr>
        <w:t>problems</w:t>
      </w:r>
      <w:r w:rsidRPr="006328A0">
        <w:rPr>
          <w:rFonts w:eastAsia="Calibri"/>
          <w:u w:val="single"/>
        </w:rPr>
        <w:t xml:space="preserve"> identified by</w:t>
      </w:r>
      <w:r w:rsidRPr="006328A0">
        <w:rPr>
          <w:rFonts w:eastAsia="Calibri"/>
          <w:sz w:val="16"/>
        </w:rPr>
        <w:t xml:space="preserve"> the </w:t>
      </w:r>
      <w:r w:rsidRPr="006328A0">
        <w:rPr>
          <w:rFonts w:eastAsia="Calibri"/>
          <w:u w:val="single"/>
        </w:rPr>
        <w:t xml:space="preserve">pessimists </w:t>
      </w:r>
      <w:r w:rsidRPr="006328A0">
        <w:rPr>
          <w:rFonts w:eastAsia="Calibri"/>
          <w:b/>
          <w:iCs/>
          <w:u w:val="single"/>
        </w:rPr>
        <w:t>are being addressed</w:t>
      </w:r>
      <w:r w:rsidRPr="006328A0">
        <w:rPr>
          <w:rFonts w:eastAsia="Calibri"/>
          <w:sz w:val="16"/>
        </w:rPr>
        <w:t xml:space="preserve"> or are on the cusp of being addressed. The </w:t>
      </w:r>
      <w:r w:rsidRPr="006328A0">
        <w:rPr>
          <w:rFonts w:eastAsia="Calibri"/>
          <w:b/>
          <w:iCs/>
          <w:highlight w:val="yellow"/>
          <w:u w:val="single"/>
        </w:rPr>
        <w:t>forest</w:t>
      </w:r>
      <w:r w:rsidRPr="006328A0">
        <w:rPr>
          <w:rFonts w:eastAsia="Calibri"/>
          <w:sz w:val="16"/>
        </w:rPr>
        <w:t xml:space="preserve"> coverage </w:t>
      </w:r>
      <w:r w:rsidRPr="006328A0">
        <w:rPr>
          <w:rFonts w:eastAsia="Calibri"/>
          <w:highlight w:val="yellow"/>
          <w:u w:val="single"/>
        </w:rPr>
        <w:t>is</w:t>
      </w:r>
      <w:r w:rsidRPr="006328A0">
        <w:rPr>
          <w:rFonts w:eastAsia="Calibri"/>
          <w:b/>
          <w:iCs/>
          <w:highlight w:val="yellow"/>
          <w:u w:val="single"/>
        </w:rPr>
        <w:t xml:space="preserve"> growing</w:t>
      </w:r>
      <w:r w:rsidRPr="006328A0">
        <w:rPr>
          <w:rFonts w:eastAsia="Calibri"/>
          <w:sz w:val="16"/>
        </w:rPr>
        <w:t xml:space="preserve"> in rich countries, </w:t>
      </w:r>
      <w:r w:rsidRPr="006328A0">
        <w:rPr>
          <w:rFonts w:eastAsia="Calibri"/>
          <w:highlight w:val="yellow"/>
          <w:u w:val="single"/>
        </w:rPr>
        <w:t>species are</w:t>
      </w:r>
      <w:r w:rsidRPr="006328A0">
        <w:rPr>
          <w:rFonts w:eastAsia="Calibri"/>
          <w:sz w:val="16"/>
        </w:rPr>
        <w:t xml:space="preserve"> being </w:t>
      </w:r>
      <w:r w:rsidRPr="006328A0">
        <w:rPr>
          <w:rFonts w:eastAsia="Calibri"/>
          <w:b/>
          <w:iCs/>
          <w:highlight w:val="yellow"/>
          <w:u w:val="single"/>
        </w:rPr>
        <w:t>protected</w:t>
      </w:r>
      <w:r w:rsidRPr="006328A0">
        <w:rPr>
          <w:rFonts w:eastAsia="Calibri"/>
          <w:b/>
          <w:iCs/>
          <w:u w:val="single"/>
        </w:rPr>
        <w:t xml:space="preserve"> at record levels</w:t>
      </w:r>
      <w:r w:rsidRPr="006328A0">
        <w:rPr>
          <w:rFonts w:eastAsia="Calibri"/>
          <w:sz w:val="16"/>
        </w:rPr>
        <w:t xml:space="preserve"> throughout the world, </w:t>
      </w:r>
      <w:r w:rsidRPr="006328A0">
        <w:rPr>
          <w:rFonts w:eastAsia="Calibri"/>
          <w:b/>
          <w:iCs/>
          <w:highlight w:val="yellow"/>
          <w:u w:val="single"/>
        </w:rPr>
        <w:t>freshwater</w:t>
      </w:r>
      <w:r w:rsidRPr="006328A0">
        <w:rPr>
          <w:rFonts w:eastAsia="Calibri"/>
          <w:u w:val="single"/>
        </w:rPr>
        <w:t xml:space="preserve"> reserves </w:t>
      </w:r>
      <w:r w:rsidRPr="006328A0">
        <w:rPr>
          <w:rFonts w:eastAsia="Calibri"/>
          <w:highlight w:val="yellow"/>
          <w:u w:val="single"/>
        </w:rPr>
        <w:t>are</w:t>
      </w:r>
      <w:r w:rsidRPr="006328A0">
        <w:rPr>
          <w:rFonts w:eastAsia="Calibri"/>
          <w:sz w:val="16"/>
        </w:rPr>
        <w:t xml:space="preserve"> being </w:t>
      </w:r>
      <w:r w:rsidRPr="006328A0">
        <w:rPr>
          <w:rFonts w:eastAsia="Calibri"/>
          <w:b/>
          <w:iCs/>
          <w:highlight w:val="yellow"/>
          <w:u w:val="single"/>
        </w:rPr>
        <w:t>replenished</w:t>
      </w:r>
      <w:r w:rsidRPr="006328A0">
        <w:rPr>
          <w:rFonts w:eastAsia="Calibri"/>
          <w:highlight w:val="yellow"/>
          <w:u w:val="single"/>
        </w:rPr>
        <w:t xml:space="preserve"> through </w:t>
      </w:r>
      <w:r w:rsidRPr="006328A0">
        <w:rPr>
          <w:rFonts w:eastAsia="Calibri"/>
          <w:b/>
          <w:iCs/>
          <w:highlight w:val="yellow"/>
          <w:u w:val="single"/>
        </w:rPr>
        <w:t>desalination</w:t>
      </w:r>
      <w:r w:rsidRPr="006328A0">
        <w:rPr>
          <w:rFonts w:eastAsia="Calibri"/>
          <w:sz w:val="16"/>
        </w:rPr>
        <w:t xml:space="preserve"> in the Middle East, </w:t>
      </w:r>
      <w:r w:rsidRPr="006328A0">
        <w:rPr>
          <w:rFonts w:eastAsia="Calibri"/>
          <w:b/>
          <w:iCs/>
          <w:u w:val="single"/>
        </w:rPr>
        <w:t xml:space="preserve">soil </w:t>
      </w:r>
      <w:r w:rsidRPr="006328A0">
        <w:rPr>
          <w:rFonts w:eastAsia="Calibri"/>
          <w:b/>
          <w:iCs/>
          <w:highlight w:val="yellow"/>
          <w:u w:val="single"/>
        </w:rPr>
        <w:t>erosion</w:t>
      </w:r>
      <w:r w:rsidRPr="006328A0">
        <w:rPr>
          <w:rFonts w:eastAsia="Calibri"/>
          <w:highlight w:val="yellow"/>
          <w:u w:val="single"/>
        </w:rPr>
        <w:t xml:space="preserve"> is</w:t>
      </w:r>
      <w:r w:rsidRPr="006328A0">
        <w:rPr>
          <w:rFonts w:eastAsia="Calibri"/>
          <w:sz w:val="16"/>
        </w:rPr>
        <w:t xml:space="preserve"> being </w:t>
      </w:r>
      <w:r w:rsidRPr="006328A0">
        <w:rPr>
          <w:rFonts w:eastAsia="Calibri"/>
          <w:highlight w:val="yellow"/>
          <w:u w:val="single"/>
        </w:rPr>
        <w:t xml:space="preserve">reduced through </w:t>
      </w:r>
      <w:r w:rsidRPr="006328A0">
        <w:rPr>
          <w:rFonts w:eastAsia="Calibri"/>
          <w:b/>
          <w:iCs/>
          <w:highlight w:val="yellow"/>
          <w:u w:val="single"/>
        </w:rPr>
        <w:t>precision</w:t>
      </w:r>
      <w:r w:rsidRPr="006328A0">
        <w:rPr>
          <w:rFonts w:eastAsia="Calibri"/>
          <w:highlight w:val="yellow"/>
          <w:u w:val="single"/>
        </w:rPr>
        <w:t xml:space="preserve"> </w:t>
      </w:r>
      <w:r w:rsidRPr="006328A0">
        <w:rPr>
          <w:rFonts w:eastAsia="Calibri"/>
          <w:b/>
          <w:iCs/>
          <w:highlight w:val="yellow"/>
          <w:u w:val="single"/>
        </w:rPr>
        <w:t>ag</w:t>
      </w:r>
      <w:r w:rsidRPr="006328A0">
        <w:rPr>
          <w:rFonts w:eastAsia="Calibri"/>
          <w:b/>
          <w:iCs/>
          <w:u w:val="single"/>
        </w:rPr>
        <w:t>riculture</w:t>
      </w:r>
      <w:r w:rsidRPr="006328A0">
        <w:rPr>
          <w:rFonts w:eastAsia="Calibri"/>
          <w:sz w:val="16"/>
        </w:rPr>
        <w:t xml:space="preserve"> in Israel, and </w:t>
      </w:r>
      <w:r w:rsidRPr="006328A0">
        <w:rPr>
          <w:rFonts w:eastAsia="Calibri"/>
          <w:b/>
          <w:iCs/>
          <w:u w:val="single"/>
        </w:rPr>
        <w:t xml:space="preserve">CO2 </w:t>
      </w:r>
      <w:r w:rsidRPr="006328A0">
        <w:rPr>
          <w:rFonts w:eastAsia="Calibri"/>
          <w:b/>
          <w:iCs/>
          <w:highlight w:val="yellow"/>
          <w:u w:val="single"/>
        </w:rPr>
        <w:t>emissions have fallen</w:t>
      </w:r>
      <w:r w:rsidRPr="006328A0">
        <w:rPr>
          <w:rFonts w:eastAsia="Calibri"/>
          <w:sz w:val="16"/>
        </w:rPr>
        <w:t xml:space="preserve"> in nuclear-friendly France and Sweden. In the future, </w:t>
      </w:r>
      <w:r w:rsidRPr="006328A0">
        <w:rPr>
          <w:rFonts w:eastAsia="Calibri"/>
          <w:highlight w:val="yellow"/>
          <w:u w:val="single"/>
        </w:rPr>
        <w:t>g</w:t>
      </w:r>
      <w:r w:rsidRPr="006328A0">
        <w:rPr>
          <w:rFonts w:eastAsia="Calibri"/>
          <w:u w:val="single"/>
        </w:rPr>
        <w:t xml:space="preserve">enetically </w:t>
      </w:r>
      <w:r w:rsidRPr="006328A0">
        <w:rPr>
          <w:rFonts w:eastAsia="Calibri"/>
          <w:highlight w:val="yellow"/>
          <w:u w:val="single"/>
        </w:rPr>
        <w:t>m</w:t>
      </w:r>
      <w:r w:rsidRPr="006328A0">
        <w:rPr>
          <w:rFonts w:eastAsia="Calibri"/>
          <w:u w:val="single"/>
        </w:rPr>
        <w:t xml:space="preserve">odified </w:t>
      </w:r>
      <w:r w:rsidRPr="006328A0">
        <w:rPr>
          <w:rFonts w:eastAsia="Calibri"/>
          <w:highlight w:val="yellow"/>
          <w:u w:val="single"/>
        </w:rPr>
        <w:t>crops</w:t>
      </w:r>
      <w:r w:rsidRPr="006328A0">
        <w:rPr>
          <w:rFonts w:eastAsia="Calibri"/>
          <w:u w:val="single"/>
        </w:rPr>
        <w:t xml:space="preserve"> could lead to </w:t>
      </w:r>
      <w:r w:rsidRPr="006328A0">
        <w:rPr>
          <w:rFonts w:eastAsia="Calibri"/>
          <w:sz w:val="16"/>
        </w:rPr>
        <w:t xml:space="preserve">a </w:t>
      </w:r>
      <w:r w:rsidRPr="006328A0">
        <w:rPr>
          <w:rFonts w:eastAsia="Calibri"/>
          <w:highlight w:val="yellow"/>
          <w:u w:val="single"/>
        </w:rPr>
        <w:t>decline</w:t>
      </w:r>
      <w:r w:rsidRPr="006328A0">
        <w:rPr>
          <w:rFonts w:eastAsia="Calibri"/>
          <w:u w:val="single"/>
        </w:rPr>
        <w:t xml:space="preserve"> in</w:t>
      </w:r>
      <w:r w:rsidRPr="006328A0">
        <w:rPr>
          <w:rFonts w:eastAsia="Calibri"/>
          <w:sz w:val="16"/>
        </w:rPr>
        <w:t xml:space="preserve"> the </w:t>
      </w:r>
      <w:r w:rsidRPr="006328A0">
        <w:rPr>
          <w:rFonts w:eastAsia="Calibri"/>
          <w:u w:val="single"/>
        </w:rPr>
        <w:t xml:space="preserve">use of </w:t>
      </w:r>
      <w:r w:rsidRPr="006328A0">
        <w:rPr>
          <w:rFonts w:eastAsia="Calibri"/>
          <w:b/>
          <w:iCs/>
          <w:highlight w:val="yellow"/>
          <w:u w:val="single"/>
        </w:rPr>
        <w:t>nitrogen</w:t>
      </w:r>
      <w:r w:rsidRPr="006328A0">
        <w:rPr>
          <w:rFonts w:eastAsia="Calibri"/>
          <w:highlight w:val="yellow"/>
          <w:u w:val="single"/>
        </w:rPr>
        <w:t xml:space="preserve"> and </w:t>
      </w:r>
      <w:r w:rsidRPr="006328A0">
        <w:rPr>
          <w:rFonts w:eastAsia="Calibri"/>
          <w:b/>
          <w:iCs/>
          <w:highlight w:val="yellow"/>
          <w:u w:val="single"/>
        </w:rPr>
        <w:t>phosphorus</w:t>
      </w:r>
      <w:r w:rsidRPr="006328A0">
        <w:rPr>
          <w:rFonts w:eastAsia="Calibri"/>
          <w:u w:val="single"/>
        </w:rPr>
        <w:t>, and</w:t>
      </w:r>
      <w:r w:rsidRPr="006328A0">
        <w:rPr>
          <w:rFonts w:eastAsia="Calibri"/>
          <w:sz w:val="16"/>
        </w:rPr>
        <w:t xml:space="preserve"> wild </w:t>
      </w:r>
      <w:r w:rsidRPr="006328A0">
        <w:rPr>
          <w:rFonts w:eastAsia="Calibri"/>
          <w:b/>
          <w:iCs/>
          <w:highlight w:val="yellow"/>
          <w:u w:val="single"/>
        </w:rPr>
        <w:t>fish stocks</w:t>
      </w:r>
      <w:r w:rsidRPr="006328A0">
        <w:rPr>
          <w:rFonts w:eastAsia="Calibri"/>
          <w:u w:val="single"/>
        </w:rPr>
        <w:t xml:space="preserve"> could</w:t>
      </w:r>
      <w:r w:rsidRPr="006328A0">
        <w:rPr>
          <w:rFonts w:eastAsia="Calibri"/>
          <w:b/>
          <w:iCs/>
          <w:u w:val="single"/>
        </w:rPr>
        <w:t xml:space="preserve"> </w:t>
      </w:r>
      <w:r w:rsidRPr="006328A0">
        <w:rPr>
          <w:rFonts w:eastAsia="Calibri"/>
          <w:b/>
          <w:iCs/>
          <w:highlight w:val="yellow"/>
          <w:u w:val="single"/>
        </w:rPr>
        <w:t>bounce back through</w:t>
      </w:r>
      <w:r w:rsidRPr="006328A0">
        <w:rPr>
          <w:rFonts w:eastAsia="Calibri"/>
          <w:b/>
          <w:iCs/>
          <w:u w:val="single"/>
        </w:rPr>
        <w:t xml:space="preserve"> </w:t>
      </w:r>
      <w:r w:rsidRPr="006328A0">
        <w:rPr>
          <w:rFonts w:eastAsia="Calibri"/>
          <w:sz w:val="16"/>
        </w:rPr>
        <w:t xml:space="preserve">greater use of </w:t>
      </w:r>
      <w:r w:rsidRPr="006328A0">
        <w:rPr>
          <w:rFonts w:eastAsia="Calibri"/>
          <w:b/>
          <w:iCs/>
          <w:highlight w:val="yellow"/>
          <w:u w:val="single"/>
        </w:rPr>
        <w:t>aquaculture</w:t>
      </w:r>
      <w:r w:rsidRPr="006328A0">
        <w:rPr>
          <w:rFonts w:eastAsia="Calibri"/>
          <w:sz w:val="16"/>
        </w:rPr>
        <w:t>, which is rapidly expanding in China. What’s needed to</w:t>
      </w:r>
    </w:p>
    <w:p w14:paraId="150E6709" w14:textId="77777777" w:rsidR="00B17282" w:rsidRDefault="00B17282" w:rsidP="00B17282"/>
    <w:p w14:paraId="0CA9FAEB" w14:textId="77777777" w:rsidR="00B17282" w:rsidRPr="006328A0" w:rsidRDefault="00B17282" w:rsidP="00B17282">
      <w:pPr>
        <w:keepNext/>
        <w:keepLines/>
        <w:spacing w:before="40" w:after="0" w:line="256" w:lineRule="auto"/>
        <w:outlineLvl w:val="3"/>
        <w:rPr>
          <w:rFonts w:eastAsia="Times New Roman" w:cs="Times New Roman"/>
          <w:b/>
          <w:iCs/>
          <w:sz w:val="26"/>
        </w:rPr>
      </w:pPr>
      <w:bookmarkStart w:id="0" w:name="m_2151545526492690936__Hlk56527995"/>
      <w:r w:rsidRPr="006328A0">
        <w:rPr>
          <w:rFonts w:eastAsia="Times New Roman" w:cs="Times New Roman"/>
          <w:b/>
          <w:iCs/>
          <w:sz w:val="26"/>
        </w:rPr>
        <w:t>The government has F-15s, you know that</w:t>
      </w:r>
      <w:r>
        <w:rPr>
          <w:rFonts w:eastAsia="Times New Roman" w:cs="Times New Roman"/>
          <w:b/>
          <w:iCs/>
          <w:sz w:val="26"/>
        </w:rPr>
        <w:t>,</w:t>
      </w:r>
      <w:r w:rsidRPr="006328A0">
        <w:rPr>
          <w:rFonts w:eastAsia="Times New Roman" w:cs="Times New Roman"/>
          <w:b/>
          <w:iCs/>
          <w:sz w:val="26"/>
        </w:rPr>
        <w:t xml:space="preserve"> right?</w:t>
      </w:r>
      <w:bookmarkEnd w:id="0"/>
      <w:r>
        <w:rPr>
          <w:rFonts w:eastAsia="Times New Roman" w:cs="Times New Roman"/>
          <w:b/>
          <w:iCs/>
          <w:sz w:val="26"/>
        </w:rPr>
        <w:t xml:space="preserve"> Labor tactics are the best method for change.</w:t>
      </w:r>
    </w:p>
    <w:p w14:paraId="700BC34A" w14:textId="77777777" w:rsidR="00B17282" w:rsidRPr="006328A0" w:rsidRDefault="00B17282" w:rsidP="00B17282">
      <w:pPr>
        <w:spacing w:line="256" w:lineRule="auto"/>
        <w:rPr>
          <w:rFonts w:eastAsia="Calibri" w:cs="Times New Roman"/>
        </w:rPr>
      </w:pPr>
      <w:r w:rsidRPr="006328A0">
        <w:rPr>
          <w:rFonts w:eastAsia="Calibri" w:cs="Times New Roman"/>
        </w:rPr>
        <w:t>Fredrik </w:t>
      </w:r>
      <w:r w:rsidRPr="006328A0">
        <w:rPr>
          <w:rStyle w:val="Style13ptBold"/>
        </w:rPr>
        <w:t>deBoer 16</w:t>
      </w:r>
      <w:r w:rsidRPr="006328A0">
        <w:rPr>
          <w:rFonts w:eastAsia="Calibri" w:cs="Times New Roman"/>
        </w:rPr>
        <w:t>, Limited-Term Lecturer, Introductory Composition at Purdue Program, 3/15/16, “c’mon, guys,” </w:t>
      </w:r>
      <w:hyperlink r:id="rId35" w:tgtFrame="_blank" w:history="1">
        <w:r w:rsidRPr="006328A0">
          <w:rPr>
            <w:rFonts w:eastAsia="Calibri" w:cs="Times New Roman"/>
            <w:color w:val="000000"/>
            <w:u w:val="single"/>
          </w:rPr>
          <w:t>http://fredrikdeboer.com/2016/03/15/cmon-guys/</w:t>
        </w:r>
      </w:hyperlink>
    </w:p>
    <w:p w14:paraId="0E4FD763" w14:textId="77777777" w:rsidR="00B17282" w:rsidRPr="00496337" w:rsidRDefault="00B17282" w:rsidP="00B17282">
      <w:pPr>
        <w:spacing w:line="256" w:lineRule="auto"/>
        <w:rPr>
          <w:rFonts w:eastAsia="Calibri" w:cs="Times New Roman"/>
          <w:sz w:val="12"/>
        </w:rPr>
      </w:pPr>
      <w:r w:rsidRPr="006328A0">
        <w:rPr>
          <w:rFonts w:eastAsia="Calibri" w:cs="Times New Roman"/>
          <w:sz w:val="12"/>
        </w:rPr>
        <w:t>I could be wrong about the short-term dangers, and the stakes are incredibly high. But in the end we’re left with the same old question: </w:t>
      </w:r>
      <w:r w:rsidRPr="006328A0">
        <w:rPr>
          <w:rFonts w:eastAsia="Calibri" w:cs="Times New Roman"/>
          <w:highlight w:val="yellow"/>
          <w:u w:val="single"/>
        </w:rPr>
        <w:t>wha</w:t>
      </w:r>
      <w:r w:rsidRPr="006328A0">
        <w:rPr>
          <w:rFonts w:eastAsia="Calibri" w:cs="Times New Roman"/>
          <w:u w:val="single"/>
        </w:rPr>
        <w:t xml:space="preserve">t tactics </w:t>
      </w:r>
      <w:r w:rsidRPr="006328A0">
        <w:rPr>
          <w:rFonts w:eastAsia="Calibri" w:cs="Times New Roman"/>
          <w:highlight w:val="yellow"/>
          <w:u w:val="single"/>
        </w:rPr>
        <w:t>will</w:t>
      </w:r>
      <w:r w:rsidRPr="006328A0">
        <w:rPr>
          <w:rFonts w:eastAsia="Calibri" w:cs="Times New Roman"/>
          <w:u w:val="single"/>
        </w:rPr>
        <w:t> </w:t>
      </w:r>
      <w:r w:rsidRPr="006328A0">
        <w:rPr>
          <w:rFonts w:eastAsia="Calibri" w:cs="Times New Roman"/>
          <w:b/>
          <w:bCs/>
          <w:u w:val="single"/>
        </w:rPr>
        <w:t xml:space="preserve">actually </w:t>
      </w:r>
      <w:r w:rsidRPr="006328A0">
        <w:rPr>
          <w:rFonts w:eastAsia="Calibri" w:cs="Times New Roman"/>
          <w:b/>
          <w:bCs/>
          <w:highlight w:val="yellow"/>
          <w:u w:val="single"/>
        </w:rPr>
        <w:t>work</w:t>
      </w:r>
      <w:r w:rsidRPr="006328A0">
        <w:rPr>
          <w:rFonts w:eastAsia="Calibri" w:cs="Times New Roman"/>
          <w:b/>
          <w:bCs/>
          <w:u w:val="single"/>
        </w:rPr>
        <w:t xml:space="preserve"> to secure a better world?</w:t>
      </w:r>
      <w:r w:rsidRPr="006328A0">
        <w:rPr>
          <w:rFonts w:eastAsia="Calibri" w:cs="Times New Roman"/>
          <w:sz w:val="12"/>
        </w:rPr>
        <w:t> In a sharp, sober piece about the meaning of left-wing political violence in the 1970s, Tim Barker writes “</w:t>
      </w:r>
      <w:r w:rsidRPr="006328A0">
        <w:rPr>
          <w:rFonts w:eastAsia="Calibri" w:cs="Times New Roman"/>
          <w:highlight w:val="yellow"/>
          <w:u w:val="single"/>
        </w:rPr>
        <w:t>If you can’t acknowledge radical violence, radicals are reduced to</w:t>
      </w:r>
      <w:r w:rsidRPr="006328A0">
        <w:rPr>
          <w:rFonts w:eastAsia="Calibri" w:cs="Times New Roman"/>
          <w:u w:val="single"/>
        </w:rPr>
        <w:t xml:space="preserve"> mere </w:t>
      </w:r>
      <w:r w:rsidRPr="006328A0">
        <w:rPr>
          <w:rFonts w:eastAsia="Calibri" w:cs="Times New Roman"/>
          <w:highlight w:val="yellow"/>
          <w:u w:val="single"/>
        </w:rPr>
        <w:t>victims of repression</w:t>
      </w:r>
      <w:r w:rsidRPr="006328A0">
        <w:rPr>
          <w:rFonts w:eastAsia="Calibri" w:cs="Times New Roman"/>
          <w:sz w:val="12"/>
        </w:rPr>
        <w:t>, rather than political actors who made definite tactical choices under given political circumstances.” </w:t>
      </w:r>
      <w:r w:rsidRPr="006328A0">
        <w:rPr>
          <w:rFonts w:eastAsia="Calibri" w:cs="Times New Roman"/>
          <w:b/>
          <w:bCs/>
          <w:highlight w:val="yellow"/>
          <w:u w:val="single"/>
        </w:rPr>
        <w:t>The problem</w:t>
      </w:r>
      <w:r w:rsidRPr="006328A0">
        <w:rPr>
          <w:rFonts w:eastAsia="Calibri" w:cs="Times New Roman"/>
          <w:sz w:val="12"/>
        </w:rPr>
        <w:t>, as Barker goes on to imply, </w:t>
      </w:r>
      <w:r w:rsidRPr="006328A0">
        <w:rPr>
          <w:rFonts w:eastAsia="Calibri" w:cs="Times New Roman"/>
          <w:u w:val="single"/>
        </w:rPr>
        <w:t xml:space="preserve">is those tactical choices: </w:t>
      </w:r>
      <w:r w:rsidRPr="006328A0">
        <w:rPr>
          <w:rFonts w:eastAsia="Calibri" w:cs="Times New Roman"/>
          <w:highlight w:val="yellow"/>
          <w:u w:val="single"/>
        </w:rPr>
        <w:t>in today’s America they will </w:t>
      </w:r>
      <w:r w:rsidRPr="006328A0">
        <w:rPr>
          <w:rFonts w:eastAsia="Calibri" w:cs="Times New Roman"/>
          <w:sz w:val="12"/>
        </w:rPr>
        <w:t>essentially </w:t>
      </w:r>
      <w:r w:rsidRPr="006328A0">
        <w:rPr>
          <w:rFonts w:eastAsia="Calibri" w:cs="Times New Roman"/>
          <w:b/>
          <w:bCs/>
          <w:highlight w:val="yellow"/>
          <w:u w:val="single"/>
        </w:rPr>
        <w:t>never break on the side of armed opposition against the state</w:t>
      </w:r>
      <w:r w:rsidRPr="006328A0">
        <w:rPr>
          <w:rFonts w:eastAsia="Calibri" w:cs="Times New Roman"/>
          <w:highlight w:val="yellow"/>
          <w:u w:val="single"/>
        </w:rPr>
        <w:t>. The government knows everything about you</w:t>
      </w:r>
      <w:r w:rsidRPr="006328A0">
        <w:rPr>
          <w:rFonts w:eastAsia="Calibri" w:cs="Times New Roman"/>
          <w:sz w:val="12"/>
        </w:rPr>
        <w:t>, I’m sorry to say, your movements and your associations and the books you read and the things you buy </w:t>
      </w:r>
      <w:r w:rsidRPr="006328A0">
        <w:rPr>
          <w:rFonts w:eastAsia="Calibri" w:cs="Times New Roman"/>
          <w:u w:val="single"/>
        </w:rPr>
        <w:t xml:space="preserve">and </w:t>
      </w:r>
      <w:r w:rsidRPr="006328A0">
        <w:rPr>
          <w:rFonts w:eastAsia="Calibri" w:cs="Times New Roman"/>
          <w:highlight w:val="yellow"/>
          <w:u w:val="single"/>
        </w:rPr>
        <w:t xml:space="preserve">what you’re saying to </w:t>
      </w:r>
      <w:r w:rsidRPr="006328A0">
        <w:rPr>
          <w:rFonts w:eastAsia="Calibri" w:cs="Times New Roman"/>
          <w:u w:val="single"/>
        </w:rPr>
        <w:t xml:space="preserve">the </w:t>
      </w:r>
      <w:r w:rsidRPr="006328A0">
        <w:rPr>
          <w:rFonts w:eastAsia="Calibri" w:cs="Times New Roman"/>
          <w:highlight w:val="yellow"/>
          <w:u w:val="single"/>
        </w:rPr>
        <w:t>people you communicate with</w:t>
      </w:r>
      <w:r w:rsidRPr="006328A0">
        <w:rPr>
          <w:rFonts w:eastAsia="Calibri" w:cs="Times New Roman"/>
          <w:u w:val="single"/>
        </w:rPr>
        <w:t>. That’s simply</w:t>
      </w:r>
      <w:r w:rsidRPr="006328A0">
        <w:rPr>
          <w:rFonts w:eastAsia="Calibri" w:cs="Times New Roman"/>
          <w:sz w:val="12"/>
        </w:rPr>
        <w:t> on </w:t>
      </w:r>
      <w:r w:rsidRPr="006328A0">
        <w:rPr>
          <w:rFonts w:eastAsia="Calibri" w:cs="Times New Roman"/>
          <w:u w:val="single"/>
        </w:rPr>
        <w:t xml:space="preserve">the level of information, </w:t>
      </w:r>
      <w:r w:rsidRPr="006328A0">
        <w:rPr>
          <w:rFonts w:eastAsia="Calibri" w:cs="Times New Roman"/>
          <w:highlight w:val="yellow"/>
          <w:u w:val="single"/>
        </w:rPr>
        <w:t>before we even get to the state’s</w:t>
      </w:r>
      <w:r w:rsidRPr="006328A0">
        <w:rPr>
          <w:rFonts w:eastAsia="Calibri" w:cs="Times New Roman"/>
          <w:u w:val="single"/>
        </w:rPr>
        <w:t xml:space="preserve"> incredible </w:t>
      </w:r>
      <w:r w:rsidRPr="006328A0">
        <w:rPr>
          <w:rFonts w:eastAsia="Calibri" w:cs="Times New Roman"/>
          <w:highlight w:val="yellow"/>
          <w:u w:val="single"/>
        </w:rPr>
        <w:t>capacity to inflict violence</w:t>
      </w:r>
      <w:r w:rsidRPr="006328A0">
        <w:rPr>
          <w:rFonts w:eastAsia="Calibri" w:cs="Times New Roman"/>
          <w:sz w:val="12"/>
        </w:rPr>
        <w:t>. Look, </w:t>
      </w:r>
      <w:r w:rsidRPr="006328A0">
        <w:rPr>
          <w:rFonts w:eastAsia="Calibri" w:cs="Times New Roman"/>
          <w:b/>
          <w:bCs/>
          <w:highlight w:val="yellow"/>
          <w:u w:val="single"/>
        </w:rPr>
        <w:t>the world has changed</w:t>
      </w:r>
      <w:r w:rsidRPr="006328A0">
        <w:rPr>
          <w:rFonts w:eastAsia="Calibri" w:cs="Times New Roman"/>
          <w:sz w:val="12"/>
        </w:rPr>
        <w:t>. The relative military capacity of regular people compared to establishment governments has changed, especially in fully developed, technology-enabled countries like the United States. The Czar had his armies, yes, but </w:t>
      </w:r>
      <w:r w:rsidRPr="006328A0">
        <w:rPr>
          <w:rFonts w:eastAsia="Calibri" w:cs="Times New Roman"/>
          <w:highlight w:val="yellow"/>
          <w:u w:val="single"/>
        </w:rPr>
        <w:t xml:space="preserve">the Czar’s </w:t>
      </w:r>
      <w:r w:rsidRPr="006328A0">
        <w:rPr>
          <w:rFonts w:eastAsia="Calibri" w:cs="Times New Roman"/>
          <w:u w:val="single"/>
        </w:rPr>
        <w:t xml:space="preserve">armies </w:t>
      </w:r>
      <w:r w:rsidRPr="006328A0">
        <w:rPr>
          <w:rFonts w:eastAsia="Calibri" w:cs="Times New Roman"/>
          <w:highlight w:val="yellow"/>
          <w:u w:val="single"/>
        </w:rPr>
        <w:t xml:space="preserve">depended on manpower </w:t>
      </w:r>
      <w:r w:rsidRPr="006328A0">
        <w:rPr>
          <w:rFonts w:eastAsia="Calibri" w:cs="Times New Roman"/>
          <w:u w:val="single"/>
        </w:rPr>
        <w:t>above and beyond everything else</w:t>
      </w:r>
      <w:r w:rsidRPr="006328A0">
        <w:rPr>
          <w:rFonts w:eastAsia="Calibri" w:cs="Times New Roman"/>
          <w:sz w:val="12"/>
        </w:rPr>
        <w:t>. The fighting was still mostly different groups of people with rifles shooting at each other. </w:t>
      </w:r>
      <w:r w:rsidRPr="006328A0">
        <w:rPr>
          <w:rFonts w:eastAsia="Calibri" w:cs="Times New Roman"/>
          <w:u w:val="single"/>
        </w:rPr>
        <w:t>If tomorrow </w:t>
      </w:r>
      <w:r w:rsidRPr="006328A0">
        <w:rPr>
          <w:rFonts w:eastAsia="Calibri" w:cs="Times New Roman"/>
          <w:highlight w:val="yellow"/>
          <w:u w:val="single"/>
        </w:rPr>
        <w:t>you could rally as many people as the Bolsheviks </w:t>
      </w:r>
      <w:r w:rsidRPr="006328A0">
        <w:rPr>
          <w:rFonts w:eastAsia="Calibri" w:cs="Times New Roman"/>
          <w:u w:val="single"/>
        </w:rPr>
        <w:t>had</w:t>
      </w:r>
      <w:r w:rsidRPr="006328A0">
        <w:rPr>
          <w:rFonts w:eastAsia="Calibri" w:cs="Times New Roman"/>
          <w:sz w:val="12"/>
        </w:rPr>
        <w:t> at their revolutionary peak, </w:t>
      </w:r>
      <w:r w:rsidRPr="006328A0">
        <w:rPr>
          <w:rFonts w:eastAsia="Calibri" w:cs="Times New Roman"/>
          <w:highlight w:val="yellow"/>
          <w:u w:val="single"/>
        </w:rPr>
        <w:t>you’re still </w:t>
      </w:r>
      <w:r w:rsidRPr="006328A0">
        <w:rPr>
          <w:rFonts w:eastAsia="Calibri" w:cs="Times New Roman"/>
          <w:sz w:val="12"/>
        </w:rPr>
        <w:t>left </w:t>
      </w:r>
      <w:r w:rsidRPr="006328A0">
        <w:rPr>
          <w:rFonts w:eastAsia="Calibri" w:cs="Times New Roman"/>
          <w:b/>
          <w:bCs/>
          <w:highlight w:val="yellow"/>
          <w:u w:val="single"/>
        </w:rPr>
        <w:t>in a world of F-15s, drones, and cluster bombs</w:t>
      </w:r>
      <w:r w:rsidRPr="006328A0">
        <w:rPr>
          <w:rFonts w:eastAsia="Calibri" w:cs="Times New Roman"/>
          <w:sz w:val="12"/>
        </w:rPr>
        <w:t>. And that’s to say nothing of the fact that </w:t>
      </w:r>
      <w:r w:rsidRPr="006328A0">
        <w:rPr>
          <w:rFonts w:eastAsia="Calibri" w:cs="Times New Roman"/>
          <w:highlight w:val="yellow"/>
          <w:u w:val="single"/>
        </w:rPr>
        <w:t>establishment governments </w:t>
      </w:r>
      <w:r w:rsidRPr="006328A0">
        <w:rPr>
          <w:rFonts w:eastAsia="Calibri" w:cs="Times New Roman"/>
          <w:sz w:val="12"/>
        </w:rPr>
        <w:t>in the developed world </w:t>
      </w:r>
      <w:r w:rsidRPr="006328A0">
        <w:rPr>
          <w:rFonts w:eastAsia="Calibri" w:cs="Times New Roman"/>
          <w:highlight w:val="yellow"/>
          <w:u w:val="single"/>
        </w:rPr>
        <w:t xml:space="preserve">can rely on </w:t>
      </w:r>
      <w:r w:rsidRPr="006328A0">
        <w:rPr>
          <w:rFonts w:eastAsia="Calibri" w:cs="Times New Roman"/>
          <w:u w:val="single"/>
        </w:rPr>
        <w:t>the </w:t>
      </w:r>
      <w:r w:rsidRPr="006328A0">
        <w:rPr>
          <w:rFonts w:eastAsia="Calibri" w:cs="Times New Roman"/>
          <w:b/>
          <w:bCs/>
          <w:u w:val="single"/>
        </w:rPr>
        <w:t xml:space="preserve">numbing agents of </w:t>
      </w:r>
      <w:r w:rsidRPr="006328A0">
        <w:rPr>
          <w:rFonts w:eastAsia="Calibri" w:cs="Times New Roman"/>
          <w:b/>
          <w:bCs/>
          <w:highlight w:val="yellow"/>
          <w:u w:val="single"/>
        </w:rPr>
        <w:t>capitalist luxuries</w:t>
      </w:r>
      <w:r w:rsidRPr="006328A0">
        <w:rPr>
          <w:rFonts w:eastAsia="Calibri" w:cs="Times New Roman"/>
          <w:highlight w:val="yellow"/>
          <w:u w:val="single"/>
        </w:rPr>
        <w:t> </w:t>
      </w:r>
      <w:r w:rsidRPr="006328A0">
        <w:rPr>
          <w:rFonts w:eastAsia="Calibri" w:cs="Times New Roman"/>
          <w:sz w:val="12"/>
        </w:rPr>
        <w:t>and the American dream </w:t>
      </w:r>
      <w:r w:rsidRPr="006328A0">
        <w:rPr>
          <w:rFonts w:eastAsia="Calibri" w:cs="Times New Roman"/>
          <w:highlight w:val="yellow"/>
          <w:u w:val="single"/>
        </w:rPr>
        <w:t>to damper revolutionary enthusiasm </w:t>
      </w:r>
      <w:r w:rsidRPr="006328A0">
        <w:rPr>
          <w:rFonts w:eastAsia="Calibri" w:cs="Times New Roman"/>
          <w:u w:val="single"/>
        </w:rPr>
        <w:t>even among the</w:t>
      </w:r>
      <w:r w:rsidRPr="006328A0">
        <w:rPr>
          <w:rFonts w:eastAsia="Calibri" w:cs="Times New Roman"/>
          <w:sz w:val="12"/>
        </w:rPr>
        <w:t> many millions who have been </w:t>
      </w:r>
      <w:r w:rsidRPr="006328A0">
        <w:rPr>
          <w:rFonts w:eastAsia="Calibri" w:cs="Times New Roman"/>
          <w:u w:val="single"/>
        </w:rPr>
        <w:t>marginalized and impoverished</w:t>
      </w:r>
      <w:r w:rsidRPr="006328A0">
        <w:rPr>
          <w:rFonts w:eastAsia="Calibri" w:cs="Times New Roman"/>
          <w:sz w:val="12"/>
        </w:rPr>
        <w:t>. </w:t>
      </w:r>
      <w:r w:rsidRPr="006328A0">
        <w:rPr>
          <w:rFonts w:eastAsia="Calibri" w:cs="Times New Roman"/>
          <w:b/>
          <w:bCs/>
          <w:u w:val="single"/>
        </w:rPr>
        <w:t>This just isn’t 1950s Cuba</w:t>
      </w:r>
      <w:r w:rsidRPr="006328A0">
        <w:rPr>
          <w:rFonts w:eastAsia="Calibri" w:cs="Times New Roman"/>
          <w:sz w:val="12"/>
        </w:rPr>
        <w:t>, guys. </w:t>
      </w:r>
      <w:r w:rsidRPr="006328A0">
        <w:rPr>
          <w:rFonts w:eastAsia="Calibri" w:cs="Times New Roman"/>
          <w:b/>
          <w:bCs/>
          <w:u w:val="single"/>
        </w:rPr>
        <w:t>It’s just not</w:t>
      </w:r>
      <w:r w:rsidRPr="006328A0">
        <w:rPr>
          <w:rFonts w:eastAsia="Calibri" w:cs="Times New Roman"/>
          <w:sz w:val="12"/>
        </w:rPr>
        <w:t>. In a very real way, </w:t>
      </w:r>
      <w:r w:rsidRPr="006328A0">
        <w:rPr>
          <w:rFonts w:eastAsia="Calibri" w:cs="Times New Roman"/>
          <w:highlight w:val="yellow"/>
          <w:u w:val="single"/>
        </w:rPr>
        <w:t>modern tech</w:t>
      </w:r>
      <w:r w:rsidRPr="006328A0">
        <w:rPr>
          <w:rFonts w:eastAsia="Calibri" w:cs="Times New Roman"/>
          <w:u w:val="single"/>
        </w:rPr>
        <w:t>nology</w:t>
      </w:r>
      <w:r w:rsidRPr="006328A0">
        <w:rPr>
          <w:rFonts w:eastAsia="Calibri" w:cs="Times New Roman"/>
          <w:sz w:val="12"/>
        </w:rPr>
        <w:t> effectively </w:t>
      </w:r>
      <w:r w:rsidRPr="006328A0">
        <w:rPr>
          <w:rFonts w:eastAsia="Calibri" w:cs="Times New Roman"/>
          <w:highlight w:val="yellow"/>
          <w:u w:val="single"/>
        </w:rPr>
        <w:t>lowers the odds of</w:t>
      </w:r>
      <w:r w:rsidRPr="006328A0">
        <w:rPr>
          <w:rFonts w:eastAsia="Calibri" w:cs="Times New Roman"/>
          <w:u w:val="single"/>
        </w:rPr>
        <w:t xml:space="preserve"> armed </w:t>
      </w:r>
      <w:r w:rsidRPr="006328A0">
        <w:rPr>
          <w:rFonts w:eastAsia="Calibri" w:cs="Times New Roman"/>
          <w:highlight w:val="yellow"/>
          <w:u w:val="single"/>
        </w:rPr>
        <w:t>political revolution </w:t>
      </w:r>
      <w:r w:rsidRPr="006328A0">
        <w:rPr>
          <w:rFonts w:eastAsia="Calibri" w:cs="Times New Roman"/>
          <w:u w:val="single"/>
        </w:rPr>
        <w:t>in a country like the U</w:t>
      </w:r>
      <w:r w:rsidRPr="006328A0">
        <w:rPr>
          <w:rFonts w:eastAsia="Calibri" w:cs="Times New Roman"/>
          <w:sz w:val="12"/>
        </w:rPr>
        <w:t>nited </w:t>
      </w:r>
      <w:r w:rsidRPr="006328A0">
        <w:rPr>
          <w:rFonts w:eastAsia="Calibri" w:cs="Times New Roman"/>
          <w:u w:val="single"/>
        </w:rPr>
        <w:t>S</w:t>
      </w:r>
      <w:r w:rsidRPr="006328A0">
        <w:rPr>
          <w:rFonts w:eastAsia="Calibri" w:cs="Times New Roman"/>
          <w:sz w:val="12"/>
        </w:rPr>
        <w:t>tates </w:t>
      </w:r>
      <w:r w:rsidRPr="006328A0">
        <w:rPr>
          <w:rFonts w:eastAsia="Calibri" w:cs="Times New Roman"/>
          <w:b/>
          <w:bCs/>
          <w:highlight w:val="yellow"/>
          <w:u w:val="single"/>
        </w:rPr>
        <w:t>to zero</w:t>
      </w:r>
      <w:r w:rsidRPr="006328A0">
        <w:rPr>
          <w:rFonts w:eastAsia="Calibri" w:cs="Times New Roman"/>
          <w:sz w:val="12"/>
        </w:rPr>
        <w:t>, and so much the worse for us. </w:t>
      </w:r>
      <w:r w:rsidRPr="006328A0">
        <w:rPr>
          <w:rFonts w:eastAsia="Calibri" w:cs="Times New Roman"/>
          <w:b/>
          <w:bCs/>
          <w:u w:val="single"/>
        </w:rPr>
        <w:t>This isn’t fatalism</w:t>
      </w:r>
      <w:r w:rsidRPr="006328A0">
        <w:rPr>
          <w:rFonts w:eastAsia="Calibri" w:cs="Times New Roman"/>
          <w:u w:val="single"/>
        </w:rPr>
        <w:t>. It doesn’t mean there’s no hope. It means that there is</w:t>
      </w:r>
      <w:r w:rsidRPr="006328A0">
        <w:rPr>
          <w:rFonts w:eastAsia="Calibri" w:cs="Times New Roman"/>
          <w:sz w:val="12"/>
        </w:rPr>
        <w:t> </w:t>
      </w:r>
      <w:r w:rsidRPr="006328A0">
        <w:rPr>
          <w:rFonts w:eastAsia="Calibri" w:cs="Times New Roman"/>
          <w:b/>
          <w:bCs/>
          <w:u w:val="single"/>
        </w:rPr>
        <w:t>little alternative to organization</w:t>
      </w:r>
      <w:r w:rsidRPr="006328A0">
        <w:rPr>
          <w:rFonts w:eastAsia="Calibri" w:cs="Times New Roman"/>
          <w:u w:val="single"/>
        </w:rPr>
        <w:t>, to changing minds through </w:t>
      </w:r>
      <w:r w:rsidRPr="006328A0">
        <w:rPr>
          <w:rFonts w:eastAsia="Calibri" w:cs="Times New Roman"/>
          <w:b/>
          <w:bCs/>
          <w:highlight w:val="yellow"/>
          <w:u w:val="single"/>
        </w:rPr>
        <w:t>committed political action</w:t>
      </w:r>
      <w:r w:rsidRPr="006328A0">
        <w:rPr>
          <w:rFonts w:eastAsia="Calibri" w:cs="Times New Roman"/>
          <w:highlight w:val="yellow"/>
          <w:u w:val="single"/>
        </w:rPr>
        <w:t> </w:t>
      </w:r>
      <w:r w:rsidRPr="006328A0">
        <w:rPr>
          <w:rFonts w:eastAsia="Calibri" w:cs="Times New Roman"/>
          <w:u w:val="single"/>
        </w:rPr>
        <w:t>and using</w:t>
      </w:r>
      <w:r w:rsidRPr="006328A0">
        <w:rPr>
          <w:rFonts w:eastAsia="Calibri" w:cs="Times New Roman"/>
          <w:sz w:val="12"/>
        </w:rPr>
        <w:t> the </w:t>
      </w:r>
      <w:r w:rsidRPr="006328A0">
        <w:rPr>
          <w:rFonts w:eastAsia="Calibri" w:cs="Times New Roman"/>
          <w:u w:val="single"/>
        </w:rPr>
        <w:t>available</w:t>
      </w:r>
      <w:r w:rsidRPr="006328A0">
        <w:rPr>
          <w:rFonts w:eastAsia="Calibri" w:cs="Times New Roman"/>
          <w:sz w:val="12"/>
        </w:rPr>
        <w:t> nonviolent </w:t>
      </w:r>
      <w:r w:rsidRPr="006328A0">
        <w:rPr>
          <w:rFonts w:eastAsia="Calibri" w:cs="Times New Roman"/>
          <w:u w:val="single"/>
        </w:rPr>
        <w:t>means to create change</w:t>
      </w:r>
      <w:r w:rsidRPr="006328A0">
        <w:rPr>
          <w:rFonts w:eastAsia="Calibri" w:cs="Times New Roman"/>
          <w:sz w:val="12"/>
        </w:rPr>
        <w:t xml:space="preserve">: a concert of </w:t>
      </w:r>
      <w:r w:rsidRPr="006328A0">
        <w:rPr>
          <w:u w:val="single"/>
        </w:rPr>
        <w:t>grassroots organizing,</w:t>
      </w:r>
      <w:r w:rsidRPr="006328A0">
        <w:rPr>
          <w:rFonts w:eastAsia="Calibri" w:cs="Times New Roman"/>
          <w:b/>
          <w:bCs/>
          <w:highlight w:val="yellow"/>
          <w:u w:val="single"/>
        </w:rPr>
        <w:t xml:space="preserve"> </w:t>
      </w:r>
      <w:r w:rsidRPr="006328A0">
        <w:rPr>
          <w:rStyle w:val="Emphasis"/>
          <w:highlight w:val="yellow"/>
        </w:rPr>
        <w:t>labor tactics</w:t>
      </w:r>
      <w:r w:rsidRPr="006328A0">
        <w:rPr>
          <w:rFonts w:eastAsia="Calibri" w:cs="Times New Roman"/>
          <w:b/>
          <w:bCs/>
          <w:highlight w:val="yellow"/>
          <w:u w:val="single"/>
        </w:rPr>
        <w:t>, and partisan politics</w:t>
      </w:r>
      <w:r w:rsidRPr="006328A0">
        <w:rPr>
          <w:rFonts w:eastAsia="Calibri" w:cs="Times New Roman"/>
          <w:sz w:val="12"/>
        </w:rPr>
        <w:t>. Those things aren’t exactly likely to work, either, but they’re</w:t>
      </w:r>
      <w:r w:rsidRPr="006328A0">
        <w:rPr>
          <w:rFonts w:eastAsia="Calibri" w:cs="Times New Roman"/>
          <w:u w:val="single"/>
        </w:rPr>
        <w:t xml:space="preserve"> </w:t>
      </w:r>
      <w:r w:rsidRPr="006328A0">
        <w:rPr>
          <w:rFonts w:eastAsia="Calibri" w:cs="Times New Roman"/>
          <w:b/>
          <w:bCs/>
          <w:highlight w:val="yellow"/>
          <w:u w:val="single"/>
        </w:rPr>
        <w:t>a hell of a lot more plausible than</w:t>
      </w:r>
      <w:r w:rsidRPr="006328A0">
        <w:rPr>
          <w:rFonts w:eastAsia="Calibri" w:cs="Times New Roman"/>
          <w:highlight w:val="yellow"/>
          <w:u w:val="single"/>
        </w:rPr>
        <w:t xml:space="preserve"> </w:t>
      </w:r>
      <w:r w:rsidRPr="006328A0">
        <w:rPr>
          <w:rFonts w:eastAsia="Calibri" w:cs="Times New Roman"/>
          <w:b/>
          <w:bCs/>
          <w:u w:val="single"/>
        </w:rPr>
        <w:t xml:space="preserve">us dweebs </w:t>
      </w:r>
      <w:r w:rsidRPr="006328A0">
        <w:rPr>
          <w:rFonts w:eastAsia="Calibri" w:cs="Times New Roman"/>
          <w:b/>
          <w:bCs/>
          <w:highlight w:val="yellow"/>
          <w:u w:val="single"/>
        </w:rPr>
        <w:t>taking the Pentagon</w:t>
      </w:r>
      <w:r w:rsidRPr="006328A0">
        <w:rPr>
          <w:rFonts w:eastAsia="Calibri" w:cs="Times New Roman"/>
          <w:u w:val="single"/>
        </w:rPr>
        <w:t>. Bernie</w:t>
      </w:r>
      <w:r w:rsidRPr="006328A0">
        <w:rPr>
          <w:rFonts w:eastAsia="Calibri" w:cs="Times New Roman"/>
          <w:sz w:val="12"/>
        </w:rPr>
        <w:t> Sanders isn’t really a socialist, but he’s a social democrat that </w:t>
      </w:r>
      <w:r w:rsidRPr="006328A0">
        <w:rPr>
          <w:rFonts w:eastAsia="Calibri" w:cs="Times New Roman"/>
          <w:u w:val="single"/>
        </w:rPr>
        <w:t>moves the conversation to the left, and if people are </w:t>
      </w:r>
      <w:r w:rsidRPr="006328A0">
        <w:rPr>
          <w:rFonts w:eastAsia="Calibri" w:cs="Times New Roman"/>
          <w:b/>
          <w:bCs/>
          <w:u w:val="single"/>
        </w:rPr>
        <w:t>dedicated and committed to organizing</w:t>
      </w:r>
      <w:r w:rsidRPr="006328A0">
        <w:rPr>
          <w:rFonts w:eastAsia="Calibri" w:cs="Times New Roman"/>
          <w:sz w:val="12"/>
        </w:rPr>
        <w:t>, the </w:t>
      </w:r>
      <w:r w:rsidRPr="006328A0">
        <w:rPr>
          <w:rFonts w:eastAsia="Calibri" w:cs="Times New Roman"/>
          <w:u w:val="single"/>
        </w:rPr>
        <w:t>local, state, and national candidates he inspires will </w:t>
      </w:r>
      <w:r w:rsidRPr="006328A0">
        <w:rPr>
          <w:rFonts w:eastAsia="Calibri" w:cs="Times New Roman"/>
          <w:b/>
          <w:bCs/>
          <w:u w:val="single"/>
        </w:rPr>
        <w:t>move it further to the left still</w:t>
      </w:r>
      <w:r w:rsidRPr="006328A0">
        <w:rPr>
          <w:rFonts w:eastAsia="Calibri" w:cs="Times New Roman"/>
          <w:u w:val="single"/>
        </w:rPr>
        <w:t>. You got any better suggestions?</w:t>
      </w:r>
      <w:r w:rsidRPr="006328A0">
        <w:rPr>
          <w:rFonts w:eastAsia="Calibri" w:cs="Times New Roman"/>
          <w:sz w:val="12"/>
        </w:rPr>
        <w:t> </w:t>
      </w:r>
      <w:r w:rsidRPr="006328A0">
        <w:rPr>
          <w:rFonts w:eastAsia="Calibri" w:cs="Times New Roman"/>
          <w:u w:val="single"/>
        </w:rPr>
        <w:t>Listen, commie nerds</w:t>
      </w:r>
      <w:r w:rsidRPr="006328A0">
        <w:rPr>
          <w:rFonts w:eastAsia="Calibri" w:cs="Times New Roman"/>
          <w:sz w:val="12"/>
        </w:rPr>
        <w:t>. My people. I love you guys. I really do. And </w:t>
      </w:r>
      <w:r w:rsidRPr="006328A0">
        <w:rPr>
          <w:rFonts w:eastAsia="Calibri" w:cs="Times New Roman"/>
          <w:u w:val="single"/>
        </w:rPr>
        <w:t>I want to build a better world</w:t>
      </w:r>
      <w:r w:rsidRPr="006328A0">
        <w:rPr>
          <w:rFonts w:eastAsia="Calibri" w:cs="Times New Roman"/>
          <w:sz w:val="12"/>
        </w:rPr>
        <w:t>. </w:t>
      </w:r>
      <w:r w:rsidRPr="006328A0">
        <w:rPr>
          <w:rFonts w:eastAsia="Calibri" w:cs="Times New Roman"/>
          <w:b/>
          <w:bCs/>
          <w:u w:val="single"/>
        </w:rPr>
        <w:t>Not incrementally, either</w:t>
      </w:r>
      <w:r w:rsidRPr="006328A0">
        <w:rPr>
          <w:rFonts w:eastAsia="Calibri" w:cs="Times New Roman"/>
          <w:u w:val="single"/>
        </w:rPr>
        <w:t>, but with</w:t>
      </w:r>
      <w:r w:rsidRPr="006328A0">
        <w:rPr>
          <w:rFonts w:eastAsia="Calibri" w:cs="Times New Roman"/>
          <w:sz w:val="12"/>
        </w:rPr>
        <w:t> the kind of </w:t>
      </w:r>
      <w:r w:rsidRPr="006328A0">
        <w:rPr>
          <w:rFonts w:eastAsia="Calibri" w:cs="Times New Roman"/>
          <w:b/>
          <w:bCs/>
          <w:u w:val="single"/>
        </w:rPr>
        <w:t>sweeping and transformative change</w:t>
      </w:r>
      <w:r w:rsidRPr="006328A0">
        <w:rPr>
          <w:rFonts w:eastAsia="Calibri" w:cs="Times New Roman"/>
          <w:sz w:val="12"/>
        </w:rPr>
        <w:t> that is required to fix a world of such deep injustice. </w:t>
      </w:r>
      <w:r w:rsidRPr="006328A0">
        <w:rPr>
          <w:rFonts w:eastAsia="Calibri" w:cs="Times New Roman"/>
          <w:u w:val="single"/>
        </w:rPr>
        <w:t>But </w:t>
      </w:r>
      <w:r w:rsidRPr="006328A0">
        <w:rPr>
          <w:rFonts w:eastAsia="Calibri" w:cs="Times New Roman"/>
          <w:b/>
          <w:bCs/>
          <w:u w:val="single"/>
        </w:rPr>
        <w:t>seriously</w:t>
      </w:r>
      <w:r w:rsidRPr="006328A0">
        <w:rPr>
          <w:rFonts w:eastAsia="Calibri" w:cs="Times New Roman"/>
          <w:u w:val="single"/>
        </w:rPr>
        <w:t>: none of us are ever going to take to the barricades</w:t>
      </w:r>
      <w:r w:rsidRPr="006328A0">
        <w:rPr>
          <w:rFonts w:eastAsia="Calibri" w:cs="Times New Roman"/>
          <w:sz w:val="12"/>
        </w:rPr>
        <w:t>.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328A0">
        <w:rPr>
          <w:rFonts w:eastAsia="Calibri" w:cs="Times New Roman"/>
          <w:u w:val="single"/>
        </w:rPr>
        <w:t xml:space="preserve">Violence is hard. Soldiering is hard. </w:t>
      </w:r>
      <w:r w:rsidRPr="006328A0">
        <w:rPr>
          <w:rFonts w:eastAsia="Calibri" w:cs="Times New Roman"/>
          <w:highlight w:val="yellow"/>
          <w:u w:val="single"/>
        </w:rPr>
        <w:t>In an era of the NSA and military robots</w:t>
      </w:r>
      <w:r w:rsidRPr="006328A0">
        <w:rPr>
          <w:rFonts w:eastAsia="Calibri" w:cs="Times New Roman"/>
          <w:u w:val="single"/>
        </w:rPr>
        <w:t>, it’s really, really hard.</w:t>
      </w:r>
      <w:r w:rsidRPr="006328A0">
        <w:rPr>
          <w:rFonts w:eastAsia="Calibri" w:cs="Times New Roman"/>
          <w:sz w:val="12"/>
        </w:rPr>
        <w:t> </w:t>
      </w:r>
      <w:r w:rsidRPr="006328A0">
        <w:rPr>
          <w:rFonts w:eastAsia="Calibri" w:cs="Times New Roman"/>
          <w:b/>
          <w:bCs/>
          <w:u w:val="single"/>
        </w:rPr>
        <w:t xml:space="preserve">“Should we condone </w:t>
      </w:r>
      <w:r w:rsidRPr="006328A0">
        <w:rPr>
          <w:rFonts w:eastAsia="Calibri" w:cs="Times New Roman"/>
          <w:highlight w:val="yellow"/>
          <w:u w:val="single"/>
        </w:rPr>
        <w:t>revolutionary violence</w:t>
      </w:r>
      <w:r w:rsidRPr="006328A0">
        <w:rPr>
          <w:rFonts w:eastAsia="Calibri" w:cs="Times New Roman"/>
          <w:b/>
          <w:bCs/>
          <w:u w:val="single"/>
        </w:rPr>
        <w:t xml:space="preserve">?” </w:t>
      </w:r>
      <w:r w:rsidRPr="006328A0">
        <w:rPr>
          <w:rFonts w:eastAsia="Calibri" w:cs="Times New Roman"/>
          <w:highlight w:val="yellow"/>
          <w:u w:val="single"/>
        </w:rPr>
        <w:t xml:space="preserve">is dorm room, pass-the-bong conversation </w:t>
      </w:r>
      <w:r w:rsidRPr="006328A0">
        <w:rPr>
          <w:rFonts w:eastAsia="Calibri" w:cs="Times New Roman"/>
          <w:b/>
          <w:bCs/>
          <w:u w:val="single"/>
        </w:rPr>
        <w:t>fodder</w:t>
      </w:r>
      <w:r w:rsidRPr="006328A0">
        <w:rPr>
          <w:rFonts w:eastAsia="Calibri" w:cs="Times New Roman"/>
          <w:u w:val="single"/>
        </w:rPr>
        <w:t>, of </w:t>
      </w:r>
      <w:r w:rsidRPr="006328A0">
        <w:rPr>
          <w:rFonts w:eastAsia="Calibri" w:cs="Times New Roman"/>
          <w:b/>
          <w:bCs/>
          <w:u w:val="single"/>
        </w:rPr>
        <w:t>precisely the moral and intellectual weight</w:t>
      </w:r>
      <w:r w:rsidRPr="006328A0">
        <w:rPr>
          <w:rFonts w:eastAsia="Calibri" w:cs="Times New Roman"/>
          <w:u w:val="single"/>
        </w:rPr>
        <w:t> of “should we torture a guy if we know there’s a bomb and we know he knows where it is and we know we can stop it if we do?” </w:t>
      </w:r>
      <w:r w:rsidRPr="006328A0">
        <w:rPr>
          <w:rFonts w:eastAsia="Calibri" w:cs="Times New Roman"/>
          <w:highlight w:val="yellow"/>
          <w:u w:val="single"/>
        </w:rPr>
        <w:t>It’s built on absurd hypotheticals</w:t>
      </w:r>
      <w:r w:rsidRPr="006328A0">
        <w:rPr>
          <w:rFonts w:eastAsia="Calibri" w:cs="Times New Roman"/>
          <w:sz w:val="12"/>
        </w:rPr>
        <w:t>, propped up by the power of anxious machismo, </w:t>
      </w:r>
      <w:r w:rsidRPr="006328A0">
        <w:rPr>
          <w:rFonts w:eastAsia="Calibri" w:cs="Times New Roman"/>
          <w:u w:val="single"/>
        </w:rPr>
        <w:t>and undertaken to </w:t>
      </w:r>
      <w:r w:rsidRPr="006328A0">
        <w:rPr>
          <w:rFonts w:eastAsia="Calibri" w:cs="Times New Roman"/>
          <w:b/>
          <w:bCs/>
          <w:u w:val="single"/>
        </w:rPr>
        <w:t>no practical political end</w:t>
      </w:r>
      <w:r w:rsidRPr="006328A0">
        <w:rPr>
          <w:rFonts w:eastAsia="Calibri" w:cs="Times New Roman"/>
          <w:sz w:val="12"/>
        </w:rPr>
        <w:t>. It’s understandable. I get it, I really do. But it’s got nothing to do with us. </w:t>
      </w:r>
      <w:r w:rsidRPr="006328A0">
        <w:rPr>
          <w:rFonts w:eastAsia="Calibri" w:cs="Times New Roman"/>
          <w:u w:val="single"/>
        </w:rPr>
        <w:t>The only way forward is the </w:t>
      </w:r>
      <w:r w:rsidRPr="006328A0">
        <w:rPr>
          <w:rFonts w:eastAsia="Calibri" w:cs="Times New Roman"/>
          <w:b/>
          <w:bCs/>
          <w:u w:val="single"/>
        </w:rPr>
        <w:t>grubby, unsexy work of building coalitions</w:t>
      </w:r>
      <w:r w:rsidRPr="006328A0">
        <w:rPr>
          <w:rFonts w:eastAsia="Calibri" w:cs="Times New Roman"/>
          <w:u w:val="single"/>
        </w:rPr>
        <w:t> and asking people to climb on board</w:t>
      </w:r>
    </w:p>
    <w:p w14:paraId="0A0B2F06" w14:textId="77777777" w:rsidR="00B17282" w:rsidRDefault="00B17282" w:rsidP="00B17282"/>
    <w:p w14:paraId="6A6CB361" w14:textId="2F0265E1" w:rsidR="00B17282" w:rsidRDefault="00B17282" w:rsidP="00B17282">
      <w:pPr>
        <w:pStyle w:val="Heading2"/>
      </w:pPr>
      <w:r>
        <w:t>Midterms DA</w:t>
      </w:r>
    </w:p>
    <w:p w14:paraId="6419F192" w14:textId="77777777" w:rsidR="00B17282" w:rsidRPr="00AE5E03" w:rsidRDefault="00B17282" w:rsidP="00B17282">
      <w:pPr>
        <w:pStyle w:val="Heading4"/>
        <w:rPr>
          <w:rFonts w:eastAsiaTheme="minorHAnsi"/>
          <w:sz w:val="20"/>
        </w:rPr>
      </w:pPr>
      <w:r>
        <w:t>F</w:t>
      </w:r>
      <w:r w:rsidRPr="00AE5E03">
        <w:t xml:space="preserve">ights are </w:t>
      </w:r>
      <w:r w:rsidRPr="00AE5E03">
        <w:rPr>
          <w:u w:val="single"/>
        </w:rPr>
        <w:t>compartmentalized</w:t>
      </w:r>
    </w:p>
    <w:p w14:paraId="5255525E" w14:textId="77777777" w:rsidR="00B17282" w:rsidRDefault="00B17282" w:rsidP="00B17282">
      <w:pPr>
        <w:rPr>
          <w:rFonts w:eastAsia="Cambria"/>
        </w:rPr>
      </w:pPr>
      <w:r w:rsidRPr="00AE5E03">
        <w:rPr>
          <w:rFonts w:eastAsia="Cambria"/>
          <w:b/>
          <w:bCs/>
        </w:rPr>
        <w:t>Pergram 18</w:t>
      </w:r>
      <w:r w:rsidRPr="00AE5E03">
        <w:rPr>
          <w:rFonts w:eastAsia="Cambria"/>
        </w:rPr>
        <w:t xml:space="preserve"> (Chad Pergram, Congressional reporter. “Amid Kavanaugh cacophony, Congress forges bipartisan agreements on key issues”. October 13, 2018. </w:t>
      </w:r>
      <w:hyperlink r:id="rId36" w:history="1">
        <w:r w:rsidRPr="00AE5E03">
          <w:rPr>
            <w:rFonts w:eastAsia="Cambria"/>
          </w:rPr>
          <w:t>https://www.foxnews.com/politics/amid-kavanaugh-cacophony-congress-forges-bipartisan-agreements-on-key-issues</w:t>
        </w:r>
      </w:hyperlink>
      <w:r w:rsidRPr="00AE5E03">
        <w:rPr>
          <w:rFonts w:eastAsia="Cambria"/>
        </w:rPr>
        <w:t xml:space="preserve">) </w:t>
      </w:r>
    </w:p>
    <w:p w14:paraId="2E45C24E" w14:textId="77777777" w:rsidR="00B17282" w:rsidRPr="00AE5E03" w:rsidRDefault="00B17282" w:rsidP="00B17282">
      <w:pPr>
        <w:rPr>
          <w:rFonts w:eastAsia="Cambria"/>
        </w:rPr>
      </w:pPr>
    </w:p>
    <w:p w14:paraId="453C023A" w14:textId="77777777" w:rsidR="00B17282" w:rsidRPr="00AE5E03" w:rsidRDefault="00B17282" w:rsidP="00B17282">
      <w:pPr>
        <w:rPr>
          <w:rFonts w:eastAsia="Cambria"/>
        </w:rPr>
      </w:pPr>
      <w:r w:rsidRPr="00AE5E03">
        <w:rPr>
          <w:rFonts w:eastAsia="Cambria"/>
          <w:u w:val="single"/>
        </w:rPr>
        <w:t>Step back from</w:t>
      </w:r>
      <w:r w:rsidRPr="00AE5E03">
        <w:rPr>
          <w:rFonts w:eastAsia="Cambria"/>
          <w:sz w:val="16"/>
        </w:rPr>
        <w:t xml:space="preserve"> the </w:t>
      </w:r>
      <w:r w:rsidRPr="00AE5E03">
        <w:rPr>
          <w:rFonts w:eastAsia="Cambria"/>
          <w:u w:val="single"/>
        </w:rPr>
        <w:t>Kavanaugh</w:t>
      </w:r>
      <w:r w:rsidRPr="00AE5E03">
        <w:rPr>
          <w:rFonts w:eastAsia="Cambria"/>
          <w:sz w:val="16"/>
        </w:rPr>
        <w:t xml:space="preserve"> cacophony. </w:t>
      </w:r>
      <w:r w:rsidRPr="00AE5E03">
        <w:rPr>
          <w:rFonts w:eastAsia="Cambria"/>
          <w:u w:val="single"/>
        </w:rPr>
        <w:t>Examine what lawmakers from both parties in both chambers accomplished</w:t>
      </w:r>
      <w:r w:rsidRPr="00AE5E03">
        <w:rPr>
          <w:rFonts w:eastAsia="Cambria"/>
          <w:sz w:val="16"/>
        </w:rPr>
        <w:t xml:space="preserve"> </w:t>
      </w:r>
      <w:r w:rsidRPr="00AE5E03">
        <w:rPr>
          <w:rFonts w:eastAsia="Cambria"/>
          <w:u w:val="single"/>
        </w:rPr>
        <w:t>in September and early October,</w:t>
      </w:r>
      <w:r w:rsidRPr="00AE5E03">
        <w:rPr>
          <w:rFonts w:eastAsia="Cambria"/>
          <w:sz w:val="16"/>
        </w:rPr>
        <w:t xml:space="preserve"> with virtually zero fanfare. </w:t>
      </w:r>
      <w:r w:rsidRPr="00D237B8">
        <w:rPr>
          <w:rFonts w:eastAsia="Cambria"/>
          <w:b/>
          <w:iCs/>
          <w:highlight w:val="yellow"/>
          <w:u w:val="single"/>
          <w:bdr w:val="single" w:sz="12" w:space="0" w:color="auto"/>
        </w:rPr>
        <w:t>Amid</w:t>
      </w:r>
      <w:r w:rsidRPr="00D237B8">
        <w:rPr>
          <w:rFonts w:eastAsia="Cambria"/>
          <w:sz w:val="16"/>
          <w:highlight w:val="yellow"/>
        </w:rPr>
        <w:t xml:space="preserve"> </w:t>
      </w:r>
      <w:r w:rsidRPr="00AE5E03">
        <w:rPr>
          <w:rFonts w:eastAsia="Cambria"/>
          <w:sz w:val="16"/>
        </w:rPr>
        <w:t xml:space="preserve">the </w:t>
      </w:r>
      <w:r w:rsidRPr="00D237B8">
        <w:rPr>
          <w:rFonts w:eastAsia="Cambria"/>
          <w:b/>
          <w:iCs/>
          <w:highlight w:val="yellow"/>
          <w:u w:val="single"/>
          <w:bdr w:val="single" w:sz="12" w:space="0" w:color="auto"/>
        </w:rPr>
        <w:t>turmoil</w:t>
      </w:r>
      <w:r w:rsidRPr="00D237B8">
        <w:rPr>
          <w:rStyle w:val="StyleUnderline"/>
          <w:highlight w:val="yellow"/>
        </w:rPr>
        <w:t>, Congress</w:t>
      </w:r>
      <w:r w:rsidRPr="00D237B8">
        <w:rPr>
          <w:rFonts w:eastAsia="Cambria"/>
          <w:highlight w:val="yellow"/>
          <w:u w:val="single"/>
        </w:rPr>
        <w:t xml:space="preserve"> approved </w:t>
      </w:r>
      <w:r w:rsidRPr="00AE5E03">
        <w:rPr>
          <w:rFonts w:eastAsia="Cambria"/>
          <w:u w:val="single"/>
        </w:rPr>
        <w:t xml:space="preserve">the first revamp of national </w:t>
      </w:r>
      <w:r w:rsidRPr="00D237B8">
        <w:rPr>
          <w:rFonts w:eastAsia="Cambria"/>
          <w:highlight w:val="yellow"/>
          <w:u w:val="single"/>
        </w:rPr>
        <w:t>aviation policy</w:t>
      </w:r>
      <w:r w:rsidRPr="00D237B8">
        <w:rPr>
          <w:rFonts w:eastAsia="Cambria"/>
          <w:sz w:val="16"/>
          <w:highlight w:val="yellow"/>
        </w:rPr>
        <w:t xml:space="preserve"> </w:t>
      </w:r>
      <w:r w:rsidRPr="00AE5E03">
        <w:rPr>
          <w:rFonts w:eastAsia="Cambria"/>
          <w:sz w:val="16"/>
        </w:rPr>
        <w:t xml:space="preserve">in years. The Senate approved the final version of the legislation 93-6. This came after a staggering six extensions due to bickering and disagreement. Then, </w:t>
      </w:r>
      <w:r w:rsidRPr="00AE5E03">
        <w:rPr>
          <w:rFonts w:eastAsia="Cambria"/>
          <w:u w:val="single"/>
        </w:rPr>
        <w:t xml:space="preserve">Congress approved </w:t>
      </w:r>
      <w:r w:rsidRPr="00D237B8">
        <w:rPr>
          <w:rFonts w:eastAsia="Cambria"/>
          <w:highlight w:val="yellow"/>
          <w:u w:val="single"/>
        </w:rPr>
        <w:t xml:space="preserve">a </w:t>
      </w:r>
      <w:r w:rsidRPr="00AE5E03">
        <w:rPr>
          <w:rFonts w:eastAsia="Cambria"/>
          <w:u w:val="single"/>
        </w:rPr>
        <w:t xml:space="preserve">sweeping, bipartisan </w:t>
      </w:r>
      <w:r w:rsidRPr="00D237B8">
        <w:rPr>
          <w:rFonts w:eastAsia="Cambria"/>
          <w:highlight w:val="yellow"/>
          <w:u w:val="single"/>
        </w:rPr>
        <w:t>measure to combat opioid abuse</w:t>
      </w:r>
      <w:r w:rsidRPr="00AE5E03">
        <w:rPr>
          <w:rFonts w:eastAsia="Cambria"/>
          <w:u w:val="single"/>
        </w:rPr>
        <w:t>.</w:t>
      </w:r>
      <w:r w:rsidRPr="00AE5E03">
        <w:rPr>
          <w:rFonts w:eastAsia="Cambria"/>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AE5E03">
        <w:rPr>
          <w:rFonts w:eastAsia="Cambria"/>
          <w:u w:val="single"/>
        </w:rPr>
        <w:t>Democrats praised Republicans for keeping conservative “poison pill” riders out of the appropriations</w:t>
      </w:r>
      <w:r w:rsidRPr="00AE5E03">
        <w:rPr>
          <w:rFonts w:eastAsia="Cambria"/>
          <w:sz w:val="16"/>
        </w:rPr>
        <w:t xml:space="preserve"> bills. That decision drew Democratic support for the measures. </w:t>
      </w:r>
      <w:r w:rsidRPr="00AE5E03">
        <w:rPr>
          <w:rFonts w:eastAsia="Cambria"/>
          <w:u w:val="single"/>
        </w:rPr>
        <w:t xml:space="preserve">The Senate approved a bipartisan </w:t>
      </w:r>
      <w:r w:rsidRPr="00D237B8">
        <w:rPr>
          <w:rFonts w:eastAsia="Cambria"/>
          <w:highlight w:val="yellow"/>
          <w:u w:val="single"/>
        </w:rPr>
        <w:t xml:space="preserve">water and infrastructure </w:t>
      </w:r>
      <w:r w:rsidRPr="00AE5E03">
        <w:rPr>
          <w:rFonts w:eastAsia="Cambria"/>
          <w:u w:val="single"/>
        </w:rPr>
        <w:t xml:space="preserve">package. </w:t>
      </w:r>
      <w:r w:rsidRPr="00D237B8">
        <w:rPr>
          <w:rFonts w:eastAsia="Cambria"/>
          <w:highlight w:val="yellow"/>
          <w:u w:val="single"/>
        </w:rPr>
        <w:t>McConnell hailed</w:t>
      </w:r>
      <w:r w:rsidRPr="00D237B8">
        <w:rPr>
          <w:rFonts w:eastAsia="Cambria"/>
          <w:sz w:val="16"/>
          <w:highlight w:val="yellow"/>
        </w:rPr>
        <w:t xml:space="preserve"> </w:t>
      </w:r>
      <w:r w:rsidRPr="00AE5E03">
        <w:rPr>
          <w:rFonts w:eastAsia="Cambria"/>
          <w:sz w:val="16"/>
        </w:rPr>
        <w:t xml:space="preserve">the </w:t>
      </w:r>
      <w:r w:rsidRPr="00D237B8">
        <w:rPr>
          <w:rFonts w:eastAsia="Cambria"/>
          <w:highlight w:val="yellow"/>
          <w:u w:val="single"/>
        </w:rPr>
        <w:t>bipartisanship</w:t>
      </w:r>
      <w:r w:rsidRPr="00AE5E03">
        <w:rPr>
          <w:rFonts w:eastAsia="Cambria"/>
          <w:sz w:val="16"/>
        </w:rPr>
        <w:t xml:space="preserve"> which descended upon the Senate – </w:t>
      </w:r>
      <w:r w:rsidRPr="00D237B8">
        <w:rPr>
          <w:rFonts w:eastAsia="Cambria"/>
          <w:b/>
          <w:iCs/>
          <w:highlight w:val="yellow"/>
          <w:u w:val="single"/>
          <w:bdr w:val="single" w:sz="12" w:space="0" w:color="auto"/>
        </w:rPr>
        <w:t>even as</w:t>
      </w:r>
      <w:r w:rsidRPr="00AE5E03">
        <w:rPr>
          <w:rStyle w:val="StyleUnderline"/>
        </w:rPr>
        <w:t xml:space="preserve"> the </w:t>
      </w:r>
      <w:r w:rsidRPr="00D237B8">
        <w:rPr>
          <w:rFonts w:eastAsia="Cambria"/>
          <w:b/>
          <w:iCs/>
          <w:highlight w:val="yellow"/>
          <w:u w:val="single"/>
          <w:bdr w:val="single" w:sz="12" w:space="0" w:color="auto"/>
        </w:rPr>
        <w:t>senators fought over Kavanaugh</w:t>
      </w:r>
      <w:r w:rsidRPr="00AE5E03">
        <w:rPr>
          <w:rFonts w:eastAsia="Cambria"/>
          <w:sz w:val="16"/>
        </w:rPr>
        <w:t xml:space="preserve">. Nearly </w:t>
      </w:r>
      <w:r w:rsidRPr="00D237B8">
        <w:rPr>
          <w:rFonts w:eastAsia="Cambria"/>
          <w:b/>
          <w:iCs/>
          <w:highlight w:val="yellow"/>
          <w:u w:val="single"/>
          <w:bdr w:val="single" w:sz="12" w:space="0" w:color="auto"/>
        </w:rPr>
        <w:t>in the same breath</w:t>
      </w:r>
      <w:r w:rsidRPr="00AE5E03">
        <w:rPr>
          <w:rFonts w:eastAsia="Cambria"/>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AE5E03">
        <w:rPr>
          <w:rFonts w:eastAsia="Cambria"/>
          <w:u w:val="single"/>
        </w:rPr>
        <w:t>Schumer also extracted a concession from McConnell</w:t>
      </w:r>
      <w:r w:rsidRPr="00AE5E03">
        <w:rPr>
          <w:rFonts w:eastAsia="Cambria"/>
          <w:sz w:val="16"/>
        </w:rPr>
        <w:t xml:space="preserve">: send senators home until November 13th. One may wonder how </w:t>
      </w:r>
      <w:r w:rsidRPr="00D237B8">
        <w:rPr>
          <w:rFonts w:eastAsia="Cambria"/>
          <w:highlight w:val="yellow"/>
          <w:u w:val="single"/>
        </w:rPr>
        <w:t xml:space="preserve">lawmakers can find themselves in an </w:t>
      </w:r>
      <w:r w:rsidRPr="00D237B8">
        <w:rPr>
          <w:rFonts w:eastAsia="Cambria"/>
          <w:b/>
          <w:iCs/>
          <w:highlight w:val="yellow"/>
          <w:u w:val="single"/>
          <w:bdr w:val="single" w:sz="12" w:space="0" w:color="auto"/>
        </w:rPr>
        <w:t>imbroglio</w:t>
      </w:r>
      <w:r w:rsidRPr="00D237B8">
        <w:rPr>
          <w:rFonts w:eastAsia="Cambria"/>
          <w:highlight w:val="yellow"/>
          <w:u w:val="single"/>
        </w:rPr>
        <w:t xml:space="preserve"> over a major issue</w:t>
      </w:r>
      <w:r w:rsidRPr="00D237B8">
        <w:rPr>
          <w:rFonts w:eastAsia="Cambria"/>
          <w:sz w:val="16"/>
          <w:highlight w:val="yellow"/>
        </w:rPr>
        <w:t xml:space="preserve"> </w:t>
      </w:r>
      <w:r w:rsidRPr="00AE5E03">
        <w:rPr>
          <w:rFonts w:eastAsia="Cambria"/>
          <w:sz w:val="16"/>
        </w:rPr>
        <w:t xml:space="preserve">like Kavanaugh – </w:t>
      </w:r>
      <w:r w:rsidRPr="00D237B8">
        <w:rPr>
          <w:rFonts w:eastAsia="Cambria"/>
          <w:b/>
          <w:iCs/>
          <w:highlight w:val="yellow"/>
          <w:u w:val="single"/>
          <w:bdr w:val="single" w:sz="12" w:space="0" w:color="auto"/>
        </w:rPr>
        <w:t>yet forge major bipart</w:t>
      </w:r>
      <w:r w:rsidRPr="00AE5E03">
        <w:rPr>
          <w:sz w:val="16"/>
        </w:rPr>
        <w:t xml:space="preserve">isan </w:t>
      </w:r>
      <w:r w:rsidRPr="00D237B8">
        <w:rPr>
          <w:rFonts w:eastAsia="Cambria"/>
          <w:b/>
          <w:iCs/>
          <w:highlight w:val="yellow"/>
          <w:u w:val="single"/>
          <w:bdr w:val="single" w:sz="12" w:space="0" w:color="auto"/>
        </w:rPr>
        <w:t>accords on other</w:t>
      </w:r>
      <w:r w:rsidRPr="00AE5E03">
        <w:rPr>
          <w:rFonts w:eastAsia="Cambria"/>
          <w:sz w:val="16"/>
        </w:rPr>
        <w:t xml:space="preserve">. Frankly, that’s just politics. Politics always elicits strange bedfellows. </w:t>
      </w:r>
      <w:r w:rsidRPr="00AE5E03">
        <w:rPr>
          <w:sz w:val="16"/>
        </w:rPr>
        <w:t>Successful</w:t>
      </w:r>
      <w:r w:rsidRPr="00AE5E03">
        <w:rPr>
          <w:rFonts w:eastAsia="Cambria"/>
          <w:sz w:val="16"/>
          <w:u w:val="single"/>
        </w:rPr>
        <w:t xml:space="preserve"> </w:t>
      </w:r>
      <w:r w:rsidRPr="00D237B8">
        <w:rPr>
          <w:rFonts w:eastAsia="Cambria"/>
          <w:highlight w:val="yellow"/>
          <w:u w:val="single"/>
        </w:rPr>
        <w:t>lawmakers</w:t>
      </w:r>
      <w:r w:rsidRPr="00AE5E03">
        <w:rPr>
          <w:sz w:val="16"/>
        </w:rPr>
        <w:t xml:space="preserve"> know they should </w:t>
      </w:r>
      <w:r w:rsidRPr="00D237B8">
        <w:rPr>
          <w:rFonts w:eastAsia="Cambria"/>
          <w:b/>
          <w:iCs/>
          <w:highlight w:val="yellow"/>
          <w:u w:val="single"/>
          <w:bdr w:val="single" w:sz="12" w:space="0" w:color="auto"/>
        </w:rPr>
        <w:t xml:space="preserve">compartmentalize </w:t>
      </w:r>
      <w:r w:rsidRPr="00AE5E03">
        <w:rPr>
          <w:rStyle w:val="StyleUnderline"/>
        </w:rPr>
        <w:t xml:space="preserve">their </w:t>
      </w:r>
      <w:r w:rsidRPr="00D237B8">
        <w:rPr>
          <w:rFonts w:eastAsia="Cambria"/>
          <w:b/>
          <w:iCs/>
          <w:highlight w:val="yellow"/>
          <w:u w:val="single"/>
          <w:bdr w:val="single" w:sz="12" w:space="0" w:color="auto"/>
        </w:rPr>
        <w:t>disputes</w:t>
      </w:r>
      <w:r w:rsidRPr="00AE5E03">
        <w:rPr>
          <w:rFonts w:eastAsia="Cambria"/>
          <w:sz w:val="16"/>
        </w:rPr>
        <w:t>. The enemy today may be your best ally tomorrow.</w:t>
      </w:r>
    </w:p>
    <w:p w14:paraId="4AF35335" w14:textId="77777777" w:rsidR="00B17282" w:rsidRDefault="00B17282" w:rsidP="00B17282"/>
    <w:p w14:paraId="73CBF2D7" w14:textId="77777777" w:rsidR="00B17282" w:rsidRDefault="00B17282" w:rsidP="00B17282">
      <w:pPr>
        <w:pStyle w:val="Heading4"/>
      </w:pPr>
      <w:r>
        <w:t>Dems toast—voter registration data</w:t>
      </w:r>
    </w:p>
    <w:p w14:paraId="72301318" w14:textId="77777777" w:rsidR="00B17282" w:rsidRDefault="00B17282" w:rsidP="00B17282">
      <w:r w:rsidRPr="00412630">
        <w:rPr>
          <w:rStyle w:val="Style13ptBold"/>
        </w:rPr>
        <w:t>Parnes 25</w:t>
      </w:r>
      <w:r>
        <w:t xml:space="preserve"> (Amie, “</w:t>
      </w:r>
      <w:r w:rsidRPr="00412630">
        <w:t>Democrats alarmed over new data showing voters fleeing to GOP</w:t>
      </w:r>
      <w:r>
        <w:t xml:space="preserve">” </w:t>
      </w:r>
      <w:r w:rsidRPr="00412630">
        <w:t>https://thehill.com/homenews/campaign/5462604-voter-registration-shift-democrats/</w:t>
      </w:r>
      <w:r>
        <w:t xml:space="preserve"> Aug 21, 2025)</w:t>
      </w:r>
    </w:p>
    <w:p w14:paraId="39597CA0" w14:textId="77777777" w:rsidR="00B17282" w:rsidRPr="00412630" w:rsidRDefault="00B17282" w:rsidP="00B17282">
      <w:pPr>
        <w:rPr>
          <w:u w:val="single"/>
        </w:rPr>
      </w:pPr>
      <w:r w:rsidRPr="00412630">
        <w:rPr>
          <w:highlight w:val="yellow"/>
          <w:u w:val="single"/>
        </w:rPr>
        <w:t>Democrats</w:t>
      </w:r>
      <w:r w:rsidRPr="00412630">
        <w:rPr>
          <w:u w:val="single"/>
        </w:rPr>
        <w:t xml:space="preserve"> are sounding the alarm on new data showing they </w:t>
      </w:r>
      <w:r w:rsidRPr="00412630">
        <w:rPr>
          <w:highlight w:val="yellow"/>
          <w:u w:val="single"/>
        </w:rPr>
        <w:t>are losing voters to Republicans</w:t>
      </w:r>
      <w:r w:rsidRPr="00412630">
        <w:rPr>
          <w:u w:val="single"/>
        </w:rPr>
        <w:t xml:space="preserve"> across the country. </w:t>
      </w:r>
    </w:p>
    <w:p w14:paraId="390ED82C" w14:textId="77777777" w:rsidR="00B17282" w:rsidRPr="00412630" w:rsidRDefault="00B17282" w:rsidP="00B17282">
      <w:pPr>
        <w:rPr>
          <w:u w:val="single"/>
        </w:rPr>
      </w:pPr>
      <w:r w:rsidRPr="00412630">
        <w:rPr>
          <w:u w:val="single"/>
        </w:rPr>
        <w:t xml:space="preserve">A devastating New York Times report Wednesday showed that </w:t>
      </w:r>
      <w:r w:rsidRPr="00412630">
        <w:rPr>
          <w:highlight w:val="yellow"/>
          <w:u w:val="single"/>
        </w:rPr>
        <w:t>of the 30 states that maintain</w:t>
      </w:r>
      <w:r w:rsidRPr="00412630">
        <w:rPr>
          <w:u w:val="single"/>
        </w:rPr>
        <w:t xml:space="preserve"> </w:t>
      </w:r>
      <w:r w:rsidRPr="00412630">
        <w:rPr>
          <w:highlight w:val="yellow"/>
          <w:u w:val="single"/>
        </w:rPr>
        <w:t>voter registration records</w:t>
      </w:r>
      <w:r w:rsidRPr="00412630">
        <w:rPr>
          <w:u w:val="single"/>
        </w:rPr>
        <w:t xml:space="preserve"> by political party, </w:t>
      </w:r>
      <w:r w:rsidRPr="00412630">
        <w:rPr>
          <w:highlight w:val="yellow"/>
          <w:u w:val="single"/>
        </w:rPr>
        <w:t>Democrats fell behind Republicans in all of them</w:t>
      </w:r>
      <w:r w:rsidRPr="00412630">
        <w:rPr>
          <w:u w:val="single"/>
        </w:rPr>
        <w:t xml:space="preserve"> between the 2020 and 2024 elections. </w:t>
      </w:r>
    </w:p>
    <w:p w14:paraId="0987E5DB" w14:textId="77777777" w:rsidR="00B17282" w:rsidRPr="00412630" w:rsidRDefault="00B17282" w:rsidP="00B17282">
      <w:r w:rsidRPr="00412630">
        <w:t xml:space="preserve">In total, </w:t>
      </w:r>
      <w:r w:rsidRPr="00412630">
        <w:rPr>
          <w:highlight w:val="yellow"/>
          <w:u w:val="single"/>
        </w:rPr>
        <w:t>Republicans added up to 4.5 million voters</w:t>
      </w:r>
      <w:r w:rsidRPr="00412630">
        <w:rPr>
          <w:u w:val="single"/>
        </w:rPr>
        <w:t xml:space="preserve"> compared to Democrats, creating </w:t>
      </w:r>
      <w:r w:rsidRPr="00412630">
        <w:rPr>
          <w:highlight w:val="yellow"/>
          <w:u w:val="single"/>
        </w:rPr>
        <w:t>a huge hole that could set Democrats back for years.</w:t>
      </w:r>
    </w:p>
    <w:p w14:paraId="3D89BC2E" w14:textId="77777777" w:rsidR="00B17282" w:rsidRPr="00412630" w:rsidRDefault="00B17282" w:rsidP="00B17282">
      <w:r w:rsidRPr="00412630">
        <w:t>“I think it should be an alarm” for the party, Democratic strategist Eddie Vale. “I think it’s a real problem.”</w:t>
      </w:r>
    </w:p>
    <w:p w14:paraId="6804FE56" w14:textId="77777777" w:rsidR="00B17282" w:rsidRPr="00412630" w:rsidRDefault="00B17282" w:rsidP="00B17282">
      <w:r w:rsidRPr="00412630">
        <w:rPr>
          <w:highlight w:val="yellow"/>
          <w:u w:val="single"/>
        </w:rPr>
        <w:t>The data comes as Democrats struggle to figure out how to get</w:t>
      </w:r>
      <w:r w:rsidRPr="00412630">
        <w:rPr>
          <w:u w:val="single"/>
        </w:rPr>
        <w:t xml:space="preserve"> out of the political wilderness after losing the presidency to Donald Trump and </w:t>
      </w:r>
      <w:r w:rsidRPr="00412630">
        <w:rPr>
          <w:highlight w:val="yellow"/>
          <w:u w:val="single"/>
        </w:rPr>
        <w:t>control of</w:t>
      </w:r>
      <w:r w:rsidRPr="00412630">
        <w:rPr>
          <w:u w:val="single"/>
        </w:rPr>
        <w:t xml:space="preserve"> both chambers of </w:t>
      </w:r>
      <w:r w:rsidRPr="00412630">
        <w:rPr>
          <w:highlight w:val="yellow"/>
          <w:u w:val="single"/>
        </w:rPr>
        <w:t>Congress</w:t>
      </w:r>
      <w:r w:rsidRPr="00412630">
        <w:t xml:space="preserve"> to the GOP.</w:t>
      </w:r>
    </w:p>
    <w:p w14:paraId="229E09FA" w14:textId="77777777" w:rsidR="00B17282" w:rsidRPr="00412630" w:rsidRDefault="00B17282" w:rsidP="00B17282"/>
    <w:p w14:paraId="2B6785AB" w14:textId="77777777" w:rsidR="00B17282" w:rsidRPr="00412630" w:rsidRDefault="00B17282" w:rsidP="00B17282">
      <w:pPr>
        <w:pStyle w:val="Heading4"/>
      </w:pPr>
      <w:r>
        <w:t xml:space="preserve">Workers </w:t>
      </w:r>
      <w:r>
        <w:rPr>
          <w:i/>
          <w:iCs w:val="0"/>
        </w:rPr>
        <w:t xml:space="preserve">love </w:t>
      </w:r>
      <w:r>
        <w:t xml:space="preserve">RTW and </w:t>
      </w:r>
      <w:r>
        <w:rPr>
          <w:u w:val="single"/>
        </w:rPr>
        <w:t>hate the plan</w:t>
      </w:r>
    </w:p>
    <w:p w14:paraId="3D7FABCB" w14:textId="77777777" w:rsidR="00B17282" w:rsidRPr="008A3C50" w:rsidRDefault="00B17282" w:rsidP="00B17282">
      <w:r w:rsidRPr="008A3C50">
        <w:rPr>
          <w:rStyle w:val="Style13ptBold"/>
        </w:rPr>
        <w:t>Redmond 21</w:t>
      </w:r>
      <w:r w:rsidRPr="008A3C50">
        <w:t xml:space="preserve"> </w:t>
      </w:r>
      <w:r w:rsidRPr="008A3C50">
        <w:rPr>
          <w:szCs w:val="24"/>
        </w:rPr>
        <w:t>(Sean, Vice President, Labor Policy, U.S. Chamber of Commerce. “PRO Act Poll Reveals Bill’s Unpopularity” https://www.uschamber.com/employment-law/pro-act-poll-reveals-bill-s-unpopularity July 1, 2021)</w:t>
      </w:r>
    </w:p>
    <w:p w14:paraId="65EE5DD7" w14:textId="77777777" w:rsidR="00B17282" w:rsidRPr="008A3C50" w:rsidRDefault="00B17282" w:rsidP="00B17282">
      <w:pPr>
        <w:rPr>
          <w:u w:val="single"/>
        </w:rPr>
      </w:pPr>
      <w:r w:rsidRPr="008A3C50">
        <w:rPr>
          <w:u w:val="single"/>
        </w:rPr>
        <w:t>Their</w:t>
      </w:r>
      <w:r w:rsidRPr="008A3C50">
        <w:rPr>
          <w:sz w:val="14"/>
        </w:rPr>
        <w:t xml:space="preserve"> proposal, known as </w:t>
      </w:r>
      <w:r w:rsidRPr="00412630">
        <w:rPr>
          <w:szCs w:val="24"/>
          <w:highlight w:val="yellow"/>
          <w:u w:val="single"/>
        </w:rPr>
        <w:t>the</w:t>
      </w:r>
      <w:r w:rsidRPr="008A3C50">
        <w:rPr>
          <w:sz w:val="14"/>
        </w:rPr>
        <w:t> Protecting the Right to Organize (</w:t>
      </w:r>
      <w:r w:rsidRPr="00412630">
        <w:rPr>
          <w:highlight w:val="yellow"/>
          <w:u w:val="single"/>
        </w:rPr>
        <w:t>PRO) Act</w:t>
      </w:r>
      <w:r w:rsidRPr="008A3C50">
        <w:rPr>
          <w:sz w:val="14"/>
        </w:rPr>
        <w:t xml:space="preserve">, </w:t>
      </w:r>
      <w:r w:rsidRPr="00DC686B">
        <w:rPr>
          <w:u w:val="single"/>
        </w:rPr>
        <w:t>would</w:t>
      </w:r>
      <w:r w:rsidRPr="008A3C50">
        <w:rPr>
          <w:sz w:val="14"/>
        </w:rPr>
        <w:t xml:space="preserve"> upend many well-established legal principles and otherwise unleash a litany of dangerous ideas to </w:t>
      </w:r>
      <w:r w:rsidRPr="008A3C50">
        <w:rPr>
          <w:u w:val="single"/>
        </w:rPr>
        <w:t>make it easier for unions to coerce workers into joining</w:t>
      </w:r>
      <w:r w:rsidRPr="008A3C50">
        <w:rPr>
          <w:sz w:val="14"/>
        </w:rPr>
        <w:t xml:space="preserve">. </w:t>
      </w:r>
      <w:r w:rsidRPr="008A3C50">
        <w:rPr>
          <w:u w:val="single"/>
        </w:rPr>
        <w:t xml:space="preserve">According to a recent poll, however, this legislative overreach </w:t>
      </w:r>
      <w:r w:rsidRPr="00412630">
        <w:rPr>
          <w:rStyle w:val="Emphasis"/>
          <w:highlight w:val="yellow"/>
        </w:rPr>
        <w:t>does not seem</w:t>
      </w:r>
      <w:r w:rsidRPr="008A3C50">
        <w:rPr>
          <w:rStyle w:val="Emphasis"/>
        </w:rPr>
        <w:t xml:space="preserve"> to be very </w:t>
      </w:r>
      <w:r w:rsidRPr="00412630">
        <w:rPr>
          <w:rStyle w:val="Emphasis"/>
          <w:highlight w:val="yellow"/>
        </w:rPr>
        <w:t>popular</w:t>
      </w:r>
      <w:r w:rsidRPr="008A3C50">
        <w:rPr>
          <w:u w:val="single"/>
        </w:rPr>
        <w:t>.</w:t>
      </w:r>
    </w:p>
    <w:p w14:paraId="0492EBCF" w14:textId="77777777" w:rsidR="00B17282" w:rsidRPr="008A3C50" w:rsidRDefault="00B17282" w:rsidP="00B17282">
      <w:pPr>
        <w:rPr>
          <w:sz w:val="14"/>
        </w:rPr>
      </w:pPr>
      <w:r w:rsidRPr="008A3C50">
        <w:rPr>
          <w:u w:val="single"/>
        </w:rPr>
        <w:t xml:space="preserve">Forbes Tate Partners, a </w:t>
      </w:r>
      <w:r w:rsidRPr="00355F8C">
        <w:rPr>
          <w:b/>
          <w:bCs/>
          <w:u w:val="single"/>
        </w:rPr>
        <w:t>bipartisan</w:t>
      </w:r>
      <w:r w:rsidRPr="008A3C50">
        <w:rPr>
          <w:u w:val="single"/>
        </w:rPr>
        <w:t xml:space="preserve"> government affairs and </w:t>
      </w:r>
      <w:r w:rsidRPr="00355F8C">
        <w:rPr>
          <w:b/>
          <w:bCs/>
          <w:u w:val="single"/>
        </w:rPr>
        <w:t>research firm</w:t>
      </w:r>
      <w:r w:rsidRPr="008A3C50">
        <w:rPr>
          <w:u w:val="single"/>
        </w:rPr>
        <w:t xml:space="preserve">, conducted </w:t>
      </w:r>
      <w:r w:rsidRPr="00412630">
        <w:rPr>
          <w:highlight w:val="yellow"/>
          <w:u w:val="single"/>
        </w:rPr>
        <w:t xml:space="preserve">a </w:t>
      </w:r>
      <w:r w:rsidRPr="00412630">
        <w:rPr>
          <w:rStyle w:val="Emphasis"/>
          <w:highlight w:val="yellow"/>
        </w:rPr>
        <w:t>national survey</w:t>
      </w:r>
      <w:r w:rsidRPr="00412630">
        <w:rPr>
          <w:highlight w:val="yellow"/>
          <w:u w:val="single"/>
        </w:rPr>
        <w:t xml:space="preserve"> of</w:t>
      </w:r>
      <w:r w:rsidRPr="008A3C50">
        <w:rPr>
          <w:sz w:val="14"/>
        </w:rPr>
        <w:t xml:space="preserve"> 1,006 </w:t>
      </w:r>
      <w:r w:rsidRPr="00412630">
        <w:rPr>
          <w:rStyle w:val="Emphasis"/>
          <w:highlight w:val="yellow"/>
        </w:rPr>
        <w:t xml:space="preserve">registered </w:t>
      </w:r>
      <w:r w:rsidRPr="00D0462A">
        <w:rPr>
          <w:rStyle w:val="Emphasis"/>
        </w:rPr>
        <w:t xml:space="preserve">U.S. </w:t>
      </w:r>
      <w:r w:rsidRPr="00412630">
        <w:rPr>
          <w:rStyle w:val="Emphasis"/>
          <w:highlight w:val="yellow"/>
        </w:rPr>
        <w:t>voters</w:t>
      </w:r>
      <w:r w:rsidRPr="008A3C50">
        <w:rPr>
          <w:sz w:val="14"/>
        </w:rPr>
        <w:t xml:space="preserve"> from May 25 to June 2, 2021, </w:t>
      </w:r>
      <w:r w:rsidRPr="008A3C50">
        <w:rPr>
          <w:u w:val="single"/>
        </w:rPr>
        <w:t>and the results reveal</w:t>
      </w:r>
      <w:r w:rsidRPr="008A3C50">
        <w:rPr>
          <w:sz w:val="14"/>
        </w:rPr>
        <w:t xml:space="preserve"> what at best might be called </w:t>
      </w:r>
      <w:r w:rsidRPr="008A3C50">
        <w:rPr>
          <w:u w:val="single"/>
        </w:rPr>
        <w:t>widespread skepticism about the PRO Act</w:t>
      </w:r>
      <w:r w:rsidRPr="008A3C50">
        <w:rPr>
          <w:sz w:val="14"/>
        </w:rPr>
        <w:t xml:space="preserve"> and/or the kinds of </w:t>
      </w:r>
      <w:r w:rsidRPr="008A3C50">
        <w:rPr>
          <w:u w:val="single"/>
        </w:rPr>
        <w:t>policies</w:t>
      </w:r>
      <w:r w:rsidRPr="008A3C50">
        <w:rPr>
          <w:sz w:val="14"/>
        </w:rPr>
        <w:t xml:space="preserve"> it would impose.</w:t>
      </w:r>
    </w:p>
    <w:p w14:paraId="136D0A7E" w14:textId="77777777" w:rsidR="00B17282" w:rsidRPr="008A3C50" w:rsidRDefault="00B17282" w:rsidP="00B17282">
      <w:pPr>
        <w:rPr>
          <w:sz w:val="14"/>
        </w:rPr>
      </w:pPr>
      <w:r w:rsidRPr="008A3C50">
        <w:rPr>
          <w:sz w:val="14"/>
        </w:rPr>
        <w:t xml:space="preserve">In fact, the survey results show that </w:t>
      </w:r>
      <w:r w:rsidRPr="008A3C50">
        <w:rPr>
          <w:u w:val="single"/>
        </w:rPr>
        <w:t xml:space="preserve">there actually is </w:t>
      </w:r>
      <w:r w:rsidRPr="00412630">
        <w:rPr>
          <w:rStyle w:val="Emphasis"/>
          <w:highlight w:val="yellow"/>
        </w:rPr>
        <w:t>substantial opposition</w:t>
      </w:r>
      <w:r w:rsidRPr="00412630">
        <w:rPr>
          <w:highlight w:val="yellow"/>
          <w:u w:val="single"/>
        </w:rPr>
        <w:t xml:space="preserve"> to</w:t>
      </w:r>
      <w:r w:rsidRPr="008A3C50">
        <w:rPr>
          <w:u w:val="single"/>
        </w:rPr>
        <w:t xml:space="preserve"> many of those policies, such as the PRO Act’s effective </w:t>
      </w:r>
      <w:r w:rsidRPr="00412630">
        <w:rPr>
          <w:rStyle w:val="Emphasis"/>
          <w:highlight w:val="yellow"/>
        </w:rPr>
        <w:t>repeal of state r</w:t>
      </w:r>
      <w:r w:rsidRPr="00D0462A">
        <w:rPr>
          <w:u w:val="single"/>
        </w:rPr>
        <w:t>ight-</w:t>
      </w:r>
      <w:r w:rsidRPr="00412630">
        <w:rPr>
          <w:rStyle w:val="Emphasis"/>
          <w:highlight w:val="yellow"/>
        </w:rPr>
        <w:t>t</w:t>
      </w:r>
      <w:r w:rsidRPr="00D0462A">
        <w:rPr>
          <w:u w:val="single"/>
        </w:rPr>
        <w:t>o-</w:t>
      </w:r>
      <w:r w:rsidRPr="00412630">
        <w:rPr>
          <w:rStyle w:val="Emphasis"/>
          <w:highlight w:val="yellow"/>
        </w:rPr>
        <w:t>w</w:t>
      </w:r>
      <w:r w:rsidRPr="00D0462A">
        <w:rPr>
          <w:u w:val="single"/>
        </w:rPr>
        <w:t>ork</w:t>
      </w:r>
      <w:r w:rsidRPr="00355F8C">
        <w:rPr>
          <w:rStyle w:val="Emphasis"/>
        </w:rPr>
        <w:t xml:space="preserve"> statutes</w:t>
      </w:r>
      <w:r w:rsidRPr="008A3C50">
        <w:rPr>
          <w:u w:val="single"/>
        </w:rPr>
        <w:t xml:space="preserve">, which was a concern for </w:t>
      </w:r>
      <w:r w:rsidRPr="00412630">
        <w:rPr>
          <w:rStyle w:val="Emphasis"/>
          <w:highlight w:val="yellow"/>
        </w:rPr>
        <w:t>70%</w:t>
      </w:r>
      <w:r w:rsidRPr="00355F8C">
        <w:rPr>
          <w:rStyle w:val="Emphasis"/>
        </w:rPr>
        <w:t xml:space="preserve"> of the respondents</w:t>
      </w:r>
      <w:r w:rsidRPr="008A3C50">
        <w:rPr>
          <w:u w:val="single"/>
        </w:rPr>
        <w:t xml:space="preserve">. Moreover, that result was bipartisan, with </w:t>
      </w:r>
      <w:r w:rsidRPr="00412630">
        <w:rPr>
          <w:rStyle w:val="Emphasis"/>
          <w:highlight w:val="yellow"/>
        </w:rPr>
        <w:t>68% of Dem</w:t>
      </w:r>
      <w:r w:rsidRPr="00355F8C">
        <w:rPr>
          <w:rStyle w:val="Emphasis"/>
        </w:rPr>
        <w:t>ocrat</w:t>
      </w:r>
      <w:r w:rsidRPr="00412630">
        <w:rPr>
          <w:rStyle w:val="Emphasis"/>
          <w:highlight w:val="yellow"/>
        </w:rPr>
        <w:t>s</w:t>
      </w:r>
      <w:r w:rsidRPr="008A3C50">
        <w:rPr>
          <w:u w:val="single"/>
        </w:rPr>
        <w:t xml:space="preserve">, </w:t>
      </w:r>
      <w:r w:rsidRPr="00355F8C">
        <w:rPr>
          <w:rStyle w:val="Emphasis"/>
        </w:rPr>
        <w:t>65% of Independents</w:t>
      </w:r>
      <w:r w:rsidRPr="008A3C50">
        <w:rPr>
          <w:u w:val="single"/>
        </w:rPr>
        <w:t xml:space="preserve">, </w:t>
      </w:r>
      <w:r w:rsidRPr="00412630">
        <w:rPr>
          <w:highlight w:val="yellow"/>
          <w:u w:val="single"/>
        </w:rPr>
        <w:t xml:space="preserve">and </w:t>
      </w:r>
      <w:r w:rsidRPr="00412630">
        <w:rPr>
          <w:rStyle w:val="Emphasis"/>
          <w:highlight w:val="yellow"/>
        </w:rPr>
        <w:t>74% of Republicans</w:t>
      </w:r>
      <w:r w:rsidRPr="008A3C50">
        <w:rPr>
          <w:u w:val="single"/>
        </w:rPr>
        <w:t xml:space="preserve"> registering their concern over the prospect of </w:t>
      </w:r>
      <w:r w:rsidRPr="00355F8C">
        <w:rPr>
          <w:b/>
          <w:bCs/>
          <w:u w:val="single"/>
        </w:rPr>
        <w:t>being forced to pay union dues</w:t>
      </w:r>
      <w:r w:rsidRPr="008A3C50">
        <w:rPr>
          <w:u w:val="single"/>
        </w:rPr>
        <w:t xml:space="preserve"> just to keep one’s job</w:t>
      </w:r>
      <w:r w:rsidRPr="008A3C50">
        <w:rPr>
          <w:sz w:val="14"/>
        </w:rPr>
        <w:t>.</w:t>
      </w:r>
    </w:p>
    <w:p w14:paraId="59383048" w14:textId="77777777" w:rsidR="00B17282" w:rsidRPr="00355F8C" w:rsidRDefault="00B17282" w:rsidP="00B17282">
      <w:pPr>
        <w:rPr>
          <w:rStyle w:val="Emphasis"/>
        </w:rPr>
      </w:pPr>
      <w:r w:rsidRPr="008A3C50">
        <w:rPr>
          <w:sz w:val="14"/>
        </w:rPr>
        <w:t xml:space="preserve">Similarly, </w:t>
      </w:r>
      <w:r w:rsidRPr="00412630">
        <w:rPr>
          <w:rStyle w:val="Emphasis"/>
          <w:highlight w:val="yellow"/>
        </w:rPr>
        <w:t>57% of voters</w:t>
      </w:r>
      <w:r w:rsidRPr="008A3C50">
        <w:rPr>
          <w:u w:val="single"/>
        </w:rPr>
        <w:t xml:space="preserve"> (including 47% of Democrats and 69% of Independents) </w:t>
      </w:r>
      <w:r w:rsidRPr="00412630">
        <w:rPr>
          <w:b/>
          <w:bCs/>
          <w:highlight w:val="yellow"/>
          <w:u w:val="single"/>
        </w:rPr>
        <w:t>do not believe workers should be forced to join a union</w:t>
      </w:r>
      <w:r w:rsidRPr="008A3C50">
        <w:rPr>
          <w:u w:val="single"/>
        </w:rPr>
        <w:t xml:space="preserve"> as a condition of employment, and </w:t>
      </w:r>
      <w:r w:rsidRPr="00412630">
        <w:rPr>
          <w:rStyle w:val="Emphasis"/>
          <w:highlight w:val="yellow"/>
        </w:rPr>
        <w:t>just 34%</w:t>
      </w:r>
      <w:r w:rsidRPr="00355F8C">
        <w:rPr>
          <w:rStyle w:val="Emphasis"/>
        </w:rPr>
        <w:t xml:space="preserve"> of voters </w:t>
      </w:r>
      <w:r w:rsidRPr="00412630">
        <w:rPr>
          <w:rStyle w:val="Emphasis"/>
          <w:highlight w:val="yellow"/>
        </w:rPr>
        <w:t>believe workers should be required to pay</w:t>
      </w:r>
      <w:r w:rsidRPr="00355F8C">
        <w:rPr>
          <w:rStyle w:val="Emphasis"/>
        </w:rPr>
        <w:t xml:space="preserve"> union dues.</w:t>
      </w:r>
    </w:p>
    <w:p w14:paraId="5BA10FF3" w14:textId="77777777" w:rsidR="00B17282" w:rsidRPr="00412630" w:rsidRDefault="00B17282" w:rsidP="00B17282">
      <w:pPr>
        <w:pStyle w:val="Heading4"/>
      </w:pPr>
      <w:r>
        <w:t xml:space="preserve">Republicans might benefit from </w:t>
      </w:r>
      <w:r>
        <w:rPr>
          <w:u w:val="single"/>
        </w:rPr>
        <w:t xml:space="preserve">other labor </w:t>
      </w:r>
      <w:r w:rsidRPr="00412630">
        <w:t>law</w:t>
      </w:r>
      <w:r>
        <w:t xml:space="preserve"> but they </w:t>
      </w:r>
      <w:r w:rsidRPr="00412630">
        <w:t>can’t</w:t>
      </w:r>
      <w:r>
        <w:t xml:space="preserve"> </w:t>
      </w:r>
      <w:r>
        <w:rPr>
          <w:u w:val="single"/>
        </w:rPr>
        <w:t>claim credit</w:t>
      </w:r>
      <w:r>
        <w:t xml:space="preserve"> from RTW—they just campaigned against it in the Pro Act</w:t>
      </w:r>
    </w:p>
    <w:p w14:paraId="4CEDB64B" w14:textId="77777777" w:rsidR="00B17282" w:rsidRDefault="00B17282" w:rsidP="00B17282">
      <w:r>
        <w:t xml:space="preserve">Eyal </w:t>
      </w:r>
      <w:r w:rsidRPr="00412630">
        <w:rPr>
          <w:rStyle w:val="Style13ptBold"/>
        </w:rPr>
        <w:t>1NC</w:t>
      </w:r>
      <w:r>
        <w:t xml:space="preserve">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6772CFE" w14:textId="77777777" w:rsidR="00B17282" w:rsidRPr="00412630" w:rsidRDefault="00B17282" w:rsidP="00B17282">
      <w:pPr>
        <w:rPr>
          <w:u w:val="single"/>
        </w:rPr>
      </w:pPr>
      <w:r w:rsidRPr="00412630">
        <w:rPr>
          <w:sz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w:t>
      </w:r>
      <w:r w:rsidRPr="00412630">
        <w:rPr>
          <w:highlight w:val="yellow"/>
          <w:u w:val="single"/>
        </w:rPr>
        <w:t>under</w:t>
      </w:r>
      <w:r w:rsidRPr="00412630">
        <w:rPr>
          <w:u w:val="single"/>
        </w:rPr>
        <w:t xml:space="preserve"> President Joe </w:t>
      </w:r>
      <w:r w:rsidRPr="00412630">
        <w:rPr>
          <w:highlight w:val="yellow"/>
          <w:u w:val="single"/>
        </w:rPr>
        <w:t>Biden</w:t>
      </w:r>
      <w:r w:rsidRPr="00412630">
        <w:rPr>
          <w:u w:val="single"/>
        </w:rPr>
        <w:t xml:space="preserve">, </w:t>
      </w:r>
      <w:r w:rsidRPr="00412630">
        <w:rPr>
          <w:highlight w:val="yellow"/>
          <w:u w:val="single"/>
        </w:rPr>
        <w:t>he refrained from endorsing</w:t>
      </w:r>
      <w:r w:rsidRPr="00412630">
        <w:rPr>
          <w:u w:val="single"/>
        </w:rPr>
        <w:t xml:space="preserve"> the Protecting the Right to Organize (</w:t>
      </w:r>
      <w:r w:rsidRPr="00412630">
        <w:rPr>
          <w:highlight w:val="yellow"/>
          <w:u w:val="single"/>
        </w:rPr>
        <w:t>PRO) Act, which contained</w:t>
      </w:r>
      <w:r w:rsidRPr="00412630">
        <w:rPr>
          <w:u w:val="single"/>
        </w:rPr>
        <w:t xml:space="preserve"> many of the same provisions—a ban on captive-audience meetings, tougher penalties on employers for violating </w:t>
      </w:r>
      <w:r w:rsidRPr="00412630">
        <w:rPr>
          <w:highlight w:val="yellow"/>
          <w:u w:val="single"/>
        </w:rPr>
        <w:t>workers’ rights</w:t>
      </w:r>
      <w:r w:rsidRPr="00412630">
        <w:rPr>
          <w:sz w:val="16"/>
        </w:rPr>
        <w:t>—that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w:t>
      </w:r>
      <w:r w:rsidRPr="00412630">
        <w:rPr>
          <w:highlight w:val="yellow"/>
          <w:u w:val="single"/>
        </w:rPr>
        <w:t>Hawley and his staff rejected our request for help</w:t>
      </w:r>
      <w:r w:rsidRPr="00412630">
        <w:rPr>
          <w:u w:val="single"/>
        </w:rPr>
        <w:t xml:space="preserve"> each time,” he wrote in the Kansas City Star.</w:t>
      </w:r>
    </w:p>
    <w:p w14:paraId="3505ECA2" w14:textId="77777777" w:rsidR="00B17282" w:rsidRPr="00A1091B" w:rsidRDefault="00B17282" w:rsidP="00B17282"/>
    <w:p w14:paraId="3F53CCF5" w14:textId="77777777" w:rsidR="00B17282" w:rsidRDefault="00B17282" w:rsidP="00B17282">
      <w:pPr>
        <w:pStyle w:val="Heading2"/>
      </w:pPr>
      <w:r>
        <w:t>Rates Cuts</w:t>
      </w:r>
    </w:p>
    <w:p w14:paraId="0CEA9F22" w14:textId="77777777" w:rsidR="00B17282" w:rsidRDefault="00B17282" w:rsidP="00B17282">
      <w:pPr>
        <w:pStyle w:val="Heading4"/>
      </w:pPr>
      <w:r>
        <w:t>new jobs report greenlights.</w:t>
      </w:r>
    </w:p>
    <w:p w14:paraId="1FE7A3CF" w14:textId="77777777" w:rsidR="00B17282" w:rsidRPr="00B23680" w:rsidRDefault="00B17282" w:rsidP="00B17282">
      <w:r w:rsidRPr="00B23680">
        <w:rPr>
          <w:rStyle w:val="Style13ptBold"/>
        </w:rPr>
        <w:t>Griffith 9/5</w:t>
      </w:r>
      <w:r w:rsidRPr="00B23680">
        <w:t xml:space="preserve"> (Keith is a journalist at Realtor.com covering housing policy, real estate news, and trends in the residential market. Previously, his work has appeared in Business Insider, The Street, Chicago Sun-Times, New York Post, and Daily Mail, among other publications. He has a master's degree in economic and business journalism from Columbia University. “Fed Gets Green Light for Interest Rate Cuts as Unemployment Rate Jumps to 4-Year High</w:t>
      </w:r>
      <w:r>
        <w:t>”</w:t>
      </w:r>
      <w:r w:rsidRPr="00B23680">
        <w:t xml:space="preserve"> https://www.realtor.com/news/real-estate-news/fed-rate-cut-mortgage-jobs-report-august-2025/</w:t>
      </w:r>
      <w:r>
        <w:t xml:space="preserve"> September 5, 2025)</w:t>
      </w:r>
    </w:p>
    <w:p w14:paraId="1484087B" w14:textId="77777777" w:rsidR="00B17282" w:rsidRPr="0045181D" w:rsidRDefault="00B17282" w:rsidP="00B17282">
      <w:pPr>
        <w:rPr>
          <w:u w:val="single"/>
        </w:rPr>
      </w:pPr>
      <w:r w:rsidRPr="00350731">
        <w:rPr>
          <w:highlight w:val="yellow"/>
          <w:u w:val="single"/>
        </w:rPr>
        <w:t>The Fed</w:t>
      </w:r>
      <w:r w:rsidRPr="0045181D">
        <w:rPr>
          <w:u w:val="single"/>
        </w:rPr>
        <w:t>eral</w:t>
      </w:r>
      <w:r w:rsidRPr="0045181D">
        <w:rPr>
          <w:sz w:val="14"/>
        </w:rPr>
        <w:t xml:space="preserve"> Reserve </w:t>
      </w:r>
      <w:r w:rsidRPr="0045181D">
        <w:rPr>
          <w:u w:val="single"/>
        </w:rPr>
        <w:t>is</w:t>
      </w:r>
      <w:r w:rsidRPr="0045181D">
        <w:rPr>
          <w:sz w:val="14"/>
        </w:rPr>
        <w:t xml:space="preserve"> now seen as </w:t>
      </w:r>
      <w:r w:rsidRPr="00350731">
        <w:rPr>
          <w:highlight w:val="yellow"/>
          <w:u w:val="single"/>
        </w:rPr>
        <w:t>likely to cut</w:t>
      </w:r>
      <w:r w:rsidRPr="0045181D">
        <w:rPr>
          <w:u w:val="single"/>
        </w:rPr>
        <w:t xml:space="preserve"> interest </w:t>
      </w:r>
      <w:r w:rsidRPr="00350731">
        <w:rPr>
          <w:highlight w:val="yellow"/>
          <w:u w:val="single"/>
        </w:rPr>
        <w:t>rates</w:t>
      </w:r>
      <w:r w:rsidRPr="0045181D">
        <w:rPr>
          <w:u w:val="single"/>
        </w:rPr>
        <w:t xml:space="preserve"> multiple times </w:t>
      </w:r>
      <w:r w:rsidRPr="00350731">
        <w:rPr>
          <w:highlight w:val="yellow"/>
          <w:u w:val="single"/>
        </w:rPr>
        <w:t>before</w:t>
      </w:r>
      <w:r w:rsidRPr="0045181D">
        <w:rPr>
          <w:u w:val="single"/>
        </w:rPr>
        <w:t xml:space="preserve"> the </w:t>
      </w:r>
      <w:r w:rsidRPr="00350731">
        <w:rPr>
          <w:highlight w:val="yellow"/>
          <w:u w:val="single"/>
        </w:rPr>
        <w:t>e</w:t>
      </w:r>
      <w:r w:rsidRPr="0045181D">
        <w:rPr>
          <w:u w:val="single"/>
        </w:rPr>
        <w:t xml:space="preserve">nd </w:t>
      </w:r>
      <w:r w:rsidRPr="00350731">
        <w:rPr>
          <w:highlight w:val="yellow"/>
          <w:u w:val="single"/>
        </w:rPr>
        <w:t>o</w:t>
      </w:r>
      <w:r w:rsidRPr="0045181D">
        <w:rPr>
          <w:u w:val="single"/>
        </w:rPr>
        <w:t xml:space="preserve">f the </w:t>
      </w:r>
      <w:r w:rsidRPr="00350731">
        <w:rPr>
          <w:highlight w:val="yellow"/>
          <w:u w:val="single"/>
        </w:rPr>
        <w:t>y</w:t>
      </w:r>
      <w:r w:rsidRPr="0045181D">
        <w:rPr>
          <w:u w:val="single"/>
        </w:rPr>
        <w:t xml:space="preserve">ear, </w:t>
      </w:r>
      <w:r w:rsidRPr="00350731">
        <w:rPr>
          <w:highlight w:val="yellow"/>
          <w:u w:val="single"/>
        </w:rPr>
        <w:t>following</w:t>
      </w:r>
      <w:r w:rsidRPr="0045181D">
        <w:rPr>
          <w:u w:val="single"/>
        </w:rPr>
        <w:t xml:space="preserve"> another </w:t>
      </w:r>
      <w:r w:rsidRPr="00350731">
        <w:rPr>
          <w:rStyle w:val="Emphasis"/>
          <w:highlight w:val="yellow"/>
        </w:rPr>
        <w:t>weak jobs report</w:t>
      </w:r>
      <w:r w:rsidRPr="0045181D">
        <w:rPr>
          <w:u w:val="single"/>
        </w:rPr>
        <w:t xml:space="preserve"> that showed unemployment jumping to a four-year high.</w:t>
      </w:r>
    </w:p>
    <w:p w14:paraId="284606B7" w14:textId="77777777" w:rsidR="00B17282" w:rsidRPr="0045181D" w:rsidRDefault="00B17282" w:rsidP="00B17282">
      <w:pPr>
        <w:rPr>
          <w:sz w:val="14"/>
        </w:rPr>
      </w:pPr>
      <w:r w:rsidRPr="00350731">
        <w:rPr>
          <w:highlight w:val="yellow"/>
          <w:u w:val="single"/>
        </w:rPr>
        <w:t>The</w:t>
      </w:r>
      <w:r w:rsidRPr="0045181D">
        <w:rPr>
          <w:u w:val="single"/>
        </w:rPr>
        <w:t xml:space="preserve"> U.S. </w:t>
      </w:r>
      <w:r w:rsidRPr="00350731">
        <w:rPr>
          <w:highlight w:val="yellow"/>
          <w:u w:val="single"/>
        </w:rPr>
        <w:t>economy added</w:t>
      </w:r>
      <w:r w:rsidRPr="0045181D">
        <w:rPr>
          <w:u w:val="single"/>
        </w:rPr>
        <w:t xml:space="preserve"> just </w:t>
      </w:r>
      <w:r w:rsidRPr="00350731">
        <w:rPr>
          <w:highlight w:val="yellow"/>
          <w:u w:val="single"/>
        </w:rPr>
        <w:t>22,000 jobs</w:t>
      </w:r>
      <w:r w:rsidRPr="0045181D">
        <w:rPr>
          <w:u w:val="single"/>
        </w:rPr>
        <w:t xml:space="preserve"> in August, </w:t>
      </w:r>
      <w:r w:rsidRPr="00350731">
        <w:rPr>
          <w:highlight w:val="yellow"/>
          <w:u w:val="single"/>
        </w:rPr>
        <w:t>less than</w:t>
      </w:r>
      <w:r w:rsidRPr="0045181D">
        <w:rPr>
          <w:u w:val="single"/>
        </w:rPr>
        <w:t xml:space="preserve"> economists had </w:t>
      </w:r>
      <w:r w:rsidRPr="00350731">
        <w:rPr>
          <w:highlight w:val="yellow"/>
          <w:u w:val="single"/>
        </w:rPr>
        <w:t>expected</w:t>
      </w:r>
      <w:r w:rsidRPr="0045181D">
        <w:rPr>
          <w:sz w:val="14"/>
        </w:rPr>
        <w:t>, the Bureau of Labor Statistics reported Friday.</w:t>
      </w:r>
    </w:p>
    <w:p w14:paraId="217C5E84" w14:textId="77777777" w:rsidR="00B17282" w:rsidRPr="0045181D" w:rsidRDefault="00B17282" w:rsidP="00B17282">
      <w:pPr>
        <w:rPr>
          <w:sz w:val="14"/>
        </w:rPr>
      </w:pPr>
      <w:r w:rsidRPr="0045181D">
        <w:rPr>
          <w:u w:val="single"/>
        </w:rPr>
        <w:t xml:space="preserve">The </w:t>
      </w:r>
      <w:r w:rsidRPr="00350731">
        <w:rPr>
          <w:highlight w:val="yellow"/>
          <w:u w:val="single"/>
        </w:rPr>
        <w:t>unemployment</w:t>
      </w:r>
      <w:r w:rsidRPr="0045181D">
        <w:rPr>
          <w:u w:val="single"/>
        </w:rPr>
        <w:t xml:space="preserve"> rate rose to 4.3%</w:t>
      </w:r>
      <w:r w:rsidRPr="0045181D">
        <w:rPr>
          <w:sz w:val="14"/>
        </w:rPr>
        <w:t xml:space="preserve">, up slightly from 4.2% in July but </w:t>
      </w:r>
      <w:r w:rsidRPr="00350731">
        <w:rPr>
          <w:highlight w:val="yellow"/>
          <w:u w:val="single"/>
        </w:rPr>
        <w:t>hitting</w:t>
      </w:r>
      <w:r w:rsidRPr="0045181D">
        <w:rPr>
          <w:u w:val="single"/>
        </w:rPr>
        <w:t xml:space="preserve"> the </w:t>
      </w:r>
      <w:r w:rsidRPr="00350731">
        <w:rPr>
          <w:highlight w:val="yellow"/>
          <w:u w:val="single"/>
        </w:rPr>
        <w:t>highest level</w:t>
      </w:r>
      <w:r w:rsidRPr="0045181D">
        <w:rPr>
          <w:u w:val="single"/>
        </w:rPr>
        <w:t xml:space="preserve"> seen </w:t>
      </w:r>
      <w:r w:rsidRPr="00350731">
        <w:rPr>
          <w:highlight w:val="yellow"/>
          <w:u w:val="single"/>
        </w:rPr>
        <w:t>since</w:t>
      </w:r>
      <w:r w:rsidRPr="0045181D">
        <w:rPr>
          <w:sz w:val="14"/>
        </w:rPr>
        <w:t xml:space="preserve"> October 2021, when the economy was still recovering from </w:t>
      </w:r>
      <w:r w:rsidRPr="00350731">
        <w:rPr>
          <w:b/>
          <w:bCs/>
          <w:highlight w:val="yellow"/>
          <w:u w:val="single"/>
        </w:rPr>
        <w:t>pandemic</w:t>
      </w:r>
      <w:r w:rsidRPr="0045181D">
        <w:rPr>
          <w:b/>
          <w:bCs/>
          <w:u w:val="single"/>
        </w:rPr>
        <w:t>-driven layoffs.</w:t>
      </w:r>
    </w:p>
    <w:p w14:paraId="3B42C518" w14:textId="77777777" w:rsidR="00B17282" w:rsidRPr="0045181D" w:rsidRDefault="00B17282" w:rsidP="00B17282">
      <w:pPr>
        <w:rPr>
          <w:sz w:val="14"/>
        </w:rPr>
      </w:pPr>
      <w:r w:rsidRPr="0045181D">
        <w:rPr>
          <w:sz w:val="14"/>
        </w:rPr>
        <w:t xml:space="preserve">Although </w:t>
      </w:r>
      <w:r w:rsidRPr="00350731">
        <w:rPr>
          <w:highlight w:val="yellow"/>
          <w:u w:val="single"/>
        </w:rPr>
        <w:t>the</w:t>
      </w:r>
      <w:r w:rsidRPr="0045181D">
        <w:rPr>
          <w:u w:val="single"/>
        </w:rPr>
        <w:t xml:space="preserve"> new </w:t>
      </w:r>
      <w:r w:rsidRPr="00350731">
        <w:rPr>
          <w:highlight w:val="yellow"/>
          <w:u w:val="single"/>
        </w:rPr>
        <w:t>jobs report</w:t>
      </w:r>
      <w:r w:rsidRPr="0045181D">
        <w:rPr>
          <w:sz w:val="14"/>
        </w:rPr>
        <w:t xml:space="preserve"> was troubling news for the economy, for prospective homebuyers with secure jobs it </w:t>
      </w:r>
      <w:r w:rsidRPr="0045181D">
        <w:rPr>
          <w:u w:val="single"/>
        </w:rPr>
        <w:t xml:space="preserve">likely </w:t>
      </w:r>
      <w:r w:rsidRPr="00350731">
        <w:rPr>
          <w:highlight w:val="yellow"/>
          <w:u w:val="single"/>
        </w:rPr>
        <w:t>means</w:t>
      </w:r>
      <w:r w:rsidRPr="0045181D">
        <w:rPr>
          <w:u w:val="single"/>
        </w:rPr>
        <w:t xml:space="preserve"> further </w:t>
      </w:r>
      <w:r w:rsidRPr="00350731">
        <w:rPr>
          <w:highlight w:val="yellow"/>
          <w:u w:val="single"/>
        </w:rPr>
        <w:t>easing</w:t>
      </w:r>
      <w:r w:rsidRPr="0045181D">
        <w:rPr>
          <w:u w:val="single"/>
        </w:rPr>
        <w:t xml:space="preserve"> in</w:t>
      </w:r>
      <w:r w:rsidRPr="0045181D">
        <w:rPr>
          <w:sz w:val="14"/>
        </w:rPr>
        <w:t xml:space="preserve"> mortgage </w:t>
      </w:r>
      <w:r w:rsidRPr="00350731">
        <w:rPr>
          <w:rStyle w:val="Emphasis"/>
          <w:highlight w:val="yellow"/>
        </w:rPr>
        <w:t>rates</w:t>
      </w:r>
      <w:r w:rsidRPr="0045181D">
        <w:rPr>
          <w:sz w:val="14"/>
        </w:rPr>
        <w:t> in the days to come.</w:t>
      </w:r>
    </w:p>
    <w:p w14:paraId="0B900D14" w14:textId="77777777" w:rsidR="00B17282" w:rsidRPr="0045181D" w:rsidRDefault="00B17282" w:rsidP="00B17282">
      <w:pPr>
        <w:rPr>
          <w:sz w:val="14"/>
        </w:rPr>
      </w:pPr>
      <w:r w:rsidRPr="0045181D">
        <w:rPr>
          <w:sz w:val="14"/>
        </w:rPr>
        <w:t>Mortgage rates hinge primarily on the yields of </w:t>
      </w:r>
      <w:r w:rsidRPr="0045181D">
        <w:rPr>
          <w:szCs w:val="24"/>
          <w:u w:val="single"/>
        </w:rPr>
        <w:t xml:space="preserve">10-year </w:t>
      </w:r>
      <w:r w:rsidRPr="00350731">
        <w:rPr>
          <w:rStyle w:val="Emphasis"/>
          <w:highlight w:val="yellow"/>
        </w:rPr>
        <w:t>Treasury notes</w:t>
      </w:r>
      <w:r w:rsidRPr="0045181D">
        <w:rPr>
          <w:szCs w:val="24"/>
          <w:u w:val="single"/>
        </w:rPr>
        <w:t xml:space="preserve">, which </w:t>
      </w:r>
      <w:r w:rsidRPr="00350731">
        <w:rPr>
          <w:b/>
          <w:bCs/>
          <w:szCs w:val="24"/>
          <w:highlight w:val="yellow"/>
          <w:u w:val="single"/>
        </w:rPr>
        <w:t>plunged Friday</w:t>
      </w:r>
      <w:r w:rsidRPr="00350731">
        <w:rPr>
          <w:szCs w:val="24"/>
          <w:highlight w:val="yellow"/>
          <w:u w:val="single"/>
        </w:rPr>
        <w:t xml:space="preserve"> to</w:t>
      </w:r>
      <w:r w:rsidRPr="0045181D">
        <w:rPr>
          <w:szCs w:val="24"/>
          <w:u w:val="single"/>
        </w:rPr>
        <w:t xml:space="preserve"> their </w:t>
      </w:r>
      <w:r w:rsidRPr="00350731">
        <w:rPr>
          <w:rStyle w:val="Emphasis"/>
          <w:highlight w:val="yellow"/>
        </w:rPr>
        <w:t>lowest</w:t>
      </w:r>
      <w:r w:rsidRPr="00350731">
        <w:rPr>
          <w:szCs w:val="24"/>
          <w:highlight w:val="yellow"/>
          <w:u w:val="single"/>
        </w:rPr>
        <w:t xml:space="preserve"> level since</w:t>
      </w:r>
      <w:r w:rsidRPr="0045181D">
        <w:rPr>
          <w:szCs w:val="24"/>
          <w:u w:val="single"/>
        </w:rPr>
        <w:t xml:space="preserve"> </w:t>
      </w:r>
      <w:r w:rsidRPr="0045181D">
        <w:rPr>
          <w:sz w:val="14"/>
        </w:rPr>
        <w:t xml:space="preserve">early April, when President Donald Trump's </w:t>
      </w:r>
      <w:r w:rsidRPr="00350731">
        <w:rPr>
          <w:rStyle w:val="Emphasis"/>
          <w:highlight w:val="yellow"/>
        </w:rPr>
        <w:t>Liberation Day tariff announcement</w:t>
      </w:r>
      <w:r w:rsidRPr="0045181D">
        <w:rPr>
          <w:sz w:val="14"/>
        </w:rPr>
        <w:t xml:space="preserve"> sparked panic in financial markets.</w:t>
      </w:r>
    </w:p>
    <w:p w14:paraId="30526633" w14:textId="77777777" w:rsidR="00B17282" w:rsidRPr="0045181D" w:rsidRDefault="00B17282" w:rsidP="00B17282">
      <w:pPr>
        <w:rPr>
          <w:sz w:val="14"/>
        </w:rPr>
      </w:pPr>
      <w:r w:rsidRPr="0045181D">
        <w:rPr>
          <w:u w:val="single"/>
        </w:rPr>
        <w:t xml:space="preserve">It </w:t>
      </w:r>
      <w:r w:rsidRPr="00350731">
        <w:rPr>
          <w:highlight w:val="yellow"/>
          <w:u w:val="single"/>
        </w:rPr>
        <w:t>signals further easing</w:t>
      </w:r>
      <w:r w:rsidRPr="0045181D">
        <w:rPr>
          <w:sz w:val="14"/>
        </w:rPr>
        <w:t xml:space="preserve"> for mortgage rates </w:t>
      </w:r>
      <w:r w:rsidRPr="0045181D">
        <w:rPr>
          <w:u w:val="single"/>
        </w:rPr>
        <w:t xml:space="preserve">is likely </w:t>
      </w:r>
      <w:r w:rsidRPr="00350731">
        <w:rPr>
          <w:highlight w:val="yellow"/>
          <w:u w:val="single"/>
        </w:rPr>
        <w:t>in the coming days</w:t>
      </w:r>
      <w:r w:rsidRPr="0045181D">
        <w:rPr>
          <w:sz w:val="14"/>
        </w:rPr>
        <w:t>, after the average 30-year mortgage rate fell to an 11-month low of 6.5% this week.</w:t>
      </w:r>
    </w:p>
    <w:p w14:paraId="64277343" w14:textId="77777777" w:rsidR="00B17282" w:rsidRDefault="00B17282" w:rsidP="00B17282"/>
    <w:p w14:paraId="587DCF25" w14:textId="77777777" w:rsidR="00B17282" w:rsidRDefault="00B17282" w:rsidP="00B17282">
      <w:pPr>
        <w:pStyle w:val="Heading4"/>
      </w:pPr>
      <w:r>
        <w:t xml:space="preserve">Yes cuts—Williams (pres. of ny fed bank) from this Thursday, especially if jobs report is </w:t>
      </w:r>
      <w:r>
        <w:rPr>
          <w:u w:val="single"/>
        </w:rPr>
        <w:t>poor</w:t>
      </w:r>
      <w:r>
        <w:t xml:space="preserve"> (also at: inflation stalls cuts)</w:t>
      </w:r>
    </w:p>
    <w:p w14:paraId="6D80974E" w14:textId="77777777" w:rsidR="00B17282" w:rsidRDefault="00B17282" w:rsidP="00B17282">
      <w:r w:rsidRPr="0045181D">
        <w:rPr>
          <w:rStyle w:val="Style13ptBold"/>
        </w:rPr>
        <w:t>Derby 9/4</w:t>
      </w:r>
      <w:r>
        <w:t xml:space="preserve"> (Mic</w:t>
      </w:r>
      <w:r w:rsidRPr="000A0E46">
        <w:t>h</w:t>
      </w:r>
      <w:r>
        <w:t>ael S., Fed and economy reporter for Reuters. “</w:t>
      </w:r>
      <w:r w:rsidRPr="000A0E46">
        <w:t>Fed's Williams sees gradual rate cuts but lets data drive when they'll happen</w:t>
      </w:r>
      <w:r>
        <w:t xml:space="preserve">” </w:t>
      </w:r>
      <w:r w:rsidRPr="000A0E46">
        <w:t>https://www.reuters.com/business/feds-williams-sees-gradual-rate-cuts-lets-data-drive-when-theyll-happen-2025-09-04/</w:t>
      </w:r>
      <w:r>
        <w:t xml:space="preserve"> September 4, 2025)</w:t>
      </w:r>
    </w:p>
    <w:p w14:paraId="79397582" w14:textId="77777777" w:rsidR="00B17282" w:rsidRPr="0045181D" w:rsidRDefault="00B17282" w:rsidP="00B17282">
      <w:pPr>
        <w:rPr>
          <w:sz w:val="14"/>
        </w:rPr>
      </w:pPr>
      <w:r w:rsidRPr="00350731">
        <w:rPr>
          <w:highlight w:val="yellow"/>
          <w:u w:val="single"/>
        </w:rPr>
        <w:t>Federal</w:t>
      </w:r>
      <w:r w:rsidRPr="0045181D">
        <w:rPr>
          <w:u w:val="single"/>
        </w:rPr>
        <w:t xml:space="preserve"> Reserve </w:t>
      </w:r>
      <w:r w:rsidRPr="00350731">
        <w:rPr>
          <w:highlight w:val="yellow"/>
          <w:u w:val="single"/>
        </w:rPr>
        <w:t>Bank of New York President</w:t>
      </w:r>
      <w:r w:rsidRPr="0045181D">
        <w:rPr>
          <w:u w:val="single"/>
        </w:rPr>
        <w:t xml:space="preserve"> John </w:t>
      </w:r>
      <w:r w:rsidRPr="00350731">
        <w:rPr>
          <w:highlight w:val="yellow"/>
          <w:u w:val="single"/>
        </w:rPr>
        <w:t>Williams said</w:t>
      </w:r>
      <w:r w:rsidRPr="0045181D">
        <w:rPr>
          <w:u w:val="single"/>
        </w:rPr>
        <w:t xml:space="preserve"> on </w:t>
      </w:r>
      <w:r w:rsidRPr="00350731">
        <w:rPr>
          <w:highlight w:val="yellow"/>
          <w:u w:val="single"/>
        </w:rPr>
        <w:t>Thursday a</w:t>
      </w:r>
      <w:r w:rsidRPr="0045181D">
        <w:rPr>
          <w:sz w:val="14"/>
        </w:rPr>
        <w:t xml:space="preserve"> gradual </w:t>
      </w:r>
      <w:r w:rsidRPr="00350731">
        <w:rPr>
          <w:highlight w:val="yellow"/>
          <w:u w:val="single"/>
        </w:rPr>
        <w:t xml:space="preserve">lowering in short-term borrowing costs is likely to happen </w:t>
      </w:r>
      <w:r w:rsidRPr="0045181D">
        <w:rPr>
          <w:sz w:val="14"/>
        </w:rPr>
        <w:t>over time if the economy meets his current forecast of modest gains in unemployment and a softening of inflation trends next year.</w:t>
      </w:r>
    </w:p>
    <w:p w14:paraId="2C5DE4E7" w14:textId="77777777" w:rsidR="00B17282" w:rsidRPr="0045181D" w:rsidRDefault="00B17282" w:rsidP="00B17282">
      <w:pPr>
        <w:rPr>
          <w:sz w:val="14"/>
        </w:rPr>
      </w:pPr>
      <w:r w:rsidRPr="0045181D">
        <w:rPr>
          <w:sz w:val="14"/>
        </w:rPr>
        <w:t>The current setting of monetary policy is at "modestly restrictive" levels that are "appropriate" given the current state of the economy, Williams told a gathering of the Economic Club of New York.</w:t>
      </w:r>
    </w:p>
    <w:p w14:paraId="29234251" w14:textId="77777777" w:rsidR="00B17282" w:rsidRPr="0045181D" w:rsidRDefault="00B17282" w:rsidP="00B17282">
      <w:pPr>
        <w:rPr>
          <w:sz w:val="14"/>
        </w:rPr>
      </w:pPr>
      <w:r w:rsidRPr="0045181D">
        <w:rPr>
          <w:sz w:val="14"/>
        </w:rPr>
        <w:t xml:space="preserve">But looking forward, "if progress on our dual-mandate goals continues as in my baseline forecast, </w:t>
      </w:r>
      <w:r w:rsidRPr="00350731">
        <w:rPr>
          <w:highlight w:val="yellow"/>
          <w:u w:val="single"/>
        </w:rPr>
        <w:t xml:space="preserve">I anticipate it will become </w:t>
      </w:r>
      <w:r w:rsidRPr="00350731">
        <w:rPr>
          <w:b/>
          <w:bCs/>
          <w:highlight w:val="yellow"/>
          <w:u w:val="single"/>
        </w:rPr>
        <w:t>appropriate</w:t>
      </w:r>
      <w:r w:rsidRPr="00350731">
        <w:rPr>
          <w:highlight w:val="yellow"/>
          <w:u w:val="single"/>
        </w:rPr>
        <w:t xml:space="preserve"> to move interest rates toward a more neutral stance</w:t>
      </w:r>
      <w:r w:rsidRPr="0045181D">
        <w:rPr>
          <w:u w:val="single"/>
        </w:rPr>
        <w:t xml:space="preserve"> over time</w:t>
      </w:r>
      <w:r w:rsidRPr="0045181D">
        <w:rPr>
          <w:sz w:val="14"/>
        </w:rPr>
        <w:t>," Williams said, without tipping his hand as to when he believes the central bank should start lowering its interest rate target.</w:t>
      </w:r>
    </w:p>
    <w:p w14:paraId="48B3F371" w14:textId="77777777" w:rsidR="00B17282" w:rsidRPr="0045181D" w:rsidRDefault="00B17282" w:rsidP="00B17282">
      <w:pPr>
        <w:rPr>
          <w:rStyle w:val="Emphasis"/>
        </w:rPr>
      </w:pPr>
      <w:r w:rsidRPr="0045181D">
        <w:rPr>
          <w:u w:val="single"/>
        </w:rPr>
        <w:t xml:space="preserve">He noted </w:t>
      </w:r>
      <w:r w:rsidRPr="00350731">
        <w:rPr>
          <w:rStyle w:val="Emphasis"/>
          <w:highlight w:val="yellow"/>
        </w:rPr>
        <w:t>the Fed faces a balancing act</w:t>
      </w:r>
      <w:r w:rsidRPr="00350731">
        <w:rPr>
          <w:highlight w:val="yellow"/>
          <w:u w:val="single"/>
        </w:rPr>
        <w:t xml:space="preserve"> to ensure</w:t>
      </w:r>
      <w:r w:rsidRPr="0045181D">
        <w:rPr>
          <w:u w:val="single"/>
        </w:rPr>
        <w:t xml:space="preserve"> that President Donald </w:t>
      </w:r>
      <w:r w:rsidRPr="00350731">
        <w:rPr>
          <w:highlight w:val="yellow"/>
          <w:u w:val="single"/>
        </w:rPr>
        <w:t xml:space="preserve">Trump's </w:t>
      </w:r>
      <w:r w:rsidRPr="00350731">
        <w:rPr>
          <w:b/>
          <w:bCs/>
          <w:highlight w:val="yellow"/>
          <w:u w:val="single"/>
        </w:rPr>
        <w:t>tariffs</w:t>
      </w:r>
      <w:r w:rsidRPr="00350731">
        <w:rPr>
          <w:highlight w:val="yellow"/>
          <w:u w:val="single"/>
        </w:rPr>
        <w:t xml:space="preserve"> don't fuel</w:t>
      </w:r>
      <w:r w:rsidRPr="0045181D">
        <w:rPr>
          <w:u w:val="single"/>
        </w:rPr>
        <w:t xml:space="preserve"> a longer-run breakout in </w:t>
      </w:r>
      <w:r w:rsidRPr="00350731">
        <w:rPr>
          <w:b/>
          <w:bCs/>
          <w:highlight w:val="yellow"/>
          <w:u w:val="single"/>
        </w:rPr>
        <w:t>inflation</w:t>
      </w:r>
      <w:r w:rsidRPr="0045181D">
        <w:rPr>
          <w:u w:val="single"/>
        </w:rPr>
        <w:t xml:space="preserve"> pressures </w:t>
      </w:r>
      <w:r w:rsidRPr="00350731">
        <w:rPr>
          <w:highlight w:val="yellow"/>
          <w:u w:val="single"/>
        </w:rPr>
        <w:t>while</w:t>
      </w:r>
      <w:r w:rsidRPr="0045181D">
        <w:rPr>
          <w:u w:val="single"/>
        </w:rPr>
        <w:t xml:space="preserve"> at the same time </w:t>
      </w:r>
      <w:r w:rsidRPr="00350731">
        <w:rPr>
          <w:highlight w:val="yellow"/>
          <w:u w:val="single"/>
        </w:rPr>
        <w:t xml:space="preserve">ensuring </w:t>
      </w:r>
      <w:r w:rsidRPr="00350731">
        <w:rPr>
          <w:rStyle w:val="Emphasis"/>
          <w:highlight w:val="yellow"/>
        </w:rPr>
        <w:t>rates aren't kept so high that they wound the job market.</w:t>
      </w:r>
    </w:p>
    <w:p w14:paraId="3A8F23F9" w14:textId="77777777" w:rsidR="00B17282" w:rsidRPr="0045181D" w:rsidRDefault="00B17282" w:rsidP="00B17282">
      <w:pPr>
        <w:rPr>
          <w:u w:val="single"/>
        </w:rPr>
      </w:pPr>
      <w:r w:rsidRPr="0045181D">
        <w:rPr>
          <w:rStyle w:val="Emphasis"/>
        </w:rPr>
        <w:t>Williams said</w:t>
      </w:r>
      <w:r w:rsidRPr="0045181D">
        <w:rPr>
          <w:sz w:val="14"/>
        </w:rPr>
        <w:t xml:space="preserve"> growth has moderated due to trade and other policy uncertainties, and the job market has cooled while remaining currently in balance. He said he sees GDP growth at between 1.25% and 1.50% this year, with the unemployment rate, now at 4.2%, rising to 4.5% next year. On the hiring front, "</w:t>
      </w:r>
      <w:r w:rsidRPr="00350731">
        <w:rPr>
          <w:rStyle w:val="Emphasis"/>
          <w:highlight w:val="yellow"/>
        </w:rPr>
        <w:t>it's clear</w:t>
      </w:r>
      <w:r w:rsidRPr="0045181D">
        <w:rPr>
          <w:rStyle w:val="Emphasis"/>
        </w:rPr>
        <w:t>ly the case</w:t>
      </w:r>
      <w:r w:rsidRPr="0045181D">
        <w:rPr>
          <w:u w:val="single"/>
        </w:rPr>
        <w:t xml:space="preserve">" that </w:t>
      </w:r>
      <w:r w:rsidRPr="00350731">
        <w:rPr>
          <w:rStyle w:val="Emphasis"/>
          <w:highlight w:val="yellow"/>
        </w:rPr>
        <w:t>risks around the jobs outlook have increased</w:t>
      </w:r>
      <w:r w:rsidRPr="0045181D">
        <w:rPr>
          <w:u w:val="single"/>
        </w:rPr>
        <w:t>.</w:t>
      </w:r>
    </w:p>
    <w:p w14:paraId="2063CCD8" w14:textId="77777777" w:rsidR="00B17282" w:rsidRPr="0045181D" w:rsidRDefault="00B17282" w:rsidP="00B17282">
      <w:pPr>
        <w:rPr>
          <w:sz w:val="14"/>
        </w:rPr>
      </w:pPr>
      <w:r w:rsidRPr="0045181D">
        <w:rPr>
          <w:sz w:val="14"/>
        </w:rPr>
        <w:t>The New York Fed chief also said tariffs are having a clear upward impact on inflation and will likely lift price pressures by 1.0% to 1.5% this year. As for overall inflation, he said the Personal Consumption Expenditures Price Index should stand at between 3% and 3.25% this year, before ebbing to 2.5% next year and back to the 2% target in 2027.</w:t>
      </w:r>
    </w:p>
    <w:p w14:paraId="2FB63597" w14:textId="77777777" w:rsidR="00B17282" w:rsidRPr="0045181D" w:rsidRDefault="00B17282" w:rsidP="00B17282">
      <w:pPr>
        <w:rPr>
          <w:u w:val="single"/>
        </w:rPr>
      </w:pPr>
      <w:r w:rsidRPr="0045181D">
        <w:rPr>
          <w:sz w:val="14"/>
        </w:rPr>
        <w:t>"</w:t>
      </w:r>
      <w:r w:rsidRPr="00350731">
        <w:rPr>
          <w:highlight w:val="yellow"/>
          <w:u w:val="single"/>
        </w:rPr>
        <w:t>Fortunately</w:t>
      </w:r>
      <w:r w:rsidRPr="0045181D">
        <w:rPr>
          <w:u w:val="single"/>
        </w:rPr>
        <w:t xml:space="preserve">, I am </w:t>
      </w:r>
      <w:r w:rsidRPr="00350731">
        <w:rPr>
          <w:highlight w:val="yellow"/>
          <w:u w:val="single"/>
        </w:rPr>
        <w:t>not seeing signs of</w:t>
      </w:r>
      <w:r w:rsidRPr="0045181D">
        <w:rPr>
          <w:u w:val="single"/>
        </w:rPr>
        <w:t xml:space="preserve"> amplification or </w:t>
      </w:r>
      <w:r w:rsidRPr="00350731">
        <w:rPr>
          <w:highlight w:val="yellow"/>
          <w:u w:val="single"/>
        </w:rPr>
        <w:t>second-round effects of tariffs on</w:t>
      </w:r>
      <w:r w:rsidRPr="0045181D">
        <w:rPr>
          <w:u w:val="single"/>
        </w:rPr>
        <w:t xml:space="preserve"> broader </w:t>
      </w:r>
      <w:r w:rsidRPr="00350731">
        <w:rPr>
          <w:highlight w:val="yellow"/>
          <w:u w:val="single"/>
        </w:rPr>
        <w:t>inflation</w:t>
      </w:r>
      <w:r w:rsidRPr="0045181D">
        <w:rPr>
          <w:u w:val="single"/>
        </w:rPr>
        <w:t xml:space="preserve"> trends," </w:t>
      </w:r>
      <w:r w:rsidRPr="0045181D">
        <w:rPr>
          <w:rStyle w:val="Emphasis"/>
        </w:rPr>
        <w:t>Williams said</w:t>
      </w:r>
      <w:r w:rsidRPr="0045181D">
        <w:rPr>
          <w:u w:val="single"/>
        </w:rPr>
        <w:t>. He told reporters after his speech "</w:t>
      </w:r>
      <w:r w:rsidRPr="0045181D">
        <w:rPr>
          <w:b/>
          <w:bCs/>
          <w:u w:val="single"/>
        </w:rPr>
        <w:t>we're not seeing outsized effects in tariffs</w:t>
      </w:r>
      <w:r w:rsidRPr="0045181D">
        <w:rPr>
          <w:u w:val="single"/>
        </w:rPr>
        <w:t xml:space="preserve">" on </w:t>
      </w:r>
      <w:r w:rsidRPr="0045181D">
        <w:rPr>
          <w:rStyle w:val="Emphasis"/>
        </w:rPr>
        <w:t>inflation</w:t>
      </w:r>
      <w:r w:rsidRPr="0045181D">
        <w:rPr>
          <w:u w:val="single"/>
        </w:rPr>
        <w:t xml:space="preserve">, and "on the margin" the </w:t>
      </w:r>
      <w:r w:rsidRPr="0045181D">
        <w:rPr>
          <w:rStyle w:val="Emphasis"/>
        </w:rPr>
        <w:t>upside risks</w:t>
      </w:r>
      <w:r w:rsidRPr="0045181D">
        <w:rPr>
          <w:u w:val="single"/>
        </w:rPr>
        <w:t xml:space="preserve"> to price pressures from the import taxes </w:t>
      </w:r>
      <w:r w:rsidRPr="0045181D">
        <w:rPr>
          <w:rStyle w:val="Emphasis"/>
        </w:rPr>
        <w:t>have been reduced</w:t>
      </w:r>
      <w:r w:rsidRPr="0045181D">
        <w:rPr>
          <w:u w:val="single"/>
        </w:rPr>
        <w:t xml:space="preserve"> from where they were.</w:t>
      </w:r>
    </w:p>
    <w:p w14:paraId="7C32A164" w14:textId="77777777" w:rsidR="00B17282" w:rsidRPr="0045181D" w:rsidRDefault="00B17282" w:rsidP="00B17282">
      <w:pPr>
        <w:rPr>
          <w:sz w:val="14"/>
        </w:rPr>
      </w:pPr>
      <w:r w:rsidRPr="0045181D">
        <w:rPr>
          <w:sz w:val="14"/>
        </w:rPr>
        <w:t>POLICY MEETING</w:t>
      </w:r>
    </w:p>
    <w:p w14:paraId="3D667ABB" w14:textId="77777777" w:rsidR="00B17282" w:rsidRPr="0045181D" w:rsidRDefault="00B17282" w:rsidP="00B17282">
      <w:pPr>
        <w:rPr>
          <w:sz w:val="14"/>
        </w:rPr>
      </w:pPr>
      <w:r w:rsidRPr="00350731">
        <w:rPr>
          <w:b/>
          <w:bCs/>
          <w:highlight w:val="yellow"/>
          <w:u w:val="single"/>
        </w:rPr>
        <w:t>Williams</w:t>
      </w:r>
      <w:r w:rsidRPr="00350731">
        <w:rPr>
          <w:highlight w:val="yellow"/>
          <w:u w:val="single"/>
        </w:rPr>
        <w:t xml:space="preserve"> is one of the </w:t>
      </w:r>
      <w:r w:rsidRPr="00350731">
        <w:rPr>
          <w:rStyle w:val="Emphasis"/>
          <w:highlight w:val="yellow"/>
        </w:rPr>
        <w:t>last Fed officials</w:t>
      </w:r>
      <w:r w:rsidRPr="00350731">
        <w:rPr>
          <w:highlight w:val="yellow"/>
          <w:u w:val="single"/>
        </w:rPr>
        <w:t xml:space="preserve"> scheduled to speak before the central bank goes into its customary quiet period ahead of the </w:t>
      </w:r>
      <w:r w:rsidRPr="00350731">
        <w:rPr>
          <w:rStyle w:val="Emphasis"/>
          <w:highlight w:val="yellow"/>
        </w:rPr>
        <w:t>September</w:t>
      </w:r>
      <w:r w:rsidRPr="0045181D">
        <w:rPr>
          <w:rStyle w:val="Emphasis"/>
        </w:rPr>
        <w:t xml:space="preserve"> 16-17 </w:t>
      </w:r>
      <w:r w:rsidRPr="00350731">
        <w:rPr>
          <w:rStyle w:val="Emphasis"/>
          <w:highlight w:val="yellow"/>
        </w:rPr>
        <w:t>policy meeting</w:t>
      </w:r>
      <w:r w:rsidRPr="00350731">
        <w:rPr>
          <w:sz w:val="14"/>
          <w:highlight w:val="yellow"/>
        </w:rPr>
        <w:t xml:space="preserve">. </w:t>
      </w:r>
      <w:r w:rsidRPr="00350731">
        <w:rPr>
          <w:highlight w:val="yellow"/>
          <w:u w:val="single"/>
        </w:rPr>
        <w:t>It is broadly expected to cut</w:t>
      </w:r>
      <w:r w:rsidRPr="0045181D">
        <w:rPr>
          <w:u w:val="single"/>
        </w:rPr>
        <w:t xml:space="preserve"> its benchmark interest </w:t>
      </w:r>
      <w:r w:rsidRPr="00350731">
        <w:rPr>
          <w:highlight w:val="yellow"/>
          <w:u w:val="single"/>
        </w:rPr>
        <w:t>rate</w:t>
      </w:r>
      <w:r w:rsidRPr="0045181D">
        <w:rPr>
          <w:sz w:val="14"/>
        </w:rPr>
        <w:t xml:space="preserve"> by a quarter of a percentage point from the current 4.25%-4.50% range, </w:t>
      </w:r>
      <w:r w:rsidRPr="0045181D">
        <w:rPr>
          <w:u w:val="single"/>
        </w:rPr>
        <w:t xml:space="preserve">as it seeks </w:t>
      </w:r>
      <w:r w:rsidRPr="00350731">
        <w:rPr>
          <w:highlight w:val="yellow"/>
          <w:u w:val="single"/>
        </w:rPr>
        <w:t>to provide</w:t>
      </w:r>
      <w:r w:rsidRPr="0045181D">
        <w:rPr>
          <w:u w:val="single"/>
        </w:rPr>
        <w:t xml:space="preserve"> some potential </w:t>
      </w:r>
      <w:r w:rsidRPr="00350731">
        <w:rPr>
          <w:highlight w:val="yellow"/>
          <w:u w:val="single"/>
        </w:rPr>
        <w:t>support for a softening job market</w:t>
      </w:r>
      <w:r w:rsidRPr="0045181D">
        <w:rPr>
          <w:sz w:val="14"/>
        </w:rPr>
        <w:t>, even as inflation remains high and under pressure from tariffs.</w:t>
      </w:r>
    </w:p>
    <w:p w14:paraId="1F7F2616" w14:textId="77777777" w:rsidR="00B17282" w:rsidRPr="0045181D" w:rsidRDefault="00B17282" w:rsidP="00B17282">
      <w:pPr>
        <w:rPr>
          <w:sz w:val="14"/>
        </w:rPr>
      </w:pPr>
      <w:r w:rsidRPr="0045181D">
        <w:rPr>
          <w:sz w:val="14"/>
        </w:rPr>
        <w:t>Williams was asked if the market's view on a September rate cut was reasonable and said "I'm not going to opine on... is the financial market right or wrong. I think they're looking at the information, coming to their own conclusions" about the monetary policy outlook.</w:t>
      </w:r>
    </w:p>
    <w:p w14:paraId="6BE4DEC6" w14:textId="77777777" w:rsidR="00B17282" w:rsidRPr="0045181D" w:rsidRDefault="00B17282" w:rsidP="00B17282">
      <w:pPr>
        <w:rPr>
          <w:sz w:val="14"/>
        </w:rPr>
      </w:pPr>
      <w:r w:rsidRPr="0045181D">
        <w:rPr>
          <w:sz w:val="14"/>
        </w:rPr>
        <w:t xml:space="preserve">Fed Chair Jerome </w:t>
      </w:r>
      <w:r w:rsidRPr="0045181D">
        <w:rPr>
          <w:u w:val="single"/>
        </w:rPr>
        <w:t>Powell appeared to open the door to a rate cut this month in a speech in late August</w:t>
      </w:r>
      <w:r w:rsidRPr="0045181D">
        <w:rPr>
          <w:sz w:val="14"/>
        </w:rPr>
        <w:t>, although a number of other Fed officials have indicated caution over reducing borrowing costs given a still uncertain inflation outlook.</w:t>
      </w:r>
    </w:p>
    <w:p w14:paraId="46434864" w14:textId="77777777" w:rsidR="00B17282" w:rsidRPr="0045181D" w:rsidRDefault="00B17282" w:rsidP="00B17282">
      <w:pPr>
        <w:rPr>
          <w:u w:val="single"/>
        </w:rPr>
      </w:pPr>
      <w:r w:rsidRPr="0045181D">
        <w:rPr>
          <w:u w:val="single"/>
        </w:rPr>
        <w:t xml:space="preserve">The outlook for a rate cut could be affected by the release on Friday of the U.S. employment report for August. </w:t>
      </w:r>
      <w:r w:rsidRPr="0045181D">
        <w:rPr>
          <w:sz w:val="14"/>
        </w:rPr>
        <w:t xml:space="preserve">Weakness in July coupled with big downward revisions to prior months rattled markets, and more </w:t>
      </w:r>
      <w:r w:rsidRPr="0045181D">
        <w:rPr>
          <w:rStyle w:val="Emphasis"/>
        </w:rPr>
        <w:t>trouble</w:t>
      </w:r>
      <w:r w:rsidRPr="0045181D">
        <w:rPr>
          <w:sz w:val="14"/>
        </w:rPr>
        <w:t xml:space="preserve"> there </w:t>
      </w:r>
      <w:r w:rsidRPr="0045181D">
        <w:rPr>
          <w:u w:val="single"/>
        </w:rPr>
        <w:t>would give officials space to cut rates this month.</w:t>
      </w:r>
    </w:p>
    <w:p w14:paraId="1E3D04EA" w14:textId="77777777" w:rsidR="00B17282" w:rsidRDefault="00B17282" w:rsidP="00B17282"/>
    <w:p w14:paraId="25F23DA8" w14:textId="77777777" w:rsidR="00B17282" w:rsidRDefault="00B17282" w:rsidP="00B17282">
      <w:pPr>
        <w:pStyle w:val="Heading4"/>
      </w:pPr>
      <w:r>
        <w:t>At least 0.25, up to 0.5</w:t>
      </w:r>
    </w:p>
    <w:p w14:paraId="593415CB" w14:textId="77777777" w:rsidR="00B17282" w:rsidRDefault="00B17282" w:rsidP="00B17282">
      <w:r w:rsidRPr="002F68D8">
        <w:rPr>
          <w:rStyle w:val="Style13ptBold"/>
        </w:rPr>
        <w:t>Imbert 9/5</w:t>
      </w:r>
      <w:r w:rsidRPr="002F68D8">
        <w:t xml:space="preserve"> (Fred, Pro editor for CNBC.com. He previously served as a markets reporter  “Here come the Fed rate cuts — and maybe a very big one</w:t>
      </w:r>
      <w:r>
        <w:t xml:space="preserve">” </w:t>
      </w:r>
      <w:r>
        <w:rPr>
          <w:i/>
          <w:iCs/>
        </w:rPr>
        <w:t xml:space="preserve">CNBC </w:t>
      </w:r>
      <w:r w:rsidRPr="002F68D8">
        <w:t>https://www.cnbc.com/2025/09/05/here-come-the-fed-rate-cuts-and-maybe-a-very-big-one.html</w:t>
      </w:r>
      <w:r>
        <w:t xml:space="preserve"> September 5, 2025)</w:t>
      </w:r>
    </w:p>
    <w:p w14:paraId="632EDA75" w14:textId="26126776" w:rsidR="00B17282" w:rsidRDefault="00B17282" w:rsidP="00B17282">
      <w:r w:rsidRPr="002F68D8">
        <w:rPr>
          <w:u w:val="single"/>
        </w:rPr>
        <w:t xml:space="preserve">Wall Street may get a jumbo-sized Federal Reserve rate cut after another horrid U.S. jobs report. </w:t>
      </w:r>
      <w:r w:rsidRPr="002F68D8">
        <w:rPr>
          <w:sz w:val="14"/>
        </w:rPr>
        <w:t xml:space="preserve">The U.S. economy added just 22,000 jobs in August . That’s below even a muted Dow Jones forecast of 75,000. Some of the revisions were problematic as well. The Bureau of Labor Statistics said June was revised down to a net loss of 13,000 jobs. July gains were upwardly revised by 6,000 to 79,000, though that’s still below the consensus estimate from back then. The market took the report in stride, however. S &amp; P 500 futures held their gains , while contracts tied to the Dow Jones Industrial Average bounced from a brief pullback. That’s in part because </w:t>
      </w:r>
      <w:r w:rsidRPr="002F68D8">
        <w:rPr>
          <w:u w:val="single"/>
        </w:rPr>
        <w:t>the</w:t>
      </w:r>
      <w:r w:rsidRPr="002F68D8">
        <w:rPr>
          <w:sz w:val="14"/>
        </w:rPr>
        <w:t xml:space="preserve"> </w:t>
      </w:r>
      <w:r w:rsidRPr="00350731">
        <w:rPr>
          <w:rStyle w:val="Emphasis"/>
          <w:highlight w:val="yellow"/>
        </w:rPr>
        <w:t>data</w:t>
      </w:r>
      <w:r w:rsidRPr="002F68D8">
        <w:rPr>
          <w:u w:val="single"/>
        </w:rPr>
        <w:t xml:space="preserve"> </w:t>
      </w:r>
      <w:r w:rsidRPr="002F68D8">
        <w:rPr>
          <w:rStyle w:val="Emphasis"/>
        </w:rPr>
        <w:t xml:space="preserve">more than </w:t>
      </w:r>
      <w:r w:rsidRPr="00350731">
        <w:rPr>
          <w:rStyle w:val="Emphasis"/>
          <w:highlight w:val="yellow"/>
        </w:rPr>
        <w:t>solidified expectations for a quarter-point rate cut.</w:t>
      </w:r>
      <w:r w:rsidRPr="002F68D8">
        <w:rPr>
          <w:u w:val="single"/>
        </w:rPr>
        <w:t xml:space="preserve"> </w:t>
      </w:r>
      <w:r w:rsidRPr="00350731">
        <w:rPr>
          <w:rStyle w:val="Emphasis"/>
          <w:highlight w:val="yellow"/>
        </w:rPr>
        <w:t>It also puts a</w:t>
      </w:r>
      <w:r w:rsidRPr="002F68D8">
        <w:rPr>
          <w:rStyle w:val="Emphasis"/>
        </w:rPr>
        <w:t xml:space="preserve"> jumbo-sized </w:t>
      </w:r>
      <w:r w:rsidRPr="00350731">
        <w:rPr>
          <w:rStyle w:val="Emphasis"/>
          <w:highlight w:val="yellow"/>
        </w:rPr>
        <w:t>half-point reduction back on the table</w:t>
      </w:r>
      <w:r w:rsidRPr="002F68D8">
        <w:rPr>
          <w:sz w:val="14"/>
        </w:rPr>
        <w:t>, albeit slightly. The CME Group’s FedWatch tool shows there’s a 12% chance of a 50 basis-point rate cut in September, up from zero on Thursday. “</w:t>
      </w:r>
      <w:r w:rsidRPr="002F68D8">
        <w:rPr>
          <w:u w:val="single"/>
        </w:rPr>
        <w:t xml:space="preserve">Overall, </w:t>
      </w:r>
      <w:r w:rsidRPr="00350731">
        <w:rPr>
          <w:highlight w:val="yellow"/>
          <w:u w:val="single"/>
        </w:rPr>
        <w:t>it was a disappointing release that will start the conversation about</w:t>
      </w:r>
      <w:r w:rsidRPr="002F68D8">
        <w:rPr>
          <w:u w:val="single"/>
        </w:rPr>
        <w:t xml:space="preserve"> whether the FOMC should cut </w:t>
      </w:r>
      <w:r w:rsidRPr="00350731">
        <w:rPr>
          <w:highlight w:val="yellow"/>
          <w:u w:val="single"/>
        </w:rPr>
        <w:t>50 bp</w:t>
      </w:r>
      <w:r w:rsidRPr="002F68D8">
        <w:rPr>
          <w:u w:val="single"/>
        </w:rPr>
        <w:t xml:space="preserve"> on September 17,” Ian </w:t>
      </w:r>
      <w:r w:rsidRPr="00350731">
        <w:rPr>
          <w:highlight w:val="yellow"/>
          <w:u w:val="single"/>
        </w:rPr>
        <w:t>Lyngen, head of U.S. rates strategy at BMO, wrote</w:t>
      </w:r>
      <w:r w:rsidRPr="002F68D8">
        <w:rPr>
          <w:u w:val="single"/>
        </w:rPr>
        <w:t xml:space="preserve"> after the</w:t>
      </w:r>
      <w:r w:rsidRPr="002F68D8">
        <w:rPr>
          <w:sz w:val="14"/>
        </w:rPr>
        <w:t xml:space="preserve"> 8:30 a.m. ET </w:t>
      </w:r>
      <w:r w:rsidRPr="002F68D8">
        <w:rPr>
          <w:u w:val="single"/>
        </w:rPr>
        <w:t>jobs report release</w:t>
      </w:r>
      <w:r w:rsidRPr="002F68D8">
        <w:rPr>
          <w:sz w:val="14"/>
        </w:rPr>
        <w:t xml:space="preserve">. “We’re still in the 25 bp cut camp but will acknowledge that </w:t>
      </w:r>
      <w:r w:rsidRPr="002F68D8">
        <w:rPr>
          <w:u w:val="single"/>
        </w:rPr>
        <w:t>next week’s benchmark revisions and CPI could shift the market’s perception on the appropriateness of going a quarter-point</w:t>
      </w:r>
      <w:r w:rsidRPr="002F68D8">
        <w:rPr>
          <w:sz w:val="14"/>
        </w:rPr>
        <w:t>.” The increase of bets on lower Fed rates sent Treasury yields sharply lower and gold soaring to fresh record highs. The benchmark 10-year Treasury note yield was last down 10 basis points at 4.076%. Gold futures spiked 1% higher to an all-time high of $3,644.90 per ounce. Take a look at what investors on Wall Street had to say about the jobs report and what it means for the market. Art Hogan, chief market strategist at B. Riley Wealth: “</w:t>
      </w:r>
      <w:r w:rsidRPr="00350731">
        <w:rPr>
          <w:highlight w:val="yellow"/>
          <w:u w:val="single"/>
        </w:rPr>
        <w:t>The jobs report</w:t>
      </w:r>
      <w:r w:rsidRPr="002F68D8">
        <w:rPr>
          <w:u w:val="single"/>
        </w:rPr>
        <w:t xml:space="preserve">, while weaker than expected, </w:t>
      </w:r>
      <w:r w:rsidRPr="00350731">
        <w:rPr>
          <w:highlight w:val="yellow"/>
          <w:u w:val="single"/>
        </w:rPr>
        <w:t>leaves the door wide open for the Fed to cut rates</w:t>
      </w:r>
      <w:r w:rsidRPr="002F68D8">
        <w:rPr>
          <w:u w:val="single"/>
        </w:rPr>
        <w:t xml:space="preserve"> at the September 17th meeting</w:t>
      </w:r>
      <w:r w:rsidRPr="002F68D8">
        <w:rPr>
          <w:sz w:val="14"/>
        </w:rPr>
        <w:t>. … The big question for markets is, what the new normal monthly increases in jobs is that will keep unemployment unchanged. Last year it was between 100,000 and 150,000. This year with limited emigration and retiring baby boomers it is likely closer to 50,000.” Saira Malik, head of equities and fixed income at Nuveen, during a “Squawk Box” interview: “</w:t>
      </w:r>
      <w:r w:rsidRPr="00350731">
        <w:rPr>
          <w:rStyle w:val="Emphasis"/>
          <w:highlight w:val="yellow"/>
        </w:rPr>
        <w:t>This gives the Fed the greenlight</w:t>
      </w:r>
      <w:r w:rsidRPr="00350731">
        <w:rPr>
          <w:highlight w:val="yellow"/>
          <w:u w:val="single"/>
        </w:rPr>
        <w:t xml:space="preserve"> to cut</w:t>
      </w:r>
      <w:r w:rsidRPr="002F68D8">
        <w:rPr>
          <w:u w:val="single"/>
        </w:rPr>
        <w:t xml:space="preserve"> by</w:t>
      </w:r>
      <w:r w:rsidRPr="002F68D8">
        <w:rPr>
          <w:sz w:val="14"/>
        </w:rPr>
        <w:t xml:space="preserve"> 25 basis points and I think it’s going to bring </w:t>
      </w:r>
      <w:r w:rsidRPr="00350731">
        <w:rPr>
          <w:rStyle w:val="Emphasis"/>
          <w:highlight w:val="yellow"/>
        </w:rPr>
        <w:t>50 basis points</w:t>
      </w:r>
      <w:r w:rsidRPr="002F68D8">
        <w:rPr>
          <w:rStyle w:val="Emphasis"/>
        </w:rPr>
        <w:t xml:space="preserve"> of rate cuts</w:t>
      </w:r>
      <w:r w:rsidRPr="002F68D8">
        <w:rPr>
          <w:u w:val="single"/>
        </w:rPr>
        <w:t xml:space="preserve"> on the table for </w:t>
      </w:r>
      <w:r w:rsidRPr="002F68D8">
        <w:rPr>
          <w:b/>
          <w:bCs/>
          <w:u w:val="single"/>
        </w:rPr>
        <w:t xml:space="preserve">this September FOMC meeting </w:t>
      </w:r>
      <w:r w:rsidRPr="002F68D8">
        <w:rPr>
          <w:u w:val="single"/>
        </w:rPr>
        <w:t xml:space="preserve">and </w:t>
      </w:r>
      <w:r w:rsidRPr="00350731">
        <w:rPr>
          <w:rStyle w:val="Emphasis"/>
          <w:highlight w:val="yellow"/>
        </w:rPr>
        <w:t>that’s why markets are positive</w:t>
      </w:r>
      <w:r w:rsidRPr="002F68D8">
        <w:rPr>
          <w:sz w:val="14"/>
        </w:rPr>
        <w:t>.” Joe Gaffoglio, CEO at Mutual of America Capital Management: “The weaker jobs report for August wasn’t unexpected considering the Bureau of Labor Statistics has revised the last few reports to reflect fewer job gains than initially reported. The labor market continues to show fatigue as businesses hold back on hiring amid uncertainty around the direction of inflation, tariffs and the strength of the underlying economy.” Jeff Schulze, head of economic and market strategy at ClearBridge Investments: “The August payrolls release did little to quell fears of a recessionary-esque labor backdrop with job creation remaining at stall speed. Nothing in today’s report changes the outlook for a September rate cut, with concerns over the labor market trumping the desire to wait for more clarity on tariff-induced inflation. This report is supportive of additional and faster rate cuts beyond September, which combined with next week’s QCEW revisions could influence the degree to which the FOMC lays the groundwork for additional rate cuts later this year.” Bret Kenwell, U.S. investment analyst at eToro: “Coming into Friday, confidence has grown to near certainty that the Fed will cut rates later this month — and today’s report adds even more weight to that scale. Inflation is moving in the wrong direction, but so is the labor market. In this scenario, the Fed has to address the larger of the two risks, which is the softening jobs market.” Lara Castleton, US head of portfolio construction and strategy at Janus Henderson Investors: “The print clearly shows the labor market is cooling, but this isn’t a meltdown. Despite the weak headline, the labor market is still generating jobs, and 4.3% unemployment remains historically healthy. Equities are reacting positively, and bonds yields down as this softer print cements a Fed rate cut in September, with the door open for more easing through year-end.”</w:t>
      </w:r>
    </w:p>
    <w:p w14:paraId="337193DA" w14:textId="77777777" w:rsidR="00B17282" w:rsidRDefault="00B17282" w:rsidP="00B17282"/>
    <w:p w14:paraId="127BAEB0" w14:textId="52138118" w:rsidR="001228AF" w:rsidRDefault="001228AF" w:rsidP="001228AF">
      <w:pPr>
        <w:pStyle w:val="Heading1"/>
      </w:pPr>
      <w:r>
        <w:t>1AR</w:t>
      </w:r>
    </w:p>
    <w:p w14:paraId="2BBFCC5A" w14:textId="77777777" w:rsidR="001228AF" w:rsidRPr="00705C76" w:rsidRDefault="001228AF" w:rsidP="001228AF">
      <w:pPr>
        <w:pStyle w:val="Heading4"/>
      </w:pPr>
      <w:r w:rsidRPr="00705C76">
        <w:t>Collective bargaining is the process of unions negotiating with employers</w:t>
      </w:r>
    </w:p>
    <w:p w14:paraId="780F6B7D" w14:textId="77777777" w:rsidR="001228AF" w:rsidRPr="00705C76" w:rsidRDefault="001228AF" w:rsidP="001228AF">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029B8F9A" w14:textId="77777777" w:rsidR="001228AF" w:rsidRPr="00705C76" w:rsidRDefault="001228AF" w:rsidP="001228AF">
      <w:r w:rsidRPr="00705C76">
        <w:t xml:space="preserve">(AFL-CIO, “Collective Bargaining” No Date, </w:t>
      </w:r>
      <w:r w:rsidRPr="00D46768">
        <w:t>https://aflcio.org/what-unions-do/empower-workers/collective-bargaining</w:t>
      </w:r>
      <w:r w:rsidRPr="00705C76">
        <w:t>, accessed 07/20/2025)</w:t>
      </w:r>
    </w:p>
    <w:p w14:paraId="24E0BDB8" w14:textId="77777777" w:rsidR="001228AF" w:rsidRPr="00705C76" w:rsidRDefault="001228AF" w:rsidP="001228AF"/>
    <w:p w14:paraId="5CDB0D37" w14:textId="77777777" w:rsidR="001228AF" w:rsidRPr="00705C76" w:rsidRDefault="001228AF" w:rsidP="001228AF">
      <w:pPr>
        <w:rPr>
          <w:sz w:val="16"/>
        </w:rPr>
      </w:pPr>
      <w:r w:rsidRPr="00D237B8">
        <w:rPr>
          <w:rStyle w:val="StyleUnderline"/>
          <w:highlight w:val="yellow"/>
        </w:rPr>
        <w:t>Collective bargaining is the process in which</w:t>
      </w:r>
      <w:r w:rsidRPr="00705C76">
        <w:rPr>
          <w:rStyle w:val="StyleUnderline"/>
        </w:rPr>
        <w:t xml:space="preserve"> working people, through their </w:t>
      </w:r>
      <w:r w:rsidRPr="00D237B8">
        <w:rPr>
          <w:rStyle w:val="Emphasis"/>
          <w:highlight w:val="yellow"/>
        </w:rPr>
        <w:t>unions</w:t>
      </w:r>
      <w:r w:rsidRPr="00705C76">
        <w:rPr>
          <w:rStyle w:val="StyleUnderline"/>
        </w:rPr>
        <w:t xml:space="preserve">, </w:t>
      </w:r>
      <w:r w:rsidRPr="00D237B8">
        <w:rPr>
          <w:rStyle w:val="StyleUnderline"/>
          <w:highlight w:val="yellow"/>
        </w:rPr>
        <w:t>negotiate contracts with their employers to determine</w:t>
      </w:r>
      <w:r w:rsidRPr="00705C76">
        <w:rPr>
          <w:rStyle w:val="StyleUnderline"/>
        </w:rPr>
        <w:t xml:space="preserve"> their </w:t>
      </w:r>
      <w:r w:rsidRPr="00D237B8">
        <w:rPr>
          <w:rStyle w:val="StyleUnderline"/>
          <w:highlight w:val="yellow"/>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5A96F1DD" w14:textId="77777777" w:rsidR="001228AF" w:rsidRPr="00705C76" w:rsidRDefault="001228AF" w:rsidP="001228AF">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D237B8">
        <w:rPr>
          <w:rStyle w:val="StyleUnderline"/>
          <w:highlight w:val="yellow"/>
        </w:rPr>
        <w:t>the</w:t>
      </w:r>
      <w:r w:rsidRPr="00D237B8">
        <w:rPr>
          <w:rStyle w:val="Emphasis"/>
          <w:highlight w:val="yellow"/>
        </w:rPr>
        <w:t xml:space="preserve"> N</w:t>
      </w:r>
      <w:r w:rsidRPr="00705C76">
        <w:rPr>
          <w:rStyle w:val="StyleUnderline"/>
        </w:rPr>
        <w:t xml:space="preserve">ational </w:t>
      </w:r>
      <w:r w:rsidRPr="00D237B8">
        <w:rPr>
          <w:rStyle w:val="Emphasis"/>
          <w:highlight w:val="yellow"/>
        </w:rPr>
        <w:t>L</w:t>
      </w:r>
      <w:r w:rsidRPr="00705C76">
        <w:rPr>
          <w:rStyle w:val="StyleUnderline"/>
        </w:rPr>
        <w:t xml:space="preserve">abor </w:t>
      </w:r>
      <w:r w:rsidRPr="00D237B8">
        <w:rPr>
          <w:rStyle w:val="Emphasis"/>
          <w:highlight w:val="yellow"/>
        </w:rPr>
        <w:t>R</w:t>
      </w:r>
      <w:r w:rsidRPr="00705C76">
        <w:rPr>
          <w:rStyle w:val="StyleUnderline"/>
        </w:rPr>
        <w:t xml:space="preserve">elations </w:t>
      </w:r>
      <w:r w:rsidRPr="00D237B8">
        <w:rPr>
          <w:rStyle w:val="Emphasis"/>
          <w:highlight w:val="yellow"/>
        </w:rPr>
        <w:t>A</w:t>
      </w:r>
      <w:r w:rsidRPr="00705C76">
        <w:rPr>
          <w:rStyle w:val="StyleUnderline"/>
        </w:rPr>
        <w:t xml:space="preserve">ct </w:t>
      </w:r>
      <w:r w:rsidRPr="00D237B8">
        <w:rPr>
          <w:rStyle w:val="StyleUnderline"/>
          <w:highlight w:val="yellow"/>
        </w:rPr>
        <w:t>clarified</w:t>
      </w:r>
      <w:r w:rsidRPr="00705C76">
        <w:rPr>
          <w:rStyle w:val="StyleUnderline"/>
        </w:rPr>
        <w:t xml:space="preserve"> the </w:t>
      </w:r>
      <w:r w:rsidRPr="00D237B8">
        <w:rPr>
          <w:rStyle w:val="StyleUnderline"/>
          <w:highlight w:val="yellow"/>
        </w:rPr>
        <w:t>bargaining rights</w:t>
      </w:r>
      <w:r w:rsidRPr="00705C76">
        <w:rPr>
          <w:rStyle w:val="StyleUnderline"/>
        </w:rPr>
        <w:t xml:space="preserve"> of most other private-sector workers </w:t>
      </w:r>
      <w:r w:rsidRPr="00D237B8">
        <w:rPr>
          <w:rStyle w:val="StyleUnderline"/>
          <w:highlight w:val="yellow"/>
        </w:rPr>
        <w:t xml:space="preserve">and established </w:t>
      </w:r>
      <w:r w:rsidRPr="00D237B8">
        <w:rPr>
          <w:rStyle w:val="Emphasis"/>
          <w:highlight w:val="yellow"/>
        </w:rPr>
        <w:t>collective bargaining as the “policy of the United States.”</w:t>
      </w:r>
      <w:r w:rsidRPr="00705C76">
        <w:rPr>
          <w:sz w:val="16"/>
        </w:rPr>
        <w:t xml:space="preserve"> The right to collective bargaining also is recognized by international human rights conventions.</w:t>
      </w:r>
    </w:p>
    <w:p w14:paraId="6BC980ED" w14:textId="77777777" w:rsidR="001228AF" w:rsidRPr="00705C76" w:rsidRDefault="001228AF" w:rsidP="001228AF">
      <w:pPr>
        <w:pStyle w:val="Heading4"/>
      </w:pPr>
      <w:r w:rsidRPr="00705C76">
        <w:t>Collective bargaining rights are governed by laws, regs, and judicial decisions</w:t>
      </w:r>
    </w:p>
    <w:p w14:paraId="2C63F58A" w14:textId="77777777" w:rsidR="001228AF" w:rsidRPr="00705C76" w:rsidRDefault="001228AF" w:rsidP="001228AF">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11CF8946" w14:textId="77777777" w:rsidR="001228AF" w:rsidRPr="00705C76" w:rsidRDefault="001228AF" w:rsidP="001228AF">
      <w:r w:rsidRPr="00705C76">
        <w:t xml:space="preserve">(Legal Information Institute, “collective bargaining,” No Date, Cornell Law School, </w:t>
      </w:r>
      <w:r w:rsidRPr="00D46768">
        <w:t>https://www.law.cornell.edu/wex/collective_bargaining</w:t>
      </w:r>
      <w:r w:rsidRPr="00705C76">
        <w:t>, accessed 07/20/2025)</w:t>
      </w:r>
    </w:p>
    <w:p w14:paraId="61D2099C" w14:textId="77777777" w:rsidR="001228AF" w:rsidRPr="00705C76" w:rsidRDefault="001228AF" w:rsidP="001228AF"/>
    <w:p w14:paraId="51C794F1" w14:textId="77777777" w:rsidR="001228AF" w:rsidRPr="00705C76" w:rsidRDefault="001228AF" w:rsidP="001228AF">
      <w:pPr>
        <w:rPr>
          <w:sz w:val="16"/>
        </w:rPr>
      </w:pPr>
      <w:r w:rsidRPr="00D237B8">
        <w:rPr>
          <w:rStyle w:val="StyleUnderline"/>
          <w:highlight w:val="yellow"/>
        </w:rPr>
        <w:t>Collective bargaining is the </w:t>
      </w:r>
      <w:r w:rsidRPr="00D237B8">
        <w:rPr>
          <w:rStyle w:val="Emphasis"/>
          <w:highlight w:val="yellow"/>
        </w:rPr>
        <w:t>negotiation process</w:t>
      </w:r>
      <w:r w:rsidRPr="00705C76">
        <w:rPr>
          <w:rStyle w:val="StyleUnderline"/>
        </w:rPr>
        <w:t xml:space="preserve"> </w:t>
      </w:r>
      <w:r w:rsidRPr="00D237B8">
        <w:rPr>
          <w:rStyle w:val="StyleUnderline"/>
          <w:highlight w:val="yellow"/>
        </w:rPr>
        <w:t>between an employer and a union</w:t>
      </w:r>
      <w:r w:rsidRPr="00705C76">
        <w:rPr>
          <w:sz w:val="16"/>
        </w:rPr>
        <w:t xml:space="preserve"> comprised of workers </w:t>
      </w:r>
      <w:r w:rsidRPr="00D237B8">
        <w:rPr>
          <w:rStyle w:val="Emphasis"/>
          <w:highlight w:val="yellow"/>
        </w:rPr>
        <w:t>to create an agreement</w:t>
      </w:r>
      <w:r w:rsidRPr="00705C76">
        <w:rPr>
          <w:sz w:val="16"/>
        </w:rPr>
        <w:t> that will govern the </w:t>
      </w:r>
      <w:r w:rsidRPr="00D46768">
        <w:t>terms</w:t>
      </w:r>
      <w:r w:rsidRPr="00705C76">
        <w:rPr>
          <w:sz w:val="16"/>
        </w:rPr>
        <w:t> and </w:t>
      </w:r>
      <w:r w:rsidRPr="00D46768">
        <w:t>conditions</w:t>
      </w:r>
      <w:r w:rsidRPr="00705C76">
        <w:rPr>
          <w:sz w:val="16"/>
        </w:rPr>
        <w:t> of the workers' employment.</w:t>
      </w:r>
    </w:p>
    <w:p w14:paraId="70A9B146" w14:textId="77777777" w:rsidR="001228AF" w:rsidRPr="00705C76" w:rsidRDefault="001228AF" w:rsidP="001228AF">
      <w:pPr>
        <w:rPr>
          <w:rStyle w:val="Emphasis"/>
        </w:rPr>
      </w:pPr>
      <w:r w:rsidRPr="00705C76">
        <w:rPr>
          <w:sz w:val="16"/>
        </w:rPr>
        <w:t>The result of collective bargaining procedures is a </w:t>
      </w:r>
      <w:r w:rsidRPr="00D46768">
        <w:t>collective agreement</w:t>
      </w:r>
      <w:r w:rsidRPr="00705C76">
        <w:rPr>
          <w:sz w:val="16"/>
        </w:rPr>
        <w:t xml:space="preserve">.  </w:t>
      </w:r>
      <w:r w:rsidRPr="00D237B8">
        <w:rPr>
          <w:rStyle w:val="StyleUnderline"/>
          <w:highlight w:val="yellow"/>
        </w:rPr>
        <w:t>Collective bargaining is governed by </w:t>
      </w:r>
      <w:r w:rsidRPr="00D237B8">
        <w:rPr>
          <w:rStyle w:val="Emphasis"/>
          <w:highlight w:val="yellow"/>
        </w:rPr>
        <w:t>federal and state statutory laws, administrative agency regulations, and judicial decisions.</w:t>
      </w:r>
      <w:r w:rsidRPr="00705C76">
        <w:rPr>
          <w:rStyle w:val="Emphasis"/>
        </w:rPr>
        <w:t> </w:t>
      </w:r>
    </w:p>
    <w:p w14:paraId="0C39DA33" w14:textId="77777777" w:rsidR="001228AF" w:rsidRPr="008C11A0" w:rsidRDefault="001228AF" w:rsidP="001228AF">
      <w:pPr>
        <w:pStyle w:val="Heading4"/>
        <w:rPr>
          <w:rFonts w:cs="Arial"/>
        </w:rPr>
      </w:pPr>
      <w:r w:rsidRPr="008C11A0">
        <w:rPr>
          <w:rFonts w:cs="Arial"/>
          <w:u w:val="single"/>
        </w:rPr>
        <w:t>emerging tech</w:t>
      </w:r>
      <w:r w:rsidRPr="008C11A0">
        <w:rPr>
          <w:rFonts w:cs="Arial"/>
        </w:rPr>
        <w:t xml:space="preserve">, </w:t>
      </w:r>
      <w:r w:rsidRPr="008C11A0">
        <w:rPr>
          <w:rFonts w:cs="Arial"/>
          <w:u w:val="single"/>
        </w:rPr>
        <w:t>pandemics</w:t>
      </w:r>
      <w:r w:rsidRPr="008C11A0">
        <w:rPr>
          <w:rFonts w:cs="Arial"/>
        </w:rPr>
        <w:t xml:space="preserve">, and </w:t>
      </w:r>
      <w:r w:rsidRPr="008C11A0">
        <w:rPr>
          <w:rFonts w:cs="Arial"/>
          <w:u w:val="single"/>
        </w:rPr>
        <w:t>war</w:t>
      </w:r>
      <w:r w:rsidRPr="008C11A0">
        <w:rPr>
          <w:rFonts w:cs="Arial"/>
        </w:rPr>
        <w:t>---</w:t>
      </w:r>
      <w:r w:rsidRPr="008C11A0">
        <w:rPr>
          <w:rFonts w:cs="Arial"/>
          <w:u w:val="single"/>
        </w:rPr>
        <w:t>extinction</w:t>
      </w:r>
      <w:r w:rsidRPr="008C11A0">
        <w:rPr>
          <w:rFonts w:cs="Arial"/>
        </w:rPr>
        <w:t xml:space="preserve">. </w:t>
      </w:r>
    </w:p>
    <w:p w14:paraId="22747FD1" w14:textId="77777777" w:rsidR="001228AF" w:rsidRPr="008C11A0" w:rsidRDefault="001228AF" w:rsidP="001228AF">
      <w:r w:rsidRPr="008C11A0">
        <w:rPr>
          <w:rStyle w:val="Style13ptBold"/>
        </w:rPr>
        <w:t>Bailey 18</w:t>
      </w:r>
      <w:r w:rsidRPr="008C11A0">
        <w:t xml:space="preserve">, Professional technologist and strategic manager. Robert earned his Master of Science Degree in Computer science in 2009, and has worked since then has a product engineer developing Microsoft stack technologies. (Robert, 9-5-201,  "Why do we need global governance?" </w:t>
      </w:r>
      <w:r w:rsidRPr="008C11A0">
        <w:rPr>
          <w:i/>
          <w:iCs/>
        </w:rPr>
        <w:t>Global Governance</w:t>
      </w:r>
      <w:r w:rsidRPr="008C11A0">
        <w:t>, https://www.visionofearth.org/social-change/global-governance/)</w:t>
      </w:r>
    </w:p>
    <w:p w14:paraId="6A582B9F" w14:textId="77777777" w:rsidR="001228AF" w:rsidRPr="008C11A0" w:rsidRDefault="001228AF" w:rsidP="001228AF">
      <w:pPr>
        <w:rPr>
          <w:rStyle w:val="Emphasis"/>
        </w:rPr>
      </w:pPr>
      <w:r w:rsidRPr="008C11A0">
        <w:rPr>
          <w:rStyle w:val="Emphasis"/>
        </w:rPr>
        <w:t>Global governance is necessary</w:t>
      </w:r>
      <w:r w:rsidRPr="008C11A0">
        <w:rPr>
          <w:rStyle w:val="StyleUnderline"/>
        </w:rPr>
        <w:t xml:space="preserve"> because humanity</w:t>
      </w:r>
      <w:r w:rsidRPr="008C11A0">
        <w:rPr>
          <w:sz w:val="16"/>
        </w:rPr>
        <w:t xml:space="preserve"> increasingly </w:t>
      </w:r>
      <w:r w:rsidRPr="008C11A0">
        <w:rPr>
          <w:rStyle w:val="StyleUnderline"/>
        </w:rPr>
        <w:t>faces</w:t>
      </w:r>
      <w:r w:rsidRPr="008C11A0">
        <w:rPr>
          <w:sz w:val="16"/>
        </w:rPr>
        <w:t xml:space="preserve"> both </w:t>
      </w:r>
      <w:r w:rsidRPr="008C11A0">
        <w:rPr>
          <w:rStyle w:val="Emphasis"/>
        </w:rPr>
        <w:t>problems</w:t>
      </w:r>
      <w:r w:rsidRPr="008C11A0">
        <w:rPr>
          <w:sz w:val="16"/>
        </w:rPr>
        <w:t xml:space="preserve"> and opportunities </w:t>
      </w:r>
      <w:r w:rsidRPr="008C11A0">
        <w:rPr>
          <w:rStyle w:val="StyleUnderline"/>
        </w:rPr>
        <w:t xml:space="preserve">that are </w:t>
      </w:r>
      <w:r w:rsidRPr="008C11A0">
        <w:rPr>
          <w:rStyle w:val="Emphasis"/>
        </w:rPr>
        <w:t>global in scale</w:t>
      </w:r>
      <w:r w:rsidRPr="008C11A0">
        <w:rPr>
          <w:sz w:val="16"/>
        </w:rPr>
        <w:t xml:space="preserve">. Today, </w:t>
      </w:r>
      <w:r w:rsidRPr="008C11A0">
        <w:rPr>
          <w:rStyle w:val="Emphasis"/>
        </w:rPr>
        <w:t>transnational problems</w:t>
      </w:r>
      <w:r w:rsidRPr="008C11A0">
        <w:rPr>
          <w:rStyle w:val="StyleUnderline"/>
        </w:rPr>
        <w:t xml:space="preserve"> such as </w:t>
      </w:r>
      <w:r w:rsidRPr="00D237B8">
        <w:rPr>
          <w:rStyle w:val="Emphasis"/>
          <w:highlight w:val="yellow"/>
        </w:rPr>
        <w:t>violence and pandemics</w:t>
      </w:r>
      <w:r w:rsidRPr="008C11A0">
        <w:rPr>
          <w:sz w:val="16"/>
        </w:rPr>
        <w:t xml:space="preserve"> routinely reach a</w:t>
      </w:r>
      <w:r w:rsidRPr="00D237B8">
        <w:rPr>
          <w:rStyle w:val="Emphasis"/>
          <w:highlight w:val="yellow"/>
        </w:rPr>
        <w:t>cross borders</w:t>
      </w:r>
      <w:r w:rsidRPr="008C11A0">
        <w:rPr>
          <w:rStyle w:val="StyleUnderline"/>
        </w:rPr>
        <w:t xml:space="preserve">, affecting us all. At the same time, the </w:t>
      </w:r>
      <w:r w:rsidRPr="008C11A0">
        <w:rPr>
          <w:rStyle w:val="Emphasis"/>
        </w:rPr>
        <w:t>increasingly integrated global system</w:t>
      </w:r>
      <w:r w:rsidRPr="008C11A0">
        <w:rPr>
          <w:rStyle w:val="StyleUnderline"/>
        </w:rPr>
        <w:t xml:space="preserve"> has also laid the </w:t>
      </w:r>
      <w:r w:rsidRPr="008C11A0">
        <w:rPr>
          <w:rStyle w:val="Emphasis"/>
        </w:rPr>
        <w:t>necessary foundations</w:t>
      </w:r>
      <w:r w:rsidRPr="008C11A0">
        <w:rPr>
          <w:rStyle w:val="StyleUnderline"/>
        </w:rPr>
        <w:t xml:space="preserve"> for </w:t>
      </w:r>
      <w:r w:rsidRPr="008C11A0">
        <w:rPr>
          <w:rStyle w:val="Emphasis"/>
        </w:rPr>
        <w:t>peace</w:t>
      </w:r>
      <w:r w:rsidRPr="008C11A0">
        <w:rPr>
          <w:sz w:val="16"/>
        </w:rPr>
        <w:t xml:space="preserve"> and spectacular prosperity. </w:t>
      </w:r>
      <w:r w:rsidRPr="008C11A0">
        <w:rPr>
          <w:rStyle w:val="StyleUnderline"/>
        </w:rPr>
        <w:t xml:space="preserve">Effective </w:t>
      </w:r>
      <w:r w:rsidRPr="00D237B8">
        <w:rPr>
          <w:rStyle w:val="StyleUnderline"/>
          <w:highlight w:val="yellow"/>
        </w:rPr>
        <w:t>global governance will</w:t>
      </w:r>
      <w:r w:rsidRPr="008C11A0">
        <w:rPr>
          <w:rStyle w:val="StyleUnderline"/>
        </w:rPr>
        <w:t xml:space="preserve"> allow us to </w:t>
      </w:r>
      <w:r w:rsidRPr="00D237B8">
        <w:rPr>
          <w:rStyle w:val="Emphasis"/>
          <w:highlight w:val="yellow"/>
        </w:rPr>
        <w:t>end armed conflict</w:t>
      </w:r>
      <w:r w:rsidRPr="008C11A0">
        <w:rPr>
          <w:rStyle w:val="StyleUnderline"/>
        </w:rPr>
        <w:t xml:space="preserve">, </w:t>
      </w:r>
      <w:r w:rsidRPr="00D237B8">
        <w:rPr>
          <w:rStyle w:val="StyleUnderline"/>
          <w:highlight w:val="yellow"/>
        </w:rPr>
        <w:t>deal with</w:t>
      </w:r>
      <w:r w:rsidRPr="008C11A0">
        <w:rPr>
          <w:rStyle w:val="StyleUnderline"/>
        </w:rPr>
        <w:t xml:space="preserve"> </w:t>
      </w:r>
      <w:r w:rsidRPr="008C11A0">
        <w:rPr>
          <w:sz w:val="16"/>
        </w:rPr>
        <w:t xml:space="preserve">new and </w:t>
      </w:r>
      <w:r w:rsidRPr="00D237B8">
        <w:rPr>
          <w:rStyle w:val="Emphasis"/>
          <w:highlight w:val="yellow"/>
        </w:rPr>
        <w:t>emerging</w:t>
      </w:r>
      <w:r w:rsidRPr="008C11A0">
        <w:rPr>
          <w:sz w:val="16"/>
        </w:rPr>
        <w:t xml:space="preserve"> problems such as </w:t>
      </w:r>
      <w:r w:rsidRPr="00D237B8">
        <w:rPr>
          <w:rStyle w:val="Emphasis"/>
          <w:highlight w:val="yellow"/>
        </w:rPr>
        <w:t>tech</w:t>
      </w:r>
      <w:r w:rsidRPr="008C11A0">
        <w:rPr>
          <w:rStyle w:val="Emphasis"/>
        </w:rPr>
        <w:t>nological risks</w:t>
      </w:r>
      <w:r w:rsidRPr="008C11A0">
        <w:rPr>
          <w:sz w:val="16"/>
        </w:rPr>
        <w:t xml:space="preserve"> </w:t>
      </w:r>
      <w:r w:rsidRPr="008C11A0">
        <w:rPr>
          <w:rStyle w:val="StyleUnderline"/>
        </w:rPr>
        <w:t>and</w:t>
      </w:r>
      <w:r w:rsidRPr="008C11A0">
        <w:rPr>
          <w:sz w:val="16"/>
        </w:rPr>
        <w:t xml:space="preserve"> automation, and to </w:t>
      </w:r>
      <w:r w:rsidRPr="008C11A0">
        <w:rPr>
          <w:rStyle w:val="StyleUnderline"/>
        </w:rPr>
        <w:t xml:space="preserve">achieve levels of </w:t>
      </w:r>
      <w:r w:rsidRPr="008C11A0">
        <w:rPr>
          <w:rStyle w:val="Emphasis"/>
        </w:rPr>
        <w:t>prosperity</w:t>
      </w:r>
      <w:r w:rsidRPr="008C11A0">
        <w:rPr>
          <w:rStyle w:val="StyleUnderline"/>
        </w:rPr>
        <w:t xml:space="preserve"> and </w:t>
      </w:r>
      <w:r w:rsidRPr="008C11A0">
        <w:rPr>
          <w:rStyle w:val="Emphasis"/>
        </w:rPr>
        <w:t>progress</w:t>
      </w:r>
      <w:r w:rsidRPr="008C11A0">
        <w:rPr>
          <w:rStyle w:val="StyleUnderline"/>
        </w:rPr>
        <w:t xml:space="preserve"> </w:t>
      </w:r>
      <w:r w:rsidRPr="008C11A0">
        <w:rPr>
          <w:rStyle w:val="Emphasis"/>
        </w:rPr>
        <w:t>never before seen.</w:t>
      </w:r>
    </w:p>
    <w:p w14:paraId="538E6387" w14:textId="77777777" w:rsidR="001228AF" w:rsidRPr="008C11A0" w:rsidRDefault="001228AF" w:rsidP="001228AF">
      <w:pPr>
        <w:rPr>
          <w:sz w:val="16"/>
        </w:rPr>
      </w:pPr>
      <w:r w:rsidRPr="00D237B8">
        <w:rPr>
          <w:rStyle w:val="StyleUnderline"/>
          <w:highlight w:val="yellow"/>
        </w:rPr>
        <w:t xml:space="preserve">The </w:t>
      </w:r>
      <w:r w:rsidRPr="00D237B8">
        <w:rPr>
          <w:rStyle w:val="Emphasis"/>
          <w:highlight w:val="yellow"/>
        </w:rPr>
        <w:t>most important</w:t>
      </w:r>
      <w:r w:rsidRPr="008C11A0">
        <w:rPr>
          <w:rStyle w:val="StyleUnderline"/>
        </w:rPr>
        <w:t xml:space="preserve"> challenge for humanity to overcome </w:t>
      </w:r>
      <w:r w:rsidRPr="00D237B8">
        <w:rPr>
          <w:rStyle w:val="StyleUnderline"/>
          <w:highlight w:val="yellow"/>
        </w:rPr>
        <w:t>is</w:t>
      </w:r>
      <w:r w:rsidRPr="008C11A0">
        <w:rPr>
          <w:rStyle w:val="StyleUnderline"/>
        </w:rPr>
        <w:t xml:space="preserve"> that of </w:t>
      </w:r>
      <w:r w:rsidRPr="00D237B8">
        <w:rPr>
          <w:rStyle w:val="Emphasis"/>
          <w:highlight w:val="yellow"/>
        </w:rPr>
        <w:t>existential risks</w:t>
      </w:r>
      <w:r w:rsidRPr="008C11A0">
        <w:rPr>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188D1A0C" w14:textId="77777777" w:rsidR="001228AF" w:rsidRPr="008C11A0" w:rsidRDefault="001228AF" w:rsidP="001228AF">
      <w:pPr>
        <w:rPr>
          <w:u w:val="single"/>
        </w:rPr>
      </w:pPr>
      <w:r w:rsidRPr="008C11A0">
        <w:rPr>
          <w:rStyle w:val="StyleUnderline"/>
        </w:rPr>
        <w:t xml:space="preserve">We’ve always been at risk of </w:t>
      </w:r>
      <w:r w:rsidRPr="008C11A0">
        <w:rPr>
          <w:rStyle w:val="Emphasis"/>
        </w:rPr>
        <w:t>natural disaster</w:t>
      </w:r>
      <w:r w:rsidRPr="008C11A0">
        <w:rPr>
          <w:rStyle w:val="StyleUnderline"/>
        </w:rPr>
        <w:t xml:space="preserve">, but with </w:t>
      </w:r>
      <w:r w:rsidRPr="008C11A0">
        <w:rPr>
          <w:rStyle w:val="Emphasis"/>
        </w:rPr>
        <w:t>advances in our level of technology</w:t>
      </w:r>
      <w:r w:rsidRPr="008C11A0">
        <w:rPr>
          <w:rStyle w:val="StyleUnderline"/>
        </w:rPr>
        <w:t xml:space="preserve"> the risk we pose to ourselves as a </w:t>
      </w:r>
      <w:r w:rsidRPr="008C11A0">
        <w:rPr>
          <w:rStyle w:val="Emphasis"/>
        </w:rPr>
        <w:t>species</w:t>
      </w:r>
      <w:r w:rsidRPr="008C11A0">
        <w:rPr>
          <w:rStyle w:val="StyleUnderline"/>
        </w:rPr>
        <w:t xml:space="preserve"> becomes </w:t>
      </w:r>
      <w:r w:rsidRPr="008C11A0">
        <w:rPr>
          <w:rStyle w:val="Emphasis"/>
        </w:rPr>
        <w:t>ever greater</w:t>
      </w:r>
      <w:r w:rsidRPr="008C11A0">
        <w:rPr>
          <w:rStyle w:val="StyleUnderline"/>
        </w:rPr>
        <w:t xml:space="preserve">. </w:t>
      </w:r>
      <w:r w:rsidRPr="00D237B8">
        <w:rPr>
          <w:rStyle w:val="Emphasis"/>
          <w:highlight w:val="yellow"/>
        </w:rPr>
        <w:t>Nuclear weapons</w:t>
      </w:r>
      <w:r w:rsidRPr="008C11A0">
        <w:rPr>
          <w:sz w:val="16"/>
        </w:rPr>
        <w:t xml:space="preserve"> are a well-known risk that we still live with to this day. The progress of technological research exposes us to new dangers such as </w:t>
      </w:r>
      <w:r w:rsidRPr="00D237B8">
        <w:rPr>
          <w:rStyle w:val="Emphasis"/>
          <w:highlight w:val="yellow"/>
        </w:rPr>
        <w:t>bioengineered superbugs,</w:t>
      </w:r>
      <w:r w:rsidRPr="00D237B8">
        <w:rPr>
          <w:rStyle w:val="StyleUnderline"/>
          <w:highlight w:val="yellow"/>
        </w:rPr>
        <w:t xml:space="preserve"> </w:t>
      </w:r>
      <w:r w:rsidRPr="00D237B8">
        <w:rPr>
          <w:rStyle w:val="Emphasis"/>
          <w:highlight w:val="yellow"/>
        </w:rPr>
        <w:t>nanotech</w:t>
      </w:r>
      <w:r w:rsidRPr="008C11A0">
        <w:rPr>
          <w:rStyle w:val="Emphasis"/>
        </w:rPr>
        <w:t>nological menaces</w:t>
      </w:r>
      <w:r w:rsidRPr="008C11A0">
        <w:rPr>
          <w:sz w:val="16"/>
        </w:rPr>
        <w:t xml:space="preserve">, </w:t>
      </w:r>
      <w:r w:rsidRPr="00D237B8">
        <w:rPr>
          <w:rStyle w:val="StyleUnderline"/>
          <w:highlight w:val="yellow"/>
        </w:rPr>
        <w:t>and</w:t>
      </w:r>
      <w:r w:rsidRPr="008C11A0">
        <w:rPr>
          <w:rStyle w:val="StyleUnderline"/>
        </w:rPr>
        <w:t xml:space="preserve"> the risk of </w:t>
      </w:r>
      <w:r w:rsidRPr="00D237B8">
        <w:rPr>
          <w:rStyle w:val="StyleUnderline"/>
          <w:highlight w:val="yellow"/>
        </w:rPr>
        <w:t xml:space="preserve">an </w:t>
      </w:r>
      <w:r w:rsidRPr="00D237B8">
        <w:rPr>
          <w:rStyle w:val="Emphasis"/>
          <w:highlight w:val="yellow"/>
        </w:rPr>
        <w:t>out-of-control a</w:t>
      </w:r>
      <w:r w:rsidRPr="008C11A0">
        <w:rPr>
          <w:rStyle w:val="Emphasis"/>
        </w:rPr>
        <w:t xml:space="preserve">rtificial </w:t>
      </w:r>
      <w:r w:rsidRPr="00D237B8">
        <w:rPr>
          <w:rStyle w:val="Emphasis"/>
          <w:highlight w:val="yellow"/>
        </w:rPr>
        <w:t>i</w:t>
      </w:r>
      <w:r w:rsidRPr="008C11A0">
        <w:rPr>
          <w:rStyle w:val="Emphasis"/>
        </w:rPr>
        <w:t>ntelligence</w:t>
      </w:r>
      <w:r w:rsidRPr="008C11A0">
        <w:rPr>
          <w:rStyle w:val="StyleUnderline"/>
        </w:rPr>
        <w:t xml:space="preserve"> with </w:t>
      </w:r>
      <w:r w:rsidRPr="008C11A0">
        <w:rPr>
          <w:rStyle w:val="Emphasis"/>
        </w:rPr>
        <w:t>ill-intent</w:t>
      </w:r>
      <w:r w:rsidRPr="008C11A0">
        <w:rPr>
          <w:sz w:val="16"/>
        </w:rPr>
        <w:t xml:space="preserve">. </w:t>
      </w:r>
      <w:r w:rsidRPr="00D237B8">
        <w:rPr>
          <w:rStyle w:val="Emphasis"/>
          <w:highlight w:val="yellow"/>
        </w:rPr>
        <w:t>Increased</w:t>
      </w:r>
      <w:r w:rsidRPr="008C11A0">
        <w:rPr>
          <w:rStyle w:val="Emphasis"/>
        </w:rPr>
        <w:t xml:space="preserve"> levels of </w:t>
      </w:r>
      <w:r w:rsidRPr="00D237B8">
        <w:rPr>
          <w:rStyle w:val="Emphasis"/>
          <w:highlight w:val="yellow"/>
        </w:rPr>
        <w:t>global coordination</w:t>
      </w:r>
      <w:r w:rsidRPr="00D237B8">
        <w:rPr>
          <w:rStyle w:val="StyleUnderline"/>
          <w:highlight w:val="yellow"/>
        </w:rPr>
        <w:t xml:space="preserve"> are needed to combat</w:t>
      </w:r>
      <w:r w:rsidRPr="008C11A0">
        <w:rPr>
          <w:rStyle w:val="StyleUnderline"/>
        </w:rPr>
        <w:t xml:space="preserve"> </w:t>
      </w:r>
      <w:r w:rsidRPr="008C11A0">
        <w:rPr>
          <w:rStyle w:val="Emphasis"/>
        </w:rPr>
        <w:t xml:space="preserve">many of </w:t>
      </w:r>
      <w:r w:rsidRPr="00D237B8">
        <w:rPr>
          <w:rStyle w:val="Emphasis"/>
          <w:highlight w:val="yellow"/>
        </w:rPr>
        <w:t>these risks</w:t>
      </w:r>
      <w:r w:rsidRPr="008C11A0">
        <w:rPr>
          <w:sz w:val="16"/>
        </w:rPr>
        <w:t>, as described in our article on the cooperation possibilities frontier.</w:t>
      </w:r>
    </w:p>
    <w:p w14:paraId="782CF654" w14:textId="77777777" w:rsidR="001228AF" w:rsidRPr="008C11A0" w:rsidRDefault="001228AF" w:rsidP="001228AF">
      <w:pPr>
        <w:rPr>
          <w:sz w:val="16"/>
        </w:rPr>
      </w:pPr>
      <w:r w:rsidRPr="008C11A0">
        <w:rPr>
          <w:sz w:val="16"/>
        </w:rPr>
        <w:t xml:space="preserve">There are other problems that don’t necessarily threaten the species or even civilization as we know it, but which are holding back the development of prosperity and progress. </w:t>
      </w:r>
      <w:r w:rsidRPr="008C11A0">
        <w:rPr>
          <w:rStyle w:val="StyleUnderline"/>
        </w:rPr>
        <w:t>Armed conflict</w:t>
      </w:r>
      <w:r w:rsidRPr="008C11A0">
        <w:rPr>
          <w:sz w:val="16"/>
        </w:rPr>
        <w:t xml:space="preserve">, around since the dawn of history, </w:t>
      </w:r>
      <w:r w:rsidRPr="008C11A0">
        <w:rPr>
          <w:rStyle w:val="StyleUnderline"/>
        </w:rPr>
        <w:t xml:space="preserve">still </w:t>
      </w:r>
      <w:r w:rsidRPr="008C11A0">
        <w:rPr>
          <w:rStyle w:val="Emphasis"/>
        </w:rPr>
        <w:t>haunts us today</w:t>
      </w:r>
      <w:r w:rsidRPr="008C11A0">
        <w:rPr>
          <w:sz w:val="16"/>
        </w:rPr>
        <w:t xml:space="preserve">. </w:t>
      </w:r>
      <w:r w:rsidRPr="008C11A0">
        <w:rPr>
          <w:rStyle w:val="StyleUnderline"/>
        </w:rPr>
        <w:t xml:space="preserve">Even though </w:t>
      </w:r>
      <w:r w:rsidRPr="008C11A0">
        <w:rPr>
          <w:rStyle w:val="Emphasis"/>
        </w:rPr>
        <w:t>wars between great powers</w:t>
      </w:r>
      <w:r w:rsidRPr="008C11A0">
        <w:rPr>
          <w:rStyle w:val="StyleUnderline"/>
        </w:rPr>
        <w:t xml:space="preserve"> </w:t>
      </w:r>
      <w:r w:rsidRPr="008C11A0">
        <w:rPr>
          <w:rStyle w:val="Emphasis"/>
        </w:rPr>
        <w:t>appear</w:t>
      </w:r>
      <w:r w:rsidRPr="008C11A0">
        <w:rPr>
          <w:rStyle w:val="StyleUnderline"/>
        </w:rPr>
        <w:t xml:space="preserve"> to be a </w:t>
      </w:r>
      <w:r w:rsidRPr="008C11A0">
        <w:rPr>
          <w:rStyle w:val="Emphasis"/>
        </w:rPr>
        <w:t>thing of the past</w:t>
      </w:r>
      <w:r w:rsidRPr="008C11A0">
        <w:rPr>
          <w:rStyle w:val="StyleUnderline"/>
        </w:rPr>
        <w:t xml:space="preserve">, </w:t>
      </w:r>
      <w:r w:rsidRPr="008C11A0">
        <w:rPr>
          <w:rStyle w:val="Emphasis"/>
        </w:rPr>
        <w:t>regional conflicts</w:t>
      </w:r>
      <w:r w:rsidRPr="008C11A0">
        <w:rPr>
          <w:rStyle w:val="StyleUnderline"/>
        </w:rPr>
        <w:t xml:space="preserve"> still account for </w:t>
      </w:r>
      <w:r w:rsidRPr="008C11A0">
        <w:rPr>
          <w:rStyle w:val="Emphasis"/>
        </w:rPr>
        <w:t>tremendous human suffering</w:t>
      </w:r>
      <w:r w:rsidRPr="008C11A0">
        <w:rPr>
          <w:rStyle w:val="StyleUnderline"/>
        </w:rPr>
        <w:t xml:space="preserve"> and </w:t>
      </w:r>
      <w:r w:rsidRPr="008C11A0">
        <w:rPr>
          <w:rStyle w:val="Emphasis"/>
        </w:rPr>
        <w:t>loss of life</w:t>
      </w:r>
      <w:r w:rsidRPr="008C11A0">
        <w:rPr>
          <w:rStyle w:val="StyleUnderline"/>
        </w:rPr>
        <w:t xml:space="preserve"> in parts of the world without </w:t>
      </w:r>
      <w:r w:rsidRPr="008C11A0">
        <w:rPr>
          <w:rStyle w:val="Emphasis"/>
        </w:rPr>
        <w:t>stable governance</w:t>
      </w:r>
      <w:r w:rsidRPr="008C11A0">
        <w:rPr>
          <w:sz w:val="16"/>
        </w:rPr>
        <w:t>.4</w:t>
      </w:r>
    </w:p>
    <w:p w14:paraId="6FF2E8A7" w14:textId="77777777" w:rsidR="001228AF" w:rsidRPr="008C11A0" w:rsidRDefault="001228AF" w:rsidP="001228AF">
      <w:pPr>
        <w:rPr>
          <w:sz w:val="16"/>
        </w:rPr>
      </w:pPr>
      <w:r w:rsidRPr="008C11A0">
        <w:rPr>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8C11A0">
        <w:rPr>
          <w:rStyle w:val="Emphasis"/>
        </w:rPr>
        <w:t>Widespread automation</w:t>
      </w:r>
      <w:r w:rsidRPr="008C11A0">
        <w:rPr>
          <w:sz w:val="16"/>
        </w:rPr>
        <w:t xml:space="preserve">, already a stressor on society, </w:t>
      </w:r>
      <w:r w:rsidRPr="008C11A0">
        <w:rPr>
          <w:rStyle w:val="StyleUnderline"/>
        </w:rPr>
        <w:t xml:space="preserve">will put </w:t>
      </w:r>
      <w:r w:rsidRPr="008C11A0">
        <w:rPr>
          <w:rStyle w:val="Emphasis"/>
        </w:rPr>
        <w:t>increased pressure</w:t>
      </w:r>
      <w:r w:rsidRPr="008C11A0">
        <w:rPr>
          <w:rStyle w:val="StyleUnderline"/>
        </w:rPr>
        <w:t xml:space="preserve"> on the </w:t>
      </w:r>
      <w:r w:rsidRPr="008C11A0">
        <w:rPr>
          <w:rStyle w:val="Emphasis"/>
        </w:rPr>
        <w:t>social and economic fabric</w:t>
      </w:r>
      <w:r w:rsidRPr="008C11A0">
        <w:rPr>
          <w:rStyle w:val="StyleUnderline"/>
        </w:rPr>
        <w:t xml:space="preserve"> of our societies over the next few decades</w:t>
      </w:r>
      <w:r w:rsidRPr="008C11A0">
        <w:rPr>
          <w:sz w:val="16"/>
        </w:rPr>
        <w:t xml:space="preserve">. </w:t>
      </w:r>
      <w:r w:rsidRPr="008C11A0">
        <w:rPr>
          <w:rStyle w:val="StyleUnderline"/>
        </w:rPr>
        <w:t xml:space="preserve">Global governance can help </w:t>
      </w:r>
      <w:r w:rsidRPr="008C11A0">
        <w:rPr>
          <w:rStyle w:val="Emphasis"/>
        </w:rPr>
        <w:t>alleviate these issues</w:t>
      </w:r>
      <w:r w:rsidRPr="008C11A0">
        <w:rPr>
          <w:rStyle w:val="StyleUnderline"/>
        </w:rPr>
        <w:t xml:space="preserve"> in </w:t>
      </w:r>
      <w:r w:rsidRPr="008C11A0">
        <w:rPr>
          <w:rStyle w:val="Emphasis"/>
        </w:rPr>
        <w:t>various ways</w:t>
      </w:r>
      <w:r w:rsidRPr="008C11A0">
        <w:rPr>
          <w:sz w:val="16"/>
        </w:rPr>
        <w:t xml:space="preserve"> - we refer the interested reader to the very detailed work in Ruling Ourselves.</w:t>
      </w:r>
    </w:p>
    <w:p w14:paraId="54D43D7C" w14:textId="77777777" w:rsidR="001228AF" w:rsidRPr="008C11A0" w:rsidRDefault="001228AF" w:rsidP="001228AF">
      <w:pPr>
        <w:rPr>
          <w:sz w:val="16"/>
        </w:rPr>
      </w:pPr>
      <w:r w:rsidRPr="008C11A0">
        <w:rPr>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6D47B0C2" w14:textId="77777777" w:rsidR="001228AF" w:rsidRPr="008C11A0" w:rsidRDefault="001228AF" w:rsidP="001228AF">
      <w:pPr>
        <w:rPr>
          <w:sz w:val="16"/>
        </w:rPr>
      </w:pPr>
      <w:r w:rsidRPr="00D237B8">
        <w:rPr>
          <w:rStyle w:val="Emphasis"/>
          <w:highlight w:val="yellow"/>
        </w:rPr>
        <w:t>Effective global governance</w:t>
      </w:r>
      <w:r w:rsidRPr="008C11A0">
        <w:rPr>
          <w:rStyle w:val="StyleUnderline"/>
        </w:rPr>
        <w:t xml:space="preserve"> is global governance that </w:t>
      </w:r>
      <w:r w:rsidRPr="00D237B8">
        <w:rPr>
          <w:rStyle w:val="Emphasis"/>
          <w:highlight w:val="yellow"/>
        </w:rPr>
        <w:t>tackles these issues</w:t>
      </w:r>
      <w:r w:rsidRPr="008C11A0">
        <w:rPr>
          <w:rStyle w:val="StyleUnderline"/>
        </w:rPr>
        <w:t xml:space="preserve"> better than the regional governments of the world can </w:t>
      </w:r>
      <w:r w:rsidRPr="008C11A0">
        <w:rPr>
          <w:rStyle w:val="Emphasis"/>
        </w:rPr>
        <w:t>independently</w:t>
      </w:r>
      <w:r w:rsidRPr="008C11A0">
        <w:rPr>
          <w:sz w:val="16"/>
        </w:rPr>
        <w:t xml:space="preserve">. </w:t>
      </w:r>
      <w:r w:rsidRPr="008C11A0">
        <w:rPr>
          <w:rStyle w:val="Emphasis"/>
        </w:rPr>
        <w:t>Global governance</w:t>
      </w:r>
      <w:r w:rsidRPr="008C11A0">
        <w:rPr>
          <w:rStyle w:val="StyleUnderline"/>
        </w:rPr>
        <w:t xml:space="preserve"> is key to </w:t>
      </w:r>
      <w:r w:rsidRPr="008C11A0">
        <w:rPr>
          <w:rStyle w:val="Emphasis"/>
        </w:rPr>
        <w:t>solving global problems</w:t>
      </w:r>
      <w:r w:rsidRPr="008C11A0">
        <w:rPr>
          <w:rStyle w:val="StyleUnderline"/>
        </w:rPr>
        <w:t xml:space="preserve">. </w:t>
      </w:r>
      <w:r w:rsidRPr="00D237B8">
        <w:rPr>
          <w:rStyle w:val="StyleUnderline"/>
          <w:highlight w:val="yellow"/>
        </w:rPr>
        <w:t xml:space="preserve">Without it, we may not be able to </w:t>
      </w:r>
      <w:r w:rsidRPr="00D237B8">
        <w:rPr>
          <w:rStyle w:val="Emphasis"/>
          <w:highlight w:val="yellow"/>
        </w:rPr>
        <w:t>avoid</w:t>
      </w:r>
      <w:r w:rsidRPr="008C11A0">
        <w:rPr>
          <w:sz w:val="16"/>
        </w:rPr>
        <w:t xml:space="preserve"> weakest-link </w:t>
      </w:r>
      <w:r w:rsidRPr="00D237B8">
        <w:rPr>
          <w:rStyle w:val="Emphasis"/>
          <w:highlight w:val="yellow"/>
        </w:rPr>
        <w:t>existential risks</w:t>
      </w:r>
      <w:r w:rsidRPr="00D237B8">
        <w:rPr>
          <w:sz w:val="16"/>
          <w:highlight w:val="yellow"/>
        </w:rPr>
        <w:t xml:space="preserve"> </w:t>
      </w:r>
      <w:r w:rsidRPr="00D237B8">
        <w:rPr>
          <w:rStyle w:val="StyleUnderline"/>
          <w:highlight w:val="yellow"/>
        </w:rPr>
        <w:t>or regulate</w:t>
      </w:r>
      <w:r w:rsidRPr="008C11A0">
        <w:rPr>
          <w:rStyle w:val="StyleUnderline"/>
        </w:rPr>
        <w:t xml:space="preserve"> </w:t>
      </w:r>
      <w:r w:rsidRPr="008C11A0">
        <w:rPr>
          <w:rStyle w:val="Emphasis"/>
        </w:rPr>
        <w:t xml:space="preserve">new and </w:t>
      </w:r>
      <w:r w:rsidRPr="00D237B8">
        <w:rPr>
          <w:rStyle w:val="Emphasis"/>
          <w:highlight w:val="yellow"/>
        </w:rPr>
        <w:t>dangerous tech</w:t>
      </w:r>
      <w:r w:rsidRPr="008C11A0">
        <w:rPr>
          <w:rStyle w:val="Emphasis"/>
        </w:rPr>
        <w:t>nologies</w:t>
      </w:r>
      <w:r w:rsidRPr="008C11A0">
        <w:rPr>
          <w:sz w:val="16"/>
        </w:rPr>
        <w:t>. With it, we may be able to prosper as we never have before. The next step is to determine how effective global governance can be achieved.</w:t>
      </w:r>
    </w:p>
    <w:p w14:paraId="72550633" w14:textId="77777777" w:rsidR="001228AF" w:rsidRPr="000C2A97" w:rsidRDefault="001228AF" w:rsidP="001228AF"/>
    <w:p w14:paraId="24354C60" w14:textId="77777777" w:rsidR="001228AF" w:rsidRPr="001228AF" w:rsidRDefault="001228AF" w:rsidP="001228AF"/>
    <w:sectPr w:rsidR="001228AF" w:rsidRPr="00122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B5402"/>
    <w:multiLevelType w:val="hybridMultilevel"/>
    <w:tmpl w:val="200265AA"/>
    <w:lvl w:ilvl="0" w:tplc="C85607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43CAD"/>
    <w:multiLevelType w:val="hybridMultilevel"/>
    <w:tmpl w:val="D966D920"/>
    <w:lvl w:ilvl="0" w:tplc="37D654C8">
      <w:start w:val="2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1501F"/>
    <w:multiLevelType w:val="hybridMultilevel"/>
    <w:tmpl w:val="FE6E90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722C7D"/>
    <w:multiLevelType w:val="hybridMultilevel"/>
    <w:tmpl w:val="A03CB99E"/>
    <w:lvl w:ilvl="0" w:tplc="947A78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F1FA2"/>
    <w:multiLevelType w:val="hybridMultilevel"/>
    <w:tmpl w:val="AFE0A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E468E6"/>
    <w:multiLevelType w:val="hybridMultilevel"/>
    <w:tmpl w:val="14B6E432"/>
    <w:lvl w:ilvl="0" w:tplc="2E364ADA">
      <w:start w:val="3"/>
      <w:numFmt w:val="bullet"/>
      <w:lvlText w:val="-"/>
      <w:lvlJc w:val="left"/>
      <w:pPr>
        <w:ind w:left="5400" w:hanging="360"/>
      </w:pPr>
      <w:rPr>
        <w:rFonts w:ascii="Calibri" w:eastAsiaTheme="majorEastAsia" w:hAnsi="Calibri" w:cs="Calibri"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3D0152"/>
    <w:multiLevelType w:val="hybridMultilevel"/>
    <w:tmpl w:val="3F5E42FA"/>
    <w:lvl w:ilvl="0" w:tplc="C07026B4">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472EAA"/>
    <w:multiLevelType w:val="hybridMultilevel"/>
    <w:tmpl w:val="E320ED20"/>
    <w:lvl w:ilvl="0" w:tplc="808E516A">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768DF"/>
    <w:multiLevelType w:val="hybridMultilevel"/>
    <w:tmpl w:val="EBB6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32C6B"/>
    <w:multiLevelType w:val="hybridMultilevel"/>
    <w:tmpl w:val="15C4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A3E43"/>
    <w:multiLevelType w:val="hybridMultilevel"/>
    <w:tmpl w:val="40AC79CC"/>
    <w:lvl w:ilvl="0" w:tplc="1AF6B304">
      <w:start w:val="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1"/>
  </w:num>
  <w:num w:numId="14" w16cid:durableId="720713117">
    <w:abstractNumId w:val="10"/>
  </w:num>
  <w:num w:numId="15" w16cid:durableId="712852123">
    <w:abstractNumId w:val="12"/>
  </w:num>
  <w:num w:numId="16" w16cid:durableId="1944721160">
    <w:abstractNumId w:val="24"/>
  </w:num>
  <w:num w:numId="17" w16cid:durableId="1650786850">
    <w:abstractNumId w:val="23"/>
  </w:num>
  <w:num w:numId="18" w16cid:durableId="372387014">
    <w:abstractNumId w:val="22"/>
  </w:num>
  <w:num w:numId="19" w16cid:durableId="125586255">
    <w:abstractNumId w:val="16"/>
  </w:num>
  <w:num w:numId="20" w16cid:durableId="707416124">
    <w:abstractNumId w:val="21"/>
  </w:num>
  <w:num w:numId="21" w16cid:durableId="361247792">
    <w:abstractNumId w:val="20"/>
  </w:num>
  <w:num w:numId="22" w16cid:durableId="627007327">
    <w:abstractNumId w:val="18"/>
  </w:num>
  <w:num w:numId="23" w16cid:durableId="489440537">
    <w:abstractNumId w:val="13"/>
  </w:num>
  <w:num w:numId="24" w16cid:durableId="2024162153">
    <w:abstractNumId w:val="14"/>
  </w:num>
  <w:num w:numId="25" w16cid:durableId="6478284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496"/>
    <w:rsid w:val="001228AF"/>
    <w:rsid w:val="0018611A"/>
    <w:rsid w:val="00361496"/>
    <w:rsid w:val="00396FF2"/>
    <w:rsid w:val="00484F48"/>
    <w:rsid w:val="00B17282"/>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11AC"/>
  <w15:chartTrackingRefBased/>
  <w15:docId w15:val="{D7478CFA-0329-47B1-BB06-CC92C4E7B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28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172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72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B172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B172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728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61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72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282"/>
  </w:style>
  <w:style w:type="character" w:customStyle="1" w:styleId="Heading1Char">
    <w:name w:val="Heading 1 Char"/>
    <w:aliases w:val="Pocket Char"/>
    <w:basedOn w:val="DefaultParagraphFont"/>
    <w:link w:val="Heading1"/>
    <w:rsid w:val="00B1728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172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B1728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B172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172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61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496"/>
    <w:rPr>
      <w:rFonts w:eastAsiaTheme="majorEastAsia"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6"/>
    <w:qFormat/>
    <w:rsid w:val="00361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rsid w:val="00361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496"/>
    <w:pPr>
      <w:spacing w:before="160"/>
      <w:jc w:val="center"/>
    </w:pPr>
    <w:rPr>
      <w:i/>
      <w:iCs/>
      <w:color w:val="404040" w:themeColor="text1" w:themeTint="BF"/>
    </w:rPr>
  </w:style>
  <w:style w:type="character" w:customStyle="1" w:styleId="QuoteChar">
    <w:name w:val="Quote Char"/>
    <w:basedOn w:val="DefaultParagraphFont"/>
    <w:link w:val="Quote"/>
    <w:uiPriority w:val="29"/>
    <w:rsid w:val="00361496"/>
    <w:rPr>
      <w:i/>
      <w:iCs/>
      <w:color w:val="404040" w:themeColor="text1" w:themeTint="BF"/>
    </w:rPr>
  </w:style>
  <w:style w:type="paragraph" w:styleId="ListParagraph">
    <w:name w:val="List Paragraph"/>
    <w:basedOn w:val="Normal"/>
    <w:uiPriority w:val="34"/>
    <w:qFormat/>
    <w:rsid w:val="00361496"/>
    <w:pPr>
      <w:ind w:left="720"/>
      <w:contextualSpacing/>
    </w:pPr>
  </w:style>
  <w:style w:type="character" w:styleId="IntenseEmphasis">
    <w:name w:val="Intense Emphasis"/>
    <w:basedOn w:val="DefaultParagraphFont"/>
    <w:uiPriority w:val="21"/>
    <w:qFormat/>
    <w:rsid w:val="00361496"/>
    <w:rPr>
      <w:i/>
      <w:iCs/>
      <w:color w:val="0F4761" w:themeColor="accent1" w:themeShade="BF"/>
    </w:rPr>
  </w:style>
  <w:style w:type="paragraph" w:styleId="IntenseQuote">
    <w:name w:val="Intense Quote"/>
    <w:basedOn w:val="Normal"/>
    <w:next w:val="Normal"/>
    <w:link w:val="IntenseQuoteChar"/>
    <w:uiPriority w:val="30"/>
    <w:qFormat/>
    <w:rsid w:val="00361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496"/>
    <w:rPr>
      <w:i/>
      <w:iCs/>
      <w:color w:val="0F4761" w:themeColor="accent1" w:themeShade="BF"/>
    </w:rPr>
  </w:style>
  <w:style w:type="character" w:styleId="IntenseReference">
    <w:name w:val="Intense Reference"/>
    <w:basedOn w:val="DefaultParagraphFont"/>
    <w:uiPriority w:val="32"/>
    <w:qFormat/>
    <w:rsid w:val="00361496"/>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B172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1728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1728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7"/>
    <w:qFormat/>
    <w:rsid w:val="00B17282"/>
    <w:rPr>
      <w:b w:val="0"/>
      <w:sz w:val="22"/>
      <w:u w:val="single"/>
    </w:rPr>
  </w:style>
  <w:style w:type="character" w:styleId="Strong">
    <w:name w:val="Strong"/>
    <w:basedOn w:val="DefaultParagraphFont"/>
    <w:uiPriority w:val="22"/>
    <w:qFormat/>
    <w:rsid w:val="00B17282"/>
    <w:rPr>
      <w:b/>
      <w:bCs/>
    </w:rPr>
  </w:style>
  <w:style w:type="character" w:styleId="BookTitle">
    <w:name w:val="Book Title"/>
    <w:basedOn w:val="DefaultParagraphFont"/>
    <w:uiPriority w:val="33"/>
    <w:qFormat/>
    <w:rsid w:val="00B17282"/>
    <w:rPr>
      <w:b/>
      <w:bCs/>
      <w:i/>
      <w:iCs/>
      <w:spacing w:val="5"/>
    </w:rPr>
  </w:style>
  <w:style w:type="numbering" w:styleId="111111">
    <w:name w:val="Outline List 2"/>
    <w:basedOn w:val="NoList"/>
    <w:uiPriority w:val="99"/>
    <w:semiHidden/>
    <w:unhideWhenUsed/>
    <w:rsid w:val="00B17282"/>
  </w:style>
  <w:style w:type="paragraph" w:styleId="Header">
    <w:name w:val="header"/>
    <w:basedOn w:val="Normal"/>
    <w:link w:val="HeaderChar"/>
    <w:uiPriority w:val="99"/>
    <w:semiHidden/>
    <w:rsid w:val="00B17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282"/>
    <w:rPr>
      <w:rFonts w:ascii="Calibri" w:hAnsi="Calibri" w:cs="Calibri"/>
      <w:kern w:val="0"/>
      <w:sz w:val="22"/>
      <w:szCs w:val="22"/>
      <w14:ligatures w14:val="none"/>
    </w:rPr>
  </w:style>
  <w:style w:type="paragraph" w:styleId="Footer">
    <w:name w:val="footer"/>
    <w:basedOn w:val="Normal"/>
    <w:link w:val="FooterChar"/>
    <w:uiPriority w:val="99"/>
    <w:semiHidden/>
    <w:rsid w:val="00B172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2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17282"/>
    <w:pPr>
      <w:spacing w:after="120"/>
    </w:pPr>
  </w:style>
  <w:style w:type="character" w:customStyle="1" w:styleId="BodyTextChar">
    <w:name w:val="Body Text Char"/>
    <w:basedOn w:val="DefaultParagraphFont"/>
    <w:link w:val="BodyText"/>
    <w:uiPriority w:val="99"/>
    <w:semiHidden/>
    <w:rsid w:val="00B17282"/>
    <w:rPr>
      <w:rFonts w:ascii="Calibri" w:hAnsi="Calibri" w:cs="Calibri"/>
      <w:kern w:val="0"/>
      <w:sz w:val="22"/>
      <w:szCs w:val="22"/>
      <w14:ligatures w14:val="none"/>
    </w:rPr>
  </w:style>
  <w:style w:type="paragraph" w:styleId="NoSpacing">
    <w:name w:val="No Spacing"/>
    <w:link w:val="NoSpacingChar"/>
    <w:uiPriority w:val="99"/>
    <w:unhideWhenUsed/>
    <w:qFormat/>
    <w:rsid w:val="00B172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17282"/>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B17282"/>
    <w:rPr>
      <w:color w:val="467886" w:themeColor="hyperlink"/>
      <w:u w:val="single"/>
    </w:rPr>
  </w:style>
  <w:style w:type="character" w:styleId="UnresolvedMention">
    <w:name w:val="Unresolved Mention"/>
    <w:basedOn w:val="DefaultParagraphFont"/>
    <w:uiPriority w:val="99"/>
    <w:semiHidden/>
    <w:unhideWhenUsed/>
    <w:rsid w:val="00B17282"/>
    <w:rPr>
      <w:color w:val="605E5C"/>
      <w:shd w:val="clear" w:color="auto" w:fill="E1DFDD"/>
    </w:rPr>
  </w:style>
  <w:style w:type="paragraph" w:customStyle="1" w:styleId="Analytic">
    <w:name w:val="Analytic"/>
    <w:basedOn w:val="Heading4"/>
    <w:link w:val="AnalyticChar"/>
    <w:uiPriority w:val="4"/>
    <w:qFormat/>
    <w:rsid w:val="00B17282"/>
    <w:rPr>
      <w:color w:val="663300"/>
    </w:rPr>
  </w:style>
  <w:style w:type="character" w:customStyle="1" w:styleId="StyleHyperlinkReadImportantheading1blocktitleCardTextIn">
    <w:name w:val="Style HyperlinkReadImportantheading 1 (block title)Card TextIn..."/>
    <w:basedOn w:val="Hyperlink"/>
    <w:qFormat/>
    <w:rsid w:val="00B17282"/>
    <w:rPr>
      <w:rFonts w:asciiTheme="minorHAnsi" w:hAnsiTheme="minorHAnsi"/>
      <w:color w:val="000000" w:themeColor="text1"/>
      <w:u w:val="none"/>
    </w:rPr>
  </w:style>
  <w:style w:type="paragraph" w:customStyle="1" w:styleId="textbold">
    <w:name w:val="text bold"/>
    <w:basedOn w:val="Normal"/>
    <w:link w:val="Emphasis"/>
    <w:autoRedefine/>
    <w:uiPriority w:val="8"/>
    <w:qFormat/>
    <w:rsid w:val="00B1728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character" w:customStyle="1" w:styleId="AnalyticChar">
    <w:name w:val="Analytic Char"/>
    <w:basedOn w:val="DefaultParagraphFont"/>
    <w:link w:val="Analytic"/>
    <w:uiPriority w:val="4"/>
    <w:rsid w:val="00B17282"/>
    <w:rPr>
      <w:rFonts w:ascii="Calibri" w:eastAsiaTheme="majorEastAsia" w:hAnsi="Calibri" w:cstheme="majorBidi"/>
      <w:b/>
      <w:iCs/>
      <w:color w:val="663300"/>
      <w:kern w:val="0"/>
      <w:sz w:val="26"/>
      <w:szCs w:val="22"/>
      <w14:ligatures w14:val="none"/>
    </w:rPr>
  </w:style>
  <w:style w:type="paragraph" w:customStyle="1" w:styleId="Card">
    <w:name w:val="Card"/>
    <w:aliases w:val="Note Level 2,Dont use,No Spacing41,No Spacing111112,Small Text,Tag and Cite"/>
    <w:basedOn w:val="Heading1"/>
    <w:link w:val="Hyperlink"/>
    <w:autoRedefine/>
    <w:uiPriority w:val="99"/>
    <w:qFormat/>
    <w:rsid w:val="00B1728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tml-italic">
    <w:name w:val="html-italic"/>
    <w:basedOn w:val="DefaultParagraphFont"/>
    <w:rsid w:val="00B17282"/>
  </w:style>
  <w:style w:type="character" w:customStyle="1" w:styleId="control-transition">
    <w:name w:val="control-transition"/>
    <w:basedOn w:val="DefaultParagraphFont"/>
    <w:rsid w:val="00B17282"/>
  </w:style>
  <w:style w:type="paragraph" w:styleId="NormalWeb">
    <w:name w:val="Normal (Web)"/>
    <w:basedOn w:val="Normal"/>
    <w:uiPriority w:val="99"/>
    <w:semiHidden/>
    <w:unhideWhenUsed/>
    <w:rsid w:val="00B17282"/>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B17282"/>
  </w:style>
  <w:style w:type="character" w:customStyle="1" w:styleId="off-screen">
    <w:name w:val="off-screen"/>
    <w:basedOn w:val="DefaultParagraphFont"/>
    <w:rsid w:val="00B17282"/>
  </w:style>
  <w:style w:type="paragraph" w:customStyle="1" w:styleId="last">
    <w:name w:val="last"/>
    <w:basedOn w:val="Normal"/>
    <w:rsid w:val="00B17282"/>
    <w:pPr>
      <w:spacing w:before="100" w:beforeAutospacing="1" w:after="100" w:afterAutospacing="1" w:line="240" w:lineRule="auto"/>
    </w:pPr>
    <w:rPr>
      <w:rFonts w:ascii="Times New Roman" w:eastAsia="Times New Roman" w:hAnsi="Times New Roman" w:cs="Times New Roman"/>
      <w:szCs w:val="24"/>
    </w:rPr>
  </w:style>
  <w:style w:type="character" w:customStyle="1" w:styleId="anchor-text">
    <w:name w:val="anchor-text"/>
    <w:basedOn w:val="DefaultParagraphFont"/>
    <w:rsid w:val="00B17282"/>
  </w:style>
  <w:style w:type="character" w:customStyle="1" w:styleId="label">
    <w:name w:val="label"/>
    <w:basedOn w:val="DefaultParagraphFont"/>
    <w:rsid w:val="00B17282"/>
  </w:style>
  <w:style w:type="character" w:customStyle="1" w:styleId="experience-itemsubtitle">
    <w:name w:val="experience-item__subtitle"/>
    <w:basedOn w:val="DefaultParagraphFont"/>
    <w:rsid w:val="00B17282"/>
  </w:style>
  <w:style w:type="character" w:customStyle="1" w:styleId="button-link-text">
    <w:name w:val="button-link-text"/>
    <w:basedOn w:val="DefaultParagraphFont"/>
    <w:rsid w:val="00B17282"/>
  </w:style>
  <w:style w:type="character" w:customStyle="1" w:styleId="react-xocs-alternative-link">
    <w:name w:val="react-xocs-alternative-link"/>
    <w:basedOn w:val="DefaultParagraphFont"/>
    <w:rsid w:val="00B17282"/>
  </w:style>
  <w:style w:type="character" w:customStyle="1" w:styleId="given-name">
    <w:name w:val="given-name"/>
    <w:basedOn w:val="DefaultParagraphFont"/>
    <w:rsid w:val="00B17282"/>
  </w:style>
  <w:style w:type="character" w:customStyle="1" w:styleId="text">
    <w:name w:val="text"/>
    <w:basedOn w:val="DefaultParagraphFont"/>
    <w:rsid w:val="00B17282"/>
  </w:style>
  <w:style w:type="character" w:customStyle="1" w:styleId="author-ref">
    <w:name w:val="author-ref"/>
    <w:basedOn w:val="DefaultParagraphFont"/>
    <w:rsid w:val="00B17282"/>
  </w:style>
  <w:style w:type="character" w:customStyle="1" w:styleId="c9dxtc">
    <w:name w:val="c9dxtc"/>
    <w:basedOn w:val="DefaultParagraphFont"/>
    <w:rsid w:val="00B17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685622/" TargetMode="External"/><Relationship Id="rId18" Type="http://schemas.openxmlformats.org/officeDocument/2006/relationships/hyperlink" Target="https://pmc.ncbi.nlm.nih.gov/articles/PMC8685622/" TargetMode="External"/><Relationship Id="rId26" Type="http://schemas.openxmlformats.org/officeDocument/2006/relationships/hyperlink" Target="https://www.dol.gov/sites/dolgov/files/general/labortaskforce/docs/WORK-fs-DOL-Unions-v6.pdf" TargetMode="External"/><Relationship Id="rId21" Type="http://schemas.openxmlformats.org/officeDocument/2006/relationships/hyperlink" Target="https://pmc.ncbi.nlm.nih.gov/articles/PMC8685622/" TargetMode="External"/><Relationship Id="rId34" Type="http://schemas.openxmlformats.org/officeDocument/2006/relationships/hyperlink" Target="https://law.justia.com/codes/us/2019/title-7/chapter-101/subchapter-ii/sec-7412/" TargetMode="External"/><Relationship Id="rId7" Type="http://schemas.openxmlformats.org/officeDocument/2006/relationships/hyperlink" Target="https://journals.sagepub.com/doi/full/10.1177/00031224231197630" TargetMode="External"/><Relationship Id="rId12" Type="http://schemas.openxmlformats.org/officeDocument/2006/relationships/hyperlink" Target="https://poweratwork.us/unions-as-guardians-of-democracy?utm_" TargetMode="External"/><Relationship Id="rId17" Type="http://schemas.openxmlformats.org/officeDocument/2006/relationships/hyperlink" Target="https://pmc.ncbi.nlm.nih.gov/articles/PMC8685622/" TargetMode="External"/><Relationship Id="rId25" Type="http://schemas.openxmlformats.org/officeDocument/2006/relationships/hyperlink" Target="https://pmc.ncbi.nlm.nih.gov/articles/PMC8685622/" TargetMode="External"/><Relationship Id="rId33" Type="http://schemas.openxmlformats.org/officeDocument/2006/relationships/hyperlink" Target="https://link.springer.com/article/10.1007/s11069-022-05660-w"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mc.ncbi.nlm.nih.gov/articles/PMC8685622/" TargetMode="External"/><Relationship Id="rId20" Type="http://schemas.openxmlformats.org/officeDocument/2006/relationships/hyperlink" Target="http://lilacs.bvsalud.org/" TargetMode="External"/><Relationship Id="rId29" Type="http://schemas.openxmlformats.org/officeDocument/2006/relationships/hyperlink" Target="https://digitalcommons.macalester.edu/cgi/viewcontent.cgi?article=1119&amp;context=economics_honors_projects" TargetMode="External"/><Relationship Id="rId1" Type="http://schemas.openxmlformats.org/officeDocument/2006/relationships/numbering" Target="numbering.xml"/><Relationship Id="rId6" Type="http://schemas.openxmlformats.org/officeDocument/2006/relationships/hyperlink" Target="https://onlinelibrary.wiley.com/doi/full/10.1111/irj.12468" TargetMode="External"/><Relationship Id="rId11" Type="http://schemas.openxmlformats.org/officeDocument/2006/relationships/hyperlink" Target="https://search.catalog.loc.gov/instances/51575bef-47ea-5324-a140-724cd6943805?option=lccn&amp;query=2021052766" TargetMode="External"/><Relationship Id="rId24" Type="http://schemas.openxmlformats.org/officeDocument/2006/relationships/hyperlink" Target="https://pmc.ncbi.nlm.nih.gov/articles/PMC8685622/" TargetMode="External"/><Relationship Id="rId32" Type="http://schemas.openxmlformats.org/officeDocument/2006/relationships/hyperlink" Target="https://link.springer.com/article/10.1007/s11069-022-05660-w" TargetMode="External"/><Relationship Id="rId37" Type="http://schemas.openxmlformats.org/officeDocument/2006/relationships/fontTable" Target="fontTable.xml"/><Relationship Id="rId5" Type="http://schemas.openxmlformats.org/officeDocument/2006/relationships/hyperlink" Target="https://journals.sagepub.com/doi/full/10.1177/00197939221128753" TargetMode="External"/><Relationship Id="rId15" Type="http://schemas.openxmlformats.org/officeDocument/2006/relationships/hyperlink" Target="https://pmc.ncbi.nlm.nih.gov/articles/PMC8685622/" TargetMode="External"/><Relationship Id="rId23" Type="http://schemas.openxmlformats.org/officeDocument/2006/relationships/hyperlink" Target="https://pmc.ncbi.nlm.nih.gov/articles/PMC8685622/" TargetMode="External"/><Relationship Id="rId28" Type="http://schemas.openxmlformats.org/officeDocument/2006/relationships/hyperlink" Target="https://familiesusa.org/wp-content/uploads/2021/03/2021-37_Loss-of-Lives_Report_AnalysisStyleB_Final.pdf" TargetMode="External"/><Relationship Id="rId36" Type="http://schemas.openxmlformats.org/officeDocument/2006/relationships/hyperlink" Target="https://www.foxnews.com/politics/amid-kavanaugh-cacophony-congress-forges-bipartisan-agreements-on-key-issues" TargetMode="External"/><Relationship Id="rId10" Type="http://schemas.openxmlformats.org/officeDocument/2006/relationships/hyperlink" Target="https://www.democracynow.org/2019/5/27/chomsky_nuclear_weapons_climate_change_the" TargetMode="External"/><Relationship Id="rId19" Type="http://schemas.openxmlformats.org/officeDocument/2006/relationships/hyperlink" Target="https://pmc.ncbi.nlm.nih.gov/articles/PMC8685622/" TargetMode="External"/><Relationship Id="rId31" Type="http://schemas.openxmlformats.org/officeDocument/2006/relationships/hyperlink" Target="https://link.springer.com/article/10.1007/s11069-022-05660-w" TargetMode="External"/><Relationship Id="rId4" Type="http://schemas.openxmlformats.org/officeDocument/2006/relationships/webSettings" Target="webSettings.xml"/><Relationship Id="rId9" Type="http://schemas.openxmlformats.org/officeDocument/2006/relationships/hyperlink" Target="https://www.cambridge.org/core/journals/perspectives-on-politics/article/right-to-work-or-right-to-vote-labor-policy-and-american-democracy/1AE7AE6A23891CDFC605E98A6C017780" TargetMode="External"/><Relationship Id="rId14" Type="http://schemas.openxmlformats.org/officeDocument/2006/relationships/hyperlink" Target="https://pmc.ncbi.nlm.nih.gov/articles/PMC8685622/" TargetMode="External"/><Relationship Id="rId22" Type="http://schemas.openxmlformats.org/officeDocument/2006/relationships/hyperlink" Target="https://pmc.ncbi.nlm.nih.gov/articles/PMC8685622/" TargetMode="External"/><Relationship Id="rId27" Type="http://schemas.openxmlformats.org/officeDocument/2006/relationships/hyperlink" Target="https://www.epi.org/publication/bp299/" TargetMode="External"/><Relationship Id="rId30" Type="http://schemas.openxmlformats.org/officeDocument/2006/relationships/hyperlink" Target="https://link.springer.com/article/10.1007/s11069-022-05660-w" TargetMode="External"/><Relationship Id="rId35" Type="http://schemas.openxmlformats.org/officeDocument/2006/relationships/hyperlink" Target="http://fredrikdeboer.com/2016/03/15/cmon-guys/" TargetMode="External"/><Relationship Id="rId8" Type="http://schemas.openxmlformats.org/officeDocument/2006/relationships/hyperlink" Target="https://www.project-syndicate.org/onpoint/why-us-democracy-has-fallen-into-oligarchy-and-how-to-restore-it-by-mordecai-kurz-2025-05"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35134</Words>
  <Characters>200267</Characters>
  <Application>Microsoft Office Word</Application>
  <DocSecurity>0</DocSecurity>
  <Lines>1668</Lines>
  <Paragraphs>469</Paragraphs>
  <ScaleCrop>false</ScaleCrop>
  <Company/>
  <LinksUpToDate>false</LinksUpToDate>
  <CharactersWithSpaces>234932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4</cp:revision>
  <dcterms:created xsi:type="dcterms:W3CDTF">2025-09-08T17:07:00Z</dcterms:created>
  <dcterms:modified xsi:type="dcterms:W3CDTF">2025-09-08T17:12:00Z</dcterms:modified>
</cp:coreProperties>
</file>