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5E1153" w14:textId="77777777" w:rsidR="00593038" w:rsidRPr="00850524" w:rsidRDefault="00593038" w:rsidP="00593038">
      <w:pPr>
        <w:pStyle w:val="Heading3"/>
        <w:rPr>
          <w:lang w:val="es-ES"/>
        </w:rPr>
      </w:pPr>
      <w:r w:rsidRPr="00850524">
        <w:rPr>
          <w:lang w:val="es-ES"/>
        </w:rPr>
        <w:t>1NC</w:t>
      </w:r>
    </w:p>
    <w:p w14:paraId="7BCB7E68" w14:textId="77777777" w:rsidR="00593038" w:rsidRPr="00850524" w:rsidRDefault="00593038" w:rsidP="00593038">
      <w:pPr>
        <w:rPr>
          <w:lang w:val="es-ES"/>
        </w:rPr>
      </w:pPr>
    </w:p>
    <w:p w14:paraId="48BD5324" w14:textId="77777777" w:rsidR="00593038" w:rsidRPr="009F6596" w:rsidRDefault="00593038" w:rsidP="00593038">
      <w:pPr>
        <w:pStyle w:val="Heading4"/>
      </w:pPr>
      <w:r>
        <w:t xml:space="preserve">Gregorian dating is </w:t>
      </w:r>
      <w:proofErr w:type="gramStart"/>
      <w:r>
        <w:t>an</w:t>
      </w:r>
      <w:proofErr w:type="gramEnd"/>
      <w:r>
        <w:t xml:space="preserve"> </w:t>
      </w:r>
      <w:r>
        <w:rPr>
          <w:u w:val="single"/>
        </w:rPr>
        <w:t>constitutive</w:t>
      </w:r>
      <w:r>
        <w:t xml:space="preserve"> form of cultural imperialism that </w:t>
      </w:r>
      <w:r w:rsidRPr="009F6596">
        <w:rPr>
          <w:u w:val="single"/>
        </w:rPr>
        <w:t>endows imperialism with durability and effectiveness</w:t>
      </w:r>
      <w:r>
        <w:t xml:space="preserve"> AND </w:t>
      </w:r>
      <w:r>
        <w:rPr>
          <w:u w:val="single"/>
        </w:rPr>
        <w:t>flattens</w:t>
      </w:r>
      <w:r w:rsidRPr="009F6596">
        <w:rPr>
          <w:u w:val="single"/>
        </w:rPr>
        <w:t xml:space="preserve"> time</w:t>
      </w:r>
      <w:r>
        <w:t xml:space="preserve"> into a </w:t>
      </w:r>
      <w:r>
        <w:rPr>
          <w:u w:val="single"/>
        </w:rPr>
        <w:t>linear epistemology</w:t>
      </w:r>
      <w:r>
        <w:t xml:space="preserve">. We must reject the </w:t>
      </w:r>
      <w:r>
        <w:rPr>
          <w:u w:val="single"/>
        </w:rPr>
        <w:t>subtle</w:t>
      </w:r>
      <w:r>
        <w:t xml:space="preserve"> machinations of cultural imperialism- they are the </w:t>
      </w:r>
      <w:r w:rsidRPr="00993345">
        <w:rPr>
          <w:u w:val="single"/>
        </w:rPr>
        <w:t>waterways</w:t>
      </w:r>
      <w:r>
        <w:t xml:space="preserve"> in which direct dominance is forged. Vote </w:t>
      </w:r>
      <w:proofErr w:type="gramStart"/>
      <w:r>
        <w:t>neg</w:t>
      </w:r>
      <w:proofErr w:type="gramEnd"/>
      <w:r>
        <w:t xml:space="preserve"> to </w:t>
      </w:r>
      <w:r>
        <w:rPr>
          <w:u w:val="single"/>
        </w:rPr>
        <w:t>embrace</w:t>
      </w:r>
      <w:r w:rsidRPr="00CC33F1">
        <w:rPr>
          <w:u w:val="single"/>
        </w:rPr>
        <w:t xml:space="preserve"> the </w:t>
      </w:r>
      <w:r>
        <w:rPr>
          <w:u w:val="single"/>
        </w:rPr>
        <w:t>1AC</w:t>
      </w:r>
      <w:r w:rsidRPr="00CC33F1">
        <w:rPr>
          <w:u w:val="single"/>
        </w:rPr>
        <w:t xml:space="preserve"> </w:t>
      </w:r>
      <w:r>
        <w:rPr>
          <w:u w:val="single"/>
        </w:rPr>
        <w:t>without</w:t>
      </w:r>
      <w:r w:rsidRPr="00CC33F1">
        <w:rPr>
          <w:u w:val="single"/>
        </w:rPr>
        <w:t xml:space="preserve"> its Gregorian dating </w:t>
      </w:r>
    </w:p>
    <w:p w14:paraId="222B738E" w14:textId="77777777" w:rsidR="00593038" w:rsidRDefault="00593038" w:rsidP="00593038">
      <w:proofErr w:type="spellStart"/>
      <w:r w:rsidRPr="00CA02D5">
        <w:rPr>
          <w:rStyle w:val="Style13ptBold"/>
        </w:rPr>
        <w:t>Yunseong</w:t>
      </w:r>
      <w:proofErr w:type="spellEnd"/>
      <w:r w:rsidRPr="00CA02D5">
        <w:rPr>
          <w:rStyle w:val="Style13ptBold"/>
        </w:rPr>
        <w:t xml:space="preserve">, </w:t>
      </w:r>
      <w:proofErr w:type="spellStart"/>
      <w:r w:rsidRPr="00325F7A">
        <w:rPr>
          <w:rStyle w:val="Style13ptBold"/>
        </w:rPr>
        <w:t>Pramādhi</w:t>
      </w:r>
      <w:proofErr w:type="spellEnd"/>
      <w:r>
        <w:rPr>
          <w:rStyle w:val="Style13ptBold"/>
        </w:rPr>
        <w:t xml:space="preserve"> </w:t>
      </w:r>
      <w:r w:rsidRPr="00325F7A">
        <w:t>(current cycle)</w:t>
      </w:r>
      <w:r>
        <w:t xml:space="preserve"> </w:t>
      </w:r>
      <w:r w:rsidRPr="00325F7A">
        <w:t>-</w:t>
      </w:r>
      <w:r>
        <w:t xml:space="preserve">- </w:t>
      </w:r>
      <w:r w:rsidRPr="007B50CC">
        <w:t>Seoul National University</w:t>
      </w:r>
      <w:r w:rsidRPr="00CA02D5">
        <w:t xml:space="preserve"> </w:t>
      </w:r>
      <w:r w:rsidRPr="007B50CC">
        <w:t>lecturer</w:t>
      </w:r>
      <w:r>
        <w:t xml:space="preserve"> </w:t>
      </w:r>
    </w:p>
    <w:p w14:paraId="77FCE281" w14:textId="77777777" w:rsidR="00593038" w:rsidRDefault="00593038" w:rsidP="00593038">
      <w:r>
        <w:t xml:space="preserve">[Kim, </w:t>
      </w:r>
      <w:r w:rsidRPr="007B50CC">
        <w:t xml:space="preserve">researcher </w:t>
      </w:r>
      <w:r>
        <w:t>at t</w:t>
      </w:r>
      <w:r w:rsidRPr="007B50CC">
        <w:t>he Association for the Study of Religions in Korea</w:t>
      </w:r>
      <w:r>
        <w:t>, “</w:t>
      </w:r>
      <w:r w:rsidRPr="007B50CC">
        <w:t>Protestant Missions as Cultura</w:t>
      </w:r>
      <w:r>
        <w:t>l Imperialism in Early Modern Kore</w:t>
      </w:r>
      <w:r w:rsidRPr="007B50CC">
        <w:t>a</w:t>
      </w:r>
      <w:r>
        <w:t xml:space="preserve"> – Hegemony and its Discontents,” Korea Journal, 39.4, </w:t>
      </w:r>
      <w:r w:rsidRPr="007B50CC">
        <w:t xml:space="preserve">researcher </w:t>
      </w:r>
      <w:r>
        <w:t>at t</w:t>
      </w:r>
      <w:r w:rsidRPr="007B50CC">
        <w:t>he Association for the Study of Religions in Korea</w:t>
      </w:r>
      <w:r>
        <w:t xml:space="preserve">, </w:t>
      </w:r>
      <w:r w:rsidRPr="00173F74">
        <w:t>http://tinyurl.com/jhtxew8</w:t>
      </w:r>
      <w:r>
        <w:t xml:space="preserve">, accessed </w:t>
      </w:r>
      <w:r w:rsidRPr="00325F7A">
        <w:t>Durmukhi, current cycle</w:t>
      </w:r>
      <w:r>
        <w:t xml:space="preserve">, </w:t>
      </w:r>
      <w:r>
        <w:rPr>
          <w:rStyle w:val="Hyperlink"/>
          <w:szCs w:val="20"/>
        </w:rPr>
        <w:t>strikeouts and Hindu calendar dates added</w:t>
      </w:r>
      <w:r>
        <w:t>]</w:t>
      </w:r>
    </w:p>
    <w:p w14:paraId="3B8A597D" w14:textId="77777777" w:rsidR="00593038" w:rsidRDefault="00593038" w:rsidP="00593038"/>
    <w:p w14:paraId="4597D62B" w14:textId="77777777" w:rsidR="00593038" w:rsidRPr="00B275A9" w:rsidRDefault="00593038" w:rsidP="00593038">
      <w:pPr>
        <w:rPr>
          <w:b/>
          <w:sz w:val="8"/>
        </w:rPr>
      </w:pPr>
      <w:r w:rsidRPr="00B275A9">
        <w:rPr>
          <w:sz w:val="8"/>
        </w:rPr>
        <w:t xml:space="preserve">In order to do so, we must regard Protestant missions as a pro - </w:t>
      </w:r>
      <w:proofErr w:type="spellStart"/>
      <w:r w:rsidRPr="00B275A9">
        <w:rPr>
          <w:sz w:val="8"/>
        </w:rPr>
        <w:t>ject</w:t>
      </w:r>
      <w:proofErr w:type="spellEnd"/>
      <w:r w:rsidRPr="00B275A9">
        <w:rPr>
          <w:sz w:val="8"/>
        </w:rPr>
        <w:t xml:space="preserve"> of cultural imperialism. </w:t>
      </w:r>
      <w:r w:rsidRPr="003634F6">
        <w:rPr>
          <w:highlight w:val="yellow"/>
          <w:u w:val="single"/>
        </w:rPr>
        <w:t>Cultural imperialism</w:t>
      </w:r>
      <w:r w:rsidRPr="00B275A9">
        <w:rPr>
          <w:sz w:val="8"/>
          <w:highlight w:val="yellow"/>
        </w:rPr>
        <w:t xml:space="preserve"> </w:t>
      </w:r>
      <w:r w:rsidRPr="00B275A9">
        <w:rPr>
          <w:sz w:val="8"/>
        </w:rPr>
        <w:t xml:space="preserve">is defined as “attitudes, theories, and practices that dominate realms afar through culture.”3 It has its basis in the “Orientalism” of Western societies which makes non-Western societies the other. Orientalism is not merely an ideology following an actual political program. It </w:t>
      </w:r>
      <w:r w:rsidRPr="00793716">
        <w:rPr>
          <w:u w:val="single"/>
        </w:rPr>
        <w:t>is</w:t>
      </w:r>
      <w:r w:rsidRPr="00B275A9">
        <w:rPr>
          <w:sz w:val="8"/>
        </w:rPr>
        <w:t xml:space="preserve"> rather </w:t>
      </w:r>
      <w:r w:rsidRPr="00793716">
        <w:rPr>
          <w:u w:val="single"/>
        </w:rPr>
        <w:t xml:space="preserve">a more tenacious and cunning force that adheres to the heart of power and exercises influence in accordance with the workings of power. It </w:t>
      </w:r>
      <w:r w:rsidRPr="003634F6">
        <w:rPr>
          <w:highlight w:val="yellow"/>
          <w:u w:val="single"/>
        </w:rPr>
        <w:t xml:space="preserve">is a system of </w:t>
      </w:r>
      <w:r w:rsidRPr="00793716">
        <w:rPr>
          <w:highlight w:val="yellow"/>
          <w:u w:val="single"/>
          <w:bdr w:val="single" w:sz="4" w:space="0" w:color="auto"/>
        </w:rPr>
        <w:t>cultural apparatuses</w:t>
      </w:r>
      <w:r w:rsidRPr="003634F6">
        <w:rPr>
          <w:highlight w:val="yellow"/>
          <w:u w:val="single"/>
        </w:rPr>
        <w:t xml:space="preserve"> and discourses that confines the </w:t>
      </w:r>
      <w:proofErr w:type="spellStart"/>
      <w:r w:rsidRPr="003634F6">
        <w:rPr>
          <w:highlight w:val="yellow"/>
          <w:u w:val="single"/>
        </w:rPr>
        <w:t>nonWestern</w:t>
      </w:r>
      <w:proofErr w:type="spellEnd"/>
      <w:r w:rsidRPr="003634F6">
        <w:rPr>
          <w:highlight w:val="yellow"/>
          <w:u w:val="single"/>
        </w:rPr>
        <w:t xml:space="preserve"> world within the enclosure of domination</w:t>
      </w:r>
      <w:r w:rsidRPr="00FA1D83">
        <w:rPr>
          <w:u w:val="single"/>
        </w:rPr>
        <w:t xml:space="preserve"> before the establishment</w:t>
      </w:r>
      <w:r>
        <w:rPr>
          <w:u w:val="single"/>
        </w:rPr>
        <w:t xml:space="preserve"> </w:t>
      </w:r>
      <w:r w:rsidRPr="00FA1D83">
        <w:rPr>
          <w:u w:val="single"/>
        </w:rPr>
        <w:t>of empire and colony</w:t>
      </w:r>
      <w:r w:rsidRPr="00B275A9">
        <w:rPr>
          <w:sz w:val="8"/>
        </w:rPr>
        <w:t xml:space="preserve">.4 </w:t>
      </w:r>
      <w:r w:rsidRPr="003634F6">
        <w:rPr>
          <w:rStyle w:val="Emphasis"/>
          <w:highlight w:val="yellow"/>
        </w:rPr>
        <w:t>It is</w:t>
      </w:r>
      <w:r w:rsidRPr="003634F6">
        <w:rPr>
          <w:b/>
          <w:u w:val="single"/>
        </w:rPr>
        <w:t xml:space="preserve"> </w:t>
      </w:r>
      <w:r w:rsidRPr="003634F6">
        <w:rPr>
          <w:u w:val="single"/>
        </w:rPr>
        <w:t xml:space="preserve">the power of </w:t>
      </w:r>
      <w:r w:rsidRPr="003634F6">
        <w:rPr>
          <w:rStyle w:val="Emphasis"/>
          <w:highlight w:val="yellow"/>
        </w:rPr>
        <w:t>cultural hegemony that endows Orientalism with</w:t>
      </w:r>
      <w:r w:rsidRPr="003634F6">
        <w:rPr>
          <w:b/>
          <w:highlight w:val="yellow"/>
          <w:u w:val="single"/>
        </w:rPr>
        <w:t xml:space="preserve"> </w:t>
      </w:r>
      <w:r w:rsidRPr="003634F6">
        <w:rPr>
          <w:rStyle w:val="Emphasis"/>
          <w:highlight w:val="yellow"/>
        </w:rPr>
        <w:t>durability and effectiveness</w:t>
      </w:r>
      <w:r w:rsidRPr="00B275A9">
        <w:rPr>
          <w:sz w:val="8"/>
        </w:rPr>
        <w:t xml:space="preserve">.5 Therefore, </w:t>
      </w:r>
      <w:r w:rsidRPr="00793716">
        <w:rPr>
          <w:highlight w:val="yellow"/>
          <w:u w:val="single"/>
        </w:rPr>
        <w:t>cultural imperialism has nothing to do with</w:t>
      </w:r>
      <w:r w:rsidRPr="00CA6572">
        <w:rPr>
          <w:u w:val="single"/>
        </w:rPr>
        <w:t xml:space="preserve"> the </w:t>
      </w:r>
      <w:r w:rsidRPr="00793716">
        <w:rPr>
          <w:highlight w:val="yellow"/>
          <w:u w:val="single"/>
        </w:rPr>
        <w:t>direct dominance</w:t>
      </w:r>
      <w:r w:rsidRPr="00793716">
        <w:rPr>
          <w:b/>
          <w:highlight w:val="yellow"/>
          <w:u w:val="single"/>
        </w:rPr>
        <w:t xml:space="preserve"> </w:t>
      </w:r>
      <w:r w:rsidRPr="003634F6">
        <w:rPr>
          <w:u w:val="single"/>
        </w:rPr>
        <w:t xml:space="preserve">of an empire. </w:t>
      </w:r>
      <w:r w:rsidRPr="00793716">
        <w:rPr>
          <w:u w:val="single"/>
        </w:rPr>
        <w:t>Its hegemony can be exerted merely by means of a book,</w:t>
      </w:r>
      <w:r w:rsidRPr="00B275A9">
        <w:rPr>
          <w:sz w:val="8"/>
        </w:rPr>
        <w:t xml:space="preserve"> a </w:t>
      </w:r>
      <w:r w:rsidRPr="00793716">
        <w:rPr>
          <w:u w:val="single"/>
        </w:rPr>
        <w:t xml:space="preserve">picture, </w:t>
      </w:r>
      <w:r w:rsidRPr="00793716">
        <w:rPr>
          <w:rStyle w:val="StyleUnderline"/>
        </w:rPr>
        <w:t>or</w:t>
      </w:r>
      <w:r w:rsidRPr="00B275A9">
        <w:rPr>
          <w:sz w:val="8"/>
        </w:rPr>
        <w:t xml:space="preserve"> an </w:t>
      </w:r>
      <w:r w:rsidRPr="00793716">
        <w:rPr>
          <w:u w:val="single"/>
        </w:rPr>
        <w:t>article</w:t>
      </w:r>
      <w:r w:rsidRPr="00B275A9">
        <w:rPr>
          <w:b/>
          <w:sz w:val="8"/>
        </w:rPr>
        <w:t>.</w:t>
      </w:r>
      <w:r w:rsidRPr="00B275A9">
        <w:rPr>
          <w:sz w:val="8"/>
        </w:rPr>
        <w:t xml:space="preserve"> In fact, </w:t>
      </w:r>
      <w:r w:rsidRPr="00CA6572">
        <w:rPr>
          <w:b/>
          <w:highlight w:val="yellow"/>
          <w:u w:val="single"/>
        </w:rPr>
        <w:t>as</w:t>
      </w:r>
      <w:r w:rsidRPr="00CA6572">
        <w:rPr>
          <w:u w:val="single"/>
        </w:rPr>
        <w:t xml:space="preserve"> such</w:t>
      </w:r>
      <w:r w:rsidRPr="00CA6572">
        <w:rPr>
          <w:b/>
          <w:u w:val="single"/>
        </w:rPr>
        <w:t xml:space="preserve"> </w:t>
      </w:r>
      <w:r w:rsidRPr="003634F6">
        <w:rPr>
          <w:b/>
          <w:highlight w:val="yellow"/>
          <w:u w:val="single"/>
        </w:rPr>
        <w:t xml:space="preserve">cultural apparatuses </w:t>
      </w:r>
      <w:r w:rsidRPr="00B275A9">
        <w:rPr>
          <w:b/>
          <w:highlight w:val="yellow"/>
          <w:u w:val="single"/>
        </w:rPr>
        <w:t xml:space="preserve">are numerous and dispersed </w:t>
      </w:r>
      <w:r w:rsidRPr="003634F6">
        <w:rPr>
          <w:b/>
          <w:highlight w:val="yellow"/>
          <w:u w:val="single"/>
        </w:rPr>
        <w:t xml:space="preserve">in everyday life, </w:t>
      </w:r>
      <w:r w:rsidRPr="00793716">
        <w:rPr>
          <w:rStyle w:val="Emphasis"/>
          <w:highlight w:val="yellow"/>
        </w:rPr>
        <w:t>cultural hegemony dominates</w:t>
      </w:r>
      <w:r w:rsidRPr="003634F6">
        <w:rPr>
          <w:b/>
          <w:highlight w:val="yellow"/>
          <w:u w:val="single"/>
        </w:rPr>
        <w:t xml:space="preserve"> </w:t>
      </w:r>
      <w:r w:rsidRPr="00B40F96">
        <w:rPr>
          <w:u w:val="single"/>
        </w:rPr>
        <w:t>non-Western societies</w:t>
      </w:r>
      <w:r w:rsidRPr="00B40F96">
        <w:rPr>
          <w:b/>
          <w:u w:val="single"/>
        </w:rPr>
        <w:t xml:space="preserve"> </w:t>
      </w:r>
      <w:r w:rsidRPr="00793716">
        <w:rPr>
          <w:rStyle w:val="Emphasis"/>
          <w:highlight w:val="yellow"/>
        </w:rPr>
        <w:t>with a much stronger force than</w:t>
      </w:r>
      <w:r w:rsidRPr="00B275A9">
        <w:rPr>
          <w:b/>
          <w:u w:val="single"/>
        </w:rPr>
        <w:t xml:space="preserve"> </w:t>
      </w:r>
      <w:r w:rsidRPr="00B40F96">
        <w:rPr>
          <w:u w:val="single"/>
        </w:rPr>
        <w:t xml:space="preserve">political, economic, or </w:t>
      </w:r>
      <w:r w:rsidRPr="00793716">
        <w:rPr>
          <w:rStyle w:val="Emphasis"/>
          <w:highlight w:val="yellow"/>
        </w:rPr>
        <w:t>military control</w:t>
      </w:r>
      <w:r w:rsidRPr="00B275A9">
        <w:rPr>
          <w:b/>
          <w:u w:val="single"/>
        </w:rPr>
        <w:t>.</w:t>
      </w:r>
      <w:r w:rsidRPr="00B275A9">
        <w:rPr>
          <w:sz w:val="8"/>
        </w:rPr>
        <w:t xml:space="preserve"> </w:t>
      </w:r>
      <w:r w:rsidRPr="00B40F96">
        <w:rPr>
          <w:u w:val="single"/>
        </w:rPr>
        <w:t>Western modernity, as the spirit of imperialism, pours into non-Western societies and begins to dominate them.</w:t>
      </w:r>
      <w:r>
        <w:rPr>
          <w:b/>
          <w:u w:val="single"/>
        </w:rPr>
        <w:t xml:space="preserve"> </w:t>
      </w:r>
      <w:r w:rsidRPr="00B275A9">
        <w:rPr>
          <w:sz w:val="8"/>
        </w:rPr>
        <w:t xml:space="preserve">Hospitals, schools, and churches built by Protestant missionaries were important waterways for the influx and spread of modernity. They were crucial apparatuses for the work of imperial cultural hegemony: in the fields of medicine dealing with body and disease, of education relating to knowledge and learning, and of religious beliefs and practices. Therefore, </w:t>
      </w:r>
      <w:r w:rsidRPr="003634F6">
        <w:rPr>
          <w:highlight w:val="yellow"/>
          <w:u w:val="single"/>
        </w:rPr>
        <w:t>we</w:t>
      </w:r>
      <w:r w:rsidRPr="00793716">
        <w:rPr>
          <w:u w:val="single"/>
        </w:rPr>
        <w:t xml:space="preserve"> </w:t>
      </w:r>
      <w:r w:rsidRPr="00FA1D83">
        <w:rPr>
          <w:u w:val="single"/>
        </w:rPr>
        <w:t xml:space="preserve">will </w:t>
      </w:r>
      <w:r w:rsidRPr="003634F6">
        <w:rPr>
          <w:highlight w:val="yellow"/>
          <w:u w:val="single"/>
        </w:rPr>
        <w:t xml:space="preserve">explore, on the </w:t>
      </w:r>
      <w:r w:rsidRPr="003634F6">
        <w:rPr>
          <w:highlight w:val="yellow"/>
          <w:u w:val="single"/>
          <w:bdr w:val="single" w:sz="4" w:space="0" w:color="auto"/>
        </w:rPr>
        <w:t>levels of episteme</w:t>
      </w:r>
      <w:r w:rsidRPr="003634F6">
        <w:rPr>
          <w:highlight w:val="yellow"/>
          <w:u w:val="single"/>
        </w:rPr>
        <w:t xml:space="preserve"> and</w:t>
      </w:r>
      <w:r w:rsidRPr="00B40F96">
        <w:rPr>
          <w:u w:val="single"/>
        </w:rPr>
        <w:t xml:space="preserve"> </w:t>
      </w:r>
      <w:r w:rsidRPr="00FA1D83">
        <w:rPr>
          <w:u w:val="single"/>
        </w:rPr>
        <w:t>of</w:t>
      </w:r>
      <w:r>
        <w:rPr>
          <w:u w:val="single"/>
        </w:rPr>
        <w:t xml:space="preserve"> </w:t>
      </w:r>
      <w:r w:rsidRPr="003634F6">
        <w:rPr>
          <w:highlight w:val="yellow"/>
          <w:u w:val="single"/>
        </w:rPr>
        <w:t>everyday life</w:t>
      </w:r>
      <w:r w:rsidRPr="00B275A9">
        <w:rPr>
          <w:sz w:val="8"/>
        </w:rPr>
        <w:t xml:space="preserve">, how hospitals, schools, and churches functioned as </w:t>
      </w:r>
      <w:r w:rsidRPr="003634F6">
        <w:rPr>
          <w:highlight w:val="yellow"/>
          <w:u w:val="single"/>
        </w:rPr>
        <w:t xml:space="preserve">the </w:t>
      </w:r>
      <w:r w:rsidRPr="003634F6">
        <w:rPr>
          <w:highlight w:val="yellow"/>
          <w:u w:val="single"/>
          <w:bdr w:val="single" w:sz="4" w:space="0" w:color="auto"/>
        </w:rPr>
        <w:t>waterways</w:t>
      </w:r>
      <w:r w:rsidRPr="003634F6">
        <w:rPr>
          <w:highlight w:val="yellow"/>
          <w:u w:val="single"/>
        </w:rPr>
        <w:t xml:space="preserve"> through which Western modernity </w:t>
      </w:r>
      <w:r w:rsidRPr="00FA1D83">
        <w:rPr>
          <w:u w:val="single"/>
        </w:rPr>
        <w:t xml:space="preserve">arrived and </w:t>
      </w:r>
      <w:r w:rsidRPr="003634F6">
        <w:rPr>
          <w:highlight w:val="yellow"/>
          <w:u w:val="single"/>
        </w:rPr>
        <w:t>disseminated</w:t>
      </w:r>
      <w:r w:rsidRPr="00B275A9">
        <w:rPr>
          <w:u w:val="single"/>
        </w:rPr>
        <w:t>, and how each took part in the production of imperial cultural hegemony</w:t>
      </w:r>
      <w:r w:rsidRPr="00B275A9">
        <w:rPr>
          <w:sz w:val="8"/>
        </w:rPr>
        <w:t xml:space="preserve">. But Koreans in this transitional period were not overwhelmed by the spectacle of imperial hegemony. In fact, they showed certain reactions against such hegemony. While recognizing the need to accept Western modernity, they rejected or countered the forces and effects of hegemony. Therefore, we will examine what shapes the rejections and responses took, and what implications they had. II. Apparatuses of Cultural Imperialism and Their Effects “Christianization” and the “civilizing mission” were the two axes of Protestant missions. The ultimate goal was, of course, Christianization. In Korea, however, as it was forbidden to introduce foreign religions, missionaries could not reveal their intentions. As a result, they tried to use the civilization strategy, an indirect missionary method which foregrounded hospitals and schools. Missionary work began in </w:t>
      </w:r>
      <w:r w:rsidRPr="00B275A9">
        <w:rPr>
          <w:strike/>
          <w:sz w:val="8"/>
        </w:rPr>
        <w:t>1884</w:t>
      </w:r>
      <w:r w:rsidRPr="00B275A9">
        <w:rPr>
          <w:sz w:val="8"/>
        </w:rPr>
        <w:t xml:space="preserve"> </w:t>
      </w:r>
      <w:proofErr w:type="spellStart"/>
      <w:r w:rsidRPr="00B275A9">
        <w:rPr>
          <w:sz w:val="8"/>
        </w:rPr>
        <w:t>Tarana</w:t>
      </w:r>
      <w:proofErr w:type="spellEnd"/>
      <w:r w:rsidRPr="00B275A9">
        <w:rPr>
          <w:sz w:val="8"/>
        </w:rPr>
        <w:t xml:space="preserve"> when R. S. Maclay, a Methodist missionary, received permission to build hospitals and schools from King Kojong, and H. N. Allen, a Presbyterian missionary, set about providing medical service. In </w:t>
      </w:r>
      <w:r w:rsidRPr="00B275A9">
        <w:rPr>
          <w:strike/>
          <w:sz w:val="8"/>
        </w:rPr>
        <w:t>1885</w:t>
      </w:r>
      <w:r w:rsidRPr="00B275A9">
        <w:rPr>
          <w:sz w:val="8"/>
        </w:rPr>
        <w:t xml:space="preserve">Rakshasa, Allen built </w:t>
      </w:r>
      <w:proofErr w:type="spellStart"/>
      <w:r w:rsidRPr="00B275A9">
        <w:rPr>
          <w:sz w:val="8"/>
        </w:rPr>
        <w:t>Chejungw¡n</w:t>
      </w:r>
      <w:proofErr w:type="spellEnd"/>
      <w:r w:rsidRPr="00B275A9">
        <w:rPr>
          <w:sz w:val="8"/>
        </w:rPr>
        <w:t xml:space="preserve"> (House of Universal Helpfulness), the first modern hospital which was established in a renovated traditional house. From </w:t>
      </w:r>
      <w:r w:rsidRPr="00B275A9">
        <w:rPr>
          <w:strike/>
          <w:sz w:val="8"/>
        </w:rPr>
        <w:t>1885</w:t>
      </w:r>
      <w:r w:rsidRPr="00B275A9">
        <w:rPr>
          <w:sz w:val="8"/>
        </w:rPr>
        <w:t xml:space="preserve"> Rakshasa to </w:t>
      </w:r>
      <w:r w:rsidRPr="00B275A9">
        <w:rPr>
          <w:strike/>
          <w:sz w:val="8"/>
        </w:rPr>
        <w:t xml:space="preserve">1887 </w:t>
      </w:r>
      <w:proofErr w:type="spellStart"/>
      <w:r w:rsidRPr="00B275A9">
        <w:rPr>
          <w:sz w:val="8"/>
        </w:rPr>
        <w:t>Sarvajeeth</w:t>
      </w:r>
      <w:proofErr w:type="spellEnd"/>
      <w:r w:rsidRPr="00B275A9">
        <w:rPr>
          <w:sz w:val="8"/>
        </w:rPr>
        <w:t xml:space="preserve">, other missionaries such as Wm. B. Scranton, Mrs. Scranton, H. G. Appenzeller, H. G. Underwood, and A. J. Ellers also arrived and built hospitals and schools. On the basis laid by their predecessors, more missionaries came in and built hospitals and schools all around the country after the </w:t>
      </w:r>
      <w:r w:rsidRPr="00B275A9">
        <w:rPr>
          <w:strike/>
          <w:sz w:val="8"/>
        </w:rPr>
        <w:t>1890s</w:t>
      </w:r>
      <w:r w:rsidRPr="00B275A9">
        <w:rPr>
          <w:sz w:val="8"/>
        </w:rPr>
        <w:t xml:space="preserve">Vikrita. As direct missionary activity was allowed to continue, churches spread </w:t>
      </w:r>
      <w:proofErr w:type="spellStart"/>
      <w:r w:rsidRPr="00B275A9">
        <w:rPr>
          <w:sz w:val="8"/>
        </w:rPr>
        <w:t>through out</w:t>
      </w:r>
      <w:proofErr w:type="spellEnd"/>
      <w:r w:rsidRPr="00B275A9">
        <w:rPr>
          <w:sz w:val="8"/>
        </w:rPr>
        <w:t xml:space="preserve"> the whole country.6 Wherever they went, missionaries always built a hospital first, then a school, and finally a church. For them, the hospital was “a plough rooting out prejudices and preparing a ready soil for mission” and the school was “a harrow tilling and leveling the soil.” Realizing that “although Koreans do not want Protestantism, they want Western civilization and science,” missionaries thought “if we prove that Western civilization and science are the gift of Protestantism and its material benefit, we shall have an opportunity to </w:t>
      </w:r>
      <w:proofErr w:type="gramStart"/>
      <w:r w:rsidRPr="00B275A9">
        <w:rPr>
          <w:sz w:val="8"/>
        </w:rPr>
        <w:t>tell</w:t>
      </w:r>
      <w:proofErr w:type="gramEnd"/>
      <w:r w:rsidRPr="00B275A9">
        <w:rPr>
          <w:sz w:val="8"/>
        </w:rPr>
        <w:t xml:space="preserve"> about Christ.” As such, healing or teaching was a kind of bait.7 Hospitals and schools were not mere means of mission. Civilization was in itself the cornerstone of mission. Because for missionaries this “hermit nation”8 was “a land nobody has ever touched” and “a place covered with the darkness of pagans.”9 Therefore, it was a natural conclusion that “both gospel and civilization [were] desperately needed in [a] Korea that is captivated by superstition and ignorance.”10 In the images of Orientalism, juxtaposing “un-</w:t>
      </w:r>
      <w:proofErr w:type="spellStart"/>
      <w:r w:rsidRPr="00B275A9">
        <w:rPr>
          <w:sz w:val="8"/>
        </w:rPr>
        <w:t>civilizedness</w:t>
      </w:r>
      <w:proofErr w:type="spellEnd"/>
      <w:r w:rsidRPr="00B275A9">
        <w:rPr>
          <w:sz w:val="8"/>
        </w:rPr>
        <w:t xml:space="preserve">,” ignorance, and barbarity on the one hand, and paganism and superstition on the other, the “civilizing mission” became one of the two faces of the mission. Consequently, as a means of either proselytization or “civilization,” hospitals and schools built by missionaries were visible representations of modern Western civilization and therefore functioned as waterways through which Western modernity arrived and disseminated. What about churches? Was not evangelical Protestantism an island of pre-modernity in the ocean of the modern world? Was it not the vanguard of anti-enlightenment and anti-modernism? Of course, it was, but that was not all. Because pre-modernity or anti-modernism was firmly placed within the inclusive project of modernity. Protestantism was not a total rejection of modernity itself, but merely a specific way of accepting and responding to modernity.11 However, in missionary fields like Korea, the pre- and anti-modernity of Protestantism were completely concealed. Protestantism was presented only as a part of the modern world. In addition, when </w:t>
      </w:r>
      <w:proofErr w:type="spellStart"/>
      <w:r w:rsidRPr="00B275A9">
        <w:rPr>
          <w:sz w:val="8"/>
        </w:rPr>
        <w:t>protestantism</w:t>
      </w:r>
      <w:proofErr w:type="spellEnd"/>
      <w:r w:rsidRPr="00B275A9">
        <w:rPr>
          <w:sz w:val="8"/>
        </w:rPr>
        <w:t xml:space="preserve"> was combined with schools and hospitals, churches become none other than strategic bases for the civilizing mission and, as a result, functioned as waterways for the spread of Western modernity. Being waterways for the influx and spread of Western modernity, hospitals, schools, and churches built by Protestant missionaries functioned as apparatuses for expanding the cultural hegemony of imperialism. How </w:t>
      </w:r>
      <w:proofErr w:type="gramStart"/>
      <w:r w:rsidRPr="00B275A9">
        <w:rPr>
          <w:sz w:val="8"/>
        </w:rPr>
        <w:t>was</w:t>
      </w:r>
      <w:proofErr w:type="gramEnd"/>
      <w:r w:rsidRPr="00B275A9">
        <w:rPr>
          <w:sz w:val="8"/>
        </w:rPr>
        <w:t xml:space="preserve"> this possible and what effects did they produce in relation to cultural imperialism? 1. </w:t>
      </w:r>
      <w:r w:rsidRPr="00FA1D83">
        <w:rPr>
          <w:u w:val="single"/>
        </w:rPr>
        <w:t>The Spread of the Modern Episteme and the Collapse</w:t>
      </w:r>
      <w:r>
        <w:rPr>
          <w:u w:val="single"/>
        </w:rPr>
        <w:t xml:space="preserve"> </w:t>
      </w:r>
      <w:r w:rsidRPr="00FA1D83">
        <w:rPr>
          <w:u w:val="single"/>
        </w:rPr>
        <w:t>of the Traditional Episteme</w:t>
      </w:r>
      <w:r>
        <w:rPr>
          <w:u w:val="single"/>
        </w:rPr>
        <w:t xml:space="preserve"> </w:t>
      </w:r>
      <w:r w:rsidRPr="00B275A9">
        <w:rPr>
          <w:highlight w:val="yellow"/>
          <w:u w:val="single"/>
        </w:rPr>
        <w:t xml:space="preserve">The apparatuses of cultural imperialism </w:t>
      </w:r>
      <w:r w:rsidRPr="00B40F96">
        <w:rPr>
          <w:u w:val="single"/>
        </w:rPr>
        <w:t xml:space="preserve">initiated and </w:t>
      </w:r>
      <w:r w:rsidRPr="00B275A9">
        <w:rPr>
          <w:highlight w:val="yellow"/>
          <w:u w:val="single"/>
        </w:rPr>
        <w:t xml:space="preserve">accelerated the spread of the modern episteme </w:t>
      </w:r>
      <w:r w:rsidRPr="00B40F96">
        <w:rPr>
          <w:u w:val="single"/>
        </w:rPr>
        <w:t xml:space="preserve">on the one hand, </w:t>
      </w:r>
      <w:r w:rsidRPr="00B275A9">
        <w:rPr>
          <w:highlight w:val="yellow"/>
          <w:u w:val="single"/>
        </w:rPr>
        <w:t xml:space="preserve">and the </w:t>
      </w:r>
      <w:r w:rsidRPr="00B275A9">
        <w:rPr>
          <w:rStyle w:val="Emphasis"/>
          <w:highlight w:val="yellow"/>
        </w:rPr>
        <w:t>collapse of the traditional episteme</w:t>
      </w:r>
      <w:r w:rsidRPr="00B275A9">
        <w:rPr>
          <w:highlight w:val="yellow"/>
          <w:u w:val="single"/>
        </w:rPr>
        <w:t xml:space="preserve"> </w:t>
      </w:r>
      <w:r w:rsidRPr="00B40F96">
        <w:rPr>
          <w:u w:val="single"/>
        </w:rPr>
        <w:t>on</w:t>
      </w:r>
      <w:r w:rsidRPr="00FA1D83">
        <w:rPr>
          <w:u w:val="single"/>
        </w:rPr>
        <w:t xml:space="preserve"> the other.</w:t>
      </w:r>
      <w:r>
        <w:rPr>
          <w:u w:val="single"/>
        </w:rPr>
        <w:t xml:space="preserve"> </w:t>
      </w:r>
      <w:r w:rsidRPr="00FA1D83">
        <w:rPr>
          <w:u w:val="single"/>
        </w:rPr>
        <w:t>The modern episteme is a product of the Enlightenment project</w:t>
      </w:r>
      <w:r>
        <w:rPr>
          <w:u w:val="single"/>
        </w:rPr>
        <w:t xml:space="preserve"> </w:t>
      </w:r>
      <w:r w:rsidRPr="00FA1D83">
        <w:rPr>
          <w:u w:val="single"/>
        </w:rPr>
        <w:t>that places the rational human being at the center of the world.</w:t>
      </w:r>
      <w:r>
        <w:rPr>
          <w:u w:val="single"/>
        </w:rPr>
        <w:t xml:space="preserve"> </w:t>
      </w:r>
      <w:r w:rsidRPr="00B275A9">
        <w:rPr>
          <w:sz w:val="8"/>
        </w:rPr>
        <w:t xml:space="preserve">According to this concept, man is the only subject who is able to recognize truth in the world and in himself through reason. From this, there appears a subject/object dichotomy, distinguishing I from the rest. It also generates other dichotomies such as culture/nature, mind /material, spirit/body, and rationality/irrationality. The subject, “I,” makes the “rest” objects of recognition and conquest. Consequently, the body comes to be seen as a sort of machine, and disease as certain disorders within that machine. Learning becomes an activity of exploring the so-called truth about the human mind or material world. And as the outer realm of nature, unrecognizable by reason, is named the supernatural, religion is relegated to the realm of the supernatural and to irrational inner emotions. All of these are parts of the modern episteme as a whole.12 The modern episteme was introduced and disseminated through diverse waterways, among which hospitals, schools, and churches played an important role. In hospitals, the success of modern Western medicine flaunted the validity of the modern view of the body and the superiority of Western medicine. In schools, modern learning was emphasized as the only way of grasping universal truth. In churches, Christianity was taught as the best and the only religion suitable for the modern world. Furthermore, these processes usually intertwined with one another. Pamphlets on hygienic knowledge were distributed not only in hospitals but also in schools and churches. In schools there were classes dealing with hygiene and students were examined to see if their physical condition was sanitary. Medical schools attached to hospitals were also important educational institutions, and churches functioned as quasi-schools for those who could not attend proper schools. Finally, as the missionaries expected from the beginning, Christianity was taught to non-Christians in hospitals and schools as the supreme religion. In such ways, hospitals, schools, and churches functioned as complicated waterways for the dissemination of the modern episteme. </w:t>
      </w:r>
      <w:r w:rsidRPr="00B275A9">
        <w:rPr>
          <w:highlight w:val="yellow"/>
          <w:u w:val="single"/>
        </w:rPr>
        <w:t>With the spread of the modern episteme, the traditional</w:t>
      </w:r>
      <w:r w:rsidRPr="00B40F96">
        <w:rPr>
          <w:u w:val="single"/>
        </w:rPr>
        <w:t xml:space="preserve"> episteme </w:t>
      </w:r>
      <w:r w:rsidRPr="00B275A9">
        <w:rPr>
          <w:highlight w:val="yellow"/>
          <w:u w:val="single"/>
        </w:rPr>
        <w:t>came to be recognized as obsolete</w:t>
      </w:r>
      <w:r w:rsidRPr="00B275A9">
        <w:rPr>
          <w:sz w:val="8"/>
        </w:rPr>
        <w:t xml:space="preserve">. According to the scheme of indigenous Korean medicine, diseases were thought to be caused by the disharmony of yin and yang within one’s body. Here, the body was a microcosm, corresponding to the universe. In folk religions like shamanism, diseases were regarded as being caused by superhuman agents. The body was part of a larger organic world including both the natural and the supernatural, and both the living and the dead.13 The ultimate goal of traditional learning was to acquire the virtues of a gentleman as the moral ideal of Neo-Confucianism. Studying for official examinations or acquiring technological knowledge was not included in the criteria of genuine learning. The only learning was to realize the primal principle within things and human beings.14 Lastly, in traditional society, diverse religions overlapped one another and were not separated from other areas of life. Besides, there existed no universal conceptual category of r e l </w:t>
      </w:r>
      <w:proofErr w:type="spellStart"/>
      <w:r w:rsidRPr="00B275A9">
        <w:rPr>
          <w:sz w:val="8"/>
        </w:rPr>
        <w:t>i</w:t>
      </w:r>
      <w:proofErr w:type="spellEnd"/>
      <w:r w:rsidRPr="00B275A9">
        <w:rPr>
          <w:sz w:val="8"/>
        </w:rPr>
        <w:t xml:space="preserve"> g </w:t>
      </w:r>
      <w:proofErr w:type="spellStart"/>
      <w:r w:rsidRPr="00B275A9">
        <w:rPr>
          <w:sz w:val="8"/>
        </w:rPr>
        <w:t>i</w:t>
      </w:r>
      <w:proofErr w:type="spellEnd"/>
      <w:r w:rsidRPr="00B275A9">
        <w:rPr>
          <w:sz w:val="8"/>
        </w:rPr>
        <w:t xml:space="preserve"> o n that encompassed all religions and established a hierarchy among them.1 5 However, as </w:t>
      </w:r>
      <w:r w:rsidRPr="00FA1D83">
        <w:rPr>
          <w:u w:val="single"/>
        </w:rPr>
        <w:t>the</w:t>
      </w:r>
      <w:r>
        <w:rPr>
          <w:u w:val="single"/>
        </w:rPr>
        <w:t xml:space="preserve"> </w:t>
      </w:r>
      <w:r w:rsidRPr="00FA1D83">
        <w:rPr>
          <w:u w:val="single"/>
        </w:rPr>
        <w:t>traditional episteme was thought to be incompatible with Western</w:t>
      </w:r>
      <w:r>
        <w:rPr>
          <w:u w:val="single"/>
        </w:rPr>
        <w:t xml:space="preserve"> </w:t>
      </w:r>
      <w:r w:rsidRPr="00FA1D83">
        <w:rPr>
          <w:u w:val="single"/>
        </w:rPr>
        <w:t>modernity, it was slowly replaced with the modern episteme by those</w:t>
      </w:r>
      <w:r>
        <w:rPr>
          <w:u w:val="single"/>
        </w:rPr>
        <w:t xml:space="preserve"> </w:t>
      </w:r>
      <w:r w:rsidRPr="00FA1D83">
        <w:rPr>
          <w:u w:val="single"/>
        </w:rPr>
        <w:t>who accepted Western modernity.</w:t>
      </w:r>
      <w:r w:rsidRPr="00B275A9">
        <w:rPr>
          <w:sz w:val="8"/>
        </w:rPr>
        <w:t xml:space="preserve"> </w:t>
      </w:r>
      <w:r w:rsidRPr="00B275A9">
        <w:rPr>
          <w:sz w:val="6"/>
          <w:szCs w:val="6"/>
        </w:rPr>
        <w:t xml:space="preserve">As a result, there appeared the modern subject/object dichotomy, regarding man as the subject “that dominates everything with reason” and nature as “a part of the universe outside man.” </w:t>
      </w:r>
      <w:proofErr w:type="spellStart"/>
      <w:r w:rsidRPr="00B275A9">
        <w:rPr>
          <w:sz w:val="6"/>
          <w:szCs w:val="6"/>
        </w:rPr>
        <w:t>Futhermore</w:t>
      </w:r>
      <w:proofErr w:type="spellEnd"/>
      <w:r w:rsidRPr="00B275A9">
        <w:rPr>
          <w:sz w:val="6"/>
          <w:szCs w:val="6"/>
        </w:rPr>
        <w:t xml:space="preserve">, there appeared a mechanical concept of the body, regarding it as a “thing” or “a machine,” and a modern etiology regarding disease as “being caused by outer factors.” There also appeared the modern concept of learning, which is divided into “that of subjective human phenomena and that of material natural phenomena,” and that attaches greater importance to the latter, i.e. natural science as the “control and utilization of nature.” Lastly, there appeared the modern concept of religion, relating religion to the supernatural or to the inner emotions of man, according to which the object of belief is defined as “limitless and perfect,” and the root of religion is found “within the innate religiosity of humans.”16 Such discourses, which were generated and disseminated by intellectuals, show that the modern episteme had already become dominant at the expense of the traditional episteme. This process was accelerated by hospitals, schools, and churches. In accordance with the increase of modern hospitals, indigenous doctors and shamans slowly decreased. As more and more modern schools were built, more and more traditional schools were abolished. As churches increased and the modern concept of religion was established, both traditional religions like Confucianism, Buddhism, and folk religions, and indigenous new religions like </w:t>
      </w:r>
      <w:proofErr w:type="spellStart"/>
      <w:r w:rsidRPr="00B275A9">
        <w:rPr>
          <w:sz w:val="6"/>
          <w:szCs w:val="6"/>
        </w:rPr>
        <w:t>Tonghak</w:t>
      </w:r>
      <w:proofErr w:type="spellEnd"/>
      <w:r w:rsidRPr="00B275A9">
        <w:rPr>
          <w:sz w:val="6"/>
          <w:szCs w:val="6"/>
        </w:rPr>
        <w:t xml:space="preserve"> (Eastern Learning), came to be considered inferior to the Western religion of Christianity. Such changes instigated the atrophy of the traditional episteme. The changes, of course, were neither completed in a day nor caused by hospitals, schools, or churches alone. All modern institutions, apparatuses, discourses, and practices were connected with these changes. For a strong and wealthy nation, control over population and </w:t>
      </w:r>
      <w:proofErr w:type="spellStart"/>
      <w:r w:rsidRPr="00B275A9">
        <w:rPr>
          <w:sz w:val="6"/>
          <w:szCs w:val="6"/>
        </w:rPr>
        <w:t>labour</w:t>
      </w:r>
      <w:proofErr w:type="spellEnd"/>
      <w:r w:rsidRPr="00B275A9">
        <w:rPr>
          <w:sz w:val="6"/>
          <w:szCs w:val="6"/>
        </w:rPr>
        <w:t xml:space="preserve"> was needed, the basis of which was the modern medical and health care system. In order to develop education and industry, modern learning and an educational system were required. And for the awakening of people, modern philosophy, ethics, and religion were indispensable. Hospitals, schools, and churches were no more than parts of such modern institutions, apparatuses, discourses, and practices. Nevertheless, missionaries accelerated the </w:t>
      </w:r>
      <w:proofErr w:type="spellStart"/>
      <w:r w:rsidRPr="00B275A9">
        <w:rPr>
          <w:sz w:val="6"/>
          <w:szCs w:val="6"/>
        </w:rPr>
        <w:t>peripherization</w:t>
      </w:r>
      <w:proofErr w:type="spellEnd"/>
      <w:r w:rsidRPr="00B275A9">
        <w:rPr>
          <w:sz w:val="6"/>
          <w:szCs w:val="6"/>
        </w:rPr>
        <w:t xml:space="preserve"> of the traditional episteme in a unique way: they produced and disseminated critical discourses of the traditional world view and life-style. They criticized indigenous medicine as irrational. They thought that “in the light of reason, Korean medicine is ridiculous and useless” and that “Korean doctors are quacks who increase suffering through fake healing skills.” They degraded shamanic ritual as “a drama of fraud” and shamans as “swindlers,” “witches,” “defrauders” and “hysterical and foolish women only interested in money making through the shamanic profession.” They also delineated the religious situation of Korea as “a motley assortment of diverse religions.” Especially, with their negative opinion of folk beliefs, they regarded shamanism as “demon worship” and tutelary posts as “devils with frightful protruding teeth.” Their enmity against folk beliefs stiffened further when they found “the beliefs were exerting enormous influence and causing Koreans to dread spiritual beings.” Furthermore, missionaries criticized traditional education as “the very cause of the collapse of Korea.”17 Such denunciations were no more than ethnocentric and Christianity-centered prejudices adopting the traditional episteme and lifestyle to the matrix of Western modernity. But as their influence was enormous, Koreans soon began to reproduce the same critical dis- courses for themselves. For example, it is not difficult to find writings produced by Koreans such as the following: “Korean doctors do not know the structure of the human body</w:t>
      </w:r>
      <w:proofErr w:type="gramStart"/>
      <w:r w:rsidRPr="00B275A9">
        <w:rPr>
          <w:sz w:val="6"/>
          <w:szCs w:val="6"/>
        </w:rPr>
        <w:t>. . . .</w:t>
      </w:r>
      <w:proofErr w:type="gramEnd"/>
      <w:r w:rsidRPr="00B275A9">
        <w:rPr>
          <w:sz w:val="6"/>
          <w:szCs w:val="6"/>
        </w:rPr>
        <w:t xml:space="preserve"> Having no idea of the positions and functions of blood vessels or entrails, of the relations between symptoms and visceral disorders, and of the chemical traits or effects of medicines, they give medicine and apply acupuncture at random. This pushes people into danger”; “Civilized nations became wealthy and strong by means of science, but uncivilized nations became poor because they ignored science”; “stupid women are being deceived by shamans.”18 Such descriptions show that Koreans themselves were reproducing the criticisms of Westerners with little modification. The appearance of such self-critical discourses is a symptom of the modern episteme, as the basis of Western modernity, being accepted by Koreans themselves. Now Western modernity began to spread not only through the main waterways of hospitals, schools, and churches, but also through other minor waterways dug by the very hands of Koreans. The cultural hegemony of empire overflows along a complicated web of waterways. 2. Modern Spatial Structure and the Network of Surveillance and Control The second effect of the apparatuses of cultural imperialism was that they contributed to the construction of a network of modern surveillance and control. The network covering modern societies originates from specific spaces that make the surveillant gaze invisible, spaces such as hospitals, schools, churches, military bases, and factories.19 Equipped with such spatial structures, hospitals, schools, and churches built by missionaries became strands out of which the network of surveillance and control was weaved. Let us look at the hospital first. Indigenous clinics of Korean medicine had a simple structure in which a doctor took charge of almost all roles from preparing medicines to consulting patients. In modern hospitals, by contrast, all roles and procedures are differentiated and the spatial structure of the hospital is functionally divided.20 In the modern space devised for effective management of diseases, an invisible surveillant gaze of medical power falls upon the bodies of patients. What is noticeable in the hospital is the emergence of wards. Indigenous clinics had no wards. Usually staying at home, patients were not isolated from their usual space. Sickness was an everyday event. By contrast, in modern hospitals, with wards, patients are separated from their usual space and thrown into an unusual space. As hospitalization is an extraordinary event, a sickroom becomes a liminal space in which a ritual transformation is already in progress. Within the unusual space and time of a rite de passage, patients undergo symbolic death.21 By making sickness into an unusual event, hospitals now become a new sacred place in the modern world where doctors reign as secular priests. And from that space the gaze of medical power begins to stretch outward. What then about schools? In the traditional private elementary schools called s ¡ d a n g, students usually sat around a teacher in a semi-circle. The gaze of the teacher was fixed at the same level and facing the gazes of the students. As this gaze of surveillance was clearly visible, the </w:t>
      </w:r>
      <w:proofErr w:type="spellStart"/>
      <w:r w:rsidRPr="00B275A9">
        <w:rPr>
          <w:sz w:val="6"/>
          <w:szCs w:val="6"/>
        </w:rPr>
        <w:t>s¡dang</w:t>
      </w:r>
      <w:proofErr w:type="spellEnd"/>
      <w:r w:rsidRPr="00B275A9">
        <w:rPr>
          <w:sz w:val="6"/>
          <w:szCs w:val="6"/>
        </w:rPr>
        <w:t xml:space="preserve"> was an open and loose space in which students could escape visible surveillance. But in the case of modern schools, the situation is different. While students’ gazes are fixed toward the front, the teacher’s gaze is lifted up and, without being fixed, is dispersed here and there, in and out of the classroom. As it is impossible to foretell where the teacher’s gaze will be oriented, the gaze becomes invisible. Under the invisible gaze of d </w:t>
      </w:r>
      <w:proofErr w:type="spellStart"/>
      <w:r w:rsidRPr="00B275A9">
        <w:rPr>
          <w:sz w:val="6"/>
          <w:szCs w:val="6"/>
        </w:rPr>
        <w:t>i</w:t>
      </w:r>
      <w:proofErr w:type="spellEnd"/>
      <w:r w:rsidRPr="00B275A9">
        <w:rPr>
          <w:sz w:val="6"/>
          <w:szCs w:val="6"/>
        </w:rPr>
        <w:t xml:space="preserve"> s c </w:t>
      </w:r>
      <w:proofErr w:type="spellStart"/>
      <w:r w:rsidRPr="00B275A9">
        <w:rPr>
          <w:sz w:val="6"/>
          <w:szCs w:val="6"/>
        </w:rPr>
        <w:t>i</w:t>
      </w:r>
      <w:proofErr w:type="spellEnd"/>
      <w:r w:rsidRPr="00B275A9">
        <w:rPr>
          <w:sz w:val="6"/>
          <w:szCs w:val="6"/>
        </w:rPr>
        <w:t xml:space="preserve"> p l </w:t>
      </w:r>
      <w:proofErr w:type="spellStart"/>
      <w:r w:rsidRPr="00B275A9">
        <w:rPr>
          <w:sz w:val="6"/>
          <w:szCs w:val="6"/>
        </w:rPr>
        <w:t>i</w:t>
      </w:r>
      <w:proofErr w:type="spellEnd"/>
      <w:r w:rsidRPr="00B275A9">
        <w:rPr>
          <w:sz w:val="6"/>
          <w:szCs w:val="6"/>
        </w:rPr>
        <w:t xml:space="preserve"> n a r y power, students come to supervise one another and, in the end, internalize the gaze to survey themselves. Therefore, the space of the modern classroom is a closed one. Now, the disciplinary gaze coming from the classroom disperses all around the school as a sort of panopticon and begins to stretch to the outer world. Churches also had a modern spatial structure. Let us compare it with the space of shamanic ritual. Shamanic ritual space took the form of a circle from which people watched the shaman’s ritual dance and took part in the ritual process through prayer. People felt the emanation of sacred power from the shaman’s body at the center. On the contrary, church buildings are usually built in a rectangular shape, the space of which is divided into a pulpit in front and congregational seats in the rear. The pulpit is the source of God’s word and bliss. From behind the pulpit, the invisible God of Christian monotheism looks down on believers with His all-seeing eyes. The gaze of God becomes the gaze of invisible pastoral power. On the other hand, churches began to reorganize the map of sacredness. In the past, there existed numerous sacred places and sacredness was never fixed in a single place. If it had been sanctified and purified, any place could become a sacred place and a ritual space. Churches fixed sacredness to specific places. Repelling other indigenous sacred places, churches presented themselves as the only centers of sacredness in a disenchanted world. From these centers the gaze of pastoral power slowly emerged. The surveillant gazes flowing out of hospitals, schools, and churches were entangled with the networks of surveillance and control that were being woven by diverse modern institutions, discourses, and practices. Gazes from hospitals were entangled with the network of the modern health care system, including epidemic prevention programs. With the network of the modern educational system gazes from schools were based on the project of producing members of a modern nation. Gazes from churches were involved in the network of discourses and practices aiming at abolition of old customs and superstitions. Through this entanglement of numerous gazes and networks, Korean society came under a large network of surveillance and control. Such a network, however, cannot be sustained by legal or institutional forces alone. Its sustainment also requires the internalization of surveillance and control by the modern subjects themselves. Hospitals, schools, and churches were the most important spaces for that internalization process. In hospitals, and under the detailed regulation of a policed medical system, one had to inspect the sanitary conditions of one’s own body and of the surrounding environment. A filthy body and environment meant disqualification as a civilized being. Urinating in the street or throwing waste into a river became illegal behavior. In schools, and under the public educational system producing a standardized modern national citizenry, one had to constantly examine one’s knowledge and life-style. A good student must have a fine record and a refined attitude. Students who failed examinations or disobeyed regulations were regarded as unqualified students. Churches deepened the process of internalizing surveillance in terms of a special mechanism, i.e. repentance. Although repentance is found in almost all religions, Christianity made it an action of linguistic utterance and, therefore, reinforced the requirement for moral introspection. It was by means of repentance that Catholicism could construct a space of pastoral power.2 2 However, unlike Catholic repentance which is mediated by a priest, Protestant repentance is conducted through an immediate relationship between the divinity and the believer without any mediator. As a result, the moral introspection of Protestantism penetrates more deeply and the internalization of surveillance is further heightened. In such ways, the network of modern surveillance and control, which originated from the specific spatial structures of hospitals, schools, and churches, was being entangled with other greater networks while also procuring a certain degree of sophistication in </w:t>
      </w:r>
      <w:proofErr w:type="spellStart"/>
      <w:r w:rsidRPr="00B275A9">
        <w:rPr>
          <w:sz w:val="6"/>
          <w:szCs w:val="6"/>
        </w:rPr>
        <w:t>infil</w:t>
      </w:r>
      <w:proofErr w:type="spellEnd"/>
      <w:r w:rsidRPr="00B275A9">
        <w:rPr>
          <w:sz w:val="6"/>
          <w:szCs w:val="6"/>
        </w:rPr>
        <w:t xml:space="preserve">- </w:t>
      </w:r>
      <w:proofErr w:type="spellStart"/>
      <w:r w:rsidRPr="00B275A9">
        <w:rPr>
          <w:sz w:val="6"/>
          <w:szCs w:val="6"/>
        </w:rPr>
        <w:t>trating</w:t>
      </w:r>
      <w:proofErr w:type="spellEnd"/>
      <w:r w:rsidRPr="00B275A9">
        <w:rPr>
          <w:sz w:val="6"/>
          <w:szCs w:val="6"/>
        </w:rPr>
        <w:t xml:space="preserve"> our inner selves. The cultural hegemony of empire whirls within the web of this dense network.</w:t>
      </w:r>
      <w:r w:rsidRPr="00B275A9">
        <w:rPr>
          <w:sz w:val="8"/>
        </w:rPr>
        <w:t xml:space="preserve"> 3. </w:t>
      </w:r>
      <w:r w:rsidRPr="00FA1D83">
        <w:rPr>
          <w:u w:val="single"/>
        </w:rPr>
        <w:t>Modern Temporality and the Change of Temporal Rhythm</w:t>
      </w:r>
      <w:r>
        <w:rPr>
          <w:u w:val="single"/>
        </w:rPr>
        <w:t xml:space="preserve"> </w:t>
      </w:r>
      <w:r w:rsidRPr="00FA1D83">
        <w:rPr>
          <w:u w:val="single"/>
        </w:rPr>
        <w:t>and Experience</w:t>
      </w:r>
      <w:r>
        <w:rPr>
          <w:u w:val="single"/>
        </w:rPr>
        <w:t xml:space="preserve"> </w:t>
      </w:r>
      <w:r w:rsidRPr="00FA1D83">
        <w:rPr>
          <w:u w:val="single"/>
        </w:rPr>
        <w:t xml:space="preserve">The third effect of </w:t>
      </w:r>
      <w:r w:rsidRPr="00B40F96">
        <w:rPr>
          <w:b/>
          <w:highlight w:val="yellow"/>
          <w:u w:val="single"/>
        </w:rPr>
        <w:t>the apparatuses of cultural imperialism</w:t>
      </w:r>
      <w:r w:rsidRPr="00793716">
        <w:rPr>
          <w:u w:val="single"/>
        </w:rPr>
        <w:t xml:space="preserve"> </w:t>
      </w:r>
      <w:r w:rsidRPr="00FA1D83">
        <w:rPr>
          <w:u w:val="single"/>
        </w:rPr>
        <w:t>is that they</w:t>
      </w:r>
      <w:r>
        <w:rPr>
          <w:u w:val="single"/>
        </w:rPr>
        <w:t xml:space="preserve"> </w:t>
      </w:r>
      <w:r w:rsidRPr="00B40F96">
        <w:rPr>
          <w:rStyle w:val="Emphasis"/>
          <w:highlight w:val="yellow"/>
        </w:rPr>
        <w:t>supplanted traditional temporality</w:t>
      </w:r>
      <w:r w:rsidRPr="003634F6">
        <w:rPr>
          <w:b/>
          <w:highlight w:val="yellow"/>
          <w:u w:val="single"/>
        </w:rPr>
        <w:t xml:space="preserve"> with modern temporality and, </w:t>
      </w:r>
      <w:r w:rsidRPr="003634F6">
        <w:rPr>
          <w:b/>
          <w:highlight w:val="yellow"/>
          <w:u w:val="single"/>
          <w:bdr w:val="single" w:sz="4" w:space="0" w:color="auto"/>
        </w:rPr>
        <w:t>therefore</w:t>
      </w:r>
      <w:r w:rsidRPr="00793716">
        <w:rPr>
          <w:highlight w:val="yellow"/>
          <w:u w:val="single"/>
          <w:bdr w:val="single" w:sz="4" w:space="0" w:color="auto"/>
        </w:rPr>
        <w:t>,</w:t>
      </w:r>
      <w:r w:rsidRPr="003634F6">
        <w:rPr>
          <w:b/>
          <w:highlight w:val="yellow"/>
          <w:u w:val="single"/>
          <w:bdr w:val="single" w:sz="4" w:space="0" w:color="auto"/>
        </w:rPr>
        <w:t xml:space="preserve"> transformed the rhythm and experience of time</w:t>
      </w:r>
      <w:r w:rsidRPr="00FA1D83">
        <w:rPr>
          <w:b/>
          <w:u w:val="single"/>
        </w:rPr>
        <w:t>.</w:t>
      </w:r>
      <w:r>
        <w:rPr>
          <w:b/>
          <w:u w:val="single"/>
        </w:rPr>
        <w:t xml:space="preserve"> </w:t>
      </w:r>
      <w:r w:rsidRPr="003634F6">
        <w:rPr>
          <w:highlight w:val="yellow"/>
          <w:u w:val="single"/>
        </w:rPr>
        <w:t>Traditional temporality was an amalgam of a complicated chronometry</w:t>
      </w:r>
      <w:r w:rsidRPr="006F09FD">
        <w:rPr>
          <w:u w:val="single"/>
        </w:rPr>
        <w:t xml:space="preserve"> and calendar</w:t>
      </w:r>
      <w:r w:rsidRPr="00B275A9">
        <w:rPr>
          <w:sz w:val="8"/>
        </w:rPr>
        <w:t xml:space="preserve">: 24 hours based on 12 </w:t>
      </w:r>
      <w:r w:rsidRPr="00B275A9">
        <w:rPr>
          <w:highlight w:val="yellow"/>
          <w:u w:val="single"/>
        </w:rPr>
        <w:t>celestial cycles</w:t>
      </w:r>
      <w:r w:rsidRPr="00B275A9">
        <w:rPr>
          <w:sz w:val="8"/>
        </w:rPr>
        <w:t xml:space="preserve">; 5 </w:t>
      </w:r>
      <w:proofErr w:type="spellStart"/>
      <w:r w:rsidRPr="00B275A9">
        <w:rPr>
          <w:sz w:val="8"/>
        </w:rPr>
        <w:t>kyong</w:t>
      </w:r>
      <w:proofErr w:type="spellEnd"/>
      <w:r w:rsidRPr="00B275A9">
        <w:rPr>
          <w:sz w:val="8"/>
        </w:rPr>
        <w:t xml:space="preserve"> and 5 chom23 between sunrise and sunset; the cycle of a full moon; days/months of </w:t>
      </w:r>
      <w:r w:rsidRPr="00B275A9">
        <w:rPr>
          <w:highlight w:val="yellow"/>
          <w:u w:val="single"/>
        </w:rPr>
        <w:t>the lunar calendar</w:t>
      </w:r>
      <w:r w:rsidRPr="00B275A9">
        <w:rPr>
          <w:sz w:val="8"/>
        </w:rPr>
        <w:t xml:space="preserve">; several </w:t>
      </w:r>
      <w:r w:rsidRPr="00B275A9">
        <w:rPr>
          <w:highlight w:val="yellow"/>
          <w:u w:val="single"/>
        </w:rPr>
        <w:t>important feast days</w:t>
      </w:r>
      <w:r w:rsidRPr="00B275A9">
        <w:rPr>
          <w:sz w:val="8"/>
        </w:rPr>
        <w:t xml:space="preserve"> of the lunar calendar; 24 seasonal days of the solar cycle; yearly dates based on the circulation of 60 kapcha24; era names of Chinese imperial reigns; larger cycles of 60 and 180 years. </w:t>
      </w:r>
      <w:r w:rsidRPr="003634F6">
        <w:rPr>
          <w:highlight w:val="yellow"/>
          <w:u w:val="single"/>
        </w:rPr>
        <w:t>By contrast</w:t>
      </w:r>
      <w:r w:rsidRPr="00B275A9">
        <w:rPr>
          <w:sz w:val="8"/>
        </w:rPr>
        <w:t xml:space="preserve">, the </w:t>
      </w:r>
      <w:r w:rsidRPr="00793716">
        <w:rPr>
          <w:rStyle w:val="Emphasis"/>
          <w:highlight w:val="yellow"/>
        </w:rPr>
        <w:t>modern temporality introduced from the West consisted of</w:t>
      </w:r>
      <w:r w:rsidRPr="006F09FD">
        <w:rPr>
          <w:u w:val="single"/>
        </w:rPr>
        <w:t xml:space="preserve"> different elements</w:t>
      </w:r>
      <w:r w:rsidRPr="00B275A9">
        <w:rPr>
          <w:sz w:val="8"/>
        </w:rPr>
        <w:t xml:space="preserve">: 60 seconds, 60 minutes, and 24 </w:t>
      </w:r>
      <w:r w:rsidRPr="00B275A9">
        <w:rPr>
          <w:sz w:val="8"/>
          <w:szCs w:val="14"/>
        </w:rPr>
        <w:t>hours; a 7-day week circulating around Sundays; days/months of the solar calendar</w:t>
      </w:r>
      <w:r w:rsidRPr="00B275A9">
        <w:rPr>
          <w:sz w:val="8"/>
        </w:rPr>
        <w:t xml:space="preserve">; </w:t>
      </w:r>
      <w:r w:rsidRPr="00793716">
        <w:rPr>
          <w:rStyle w:val="Emphasis"/>
          <w:highlight w:val="yellow"/>
        </w:rPr>
        <w:t>the Gregorian calendar</w:t>
      </w:r>
      <w:r w:rsidRPr="003634F6">
        <w:rPr>
          <w:highlight w:val="yellow"/>
          <w:u w:val="single"/>
        </w:rPr>
        <w:t xml:space="preserve"> </w:t>
      </w:r>
      <w:r w:rsidRPr="00B275A9">
        <w:rPr>
          <w:u w:val="single"/>
        </w:rPr>
        <w:t>beginning from 1 A.D.</w:t>
      </w:r>
      <w:r w:rsidRPr="00B275A9">
        <w:rPr>
          <w:sz w:val="8"/>
        </w:rPr>
        <w:t xml:space="preserve"> Although the latter was introduced long before, it was after </w:t>
      </w:r>
      <w:r w:rsidRPr="00A84CF3">
        <w:rPr>
          <w:strike/>
          <w:sz w:val="8"/>
        </w:rPr>
        <w:t>1896</w:t>
      </w:r>
      <w:r w:rsidRPr="00B275A9">
        <w:rPr>
          <w:sz w:val="8"/>
        </w:rPr>
        <w:t xml:space="preserve"> that it began to be widely utilized.2 5 But the everyday rhythm of Koreans did not change accordingly. Seconds and minutes were unfamiliar concepts to them. In addition, they had no opportunity to see foreigners’ watches or clocks. </w:t>
      </w:r>
      <w:r w:rsidRPr="00B275A9">
        <w:rPr>
          <w:sz w:val="8"/>
          <w:szCs w:val="14"/>
        </w:rPr>
        <w:t xml:space="preserve">The 7- day week, solar days and months, and counting years according to Western practice had nothing to do with people’s lives. People counted days and months according to the lunar changes and markets held every 5 or 10 days. Important feast days were still observed according to the lunar calendar. The Buddha’s Birthday was always the 8th day of the 4th lunar month. Almost all people and even the royal family celebrated birthdays and memorials by means of the lunar calendar. Seasons circulated along the 24 seasonal days. Important days were chosen by the fate of each day. For ordinary people, eras based upon either the Chinese emperor or Christianity were of no use. There was no room for the acceptance of Western temporality. In such a situation, it was hospitals, schools, and churches that helped modern temporality spread and gain acceptance. They disseminated the 24-hour day and the 7-day week. Hospitals opened and closed on time. Consultation time for outpatients was limited and was not provided on Sundays. Medicines were to be taken 30 minutes after each meal.26 At school, there was a daily schedule for all students, and even a nightly schedule for lodging students. Students who were not punctual were punished. Classes were organized according to each day. On Sundays, there was no class and study or </w:t>
      </w:r>
      <w:proofErr w:type="spellStart"/>
      <w:r w:rsidRPr="00B275A9">
        <w:rPr>
          <w:sz w:val="8"/>
          <w:szCs w:val="14"/>
        </w:rPr>
        <w:t>labour</w:t>
      </w:r>
      <w:proofErr w:type="spellEnd"/>
      <w:r w:rsidRPr="00B275A9">
        <w:rPr>
          <w:sz w:val="8"/>
          <w:szCs w:val="14"/>
        </w:rPr>
        <w:t xml:space="preserve"> was strictly forbidden.27 Not only that, but church bells also rang on time. In such ways, people became accustomed to a new temporality.</w:t>
      </w:r>
      <w:r>
        <w:rPr>
          <w:u w:val="single"/>
        </w:rPr>
        <w:t xml:space="preserve"> </w:t>
      </w:r>
      <w:r w:rsidRPr="00B275A9">
        <w:rPr>
          <w:sz w:val="8"/>
        </w:rPr>
        <w:t xml:space="preserve">Hospitals, schools and churches had an influence on the establishment of the solar calendar and the Gregorian calendar. Appointments with doctors were made at a certain time on a set day and month. The span of semesters and vacations was defined in accordance with the solar calendar. As dates in the lunar and solar calendars did not correspond with each other, one had to know both if one did not want to be confused. In churches, almost all feasts were kept according to the solar calendar. In particular, Christmas emitted a festive mood with colorful decorations.28 As a result, Koreans came to have two New Year’s Days: one based on the lunar calendar, the other on the solar. In addition, </w:t>
      </w:r>
      <w:r w:rsidRPr="003634F6">
        <w:rPr>
          <w:highlight w:val="yellow"/>
          <w:u w:val="single"/>
        </w:rPr>
        <w:t xml:space="preserve">as </w:t>
      </w:r>
      <w:r w:rsidRPr="00793716">
        <w:rPr>
          <w:u w:val="single"/>
        </w:rPr>
        <w:t xml:space="preserve">public </w:t>
      </w:r>
      <w:r w:rsidRPr="003634F6">
        <w:rPr>
          <w:highlight w:val="yellow"/>
          <w:u w:val="single"/>
        </w:rPr>
        <w:t>news</w:t>
      </w:r>
      <w:r w:rsidRPr="00B275A9">
        <w:rPr>
          <w:sz w:val="8"/>
        </w:rPr>
        <w:t xml:space="preserve">papers and magazines issued by Christians </w:t>
      </w:r>
      <w:r w:rsidRPr="00793716">
        <w:rPr>
          <w:rStyle w:val="Emphasis"/>
          <w:highlight w:val="yellow"/>
        </w:rPr>
        <w:t>used “19XX</w:t>
      </w:r>
      <w:r w:rsidRPr="00B275A9">
        <w:rPr>
          <w:sz w:val="8"/>
        </w:rPr>
        <w:t xml:space="preserve"> after the Coming of the Lord” or “19XX after the Savior’s Coming,” </w:t>
      </w:r>
      <w:r w:rsidRPr="00793716">
        <w:rPr>
          <w:highlight w:val="yellow"/>
          <w:u w:val="single"/>
        </w:rPr>
        <w:t>Christianity could boast of its ownership of the</w:t>
      </w:r>
      <w:r w:rsidRPr="006F09FD">
        <w:rPr>
          <w:u w:val="single"/>
        </w:rPr>
        <w:t xml:space="preserve"> Gregorian </w:t>
      </w:r>
      <w:r w:rsidRPr="00793716">
        <w:rPr>
          <w:highlight w:val="yellow"/>
          <w:u w:val="single"/>
        </w:rPr>
        <w:t>calendar</w:t>
      </w:r>
      <w:r w:rsidRPr="006F09FD">
        <w:rPr>
          <w:u w:val="single"/>
        </w:rPr>
        <w:t>.</w:t>
      </w:r>
      <w:r>
        <w:rPr>
          <w:u w:val="single"/>
        </w:rPr>
        <w:t xml:space="preserve"> </w:t>
      </w:r>
      <w:r w:rsidRPr="00B275A9">
        <w:rPr>
          <w:sz w:val="8"/>
        </w:rPr>
        <w:t xml:space="preserve">In such ways, almost all activities in hospitals, schools, and churches were organized in accordance with the Western concept of time: 24 hours, 7 days, solar days and months, and the Western era name. </w:t>
      </w:r>
      <w:r w:rsidRPr="006F09FD">
        <w:rPr>
          <w:u w:val="single"/>
        </w:rPr>
        <w:t xml:space="preserve">As a result, </w:t>
      </w:r>
      <w:r w:rsidRPr="003634F6">
        <w:rPr>
          <w:highlight w:val="yellow"/>
          <w:u w:val="single"/>
        </w:rPr>
        <w:t>they made</w:t>
      </w:r>
      <w:r w:rsidRPr="006F09FD">
        <w:rPr>
          <w:u w:val="single"/>
        </w:rPr>
        <w:t xml:space="preserve"> many </w:t>
      </w:r>
      <w:r w:rsidRPr="00793716">
        <w:rPr>
          <w:u w:val="single"/>
        </w:rPr>
        <w:t xml:space="preserve">patients, </w:t>
      </w:r>
      <w:r w:rsidRPr="003634F6">
        <w:rPr>
          <w:highlight w:val="yellow"/>
          <w:u w:val="single"/>
        </w:rPr>
        <w:t>students</w:t>
      </w:r>
      <w:r w:rsidRPr="006F09FD">
        <w:rPr>
          <w:u w:val="single"/>
        </w:rPr>
        <w:t>, and Christians</w:t>
      </w:r>
      <w:r>
        <w:rPr>
          <w:u w:val="single"/>
        </w:rPr>
        <w:t xml:space="preserve"> </w:t>
      </w:r>
      <w:r w:rsidRPr="003634F6">
        <w:rPr>
          <w:highlight w:val="yellow"/>
          <w:u w:val="single"/>
        </w:rPr>
        <w:t xml:space="preserve">accept modern </w:t>
      </w:r>
      <w:r w:rsidRPr="00793716">
        <w:rPr>
          <w:highlight w:val="yellow"/>
          <w:u w:val="single"/>
        </w:rPr>
        <w:t xml:space="preserve">temporality and changed </w:t>
      </w:r>
      <w:r w:rsidRPr="003634F6">
        <w:rPr>
          <w:highlight w:val="yellow"/>
          <w:u w:val="single"/>
        </w:rPr>
        <w:t>the whole rhythm of life</w:t>
      </w:r>
      <w:r w:rsidRPr="00B275A9">
        <w:rPr>
          <w:sz w:val="8"/>
          <w:highlight w:val="yellow"/>
        </w:rPr>
        <w:t>.</w:t>
      </w:r>
      <w:r w:rsidRPr="00B275A9">
        <w:rPr>
          <w:sz w:val="8"/>
        </w:rPr>
        <w:t xml:space="preserve"> </w:t>
      </w:r>
      <w:r w:rsidRPr="006F09FD">
        <w:rPr>
          <w:u w:val="single"/>
        </w:rPr>
        <w:t>How then did the experience of time change with the spread of</w:t>
      </w:r>
      <w:r>
        <w:rPr>
          <w:u w:val="single"/>
        </w:rPr>
        <w:t xml:space="preserve"> </w:t>
      </w:r>
      <w:r w:rsidRPr="006F09FD">
        <w:rPr>
          <w:u w:val="single"/>
        </w:rPr>
        <w:t>modern temporality?</w:t>
      </w:r>
      <w:r w:rsidRPr="00B275A9">
        <w:rPr>
          <w:sz w:val="8"/>
        </w:rPr>
        <w:t xml:space="preserve"> First, the experience of time was quantified. In traditional 12-hour (12 </w:t>
      </w:r>
      <w:proofErr w:type="spellStart"/>
      <w:r w:rsidRPr="00B275A9">
        <w:rPr>
          <w:sz w:val="8"/>
        </w:rPr>
        <w:t>shi</w:t>
      </w:r>
      <w:proofErr w:type="spellEnd"/>
      <w:r w:rsidRPr="00B275A9">
        <w:rPr>
          <w:sz w:val="8"/>
        </w:rPr>
        <w:t xml:space="preserve">) chronometry, each hour was not called by a number but by a name like cha </w:t>
      </w:r>
      <w:proofErr w:type="spellStart"/>
      <w:r w:rsidRPr="00B275A9">
        <w:rPr>
          <w:sz w:val="8"/>
        </w:rPr>
        <w:t>shi</w:t>
      </w:r>
      <w:proofErr w:type="spellEnd"/>
      <w:r w:rsidRPr="00B275A9">
        <w:rPr>
          <w:sz w:val="8"/>
        </w:rPr>
        <w:t xml:space="preserve">, </w:t>
      </w:r>
      <w:proofErr w:type="spellStart"/>
      <w:r w:rsidRPr="00B275A9">
        <w:rPr>
          <w:sz w:val="8"/>
        </w:rPr>
        <w:t>ch’uk</w:t>
      </w:r>
      <w:proofErr w:type="spellEnd"/>
      <w:r w:rsidRPr="00B275A9">
        <w:rPr>
          <w:sz w:val="8"/>
        </w:rPr>
        <w:t xml:space="preserve"> </w:t>
      </w:r>
      <w:proofErr w:type="spellStart"/>
      <w:r w:rsidRPr="00B275A9">
        <w:rPr>
          <w:sz w:val="8"/>
        </w:rPr>
        <w:t>shi</w:t>
      </w:r>
      <w:proofErr w:type="spellEnd"/>
      <w:r w:rsidRPr="00B275A9">
        <w:rPr>
          <w:sz w:val="8"/>
        </w:rPr>
        <w:t xml:space="preserve">, in </w:t>
      </w:r>
      <w:proofErr w:type="spellStart"/>
      <w:r w:rsidRPr="00B275A9">
        <w:rPr>
          <w:sz w:val="8"/>
        </w:rPr>
        <w:t>shi</w:t>
      </w:r>
      <w:proofErr w:type="spellEnd"/>
      <w:r w:rsidRPr="00B275A9">
        <w:rPr>
          <w:sz w:val="8"/>
        </w:rPr>
        <w:t xml:space="preserve">, etc.29 In addition, it did not indicate a specific point in time but instead a certain time span. In modern 24-hour chronometry, each hour is called by a number and is also divided into 60 minutes and seconds. So, </w:t>
      </w:r>
      <w:r w:rsidRPr="00B40F96">
        <w:rPr>
          <w:rStyle w:val="Emphasis"/>
          <w:highlight w:val="yellow"/>
        </w:rPr>
        <w:t>time became mere numbers</w:t>
      </w:r>
      <w:r w:rsidRPr="00B275A9">
        <w:rPr>
          <w:sz w:val="8"/>
        </w:rPr>
        <w:t xml:space="preserve">. There was, of course, a sort of traditional numeric chronometry as in 5 </w:t>
      </w:r>
      <w:proofErr w:type="spellStart"/>
      <w:r w:rsidRPr="00B275A9">
        <w:rPr>
          <w:sz w:val="8"/>
        </w:rPr>
        <w:t>ky¡ng</w:t>
      </w:r>
      <w:proofErr w:type="spellEnd"/>
      <w:r w:rsidRPr="00B275A9">
        <w:rPr>
          <w:sz w:val="8"/>
        </w:rPr>
        <w:t xml:space="preserve"> and 5 </w:t>
      </w:r>
      <w:proofErr w:type="spellStart"/>
      <w:r w:rsidRPr="00B275A9">
        <w:rPr>
          <w:sz w:val="8"/>
        </w:rPr>
        <w:t>ch¡m</w:t>
      </w:r>
      <w:proofErr w:type="spellEnd"/>
      <w:r w:rsidRPr="00B275A9">
        <w:rPr>
          <w:sz w:val="8"/>
        </w:rPr>
        <w:t xml:space="preserve">. But the positions of k y ¡ n g and c h ¡ m fluctuated in accordance with the seasonal changes of sunrise-sunset. By contrast, the positions of the 24 hours were fixed exactly. Therefore, </w:t>
      </w:r>
      <w:r w:rsidRPr="006F09FD">
        <w:rPr>
          <w:u w:val="single"/>
        </w:rPr>
        <w:t>according to the spread of modern</w:t>
      </w:r>
      <w:r>
        <w:rPr>
          <w:u w:val="single"/>
        </w:rPr>
        <w:t xml:space="preserve"> </w:t>
      </w:r>
      <w:r w:rsidRPr="006F09FD">
        <w:rPr>
          <w:u w:val="single"/>
        </w:rPr>
        <w:t xml:space="preserve">chronometry, </w:t>
      </w:r>
      <w:r w:rsidRPr="003634F6">
        <w:rPr>
          <w:highlight w:val="yellow"/>
          <w:u w:val="single"/>
        </w:rPr>
        <w:t>time came to have an unchangeable quantity</w:t>
      </w:r>
      <w:r w:rsidRPr="006F09FD">
        <w:rPr>
          <w:u w:val="single"/>
        </w:rPr>
        <w:t xml:space="preserve"> which</w:t>
      </w:r>
      <w:r>
        <w:rPr>
          <w:u w:val="single"/>
        </w:rPr>
        <w:t xml:space="preserve"> </w:t>
      </w:r>
      <w:r w:rsidRPr="006F09FD">
        <w:rPr>
          <w:u w:val="single"/>
        </w:rPr>
        <w:t>could be measured by a machine</w:t>
      </w:r>
      <w:r w:rsidRPr="00B275A9">
        <w:rPr>
          <w:sz w:val="8"/>
        </w:rPr>
        <w:t xml:space="preserve"> (clock). </w:t>
      </w:r>
      <w:r w:rsidRPr="006F09FD">
        <w:rPr>
          <w:u w:val="single"/>
        </w:rPr>
        <w:t>Time became an object</w:t>
      </w:r>
      <w:r>
        <w:rPr>
          <w:u w:val="single"/>
        </w:rPr>
        <w:t xml:space="preserve"> </w:t>
      </w:r>
      <w:r w:rsidRPr="006F09FD">
        <w:rPr>
          <w:u w:val="single"/>
        </w:rPr>
        <w:t>having a certain numeric value.</w:t>
      </w:r>
      <w:r>
        <w:rPr>
          <w:u w:val="single"/>
        </w:rPr>
        <w:t xml:space="preserve"> </w:t>
      </w:r>
      <w:r w:rsidRPr="00B275A9">
        <w:rPr>
          <w:sz w:val="8"/>
        </w:rPr>
        <w:t xml:space="preserve">Second, </w:t>
      </w:r>
      <w:r w:rsidRPr="00B40F96">
        <w:rPr>
          <w:u w:val="single"/>
        </w:rPr>
        <w:t>the experience of time was denaturalized</w:t>
      </w:r>
      <w:r w:rsidRPr="00B275A9">
        <w:rPr>
          <w:sz w:val="8"/>
        </w:rPr>
        <w:t xml:space="preserve">. In the traditional natural calendar, months altered according to the lunar cycle and the turn of the 24 seasonal days followed the solar cycle including solstices and equinoxes. By contrast, </w:t>
      </w:r>
      <w:r w:rsidRPr="00B275A9">
        <w:rPr>
          <w:sz w:val="8"/>
          <w:szCs w:val="14"/>
        </w:rPr>
        <w:t>the purely artificial 7-day week has nothing to do with nature. As we know, the 7-day week originated from ancient Judeo-Christian custom, continued through medieval Christendom</w:t>
      </w:r>
      <w:r w:rsidRPr="00B275A9">
        <w:rPr>
          <w:sz w:val="8"/>
        </w:rPr>
        <w:t xml:space="preserve"> but </w:t>
      </w:r>
      <w:r w:rsidRPr="00B275A9">
        <w:rPr>
          <w:u w:val="single"/>
        </w:rPr>
        <w:t>in the age of the industrial revolution began to dominate the</w:t>
      </w:r>
      <w:r w:rsidRPr="006F09FD">
        <w:rPr>
          <w:u w:val="single"/>
        </w:rPr>
        <w:t xml:space="preserve"> lives of all Western people, including urban</w:t>
      </w:r>
      <w:r>
        <w:rPr>
          <w:u w:val="single"/>
        </w:rPr>
        <w:t xml:space="preserve"> </w:t>
      </w:r>
      <w:r w:rsidRPr="006F09FD">
        <w:rPr>
          <w:u w:val="single"/>
        </w:rPr>
        <w:t xml:space="preserve">city laborers. </w:t>
      </w:r>
      <w:r w:rsidRPr="00B275A9">
        <w:rPr>
          <w:sz w:val="8"/>
          <w:szCs w:val="14"/>
        </w:rPr>
        <w:t>The modern world came under the reign of the 7-day week as a social contract created by the cohesion of religion and capitalism. Consequently,</w:t>
      </w:r>
      <w:r w:rsidRPr="00B275A9">
        <w:rPr>
          <w:sz w:val="8"/>
        </w:rPr>
        <w:t xml:space="preserve"> </w:t>
      </w:r>
      <w:r w:rsidRPr="003634F6">
        <w:rPr>
          <w:b/>
          <w:highlight w:val="yellow"/>
          <w:u w:val="single"/>
        </w:rPr>
        <w:t>each date came to be reified and</w:t>
      </w:r>
      <w:r w:rsidRPr="006F09FD">
        <w:rPr>
          <w:b/>
          <w:u w:val="single"/>
        </w:rPr>
        <w:t xml:space="preserve">, </w:t>
      </w:r>
      <w:r w:rsidRPr="003634F6">
        <w:rPr>
          <w:u w:val="single"/>
        </w:rPr>
        <w:t>as a result,</w:t>
      </w:r>
      <w:r>
        <w:rPr>
          <w:b/>
          <w:u w:val="single"/>
        </w:rPr>
        <w:t xml:space="preserve"> </w:t>
      </w:r>
      <w:r w:rsidRPr="003634F6">
        <w:rPr>
          <w:b/>
          <w:highlight w:val="yellow"/>
          <w:u w:val="single"/>
        </w:rPr>
        <w:t xml:space="preserve">its magical power began to </w:t>
      </w:r>
      <w:r w:rsidRPr="00B275A9">
        <w:rPr>
          <w:u w:val="single"/>
        </w:rPr>
        <w:t>dominate the work-and-rest rhythm and to</w:t>
      </w:r>
      <w:r w:rsidRPr="00B275A9">
        <w:rPr>
          <w:b/>
          <w:u w:val="single"/>
        </w:rPr>
        <w:t xml:space="preserve"> </w:t>
      </w:r>
      <w:r w:rsidRPr="003634F6">
        <w:rPr>
          <w:b/>
          <w:highlight w:val="yellow"/>
          <w:u w:val="single"/>
        </w:rPr>
        <w:t>affect all activities and emotions</w:t>
      </w:r>
      <w:r w:rsidRPr="00B275A9">
        <w:rPr>
          <w:sz w:val="8"/>
        </w:rPr>
        <w:t xml:space="preserve">.30 </w:t>
      </w:r>
      <w:r w:rsidRPr="00B275A9">
        <w:rPr>
          <w:sz w:val="8"/>
          <w:szCs w:val="14"/>
        </w:rPr>
        <w:t>The 7-day week was disseminated into almost all non-Western societies in the age of imperialism and has brought great change to</w:t>
      </w:r>
      <w:r w:rsidRPr="00B275A9">
        <w:rPr>
          <w:sz w:val="8"/>
        </w:rPr>
        <w:t xml:space="preserve"> </w:t>
      </w:r>
      <w:r w:rsidRPr="00B275A9">
        <w:rPr>
          <w:rStyle w:val="StyleUnderline"/>
          <w:highlight w:val="yellow"/>
        </w:rPr>
        <w:t>the non-Western world</w:t>
      </w:r>
      <w:r w:rsidRPr="00B275A9">
        <w:rPr>
          <w:sz w:val="8"/>
        </w:rPr>
        <w:t xml:space="preserve">. </w:t>
      </w:r>
      <w:r w:rsidRPr="00B275A9">
        <w:rPr>
          <w:sz w:val="8"/>
          <w:szCs w:val="14"/>
        </w:rPr>
        <w:t>As a result of the introduction of the 7-day week, Koreans were thrown into the center of the modern world, revolving every seven days, and</w:t>
      </w:r>
      <w:r w:rsidRPr="00B275A9">
        <w:rPr>
          <w:sz w:val="8"/>
        </w:rPr>
        <w:t xml:space="preserve"> </w:t>
      </w:r>
      <w:r w:rsidRPr="00B40F96">
        <w:rPr>
          <w:rStyle w:val="Emphasis"/>
          <w:highlight w:val="yellow"/>
        </w:rPr>
        <w:t>unconsciously became accustomed to the Western way of thinking</w:t>
      </w:r>
      <w:r w:rsidRPr="00B275A9">
        <w:rPr>
          <w:rStyle w:val="StyleUnderline"/>
        </w:rPr>
        <w:t xml:space="preserve"> and lifestyle</w:t>
      </w:r>
      <w:r w:rsidRPr="00B275A9">
        <w:rPr>
          <w:u w:val="single"/>
        </w:rPr>
        <w:t xml:space="preserve">. </w:t>
      </w:r>
      <w:r w:rsidRPr="00B40F96">
        <w:rPr>
          <w:u w:val="single"/>
        </w:rPr>
        <w:t>Being separated from nature,</w:t>
      </w:r>
      <w:r w:rsidRPr="00B40F96">
        <w:rPr>
          <w:b/>
          <w:u w:val="single"/>
        </w:rPr>
        <w:t xml:space="preserve"> </w:t>
      </w:r>
      <w:r w:rsidRPr="00B275A9">
        <w:rPr>
          <w:u w:val="single"/>
        </w:rPr>
        <w:t>time became a solid grid organizing the lives of modern people</w:t>
      </w:r>
      <w:r w:rsidRPr="00B275A9">
        <w:rPr>
          <w:sz w:val="8"/>
        </w:rPr>
        <w:t xml:space="preserve">. Lastly, </w:t>
      </w:r>
      <w:r w:rsidRPr="00B40F96">
        <w:rPr>
          <w:rStyle w:val="Emphasis"/>
          <w:highlight w:val="yellow"/>
        </w:rPr>
        <w:t>the experience of time became linear</w:t>
      </w:r>
      <w:r w:rsidRPr="00B275A9">
        <w:rPr>
          <w:sz w:val="8"/>
        </w:rPr>
        <w:t xml:space="preserve">. </w:t>
      </w:r>
      <w:r w:rsidRPr="00B40F96">
        <w:rPr>
          <w:rStyle w:val="Emphasis"/>
          <w:highlight w:val="yellow"/>
        </w:rPr>
        <w:t>This</w:t>
      </w:r>
      <w:r w:rsidRPr="00B275A9">
        <w:rPr>
          <w:rStyle w:val="StyleUnderline"/>
        </w:rPr>
        <w:t xml:space="preserve"> process</w:t>
      </w:r>
      <w:r w:rsidRPr="00B275A9">
        <w:rPr>
          <w:sz w:val="8"/>
        </w:rPr>
        <w:t xml:space="preserve"> already </w:t>
      </w:r>
      <w:r w:rsidRPr="00B40F96">
        <w:rPr>
          <w:rStyle w:val="Emphasis"/>
          <w:highlight w:val="yellow"/>
        </w:rPr>
        <w:t>began</w:t>
      </w:r>
      <w:r w:rsidRPr="00B275A9">
        <w:rPr>
          <w:b/>
          <w:sz w:val="8"/>
        </w:rPr>
        <w:t xml:space="preserve"> </w:t>
      </w:r>
      <w:r w:rsidRPr="00B275A9">
        <w:rPr>
          <w:sz w:val="8"/>
        </w:rPr>
        <w:t xml:space="preserve">when the relentless tricking of the watch divided time and put it on a straight line, and </w:t>
      </w:r>
      <w:r w:rsidRPr="00B40F96">
        <w:rPr>
          <w:rStyle w:val="Emphasis"/>
          <w:highlight w:val="yellow"/>
        </w:rPr>
        <w:t>when years began to be counted according to the Christian year</w:t>
      </w:r>
      <w:r w:rsidRPr="00B275A9">
        <w:rPr>
          <w:sz w:val="8"/>
        </w:rPr>
        <w:t xml:space="preserve">. </w:t>
      </w:r>
      <w:r w:rsidRPr="00E57B0F">
        <w:rPr>
          <w:highlight w:val="yellow"/>
          <w:u w:val="single"/>
        </w:rPr>
        <w:t xml:space="preserve">In traditional Korea, </w:t>
      </w:r>
      <w:r w:rsidRPr="00E57B0F">
        <w:rPr>
          <w:highlight w:val="yellow"/>
          <w:u w:val="single"/>
          <w:bdr w:val="single" w:sz="4" w:space="0" w:color="auto"/>
        </w:rPr>
        <w:t>years circulated</w:t>
      </w:r>
      <w:r w:rsidRPr="00E57B0F">
        <w:rPr>
          <w:highlight w:val="yellow"/>
          <w:u w:val="single"/>
        </w:rPr>
        <w:t xml:space="preserve"> in </w:t>
      </w:r>
      <w:r w:rsidRPr="00B275A9">
        <w:rPr>
          <w:highlight w:val="yellow"/>
          <w:u w:val="single"/>
          <w:bdr w:val="single" w:sz="4" w:space="0" w:color="auto"/>
        </w:rPr>
        <w:t>large cycles</w:t>
      </w:r>
      <w:r w:rsidRPr="00B275A9">
        <w:rPr>
          <w:sz w:val="8"/>
        </w:rPr>
        <w:t xml:space="preserve"> </w:t>
      </w:r>
      <w:r w:rsidRPr="00E57B0F">
        <w:rPr>
          <w:rStyle w:val="StyleUnderline"/>
        </w:rPr>
        <w:t>every 60 and 180 years</w:t>
      </w:r>
      <w:r w:rsidRPr="00B275A9">
        <w:rPr>
          <w:sz w:val="8"/>
        </w:rPr>
        <w:t xml:space="preserve">. According to Confucian thought, the names of eras were altered according to the enthronement of Chinese emperors (Korea was culturally subordinated to China during the period of </w:t>
      </w:r>
      <w:proofErr w:type="spellStart"/>
      <w:r w:rsidRPr="00B275A9">
        <w:rPr>
          <w:sz w:val="8"/>
        </w:rPr>
        <w:t>Chos¡n</w:t>
      </w:r>
      <w:proofErr w:type="spellEnd"/>
      <w:r w:rsidRPr="00B275A9">
        <w:rPr>
          <w:sz w:val="8"/>
        </w:rPr>
        <w:t xml:space="preserve"> from the fourteenth to the nineteenth centuries). </w:t>
      </w:r>
      <w:r w:rsidRPr="00E57B0F">
        <w:rPr>
          <w:b/>
          <w:highlight w:val="yellow"/>
          <w:u w:val="single"/>
        </w:rPr>
        <w:t xml:space="preserve">Years </w:t>
      </w:r>
      <w:r w:rsidRPr="00E57B0F">
        <w:rPr>
          <w:b/>
          <w:highlight w:val="yellow"/>
          <w:u w:val="single"/>
          <w:bdr w:val="single" w:sz="4" w:space="0" w:color="auto"/>
        </w:rPr>
        <w:t>stopped revolving</w:t>
      </w:r>
      <w:r w:rsidRPr="00E57B0F">
        <w:rPr>
          <w:b/>
          <w:highlight w:val="yellow"/>
          <w:u w:val="single"/>
        </w:rPr>
        <w:t xml:space="preserve"> and were not renewed after the introduction of the Gregorian calendar</w:t>
      </w:r>
      <w:r w:rsidRPr="00B275A9">
        <w:rPr>
          <w:b/>
          <w:sz w:val="8"/>
          <w:highlight w:val="yellow"/>
        </w:rPr>
        <w:t>.</w:t>
      </w:r>
      <w:r w:rsidRPr="00B275A9">
        <w:rPr>
          <w:sz w:val="8"/>
        </w:rPr>
        <w:t xml:space="preserve"> </w:t>
      </w:r>
      <w:r w:rsidRPr="00B40F96">
        <w:rPr>
          <w:b/>
          <w:highlight w:val="yellow"/>
          <w:u w:val="single"/>
        </w:rPr>
        <w:t>Years began to run relentlessly from a starting point to some future end</w:t>
      </w:r>
      <w:r w:rsidRPr="00B275A9">
        <w:rPr>
          <w:sz w:val="8"/>
          <w:highlight w:val="yellow"/>
        </w:rPr>
        <w:t>.</w:t>
      </w:r>
      <w:r w:rsidRPr="00B275A9">
        <w:rPr>
          <w:sz w:val="8"/>
        </w:rPr>
        <w:t xml:space="preserve"> </w:t>
      </w:r>
      <w:r w:rsidRPr="006F09FD">
        <w:rPr>
          <w:u w:val="single"/>
        </w:rPr>
        <w:t xml:space="preserve">In this way, </w:t>
      </w:r>
      <w:r w:rsidRPr="00B40F96">
        <w:rPr>
          <w:b/>
          <w:highlight w:val="yellow"/>
          <w:u w:val="single"/>
        </w:rPr>
        <w:t>time became linear and moved irreversibly in one direction</w:t>
      </w:r>
      <w:r w:rsidRPr="00E57B0F">
        <w:rPr>
          <w:highlight w:val="yellow"/>
          <w:u w:val="single"/>
        </w:rPr>
        <w:t>.</w:t>
      </w:r>
      <w:r w:rsidRPr="006F09FD">
        <w:rPr>
          <w:u w:val="single"/>
        </w:rPr>
        <w:t xml:space="preserve"> Accordingly, as time began to run from</w:t>
      </w:r>
      <w:r>
        <w:rPr>
          <w:u w:val="single"/>
        </w:rPr>
        <w:t xml:space="preserve"> </w:t>
      </w:r>
      <w:r w:rsidRPr="006F09FD">
        <w:rPr>
          <w:u w:val="single"/>
        </w:rPr>
        <w:t xml:space="preserve">the first </w:t>
      </w:r>
      <w:proofErr w:type="spellStart"/>
      <w:r w:rsidRPr="006F09FD">
        <w:rPr>
          <w:u w:val="single"/>
        </w:rPr>
        <w:t>millenium</w:t>
      </w:r>
      <w:proofErr w:type="spellEnd"/>
      <w:r w:rsidRPr="006F09FD">
        <w:rPr>
          <w:u w:val="single"/>
        </w:rPr>
        <w:t xml:space="preserve"> to the second </w:t>
      </w:r>
      <w:proofErr w:type="spellStart"/>
      <w:r w:rsidRPr="006F09FD">
        <w:rPr>
          <w:u w:val="single"/>
        </w:rPr>
        <w:t>millenium</w:t>
      </w:r>
      <w:proofErr w:type="spellEnd"/>
      <w:r w:rsidRPr="006F09FD">
        <w:rPr>
          <w:u w:val="single"/>
        </w:rPr>
        <w:t xml:space="preserve">, </w:t>
      </w:r>
      <w:r w:rsidRPr="00B40F96">
        <w:rPr>
          <w:b/>
          <w:highlight w:val="yellow"/>
          <w:u w:val="single"/>
        </w:rPr>
        <w:t>an obsessive fear of the end of the world began to dominate</w:t>
      </w:r>
      <w:r w:rsidRPr="00B275A9">
        <w:rPr>
          <w:sz w:val="8"/>
        </w:rPr>
        <w:t>.</w:t>
      </w:r>
      <w:r w:rsidRPr="00B275A9">
        <w:rPr>
          <w:sz w:val="8"/>
          <w:highlight w:val="yellow"/>
        </w:rPr>
        <w:t>31</w:t>
      </w:r>
      <w:r w:rsidRPr="00E57B0F">
        <w:rPr>
          <w:highlight w:val="yellow"/>
          <w:u w:val="single"/>
        </w:rPr>
        <w:t>As modern temporality based on the Western</w:t>
      </w:r>
      <w:r w:rsidRPr="00C33F45">
        <w:rPr>
          <w:u w:val="single"/>
        </w:rPr>
        <w:t xml:space="preserve"> chronometry and</w:t>
      </w:r>
      <w:r>
        <w:rPr>
          <w:u w:val="single"/>
        </w:rPr>
        <w:t xml:space="preserve"> </w:t>
      </w:r>
      <w:r w:rsidRPr="00E57B0F">
        <w:rPr>
          <w:highlight w:val="yellow"/>
          <w:u w:val="single"/>
        </w:rPr>
        <w:t>calendar was</w:t>
      </w:r>
      <w:r w:rsidRPr="00C33F45">
        <w:rPr>
          <w:u w:val="single"/>
        </w:rPr>
        <w:t xml:space="preserve"> introduced and </w:t>
      </w:r>
      <w:r w:rsidRPr="00E57B0F">
        <w:rPr>
          <w:highlight w:val="yellow"/>
          <w:u w:val="single"/>
        </w:rPr>
        <w:t xml:space="preserve">disseminated, Koreans were </w:t>
      </w:r>
      <w:r w:rsidRPr="00E57B0F">
        <w:rPr>
          <w:highlight w:val="yellow"/>
          <w:u w:val="single"/>
          <w:bdr w:val="single" w:sz="4" w:space="0" w:color="auto"/>
        </w:rPr>
        <w:t>isolated from the rhythms to which they were accustomed</w:t>
      </w:r>
      <w:r w:rsidRPr="00C33F45">
        <w:rPr>
          <w:u w:val="single"/>
        </w:rPr>
        <w:t>, and were thrown</w:t>
      </w:r>
      <w:r>
        <w:rPr>
          <w:u w:val="single"/>
        </w:rPr>
        <w:t xml:space="preserve"> </w:t>
      </w:r>
      <w:r w:rsidRPr="00C33F45">
        <w:rPr>
          <w:u w:val="single"/>
        </w:rPr>
        <w:t xml:space="preserve">into a new modern life of strange rhythms. </w:t>
      </w:r>
      <w:r w:rsidRPr="00E57B0F">
        <w:rPr>
          <w:u w:val="single"/>
        </w:rPr>
        <w:t>As a result,</w:t>
      </w:r>
      <w:r w:rsidRPr="00C33F45">
        <w:rPr>
          <w:b/>
          <w:u w:val="single"/>
        </w:rPr>
        <w:t xml:space="preserve"> </w:t>
      </w:r>
      <w:r w:rsidRPr="00E57B0F">
        <w:rPr>
          <w:b/>
          <w:highlight w:val="yellow"/>
          <w:u w:val="single"/>
        </w:rPr>
        <w:t>the entire experience of time was changed completely</w:t>
      </w:r>
      <w:r w:rsidRPr="00B275A9">
        <w:rPr>
          <w:sz w:val="8"/>
          <w:szCs w:val="14"/>
        </w:rPr>
        <w:t>: Save time, time is money! Work on weekdays, rest on the weekend!</w:t>
      </w:r>
      <w:r w:rsidRPr="00B275A9">
        <w:rPr>
          <w:sz w:val="8"/>
        </w:rPr>
        <w:t xml:space="preserve"> Prepare for a new</w:t>
      </w:r>
      <w:r w:rsidRPr="00C93E4F">
        <w:rPr>
          <w:strike/>
          <w:sz w:val="8"/>
        </w:rPr>
        <w:t xml:space="preserve"> century</w:t>
      </w:r>
      <w:r w:rsidRPr="00B275A9">
        <w:rPr>
          <w:sz w:val="8"/>
        </w:rPr>
        <w:t xml:space="preserve"> and a new </w:t>
      </w:r>
      <w:proofErr w:type="spellStart"/>
      <w:proofErr w:type="gramStart"/>
      <w:r w:rsidRPr="00B275A9">
        <w:rPr>
          <w:sz w:val="8"/>
        </w:rPr>
        <w:t>millenium</w:t>
      </w:r>
      <w:proofErr w:type="spellEnd"/>
      <w:r w:rsidRPr="00B275A9">
        <w:rPr>
          <w:sz w:val="8"/>
        </w:rPr>
        <w:t>!. . .</w:t>
      </w:r>
      <w:proofErr w:type="gramEnd"/>
      <w:r w:rsidRPr="00B275A9">
        <w:rPr>
          <w:sz w:val="8"/>
        </w:rPr>
        <w:t xml:space="preserve"> Hospitals, schools, and churches built by Protestant missionaries were deeply involved in this change. III. </w:t>
      </w:r>
      <w:r w:rsidRPr="00B275A9">
        <w:rPr>
          <w:rStyle w:val="StyleUnderline"/>
        </w:rPr>
        <w:t>Fissuring the Empire</w:t>
      </w:r>
      <w:r w:rsidRPr="00B275A9">
        <w:rPr>
          <w:sz w:val="8"/>
        </w:rPr>
        <w:t xml:space="preserve">: Resistance and Hybridity </w:t>
      </w:r>
      <w:r w:rsidRPr="007B50CC">
        <w:rPr>
          <w:u w:val="single"/>
        </w:rPr>
        <w:t>The project of cultural imperialism operates as a global force devouring</w:t>
      </w:r>
      <w:r>
        <w:rPr>
          <w:u w:val="single"/>
        </w:rPr>
        <w:t xml:space="preserve"> </w:t>
      </w:r>
      <w:r w:rsidRPr="007B50CC">
        <w:rPr>
          <w:u w:val="single"/>
        </w:rPr>
        <w:t>everything</w:t>
      </w:r>
      <w:r w:rsidRPr="00B275A9">
        <w:rPr>
          <w:sz w:val="8"/>
        </w:rPr>
        <w:t xml:space="preserve">. Hegemony, however, does not work by means of the unilateral force of its agency alone. It is always accompanied by conflict. For </w:t>
      </w:r>
      <w:r w:rsidRPr="007B50CC">
        <w:rPr>
          <w:u w:val="single"/>
        </w:rPr>
        <w:t>where there is power</w:t>
      </w:r>
      <w:r w:rsidRPr="00B275A9">
        <w:rPr>
          <w:sz w:val="8"/>
        </w:rPr>
        <w:t xml:space="preserve">, as Foucault says, </w:t>
      </w:r>
      <w:r w:rsidRPr="007B50CC">
        <w:rPr>
          <w:u w:val="single"/>
        </w:rPr>
        <w:t>there is resistance.</w:t>
      </w:r>
      <w:r>
        <w:rPr>
          <w:u w:val="single"/>
        </w:rPr>
        <w:t xml:space="preserve"> </w:t>
      </w:r>
      <w:r w:rsidRPr="00B275A9">
        <w:rPr>
          <w:sz w:val="8"/>
        </w:rPr>
        <w:t>Even though the resistance is destined to be swallowed by power play,</w:t>
      </w:r>
      <w:r w:rsidRPr="007B50CC">
        <w:rPr>
          <w:u w:val="single"/>
        </w:rPr>
        <w:t xml:space="preserve"> it has the potential to shake the basis of power by generating</w:t>
      </w:r>
      <w:r>
        <w:rPr>
          <w:u w:val="single"/>
        </w:rPr>
        <w:t xml:space="preserve"> </w:t>
      </w:r>
      <w:r w:rsidRPr="007B50CC">
        <w:rPr>
          <w:u w:val="single"/>
        </w:rPr>
        <w:t>retroactive forces against the unilateral force of dominance</w:t>
      </w:r>
      <w:r w:rsidRPr="00B275A9">
        <w:rPr>
          <w:sz w:val="8"/>
        </w:rPr>
        <w:t xml:space="preserve">. What should be paid attention to is the retroactive forces produced by the resistance. </w:t>
      </w:r>
      <w:r w:rsidRPr="007B50CC">
        <w:rPr>
          <w:u w:val="single"/>
        </w:rPr>
        <w:t>In a situation where no one could escape the grip of</w:t>
      </w:r>
      <w:r>
        <w:rPr>
          <w:u w:val="single"/>
        </w:rPr>
        <w:t xml:space="preserve"> </w:t>
      </w:r>
      <w:r w:rsidRPr="007B50CC">
        <w:rPr>
          <w:u w:val="single"/>
        </w:rPr>
        <w:t>expanding modernity, it was due to retroactive forces that the hegemony</w:t>
      </w:r>
      <w:r>
        <w:rPr>
          <w:u w:val="single"/>
        </w:rPr>
        <w:t xml:space="preserve"> </w:t>
      </w:r>
      <w:r w:rsidRPr="007B50CC">
        <w:rPr>
          <w:u w:val="single"/>
        </w:rPr>
        <w:t>and effect of cultural imperialism were fissured and weakened</w:t>
      </w:r>
      <w:r w:rsidRPr="00B275A9">
        <w:rPr>
          <w:sz w:val="8"/>
        </w:rPr>
        <w:t xml:space="preserve">. It was due to these forces that, although our modernity could not be an autonomous modernity, it did not remain simply a transplanted modernity. Koreans in the early modern period produced such retroactive forces by actively reacting against the effects of the apparatuses of cultural imperialism. In what ways did Koreans generate such retroactive forces? 1. </w:t>
      </w:r>
      <w:r w:rsidRPr="007B50CC">
        <w:rPr>
          <w:u w:val="single"/>
        </w:rPr>
        <w:t>Expression of Resistance: Rejection</w:t>
      </w:r>
      <w:r>
        <w:rPr>
          <w:u w:val="single"/>
        </w:rPr>
        <w:t xml:space="preserve"> </w:t>
      </w:r>
      <w:r w:rsidRPr="00E57B0F">
        <w:rPr>
          <w:highlight w:val="yellow"/>
          <w:u w:val="single"/>
        </w:rPr>
        <w:t>One of the most immediate reactions against</w:t>
      </w:r>
      <w:r w:rsidRPr="007B50CC">
        <w:rPr>
          <w:u w:val="single"/>
        </w:rPr>
        <w:t xml:space="preserve"> the </w:t>
      </w:r>
      <w:r w:rsidRPr="00E57B0F">
        <w:rPr>
          <w:highlight w:val="yellow"/>
          <w:u w:val="single"/>
        </w:rPr>
        <w:t>cultural hegemony</w:t>
      </w:r>
      <w:r>
        <w:rPr>
          <w:u w:val="single"/>
        </w:rPr>
        <w:t xml:space="preserve"> </w:t>
      </w:r>
      <w:r w:rsidRPr="007B50CC">
        <w:rPr>
          <w:u w:val="single"/>
        </w:rPr>
        <w:t xml:space="preserve">of imperialism </w:t>
      </w:r>
      <w:r w:rsidRPr="00E57B0F">
        <w:rPr>
          <w:highlight w:val="yellow"/>
          <w:u w:val="single"/>
        </w:rPr>
        <w:t>is to defy it directly.</w:t>
      </w:r>
      <w:r w:rsidRPr="007B50CC">
        <w:rPr>
          <w:u w:val="single"/>
        </w:rPr>
        <w:t xml:space="preserve"> That is, to </w:t>
      </w:r>
      <w:r w:rsidRPr="00E57B0F">
        <w:rPr>
          <w:rStyle w:val="Emphasis"/>
          <w:highlight w:val="yellow"/>
        </w:rPr>
        <w:t>reject the apparatuses of cultural imperialism</w:t>
      </w:r>
      <w:r w:rsidRPr="007B50CC">
        <w:rPr>
          <w:u w:val="single"/>
        </w:rPr>
        <w:t xml:space="preserve"> and their effects. </w:t>
      </w:r>
      <w:r w:rsidRPr="00B40F96">
        <w:rPr>
          <w:b/>
          <w:highlight w:val="yellow"/>
          <w:u w:val="single"/>
        </w:rPr>
        <w:t>This scratches the face of hegemony and thereby weakens it</w:t>
      </w:r>
      <w:r w:rsidRPr="00B275A9">
        <w:rPr>
          <w:b/>
          <w:sz w:val="8"/>
        </w:rPr>
        <w:t>.</w:t>
      </w:r>
    </w:p>
    <w:p w14:paraId="6D000D94" w14:textId="77777777" w:rsidR="00593038" w:rsidRDefault="00593038" w:rsidP="00593038"/>
    <w:p w14:paraId="3615DE6D" w14:textId="77777777" w:rsidR="00593038" w:rsidRDefault="00593038" w:rsidP="00593038">
      <w:pPr>
        <w:pStyle w:val="Heading4"/>
      </w:pPr>
      <w:r>
        <w:t xml:space="preserve">Their </w:t>
      </w:r>
      <w:r w:rsidRPr="00CA6572">
        <w:t>western</w:t>
      </w:r>
      <w:r>
        <w:t xml:space="preserve">, </w:t>
      </w:r>
      <w:r w:rsidRPr="00976A79">
        <w:rPr>
          <w:u w:val="single"/>
        </w:rPr>
        <w:t>linear</w:t>
      </w:r>
      <w:r>
        <w:t xml:space="preserve"> understanding of time forecloses the restitution of </w:t>
      </w:r>
      <w:r w:rsidRPr="00B40F96">
        <w:rPr>
          <w:u w:val="single"/>
        </w:rPr>
        <w:t>suppressed epistemologies</w:t>
      </w:r>
      <w:r>
        <w:t xml:space="preserve"> vital to challenging oppressive structures. This </w:t>
      </w:r>
      <w:r w:rsidRPr="00976A79">
        <w:rPr>
          <w:u w:val="single"/>
        </w:rPr>
        <w:t>underpins coloniality</w:t>
      </w:r>
      <w:r>
        <w:t xml:space="preserve"> and </w:t>
      </w:r>
      <w:r w:rsidRPr="00CA6572">
        <w:rPr>
          <w:u w:val="single"/>
        </w:rPr>
        <w:t xml:space="preserve">anchors the </w:t>
      </w:r>
      <w:proofErr w:type="spellStart"/>
      <w:r w:rsidRPr="00CA6572">
        <w:rPr>
          <w:u w:val="single"/>
        </w:rPr>
        <w:t>aff</w:t>
      </w:r>
      <w:proofErr w:type="spellEnd"/>
      <w:r w:rsidRPr="00CA6572">
        <w:rPr>
          <w:u w:val="single"/>
        </w:rPr>
        <w:t xml:space="preserve"> in the hegemonic imaginary</w:t>
      </w:r>
      <w:r>
        <w:t xml:space="preserve">- western </w:t>
      </w:r>
      <w:proofErr w:type="spellStart"/>
      <w:r>
        <w:t>chrononology</w:t>
      </w:r>
      <w:proofErr w:type="spellEnd"/>
      <w:r>
        <w:t xml:space="preserve"> is the necessary condition for the “progress” and “development” narratives that sustain imperialism </w:t>
      </w:r>
    </w:p>
    <w:p w14:paraId="0002D897" w14:textId="77777777" w:rsidR="00593038" w:rsidRDefault="00593038" w:rsidP="00593038">
      <w:proofErr w:type="spellStart"/>
      <w:r w:rsidRPr="00E837F4">
        <w:rPr>
          <w:rStyle w:val="Style13ptBold"/>
        </w:rPr>
        <w:t>Mignolo</w:t>
      </w:r>
      <w:proofErr w:type="spellEnd"/>
      <w:r w:rsidRPr="00E837F4">
        <w:rPr>
          <w:rStyle w:val="Style13ptBold"/>
        </w:rPr>
        <w:t xml:space="preserve">, </w:t>
      </w:r>
      <w:r w:rsidRPr="001A04BE">
        <w:rPr>
          <w:rStyle w:val="Style13ptBold"/>
        </w:rPr>
        <w:t>Khara</w:t>
      </w:r>
      <w:r>
        <w:t xml:space="preserve"> (current cycle) – Duke University </w:t>
      </w:r>
      <w:r w:rsidRPr="00E837F4">
        <w:t>William H. Wan</w:t>
      </w:r>
      <w:r>
        <w:t xml:space="preserve">namaker Professor of Literature; </w:t>
      </w:r>
      <w:r w:rsidRPr="00E837F4">
        <w:t>joint appointments in Cultural Anthropology and Romance Studie</w:t>
      </w:r>
      <w:r>
        <w:t>s</w:t>
      </w:r>
    </w:p>
    <w:p w14:paraId="083BB5EE" w14:textId="77777777" w:rsidR="00593038" w:rsidRDefault="00593038" w:rsidP="00593038">
      <w:r>
        <w:t xml:space="preserve">[Walter, </w:t>
      </w:r>
      <w:r w:rsidRPr="00E837F4">
        <w:rPr>
          <w:i/>
        </w:rPr>
        <w:t>The Darker Side of Western Modernity: Global Futures, Decolonial Options</w:t>
      </w:r>
      <w:r>
        <w:t xml:space="preserve">, 150-180, accessed </w:t>
      </w:r>
      <w:r w:rsidRPr="00325F7A">
        <w:t>Durmukhi</w:t>
      </w:r>
      <w:r>
        <w:t xml:space="preserve">, </w:t>
      </w:r>
      <w:r>
        <w:rPr>
          <w:rStyle w:val="Hyperlink"/>
          <w:szCs w:val="20"/>
        </w:rPr>
        <w:t>strikeouts and Hindu calendar dates added</w:t>
      </w:r>
      <w:r>
        <w:t>]</w:t>
      </w:r>
    </w:p>
    <w:p w14:paraId="75BF3138" w14:textId="77777777" w:rsidR="00593038" w:rsidRDefault="00593038" w:rsidP="00593038"/>
    <w:p w14:paraId="42D01D23" w14:textId="77777777" w:rsidR="00593038" w:rsidRPr="00DB3E5A" w:rsidRDefault="00593038" w:rsidP="00593038">
      <w:pPr>
        <w:rPr>
          <w:sz w:val="8"/>
        </w:rPr>
      </w:pPr>
      <w:r w:rsidRPr="00DB3E5A">
        <w:rPr>
          <w:sz w:val="8"/>
        </w:rPr>
        <w:t xml:space="preserve">The Making of Modernity and Tradition(s): Experiencing (Living), Reckoning, and Measuring Time So we could make a distinction between a cosmic or biological way of </w:t>
      </w:r>
      <w:proofErr w:type="spellStart"/>
      <w:r w:rsidRPr="00DB3E5A">
        <w:rPr>
          <w:sz w:val="8"/>
        </w:rPr>
        <w:t>expe</w:t>
      </w:r>
      <w:proofErr w:type="spellEnd"/>
      <w:r w:rsidRPr="00DB3E5A">
        <w:rPr>
          <w:sz w:val="8"/>
        </w:rPr>
        <w:t xml:space="preserve">- </w:t>
      </w:r>
      <w:proofErr w:type="spellStart"/>
      <w:r w:rsidRPr="00DB3E5A">
        <w:rPr>
          <w:sz w:val="8"/>
        </w:rPr>
        <w:t>riencing</w:t>
      </w:r>
      <w:proofErr w:type="spellEnd"/>
      <w:r w:rsidRPr="00DB3E5A">
        <w:rPr>
          <w:sz w:val="8"/>
        </w:rPr>
        <w:t xml:space="preserve"> repetitions and transformations, like that of oysters, and a way of reckoning repetitions and transformations, like that </w:t>
      </w:r>
      <w:proofErr w:type="spellStart"/>
      <w:r w:rsidRPr="00DB3E5A">
        <w:rPr>
          <w:sz w:val="8"/>
        </w:rPr>
        <w:t>ofthe</w:t>
      </w:r>
      <w:proofErr w:type="spellEnd"/>
      <w:r w:rsidRPr="00DB3E5A">
        <w:rPr>
          <w:sz w:val="8"/>
        </w:rPr>
        <w:t xml:space="preserve"> biologists, </w:t>
      </w:r>
      <w:proofErr w:type="spellStart"/>
      <w:r w:rsidRPr="00DB3E5A">
        <w:rPr>
          <w:sz w:val="8"/>
        </w:rPr>
        <w:t>medi</w:t>
      </w:r>
      <w:proofErr w:type="spellEnd"/>
      <w:r w:rsidRPr="00DB3E5A">
        <w:rPr>
          <w:sz w:val="8"/>
        </w:rPr>
        <w:t xml:space="preserve">- </w:t>
      </w:r>
      <w:proofErr w:type="spellStart"/>
      <w:r w:rsidRPr="00DB3E5A">
        <w:rPr>
          <w:sz w:val="8"/>
        </w:rPr>
        <w:t>ated</w:t>
      </w:r>
      <w:proofErr w:type="spellEnd"/>
      <w:r w:rsidRPr="00DB3E5A">
        <w:rPr>
          <w:sz w:val="8"/>
        </w:rPr>
        <w:t xml:space="preserve"> by a technical and philosophical apparatus to imagine and measure </w:t>
      </w:r>
      <w:proofErr w:type="spellStart"/>
      <w:r w:rsidRPr="00DB3E5A">
        <w:rPr>
          <w:sz w:val="8"/>
        </w:rPr>
        <w:t>tirne</w:t>
      </w:r>
      <w:proofErr w:type="spellEnd"/>
      <w:r w:rsidRPr="00DB3E5A">
        <w:rPr>
          <w:sz w:val="8"/>
        </w:rPr>
        <w:t>. "</w:t>
      </w:r>
      <w:proofErr w:type="spellStart"/>
      <w:r w:rsidRPr="00DB3E5A">
        <w:rPr>
          <w:sz w:val="8"/>
        </w:rPr>
        <w:t>Timef</w:t>
      </w:r>
      <w:proofErr w:type="spellEnd"/>
      <w:r w:rsidRPr="00DB3E5A">
        <w:rPr>
          <w:sz w:val="8"/>
        </w:rPr>
        <w:t xml:space="preserve"> properly is a category of reckoning, not a category of </w:t>
      </w:r>
      <w:proofErr w:type="spellStart"/>
      <w:r w:rsidRPr="00DB3E5A">
        <w:rPr>
          <w:sz w:val="8"/>
        </w:rPr>
        <w:t>expe</w:t>
      </w:r>
      <w:proofErr w:type="spellEnd"/>
      <w:r w:rsidRPr="00DB3E5A">
        <w:rPr>
          <w:sz w:val="8"/>
        </w:rPr>
        <w:t xml:space="preserve">- </w:t>
      </w:r>
      <w:proofErr w:type="spellStart"/>
      <w:r w:rsidRPr="00DB3E5A">
        <w:rPr>
          <w:sz w:val="8"/>
        </w:rPr>
        <w:t>riencing</w:t>
      </w:r>
      <w:proofErr w:type="spellEnd"/>
      <w:r w:rsidRPr="00DB3E5A">
        <w:rPr>
          <w:sz w:val="8"/>
        </w:rPr>
        <w:t xml:space="preserve">; it is a category belonging to culture, not to nature. In the second phase of modernity (in the </w:t>
      </w:r>
      <w:r w:rsidRPr="00C93E4F">
        <w:rPr>
          <w:strike/>
          <w:sz w:val="8"/>
        </w:rPr>
        <w:t>eighteenth century</w:t>
      </w:r>
      <w:r w:rsidRPr="00DB3E5A">
        <w:rPr>
          <w:sz w:val="8"/>
        </w:rPr>
        <w:t xml:space="preserve">), it became one </w:t>
      </w:r>
      <w:proofErr w:type="spellStart"/>
      <w:r w:rsidRPr="00DB3E5A">
        <w:rPr>
          <w:sz w:val="8"/>
        </w:rPr>
        <w:t>ofthe</w:t>
      </w:r>
      <w:proofErr w:type="spellEnd"/>
      <w:r w:rsidRPr="00DB3E5A">
        <w:rPr>
          <w:sz w:val="8"/>
        </w:rPr>
        <w:t xml:space="preserve"> central categories to distinguish culture from nature. However, this is not the </w:t>
      </w:r>
      <w:proofErr w:type="spellStart"/>
      <w:r w:rsidRPr="00DB3E5A">
        <w:rPr>
          <w:sz w:val="8"/>
        </w:rPr>
        <w:t>occa</w:t>
      </w:r>
      <w:proofErr w:type="spellEnd"/>
      <w:r w:rsidRPr="00DB3E5A">
        <w:rPr>
          <w:sz w:val="8"/>
        </w:rPr>
        <w:t xml:space="preserve">- </w:t>
      </w:r>
      <w:proofErr w:type="spellStart"/>
      <w:r w:rsidRPr="00DB3E5A">
        <w:rPr>
          <w:sz w:val="8"/>
        </w:rPr>
        <w:t>sion</w:t>
      </w:r>
      <w:proofErr w:type="spellEnd"/>
      <w:r w:rsidRPr="00DB3E5A">
        <w:rPr>
          <w:sz w:val="8"/>
        </w:rPr>
        <w:t xml:space="preserve"> to survey the concept of "time in different cultures," since that would merely mean to reproduce precisely two </w:t>
      </w:r>
      <w:proofErr w:type="spellStart"/>
      <w:r w:rsidRPr="00DB3E5A">
        <w:rPr>
          <w:sz w:val="8"/>
        </w:rPr>
        <w:t>ofthe</w:t>
      </w:r>
      <w:proofErr w:type="spellEnd"/>
      <w:r w:rsidRPr="00DB3E5A">
        <w:rPr>
          <w:sz w:val="8"/>
        </w:rPr>
        <w:t xml:space="preserve"> distinctions that "time" C0l1&gt; tributed to: the distinction between nature and culture; and the distinction between modernity and tradition. But once we get to this double equation (nature vs. culture; modernity vs. tradition), we can recognize the complicity between culture, time, and modernity and the dependent paradigm in which nature, tradition, and co- </w:t>
      </w:r>
      <w:proofErr w:type="spellStart"/>
      <w:r w:rsidRPr="00DB3E5A">
        <w:rPr>
          <w:sz w:val="8"/>
        </w:rPr>
        <w:t>loniality</w:t>
      </w:r>
      <w:proofErr w:type="spellEnd"/>
      <w:r w:rsidRPr="00DB3E5A">
        <w:rPr>
          <w:sz w:val="8"/>
        </w:rPr>
        <w:t xml:space="preserve"> have been placed.2Â¢Although this equation became more visible in </w:t>
      </w:r>
      <w:r w:rsidRPr="00C93E4F">
        <w:rPr>
          <w:strike/>
          <w:sz w:val="8"/>
        </w:rPr>
        <w:t>eighteenth-century</w:t>
      </w:r>
      <w:r w:rsidRPr="00DB3E5A">
        <w:rPr>
          <w:sz w:val="8"/>
        </w:rPr>
        <w:t xml:space="preserve"> Europe, it was already at work in the </w:t>
      </w:r>
      <w:proofErr w:type="spellStart"/>
      <w:r w:rsidRPr="00C93E4F">
        <w:rPr>
          <w:strike/>
          <w:sz w:val="8"/>
        </w:rPr>
        <w:t>siatteenth</w:t>
      </w:r>
      <w:proofErr w:type="spellEnd"/>
      <w:r w:rsidRPr="00C93E4F">
        <w:rPr>
          <w:strike/>
          <w:sz w:val="8"/>
        </w:rPr>
        <w:t xml:space="preserve"> century</w:t>
      </w:r>
      <w:r w:rsidRPr="00DB3E5A">
        <w:rPr>
          <w:sz w:val="8"/>
        </w:rPr>
        <w:t xml:space="preserve"> with the emerging idea of progress and the distinction between the ancient and the modern. However, I am not interested here in tracing the history of an idea, but in clearing up its formulation, when the concept of time (</w:t>
      </w:r>
      <w:proofErr w:type="spellStart"/>
      <w:r w:rsidRPr="00DB3E5A">
        <w:rPr>
          <w:sz w:val="8"/>
        </w:rPr>
        <w:t>mo</w:t>
      </w:r>
      <w:proofErr w:type="spellEnd"/>
      <w:r w:rsidRPr="00DB3E5A">
        <w:rPr>
          <w:sz w:val="8"/>
        </w:rPr>
        <w:t xml:space="preserve">- </w:t>
      </w:r>
      <w:proofErr w:type="spellStart"/>
      <w:r w:rsidRPr="00DB3E5A">
        <w:rPr>
          <w:sz w:val="8"/>
        </w:rPr>
        <w:t>dernity</w:t>
      </w:r>
      <w:proofErr w:type="spellEnd"/>
      <w:r w:rsidRPr="00DB3E5A">
        <w:rPr>
          <w:sz w:val="8"/>
        </w:rPr>
        <w:t xml:space="preserve"> and tradition) joined, under </w:t>
      </w:r>
      <w:proofErr w:type="spellStart"/>
      <w:r w:rsidRPr="00DB3E5A">
        <w:rPr>
          <w:sz w:val="8"/>
        </w:rPr>
        <w:t>ITIewton's</w:t>
      </w:r>
      <w:proofErr w:type="spellEnd"/>
      <w:r w:rsidRPr="00DB3E5A">
        <w:rPr>
          <w:sz w:val="8"/>
        </w:rPr>
        <w:t xml:space="preserve"> influence, the concept of sys- </w:t>
      </w:r>
      <w:proofErr w:type="spellStart"/>
      <w:r w:rsidRPr="00DB3E5A">
        <w:rPr>
          <w:sz w:val="8"/>
        </w:rPr>
        <w:t>tem</w:t>
      </w:r>
      <w:proofErr w:type="spellEnd"/>
      <w:r w:rsidRPr="00DB3E5A">
        <w:rPr>
          <w:sz w:val="8"/>
        </w:rPr>
        <w:t xml:space="preserve"> (system of nature) and was used to imagine the logic of society' As we have already established in the previous chapter, Kant imagined that human societies could be organized following the model provided by the law of nature, and therefore he conceived universal history from a cosmopolitan (e.g., </w:t>
      </w:r>
      <w:proofErr w:type="spellStart"/>
      <w:r w:rsidRPr="00DB3E5A">
        <w:rPr>
          <w:sz w:val="8"/>
        </w:rPr>
        <w:t>cosmo</w:t>
      </w:r>
      <w:proofErr w:type="spellEnd"/>
      <w:r w:rsidRPr="00DB3E5A">
        <w:rPr>
          <w:sz w:val="8"/>
        </w:rPr>
        <w:t xml:space="preserve">-polis) point of view. </w:t>
      </w:r>
      <w:proofErr w:type="spellStart"/>
      <w:r w:rsidRPr="00DB3E5A">
        <w:rPr>
          <w:sz w:val="8"/>
        </w:rPr>
        <w:t>Howeven</w:t>
      </w:r>
      <w:proofErr w:type="spellEnd"/>
      <w:r w:rsidRPr="00DB3E5A">
        <w:rPr>
          <w:sz w:val="8"/>
        </w:rPr>
        <w:t xml:space="preserve"> we can extend that discussion here by investigating how Western concepts of time also mediated Kant's cosmopolitan ideals (see chapter 5). If you enter the civilizing mission into the equation modernity vs, tradition, you would understand that societies around the planet began to be measured and classified according to their similarity or dissimilarity with the natural order offered by </w:t>
      </w:r>
      <w:proofErr w:type="spellStart"/>
      <w:r w:rsidRPr="00DB3E5A">
        <w:rPr>
          <w:sz w:val="8"/>
        </w:rPr>
        <w:t>cosmo</w:t>
      </w:r>
      <w:proofErr w:type="spellEnd"/>
      <w:r w:rsidRPr="00DB3E5A">
        <w:rPr>
          <w:sz w:val="8"/>
        </w:rPr>
        <w:t xml:space="preserve">-polis. But that was not all. History as "time" entered into the picture to place </w:t>
      </w:r>
      <w:proofErr w:type="spellStart"/>
      <w:r w:rsidRPr="00DB3E5A">
        <w:rPr>
          <w:sz w:val="8"/>
        </w:rPr>
        <w:t>soci</w:t>
      </w:r>
      <w:proofErr w:type="spellEnd"/>
      <w:r w:rsidRPr="00DB3E5A">
        <w:rPr>
          <w:sz w:val="8"/>
        </w:rPr>
        <w:t xml:space="preserve">- </w:t>
      </w:r>
      <w:proofErr w:type="spellStart"/>
      <w:r w:rsidRPr="00DB3E5A">
        <w:rPr>
          <w:sz w:val="8"/>
        </w:rPr>
        <w:t>eties</w:t>
      </w:r>
      <w:proofErr w:type="spellEnd"/>
      <w:r w:rsidRPr="00DB3E5A">
        <w:rPr>
          <w:sz w:val="8"/>
        </w:rPr>
        <w:t xml:space="preserve"> in an imaginary chronological line going from nature to culture, from barbarism to civilization following a progressive destination toward some point of arrival. </w:t>
      </w:r>
      <w:r w:rsidRPr="00966A4D">
        <w:rPr>
          <w:u w:val="single"/>
        </w:rPr>
        <w:t>Hegel</w:t>
      </w:r>
      <w:r w:rsidRPr="00DB3E5A">
        <w:rPr>
          <w:sz w:val="8"/>
        </w:rPr>
        <w:t xml:space="preserve">, as it is known, </w:t>
      </w:r>
      <w:r w:rsidRPr="00966A4D">
        <w:rPr>
          <w:u w:val="single"/>
        </w:rPr>
        <w:t>organized</w:t>
      </w:r>
      <w:r w:rsidRPr="00DB3E5A">
        <w:rPr>
          <w:sz w:val="8"/>
        </w:rPr>
        <w:t xml:space="preserve"> Kant's </w:t>
      </w:r>
      <w:proofErr w:type="spellStart"/>
      <w:r w:rsidRPr="00DB3E5A">
        <w:rPr>
          <w:sz w:val="8"/>
        </w:rPr>
        <w:t>cosmo</w:t>
      </w:r>
      <w:proofErr w:type="spellEnd"/>
      <w:r w:rsidRPr="00DB3E5A">
        <w:rPr>
          <w:sz w:val="8"/>
        </w:rPr>
        <w:t xml:space="preserve">-polis on </w:t>
      </w:r>
      <w:r w:rsidRPr="00966A4D">
        <w:rPr>
          <w:u w:val="single"/>
        </w:rPr>
        <w:t>a</w:t>
      </w:r>
      <w:r>
        <w:rPr>
          <w:u w:val="single"/>
        </w:rPr>
        <w:t xml:space="preserve"> </w:t>
      </w:r>
      <w:r w:rsidRPr="00966A4D">
        <w:rPr>
          <w:u w:val="single"/>
        </w:rPr>
        <w:t>temporal scale that relocated the spatial distribution of continents</w:t>
      </w:r>
      <w:r w:rsidRPr="00DB3E5A">
        <w:rPr>
          <w:sz w:val="8"/>
        </w:rPr>
        <w:t xml:space="preserve"> (Asia, Africa, America, and Europe) </w:t>
      </w:r>
      <w:r w:rsidRPr="00966A4D">
        <w:rPr>
          <w:u w:val="single"/>
        </w:rPr>
        <w:t>in a chronological order t</w:t>
      </w:r>
      <w:r>
        <w:rPr>
          <w:u w:val="single"/>
        </w:rPr>
        <w:t>hat followed a cert</w:t>
      </w:r>
      <w:r w:rsidRPr="00966A4D">
        <w:rPr>
          <w:u w:val="single"/>
        </w:rPr>
        <w:t>ain directionality of history from East to West</w:t>
      </w:r>
      <w:r w:rsidRPr="00DB3E5A">
        <w:rPr>
          <w:sz w:val="8"/>
        </w:rPr>
        <w:t xml:space="preserve">. </w:t>
      </w:r>
      <w:r w:rsidRPr="00966A4D">
        <w:rPr>
          <w:u w:val="single"/>
        </w:rPr>
        <w:t>The planet was all of a</w:t>
      </w:r>
      <w:r>
        <w:rPr>
          <w:u w:val="single"/>
        </w:rPr>
        <w:t xml:space="preserve"> </w:t>
      </w:r>
      <w:r w:rsidRPr="00966A4D">
        <w:rPr>
          <w:u w:val="single"/>
        </w:rPr>
        <w:t>sudden living in different temporalities, with Europe in the present and the</w:t>
      </w:r>
      <w:r>
        <w:rPr>
          <w:u w:val="single"/>
        </w:rPr>
        <w:t xml:space="preserve"> </w:t>
      </w:r>
      <w:r w:rsidRPr="00966A4D">
        <w:rPr>
          <w:u w:val="single"/>
        </w:rPr>
        <w:t>rest in the past.</w:t>
      </w:r>
      <w:r w:rsidRPr="00DB3E5A">
        <w:rPr>
          <w:sz w:val="8"/>
        </w:rPr>
        <w:t xml:space="preserve"> The anthropologist Johannes </w:t>
      </w:r>
      <w:r w:rsidRPr="00966A4D">
        <w:rPr>
          <w:u w:val="single"/>
        </w:rPr>
        <w:t>Fabian coined the expression</w:t>
      </w:r>
      <w:r>
        <w:rPr>
          <w:u w:val="single"/>
        </w:rPr>
        <w:t xml:space="preserve"> </w:t>
      </w:r>
      <w:r w:rsidRPr="00966A4D">
        <w:rPr>
          <w:u w:val="single"/>
        </w:rPr>
        <w:t xml:space="preserve">"denial of </w:t>
      </w:r>
      <w:proofErr w:type="spellStart"/>
      <w:r w:rsidRPr="00966A4D">
        <w:rPr>
          <w:u w:val="single"/>
        </w:rPr>
        <w:t>coevalness</w:t>
      </w:r>
      <w:proofErr w:type="spellEnd"/>
      <w:r w:rsidRPr="00966A4D">
        <w:rPr>
          <w:u w:val="single"/>
        </w:rPr>
        <w:t>" to underline time as a</w:t>
      </w:r>
      <w:r w:rsidRPr="00DB3E5A">
        <w:rPr>
          <w:sz w:val="8"/>
        </w:rPr>
        <w:t xml:space="preserve"> conceptual and </w:t>
      </w:r>
      <w:r w:rsidRPr="00966A4D">
        <w:rPr>
          <w:u w:val="single"/>
        </w:rPr>
        <w:t>colonizing</w:t>
      </w:r>
      <w:r>
        <w:rPr>
          <w:u w:val="single"/>
        </w:rPr>
        <w:t xml:space="preserve"> </w:t>
      </w:r>
      <w:r w:rsidRPr="00966A4D">
        <w:rPr>
          <w:u w:val="single"/>
        </w:rPr>
        <w:t>strategy?</w:t>
      </w:r>
      <w:r w:rsidRPr="00DB3E5A">
        <w:rPr>
          <w:sz w:val="8"/>
        </w:rPr>
        <w:t xml:space="preserve"> </w:t>
      </w:r>
      <w:r w:rsidRPr="00966A4D">
        <w:rPr>
          <w:u w:val="single"/>
        </w:rPr>
        <w:t>"</w:t>
      </w:r>
      <w:r w:rsidRPr="00F356E0">
        <w:rPr>
          <w:highlight w:val="yellow"/>
          <w:u w:val="single"/>
        </w:rPr>
        <w:t xml:space="preserve">Time" became a </w:t>
      </w:r>
      <w:r w:rsidRPr="00B275A9">
        <w:rPr>
          <w:rStyle w:val="Emphasis"/>
          <w:highlight w:val="yellow"/>
        </w:rPr>
        <w:t>fundamental concept of coloniality</w:t>
      </w:r>
      <w:r w:rsidRPr="00966A4D">
        <w:rPr>
          <w:u w:val="single"/>
        </w:rPr>
        <w:t xml:space="preserve"> </w:t>
      </w:r>
      <w:r w:rsidRPr="00DB3E5A">
        <w:rPr>
          <w:sz w:val="8"/>
        </w:rPr>
        <w:t xml:space="preserve">at large. </w:t>
      </w:r>
      <w:r w:rsidRPr="00966A4D">
        <w:rPr>
          <w:u w:val="single"/>
        </w:rPr>
        <w:t>'The</w:t>
      </w:r>
      <w:r>
        <w:rPr>
          <w:u w:val="single"/>
        </w:rPr>
        <w:t xml:space="preserve"> </w:t>
      </w:r>
      <w:r w:rsidRPr="00966A4D">
        <w:rPr>
          <w:u w:val="single"/>
        </w:rPr>
        <w:t>present was described as modern and civilized, the past as traditional and</w:t>
      </w:r>
      <w:r>
        <w:rPr>
          <w:u w:val="single"/>
        </w:rPr>
        <w:t xml:space="preserve"> </w:t>
      </w:r>
      <w:r w:rsidRPr="00966A4D">
        <w:rPr>
          <w:u w:val="single"/>
        </w:rPr>
        <w:t>barbarian.</w:t>
      </w:r>
      <w:r w:rsidRPr="00DB3E5A">
        <w:rPr>
          <w:sz w:val="8"/>
        </w:rPr>
        <w:t xml:space="preserve"> The more you go toward the past, the closer you get to nature, as in Alejo Carpentier`s The Lost Steps (</w:t>
      </w:r>
      <w:r w:rsidRPr="00DB3E5A">
        <w:rPr>
          <w:strike/>
          <w:sz w:val="8"/>
        </w:rPr>
        <w:t>1953</w:t>
      </w:r>
      <w:r w:rsidRPr="00DB3E5A">
        <w:rPr>
          <w:sz w:val="8"/>
        </w:rPr>
        <w:t xml:space="preserve">Vijaya). If geography was translated into chronology by the masters of historical time, and time was trans- formed into a colonizing device, then the present moment of Europe needed also to be separated from the past-and the concept of the Middle Ages accomplished that function. The second stage of modernity/colonial </w:t>
      </w:r>
      <w:proofErr w:type="spellStart"/>
      <w:r w:rsidRPr="00DB3E5A">
        <w:rPr>
          <w:sz w:val="8"/>
        </w:rPr>
        <w:t>ity</w:t>
      </w:r>
      <w:proofErr w:type="spellEnd"/>
      <w:r w:rsidRPr="00DB3E5A">
        <w:rPr>
          <w:sz w:val="8"/>
        </w:rPr>
        <w:t xml:space="preserve"> established modern Europe as the present by creating the "otherness of the past and the past of the </w:t>
      </w:r>
      <w:proofErr w:type="spellStart"/>
      <w:r w:rsidRPr="00DB3E5A">
        <w:rPr>
          <w:sz w:val="8"/>
        </w:rPr>
        <w:t>otherf</w:t>
      </w:r>
      <w:proofErr w:type="spellEnd"/>
      <w:r w:rsidRPr="00DB3E5A">
        <w:rPr>
          <w:sz w:val="8"/>
        </w:rPr>
        <w:t xml:space="preserve">' as Diana Hugh eloquently' puts it."˜ Geopolitically, particularly since </w:t>
      </w:r>
      <w:r w:rsidRPr="00C93E4F">
        <w:rPr>
          <w:strike/>
          <w:sz w:val="8"/>
        </w:rPr>
        <w:t>the nineteenth century,</w:t>
      </w:r>
      <w:r w:rsidRPr="00DB3E5A">
        <w:rPr>
          <w:sz w:val="8"/>
        </w:rPr>
        <w:t xml:space="preserve"> </w:t>
      </w:r>
      <w:r w:rsidRPr="001E2DD8">
        <w:rPr>
          <w:u w:val="single"/>
        </w:rPr>
        <w:t>the translation of geography into chronology was the work of colonization</w:t>
      </w:r>
      <w:r w:rsidRPr="00966A4D">
        <w:rPr>
          <w:u w:val="single"/>
        </w:rPr>
        <w:t xml:space="preserve">, of the coloniality of knowledge and power. </w:t>
      </w:r>
      <w:r w:rsidRPr="00F356E0">
        <w:rPr>
          <w:highlight w:val="yellow"/>
          <w:u w:val="single"/>
        </w:rPr>
        <w:t>It</w:t>
      </w:r>
      <w:r w:rsidRPr="00966A4D">
        <w:rPr>
          <w:u w:val="single"/>
        </w:rPr>
        <w:t xml:space="preserve"> h</w:t>
      </w:r>
      <w:r>
        <w:rPr>
          <w:u w:val="single"/>
        </w:rPr>
        <w:t xml:space="preserve">as </w:t>
      </w:r>
      <w:r w:rsidRPr="00F356E0">
        <w:rPr>
          <w:highlight w:val="yellow"/>
          <w:u w:val="single"/>
        </w:rPr>
        <w:t xml:space="preserve">served as </w:t>
      </w:r>
      <w:r w:rsidRPr="00F356E0">
        <w:rPr>
          <w:rStyle w:val="Emphasis"/>
          <w:highlight w:val="yellow"/>
        </w:rPr>
        <w:t>the justification of the ideology of progress</w:t>
      </w:r>
      <w:r w:rsidRPr="00966A4D">
        <w:rPr>
          <w:u w:val="single"/>
        </w:rPr>
        <w:t xml:space="preserve"> and, in the </w:t>
      </w:r>
      <w:r w:rsidRPr="00C93E4F">
        <w:rPr>
          <w:strike/>
          <w:u w:val="single"/>
        </w:rPr>
        <w:t>twentieth century</w:t>
      </w:r>
      <w:r w:rsidRPr="00966A4D">
        <w:rPr>
          <w:u w:val="single"/>
        </w:rPr>
        <w:t xml:space="preserve"> of development and</w:t>
      </w:r>
      <w:r>
        <w:rPr>
          <w:u w:val="single"/>
        </w:rPr>
        <w:t xml:space="preserve"> </w:t>
      </w:r>
      <w:r w:rsidRPr="00966A4D">
        <w:rPr>
          <w:u w:val="single"/>
        </w:rPr>
        <w:t>underdevelopment</w:t>
      </w:r>
      <w:r w:rsidRPr="00DB3E5A">
        <w:rPr>
          <w:sz w:val="8"/>
        </w:rPr>
        <w:t xml:space="preserve">. The Fabric of Time in the Modern/ Colonial World The thesis that I`m advancing and that I would like to propose is the </w:t>
      </w:r>
      <w:proofErr w:type="spellStart"/>
      <w:r w:rsidRPr="00DB3E5A">
        <w:rPr>
          <w:sz w:val="8"/>
        </w:rPr>
        <w:t>fol</w:t>
      </w:r>
      <w:proofErr w:type="spellEnd"/>
      <w:r w:rsidRPr="00DB3E5A">
        <w:rPr>
          <w:sz w:val="8"/>
        </w:rPr>
        <w:t xml:space="preserve">- lowing. Whatever </w:t>
      </w:r>
      <w:r w:rsidRPr="001E2DD8">
        <w:rPr>
          <w:u w:val="single"/>
        </w:rPr>
        <w:t xml:space="preserve">the conceptualization of ‘time’; in the social sciences </w:t>
      </w:r>
      <w:r w:rsidRPr="00DB3E5A">
        <w:rPr>
          <w:sz w:val="8"/>
        </w:rPr>
        <w:t xml:space="preserve">to- day; the humanities, or the natural sciences, it </w:t>
      </w:r>
      <w:r w:rsidRPr="001E2DD8">
        <w:rPr>
          <w:u w:val="single"/>
        </w:rPr>
        <w:t>is caught and woven into the imaginary of the modern/colonial world-system</w:t>
      </w:r>
      <w:r w:rsidRPr="00DB3E5A">
        <w:rPr>
          <w:sz w:val="8"/>
        </w:rPr>
        <w:t xml:space="preserve">. 'This is the Weak version of my thesis. The strong version is that </w:t>
      </w:r>
      <w:r w:rsidRPr="001E2DD8">
        <w:rPr>
          <w:u w:val="single"/>
        </w:rPr>
        <w:t xml:space="preserve">time </w:t>
      </w:r>
      <w:r w:rsidRPr="00DB3E5A">
        <w:rPr>
          <w:sz w:val="8"/>
        </w:rPr>
        <w:t xml:space="preserve">itself </w:t>
      </w:r>
      <w:r w:rsidRPr="001E2DD8">
        <w:rPr>
          <w:u w:val="single"/>
        </w:rPr>
        <w:t xml:space="preserve">is a central concept of that imaginary. </w:t>
      </w:r>
      <w:r w:rsidRPr="00DB3E5A">
        <w:rPr>
          <w:sz w:val="8"/>
        </w:rPr>
        <w:t xml:space="preserve">Let me clarify </w:t>
      </w:r>
      <w:proofErr w:type="spellStart"/>
      <w:r w:rsidRPr="00DB3E5A">
        <w:rPr>
          <w:sz w:val="8"/>
        </w:rPr>
        <w:t>thatl</w:t>
      </w:r>
      <w:proofErr w:type="spellEnd"/>
      <w:r w:rsidRPr="00DB3E5A">
        <w:rPr>
          <w:sz w:val="8"/>
        </w:rPr>
        <w:t xml:space="preserve"> use imaginary to identify the social and geopolitical dimensions of modernity/col/</w:t>
      </w:r>
      <w:proofErr w:type="spellStart"/>
      <w:r w:rsidRPr="00DB3E5A">
        <w:rPr>
          <w:sz w:val="8"/>
        </w:rPr>
        <w:t>oniality</w:t>
      </w:r>
      <w:proofErr w:type="spellEnd"/>
      <w:r w:rsidRPr="00DB3E5A">
        <w:rPr>
          <w:sz w:val="8"/>
        </w:rPr>
        <w:t>; both the coloniality of power (</w:t>
      </w:r>
      <w:proofErr w:type="spellStart"/>
      <w:proofErr w:type="gramStart"/>
      <w:r w:rsidRPr="00DB3E5A">
        <w:rPr>
          <w:sz w:val="8"/>
        </w:rPr>
        <w:t>e,g</w:t>
      </w:r>
      <w:proofErr w:type="spellEnd"/>
      <w:r w:rsidRPr="00DB3E5A">
        <w:rPr>
          <w:sz w:val="8"/>
        </w:rPr>
        <w:t>,,</w:t>
      </w:r>
      <w:proofErr w:type="gramEnd"/>
      <w:r w:rsidRPr="00DB3E5A">
        <w:rPr>
          <w:sz w:val="8"/>
        </w:rPr>
        <w:t xml:space="preserve"> strategies of colonization implied in modernity) producing the colonial difference and the different forms of adaptation, resistance, sub- altern alternatives, forced by coloniality of power. I am thinking, in </w:t>
      </w:r>
      <w:proofErr w:type="spellStart"/>
      <w:r w:rsidRPr="00DB3E5A">
        <w:rPr>
          <w:sz w:val="8"/>
        </w:rPr>
        <w:t>brieÂ</w:t>
      </w:r>
      <w:proofErr w:type="spellEnd"/>
      <w:r w:rsidRPr="00DB3E5A">
        <w:rPr>
          <w:sz w:val="8"/>
        </w:rPr>
        <w:t xml:space="preserve">£ of the imaginary of the modern/colonial world-system from the </w:t>
      </w:r>
      <w:proofErr w:type="spellStart"/>
      <w:r w:rsidRPr="00DB3E5A">
        <w:rPr>
          <w:sz w:val="8"/>
        </w:rPr>
        <w:t>perspec</w:t>
      </w:r>
      <w:proofErr w:type="spellEnd"/>
      <w:r w:rsidRPr="00DB3E5A">
        <w:rPr>
          <w:sz w:val="8"/>
        </w:rPr>
        <w:t xml:space="preserve">- </w:t>
      </w:r>
      <w:proofErr w:type="spellStart"/>
      <w:r w:rsidRPr="00DB3E5A">
        <w:rPr>
          <w:sz w:val="8"/>
        </w:rPr>
        <w:t>tive</w:t>
      </w:r>
      <w:proofErr w:type="spellEnd"/>
      <w:r w:rsidRPr="00DB3E5A">
        <w:rPr>
          <w:sz w:val="8"/>
        </w:rPr>
        <w:t xml:space="preserve"> of the colonial difference. My understanding of "imaginary" follows the Martinican writer and thinker Edouard Glissant who conceives it as the ways, conflictive and contradictory a culture has of perceiving and </w:t>
      </w:r>
      <w:proofErr w:type="spellStart"/>
      <w:r w:rsidRPr="00DB3E5A">
        <w:rPr>
          <w:sz w:val="8"/>
        </w:rPr>
        <w:t>conceiv</w:t>
      </w:r>
      <w:proofErr w:type="spellEnd"/>
      <w:r w:rsidRPr="00DB3E5A">
        <w:rPr>
          <w:sz w:val="8"/>
        </w:rPr>
        <w:t xml:space="preserve">- </w:t>
      </w:r>
      <w:proofErr w:type="spellStart"/>
      <w:r w:rsidRPr="00DB3E5A">
        <w:rPr>
          <w:sz w:val="8"/>
        </w:rPr>
        <w:t>ing</w:t>
      </w:r>
      <w:proofErr w:type="spellEnd"/>
      <w:r w:rsidRPr="00DB3E5A">
        <w:rPr>
          <w:sz w:val="8"/>
        </w:rPr>
        <w:t xml:space="preserve"> </w:t>
      </w:r>
      <w:proofErr w:type="spellStart"/>
      <w:r w:rsidRPr="00DB3E5A">
        <w:rPr>
          <w:sz w:val="8"/>
        </w:rPr>
        <w:t>ofthe</w:t>
      </w:r>
      <w:proofErr w:type="spellEnd"/>
      <w:r w:rsidRPr="00DB3E5A">
        <w:rPr>
          <w:sz w:val="8"/>
        </w:rPr>
        <w:t xml:space="preserve"> </w:t>
      </w:r>
      <w:proofErr w:type="spellStart"/>
      <w:r w:rsidRPr="00DB3E5A">
        <w:rPr>
          <w:sz w:val="8"/>
        </w:rPr>
        <w:t>worldf</w:t>
      </w:r>
      <w:proofErr w:type="spellEnd"/>
      <w:r w:rsidRPr="00DB3E5A">
        <w:rPr>
          <w:sz w:val="8"/>
        </w:rPr>
        <w:t xml:space="preserve"> Notice, however, that </w:t>
      </w:r>
      <w:proofErr w:type="spellStart"/>
      <w:r w:rsidRPr="00DB3E5A">
        <w:rPr>
          <w:sz w:val="8"/>
        </w:rPr>
        <w:t>Glissant</w:t>
      </w:r>
      <w:proofErr w:type="spellEnd"/>
      <w:r w:rsidRPr="00DB3E5A">
        <w:rPr>
          <w:sz w:val="8"/>
        </w:rPr>
        <w:t xml:space="preserve"> defines imaginary </w:t>
      </w:r>
      <w:proofErr w:type="spellStart"/>
      <w:r w:rsidRPr="00DB3E5A">
        <w:rPr>
          <w:sz w:val="8"/>
        </w:rPr>
        <w:t>frorq</w:t>
      </w:r>
      <w:proofErr w:type="spellEnd"/>
      <w:r w:rsidRPr="00DB3E5A">
        <w:rPr>
          <w:sz w:val="8"/>
        </w:rPr>
        <w:t xml:space="preserve"> the history and experience of people who suffered the consequences of African slavery in the Caribbean, rather than from the history and experience of those who forced contingents of enslaved Africans to the Americas. Hegel's and </w:t>
      </w:r>
      <w:proofErr w:type="spellStart"/>
      <w:r w:rsidRPr="00DB3E5A">
        <w:rPr>
          <w:sz w:val="8"/>
        </w:rPr>
        <w:t>Glissant's</w:t>
      </w:r>
      <w:proofErr w:type="spellEnd"/>
      <w:r w:rsidRPr="00DB3E5A">
        <w:rPr>
          <w:sz w:val="8"/>
        </w:rPr>
        <w:t xml:space="preserve"> engagement with the imaginary of the modern/ colonial world do not come from the same memory: they are at the different ends of the colonial difference. Hegel contributed to creating the colonial difference by translating geography into chronology' </w:t>
      </w:r>
      <w:proofErr w:type="spellStart"/>
      <w:r w:rsidRPr="00DB3E5A">
        <w:rPr>
          <w:sz w:val="8"/>
        </w:rPr>
        <w:t>Glissant</w:t>
      </w:r>
      <w:proofErr w:type="spellEnd"/>
      <w:r w:rsidRPr="00DB3E5A">
        <w:rPr>
          <w:sz w:val="8"/>
        </w:rPr>
        <w:t xml:space="preserve"> is contributing to the un- doing of the colonial difference by revealing its structure and that of the coloniality of power that underlies it," Below I will expand on this </w:t>
      </w:r>
      <w:proofErr w:type="spellStart"/>
      <w:r w:rsidRPr="00DB3E5A">
        <w:rPr>
          <w:sz w:val="8"/>
        </w:rPr>
        <w:t>defini</w:t>
      </w:r>
      <w:proofErr w:type="spellEnd"/>
      <w:r w:rsidRPr="00DB3E5A">
        <w:rPr>
          <w:sz w:val="8"/>
        </w:rPr>
        <w:t xml:space="preserve">- </w:t>
      </w:r>
      <w:proofErr w:type="spellStart"/>
      <w:r w:rsidRPr="00DB3E5A">
        <w:rPr>
          <w:sz w:val="8"/>
        </w:rPr>
        <w:t>tion</w:t>
      </w:r>
      <w:proofErr w:type="spellEnd"/>
      <w:r w:rsidRPr="00DB3E5A">
        <w:rPr>
          <w:sz w:val="8"/>
        </w:rPr>
        <w:t xml:space="preserve">. Now I am only interested in rethinking the geopolitical imaginary of the modern/colonial </w:t>
      </w:r>
      <w:proofErr w:type="spellStart"/>
      <w:r w:rsidRPr="00DB3E5A">
        <w:rPr>
          <w:sz w:val="8"/>
        </w:rPr>
        <w:t>world~system</w:t>
      </w:r>
      <w:proofErr w:type="spellEnd"/>
      <w:r w:rsidRPr="00DB3E5A">
        <w:rPr>
          <w:sz w:val="8"/>
        </w:rPr>
        <w:t xml:space="preserve"> from the perspectives </w:t>
      </w:r>
      <w:proofErr w:type="spellStart"/>
      <w:r w:rsidRPr="00DB3E5A">
        <w:rPr>
          <w:sz w:val="8"/>
        </w:rPr>
        <w:t>ofcoloniality</w:t>
      </w:r>
      <w:proofErr w:type="spellEnd"/>
      <w:r w:rsidRPr="00DB3E5A">
        <w:rPr>
          <w:sz w:val="8"/>
        </w:rPr>
        <w:t xml:space="preserve"> and colonial difference (instead of modernity), Let's, first, look at how "barbarians" became an image of modernity to classify certain people who, subsequently, had no choice but to deal with the fact that they had been classified as “barbarians.” </w:t>
      </w:r>
      <w:r w:rsidRPr="001E2DD8">
        <w:rPr>
          <w:u w:val="single"/>
        </w:rPr>
        <w:t xml:space="preserve">Coloniality of knowledge works here as an epistemic strategy to create the colonial difference. </w:t>
      </w:r>
      <w:r w:rsidRPr="00DB3E5A">
        <w:rPr>
          <w:sz w:val="8"/>
        </w:rPr>
        <w:t xml:space="preserve">At the inception of the colonial matrix of power, "barbarians" were located in </w:t>
      </w:r>
      <w:proofErr w:type="spellStart"/>
      <w:r w:rsidRPr="00DB3E5A">
        <w:rPr>
          <w:sz w:val="8"/>
        </w:rPr>
        <w:t>space."By</w:t>
      </w:r>
      <w:proofErr w:type="spellEnd"/>
      <w:r w:rsidRPr="00DB3E5A">
        <w:rPr>
          <w:sz w:val="8"/>
        </w:rPr>
        <w:t xml:space="preserve"> the </w:t>
      </w:r>
      <w:r w:rsidRPr="00C93E4F">
        <w:rPr>
          <w:strike/>
          <w:sz w:val="8"/>
        </w:rPr>
        <w:t>eighteenth century</w:t>
      </w:r>
      <w:r w:rsidRPr="00DB3E5A">
        <w:rPr>
          <w:sz w:val="8"/>
        </w:rPr>
        <w:t xml:space="preserve"> </w:t>
      </w:r>
      <w:r w:rsidRPr="001E2DD8">
        <w:rPr>
          <w:u w:val="single"/>
        </w:rPr>
        <w:t xml:space="preserve">when "time" came into the picture and the colonial difference was redefined, "barbarians" were translated into "primitives" </w:t>
      </w:r>
      <w:r w:rsidRPr="001E2DD8">
        <w:rPr>
          <w:rStyle w:val="StyleUnderline"/>
        </w:rPr>
        <w:t>and located in time rather than in space. "Primitives"</w:t>
      </w:r>
      <w:r w:rsidRPr="001E2DD8">
        <w:rPr>
          <w:u w:val="single"/>
        </w:rPr>
        <w:t xml:space="preserve"> were in the lower scale of a chronological orde</w:t>
      </w:r>
      <w:r w:rsidRPr="00966A4D">
        <w:rPr>
          <w:u w:val="single"/>
        </w:rPr>
        <w:t>r driving toward "civilization."</w:t>
      </w:r>
      <w:r>
        <w:rPr>
          <w:u w:val="single"/>
        </w:rPr>
        <w:t xml:space="preserve"> </w:t>
      </w:r>
      <w:r w:rsidRPr="00DB3E5A">
        <w:rPr>
          <w:sz w:val="8"/>
        </w:rPr>
        <w:t xml:space="preserve">Second, 1et's examine how the </w:t>
      </w:r>
      <w:proofErr w:type="spellStart"/>
      <w:r w:rsidRPr="00DB3E5A">
        <w:rPr>
          <w:sz w:val="8"/>
        </w:rPr>
        <w:t>subalternization</w:t>
      </w:r>
      <w:proofErr w:type="spellEnd"/>
      <w:r w:rsidRPr="00DB3E5A">
        <w:rPr>
          <w:sz w:val="8"/>
        </w:rPr>
        <w:t xml:space="preserve"> of knowledges was im- plied in the classification of "barbarians" and "primitives" (new categories in the imaginary of the colonial matrix, added to "pagans "infidels and the like). And third, 1et's identify the moment in which </w:t>
      </w:r>
      <w:r w:rsidRPr="00966A4D">
        <w:rPr>
          <w:u w:val="single"/>
        </w:rPr>
        <w:t>"natural history"</w:t>
      </w:r>
      <w:r>
        <w:rPr>
          <w:u w:val="single"/>
        </w:rPr>
        <w:t xml:space="preserve"> </w:t>
      </w:r>
      <w:r w:rsidRPr="00966A4D">
        <w:rPr>
          <w:u w:val="single"/>
        </w:rPr>
        <w:t xml:space="preserve">was transformed from a description of entities </w:t>
      </w:r>
      <w:r w:rsidRPr="00DB3E5A">
        <w:rPr>
          <w:sz w:val="8"/>
        </w:rPr>
        <w:t xml:space="preserve">and the search for universal laws (New-ton, Kant) </w:t>
      </w:r>
      <w:r w:rsidRPr="00966A4D">
        <w:rPr>
          <w:u w:val="single"/>
        </w:rPr>
        <w:t>into the chronological narrative that starts at the "beginning of time,"</w:t>
      </w:r>
      <w:r w:rsidRPr="00DB3E5A">
        <w:rPr>
          <w:sz w:val="8"/>
        </w:rPr>
        <w:t xml:space="preserve"> the secular version of the beginning of the world and of human beings." I hope that these three episodes will help us to understand the inter-connections between the conceptualization of time, the colonial matrix of power in the management of the colonial difference: time was conceived and naturalized as both the measure of human history (moder- </w:t>
      </w:r>
      <w:proofErr w:type="spellStart"/>
      <w:r w:rsidRPr="00DB3E5A">
        <w:rPr>
          <w:sz w:val="8"/>
        </w:rPr>
        <w:t>nity</w:t>
      </w:r>
      <w:proofErr w:type="spellEnd"/>
      <w:r w:rsidRPr="00DB3E5A">
        <w:rPr>
          <w:sz w:val="8"/>
        </w:rPr>
        <w:t xml:space="preserve">) and the time-scale of human beings (primitives) in their distance with modernity. </w:t>
      </w:r>
      <w:r w:rsidRPr="00966A4D">
        <w:rPr>
          <w:u w:val="single"/>
        </w:rPr>
        <w:t xml:space="preserve">The denial of </w:t>
      </w:r>
      <w:proofErr w:type="spellStart"/>
      <w:r w:rsidRPr="00966A4D">
        <w:rPr>
          <w:u w:val="single"/>
        </w:rPr>
        <w:t>coevalness</w:t>
      </w:r>
      <w:proofErr w:type="spellEnd"/>
      <w:r w:rsidRPr="00966A4D">
        <w:rPr>
          <w:u w:val="single"/>
        </w:rPr>
        <w:t xml:space="preserve"> redefined indeed colonial and imperial</w:t>
      </w:r>
      <w:r>
        <w:rPr>
          <w:u w:val="single"/>
        </w:rPr>
        <w:t xml:space="preserve"> </w:t>
      </w:r>
      <w:r w:rsidRPr="00966A4D">
        <w:rPr>
          <w:u w:val="single"/>
        </w:rPr>
        <w:t>differences</w:t>
      </w:r>
      <w:r w:rsidRPr="00DB3E5A">
        <w:rPr>
          <w:sz w:val="8"/>
        </w:rPr>
        <w:t xml:space="preserve"> (for even Chinese and Russian civilizations were not considered primitives but back in time) </w:t>
      </w:r>
      <w:r w:rsidRPr="001E2DD8">
        <w:rPr>
          <w:u w:val="single"/>
        </w:rPr>
        <w:t>and built them around the notion of time, instead of space. This redefinition contributed to holding together the colonial matrix of power imaginary from its emergence</w:t>
      </w:r>
      <w:r w:rsidRPr="00966A4D">
        <w:rPr>
          <w:u w:val="single"/>
        </w:rPr>
        <w:t xml:space="preserve"> as part of the Atlantic</w:t>
      </w:r>
      <w:r>
        <w:rPr>
          <w:u w:val="single"/>
        </w:rPr>
        <w:t xml:space="preserve"> </w:t>
      </w:r>
      <w:r w:rsidRPr="00966A4D">
        <w:rPr>
          <w:u w:val="single"/>
        </w:rPr>
        <w:t xml:space="preserve">commercial circuit </w:t>
      </w:r>
      <w:r w:rsidRPr="00DB3E5A">
        <w:rPr>
          <w:sz w:val="8"/>
        </w:rPr>
        <w:t xml:space="preserve">(in the </w:t>
      </w:r>
      <w:r w:rsidRPr="00C93E4F">
        <w:rPr>
          <w:strike/>
          <w:sz w:val="8"/>
        </w:rPr>
        <w:t>sixteenth century</w:t>
      </w:r>
      <w:r w:rsidRPr="00DB3E5A">
        <w:rPr>
          <w:sz w:val="8"/>
        </w:rPr>
        <w:t xml:space="preserve">) </w:t>
      </w:r>
      <w:r w:rsidRPr="00966A4D">
        <w:rPr>
          <w:u w:val="single"/>
        </w:rPr>
        <w:t>to its current consolidation of</w:t>
      </w:r>
      <w:r>
        <w:rPr>
          <w:u w:val="single"/>
        </w:rPr>
        <w:t xml:space="preserve"> </w:t>
      </w:r>
      <w:r w:rsidRPr="00966A4D">
        <w:rPr>
          <w:u w:val="single"/>
        </w:rPr>
        <w:t xml:space="preserve">the North Atlantic </w:t>
      </w:r>
      <w:r w:rsidRPr="00DB3E5A">
        <w:rPr>
          <w:sz w:val="8"/>
        </w:rPr>
        <w:t xml:space="preserve">(the United States and the European Union). Although the linear concept of time was introduced in the Ancient </w:t>
      </w:r>
      <w:proofErr w:type="spellStart"/>
      <w:r w:rsidRPr="00DB3E5A">
        <w:rPr>
          <w:sz w:val="8"/>
        </w:rPr>
        <w:t>Tes</w:t>
      </w:r>
      <w:proofErr w:type="spellEnd"/>
      <w:r w:rsidRPr="00DB3E5A">
        <w:rPr>
          <w:sz w:val="8"/>
        </w:rPr>
        <w:t xml:space="preserve">- </w:t>
      </w:r>
      <w:proofErr w:type="spellStart"/>
      <w:r w:rsidRPr="00DB3E5A">
        <w:rPr>
          <w:sz w:val="8"/>
        </w:rPr>
        <w:t>tament</w:t>
      </w:r>
      <w:proofErr w:type="spellEnd"/>
      <w:r w:rsidRPr="00DB3E5A">
        <w:rPr>
          <w:sz w:val="8"/>
        </w:rPr>
        <w:t xml:space="preserve">, or what is also referred to as the "Iudeo-Christian tradition? during the fifteenth and the sixteenth centuries, known and unknown communities were located not in time, but in space. The famous Christian T-in-0 map imprinted the division of the planet into three continents 'on the imaginary of European Christians. The map consisted </w:t>
      </w:r>
      <w:proofErr w:type="spellStart"/>
      <w:r w:rsidRPr="00DB3E5A">
        <w:rPr>
          <w:sz w:val="8"/>
        </w:rPr>
        <w:t>ofa</w:t>
      </w:r>
      <w:proofErr w:type="spellEnd"/>
      <w:r w:rsidRPr="00DB3E5A">
        <w:rPr>
          <w:sz w:val="8"/>
        </w:rPr>
        <w:t xml:space="preserve"> circle with a "T" in its inf </w:t>
      </w:r>
      <w:proofErr w:type="spellStart"/>
      <w:r w:rsidRPr="00DB3E5A">
        <w:rPr>
          <w:sz w:val="8"/>
        </w:rPr>
        <w:t>terior</w:t>
      </w:r>
      <w:proofErr w:type="spellEnd"/>
      <w:r w:rsidRPr="00DB3E5A">
        <w:rPr>
          <w:sz w:val="8"/>
        </w:rPr>
        <w:t xml:space="preserve">, with the horizontal bar of the "T" cutting the circle in two. Asia was placed at the top of the horizontal line; Europe and Africa to the left and right of the vertical line of the "TY cutting the bottom half of the 'circle into two quarters. Each continent was attributed, in this imaginary, to Noah's sons: Asia was attributed to Shem, Africa to Ham, and Europe to Iapheth. St. Augustine's description </w:t>
      </w:r>
      <w:proofErr w:type="spellStart"/>
      <w:r w:rsidRPr="00DB3E5A">
        <w:rPr>
          <w:sz w:val="8"/>
        </w:rPr>
        <w:t>ofthe</w:t>
      </w:r>
      <w:proofErr w:type="spellEnd"/>
      <w:r w:rsidRPr="00DB3E5A">
        <w:rPr>
          <w:sz w:val="8"/>
        </w:rPr>
        <w:t xml:space="preserve"> Christian </w:t>
      </w:r>
      <w:proofErr w:type="spellStart"/>
      <w:r w:rsidRPr="00DB3E5A">
        <w:rPr>
          <w:sz w:val="8"/>
        </w:rPr>
        <w:t>cosmo-graphy</w:t>
      </w:r>
      <w:proofErr w:type="spellEnd"/>
      <w:r w:rsidRPr="00DB3E5A">
        <w:rPr>
          <w:sz w:val="8"/>
        </w:rPr>
        <w:t xml:space="preserve"> described in the 1'-in-0 map is worth being recalled: Here by </w:t>
      </w:r>
      <w:proofErr w:type="gramStart"/>
      <w:r w:rsidRPr="00DB3E5A">
        <w:rPr>
          <w:sz w:val="8"/>
        </w:rPr>
        <w:t>Asia</w:t>
      </w:r>
      <w:proofErr w:type="gramEnd"/>
      <w:r w:rsidRPr="00DB3E5A">
        <w:rPr>
          <w:sz w:val="8"/>
        </w:rPr>
        <w:t xml:space="preserve"> I mean not that region which is a single province of greater Asia but the entire area, which is so called. Some regard it as one of two parts, but most as a third of the whole </w:t>
      </w:r>
      <w:proofErr w:type="spellStart"/>
      <w:r w:rsidRPr="00DB3E5A">
        <w:rPr>
          <w:sz w:val="8"/>
        </w:rPr>
        <w:t>worldÂ»Asia</w:t>
      </w:r>
      <w:proofErr w:type="spellEnd"/>
      <w:r w:rsidRPr="00DB3E5A">
        <w:rPr>
          <w:sz w:val="8"/>
        </w:rPr>
        <w:t xml:space="preserve">, Europe and Africa would thus comprise the whole. But the divisions are not equal. For the pan termed Asia goes from the South through' the East to the North; </w:t>
      </w:r>
      <w:proofErr w:type="spellStart"/>
      <w:r w:rsidRPr="00DB3E5A">
        <w:rPr>
          <w:sz w:val="8"/>
        </w:rPr>
        <w:t>liurope</w:t>
      </w:r>
      <w:proofErr w:type="spellEnd"/>
      <w:r w:rsidRPr="00DB3E5A">
        <w:rPr>
          <w:sz w:val="8"/>
        </w:rPr>
        <w:t xml:space="preserve">, however from the North to the West and. Africa from the West to the South. </w:t>
      </w:r>
      <w:proofErr w:type="gramStart"/>
      <w:r w:rsidRPr="00DB3E5A">
        <w:rPr>
          <w:sz w:val="8"/>
        </w:rPr>
        <w:t>So</w:t>
      </w:r>
      <w:proofErr w:type="gramEnd"/>
      <w:r w:rsidRPr="00DB3E5A">
        <w:rPr>
          <w:sz w:val="8"/>
        </w:rPr>
        <w:t xml:space="preserve"> we see that half the world contains two parts, Europe and Africa, and the other half only one, Asia. These two parts arise because all the water that flows between the lands comes in between them from the Ocean, forming the/Mediterranean. So that if you divide the inhabited world into two, an eastern and a western half, Asia will be in the one, Europe and Africa in the other." Scattered through the chapters devoted to </w:t>
      </w:r>
      <w:proofErr w:type="spellStart"/>
      <w:r w:rsidRPr="00DB3E5A">
        <w:rPr>
          <w:sz w:val="8"/>
        </w:rPr>
        <w:t>Iewish</w:t>
      </w:r>
      <w:proofErr w:type="spellEnd"/>
      <w:r w:rsidRPr="00DB3E5A">
        <w:rPr>
          <w:sz w:val="8"/>
        </w:rPr>
        <w:t xml:space="preserve"> history from the Flood to the time of Abraham, St. Augustine explains the reasons for which a par- </w:t>
      </w:r>
      <w:proofErr w:type="spellStart"/>
      <w:r w:rsidRPr="00DB3E5A">
        <w:rPr>
          <w:sz w:val="8"/>
        </w:rPr>
        <w:t>ticular</w:t>
      </w:r>
      <w:proofErr w:type="spellEnd"/>
      <w:r w:rsidRPr="00DB3E5A">
        <w:rPr>
          <w:sz w:val="8"/>
        </w:rPr>
        <w:t xml:space="preserve"> continent was attributed to a particular descendent of Noah. Dennis Hay observes, </w:t>
      </w:r>
      <w:proofErr w:type="gramStart"/>
      <w:r w:rsidRPr="00DB3E5A">
        <w:rPr>
          <w:sz w:val="8"/>
        </w:rPr>
        <w:t>The</w:t>
      </w:r>
      <w:proofErr w:type="gramEnd"/>
      <w:r w:rsidRPr="00DB3E5A">
        <w:rPr>
          <w:sz w:val="8"/>
        </w:rPr>
        <w:t xml:space="preserve"> starting point is a consideration of the meaning </w:t>
      </w:r>
      <w:proofErr w:type="spellStart"/>
      <w:r w:rsidRPr="00DB3E5A">
        <w:rPr>
          <w:sz w:val="8"/>
        </w:rPr>
        <w:t>ofthe</w:t>
      </w:r>
      <w:proofErr w:type="spellEnd"/>
      <w:r w:rsidRPr="00DB3E5A">
        <w:rPr>
          <w:sz w:val="8"/>
        </w:rPr>
        <w:t xml:space="preserve"> Hebrew names: Shem is interpreted as named, Iapheth is "breadth" enlargement; Ham is hot. Shem is so named because of his seed was to become the humanity of (</w:t>
      </w:r>
      <w:proofErr w:type="spellStart"/>
      <w:r w:rsidRPr="00DB3E5A">
        <w:rPr>
          <w:sz w:val="8"/>
        </w:rPr>
        <w:t>fhrist</w:t>
      </w:r>
      <w:proofErr w:type="spellEnd"/>
      <w:r w:rsidRPr="00DB3E5A">
        <w:rPr>
          <w:sz w:val="8"/>
        </w:rPr>
        <w:t xml:space="preserve">. Iapheth is enlarged because as the Genesis anticipates, God shall enlarge Iapheth and he shall dwell in the tents of Shem_ Visionaries will say that here was an anticipation of British colonialism, And for Ham he surely signifies the hot brand of heretics, hot not in Wisdom but in willfulness." Up to </w:t>
      </w:r>
      <w:r w:rsidRPr="00DB3E5A">
        <w:rPr>
          <w:strike/>
          <w:sz w:val="8"/>
        </w:rPr>
        <w:t>1500</w:t>
      </w:r>
      <w:r w:rsidRPr="00DB3E5A">
        <w:rPr>
          <w:sz w:val="8"/>
        </w:rPr>
        <w:t xml:space="preserve">, Christian cartography left the unknown and the monsters in- habiting its margins. The monsters and the </w:t>
      </w:r>
      <w:proofErr w:type="spellStart"/>
      <w:r w:rsidRPr="00DB3E5A">
        <w:rPr>
          <w:sz w:val="8"/>
        </w:rPr>
        <w:t>unknovm</w:t>
      </w:r>
      <w:proofErr w:type="spellEnd"/>
      <w:r w:rsidRPr="00DB3E5A">
        <w:rPr>
          <w:sz w:val="8"/>
        </w:rPr>
        <w:t xml:space="preserve"> were located in space. The map reproduced in the edition </w:t>
      </w:r>
      <w:proofErr w:type="spellStart"/>
      <w:r w:rsidRPr="00DB3E5A">
        <w:rPr>
          <w:sz w:val="8"/>
        </w:rPr>
        <w:t>ofthe</w:t>
      </w:r>
      <w:proofErr w:type="spellEnd"/>
      <w:r w:rsidRPr="00DB3E5A">
        <w:rPr>
          <w:sz w:val="8"/>
        </w:rPr>
        <w:t xml:space="preserve"> Nuremberg Chronicle, before </w:t>
      </w:r>
      <w:r w:rsidRPr="00DB3E5A">
        <w:rPr>
          <w:strike/>
          <w:sz w:val="8"/>
        </w:rPr>
        <w:t>1500</w:t>
      </w:r>
      <w:r w:rsidRPr="00DB3E5A">
        <w:rPr>
          <w:sz w:val="8"/>
        </w:rPr>
        <w:t xml:space="preserve">, had its margin populated with all kinds of monsters: people with two heads, horse bodies and human heads, several legs, inhabited the confines of the ecumene. The emergence of the Atlantic commercial circuits rapidly trans- formed this imaginary the monsters were translated into barbarians and cannibals and were no longer located in the unknown space </w:t>
      </w:r>
      <w:proofErr w:type="spellStart"/>
      <w:r w:rsidRPr="00DB3E5A">
        <w:rPr>
          <w:sz w:val="8"/>
        </w:rPr>
        <w:t>ofthe</w:t>
      </w:r>
      <w:proofErr w:type="spellEnd"/>
      <w:r w:rsidRPr="00DB3E5A">
        <w:rPr>
          <w:sz w:val="8"/>
        </w:rPr>
        <w:t xml:space="preserve"> planet, but in the New World or Las Indias </w:t>
      </w:r>
      <w:proofErr w:type="spellStart"/>
      <w:r w:rsidRPr="00DB3E5A">
        <w:rPr>
          <w:sz w:val="8"/>
        </w:rPr>
        <w:t>Occidentalesl</w:t>
      </w:r>
      <w:proofErr w:type="spellEnd"/>
      <w:r w:rsidRPr="00DB3E5A">
        <w:rPr>
          <w:sz w:val="8"/>
        </w:rPr>
        <w:t xml:space="preserve"> </w:t>
      </w:r>
      <w:proofErr w:type="spellStart"/>
      <w:r w:rsidRPr="00DB3E5A">
        <w:rPr>
          <w:sz w:val="8"/>
        </w:rPr>
        <w:t>Waldseemfillefs</w:t>
      </w:r>
      <w:proofErr w:type="spellEnd"/>
      <w:r w:rsidRPr="00DB3E5A">
        <w:rPr>
          <w:sz w:val="8"/>
        </w:rPr>
        <w:t xml:space="preserve"> early drawing of what he termed "˜</w:t>
      </w:r>
      <w:proofErr w:type="spellStart"/>
      <w:r w:rsidRPr="00DB3E5A">
        <w:rPr>
          <w:sz w:val="8"/>
        </w:rPr>
        <w:t>Â§Anierica</w:t>
      </w:r>
      <w:proofErr w:type="spellEnd"/>
      <w:r w:rsidRPr="00DB3E5A">
        <w:rPr>
          <w:sz w:val="8"/>
        </w:rPr>
        <w:t xml:space="preserve">," by analogy with the other two con- </w:t>
      </w:r>
      <w:proofErr w:type="spellStart"/>
      <w:r w:rsidRPr="00DB3E5A">
        <w:rPr>
          <w:sz w:val="8"/>
        </w:rPr>
        <w:t>tinents</w:t>
      </w:r>
      <w:proofErr w:type="spellEnd"/>
      <w:r w:rsidRPr="00DB3E5A">
        <w:rPr>
          <w:sz w:val="8"/>
        </w:rPr>
        <w:t xml:space="preserve">, Asia and Africa, relocated the barbarians and strange creatures in the Caribbean, insular and continental." Today one would say around Ven- </w:t>
      </w:r>
      <w:proofErr w:type="spellStart"/>
      <w:r w:rsidRPr="00DB3E5A">
        <w:rPr>
          <w:sz w:val="8"/>
        </w:rPr>
        <w:t>ezuela</w:t>
      </w:r>
      <w:proofErr w:type="spellEnd"/>
      <w:r w:rsidRPr="00DB3E5A">
        <w:rPr>
          <w:sz w:val="8"/>
        </w:rPr>
        <w:t xml:space="preserve"> and northern Brazil! J So "barbarians" then were located in space, not in time. Barbarians were different and lesser humans, but not traditional or primitive back in time. Nor were they conceived as remnants of the past. However, in the fore- ground </w:t>
      </w:r>
      <w:proofErr w:type="spellStart"/>
      <w:r w:rsidRPr="00DB3E5A">
        <w:rPr>
          <w:sz w:val="8"/>
        </w:rPr>
        <w:t>ofthe</w:t>
      </w:r>
      <w:proofErr w:type="spellEnd"/>
      <w:r w:rsidRPr="00DB3E5A">
        <w:rPr>
          <w:sz w:val="8"/>
        </w:rPr>
        <w:t xml:space="preserve"> Christian imaginary being transformed into the imaginary of the modern/colonial world, there was a teleological concept of world his- tory, with an origin (creation) and an end (the final judgment). Hundreds of paintings of the final judgment are dispersed in museums all over the Western world </w:t>
      </w:r>
      <w:proofErr w:type="gramStart"/>
      <w:r w:rsidRPr="00DB3E5A">
        <w:rPr>
          <w:sz w:val="8"/>
        </w:rPr>
        <w:t>But</w:t>
      </w:r>
      <w:proofErr w:type="gramEnd"/>
      <w:r w:rsidRPr="00DB3E5A">
        <w:rPr>
          <w:sz w:val="8"/>
        </w:rPr>
        <w:t xml:space="preserve"> time here does not imply "</w:t>
      </w:r>
      <w:proofErr w:type="spellStart"/>
      <w:r w:rsidRPr="00DB3E5A">
        <w:rPr>
          <w:sz w:val="8"/>
        </w:rPr>
        <w:t>progressf</w:t>
      </w:r>
      <w:proofErr w:type="spellEnd"/>
      <w:r w:rsidRPr="00DB3E5A">
        <w:rPr>
          <w:sz w:val="8"/>
        </w:rPr>
        <w:t xml:space="preserve"> from beginning to end. It does </w:t>
      </w:r>
      <w:proofErr w:type="spellStart"/>
      <w:r w:rsidRPr="00DB3E5A">
        <w:rPr>
          <w:sz w:val="8"/>
        </w:rPr>
        <w:t>implyg</w:t>
      </w:r>
      <w:proofErr w:type="spellEnd"/>
      <w:r w:rsidRPr="00DB3E5A">
        <w:rPr>
          <w:sz w:val="8"/>
        </w:rPr>
        <w:t xml:space="preserve"> however, a final destination, the end of the world, and the final judgment. If "</w:t>
      </w:r>
      <w:proofErr w:type="spellStart"/>
      <w:r w:rsidRPr="00DB3E5A">
        <w:rPr>
          <w:sz w:val="8"/>
        </w:rPr>
        <w:t>barbariansf</w:t>
      </w:r>
      <w:proofErr w:type="spellEnd"/>
      <w:r w:rsidRPr="00DB3E5A">
        <w:rPr>
          <w:sz w:val="8"/>
        </w:rPr>
        <w:t xml:space="preserve"> in the New World, were located not in time but in space, this was because their subaltern position was mapped on the "chain of beings" model, a model than ranked the entities of the world from rocks to human beings, and all was subsumed under "</w:t>
      </w:r>
      <w:proofErr w:type="spellStart"/>
      <w:r w:rsidRPr="00DB3E5A">
        <w:rPr>
          <w:sz w:val="8"/>
        </w:rPr>
        <w:t>nanire</w:t>
      </w:r>
      <w:proofErr w:type="spellEnd"/>
      <w:r w:rsidRPr="00DB3E5A">
        <w:rPr>
          <w:sz w:val="8"/>
        </w:rPr>
        <w:t xml:space="preserve">" as the work of God. The "chain of being" was a "vertical" model complementing the "horizontal" model provided by the T-in-O map." Space was the </w:t>
      </w:r>
      <w:proofErr w:type="spellStart"/>
      <w:r w:rsidRPr="00DB3E5A">
        <w:rPr>
          <w:sz w:val="8"/>
        </w:rPr>
        <w:t>prin</w:t>
      </w:r>
      <w:proofErr w:type="spellEnd"/>
      <w:r w:rsidRPr="00DB3E5A">
        <w:rPr>
          <w:sz w:val="8"/>
        </w:rPr>
        <w:t xml:space="preserve">- </w:t>
      </w:r>
      <w:proofErr w:type="spellStart"/>
      <w:r w:rsidRPr="00DB3E5A">
        <w:rPr>
          <w:sz w:val="8"/>
        </w:rPr>
        <w:t>ciple</w:t>
      </w:r>
      <w:proofErr w:type="spellEnd"/>
      <w:r w:rsidRPr="00DB3E5A">
        <w:rPr>
          <w:sz w:val="8"/>
        </w:rPr>
        <w:t xml:space="preserve"> of classification, vertically and horizontally </w:t>
      </w:r>
      <w:proofErr w:type="gramStart"/>
      <w:r w:rsidRPr="00DB3E5A">
        <w:rPr>
          <w:sz w:val="8"/>
        </w:rPr>
        <w:t>By</w:t>
      </w:r>
      <w:proofErr w:type="gramEnd"/>
      <w:r w:rsidRPr="00DB3E5A">
        <w:rPr>
          <w:sz w:val="8"/>
        </w:rPr>
        <w:t xml:space="preserve"> the </w:t>
      </w:r>
      <w:r w:rsidRPr="00C93E4F">
        <w:rPr>
          <w:strike/>
          <w:sz w:val="8"/>
        </w:rPr>
        <w:t>eighteenth century</w:t>
      </w:r>
      <w:r w:rsidRPr="00DB3E5A">
        <w:rPr>
          <w:sz w:val="8"/>
        </w:rPr>
        <w:t xml:space="preserve"> the translations of barbarians into primitives supplanted the "chain of beings" model with a new one. The new model had two main features. First, primitives were closer to nature and civilized people were at the peak of culture. Second, primitives were traditional, and civilized Europeans were modern. </w:t>
      </w:r>
      <w:r w:rsidRPr="00B275A9">
        <w:rPr>
          <w:highlight w:val="yellow"/>
          <w:u w:val="single"/>
        </w:rPr>
        <w:t>Knowledges beyond the epistemic European imaginary</w:t>
      </w:r>
      <w:r w:rsidRPr="00DB3E5A">
        <w:rPr>
          <w:sz w:val="8"/>
          <w:highlight w:val="yellow"/>
        </w:rPr>
        <w:t xml:space="preserve"> </w:t>
      </w:r>
      <w:r w:rsidRPr="00DB3E5A">
        <w:rPr>
          <w:sz w:val="8"/>
        </w:rPr>
        <w:t xml:space="preserve">from the Renaissance to the Enlightenment </w:t>
      </w:r>
      <w:r w:rsidRPr="00B275A9">
        <w:rPr>
          <w:highlight w:val="yellow"/>
          <w:u w:val="single"/>
        </w:rPr>
        <w:t>were disqualified</w:t>
      </w:r>
      <w:r w:rsidRPr="00DB3E5A">
        <w:rPr>
          <w:sz w:val="8"/>
          <w:highlight w:val="yellow"/>
        </w:rPr>
        <w:t xml:space="preserve"> </w:t>
      </w:r>
      <w:r w:rsidRPr="00DB3E5A">
        <w:rPr>
          <w:sz w:val="8"/>
        </w:rPr>
        <w:t xml:space="preserve">as sustainable knowledges, although recognized in their past and traditional values. In the </w:t>
      </w:r>
      <w:r w:rsidRPr="00C93E4F">
        <w:rPr>
          <w:strike/>
          <w:sz w:val="8"/>
        </w:rPr>
        <w:t>sixteenth century</w:t>
      </w:r>
      <w:r w:rsidRPr="00DB3E5A">
        <w:rPr>
          <w:sz w:val="8"/>
        </w:rPr>
        <w:t xml:space="preserve">, some </w:t>
      </w:r>
      <w:r w:rsidRPr="001E2DD8">
        <w:rPr>
          <w:u w:val="single"/>
        </w:rPr>
        <w:t xml:space="preserve">knowledges were considered dangerous (Indigenous knowledge, for example), and Spanish missionaries devoted themselves to an extirpation of idolatries that was indeed an </w:t>
      </w:r>
      <w:r w:rsidRPr="001E2DD8">
        <w:rPr>
          <w:rStyle w:val="StyleUnderline"/>
        </w:rPr>
        <w:t>epistemic lobotomy</w:t>
      </w:r>
      <w:r w:rsidRPr="001E2DD8">
        <w:rPr>
          <w:u w:val="single"/>
        </w:rPr>
        <w:t>.</w:t>
      </w:r>
      <w:r w:rsidRPr="00DB3E5A">
        <w:rPr>
          <w:sz w:val="8"/>
        </w:rPr>
        <w:t xml:space="preserve"> In </w:t>
      </w:r>
      <w:r w:rsidRPr="00C93E4F">
        <w:rPr>
          <w:strike/>
          <w:sz w:val="8"/>
        </w:rPr>
        <w:t xml:space="preserve">the </w:t>
      </w:r>
      <w:proofErr w:type="gramStart"/>
      <w:r w:rsidRPr="00C93E4F">
        <w:rPr>
          <w:strike/>
          <w:sz w:val="8"/>
        </w:rPr>
        <w:t>eighteenth century</w:t>
      </w:r>
      <w:proofErr w:type="gramEnd"/>
      <w:r w:rsidRPr="00DB3E5A">
        <w:rPr>
          <w:sz w:val="8"/>
        </w:rPr>
        <w:t xml:space="preserve"> knowledge was not extirpated, but transformed into an object, and in that project "Orientalism" was born. However, </w:t>
      </w:r>
      <w:r w:rsidRPr="001E2DD8">
        <w:rPr>
          <w:u w:val="single"/>
        </w:rPr>
        <w:t>"time" reckoning was already a point of contention between people in Tawantinsuyu and Anahuac and Spaniards</w:t>
      </w:r>
      <w:r w:rsidRPr="00DB3E5A">
        <w:rPr>
          <w:sz w:val="8"/>
        </w:rPr>
        <w:t xml:space="preserve">, although not in the conflict between moderns and primitives. </w:t>
      </w:r>
      <w:r w:rsidRPr="00F356E0">
        <w:rPr>
          <w:rStyle w:val="Emphasis"/>
          <w:highlight w:val="yellow"/>
        </w:rPr>
        <w:t>The point of contention was the calendar.</w:t>
      </w:r>
      <w:r w:rsidRPr="00966A4D">
        <w:rPr>
          <w:u w:val="single"/>
        </w:rPr>
        <w:t xml:space="preserve"> Why? </w:t>
      </w:r>
      <w:r w:rsidRPr="00F356E0">
        <w:rPr>
          <w:highlight w:val="yellow"/>
          <w:u w:val="single"/>
        </w:rPr>
        <w:t>Because the calendar was</w:t>
      </w:r>
      <w:r w:rsidRPr="001E2DD8">
        <w:rPr>
          <w:sz w:val="10"/>
          <w:highlight w:val="yellow"/>
          <w:u w:val="single"/>
        </w:rPr>
        <w:t>,</w:t>
      </w:r>
      <w:r w:rsidRPr="00F356E0">
        <w:rPr>
          <w:highlight w:val="yellow"/>
          <w:u w:val="single"/>
        </w:rPr>
        <w:t xml:space="preserve"> for</w:t>
      </w:r>
      <w:r w:rsidRPr="001E2DD8">
        <w:rPr>
          <w:sz w:val="10"/>
          <w:highlight w:val="yellow"/>
          <w:u w:val="single"/>
        </w:rPr>
        <w:t>,</w:t>
      </w:r>
      <w:r w:rsidRPr="00F356E0">
        <w:rPr>
          <w:highlight w:val="yellow"/>
          <w:u w:val="single"/>
        </w:rPr>
        <w:t xml:space="preserve"> European</w:t>
      </w:r>
      <w:r w:rsidRPr="00DB3E5A">
        <w:rPr>
          <w:sz w:val="8"/>
        </w:rPr>
        <w:t xml:space="preserve"> Christian</w:t>
      </w:r>
      <w:r w:rsidRPr="00F356E0">
        <w:rPr>
          <w:highlight w:val="yellow"/>
          <w:u w:val="single"/>
        </w:rPr>
        <w:t>s as well as</w:t>
      </w:r>
      <w:r w:rsidRPr="00966A4D">
        <w:rPr>
          <w:u w:val="single"/>
        </w:rPr>
        <w:t xml:space="preserve"> for </w:t>
      </w:r>
      <w:r w:rsidRPr="00F356E0">
        <w:rPr>
          <w:highlight w:val="yellow"/>
          <w:u w:val="single"/>
        </w:rPr>
        <w:t xml:space="preserve">Mayas, Aztecs, and </w:t>
      </w:r>
      <w:r w:rsidRPr="00F356E0">
        <w:rPr>
          <w:rStyle w:val="StyleUnderline"/>
          <w:highlight w:val="yellow"/>
        </w:rPr>
        <w:t>Incas,</w:t>
      </w:r>
      <w:r w:rsidRPr="00F356E0">
        <w:rPr>
          <w:rStyle w:val="StyleUnderline"/>
        </w:rPr>
        <w:t xml:space="preserve"> something </w:t>
      </w:r>
      <w:r w:rsidRPr="00F356E0">
        <w:rPr>
          <w:rStyle w:val="Emphasis"/>
          <w:highlight w:val="yellow"/>
        </w:rPr>
        <w:t>more than a system of reckoning dates</w:t>
      </w:r>
      <w:r w:rsidRPr="00F356E0">
        <w:rPr>
          <w:highlight w:val="yellow"/>
          <w:u w:val="single"/>
        </w:rPr>
        <w:t xml:space="preserve">. It </w:t>
      </w:r>
      <w:r w:rsidRPr="001E2DD8">
        <w:rPr>
          <w:u w:val="single"/>
        </w:rPr>
        <w:t xml:space="preserve">also </w:t>
      </w:r>
      <w:r w:rsidRPr="00F356E0">
        <w:rPr>
          <w:highlight w:val="yellow"/>
          <w:u w:val="single"/>
        </w:rPr>
        <w:t xml:space="preserve">contained </w:t>
      </w:r>
      <w:r w:rsidRPr="00F356E0">
        <w:rPr>
          <w:rStyle w:val="Emphasis"/>
          <w:highlight w:val="yellow"/>
        </w:rPr>
        <w:t>codes of knowing</w:t>
      </w:r>
      <w:r w:rsidRPr="001E2DD8">
        <w:rPr>
          <w:rStyle w:val="StyleUnderline"/>
        </w:rPr>
        <w:t>,</w:t>
      </w:r>
      <w:r w:rsidRPr="001E2DD8">
        <w:rPr>
          <w:u w:val="single"/>
        </w:rPr>
        <w:t xml:space="preserve"> ways of remembering and of understanding the present by anticipating the future.</w:t>
      </w:r>
      <w:r w:rsidRPr="00DB3E5A">
        <w:rPr>
          <w:sz w:val="8"/>
        </w:rPr>
        <w:t xml:space="preserve"> Looking at the point of contention from a distance, one could say that much like the oysters from New Haven, Incas, Aztecs, and Spaniards had a similar experience of the rhythms of the cosmos-of summer and winter solstices (even if they had it at different times of the year), of the period of the moon, of daylight and night darkness, of the rhythmic movement from hot to cold weather, and so on. In that regard they were all equal. Around these same basic experiences of the rhythm of the universe, Spaniards on the one hand and Aztecs and Incas on the other built different concepts of the moving patterns of the universe (that in the West was conceived as “time”) and the place in which people could move and locate other people or objects or just look at the horizon (that in the West was conceived as "space"). But for some reason, the Spaniards managed to impose their concept of time. </w:t>
      </w:r>
      <w:r w:rsidRPr="00B275A9">
        <w:rPr>
          <w:highlight w:val="yellow"/>
          <w:u w:val="single"/>
        </w:rPr>
        <w:t>If the Spaniards paid so much attention to the indigenous calendars</w:t>
      </w:r>
      <w:r w:rsidRPr="001E2DD8">
        <w:rPr>
          <w:u w:val="single"/>
        </w:rPr>
        <w:t>, and the Andean dissident Guaman Poms. de Ayala</w:t>
      </w:r>
      <w:r w:rsidRPr="00DB3E5A">
        <w:rPr>
          <w:sz w:val="8"/>
        </w:rPr>
        <w:t xml:space="preserve">, toward the beginning of the </w:t>
      </w:r>
      <w:r w:rsidRPr="00DB3E5A">
        <w:rPr>
          <w:strike/>
          <w:sz w:val="8"/>
        </w:rPr>
        <w:t>seventeenth century</w:t>
      </w:r>
      <w:r w:rsidRPr="00DB3E5A">
        <w:rPr>
          <w:sz w:val="8"/>
        </w:rPr>
        <w:t xml:space="preserve"> </w:t>
      </w:r>
      <w:r w:rsidRPr="001E2DD8">
        <w:rPr>
          <w:u w:val="single"/>
        </w:rPr>
        <w:t>devoted so much attention to comparing the Christian</w:t>
      </w:r>
      <w:r w:rsidRPr="00DB3E5A">
        <w:rPr>
          <w:sz w:val="8"/>
        </w:rPr>
        <w:t xml:space="preserve"> </w:t>
      </w:r>
      <w:r w:rsidRPr="001E2DD8">
        <w:rPr>
          <w:u w:val="single"/>
        </w:rPr>
        <w:t xml:space="preserve">and Inca calendars, </w:t>
      </w:r>
      <w:r w:rsidRPr="00DB3E5A">
        <w:rPr>
          <w:highlight w:val="yellow"/>
          <w:u w:val="single"/>
        </w:rPr>
        <w:t>it was because something important was at stake</w:t>
      </w:r>
      <w:r w:rsidRPr="001E2DD8">
        <w:rPr>
          <w:u w:val="single"/>
        </w:rPr>
        <w:t>.</w:t>
      </w:r>
      <w:r w:rsidRPr="00DB3E5A">
        <w:rPr>
          <w:sz w:val="8"/>
        </w:rPr>
        <w:t xml:space="preserve"> </w:t>
      </w:r>
      <w:r w:rsidRPr="001E2DD8">
        <w:rPr>
          <w:u w:val="single"/>
        </w:rPr>
        <w:t xml:space="preserve">And </w:t>
      </w:r>
      <w:r w:rsidRPr="00DB3E5A">
        <w:rPr>
          <w:highlight w:val="yellow"/>
          <w:u w:val="single"/>
        </w:rPr>
        <w:t>that could not have been just the differences in the system of time reckoning</w:t>
      </w:r>
      <w:r w:rsidRPr="00DB3E5A">
        <w:rPr>
          <w:sz w:val="8"/>
        </w:rPr>
        <w:t xml:space="preserve">. </w:t>
      </w:r>
      <w:r w:rsidRPr="00DB3E5A">
        <w:rPr>
          <w:sz w:val="4"/>
        </w:rPr>
        <w:t>One of the direct consequences was the very concept of history that, for Renaissance humanists, was embedded in time. In the European context, "History" had not always been linked to time (like for Herodotus), nor was recording the past necessarily linked to "</w:t>
      </w:r>
      <w:proofErr w:type="spellStart"/>
      <w:r w:rsidRPr="00DB3E5A">
        <w:rPr>
          <w:sz w:val="4"/>
        </w:rPr>
        <w:t>historyf</w:t>
      </w:r>
      <w:proofErr w:type="spellEnd"/>
      <w:r w:rsidRPr="00DB3E5A">
        <w:rPr>
          <w:sz w:val="4"/>
        </w:rPr>
        <w:t xml:space="preserve">' Following the same </w:t>
      </w:r>
      <w:proofErr w:type="spellStart"/>
      <w:r w:rsidRPr="00DB3E5A">
        <w:rPr>
          <w:sz w:val="4"/>
        </w:rPr>
        <w:t>argu</w:t>
      </w:r>
      <w:proofErr w:type="spellEnd"/>
      <w:r w:rsidRPr="00DB3E5A">
        <w:rPr>
          <w:sz w:val="4"/>
        </w:rPr>
        <w:t xml:space="preserve">- </w:t>
      </w:r>
      <w:proofErr w:type="spellStart"/>
      <w:r w:rsidRPr="00DB3E5A">
        <w:rPr>
          <w:sz w:val="4"/>
        </w:rPr>
        <w:t>ment</w:t>
      </w:r>
      <w:proofErr w:type="spellEnd"/>
      <w:r w:rsidRPr="00DB3E5A">
        <w:rPr>
          <w:sz w:val="4"/>
        </w:rPr>
        <w:t xml:space="preserve"> one can say that there is no logical necessity tying together an event that could be dated in the past with its status as an "historical </w:t>
      </w:r>
      <w:proofErr w:type="spellStart"/>
      <w:r w:rsidRPr="00DB3E5A">
        <w:rPr>
          <w:sz w:val="4"/>
        </w:rPr>
        <w:t>event?"S</w:t>
      </w:r>
      <w:proofErr w:type="spellEnd"/>
      <w:r w:rsidRPr="00DB3E5A">
        <w:rPr>
          <w:sz w:val="4"/>
        </w:rPr>
        <w:t xml:space="preserve"> ln the New World context, Spanish men of letters as well as those sol- </w:t>
      </w:r>
      <w:proofErr w:type="spellStart"/>
      <w:r w:rsidRPr="00DB3E5A">
        <w:rPr>
          <w:sz w:val="4"/>
        </w:rPr>
        <w:t>diers</w:t>
      </w:r>
      <w:proofErr w:type="spellEnd"/>
      <w:r w:rsidRPr="00DB3E5A">
        <w:rPr>
          <w:sz w:val="4"/>
        </w:rPr>
        <w:t xml:space="preserve"> Who attempted the task of writing histories faced people whose man- </w:t>
      </w:r>
      <w:proofErr w:type="spellStart"/>
      <w:r w:rsidRPr="00DB3E5A">
        <w:rPr>
          <w:sz w:val="4"/>
        </w:rPr>
        <w:t>ner</w:t>
      </w:r>
      <w:proofErr w:type="spellEnd"/>
      <w:r w:rsidRPr="00DB3E5A">
        <w:rPr>
          <w:sz w:val="4"/>
        </w:rPr>
        <w:t xml:space="preserve"> of recording the past was not grounded in the concept of alphabetic writing and time, that is, of "history" Let me elaborate on this by taking the Aymara word </w:t>
      </w:r>
      <w:proofErr w:type="spellStart"/>
      <w:r w:rsidRPr="00DB3E5A">
        <w:rPr>
          <w:sz w:val="4"/>
        </w:rPr>
        <w:t>Puchu</w:t>
      </w:r>
      <w:proofErr w:type="spellEnd"/>
      <w:r w:rsidRPr="00DB3E5A">
        <w:rPr>
          <w:sz w:val="4"/>
        </w:rPr>
        <w:t xml:space="preserve"> as a case in point, Ludovico Bertonio, who Wrote a very important Aymara dictionary in </w:t>
      </w:r>
      <w:r w:rsidRPr="00DB3E5A">
        <w:rPr>
          <w:strike/>
          <w:sz w:val="4"/>
        </w:rPr>
        <w:t>1612</w:t>
      </w:r>
      <w:r w:rsidRPr="00DB3E5A">
        <w:rPr>
          <w:sz w:val="4"/>
        </w:rPr>
        <w:t>Paridhavi, describes Pasha in relation to the sky As "when the sky is too low" in the expression "</w:t>
      </w:r>
      <w:proofErr w:type="spellStart"/>
      <w:r w:rsidRPr="00DB3E5A">
        <w:rPr>
          <w:sz w:val="4"/>
        </w:rPr>
        <w:t>laccampu</w:t>
      </w:r>
      <w:proofErr w:type="spellEnd"/>
      <w:r w:rsidRPr="00DB3E5A">
        <w:rPr>
          <w:sz w:val="4"/>
        </w:rPr>
        <w:t xml:space="preserve"> </w:t>
      </w:r>
      <w:proofErr w:type="spellStart"/>
      <w:r w:rsidRPr="00DB3E5A">
        <w:rPr>
          <w:sz w:val="4"/>
        </w:rPr>
        <w:t>llikhuti</w:t>
      </w:r>
      <w:proofErr w:type="spellEnd"/>
      <w:r w:rsidRPr="00DB3E5A">
        <w:rPr>
          <w:sz w:val="4"/>
        </w:rPr>
        <w:t xml:space="preserve">" (when the sky is quiet). ln both Quechua and Aymara, </w:t>
      </w:r>
      <w:proofErr w:type="spellStart"/>
      <w:r w:rsidRPr="00DB3E5A">
        <w:rPr>
          <w:sz w:val="4"/>
        </w:rPr>
        <w:t>Pachu</w:t>
      </w:r>
      <w:proofErr w:type="spellEnd"/>
      <w:r w:rsidRPr="00DB3E5A">
        <w:rPr>
          <w:sz w:val="4"/>
        </w:rPr>
        <w:t xml:space="preserve"> refers primarily to daylight, rather than to a particular space, the space where birds fly. But, of course; the space where birds fly is where We notice that daylight occurs in space, from sunrise to sunset. Daylight or the space where birds fly is thus also the space of time. The space of time is the best I can do to render the connection between event and movement, which, in Aymara or Quechua, was not rendered with the word time as distinct from space, but with a word that implied both space and time. And that was precisely Pasha," A full description of Pasha, as it is known today by the detailed reconstruction from early Spanish chronicles and more recent anthropological work, can- not be pursued here. There is one more aspect, however, that I would like to look at by introducing the notion of Pack/</w:t>
      </w:r>
      <w:proofErr w:type="spellStart"/>
      <w:r w:rsidRPr="00DB3E5A">
        <w:rPr>
          <w:sz w:val="4"/>
        </w:rPr>
        <w:t>zkuti</w:t>
      </w:r>
      <w:proofErr w:type="spellEnd"/>
      <w:r w:rsidRPr="00DB3E5A">
        <w:rPr>
          <w:sz w:val="4"/>
        </w:rPr>
        <w:t xml:space="preserve">. </w:t>
      </w:r>
      <w:proofErr w:type="spellStart"/>
      <w:r w:rsidRPr="00DB3E5A">
        <w:rPr>
          <w:sz w:val="4"/>
        </w:rPr>
        <w:t>Bertonio</w:t>
      </w:r>
      <w:proofErr w:type="spellEnd"/>
      <w:r w:rsidRPr="00DB3E5A">
        <w:rPr>
          <w:sz w:val="4"/>
        </w:rPr>
        <w:t xml:space="preserve"> translated the term as "time of </w:t>
      </w:r>
      <w:proofErr w:type="spellStart"/>
      <w:r w:rsidRPr="00DB3E5A">
        <w:rPr>
          <w:sz w:val="4"/>
        </w:rPr>
        <w:t>warf</w:t>
      </w:r>
      <w:proofErr w:type="spellEnd"/>
      <w:r w:rsidRPr="00DB3E5A">
        <w:rPr>
          <w:sz w:val="4"/>
        </w:rPr>
        <w:t xml:space="preserve">' which in Aymara philosophy was rather conceived as the "moment in which people cannot be together any </w:t>
      </w:r>
      <w:proofErr w:type="spellStart"/>
      <w:r w:rsidRPr="00DB3E5A">
        <w:rPr>
          <w:sz w:val="4"/>
        </w:rPr>
        <w:t>Iongeri</w:t>
      </w:r>
      <w:proofErr w:type="spellEnd"/>
      <w:r w:rsidRPr="00DB3E5A">
        <w:rPr>
          <w:sz w:val="4"/>
        </w:rPr>
        <w:t xml:space="preserve">' or the moment in which dualities become contrary or contradictory; rather than </w:t>
      </w:r>
      <w:proofErr w:type="spellStart"/>
      <w:r w:rsidRPr="00DB3E5A">
        <w:rPr>
          <w:sz w:val="4"/>
        </w:rPr>
        <w:t>complemen</w:t>
      </w:r>
      <w:proofErr w:type="spellEnd"/>
      <w:r w:rsidRPr="00DB3E5A">
        <w:rPr>
          <w:sz w:val="4"/>
        </w:rPr>
        <w:t xml:space="preserve">- </w:t>
      </w:r>
      <w:proofErr w:type="spellStart"/>
      <w:r w:rsidRPr="00DB3E5A">
        <w:rPr>
          <w:sz w:val="4"/>
        </w:rPr>
        <w:t>tary</w:t>
      </w:r>
      <w:proofErr w:type="spellEnd"/>
      <w:r w:rsidRPr="00DB3E5A">
        <w:rPr>
          <w:sz w:val="4"/>
        </w:rPr>
        <w:t xml:space="preserve"> Apparently </w:t>
      </w:r>
      <w:proofErr w:type="spellStart"/>
      <w:r w:rsidRPr="00DB3E5A">
        <w:rPr>
          <w:sz w:val="4"/>
        </w:rPr>
        <w:t>Bertonio</w:t>
      </w:r>
      <w:proofErr w:type="spellEnd"/>
      <w:r w:rsidRPr="00DB3E5A">
        <w:rPr>
          <w:sz w:val="4"/>
        </w:rPr>
        <w:t xml:space="preserve"> was collapsing the meaning of </w:t>
      </w:r>
      <w:proofErr w:type="spellStart"/>
      <w:r w:rsidRPr="00DB3E5A">
        <w:rPr>
          <w:sz w:val="4"/>
        </w:rPr>
        <w:t>Pachakuti</w:t>
      </w:r>
      <w:proofErr w:type="spellEnd"/>
      <w:r w:rsidRPr="00DB3E5A">
        <w:rPr>
          <w:sz w:val="4"/>
        </w:rPr>
        <w:t xml:space="preserve"> with the meaning of Tinku, generally described as two moieties (say, masculine/ feminine; sun/moon) which are complementary and mutually constituted, although tensions and conflicts arise. In this regard, the word Tinku could be interpreted as an instance of space-time in which dualities are complementary But Tinku can also be the ritual that helps dualities to remain complementary rather than becoming contrary or contradictory </w:t>
      </w:r>
      <w:proofErr w:type="spellStart"/>
      <w:r w:rsidRPr="00DB3E5A">
        <w:rPr>
          <w:sz w:val="4"/>
        </w:rPr>
        <w:t>linku</w:t>
      </w:r>
      <w:proofErr w:type="spellEnd"/>
      <w:r w:rsidRPr="00DB3E5A">
        <w:rPr>
          <w:sz w:val="4"/>
        </w:rPr>
        <w:t xml:space="preserve"> as ritual is a performance for the </w:t>
      </w:r>
      <w:proofErr w:type="spellStart"/>
      <w:r w:rsidRPr="00DB3E5A">
        <w:rPr>
          <w:sz w:val="4"/>
        </w:rPr>
        <w:t>encoun</w:t>
      </w:r>
      <w:proofErr w:type="spellEnd"/>
      <w:r w:rsidRPr="00DB3E5A">
        <w:rPr>
          <w:sz w:val="4"/>
        </w:rPr>
        <w:t xml:space="preserve">- ter of opposing factions </w:t>
      </w:r>
      <w:proofErr w:type="spellStart"/>
      <w:r w:rsidRPr="00DB3E5A">
        <w:rPr>
          <w:sz w:val="4"/>
        </w:rPr>
        <w:t>alasaya</w:t>
      </w:r>
      <w:proofErr w:type="spellEnd"/>
      <w:r w:rsidRPr="00DB3E5A">
        <w:rPr>
          <w:sz w:val="4"/>
        </w:rPr>
        <w:t xml:space="preserve"> ("of the side of above"; and notice that it is not those from above, but those </w:t>
      </w:r>
      <w:proofErr w:type="spellStart"/>
      <w:r w:rsidRPr="00DB3E5A">
        <w:rPr>
          <w:sz w:val="4"/>
        </w:rPr>
        <w:t>ofthe</w:t>
      </w:r>
      <w:proofErr w:type="spellEnd"/>
      <w:r w:rsidRPr="00DB3E5A">
        <w:rPr>
          <w:sz w:val="4"/>
        </w:rPr>
        <w:t xml:space="preserve"> "side of </w:t>
      </w:r>
      <w:proofErr w:type="spellStart"/>
      <w:r w:rsidRPr="00DB3E5A">
        <w:rPr>
          <w:sz w:val="4"/>
        </w:rPr>
        <w:t>abovef</w:t>
      </w:r>
      <w:proofErr w:type="spellEnd"/>
      <w:r w:rsidRPr="00DB3E5A">
        <w:rPr>
          <w:sz w:val="4"/>
        </w:rPr>
        <w:t xml:space="preserve">' or something like that) and </w:t>
      </w:r>
      <w:proofErr w:type="spellStart"/>
      <w:r w:rsidRPr="00DB3E5A">
        <w:rPr>
          <w:sz w:val="4"/>
        </w:rPr>
        <w:t>masaya</w:t>
      </w:r>
      <w:proofErr w:type="spellEnd"/>
      <w:r w:rsidRPr="00DB3E5A">
        <w:rPr>
          <w:sz w:val="4"/>
        </w:rPr>
        <w:t xml:space="preserve"> (those of "the side of below"). Notice that in both cases it is the "side" of above and of below, and not just above and below. Tinku is therefore the place of encounter, like in the expression </w:t>
      </w:r>
      <w:proofErr w:type="spellStart"/>
      <w:r w:rsidRPr="00DB3E5A">
        <w:rPr>
          <w:sz w:val="4"/>
        </w:rPr>
        <w:t>tinkuthaptutha</w:t>
      </w:r>
      <w:proofErr w:type="spellEnd"/>
      <w:r w:rsidRPr="00DB3E5A">
        <w:rPr>
          <w:sz w:val="4"/>
        </w:rPr>
        <w:t xml:space="preserve">, "the place of encounter of those that come and </w:t>
      </w:r>
      <w:proofErr w:type="spellStart"/>
      <w:r w:rsidRPr="00DB3E5A">
        <w:rPr>
          <w:sz w:val="4"/>
        </w:rPr>
        <w:t>gof</w:t>
      </w:r>
      <w:proofErr w:type="spellEnd"/>
      <w:r w:rsidRPr="00DB3E5A">
        <w:rPr>
          <w:sz w:val="4"/>
        </w:rPr>
        <w:t xml:space="preserve">' </w:t>
      </w:r>
      <w:proofErr w:type="spellStart"/>
      <w:r w:rsidRPr="00DB3E5A">
        <w:rPr>
          <w:sz w:val="4"/>
        </w:rPr>
        <w:t>Pachakuti</w:t>
      </w:r>
      <w:proofErr w:type="spellEnd"/>
      <w:r w:rsidRPr="00DB3E5A">
        <w:rPr>
          <w:sz w:val="4"/>
        </w:rPr>
        <w:t xml:space="preserve">, then, is a disturbing alteration </w:t>
      </w:r>
      <w:proofErr w:type="spellStart"/>
      <w:r w:rsidRPr="00DB3E5A">
        <w:rPr>
          <w:sz w:val="4"/>
        </w:rPr>
        <w:t>ofthe</w:t>
      </w:r>
      <w:proofErr w:type="spellEnd"/>
      <w:r w:rsidRPr="00DB3E5A">
        <w:rPr>
          <w:sz w:val="4"/>
        </w:rPr>
        <w:t xml:space="preserve"> order of things. Any attempt to reduce or sub- </w:t>
      </w:r>
      <w:proofErr w:type="spellStart"/>
      <w:r w:rsidRPr="00DB3E5A">
        <w:rPr>
          <w:sz w:val="4"/>
        </w:rPr>
        <w:t>sume</w:t>
      </w:r>
      <w:proofErr w:type="spellEnd"/>
      <w:r w:rsidRPr="00DB3E5A">
        <w:rPr>
          <w:sz w:val="4"/>
        </w:rPr>
        <w:t xml:space="preserve"> Tinku under Hegel's dialectics would either fail or end up in another imperial epistemic move of translating the unknown to the known, which started with missionaries and men of letters in the sixteenth century. Thus, if Tinku is the complementary of contrary and contradictories, Kuti is the moment in which complementarity becomes non-compatible, that is, at war; and </w:t>
      </w:r>
      <w:proofErr w:type="spellStart"/>
      <w:r w:rsidRPr="00DB3E5A">
        <w:rPr>
          <w:sz w:val="4"/>
        </w:rPr>
        <w:t>Puchn</w:t>
      </w:r>
      <w:proofErr w:type="spellEnd"/>
      <w:r w:rsidRPr="00DB3E5A">
        <w:rPr>
          <w:sz w:val="4"/>
        </w:rPr>
        <w:t xml:space="preserve"> Kuti then becomes the disturbing alteration of the order of things. At its extreme, Kuti is "a violent turn </w:t>
      </w:r>
      <w:proofErr w:type="spellStart"/>
      <w:r w:rsidRPr="00DB3E5A">
        <w:rPr>
          <w:sz w:val="4"/>
        </w:rPr>
        <w:t>aroundf</w:t>
      </w:r>
      <w:proofErr w:type="spellEnd"/>
      <w:r w:rsidRPr="00DB3E5A">
        <w:rPr>
          <w:sz w:val="4"/>
        </w:rPr>
        <w:t>' "a rollover" (like when a "car rolls over"); in Spanish, it is "</w:t>
      </w:r>
      <w:proofErr w:type="spellStart"/>
      <w:r w:rsidRPr="00DB3E5A">
        <w:rPr>
          <w:sz w:val="4"/>
        </w:rPr>
        <w:t>volcar</w:t>
      </w:r>
      <w:proofErr w:type="spellEnd"/>
      <w:r w:rsidRPr="00DB3E5A">
        <w:rPr>
          <w:sz w:val="4"/>
        </w:rPr>
        <w:t xml:space="preserve"> un auto, </w:t>
      </w:r>
      <w:proofErr w:type="spellStart"/>
      <w:r w:rsidRPr="00DB3E5A">
        <w:rPr>
          <w:sz w:val="4"/>
        </w:rPr>
        <w:t>hubo</w:t>
      </w:r>
      <w:proofErr w:type="spellEnd"/>
      <w:r w:rsidRPr="00DB3E5A">
        <w:rPr>
          <w:sz w:val="4"/>
        </w:rPr>
        <w:t xml:space="preserve"> un </w:t>
      </w:r>
      <w:proofErr w:type="spellStart"/>
      <w:r w:rsidRPr="00DB3E5A">
        <w:rPr>
          <w:sz w:val="4"/>
        </w:rPr>
        <w:t>vuelcof</w:t>
      </w:r>
      <w:proofErr w:type="spellEnd"/>
      <w:r w:rsidRPr="00DB3E5A">
        <w:rPr>
          <w:sz w:val="4"/>
        </w:rPr>
        <w:t xml:space="preserve">' The closest I can get to the limit of Pacha Kuti through the </w:t>
      </w:r>
      <w:proofErr w:type="spellStart"/>
      <w:r w:rsidRPr="00DB3E5A">
        <w:rPr>
          <w:sz w:val="4"/>
        </w:rPr>
        <w:t>imagi</w:t>
      </w:r>
      <w:proofErr w:type="spellEnd"/>
      <w:r w:rsidRPr="00DB3E5A">
        <w:rPr>
          <w:sz w:val="4"/>
        </w:rPr>
        <w:t xml:space="preserve">- nary of modern epistemology (which I cannot avoid) is to translate it as "final </w:t>
      </w:r>
      <w:proofErr w:type="spellStart"/>
      <w:r w:rsidRPr="00DB3E5A">
        <w:rPr>
          <w:sz w:val="4"/>
        </w:rPr>
        <w:t>judgmentf</w:t>
      </w:r>
      <w:proofErr w:type="spellEnd"/>
      <w:r w:rsidRPr="00DB3E5A">
        <w:rPr>
          <w:sz w:val="4"/>
        </w:rPr>
        <w:t>' akin to that in Christian cosmology or as "</w:t>
      </w:r>
      <w:proofErr w:type="spellStart"/>
      <w:r w:rsidRPr="00DB3E5A">
        <w:rPr>
          <w:sz w:val="4"/>
        </w:rPr>
        <w:t>revolutionf</w:t>
      </w:r>
      <w:proofErr w:type="spellEnd"/>
      <w:r w:rsidRPr="00DB3E5A">
        <w:rPr>
          <w:sz w:val="4"/>
        </w:rPr>
        <w:t xml:space="preserve">' as in modern and secular cosmology As in "industrial </w:t>
      </w:r>
      <w:proofErr w:type="spellStart"/>
      <w:r w:rsidRPr="00DB3E5A">
        <w:rPr>
          <w:sz w:val="4"/>
        </w:rPr>
        <w:t>revolutionf</w:t>
      </w:r>
      <w:proofErr w:type="spellEnd"/>
      <w:r w:rsidRPr="00DB3E5A">
        <w:rPr>
          <w:sz w:val="4"/>
        </w:rPr>
        <w:t xml:space="preserve">' "French </w:t>
      </w:r>
      <w:proofErr w:type="spellStart"/>
      <w:r w:rsidRPr="00DB3E5A">
        <w:rPr>
          <w:sz w:val="4"/>
        </w:rPr>
        <w:t>revolutionf</w:t>
      </w:r>
      <w:proofErr w:type="spellEnd"/>
      <w:r w:rsidRPr="00DB3E5A">
        <w:rPr>
          <w:sz w:val="4"/>
        </w:rPr>
        <w:t xml:space="preserve"> or "Russian </w:t>
      </w:r>
      <w:proofErr w:type="spellStart"/>
      <w:r w:rsidRPr="00DB3E5A">
        <w:rPr>
          <w:sz w:val="4"/>
        </w:rPr>
        <w:t>revolutionf</w:t>
      </w:r>
      <w:proofErr w:type="spellEnd"/>
      <w:r w:rsidRPr="00DB3E5A">
        <w:rPr>
          <w:sz w:val="4"/>
        </w:rPr>
        <w:t xml:space="preserve">' However, there is a </w:t>
      </w:r>
      <w:proofErr w:type="spellStart"/>
      <w:r w:rsidRPr="00DB3E5A">
        <w:rPr>
          <w:sz w:val="4"/>
        </w:rPr>
        <w:t>diiliculty</w:t>
      </w:r>
      <w:proofErr w:type="spellEnd"/>
      <w:r w:rsidRPr="00DB3E5A">
        <w:rPr>
          <w:sz w:val="4"/>
        </w:rPr>
        <w:t>: "</w:t>
      </w:r>
      <w:proofErr w:type="spellStart"/>
      <w:r w:rsidRPr="00DB3E5A">
        <w:rPr>
          <w:sz w:val="4"/>
        </w:rPr>
        <w:t>revolu</w:t>
      </w:r>
      <w:proofErr w:type="spellEnd"/>
      <w:r w:rsidRPr="00DB3E5A">
        <w:rPr>
          <w:sz w:val="4"/>
        </w:rPr>
        <w:t xml:space="preserve">- </w:t>
      </w:r>
      <w:proofErr w:type="spellStart"/>
      <w:r w:rsidRPr="00DB3E5A">
        <w:rPr>
          <w:sz w:val="4"/>
        </w:rPr>
        <w:t>tion</w:t>
      </w:r>
      <w:proofErr w:type="spellEnd"/>
      <w:r w:rsidRPr="00DB3E5A">
        <w:rPr>
          <w:sz w:val="4"/>
        </w:rPr>
        <w:t xml:space="preserve">" is engrained in a linear concept of history and of time, and in an epis- </w:t>
      </w:r>
      <w:proofErr w:type="spellStart"/>
      <w:r w:rsidRPr="00DB3E5A">
        <w:rPr>
          <w:sz w:val="4"/>
        </w:rPr>
        <w:t>temology</w:t>
      </w:r>
      <w:proofErr w:type="spellEnd"/>
      <w:r w:rsidRPr="00DB3E5A">
        <w:rPr>
          <w:sz w:val="4"/>
        </w:rPr>
        <w:t xml:space="preserve"> based on a logic in which dichotomies are always in contrary or contradictory relations; they are never complementary. Pacha Kuti, instead, belongs to an imaginary of cyclical repetitions and regular transformations of the natural/ social world. Pacha Kuti is a third element that introduces the colonial difference, the negated knowledge that can no longer be </w:t>
      </w:r>
      <w:proofErr w:type="spellStart"/>
      <w:r w:rsidRPr="00DB3E5A">
        <w:rPr>
          <w:sz w:val="4"/>
        </w:rPr>
        <w:t>recov</w:t>
      </w:r>
      <w:proofErr w:type="spellEnd"/>
      <w:r w:rsidRPr="00DB3E5A">
        <w:rPr>
          <w:sz w:val="4"/>
        </w:rPr>
        <w:t xml:space="preserve">- </w:t>
      </w:r>
      <w:proofErr w:type="spellStart"/>
      <w:r w:rsidRPr="00DB3E5A">
        <w:rPr>
          <w:sz w:val="4"/>
        </w:rPr>
        <w:t>ered</w:t>
      </w:r>
      <w:proofErr w:type="spellEnd"/>
      <w:r w:rsidRPr="00DB3E5A">
        <w:rPr>
          <w:sz w:val="4"/>
        </w:rPr>
        <w:t xml:space="preserve"> in its "</w:t>
      </w:r>
      <w:proofErr w:type="spellStart"/>
      <w:r w:rsidRPr="00DB3E5A">
        <w:rPr>
          <w:sz w:val="4"/>
        </w:rPr>
        <w:t>purityf</w:t>
      </w:r>
      <w:proofErr w:type="spellEnd"/>
      <w:r w:rsidRPr="00DB3E5A">
        <w:rPr>
          <w:sz w:val="4"/>
        </w:rPr>
        <w:t xml:space="preserve"> but that allows us to see the limits of "final judgment" and </w:t>
      </w:r>
      <w:proofErr w:type="spellStart"/>
      <w:r w:rsidRPr="00DB3E5A">
        <w:rPr>
          <w:sz w:val="4"/>
        </w:rPr>
        <w:t>frevolutionf</w:t>
      </w:r>
      <w:proofErr w:type="spellEnd"/>
      <w:r w:rsidRPr="00DB3E5A">
        <w:rPr>
          <w:sz w:val="4"/>
        </w:rPr>
        <w:t>' 'The Spanish conquest was perceived and described in Quechua-</w:t>
      </w:r>
      <w:proofErr w:type="spellStart"/>
      <w:r w:rsidRPr="00DB3E5A">
        <w:rPr>
          <w:sz w:val="4"/>
        </w:rPr>
        <w:t>Ayrnara</w:t>
      </w:r>
      <w:proofErr w:type="spellEnd"/>
      <w:r w:rsidRPr="00DB3E5A">
        <w:rPr>
          <w:sz w:val="4"/>
        </w:rPr>
        <w:t xml:space="preserve"> as </w:t>
      </w:r>
      <w:proofErr w:type="spellStart"/>
      <w:r w:rsidRPr="00DB3E5A">
        <w:rPr>
          <w:sz w:val="4"/>
        </w:rPr>
        <w:t>Pachakutif</w:t>
      </w:r>
      <w:proofErr w:type="spellEnd"/>
      <w:r w:rsidRPr="00DB3E5A">
        <w:rPr>
          <w:sz w:val="4"/>
        </w:rPr>
        <w:t xml:space="preserve"> And it was, from their perspective, an </w:t>
      </w:r>
      <w:proofErr w:type="spellStart"/>
      <w:r w:rsidRPr="00DB3E5A">
        <w:rPr>
          <w:sz w:val="4"/>
        </w:rPr>
        <w:t>inteÂ</w:t>
      </w:r>
      <w:proofErr w:type="spellEnd"/>
      <w:r w:rsidRPr="00DB3E5A">
        <w:rPr>
          <w:sz w:val="4"/>
        </w:rPr>
        <w:t xml:space="preserve">» </w:t>
      </w:r>
      <w:proofErr w:type="spellStart"/>
      <w:r w:rsidRPr="00DB3E5A">
        <w:rPr>
          <w:sz w:val="4"/>
        </w:rPr>
        <w:t>gration</w:t>
      </w:r>
      <w:proofErr w:type="spellEnd"/>
      <w:r w:rsidRPr="00DB3E5A">
        <w:rPr>
          <w:sz w:val="4"/>
        </w:rPr>
        <w:t xml:space="preserve"> of a foreign element into their cosmology that maintained, however, the irreducible </w:t>
      </w:r>
      <w:proofErr w:type="spellStart"/>
      <w:r w:rsidRPr="00DB3E5A">
        <w:rPr>
          <w:sz w:val="4"/>
        </w:rPr>
        <w:t>diiference</w:t>
      </w:r>
      <w:proofErr w:type="spellEnd"/>
      <w:r w:rsidRPr="00DB3E5A">
        <w:rPr>
          <w:sz w:val="4"/>
        </w:rPr>
        <w:t xml:space="preserve"> with "final judgment" and "</w:t>
      </w:r>
      <w:proofErr w:type="spellStart"/>
      <w:r w:rsidRPr="00DB3E5A">
        <w:rPr>
          <w:sz w:val="4"/>
        </w:rPr>
        <w:t>revolutionf</w:t>
      </w:r>
      <w:proofErr w:type="spellEnd"/>
      <w:r w:rsidRPr="00DB3E5A">
        <w:rPr>
          <w:sz w:val="4"/>
        </w:rPr>
        <w:t xml:space="preserve"> With the conquest understood as Pacha Kuti, we can see both sides of the colonial difference and understand why Spanish missionaries saw in Amerindian calendars a dangerous manifestation of the Devil." Detaching Time Measurement from Cosmological Time Similar to the cartography of the sixteenth century which mapped the global and detached the visualization and experience of space, projecting the territory into space measurement and management, so happens with </w:t>
      </w:r>
      <w:proofErr w:type="spellStart"/>
      <w:r w:rsidRPr="00DB3E5A">
        <w:rPr>
          <w:sz w:val="4"/>
        </w:rPr>
        <w:t>thfrconceptualization</w:t>
      </w:r>
      <w:proofErr w:type="spellEnd"/>
      <w:r w:rsidRPr="00DB3E5A">
        <w:rPr>
          <w:sz w:val="4"/>
        </w:rPr>
        <w:t xml:space="preserve"> of time in Western societies." Both, the separation of space and time from cosmological experience of time (four seasons, the time of the harvest, the movement and the impact of the rotation of earth and moon around die earth, etc.), explain in part the separation of "nature" from the human body: "natural phenomena" takes place out there, in space and time outside of us. There are, then, two aspects I would like to stress here that will pave the way toward a reflection on time and "natural </w:t>
      </w:r>
      <w:proofErr w:type="spellStart"/>
      <w:r w:rsidRPr="00DB3E5A">
        <w:rPr>
          <w:sz w:val="4"/>
        </w:rPr>
        <w:t>historyf</w:t>
      </w:r>
      <w:proofErr w:type="spellEnd"/>
      <w:r w:rsidRPr="00DB3E5A">
        <w:rPr>
          <w:sz w:val="4"/>
        </w:rPr>
        <w:t xml:space="preserve">' One is the </w:t>
      </w:r>
      <w:proofErr w:type="spellStart"/>
      <w:r w:rsidRPr="00DB3E5A">
        <w:rPr>
          <w:sz w:val="4"/>
        </w:rPr>
        <w:t>intersec</w:t>
      </w:r>
      <w:proofErr w:type="spellEnd"/>
      <w:r w:rsidRPr="00DB3E5A">
        <w:rPr>
          <w:sz w:val="4"/>
        </w:rPr>
        <w:t xml:space="preserve">- </w:t>
      </w:r>
      <w:proofErr w:type="spellStart"/>
      <w:r w:rsidRPr="00DB3E5A">
        <w:rPr>
          <w:sz w:val="4"/>
        </w:rPr>
        <w:t>tion</w:t>
      </w:r>
      <w:proofErr w:type="spellEnd"/>
      <w:r w:rsidRPr="00DB3E5A">
        <w:rPr>
          <w:sz w:val="4"/>
        </w:rPr>
        <w:t xml:space="preserve"> of the concept of space/time in the organization of memory and </w:t>
      </w:r>
      <w:proofErr w:type="spellStart"/>
      <w:r w:rsidRPr="00DB3E5A">
        <w:rPr>
          <w:sz w:val="4"/>
        </w:rPr>
        <w:t>soci</w:t>
      </w:r>
      <w:proofErr w:type="spellEnd"/>
      <w:r w:rsidRPr="00DB3E5A">
        <w:rPr>
          <w:sz w:val="4"/>
        </w:rPr>
        <w:t xml:space="preserve">- </w:t>
      </w:r>
      <w:proofErr w:type="spellStart"/>
      <w:r w:rsidRPr="00DB3E5A">
        <w:rPr>
          <w:sz w:val="4"/>
        </w:rPr>
        <w:t>ety</w:t>
      </w:r>
      <w:proofErr w:type="spellEnd"/>
      <w:r w:rsidRPr="00DB3E5A">
        <w:rPr>
          <w:sz w:val="4"/>
        </w:rPr>
        <w:t xml:space="preserve"> from Indigenous perspectives (either Aymara or Quechua or Native American);" the second is the distinction between linear and cyclical time. But let me give you an example provided by the Native American lawyer and activist Vine Deloria Ir., who made a distinction between Western Eu- </w:t>
      </w:r>
      <w:proofErr w:type="spellStart"/>
      <w:r w:rsidRPr="00DB3E5A">
        <w:rPr>
          <w:sz w:val="4"/>
        </w:rPr>
        <w:t>ropean</w:t>
      </w:r>
      <w:proofErr w:type="spellEnd"/>
      <w:r w:rsidRPr="00DB3E5A">
        <w:rPr>
          <w:sz w:val="4"/>
        </w:rPr>
        <w:t xml:space="preserve"> and Native American people in terms of </w:t>
      </w:r>
      <w:proofErr w:type="spellStart"/>
      <w:r w:rsidRPr="00DB3E5A">
        <w:rPr>
          <w:sz w:val="4"/>
        </w:rPr>
        <w:t>theinapproaches</w:t>
      </w:r>
      <w:proofErr w:type="spellEnd"/>
      <w:r w:rsidRPr="00DB3E5A">
        <w:rPr>
          <w:sz w:val="4"/>
        </w:rPr>
        <w:t xml:space="preserve"> to place (space) and </w:t>
      </w:r>
      <w:proofErr w:type="spellStart"/>
      <w:r w:rsidRPr="00DB3E5A">
        <w:rPr>
          <w:sz w:val="4"/>
        </w:rPr>
        <w:t>tirne</w:t>
      </w:r>
      <w:proofErr w:type="spellEnd"/>
      <w:r w:rsidRPr="00DB3E5A">
        <w:rPr>
          <w:sz w:val="4"/>
        </w:rPr>
        <w:t xml:space="preserve">. You can read what follows in tandem with my argument on Linda T Smith, in the </w:t>
      </w:r>
      <w:proofErr w:type="spellStart"/>
      <w:proofErr w:type="gramStart"/>
      <w:r w:rsidRPr="00DB3E5A">
        <w:rPr>
          <w:sz w:val="4"/>
        </w:rPr>
        <w:t>previous,chapter</w:t>
      </w:r>
      <w:proofErr w:type="spellEnd"/>
      <w:proofErr w:type="gramEnd"/>
      <w:r w:rsidRPr="00DB3E5A">
        <w:rPr>
          <w:sz w:val="4"/>
        </w:rPr>
        <w:t>. This is not the occasion to go into a detailed commentary on Deloria's position. I am basically interested in stressing the point that "time" is not naturally the central category of human experience. Deloria writes</w:t>
      </w:r>
      <w:proofErr w:type="gramStart"/>
      <w:r w:rsidRPr="00DB3E5A">
        <w:rPr>
          <w:sz w:val="4"/>
        </w:rPr>
        <w:t>, ,</w:t>
      </w:r>
      <w:proofErr w:type="gramEnd"/>
      <w:r w:rsidRPr="00DB3E5A">
        <w:rPr>
          <w:sz w:val="4"/>
        </w:rPr>
        <w:t xml:space="preserve"> Western European peoples have never learned to consider the nature </w:t>
      </w:r>
      <w:proofErr w:type="spellStart"/>
      <w:r w:rsidRPr="00DB3E5A">
        <w:rPr>
          <w:sz w:val="4"/>
        </w:rPr>
        <w:t>ofthe</w:t>
      </w:r>
      <w:proofErr w:type="spellEnd"/>
      <w:r w:rsidRPr="00DB3E5A">
        <w:rPr>
          <w:sz w:val="4"/>
        </w:rPr>
        <w:t xml:space="preserve"> world discerned from a spatial point of View And a singular </w:t>
      </w:r>
      <w:proofErr w:type="spellStart"/>
      <w:r w:rsidRPr="00DB3E5A">
        <w:rPr>
          <w:sz w:val="4"/>
        </w:rPr>
        <w:t>diiiculty</w:t>
      </w:r>
      <w:proofErr w:type="spellEnd"/>
      <w:r w:rsidRPr="00DB3E5A">
        <w:rPr>
          <w:sz w:val="4"/>
        </w:rPr>
        <w:t xml:space="preserve"> faces peoples of Western European heritage in making a transition from thinking in terms of space. The very essence of Western European identity involves the assumption that time proceeds in a linear fashion; further it assumes that at a particular point in the unraveling of this sequence, </w:t>
      </w:r>
      <w:proofErr w:type="spellStart"/>
      <w:r w:rsidRPr="00DB3E5A">
        <w:rPr>
          <w:sz w:val="4"/>
        </w:rPr>
        <w:t>the`peoples</w:t>
      </w:r>
      <w:proofErr w:type="spellEnd"/>
      <w:r w:rsidRPr="00DB3E5A">
        <w:rPr>
          <w:sz w:val="4"/>
        </w:rPr>
        <w:t xml:space="preserve"> of Western Europe became the guardians </w:t>
      </w:r>
      <w:proofErr w:type="spellStart"/>
      <w:r w:rsidRPr="00DB3E5A">
        <w:rPr>
          <w:sz w:val="4"/>
        </w:rPr>
        <w:t>ofthe</w:t>
      </w:r>
      <w:proofErr w:type="spellEnd"/>
      <w:r w:rsidRPr="00DB3E5A">
        <w:rPr>
          <w:sz w:val="4"/>
        </w:rPr>
        <w:t xml:space="preserve"> world, The same ideology that sparked the Crusades, the Age of Exploration, the Age </w:t>
      </w:r>
      <w:proofErr w:type="spellStart"/>
      <w:r w:rsidRPr="00DB3E5A">
        <w:rPr>
          <w:sz w:val="4"/>
        </w:rPr>
        <w:t>oflmperialism</w:t>
      </w:r>
      <w:proofErr w:type="spellEnd"/>
      <w:r w:rsidRPr="00DB3E5A">
        <w:rPr>
          <w:sz w:val="4"/>
        </w:rPr>
        <w:t xml:space="preserve">, and the recent crusade against Communism all involve the affirmation that time is </w:t>
      </w:r>
      <w:proofErr w:type="spellStart"/>
      <w:r w:rsidRPr="00DB3E5A">
        <w:rPr>
          <w:sz w:val="4"/>
        </w:rPr>
        <w:t>pecu</w:t>
      </w:r>
      <w:proofErr w:type="spellEnd"/>
      <w:r w:rsidRPr="00DB3E5A">
        <w:rPr>
          <w:sz w:val="4"/>
        </w:rPr>
        <w:t xml:space="preserve">- </w:t>
      </w:r>
      <w:proofErr w:type="spellStart"/>
      <w:r w:rsidRPr="00DB3E5A">
        <w:rPr>
          <w:sz w:val="4"/>
        </w:rPr>
        <w:t>liarly</w:t>
      </w:r>
      <w:proofErr w:type="spellEnd"/>
      <w:r w:rsidRPr="00DB3E5A">
        <w:rPr>
          <w:sz w:val="4"/>
        </w:rPr>
        <w:t xml:space="preserve"> related to the destiny of the people of Western Europe. And later, of course, of the United States." When Indigenous thinkers wrote (at the end of the sixteenth century and beginning of the seventeenth) about their past and addressed their writing to Spanish readers, they had to bargain with two </w:t>
      </w:r>
      <w:proofErr w:type="spellStart"/>
      <w:r w:rsidRPr="00DB3E5A">
        <w:rPr>
          <w:sz w:val="4"/>
        </w:rPr>
        <w:t>dilferent</w:t>
      </w:r>
      <w:proofErr w:type="spellEnd"/>
      <w:r w:rsidRPr="00DB3E5A">
        <w:rPr>
          <w:sz w:val="4"/>
        </w:rPr>
        <w:t xml:space="preserve"> tempo- </w:t>
      </w:r>
      <w:proofErr w:type="spellStart"/>
      <w:r w:rsidRPr="00DB3E5A">
        <w:rPr>
          <w:sz w:val="4"/>
        </w:rPr>
        <w:t>ral</w:t>
      </w:r>
      <w:proofErr w:type="spellEnd"/>
      <w:r w:rsidRPr="00DB3E5A">
        <w:rPr>
          <w:sz w:val="4"/>
        </w:rPr>
        <w:t xml:space="preserve"> logics to organize past events." One of them was the "place where the birds fly" (as we saw in the description of Pasha). The other will be, like Munon Chimalpahin, in the Valley </w:t>
      </w:r>
      <w:proofErr w:type="spellStart"/>
      <w:r w:rsidRPr="00DB3E5A">
        <w:rPr>
          <w:sz w:val="4"/>
        </w:rPr>
        <w:t>ofMexico</w:t>
      </w:r>
      <w:proofErr w:type="spellEnd"/>
      <w:r w:rsidRPr="00DB3E5A">
        <w:rPr>
          <w:sz w:val="4"/>
        </w:rPr>
        <w:t xml:space="preserve">, did in his writing </w:t>
      </w:r>
      <w:proofErr w:type="spellStart"/>
      <w:r w:rsidRPr="00DB3E5A">
        <w:rPr>
          <w:sz w:val="4"/>
        </w:rPr>
        <w:t>ofthe</w:t>
      </w:r>
      <w:proofErr w:type="spellEnd"/>
      <w:r w:rsidRPr="00DB3E5A">
        <w:rPr>
          <w:sz w:val="4"/>
        </w:rPr>
        <w:t xml:space="preserve"> past of Chalco </w:t>
      </w:r>
      <w:proofErr w:type="spellStart"/>
      <w:r w:rsidRPr="00DB3E5A">
        <w:rPr>
          <w:sz w:val="4"/>
        </w:rPr>
        <w:t>Amaquemecan</w:t>
      </w:r>
      <w:proofErr w:type="spellEnd"/>
      <w:r w:rsidRPr="00DB3E5A">
        <w:rPr>
          <w:sz w:val="4"/>
        </w:rPr>
        <w:t xml:space="preserve">, having ancient codices as sources." He dated a period of time as, say, "Year 6 House" (following the Mexican calendar) and next to it he wrote "1472f` knowing full well that there is not a one-to-one correspondence between the two dates and that the cosmologies in which these dates are embedded are divided by an irreducible difference-which is not to say that these cosmologies were incommensurable." They were, and they remain, different but inextricably linked to and transforming each other, although with different intensities at each end of the spectrum, in the changing imaginary </w:t>
      </w:r>
      <w:proofErr w:type="spellStart"/>
      <w:r w:rsidRPr="00DB3E5A">
        <w:rPr>
          <w:sz w:val="4"/>
        </w:rPr>
        <w:t>ofthe</w:t>
      </w:r>
      <w:proofErr w:type="spellEnd"/>
      <w:r w:rsidRPr="00DB3E5A">
        <w:rPr>
          <w:sz w:val="4"/>
        </w:rPr>
        <w:t xml:space="preserve"> modern/colonial world. They are linked in the colonial matrix of power and the system of knowledge that sustains it, and their differences are constitutive of colonial and imperial differences (e.g., the Chinese, who were not colonized, were considered, by the West, behind in </w:t>
      </w:r>
      <w:proofErr w:type="spellStart"/>
      <w:proofErr w:type="gramStart"/>
      <w:r w:rsidRPr="00DB3E5A">
        <w:rPr>
          <w:sz w:val="4"/>
        </w:rPr>
        <w:t>time,just</w:t>
      </w:r>
      <w:proofErr w:type="spellEnd"/>
      <w:proofErr w:type="gramEnd"/>
      <w:r w:rsidRPr="00DB3E5A">
        <w:rPr>
          <w:sz w:val="4"/>
        </w:rPr>
        <w:t xml:space="preserve"> as were the Indian and Andean, who were colonized by British and Spaniards). Space and time can be translated into each other, but they cannot be assimilated. It is not ix problem of cultural difference or cultural relativism, either. The colonial difference shall remain visible, not as a semantic problem. but as a sign of how coloniality of power works in the imaginary </w:t>
      </w:r>
      <w:proofErr w:type="spellStart"/>
      <w:r w:rsidRPr="00DB3E5A">
        <w:rPr>
          <w:sz w:val="4"/>
        </w:rPr>
        <w:t>ofthe</w:t>
      </w:r>
      <w:proofErr w:type="spellEnd"/>
      <w:r w:rsidRPr="00DB3E5A">
        <w:rPr>
          <w:sz w:val="4"/>
        </w:rPr>
        <w:t xml:space="preserve"> modern/colonial world. But what is the difference between cultural relativism (or cultural differences) and colonial and imperial differences; and why is time so important here</w:t>
      </w:r>
      <w:r w:rsidRPr="00DB3E5A">
        <w:rPr>
          <w:sz w:val="8"/>
        </w:rPr>
        <w:t xml:space="preserve">? It is because </w:t>
      </w:r>
      <w:r w:rsidRPr="00DB3E5A">
        <w:rPr>
          <w:u w:val="single"/>
        </w:rPr>
        <w:t>it was through the concept of time that the distinction between modernity and tradition was made</w:t>
      </w:r>
      <w:r w:rsidRPr="00DB3E5A">
        <w:rPr>
          <w:sz w:val="8"/>
        </w:rPr>
        <w:t xml:space="preserve">. Today when someone claims "tradition" in a non-European history, he or she is critiqued for aiming at an identity that can no longer be retrieved; the vexing question is that tradition was invented in the process of building modernity. The idea of modernity needed its own tradition in order to be distinguished as modernity. </w:t>
      </w:r>
      <w:proofErr w:type="gramStart"/>
      <w:r w:rsidRPr="00DB3E5A">
        <w:rPr>
          <w:sz w:val="8"/>
        </w:rPr>
        <w:t>Thus</w:t>
      </w:r>
      <w:proofErr w:type="gramEnd"/>
      <w:r w:rsidRPr="00DB3E5A">
        <w:rPr>
          <w:sz w:val="8"/>
        </w:rPr>
        <w:t xml:space="preserve"> while modernity was established by inventing its own tradition (Middle Ages and Antiquity) and colonizing time, it so happens that in the colonization of space the rhetoric of </w:t>
      </w:r>
      <w:proofErr w:type="spellStart"/>
      <w:r w:rsidRPr="00DB3E5A">
        <w:rPr>
          <w:sz w:val="8"/>
        </w:rPr>
        <w:t>moderniy</w:t>
      </w:r>
      <w:proofErr w:type="spellEnd"/>
      <w:r w:rsidRPr="00DB3E5A">
        <w:rPr>
          <w:sz w:val="8"/>
        </w:rPr>
        <w:t xml:space="preserve"> was used to disavow the legitimacy of the "traditions" (invented in the process of inventing modernity) of civilizations that were colonized. </w:t>
      </w:r>
      <w:r w:rsidRPr="007926EE">
        <w:rPr>
          <w:u w:val="single"/>
        </w:rPr>
        <w:t>It was by means of the concept of time that</w:t>
      </w:r>
      <w:r>
        <w:rPr>
          <w:u w:val="single"/>
        </w:rPr>
        <w:t xml:space="preserve"> </w:t>
      </w:r>
      <w:r w:rsidRPr="00DB3E5A">
        <w:rPr>
          <w:u w:val="single"/>
        </w:rPr>
        <w:t>cultural differences were classified according to their proximity to modernity or to tradition.</w:t>
      </w:r>
      <w:r w:rsidRPr="00DB3E5A">
        <w:rPr>
          <w:sz w:val="8"/>
        </w:rPr>
        <w:t xml:space="preserve"> The discourse on cultural differences hides the logic of coloniality that the discourse on the colonial and imperial differences displays. The first presupposes that cultures are discrete entities, </w:t>
      </w:r>
      <w:proofErr w:type="spellStart"/>
      <w:r w:rsidRPr="00DB3E5A">
        <w:rPr>
          <w:sz w:val="8"/>
        </w:rPr>
        <w:t>semantitally</w:t>
      </w:r>
      <w:proofErr w:type="spellEnd"/>
      <w:r w:rsidRPr="00DB3E5A">
        <w:rPr>
          <w:sz w:val="8"/>
        </w:rPr>
        <w:t xml:space="preserve"> closed, and that translation is difficult or sometimes impossible when cultures do not share the same language, the same script, or the same religion. The second, instead, tries to conceptualize historically how cultural differences were indeed constructed by the coloniality of power simultaneous with the emergence of the North Atlantic. Colonial and imperial differences raise questions of power and knowledge, of course; but questions concerning the coloniality of knowledge and of complicity in the making of the modern world are better still. Why? Because </w:t>
      </w:r>
      <w:r w:rsidRPr="00DB3E5A">
        <w:rPr>
          <w:u w:val="single"/>
        </w:rPr>
        <w:t xml:space="preserve">based on a certain understanding of time </w:t>
      </w:r>
      <w:r w:rsidRPr="00DB3E5A">
        <w:rPr>
          <w:sz w:val="8"/>
        </w:rPr>
        <w:t xml:space="preserve">and/or space, </w:t>
      </w:r>
      <w:r w:rsidRPr="00DB3E5A">
        <w:rPr>
          <w:u w:val="single"/>
        </w:rPr>
        <w:t>you may end up believing that you are behind in time; and if you believe so, you are more likely to want to catch up with modernity. If you fall into this trap, you have lost the game before beginning it</w:t>
      </w:r>
      <w:r w:rsidRPr="00DB3E5A">
        <w:rPr>
          <w:sz w:val="8"/>
        </w:rPr>
        <w:t xml:space="preserve">. The discourse on cultural differences remains within the </w:t>
      </w:r>
      <w:proofErr w:type="spellStart"/>
      <w:r w:rsidRPr="00DB3E5A">
        <w:rPr>
          <w:sz w:val="8"/>
        </w:rPr>
        <w:t>theo</w:t>
      </w:r>
      <w:proofErr w:type="spellEnd"/>
      <w:r w:rsidRPr="00DB3E5A">
        <w:rPr>
          <w:sz w:val="8"/>
        </w:rPr>
        <w:t xml:space="preserve">- and ego-political frame of knowledge, meaning, and interpretation. The discourse of colonial and imperial differences is already a departure, a way of delinking, and a form of epistemic disobedience that opens a parallel road to knowing, sensing, believing, and living. Consequently, my previous narrative about the translation from monsters to barbarians and then to primitives, as well as my underlining the coming into being of the distinction between nature and culture, were prompted by the thrust of my argument: that "time" is a fundamental concept in building the imaginary of the modern/colonial world and an instrument for both controlling knowledge and advancing a vision of society based on progress and development. At the end of the sixteenth century Mathew Ricci suggested that Chinese science was falling behind that of the West, since the Chinese had no conceptions of the rule of logic, and because their science of ethics was merely a series of confused maxims and deductions." Ricci's observations were not isolated, but complemented Christian discourses about the Moors and about Incas and Aztecs. The epistemic colonial and imperial differences did not end with decolonization in Asia and Africa after the Second World War (nor did they end, of course, with revolutions and independences in Americas and the Caribbean from </w:t>
      </w:r>
      <w:r w:rsidRPr="00DB3E5A">
        <w:rPr>
          <w:strike/>
          <w:sz w:val="8"/>
        </w:rPr>
        <w:t>1776</w:t>
      </w:r>
      <w:r w:rsidRPr="00DB3E5A">
        <w:rPr>
          <w:sz w:val="8"/>
        </w:rPr>
        <w:t xml:space="preserve">Durmukhi to </w:t>
      </w:r>
      <w:r w:rsidRPr="00DB3E5A">
        <w:rPr>
          <w:strike/>
          <w:sz w:val="8"/>
        </w:rPr>
        <w:t>1830</w:t>
      </w:r>
      <w:r w:rsidRPr="00DB3E5A">
        <w:rPr>
          <w:sz w:val="8"/>
        </w:rPr>
        <w:t xml:space="preserve">Vikrita). Currently, the transformation of colonial differences is entrenched in what we now call globalization in such a way that it makes sense to think in terms of global coloniality. It continues to be reproduced by global capitalism, and </w:t>
      </w:r>
      <w:r w:rsidRPr="00C54E88">
        <w:rPr>
          <w:highlight w:val="yellow"/>
          <w:u w:val="single"/>
        </w:rPr>
        <w:t xml:space="preserve">"time" continues to </w:t>
      </w:r>
      <w:r w:rsidRPr="001E2DD8">
        <w:rPr>
          <w:rStyle w:val="Emphasis"/>
          <w:highlight w:val="yellow"/>
        </w:rPr>
        <w:t>nourish the imaginary that reproduces colonial</w:t>
      </w:r>
      <w:r w:rsidRPr="00C54E88">
        <w:rPr>
          <w:highlight w:val="yellow"/>
          <w:u w:val="single"/>
        </w:rPr>
        <w:t xml:space="preserve"> </w:t>
      </w:r>
      <w:r w:rsidRPr="001E2DD8">
        <w:rPr>
          <w:u w:val="single"/>
        </w:rPr>
        <w:t xml:space="preserve">and imperial </w:t>
      </w:r>
      <w:r w:rsidRPr="001E2DD8">
        <w:rPr>
          <w:rStyle w:val="Emphasis"/>
          <w:highlight w:val="yellow"/>
        </w:rPr>
        <w:t>difference</w:t>
      </w:r>
      <w:r w:rsidRPr="00DB3E5A">
        <w:rPr>
          <w:sz w:val="8"/>
        </w:rPr>
        <w:t xml:space="preserve">. However, as we saw in chapter 1, the incomplete project of modernity may never be completed, due to the fact that </w:t>
      </w:r>
      <w:proofErr w:type="spellStart"/>
      <w:r w:rsidRPr="00DB3E5A">
        <w:rPr>
          <w:sz w:val="8"/>
        </w:rPr>
        <w:t>rewesternization</w:t>
      </w:r>
      <w:proofErr w:type="spellEnd"/>
      <w:r w:rsidRPr="00DB3E5A">
        <w:rPr>
          <w:sz w:val="8"/>
        </w:rPr>
        <w:t xml:space="preserve"> is no longer the only game in town. Differential times and </w:t>
      </w:r>
      <w:r w:rsidRPr="007926EE">
        <w:rPr>
          <w:u w:val="single"/>
        </w:rPr>
        <w:t>differential memories and histories are delinking from the belief</w:t>
      </w:r>
      <w:r>
        <w:rPr>
          <w:u w:val="single"/>
        </w:rPr>
        <w:t xml:space="preserve"> </w:t>
      </w:r>
      <w:r w:rsidRPr="007926EE">
        <w:rPr>
          <w:u w:val="single"/>
        </w:rPr>
        <w:t>that there is only one line of time</w:t>
      </w:r>
      <w:r w:rsidRPr="00DB3E5A">
        <w:rPr>
          <w:sz w:val="8"/>
        </w:rPr>
        <w:t xml:space="preserve">; and this is a reasonable conclusion if one follows Christian or secular Hegelian time-linear narratives. All </w:t>
      </w:r>
      <w:r w:rsidRPr="007926EE">
        <w:rPr>
          <w:u w:val="single"/>
        </w:rPr>
        <w:t>these considerations</w:t>
      </w:r>
      <w:r>
        <w:rPr>
          <w:u w:val="single"/>
        </w:rPr>
        <w:t xml:space="preserve"> </w:t>
      </w:r>
      <w:r w:rsidRPr="007926EE">
        <w:rPr>
          <w:u w:val="single"/>
        </w:rPr>
        <w:t>account for the need to think in terms of coloniality at large</w:t>
      </w:r>
      <w:r w:rsidRPr="00DB3E5A">
        <w:rPr>
          <w:sz w:val="8"/>
        </w:rPr>
        <w:t xml:space="preserve">, and not only of modernity at large; and by extension—as I do in this book—of decoloniality at large. Imperial time is translated into the time of a given nation. The emergence of the modern nation-state in Europe, as well as the parallel emergence of the modern/colonial nation-states in the Americas and, subsequently, in Asia and Africa, shows one specific transformation of the colonial matrix of power. The modern nation-state became the imperial tool for the control of authority in the colonies during the process of building (during the nineteenth and twentieth centuries) modern/colonial nation-states. Nation-states (in their modern European or modern/colonial American, Asian, and African versions) are not "outside" the colonial matrix. "Internal colonialism" is a concept that describes the mutation of imperial into national management in the ex-European colonies. </w:t>
      </w:r>
      <w:r w:rsidRPr="007926EE">
        <w:rPr>
          <w:u w:val="single"/>
        </w:rPr>
        <w:t>What is "internal colonialism"</w:t>
      </w:r>
      <w:r>
        <w:rPr>
          <w:u w:val="single"/>
        </w:rPr>
        <w:t xml:space="preserve"> </w:t>
      </w:r>
      <w:r w:rsidRPr="007926EE">
        <w:rPr>
          <w:u w:val="single"/>
        </w:rPr>
        <w:t>if not the persistence of the coloniality of knowledge</w:t>
      </w:r>
      <w:r w:rsidRPr="00DB3E5A">
        <w:rPr>
          <w:sz w:val="8"/>
        </w:rPr>
        <w:t xml:space="preserve"> (and therefore the control of authority and economy) under nation-building processes after decolonization? </w:t>
      </w:r>
      <w:r w:rsidRPr="007926EE">
        <w:rPr>
          <w:u w:val="single"/>
        </w:rPr>
        <w:t>This is why coloniality remains as the hidden side of modernity,</w:t>
      </w:r>
      <w:r>
        <w:rPr>
          <w:u w:val="single"/>
        </w:rPr>
        <w:t xml:space="preserve"> </w:t>
      </w:r>
      <w:r w:rsidRPr="007926EE">
        <w:rPr>
          <w:u w:val="single"/>
        </w:rPr>
        <w:t>and why there cannot be modernity without coloniality</w:t>
      </w:r>
      <w:r w:rsidRPr="00DB3E5A">
        <w:rPr>
          <w:sz w:val="8"/>
        </w:rPr>
        <w:t xml:space="preserve">. The places defined by the interaction between modernity and coloniality are the places where the colonial difference is being played out in a constant conflict. Imperial narratives were entangled with national narratives after these events, and the emergence of nation-states (modern or modern/colonial) became an exemplar of the linear process and the advancement of global human history. Again, </w:t>
      </w:r>
      <w:r w:rsidRPr="007926EE">
        <w:rPr>
          <w:u w:val="single"/>
        </w:rPr>
        <w:t>what does "time" have to do with all of this?</w:t>
      </w:r>
      <w:r w:rsidRPr="00DB3E5A">
        <w:rPr>
          <w:sz w:val="8"/>
        </w:rPr>
        <w:t xml:space="preserve"> As you may have guessed: </w:t>
      </w:r>
      <w:r w:rsidRPr="007926EE">
        <w:rPr>
          <w:u w:val="single"/>
        </w:rPr>
        <w:t xml:space="preserve">a lot. </w:t>
      </w:r>
      <w:r w:rsidRPr="00B40F96">
        <w:rPr>
          <w:highlight w:val="yellow"/>
          <w:u w:val="single"/>
        </w:rPr>
        <w:t>Narratives of beginning and end</w:t>
      </w:r>
      <w:r w:rsidRPr="00DB3E5A">
        <w:rPr>
          <w:u w:val="single"/>
        </w:rPr>
        <w:t>, from the creation to the final judgment, told in</w:t>
      </w:r>
      <w:r w:rsidRPr="00DB3E5A">
        <w:rPr>
          <w:sz w:val="8"/>
        </w:rPr>
        <w:t xml:space="preserve"> the </w:t>
      </w:r>
      <w:r w:rsidRPr="00C93E4F">
        <w:rPr>
          <w:strike/>
          <w:sz w:val="8"/>
        </w:rPr>
        <w:t xml:space="preserve">sixteenth century </w:t>
      </w:r>
      <w:r w:rsidRPr="00DB3E5A">
        <w:rPr>
          <w:sz w:val="8"/>
        </w:rPr>
        <w:t xml:space="preserve">in </w:t>
      </w:r>
      <w:r w:rsidRPr="00DB3E5A">
        <w:rPr>
          <w:u w:val="single"/>
        </w:rPr>
        <w:t xml:space="preserve">Christian Europe </w:t>
      </w:r>
      <w:r w:rsidRPr="00D33BEB">
        <w:rPr>
          <w:highlight w:val="yellow"/>
          <w:u w:val="single"/>
        </w:rPr>
        <w:t>were imposed beyond the Euro-Christian continent</w:t>
      </w:r>
      <w:r w:rsidRPr="007926EE">
        <w:rPr>
          <w:u w:val="single"/>
        </w:rPr>
        <w:t>.</w:t>
      </w:r>
      <w:r w:rsidRPr="00DB3E5A">
        <w:rPr>
          <w:sz w:val="8"/>
        </w:rPr>
        <w:t xml:space="preserve"> </w:t>
      </w:r>
      <w:r w:rsidRPr="00D33BEB">
        <w:rPr>
          <w:b/>
          <w:highlight w:val="yellow"/>
          <w:u w:val="single"/>
        </w:rPr>
        <w:t>The possibility of thinking in terms of the sky where birds fly and where daylight is perceived, where the Tinku as ritual maintained the complementarity of the opposites, where Pacha Kuti was the horizon to be avoided—</w:t>
      </w:r>
      <w:r w:rsidRPr="00D33BEB">
        <w:rPr>
          <w:rStyle w:val="Emphasis"/>
          <w:highlight w:val="yellow"/>
        </w:rPr>
        <w:t>all this was cast out to non-sustainable types of knowledge</w:t>
      </w:r>
      <w:r w:rsidRPr="007926EE">
        <w:rPr>
          <w:b/>
          <w:u w:val="single"/>
        </w:rPr>
        <w:t>.</w:t>
      </w:r>
      <w:r w:rsidRPr="00DB3E5A">
        <w:rPr>
          <w:b/>
          <w:sz w:val="8"/>
        </w:rPr>
        <w:t xml:space="preserve"> </w:t>
      </w:r>
      <w:r w:rsidRPr="00DB3E5A">
        <w:rPr>
          <w:sz w:val="8"/>
        </w:rPr>
        <w:t xml:space="preserve">The same template (e.g., coloniality of knowledge) will be enacted from the end of the eighteenth on, when British and French imperial designs moved to Asia and Africa. If the </w:t>
      </w:r>
      <w:r w:rsidRPr="00C93E4F">
        <w:rPr>
          <w:strike/>
          <w:sz w:val="8"/>
        </w:rPr>
        <w:t>sixteenth century</w:t>
      </w:r>
      <w:r w:rsidRPr="00DB3E5A">
        <w:rPr>
          <w:sz w:val="8"/>
        </w:rPr>
        <w:t xml:space="preserve"> was when the global distinction between space and time emerged, including a linear concept of time linked to sacred history, the </w:t>
      </w:r>
      <w:r w:rsidRPr="00C93E4F">
        <w:rPr>
          <w:strike/>
          <w:sz w:val="8"/>
        </w:rPr>
        <w:t>eighteenth century</w:t>
      </w:r>
      <w:r w:rsidRPr="00DB3E5A">
        <w:rPr>
          <w:sz w:val="8"/>
        </w:rPr>
        <w:t xml:space="preserve"> celebrated the final victory of "time" by opening up the links between time and secular history. Secular history redefined the logic of coloniality, and "time" became a central rhetorical figure in the self-definition and self-fashioning of modernity: modernity is a "time" based concept. Kant gave the colonial and imperial differences in space its final format when, in Anthropology from a Pragmatic Point of View, he coupled race with territories: red people are in America (he was thinking of course in North America), yellow in Asia, black in Africa, and white in Europe (see chapter 5). But Kant also connected time with secular history. Consequently, we (those engage in decolonial thinking) are working to delink and disconnect from Kant's linkages and connections. His theses on the "Idea of Universal History from a Cosmopolitan Point of View" (</w:t>
      </w:r>
      <w:r w:rsidRPr="00DB3E5A">
        <w:rPr>
          <w:strike/>
          <w:sz w:val="8"/>
        </w:rPr>
        <w:t>1784</w:t>
      </w:r>
      <w:r w:rsidRPr="00DB3E5A">
        <w:rPr>
          <w:sz w:val="8"/>
        </w:rPr>
        <w:t xml:space="preserve">Krodhi) (see chapter 7) are argued from "progressive" or "developmental" conceptions of the human race. In the first thesis Kant states that "all natural capacities of creatures are destined to evolve completely to their natural end" (emphasis added). The second thesis maintains, "In man those natural capacities which are directed to the use of his reason are to be fully developed only in the race, not in the individual" (emphasis added). Now, if you put together "anthropology from a pragmatic point of view" and "universal history from a cosmopolitan point of view:' what you get is a universal perspective on history based on a racial distribution of the planet. 28 And </w:t>
      </w:r>
      <w:r w:rsidRPr="007926EE">
        <w:rPr>
          <w:u w:val="single"/>
        </w:rPr>
        <w:t>time has a crucial function</w:t>
      </w:r>
      <w:r>
        <w:rPr>
          <w:u w:val="single"/>
        </w:rPr>
        <w:t xml:space="preserve"> </w:t>
      </w:r>
      <w:r w:rsidRPr="00DB3E5A">
        <w:rPr>
          <w:sz w:val="8"/>
        </w:rPr>
        <w:t xml:space="preserve">in such a distribution. For, according to the thesis argued in "anthropology," civilization can only be defined, implemented, and guided by the white man who is in Europe at the present moment of a linear, historical time. Modernity and tradition, progress and stagnation, city and country, speed and slow motion, and so on were distinctive temporal features of the second stage of the modern/colonial world. Between Kant and the </w:t>
      </w:r>
      <w:r w:rsidRPr="00C93E4F">
        <w:rPr>
          <w:strike/>
          <w:sz w:val="8"/>
        </w:rPr>
        <w:t>nineteenth century</w:t>
      </w:r>
      <w:r w:rsidRPr="00DB3E5A">
        <w:rPr>
          <w:sz w:val="8"/>
        </w:rPr>
        <w:t xml:space="preserve">, during the second stage of modernity characterized by the "denial of </w:t>
      </w:r>
      <w:proofErr w:type="spellStart"/>
      <w:r w:rsidRPr="00DB3E5A">
        <w:rPr>
          <w:sz w:val="8"/>
        </w:rPr>
        <w:t>coevalness</w:t>
      </w:r>
      <w:proofErr w:type="spellEnd"/>
      <w:r w:rsidRPr="00DB3E5A">
        <w:rPr>
          <w:sz w:val="8"/>
        </w:rPr>
        <w:t xml:space="preserve">," </w:t>
      </w:r>
      <w:r w:rsidRPr="00D33BEB">
        <w:rPr>
          <w:b/>
          <w:highlight w:val="yellow"/>
          <w:u w:val="single"/>
        </w:rPr>
        <w:t>time became a central factor in making and recasting colonial differences</w:t>
      </w:r>
      <w:r w:rsidRPr="007926EE">
        <w:rPr>
          <w:u w:val="single"/>
        </w:rPr>
        <w:t xml:space="preserve">. </w:t>
      </w:r>
      <w:r w:rsidRPr="00B40F96">
        <w:rPr>
          <w:b/>
          <w:highlight w:val="yellow"/>
          <w:u w:val="single"/>
          <w:bdr w:val="single" w:sz="4" w:space="0" w:color="auto"/>
        </w:rPr>
        <w:t>Progress</w:t>
      </w:r>
      <w:r w:rsidRPr="00D33BEB">
        <w:rPr>
          <w:b/>
          <w:highlight w:val="yellow"/>
          <w:u w:val="single"/>
        </w:rPr>
        <w:t xml:space="preserve">, a weapon of the civilizing mission, was the key rhetorical figure </w:t>
      </w:r>
      <w:r w:rsidRPr="00DB3E5A">
        <w:rPr>
          <w:rStyle w:val="StyleUnderline"/>
        </w:rPr>
        <w:t xml:space="preserve">in the </w:t>
      </w:r>
      <w:r w:rsidRPr="00C93E4F">
        <w:rPr>
          <w:rStyle w:val="StyleUnderline"/>
          <w:strike/>
        </w:rPr>
        <w:t>nineteenth century;</w:t>
      </w:r>
      <w:r w:rsidRPr="00DB3E5A">
        <w:rPr>
          <w:rStyle w:val="StyleUnderline"/>
        </w:rPr>
        <w:t xml:space="preserve"> development</w:t>
      </w:r>
      <w:r w:rsidRPr="00DB3E5A">
        <w:rPr>
          <w:sz w:val="8"/>
        </w:rPr>
        <w:t xml:space="preserve">, after the Second World War, </w:t>
      </w:r>
      <w:r w:rsidRPr="00DB3E5A">
        <w:rPr>
          <w:rStyle w:val="StyleUnderline"/>
        </w:rPr>
        <w:t xml:space="preserve">was its successor as the rhetorical figure </w:t>
      </w:r>
      <w:r w:rsidRPr="00DB3E5A">
        <w:rPr>
          <w:rStyle w:val="StyleUnderline"/>
          <w:highlight w:val="yellow"/>
        </w:rPr>
        <w:t xml:space="preserve">in a </w:t>
      </w:r>
      <w:r w:rsidRPr="00DB3E5A">
        <w:rPr>
          <w:rStyle w:val="Emphasis"/>
          <w:highlight w:val="yellow"/>
        </w:rPr>
        <w:t>new stage of coloniality</w:t>
      </w:r>
      <w:r w:rsidRPr="00DB3E5A">
        <w:rPr>
          <w:u w:val="single"/>
        </w:rPr>
        <w:t xml:space="preserve"> of power</w:t>
      </w:r>
      <w:r w:rsidRPr="007926EE">
        <w:rPr>
          <w:u w:val="single"/>
        </w:rPr>
        <w:t xml:space="preserve"> re-mapping the colonial difference. </w:t>
      </w:r>
      <w:r w:rsidRPr="00D33BEB">
        <w:rPr>
          <w:rStyle w:val="Emphasis"/>
          <w:highlight w:val="yellow"/>
        </w:rPr>
        <w:t>Modernity, progress, and development cannot be conceived without a linear concept of time defining a point of arrival.</w:t>
      </w:r>
      <w:r w:rsidRPr="00DB3E5A">
        <w:rPr>
          <w:sz w:val="8"/>
        </w:rPr>
        <w:t xml:space="preserve"> </w:t>
      </w:r>
      <w:r w:rsidRPr="00DB3E5A">
        <w:rPr>
          <w:u w:val="single"/>
        </w:rPr>
        <w:t>To understand what tradition and underdevelopment means, it was necessary to have</w:t>
      </w:r>
      <w:r w:rsidRPr="00DB3E5A">
        <w:rPr>
          <w:sz w:val="8"/>
        </w:rPr>
        <w:t xml:space="preserve">, first, the </w:t>
      </w:r>
      <w:r w:rsidRPr="00DB3E5A">
        <w:rPr>
          <w:u w:val="single"/>
        </w:rPr>
        <w:t>concept of modernity</w:t>
      </w:r>
      <w:r w:rsidRPr="00DB3E5A">
        <w:rPr>
          <w:sz w:val="8"/>
        </w:rPr>
        <w:t xml:space="preserve"> and progress/development, since they (tradition and development) are non-existing entities outside the discourse of modernity and development. Coloniality is the hidden, logical connection between modernity and tradition, and to experience it is also to experience the "magic moment" that makes us believe that modernity and tradition are concepts that name what there is. To be redundant: </w:t>
      </w:r>
      <w:r w:rsidRPr="00661EEB">
        <w:rPr>
          <w:u w:val="single"/>
        </w:rPr>
        <w:t>there is no modernity and tradition beyond the</w:t>
      </w:r>
      <w:r>
        <w:rPr>
          <w:u w:val="single"/>
        </w:rPr>
        <w:t xml:space="preserve"> </w:t>
      </w:r>
      <w:r w:rsidRPr="00661EEB">
        <w:rPr>
          <w:u w:val="single"/>
        </w:rPr>
        <w:t>rhetoric of the same modernity that invented itself, by inventing its own</w:t>
      </w:r>
      <w:r>
        <w:rPr>
          <w:u w:val="single"/>
        </w:rPr>
        <w:t xml:space="preserve"> </w:t>
      </w:r>
      <w:r w:rsidRPr="00661EEB">
        <w:rPr>
          <w:u w:val="single"/>
        </w:rPr>
        <w:t>tradition and making believe that the concept of tradition is universal. And</w:t>
      </w:r>
      <w:r>
        <w:rPr>
          <w:u w:val="single"/>
        </w:rPr>
        <w:t xml:space="preserve"> </w:t>
      </w:r>
      <w:r w:rsidRPr="00DB3E5A">
        <w:rPr>
          <w:rStyle w:val="StyleUnderline"/>
        </w:rPr>
        <w:t>in order to do that, it was necessary to develop a linear concept of time embedded</w:t>
      </w:r>
      <w:r>
        <w:rPr>
          <w:u w:val="single"/>
        </w:rPr>
        <w:t xml:space="preserve"> </w:t>
      </w:r>
      <w:r w:rsidRPr="00661EEB">
        <w:rPr>
          <w:u w:val="single"/>
        </w:rPr>
        <w:t>in the very notions of progress and evolution</w:t>
      </w:r>
      <w:r w:rsidRPr="00DB3E5A">
        <w:rPr>
          <w:sz w:val="8"/>
        </w:rPr>
        <w:t xml:space="preserve">. </w:t>
      </w:r>
      <w:r w:rsidRPr="00DB3E5A">
        <w:rPr>
          <w:sz w:val="4"/>
        </w:rPr>
        <w:t xml:space="preserve">The Nature of Time and the Time of Nature Since I began with a reference to "nature," let's come back to it. How is it, if you remember the narrative I offered at the beginning about oysters and biologists, that biologists became so far removed from oysters? How is it that the biologists became so much taken by time reckoning and oblivious to their own rhythm of life, that rhythm that the oyster sensed and knew but that cannot be reckoned like the biologists did? There may be an inclination to say that among the </w:t>
      </w:r>
      <w:proofErr w:type="gramStart"/>
      <w:r w:rsidRPr="00DB3E5A">
        <w:rPr>
          <w:sz w:val="4"/>
        </w:rPr>
        <w:t>oysters</w:t>
      </w:r>
      <w:proofErr w:type="gramEnd"/>
      <w:r w:rsidRPr="00DB3E5A">
        <w:rPr>
          <w:sz w:val="4"/>
        </w:rPr>
        <w:t xml:space="preserve"> cyclical time is prevalent, while biologists prefer linear time. However, there is still another difference. Oysters do not have a time-reckoning system to describe their own behavior and the behavior of the biologists. Oysters do not have hands and do not engage in scientific observation and philosophical speculations. Time reckoning, however, seems to be an activity that requires the extension of the hands, the inscription of graphic marks on solid surfaces (or of other material devices), a </w:t>
      </w:r>
      <w:proofErr w:type="gramStart"/>
      <w:r w:rsidRPr="00DB3E5A">
        <w:rPr>
          <w:sz w:val="4"/>
        </w:rPr>
        <w:t>semiotic disciplinary frames</w:t>
      </w:r>
      <w:proofErr w:type="gramEnd"/>
      <w:r w:rsidRPr="00DB3E5A">
        <w:rPr>
          <w:sz w:val="4"/>
        </w:rPr>
        <w:t xml:space="preserve"> called science and philosophy. Stephen Jay Gould, in his book Time's Arrow, Time's Cycle: Myth and Metaphor in the Discovery of the Geological Time offers a detailed analysis of linear and cyclical conceptions of time in geology. According to Gould, geologists at the beginning of the nineteenth century "discovered" geological time, the time of nature. And, of course, "natural history" was transformed. "Natural history" was instrumental, in the sixteenth century, and then again in the eighteenth, in the making of colonial and imperial differences. Was it so also in the nineteenth century, through science? When the Jesuit father Jose de Acosta wrote and published Natural and Moral History of the Indies (</w:t>
      </w:r>
      <w:r w:rsidRPr="00DB3E5A">
        <w:rPr>
          <w:strike/>
          <w:sz w:val="4"/>
        </w:rPr>
        <w:t>159o</w:t>
      </w:r>
      <w:r w:rsidRPr="00DB3E5A">
        <w:rPr>
          <w:sz w:val="4"/>
        </w:rPr>
        <w:t>Vikrita), he translated Aristotle and Pliny the Elder's legacies in two directions. First, he accounted for the "newness" of what was also conceived, in a metaphorical rather than in a legal and administrative way, as "New World:' Now, "new" did not have then the meaning that "progress" imposed on it. "New" in the first case, meant unknown. "New" in the second case is something that comes after, as in "a new model of car:' Acosta was in possession of experiences in nature and direct knowledge about nature, that neither Aristotle nor Pliny the Elder could have enjoyed; and, second, he used that new experience as a signifier (nature) of a signified (God). But, by so doing, Acosta installed the colonial difference in natural history. He did not pause one single moment to think or to ask what Aymara and Quechua speakers thought about what, for Acosta, was "natural history," a concept with a genealogy of knowledge that he assumed was the only one, or at least the only valid one. Civilizations "were there" but they apparently did not have "knowledge" (experience in and organized knowledge) about nature. If he had asked, and thought about it, perhaps he would have understood that what he, and other Christian missionaries, conceived as "idolatry" was indeed an epistemology in which Pacha was one of the central concepts. Pachamama, whose epistemic function was similar to Greek Gaya, was more than a goddess of earth and fertility; it was also energy manifested in the fertility of earth and of life: a concept in which space, time, and the fertility of the earth (as in "Mother Earth") all came together. Tinku was perhaps not a ritual of idolatry, as missionaries imagined, but perhaps an epistemic expression of the forces that animate the world, the life of nature and the nature of life. In a word was what Spaniards may have considered their own "</w:t>
      </w:r>
      <w:proofErr w:type="spellStart"/>
      <w:r w:rsidRPr="00DB3E5A">
        <w:rPr>
          <w:sz w:val="4"/>
        </w:rPr>
        <w:t>tinku</w:t>
      </w:r>
      <w:proofErr w:type="spellEnd"/>
      <w:r w:rsidRPr="00DB3E5A">
        <w:rPr>
          <w:sz w:val="4"/>
        </w:rPr>
        <w:t xml:space="preserve">": theology and philosophy. Acosta, however, was instead working on a double difference: the difference between nature and human beings (that is why he titled his book "Natural and Moral History") and the silenced difference of Quechua and Aymara knowledge, reduced to "idolatry:' The extirpation of idolatry was indeed not a religious issue, but an epistemic one. The eradication of other forms of knowledge was the real project at stake in the extirpation of idolatry and the establishment of the limits of the epistemic colonial difference. In sixteenth-century Europe, "time" brought together encyclopedic knowledge with mercantilism and merchant demands. The </w:t>
      </w:r>
      <w:proofErr w:type="spellStart"/>
      <w:r w:rsidRPr="00DB3E5A">
        <w:rPr>
          <w:sz w:val="4"/>
        </w:rPr>
        <w:t>Dasypodius</w:t>
      </w:r>
      <w:proofErr w:type="spellEnd"/>
      <w:r w:rsidRPr="00DB3E5A">
        <w:rPr>
          <w:sz w:val="4"/>
        </w:rPr>
        <w:t xml:space="preserve"> clock, built in Strasbourg, in </w:t>
      </w:r>
      <w:r w:rsidRPr="00DB3E5A">
        <w:rPr>
          <w:strike/>
          <w:sz w:val="4"/>
        </w:rPr>
        <w:t>157o</w:t>
      </w:r>
      <w:r w:rsidRPr="00DB3E5A">
        <w:rPr>
          <w:sz w:val="4"/>
        </w:rPr>
        <w:t xml:space="preserve">Pramoda, epitomized the interrelations between time and encyclopedic knowledge. 29 It helps to explain the struggle over the calendar in the New World I referred to above. There was, in Renaissance Europe, a concern with time that did not find its equivalents in China or in the New World. </w:t>
      </w:r>
      <w:proofErr w:type="spellStart"/>
      <w:r w:rsidRPr="00DB3E5A">
        <w:rPr>
          <w:sz w:val="4"/>
        </w:rPr>
        <w:t>Dasypodius's</w:t>
      </w:r>
      <w:proofErr w:type="spellEnd"/>
      <w:r w:rsidRPr="00DB3E5A">
        <w:rPr>
          <w:sz w:val="4"/>
        </w:rPr>
        <w:t xml:space="preserve"> clock was a consequence of this concern and also a symbol of the implicit complementarity between time and encyclopedic knowledge in the process of building Western civilization and European culture. The clock was an astronomical mechanism that showed the motion of the planets around the earth. Another display predicted eclipses, while a perpetual calendar laid out the moveable feasts, leap years, and the twenty-eight-year cycle of the ecclesiastical calendar for the next century. Automata represented the pagan gods for whom the days were named, Time and Death. They both served as an animated almanac and embodied the all-destroying force of time and change.... For the clock, like gunpowder and the compass, was one of the first distinctively modern technologies, and late medieval and Renaissance intellectuals loved to cite it when arguing that the ancients had not exhausted all fields of knowledge and invention." Before then, in the fourteenth and fifteenth centuries, Europeans, Incas, and Aztecs (to limit myself to the New World and Europe) had similar approaches of measuring time. In both cases, time reckoning (in counter distinction to today) was integrated into the flow of nature and the four seasons; to equinoxes and solstices, closer relation was maintained between human beings, as living organisms, and the life of the cosmos. Nature was not yet conceived as something that had to be tamed and dominated, as Francis Bacon would put it at the beginning of the seventeenth century, thus initiating a separation between human beings and nature that would be further developed by the philosophy accompanying industrial capitalism. That is one of the reasons why there were so many striking similarities between the European and the Inca calendar, and why today Native Americans and Western cosmologies seem so distant from each other?' (De)Coloniality at Large 167 Anthony Aveni provided a sensible narrative to understand time reckoning and spatial organization among the Incas. The system is indeed too complicated to describe here in any detail. What is of interest is to remember and underline the existence of a certain commonality among communities dispersed all over the planet, from the Americas to Europe, to Asia or Africa. Sunrise and sunset, summer and winter solstices, zenith and nadir, menstruation and gestation cycles, the turn of food regeneration, collecting, and storage, and so on are some of the regularities common to living organisms. Now, these regularities are not experienced in the same way near the poles or in the tropics. This is of course common sense, but there are also countless documents from European travelers pointing toward the experiences of the tropics, of the mountains, and correcting ancient speculations about extreme heat and impossible life in certain earth zones. The movements of the sun and the stars, in the tropics, are right above your head. From further north or further south, the sun would circle at a 45-degree angle, approximately. Aveni summarizes this confluence as follows. The Incas fixed attention on the zenith sunrise-anti-zenith sunset axis not only because that sector of the celestial environment was so suggestive, but also because they were deeply influenced by the terrestrial half of the environment as well. Imagine a mountainous land in which faraway places are reckoned not by the distance east, west, north or south of the major population centers, but rather by how far above or below them one is situated. The Incas lived in a vertical world, a space in which the time for human action— for planting potatoes, burning of the scrub, worshiping the gods—depended critically upon whether a person was positioned in a vertically based ecology, each tier of which was dependent upon every other one." The Incas invented the horizontal system of </w:t>
      </w:r>
      <w:proofErr w:type="spellStart"/>
      <w:r w:rsidRPr="00DB3E5A">
        <w:rPr>
          <w:sz w:val="4"/>
        </w:rPr>
        <w:t>ceques</w:t>
      </w:r>
      <w:proofErr w:type="spellEnd"/>
      <w:r w:rsidRPr="00DB3E5A">
        <w:rPr>
          <w:sz w:val="4"/>
        </w:rPr>
        <w:t xml:space="preserve">, a series of lines that emanated from Cuzco, the center of the empire, and organized the city, socially and spatially. They also counted the days of the year lining up the </w:t>
      </w:r>
      <w:proofErr w:type="spellStart"/>
      <w:r w:rsidRPr="00DB3E5A">
        <w:rPr>
          <w:sz w:val="4"/>
        </w:rPr>
        <w:t>ceques</w:t>
      </w:r>
      <w:proofErr w:type="spellEnd"/>
      <w:r w:rsidRPr="00DB3E5A">
        <w:rPr>
          <w:sz w:val="4"/>
        </w:rPr>
        <w:t xml:space="preserve"> with the movement of the sun. Aveni's evidence suggests that "the Inca had converted the landscape into a natural, self-operating calendrical device powered by the movement of the sun, a system with no need of formal writing to articulate The difference between Andeans and Europeans, in their approach to both Pacha and Pachamama and to time and nature, was not so much in how they "measured" time but in the ways Andean people related to Pachamama, and the ways Europeans related to Nature—which they considered to be outside human beings. For the latter "nature" became an entity to be dominated: "we" and "nature" are two distinct entities. For the former, human/nature were, and still are, one; they are indistinguishable: Pachamama is in us and we are in Pachamama. They were divergent cosmologies that framed the conception of human beings on Earth, and the relationship of Earth to human beings, differently. However, since both Andean and European people were equally intelligent beings, both communities figured out the best way to organize their lives in relation to "time:' Nevertheless, since the sixteenth century they have remained irreducible in their difference and inextricably linked through coloniality of power and the colonial difference. I said before that these differences were and are irreducible. But at the same time, they have been since the sixteenth century inextricably intertwined. Irreducible, and at the same time inextricably entangled, by the rhetoric of modernity and the logic of coloniality (or, what is the same, the colonial matrix of power), which made possible the construction and transformation of colonial and imperial differences, and which defined and used the category of time, the construction of the modern/colonial </w:t>
      </w:r>
      <w:proofErr w:type="spellStart"/>
      <w:r w:rsidRPr="00DB3E5A">
        <w:rPr>
          <w:sz w:val="4"/>
        </w:rPr>
        <w:t>worldsystem</w:t>
      </w:r>
      <w:proofErr w:type="spellEnd"/>
      <w:r w:rsidRPr="00DB3E5A">
        <w:rPr>
          <w:sz w:val="4"/>
        </w:rPr>
        <w:t xml:space="preserve">, and the narrative of Western civilization (I will come back to this issue in chapter 5). The Western concept of "time" became the essential "connector" of colonial and imperial differences throughout the globe. In other words, coloniality at large means that the successive stages of Western expansion predicated on modernity carried with them successive stages in the implementation of its darker side, the logic of coloniality. The zero line of longitude that unites the two poles, vertically, and that crosses the heart of England's Greenwich observatory, reconverted spatial global linear thinking (see chapter 2) into temporal global linear thinking. The zero line of longitude was also a zero point epistemology, controlling time by establishing that "all countries would adopt a universal day; that "the universal day would be a Mean Solar Day, beginning at the Mean Midnight at Greenwich and counted on a 24 hour clock; and that "nautical and astronomical days everywhere would begin at mean midnight:'" Now let's go back to time reckoning in the Andes. Two aspects of my previous analysis deserve further comments. One is to provide more contextual information for my previous reflections around Pacha. And the second is to underline how much Acosta suppressed when he interpreted "nature" as God's design and ignored the integrative understanding that Amerindians had of time, space, and nature." Christian cosmology, in the narrative of missionaries or men of letters, suppressed Inca, Aztec, and Maya cosmologies. It was as if an observer outside sixteenth-century Europe had described the </w:t>
      </w:r>
      <w:proofErr w:type="spellStart"/>
      <w:r w:rsidRPr="00DB3E5A">
        <w:rPr>
          <w:sz w:val="4"/>
        </w:rPr>
        <w:t>Dasypodius</w:t>
      </w:r>
      <w:proofErr w:type="spellEnd"/>
      <w:r w:rsidRPr="00DB3E5A">
        <w:rPr>
          <w:sz w:val="4"/>
        </w:rPr>
        <w:t xml:space="preserve"> clock, stripping it out of the entire cosmology surrounding the mechanism that counted the hours and the minutes. If Inca and Aztec cosmologies operated at the space/time intersection (e.g., the </w:t>
      </w:r>
      <w:proofErr w:type="spellStart"/>
      <w:r w:rsidRPr="00DB3E5A">
        <w:rPr>
          <w:sz w:val="4"/>
        </w:rPr>
        <w:t>ceque</w:t>
      </w:r>
      <w:proofErr w:type="spellEnd"/>
      <w:r w:rsidRPr="00DB3E5A">
        <w:rPr>
          <w:sz w:val="4"/>
        </w:rPr>
        <w:t xml:space="preserve"> system, the four divisions of Tawantinsuyu with Cuzco at its center, and the four cycles that preceded the present, the fifth cycle, at the center), Western Christian cosmology operated more on lineal chronology. In Western linear chronology (which means Western discourse on time), events are ordered one after another. In a cyclical chronology, conception of time returns and repeats itself is, so to speak, space/time. In Christian/ Western cyclical time, what returns are the dates—the month of January, or Thanksgiving Day. The events that happened, say, in January or on Thanksgiving Day of </w:t>
      </w:r>
      <w:r w:rsidRPr="00DB3E5A">
        <w:rPr>
          <w:strike/>
          <w:sz w:val="4"/>
        </w:rPr>
        <w:t>1998</w:t>
      </w:r>
      <w:r w:rsidRPr="00DB3E5A">
        <w:rPr>
          <w:sz w:val="4"/>
        </w:rPr>
        <w:t xml:space="preserve">Bahudhanya would not necessarily be repeated in January or on Thanksgiving Day of </w:t>
      </w:r>
      <w:r w:rsidRPr="00DB3E5A">
        <w:rPr>
          <w:strike/>
          <w:sz w:val="4"/>
        </w:rPr>
        <w:t>1999</w:t>
      </w:r>
      <w:r w:rsidRPr="00DB3E5A">
        <w:rPr>
          <w:sz w:val="4"/>
        </w:rPr>
        <w:t xml:space="preserve">Pramadhi. And finally, Christian cosmology saw nature as a design and a performance of God, and the nature of the New World as an occasion to correct the speculation of the ancients who were not aware that an entire continent and people living in it ever existed. "Natural and moral history" was an interesting concept in the sixteenth century. On the one hand, "time" was not much of an issue in this kind of history. On the other, "the natural and moral history of the Indies" was an anticipation of contemporary museums of "natural history" (mainly in Western Europe and the United States) where indigenous people from America, Asia, and Africa are mixed up with polar bears, terrifying snakes, and colored and exotic fishes. Beyond that there is civilization (and the museums of art history, where time is, indeed, an important component in manufacturing narratives of works, authors, and schools of thought in a chronological order). But, then, when did "time" enter "natural history"? Or, as Gould would have it, when was "time" discovered? Notice also that in running the parallel between Christian and Andean time, I am not opposing them. I am saying that they are different and have been entangled since the sixteenth century. Furthermore, they have been entangled through the epistemic colonial differences that made the timeline of modernity the real time of history, because history was being conceived and written by those who felt themselves riding the horse of "true and objective time," without parenthesis. In the hundred and fifty years, approximately, that separates Acosta from Kant, significant changes took place in how Western intellectual history conceived of nature and time. Changing conceptions of time and nature went hand in hand with the changing identity of Europe; that is, with its definition of (European) Man, relative to the rest of the planet. Francis Bacon, writing a few decades after Acosta, derailed the Christian hermeneutics practiced by the Spanish Jesuit missionary by interpreting nature as God's design and masterpiece. Bacon was moving away from the theological and rhetorical conception of knowledge that was valid for Acosta. For Bacon, the end of rhetoric was to "overcome an opponent by disputation:' while his method had as a final goal "to overcome Nature by action."36 For Acosta, overcoming nature would have been a heresy, because it would have been like attempting to dominate God. Bacon was concerned not with nature's history, but with nature's system, the vocabulary and concepts later developed in the works of Newton, </w:t>
      </w:r>
      <w:proofErr w:type="spellStart"/>
      <w:r w:rsidRPr="00DB3E5A">
        <w:rPr>
          <w:sz w:val="4"/>
        </w:rPr>
        <w:t>d'Holbach</w:t>
      </w:r>
      <w:proofErr w:type="spellEnd"/>
      <w:r w:rsidRPr="00DB3E5A">
        <w:rPr>
          <w:sz w:val="4"/>
        </w:rPr>
        <w:t xml:space="preserve">, and Diderot. </w:t>
      </w:r>
      <w:proofErr w:type="gramStart"/>
      <w:r w:rsidRPr="00DB3E5A">
        <w:rPr>
          <w:sz w:val="4"/>
        </w:rPr>
        <w:t>So</w:t>
      </w:r>
      <w:proofErr w:type="gramEnd"/>
      <w:r w:rsidRPr="00DB3E5A">
        <w:rPr>
          <w:sz w:val="4"/>
        </w:rPr>
        <w:t xml:space="preserve"> when was "natural time" "discovered"? In the nineteenth century, and, according to Gould's argument, by means of a fascinating intersection of the ideas of time, progress, and science, on the one hand, and of science as capable of measuring the "age" of nature, on the other. Natural history became at this point a question of age: counting the years without anniversaries. What was "discovered" indeed was "deep time:' In eighteenth-century Europe, the age of the planet Earth and the universe was calculated to be a couple of million years. In the sixteenth century, of course, it had been calculated to be much less than that. What matters, however, is that with the discovery of "deep time" European science was able to imagine the age of the universe in a dimension that surpassed the calculus achieved until then by other civilizations. "Deep time" was in a way a confirmation of the superiority of Western knowledges over the rest of the planet and other advanced civilizations. Nature and the universe were subjected to time's arrow, or linear time, and to time's cycle. Stephen Gould believes that these two metaphors are legacies of what he calls the "Judeo-Christian" tradition. This statement is clearly an honest belief that there is no history beyond either ancient Greece or the two major religions of the West. Indeed, linear time and cyclical time could be found everywhere, among the ancient Chinese, ancient Mayas, or ancient Indians. This is another way of saying that the rhythm of the cosmos that told the oysters when to open and shut their mouths also provided human beings around the planet with a pattern they could use to survive and organize their life. Human beings took it on themselves to believe that a certain interpretation of the order of the cosmos had to be imposed on other societies to organize the polis. The Judeo-Christian metaphor that Gould refers to is, obviously, the theological macro-linear metaphor of creation and end of the world that was translated, in secular time, into the idea of progress, development, and modernization. "Time cyclical or linear, of nature or of human history, as we know it today, is a result and a consequence of the colonial matrix of power imaginary. The very idea of "time" coupled with "history:' progress, and development was so strong that Western modern sciences reached the point in which time was not only the spine of history, but became an entity in itself, with its own history." Time, the Myth of History, and the Myth of Science. I'm arguing that "time" as it is conceived today is a fundamental piece of the coloniality and Western civilization imaginary that gives support, in part, to both the myth of history and the myth of science. As such, and for these reasons, it was and continues to be a major factor in the making of colonial and imperial differences. When Western history and science were (and still are) contradicted by forms of recording the past and of knowing nature and the universe, in other words when they were confronted with histories and sciences that failed to correspond with their own standards of history and of science, modern historians and scientists had recourse to their own imagined unilinear evolution of humanity, in defense of their claims. Civilizations in which Western expansion did not establish colonies (like China, Japan, or Russia) had to endure the myth of universal history and universal science as a marker of "modernity" with which they were supposed to catch up. Coloniality, remember, is much more than colonialism: it is a colonial matrix of power through which world order has been created and managed. It is precisely the colonial matrix of power that is in dispute today, as I outlined in chapter 2—quite apart from the quarrels within European cosmology that keep both the Left and the Right busy. The Western notion of time supports "history" and "science" to acquire a hegemonic force and to develop a comparative point of view that allows for the erasure or devaluation of other forms of knowledge. This is a common procedure and strategy in the making of the modern/colonial world as well as in creating colonial/imperial notions of difference. Secular history and science just transformed Christian strategies that, during the sixteenth century, devalued Inca, Aztec, and Maya epistemologies. By this I mean that the Maya were rational beings, and that their logic of knowledge-making manifested the same human capability that in the West was described by the word epistemology. Moreover, the word epistemology was used to disavow epistemological practices that did not correspond to the Western management of knowledge, and did so by attributing to them devilish designs, and by referring to them as agents of the Devil. To be regarded as being behind the present time of modernity was the secular equivalent of being in the hands of the Devil during the theological moment. I have argued that Western notions of "time" contributed to the distinction between both nature and culture, and modernity and tradition. Because of the illusion this creates, we can easily forget that both the oyster and the biologist who works in the scientific culture of time reckoning belong to the same basic lived time. "Modern man" built his sense of superiority and his pride in the process of cutting the umbilical cord with "nature while "primitive man" was still too close to it; and being close to nature meant (from the perspective of "modern man") being far from civilization. However, Incas for example, were both, close to Pachamama and civilized. But that idea was destroyed by the rhetoric of modernity in order to build the logic of coloniality justifying actions over the "barbarians" later on translated into "primitives" Is it possible to think from that silence (the silence created by coloniality of knowledge), to undo the colonial and differences that "time" contributed to make and contributes to maintain? Interestingly enough, this concern arises not only among intellectuals who through childhood exposure and professional training have gained an experience of epistemologies based on principles beyond Greek legacy and beyond Western needs. The Italian philosopher Franco Cassano, in his important book 11 </w:t>
      </w:r>
      <w:proofErr w:type="spellStart"/>
      <w:r w:rsidRPr="00DB3E5A">
        <w:rPr>
          <w:sz w:val="4"/>
        </w:rPr>
        <w:t>pensiero</w:t>
      </w:r>
      <w:proofErr w:type="spellEnd"/>
      <w:r w:rsidRPr="00DB3E5A">
        <w:rPr>
          <w:sz w:val="4"/>
        </w:rPr>
        <w:t xml:space="preserve"> </w:t>
      </w:r>
      <w:proofErr w:type="spellStart"/>
      <w:r w:rsidRPr="00DB3E5A">
        <w:rPr>
          <w:sz w:val="4"/>
        </w:rPr>
        <w:t>meridiano</w:t>
      </w:r>
      <w:proofErr w:type="spellEnd"/>
      <w:r w:rsidRPr="00DB3E5A">
        <w:rPr>
          <w:sz w:val="4"/>
        </w:rPr>
        <w:t>, connects the force of the Sun in Albert Camus's L '</w:t>
      </w:r>
      <w:proofErr w:type="spellStart"/>
      <w:r w:rsidRPr="00DB3E5A">
        <w:rPr>
          <w:sz w:val="4"/>
        </w:rPr>
        <w:t>Etranger</w:t>
      </w:r>
      <w:proofErr w:type="spellEnd"/>
      <w:r w:rsidRPr="00DB3E5A">
        <w:rPr>
          <w:sz w:val="4"/>
        </w:rPr>
        <w:t xml:space="preserve"> (</w:t>
      </w:r>
      <w:r w:rsidRPr="00DB3E5A">
        <w:rPr>
          <w:strike/>
          <w:sz w:val="4"/>
        </w:rPr>
        <w:t>1942</w:t>
      </w:r>
      <w:r w:rsidRPr="00DB3E5A">
        <w:rPr>
          <w:sz w:val="4"/>
        </w:rPr>
        <w:t xml:space="preserve">Chitrabhanu) with ancient Greek perception and conception of nature and Kairos." He sees in this constellation an aspect of Greek thought that has been suppressed in the construction of Western civilization, an aspect similar to Arabic contributions to Western epistemology that equally went unnoticed in the Renaissance and post-Renaissance readings. Cassano's disclosure allows us to understand the similarities between ancient Greece and Andean cosmologies, the similarities between Kairos and Pacha, as well as the continuity between space, time, nature, and life. Cassano is not concerned with the colonial but with the imperial difference. His claim for a Southern thinking ("un </w:t>
      </w:r>
      <w:proofErr w:type="spellStart"/>
      <w:r w:rsidRPr="00DB3E5A">
        <w:rPr>
          <w:sz w:val="4"/>
        </w:rPr>
        <w:t>pensiero</w:t>
      </w:r>
      <w:proofErr w:type="spellEnd"/>
      <w:r w:rsidRPr="00DB3E5A">
        <w:rPr>
          <w:sz w:val="4"/>
        </w:rPr>
        <w:t xml:space="preserve"> </w:t>
      </w:r>
      <w:proofErr w:type="spellStart"/>
      <w:r w:rsidRPr="00DB3E5A">
        <w:rPr>
          <w:sz w:val="4"/>
        </w:rPr>
        <w:t>meridiano</w:t>
      </w:r>
      <w:proofErr w:type="spellEnd"/>
      <w:r w:rsidRPr="00DB3E5A">
        <w:rPr>
          <w:sz w:val="4"/>
        </w:rPr>
        <w:t xml:space="preserve">") emerged from the imperial (internal) difference, that is, from the European construction of the South as the place of "slow speed" Since the eighteenth century, the European South was simultaneously constructed with the Orient, and the denial of </w:t>
      </w:r>
      <w:proofErr w:type="spellStart"/>
      <w:r w:rsidRPr="00DB3E5A">
        <w:rPr>
          <w:sz w:val="4"/>
        </w:rPr>
        <w:t>coevalness</w:t>
      </w:r>
      <w:proofErr w:type="spellEnd"/>
      <w:r w:rsidRPr="00DB3E5A">
        <w:rPr>
          <w:sz w:val="4"/>
        </w:rPr>
        <w:t xml:space="preserve"> was at the center of such constructions. Isn't there in Latin America a similar image, and hundreds of jokes, told from the perspective of the (modern) city about the slowness of the (traditional) country? Or in South/Central America and the Caribbean seen from the perspective of the efficient and speedy North? Notice that the imperial internal difference, in Europe, was translated twice, in America, into the colonial difference: first, after </w:t>
      </w:r>
      <w:r w:rsidRPr="00DB3E5A">
        <w:rPr>
          <w:strike/>
          <w:sz w:val="4"/>
        </w:rPr>
        <w:t>1898</w:t>
      </w:r>
      <w:r w:rsidRPr="00DB3E5A">
        <w:rPr>
          <w:sz w:val="4"/>
        </w:rPr>
        <w:t xml:space="preserve">Vilambi and the Spanish-American War; second, after the end of the Cold War, when the global order moved from West vs. East to North vs. South. Indeed, a powerful double stroke. On the one hand, Orientalism in Europe was reissuing the imperial difference established in the sixteenth-century experiences of the Mediterranean (expulsion of the Moors) and the colonial difference of the Atlantic (contact with Amerindians and African slavery). On the other hand, the making of the South was the imperial difference that paved the way for Hegel's "heart of Europe" (England, France, Germany), and for the current movie-making imaginary, in the United States or in Europe, the South remains the place of sun, love, tourism, good life, and "slow speed" "Time" was and is a fundamental component in such an imaginary. The "East" and the "South" live a slow time, while the North is the location of speed, progress, and of living by the "clock" Nature (space) and tradition (time) were outcast by the imperial and the colonial differences and constructed as that which is inert and fixed. "Still nature" became a common topic in Western painting late in the seventeenth century. At that point, nature was no longer conceived as a living system (as it was among the Andean and Mesoamerican civilizations), but was transformed into an object external to human life, to be overcome by action, and as the prime resource for the needs created by the Industrial Revolution. Parallel to this narrative of progress and modernity, tradition began to gain ground as the image of a "still" human past. In the Museum of Natural History, in New York or Chicago, you can see "primitives" next to polar bears and Chinese scrolls. But </w:t>
      </w:r>
      <w:proofErr w:type="gramStart"/>
      <w:r w:rsidRPr="00DB3E5A">
        <w:rPr>
          <w:sz w:val="4"/>
        </w:rPr>
        <w:t>of course</w:t>
      </w:r>
      <w:proofErr w:type="gramEnd"/>
      <w:r w:rsidRPr="00DB3E5A">
        <w:rPr>
          <w:sz w:val="4"/>
        </w:rPr>
        <w:t xml:space="preserve"> there are other places, beyond museums, where nature and tradition are kept under control and are not recognized for the force they have in the present. Or, as the Senegalese singer, musician, performer, and political activist Baaba Maal would have it, tradition is the present, not the past, reminding us that the distinction between modernity/ tradition is part of the larger strategy of the denial of </w:t>
      </w:r>
      <w:proofErr w:type="spellStart"/>
      <w:r w:rsidRPr="00DB3E5A">
        <w:rPr>
          <w:sz w:val="4"/>
        </w:rPr>
        <w:t>coevalness</w:t>
      </w:r>
      <w:proofErr w:type="spellEnd"/>
      <w:r w:rsidRPr="00DB3E5A">
        <w:rPr>
          <w:sz w:val="4"/>
        </w:rPr>
        <w:t>, 39 the creation and reproduction of colonial and imperial differences, and, more generally, of building and maintaining the colonial matrix of power</w:t>
      </w:r>
      <w:r w:rsidRPr="00DB3E5A">
        <w:rPr>
          <w:sz w:val="8"/>
        </w:rPr>
        <w:t xml:space="preserve">. Consequently, it seems to me that </w:t>
      </w:r>
      <w:r w:rsidRPr="00D33BEB">
        <w:rPr>
          <w:b/>
          <w:highlight w:val="yellow"/>
          <w:u w:val="single"/>
        </w:rPr>
        <w:t>one of the intellectual tasks for imagining</w:t>
      </w:r>
      <w:r w:rsidRPr="00D33BEB">
        <w:rPr>
          <w:highlight w:val="yellow"/>
          <w:u w:val="single"/>
        </w:rPr>
        <w:t xml:space="preserve"> </w:t>
      </w:r>
      <w:r w:rsidRPr="006F2E7F">
        <w:rPr>
          <w:u w:val="single"/>
        </w:rPr>
        <w:t xml:space="preserve">and doing toward </w:t>
      </w:r>
      <w:r w:rsidRPr="00D33BEB">
        <w:rPr>
          <w:b/>
          <w:highlight w:val="yellow"/>
          <w:u w:val="single"/>
        </w:rPr>
        <w:t>communal futures</w:t>
      </w:r>
      <w:r w:rsidRPr="00DB3E5A">
        <w:rPr>
          <w:sz w:val="8"/>
          <w:highlight w:val="yellow"/>
        </w:rPr>
        <w:t xml:space="preserve"> </w:t>
      </w:r>
      <w:r w:rsidRPr="00DB3E5A">
        <w:rPr>
          <w:sz w:val="8"/>
        </w:rPr>
        <w:t xml:space="preserve">(the conference where this chapter was first presented had in its subtitle "possible futures") </w:t>
      </w:r>
      <w:r w:rsidRPr="00D33BEB">
        <w:rPr>
          <w:b/>
          <w:highlight w:val="yellow"/>
          <w:u w:val="single"/>
        </w:rPr>
        <w:t>is to undo the colonial difference and the contribution of “time” to it.</w:t>
      </w:r>
      <w:r w:rsidRPr="00DB3E5A">
        <w:rPr>
          <w:sz w:val="8"/>
        </w:rPr>
        <w:t xml:space="preserve"> </w:t>
      </w:r>
      <w:r w:rsidRPr="00D33BEB">
        <w:rPr>
          <w:highlight w:val="yellow"/>
          <w:u w:val="single"/>
        </w:rPr>
        <w:t xml:space="preserve">Thinking in </w:t>
      </w:r>
      <w:r w:rsidRPr="006F2E7F">
        <w:rPr>
          <w:u w:val="single"/>
        </w:rPr>
        <w:t>terms</w:t>
      </w:r>
      <w:r>
        <w:rPr>
          <w:u w:val="single"/>
        </w:rPr>
        <w:t xml:space="preserve"> </w:t>
      </w:r>
      <w:r w:rsidRPr="006F2E7F">
        <w:rPr>
          <w:u w:val="single"/>
        </w:rPr>
        <w:t xml:space="preserve">of </w:t>
      </w:r>
      <w:r>
        <w:rPr>
          <w:highlight w:val="yellow"/>
          <w:u w:val="single"/>
        </w:rPr>
        <w:t>“</w:t>
      </w:r>
      <w:proofErr w:type="spellStart"/>
      <w:r>
        <w:rPr>
          <w:highlight w:val="yellow"/>
          <w:u w:val="single"/>
        </w:rPr>
        <w:t>transmodernity</w:t>
      </w:r>
      <w:proofErr w:type="spellEnd"/>
      <w:r>
        <w:rPr>
          <w:highlight w:val="yellow"/>
          <w:u w:val="single"/>
        </w:rPr>
        <w:t>”</w:t>
      </w:r>
      <w:r w:rsidRPr="00D33BEB">
        <w:rPr>
          <w:highlight w:val="yellow"/>
          <w:u w:val="single"/>
        </w:rPr>
        <w:t xml:space="preserve"> </w:t>
      </w:r>
      <w:r w:rsidRPr="006F2E7F">
        <w:rPr>
          <w:u w:val="single"/>
        </w:rPr>
        <w:t>instead of modernity</w:t>
      </w:r>
      <w:r w:rsidRPr="00DB3E5A">
        <w:rPr>
          <w:sz w:val="8"/>
        </w:rPr>
        <w:t xml:space="preserve"> and tradition, and thinking in terms of Pachamama or Gaia as a living system, instead of nature and culture, </w:t>
      </w:r>
      <w:r w:rsidRPr="00D33BEB">
        <w:rPr>
          <w:highlight w:val="yellow"/>
          <w:u w:val="single"/>
        </w:rPr>
        <w:t xml:space="preserve">may </w:t>
      </w:r>
      <w:r w:rsidRPr="00DB3E5A">
        <w:rPr>
          <w:rStyle w:val="Emphasis"/>
          <w:highlight w:val="yellow"/>
        </w:rPr>
        <w:t>open our imaginary to the restitution of suppressed epistemologies</w:t>
      </w:r>
      <w:r w:rsidRPr="00D33BEB">
        <w:rPr>
          <w:highlight w:val="yellow"/>
          <w:u w:val="single"/>
        </w:rPr>
        <w:t xml:space="preserve">-epistemologies </w:t>
      </w:r>
      <w:r w:rsidRPr="00DB3E5A">
        <w:rPr>
          <w:u w:val="single"/>
        </w:rPr>
        <w:t xml:space="preserve">inscribed in languages such as Mandarin, Arabic, or Aymara, </w:t>
      </w:r>
      <w:r w:rsidRPr="00D33BEB">
        <w:rPr>
          <w:highlight w:val="yellow"/>
          <w:u w:val="single"/>
        </w:rPr>
        <w:t>which were relegated</w:t>
      </w:r>
      <w:r w:rsidRPr="006F2E7F">
        <w:rPr>
          <w:u w:val="single"/>
        </w:rPr>
        <w:t xml:space="preserve">, precisely, </w:t>
      </w:r>
      <w:r w:rsidRPr="00D33BEB">
        <w:rPr>
          <w:highlight w:val="yellow"/>
          <w:u w:val="single"/>
        </w:rPr>
        <w:t xml:space="preserve">to the realm of tradition </w:t>
      </w:r>
      <w:r w:rsidRPr="006F2E7F">
        <w:rPr>
          <w:u w:val="single"/>
        </w:rPr>
        <w:t>or almost</w:t>
      </w:r>
      <w:r>
        <w:rPr>
          <w:u w:val="single"/>
        </w:rPr>
        <w:t xml:space="preserve"> </w:t>
      </w:r>
      <w:r w:rsidRPr="006F2E7F">
        <w:rPr>
          <w:u w:val="single"/>
        </w:rPr>
        <w:t xml:space="preserve">nature </w:t>
      </w:r>
      <w:r w:rsidRPr="00D33BEB">
        <w:rPr>
          <w:highlight w:val="yellow"/>
          <w:u w:val="single"/>
        </w:rPr>
        <w:t>from the perspective of a conception of time</w:t>
      </w:r>
      <w:r w:rsidRPr="00DB3E5A">
        <w:rPr>
          <w:sz w:val="8"/>
          <w:highlight w:val="yellow"/>
        </w:rPr>
        <w:t xml:space="preserve"> </w:t>
      </w:r>
      <w:r w:rsidRPr="00DB3E5A">
        <w:rPr>
          <w:sz w:val="8"/>
        </w:rPr>
        <w:t xml:space="preserve">and of culture. Certainly, not all is good in non-European traditions, and most certainly not all is good in European tradition. Within the modern/colonial world, </w:t>
      </w:r>
      <w:proofErr w:type="spellStart"/>
      <w:r w:rsidRPr="00DB3E5A">
        <w:rPr>
          <w:sz w:val="8"/>
        </w:rPr>
        <w:t>episte</w:t>
      </w:r>
      <w:proofErr w:type="spellEnd"/>
      <w:r w:rsidRPr="00DB3E5A">
        <w:rPr>
          <w:sz w:val="8"/>
        </w:rPr>
        <w:t xml:space="preserve">- </w:t>
      </w:r>
      <w:proofErr w:type="spellStart"/>
      <w:r w:rsidRPr="00DB3E5A">
        <w:rPr>
          <w:sz w:val="8"/>
        </w:rPr>
        <w:t>mology</w:t>
      </w:r>
      <w:proofErr w:type="spellEnd"/>
      <w:r w:rsidRPr="00DB3E5A">
        <w:rPr>
          <w:sz w:val="8"/>
        </w:rPr>
        <w:t xml:space="preserve"> was not so much the "representation or the mirror of nature" as the "domination of nature" (Bacon) and of "traditional" forms of knowledges" </w:t>
      </w:r>
      <w:r w:rsidRPr="00DB3E5A">
        <w:rPr>
          <w:u w:val="single"/>
        </w:rPr>
        <w:t>"Universality" was a consequence of an overarching concept of</w:t>
      </w:r>
      <w:r w:rsidRPr="00DB3E5A">
        <w:rPr>
          <w:sz w:val="8"/>
        </w:rPr>
        <w:t xml:space="preserve"> space/</w:t>
      </w:r>
      <w:r w:rsidRPr="00DB3E5A">
        <w:rPr>
          <w:u w:val="single"/>
        </w:rPr>
        <w:t>time</w:t>
      </w:r>
      <w:r w:rsidRPr="00DB3E5A">
        <w:rPr>
          <w:sz w:val="8"/>
        </w:rPr>
        <w:t xml:space="preserve"> and a dominating scientific epistemology that permeated the conception of the social (e.g., the state, democracy). As I have discussed above, </w:t>
      </w:r>
      <w:r w:rsidRPr="00DB3E5A">
        <w:rPr>
          <w:rStyle w:val="Emphasis"/>
          <w:highlight w:val="yellow"/>
        </w:rPr>
        <w:t>decolonial</w:t>
      </w:r>
      <w:r w:rsidRPr="00DB3E5A">
        <w:rPr>
          <w:sz w:val="8"/>
          <w:highlight w:val="yellow"/>
        </w:rPr>
        <w:t xml:space="preserve"> </w:t>
      </w:r>
      <w:r w:rsidRPr="00DB3E5A">
        <w:rPr>
          <w:sz w:val="8"/>
        </w:rPr>
        <w:t xml:space="preserve">possible </w:t>
      </w:r>
      <w:r w:rsidRPr="00DB3E5A">
        <w:rPr>
          <w:rStyle w:val="Emphasis"/>
          <w:highlight w:val="yellow"/>
        </w:rPr>
        <w:t>futures can no longer be conceived from a</w:t>
      </w:r>
      <w:r w:rsidRPr="00D33BEB">
        <w:rPr>
          <w:b/>
          <w:highlight w:val="yellow"/>
          <w:u w:val="single"/>
        </w:rPr>
        <w:t xml:space="preserve"> </w:t>
      </w:r>
      <w:r w:rsidRPr="00DB3E5A">
        <w:rPr>
          <w:u w:val="single"/>
        </w:rPr>
        <w:t xml:space="preserve">universal </w:t>
      </w:r>
      <w:r w:rsidRPr="00DB3E5A">
        <w:rPr>
          <w:rStyle w:val="Emphasis"/>
          <w:highlight w:val="yellow"/>
        </w:rPr>
        <w:t>perspective, anch</w:t>
      </w:r>
      <w:r w:rsidRPr="00D33BEB">
        <w:rPr>
          <w:rStyle w:val="Emphasis"/>
          <w:highlight w:val="yellow"/>
        </w:rPr>
        <w:t>ored in a hegemonic imaginary managed by linear time</w:t>
      </w:r>
      <w:r w:rsidRPr="00D33BEB">
        <w:rPr>
          <w:b/>
          <w:highlight w:val="yellow"/>
          <w:u w:val="single"/>
        </w:rPr>
        <w:t xml:space="preserve"> </w:t>
      </w:r>
      <w:r w:rsidRPr="00DA2E05">
        <w:rPr>
          <w:u w:val="single"/>
        </w:rPr>
        <w:t>and final destination.</w:t>
      </w:r>
      <w:r w:rsidRPr="006F2E7F">
        <w:rPr>
          <w:u w:val="single"/>
        </w:rPr>
        <w:t xml:space="preserve"> </w:t>
      </w:r>
      <w:r w:rsidRPr="00DB3E5A">
        <w:rPr>
          <w:sz w:val="8"/>
        </w:rPr>
        <w:t>Decolonial possible futures shall be imagined as "</w:t>
      </w:r>
      <w:proofErr w:type="spellStart"/>
      <w:r w:rsidRPr="00DB3E5A">
        <w:rPr>
          <w:sz w:val="8"/>
        </w:rPr>
        <w:t>diversal</w:t>
      </w:r>
      <w:proofErr w:type="spellEnd"/>
      <w:r w:rsidRPr="00DB3E5A">
        <w:rPr>
          <w:sz w:val="8"/>
        </w:rPr>
        <w:t xml:space="preserve">" (or </w:t>
      </w:r>
      <w:proofErr w:type="spellStart"/>
      <w:r w:rsidRPr="00DB3E5A">
        <w:rPr>
          <w:sz w:val="8"/>
        </w:rPr>
        <w:t>pluriversal</w:t>
      </w:r>
      <w:proofErr w:type="spellEnd"/>
      <w:r w:rsidRPr="00DB3E5A">
        <w:rPr>
          <w:sz w:val="8"/>
        </w:rPr>
        <w:t xml:space="preserve"> if you wish), which implies, of course, that philosophies of time (as well </w:t>
      </w:r>
      <w:proofErr w:type="spellStart"/>
      <w:r w:rsidRPr="00DB3E5A">
        <w:rPr>
          <w:sz w:val="8"/>
        </w:rPr>
        <w:t>cosmo</w:t>
      </w:r>
      <w:proofErr w:type="spellEnd"/>
      <w:r w:rsidRPr="00DB3E5A">
        <w:rPr>
          <w:sz w:val="8"/>
        </w:rPr>
        <w:t xml:space="preserve">-polis, see chapter 7) are anchored in the rhythms of the universe, and are common to all living organisms. Such philosophy would perhaps take us to "times and </w:t>
      </w:r>
      <w:proofErr w:type="spellStart"/>
      <w:r w:rsidRPr="00DB3E5A">
        <w:rPr>
          <w:sz w:val="8"/>
        </w:rPr>
        <w:t>diversality</w:t>
      </w:r>
      <w:proofErr w:type="spellEnd"/>
      <w:r w:rsidRPr="00DB3E5A">
        <w:rPr>
          <w:sz w:val="8"/>
        </w:rPr>
        <w:t xml:space="preserve"> of being" and to put more effort in reflecting on how the clock, in complicity with capitalism, imposed a conception and a style of life in which time goes together with money. </w:t>
      </w:r>
      <w:r w:rsidRPr="00D33BEB">
        <w:rPr>
          <w:b/>
          <w:highlight w:val="yellow"/>
          <w:u w:val="single"/>
        </w:rPr>
        <w:t>Undoing the colonial difference as was built in the concept of time will involve</w:t>
      </w:r>
      <w:r w:rsidRPr="006F2E7F">
        <w:rPr>
          <w:b/>
          <w:u w:val="single"/>
        </w:rPr>
        <w:t xml:space="preserve">, </w:t>
      </w:r>
      <w:r w:rsidRPr="00DB3E5A">
        <w:rPr>
          <w:sz w:val="8"/>
        </w:rPr>
        <w:t xml:space="preserve">among other things, </w:t>
      </w:r>
      <w:r w:rsidRPr="00D33BEB">
        <w:rPr>
          <w:rStyle w:val="Emphasis"/>
          <w:highlight w:val="yellow"/>
        </w:rPr>
        <w:t>removing "time" from the privileged position it acquires</w:t>
      </w:r>
      <w:r w:rsidRPr="00D33BEB">
        <w:rPr>
          <w:b/>
          <w:highlight w:val="yellow"/>
          <w:u w:val="single"/>
        </w:rPr>
        <w:t xml:space="preserve"> </w:t>
      </w:r>
      <w:r w:rsidRPr="00D33BEB">
        <w:rPr>
          <w:u w:val="single"/>
        </w:rPr>
        <w:t>in complicity with science, capitalism, and the mono-culturalism (e.g., universalism) of Western civilization</w:t>
      </w:r>
      <w:r w:rsidRPr="00DB3E5A">
        <w:rPr>
          <w:sz w:val="8"/>
        </w:rPr>
        <w:t xml:space="preserve">. In sum, </w:t>
      </w:r>
      <w:r w:rsidRPr="006F2E7F">
        <w:rPr>
          <w:u w:val="single"/>
        </w:rPr>
        <w:t>undoing the colonial</w:t>
      </w:r>
      <w:r>
        <w:rPr>
          <w:u w:val="single"/>
        </w:rPr>
        <w:t xml:space="preserve"> </w:t>
      </w:r>
      <w:r w:rsidRPr="006F2E7F">
        <w:rPr>
          <w:u w:val="single"/>
        </w:rPr>
        <w:t>difference means to accept and act on the fact that History is the flat narrative of imperial dominium that pretends to capture the flow of reality, while</w:t>
      </w:r>
      <w:r>
        <w:rPr>
          <w:u w:val="single"/>
        </w:rPr>
        <w:t xml:space="preserve"> </w:t>
      </w:r>
      <w:r w:rsidRPr="006F2E7F">
        <w:rPr>
          <w:u w:val="single"/>
        </w:rPr>
        <w:t xml:space="preserve">histories, </w:t>
      </w:r>
      <w:proofErr w:type="spellStart"/>
      <w:r w:rsidRPr="006F2E7F">
        <w:rPr>
          <w:u w:val="single"/>
        </w:rPr>
        <w:t>ancestralities</w:t>
      </w:r>
      <w:proofErr w:type="spellEnd"/>
      <w:r w:rsidRPr="006F2E7F">
        <w:rPr>
          <w:u w:val="single"/>
        </w:rPr>
        <w:t>, memories are local</w:t>
      </w:r>
      <w:r>
        <w:rPr>
          <w:u w:val="single"/>
        </w:rPr>
        <w:t>, marginal, insignificant narra</w:t>
      </w:r>
      <w:r w:rsidRPr="006F2E7F">
        <w:rPr>
          <w:u w:val="single"/>
        </w:rPr>
        <w:t>tives from the perspective of History</w:t>
      </w:r>
      <w:r w:rsidRPr="00DB3E5A">
        <w:rPr>
          <w:sz w:val="8"/>
        </w:rPr>
        <w:t>. Sciences, in the same manner, built formulas, invented laws based on the belief in objectivity without parenthesis. Now that colonial and imperial differences are being disclosed, roads to the future are being built, and some are being repaired.</w:t>
      </w:r>
    </w:p>
    <w:p w14:paraId="44FAA8E6" w14:textId="77777777" w:rsidR="00593038" w:rsidRPr="00DB3E5A" w:rsidRDefault="00593038" w:rsidP="00593038">
      <w:pPr>
        <w:rPr>
          <w:sz w:val="8"/>
          <w:szCs w:val="10"/>
        </w:rPr>
      </w:pPr>
    </w:p>
    <w:p w14:paraId="5F2E4995" w14:textId="77777777" w:rsidR="00593038" w:rsidRPr="00D136FC" w:rsidRDefault="00593038" w:rsidP="00593038">
      <w:pPr>
        <w:rPr>
          <w:u w:val="single"/>
        </w:rPr>
      </w:pPr>
      <w:r w:rsidRPr="00DB3E5A">
        <w:rPr>
          <w:sz w:val="8"/>
          <w:szCs w:val="10"/>
        </w:rPr>
        <w:t xml:space="preserve">Time and Possible (Communal) Futures First of all, do not imagine communal futures as the abstract universal that will replace existing abstract universals like liberal capitalism and state so- </w:t>
      </w:r>
      <w:proofErr w:type="spellStart"/>
      <w:r w:rsidRPr="00DB3E5A">
        <w:rPr>
          <w:sz w:val="8"/>
          <w:szCs w:val="10"/>
        </w:rPr>
        <w:t>cialism</w:t>
      </w:r>
      <w:proofErr w:type="spellEnd"/>
      <w:r w:rsidRPr="00DB3E5A">
        <w:rPr>
          <w:sz w:val="8"/>
          <w:szCs w:val="10"/>
        </w:rPr>
        <w:t xml:space="preserve">, once for all and all at once, and that will reign as the undisputed solution for the humanities (I will come back to this topic in the afterword). The cycle of search for universal models for world order </w:t>
      </w:r>
      <w:proofErr w:type="gramStart"/>
      <w:r w:rsidRPr="00DB3E5A">
        <w:rPr>
          <w:sz w:val="8"/>
          <w:szCs w:val="10"/>
        </w:rPr>
        <w:t>are</w:t>
      </w:r>
      <w:proofErr w:type="gramEnd"/>
      <w:r w:rsidRPr="00DB3E5A">
        <w:rPr>
          <w:sz w:val="8"/>
          <w:szCs w:val="10"/>
        </w:rPr>
        <w:t xml:space="preserve"> over. I have been arguing in this book, and in different contexts, that decolonial options are options, not missions of conversions to a universal truth or truth with- out parenthesis. As such, they are options imagined and acted on by those who find that neither capitalism nor socialism (and these both, yes, with a view of the future in which one or the other should prevail) is the solution, and who find even more so that abstract universals, whether socialist or capitalist, are not the solution. Decolonial options accept the non-pacific coexistence of the diversity of the five trajectories toward the future I out- lined in chapter 1. Non-pacific coexistence (which is, therefore, conflictive) doesn't mean that We have to buy our guns before they are sold. Conflict does not necessarily lead to </w:t>
      </w:r>
      <w:proofErr w:type="gramStart"/>
      <w:r w:rsidRPr="00DB3E5A">
        <w:rPr>
          <w:sz w:val="8"/>
          <w:szCs w:val="10"/>
        </w:rPr>
        <w:t>War,</w:t>
      </w:r>
      <w:proofErr w:type="gramEnd"/>
      <w:r w:rsidRPr="00DB3E5A">
        <w:rPr>
          <w:sz w:val="8"/>
          <w:szCs w:val="10"/>
        </w:rPr>
        <w:t xml:space="preserve"> War obtains when truth and objectivity without parenthesis reign. Conflicts obtain and are solved without war where and when truth and objectivity in parenthesis reign and there is no enemy to be destroyed and universal truth to be defended and imposed. A world in which truth in parenthesis is accepted as universal is a world guided by pluriversality as a universal principle. In a </w:t>
      </w:r>
      <w:proofErr w:type="spellStart"/>
      <w:r w:rsidRPr="00DB3E5A">
        <w:rPr>
          <w:sz w:val="8"/>
          <w:szCs w:val="10"/>
        </w:rPr>
        <w:t>pluriversal</w:t>
      </w:r>
      <w:proofErr w:type="spellEnd"/>
      <w:r w:rsidRPr="00DB3E5A">
        <w:rPr>
          <w:sz w:val="8"/>
          <w:szCs w:val="10"/>
        </w:rPr>
        <w:t xml:space="preserve"> world founded on truth in parenthesis, there is no place for war. It means that the differences between the </w:t>
      </w:r>
      <w:proofErr w:type="spellStart"/>
      <w:r w:rsidRPr="00DB3E5A">
        <w:rPr>
          <w:sz w:val="8"/>
          <w:szCs w:val="10"/>
        </w:rPr>
        <w:t>tive</w:t>
      </w:r>
      <w:proofErr w:type="spellEnd"/>
      <w:r w:rsidRPr="00DB3E5A">
        <w:rPr>
          <w:sz w:val="8"/>
          <w:szCs w:val="10"/>
        </w:rPr>
        <w:t xml:space="preserve"> trajectories will be negotiated in non-imperial ways, which means that there is no room for an exclusive </w:t>
      </w:r>
      <w:proofErr w:type="spellStart"/>
      <w:r w:rsidRPr="00DB3E5A">
        <w:rPr>
          <w:sz w:val="8"/>
          <w:szCs w:val="10"/>
        </w:rPr>
        <w:t>rewesternization</w:t>
      </w:r>
      <w:proofErr w:type="spellEnd"/>
      <w:r w:rsidRPr="00DB3E5A">
        <w:rPr>
          <w:sz w:val="8"/>
          <w:szCs w:val="10"/>
        </w:rPr>
        <w:t xml:space="preserve">. Western civilization would be merely one among many options, and not the one to guide and rule the many </w:t>
      </w:r>
      <w:proofErr w:type="gramStart"/>
      <w:r w:rsidRPr="00DB3E5A">
        <w:rPr>
          <w:sz w:val="8"/>
          <w:szCs w:val="10"/>
        </w:rPr>
        <w:t>In</w:t>
      </w:r>
      <w:proofErr w:type="gramEnd"/>
      <w:r w:rsidRPr="00DB3E5A">
        <w:rPr>
          <w:sz w:val="8"/>
          <w:szCs w:val="10"/>
        </w:rPr>
        <w:t xml:space="preserve"> other words, there is no one </w:t>
      </w:r>
      <w:proofErr w:type="spellStart"/>
      <w:r w:rsidRPr="00DB3E5A">
        <w:rPr>
          <w:sz w:val="8"/>
          <w:szCs w:val="10"/>
        </w:rPr>
        <w:t>trajec</w:t>
      </w:r>
      <w:proofErr w:type="spellEnd"/>
      <w:r w:rsidRPr="00DB3E5A">
        <w:rPr>
          <w:sz w:val="8"/>
          <w:szCs w:val="10"/>
        </w:rPr>
        <w:t xml:space="preserve">- </w:t>
      </w:r>
      <w:proofErr w:type="spellStart"/>
      <w:r w:rsidRPr="00DB3E5A">
        <w:rPr>
          <w:sz w:val="8"/>
          <w:szCs w:val="10"/>
        </w:rPr>
        <w:t>tory</w:t>
      </w:r>
      <w:proofErr w:type="spellEnd"/>
      <w:r w:rsidRPr="00DB3E5A">
        <w:rPr>
          <w:sz w:val="8"/>
          <w:szCs w:val="10"/>
        </w:rPr>
        <w:t xml:space="preserve"> that has the right to prevail over the other. This is the point at which </w:t>
      </w:r>
      <w:proofErr w:type="spellStart"/>
      <w:r w:rsidRPr="00DB3E5A">
        <w:rPr>
          <w:sz w:val="8"/>
          <w:szCs w:val="10"/>
        </w:rPr>
        <w:t>dewesternizaton</w:t>
      </w:r>
      <w:proofErr w:type="spellEnd"/>
      <w:r w:rsidRPr="00DB3E5A">
        <w:rPr>
          <w:sz w:val="8"/>
          <w:szCs w:val="10"/>
        </w:rPr>
        <w:t xml:space="preserve">, the reorientation </w:t>
      </w:r>
      <w:proofErr w:type="spellStart"/>
      <w:r w:rsidRPr="00DB3E5A">
        <w:rPr>
          <w:sz w:val="8"/>
          <w:szCs w:val="10"/>
        </w:rPr>
        <w:t>ofthe</w:t>
      </w:r>
      <w:proofErr w:type="spellEnd"/>
      <w:r w:rsidRPr="00DB3E5A">
        <w:rPr>
          <w:sz w:val="8"/>
          <w:szCs w:val="10"/>
        </w:rPr>
        <w:t xml:space="preserve"> Left, decoloniality, and the </w:t>
      </w:r>
      <w:proofErr w:type="spellStart"/>
      <w:r w:rsidRPr="00DB3E5A">
        <w:rPr>
          <w:sz w:val="8"/>
          <w:szCs w:val="10"/>
        </w:rPr>
        <w:t>spiri</w:t>
      </w:r>
      <w:proofErr w:type="spellEnd"/>
      <w:r w:rsidRPr="00DB3E5A">
        <w:rPr>
          <w:sz w:val="8"/>
          <w:szCs w:val="10"/>
        </w:rPr>
        <w:t xml:space="preserve">- </w:t>
      </w:r>
      <w:proofErr w:type="spellStart"/>
      <w:r w:rsidRPr="00DB3E5A">
        <w:rPr>
          <w:sz w:val="8"/>
          <w:szCs w:val="10"/>
        </w:rPr>
        <w:t>tual</w:t>
      </w:r>
      <w:proofErr w:type="spellEnd"/>
      <w:r w:rsidRPr="00DB3E5A">
        <w:rPr>
          <w:sz w:val="8"/>
          <w:szCs w:val="10"/>
        </w:rPr>
        <w:t xml:space="preserve"> option all have the common task of reducing Western imperial designs and its desires to their proper and regional place. "Provincializing Europe" acquires a new meaning in this context. That </w:t>
      </w:r>
      <w:proofErr w:type="spellStart"/>
      <w:r w:rsidRPr="00DB3E5A">
        <w:rPr>
          <w:sz w:val="8"/>
          <w:szCs w:val="10"/>
        </w:rPr>
        <w:t>dewesternization</w:t>
      </w:r>
      <w:proofErr w:type="spellEnd"/>
      <w:r w:rsidRPr="00DB3E5A">
        <w:rPr>
          <w:sz w:val="8"/>
          <w:szCs w:val="10"/>
        </w:rPr>
        <w:t xml:space="preserve">, the </w:t>
      </w:r>
      <w:proofErr w:type="spellStart"/>
      <w:r w:rsidRPr="00DB3E5A">
        <w:rPr>
          <w:sz w:val="8"/>
          <w:szCs w:val="10"/>
        </w:rPr>
        <w:t>reorienÂ</w:t>
      </w:r>
      <w:proofErr w:type="spellEnd"/>
      <w:r w:rsidRPr="00DB3E5A">
        <w:rPr>
          <w:sz w:val="8"/>
          <w:szCs w:val="10"/>
        </w:rPr>
        <w:t xml:space="preserve">» </w:t>
      </w:r>
      <w:proofErr w:type="spellStart"/>
      <w:r w:rsidRPr="00DB3E5A">
        <w:rPr>
          <w:sz w:val="8"/>
          <w:szCs w:val="10"/>
        </w:rPr>
        <w:t>tation</w:t>
      </w:r>
      <w:proofErr w:type="spellEnd"/>
      <w:r w:rsidRPr="00DB3E5A">
        <w:rPr>
          <w:sz w:val="8"/>
          <w:szCs w:val="10"/>
        </w:rPr>
        <w:t xml:space="preserve"> </w:t>
      </w:r>
      <w:proofErr w:type="spellStart"/>
      <w:r w:rsidRPr="00DB3E5A">
        <w:rPr>
          <w:sz w:val="8"/>
          <w:szCs w:val="10"/>
        </w:rPr>
        <w:t>ofthe</w:t>
      </w:r>
      <w:proofErr w:type="spellEnd"/>
      <w:r w:rsidRPr="00DB3E5A">
        <w:rPr>
          <w:sz w:val="8"/>
          <w:szCs w:val="10"/>
        </w:rPr>
        <w:t xml:space="preserve"> Left, the spiritual option, and decoloniality all have a common task </w:t>
      </w:r>
      <w:proofErr w:type="spellStart"/>
      <w:r w:rsidRPr="00DB3E5A">
        <w:rPr>
          <w:sz w:val="8"/>
          <w:szCs w:val="10"/>
        </w:rPr>
        <w:t>doesrft</w:t>
      </w:r>
      <w:proofErr w:type="spellEnd"/>
      <w:r w:rsidRPr="00DB3E5A">
        <w:rPr>
          <w:sz w:val="8"/>
          <w:szCs w:val="10"/>
        </w:rPr>
        <w:t xml:space="preserve"> mean that one of them has the right to become the "new" he- </w:t>
      </w:r>
      <w:proofErr w:type="spellStart"/>
      <w:r w:rsidRPr="00DB3E5A">
        <w:rPr>
          <w:sz w:val="8"/>
          <w:szCs w:val="10"/>
        </w:rPr>
        <w:t>gemon</w:t>
      </w:r>
      <w:proofErr w:type="spellEnd"/>
      <w:r w:rsidRPr="00DB3E5A">
        <w:rPr>
          <w:sz w:val="8"/>
          <w:szCs w:val="10"/>
        </w:rPr>
        <w:t xml:space="preserve">. If that were to become the case, we would remain, mutatis </w:t>
      </w:r>
      <w:proofErr w:type="spellStart"/>
      <w:r w:rsidRPr="00DB3E5A">
        <w:rPr>
          <w:sz w:val="8"/>
          <w:szCs w:val="10"/>
        </w:rPr>
        <w:t>mufandi</w:t>
      </w:r>
      <w:proofErr w:type="spellEnd"/>
      <w:r w:rsidRPr="00DB3E5A">
        <w:rPr>
          <w:sz w:val="8"/>
          <w:szCs w:val="10"/>
        </w:rPr>
        <w:t xml:space="preserve">, within the rules of the same games imposed by Western modernity, when secularism appropriated the hegemonic discourse of the church. In such a scenario, the "content" would change and become the cultural biases of the new hegemon. Pluriversality means unlearning, so to speak, modernity and learning to live with people one does not agree With, or may not even like. Conviviality is not holiday, but a hard and relentless effort toward cos- </w:t>
      </w:r>
      <w:proofErr w:type="spellStart"/>
      <w:r w:rsidRPr="00DB3E5A">
        <w:rPr>
          <w:sz w:val="8"/>
          <w:szCs w:val="10"/>
        </w:rPr>
        <w:t>mopolitan</w:t>
      </w:r>
      <w:proofErr w:type="spellEnd"/>
      <w:r w:rsidRPr="00DB3E5A">
        <w:rPr>
          <w:sz w:val="8"/>
          <w:szCs w:val="10"/>
        </w:rPr>
        <w:t xml:space="preserve"> localism and </w:t>
      </w:r>
      <w:proofErr w:type="spellStart"/>
      <w:r w:rsidRPr="00DB3E5A">
        <w:rPr>
          <w:sz w:val="8"/>
          <w:szCs w:val="10"/>
        </w:rPr>
        <w:t>pluriversal</w:t>
      </w:r>
      <w:proofErr w:type="spellEnd"/>
      <w:r w:rsidRPr="00DB3E5A">
        <w:rPr>
          <w:sz w:val="8"/>
          <w:szCs w:val="10"/>
        </w:rPr>
        <w:t xml:space="preserve"> futures (see chapter 7). Now, if the goal were to build not only a peaceful World but also a world in which everybody, because of its humanity, is equal to every other body and thus has the basic right to food, shelter, health, and education, and not to be bothered by solicitors (evangelicals, mini-credit saviors, anxious fi- </w:t>
      </w:r>
      <w:proofErr w:type="spellStart"/>
      <w:r w:rsidRPr="00DB3E5A">
        <w:rPr>
          <w:sz w:val="8"/>
          <w:szCs w:val="10"/>
        </w:rPr>
        <w:t>nancial</w:t>
      </w:r>
      <w:proofErr w:type="spellEnd"/>
      <w:r w:rsidRPr="00DB3E5A">
        <w:rPr>
          <w:sz w:val="8"/>
          <w:szCs w:val="10"/>
        </w:rPr>
        <w:t xml:space="preserve"> agents, military interventions, irresponsible corporations, </w:t>
      </w:r>
      <w:proofErr w:type="spellStart"/>
      <w:r w:rsidRPr="00DB3E5A">
        <w:rPr>
          <w:sz w:val="8"/>
          <w:szCs w:val="10"/>
        </w:rPr>
        <w:t>promot</w:t>
      </w:r>
      <w:proofErr w:type="spellEnd"/>
      <w:r w:rsidRPr="00DB3E5A">
        <w:rPr>
          <w:sz w:val="8"/>
          <w:szCs w:val="10"/>
        </w:rPr>
        <w:t xml:space="preserve">- </w:t>
      </w:r>
      <w:proofErr w:type="spellStart"/>
      <w:r w:rsidRPr="00DB3E5A">
        <w:rPr>
          <w:sz w:val="8"/>
          <w:szCs w:val="10"/>
        </w:rPr>
        <w:t>ers</w:t>
      </w:r>
      <w:proofErr w:type="spellEnd"/>
      <w:r w:rsidRPr="00DB3E5A">
        <w:rPr>
          <w:sz w:val="8"/>
          <w:szCs w:val="10"/>
        </w:rPr>
        <w:t xml:space="preserve"> of socialism, etc.), then pluriversality would be the universal project to which decolonial thinking and doing aspire, and which they promote. Racing to Death: The Postmodern Recolonization of "Time" and the Decolonial Claim to "Tradition"</w:t>
      </w:r>
      <w:r w:rsidRPr="00DB3E5A">
        <w:rPr>
          <w:sz w:val="8"/>
        </w:rPr>
        <w:t xml:space="preserve"> "Tradition like "</w:t>
      </w:r>
      <w:proofErr w:type="spellStart"/>
      <w:r w:rsidRPr="00DB3E5A">
        <w:rPr>
          <w:sz w:val="8"/>
        </w:rPr>
        <w:t>anthropos</w:t>
      </w:r>
      <w:proofErr w:type="spellEnd"/>
      <w:r w:rsidRPr="00DB3E5A">
        <w:rPr>
          <w:sz w:val="8"/>
        </w:rPr>
        <w:t xml:space="preserve">" or "space and </w:t>
      </w:r>
      <w:r w:rsidRPr="00962FCF">
        <w:rPr>
          <w:b/>
          <w:highlight w:val="yellow"/>
          <w:u w:val="single"/>
        </w:rPr>
        <w:t xml:space="preserve">time" has </w:t>
      </w:r>
      <w:r w:rsidRPr="00962FCF">
        <w:rPr>
          <w:rStyle w:val="Emphasis"/>
          <w:highlight w:val="yellow"/>
        </w:rPr>
        <w:t>not ontological</w:t>
      </w:r>
      <w:r w:rsidRPr="00962FCF">
        <w:rPr>
          <w:b/>
          <w:highlight w:val="yellow"/>
          <w:u w:val="single"/>
        </w:rPr>
        <w:t xml:space="preserve"> but fictional existence</w:t>
      </w:r>
      <w:r w:rsidRPr="008C72F8">
        <w:rPr>
          <w:b/>
          <w:u w:val="single"/>
        </w:rPr>
        <w:t>,</w:t>
      </w:r>
      <w:r w:rsidRPr="008C72F8">
        <w:rPr>
          <w:u w:val="single"/>
        </w:rPr>
        <w:t xml:space="preserve"> like Don Quixote or Madame Bovary</w:t>
      </w:r>
      <w:r w:rsidRPr="00DB3E5A">
        <w:rPr>
          <w:sz w:val="8"/>
        </w:rPr>
        <w:t xml:space="preserve"> However, the fact that they do not have ontological existence does not preclude their being taken by many as truth of universal scope. </w:t>
      </w:r>
      <w:r w:rsidRPr="00962FCF">
        <w:rPr>
          <w:highlight w:val="yellow"/>
          <w:u w:val="single"/>
        </w:rPr>
        <w:t xml:space="preserve">They were </w:t>
      </w:r>
      <w:r w:rsidRPr="00962FCF">
        <w:rPr>
          <w:highlight w:val="yellow"/>
          <w:u w:val="single"/>
          <w:bdr w:val="single" w:sz="4" w:space="0" w:color="auto"/>
        </w:rPr>
        <w:t>inventions</w:t>
      </w:r>
      <w:r w:rsidRPr="00962FCF">
        <w:rPr>
          <w:highlight w:val="yellow"/>
          <w:u w:val="single"/>
        </w:rPr>
        <w:t xml:space="preserve"> of Western imperial modernity</w:t>
      </w:r>
      <w:r w:rsidRPr="008C72F8">
        <w:rPr>
          <w:u w:val="single"/>
        </w:rPr>
        <w:t>, inventions that contr</w:t>
      </w:r>
      <w:r>
        <w:rPr>
          <w:u w:val="single"/>
        </w:rPr>
        <w:t>ibute to consolidate Western mo</w:t>
      </w:r>
      <w:r w:rsidRPr="008C72F8">
        <w:rPr>
          <w:u w:val="single"/>
        </w:rPr>
        <w:t>dernity</w:t>
      </w:r>
      <w:r>
        <w:rPr>
          <w:u w:val="single"/>
        </w:rPr>
        <w:t>.</w:t>
      </w:r>
      <w:r w:rsidRPr="00DB3E5A">
        <w:rPr>
          <w:sz w:val="8"/>
        </w:rPr>
        <w:t xml:space="preserve"> What could </w:t>
      </w:r>
      <w:proofErr w:type="spellStart"/>
      <w:r w:rsidRPr="00DB3E5A">
        <w:rPr>
          <w:sz w:val="8"/>
        </w:rPr>
        <w:t>anthropos</w:t>
      </w:r>
      <w:proofErr w:type="spellEnd"/>
      <w:r w:rsidRPr="00DB3E5A">
        <w:rPr>
          <w:sz w:val="8"/>
        </w:rPr>
        <w:t xml:space="preserve"> do but remain behind in time, outside the forces of progress and development; because "tradition," in the modernist lexicon, means underdevelopment. But once we accept that tradition does not exist as a transcendental category who can claim the monopoly of time? Since the Enlightenment, </w:t>
      </w:r>
      <w:r w:rsidRPr="00962FCF">
        <w:rPr>
          <w:highlight w:val="yellow"/>
          <w:u w:val="single"/>
        </w:rPr>
        <w:t>time</w:t>
      </w:r>
      <w:r w:rsidRPr="008C72F8">
        <w:rPr>
          <w:u w:val="single"/>
        </w:rPr>
        <w:t xml:space="preserve"> has </w:t>
      </w:r>
      <w:r w:rsidRPr="00962FCF">
        <w:rPr>
          <w:highlight w:val="yellow"/>
          <w:u w:val="single"/>
        </w:rPr>
        <w:t>assumed the role</w:t>
      </w:r>
      <w:r w:rsidRPr="008C72F8">
        <w:rPr>
          <w:u w:val="single"/>
        </w:rPr>
        <w:t xml:space="preserve"> that </w:t>
      </w:r>
      <w:r w:rsidRPr="00962FCF">
        <w:rPr>
          <w:highlight w:val="yellow"/>
          <w:u w:val="single"/>
        </w:rPr>
        <w:t>natural law had</w:t>
      </w:r>
      <w:r w:rsidRPr="00DB3E5A">
        <w:rPr>
          <w:sz w:val="8"/>
        </w:rPr>
        <w:t xml:space="preserve"> in the sixteenth and seventeenth centuries. </w:t>
      </w:r>
      <w:r w:rsidRPr="008C72F8">
        <w:rPr>
          <w:u w:val="single"/>
        </w:rPr>
        <w:t>Whoever knew what natural law</w:t>
      </w:r>
      <w:r>
        <w:rPr>
          <w:u w:val="single"/>
        </w:rPr>
        <w:t xml:space="preserve"> </w:t>
      </w:r>
      <w:r w:rsidRPr="008C72F8">
        <w:rPr>
          <w:u w:val="single"/>
        </w:rPr>
        <w:t>was, and could argue forcefully for it, had the power to rule out all those</w:t>
      </w:r>
      <w:r>
        <w:rPr>
          <w:u w:val="single"/>
        </w:rPr>
        <w:t xml:space="preserve"> </w:t>
      </w:r>
      <w:r w:rsidRPr="008C72F8">
        <w:rPr>
          <w:u w:val="single"/>
        </w:rPr>
        <w:t xml:space="preserve">who did not abide </w:t>
      </w:r>
      <w:r w:rsidRPr="00DB3E5A">
        <w:rPr>
          <w:sz w:val="8"/>
        </w:rPr>
        <w:t xml:space="preserve">by that (national) natural law Again, </w:t>
      </w:r>
      <w:r w:rsidRPr="00962FCF">
        <w:rPr>
          <w:u w:val="single"/>
        </w:rPr>
        <w:t>this is true because</w:t>
      </w:r>
      <w:r>
        <w:rPr>
          <w:b/>
          <w:u w:val="single"/>
        </w:rPr>
        <w:t xml:space="preserve"> </w:t>
      </w:r>
      <w:r w:rsidRPr="00962FCF">
        <w:rPr>
          <w:b/>
          <w:highlight w:val="yellow"/>
          <w:u w:val="single"/>
        </w:rPr>
        <w:t>natural law</w:t>
      </w:r>
      <w:r w:rsidRPr="008C72F8">
        <w:rPr>
          <w:b/>
          <w:u w:val="single"/>
        </w:rPr>
        <w:t xml:space="preserve"> </w:t>
      </w:r>
      <w:r w:rsidRPr="00962FCF">
        <w:rPr>
          <w:u w:val="single"/>
        </w:rPr>
        <w:t>is another entity that</w:t>
      </w:r>
      <w:r w:rsidRPr="008C72F8">
        <w:rPr>
          <w:b/>
          <w:u w:val="single"/>
        </w:rPr>
        <w:t xml:space="preserve"> </w:t>
      </w:r>
      <w:r w:rsidRPr="00962FCF">
        <w:rPr>
          <w:rStyle w:val="Emphasis"/>
          <w:highlight w:val="yellow"/>
        </w:rPr>
        <w:t>does not have ontological existence</w:t>
      </w:r>
      <w:r w:rsidRPr="00DB3E5A">
        <w:rPr>
          <w:b/>
          <w:sz w:val="8"/>
          <w:highlight w:val="yellow"/>
        </w:rPr>
        <w:t>;</w:t>
      </w:r>
      <w:r w:rsidRPr="00DB3E5A">
        <w:rPr>
          <w:b/>
          <w:sz w:val="8"/>
        </w:rPr>
        <w:t xml:space="preserve"> </w:t>
      </w:r>
      <w:r w:rsidRPr="00962FCF">
        <w:rPr>
          <w:u w:val="single"/>
        </w:rPr>
        <w:t>rather,</w:t>
      </w:r>
      <w:r>
        <w:rPr>
          <w:b/>
          <w:u w:val="single"/>
        </w:rPr>
        <w:t xml:space="preserve"> </w:t>
      </w:r>
      <w:r w:rsidRPr="00962FCF">
        <w:rPr>
          <w:b/>
          <w:highlight w:val="yellow"/>
          <w:u w:val="single"/>
        </w:rPr>
        <w:t>it was and is a fiction that was managed</w:t>
      </w:r>
      <w:r w:rsidRPr="008C72F8">
        <w:rPr>
          <w:u w:val="single"/>
        </w:rPr>
        <w:t xml:space="preserve"> </w:t>
      </w:r>
      <w:r w:rsidRPr="00962FCF">
        <w:rPr>
          <w:u w:val="single"/>
        </w:rPr>
        <w:t>to be believed as true-just as with tradition and time.</w:t>
      </w:r>
      <w:r w:rsidRPr="00DB3E5A">
        <w:rPr>
          <w:sz w:val="8"/>
        </w:rPr>
        <w:t xml:space="preserve"> 'Who would want to be traditional once the rhetoric of modernity put a value on time, progress, and development, and those time- values became accepted by rulers as well as by the governed? </w:t>
      </w:r>
      <w:r w:rsidRPr="00DB3E5A">
        <w:rPr>
          <w:u w:val="single"/>
        </w:rPr>
        <w:t xml:space="preserve">Once you control (the idea of) "time" you can control subjectivity and make the many </w:t>
      </w:r>
      <w:proofErr w:type="gramStart"/>
      <w:r w:rsidRPr="00DB3E5A">
        <w:rPr>
          <w:u w:val="single"/>
        </w:rPr>
        <w:t>march</w:t>
      </w:r>
      <w:proofErr w:type="gramEnd"/>
      <w:r w:rsidRPr="00DB3E5A">
        <w:rPr>
          <w:u w:val="single"/>
        </w:rPr>
        <w:t xml:space="preserve"> to the rhythm of your own time</w:t>
      </w:r>
      <w:r w:rsidRPr="00DB3E5A">
        <w:rPr>
          <w:sz w:val="8"/>
        </w:rPr>
        <w:t xml:space="preserve">. There are three key moments in the colonization of time and the re-making </w:t>
      </w:r>
      <w:proofErr w:type="spellStart"/>
      <w:r w:rsidRPr="00DB3E5A">
        <w:rPr>
          <w:sz w:val="8"/>
        </w:rPr>
        <w:t>ofthe</w:t>
      </w:r>
      <w:proofErr w:type="spellEnd"/>
      <w:r w:rsidRPr="00DB3E5A">
        <w:rPr>
          <w:sz w:val="8"/>
        </w:rPr>
        <w:t xml:space="preserve"> colonial matrix of power. Two were already mentioned: the Renaissance invention of the Middle Ages, and the Enlightenment invention of the primitive and tradition. The third is the postmodern invention of the acceleration of time. When Benjamin Franklin stated his famous dictum "</w:t>
      </w:r>
      <w:r w:rsidRPr="00D136FC">
        <w:rPr>
          <w:u w:val="single"/>
        </w:rPr>
        <w:t xml:space="preserve">Time is money" </w:t>
      </w:r>
      <w:r w:rsidRPr="00DB3E5A">
        <w:rPr>
          <w:sz w:val="8"/>
        </w:rPr>
        <w:t xml:space="preserve">time was measured against labor and the outcome of labor. But in the postmodern era, </w:t>
      </w:r>
      <w:r w:rsidRPr="00D136FC">
        <w:rPr>
          <w:u w:val="single"/>
        </w:rPr>
        <w:t>the idea that to fall behind is to lose</w:t>
      </w:r>
      <w:r>
        <w:rPr>
          <w:u w:val="single"/>
        </w:rPr>
        <w:t xml:space="preserve"> </w:t>
      </w:r>
      <w:r w:rsidRPr="00D136FC">
        <w:rPr>
          <w:u w:val="single"/>
        </w:rPr>
        <w:t>has concomitantly introduced</w:t>
      </w:r>
      <w:r>
        <w:rPr>
          <w:u w:val="single"/>
        </w:rPr>
        <w:t xml:space="preserve"> </w:t>
      </w:r>
      <w:r w:rsidRPr="00D136FC">
        <w:rPr>
          <w:u w:val="single"/>
        </w:rPr>
        <w:t>the idea that to go faster is to win</w:t>
      </w:r>
      <w:r w:rsidRPr="00DB3E5A">
        <w:rPr>
          <w:sz w:val="8"/>
        </w:rPr>
        <w:t xml:space="preserve"> (and of course you accept that winning is the name of the game), that you not only have to produce more (of what- ever you produce) but that you have to do it first-</w:t>
      </w:r>
      <w:r w:rsidRPr="00D136FC">
        <w:rPr>
          <w:u w:val="single"/>
        </w:rPr>
        <w:t>thus, the "acceleration</w:t>
      </w:r>
      <w:r>
        <w:rPr>
          <w:u w:val="single"/>
        </w:rPr>
        <w:t xml:space="preserve"> of time</w:t>
      </w:r>
      <w:r w:rsidRPr="00DB3E5A">
        <w:rPr>
          <w:sz w:val="8"/>
        </w:rPr>
        <w:t xml:space="preserve">". Success is the companion of moving fast, coming in first, and be- </w:t>
      </w:r>
      <w:proofErr w:type="spellStart"/>
      <w:r w:rsidRPr="00DB3E5A">
        <w:rPr>
          <w:sz w:val="8"/>
        </w:rPr>
        <w:t>ing</w:t>
      </w:r>
      <w:proofErr w:type="spellEnd"/>
      <w:r w:rsidRPr="00DB3E5A">
        <w:rPr>
          <w:sz w:val="8"/>
        </w:rPr>
        <w:t xml:space="preserve"> the winner. Daniel Innerarity suggested that </w:t>
      </w:r>
      <w:r w:rsidRPr="00D136FC">
        <w:rPr>
          <w:u w:val="single"/>
        </w:rPr>
        <w:t>chrono-politics displaces</w:t>
      </w:r>
      <w:r w:rsidRPr="00DB3E5A">
        <w:rPr>
          <w:sz w:val="8"/>
        </w:rPr>
        <w:t xml:space="preserve">, today </w:t>
      </w:r>
      <w:r w:rsidRPr="00D136FC">
        <w:rPr>
          <w:u w:val="single"/>
        </w:rPr>
        <w:t xml:space="preserve">the colonization of space with the colonization of </w:t>
      </w:r>
      <w:proofErr w:type="spellStart"/>
      <w:r w:rsidRPr="00D136FC">
        <w:rPr>
          <w:u w:val="single"/>
        </w:rPr>
        <w:t>time</w:t>
      </w:r>
      <w:r w:rsidRPr="00DB3E5A">
        <w:rPr>
          <w:sz w:val="8"/>
        </w:rPr>
        <w:t>."That</w:t>
      </w:r>
      <w:proofErr w:type="spellEnd"/>
      <w:r w:rsidRPr="00DB3E5A">
        <w:rPr>
          <w:sz w:val="8"/>
        </w:rPr>
        <w:t xml:space="preserve"> had already happened in </w:t>
      </w:r>
      <w:r w:rsidRPr="00C93E4F">
        <w:rPr>
          <w:strike/>
          <w:sz w:val="8"/>
        </w:rPr>
        <w:t>the eighteenth century</w:t>
      </w:r>
      <w:r w:rsidRPr="00DB3E5A">
        <w:rPr>
          <w:sz w:val="8"/>
        </w:rPr>
        <w:t xml:space="preserve"> as I argued above. However, Innerarity's </w:t>
      </w:r>
      <w:r w:rsidRPr="00D136FC">
        <w:rPr>
          <w:u w:val="single"/>
        </w:rPr>
        <w:t>chrono-politics and its companion (bio-politics, and necro-</w:t>
      </w:r>
      <w:r>
        <w:rPr>
          <w:u w:val="single"/>
        </w:rPr>
        <w:t xml:space="preserve"> </w:t>
      </w:r>
      <w:r w:rsidRPr="00D136FC">
        <w:rPr>
          <w:u w:val="single"/>
        </w:rPr>
        <w:t>politics) are all diverse spheres of the logic of coloniality</w:t>
      </w:r>
      <w:r w:rsidRPr="00DB3E5A">
        <w:rPr>
          <w:sz w:val="8"/>
        </w:rPr>
        <w:t xml:space="preserve">; however, while bio- and necro-politics are managed by the state, chrono-politics takes place mainly in the spheres of the market, finances, and media. In this regard, the state-and Innerarity makes this explicit-is "slow": deliberation "takes time, decisions are debated, votes have to go through two or three rounds, and so on. But corporate ideology makes of time an essential component of efficiency and the incremental pace of production; it disregards the pos- </w:t>
      </w:r>
      <w:proofErr w:type="spellStart"/>
      <w:r w:rsidRPr="00DB3E5A">
        <w:rPr>
          <w:sz w:val="8"/>
        </w:rPr>
        <w:t>sibility</w:t>
      </w:r>
      <w:proofErr w:type="spellEnd"/>
      <w:r w:rsidRPr="00DB3E5A">
        <w:rPr>
          <w:sz w:val="8"/>
        </w:rPr>
        <w:t xml:space="preserve"> of overproduction; it denies that "wasting time" could benefit the many whose labor is being sold instead of being used for the benefit of the community. Conceptually; the notion of chrono-politics adds another dimension to our understanding of the colonization of time; it enriches our understand- </w:t>
      </w:r>
      <w:proofErr w:type="spellStart"/>
      <w:r w:rsidRPr="00DB3E5A">
        <w:rPr>
          <w:sz w:val="8"/>
        </w:rPr>
        <w:t>ing</w:t>
      </w:r>
      <w:proofErr w:type="spellEnd"/>
      <w:r w:rsidRPr="00DB3E5A">
        <w:rPr>
          <w:sz w:val="8"/>
        </w:rPr>
        <w:t xml:space="preserve"> of the way the European Renaissance colonized by inventing the Middle Ages, and, later, the Enlightenment invented the primitive. While there is a difference between the colonization of time during the Renaissance, the invention of the "primitive" during the Enlightenment, and the corporate politics of time under neoliberalism, all three historical managements of "time" are different instances of the coloniality of time or, in Innerarity’s word, chrono-politics. </w:t>
      </w:r>
      <w:r w:rsidRPr="00D136FC">
        <w:rPr>
          <w:u w:val="single"/>
        </w:rPr>
        <w:t>Chrono-politics</w:t>
      </w:r>
      <w:r w:rsidRPr="00DB3E5A">
        <w:rPr>
          <w:sz w:val="8"/>
        </w:rPr>
        <w:t xml:space="preserve">, in other words, is a specific aspect of </w:t>
      </w:r>
      <w:proofErr w:type="spellStart"/>
      <w:r w:rsidRPr="00DB3E5A">
        <w:rPr>
          <w:sz w:val="8"/>
        </w:rPr>
        <w:t>theo</w:t>
      </w:r>
      <w:proofErr w:type="spellEnd"/>
      <w:r w:rsidRPr="00DB3E5A">
        <w:rPr>
          <w:sz w:val="8"/>
        </w:rPr>
        <w:t xml:space="preserve">- and ego-politics of knowledge; it </w:t>
      </w:r>
      <w:r w:rsidRPr="00D136FC">
        <w:rPr>
          <w:u w:val="single"/>
        </w:rPr>
        <w:t>is a civilizational principle that</w:t>
      </w:r>
      <w:r>
        <w:rPr>
          <w:u w:val="single"/>
        </w:rPr>
        <w:t xml:space="preserve"> </w:t>
      </w:r>
      <w:r w:rsidRPr="00D136FC">
        <w:rPr>
          <w:u w:val="single"/>
        </w:rPr>
        <w:t>serves to ostracize all who do not conform to the modern conventions of</w:t>
      </w:r>
      <w:r>
        <w:rPr>
          <w:u w:val="single"/>
        </w:rPr>
        <w:t xml:space="preserve"> </w:t>
      </w:r>
      <w:r w:rsidRPr="00D136FC">
        <w:rPr>
          <w:u w:val="single"/>
        </w:rPr>
        <w:t>time, that devalues "subalterns" for being slow and not racing toward</w:t>
      </w:r>
      <w:r>
        <w:rPr>
          <w:u w:val="single"/>
        </w:rPr>
        <w:t xml:space="preserve"> </w:t>
      </w:r>
      <w:r w:rsidRPr="00D136FC">
        <w:rPr>
          <w:u w:val="single"/>
        </w:rPr>
        <w:t>death, which in the rhetoric of modernity is translated as "progress and</w:t>
      </w:r>
      <w:r>
        <w:rPr>
          <w:u w:val="single"/>
        </w:rPr>
        <w:t xml:space="preserve"> </w:t>
      </w:r>
      <w:r w:rsidRPr="00D136FC">
        <w:rPr>
          <w:u w:val="single"/>
        </w:rPr>
        <w:t>development</w:t>
      </w:r>
      <w:r>
        <w:rPr>
          <w:u w:val="single"/>
        </w:rPr>
        <w:t>.</w:t>
      </w:r>
      <w:r w:rsidRPr="00DB3E5A">
        <w:rPr>
          <w:sz w:val="8"/>
        </w:rPr>
        <w:t xml:space="preserve"> </w:t>
      </w:r>
      <w:r w:rsidRPr="00D136FC">
        <w:rPr>
          <w:u w:val="single"/>
        </w:rPr>
        <w:t>Chrono-politics</w:t>
      </w:r>
      <w:r w:rsidRPr="00DB3E5A">
        <w:rPr>
          <w:sz w:val="8"/>
        </w:rPr>
        <w:t xml:space="preserve">, in the last analysis, </w:t>
      </w:r>
      <w:r>
        <w:rPr>
          <w:u w:val="single"/>
        </w:rPr>
        <w:t>shows how the colonial</w:t>
      </w:r>
      <w:r w:rsidRPr="00D136FC">
        <w:rPr>
          <w:u w:val="single"/>
        </w:rPr>
        <w:t xml:space="preserve">ity of knowledge and being is managed by the </w:t>
      </w:r>
      <w:proofErr w:type="spellStart"/>
      <w:r w:rsidRPr="00D136FC">
        <w:rPr>
          <w:u w:val="single"/>
        </w:rPr>
        <w:t>Eurocentered</w:t>
      </w:r>
      <w:proofErr w:type="spellEnd"/>
      <w:r w:rsidRPr="00D136FC">
        <w:rPr>
          <w:u w:val="single"/>
        </w:rPr>
        <w:t xml:space="preserve"> system of ideas</w:t>
      </w:r>
      <w:r>
        <w:rPr>
          <w:u w:val="single"/>
        </w:rPr>
        <w:t xml:space="preserve"> </w:t>
      </w:r>
      <w:r w:rsidRPr="00D136FC">
        <w:rPr>
          <w:u w:val="single"/>
        </w:rPr>
        <w:t>built around the colonization of time.</w:t>
      </w:r>
      <w:r>
        <w:rPr>
          <w:u w:val="single"/>
        </w:rPr>
        <w:t xml:space="preserve"> </w:t>
      </w:r>
      <w:r w:rsidRPr="00DB3E5A">
        <w:rPr>
          <w:sz w:val="8"/>
        </w:rPr>
        <w:t xml:space="preserve">While bio-politics or necro-politics are politics </w:t>
      </w:r>
      <w:proofErr w:type="spellStart"/>
      <w:r w:rsidRPr="00DB3E5A">
        <w:rPr>
          <w:sz w:val="8"/>
        </w:rPr>
        <w:t>ofthe</w:t>
      </w:r>
      <w:proofErr w:type="spellEnd"/>
      <w:r w:rsidRPr="00DB3E5A">
        <w:rPr>
          <w:sz w:val="8"/>
        </w:rPr>
        <w:t xml:space="preserve"> state as it regulates the populations (be it within the imperial state or in the colonies), </w:t>
      </w:r>
      <w:r w:rsidRPr="00D136FC">
        <w:rPr>
          <w:u w:val="single"/>
        </w:rPr>
        <w:t>chrono-</w:t>
      </w:r>
      <w:r>
        <w:rPr>
          <w:u w:val="single"/>
        </w:rPr>
        <w:t xml:space="preserve"> </w:t>
      </w:r>
      <w:r w:rsidRPr="00D136FC">
        <w:rPr>
          <w:u w:val="single"/>
        </w:rPr>
        <w:t xml:space="preserve">politics </w:t>
      </w:r>
      <w:r w:rsidRPr="00DB3E5A">
        <w:rPr>
          <w:sz w:val="8"/>
        </w:rPr>
        <w:t xml:space="preserve">served (during the Renaissance and the Enlightenment, to detach the Renaissance from its own tradition-the Middle </w:t>
      </w:r>
      <w:proofErr w:type="spellStart"/>
      <w:r w:rsidRPr="00DB3E5A">
        <w:rPr>
          <w:sz w:val="8"/>
        </w:rPr>
        <w:t>AgesÂ»and</w:t>
      </w:r>
      <w:proofErr w:type="spellEnd"/>
      <w:r w:rsidRPr="00DB3E5A">
        <w:rPr>
          <w:sz w:val="8"/>
        </w:rPr>
        <w:t xml:space="preserve"> during the Enlightenment to detach European modernity from the "primitives") in the era of neoliberal globalization it </w:t>
      </w:r>
      <w:r w:rsidRPr="00D136FC">
        <w:rPr>
          <w:u w:val="single"/>
        </w:rPr>
        <w:t>has become one</w:t>
      </w:r>
      <w:r>
        <w:rPr>
          <w:u w:val="single"/>
        </w:rPr>
        <w:t xml:space="preserve"> </w:t>
      </w:r>
      <w:r w:rsidRPr="00D136FC">
        <w:rPr>
          <w:u w:val="single"/>
        </w:rPr>
        <w:t>of the main weapons to</w:t>
      </w:r>
      <w:r>
        <w:rPr>
          <w:u w:val="single"/>
        </w:rPr>
        <w:t xml:space="preserve"> </w:t>
      </w:r>
      <w:r w:rsidRPr="00D136FC">
        <w:rPr>
          <w:u w:val="single"/>
        </w:rPr>
        <w:t>promote competition, thereby encouraging</w:t>
      </w:r>
      <w:r>
        <w:rPr>
          <w:u w:val="single"/>
        </w:rPr>
        <w:t xml:space="preserve"> fast speed and success, consum</w:t>
      </w:r>
      <w:r w:rsidRPr="00D136FC">
        <w:rPr>
          <w:u w:val="single"/>
        </w:rPr>
        <w:t>ing the energy of millions of people who live their lives constantly thinking</w:t>
      </w:r>
      <w:r>
        <w:rPr>
          <w:u w:val="single"/>
        </w:rPr>
        <w:t xml:space="preserve"> </w:t>
      </w:r>
      <w:r w:rsidRPr="00D136FC">
        <w:rPr>
          <w:u w:val="single"/>
        </w:rPr>
        <w:t>of going faster and getting ahead</w:t>
      </w:r>
      <w:r w:rsidRPr="00DB3E5A">
        <w:rPr>
          <w:sz w:val="8"/>
        </w:rPr>
        <w:t xml:space="preserve">, to being a winner and to avoiding the shame of being a loser. Take, for example, the "remodeling" of Newsweek, which has been amply reported by the media. Ion Meacham, the </w:t>
      </w:r>
      <w:proofErr w:type="spellStart"/>
      <w:r w:rsidRPr="00DB3E5A">
        <w:rPr>
          <w:sz w:val="8"/>
        </w:rPr>
        <w:t>rnagazinês</w:t>
      </w:r>
      <w:proofErr w:type="spellEnd"/>
      <w:r w:rsidRPr="00DB3E5A">
        <w:rPr>
          <w:sz w:val="8"/>
        </w:rPr>
        <w:t xml:space="preserve"> editor, has been quoted as saying, "˜Z/\s the number of news outlets expands, it is said, attention spans shrink: only the fat and the pithy will survive? David Carr, who quoted this sentence, comments on it by noting that the statement was made when Newsweek was redesigned, in zoo; Carr adds, "The fact that another redo is at hand in less than two years suggests that there is not a design concept in the world that will serve as a firewall against broader changes in reading and </w:t>
      </w:r>
      <w:proofErr w:type="spellStart"/>
      <w:r w:rsidRPr="00DB3E5A">
        <w:rPr>
          <w:sz w:val="8"/>
        </w:rPr>
        <w:t>advertisingfm</w:t>
      </w:r>
      <w:proofErr w:type="spellEnd"/>
      <w:r w:rsidRPr="00DB3E5A">
        <w:rPr>
          <w:sz w:val="8"/>
        </w:rPr>
        <w:t xml:space="preserve"> Meacham's statement clearly suggests a world in which the faster will survive. Now, when </w:t>
      </w:r>
      <w:proofErr w:type="spellStart"/>
      <w:r w:rsidRPr="00DB3E5A">
        <w:rPr>
          <w:sz w:val="8"/>
        </w:rPr>
        <w:t>Hmpetition</w:t>
      </w:r>
      <w:proofErr w:type="spellEnd"/>
      <w:r w:rsidRPr="00DB3E5A">
        <w:rPr>
          <w:sz w:val="8"/>
        </w:rPr>
        <w:t xml:space="preserve"> and speed are prioritized, the journalistic goal is no longer to inform and educate civil society but to be better (by being faster) than the competition. The naturalized assumption is that by being faster and thus better than your competitors, the more you will fulfill the function of journalism, </w:t>
      </w:r>
      <w:proofErr w:type="gramStart"/>
      <w:r w:rsidRPr="00DB3E5A">
        <w:rPr>
          <w:sz w:val="8"/>
        </w:rPr>
        <w:t>Whether</w:t>
      </w:r>
      <w:proofErr w:type="gramEnd"/>
      <w:r w:rsidRPr="00DB3E5A">
        <w:rPr>
          <w:sz w:val="8"/>
        </w:rPr>
        <w:t xml:space="preserve"> civil society is informed or not is </w:t>
      </w:r>
      <w:proofErr w:type="spellStart"/>
      <w:r w:rsidRPr="00DB3E5A">
        <w:rPr>
          <w:sz w:val="8"/>
        </w:rPr>
        <w:t>ir</w:t>
      </w:r>
      <w:proofErr w:type="spellEnd"/>
      <w:r w:rsidRPr="00DB3E5A">
        <w:rPr>
          <w:sz w:val="8"/>
        </w:rPr>
        <w:t xml:space="preserve">- relevant. What matters is to be fast: quality is another casualty of </w:t>
      </w:r>
      <w:proofErr w:type="spellStart"/>
      <w:r w:rsidRPr="00DB3E5A">
        <w:rPr>
          <w:sz w:val="8"/>
        </w:rPr>
        <w:t>innova</w:t>
      </w:r>
      <w:proofErr w:type="spellEnd"/>
      <w:r w:rsidRPr="00DB3E5A">
        <w:rPr>
          <w:sz w:val="8"/>
        </w:rPr>
        <w:t xml:space="preserve">- </w:t>
      </w:r>
      <w:proofErr w:type="spellStart"/>
      <w:r w:rsidRPr="00DB3E5A">
        <w:rPr>
          <w:sz w:val="8"/>
        </w:rPr>
        <w:t>tion</w:t>
      </w:r>
      <w:proofErr w:type="spellEnd"/>
      <w:r w:rsidRPr="00DB3E5A">
        <w:rPr>
          <w:sz w:val="8"/>
        </w:rPr>
        <w:t xml:space="preserve"> and progress. The goal in the last analysis is not to inform, but to be faster. As in many other instances, institutions come first and society (civil and political) second. It is necessary to win the competition, rather than to have a well-informed and critical audience. The public sphere that reads the news is a "collateral beneficiary" and "good" information is a collateral phenomenon, But how many </w:t>
      </w:r>
      <w:proofErr w:type="spellStart"/>
      <w:r w:rsidRPr="00DB3E5A">
        <w:rPr>
          <w:sz w:val="8"/>
        </w:rPr>
        <w:t>ofthe</w:t>
      </w:r>
      <w:proofErr w:type="spellEnd"/>
      <w:r w:rsidRPr="00DB3E5A">
        <w:rPr>
          <w:sz w:val="8"/>
        </w:rPr>
        <w:t xml:space="preserve"> 6.8 billion people on the planet dwell in the acceleration of time and in the </w:t>
      </w:r>
      <w:proofErr w:type="spellStart"/>
      <w:r w:rsidRPr="00DB3E5A">
        <w:rPr>
          <w:sz w:val="8"/>
        </w:rPr>
        <w:t>surinval</w:t>
      </w:r>
      <w:proofErr w:type="spellEnd"/>
      <w:r w:rsidRPr="00DB3E5A">
        <w:rPr>
          <w:sz w:val="8"/>
        </w:rPr>
        <w:t xml:space="preserve"> of the faster? One could say that at least half the half of the population that live in mega-cities. However, it is not necessarily the entire population of a mega-city who will be trapped in the acceleration of time, which is a feature primarily of the lifestyle of bankers, builders, media figures, politicians, and all of those who strive to make more, to succeed, to get "there" first. The middle class, too, who live to consume (instead of consuming to live), will be trapped in the acceleration of time, in the realm of consumerism: to make more, to buy more, and to buy the newest and the best, to be not only fast, but also first. In </w:t>
      </w:r>
      <w:proofErr w:type="spellStart"/>
      <w:r w:rsidRPr="00DB3E5A">
        <w:rPr>
          <w:sz w:val="8"/>
        </w:rPr>
        <w:t>vieW~of</w:t>
      </w:r>
      <w:proofErr w:type="spellEnd"/>
      <w:r w:rsidRPr="00DB3E5A">
        <w:rPr>
          <w:sz w:val="8"/>
        </w:rPr>
        <w:t xml:space="preserve"> the </w:t>
      </w:r>
      <w:proofErr w:type="spellStart"/>
      <w:r w:rsidRPr="00DB3E5A">
        <w:rPr>
          <w:sz w:val="8"/>
        </w:rPr>
        <w:t>nionÂ»sense</w:t>
      </w:r>
      <w:proofErr w:type="spellEnd"/>
      <w:r w:rsidRPr="00DB3E5A">
        <w:rPr>
          <w:sz w:val="8"/>
        </w:rPr>
        <w:t xml:space="preserve"> in which the survival of the faster unfolds, there is good reason to make a case to re-</w:t>
      </w:r>
      <w:proofErr w:type="spellStart"/>
      <w:r w:rsidRPr="00DB3E5A">
        <w:rPr>
          <w:sz w:val="8"/>
        </w:rPr>
        <w:t>ihscribe</w:t>
      </w:r>
      <w:proofErr w:type="spellEnd"/>
      <w:r w:rsidRPr="00DB3E5A">
        <w:rPr>
          <w:sz w:val="8"/>
        </w:rPr>
        <w:t xml:space="preserve"> "tradition" in the present and toward the future (see my discussion of "cosmopolitan localism," in the </w:t>
      </w:r>
      <w:proofErr w:type="spellStart"/>
      <w:r w:rsidRPr="00DB3E5A">
        <w:rPr>
          <w:sz w:val="8"/>
        </w:rPr>
        <w:t>af</w:t>
      </w:r>
      <w:proofErr w:type="spellEnd"/>
      <w:r w:rsidRPr="00DB3E5A">
        <w:rPr>
          <w:sz w:val="8"/>
        </w:rPr>
        <w:t xml:space="preserve">- </w:t>
      </w:r>
      <w:proofErr w:type="spellStart"/>
      <w:r w:rsidRPr="00DB3E5A">
        <w:rPr>
          <w:sz w:val="8"/>
        </w:rPr>
        <w:t>terword</w:t>
      </w:r>
      <w:proofErr w:type="spellEnd"/>
      <w:r w:rsidRPr="00DB3E5A">
        <w:rPr>
          <w:sz w:val="8"/>
        </w:rPr>
        <w:t xml:space="preserve">). Tradition could hardly be co-opted by Chrono-politics; for if </w:t>
      </w:r>
      <w:proofErr w:type="spellStart"/>
      <w:r w:rsidRPr="00DB3E5A">
        <w:rPr>
          <w:sz w:val="8"/>
        </w:rPr>
        <w:t>tra</w:t>
      </w:r>
      <w:proofErr w:type="spellEnd"/>
      <w:r w:rsidRPr="00DB3E5A">
        <w:rPr>
          <w:sz w:val="8"/>
        </w:rPr>
        <w:t xml:space="preserve">- </w:t>
      </w:r>
      <w:proofErr w:type="spellStart"/>
      <w:r w:rsidRPr="00DB3E5A">
        <w:rPr>
          <w:sz w:val="8"/>
        </w:rPr>
        <w:t>dition</w:t>
      </w:r>
      <w:proofErr w:type="spellEnd"/>
      <w:r w:rsidRPr="00DB3E5A">
        <w:rPr>
          <w:sz w:val="8"/>
        </w:rPr>
        <w:t xml:space="preserve">, which is slow by definition, gets faster, it is no longer tradition, but modern. And if that happens, modernity gets stripped, and the logic of co- </w:t>
      </w:r>
      <w:proofErr w:type="spellStart"/>
      <w:r w:rsidRPr="00DB3E5A">
        <w:rPr>
          <w:sz w:val="8"/>
        </w:rPr>
        <w:t>loniality</w:t>
      </w:r>
      <w:proofErr w:type="spellEnd"/>
      <w:r w:rsidRPr="00DB3E5A">
        <w:rPr>
          <w:sz w:val="8"/>
        </w:rPr>
        <w:t xml:space="preserve"> is unveiled. That means that next to (</w:t>
      </w:r>
      <w:proofErr w:type="spellStart"/>
      <w:r w:rsidRPr="00DB3E5A">
        <w:rPr>
          <w:sz w:val="8"/>
        </w:rPr>
        <w:t>conflictively</w:t>
      </w:r>
      <w:proofErr w:type="spellEnd"/>
      <w:r w:rsidRPr="00DB3E5A">
        <w:rPr>
          <w:sz w:val="8"/>
        </w:rPr>
        <w:t xml:space="preserve"> coexisting with) the postmodern acceleration of time and the lifestyle it engenders, </w:t>
      </w:r>
      <w:r w:rsidRPr="00D136FC">
        <w:rPr>
          <w:u w:val="single"/>
        </w:rPr>
        <w:t>decolonial thinking shall build arguments for the revival of "the de-acceleration</w:t>
      </w:r>
      <w:r>
        <w:rPr>
          <w:u w:val="single"/>
        </w:rPr>
        <w:t xml:space="preserve"> of </w:t>
      </w:r>
      <w:r w:rsidRPr="00D136FC">
        <w:rPr>
          <w:u w:val="single"/>
        </w:rPr>
        <w:t>time" revaluing what modernity devalued with no other reason than to</w:t>
      </w:r>
      <w:r>
        <w:rPr>
          <w:u w:val="single"/>
        </w:rPr>
        <w:t xml:space="preserve"> </w:t>
      </w:r>
      <w:r w:rsidRPr="00D136FC">
        <w:rPr>
          <w:u w:val="single"/>
        </w:rPr>
        <w:t>eliminate the difference</w:t>
      </w:r>
      <w:r w:rsidRPr="00DB3E5A">
        <w:rPr>
          <w:sz w:val="8"/>
        </w:rPr>
        <w:t xml:space="preserve">. There is significant room for maneuver beyond the illusion that if you are not fast, you do not deserve to be in this world. One way to decolonize modernity is to move toward undoing the pair "modernity and </w:t>
      </w:r>
      <w:proofErr w:type="spellStart"/>
      <w:r w:rsidRPr="00DB3E5A">
        <w:rPr>
          <w:sz w:val="8"/>
        </w:rPr>
        <w:t>traditionf</w:t>
      </w:r>
      <w:proofErr w:type="spellEnd"/>
      <w:r w:rsidRPr="00DB3E5A">
        <w:rPr>
          <w:sz w:val="8"/>
        </w:rPr>
        <w:t xml:space="preserve">". That means that the </w:t>
      </w:r>
      <w:proofErr w:type="spellStart"/>
      <w:r w:rsidRPr="00DB3E5A">
        <w:rPr>
          <w:sz w:val="8"/>
        </w:rPr>
        <w:t>anthropos</w:t>
      </w:r>
      <w:proofErr w:type="spellEnd"/>
      <w:r w:rsidRPr="00DB3E5A">
        <w:rPr>
          <w:sz w:val="8"/>
        </w:rPr>
        <w:t xml:space="preserve">, who was also invented in the process of inventing the modern self, would assume delink- </w:t>
      </w:r>
      <w:proofErr w:type="spellStart"/>
      <w:r w:rsidRPr="00DB3E5A">
        <w:rPr>
          <w:sz w:val="8"/>
        </w:rPr>
        <w:t>ing</w:t>
      </w:r>
      <w:proofErr w:type="spellEnd"/>
      <w:r w:rsidRPr="00DB3E5A">
        <w:rPr>
          <w:sz w:val="8"/>
        </w:rPr>
        <w:t xml:space="preserve"> from the imperative to be human in the sense that Western modernity conceived </w:t>
      </w:r>
      <w:proofErr w:type="spellStart"/>
      <w:r w:rsidRPr="00DB3E5A">
        <w:rPr>
          <w:sz w:val="8"/>
        </w:rPr>
        <w:t>humanitas</w:t>
      </w:r>
      <w:proofErr w:type="spellEnd"/>
      <w:r w:rsidRPr="00DB3E5A">
        <w:rPr>
          <w:sz w:val="8"/>
        </w:rPr>
        <w:t xml:space="preserve">. Once you delink there is no longer modernity and tradition, </w:t>
      </w:r>
      <w:proofErr w:type="spellStart"/>
      <w:r w:rsidRPr="00DB3E5A">
        <w:rPr>
          <w:sz w:val="8"/>
        </w:rPr>
        <w:t>humanitas</w:t>
      </w:r>
      <w:proofErr w:type="spellEnd"/>
      <w:r w:rsidRPr="00DB3E5A">
        <w:rPr>
          <w:sz w:val="8"/>
        </w:rPr>
        <w:t xml:space="preserve"> and </w:t>
      </w:r>
      <w:proofErr w:type="spellStart"/>
      <w:r w:rsidRPr="00DB3E5A">
        <w:rPr>
          <w:sz w:val="8"/>
        </w:rPr>
        <w:t>anthropos</w:t>
      </w:r>
      <w:proofErr w:type="spellEnd"/>
      <w:r w:rsidRPr="00DB3E5A">
        <w:rPr>
          <w:sz w:val="8"/>
        </w:rPr>
        <w:t xml:space="preserve">, but only people who believe in </w:t>
      </w:r>
      <w:proofErr w:type="spellStart"/>
      <w:r w:rsidRPr="00DB3E5A">
        <w:rPr>
          <w:sz w:val="8"/>
        </w:rPr>
        <w:t>mo</w:t>
      </w:r>
      <w:proofErr w:type="spellEnd"/>
      <w:r w:rsidRPr="00DB3E5A">
        <w:rPr>
          <w:sz w:val="8"/>
        </w:rPr>
        <w:t xml:space="preserve">- </w:t>
      </w:r>
      <w:proofErr w:type="spellStart"/>
      <w:r w:rsidRPr="00DB3E5A">
        <w:rPr>
          <w:sz w:val="8"/>
        </w:rPr>
        <w:t>dernity</w:t>
      </w:r>
      <w:proofErr w:type="spellEnd"/>
      <w:r w:rsidRPr="00DB3E5A">
        <w:rPr>
          <w:sz w:val="8"/>
        </w:rPr>
        <w:t xml:space="preserve"> and tradition and in </w:t>
      </w:r>
      <w:proofErr w:type="spellStart"/>
      <w:r w:rsidRPr="00DB3E5A">
        <w:rPr>
          <w:sz w:val="8"/>
        </w:rPr>
        <w:t>humanitas</w:t>
      </w:r>
      <w:proofErr w:type="spellEnd"/>
      <w:r w:rsidRPr="00DB3E5A">
        <w:rPr>
          <w:sz w:val="8"/>
        </w:rPr>
        <w:t xml:space="preserve"> and </w:t>
      </w:r>
      <w:proofErr w:type="spellStart"/>
      <w:r w:rsidRPr="00DB3E5A">
        <w:rPr>
          <w:sz w:val="8"/>
        </w:rPr>
        <w:t>anthropos</w:t>
      </w:r>
      <w:proofErr w:type="spellEnd"/>
      <w:r w:rsidRPr="00DB3E5A">
        <w:rPr>
          <w:sz w:val="8"/>
        </w:rPr>
        <w:t xml:space="preserve">. </w:t>
      </w:r>
      <w:r w:rsidRPr="00DB3E5A">
        <w:rPr>
          <w:u w:val="single"/>
        </w:rPr>
        <w:t>By delinking you remove yourself from the bases that sustain the edifice.</w:t>
      </w:r>
      <w:r w:rsidRPr="00DB3E5A">
        <w:rPr>
          <w:sz w:val="8"/>
        </w:rPr>
        <w:t xml:space="preserve"> </w:t>
      </w:r>
      <w:r w:rsidRPr="00DB3E5A">
        <w:rPr>
          <w:u w:val="single"/>
        </w:rPr>
        <w:t>As Groucho Marx used to say, "I do no</w:t>
      </w:r>
      <w:r w:rsidRPr="00D136FC">
        <w:rPr>
          <w:u w:val="single"/>
        </w:rPr>
        <w:t>t want to belong to a club that invited me to be one of</w:t>
      </w:r>
      <w:r>
        <w:rPr>
          <w:u w:val="single"/>
        </w:rPr>
        <w:t xml:space="preserve"> </w:t>
      </w:r>
      <w:r w:rsidRPr="00D136FC">
        <w:rPr>
          <w:u w:val="single"/>
        </w:rPr>
        <w:t>its members."</w:t>
      </w:r>
    </w:p>
    <w:p w14:paraId="0DC9C4A8" w14:textId="77777777" w:rsidR="00593038" w:rsidRDefault="00593038" w:rsidP="00593038"/>
    <w:p w14:paraId="108A073F" w14:textId="77777777" w:rsidR="00593038" w:rsidRPr="00CA376B" w:rsidRDefault="00593038" w:rsidP="00593038">
      <w:pPr>
        <w:pStyle w:val="Heading4"/>
      </w:pPr>
      <w:r>
        <w:t xml:space="preserve">Time is a mental construct that </w:t>
      </w:r>
      <w:r w:rsidRPr="00CA376B">
        <w:rPr>
          <w:u w:val="single"/>
        </w:rPr>
        <w:t>conditions</w:t>
      </w:r>
      <w:r>
        <w:t xml:space="preserve"> how we approach the world- and the Gregorian calendar cannot be separated from its </w:t>
      </w:r>
      <w:r w:rsidRPr="00CA376B">
        <w:rPr>
          <w:u w:val="single"/>
        </w:rPr>
        <w:t>imperialist origin</w:t>
      </w:r>
      <w:r>
        <w:t xml:space="preserve"> and the destruction of indigenous culture</w:t>
      </w:r>
    </w:p>
    <w:p w14:paraId="1A44C7CB" w14:textId="77777777" w:rsidR="00593038" w:rsidRPr="00335F52" w:rsidRDefault="00593038" w:rsidP="00593038">
      <w:pPr>
        <w:rPr>
          <w:szCs w:val="20"/>
        </w:rPr>
      </w:pPr>
      <w:proofErr w:type="spellStart"/>
      <w:r w:rsidRPr="00335F52">
        <w:rPr>
          <w:rStyle w:val="Style13ptBold"/>
        </w:rPr>
        <w:t>Skytime</w:t>
      </w:r>
      <w:proofErr w:type="spellEnd"/>
      <w:r w:rsidRPr="00335F52">
        <w:rPr>
          <w:rStyle w:val="Style13ptBold"/>
        </w:rPr>
        <w:t xml:space="preserve"> et al</w:t>
      </w:r>
      <w:r w:rsidRPr="00107026">
        <w:rPr>
          <w:rStyle w:val="Style13ptBold"/>
        </w:rPr>
        <w:t xml:space="preserve"> </w:t>
      </w:r>
      <w:r w:rsidRPr="00335F52">
        <w:rPr>
          <w:rStyle w:val="Style13ptBold"/>
          <w:szCs w:val="20"/>
        </w:rPr>
        <w:t>--</w:t>
      </w:r>
      <w:r w:rsidRPr="00335F52">
        <w:rPr>
          <w:szCs w:val="20"/>
        </w:rPr>
        <w:t xml:space="preserve"> citing Dr. José Argüelles, Princeton University professor &amp; PhD </w:t>
      </w:r>
      <w:r>
        <w:rPr>
          <w:szCs w:val="20"/>
        </w:rPr>
        <w:t>from University of Chicago</w:t>
      </w:r>
    </w:p>
    <w:p w14:paraId="5BB16A4C" w14:textId="77777777" w:rsidR="00593038" w:rsidRDefault="00593038" w:rsidP="00593038">
      <w:pPr>
        <w:rPr>
          <w:szCs w:val="20"/>
        </w:rPr>
      </w:pPr>
      <w:r w:rsidRPr="00335F52">
        <w:rPr>
          <w:szCs w:val="20"/>
        </w:rPr>
        <w:t xml:space="preserve">[Eden </w:t>
      </w:r>
      <w:proofErr w:type="spellStart"/>
      <w:r w:rsidRPr="00335F52">
        <w:rPr>
          <w:szCs w:val="20"/>
        </w:rPr>
        <w:t>Skytime</w:t>
      </w:r>
      <w:proofErr w:type="spellEnd"/>
      <w:r w:rsidRPr="00335F52">
        <w:rPr>
          <w:szCs w:val="20"/>
        </w:rPr>
        <w:t xml:space="preserve">, Robert Skytime, and Merlin </w:t>
      </w:r>
      <w:proofErr w:type="spellStart"/>
      <w:r w:rsidRPr="00335F52">
        <w:rPr>
          <w:szCs w:val="20"/>
        </w:rPr>
        <w:t>Skytime</w:t>
      </w:r>
      <w:proofErr w:type="spellEnd"/>
      <w:r w:rsidRPr="00335F52">
        <w:rPr>
          <w:szCs w:val="20"/>
        </w:rPr>
        <w:t xml:space="preserve">, "Calendar Change: The Evolution of Culture," no date given, </w:t>
      </w:r>
      <w:r w:rsidRPr="00D338F2">
        <w:rPr>
          <w:szCs w:val="20"/>
        </w:rPr>
        <w:t>www.13moon.com/cal_change.htm</w:t>
      </w:r>
      <w:r>
        <w:rPr>
          <w:rStyle w:val="Hyperlink"/>
          <w:szCs w:val="20"/>
        </w:rPr>
        <w:t xml:space="preserve">, accessed </w:t>
      </w:r>
      <w:proofErr w:type="spellStart"/>
      <w:r w:rsidRPr="00325F7A">
        <w:t>Durmukhi</w:t>
      </w:r>
      <w:proofErr w:type="spellEnd"/>
      <w:r>
        <w:rPr>
          <w:rStyle w:val="Hyperlink"/>
          <w:szCs w:val="20"/>
        </w:rPr>
        <w:t xml:space="preserve"> through archive.com, strikeouts and Hindu calendar dates added</w:t>
      </w:r>
      <w:r w:rsidRPr="00335F52">
        <w:rPr>
          <w:szCs w:val="20"/>
        </w:rPr>
        <w:t>]</w:t>
      </w:r>
    </w:p>
    <w:p w14:paraId="4047BE40" w14:textId="77777777" w:rsidR="00593038" w:rsidRDefault="00593038" w:rsidP="00593038">
      <w:pPr>
        <w:rPr>
          <w:szCs w:val="20"/>
        </w:rPr>
      </w:pPr>
    </w:p>
    <w:p w14:paraId="1B5A7285" w14:textId="77777777" w:rsidR="00593038" w:rsidRPr="006552E3" w:rsidRDefault="00593038" w:rsidP="00593038">
      <w:pPr>
        <w:rPr>
          <w:sz w:val="14"/>
          <w:szCs w:val="20"/>
        </w:rPr>
      </w:pPr>
      <w:r w:rsidRPr="006552E3">
        <w:rPr>
          <w:szCs w:val="20"/>
          <w:highlight w:val="yellow"/>
          <w:u w:val="single"/>
        </w:rPr>
        <w:t xml:space="preserve">The Calendar </w:t>
      </w:r>
      <w:r w:rsidRPr="00BC21A1">
        <w:rPr>
          <w:szCs w:val="20"/>
          <w:u w:val="single"/>
        </w:rPr>
        <w:t xml:space="preserve">we use </w:t>
      </w:r>
      <w:r w:rsidRPr="006552E3">
        <w:rPr>
          <w:szCs w:val="20"/>
          <w:highlight w:val="yellow"/>
          <w:u w:val="single"/>
        </w:rPr>
        <w:t>is the organizing principle of our lives</w:t>
      </w:r>
      <w:r w:rsidRPr="00BC21A1">
        <w:rPr>
          <w:szCs w:val="20"/>
          <w:u w:val="single"/>
        </w:rPr>
        <w:t xml:space="preserve">. </w:t>
      </w:r>
      <w:r w:rsidRPr="006552E3">
        <w:rPr>
          <w:szCs w:val="20"/>
          <w:highlight w:val="yellow"/>
          <w:u w:val="single"/>
        </w:rPr>
        <w:t xml:space="preserve">It </w:t>
      </w:r>
      <w:r w:rsidRPr="00DB3E5A">
        <w:rPr>
          <w:rStyle w:val="Emphasis"/>
          <w:highlight w:val="yellow"/>
        </w:rPr>
        <w:t>programs</w:t>
      </w:r>
      <w:r w:rsidRPr="006552E3">
        <w:rPr>
          <w:szCs w:val="20"/>
          <w:highlight w:val="yellow"/>
          <w:u w:val="single"/>
        </w:rPr>
        <w:t xml:space="preserve"> our societal culture with</w:t>
      </w:r>
      <w:r w:rsidRPr="00DB3E5A">
        <w:rPr>
          <w:highlight w:val="yellow"/>
        </w:rPr>
        <w:t xml:space="preserve"> </w:t>
      </w:r>
      <w:r w:rsidRPr="00DB3E5A">
        <w:rPr>
          <w:sz w:val="14"/>
        </w:rPr>
        <w:t>daily, weekly, monthly and annual</w:t>
      </w:r>
      <w:r w:rsidRPr="00DB3E5A">
        <w:t xml:space="preserve"> </w:t>
      </w:r>
      <w:r w:rsidRPr="006552E3">
        <w:rPr>
          <w:szCs w:val="20"/>
          <w:highlight w:val="yellow"/>
          <w:u w:val="single"/>
        </w:rPr>
        <w:t>customs and habits</w:t>
      </w:r>
      <w:r w:rsidRPr="006552E3">
        <w:rPr>
          <w:sz w:val="14"/>
          <w:szCs w:val="20"/>
        </w:rPr>
        <w:t xml:space="preserve">. Therefore, </w:t>
      </w:r>
      <w:r w:rsidRPr="00DB3E5A">
        <w:rPr>
          <w:rStyle w:val="Emphasis"/>
          <w:highlight w:val="yellow"/>
        </w:rPr>
        <w:t>to change the calendar</w:t>
      </w:r>
      <w:r w:rsidRPr="006552E3">
        <w:rPr>
          <w:sz w:val="14"/>
          <w:szCs w:val="20"/>
        </w:rPr>
        <w:t xml:space="preserve"> we use </w:t>
      </w:r>
      <w:r w:rsidRPr="00DB3E5A">
        <w:rPr>
          <w:rStyle w:val="Emphasis"/>
          <w:highlight w:val="yellow"/>
        </w:rPr>
        <w:t>is to participate in</w:t>
      </w:r>
      <w:r w:rsidRPr="00BC21A1">
        <w:rPr>
          <w:szCs w:val="20"/>
          <w:u w:val="single"/>
        </w:rPr>
        <w:t xml:space="preserve"> one of the most </w:t>
      </w:r>
      <w:r w:rsidRPr="00DB3E5A">
        <w:rPr>
          <w:rStyle w:val="Emphasis"/>
          <w:highlight w:val="yellow"/>
        </w:rPr>
        <w:t>subtle</w:t>
      </w:r>
      <w:r w:rsidRPr="006552E3">
        <w:rPr>
          <w:b/>
          <w:szCs w:val="20"/>
          <w:highlight w:val="yellow"/>
          <w:u w:val="single"/>
        </w:rPr>
        <w:t xml:space="preserve"> </w:t>
      </w:r>
      <w:r w:rsidRPr="00DB3E5A">
        <w:rPr>
          <w:rStyle w:val="Emphasis"/>
          <w:highlight w:val="yellow"/>
        </w:rPr>
        <w:t>and profound</w:t>
      </w:r>
      <w:r w:rsidRPr="00BC21A1">
        <w:rPr>
          <w:szCs w:val="20"/>
          <w:u w:val="single"/>
        </w:rPr>
        <w:t xml:space="preserve"> forms of </w:t>
      </w:r>
      <w:r w:rsidRPr="00DB3E5A">
        <w:rPr>
          <w:rStyle w:val="Emphasis"/>
          <w:highlight w:val="yellow"/>
        </w:rPr>
        <w:t>revolution</w:t>
      </w:r>
      <w:r w:rsidRPr="00BC21A1">
        <w:rPr>
          <w:szCs w:val="20"/>
          <w:u w:val="single"/>
        </w:rPr>
        <w:t xml:space="preserve"> happening</w:t>
      </w:r>
      <w:r w:rsidRPr="006552E3">
        <w:rPr>
          <w:sz w:val="14"/>
          <w:szCs w:val="20"/>
        </w:rPr>
        <w:t xml:space="preserve"> on the planet today. The current world standard calendar is </w:t>
      </w:r>
      <w:r w:rsidRPr="00BC21A1">
        <w:rPr>
          <w:szCs w:val="20"/>
          <w:u w:val="single"/>
        </w:rPr>
        <w:t>the</w:t>
      </w:r>
      <w:r w:rsidRPr="006552E3">
        <w:rPr>
          <w:sz w:val="14"/>
          <w:szCs w:val="20"/>
        </w:rPr>
        <w:t xml:space="preserve"> 12-month </w:t>
      </w:r>
      <w:r w:rsidRPr="00BC21A1">
        <w:rPr>
          <w:szCs w:val="20"/>
          <w:u w:val="single"/>
        </w:rPr>
        <w:t>Gregorian calendar</w:t>
      </w:r>
      <w:r w:rsidRPr="006552E3">
        <w:rPr>
          <w:sz w:val="14"/>
          <w:szCs w:val="20"/>
        </w:rPr>
        <w:t xml:space="preserve">, in which the </w:t>
      </w:r>
      <w:r w:rsidRPr="00BC21A1">
        <w:rPr>
          <w:szCs w:val="20"/>
          <w:u w:val="single"/>
        </w:rPr>
        <w:t>months</w:t>
      </w:r>
      <w:r w:rsidRPr="006552E3">
        <w:rPr>
          <w:sz w:val="14"/>
          <w:szCs w:val="20"/>
        </w:rPr>
        <w:t xml:space="preserve"> have an unequal number of days (28,29,30, and 31) and </w:t>
      </w:r>
      <w:r w:rsidRPr="00BC21A1">
        <w:rPr>
          <w:szCs w:val="20"/>
          <w:u w:val="single"/>
        </w:rPr>
        <w:t>do not correspond to any cycle of nature</w:t>
      </w:r>
      <w:r w:rsidRPr="006552E3">
        <w:rPr>
          <w:sz w:val="14"/>
          <w:szCs w:val="20"/>
        </w:rPr>
        <w:t xml:space="preserve">. This is the only standard of measure used today that has unequal units! </w:t>
      </w:r>
      <w:r w:rsidRPr="00BC21A1">
        <w:rPr>
          <w:szCs w:val="20"/>
          <w:u w:val="single"/>
        </w:rPr>
        <w:t>As an arbitrary division of the solar year, this calendar although illogical, unscientific and artificial,</w:t>
      </w:r>
      <w:r w:rsidRPr="006552E3">
        <w:rPr>
          <w:sz w:val="14"/>
          <w:szCs w:val="20"/>
        </w:rPr>
        <w:t xml:space="preserve"> remains the central unquestioned institution of our modern society. As Broughton Richmond wrote in Time Measurement and Calendar Construction: "</w:t>
      </w:r>
      <w:r w:rsidRPr="00BC21A1">
        <w:rPr>
          <w:szCs w:val="20"/>
          <w:u w:val="single"/>
        </w:rPr>
        <w:t>If the</w:t>
      </w:r>
      <w:r w:rsidRPr="006552E3">
        <w:rPr>
          <w:sz w:val="14"/>
          <w:szCs w:val="20"/>
        </w:rPr>
        <w:t xml:space="preserve"> Julian/</w:t>
      </w:r>
      <w:r w:rsidRPr="00BC21A1">
        <w:rPr>
          <w:szCs w:val="20"/>
          <w:u w:val="single"/>
        </w:rPr>
        <w:t>Gregorian calendar was to be offered as a new device for measuring time, we, with our present knowledge</w:t>
      </w:r>
      <w:r w:rsidRPr="006552E3">
        <w:rPr>
          <w:sz w:val="14"/>
          <w:szCs w:val="20"/>
        </w:rPr>
        <w:t xml:space="preserve"> and state of living, </w:t>
      </w:r>
      <w:r w:rsidRPr="00BC21A1">
        <w:rPr>
          <w:szCs w:val="20"/>
          <w:u w:val="single"/>
        </w:rPr>
        <w:t>would reject is as</w:t>
      </w:r>
      <w:r w:rsidRPr="006552E3">
        <w:rPr>
          <w:sz w:val="14"/>
          <w:szCs w:val="20"/>
        </w:rPr>
        <w:t xml:space="preserve"> something </w:t>
      </w:r>
      <w:r w:rsidRPr="00BC21A1">
        <w:rPr>
          <w:szCs w:val="20"/>
          <w:u w:val="single"/>
        </w:rPr>
        <w:t>utterly impractical</w:t>
      </w:r>
      <w:r w:rsidRPr="006552E3">
        <w:rPr>
          <w:sz w:val="14"/>
          <w:szCs w:val="20"/>
        </w:rPr>
        <w:t xml:space="preserve">, lacking in harmony and order, </w:t>
      </w:r>
      <w:r w:rsidRPr="00BC21A1">
        <w:rPr>
          <w:szCs w:val="20"/>
          <w:u w:val="single"/>
        </w:rPr>
        <w:t>unbalanced and irregular, too clumsy a calendar to make calculations by</w:t>
      </w:r>
      <w:r w:rsidRPr="006552E3">
        <w:rPr>
          <w:sz w:val="14"/>
          <w:szCs w:val="20"/>
        </w:rPr>
        <w:t xml:space="preserve">..." It is time to ask: Why do we use an instrument of imperfect measure to coordinate the affairs of the world? We must consider that the calendar we follow affects our minds. Any child can tell you for example that the date is "Friday, September 3, </w:t>
      </w:r>
      <w:r w:rsidRPr="00A84CF3">
        <w:rPr>
          <w:strike/>
          <w:sz w:val="14"/>
          <w:szCs w:val="20"/>
        </w:rPr>
        <w:t>2004</w:t>
      </w:r>
      <w:r w:rsidRPr="006552E3">
        <w:rPr>
          <w:sz w:val="14"/>
          <w:szCs w:val="20"/>
        </w:rPr>
        <w:t xml:space="preserve">." But what does this really mean? Does this same child know what day of the week October 3rd will be? Or what day of the week August 3rd was? Does the child understand that she is actually declaring it has been </w:t>
      </w:r>
      <w:r w:rsidRPr="00A84CF3">
        <w:rPr>
          <w:strike/>
          <w:sz w:val="14"/>
          <w:szCs w:val="20"/>
        </w:rPr>
        <w:t>2004</w:t>
      </w:r>
      <w:r w:rsidRPr="006552E3">
        <w:rPr>
          <w:sz w:val="14"/>
          <w:szCs w:val="20"/>
        </w:rPr>
        <w:t xml:space="preserve"> years since the birth of the Christian savior? Has she been educated that August is named after Roman </w:t>
      </w:r>
      <w:proofErr w:type="spellStart"/>
      <w:r w:rsidRPr="006552E3">
        <w:rPr>
          <w:sz w:val="14"/>
          <w:szCs w:val="20"/>
        </w:rPr>
        <w:t>emporer</w:t>
      </w:r>
      <w:proofErr w:type="spellEnd"/>
      <w:r w:rsidRPr="006552E3">
        <w:rPr>
          <w:sz w:val="14"/>
          <w:szCs w:val="20"/>
        </w:rPr>
        <w:t xml:space="preserve"> Augustus Caesar, or that the prefixes Sept, Oct, Nov, and Dec - meaning 7, 8, 9, and 10 are erroneously referring to the 9th, 10th, 11th, and 12th month? </w:t>
      </w:r>
      <w:r w:rsidRPr="006552E3">
        <w:rPr>
          <w:szCs w:val="20"/>
          <w:highlight w:val="yellow"/>
          <w:u w:val="single"/>
        </w:rPr>
        <w:t>The flawed model of time</w:t>
      </w:r>
      <w:r w:rsidRPr="006552E3">
        <w:rPr>
          <w:szCs w:val="20"/>
          <w:u w:val="single"/>
        </w:rPr>
        <w:t xml:space="preserve"> </w:t>
      </w:r>
      <w:r w:rsidRPr="006552E3">
        <w:rPr>
          <w:sz w:val="14"/>
          <w:szCs w:val="20"/>
        </w:rPr>
        <w:t xml:space="preserve">we pass on from generation to generation </w:t>
      </w:r>
      <w:r w:rsidRPr="006552E3">
        <w:rPr>
          <w:szCs w:val="20"/>
          <w:highlight w:val="yellow"/>
          <w:u w:val="single"/>
        </w:rPr>
        <w:t xml:space="preserve">is </w:t>
      </w:r>
      <w:r w:rsidRPr="00DB3E5A">
        <w:rPr>
          <w:rStyle w:val="Emphasis"/>
          <w:highlight w:val="yellow"/>
        </w:rPr>
        <w:t>conditioning our</w:t>
      </w:r>
      <w:r w:rsidRPr="006552E3">
        <w:rPr>
          <w:szCs w:val="20"/>
          <w:highlight w:val="yellow"/>
          <w:u w:val="single"/>
        </w:rPr>
        <w:t xml:space="preserve"> </w:t>
      </w:r>
      <w:r w:rsidRPr="00DB3E5A">
        <w:rPr>
          <w:rStyle w:val="Emphasis"/>
          <w:highlight w:val="yellow"/>
        </w:rPr>
        <w:t>minds</w:t>
      </w:r>
      <w:r w:rsidRPr="006552E3">
        <w:rPr>
          <w:szCs w:val="20"/>
          <w:u w:val="single"/>
        </w:rPr>
        <w:t xml:space="preserve"> to accept disorder and irregularity </w:t>
      </w:r>
      <w:r w:rsidRPr="006552E3">
        <w:rPr>
          <w:sz w:val="14"/>
          <w:szCs w:val="20"/>
        </w:rPr>
        <w:t xml:space="preserve">as natural. "The very nature of the calendar that the world follows has stunted the mind and the body's innate timing sensibility...Our sense of time is a fundamental perception. If the standard of measure of time that we use is irregular, then we must contemplate deeply and understand what this does to our mind over centuries of prolonged use." -Dr. Jose Arguelles Perhaps the most questionable aspect of our global civil calendar is the nature of its origin and imposition. </w:t>
      </w:r>
      <w:r w:rsidRPr="00DB3E5A">
        <w:rPr>
          <w:szCs w:val="20"/>
          <w:u w:val="single"/>
        </w:rPr>
        <w:t>The Gregorian Calendar reform</w:t>
      </w:r>
      <w:r w:rsidRPr="00DB3E5A">
        <w:rPr>
          <w:sz w:val="14"/>
          <w:szCs w:val="20"/>
        </w:rPr>
        <w:t xml:space="preserve"> was issued by Pope Gregory the 13th, eliminating 10 days from </w:t>
      </w:r>
      <w:r w:rsidRPr="00DB3E5A">
        <w:rPr>
          <w:strike/>
          <w:sz w:val="14"/>
          <w:szCs w:val="20"/>
        </w:rPr>
        <w:t>1582</w:t>
      </w:r>
      <w:r w:rsidRPr="00DB3E5A">
        <w:rPr>
          <w:sz w:val="14"/>
          <w:szCs w:val="20"/>
        </w:rPr>
        <w:t xml:space="preserve"> Chitrabhanu in order to insure the central religious feast of Easter was on time with the Spring equinox. This Papal decree </w:t>
      </w:r>
      <w:r w:rsidRPr="00DB3E5A">
        <w:rPr>
          <w:szCs w:val="20"/>
          <w:u w:val="single"/>
        </w:rPr>
        <w:t>reflected the</w:t>
      </w:r>
      <w:r w:rsidRPr="00DB3E5A">
        <w:rPr>
          <w:sz w:val="14"/>
          <w:szCs w:val="20"/>
        </w:rPr>
        <w:t xml:space="preserve"> self-appointed authority of the </w:t>
      </w:r>
      <w:r w:rsidRPr="00DB3E5A">
        <w:rPr>
          <w:szCs w:val="20"/>
          <w:u w:val="single"/>
        </w:rPr>
        <w:t>Vatican’s</w:t>
      </w:r>
      <w:r w:rsidRPr="00DB3E5A">
        <w:rPr>
          <w:sz w:val="14"/>
          <w:szCs w:val="20"/>
        </w:rPr>
        <w:t xml:space="preserve"> earlier </w:t>
      </w:r>
      <w:r w:rsidRPr="00DB3E5A">
        <w:rPr>
          <w:szCs w:val="20"/>
          <w:u w:val="single"/>
        </w:rPr>
        <w:t>Doctrine of Discovery</w:t>
      </w:r>
      <w:r w:rsidRPr="00DB3E5A">
        <w:rPr>
          <w:sz w:val="14"/>
          <w:szCs w:val="20"/>
        </w:rPr>
        <w:t xml:space="preserve"> – the international Law of Christendom that emerged from the Papal edicts of </w:t>
      </w:r>
      <w:r w:rsidRPr="00DB3E5A">
        <w:rPr>
          <w:strike/>
          <w:sz w:val="14"/>
          <w:szCs w:val="20"/>
        </w:rPr>
        <w:t>1452</w:t>
      </w:r>
      <w:r w:rsidRPr="00DB3E5A">
        <w:rPr>
          <w:sz w:val="14"/>
          <w:szCs w:val="20"/>
        </w:rPr>
        <w:t xml:space="preserve">Angirasa and </w:t>
      </w:r>
      <w:r w:rsidRPr="00DB3E5A">
        <w:rPr>
          <w:strike/>
          <w:sz w:val="14"/>
          <w:szCs w:val="20"/>
        </w:rPr>
        <w:t>1493</w:t>
      </w:r>
      <w:r w:rsidRPr="00DB3E5A">
        <w:rPr>
          <w:sz w:val="14"/>
          <w:szCs w:val="20"/>
        </w:rPr>
        <w:t xml:space="preserve"> </w:t>
      </w:r>
      <w:proofErr w:type="spellStart"/>
      <w:r w:rsidRPr="00DB3E5A">
        <w:rPr>
          <w:sz w:val="14"/>
          <w:szCs w:val="20"/>
        </w:rPr>
        <w:t>Pramadicha</w:t>
      </w:r>
      <w:proofErr w:type="spellEnd"/>
      <w:r w:rsidRPr="00DB3E5A">
        <w:rPr>
          <w:sz w:val="14"/>
          <w:szCs w:val="20"/>
        </w:rPr>
        <w:t xml:space="preserve"> </w:t>
      </w:r>
      <w:r w:rsidRPr="00DB3E5A">
        <w:rPr>
          <w:szCs w:val="20"/>
          <w:u w:val="single"/>
        </w:rPr>
        <w:t>declaring all non-Christians to be “enemies of Christ” and</w:t>
      </w:r>
      <w:r w:rsidRPr="00DB3E5A">
        <w:rPr>
          <w:sz w:val="14"/>
          <w:szCs w:val="20"/>
        </w:rPr>
        <w:t xml:space="preserve"> as such </w:t>
      </w:r>
      <w:r w:rsidRPr="00DB3E5A">
        <w:rPr>
          <w:u w:val="single"/>
        </w:rPr>
        <w:t>“less than human.” These proclamations of Christian dominance</w:t>
      </w:r>
      <w:r w:rsidRPr="00DB3E5A">
        <w:rPr>
          <w:sz w:val="14"/>
        </w:rPr>
        <w:t xml:space="preserve"> specifically </w:t>
      </w:r>
      <w:r w:rsidRPr="00DB3E5A">
        <w:rPr>
          <w:u w:val="single"/>
        </w:rPr>
        <w:t>sanctioned and promoted the</w:t>
      </w:r>
      <w:r w:rsidRPr="00DB3E5A">
        <w:rPr>
          <w:szCs w:val="20"/>
          <w:u w:val="single"/>
        </w:rPr>
        <w:t xml:space="preserve"> conquest, colonization, and exploitation of non-Christian nations</w:t>
      </w:r>
      <w:r w:rsidRPr="00DB3E5A">
        <w:rPr>
          <w:sz w:val="14"/>
          <w:szCs w:val="20"/>
        </w:rPr>
        <w:t xml:space="preserve"> and their territories, </w:t>
      </w:r>
      <w:r w:rsidRPr="00DB3E5A">
        <w:rPr>
          <w:szCs w:val="20"/>
          <w:u w:val="single"/>
        </w:rPr>
        <w:t>directing those “discovered</w:t>
      </w:r>
      <w:r w:rsidRPr="00BC21A1">
        <w:rPr>
          <w:szCs w:val="20"/>
          <w:u w:val="single"/>
        </w:rPr>
        <w:t>” be “reduced to perpetual slavery.”</w:t>
      </w:r>
      <w:r w:rsidRPr="006552E3">
        <w:rPr>
          <w:sz w:val="14"/>
          <w:szCs w:val="20"/>
        </w:rPr>
        <w:t xml:space="preserve"> As stated in the Papal Bull of </w:t>
      </w:r>
      <w:r w:rsidRPr="006552E3">
        <w:rPr>
          <w:strike/>
          <w:sz w:val="14"/>
          <w:szCs w:val="20"/>
        </w:rPr>
        <w:t>1493</w:t>
      </w:r>
      <w:r w:rsidRPr="006552E3">
        <w:rPr>
          <w:sz w:val="14"/>
          <w:szCs w:val="20"/>
        </w:rPr>
        <w:t>, “Among other works...this assuredly ranks highest, that in our times especially the Catholic faith and the Christian religion be exalted and be everywhere increased and spread...that barbarous nations be overthrown and brought to the faith itself.” It is sad</w:t>
      </w:r>
      <w:r w:rsidRPr="006552E3">
        <w:rPr>
          <w:sz w:val="14"/>
        </w:rPr>
        <w:t xml:space="preserve">, but true, that </w:t>
      </w:r>
      <w:r w:rsidRPr="00A159A3">
        <w:rPr>
          <w:b/>
          <w:highlight w:val="yellow"/>
          <w:u w:val="single"/>
        </w:rPr>
        <w:t>today’s</w:t>
      </w:r>
      <w:r w:rsidRPr="006552E3">
        <w:rPr>
          <w:sz w:val="14"/>
        </w:rPr>
        <w:t xml:space="preserve"> worldwide </w:t>
      </w:r>
      <w:r w:rsidRPr="00A159A3">
        <w:rPr>
          <w:b/>
          <w:highlight w:val="yellow"/>
          <w:u w:val="single"/>
        </w:rPr>
        <w:t>use of</w:t>
      </w:r>
      <w:r w:rsidRPr="006552E3">
        <w:rPr>
          <w:sz w:val="14"/>
        </w:rPr>
        <w:t xml:space="preserve"> Pope </w:t>
      </w:r>
      <w:r w:rsidRPr="00A159A3">
        <w:rPr>
          <w:b/>
          <w:highlight w:val="yellow"/>
          <w:u w:val="single"/>
        </w:rPr>
        <w:t>Gregory’s</w:t>
      </w:r>
      <w:r w:rsidRPr="00A159A3">
        <w:rPr>
          <w:highlight w:val="yellow"/>
          <w:u w:val="single"/>
        </w:rPr>
        <w:t xml:space="preserve"> </w:t>
      </w:r>
      <w:r w:rsidRPr="00A159A3">
        <w:rPr>
          <w:b/>
          <w:highlight w:val="yellow"/>
          <w:u w:val="single"/>
        </w:rPr>
        <w:t>calendar</w:t>
      </w:r>
      <w:r w:rsidRPr="00A159A3">
        <w:rPr>
          <w:highlight w:val="yellow"/>
          <w:u w:val="single"/>
        </w:rPr>
        <w:t xml:space="preserve"> </w:t>
      </w:r>
      <w:r w:rsidRPr="00A159A3">
        <w:rPr>
          <w:rStyle w:val="Emphasis"/>
          <w:highlight w:val="yellow"/>
        </w:rPr>
        <w:t>cannot be separated from its roots of ideological imperialism</w:t>
      </w:r>
      <w:r w:rsidRPr="006552E3">
        <w:rPr>
          <w:sz w:val="14"/>
        </w:rPr>
        <w:t xml:space="preserve">. </w:t>
      </w:r>
      <w:r w:rsidRPr="00BC21A1">
        <w:rPr>
          <w:u w:val="single"/>
        </w:rPr>
        <w:t xml:space="preserve">As forces of Christianity spread to each newly “discovered” land, </w:t>
      </w:r>
      <w:r w:rsidRPr="00A159A3">
        <w:rPr>
          <w:b/>
          <w:highlight w:val="yellow"/>
          <w:u w:val="single"/>
        </w:rPr>
        <w:t xml:space="preserve">the Gregorian Calendar was a vital instrument in attempting to </w:t>
      </w:r>
      <w:r w:rsidRPr="00DB3E5A">
        <w:rPr>
          <w:rStyle w:val="Emphasis"/>
          <w:highlight w:val="yellow"/>
        </w:rPr>
        <w:t>eradicate local calendars and native culture</w:t>
      </w:r>
      <w:r w:rsidRPr="006552E3">
        <w:rPr>
          <w:sz w:val="14"/>
        </w:rPr>
        <w:t>. As Dr. Jose Arguelles summarizes</w:t>
      </w:r>
      <w:r w:rsidRPr="006552E3">
        <w:rPr>
          <w:sz w:val="14"/>
          <w:szCs w:val="20"/>
        </w:rPr>
        <w:t>: “Between the Doctrine of Discovery and the Gregorian Calendar Reform, under the aegis of the Church, the Europeans conquered and colonized virtually the entire New World – North and South America...</w:t>
      </w:r>
      <w:r w:rsidRPr="00A159A3">
        <w:rPr>
          <w:szCs w:val="20"/>
          <w:highlight w:val="yellow"/>
          <w:u w:val="single"/>
        </w:rPr>
        <w:t>The historical context in which this calendar became</w:t>
      </w:r>
      <w:r w:rsidRPr="00BC21A1">
        <w:rPr>
          <w:szCs w:val="20"/>
          <w:u w:val="single"/>
        </w:rPr>
        <w:t xml:space="preserve"> the </w:t>
      </w:r>
      <w:r w:rsidRPr="00A159A3">
        <w:rPr>
          <w:szCs w:val="20"/>
          <w:highlight w:val="yellow"/>
          <w:u w:val="single"/>
        </w:rPr>
        <w:t>fixed</w:t>
      </w:r>
      <w:r w:rsidRPr="00BC21A1">
        <w:rPr>
          <w:szCs w:val="20"/>
          <w:u w:val="single"/>
        </w:rPr>
        <w:t xml:space="preserve"> standard </w:t>
      </w:r>
      <w:r w:rsidRPr="00A159A3">
        <w:rPr>
          <w:szCs w:val="20"/>
          <w:highlight w:val="yellow"/>
          <w:u w:val="single"/>
        </w:rPr>
        <w:t>is of the greatest significance</w:t>
      </w:r>
      <w:r w:rsidRPr="006552E3">
        <w:rPr>
          <w:sz w:val="14"/>
          <w:szCs w:val="20"/>
        </w:rPr>
        <w:t xml:space="preserve">. On the one hand, European power, instigated by acquisitive material greed and the Church’s need to gather all souls under its cross, had literally straddled the globe. Henceforth, no one could receive the ‘blessings’ of Christianity without receiving the Gregorian calendar... The Gregorian calendar was unilaterally instituted by the Vatican, because </w:t>
      </w:r>
      <w:r w:rsidRPr="00A159A3">
        <w:rPr>
          <w:szCs w:val="20"/>
          <w:highlight w:val="yellow"/>
          <w:u w:val="single"/>
        </w:rPr>
        <w:t>the Christian armies of Europe</w:t>
      </w:r>
      <w:r w:rsidRPr="00BC21A1">
        <w:rPr>
          <w:szCs w:val="20"/>
          <w:u w:val="single"/>
        </w:rPr>
        <w:t xml:space="preserve"> </w:t>
      </w:r>
      <w:r w:rsidRPr="006552E3">
        <w:rPr>
          <w:sz w:val="14"/>
          <w:szCs w:val="20"/>
        </w:rPr>
        <w:t xml:space="preserve">had conquered most of the indigenous people on the planet and </w:t>
      </w:r>
      <w:r w:rsidRPr="00A159A3">
        <w:rPr>
          <w:szCs w:val="20"/>
          <w:highlight w:val="yellow"/>
          <w:u w:val="single"/>
        </w:rPr>
        <w:t>needed</w:t>
      </w:r>
      <w:r w:rsidRPr="00BC21A1">
        <w:rPr>
          <w:szCs w:val="20"/>
          <w:u w:val="single"/>
        </w:rPr>
        <w:t xml:space="preserve"> to have </w:t>
      </w:r>
      <w:r w:rsidRPr="00A159A3">
        <w:rPr>
          <w:szCs w:val="20"/>
          <w:highlight w:val="yellow"/>
          <w:u w:val="single"/>
        </w:rPr>
        <w:t>a mental</w:t>
      </w:r>
      <w:r w:rsidRPr="00BC21A1">
        <w:rPr>
          <w:szCs w:val="20"/>
          <w:u w:val="single"/>
        </w:rPr>
        <w:t xml:space="preserve"> time-framing </w:t>
      </w:r>
      <w:r w:rsidRPr="00A159A3">
        <w:rPr>
          <w:szCs w:val="20"/>
          <w:highlight w:val="yellow"/>
          <w:u w:val="single"/>
        </w:rPr>
        <w:t>device for imposing</w:t>
      </w:r>
      <w:r w:rsidRPr="00BC21A1">
        <w:rPr>
          <w:szCs w:val="20"/>
          <w:u w:val="single"/>
        </w:rPr>
        <w:t xml:space="preserve"> all of </w:t>
      </w:r>
      <w:r w:rsidRPr="00A159A3">
        <w:rPr>
          <w:szCs w:val="20"/>
          <w:highlight w:val="yellow"/>
          <w:u w:val="single"/>
        </w:rPr>
        <w:t xml:space="preserve">their </w:t>
      </w:r>
      <w:r w:rsidRPr="00A159A3">
        <w:rPr>
          <w:szCs w:val="20"/>
          <w:u w:val="single"/>
        </w:rPr>
        <w:t xml:space="preserve">new </w:t>
      </w:r>
      <w:r w:rsidRPr="00A159A3">
        <w:rPr>
          <w:szCs w:val="20"/>
          <w:highlight w:val="yellow"/>
          <w:u w:val="single"/>
        </w:rPr>
        <w:t>‘religious holidays’</w:t>
      </w:r>
      <w:r w:rsidRPr="00BC21A1">
        <w:rPr>
          <w:szCs w:val="20"/>
          <w:u w:val="single"/>
        </w:rPr>
        <w:t xml:space="preserve"> on the world.”</w:t>
      </w:r>
      <w:r w:rsidRPr="006552E3">
        <w:rPr>
          <w:sz w:val="14"/>
          <w:szCs w:val="20"/>
        </w:rPr>
        <w:t xml:space="preserve"> </w:t>
      </w:r>
      <w:r w:rsidRPr="00BC21A1">
        <w:rPr>
          <w:szCs w:val="20"/>
          <w:u w:val="single"/>
        </w:rPr>
        <w:t>Before this tyranny of time, and subsequent colonization of the mind, there were many more diverse calendars</w:t>
      </w:r>
      <w:r w:rsidRPr="006552E3">
        <w:rPr>
          <w:sz w:val="14"/>
          <w:szCs w:val="20"/>
        </w:rPr>
        <w:t xml:space="preserve"> in use than have survived today. In fact, </w:t>
      </w:r>
      <w:r w:rsidRPr="00A159A3">
        <w:rPr>
          <w:szCs w:val="20"/>
          <w:highlight w:val="yellow"/>
          <w:u w:val="single"/>
        </w:rPr>
        <w:t>Gregory’s calendar</w:t>
      </w:r>
      <w:r w:rsidRPr="00BC21A1">
        <w:rPr>
          <w:szCs w:val="20"/>
          <w:u w:val="single"/>
        </w:rPr>
        <w:t xml:space="preserve"> reform </w:t>
      </w:r>
      <w:r w:rsidRPr="00A159A3">
        <w:rPr>
          <w:szCs w:val="20"/>
          <w:highlight w:val="yellow"/>
          <w:u w:val="single"/>
        </w:rPr>
        <w:t>was</w:t>
      </w:r>
      <w:r w:rsidRPr="00BC21A1">
        <w:rPr>
          <w:szCs w:val="20"/>
          <w:u w:val="single"/>
        </w:rPr>
        <w:t xml:space="preserve"> essentially </w:t>
      </w:r>
      <w:r w:rsidRPr="00A159A3">
        <w:rPr>
          <w:szCs w:val="20"/>
          <w:highlight w:val="yellow"/>
          <w:u w:val="single"/>
        </w:rPr>
        <w:t>the first act of globalization and is responsible for</w:t>
      </w:r>
      <w:r w:rsidRPr="00BC21A1">
        <w:rPr>
          <w:szCs w:val="20"/>
          <w:u w:val="single"/>
        </w:rPr>
        <w:t xml:space="preserve"> what has become </w:t>
      </w:r>
      <w:r w:rsidRPr="00A159A3">
        <w:rPr>
          <w:szCs w:val="20"/>
          <w:highlight w:val="yellow"/>
          <w:u w:val="single"/>
        </w:rPr>
        <w:t xml:space="preserve">today’s </w:t>
      </w:r>
      <w:r w:rsidRPr="00A159A3">
        <w:rPr>
          <w:szCs w:val="20"/>
          <w:highlight w:val="yellow"/>
          <w:u w:val="single"/>
          <w:bdr w:val="single" w:sz="4" w:space="0" w:color="auto"/>
        </w:rPr>
        <w:t>worldwide mono-time</w:t>
      </w:r>
      <w:r w:rsidRPr="00A159A3">
        <w:rPr>
          <w:sz w:val="14"/>
          <w:szCs w:val="20"/>
          <w:highlight w:val="yellow"/>
        </w:rPr>
        <w:t>.</w:t>
      </w:r>
      <w:r w:rsidRPr="006552E3">
        <w:rPr>
          <w:sz w:val="14"/>
          <w:szCs w:val="20"/>
        </w:rPr>
        <w:t xml:space="preserve"> With less than 18% of the world’s population being Catholic, </w:t>
      </w:r>
      <w:proofErr w:type="gramStart"/>
      <w:r w:rsidRPr="00BC21A1">
        <w:rPr>
          <w:szCs w:val="20"/>
          <w:u w:val="single"/>
        </w:rPr>
        <w:t>its</w:t>
      </w:r>
      <w:proofErr w:type="gramEnd"/>
      <w:r w:rsidRPr="00BC21A1">
        <w:rPr>
          <w:szCs w:val="20"/>
          <w:u w:val="single"/>
        </w:rPr>
        <w:t xml:space="preserve"> seems entirely inappropriate that a world filled with such a rich variety of religions, cultures, and spiritual traditions would be subordinate in time to the </w:t>
      </w:r>
      <w:r w:rsidRPr="00DB3E5A">
        <w:rPr>
          <w:szCs w:val="20"/>
          <w:u w:val="single"/>
        </w:rPr>
        <w:t>calendar of the Vatican/</w:t>
      </w:r>
      <w:r w:rsidRPr="00DB3E5A">
        <w:rPr>
          <w:sz w:val="14"/>
          <w:szCs w:val="20"/>
        </w:rPr>
        <w:t xml:space="preserve">Roman Catholic Church. Dr. Arguelles continues: “Within </w:t>
      </w:r>
      <w:r w:rsidRPr="00C93E4F">
        <w:rPr>
          <w:strike/>
          <w:sz w:val="14"/>
          <w:szCs w:val="20"/>
        </w:rPr>
        <w:t>200 years,</w:t>
      </w:r>
      <w:r w:rsidRPr="00DB3E5A">
        <w:rPr>
          <w:sz w:val="14"/>
          <w:szCs w:val="20"/>
        </w:rPr>
        <w:t xml:space="preserve"> everyone in Europe and the colonies was using it: </w:t>
      </w:r>
      <w:r w:rsidRPr="00DB3E5A">
        <w:rPr>
          <w:szCs w:val="20"/>
          <w:u w:val="single"/>
        </w:rPr>
        <w:t>the ‘calendar of colonialism.’</w:t>
      </w:r>
      <w:r w:rsidRPr="00DB3E5A">
        <w:rPr>
          <w:sz w:val="14"/>
          <w:szCs w:val="20"/>
        </w:rPr>
        <w:t xml:space="preserve"> By the beginning of the </w:t>
      </w:r>
      <w:r w:rsidRPr="00DB3E5A">
        <w:rPr>
          <w:strike/>
          <w:sz w:val="14"/>
          <w:szCs w:val="20"/>
        </w:rPr>
        <w:t xml:space="preserve">20th </w:t>
      </w:r>
      <w:proofErr w:type="gramStart"/>
      <w:r w:rsidRPr="00DB3E5A">
        <w:rPr>
          <w:strike/>
          <w:sz w:val="14"/>
          <w:szCs w:val="20"/>
        </w:rPr>
        <w:t>century</w:t>
      </w:r>
      <w:proofErr w:type="gramEnd"/>
      <w:r w:rsidRPr="00DB3E5A">
        <w:rPr>
          <w:sz w:val="14"/>
          <w:szCs w:val="20"/>
        </w:rPr>
        <w:t xml:space="preserve"> </w:t>
      </w:r>
      <w:r w:rsidRPr="00DB3E5A">
        <w:rPr>
          <w:szCs w:val="20"/>
          <w:u w:val="single"/>
        </w:rPr>
        <w:t>it was used by every nation</w:t>
      </w:r>
      <w:r w:rsidRPr="00DB3E5A">
        <w:rPr>
          <w:sz w:val="14"/>
          <w:szCs w:val="20"/>
        </w:rPr>
        <w:t xml:space="preserve"> on the planet, </w:t>
      </w:r>
      <w:r w:rsidRPr="00DB3E5A">
        <w:rPr>
          <w:szCs w:val="20"/>
          <w:u w:val="single"/>
        </w:rPr>
        <w:t>because all banking activity</w:t>
      </w:r>
      <w:r w:rsidRPr="006552E3">
        <w:rPr>
          <w:sz w:val="14"/>
          <w:szCs w:val="20"/>
        </w:rPr>
        <w:t xml:space="preserve"> (such as mortgages and interest rates) </w:t>
      </w:r>
      <w:r w:rsidRPr="00A159A3">
        <w:rPr>
          <w:szCs w:val="20"/>
          <w:highlight w:val="yellow"/>
          <w:u w:val="single"/>
        </w:rPr>
        <w:t>is based on it.</w:t>
      </w:r>
      <w:r w:rsidRPr="00A159A3">
        <w:rPr>
          <w:sz w:val="14"/>
          <w:szCs w:val="20"/>
          <w:highlight w:val="yellow"/>
        </w:rPr>
        <w:t xml:space="preserve"> </w:t>
      </w:r>
      <w:r w:rsidRPr="00B743DD">
        <w:rPr>
          <w:sz w:val="16"/>
          <w:szCs w:val="16"/>
        </w:rPr>
        <w:t>Every law created</w:t>
      </w:r>
      <w:r w:rsidRPr="00A159A3">
        <w:rPr>
          <w:rStyle w:val="StyleUnderline"/>
          <w:sz w:val="16"/>
          <w:szCs w:val="16"/>
          <w:u w:val="none"/>
        </w:rPr>
        <w:t xml:space="preserve"> by any government in the </w:t>
      </w:r>
      <w:r w:rsidRPr="00A84CF3">
        <w:rPr>
          <w:rStyle w:val="StyleUnderline"/>
          <w:strike/>
          <w:sz w:val="16"/>
          <w:szCs w:val="16"/>
          <w:u w:val="none"/>
        </w:rPr>
        <w:t>20th century</w:t>
      </w:r>
      <w:r w:rsidRPr="00A159A3">
        <w:rPr>
          <w:rStyle w:val="StyleUnderline"/>
          <w:sz w:val="16"/>
          <w:szCs w:val="16"/>
          <w:u w:val="none"/>
        </w:rPr>
        <w:t xml:space="preserve"> is based on this calendar..</w:t>
      </w:r>
      <w:r w:rsidRPr="00DB3E5A">
        <w:t xml:space="preserve">. </w:t>
      </w:r>
      <w:r w:rsidRPr="00B743DD">
        <w:rPr>
          <w:rStyle w:val="Emphasis"/>
          <w:highlight w:val="yellow"/>
        </w:rPr>
        <w:t>All authority granted to this calendar is</w:t>
      </w:r>
      <w:r w:rsidRPr="00BC21A1">
        <w:rPr>
          <w:b/>
          <w:u w:val="single"/>
        </w:rPr>
        <w:t xml:space="preserve"> </w:t>
      </w:r>
      <w:r w:rsidRPr="00A159A3">
        <w:rPr>
          <w:u w:val="single"/>
        </w:rPr>
        <w:t>actually</w:t>
      </w:r>
      <w:r w:rsidRPr="00BC21A1">
        <w:rPr>
          <w:b/>
          <w:u w:val="single"/>
        </w:rPr>
        <w:t xml:space="preserve"> </w:t>
      </w:r>
      <w:r w:rsidRPr="00B743DD">
        <w:rPr>
          <w:rStyle w:val="Emphasis"/>
          <w:highlight w:val="yellow"/>
        </w:rPr>
        <w:t>an allegiance to</w:t>
      </w:r>
      <w:r w:rsidRPr="00BC21A1">
        <w:rPr>
          <w:b/>
          <w:u w:val="single"/>
        </w:rPr>
        <w:t xml:space="preserve"> </w:t>
      </w:r>
      <w:r w:rsidRPr="00A159A3">
        <w:rPr>
          <w:u w:val="single"/>
        </w:rPr>
        <w:t>a late</w:t>
      </w:r>
      <w:r w:rsidRPr="00BC21A1">
        <w:rPr>
          <w:b/>
          <w:u w:val="single"/>
        </w:rPr>
        <w:t xml:space="preserve"> </w:t>
      </w:r>
      <w:r w:rsidRPr="00B743DD">
        <w:rPr>
          <w:rStyle w:val="Emphasis"/>
          <w:highlight w:val="yellow"/>
        </w:rPr>
        <w:t>medieval Christian timing</w:t>
      </w:r>
      <w:r w:rsidRPr="00BC21A1">
        <w:rPr>
          <w:b/>
          <w:u w:val="single"/>
        </w:rPr>
        <w:t xml:space="preserve"> </w:t>
      </w:r>
      <w:r w:rsidRPr="00A159A3">
        <w:rPr>
          <w:u w:val="single"/>
        </w:rPr>
        <w:t>device</w:t>
      </w:r>
      <w:r w:rsidRPr="006552E3">
        <w:rPr>
          <w:sz w:val="14"/>
        </w:rPr>
        <w:t>. The authority of this device is held</w:t>
      </w:r>
      <w:r w:rsidRPr="006552E3">
        <w:rPr>
          <w:sz w:val="14"/>
          <w:szCs w:val="20"/>
        </w:rPr>
        <w:t xml:space="preserve"> by the Vatican, geographically the smallest political state on the planet, yet given full political protection by the major Western powers (the G-7: USA, Canada, United Kingdom, France, Germany, Italy, plus </w:t>
      </w:r>
      <w:proofErr w:type="gramStart"/>
      <w:r w:rsidRPr="006552E3">
        <w:rPr>
          <w:sz w:val="14"/>
          <w:szCs w:val="20"/>
        </w:rPr>
        <w:t>Japan)...</w:t>
      </w:r>
      <w:proofErr w:type="gramEnd"/>
      <w:r w:rsidRPr="006552E3">
        <w:rPr>
          <w:sz w:val="14"/>
          <w:szCs w:val="20"/>
        </w:rPr>
        <w:t xml:space="preserve"> In Europe itself, the Gregorian calendar succeeded at the precise moment when the final mechanization of time was being achieved. By </w:t>
      </w:r>
      <w:r w:rsidRPr="006552E3">
        <w:rPr>
          <w:strike/>
          <w:sz w:val="14"/>
          <w:szCs w:val="20"/>
        </w:rPr>
        <w:t>AD 1600</w:t>
      </w:r>
      <w:r w:rsidRPr="006552E3">
        <w:rPr>
          <w:sz w:val="14"/>
          <w:szCs w:val="20"/>
        </w:rPr>
        <w:t xml:space="preserve"> the twelve-month year and the 60-minute hour had become the standard of time. Thus, accompanying and giving form to the very origins of modern materialistic science was the final codification of the third-dimensional timing frequency, the 12:60. Needless to say, the authority and impact of this timing frequency was never questioned much less realized. Though men like Kepler and Galileo were persecuted by the Church, they did not question the authority of the calendar. And </w:t>
      </w:r>
      <w:proofErr w:type="gramStart"/>
      <w:r w:rsidRPr="006552E3">
        <w:rPr>
          <w:sz w:val="14"/>
          <w:szCs w:val="20"/>
        </w:rPr>
        <w:t>so</w:t>
      </w:r>
      <w:proofErr w:type="gramEnd"/>
      <w:r w:rsidRPr="006552E3">
        <w:rPr>
          <w:sz w:val="14"/>
          <w:szCs w:val="20"/>
        </w:rPr>
        <w:t xml:space="preserve"> it has been with virtually all men of science to accept without question this calendar by which they live.” Because of the religious connotations of the Pope's calendar reform</w:t>
      </w:r>
      <w:r w:rsidRPr="00DB3E5A">
        <w:rPr>
          <w:sz w:val="14"/>
          <w:szCs w:val="14"/>
        </w:rPr>
        <w:t xml:space="preserve">, many non-Catholic nations resisted adopting it. For example, Japan held out until </w:t>
      </w:r>
      <w:r w:rsidRPr="00DB3E5A">
        <w:rPr>
          <w:strike/>
          <w:sz w:val="14"/>
          <w:szCs w:val="14"/>
        </w:rPr>
        <w:t>1873</w:t>
      </w:r>
      <w:r w:rsidRPr="00DB3E5A">
        <w:rPr>
          <w:sz w:val="14"/>
          <w:szCs w:val="14"/>
        </w:rPr>
        <w:t xml:space="preserve">Shrimukha, China until </w:t>
      </w:r>
      <w:r w:rsidRPr="00DB3E5A">
        <w:rPr>
          <w:strike/>
          <w:sz w:val="14"/>
          <w:szCs w:val="14"/>
        </w:rPr>
        <w:t>1912</w:t>
      </w:r>
      <w:r w:rsidRPr="00DB3E5A">
        <w:rPr>
          <w:sz w:val="14"/>
          <w:szCs w:val="14"/>
        </w:rPr>
        <w:t>Paridhavi, Russia</w:t>
      </w:r>
      <w:r w:rsidRPr="00DA2E05">
        <w:rPr>
          <w:sz w:val="14"/>
          <w:szCs w:val="20"/>
        </w:rPr>
        <w:t xml:space="preserve"> until </w:t>
      </w:r>
      <w:r w:rsidRPr="00DA2E05">
        <w:rPr>
          <w:strike/>
          <w:sz w:val="14"/>
          <w:szCs w:val="20"/>
        </w:rPr>
        <w:t>1918</w:t>
      </w:r>
      <w:r w:rsidRPr="00DA2E05">
        <w:rPr>
          <w:sz w:val="14"/>
          <w:szCs w:val="20"/>
        </w:rPr>
        <w:t xml:space="preserve">, and Greece until </w:t>
      </w:r>
      <w:r w:rsidRPr="00DA2E05">
        <w:rPr>
          <w:strike/>
          <w:sz w:val="14"/>
          <w:szCs w:val="20"/>
        </w:rPr>
        <w:t>1924</w:t>
      </w:r>
      <w:r w:rsidRPr="006552E3">
        <w:rPr>
          <w:sz w:val="14"/>
          <w:szCs w:val="20"/>
        </w:rPr>
        <w:t xml:space="preserve">, when they finally conformed for convenience in international business and governmental affairs. As expressed in the Explanatory Supplement to the Astronomical Almanac, section 1.3 - Calendar Reform and Accuracy: “In most societies a calendar reform is an extraordinary event… The acceptance of the Gregorian calendar as a worldwide standard spanned more than three centuries… </w:t>
      </w:r>
      <w:r w:rsidRPr="00A159A3">
        <w:rPr>
          <w:rStyle w:val="StyleUnderline"/>
          <w:b/>
          <w:highlight w:val="yellow"/>
        </w:rPr>
        <w:t>Its adoption</w:t>
      </w:r>
      <w:r w:rsidRPr="006552E3">
        <w:rPr>
          <w:sz w:val="14"/>
          <w:szCs w:val="20"/>
        </w:rPr>
        <w:t xml:space="preserve"> in the United Kingdom and other countries </w:t>
      </w:r>
      <w:r w:rsidRPr="00A159A3">
        <w:rPr>
          <w:rStyle w:val="StyleUnderline"/>
          <w:b/>
          <w:highlight w:val="yellow"/>
        </w:rPr>
        <w:t>was fraught with</w:t>
      </w:r>
      <w:r w:rsidRPr="00A159A3">
        <w:rPr>
          <w:szCs w:val="20"/>
          <w:u w:val="single"/>
        </w:rPr>
        <w:t xml:space="preserve"> confusion, controversy, and</w:t>
      </w:r>
      <w:r w:rsidRPr="006552E3">
        <w:rPr>
          <w:sz w:val="14"/>
          <w:szCs w:val="20"/>
        </w:rPr>
        <w:t xml:space="preserve"> even </w:t>
      </w:r>
      <w:r w:rsidRPr="00A159A3">
        <w:rPr>
          <w:rStyle w:val="StyleUnderline"/>
          <w:b/>
          <w:highlight w:val="yellow"/>
        </w:rPr>
        <w:t>violence</w:t>
      </w:r>
      <w:r w:rsidRPr="006552E3">
        <w:rPr>
          <w:sz w:val="14"/>
          <w:szCs w:val="20"/>
        </w:rPr>
        <w:t xml:space="preserve">. </w:t>
      </w:r>
      <w:r w:rsidRPr="00A159A3">
        <w:rPr>
          <w:szCs w:val="20"/>
          <w:highlight w:val="yellow"/>
          <w:u w:val="single"/>
        </w:rPr>
        <w:t>It</w:t>
      </w:r>
      <w:r w:rsidRPr="00900CBF">
        <w:rPr>
          <w:szCs w:val="20"/>
          <w:u w:val="single"/>
        </w:rPr>
        <w:t xml:space="preserve"> </w:t>
      </w:r>
      <w:r w:rsidRPr="006552E3">
        <w:rPr>
          <w:sz w:val="14"/>
          <w:szCs w:val="20"/>
        </w:rPr>
        <w:t xml:space="preserve">also </w:t>
      </w:r>
      <w:r w:rsidRPr="00A159A3">
        <w:rPr>
          <w:szCs w:val="20"/>
          <w:highlight w:val="yellow"/>
          <w:u w:val="single"/>
        </w:rPr>
        <w:t>had a deep</w:t>
      </w:r>
      <w:r w:rsidRPr="006552E3">
        <w:rPr>
          <w:sz w:val="14"/>
          <w:szCs w:val="20"/>
        </w:rPr>
        <w:t xml:space="preserve">er </w:t>
      </w:r>
      <w:r w:rsidRPr="00A159A3">
        <w:rPr>
          <w:szCs w:val="20"/>
          <w:highlight w:val="yellow"/>
          <w:u w:val="single"/>
        </w:rPr>
        <w:t xml:space="preserve">impact through the </w:t>
      </w:r>
      <w:r w:rsidRPr="00DB3E5A">
        <w:rPr>
          <w:rStyle w:val="Emphasis"/>
          <w:highlight w:val="yellow"/>
        </w:rPr>
        <w:t>disruption of traditional festivals and calendrical practices</w:t>
      </w:r>
      <w:r w:rsidRPr="006552E3">
        <w:rPr>
          <w:sz w:val="14"/>
          <w:szCs w:val="20"/>
        </w:rPr>
        <w:t xml:space="preserve">..." </w:t>
      </w:r>
      <w:r w:rsidRPr="00DB3E5A">
        <w:rPr>
          <w:sz w:val="14"/>
        </w:rPr>
        <w:t xml:space="preserve">Since Gregorian-time currently synchronizes the planet through the global world of commerce and its commonly accepted notion that Time is Money, </w:t>
      </w:r>
      <w:proofErr w:type="spellStart"/>
      <w:r w:rsidRPr="00DB3E5A">
        <w:rPr>
          <w:sz w:val="14"/>
        </w:rPr>
        <w:t>its</w:t>
      </w:r>
      <w:proofErr w:type="spellEnd"/>
      <w:r w:rsidRPr="00DB3E5A">
        <w:rPr>
          <w:sz w:val="14"/>
        </w:rPr>
        <w:t xml:space="preserve"> no wonder that the sentiency of Nature has been denied, replaced by marketplace values. Both Time and the Biosphere</w:t>
      </w:r>
      <w:r w:rsidRPr="00DB3E5A">
        <w:rPr>
          <w:sz w:val="8"/>
          <w:szCs w:val="20"/>
        </w:rPr>
        <w:t xml:space="preserve"> </w:t>
      </w:r>
      <w:r w:rsidRPr="006552E3">
        <w:rPr>
          <w:sz w:val="14"/>
          <w:szCs w:val="20"/>
        </w:rPr>
        <w:t xml:space="preserve">have been compartmentalized, quantified, and sold off in a self-consuming game of artificial worth. </w:t>
      </w:r>
    </w:p>
    <w:p w14:paraId="0E87715F" w14:textId="77777777" w:rsidR="0067545B" w:rsidRDefault="0067545B" w:rsidP="0067545B">
      <w:pPr>
        <w:pStyle w:val="Heading3"/>
      </w:pPr>
      <w:r>
        <w:t>1NC</w:t>
      </w:r>
    </w:p>
    <w:p w14:paraId="7D150CB8" w14:textId="77777777" w:rsidR="0067545B" w:rsidRPr="00DA6F78" w:rsidRDefault="0067545B" w:rsidP="0067545B">
      <w:proofErr w:type="spellStart"/>
      <w:r>
        <w:t>Semiocap</w:t>
      </w:r>
      <w:proofErr w:type="spellEnd"/>
      <w:r>
        <w:t xml:space="preserve"> K</w:t>
      </w:r>
    </w:p>
    <w:p w14:paraId="2B95EC6D" w14:textId="77777777" w:rsidR="0067545B" w:rsidRPr="00C451F6" w:rsidRDefault="0067545B" w:rsidP="0067545B">
      <w:pPr>
        <w:pStyle w:val="Heading4"/>
      </w:pPr>
      <w:r>
        <w:t>We’ve reached the end of art and history – capitalism is running out of supplies and must turn to recycling the waste of modernity as the only means to sustain growth – thus their symbolic rupture through Boosting is not radical but a deregulation of debate’s sign economy. Their impossible communicative demand operates through a narrative overcoming of structural suffering, but this is absorbed and recycled as raw material for neoliberal culture industries to exploit and expel unproductive non-resilient third-world bodies. The impact is semiotic feedback loops which cause nihilism and ressentiment</w:t>
      </w:r>
    </w:p>
    <w:p w14:paraId="319BD58F" w14:textId="272EA72E" w:rsidR="0067545B" w:rsidRPr="0067545B" w:rsidRDefault="0067545B" w:rsidP="0067545B">
      <w:pPr>
        <w:rPr>
          <w:rStyle w:val="Style13ptBold"/>
        </w:rPr>
      </w:pPr>
      <w:r w:rsidRPr="0067545B">
        <w:rPr>
          <w:rStyle w:val="Style13ptBold"/>
        </w:rPr>
        <w:t>James, Manmatha</w:t>
      </w:r>
    </w:p>
    <w:p w14:paraId="425C9F1F" w14:textId="3F693FF8" w:rsidR="0067545B" w:rsidRPr="00C940A8" w:rsidRDefault="0067545B" w:rsidP="0067545B">
      <w:r w:rsidRPr="00C940A8">
        <w:t xml:space="preserve">(Robin James is Associate Professor of Philosophy at UNC Charlotte, FORTHCOMING- Incandescence, Melancholy, and Feminist Bad Vibes: A Response to </w:t>
      </w:r>
      <w:proofErr w:type="spellStart"/>
      <w:r w:rsidRPr="00C940A8">
        <w:t>Ziarek’s</w:t>
      </w:r>
      <w:proofErr w:type="spellEnd"/>
      <w:r w:rsidRPr="00C940A8">
        <w:t xml:space="preserve"> Feminist Aesthetics </w:t>
      </w:r>
      <w:r>
        <w:t xml:space="preserve">and the Politics of Modernism, </w:t>
      </w:r>
      <w:r w:rsidRPr="00C940A8">
        <w:rPr>
          <w:i/>
        </w:rPr>
        <w:t>Differences</w:t>
      </w:r>
      <w:r w:rsidRPr="00C940A8">
        <w:t xml:space="preserve"> 25 (2), p. 120-123, </w:t>
      </w:r>
      <w:proofErr w:type="spellStart"/>
      <w:r w:rsidRPr="00C940A8">
        <w:t>philpapers</w:t>
      </w:r>
      <w:proofErr w:type="spellEnd"/>
      <w:r w:rsidRPr="00C940A8">
        <w:t xml:space="preserve">- </w:t>
      </w:r>
      <w:r w:rsidRPr="00EF266C">
        <w:t>http://philpapers.org/rec/JAMIMA</w:t>
      </w:r>
    </w:p>
    <w:p w14:paraId="76514FBC" w14:textId="77777777" w:rsidR="0067545B" w:rsidRPr="00FE05A4" w:rsidRDefault="0067545B" w:rsidP="0067545B">
      <w:pPr>
        <w:rPr>
          <w:rStyle w:val="Style13ptBold"/>
          <w:b w:val="0"/>
          <w:sz w:val="16"/>
          <w:szCs w:val="16"/>
        </w:rPr>
      </w:pPr>
    </w:p>
    <w:p w14:paraId="286CD995" w14:textId="77777777" w:rsidR="0067545B" w:rsidRDefault="0067545B" w:rsidP="0067545B">
      <w:pPr>
        <w:rPr>
          <w:sz w:val="16"/>
        </w:rPr>
      </w:pPr>
      <w:r w:rsidRPr="00531346">
        <w:rPr>
          <w:sz w:val="16"/>
        </w:rPr>
        <w:t xml:space="preserve">A method for overcoming melancholia (97), </w:t>
      </w:r>
      <w:r w:rsidRPr="00244D48">
        <w:rPr>
          <w:u w:val="single"/>
        </w:rPr>
        <w:t>potentiality is a way of bouncing back from the damage wrought by modern white supremacist patriarchy</w:t>
      </w:r>
      <w:r w:rsidRPr="00531346">
        <w:rPr>
          <w:sz w:val="16"/>
        </w:rPr>
        <w:t xml:space="preserve">. For white men, this damage manifests as what Robert Gooding Williams calls “skeptical melancholy” (54), or alienation from embodied receptivity; for women and nonwhites, it manifests as melancholic muteness, immanence rather than alienation.8 </w:t>
      </w:r>
      <w:r w:rsidRPr="00531346">
        <w:rPr>
          <w:rStyle w:val="StyleUnderline"/>
        </w:rPr>
        <w:t xml:space="preserve">The women writers </w:t>
      </w:r>
      <w:proofErr w:type="spellStart"/>
      <w:r w:rsidRPr="00531346">
        <w:rPr>
          <w:rStyle w:val="StyleUnderline"/>
        </w:rPr>
        <w:t>Ziarek</w:t>
      </w:r>
      <w:proofErr w:type="spellEnd"/>
      <w:r w:rsidRPr="00531346">
        <w:rPr>
          <w:rStyle w:val="StyleUnderline"/>
        </w:rPr>
        <w:t xml:space="preserve"> studies rework</w:t>
      </w:r>
      <w:r w:rsidRPr="00531346">
        <w:rPr>
          <w:sz w:val="16"/>
        </w:rPr>
        <w:t xml:space="preserve"> this </w:t>
      </w:r>
      <w:r w:rsidRPr="00531346">
        <w:rPr>
          <w:rStyle w:val="StyleUnderline"/>
        </w:rPr>
        <w:t xml:space="preserve">damaging immanence into ecstatic incandescence, </w:t>
      </w:r>
      <w:r w:rsidRPr="00244D48">
        <w:rPr>
          <w:rStyle w:val="StyleUnderline"/>
          <w:highlight w:val="yellow"/>
        </w:rPr>
        <w:t>effecting “an aesthetic transformation of loss into</w:t>
      </w:r>
      <w:r w:rsidRPr="008F46A0">
        <w:rPr>
          <w:rStyle w:val="StyleUnderline"/>
        </w:rPr>
        <w:t xml:space="preserve"> art’s own </w:t>
      </w:r>
      <w:r w:rsidRPr="00244D48">
        <w:rPr>
          <w:rStyle w:val="StyleUnderline"/>
          <w:highlight w:val="yellow"/>
        </w:rPr>
        <w:t>shining possibilities</w:t>
      </w:r>
      <w:r w:rsidRPr="00531346">
        <w:rPr>
          <w:rStyle w:val="StyleUnderline"/>
        </w:rPr>
        <w:t>”</w:t>
      </w:r>
      <w:r w:rsidRPr="00531346">
        <w:rPr>
          <w:sz w:val="16"/>
        </w:rPr>
        <w:t xml:space="preserve"> (115). This incandescence is </w:t>
      </w:r>
      <w:r w:rsidRPr="00244D48">
        <w:rPr>
          <w:rStyle w:val="StyleUnderline"/>
        </w:rPr>
        <w:t xml:space="preserve">a two-step process: </w:t>
      </w:r>
      <w:r w:rsidRPr="00244D48">
        <w:rPr>
          <w:rStyle w:val="StyleUnderline"/>
          <w:highlight w:val="yellow"/>
        </w:rPr>
        <w:t xml:space="preserve">the artist first performs her </w:t>
      </w:r>
      <w:r w:rsidRPr="00244D48">
        <w:rPr>
          <w:rStyle w:val="StyleUnderline"/>
        </w:rPr>
        <w:t>damage (sparking a fire)</w:t>
      </w:r>
      <w:r w:rsidRPr="00244D48">
        <w:rPr>
          <w:rStyle w:val="StyleUnderline"/>
          <w:highlight w:val="yellow"/>
        </w:rPr>
        <w:t xml:space="preserve"> so that she can then be </w:t>
      </w:r>
      <w:r w:rsidRPr="00244D48">
        <w:rPr>
          <w:rStyle w:val="Emphasis"/>
          <w:highlight w:val="yellow"/>
        </w:rPr>
        <w:t>seen to overcome it</w:t>
      </w:r>
      <w:r w:rsidRPr="00244D48">
        <w:rPr>
          <w:rStyle w:val="StyleUnderline"/>
        </w:rPr>
        <w:t xml:space="preserve"> (radiating beyond her past inertia).</w:t>
      </w:r>
      <w:r w:rsidRPr="00531346">
        <w:rPr>
          <w:rStyle w:val="StyleUnderline"/>
        </w:rPr>
        <w:t xml:space="preserve"> </w:t>
      </w:r>
      <w:r w:rsidRPr="00244D48">
        <w:rPr>
          <w:rStyle w:val="StyleUnderline"/>
          <w:highlight w:val="yellow"/>
        </w:rPr>
        <w:t>Neoliberalism co-opts this incandescence</w:t>
      </w:r>
      <w:r w:rsidRPr="00531346">
        <w:rPr>
          <w:sz w:val="16"/>
        </w:rPr>
        <w:t xml:space="preserve"> (or at least the most visible, legible part of its spectrum), </w:t>
      </w:r>
      <w:r w:rsidRPr="00244D48">
        <w:rPr>
          <w:rStyle w:val="StyleUnderline"/>
          <w:highlight w:val="yellow"/>
        </w:rPr>
        <w:t>domesticating</w:t>
      </w:r>
      <w:r w:rsidRPr="00531346">
        <w:rPr>
          <w:rStyle w:val="StyleUnderline"/>
        </w:rPr>
        <w:t xml:space="preserve"> its </w:t>
      </w:r>
      <w:r w:rsidRPr="00244D48">
        <w:rPr>
          <w:rStyle w:val="StyleUnderline"/>
          <w:highlight w:val="yellow"/>
        </w:rPr>
        <w:t xml:space="preserve">critical force </w:t>
      </w:r>
      <w:r w:rsidRPr="00244D48">
        <w:rPr>
          <w:rStyle w:val="StyleUnderline"/>
        </w:rPr>
        <w:t xml:space="preserve">into the means of </w:t>
      </w:r>
      <w:r w:rsidRPr="00244D48">
        <w:rPr>
          <w:rStyle w:val="Emphasis"/>
          <w:highlight w:val="yellow"/>
        </w:rPr>
        <w:t>producing aesthetic pleasure and reproducing social normativity</w:t>
      </w:r>
      <w:r w:rsidRPr="00531346">
        <w:rPr>
          <w:sz w:val="16"/>
        </w:rPr>
        <w:t xml:space="preserve">. </w:t>
      </w:r>
      <w:r w:rsidRPr="00531346">
        <w:rPr>
          <w:rStyle w:val="StyleUnderline"/>
        </w:rPr>
        <w:t>Potentiality has been “upgraded” into resilience</w:t>
      </w:r>
      <w:r w:rsidRPr="00531346">
        <w:rPr>
          <w:sz w:val="16"/>
        </w:rPr>
        <w:t xml:space="preserve">.9 In </w:t>
      </w:r>
      <w:r w:rsidRPr="00531346">
        <w:rPr>
          <w:rStyle w:val="StyleUnderline"/>
        </w:rPr>
        <w:t>resilient art, formal experimentation</w:t>
      </w:r>
      <w:r w:rsidRPr="00531346">
        <w:rPr>
          <w:sz w:val="16"/>
        </w:rPr>
        <w:t xml:space="preserve"> cultivates, or </w:t>
      </w:r>
      <w:r w:rsidRPr="00531346">
        <w:rPr>
          <w:rStyle w:val="StyleUnderline"/>
        </w:rPr>
        <w:t xml:space="preserve">incites </w:t>
      </w:r>
      <w:r w:rsidRPr="00531346">
        <w:rPr>
          <w:sz w:val="16"/>
        </w:rPr>
        <w:t xml:space="preserve">(to use a more </w:t>
      </w:r>
      <w:proofErr w:type="spellStart"/>
      <w:r w:rsidRPr="00531346">
        <w:rPr>
          <w:sz w:val="16"/>
        </w:rPr>
        <w:t>Foucaultian</w:t>
      </w:r>
      <w:proofErr w:type="spellEnd"/>
      <w:r w:rsidRPr="00531346">
        <w:rPr>
          <w:sz w:val="16"/>
        </w:rPr>
        <w:t xml:space="preserve"> term), </w:t>
      </w:r>
      <w:r w:rsidRPr="00531346">
        <w:rPr>
          <w:rStyle w:val="StyleUnderline"/>
        </w:rPr>
        <w:t>shocks and feeds the resultant shockwaves back into the system</w:t>
      </w:r>
      <w:r w:rsidRPr="00531346">
        <w:rPr>
          <w:sz w:val="16"/>
        </w:rPr>
        <w:t xml:space="preserve">.10 </w:t>
      </w:r>
      <w:r w:rsidRPr="00531346">
        <w:rPr>
          <w:rStyle w:val="StyleUnderline"/>
        </w:rPr>
        <w:t>This feedback supports rather than destabilizes hegemonic institutions. The aesthetic damage through which modernist art established its heteronomous/ autonomous position of critique</w:t>
      </w:r>
      <w:r w:rsidRPr="00531346">
        <w:rPr>
          <w:sz w:val="16"/>
        </w:rPr>
        <w:t>—stuttering, fragmented, degraded, aleatory, dissonant—</w:t>
      </w:r>
      <w:r w:rsidRPr="00531346">
        <w:rPr>
          <w:rStyle w:val="StyleUnderline"/>
        </w:rPr>
        <w:t>is now the very medium of normalization</w:t>
      </w:r>
      <w:r w:rsidRPr="00531346">
        <w:rPr>
          <w:sz w:val="16"/>
        </w:rPr>
        <w:t xml:space="preserve">.11 Neoliberal resilience, in other words, is a method or process of recycling modernist damage. </w:t>
      </w:r>
      <w:r w:rsidRPr="00531346">
        <w:rPr>
          <w:rStyle w:val="StyleUnderline"/>
        </w:rPr>
        <w:t xml:space="preserve">For example, if modernist art invested aesthetic pleasure in the objectification of women </w:t>
      </w:r>
      <w:r w:rsidRPr="00531346">
        <w:rPr>
          <w:sz w:val="16"/>
        </w:rPr>
        <w:t xml:space="preserve">(what Laura Mulvey famously calls </w:t>
      </w:r>
      <w:r w:rsidRPr="00017135">
        <w:rPr>
          <w:sz w:val="16"/>
        </w:rPr>
        <w:t xml:space="preserve">scopophilia), </w:t>
      </w:r>
      <w:r w:rsidRPr="00017135">
        <w:rPr>
          <w:rStyle w:val="StyleUnderline"/>
        </w:rPr>
        <w:t>neoliberal art invests aesthetic pleasure in women’s spectacular assumption of subjectivity</w:t>
      </w:r>
      <w:r w:rsidRPr="00017135">
        <w:rPr>
          <w:sz w:val="16"/>
        </w:rPr>
        <w:t xml:space="preserve">—what </w:t>
      </w:r>
      <w:proofErr w:type="spellStart"/>
      <w:r w:rsidRPr="00017135">
        <w:rPr>
          <w:sz w:val="16"/>
        </w:rPr>
        <w:t>Ziarek</w:t>
      </w:r>
      <w:proofErr w:type="spellEnd"/>
      <w:r w:rsidRPr="00017135">
        <w:rPr>
          <w:sz w:val="16"/>
        </w:rPr>
        <w:t xml:space="preserve"> calls</w:t>
      </w:r>
      <w:r w:rsidRPr="00531346">
        <w:rPr>
          <w:sz w:val="16"/>
        </w:rPr>
        <w:t xml:space="preserve"> incandescence. </w:t>
      </w:r>
      <w:r w:rsidRPr="00244D48">
        <w:rPr>
          <w:rStyle w:val="StyleUnderline"/>
        </w:rPr>
        <w:t>If in modernity we liked doing damage</w:t>
      </w:r>
      <w:r w:rsidRPr="008F46A0">
        <w:rPr>
          <w:rStyle w:val="StyleUnderline"/>
        </w:rPr>
        <w:t xml:space="preserve"> </w:t>
      </w:r>
      <w:r w:rsidRPr="00017135">
        <w:rPr>
          <w:rStyle w:val="StyleUnderline"/>
        </w:rPr>
        <w:t>to women</w:t>
      </w:r>
      <w:r w:rsidRPr="008F46A0">
        <w:rPr>
          <w:rStyle w:val="StyleUnderline"/>
        </w:rPr>
        <w:t xml:space="preserve">, </w:t>
      </w:r>
      <w:r w:rsidRPr="00244D48">
        <w:rPr>
          <w:rStyle w:val="StyleUnderline"/>
          <w:highlight w:val="yellow"/>
        </w:rPr>
        <w:t xml:space="preserve">we </w:t>
      </w:r>
      <w:r w:rsidRPr="00244D48">
        <w:rPr>
          <w:rStyle w:val="StyleUnderline"/>
        </w:rPr>
        <w:t xml:space="preserve">now </w:t>
      </w:r>
      <w:r w:rsidRPr="00244D48">
        <w:rPr>
          <w:rStyle w:val="StyleUnderline"/>
          <w:highlight w:val="yellow"/>
        </w:rPr>
        <w:t>like to see women overcome that damage</w:t>
      </w:r>
      <w:r w:rsidRPr="00531346">
        <w:rPr>
          <w:sz w:val="16"/>
        </w:rPr>
        <w:t xml:space="preserve">.12 </w:t>
      </w:r>
      <w:r w:rsidRPr="00531346">
        <w:rPr>
          <w:rStyle w:val="StyleUnderline"/>
        </w:rPr>
        <w:t xml:space="preserve">This means </w:t>
      </w:r>
      <w:r w:rsidRPr="00017135">
        <w:rPr>
          <w:rStyle w:val="StyleUnderline"/>
        </w:rPr>
        <w:t xml:space="preserve">that we expect women to perform their damage as a baseline from which “good” women then progress. </w:t>
      </w:r>
      <w:r w:rsidRPr="00017135">
        <w:rPr>
          <w:sz w:val="16"/>
        </w:rPr>
        <w:t>That damage is the fuel for incandescent fires, so it must be constantly incited and invoked so that there’s something for incandescent women to ignite</w:t>
      </w:r>
      <w:r w:rsidRPr="00017135">
        <w:rPr>
          <w:rStyle w:val="StyleUnderline"/>
        </w:rPr>
        <w:t>. In this way, resilience discourse normalizes traditional patriarchal damage (e.g., the damage of exclusion and objectification) as a systemic or background condition that individual women are then responsible for overcoming.</w:t>
      </w:r>
      <w:r w:rsidRPr="00017135">
        <w:rPr>
          <w:sz w:val="16"/>
        </w:rPr>
        <w:t xml:space="preserve"> “</w:t>
      </w:r>
      <w:r w:rsidRPr="00017135">
        <w:rPr>
          <w:rStyle w:val="StyleUnderline"/>
        </w:rPr>
        <w:t xml:space="preserve">Undoing [. . .] feminism while simultaneously appearing to be engaging in a </w:t>
      </w:r>
      <w:proofErr w:type="spellStart"/>
      <w:r w:rsidRPr="00017135">
        <w:rPr>
          <w:rStyle w:val="StyleUnderline"/>
        </w:rPr>
        <w:t>wellinformed</w:t>
      </w:r>
      <w:proofErr w:type="spellEnd"/>
      <w:r w:rsidRPr="00017135">
        <w:rPr>
          <w:rStyle w:val="StyleUnderline"/>
        </w:rPr>
        <w:t xml:space="preserve"> and even well-intended response to feminism”</w:t>
      </w:r>
      <w:r w:rsidRPr="00017135">
        <w:rPr>
          <w:sz w:val="16"/>
        </w:rPr>
        <w:t xml:space="preserve"> (McRobbie 1), resilient incandescence is quintessentially postfeminist</w:t>
      </w:r>
      <w:r w:rsidRPr="00531346">
        <w:rPr>
          <w:sz w:val="16"/>
        </w:rPr>
        <w:t xml:space="preserve">. </w:t>
      </w:r>
      <w:r w:rsidRPr="00531346">
        <w:rPr>
          <w:rStyle w:val="StyleUnderline"/>
        </w:rPr>
        <w:t xml:space="preserve">We, </w:t>
      </w:r>
      <w:r w:rsidRPr="00244D48">
        <w:rPr>
          <w:rStyle w:val="StyleUnderline"/>
          <w:highlight w:val="yellow"/>
        </w:rPr>
        <w:t>the audience, use</w:t>
      </w:r>
      <w:r w:rsidRPr="00531346">
        <w:rPr>
          <w:rStyle w:val="StyleUnderline"/>
        </w:rPr>
        <w:t xml:space="preserve"> our </w:t>
      </w:r>
      <w:r w:rsidRPr="00244D48">
        <w:rPr>
          <w:rStyle w:val="StyleUnderline"/>
          <w:highlight w:val="yellow"/>
        </w:rPr>
        <w:t>identification with the resilient heroine</w:t>
      </w:r>
      <w:r w:rsidRPr="00531346">
        <w:rPr>
          <w:rStyle w:val="StyleUnderline"/>
        </w:rPr>
        <w:t xml:space="preserve"> as a way </w:t>
      </w:r>
      <w:r w:rsidRPr="00244D48">
        <w:rPr>
          <w:rStyle w:val="StyleUnderline"/>
          <w:highlight w:val="yellow"/>
        </w:rPr>
        <w:t>to disidentify with and (supposedly) transgress</w:t>
      </w:r>
      <w:r w:rsidRPr="00531346">
        <w:rPr>
          <w:rStyle w:val="StyleUnderline"/>
        </w:rPr>
        <w:t xml:space="preserve"> the imperatives of </w:t>
      </w:r>
      <w:r w:rsidRPr="001A1AB9">
        <w:rPr>
          <w:rStyle w:val="StyleUnderline"/>
        </w:rPr>
        <w:t>modernist</w:t>
      </w:r>
      <w:r w:rsidRPr="00244D48">
        <w:rPr>
          <w:rStyle w:val="StyleUnderline"/>
          <w:highlight w:val="yellow"/>
        </w:rPr>
        <w:t xml:space="preserve"> patriarchy</w:t>
      </w:r>
      <w:r w:rsidRPr="00244D48">
        <w:rPr>
          <w:sz w:val="16"/>
          <w:highlight w:val="yellow"/>
        </w:rPr>
        <w:t xml:space="preserve">. </w:t>
      </w:r>
      <w:r w:rsidRPr="00244D48">
        <w:rPr>
          <w:rStyle w:val="StyleUnderline"/>
        </w:rPr>
        <w:t xml:space="preserve">This is why, as </w:t>
      </w:r>
      <w:proofErr w:type="spellStart"/>
      <w:r w:rsidRPr="00244D48">
        <w:rPr>
          <w:rStyle w:val="StyleUnderline"/>
        </w:rPr>
        <w:t>Ziarek</w:t>
      </w:r>
      <w:proofErr w:type="spellEnd"/>
      <w:r w:rsidRPr="00244D48">
        <w:rPr>
          <w:rStyle w:val="StyleUnderline"/>
        </w:rPr>
        <w:t xml:space="preserve"> explains, audiences have a “sympathetic identification with subversive femininity, with the mother avenging the murderous sacrifice</w:t>
      </w:r>
      <w:r w:rsidRPr="00531346">
        <w:rPr>
          <w:rStyle w:val="StyleUnderline"/>
        </w:rPr>
        <w:t xml:space="preserve"> of her daughter for political ends, rather than with the murderous father/king</w:t>
      </w:r>
      <w:r w:rsidRPr="00531346">
        <w:rPr>
          <w:sz w:val="16"/>
        </w:rPr>
        <w:t xml:space="preserve">” (104). We enjoy women’s spectacular </w:t>
      </w:r>
      <w:proofErr w:type="spellStart"/>
      <w:r w:rsidRPr="00531346">
        <w:rPr>
          <w:sz w:val="16"/>
        </w:rPr>
        <w:t>subjectivization</w:t>
      </w:r>
      <w:proofErr w:type="spellEnd"/>
      <w:r w:rsidRPr="00531346">
        <w:rPr>
          <w:sz w:val="16"/>
        </w:rPr>
        <w:t xml:space="preserve"> (i.e., their overcoming of </w:t>
      </w:r>
      <w:proofErr w:type="spellStart"/>
      <w:r w:rsidRPr="00531346">
        <w:rPr>
          <w:sz w:val="16"/>
        </w:rPr>
        <w:t>scopophilic</w:t>
      </w:r>
      <w:proofErr w:type="spellEnd"/>
      <w:r w:rsidRPr="00531346">
        <w:rPr>
          <w:sz w:val="16"/>
        </w:rPr>
        <w:t xml:space="preserve"> objectification) because this distances us from unfashionable patriarchal formations and tastes (i.e., this latter scopophilia). In postfeminist neoliberalism, “bearing witness to both the destruction of women’s artistic capacities and women’s revolutionary aspirations” (5) becomes a source of aesthetic pleasure not because it’s revolutionary, but because it’s normative. </w:t>
      </w:r>
      <w:r w:rsidRPr="00531346">
        <w:rPr>
          <w:rStyle w:val="StyleUnderline"/>
        </w:rPr>
        <w:t xml:space="preserve">To use Jack Halberstam’s term, we like our women to “go gaga” because this incandescence, </w:t>
      </w:r>
      <w:r w:rsidRPr="00244D48">
        <w:rPr>
          <w:rStyle w:val="StyleUnderline"/>
          <w:highlight w:val="yellow"/>
        </w:rPr>
        <w:t>this “unpredictable</w:t>
      </w:r>
      <w:r w:rsidRPr="008F46A0">
        <w:rPr>
          <w:rStyle w:val="StyleUnderline"/>
        </w:rPr>
        <w:t xml:space="preserve"> </w:t>
      </w:r>
      <w:r w:rsidRPr="00017135">
        <w:rPr>
          <w:rStyle w:val="StyleUnderline"/>
        </w:rPr>
        <w:t>feminine” (114</w:t>
      </w:r>
      <w:r w:rsidRPr="00531346">
        <w:rPr>
          <w:rStyle w:val="StyleUnderline"/>
        </w:rPr>
        <w:t xml:space="preserve">) </w:t>
      </w:r>
      <w:r w:rsidRPr="00244D48">
        <w:rPr>
          <w:rStyle w:val="StyleUnderline"/>
          <w:highlight w:val="yellow"/>
        </w:rPr>
        <w:t>methodology allows us to eke</w:t>
      </w:r>
      <w:r w:rsidRPr="00531346">
        <w:rPr>
          <w:rStyle w:val="StyleUnderline"/>
        </w:rPr>
        <w:t xml:space="preserve"> even </w:t>
      </w:r>
      <w:r w:rsidRPr="00244D48">
        <w:rPr>
          <w:rStyle w:val="StyleUnderline"/>
          <w:highlight w:val="yellow"/>
        </w:rPr>
        <w:t xml:space="preserve">more light out of otherwise exhausted enlightenment </w:t>
      </w:r>
      <w:r w:rsidRPr="00244D48">
        <w:rPr>
          <w:rStyle w:val="StyleUnderline"/>
        </w:rPr>
        <w:t>modernity</w:t>
      </w:r>
      <w:r w:rsidRPr="00531346">
        <w:rPr>
          <w:sz w:val="16"/>
        </w:rPr>
        <w:t xml:space="preserve">. </w:t>
      </w:r>
      <w:r w:rsidRPr="00531346">
        <w:rPr>
          <w:rStyle w:val="StyleUnderline"/>
        </w:rPr>
        <w:t xml:space="preserve">If </w:t>
      </w:r>
      <w:r w:rsidRPr="00244D48">
        <w:rPr>
          <w:rStyle w:val="StyleUnderline"/>
          <w:highlight w:val="yellow"/>
        </w:rPr>
        <w:t>we’ve reached</w:t>
      </w:r>
      <w:r w:rsidRPr="00531346">
        <w:rPr>
          <w:rStyle w:val="StyleUnderline"/>
        </w:rPr>
        <w:t xml:space="preserve">, as </w:t>
      </w:r>
      <w:proofErr w:type="spellStart"/>
      <w:r w:rsidRPr="00531346">
        <w:rPr>
          <w:rStyle w:val="StyleUnderline"/>
        </w:rPr>
        <w:t>Ziarek</w:t>
      </w:r>
      <w:proofErr w:type="spellEnd"/>
      <w:r w:rsidRPr="00531346">
        <w:rPr>
          <w:rStyle w:val="StyleUnderline"/>
        </w:rPr>
        <w:t xml:space="preserve"> discusses, </w:t>
      </w:r>
      <w:r w:rsidRPr="00244D48">
        <w:rPr>
          <w:rStyle w:val="StyleUnderline"/>
          <w:highlight w:val="yellow"/>
        </w:rPr>
        <w:t>the</w:t>
      </w:r>
      <w:r w:rsidRPr="00531346">
        <w:rPr>
          <w:rStyle w:val="StyleUnderline"/>
        </w:rPr>
        <w:t xml:space="preserve"> so-called </w:t>
      </w:r>
      <w:r w:rsidRPr="00244D48">
        <w:rPr>
          <w:rStyle w:val="StyleUnderline"/>
          <w:highlight w:val="yellow"/>
        </w:rPr>
        <w:t>end of art and</w:t>
      </w:r>
      <w:r w:rsidRPr="00531346">
        <w:rPr>
          <w:rStyle w:val="StyleUnderline"/>
        </w:rPr>
        <w:t xml:space="preserve"> the end of </w:t>
      </w:r>
      <w:r w:rsidRPr="00244D48">
        <w:rPr>
          <w:rStyle w:val="StyleUnderline"/>
          <w:highlight w:val="yellow"/>
        </w:rPr>
        <w:t>history</w:t>
      </w:r>
      <w:r w:rsidRPr="00531346">
        <w:rPr>
          <w:sz w:val="16"/>
        </w:rPr>
        <w:t xml:space="preserve"> (and the end of tonality and the end of representation and, well, the end of modernity), </w:t>
      </w:r>
      <w:r w:rsidRPr="00531346">
        <w:rPr>
          <w:rStyle w:val="StyleUnderline"/>
        </w:rPr>
        <w:t xml:space="preserve">then </w:t>
      </w:r>
      <w:r w:rsidRPr="00244D48">
        <w:rPr>
          <w:rStyle w:val="StyleUnderline"/>
          <w:highlight w:val="yellow"/>
        </w:rPr>
        <w:t>the only way to find more resources is</w:t>
      </w:r>
      <w:r w:rsidRPr="00531346">
        <w:rPr>
          <w:sz w:val="16"/>
        </w:rPr>
        <w:t xml:space="preserve">, like Pixar’s wall-e, </w:t>
      </w:r>
      <w:r w:rsidRPr="00531346">
        <w:rPr>
          <w:rStyle w:val="StyleUnderline"/>
        </w:rPr>
        <w:t xml:space="preserve">by </w:t>
      </w:r>
      <w:r w:rsidRPr="00244D48">
        <w:rPr>
          <w:rStyle w:val="StyleUnderline"/>
          <w:highlight w:val="yellow"/>
        </w:rPr>
        <w:t>sifting through</w:t>
      </w:r>
      <w:r w:rsidRPr="00531346">
        <w:rPr>
          <w:rStyle w:val="StyleUnderline"/>
        </w:rPr>
        <w:t xml:space="preserve"> our vast piles of </w:t>
      </w:r>
      <w:r w:rsidRPr="00244D48">
        <w:rPr>
          <w:rStyle w:val="StyleUnderline"/>
          <w:highlight w:val="yellow"/>
        </w:rPr>
        <w:t>waste</w:t>
      </w:r>
      <w:r w:rsidRPr="00531346">
        <w:rPr>
          <w:rStyle w:val="StyleUnderline"/>
        </w:rPr>
        <w:t xml:space="preserve">. And </w:t>
      </w:r>
      <w:r w:rsidRPr="00244D48">
        <w:rPr>
          <w:rStyle w:val="StyleUnderline"/>
        </w:rPr>
        <w:t>in that waste heap is abject femininity</w:t>
      </w:r>
      <w:r w:rsidRPr="00531346">
        <w:rPr>
          <w:sz w:val="16"/>
        </w:rPr>
        <w:t xml:space="preserve"> (what musicologist Susan Cook calls the feminized “abject popular”). </w:t>
      </w:r>
      <w:r w:rsidRPr="00531346">
        <w:rPr>
          <w:rStyle w:val="StyleUnderline"/>
        </w:rPr>
        <w:t xml:space="preserve">Femininity is abject because its </w:t>
      </w:r>
      <w:r w:rsidRPr="008F46A0">
        <w:rPr>
          <w:rStyle w:val="StyleUnderline"/>
        </w:rPr>
        <w:t>exclusion from patriarchy is what constitutes patriarchy as a coherent system</w:t>
      </w:r>
      <w:r w:rsidRPr="00531346">
        <w:rPr>
          <w:rStyle w:val="StyleUnderline"/>
        </w:rPr>
        <w:t xml:space="preserve">. In both </w:t>
      </w:r>
      <w:proofErr w:type="spellStart"/>
      <w:r w:rsidRPr="00531346">
        <w:rPr>
          <w:rStyle w:val="StyleUnderline"/>
        </w:rPr>
        <w:t>Ziarek’s</w:t>
      </w:r>
      <w:proofErr w:type="spellEnd"/>
      <w:r w:rsidRPr="00531346">
        <w:rPr>
          <w:rStyle w:val="StyleUnderline"/>
        </w:rPr>
        <w:t xml:space="preserve"> </w:t>
      </w:r>
      <w:r w:rsidRPr="008F46A0">
        <w:rPr>
          <w:rStyle w:val="StyleUnderline"/>
        </w:rPr>
        <w:t>aesthetics of potentiality and in resilience discourse, women artists do the cultural work of remaking abjection or constitutive exclusion into ecstatic radiance</w:t>
      </w:r>
      <w:r w:rsidRPr="00531346">
        <w:rPr>
          <w:sz w:val="16"/>
        </w:rPr>
        <w:t xml:space="preserve">.13 </w:t>
      </w:r>
      <w:r w:rsidRPr="00017135">
        <w:rPr>
          <w:sz w:val="16"/>
        </w:rPr>
        <w:t xml:space="preserve">In the former case, that work is revolutionary; in the latter case, that work normalizes. Resilience discourse transposes feminist revolution into a nationalist, patriarchal, white supremacist practice. Take, </w:t>
      </w:r>
      <w:r w:rsidRPr="00017135">
        <w:rPr>
          <w:rStyle w:val="StyleUnderline"/>
        </w:rPr>
        <w:t>for example, Katy Perry’s “Firework</w:t>
      </w:r>
      <w:r w:rsidRPr="00017135">
        <w:rPr>
          <w:sz w:val="16"/>
        </w:rPr>
        <w:t>,” in which the lyrics trace the affective journey from dejection to radiant exceptionality</w:t>
      </w:r>
      <w:r w:rsidRPr="00017135">
        <w:rPr>
          <w:rStyle w:val="StyleUnderline"/>
        </w:rPr>
        <w:t xml:space="preserve">. The song begins by asking listeners to identify with feelings of irrelevance, weakness, loneliness, and hopelessness; </w:t>
      </w:r>
      <w:r w:rsidRPr="00244D48">
        <w:rPr>
          <w:rStyle w:val="StyleUnderline"/>
          <w:highlight w:val="yellow"/>
        </w:rPr>
        <w:t>it</w:t>
      </w:r>
      <w:r w:rsidRPr="00017135">
        <w:rPr>
          <w:rStyle w:val="StyleUnderline"/>
        </w:rPr>
        <w:t xml:space="preserve"> posits and affirms damage, suffering, and pain. But then Perry’s narrator argues that in spite and perhaps because of this damage, the listener has precisely the means to connect to others, to make a difference, to have hope:</w:t>
      </w:r>
      <w:r w:rsidRPr="00017135">
        <w:rPr>
          <w:sz w:val="16"/>
        </w:rPr>
        <w:t xml:space="preserve"> “[T]here’s a spark in you / You just </w:t>
      </w:r>
      <w:proofErr w:type="spellStart"/>
      <w:r w:rsidRPr="00017135">
        <w:rPr>
          <w:sz w:val="16"/>
        </w:rPr>
        <w:t>gotta</w:t>
      </w:r>
      <w:proofErr w:type="spellEnd"/>
      <w:r w:rsidRPr="00017135">
        <w:rPr>
          <w:sz w:val="16"/>
        </w:rPr>
        <w:t xml:space="preserve"> ignite the light and let it shine.” She uses the metaphor of fireworks (and their association with </w:t>
      </w:r>
      <w:proofErr w:type="spellStart"/>
      <w:r w:rsidRPr="00017135">
        <w:rPr>
          <w:sz w:val="16"/>
        </w:rPr>
        <w:t>u.s.</w:t>
      </w:r>
      <w:proofErr w:type="spellEnd"/>
      <w:r w:rsidRPr="00017135">
        <w:rPr>
          <w:sz w:val="16"/>
        </w:rPr>
        <w:t xml:space="preserve"> Independence Day celebrations) to describe the listener’s self-transformation from black dust to shining light: you may feel like trash, but if you can just light yourself on fire, that trash will burn with a dazzling radiance that lights up the sky, just as it lights up audiences’ faces. </w:t>
      </w:r>
      <w:r w:rsidRPr="00017135">
        <w:rPr>
          <w:rStyle w:val="StyleUnderline"/>
        </w:rPr>
        <w:t>Here, Perry</w:t>
      </w:r>
      <w:r w:rsidRPr="00D93520">
        <w:rPr>
          <w:rStyle w:val="StyleUnderline"/>
        </w:rPr>
        <w:t xml:space="preserve"> </w:t>
      </w:r>
      <w:r w:rsidRPr="00244D48">
        <w:rPr>
          <w:rStyle w:val="StyleUnderline"/>
          <w:highlight w:val="yellow"/>
        </w:rPr>
        <w:t>transforms</w:t>
      </w:r>
      <w:r w:rsidRPr="008F46A0">
        <w:rPr>
          <w:rStyle w:val="StyleUnderline"/>
        </w:rPr>
        <w:t xml:space="preserve"> </w:t>
      </w:r>
      <w:r w:rsidRPr="00017135">
        <w:rPr>
          <w:rStyle w:val="StyleUnderline"/>
        </w:rPr>
        <w:t>abjection</w:t>
      </w:r>
      <w:r w:rsidRPr="00531346">
        <w:rPr>
          <w:rStyle w:val="StyleUnderline"/>
        </w:rPr>
        <w:t>—</w:t>
      </w:r>
      <w:r w:rsidRPr="00244D48">
        <w:rPr>
          <w:rStyle w:val="StyleUnderline"/>
          <w:highlight w:val="yellow"/>
        </w:rPr>
        <w:t>feeling</w:t>
      </w:r>
      <w:r w:rsidRPr="00531346">
        <w:rPr>
          <w:rStyle w:val="StyleUnderline"/>
        </w:rPr>
        <w:t xml:space="preserve"> like trash, unmoored, </w:t>
      </w:r>
      <w:r w:rsidRPr="00244D48">
        <w:rPr>
          <w:rStyle w:val="StyleUnderline"/>
          <w:highlight w:val="yellow"/>
        </w:rPr>
        <w:t>socially dead—into incandescent triumph</w:t>
      </w:r>
      <w:r w:rsidRPr="00531346">
        <w:rPr>
          <w:rStyle w:val="StyleUnderline"/>
        </w:rPr>
        <w:t xml:space="preserve">. In the song, the addressee’s personal triumph </w:t>
      </w:r>
      <w:r w:rsidRPr="008F46A0">
        <w:rPr>
          <w:rStyle w:val="StyleUnderline"/>
        </w:rPr>
        <w:t xml:space="preserve">evokes </w:t>
      </w:r>
      <w:proofErr w:type="spellStart"/>
      <w:r w:rsidRPr="008F46A0">
        <w:rPr>
          <w:rStyle w:val="StyleUnderline"/>
        </w:rPr>
        <w:t>u.s.</w:t>
      </w:r>
      <w:proofErr w:type="spellEnd"/>
      <w:r w:rsidRPr="008F46A0">
        <w:rPr>
          <w:rStyle w:val="StyleUnderline"/>
        </w:rPr>
        <w:t xml:space="preserve"> nationalist narratives of overcoming colonization</w:t>
      </w:r>
      <w:r w:rsidRPr="00531346">
        <w:rPr>
          <w:sz w:val="16"/>
        </w:rPr>
        <w:t xml:space="preserve"> (i.e., the Declaration of Independence, celebrated on the Fourth of July). Feminine incandescence—the transformation of waste and melancholy into glowing potential—is no longer revolutionary. </w:t>
      </w:r>
      <w:r w:rsidRPr="00531346">
        <w:rPr>
          <w:rStyle w:val="StyleUnderline"/>
        </w:rPr>
        <w:t xml:space="preserve">Not only parallel to </w:t>
      </w:r>
      <w:proofErr w:type="spellStart"/>
      <w:r w:rsidRPr="00531346">
        <w:rPr>
          <w:rStyle w:val="StyleUnderline"/>
        </w:rPr>
        <w:t>u.s.</w:t>
      </w:r>
      <w:proofErr w:type="spellEnd"/>
      <w:r w:rsidRPr="00531346">
        <w:rPr>
          <w:rStyle w:val="StyleUnderline"/>
        </w:rPr>
        <w:t xml:space="preserve"> nationalism, it is the very means for reproducing normativity. In resilience </w:t>
      </w:r>
      <w:r w:rsidRPr="00017135">
        <w:rPr>
          <w:rStyle w:val="StyleUnderline"/>
        </w:rPr>
        <w:t>discourse, wild and crazy femmes</w:t>
      </w:r>
      <w:r w:rsidRPr="00017135">
        <w:rPr>
          <w:sz w:val="16"/>
        </w:rPr>
        <w:t xml:space="preserve">—like, say, </w:t>
      </w:r>
      <w:proofErr w:type="spellStart"/>
      <w:r w:rsidRPr="00017135">
        <w:rPr>
          <w:sz w:val="16"/>
        </w:rPr>
        <w:t>Ke$ha</w:t>
      </w:r>
      <w:proofErr w:type="spellEnd"/>
      <w:r w:rsidRPr="00017135">
        <w:rPr>
          <w:sz w:val="16"/>
        </w:rPr>
        <w:t xml:space="preserve">— </w:t>
      </w:r>
      <w:r w:rsidRPr="00017135">
        <w:rPr>
          <w:rStyle w:val="StyleUnderline"/>
        </w:rPr>
        <w:t>reproduce normativity</w:t>
      </w:r>
      <w:r w:rsidRPr="00531346">
        <w:rPr>
          <w:rStyle w:val="StyleUnderline"/>
        </w:rPr>
        <w:t xml:space="preserve"> in the same way that deregulatory economic practices do </w:t>
      </w:r>
      <w:r w:rsidRPr="00531346">
        <w:rPr>
          <w:sz w:val="16"/>
        </w:rPr>
        <w:t>(see Cardenas).</w:t>
      </w:r>
      <w:r w:rsidRPr="00531346">
        <w:rPr>
          <w:rStyle w:val="StyleUnderline"/>
        </w:rPr>
        <w:t xml:space="preserve"> Unlike Kant’s genius, who gives laws and generates order </w:t>
      </w:r>
      <w:r w:rsidRPr="00531346">
        <w:rPr>
          <w:sz w:val="16"/>
        </w:rPr>
        <w:t xml:space="preserve">(i.e., regulation, giving a </w:t>
      </w:r>
      <w:r w:rsidRPr="00017135">
        <w:rPr>
          <w:sz w:val="16"/>
        </w:rPr>
        <w:t xml:space="preserve">law) </w:t>
      </w:r>
      <w:r w:rsidRPr="00017135">
        <w:rPr>
          <w:rStyle w:val="StyleUnderline"/>
        </w:rPr>
        <w:t xml:space="preserve">out of </w:t>
      </w:r>
      <w:r w:rsidRPr="008F46A0">
        <w:rPr>
          <w:rStyle w:val="StyleUnderline"/>
        </w:rPr>
        <w:t xml:space="preserve">unruly materiality, </w:t>
      </w:r>
      <w:r w:rsidRPr="00017135">
        <w:rPr>
          <w:rStyle w:val="StyleUnderline"/>
        </w:rPr>
        <w:t xml:space="preserve">the incandescent, “gaga” femme </w:t>
      </w:r>
      <w:r w:rsidRPr="008F46A0">
        <w:rPr>
          <w:rStyle w:val="StyleUnderline"/>
        </w:rPr>
        <w:t xml:space="preserve">amplifies what feels like disorder </w:t>
      </w:r>
      <w:r w:rsidRPr="00244D48">
        <w:rPr>
          <w:rStyle w:val="StyleUnderline"/>
          <w:highlight w:val="yellow"/>
        </w:rPr>
        <w:t>by “</w:t>
      </w:r>
      <w:proofErr w:type="spellStart"/>
      <w:r w:rsidRPr="00244D48">
        <w:rPr>
          <w:rStyle w:val="StyleUnderline"/>
          <w:highlight w:val="yellow"/>
        </w:rPr>
        <w:t>resignif</w:t>
      </w:r>
      <w:proofErr w:type="spellEnd"/>
      <w:r w:rsidRPr="00244D48">
        <w:rPr>
          <w:rStyle w:val="StyleUnderline"/>
          <w:highlight w:val="yellow"/>
        </w:rPr>
        <w:t>[ying] damaged bodies and objects previously expelled from the realm of meaning”</w:t>
      </w:r>
      <w:r w:rsidRPr="00531346">
        <w:rPr>
          <w:sz w:val="16"/>
        </w:rPr>
        <w:t xml:space="preserve"> (6). And to do this, incandescent femme geniuses use a specific type of experimentation, what </w:t>
      </w:r>
      <w:proofErr w:type="spellStart"/>
      <w:r w:rsidRPr="00531346">
        <w:rPr>
          <w:sz w:val="16"/>
        </w:rPr>
        <w:t>Ziarek</w:t>
      </w:r>
      <w:proofErr w:type="spellEnd"/>
      <w:r w:rsidRPr="00531346">
        <w:rPr>
          <w:sz w:val="16"/>
        </w:rPr>
        <w:t xml:space="preserve"> calls “a dynamic model of interrelation between literary form and material elements of the work of art” (6). This “dynamic interaction” between large-scale form and material details produces “effects” that are “unpredictable and unforeseeable” (Adorno qtd. in </w:t>
      </w:r>
      <w:proofErr w:type="spellStart"/>
      <w:r w:rsidRPr="00531346">
        <w:rPr>
          <w:sz w:val="16"/>
        </w:rPr>
        <w:t>Ziarek</w:t>
      </w:r>
      <w:proofErr w:type="spellEnd"/>
      <w:r w:rsidRPr="00531346">
        <w:rPr>
          <w:sz w:val="16"/>
        </w:rPr>
        <w:t xml:space="preserve"> 114). Experimental methods produce aleatory results.14 </w:t>
      </w:r>
      <w:r w:rsidRPr="00531346">
        <w:rPr>
          <w:rStyle w:val="StyleUnderline"/>
        </w:rPr>
        <w:t>Neoliberalism</w:t>
      </w:r>
      <w:r w:rsidRPr="00531346">
        <w:rPr>
          <w:sz w:val="16"/>
        </w:rPr>
        <w:t xml:space="preserve">, however, </w:t>
      </w:r>
      <w:r w:rsidRPr="00531346">
        <w:rPr>
          <w:rStyle w:val="StyleUnderline"/>
        </w:rPr>
        <w:t xml:space="preserve">has systematized </w:t>
      </w:r>
      <w:r w:rsidRPr="00244D48">
        <w:rPr>
          <w:rStyle w:val="StyleUnderline"/>
          <w:highlight w:val="yellow"/>
        </w:rPr>
        <w:t>the aleatory</w:t>
      </w:r>
      <w:r w:rsidRPr="00531346">
        <w:rPr>
          <w:rStyle w:val="StyleUnderline"/>
        </w:rPr>
        <w:t>; deregulatory practices are designed to control background conditions so that “dynamic interactions” between form and material produce a range of superficially random outcomes.</w:t>
      </w:r>
      <w:r w:rsidRPr="00531346">
        <w:rPr>
          <w:sz w:val="16"/>
        </w:rPr>
        <w:t xml:space="preserve">15 Deregulation turns experimentation into the means of capitalist/hegemonic production. </w:t>
      </w:r>
      <w:r w:rsidRPr="00017135">
        <w:rPr>
          <w:rStyle w:val="StyleUnderline"/>
        </w:rPr>
        <w:t xml:space="preserve">Brilliant gaga ecstasy is what </w:t>
      </w:r>
      <w:r w:rsidRPr="00244D48">
        <w:rPr>
          <w:rStyle w:val="Emphasis"/>
          <w:highlight w:val="yellow"/>
        </w:rPr>
        <w:t>fuels economic and social reproduction</w:t>
      </w:r>
      <w:r w:rsidRPr="00531346">
        <w:rPr>
          <w:rStyle w:val="StyleUnderline"/>
        </w:rPr>
        <w:t>.16 So even though incandescent potentiality might be “the very opposite of the traffic in women” (</w:t>
      </w:r>
      <w:proofErr w:type="spellStart"/>
      <w:r w:rsidRPr="00531346">
        <w:rPr>
          <w:rStyle w:val="StyleUnderline"/>
        </w:rPr>
        <w:t>Ziarek</w:t>
      </w:r>
      <w:proofErr w:type="spellEnd"/>
      <w:r w:rsidRPr="00531346">
        <w:rPr>
          <w:rStyle w:val="StyleUnderline"/>
        </w:rPr>
        <w:t xml:space="preserve"> 119) figured as the exchange of commodities (e.g., in Irigaray and Rubin), it is quite consistent with neoliberal political and aesthetic </w:t>
      </w:r>
      <w:r w:rsidRPr="00017135">
        <w:rPr>
          <w:rStyle w:val="StyleUnderline"/>
        </w:rPr>
        <w:t>economies. Who radiates with potentiality more than the resilient, entrepreneurial postfeminist woman? In the same way that feminized, blackened receptivity was the solution to mo</w:t>
      </w:r>
      <w:r w:rsidRPr="00531346">
        <w:rPr>
          <w:rStyle w:val="StyleUnderline"/>
        </w:rPr>
        <w:t>dernist anxieties about alienation</w:t>
      </w:r>
      <w:r w:rsidRPr="00531346">
        <w:rPr>
          <w:sz w:val="16"/>
        </w:rPr>
        <w:t xml:space="preserve"> (e.g., the aforementioned Gooding-</w:t>
      </w:r>
      <w:r w:rsidRPr="00017135">
        <w:rPr>
          <w:sz w:val="16"/>
        </w:rPr>
        <w:t>Williams</w:t>
      </w:r>
      <w:r w:rsidRPr="00017135">
        <w:rPr>
          <w:rStyle w:val="StyleUnderline"/>
        </w:rPr>
        <w:t xml:space="preserve">), feminized, </w:t>
      </w:r>
      <w:r w:rsidRPr="00244D48">
        <w:rPr>
          <w:rStyle w:val="StyleUnderline"/>
          <w:highlight w:val="yellow"/>
        </w:rPr>
        <w:t>racially nonwhite resilience is taken as a solution to the problem of the “end of art.”</w:t>
      </w:r>
      <w:r w:rsidRPr="00531346">
        <w:rPr>
          <w:rStyle w:val="StyleUnderline"/>
        </w:rPr>
        <w:t xml:space="preserve"> </w:t>
      </w:r>
      <w:r w:rsidRPr="00017135">
        <w:rPr>
          <w:rStyle w:val="StyleUnderline"/>
        </w:rPr>
        <w:t>Having transgressed all limits and prohibitions—for example, emancipating dissonance, making music out of noise—modernist art had no means of establishing its opposition to society/social normativity. Similarly</w:t>
      </w:r>
      <w:r w:rsidRPr="00531346">
        <w:rPr>
          <w:rStyle w:val="StyleUnderline"/>
        </w:rPr>
        <w:t xml:space="preserve">, </w:t>
      </w:r>
      <w:r w:rsidRPr="00244D48">
        <w:rPr>
          <w:rStyle w:val="StyleUnderline"/>
          <w:highlight w:val="yellow"/>
        </w:rPr>
        <w:t>capitalism had colonized the globe</w:t>
      </w:r>
      <w:r w:rsidRPr="00531346">
        <w:rPr>
          <w:rStyle w:val="StyleUnderline"/>
        </w:rPr>
        <w:t xml:space="preserve">, exhausting its ability to profit through simple expansion; with no new markets, with nothing else new to conquer, </w:t>
      </w:r>
      <w:r w:rsidRPr="00244D48">
        <w:rPr>
          <w:rStyle w:val="StyleUnderline"/>
          <w:highlight w:val="yellow"/>
        </w:rPr>
        <w:t xml:space="preserve">it needed a </w:t>
      </w:r>
      <w:r w:rsidRPr="00244D48">
        <w:rPr>
          <w:rStyle w:val="Emphasis"/>
          <w:highlight w:val="yellow"/>
        </w:rPr>
        <w:t>new method for generating surplus value</w:t>
      </w:r>
      <w:r w:rsidRPr="00244D48">
        <w:rPr>
          <w:rStyle w:val="StyleUnderline"/>
          <w:highlight w:val="yellow"/>
        </w:rPr>
        <w:t>.</w:t>
      </w:r>
      <w:r w:rsidRPr="00531346">
        <w:rPr>
          <w:rStyle w:val="StyleUnderline"/>
        </w:rPr>
        <w:t xml:space="preserve"> As Jeffery Nealon and others argue, capitalism has become a logic of investment and intensity. </w:t>
      </w:r>
      <w:r w:rsidRPr="00244D48">
        <w:rPr>
          <w:rStyle w:val="StyleUnderline"/>
          <w:highlight w:val="yellow"/>
        </w:rPr>
        <w:t xml:space="preserve">Instead of expanding </w:t>
      </w:r>
      <w:r w:rsidRPr="00244D48">
        <w:rPr>
          <w:rStyle w:val="StyleUnderline"/>
        </w:rPr>
        <w:t>and assimilating</w:t>
      </w:r>
      <w:r w:rsidRPr="00244D48">
        <w:rPr>
          <w:rStyle w:val="StyleUnderline"/>
          <w:highlight w:val="yellow"/>
        </w:rPr>
        <w:t xml:space="preserve">, it recycles </w:t>
      </w:r>
      <w:r w:rsidRPr="00244D48">
        <w:rPr>
          <w:rStyle w:val="StyleUnderline"/>
        </w:rPr>
        <w:t>waste and increases efficiencies.</w:t>
      </w:r>
      <w:r w:rsidRPr="008F46A0">
        <w:rPr>
          <w:rStyle w:val="StyleUnderline"/>
        </w:rPr>
        <w:t xml:space="preserve"> </w:t>
      </w:r>
      <w:r w:rsidRPr="00017135">
        <w:rPr>
          <w:rStyle w:val="StyleUnderline"/>
        </w:rPr>
        <w:t>Thus, traditionally non- or devalued “women’s work” becomes the fastest growing sector of the service-and-care-work economy. And women’s art-making practices become the hottest new thing in the artworld</w:t>
      </w:r>
      <w:r w:rsidRPr="00531346">
        <w:rPr>
          <w:rStyle w:val="StyleUnderline"/>
        </w:rPr>
        <w:t xml:space="preserve">: think of all the “feminist art” retrospectives and exhibits that have taken place in the past five or so years. </w:t>
      </w:r>
      <w:r w:rsidRPr="00244D48">
        <w:rPr>
          <w:rStyle w:val="StyleUnderline"/>
        </w:rPr>
        <w:t>Modernism’s constitutive outside becomes neoliberalism’s bread and butter</w:t>
      </w:r>
      <w:r w:rsidRPr="00531346">
        <w:rPr>
          <w:rStyle w:val="StyleUnderline"/>
        </w:rPr>
        <w:t xml:space="preserve">; or, </w:t>
      </w:r>
      <w:r w:rsidRPr="00244D48">
        <w:rPr>
          <w:rStyle w:val="StyleUnderline"/>
          <w:highlight w:val="yellow"/>
        </w:rPr>
        <w:t>the abject is now central to the means of capital, political, and aesthetic production.</w:t>
      </w:r>
      <w:r w:rsidRPr="001A1AB9">
        <w:rPr>
          <w:sz w:val="16"/>
        </w:rPr>
        <w:t>17</w:t>
      </w:r>
    </w:p>
    <w:p w14:paraId="72E3ED63" w14:textId="77777777" w:rsidR="0067545B" w:rsidRPr="003B5A43" w:rsidRDefault="0067545B" w:rsidP="0067545B">
      <w:pPr>
        <w:pStyle w:val="Heading4"/>
      </w:pPr>
      <w:r>
        <w:t xml:space="preserve">Multi-Racial White Supremacist Patriarchy is the defining matrix of neoliberalism which the </w:t>
      </w:r>
      <w:proofErr w:type="spellStart"/>
      <w:r>
        <w:t>aff</w:t>
      </w:r>
      <w:proofErr w:type="spellEnd"/>
      <w:r>
        <w:t xml:space="preserve"> perpetuates the reiteration of debate’s narrative of ‘our’ resilient subjects through the elevation of resilient racial subjects who persist through neoliberal violence justify racialization and the imposition of global precarity- endless violence against the periphery in the name of saving ‘non-resilient’ subjects</w:t>
      </w:r>
    </w:p>
    <w:p w14:paraId="2D16DB03" w14:textId="1BE409E9" w:rsidR="0067545B" w:rsidRPr="00AB4AD5" w:rsidRDefault="0067545B" w:rsidP="00AB4AD5">
      <w:pPr>
        <w:rPr>
          <w:rStyle w:val="Style13ptBold"/>
        </w:rPr>
      </w:pPr>
      <w:r w:rsidRPr="00AB4AD5">
        <w:rPr>
          <w:rStyle w:val="Style13ptBold"/>
        </w:rPr>
        <w:t>James</w:t>
      </w:r>
      <w:r w:rsidR="00AB4AD5" w:rsidRPr="00AB4AD5">
        <w:rPr>
          <w:rStyle w:val="Style13ptBold"/>
        </w:rPr>
        <w:t>, Manmatha</w:t>
      </w:r>
    </w:p>
    <w:p w14:paraId="60DCD93B" w14:textId="77777777" w:rsidR="0067545B" w:rsidRDefault="0067545B" w:rsidP="0067545B">
      <w:pPr>
        <w:rPr>
          <w:rStyle w:val="Style13ptBold"/>
          <w:b w:val="0"/>
          <w:sz w:val="16"/>
          <w:szCs w:val="16"/>
        </w:rPr>
      </w:pPr>
      <w:r w:rsidRPr="00CD4B86">
        <w:rPr>
          <w:rStyle w:val="Style13ptBold"/>
          <w:sz w:val="16"/>
          <w:szCs w:val="16"/>
        </w:rPr>
        <w:t xml:space="preserve">(Robin James- Associate Professor of Philosophy @ UNC Charlotte, Resilience &amp; Melancholy: Pop Music, Feminism, Neoliberalism, Publisher: Zero Books, </w:t>
      </w:r>
      <w:proofErr w:type="gramStart"/>
      <w:r>
        <w:rPr>
          <w:rStyle w:val="Style13ptBold"/>
          <w:sz w:val="16"/>
          <w:szCs w:val="16"/>
        </w:rPr>
        <w:t>Accessed</w:t>
      </w:r>
      <w:proofErr w:type="gramEnd"/>
      <w:r>
        <w:rPr>
          <w:rStyle w:val="Style13ptBold"/>
          <w:sz w:val="16"/>
          <w:szCs w:val="16"/>
        </w:rPr>
        <w:t>: google books</w:t>
      </w:r>
      <w:r w:rsidRPr="00CD4B86">
        <w:rPr>
          <w:rStyle w:val="Style13ptBold"/>
          <w:sz w:val="16"/>
          <w:szCs w:val="16"/>
        </w:rPr>
        <w:t>)//TR</w:t>
      </w:r>
    </w:p>
    <w:p w14:paraId="13868FCB" w14:textId="77777777" w:rsidR="0067545B" w:rsidRPr="00BD3538" w:rsidRDefault="0067545B" w:rsidP="0067545B">
      <w:pPr>
        <w:rPr>
          <w:bCs/>
          <w:sz w:val="16"/>
          <w:szCs w:val="16"/>
        </w:rPr>
      </w:pPr>
    </w:p>
    <w:p w14:paraId="2C470CAE" w14:textId="77777777" w:rsidR="0067545B" w:rsidRPr="00244D48" w:rsidRDefault="0067545B" w:rsidP="0067545B">
      <w:pPr>
        <w:rPr>
          <w:u w:val="single"/>
        </w:rPr>
      </w:pPr>
      <w:r w:rsidRPr="00526D9A">
        <w:rPr>
          <w:sz w:val="16"/>
        </w:rPr>
        <w:t xml:space="preserve">Another way of saying that is: </w:t>
      </w:r>
      <w:proofErr w:type="spellStart"/>
      <w:r w:rsidRPr="00244D48">
        <w:rPr>
          <w:rStyle w:val="StyleUnderline"/>
          <w:highlight w:val="yellow"/>
        </w:rPr>
        <w:t>MRWaSP</w:t>
      </w:r>
      <w:proofErr w:type="spellEnd"/>
      <w:r w:rsidRPr="00244D48">
        <w:rPr>
          <w:rStyle w:val="StyleUnderline"/>
          <w:highlight w:val="yellow"/>
        </w:rPr>
        <w:t xml:space="preserve"> uses resilience to </w:t>
      </w:r>
      <w:r w:rsidRPr="00244D48">
        <w:rPr>
          <w:rStyle w:val="Emphasis"/>
          <w:highlight w:val="yellow"/>
        </w:rPr>
        <w:t>cut the color line</w:t>
      </w:r>
      <w:r w:rsidRPr="00244D48">
        <w:rPr>
          <w:rStyle w:val="StyleUnderline"/>
          <w:highlight w:val="yellow"/>
        </w:rPr>
        <w:t>—</w:t>
      </w:r>
      <w:r w:rsidRPr="008109A6">
        <w:rPr>
          <w:rStyle w:val="StyleUnderline"/>
        </w:rPr>
        <w:t>and</w:t>
      </w:r>
      <w:r w:rsidRPr="00244D48">
        <w:rPr>
          <w:rStyle w:val="StyleUnderline"/>
          <w:highlight w:val="yellow"/>
        </w:rPr>
        <w:t xml:space="preserve"> </w:t>
      </w:r>
      <w:r w:rsidRPr="00244D48">
        <w:rPr>
          <w:rStyle w:val="StyleUnderline"/>
        </w:rPr>
        <w:t xml:space="preserve">the gender binary, the line between homonormative and queer, </w:t>
      </w:r>
      <w:r w:rsidRPr="00244D48">
        <w:rPr>
          <w:rStyle w:val="StyleUnderline"/>
          <w:highlight w:val="yellow"/>
        </w:rPr>
        <w:t xml:space="preserve">and </w:t>
      </w:r>
      <w:r w:rsidRPr="00244D48">
        <w:rPr>
          <w:rStyle w:val="StyleUnderline"/>
        </w:rPr>
        <w:t xml:space="preserve">to </w:t>
      </w:r>
      <w:r w:rsidRPr="00244D48">
        <w:rPr>
          <w:rStyle w:val="Emphasis"/>
          <w:highlight w:val="yellow"/>
        </w:rPr>
        <w:t>differentiate</w:t>
      </w:r>
      <w:r w:rsidRPr="00BD3538">
        <w:rPr>
          <w:rStyle w:val="StyleUnderline"/>
        </w:rPr>
        <w:t xml:space="preserve"> between </w:t>
      </w:r>
      <w:proofErr w:type="spellStart"/>
      <w:r w:rsidRPr="00244D48">
        <w:rPr>
          <w:rStyle w:val="StyleUnderline"/>
          <w:highlight w:val="yellow"/>
        </w:rPr>
        <w:t>mainstreamable</w:t>
      </w:r>
      <w:proofErr w:type="spellEnd"/>
      <w:r w:rsidRPr="00244D48">
        <w:rPr>
          <w:rStyle w:val="StyleUnderline"/>
          <w:highlight w:val="yellow"/>
        </w:rPr>
        <w:t xml:space="preserve"> and non-</w:t>
      </w:r>
      <w:proofErr w:type="spellStart"/>
      <w:r w:rsidRPr="00244D48">
        <w:rPr>
          <w:rStyle w:val="StyleUnderline"/>
          <w:highlight w:val="yellow"/>
        </w:rPr>
        <w:t>mainstreamable</w:t>
      </w:r>
      <w:proofErr w:type="spellEnd"/>
      <w:r w:rsidRPr="00244D48">
        <w:rPr>
          <w:rStyle w:val="StyleUnderline"/>
          <w:highlight w:val="yellow"/>
        </w:rPr>
        <w:t xml:space="preserve"> people </w:t>
      </w:r>
      <w:r w:rsidRPr="00244D48">
        <w:rPr>
          <w:rStyle w:val="StyleUnderline"/>
        </w:rPr>
        <w:t>with disabilities</w:t>
      </w:r>
      <w:r w:rsidRPr="00BD3538">
        <w:rPr>
          <w:rStyle w:val="StyleUnderline"/>
        </w:rPr>
        <w:t>.</w:t>
      </w:r>
      <w:r w:rsidRPr="00526D9A">
        <w:rPr>
          <w:sz w:val="16"/>
        </w:rPr>
        <w:t xml:space="preserve"> (And, to clarify again, by “resilience” I mean a specific neoliberal ideology, not the general sense of surviving in the face of hardship and oppression.) </w:t>
      </w:r>
      <w:r w:rsidRPr="00BF3BBD">
        <w:rPr>
          <w:rStyle w:val="StyleUnderline"/>
        </w:rPr>
        <w:t xml:space="preserve">Resilient populations who can </w:t>
      </w:r>
      <w:r w:rsidRPr="00BF3BBD">
        <w:rPr>
          <w:rStyle w:val="Emphasis"/>
        </w:rPr>
        <w:t>overcome</w:t>
      </w:r>
      <w:r w:rsidRPr="00BF3BBD">
        <w:rPr>
          <w:rStyle w:val="StyleUnderline"/>
        </w:rPr>
        <w:t xml:space="preserve"> their race/class/gender/ sexual/immigrant/religious/ </w:t>
      </w:r>
      <w:r w:rsidRPr="00BF3BBD">
        <w:rPr>
          <w:rStyle w:val="Emphasis"/>
        </w:rPr>
        <w:t>damage</w:t>
      </w:r>
      <w:r w:rsidRPr="00BF3BBD">
        <w:rPr>
          <w:rStyle w:val="StyleUnderline"/>
        </w:rPr>
        <w:t xml:space="preserve"> in </w:t>
      </w:r>
      <w:r w:rsidRPr="00BF3BBD">
        <w:rPr>
          <w:rStyle w:val="Emphasis"/>
        </w:rPr>
        <w:t>socially profitable ways</w:t>
      </w:r>
      <w:r w:rsidRPr="00BF3BBD">
        <w:rPr>
          <w:rStyle w:val="StyleUnderline"/>
        </w:rPr>
        <w:t xml:space="preserve"> move closer to the center of white supremacist privilege, whereas less resilient, precarious populations move further and further from this</w:t>
      </w:r>
      <w:r w:rsidRPr="00BD3538">
        <w:rPr>
          <w:rStyle w:val="StyleUnderline"/>
        </w:rPr>
        <w:t xml:space="preserve"> center. </w:t>
      </w:r>
      <w:r w:rsidRPr="00244D48">
        <w:rPr>
          <w:rStyle w:val="StyleUnderline"/>
          <w:highlight w:val="yellow"/>
        </w:rPr>
        <w:t>Resilience</w:t>
      </w:r>
      <w:r w:rsidRPr="00BD3538">
        <w:rPr>
          <w:rStyle w:val="StyleUnderline"/>
        </w:rPr>
        <w:t xml:space="preserve"> deregulates the work of racialization, gendering, sexualization, bodily normalization</w:t>
      </w:r>
      <w:r w:rsidRPr="00526D9A">
        <w:rPr>
          <w:sz w:val="16"/>
        </w:rPr>
        <w:t xml:space="preserve">, and so on; </w:t>
      </w:r>
      <w:r w:rsidRPr="00BD3538">
        <w:rPr>
          <w:rStyle w:val="StyleUnderline"/>
        </w:rPr>
        <w:t xml:space="preserve">it </w:t>
      </w:r>
      <w:r w:rsidRPr="00244D48">
        <w:rPr>
          <w:rStyle w:val="StyleUnderline"/>
          <w:highlight w:val="yellow"/>
        </w:rPr>
        <w:t>treats racialization/ gendering/sexualization</w:t>
      </w:r>
      <w:r w:rsidRPr="00526D9A">
        <w:rPr>
          <w:sz w:val="16"/>
        </w:rPr>
        <w:t xml:space="preserve">/etc. </w:t>
      </w:r>
      <w:r w:rsidRPr="00244D48">
        <w:rPr>
          <w:rStyle w:val="StyleUnderline"/>
          <w:highlight w:val="yellow"/>
        </w:rPr>
        <w:t xml:space="preserve">like a </w:t>
      </w:r>
      <w:r w:rsidRPr="00244D48">
        <w:rPr>
          <w:rStyle w:val="Emphasis"/>
          <w:highlight w:val="yellow"/>
        </w:rPr>
        <w:t>deregulated marketplace</w:t>
      </w:r>
      <w:r w:rsidRPr="00526D9A">
        <w:rPr>
          <w:sz w:val="16"/>
        </w:rPr>
        <w:t xml:space="preserve">. </w:t>
      </w:r>
      <w:r w:rsidRPr="008109A6">
        <w:rPr>
          <w:rStyle w:val="StyleUnderline"/>
        </w:rPr>
        <w:t>Traditionally, race and gender are regulatory mechanisms</w:t>
      </w:r>
      <w:r w:rsidRPr="008109A6">
        <w:rPr>
          <w:sz w:val="16"/>
        </w:rPr>
        <w:t>: they determine to whom and to what extent specific laws apply. They do so explicitly (e.g., the 3/5 rule in the US Constitution), and implicitly (</w:t>
      </w:r>
      <w:r w:rsidRPr="00526D9A">
        <w:rPr>
          <w:sz w:val="16"/>
        </w:rPr>
        <w:t xml:space="preserve">e.g., racial profiling). </w:t>
      </w:r>
      <w:r w:rsidRPr="008109A6">
        <w:rPr>
          <w:rStyle w:val="StyleUnderline"/>
        </w:rPr>
        <w:t>Deregulation, on</w:t>
      </w:r>
      <w:r w:rsidRPr="00BD3538">
        <w:rPr>
          <w:rStyle w:val="StyleUnderline"/>
        </w:rPr>
        <w:t xml:space="preserve"> the other hand, “</w:t>
      </w:r>
      <w:r w:rsidRPr="00244D48">
        <w:rPr>
          <w:rStyle w:val="StyleUnderline"/>
        </w:rPr>
        <w:t xml:space="preserve">displace[s] </w:t>
      </w:r>
      <w:proofErr w:type="spellStart"/>
      <w:r w:rsidRPr="00244D48">
        <w:rPr>
          <w:rStyle w:val="StyleUnderline"/>
        </w:rPr>
        <w:t>fordist</w:t>
      </w:r>
      <w:proofErr w:type="spellEnd"/>
      <w:r w:rsidRPr="00244D48">
        <w:rPr>
          <w:rStyle w:val="StyleUnderline"/>
        </w:rPr>
        <w:t xml:space="preserve"> mechanisms of social control,” like social identities, with “market incentives and disincentives</w:t>
      </w:r>
      <w:r w:rsidRPr="00BD3538">
        <w:rPr>
          <w:rStyle w:val="StyleUnderline"/>
        </w:rPr>
        <w:t>”</w:t>
      </w:r>
      <w:r w:rsidRPr="00526D9A">
        <w:rPr>
          <w:sz w:val="16"/>
        </w:rPr>
        <w:t xml:space="preserve"> (Fraser 168). </w:t>
      </w:r>
      <w:r w:rsidRPr="00BD3538">
        <w:rPr>
          <w:rStyle w:val="StyleUnderline"/>
        </w:rPr>
        <w:t xml:space="preserve">In our post-identity </w:t>
      </w:r>
      <w:r w:rsidRPr="008109A6">
        <w:rPr>
          <w:rStyle w:val="StyleUnderline"/>
        </w:rPr>
        <w:t>world, we don’t directly prescribe what particular individuals can and can’t do</w:t>
      </w:r>
      <w:r w:rsidRPr="008109A6">
        <w:rPr>
          <w:sz w:val="16"/>
        </w:rPr>
        <w:t xml:space="preserve"> (e.g., employment and housing opportunities must be open to anyone regardless of race or cis-gender identity</w:t>
      </w:r>
      <w:r w:rsidRPr="008109A6">
        <w:rPr>
          <w:rStyle w:val="StyleUnderline"/>
        </w:rPr>
        <w:t>). Rather, people</w:t>
      </w:r>
      <w:r w:rsidRPr="00BD3538">
        <w:rPr>
          <w:rStyle w:val="StyleUnderline"/>
        </w:rPr>
        <w:t xml:space="preserve"> are given nominally free reign to be “actively responsible agent[s]” </w:t>
      </w:r>
      <w:r w:rsidRPr="00526D9A">
        <w:rPr>
          <w:sz w:val="16"/>
        </w:rPr>
        <w:t xml:space="preserve">(Fraser 168), free agents who play the (supposedly neutral) market for themselves. </w:t>
      </w:r>
      <w:r w:rsidRPr="00BD3538">
        <w:rPr>
          <w:rStyle w:val="StyleUnderline"/>
        </w:rPr>
        <w:t>With deregulatory techniques like resilience, “the color line becomes etched more deeply even as it is, in some quarters, dissolved” into matters of individual choice”</w:t>
      </w:r>
      <w:r w:rsidRPr="00526D9A">
        <w:rPr>
          <w:sz w:val="16"/>
        </w:rPr>
        <w:t xml:space="preserve"> (Sexton 244). </w:t>
      </w:r>
      <w:r w:rsidRPr="00244D48">
        <w:rPr>
          <w:rStyle w:val="StyleUnderline"/>
          <w:highlight w:val="yellow"/>
        </w:rPr>
        <w:t xml:space="preserve">Rather than tying race status directly and primarily to </w:t>
      </w:r>
      <w:r w:rsidRPr="00244D48">
        <w:rPr>
          <w:rStyle w:val="Emphasis"/>
          <w:highlight w:val="yellow"/>
        </w:rPr>
        <w:t>phenotype</w:t>
      </w:r>
      <w:r w:rsidRPr="00526D9A">
        <w:rPr>
          <w:sz w:val="16"/>
        </w:rPr>
        <w:t xml:space="preserve"> (visible race</w:t>
      </w:r>
      <w:r w:rsidRPr="00BD3538">
        <w:rPr>
          <w:rStyle w:val="StyleUnderline"/>
        </w:rPr>
        <w:t xml:space="preserve">), </w:t>
      </w:r>
      <w:r w:rsidRPr="00244D48">
        <w:rPr>
          <w:rStyle w:val="StyleUnderline"/>
          <w:highlight w:val="yellow"/>
        </w:rPr>
        <w:t xml:space="preserve">and then regulating on the basis of </w:t>
      </w:r>
      <w:r w:rsidRPr="00244D48">
        <w:rPr>
          <w:rStyle w:val="Emphasis"/>
          <w:highlight w:val="yellow"/>
        </w:rPr>
        <w:t>racial identity</w:t>
      </w:r>
      <w:r w:rsidRPr="00526D9A">
        <w:rPr>
          <w:sz w:val="16"/>
        </w:rPr>
        <w:t xml:space="preserve"> (e.g., Jim Crow, apartheid, etc.), </w:t>
      </w:r>
      <w:r w:rsidRPr="00244D48">
        <w:rPr>
          <w:rStyle w:val="StyleUnderline"/>
          <w:highlight w:val="yellow"/>
        </w:rPr>
        <w:t xml:space="preserve">resilience </w:t>
      </w:r>
      <w:r w:rsidRPr="00244D48">
        <w:rPr>
          <w:rStyle w:val="Emphasis"/>
          <w:highlight w:val="yellow"/>
        </w:rPr>
        <w:t>frames</w:t>
      </w:r>
      <w:r w:rsidRPr="00244D48">
        <w:rPr>
          <w:rStyle w:val="StyleUnderline"/>
          <w:highlight w:val="yellow"/>
        </w:rPr>
        <w:t xml:space="preserve"> race or gender as an effect or outcome of one’s response to </w:t>
      </w:r>
      <w:r w:rsidRPr="00244D48">
        <w:rPr>
          <w:rStyle w:val="Emphasis"/>
          <w:highlight w:val="yellow"/>
        </w:rPr>
        <w:t>underlying, background conditions</w:t>
      </w:r>
      <w:r w:rsidRPr="00BD3538">
        <w:rPr>
          <w:rStyle w:val="StyleUnderline"/>
        </w:rPr>
        <w:t>. At the surface level, individual “choice” isn’t regulated... because, at a deeper level, the game is rigged</w:t>
      </w:r>
      <w:r w:rsidRPr="00526D9A">
        <w:rPr>
          <w:sz w:val="16"/>
        </w:rPr>
        <w:t xml:space="preserve">. Instead of writing rules for the game (that would be directly regulatory), </w:t>
      </w:r>
      <w:r w:rsidRPr="00BD3538">
        <w:rPr>
          <w:rStyle w:val="StyleUnderline"/>
        </w:rPr>
        <w:t>deregulation dispenses with rules and regulates the playing field</w:t>
      </w:r>
      <w:r w:rsidRPr="00526D9A">
        <w:rPr>
          <w:sz w:val="16"/>
        </w:rPr>
        <w:t>, the equipment, players’ access to training and practice—</w:t>
      </w:r>
      <w:r w:rsidRPr="00BD3538">
        <w:rPr>
          <w:rStyle w:val="StyleUnderline"/>
        </w:rPr>
        <w:t>what Foucault calls “the conditions of the existence of the market”</w:t>
      </w:r>
      <w:r w:rsidRPr="00526D9A">
        <w:rPr>
          <w:sz w:val="16"/>
        </w:rPr>
        <w:t xml:space="preserve"> (</w:t>
      </w:r>
      <w:proofErr w:type="spellStart"/>
      <w:r w:rsidRPr="00526D9A">
        <w:rPr>
          <w:sz w:val="16"/>
        </w:rPr>
        <w:t>BoB</w:t>
      </w:r>
      <w:proofErr w:type="spellEnd"/>
      <w:r w:rsidRPr="00526D9A">
        <w:rPr>
          <w:sz w:val="16"/>
        </w:rPr>
        <w:t xml:space="preserve"> 140), </w:t>
      </w:r>
      <w:r w:rsidRPr="00BD3538">
        <w:rPr>
          <w:rStyle w:val="StyleUnderline"/>
        </w:rPr>
        <w:t xml:space="preserve">its “material, cultural, technical, and legal bases” </w:t>
      </w:r>
      <w:r w:rsidRPr="00526D9A">
        <w:rPr>
          <w:sz w:val="16"/>
        </w:rPr>
        <w:t xml:space="preserve">(141). A deregulatory institution carefully monitors and adjusts the conditions in which the game (i.e., the “market”) can be played so that no matter what happens, the outcome will always be one that hegemony has already bet on. It’s a way of fixing the match by managing background conditions rather than </w:t>
      </w:r>
      <w:r w:rsidRPr="008109A6">
        <w:rPr>
          <w:sz w:val="16"/>
        </w:rPr>
        <w:t xml:space="preserve">foreground activity. </w:t>
      </w:r>
      <w:r w:rsidRPr="008109A6">
        <w:rPr>
          <w:rStyle w:val="StyleUnderline"/>
        </w:rPr>
        <w:t>Background conditions are not equal, and they’re definitely controlled by histories of racial exploitation, patriarchy, and so on. It’s harder to bounce back</w:t>
      </w:r>
      <w:r w:rsidRPr="00BD3538">
        <w:rPr>
          <w:rStyle w:val="StyleUnderline"/>
        </w:rPr>
        <w:t xml:space="preserve"> if you’re starting from behind. Hegemony can regulate without appearing to or feeling like it’s regulating—that’s deregulation. </w:t>
      </w:r>
      <w:proofErr w:type="spellStart"/>
      <w:r w:rsidRPr="00BD3538">
        <w:rPr>
          <w:rStyle w:val="StyleUnderline"/>
        </w:rPr>
        <w:t>MRWaSP</w:t>
      </w:r>
      <w:proofErr w:type="spellEnd"/>
      <w:r w:rsidRPr="00BD3538">
        <w:rPr>
          <w:rStyle w:val="StyleUnderline"/>
        </w:rPr>
        <w:t xml:space="preserve"> is deregulated, but it is also dynamic. </w:t>
      </w:r>
      <w:r w:rsidRPr="00244D48">
        <w:rPr>
          <w:rStyle w:val="Emphasis"/>
          <w:highlight w:val="yellow"/>
        </w:rPr>
        <w:t xml:space="preserve">Your social/political status in </w:t>
      </w:r>
      <w:proofErr w:type="spellStart"/>
      <w:r w:rsidRPr="00244D48">
        <w:rPr>
          <w:rStyle w:val="Emphasis"/>
          <w:highlight w:val="yellow"/>
        </w:rPr>
        <w:t>MRWaSP</w:t>
      </w:r>
      <w:proofErr w:type="spellEnd"/>
      <w:r w:rsidRPr="00244D48">
        <w:rPr>
          <w:rStyle w:val="Emphasis"/>
          <w:highlight w:val="yellow"/>
        </w:rPr>
        <w:t>— is</w:t>
      </w:r>
      <w:r w:rsidRPr="00BD3538">
        <w:rPr>
          <w:rStyle w:val="StyleUnderline"/>
        </w:rPr>
        <w:t xml:space="preserve"> thus </w:t>
      </w:r>
      <w:r w:rsidRPr="00244D48">
        <w:rPr>
          <w:rStyle w:val="Emphasis"/>
          <w:highlight w:val="yellow"/>
        </w:rPr>
        <w:t>not</w:t>
      </w:r>
      <w:r w:rsidRPr="00BD3538">
        <w:rPr>
          <w:rStyle w:val="StyleUnderline"/>
        </w:rPr>
        <w:t xml:space="preserve"> taken as </w:t>
      </w:r>
      <w:r w:rsidRPr="00244D48">
        <w:rPr>
          <w:rStyle w:val="Emphasis"/>
          <w:highlight w:val="yellow"/>
        </w:rPr>
        <w:t>an immutable given</w:t>
      </w:r>
      <w:r w:rsidRPr="00526D9A">
        <w:rPr>
          <w:sz w:val="16"/>
        </w:rPr>
        <w:t xml:space="preserve"> (like a “born this way” social identity), </w:t>
      </w:r>
      <w:r w:rsidRPr="00BD3538">
        <w:rPr>
          <w:rStyle w:val="StyleUnderline"/>
        </w:rPr>
        <w:t xml:space="preserve">but as </w:t>
      </w:r>
      <w:r w:rsidRPr="00244D48">
        <w:rPr>
          <w:rStyle w:val="Emphasis"/>
          <w:highlight w:val="yellow"/>
        </w:rPr>
        <w:t>the effect of an ongoing process</w:t>
      </w:r>
      <w:r w:rsidRPr="00BD3538">
        <w:rPr>
          <w:rStyle w:val="StyleUnderline"/>
        </w:rPr>
        <w:t xml:space="preserve">—the process, as Lester Spence puts it, </w:t>
      </w:r>
      <w:r w:rsidRPr="00244D48">
        <w:rPr>
          <w:rStyle w:val="Emphasis"/>
          <w:highlight w:val="yellow"/>
        </w:rPr>
        <w:t>of being “formed according to market logic</w:t>
      </w:r>
      <w:r w:rsidRPr="00BD3538">
        <w:rPr>
          <w:rStyle w:val="StyleUnderline"/>
        </w:rPr>
        <w:t>”</w:t>
      </w:r>
      <w:r w:rsidRPr="00526D9A">
        <w:rPr>
          <w:sz w:val="16"/>
        </w:rPr>
        <w:t xml:space="preserve"> (Spence 15). </w:t>
      </w:r>
      <w:proofErr w:type="spellStart"/>
      <w:r w:rsidRPr="00526D9A">
        <w:rPr>
          <w:sz w:val="16"/>
        </w:rPr>
        <w:t>MRWaSP</w:t>
      </w:r>
      <w:proofErr w:type="spellEnd"/>
      <w:r w:rsidRPr="00526D9A">
        <w:rPr>
          <w:sz w:val="16"/>
        </w:rPr>
        <w:t xml:space="preserve"> doesn’t care so much who you are, but what happens through you: that investing in you furthers the aims of </w:t>
      </w:r>
      <w:proofErr w:type="spellStart"/>
      <w:r w:rsidRPr="00526D9A">
        <w:rPr>
          <w:sz w:val="16"/>
        </w:rPr>
        <w:t>MRWaSP</w:t>
      </w:r>
      <w:proofErr w:type="spellEnd"/>
      <w:r w:rsidRPr="00526D9A">
        <w:rPr>
          <w:sz w:val="16"/>
        </w:rPr>
        <w:t>, and that these aims are not better accomplished by divesting your human capital. If the color line and the gender binary cut inside from outside, human from sub/no</w:t>
      </w:r>
      <w:r w:rsidRPr="008109A6">
        <w:rPr>
          <w:sz w:val="16"/>
        </w:rPr>
        <w:t>n-hu</w:t>
      </w:r>
      <w:r w:rsidRPr="00526D9A">
        <w:rPr>
          <w:sz w:val="16"/>
        </w:rPr>
        <w:t xml:space="preserve">man. </w:t>
      </w:r>
      <w:proofErr w:type="spellStart"/>
      <w:r w:rsidRPr="00244D48">
        <w:rPr>
          <w:rStyle w:val="StyleUnderline"/>
          <w:highlight w:val="yellow"/>
        </w:rPr>
        <w:t>MRWaSP</w:t>
      </w:r>
      <w:proofErr w:type="spellEnd"/>
      <w:r w:rsidRPr="00526D9A">
        <w:rPr>
          <w:sz w:val="16"/>
        </w:rPr>
        <w:t xml:space="preserve"> doesn’t so much cut a tine as </w:t>
      </w:r>
      <w:r w:rsidRPr="00244D48">
        <w:rPr>
          <w:rStyle w:val="StyleUnderline"/>
          <w:highlight w:val="yellow"/>
        </w:rPr>
        <w:t xml:space="preserve">create a </w:t>
      </w:r>
      <w:r w:rsidRPr="00244D48">
        <w:rPr>
          <w:rStyle w:val="Emphasis"/>
          <w:highlight w:val="yellow"/>
        </w:rPr>
        <w:t>feedback process</w:t>
      </w:r>
      <w:r w:rsidRPr="00BD3538">
        <w:rPr>
          <w:rStyle w:val="StyleUnderline"/>
        </w:rPr>
        <w:t xml:space="preserve">, one </w:t>
      </w:r>
      <w:r w:rsidRPr="00244D48">
        <w:rPr>
          <w:rStyle w:val="StyleUnderline"/>
          <w:highlight w:val="yellow"/>
        </w:rPr>
        <w:t xml:space="preserve">that’s </w:t>
      </w:r>
      <w:r w:rsidRPr="00244D48">
        <w:rPr>
          <w:rStyle w:val="Emphasis"/>
          <w:highlight w:val="yellow"/>
        </w:rPr>
        <w:t>flexible</w:t>
      </w:r>
      <w:r w:rsidRPr="00BD3538">
        <w:rPr>
          <w:rStyle w:val="StyleUnderline"/>
        </w:rPr>
        <w:t xml:space="preserve">, </w:t>
      </w:r>
      <w:proofErr w:type="spellStart"/>
      <w:r w:rsidRPr="00BD3538">
        <w:rPr>
          <w:rStyle w:val="StyleUnderline"/>
        </w:rPr>
        <w:t>tuneable</w:t>
      </w:r>
      <w:proofErr w:type="spellEnd"/>
      <w:r w:rsidRPr="00BD3538">
        <w:rPr>
          <w:rStyle w:val="StyleUnderline"/>
        </w:rPr>
        <w:t xml:space="preserve">, </w:t>
      </w:r>
      <w:r w:rsidRPr="00244D48">
        <w:rPr>
          <w:rStyle w:val="StyleUnderline"/>
          <w:highlight w:val="yellow"/>
        </w:rPr>
        <w:t xml:space="preserve">and </w:t>
      </w:r>
      <w:r w:rsidRPr="00244D48">
        <w:rPr>
          <w:rStyle w:val="Emphasis"/>
          <w:highlight w:val="yellow"/>
        </w:rPr>
        <w:t>tweakable</w:t>
      </w:r>
      <w:r w:rsidRPr="00BD3538">
        <w:rPr>
          <w:rStyle w:val="StyleUnderline"/>
        </w:rPr>
        <w:t xml:space="preserve"> so that the white always get whiter and the black always get blacker</w:t>
      </w:r>
      <w:r w:rsidRPr="00526D9A">
        <w:rPr>
          <w:sz w:val="16"/>
        </w:rPr>
        <w:t xml:space="preserve">, so to speak. </w:t>
      </w:r>
      <w:r w:rsidRPr="00244D48">
        <w:rPr>
          <w:rStyle w:val="StyleUnderline"/>
          <w:highlight w:val="yellow"/>
        </w:rPr>
        <w:t>Racialization, gendering</w:t>
      </w:r>
      <w:r w:rsidRPr="00526D9A">
        <w:rPr>
          <w:sz w:val="16"/>
        </w:rPr>
        <w:t xml:space="preserve">, etc., these </w:t>
      </w:r>
      <w:r w:rsidRPr="00244D48">
        <w:rPr>
          <w:rStyle w:val="StyleUnderline"/>
          <w:highlight w:val="yellow"/>
        </w:rPr>
        <w:t xml:space="preserve">aren’t lines that cut but </w:t>
      </w:r>
      <w:r w:rsidRPr="00244D48">
        <w:rPr>
          <w:rStyle w:val="Emphasis"/>
          <w:sz w:val="28"/>
          <w:szCs w:val="28"/>
          <w:highlight w:val="yellow"/>
        </w:rPr>
        <w:t>processes that distribute</w:t>
      </w:r>
      <w:r w:rsidRPr="00526D9A">
        <w:rPr>
          <w:sz w:val="16"/>
        </w:rPr>
        <w:t xml:space="preserve">.14 </w:t>
      </w:r>
      <w:r w:rsidRPr="008109A6">
        <w:rPr>
          <w:rStyle w:val="StyleUnderline"/>
        </w:rPr>
        <w:t xml:space="preserve">The process of resilience </w:t>
      </w:r>
      <w:r w:rsidRPr="008109A6">
        <w:rPr>
          <w:rStyle w:val="Emphasis"/>
        </w:rPr>
        <w:t>compounds</w:t>
      </w:r>
      <w:r w:rsidRPr="008109A6">
        <w:rPr>
          <w:rStyle w:val="StyleUnderline"/>
        </w:rPr>
        <w:t xml:space="preserve"> past successes and past failures</w:t>
      </w:r>
      <w:r w:rsidRPr="008109A6">
        <w:rPr>
          <w:sz w:val="16"/>
        </w:rPr>
        <w:t>, creating</w:t>
      </w:r>
      <w:r w:rsidRPr="00526D9A">
        <w:rPr>
          <w:sz w:val="16"/>
        </w:rPr>
        <w:t xml:space="preserve"> a probabilistic distribution of success and failure. </w:t>
      </w:r>
      <w:r w:rsidRPr="00BD3538">
        <w:rPr>
          <w:rStyle w:val="StyleUnderline"/>
        </w:rPr>
        <w:t>Your ability to bounce back from a crisis depends on the resources at your disposal</w:t>
      </w:r>
      <w:r w:rsidRPr="00526D9A">
        <w:rPr>
          <w:sz w:val="16"/>
        </w:rPr>
        <w:t xml:space="preserve">; these resources (i.e., your material and social situation) is the result of your response, or your family’s response, to past crises. So, the more resilient you and your family have been, the more resilient you are likely to be now and in the future. </w:t>
      </w:r>
      <w:r w:rsidRPr="00BD3538">
        <w:rPr>
          <w:rStyle w:val="StyleUnderline"/>
        </w:rPr>
        <w:t xml:space="preserve">Because white supremacy, sexism, ableism, and so on all shape the background material and ideological conditions in which we all </w:t>
      </w:r>
      <w:r w:rsidRPr="008109A6">
        <w:rPr>
          <w:rStyle w:val="StyleUnderline"/>
        </w:rPr>
        <w:t xml:space="preserve">work, those who have the best odds of </w:t>
      </w:r>
      <w:r w:rsidRPr="008109A6">
        <w:rPr>
          <w:rStyle w:val="Emphasis"/>
        </w:rPr>
        <w:t>successfully demonstrating</w:t>
      </w:r>
      <w:r w:rsidRPr="008109A6">
        <w:rPr>
          <w:rStyle w:val="StyleUnderline"/>
        </w:rPr>
        <w:t xml:space="preserve"> their resilience are the ones who have the most </w:t>
      </w:r>
      <w:r w:rsidRPr="008109A6">
        <w:rPr>
          <w:rStyle w:val="Emphasis"/>
        </w:rPr>
        <w:t>heavily stacked decks</w:t>
      </w:r>
      <w:r w:rsidRPr="008109A6">
        <w:rPr>
          <w:rStyle w:val="StyleUnderline"/>
        </w:rPr>
        <w:t xml:space="preserve">. Moreover, bourgeois, cis gendered, able-bodied people of color are generally the most resilient ones...in no small part because </w:t>
      </w:r>
      <w:proofErr w:type="spellStart"/>
      <w:r w:rsidRPr="008109A6">
        <w:rPr>
          <w:rStyle w:val="StyleUnderline"/>
        </w:rPr>
        <w:t>MRWaSP</w:t>
      </w:r>
      <w:proofErr w:type="spellEnd"/>
      <w:r w:rsidRPr="008109A6">
        <w:rPr>
          <w:rStyle w:val="StyleUnderline"/>
        </w:rPr>
        <w:t xml:space="preserve"> has to make fewer material and ideological compromises to let them in. Thus, though </w:t>
      </w:r>
      <w:proofErr w:type="spellStart"/>
      <w:r w:rsidRPr="008109A6">
        <w:rPr>
          <w:rStyle w:val="StyleUnderline"/>
        </w:rPr>
        <w:t>MRWaSP’s</w:t>
      </w:r>
      <w:proofErr w:type="spellEnd"/>
      <w:r w:rsidRPr="008109A6">
        <w:rPr>
          <w:rStyle w:val="StyleUnderline"/>
        </w:rPr>
        <w:t xml:space="preserve"> methods are dynamic, the overall distribution of power, bodies, domination, resources, and so on, that remains relatively consistent. </w:t>
      </w:r>
      <w:r w:rsidRPr="008109A6">
        <w:rPr>
          <w:sz w:val="16"/>
        </w:rPr>
        <w:t>The second half of the book</w:t>
      </w:r>
      <w:r w:rsidRPr="00526D9A">
        <w:rPr>
          <w:sz w:val="16"/>
        </w:rPr>
        <w:t xml:space="preserve"> discusses the relationship between resilience discourse, </w:t>
      </w:r>
      <w:proofErr w:type="spellStart"/>
      <w:r w:rsidRPr="00526D9A">
        <w:rPr>
          <w:sz w:val="16"/>
        </w:rPr>
        <w:t>MRWaSP</w:t>
      </w:r>
      <w:proofErr w:type="spellEnd"/>
      <w:r w:rsidRPr="00526D9A">
        <w:rPr>
          <w:sz w:val="16"/>
        </w:rPr>
        <w:t xml:space="preserve">, and pop music in much greater detail; it focuses especially on the role of anti- blackness in ideals of resilient femininity. There I will argue that resilient femininity plays a very specific and central role in producing African Americans” as “the exceptions unable to be re-formed” by neoliberal market logic” (Spence 15). </w:t>
      </w:r>
      <w:proofErr w:type="spellStart"/>
      <w:r w:rsidRPr="00244D48">
        <w:rPr>
          <w:rStyle w:val="StyleUnderline"/>
          <w:highlight w:val="yellow"/>
        </w:rPr>
        <w:t>MRWaSP</w:t>
      </w:r>
      <w:proofErr w:type="spellEnd"/>
      <w:r w:rsidRPr="00244D48">
        <w:rPr>
          <w:rStyle w:val="StyleUnderline"/>
          <w:highlight w:val="yellow"/>
        </w:rPr>
        <w:t xml:space="preserve"> is absolutely </w:t>
      </w:r>
      <w:r w:rsidRPr="00244D48">
        <w:rPr>
          <w:rStyle w:val="Emphasis"/>
          <w:highlight w:val="yellow"/>
        </w:rPr>
        <w:t>anti-black</w:t>
      </w:r>
      <w:r w:rsidRPr="00244D48">
        <w:rPr>
          <w:rStyle w:val="StyleUnderline"/>
          <w:highlight w:val="yellow"/>
        </w:rPr>
        <w:t xml:space="preserve"> </w:t>
      </w:r>
      <w:r w:rsidRPr="00244D48">
        <w:rPr>
          <w:rStyle w:val="Emphasis"/>
          <w:highlight w:val="yellow"/>
        </w:rPr>
        <w:t>anti-queer</w:t>
      </w:r>
      <w:r w:rsidRPr="00244D48">
        <w:rPr>
          <w:rStyle w:val="StyleUnderline"/>
          <w:highlight w:val="yellow"/>
        </w:rPr>
        <w:t xml:space="preserve">, </w:t>
      </w:r>
      <w:r w:rsidRPr="00244D48">
        <w:rPr>
          <w:rStyle w:val="Emphasis"/>
          <w:highlight w:val="yellow"/>
        </w:rPr>
        <w:t>ableist</w:t>
      </w:r>
      <w:r w:rsidRPr="00244D48">
        <w:rPr>
          <w:rStyle w:val="StyleUnderline"/>
          <w:highlight w:val="yellow"/>
        </w:rPr>
        <w:t xml:space="preserve">, and </w:t>
      </w:r>
      <w:r w:rsidRPr="00244D48">
        <w:rPr>
          <w:rStyle w:val="Emphasis"/>
          <w:highlight w:val="yellow"/>
        </w:rPr>
        <w:t>misogynist</w:t>
      </w:r>
      <w:r w:rsidRPr="00244D48">
        <w:rPr>
          <w:rStyle w:val="StyleUnderline"/>
          <w:highlight w:val="yellow"/>
        </w:rPr>
        <w:t xml:space="preserve">. It Is a </w:t>
      </w:r>
      <w:r w:rsidRPr="00244D48">
        <w:rPr>
          <w:rStyle w:val="Emphasis"/>
          <w:highlight w:val="yellow"/>
        </w:rPr>
        <w:t>strategy</w:t>
      </w:r>
      <w:r w:rsidRPr="00244D48">
        <w:rPr>
          <w:rStyle w:val="StyleUnderline"/>
          <w:highlight w:val="yellow"/>
        </w:rPr>
        <w:t xml:space="preserve"> for </w:t>
      </w:r>
      <w:r w:rsidRPr="00244D48">
        <w:rPr>
          <w:rStyle w:val="Emphasis"/>
          <w:highlight w:val="yellow"/>
        </w:rPr>
        <w:t>producing</w:t>
      </w:r>
      <w:r w:rsidRPr="00244D48">
        <w:rPr>
          <w:rStyle w:val="StyleUnderline"/>
          <w:highlight w:val="yellow"/>
        </w:rPr>
        <w:t xml:space="preserve"> blackness, queerness, disability, and femininity as </w:t>
      </w:r>
      <w:r w:rsidRPr="00244D48">
        <w:rPr>
          <w:rStyle w:val="Emphasis"/>
          <w:highlight w:val="yellow"/>
        </w:rPr>
        <w:t>mutually-intensifying feedback loops of precariousness</w:t>
      </w:r>
      <w:r w:rsidRPr="00244D48">
        <w:rPr>
          <w:rStyle w:val="StyleUnderline"/>
          <w:highlight w:val="yellow"/>
        </w:rPr>
        <w:t>.</w:t>
      </w:r>
      <w:r w:rsidRPr="00526D9A">
        <w:rPr>
          <w:sz w:val="16"/>
        </w:rPr>
        <w:t xml:space="preserve">’5 </w:t>
      </w:r>
      <w:r w:rsidRPr="00BD3538">
        <w:rPr>
          <w:rStyle w:val="StyleUnderline"/>
        </w:rPr>
        <w:t xml:space="preserve">Just </w:t>
      </w:r>
      <w:r w:rsidRPr="00BF3BBD">
        <w:rPr>
          <w:rStyle w:val="StyleUnderline"/>
        </w:rPr>
        <w:t>think about the most vulnerable populations in the US: it’s usually queer people of color, people whose situations actively deny them the opportunities and resources necessary</w:t>
      </w:r>
      <w:r w:rsidRPr="00BD3538">
        <w:rPr>
          <w:rStyle w:val="StyleUnderline"/>
        </w:rPr>
        <w:t xml:space="preserve"> to profit from their own resilience. </w:t>
      </w:r>
      <w:r w:rsidRPr="00244D48">
        <w:rPr>
          <w:rStyle w:val="StyleUnderline"/>
          <w:highlight w:val="yellow"/>
        </w:rPr>
        <w:t xml:space="preserve">People in precarious situations are constantly bouncing back from adversity, but they don’t get to </w:t>
      </w:r>
      <w:r w:rsidRPr="00244D48">
        <w:rPr>
          <w:rStyle w:val="Emphasis"/>
          <w:highlight w:val="yellow"/>
        </w:rPr>
        <w:t>re-invest</w:t>
      </w:r>
      <w:r w:rsidRPr="00244D48">
        <w:rPr>
          <w:rStyle w:val="StyleUnderline"/>
          <w:highlight w:val="yellow"/>
        </w:rPr>
        <w:t xml:space="preserve"> the surplus value they generate </w:t>
      </w:r>
      <w:r w:rsidRPr="00244D48">
        <w:rPr>
          <w:rStyle w:val="StyleUnderline"/>
        </w:rPr>
        <w:t xml:space="preserve">back into their own human capital. </w:t>
      </w:r>
      <w:r w:rsidRPr="00244D48">
        <w:rPr>
          <w:rStyle w:val="Emphasis"/>
          <w:highlight w:val="yellow"/>
        </w:rPr>
        <w:t>Femininity, blackness, queerness, disability</w:t>
      </w:r>
      <w:r w:rsidRPr="00BD3538">
        <w:rPr>
          <w:rStyle w:val="StyleUnderline"/>
        </w:rPr>
        <w:t xml:space="preserve">, class— these </w:t>
      </w:r>
      <w:r w:rsidRPr="00244D48">
        <w:rPr>
          <w:rStyle w:val="StyleUnderline"/>
          <w:highlight w:val="yellow"/>
        </w:rPr>
        <w:t xml:space="preserve">have </w:t>
      </w:r>
      <w:r w:rsidRPr="00244D48">
        <w:rPr>
          <w:rStyle w:val="Emphasis"/>
          <w:highlight w:val="yellow"/>
        </w:rPr>
        <w:t>always</w:t>
      </w:r>
      <w:r w:rsidRPr="00244D48">
        <w:rPr>
          <w:rStyle w:val="StyleUnderline"/>
          <w:highlight w:val="yellow"/>
        </w:rPr>
        <w:t xml:space="preserve"> been technologies for extracting </w:t>
      </w:r>
      <w:r w:rsidRPr="00244D48">
        <w:rPr>
          <w:rStyle w:val="Emphasis"/>
          <w:highlight w:val="yellow"/>
        </w:rPr>
        <w:t>unpaid surplus value</w:t>
      </w:r>
      <w:r w:rsidRPr="00BD3538">
        <w:rPr>
          <w:rStyle w:val="StyleUnderline"/>
        </w:rPr>
        <w:t xml:space="preserve"> (e.g., </w:t>
      </w:r>
      <w:r w:rsidRPr="00244D48">
        <w:rPr>
          <w:rStyle w:val="Emphasis"/>
          <w:highlight w:val="yellow"/>
        </w:rPr>
        <w:t>slavery</w:t>
      </w:r>
      <w:r w:rsidRPr="00244D48">
        <w:rPr>
          <w:rStyle w:val="StyleUnderline"/>
          <w:highlight w:val="yellow"/>
        </w:rPr>
        <w:t>,</w:t>
      </w:r>
      <w:r w:rsidRPr="00BD3538">
        <w:rPr>
          <w:rStyle w:val="StyleUnderline"/>
        </w:rPr>
        <w:t xml:space="preserve"> housework, </w:t>
      </w:r>
      <w:r w:rsidRPr="00244D48">
        <w:rPr>
          <w:rStyle w:val="Emphasis"/>
          <w:highlight w:val="yellow"/>
        </w:rPr>
        <w:t>commodified labor</w:t>
      </w:r>
      <w:r w:rsidRPr="00BD3538">
        <w:rPr>
          <w:rStyle w:val="StyleUnderline"/>
        </w:rPr>
        <w:t xml:space="preserve">). </w:t>
      </w:r>
      <w:proofErr w:type="spellStart"/>
      <w:r w:rsidRPr="00244D48">
        <w:rPr>
          <w:rStyle w:val="StyleUnderline"/>
        </w:rPr>
        <w:t>MRWaSP</w:t>
      </w:r>
      <w:proofErr w:type="spellEnd"/>
      <w:r w:rsidRPr="00244D48">
        <w:rPr>
          <w:rStyle w:val="StyleUnderline"/>
        </w:rPr>
        <w:t xml:space="preserve"> just </w:t>
      </w:r>
      <w:r w:rsidRPr="00244D48">
        <w:rPr>
          <w:rStyle w:val="Emphasis"/>
        </w:rPr>
        <w:t>updates</w:t>
      </w:r>
      <w:r w:rsidRPr="00244D48">
        <w:rPr>
          <w:rStyle w:val="StyleUnderline"/>
        </w:rPr>
        <w:t xml:space="preserve"> them to work in neoliberalism’s preferred mode: </w:t>
      </w:r>
      <w:r w:rsidRPr="00244D48">
        <w:rPr>
          <w:rStyle w:val="Emphasis"/>
        </w:rPr>
        <w:t>deregulation</w:t>
      </w:r>
      <w:r w:rsidRPr="00244D48">
        <w:rPr>
          <w:rStyle w:val="StyleUnderline"/>
        </w:rPr>
        <w:t>.</w:t>
      </w:r>
    </w:p>
    <w:p w14:paraId="3CBE2FF3" w14:textId="77777777" w:rsidR="0067545B" w:rsidRDefault="0067545B" w:rsidP="0067545B">
      <w:pPr>
        <w:pStyle w:val="Heading4"/>
      </w:pPr>
      <w:r>
        <w:t xml:space="preserve">The western conception that one within the academy can kick-start movements and somehow activate a world-changing “event” is locked within a violent form of colonial Enlightenment– instead we should recognize that the disenfranchised are always already creating futures for themselves through daily acts of survival and quotidian moments of resistance, rather than grand western narratives. </w:t>
      </w:r>
    </w:p>
    <w:p w14:paraId="674254B7" w14:textId="56075616" w:rsidR="0067545B" w:rsidRDefault="0067545B" w:rsidP="0067545B">
      <w:r w:rsidRPr="0067545B">
        <w:rPr>
          <w:rStyle w:val="Style13ptBold"/>
        </w:rPr>
        <w:t xml:space="preserve">Nayar, </w:t>
      </w:r>
      <w:proofErr w:type="spellStart"/>
      <w:r w:rsidRPr="0067545B">
        <w:rPr>
          <w:rStyle w:val="Style13ptBold"/>
        </w:rPr>
        <w:t>Hevilambi</w:t>
      </w:r>
      <w:proofErr w:type="spellEnd"/>
      <w:r w:rsidRPr="0031719D">
        <w:t xml:space="preserve"> (</w:t>
      </w:r>
      <w:r>
        <w:t xml:space="preserve">Jayan Nayar, Associate Professor and Director of the International Development Law and Human Rights LLM Program at the School of Law at the University of Warwick, </w:t>
      </w:r>
      <w:proofErr w:type="spellStart"/>
      <w:r w:rsidRPr="00850524">
        <w:rPr>
          <w:lang w:val="es-ES"/>
        </w:rPr>
        <w:t>Hevilambi</w:t>
      </w:r>
      <w:proofErr w:type="spellEnd"/>
      <w:r>
        <w:t xml:space="preserve">, “Some Thoughts on the “(Extra)Ordinary”: Philosophy, Coloniality, and Being Otherwise,” </w:t>
      </w:r>
      <w:r>
        <w:rPr>
          <w:i/>
        </w:rPr>
        <w:t>Alternatives: Global, Local, Political</w:t>
      </w:r>
      <w:r>
        <w:t xml:space="preserve"> Volume 42 Issue 1) </w:t>
      </w:r>
    </w:p>
    <w:p w14:paraId="76B8EFB5" w14:textId="77777777" w:rsidR="0067545B" w:rsidRPr="00A3657C" w:rsidRDefault="0067545B" w:rsidP="0067545B">
      <w:pPr>
        <w:rPr>
          <w:sz w:val="16"/>
        </w:rPr>
      </w:pPr>
      <w:r w:rsidRPr="00C1424D">
        <w:rPr>
          <w:sz w:val="16"/>
        </w:rPr>
        <w:t xml:space="preserve">Indeed, it is a peculiar enterprise that </w:t>
      </w:r>
      <w:r w:rsidRPr="00DD21B0">
        <w:rPr>
          <w:rStyle w:val="StyleUnderline"/>
        </w:rPr>
        <w:t xml:space="preserve">we “critical </w:t>
      </w:r>
      <w:r w:rsidRPr="00244D48">
        <w:rPr>
          <w:rStyle w:val="StyleUnderline"/>
          <w:highlight w:val="yellow"/>
        </w:rPr>
        <w:t>intellectuals</w:t>
      </w:r>
      <w:r w:rsidRPr="00DD21B0">
        <w:rPr>
          <w:rStyle w:val="StyleUnderline"/>
        </w:rPr>
        <w:t>”</w:t>
      </w:r>
      <w:r w:rsidRPr="00C1424D">
        <w:rPr>
          <w:sz w:val="16"/>
        </w:rPr>
        <w:t xml:space="preserve"> engage in.2 We </w:t>
      </w:r>
      <w:r w:rsidRPr="00244D48">
        <w:rPr>
          <w:rStyle w:val="StyleUnderline"/>
          <w:highlight w:val="yellow"/>
        </w:rPr>
        <w:t>assume a</w:t>
      </w:r>
      <w:r w:rsidRPr="00D22BA7">
        <w:rPr>
          <w:rStyle w:val="StyleUnderline"/>
        </w:rPr>
        <w:t xml:space="preserve">n audacious </w:t>
      </w:r>
      <w:r w:rsidRPr="00244D48">
        <w:rPr>
          <w:rStyle w:val="StyleUnderline"/>
          <w:highlight w:val="yellow"/>
        </w:rPr>
        <w:t xml:space="preserve">capacity to </w:t>
      </w:r>
      <w:r w:rsidRPr="00244D48">
        <w:rPr>
          <w:rStyle w:val="Emphasis"/>
          <w:highlight w:val="yellow"/>
        </w:rPr>
        <w:t>contemplate the “world”</w:t>
      </w:r>
      <w:r w:rsidRPr="00DD21B0">
        <w:rPr>
          <w:rStyle w:val="StyleUnderline"/>
        </w:rPr>
        <w:t xml:space="preserve"> and read its signs and to interpret our present </w:t>
      </w:r>
      <w:r w:rsidRPr="00244D48">
        <w:rPr>
          <w:rStyle w:val="StyleUnderline"/>
          <w:highlight w:val="yellow"/>
        </w:rPr>
        <w:t xml:space="preserve">and </w:t>
      </w:r>
      <w:r w:rsidRPr="00244D48">
        <w:rPr>
          <w:rStyle w:val="Emphasis"/>
          <w:highlight w:val="yellow"/>
        </w:rPr>
        <w:t>imagine better futures</w:t>
      </w:r>
      <w:r w:rsidRPr="00C1424D">
        <w:rPr>
          <w:sz w:val="16"/>
        </w:rPr>
        <w:t xml:space="preserve">. We think, perhaps, this a worthwhile social endeavor; </w:t>
      </w:r>
      <w:r w:rsidRPr="00DD21B0">
        <w:rPr>
          <w:rStyle w:val="StyleUnderline"/>
        </w:rPr>
        <w:t xml:space="preserve">the “thinker,” we might hope, serves as a catalyst to identify, to instigate, and </w:t>
      </w:r>
      <w:r w:rsidRPr="00244D48">
        <w:rPr>
          <w:rStyle w:val="StyleUnderline"/>
          <w:highlight w:val="yellow"/>
        </w:rPr>
        <w:t>to provoke</w:t>
      </w:r>
      <w:r w:rsidRPr="00DD21B0">
        <w:rPr>
          <w:rStyle w:val="StyleUnderline"/>
        </w:rPr>
        <w:t xml:space="preserve"> otherwise merely </w:t>
      </w:r>
      <w:r w:rsidRPr="00244D48">
        <w:rPr>
          <w:rStyle w:val="StyleUnderline"/>
          <w:highlight w:val="yellow"/>
        </w:rPr>
        <w:t>latent potentialities of suppressed insurgencies</w:t>
      </w:r>
      <w:r w:rsidRPr="00DD21B0">
        <w:rPr>
          <w:rStyle w:val="StyleUnderline"/>
        </w:rPr>
        <w:t xml:space="preserve"> against the ossification of the future</w:t>
      </w:r>
      <w:r w:rsidRPr="00C1424D">
        <w:rPr>
          <w:sz w:val="16"/>
        </w:rPr>
        <w:t xml:space="preserve"> in unsatisfactory and captured presents.3 </w:t>
      </w:r>
      <w:r w:rsidRPr="00DD21B0">
        <w:rPr>
          <w:rStyle w:val="StyleUnderline"/>
        </w:rPr>
        <w:t>With this self-assumed sense of purpose</w:t>
      </w:r>
      <w:r w:rsidRPr="00C1424D">
        <w:rPr>
          <w:sz w:val="16"/>
        </w:rPr>
        <w:t xml:space="preserve">, perhaps it is understandable that </w:t>
      </w:r>
      <w:r w:rsidRPr="00DD21B0">
        <w:rPr>
          <w:rStyle w:val="StyleUnderline"/>
        </w:rPr>
        <w:t>many of us seek out the “street” for our thinking</w:t>
      </w:r>
      <w:r w:rsidRPr="00C1424D">
        <w:rPr>
          <w:sz w:val="16"/>
        </w:rPr>
        <w:t xml:space="preserve">;4 it is </w:t>
      </w:r>
      <w:r w:rsidRPr="00DD21B0">
        <w:rPr>
          <w:rStyle w:val="StyleUnderline"/>
        </w:rPr>
        <w:t>here</w:t>
      </w:r>
      <w:r w:rsidRPr="00C1424D">
        <w:rPr>
          <w:sz w:val="16"/>
        </w:rPr>
        <w:t xml:space="preserve"> that </w:t>
      </w:r>
      <w:r w:rsidRPr="00DD21B0">
        <w:rPr>
          <w:rStyle w:val="StyleUnderline"/>
        </w:rPr>
        <w:t>we search for the extraordinary “event” that marks</w:t>
      </w:r>
      <w:r w:rsidRPr="00C1424D">
        <w:rPr>
          <w:sz w:val="16"/>
        </w:rPr>
        <w:t xml:space="preserve">, as we see it, </w:t>
      </w:r>
      <w:r w:rsidRPr="00DD21B0">
        <w:rPr>
          <w:rStyle w:val="StyleUnderline"/>
        </w:rPr>
        <w:t>a rupture, the moment of catharsis, a transformation, the “new” born into the world</w:t>
      </w:r>
      <w:r w:rsidRPr="00C1424D">
        <w:rPr>
          <w:sz w:val="16"/>
        </w:rPr>
        <w:t xml:space="preserve">. We see this tendency to philosophize the street clearly in recent intellectual work of the critical “post-Enlightenment” philosophers.5 </w:t>
      </w:r>
      <w:r w:rsidRPr="00DD21B0">
        <w:rPr>
          <w:rStyle w:val="StyleUnderline"/>
        </w:rPr>
        <w:t>Reading “uprisings,” “resistance,” and “revolutions”, interpreting the happenings of irruptions in the squares and bazaars of anger, ascribing meaning to voice as voiced in a multitude of vernaculars in multiple locales as these events are gazed upon and made audible to consuming eyes and ears, and investing hope and dispensing disappointment</w:t>
      </w:r>
      <w:r w:rsidRPr="00C1424D">
        <w:rPr>
          <w:sz w:val="16"/>
        </w:rPr>
        <w:t xml:space="preserve">, indeed, we observe that </w:t>
      </w:r>
      <w:r w:rsidRPr="00244D48">
        <w:rPr>
          <w:rStyle w:val="StyleUnderline"/>
          <w:highlight w:val="yellow"/>
        </w:rPr>
        <w:t>much political</w:t>
      </w:r>
      <w:r w:rsidRPr="00D22BA7">
        <w:rPr>
          <w:rStyle w:val="StyleUnderline"/>
        </w:rPr>
        <w:t xml:space="preserve">–legal </w:t>
      </w:r>
      <w:r w:rsidRPr="00244D48">
        <w:rPr>
          <w:rStyle w:val="StyleUnderline"/>
          <w:highlight w:val="yellow"/>
        </w:rPr>
        <w:t>thought is</w:t>
      </w:r>
      <w:r w:rsidRPr="00DD21B0">
        <w:rPr>
          <w:rStyle w:val="StyleUnderline"/>
        </w:rPr>
        <w:t xml:space="preserve"> so </w:t>
      </w:r>
      <w:r w:rsidRPr="00244D48">
        <w:rPr>
          <w:rStyle w:val="StyleUnderline"/>
          <w:highlight w:val="yellow"/>
        </w:rPr>
        <w:t>moved by</w:t>
      </w:r>
      <w:r w:rsidRPr="00DF6BD2">
        <w:rPr>
          <w:rStyle w:val="StyleUnderline"/>
        </w:rPr>
        <w:t xml:space="preserve"> the</w:t>
      </w:r>
      <w:r w:rsidRPr="00C1424D">
        <w:rPr>
          <w:sz w:val="16"/>
        </w:rPr>
        <w:t xml:space="preserve"> (variously conceived of) </w:t>
      </w:r>
      <w:r w:rsidRPr="00DD21B0">
        <w:rPr>
          <w:rStyle w:val="StyleUnderline"/>
        </w:rPr>
        <w:t>“</w:t>
      </w:r>
      <w:r w:rsidRPr="00DF6BD2">
        <w:rPr>
          <w:rStyle w:val="StyleUnderline"/>
        </w:rPr>
        <w:t>political</w:t>
      </w:r>
      <w:r w:rsidRPr="00DD21B0">
        <w:rPr>
          <w:rStyle w:val="StyleUnderline"/>
        </w:rPr>
        <w:t xml:space="preserve">” </w:t>
      </w:r>
      <w:r w:rsidRPr="00244D48">
        <w:rPr>
          <w:rStyle w:val="StyleUnderline"/>
          <w:highlight w:val="yellow"/>
        </w:rPr>
        <w:t>projects to</w:t>
      </w:r>
      <w:r w:rsidRPr="00DD21B0">
        <w:rPr>
          <w:rStyle w:val="StyleUnderline"/>
        </w:rPr>
        <w:t xml:space="preserve"> open up possible pathways of “</w:t>
      </w:r>
      <w:r w:rsidRPr="00244D48">
        <w:rPr>
          <w:rStyle w:val="StyleUnderline"/>
          <w:highlight w:val="yellow"/>
        </w:rPr>
        <w:t>ruptur</w:t>
      </w:r>
      <w:r w:rsidRPr="00DD21B0">
        <w:rPr>
          <w:rStyle w:val="StyleUnderline"/>
        </w:rPr>
        <w:t xml:space="preserve">ing” </w:t>
      </w:r>
      <w:r w:rsidRPr="00244D48">
        <w:rPr>
          <w:rStyle w:val="StyleUnderline"/>
          <w:highlight w:val="yellow"/>
        </w:rPr>
        <w:t>the present</w:t>
      </w:r>
      <w:r w:rsidRPr="00C1424D">
        <w:rPr>
          <w:sz w:val="16"/>
        </w:rPr>
        <w:t xml:space="preserve">. In this fashion, the street has indeed come to be the primary locale from which philosophical contemplations are undertaken in this “age of resistance” as Costas </w:t>
      </w:r>
      <w:proofErr w:type="spellStart"/>
      <w:r w:rsidRPr="00C1424D">
        <w:rPr>
          <w:sz w:val="16"/>
        </w:rPr>
        <w:t>Douzinas</w:t>
      </w:r>
      <w:proofErr w:type="spellEnd"/>
      <w:r w:rsidRPr="00C1424D">
        <w:rPr>
          <w:sz w:val="16"/>
        </w:rPr>
        <w:t xml:space="preserve"> has named our present time: A sequence of uprisings will dominate the world political landscape in the next period. Ours is an age of resistance. The possibility of radical change has been firmly placed on the historical agenda.6 </w:t>
      </w:r>
      <w:r w:rsidRPr="00DD21B0">
        <w:rPr>
          <w:rStyle w:val="StyleUnderline"/>
        </w:rPr>
        <w:t>What inspires such fervor, such ecstatic celebration of the street, is a perceived, hoped for, emergence</w:t>
      </w:r>
      <w:r w:rsidRPr="00C1424D">
        <w:rPr>
          <w:sz w:val="16"/>
        </w:rPr>
        <w:t xml:space="preserve">,7 </w:t>
      </w:r>
      <w:r w:rsidRPr="00DD21B0">
        <w:rPr>
          <w:rStyle w:val="StyleUnderline"/>
        </w:rPr>
        <w:t>here, the extraordinary event is the harbinger of hope, marking the</w:t>
      </w:r>
      <w:r w:rsidRPr="00C1424D">
        <w:rPr>
          <w:sz w:val="16"/>
        </w:rPr>
        <w:t xml:space="preserve"> (possible, nascent) </w:t>
      </w:r>
      <w:r w:rsidRPr="00DD21B0">
        <w:rPr>
          <w:rStyle w:val="StyleUnderline"/>
        </w:rPr>
        <w:t>becoming of a “political subject”</w:t>
      </w:r>
      <w:r w:rsidRPr="00C1424D">
        <w:rPr>
          <w:sz w:val="16"/>
        </w:rPr>
        <w:t xml:space="preserve"> as the one </w:t>
      </w:r>
      <w:r w:rsidRPr="00DD21B0">
        <w:rPr>
          <w:rStyle w:val="StyleUnderline"/>
        </w:rPr>
        <w:t>who emerges into the street, and out from the street, breaking free from the shackles of extant sovereign-biopolitical diagrams, heralding (with “fidelity”), as Alain Badiou would have it come to be, the “rebirth” of history</w:t>
      </w:r>
      <w:r w:rsidRPr="00C1424D">
        <w:rPr>
          <w:sz w:val="16"/>
        </w:rPr>
        <w:t xml:space="preserve">.8 The street, thus, portends history. </w:t>
      </w:r>
      <w:r w:rsidRPr="00DD21B0">
        <w:rPr>
          <w:rStyle w:val="StyleUnderline"/>
        </w:rPr>
        <w:t>This</w:t>
      </w:r>
      <w:r w:rsidRPr="00C1424D">
        <w:rPr>
          <w:sz w:val="16"/>
        </w:rPr>
        <w:t xml:space="preserve">, we see, </w:t>
      </w:r>
      <w:r w:rsidRPr="00DD21B0">
        <w:rPr>
          <w:rStyle w:val="StyleUnderline"/>
        </w:rPr>
        <w:t>is thinking fixed on the spectacular, the heroic, and the extraordinary of “radical change.”</w:t>
      </w:r>
      <w:r w:rsidRPr="00C1424D">
        <w:rPr>
          <w:sz w:val="16"/>
        </w:rPr>
        <w:t xml:space="preserve"> It is </w:t>
      </w:r>
      <w:r w:rsidRPr="00D22BA7">
        <w:rPr>
          <w:rStyle w:val="StyleUnderline"/>
        </w:rPr>
        <w:t>this philosophical tendency</w:t>
      </w:r>
      <w:r w:rsidRPr="00C1424D">
        <w:rPr>
          <w:sz w:val="16"/>
        </w:rPr>
        <w:t>—</w:t>
      </w:r>
      <w:r w:rsidRPr="00244D48">
        <w:rPr>
          <w:rStyle w:val="StyleUnderline"/>
          <w:highlight w:val="yellow"/>
        </w:rPr>
        <w:t xml:space="preserve">to </w:t>
      </w:r>
      <w:r w:rsidRPr="00244D48">
        <w:rPr>
          <w:rStyle w:val="Emphasis"/>
          <w:highlight w:val="yellow"/>
        </w:rPr>
        <w:t>appropriate the street</w:t>
      </w:r>
      <w:r w:rsidRPr="00DD21B0">
        <w:rPr>
          <w:rStyle w:val="StyleUnderline"/>
        </w:rPr>
        <w:t xml:space="preserve"> as the ecstatic site of extraordinary becoming</w:t>
      </w:r>
      <w:r w:rsidRPr="00C1424D">
        <w:rPr>
          <w:sz w:val="16"/>
        </w:rPr>
        <w:t xml:space="preserve">—that is my concern in this essay. It is this heroic orientation of thought that is the subject of my critique. In what follows, I consider the philosophical–political heritage from which the preoccupation with thinking the extraordinary of the street originates and question the implications of such thinking. I argue that such thinking </w:t>
      </w:r>
      <w:r w:rsidRPr="0012014F">
        <w:rPr>
          <w:rStyle w:val="StyleUnderline"/>
        </w:rPr>
        <w:t xml:space="preserve">betrays the </w:t>
      </w:r>
      <w:r w:rsidRPr="0012014F">
        <w:rPr>
          <w:rStyle w:val="Emphasis"/>
        </w:rPr>
        <w:t>continued coloniality of critical</w:t>
      </w:r>
      <w:r w:rsidRPr="00DD21B0">
        <w:rPr>
          <w:rStyle w:val="Emphasis"/>
        </w:rPr>
        <w:t xml:space="preserve"> post-Enlightenment </w:t>
      </w:r>
      <w:r w:rsidRPr="0012014F">
        <w:rPr>
          <w:rStyle w:val="Emphasis"/>
        </w:rPr>
        <w:t>philosophy</w:t>
      </w:r>
      <w:r w:rsidRPr="00C1424D">
        <w:rPr>
          <w:sz w:val="16"/>
        </w:rPr>
        <w:t xml:space="preserve">.9 My intention is to provide a different reading of the “extraordinary” that emerges in the street—as a physical place of embodied presence rather than a reified space of philosophical aspiration—informed by what I argue to be a decolonial understanding of the presents (and presence) of already being in the world. The essay is organized as follows. First, I trace the foundations of what I name </w:t>
      </w:r>
      <w:r w:rsidRPr="00DD21B0">
        <w:rPr>
          <w:rStyle w:val="Emphasis"/>
        </w:rPr>
        <w:t>the “ontology of abandonment and resurrection”</w:t>
      </w:r>
      <w:r w:rsidRPr="00C1424D">
        <w:rPr>
          <w:sz w:val="16"/>
        </w:rPr>
        <w:t xml:space="preserve"> which, I argue, </w:t>
      </w:r>
      <w:r w:rsidRPr="00DD21B0">
        <w:rPr>
          <w:rStyle w:val="StyleUnderline"/>
        </w:rPr>
        <w:t>founds critical Eurocentric political–legal philosophy</w:t>
      </w:r>
      <w:r w:rsidRPr="00C1424D">
        <w:rPr>
          <w:sz w:val="16"/>
        </w:rPr>
        <w:t xml:space="preserve">. </w:t>
      </w:r>
      <w:r w:rsidRPr="00DD21B0">
        <w:rPr>
          <w:rStyle w:val="StyleUnderline"/>
        </w:rPr>
        <w:t>Central</w:t>
      </w:r>
      <w:r w:rsidRPr="00C1424D">
        <w:rPr>
          <w:sz w:val="16"/>
        </w:rPr>
        <w:t xml:space="preserve"> here </w:t>
      </w:r>
      <w:r w:rsidRPr="00DD21B0">
        <w:rPr>
          <w:rStyle w:val="StyleUnderline"/>
        </w:rPr>
        <w:t>is the invention of the mythologies of the event and of “becoming.”</w:t>
      </w:r>
      <w:r w:rsidRPr="00C1424D">
        <w:rPr>
          <w:sz w:val="16"/>
        </w:rPr>
        <w:t xml:space="preserve"> I argue that </w:t>
      </w:r>
      <w:r w:rsidRPr="00DD21B0">
        <w:rPr>
          <w:rStyle w:val="StyleUnderline"/>
        </w:rPr>
        <w:t>for the philosopher of the European (post-)Enlightenment</w:t>
      </w:r>
      <w:r w:rsidRPr="00C1424D">
        <w:rPr>
          <w:sz w:val="16"/>
        </w:rPr>
        <w:t xml:space="preserve">, betrayed by the idea and abandoned by the “revolutionary subject,” </w:t>
      </w:r>
      <w:r w:rsidRPr="00DD21B0">
        <w:rPr>
          <w:rStyle w:val="StyleUnderline"/>
        </w:rPr>
        <w:t xml:space="preserve">the quest for a new </w:t>
      </w:r>
      <w:proofErr w:type="spellStart"/>
      <w:r w:rsidRPr="00DD21B0">
        <w:rPr>
          <w:rStyle w:val="StyleUnderline"/>
        </w:rPr>
        <w:t>evental</w:t>
      </w:r>
      <w:proofErr w:type="spellEnd"/>
      <w:r w:rsidRPr="00DD21B0">
        <w:rPr>
          <w:rStyle w:val="StyleUnderline"/>
        </w:rPr>
        <w:t xml:space="preserve"> becoming is all consuming</w:t>
      </w:r>
      <w:r w:rsidRPr="00C1424D">
        <w:rPr>
          <w:sz w:val="16"/>
        </w:rPr>
        <w:t xml:space="preserve">. I demonstrate that </w:t>
      </w:r>
      <w:r w:rsidRPr="00DD21B0">
        <w:rPr>
          <w:rStyle w:val="StyleUnderline"/>
        </w:rPr>
        <w:t>the street presents precisely such an opportunity for rescue</w:t>
      </w:r>
      <w:r w:rsidRPr="00C1424D">
        <w:rPr>
          <w:sz w:val="16"/>
        </w:rPr>
        <w:t xml:space="preserve">, </w:t>
      </w:r>
      <w:r w:rsidRPr="00DD21B0">
        <w:rPr>
          <w:rStyle w:val="StyleUnderline"/>
        </w:rPr>
        <w:t>the irruptions there</w:t>
      </w:r>
      <w:r w:rsidRPr="00C1424D">
        <w:rPr>
          <w:sz w:val="16"/>
        </w:rPr>
        <w:t xml:space="preserve"> witnessed serving to </w:t>
      </w:r>
      <w:r w:rsidRPr="00DD21B0">
        <w:rPr>
          <w:rStyle w:val="StyleUnderline"/>
        </w:rPr>
        <w:t>revive the heroic moment of “becoming subject” through the event</w:t>
      </w:r>
      <w:r w:rsidRPr="00C1424D">
        <w:rPr>
          <w:sz w:val="16"/>
        </w:rPr>
        <w:t xml:space="preserve">. </w:t>
      </w:r>
      <w:r w:rsidRPr="00DD21B0">
        <w:rPr>
          <w:rStyle w:val="StyleUnderline"/>
        </w:rPr>
        <w:t>But this</w:t>
      </w:r>
      <w:r w:rsidRPr="00C1424D">
        <w:rPr>
          <w:sz w:val="16"/>
        </w:rPr>
        <w:t xml:space="preserve">, I argue, </w:t>
      </w:r>
      <w:r w:rsidRPr="00DD21B0">
        <w:rPr>
          <w:rStyle w:val="StyleUnderline"/>
        </w:rPr>
        <w:t xml:space="preserve">is a philosophy that </w:t>
      </w:r>
      <w:r w:rsidRPr="00244D48">
        <w:rPr>
          <w:rStyle w:val="Emphasis"/>
          <w:highlight w:val="yellow"/>
        </w:rPr>
        <w:t>perpetuates</w:t>
      </w:r>
      <w:r w:rsidRPr="00DD21B0">
        <w:rPr>
          <w:rStyle w:val="Emphasis"/>
        </w:rPr>
        <w:t xml:space="preserve">, still, </w:t>
      </w:r>
      <w:r w:rsidRPr="00244D48">
        <w:rPr>
          <w:rStyle w:val="Emphasis"/>
          <w:highlight w:val="yellow"/>
        </w:rPr>
        <w:t>colonial categories of being</w:t>
      </w:r>
      <w:r w:rsidRPr="00C1424D">
        <w:rPr>
          <w:sz w:val="16"/>
        </w:rPr>
        <w:t xml:space="preserve">. Against this philosophy of the extraordinary, I suggest a twofold correction: firstly, an emphasis on the persistent ordinariness of the perceived extraordinary of the street in order that the many worlds of resistance against the </w:t>
      </w:r>
      <w:proofErr w:type="spellStart"/>
      <w:r w:rsidRPr="00C1424D">
        <w:rPr>
          <w:sz w:val="16"/>
        </w:rPr>
        <w:t>normalities</w:t>
      </w:r>
      <w:proofErr w:type="spellEnd"/>
      <w:r w:rsidRPr="00C1424D">
        <w:rPr>
          <w:sz w:val="16"/>
        </w:rPr>
        <w:t xml:space="preserve"> of coloniality are </w:t>
      </w:r>
      <w:proofErr w:type="spellStart"/>
      <w:r w:rsidRPr="00C1424D">
        <w:rPr>
          <w:sz w:val="16"/>
        </w:rPr>
        <w:t>deinvisibilized</w:t>
      </w:r>
      <w:proofErr w:type="spellEnd"/>
      <w:r w:rsidRPr="00C1424D">
        <w:rPr>
          <w:sz w:val="16"/>
        </w:rPr>
        <w:t xml:space="preserve"> to philosophy; secondly, and consequently, a cognition of the resilient extraordinariness of the “ordinary” </w:t>
      </w:r>
      <w:proofErr w:type="spellStart"/>
      <w:r w:rsidRPr="00C1424D">
        <w:rPr>
          <w:sz w:val="16"/>
        </w:rPr>
        <w:t>everyday</w:t>
      </w:r>
      <w:proofErr w:type="spellEnd"/>
      <w:r w:rsidRPr="00C1424D">
        <w:rPr>
          <w:sz w:val="16"/>
        </w:rPr>
        <w:t xml:space="preserve">, so that the worlds of being-otherwise to “Europe” are returned to the philosophical register as present and real possibilities of being. What is intended by this “decolonial” correction, as I elaborate below, is to return philosophy from the street to the everyday locations, material conditions, and experiences of embodied beings in the world.10 In this task of rupturing the coloniality of philosophy, I suggest, we philosophers of rupture are ourselves implicated. On the Ontology of Abandonment and Resurrection (and Disappointment) We begin by directing our attention to the constitutive categories of the European (post-)Enlightenment. By this, I mean the fundamental concepts that found the ground from which (Eurocentric) political–legal philosophy is thought and the premises from which “critical” discoveries are imagined to be made;11 examples relevant to the present discussion include (human)being, sovereignty, the political, constituent and constituted power, and subjectivity. Variously, the attempt to reclaim some emancipatory meaning and content for these foundational categories of (presumed) human beingness in the world characterizes much of the preoccupation of critical philosophy. What we are concerned to do here is to reveal the coloniality of the ontological foundations of this cosmology of the “modern,” whereby the radical, “enlightened” potentiality of human beingness was projected as the Idea of Europe onto the world. I suggest that we can best understand this past, and present, of post-Enlightenment political–legal philosophy as being founded upon an ontology of </w:t>
      </w:r>
      <w:r w:rsidRPr="00C1424D">
        <w:rPr>
          <w:i/>
          <w:sz w:val="16"/>
        </w:rPr>
        <w:t>abandonment</w:t>
      </w:r>
      <w:r w:rsidRPr="00C1424D">
        <w:rPr>
          <w:sz w:val="16"/>
        </w:rPr>
        <w:t xml:space="preserve"> and </w:t>
      </w:r>
      <w:r w:rsidRPr="00C1424D">
        <w:rPr>
          <w:i/>
          <w:sz w:val="16"/>
        </w:rPr>
        <w:t>resurrection</w:t>
      </w:r>
      <w:r w:rsidRPr="00C1424D">
        <w:rPr>
          <w:sz w:val="16"/>
        </w:rPr>
        <w:t xml:space="preserve">. The so-called French Revolution, as a philosophical invention, is a good place to start in this connection. It would appear that no critical, transformative, engagement with the worlds of politics, of law, of democracy, of hope for better human futures, in short, is possible, without some return and due reference to </w:t>
      </w:r>
      <w:r w:rsidRPr="007A370A">
        <w:rPr>
          <w:rStyle w:val="StyleUnderline"/>
        </w:rPr>
        <w:t xml:space="preserve">the “French Revolution” as the </w:t>
      </w:r>
      <w:proofErr w:type="spellStart"/>
      <w:r w:rsidRPr="007A370A">
        <w:rPr>
          <w:rStyle w:val="StyleUnderline"/>
        </w:rPr>
        <w:t>ruptural</w:t>
      </w:r>
      <w:proofErr w:type="spellEnd"/>
      <w:r w:rsidRPr="007A370A">
        <w:rPr>
          <w:rStyle w:val="StyleUnderline"/>
        </w:rPr>
        <w:t xml:space="preserve"> moment of European human imagination and enactment</w:t>
      </w:r>
      <w:r w:rsidRPr="00C1424D">
        <w:rPr>
          <w:sz w:val="16"/>
        </w:rPr>
        <w:t xml:space="preserve"> presented, as it often is, as an original, and </w:t>
      </w:r>
      <w:proofErr w:type="spellStart"/>
      <w:r w:rsidRPr="00C1424D">
        <w:rPr>
          <w:sz w:val="16"/>
        </w:rPr>
        <w:t>originary</w:t>
      </w:r>
      <w:proofErr w:type="spellEnd"/>
      <w:r w:rsidRPr="00C1424D">
        <w:rPr>
          <w:sz w:val="16"/>
        </w:rPr>
        <w:t xml:space="preserve">, Event in history. This </w:t>
      </w:r>
      <w:r w:rsidRPr="007A370A">
        <w:rPr>
          <w:rStyle w:val="StyleUnderline"/>
        </w:rPr>
        <w:t>is the moment of the great birth of “man”-post-God, “</w:t>
      </w:r>
      <w:proofErr w:type="spellStart"/>
      <w:r w:rsidRPr="007A370A">
        <w:rPr>
          <w:rStyle w:val="StyleUnderline"/>
        </w:rPr>
        <w:t>degodded</w:t>
      </w:r>
      <w:proofErr w:type="spellEnd"/>
      <w:r w:rsidRPr="007A370A">
        <w:rPr>
          <w:rStyle w:val="StyleUnderline"/>
        </w:rPr>
        <w:t>” as Sylvia Wynter put it</w:t>
      </w:r>
      <w:r w:rsidRPr="00C1424D">
        <w:rPr>
          <w:sz w:val="16"/>
        </w:rPr>
        <w:t xml:space="preserve">,12 </w:t>
      </w:r>
      <w:r w:rsidRPr="007A370A">
        <w:rPr>
          <w:rStyle w:val="StyleUnderline"/>
        </w:rPr>
        <w:t>as “subject” and “citizen,” a being sovereign, author in and of the world</w:t>
      </w:r>
      <w:r w:rsidRPr="00C1424D">
        <w:rPr>
          <w:sz w:val="16"/>
        </w:rPr>
        <w:t>. In this construction of the “</w:t>
      </w:r>
      <w:r w:rsidRPr="00C1424D">
        <w:rPr>
          <w:i/>
          <w:sz w:val="16"/>
        </w:rPr>
        <w:t>Idea</w:t>
      </w:r>
      <w:r w:rsidRPr="00C1424D">
        <w:rPr>
          <w:sz w:val="16"/>
        </w:rPr>
        <w:t xml:space="preserve">” of being in history is the French Revolution, for the post-Enlightenment philosopher of the European tradition, a constitutive Event, for with it, through it, is consolidated the advent of man as a necessary rupture from emptiness and darkness into fullness and belonging, the emergence from the abandonment and void of godlessness into the secular “word” and world of reasoned Enlightenment. This is a momentous becoming indeed. </w:t>
      </w:r>
      <w:r w:rsidRPr="007A370A">
        <w:rPr>
          <w:rStyle w:val="StyleUnderline"/>
        </w:rPr>
        <w:t>With the invention of the French Revolution, as event</w:t>
      </w:r>
      <w:r w:rsidRPr="00C1424D">
        <w:rPr>
          <w:sz w:val="16"/>
        </w:rPr>
        <w:t xml:space="preserve"> (quite aside and distinct from the temporal happenings and outcomes in France from 1789 and onward),13 </w:t>
      </w:r>
      <w:r w:rsidRPr="007A370A">
        <w:rPr>
          <w:rStyle w:val="StyleUnderline"/>
        </w:rPr>
        <w:t>the citizen</w:t>
      </w:r>
      <w:r w:rsidRPr="00C1424D">
        <w:rPr>
          <w:sz w:val="16"/>
        </w:rPr>
        <w:t xml:space="preserve"> thus </w:t>
      </w:r>
      <w:r w:rsidRPr="007A370A">
        <w:rPr>
          <w:rStyle w:val="StyleUnderline"/>
        </w:rPr>
        <w:t>replaces the “believer,”</w:t>
      </w:r>
      <w:r w:rsidRPr="00C1424D">
        <w:rPr>
          <w:sz w:val="16"/>
        </w:rPr>
        <w:t xml:space="preserve"> </w:t>
      </w:r>
      <w:r w:rsidRPr="007A370A">
        <w:rPr>
          <w:rStyle w:val="StyleUnderline"/>
        </w:rPr>
        <w:t>the “children of revolutionary sovereignty”</w:t>
      </w:r>
      <w:r w:rsidRPr="00C1424D">
        <w:rPr>
          <w:sz w:val="16"/>
        </w:rPr>
        <w:t xml:space="preserve"> thus </w:t>
      </w:r>
      <w:r w:rsidRPr="007A370A">
        <w:rPr>
          <w:rStyle w:val="StyleUnderline"/>
        </w:rPr>
        <w:t>replace the “children of God,”</w:t>
      </w:r>
      <w:r w:rsidRPr="00C1424D">
        <w:rPr>
          <w:sz w:val="16"/>
        </w:rPr>
        <w:t xml:space="preserve"> </w:t>
      </w:r>
      <w:r w:rsidRPr="007A370A">
        <w:rPr>
          <w:rStyle w:val="StyleUnderline"/>
        </w:rPr>
        <w:t>the violent “eventual” revolutionary-becoming</w:t>
      </w:r>
      <w:r w:rsidRPr="00C1424D">
        <w:rPr>
          <w:sz w:val="16"/>
        </w:rPr>
        <w:t xml:space="preserve"> thus </w:t>
      </w:r>
      <w:r w:rsidRPr="007A370A">
        <w:rPr>
          <w:rStyle w:val="StyleUnderline"/>
        </w:rPr>
        <w:t>replaces the portend of the (</w:t>
      </w:r>
      <w:proofErr w:type="spellStart"/>
      <w:r w:rsidRPr="007A370A">
        <w:rPr>
          <w:rStyle w:val="StyleUnderline"/>
        </w:rPr>
        <w:t>im</w:t>
      </w:r>
      <w:proofErr w:type="spellEnd"/>
      <w:r w:rsidRPr="007A370A">
        <w:rPr>
          <w:rStyle w:val="StyleUnderline"/>
        </w:rPr>
        <w:t>)possible secular resurrection of the human-as-citizen into the world of words and meaning absent mediation by the divine ascription of placements</w:t>
      </w:r>
      <w:r w:rsidRPr="00C1424D">
        <w:rPr>
          <w:sz w:val="16"/>
        </w:rPr>
        <w:t>.14 Indeed, a becoming into the world through an extraordinary event—</w:t>
      </w:r>
      <w:r w:rsidRPr="007A370A">
        <w:rPr>
          <w:rStyle w:val="Emphasis"/>
        </w:rPr>
        <w:t>a secular resurrection</w:t>
      </w:r>
      <w:r w:rsidRPr="00C1424D">
        <w:rPr>
          <w:sz w:val="16"/>
        </w:rPr>
        <w:t xml:space="preserve"> as it were—</w:t>
      </w:r>
      <w:r w:rsidRPr="007A370A">
        <w:rPr>
          <w:rStyle w:val="StyleUnderline"/>
        </w:rPr>
        <w:t>is necessary to birth the “rupture” and bring into “being” the modern promise of salvation, necessary to relegate the claim of God</w:t>
      </w:r>
      <w:r w:rsidRPr="00C1424D">
        <w:rPr>
          <w:sz w:val="16"/>
        </w:rPr>
        <w:t xml:space="preserve"> (and his priests) </w:t>
      </w:r>
      <w:r w:rsidRPr="007A370A">
        <w:rPr>
          <w:rStyle w:val="StyleUnderline"/>
        </w:rPr>
        <w:t>on humanity to the fringes of “premodern” superstition</w:t>
      </w:r>
      <w:r w:rsidRPr="00C1424D">
        <w:rPr>
          <w:sz w:val="16"/>
        </w:rPr>
        <w:t xml:space="preserve">.15 Simply put, </w:t>
      </w:r>
      <w:r w:rsidRPr="007A370A">
        <w:rPr>
          <w:rStyle w:val="StyleUnderline"/>
        </w:rPr>
        <w:t>the French Revolution</w:t>
      </w:r>
      <w:r w:rsidRPr="00C1424D">
        <w:rPr>
          <w:sz w:val="16"/>
        </w:rPr>
        <w:t>—</w:t>
      </w:r>
      <w:r w:rsidRPr="007A370A">
        <w:rPr>
          <w:rStyle w:val="StyleUnderline"/>
        </w:rPr>
        <w:t xml:space="preserve">as invented by </w:t>
      </w:r>
      <w:r w:rsidRPr="00244D48">
        <w:rPr>
          <w:rStyle w:val="StyleUnderline"/>
          <w:highlight w:val="yellow"/>
        </w:rPr>
        <w:t xml:space="preserve">the repetitions of </w:t>
      </w:r>
      <w:r w:rsidRPr="00D22BA7">
        <w:rPr>
          <w:rStyle w:val="StyleUnderline"/>
        </w:rPr>
        <w:t xml:space="preserve">political–legal </w:t>
      </w:r>
      <w:r w:rsidRPr="00244D48">
        <w:rPr>
          <w:rStyle w:val="StyleUnderline"/>
          <w:highlight w:val="yellow"/>
        </w:rPr>
        <w:t>philosophers</w:t>
      </w:r>
      <w:r w:rsidRPr="00C1424D">
        <w:rPr>
          <w:sz w:val="16"/>
        </w:rPr>
        <w:t>—</w:t>
      </w:r>
      <w:r w:rsidRPr="007A370A">
        <w:rPr>
          <w:rStyle w:val="StyleUnderline"/>
        </w:rPr>
        <w:t xml:space="preserve">marks the recurrent moment and </w:t>
      </w:r>
      <w:r w:rsidRPr="00244D48">
        <w:rPr>
          <w:rStyle w:val="StyleUnderline"/>
          <w:highlight w:val="yellow"/>
        </w:rPr>
        <w:t>provide</w:t>
      </w:r>
      <w:r w:rsidRPr="007A370A">
        <w:rPr>
          <w:rStyle w:val="StyleUnderline"/>
        </w:rPr>
        <w:t xml:space="preserve">s </w:t>
      </w:r>
      <w:r w:rsidRPr="00A56993">
        <w:rPr>
          <w:rStyle w:val="StyleUnderline"/>
        </w:rPr>
        <w:t>the</w:t>
      </w:r>
      <w:r w:rsidRPr="007A370A">
        <w:rPr>
          <w:rStyle w:val="StyleUnderline"/>
        </w:rPr>
        <w:t xml:space="preserve"> repeated enunciation for </w:t>
      </w:r>
      <w:r w:rsidRPr="00244D48">
        <w:rPr>
          <w:rStyle w:val="StyleUnderline"/>
          <w:highlight w:val="yellow"/>
        </w:rPr>
        <w:t>a spectacular send-off for</w:t>
      </w:r>
      <w:r w:rsidRPr="00C1424D">
        <w:rPr>
          <w:sz w:val="16"/>
        </w:rPr>
        <w:t xml:space="preserve"> (</w:t>
      </w:r>
      <w:r w:rsidRPr="007A370A">
        <w:rPr>
          <w:rStyle w:val="StyleUnderline"/>
        </w:rPr>
        <w:t>the Western version of the Judeo-Christian</w:t>
      </w:r>
      <w:r w:rsidRPr="00C1424D">
        <w:rPr>
          <w:sz w:val="16"/>
        </w:rPr>
        <w:t xml:space="preserve">) </w:t>
      </w:r>
      <w:r w:rsidRPr="00244D48">
        <w:rPr>
          <w:rStyle w:val="StyleUnderline"/>
          <w:highlight w:val="yellow"/>
        </w:rPr>
        <w:t xml:space="preserve">God by the </w:t>
      </w:r>
      <w:r w:rsidRPr="00244D48">
        <w:rPr>
          <w:rStyle w:val="Emphasis"/>
          <w:highlight w:val="yellow"/>
        </w:rPr>
        <w:t>philosophy of a new (En)Light(</w:t>
      </w:r>
      <w:proofErr w:type="spellStart"/>
      <w:r w:rsidRPr="00244D48">
        <w:rPr>
          <w:rStyle w:val="Emphasis"/>
          <w:highlight w:val="yellow"/>
        </w:rPr>
        <w:t>enment</w:t>
      </w:r>
      <w:proofErr w:type="spellEnd"/>
      <w:r w:rsidRPr="00244D48">
        <w:rPr>
          <w:rStyle w:val="Emphasis"/>
          <w:highlight w:val="yellow"/>
        </w:rPr>
        <w:t>)</w:t>
      </w:r>
      <w:r w:rsidRPr="007A370A">
        <w:rPr>
          <w:rStyle w:val="StyleUnderline"/>
        </w:rPr>
        <w:t xml:space="preserve"> and the “liberation” and “freedom” of sovereign man thereby rebirthed</w:t>
      </w:r>
      <w:r w:rsidRPr="00C1424D">
        <w:rPr>
          <w:sz w:val="16"/>
        </w:rPr>
        <w:t xml:space="preserve">.16 </w:t>
      </w:r>
      <w:r w:rsidRPr="007A370A">
        <w:rPr>
          <w:rStyle w:val="StyleUnderline"/>
        </w:rPr>
        <w:t>Thus was invented the ontology of (colonial-)modern beingness</w:t>
      </w:r>
      <w:r w:rsidRPr="00C1424D">
        <w:rPr>
          <w:sz w:val="16"/>
        </w:rPr>
        <w:t xml:space="preserve"> that so many take as given: </w:t>
      </w:r>
      <w:r w:rsidRPr="007A370A">
        <w:rPr>
          <w:rStyle w:val="StyleUnderline"/>
        </w:rPr>
        <w:t>That human beingness is the possibility of becoming</w:t>
      </w:r>
      <w:r w:rsidRPr="00C1424D">
        <w:rPr>
          <w:sz w:val="16"/>
        </w:rPr>
        <w:t>—</w:t>
      </w:r>
      <w:r w:rsidRPr="007A370A">
        <w:rPr>
          <w:rStyle w:val="StyleUnderline"/>
        </w:rPr>
        <w:t>being out of nonbeing</w:t>
      </w:r>
      <w:r w:rsidRPr="00C1424D">
        <w:rPr>
          <w:sz w:val="16"/>
        </w:rPr>
        <w:t xml:space="preserve">. We see this defined by the duality of the believer and the heathen under Occidental Christianity, traced to an earlier distinction between the (political-)sociality/civilization of </w:t>
      </w:r>
      <w:r w:rsidRPr="00C1424D">
        <w:rPr>
          <w:i/>
          <w:sz w:val="16"/>
        </w:rPr>
        <w:t>bios</w:t>
      </w:r>
      <w:r w:rsidRPr="00C1424D">
        <w:rPr>
          <w:sz w:val="16"/>
        </w:rPr>
        <w:t xml:space="preserve"> and the “naturality” of </w:t>
      </w:r>
      <w:proofErr w:type="spellStart"/>
      <w:r w:rsidRPr="00C1424D">
        <w:rPr>
          <w:i/>
          <w:sz w:val="16"/>
        </w:rPr>
        <w:t>zoe</w:t>
      </w:r>
      <w:proofErr w:type="spellEnd"/>
      <w:r w:rsidRPr="00C1424D">
        <w:rPr>
          <w:sz w:val="16"/>
        </w:rPr>
        <w:t xml:space="preserve"> in more “classical” Grecian rationalizations.17 </w:t>
      </w:r>
      <w:r w:rsidRPr="00244D48">
        <w:rPr>
          <w:rStyle w:val="StyleUnderline"/>
          <w:highlight w:val="yellow"/>
        </w:rPr>
        <w:t>That beingness</w:t>
      </w:r>
      <w:r w:rsidRPr="00C1424D">
        <w:rPr>
          <w:sz w:val="16"/>
        </w:rPr>
        <w:t>—as being self as self with others—</w:t>
      </w:r>
      <w:r w:rsidRPr="00244D48">
        <w:rPr>
          <w:rStyle w:val="StyleUnderline"/>
          <w:highlight w:val="yellow"/>
        </w:rPr>
        <w:t>is</w:t>
      </w:r>
      <w:r w:rsidRPr="00C1424D">
        <w:rPr>
          <w:sz w:val="16"/>
        </w:rPr>
        <w:t xml:space="preserve">, as such, </w:t>
      </w:r>
      <w:r w:rsidRPr="00244D48">
        <w:rPr>
          <w:rStyle w:val="StyleUnderline"/>
          <w:highlight w:val="yellow"/>
        </w:rPr>
        <w:t>haunted by</w:t>
      </w:r>
      <w:r w:rsidRPr="0035605B">
        <w:rPr>
          <w:rStyle w:val="StyleUnderline"/>
        </w:rPr>
        <w:t xml:space="preserve"> the inherent and perpetual threat of abandonment to nonbeing</w:t>
      </w:r>
      <w:r w:rsidRPr="00C1424D">
        <w:rPr>
          <w:sz w:val="16"/>
        </w:rPr>
        <w:t xml:space="preserve"> from </w:t>
      </w:r>
      <w:r w:rsidRPr="00C1424D">
        <w:rPr>
          <w:i/>
          <w:sz w:val="16"/>
        </w:rPr>
        <w:t>bios-community</w:t>
      </w:r>
      <w:r w:rsidRPr="00C1424D">
        <w:rPr>
          <w:sz w:val="16"/>
        </w:rPr>
        <w:t xml:space="preserve"> to </w:t>
      </w:r>
      <w:proofErr w:type="spellStart"/>
      <w:r w:rsidRPr="00C1424D">
        <w:rPr>
          <w:i/>
          <w:sz w:val="16"/>
        </w:rPr>
        <w:t>zoe</w:t>
      </w:r>
      <w:proofErr w:type="spellEnd"/>
      <w:r w:rsidRPr="00C1424D">
        <w:rPr>
          <w:i/>
          <w:sz w:val="16"/>
        </w:rPr>
        <w:t>-bare life</w:t>
      </w:r>
      <w:r w:rsidRPr="00C1424D">
        <w:rPr>
          <w:sz w:val="16"/>
        </w:rPr>
        <w:t xml:space="preserve">. </w:t>
      </w:r>
      <w:r w:rsidRPr="0035605B">
        <w:rPr>
          <w:rStyle w:val="StyleUnderline"/>
        </w:rPr>
        <w:t>It is the (</w:t>
      </w:r>
      <w:r w:rsidRPr="00D22BA7">
        <w:rPr>
          <w:rStyle w:val="StyleUnderline"/>
        </w:rPr>
        <w:t>constantly strived for</w:t>
      </w:r>
      <w:r w:rsidRPr="0035605B">
        <w:rPr>
          <w:rStyle w:val="StyleUnderline"/>
        </w:rPr>
        <w:t xml:space="preserve">) universal potentiality and </w:t>
      </w:r>
      <w:r w:rsidRPr="00244D48">
        <w:rPr>
          <w:rStyle w:val="StyleUnderline"/>
          <w:highlight w:val="yellow"/>
        </w:rPr>
        <w:t>responsibility</w:t>
      </w:r>
      <w:r w:rsidRPr="0035605B">
        <w:rPr>
          <w:rStyle w:val="StyleUnderline"/>
        </w:rPr>
        <w:t xml:space="preserve"> of man</w:t>
      </w:r>
      <w:r w:rsidRPr="00C1424D">
        <w:rPr>
          <w:sz w:val="16"/>
        </w:rPr>
        <w:t xml:space="preserve"> therefore </w:t>
      </w:r>
      <w:r w:rsidRPr="00244D48">
        <w:rPr>
          <w:rStyle w:val="StyleUnderline"/>
          <w:highlight w:val="yellow"/>
        </w:rPr>
        <w:t>to become into the “public” as (ethical-)political subject</w:t>
      </w:r>
      <w:r w:rsidRPr="00C1424D">
        <w:rPr>
          <w:sz w:val="16"/>
        </w:rPr>
        <w:t xml:space="preserve">.18 That </w:t>
      </w:r>
      <w:r w:rsidRPr="0035605B">
        <w:rPr>
          <w:rStyle w:val="StyleUnderline"/>
        </w:rPr>
        <w:t>this becoming, out of nonbeing</w:t>
      </w:r>
      <w:r w:rsidRPr="00C1424D">
        <w:rPr>
          <w:sz w:val="16"/>
        </w:rPr>
        <w:t xml:space="preserve"> (</w:t>
      </w:r>
      <w:proofErr w:type="spellStart"/>
      <w:r w:rsidRPr="00C1424D">
        <w:rPr>
          <w:sz w:val="16"/>
        </w:rPr>
        <w:t>zoe</w:t>
      </w:r>
      <w:proofErr w:type="spellEnd"/>
      <w:r w:rsidRPr="00C1424D">
        <w:rPr>
          <w:sz w:val="16"/>
        </w:rPr>
        <w:t xml:space="preserve">-bare life) </w:t>
      </w:r>
      <w:r w:rsidRPr="0035605B">
        <w:rPr>
          <w:rStyle w:val="StyleUnderline"/>
        </w:rPr>
        <w:t>into the world of political-being-subject, is a process filled with ontological labor pains</w:t>
      </w:r>
      <w:r w:rsidRPr="00C1424D">
        <w:rPr>
          <w:sz w:val="16"/>
        </w:rPr>
        <w:t xml:space="preserve">; </w:t>
      </w:r>
      <w:r w:rsidRPr="0035605B">
        <w:rPr>
          <w:rStyle w:val="StyleUnderline"/>
        </w:rPr>
        <w:t>theories of “social contract” enacted out of the extraordinary event</w:t>
      </w:r>
      <w:r w:rsidRPr="00C1424D">
        <w:rPr>
          <w:sz w:val="16"/>
        </w:rPr>
        <w:t xml:space="preserve"> thus </w:t>
      </w:r>
      <w:r w:rsidRPr="0035605B">
        <w:rPr>
          <w:rStyle w:val="StyleUnderline"/>
        </w:rPr>
        <w:t>serves as the modern philosophical vehicle for this transformation from the extraordinary moment to the normalized future</w:t>
      </w:r>
      <w:r w:rsidRPr="00C1424D">
        <w:rPr>
          <w:sz w:val="16"/>
        </w:rPr>
        <w:t xml:space="preserve">. This is all well and good, no doubt significant for an understanding of the evolving cosmologies and </w:t>
      </w:r>
      <w:proofErr w:type="spellStart"/>
      <w:r w:rsidRPr="00C1424D">
        <w:rPr>
          <w:sz w:val="16"/>
        </w:rPr>
        <w:t>philosophoscapes</w:t>
      </w:r>
      <w:proofErr w:type="spellEnd"/>
      <w:r w:rsidRPr="00C1424D">
        <w:rPr>
          <w:sz w:val="16"/>
        </w:rPr>
        <w:t xml:space="preserve"> of the emerging “European man” out of his ages dark; the actual in the “ideal” of this emancipation of the modern subject was, however, something quite different.19 </w:t>
      </w:r>
      <w:r w:rsidRPr="0035605B">
        <w:rPr>
          <w:rStyle w:val="StyleUnderline"/>
        </w:rPr>
        <w:t>A decolonial telling of the philosophical biography of the political subject begins with remembering that we are not merely recounting a “European-modern” philosophical tale here</w:t>
      </w:r>
      <w:r w:rsidRPr="00C1424D">
        <w:rPr>
          <w:sz w:val="16"/>
        </w:rPr>
        <w:t xml:space="preserve">. </w:t>
      </w:r>
      <w:r w:rsidRPr="00244D48">
        <w:rPr>
          <w:rStyle w:val="StyleUnderline"/>
          <w:highlight w:val="yellow"/>
        </w:rPr>
        <w:t>The birthing of the</w:t>
      </w:r>
      <w:r w:rsidRPr="00597A48">
        <w:rPr>
          <w:rStyle w:val="StyleUnderline"/>
        </w:rPr>
        <w:t xml:space="preserve"> modern universal </w:t>
      </w:r>
      <w:r w:rsidRPr="00244D48">
        <w:rPr>
          <w:rStyle w:val="StyleUnderline"/>
          <w:highlight w:val="yellow"/>
        </w:rPr>
        <w:t xml:space="preserve">subject of the political was </w:t>
      </w:r>
      <w:r w:rsidRPr="00244D48">
        <w:rPr>
          <w:rStyle w:val="Emphasis"/>
          <w:highlight w:val="yellow"/>
        </w:rPr>
        <w:t xml:space="preserve">coeval with its </w:t>
      </w:r>
      <w:proofErr w:type="spellStart"/>
      <w:r w:rsidRPr="00244D48">
        <w:rPr>
          <w:rStyle w:val="Emphasis"/>
          <w:highlight w:val="yellow"/>
        </w:rPr>
        <w:t>coconstitutive</w:t>
      </w:r>
      <w:proofErr w:type="spellEnd"/>
      <w:r w:rsidRPr="00244D48">
        <w:rPr>
          <w:rStyle w:val="Emphasis"/>
          <w:highlight w:val="yellow"/>
        </w:rPr>
        <w:t xml:space="preserve"> colonial underside</w:t>
      </w:r>
      <w:r w:rsidRPr="00C1424D">
        <w:rPr>
          <w:sz w:val="16"/>
        </w:rPr>
        <w:t xml:space="preserve">; </w:t>
      </w:r>
      <w:r w:rsidRPr="0035605B">
        <w:rPr>
          <w:rStyle w:val="StyleUnderline"/>
        </w:rPr>
        <w:t xml:space="preserve">it was an ontological birth whose origins lay in the </w:t>
      </w:r>
      <w:r w:rsidRPr="0035605B">
        <w:rPr>
          <w:rStyle w:val="Emphasis"/>
        </w:rPr>
        <w:t>violent gestations, both material and cosmological, of the colonial ordering of the world</w:t>
      </w:r>
      <w:r w:rsidRPr="00C1424D">
        <w:rPr>
          <w:sz w:val="16"/>
        </w:rPr>
        <w:t xml:space="preserve">. I don’t intend to repeat the readings of the history of History through a colonial–modern lens; this has amply been done effectively elsewhere.20 My aim is more to draw out the constituting premises that connect the current preoccupation of extraordinary becoming of (Westernized) man with prior colonial philosophies of being that sought to deny and thereby annihilate the manifold actuals of </w:t>
      </w:r>
      <w:r w:rsidRPr="00C1424D">
        <w:rPr>
          <w:i/>
          <w:sz w:val="16"/>
        </w:rPr>
        <w:t>already-(other-)beingness</w:t>
      </w:r>
      <w:r w:rsidRPr="00C1424D">
        <w:rPr>
          <w:sz w:val="16"/>
        </w:rPr>
        <w:t xml:space="preserve"> that constitutes the worlds of being (variously)human. We recall that </w:t>
      </w:r>
      <w:r w:rsidRPr="00244D48">
        <w:rPr>
          <w:rStyle w:val="StyleUnderline"/>
          <w:highlight w:val="yellow"/>
        </w:rPr>
        <w:t>the foundational assumptions</w:t>
      </w:r>
      <w:r w:rsidRPr="0035605B">
        <w:rPr>
          <w:rStyle w:val="StyleUnderline"/>
        </w:rPr>
        <w:t xml:space="preserve"> and constitutive philosophical categories </w:t>
      </w:r>
      <w:r w:rsidRPr="00244D48">
        <w:rPr>
          <w:rStyle w:val="StyleUnderline"/>
          <w:highlight w:val="yellow"/>
        </w:rPr>
        <w:t xml:space="preserve">of </w:t>
      </w:r>
      <w:r w:rsidRPr="00D22BA7">
        <w:rPr>
          <w:rStyle w:val="StyleUnderline"/>
        </w:rPr>
        <w:t>being, sovereignty</w:t>
      </w:r>
      <w:r w:rsidRPr="00244D48">
        <w:rPr>
          <w:rStyle w:val="StyleUnderline"/>
          <w:highlight w:val="yellow"/>
        </w:rPr>
        <w:t xml:space="preserve">, subject, and political were invented </w:t>
      </w:r>
      <w:r w:rsidRPr="00244D48">
        <w:rPr>
          <w:rStyle w:val="Emphasis"/>
          <w:highlight w:val="yellow"/>
        </w:rPr>
        <w:t xml:space="preserve">alongside the </w:t>
      </w:r>
      <w:r w:rsidRPr="00D22BA7">
        <w:rPr>
          <w:rStyle w:val="Emphasis"/>
        </w:rPr>
        <w:t xml:space="preserve">material </w:t>
      </w:r>
      <w:r w:rsidRPr="00244D48">
        <w:rPr>
          <w:rStyle w:val="Emphasis"/>
          <w:highlight w:val="yellow"/>
        </w:rPr>
        <w:t>enforcement of colonial–</w:t>
      </w:r>
      <w:r w:rsidRPr="00D22BA7">
        <w:rPr>
          <w:rStyle w:val="Emphasis"/>
        </w:rPr>
        <w:t xml:space="preserve">modern </w:t>
      </w:r>
      <w:r w:rsidRPr="00244D48">
        <w:rPr>
          <w:rStyle w:val="Emphasis"/>
          <w:highlight w:val="yellow"/>
        </w:rPr>
        <w:t xml:space="preserve">politics </w:t>
      </w:r>
      <w:r w:rsidRPr="00D22BA7">
        <w:rPr>
          <w:rStyle w:val="Emphasis"/>
        </w:rPr>
        <w:t>and law</w:t>
      </w:r>
      <w:r w:rsidRPr="00C1424D">
        <w:rPr>
          <w:sz w:val="16"/>
        </w:rPr>
        <w:t xml:space="preserve">.21 </w:t>
      </w:r>
      <w:r w:rsidRPr="0035605B">
        <w:rPr>
          <w:rStyle w:val="StyleUnderline"/>
        </w:rPr>
        <w:t xml:space="preserve">From the very beginning, </w:t>
      </w:r>
      <w:r w:rsidRPr="00244D48">
        <w:rPr>
          <w:rStyle w:val="StyleUnderline"/>
          <w:highlight w:val="yellow"/>
        </w:rPr>
        <w:t xml:space="preserve">the universal Man of the Enlightenment was </w:t>
      </w:r>
      <w:r w:rsidRPr="00244D48">
        <w:rPr>
          <w:rStyle w:val="Emphasis"/>
          <w:highlight w:val="yellow"/>
        </w:rPr>
        <w:t>constructed on</w:t>
      </w:r>
      <w:r w:rsidRPr="0035605B">
        <w:rPr>
          <w:rStyle w:val="Emphasis"/>
        </w:rPr>
        <w:t xml:space="preserve"> a whole array of </w:t>
      </w:r>
      <w:r w:rsidRPr="00D22BA7">
        <w:rPr>
          <w:rStyle w:val="Emphasis"/>
        </w:rPr>
        <w:t xml:space="preserve">geo- and body </w:t>
      </w:r>
      <w:r w:rsidRPr="00244D48">
        <w:rPr>
          <w:rStyle w:val="Emphasis"/>
          <w:highlight w:val="yellow"/>
        </w:rPr>
        <w:t>political disqualifications</w:t>
      </w:r>
      <w:r w:rsidRPr="00C1424D">
        <w:rPr>
          <w:sz w:val="16"/>
        </w:rPr>
        <w:t xml:space="preserve">;22 </w:t>
      </w:r>
      <w:r w:rsidRPr="0035605B">
        <w:rPr>
          <w:rStyle w:val="StyleUnderline"/>
        </w:rPr>
        <w:t>for all the assertions of the sovereignty of man, it was the bordering of “population” that marked the advent of the “sovereignty” of (biopolitical) “government.”</w:t>
      </w:r>
      <w:r w:rsidRPr="00C1424D">
        <w:rPr>
          <w:sz w:val="16"/>
        </w:rPr>
        <w:t xml:space="preserve">23 </w:t>
      </w:r>
      <w:r w:rsidRPr="0035605B">
        <w:rPr>
          <w:rStyle w:val="StyleUnderline"/>
        </w:rPr>
        <w:t>This</w:t>
      </w:r>
      <w:r w:rsidRPr="00C1424D">
        <w:rPr>
          <w:sz w:val="16"/>
        </w:rPr>
        <w:t xml:space="preserve">, to stress the point, </w:t>
      </w:r>
      <w:r w:rsidRPr="0035605B">
        <w:rPr>
          <w:rStyle w:val="StyleUnderline"/>
        </w:rPr>
        <w:t>was no “exception” but the very actuality of colonial–modernity</w:t>
      </w:r>
      <w:r w:rsidRPr="00C1424D">
        <w:rPr>
          <w:sz w:val="16"/>
        </w:rPr>
        <w:t xml:space="preserve">.24 “Indeed, a matter of anguish for the Eurocentric philosopher of the Enlightened subject is the continuing </w:t>
      </w:r>
      <w:proofErr w:type="spellStart"/>
      <w:r w:rsidRPr="00C1424D">
        <w:rPr>
          <w:sz w:val="16"/>
        </w:rPr>
        <w:t>realisation</w:t>
      </w:r>
      <w:proofErr w:type="spellEnd"/>
      <w:r w:rsidRPr="00C1424D">
        <w:rPr>
          <w:sz w:val="16"/>
        </w:rPr>
        <w:t xml:space="preserve"> that </w:t>
      </w:r>
      <w:r w:rsidRPr="0035605B">
        <w:rPr>
          <w:rStyle w:val="StyleUnderline"/>
        </w:rPr>
        <w:t xml:space="preserve">the inflicted and perpetuated suffering upon the majority of the human population is a matter of </w:t>
      </w:r>
      <w:r w:rsidRPr="0035605B">
        <w:rPr>
          <w:rStyle w:val="Emphasis"/>
        </w:rPr>
        <w:t>everyday and ordinary reality</w:t>
      </w:r>
      <w:r w:rsidRPr="00C1424D">
        <w:rPr>
          <w:sz w:val="16"/>
        </w:rPr>
        <w:t xml:space="preserve">, that </w:t>
      </w:r>
      <w:r w:rsidRPr="0035605B">
        <w:rPr>
          <w:rStyle w:val="StyleUnderline"/>
        </w:rPr>
        <w:t xml:space="preserve">the ‘exclusions’ and depravations that are daily witnessed as defining the ‘actual’ of human-beingness under national and global orders of (b)ordered populations are a </w:t>
      </w:r>
      <w:r w:rsidRPr="0035605B">
        <w:rPr>
          <w:rStyle w:val="Emphasis"/>
        </w:rPr>
        <w:t>constitutive feature of the condition of (colonial-)modernity.”</w:t>
      </w:r>
      <w:r>
        <w:rPr>
          <w:rStyle w:val="Emphasis"/>
        </w:rPr>
        <w:t xml:space="preserve"> </w:t>
      </w:r>
      <w:r w:rsidRPr="00C1424D">
        <w:rPr>
          <w:sz w:val="16"/>
        </w:rPr>
        <w:t>Aside from the dire actualities of the biopolitics of “</w:t>
      </w:r>
      <w:proofErr w:type="spellStart"/>
      <w:r w:rsidRPr="00C1424D">
        <w:rPr>
          <w:sz w:val="16"/>
        </w:rPr>
        <w:t>populationization</w:t>
      </w:r>
      <w:proofErr w:type="spellEnd"/>
      <w:r w:rsidRPr="00C1424D">
        <w:rPr>
          <w:sz w:val="16"/>
        </w:rPr>
        <w:t>,” the effects of “individualization” that has ensnared the subject perhaps pose a greater disappointment to the philosopher. The problem, simply put, is a crisis of the “present”: the apparent complacent condition of being that has come to define the settled present of a domesticated subject. As Zygmunt Bauman observed, the “imagination” that underpins the “</w:t>
      </w:r>
      <w:proofErr w:type="spellStart"/>
      <w:r w:rsidRPr="00C1424D">
        <w:rPr>
          <w:sz w:val="16"/>
        </w:rPr>
        <w:t>postpolitical</w:t>
      </w:r>
      <w:proofErr w:type="spellEnd"/>
      <w:r w:rsidRPr="00C1424D">
        <w:rPr>
          <w:sz w:val="16"/>
        </w:rPr>
        <w:t xml:space="preserve">,” “postmodern” consensus of neoliberal “liquid modernity,” the result of the global consolidation of capitalism, is one whereby the much vaunted subject is concerned more with the “mining” of “disengaged” happiness and less with any historic mission for an enlightened humanity.25 It would appear, the enticements of consumerism and entrepreneurism, more than some resurrection of a political subject into history defines the (post)modern condition of being. And the consequence of this emptying out of “the political” from the subject? Precarious beingness and being “precariat” now are now </w:t>
      </w:r>
      <w:proofErr w:type="spellStart"/>
      <w:r w:rsidRPr="00C1424D">
        <w:rPr>
          <w:sz w:val="16"/>
        </w:rPr>
        <w:t>recognised</w:t>
      </w:r>
      <w:proofErr w:type="spellEnd"/>
      <w:r w:rsidRPr="00C1424D">
        <w:rPr>
          <w:sz w:val="16"/>
        </w:rPr>
        <w:t xml:space="preserve"> as the “normal” conditions of modern subjectivity.26 Through all this, the philosopher, it would appear, stands abandoned by her subject. The abdication by the subject of her “historic” responsibility of becoming-being-in-the-political is an ongoing disappointment for any critical political–legal philosopher who takes the universal promise of the “Enlightenment” seriously; it is after all the repudiation, by embodied actual beings, of the philosophically ascribed role of the political subject to be the maker of history. Rescue is necessary therefore; recovery of the foundational promise of the Enlightenment is, for the philosopher of rupture, imperative. And so, we understand the reasons for the following refinements to the original birth story of the political subject that we find in much current critical thinking: That to be denied being-(in the) political, is to be either in abjection or in stupor, in ontological nothingness as inexistent, or meaninglessness as a commodity, a thing not worthy of the legacy of the idea of Europe. The former is the state of “rightless” exclusion that concerned Arendt and her philosophical progeny, it is the condition of abandonment that preoccupies post-</w:t>
      </w:r>
      <w:proofErr w:type="spellStart"/>
      <w:r w:rsidRPr="00C1424D">
        <w:rPr>
          <w:sz w:val="16"/>
        </w:rPr>
        <w:t>Agambenian</w:t>
      </w:r>
      <w:proofErr w:type="spellEnd"/>
      <w:r w:rsidRPr="00C1424D">
        <w:rPr>
          <w:sz w:val="16"/>
        </w:rPr>
        <w:t xml:space="preserve"> philosophers of biopolitical sovereignty. The latter is the perceived condition of the contemporary biopolitical subject object of governmentality—the “counted” and the “accounted-for,” self-disciplining, held docile, and domesticated to be nothing useful other than as “entrepreneurial citizen consumers”—that is the object of disappointment if not contempt. And so, the crisis of the present necessitates efforts to revive, if not rescue, even resurrect, the political subject from either abandoned deprivations or hedonistic </w:t>
      </w:r>
      <w:proofErr w:type="spellStart"/>
      <w:r w:rsidRPr="00C1424D">
        <w:rPr>
          <w:sz w:val="16"/>
        </w:rPr>
        <w:t>automatonity</w:t>
      </w:r>
      <w:proofErr w:type="spellEnd"/>
      <w:r w:rsidRPr="00C1424D">
        <w:rPr>
          <w:sz w:val="16"/>
        </w:rPr>
        <w:t xml:space="preserve"> and consumptive banality. That becoming subject, therefore, is the continuing ontological potentiality of </w:t>
      </w:r>
      <w:proofErr w:type="spellStart"/>
      <w:r w:rsidRPr="00C1424D">
        <w:rPr>
          <w:sz w:val="16"/>
        </w:rPr>
        <w:t>ruptural</w:t>
      </w:r>
      <w:proofErr w:type="spellEnd"/>
      <w:r w:rsidRPr="00C1424D">
        <w:rPr>
          <w:sz w:val="16"/>
        </w:rPr>
        <w:t xml:space="preserve"> emancipation. Becoming subject, thus, is an </w:t>
      </w:r>
      <w:proofErr w:type="gramStart"/>
      <w:r w:rsidRPr="00C1424D">
        <w:rPr>
          <w:sz w:val="16"/>
        </w:rPr>
        <w:t>ever incomplete</w:t>
      </w:r>
      <w:proofErr w:type="gramEnd"/>
      <w:r w:rsidRPr="00C1424D">
        <w:rPr>
          <w:sz w:val="16"/>
        </w:rPr>
        <w:t xml:space="preserve"> project of becoming–being in history. With this critical reformulation of the idea, we arrive at the present problem to “invent,” as </w:t>
      </w:r>
      <w:proofErr w:type="spellStart"/>
      <w:r w:rsidRPr="00C1424D">
        <w:rPr>
          <w:sz w:val="16"/>
        </w:rPr>
        <w:t>Badiou</w:t>
      </w:r>
      <w:proofErr w:type="spellEnd"/>
      <w:r w:rsidRPr="00C1424D">
        <w:rPr>
          <w:sz w:val="16"/>
        </w:rPr>
        <w:t xml:space="preserve"> put it, the “problem of the present”;27 </w:t>
      </w:r>
      <w:r w:rsidRPr="0035605B">
        <w:rPr>
          <w:rStyle w:val="StyleUnderline"/>
        </w:rPr>
        <w:t xml:space="preserve">it becomes the task of the philosopher to identify the critical moments whereupon might history be glimpsed in events of rupture, of </w:t>
      </w:r>
      <w:proofErr w:type="spellStart"/>
      <w:r w:rsidRPr="0035605B">
        <w:rPr>
          <w:rStyle w:val="StyleUnderline"/>
        </w:rPr>
        <w:t>becomings</w:t>
      </w:r>
      <w:proofErr w:type="spellEnd"/>
      <w:r w:rsidRPr="00C1424D">
        <w:rPr>
          <w:sz w:val="16"/>
        </w:rPr>
        <w:t xml:space="preserve">. We see variously therefore that </w:t>
      </w:r>
      <w:r w:rsidRPr="0035605B">
        <w:rPr>
          <w:rStyle w:val="StyleUnderline"/>
        </w:rPr>
        <w:t>the intention to reclaim some presumed emancipatory content to</w:t>
      </w:r>
      <w:r w:rsidRPr="00C1424D">
        <w:rPr>
          <w:sz w:val="16"/>
        </w:rPr>
        <w:t xml:space="preserve"> these related foundational assumptions of </w:t>
      </w:r>
      <w:r w:rsidRPr="0035605B">
        <w:rPr>
          <w:rStyle w:val="StyleUnderline"/>
        </w:rPr>
        <w:t>human beingness permeate through the vast majority of critical thinking on the subject of the subject in the political</w:t>
      </w:r>
      <w:r w:rsidRPr="00C1424D">
        <w:rPr>
          <w:sz w:val="16"/>
        </w:rPr>
        <w:t xml:space="preserve">. The question that is addressed in such contemplations of the present is: how to rescue the emancipatory potentiality of the subject from the normalizations, and banalizations, of the present?28 As </w:t>
      </w:r>
      <w:proofErr w:type="spellStart"/>
      <w:r w:rsidRPr="00C1424D">
        <w:rPr>
          <w:sz w:val="16"/>
        </w:rPr>
        <w:t>Badiou</w:t>
      </w:r>
      <w:proofErr w:type="spellEnd"/>
      <w:r w:rsidRPr="00C1424D">
        <w:rPr>
          <w:sz w:val="16"/>
        </w:rPr>
        <w:t xml:space="preserve"> poses it, “How are we to be faithful to changing the world </w:t>
      </w:r>
      <w:r w:rsidRPr="00C1424D">
        <w:rPr>
          <w:i/>
          <w:sz w:val="16"/>
        </w:rPr>
        <w:t>within the world itself</w:t>
      </w:r>
      <w:r w:rsidRPr="00C1424D">
        <w:rPr>
          <w:sz w:val="16"/>
        </w:rPr>
        <w:t xml:space="preserve">?” This becomes: How are we to weave in the world the political truth whose historic condition of possibility was the event, without it being able to be the realization of this possibility? How are we to inscribe politically, as active materiality under the sign of the Idea, a reawakening of History?29 And so we understand the particular preoccupation of the contemporary critical philosopher with the street. </w:t>
      </w:r>
      <w:r w:rsidRPr="00D22BA7">
        <w:rPr>
          <w:rStyle w:val="StyleUnderline"/>
        </w:rPr>
        <w:t>We witness</w:t>
      </w:r>
      <w:r w:rsidRPr="00527111">
        <w:rPr>
          <w:rStyle w:val="StyleUnderline"/>
        </w:rPr>
        <w:t xml:space="preserve"> the incessant search by philosophers of radical hope for</w:t>
      </w:r>
      <w:r w:rsidRPr="00C1424D">
        <w:rPr>
          <w:sz w:val="16"/>
        </w:rPr>
        <w:t xml:space="preserve"> such </w:t>
      </w:r>
      <w:proofErr w:type="spellStart"/>
      <w:r w:rsidRPr="00527111">
        <w:rPr>
          <w:rStyle w:val="StyleUnderline"/>
        </w:rPr>
        <w:t>evental</w:t>
      </w:r>
      <w:proofErr w:type="spellEnd"/>
      <w:r w:rsidRPr="00527111">
        <w:rPr>
          <w:rStyle w:val="StyleUnderline"/>
        </w:rPr>
        <w:t xml:space="preserve"> and heroic happenings</w:t>
      </w:r>
      <w:r w:rsidRPr="00C1424D">
        <w:rPr>
          <w:sz w:val="16"/>
        </w:rPr>
        <w:t xml:space="preserve">; so is </w:t>
      </w:r>
      <w:r w:rsidRPr="00D22BA7">
        <w:rPr>
          <w:rStyle w:val="StyleUnderline"/>
        </w:rPr>
        <w:t xml:space="preserve">the world scoured for </w:t>
      </w:r>
      <w:proofErr w:type="spellStart"/>
      <w:r w:rsidRPr="00244D48">
        <w:rPr>
          <w:rStyle w:val="StyleUnderline"/>
          <w:highlight w:val="yellow"/>
        </w:rPr>
        <w:t>ruptural</w:t>
      </w:r>
      <w:proofErr w:type="spellEnd"/>
      <w:r w:rsidRPr="00244D48">
        <w:rPr>
          <w:rStyle w:val="StyleUnderline"/>
          <w:highlight w:val="yellow"/>
        </w:rPr>
        <w:t xml:space="preserve"> articulations</w:t>
      </w:r>
      <w:r w:rsidRPr="00C1424D">
        <w:rPr>
          <w:sz w:val="16"/>
        </w:rPr>
        <w:t xml:space="preserve">, </w:t>
      </w:r>
      <w:r w:rsidRPr="00527111">
        <w:rPr>
          <w:rStyle w:val="StyleUnderline"/>
        </w:rPr>
        <w:t xml:space="preserve">so are </w:t>
      </w:r>
      <w:r w:rsidRPr="00244D48">
        <w:rPr>
          <w:rStyle w:val="StyleUnderline"/>
          <w:highlight w:val="yellow"/>
        </w:rPr>
        <w:t>peoples’ struggles ascribed meaning vis-a-vis the constitutive categories of</w:t>
      </w:r>
      <w:r w:rsidRPr="00527111">
        <w:rPr>
          <w:rStyle w:val="StyleUnderline"/>
        </w:rPr>
        <w:t xml:space="preserve"> modern </w:t>
      </w:r>
      <w:r w:rsidRPr="00244D48">
        <w:rPr>
          <w:rStyle w:val="StyleUnderline"/>
          <w:highlight w:val="yellow"/>
        </w:rPr>
        <w:t>political</w:t>
      </w:r>
      <w:r w:rsidRPr="00D22BA7">
        <w:rPr>
          <w:rStyle w:val="StyleUnderline"/>
        </w:rPr>
        <w:t xml:space="preserve">–legal </w:t>
      </w:r>
      <w:r w:rsidRPr="00244D48">
        <w:rPr>
          <w:rStyle w:val="StyleUnderline"/>
          <w:highlight w:val="yellow"/>
        </w:rPr>
        <w:t>philosophy</w:t>
      </w:r>
      <w:r w:rsidRPr="00C1424D">
        <w:rPr>
          <w:sz w:val="16"/>
        </w:rPr>
        <w:t xml:space="preserve">. </w:t>
      </w:r>
      <w:r w:rsidRPr="00527111">
        <w:rPr>
          <w:rStyle w:val="StyleUnderline"/>
        </w:rPr>
        <w:t>From the past are the French and American Revolutions</w:t>
      </w:r>
      <w:r w:rsidRPr="00C1424D">
        <w:rPr>
          <w:sz w:val="16"/>
        </w:rPr>
        <w:t xml:space="preserve"> (and their enunciations of universal subject beingness) </w:t>
      </w:r>
      <w:r w:rsidRPr="00527111">
        <w:rPr>
          <w:rStyle w:val="StyleUnderline"/>
        </w:rPr>
        <w:t>tracked through to the Russian and Chinese Revolutions</w:t>
      </w:r>
      <w:r w:rsidRPr="00C1424D">
        <w:rPr>
          <w:sz w:val="16"/>
        </w:rPr>
        <w:t xml:space="preserve"> (less so the Haitian and Mexican), </w:t>
      </w:r>
      <w:r w:rsidRPr="00527111">
        <w:rPr>
          <w:rStyle w:val="StyleUnderline"/>
        </w:rPr>
        <w:t xml:space="preserve">the revolts of </w:t>
      </w:r>
      <w:r w:rsidRPr="00C93E4F">
        <w:rPr>
          <w:rStyle w:val="StyleUnderline"/>
          <w:strike/>
        </w:rPr>
        <w:t>1968,</w:t>
      </w:r>
      <w:r w:rsidRPr="00527111">
        <w:rPr>
          <w:rStyle w:val="StyleUnderline"/>
        </w:rPr>
        <w:t xml:space="preserve"> and</w:t>
      </w:r>
      <w:r w:rsidRPr="00C1424D">
        <w:rPr>
          <w:sz w:val="16"/>
        </w:rPr>
        <w:t xml:space="preserve"> now (jumping a few decades) to </w:t>
      </w:r>
      <w:r w:rsidRPr="00527111">
        <w:rPr>
          <w:rStyle w:val="StyleUnderline"/>
        </w:rPr>
        <w:t xml:space="preserve">the </w:t>
      </w:r>
      <w:proofErr w:type="spellStart"/>
      <w:r w:rsidRPr="00527111">
        <w:rPr>
          <w:rStyle w:val="StyleUnderline"/>
        </w:rPr>
        <w:t>antiglobalization</w:t>
      </w:r>
      <w:proofErr w:type="spellEnd"/>
      <w:r w:rsidRPr="00527111">
        <w:rPr>
          <w:rStyle w:val="StyleUnderline"/>
        </w:rPr>
        <w:t xml:space="preserve"> movements post Seattle, the Occupy movements, the “Arab Spring,” all grist to the mill of the philosopher in search of signs that faith in the subject of the political may be redeemed, that history itself may be reawakened</w:t>
      </w:r>
      <w:r w:rsidRPr="00C1424D">
        <w:rPr>
          <w:sz w:val="16"/>
        </w:rPr>
        <w:t xml:space="preserve">. For the purpose of the Idea, therefore, are the instances of </w:t>
      </w:r>
      <w:r w:rsidRPr="00527111">
        <w:rPr>
          <w:rStyle w:val="StyleUnderline"/>
        </w:rPr>
        <w:t>irruptions sought to be revisited, read repeatedly, and referred to in their many and varied interpretations as (potential) instances of becoming</w:t>
      </w:r>
      <w:r w:rsidRPr="00C1424D">
        <w:rPr>
          <w:sz w:val="16"/>
        </w:rPr>
        <w:t>—</w:t>
      </w:r>
      <w:r w:rsidRPr="00527111">
        <w:rPr>
          <w:rStyle w:val="StyleUnderline"/>
        </w:rPr>
        <w:t xml:space="preserve">as </w:t>
      </w:r>
      <w:proofErr w:type="spellStart"/>
      <w:r w:rsidRPr="00527111">
        <w:rPr>
          <w:rStyle w:val="StyleUnderline"/>
        </w:rPr>
        <w:t>Badiouian</w:t>
      </w:r>
      <w:proofErr w:type="spellEnd"/>
      <w:r w:rsidRPr="00527111">
        <w:rPr>
          <w:rStyle w:val="StyleUnderline"/>
        </w:rPr>
        <w:t xml:space="preserve"> event, as </w:t>
      </w:r>
      <w:proofErr w:type="spellStart"/>
      <w:r w:rsidRPr="00527111">
        <w:rPr>
          <w:rStyle w:val="StyleUnderline"/>
        </w:rPr>
        <w:t>Rancieriean</w:t>
      </w:r>
      <w:proofErr w:type="spellEnd"/>
      <w:r w:rsidRPr="00527111">
        <w:rPr>
          <w:rStyle w:val="StyleUnderline"/>
        </w:rPr>
        <w:t xml:space="preserve"> “dissensus,” as Zizekian “truth–event/act,” as </w:t>
      </w:r>
      <w:proofErr w:type="spellStart"/>
      <w:r w:rsidRPr="00527111">
        <w:rPr>
          <w:rStyle w:val="StyleUnderline"/>
        </w:rPr>
        <w:t>Douzinasian</w:t>
      </w:r>
      <w:proofErr w:type="spellEnd"/>
      <w:r w:rsidRPr="00527111">
        <w:rPr>
          <w:rStyle w:val="StyleUnderline"/>
        </w:rPr>
        <w:t xml:space="preserve"> “resistance/insurrection</w:t>
      </w:r>
      <w:r w:rsidRPr="00C1424D">
        <w:rPr>
          <w:sz w:val="16"/>
        </w:rPr>
        <w:t xml:space="preserve">.”30 The extraordinary is a constant preoccupation, we see. Yet, notwithstanding </w:t>
      </w:r>
      <w:r w:rsidRPr="00527111">
        <w:rPr>
          <w:rStyle w:val="StyleUnderline"/>
        </w:rPr>
        <w:t>the philosophical investment in the event, life, when viewed through the lens of the heroic, inevitably disappoints</w:t>
      </w:r>
      <w:r w:rsidRPr="00C1424D">
        <w:rPr>
          <w:sz w:val="16"/>
        </w:rPr>
        <w:t xml:space="preserve">. </w:t>
      </w:r>
      <w:r w:rsidRPr="00244D48">
        <w:rPr>
          <w:rStyle w:val="StyleUnderline"/>
          <w:highlight w:val="yellow"/>
        </w:rPr>
        <w:t>The event</w:t>
      </w:r>
      <w:r w:rsidRPr="00527111">
        <w:rPr>
          <w:rStyle w:val="StyleUnderline"/>
        </w:rPr>
        <w:t xml:space="preserve">, in its materiality, </w:t>
      </w:r>
      <w:r w:rsidRPr="00244D48">
        <w:rPr>
          <w:rStyle w:val="StyleUnderline"/>
          <w:highlight w:val="yellow"/>
        </w:rPr>
        <w:t>is</w:t>
      </w:r>
      <w:r w:rsidRPr="00527111">
        <w:rPr>
          <w:rStyle w:val="StyleUnderline"/>
        </w:rPr>
        <w:t xml:space="preserve"> </w:t>
      </w:r>
      <w:r w:rsidRPr="00527111">
        <w:rPr>
          <w:rStyle w:val="Emphasis"/>
        </w:rPr>
        <w:t>never quite as pure</w:t>
      </w:r>
      <w:r w:rsidRPr="00527111">
        <w:rPr>
          <w:rStyle w:val="StyleUnderline"/>
        </w:rPr>
        <w:t xml:space="preserve"> as its philosophical version, </w:t>
      </w:r>
      <w:r w:rsidRPr="00244D48">
        <w:rPr>
          <w:rStyle w:val="Emphasis"/>
          <w:highlight w:val="yellow"/>
        </w:rPr>
        <w:t>never quite enough</w:t>
      </w:r>
      <w:r w:rsidRPr="00527111">
        <w:rPr>
          <w:rStyle w:val="StyleUnderline"/>
        </w:rPr>
        <w:t xml:space="preserve"> to transform “History” sufficient for the philosopher’s satisfaction</w:t>
      </w:r>
      <w:r w:rsidRPr="00C1424D">
        <w:rPr>
          <w:sz w:val="16"/>
        </w:rPr>
        <w:t xml:space="preserve">;31 </w:t>
      </w:r>
      <w:r w:rsidRPr="00527111">
        <w:rPr>
          <w:rStyle w:val="StyleUnderline"/>
        </w:rPr>
        <w:t xml:space="preserve">moments of exalted extraordinary emancipation seemingly tire into languid returns to imperfection and corruption, domesticity, even “failure.” </w:t>
      </w:r>
      <w:r w:rsidRPr="00C1424D">
        <w:rPr>
          <w:sz w:val="16"/>
        </w:rPr>
        <w:t xml:space="preserve">Zizek, for example, is quite clear: [W]e should avoid the temptation simply to admire the sublime beauty of uprisings that are </w:t>
      </w:r>
      <w:r w:rsidRPr="00C1424D">
        <w:rPr>
          <w:i/>
          <w:sz w:val="16"/>
        </w:rPr>
        <w:t>doomed to fail</w:t>
      </w:r>
      <w:r w:rsidRPr="00C1424D">
        <w:rPr>
          <w:sz w:val="16"/>
        </w:rPr>
        <w:t xml:space="preserve">.… What new positive order should replace the old one, once the sublime enthusiasm of the uprising has waned? It is here that we encounter the fatal weakness of the current protests. They express an authentic rage that remains unable to transform itself into even a minimal positive </w:t>
      </w:r>
      <w:proofErr w:type="spellStart"/>
      <w:r w:rsidRPr="00C1424D">
        <w:rPr>
          <w:sz w:val="16"/>
        </w:rPr>
        <w:t>programme</w:t>
      </w:r>
      <w:proofErr w:type="spellEnd"/>
      <w:r w:rsidRPr="00C1424D">
        <w:rPr>
          <w:sz w:val="16"/>
        </w:rPr>
        <w:t xml:space="preserve"> for socio-political change. They express a spirit of revolt without revolution.32 If only people who struggle, erupt, and promise such excitement to the philosopher could be truer to their calling, possess greater fidelity to their </w:t>
      </w:r>
      <w:proofErr w:type="spellStart"/>
      <w:r w:rsidRPr="00C1424D">
        <w:rPr>
          <w:sz w:val="16"/>
        </w:rPr>
        <w:t>evental</w:t>
      </w:r>
      <w:proofErr w:type="spellEnd"/>
      <w:r w:rsidRPr="00C1424D">
        <w:rPr>
          <w:sz w:val="16"/>
        </w:rPr>
        <w:t xml:space="preserve"> cause, be firmer in their resolve to fulfil the revolution. Still, </w:t>
      </w:r>
      <w:r w:rsidRPr="00527111">
        <w:rPr>
          <w:rStyle w:val="StyleUnderline"/>
        </w:rPr>
        <w:t>despite the many inadequacies and failures of these uprisings</w:t>
      </w:r>
      <w:r w:rsidRPr="00C1424D">
        <w:rPr>
          <w:sz w:val="16"/>
        </w:rPr>
        <w:t xml:space="preserve">, as Zizek judges them, </w:t>
      </w:r>
      <w:r w:rsidRPr="00527111">
        <w:rPr>
          <w:rStyle w:val="StyleUnderline"/>
        </w:rPr>
        <w:t>the “radical emancipatory core” of such expressions of irruption is affirmed</w:t>
      </w:r>
      <w:r w:rsidRPr="00C1424D">
        <w:rPr>
          <w:sz w:val="16"/>
        </w:rPr>
        <w:t xml:space="preserve">.33 Indeed for the Eurocentric “secular” philosopher, this fidelity to the idea is a matter of philosophical salvation/damnation. </w:t>
      </w:r>
      <w:r w:rsidRPr="00527111">
        <w:rPr>
          <w:rStyle w:val="StyleUnderline"/>
        </w:rPr>
        <w:t>Without the extraordinary resurrection of some mythologized subject birthed through the extraordinary event, the post-Enlightenment philosopher of (becoming-)being is left devoid</w:t>
      </w:r>
      <w:r w:rsidRPr="00C1424D">
        <w:rPr>
          <w:sz w:val="16"/>
        </w:rPr>
        <w:t xml:space="preserve">,34 </w:t>
      </w:r>
      <w:r w:rsidRPr="00527111">
        <w:rPr>
          <w:rStyle w:val="StyleUnderline"/>
        </w:rPr>
        <w:t>absent a cosmology of human beingness that is able to withstand the abandonment of God, that makes such “</w:t>
      </w:r>
      <w:proofErr w:type="spellStart"/>
      <w:r w:rsidRPr="00527111">
        <w:rPr>
          <w:rStyle w:val="StyleUnderline"/>
        </w:rPr>
        <w:t>degodding</w:t>
      </w:r>
      <w:proofErr w:type="spellEnd"/>
      <w:r w:rsidRPr="00527111">
        <w:rPr>
          <w:rStyle w:val="StyleUnderline"/>
        </w:rPr>
        <w:t>” meaningful</w:t>
      </w:r>
      <w:r w:rsidRPr="00C1424D">
        <w:rPr>
          <w:sz w:val="16"/>
        </w:rPr>
        <w:t xml:space="preserve">. And </w:t>
      </w:r>
      <w:proofErr w:type="gramStart"/>
      <w:r w:rsidRPr="00C1424D">
        <w:rPr>
          <w:sz w:val="16"/>
        </w:rPr>
        <w:t>so</w:t>
      </w:r>
      <w:proofErr w:type="gramEnd"/>
      <w:r w:rsidRPr="00C1424D">
        <w:rPr>
          <w:sz w:val="16"/>
        </w:rPr>
        <w:t xml:space="preserve"> we witness: a foundational ontology of abandonment and resurrection informs the philosophical “discoveries” of critical post-Enlightenment philosophers of the street. To us who are nonbelievers of this parochial faith system, however—</w:t>
      </w:r>
      <w:r w:rsidRPr="00350AB6">
        <w:rPr>
          <w:rStyle w:val="StyleUnderline"/>
        </w:rPr>
        <w:t>for those of us non-Europeans less entranced by the advent of the secular subject</w:t>
      </w:r>
      <w:r w:rsidRPr="00C1424D">
        <w:rPr>
          <w:sz w:val="16"/>
        </w:rPr>
        <w:t xml:space="preserve"> of becoming </w:t>
      </w:r>
      <w:r w:rsidRPr="00350AB6">
        <w:rPr>
          <w:rStyle w:val="StyleUnderline"/>
        </w:rPr>
        <w:t>born out of the Enlightenment of Europe</w:t>
      </w:r>
      <w:r w:rsidRPr="00C1424D">
        <w:rPr>
          <w:sz w:val="16"/>
        </w:rPr>
        <w:t>—</w:t>
      </w:r>
      <w:r w:rsidRPr="00350AB6">
        <w:rPr>
          <w:rStyle w:val="StyleUnderline"/>
        </w:rPr>
        <w:t>a different reading of the philosophical “situation” of the present presents itself</w:t>
      </w:r>
      <w:r w:rsidRPr="00C1424D">
        <w:rPr>
          <w:sz w:val="16"/>
        </w:rPr>
        <w:t xml:space="preserve">. With this unenchanted understanding of history, we turn now to see and read differently the street in the (extra)ordinariness of struggle. On the Ordinariness of the Extraordinary Unintended it might be, but </w:t>
      </w:r>
      <w:r w:rsidRPr="00350AB6">
        <w:rPr>
          <w:rStyle w:val="StyleUnderline"/>
        </w:rPr>
        <w:t xml:space="preserve">radical readings of spectacular extraordinary becoming are </w:t>
      </w:r>
      <w:r w:rsidRPr="00350AB6">
        <w:rPr>
          <w:rStyle w:val="Emphasis"/>
        </w:rPr>
        <w:t xml:space="preserve">premised still on prior constructions of human beingness based on a colonial–modern </w:t>
      </w:r>
      <w:proofErr w:type="spellStart"/>
      <w:r w:rsidRPr="00350AB6">
        <w:rPr>
          <w:rStyle w:val="Emphasis"/>
        </w:rPr>
        <w:t>ontologic</w:t>
      </w:r>
      <w:proofErr w:type="spellEnd"/>
      <w:r w:rsidRPr="00350AB6">
        <w:rPr>
          <w:rStyle w:val="Emphasis"/>
        </w:rPr>
        <w:t>–epistemology of being/nonbeing</w:t>
      </w:r>
      <w:r w:rsidRPr="00C1424D">
        <w:rPr>
          <w:sz w:val="16"/>
        </w:rPr>
        <w:t xml:space="preserve">. </w:t>
      </w:r>
      <w:r w:rsidRPr="00350AB6">
        <w:rPr>
          <w:rStyle w:val="StyleUnderline"/>
        </w:rPr>
        <w:t>For the post-Enlightenment philosopher</w:t>
      </w:r>
      <w:r w:rsidRPr="00C1424D">
        <w:rPr>
          <w:sz w:val="16"/>
        </w:rPr>
        <w:t>—</w:t>
      </w:r>
      <w:proofErr w:type="spellStart"/>
      <w:r w:rsidRPr="00350AB6">
        <w:rPr>
          <w:rStyle w:val="Emphasis"/>
        </w:rPr>
        <w:t>Badiou</w:t>
      </w:r>
      <w:proofErr w:type="spellEnd"/>
      <w:r w:rsidRPr="00350AB6">
        <w:rPr>
          <w:rStyle w:val="Emphasis"/>
        </w:rPr>
        <w:t xml:space="preserve"> is exemplary</w:t>
      </w:r>
      <w:r w:rsidRPr="00C1424D">
        <w:rPr>
          <w:sz w:val="16"/>
        </w:rPr>
        <w:t>—</w:t>
      </w:r>
      <w:r w:rsidRPr="00244D48">
        <w:rPr>
          <w:rStyle w:val="StyleUnderline"/>
          <w:highlight w:val="yellow"/>
        </w:rPr>
        <w:t>what is assumed</w:t>
      </w:r>
      <w:r w:rsidRPr="00350AB6">
        <w:rPr>
          <w:rStyle w:val="StyleUnderline"/>
        </w:rPr>
        <w:t xml:space="preserve"> is that </w:t>
      </w:r>
      <w:r w:rsidRPr="00244D48">
        <w:rPr>
          <w:rStyle w:val="StyleUnderline"/>
          <w:highlight w:val="yellow"/>
        </w:rPr>
        <w:t xml:space="preserve">to “be” outside the political is to be </w:t>
      </w:r>
      <w:r w:rsidRPr="00244D48">
        <w:rPr>
          <w:rStyle w:val="Emphasis"/>
          <w:highlight w:val="yellow"/>
        </w:rPr>
        <w:t>abandoned to inexistence</w:t>
      </w:r>
      <w:r w:rsidRPr="00350AB6">
        <w:rPr>
          <w:rStyle w:val="StyleUnderline"/>
        </w:rPr>
        <w:t xml:space="preserve">, whereby </w:t>
      </w:r>
      <w:r w:rsidRPr="00244D48">
        <w:rPr>
          <w:rStyle w:val="Emphasis"/>
          <w:highlight w:val="yellow"/>
        </w:rPr>
        <w:t>the political has come to be the ontological standard of</w:t>
      </w:r>
      <w:r w:rsidRPr="00350AB6">
        <w:rPr>
          <w:rStyle w:val="Emphasis"/>
        </w:rPr>
        <w:t xml:space="preserve"> a </w:t>
      </w:r>
      <w:proofErr w:type="spellStart"/>
      <w:r w:rsidRPr="00350AB6">
        <w:rPr>
          <w:rStyle w:val="Emphasis"/>
        </w:rPr>
        <w:t>postdivine</w:t>
      </w:r>
      <w:proofErr w:type="spellEnd"/>
      <w:r w:rsidRPr="00350AB6">
        <w:rPr>
          <w:rStyle w:val="Emphasis"/>
        </w:rPr>
        <w:t xml:space="preserve">, </w:t>
      </w:r>
      <w:r w:rsidRPr="00D22BA7">
        <w:rPr>
          <w:rStyle w:val="Emphasis"/>
        </w:rPr>
        <w:t xml:space="preserve">secular normality of </w:t>
      </w:r>
      <w:r w:rsidRPr="00244D48">
        <w:rPr>
          <w:rStyle w:val="Emphasis"/>
          <w:highlight w:val="yellow"/>
        </w:rPr>
        <w:t>human beingness</w:t>
      </w:r>
      <w:r w:rsidRPr="00350AB6">
        <w:rPr>
          <w:rStyle w:val="Emphasis"/>
        </w:rPr>
        <w:t xml:space="preserve"> proper, a life desired, a life full</w:t>
      </w:r>
      <w:r w:rsidRPr="00C1424D">
        <w:rPr>
          <w:sz w:val="16"/>
        </w:rPr>
        <w:t xml:space="preserve">; </w:t>
      </w:r>
      <w:r w:rsidRPr="00350AB6">
        <w:rPr>
          <w:rStyle w:val="StyleUnderline"/>
        </w:rPr>
        <w:t xml:space="preserve">as such “inexistence” (nonbeing) in political subjectivity is the </w:t>
      </w:r>
      <w:r w:rsidRPr="00350AB6">
        <w:rPr>
          <w:rStyle w:val="Emphasis"/>
        </w:rPr>
        <w:t>underlying abandonment that defines the condition of the captured present</w:t>
      </w:r>
      <w:r w:rsidRPr="00C1424D">
        <w:rPr>
          <w:sz w:val="16"/>
        </w:rPr>
        <w:t xml:space="preserve"> that requires recovery and rescue.35 </w:t>
      </w:r>
      <w:r w:rsidRPr="00350AB6">
        <w:rPr>
          <w:rStyle w:val="Emphasis"/>
        </w:rPr>
        <w:t>The recovery and rescue of Eurocentric philosophy</w:t>
      </w:r>
      <w:r w:rsidRPr="00C1424D">
        <w:rPr>
          <w:sz w:val="16"/>
        </w:rPr>
        <w:t xml:space="preserve">, that is, the ascription of extraordinary becoming to events of irruption </w:t>
      </w:r>
      <w:r w:rsidRPr="00350AB6">
        <w:rPr>
          <w:rStyle w:val="StyleUnderline"/>
        </w:rPr>
        <w:t>serves precisely</w:t>
      </w:r>
      <w:r w:rsidRPr="00C1424D">
        <w:rPr>
          <w:sz w:val="16"/>
        </w:rPr>
        <w:t xml:space="preserve">, it appears to me, </w:t>
      </w:r>
      <w:r w:rsidRPr="00350AB6">
        <w:rPr>
          <w:rStyle w:val="StyleUnderline"/>
        </w:rPr>
        <w:t xml:space="preserve">to enable such a rescue, whereby the philosopher assumes that what is witnessed in these instances is the extraordinary </w:t>
      </w:r>
      <w:proofErr w:type="spellStart"/>
      <w:r w:rsidRPr="00350AB6">
        <w:rPr>
          <w:rStyle w:val="StyleUnderline"/>
        </w:rPr>
        <w:t>ruptural</w:t>
      </w:r>
      <w:proofErr w:type="spellEnd"/>
      <w:r w:rsidRPr="00350AB6">
        <w:rPr>
          <w:rStyle w:val="StyleUnderline"/>
        </w:rPr>
        <w:t xml:space="preserve"> assertion</w:t>
      </w:r>
      <w:r w:rsidRPr="00C1424D">
        <w:rPr>
          <w:sz w:val="16"/>
        </w:rPr>
        <w:t xml:space="preserve"> of the idea, </w:t>
      </w:r>
      <w:r w:rsidRPr="00350AB6">
        <w:rPr>
          <w:rStyle w:val="StyleUnderline"/>
        </w:rPr>
        <w:t xml:space="preserve">of the subject, claiming a belonging in the political, out of absence, out of inexistence, out of nothingness, into (extraordinary-)being, </w:t>
      </w:r>
      <w:r w:rsidRPr="00350AB6">
        <w:rPr>
          <w:rStyle w:val="Emphasis"/>
        </w:rPr>
        <w:t>a “liberated” entity—the subject—as the new in history</w:t>
      </w:r>
      <w:r w:rsidRPr="00C1424D">
        <w:rPr>
          <w:sz w:val="16"/>
        </w:rPr>
        <w:t xml:space="preserve">. </w:t>
      </w:r>
      <w:proofErr w:type="spellStart"/>
      <w:r w:rsidRPr="00C1424D">
        <w:rPr>
          <w:sz w:val="16"/>
        </w:rPr>
        <w:t>Badiou</w:t>
      </w:r>
      <w:proofErr w:type="spellEnd"/>
      <w:r w:rsidRPr="00C1424D">
        <w:rPr>
          <w:sz w:val="16"/>
        </w:rPr>
        <w:t xml:space="preserve">, again, is illustrative: “We shall then say that a </w:t>
      </w:r>
      <w:r w:rsidRPr="00C1424D">
        <w:rPr>
          <w:i/>
          <w:sz w:val="16"/>
        </w:rPr>
        <w:t>change of world</w:t>
      </w:r>
      <w:r w:rsidRPr="00C1424D">
        <w:rPr>
          <w:sz w:val="16"/>
        </w:rPr>
        <w:t xml:space="preserve"> is real when an inexistent of the world starts to exist in this same world with maximum intensity.”36 </w:t>
      </w:r>
      <w:r w:rsidRPr="00350AB6">
        <w:rPr>
          <w:rStyle w:val="StyleUnderline"/>
        </w:rPr>
        <w:t>The emergence of a new out of inexistence is the heroic core of post-Enlightenment political–legal philosophy</w:t>
      </w:r>
      <w:r w:rsidRPr="00C1424D">
        <w:rPr>
          <w:sz w:val="16"/>
        </w:rPr>
        <w:t xml:space="preserve">. </w:t>
      </w:r>
      <w:r w:rsidRPr="00350AB6">
        <w:rPr>
          <w:rStyle w:val="StyleUnderline"/>
        </w:rPr>
        <w:t xml:space="preserve">A simple </w:t>
      </w:r>
      <w:proofErr w:type="spellStart"/>
      <w:r w:rsidRPr="00D22BA7">
        <w:rPr>
          <w:rStyle w:val="StyleUnderline"/>
        </w:rPr>
        <w:t>counteraffirmation</w:t>
      </w:r>
      <w:proofErr w:type="spellEnd"/>
      <w:r w:rsidRPr="00D22BA7">
        <w:rPr>
          <w:rStyle w:val="StyleUnderline"/>
        </w:rPr>
        <w:t xml:space="preserve"> serves as</w:t>
      </w:r>
      <w:r w:rsidRPr="00C1424D">
        <w:rPr>
          <w:sz w:val="16"/>
        </w:rPr>
        <w:t xml:space="preserve"> our point of departure for </w:t>
      </w:r>
      <w:r w:rsidRPr="00244D48">
        <w:rPr>
          <w:rStyle w:val="Emphasis"/>
          <w:highlight w:val="yellow"/>
        </w:rPr>
        <w:t>a decolonial correction to “white ignorance.”</w:t>
      </w:r>
      <w:r w:rsidRPr="00C1424D">
        <w:rPr>
          <w:sz w:val="16"/>
        </w:rPr>
        <w:t xml:space="preserve">37 We can state it simply thus: </w:t>
      </w:r>
      <w:r w:rsidRPr="00244D48">
        <w:rPr>
          <w:rStyle w:val="Emphasis"/>
          <w:highlight w:val="yellow"/>
        </w:rPr>
        <w:t>prior to</w:t>
      </w:r>
      <w:r w:rsidRPr="00350AB6">
        <w:rPr>
          <w:rStyle w:val="StyleUnderline"/>
        </w:rPr>
        <w:t xml:space="preserve"> the apparent extraordinary moment which draws </w:t>
      </w:r>
      <w:r w:rsidRPr="00244D48">
        <w:rPr>
          <w:rStyle w:val="StyleUnderline"/>
          <w:highlight w:val="yellow"/>
        </w:rPr>
        <w:t>the</w:t>
      </w:r>
      <w:r w:rsidRPr="00350AB6">
        <w:rPr>
          <w:rStyle w:val="StyleUnderline"/>
        </w:rPr>
        <w:t xml:space="preserve"> (critical) </w:t>
      </w:r>
      <w:r w:rsidRPr="00244D48">
        <w:rPr>
          <w:rStyle w:val="StyleUnderline"/>
          <w:highlight w:val="yellow"/>
        </w:rPr>
        <w:t>philosopher’s gaze</w:t>
      </w:r>
      <w:r w:rsidRPr="00C1424D">
        <w:rPr>
          <w:sz w:val="16"/>
        </w:rPr>
        <w:t xml:space="preserve"> to rest upon the manifestations and expressions of rebellious life, </w:t>
      </w:r>
      <w:r w:rsidRPr="00244D48">
        <w:rPr>
          <w:rStyle w:val="StyleUnderline"/>
          <w:highlight w:val="yellow"/>
        </w:rPr>
        <w:t xml:space="preserve">persists the </w:t>
      </w:r>
      <w:r w:rsidRPr="00244D48">
        <w:rPr>
          <w:rStyle w:val="Emphasis"/>
          <w:highlight w:val="yellow"/>
        </w:rPr>
        <w:t xml:space="preserve">daily </w:t>
      </w:r>
      <w:proofErr w:type="spellStart"/>
      <w:r w:rsidRPr="00244D48">
        <w:rPr>
          <w:rStyle w:val="Emphasis"/>
          <w:highlight w:val="yellow"/>
        </w:rPr>
        <w:t>maneuvrings</w:t>
      </w:r>
      <w:proofErr w:type="spellEnd"/>
      <w:r w:rsidRPr="00244D48">
        <w:rPr>
          <w:rStyle w:val="Emphasis"/>
          <w:highlight w:val="yellow"/>
        </w:rPr>
        <w:t xml:space="preserve"> of communities in struggle</w:t>
      </w:r>
      <w:r w:rsidRPr="00350AB6">
        <w:rPr>
          <w:rStyle w:val="Emphasis"/>
        </w:rPr>
        <w:t xml:space="preserve"> in their encounters </w:t>
      </w:r>
      <w:r w:rsidRPr="00244D48">
        <w:rPr>
          <w:rStyle w:val="Emphasis"/>
          <w:highlight w:val="yellow"/>
        </w:rPr>
        <w:t>with</w:t>
      </w:r>
      <w:r w:rsidRPr="00456B8E">
        <w:rPr>
          <w:rStyle w:val="Emphasis"/>
        </w:rPr>
        <w:t xml:space="preserve"> the totalizing desires of</w:t>
      </w:r>
      <w:r w:rsidRPr="00350AB6">
        <w:rPr>
          <w:rStyle w:val="Emphasis"/>
        </w:rPr>
        <w:t xml:space="preserve"> appropriative </w:t>
      </w:r>
      <w:r w:rsidRPr="00244D48">
        <w:rPr>
          <w:rStyle w:val="Emphasis"/>
          <w:highlight w:val="yellow"/>
        </w:rPr>
        <w:t>power</w:t>
      </w:r>
      <w:r w:rsidRPr="00C1424D">
        <w:rPr>
          <w:sz w:val="16"/>
        </w:rPr>
        <w:t xml:space="preserve">. In this view, </w:t>
      </w:r>
      <w:r w:rsidRPr="00350AB6">
        <w:rPr>
          <w:rStyle w:val="StyleUnderline"/>
        </w:rPr>
        <w:t xml:space="preserve">what is witnessed as the extraordinary becoming of the new into the world is but </w:t>
      </w:r>
      <w:r w:rsidRPr="00244D48">
        <w:rPr>
          <w:rStyle w:val="StyleUnderline"/>
          <w:highlight w:val="yellow"/>
        </w:rPr>
        <w:t xml:space="preserve">the </w:t>
      </w:r>
      <w:r w:rsidRPr="00244D48">
        <w:rPr>
          <w:rStyle w:val="Emphasis"/>
          <w:highlight w:val="yellow"/>
        </w:rPr>
        <w:t>material</w:t>
      </w:r>
      <w:r w:rsidRPr="00350AB6">
        <w:rPr>
          <w:rStyle w:val="Emphasis"/>
        </w:rPr>
        <w:t xml:space="preserve"> and exigent appearance of </w:t>
      </w:r>
      <w:r w:rsidRPr="00D22BA7">
        <w:rPr>
          <w:rStyle w:val="Emphasis"/>
        </w:rPr>
        <w:t>persistent</w:t>
      </w:r>
      <w:r w:rsidRPr="00350AB6">
        <w:rPr>
          <w:rStyle w:val="Emphasis"/>
        </w:rPr>
        <w:t xml:space="preserve">, if </w:t>
      </w:r>
      <w:r w:rsidRPr="00D22BA7">
        <w:rPr>
          <w:rStyle w:val="Emphasis"/>
        </w:rPr>
        <w:t xml:space="preserve">largely “invisible” </w:t>
      </w:r>
      <w:r w:rsidRPr="00244D48">
        <w:rPr>
          <w:rStyle w:val="Emphasis"/>
          <w:highlight w:val="yellow"/>
        </w:rPr>
        <w:t>being(-otherwise)</w:t>
      </w:r>
      <w:r w:rsidRPr="00350AB6">
        <w:rPr>
          <w:rStyle w:val="StyleUnderline"/>
        </w:rPr>
        <w:t xml:space="preserve"> </w:t>
      </w:r>
      <w:proofErr w:type="gramStart"/>
      <w:r w:rsidRPr="00350AB6">
        <w:rPr>
          <w:rStyle w:val="StyleUnderline"/>
        </w:rPr>
        <w:t>whose</w:t>
      </w:r>
      <w:proofErr w:type="gramEnd"/>
      <w:r w:rsidRPr="00350AB6">
        <w:rPr>
          <w:rStyle w:val="StyleUnderline"/>
        </w:rPr>
        <w:t xml:space="preserve"> </w:t>
      </w:r>
      <w:proofErr w:type="spellStart"/>
      <w:r w:rsidRPr="00350AB6">
        <w:rPr>
          <w:rStyle w:val="StyleUnderline"/>
        </w:rPr>
        <w:t>everyday</w:t>
      </w:r>
      <w:proofErr w:type="spellEnd"/>
      <w:r w:rsidRPr="00350AB6">
        <w:rPr>
          <w:rStyle w:val="StyleUnderline"/>
        </w:rPr>
        <w:t xml:space="preserve"> </w:t>
      </w:r>
      <w:r w:rsidRPr="00244D48">
        <w:rPr>
          <w:rStyle w:val="StyleUnderline"/>
          <w:highlight w:val="yellow"/>
        </w:rPr>
        <w:t xml:space="preserve">is the </w:t>
      </w:r>
      <w:r w:rsidRPr="00244D48">
        <w:rPr>
          <w:rStyle w:val="Emphasis"/>
          <w:highlight w:val="yellow"/>
        </w:rPr>
        <w:t>ordinary struggle against</w:t>
      </w:r>
      <w:r w:rsidRPr="00350AB6">
        <w:rPr>
          <w:rStyle w:val="Emphasis"/>
        </w:rPr>
        <w:t xml:space="preserve"> extant orders of </w:t>
      </w:r>
      <w:r w:rsidRPr="00244D48">
        <w:rPr>
          <w:rStyle w:val="Emphasis"/>
          <w:highlight w:val="yellow"/>
        </w:rPr>
        <w:t xml:space="preserve">asserted </w:t>
      </w:r>
      <w:proofErr w:type="spellStart"/>
      <w:r w:rsidRPr="00244D48">
        <w:rPr>
          <w:rStyle w:val="Emphasis"/>
          <w:highlight w:val="yellow"/>
        </w:rPr>
        <w:t>normalities</w:t>
      </w:r>
      <w:proofErr w:type="spellEnd"/>
      <w:r w:rsidRPr="00C1424D">
        <w:rPr>
          <w:sz w:val="16"/>
        </w:rPr>
        <w:t xml:space="preserve">. It is this that I </w:t>
      </w:r>
      <w:proofErr w:type="gramStart"/>
      <w:r w:rsidRPr="00C1424D">
        <w:rPr>
          <w:sz w:val="16"/>
        </w:rPr>
        <w:t>here</w:t>
      </w:r>
      <w:proofErr w:type="gramEnd"/>
      <w:r w:rsidRPr="00C1424D">
        <w:rPr>
          <w:sz w:val="16"/>
        </w:rPr>
        <w:t xml:space="preserve"> term </w:t>
      </w:r>
      <w:r w:rsidRPr="00350AB6">
        <w:rPr>
          <w:rStyle w:val="StyleUnderline"/>
        </w:rPr>
        <w:t>already-(other-)being</w:t>
      </w:r>
      <w:r w:rsidRPr="00C1424D">
        <w:rPr>
          <w:sz w:val="16"/>
        </w:rPr>
        <w:t xml:space="preserve"> that </w:t>
      </w:r>
      <w:r w:rsidRPr="00350AB6">
        <w:rPr>
          <w:rStyle w:val="Emphasis"/>
        </w:rPr>
        <w:t>underpins a decolonial philosophy</w:t>
      </w:r>
      <w:r w:rsidRPr="00C1424D">
        <w:rPr>
          <w:sz w:val="16"/>
        </w:rPr>
        <w:t xml:space="preserve">. And it is </w:t>
      </w:r>
      <w:r w:rsidRPr="00350AB6">
        <w:rPr>
          <w:rStyle w:val="StyleUnderline"/>
        </w:rPr>
        <w:t>this presence</w:t>
      </w:r>
      <w:r w:rsidRPr="00C1424D">
        <w:rPr>
          <w:sz w:val="16"/>
        </w:rPr>
        <w:t xml:space="preserve">, </w:t>
      </w:r>
      <w:r w:rsidRPr="00350AB6">
        <w:rPr>
          <w:rStyle w:val="StyleUnderline"/>
        </w:rPr>
        <w:t>and persistence</w:t>
      </w:r>
      <w:r w:rsidRPr="00C1424D">
        <w:rPr>
          <w:sz w:val="16"/>
        </w:rPr>
        <w:t xml:space="preserve"> that </w:t>
      </w:r>
      <w:r w:rsidRPr="00350AB6">
        <w:rPr>
          <w:rStyle w:val="StyleUnderline"/>
        </w:rPr>
        <w:t xml:space="preserve">is </w:t>
      </w:r>
      <w:r w:rsidRPr="00350AB6">
        <w:rPr>
          <w:rStyle w:val="Emphasis"/>
        </w:rPr>
        <w:t>lost to critical Eurocentric philosophers of rupture</w:t>
      </w:r>
      <w:r w:rsidRPr="00C1424D">
        <w:rPr>
          <w:sz w:val="16"/>
        </w:rPr>
        <w:t xml:space="preserve">; we see this, for example, in the philosopher’s apparent discovery of dissensus. We observe the following: the critical philosopher’s discoveries of </w:t>
      </w:r>
      <w:proofErr w:type="spellStart"/>
      <w:r w:rsidRPr="00C1424D">
        <w:rPr>
          <w:sz w:val="16"/>
        </w:rPr>
        <w:t>ruptural</w:t>
      </w:r>
      <w:proofErr w:type="spellEnd"/>
      <w:r w:rsidRPr="00C1424D">
        <w:rPr>
          <w:sz w:val="16"/>
        </w:rPr>
        <w:t xml:space="preserve"> </w:t>
      </w:r>
      <w:proofErr w:type="spellStart"/>
      <w:r w:rsidRPr="00C1424D">
        <w:rPr>
          <w:sz w:val="16"/>
        </w:rPr>
        <w:t>becomings</w:t>
      </w:r>
      <w:proofErr w:type="spellEnd"/>
      <w:r w:rsidRPr="00C1424D">
        <w:rPr>
          <w:sz w:val="16"/>
        </w:rPr>
        <w:t xml:space="preserve"> is informed repeatedly, to use Santiago-Gomez’s phrase, of </w:t>
      </w:r>
      <w:r w:rsidRPr="00B33A13">
        <w:rPr>
          <w:rStyle w:val="StyleUnderline"/>
        </w:rPr>
        <w:t xml:space="preserve">a </w:t>
      </w:r>
      <w:r w:rsidRPr="00B33A13">
        <w:rPr>
          <w:rStyle w:val="Emphasis"/>
        </w:rPr>
        <w:t>“point-zero” perspective</w:t>
      </w:r>
      <w:r w:rsidRPr="00B33A13">
        <w:rPr>
          <w:rStyle w:val="StyleUnderline"/>
        </w:rPr>
        <w:t xml:space="preserve"> on human life worlds</w:t>
      </w:r>
      <w:r w:rsidRPr="00C1424D">
        <w:rPr>
          <w:sz w:val="16"/>
        </w:rPr>
        <w:t xml:space="preserve">.38 By this </w:t>
      </w:r>
      <w:r w:rsidRPr="00B33A13">
        <w:rPr>
          <w:rStyle w:val="StyleUnderline"/>
        </w:rPr>
        <w:t>is</w:t>
      </w:r>
      <w:r w:rsidRPr="00C1424D">
        <w:rPr>
          <w:sz w:val="16"/>
        </w:rPr>
        <w:t xml:space="preserve"> meant </w:t>
      </w:r>
      <w:r w:rsidRPr="00B33A13">
        <w:rPr>
          <w:rStyle w:val="StyleUnderline"/>
        </w:rPr>
        <w:t>a perspective whereby it is the “discovery” of the “other”</w:t>
      </w:r>
      <w:r w:rsidRPr="00C1424D">
        <w:rPr>
          <w:sz w:val="16"/>
        </w:rPr>
        <w:t xml:space="preserve"> (as imagined) by the philosopher </w:t>
      </w:r>
      <w:r w:rsidRPr="00B33A13">
        <w:rPr>
          <w:rStyle w:val="StyleUnderline"/>
        </w:rPr>
        <w:t>that begets the worlds of meaning from whence history</w:t>
      </w:r>
      <w:r w:rsidRPr="00C1424D">
        <w:rPr>
          <w:sz w:val="16"/>
        </w:rPr>
        <w:t xml:space="preserve">, as a projection of the idea, </w:t>
      </w:r>
      <w:r w:rsidRPr="00B33A13">
        <w:rPr>
          <w:rStyle w:val="StyleUnderline"/>
        </w:rPr>
        <w:t>marches on</w:t>
      </w:r>
      <w:r w:rsidRPr="00C1424D">
        <w:rPr>
          <w:sz w:val="16"/>
        </w:rPr>
        <w:t xml:space="preserve">. This we observe is commonplace in much recent thinking and writing on resistance and dissensus. For example, in concluding his analysis of the Tunisian uprisings which marked the start of the so-called Arab Spring, Illan Wall reflects thus: In terms of strategies of resistance then, I want to underline the importance of learning to live together without loyalty, without the everyday presupposition that the state is naturally and inexorably there. It is the interruption of everyday authority that is crucial.…this </w:t>
      </w:r>
      <w:proofErr w:type="spellStart"/>
      <w:r w:rsidRPr="00C1424D">
        <w:rPr>
          <w:sz w:val="16"/>
        </w:rPr>
        <w:t>inoperativity</w:t>
      </w:r>
      <w:proofErr w:type="spellEnd"/>
      <w:r w:rsidRPr="00C1424D">
        <w:rPr>
          <w:sz w:val="16"/>
        </w:rPr>
        <w:t xml:space="preserve"> is already there.…Let me suggest then, that the point of articulation between the critical legal theory of dissensus and the Tunisian events is the question: how to </w:t>
      </w:r>
      <w:proofErr w:type="spellStart"/>
      <w:r w:rsidRPr="00C1424D">
        <w:rPr>
          <w:sz w:val="16"/>
        </w:rPr>
        <w:t>unwork</w:t>
      </w:r>
      <w:proofErr w:type="spellEnd"/>
      <w:r w:rsidRPr="00C1424D">
        <w:rPr>
          <w:sz w:val="16"/>
        </w:rPr>
        <w:t xml:space="preserve"> sovereign power on an everyday basis, without reinstituting the same logics once more?39 Wall’s is a thoughtful, and respectful reading of resistance, rooted and influenced by Jean-Luc Nancy’s notion of “</w:t>
      </w:r>
      <w:proofErr w:type="spellStart"/>
      <w:r w:rsidRPr="00C1424D">
        <w:rPr>
          <w:sz w:val="16"/>
        </w:rPr>
        <w:t>inoperativity</w:t>
      </w:r>
      <w:proofErr w:type="spellEnd"/>
      <w:r w:rsidRPr="00C1424D">
        <w:rPr>
          <w:sz w:val="16"/>
        </w:rPr>
        <w:t>”; indeed, he is mindful not to “appropriate the politics of the “</w:t>
      </w:r>
      <w:proofErr w:type="spellStart"/>
      <w:r w:rsidRPr="00C1424D">
        <w:rPr>
          <w:sz w:val="16"/>
        </w:rPr>
        <w:t>postcolony</w:t>
      </w:r>
      <w:proofErr w:type="spellEnd"/>
      <w:r w:rsidRPr="00C1424D">
        <w:rPr>
          <w:sz w:val="16"/>
        </w:rPr>
        <w:t>” and put it to work for some “European” project.”40 However, as with all Eurocentric viewings of the worlds of “rupture/resistance,” the point-zero perspective is marked here. What I mean by this is that the analysis assumes a (</w:t>
      </w:r>
      <w:proofErr w:type="spellStart"/>
      <w:r w:rsidRPr="00C1424D">
        <w:rPr>
          <w:sz w:val="16"/>
        </w:rPr>
        <w:t>dissensual</w:t>
      </w:r>
      <w:proofErr w:type="spellEnd"/>
      <w:r w:rsidRPr="00C1424D">
        <w:rPr>
          <w:sz w:val="16"/>
        </w:rPr>
        <w:t xml:space="preserve">) moment, an event, from which the extraordinary emergence/becoming of a new is discovered; a perspective that identifies dissensus in moments of “emergence” out of perceived absence or inexistence after all is one which assumes a prior “consensus,” a normality from which then the “interruption” is thought to be witnessed. From this point zero, then are “strategies of resistance” postulated, futures anticipated, as a new in the world. But let us pause. For whom this normality of consensus from which dissensus is celebrated? From whose location of thought this reading of the new of interruption? For whom, and from which moment on, the novelty of this discovery? Even as Wall’s account of the Ben Ali regime is nuanced, an assumption of a prior normality of the political as a consensus still persists here. </w:t>
      </w:r>
      <w:r w:rsidRPr="00244D48">
        <w:rPr>
          <w:rStyle w:val="StyleUnderline"/>
          <w:highlight w:val="yellow"/>
        </w:rPr>
        <w:t>A decolonial view</w:t>
      </w:r>
      <w:r w:rsidRPr="00B33A13">
        <w:rPr>
          <w:rStyle w:val="StyleUnderline"/>
        </w:rPr>
        <w:t xml:space="preserve"> instead</w:t>
      </w:r>
      <w:r w:rsidRPr="00C1424D">
        <w:rPr>
          <w:sz w:val="16"/>
        </w:rPr>
        <w:t xml:space="preserve">, I suggest, </w:t>
      </w:r>
      <w:r w:rsidRPr="00244D48">
        <w:rPr>
          <w:rStyle w:val="Emphasis"/>
          <w:highlight w:val="yellow"/>
        </w:rPr>
        <w:t>begins</w:t>
      </w:r>
      <w:r w:rsidRPr="00B33A13">
        <w:rPr>
          <w:rStyle w:val="Emphasis"/>
        </w:rPr>
        <w:t xml:space="preserve"> precisely </w:t>
      </w:r>
      <w:r w:rsidRPr="00244D48">
        <w:rPr>
          <w:rStyle w:val="Emphasis"/>
          <w:highlight w:val="yellow"/>
        </w:rPr>
        <w:t>from a demystification of</w:t>
      </w:r>
      <w:r w:rsidRPr="00B33A13">
        <w:rPr>
          <w:rStyle w:val="Emphasis"/>
        </w:rPr>
        <w:t xml:space="preserve"> that assumption of </w:t>
      </w:r>
      <w:r w:rsidRPr="00244D48">
        <w:rPr>
          <w:rStyle w:val="Emphasis"/>
          <w:i/>
          <w:highlight w:val="yellow"/>
        </w:rPr>
        <w:t>consensus</w:t>
      </w:r>
      <w:r w:rsidRPr="00244D48">
        <w:rPr>
          <w:rStyle w:val="StyleUnderline"/>
          <w:highlight w:val="yellow"/>
        </w:rPr>
        <w:t xml:space="preserve"> and a </w:t>
      </w:r>
      <w:r w:rsidRPr="00244D48">
        <w:rPr>
          <w:rStyle w:val="Emphasis"/>
          <w:highlight w:val="yellow"/>
        </w:rPr>
        <w:t>recognition of the</w:t>
      </w:r>
      <w:r w:rsidRPr="00B33A13">
        <w:rPr>
          <w:rStyle w:val="Emphasis"/>
        </w:rPr>
        <w:t xml:space="preserve"> many </w:t>
      </w:r>
      <w:r w:rsidRPr="00244D48">
        <w:rPr>
          <w:rStyle w:val="Emphasis"/>
          <w:highlight w:val="yellow"/>
        </w:rPr>
        <w:t xml:space="preserve">undersides of </w:t>
      </w:r>
      <w:r w:rsidRPr="00D22BA7">
        <w:rPr>
          <w:rStyle w:val="Emphasis"/>
        </w:rPr>
        <w:t xml:space="preserve">persistent </w:t>
      </w:r>
      <w:r w:rsidRPr="00244D48">
        <w:rPr>
          <w:rStyle w:val="Emphasis"/>
          <w:highlight w:val="yellow"/>
        </w:rPr>
        <w:t>refusal</w:t>
      </w:r>
      <w:r w:rsidRPr="00B33A13">
        <w:rPr>
          <w:rStyle w:val="StyleUnderline"/>
        </w:rPr>
        <w:t xml:space="preserve"> against such presumptions of normality</w:t>
      </w:r>
      <w:r w:rsidRPr="00C1424D">
        <w:rPr>
          <w:sz w:val="16"/>
        </w:rPr>
        <w:t xml:space="preserve">. I explain below. Wall’s view and </w:t>
      </w:r>
      <w:r w:rsidRPr="00B33A13">
        <w:rPr>
          <w:rStyle w:val="StyleUnderline"/>
        </w:rPr>
        <w:t xml:space="preserve">imagination suffers from a </w:t>
      </w:r>
      <w:r w:rsidRPr="00B33A13">
        <w:rPr>
          <w:rStyle w:val="Emphasis"/>
        </w:rPr>
        <w:t>common inability</w:t>
      </w:r>
      <w:r w:rsidRPr="00B33A13">
        <w:rPr>
          <w:rStyle w:val="StyleUnderline"/>
        </w:rPr>
        <w:t xml:space="preserve"> of the well-intentioned Eurocentric philosopher to</w:t>
      </w:r>
      <w:r w:rsidRPr="00C1424D">
        <w:rPr>
          <w:sz w:val="16"/>
        </w:rPr>
        <w:t xml:space="preserve"> see a different normality when gazing upon the world, to </w:t>
      </w:r>
      <w:r w:rsidRPr="00B33A13">
        <w:rPr>
          <w:rStyle w:val="StyleUnderline"/>
        </w:rPr>
        <w:t>comprehend that the “</w:t>
      </w:r>
      <w:r w:rsidRPr="00D22BA7">
        <w:rPr>
          <w:rStyle w:val="StyleUnderline"/>
        </w:rPr>
        <w:t xml:space="preserve">interruptions of everyday authority,” and the </w:t>
      </w:r>
      <w:proofErr w:type="spellStart"/>
      <w:r w:rsidRPr="00D22BA7">
        <w:rPr>
          <w:rStyle w:val="StyleUnderline"/>
        </w:rPr>
        <w:t>nonreification</w:t>
      </w:r>
      <w:proofErr w:type="spellEnd"/>
      <w:r w:rsidRPr="00D22BA7">
        <w:rPr>
          <w:rStyle w:val="StyleUnderline"/>
        </w:rPr>
        <w:t xml:space="preserve"> of the state, are</w:t>
      </w:r>
      <w:r w:rsidRPr="00C1424D">
        <w:rPr>
          <w:sz w:val="16"/>
        </w:rPr>
        <w:t xml:space="preserve"> perhaps, </w:t>
      </w:r>
      <w:r w:rsidRPr="00D22BA7">
        <w:rPr>
          <w:rStyle w:val="StyleUnderline"/>
        </w:rPr>
        <w:t>for social majorities the world over</w:t>
      </w:r>
      <w:r w:rsidRPr="00C1424D">
        <w:rPr>
          <w:sz w:val="16"/>
        </w:rPr>
        <w:t xml:space="preserve">, </w:t>
      </w:r>
      <w:r w:rsidRPr="00D22BA7">
        <w:rPr>
          <w:rStyle w:val="StyleUnderline"/>
        </w:rPr>
        <w:t xml:space="preserve">the persistent </w:t>
      </w:r>
      <w:r w:rsidRPr="00D22BA7">
        <w:rPr>
          <w:rStyle w:val="Emphasis"/>
        </w:rPr>
        <w:t xml:space="preserve">everyday unsentimental </w:t>
      </w:r>
      <w:proofErr w:type="spellStart"/>
      <w:r w:rsidRPr="00D22BA7">
        <w:rPr>
          <w:rStyle w:val="Emphasis"/>
        </w:rPr>
        <w:t>normalities</w:t>
      </w:r>
      <w:proofErr w:type="spellEnd"/>
      <w:r w:rsidRPr="00D22BA7">
        <w:rPr>
          <w:rStyle w:val="StyleUnderline"/>
        </w:rPr>
        <w:t xml:space="preserve"> of</w:t>
      </w:r>
      <w:r w:rsidRPr="00B33A13">
        <w:rPr>
          <w:rStyle w:val="StyleUnderline"/>
        </w:rPr>
        <w:t xml:space="preserve"> their ordinary being even as they appear subservient</w:t>
      </w:r>
      <w:r w:rsidRPr="00C1424D">
        <w:rPr>
          <w:sz w:val="16"/>
        </w:rPr>
        <w:t xml:space="preserve">; for them, the “importance of learning to live together without loyalty, without the everyday presupposition that the state is naturally and inexorably there” may rather be better understood and realized than assumed by the critical philosopher who earnestly exhorts such rupture based on some discovery of the extraordinary event. Indeed, </w:t>
      </w:r>
      <w:r w:rsidRPr="00B33A13">
        <w:rPr>
          <w:rStyle w:val="StyleUnderline"/>
        </w:rPr>
        <w:t xml:space="preserve">such exuberance at </w:t>
      </w:r>
      <w:r w:rsidRPr="00244D48">
        <w:rPr>
          <w:rStyle w:val="StyleUnderline"/>
          <w:highlight w:val="yellow"/>
        </w:rPr>
        <w:t>fixing a meaning of extraordinariness</w:t>
      </w:r>
      <w:r w:rsidRPr="00B33A13">
        <w:rPr>
          <w:rStyle w:val="StyleUnderline"/>
        </w:rPr>
        <w:t xml:space="preserve"> to the eruptional manifestation of persistent refusals</w:t>
      </w:r>
      <w:r w:rsidRPr="00C1424D">
        <w:rPr>
          <w:sz w:val="16"/>
        </w:rPr>
        <w:t xml:space="preserve">, however, “incompletely” as Wall claims to do, </w:t>
      </w:r>
      <w:r w:rsidRPr="00244D48">
        <w:rPr>
          <w:rStyle w:val="StyleUnderline"/>
          <w:highlight w:val="yellow"/>
        </w:rPr>
        <w:t>might</w:t>
      </w:r>
      <w:r w:rsidRPr="00B33A13">
        <w:rPr>
          <w:rStyle w:val="StyleUnderline"/>
        </w:rPr>
        <w:t xml:space="preserve"> well be to </w:t>
      </w:r>
      <w:r w:rsidRPr="00244D48">
        <w:rPr>
          <w:rStyle w:val="Emphasis"/>
          <w:highlight w:val="yellow"/>
        </w:rPr>
        <w:t>impoverish rather than enrich</w:t>
      </w:r>
      <w:r w:rsidRPr="00B33A13">
        <w:rPr>
          <w:rStyle w:val="StyleUnderline"/>
        </w:rPr>
        <w:t xml:space="preserve"> understandings of</w:t>
      </w:r>
      <w:r w:rsidRPr="00C1424D">
        <w:rPr>
          <w:sz w:val="16"/>
        </w:rPr>
        <w:t xml:space="preserve"> the extraordinariness of the </w:t>
      </w:r>
      <w:proofErr w:type="spellStart"/>
      <w:r w:rsidRPr="00C1424D">
        <w:rPr>
          <w:sz w:val="16"/>
        </w:rPr>
        <w:t>normalities</w:t>
      </w:r>
      <w:proofErr w:type="spellEnd"/>
      <w:r w:rsidRPr="00C1424D">
        <w:rPr>
          <w:sz w:val="16"/>
        </w:rPr>
        <w:t xml:space="preserve"> of </w:t>
      </w:r>
      <w:r w:rsidRPr="00244D48">
        <w:rPr>
          <w:rStyle w:val="StyleUnderline"/>
          <w:highlight w:val="yellow"/>
        </w:rPr>
        <w:t>resistance</w:t>
      </w:r>
      <w:r w:rsidRPr="00C1424D">
        <w:rPr>
          <w:sz w:val="16"/>
        </w:rPr>
        <w:t xml:space="preserve">, </w:t>
      </w:r>
      <w:r w:rsidRPr="00D22BA7">
        <w:rPr>
          <w:rStyle w:val="StyleUnderline"/>
        </w:rPr>
        <w:t xml:space="preserve">it might </w:t>
      </w:r>
      <w:r w:rsidRPr="00D22BA7">
        <w:rPr>
          <w:rStyle w:val="Emphasis"/>
        </w:rPr>
        <w:t xml:space="preserve">continue </w:t>
      </w:r>
      <w:proofErr w:type="spellStart"/>
      <w:r w:rsidRPr="00244D48">
        <w:rPr>
          <w:rStyle w:val="Emphasis"/>
          <w:highlight w:val="yellow"/>
        </w:rPr>
        <w:t>invisibilizing</w:t>
      </w:r>
      <w:proofErr w:type="spellEnd"/>
      <w:r w:rsidRPr="00244D48">
        <w:rPr>
          <w:rStyle w:val="StyleUnderline"/>
          <w:highlight w:val="yellow"/>
        </w:rPr>
        <w:t xml:space="preserve"> the rich tapestry of</w:t>
      </w:r>
      <w:r w:rsidRPr="00C1424D">
        <w:rPr>
          <w:sz w:val="16"/>
        </w:rPr>
        <w:t xml:space="preserve"> actually </w:t>
      </w:r>
      <w:r w:rsidRPr="00B33A13">
        <w:rPr>
          <w:rStyle w:val="StyleUnderline"/>
        </w:rPr>
        <w:t xml:space="preserve">present consciousness and experiences </w:t>
      </w:r>
      <w:r w:rsidRPr="00244D48">
        <w:rPr>
          <w:rStyle w:val="StyleUnderline"/>
          <w:highlight w:val="yellow"/>
        </w:rPr>
        <w:t xml:space="preserve">of (already-)being that </w:t>
      </w:r>
      <w:r w:rsidRPr="00244D48">
        <w:rPr>
          <w:rStyle w:val="Emphasis"/>
          <w:highlight w:val="yellow"/>
        </w:rPr>
        <w:t>refuse</w:t>
      </w:r>
      <w:r w:rsidRPr="00DF61C3">
        <w:rPr>
          <w:rStyle w:val="Emphasis"/>
        </w:rPr>
        <w:t xml:space="preserve"> the</w:t>
      </w:r>
      <w:r w:rsidRPr="00B33A13">
        <w:rPr>
          <w:rStyle w:val="Emphasis"/>
        </w:rPr>
        <w:t xml:space="preserve"> consensus of </w:t>
      </w:r>
      <w:r w:rsidRPr="00244D48">
        <w:rPr>
          <w:rStyle w:val="Emphasis"/>
          <w:highlight w:val="yellow"/>
        </w:rPr>
        <w:t>the present</w:t>
      </w:r>
      <w:r w:rsidRPr="00674BAA">
        <w:rPr>
          <w:rStyle w:val="Emphasis"/>
        </w:rPr>
        <w:t xml:space="preserve"> as assumed by the critical post-Enlightenment philosopher</w:t>
      </w:r>
      <w:r w:rsidRPr="00C1424D">
        <w:rPr>
          <w:sz w:val="16"/>
        </w:rPr>
        <w:t xml:space="preserve">. Let us be frank. </w:t>
      </w:r>
      <w:r w:rsidRPr="00244D48">
        <w:rPr>
          <w:rStyle w:val="Emphasis"/>
          <w:highlight w:val="yellow"/>
        </w:rPr>
        <w:t>Nothing is added</w:t>
      </w:r>
      <w:r w:rsidRPr="00244D48">
        <w:rPr>
          <w:rStyle w:val="StyleUnderline"/>
          <w:highlight w:val="yellow"/>
        </w:rPr>
        <w:t xml:space="preserve"> to</w:t>
      </w:r>
      <w:r w:rsidRPr="00C1424D">
        <w:rPr>
          <w:sz w:val="16"/>
        </w:rPr>
        <w:t xml:space="preserve"> the actualities or </w:t>
      </w:r>
      <w:r w:rsidRPr="00674BAA">
        <w:rPr>
          <w:rStyle w:val="StyleUnderline"/>
        </w:rPr>
        <w:t xml:space="preserve">the materialities of life and </w:t>
      </w:r>
      <w:r w:rsidRPr="00244D48">
        <w:rPr>
          <w:rStyle w:val="StyleUnderline"/>
          <w:highlight w:val="yellow"/>
        </w:rPr>
        <w:t>struggle by the</w:t>
      </w:r>
      <w:r w:rsidRPr="00B33A13">
        <w:rPr>
          <w:rStyle w:val="StyleUnderline"/>
        </w:rPr>
        <w:t xml:space="preserve"> philosophical </w:t>
      </w:r>
      <w:r w:rsidRPr="00244D48">
        <w:rPr>
          <w:rStyle w:val="StyleUnderline"/>
          <w:highlight w:val="yellow"/>
        </w:rPr>
        <w:t>naming of an eruption</w:t>
      </w:r>
      <w:r w:rsidRPr="00B33A13">
        <w:rPr>
          <w:rStyle w:val="StyleUnderline"/>
        </w:rPr>
        <w:t xml:space="preserve"> of anger or refusal </w:t>
      </w:r>
      <w:r w:rsidRPr="00244D48">
        <w:rPr>
          <w:rStyle w:val="StyleUnderline"/>
          <w:highlight w:val="yellow"/>
        </w:rPr>
        <w:t>as event</w:t>
      </w:r>
      <w:r w:rsidRPr="00B33A13">
        <w:rPr>
          <w:rStyle w:val="StyleUnderline"/>
        </w:rPr>
        <w:t xml:space="preserve"> or dissensus</w:t>
      </w:r>
      <w:r w:rsidRPr="00C1424D">
        <w:rPr>
          <w:sz w:val="16"/>
        </w:rPr>
        <w:t xml:space="preserve">, neither are extant orderings of the political as bordered </w:t>
      </w:r>
      <w:proofErr w:type="spellStart"/>
      <w:r w:rsidRPr="00C1424D">
        <w:rPr>
          <w:sz w:val="16"/>
        </w:rPr>
        <w:t>normalities</w:t>
      </w:r>
      <w:proofErr w:type="spellEnd"/>
      <w:r w:rsidRPr="00C1424D">
        <w:rPr>
          <w:sz w:val="16"/>
        </w:rPr>
        <w:t xml:space="preserve"> of governmentality challenged by the invented duality of consensus/dissensus; </w:t>
      </w:r>
      <w:r w:rsidRPr="00B33A13">
        <w:rPr>
          <w:rStyle w:val="Emphasis"/>
        </w:rPr>
        <w:t xml:space="preserve">all </w:t>
      </w:r>
      <w:r w:rsidRPr="00244D48">
        <w:rPr>
          <w:rStyle w:val="Emphasis"/>
          <w:highlight w:val="yellow"/>
        </w:rPr>
        <w:t>such ascriptions</w:t>
      </w:r>
      <w:r w:rsidRPr="00B33A13">
        <w:rPr>
          <w:rStyle w:val="Emphasis"/>
        </w:rPr>
        <w:t xml:space="preserve"> do is to </w:t>
      </w:r>
      <w:r w:rsidRPr="00244D48">
        <w:rPr>
          <w:rStyle w:val="Emphasis"/>
          <w:highlight w:val="yellow"/>
        </w:rPr>
        <w:t>attach</w:t>
      </w:r>
      <w:r w:rsidRPr="00B33A13">
        <w:rPr>
          <w:rStyle w:val="Emphasis"/>
        </w:rPr>
        <w:t xml:space="preserve"> to a given time and place particular </w:t>
      </w:r>
      <w:r w:rsidRPr="00244D48">
        <w:rPr>
          <w:rStyle w:val="Emphasis"/>
          <w:highlight w:val="yellow"/>
        </w:rPr>
        <w:t xml:space="preserve">abstracted categories based on presumed universal truths </w:t>
      </w:r>
      <w:r w:rsidRPr="00D22BA7">
        <w:rPr>
          <w:rStyle w:val="Emphasis"/>
        </w:rPr>
        <w:t>of beingness</w:t>
      </w:r>
      <w:r w:rsidRPr="00C1424D">
        <w:rPr>
          <w:sz w:val="16"/>
        </w:rPr>
        <w:t xml:space="preserve">. </w:t>
      </w:r>
      <w:r w:rsidRPr="00B33A13">
        <w:rPr>
          <w:rStyle w:val="StyleUnderline"/>
        </w:rPr>
        <w:t xml:space="preserve">In doing so, the pasts, presents, and infinite futures that define </w:t>
      </w:r>
      <w:r w:rsidRPr="00674BAA">
        <w:rPr>
          <w:rStyle w:val="StyleUnderline"/>
        </w:rPr>
        <w:t>the materialities</w:t>
      </w:r>
      <w:r w:rsidRPr="00B33A13">
        <w:rPr>
          <w:rStyle w:val="StyleUnderline"/>
        </w:rPr>
        <w:t xml:space="preserve"> of </w:t>
      </w:r>
      <w:r w:rsidRPr="00244D48">
        <w:rPr>
          <w:rStyle w:val="StyleUnderline"/>
          <w:highlight w:val="yellow"/>
        </w:rPr>
        <w:t>life and struggle are</w:t>
      </w:r>
      <w:r w:rsidRPr="00B33A13">
        <w:rPr>
          <w:rStyle w:val="StyleUnderline"/>
        </w:rPr>
        <w:t xml:space="preserve"> conveniently </w:t>
      </w:r>
      <w:r w:rsidRPr="00244D48">
        <w:rPr>
          <w:rStyle w:val="Emphasis"/>
          <w:highlight w:val="yellow"/>
        </w:rPr>
        <w:t xml:space="preserve">subsumed under the </w:t>
      </w:r>
      <w:r w:rsidRPr="00D22BA7">
        <w:rPr>
          <w:rStyle w:val="Emphasis"/>
        </w:rPr>
        <w:t xml:space="preserve">celebratory </w:t>
      </w:r>
      <w:r w:rsidRPr="00244D48">
        <w:rPr>
          <w:rStyle w:val="Emphasis"/>
          <w:highlight w:val="yellow"/>
        </w:rPr>
        <w:t>reification o</w:t>
      </w:r>
      <w:r w:rsidRPr="00674BAA">
        <w:rPr>
          <w:rStyle w:val="Emphasis"/>
        </w:rPr>
        <w:t>f an instant</w:t>
      </w:r>
      <w:r w:rsidRPr="00B33A13">
        <w:rPr>
          <w:rStyle w:val="Emphasis"/>
        </w:rPr>
        <w:t xml:space="preserve"> that is read as “</w:t>
      </w:r>
      <w:proofErr w:type="spellStart"/>
      <w:r w:rsidRPr="00B33A13">
        <w:rPr>
          <w:rStyle w:val="Emphasis"/>
        </w:rPr>
        <w:t>evental</w:t>
      </w:r>
      <w:proofErr w:type="spellEnd"/>
      <w:r w:rsidRPr="00B33A13">
        <w:rPr>
          <w:rStyle w:val="Emphasis"/>
        </w:rPr>
        <w:t>,”</w:t>
      </w:r>
      <w:r w:rsidRPr="00B33A13">
        <w:rPr>
          <w:rStyle w:val="StyleUnderline"/>
        </w:rPr>
        <w:t xml:space="preserve"> marking </w:t>
      </w:r>
      <w:r w:rsidRPr="00244D48">
        <w:rPr>
          <w:rStyle w:val="StyleUnderline"/>
          <w:highlight w:val="yellow"/>
        </w:rPr>
        <w:t xml:space="preserve">a </w:t>
      </w:r>
      <w:r w:rsidRPr="00244D48">
        <w:rPr>
          <w:rStyle w:val="Emphasis"/>
          <w:highlight w:val="yellow"/>
        </w:rPr>
        <w:t>progressive node in history</w:t>
      </w:r>
      <w:r w:rsidRPr="00B33A13">
        <w:rPr>
          <w:rStyle w:val="Emphasis"/>
        </w:rPr>
        <w:t xml:space="preserve"> as </w:t>
      </w:r>
      <w:r w:rsidRPr="00244D48">
        <w:rPr>
          <w:rStyle w:val="Emphasis"/>
          <w:highlight w:val="yellow"/>
        </w:rPr>
        <w:t>promised by the heroic mythology of the</w:t>
      </w:r>
      <w:r w:rsidRPr="00B33A13">
        <w:rPr>
          <w:rStyle w:val="Emphasis"/>
        </w:rPr>
        <w:t xml:space="preserve"> European </w:t>
      </w:r>
      <w:r w:rsidRPr="00244D48">
        <w:rPr>
          <w:rStyle w:val="Emphasis"/>
          <w:highlight w:val="yellow"/>
        </w:rPr>
        <w:t>Enlightenment</w:t>
      </w:r>
      <w:r w:rsidRPr="00C1424D">
        <w:rPr>
          <w:sz w:val="16"/>
        </w:rPr>
        <w:t xml:space="preserve">; in this, Wall does not escape from the “appropriation” of the </w:t>
      </w:r>
      <w:proofErr w:type="spellStart"/>
      <w:r w:rsidRPr="00C1424D">
        <w:rPr>
          <w:sz w:val="16"/>
        </w:rPr>
        <w:t>postcolony</w:t>
      </w:r>
      <w:proofErr w:type="spellEnd"/>
      <w:r w:rsidRPr="00C1424D">
        <w:rPr>
          <w:sz w:val="16"/>
        </w:rPr>
        <w:t xml:space="preserve"> for the European project. </w:t>
      </w:r>
      <w:r w:rsidRPr="00244D48">
        <w:rPr>
          <w:rStyle w:val="Emphasis"/>
          <w:highlight w:val="yellow"/>
        </w:rPr>
        <w:t xml:space="preserve">A decolonial </w:t>
      </w:r>
      <w:r w:rsidRPr="00D22BA7">
        <w:rPr>
          <w:rStyle w:val="Emphasis"/>
        </w:rPr>
        <w:t xml:space="preserve">philosophical </w:t>
      </w:r>
      <w:r w:rsidRPr="00244D48">
        <w:rPr>
          <w:rStyle w:val="Emphasis"/>
          <w:highlight w:val="yellow"/>
        </w:rPr>
        <w:t>perspective</w:t>
      </w:r>
      <w:r w:rsidRPr="00244D48">
        <w:rPr>
          <w:rStyle w:val="StyleUnderline"/>
          <w:highlight w:val="yellow"/>
        </w:rPr>
        <w:t xml:space="preserve"> might understand resistance</w:t>
      </w:r>
      <w:r w:rsidRPr="00B33A13">
        <w:rPr>
          <w:rStyle w:val="StyleUnderline"/>
        </w:rPr>
        <w:t xml:space="preserve"> and struggle differently, grounded as it is in the experiences of past and present struggles of ordinary human beingness </w:t>
      </w:r>
      <w:r w:rsidRPr="00244D48">
        <w:rPr>
          <w:rStyle w:val="Emphasis"/>
          <w:highlight w:val="yellow"/>
        </w:rPr>
        <w:t>outside</w:t>
      </w:r>
      <w:r w:rsidRPr="00B33A13">
        <w:rPr>
          <w:rStyle w:val="Emphasis"/>
        </w:rPr>
        <w:t xml:space="preserve"> of </w:t>
      </w:r>
      <w:r w:rsidRPr="00244D48">
        <w:rPr>
          <w:rStyle w:val="Emphasis"/>
          <w:highlight w:val="yellow"/>
        </w:rPr>
        <w:t>the</w:t>
      </w:r>
      <w:r w:rsidRPr="00B33A13">
        <w:rPr>
          <w:rStyle w:val="Emphasis"/>
        </w:rPr>
        <w:t xml:space="preserve"> privileging </w:t>
      </w:r>
      <w:r w:rsidRPr="00244D48">
        <w:rPr>
          <w:rStyle w:val="Emphasis"/>
          <w:highlight w:val="yellow"/>
        </w:rPr>
        <w:t>gaze of the</w:t>
      </w:r>
      <w:r w:rsidRPr="00674BAA">
        <w:rPr>
          <w:rStyle w:val="Emphasis"/>
        </w:rPr>
        <w:t xml:space="preserve"> post-Enlightenment </w:t>
      </w:r>
      <w:r w:rsidRPr="00244D48">
        <w:rPr>
          <w:rStyle w:val="Emphasis"/>
          <w:highlight w:val="yellow"/>
        </w:rPr>
        <w:t>philosopher</w:t>
      </w:r>
      <w:r w:rsidRPr="00B33A13">
        <w:rPr>
          <w:rStyle w:val="StyleUnderline"/>
        </w:rPr>
        <w:t xml:space="preserve">: notwithstanding both the material infliction of violence and the ideological–biopolitical constructions of subject-ontologies, </w:t>
      </w:r>
      <w:r w:rsidRPr="00244D48">
        <w:rPr>
          <w:rStyle w:val="StyleUnderline"/>
          <w:highlight w:val="yellow"/>
        </w:rPr>
        <w:t xml:space="preserve">subjected </w:t>
      </w:r>
      <w:r w:rsidRPr="00D22BA7">
        <w:rPr>
          <w:rStyle w:val="StyleUnderline"/>
        </w:rPr>
        <w:t xml:space="preserve">human </w:t>
      </w:r>
      <w:r w:rsidRPr="00244D48">
        <w:rPr>
          <w:rStyle w:val="StyleUnderline"/>
          <w:highlight w:val="yellow"/>
        </w:rPr>
        <w:t>populations remain</w:t>
      </w:r>
      <w:r w:rsidRPr="00B33A13">
        <w:rPr>
          <w:rStyle w:val="StyleUnderline"/>
        </w:rPr>
        <w:t xml:space="preserve"> in their majority </w:t>
      </w:r>
      <w:r w:rsidRPr="00244D48">
        <w:rPr>
          <w:rStyle w:val="Emphasis"/>
          <w:highlight w:val="yellow"/>
        </w:rPr>
        <w:t>stubborn</w:t>
      </w:r>
      <w:r w:rsidRPr="00325AE9">
        <w:rPr>
          <w:rStyle w:val="Emphasis"/>
        </w:rPr>
        <w:t xml:space="preserve"> in their multiplicities of already being </w:t>
      </w:r>
      <w:r w:rsidRPr="00244D48">
        <w:rPr>
          <w:rStyle w:val="Emphasis"/>
          <w:highlight w:val="yellow"/>
        </w:rPr>
        <w:t>as other to the totalizing</w:t>
      </w:r>
      <w:r w:rsidRPr="00325AE9">
        <w:rPr>
          <w:rStyle w:val="Emphasis"/>
        </w:rPr>
        <w:t xml:space="preserve"> ascription of being-subject that is the </w:t>
      </w:r>
      <w:r w:rsidRPr="00D22BA7">
        <w:rPr>
          <w:rStyle w:val="Emphasis"/>
        </w:rPr>
        <w:t xml:space="preserve">biopolitical </w:t>
      </w:r>
      <w:r w:rsidRPr="00244D48">
        <w:rPr>
          <w:rStyle w:val="Emphasis"/>
          <w:highlight w:val="yellow"/>
        </w:rPr>
        <w:t>project of the sovereign</w:t>
      </w:r>
      <w:r w:rsidRPr="009A4CCD">
        <w:rPr>
          <w:rStyle w:val="Emphasis"/>
        </w:rPr>
        <w:t xml:space="preserve"> assertion</w:t>
      </w:r>
      <w:r w:rsidRPr="00C1424D">
        <w:rPr>
          <w:sz w:val="16"/>
        </w:rPr>
        <w:t xml:space="preserve">.41 </w:t>
      </w:r>
      <w:r w:rsidRPr="00325AE9">
        <w:rPr>
          <w:rStyle w:val="StyleUnderline"/>
        </w:rPr>
        <w:t xml:space="preserve">What is significant in </w:t>
      </w:r>
      <w:r w:rsidRPr="00244D48">
        <w:rPr>
          <w:rStyle w:val="StyleUnderline"/>
          <w:highlight w:val="yellow"/>
        </w:rPr>
        <w:t>this other ontology of being</w:t>
      </w:r>
      <w:r w:rsidRPr="00C1424D">
        <w:rPr>
          <w:sz w:val="16"/>
        </w:rPr>
        <w:t>—not fixated with tropes of abandonment and resurrection—</w:t>
      </w:r>
      <w:r w:rsidRPr="00244D48">
        <w:rPr>
          <w:rStyle w:val="StyleUnderline"/>
          <w:highlight w:val="yellow"/>
        </w:rPr>
        <w:t>is</w:t>
      </w:r>
      <w:r w:rsidRPr="00325AE9">
        <w:rPr>
          <w:rStyle w:val="StyleUnderline"/>
        </w:rPr>
        <w:t xml:space="preserve"> its </w:t>
      </w:r>
      <w:r w:rsidRPr="00244D48">
        <w:rPr>
          <w:rStyle w:val="Emphasis"/>
          <w:highlight w:val="yellow"/>
        </w:rPr>
        <w:t>rooted</w:t>
      </w:r>
      <w:r w:rsidRPr="00325AE9">
        <w:rPr>
          <w:rStyle w:val="Emphasis"/>
        </w:rPr>
        <w:t xml:space="preserve">ness </w:t>
      </w:r>
      <w:r w:rsidRPr="00244D48">
        <w:rPr>
          <w:rStyle w:val="Emphasis"/>
          <w:highlight w:val="yellow"/>
        </w:rPr>
        <w:t>in</w:t>
      </w:r>
      <w:r w:rsidRPr="00325AE9">
        <w:rPr>
          <w:rStyle w:val="Emphasis"/>
        </w:rPr>
        <w:t xml:space="preserve"> the histories and materialities of </w:t>
      </w:r>
      <w:r w:rsidRPr="00244D48">
        <w:rPr>
          <w:rStyle w:val="Emphasis"/>
          <w:highlight w:val="yellow"/>
        </w:rPr>
        <w:t>everyday resistance to the coloniality of power</w:t>
      </w:r>
      <w:r w:rsidRPr="00C1424D">
        <w:rPr>
          <w:sz w:val="16"/>
        </w:rPr>
        <w:t>.42</w:t>
      </w:r>
    </w:p>
    <w:p w14:paraId="2FD0DCEE" w14:textId="77777777" w:rsidR="0067545B" w:rsidRPr="00267588" w:rsidRDefault="0067545B" w:rsidP="0067545B">
      <w:pPr>
        <w:pStyle w:val="Heading4"/>
      </w:pPr>
      <w:r>
        <w:t xml:space="preserve">Debate is ultimately a question of the way knowledge production contributes to </w:t>
      </w:r>
      <w:r w:rsidRPr="0091122E">
        <w:rPr>
          <w:u w:val="single"/>
        </w:rPr>
        <w:t>forming political ontologies</w:t>
      </w:r>
      <w:r>
        <w:t xml:space="preserve">. </w:t>
      </w:r>
      <w:r w:rsidRPr="00267588">
        <w:t xml:space="preserve">They are responsible for defending their strategy in the context of </w:t>
      </w:r>
      <w:r>
        <w:t>debates role in the production and maintenance of algorithmic capitalism</w:t>
      </w:r>
      <w:r w:rsidRPr="00267588">
        <w:t xml:space="preserve">. Disavowing that investment papers over the political consequences of their affective investment </w:t>
      </w:r>
      <w:r>
        <w:t>in the regime of cruel optimism, instead you should prefer a frame of affective realism that reorients our relationship to discourse and capital.</w:t>
      </w:r>
    </w:p>
    <w:p w14:paraId="7AB858C5" w14:textId="69301826" w:rsidR="0067545B" w:rsidRPr="00267588" w:rsidRDefault="0067545B" w:rsidP="0067545B">
      <w:pPr>
        <w:rPr>
          <w:sz w:val="16"/>
          <w:szCs w:val="16"/>
        </w:rPr>
      </w:pPr>
      <w:r w:rsidRPr="0074414C">
        <w:rPr>
          <w:rStyle w:val="Style13ptBold"/>
        </w:rPr>
        <w:t>Berlant</w:t>
      </w:r>
      <w:r w:rsidR="0074414C">
        <w:rPr>
          <w:rStyle w:val="Style13ptBold"/>
        </w:rPr>
        <w:t xml:space="preserve">, </w:t>
      </w:r>
      <w:proofErr w:type="spellStart"/>
      <w:r w:rsidR="0074414C" w:rsidRPr="0074414C">
        <w:rPr>
          <w:rStyle w:val="Style13ptBold"/>
        </w:rPr>
        <w:t>Sarvajeeth</w:t>
      </w:r>
      <w:proofErr w:type="spellEnd"/>
      <w:r w:rsidRPr="00267588">
        <w:rPr>
          <w:b/>
        </w:rPr>
        <w:t xml:space="preserve"> </w:t>
      </w:r>
      <w:r w:rsidRPr="00267588">
        <w:rPr>
          <w:szCs w:val="20"/>
        </w:rPr>
        <w:t>(Lauren, Professor of English at University of Chicago, “Thinking about feeling historical”, Emotion, Space and Society 1 (</w:t>
      </w:r>
      <w:proofErr w:type="spellStart"/>
      <w:r w:rsidR="0074414C" w:rsidRPr="00850524">
        <w:rPr>
          <w:lang w:val="es-ES"/>
        </w:rPr>
        <w:t>Sarvajeeth</w:t>
      </w:r>
      <w:proofErr w:type="spellEnd"/>
      <w:r w:rsidRPr="00267588">
        <w:rPr>
          <w:szCs w:val="20"/>
        </w:rPr>
        <w:t>), [SG])</w:t>
      </w:r>
      <w:r w:rsidRPr="00267588">
        <w:rPr>
          <w:sz w:val="16"/>
          <w:szCs w:val="16"/>
        </w:rPr>
        <w:t xml:space="preserve"> </w:t>
      </w:r>
    </w:p>
    <w:p w14:paraId="0D327442" w14:textId="77777777" w:rsidR="0067545B" w:rsidRPr="00082D6D" w:rsidRDefault="0067545B" w:rsidP="0067545B">
      <w:pPr>
        <w:rPr>
          <w:sz w:val="16"/>
        </w:rPr>
      </w:pPr>
      <w:r w:rsidRPr="00116BE6">
        <w:rPr>
          <w:u w:val="single"/>
        </w:rPr>
        <w:t xml:space="preserve">‘‘These are not ordinary times.’’1 </w:t>
      </w:r>
      <w:r w:rsidRPr="00082D6D">
        <w:rPr>
          <w:sz w:val="16"/>
        </w:rPr>
        <w:t xml:space="preserve">If this essay were a polemic, it would argue that </w:t>
      </w:r>
      <w:r w:rsidRPr="00116BE6">
        <w:rPr>
          <w:rStyle w:val="Emphasis"/>
          <w:highlight w:val="yellow"/>
        </w:rPr>
        <w:t>our current view of the communication of affect</w:t>
      </w:r>
      <w:r w:rsidRPr="00116BE6">
        <w:rPr>
          <w:rStyle w:val="Emphasis"/>
        </w:rPr>
        <w:t xml:space="preserve"> </w:t>
      </w:r>
      <w:r w:rsidRPr="00116BE6">
        <w:rPr>
          <w:u w:val="single"/>
        </w:rPr>
        <w:t xml:space="preserve">and emotion </w:t>
      </w:r>
      <w:r w:rsidRPr="00116BE6">
        <w:rPr>
          <w:rStyle w:val="Emphasis"/>
          <w:highlight w:val="yellow"/>
        </w:rPr>
        <w:t>is too often</w:t>
      </w:r>
      <w:r w:rsidRPr="00116BE6">
        <w:rPr>
          <w:u w:val="single"/>
        </w:rPr>
        <w:t xml:space="preserve"> simply mimetic and literalizing, seeing their transmission as </w:t>
      </w:r>
      <w:r w:rsidRPr="00116BE6">
        <w:rPr>
          <w:rStyle w:val="Emphasis"/>
          <w:highlight w:val="yellow"/>
        </w:rPr>
        <w:t xml:space="preserve">performative </w:t>
      </w:r>
      <w:r w:rsidRPr="00116BE6">
        <w:rPr>
          <w:rStyle w:val="Emphasis"/>
        </w:rPr>
        <w:t>rather than as an opening to all sorts of consequences</w:t>
      </w:r>
      <w:r w:rsidRPr="00116BE6">
        <w:rPr>
          <w:u w:val="single"/>
        </w:rPr>
        <w:t>, including none at all</w:t>
      </w:r>
      <w:r w:rsidRPr="00082D6D">
        <w:rPr>
          <w:sz w:val="16"/>
        </w:rPr>
        <w:t xml:space="preserve">. It would aim </w:t>
      </w:r>
      <w:r w:rsidRPr="00116BE6">
        <w:rPr>
          <w:highlight w:val="yellow"/>
          <w:u w:val="single"/>
        </w:rPr>
        <w:t>to counter the</w:t>
      </w:r>
      <w:r w:rsidRPr="00116BE6">
        <w:rPr>
          <w:u w:val="single"/>
        </w:rPr>
        <w:t xml:space="preserve"> unfortunate </w:t>
      </w:r>
      <w:r w:rsidRPr="00116BE6">
        <w:rPr>
          <w:highlight w:val="yellow"/>
          <w:u w:val="single"/>
        </w:rPr>
        <w:t>tendency in</w:t>
      </w:r>
      <w:r w:rsidRPr="00116BE6">
        <w:rPr>
          <w:u w:val="single"/>
        </w:rPr>
        <w:t xml:space="preserve"> much contemporary </w:t>
      </w:r>
      <w:proofErr w:type="gramStart"/>
      <w:r w:rsidRPr="00116BE6">
        <w:rPr>
          <w:u w:val="single"/>
        </w:rPr>
        <w:t>affect</w:t>
      </w:r>
      <w:proofErr w:type="gramEnd"/>
      <w:r w:rsidRPr="00116BE6">
        <w:rPr>
          <w:u w:val="single"/>
        </w:rPr>
        <w:t xml:space="preserve"> </w:t>
      </w:r>
      <w:r w:rsidRPr="00116BE6">
        <w:rPr>
          <w:highlight w:val="yellow"/>
          <w:u w:val="single"/>
        </w:rPr>
        <w:t xml:space="preserve">theory to elide the difference between the structure of an </w:t>
      </w:r>
      <w:proofErr w:type="gramStart"/>
      <w:r w:rsidRPr="00116BE6">
        <w:rPr>
          <w:highlight w:val="yellow"/>
          <w:u w:val="single"/>
        </w:rPr>
        <w:t>affect</w:t>
      </w:r>
      <w:proofErr w:type="gramEnd"/>
      <w:r w:rsidRPr="00116BE6">
        <w:rPr>
          <w:highlight w:val="yellow"/>
          <w:u w:val="single"/>
        </w:rPr>
        <w:t xml:space="preserve"> and the experience we associate</w:t>
      </w:r>
      <w:r w:rsidRPr="00116BE6">
        <w:rPr>
          <w:u w:val="single"/>
        </w:rPr>
        <w:t xml:space="preserve"> with a typical emotional event. If one determines that an event or a relation is traumatic that is, endowed with the capacity to produce trauma does it follow that it communicates trauma to anyone who encounters it?</w:t>
      </w:r>
      <w:r w:rsidRPr="00082D6D">
        <w:rPr>
          <w:sz w:val="16"/>
        </w:rPr>
        <w:t xml:space="preserve"> If one determines that an event or a relation is shameful, must it produce shame in the subjects it impacts? Is the absence of this transmission a sign of some distorting or unethical defense? Is the presence of this transmission evidence that a subject or a society knows itself profoundly? Of course not. </w:t>
      </w:r>
      <w:r w:rsidRPr="00082D6D">
        <w:rPr>
          <w:u w:val="single"/>
        </w:rPr>
        <w:t>To impute</w:t>
      </w:r>
      <w:r w:rsidRPr="00116BE6">
        <w:rPr>
          <w:u w:val="single"/>
        </w:rPr>
        <w:t xml:space="preserve"> a mirroring relation between </w:t>
      </w:r>
      <w:r w:rsidRPr="00116BE6">
        <w:rPr>
          <w:highlight w:val="yellow"/>
          <w:u w:val="single"/>
        </w:rPr>
        <w:t>affective activity</w:t>
      </w:r>
      <w:r w:rsidRPr="00116BE6">
        <w:rPr>
          <w:u w:val="single"/>
        </w:rPr>
        <w:t xml:space="preserve"> and emotional states </w:t>
      </w:r>
      <w:proofErr w:type="spellStart"/>
      <w:r w:rsidRPr="00116BE6">
        <w:rPr>
          <w:highlight w:val="yellow"/>
          <w:u w:val="single"/>
        </w:rPr>
        <w:t>underdescribes</w:t>
      </w:r>
      <w:proofErr w:type="spellEnd"/>
      <w:r w:rsidRPr="00116BE6">
        <w:rPr>
          <w:highlight w:val="yellow"/>
          <w:u w:val="single"/>
        </w:rPr>
        <w:t xml:space="preserve"> the incoherence of subjects </w:t>
      </w:r>
      <w:r w:rsidRPr="00082D6D">
        <w:rPr>
          <w:u w:val="single"/>
        </w:rPr>
        <w:t xml:space="preserve">their capacity to hold irreconcilable attachments and investments, the complexity </w:t>
      </w:r>
      <w:r w:rsidRPr="00116BE6">
        <w:rPr>
          <w:highlight w:val="yellow"/>
          <w:u w:val="single"/>
        </w:rPr>
        <w:t>of</w:t>
      </w:r>
      <w:r w:rsidRPr="00116BE6">
        <w:rPr>
          <w:u w:val="single"/>
        </w:rPr>
        <w:t xml:space="preserve"> motives for </w:t>
      </w:r>
      <w:r w:rsidRPr="00116BE6">
        <w:rPr>
          <w:highlight w:val="yellow"/>
          <w:u w:val="single"/>
        </w:rPr>
        <w:t>disavowal</w:t>
      </w:r>
      <w:r w:rsidRPr="00116BE6">
        <w:rPr>
          <w:u w:val="single"/>
        </w:rPr>
        <w:t xml:space="preserve"> and defense </w:t>
      </w:r>
      <w:r w:rsidRPr="00116BE6">
        <w:rPr>
          <w:highlight w:val="yellow"/>
          <w:u w:val="single"/>
        </w:rPr>
        <w:t>and the work of the normative</w:t>
      </w:r>
      <w:r w:rsidRPr="00116BE6">
        <w:rPr>
          <w:u w:val="single"/>
        </w:rPr>
        <w:t xml:space="preserve"> in apprehending, sensing, tracking, and being with, the event</w:t>
      </w:r>
      <w:r w:rsidRPr="00082D6D">
        <w:rPr>
          <w:sz w:val="16"/>
        </w:rPr>
        <w:t xml:space="preserve">. So, where trauma and shame are concerned, many states can be engendered when the elastic snaps back on the subject who no longer finds traction in the ways of being that had provided continuity and optimism for her (that’s the structure). Maybe the subject stops, just to let things sink in. Or to query: ‘‘What just happened?’’ Maybe the event disorganizes her, which means that she may feel strongly or messy or distractedly about it. The structure of an affect has no inevitable relation to the penumbra of emotions that may cluster in the wake of its activity, nor should it. To adapt Jean-Luc Nancy’s version of love: I may desire to break my own heart to become open to your capacity to repair it to a state better than what it was when I met you. But as I experience that relation, I may sense it as love, desperation, bitterness, ambivalence, a drive to competence, anxiety, spaciness, and/or simply as a pressure in my body that I need to discharge.2 </w:t>
      </w:r>
      <w:r w:rsidRPr="00116BE6">
        <w:rPr>
          <w:highlight w:val="yellow"/>
          <w:u w:val="single"/>
        </w:rPr>
        <w:t>What follows is another way of tracking affective intensities politically without presuming their status as</w:t>
      </w:r>
      <w:r w:rsidRPr="00116BE6">
        <w:rPr>
          <w:u w:val="single"/>
        </w:rPr>
        <w:t xml:space="preserve"> dramatic or, indeed, as </w:t>
      </w:r>
      <w:r w:rsidRPr="00116BE6">
        <w:rPr>
          <w:highlight w:val="yellow"/>
          <w:u w:val="single"/>
        </w:rPr>
        <w:t>events.</w:t>
      </w:r>
      <w:r w:rsidRPr="00116BE6">
        <w:rPr>
          <w:u w:val="single"/>
        </w:rPr>
        <w:t xml:space="preserve"> It imagines the affectivity of the social in registers alongside melodrama: </w:t>
      </w:r>
      <w:r w:rsidRPr="00116BE6">
        <w:rPr>
          <w:highlight w:val="yellow"/>
          <w:u w:val="single"/>
        </w:rPr>
        <w:t>it rethinks the sensing of history, and of the historic</w:t>
      </w:r>
      <w:r w:rsidRPr="00116BE6">
        <w:rPr>
          <w:u w:val="single"/>
        </w:rPr>
        <w:t xml:space="preserve">. It is </w:t>
      </w:r>
      <w:r w:rsidRPr="00C93E4F">
        <w:rPr>
          <w:strike/>
          <w:u w:val="single"/>
        </w:rPr>
        <w:t>1988.</w:t>
      </w:r>
      <w:r w:rsidRPr="00116BE6">
        <w:rPr>
          <w:u w:val="single"/>
        </w:rPr>
        <w:t xml:space="preserve"> Essex Hemphill faces Marlon Riggs’ camera and recites: ‘‘Now we think/as we fuck.’</w:t>
      </w:r>
      <w:r w:rsidRPr="00082D6D">
        <w:rPr>
          <w:sz w:val="16"/>
        </w:rPr>
        <w:t>’3 It is</w:t>
      </w:r>
      <w:r w:rsidRPr="00C93E4F">
        <w:rPr>
          <w:strike/>
          <w:sz w:val="16"/>
        </w:rPr>
        <w:t xml:space="preserve"> 2005</w:t>
      </w:r>
      <w:r w:rsidRPr="00082D6D">
        <w:rPr>
          <w:sz w:val="16"/>
        </w:rPr>
        <w:t xml:space="preserve">. </w:t>
      </w:r>
      <w:r w:rsidRPr="00116BE6">
        <w:rPr>
          <w:highlight w:val="yellow"/>
          <w:u w:val="single"/>
        </w:rPr>
        <w:t>George Bush faces the camera</w:t>
      </w:r>
      <w:r w:rsidRPr="00116BE6">
        <w:rPr>
          <w:u w:val="single"/>
        </w:rPr>
        <w:t xml:space="preserve"> that records his news conference </w:t>
      </w:r>
      <w:r w:rsidRPr="00116BE6">
        <w:rPr>
          <w:highlight w:val="yellow"/>
          <w:u w:val="single"/>
        </w:rPr>
        <w:t>and blurts: ‘‘I think about Iraq every day</w:t>
      </w:r>
      <w:r w:rsidRPr="00082D6D">
        <w:rPr>
          <w:sz w:val="16"/>
          <w:highlight w:val="yellow"/>
        </w:rPr>
        <w:t>.’</w:t>
      </w:r>
      <w:r w:rsidRPr="00082D6D">
        <w:rPr>
          <w:sz w:val="16"/>
        </w:rPr>
        <w:t xml:space="preserve">’4 In these phrases, both men link thinking to being in the ‘‘now,’’ the ongoing present. </w:t>
      </w:r>
      <w:r w:rsidRPr="00116BE6">
        <w:rPr>
          <w:u w:val="single"/>
        </w:rPr>
        <w:t xml:space="preserve">A situation has forced them to think. </w:t>
      </w:r>
      <w:r w:rsidRPr="00116BE6">
        <w:rPr>
          <w:highlight w:val="yellow"/>
          <w:u w:val="single"/>
        </w:rPr>
        <w:t>A situation has changed the ordinary into something they can no longer presume</w:t>
      </w:r>
      <w:r w:rsidRPr="00116BE6">
        <w:rPr>
          <w:u w:val="single"/>
        </w:rPr>
        <w:t xml:space="preserve">. </w:t>
      </w:r>
      <w:r w:rsidRPr="00082D6D">
        <w:rPr>
          <w:sz w:val="16"/>
        </w:rPr>
        <w:t xml:space="preserve">The police conventionally say: ‘‘We have a situation here.’’ </w:t>
      </w:r>
      <w:r w:rsidRPr="00116BE6">
        <w:rPr>
          <w:u w:val="single"/>
        </w:rPr>
        <w:t>A situation is a state of things in which something that will perhaps matter is unfolding amidst the usual activity of life.</w:t>
      </w:r>
      <w:r w:rsidRPr="00082D6D">
        <w:rPr>
          <w:sz w:val="16"/>
        </w:rPr>
        <w:t xml:space="preserve"> But, for these men, it is more than that. </w:t>
      </w:r>
      <w:r w:rsidRPr="00082D6D">
        <w:rPr>
          <w:u w:val="single"/>
        </w:rPr>
        <w:t xml:space="preserve">This disturbed time is a historical present and not just everydayness because the atmosphere suggests a shift of historic proportions </w:t>
      </w:r>
      <w:r w:rsidRPr="00116BE6">
        <w:rPr>
          <w:u w:val="single"/>
        </w:rPr>
        <w:t>in the terms and processes of the conditions of continuity of life</w:t>
      </w:r>
      <w:r w:rsidRPr="00082D6D">
        <w:rPr>
          <w:sz w:val="16"/>
        </w:rPr>
        <w:t xml:space="preserve">.5 </w:t>
      </w:r>
      <w:r w:rsidRPr="00116BE6">
        <w:rPr>
          <w:u w:val="single"/>
        </w:rPr>
        <w:t xml:space="preserve">Norms and intuitions suddenly feel off: a sensed perturbation of world-shaping dimensions impels recasting the projected impact of small and large gestures, </w:t>
      </w:r>
      <w:proofErr w:type="spellStart"/>
      <w:r w:rsidRPr="00116BE6">
        <w:rPr>
          <w:u w:val="single"/>
        </w:rPr>
        <w:t>noticings</w:t>
      </w:r>
      <w:proofErr w:type="spellEnd"/>
      <w:r w:rsidRPr="00116BE6">
        <w:rPr>
          <w:u w:val="single"/>
        </w:rPr>
        <w:t xml:space="preserve">, impulses, moments. </w:t>
      </w:r>
      <w:r w:rsidRPr="00082D6D">
        <w:rPr>
          <w:u w:val="single"/>
        </w:rPr>
        <w:t>The reinvention of life from disturbance reemerges</w:t>
      </w:r>
      <w:r w:rsidRPr="00116BE6">
        <w:rPr>
          <w:u w:val="single"/>
        </w:rPr>
        <w:t xml:space="preserve"> in cadences, rhythms, the smallest predictables</w:t>
      </w:r>
      <w:r w:rsidRPr="00082D6D">
        <w:rPr>
          <w:sz w:val="16"/>
        </w:rPr>
        <w:t xml:space="preserve">.6 </w:t>
      </w:r>
      <w:r w:rsidRPr="00116BE6">
        <w:rPr>
          <w:highlight w:val="yellow"/>
          <w:u w:val="single"/>
        </w:rPr>
        <w:t>To change one’s intuition</w:t>
      </w:r>
      <w:r w:rsidRPr="00116BE6">
        <w:rPr>
          <w:u w:val="single"/>
        </w:rPr>
        <w:t xml:space="preserve"> about it all is </w:t>
      </w:r>
      <w:r w:rsidRPr="00116BE6">
        <w:rPr>
          <w:highlight w:val="yellow"/>
          <w:u w:val="single"/>
        </w:rPr>
        <w:t>to challenge the</w:t>
      </w:r>
      <w:r w:rsidRPr="00116BE6">
        <w:rPr>
          <w:u w:val="single"/>
        </w:rPr>
        <w:t xml:space="preserve"> habituated </w:t>
      </w:r>
      <w:r w:rsidRPr="00116BE6">
        <w:rPr>
          <w:highlight w:val="yellow"/>
          <w:u w:val="single"/>
        </w:rPr>
        <w:t xml:space="preserve">processing of affective responses </w:t>
      </w:r>
      <w:r w:rsidRPr="00116BE6">
        <w:rPr>
          <w:u w:val="single"/>
        </w:rPr>
        <w:t>to what one encounters in the world</w:t>
      </w:r>
      <w:r w:rsidRPr="00082D6D">
        <w:rPr>
          <w:sz w:val="16"/>
        </w:rPr>
        <w:t xml:space="preserve">.7 </w:t>
      </w:r>
      <w:r w:rsidRPr="00116BE6">
        <w:rPr>
          <w:u w:val="single"/>
        </w:rPr>
        <w:t xml:space="preserve">In this kind of situation </w:t>
      </w:r>
      <w:r w:rsidRPr="00116BE6">
        <w:rPr>
          <w:highlight w:val="yellow"/>
          <w:u w:val="single"/>
        </w:rPr>
        <w:t>a process will</w:t>
      </w:r>
      <w:r w:rsidRPr="00116BE6">
        <w:rPr>
          <w:u w:val="single"/>
        </w:rPr>
        <w:t xml:space="preserve"> eventually </w:t>
      </w:r>
      <w:r w:rsidRPr="00116BE6">
        <w:rPr>
          <w:highlight w:val="yellow"/>
          <w:u w:val="single"/>
        </w:rPr>
        <w:t>appear</w:t>
      </w:r>
      <w:r w:rsidRPr="00116BE6">
        <w:rPr>
          <w:u w:val="single"/>
        </w:rPr>
        <w:t xml:space="preserve"> monumentally as form </w:t>
      </w:r>
      <w:r w:rsidRPr="00116BE6">
        <w:rPr>
          <w:highlight w:val="yellow"/>
          <w:u w:val="single"/>
        </w:rPr>
        <w:t>as</w:t>
      </w:r>
      <w:r w:rsidRPr="00116BE6">
        <w:rPr>
          <w:u w:val="single"/>
        </w:rPr>
        <w:t xml:space="preserve"> episode, </w:t>
      </w:r>
      <w:r w:rsidRPr="00116BE6">
        <w:rPr>
          <w:rStyle w:val="Emphasis"/>
          <w:highlight w:val="yellow"/>
        </w:rPr>
        <w:t>event</w:t>
      </w:r>
      <w:r w:rsidRPr="00116BE6">
        <w:rPr>
          <w:u w:val="single"/>
        </w:rPr>
        <w:t xml:space="preserve">, or epoch. How that happens, though, will be determined </w:t>
      </w:r>
      <w:proofErr w:type="spellStart"/>
      <w:r w:rsidRPr="00116BE6">
        <w:rPr>
          <w:u w:val="single"/>
        </w:rPr>
        <w:t>processually</w:t>
      </w:r>
      <w:proofErr w:type="spellEnd"/>
      <w:r w:rsidRPr="00116BE6">
        <w:rPr>
          <w:u w:val="single"/>
        </w:rPr>
        <w:t>, by what people do to reshape themselves and it while living in the stretched out ‘‘now’’ that is at once intimate and estranged</w:t>
      </w:r>
      <w:r w:rsidRPr="00082D6D">
        <w:rPr>
          <w:sz w:val="16"/>
        </w:rPr>
        <w:t xml:space="preserve">.8 You may find my coupling of these two thinking men a bit perverse, and it is, to put it mildly: </w:t>
      </w:r>
      <w:r w:rsidRPr="00082D6D">
        <w:rPr>
          <w:u w:val="single"/>
        </w:rPr>
        <w:t>one has been visited by death’s imminence from within a community that includes himself</w:t>
      </w:r>
      <w:r w:rsidRPr="00116BE6">
        <w:rPr>
          <w:u w:val="single"/>
        </w:rPr>
        <w:t>, while the other speaks from a situation he created where the deaths he faces are the deaths of others whom he does not know.</w:t>
      </w:r>
      <w:r w:rsidRPr="00082D6D">
        <w:rPr>
          <w:sz w:val="16"/>
        </w:rPr>
        <w:t xml:space="preserve"> Hemphill’s HIV-shaped community has </w:t>
      </w:r>
      <w:r w:rsidRPr="00116BE6">
        <w:rPr>
          <w:highlight w:val="yellow"/>
          <w:u w:val="single"/>
        </w:rPr>
        <w:t>to reinvent the ordinariness of</w:t>
      </w:r>
      <w:r w:rsidRPr="00116BE6">
        <w:rPr>
          <w:u w:val="single"/>
        </w:rPr>
        <w:t xml:space="preserve"> its appetitive and intimate practices; Bush is </w:t>
      </w:r>
      <w:proofErr w:type="spellStart"/>
      <w:r w:rsidRPr="00116BE6">
        <w:rPr>
          <w:u w:val="single"/>
        </w:rPr>
        <w:t>scrabbling</w:t>
      </w:r>
      <w:proofErr w:type="spellEnd"/>
      <w:r w:rsidRPr="00116BE6">
        <w:rPr>
          <w:u w:val="single"/>
        </w:rPr>
        <w:t xml:space="preserve"> to recalculate the war by salvaging the emotional validity of a defrocked strategy. But in </w:t>
      </w:r>
      <w:r w:rsidRPr="00116BE6">
        <w:rPr>
          <w:highlight w:val="yellow"/>
          <w:u w:val="single"/>
        </w:rPr>
        <w:t xml:space="preserve">this present, </w:t>
      </w:r>
      <w:r w:rsidRPr="00082D6D">
        <w:rPr>
          <w:u w:val="single"/>
        </w:rPr>
        <w:t xml:space="preserve">both </w:t>
      </w:r>
      <w:r w:rsidRPr="00116BE6">
        <w:rPr>
          <w:highlight w:val="yellow"/>
          <w:u w:val="single"/>
        </w:rPr>
        <w:t xml:space="preserve">face the loss of the freedom to be unconscious about the internal limits to their sovereignty. Being </w:t>
      </w:r>
      <w:r w:rsidRPr="00116BE6">
        <w:rPr>
          <w:rStyle w:val="Emphasis"/>
          <w:highlight w:val="yellow"/>
        </w:rPr>
        <w:t>forced to think these things</w:t>
      </w:r>
      <w:r w:rsidRPr="00116BE6">
        <w:rPr>
          <w:u w:val="single"/>
        </w:rPr>
        <w:t xml:space="preserve"> (fucking, Iraq) as part of an unfolding historic moment </w:t>
      </w:r>
      <w:r w:rsidRPr="00116BE6">
        <w:rPr>
          <w:highlight w:val="yellow"/>
          <w:u w:val="single"/>
        </w:rPr>
        <w:t xml:space="preserve">exemplifies the affective experience not of </w:t>
      </w:r>
      <w:r w:rsidRPr="00116BE6">
        <w:rPr>
          <w:u w:val="single"/>
        </w:rPr>
        <w:t xml:space="preserve">a break or a </w:t>
      </w:r>
      <w:r w:rsidRPr="00116BE6">
        <w:rPr>
          <w:rStyle w:val="Emphasis"/>
          <w:highlight w:val="yellow"/>
        </w:rPr>
        <w:t>traumatic present</w:t>
      </w:r>
      <w:r w:rsidRPr="00116BE6">
        <w:rPr>
          <w:highlight w:val="yellow"/>
          <w:u w:val="single"/>
        </w:rPr>
        <w:t xml:space="preserve">, but of crisis </w:t>
      </w:r>
      <w:r w:rsidRPr="00116BE6">
        <w:rPr>
          <w:rStyle w:val="Emphasis"/>
          <w:highlight w:val="yellow"/>
        </w:rPr>
        <w:t>lived within ordinariness</w:t>
      </w:r>
      <w:r w:rsidRPr="00082D6D">
        <w:rPr>
          <w:sz w:val="16"/>
        </w:rPr>
        <w:t xml:space="preserve">.9 Amidst the rise and fall of quotidian intensities a situation arises that provokes the need to think and adjust, to slow things down and to gather things up, to find things out and to wonder and ponder. What’s going on? As Kathleen Stewart would phrase it, why do things feel on the verge of something (dissolving, snapping, wearing out, overwhelming, underwhelming, or just unpredictably different)?10 To think is not especially joyful or rational here, therefore. The ideation to which the men refer is unwanted, after all: </w:t>
      </w:r>
      <w:r w:rsidRPr="00116BE6">
        <w:rPr>
          <w:u w:val="single"/>
        </w:rPr>
        <w:t xml:space="preserve">I </w:t>
      </w:r>
      <w:r w:rsidRPr="00082D6D">
        <w:rPr>
          <w:sz w:val="16"/>
        </w:rPr>
        <w:t xml:space="preserve">(must) think about Iraq, we (must) think as we fuck. Or else. Or else, what? Both </w:t>
      </w:r>
      <w:r w:rsidRPr="00082D6D">
        <w:rPr>
          <w:rStyle w:val="StyleUnderline"/>
          <w:highlight w:val="yellow"/>
        </w:rPr>
        <w:t>speakers presume</w:t>
      </w:r>
      <w:r w:rsidRPr="00082D6D">
        <w:rPr>
          <w:sz w:val="16"/>
        </w:rPr>
        <w:t xml:space="preserve"> that their </w:t>
      </w:r>
      <w:r w:rsidRPr="00082D6D">
        <w:rPr>
          <w:rStyle w:val="StyleUnderline"/>
          <w:highlight w:val="yellow"/>
        </w:rPr>
        <w:t xml:space="preserve">audience </w:t>
      </w:r>
      <w:r w:rsidRPr="00082D6D">
        <w:rPr>
          <w:rStyle w:val="Emphasis"/>
          <w:highlight w:val="yellow"/>
        </w:rPr>
        <w:t>knows the fatal stakes</w:t>
      </w:r>
      <w:r w:rsidRPr="00116BE6">
        <w:rPr>
          <w:rStyle w:val="Emphasis"/>
        </w:rPr>
        <w:t>.</w:t>
      </w:r>
      <w:r w:rsidRPr="00082D6D">
        <w:rPr>
          <w:sz w:val="16"/>
        </w:rPr>
        <w:t xml:space="preserve"> </w:t>
      </w:r>
      <w:r w:rsidRPr="00116BE6">
        <w:rPr>
          <w:rStyle w:val="StyleUnderline"/>
        </w:rPr>
        <w:t>They assume</w:t>
      </w:r>
      <w:r w:rsidRPr="00082D6D">
        <w:rPr>
          <w:sz w:val="16"/>
        </w:rPr>
        <w:t xml:space="preserve"> that </w:t>
      </w:r>
      <w:r w:rsidRPr="00082D6D">
        <w:rPr>
          <w:rStyle w:val="StyleUnderline"/>
          <w:highlight w:val="yellow"/>
        </w:rPr>
        <w:t xml:space="preserve">they are </w:t>
      </w:r>
      <w:r w:rsidRPr="00082D6D">
        <w:rPr>
          <w:rStyle w:val="Emphasis"/>
          <w:highlight w:val="yellow"/>
        </w:rPr>
        <w:t>amplifying something about the collective condition</w:t>
      </w:r>
      <w:r w:rsidRPr="00082D6D">
        <w:rPr>
          <w:sz w:val="16"/>
        </w:rPr>
        <w:t xml:space="preserve">: ‘‘Black men loving black men is a revolutionary act’’; ‘‘They hate us for our freedoms.’’ Even the political register here, under </w:t>
      </w:r>
      <w:r w:rsidRPr="00116BE6">
        <w:rPr>
          <w:rStyle w:val="StyleUnderline"/>
        </w:rPr>
        <w:t xml:space="preserve">the pressure of a destabilized </w:t>
      </w:r>
      <w:r w:rsidRPr="00082D6D">
        <w:rPr>
          <w:sz w:val="16"/>
        </w:rPr>
        <w:t xml:space="preserve">historical </w:t>
      </w:r>
      <w:r w:rsidRPr="00116BE6">
        <w:rPr>
          <w:rStyle w:val="StyleUnderline"/>
        </w:rPr>
        <w:t>present</w:t>
      </w:r>
      <w:r w:rsidRPr="00082D6D">
        <w:rPr>
          <w:sz w:val="16"/>
        </w:rPr>
        <w:t xml:space="preserve">, </w:t>
      </w:r>
      <w:r w:rsidRPr="00116BE6">
        <w:rPr>
          <w:rStyle w:val="StyleUnderline"/>
        </w:rPr>
        <w:t>reorganizes the relation of affect</w:t>
      </w:r>
      <w:r w:rsidRPr="00082D6D">
        <w:rPr>
          <w:sz w:val="16"/>
        </w:rPr>
        <w:t xml:space="preserve"> and feeling to knowledge about living. They are assuming that it matters to all of us, the public addressed by the phrase, to have fidelity to the event of being forced into thought about it. To think emerges not just as cognitive response in general or the responsibility of special people but as a general opening for cultivating attentiveness and an ethics of mindfulness for a public intimate because they’re experiencing together a shift in the atmosphere. </w:t>
      </w:r>
      <w:r w:rsidRPr="00082D6D">
        <w:rPr>
          <w:rStyle w:val="StyleUnderline"/>
          <w:highlight w:val="yellow"/>
        </w:rPr>
        <w:t>The event</w:t>
      </w:r>
      <w:r w:rsidRPr="00116BE6">
        <w:rPr>
          <w:rStyle w:val="StyleUnderline"/>
        </w:rPr>
        <w:t xml:space="preserve"> expressed by the</w:t>
      </w:r>
      <w:r w:rsidRPr="00082D6D">
        <w:rPr>
          <w:sz w:val="16"/>
        </w:rPr>
        <w:t xml:space="preserve"> two </w:t>
      </w:r>
      <w:r w:rsidRPr="00116BE6">
        <w:rPr>
          <w:rStyle w:val="StyleUnderline"/>
        </w:rPr>
        <w:t>speakers</w:t>
      </w:r>
      <w:r w:rsidRPr="00082D6D">
        <w:rPr>
          <w:sz w:val="16"/>
        </w:rPr>
        <w:t xml:space="preserve"> </w:t>
      </w:r>
      <w:r w:rsidRPr="00082D6D">
        <w:rPr>
          <w:rStyle w:val="StyleUnderline"/>
          <w:highlight w:val="yellow"/>
        </w:rPr>
        <w:t>is</w:t>
      </w:r>
      <w:r w:rsidRPr="00082D6D">
        <w:rPr>
          <w:sz w:val="16"/>
        </w:rPr>
        <w:t xml:space="preserve">, then, not the event of thinking as such. In this kind of case, to think is primarily formal, </w:t>
      </w:r>
      <w:r w:rsidRPr="00082D6D">
        <w:rPr>
          <w:rStyle w:val="StyleUnderline"/>
          <w:highlight w:val="yellow"/>
        </w:rPr>
        <w:t>an interruption</w:t>
      </w:r>
      <w:r w:rsidRPr="00082D6D">
        <w:rPr>
          <w:sz w:val="16"/>
        </w:rPr>
        <w:t xml:space="preserve">. Thinking interrupts the flow of consciousness with a new demand for scanning and focus, not for any particular kind of cognitive processing. We are directed to see not an event but an emergent historical environment that can now be sensed atmospherically, collectively.11 To be forced into thought this way is to begin to formulate the event of feeling historical in the present.12 This may suggest that the default or unforced state would be not thinking: but ‘‘not thinking’’ is not the opposite of thinking. It is true that under the pressure of an intensified, elongated present moment where affective, experiential and empirical knowledge norms seem in disarray there develop states of sociopathic disavowal and ordinary compartmentalization. See the sub-prime banking or ‘‘climate change’’ crises, for example. </w:t>
      </w:r>
      <w:r w:rsidRPr="00116BE6">
        <w:rPr>
          <w:rStyle w:val="StyleUnderline"/>
        </w:rPr>
        <w:t xml:space="preserve">See </w:t>
      </w:r>
      <w:r w:rsidRPr="00082D6D">
        <w:rPr>
          <w:rStyle w:val="StyleUnderline"/>
          <w:highlight w:val="yellow"/>
        </w:rPr>
        <w:t>systemic racialized, gendered, sexual</w:t>
      </w:r>
      <w:r w:rsidRPr="00116BE6">
        <w:rPr>
          <w:rStyle w:val="StyleUnderline"/>
        </w:rPr>
        <w:t xml:space="preserve"> and regional class </w:t>
      </w:r>
      <w:r w:rsidRPr="00082D6D">
        <w:rPr>
          <w:rStyle w:val="StyleUnderline"/>
          <w:highlight w:val="yellow"/>
        </w:rPr>
        <w:t>inequalities</w:t>
      </w:r>
      <w:r w:rsidRPr="00116BE6">
        <w:rPr>
          <w:rStyle w:val="StyleUnderline"/>
        </w:rPr>
        <w:t xml:space="preserve"> whose evidence </w:t>
      </w:r>
      <w:r w:rsidRPr="00082D6D">
        <w:rPr>
          <w:rStyle w:val="StyleUnderline"/>
          <w:highlight w:val="yellow"/>
        </w:rPr>
        <w:t>in ordinary subjectivity shifts between foreground and background</w:t>
      </w:r>
      <w:r w:rsidRPr="00116BE6">
        <w:rPr>
          <w:rStyle w:val="StyleUnderline"/>
        </w:rPr>
        <w:t>. Being overwhelmed by knowledge and life produces all kinds of neutralizing affect management coasting, skimming, browsing, distraction, apathy, coolness, counter-absorption, assessments of scale, picking one’s fights, and so on</w:t>
      </w:r>
      <w:r w:rsidRPr="00082D6D">
        <w:rPr>
          <w:sz w:val="16"/>
        </w:rPr>
        <w:t xml:space="preserve">. Indeed, most of social life happens in such modes of </w:t>
      </w:r>
      <w:proofErr w:type="gramStart"/>
      <w:r w:rsidRPr="00082D6D">
        <w:rPr>
          <w:sz w:val="16"/>
        </w:rPr>
        <w:t>lower case</w:t>
      </w:r>
      <w:proofErr w:type="gramEnd"/>
      <w:r w:rsidRPr="00082D6D">
        <w:rPr>
          <w:sz w:val="16"/>
        </w:rPr>
        <w:t xml:space="preserve"> drama, as we follow out pulsations of habituated patterning that make possible getting through the day (the relationships, the job, the life) while the brain chatters on, assessing things in focused and unfocused ways. People are, of course, always thinking, in the sense of making sense of things, when they apprehend what fluctuates without challenging very much the procedures of living. But they are not thinking in the precise sense implied by our exemplary men, Hemphill and Bush. Hemphill and Bush are not just thinking, but stopping to think. </w:t>
      </w:r>
      <w:r w:rsidRPr="00082D6D">
        <w:rPr>
          <w:rStyle w:val="StyleUnderline"/>
          <w:highlight w:val="yellow"/>
        </w:rPr>
        <w:t>When</w:t>
      </w:r>
      <w:r w:rsidRPr="00116BE6">
        <w:rPr>
          <w:rStyle w:val="StyleUnderline"/>
        </w:rPr>
        <w:t xml:space="preserve"> these </w:t>
      </w:r>
      <w:r w:rsidRPr="00082D6D">
        <w:rPr>
          <w:rStyle w:val="StyleUnderline"/>
          <w:highlight w:val="yellow"/>
        </w:rPr>
        <w:t>speakers intuit the present</w:t>
      </w:r>
      <w:r w:rsidRPr="00116BE6">
        <w:rPr>
          <w:rStyle w:val="StyleUnderline"/>
        </w:rPr>
        <w:t xml:space="preserve"> moment in proximity to a word like think</w:t>
      </w:r>
      <w:r w:rsidRPr="00082D6D">
        <w:rPr>
          <w:sz w:val="16"/>
        </w:rPr>
        <w:t xml:space="preserve">, </w:t>
      </w:r>
      <w:r w:rsidRPr="00082D6D">
        <w:rPr>
          <w:rStyle w:val="StyleUnderline"/>
          <w:highlight w:val="yellow"/>
        </w:rPr>
        <w:t>they denote</w:t>
      </w:r>
      <w:r w:rsidRPr="00082D6D">
        <w:rPr>
          <w:sz w:val="16"/>
        </w:rPr>
        <w:t xml:space="preserve"> not a stream of perceptions, </w:t>
      </w:r>
      <w:proofErr w:type="spellStart"/>
      <w:r w:rsidRPr="00082D6D">
        <w:rPr>
          <w:sz w:val="16"/>
        </w:rPr>
        <w:t>flaneurlike</w:t>
      </w:r>
      <w:proofErr w:type="spellEnd"/>
      <w:r w:rsidRPr="00082D6D">
        <w:rPr>
          <w:sz w:val="16"/>
        </w:rPr>
        <w:t xml:space="preserve"> collections, or the activity of a mental intestine of sorts, but </w:t>
      </w:r>
      <w:r w:rsidRPr="00082D6D">
        <w:rPr>
          <w:rStyle w:val="StyleUnderline"/>
          <w:highlight w:val="yellow"/>
        </w:rPr>
        <w:t xml:space="preserve">an </w:t>
      </w:r>
      <w:r w:rsidRPr="00082D6D">
        <w:rPr>
          <w:rStyle w:val="Emphasis"/>
          <w:highlight w:val="yellow"/>
        </w:rPr>
        <w:t>idiomatic shift</w:t>
      </w:r>
      <w:r w:rsidRPr="00116BE6">
        <w:rPr>
          <w:rStyle w:val="StyleUnderline"/>
        </w:rPr>
        <w:t xml:space="preserve">. </w:t>
      </w:r>
      <w:r w:rsidRPr="00082D6D">
        <w:rPr>
          <w:sz w:val="16"/>
        </w:rPr>
        <w:t xml:space="preserve">Under duress from changes in the conditions of life, </w:t>
      </w:r>
      <w:r w:rsidRPr="00116BE6">
        <w:rPr>
          <w:rStyle w:val="StyleUnderline"/>
        </w:rPr>
        <w:t>their thinking jams the machinery that makes the ordinary appear</w:t>
      </w:r>
      <w:r w:rsidRPr="00082D6D">
        <w:rPr>
          <w:sz w:val="16"/>
        </w:rPr>
        <w:t xml:space="preserve"> as a flow that we shape mildly, often absentmindedly, which is not the same thing as thoughtlessly. In situations like the ones on which they dilate, to think is precisely to begin to develop an architecture for apprehending the perturbed world with all of the kinds of knowing to which one has access, from the neuro-affective to the rationally processed. Amidst this process of recalibrating intuitions about the intensified present, emotion and affect are not more telling than cognitive processing: in reassessing the conditions of </w:t>
      </w:r>
      <w:proofErr w:type="spellStart"/>
      <w:r w:rsidRPr="00082D6D">
        <w:rPr>
          <w:sz w:val="16"/>
        </w:rPr>
        <w:t>ongoingness</w:t>
      </w:r>
      <w:proofErr w:type="spellEnd"/>
      <w:r w:rsidRPr="00082D6D">
        <w:rPr>
          <w:sz w:val="16"/>
        </w:rPr>
        <w:t>, the thinkers involve all possible knowledge, however incommensurate the idiom or source.</w:t>
      </w:r>
    </w:p>
    <w:p w14:paraId="63A2B0A9" w14:textId="77777777" w:rsidR="0067545B" w:rsidRPr="00082D6D" w:rsidRDefault="0067545B" w:rsidP="0067545B">
      <w:pPr>
        <w:rPr>
          <w:sz w:val="16"/>
        </w:rPr>
      </w:pPr>
      <w:r w:rsidRPr="00082D6D">
        <w:rPr>
          <w:sz w:val="16"/>
        </w:rPr>
        <w:t xml:space="preserve">To be more concrete, in the conjuncture of these two statements to think is to point to a forced interruption of the dreamy activity of sex-in-progress and the post-intentionality of a war once set in motion. It is to confront the physics of </w:t>
      </w:r>
      <w:proofErr w:type="spellStart"/>
      <w:r w:rsidRPr="00082D6D">
        <w:rPr>
          <w:sz w:val="16"/>
        </w:rPr>
        <w:t>eventilization</w:t>
      </w:r>
      <w:proofErr w:type="spellEnd"/>
      <w:r w:rsidRPr="00082D6D">
        <w:rPr>
          <w:sz w:val="16"/>
        </w:rPr>
        <w:t>, Foucault’s term for the becoming-</w:t>
      </w:r>
      <w:proofErr w:type="spellStart"/>
      <w:r w:rsidRPr="00082D6D">
        <w:rPr>
          <w:sz w:val="16"/>
        </w:rPr>
        <w:t>overfixed</w:t>
      </w:r>
      <w:proofErr w:type="spellEnd"/>
      <w:r w:rsidRPr="00082D6D">
        <w:rPr>
          <w:sz w:val="16"/>
        </w:rPr>
        <w:t xml:space="preserve"> of historical process.13 </w:t>
      </w:r>
      <w:r w:rsidRPr="00116BE6">
        <w:rPr>
          <w:rStyle w:val="StyleUnderline"/>
        </w:rPr>
        <w:t xml:space="preserve">Such </w:t>
      </w:r>
      <w:r w:rsidRPr="00082D6D">
        <w:rPr>
          <w:rStyle w:val="StyleUnderline"/>
          <w:highlight w:val="yellow"/>
        </w:rPr>
        <w:t>interruption</w:t>
      </w:r>
      <w:r w:rsidRPr="00082D6D">
        <w:rPr>
          <w:sz w:val="16"/>
        </w:rPr>
        <w:t xml:space="preserve"> slows and makes more reflexive the activity of the nervous system that </w:t>
      </w:r>
      <w:r w:rsidRPr="00082D6D">
        <w:rPr>
          <w:rStyle w:val="Emphasis"/>
          <w:highlight w:val="yellow"/>
        </w:rPr>
        <w:t>perpetuates itself endlessly</w:t>
      </w:r>
      <w:r w:rsidRPr="00116BE6">
        <w:rPr>
          <w:rStyle w:val="StyleUnderline"/>
        </w:rPr>
        <w:t xml:space="preserve"> in reciprocal activity with the world</w:t>
      </w:r>
      <w:r w:rsidRPr="00082D6D">
        <w:rPr>
          <w:sz w:val="16"/>
        </w:rPr>
        <w:t xml:space="preserve">; most importantly, though, </w:t>
      </w:r>
      <w:r w:rsidRPr="00116BE6">
        <w:rPr>
          <w:rStyle w:val="StyleUnderline"/>
        </w:rPr>
        <w:t>it counters the intuitive sense</w:t>
      </w:r>
      <w:r w:rsidRPr="00082D6D">
        <w:rPr>
          <w:sz w:val="16"/>
        </w:rPr>
        <w:t xml:space="preserve"> that the world proceeds independently of the human activity that makes it. </w:t>
      </w:r>
      <w:r w:rsidRPr="00082D6D">
        <w:rPr>
          <w:rStyle w:val="StyleUnderline"/>
          <w:highlight w:val="yellow"/>
        </w:rPr>
        <w:t>But</w:t>
      </w:r>
      <w:r w:rsidRPr="00116BE6">
        <w:rPr>
          <w:rStyle w:val="StyleUnderline"/>
        </w:rPr>
        <w:t xml:space="preserve"> when I think about Iraq</w:t>
      </w:r>
      <w:r w:rsidRPr="00082D6D">
        <w:rPr>
          <w:sz w:val="16"/>
        </w:rPr>
        <w:t xml:space="preserve">, when we think as we fuck, </w:t>
      </w:r>
      <w:r w:rsidRPr="00116BE6">
        <w:rPr>
          <w:rStyle w:val="StyleUnderline"/>
        </w:rPr>
        <w:t>when we stop and think</w:t>
      </w:r>
      <w:r w:rsidRPr="00082D6D">
        <w:rPr>
          <w:sz w:val="16"/>
        </w:rPr>
        <w:t xml:space="preserve">, </w:t>
      </w:r>
      <w:r w:rsidRPr="00082D6D">
        <w:rPr>
          <w:rStyle w:val="Emphasis"/>
          <w:highlight w:val="yellow"/>
        </w:rPr>
        <w:t>those things</w:t>
      </w:r>
      <w:r w:rsidRPr="00116BE6">
        <w:rPr>
          <w:rStyle w:val="Emphasis"/>
        </w:rPr>
        <w:t xml:space="preserve"> seen historically </w:t>
      </w:r>
      <w:r w:rsidRPr="00082D6D">
        <w:rPr>
          <w:rStyle w:val="Emphasis"/>
          <w:highlight w:val="yellow"/>
        </w:rPr>
        <w:t>do not stop</w:t>
      </w:r>
      <w:r w:rsidRPr="00082D6D">
        <w:rPr>
          <w:sz w:val="16"/>
        </w:rPr>
        <w:t xml:space="preserve">. They keep going. </w:t>
      </w:r>
      <w:r w:rsidRPr="00116BE6">
        <w:rPr>
          <w:rStyle w:val="StyleUnderline"/>
        </w:rPr>
        <w:t>Stopping</w:t>
      </w:r>
      <w:r w:rsidRPr="00082D6D">
        <w:rPr>
          <w:sz w:val="16"/>
        </w:rPr>
        <w:t xml:space="preserve"> to think </w:t>
      </w:r>
      <w:r w:rsidRPr="00116BE6">
        <w:rPr>
          <w:rStyle w:val="StyleUnderline"/>
        </w:rPr>
        <w:t>puts</w:t>
      </w:r>
      <w:r w:rsidRPr="00082D6D">
        <w:rPr>
          <w:sz w:val="16"/>
        </w:rPr>
        <w:t xml:space="preserve"> </w:t>
      </w:r>
      <w:r w:rsidRPr="00116BE6">
        <w:rPr>
          <w:rStyle w:val="StyleUnderline"/>
        </w:rPr>
        <w:t>on minor breaks, making</w:t>
      </w:r>
      <w:r w:rsidRPr="00082D6D">
        <w:rPr>
          <w:sz w:val="16"/>
        </w:rPr>
        <w:t xml:space="preserve"> alternative agency and </w:t>
      </w:r>
      <w:r w:rsidRPr="00116BE6">
        <w:rPr>
          <w:rStyle w:val="StyleUnderline"/>
        </w:rPr>
        <w:t>affectivity imaginable but not yet achieved</w:t>
      </w:r>
      <w:r w:rsidRPr="00082D6D">
        <w:rPr>
          <w:sz w:val="16"/>
        </w:rPr>
        <w:t xml:space="preserve"> within the shared world of the present that is in intensified suspension. To our case study men, to think is a thing of necessity, ethics, and slight optimism: in the near future that’s just a step ahead of the right now, stopping to think about fucking and war might shift the shape of something definitive that seems pretty imminent. Hemphill:</w:t>
      </w:r>
    </w:p>
    <w:p w14:paraId="7360356F" w14:textId="77777777" w:rsidR="0067545B" w:rsidRPr="00082D6D" w:rsidRDefault="0067545B" w:rsidP="0067545B">
      <w:pPr>
        <w:rPr>
          <w:sz w:val="16"/>
        </w:rPr>
      </w:pPr>
      <w:r w:rsidRPr="00082D6D">
        <w:rPr>
          <w:sz w:val="16"/>
        </w:rPr>
        <w:t>Now we think as we fuck this nut might kill us. There might be a pin-sized hole in the condom. A lethal leak. We stop kissing tall dark strangers, sucking mustaches, putting lips tongues everywhere. We return to pictures. Telephones. Toys. Recent Lovers. Private Lives. Now we think as we fuck this nut might kill. This kiss could turn to stone.</w:t>
      </w:r>
    </w:p>
    <w:p w14:paraId="4CEECEB2" w14:textId="77777777" w:rsidR="0067545B" w:rsidRPr="00116BE6" w:rsidRDefault="0067545B" w:rsidP="0067545B">
      <w:pPr>
        <w:rPr>
          <w:u w:val="single"/>
        </w:rPr>
      </w:pPr>
      <w:r w:rsidRPr="00116BE6">
        <w:rPr>
          <w:u w:val="single"/>
        </w:rPr>
        <w:t>Bush: I think about Iraq every day – every single day – because I understand we have troops in harm’s way, and I understand how dangerous it is there.</w:t>
      </w:r>
      <w:r w:rsidRPr="00082D6D">
        <w:rPr>
          <w:sz w:val="16"/>
        </w:rPr>
        <w:t xml:space="preserve"> And the reason it’s dangerous is because there’s these cold-blooded killers that will kill Americans or kill innocent Iraqis in order to try to drive us out of Iraq</w:t>
      </w:r>
      <w:proofErr w:type="gramStart"/>
      <w:r w:rsidRPr="00082D6D">
        <w:rPr>
          <w:sz w:val="16"/>
        </w:rPr>
        <w:t>. .</w:t>
      </w:r>
      <w:proofErr w:type="gramEnd"/>
      <w:r w:rsidRPr="00082D6D">
        <w:rPr>
          <w:sz w:val="16"/>
        </w:rPr>
        <w:t xml:space="preserve"> I think about this every day, every single day, and will continue thinking about it, because I understand we’ve got kids in harm’s way. And I worry about their families; and I obviously, any time there’s a death, I grieve. But I want those families to know, one, we’re not going to leave them – not going to allow their mission to go in vain; and, two, we will complete the mission and the world will be better off for it. </w:t>
      </w:r>
      <w:r w:rsidRPr="00116BE6">
        <w:rPr>
          <w:rStyle w:val="Emphasis"/>
        </w:rPr>
        <w:t>Thinking under the pressure to respond publicly to death not desperately but with an attachment to life also sums up what these men have in common</w:t>
      </w:r>
      <w:r w:rsidRPr="00082D6D">
        <w:rPr>
          <w:sz w:val="16"/>
        </w:rPr>
        <w:t xml:space="preserve">. Here, to think is to figure out how to live in a heterotopic now that’s affectively sensed, amassed in a scene that they are already living as a new ordinariness that requires a new realism. </w:t>
      </w:r>
      <w:r w:rsidRPr="00116BE6">
        <w:rPr>
          <w:rStyle w:val="Emphasis"/>
          <w:highlight w:val="yellow"/>
        </w:rPr>
        <w:t xml:space="preserve">We sense the intensity </w:t>
      </w:r>
      <w:r w:rsidRPr="00082D6D">
        <w:rPr>
          <w:rStyle w:val="Emphasis"/>
        </w:rPr>
        <w:t>of the pressure</w:t>
      </w:r>
      <w:r w:rsidRPr="00116BE6">
        <w:rPr>
          <w:rStyle w:val="Emphasis"/>
        </w:rPr>
        <w:t xml:space="preserve"> to improvise a new intuition about how to live in the historical present, </w:t>
      </w:r>
      <w:r w:rsidRPr="00116BE6">
        <w:rPr>
          <w:rStyle w:val="Emphasis"/>
          <w:highlight w:val="yellow"/>
        </w:rPr>
        <w:t>to move affect and the political away from their conventional relation</w:t>
      </w:r>
      <w:r w:rsidRPr="00116BE6">
        <w:rPr>
          <w:rStyle w:val="Emphasis"/>
        </w:rPr>
        <w:t xml:space="preserve"> for similar and different reasons</w:t>
      </w:r>
      <w:r w:rsidRPr="00082D6D">
        <w:rPr>
          <w:sz w:val="16"/>
        </w:rPr>
        <w:t xml:space="preserve">. The situation induces a focus on kisses and kinship: ‘‘We return to Private Lives’’; ‘‘and I worry about their families.’’ It reminds us that </w:t>
      </w:r>
      <w:r w:rsidRPr="00082D6D">
        <w:rPr>
          <w:rStyle w:val="StyleUnderline"/>
          <w:highlight w:val="yellow"/>
        </w:rPr>
        <w:t>the affective turn emerges</w:t>
      </w:r>
      <w:r w:rsidRPr="00082D6D">
        <w:rPr>
          <w:rStyle w:val="StyleUnderline"/>
        </w:rPr>
        <w:t xml:space="preserve"> with</w:t>
      </w:r>
      <w:r w:rsidRPr="00082D6D">
        <w:rPr>
          <w:rStyle w:val="StyleUnderline"/>
          <w:highlight w:val="yellow"/>
        </w:rPr>
        <w:t>in</w:t>
      </w:r>
      <w:r w:rsidRPr="00082D6D">
        <w:rPr>
          <w:rStyle w:val="StyleUnderline"/>
        </w:rPr>
        <w:t xml:space="preserve"> </w:t>
      </w:r>
      <w:r w:rsidRPr="00082D6D">
        <w:rPr>
          <w:rStyle w:val="StyleUnderline"/>
          <w:highlight w:val="yellow"/>
        </w:rPr>
        <w:t>the</w:t>
      </w:r>
      <w:r w:rsidRPr="00082D6D">
        <w:rPr>
          <w:rStyle w:val="StyleUnderline"/>
        </w:rPr>
        <w:t xml:space="preserve"> long </w:t>
      </w:r>
      <w:r w:rsidRPr="00082D6D">
        <w:rPr>
          <w:rStyle w:val="Emphasis"/>
          <w:highlight w:val="yellow"/>
        </w:rPr>
        <w:t>neoliberal moment</w:t>
      </w:r>
      <w:r w:rsidRPr="00082D6D">
        <w:rPr>
          <w:rStyle w:val="StyleUnderline"/>
        </w:rPr>
        <w:t xml:space="preserve"> of the attrition of the social, </w:t>
      </w:r>
      <w:r w:rsidRPr="00082D6D">
        <w:rPr>
          <w:rStyle w:val="StyleUnderline"/>
          <w:highlight w:val="yellow"/>
        </w:rPr>
        <w:t>expressed in</w:t>
      </w:r>
      <w:r w:rsidRPr="00082D6D">
        <w:rPr>
          <w:rStyle w:val="StyleUnderline"/>
        </w:rPr>
        <w:t xml:space="preserve"> Margaret </w:t>
      </w:r>
      <w:r w:rsidRPr="00082D6D">
        <w:rPr>
          <w:rStyle w:val="StyleUnderline"/>
          <w:highlight w:val="yellow"/>
        </w:rPr>
        <w:t>Thatcher’s</w:t>
      </w:r>
      <w:r w:rsidRPr="00082D6D">
        <w:rPr>
          <w:rStyle w:val="StyleUnderline"/>
        </w:rPr>
        <w:t xml:space="preserve"> claim that ‘‘</w:t>
      </w:r>
      <w:r w:rsidRPr="00082D6D">
        <w:rPr>
          <w:rStyle w:val="StyleUnderline"/>
          <w:highlight w:val="yellow"/>
        </w:rPr>
        <w:t>There is no society’’ just individuals</w:t>
      </w:r>
      <w:r w:rsidRPr="00082D6D">
        <w:rPr>
          <w:rStyle w:val="StyleUnderline"/>
        </w:rPr>
        <w:t>, families, and neighbors’’</w:t>
      </w:r>
      <w:r w:rsidRPr="00082D6D">
        <w:rPr>
          <w:sz w:val="16"/>
        </w:rPr>
        <w:t xml:space="preserve">.14 </w:t>
      </w:r>
      <w:r w:rsidRPr="00082D6D">
        <w:rPr>
          <w:rStyle w:val="StyleUnderline"/>
        </w:rPr>
        <w:t>Attempting to break the circuit of accountability between persons and political</w:t>
      </w:r>
      <w:r w:rsidRPr="00082D6D">
        <w:rPr>
          <w:sz w:val="16"/>
        </w:rPr>
        <w:t xml:space="preserve"> worlds, phrases like hers elide the difference between ‘‘public’’ and ‘‘society’’ in the hope of </w:t>
      </w:r>
      <w:r w:rsidRPr="00082D6D">
        <w:rPr>
          <w:rStyle w:val="Emphasis"/>
          <w:highlight w:val="yellow"/>
        </w:rPr>
        <w:t>privatizing</w:t>
      </w:r>
      <w:r w:rsidRPr="00082D6D">
        <w:rPr>
          <w:rStyle w:val="StyleUnderline"/>
          <w:highlight w:val="yellow"/>
        </w:rPr>
        <w:t xml:space="preserve"> everything, </w:t>
      </w:r>
      <w:r w:rsidRPr="00082D6D">
        <w:rPr>
          <w:rStyle w:val="Emphasis"/>
          <w:highlight w:val="yellow"/>
        </w:rPr>
        <w:t>including</w:t>
      </w:r>
      <w:r w:rsidRPr="00082D6D">
        <w:rPr>
          <w:rStyle w:val="Emphasis"/>
        </w:rPr>
        <w:t xml:space="preserve"> the experience of </w:t>
      </w:r>
      <w:r w:rsidRPr="00082D6D">
        <w:rPr>
          <w:rStyle w:val="Emphasis"/>
          <w:highlight w:val="yellow"/>
        </w:rPr>
        <w:t>collective emotion</w:t>
      </w:r>
      <w:r w:rsidRPr="00082D6D">
        <w:rPr>
          <w:sz w:val="16"/>
        </w:rPr>
        <w:t xml:space="preserve">. But for Hemphill and Bush, our case study men, circling back to an affective atmosphere provides a starting point, not a place of rest. They have no place else to go and, a bit lost, they’re responding a high drama of orchestrated emotionality by trying to nudge a new phase into being, phrase by phrase. By thinking, they open other registers into which they step gingerly, pensively, haltingly, wandering around to get a handle on what to do in the question-marked now. </w:t>
      </w:r>
      <w:r w:rsidRPr="00082D6D">
        <w:rPr>
          <w:rStyle w:val="StyleUnderline"/>
        </w:rPr>
        <w:t>We witness, here, then, not ‘‘the waning of affect,’’ but the waning of genre</w:t>
      </w:r>
      <w:r w:rsidRPr="00082D6D">
        <w:rPr>
          <w:sz w:val="16"/>
        </w:rPr>
        <w:t xml:space="preserve">.15 </w:t>
      </w:r>
      <w:r w:rsidRPr="00116BE6">
        <w:rPr>
          <w:rStyle w:val="StyleUnderline"/>
        </w:rPr>
        <w:t xml:space="preserve">Life can no longer be lived even </w:t>
      </w:r>
      <w:proofErr w:type="spellStart"/>
      <w:r w:rsidRPr="00116BE6">
        <w:rPr>
          <w:rStyle w:val="StyleUnderline"/>
        </w:rPr>
        <w:t>phantasmatically</w:t>
      </w:r>
      <w:proofErr w:type="spellEnd"/>
      <w:r w:rsidRPr="00116BE6">
        <w:rPr>
          <w:rStyle w:val="StyleUnderline"/>
        </w:rPr>
        <w:t xml:space="preserve"> as melodrama, as Aristotelian tragedy spread to ordinary people, as a predictable arc that is shaped by acts, facts, or fates. Their take on the present oscillates among affects and emotions: it transmits as worry</w:t>
      </w:r>
      <w:r w:rsidRPr="00082D6D">
        <w:rPr>
          <w:sz w:val="16"/>
        </w:rPr>
        <w:t xml:space="preserve">. At root, ‘‘to worry’’ is to strangle, to choke, to bite:16 for our case study men, worry </w:t>
      </w:r>
      <w:r w:rsidRPr="00116BE6">
        <w:rPr>
          <w:rStyle w:val="StyleUnderline"/>
        </w:rPr>
        <w:t xml:space="preserve">the repetition of anxious unwanted ideation about the state of a thing is a sense that responds to a situation that’s unfolding, that needs to be moved toward refuting death as the only scene where life’s meanings add up. </w:t>
      </w:r>
      <w:r w:rsidRPr="00A362F0">
        <w:rPr>
          <w:rStyle w:val="Emphasis"/>
        </w:rPr>
        <w:t>Gathering up affectively and emotionally-saturated knowledge processed in so many different ways, demonstrating fidelity to the openness of the event that is not yet ‘‘stone,’’ there is otherwise only so much grief</w:t>
      </w:r>
      <w:r w:rsidRPr="00A362F0">
        <w:rPr>
          <w:sz w:val="16"/>
        </w:rPr>
        <w:t>.</w:t>
      </w:r>
      <w:r w:rsidRPr="00082D6D">
        <w:rPr>
          <w:sz w:val="16"/>
        </w:rPr>
        <w:t xml:space="preserve"> </w:t>
      </w:r>
      <w:r w:rsidRPr="00116BE6">
        <w:rPr>
          <w:rStyle w:val="StyleUnderline"/>
        </w:rPr>
        <w:t>This grief for the lost ordinary is the default feeling that they’re refusing, of being historical in the present</w:t>
      </w:r>
      <w:r w:rsidRPr="00082D6D">
        <w:rPr>
          <w:sz w:val="16"/>
        </w:rPr>
        <w:t xml:space="preserve">.17 This essay has described the performance of thinking and intuitive recalibrating as signs of troubled knowing and living in a historical present whose occupants sense it as distended. I now contrast this scenario of ordinary life’s interruption by a worried thought with the strategies of two recent poems that model some quite different practices of feeling out the unfinished situation of the present. What follows also tracks how they notice </w:t>
      </w:r>
      <w:r w:rsidRPr="00116BE6">
        <w:rPr>
          <w:rStyle w:val="StyleUnderline"/>
        </w:rPr>
        <w:t>a contemporaneity disorganized by the kind of crisis in the ordinary that forces one to invent (for oneself, for the collective) an ‘‘ignorant’’ pedagogy</w:t>
      </w:r>
      <w:r w:rsidRPr="00082D6D">
        <w:rPr>
          <w:sz w:val="16"/>
        </w:rPr>
        <w:t xml:space="preserve">18 </w:t>
      </w:r>
      <w:r w:rsidRPr="00116BE6">
        <w:rPr>
          <w:rStyle w:val="StyleUnderline"/>
        </w:rPr>
        <w:t>that holds off grief, that doesn’t distinguish between cognitive and other kinds of knowing, and that produces a way of grasping and inhabiting a collectively significant ‘‘unthought known’’ that has been in some way apprehended</w:t>
      </w:r>
      <w:r w:rsidRPr="00082D6D">
        <w:rPr>
          <w:sz w:val="16"/>
        </w:rPr>
        <w:t xml:space="preserve">.19 </w:t>
      </w:r>
      <w:r w:rsidRPr="00116BE6">
        <w:rPr>
          <w:rStyle w:val="Emphasis"/>
        </w:rPr>
        <w:t xml:space="preserve">But the </w:t>
      </w:r>
      <w:proofErr w:type="spellStart"/>
      <w:r w:rsidRPr="00116BE6">
        <w:rPr>
          <w:rStyle w:val="Emphasis"/>
        </w:rPr>
        <w:t>affect</w:t>
      </w:r>
      <w:proofErr w:type="spellEnd"/>
      <w:r w:rsidRPr="00116BE6">
        <w:rPr>
          <w:rStyle w:val="Emphasis"/>
        </w:rPr>
        <w:t xml:space="preserve"> of the crisis they encounter begins not with drama but its absence.</w:t>
      </w:r>
      <w:r w:rsidRPr="00082D6D">
        <w:rPr>
          <w:sz w:val="16"/>
        </w:rPr>
        <w:t xml:space="preserve"> Charles Simic’s ‘‘Encyclopedia of Horror’’ and Bill Hocok’s ‘‘A Primer’’ use traditional genres for making literacy possible.20 </w:t>
      </w:r>
      <w:r w:rsidRPr="00A362F0">
        <w:rPr>
          <w:rStyle w:val="Emphasis"/>
        </w:rPr>
        <w:t>They worry aloud about how to find one’s way analytically and affectively amidst the noise of the political and the non-place of the social in a present moment in which survival presents itself as a problem</w:t>
      </w:r>
      <w:r w:rsidRPr="00082D6D">
        <w:rPr>
          <w:sz w:val="16"/>
          <w:highlight w:val="yellow"/>
        </w:rPr>
        <w:t>.</w:t>
      </w:r>
      <w:r w:rsidRPr="00082D6D">
        <w:rPr>
          <w:sz w:val="16"/>
        </w:rPr>
        <w:t xml:space="preserve">21 </w:t>
      </w:r>
      <w:r w:rsidRPr="00116BE6">
        <w:rPr>
          <w:rStyle w:val="StyleUnderline"/>
        </w:rPr>
        <w:t>Both poems perform the problem of developing a practice of rootedness in processual awareness that can give shape amidst the unpeaceful, uninhabitable, and unknowable state of crisis in which living on is also taking place</w:t>
      </w:r>
      <w:r w:rsidRPr="00082D6D">
        <w:rPr>
          <w:sz w:val="16"/>
        </w:rPr>
        <w:t xml:space="preserve">.22 </w:t>
      </w:r>
      <w:r w:rsidRPr="00A362F0">
        <w:rPr>
          <w:rStyle w:val="Emphasis"/>
          <w:highlight w:val="yellow"/>
        </w:rPr>
        <w:t>Giving shape is not the same as solving the problem of crisis</w:t>
      </w:r>
      <w:r w:rsidRPr="00A362F0">
        <w:rPr>
          <w:rStyle w:val="StyleUnderline"/>
        </w:rPr>
        <w:t>, or having the right emotions about it.</w:t>
      </w:r>
      <w:r w:rsidRPr="00082D6D">
        <w:rPr>
          <w:sz w:val="16"/>
        </w:rPr>
        <w:t xml:space="preserve"> Indeed, both poems confront a tone, an atmosphere, feeling, sense of flatness in the world, as though affects and emotion themselves are exhausted from adjusting to all the intensities. This response is a structure with barely any energy for ornamentation. But the encounter with flatness in the world does not produce identical flatness in the poems. </w:t>
      </w:r>
      <w:r w:rsidRPr="00A362F0">
        <w:rPr>
          <w:rStyle w:val="StyleUnderline"/>
        </w:rPr>
        <w:t xml:space="preserve">The ethical and political question is how to live managing overwhelming materials with an overtaxed awareness; the aesthetic question is </w:t>
      </w:r>
      <w:r w:rsidRPr="00A362F0">
        <w:rPr>
          <w:rStyle w:val="StyleUnderline"/>
          <w:highlight w:val="yellow"/>
        </w:rPr>
        <w:t xml:space="preserve">how to find form without </w:t>
      </w:r>
      <w:r w:rsidRPr="00A362F0">
        <w:rPr>
          <w:rStyle w:val="Emphasis"/>
          <w:highlight w:val="yellow"/>
        </w:rPr>
        <w:t>distracting from the gravity of the real</w:t>
      </w:r>
      <w:r w:rsidRPr="00A362F0">
        <w:rPr>
          <w:rStyle w:val="Emphasis"/>
        </w:rPr>
        <w:t>.</w:t>
      </w:r>
      <w:r w:rsidRPr="00082D6D">
        <w:rPr>
          <w:sz w:val="16"/>
        </w:rPr>
        <w:t xml:space="preserve"> </w:t>
      </w:r>
    </w:p>
    <w:p w14:paraId="555F34BD" w14:textId="77777777" w:rsidR="00A95652" w:rsidRDefault="00A95652" w:rsidP="00B55AD5"/>
    <w:p w14:paraId="0D5A932E" w14:textId="41B7B0D3" w:rsidR="0067545B" w:rsidRDefault="0067545B" w:rsidP="0067545B">
      <w:pPr>
        <w:pStyle w:val="Heading2"/>
      </w:pPr>
      <w:r>
        <w:t xml:space="preserve">CASE </w:t>
      </w:r>
    </w:p>
    <w:p w14:paraId="290EDC31" w14:textId="0B539228" w:rsidR="0074414C" w:rsidRDefault="0074414C" w:rsidP="0074414C">
      <w:pPr>
        <w:pStyle w:val="Heading3"/>
      </w:pPr>
      <w:r>
        <w:t xml:space="preserve">1NC – Presumption </w:t>
      </w:r>
    </w:p>
    <w:p w14:paraId="47018506" w14:textId="77777777" w:rsidR="00FD614A" w:rsidRDefault="00FD614A" w:rsidP="00FD614A">
      <w:pPr>
        <w:pStyle w:val="Heading4"/>
      </w:pPr>
      <w:r w:rsidRPr="00890EFD">
        <w:t xml:space="preserve">Vote not </w:t>
      </w:r>
      <w:proofErr w:type="spellStart"/>
      <w:r w:rsidRPr="00890EFD">
        <w:t>aff</w:t>
      </w:r>
      <w:proofErr w:type="spellEnd"/>
      <w:r w:rsidRPr="00890EFD">
        <w:t xml:space="preserve">- you should view voting neg as not evaluating the debate- before you walk </w:t>
      </w:r>
      <w:proofErr w:type="spellStart"/>
      <w:r w:rsidRPr="00890EFD">
        <w:t>aff</w:t>
      </w:r>
      <w:proofErr w:type="spellEnd"/>
      <w:r w:rsidRPr="00890EFD">
        <w:t xml:space="preserve"> you just don’t vote at all which is registered as a presumption vote on </w:t>
      </w:r>
      <w:proofErr w:type="spellStart"/>
      <w:r w:rsidRPr="00890EFD">
        <w:t>tabroom</w:t>
      </w:r>
      <w:proofErr w:type="spellEnd"/>
      <w:r w:rsidRPr="00890EFD">
        <w:t>--its net more unproductive</w:t>
      </w:r>
      <w:r>
        <w:t xml:space="preserve">, and </w:t>
      </w:r>
      <w:proofErr w:type="gramStart"/>
      <w:r>
        <w:t>it’s</w:t>
      </w:r>
      <w:proofErr w:type="gramEnd"/>
      <w:r>
        <w:t xml:space="preserve"> net less of a flinch</w:t>
      </w:r>
      <w:r w:rsidRPr="00890EFD">
        <w:t>.</w:t>
      </w:r>
    </w:p>
    <w:p w14:paraId="20591C43" w14:textId="77777777" w:rsidR="00FD614A" w:rsidRPr="00BC6EB6" w:rsidRDefault="00FD614A" w:rsidP="00FD614A"/>
    <w:p w14:paraId="159DEB18" w14:textId="77777777" w:rsidR="00FD614A" w:rsidRDefault="00FD614A" w:rsidP="00FD614A">
      <w:pPr>
        <w:pStyle w:val="Heading4"/>
      </w:pPr>
      <w:r w:rsidRPr="001076A0">
        <w:t>Debate not key – vote neg to vote AFF. Any risk of bad negation means that it is better to read the AFF outside of a competitive space.</w:t>
      </w:r>
      <w:r>
        <w:t xml:space="preserve"> </w:t>
      </w:r>
    </w:p>
    <w:p w14:paraId="6650A666" w14:textId="77777777" w:rsidR="00FD614A" w:rsidRDefault="00FD614A" w:rsidP="00FD614A"/>
    <w:p w14:paraId="6C322F3F" w14:textId="3BCC9F1F" w:rsidR="001E6AC7" w:rsidRDefault="001E6AC7" w:rsidP="001E6AC7">
      <w:pPr>
        <w:pStyle w:val="Heading4"/>
      </w:pPr>
      <w:r>
        <w:t xml:space="preserve">Inherency – people are telling stories now, stories that inspired the </w:t>
      </w:r>
      <w:proofErr w:type="spellStart"/>
      <w:r>
        <w:t>aff</w:t>
      </w:r>
      <w:proofErr w:type="spellEnd"/>
      <w:r>
        <w:t xml:space="preserve"> – no reason the </w:t>
      </w:r>
      <w:proofErr w:type="spellStart"/>
      <w:r>
        <w:t>aff</w:t>
      </w:r>
      <w:proofErr w:type="spellEnd"/>
      <w:r>
        <w:t xml:space="preserve"> is key or inherent</w:t>
      </w:r>
    </w:p>
    <w:p w14:paraId="5BA50EBB" w14:textId="77777777" w:rsidR="00A27764" w:rsidRPr="00E743D2" w:rsidRDefault="00A27764" w:rsidP="00FD614A"/>
    <w:p w14:paraId="3F0C771D" w14:textId="77777777" w:rsidR="00FD614A" w:rsidRPr="00890EFD" w:rsidRDefault="00FD614A" w:rsidP="00FD614A">
      <w:pPr>
        <w:pStyle w:val="Heading4"/>
        <w:rPr>
          <w:rFonts w:cstheme="minorHAnsi"/>
        </w:rPr>
      </w:pPr>
      <w:r w:rsidRPr="00890EFD">
        <w:t xml:space="preserve">Parameters- The </w:t>
      </w:r>
      <w:proofErr w:type="spellStart"/>
      <w:r w:rsidRPr="00890EFD">
        <w:t>aff</w:t>
      </w:r>
      <w:proofErr w:type="spellEnd"/>
      <w:r w:rsidRPr="00890EFD">
        <w:t xml:space="preserve"> should have 1) clear way for the judge to delineate from one method and another and 2) a metric for evaluating which method is better. they have no definition on what [method] is or how to measure that or who has engaged in it - </w:t>
      </w:r>
      <w:proofErr w:type="gramStart"/>
      <w:r w:rsidRPr="00890EFD">
        <w:t>this collapses</w:t>
      </w:r>
      <w:proofErr w:type="gramEnd"/>
      <w:r w:rsidRPr="00890EFD">
        <w:t xml:space="preserve"> back in arbitrary distinctions on the behalf of the judge which re-creates violence</w:t>
      </w:r>
    </w:p>
    <w:p w14:paraId="0DAD28C3" w14:textId="77777777" w:rsidR="00FD614A" w:rsidRPr="00FD614A" w:rsidRDefault="00FD614A" w:rsidP="00FD614A"/>
    <w:p w14:paraId="3F1B455B" w14:textId="32872807" w:rsidR="0074414C" w:rsidRDefault="0074414C" w:rsidP="0074414C">
      <w:pPr>
        <w:pStyle w:val="Heading3"/>
      </w:pPr>
      <w:r>
        <w:t xml:space="preserve">1NC – AT: Moten </w:t>
      </w:r>
    </w:p>
    <w:p w14:paraId="795E7CF5" w14:textId="77777777" w:rsidR="0074414C" w:rsidRPr="00934BF8" w:rsidRDefault="0074414C" w:rsidP="0074414C">
      <w:pPr>
        <w:pStyle w:val="Heading4"/>
        <w:rPr>
          <w:rFonts w:cstheme="minorHAnsi"/>
        </w:rPr>
      </w:pPr>
      <w:proofErr w:type="spellStart"/>
      <w:r>
        <w:rPr>
          <w:rFonts w:cstheme="minorHAnsi"/>
        </w:rPr>
        <w:t>Paraontology</w:t>
      </w:r>
      <w:proofErr w:type="spellEnd"/>
      <w:r>
        <w:rPr>
          <w:rFonts w:cstheme="minorHAnsi"/>
        </w:rPr>
        <w:t xml:space="preserve"> </w:t>
      </w:r>
      <w:r w:rsidRPr="00934BF8">
        <w:rPr>
          <w:rFonts w:cstheme="minorHAnsi"/>
        </w:rPr>
        <w:t>can never move beyond fugitivity.</w:t>
      </w:r>
    </w:p>
    <w:p w14:paraId="38ECCAED" w14:textId="457D2B66" w:rsidR="0074414C" w:rsidRPr="00934BF8" w:rsidRDefault="0074414C" w:rsidP="0074414C">
      <w:pPr>
        <w:rPr>
          <w:rFonts w:cstheme="minorHAnsi"/>
          <w:szCs w:val="18"/>
        </w:rPr>
      </w:pPr>
      <w:r w:rsidRPr="00934BF8">
        <w:rPr>
          <w:rFonts w:cstheme="minorHAnsi"/>
          <w:szCs w:val="18"/>
        </w:rPr>
        <w:t xml:space="preserve">David </w:t>
      </w:r>
      <w:r w:rsidRPr="0074414C">
        <w:rPr>
          <w:rStyle w:val="Style13ptBold"/>
        </w:rPr>
        <w:t>Marriott</w:t>
      </w:r>
      <w:r>
        <w:rPr>
          <w:rStyle w:val="Style13ptBold"/>
        </w:rPr>
        <w:t>,</w:t>
      </w:r>
      <w:r w:rsidRPr="0074414C">
        <w:rPr>
          <w:rStyle w:val="Style13ptBold"/>
        </w:rPr>
        <w:t xml:space="preserve"> Manmatha</w:t>
      </w:r>
      <w:r w:rsidRPr="00934BF8">
        <w:rPr>
          <w:rFonts w:cstheme="minorHAnsi"/>
          <w:szCs w:val="18"/>
        </w:rPr>
        <w:t xml:space="preserve">. Professor, UC Santa Cruz. “Cultural Studies in Emerging Knowledge.” </w:t>
      </w:r>
      <w:r w:rsidRPr="00934BF8">
        <w:rPr>
          <w:rFonts w:cstheme="minorHAnsi"/>
          <w:i/>
          <w:szCs w:val="18"/>
        </w:rPr>
        <w:t>Rhizomes</w:t>
      </w:r>
      <w:r w:rsidRPr="00934BF8">
        <w:rPr>
          <w:rFonts w:cstheme="minorHAnsi"/>
          <w:szCs w:val="18"/>
        </w:rPr>
        <w:t xml:space="preserve"> 29: 1-5. </w:t>
      </w:r>
      <w:hyperlink r:id="rId6" w:history="1">
        <w:r w:rsidRPr="00934BF8">
          <w:rPr>
            <w:rStyle w:val="Hyperlink"/>
            <w:rFonts w:cstheme="minorHAnsi"/>
            <w:szCs w:val="18"/>
          </w:rPr>
          <w:t>http://www.rhizomes.net/issue29/pdf/marriott.pdf</w:t>
        </w:r>
      </w:hyperlink>
      <w:r w:rsidRPr="00934BF8">
        <w:rPr>
          <w:rFonts w:cstheme="minorHAnsi"/>
          <w:szCs w:val="18"/>
        </w:rPr>
        <w:t>.</w:t>
      </w:r>
    </w:p>
    <w:p w14:paraId="6F31ACC1" w14:textId="77777777" w:rsidR="0074414C" w:rsidRPr="00845571" w:rsidRDefault="0074414C" w:rsidP="0074414C">
      <w:pPr>
        <w:rPr>
          <w:rFonts w:cstheme="minorHAnsi"/>
          <w:sz w:val="14"/>
        </w:rPr>
      </w:pPr>
      <w:r w:rsidRPr="00845571">
        <w:rPr>
          <w:rFonts w:cstheme="minorHAnsi"/>
          <w:sz w:val="14"/>
        </w:rPr>
        <w:t xml:space="preserve">[5] We know that the case of blackness (and its juridical rhetoric) includes at least two questions: what is this thing called blackness and how is it to be represented? The junction at which these two questions meet in Peau noire, masques </w:t>
      </w:r>
      <w:proofErr w:type="spellStart"/>
      <w:r w:rsidRPr="00845571">
        <w:rPr>
          <w:rFonts w:cstheme="minorHAnsi"/>
          <w:sz w:val="14"/>
        </w:rPr>
        <w:t>blancs</w:t>
      </w:r>
      <w:proofErr w:type="spellEnd"/>
      <w:r w:rsidRPr="00845571">
        <w:rPr>
          <w:rFonts w:cstheme="minorHAnsi"/>
          <w:sz w:val="14"/>
        </w:rPr>
        <w:t xml:space="preserve"> is that of a flaw: this flaw is born very specifically from an experience of ruination 'that interdicts any ontological explanation'.[12] In the colony, the phenomenological form of social power is never immediate, that is to say, a relation of representation, but a confrontation that </w:t>
      </w:r>
      <w:proofErr w:type="spellStart"/>
      <w:r w:rsidRPr="00845571">
        <w:rPr>
          <w:rFonts w:cstheme="minorHAnsi"/>
          <w:sz w:val="14"/>
        </w:rPr>
        <w:t>designifies</w:t>
      </w:r>
      <w:proofErr w:type="spellEnd"/>
      <w:r w:rsidRPr="00845571">
        <w:rPr>
          <w:rFonts w:cstheme="minorHAnsi"/>
          <w:sz w:val="14"/>
        </w:rPr>
        <w:t xml:space="preserve">, and, at the same time, </w:t>
      </w:r>
      <w:proofErr w:type="spellStart"/>
      <w:r w:rsidRPr="00845571">
        <w:rPr>
          <w:rFonts w:cstheme="minorHAnsi"/>
          <w:sz w:val="14"/>
        </w:rPr>
        <w:t>resignifies</w:t>
      </w:r>
      <w:proofErr w:type="spellEnd"/>
      <w:r w:rsidRPr="00845571">
        <w:rPr>
          <w:rFonts w:cstheme="minorHAnsi"/>
          <w:sz w:val="14"/>
        </w:rPr>
        <w:t xml:space="preserve"> social relations once they are racially determined, a confrontation in which both being and law acquire new significations born out of disavowal (what Fanon defines as the lactifying desire for substitution or separation of the black from the </w:t>
      </w:r>
      <w:proofErr w:type="spellStart"/>
      <w:r w:rsidRPr="00845571">
        <w:rPr>
          <w:rFonts w:cstheme="minorHAnsi"/>
          <w:sz w:val="14"/>
        </w:rPr>
        <w:t>négre</w:t>
      </w:r>
      <w:proofErr w:type="spellEnd"/>
      <w:r w:rsidRPr="00845571">
        <w:rPr>
          <w:rFonts w:cstheme="minorHAnsi"/>
          <w:sz w:val="14"/>
        </w:rPr>
        <w:t xml:space="preserve">, and of the white from its other) and of amplification (the recoding of the social and symbolic order by racial signifiers of precarity and threat, fear and impoverishment). </w:t>
      </w:r>
      <w:r w:rsidRPr="00934BF8">
        <w:rPr>
          <w:rStyle w:val="StyleUnderline"/>
          <w:rFonts w:cstheme="minorHAnsi"/>
        </w:rPr>
        <w:t xml:space="preserve">Saying that there is a question whether blackness is disavowed in Fanon, a </w:t>
      </w:r>
      <w:r w:rsidRPr="00791080">
        <w:rPr>
          <w:rStyle w:val="StyleUnderline"/>
          <w:rFonts w:cstheme="minorHAnsi"/>
        </w:rPr>
        <w:t xml:space="preserve">disavowal whose meaning is in dispute, </w:t>
      </w:r>
      <w:r w:rsidRPr="00791080">
        <w:rPr>
          <w:rStyle w:val="Emphasis"/>
          <w:rFonts w:cstheme="minorHAnsi"/>
        </w:rPr>
        <w:t>does not</w:t>
      </w:r>
      <w:r w:rsidRPr="00791080">
        <w:rPr>
          <w:rFonts w:cstheme="minorHAnsi"/>
          <w:sz w:val="14"/>
        </w:rPr>
        <w:t xml:space="preserve">, however, </w:t>
      </w:r>
      <w:r w:rsidRPr="00791080">
        <w:rPr>
          <w:rStyle w:val="Emphasis"/>
          <w:rFonts w:cstheme="minorHAnsi"/>
        </w:rPr>
        <w:t>explain</w:t>
      </w:r>
      <w:r w:rsidRPr="00791080">
        <w:rPr>
          <w:rStyle w:val="StyleUnderline"/>
          <w:rFonts w:cstheme="minorHAnsi"/>
        </w:rPr>
        <w:t xml:space="preserve"> why Moten continues to use the language of ontology and of law to explain Fanon's writing on blackness as a phenomenology</w:t>
      </w:r>
      <w:r w:rsidRPr="00791080">
        <w:rPr>
          <w:rFonts w:cstheme="minorHAnsi"/>
          <w:sz w:val="14"/>
        </w:rPr>
        <w:t xml:space="preserve">. </w:t>
      </w:r>
      <w:r w:rsidRPr="00791080">
        <w:rPr>
          <w:rStyle w:val="StyleUnderline"/>
          <w:rFonts w:cstheme="minorHAnsi"/>
        </w:rPr>
        <w:t>The etymology of the word 'case'</w:t>
      </w:r>
      <w:r w:rsidRPr="00791080">
        <w:rPr>
          <w:rFonts w:cstheme="minorHAnsi"/>
          <w:sz w:val="14"/>
        </w:rPr>
        <w:t xml:space="preserve"> also </w:t>
      </w:r>
      <w:r w:rsidRPr="00791080">
        <w:rPr>
          <w:rStyle w:val="StyleUnderline"/>
          <w:rFonts w:cstheme="minorHAnsi"/>
        </w:rPr>
        <w:t xml:space="preserve">includes that of </w:t>
      </w:r>
      <w:r w:rsidRPr="00791080">
        <w:rPr>
          <w:rStyle w:val="Emphasis"/>
          <w:rFonts w:cstheme="minorHAnsi"/>
        </w:rPr>
        <w:t>contingency</w:t>
      </w:r>
      <w:r w:rsidRPr="00791080">
        <w:rPr>
          <w:rFonts w:cstheme="minorHAnsi"/>
          <w:sz w:val="14"/>
        </w:rPr>
        <w:t xml:space="preserve"> and of fall (lapsus); </w:t>
      </w:r>
      <w:r w:rsidRPr="00791080">
        <w:rPr>
          <w:rStyle w:val="StyleUnderline"/>
          <w:rFonts w:cstheme="minorHAnsi"/>
        </w:rPr>
        <w:t xml:space="preserve">that is to say, the meaning of blackness is </w:t>
      </w:r>
      <w:r w:rsidRPr="00791080">
        <w:rPr>
          <w:rStyle w:val="Emphasis"/>
          <w:rFonts w:cstheme="minorHAnsi"/>
        </w:rPr>
        <w:t>not prescribed</w:t>
      </w:r>
      <w:r w:rsidRPr="00791080">
        <w:rPr>
          <w:rStyle w:val="StyleUnderline"/>
          <w:rFonts w:cstheme="minorHAnsi"/>
        </w:rPr>
        <w:t>, and has no prior signification</w:t>
      </w:r>
      <w:r w:rsidRPr="00934BF8">
        <w:rPr>
          <w:rStyle w:val="StyleUnderline"/>
          <w:rFonts w:cstheme="minorHAnsi"/>
        </w:rPr>
        <w:t xml:space="preserve"> before it is raced</w:t>
      </w:r>
      <w:r w:rsidRPr="00845571">
        <w:rPr>
          <w:rFonts w:cstheme="minorHAnsi"/>
          <w:sz w:val="14"/>
        </w:rPr>
        <w:t xml:space="preserve">. This contingency or fall (the lapsus or trauma of racialization) denotes not a prescribed imperfection but refers to the time, paradoxically enough, in which the black comes face to face with its own contaminating filiation with the </w:t>
      </w:r>
      <w:proofErr w:type="spellStart"/>
      <w:r w:rsidRPr="00845571">
        <w:rPr>
          <w:rFonts w:cstheme="minorHAnsi"/>
          <w:sz w:val="14"/>
        </w:rPr>
        <w:t>négre</w:t>
      </w:r>
      <w:proofErr w:type="spellEnd"/>
      <w:r w:rsidRPr="00845571">
        <w:rPr>
          <w:rFonts w:cstheme="minorHAnsi"/>
          <w:sz w:val="14"/>
        </w:rPr>
        <w:t xml:space="preserve">, a confrontation that is never simply in the order of an object, but is that of an exposure that is also the work of a certain concealment; it is a moment in which any simple history (of escape or confinement, mimicry or identification) is necessarily the impure avowal of an imaginary longing for a colorless presence, meaning, or proximity. </w:t>
      </w:r>
      <w:r w:rsidRPr="00791080">
        <w:rPr>
          <w:rStyle w:val="StyleUnderline"/>
          <w:rFonts w:cstheme="minorHAnsi"/>
          <w:highlight w:val="yellow"/>
        </w:rPr>
        <w:t>If</w:t>
      </w:r>
      <w:r w:rsidRPr="00934BF8">
        <w:rPr>
          <w:rStyle w:val="StyleUnderline"/>
          <w:rFonts w:cstheme="minorHAnsi"/>
        </w:rPr>
        <w:t xml:space="preserve"> one accepts, along with Moten, that </w:t>
      </w:r>
      <w:r w:rsidRPr="00791080">
        <w:rPr>
          <w:rStyle w:val="StyleUnderline"/>
          <w:rFonts w:cstheme="minorHAnsi"/>
          <w:highlight w:val="yellow"/>
        </w:rPr>
        <w:t>blackness always escapes</w:t>
      </w:r>
      <w:r w:rsidRPr="00934BF8">
        <w:rPr>
          <w:rStyle w:val="StyleUnderline"/>
          <w:rFonts w:cstheme="minorHAnsi"/>
        </w:rPr>
        <w:t xml:space="preserve"> its positioning in either </w:t>
      </w:r>
      <w:r w:rsidRPr="00791080">
        <w:rPr>
          <w:rStyle w:val="StyleUnderline"/>
          <w:rFonts w:cstheme="minorHAnsi"/>
          <w:highlight w:val="yellow"/>
        </w:rPr>
        <w:t>law or representation, and</w:t>
      </w:r>
      <w:r w:rsidRPr="00934BF8">
        <w:rPr>
          <w:rStyle w:val="StyleUnderline"/>
          <w:rFonts w:cstheme="minorHAnsi"/>
        </w:rPr>
        <w:t xml:space="preserve"> if it were to be shown that </w:t>
      </w:r>
      <w:r w:rsidRPr="00791080">
        <w:rPr>
          <w:rStyle w:val="StyleUnderline"/>
          <w:rFonts w:cstheme="minorHAnsi"/>
          <w:highlight w:val="yellow"/>
        </w:rPr>
        <w:t>neither</w:t>
      </w:r>
      <w:r w:rsidRPr="00934BF8">
        <w:rPr>
          <w:rStyle w:val="StyleUnderline"/>
          <w:rFonts w:cstheme="minorHAnsi"/>
        </w:rPr>
        <w:t xml:space="preserve"> that </w:t>
      </w:r>
      <w:r w:rsidRPr="00791080">
        <w:rPr>
          <w:rStyle w:val="StyleUnderline"/>
          <w:rFonts w:cstheme="minorHAnsi"/>
          <w:highlight w:val="yellow"/>
        </w:rPr>
        <w:t>law</w:t>
      </w:r>
      <w:r w:rsidRPr="00934BF8">
        <w:rPr>
          <w:rStyle w:val="StyleUnderline"/>
          <w:rFonts w:cstheme="minorHAnsi"/>
        </w:rPr>
        <w:t xml:space="preserve"> (or its history) </w:t>
      </w:r>
      <w:r w:rsidRPr="00791080">
        <w:rPr>
          <w:rStyle w:val="StyleUnderline"/>
          <w:rFonts w:cstheme="minorHAnsi"/>
          <w:highlight w:val="yellow"/>
        </w:rPr>
        <w:t>nor</w:t>
      </w:r>
      <w:r w:rsidRPr="00934BF8">
        <w:rPr>
          <w:rStyle w:val="StyleUnderline"/>
          <w:rFonts w:cstheme="minorHAnsi"/>
        </w:rPr>
        <w:t xml:space="preserve"> that </w:t>
      </w:r>
      <w:r w:rsidRPr="00791080">
        <w:rPr>
          <w:rStyle w:val="StyleUnderline"/>
          <w:rFonts w:cstheme="minorHAnsi"/>
          <w:highlight w:val="yellow"/>
        </w:rPr>
        <w:t>representation</w:t>
      </w:r>
      <w:r w:rsidRPr="00934BF8">
        <w:rPr>
          <w:rStyle w:val="StyleUnderline"/>
          <w:rFonts w:cstheme="minorHAnsi"/>
        </w:rPr>
        <w:t xml:space="preserve"> (or its history) </w:t>
      </w:r>
      <w:r w:rsidRPr="00791080">
        <w:rPr>
          <w:rStyle w:val="StyleUnderline"/>
          <w:rFonts w:cstheme="minorHAnsi"/>
          <w:highlight w:val="yellow"/>
        </w:rPr>
        <w:t>can capture</w:t>
      </w:r>
      <w:r w:rsidRPr="00934BF8">
        <w:rPr>
          <w:rStyle w:val="StyleUnderline"/>
          <w:rFonts w:cstheme="minorHAnsi"/>
        </w:rPr>
        <w:t xml:space="preserve"> 'the case </w:t>
      </w:r>
      <w:r w:rsidRPr="00791080">
        <w:rPr>
          <w:rStyle w:val="StyleUnderline"/>
          <w:rFonts w:cstheme="minorHAnsi"/>
          <w:highlight w:val="yellow"/>
        </w:rPr>
        <w:t>blackness</w:t>
      </w:r>
      <w:r w:rsidRPr="00934BF8">
        <w:rPr>
          <w:rStyle w:val="StyleUnderline"/>
          <w:rFonts w:cstheme="minorHAnsi"/>
        </w:rPr>
        <w:t xml:space="preserve"> makes for itself in spite of and by way of every interdiction', according to which this case names both a specific pathology and object, </w:t>
      </w:r>
      <w:r w:rsidRPr="00791080">
        <w:rPr>
          <w:rStyle w:val="StyleUnderline"/>
          <w:rFonts w:cstheme="minorHAnsi"/>
          <w:highlight w:val="yellow"/>
        </w:rPr>
        <w:t xml:space="preserve">then </w:t>
      </w:r>
      <w:r w:rsidRPr="00791080">
        <w:rPr>
          <w:rStyle w:val="Emphasis"/>
          <w:rFonts w:cstheme="minorHAnsi"/>
          <w:highlight w:val="yellow"/>
        </w:rPr>
        <w:t>why</w:t>
      </w:r>
      <w:r w:rsidRPr="00791080">
        <w:rPr>
          <w:rStyle w:val="StyleUnderline"/>
          <w:rFonts w:cstheme="minorHAnsi"/>
          <w:highlight w:val="yellow"/>
        </w:rPr>
        <w:t xml:space="preserve"> hold onto</w:t>
      </w:r>
      <w:r w:rsidRPr="00934BF8">
        <w:rPr>
          <w:rStyle w:val="StyleUnderline"/>
          <w:rFonts w:cstheme="minorHAnsi"/>
        </w:rPr>
        <w:t xml:space="preserve"> this </w:t>
      </w:r>
      <w:r w:rsidRPr="00791080">
        <w:rPr>
          <w:rStyle w:val="StyleUnderline"/>
          <w:rFonts w:cstheme="minorHAnsi"/>
          <w:highlight w:val="yellow"/>
        </w:rPr>
        <w:t>juridical rhetoric</w:t>
      </w:r>
      <w:r w:rsidRPr="00934BF8">
        <w:rPr>
          <w:rStyle w:val="StyleUnderline"/>
          <w:rFonts w:cstheme="minorHAnsi"/>
        </w:rPr>
        <w:t xml:space="preserve"> (with respect to the case) to present that </w:t>
      </w:r>
      <w:r w:rsidRPr="00791080">
        <w:rPr>
          <w:rStyle w:val="StyleUnderline"/>
          <w:rFonts w:cstheme="minorHAnsi"/>
          <w:highlight w:val="yellow"/>
        </w:rPr>
        <w:t xml:space="preserve">which </w:t>
      </w:r>
      <w:r w:rsidRPr="00791080">
        <w:rPr>
          <w:rStyle w:val="Emphasis"/>
          <w:rFonts w:cstheme="minorHAnsi"/>
          <w:highlight w:val="yellow"/>
        </w:rPr>
        <w:t>apparently</w:t>
      </w:r>
      <w:r w:rsidRPr="00791080">
        <w:rPr>
          <w:rStyle w:val="StyleUnderline"/>
          <w:rFonts w:cstheme="minorHAnsi"/>
          <w:highlight w:val="yellow"/>
        </w:rPr>
        <w:t xml:space="preserve"> always escapes law and representation?</w:t>
      </w:r>
      <w:r w:rsidRPr="00845571">
        <w:rPr>
          <w:rFonts w:cstheme="minorHAnsi"/>
          <w:sz w:val="14"/>
        </w:rPr>
        <w:t>[13]</w:t>
      </w:r>
    </w:p>
    <w:p w14:paraId="5FBD4CF7" w14:textId="77777777" w:rsidR="0074414C" w:rsidRPr="00845571" w:rsidRDefault="0074414C" w:rsidP="0074414C">
      <w:pPr>
        <w:rPr>
          <w:rFonts w:cstheme="minorHAnsi"/>
          <w:sz w:val="14"/>
        </w:rPr>
      </w:pPr>
      <w:r w:rsidRPr="00845571">
        <w:rPr>
          <w:rFonts w:cstheme="minorHAnsi"/>
          <w:sz w:val="14"/>
        </w:rPr>
        <w:t xml:space="preserve">[6] </w:t>
      </w:r>
      <w:r w:rsidRPr="00791080">
        <w:rPr>
          <w:rStyle w:val="StyleUnderline"/>
          <w:rFonts w:cstheme="minorHAnsi"/>
          <w:highlight w:val="yellow"/>
        </w:rPr>
        <w:t>By writing blackness as</w:t>
      </w:r>
      <w:r w:rsidRPr="00934BF8">
        <w:rPr>
          <w:rStyle w:val="StyleUnderline"/>
          <w:rFonts w:cstheme="minorHAnsi"/>
        </w:rPr>
        <w:t xml:space="preserve"> ceaseless </w:t>
      </w:r>
      <w:r w:rsidRPr="00791080">
        <w:rPr>
          <w:rStyle w:val="StyleUnderline"/>
          <w:rFonts w:cstheme="minorHAnsi"/>
          <w:highlight w:val="yellow"/>
        </w:rPr>
        <w:t>fugitivity</w:t>
      </w:r>
      <w:r w:rsidRPr="00934BF8">
        <w:rPr>
          <w:rStyle w:val="StyleUnderline"/>
          <w:rFonts w:cstheme="minorHAnsi"/>
        </w:rPr>
        <w:t>, Moten</w:t>
      </w:r>
      <w:r w:rsidRPr="00845571">
        <w:rPr>
          <w:rFonts w:cstheme="minorHAnsi"/>
          <w:sz w:val="14"/>
        </w:rPr>
        <w:t xml:space="preserve"> has </w:t>
      </w:r>
      <w:r w:rsidRPr="00934BF8">
        <w:rPr>
          <w:rStyle w:val="StyleUnderline"/>
          <w:rFonts w:cstheme="minorHAnsi"/>
        </w:rPr>
        <w:t xml:space="preserve">moved towards a position in which </w:t>
      </w:r>
      <w:r w:rsidRPr="00791080">
        <w:rPr>
          <w:rStyle w:val="StyleUnderline"/>
          <w:rFonts w:cstheme="minorHAnsi"/>
          <w:highlight w:val="yellow"/>
        </w:rPr>
        <w:t>blackness is only black when it exceeds its racist disavowal</w:t>
      </w:r>
      <w:r w:rsidRPr="00845571">
        <w:rPr>
          <w:rFonts w:cstheme="minorHAnsi"/>
          <w:sz w:val="14"/>
        </w:rPr>
        <w:t xml:space="preserve">. </w:t>
      </w:r>
      <w:r w:rsidRPr="00934BF8">
        <w:rPr>
          <w:rStyle w:val="StyleUnderline"/>
          <w:rFonts w:cstheme="minorHAnsi"/>
        </w:rPr>
        <w:t>Or, the blackness of blackness can only be recognized as black in so far as it escapes the racism of its history: but what allows us to see this escape is not blackness, but its racist disavowal</w:t>
      </w:r>
      <w:r w:rsidRPr="00845571">
        <w:rPr>
          <w:rFonts w:cstheme="minorHAnsi"/>
          <w:sz w:val="14"/>
        </w:rPr>
        <w:t xml:space="preserve">. Or, </w:t>
      </w:r>
      <w:r w:rsidRPr="00934BF8">
        <w:rPr>
          <w:rStyle w:val="StyleUnderline"/>
          <w:rFonts w:cstheme="minorHAnsi"/>
        </w:rPr>
        <w:t xml:space="preserve">in order to reconcile blackness with that which blackness supposedly is, </w:t>
      </w:r>
      <w:r w:rsidRPr="00791080">
        <w:rPr>
          <w:rStyle w:val="StyleUnderline"/>
          <w:rFonts w:cstheme="minorHAnsi"/>
          <w:highlight w:val="yellow"/>
        </w:rPr>
        <w:t>Moten has to rely on the narrative of its</w:t>
      </w:r>
      <w:r w:rsidRPr="00934BF8">
        <w:rPr>
          <w:rStyle w:val="StyleUnderline"/>
          <w:rFonts w:cstheme="minorHAnsi"/>
        </w:rPr>
        <w:t xml:space="preserve"> constraint or </w:t>
      </w:r>
      <w:r w:rsidRPr="00791080">
        <w:rPr>
          <w:rStyle w:val="StyleUnderline"/>
          <w:rFonts w:cstheme="minorHAnsi"/>
          <w:highlight w:val="yellow"/>
        </w:rPr>
        <w:t xml:space="preserve">pathology, </w:t>
      </w:r>
      <w:r w:rsidRPr="00791080">
        <w:rPr>
          <w:rStyle w:val="Emphasis"/>
          <w:rFonts w:cstheme="minorHAnsi"/>
          <w:highlight w:val="yellow"/>
        </w:rPr>
        <w:t>which he cannot do without</w:t>
      </w:r>
      <w:r w:rsidRPr="00845571">
        <w:rPr>
          <w:rFonts w:cstheme="minorHAnsi"/>
          <w:sz w:val="14"/>
        </w:rPr>
        <w:t xml:space="preserve">: this pathology enables Moten to avoid the disavowing naiveties of Fanon but only in so far as he too reads naively, or optimistically. A third possibility would make this disavowing claim, that Moten wants to make deliver up its secrets, a sign of how Moten himself disavows how racist disavowal complicates his reading of what he describes as Fanon's phenomenology, in which impurity inevitably generates a pathological meaning. Or again: if Fanon hears what Moten does not hear (in terms of his reading of the case), this is because </w:t>
      </w:r>
      <w:r w:rsidRPr="00934BF8">
        <w:rPr>
          <w:rStyle w:val="StyleUnderline"/>
          <w:rFonts w:cstheme="minorHAnsi"/>
        </w:rPr>
        <w:t xml:space="preserve">Moten can only affirm blackness as affirmation, not because it escapes pathology, but because </w:t>
      </w:r>
      <w:r w:rsidRPr="00791080">
        <w:rPr>
          <w:rStyle w:val="StyleUnderline"/>
          <w:rFonts w:cstheme="minorHAnsi"/>
          <w:highlight w:val="yellow"/>
        </w:rPr>
        <w:t xml:space="preserve">blackness is experienced </w:t>
      </w:r>
      <w:r w:rsidRPr="00791080">
        <w:rPr>
          <w:rStyle w:val="Emphasis"/>
          <w:rFonts w:cstheme="minorHAnsi"/>
          <w:highlight w:val="yellow"/>
        </w:rPr>
        <w:t>only</w:t>
      </w:r>
      <w:r w:rsidRPr="00791080">
        <w:rPr>
          <w:rStyle w:val="StyleUnderline"/>
          <w:rFonts w:cstheme="minorHAnsi"/>
          <w:highlight w:val="yellow"/>
        </w:rPr>
        <w:t xml:space="preserve"> as</w:t>
      </w:r>
      <w:r w:rsidRPr="00934BF8">
        <w:rPr>
          <w:rStyle w:val="StyleUnderline"/>
          <w:rFonts w:cstheme="minorHAnsi"/>
        </w:rPr>
        <w:t xml:space="preserve"> the activity of </w:t>
      </w:r>
      <w:r w:rsidRPr="00791080">
        <w:rPr>
          <w:rStyle w:val="StyleUnderline"/>
          <w:rFonts w:cstheme="minorHAnsi"/>
          <w:highlight w:val="yellow"/>
        </w:rPr>
        <w:t>escape, but</w:t>
      </w:r>
      <w:r w:rsidRPr="00934BF8">
        <w:rPr>
          <w:rStyle w:val="StyleUnderline"/>
          <w:rFonts w:cstheme="minorHAnsi"/>
        </w:rPr>
        <w:t xml:space="preserve"> one which </w:t>
      </w:r>
      <w:r w:rsidRPr="00791080">
        <w:rPr>
          <w:rStyle w:val="Emphasis"/>
          <w:rFonts w:cstheme="minorHAnsi"/>
          <w:highlight w:val="yellow"/>
        </w:rPr>
        <w:t xml:space="preserve">never escapes </w:t>
      </w:r>
      <w:r w:rsidRPr="00791080">
        <w:rPr>
          <w:rStyle w:val="Emphasis"/>
          <w:rFonts w:cstheme="minorHAnsi"/>
        </w:rPr>
        <w:t>the ontology</w:t>
      </w:r>
      <w:r w:rsidRPr="00934BF8">
        <w:rPr>
          <w:rStyle w:val="Emphasis"/>
          <w:rFonts w:cstheme="minorHAnsi"/>
        </w:rPr>
        <w:t xml:space="preserve"> of </w:t>
      </w:r>
      <w:r w:rsidRPr="00791080">
        <w:rPr>
          <w:rStyle w:val="Emphasis"/>
          <w:rFonts w:cstheme="minorHAnsi"/>
          <w:highlight w:val="yellow"/>
        </w:rPr>
        <w:t>such production</w:t>
      </w:r>
      <w:r w:rsidRPr="00845571">
        <w:rPr>
          <w:rFonts w:cstheme="minorHAnsi"/>
          <w:sz w:val="14"/>
        </w:rPr>
        <w:t xml:space="preserve">. </w:t>
      </w:r>
      <w:r w:rsidRPr="00934BF8">
        <w:rPr>
          <w:rStyle w:val="StyleUnderline"/>
          <w:rFonts w:cstheme="minorHAnsi"/>
        </w:rPr>
        <w:t xml:space="preserve">It follows that </w:t>
      </w:r>
      <w:r w:rsidRPr="00791080">
        <w:rPr>
          <w:rStyle w:val="StyleUnderline"/>
          <w:rFonts w:cstheme="minorHAnsi"/>
          <w:highlight w:val="yellow"/>
        </w:rPr>
        <w:t xml:space="preserve">blackness </w:t>
      </w:r>
      <w:r w:rsidRPr="00791080">
        <w:rPr>
          <w:rStyle w:val="Emphasis"/>
          <w:rFonts w:cstheme="minorHAnsi"/>
          <w:highlight w:val="yellow"/>
        </w:rPr>
        <w:t>cannot escape</w:t>
      </w:r>
      <w:r w:rsidRPr="00791080">
        <w:rPr>
          <w:rStyle w:val="StyleUnderline"/>
          <w:rFonts w:cstheme="minorHAnsi"/>
          <w:highlight w:val="yellow"/>
        </w:rPr>
        <w:t xml:space="preserve"> its own fugitivity</w:t>
      </w:r>
      <w:r w:rsidRPr="00934BF8">
        <w:rPr>
          <w:rStyle w:val="StyleUnderline"/>
          <w:rFonts w:cstheme="minorHAnsi"/>
        </w:rPr>
        <w:t>; its constitutive moment is traversal (or, what constitutes it is its force of subversion with regard to the pathological classifications of blackness)</w:t>
      </w:r>
      <w:r w:rsidRPr="00845571">
        <w:rPr>
          <w:rFonts w:cstheme="minorHAnsi"/>
          <w:sz w:val="14"/>
        </w:rPr>
        <w:t xml:space="preserve">. If Fanon fails 'to investigate more adequately the change from object to thing', one could also suggest </w:t>
      </w:r>
      <w:r w:rsidRPr="00791080">
        <w:rPr>
          <w:rStyle w:val="StyleUnderline"/>
          <w:rFonts w:cstheme="minorHAnsi"/>
          <w:highlight w:val="yellow"/>
        </w:rPr>
        <w:t>this failure</w:t>
      </w:r>
      <w:r w:rsidRPr="00845571">
        <w:rPr>
          <w:rFonts w:cstheme="minorHAnsi"/>
          <w:sz w:val="14"/>
        </w:rPr>
        <w:t xml:space="preserve"> fails to address, or </w:t>
      </w:r>
      <w:r w:rsidRPr="00791080">
        <w:rPr>
          <w:rStyle w:val="Emphasis"/>
          <w:rFonts w:cstheme="minorHAnsi"/>
          <w:highlight w:val="yellow"/>
        </w:rPr>
        <w:t>forecloses</w:t>
      </w:r>
      <w:r w:rsidRPr="00845571">
        <w:rPr>
          <w:rFonts w:cstheme="minorHAnsi"/>
          <w:sz w:val="14"/>
        </w:rPr>
        <w:t xml:space="preserve">, that other scene in Fanon; in short, </w:t>
      </w:r>
      <w:r w:rsidRPr="00791080">
        <w:rPr>
          <w:rStyle w:val="StyleUnderline"/>
          <w:rFonts w:cstheme="minorHAnsi"/>
          <w:highlight w:val="yellow"/>
        </w:rPr>
        <w:t>how the</w:t>
      </w:r>
      <w:r w:rsidRPr="00934BF8">
        <w:rPr>
          <w:rStyle w:val="StyleUnderline"/>
          <w:rFonts w:cstheme="minorHAnsi"/>
        </w:rPr>
        <w:t xml:space="preserve"> very </w:t>
      </w:r>
      <w:r w:rsidRPr="00791080">
        <w:rPr>
          <w:rStyle w:val="StyleUnderline"/>
          <w:rFonts w:cstheme="minorHAnsi"/>
          <w:highlight w:val="yellow"/>
        </w:rPr>
        <w:t xml:space="preserve">distinction between </w:t>
      </w:r>
      <w:r w:rsidRPr="00791080">
        <w:rPr>
          <w:rStyle w:val="Emphasis"/>
          <w:rFonts w:cstheme="minorHAnsi"/>
          <w:highlight w:val="yellow"/>
        </w:rPr>
        <w:t>object and thing</w:t>
      </w:r>
      <w:r w:rsidRPr="00791080">
        <w:rPr>
          <w:rStyle w:val="StyleUnderline"/>
          <w:rFonts w:cstheme="minorHAnsi"/>
          <w:highlight w:val="yellow"/>
        </w:rPr>
        <w:t xml:space="preserve"> refuses to engage</w:t>
      </w:r>
      <w:r w:rsidRPr="00934BF8">
        <w:rPr>
          <w:rStyle w:val="StyleUnderline"/>
          <w:rFonts w:cstheme="minorHAnsi"/>
        </w:rPr>
        <w:t xml:space="preserve"> with </w:t>
      </w:r>
      <w:r w:rsidRPr="00791080">
        <w:rPr>
          <w:rStyle w:val="StyleUnderline"/>
          <w:rFonts w:cstheme="minorHAnsi"/>
          <w:highlight w:val="yellow"/>
        </w:rPr>
        <w:t>the</w:t>
      </w:r>
      <w:r w:rsidRPr="00934BF8">
        <w:rPr>
          <w:rStyle w:val="StyleUnderline"/>
          <w:rFonts w:cstheme="minorHAnsi"/>
        </w:rPr>
        <w:t xml:space="preserve"> </w:t>
      </w:r>
      <w:proofErr w:type="spellStart"/>
      <w:r w:rsidRPr="00934BF8">
        <w:rPr>
          <w:rStyle w:val="StyleUnderline"/>
          <w:rFonts w:cstheme="minorHAnsi"/>
        </w:rPr>
        <w:t>Fanonian</w:t>
      </w:r>
      <w:proofErr w:type="spellEnd"/>
      <w:r w:rsidRPr="00934BF8">
        <w:rPr>
          <w:rStyle w:val="StyleUnderline"/>
          <w:rFonts w:cstheme="minorHAnsi"/>
        </w:rPr>
        <w:t xml:space="preserve"> </w:t>
      </w:r>
      <w:r w:rsidRPr="00791080">
        <w:rPr>
          <w:rStyle w:val="StyleUnderline"/>
          <w:rFonts w:cstheme="minorHAnsi"/>
          <w:highlight w:val="yellow"/>
        </w:rPr>
        <w:t>unconscious</w:t>
      </w:r>
      <w:r w:rsidRPr="00934BF8">
        <w:rPr>
          <w:rStyle w:val="StyleUnderline"/>
          <w:rFonts w:cstheme="minorHAnsi"/>
        </w:rPr>
        <w:t xml:space="preserve"> (</w:t>
      </w:r>
      <w:r w:rsidRPr="00791080">
        <w:rPr>
          <w:rStyle w:val="StyleUnderline"/>
          <w:rFonts w:cstheme="minorHAnsi"/>
          <w:highlight w:val="yellow"/>
        </w:rPr>
        <w:t xml:space="preserve">in which the object is </w:t>
      </w:r>
      <w:r w:rsidRPr="00791080">
        <w:rPr>
          <w:rStyle w:val="Emphasis"/>
          <w:rFonts w:cstheme="minorHAnsi"/>
          <w:highlight w:val="yellow"/>
        </w:rPr>
        <w:t>neither</w:t>
      </w:r>
      <w:r w:rsidRPr="00791080">
        <w:rPr>
          <w:rStyle w:val="StyleUnderline"/>
          <w:rFonts w:cstheme="minorHAnsi"/>
          <w:highlight w:val="yellow"/>
        </w:rPr>
        <w:t xml:space="preserve"> simply represented nor simply fugitive to the</w:t>
      </w:r>
      <w:r w:rsidRPr="00934BF8">
        <w:rPr>
          <w:rStyle w:val="StyleUnderline"/>
          <w:rFonts w:cstheme="minorHAnsi"/>
        </w:rPr>
        <w:t xml:space="preserve"> languages of </w:t>
      </w:r>
      <w:r w:rsidRPr="00791080">
        <w:rPr>
          <w:rStyle w:val="Emphasis"/>
          <w:rFonts w:cstheme="minorHAnsi"/>
          <w:highlight w:val="yellow"/>
        </w:rPr>
        <w:t>law</w:t>
      </w:r>
      <w:r w:rsidRPr="00791080">
        <w:rPr>
          <w:rStyle w:val="StyleUnderline"/>
          <w:rFonts w:cstheme="minorHAnsi"/>
          <w:highlight w:val="yellow"/>
        </w:rPr>
        <w:t xml:space="preserve">, </w:t>
      </w:r>
      <w:r w:rsidRPr="00791080">
        <w:rPr>
          <w:rStyle w:val="Emphasis"/>
          <w:rFonts w:cstheme="minorHAnsi"/>
          <w:highlight w:val="yellow"/>
        </w:rPr>
        <w:t>ontology</w:t>
      </w:r>
      <w:r w:rsidRPr="00791080">
        <w:rPr>
          <w:rStyle w:val="StyleUnderline"/>
          <w:rFonts w:cstheme="minorHAnsi"/>
          <w:highlight w:val="yellow"/>
        </w:rPr>
        <w:t xml:space="preserve">, or </w:t>
      </w:r>
      <w:r w:rsidRPr="00791080">
        <w:rPr>
          <w:rStyle w:val="Emphasis"/>
          <w:rFonts w:cstheme="minorHAnsi"/>
          <w:highlight w:val="yellow"/>
        </w:rPr>
        <w:t>difference</w:t>
      </w:r>
      <w:r w:rsidRPr="00934BF8">
        <w:rPr>
          <w:rStyle w:val="StyleUnderline"/>
          <w:rFonts w:cstheme="minorHAnsi"/>
        </w:rPr>
        <w:t>)</w:t>
      </w:r>
      <w:r w:rsidRPr="00845571">
        <w:rPr>
          <w:rFonts w:cstheme="minorHAnsi"/>
          <w:sz w:val="14"/>
        </w:rPr>
        <w:t xml:space="preserve">.[14] </w:t>
      </w:r>
      <w:r w:rsidRPr="00934BF8">
        <w:rPr>
          <w:rStyle w:val="StyleUnderline"/>
          <w:rFonts w:cstheme="minorHAnsi"/>
        </w:rPr>
        <w:t>The form of this problem seems to be linked to what can appear to be a persistent equivocation in Moten's reading of Fanon between apparently ontological claims and the use of the aesthetic-political to somehow escape ontology</w:t>
      </w:r>
      <w:r w:rsidRPr="00845571">
        <w:rPr>
          <w:rFonts w:cstheme="minorHAnsi"/>
          <w:sz w:val="14"/>
        </w:rPr>
        <w:t xml:space="preserve">. </w:t>
      </w:r>
      <w:r w:rsidRPr="00791080">
        <w:rPr>
          <w:rStyle w:val="StyleUnderline"/>
          <w:rFonts w:cstheme="minorHAnsi"/>
          <w:highlight w:val="yellow"/>
        </w:rPr>
        <w:t>This</w:t>
      </w:r>
      <w:r w:rsidRPr="00934BF8">
        <w:rPr>
          <w:rStyle w:val="StyleUnderline"/>
          <w:rFonts w:cstheme="minorHAnsi"/>
        </w:rPr>
        <w:t xml:space="preserve"> situation, which </w:t>
      </w:r>
      <w:r w:rsidRPr="00791080">
        <w:rPr>
          <w:rStyle w:val="StyleUnderline"/>
          <w:rFonts w:cstheme="minorHAnsi"/>
          <w:highlight w:val="yellow"/>
        </w:rPr>
        <w:t>would demand new formulations of</w:t>
      </w:r>
      <w:r w:rsidRPr="00934BF8">
        <w:rPr>
          <w:rStyle w:val="StyleUnderline"/>
          <w:rFonts w:cstheme="minorHAnsi"/>
        </w:rPr>
        <w:t xml:space="preserve"> the relationship between </w:t>
      </w:r>
      <w:r w:rsidRPr="00791080">
        <w:rPr>
          <w:rStyle w:val="StyleUnderline"/>
          <w:rFonts w:cstheme="minorHAnsi"/>
          <w:highlight w:val="yellow"/>
        </w:rPr>
        <w:t>ontology and the aesthetic-political</w:t>
      </w:r>
      <w:r w:rsidRPr="00934BF8">
        <w:rPr>
          <w:rStyle w:val="StyleUnderline"/>
          <w:rFonts w:cstheme="minorHAnsi"/>
        </w:rPr>
        <w:t xml:space="preserve">, is perhaps programmed by the logic of a presentation which needs to see a radical break between them, a necessity </w:t>
      </w:r>
      <w:r w:rsidRPr="00791080">
        <w:rPr>
          <w:rStyle w:val="StyleUnderline"/>
          <w:rFonts w:cstheme="minorHAnsi"/>
          <w:highlight w:val="yellow"/>
        </w:rPr>
        <w:t>whose prescription is</w:t>
      </w:r>
      <w:r w:rsidRPr="00934BF8">
        <w:rPr>
          <w:rStyle w:val="StyleUnderline"/>
          <w:rFonts w:cstheme="minorHAnsi"/>
        </w:rPr>
        <w:t xml:space="preserve"> also thus </w:t>
      </w:r>
      <w:r w:rsidRPr="00791080">
        <w:rPr>
          <w:rStyle w:val="Emphasis"/>
          <w:rFonts w:cstheme="minorHAnsi"/>
          <w:highlight w:val="yellow"/>
        </w:rPr>
        <w:t>disavowed</w:t>
      </w:r>
      <w:r w:rsidRPr="00845571">
        <w:rPr>
          <w:rFonts w:cstheme="minorHAnsi"/>
          <w:sz w:val="14"/>
        </w:rPr>
        <w:t>.</w:t>
      </w:r>
    </w:p>
    <w:p w14:paraId="5E5033E8" w14:textId="77777777" w:rsidR="00022CD8" w:rsidRDefault="0074414C" w:rsidP="0074414C">
      <w:pPr>
        <w:rPr>
          <w:rStyle w:val="StyleUnderline"/>
          <w:rFonts w:cstheme="minorHAnsi"/>
        </w:rPr>
      </w:pPr>
      <w:r w:rsidRPr="00845571">
        <w:rPr>
          <w:rFonts w:cstheme="minorHAnsi"/>
          <w:sz w:val="14"/>
        </w:rPr>
        <w:t xml:space="preserve">[7] </w:t>
      </w:r>
      <w:r w:rsidRPr="00934BF8">
        <w:rPr>
          <w:rStyle w:val="StyleUnderline"/>
          <w:rFonts w:cstheme="minorHAnsi"/>
        </w:rPr>
        <w:t>This scenario is not an easy one to follow</w:t>
      </w:r>
      <w:r w:rsidRPr="00845571">
        <w:rPr>
          <w:rFonts w:cstheme="minorHAnsi"/>
          <w:sz w:val="14"/>
        </w:rPr>
        <w:t xml:space="preserve">, and might therefore be described as itself </w:t>
      </w:r>
      <w:proofErr w:type="spellStart"/>
      <w:r w:rsidRPr="00845571">
        <w:rPr>
          <w:rFonts w:cstheme="minorHAnsi"/>
          <w:sz w:val="14"/>
        </w:rPr>
        <w:t>Fanonian</w:t>
      </w:r>
      <w:proofErr w:type="spellEnd"/>
      <w:r w:rsidRPr="00845571">
        <w:rPr>
          <w:rFonts w:cstheme="minorHAnsi"/>
          <w:sz w:val="14"/>
        </w:rPr>
        <w:t>. Moten defines as black a situation in which the obligation to steal away goes along with a 'movement of escape' that is not criminal and cannot be '</w:t>
      </w:r>
      <w:proofErr w:type="spellStart"/>
      <w:r w:rsidRPr="00845571">
        <w:rPr>
          <w:rFonts w:cstheme="minorHAnsi"/>
          <w:sz w:val="14"/>
        </w:rPr>
        <w:t>enframed</w:t>
      </w:r>
      <w:proofErr w:type="spellEnd"/>
      <w:r w:rsidRPr="00845571">
        <w:rPr>
          <w:rFonts w:cstheme="minorHAnsi"/>
          <w:sz w:val="14"/>
        </w:rPr>
        <w:t xml:space="preserve">' as such. Moten states this movement as follows: blackness is 'an ensemble always operating in excess of that ancient juridical formulation of the thing', it is 'a stolen, transplanted organ always eliciting rejection', and, 'the lived experience of blackness is, among other things, a constant demand for an ontology of disorder, an ontology of dehiscence' and so on.[15] </w:t>
      </w:r>
      <w:r w:rsidRPr="00934BF8">
        <w:rPr>
          <w:rStyle w:val="StyleUnderline"/>
          <w:rFonts w:cstheme="minorHAnsi"/>
        </w:rPr>
        <w:t xml:space="preserve">Aside from noting the logical instability of this 'always': namely, </w:t>
      </w:r>
      <w:r w:rsidRPr="00791080">
        <w:rPr>
          <w:rStyle w:val="StyleUnderline"/>
          <w:rFonts w:cstheme="minorHAnsi"/>
          <w:highlight w:val="yellow"/>
        </w:rPr>
        <w:t>if x is always escaping then it cannot</w:t>
      </w:r>
      <w:r w:rsidRPr="00934BF8">
        <w:rPr>
          <w:rStyle w:val="StyleUnderline"/>
          <w:rFonts w:cstheme="minorHAnsi"/>
        </w:rPr>
        <w:t xml:space="preserve"> be said to </w:t>
      </w:r>
      <w:r w:rsidRPr="00791080">
        <w:rPr>
          <w:rStyle w:val="StyleUnderline"/>
          <w:rFonts w:cstheme="minorHAnsi"/>
          <w:highlight w:val="yellow"/>
        </w:rPr>
        <w:t>ever entirely escape</w:t>
      </w:r>
      <w:r w:rsidRPr="00934BF8">
        <w:rPr>
          <w:rStyle w:val="StyleUnderline"/>
          <w:rFonts w:cstheme="minorHAnsi"/>
        </w:rPr>
        <w:t>,</w:t>
      </w:r>
    </w:p>
    <w:p w14:paraId="5FF1BF95" w14:textId="77777777" w:rsidR="00022CD8" w:rsidRDefault="00022CD8" w:rsidP="0074414C">
      <w:pPr>
        <w:rPr>
          <w:rStyle w:val="StyleUnderline"/>
          <w:rFonts w:cstheme="minorHAnsi"/>
        </w:rPr>
      </w:pPr>
    </w:p>
    <w:p w14:paraId="7C3E8C73" w14:textId="45E43C7F" w:rsidR="0074414C" w:rsidRPr="009E77F8" w:rsidRDefault="0074414C" w:rsidP="0074414C">
      <w:pPr>
        <w:rPr>
          <w:rFonts w:cstheme="minorHAnsi"/>
          <w:color w:val="EE0000"/>
          <w:sz w:val="14"/>
        </w:rPr>
      </w:pPr>
      <w:r w:rsidRPr="009E77F8">
        <w:rPr>
          <w:rStyle w:val="StyleUnderline"/>
          <w:rFonts w:cstheme="minorHAnsi"/>
          <w:color w:val="EE0000"/>
        </w:rPr>
        <w:t xml:space="preserve"> it is clear that, </w:t>
      </w:r>
      <w:r w:rsidRPr="009E77F8">
        <w:rPr>
          <w:rStyle w:val="StyleUnderline"/>
          <w:rFonts w:cstheme="minorHAnsi"/>
          <w:color w:val="EE0000"/>
          <w:highlight w:val="yellow"/>
        </w:rPr>
        <w:t xml:space="preserve">according to </w:t>
      </w:r>
      <w:r w:rsidRPr="009E77F8">
        <w:rPr>
          <w:rStyle w:val="Emphasis"/>
          <w:rFonts w:cstheme="minorHAnsi"/>
          <w:color w:val="EE0000"/>
          <w:highlight w:val="yellow"/>
        </w:rPr>
        <w:t>Moten's own logic</w:t>
      </w:r>
      <w:r w:rsidRPr="009E77F8">
        <w:rPr>
          <w:rStyle w:val="StyleUnderline"/>
          <w:rFonts w:cstheme="minorHAnsi"/>
          <w:color w:val="EE0000"/>
        </w:rPr>
        <w:t xml:space="preserve">, these descriptions leave it completely undecidable whether </w:t>
      </w:r>
      <w:r w:rsidRPr="009E77F8">
        <w:rPr>
          <w:rStyle w:val="StyleUnderline"/>
          <w:rFonts w:cstheme="minorHAnsi"/>
          <w:color w:val="EE0000"/>
          <w:highlight w:val="yellow"/>
        </w:rPr>
        <w:t>blackness</w:t>
      </w:r>
      <w:r w:rsidRPr="009E77F8">
        <w:rPr>
          <w:rStyle w:val="StyleUnderline"/>
          <w:rFonts w:cstheme="minorHAnsi"/>
          <w:color w:val="EE0000"/>
        </w:rPr>
        <w:t xml:space="preserve"> is fugitive because it </w:t>
      </w:r>
      <w:r w:rsidRPr="009E77F8">
        <w:rPr>
          <w:rStyle w:val="Emphasis"/>
          <w:rFonts w:cstheme="minorHAnsi"/>
          <w:color w:val="EE0000"/>
          <w:highlight w:val="yellow"/>
        </w:rPr>
        <w:t>never</w:t>
      </w:r>
      <w:r w:rsidRPr="009E77F8">
        <w:rPr>
          <w:rStyle w:val="StyleUnderline"/>
          <w:rFonts w:cstheme="minorHAnsi"/>
          <w:color w:val="EE0000"/>
        </w:rPr>
        <w:t xml:space="preserve"> quite </w:t>
      </w:r>
      <w:r w:rsidRPr="009E77F8">
        <w:rPr>
          <w:rStyle w:val="StyleUnderline"/>
          <w:rFonts w:cstheme="minorHAnsi"/>
          <w:color w:val="EE0000"/>
          <w:highlight w:val="yellow"/>
        </w:rPr>
        <w:t>escapes</w:t>
      </w:r>
      <w:r w:rsidRPr="009E77F8">
        <w:rPr>
          <w:rStyle w:val="StyleUnderline"/>
          <w:rFonts w:cstheme="minorHAnsi"/>
          <w:color w:val="EE0000"/>
        </w:rPr>
        <w:t xml:space="preserve"> (its enslavement, its impurity), </w:t>
      </w:r>
      <w:r w:rsidRPr="009E77F8">
        <w:rPr>
          <w:rStyle w:val="StyleUnderline"/>
          <w:rFonts w:cstheme="minorHAnsi"/>
          <w:color w:val="EE0000"/>
          <w:highlight w:val="yellow"/>
        </w:rPr>
        <w:t>or</w:t>
      </w:r>
      <w:r w:rsidRPr="009E77F8">
        <w:rPr>
          <w:rStyle w:val="StyleUnderline"/>
          <w:rFonts w:cstheme="minorHAnsi"/>
          <w:color w:val="EE0000"/>
        </w:rPr>
        <w:t xml:space="preserve"> whether it </w:t>
      </w:r>
      <w:r w:rsidRPr="009E77F8">
        <w:rPr>
          <w:rStyle w:val="StyleUnderline"/>
          <w:rFonts w:cstheme="minorHAnsi"/>
          <w:color w:val="EE0000"/>
          <w:highlight w:val="yellow"/>
        </w:rPr>
        <w:t>always</w:t>
      </w:r>
      <w:r w:rsidRPr="009E77F8">
        <w:rPr>
          <w:rStyle w:val="StyleUnderline"/>
          <w:rFonts w:cstheme="minorHAnsi"/>
          <w:color w:val="EE0000"/>
        </w:rPr>
        <w:t xml:space="preserve"> thereby escapes how it </w:t>
      </w:r>
      <w:r w:rsidRPr="009E77F8">
        <w:rPr>
          <w:rStyle w:val="StyleUnderline"/>
          <w:rFonts w:cstheme="minorHAnsi"/>
          <w:color w:val="EE0000"/>
          <w:highlight w:val="yellow"/>
        </w:rPr>
        <w:t>is rendered black</w:t>
      </w:r>
      <w:r w:rsidRPr="009E77F8">
        <w:rPr>
          <w:rStyle w:val="StyleUnderline"/>
          <w:rFonts w:cstheme="minorHAnsi"/>
          <w:color w:val="EE0000"/>
        </w:rPr>
        <w:t xml:space="preserve">, or not, </w:t>
      </w:r>
      <w:r w:rsidRPr="009E77F8">
        <w:rPr>
          <w:rStyle w:val="StyleUnderline"/>
          <w:rFonts w:cstheme="minorHAnsi"/>
          <w:color w:val="EE0000"/>
          <w:highlight w:val="yellow"/>
        </w:rPr>
        <w:t>precisely because it is not an object</w:t>
      </w:r>
      <w:r w:rsidRPr="009E77F8">
        <w:rPr>
          <w:rFonts w:cstheme="minorHAnsi"/>
          <w:color w:val="EE0000"/>
          <w:sz w:val="14"/>
        </w:rPr>
        <w:t xml:space="preserve">. Moten refers to this situation as the 'special ontic-ontological fugitivity of/in the slave' which he says is 'necessarily unaccounted for in Fanon'.[16] I am not going to provide any detailed commentary on this word 'necessarily', although it would not be difficult to construct an argument showing that </w:t>
      </w:r>
      <w:r w:rsidRPr="009E77F8">
        <w:rPr>
          <w:rStyle w:val="StyleUnderline"/>
          <w:rFonts w:cstheme="minorHAnsi"/>
          <w:color w:val="EE0000"/>
          <w:highlight w:val="yellow"/>
        </w:rPr>
        <w:t>Fanon</w:t>
      </w:r>
      <w:r w:rsidRPr="009E77F8">
        <w:rPr>
          <w:rFonts w:cstheme="minorHAnsi"/>
          <w:color w:val="EE0000"/>
          <w:sz w:val="14"/>
        </w:rPr>
        <w:t xml:space="preserve">, in so far as he </w:t>
      </w:r>
      <w:r w:rsidRPr="009E77F8">
        <w:rPr>
          <w:rStyle w:val="StyleUnderline"/>
          <w:rFonts w:cstheme="minorHAnsi"/>
          <w:color w:val="EE0000"/>
          <w:highlight w:val="yellow"/>
        </w:rPr>
        <w:t>insists on</w:t>
      </w:r>
      <w:r w:rsidRPr="009E77F8">
        <w:rPr>
          <w:rStyle w:val="StyleUnderline"/>
          <w:rFonts w:cstheme="minorHAnsi"/>
          <w:color w:val="EE0000"/>
        </w:rPr>
        <w:t xml:space="preserve"> the </w:t>
      </w:r>
      <w:r w:rsidRPr="009E77F8">
        <w:rPr>
          <w:rStyle w:val="StyleUnderline"/>
          <w:rFonts w:cstheme="minorHAnsi"/>
          <w:color w:val="EE0000"/>
          <w:highlight w:val="yellow"/>
        </w:rPr>
        <w:t>necessary mis-recognition of blackness as black</w:t>
      </w:r>
      <w:r w:rsidRPr="009E77F8">
        <w:rPr>
          <w:rStyle w:val="StyleUnderline"/>
          <w:rFonts w:cstheme="minorHAnsi"/>
          <w:color w:val="EE0000"/>
        </w:rPr>
        <w:t>, is</w:t>
      </w:r>
      <w:r w:rsidRPr="009E77F8">
        <w:rPr>
          <w:rFonts w:cstheme="minorHAnsi"/>
          <w:color w:val="EE0000"/>
          <w:sz w:val="14"/>
        </w:rPr>
        <w:t xml:space="preserve"> in fact in some senses </w:t>
      </w:r>
      <w:r w:rsidRPr="009E77F8">
        <w:rPr>
          <w:rStyle w:val="StyleUnderline"/>
          <w:rFonts w:cstheme="minorHAnsi"/>
          <w:color w:val="EE0000"/>
          <w:highlight w:val="yellow"/>
        </w:rPr>
        <w:t>the most radical discourse of why blackness remains unaccounted for</w:t>
      </w:r>
      <w:r w:rsidRPr="009E77F8">
        <w:rPr>
          <w:rFonts w:cstheme="minorHAnsi"/>
          <w:color w:val="EE0000"/>
          <w:sz w:val="14"/>
        </w:rPr>
        <w:t xml:space="preserve">. Nor would it be difficult to argue that </w:t>
      </w:r>
      <w:r w:rsidRPr="009E77F8">
        <w:rPr>
          <w:rStyle w:val="StyleUnderline"/>
          <w:rFonts w:cstheme="minorHAnsi"/>
          <w:color w:val="EE0000"/>
          <w:highlight w:val="yellow"/>
        </w:rPr>
        <w:t>Fanon escapes</w:t>
      </w:r>
      <w:r w:rsidRPr="009E77F8">
        <w:rPr>
          <w:rStyle w:val="StyleUnderline"/>
          <w:rFonts w:cstheme="minorHAnsi"/>
          <w:color w:val="EE0000"/>
        </w:rPr>
        <w:t xml:space="preserve"> the hold of the </w:t>
      </w:r>
      <w:r w:rsidRPr="009E77F8">
        <w:rPr>
          <w:rStyle w:val="StyleUnderline"/>
          <w:rFonts w:cstheme="minorHAnsi"/>
          <w:color w:val="EE0000"/>
          <w:highlight w:val="yellow"/>
        </w:rPr>
        <w:t>pathological</w:t>
      </w:r>
      <w:r w:rsidRPr="009E77F8">
        <w:rPr>
          <w:rStyle w:val="StyleUnderline"/>
          <w:rFonts w:cstheme="minorHAnsi"/>
          <w:color w:val="EE0000"/>
        </w:rPr>
        <w:t xml:space="preserve">/normative </w:t>
      </w:r>
      <w:r w:rsidRPr="009E77F8">
        <w:rPr>
          <w:rStyle w:val="StyleUnderline"/>
          <w:rFonts w:cstheme="minorHAnsi"/>
          <w:color w:val="EE0000"/>
          <w:highlight w:val="yellow"/>
        </w:rPr>
        <w:t>opposition</w:t>
      </w:r>
      <w:r w:rsidRPr="009E77F8">
        <w:rPr>
          <w:rFonts w:cstheme="minorHAnsi"/>
          <w:color w:val="EE0000"/>
          <w:sz w:val="14"/>
        </w:rPr>
        <w:t xml:space="preserve">. I shall also try to resist the temptation of denouncing </w:t>
      </w:r>
      <w:r w:rsidRPr="009E77F8">
        <w:rPr>
          <w:rStyle w:val="StyleUnderline"/>
          <w:rFonts w:cstheme="minorHAnsi"/>
          <w:color w:val="EE0000"/>
          <w:highlight w:val="yellow"/>
        </w:rPr>
        <w:t>a</w:t>
      </w:r>
      <w:r w:rsidRPr="009E77F8">
        <w:rPr>
          <w:rStyle w:val="StyleUnderline"/>
          <w:rFonts w:cstheme="minorHAnsi"/>
          <w:color w:val="EE0000"/>
        </w:rPr>
        <w:t xml:space="preserve"> very general </w:t>
      </w:r>
      <w:r w:rsidRPr="009E77F8">
        <w:rPr>
          <w:rStyle w:val="StyleUnderline"/>
          <w:rFonts w:cstheme="minorHAnsi"/>
          <w:color w:val="EE0000"/>
          <w:highlight w:val="yellow"/>
        </w:rPr>
        <w:t>tendency to present</w:t>
      </w:r>
      <w:r w:rsidRPr="009E77F8">
        <w:rPr>
          <w:rStyle w:val="StyleUnderline"/>
          <w:rFonts w:cstheme="minorHAnsi"/>
          <w:color w:val="EE0000"/>
        </w:rPr>
        <w:t xml:space="preserve"> the operation of </w:t>
      </w:r>
      <w:r w:rsidRPr="009E77F8">
        <w:rPr>
          <w:rStyle w:val="StyleUnderline"/>
          <w:rFonts w:cstheme="minorHAnsi"/>
          <w:color w:val="EE0000"/>
          <w:highlight w:val="yellow"/>
        </w:rPr>
        <w:t>disavowal as a 'critique' of</w:t>
      </w:r>
      <w:r w:rsidRPr="009E77F8">
        <w:rPr>
          <w:rFonts w:cstheme="minorHAnsi"/>
          <w:color w:val="EE0000"/>
          <w:sz w:val="14"/>
        </w:rPr>
        <w:t xml:space="preserve"> what Fanon himself says about </w:t>
      </w:r>
      <w:r w:rsidRPr="009E77F8">
        <w:rPr>
          <w:rStyle w:val="StyleUnderline"/>
          <w:rFonts w:cstheme="minorHAnsi"/>
          <w:color w:val="EE0000"/>
          <w:highlight w:val="yellow"/>
        </w:rPr>
        <w:t>racist disavowal</w:t>
      </w:r>
      <w:r w:rsidRPr="009E77F8">
        <w:rPr>
          <w:rFonts w:cstheme="minorHAnsi"/>
          <w:color w:val="EE0000"/>
          <w:sz w:val="14"/>
        </w:rPr>
        <w:t xml:space="preserve">, of assuming that when Fanon says that </w:t>
      </w:r>
      <w:r w:rsidRPr="009E77F8">
        <w:rPr>
          <w:rStyle w:val="StyleUnderline"/>
          <w:rFonts w:cstheme="minorHAnsi"/>
          <w:color w:val="EE0000"/>
        </w:rPr>
        <w:t xml:space="preserve">black lived experience names both a specific discourse of misrecognition and the symptom of that misrecognition, </w:t>
      </w:r>
      <w:r w:rsidRPr="009E77F8">
        <w:rPr>
          <w:rStyle w:val="StyleUnderline"/>
          <w:rFonts w:cstheme="minorHAnsi"/>
          <w:color w:val="EE0000"/>
          <w:highlight w:val="yellow"/>
        </w:rPr>
        <w:t>that attempts to name misrecognition, such as Moten's, which</w:t>
      </w:r>
      <w:r w:rsidRPr="009E77F8">
        <w:rPr>
          <w:rStyle w:val="StyleUnderline"/>
          <w:rFonts w:cstheme="minorHAnsi"/>
          <w:color w:val="EE0000"/>
        </w:rPr>
        <w:t xml:space="preserve"> attempt to </w:t>
      </w:r>
      <w:r w:rsidRPr="009E77F8">
        <w:rPr>
          <w:rStyle w:val="StyleUnderline"/>
          <w:rFonts w:cstheme="minorHAnsi"/>
          <w:color w:val="EE0000"/>
          <w:highlight w:val="yellow"/>
        </w:rPr>
        <w:t>position Fanonism as</w:t>
      </w:r>
      <w:r w:rsidRPr="009E77F8">
        <w:rPr>
          <w:rStyle w:val="StyleUnderline"/>
          <w:rFonts w:cstheme="minorHAnsi"/>
          <w:color w:val="EE0000"/>
        </w:rPr>
        <w:t xml:space="preserve"> a </w:t>
      </w:r>
      <w:r w:rsidRPr="009E77F8">
        <w:rPr>
          <w:rStyle w:val="StyleUnderline"/>
          <w:rFonts w:cstheme="minorHAnsi"/>
          <w:color w:val="EE0000"/>
          <w:highlight w:val="yellow"/>
        </w:rPr>
        <w:t>misrecognition of what blackness is</w:t>
      </w:r>
      <w:r w:rsidRPr="009E77F8">
        <w:rPr>
          <w:rStyle w:val="StyleUnderline"/>
          <w:rFonts w:cstheme="minorHAnsi"/>
          <w:color w:val="EE0000"/>
        </w:rPr>
        <w:t xml:space="preserve">, would </w:t>
      </w:r>
      <w:r w:rsidRPr="009E77F8">
        <w:rPr>
          <w:rStyle w:val="StyleUnderline"/>
          <w:rFonts w:cstheme="minorHAnsi"/>
          <w:color w:val="EE0000"/>
          <w:highlight w:val="yellow"/>
        </w:rPr>
        <w:t>themselves</w:t>
      </w:r>
      <w:r w:rsidRPr="009E77F8">
        <w:rPr>
          <w:rFonts w:cstheme="minorHAnsi"/>
          <w:color w:val="EE0000"/>
          <w:sz w:val="14"/>
        </w:rPr>
        <w:t xml:space="preserve"> not </w:t>
      </w:r>
      <w:r w:rsidRPr="009E77F8">
        <w:rPr>
          <w:rStyle w:val="Emphasis"/>
          <w:rFonts w:cstheme="minorHAnsi"/>
          <w:color w:val="EE0000"/>
          <w:highlight w:val="yellow"/>
        </w:rPr>
        <w:t xml:space="preserve">generate further cases of </w:t>
      </w:r>
      <w:proofErr w:type="spellStart"/>
      <w:r w:rsidRPr="009E77F8">
        <w:rPr>
          <w:rStyle w:val="Emphasis"/>
          <w:rFonts w:cstheme="minorHAnsi"/>
          <w:color w:val="EE0000"/>
          <w:highlight w:val="yellow"/>
        </w:rPr>
        <w:t>misrecogniton</w:t>
      </w:r>
      <w:proofErr w:type="spellEnd"/>
      <w:r w:rsidRPr="009E77F8">
        <w:rPr>
          <w:rFonts w:cstheme="minorHAnsi"/>
          <w:color w:val="EE0000"/>
          <w:sz w:val="14"/>
        </w:rPr>
        <w:t xml:space="preserve">, or escape </w:t>
      </w:r>
      <w:r w:rsidRPr="009E77F8">
        <w:rPr>
          <w:rStyle w:val="StyleUnderline"/>
          <w:rFonts w:cstheme="minorHAnsi"/>
          <w:color w:val="EE0000"/>
        </w:rPr>
        <w:t>the naivety of such optimism</w:t>
      </w:r>
      <w:r w:rsidRPr="009E77F8">
        <w:rPr>
          <w:rFonts w:cstheme="minorHAnsi"/>
          <w:color w:val="EE0000"/>
          <w:sz w:val="14"/>
        </w:rPr>
        <w:t>. Instead, I shall narrow down the scenario still further and consider something like the logic of escape in Moten's engagement with phenomenology, especially with respect to his own representations of the aesthetic-political. This restriction will seem only the more excessive in that I shall appeal to only a very small part of Moten's case history, ignoring notably all of what he says about art here, and concentrating on what he says about theft, in the sense of stolen from or dispossession.</w:t>
      </w:r>
    </w:p>
    <w:sectPr w:rsidR="0074414C" w:rsidRPr="009E77F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ECD7B26"/>
    <w:multiLevelType w:val="hybridMultilevel"/>
    <w:tmpl w:val="808285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FEB7F51"/>
    <w:multiLevelType w:val="hybridMultilevel"/>
    <w:tmpl w:val="48A8B9B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379E6848"/>
    <w:multiLevelType w:val="hybridMultilevel"/>
    <w:tmpl w:val="C574A9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1F2352F"/>
    <w:multiLevelType w:val="hybridMultilevel"/>
    <w:tmpl w:val="74F8C0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54FA46EC"/>
    <w:multiLevelType w:val="hybridMultilevel"/>
    <w:tmpl w:val="9D6EFD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A9B42E1"/>
    <w:multiLevelType w:val="hybridMultilevel"/>
    <w:tmpl w:val="F976D3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32136EA"/>
    <w:multiLevelType w:val="hybridMultilevel"/>
    <w:tmpl w:val="D6DE8E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5DD0C4F"/>
    <w:multiLevelType w:val="hybridMultilevel"/>
    <w:tmpl w:val="AB44DE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0B76440"/>
    <w:multiLevelType w:val="hybridMultilevel"/>
    <w:tmpl w:val="749C20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10942C7"/>
    <w:multiLevelType w:val="hybridMultilevel"/>
    <w:tmpl w:val="423C6C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41302345">
    <w:abstractNumId w:val="9"/>
  </w:num>
  <w:num w:numId="2" w16cid:durableId="268657503">
    <w:abstractNumId w:val="7"/>
  </w:num>
  <w:num w:numId="3" w16cid:durableId="1337926149">
    <w:abstractNumId w:val="6"/>
  </w:num>
  <w:num w:numId="4" w16cid:durableId="117145156">
    <w:abstractNumId w:val="5"/>
  </w:num>
  <w:num w:numId="5" w16cid:durableId="2095929873">
    <w:abstractNumId w:val="4"/>
  </w:num>
  <w:num w:numId="6" w16cid:durableId="1460880744">
    <w:abstractNumId w:val="8"/>
  </w:num>
  <w:num w:numId="7" w16cid:durableId="800853729">
    <w:abstractNumId w:val="3"/>
  </w:num>
  <w:num w:numId="8" w16cid:durableId="1198083968">
    <w:abstractNumId w:val="2"/>
  </w:num>
  <w:num w:numId="9" w16cid:durableId="2104834047">
    <w:abstractNumId w:val="1"/>
  </w:num>
  <w:num w:numId="10" w16cid:durableId="735323975">
    <w:abstractNumId w:val="0"/>
  </w:num>
  <w:num w:numId="11" w16cid:durableId="1148519642">
    <w:abstractNumId w:val="21"/>
  </w:num>
  <w:num w:numId="12" w16cid:durableId="1896356341">
    <w:abstractNumId w:val="20"/>
  </w:num>
  <w:num w:numId="13" w16cid:durableId="246040937">
    <w:abstractNumId w:val="14"/>
  </w:num>
  <w:num w:numId="14" w16cid:durableId="1602031547">
    <w:abstractNumId w:val="22"/>
  </w:num>
  <w:num w:numId="15" w16cid:durableId="564071305">
    <w:abstractNumId w:val="10"/>
  </w:num>
  <w:num w:numId="16" w16cid:durableId="1130825030">
    <w:abstractNumId w:val="23"/>
  </w:num>
  <w:num w:numId="17" w16cid:durableId="1446466298">
    <w:abstractNumId w:val="18"/>
  </w:num>
  <w:num w:numId="18" w16cid:durableId="1960331570">
    <w:abstractNumId w:val="16"/>
  </w:num>
  <w:num w:numId="19" w16cid:durableId="551426496">
    <w:abstractNumId w:val="19"/>
  </w:num>
  <w:num w:numId="20" w16cid:durableId="2320705">
    <w:abstractNumId w:val="15"/>
  </w:num>
  <w:num w:numId="21" w16cid:durableId="909073978">
    <w:abstractNumId w:val="17"/>
  </w:num>
  <w:num w:numId="22" w16cid:durableId="1205605210">
    <w:abstractNumId w:val="13"/>
  </w:num>
  <w:num w:numId="23" w16cid:durableId="1695883432">
    <w:abstractNumId w:val="12"/>
  </w:num>
  <w:num w:numId="24" w16cid:durableId="72071311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1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45326632"/>
    <w:docVar w:name="VerbatimVersion" w:val="5.1"/>
  </w:docVars>
  <w:rsids>
    <w:rsidRoot w:val="00593038"/>
    <w:rsid w:val="000139A3"/>
    <w:rsid w:val="00022CD8"/>
    <w:rsid w:val="00090C21"/>
    <w:rsid w:val="00100833"/>
    <w:rsid w:val="00104529"/>
    <w:rsid w:val="00105942"/>
    <w:rsid w:val="00144A4C"/>
    <w:rsid w:val="00165BC1"/>
    <w:rsid w:val="00176AB0"/>
    <w:rsid w:val="00177B7D"/>
    <w:rsid w:val="0018322D"/>
    <w:rsid w:val="001B5776"/>
    <w:rsid w:val="001E527A"/>
    <w:rsid w:val="001E6AC7"/>
    <w:rsid w:val="001F78CE"/>
    <w:rsid w:val="002179EA"/>
    <w:rsid w:val="00236AE8"/>
    <w:rsid w:val="00251FC7"/>
    <w:rsid w:val="002855A7"/>
    <w:rsid w:val="002B146A"/>
    <w:rsid w:val="002B5E17"/>
    <w:rsid w:val="002E6AB2"/>
    <w:rsid w:val="00315690"/>
    <w:rsid w:val="00316B75"/>
    <w:rsid w:val="00325646"/>
    <w:rsid w:val="003460F2"/>
    <w:rsid w:val="00346B04"/>
    <w:rsid w:val="0038158C"/>
    <w:rsid w:val="003902BA"/>
    <w:rsid w:val="003A09E2"/>
    <w:rsid w:val="003A3A3D"/>
    <w:rsid w:val="003F32BD"/>
    <w:rsid w:val="00407037"/>
    <w:rsid w:val="004141B6"/>
    <w:rsid w:val="00441B12"/>
    <w:rsid w:val="004605D6"/>
    <w:rsid w:val="004C60E8"/>
    <w:rsid w:val="004E3579"/>
    <w:rsid w:val="004E728B"/>
    <w:rsid w:val="004F39E0"/>
    <w:rsid w:val="00502174"/>
    <w:rsid w:val="00537BD5"/>
    <w:rsid w:val="00586E33"/>
    <w:rsid w:val="0059295B"/>
    <w:rsid w:val="00593038"/>
    <w:rsid w:val="005B02AA"/>
    <w:rsid w:val="005D2912"/>
    <w:rsid w:val="006065BD"/>
    <w:rsid w:val="00645FA9"/>
    <w:rsid w:val="00647866"/>
    <w:rsid w:val="00665003"/>
    <w:rsid w:val="0067545B"/>
    <w:rsid w:val="006A2AD0"/>
    <w:rsid w:val="006C2375"/>
    <w:rsid w:val="006D4ECC"/>
    <w:rsid w:val="006D61CA"/>
    <w:rsid w:val="00722258"/>
    <w:rsid w:val="007243E5"/>
    <w:rsid w:val="0074414C"/>
    <w:rsid w:val="00766EA0"/>
    <w:rsid w:val="007A2226"/>
    <w:rsid w:val="007E538E"/>
    <w:rsid w:val="007F5B66"/>
    <w:rsid w:val="00823A1C"/>
    <w:rsid w:val="00845B9D"/>
    <w:rsid w:val="00860984"/>
    <w:rsid w:val="008B2ED7"/>
    <w:rsid w:val="008B3ECB"/>
    <w:rsid w:val="008B4E85"/>
    <w:rsid w:val="008C1B2E"/>
    <w:rsid w:val="0091627E"/>
    <w:rsid w:val="0097032B"/>
    <w:rsid w:val="009D2EAD"/>
    <w:rsid w:val="009D54B2"/>
    <w:rsid w:val="009E1922"/>
    <w:rsid w:val="009E77F8"/>
    <w:rsid w:val="009F7ED2"/>
    <w:rsid w:val="00A06F0D"/>
    <w:rsid w:val="00A27764"/>
    <w:rsid w:val="00A93661"/>
    <w:rsid w:val="00A95652"/>
    <w:rsid w:val="00AB4AD5"/>
    <w:rsid w:val="00AC0AB8"/>
    <w:rsid w:val="00AD10CF"/>
    <w:rsid w:val="00B07D01"/>
    <w:rsid w:val="00B33C6D"/>
    <w:rsid w:val="00B4508F"/>
    <w:rsid w:val="00B55AD5"/>
    <w:rsid w:val="00B8057C"/>
    <w:rsid w:val="00B8257D"/>
    <w:rsid w:val="00BD6238"/>
    <w:rsid w:val="00BD7CB1"/>
    <w:rsid w:val="00BF593B"/>
    <w:rsid w:val="00BF773A"/>
    <w:rsid w:val="00BF7E81"/>
    <w:rsid w:val="00C13773"/>
    <w:rsid w:val="00C17CC8"/>
    <w:rsid w:val="00C463A3"/>
    <w:rsid w:val="00C83417"/>
    <w:rsid w:val="00C93E4F"/>
    <w:rsid w:val="00C9604F"/>
    <w:rsid w:val="00CA19AA"/>
    <w:rsid w:val="00CC5298"/>
    <w:rsid w:val="00CD6901"/>
    <w:rsid w:val="00CD736E"/>
    <w:rsid w:val="00CD798D"/>
    <w:rsid w:val="00CE161E"/>
    <w:rsid w:val="00CF59A8"/>
    <w:rsid w:val="00D325A9"/>
    <w:rsid w:val="00D36A8A"/>
    <w:rsid w:val="00D61409"/>
    <w:rsid w:val="00D6691E"/>
    <w:rsid w:val="00D71170"/>
    <w:rsid w:val="00DA25D4"/>
    <w:rsid w:val="00DA6538"/>
    <w:rsid w:val="00DB30AE"/>
    <w:rsid w:val="00DF61F9"/>
    <w:rsid w:val="00E5262C"/>
    <w:rsid w:val="00EC7DC4"/>
    <w:rsid w:val="00ED30CF"/>
    <w:rsid w:val="00F176EF"/>
    <w:rsid w:val="00F6364A"/>
    <w:rsid w:val="00F9113A"/>
    <w:rsid w:val="00FD614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2C0054"/>
  <w15:chartTrackingRefBased/>
  <w15:docId w15:val="{4C5C0242-07AE-4510-9262-34C9E9729B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iPriority="33"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346B04"/>
    <w:pPr>
      <w:spacing w:after="0" w:line="240" w:lineRule="auto"/>
    </w:pPr>
    <w:rPr>
      <w:rFonts w:ascii="Calibri" w:hAnsi="Calibri" w:cs="Calibri"/>
    </w:rPr>
  </w:style>
  <w:style w:type="paragraph" w:styleId="Heading1">
    <w:name w:val="heading 1"/>
    <w:aliases w:val="Pocket"/>
    <w:basedOn w:val="Normal"/>
    <w:next w:val="Normal"/>
    <w:link w:val="Heading1Char"/>
    <w:qFormat/>
    <w:rsid w:val="00346B04"/>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346B04"/>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Heading 3 Char Char,Char,Char1,Char Char Char Char Char Char Char,Block Writing,Index Headers,3: Cite,Char Char, Char,Heading 3 Char3,Heading 3 Char4 Char Char,Heading 3 Char3 Char Char Char,Heading 3 Char1 Char Char Char Char,Citation"/>
    <w:basedOn w:val="Normal"/>
    <w:next w:val="Normal"/>
    <w:link w:val="Heading3Char"/>
    <w:uiPriority w:val="2"/>
    <w:unhideWhenUsed/>
    <w:qFormat/>
    <w:rsid w:val="00346B04"/>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Normal Tag,heading 2, Ch,TAG,Ch,no read,No Spacing211,No Spacing12,No Spacing2111,No Spacing4,No Spacing11111,No Spacing5,No Spacing21,tags,No Spacing1111,ta,No Spacing1,No Spacing11,No Spacing111,T,Ta,small text,body,Card,Tags,t"/>
    <w:basedOn w:val="Normal"/>
    <w:next w:val="Normal"/>
    <w:link w:val="Heading4Char"/>
    <w:uiPriority w:val="3"/>
    <w:unhideWhenUsed/>
    <w:qFormat/>
    <w:rsid w:val="00346B04"/>
    <w:pPr>
      <w:keepNext/>
      <w:keepLines/>
      <w:spacing w:before="200"/>
      <w:outlineLvl w:val="3"/>
    </w:pPr>
    <w:rPr>
      <w:rFonts w:eastAsiaTheme="majorEastAsia" w:cstheme="majorBidi"/>
      <w:b/>
      <w:iCs/>
      <w:sz w:val="24"/>
    </w:rPr>
  </w:style>
  <w:style w:type="paragraph" w:styleId="Heading5">
    <w:name w:val="heading 5"/>
    <w:basedOn w:val="Normal"/>
    <w:next w:val="Normal"/>
    <w:link w:val="Heading5Char"/>
    <w:uiPriority w:val="9"/>
    <w:semiHidden/>
    <w:unhideWhenUsed/>
    <w:rsid w:val="00165BC1"/>
    <w:pPr>
      <w:keepNext/>
      <w:keepLines/>
      <w:spacing w:before="4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rsid w:val="00346B0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46B04"/>
  </w:style>
  <w:style w:type="character" w:customStyle="1" w:styleId="Heading1Char">
    <w:name w:val="Heading 1 Char"/>
    <w:aliases w:val="Pocket Char"/>
    <w:basedOn w:val="DefaultParagraphFont"/>
    <w:link w:val="Heading1"/>
    <w:rsid w:val="00346B04"/>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346B04"/>
    <w:rPr>
      <w:rFonts w:ascii="Calibri" w:eastAsiaTheme="majorEastAsia" w:hAnsi="Calibri" w:cstheme="majorBidi"/>
      <w:b/>
      <w:sz w:val="44"/>
      <w:szCs w:val="26"/>
      <w:u w:val="double"/>
    </w:rPr>
  </w:style>
  <w:style w:type="character" w:customStyle="1" w:styleId="Heading3Char">
    <w:name w:val="Heading 3 Char"/>
    <w:aliases w:val="Block Char,Heading 3 Char Char Char,Char Char2,Char1 Char,Char Char Char Char Char Char Char Char,Block Writing Char,Index Headers Char,3: Cite Char,Char Char Char, Char Char,Heading 3 Char3 Char,Heading 3 Char4 Char Char Char"/>
    <w:basedOn w:val="DefaultParagraphFont"/>
    <w:link w:val="Heading3"/>
    <w:uiPriority w:val="2"/>
    <w:rsid w:val="00346B04"/>
    <w:rPr>
      <w:rFonts w:ascii="Calibri" w:eastAsiaTheme="majorEastAsia" w:hAnsi="Calibri" w:cstheme="majorBidi"/>
      <w:b/>
      <w:sz w:val="32"/>
      <w:szCs w:val="24"/>
      <w:u w:val="single"/>
    </w:rPr>
  </w:style>
  <w:style w:type="character" w:customStyle="1" w:styleId="Heading4Char">
    <w:name w:val="Heading 4 Char"/>
    <w:aliases w:val="Tag Char,Big card Char,Normal Tag Char,heading 2 Char, Ch Char,TAG Char,Ch Char,no read Char,No Spacing211 Char,No Spacing12 Char,No Spacing2111 Char,No Spacing4 Char,No Spacing11111 Char,No Spacing5 Char,No Spacing21 Char,tags Char"/>
    <w:basedOn w:val="DefaultParagraphFont"/>
    <w:link w:val="Heading4"/>
    <w:uiPriority w:val="3"/>
    <w:rsid w:val="00346B04"/>
    <w:rPr>
      <w:rFonts w:ascii="Calibri" w:eastAsiaTheme="majorEastAsia" w:hAnsi="Calibri" w:cstheme="majorBidi"/>
      <w:b/>
      <w:iCs/>
      <w:sz w:val="24"/>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B"/>
    <w:basedOn w:val="DefaultParagraphFont"/>
    <w:link w:val="textbold"/>
    <w:uiPriority w:val="7"/>
    <w:qFormat/>
    <w:rsid w:val="00346B04"/>
    <w:rPr>
      <w:rFonts w:ascii="Calibri" w:hAnsi="Calibri" w:cs="Calibri"/>
      <w:b/>
      <w:i w:val="0"/>
      <w:iCs/>
      <w:sz w:val="22"/>
      <w:u w:val="single"/>
      <w:bdr w:val="single" w:sz="12"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346B04"/>
    <w:rPr>
      <w:b/>
      <w:bCs/>
      <w:sz w:val="22"/>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Underline Char,Bold Cite Char,Citation Char Char Char,c,ci"/>
    <w:basedOn w:val="DefaultParagraphFont"/>
    <w:uiPriority w:val="6"/>
    <w:qFormat/>
    <w:rsid w:val="00346B04"/>
    <w:rPr>
      <w:b w:val="0"/>
      <w:sz w:val="22"/>
      <w:u w:val="single"/>
    </w:rPr>
  </w:style>
  <w:style w:type="character" w:styleId="Hyperlink">
    <w:name w:val="Hyperlink"/>
    <w:aliases w:val="heading 1 (block title),Important,Read,Card Text,Internet Link,Analytic Text,Internet link,Char Char1,Underline Char Char Char Char1,Heading 3 Char Char Char Char Char Char Char Char Char Char1,Heading 1 Char1,Pocket Char1,F2 - Heading 1 Char1"/>
    <w:basedOn w:val="DefaultParagraphFont"/>
    <w:uiPriority w:val="99"/>
    <w:unhideWhenUsed/>
    <w:rsid w:val="00346B04"/>
    <w:rPr>
      <w:color w:val="auto"/>
      <w:u w:val="none"/>
    </w:rPr>
  </w:style>
  <w:style w:type="character" w:styleId="FollowedHyperlink">
    <w:name w:val="FollowedHyperlink"/>
    <w:basedOn w:val="DefaultParagraphFont"/>
    <w:uiPriority w:val="99"/>
    <w:semiHidden/>
    <w:unhideWhenUsed/>
    <w:rsid w:val="00346B04"/>
    <w:rPr>
      <w:color w:val="auto"/>
      <w:u w:val="none"/>
    </w:rPr>
  </w:style>
  <w:style w:type="paragraph" w:customStyle="1" w:styleId="Analytic">
    <w:name w:val="Analytic"/>
    <w:basedOn w:val="Heading4"/>
    <w:link w:val="AnalyticChar"/>
    <w:autoRedefine/>
    <w:uiPriority w:val="4"/>
    <w:qFormat/>
    <w:rsid w:val="00346B04"/>
    <w:pPr>
      <w:tabs>
        <w:tab w:val="num" w:pos="1800"/>
      </w:tabs>
    </w:pPr>
    <w:rPr>
      <w:color w:val="663300"/>
    </w:rPr>
  </w:style>
  <w:style w:type="character" w:customStyle="1" w:styleId="AnalyticChar">
    <w:name w:val="Analytic Char"/>
    <w:basedOn w:val="DefaultParagraphFont"/>
    <w:link w:val="Analytic"/>
    <w:uiPriority w:val="4"/>
    <w:rsid w:val="00346B04"/>
    <w:rPr>
      <w:rFonts w:ascii="Calibri" w:eastAsiaTheme="majorEastAsia" w:hAnsi="Calibri" w:cstheme="majorBidi"/>
      <w:b/>
      <w:iCs/>
      <w:color w:val="663300"/>
      <w:sz w:val="24"/>
    </w:rPr>
  </w:style>
  <w:style w:type="paragraph" w:styleId="ListParagraph">
    <w:name w:val="List Paragraph"/>
    <w:basedOn w:val="Normal"/>
    <w:uiPriority w:val="99"/>
    <w:unhideWhenUsed/>
    <w:qFormat/>
    <w:rsid w:val="00593038"/>
    <w:pPr>
      <w:ind w:left="720"/>
      <w:contextualSpacing/>
    </w:pPr>
  </w:style>
  <w:style w:type="paragraph" w:customStyle="1" w:styleId="textbold">
    <w:name w:val="text bold"/>
    <w:basedOn w:val="Normal"/>
    <w:link w:val="Emphasis"/>
    <w:uiPriority w:val="7"/>
    <w:qFormat/>
    <w:rsid w:val="00593038"/>
    <w:pPr>
      <w:ind w:left="720"/>
      <w:jc w:val="both"/>
    </w:pPr>
    <w:rPr>
      <w:b/>
      <w:iCs/>
      <w:u w:val="single"/>
      <w:bdr w:val="single" w:sz="12" w:space="0" w:color="auto"/>
    </w:rPr>
  </w:style>
  <w:style w:type="paragraph" w:customStyle="1" w:styleId="UnderlinePara">
    <w:name w:val="Underline Para"/>
    <w:basedOn w:val="Normal"/>
    <w:uiPriority w:val="6"/>
    <w:qFormat/>
    <w:rsid w:val="0074414C"/>
    <w:pPr>
      <w:widowControl w:val="0"/>
      <w:suppressAutoHyphens/>
      <w:spacing w:after="200"/>
      <w:contextualSpacing/>
    </w:pPr>
    <w:rPr>
      <w:rFonts w:asciiTheme="minorHAnsi" w:hAnsiTheme="minorHAnsi" w:cstheme="minorBidi"/>
      <w:u w:val="single"/>
    </w:rPr>
  </w:style>
  <w:style w:type="character" w:customStyle="1" w:styleId="Heading5Char">
    <w:name w:val="Heading 5 Char"/>
    <w:basedOn w:val="DefaultParagraphFont"/>
    <w:link w:val="Heading5"/>
    <w:uiPriority w:val="9"/>
    <w:semiHidden/>
    <w:rsid w:val="00165BC1"/>
    <w:rPr>
      <w:rFonts w:asciiTheme="majorHAnsi" w:eastAsiaTheme="majorEastAsia" w:hAnsiTheme="majorHAnsi" w:cstheme="majorBidi"/>
      <w:color w:val="2E74B5" w:themeColor="accent1" w:themeShade="BF"/>
    </w:rPr>
  </w:style>
  <w:style w:type="character" w:styleId="Strong">
    <w:name w:val="Strong"/>
    <w:basedOn w:val="DefaultParagraphFont"/>
    <w:uiPriority w:val="22"/>
    <w:semiHidden/>
    <w:qFormat/>
    <w:rsid w:val="00165BC1"/>
    <w:rPr>
      <w:b/>
      <w:bCs/>
    </w:rPr>
  </w:style>
  <w:style w:type="character" w:styleId="BookTitle">
    <w:name w:val="Book Title"/>
    <w:basedOn w:val="DefaultParagraphFont"/>
    <w:uiPriority w:val="33"/>
    <w:semiHidden/>
    <w:qFormat/>
    <w:rsid w:val="00165BC1"/>
    <w:rPr>
      <w:b/>
      <w:bCs/>
      <w:i/>
      <w:iCs/>
      <w:spacing w:val="5"/>
    </w:rPr>
  </w:style>
  <w:style w:type="numbering" w:styleId="111111">
    <w:name w:val="Outline List 2"/>
    <w:basedOn w:val="NoList"/>
    <w:uiPriority w:val="99"/>
    <w:semiHidden/>
    <w:unhideWhenUsed/>
    <w:rsid w:val="00165BC1"/>
  </w:style>
  <w:style w:type="paragraph" w:styleId="Header">
    <w:name w:val="header"/>
    <w:basedOn w:val="Normal"/>
    <w:link w:val="HeaderChar"/>
    <w:uiPriority w:val="99"/>
    <w:semiHidden/>
    <w:rsid w:val="00165BC1"/>
    <w:pPr>
      <w:tabs>
        <w:tab w:val="center" w:pos="4680"/>
        <w:tab w:val="right" w:pos="9360"/>
      </w:tabs>
    </w:pPr>
  </w:style>
  <w:style w:type="character" w:customStyle="1" w:styleId="HeaderChar">
    <w:name w:val="Header Char"/>
    <w:basedOn w:val="DefaultParagraphFont"/>
    <w:link w:val="Header"/>
    <w:uiPriority w:val="99"/>
    <w:semiHidden/>
    <w:rsid w:val="00165BC1"/>
    <w:rPr>
      <w:rFonts w:ascii="Calibri" w:hAnsi="Calibri" w:cs="Calibri"/>
    </w:rPr>
  </w:style>
  <w:style w:type="paragraph" w:styleId="Footer">
    <w:name w:val="footer"/>
    <w:basedOn w:val="Normal"/>
    <w:link w:val="FooterChar"/>
    <w:uiPriority w:val="99"/>
    <w:semiHidden/>
    <w:rsid w:val="00165BC1"/>
    <w:pPr>
      <w:tabs>
        <w:tab w:val="center" w:pos="4680"/>
        <w:tab w:val="right" w:pos="9360"/>
      </w:tabs>
    </w:pPr>
  </w:style>
  <w:style w:type="character" w:customStyle="1" w:styleId="FooterChar">
    <w:name w:val="Footer Char"/>
    <w:basedOn w:val="DefaultParagraphFont"/>
    <w:link w:val="Footer"/>
    <w:uiPriority w:val="99"/>
    <w:semiHidden/>
    <w:rsid w:val="00165BC1"/>
    <w:rPr>
      <w:rFonts w:ascii="Calibri" w:hAnsi="Calibri" w:cs="Calibri"/>
    </w:rPr>
  </w:style>
  <w:style w:type="paragraph" w:styleId="BodyText">
    <w:name w:val="Body Text"/>
    <w:basedOn w:val="Normal"/>
    <w:link w:val="BodyTextChar"/>
    <w:uiPriority w:val="99"/>
    <w:semiHidden/>
    <w:unhideWhenUsed/>
    <w:rsid w:val="00165BC1"/>
    <w:pPr>
      <w:spacing w:after="120"/>
    </w:pPr>
  </w:style>
  <w:style w:type="character" w:customStyle="1" w:styleId="BodyTextChar">
    <w:name w:val="Body Text Char"/>
    <w:basedOn w:val="DefaultParagraphFont"/>
    <w:link w:val="BodyText"/>
    <w:uiPriority w:val="99"/>
    <w:semiHidden/>
    <w:rsid w:val="00165BC1"/>
    <w:rPr>
      <w:rFonts w:ascii="Calibri" w:hAnsi="Calibri" w:cs="Calibri"/>
    </w:rPr>
  </w:style>
  <w:style w:type="paragraph" w:styleId="NoSpacing">
    <w:name w:val="No Spacing"/>
    <w:link w:val="NoSpacingChar"/>
    <w:uiPriority w:val="99"/>
    <w:semiHidden/>
    <w:unhideWhenUsed/>
    <w:qFormat/>
    <w:rsid w:val="00165BC1"/>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165BC1"/>
    <w:rPr>
      <w:rFonts w:ascii="Calibri" w:hAnsi="Calibri" w:cs="Calibri"/>
    </w:rPr>
  </w:style>
  <w:style w:type="character" w:styleId="UnresolvedMention">
    <w:name w:val="Unresolved Mention"/>
    <w:basedOn w:val="DefaultParagraphFont"/>
    <w:uiPriority w:val="99"/>
    <w:semiHidden/>
    <w:unhideWhenUsed/>
    <w:rsid w:val="00165BC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www.rhizomes.net/issue29/pdf/marriott.pdf" TargetMode="External"/><Relationship Id="rId5" Type="http://schemas.openxmlformats.org/officeDocument/2006/relationships/webSettings" Target="webSettings.xml"/><Relationship Id="rId4"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yom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D3BDDC-A03E-4285-9685-2CC99C169B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38</TotalTime>
  <Pages>1</Pages>
  <Words>28114</Words>
  <Characters>160256</Characters>
  <Application>Microsoft Office Word</Application>
  <DocSecurity>0</DocSecurity>
  <Lines>1335</Lines>
  <Paragraphs>375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Jaden Campbell</dc:creator>
  <cp:keywords>5.1</cp:keywords>
  <dc:description/>
  <cp:lastModifiedBy>Jaden Campbell</cp:lastModifiedBy>
  <cp:revision>14</cp:revision>
  <dcterms:created xsi:type="dcterms:W3CDTF">2026-02-01T17:05:00Z</dcterms:created>
  <dcterms:modified xsi:type="dcterms:W3CDTF">2026-02-01T19:28:00Z</dcterms:modified>
</cp:coreProperties>
</file>