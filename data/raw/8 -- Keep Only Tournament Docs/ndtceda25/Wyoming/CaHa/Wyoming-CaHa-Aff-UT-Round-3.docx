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779C" w14:textId="2463BE6A" w:rsidR="007C3F73" w:rsidRDefault="007C3F73" w:rsidP="001E41B6">
      <w:pPr>
        <w:pStyle w:val="Heading2"/>
      </w:pPr>
      <w:r>
        <w:t>1AC 1.0</w:t>
      </w:r>
    </w:p>
    <w:p w14:paraId="5AC85B82" w14:textId="77777777" w:rsidR="007C3F73" w:rsidRDefault="007C3F73" w:rsidP="007C3F73">
      <w:pPr>
        <w:pStyle w:val="Heading3"/>
      </w:pPr>
      <w:r>
        <w:t xml:space="preserve">1AC </w:t>
      </w:r>
    </w:p>
    <w:p w14:paraId="536B8123" w14:textId="77777777" w:rsidR="007C3F73" w:rsidRDefault="007C3F73" w:rsidP="007C3F73"/>
    <w:p w14:paraId="5E45FFAB" w14:textId="77777777" w:rsidR="007C3F73" w:rsidRDefault="007C3F73" w:rsidP="007C3F7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320069C" w14:textId="77777777" w:rsidR="007C3F73"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1EAA42C0" w14:textId="77777777" w:rsidR="007C3F73" w:rsidRDefault="007C3F73" w:rsidP="007C3F73"/>
    <w:p w14:paraId="04CF7C72" w14:textId="77777777" w:rsidR="007C3F73" w:rsidRPr="00852BFD" w:rsidRDefault="007C3F73" w:rsidP="007C3F7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6E5D9D6" w14:textId="77777777" w:rsidR="007C3F73" w:rsidRPr="00E46120" w:rsidRDefault="007C3F73" w:rsidP="007C3F7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5AE2B7F7" w14:textId="77777777" w:rsidR="007C3F73" w:rsidRPr="00E46120" w:rsidRDefault="007C3F73" w:rsidP="007C3F7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46B854AC" w14:textId="77777777" w:rsidR="007C3F73" w:rsidRPr="00230EDE" w:rsidRDefault="007C3F73" w:rsidP="007C3F7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28953170" w14:textId="77777777" w:rsidR="007C3F73" w:rsidRPr="004E4A95" w:rsidRDefault="007C3F73" w:rsidP="007C3F73"/>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47879509"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376D4679" w14:textId="77777777" w:rsidR="007C3F73" w:rsidRDefault="007C3F73" w:rsidP="007C3F73"/>
    <w:p w14:paraId="76355F61" w14:textId="77777777" w:rsidR="007C3F73" w:rsidRPr="00706A8A" w:rsidRDefault="007C3F73" w:rsidP="007C3F73">
      <w:pPr>
        <w:rPr>
          <w:sz w:val="10"/>
          <w:szCs w:val="10"/>
        </w:rPr>
      </w:pPr>
    </w:p>
    <w:p w14:paraId="7898FAC1" w14:textId="77777777" w:rsidR="007C3F73" w:rsidRPr="0052605E" w:rsidRDefault="007C3F73" w:rsidP="007C3F73">
      <w:pPr>
        <w:rPr>
          <w:sz w:val="10"/>
          <w:szCs w:val="10"/>
        </w:rPr>
      </w:pPr>
      <w:r w:rsidRPr="0052605E">
        <w:rPr>
          <w:sz w:val="10"/>
          <w:szCs w:val="10"/>
        </w:rPr>
        <w:t>Introduction</w:t>
      </w:r>
    </w:p>
    <w:p w14:paraId="1FD8BB52" w14:textId="77777777" w:rsidR="007C3F73" w:rsidRPr="0052605E" w:rsidRDefault="007C3F73" w:rsidP="007C3F7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58970058" w14:textId="77777777" w:rsidR="007C3F73" w:rsidRPr="0052605E" w:rsidRDefault="007C3F73" w:rsidP="007C3F7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3F51BB7" w14:textId="77777777" w:rsidR="007C3F73" w:rsidRPr="0052605E" w:rsidRDefault="007C3F73" w:rsidP="007C3F7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D351CF6" w14:textId="77777777" w:rsidR="007C3F73" w:rsidRPr="0052605E" w:rsidRDefault="007C3F73" w:rsidP="007C3F7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4EF45" w14:textId="77777777" w:rsidR="007C3F73" w:rsidRPr="007155F6" w:rsidRDefault="007C3F73" w:rsidP="007C3F73">
      <w:pPr>
        <w:rPr>
          <w:sz w:val="8"/>
        </w:rPr>
      </w:pPr>
      <w:r w:rsidRPr="007155F6">
        <w:rPr>
          <w:sz w:val="8"/>
        </w:rPr>
        <w:t>Affective labor and feminist politics</w:t>
      </w:r>
    </w:p>
    <w:p w14:paraId="277C051B" w14:textId="77777777" w:rsidR="007C3F73" w:rsidRPr="0052605E" w:rsidRDefault="007C3F73" w:rsidP="007C3F7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w:t>
      </w:r>
      <w:proofErr w:type="gramStart"/>
      <w:r w:rsidRPr="0052605E">
        <w:rPr>
          <w:sz w:val="10"/>
        </w:rPr>
        <w:t xml:space="preserve">in order </w:t>
      </w:r>
      <w:r w:rsidRPr="00230EDE">
        <w:rPr>
          <w:rStyle w:val="StyleUnderline"/>
          <w:highlight w:val="yellow"/>
        </w:rPr>
        <w:t>to</w:t>
      </w:r>
      <w:proofErr w:type="gramEnd"/>
      <w:r w:rsidRPr="00230EDE">
        <w:rPr>
          <w:rStyle w:val="StyleUnderline"/>
          <w:highlight w:val="yellow"/>
        </w:rPr>
        <w:t xml:space="preserve">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5BDCAAE2" w14:textId="77777777" w:rsidR="007C3F73" w:rsidRPr="0052605E" w:rsidRDefault="007C3F73" w:rsidP="007C3F7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B948448" w14:textId="77777777" w:rsidR="007C3F73" w:rsidRPr="001F3F17" w:rsidRDefault="007C3F73" w:rsidP="007C3F7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BA39260" w14:textId="77777777" w:rsidR="007C3F73" w:rsidRPr="0052605E" w:rsidRDefault="007C3F73" w:rsidP="007C3F7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D334D02" w14:textId="77777777" w:rsidR="007C3F73" w:rsidRPr="0052605E" w:rsidRDefault="007C3F73" w:rsidP="007C3F7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141E214B" w14:textId="77777777" w:rsidR="007C3F73" w:rsidRPr="0052605E" w:rsidRDefault="007C3F73" w:rsidP="007C3F7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62EFEC5F" w14:textId="77777777" w:rsidR="007C3F73" w:rsidRPr="0052605E" w:rsidRDefault="007C3F73" w:rsidP="007C3F7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94BE635" w14:textId="77777777" w:rsidR="007C3F73" w:rsidRPr="0052605E" w:rsidRDefault="007C3F73" w:rsidP="007C3F7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5FCB5618" w14:textId="77777777" w:rsidR="007C3F73" w:rsidRPr="0052605E" w:rsidRDefault="007C3F73" w:rsidP="007C3F73">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16B2C491" w14:textId="77777777" w:rsidR="007C3F73" w:rsidRDefault="007C3F73" w:rsidP="007C3F7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6D4C3569" w14:textId="77777777" w:rsidR="007C3F73" w:rsidRDefault="007C3F73" w:rsidP="007C3F73"/>
    <w:p w14:paraId="1FA9DF74" w14:textId="77777777" w:rsidR="007C3F73" w:rsidRPr="00347734" w:rsidRDefault="007C3F73" w:rsidP="007C3F73">
      <w:pPr>
        <w:rPr>
          <w:sz w:val="10"/>
        </w:rPr>
      </w:pPr>
      <w:r w:rsidRPr="00347734">
        <w:rPr>
          <w:sz w:val="10"/>
        </w:rPr>
        <w:t>Introduction</w:t>
      </w:r>
    </w:p>
    <w:p w14:paraId="52EE249B" w14:textId="77777777" w:rsidR="007C3F73" w:rsidRPr="00347734" w:rsidRDefault="007C3F73" w:rsidP="007C3F7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4FF2262" w14:textId="77777777" w:rsidR="007C3F73" w:rsidRPr="000050A2" w:rsidRDefault="007C3F73" w:rsidP="007C3F7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AD6B570" w14:textId="77777777" w:rsidR="007C3F73" w:rsidRPr="003110A0" w:rsidRDefault="007C3F73" w:rsidP="007C3F7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w:t>
      </w:r>
      <w:proofErr w:type="spellStart"/>
      <w:r w:rsidRPr="003110A0">
        <w:rPr>
          <w:rStyle w:val="Hyperlink"/>
          <w:sz w:val="4"/>
          <w:szCs w:val="4"/>
        </w:rPr>
        <w:t>Deriva</w:t>
      </w:r>
      <w:proofErr w:type="spellEnd"/>
      <w:r w:rsidRPr="003110A0">
        <w:rPr>
          <w:rStyle w:val="Hyperlink"/>
          <w:sz w:val="4"/>
          <w:szCs w:val="4"/>
        </w:rPr>
        <w:t>,,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9FB4721" w14:textId="77777777" w:rsidR="007C3F73" w:rsidRPr="00145E99" w:rsidRDefault="007C3F73" w:rsidP="007C3F73">
      <w:pPr>
        <w:rPr>
          <w:rStyle w:val="StyleUnderline"/>
        </w:rPr>
      </w:pPr>
      <w:r w:rsidRPr="00145E99">
        <w:rPr>
          <w:rStyle w:val="StyleUnderline"/>
        </w:rPr>
        <w:t>Reproductive labor, feminization and domestic work</w:t>
      </w:r>
    </w:p>
    <w:p w14:paraId="77E494BA" w14:textId="77777777" w:rsidR="007C3F73" w:rsidRPr="00396833" w:rsidRDefault="007C3F73" w:rsidP="007C3F73">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172A9850" w14:textId="77777777" w:rsidR="007C3F73" w:rsidRPr="00396833" w:rsidRDefault="007C3F73" w:rsidP="007C3F7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821E889" w14:textId="77777777" w:rsidR="007C3F73" w:rsidRPr="00230EDE" w:rsidRDefault="007C3F73" w:rsidP="007C3F7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27E2C7CE" w14:textId="77777777" w:rsidR="007C3F73" w:rsidRPr="00274034" w:rsidRDefault="007C3F73" w:rsidP="007C3F7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4218033A" w14:textId="77777777" w:rsidR="007C3F73" w:rsidRPr="00410E5E" w:rsidRDefault="007C3F73" w:rsidP="007C3F7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E40964C" w14:textId="77777777" w:rsidR="007C3F73" w:rsidRPr="001570DF" w:rsidRDefault="007C3F73" w:rsidP="007C3F73">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7ED2AD5C" w14:textId="77777777" w:rsidR="007C3F73" w:rsidRPr="00B747AC" w:rsidRDefault="007C3F73" w:rsidP="007C3F73">
      <w:pPr>
        <w:rPr>
          <w:sz w:val="8"/>
        </w:rPr>
      </w:pPr>
      <w:r w:rsidRPr="00B747AC">
        <w:rPr>
          <w:sz w:val="8"/>
        </w:rPr>
        <w:t>The private household and affective labor</w:t>
      </w:r>
    </w:p>
    <w:p w14:paraId="735194C2" w14:textId="77777777" w:rsidR="007C3F73" w:rsidRDefault="007C3F73" w:rsidP="007C3F7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1BC4DDE0" w14:textId="77777777" w:rsidR="007C3F73" w:rsidRDefault="007C3F73" w:rsidP="007C3F73">
      <w:pPr>
        <w:rPr>
          <w:rStyle w:val="Emphasis"/>
        </w:rPr>
      </w:pPr>
    </w:p>
    <w:p w14:paraId="6A80968A" w14:textId="77777777" w:rsidR="007C3F73" w:rsidRDefault="007C3F73" w:rsidP="007C3F73">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57C6A7A" w14:textId="77777777" w:rsidR="007C3F73" w:rsidRPr="0052605E" w:rsidRDefault="007C3F73" w:rsidP="007C3F73"/>
    <w:p w14:paraId="710DB10B" w14:textId="77777777" w:rsidR="007C3F73" w:rsidRPr="00230EDE" w:rsidRDefault="007C3F73" w:rsidP="007C3F73">
      <w:pPr>
        <w:rPr>
          <w:rStyle w:val="StyleUnderline"/>
          <w:highlight w:val="yellow"/>
        </w:rPr>
      </w:pPr>
      <w:r w:rsidRPr="00230EDE">
        <w:rPr>
          <w:rStyle w:val="StyleUnderline"/>
          <w:highlight w:val="yellow"/>
        </w:rPr>
        <w:t>Containing affective waste, producing depletion</w:t>
      </w:r>
    </w:p>
    <w:p w14:paraId="354DF453" w14:textId="77777777" w:rsidR="007C3F73" w:rsidRPr="00230EDE" w:rsidRDefault="007C3F73" w:rsidP="007C3F7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0AA2DB6A" w14:textId="77777777" w:rsidR="007C3F73" w:rsidRPr="0052605E" w:rsidRDefault="007C3F73" w:rsidP="007C3F7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4C81B05" w14:textId="77777777" w:rsidR="007C3F73" w:rsidRPr="005C1B7B" w:rsidRDefault="007C3F73" w:rsidP="007C3F7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BC15A6C" w14:textId="77777777" w:rsidR="007C3F73" w:rsidRPr="000F75AE" w:rsidRDefault="007C3F73" w:rsidP="007C3F7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3B69F47" w14:textId="77777777" w:rsidR="007C3F73" w:rsidRPr="000F75AE" w:rsidRDefault="007C3F73" w:rsidP="007C3F7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0009298F" w14:textId="77777777" w:rsidR="007C3F73" w:rsidRDefault="007C3F73" w:rsidP="007C3F7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8C005A" w14:textId="77777777" w:rsidR="007C3F73" w:rsidRDefault="007C3F73" w:rsidP="007C3F73"/>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7ACCF5EF" w14:textId="77777777" w:rsidR="007C3F73" w:rsidRPr="00434B1C" w:rsidRDefault="007C3F73" w:rsidP="007C3F73">
      <w:pPr>
        <w:rPr>
          <w:sz w:val="8"/>
        </w:rPr>
      </w:pPr>
    </w:p>
    <w:p w14:paraId="2403DD6B" w14:textId="77777777" w:rsidR="007C3F73" w:rsidRPr="004609AA" w:rsidRDefault="007C3F73" w:rsidP="007C3F7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35214A2" w14:textId="77777777" w:rsidR="007C3F73" w:rsidRPr="00F3652D" w:rsidRDefault="007C3F73" w:rsidP="007C3F7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EEE5E9F" w14:textId="77777777" w:rsidR="007C3F73" w:rsidRPr="00F3652D" w:rsidRDefault="007C3F73" w:rsidP="007C3F7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59B0D672" w14:textId="77777777" w:rsidR="007C3F73" w:rsidRPr="00F06E51" w:rsidRDefault="007C3F73" w:rsidP="007C3F7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701FC7B3" w14:textId="77777777" w:rsidR="007C3F73" w:rsidRPr="00E80ACE" w:rsidRDefault="007C3F73" w:rsidP="007C3F7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0E3D1AA3" w14:textId="77777777" w:rsidR="007C3F73" w:rsidRPr="00E80ACE" w:rsidRDefault="007C3F73" w:rsidP="007C3F7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59339563" w14:textId="77777777" w:rsidR="007C3F73" w:rsidRPr="00807E3A" w:rsidRDefault="007C3F73" w:rsidP="007C3F7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AF6DD52" w14:textId="77777777" w:rsidR="007C3F73" w:rsidRPr="00E80ACE" w:rsidRDefault="007C3F73" w:rsidP="007C3F7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5B954AE9" w14:textId="77777777" w:rsidR="007C3F73" w:rsidRPr="00E80ACE" w:rsidRDefault="007C3F73" w:rsidP="007C3F7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967A85C" w14:textId="77777777" w:rsidR="007C3F73" w:rsidRPr="00050F2D" w:rsidRDefault="007C3F73" w:rsidP="007C3F7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8B2917C" w14:textId="77777777" w:rsidR="007C3F73" w:rsidRDefault="007C3F73" w:rsidP="007C3F7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25842780" w14:textId="77777777" w:rsidR="007C3F73" w:rsidRPr="001977BC" w:rsidRDefault="007C3F73" w:rsidP="007C3F73">
      <w:pPr>
        <w:rPr>
          <w:b/>
          <w:iCs/>
          <w:u w:val="single"/>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21A9CE38" w14:textId="77777777" w:rsidR="007C3F73" w:rsidRPr="00B747AC" w:rsidRDefault="007C3F73" w:rsidP="007C3F73">
      <w:pPr>
        <w:rPr>
          <w:sz w:val="8"/>
        </w:rPr>
      </w:pPr>
    </w:p>
    <w:p w14:paraId="0A58FCA9" w14:textId="77777777" w:rsidR="007C3F73" w:rsidRDefault="007C3F73" w:rsidP="007C3F73"/>
    <w:p w14:paraId="12E1895C" w14:textId="77777777" w:rsidR="007C3F73" w:rsidRPr="000558B7" w:rsidRDefault="007C3F73" w:rsidP="007C3F73">
      <w:pPr>
        <w:rPr>
          <w:sz w:val="12"/>
        </w:rPr>
      </w:pPr>
      <w:r w:rsidRPr="000558B7">
        <w:rPr>
          <w:sz w:val="12"/>
        </w:rPr>
        <w:t>Migration regimes and the coloniality of labor</w:t>
      </w:r>
    </w:p>
    <w:p w14:paraId="715F371B" w14:textId="77777777" w:rsidR="007C3F73" w:rsidRPr="000558B7" w:rsidRDefault="007C3F73" w:rsidP="007C3F7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CD1F8D9" w14:textId="77777777" w:rsidR="007C3F73" w:rsidRPr="000050A2" w:rsidRDefault="007C3F73" w:rsidP="007C3F7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4E44885B" w14:textId="77777777" w:rsidR="007C3F73" w:rsidRPr="000558B7" w:rsidRDefault="007C3F73" w:rsidP="007C3F7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362FD7B6" w14:textId="77777777" w:rsidR="007C3F73" w:rsidRPr="00276AC0" w:rsidRDefault="007C3F73" w:rsidP="007C3F7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647333FC" w14:textId="77777777" w:rsidR="007C3F73" w:rsidRPr="00440EB9" w:rsidRDefault="007C3F73" w:rsidP="007C3F7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29E46B4" w14:textId="77777777" w:rsidR="007C3F73" w:rsidRPr="00440EB9" w:rsidRDefault="007C3F73" w:rsidP="007C3F7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7D0B4067" w14:textId="77777777" w:rsidR="007C3F73" w:rsidRPr="00440EB9" w:rsidRDefault="007C3F73" w:rsidP="007C3F73">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33B2A787" w14:textId="77777777" w:rsidR="007C3F73" w:rsidRPr="00440EB9" w:rsidRDefault="007C3F73" w:rsidP="007C3F7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7D1C679" w14:textId="77777777" w:rsidR="007C3F73" w:rsidRPr="00FC1F13" w:rsidRDefault="007C3F73" w:rsidP="007C3F73">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B80764" w14:textId="77777777" w:rsidR="007C3F73" w:rsidRPr="000050A2" w:rsidRDefault="007C3F73" w:rsidP="007C3F7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00075B3" w14:textId="77777777" w:rsidR="007C3F73" w:rsidRPr="00037BC3" w:rsidRDefault="007C3F73" w:rsidP="007C3F7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CB01CEF" w14:textId="77777777" w:rsidR="007C3F73" w:rsidRPr="00037BC3" w:rsidRDefault="007C3F73" w:rsidP="007C3F7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2B52CC8D" w14:textId="77777777" w:rsidR="007C3F73" w:rsidRPr="00037BC3" w:rsidRDefault="007C3F73" w:rsidP="007C3F73">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227DFAE4" w14:textId="77777777" w:rsidR="007C3F73" w:rsidRPr="00037BC3" w:rsidRDefault="007C3F73" w:rsidP="007C3F7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560EC31C" w14:textId="77777777" w:rsidR="007C3F73" w:rsidRPr="00037BC3" w:rsidRDefault="007C3F73" w:rsidP="007C3F7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F5FF18D" w14:textId="77777777" w:rsidR="007C3F73" w:rsidRPr="00037BC3" w:rsidRDefault="007C3F73" w:rsidP="007C3F73">
      <w:pPr>
        <w:rPr>
          <w:sz w:val="6"/>
          <w:szCs w:val="6"/>
        </w:rPr>
      </w:pPr>
      <w:r w:rsidRPr="00037BC3">
        <w:rPr>
          <w:sz w:val="6"/>
          <w:szCs w:val="6"/>
        </w:rPr>
        <w:t>Racialized affects</w:t>
      </w:r>
    </w:p>
    <w:p w14:paraId="6EC262AC" w14:textId="77777777" w:rsidR="007C3F73" w:rsidRPr="00A414D5" w:rsidRDefault="007C3F73" w:rsidP="007C3F7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2504005" w14:textId="77777777" w:rsidR="007C3F73" w:rsidRPr="00037BC3" w:rsidRDefault="007C3F73" w:rsidP="007C3F7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BB4CA12" w14:textId="77777777" w:rsidR="007C3F73" w:rsidRPr="00A414D5" w:rsidRDefault="007C3F73" w:rsidP="007C3F7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1B8EE9A" w14:textId="77777777" w:rsidR="007C3F73" w:rsidRPr="00037BC3" w:rsidRDefault="007C3F73" w:rsidP="007C3F7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5EA67085" w14:textId="77777777" w:rsidR="007C3F73" w:rsidRPr="00037BC3" w:rsidRDefault="007C3F73" w:rsidP="007C3F73">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323791C8" w14:textId="77777777" w:rsidR="007C3F73" w:rsidRPr="00276AC0" w:rsidRDefault="007C3F73" w:rsidP="007C3F73">
      <w:pPr>
        <w:rPr>
          <w:sz w:val="12"/>
        </w:rPr>
      </w:pPr>
      <w:r w:rsidRPr="00276AC0">
        <w:rPr>
          <w:sz w:val="12"/>
        </w:rPr>
        <w:t>Conclusion</w:t>
      </w:r>
    </w:p>
    <w:p w14:paraId="18E07BFA" w14:textId="77777777" w:rsidR="007C3F73" w:rsidRPr="00276AC0" w:rsidRDefault="007C3F73" w:rsidP="007C3F7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7700E2E2" w14:textId="77777777" w:rsidR="007C3F73" w:rsidRPr="00276AC0" w:rsidRDefault="007C3F73" w:rsidP="007C3F7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E616EAF" w14:textId="77777777" w:rsidR="007C3F73" w:rsidRPr="0014279B" w:rsidRDefault="007C3F73" w:rsidP="007C3F73"/>
    <w:p w14:paraId="0AE01362" w14:textId="77777777" w:rsidR="007C3F73" w:rsidRPr="003B75D0" w:rsidRDefault="007C3F73" w:rsidP="007C3F73">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515447FB" w14:textId="77777777" w:rsidR="007C3F73" w:rsidRPr="00852BFD" w:rsidRDefault="007C3F73" w:rsidP="007C3F73">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95A368F" w14:textId="77777777" w:rsidR="007C3F73" w:rsidRPr="00852BFD" w:rsidRDefault="007C3F73" w:rsidP="007C3F73">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04EBE5A4" w14:textId="77777777" w:rsidR="007C3F73" w:rsidRPr="00526E4F" w:rsidRDefault="007C3F73" w:rsidP="007C3F73">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68D58850" w14:textId="77777777" w:rsidR="007C3F73" w:rsidRPr="00B12572" w:rsidRDefault="007C3F73" w:rsidP="007C3F73">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2DB46B1" w14:textId="77777777" w:rsidR="007C3F73" w:rsidRPr="00B12572" w:rsidRDefault="007C3F73" w:rsidP="007C3F73">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133E825" w14:textId="77777777" w:rsidR="007C3F73" w:rsidRPr="00B12572" w:rsidRDefault="007C3F73" w:rsidP="007C3F73">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F5D7FE1" w14:textId="77777777" w:rsidR="007C3F73" w:rsidRPr="00B12572" w:rsidRDefault="007C3F73" w:rsidP="007C3F73">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0FF8334" w14:textId="77777777" w:rsidR="007C3F73" w:rsidRDefault="007C3F73" w:rsidP="007C3F73">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355918AA" w14:textId="77777777" w:rsidR="007C3F73" w:rsidRPr="00816D3A" w:rsidRDefault="007C3F73" w:rsidP="007C3F73">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38C8ECDE" w14:textId="77777777" w:rsidR="007C3F73" w:rsidRPr="00D06249" w:rsidRDefault="007C3F73" w:rsidP="007C3F73">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0F33DF5C" w14:textId="77777777" w:rsidR="007C3F73" w:rsidRPr="00D06249" w:rsidRDefault="007C3F73" w:rsidP="007C3F73">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540C96AD" w14:textId="77777777" w:rsidR="007C3F73" w:rsidRPr="00D06249" w:rsidRDefault="007C3F73" w:rsidP="007C3F73">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1FD44EA" w14:textId="77777777" w:rsidR="007C3F73" w:rsidRPr="00D06249" w:rsidRDefault="007C3F73" w:rsidP="007C3F73">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C498538" w14:textId="77777777" w:rsidR="007C3F73" w:rsidRDefault="007C3F73" w:rsidP="007C3F73">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5B88A8BC" w14:textId="77777777" w:rsidR="007C3F73" w:rsidRPr="00D06249" w:rsidRDefault="007C3F73" w:rsidP="007C3F73">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24BE1ABA" w14:textId="77777777" w:rsidR="007C3F73" w:rsidRPr="00D06249" w:rsidRDefault="007C3F73" w:rsidP="007C3F73">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2C1410A9" w14:textId="77777777" w:rsidR="007C3F73" w:rsidRPr="00D06249" w:rsidRDefault="007C3F73" w:rsidP="007C3F73">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18CFFAFD" w14:textId="77777777" w:rsidR="007C3F73" w:rsidRPr="00D06249" w:rsidRDefault="007C3F73" w:rsidP="007C3F73">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7DDC7C58" w14:textId="77777777" w:rsidR="007C3F73" w:rsidRPr="00D06249" w:rsidRDefault="007C3F73" w:rsidP="007C3F73">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0E9B4444" w14:textId="77777777" w:rsidR="007C3F73" w:rsidRPr="00D06249" w:rsidRDefault="007C3F73" w:rsidP="007C3F73">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596A7C3" w14:textId="77777777" w:rsidR="007C3F73" w:rsidRPr="00D06249" w:rsidRDefault="007C3F73" w:rsidP="007C3F73">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2FAED37C" w14:textId="77777777" w:rsidR="007C3F73" w:rsidRPr="00D06249" w:rsidRDefault="007C3F73" w:rsidP="007C3F73">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60F40866" w14:textId="77777777" w:rsidR="007C3F73" w:rsidRPr="00D06249" w:rsidRDefault="007C3F73" w:rsidP="007C3F73">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0CF30E6B" w14:textId="77777777" w:rsidR="007C3F73" w:rsidRPr="00D06249" w:rsidRDefault="007C3F73" w:rsidP="007C3F73">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37CDEC8" w14:textId="77777777" w:rsidR="007C3F73" w:rsidRPr="00D06249" w:rsidRDefault="007C3F73" w:rsidP="007C3F73">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87B9C89" w14:textId="77777777" w:rsidR="007C3F73" w:rsidRPr="00D06249" w:rsidRDefault="007C3F73" w:rsidP="007C3F73">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931139A" w14:textId="77777777" w:rsidR="007C3F73" w:rsidRPr="00D06249" w:rsidRDefault="007C3F73" w:rsidP="007C3F73">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7AC9E0FF" w14:textId="77777777" w:rsidR="007C3F73" w:rsidRPr="00D06249" w:rsidRDefault="007C3F73" w:rsidP="007C3F73">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2DC97F9D" w14:textId="77777777" w:rsidR="007C3F73" w:rsidRPr="00D06249" w:rsidRDefault="007C3F73" w:rsidP="007C3F73">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26316FF2" w14:textId="77777777" w:rsidR="007C3F73" w:rsidRPr="00D06249" w:rsidRDefault="007C3F73" w:rsidP="007C3F73">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51A05C72" w14:textId="77777777" w:rsidR="007C3F73" w:rsidRPr="00D06249" w:rsidRDefault="007C3F73" w:rsidP="007C3F73">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00770D6" w14:textId="77777777" w:rsidR="007C3F73" w:rsidRPr="00D06249" w:rsidRDefault="007C3F73" w:rsidP="007C3F73">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0880790B" w14:textId="77777777" w:rsidR="007C3F73" w:rsidRPr="00D06249" w:rsidRDefault="007C3F73" w:rsidP="007C3F73">
      <w:pPr>
        <w:rPr>
          <w:sz w:val="14"/>
        </w:rPr>
      </w:pPr>
      <w:r w:rsidRPr="00D06249">
        <w:rPr>
          <w:sz w:val="14"/>
        </w:rPr>
        <w:t xml:space="preserve">4 </w:t>
      </w:r>
      <w:proofErr w:type="gramStart"/>
      <w:r w:rsidRPr="00D06249">
        <w:rPr>
          <w:sz w:val="14"/>
        </w:rPr>
        <w:t>CONCLUSION</w:t>
      </w:r>
      <w:proofErr w:type="gramEnd"/>
    </w:p>
    <w:p w14:paraId="43B0506C" w14:textId="77777777" w:rsidR="007C3F73" w:rsidRPr="00D0624F" w:rsidRDefault="007C3F73" w:rsidP="007C3F73">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00412772" w14:textId="77777777" w:rsidR="007C3F73" w:rsidRDefault="007C3F73" w:rsidP="007C3F73">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47415C63" w14:textId="77777777" w:rsidR="007C3F73" w:rsidRPr="00566774" w:rsidRDefault="007C3F73" w:rsidP="007C3F73">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1822D43" w14:textId="77777777" w:rsidR="007C3F73" w:rsidRPr="00566774" w:rsidRDefault="007C3F73" w:rsidP="007C3F73">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 xml:space="preserve">kind of fragmented, informal, </w:t>
      </w:r>
      <w:r w:rsidRPr="00506E96">
        <w:rPr>
          <w:rStyle w:val="StyleUnderline"/>
          <w:strike/>
        </w:rPr>
        <w:t>invisible</w:t>
      </w:r>
      <w:r w:rsidRPr="00566774">
        <w:rPr>
          <w:rStyle w:val="StyleUnderline"/>
        </w:rPr>
        <w:t xml:space="preserv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A0F415F" w14:textId="77777777" w:rsidR="007C3F73" w:rsidRPr="00566774" w:rsidRDefault="007C3F73" w:rsidP="007C3F73">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664BD823" w14:textId="77777777" w:rsidR="007C3F73" w:rsidRPr="00566774" w:rsidRDefault="007C3F73" w:rsidP="007C3F73">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6AFB5DF" w14:textId="77777777" w:rsidR="007C3F73" w:rsidRDefault="007C3F73" w:rsidP="007C3F73">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6E96"/>
    <w:rsid w:val="00507A70"/>
    <w:rsid w:val="00537BD5"/>
    <w:rsid w:val="00586E33"/>
    <w:rsid w:val="0059295B"/>
    <w:rsid w:val="005D2912"/>
    <w:rsid w:val="006065BD"/>
    <w:rsid w:val="00645FA9"/>
    <w:rsid w:val="00647866"/>
    <w:rsid w:val="00665003"/>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4266C"/>
    <w:rsid w:val="00A93661"/>
    <w:rsid w:val="00A95652"/>
    <w:rsid w:val="00AA419B"/>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7424C"/>
    <w:rsid w:val="00DA25D4"/>
    <w:rsid w:val="00DA6538"/>
    <w:rsid w:val="00DB30AE"/>
    <w:rsid w:val="00DF61F9"/>
    <w:rsid w:val="00E5262C"/>
    <w:rsid w:val="00EA282E"/>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E96"/>
    <w:rPr>
      <w:rFonts w:ascii="Calibri" w:hAnsi="Calibri" w:cs="Calibri"/>
    </w:rPr>
  </w:style>
  <w:style w:type="paragraph" w:styleId="Heading1">
    <w:name w:val="heading 1"/>
    <w:aliases w:val="Pocket"/>
    <w:basedOn w:val="Normal"/>
    <w:next w:val="Normal"/>
    <w:link w:val="Heading1Char"/>
    <w:qFormat/>
    <w:rsid w:val="00506E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6E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506E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506E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6E9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6E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E96"/>
  </w:style>
  <w:style w:type="character" w:customStyle="1" w:styleId="Heading1Char">
    <w:name w:val="Heading 1 Char"/>
    <w:aliases w:val="Pocket Char"/>
    <w:basedOn w:val="DefaultParagraphFont"/>
    <w:link w:val="Heading1"/>
    <w:rsid w:val="00506E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6E9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506E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06E9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506E96"/>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06E9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06E9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506E96"/>
    <w:rPr>
      <w:color w:val="0563C1" w:themeColor="hyperlink"/>
      <w:u w:val="single"/>
    </w:rPr>
  </w:style>
  <w:style w:type="character" w:styleId="FollowedHyperlink">
    <w:name w:val="FollowedHyperlink"/>
    <w:basedOn w:val="DefaultParagraphFont"/>
    <w:uiPriority w:val="99"/>
    <w:semiHidden/>
    <w:unhideWhenUsed/>
    <w:rsid w:val="00506E96"/>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506E9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506E96"/>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4"/>
      <w:u w:val="single"/>
      <w:bdr w:val="single" w:sz="12" w:space="0" w:color="auto"/>
    </w:rPr>
  </w:style>
  <w:style w:type="character" w:styleId="Strong">
    <w:name w:val="Strong"/>
    <w:basedOn w:val="DefaultParagraphFont"/>
    <w:uiPriority w:val="22"/>
    <w:qFormat/>
    <w:rsid w:val="00506E96"/>
    <w:rPr>
      <w:b/>
      <w:bCs/>
    </w:rPr>
  </w:style>
  <w:style w:type="character" w:styleId="BookTitle">
    <w:name w:val="Book Title"/>
    <w:basedOn w:val="DefaultParagraphFont"/>
    <w:uiPriority w:val="33"/>
    <w:qFormat/>
    <w:rsid w:val="00506E96"/>
    <w:rPr>
      <w:b/>
      <w:bCs/>
      <w:i/>
      <w:iCs/>
      <w:spacing w:val="5"/>
    </w:rPr>
  </w:style>
  <w:style w:type="numbering" w:styleId="111111">
    <w:name w:val="Outline List 2"/>
    <w:basedOn w:val="NoList"/>
    <w:uiPriority w:val="99"/>
    <w:semiHidden/>
    <w:unhideWhenUsed/>
    <w:rsid w:val="00506E96"/>
  </w:style>
  <w:style w:type="paragraph" w:styleId="Header">
    <w:name w:val="header"/>
    <w:basedOn w:val="Normal"/>
    <w:link w:val="HeaderChar"/>
    <w:uiPriority w:val="99"/>
    <w:semiHidden/>
    <w:rsid w:val="00506E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6E96"/>
    <w:rPr>
      <w:rFonts w:ascii="Calibri" w:hAnsi="Calibri" w:cs="Calibri"/>
    </w:rPr>
  </w:style>
  <w:style w:type="paragraph" w:styleId="Footer">
    <w:name w:val="footer"/>
    <w:basedOn w:val="Normal"/>
    <w:link w:val="FooterChar"/>
    <w:uiPriority w:val="99"/>
    <w:semiHidden/>
    <w:rsid w:val="00506E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6E96"/>
    <w:rPr>
      <w:rFonts w:ascii="Calibri" w:hAnsi="Calibri" w:cs="Calibri"/>
    </w:rPr>
  </w:style>
  <w:style w:type="paragraph" w:styleId="BodyText">
    <w:name w:val="Body Text"/>
    <w:basedOn w:val="Normal"/>
    <w:link w:val="BodyTextChar"/>
    <w:uiPriority w:val="99"/>
    <w:semiHidden/>
    <w:unhideWhenUsed/>
    <w:rsid w:val="00506E96"/>
    <w:pPr>
      <w:spacing w:after="120"/>
    </w:pPr>
  </w:style>
  <w:style w:type="character" w:customStyle="1" w:styleId="BodyTextChar">
    <w:name w:val="Body Text Char"/>
    <w:basedOn w:val="DefaultParagraphFont"/>
    <w:link w:val="BodyText"/>
    <w:uiPriority w:val="99"/>
    <w:semiHidden/>
    <w:rsid w:val="00506E96"/>
    <w:rPr>
      <w:rFonts w:ascii="Calibri" w:hAnsi="Calibri" w:cs="Calibri"/>
    </w:rPr>
  </w:style>
  <w:style w:type="paragraph" w:styleId="NoSpacing">
    <w:name w:val="No Spacing"/>
    <w:link w:val="NoSpacingChar"/>
    <w:uiPriority w:val="99"/>
    <w:unhideWhenUsed/>
    <w:qFormat/>
    <w:rsid w:val="00506E9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6E96"/>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17363</Words>
  <Characters>97058</Characters>
  <Application>Microsoft Office Word</Application>
  <DocSecurity>0</DocSecurity>
  <Lines>880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5</cp:revision>
  <dcterms:created xsi:type="dcterms:W3CDTF">2026-01-03T14:12:00Z</dcterms:created>
  <dcterms:modified xsi:type="dcterms:W3CDTF">2026-01-31T16:50:00Z</dcterms:modified>
</cp:coreProperties>
</file>