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4CBA" w14:textId="77777777" w:rsidR="00151895" w:rsidRDefault="00151895" w:rsidP="00151895">
      <w:pPr>
        <w:pStyle w:val="Heading1"/>
      </w:pPr>
      <w:r>
        <w:t>1AC</w:t>
      </w:r>
    </w:p>
    <w:p w14:paraId="26FB5ABB" w14:textId="77777777" w:rsidR="00151895" w:rsidRPr="009F1BDA" w:rsidRDefault="00151895" w:rsidP="00151895">
      <w:pPr>
        <w:pStyle w:val="Heading4"/>
        <w:rPr>
          <w:rStyle w:val="StyleUnderline"/>
        </w:rPr>
      </w:pPr>
      <w:bookmarkStart w:id="0" w:name="_Hlk218668664"/>
      <w:r>
        <w:t>Transness exists through constant labor— to pass, to educate, to be an object of curiosity within discourses of the gender binary and compulsory cisness.</w:t>
      </w:r>
    </w:p>
    <w:p w14:paraId="13D485A3" w14:textId="77777777" w:rsidR="00151895" w:rsidRPr="009F1BDA" w:rsidRDefault="00151895" w:rsidP="00151895">
      <w:pPr>
        <w:rPr>
          <w:rStyle w:val="StyleUnderline"/>
        </w:rPr>
      </w:pPr>
      <w:r w:rsidRPr="00341082">
        <w:rPr>
          <w:rStyle w:val="Style13ptBold"/>
        </w:rPr>
        <w:t>Nicolazzo 23</w:t>
      </w:r>
      <w:r>
        <w:t xml:space="preserve"> </w:t>
      </w:r>
      <w:r w:rsidRPr="00070977">
        <w:t xml:space="preserve">(Nicolazzo, Z. (2023). Z Nicolazzo is an associate professor of Trans* Studies in Education in the Center for the Study of Higher </w:t>
      </w:r>
      <w:proofErr w:type="spellStart"/>
      <w:r w:rsidRPr="00070977">
        <w:t>ducation</w:t>
      </w:r>
      <w:proofErr w:type="spellEnd"/>
      <w:r w:rsidRPr="00070977">
        <w:t xml:space="preserve"> at the University of Arizona. The (Tiring) Labor of Practicing Trans* Genders. Routledge </w:t>
      </w:r>
      <w:proofErr w:type="spellStart"/>
      <w:r w:rsidRPr="00070977">
        <w:t>EBooks</w:t>
      </w:r>
      <w:proofErr w:type="spellEnd"/>
      <w:r w:rsidRPr="00070977">
        <w:t xml:space="preserve">, 107–112. https://doi.org/10.4324/9781003448259-9) </w:t>
      </w:r>
      <w:proofErr w:type="spellStart"/>
      <w:r w:rsidRPr="00070977">
        <w:t>taryn</w:t>
      </w:r>
      <w:proofErr w:type="spellEnd"/>
    </w:p>
    <w:p w14:paraId="5B177F8D" w14:textId="77777777" w:rsidR="00151895" w:rsidRPr="009F1BDA" w:rsidRDefault="00151895" w:rsidP="00151895">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 xml:space="preserve">compulsory </w:t>
      </w:r>
      <w:proofErr w:type="spellStart"/>
      <w:r w:rsidRPr="00523D3F">
        <w:rPr>
          <w:highlight w:val="green"/>
          <w:u w:val="single"/>
        </w:rPr>
        <w:t>heterogenderism</w:t>
      </w:r>
      <w:proofErr w:type="spellEnd"/>
      <w:r w:rsidRPr="00523D3F">
        <w:rPr>
          <w:highlight w:val="green"/>
          <w:u w:val="single"/>
        </w:rPr>
        <w:t>,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w:t>
      </w:r>
      <w:proofErr w:type="spellStart"/>
      <w:r w:rsidRPr="00E1550C">
        <w:rPr>
          <w:sz w:val="16"/>
        </w:rPr>
        <w:t>heterogenderism</w:t>
      </w:r>
      <w:proofErr w:type="spellEnd"/>
      <w:r w:rsidRPr="00E1550C">
        <w:rPr>
          <w:sz w:val="16"/>
        </w:rPr>
        <w:t xml:space="preserve">—means that gender itself recedes into the background and, as a result, is unimportant or irrelevant. This seeming unimportance, however, is incongruent with the effects of the gender binary discourse and compulsory </w:t>
      </w:r>
      <w:proofErr w:type="spellStart"/>
      <w:r w:rsidRPr="00E1550C">
        <w:rPr>
          <w:sz w:val="16"/>
        </w:rPr>
        <w:t>heterogenderism</w:t>
      </w:r>
      <w:proofErr w:type="spellEnd"/>
      <w:r w:rsidRPr="00E1550C">
        <w:rPr>
          <w:sz w:val="16"/>
        </w:rPr>
        <w:t xml:space="preserve">.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 xml:space="preserve">and educational sessions that </w:t>
      </w:r>
      <w:proofErr w:type="spellStart"/>
      <w:r w:rsidRPr="00E117D2">
        <w:rPr>
          <w:u w:val="single"/>
        </w:rPr>
        <w:t>offi</w:t>
      </w:r>
      <w:proofErr w:type="spellEnd"/>
      <w:r w:rsidRPr="00E117D2">
        <w:rPr>
          <w:u w:val="single"/>
        </w:rPr>
        <w:t xml:space="preserve"> </w:t>
      </w:r>
      <w:proofErr w:type="spellStart"/>
      <w:r w:rsidRPr="00E117D2">
        <w:rPr>
          <w:u w:val="single"/>
        </w:rPr>
        <w:t>ces</w:t>
      </w:r>
      <w:proofErr w:type="spellEnd"/>
      <w:r w:rsidRPr="00E117D2">
        <w:rPr>
          <w:u w:val="single"/>
        </w:rPr>
        <w:t>,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 xml:space="preserve">expressed feeling tired, worn out, or </w:t>
      </w:r>
      <w:r w:rsidRPr="000C2338">
        <w:rPr>
          <w:highlight w:val="green"/>
          <w:u w:val="single"/>
        </w:rPr>
        <w:t>exhausted from practicing or educating others about trans* genders</w:t>
      </w:r>
      <w:r w:rsidRPr="000C2338">
        <w:rPr>
          <w:sz w:val="16"/>
          <w:highlight w:val="green"/>
        </w:rPr>
        <w:t>.</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 xml:space="preserve">Sometimes, I’m so emotionally exhausted from all of this, I just don’t want to say anything. It’s like, literally, if I say something, I’m </w:t>
      </w:r>
      <w:proofErr w:type="spellStart"/>
      <w:r w:rsidRPr="00EE5FE1">
        <w:rPr>
          <w:highlight w:val="lightGray"/>
          <w:u w:val="single"/>
        </w:rPr>
        <w:t>gonna</w:t>
      </w:r>
      <w:proofErr w:type="spellEnd"/>
      <w:r w:rsidRPr="00EE5FE1">
        <w:rPr>
          <w:highlight w:val="lightGray"/>
          <w:u w:val="single"/>
        </w:rPr>
        <w:t xml:space="preserve">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0C2338">
        <w:rPr>
          <w:highlight w:val="green"/>
          <w:u w:val="single"/>
        </w:rPr>
        <w:t>it was the consistent and constant misgendering they faced that wore them down emotionally</w:t>
      </w:r>
      <w:r w:rsidRPr="00E117D2">
        <w:rPr>
          <w:u w:val="single"/>
        </w:rPr>
        <w:t>.</w:t>
      </w:r>
      <w:r w:rsidRPr="00E1550C">
        <w:rPr>
          <w:sz w:val="16"/>
        </w:rPr>
        <w:t xml:space="preserve"> Although these incidents were not always malicious in intent, the impact was overwhelmingly negative for Raegan. BC shared similar feelings of fatigue from confronting the gender binary discourse and compulsory </w:t>
      </w:r>
      <w:proofErr w:type="spellStart"/>
      <w:r w:rsidRPr="00E1550C">
        <w:rPr>
          <w:sz w:val="16"/>
        </w:rPr>
        <w:t>heterogenderism</w:t>
      </w:r>
      <w:proofErr w:type="spellEnd"/>
      <w:r w:rsidRPr="00E1550C">
        <w:rPr>
          <w:sz w:val="16"/>
        </w:rPr>
        <w:t xml:space="preserve">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w:t>
      </w:r>
      <w:proofErr w:type="gramStart"/>
      <w:r w:rsidRPr="00E1550C">
        <w:rPr>
          <w:sz w:val="16"/>
        </w:rPr>
        <w:t>In particular, Adem</w:t>
      </w:r>
      <w:proofErr w:type="gramEnd"/>
      <w:r w:rsidRPr="00E1550C">
        <w:rPr>
          <w:sz w:val="16"/>
        </w:rPr>
        <w:t xml:space="preserve">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w:t>
      </w:r>
      <w:proofErr w:type="gramStart"/>
      <w:r w:rsidRPr="00E1550C">
        <w:rPr>
          <w:sz w:val="16"/>
        </w:rPr>
        <w:t>. . . .</w:t>
      </w:r>
      <w:proofErr w:type="gramEnd"/>
      <w:r w:rsidRPr="00E1550C">
        <w:rPr>
          <w:sz w:val="16"/>
        </w:rPr>
        <w:t xml:space="preserve"> [pause] . . . </w:t>
      </w:r>
      <w:r w:rsidRPr="00EE5FE1">
        <w:rPr>
          <w:highlight w:val="lightGray"/>
          <w:u w:val="single"/>
        </w:rPr>
        <w:t xml:space="preserve">And I don’t know how well I would be able to straddle that tension. And I wouldn’t want to have to sacrifice one part of myself for another, so . . . I think it’s </w:t>
      </w:r>
      <w:proofErr w:type="gramStart"/>
      <w:r w:rsidRPr="00EE5FE1">
        <w:rPr>
          <w:highlight w:val="lightGray"/>
          <w:u w:val="single"/>
        </w:rPr>
        <w:t>definitely all</w:t>
      </w:r>
      <w:proofErr w:type="gramEnd"/>
      <w:r w:rsidRPr="00EE5FE1">
        <w:rPr>
          <w:highlight w:val="lightGray"/>
          <w:u w:val="single"/>
        </w:rPr>
        <w:t xml:space="preserve"> intertwined</w:t>
      </w:r>
      <w:r>
        <w:rPr>
          <w:rStyle w:val="Style13ptBold"/>
          <w:vertAlign w:val="superscript"/>
        </w:rPr>
        <w:t>2</w:t>
      </w:r>
      <w:r w:rsidRPr="00E117D2">
        <w:rPr>
          <w:u w:val="single"/>
        </w:rPr>
        <w:t xml:space="preserve">, and it’s weird to say </w:t>
      </w:r>
      <w:proofErr w:type="gramStart"/>
      <w:r w:rsidRPr="00E117D2">
        <w:rPr>
          <w:u w:val="single"/>
        </w:rPr>
        <w:t>that</w:t>
      </w:r>
      <w:r w:rsidRPr="00E1550C">
        <w:rPr>
          <w:sz w:val="16"/>
        </w:rPr>
        <w:t>,</w:t>
      </w:r>
      <w:proofErr w:type="gramEnd"/>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w:t>
      </w:r>
      <w:r w:rsidRPr="007A2A5F">
        <w:rPr>
          <w:sz w:val="16"/>
          <w:highlight w:val="green"/>
        </w:rPr>
        <w:t xml:space="preserve">. </w:t>
      </w:r>
      <w:r w:rsidRPr="007A2A5F">
        <w:rPr>
          <w:highlight w:val="green"/>
          <w:u w:val="single"/>
        </w:rPr>
        <w:t>By not bringing up gender, they were able to save their energy for people and situations that helped them</w:t>
      </w:r>
      <w:r w:rsidRPr="006D4890">
        <w:rPr>
          <w:u w:val="single"/>
        </w:rPr>
        <w:t xml:space="preserve"> feel refreshed, rejuvenated, and able to </w:t>
      </w:r>
      <w:r w:rsidRPr="007A2A5F">
        <w:rPr>
          <w:highlight w:val="green"/>
          <w:u w:val="single"/>
        </w:rPr>
        <w:t xml:space="preserve">cope with the cultural realities of gender binary discourse and compulsory </w:t>
      </w:r>
      <w:proofErr w:type="spellStart"/>
      <w:r w:rsidRPr="007A2A5F">
        <w:rPr>
          <w:highlight w:val="green"/>
          <w:u w:val="single"/>
        </w:rPr>
        <w:t>heterogenderism</w:t>
      </w:r>
      <w:proofErr w:type="spellEnd"/>
      <w:r w:rsidRPr="00E1550C">
        <w:rPr>
          <w:sz w:val="16"/>
        </w:rPr>
        <w:t xml:space="preserve"> they experienced at CU. Therefore, participants’ choices on whether to bring up gender were often a reflection of how best they could practice resilience in that situation and remain successful at CU. The </w:t>
      </w:r>
      <w:proofErr w:type="gramStart"/>
      <w:r w:rsidRPr="00E1550C">
        <w:rPr>
          <w:sz w:val="16"/>
        </w:rPr>
        <w:t>aforementioned sanguine</w:t>
      </w:r>
      <w:proofErr w:type="gramEnd"/>
      <w:r w:rsidRPr="00E1550C">
        <w:rPr>
          <w:sz w:val="16"/>
        </w:rPr>
        <w:t xml:space="preserv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 xml:space="preserve">and compulsory </w:t>
      </w:r>
      <w:proofErr w:type="spellStart"/>
      <w:r w:rsidRPr="00EE5FE1">
        <w:rPr>
          <w:highlight w:val="green"/>
          <w:u w:val="single"/>
        </w:rPr>
        <w:t>heterogenderism</w:t>
      </w:r>
      <w:proofErr w:type="spellEnd"/>
      <w:r w:rsidRPr="00EE5FE1">
        <w:rPr>
          <w:highlight w:val="green"/>
          <w:u w:val="single"/>
        </w:rPr>
        <w:t xml:space="preserve">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7A2A5F">
        <w:rPr>
          <w:highlight w:val="green"/>
          <w:u w:val="single"/>
        </w:rPr>
        <w:t xml:space="preserve">Discipline produces subjected and </w:t>
      </w:r>
      <w:proofErr w:type="spellStart"/>
      <w:r w:rsidRPr="007A2A5F">
        <w:rPr>
          <w:highlight w:val="green"/>
          <w:u w:val="single"/>
        </w:rPr>
        <w:t>practised</w:t>
      </w:r>
      <w:proofErr w:type="spellEnd"/>
      <w:r w:rsidRPr="007A2A5F">
        <w:rPr>
          <w:highlight w:val="green"/>
          <w:u w:val="single"/>
        </w:rPr>
        <w:t xml:space="preserve"> </w:t>
      </w:r>
      <w:r w:rsidRPr="00F70C1B">
        <w:rPr>
          <w:u w:val="single"/>
        </w:rPr>
        <w:t xml:space="preserve">[sic] </w:t>
      </w:r>
      <w:r w:rsidRPr="007A2A5F">
        <w:rPr>
          <w:highlight w:val="green"/>
          <w:u w:val="single"/>
        </w:rPr>
        <w:t>bodies, ‘docile bodies.</w:t>
      </w:r>
      <w:r w:rsidRPr="00E1550C">
        <w:rPr>
          <w:u w:val="single"/>
        </w:rPr>
        <w:t>’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w:t>
      </w:r>
      <w:proofErr w:type="spellStart"/>
      <w:r w:rsidRPr="00E1550C">
        <w:rPr>
          <w:sz w:val="16"/>
        </w:rPr>
        <w:t>heterogenderism</w:t>
      </w:r>
      <w:proofErr w:type="spellEnd"/>
      <w:r w:rsidRPr="00E1550C">
        <w:rPr>
          <w:sz w:val="16"/>
        </w:rPr>
        <w:t xml:space="preserve"> to obey and comply with the norms of gender rather than resist and push back. Additionally, </w:t>
      </w:r>
      <w:r w:rsidRPr="00EE5FE1">
        <w:rPr>
          <w:highlight w:val="green"/>
          <w:u w:val="single"/>
        </w:rPr>
        <w:t xml:space="preserve">trans* people were trained to be docile for the utilitarian service of </w:t>
      </w:r>
      <w:r w:rsidRPr="000C2338">
        <w:rPr>
          <w:highlight w:val="green"/>
          <w:u w:val="single"/>
        </w:rPr>
        <w:t xml:space="preserve">others, reinforcing how neoliberalism functioned </w:t>
      </w:r>
      <w:proofErr w:type="gramStart"/>
      <w:r w:rsidRPr="000C2338">
        <w:rPr>
          <w:highlight w:val="green"/>
          <w:u w:val="single"/>
        </w:rPr>
        <w:t>as a way to</w:t>
      </w:r>
      <w:proofErr w:type="gramEnd"/>
      <w:r w:rsidRPr="000C2338">
        <w:rPr>
          <w:highlight w:val="green"/>
          <w:u w:val="single"/>
        </w:rPr>
        <w:t xml:space="preserve"> commodify trans* identities</w:t>
      </w:r>
      <w:r w:rsidRPr="00E1550C">
        <w:rPr>
          <w:u w:val="single"/>
        </w:rPr>
        <w:t xml:space="preserve"> as something to be bought, sold, and traded</w:t>
      </w:r>
      <w:r w:rsidRPr="00E1550C">
        <w:rPr>
          <w:sz w:val="16"/>
        </w:rPr>
        <w:t xml:space="preserve">. By not bringing up gender, the study participants became complicit in furthering gender binary discourse and compulsory </w:t>
      </w:r>
      <w:proofErr w:type="spellStart"/>
      <w:r w:rsidRPr="00E1550C">
        <w:rPr>
          <w:sz w:val="16"/>
        </w:rPr>
        <w:t>heterogenderism</w:t>
      </w:r>
      <w:proofErr w:type="spellEnd"/>
      <w:r w:rsidRPr="00E1550C">
        <w:rPr>
          <w:sz w:val="16"/>
        </w:rPr>
        <w:t xml:space="preserve">. This, however, is not to say the participants are to blame for their docility. Indeed, Foucault (1975/1995) suggested that </w:t>
      </w:r>
      <w:proofErr w:type="gramStart"/>
      <w:r w:rsidRPr="00E1550C">
        <w:rPr>
          <w:u w:val="single"/>
        </w:rPr>
        <w:t>a number of</w:t>
      </w:r>
      <w:proofErr w:type="gramEnd"/>
      <w:r w:rsidRPr="00E1550C">
        <w:rPr>
          <w:u w:val="single"/>
        </w:rPr>
        <w:t xml:space="preserve"> </w:t>
      </w:r>
      <w:r w:rsidRPr="000C2338">
        <w:rPr>
          <w:highlight w:val="green"/>
          <w:u w:val="single"/>
        </w:rPr>
        <w:t>social institutions</w:t>
      </w:r>
      <w:r w:rsidRPr="00E1550C">
        <w:rPr>
          <w:u w:val="single"/>
        </w:rPr>
        <w:t>—and he specifically named education—</w:t>
      </w:r>
      <w:r w:rsidRPr="000C2338">
        <w:rPr>
          <w:highlight w:val="green"/>
          <w:u w:val="single"/>
        </w:rPr>
        <w:t>encourage</w:t>
      </w:r>
      <w:r w:rsidRPr="00E1550C">
        <w:rPr>
          <w:u w:val="single"/>
        </w:rPr>
        <w:t xml:space="preserve">d all community </w:t>
      </w:r>
      <w:r w:rsidRPr="000C2338">
        <w:rPr>
          <w:highlight w:val="green"/>
          <w:u w:val="single"/>
        </w:rPr>
        <w:t>members to be docile in the face of cultural norms and expectations</w:t>
      </w:r>
      <w:r w:rsidRPr="00E1550C">
        <w:rPr>
          <w:u w:val="single"/>
        </w:rPr>
        <w:t>.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w:t>
      </w:r>
      <w:proofErr w:type="spellStart"/>
      <w:r w:rsidRPr="00E1550C">
        <w:rPr>
          <w:sz w:val="16"/>
        </w:rPr>
        <w:t>heterogenderism</w:t>
      </w:r>
      <w:proofErr w:type="spellEnd"/>
      <w:r w:rsidRPr="00E1550C">
        <w:rPr>
          <w:sz w:val="16"/>
        </w:rPr>
        <w:t xml:space="preserve">)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w:t>
      </w:r>
      <w:proofErr w:type="gramStart"/>
      <w:r w:rsidRPr="00E1550C">
        <w:rPr>
          <w:sz w:val="16"/>
        </w:rPr>
        <w:t>out, and</w:t>
      </w:r>
      <w:proofErr w:type="gramEnd"/>
      <w:r w:rsidRPr="00E1550C">
        <w:rPr>
          <w:sz w:val="16"/>
        </w:rPr>
        <w:t xml:space="preserve"> be a voice for the [trans*] community or a part of the community [at CU],” and I think that’s </w:t>
      </w:r>
      <w:proofErr w:type="gramStart"/>
      <w:r w:rsidRPr="00E1550C">
        <w:rPr>
          <w:sz w:val="16"/>
        </w:rPr>
        <w:t>really important</w:t>
      </w:r>
      <w:proofErr w:type="gramEnd"/>
      <w:r w:rsidRPr="00E1550C">
        <w:rPr>
          <w:sz w:val="16"/>
        </w:rPr>
        <w:t xml:space="preserve">.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w:t>
      </w:r>
      <w:proofErr w:type="gramStart"/>
      <w:r w:rsidRPr="00E1550C">
        <w:rPr>
          <w:sz w:val="16"/>
        </w:rPr>
        <w:t>in a given</w:t>
      </w:r>
      <w:proofErr w:type="gramEnd"/>
      <w:r w:rsidRPr="00E1550C">
        <w:rPr>
          <w:sz w:val="16"/>
        </w:rPr>
        <w:t xml:space="preserve"> situation, and that by being out he would be able to successfully resist gender binary discourse or compulsory </w:t>
      </w:r>
      <w:proofErr w:type="spellStart"/>
      <w:r w:rsidRPr="00E1550C">
        <w:rPr>
          <w:sz w:val="16"/>
        </w:rPr>
        <w:t>heterogenderism</w:t>
      </w:r>
      <w:proofErr w:type="spellEnd"/>
      <w:r w:rsidRPr="00E1550C">
        <w:rPr>
          <w:sz w:val="16"/>
        </w:rPr>
        <w:t xml:space="preserve">,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w:t>
      </w:r>
      <w:proofErr w:type="spellStart"/>
      <w:r w:rsidRPr="00E1550C">
        <w:rPr>
          <w:sz w:val="16"/>
        </w:rPr>
        <w:t>heterogenderism</w:t>
      </w:r>
      <w:proofErr w:type="spellEnd"/>
      <w:r w:rsidRPr="00E1550C">
        <w:rPr>
          <w:sz w:val="16"/>
        </w:rPr>
        <w:t xml:space="preserve">.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w:t>
      </w:r>
      <w:proofErr w:type="gramStart"/>
      <w:r w:rsidRPr="00E1550C">
        <w:rPr>
          <w:sz w:val="16"/>
        </w:rPr>
        <w:t>myself</w:t>
      </w:r>
      <w:proofErr w:type="gramEnd"/>
      <w:r w:rsidRPr="00E1550C">
        <w:rPr>
          <w:sz w:val="16"/>
        </w:rPr>
        <w:t xml:space="preserve"> included—resist and comply with gender binary discourse and compulsory heterogender ism present in educational contexts. </w:t>
      </w:r>
    </w:p>
    <w:p w14:paraId="2F852D0C" w14:textId="77777777" w:rsidR="00151895" w:rsidRPr="009F1BDA" w:rsidRDefault="00151895" w:rsidP="00151895">
      <w:pPr>
        <w:rPr>
          <w:rStyle w:val="StyleUnderline"/>
        </w:rPr>
      </w:pPr>
    </w:p>
    <w:p w14:paraId="231E039F" w14:textId="77777777" w:rsidR="00151895" w:rsidRPr="00F115E7" w:rsidRDefault="00151895" w:rsidP="00151895">
      <w:pPr>
        <w:pStyle w:val="Heading4"/>
        <w:rPr>
          <w:szCs w:val="26"/>
        </w:rPr>
      </w:pPr>
      <w:r>
        <w:t xml:space="preserve">Trans </w:t>
      </w:r>
      <w:r w:rsidRPr="009A6261">
        <w:t xml:space="preserve">bodies are </w:t>
      </w:r>
      <w:r>
        <w:t xml:space="preserve">constantly </w:t>
      </w:r>
      <w:r w:rsidRPr="009A6261">
        <w:t xml:space="preserve">demanded to </w:t>
      </w:r>
      <w:r>
        <w:t xml:space="preserve">labor to </w:t>
      </w:r>
      <w:r w:rsidRPr="009A6261">
        <w:t>display cultural legibility</w:t>
      </w:r>
      <w:r>
        <w:t xml:space="preserve"> within stable notions of identity—to employ emotional and physical labor to perform gender within systems of biopolitical management</w:t>
      </w:r>
      <w:r>
        <w:rPr>
          <w:szCs w:val="26"/>
        </w:rPr>
        <w:t>.</w:t>
      </w:r>
    </w:p>
    <w:p w14:paraId="517DB191" w14:textId="77777777" w:rsidR="00151895" w:rsidRPr="00F8022B" w:rsidRDefault="00151895" w:rsidP="00151895"/>
    <w:p w14:paraId="5E11FA77" w14:textId="77777777" w:rsidR="00151895" w:rsidRPr="000E48F6" w:rsidRDefault="00151895" w:rsidP="00151895">
      <w:pPr>
        <w:pStyle w:val="Heading4"/>
        <w:rPr>
          <w:rStyle w:val="StyleUnderline"/>
          <w:color w:val="4472C4" w:themeColor="accent1"/>
          <w:szCs w:val="26"/>
        </w:rPr>
      </w:pPr>
      <w:r w:rsidRPr="00FE0A93">
        <w:rPr>
          <w:rStyle w:val="StyleUnderline"/>
          <w:color w:val="4472C4" w:themeColor="accent1"/>
          <w:szCs w:val="26"/>
        </w:rPr>
        <w:t xml:space="preserve">“Sometimes, I’m so emotionally exhausted from all of this, I just don’t want to say anything. It’s like, literally, if I say something, I’m </w:t>
      </w:r>
      <w:proofErr w:type="spellStart"/>
      <w:r w:rsidRPr="00FE0A93">
        <w:rPr>
          <w:rStyle w:val="StyleUnderline"/>
          <w:color w:val="4472C4" w:themeColor="accent1"/>
          <w:szCs w:val="26"/>
        </w:rPr>
        <w:t>gonna</w:t>
      </w:r>
      <w:proofErr w:type="spellEnd"/>
      <w:r w:rsidRPr="00FE0A93">
        <w:rPr>
          <w:rStyle w:val="StyleUnderline"/>
          <w:color w:val="4472C4" w:themeColor="accent1"/>
          <w:szCs w:val="26"/>
        </w:rPr>
        <w:t xml:space="preserve"> burst into tears.”</w:t>
      </w:r>
      <w:r w:rsidRPr="00FE0A93">
        <w:rPr>
          <w:rStyle w:val="Style13ptBold"/>
          <w:b/>
          <w:color w:val="4472C4" w:themeColor="accent1"/>
          <w:szCs w:val="26"/>
          <w:vertAlign w:val="superscript"/>
        </w:rPr>
        <w:t>1</w:t>
      </w:r>
    </w:p>
    <w:p w14:paraId="72C28B8F" w14:textId="77777777" w:rsidR="00151895" w:rsidRPr="009F1BDA" w:rsidRDefault="00151895" w:rsidP="00151895">
      <w:pPr>
        <w:rPr>
          <w:rStyle w:val="StyleUnderline"/>
        </w:rPr>
      </w:pPr>
    </w:p>
    <w:p w14:paraId="2C70CF1B" w14:textId="77777777" w:rsidR="00151895" w:rsidRPr="00FF079A" w:rsidRDefault="00151895" w:rsidP="00151895">
      <w:pPr>
        <w:pStyle w:val="Heading4"/>
        <w:rPr>
          <w:rStyle w:val="StyleUnderline"/>
          <w:color w:val="4472C4" w:themeColor="accent1"/>
        </w:rPr>
      </w:pPr>
      <w:r w:rsidRPr="00FF079A">
        <w:rPr>
          <w:color w:val="4472C4" w:themeColor="accent1"/>
          <w:u w:val="single"/>
        </w:rPr>
        <w:t xml:space="preserve">“And I don’t know how well I would be able to straddle that tension. And I wouldn’t want to have to sacrifice one part of myself for another, so . . . I think it’s </w:t>
      </w:r>
      <w:proofErr w:type="gramStart"/>
      <w:r w:rsidRPr="00FF079A">
        <w:rPr>
          <w:color w:val="4472C4" w:themeColor="accent1"/>
          <w:u w:val="single"/>
        </w:rPr>
        <w:t>definitely all</w:t>
      </w:r>
      <w:proofErr w:type="gramEnd"/>
      <w:r w:rsidRPr="00FF079A">
        <w:rPr>
          <w:color w:val="4472C4" w:themeColor="accent1"/>
          <w:u w:val="single"/>
        </w:rPr>
        <w:t xml:space="preserve"> intertwined”</w:t>
      </w:r>
      <w:r w:rsidRPr="00FF079A">
        <w:rPr>
          <w:rStyle w:val="Style13ptBold"/>
          <w:color w:val="4472C4" w:themeColor="accent1"/>
          <w:vertAlign w:val="superscript"/>
        </w:rPr>
        <w:t xml:space="preserve"> </w:t>
      </w:r>
      <w:r w:rsidRPr="00FF079A">
        <w:rPr>
          <w:rStyle w:val="Style13ptBold"/>
          <w:b/>
          <w:color w:val="4472C4" w:themeColor="accent1"/>
          <w:vertAlign w:val="superscript"/>
        </w:rPr>
        <w:t>2</w:t>
      </w:r>
    </w:p>
    <w:p w14:paraId="7EC616B2" w14:textId="77777777" w:rsidR="00151895" w:rsidRDefault="00151895" w:rsidP="00151895"/>
    <w:p w14:paraId="1061AD58" w14:textId="77777777" w:rsidR="00151895" w:rsidRPr="00DE49C0" w:rsidRDefault="00151895" w:rsidP="00151895">
      <w:pPr>
        <w:pStyle w:val="Heading4"/>
        <w:rPr>
          <w:color w:val="4472C4" w:themeColor="accent1"/>
        </w:rPr>
      </w:pPr>
      <w:r>
        <w:rPr>
          <w:color w:val="4472C4" w:themeColor="accent1"/>
        </w:rPr>
        <w:t>I</w:t>
      </w:r>
      <w:r w:rsidRPr="00FF079A">
        <w:rPr>
          <w:color w:val="4472C4" w:themeColor="accent1"/>
        </w:rPr>
        <w:t xml:space="preserve">t’s going back into the closet, putting on that dress even though it feels like shit, </w:t>
      </w:r>
      <w:r>
        <w:rPr>
          <w:color w:val="4472C4" w:themeColor="accent1"/>
        </w:rPr>
        <w:t xml:space="preserve">getting misgendered and staying quiet because I’m too tired to correct them, </w:t>
      </w:r>
      <w:r w:rsidRPr="00FF079A">
        <w:rPr>
          <w:color w:val="4472C4" w:themeColor="accent1"/>
        </w:rPr>
        <w:t>recoiling back into the binary.</w:t>
      </w:r>
    </w:p>
    <w:p w14:paraId="0E43B40E" w14:textId="77777777" w:rsidR="00151895" w:rsidRPr="00FF079A" w:rsidRDefault="00151895" w:rsidP="00151895">
      <w:pPr>
        <w:rPr>
          <w:rStyle w:val="StyleUnderline"/>
          <w:color w:val="4472C4" w:themeColor="accent1"/>
        </w:rPr>
      </w:pPr>
    </w:p>
    <w:p w14:paraId="565F4192" w14:textId="77777777" w:rsidR="00151895" w:rsidRDefault="00151895" w:rsidP="00151895">
      <w:pPr>
        <w:pStyle w:val="Heading4"/>
        <w:rPr>
          <w:color w:val="4472C4" w:themeColor="accent1"/>
        </w:rPr>
      </w:pPr>
      <w:r>
        <w:rPr>
          <w:color w:val="4472C4" w:themeColor="accent1"/>
        </w:rPr>
        <w:t xml:space="preserve">I’m so tired of correcting people about my pronouns, explaining what nonbinary means and justifying my existence as real. </w:t>
      </w:r>
    </w:p>
    <w:p w14:paraId="1F6358A1" w14:textId="77777777" w:rsidR="00151895" w:rsidRDefault="00151895" w:rsidP="00151895"/>
    <w:p w14:paraId="414BE31E" w14:textId="77777777" w:rsidR="00151895" w:rsidRPr="00FF079A" w:rsidRDefault="00151895" w:rsidP="00151895">
      <w:pPr>
        <w:pStyle w:val="Heading4"/>
        <w:rPr>
          <w:rStyle w:val="StyleUnderline"/>
          <w:color w:val="4472C4" w:themeColor="accent1"/>
        </w:rPr>
      </w:pPr>
      <w:r>
        <w:rPr>
          <w:color w:val="4472C4" w:themeColor="accent1"/>
        </w:rPr>
        <w:t xml:space="preserve">I’m sick to </w:t>
      </w:r>
      <w:r w:rsidRPr="00DA3441">
        <w:rPr>
          <w:color w:val="4472C4" w:themeColor="accent1"/>
          <w:u w:val="single"/>
        </w:rPr>
        <w:t>death</w:t>
      </w:r>
      <w:r>
        <w:rPr>
          <w:color w:val="4472C4" w:themeColor="accent1"/>
        </w:rPr>
        <w:t xml:space="preserve"> of gender labor.</w:t>
      </w:r>
    </w:p>
    <w:p w14:paraId="1754CC72" w14:textId="77777777" w:rsidR="00151895" w:rsidRDefault="00151895" w:rsidP="00151895">
      <w:pPr>
        <w:rPr>
          <w:u w:val="single"/>
        </w:rPr>
      </w:pPr>
    </w:p>
    <w:p w14:paraId="2B33DD06" w14:textId="77777777" w:rsidR="00151895" w:rsidRPr="005C4D7D" w:rsidRDefault="00151895" w:rsidP="00151895">
      <w:pPr>
        <w:pStyle w:val="Heading4"/>
        <w:rPr>
          <w:rFonts w:eastAsiaTheme="minorHAnsi"/>
        </w:rPr>
      </w:pPr>
      <w:r>
        <w:t xml:space="preserve">Labor is </w:t>
      </w:r>
      <w:r w:rsidRPr="00D01E14">
        <w:rPr>
          <w:u w:val="single"/>
        </w:rPr>
        <w:t>contro</w:t>
      </w:r>
      <w:r w:rsidRPr="003D6847">
        <w:t>l</w:t>
      </w:r>
      <w:r>
        <w:t xml:space="preserve">—Cisnormativity forces trans people to labor for and endure violence within spaces never built for them. Trans bodies occupy sites of </w:t>
      </w:r>
      <w:r w:rsidRPr="00D01E14">
        <w:rPr>
          <w:u w:val="single"/>
        </w:rPr>
        <w:t xml:space="preserve">biopolitical management and </w:t>
      </w:r>
      <w:proofErr w:type="spellStart"/>
      <w:r w:rsidRPr="00D01E14">
        <w:rPr>
          <w:u w:val="single"/>
        </w:rPr>
        <w:t>necroviolence</w:t>
      </w:r>
      <w:proofErr w:type="spellEnd"/>
      <w:r>
        <w:t xml:space="preserve">—bureaucratic, medical, and moral intervention by the State are avenues through which the State defines which lives are intelligible, livable, or legitimate and which are disposable and killable. This becomes articulated through the ways in which dead trans people are both linguistically and corporeally subject to violence and mutilation. </w:t>
      </w:r>
    </w:p>
    <w:p w14:paraId="7FB2FE13" w14:textId="77777777" w:rsidR="00151895" w:rsidRPr="0058742C" w:rsidRDefault="00151895" w:rsidP="00151895">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10CA295F" w14:textId="77777777" w:rsidR="00151895" w:rsidRDefault="00151895" w:rsidP="00151895">
      <w:pPr>
        <w:rPr>
          <w:u w:val="single"/>
        </w:rPr>
      </w:pPr>
      <w:r w:rsidRPr="0058742C">
        <w:rPr>
          <w:sz w:val="16"/>
        </w:rPr>
        <w:t xml:space="preserve">To understand how </w:t>
      </w:r>
      <w:r w:rsidRPr="00426302">
        <w:rPr>
          <w:highlight w:val="green"/>
          <w:u w:val="single"/>
        </w:rPr>
        <w:t>language</w:t>
      </w:r>
      <w:r w:rsidRPr="003D18AA">
        <w:rPr>
          <w:u w:val="single"/>
        </w:rPr>
        <w:t xml:space="preserve"> use can become </w:t>
      </w:r>
      <w:r w:rsidRPr="00426302">
        <w:rPr>
          <w:highlight w:val="green"/>
          <w:u w:val="single"/>
        </w:rPr>
        <w:t>a manifestation of structural violence</w:t>
      </w:r>
      <w:r w:rsidRPr="0058742C">
        <w:rPr>
          <w:sz w:val="16"/>
        </w:rPr>
        <w:t xml:space="preserve">, the relationship between the individual and the State must first be explored. While structural violence was first introduced by Galtung [4] and then operationalized within anthropology by Farmer [5], </w:t>
      </w:r>
      <w:r w:rsidRPr="003D18AA">
        <w:rPr>
          <w:u w:val="single"/>
        </w:rPr>
        <w:t xml:space="preserve">the interaction between people and power is best elucidated through the theories of biopower, </w:t>
      </w:r>
      <w:proofErr w:type="spellStart"/>
      <w:r w:rsidRPr="003D18AA">
        <w:rPr>
          <w:u w:val="single"/>
        </w:rPr>
        <w:t>necropolitics</w:t>
      </w:r>
      <w:proofErr w:type="spellEnd"/>
      <w:r w:rsidRPr="003D18AA">
        <w:rPr>
          <w:u w:val="single"/>
        </w:rPr>
        <w:t xml:space="preserve">, and </w:t>
      </w:r>
      <w:proofErr w:type="spellStart"/>
      <w:r w:rsidRPr="00544A65">
        <w:rPr>
          <w:u w:val="single"/>
        </w:rPr>
        <w:t>necroviolence</w:t>
      </w:r>
      <w:proofErr w:type="spellEnd"/>
      <w:r w:rsidRPr="00544A65">
        <w:rPr>
          <w:u w:val="single"/>
        </w:rPr>
        <w:t>. Biopower—the mechanism by which the State exercises its authority to either “take life or let live” or “make live and let die”—</w:t>
      </w:r>
      <w:r w:rsidRPr="003D18AA">
        <w:rPr>
          <w:u w:val="single"/>
        </w:rPr>
        <w:t>is a central component of the sovereign’s exercise of authority as conceived by Foucault</w:t>
      </w:r>
      <w:r w:rsidRPr="0058742C">
        <w:rPr>
          <w:sz w:val="16"/>
        </w:rPr>
        <w:t xml:space="preserve"> [6] (p. 241). </w:t>
      </w:r>
      <w:r w:rsidRPr="00544A65">
        <w:rPr>
          <w:highlight w:val="green"/>
          <w:u w:val="single"/>
        </w:rPr>
        <w:t>Life and living are provisions granted by the State to the individual so long as the State maintains its decision not to kill;</w:t>
      </w:r>
      <w:r w:rsidRPr="003D18AA">
        <w:rPr>
          <w:u w:val="single"/>
        </w:rPr>
        <w:t xml:space="preserve"> however, this alone fails to describe the extent of power the State has in contemporary and globalized societies</w:t>
      </w:r>
      <w:r w:rsidRPr="00544A65">
        <w:rPr>
          <w:highlight w:val="green"/>
          <w:u w:val="single"/>
        </w:rPr>
        <w:t>. The bodies of subjects must be</w:t>
      </w:r>
      <w:r w:rsidRPr="003D18AA">
        <w:rPr>
          <w:u w:val="single"/>
        </w:rPr>
        <w:t xml:space="preserve">—and have been—systemized and </w:t>
      </w:r>
      <w:r w:rsidRPr="00544A65">
        <w:rPr>
          <w:highlight w:val="green"/>
          <w:u w:val="single"/>
        </w:rPr>
        <w:t>structured in an efficient manner suitable for State control.</w:t>
      </w:r>
      <w:r w:rsidRPr="003D18AA">
        <w:rPr>
          <w:u w:val="single"/>
        </w:rPr>
        <w:t xml:space="preserve"> In this more contemporary framework of society—one that has been organized, structured, and “deducted”—</w:t>
      </w:r>
      <w:r w:rsidRPr="00544A65">
        <w:rPr>
          <w:highlight w:val="green"/>
          <w:u w:val="single"/>
        </w:rPr>
        <w:t>the State’s power “fosters life or disallows it to the point of death</w:t>
      </w:r>
      <w:r w:rsidRPr="003D18AA">
        <w:rPr>
          <w:u w:val="single"/>
        </w:rPr>
        <w:t>”</w:t>
      </w:r>
      <w:r w:rsidRPr="0058742C">
        <w:rPr>
          <w:sz w:val="16"/>
        </w:rPr>
        <w:t xml:space="preserve"> [7] (p. 261). </w:t>
      </w:r>
      <w:r w:rsidRPr="00544A65">
        <w:rPr>
          <w:highlight w:val="green"/>
          <w:u w:val="single"/>
        </w:rPr>
        <w:t>It is this act of disallowing life</w:t>
      </w:r>
      <w:r w:rsidRPr="003D18AA">
        <w:rPr>
          <w:u w:val="single"/>
        </w:rPr>
        <w:t>—which can be equated to a disallowance of identity—</w:t>
      </w:r>
      <w:r w:rsidRPr="00544A65">
        <w:rPr>
          <w:highlight w:val="green"/>
          <w:u w:val="single"/>
        </w:rPr>
        <w:t>that manifests itself in violent death practices. Through the</w:t>
      </w:r>
      <w:r w:rsidRPr="003D18AA">
        <w:rPr>
          <w:u w:val="single"/>
        </w:rPr>
        <w:t xml:space="preserve"> structuring of society and </w:t>
      </w:r>
      <w:r w:rsidRPr="005137A6">
        <w:rPr>
          <w:u w:val="single"/>
        </w:rPr>
        <w:t xml:space="preserve">the </w:t>
      </w:r>
      <w:r w:rsidRPr="00544A65">
        <w:rPr>
          <w:highlight w:val="green"/>
          <w:u w:val="single"/>
        </w:rPr>
        <w:t>continual Othering of people,</w:t>
      </w:r>
      <w:r w:rsidRPr="003D18AA">
        <w:rPr>
          <w:u w:val="single"/>
        </w:rPr>
        <w:t xml:space="preserve"> the status quo is maintained and </w:t>
      </w:r>
      <w:r w:rsidRPr="00544A65">
        <w:rPr>
          <w:highlight w:val="green"/>
          <w:u w:val="single"/>
        </w:rPr>
        <w:t>exclusion becomes the norm</w:t>
      </w:r>
      <w:r w:rsidRPr="0058742C">
        <w:rPr>
          <w:sz w:val="16"/>
        </w:rPr>
        <w:t>. In this way</w:t>
      </w:r>
      <w:r w:rsidRPr="003D18AA">
        <w:rPr>
          <w:u w:val="single"/>
        </w:rPr>
        <w:t xml:space="preserve">, </w:t>
      </w:r>
      <w:r w:rsidRPr="00544A65">
        <w:rPr>
          <w:highlight w:val="green"/>
          <w:u w:val="single"/>
        </w:rPr>
        <w:t>by disallowing TGD</w:t>
      </w:r>
      <w:r w:rsidRPr="0058742C">
        <w:rPr>
          <w:sz w:val="16"/>
        </w:rPr>
        <w:t xml:space="preserve"> and other queer </w:t>
      </w:r>
      <w:r w:rsidRPr="00544A65">
        <w:rPr>
          <w:highlight w:val="green"/>
          <w:u w:val="single"/>
        </w:rPr>
        <w:t xml:space="preserve">identities, the State upholds hetero and </w:t>
      </w:r>
      <w:proofErr w:type="spellStart"/>
      <w:r w:rsidRPr="00544A65">
        <w:rPr>
          <w:highlight w:val="green"/>
          <w:u w:val="single"/>
        </w:rPr>
        <w:t>cisnormative</w:t>
      </w:r>
      <w:proofErr w:type="spellEnd"/>
      <w:r w:rsidRPr="003D18AA">
        <w:rPr>
          <w:u w:val="single"/>
        </w:rPr>
        <w:t xml:space="preserve"> sex and </w:t>
      </w:r>
      <w:r w:rsidRPr="00544A65">
        <w:rPr>
          <w:highlight w:val="green"/>
          <w:u w:val="single"/>
        </w:rPr>
        <w:t>gender binaries</w:t>
      </w:r>
      <w:r w:rsidRPr="0058742C">
        <w:rPr>
          <w:sz w:val="16"/>
        </w:rPr>
        <w:t>. As a result</w:t>
      </w:r>
      <w:r w:rsidRPr="00544A65">
        <w:rPr>
          <w:sz w:val="16"/>
          <w:highlight w:val="green"/>
        </w:rPr>
        <w:t xml:space="preserve">, </w:t>
      </w:r>
      <w:r w:rsidRPr="00544A65">
        <w:rPr>
          <w:highlight w:val="green"/>
          <w:u w:val="single"/>
        </w:rPr>
        <w:t>TGD existence is continuously threatened by the State’s maintained (bio)power to strip the individual of their identity, a power that extends through life and into death</w:t>
      </w:r>
      <w:r w:rsidRPr="0058742C">
        <w:rPr>
          <w:sz w:val="16"/>
        </w:rPr>
        <w:t xml:space="preserve">. As will be shown in the case of Christopher Lee (Section 3.3), this power even circumvents the State’s own established legal procedures for recognizing changes to a person’s officially recorded name and sex. Expanding from Foucault, Mbembe shows how this biopower is further operationalized within State and legal structures. </w:t>
      </w:r>
      <w:r w:rsidRPr="00544A65">
        <w:rPr>
          <w:highlight w:val="green"/>
          <w:u w:val="single"/>
        </w:rPr>
        <w:t xml:space="preserve">The State’s necropolitical power to “subject life to the power of death” is premised on its ability to define the disposability of </w:t>
      </w:r>
      <w:proofErr w:type="gramStart"/>
      <w:r w:rsidRPr="00544A65">
        <w:rPr>
          <w:highlight w:val="green"/>
          <w:u w:val="single"/>
        </w:rPr>
        <w:t>particular lives</w:t>
      </w:r>
      <w:r w:rsidRPr="0058742C">
        <w:rPr>
          <w:sz w:val="16"/>
        </w:rPr>
        <w:t xml:space="preserve"> [8]</w:t>
      </w:r>
      <w:proofErr w:type="gramEnd"/>
      <w:r w:rsidRPr="0058742C">
        <w:rPr>
          <w:sz w:val="16"/>
        </w:rPr>
        <w:t xml:space="preserve"> (p. 39). </w:t>
      </w:r>
      <w:r w:rsidRPr="00544A65">
        <w:rPr>
          <w:highlight w:val="green"/>
          <w:u w:val="single"/>
        </w:rPr>
        <w:t xml:space="preserve">The State </w:t>
      </w:r>
      <w:proofErr w:type="gramStart"/>
      <w:r w:rsidRPr="00544A65">
        <w:rPr>
          <w:highlight w:val="green"/>
          <w:u w:val="single"/>
        </w:rPr>
        <w:t>is able to</w:t>
      </w:r>
      <w:proofErr w:type="gramEnd"/>
      <w:r w:rsidRPr="00544A65">
        <w:rPr>
          <w:highlight w:val="green"/>
          <w:u w:val="single"/>
        </w:rPr>
        <w:t xml:space="preserve"> do this by “waging war” against its perceived enemies</w:t>
      </w:r>
      <w:r w:rsidRPr="003D18AA">
        <w:rPr>
          <w:u w:val="single"/>
        </w:rPr>
        <w:t xml:space="preserve"> (the “Other”)</w:t>
      </w:r>
      <w:r w:rsidRPr="0058742C">
        <w:rPr>
          <w:sz w:val="16"/>
        </w:rPr>
        <w:t xml:space="preserve"> and suspending their legal (i.e., human) rights. While the United States serves as the focus for this paper, </w:t>
      </w:r>
      <w:r w:rsidRPr="00544A65">
        <w:rPr>
          <w:highlight w:val="green"/>
          <w:u w:val="single"/>
        </w:rPr>
        <w:t>the necropolitical management of the transgender body</w:t>
      </w:r>
      <w:r w:rsidRPr="003D18AA">
        <w:rPr>
          <w:u w:val="single"/>
        </w:rPr>
        <w:t xml:space="preserve">—be it </w:t>
      </w:r>
      <w:r w:rsidRPr="00544A65">
        <w:rPr>
          <w:highlight w:val="green"/>
          <w:u w:val="single"/>
        </w:rPr>
        <w:t>through physical or bureaucratic violence—has been used to advance the interests of the State</w:t>
      </w:r>
      <w:r w:rsidRPr="003D18AA">
        <w:rPr>
          <w:u w:val="single"/>
        </w:rPr>
        <w:t xml:space="preserve"> in nations the world over</w:t>
      </w:r>
      <w:r w:rsidRPr="0058742C">
        <w:rPr>
          <w:sz w:val="16"/>
        </w:rPr>
        <w:t xml:space="preserve"> [9–14]. </w:t>
      </w:r>
      <w:r w:rsidRPr="003D18AA">
        <w:rPr>
          <w:u w:val="single"/>
        </w:rPr>
        <w:t>Importantly, the State’s ability to use the dead and the process of death to govern extends past the moment of death itself.</w:t>
      </w:r>
      <w:r w:rsidRPr="0058742C">
        <w:rPr>
          <w:sz w:val="16"/>
        </w:rPr>
        <w:t xml:space="preserve"> Verdery describes </w:t>
      </w:r>
      <w:r w:rsidRPr="003D18AA">
        <w:rPr>
          <w:u w:val="single"/>
        </w:rPr>
        <w:t>the dead body as a political body whose highly symbolic nature can be molded to make meanings out of kinship, history, authority, national identity, and morality, as well as time and space itself</w:t>
      </w:r>
      <w:r w:rsidRPr="0058742C">
        <w:rPr>
          <w:sz w:val="16"/>
        </w:rPr>
        <w:t xml:space="preserve">. </w:t>
      </w:r>
      <w:r w:rsidRPr="003D18AA">
        <w:rPr>
          <w:u w:val="single"/>
        </w:rPr>
        <w:t>This concentrated symbolic power makes the politicized corpse (both physical and immaterial) the central means by which social structures and processes are legitimized following a major social or political upheav</w:t>
      </w:r>
      <w:r w:rsidRPr="0058742C">
        <w:rPr>
          <w:sz w:val="16"/>
        </w:rPr>
        <w:t>al [15]. It is no surprise, then, that the symbolic power of the corpse would be used to push back against recent gains in social visibility and recognition across the LGBTQIA+ community</w:t>
      </w:r>
      <w:r w:rsidRPr="00544A65">
        <w:rPr>
          <w:sz w:val="16"/>
          <w:highlight w:val="green"/>
        </w:rPr>
        <w:t xml:space="preserve">, </w:t>
      </w:r>
      <w:r w:rsidRPr="00544A65">
        <w:rPr>
          <w:highlight w:val="green"/>
          <w:u w:val="single"/>
        </w:rPr>
        <w:t>the Othering of the dead reflecting and reinforcing the Othering of the Queer in living society.</w:t>
      </w:r>
      <w:r w:rsidRPr="003D18AA">
        <w:rPr>
          <w:u w:val="single"/>
        </w:rPr>
        <w:t xml:space="preserve"> The dead bodies of TGD people—particularly femme TGD people of color—also embody larger social tensions surrounding policing and communities of color</w:t>
      </w:r>
      <w:r w:rsidRPr="0058742C">
        <w:rPr>
          <w:sz w:val="16"/>
        </w:rPr>
        <w:t xml:space="preserve">. Policed as criminal through life [9], </w:t>
      </w:r>
      <w:r w:rsidRPr="003D18AA">
        <w:rPr>
          <w:u w:val="single"/>
        </w:rPr>
        <w:t xml:space="preserve">TGD bodies often appear to garner more voyeuristic than investigative interest from law enforcement after death, </w:t>
      </w:r>
      <w:r w:rsidRPr="00544A65">
        <w:rPr>
          <w:highlight w:val="green"/>
          <w:u w:val="single"/>
        </w:rPr>
        <w:t>as seen in the murder of Sasha Garden</w:t>
      </w:r>
      <w:r w:rsidRPr="0058742C">
        <w:rPr>
          <w:sz w:val="16"/>
        </w:rPr>
        <w:t xml:space="preserve"> (Section 3.4). </w:t>
      </w:r>
      <w:r w:rsidRPr="00544A65">
        <w:rPr>
          <w:highlight w:val="green"/>
          <w:u w:val="single"/>
        </w:rPr>
        <w:t>The specific corporeality of the dead body and its ability to be transformed through physical manipulation only further enables the State’s ability to govern through the dead beyond the moment of death itself.</w:t>
      </w:r>
      <w:r w:rsidRPr="003D18AA">
        <w:rPr>
          <w:u w:val="single"/>
        </w:rPr>
        <w:t xml:space="preserve"> This power is most clearly and viscerally manifested when the dead body is physically harmed by </w:t>
      </w:r>
      <w:r w:rsidRPr="00544A65">
        <w:rPr>
          <w:highlight w:val="green"/>
          <w:u w:val="single"/>
        </w:rPr>
        <w:t>means such as mutilation, dismemberment</w:t>
      </w:r>
      <w:r w:rsidRPr="003D18AA">
        <w:rPr>
          <w:u w:val="single"/>
        </w:rPr>
        <w:t>, or grotesque display</w:t>
      </w:r>
      <w:r w:rsidRPr="0058742C">
        <w:rPr>
          <w:sz w:val="16"/>
        </w:rPr>
        <w:t xml:space="preserve">. </w:t>
      </w:r>
      <w:r w:rsidRPr="003D18AA">
        <w:rPr>
          <w:u w:val="single"/>
        </w:rPr>
        <w:t xml:space="preserve">Through this </w:t>
      </w:r>
      <w:proofErr w:type="spellStart"/>
      <w:r w:rsidRPr="003D18AA">
        <w:rPr>
          <w:u w:val="single"/>
        </w:rPr>
        <w:t>necroviolence</w:t>
      </w:r>
      <w:proofErr w:type="spellEnd"/>
      <w:r w:rsidRPr="0058742C">
        <w:rPr>
          <w:sz w:val="16"/>
        </w:rPr>
        <w:t xml:space="preserve">—first defined by De León </w:t>
      </w:r>
      <w:r w:rsidRPr="003D18AA">
        <w:rPr>
          <w:u w:val="single"/>
        </w:rPr>
        <w:t>as “violence performed and produced through the specific treatment of corpses that is perceived to be offensive, sacrilegious, or inhuman by the perpetrator, the victim (and [their] cultural group), or both”</w:t>
      </w:r>
      <w:r w:rsidRPr="0058742C">
        <w:rPr>
          <w:sz w:val="16"/>
        </w:rPr>
        <w:t xml:space="preserve"> [3] (p. 69</w:t>
      </w:r>
      <w:r w:rsidRPr="003D18AA">
        <w:rPr>
          <w:u w:val="single"/>
        </w:rPr>
        <w:t>)—</w:t>
      </w:r>
      <w:r w:rsidRPr="00544A65">
        <w:rPr>
          <w:highlight w:val="green"/>
          <w:u w:val="single"/>
        </w:rPr>
        <w:t>the dead become agents that carry messages about their position within the State structure</w:t>
      </w:r>
      <w:r w:rsidRPr="003D18AA">
        <w:rPr>
          <w:u w:val="single"/>
        </w:rPr>
        <w:t>.</w:t>
      </w:r>
      <w:r w:rsidRPr="0058742C">
        <w:rPr>
          <w:sz w:val="16"/>
        </w:rPr>
        <w:t xml:space="preserve"> Specifically, </w:t>
      </w:r>
      <w:r w:rsidRPr="00544A65">
        <w:rPr>
          <w:highlight w:val="green"/>
          <w:u w:val="single"/>
        </w:rPr>
        <w:t>the level at which an individual is disposable to the State—</w:t>
      </w:r>
      <w:r w:rsidRPr="003D18AA">
        <w:rPr>
          <w:u w:val="single"/>
        </w:rPr>
        <w:t>or, broadly, to society—</w:t>
      </w:r>
      <w:r w:rsidRPr="00544A65">
        <w:rPr>
          <w:highlight w:val="green"/>
          <w:u w:val="single"/>
        </w:rPr>
        <w:t>becomes articulable through the way in which the deceased are treated</w:t>
      </w:r>
      <w:r w:rsidRPr="003D18AA">
        <w:rPr>
          <w:u w:val="single"/>
        </w:rPr>
        <w:t>.</w:t>
      </w:r>
      <w:r w:rsidRPr="0058742C">
        <w:rPr>
          <w:sz w:val="16"/>
        </w:rPr>
        <w:t xml:space="preserve"> Cases such as Sage Smith (Section 3.1) highlight how the socially disenfranchised—particularly </w:t>
      </w:r>
      <w:r w:rsidRPr="003D18AA">
        <w:rPr>
          <w:u w:val="single"/>
        </w:rPr>
        <w:t>poor and queer people of color—are often allotted fewer tangible and emotional State resources</w:t>
      </w:r>
      <w:r w:rsidRPr="0058742C">
        <w:rPr>
          <w:sz w:val="16"/>
        </w:rPr>
        <w:t xml:space="preserve">. De </w:t>
      </w:r>
      <w:r w:rsidRPr="003D18AA">
        <w:rPr>
          <w:u w:val="single"/>
        </w:rPr>
        <w:t xml:space="preserve">León describes two forms of </w:t>
      </w:r>
      <w:proofErr w:type="spellStart"/>
      <w:r w:rsidRPr="003D18AA">
        <w:rPr>
          <w:u w:val="single"/>
        </w:rPr>
        <w:t>necroviolence</w:t>
      </w:r>
      <w:proofErr w:type="spellEnd"/>
      <w:r w:rsidRPr="003D18AA">
        <w:rPr>
          <w:u w:val="single"/>
        </w:rPr>
        <w:t xml:space="preserve">: the desecration of the deceased body via physical manipulation and the complete destruction or disappearance of the body by means outside of </w:t>
      </w:r>
      <w:proofErr w:type="gramStart"/>
      <w:r w:rsidRPr="003D18AA">
        <w:rPr>
          <w:u w:val="single"/>
        </w:rPr>
        <w:t>culturally-appropriate</w:t>
      </w:r>
      <w:proofErr w:type="gramEnd"/>
      <w:r w:rsidRPr="003D18AA">
        <w:rPr>
          <w:u w:val="single"/>
        </w:rPr>
        <w:t xml:space="preserve"> funerary practices</w:t>
      </w:r>
      <w:r w:rsidRPr="0058742C">
        <w:rPr>
          <w:sz w:val="16"/>
        </w:rPr>
        <w:t xml:space="preserve"> [3]. The former can be accomplished by </w:t>
      </w:r>
      <w:r w:rsidRPr="003D18AA">
        <w:rPr>
          <w:u w:val="single"/>
        </w:rPr>
        <w:t>post-mortem mutilation of the body and/or through the disrespectful treatment and display of remains.</w:t>
      </w:r>
      <w:r w:rsidRPr="0058742C">
        <w:rPr>
          <w:sz w:val="16"/>
        </w:rPr>
        <w:t xml:space="preserve"> If not performed publicly, knowledge of the act is almost always recorded or otherwise allowed to become known to the decedent’s family and community. </w:t>
      </w:r>
      <w:r w:rsidRPr="003D18AA">
        <w:rPr>
          <w:u w:val="single"/>
        </w:rPr>
        <w:t>When bodies are destroyed or disappeared, however, there is typically little to no acknowledgment by the perpetrators, and the fact that a death occurred may not be recorded or officially acknowledged</w:t>
      </w:r>
      <w:r w:rsidRPr="0058742C">
        <w:rPr>
          <w:sz w:val="16"/>
        </w:rPr>
        <w:t xml:space="preserve">. This formal erasure of an individual’s identity and history is among the most harmful acts to those survived by the deceased as there is no recompense for the death, only uncertainty and fear. De León also highlights how each form of </w:t>
      </w:r>
      <w:proofErr w:type="spellStart"/>
      <w:r w:rsidRPr="0058742C">
        <w:rPr>
          <w:sz w:val="16"/>
        </w:rPr>
        <w:t>necroviolence</w:t>
      </w:r>
      <w:proofErr w:type="spellEnd"/>
      <w:r w:rsidRPr="0058742C">
        <w:rPr>
          <w:sz w:val="16"/>
        </w:rPr>
        <w:t xml:space="preserve"> can serve one or more highly varied functions beyond merely extending the physical experience of violence past the moment of death. If violence prevents or delays culturally appropriate funerary practices, both the dead and the living are harmed. Many contemporary and historical cultural systems see postmortem violence as harming not only the body but the decedent’s spirit, soul, or afterlife. The complete absence of a corpse additionally strips the dead of the voice and agency they had in life. </w:t>
      </w:r>
      <w:r w:rsidRPr="003D18AA">
        <w:rPr>
          <w:u w:val="single"/>
        </w:rPr>
        <w:t>If all knowledge of a death is effectively erased, mourners unsure of whether their loved one is missing or dead can become trapped in a traumatic state of “ambiguous loss</w:t>
      </w:r>
      <w:r w:rsidRPr="0058742C">
        <w:rPr>
          <w:sz w:val="16"/>
        </w:rPr>
        <w:t xml:space="preserve">” that makes closure impossible. </w:t>
      </w:r>
      <w:proofErr w:type="spellStart"/>
      <w:r w:rsidRPr="003D18AA">
        <w:rPr>
          <w:u w:val="single"/>
        </w:rPr>
        <w:t>Necroviolence</w:t>
      </w:r>
      <w:proofErr w:type="spellEnd"/>
      <w:r w:rsidRPr="003D18AA">
        <w:rPr>
          <w:u w:val="single"/>
        </w:rPr>
        <w:t xml:space="preserve"> also serves as a vector to transmit violent messages to the living</w:t>
      </w:r>
      <w:r w:rsidRPr="00544A65">
        <w:rPr>
          <w:highlight w:val="green"/>
          <w:u w:val="single"/>
        </w:rPr>
        <w:t>. “Excessive” violence also serves to elevate violence to “glorious” acts that unify perpetrators and their supporters against their perceived enemies and reinforce feelings of moral superiority</w:t>
      </w:r>
      <w:r w:rsidRPr="003D18AA">
        <w:rPr>
          <w:u w:val="single"/>
        </w:rPr>
        <w:t xml:space="preserve"> [16] (p. 34). The terror of bodily mistreatment conversely discourages </w:t>
      </w:r>
      <w:proofErr w:type="gramStart"/>
      <w:r w:rsidRPr="003D18AA">
        <w:rPr>
          <w:u w:val="single"/>
        </w:rPr>
        <w:t>challenges to</w:t>
      </w:r>
      <w:proofErr w:type="gramEnd"/>
      <w:r w:rsidRPr="003D18AA">
        <w:rPr>
          <w:u w:val="single"/>
        </w:rPr>
        <w:t xml:space="preserve"> perpetrators’ claims to political or social power by implicitly threatening the living with additional violence, a process that serves as one of the </w:t>
      </w:r>
      <w:proofErr w:type="gramStart"/>
      <w:r w:rsidRPr="003D18AA">
        <w:rPr>
          <w:u w:val="single"/>
        </w:rPr>
        <w:t>primary</w:t>
      </w:r>
      <w:proofErr w:type="gramEnd"/>
      <w:r w:rsidRPr="003D18AA">
        <w:rPr>
          <w:u w:val="single"/>
        </w:rPr>
        <w:t xml:space="preserve"> means by which the necropolitical state constructs its authority and sovereignty</w:t>
      </w:r>
      <w:r w:rsidRPr="0058742C">
        <w:rPr>
          <w:sz w:val="16"/>
        </w:rPr>
        <w:t xml:space="preserve"> [3]. This process is easily hidden, however, because when bodies are </w:t>
      </w:r>
      <w:proofErr w:type="gramStart"/>
      <w:r w:rsidRPr="0058742C">
        <w:rPr>
          <w:sz w:val="16"/>
        </w:rPr>
        <w:t>completely destroyed</w:t>
      </w:r>
      <w:proofErr w:type="gramEnd"/>
      <w:r w:rsidRPr="0058742C">
        <w:rPr>
          <w:sz w:val="16"/>
        </w:rPr>
        <w:t xml:space="preserve"> or disappeared, perpetrators can plausibly deny that any violence has taken place, let alone at their hands. 1.2. Language as a Necessary Expansion to Transphobic (Necro) Violence While De León focuses specifically on </w:t>
      </w:r>
      <w:r w:rsidRPr="003D18AA">
        <w:rPr>
          <w:u w:val="single"/>
        </w:rPr>
        <w:t xml:space="preserve">the physical mistreatment of the dead, violence—especially structural violence—is not limited to physical acts. Linguistic violence is a manifestation of the type of “symbolic” violence that works to ensure the status quo </w:t>
      </w:r>
      <w:r w:rsidRPr="0058742C">
        <w:rPr>
          <w:sz w:val="16"/>
        </w:rPr>
        <w:t xml:space="preserve">[17]. Verbal violence is not limited to specific hateful or abusive terms; it can also include implication, inference, and the context in which language is used [18]. As in physical violence, the injury can be immediate [19] and can affect a person’s sense of the bodied self [20]. However, </w:t>
      </w:r>
      <w:r w:rsidRPr="003D18AA">
        <w:rPr>
          <w:u w:val="single"/>
        </w:rPr>
        <w:t>language’s link with maintaining social systems means that disempowered and marginalized groups bear the greatest burden of linguistic harm</w:t>
      </w:r>
      <w:r w:rsidRPr="0058742C">
        <w:rPr>
          <w:sz w:val="16"/>
        </w:rPr>
        <w:t xml:space="preserve"> [19]. </w:t>
      </w:r>
      <w:r w:rsidRPr="00544A65">
        <w:rPr>
          <w:highlight w:val="green"/>
          <w:u w:val="single"/>
        </w:rPr>
        <w:t>Given language’s demonstrated generative capacity for violence</w:t>
      </w:r>
      <w:r w:rsidRPr="003D18AA">
        <w:rPr>
          <w:u w:val="single"/>
        </w:rPr>
        <w:t xml:space="preserve">, we argue that </w:t>
      </w:r>
      <w:r w:rsidRPr="006844D4">
        <w:rPr>
          <w:highlight w:val="green"/>
          <w:u w:val="single"/>
        </w:rPr>
        <w:t>t</w:t>
      </w:r>
      <w:r w:rsidRPr="00544A65">
        <w:rPr>
          <w:highlight w:val="green"/>
          <w:u w:val="single"/>
        </w:rPr>
        <w:t>he linguistic mistreatment of the dead</w:t>
      </w:r>
      <w:r w:rsidRPr="003D18AA">
        <w:rPr>
          <w:u w:val="single"/>
        </w:rPr>
        <w:t>—particularly by those in positions of power—</w:t>
      </w:r>
      <w:r w:rsidRPr="00544A65">
        <w:rPr>
          <w:highlight w:val="green"/>
          <w:u w:val="single"/>
        </w:rPr>
        <w:t xml:space="preserve">can have the same functional result as corporeal </w:t>
      </w:r>
      <w:proofErr w:type="spellStart"/>
      <w:r w:rsidRPr="00544A65">
        <w:rPr>
          <w:highlight w:val="green"/>
          <w:u w:val="single"/>
        </w:rPr>
        <w:t>necroviolence</w:t>
      </w:r>
      <w:proofErr w:type="spellEnd"/>
      <w:r w:rsidRPr="0058742C">
        <w:rPr>
          <w:sz w:val="16"/>
        </w:rPr>
        <w:t xml:space="preserve"> and must therefore be considered a necessary expansion to the theory. Linguistic </w:t>
      </w:r>
      <w:proofErr w:type="spellStart"/>
      <w:r w:rsidRPr="0058742C">
        <w:rPr>
          <w:sz w:val="16"/>
        </w:rPr>
        <w:t>necroviolence</w:t>
      </w:r>
      <w:proofErr w:type="spellEnd"/>
      <w:r w:rsidRPr="0058742C">
        <w:rPr>
          <w:sz w:val="16"/>
        </w:rPr>
        <w:t xml:space="preserve"> should then be understood as the act of causing harm to a decedent and/or their cultural group by means of improper or offensive language, intentional or otherwise. This emphasis on intent here reiterates that </w:t>
      </w:r>
      <w:proofErr w:type="spellStart"/>
      <w:r w:rsidRPr="0058742C">
        <w:rPr>
          <w:u w:val="single"/>
        </w:rPr>
        <w:t>necroviolence</w:t>
      </w:r>
      <w:proofErr w:type="spellEnd"/>
      <w:r w:rsidRPr="0058742C">
        <w:rPr>
          <w:u w:val="single"/>
        </w:rPr>
        <w:t xml:space="preserve"> exists in the perception of the </w:t>
      </w:r>
      <w:proofErr w:type="gramStart"/>
      <w:r w:rsidRPr="0058742C">
        <w:rPr>
          <w:u w:val="single"/>
        </w:rPr>
        <w:t>victims</w:t>
      </w:r>
      <w:r w:rsidRPr="0058742C">
        <w:rPr>
          <w:sz w:val="16"/>
        </w:rPr>
        <w:t>, and</w:t>
      </w:r>
      <w:proofErr w:type="gramEnd"/>
      <w:r w:rsidRPr="0058742C">
        <w:rPr>
          <w:sz w:val="16"/>
        </w:rPr>
        <w:t xml:space="preserve"> so persists regardless of the intention of the perpetrators. That is not to say that </w:t>
      </w:r>
      <w:proofErr w:type="spellStart"/>
      <w:r w:rsidRPr="0058742C">
        <w:rPr>
          <w:sz w:val="16"/>
        </w:rPr>
        <w:t>necroviolence</w:t>
      </w:r>
      <w:proofErr w:type="spellEnd"/>
      <w:r w:rsidRPr="0058742C">
        <w:rPr>
          <w:sz w:val="16"/>
        </w:rPr>
        <w:t xml:space="preserve"> is simply a matter of individual perception, especially when it is a function of systemic structural violence. Instead, </w:t>
      </w:r>
      <w:proofErr w:type="spellStart"/>
      <w:r w:rsidRPr="0058742C">
        <w:rPr>
          <w:u w:val="single"/>
        </w:rPr>
        <w:t>necroviolence</w:t>
      </w:r>
      <w:proofErr w:type="spellEnd"/>
      <w:r w:rsidRPr="0058742C">
        <w:rPr>
          <w:u w:val="single"/>
        </w:rPr>
        <w:t xml:space="preserve"> highlights when these instances of State violence occur where they might have been invisible otherwise as, by nature, the direct victims of </w:t>
      </w:r>
      <w:proofErr w:type="spellStart"/>
      <w:r w:rsidRPr="0058742C">
        <w:rPr>
          <w:u w:val="single"/>
        </w:rPr>
        <w:t>necroviolence</w:t>
      </w:r>
      <w:proofErr w:type="spellEnd"/>
      <w:r w:rsidRPr="0058742C">
        <w:rPr>
          <w:u w:val="single"/>
        </w:rPr>
        <w:t xml:space="preserve"> are not capable of describing their own perceptions and emotions due to being deceased. </w:t>
      </w:r>
      <w:r w:rsidRPr="0058742C">
        <w:rPr>
          <w:sz w:val="16"/>
        </w:rPr>
        <w:t xml:space="preserve">Emphasizing perceptions of harm over intentions of harm also enables more immediate and practical acts of remediation (such as the recommendations for individual and institutional action offered in Sections 4.1 and 4.2) by sidestepping easily politicized debates about the existence or extent of structural violence within a given State system. </w:t>
      </w:r>
      <w:r w:rsidRPr="00544A65">
        <w:rPr>
          <w:highlight w:val="green"/>
          <w:u w:val="single"/>
        </w:rPr>
        <w:t>Transgender</w:t>
      </w:r>
      <w:r w:rsidRPr="0058742C">
        <w:rPr>
          <w:u w:val="single"/>
        </w:rPr>
        <w:t xml:space="preserve"> and gender diverse </w:t>
      </w:r>
      <w:r w:rsidRPr="00544A65">
        <w:rPr>
          <w:highlight w:val="green"/>
          <w:u w:val="single"/>
        </w:rPr>
        <w:t>people regularly face linguistic violence in the form of</w:t>
      </w:r>
      <w:r w:rsidRPr="0058742C">
        <w:rPr>
          <w:u w:val="single"/>
        </w:rPr>
        <w:t xml:space="preserve"> verbal harassment</w:t>
      </w:r>
      <w:r w:rsidRPr="0058742C">
        <w:rPr>
          <w:sz w:val="16"/>
        </w:rPr>
        <w:t xml:space="preserve"> (including slurs and threats), misnaming or “</w:t>
      </w:r>
      <w:r w:rsidRPr="00544A65">
        <w:rPr>
          <w:highlight w:val="green"/>
          <w:u w:val="single"/>
        </w:rPr>
        <w:t>deadnaming</w:t>
      </w:r>
      <w:r w:rsidRPr="0058742C">
        <w:rPr>
          <w:sz w:val="16"/>
        </w:rPr>
        <w:t xml:space="preserve">” (when a person who has legally or socially changed their name as part of their transition is referred to using the name given to them at birth), </w:t>
      </w:r>
      <w:r w:rsidRPr="00544A65">
        <w:rPr>
          <w:highlight w:val="green"/>
          <w:u w:val="single"/>
        </w:rPr>
        <w:t>misgendering language</w:t>
      </w:r>
      <w:r w:rsidRPr="0058742C">
        <w:rPr>
          <w:u w:val="single"/>
        </w:rPr>
        <w:t xml:space="preserve"> </w:t>
      </w:r>
      <w:r w:rsidRPr="0058742C">
        <w:rPr>
          <w:sz w:val="16"/>
        </w:rPr>
        <w:t xml:space="preserve">(incorrect pronouns, gendered terminology), </w:t>
      </w:r>
      <w:r w:rsidRPr="00544A65">
        <w:rPr>
          <w:highlight w:val="green"/>
          <w:u w:val="single"/>
        </w:rPr>
        <w:t>and dehumanizing or pathologizing descriptions of the transgender body</w:t>
      </w:r>
      <w:r w:rsidRPr="0058742C">
        <w:rPr>
          <w:sz w:val="16"/>
        </w:rPr>
        <w:t xml:space="preserve"> [21–23]. </w:t>
      </w:r>
      <w:r w:rsidRPr="0058742C">
        <w:rPr>
          <w:u w:val="single"/>
        </w:rPr>
        <w:t xml:space="preserve">Though the use of “she” to refer to a TGD person who knows themselves to be “he” or “they” may appear innocuous when set against more graphic and degrading slurs, this type of misgendering is perceived as harmful because </w:t>
      </w:r>
      <w:r w:rsidRPr="00544A65">
        <w:rPr>
          <w:highlight w:val="green"/>
          <w:u w:val="single"/>
        </w:rPr>
        <w:t>it evokes and perpetuates the trauma of forced detransition from an individual’s lived identity</w:t>
      </w:r>
      <w:r w:rsidRPr="0058742C">
        <w:rPr>
          <w:sz w:val="16"/>
        </w:rPr>
        <w:t xml:space="preserve"> (e.g., transgender male) </w:t>
      </w:r>
      <w:r w:rsidRPr="00544A65">
        <w:rPr>
          <w:highlight w:val="green"/>
          <w:u w:val="single"/>
        </w:rPr>
        <w:t>to one specified by Western heteronormativity</w:t>
      </w:r>
      <w:r w:rsidRPr="0058742C">
        <w:rPr>
          <w:sz w:val="16"/>
        </w:rPr>
        <w:t xml:space="preserve"> (e.g., cisgender female). The TGD-specific violence of this type of language is intensified by the echoed threat of physical violence anticipated by TGD people as they navigate certain spheres of public space (e.g., restrooms) [24]. The dead are not spared this and other types of linguistic (necro)violence. As a result, </w:t>
      </w:r>
      <w:r w:rsidRPr="0058742C">
        <w:rPr>
          <w:u w:val="single"/>
        </w:rPr>
        <w:t>TGD people are advised to prepare end-of-life documents with specific directions on how they are to be addressed</w:t>
      </w:r>
      <w:r w:rsidRPr="0058742C">
        <w:rPr>
          <w:sz w:val="16"/>
        </w:rPr>
        <w:t xml:space="preserve"> (and literally dressed) in death and granting a trusted advocate the authority to make their final arrangements [25]. </w:t>
      </w:r>
      <w:r w:rsidRPr="0058742C">
        <w:rPr>
          <w:u w:val="single"/>
        </w:rPr>
        <w:t>Without such precautions, family members and deathcare providers have unfortunately been known to “detransition” TGD decedents, treating their corpse according to the gender they were assigned at birth</w:t>
      </w:r>
      <w:r w:rsidRPr="0058742C">
        <w:rPr>
          <w:sz w:val="16"/>
        </w:rPr>
        <w:t xml:space="preserve"> [24]. Such directives hold little legal sway over those empowered by the State to investigate and legally resolve death, however. </w:t>
      </w:r>
      <w:r w:rsidRPr="00544A65">
        <w:rPr>
          <w:highlight w:val="green"/>
          <w:u w:val="single"/>
        </w:rPr>
        <w:t>When medical examiners</w:t>
      </w:r>
      <w:r w:rsidRPr="0058742C">
        <w:rPr>
          <w:u w:val="single"/>
        </w:rPr>
        <w:t xml:space="preserve">/coroners, pathologists/physicians of record, </w:t>
      </w:r>
      <w:r w:rsidRPr="00544A65">
        <w:rPr>
          <w:highlight w:val="green"/>
          <w:u w:val="single"/>
        </w:rPr>
        <w:t>death investigators</w:t>
      </w:r>
      <w:r w:rsidRPr="0058742C">
        <w:rPr>
          <w:u w:val="single"/>
        </w:rPr>
        <w:t xml:space="preserve">, law enforcement </w:t>
      </w:r>
      <w:r w:rsidRPr="00544A65">
        <w:rPr>
          <w:highlight w:val="green"/>
          <w:u w:val="single"/>
        </w:rPr>
        <w:t>officers</w:t>
      </w:r>
      <w:r w:rsidRPr="0058742C">
        <w:rPr>
          <w:u w:val="single"/>
        </w:rPr>
        <w:t xml:space="preserve">, forensic anthropologists, </w:t>
      </w:r>
      <w:r w:rsidRPr="00544A65">
        <w:rPr>
          <w:highlight w:val="green"/>
          <w:u w:val="single"/>
        </w:rPr>
        <w:t>and funeral directors misgender, misname</w:t>
      </w:r>
      <w:r w:rsidRPr="0058742C">
        <w:rPr>
          <w:u w:val="single"/>
        </w:rPr>
        <w:t xml:space="preserve">, or otherwise disparage </w:t>
      </w:r>
      <w:r w:rsidRPr="00544A65">
        <w:rPr>
          <w:highlight w:val="green"/>
          <w:u w:val="single"/>
        </w:rPr>
        <w:t>TGD decedents</w:t>
      </w:r>
      <w:r w:rsidRPr="0058742C">
        <w:rPr>
          <w:u w:val="single"/>
        </w:rPr>
        <w:t xml:space="preserve"> in official death records, press releases, informant interviews, or even when communicating with other professionals, </w:t>
      </w:r>
      <w:r w:rsidRPr="00544A65">
        <w:rPr>
          <w:highlight w:val="green"/>
          <w:u w:val="single"/>
        </w:rPr>
        <w:t>they are perpetuating</w:t>
      </w:r>
      <w:r w:rsidRPr="0058742C">
        <w:rPr>
          <w:sz w:val="16"/>
        </w:rPr>
        <w:t xml:space="preserve"> what </w:t>
      </w:r>
      <w:proofErr w:type="spellStart"/>
      <w:r w:rsidRPr="0058742C">
        <w:rPr>
          <w:sz w:val="16"/>
        </w:rPr>
        <w:t>Aizura</w:t>
      </w:r>
      <w:proofErr w:type="spellEnd"/>
      <w:r w:rsidRPr="0058742C">
        <w:rPr>
          <w:sz w:val="16"/>
        </w:rPr>
        <w:t xml:space="preserve"> [26] (p. 129) describes as </w:t>
      </w:r>
      <w:r w:rsidRPr="00544A65">
        <w:rPr>
          <w:highlight w:val="green"/>
          <w:u w:val="single"/>
        </w:rPr>
        <w:t xml:space="preserve">the “institutional process of deliberate neglect and disposability” that treats the TGD body as invisible and </w:t>
      </w:r>
      <w:proofErr w:type="spellStart"/>
      <w:r w:rsidRPr="00544A65">
        <w:rPr>
          <w:highlight w:val="green"/>
          <w:u w:val="single"/>
        </w:rPr>
        <w:t>ungrievable</w:t>
      </w:r>
      <w:proofErr w:type="spellEnd"/>
      <w:r w:rsidRPr="0058742C">
        <w:rPr>
          <w:u w:val="single"/>
        </w:rPr>
        <w:t>.</w:t>
      </w:r>
      <w:r w:rsidRPr="0058742C">
        <w:rPr>
          <w:sz w:val="16"/>
        </w:rPr>
        <w:t xml:space="preserve"> </w:t>
      </w:r>
      <w:r w:rsidRPr="0058742C">
        <w:rPr>
          <w:u w:val="single"/>
        </w:rPr>
        <w:t>Regardless of whether this type of dehumanization is intended by the individual actor, such acts invariably uphold necropolitical power structures built on violence perpetrated against the bodies and spirits of the dead.</w:t>
      </w:r>
    </w:p>
    <w:p w14:paraId="36A1EEC4" w14:textId="77777777" w:rsidR="00151895" w:rsidRDefault="00151895" w:rsidP="00151895"/>
    <w:p w14:paraId="7D519317" w14:textId="1ECCD64E" w:rsidR="00151895" w:rsidRDefault="00151895" w:rsidP="00151895">
      <w:pPr>
        <w:pStyle w:val="Heading4"/>
      </w:pPr>
      <w:r w:rsidRPr="00500F90">
        <w:t>Sasha Garden, a 27-year-old Black transgender woman and aspiring hairstylist, was murdered in Orlando, Florida, on July</w:t>
      </w:r>
      <w:r>
        <w:t xml:space="preserve"> 19</w:t>
      </w:r>
      <w:r w:rsidRPr="009C196D">
        <w:rPr>
          <w:vertAlign w:val="superscript"/>
        </w:rPr>
        <w:t>th</w:t>
      </w:r>
      <w:r>
        <w:t>,</w:t>
      </w:r>
      <w:r w:rsidRPr="00500F90">
        <w:t xml:space="preserve"> 2018. Law enforcement sought out her friend Montrese Williams. </w:t>
      </w:r>
      <w:r w:rsidR="00A9243B">
        <w:t xml:space="preserve">She describes how the cops showed up at the door, called everyone they presumed lived there a slur for trans people, then, using the photograph of Garden as she was found waved it around like it was nothing. Like her death was just another piece of evidence, like the “potential witness” was a box to check. </w:t>
      </w:r>
    </w:p>
    <w:p w14:paraId="59817D85" w14:textId="77777777" w:rsidR="001E509B" w:rsidRPr="0058742C" w:rsidRDefault="001E509B" w:rsidP="001E509B">
      <w:r w:rsidRPr="0058742C">
        <w:rPr>
          <w:rStyle w:val="Style13ptBold"/>
        </w:rPr>
        <w:t>Stewart and Delgado</w:t>
      </w:r>
      <w:r>
        <w:rPr>
          <w:rStyle w:val="Style13ptBold"/>
        </w:rPr>
        <w:t xml:space="preserve"> 23</w:t>
      </w:r>
      <w:r>
        <w:t xml:space="preserve"> </w:t>
      </w:r>
      <w:r w:rsidRPr="0058742C">
        <w:t xml:space="preserve">(Kinsey B. Stewart and Thomas A. Delgado, 2023. </w:t>
      </w:r>
      <w:proofErr w:type="spellStart"/>
      <w:r w:rsidRPr="0058742C">
        <w:t>Necropolitics</w:t>
      </w:r>
      <w:proofErr w:type="spellEnd"/>
      <w:r w:rsidRPr="0058742C">
        <w:t xml:space="preserve"> and Trans Identities: Language Use as Structural Violence. Humans 2023, 3, 106–125. https:// doi.org/10.3390/humans3020010) </w:t>
      </w:r>
      <w:proofErr w:type="spellStart"/>
      <w:r w:rsidRPr="0058742C">
        <w:t>taryn</w:t>
      </w:r>
      <w:proofErr w:type="spellEnd"/>
    </w:p>
    <w:p w14:paraId="13A5B261" w14:textId="77777777" w:rsidR="001E509B" w:rsidRPr="001E509B" w:rsidRDefault="001E509B" w:rsidP="001E509B">
      <w:pPr>
        <w:rPr>
          <w:rStyle w:val="Emphasis"/>
        </w:rPr>
      </w:pPr>
      <w:r w:rsidRPr="001E509B">
        <w:rPr>
          <w:rStyle w:val="StyleUnderline"/>
          <w:highlight w:val="green"/>
        </w:rPr>
        <w:t>Sasha Garden was a transgender woman with aspirations of being a hairstylist</w:t>
      </w:r>
      <w:r w:rsidRPr="001E509B">
        <w:rPr>
          <w:sz w:val="16"/>
        </w:rPr>
        <w:t xml:space="preserve">. </w:t>
      </w:r>
      <w:r w:rsidRPr="001E509B">
        <w:rPr>
          <w:rStyle w:val="Emphasis"/>
          <w:highlight w:val="green"/>
        </w:rPr>
        <w:t>Friend and transgender advocate Montrese Williams remembers her as a “firecracker” who “didn’t hold anything back”</w:t>
      </w:r>
      <w:r w:rsidRPr="001E509B">
        <w:rPr>
          <w:sz w:val="16"/>
        </w:rPr>
        <w:t xml:space="preserve"> [</w:t>
      </w:r>
      <w:hyperlink r:id="rId11" w:anchor="B53-humans-03-00010" w:history="1">
        <w:r w:rsidRPr="001E509B">
          <w:rPr>
            <w:rStyle w:val="Hyperlink"/>
            <w:b/>
            <w:bCs/>
          </w:rPr>
          <w:t>53</w:t>
        </w:r>
      </w:hyperlink>
      <w:r w:rsidRPr="001E509B">
        <w:rPr>
          <w:sz w:val="16"/>
        </w:rPr>
        <w:t>,</w:t>
      </w:r>
      <w:hyperlink r:id="rId12" w:anchor="B54-humans-03-00010" w:history="1">
        <w:r w:rsidRPr="001E509B">
          <w:rPr>
            <w:rStyle w:val="Hyperlink"/>
            <w:b/>
            <w:bCs/>
          </w:rPr>
          <w:t>54</w:t>
        </w:r>
      </w:hyperlink>
      <w:r w:rsidRPr="001E509B">
        <w:rPr>
          <w:sz w:val="16"/>
        </w:rPr>
        <w:t xml:space="preserve">]. In the </w:t>
      </w:r>
      <w:r w:rsidRPr="001E509B">
        <w:rPr>
          <w:rStyle w:val="StyleUnderline"/>
        </w:rPr>
        <w:t>pre-dawn hours of 19 July 2018, she was found murdered outside of an apartment building</w:t>
      </w:r>
      <w:r w:rsidRPr="001E509B">
        <w:rPr>
          <w:sz w:val="16"/>
        </w:rPr>
        <w:t xml:space="preserve"> in Orlando, FL. She was 27 years old. </w:t>
      </w:r>
      <w:r w:rsidRPr="001E509B">
        <w:rPr>
          <w:rStyle w:val="Emphasis"/>
          <w:highlight w:val="green"/>
        </w:rPr>
        <w:t xml:space="preserve">To date, no arrests have been made </w:t>
      </w:r>
      <w:proofErr w:type="gramStart"/>
      <w:r w:rsidRPr="001E509B">
        <w:rPr>
          <w:rStyle w:val="Emphasis"/>
          <w:highlight w:val="green"/>
        </w:rPr>
        <w:t>in</w:t>
      </w:r>
      <w:proofErr w:type="gramEnd"/>
      <w:r w:rsidRPr="001E509B">
        <w:rPr>
          <w:rStyle w:val="Emphasis"/>
          <w:highlight w:val="green"/>
        </w:rPr>
        <w:t xml:space="preserve"> her murder.</w:t>
      </w:r>
    </w:p>
    <w:p w14:paraId="56B8FDCA" w14:textId="77777777" w:rsidR="001E509B" w:rsidRPr="001E509B" w:rsidRDefault="001E509B" w:rsidP="001E509B">
      <w:pPr>
        <w:rPr>
          <w:sz w:val="16"/>
        </w:rPr>
      </w:pPr>
      <w:r w:rsidRPr="001E509B">
        <w:rPr>
          <w:sz w:val="16"/>
        </w:rPr>
        <w:t>At around seven in the morning, law enforcement sought out Williams—who lived nearby and serves as the outreach coordinator for the HIV/AIDS organization Miracle of Love—and asked for her help identifying Garden’s remains [</w:t>
      </w:r>
      <w:hyperlink r:id="rId13" w:anchor="B54-humans-03-00010" w:history="1">
        <w:r w:rsidRPr="001E509B">
          <w:rPr>
            <w:rStyle w:val="Hyperlink"/>
            <w:b/>
            <w:bCs/>
          </w:rPr>
          <w:t>54</w:t>
        </w:r>
      </w:hyperlink>
      <w:r w:rsidRPr="001E509B">
        <w:rPr>
          <w:sz w:val="16"/>
        </w:rPr>
        <w:t xml:space="preserve">]. “[The deputies] were very uneducated,” Williams recalled in a later interview. </w:t>
      </w:r>
      <w:r w:rsidRPr="001E509B">
        <w:rPr>
          <w:rStyle w:val="Emphasis"/>
        </w:rPr>
        <w:t>“As soon as I opened the door, I get, ‘I hear a bunch of transvestites stay here.’ I had to let them know, I’m a transgender woman and I’m the only one that stays here”</w:t>
      </w:r>
      <w:r w:rsidRPr="001E509B">
        <w:rPr>
          <w:sz w:val="16"/>
        </w:rPr>
        <w:t xml:space="preserve"> [</w:t>
      </w:r>
      <w:hyperlink r:id="rId14" w:anchor="B54-humans-03-00010" w:history="1">
        <w:r w:rsidRPr="001E509B">
          <w:rPr>
            <w:rStyle w:val="Hyperlink"/>
            <w:b/>
            <w:bCs/>
          </w:rPr>
          <w:t>54</w:t>
        </w:r>
      </w:hyperlink>
      <w:r w:rsidRPr="001E509B">
        <w:rPr>
          <w:sz w:val="16"/>
        </w:rPr>
        <w:t xml:space="preserve">]. </w:t>
      </w:r>
      <w:r w:rsidRPr="001E509B">
        <w:rPr>
          <w:rStyle w:val="Emphasis"/>
        </w:rPr>
        <w:t>The officers then showed Williams a photo of Garden as she was found. “The picture was very disturbing because, unfortunately, it was the picture of her deceased on the ground. I’m still dealing with that”</w:t>
      </w:r>
      <w:r w:rsidRPr="001E509B">
        <w:rPr>
          <w:sz w:val="16"/>
        </w:rPr>
        <w:t xml:space="preserve"> [</w:t>
      </w:r>
      <w:hyperlink r:id="rId15" w:anchor="B55-humans-03-00010" w:history="1">
        <w:r w:rsidRPr="001E509B">
          <w:rPr>
            <w:rStyle w:val="Hyperlink"/>
            <w:b/>
            <w:bCs/>
          </w:rPr>
          <w:t>55</w:t>
        </w:r>
      </w:hyperlink>
      <w:r w:rsidRPr="001E509B">
        <w:rPr>
          <w:sz w:val="16"/>
        </w:rPr>
        <w:t>]. Though public details of Garden’s death are limited, officials have stated that her body bore signs of blunt force trauma.</w:t>
      </w:r>
    </w:p>
    <w:p w14:paraId="11ED2453" w14:textId="77777777" w:rsidR="001E509B" w:rsidRPr="001E509B" w:rsidRDefault="001E509B" w:rsidP="001E509B">
      <w:pPr>
        <w:rPr>
          <w:rStyle w:val="Emphasis"/>
        </w:rPr>
      </w:pPr>
      <w:r w:rsidRPr="001E509B">
        <w:rPr>
          <w:rStyle w:val="StyleUnderline"/>
          <w:highlight w:val="green"/>
        </w:rPr>
        <w:t>In seeking out Williams’ expertise as a transgender woman who worked with transgender women, the</w:t>
      </w:r>
      <w:r w:rsidRPr="001E509B">
        <w:rPr>
          <w:rStyle w:val="StyleUnderline"/>
        </w:rPr>
        <w:t xml:space="preserve"> investigating </w:t>
      </w:r>
      <w:r w:rsidRPr="001E509B">
        <w:rPr>
          <w:rStyle w:val="StyleUnderline"/>
          <w:highlight w:val="green"/>
        </w:rPr>
        <w:t>officers</w:t>
      </w:r>
      <w:r w:rsidRPr="001E509B">
        <w:rPr>
          <w:rStyle w:val="StyleUnderline"/>
        </w:rPr>
        <w:t xml:space="preserve"> demonstrated that </w:t>
      </w:r>
      <w:r w:rsidRPr="001E509B">
        <w:rPr>
          <w:rStyle w:val="StyleUnderline"/>
          <w:highlight w:val="green"/>
        </w:rPr>
        <w:t>they understood it was likely that Garden was herself also transgender</w:t>
      </w:r>
      <w:r w:rsidRPr="001E509B">
        <w:rPr>
          <w:sz w:val="16"/>
        </w:rPr>
        <w:t xml:space="preserve">. Nevertheless, </w:t>
      </w:r>
      <w:r w:rsidRPr="001E509B">
        <w:rPr>
          <w:rStyle w:val="StyleUnderline"/>
          <w:highlight w:val="green"/>
        </w:rPr>
        <w:t>in the first official reports released</w:t>
      </w:r>
      <w:r w:rsidRPr="001E509B">
        <w:rPr>
          <w:rStyle w:val="StyleUnderline"/>
        </w:rPr>
        <w:t xml:space="preserve"> to news media</w:t>
      </w:r>
      <w:r w:rsidRPr="001E509B">
        <w:rPr>
          <w:sz w:val="16"/>
        </w:rPr>
        <w:t xml:space="preserve">, the </w:t>
      </w:r>
      <w:r w:rsidRPr="001E509B">
        <w:rPr>
          <w:rStyle w:val="StyleUnderline"/>
        </w:rPr>
        <w:t>Orange County Sheriff’s Office (</w:t>
      </w:r>
      <w:r w:rsidRPr="001E509B">
        <w:rPr>
          <w:rStyle w:val="StyleUnderline"/>
          <w:highlight w:val="green"/>
        </w:rPr>
        <w:t>OCSO</w:t>
      </w:r>
      <w:r w:rsidRPr="001E509B">
        <w:rPr>
          <w:rStyle w:val="StyleUnderline"/>
        </w:rPr>
        <w:t xml:space="preserve">) </w:t>
      </w:r>
      <w:r w:rsidRPr="001E509B">
        <w:rPr>
          <w:rStyle w:val="StyleUnderline"/>
          <w:highlight w:val="green"/>
        </w:rPr>
        <w:t>called Garden by her birth name, referred to her using masculine pronouns</w:t>
      </w:r>
      <w:r w:rsidRPr="001E509B">
        <w:rPr>
          <w:rStyle w:val="StyleUnderline"/>
        </w:rPr>
        <w:t>,</w:t>
      </w:r>
      <w:r w:rsidRPr="001E509B">
        <w:rPr>
          <w:sz w:val="16"/>
        </w:rPr>
        <w:t xml:space="preserve"> and described her as a man who was “wearing a wig and was dressed as a female,” </w:t>
      </w:r>
      <w:r w:rsidRPr="001E509B">
        <w:rPr>
          <w:rStyle w:val="Emphasis"/>
          <w:highlight w:val="green"/>
        </w:rPr>
        <w:t>language that multiple local news networks echoed on air</w:t>
      </w:r>
      <w:r w:rsidRPr="001E509B">
        <w:rPr>
          <w:rStyle w:val="Emphasis"/>
        </w:rPr>
        <w:t xml:space="preserve"> </w:t>
      </w:r>
      <w:r w:rsidRPr="001E509B">
        <w:rPr>
          <w:sz w:val="16"/>
        </w:rPr>
        <w:t>[</w:t>
      </w:r>
      <w:hyperlink r:id="rId16" w:anchor="B54-humans-03-00010" w:history="1">
        <w:r w:rsidRPr="001E509B">
          <w:rPr>
            <w:rStyle w:val="Hyperlink"/>
            <w:b/>
            <w:bCs/>
          </w:rPr>
          <w:t>54</w:t>
        </w:r>
      </w:hyperlink>
      <w:r w:rsidRPr="001E509B">
        <w:rPr>
          <w:sz w:val="16"/>
        </w:rPr>
        <w:t>,</w:t>
      </w:r>
      <w:hyperlink r:id="rId17" w:anchor="B56-humans-03-00010" w:history="1">
        <w:r w:rsidRPr="001E509B">
          <w:rPr>
            <w:rStyle w:val="Hyperlink"/>
            <w:b/>
            <w:bCs/>
          </w:rPr>
          <w:t>56</w:t>
        </w:r>
      </w:hyperlink>
      <w:r w:rsidRPr="001E509B">
        <w:rPr>
          <w:sz w:val="16"/>
        </w:rPr>
        <w:t xml:space="preserve">]. </w:t>
      </w:r>
      <w:r w:rsidRPr="001E509B">
        <w:rPr>
          <w:rStyle w:val="Emphasis"/>
        </w:rPr>
        <w:t>It took several hours and multiple distressed phone calls from Garden’s loved ones before news agencies corrected their initial reporting and referred to Garden by her correct name and gender.</w:t>
      </w:r>
    </w:p>
    <w:p w14:paraId="519733E2" w14:textId="77777777" w:rsidR="001E509B" w:rsidRPr="001E509B" w:rsidRDefault="001E509B" w:rsidP="001E509B">
      <w:pPr>
        <w:rPr>
          <w:rStyle w:val="StyleUnderline"/>
        </w:rPr>
      </w:pPr>
      <w:r w:rsidRPr="001E509B">
        <w:rPr>
          <w:rStyle w:val="Emphasis"/>
          <w:highlight w:val="green"/>
        </w:rPr>
        <w:t>Williams</w:t>
      </w:r>
      <w:r w:rsidRPr="001E509B">
        <w:rPr>
          <w:sz w:val="16"/>
        </w:rPr>
        <w:t>—</w:t>
      </w:r>
      <w:r w:rsidRPr="001E509B">
        <w:rPr>
          <w:rStyle w:val="StyleUnderline"/>
        </w:rPr>
        <w:t>a former sex worker who had been called on before to identify a trans woman killed while doing sex work—</w:t>
      </w:r>
      <w:r w:rsidRPr="001E509B">
        <w:rPr>
          <w:rStyle w:val="StyleUnderline"/>
          <w:highlight w:val="green"/>
        </w:rPr>
        <w:t>was not necessarily surprised</w:t>
      </w:r>
      <w:r w:rsidRPr="001E509B">
        <w:rPr>
          <w:rStyle w:val="StyleUnderline"/>
        </w:rPr>
        <w:t xml:space="preserve"> by her encounter with law enforcement or the nature of their press release:</w:t>
      </w:r>
    </w:p>
    <w:p w14:paraId="30AE33A1" w14:textId="77777777" w:rsidR="001E509B" w:rsidRPr="001E509B" w:rsidRDefault="001E509B" w:rsidP="001E509B">
      <w:pPr>
        <w:ind w:left="720"/>
        <w:rPr>
          <w:rStyle w:val="Emphasis"/>
        </w:rPr>
      </w:pPr>
      <w:r w:rsidRPr="001E509B">
        <w:rPr>
          <w:rStyle w:val="Emphasis"/>
          <w:highlight w:val="green"/>
        </w:rPr>
        <w:t>I know how it is</w:t>
      </w:r>
      <w:r w:rsidRPr="001E509B">
        <w:rPr>
          <w:rStyle w:val="Emphasis"/>
        </w:rPr>
        <w:t xml:space="preserve">. You know when something happens, we don’t call police. </w:t>
      </w:r>
      <w:r w:rsidRPr="001E509B">
        <w:rPr>
          <w:rStyle w:val="Emphasis"/>
          <w:highlight w:val="green"/>
        </w:rPr>
        <w:t xml:space="preserve">We don’t want to be judged by the police. We don’t want to be misgendered by </w:t>
      </w:r>
      <w:proofErr w:type="gramStart"/>
      <w:r w:rsidRPr="001E509B">
        <w:rPr>
          <w:rStyle w:val="Emphasis"/>
          <w:highlight w:val="green"/>
        </w:rPr>
        <w:t>officers—</w:t>
      </w:r>
      <w:proofErr w:type="gramEnd"/>
      <w:r w:rsidRPr="001E509B">
        <w:rPr>
          <w:rStyle w:val="Emphasis"/>
          <w:highlight w:val="green"/>
        </w:rPr>
        <w:t>they still tell us, ‘We have to call you by your government name, what’s on your ID’</w:t>
      </w:r>
      <w:r w:rsidRPr="001E509B">
        <w:rPr>
          <w:rStyle w:val="Emphasis"/>
        </w:rPr>
        <w:t>.</w:t>
      </w:r>
    </w:p>
    <w:p w14:paraId="25FF68C1" w14:textId="77777777" w:rsidR="001E509B" w:rsidRPr="001E509B" w:rsidRDefault="001E509B" w:rsidP="001E509B">
      <w:pPr>
        <w:ind w:left="720"/>
        <w:rPr>
          <w:sz w:val="16"/>
        </w:rPr>
      </w:pPr>
      <w:r w:rsidRPr="001E509B">
        <w:rPr>
          <w:sz w:val="16"/>
        </w:rPr>
        <w:t>[</w:t>
      </w:r>
      <w:hyperlink r:id="rId18" w:anchor="B54-humans-03-00010" w:history="1">
        <w:r w:rsidRPr="001E509B">
          <w:rPr>
            <w:rStyle w:val="Hyperlink"/>
            <w:b/>
            <w:bCs/>
          </w:rPr>
          <w:t>54</w:t>
        </w:r>
      </w:hyperlink>
      <w:r w:rsidRPr="001E509B">
        <w:rPr>
          <w:sz w:val="16"/>
        </w:rPr>
        <w:t>]</w:t>
      </w:r>
    </w:p>
    <w:p w14:paraId="52626F9B" w14:textId="77777777" w:rsidR="001E509B" w:rsidRPr="001E509B" w:rsidRDefault="001E509B" w:rsidP="001E509B">
      <w:pPr>
        <w:rPr>
          <w:sz w:val="16"/>
        </w:rPr>
      </w:pPr>
      <w:r w:rsidRPr="001E509B">
        <w:rPr>
          <w:rStyle w:val="StyleUnderline"/>
        </w:rPr>
        <w:t xml:space="preserve">Indeed, when the </w:t>
      </w:r>
      <w:r w:rsidRPr="001E509B">
        <w:rPr>
          <w:rStyle w:val="StyleUnderline"/>
          <w:highlight w:val="green"/>
        </w:rPr>
        <w:t>OCSO did</w:t>
      </w:r>
      <w:r w:rsidRPr="001E509B">
        <w:rPr>
          <w:rStyle w:val="StyleUnderline"/>
        </w:rPr>
        <w:t xml:space="preserve"> eventually </w:t>
      </w:r>
      <w:r w:rsidRPr="001E509B">
        <w:rPr>
          <w:rStyle w:val="StyleUnderline"/>
          <w:highlight w:val="green"/>
        </w:rPr>
        <w:t>release a public apology “for any misgivings our communications may have caused,” Sheriff</w:t>
      </w:r>
      <w:r w:rsidRPr="001E509B">
        <w:rPr>
          <w:rStyle w:val="StyleUnderline"/>
        </w:rPr>
        <w:t xml:space="preserve"> Jerry Demings </w:t>
      </w:r>
      <w:r w:rsidRPr="001E509B">
        <w:rPr>
          <w:rStyle w:val="StyleUnderline"/>
          <w:highlight w:val="green"/>
        </w:rPr>
        <w:t>justified misgendering Garden</w:t>
      </w:r>
      <w:r w:rsidRPr="001E509B">
        <w:rPr>
          <w:rStyle w:val="StyleUnderline"/>
        </w:rPr>
        <w:t xml:space="preserve"> in the initial press release by </w:t>
      </w:r>
      <w:r w:rsidRPr="001E509B">
        <w:rPr>
          <w:rStyle w:val="StyleUnderline"/>
          <w:highlight w:val="green"/>
        </w:rPr>
        <w:t xml:space="preserve">claiming that </w:t>
      </w:r>
      <w:r w:rsidRPr="001E509B">
        <w:rPr>
          <w:rStyle w:val="Emphasis"/>
          <w:highlight w:val="green"/>
        </w:rPr>
        <w:t>the office did not know she was transgender at the time</w:t>
      </w:r>
      <w:r w:rsidRPr="001E509B">
        <w:rPr>
          <w:sz w:val="16"/>
        </w:rPr>
        <w:t xml:space="preserve"> and noting that the OCSO was required by state statute to release the victim’s legal name alongside other details that might help detectives solve the case [</w:t>
      </w:r>
      <w:hyperlink r:id="rId19" w:anchor="B55-humans-03-00010" w:history="1">
        <w:r w:rsidRPr="001E509B">
          <w:rPr>
            <w:rStyle w:val="Hyperlink"/>
            <w:b/>
            <w:bCs/>
          </w:rPr>
          <w:t>55</w:t>
        </w:r>
      </w:hyperlink>
      <w:r w:rsidRPr="001E509B">
        <w:rPr>
          <w:sz w:val="16"/>
        </w:rPr>
        <w:t>]. Demings insisted that OCSO detectives and public information officers “did not intend to be insensitive,” had not known that Garden was transgender, and had transitioned to using her appropriate gender and recognized name as soon as they were informed.</w:t>
      </w:r>
    </w:p>
    <w:p w14:paraId="25606FB1" w14:textId="77777777" w:rsidR="001E509B" w:rsidRPr="001E509B" w:rsidRDefault="001E509B" w:rsidP="001E509B">
      <w:pPr>
        <w:rPr>
          <w:rStyle w:val="StyleUnderline"/>
        </w:rPr>
      </w:pPr>
      <w:r w:rsidRPr="001E509B">
        <w:rPr>
          <w:sz w:val="16"/>
        </w:rPr>
        <w:t xml:space="preserve">This official proclamation of no ill intent runs counter to Williams’ report of deputies referring to her using an archaic term that has a history of being used as a slur, an act of linguistic violence made </w:t>
      </w:r>
      <w:proofErr w:type="spellStart"/>
      <w:r w:rsidRPr="001E509B">
        <w:rPr>
          <w:sz w:val="16"/>
        </w:rPr>
        <w:t>necroviolent</w:t>
      </w:r>
      <w:proofErr w:type="spellEnd"/>
      <w:r w:rsidRPr="001E509B">
        <w:rPr>
          <w:sz w:val="16"/>
        </w:rPr>
        <w:t xml:space="preserve"> given the context of Garden’s murder and the presentation of a photograph of her traumatized body. </w:t>
      </w:r>
      <w:r w:rsidRPr="001E509B">
        <w:rPr>
          <w:rStyle w:val="StyleUnderline"/>
        </w:rPr>
        <w:t>Given that Garden presented as a woman in her daily life, it is unclear how useful information about her murder would be solicited by emphasizing a name and gender that she did not go by and framing her hair and clothing in a sensationalizing manner.</w:t>
      </w:r>
    </w:p>
    <w:p w14:paraId="7FA99FBB" w14:textId="77777777" w:rsidR="001E509B" w:rsidRPr="001E509B" w:rsidRDefault="001E509B" w:rsidP="001E509B">
      <w:pPr>
        <w:rPr>
          <w:rStyle w:val="Emphasis"/>
        </w:rPr>
      </w:pPr>
      <w:r w:rsidRPr="001E509B">
        <w:rPr>
          <w:rStyle w:val="StyleUnderline"/>
          <w:highlight w:val="green"/>
        </w:rPr>
        <w:t>Regardless of intent, the actions</w:t>
      </w:r>
      <w:r w:rsidRPr="001E509B">
        <w:rPr>
          <w:rStyle w:val="StyleUnderline"/>
        </w:rPr>
        <w:t xml:space="preserve"> of law enforcement </w:t>
      </w:r>
      <w:r w:rsidRPr="001E509B">
        <w:rPr>
          <w:rStyle w:val="StyleUnderline"/>
          <w:highlight w:val="green"/>
        </w:rPr>
        <w:t>must be analyzed based on their ultimate impact on the community</w:t>
      </w:r>
      <w:r w:rsidRPr="001E509B">
        <w:rPr>
          <w:rStyle w:val="StyleUnderline"/>
        </w:rPr>
        <w:t>. Garden’s murder and the OCSO’s investigation did not occur in a social vacuum</w:t>
      </w:r>
      <w:r w:rsidRPr="001E509B">
        <w:rPr>
          <w:rStyle w:val="Emphasis"/>
        </w:rPr>
        <w:t xml:space="preserve">. </w:t>
      </w:r>
      <w:r w:rsidRPr="001E509B">
        <w:rPr>
          <w:rStyle w:val="Emphasis"/>
          <w:highlight w:val="green"/>
        </w:rPr>
        <w:t>Twelve hours after Garden’s body was discovered</w:t>
      </w:r>
      <w:r w:rsidRPr="001E509B">
        <w:rPr>
          <w:rStyle w:val="Emphasis"/>
        </w:rPr>
        <w:t xml:space="preserve">, Jessie </w:t>
      </w:r>
      <w:r w:rsidRPr="001E509B">
        <w:rPr>
          <w:rStyle w:val="Emphasis"/>
          <w:highlight w:val="green"/>
        </w:rPr>
        <w:t>Sumla</w:t>
      </w:r>
      <w:r w:rsidRPr="001E509B">
        <w:rPr>
          <w:rStyle w:val="Emphasis"/>
        </w:rPr>
        <w:t>—</w:t>
      </w:r>
      <w:r w:rsidRPr="001E509B">
        <w:rPr>
          <w:rStyle w:val="Emphasis"/>
          <w:highlight w:val="green"/>
        </w:rPr>
        <w:t>a 30-year-old hairstylist and drag performer—was found murdered inside his Jacksonville</w:t>
      </w:r>
      <w:r w:rsidRPr="001E509B">
        <w:rPr>
          <w:rStyle w:val="Emphasis"/>
        </w:rPr>
        <w:t>,</w:t>
      </w:r>
      <w:r w:rsidRPr="001E509B">
        <w:rPr>
          <w:sz w:val="16"/>
        </w:rPr>
        <w:t xml:space="preserve"> FL, USA, home, </w:t>
      </w:r>
      <w:r w:rsidRPr="001E509B">
        <w:rPr>
          <w:rStyle w:val="Emphasis"/>
          <w:highlight w:val="green"/>
        </w:rPr>
        <w:t>the fourth Black TGD person to have been murdered in the city in as many months</w:t>
      </w:r>
      <w:r w:rsidRPr="001E509B">
        <w:rPr>
          <w:sz w:val="16"/>
        </w:rPr>
        <w:t xml:space="preserve"> [</w:t>
      </w:r>
      <w:hyperlink r:id="rId20" w:anchor="B56-humans-03-00010" w:history="1">
        <w:r w:rsidRPr="001E509B">
          <w:rPr>
            <w:rStyle w:val="Hyperlink"/>
            <w:b/>
            <w:bCs/>
          </w:rPr>
          <w:t>56</w:t>
        </w:r>
      </w:hyperlink>
      <w:r w:rsidRPr="001E509B">
        <w:rPr>
          <w:sz w:val="16"/>
        </w:rPr>
        <w:t>,</w:t>
      </w:r>
      <w:hyperlink r:id="rId21" w:anchor="B57-humans-03-00010" w:history="1">
        <w:r w:rsidRPr="001E509B">
          <w:rPr>
            <w:rStyle w:val="Hyperlink"/>
            <w:b/>
            <w:bCs/>
          </w:rPr>
          <w:t>57</w:t>
        </w:r>
      </w:hyperlink>
      <w:r w:rsidRPr="001E509B">
        <w:rPr>
          <w:sz w:val="16"/>
        </w:rPr>
        <w:t xml:space="preserve">]. Jacksonville and Orlando are approximately two hours apart by interstate, and this close cluster of deaths lead many in the community to fear that there was a serial killer in Florida targeting Black transgender women. Law enforcement’s repeated misgendering and misnaming of the victims combined with </w:t>
      </w:r>
      <w:r w:rsidRPr="001E509B">
        <w:rPr>
          <w:rStyle w:val="Emphasis"/>
          <w:highlight w:val="green"/>
        </w:rPr>
        <w:t>an apparent lack of urgency to solve their murders only heightened the community’s perception that Florida officials were biased against TGD people of color.</w:t>
      </w:r>
    </w:p>
    <w:p w14:paraId="69E81113" w14:textId="77777777" w:rsidR="00715D8A" w:rsidRDefault="00715D8A" w:rsidP="00715D8A"/>
    <w:p w14:paraId="06E3EC1C" w14:textId="550318F1" w:rsidR="00151895" w:rsidRPr="002E597B" w:rsidRDefault="00151895" w:rsidP="00151895">
      <w:pPr>
        <w:pStyle w:val="Heading4"/>
      </w:pPr>
      <w:r>
        <w:t xml:space="preserve">Naturalized notions of gender under a Trump administration define nonbinary and trans people out of existence, position trans bodies as unnatural and a threat to children, a population that can be regulated out of livable lives and put in positions of disposability and </w:t>
      </w:r>
      <w:proofErr w:type="spellStart"/>
      <w:r>
        <w:t>killability</w:t>
      </w:r>
      <w:proofErr w:type="spellEnd"/>
      <w:r>
        <w:t xml:space="preserve"> for the “safety” of cis populations they want to protect. This violence is continued even after death, the physical desecration, misgendering a deceased trans person reflects an </w:t>
      </w:r>
      <w:r w:rsidRPr="009D0E9B">
        <w:t xml:space="preserve">institutional process of deliberate neglect and disposability that treats the trans body as invisible and </w:t>
      </w:r>
      <w:proofErr w:type="spellStart"/>
      <w:r w:rsidRPr="009D0E9B">
        <w:t>ungrievable</w:t>
      </w:r>
      <w:proofErr w:type="spellEnd"/>
      <w:r>
        <w:t>.</w:t>
      </w:r>
    </w:p>
    <w:p w14:paraId="70E5985B" w14:textId="77777777" w:rsidR="00151895" w:rsidRPr="009F1BDA" w:rsidRDefault="00151895" w:rsidP="00151895">
      <w:pPr>
        <w:rPr>
          <w:rStyle w:val="StyleUnderline"/>
        </w:rPr>
      </w:pPr>
    </w:p>
    <w:p w14:paraId="3312BF04" w14:textId="77777777" w:rsidR="00151895" w:rsidRDefault="00151895" w:rsidP="00151895">
      <w:pPr>
        <w:pStyle w:val="Heading4"/>
      </w:pPr>
      <w:r>
        <w:t xml:space="preserve">Thus, Taryn and I advocate for nonbinary knowledge production. It centers the experiences of trans and nonbinary scholarship within academic spaces and actively works to challenge </w:t>
      </w:r>
      <w:proofErr w:type="spellStart"/>
      <w:r>
        <w:t>cisnormative</w:t>
      </w:r>
      <w:proofErr w:type="spellEnd"/>
      <w:r>
        <w:t xml:space="preserve"> ways of understanding the social world.</w:t>
      </w:r>
    </w:p>
    <w:p w14:paraId="7136BBC4" w14:textId="77777777" w:rsidR="00151895" w:rsidRPr="000C55FA" w:rsidRDefault="00151895" w:rsidP="00151895">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 xml:space="preserve">) </w:t>
      </w:r>
      <w:proofErr w:type="spellStart"/>
      <w:r>
        <w:t>taryn</w:t>
      </w:r>
      <w:proofErr w:type="spellEnd"/>
    </w:p>
    <w:p w14:paraId="5BCE3AB3" w14:textId="77777777" w:rsidR="00151895" w:rsidRDefault="00151895" w:rsidP="00151895">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 xml:space="preserve">work to uphold </w:t>
      </w:r>
      <w:proofErr w:type="spellStart"/>
      <w:r w:rsidRPr="001C5550">
        <w:rPr>
          <w:highlight w:val="green"/>
          <w:u w:val="single"/>
        </w:rPr>
        <w:t>cisnormative</w:t>
      </w:r>
      <w:proofErr w:type="spellEnd"/>
      <w:r w:rsidRPr="001C5550">
        <w:rPr>
          <w:highlight w:val="green"/>
          <w:u w:val="single"/>
        </w:rPr>
        <w:t xml:space="preser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t>
      </w:r>
      <w:proofErr w:type="gramStart"/>
      <w:r w:rsidRPr="001C5550">
        <w:rPr>
          <w:sz w:val="16"/>
        </w:rPr>
        <w:t>was</w:t>
      </w:r>
      <w:proofErr w:type="gramEnd"/>
      <w:r w:rsidRPr="001C5550">
        <w:rPr>
          <w:sz w:val="16"/>
        </w:rPr>
        <w:t xml:space="preserve">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w:t>
      </w:r>
      <w:proofErr w:type="gramStart"/>
      <w:r w:rsidRPr="001C5550">
        <w:rPr>
          <w:u w:val="single"/>
        </w:rPr>
        <w:t>has</w:t>
      </w:r>
      <w:proofErr w:type="gramEnd"/>
      <w:r w:rsidRPr="001C5550">
        <w:rPr>
          <w:u w:val="single"/>
        </w:rPr>
        <w:t xml:space="preserve">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8E36D7">
        <w:rPr>
          <w:highlight w:val="green"/>
          <w:u w:val="single"/>
        </w:rPr>
        <w:t>Trans of color critique has shown, as well, how race, class, and other intersections shape trans people’s material realities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 xml:space="preserve">I build on this </w:t>
      </w:r>
      <w:r w:rsidRPr="00EB1115">
        <w:rPr>
          <w:u w:val="single"/>
        </w:rPr>
        <w:t>trans knowledge production to think about non-binary embodiment and subjectivity in relation to doing research</w:t>
      </w:r>
      <w:r w:rsidRPr="00EB1115">
        <w:rPr>
          <w:sz w:val="16"/>
        </w:rPr>
        <w:t xml:space="preserve">. And </w:t>
      </w:r>
      <w:r w:rsidRPr="00EB1115">
        <w:rPr>
          <w:u w:val="single"/>
        </w:rPr>
        <w:t>I proffer non-binary knowledge production as a new epistemology that continues the work of queer and trans knowledge production and challenging normative ways of knowing within the academy. Many non-binary people, including myself, have a felt sense o</w:t>
      </w:r>
      <w:r w:rsidRPr="001C5550">
        <w:rPr>
          <w:u w:val="single"/>
        </w:rPr>
        <w:t xml:space="preserve">f not being a man or a woman, but our bodies are always in relation to the larger </w:t>
      </w:r>
      <w:proofErr w:type="spellStart"/>
      <w:r w:rsidRPr="001C5550">
        <w:rPr>
          <w:u w:val="single"/>
        </w:rPr>
        <w:t>cisnormative</w:t>
      </w:r>
      <w:proofErr w:type="spellEnd"/>
      <w:r w:rsidRPr="001C5550">
        <w:rPr>
          <w:u w:val="single"/>
        </w:rPr>
        <w:t xml:space="preser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theorize about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w:t>
      </w:r>
      <w:r w:rsidRPr="00EB1115">
        <w:rPr>
          <w:u w:val="single"/>
        </w:rPr>
        <w:t xml:space="preserve">by centering bodies and embodiment in doing research, disrupting dominant modes of methods and knowledge production, and </w:t>
      </w:r>
      <w:r w:rsidRPr="001C5550">
        <w:rPr>
          <w:highlight w:val="green"/>
          <w:u w:val="single"/>
        </w:rPr>
        <w:t>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 xml:space="preserve">engages with trans and non-binary lived </w:t>
      </w:r>
      <w:r w:rsidRPr="00EB1115">
        <w:rPr>
          <w:highlight w:val="green"/>
          <w:u w:val="single"/>
        </w:rPr>
        <w:t>experiences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w:t>
      </w:r>
      <w:proofErr w:type="gramStart"/>
      <w:r w:rsidRPr="001C5550">
        <w:rPr>
          <w:sz w:val="16"/>
        </w:rPr>
        <w:t>study, and</w:t>
      </w:r>
      <w:proofErr w:type="gramEnd"/>
      <w:r w:rsidRPr="001C5550">
        <w:rPr>
          <w:sz w:val="16"/>
        </w:rPr>
        <w:t xml:space="preserve"> instead address trans and non-binary </w:t>
      </w:r>
      <w:proofErr w:type="gramStart"/>
      <w:r w:rsidRPr="001C5550">
        <w:rPr>
          <w:sz w:val="16"/>
        </w:rPr>
        <w:t>people in their own right, on</w:t>
      </w:r>
      <w:proofErr w:type="gramEnd"/>
      <w:r w:rsidRPr="001C5550">
        <w:rPr>
          <w:sz w:val="16"/>
        </w:rPr>
        <w:t xml:space="preserve">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 xml:space="preserve">Trans and non-binary epistemologies challenge </w:t>
      </w:r>
      <w:proofErr w:type="spellStart"/>
      <w:r w:rsidRPr="001C5550">
        <w:rPr>
          <w:highlight w:val="green"/>
          <w:u w:val="single"/>
        </w:rPr>
        <w:t>cisnormative</w:t>
      </w:r>
      <w:proofErr w:type="spellEnd"/>
      <w:r w:rsidRPr="001C5550">
        <w:rPr>
          <w:highlight w:val="green"/>
          <w:u w:val="single"/>
        </w:rPr>
        <w:t xml:space="preser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xml:space="preserve">. The idealized ethnographer, through the </w:t>
      </w:r>
      <w:proofErr w:type="gramStart"/>
      <w:r w:rsidRPr="001C5550">
        <w:rPr>
          <w:sz w:val="16"/>
        </w:rPr>
        <w:t>often disembodied</w:t>
      </w:r>
      <w:proofErr w:type="gramEnd"/>
      <w:r w:rsidRPr="001C5550">
        <w:rPr>
          <w:sz w:val="16"/>
        </w:rPr>
        <w:t xml:space="preserve">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knowledge production,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w:t>
      </w:r>
      <w:r w:rsidRPr="00EB3175">
        <w:rPr>
          <w:highlight w:val="green"/>
          <w:u w:val="single"/>
        </w:rPr>
        <w:t>er</w:t>
      </w:r>
      <w:r w:rsidRPr="001C5550">
        <w:rPr>
          <w:u w:val="single"/>
        </w:rPr>
        <w:t xml:space="preserve">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 xml:space="preserve">This approach turns to how bodies fit in (or not) </w:t>
      </w:r>
      <w:proofErr w:type="gramStart"/>
      <w:r w:rsidRPr="001C5550">
        <w:rPr>
          <w:u w:val="single"/>
        </w:rPr>
        <w:t>in order to</w:t>
      </w:r>
      <w:proofErr w:type="gramEnd"/>
      <w:r w:rsidRPr="001C5550">
        <w:rPr>
          <w:u w:val="single"/>
        </w:rPr>
        <w:t xml:space="preserve"> disrupt the racialized heteropatriarchal lens of ethnography</w:t>
      </w:r>
      <w:r w:rsidRPr="001C5550">
        <w:rPr>
          <w:sz w:val="16"/>
        </w:rPr>
        <w:t xml:space="preserve">. It does so through thinking of bodies as in or out of place </w:t>
      </w:r>
      <w:proofErr w:type="gramStart"/>
      <w:r w:rsidRPr="001C5550">
        <w:rPr>
          <w:sz w:val="16"/>
        </w:rPr>
        <w:t>as a way to</w:t>
      </w:r>
      <w:proofErr w:type="gramEnd"/>
      <w:r w:rsidRPr="001C5550">
        <w:rPr>
          <w:sz w:val="16"/>
        </w:rPr>
        <w:t xml:space="preserve"> analyze the operations of gender, sexuality, and race within one’s field site (</w:t>
      </w:r>
      <w:proofErr w:type="spellStart"/>
      <w:r w:rsidRPr="001C5550">
        <w:rPr>
          <w:sz w:val="16"/>
        </w:rPr>
        <w:t>Adjepong</w:t>
      </w:r>
      <w:proofErr w:type="spellEnd"/>
      <w:r w:rsidRPr="001C5550">
        <w:rPr>
          <w:sz w:val="16"/>
        </w:rPr>
        <w:t xml:space="preserve">,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w:t>
      </w:r>
      <w:proofErr w:type="spellStart"/>
      <w:r w:rsidRPr="001C5550">
        <w:rPr>
          <w:highlight w:val="green"/>
          <w:u w:val="single"/>
        </w:rPr>
        <w:t>cisnormative</w:t>
      </w:r>
      <w:proofErr w:type="spellEnd"/>
      <w:r w:rsidRPr="001C5550">
        <w:rPr>
          <w:highlight w:val="green"/>
          <w:u w:val="single"/>
        </w:rPr>
        <w:t xml:space="preserve"> perspectives, </w:t>
      </w:r>
      <w:r w:rsidRPr="001C5550">
        <w:rPr>
          <w:u w:val="single"/>
        </w:rPr>
        <w:t xml:space="preserve">especially </w:t>
      </w:r>
      <w:proofErr w:type="spellStart"/>
      <w:r w:rsidRPr="001C5550">
        <w:rPr>
          <w:u w:val="single"/>
        </w:rPr>
        <w:t>cisnormative</w:t>
      </w:r>
      <w:proofErr w:type="spellEnd"/>
      <w:r w:rsidRPr="001C5550">
        <w:rPr>
          <w:u w:val="single"/>
        </w:rPr>
        <w:t xml:space="preser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w:t>
      </w:r>
      <w:proofErr w:type="gramStart"/>
      <w:r w:rsidRPr="001C5550">
        <w:rPr>
          <w:sz w:val="16"/>
        </w:rPr>
        <w:t>in order to</w:t>
      </w:r>
      <w:proofErr w:type="gramEnd"/>
      <w:r w:rsidRPr="001C5550">
        <w:rPr>
          <w:sz w:val="16"/>
        </w:rPr>
        <w:t xml:space="preserve">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986D9B">
        <w:rPr>
          <w:highlight w:val="green"/>
          <w:u w:val="single"/>
        </w:rPr>
        <w:t>This colonial gaze and its link to seeing anything that deviates from the Eurocentric gender binary as non-normative can be disrupted through centering trans and non-binary perspectives, methods, and knowledge</w:t>
      </w:r>
      <w:r w:rsidRPr="001C5550">
        <w:rPr>
          <w:u w:val="single"/>
        </w:rPr>
        <w:t>.</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xml:space="preserve">. As pleasure is related to freedom (brown, </w:t>
      </w:r>
      <w:proofErr w:type="spellStart"/>
      <w:r w:rsidRPr="001C5550">
        <w:rPr>
          <w:sz w:val="16"/>
        </w:rPr>
        <w:t>adrienne</w:t>
      </w:r>
      <w:proofErr w:type="spellEnd"/>
      <w:r w:rsidRPr="001C5550">
        <w:rPr>
          <w:sz w:val="16"/>
        </w:rPr>
        <w:t xml:space="preserve"> </w:t>
      </w:r>
      <w:proofErr w:type="spellStart"/>
      <w:r w:rsidRPr="001C5550">
        <w:rPr>
          <w:sz w:val="16"/>
        </w:rPr>
        <w:t>maree</w:t>
      </w:r>
      <w:proofErr w:type="spellEnd"/>
      <w:r w:rsidRPr="001C5550">
        <w:rPr>
          <w:sz w:val="16"/>
        </w:rPr>
        <w:t>, 2019</w:t>
      </w:r>
      <w:r w:rsidRPr="001C5550">
        <w:rPr>
          <w:u w:val="single"/>
        </w:rPr>
        <w:t xml:space="preserve">), centering a pleasure politic in our work can be crucial in liberating methods and knowledge production from </w:t>
      </w:r>
      <w:proofErr w:type="spellStart"/>
      <w:r w:rsidRPr="001C5550">
        <w:rPr>
          <w:u w:val="single"/>
        </w:rPr>
        <w:t>cisnormative</w:t>
      </w:r>
      <w:proofErr w:type="spellEnd"/>
      <w:r w:rsidRPr="001C5550">
        <w:rPr>
          <w:u w:val="single"/>
        </w:rPr>
        <w:t xml:space="preser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w:t>
      </w:r>
      <w:proofErr w:type="spellStart"/>
      <w:r w:rsidRPr="001C5550">
        <w:rPr>
          <w:sz w:val="16"/>
        </w:rPr>
        <w:t>cisnormative</w:t>
      </w:r>
      <w:proofErr w:type="spellEnd"/>
      <w:r w:rsidRPr="001C5550">
        <w:rPr>
          <w:sz w:val="16"/>
        </w:rPr>
        <w:t xml:space="preser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11AEBF78" w14:textId="77777777" w:rsidR="00151895" w:rsidRDefault="00151895" w:rsidP="00151895">
      <w:pPr>
        <w:rPr>
          <w:u w:val="single"/>
        </w:rPr>
      </w:pPr>
    </w:p>
    <w:p w14:paraId="77F41B48" w14:textId="1B5AA9B6" w:rsidR="00151895" w:rsidRDefault="00151895" w:rsidP="00151895">
      <w:pPr>
        <w:pStyle w:val="Heading4"/>
      </w:pPr>
      <w:r w:rsidRPr="00980708">
        <w:t>Christopher “Christoph” Lee died by suicide in 2012 at the age of 48. Lee’s chosen family made his final arrangements. They informed the Alameda County coroner that Lee “</w:t>
      </w:r>
      <w:r w:rsidRPr="00980708">
        <w:rPr>
          <w:u w:val="single"/>
        </w:rPr>
        <w:t>identified as a ‘Female to Male transgender man</w:t>
      </w:r>
      <w:r w:rsidRPr="00980708">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sidRPr="00980708">
        <w:t xml:space="preserve"> and provided the coroner with supporting documentation that included Lee’s driver’s license. However, the coroner who completed his death certificate used Lee’s deadname instead of his legally changed name and listed his sex as “female.”</w:t>
      </w:r>
      <w:r>
        <w:t xml:space="preserve"> His chosen brother says:</w:t>
      </w:r>
    </w:p>
    <w:p w14:paraId="6AC79E4D" w14:textId="77777777" w:rsidR="00151895" w:rsidRDefault="00151895" w:rsidP="00151895"/>
    <w:p w14:paraId="0710E7A3" w14:textId="77777777" w:rsidR="00151895" w:rsidRDefault="00151895" w:rsidP="00151895">
      <w:pPr>
        <w:pStyle w:val="Heading4"/>
        <w:rPr>
          <w:color w:val="4472C4" w:themeColor="accent1"/>
        </w:rPr>
      </w:pPr>
      <w:r w:rsidRPr="00980708">
        <w:rPr>
          <w:color w:val="4472C4" w:themeColor="accent1"/>
        </w:rPr>
        <w:t>“</w:t>
      </w:r>
      <w:r w:rsidRPr="00980708">
        <w:rPr>
          <w:color w:val="4472C4" w:themeColor="accent1"/>
          <w:u w:val="single"/>
        </w:rPr>
        <w:t>It felt like spitting on his grave. When they put RIP on people’s tombstones, it’s rest in peace. And I just felt like Christopher’s spirit will not rest in peace with a death certificate that says female . . . Christopher lived his life in all ways as a man. Listing him as female on his death certificate is disrespectful to his memory and his legacy. It is deeply painful to me, to his chosen family, and to the community that he was so much a part of</w:t>
      </w:r>
      <w:r w:rsidRPr="00980708">
        <w:rPr>
          <w:color w:val="4472C4" w:themeColor="accent1"/>
        </w:rPr>
        <w:t>.”</w:t>
      </w:r>
      <w:r w:rsidRPr="00980708">
        <w:rPr>
          <w:rStyle w:val="Style13ptBold"/>
          <w:b/>
          <w:color w:val="4472C4" w:themeColor="accent1"/>
          <w:vertAlign w:val="superscript"/>
        </w:rPr>
        <w:t xml:space="preserve"> </w:t>
      </w:r>
      <w:r w:rsidRPr="007245BA">
        <w:rPr>
          <w:rStyle w:val="Style13ptBold"/>
          <w:b/>
          <w:color w:val="4472C4" w:themeColor="accent1"/>
          <w:vertAlign w:val="superscript"/>
        </w:rPr>
        <w:t>3</w:t>
      </w:r>
      <w:r>
        <w:rPr>
          <w:rStyle w:val="Style13ptBold"/>
          <w:b/>
          <w:color w:val="4472C4" w:themeColor="accent1"/>
          <w:vertAlign w:val="superscript"/>
        </w:rPr>
        <w:t xml:space="preserve"> </w:t>
      </w:r>
    </w:p>
    <w:p w14:paraId="2E930ED7" w14:textId="77777777" w:rsidR="00151895" w:rsidRDefault="00151895" w:rsidP="00151895">
      <w:pPr>
        <w:rPr>
          <w:rStyle w:val="Style13ptBold"/>
          <w:b w:val="0"/>
          <w:color w:val="4472C4" w:themeColor="accent1"/>
          <w:vertAlign w:val="superscript"/>
        </w:rPr>
      </w:pPr>
    </w:p>
    <w:p w14:paraId="5AAD118A" w14:textId="77777777" w:rsidR="00151895" w:rsidRPr="001D6430" w:rsidRDefault="00151895" w:rsidP="00151895">
      <w:pPr>
        <w:pStyle w:val="Heading4"/>
      </w:pPr>
      <w:r>
        <w:t>Christopher</w:t>
      </w:r>
      <w:r w:rsidRPr="00805827">
        <w:t xml:space="preserve">’s friends and family </w:t>
      </w:r>
      <w:r>
        <w:t xml:space="preserve">was told that because it was done perfectly legally, they would have to staple the corrections to the original death certificate. The coroners literally papered over underlying </w:t>
      </w:r>
      <w:proofErr w:type="spellStart"/>
      <w:r>
        <w:t>necropolitics</w:t>
      </w:r>
      <w:proofErr w:type="spellEnd"/>
      <w:r>
        <w:t xml:space="preserve"> under the assumption of the inherent neutrality of correctness of the law. The chosen family’s counter-narrative to this legal misgendering was iteration that disrupts the management of trans bodies by the State. </w:t>
      </w:r>
    </w:p>
    <w:p w14:paraId="3C86C741" w14:textId="77777777" w:rsidR="00151895" w:rsidRPr="00FE0A93" w:rsidRDefault="00151895" w:rsidP="00151895">
      <w:pPr>
        <w:rPr>
          <w:rStyle w:val="StyleUnderline"/>
          <w:color w:val="4472C4" w:themeColor="accent1"/>
        </w:rPr>
      </w:pPr>
    </w:p>
    <w:p w14:paraId="1996E693" w14:textId="77777777" w:rsidR="00151895" w:rsidRPr="009E0CF3" w:rsidRDefault="00151895" w:rsidP="00151895">
      <w:pPr>
        <w:pStyle w:val="Heading4"/>
      </w:pPr>
      <w:r w:rsidRPr="009E0CF3">
        <w:t>The iterative nature of debate</w:t>
      </w:r>
      <w:r>
        <w:t xml:space="preserve"> and rhetoric</w:t>
      </w:r>
      <w:r w:rsidRPr="009E0CF3">
        <w:t xml:space="preserve"> ensures that we can make space for the queer Other</w:t>
      </w:r>
      <w:r>
        <w:t xml:space="preserve"> which </w:t>
      </w:r>
      <w:r w:rsidRPr="009E0CF3">
        <w:t>challenge</w:t>
      </w:r>
      <w:r>
        <w:t>s</w:t>
      </w:r>
      <w:r w:rsidRPr="009E0CF3">
        <w:t xml:space="preserve"> the </w:t>
      </w:r>
      <w:proofErr w:type="spellStart"/>
      <w:r>
        <w:t>cisnormative</w:t>
      </w:r>
      <w:proofErr w:type="spellEnd"/>
      <w:r>
        <w:t xml:space="preserve"> </w:t>
      </w:r>
      <w:r w:rsidRPr="009E0CF3">
        <w:t xml:space="preserve">roles that constitute </w:t>
      </w:r>
      <w:r>
        <w:t xml:space="preserve">trans </w:t>
      </w:r>
      <w:r w:rsidRPr="009E0CF3">
        <w:t>existence</w:t>
      </w:r>
      <w:r>
        <w:t xml:space="preserve"> and allow us to reconstitute available social roles. </w:t>
      </w:r>
    </w:p>
    <w:p w14:paraId="4D1866B3" w14:textId="77777777" w:rsidR="00151895" w:rsidRPr="007C057D" w:rsidRDefault="00151895" w:rsidP="00151895">
      <w:r w:rsidRPr="007C057D">
        <w:rPr>
          <w:rStyle w:val="Style13ptBold"/>
        </w:rPr>
        <w:t>Heckert et al 12</w:t>
      </w:r>
      <w:r w:rsidRPr="007C057D">
        <w:t>,</w:t>
      </w:r>
      <w:r>
        <w:t xml:space="preserve"> *PhD, now a yoga teacher? **Associate Professor of Sociology @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3C28BDF0" w14:textId="77777777" w:rsidR="00151895" w:rsidRPr="00A46868" w:rsidRDefault="00151895" w:rsidP="00151895">
      <w:pPr>
        <w:rPr>
          <w:sz w:val="14"/>
        </w:rPr>
      </w:pPr>
      <w:r w:rsidRPr="00A46868">
        <w:rPr>
          <w:sz w:val="14"/>
        </w:rPr>
        <w:t>QUEERING ANARCHIST PEDAGOGIES</w:t>
      </w:r>
    </w:p>
    <w:p w14:paraId="020B8306" w14:textId="77777777" w:rsidR="00151895" w:rsidRPr="004C3349" w:rsidRDefault="00151895" w:rsidP="00151895">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a consistent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 xml:space="preserve">(e.g., see DeLeon [18], [19], [20], [21]; </w:t>
      </w:r>
      <w:proofErr w:type="spellStart"/>
      <w:r w:rsidRPr="00A46868">
        <w:rPr>
          <w:sz w:val="14"/>
        </w:rPr>
        <w:t>Armaline</w:t>
      </w:r>
      <w:proofErr w:type="spellEnd"/>
      <w:r w:rsidRPr="00A46868">
        <w:rPr>
          <w:sz w:val="14"/>
        </w:rPr>
        <w:t xml:space="preserve"> [ 3]; DeLeon and Love 2009; </w:t>
      </w:r>
      <w:proofErr w:type="spellStart"/>
      <w:r w:rsidRPr="00A46868">
        <w:rPr>
          <w:sz w:val="14"/>
        </w:rPr>
        <w:t>Shukaitis</w:t>
      </w:r>
      <w:proofErr w:type="spellEnd"/>
      <w:r w:rsidRPr="00A46868">
        <w:rPr>
          <w:sz w:val="14"/>
        </w:rPr>
        <w:t xml:space="preserve"> [77]; Kahn [50]; Suissa [78]).</w:t>
      </w:r>
    </w:p>
    <w:p w14:paraId="0EAE20B3" w14:textId="77777777" w:rsidR="00151895" w:rsidRPr="009B4CD3" w:rsidRDefault="00151895" w:rsidP="00151895">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t>
      </w:r>
      <w:proofErr w:type="gramStart"/>
      <w:r w:rsidRPr="00A46868">
        <w:rPr>
          <w:rStyle w:val="StyleUnderline"/>
          <w:rFonts w:eastAsiaTheme="majorEastAsia"/>
        </w:rPr>
        <w:t>which she</w:t>
      </w:r>
      <w:proofErr w:type="gramEnd"/>
      <w:r w:rsidRPr="00A46868">
        <w:rPr>
          <w:rStyle w:val="StyleUnderline"/>
          <w:rFonts w:eastAsiaTheme="majorEastAsia"/>
        </w:rPr>
        <w:t xml:space="preserv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 xml:space="preserve">is iterative of </w:t>
      </w:r>
      <w:proofErr w:type="gramStart"/>
      <w:r w:rsidRPr="00365053">
        <w:rPr>
          <w:rStyle w:val="StyleUnderline"/>
          <w:rFonts w:eastAsiaTheme="majorEastAsia"/>
          <w:highlight w:val="green"/>
        </w:rPr>
        <w:t>particular norms</w:t>
      </w:r>
      <w:proofErr w:type="gramEnd"/>
      <w:r w:rsidRPr="00365053">
        <w:rPr>
          <w:rStyle w:val="StyleUnderline"/>
          <w:rFonts w:eastAsiaTheme="majorEastAsia"/>
          <w:highlight w:val="green"/>
        </w:rPr>
        <w:t xml:space="preserve"> set in place by dominant and normative cultural status quos</w:t>
      </w:r>
      <w:r w:rsidRPr="00365053">
        <w:rPr>
          <w:sz w:val="14"/>
          <w:highlight w:val="green"/>
        </w:rPr>
        <w:t xml:space="preserve"> (</w:t>
      </w:r>
      <w:r w:rsidRPr="00A46868">
        <w:rPr>
          <w:sz w:val="14"/>
        </w:rPr>
        <w:t xml:space="preserve">Butler </w:t>
      </w:r>
      <w:proofErr w:type="gramStart"/>
      <w:r w:rsidRPr="00A46868">
        <w:rPr>
          <w:sz w:val="14"/>
        </w:rPr>
        <w:t>[ 8</w:t>
      </w:r>
      <w:proofErr w:type="gramEnd"/>
      <w:r w:rsidRPr="00A46868">
        <w:rPr>
          <w:sz w:val="14"/>
        </w:rPr>
        <w:t xml:space="preserve">],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proofErr w:type="spellStart"/>
      <w:r w:rsidRPr="00A46868">
        <w:rPr>
          <w:rStyle w:val="StyleUnderline"/>
          <w:rFonts w:eastAsiaTheme="majorEastAsia"/>
        </w:rPr>
        <w:t>invisibilizes</w:t>
      </w:r>
      <w:proofErr w:type="spellEnd"/>
      <w:r w:rsidRPr="00A46868">
        <w:rPr>
          <w:rStyle w:val="StyleUnderline"/>
          <w:rFonts w:eastAsiaTheme="majorEastAsia"/>
        </w:rPr>
        <w:t xml:space="preserve">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49292A40" w14:textId="77777777" w:rsidR="00151895" w:rsidRPr="00A46868" w:rsidRDefault="00151895" w:rsidP="00151895">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w:t>
      </w:r>
      <w:proofErr w:type="gramStart"/>
      <w:r w:rsidRPr="00A46868">
        <w:rPr>
          <w:rStyle w:val="StyleUnderline"/>
          <w:rFonts w:eastAsiaTheme="majorEastAsia"/>
        </w:rPr>
        <w:t>particular roles</w:t>
      </w:r>
      <w:proofErr w:type="gramEnd"/>
      <w:r w:rsidRPr="00A46868">
        <w:rPr>
          <w:rStyle w:val="StyleUnderline"/>
          <w:rFonts w:eastAsiaTheme="majorEastAsia"/>
        </w:rPr>
        <w:t xml:space="preserve">) all the while caging us within their </w:t>
      </w:r>
      <w:proofErr w:type="gramStart"/>
      <w:r w:rsidRPr="00A46868">
        <w:rPr>
          <w:rStyle w:val="StyleUnderline"/>
          <w:rFonts w:eastAsiaTheme="majorEastAsia"/>
        </w:rPr>
        <w:t>particular borders</w:t>
      </w:r>
      <w:proofErr w:type="gramEnd"/>
      <w:r w:rsidRPr="00A46868">
        <w:rPr>
          <w:rStyle w:val="StyleUnderline"/>
          <w:rFonts w:eastAsiaTheme="majorEastAsia"/>
        </w:rPr>
        <w:t xml:space="preserve">.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([ 8],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w:t>
      </w:r>
      <w:proofErr w:type="spellStart"/>
      <w:r w:rsidRPr="00A46868">
        <w:rPr>
          <w:rStyle w:val="Emphasis"/>
        </w:rPr>
        <w:t>ies</w:t>
      </w:r>
      <w:proofErr w:type="spellEnd"/>
      <w:r w:rsidRPr="00A46868">
        <w:rPr>
          <w:rStyle w:val="Emphasis"/>
        </w:rPr>
        <w:t>)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xml:space="preserve">. As Claudia W. </w:t>
      </w:r>
      <w:proofErr w:type="spellStart"/>
      <w:r w:rsidRPr="00A46868">
        <w:rPr>
          <w:sz w:val="14"/>
        </w:rPr>
        <w:t>Ruitenberg</w:t>
      </w:r>
      <w:proofErr w:type="spellEnd"/>
      <w:r w:rsidRPr="00A46868">
        <w:rPr>
          <w:sz w:val="14"/>
        </w:rPr>
        <w:t xml:space="preserve">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4B46C512" w14:textId="77777777" w:rsidR="00151895" w:rsidRPr="00A46868" w:rsidRDefault="00151895" w:rsidP="00151895">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75032BFC" w14:textId="77777777" w:rsidR="00151895" w:rsidRPr="00A46868" w:rsidRDefault="00151895" w:rsidP="00151895">
      <w:pPr>
        <w:rPr>
          <w:sz w:val="14"/>
        </w:rPr>
      </w:pPr>
      <w:r w:rsidRPr="00A46868">
        <w:rPr>
          <w:sz w:val="14"/>
        </w:rPr>
        <w:t xml:space="preserve">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A46868">
        <w:rPr>
          <w:sz w:val="14"/>
        </w:rPr>
        <w:t>unschool</w:t>
      </w:r>
      <w:proofErr w:type="spellEnd"/>
      <w:r w:rsidRPr="00A46868">
        <w:rPr>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15BB6AB2" w14:textId="77777777" w:rsidR="00151895" w:rsidRPr="00A46868" w:rsidRDefault="00151895" w:rsidP="00151895">
      <w:pPr>
        <w:rPr>
          <w:sz w:val="14"/>
        </w:rPr>
      </w:pPr>
      <w:r w:rsidRPr="00365053">
        <w:rPr>
          <w:rStyle w:val="Emphasis"/>
          <w:highlight w:val="green"/>
        </w:rPr>
        <w:t>Norms are not individually created or iterated—they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w:t>
      </w:r>
      <w:proofErr w:type="spellStart"/>
      <w:r w:rsidRPr="00A46868">
        <w:rPr>
          <w:sz w:val="14"/>
        </w:rPr>
        <w:t>Ruitenberg</w:t>
      </w:r>
      <w:proofErr w:type="spellEnd"/>
      <w:r w:rsidRPr="00A46868">
        <w:rPr>
          <w:sz w:val="14"/>
        </w:rPr>
        <w:t xml:space="preserve">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w:t>
      </w:r>
      <w:proofErr w:type="spellStart"/>
      <w:r w:rsidRPr="00A46868">
        <w:rPr>
          <w:sz w:val="14"/>
        </w:rPr>
        <w:t>Ruitenberg</w:t>
      </w:r>
      <w:proofErr w:type="spellEnd"/>
      <w:r w:rsidRPr="00A46868">
        <w:rPr>
          <w:sz w:val="14"/>
        </w:rPr>
        <w:t xml:space="preserve">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51F8E3CA" w14:textId="77777777" w:rsidR="00151895" w:rsidRPr="00A46868" w:rsidRDefault="00151895" w:rsidP="00151895">
      <w:pPr>
        <w:rPr>
          <w:sz w:val="14"/>
        </w:rPr>
      </w:pPr>
      <w:r w:rsidRPr="00A46868">
        <w:rPr>
          <w:sz w:val="14"/>
        </w:rPr>
        <w:t xml:space="preserve">Johnston and </w:t>
      </w:r>
      <w:proofErr w:type="spellStart"/>
      <w:r w:rsidRPr="00A46868">
        <w:rPr>
          <w:sz w:val="14"/>
        </w:rPr>
        <w:t>Klandermans</w:t>
      </w:r>
      <w:proofErr w:type="spellEnd"/>
      <w:r w:rsidRPr="00A46868">
        <w:rPr>
          <w:sz w:val="14"/>
        </w:rPr>
        <w:t xml:space="preserve">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 xml:space="preserve">If we both live within discursive regimes that constitute our identities, </w:t>
      </w:r>
      <w:proofErr w:type="gramStart"/>
      <w:r w:rsidRPr="00A46868">
        <w:rPr>
          <w:rStyle w:val="StyleUnderline"/>
          <w:rFonts w:eastAsiaTheme="majorEastAsia"/>
        </w:rPr>
        <w:t>and also</w:t>
      </w:r>
      <w:proofErr w:type="gramEnd"/>
      <w:r w:rsidRPr="00A46868">
        <w:rPr>
          <w:rStyle w:val="StyleUnderline"/>
          <w:rFonts w:eastAsiaTheme="majorEastAsia"/>
        </w:rPr>
        <w:t xml:space="preserve">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54478DE7" w14:textId="77777777" w:rsidR="00151895" w:rsidRPr="00A46868" w:rsidRDefault="00151895" w:rsidP="00151895">
      <w:pPr>
        <w:rPr>
          <w:sz w:val="14"/>
        </w:rPr>
      </w:pPr>
      <w:proofErr w:type="spellStart"/>
      <w:r w:rsidRPr="00A46868">
        <w:rPr>
          <w:sz w:val="14"/>
        </w:rPr>
        <w:t>Ruitenberg</w:t>
      </w:r>
      <w:proofErr w:type="spellEnd"/>
      <w:r w:rsidRPr="00A46868">
        <w:rPr>
          <w:sz w:val="14"/>
        </w:rPr>
        <w:t xml:space="preserve">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We argue that teachers, themselves, might well take this to heart</w:t>
      </w:r>
      <w:r w:rsidRPr="00A46868">
        <w:rPr>
          <w:sz w:val="14"/>
        </w:rPr>
        <w:t xml:space="preserve"> in considering their own roles as subjects. From my experiences:</w:t>
      </w:r>
    </w:p>
    <w:p w14:paraId="581BC8BC" w14:textId="77777777" w:rsidR="00151895" w:rsidRPr="00A46868" w:rsidRDefault="00151895" w:rsidP="00151895">
      <w:pPr>
        <w:rPr>
          <w:sz w:val="14"/>
        </w:rPr>
      </w:pPr>
      <w:r w:rsidRPr="00A46868">
        <w:rPr>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A46868">
        <w:rPr>
          <w:sz w:val="14"/>
        </w:rPr>
        <w:t>actually ask</w:t>
      </w:r>
      <w:proofErr w:type="gramEnd"/>
      <w:r w:rsidRPr="00A46868">
        <w:rPr>
          <w:sz w:val="14"/>
        </w:rPr>
        <w:t xml:space="preserve"> the students how they would prefer to have the room set up, although I </w:t>
      </w:r>
      <w:proofErr w:type="gramStart"/>
      <w:r w:rsidRPr="00A46868">
        <w:rPr>
          <w:sz w:val="14"/>
        </w:rPr>
        <w:t>like</w:t>
      </w:r>
      <w:proofErr w:type="gramEnd"/>
      <w:r w:rsidRPr="00A46868">
        <w:rPr>
          <w:sz w:val="14"/>
        </w:rPr>
        <w:t xml:space="preserve"> to explain the reasons why I prefer the classroom in this way.</w:t>
      </w:r>
    </w:p>
    <w:p w14:paraId="3CF0AAC4" w14:textId="77777777" w:rsidR="00151895" w:rsidRDefault="00151895" w:rsidP="00151895">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w:t>
      </w:r>
      <w:proofErr w:type="gramStart"/>
      <w:r w:rsidRPr="00A46868">
        <w:rPr>
          <w:sz w:val="14"/>
        </w:rPr>
        <w:t>are able to</w:t>
      </w:r>
      <w:proofErr w:type="gramEnd"/>
      <w:r w:rsidRPr="00A46868">
        <w:rPr>
          <w:sz w:val="14"/>
        </w:rPr>
        <w:t xml:space="preserve"> talk about what they/we learn from the experience of working with those labeled students. What mutuality exists without that acknowledgment, out of a desire to maintain clear identities, out of fear? As bell hooks ([45]) has argued, fear and love cannot occupy the same </w:t>
      </w:r>
      <w:r w:rsidRPr="00365053">
        <w:rPr>
          <w:sz w:val="14"/>
        </w:rPr>
        <w:t xml:space="preserve">space. If </w:t>
      </w:r>
      <w:r w:rsidRPr="00365053">
        <w:rPr>
          <w:rStyle w:val="Emphasis"/>
        </w:rPr>
        <w:t>the classroom can be a space of love</w:t>
      </w:r>
      <w:r w:rsidRPr="00F03E43">
        <w:rPr>
          <w:rStyle w:val="Emphasis"/>
        </w:rPr>
        <w:t xml:space="preserve">, </w:t>
      </w:r>
      <w:r w:rsidRPr="00365053">
        <w:rPr>
          <w:rStyle w:val="Emphasis"/>
          <w:highlight w:val="green"/>
        </w:rPr>
        <w:t>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77D3EC34" w14:textId="77777777" w:rsidR="00151895" w:rsidRPr="009F1BDA" w:rsidRDefault="00151895" w:rsidP="00151895">
      <w:pPr>
        <w:pStyle w:val="Heading4"/>
        <w:rPr>
          <w:rStyle w:val="StyleUnderline"/>
        </w:rPr>
      </w:pPr>
      <w:r>
        <w:rPr>
          <w:rStyle w:val="Style13ptBold"/>
          <w:b/>
        </w:rPr>
        <w:t>Traditional policy frameworks force trans debaters to be docile on issues like misgendering and trans imaginations beyond state action, to subordinate it all to the resolution. Instead, we should leverage the unfinishedness of policy debate to operate as cites of nonbinary knowledge production that reduces the labor of trans debaters to performatively justify their existence.</w:t>
      </w:r>
    </w:p>
    <w:p w14:paraId="18198047" w14:textId="77777777" w:rsidR="00151895" w:rsidRPr="009F1BDA" w:rsidRDefault="00151895" w:rsidP="00151895">
      <w:pPr>
        <w:rPr>
          <w:rStyle w:val="StyleUnderline"/>
        </w:rPr>
      </w:pPr>
      <w:r w:rsidRPr="009A6261">
        <w:rPr>
          <w:rStyle w:val="Style13ptBold"/>
        </w:rPr>
        <w:t>Lepp 25</w:t>
      </w:r>
      <w:r w:rsidRPr="009A6261">
        <w:t xml:space="preserve"> (Nicholas Lepp (2025) Toward a queering of debate, Argumentation and Advocacy, 61:1, 84-100, DOI: 10.1080/10511431.2024.2365518) </w:t>
      </w:r>
      <w:proofErr w:type="spellStart"/>
      <w:r w:rsidRPr="009A6261">
        <w:t>taryn</w:t>
      </w:r>
      <w:proofErr w:type="spellEnd"/>
    </w:p>
    <w:p w14:paraId="255AE129" w14:textId="77777777" w:rsidR="00151895" w:rsidRPr="008C178C" w:rsidRDefault="00151895" w:rsidP="00151895">
      <w:pPr>
        <w:rPr>
          <w:u w:val="singl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w:t>
      </w:r>
      <w:proofErr w:type="spellStart"/>
      <w:r w:rsidRPr="009A6261">
        <w:rPr>
          <w:sz w:val="14"/>
        </w:rPr>
        <w:t>Lauretis</w:t>
      </w:r>
      <w:proofErr w:type="spellEnd"/>
      <w:r w:rsidRPr="009A6261">
        <w:rPr>
          <w:sz w:val="14"/>
        </w:rPr>
        <w:t xml:space="preserve">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w:t>
      </w:r>
      <w:proofErr w:type="gramStart"/>
      <w:r w:rsidRPr="009A6261">
        <w:rPr>
          <w:sz w:val="14"/>
        </w:rPr>
        <w:t>in order to</w:t>
      </w:r>
      <w:proofErr w:type="gramEnd"/>
      <w:r w:rsidRPr="009A6261">
        <w:rPr>
          <w:sz w:val="14"/>
        </w:rPr>
        <w:t xml:space="preserve"> succeed at the activity, and the skills acquired through that introspective thinking are a necessary part of the modern policy debate curriculum (Heller and Rao 2015; Lundberg 2010; </w:t>
      </w:r>
      <w:proofErr w:type="spellStart"/>
      <w:r w:rsidRPr="009A6261">
        <w:rPr>
          <w:sz w:val="14"/>
        </w:rPr>
        <w:t>Zarefsky</w:t>
      </w:r>
      <w:proofErr w:type="spellEnd"/>
      <w:r w:rsidRPr="009A6261">
        <w:rPr>
          <w:sz w:val="14"/>
        </w:rPr>
        <w:t xml:space="preserve"> 2017). The question driving this essay—what </w:t>
      </w:r>
      <w:proofErr w:type="gramStart"/>
      <w:r w:rsidRPr="009A6261">
        <w:rPr>
          <w:sz w:val="14"/>
        </w:rPr>
        <w:t>might it</w:t>
      </w:r>
      <w:proofErr w:type="gramEnd"/>
      <w:r w:rsidRPr="009A6261">
        <w:rPr>
          <w:sz w:val="14"/>
        </w:rPr>
        <w:t xml:space="preserve"> mean to queer debate—is offered here </w:t>
      </w:r>
      <w:proofErr w:type="gramStart"/>
      <w:r w:rsidRPr="009A6261">
        <w:rPr>
          <w:sz w:val="14"/>
        </w:rPr>
        <w:t>as a way to</w:t>
      </w:r>
      <w:proofErr w:type="gramEnd"/>
      <w:r w:rsidRPr="009A6261">
        <w:rPr>
          <w:sz w:val="14"/>
        </w:rPr>
        <w:t xml:space="preserve"> consider what debates about debate may mean or do for debaters. In other words, my hunch is that answers to the </w:t>
      </w:r>
      <w:proofErr w:type="gramStart"/>
      <w:r w:rsidRPr="009A6261">
        <w:rPr>
          <w:sz w:val="14"/>
        </w:rPr>
        <w:t>aforementioned question</w:t>
      </w:r>
      <w:proofErr w:type="gramEnd"/>
      <w:r w:rsidRPr="009A6261">
        <w:rPr>
          <w:sz w:val="14"/>
        </w:rPr>
        <w:t xml:space="preserve">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w:t>
      </w:r>
      <w:proofErr w:type="spellStart"/>
      <w:r w:rsidRPr="009A6261">
        <w:rPr>
          <w:sz w:val="14"/>
        </w:rPr>
        <w:t>irresolvability</w:t>
      </w:r>
      <w:proofErr w:type="spellEnd"/>
      <w:r w:rsidRPr="009A6261">
        <w:rPr>
          <w:sz w:val="14"/>
        </w:rPr>
        <w:t xml:space="preserve">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w:t>
      </w:r>
      <w:r w:rsidRPr="00986D9B">
        <w:rPr>
          <w:highlight w:val="green"/>
          <w:u w:val="single"/>
        </w:rPr>
        <w:t>, approach each debate as hyper-specific,</w:t>
      </w:r>
      <w:r w:rsidRPr="009A6261">
        <w:rPr>
          <w:u w:val="single"/>
        </w:rPr>
        <w:t xml:space="preserve"> particularized, </w:t>
      </w:r>
      <w:r w:rsidRPr="00986D9B">
        <w:rPr>
          <w:highlight w:val="green"/>
          <w:u w:val="single"/>
        </w:rPr>
        <w:t>and unique</w:t>
      </w:r>
      <w:r w:rsidRPr="009A6261">
        <w:rPr>
          <w:sz w:val="14"/>
        </w:rPr>
        <w:t xml:space="preserve">. What it might mean to queer debate, then, is to fundamentally reconsider how our students engage in debates about debate, </w:t>
      </w:r>
      <w:r w:rsidRPr="009A6261">
        <w:rPr>
          <w:highlight w:val="green"/>
          <w:u w:val="single"/>
        </w:rPr>
        <w:t xml:space="preserve">moving away from the telos-oriented </w:t>
      </w:r>
      <w:r w:rsidRPr="00986D9B">
        <w:rPr>
          <w:highlight w:val="green"/>
          <w:u w:val="single"/>
        </w:rPr>
        <w:t>understanding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partake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 xml:space="preserve">Rather than shy away from these imperfections, I mobilize them as evidence of the central lesson of this essay: </w:t>
      </w:r>
      <w:r w:rsidRPr="00986D9B">
        <w:rPr>
          <w:highlight w:val="green"/>
          <w:u w:val="single"/>
        </w:rPr>
        <w:t>all debate models are flawed,</w:t>
      </w:r>
      <w:r w:rsidRPr="009A6261">
        <w:rPr>
          <w:u w:val="single"/>
        </w:rPr>
        <w:t xml:space="preserve">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Queer theory and queering theory Queer is a notoriously slippery term. Resisting stabilization, the definitions and uses of queer have changed throughout time. Coming from the Indo-European root word -</w:t>
      </w:r>
      <w:proofErr w:type="spellStart"/>
      <w:r w:rsidRPr="009A6261">
        <w:rPr>
          <w:sz w:val="14"/>
        </w:rPr>
        <w:t>twerkw</w:t>
      </w:r>
      <w:proofErr w:type="spellEnd"/>
      <w:r w:rsidRPr="009A6261">
        <w:rPr>
          <w:sz w:val="14"/>
        </w:rPr>
        <w:t xml:space="preserve">, which yields the German word </w:t>
      </w:r>
      <w:proofErr w:type="spellStart"/>
      <w:r w:rsidRPr="009A6261">
        <w:rPr>
          <w:sz w:val="14"/>
        </w:rPr>
        <w:t>quer</w:t>
      </w:r>
      <w:proofErr w:type="spellEnd"/>
      <w:r w:rsidRPr="009A6261">
        <w:rPr>
          <w:sz w:val="14"/>
        </w:rPr>
        <w:t xml:space="preserve"> (to transverse), the Latin word </w:t>
      </w:r>
      <w:proofErr w:type="spellStart"/>
      <w:r w:rsidRPr="009A6261">
        <w:rPr>
          <w:sz w:val="14"/>
        </w:rPr>
        <w:t>torquere</w:t>
      </w:r>
      <w:proofErr w:type="spellEnd"/>
      <w:r w:rsidRPr="009A6261">
        <w:rPr>
          <w:sz w:val="14"/>
        </w:rPr>
        <w:t xml:space="preserve"> (to twist), and the English word athwart, </w:t>
      </w:r>
      <w:r w:rsidRPr="009A6261">
        <w:rPr>
          <w:u w:val="single"/>
        </w:rPr>
        <w:t>the etymology of “queer” points the word toward a sense of across, traversal, and movement</w:t>
      </w:r>
      <w:r w:rsidRPr="009A6261">
        <w:rPr>
          <w:sz w:val="14"/>
        </w:rPr>
        <w:t xml:space="preserve"> (Sedgwick 1993a, xii; see also </w:t>
      </w:r>
      <w:proofErr w:type="spellStart"/>
      <w:r w:rsidRPr="009A6261">
        <w:rPr>
          <w:sz w:val="14"/>
        </w:rPr>
        <w:t>Berghahn</w:t>
      </w:r>
      <w:proofErr w:type="spellEnd"/>
      <w:r w:rsidRPr="009A6261">
        <w:rPr>
          <w:sz w:val="14"/>
        </w:rPr>
        <w:t xml:space="preserve"> 2012). </w:t>
      </w:r>
      <w:r w:rsidRPr="009A6261">
        <w:rPr>
          <w:u w:val="single"/>
        </w:rPr>
        <w:t>Queer, then, shifts and turns, becoming distinct in various contexts and situations</w:t>
      </w:r>
      <w:r w:rsidRPr="009A6261">
        <w:rPr>
          <w:sz w:val="14"/>
        </w:rPr>
        <w:t xml:space="preserve">. The word queer, in Annamarie </w:t>
      </w:r>
      <w:proofErr w:type="spellStart"/>
      <w:r w:rsidRPr="009A6261">
        <w:rPr>
          <w:sz w:val="14"/>
        </w:rPr>
        <w:t>Jagose’s</w:t>
      </w:r>
      <w:proofErr w:type="spellEnd"/>
      <w:r w:rsidRPr="009A6261">
        <w:rPr>
          <w:sz w:val="14"/>
        </w:rPr>
        <w:t xml:space="preserve"> (1996, 1) words, “is very much a category in the process of formation</w:t>
      </w:r>
      <w:proofErr w:type="gramStart"/>
      <w:r w:rsidRPr="009A6261">
        <w:rPr>
          <w:sz w:val="14"/>
        </w:rPr>
        <w:t>….Its</w:t>
      </w:r>
      <w:proofErr w:type="gramEnd"/>
      <w:r w:rsidRPr="009A6261">
        <w:rPr>
          <w:sz w:val="14"/>
        </w:rPr>
        <w:t xml:space="preserve">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 xml:space="preserve">(Alexander and Rhodes 2022; Dehnert, Brouwer, and Le Master 2022; Tiffe </w:t>
      </w:r>
      <w:proofErr w:type="gramStart"/>
      <w:r w:rsidRPr="009A6261">
        <w:rPr>
          <w:sz w:val="14"/>
        </w:rPr>
        <w:t>et  al.</w:t>
      </w:r>
      <w:proofErr w:type="gramEnd"/>
      <w:r w:rsidRPr="009A6261">
        <w:rPr>
          <w:sz w:val="14"/>
        </w:rPr>
        <w:t xml:space="preserve"> </w:t>
      </w:r>
      <w:r w:rsidRPr="00220300">
        <w:rPr>
          <w:sz w:val="14"/>
        </w:rPr>
        <w:t xml:space="preserve">2015). </w:t>
      </w:r>
      <w:r w:rsidRPr="00220300">
        <w:rPr>
          <w:rStyle w:val="StyleUnderline"/>
        </w:rPr>
        <w:t xml:space="preserve">Yet despite queer’s etymological connection to torque, change, and illimitability, the term gained initial popularity as a slur referring to people expressing same-sex desires, </w:t>
      </w:r>
      <w:r w:rsidRPr="00725164">
        <w:rPr>
          <w:rStyle w:val="StyleUnderline"/>
        </w:rPr>
        <w:t>crossing gender boundaries, and otherwise uttering non-normative interests and identities. Because “culture</w:t>
      </w:r>
      <w:proofErr w:type="gramStart"/>
      <w:r w:rsidRPr="00725164">
        <w:rPr>
          <w:rStyle w:val="StyleUnderline"/>
        </w:rPr>
        <w:t>….commonly</w:t>
      </w:r>
      <w:proofErr w:type="gramEnd"/>
      <w:r w:rsidRPr="00725164">
        <w:rPr>
          <w:rStyle w:val="StyleUnderline"/>
        </w:rPr>
        <w:t xml:space="preserve"> understands homosexuality to be a derivative or less evolved form of heterosexuality,” those of us who do not understand ourselves as heterosexual and/or cisgender are oftentimes ostracized, otherized, and targeted for violence; queer, for many years, was thus intended to insult</w:t>
      </w:r>
      <w:r w:rsidRPr="00725164">
        <w:rPr>
          <w:sz w:val="14"/>
        </w:rPr>
        <w:t xml:space="preserve"> (</w:t>
      </w:r>
      <w:proofErr w:type="spellStart"/>
      <w:r w:rsidRPr="00725164">
        <w:rPr>
          <w:sz w:val="14"/>
        </w:rPr>
        <w:t>Jagose</w:t>
      </w:r>
      <w:proofErr w:type="spellEnd"/>
      <w:r w:rsidRPr="00725164">
        <w:rPr>
          <w:sz w:val="14"/>
        </w:rPr>
        <w:t xml:space="preserve"> 1996, 16). In fact, for many in the public sphere, queer is still an irreducibly derogatory</w:t>
      </w:r>
      <w:r w:rsidRPr="00220300">
        <w:rPr>
          <w:sz w:val="14"/>
        </w:rPr>
        <w:t xml:space="preserve"> term akin to</w:t>
      </w:r>
      <w:r w:rsidRPr="009A6261">
        <w:rPr>
          <w:sz w:val="14"/>
        </w:rPr>
        <w:t xml:space="preserve">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w:t>
      </w:r>
      <w:proofErr w:type="gramStart"/>
      <w:r w:rsidRPr="009A6261">
        <w:rPr>
          <w:sz w:val="14"/>
        </w:rPr>
        <w:t>morning</w:t>
      </w:r>
      <w:proofErr w:type="gramEnd"/>
      <w:r w:rsidRPr="009A6261">
        <w:rPr>
          <w:sz w:val="14"/>
        </w:rPr>
        <w:t xml:space="preserve"> we feel angry and disgusted, not gay. </w:t>
      </w:r>
      <w:proofErr w:type="gramStart"/>
      <w:r w:rsidRPr="009A6261">
        <w:rPr>
          <w:sz w:val="14"/>
        </w:rPr>
        <w:t>So</w:t>
      </w:r>
      <w:proofErr w:type="gramEnd"/>
      <w:r w:rsidRPr="009A6261">
        <w:rPr>
          <w:sz w:val="14"/>
        </w:rPr>
        <w:t xml:space="preserve"> we’ve chosen to call ourselves queer. Using ‘queer’ is a way of reminding us how we are perceived by the rest of the world</w:t>
      </w:r>
      <w:proofErr w:type="gramStart"/>
      <w:r w:rsidRPr="009A6261">
        <w:rPr>
          <w:sz w:val="14"/>
        </w:rPr>
        <w:t>….Yeah</w:t>
      </w:r>
      <w:proofErr w:type="gramEnd"/>
      <w:r w:rsidRPr="009A6261">
        <w:rPr>
          <w:sz w:val="14"/>
        </w:rPr>
        <w:t>,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w:t>
      </w:r>
      <w:proofErr w:type="spellStart"/>
      <w:r w:rsidRPr="007A189C">
        <w:rPr>
          <w:sz w:val="14"/>
        </w:rPr>
        <w:t>Jagose</w:t>
      </w:r>
      <w:proofErr w:type="spellEnd"/>
      <w:r w:rsidRPr="007A189C">
        <w:rPr>
          <w:sz w:val="14"/>
        </w:rPr>
        <w:t xml:space="preserve"> 1996, 107; see also Campbell 2012). Queer is not and cannot be restrained, </w:t>
      </w:r>
      <w:proofErr w:type="gramStart"/>
      <w:r w:rsidRPr="007A189C">
        <w:rPr>
          <w:sz w:val="14"/>
        </w:rPr>
        <w:t>exceeding</w:t>
      </w:r>
      <w:proofErr w:type="gramEnd"/>
      <w:r w:rsidRPr="007A189C">
        <w:rPr>
          <w:sz w:val="14"/>
        </w:rPr>
        <w:t xml:space="preserve">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w:t>
      </w:r>
      <w:proofErr w:type="gramStart"/>
      <w:r w:rsidRPr="009A6261">
        <w:rPr>
          <w:sz w:val="14"/>
        </w:rPr>
        <w:t xml:space="preserve">That is to say, </w:t>
      </w:r>
      <w:r w:rsidRPr="009A6261">
        <w:rPr>
          <w:u w:val="single"/>
        </w:rPr>
        <w:t>if</w:t>
      </w:r>
      <w:proofErr w:type="gramEnd"/>
      <w:r w:rsidRPr="009A6261">
        <w:rPr>
          <w:u w:val="single"/>
        </w:rPr>
        <w:t xml:space="preserve">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w:t>
      </w:r>
      <w:proofErr w:type="spellStart"/>
      <w:r w:rsidRPr="009A6261">
        <w:rPr>
          <w:sz w:val="14"/>
        </w:rPr>
        <w:t>kritik</w:t>
      </w:r>
      <w:proofErr w:type="spellEnd"/>
      <w:r w:rsidRPr="009A6261">
        <w:rPr>
          <w:sz w:val="14"/>
        </w:rPr>
        <w:t xml:space="preserve"> (Bennett 1996; Solt 1993) to the University of Louisville Malcolm X Debate Society (Larsen 2023; Reid-Brinkley 2019) and broader conversations about what models of </w:t>
      </w:r>
      <w:proofErr w:type="spellStart"/>
      <w:r w:rsidRPr="009A6261">
        <w:rPr>
          <w:sz w:val="14"/>
        </w:rPr>
        <w:t>kritik</w:t>
      </w:r>
      <w:proofErr w:type="spellEnd"/>
      <w:r w:rsidRPr="009A6261">
        <w:rPr>
          <w:sz w:val="14"/>
        </w:rPr>
        <w:t xml:space="preserve">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 xml:space="preserve">efforts to disrupt debate’s constraints operate as queer challenges to debate’s </w:t>
      </w:r>
      <w:proofErr w:type="gramStart"/>
      <w:r w:rsidRPr="009A6261">
        <w:rPr>
          <w:highlight w:val="green"/>
          <w:u w:val="single"/>
        </w:rPr>
        <w:t>normativity</w:t>
      </w:r>
      <w:r w:rsidRPr="009A6261">
        <w:rPr>
          <w:u w:val="single"/>
        </w:rPr>
        <w:t>, and</w:t>
      </w:r>
      <w:proofErr w:type="gramEnd"/>
      <w:r w:rsidRPr="009A6261">
        <w:rPr>
          <w:u w:val="single"/>
        </w:rPr>
        <w:t xml:space="preserve"> have had many important educational and communal benefits for debaters, coaches, and scholars.</w:t>
      </w:r>
      <w:r w:rsidRPr="009A6261">
        <w:rPr>
          <w:sz w:val="14"/>
        </w:rPr>
        <w:t xml:space="preserve"> Thus, </w:t>
      </w:r>
      <w:r w:rsidRPr="009A6261">
        <w:rPr>
          <w:u w:val="single"/>
        </w:rPr>
        <w:t xml:space="preserve">with these more </w:t>
      </w:r>
      <w:proofErr w:type="spellStart"/>
      <w:r w:rsidRPr="009A6261">
        <w:rPr>
          <w:u w:val="single"/>
        </w:rPr>
        <w:t>kritikal</w:t>
      </w:r>
      <w:proofErr w:type="spellEnd"/>
      <w:r w:rsidRPr="009A6261">
        <w:rPr>
          <w:u w:val="single"/>
        </w:rPr>
        <w:t xml:space="preserve">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w:t>
      </w:r>
      <w:proofErr w:type="gramStart"/>
      <w:r w:rsidRPr="009A6261">
        <w:rPr>
          <w:sz w:val="14"/>
        </w:rPr>
        <w:t>aforementioned question</w:t>
      </w:r>
      <w:proofErr w:type="gramEnd"/>
      <w:r w:rsidRPr="009A6261">
        <w:rPr>
          <w:sz w:val="14"/>
        </w:rPr>
        <w:t xml:space="preserve">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w:t>
      </w:r>
      <w:proofErr w:type="spellStart"/>
      <w:r w:rsidRPr="009A6261">
        <w:rPr>
          <w:sz w:val="14"/>
        </w:rPr>
        <w:t>kritikal</w:t>
      </w:r>
      <w:proofErr w:type="spellEnd"/>
      <w:r w:rsidRPr="009A6261">
        <w:rPr>
          <w:sz w:val="14"/>
        </w:rPr>
        <w:t xml:space="preserve"> and traditional policy approaches to each year’s topic important and educational. Rather, I hope to mine the productive liminal space between </w:t>
      </w:r>
      <w:proofErr w:type="spellStart"/>
      <w:r w:rsidRPr="009A6261">
        <w:rPr>
          <w:sz w:val="14"/>
        </w:rPr>
        <w:t>kritikal</w:t>
      </w:r>
      <w:proofErr w:type="spellEnd"/>
      <w:r w:rsidRPr="009A6261">
        <w:rPr>
          <w:sz w:val="14"/>
        </w:rPr>
        <w:t xml:space="preserve"> and more traditional policy debate </w:t>
      </w:r>
      <w:proofErr w:type="gramStart"/>
      <w:r w:rsidRPr="009A6261">
        <w:rPr>
          <w:sz w:val="14"/>
        </w:rPr>
        <w:t>as a way to</w:t>
      </w:r>
      <w:proofErr w:type="gramEnd"/>
      <w:r w:rsidRPr="009A6261">
        <w:rPr>
          <w:sz w:val="14"/>
        </w:rPr>
        <w:t xml:space="preserve">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xml:space="preserve">; debate resolutions and controversy areas, in fact, are often chosen because they have no one obvious answer or solution. Furthermore, the messiness of debate topics is why we have our students engage in switch-side debate </w:t>
      </w:r>
      <w:proofErr w:type="gramStart"/>
      <w:r w:rsidRPr="009A6261">
        <w:rPr>
          <w:sz w:val="14"/>
        </w:rPr>
        <w:t>as a way to</w:t>
      </w:r>
      <w:proofErr w:type="gramEnd"/>
      <w:r w:rsidRPr="009A6261">
        <w:rPr>
          <w:sz w:val="14"/>
        </w:rPr>
        <w:t xml:space="preserve"> avoid dogmatism and absolutist ideological beliefs. We recognize that, because these subjects are so complex, our students should learn about both sides of the resolution and chosen controversy (English </w:t>
      </w:r>
      <w:proofErr w:type="gramStart"/>
      <w:r w:rsidRPr="009A6261">
        <w:rPr>
          <w:sz w:val="14"/>
        </w:rPr>
        <w:t>et  al.</w:t>
      </w:r>
      <w:proofErr w:type="gramEnd"/>
      <w:r w:rsidRPr="009A6261">
        <w:rPr>
          <w:sz w:val="14"/>
        </w:rPr>
        <w:t xml:space="preserve"> 2007; Muir 1993; Young 2011). The negative reading multiple conditional advocacies is also evidence of the messiness of debate, as that conceptual strategy suggests that there is a plethora of possible ways to approach the topic which should all be investigated</w:t>
      </w:r>
      <w:r w:rsidRPr="009A6261">
        <w:rPr>
          <w:u w:val="single"/>
        </w:rPr>
        <w:t xml:space="preserve">. Declaring debate an unbounded activity would once and for all resolve debates about debate because our students would be given the exact parameters of each debate they engage in and therefore sidestep the incommensurability that I find so productive within the </w:t>
      </w:r>
      <w:proofErr w:type="spellStart"/>
      <w:r w:rsidRPr="009A6261">
        <w:rPr>
          <w:u w:val="single"/>
        </w:rPr>
        <w:t>irresolvability</w:t>
      </w:r>
      <w:proofErr w:type="spellEnd"/>
      <w:r w:rsidRPr="009A6261">
        <w:rPr>
          <w:u w:val="single"/>
        </w:rPr>
        <w:t xml:space="preserve">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w:t>
      </w:r>
      <w:proofErr w:type="gramStart"/>
      <w:r w:rsidRPr="009A6261">
        <w:rPr>
          <w:u w:val="single"/>
        </w:rPr>
        <w:t>both of these</w:t>
      </w:r>
      <w:proofErr w:type="gramEnd"/>
      <w:r w:rsidRPr="009A6261">
        <w:rPr>
          <w:u w:val="single"/>
        </w:rPr>
        <w:t xml:space="preserve"> topics? My answer is that there is no answer; the position I am taking is that there is no position to be taken. To provide an answer or a position would be to try to overcome the obstacle that is this question’s </w:t>
      </w:r>
      <w:proofErr w:type="spellStart"/>
      <w:r w:rsidRPr="009A6261">
        <w:rPr>
          <w:u w:val="single"/>
        </w:rPr>
        <w:t>insurmountability</w:t>
      </w:r>
      <w:proofErr w:type="spellEnd"/>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w:t>
      </w:r>
      <w:r w:rsidRPr="00220300">
        <w:rPr>
          <w:sz w:val="14"/>
        </w:rPr>
        <w:t xml:space="preserve">actual solution, I do not intend to convey the position that debate cannot be queered. My non/answer is not designed to give up on the inquiry. Instead, my stance is that </w:t>
      </w:r>
      <w:r w:rsidRPr="00220300">
        <w:rPr>
          <w:u w:val="single"/>
        </w:rPr>
        <w:t>we should not try to move past or solve the unsolvable mess that arises when seeking answers to this question.</w:t>
      </w:r>
      <w:r w:rsidRPr="00220300">
        <w:rPr>
          <w:sz w:val="14"/>
        </w:rPr>
        <w:t xml:space="preserve"> I am</w:t>
      </w:r>
      <w:r w:rsidRPr="009A6261">
        <w:rPr>
          <w:sz w:val="14"/>
        </w:rPr>
        <w:t xml:space="preserve">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w:t>
      </w:r>
      <w:proofErr w:type="spellStart"/>
      <w:r w:rsidRPr="009A6261">
        <w:rPr>
          <w:highlight w:val="green"/>
          <w:u w:val="single"/>
        </w:rPr>
        <w:t>irresolvability</w:t>
      </w:r>
      <w:proofErr w:type="spellEnd"/>
      <w:r w:rsidRPr="009A6261">
        <w:rPr>
          <w:highlight w:val="green"/>
          <w:u w:val="single"/>
        </w:rPr>
        <w:t xml:space="preserve"> of the question is productive, </w:t>
      </w:r>
      <w:r w:rsidRPr="007A189C">
        <w:rPr>
          <w:u w:val="single"/>
        </w:rPr>
        <w:t>advancing current conversations regarding debates about debate and allowing new threads of investigation into this topic</w:t>
      </w:r>
      <w:r w:rsidRPr="009A6261">
        <w:rPr>
          <w:sz w:val="14"/>
        </w:rPr>
        <w:t xml:space="preserve">. The </w:t>
      </w:r>
      <w:proofErr w:type="gramStart"/>
      <w:r w:rsidRPr="009A6261">
        <w:rPr>
          <w:sz w:val="14"/>
        </w:rPr>
        <w:t>particular phrasing</w:t>
      </w:r>
      <w:proofErr w:type="gramEnd"/>
      <w:r w:rsidRPr="009A6261">
        <w:rPr>
          <w:sz w:val="14"/>
        </w:rPr>
        <w:t xml:space="preserve">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 xml:space="preserve">leaves room for a plurality of answers to the </w:t>
      </w:r>
      <w:proofErr w:type="gramStart"/>
      <w:r w:rsidRPr="007A189C">
        <w:rPr>
          <w:u w:val="single"/>
        </w:rPr>
        <w:t>aforementioned question</w:t>
      </w:r>
      <w:proofErr w:type="gramEnd"/>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w:t>
      </w:r>
      <w:proofErr w:type="spellStart"/>
      <w:r w:rsidRPr="009A6261">
        <w:rPr>
          <w:sz w:val="14"/>
        </w:rPr>
        <w:t>Rescher</w:t>
      </w:r>
      <w:proofErr w:type="spellEnd"/>
      <w:r w:rsidRPr="009A6261">
        <w:rPr>
          <w:sz w:val="14"/>
        </w:rPr>
        <w:t xml:space="preserve">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 xml:space="preserve">What makes </w:t>
      </w:r>
      <w:r w:rsidRPr="00986D9B">
        <w:rPr>
          <w:highlight w:val="green"/>
          <w:u w:val="single"/>
        </w:rPr>
        <w:t>aporia</w:t>
      </w:r>
      <w:r w:rsidRPr="009A6261">
        <w:rPr>
          <w:u w:val="single"/>
        </w:rPr>
        <w:t xml:space="preserve"> distinct from contradiction is that it </w:t>
      </w:r>
      <w:r w:rsidRPr="00986D9B">
        <w:rPr>
          <w:highlight w:val="green"/>
          <w:u w:val="single"/>
        </w:rPr>
        <w:t>is generative, making possible new ways of approaching problems from within their inability to be solved.</w:t>
      </w:r>
      <w:r w:rsidRPr="009A6261">
        <w:rPr>
          <w:u w:val="single"/>
        </w:rPr>
        <w:t xml:space="preserve"> Thus, even as aporia is stuck, it paradoxically remains open, </w:t>
      </w:r>
      <w:r w:rsidRPr="00986D9B">
        <w:rPr>
          <w:highlight w:val="green"/>
          <w:u w:val="single"/>
        </w:rPr>
        <w:t>inviting new ways of thinking</w:t>
      </w:r>
      <w:r w:rsidRPr="009A6261">
        <w:rPr>
          <w:u w:val="single"/>
        </w:rPr>
        <w:t xml:space="preserve"> from within the very tension arising between </w:t>
      </w:r>
      <w:proofErr w:type="spellStart"/>
      <w:r w:rsidRPr="009A6261">
        <w:rPr>
          <w:u w:val="single"/>
        </w:rPr>
        <w:t>irresolvably</w:t>
      </w:r>
      <w:proofErr w:type="spellEnd"/>
      <w:r w:rsidRPr="009A6261">
        <w:rPr>
          <w:u w:val="single"/>
        </w:rPr>
        <w:t xml:space="preserve">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xml:space="preserve">. Thus, with François Raffoul (2008, 286), we may consider this aporetic approach to queering debate to be im-possible in the sense that it is “the excess with respect to the horizon of the conditions of possibility.” </w:t>
      </w:r>
      <w:proofErr w:type="gramStart"/>
      <w:r w:rsidRPr="009A6261">
        <w:rPr>
          <w:sz w:val="14"/>
        </w:rPr>
        <w:t>That is to say,</w:t>
      </w:r>
      <w:r w:rsidRPr="009A6261">
        <w:rPr>
          <w:u w:val="single"/>
        </w:rPr>
        <w:t xml:space="preserve"> taking</w:t>
      </w:r>
      <w:proofErr w:type="gramEnd"/>
      <w:r w:rsidRPr="009A6261">
        <w:rPr>
          <w:u w:val="single"/>
        </w:rPr>
        <w:t xml:space="preserve"> an aporetic approach to queering debate is not </w:t>
      </w:r>
      <w:proofErr w:type="spellStart"/>
      <w:r w:rsidRPr="009A6261">
        <w:rPr>
          <w:u w:val="single"/>
        </w:rPr>
        <w:t>not</w:t>
      </w:r>
      <w:proofErr w:type="spellEnd"/>
      <w:r w:rsidRPr="009A6261">
        <w:rPr>
          <w:u w:val="single"/>
        </w:rPr>
        <w:t xml:space="preserve">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xml:space="preserve">.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w:t>
      </w:r>
      <w:proofErr w:type="gramStart"/>
      <w:r w:rsidRPr="009A6261">
        <w:rPr>
          <w:u w:val="single"/>
        </w:rPr>
        <w:t>particular approach</w:t>
      </w:r>
      <w:proofErr w:type="gramEnd"/>
      <w:r w:rsidRPr="009A6261">
        <w:rPr>
          <w:u w:val="single"/>
        </w:rPr>
        <w:t xml:space="preserve"> homes in on the radical contingency and hyper-contextuality of queer and applies those characteristics to debate</w:t>
      </w:r>
      <w:r w:rsidRPr="009A6261">
        <w:rPr>
          <w:sz w:val="14"/>
        </w:rPr>
        <w:t xml:space="preserve"> (Sewell 2014; West, </w:t>
      </w:r>
      <w:proofErr w:type="spellStart"/>
      <w:r w:rsidRPr="009A6261">
        <w:rPr>
          <w:sz w:val="14"/>
        </w:rPr>
        <w:t>Frischherz</w:t>
      </w:r>
      <w:proofErr w:type="spellEnd"/>
      <w:r w:rsidRPr="009A6261">
        <w:rPr>
          <w:sz w:val="14"/>
        </w:rPr>
        <w:t xml:space="preserve">,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 xml:space="preserve">we might approach each individual debate as specific and unique </w:t>
      </w:r>
      <w:proofErr w:type="gramStart"/>
      <w:r w:rsidRPr="009A6261">
        <w:rPr>
          <w:u w:val="single"/>
        </w:rPr>
        <w:t>as a way to</w:t>
      </w:r>
      <w:proofErr w:type="gramEnd"/>
      <w:r w:rsidRPr="009A6261">
        <w:rPr>
          <w:u w:val="single"/>
        </w:rPr>
        <w:t xml:space="preserve"> </w:t>
      </w:r>
      <w:proofErr w:type="gramStart"/>
      <w:r w:rsidRPr="009A6261">
        <w:rPr>
          <w:u w:val="single"/>
        </w:rPr>
        <w:t>open up</w:t>
      </w:r>
      <w:proofErr w:type="gramEnd"/>
      <w:r w:rsidRPr="009A6261">
        <w:rPr>
          <w:u w:val="single"/>
        </w:rPr>
        <w:t xml:space="preserve">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w:t>
      </w:r>
      <w:proofErr w:type="spellStart"/>
      <w:r w:rsidRPr="009A6261">
        <w:rPr>
          <w:u w:val="single"/>
        </w:rPr>
        <w:t>irresolvability</w:t>
      </w:r>
      <w:proofErr w:type="spellEnd"/>
      <w:r w:rsidRPr="009A6261">
        <w:rPr>
          <w:u w:val="single"/>
        </w:rPr>
        <w:t xml:space="preserve"> as an educational non/model for considering each debate.</w:t>
      </w:r>
      <w:r w:rsidRPr="009A6261">
        <w:rPr>
          <w:sz w:val="14"/>
        </w:rPr>
        <w:t xml:space="preserve"> </w:t>
      </w:r>
      <w:r w:rsidRPr="009A6261">
        <w:rPr>
          <w:u w:val="single"/>
        </w:rPr>
        <w:t xml:space="preserve">My suggestion is a particular focus on each individual debate as it occurs rather than an overarching interpretation of how all debates ought </w:t>
      </w:r>
      <w:proofErr w:type="gramStart"/>
      <w:r w:rsidRPr="009A6261">
        <w:rPr>
          <w:u w:val="single"/>
        </w:rPr>
        <w:t>be</w:t>
      </w:r>
      <w:proofErr w:type="gramEnd"/>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necessitate that students reconsider win conditions, </w:t>
      </w:r>
      <w:r w:rsidRPr="00687E7A">
        <w:rPr>
          <w:u w:val="single"/>
        </w:rPr>
        <w:t xml:space="preserve">argumentation style, evidence quality, and how to communicate their arguments to judges. Students would be strongly incentivized to </w:t>
      </w:r>
      <w:r w:rsidRPr="00C803C0">
        <w:rPr>
          <w:strike/>
          <w:sz w:val="13"/>
          <w:szCs w:val="15"/>
        </w:rPr>
        <w:t xml:space="preserve">think on their feet </w:t>
      </w:r>
      <w:r w:rsidRPr="00687E7A">
        <w:rPr>
          <w:u w:val="single"/>
        </w:rPr>
        <w:t>due to the specificity and uniqueness of each individual debate. As a</w:t>
      </w:r>
      <w:r w:rsidRPr="009A6261">
        <w:rPr>
          <w:u w:val="single"/>
        </w:rPr>
        <w:t xml:space="preserve"> result, many of the </w:t>
      </w:r>
      <w:r w:rsidRPr="009A6261">
        <w:rPr>
          <w:highlight w:val="green"/>
          <w:u w:val="single"/>
        </w:rPr>
        <w:t xml:space="preserve">portable skills that debaters acquire from years of debate would be much </w:t>
      </w:r>
      <w:r w:rsidRPr="00986D9B">
        <w:rPr>
          <w:highlight w:val="green"/>
          <w:u w:val="single"/>
        </w:rPr>
        <w:t>stronger, sharpened from the ever-changing nature of the activity.</w:t>
      </w:r>
      <w:r w:rsidRPr="009A6261">
        <w:rPr>
          <w:u w:val="single"/>
        </w:rPr>
        <w:t xml:space="preserve">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w:t>
      </w:r>
      <w:r w:rsidRPr="00220300">
        <w:rPr>
          <w:sz w:val="14"/>
        </w:rPr>
        <w:t xml:space="preserve">to influence the rest of the community’s adoption of one of those competing models of debate. </w:t>
      </w:r>
      <w:r w:rsidRPr="00220300">
        <w:rPr>
          <w:u w:val="single"/>
        </w:rPr>
        <w:t>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w:t>
      </w:r>
      <w:r w:rsidRPr="009A6261">
        <w:rPr>
          <w:u w:val="single"/>
        </w:rPr>
        <w:t xml:space="preserve"> Embracing the messiness of both queer and debate, </w:t>
      </w:r>
      <w:r w:rsidRPr="009A6261">
        <w:rPr>
          <w:highlight w:val="green"/>
          <w:u w:val="single"/>
        </w:rPr>
        <w:t xml:space="preserve">we allow every </w:t>
      </w:r>
      <w:proofErr w:type="gramStart"/>
      <w:r w:rsidRPr="009A6261">
        <w:rPr>
          <w:highlight w:val="green"/>
          <w:u w:val="single"/>
        </w:rPr>
        <w:t>particular round</w:t>
      </w:r>
      <w:proofErr w:type="gramEnd"/>
      <w:r w:rsidRPr="009A6261">
        <w:rPr>
          <w:highlight w:val="green"/>
          <w:u w:val="single"/>
        </w:rPr>
        <w:t xml:space="preserve"> to guide the model of what could </w:t>
      </w:r>
      <w:r w:rsidRPr="008B2833">
        <w:rPr>
          <w:highlight w:val="green"/>
          <w:u w:val="single"/>
        </w:rPr>
        <w:t xml:space="preserve">and would happen.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w:t>
      </w:r>
      <w:proofErr w:type="gramStart"/>
      <w:r w:rsidRPr="009A6261">
        <w:rPr>
          <w:sz w:val="14"/>
        </w:rPr>
        <w:t>particular round</w:t>
      </w:r>
      <w:proofErr w:type="gramEnd"/>
      <w:r w:rsidRPr="009A6261">
        <w:rPr>
          <w:sz w:val="14"/>
        </w:rPr>
        <w:t xml:space="preserve">.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w:t>
      </w:r>
      <w:proofErr w:type="spellStart"/>
      <w:r w:rsidRPr="009A6261">
        <w:rPr>
          <w:u w:val="single"/>
        </w:rPr>
        <w:t>kritikal</w:t>
      </w:r>
      <w:proofErr w:type="spellEnd"/>
      <w:r w:rsidRPr="009A6261">
        <w:rPr>
          <w:u w:val="single"/>
        </w:rPr>
        <w:t xml:space="preserve">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w:t>
      </w:r>
      <w:proofErr w:type="gramStart"/>
      <w:r w:rsidRPr="009A6261">
        <w:rPr>
          <w:u w:val="single"/>
        </w:rPr>
        <w:t xml:space="preserve">in </w:t>
      </w:r>
      <w:r w:rsidRPr="007A189C">
        <w:rPr>
          <w:u w:val="single"/>
        </w:rPr>
        <w:t>particular debates</w:t>
      </w:r>
      <w:proofErr w:type="gramEnd"/>
      <w:r w:rsidRPr="007A189C">
        <w:rPr>
          <w:u w:val="single"/>
        </w:rPr>
        <w:t xml:space="preserve">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w:t>
      </w:r>
      <w:proofErr w:type="gramStart"/>
      <w:r w:rsidRPr="009A6261">
        <w:rPr>
          <w:sz w:val="14"/>
        </w:rPr>
        <w:t>particular debate</w:t>
      </w:r>
      <w:proofErr w:type="gramEnd"/>
      <w:r w:rsidRPr="009A6261">
        <w:rPr>
          <w:sz w:val="14"/>
        </w:rPr>
        <w:t xml:space="preserv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w:t>
      </w:r>
      <w:r w:rsidRPr="00725164">
        <w:rPr>
          <w:u w:val="single"/>
        </w:rPr>
        <w:t xml:space="preserve">of debate has its educational and competitive benefits as well as its roadblocks and pitfalls. But that inability to find the “right” model of debate is exactly what makes engaging in these kinds of debates so valuable: not the hypothetical aftereffects of a universal adoption of a competing model, but the fact that our students are invited to repeatedly engage in introspective thinking as a result of the inability to resolve the potential problems with the model of debate that they defend. </w:t>
      </w:r>
      <w:proofErr w:type="gramStart"/>
      <w:r w:rsidRPr="00725164">
        <w:rPr>
          <w:u w:val="single"/>
        </w:rPr>
        <w:t>That is to say, partaking</w:t>
      </w:r>
      <w:proofErr w:type="gramEnd"/>
      <w:r w:rsidRPr="00725164">
        <w:rPr>
          <w:u w:val="single"/>
        </w:rPr>
        <w:t xml:space="preserve"> in the framework debate itself has educational value which should be affirmed even though neither competing model of debate is actualizable</w:t>
      </w:r>
      <w:r w:rsidRPr="009A6261">
        <w:rPr>
          <w:u w:val="single"/>
        </w:rPr>
        <w:t xml:space="preserve"> or solvent on a community-wide level.</w:t>
      </w:r>
      <w:r w:rsidRPr="009A6261">
        <w:rPr>
          <w:sz w:val="14"/>
        </w:rPr>
        <w:t xml:space="preserve"> </w:t>
      </w:r>
      <w:r w:rsidRPr="009A6261">
        <w:rPr>
          <w:u w:val="single"/>
        </w:rPr>
        <w:t>Even though neither side can resolve their impacts, as there will always be “policy” teams and “</w:t>
      </w:r>
      <w:proofErr w:type="spellStart"/>
      <w:r w:rsidRPr="009A6261">
        <w:rPr>
          <w:u w:val="single"/>
        </w:rPr>
        <w:t>kritikal</w:t>
      </w:r>
      <w:proofErr w:type="spellEnd"/>
      <w:r w:rsidRPr="009A6261">
        <w:rPr>
          <w:u w:val="single"/>
        </w:rPr>
        <w:t>” teams</w:t>
      </w:r>
      <w:r w:rsidRPr="009A6261">
        <w:rPr>
          <w:sz w:val="14"/>
        </w:rPr>
        <w:t xml:space="preserve">, the contestation over how debate could or should look in each </w:t>
      </w:r>
      <w:proofErr w:type="gramStart"/>
      <w:r w:rsidRPr="009A6261">
        <w:rPr>
          <w:sz w:val="14"/>
        </w:rPr>
        <w:t>particular round</w:t>
      </w:r>
      <w:proofErr w:type="gramEnd"/>
      <w:r w:rsidRPr="009A6261">
        <w:rPr>
          <w:sz w:val="14"/>
        </w:rPr>
        <w:t xml:space="preserve"> is meaningful. My proposed queer model of debate (much like every other potential model of debate) is imperfect because, in fact</w:t>
      </w:r>
      <w:r w:rsidRPr="009A6261">
        <w:rPr>
          <w:u w:val="single"/>
        </w:rPr>
        <w:t xml:space="preserve">, there cannot </w:t>
      </w:r>
      <w:proofErr w:type="gramStart"/>
      <w:r w:rsidRPr="009A6261">
        <w:rPr>
          <w:u w:val="single"/>
        </w:rPr>
        <w:t>actually be</w:t>
      </w:r>
      <w:proofErr w:type="gramEnd"/>
      <w:r w:rsidRPr="009A6261">
        <w:rPr>
          <w:u w:val="single"/>
        </w:rPr>
        <w:t xml:space="preserv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w:t>
      </w:r>
      <w:proofErr w:type="gramStart"/>
      <w:r w:rsidRPr="009A6261">
        <w:rPr>
          <w:sz w:val="14"/>
        </w:rPr>
        <w:t>particular instantiations</w:t>
      </w:r>
      <w:proofErr w:type="gramEnd"/>
      <w:r w:rsidRPr="009A6261">
        <w:rPr>
          <w:sz w:val="14"/>
        </w:rPr>
        <w:t xml:space="preserve">;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 xml:space="preserve">my suggestion has been that to queer debate is to approach each individual debate and consider it on its own terms such that our students sidestep arguments about the overall adoption of each model in favor of the </w:t>
      </w:r>
      <w:proofErr w:type="gramStart"/>
      <w:r w:rsidRPr="009A6261">
        <w:rPr>
          <w:u w:val="single"/>
        </w:rPr>
        <w:t>particular contingencies</w:t>
      </w:r>
      <w:proofErr w:type="gramEnd"/>
      <w:r w:rsidRPr="009A6261">
        <w:rPr>
          <w:u w:val="single"/>
        </w:rPr>
        <w:t xml:space="preserve">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w:t>
      </w:r>
      <w:proofErr w:type="spellStart"/>
      <w:r w:rsidRPr="009A6261">
        <w:rPr>
          <w:sz w:val="14"/>
        </w:rPr>
        <w:t>term’s</w:t>
      </w:r>
      <w:proofErr w:type="spellEnd"/>
      <w:r w:rsidRPr="009A6261">
        <w:rPr>
          <w:sz w:val="14"/>
        </w:rPr>
        <w:t xml:space="preserve">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w:t>
      </w:r>
      <w:proofErr w:type="spellStart"/>
      <w:r w:rsidRPr="009A6261">
        <w:rPr>
          <w:sz w:val="14"/>
        </w:rPr>
        <w:t>kritikal</w:t>
      </w:r>
      <w:proofErr w:type="spellEnd"/>
      <w:r w:rsidRPr="009A6261">
        <w:rPr>
          <w:sz w:val="14"/>
        </w:rPr>
        <w:t xml:space="preserve">”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proofErr w:type="gramStart"/>
      <w:r w:rsidRPr="009A6261">
        <w:rPr>
          <w:u w:val="single"/>
        </w:rPr>
        <w:t>debate</w:t>
      </w:r>
      <w:proofErr w:type="gramEnd"/>
      <w:r w:rsidRPr="009A6261">
        <w:rPr>
          <w:u w:val="single"/>
        </w:rPr>
        <w:t xml:space="preserv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w:t>
      </w:r>
      <w:proofErr w:type="gramStart"/>
      <w:r w:rsidRPr="009A6261">
        <w:rPr>
          <w:sz w:val="14"/>
        </w:rPr>
        <w:t>making a decision</w:t>
      </w:r>
      <w:proofErr w:type="gramEnd"/>
      <w:r w:rsidRPr="009A6261">
        <w:rPr>
          <w:sz w:val="14"/>
        </w:rPr>
        <w:t xml:space="preserve">; we have not really been faced with a choice to make. Instead, </w:t>
      </w:r>
      <w:proofErr w:type="gramStart"/>
      <w:r w:rsidRPr="009A6261">
        <w:rPr>
          <w:u w:val="single"/>
        </w:rPr>
        <w:t>making a decision</w:t>
      </w:r>
      <w:proofErr w:type="gramEnd"/>
      <w:r w:rsidRPr="009A6261">
        <w:rPr>
          <w:u w:val="single"/>
        </w:rPr>
        <w:t>,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bookmarkEnd w:id="0"/>
    <w:p w14:paraId="2A7CB2AB" w14:textId="77777777" w:rsidR="00151895" w:rsidRPr="00057E58" w:rsidRDefault="00151895" w:rsidP="00151895"/>
    <w:p w14:paraId="0CDF1C9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770C" w14:textId="77777777" w:rsidR="001F3332" w:rsidRDefault="001F3332" w:rsidP="00066D2C">
      <w:pPr>
        <w:spacing w:after="0" w:line="240" w:lineRule="auto"/>
      </w:pPr>
      <w:r>
        <w:separator/>
      </w:r>
    </w:p>
  </w:endnote>
  <w:endnote w:type="continuationSeparator" w:id="0">
    <w:p w14:paraId="4D1FC657" w14:textId="77777777" w:rsidR="001F3332" w:rsidRDefault="001F33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11F1" w14:textId="77777777" w:rsidR="001F3332" w:rsidRDefault="001F3332" w:rsidP="00066D2C">
      <w:pPr>
        <w:spacing w:after="0" w:line="240" w:lineRule="auto"/>
      </w:pPr>
      <w:r>
        <w:separator/>
      </w:r>
    </w:p>
  </w:footnote>
  <w:footnote w:type="continuationSeparator" w:id="0">
    <w:p w14:paraId="52791D07" w14:textId="77777777" w:rsidR="001F3332" w:rsidRDefault="001F33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151895"/>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1D1F"/>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414"/>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89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09B"/>
    <w:rsid w:val="001E61F5"/>
    <w:rsid w:val="001F0C01"/>
    <w:rsid w:val="001F1F4D"/>
    <w:rsid w:val="001F3332"/>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459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15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CB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F2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C4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6F8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30F5"/>
    <w:rsid w:val="00704573"/>
    <w:rsid w:val="007072CC"/>
    <w:rsid w:val="0071254A"/>
    <w:rsid w:val="007131D2"/>
    <w:rsid w:val="00713917"/>
    <w:rsid w:val="00715D8A"/>
    <w:rsid w:val="00717AF8"/>
    <w:rsid w:val="00720F86"/>
    <w:rsid w:val="00722832"/>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4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2833"/>
    <w:rsid w:val="008B4FBE"/>
    <w:rsid w:val="008B6039"/>
    <w:rsid w:val="008C2555"/>
    <w:rsid w:val="008C29FB"/>
    <w:rsid w:val="008C5B87"/>
    <w:rsid w:val="008D0448"/>
    <w:rsid w:val="008D0677"/>
    <w:rsid w:val="008D0C9E"/>
    <w:rsid w:val="008D2F03"/>
    <w:rsid w:val="008D6762"/>
    <w:rsid w:val="008E30D8"/>
    <w:rsid w:val="008E36D7"/>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43B"/>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92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FCE"/>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663"/>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E9D"/>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C45B1"/>
  <w15:chartTrackingRefBased/>
  <w15:docId w15:val="{1B9844B8-B892-403C-A262-4788E8434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E509B"/>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A924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24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9243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A924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24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A92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43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924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243B"/>
    <w:rPr>
      <w:color w:val="auto"/>
      <w:u w:val="none"/>
    </w:rPr>
  </w:style>
  <w:style w:type="character" w:customStyle="1" w:styleId="Heading1Char">
    <w:name w:val="Heading 1 Char"/>
    <w:aliases w:val="Pocket Char"/>
    <w:basedOn w:val="DefaultParagraphFont"/>
    <w:link w:val="Heading1"/>
    <w:rsid w:val="00A9243B"/>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A9243B"/>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A9243B"/>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A9243B"/>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9243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9243B"/>
    <w:rPr>
      <w:b w:val="0"/>
      <w:sz w:val="22"/>
      <w:u w:val="single"/>
    </w:rPr>
  </w:style>
  <w:style w:type="character" w:styleId="Strong">
    <w:name w:val="Strong"/>
    <w:basedOn w:val="DefaultParagraphFont"/>
    <w:uiPriority w:val="22"/>
    <w:semiHidden/>
    <w:qFormat/>
    <w:rsid w:val="00A9243B"/>
    <w:rPr>
      <w:b/>
      <w:bCs/>
    </w:rPr>
  </w:style>
  <w:style w:type="character" w:styleId="BookTitle">
    <w:name w:val="Book Title"/>
    <w:basedOn w:val="DefaultParagraphFont"/>
    <w:uiPriority w:val="33"/>
    <w:semiHidden/>
    <w:qFormat/>
    <w:rsid w:val="00A9243B"/>
    <w:rPr>
      <w:b/>
      <w:bCs/>
      <w:i/>
      <w:iCs/>
      <w:spacing w:val="5"/>
    </w:rPr>
  </w:style>
  <w:style w:type="character" w:customStyle="1" w:styleId="Heading5Char">
    <w:name w:val="Heading 5 Char"/>
    <w:basedOn w:val="DefaultParagraphFont"/>
    <w:link w:val="Heading5"/>
    <w:uiPriority w:val="9"/>
    <w:semiHidden/>
    <w:rsid w:val="00A9243B"/>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A9243B"/>
  </w:style>
  <w:style w:type="paragraph" w:styleId="Header">
    <w:name w:val="header"/>
    <w:basedOn w:val="Normal"/>
    <w:link w:val="HeaderChar"/>
    <w:uiPriority w:val="99"/>
    <w:semiHidden/>
    <w:rsid w:val="00A924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243B"/>
    <w:rPr>
      <w:rFonts w:ascii="Calibri" w:hAnsi="Calibri" w:cs="Calibri"/>
      <w:kern w:val="2"/>
      <w:szCs w:val="24"/>
      <w14:ligatures w14:val="standardContextual"/>
    </w:rPr>
  </w:style>
  <w:style w:type="paragraph" w:styleId="Footer">
    <w:name w:val="footer"/>
    <w:basedOn w:val="Normal"/>
    <w:link w:val="FooterChar"/>
    <w:uiPriority w:val="99"/>
    <w:semiHidden/>
    <w:rsid w:val="00A924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243B"/>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A9243B"/>
    <w:pPr>
      <w:spacing w:after="120"/>
    </w:pPr>
  </w:style>
  <w:style w:type="character" w:customStyle="1" w:styleId="BodyTextChar">
    <w:name w:val="Body Text Char"/>
    <w:basedOn w:val="DefaultParagraphFont"/>
    <w:link w:val="BodyText"/>
    <w:uiPriority w:val="99"/>
    <w:semiHidden/>
    <w:rsid w:val="00A9243B"/>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A924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243B"/>
    <w:rPr>
      <w:rFonts w:ascii="Calibri" w:hAnsi="Calibri" w:cs="Calibri"/>
    </w:rPr>
  </w:style>
  <w:style w:type="character" w:styleId="Hyperlink">
    <w:name w:val="Hyperlink"/>
    <w:basedOn w:val="DefaultParagraphFont"/>
    <w:uiPriority w:val="99"/>
    <w:unhideWhenUsed/>
    <w:rsid w:val="00A9243B"/>
    <w:rPr>
      <w:color w:val="0563C1" w:themeColor="hyperlink"/>
      <w:u w:val="single"/>
    </w:rPr>
  </w:style>
  <w:style w:type="character" w:styleId="UnresolvedMention">
    <w:name w:val="Unresolved Mention"/>
    <w:basedOn w:val="DefaultParagraphFont"/>
    <w:uiPriority w:val="99"/>
    <w:semiHidden/>
    <w:unhideWhenUsed/>
    <w:rsid w:val="00A9243B"/>
    <w:rPr>
      <w:color w:val="605E5C"/>
      <w:shd w:val="clear" w:color="auto" w:fill="E1DFDD"/>
    </w:rPr>
  </w:style>
  <w:style w:type="paragraph" w:customStyle="1" w:styleId="Analytic">
    <w:name w:val="Analytic"/>
    <w:basedOn w:val="Normal"/>
    <w:link w:val="AnalyticChar"/>
    <w:uiPriority w:val="5"/>
    <w:qFormat/>
    <w:rsid w:val="00A9243B"/>
    <w:rPr>
      <w:b/>
      <w:color w:val="0070C0"/>
      <w:sz w:val="26"/>
    </w:rPr>
  </w:style>
  <w:style w:type="character" w:customStyle="1" w:styleId="AnalyticChar">
    <w:name w:val="Analytic Char"/>
    <w:basedOn w:val="DefaultParagraphFont"/>
    <w:link w:val="Analytic"/>
    <w:uiPriority w:val="5"/>
    <w:rsid w:val="00A9243B"/>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51895"/>
    <w:pPr>
      <w:widowControl w:val="0"/>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dpi.com/2673-9461/3/2/10" TargetMode="External"/><Relationship Id="rId18" Type="http://schemas.openxmlformats.org/officeDocument/2006/relationships/hyperlink" Target="https://www.mdpi.com/2673-9461/3/2/10" TargetMode="External"/><Relationship Id="rId3" Type="http://schemas.openxmlformats.org/officeDocument/2006/relationships/customXml" Target="../customXml/item3.xml"/><Relationship Id="rId21" Type="http://schemas.openxmlformats.org/officeDocument/2006/relationships/hyperlink" Target="https://www.mdpi.com/2673-9461/3/2/10" TargetMode="External"/><Relationship Id="rId7" Type="http://schemas.openxmlformats.org/officeDocument/2006/relationships/settings" Target="settings.xml"/><Relationship Id="rId12" Type="http://schemas.openxmlformats.org/officeDocument/2006/relationships/hyperlink" Target="https://www.mdpi.com/2673-9461/3/2/10" TargetMode="External"/><Relationship Id="rId17" Type="http://schemas.openxmlformats.org/officeDocument/2006/relationships/hyperlink" Target="https://www.mdpi.com/2673-9461/3/2/10" TargetMode="External"/><Relationship Id="rId2" Type="http://schemas.openxmlformats.org/officeDocument/2006/relationships/customXml" Target="../customXml/item2.xml"/><Relationship Id="rId16" Type="http://schemas.openxmlformats.org/officeDocument/2006/relationships/hyperlink" Target="https://www.mdpi.com/2673-9461/3/2/10" TargetMode="External"/><Relationship Id="rId20" Type="http://schemas.openxmlformats.org/officeDocument/2006/relationships/hyperlink" Target="https://www.mdpi.com/2673-9461/3/2/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dpi.com/2673-9461/3/2/10" TargetMode="External"/><Relationship Id="rId5" Type="http://schemas.openxmlformats.org/officeDocument/2006/relationships/numbering" Target="numbering.xml"/><Relationship Id="rId15" Type="http://schemas.openxmlformats.org/officeDocument/2006/relationships/hyperlink" Target="https://www.mdpi.com/2673-9461/3/2/10"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mdpi.com/2673-9461/3/2/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dpi.com/2673-9461/3/2/1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98536F-384B-4DE5-B814-86366344A013}">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C96F80B-2841-4FEA-AF78-9693EEF7D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EEF8A6-C2CF-4D9C-81CE-44E2AF4E5D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15041</Words>
  <Characters>85736</Characters>
  <Application>Microsoft Office Word</Application>
  <DocSecurity>4</DocSecurity>
  <Lines>714</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100576</CharactersWithSpaces>
  <SharedDoc>false</SharedDoc>
  <HLinks>
    <vt:vector size="66" baseType="variant">
      <vt:variant>
        <vt:i4>3473462</vt:i4>
      </vt:variant>
      <vt:variant>
        <vt:i4>30</vt:i4>
      </vt:variant>
      <vt:variant>
        <vt:i4>0</vt:i4>
      </vt:variant>
      <vt:variant>
        <vt:i4>5</vt:i4>
      </vt:variant>
      <vt:variant>
        <vt:lpwstr>https://www.mdpi.com/2673-9461/3/2/10</vt:lpwstr>
      </vt:variant>
      <vt:variant>
        <vt:lpwstr>B57-humans-03-00010</vt:lpwstr>
      </vt:variant>
      <vt:variant>
        <vt:i4>3473463</vt:i4>
      </vt:variant>
      <vt:variant>
        <vt:i4>27</vt:i4>
      </vt:variant>
      <vt:variant>
        <vt:i4>0</vt:i4>
      </vt:variant>
      <vt:variant>
        <vt:i4>5</vt:i4>
      </vt:variant>
      <vt:variant>
        <vt:lpwstr>https://www.mdpi.com/2673-9461/3/2/10</vt:lpwstr>
      </vt:variant>
      <vt:variant>
        <vt:lpwstr>B56-humans-03-00010</vt:lpwstr>
      </vt:variant>
      <vt:variant>
        <vt:i4>3473460</vt:i4>
      </vt:variant>
      <vt:variant>
        <vt:i4>24</vt:i4>
      </vt:variant>
      <vt:variant>
        <vt:i4>0</vt:i4>
      </vt:variant>
      <vt:variant>
        <vt:i4>5</vt:i4>
      </vt:variant>
      <vt:variant>
        <vt:lpwstr>https://www.mdpi.com/2673-9461/3/2/10</vt:lpwstr>
      </vt:variant>
      <vt:variant>
        <vt:lpwstr>B55-humans-03-00010</vt:lpwstr>
      </vt:variant>
      <vt:variant>
        <vt:i4>3473461</vt:i4>
      </vt:variant>
      <vt:variant>
        <vt:i4>21</vt:i4>
      </vt:variant>
      <vt:variant>
        <vt:i4>0</vt:i4>
      </vt:variant>
      <vt:variant>
        <vt:i4>5</vt:i4>
      </vt:variant>
      <vt:variant>
        <vt:lpwstr>https://www.mdpi.com/2673-9461/3/2/10</vt:lpwstr>
      </vt:variant>
      <vt:variant>
        <vt:lpwstr>B54-humans-03-00010</vt:lpwstr>
      </vt:variant>
      <vt:variant>
        <vt:i4>3473463</vt:i4>
      </vt:variant>
      <vt:variant>
        <vt:i4>18</vt:i4>
      </vt:variant>
      <vt:variant>
        <vt:i4>0</vt:i4>
      </vt:variant>
      <vt:variant>
        <vt:i4>5</vt:i4>
      </vt:variant>
      <vt:variant>
        <vt:lpwstr>https://www.mdpi.com/2673-9461/3/2/10</vt:lpwstr>
      </vt:variant>
      <vt:variant>
        <vt:lpwstr>B56-humans-03-00010</vt:lpwstr>
      </vt:variant>
      <vt:variant>
        <vt:i4>3473461</vt:i4>
      </vt:variant>
      <vt:variant>
        <vt:i4>15</vt:i4>
      </vt:variant>
      <vt:variant>
        <vt:i4>0</vt:i4>
      </vt:variant>
      <vt:variant>
        <vt:i4>5</vt:i4>
      </vt:variant>
      <vt:variant>
        <vt:lpwstr>https://www.mdpi.com/2673-9461/3/2/10</vt:lpwstr>
      </vt:variant>
      <vt:variant>
        <vt:lpwstr>B54-humans-03-00010</vt:lpwstr>
      </vt:variant>
      <vt:variant>
        <vt:i4>3473460</vt:i4>
      </vt:variant>
      <vt:variant>
        <vt:i4>12</vt:i4>
      </vt:variant>
      <vt:variant>
        <vt:i4>0</vt:i4>
      </vt:variant>
      <vt:variant>
        <vt:i4>5</vt:i4>
      </vt:variant>
      <vt:variant>
        <vt:lpwstr>https://www.mdpi.com/2673-9461/3/2/10</vt:lpwstr>
      </vt:variant>
      <vt:variant>
        <vt:lpwstr>B55-humans-03-00010</vt:lpwstr>
      </vt:variant>
      <vt:variant>
        <vt:i4>3473461</vt:i4>
      </vt:variant>
      <vt:variant>
        <vt:i4>9</vt:i4>
      </vt:variant>
      <vt:variant>
        <vt:i4>0</vt:i4>
      </vt:variant>
      <vt:variant>
        <vt:i4>5</vt:i4>
      </vt:variant>
      <vt:variant>
        <vt:lpwstr>https://www.mdpi.com/2673-9461/3/2/10</vt:lpwstr>
      </vt:variant>
      <vt:variant>
        <vt:lpwstr>B54-humans-03-00010</vt:lpwstr>
      </vt:variant>
      <vt:variant>
        <vt:i4>3473461</vt:i4>
      </vt:variant>
      <vt:variant>
        <vt:i4>6</vt:i4>
      </vt:variant>
      <vt:variant>
        <vt:i4>0</vt:i4>
      </vt:variant>
      <vt:variant>
        <vt:i4>5</vt:i4>
      </vt:variant>
      <vt:variant>
        <vt:lpwstr>https://www.mdpi.com/2673-9461/3/2/10</vt:lpwstr>
      </vt:variant>
      <vt:variant>
        <vt:lpwstr>B54-humans-03-00010</vt:lpwstr>
      </vt:variant>
      <vt:variant>
        <vt:i4>3473461</vt:i4>
      </vt:variant>
      <vt:variant>
        <vt:i4>3</vt:i4>
      </vt:variant>
      <vt:variant>
        <vt:i4>0</vt:i4>
      </vt:variant>
      <vt:variant>
        <vt:i4>5</vt:i4>
      </vt:variant>
      <vt:variant>
        <vt:lpwstr>https://www.mdpi.com/2673-9461/3/2/10</vt:lpwstr>
      </vt:variant>
      <vt:variant>
        <vt:lpwstr>B54-humans-03-00010</vt:lpwstr>
      </vt:variant>
      <vt:variant>
        <vt:i4>3473458</vt:i4>
      </vt:variant>
      <vt:variant>
        <vt:i4>0</vt:i4>
      </vt:variant>
      <vt:variant>
        <vt:i4>0</vt:i4>
      </vt:variant>
      <vt:variant>
        <vt:i4>5</vt:i4>
      </vt:variant>
      <vt:variant>
        <vt:lpwstr>https://www.mdpi.com/2673-9461/3/2/10</vt:lpwstr>
      </vt:variant>
      <vt:variant>
        <vt:lpwstr>B53-humans-03-00010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12</cp:revision>
  <dcterms:created xsi:type="dcterms:W3CDTF">2026-01-06T19:24:00Z</dcterms:created>
  <dcterms:modified xsi:type="dcterms:W3CDTF">2026-01-09T14:35:00Z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