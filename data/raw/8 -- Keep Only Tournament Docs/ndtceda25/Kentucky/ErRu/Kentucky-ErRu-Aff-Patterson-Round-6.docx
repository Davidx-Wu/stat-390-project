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AE2B" w14:textId="1874BFD8" w:rsidR="00ED06CF" w:rsidRDefault="00ED06CF" w:rsidP="431CC142">
      <w:pPr>
        <w:pStyle w:val="Heading2"/>
      </w:pPr>
      <w:r>
        <w:t>1AC---</w:t>
      </w:r>
      <w:r w:rsidR="00D62C0A">
        <w:t>Prison Labor</w:t>
      </w:r>
    </w:p>
    <w:p w14:paraId="5CC97BE1" w14:textId="2B168794" w:rsidR="00ED06CF" w:rsidRDefault="00D62C0A" w:rsidP="00D62C0A">
      <w:pPr>
        <w:pStyle w:val="Heading3"/>
      </w:pPr>
      <w:r>
        <w:t>1AC</w:t>
      </w:r>
    </w:p>
    <w:p w14:paraId="24C021D0" w14:textId="30F34926" w:rsidR="00ED06CF" w:rsidRPr="00ED06CF" w:rsidRDefault="00ED06CF" w:rsidP="00ED06CF">
      <w:pPr>
        <w:pStyle w:val="Heading4"/>
      </w:pPr>
      <w:r w:rsidRPr="00ED06CF">
        <w:t>The functional exemption of incarcerated workers from the protections of the Fair Labor Standards Act (FLSA) and the National Labor Relations Act (NLRA) creates a separate employment pool, which perpetuates racial inequality and undermines broader collective bargaining rights.</w:t>
      </w:r>
    </w:p>
    <w:p w14:paraId="09E28B3E" w14:textId="14376D10" w:rsidR="00ED06CF" w:rsidRDefault="00ED06CF" w:rsidP="00ED06CF">
      <w:r>
        <w:t xml:space="preserve">Katherine </w:t>
      </w:r>
      <w:r w:rsidRPr="00A92AFE">
        <w:rPr>
          <w:rStyle w:val="Style13ptBold"/>
        </w:rPr>
        <w:t>Leung ’18</w:t>
      </w:r>
      <w:r>
        <w:t xml:space="preserve">, field attorney with the National Labor Relations Board, “Prison Labor as a Lawful Form of Race Discrimination”, </w:t>
      </w:r>
      <w:r w:rsidRPr="00666524">
        <w:t>Harvard Civil Rights-Civil Liberties Law Review 681</w:t>
      </w:r>
      <w:r>
        <w:t xml:space="preserve">, 9/2018, </w:t>
      </w:r>
      <w:hyperlink r:id="rId8" w:history="1">
        <w:r w:rsidRPr="00473BAD">
          <w:rPr>
            <w:rStyle w:val="Hyperlink"/>
          </w:rPr>
          <w:t>https://racism.org/articles/law-and-justice/criminal-justice-and-racism/137-prison-industrial-complex/2433-prison-labor-as-a-lawful</w:t>
        </w:r>
      </w:hyperlink>
      <w:r>
        <w:t xml:space="preserve">, DA: 8/21/25, DMurph </w:t>
      </w:r>
    </w:p>
    <w:p w14:paraId="53046E50" w14:textId="77777777" w:rsidR="00ED06CF" w:rsidRPr="00E64B0E" w:rsidRDefault="00ED06CF" w:rsidP="00ED06CF">
      <w:pPr>
        <w:rPr>
          <w:rStyle w:val="StyleUnderline"/>
        </w:rPr>
      </w:pPr>
      <w:r w:rsidRPr="00C6501E">
        <w:rPr>
          <w:sz w:val="16"/>
        </w:rPr>
        <w:t xml:space="preserve">Both </w:t>
      </w:r>
      <w:r w:rsidRPr="00431CF5">
        <w:rPr>
          <w:rStyle w:val="StyleUnderline"/>
          <w:highlight w:val="cyan"/>
        </w:rPr>
        <w:t>the Constitution</w:t>
      </w:r>
      <w:r w:rsidRPr="00D450C2">
        <w:rPr>
          <w:rStyle w:val="StyleUnderline"/>
        </w:rPr>
        <w:t xml:space="preserve"> and federal statutes </w:t>
      </w:r>
      <w:r w:rsidRPr="00431CF5">
        <w:rPr>
          <w:rStyle w:val="StyleUnderline"/>
          <w:highlight w:val="cyan"/>
        </w:rPr>
        <w:t xml:space="preserve">except prison labor from restrictions </w:t>
      </w:r>
      <w:r w:rsidRPr="00431CF5">
        <w:rPr>
          <w:rStyle w:val="StyleUnderline"/>
        </w:rPr>
        <w:t xml:space="preserve">designed </w:t>
      </w:r>
      <w:r w:rsidRPr="00431CF5">
        <w:rPr>
          <w:rStyle w:val="StyleUnderline"/>
          <w:highlight w:val="cyan"/>
        </w:rPr>
        <w:t>to protect employees’ rights</w:t>
      </w:r>
      <w:r w:rsidRPr="00431CF5">
        <w:rPr>
          <w:sz w:val="16"/>
          <w:highlight w:val="cyan"/>
        </w:rPr>
        <w:t xml:space="preserve">. </w:t>
      </w:r>
      <w:r w:rsidRPr="00431CF5">
        <w:rPr>
          <w:rStyle w:val="StyleUnderline"/>
          <w:highlight w:val="cyan"/>
        </w:rPr>
        <w:t>Restrictions on</w:t>
      </w:r>
      <w:r w:rsidRPr="00C6501E">
        <w:rPr>
          <w:sz w:val="16"/>
        </w:rPr>
        <w:t xml:space="preserve"> forced labor and requirements about maximum hours, minimum wages, and </w:t>
      </w:r>
      <w:r w:rsidRPr="00431CF5">
        <w:rPr>
          <w:rStyle w:val="StyleUnderline"/>
          <w:highlight w:val="cyan"/>
        </w:rPr>
        <w:t>c</w:t>
      </w:r>
      <w:r w:rsidRPr="00431CF5">
        <w:rPr>
          <w:rStyle w:val="StyleUnderline"/>
        </w:rPr>
        <w:t>ollective</w:t>
      </w:r>
      <w:r w:rsidRPr="00431CF5">
        <w:rPr>
          <w:rStyle w:val="StyleUnderline"/>
          <w:highlight w:val="cyan"/>
        </w:rPr>
        <w:t xml:space="preserve"> b</w:t>
      </w:r>
      <w:r w:rsidRPr="00431CF5">
        <w:rPr>
          <w:rStyle w:val="StyleUnderline"/>
        </w:rPr>
        <w:t>argaining</w:t>
      </w:r>
      <w:r w:rsidRPr="00431CF5">
        <w:rPr>
          <w:rStyle w:val="StyleUnderline"/>
          <w:highlight w:val="cyan"/>
        </w:rPr>
        <w:t xml:space="preserve"> r</w:t>
      </w:r>
      <w:r w:rsidRPr="00431CF5">
        <w:rPr>
          <w:rStyle w:val="StyleUnderline"/>
        </w:rPr>
        <w:t>ights</w:t>
      </w:r>
      <w:r w:rsidRPr="00431CF5">
        <w:rPr>
          <w:rStyle w:val="StyleUnderline"/>
          <w:highlight w:val="cyan"/>
        </w:rPr>
        <w:t xml:space="preserve"> are</w:t>
      </w:r>
      <w:r w:rsidRPr="00431CF5">
        <w:rPr>
          <w:sz w:val="16"/>
          <w:highlight w:val="cyan"/>
        </w:rPr>
        <w:t xml:space="preserve"> </w:t>
      </w:r>
      <w:r w:rsidRPr="00431CF5">
        <w:rPr>
          <w:sz w:val="16"/>
        </w:rPr>
        <w:t xml:space="preserve">all </w:t>
      </w:r>
      <w:r w:rsidRPr="00431CF5">
        <w:rPr>
          <w:rStyle w:val="StyleUnderline"/>
          <w:highlight w:val="cyan"/>
        </w:rPr>
        <w:t xml:space="preserve">designed to protect workers from </w:t>
      </w:r>
      <w:r w:rsidRPr="00431CF5">
        <w:rPr>
          <w:rStyle w:val="StyleUnderline"/>
        </w:rPr>
        <w:t xml:space="preserve">forms of </w:t>
      </w:r>
      <w:r w:rsidRPr="00431CF5">
        <w:rPr>
          <w:rStyle w:val="StyleUnderline"/>
          <w:highlight w:val="cyan"/>
        </w:rPr>
        <w:t>abuse</w:t>
      </w:r>
      <w:r w:rsidRPr="00C6501E">
        <w:rPr>
          <w:sz w:val="16"/>
        </w:rPr>
        <w:t xml:space="preserve"> that were common at one point or another in the history of the United States.159 Historically, </w:t>
      </w:r>
      <w:r w:rsidRPr="00643BA7">
        <w:rPr>
          <w:rStyle w:val="StyleUnderline"/>
        </w:rPr>
        <w:t>employers took advantage of the most vulnerable workers, hiding behind arguments of freedom of contract and failing to acknowledge the power imbalance</w:t>
      </w:r>
      <w:r w:rsidRPr="00E64B0E">
        <w:rPr>
          <w:rStyle w:val="StyleUnderline"/>
        </w:rPr>
        <w:t xml:space="preserve"> that</w:t>
      </w:r>
      <w:r w:rsidRPr="00C6501E">
        <w:rPr>
          <w:sz w:val="16"/>
        </w:rPr>
        <w:t xml:space="preserve"> necessarily </w:t>
      </w:r>
      <w:r w:rsidRPr="00E64B0E">
        <w:rPr>
          <w:rStyle w:val="StyleUnderline"/>
        </w:rPr>
        <w:t>colors employer-employee relationships</w:t>
      </w:r>
      <w:r w:rsidRPr="00C6501E">
        <w:rPr>
          <w:sz w:val="16"/>
        </w:rPr>
        <w:t xml:space="preserve">.160 </w:t>
      </w:r>
      <w:r w:rsidRPr="00E64B0E">
        <w:rPr>
          <w:rStyle w:val="StyleUnderline"/>
        </w:rPr>
        <w:t>This</w:t>
      </w:r>
      <w:r w:rsidRPr="00C6501E">
        <w:rPr>
          <w:sz w:val="16"/>
        </w:rPr>
        <w:t xml:space="preserve"> power imbalance </w:t>
      </w:r>
      <w:r w:rsidRPr="00E64B0E">
        <w:rPr>
          <w:rStyle w:val="StyleUnderline"/>
        </w:rPr>
        <w:t>is exaggerated</w:t>
      </w:r>
      <w:r w:rsidRPr="00C6501E">
        <w:rPr>
          <w:sz w:val="16"/>
        </w:rPr>
        <w:t xml:space="preserve"> in a prison context, whe</w:t>
      </w:r>
      <w:r w:rsidRPr="00E64B0E">
        <w:rPr>
          <w:rStyle w:val="StyleUnderline"/>
        </w:rPr>
        <w:t xml:space="preserve">re guards’ control over prisoner-workers extends far beyond the workplace. </w:t>
      </w:r>
    </w:p>
    <w:p w14:paraId="6C08D404" w14:textId="77777777" w:rsidR="00ED06CF" w:rsidRPr="00D90A29" w:rsidRDefault="00ED06CF" w:rsidP="00ED06CF">
      <w:pPr>
        <w:rPr>
          <w:rStyle w:val="StyleUnderline"/>
        </w:rPr>
      </w:pPr>
      <w:r w:rsidRPr="00C6501E">
        <w:rPr>
          <w:sz w:val="16"/>
        </w:rPr>
        <w:t xml:space="preserve">The workplace power balance shifted with the passage of the Fair Labor Standards Act and the National Labor Relations Act,161 but those provisions can only be effective when an employee can rely on effective enforcement. Unfortunately, </w:t>
      </w:r>
      <w:r w:rsidRPr="00E64B0E">
        <w:rPr>
          <w:rStyle w:val="StyleUnderline"/>
        </w:rPr>
        <w:t xml:space="preserve">because </w:t>
      </w:r>
      <w:r w:rsidRPr="00431CF5">
        <w:rPr>
          <w:rStyle w:val="StyleUnderline"/>
          <w:highlight w:val="cyan"/>
        </w:rPr>
        <w:t>courts have determined that prisoners</w:t>
      </w:r>
      <w:r w:rsidRPr="00E64B0E">
        <w:rPr>
          <w:rStyle w:val="StyleUnderline"/>
        </w:rPr>
        <w:t xml:space="preserve"> engaged in prison work programs </w:t>
      </w:r>
      <w:r w:rsidRPr="00431CF5">
        <w:rPr>
          <w:rStyle w:val="StyleUnderline"/>
          <w:highlight w:val="cyan"/>
        </w:rPr>
        <w:t>are not employees and therefore not protected under either the FLSA or the NLRA</w:t>
      </w:r>
      <w:r w:rsidRPr="00E64B0E">
        <w:rPr>
          <w:rStyle w:val="StyleUnderline"/>
        </w:rPr>
        <w:t>,</w:t>
      </w:r>
      <w:r w:rsidRPr="00C6501E">
        <w:rPr>
          <w:sz w:val="16"/>
        </w:rPr>
        <w:t xml:space="preserve">162 </w:t>
      </w:r>
      <w:r w:rsidRPr="00431CF5">
        <w:rPr>
          <w:rStyle w:val="StyleUnderline"/>
        </w:rPr>
        <w:t>prisoner</w:t>
      </w:r>
      <w:r w:rsidRPr="00D90A29">
        <w:rPr>
          <w:rStyle w:val="StyleUnderline"/>
        </w:rPr>
        <w:t>-workers have been unable to rely on the enforcement of these statutes, relegating them to position based on a</w:t>
      </w:r>
      <w:r w:rsidRPr="00C6501E">
        <w:rPr>
          <w:sz w:val="16"/>
        </w:rPr>
        <w:t xml:space="preserve"> pre 1920s </w:t>
      </w:r>
      <w:r w:rsidRPr="00D90A29">
        <w:rPr>
          <w:rStyle w:val="StyleUnderline"/>
        </w:rPr>
        <w:t>balance of power</w:t>
      </w:r>
      <w:r w:rsidRPr="00C6501E">
        <w:rPr>
          <w:sz w:val="16"/>
        </w:rPr>
        <w:t xml:space="preserve">, a balance </w:t>
      </w:r>
      <w:r w:rsidRPr="00D90A29">
        <w:rPr>
          <w:rStyle w:val="StyleUnderline"/>
        </w:rPr>
        <w:t xml:space="preserve">that skews heavily in favor of employers and can result in the exploitation of workers. </w:t>
      </w:r>
    </w:p>
    <w:p w14:paraId="29BA9F4E" w14:textId="77777777" w:rsidR="00ED06CF" w:rsidRPr="00C6501E" w:rsidRDefault="00ED06CF" w:rsidP="00ED06CF">
      <w:pPr>
        <w:rPr>
          <w:rStyle w:val="StyleUnderline"/>
        </w:rPr>
      </w:pPr>
      <w:r w:rsidRPr="00D90A29">
        <w:rPr>
          <w:rStyle w:val="StyleUnderline"/>
        </w:rPr>
        <w:t xml:space="preserve">The potential for </w:t>
      </w:r>
      <w:r w:rsidRPr="00431CF5">
        <w:rPr>
          <w:rStyle w:val="StyleUnderline"/>
          <w:highlight w:val="cyan"/>
        </w:rPr>
        <w:t>worker exploitation, and</w:t>
      </w:r>
      <w:r w:rsidRPr="00C6501E">
        <w:rPr>
          <w:sz w:val="16"/>
        </w:rPr>
        <w:t xml:space="preserve"> perhaps more importantly, </w:t>
      </w:r>
      <w:r w:rsidRPr="00D5365C">
        <w:rPr>
          <w:rStyle w:val="StyleUnderline"/>
        </w:rPr>
        <w:t xml:space="preserve">for </w:t>
      </w:r>
      <w:r w:rsidRPr="00643BA7">
        <w:rPr>
          <w:rStyle w:val="StyleUnderline"/>
        </w:rPr>
        <w:t xml:space="preserve">wider </w:t>
      </w:r>
      <w:r w:rsidRPr="00643BA7">
        <w:rPr>
          <w:rStyle w:val="StyleUnderline"/>
          <w:highlight w:val="cyan"/>
        </w:rPr>
        <w:t>profit margins</w:t>
      </w:r>
      <w:r w:rsidRPr="00431CF5">
        <w:rPr>
          <w:rStyle w:val="StyleUnderline"/>
          <w:highlight w:val="cyan"/>
        </w:rPr>
        <w:t>, creates</w:t>
      </w:r>
      <w:r w:rsidRPr="00D5365C">
        <w:rPr>
          <w:rStyle w:val="StyleUnderline"/>
        </w:rPr>
        <w:t xml:space="preserve"> an </w:t>
      </w:r>
      <w:r w:rsidRPr="00431CF5">
        <w:rPr>
          <w:rStyle w:val="StyleUnderline"/>
          <w:highlight w:val="cyan"/>
        </w:rPr>
        <w:t xml:space="preserve">incentive for </w:t>
      </w:r>
      <w:r w:rsidRPr="00643BA7">
        <w:rPr>
          <w:rStyle w:val="StyleUnderline"/>
        </w:rPr>
        <w:t xml:space="preserve">employers to use </w:t>
      </w:r>
      <w:r w:rsidRPr="00431CF5">
        <w:rPr>
          <w:rStyle w:val="StyleUnderline"/>
          <w:highlight w:val="cyan"/>
        </w:rPr>
        <w:t>prison labor</w:t>
      </w:r>
      <w:r w:rsidRPr="00D5365C">
        <w:rPr>
          <w:rStyle w:val="StyleUnderline"/>
        </w:rPr>
        <w:t xml:space="preserve"> for work that can be performed outside of a traditional</w:t>
      </w:r>
      <w:r w:rsidRPr="00C6501E">
        <w:rPr>
          <w:sz w:val="16"/>
        </w:rPr>
        <w:t xml:space="preserve"> factory or office </w:t>
      </w:r>
      <w:r w:rsidRPr="00D5365C">
        <w:rPr>
          <w:rStyle w:val="StyleUnderline"/>
        </w:rPr>
        <w:t xml:space="preserve">environment. </w:t>
      </w:r>
      <w:r w:rsidRPr="00643BA7">
        <w:rPr>
          <w:rStyle w:val="Emphasis"/>
        </w:rPr>
        <w:t xml:space="preserve">The reality that </w:t>
      </w:r>
      <w:r w:rsidRPr="00431CF5">
        <w:rPr>
          <w:rStyle w:val="Emphasis"/>
          <w:highlight w:val="cyan"/>
        </w:rPr>
        <w:t>prisoners are not entitled to minimum wage</w:t>
      </w:r>
      <w:r w:rsidRPr="00D5365C">
        <w:rPr>
          <w:rStyle w:val="Emphasis"/>
        </w:rPr>
        <w:t xml:space="preserve"> guarantees </w:t>
      </w:r>
      <w:r w:rsidRPr="00431CF5">
        <w:rPr>
          <w:rStyle w:val="Emphasis"/>
          <w:highlight w:val="cyan"/>
        </w:rPr>
        <w:t>and</w:t>
      </w:r>
      <w:r w:rsidRPr="00D5365C">
        <w:rPr>
          <w:rStyle w:val="Emphasis"/>
        </w:rPr>
        <w:t xml:space="preserve"> do not have legally recognized </w:t>
      </w:r>
      <w:r w:rsidRPr="00431CF5">
        <w:rPr>
          <w:rStyle w:val="Emphasis"/>
          <w:highlight w:val="cyan"/>
        </w:rPr>
        <w:t>c</w:t>
      </w:r>
      <w:r w:rsidRPr="00D5365C">
        <w:rPr>
          <w:rStyle w:val="Emphasis"/>
        </w:rPr>
        <w:t xml:space="preserve">ollective </w:t>
      </w:r>
      <w:r w:rsidRPr="00431CF5">
        <w:rPr>
          <w:rStyle w:val="Emphasis"/>
          <w:highlight w:val="cyan"/>
        </w:rPr>
        <w:t>b</w:t>
      </w:r>
      <w:r w:rsidRPr="00D5365C">
        <w:rPr>
          <w:rStyle w:val="Emphasis"/>
        </w:rPr>
        <w:t xml:space="preserve">argaining </w:t>
      </w:r>
      <w:r w:rsidRPr="00431CF5">
        <w:rPr>
          <w:rStyle w:val="Emphasis"/>
          <w:highlight w:val="cyan"/>
        </w:rPr>
        <w:t>r</w:t>
      </w:r>
      <w:r w:rsidRPr="00D5365C">
        <w:rPr>
          <w:rStyle w:val="Emphasis"/>
        </w:rPr>
        <w:t xml:space="preserve">ights may </w:t>
      </w:r>
      <w:r w:rsidRPr="00643BA7">
        <w:rPr>
          <w:rStyle w:val="Emphasis"/>
          <w:highlight w:val="cyan"/>
        </w:rPr>
        <w:t xml:space="preserve">incentivize employers </w:t>
      </w:r>
      <w:r w:rsidRPr="00431CF5">
        <w:rPr>
          <w:rStyle w:val="Emphasis"/>
          <w:highlight w:val="cyan"/>
        </w:rPr>
        <w:t>to choose prison labor over civilian workers</w:t>
      </w:r>
      <w:r w:rsidRPr="00D5365C">
        <w:rPr>
          <w:rStyle w:val="Emphasis"/>
        </w:rPr>
        <w:t xml:space="preserve"> where they have the option.</w:t>
      </w:r>
      <w:r w:rsidRPr="00C6501E">
        <w:rPr>
          <w:sz w:val="16"/>
        </w:rPr>
        <w:t xml:space="preserve"> </w:t>
      </w:r>
      <w:r w:rsidRPr="00C6501E">
        <w:rPr>
          <w:rStyle w:val="StyleUnderline"/>
        </w:rPr>
        <w:t>When enough employers act on this incentive</w:t>
      </w:r>
      <w:r w:rsidRPr="00431CF5">
        <w:rPr>
          <w:rStyle w:val="StyleUnderline"/>
          <w:highlight w:val="cyan"/>
        </w:rPr>
        <w:t xml:space="preserve">, it can </w:t>
      </w:r>
      <w:r w:rsidRPr="00431CF5">
        <w:rPr>
          <w:rStyle w:val="Emphasis"/>
          <w:highlight w:val="cyan"/>
        </w:rPr>
        <w:t xml:space="preserve">create a separate pool of jobs for prisoner-workers </w:t>
      </w:r>
      <w:r w:rsidRPr="00643BA7">
        <w:rPr>
          <w:rStyle w:val="Emphasis"/>
        </w:rPr>
        <w:t>and</w:t>
      </w:r>
      <w:r w:rsidRPr="00C6501E">
        <w:rPr>
          <w:rStyle w:val="StyleUnderline"/>
        </w:rPr>
        <w:t xml:space="preserve"> </w:t>
      </w:r>
      <w:r w:rsidRPr="00C6501E">
        <w:rPr>
          <w:sz w:val="16"/>
        </w:rPr>
        <w:t>one for</w:t>
      </w:r>
      <w:r w:rsidRPr="00C6501E">
        <w:rPr>
          <w:rStyle w:val="StyleUnderline"/>
        </w:rPr>
        <w:t xml:space="preserve"> </w:t>
      </w:r>
      <w:r w:rsidRPr="00643BA7">
        <w:rPr>
          <w:rStyle w:val="Emphasis"/>
        </w:rPr>
        <w:t>civilian workers.</w:t>
      </w:r>
      <w:r w:rsidRPr="00C6501E">
        <w:rPr>
          <w:rStyle w:val="StyleUnderline"/>
        </w:rPr>
        <w:t xml:space="preserve"> </w:t>
      </w:r>
    </w:p>
    <w:p w14:paraId="777E44EE" w14:textId="77777777" w:rsidR="00ED06CF" w:rsidRPr="00C6501E" w:rsidRDefault="00ED06CF" w:rsidP="00ED06CF">
      <w:pPr>
        <w:rPr>
          <w:sz w:val="16"/>
        </w:rPr>
      </w:pPr>
      <w:r w:rsidRPr="00C6501E">
        <w:rPr>
          <w:sz w:val="16"/>
        </w:rPr>
        <w:t xml:space="preserve">Given the racial makeup of prisons, </w:t>
      </w:r>
      <w:r w:rsidRPr="00C6501E">
        <w:rPr>
          <w:rStyle w:val="Emphasis"/>
        </w:rPr>
        <w:t xml:space="preserve">such </w:t>
      </w:r>
      <w:r w:rsidRPr="00431CF5">
        <w:rPr>
          <w:rStyle w:val="Emphasis"/>
          <w:highlight w:val="cyan"/>
        </w:rPr>
        <w:t>separate pools create</w:t>
      </w:r>
      <w:r w:rsidRPr="00C6501E">
        <w:rPr>
          <w:rStyle w:val="Emphasis"/>
        </w:rPr>
        <w:t xml:space="preserve"> a functionally </w:t>
      </w:r>
      <w:r w:rsidRPr="00431CF5">
        <w:rPr>
          <w:rStyle w:val="Emphasis"/>
          <w:highlight w:val="cyan"/>
        </w:rPr>
        <w:t>segregated workforce</w:t>
      </w:r>
      <w:r w:rsidRPr="00C6501E">
        <w:rPr>
          <w:rStyle w:val="Emphasis"/>
        </w:rPr>
        <w:t xml:space="preserve"> and </w:t>
      </w:r>
      <w:r w:rsidRPr="00431CF5">
        <w:rPr>
          <w:rStyle w:val="Emphasis"/>
          <w:highlight w:val="cyan"/>
        </w:rPr>
        <w:t>keep</w:t>
      </w:r>
      <w:r w:rsidRPr="00C6501E">
        <w:rPr>
          <w:rStyle w:val="Emphasis"/>
        </w:rPr>
        <w:t xml:space="preserve"> many </w:t>
      </w:r>
      <w:r w:rsidRPr="00431CF5">
        <w:rPr>
          <w:rStyle w:val="Emphasis"/>
          <w:highlight w:val="cyan"/>
        </w:rPr>
        <w:t>workers of color out of</w:t>
      </w:r>
      <w:r w:rsidRPr="00C6501E">
        <w:rPr>
          <w:rStyle w:val="Emphasis"/>
        </w:rPr>
        <w:t xml:space="preserve"> an entire class of </w:t>
      </w:r>
      <w:r w:rsidRPr="00431CF5">
        <w:rPr>
          <w:rStyle w:val="Emphasis"/>
          <w:highlight w:val="cyan"/>
        </w:rPr>
        <w:t>jobs</w:t>
      </w:r>
      <w:r w:rsidRPr="00C6501E">
        <w:rPr>
          <w:sz w:val="16"/>
        </w:rPr>
        <w:t xml:space="preserve">. In fact, “ban the box” data163 suggests that </w:t>
      </w:r>
      <w:r w:rsidRPr="00643BA7">
        <w:rPr>
          <w:rStyle w:val="StyleUnderline"/>
          <w:highlight w:val="cyan"/>
        </w:rPr>
        <w:t xml:space="preserve">employer perceptions </w:t>
      </w:r>
      <w:r w:rsidRPr="00643BA7">
        <w:rPr>
          <w:rStyle w:val="StyleUnderline"/>
        </w:rPr>
        <w:t>about applicants</w:t>
      </w:r>
      <w:r w:rsidRPr="00C6501E">
        <w:rPr>
          <w:rStyle w:val="StyleUnderline"/>
        </w:rPr>
        <w:t xml:space="preserve"> based on their racial backgrounds may </w:t>
      </w:r>
      <w:r w:rsidRPr="00431CF5">
        <w:rPr>
          <w:rStyle w:val="StyleUnderline"/>
          <w:highlight w:val="cyan"/>
        </w:rPr>
        <w:t xml:space="preserve">make them disinclined </w:t>
      </w:r>
      <w:r w:rsidRPr="00643BA7">
        <w:rPr>
          <w:rStyle w:val="StyleUnderline"/>
          <w:highlight w:val="cyan"/>
        </w:rPr>
        <w:t xml:space="preserve">to hire </w:t>
      </w:r>
      <w:r w:rsidRPr="00431CF5">
        <w:rPr>
          <w:rStyle w:val="StyleUnderline"/>
          <w:highlight w:val="cyan"/>
        </w:rPr>
        <w:t>workers of color</w:t>
      </w:r>
      <w:r w:rsidRPr="00C6501E">
        <w:rPr>
          <w:rStyle w:val="StyleUnderline"/>
        </w:rPr>
        <w:t xml:space="preserve"> for positions outside of the prison labor market, even without information about their criminal records</w:t>
      </w:r>
      <w:r w:rsidRPr="00C6501E">
        <w:rPr>
          <w:sz w:val="16"/>
        </w:rPr>
        <w:t xml:space="preserve">. </w:t>
      </w:r>
      <w:r w:rsidRPr="00C6501E">
        <w:rPr>
          <w:rStyle w:val="Emphasis"/>
        </w:rPr>
        <w:t xml:space="preserve">This </w:t>
      </w:r>
      <w:r w:rsidRPr="00643BA7">
        <w:rPr>
          <w:rStyle w:val="Emphasis"/>
          <w:highlight w:val="cyan"/>
        </w:rPr>
        <w:t xml:space="preserve">job </w:t>
      </w:r>
      <w:r w:rsidRPr="00431CF5">
        <w:rPr>
          <w:rStyle w:val="Emphasis"/>
          <w:highlight w:val="cyan"/>
        </w:rPr>
        <w:t>segregation can</w:t>
      </w:r>
      <w:r w:rsidRPr="00C6501E">
        <w:rPr>
          <w:rStyle w:val="Emphasis"/>
        </w:rPr>
        <w:t xml:space="preserve"> also </w:t>
      </w:r>
      <w:r w:rsidRPr="00643BA7">
        <w:rPr>
          <w:rStyle w:val="Emphasis"/>
        </w:rPr>
        <w:t xml:space="preserve">be </w:t>
      </w:r>
      <w:r w:rsidRPr="00431CF5">
        <w:rPr>
          <w:rStyle w:val="Emphasis"/>
          <w:highlight w:val="cyan"/>
        </w:rPr>
        <w:t xml:space="preserve">a self-perpetuating cycle, locking prisoner-workers out of </w:t>
      </w:r>
      <w:r w:rsidRPr="00643BA7">
        <w:rPr>
          <w:rStyle w:val="Emphasis"/>
          <w:highlight w:val="cyan"/>
        </w:rPr>
        <w:t xml:space="preserve">the civilian </w:t>
      </w:r>
      <w:r w:rsidRPr="00431CF5">
        <w:rPr>
          <w:rStyle w:val="Emphasis"/>
          <w:highlight w:val="cyan"/>
        </w:rPr>
        <w:t>workforce</w:t>
      </w:r>
      <w:r w:rsidRPr="00C6501E">
        <w:rPr>
          <w:rStyle w:val="Emphasis"/>
        </w:rPr>
        <w:t xml:space="preserve">, and </w:t>
      </w:r>
      <w:r w:rsidRPr="00431CF5">
        <w:rPr>
          <w:rStyle w:val="Emphasis"/>
          <w:highlight w:val="cyan"/>
        </w:rPr>
        <w:t>contributing to high recidivism rates</w:t>
      </w:r>
      <w:r w:rsidRPr="00C6501E">
        <w:rPr>
          <w:rStyle w:val="Emphasis"/>
        </w:rPr>
        <w:t xml:space="preserve">, or in states that have “banned the box,” </w:t>
      </w:r>
      <w:r w:rsidRPr="00643BA7">
        <w:rPr>
          <w:rStyle w:val="Emphasis"/>
        </w:rPr>
        <w:t>pushing workers of color</w:t>
      </w:r>
      <w:r w:rsidRPr="00C6501E">
        <w:rPr>
          <w:rStyle w:val="Emphasis"/>
        </w:rPr>
        <w:t xml:space="preserve"> specifically </w:t>
      </w:r>
      <w:r w:rsidRPr="00643BA7">
        <w:rPr>
          <w:rStyle w:val="Emphasis"/>
        </w:rPr>
        <w:t>into</w:t>
      </w:r>
      <w:r w:rsidRPr="00C6501E">
        <w:rPr>
          <w:rStyle w:val="Emphasis"/>
        </w:rPr>
        <w:t xml:space="preserve"> positions of </w:t>
      </w:r>
      <w:r w:rsidRPr="00643BA7">
        <w:rPr>
          <w:rStyle w:val="Emphasis"/>
        </w:rPr>
        <w:t>financial instability</w:t>
      </w:r>
      <w:r w:rsidRPr="00643BA7">
        <w:rPr>
          <w:sz w:val="16"/>
          <w:highlight w:val="cyan"/>
        </w:rPr>
        <w:t>.</w:t>
      </w:r>
      <w:r w:rsidRPr="00C6501E">
        <w:rPr>
          <w:sz w:val="16"/>
        </w:rPr>
        <w:t xml:space="preserve"> All of this takes place in a country that to a large extent criminalizes poverty.164 </w:t>
      </w:r>
    </w:p>
    <w:p w14:paraId="14B4FBE0" w14:textId="0049FB12" w:rsidR="00ED06CF" w:rsidRPr="00ED06CF" w:rsidRDefault="00ED06CF" w:rsidP="00ED06CF">
      <w:pPr>
        <w:rPr>
          <w:b/>
          <w:iCs/>
          <w:u w:val="single"/>
          <w:bdr w:val="single" w:sz="8" w:space="0" w:color="auto"/>
        </w:rPr>
      </w:pPr>
      <w:r w:rsidRPr="00C6501E">
        <w:rPr>
          <w:rStyle w:val="StyleUnderline"/>
        </w:rPr>
        <w:t xml:space="preserve">This kind of job segregation flies in the face of everything that Title VII is designed to protect. </w:t>
      </w:r>
      <w:r w:rsidRPr="00C6501E">
        <w:rPr>
          <w:sz w:val="16"/>
        </w:rPr>
        <w:t xml:space="preserve">Title VII was designed to end workplace segregation, by barring both disparate treatment and disparate impact discrimination.165 </w:t>
      </w:r>
      <w:r w:rsidRPr="00C6501E">
        <w:rPr>
          <w:rStyle w:val="Emphasis"/>
        </w:rPr>
        <w:t xml:space="preserve">But </w:t>
      </w:r>
      <w:r w:rsidRPr="00643BA7">
        <w:rPr>
          <w:rStyle w:val="Emphasis"/>
        </w:rPr>
        <w:t>Title VII alone cannot solve the systemic oppression of people of color in the United</w:t>
      </w:r>
      <w:r w:rsidRPr="00C6501E">
        <w:rPr>
          <w:rStyle w:val="Emphasis"/>
        </w:rPr>
        <w:t xml:space="preserve"> States labor force.</w:t>
      </w:r>
      <w:r w:rsidRPr="00C6501E">
        <w:rPr>
          <w:sz w:val="16"/>
        </w:rPr>
        <w:t xml:space="preserve"> </w:t>
      </w:r>
      <w:r w:rsidRPr="00C6501E">
        <w:rPr>
          <w:rStyle w:val="Emphasis"/>
        </w:rPr>
        <w:t xml:space="preserve">In </w:t>
      </w:r>
      <w:r w:rsidRPr="00431CF5">
        <w:rPr>
          <w:rStyle w:val="Emphasis"/>
          <w:highlight w:val="cyan"/>
        </w:rPr>
        <w:t xml:space="preserve">creating a </w:t>
      </w:r>
      <w:r w:rsidRPr="00431CF5">
        <w:rPr>
          <w:rStyle w:val="Emphasis"/>
        </w:rPr>
        <w:t xml:space="preserve">statutory </w:t>
      </w:r>
      <w:r w:rsidRPr="00431CF5">
        <w:rPr>
          <w:rStyle w:val="Emphasis"/>
          <w:highlight w:val="cyan"/>
        </w:rPr>
        <w:t>loophole that allows employers to treat prisoner-workers and civilian-workers differently</w:t>
      </w:r>
      <w:r w:rsidRPr="00C6501E">
        <w:rPr>
          <w:rStyle w:val="Emphasis"/>
        </w:rPr>
        <w:t>—</w:t>
      </w:r>
      <w:r w:rsidRPr="00431CF5">
        <w:rPr>
          <w:rStyle w:val="Emphasis"/>
          <w:highlight w:val="cyan"/>
        </w:rPr>
        <w:t>when p</w:t>
      </w:r>
      <w:r w:rsidRPr="00C6501E">
        <w:rPr>
          <w:rStyle w:val="Emphasis"/>
        </w:rPr>
        <w:t xml:space="preserve">eople </w:t>
      </w:r>
      <w:r w:rsidRPr="00431CF5">
        <w:rPr>
          <w:rStyle w:val="Emphasis"/>
          <w:highlight w:val="cyan"/>
        </w:rPr>
        <w:t>o</w:t>
      </w:r>
      <w:r w:rsidRPr="00C6501E">
        <w:rPr>
          <w:rStyle w:val="Emphasis"/>
        </w:rPr>
        <w:t xml:space="preserve">f </w:t>
      </w:r>
      <w:r w:rsidRPr="00431CF5">
        <w:rPr>
          <w:rStyle w:val="Emphasis"/>
          <w:highlight w:val="cyan"/>
        </w:rPr>
        <w:t>c</w:t>
      </w:r>
      <w:r w:rsidRPr="00C6501E">
        <w:rPr>
          <w:rStyle w:val="Emphasis"/>
        </w:rPr>
        <w:t xml:space="preserve">olor </w:t>
      </w:r>
      <w:r w:rsidRPr="00431CF5">
        <w:rPr>
          <w:rStyle w:val="Emphasis"/>
          <w:highlight w:val="cyan"/>
        </w:rPr>
        <w:t>make up a</w:t>
      </w:r>
      <w:r w:rsidRPr="00C6501E">
        <w:rPr>
          <w:rStyle w:val="Emphasis"/>
        </w:rPr>
        <w:t xml:space="preserve"> significantly </w:t>
      </w:r>
      <w:r w:rsidRPr="00431CF5">
        <w:rPr>
          <w:rStyle w:val="Emphasis"/>
          <w:highlight w:val="cyan"/>
        </w:rPr>
        <w:t>larger portion of the prison population</w:t>
      </w:r>
      <w:r w:rsidRPr="00C6501E">
        <w:rPr>
          <w:rStyle w:val="Emphasis"/>
        </w:rPr>
        <w:t xml:space="preserve"> than white people—our laws perpetuate the kind of oppression that could only be resolved with comprehensive reform of federal labor laws mandating equitable treatment of incarcerated workers.</w:t>
      </w:r>
      <w:r w:rsidRPr="00C6501E">
        <w:rPr>
          <w:sz w:val="16"/>
        </w:rPr>
        <w:t xml:space="preserve"> These reforms could still only be minimally effective without additional statutory protections against race-based discrimination and implicit bias in hiring for workers outside of prisons. </w:t>
      </w:r>
      <w:r w:rsidRPr="00C6501E">
        <w:rPr>
          <w:rStyle w:val="Emphasis"/>
        </w:rPr>
        <w:t xml:space="preserve">In the meantime, the </w:t>
      </w:r>
      <w:r w:rsidRPr="00431CF5">
        <w:rPr>
          <w:rStyle w:val="Emphasis"/>
          <w:highlight w:val="cyan"/>
        </w:rPr>
        <w:t>structural oppression perpetuated by the prison labor system remains a harmful force in the labor market, negatively impacting workers of all racial and ethnic backgrounds.</w:t>
      </w:r>
    </w:p>
    <w:p w14:paraId="5324A391" w14:textId="1038B508" w:rsidR="00C82A19" w:rsidRPr="00C82A19" w:rsidRDefault="00C82A19" w:rsidP="00C82A19">
      <w:pPr>
        <w:pStyle w:val="Heading4"/>
        <w:rPr>
          <w:rFonts w:ascii="Times New Roman" w:hAnsi="Times New Roman" w:cs="Times New Roman"/>
        </w:rPr>
      </w:pPr>
      <w:r>
        <w:t xml:space="preserve">Forced prison labor functions as a mechanism to </w:t>
      </w:r>
      <w:r>
        <w:rPr>
          <w:bCs/>
        </w:rPr>
        <w:t>dehumanize</w:t>
      </w:r>
      <w:r>
        <w:t xml:space="preserve"> incarcerated Black individuals, thereby </w:t>
      </w:r>
      <w:r>
        <w:rPr>
          <w:bCs/>
        </w:rPr>
        <w:t>reifying</w:t>
      </w:r>
      <w:r>
        <w:t xml:space="preserve"> the deeply entrenched structural anti-Blackness of the carceral system.</w:t>
      </w:r>
    </w:p>
    <w:p w14:paraId="039BB3F6" w14:textId="15389A9D" w:rsidR="00ED06CF" w:rsidRDefault="00ED06CF" w:rsidP="00ED06CF">
      <w:r>
        <w:t xml:space="preserve">TC </w:t>
      </w:r>
      <w:r w:rsidRPr="008E583F">
        <w:rPr>
          <w:rStyle w:val="Style13ptBold"/>
        </w:rPr>
        <w:t>Mustafa ’24</w:t>
      </w:r>
      <w:r>
        <w:t xml:space="preserve">, </w:t>
      </w:r>
      <w:r w:rsidRPr="008E583F">
        <w:t>Wharton Coalition for Equity and Opportunity Fellow at the Wharton School of the University of Pennsylvania</w:t>
      </w:r>
      <w:r>
        <w:t xml:space="preserve">, </w:t>
      </w:r>
      <w:r w:rsidRPr="00AC06FB">
        <w:t>Corporate Responsibility and Repair for Anti-Black Racism. Business Ethics Quarterly. 2025;35(2):248-279. doi:10.1017/beq.2024.9</w:t>
      </w:r>
      <w:r>
        <w:t xml:space="preserve">, DA: 8/1/25, DMurph </w:t>
      </w:r>
    </w:p>
    <w:p w14:paraId="7D2C9864" w14:textId="5363A0A1" w:rsidR="00ED06CF" w:rsidRPr="00ED06CF" w:rsidRDefault="00ED06CF" w:rsidP="00ED06CF">
      <w:pPr>
        <w:rPr>
          <w:b/>
          <w:iCs/>
          <w:u w:val="single"/>
          <w:bdr w:val="single" w:sz="8" w:space="0" w:color="auto"/>
        </w:rPr>
      </w:pPr>
      <w:r w:rsidRPr="00431CF5">
        <w:rPr>
          <w:rStyle w:val="StyleUnderline"/>
          <w:highlight w:val="cyan"/>
        </w:rPr>
        <w:t>Penal labor is</w:t>
      </w:r>
      <w:r w:rsidRPr="006F2011">
        <w:rPr>
          <w:sz w:val="16"/>
        </w:rPr>
        <w:t xml:space="preserve"> yet </w:t>
      </w:r>
      <w:r w:rsidRPr="00431CF5">
        <w:rPr>
          <w:rStyle w:val="StyleUnderline"/>
          <w:highlight w:val="cyan"/>
        </w:rPr>
        <w:t>an</w:t>
      </w:r>
      <w:r w:rsidRPr="006F2011">
        <w:rPr>
          <w:sz w:val="16"/>
        </w:rPr>
        <w:t xml:space="preserve">other </w:t>
      </w:r>
      <w:r w:rsidRPr="00431CF5">
        <w:rPr>
          <w:rStyle w:val="StyleUnderline"/>
          <w:highlight w:val="cyan"/>
        </w:rPr>
        <w:t>example of dehumanization by business firms</w:t>
      </w:r>
      <w:r w:rsidRPr="006F2011">
        <w:rPr>
          <w:sz w:val="16"/>
        </w:rPr>
        <w:t>. The issue here is twofold—</w:t>
      </w:r>
      <w:r w:rsidRPr="00431CF5">
        <w:rPr>
          <w:rStyle w:val="StyleUnderline"/>
          <w:highlight w:val="cyan"/>
        </w:rPr>
        <w:t>one set of firms profits from possessing Black bodies, and another increases profits by devaluing Black labo</w:t>
      </w:r>
      <w:r w:rsidRPr="006E5B3A">
        <w:rPr>
          <w:rStyle w:val="StyleUnderline"/>
        </w:rPr>
        <w:t>r</w:t>
      </w:r>
      <w:r w:rsidRPr="006F2011">
        <w:rPr>
          <w:sz w:val="16"/>
        </w:rPr>
        <w:t xml:space="preserve">. As scholars argue (Alexander 2010; Davis 2011), </w:t>
      </w:r>
      <w:r w:rsidRPr="006E5B3A">
        <w:rPr>
          <w:rStyle w:val="StyleUnderline"/>
        </w:rPr>
        <w:t xml:space="preserve">the sharp rise in </w:t>
      </w:r>
      <w:r w:rsidRPr="00431CF5">
        <w:rPr>
          <w:rStyle w:val="StyleUnderline"/>
          <w:highlight w:val="cyan"/>
        </w:rPr>
        <w:t>Black incarceration serves as a contemporary</w:t>
      </w:r>
      <w:r w:rsidRPr="006E5B3A">
        <w:rPr>
          <w:rStyle w:val="StyleUnderline"/>
        </w:rPr>
        <w:t xml:space="preserve"> </w:t>
      </w:r>
      <w:r w:rsidRPr="00431CF5">
        <w:rPr>
          <w:rStyle w:val="StyleUnderline"/>
          <w:highlight w:val="cyan"/>
        </w:rPr>
        <w:t>mechanism to</w:t>
      </w:r>
      <w:r w:rsidRPr="006E5B3A">
        <w:rPr>
          <w:rStyle w:val="StyleUnderline"/>
        </w:rPr>
        <w:t xml:space="preserve"> achieve the same subordinating and </w:t>
      </w:r>
      <w:r w:rsidRPr="00431CF5">
        <w:rPr>
          <w:rStyle w:val="StyleUnderline"/>
          <w:highlight w:val="cyan"/>
        </w:rPr>
        <w:t>sociopolitically alienating functions as slavery and segregation</w:t>
      </w:r>
      <w:r w:rsidRPr="006E5B3A">
        <w:rPr>
          <w:rStyle w:val="StyleUnderline"/>
        </w:rPr>
        <w:t>.</w:t>
      </w:r>
      <w:r w:rsidRPr="006F2011">
        <w:rPr>
          <w:sz w:val="16"/>
        </w:rPr>
        <w:t xml:space="preserve"> A disproportionate number of those incarcerated, regardless of gender, are Black (Alexander 2010). Black people represent roughly 13 percent of the US population and approximately 38 percent of people incarcerated in jails or prisons (Sawyer and Wagner 2023). And </w:t>
      </w:r>
      <w:r w:rsidRPr="00431CF5">
        <w:rPr>
          <w:rStyle w:val="StyleUnderline"/>
          <w:highlight w:val="cyan"/>
        </w:rPr>
        <w:t>private</w:t>
      </w:r>
      <w:r w:rsidRPr="00594041">
        <w:rPr>
          <w:rStyle w:val="StyleUnderline"/>
        </w:rPr>
        <w:t xml:space="preserve"> </w:t>
      </w:r>
      <w:r w:rsidRPr="00431CF5">
        <w:rPr>
          <w:rStyle w:val="StyleUnderline"/>
          <w:highlight w:val="cyan"/>
        </w:rPr>
        <w:t>prisons</w:t>
      </w:r>
      <w:r w:rsidRPr="00594041">
        <w:rPr>
          <w:rStyle w:val="StyleUnderline"/>
        </w:rPr>
        <w:t xml:space="preserve"> are firms that literally </w:t>
      </w:r>
      <w:r w:rsidRPr="00431CF5">
        <w:rPr>
          <w:rStyle w:val="StyleUnderline"/>
          <w:highlight w:val="cyan"/>
        </w:rPr>
        <w:t>profit from holding Black bodies captive</w:t>
      </w:r>
      <w:r w:rsidRPr="00594041">
        <w:rPr>
          <w:rStyle w:val="StyleUnderline"/>
        </w:rPr>
        <w:t>.</w:t>
      </w:r>
      <w:r w:rsidRPr="006F2011">
        <w:rPr>
          <w:sz w:val="16"/>
        </w:rPr>
        <w:t xml:space="preserve"> Secondly, </w:t>
      </w:r>
      <w:r w:rsidRPr="00431CF5">
        <w:rPr>
          <w:rStyle w:val="StyleUnderline"/>
          <w:highlight w:val="cyan"/>
        </w:rPr>
        <w:t>business firms invoke the cultural dehumanization of Blackness when they reinforce Black inferiority</w:t>
      </w:r>
      <w:r w:rsidRPr="00594041">
        <w:rPr>
          <w:rStyle w:val="StyleUnderline"/>
        </w:rPr>
        <w:t xml:space="preserve"> through payment below the minimum set for all subjects of the state or people in the populace.</w:t>
      </w:r>
      <w:r w:rsidRPr="006F2011">
        <w:rPr>
          <w:sz w:val="16"/>
        </w:rPr>
        <w:t xml:space="preserve"> As a society, </w:t>
      </w:r>
      <w:r w:rsidRPr="00564363">
        <w:rPr>
          <w:rStyle w:val="StyleUnderline"/>
        </w:rPr>
        <w:t>we do not question the moral conflict in business firms paying the overwhelmingly Black prison population less than the Federal Minimum Wage in prison labor programs</w:t>
      </w:r>
      <w:r w:rsidRPr="006F2011">
        <w:rPr>
          <w:sz w:val="16"/>
        </w:rPr>
        <w:t xml:space="preserve"> (Leung 2018). A prominent case of penal labor involves Whole Foods, which paid imprisoned persons in Colorado under $1 a day to raise fish that they sold for $11.99 per pound (Townes 2015). </w:t>
      </w:r>
      <w:r w:rsidRPr="00431CF5">
        <w:rPr>
          <w:rStyle w:val="StyleUnderline"/>
          <w:highlight w:val="cyan"/>
        </w:rPr>
        <w:t>The issue</w:t>
      </w:r>
      <w:r w:rsidRPr="00564363">
        <w:rPr>
          <w:rStyle w:val="StyleUnderline"/>
        </w:rPr>
        <w:t xml:space="preserve"> at hand </w:t>
      </w:r>
      <w:r w:rsidRPr="00431CF5">
        <w:rPr>
          <w:rStyle w:val="StyleUnderline"/>
          <w:highlight w:val="cyan"/>
        </w:rPr>
        <w:t>is</w:t>
      </w:r>
      <w:r w:rsidRPr="00564363">
        <w:rPr>
          <w:rStyle w:val="StyleUnderline"/>
        </w:rPr>
        <w:t xml:space="preserve"> not simply the use of prison labor by a multibillion-dollar operation but </w:t>
      </w:r>
      <w:r w:rsidRPr="00431CF5">
        <w:rPr>
          <w:rStyle w:val="StyleUnderline"/>
          <w:highlight w:val="cyan"/>
        </w:rPr>
        <w:t>the fact that a firm can value the humanity of its overwhelmingly Black producers at far less than minimum wage</w:t>
      </w:r>
      <w:r w:rsidRPr="00564363">
        <w:rPr>
          <w:rStyle w:val="StyleUnderline"/>
        </w:rPr>
        <w:t>.</w:t>
      </w:r>
      <w:r w:rsidRPr="006F2011">
        <w:rPr>
          <w:sz w:val="16"/>
        </w:rPr>
        <w:t xml:space="preserve"> Both examples—</w:t>
      </w:r>
      <w:r w:rsidRPr="00564363">
        <w:rPr>
          <w:rStyle w:val="Emphasis"/>
        </w:rPr>
        <w:t>prisons that profit from amassing Black bodies and firms that pay below minimum wage for prison labor—</w:t>
      </w:r>
      <w:r w:rsidRPr="00431CF5">
        <w:rPr>
          <w:rStyle w:val="Emphasis"/>
          <w:highlight w:val="cyan"/>
        </w:rPr>
        <w:t>are instances in which modern business firms engage in the cultural dehumanization of Blackness. Firms use tactics like commodification and exploitation to support the reification of antiBlackness.</w:t>
      </w:r>
    </w:p>
    <w:p w14:paraId="11689D09" w14:textId="02856B5C" w:rsidR="00C82A19" w:rsidRPr="00C82A19" w:rsidRDefault="00C82A19" w:rsidP="00C82A19">
      <w:pPr>
        <w:pStyle w:val="Heading4"/>
      </w:pPr>
      <w:r w:rsidRPr="00C82A19">
        <w:t>The superexploitation of prison labor is not an isolated phenomenon, but a neoliberal tactic used by corporations to systematically alienate all workers from the true value of their labor.</w:t>
      </w:r>
    </w:p>
    <w:p w14:paraId="488D9128" w14:textId="546BB7D1" w:rsidR="00ED06CF" w:rsidRDefault="00ED06CF" w:rsidP="00ED06CF">
      <w:r>
        <w:t xml:space="preserve">Eric </w:t>
      </w:r>
      <w:r w:rsidRPr="00DC3809">
        <w:rPr>
          <w:rStyle w:val="Style13ptBold"/>
        </w:rPr>
        <w:t>Fink ’19</w:t>
      </w:r>
      <w:r>
        <w:t xml:space="preserve">, </w:t>
      </w:r>
      <w:r w:rsidRPr="00A47618">
        <w:t>Associate Professor of Law</w:t>
      </w:r>
      <w:r>
        <w:t xml:space="preserve"> at the </w:t>
      </w:r>
      <w:r w:rsidRPr="00A47618">
        <w:t>Elon University School of Law</w:t>
      </w:r>
      <w:r>
        <w:t>, “</w:t>
      </w:r>
      <w:r w:rsidRPr="00D258F4">
        <w:t>Union Organizing &amp; Collective Bargaining for Incarcerated Workers</w:t>
      </w:r>
      <w:r>
        <w:t>”</w:t>
      </w:r>
      <w:r w:rsidRPr="00D258F4">
        <w:t>, 52 Idaho L. Rev. 953</w:t>
      </w:r>
      <w:r>
        <w:t xml:space="preserve">, </w:t>
      </w:r>
      <w:hyperlink r:id="rId9" w:history="1">
        <w:r w:rsidRPr="00473BAD">
          <w:rPr>
            <w:rStyle w:val="Hyperlink"/>
          </w:rPr>
          <w:t>https://digitalcommons.law.uidaho.edu/idaho-law-review/vol52/iss3/7</w:t>
        </w:r>
      </w:hyperlink>
      <w:r>
        <w:t>, 2/2019, DA: 8/20/25, DMurph</w:t>
      </w:r>
    </w:p>
    <w:p w14:paraId="7A068E35" w14:textId="77777777" w:rsidR="00ED06CF" w:rsidRPr="005E5D29" w:rsidRDefault="00ED06CF" w:rsidP="00ED06CF">
      <w:pPr>
        <w:rPr>
          <w:rStyle w:val="StyleUnderline"/>
        </w:rPr>
      </w:pPr>
      <w:r w:rsidRPr="00431CF5">
        <w:rPr>
          <w:rStyle w:val="StyleUnderline"/>
        </w:rPr>
        <w:t>Concerns about exploitation</w:t>
      </w:r>
      <w:r w:rsidRPr="00564363">
        <w:rPr>
          <w:rStyle w:val="StyleUnderline"/>
        </w:rPr>
        <w:t xml:space="preserve"> are at the heart of</w:t>
      </w:r>
      <w:r w:rsidRPr="008D7CBB">
        <w:rPr>
          <w:sz w:val="16"/>
        </w:rPr>
        <w:t xml:space="preserve"> the controversy over </w:t>
      </w:r>
      <w:r w:rsidRPr="00564363">
        <w:rPr>
          <w:rStyle w:val="StyleUnderline"/>
        </w:rPr>
        <w:t>prison labor</w:t>
      </w:r>
      <w:r w:rsidRPr="008D7CBB">
        <w:rPr>
          <w:sz w:val="16"/>
        </w:rPr>
        <w:t xml:space="preserve">.67 </w:t>
      </w:r>
      <w:r w:rsidRPr="00431CF5">
        <w:rPr>
          <w:rStyle w:val="Emphasis"/>
          <w:highlight w:val="cyan"/>
        </w:rPr>
        <w:t>The harm falls directly on incarcerated worker</w:t>
      </w:r>
      <w:r w:rsidRPr="00564363">
        <w:rPr>
          <w:rStyle w:val="Emphasis"/>
        </w:rPr>
        <w:t xml:space="preserve">s themselves, </w:t>
      </w:r>
      <w:r w:rsidRPr="00431CF5">
        <w:rPr>
          <w:rStyle w:val="Emphasis"/>
          <w:highlight w:val="cyan"/>
        </w:rPr>
        <w:t>who serve as</w:t>
      </w:r>
      <w:r w:rsidRPr="00564363">
        <w:rPr>
          <w:rStyle w:val="Emphasis"/>
        </w:rPr>
        <w:t xml:space="preserve"> “</w:t>
      </w:r>
      <w:r w:rsidRPr="00431CF5">
        <w:rPr>
          <w:rStyle w:val="Emphasis"/>
          <w:highlight w:val="cyan"/>
        </w:rPr>
        <w:t>cheap</w:t>
      </w:r>
      <w:r w:rsidRPr="008D7CBB">
        <w:rPr>
          <w:sz w:val="16"/>
        </w:rPr>
        <w:t xml:space="preserve">, in many instances </w:t>
      </w:r>
      <w:r w:rsidRPr="00431CF5">
        <w:rPr>
          <w:rStyle w:val="Emphasis"/>
          <w:highlight w:val="cyan"/>
        </w:rPr>
        <w:t>free, labor” for a “Prison Industrial Complex</w:t>
      </w:r>
      <w:r w:rsidRPr="00564363">
        <w:rPr>
          <w:rStyle w:val="Emphasis"/>
        </w:rPr>
        <w:t>” that is “</w:t>
      </w:r>
      <w:r w:rsidRPr="00431CF5">
        <w:rPr>
          <w:rStyle w:val="Emphasis"/>
          <w:highlight w:val="cyan"/>
        </w:rPr>
        <w:t>fueled by the economic interests of federal and state correctional institutions, private corporations, and politicians</w:t>
      </w:r>
      <w:r w:rsidRPr="00564363">
        <w:rPr>
          <w:rStyle w:val="Emphasis"/>
        </w:rPr>
        <w:t>.”</w:t>
      </w:r>
      <w:r w:rsidRPr="008D7CBB">
        <w:rPr>
          <w:sz w:val="16"/>
        </w:rPr>
        <w:t xml:space="preserve">68 The </w:t>
      </w:r>
      <w:r w:rsidRPr="00431CF5">
        <w:rPr>
          <w:rStyle w:val="Emphasis"/>
          <w:highlight w:val="cyan"/>
        </w:rPr>
        <w:t>harm</w:t>
      </w:r>
      <w:r w:rsidRPr="00564363">
        <w:rPr>
          <w:rStyle w:val="Emphasis"/>
        </w:rPr>
        <w:t xml:space="preserve"> also </w:t>
      </w:r>
      <w:r w:rsidRPr="00431CF5">
        <w:rPr>
          <w:rStyle w:val="Emphasis"/>
          <w:highlight w:val="cyan"/>
        </w:rPr>
        <w:t>falls</w:t>
      </w:r>
      <w:r w:rsidRPr="00564363">
        <w:rPr>
          <w:rStyle w:val="Emphasis"/>
        </w:rPr>
        <w:t xml:space="preserve"> </w:t>
      </w:r>
      <w:r w:rsidRPr="00431CF5">
        <w:rPr>
          <w:rStyle w:val="Emphasis"/>
          <w:highlight w:val="cyan"/>
        </w:rPr>
        <w:t>indirectly on non-incarcerated workers, as competition</w:t>
      </w:r>
      <w:r w:rsidRPr="00564363">
        <w:rPr>
          <w:rStyle w:val="Emphasis"/>
        </w:rPr>
        <w:t xml:space="preserve"> from prison labor “</w:t>
      </w:r>
      <w:r w:rsidRPr="00431CF5">
        <w:rPr>
          <w:rStyle w:val="Emphasis"/>
          <w:highlight w:val="cyan"/>
        </w:rPr>
        <w:t>threatens the wages, benefits and working conditions and jobs of free labor</w:t>
      </w:r>
      <w:r w:rsidRPr="00564363">
        <w:rPr>
          <w:rStyle w:val="Emphasis"/>
        </w:rPr>
        <w:t>.”</w:t>
      </w:r>
      <w:r w:rsidRPr="008D7CBB">
        <w:rPr>
          <w:sz w:val="16"/>
        </w:rPr>
        <w:t xml:space="preserve">69 </w:t>
      </w:r>
      <w:r w:rsidRPr="008D7CBB">
        <w:rPr>
          <w:sz w:val="16"/>
        </w:rPr>
        <w:br/>
        <w:t xml:space="preserve">Exploitation has both a descriptive and a normative sense. Descriptively, “the term simply means to make use of” something.70 As applied to social relationships and exchanges, exploitation generally connotes an element of unfairness rooted in power asymmetry.71 Power asymmetry both explains how one party is able to make advantageous use of another, and characterizes the situation as unfair.72 This sense of exploitation as a normative critique is commonly applied to labor practices involving unusually low wages or harsh conditions.73 In this sense, </w:t>
      </w:r>
      <w:r w:rsidRPr="005E5D29">
        <w:rPr>
          <w:rStyle w:val="StyleUnderline"/>
        </w:rPr>
        <w:t xml:space="preserve">to describe prison labor as exploitive is to argue that the practice is unfair, because </w:t>
      </w:r>
      <w:r w:rsidRPr="00431CF5">
        <w:rPr>
          <w:rStyle w:val="StyleUnderline"/>
          <w:highlight w:val="cyan"/>
        </w:rPr>
        <w:t>incarcerated workers lack any bargaining power</w:t>
      </w:r>
      <w:r w:rsidRPr="008D7CBB">
        <w:rPr>
          <w:sz w:val="16"/>
        </w:rPr>
        <w:t xml:space="preserve">, whether in the form of exit or voice,74 </w:t>
      </w:r>
      <w:r w:rsidRPr="00431CF5">
        <w:rPr>
          <w:rStyle w:val="StyleUnderline"/>
          <w:highlight w:val="cyan"/>
        </w:rPr>
        <w:t>and are</w:t>
      </w:r>
      <w:r w:rsidRPr="005E5D29">
        <w:rPr>
          <w:rStyle w:val="StyleUnderline"/>
        </w:rPr>
        <w:t xml:space="preserve"> simply </w:t>
      </w:r>
      <w:r w:rsidRPr="00431CF5">
        <w:rPr>
          <w:rStyle w:val="StyleUnderline"/>
          <w:highlight w:val="cyan"/>
        </w:rPr>
        <w:t>compelled to work under whatever terms and conditions the prison system imposes.</w:t>
      </w:r>
      <w:r w:rsidRPr="005E5D29">
        <w:rPr>
          <w:rStyle w:val="StyleUnderline"/>
        </w:rPr>
        <w:t xml:space="preserve"> </w:t>
      </w:r>
    </w:p>
    <w:p w14:paraId="688A8FEC" w14:textId="77777777" w:rsidR="00ED06CF" w:rsidRPr="008D7CBB" w:rsidRDefault="00ED06CF" w:rsidP="00ED06CF">
      <w:pPr>
        <w:rPr>
          <w:sz w:val="16"/>
        </w:rPr>
      </w:pPr>
      <w:r w:rsidRPr="008D7CBB">
        <w:rPr>
          <w:sz w:val="16"/>
        </w:rPr>
        <w:t xml:space="preserve">Indeed, some </w:t>
      </w:r>
      <w:r w:rsidRPr="0064240F">
        <w:rPr>
          <w:rStyle w:val="StyleUnderline"/>
        </w:rPr>
        <w:t xml:space="preserve">critics have identified </w:t>
      </w:r>
      <w:r w:rsidRPr="00431CF5">
        <w:rPr>
          <w:rStyle w:val="StyleUnderline"/>
          <w:highlight w:val="cyan"/>
        </w:rPr>
        <w:t>prison labor</w:t>
      </w:r>
      <w:r w:rsidRPr="008D7CBB">
        <w:rPr>
          <w:sz w:val="16"/>
        </w:rPr>
        <w:t xml:space="preserve">, particularly when employed by private for-profit business, </w:t>
      </w:r>
      <w:r w:rsidRPr="00431CF5">
        <w:rPr>
          <w:rStyle w:val="StyleUnderline"/>
          <w:highlight w:val="cyan"/>
        </w:rPr>
        <w:t>as</w:t>
      </w:r>
      <w:r w:rsidRPr="0064240F">
        <w:rPr>
          <w:rStyle w:val="StyleUnderline"/>
        </w:rPr>
        <w:t xml:space="preserve"> a form of “</w:t>
      </w:r>
      <w:r w:rsidRPr="00431CF5">
        <w:rPr>
          <w:rStyle w:val="StyleUnderline"/>
          <w:highlight w:val="cyan"/>
        </w:rPr>
        <w:t>superexploitation</w:t>
      </w:r>
      <w:r w:rsidRPr="008D7CBB">
        <w:rPr>
          <w:sz w:val="16"/>
        </w:rPr>
        <w:t>.”75 The concept of superexploitation derives from the more general Marxist theory of exploitation,76 describing a qualitative change in the relationship between labor-power and surplus-value appropriation.77 But the term is also used in a broader sense to connote a situation of particularly acute economic subordination:</w:t>
      </w:r>
    </w:p>
    <w:p w14:paraId="26C03690" w14:textId="77777777" w:rsidR="00ED06CF" w:rsidRPr="008D7CBB" w:rsidRDefault="00ED06CF" w:rsidP="00ED06CF">
      <w:pPr>
        <w:ind w:left="720"/>
        <w:rPr>
          <w:sz w:val="16"/>
        </w:rPr>
      </w:pPr>
      <w:r w:rsidRPr="008D7CBB">
        <w:rPr>
          <w:sz w:val="16"/>
        </w:rPr>
        <w:t xml:space="preserve">Superexploitation refers to the condition whereby a group or groups become dominant over a given population by forcefully seizing that population’s valuable resources and creating the conditions necessary for keeping that population in a long-term state of subordination. The dominant population is often supported in this effort by the state, and by a set of negative ideologies used to stigmatize and delegitimize the victimized population.78 </w:t>
      </w:r>
    </w:p>
    <w:p w14:paraId="36FA0662" w14:textId="77777777" w:rsidR="00ED06CF" w:rsidRPr="008D7CBB" w:rsidRDefault="00ED06CF" w:rsidP="00ED06CF">
      <w:pPr>
        <w:rPr>
          <w:sz w:val="16"/>
        </w:rPr>
      </w:pPr>
      <w:r w:rsidRPr="008D7CBB">
        <w:rPr>
          <w:sz w:val="16"/>
        </w:rPr>
        <w:t xml:space="preserve">Prison labor, in its various historical and contemporary forms, exhibits the characteristic features of superexploitation. </w:t>
      </w:r>
      <w:r w:rsidRPr="00431CF5">
        <w:rPr>
          <w:rStyle w:val="StyleUnderline"/>
          <w:highlight w:val="cyan"/>
        </w:rPr>
        <w:t>Inmates</w:t>
      </w:r>
      <w:r w:rsidRPr="0064240F">
        <w:rPr>
          <w:rStyle w:val="StyleUnderline"/>
        </w:rPr>
        <w:t xml:space="preserve"> typically </w:t>
      </w:r>
      <w:r w:rsidRPr="00431CF5">
        <w:rPr>
          <w:rStyle w:val="StyleUnderline"/>
          <w:highlight w:val="cyan"/>
        </w:rPr>
        <w:t>work under unusually intense conditions for</w:t>
      </w:r>
      <w:r w:rsidRPr="0064240F">
        <w:rPr>
          <w:rStyle w:val="StyleUnderline"/>
        </w:rPr>
        <w:t xml:space="preserve"> </w:t>
      </w:r>
      <w:r w:rsidRPr="00431CF5">
        <w:rPr>
          <w:rStyle w:val="StyleUnderline"/>
          <w:highlight w:val="cyan"/>
        </w:rPr>
        <w:t>unusually low wages</w:t>
      </w:r>
      <w:r w:rsidRPr="008D7CBB">
        <w:rPr>
          <w:sz w:val="16"/>
        </w:rPr>
        <w:t xml:space="preserve">.79 </w:t>
      </w:r>
      <w:r w:rsidRPr="0064240F">
        <w:rPr>
          <w:rStyle w:val="StyleUnderline"/>
        </w:rPr>
        <w:t>Their “</w:t>
      </w:r>
      <w:r w:rsidRPr="00431CF5">
        <w:rPr>
          <w:rStyle w:val="StyleUnderline"/>
          <w:highlight w:val="cyan"/>
        </w:rPr>
        <w:t>extreme social exclusion,” established</w:t>
      </w:r>
      <w:r w:rsidRPr="0064240F">
        <w:rPr>
          <w:rStyle w:val="StyleUnderline"/>
        </w:rPr>
        <w:t xml:space="preserve"> symbolically </w:t>
      </w:r>
      <w:r w:rsidRPr="00431CF5">
        <w:rPr>
          <w:rStyle w:val="StyleUnderline"/>
          <w:highlight w:val="cyan"/>
        </w:rPr>
        <w:t>by</w:t>
      </w:r>
      <w:r w:rsidRPr="0064240F">
        <w:rPr>
          <w:rStyle w:val="StyleUnderline"/>
        </w:rPr>
        <w:t xml:space="preserve"> their </w:t>
      </w:r>
      <w:r w:rsidRPr="00431CF5">
        <w:rPr>
          <w:rStyle w:val="StyleUnderline"/>
        </w:rPr>
        <w:t>criminal status and</w:t>
      </w:r>
      <w:r w:rsidRPr="0064240F">
        <w:rPr>
          <w:rStyle w:val="StyleUnderline"/>
        </w:rPr>
        <w:t xml:space="preserve"> physically by their </w:t>
      </w:r>
      <w:r w:rsidRPr="00431CF5">
        <w:rPr>
          <w:rStyle w:val="StyleUnderline"/>
          <w:highlight w:val="cyan"/>
        </w:rPr>
        <w:t>incarceration</w:t>
      </w:r>
      <w:r w:rsidRPr="0064240F">
        <w:rPr>
          <w:rStyle w:val="StyleUnderline"/>
        </w:rPr>
        <w:t xml:space="preserve">, </w:t>
      </w:r>
      <w:r w:rsidRPr="00431CF5">
        <w:rPr>
          <w:rStyle w:val="StyleUnderline"/>
          <w:highlight w:val="cyan"/>
        </w:rPr>
        <w:t>reinforces</w:t>
      </w:r>
      <w:r w:rsidRPr="0064240F">
        <w:rPr>
          <w:rStyle w:val="StyleUnderline"/>
        </w:rPr>
        <w:t xml:space="preserve"> their extreme </w:t>
      </w:r>
      <w:r w:rsidRPr="00431CF5">
        <w:rPr>
          <w:rStyle w:val="StyleUnderline"/>
          <w:highlight w:val="cyan"/>
        </w:rPr>
        <w:t>subordination</w:t>
      </w:r>
      <w:r w:rsidRPr="008D7CBB">
        <w:rPr>
          <w:sz w:val="16"/>
        </w:rPr>
        <w:t xml:space="preserve">.80 </w:t>
      </w:r>
      <w:r w:rsidRPr="00431CF5">
        <w:rPr>
          <w:rStyle w:val="StyleUnderline"/>
          <w:highlight w:val="cyan"/>
        </w:rPr>
        <w:t xml:space="preserve">The prison wall </w:t>
      </w:r>
      <w:r w:rsidRPr="00431CF5">
        <w:rPr>
          <w:rStyle w:val="StyleUnderline"/>
        </w:rPr>
        <w:t>serves as</w:t>
      </w:r>
      <w:r w:rsidRPr="0064240F">
        <w:rPr>
          <w:rStyle w:val="StyleUnderline"/>
        </w:rPr>
        <w:t xml:space="preserve"> “a legal fiction . . . </w:t>
      </w:r>
      <w:r w:rsidRPr="00431CF5">
        <w:rPr>
          <w:rStyle w:val="StyleUnderline"/>
          <w:highlight w:val="cyan"/>
        </w:rPr>
        <w:t xml:space="preserve">manipulated by the state to define who shall have </w:t>
      </w:r>
      <w:r w:rsidRPr="00431CF5">
        <w:rPr>
          <w:rStyle w:val="StyleUnderline"/>
        </w:rPr>
        <w:t xml:space="preserve">legal and civil </w:t>
      </w:r>
      <w:r w:rsidRPr="00431CF5">
        <w:rPr>
          <w:rStyle w:val="StyleUnderline"/>
          <w:highlight w:val="cyan"/>
        </w:rPr>
        <w:t>rights and who shall not</w:t>
      </w:r>
      <w:r w:rsidRPr="0064240F">
        <w:rPr>
          <w:rStyle w:val="StyleUnderline"/>
        </w:rPr>
        <w:t>, to define the conditions of exploitation to which workers are forced to submit.”</w:t>
      </w:r>
      <w:r w:rsidRPr="008D7CBB">
        <w:rPr>
          <w:sz w:val="16"/>
        </w:rPr>
        <w:t xml:space="preserve">81 </w:t>
      </w:r>
      <w:r w:rsidRPr="00431CF5">
        <w:rPr>
          <w:rStyle w:val="Emphasis"/>
          <w:highlight w:val="cyan"/>
        </w:rPr>
        <w:t>Workers</w:t>
      </w:r>
      <w:r w:rsidRPr="0064240F">
        <w:rPr>
          <w:rStyle w:val="Emphasis"/>
        </w:rPr>
        <w:t xml:space="preserve"> subject to superexploitation </w:t>
      </w:r>
      <w:r w:rsidRPr="00431CF5">
        <w:rPr>
          <w:rStyle w:val="Emphasis"/>
          <w:highlight w:val="cyan"/>
        </w:rPr>
        <w:t>inside the wall are seen as deserving their fate and unworthy of solidarity from those on the outside</w:t>
      </w:r>
      <w:r w:rsidRPr="008D7CBB">
        <w:rPr>
          <w:sz w:val="16"/>
        </w:rPr>
        <w:t xml:space="preserve">.82 </w:t>
      </w:r>
    </w:p>
    <w:p w14:paraId="30D3AFCD" w14:textId="77777777" w:rsidR="00ED06CF" w:rsidRPr="008D7CBB" w:rsidRDefault="00ED06CF" w:rsidP="00ED06CF">
      <w:pPr>
        <w:rPr>
          <w:sz w:val="16"/>
        </w:rPr>
      </w:pPr>
      <w:r w:rsidRPr="0064240F">
        <w:rPr>
          <w:rStyle w:val="StyleUnderline"/>
        </w:rPr>
        <w:t>But the exploitive nature of prison labor does not turn solely</w:t>
      </w:r>
      <w:r w:rsidRPr="008D7CBB">
        <w:rPr>
          <w:sz w:val="16"/>
        </w:rPr>
        <w:t xml:space="preserve">, or even principally, </w:t>
      </w:r>
      <w:r w:rsidRPr="0064240F">
        <w:rPr>
          <w:rStyle w:val="StyleUnderline"/>
        </w:rPr>
        <w:t>on the fact that it unfairly takes advantage of inmates’ unfreedom to compel their labor on unfavorable terms</w:t>
      </w:r>
      <w:r w:rsidRPr="008D7CBB">
        <w:rPr>
          <w:sz w:val="16"/>
        </w:rPr>
        <w:t xml:space="preserve">. </w:t>
      </w:r>
      <w:r w:rsidRPr="0064240F">
        <w:rPr>
          <w:rStyle w:val="Emphasis"/>
        </w:rPr>
        <w:t>Stone walls and iron bars might a prison make,</w:t>
      </w:r>
      <w:r w:rsidRPr="008D7CBB">
        <w:rPr>
          <w:sz w:val="16"/>
        </w:rPr>
        <w:t xml:space="preserve">83 </w:t>
      </w:r>
      <w:r w:rsidRPr="0064240F">
        <w:rPr>
          <w:rStyle w:val="Emphasis"/>
        </w:rPr>
        <w:t xml:space="preserve">but they do not make prison labor something separate and apart from labor in the outside world. </w:t>
      </w:r>
      <w:r w:rsidRPr="008D7CBB">
        <w:rPr>
          <w:sz w:val="16"/>
        </w:rPr>
        <w:t xml:space="preserve">Rather, </w:t>
      </w:r>
      <w:r w:rsidRPr="00431CF5">
        <w:rPr>
          <w:rStyle w:val="Emphasis"/>
          <w:highlight w:val="cyan"/>
        </w:rPr>
        <w:t>prison labor is embedded within</w:t>
      </w:r>
      <w:r w:rsidRPr="008D7CBB">
        <w:rPr>
          <w:rStyle w:val="Emphasis"/>
        </w:rPr>
        <w:t xml:space="preserve"> a broader </w:t>
      </w:r>
      <w:r w:rsidRPr="00431CF5">
        <w:rPr>
          <w:rStyle w:val="Emphasis"/>
          <w:highlight w:val="cyan"/>
        </w:rPr>
        <w:t>neo-liberal regime</w:t>
      </w:r>
      <w:r w:rsidRPr="008D7CBB">
        <w:rPr>
          <w:rStyle w:val="Emphasis"/>
        </w:rPr>
        <w:t xml:space="preserve">, under which </w:t>
      </w:r>
      <w:r w:rsidRPr="00431CF5">
        <w:rPr>
          <w:rStyle w:val="Emphasis"/>
          <w:highlight w:val="cyan"/>
        </w:rPr>
        <w:t>labor is subject to “a mode of</w:t>
      </w:r>
      <w:r w:rsidRPr="008D7CBB">
        <w:rPr>
          <w:rStyle w:val="Emphasis"/>
        </w:rPr>
        <w:t xml:space="preserve"> </w:t>
      </w:r>
      <w:r w:rsidRPr="00431CF5">
        <w:rPr>
          <w:rStyle w:val="Emphasis"/>
          <w:highlight w:val="cyan"/>
        </w:rPr>
        <w:t>domination of a new kind, based on</w:t>
      </w:r>
      <w:r w:rsidRPr="008D7CBB">
        <w:rPr>
          <w:rStyle w:val="Emphasis"/>
        </w:rPr>
        <w:t xml:space="preserve"> the creation of a generalized and </w:t>
      </w:r>
      <w:r w:rsidRPr="00431CF5">
        <w:rPr>
          <w:rStyle w:val="Emphasis"/>
          <w:highlight w:val="cyan"/>
        </w:rPr>
        <w:t>permanent state of insecurity aimed at forcing workers into submission, into the acceptance of exploitation</w:t>
      </w:r>
      <w:r w:rsidRPr="008D7CBB">
        <w:rPr>
          <w:sz w:val="16"/>
        </w:rPr>
        <w:t xml:space="preserve">.”84 </w:t>
      </w:r>
    </w:p>
    <w:p w14:paraId="440C08EA" w14:textId="77777777" w:rsidR="00ED06CF" w:rsidRPr="008D7CBB" w:rsidRDefault="00ED06CF" w:rsidP="00ED06CF">
      <w:pPr>
        <w:rPr>
          <w:sz w:val="16"/>
        </w:rPr>
      </w:pPr>
      <w:r w:rsidRPr="008D7CBB">
        <w:rPr>
          <w:rStyle w:val="StyleUnderline"/>
        </w:rPr>
        <w:t>The insecurity driving the domination of labor under neo-liberalism arises from “the absolute reign of flexibility,”</w:t>
      </w:r>
      <w:r w:rsidRPr="008D7CBB">
        <w:rPr>
          <w:sz w:val="16"/>
        </w:rPr>
        <w:t xml:space="preserve">85 </w:t>
      </w:r>
      <w:r w:rsidRPr="008D7CBB">
        <w:rPr>
          <w:rStyle w:val="StyleUnderline"/>
        </w:rPr>
        <w:t>which manifests,</w:t>
      </w:r>
      <w:r w:rsidRPr="008D7CBB">
        <w:rPr>
          <w:sz w:val="16"/>
        </w:rPr>
        <w:t xml:space="preserve"> among other ways, </w:t>
      </w:r>
      <w:r w:rsidRPr="008D7CBB">
        <w:rPr>
          <w:rStyle w:val="StyleUnderline"/>
        </w:rPr>
        <w:t>in the rise of “insecure employment and the permanent threat of unemployment.”</w:t>
      </w:r>
      <w:r w:rsidRPr="008D7CBB">
        <w:rPr>
          <w:sz w:val="16"/>
        </w:rPr>
        <w:t xml:space="preserve">86 </w:t>
      </w:r>
      <w:r w:rsidRPr="00431CF5">
        <w:rPr>
          <w:rStyle w:val="Emphasis"/>
          <w:highlight w:val="cyan"/>
        </w:rPr>
        <w:t>This insecurity serves to discipline workers as it</w:t>
      </w:r>
      <w:r w:rsidRPr="008D7CBB">
        <w:rPr>
          <w:rStyle w:val="Emphasis"/>
        </w:rPr>
        <w:t xml:space="preserve"> “isolates[], atomizes, indivdualizes, demobilizes and </w:t>
      </w:r>
      <w:r w:rsidRPr="00431CF5">
        <w:rPr>
          <w:rStyle w:val="Emphasis"/>
          <w:highlight w:val="cyan"/>
        </w:rPr>
        <w:t>strips away solidarity.”</w:t>
      </w:r>
      <w:r w:rsidRPr="00431CF5">
        <w:rPr>
          <w:sz w:val="16"/>
          <w:highlight w:val="cyan"/>
        </w:rPr>
        <w:t>87</w:t>
      </w:r>
      <w:r w:rsidRPr="008D7CBB">
        <w:rPr>
          <w:sz w:val="16"/>
        </w:rPr>
        <w:t xml:space="preserve"> </w:t>
      </w:r>
    </w:p>
    <w:p w14:paraId="1CBED0C0" w14:textId="77777777" w:rsidR="00ED06CF" w:rsidRPr="008D7CBB" w:rsidRDefault="00ED06CF" w:rsidP="00ED06CF">
      <w:pPr>
        <w:rPr>
          <w:sz w:val="16"/>
        </w:rPr>
      </w:pPr>
      <w:r w:rsidRPr="00431CF5">
        <w:rPr>
          <w:rStyle w:val="Emphasis"/>
          <w:highlight w:val="cyan"/>
        </w:rPr>
        <w:t>Prison labor is part of this regime of anxiety-inducing flexibility</w:t>
      </w:r>
      <w:r w:rsidRPr="008D7CBB">
        <w:rPr>
          <w:sz w:val="16"/>
        </w:rPr>
        <w:t xml:space="preserve">. </w:t>
      </w:r>
      <w:r w:rsidRPr="008D7CBB">
        <w:rPr>
          <w:rStyle w:val="StyleUnderline"/>
        </w:rPr>
        <w:t>The threat of job loss to the superexploited prison labor segment serves as a disciplinary mechanism against demands by workers in the non-prison labor market who see their own wages and working conditions eroded</w:t>
      </w:r>
      <w:r w:rsidRPr="008D7CBB">
        <w:rPr>
          <w:sz w:val="16"/>
        </w:rPr>
        <w:t>.88</w:t>
      </w:r>
    </w:p>
    <w:p w14:paraId="5F5B2420" w14:textId="77777777" w:rsidR="00ED06CF" w:rsidRDefault="00ED06CF" w:rsidP="00ED06CF"/>
    <w:p w14:paraId="084F9FE5" w14:textId="77777777" w:rsidR="00C82A19" w:rsidRDefault="00C82A19" w:rsidP="007B4F30">
      <w:pPr>
        <w:pStyle w:val="Heading4"/>
      </w:pPr>
      <w:r>
        <w:t>F</w:t>
      </w:r>
      <w:r w:rsidRPr="00C82A19">
        <w:t>orced prison labor is the very lifeblood of the prison industrial complex, sustaining its operations and driving its growth</w:t>
      </w:r>
    </w:p>
    <w:p w14:paraId="7365B6AD" w14:textId="52CC091F" w:rsidR="00ED06CF" w:rsidRDefault="00ED06CF" w:rsidP="00ED06CF">
      <w:r>
        <w:t xml:space="preserve">Neveen </w:t>
      </w:r>
      <w:r w:rsidRPr="00F27CA5">
        <w:rPr>
          <w:rStyle w:val="Style13ptBold"/>
        </w:rPr>
        <w:t>Hammad ’19</w:t>
      </w:r>
      <w:r>
        <w:t xml:space="preserve">, JD at American University Washington School of Law, "Shackled to Economic Appeal: How Prison Labor Facilitates Modern Slavery While Perpetuating Poverty in Black Communities," Virginia Journal of Social Policy &amp; the Law 26, no. 2 (2019): 65-91, </w:t>
      </w:r>
      <w:hyperlink r:id="rId10" w:history="1">
        <w:r w:rsidRPr="00D9004B">
          <w:rPr>
            <w:rStyle w:val="Hyperlink"/>
          </w:rPr>
          <w:t>https://vasocialpolicy.org/elementor-723/</w:t>
        </w:r>
      </w:hyperlink>
      <w:r>
        <w:t xml:space="preserve">, DA: 8/31/25, DMurph </w:t>
      </w:r>
    </w:p>
    <w:p w14:paraId="201E0CDA" w14:textId="77777777" w:rsidR="00ED06CF" w:rsidRPr="00A80D19" w:rsidRDefault="00ED06CF" w:rsidP="00ED06CF">
      <w:pPr>
        <w:rPr>
          <w:rStyle w:val="Emphasis"/>
        </w:rPr>
      </w:pPr>
      <w:r w:rsidRPr="00431CF5">
        <w:rPr>
          <w:rStyle w:val="StyleUnderline"/>
          <w:highlight w:val="cyan"/>
        </w:rPr>
        <w:t>The prison-industrial complex</w:t>
      </w:r>
      <w:r w:rsidRPr="00A80D19">
        <w:rPr>
          <w:sz w:val="16"/>
        </w:rPr>
        <w:t xml:space="preserve"> (PIC) refers to the symbiotic relationship between private corporations, correctional and detention facilities, and the government. This symbiotic relationship </w:t>
      </w:r>
      <w:r w:rsidRPr="00431CF5">
        <w:rPr>
          <w:rStyle w:val="StyleUnderline"/>
          <w:highlight w:val="cyan"/>
        </w:rPr>
        <w:t>thrives so long as the government provides a racialized prison population for commercial interests to profit from</w:t>
      </w:r>
      <w:r w:rsidRPr="00A80D19">
        <w:rPr>
          <w:sz w:val="16"/>
        </w:rPr>
        <w:t xml:space="preserve">. As previously explained, </w:t>
      </w:r>
      <w:r w:rsidRPr="00431CF5">
        <w:rPr>
          <w:rStyle w:val="StyleUnderline"/>
          <w:highlight w:val="cyan"/>
        </w:rPr>
        <w:t>prisons</w:t>
      </w:r>
      <w:r w:rsidRPr="00A80D19">
        <w:rPr>
          <w:sz w:val="16"/>
        </w:rPr>
        <w:t xml:space="preserve"> were </w:t>
      </w:r>
      <w:r w:rsidRPr="00431CF5">
        <w:rPr>
          <w:rStyle w:val="StyleUnderline"/>
          <w:highlight w:val="cyan"/>
        </w:rPr>
        <w:t>rapidly being built</w:t>
      </w:r>
      <w:r w:rsidRPr="00A80D19">
        <w:rPr>
          <w:sz w:val="16"/>
        </w:rPr>
        <w:t xml:space="preserve"> at a time when crime rates were declining in the 1980s, thus, their construction was not driven by increased criminal activity. Instead, it </w:t>
      </w:r>
      <w:r w:rsidRPr="00431CF5">
        <w:rPr>
          <w:rStyle w:val="StyleUnderline"/>
          <w:highlight w:val="cyan"/>
        </w:rPr>
        <w:t>was driven by racism and the pursuit of profit</w:t>
      </w:r>
      <w:r w:rsidRPr="00A80D19">
        <w:rPr>
          <w:sz w:val="16"/>
        </w:rPr>
        <w:t xml:space="preserve">. </w:t>
      </w:r>
      <w:r w:rsidRPr="00A80D19">
        <w:rPr>
          <w:rStyle w:val="StyleUnderline"/>
        </w:rPr>
        <w:t xml:space="preserve">Increasing space in prisons was needed to accommodate the growing number of individuals being imprisoned for nonviolent offenses </w:t>
      </w:r>
      <w:r w:rsidRPr="00A80D19">
        <w:rPr>
          <w:sz w:val="16"/>
        </w:rPr>
        <w:t xml:space="preserve">under tough-on-crime laws. When the War on Drugs was declared, people battling debilitating drug addictions were subjected to newly created laws and harsh punishments for violating them. </w:t>
      </w:r>
      <w:r w:rsidRPr="00431CF5">
        <w:rPr>
          <w:rStyle w:val="StyleUnderline"/>
          <w:highlight w:val="cyan"/>
        </w:rPr>
        <w:t>As the government emphasized punishment</w:t>
      </w:r>
      <w:r w:rsidRPr="00A80D19">
        <w:rPr>
          <w:rStyle w:val="StyleUnderline"/>
        </w:rPr>
        <w:t xml:space="preserve"> </w:t>
      </w:r>
      <w:r w:rsidRPr="00431CF5">
        <w:rPr>
          <w:rStyle w:val="StyleUnderline"/>
          <w:highlight w:val="cyan"/>
        </w:rPr>
        <w:t>over rehabilitation</w:t>
      </w:r>
      <w:r w:rsidRPr="00A80D19">
        <w:rPr>
          <w:rStyle w:val="StyleUnderline"/>
        </w:rPr>
        <w:t xml:space="preserve"> by primarily </w:t>
      </w:r>
      <w:r w:rsidRPr="00431CF5">
        <w:rPr>
          <w:rStyle w:val="StyleUnderline"/>
          <w:highlight w:val="cyan"/>
        </w:rPr>
        <w:t>turning to incarceration</w:t>
      </w:r>
      <w:r w:rsidRPr="00A80D19">
        <w:rPr>
          <w:rStyle w:val="StyleUnderline"/>
        </w:rPr>
        <w:t xml:space="preserve"> as a remedy for breaking the law, </w:t>
      </w:r>
      <w:r w:rsidRPr="00A80D19">
        <w:rPr>
          <w:sz w:val="16"/>
        </w:rPr>
        <w:t xml:space="preserve">separating crime and punishment became increasingly difficult. In other words, </w:t>
      </w:r>
      <w:r w:rsidRPr="00A80D19">
        <w:rPr>
          <w:rStyle w:val="StyleUnderline"/>
        </w:rPr>
        <w:t xml:space="preserve">it </w:t>
      </w:r>
      <w:r w:rsidRPr="00431CF5">
        <w:rPr>
          <w:rStyle w:val="StyleUnderline"/>
          <w:highlight w:val="cyan"/>
        </w:rPr>
        <w:t>established a growing consensus that those who commit crimes must face their punishment in prison, despite the racialization of the laws and</w:t>
      </w:r>
      <w:r w:rsidRPr="00A80D19">
        <w:rPr>
          <w:sz w:val="16"/>
        </w:rPr>
        <w:t xml:space="preserve"> their harsh enforcement, despite </w:t>
      </w:r>
      <w:r w:rsidRPr="00431CF5">
        <w:rPr>
          <w:rStyle w:val="StyleUnderline"/>
          <w:highlight w:val="cyan"/>
        </w:rPr>
        <w:t>the</w:t>
      </w:r>
      <w:r w:rsidRPr="00A80D19">
        <w:rPr>
          <w:rStyle w:val="StyleUnderline"/>
        </w:rPr>
        <w:t xml:space="preserve"> economic and political </w:t>
      </w:r>
      <w:r w:rsidRPr="00431CF5">
        <w:rPr>
          <w:rStyle w:val="StyleUnderline"/>
          <w:highlight w:val="cyan"/>
        </w:rPr>
        <w:t>structures that lead some people to resort to crime</w:t>
      </w:r>
      <w:r w:rsidRPr="00A80D19">
        <w:rPr>
          <w:rStyle w:val="StyleUnderline"/>
        </w:rPr>
        <w:t>,</w:t>
      </w:r>
      <w:r w:rsidRPr="00A80D19">
        <w:rPr>
          <w:sz w:val="16"/>
        </w:rPr>
        <w:t xml:space="preserve"> and despite the circumstances surrounding individuals' decisions that lead to their convictions. </w:t>
      </w:r>
      <w:r w:rsidRPr="00431CF5">
        <w:rPr>
          <w:rStyle w:val="Emphasis"/>
          <w:highlight w:val="cyan"/>
        </w:rPr>
        <w:t>The narrative that crime and punishment are inseparable</w:t>
      </w:r>
      <w:r w:rsidRPr="00A80D19">
        <w:rPr>
          <w:rStyle w:val="Emphasis"/>
        </w:rPr>
        <w:t xml:space="preserve"> has </w:t>
      </w:r>
      <w:r w:rsidRPr="00431CF5">
        <w:rPr>
          <w:rStyle w:val="Emphasis"/>
          <w:highlight w:val="cyan"/>
        </w:rPr>
        <w:t>allowed the government and private prisons to benefit from criminal convictions, as well as encouraged a society that accepts these racist and profit-driven practices</w:t>
      </w:r>
      <w:r w:rsidRPr="00A80D19">
        <w:rPr>
          <w:rStyle w:val="Emphasis"/>
        </w:rPr>
        <w:t xml:space="preserve">. </w:t>
      </w:r>
      <w:r w:rsidRPr="00A80D19">
        <w:rPr>
          <w:sz w:val="16"/>
        </w:rPr>
        <w:t xml:space="preserve">Just as convict leasing and chain gangs were thought to resolve the social, political, and economic threat posed by recently freed slaves, punishment through imprisonment today is relied upon as the solution for our country's political, economic, and social problems. </w:t>
      </w:r>
      <w:r w:rsidRPr="00431CF5">
        <w:rPr>
          <w:rStyle w:val="Emphasis"/>
          <w:highlight w:val="cyan"/>
        </w:rPr>
        <w:t>The PIC depends on the reinforcement of these notions, and</w:t>
      </w:r>
      <w:r w:rsidRPr="00A80D19">
        <w:rPr>
          <w:sz w:val="16"/>
        </w:rPr>
        <w:t xml:space="preserve"> for decades, </w:t>
      </w:r>
      <w:r w:rsidRPr="00431CF5">
        <w:rPr>
          <w:rStyle w:val="Emphasis"/>
          <w:highlight w:val="cyan"/>
        </w:rPr>
        <w:t>has expanded and perpetuated mass incarceration.</w:t>
      </w:r>
      <w:r w:rsidRPr="00A80D19">
        <w:rPr>
          <w:rStyle w:val="Emphasis"/>
        </w:rPr>
        <w:t xml:space="preserve"> </w:t>
      </w:r>
    </w:p>
    <w:p w14:paraId="3BDFC05E" w14:textId="77777777" w:rsidR="00ED06CF" w:rsidRPr="00A80D19" w:rsidRDefault="00ED06CF" w:rsidP="00ED06CF">
      <w:pPr>
        <w:rPr>
          <w:sz w:val="16"/>
        </w:rPr>
      </w:pPr>
      <w:r w:rsidRPr="00A80D19">
        <w:rPr>
          <w:sz w:val="16"/>
        </w:rPr>
        <w:t xml:space="preserve">In 1934, President Franklin D. Roosevelt signed an Executive Order that established the Federal Prison Industries program, known today as UNICOR.88 UNICOR is a government-owned corporation that operates prison labor programs. UNICOR's stated mission "is to protect society and reduce crime by preparing inmates with job training and practical work skills for reentry success." 9 As of 2015, UNICOR operates 83 factories and employs 12,278 inmates, paying them between $0.23 and $1.15 per hour.90 Inmates employed by UNICOR perforn various different types of labor, including making office furniture, men's underwear, and hospital gowns, crafting prescription eyeglasses, building kitchen appliances, and raising animals for food. 91 </w:t>
      </w:r>
    </w:p>
    <w:p w14:paraId="11E3A055" w14:textId="77777777" w:rsidR="00ED06CF" w:rsidRPr="00A80D19" w:rsidRDefault="00ED06CF" w:rsidP="00ED06CF">
      <w:pPr>
        <w:rPr>
          <w:sz w:val="16"/>
        </w:rPr>
      </w:pPr>
      <w:r w:rsidRPr="00A80D19">
        <w:rPr>
          <w:rStyle w:val="StyleUnderline"/>
        </w:rPr>
        <w:t>The prison-industrial complex extends beyond the relationship between the government and prisons.</w:t>
      </w:r>
      <w:r w:rsidRPr="00A80D19">
        <w:rPr>
          <w:sz w:val="16"/>
        </w:rPr>
        <w:t xml:space="preserve"> Prisons and corporations have symbiotic relationships as well. </w:t>
      </w:r>
      <w:r w:rsidRPr="00431CF5">
        <w:rPr>
          <w:rStyle w:val="StyleUnderline"/>
          <w:highlight w:val="cyan"/>
        </w:rPr>
        <w:t>Private</w:t>
      </w:r>
      <w:r w:rsidRPr="00A80D19">
        <w:rPr>
          <w:rStyle w:val="StyleUnderline"/>
        </w:rPr>
        <w:t xml:space="preserve"> </w:t>
      </w:r>
      <w:r w:rsidRPr="00431CF5">
        <w:rPr>
          <w:rStyle w:val="StyleUnderline"/>
          <w:highlight w:val="cyan"/>
        </w:rPr>
        <w:t>prisons rose to prominence during the prison boom</w:t>
      </w:r>
      <w:r w:rsidRPr="00A80D19">
        <w:rPr>
          <w:rStyle w:val="StyleUnderline"/>
        </w:rPr>
        <w:t xml:space="preserve">, as the government lacked space to house its prisoners and </w:t>
      </w:r>
      <w:r w:rsidRPr="00431CF5">
        <w:rPr>
          <w:rStyle w:val="StyleUnderline"/>
          <w:highlight w:val="cyan"/>
        </w:rPr>
        <w:t>private companies saw</w:t>
      </w:r>
      <w:r w:rsidRPr="00A80D19">
        <w:rPr>
          <w:rStyle w:val="StyleUnderline"/>
        </w:rPr>
        <w:t xml:space="preserve"> the opportunity to make a </w:t>
      </w:r>
      <w:r w:rsidRPr="00431CF5">
        <w:rPr>
          <w:rStyle w:val="StyleUnderline"/>
          <w:highlight w:val="cyan"/>
        </w:rPr>
        <w:t>profit</w:t>
      </w:r>
      <w:r w:rsidRPr="00A80D19">
        <w:rPr>
          <w:sz w:val="16"/>
        </w:rPr>
        <w:t>. The government pays private companies a fee for each inmate in exchange for those companies bearing the costs of building correctional and detention facilities, housing inmates, hiring staff, and managing all other day-to-day functions. Two of the largest U.S. private prisons are the Corrections Corporation of America (CCA), established in 1983 and now called</w:t>
      </w:r>
      <w:r w:rsidRPr="00A80D19">
        <w:rPr>
          <w:rStyle w:val="StyleUnderline"/>
        </w:rPr>
        <w:t xml:space="preserve"> </w:t>
      </w:r>
      <w:r w:rsidRPr="00431CF5">
        <w:rPr>
          <w:rStyle w:val="StyleUnderline"/>
          <w:highlight w:val="cyan"/>
        </w:rPr>
        <w:t>CoreCivic, and</w:t>
      </w:r>
      <w:r w:rsidRPr="00A80D19">
        <w:rPr>
          <w:sz w:val="16"/>
        </w:rPr>
        <w:t xml:space="preserve"> the Wackenhut Corrections Corporation, now called </w:t>
      </w:r>
      <w:r w:rsidRPr="00431CF5">
        <w:rPr>
          <w:rStyle w:val="StyleUnderline"/>
          <w:highlight w:val="cyan"/>
        </w:rPr>
        <w:t>the GEO Group</w:t>
      </w:r>
      <w:r w:rsidRPr="00A80D19">
        <w:rPr>
          <w:sz w:val="16"/>
        </w:rPr>
        <w:t xml:space="preserve"> (GEO).9 These companies combined </w:t>
      </w:r>
      <w:r w:rsidRPr="00A80D19">
        <w:rPr>
          <w:rStyle w:val="StyleUnderline"/>
        </w:rPr>
        <w:t xml:space="preserve">operate over 130 prisons and </w:t>
      </w:r>
      <w:r w:rsidRPr="00431CF5">
        <w:rPr>
          <w:rStyle w:val="StyleUnderline"/>
          <w:highlight w:val="cyan"/>
        </w:rPr>
        <w:t>generate over $4 billion</w:t>
      </w:r>
      <w:r w:rsidRPr="00A80D19">
        <w:rPr>
          <w:rStyle w:val="StyleUnderline"/>
        </w:rPr>
        <w:t xml:space="preserve"> in annual revenue. </w:t>
      </w:r>
      <w:r w:rsidRPr="00A80D19">
        <w:rPr>
          <w:sz w:val="16"/>
        </w:rPr>
        <w:t xml:space="preserve">93 One of the facilities the GEO Group runs is the Lockhart Correctional Facility in Lockhart, Texas. GEO successfully convinced various companies to build their factories and operate their businesses out of the Lockhart Facility, which is PIE certified.94 One of the companies to do so was Lockhart Technologies, Inc. (LTI), which once operated out of Austin, Texas and employed 150 people.9 5 In manufacturing and repairing circuit boards, LTI served companies including IBM and Dell, while only paying the Lockhart Facility one dollar per year in rent. After LTI pays inmates minimum wage, the Facility takes about 80% of their compensation for room and board, victim restitution, and other fees. 96 </w:t>
      </w:r>
    </w:p>
    <w:p w14:paraId="648A899C" w14:textId="77777777" w:rsidR="00ED06CF" w:rsidRPr="00A80D19" w:rsidRDefault="00ED06CF" w:rsidP="00ED06CF">
      <w:pPr>
        <w:rPr>
          <w:sz w:val="16"/>
        </w:rPr>
      </w:pPr>
      <w:r w:rsidRPr="00431CF5">
        <w:rPr>
          <w:rStyle w:val="StyleUnderline"/>
          <w:highlight w:val="cyan"/>
        </w:rPr>
        <w:t>Private prisons employ various tactics to guarantee</w:t>
      </w:r>
      <w:r w:rsidRPr="00A80D19">
        <w:rPr>
          <w:rStyle w:val="StyleUnderline"/>
        </w:rPr>
        <w:t xml:space="preserve"> continuous, longtern </w:t>
      </w:r>
      <w:r w:rsidRPr="00431CF5">
        <w:rPr>
          <w:rStyle w:val="StyleUnderline"/>
          <w:highlight w:val="cyan"/>
        </w:rPr>
        <w:t>profits</w:t>
      </w:r>
      <w:r w:rsidRPr="00431CF5">
        <w:rPr>
          <w:sz w:val="16"/>
          <w:highlight w:val="cyan"/>
        </w:rPr>
        <w:t xml:space="preserve">. </w:t>
      </w:r>
      <w:r w:rsidRPr="00431CF5">
        <w:rPr>
          <w:sz w:val="16"/>
        </w:rPr>
        <w:t>For example</w:t>
      </w:r>
      <w:r w:rsidRPr="00A80D19">
        <w:rPr>
          <w:sz w:val="16"/>
        </w:rPr>
        <w:t xml:space="preserve">, the majority of contracts between the government and private prisons include occupancy clauses. </w:t>
      </w:r>
      <w:r w:rsidRPr="00431CF5">
        <w:rPr>
          <w:rStyle w:val="StyleUnderline"/>
        </w:rPr>
        <w:t>Occupancy clauses</w:t>
      </w:r>
      <w:r w:rsidRPr="00A80D19">
        <w:rPr>
          <w:sz w:val="16"/>
        </w:rPr>
        <w:t xml:space="preserve"> range from 80 to 100%, and their purpose is to </w:t>
      </w:r>
      <w:r w:rsidRPr="00A80D19">
        <w:rPr>
          <w:rStyle w:val="StyleUnderline"/>
        </w:rPr>
        <w:t>lock the government into meeting the companies' demands to occupy their prisons with a minimum number of inmates</w:t>
      </w:r>
      <w:r w:rsidRPr="00A80D19">
        <w:rPr>
          <w:sz w:val="16"/>
        </w:rPr>
        <w:t xml:space="preserve">.97 Three of Arizona's private prisons, for example, have occupancy clauses demanding that 100% of their beds are filled; that means that if, at any time, their occupancy falls below the 100% quota, the state is obligated to compensate the prisons. 98 Known as the "low-crime" tax, taxpayers are forced to pay millions of dollars for unused beds any time the occupancy falls below the lockup quota.99 Arizona, Louisiana, Oklahoma, and Virginia have the highest lockup quotas ranging from 95 to 10 0%.10 ° The purpose of these occupancy clauses is to ensure that private prisons are guaranteed inmates, and thus, a profit, despite any fluctuations in crime rates or incarceration rates that may occur throughout the duration of their decades-long contracts. </w:t>
      </w:r>
    </w:p>
    <w:p w14:paraId="31CE105F" w14:textId="77777777" w:rsidR="00ED06CF" w:rsidRPr="00A80D19" w:rsidRDefault="00ED06CF" w:rsidP="00ED06CF">
      <w:pPr>
        <w:rPr>
          <w:rStyle w:val="StyleUnderline"/>
        </w:rPr>
      </w:pPr>
      <w:r w:rsidRPr="00431CF5">
        <w:rPr>
          <w:rStyle w:val="StyleUnderline"/>
          <w:highlight w:val="cyan"/>
        </w:rPr>
        <w:t>Occupancy clauses serve to be mutually beneficial</w:t>
      </w:r>
      <w:r w:rsidRPr="00A80D19">
        <w:rPr>
          <w:rStyle w:val="StyleUnderline"/>
        </w:rPr>
        <w:t xml:space="preserve"> for the government and private prisons </w:t>
      </w:r>
      <w:r w:rsidRPr="00431CF5">
        <w:rPr>
          <w:rStyle w:val="StyleUnderline"/>
          <w:highlight w:val="cyan"/>
        </w:rPr>
        <w:t>in maintaining high rates of incarceration. It is in the government's best interest not to lose money paying for unused beds in prisons, so it may as well incarcerate more individuals</w:t>
      </w:r>
      <w:r w:rsidRPr="00A80D19">
        <w:rPr>
          <w:sz w:val="16"/>
        </w:rPr>
        <w:t xml:space="preserve">. Lockup quotas are not a problem for the U.S. government to meet since over 90% of criminal cases end in plea deals, which consequently saves the government time and money. By threatening people with outrageously high prison sentences if they risk taking their cases to trial, the government forces those caught in the system to become pawns to meet a quota imposed by private prisons. </w:t>
      </w:r>
      <w:r w:rsidRPr="00A80D19">
        <w:rPr>
          <w:rStyle w:val="StyleUnderline"/>
        </w:rPr>
        <w:t>Additionally, private prison companies spend millions of dollars in political contributions and lobbying efforts to sway legislation in their favor.''</w:t>
      </w:r>
      <w:r w:rsidRPr="00A80D19">
        <w:rPr>
          <w:sz w:val="16"/>
        </w:rPr>
        <w:t xml:space="preserve"> From a business perspective, private prison companies have a stake in incarcerating people and keeping them incarcerated for as long as possible. </w:t>
      </w:r>
      <w:r w:rsidRPr="00A80D19">
        <w:rPr>
          <w:rStyle w:val="StyleUnderline"/>
        </w:rPr>
        <w:t xml:space="preserve">For the shareholders of these private prison companies, </w:t>
      </w:r>
      <w:r w:rsidRPr="00431CF5">
        <w:rPr>
          <w:rStyle w:val="StyleUnderline"/>
          <w:highlight w:val="cyan"/>
        </w:rPr>
        <w:t>prisoners are merely profitable commodities</w:t>
      </w:r>
      <w:r w:rsidRPr="00A80D19">
        <w:rPr>
          <w:rStyle w:val="StyleUnderline"/>
        </w:rPr>
        <w:t xml:space="preserve">. </w:t>
      </w:r>
    </w:p>
    <w:p w14:paraId="4956D92A" w14:textId="77777777" w:rsidR="00ED06CF" w:rsidRPr="00A80D19" w:rsidRDefault="00ED06CF" w:rsidP="00ED06CF">
      <w:pPr>
        <w:rPr>
          <w:rStyle w:val="Emphasis"/>
        </w:rPr>
      </w:pPr>
      <w:r w:rsidRPr="00A80D19">
        <w:rPr>
          <w:sz w:val="16"/>
        </w:rPr>
        <w:t xml:space="preserve">The idea behind utilizing private prisons was to save taxpayers money, yet now taxpayers are penalized if incarceration rates fall and violate occupancy clauses. Moreover, </w:t>
      </w:r>
      <w:r w:rsidRPr="00A80D19">
        <w:rPr>
          <w:rStyle w:val="StyleUnderline"/>
        </w:rPr>
        <w:t>so long as priv</w:t>
      </w:r>
      <w:r w:rsidRPr="00431CF5">
        <w:rPr>
          <w:rStyle w:val="StyleUnderline"/>
          <w:highlight w:val="cyan"/>
        </w:rPr>
        <w:t>ate prisons are said to save taxpayers money, people are more inclined to blindly support this system</w:t>
      </w:r>
      <w:r w:rsidRPr="00A80D19">
        <w:rPr>
          <w:rStyle w:val="StyleUnderline"/>
        </w:rPr>
        <w:t xml:space="preserve"> thanks to the psychological groundwork based on anti-black-and</w:t>
      </w:r>
      <w:r w:rsidRPr="00A80D19">
        <w:rPr>
          <w:sz w:val="16"/>
        </w:rPr>
        <w:t xml:space="preserve"> more currently, </w:t>
      </w:r>
      <w:r w:rsidRPr="00A80D19">
        <w:rPr>
          <w:rStyle w:val="StyleUnderline"/>
        </w:rPr>
        <w:t>tough-on-crime-narratives</w:t>
      </w:r>
      <w:r w:rsidRPr="00A80D19">
        <w:rPr>
          <w:sz w:val="16"/>
        </w:rPr>
        <w:t xml:space="preserve"> that have been established for centuries. From the perspective of those who have not had to intimately know incarceration over generations, they may easily believe that those who commit crimes are menaces threatening public safety, and that they deserve their punishment. </w:t>
      </w:r>
      <w:r w:rsidRPr="00431CF5">
        <w:rPr>
          <w:rStyle w:val="Emphasis"/>
          <w:highlight w:val="cyan"/>
        </w:rPr>
        <w:t>Black vilification</w:t>
      </w:r>
      <w:r w:rsidRPr="00A80D19">
        <w:rPr>
          <w:rStyle w:val="Emphasis"/>
        </w:rPr>
        <w:t xml:space="preserve"> is a </w:t>
      </w:r>
      <w:r w:rsidRPr="00431CF5">
        <w:rPr>
          <w:rStyle w:val="Emphasis"/>
          <w:highlight w:val="cyan"/>
        </w:rPr>
        <w:t>crucial underlying component supporting the PIC</w:t>
      </w:r>
      <w:r w:rsidRPr="00A80D19">
        <w:rPr>
          <w:rStyle w:val="Emphasis"/>
        </w:rPr>
        <w:t xml:space="preserve">, </w:t>
      </w:r>
      <w:r w:rsidRPr="00431CF5">
        <w:rPr>
          <w:rStyle w:val="Emphasis"/>
          <w:highlight w:val="cyan"/>
        </w:rPr>
        <w:t>and</w:t>
      </w:r>
      <w:r w:rsidRPr="00A80D19">
        <w:rPr>
          <w:rStyle w:val="Emphasis"/>
        </w:rPr>
        <w:t xml:space="preserve"> it is </w:t>
      </w:r>
      <w:r w:rsidRPr="00431CF5">
        <w:rPr>
          <w:rStyle w:val="Emphasis"/>
          <w:highlight w:val="cyan"/>
        </w:rPr>
        <w:t>an</w:t>
      </w:r>
      <w:r w:rsidRPr="00A80D19">
        <w:rPr>
          <w:rStyle w:val="Emphasis"/>
        </w:rPr>
        <w:t xml:space="preserve"> ever-present </w:t>
      </w:r>
      <w:r w:rsidRPr="00431CF5">
        <w:rPr>
          <w:rStyle w:val="Emphasis"/>
          <w:highlight w:val="cyan"/>
        </w:rPr>
        <w:t>theme in perpetuating slavery</w:t>
      </w:r>
      <w:r w:rsidRPr="00A80D19">
        <w:rPr>
          <w:rStyle w:val="Emphasis"/>
        </w:rPr>
        <w:t xml:space="preserve"> through all its historic and modem forms. </w:t>
      </w:r>
    </w:p>
    <w:p w14:paraId="23D5F321" w14:textId="77777777" w:rsidR="00ED06CF" w:rsidRPr="00A80D19" w:rsidRDefault="00ED06CF" w:rsidP="00ED06CF">
      <w:pPr>
        <w:rPr>
          <w:sz w:val="16"/>
        </w:rPr>
      </w:pPr>
      <w:r w:rsidRPr="00A80D19">
        <w:rPr>
          <w:rStyle w:val="StyleUnderline"/>
        </w:rPr>
        <w:t>The PIC is not only facilitated through private prisons</w:t>
      </w:r>
      <w:r w:rsidRPr="00A80D19">
        <w:rPr>
          <w:sz w:val="16"/>
        </w:rPr>
        <w:t xml:space="preserve">. Of the $80 billion the U.S. spends on incarceration, half of it is used to pay private companies that serve prisons. 1 0 2 </w:t>
      </w:r>
      <w:r w:rsidRPr="00A80D19">
        <w:rPr>
          <w:rStyle w:val="StyleUnderline"/>
        </w:rPr>
        <w:t>Whether it is goods sold in vending machines or in the commissary</w:t>
      </w:r>
      <w:r w:rsidRPr="00A80D19">
        <w:rPr>
          <w:sz w:val="16"/>
        </w:rPr>
        <w:t xml:space="preserve">, the clothes inmates wear, healthcare, or phone companies overcharging inmates' families, </w:t>
      </w:r>
      <w:r w:rsidRPr="00A80D19">
        <w:rPr>
          <w:rStyle w:val="StyleUnderline"/>
        </w:rPr>
        <w:t>thousands of companies flocked to the business opportunities and profits promised in operating prisons,</w:t>
      </w:r>
      <w:r w:rsidRPr="00A80D19">
        <w:rPr>
          <w:sz w:val="16"/>
        </w:rPr>
        <w:t xml:space="preserve"> jails, and detention facilities. As of 2018, over 3,100 private companies have been shown to profit from mass incarceration. 1 03</w:t>
      </w:r>
    </w:p>
    <w:p w14:paraId="5DBD1A80" w14:textId="77777777" w:rsidR="00ED06CF" w:rsidRDefault="00ED06CF" w:rsidP="00ED06CF"/>
    <w:p w14:paraId="21EEB9D5" w14:textId="5E5BEBFB" w:rsidR="00C82A19" w:rsidRPr="00C82A19" w:rsidRDefault="00C82A19" w:rsidP="00C82A19">
      <w:pPr>
        <w:pStyle w:val="Heading4"/>
      </w:pPr>
      <w:r w:rsidRPr="00C82A19">
        <w:t>The legal designation of incarcerated workers as non-employees represents a modern perfection of the antidemocratic project of slavery</w:t>
      </w:r>
    </w:p>
    <w:p w14:paraId="559A13D7" w14:textId="46500B91" w:rsidR="00ED06CF" w:rsidRDefault="00ED06CF" w:rsidP="00ED06CF">
      <w:r>
        <w:t xml:space="preserve">Brandon </w:t>
      </w:r>
      <w:r w:rsidRPr="004E169F">
        <w:rPr>
          <w:rStyle w:val="Style13ptBold"/>
        </w:rPr>
        <w:t>Hasbrouck ‘24</w:t>
      </w:r>
      <w:r>
        <w:t xml:space="preserve">, Associate Professor of Law and Director of the Frances Lewis Law Center at Washington and Lee University School of Law, "Prisons as Laboratories of Antidemocracy." Yale Law Journal, vol. 133, no. 6, April 2024, pp. 1966-2016, </w:t>
      </w:r>
      <w:hyperlink r:id="rId11" w:history="1">
        <w:r w:rsidRPr="00D9004B">
          <w:rPr>
            <w:rStyle w:val="Hyperlink"/>
          </w:rPr>
          <w:t>https://www.yalelawjournal.org/review/prisons-as-laboratories-of-antidemocracy</w:t>
        </w:r>
      </w:hyperlink>
      <w:r>
        <w:t xml:space="preserve">, DA: 8/31/25, DMurph </w:t>
      </w:r>
    </w:p>
    <w:p w14:paraId="12F80C81" w14:textId="77777777" w:rsidR="00ED06CF" w:rsidRPr="00A80D19" w:rsidRDefault="00ED06CF" w:rsidP="00ED06CF">
      <w:pPr>
        <w:rPr>
          <w:sz w:val="16"/>
        </w:rPr>
      </w:pPr>
      <w:r w:rsidRPr="00431CF5">
        <w:rPr>
          <w:rStyle w:val="Emphasis"/>
          <w:highlight w:val="cyan"/>
        </w:rPr>
        <w:t>The antidemocratic policies pioneered in prisons</w:t>
      </w:r>
      <w:r w:rsidRPr="00A80D19">
        <w:rPr>
          <w:rStyle w:val="Emphasis"/>
        </w:rPr>
        <w:t xml:space="preserve"> </w:t>
      </w:r>
      <w:r w:rsidRPr="00A80D19">
        <w:rPr>
          <w:sz w:val="16"/>
        </w:rPr>
        <w:t xml:space="preserve">often </w:t>
      </w:r>
      <w:r w:rsidRPr="00431CF5">
        <w:rPr>
          <w:rStyle w:val="Emphasis"/>
          <w:highlight w:val="cyan"/>
        </w:rPr>
        <w:t>provide a pattern for the development of American antidemocracy</w:t>
      </w:r>
      <w:r w:rsidRPr="00A80D19">
        <w:rPr>
          <w:sz w:val="16"/>
        </w:rPr>
        <w:t xml:space="preserve">. While the violent suppression of labor movements can hardly be said to have originated in prisons, </w:t>
      </w:r>
      <w:r w:rsidRPr="00A80D19">
        <w:rPr>
          <w:rStyle w:val="StyleUnderline"/>
        </w:rPr>
        <w:t xml:space="preserve">the legal tactic of </w:t>
      </w:r>
      <w:r w:rsidRPr="00431CF5">
        <w:rPr>
          <w:rStyle w:val="StyleUnderline"/>
          <w:highlight w:val="cyan"/>
        </w:rPr>
        <w:t>excluding workers</w:t>
      </w:r>
      <w:r w:rsidRPr="00A80D19">
        <w:rPr>
          <w:rStyle w:val="StyleUnderline"/>
        </w:rPr>
        <w:t xml:space="preserve"> </w:t>
      </w:r>
      <w:r w:rsidRPr="00431CF5">
        <w:rPr>
          <w:rStyle w:val="StyleUnderline"/>
          <w:highlight w:val="cyan"/>
        </w:rPr>
        <w:t>from</w:t>
      </w:r>
      <w:r w:rsidRPr="00A80D19">
        <w:rPr>
          <w:rStyle w:val="StyleUnderline"/>
        </w:rPr>
        <w:t xml:space="preserve"> fundamental </w:t>
      </w:r>
      <w:r w:rsidRPr="00431CF5">
        <w:rPr>
          <w:rStyle w:val="StyleUnderline"/>
          <w:highlight w:val="cyan"/>
        </w:rPr>
        <w:t>protection</w:t>
      </w:r>
      <w:r w:rsidRPr="00A80D19">
        <w:rPr>
          <w:rStyle w:val="StyleUnderline"/>
        </w:rPr>
        <w:t xml:space="preserve"> by redefining their employment relationship has seen a broad </w:t>
      </w:r>
      <w:r w:rsidRPr="00431CF5">
        <w:rPr>
          <w:rStyle w:val="StyleUnderline"/>
          <w:highlight w:val="cyan"/>
        </w:rPr>
        <w:t>expansion</w:t>
      </w:r>
      <w:r w:rsidRPr="00A80D19">
        <w:rPr>
          <w:sz w:val="16"/>
        </w:rPr>
        <w:t xml:space="preserve">.19 1 The sorts of </w:t>
      </w:r>
      <w:r w:rsidRPr="00431CF5">
        <w:rPr>
          <w:rStyle w:val="StyleUnderline"/>
          <w:highlight w:val="cyan"/>
        </w:rPr>
        <w:t>book bans common to prisons are on</w:t>
      </w:r>
      <w:r w:rsidRPr="00A80D19">
        <w:rPr>
          <w:rStyle w:val="StyleUnderline"/>
        </w:rPr>
        <w:t xml:space="preserve"> </w:t>
      </w:r>
      <w:r w:rsidRPr="00431CF5">
        <w:rPr>
          <w:rStyle w:val="StyleUnderline"/>
          <w:highlight w:val="cyan"/>
        </w:rPr>
        <w:t>the rise in public schools</w:t>
      </w:r>
      <w:r w:rsidRPr="00A80D19">
        <w:rPr>
          <w:sz w:val="16"/>
        </w:rPr>
        <w:t xml:space="preserve"> and libraries."' </w:t>
      </w:r>
      <w:r w:rsidRPr="00431CF5">
        <w:rPr>
          <w:rStyle w:val="StyleUnderline"/>
          <w:highlight w:val="cyan"/>
        </w:rPr>
        <w:t>Prison proved</w:t>
      </w:r>
      <w:r w:rsidRPr="00A80D19">
        <w:rPr>
          <w:rStyle w:val="StyleUnderline"/>
        </w:rPr>
        <w:t xml:space="preserve"> an </w:t>
      </w:r>
      <w:r w:rsidRPr="00431CF5">
        <w:rPr>
          <w:rStyle w:val="StyleUnderline"/>
          <w:highlight w:val="cyan"/>
        </w:rPr>
        <w:t>easy place to restrict</w:t>
      </w:r>
      <w:r w:rsidRPr="00A80D19">
        <w:rPr>
          <w:rStyle w:val="StyleUnderline"/>
        </w:rPr>
        <w:t xml:space="preserve"> reproductive </w:t>
      </w:r>
      <w:r w:rsidRPr="00431CF5">
        <w:rPr>
          <w:rStyle w:val="StyleUnderline"/>
          <w:highlight w:val="cyan"/>
        </w:rPr>
        <w:t>freedoms before antiabortion extremists succeeded in</w:t>
      </w:r>
      <w:r w:rsidRPr="00A80D19">
        <w:rPr>
          <w:sz w:val="16"/>
        </w:rPr>
        <w:t xml:space="preserve"> advancing their policies with legislatures and </w:t>
      </w:r>
      <w:r w:rsidRPr="00431CF5">
        <w:rPr>
          <w:rStyle w:val="StyleUnderline"/>
          <w:highlight w:val="cyan"/>
        </w:rPr>
        <w:t>courts</w:t>
      </w:r>
      <w:r w:rsidRPr="00A80D19">
        <w:rPr>
          <w:sz w:val="16"/>
        </w:rPr>
        <w:t xml:space="preserve">.193 </w:t>
      </w:r>
      <w:r w:rsidRPr="00431CF5">
        <w:rPr>
          <w:rStyle w:val="StyleUnderline"/>
          <w:highlight w:val="cyan"/>
        </w:rPr>
        <w:t>Incarcerated persons have long been denied access to gender-affirming care, a policy now advanced in gener</w:t>
      </w:r>
      <w:r w:rsidRPr="00431CF5">
        <w:rPr>
          <w:sz w:val="16"/>
          <w:highlight w:val="cyan"/>
        </w:rPr>
        <w:t>al</w:t>
      </w:r>
      <w:r w:rsidRPr="00A80D19">
        <w:rPr>
          <w:sz w:val="16"/>
        </w:rPr>
        <w:t xml:space="preserve"> laws in some states.194 </w:t>
      </w:r>
      <w:r w:rsidRPr="00A80D19">
        <w:rPr>
          <w:rStyle w:val="StyleUnderline"/>
        </w:rPr>
        <w:t>And the sorts of barriers incarcerated persons face in obtaining legal recourse for official misconduct have spread to protect government officials outside of prison walls.</w:t>
      </w:r>
      <w:r w:rsidRPr="00A80D19">
        <w:rPr>
          <w:sz w:val="16"/>
        </w:rPr>
        <w:t xml:space="preserve">19 5 </w:t>
      </w:r>
      <w:r w:rsidRPr="00A80D19">
        <w:rPr>
          <w:rStyle w:val="StyleUnderline"/>
        </w:rPr>
        <w:t>American antidemocracy is on the march with a policy program borrowed from an environment where too few voters noticed or opposed it</w:t>
      </w:r>
      <w:r w:rsidRPr="00A80D19">
        <w:rPr>
          <w:sz w:val="16"/>
        </w:rPr>
        <w:t xml:space="preserve">. </w:t>
      </w:r>
      <w:r w:rsidRPr="00431CF5">
        <w:rPr>
          <w:rStyle w:val="Emphasis"/>
          <w:highlight w:val="cyan"/>
        </w:rPr>
        <w:t>Prisons'</w:t>
      </w:r>
      <w:r w:rsidRPr="00A80D19">
        <w:rPr>
          <w:rStyle w:val="Emphasis"/>
        </w:rPr>
        <w:t xml:space="preserve"> </w:t>
      </w:r>
      <w:r w:rsidRPr="00A80D19">
        <w:rPr>
          <w:sz w:val="16"/>
        </w:rPr>
        <w:t xml:space="preserve">other </w:t>
      </w:r>
      <w:r w:rsidRPr="00431CF5">
        <w:rPr>
          <w:rStyle w:val="Emphasis"/>
          <w:highlight w:val="cyan"/>
        </w:rPr>
        <w:t>antidemocratic policies</w:t>
      </w:r>
      <w:r w:rsidRPr="00A80D19">
        <w:rPr>
          <w:sz w:val="16"/>
        </w:rPr>
        <w:t xml:space="preserve"> -like voting restrictions, rampant searches and seizures, and authorized violence in the interest of maintaining order-</w:t>
      </w:r>
      <w:r w:rsidRPr="00431CF5">
        <w:rPr>
          <w:rStyle w:val="Emphasis"/>
          <w:highlight w:val="cyan"/>
        </w:rPr>
        <w:t>would all pose grave threats to democracy if they migrated outside of prison walls.</w:t>
      </w:r>
      <w:r w:rsidRPr="00A80D19">
        <w:rPr>
          <w:sz w:val="16"/>
        </w:rPr>
        <w:t xml:space="preserve"> </w:t>
      </w:r>
    </w:p>
    <w:p w14:paraId="51046BD5" w14:textId="77777777" w:rsidR="00ED06CF" w:rsidRPr="00A80D19" w:rsidRDefault="00ED06CF" w:rsidP="00ED06CF">
      <w:pPr>
        <w:rPr>
          <w:sz w:val="16"/>
        </w:rPr>
      </w:pPr>
      <w:r w:rsidRPr="00A80D19">
        <w:rPr>
          <w:sz w:val="16"/>
        </w:rPr>
        <w:t xml:space="preserve">1.Antilabor Practices </w:t>
      </w:r>
    </w:p>
    <w:p w14:paraId="11DC89EF" w14:textId="6B2B7D93" w:rsidR="00ED06CF" w:rsidRPr="00ED06CF" w:rsidRDefault="00ED06CF" w:rsidP="00ED06CF">
      <w:pPr>
        <w:rPr>
          <w:sz w:val="16"/>
        </w:rPr>
      </w:pPr>
      <w:r w:rsidRPr="00A80D19">
        <w:rPr>
          <w:rStyle w:val="StyleUnderline"/>
        </w:rPr>
        <w:t>Corporate employers have succeeded in replicating some of their successes in avoiding protections for incarcerated workers by classifying workers as contractors rather than employees</w:t>
      </w:r>
      <w:r w:rsidRPr="00A80D19">
        <w:rPr>
          <w:sz w:val="16"/>
        </w:rPr>
        <w:t xml:space="preserve">.196 </w:t>
      </w:r>
      <w:r w:rsidRPr="00A80D19">
        <w:rPr>
          <w:rStyle w:val="Emphasis"/>
        </w:rPr>
        <w:t xml:space="preserve">The classification strategy relies upon similar legal reasoning. </w:t>
      </w:r>
      <w:r w:rsidRPr="00431CF5">
        <w:rPr>
          <w:rStyle w:val="Emphasis"/>
          <w:highlight w:val="cyan"/>
        </w:rPr>
        <w:t>When corporations avoid providing employment protections to incarcerated workers, they can</w:t>
      </w:r>
      <w:r w:rsidRPr="00A80D19">
        <w:rPr>
          <w:rStyle w:val="Emphasis"/>
        </w:rPr>
        <w:t xml:space="preserve"> do so </w:t>
      </w:r>
      <w:r w:rsidRPr="00431CF5">
        <w:rPr>
          <w:rStyle w:val="Emphasis"/>
          <w:highlight w:val="cyan"/>
        </w:rPr>
        <w:t>because courts have determined those workers not to be employees</w:t>
      </w:r>
      <w:r w:rsidRPr="00431CF5">
        <w:rPr>
          <w:sz w:val="16"/>
          <w:highlight w:val="cyan"/>
        </w:rPr>
        <w:t xml:space="preserve">.197 </w:t>
      </w:r>
      <w:r w:rsidRPr="00431CF5">
        <w:rPr>
          <w:rStyle w:val="Emphasis"/>
          <w:highlight w:val="cyan"/>
        </w:rPr>
        <w:t>Corporate employers</w:t>
      </w:r>
      <w:r w:rsidRPr="00A80D19">
        <w:rPr>
          <w:rStyle w:val="Emphasis"/>
        </w:rPr>
        <w:t xml:space="preserve">, particularly those in the gig economy, </w:t>
      </w:r>
      <w:r w:rsidRPr="00431CF5">
        <w:rPr>
          <w:rStyle w:val="Emphasis"/>
          <w:highlight w:val="cyan"/>
        </w:rPr>
        <w:t>rely upon the contractor/employee distinction in much the same way.</w:t>
      </w:r>
      <w:r w:rsidRPr="00A80D19">
        <w:rPr>
          <w:rStyle w:val="Emphasis"/>
        </w:rPr>
        <w:t xml:space="preserve"> </w:t>
      </w:r>
      <w:r w:rsidRPr="00A80D19">
        <w:rPr>
          <w:rStyle w:val="StyleUnderline"/>
        </w:rPr>
        <w:t>When their workers are not employees</w:t>
      </w:r>
      <w:r w:rsidRPr="00A80D19">
        <w:rPr>
          <w:sz w:val="16"/>
        </w:rPr>
        <w:t xml:space="preserve">, </w:t>
      </w:r>
      <w:r w:rsidRPr="00A80D19">
        <w:rPr>
          <w:rStyle w:val="StyleUnderline"/>
        </w:rPr>
        <w:t xml:space="preserve">these corporations can reliably avoid </w:t>
      </w:r>
      <w:r w:rsidRPr="00A80D19">
        <w:rPr>
          <w:sz w:val="16"/>
        </w:rPr>
        <w:t xml:space="preserve">wage, hour, benefit, and other </w:t>
      </w:r>
      <w:r w:rsidRPr="00A80D19">
        <w:rPr>
          <w:rStyle w:val="StyleUnderline"/>
        </w:rPr>
        <w:t>protections owed to employees</w:t>
      </w:r>
      <w:r w:rsidRPr="00A80D19">
        <w:rPr>
          <w:sz w:val="16"/>
        </w:rPr>
        <w:t xml:space="preserve">. </w:t>
      </w:r>
      <w:r w:rsidRPr="00431CF5">
        <w:rPr>
          <w:rStyle w:val="Emphasis"/>
          <w:highlight w:val="cyan"/>
        </w:rPr>
        <w:t>The distinction can be particularly lucrative</w:t>
      </w:r>
      <w:r w:rsidRPr="00A80D19">
        <w:rPr>
          <w:rStyle w:val="Emphasis"/>
        </w:rPr>
        <w:t xml:space="preserve">; </w:t>
      </w:r>
      <w:r w:rsidRPr="00A80D19">
        <w:rPr>
          <w:sz w:val="16"/>
        </w:rPr>
        <w:t xml:space="preserve">gig-economy companies funded a massive ballot-initiative campaign to stop California from forcing them to classify workers as employees. 198 Granted, while the gig economy and much contract work are exploitative, they surely fall short of slavery. Still, </w:t>
      </w:r>
      <w:r w:rsidRPr="00A80D19">
        <w:rPr>
          <w:rStyle w:val="StyleUnderline"/>
        </w:rPr>
        <w:t>the tactic of arguing over workers' status is an old and fruitful one, and the likelihood that workers outside of the prison system will largely avoid conditions of de facto slavery is cold comfort</w:t>
      </w:r>
      <w:r w:rsidRPr="00A80D19">
        <w:rPr>
          <w:sz w:val="16"/>
        </w:rPr>
        <w:t xml:space="preserve">.199 </w:t>
      </w:r>
      <w:r w:rsidRPr="00431CF5">
        <w:rPr>
          <w:rStyle w:val="Emphasis"/>
          <w:highlight w:val="cyan"/>
        </w:rPr>
        <w:t>This classification tactic exists against a larger backdrop of employers and courts eroding workers'</w:t>
      </w:r>
      <w:r w:rsidRPr="00A80D19">
        <w:rPr>
          <w:rStyle w:val="Emphasis"/>
        </w:rPr>
        <w:t xml:space="preserve"> </w:t>
      </w:r>
      <w:r w:rsidRPr="00431CF5">
        <w:rPr>
          <w:rStyle w:val="Emphasis"/>
          <w:highlight w:val="cyan"/>
        </w:rPr>
        <w:t>c</w:t>
      </w:r>
      <w:r w:rsidRPr="00A80D19">
        <w:rPr>
          <w:rStyle w:val="Emphasis"/>
        </w:rPr>
        <w:t>ollective-</w:t>
      </w:r>
      <w:r w:rsidRPr="00431CF5">
        <w:rPr>
          <w:rStyle w:val="Emphasis"/>
          <w:highlight w:val="cyan"/>
        </w:rPr>
        <w:t>b</w:t>
      </w:r>
      <w:r w:rsidRPr="00A80D19">
        <w:rPr>
          <w:rStyle w:val="Emphasis"/>
        </w:rPr>
        <w:t xml:space="preserve">argaining </w:t>
      </w:r>
      <w:r w:rsidRPr="00431CF5">
        <w:rPr>
          <w:rStyle w:val="Emphasis"/>
          <w:highlight w:val="cyan"/>
        </w:rPr>
        <w:t>r</w:t>
      </w:r>
      <w:r w:rsidRPr="00A80D19">
        <w:rPr>
          <w:rStyle w:val="Emphasis"/>
        </w:rPr>
        <w:t>ights</w:t>
      </w:r>
      <w:r w:rsidRPr="00A80D19">
        <w:rPr>
          <w:sz w:val="16"/>
        </w:rPr>
        <w:t>.2 00</w:t>
      </w:r>
    </w:p>
    <w:p w14:paraId="0EA7460D" w14:textId="4F4635A0" w:rsidR="00C82A19" w:rsidRPr="00C82A19" w:rsidRDefault="00C82A19" w:rsidP="00C82A19">
      <w:pPr>
        <w:pStyle w:val="Heading4"/>
      </w:pPr>
      <w:r>
        <w:rPr>
          <w:bCs/>
        </w:rPr>
        <w:t>The prison industrial complex</w:t>
      </w:r>
      <w:r>
        <w:t xml:space="preserve"> cannot be effectively dismantled without first grounding policy and reform efforts in the historical and ongoing legacy of </w:t>
      </w:r>
      <w:r>
        <w:rPr>
          <w:bCs/>
        </w:rPr>
        <w:t>slavery</w:t>
      </w:r>
    </w:p>
    <w:p w14:paraId="4C2DF2D4" w14:textId="1F2F8A3F" w:rsidR="00ED06CF" w:rsidRDefault="00ED06CF" w:rsidP="00ED06CF">
      <w:r>
        <w:t xml:space="preserve">Ethan </w:t>
      </w:r>
      <w:r w:rsidRPr="00FB3E36">
        <w:rPr>
          <w:rStyle w:val="Style13ptBold"/>
        </w:rPr>
        <w:t>Heben ’21,</w:t>
      </w:r>
      <w:r>
        <w:t xml:space="preserve"> law clerk to the Honorable Eugene E. Siler, Jr. of the United States Court of Appeals for the Sixth Circuit, "Prisoners as "Quasi-Employees", University of Florida Journal of Law &amp; Public Policy: Vol. 31: Iss. 2, Article 1, 2021, </w:t>
      </w:r>
      <w:hyperlink r:id="rId12" w:history="1">
        <w:r w:rsidRPr="00473BAD">
          <w:rPr>
            <w:rStyle w:val="Hyperlink"/>
          </w:rPr>
          <w:t>https://scholarship.law.ufl.edu/jlpp/vol31/iss2/1</w:t>
        </w:r>
      </w:hyperlink>
      <w:r>
        <w:t xml:space="preserve">, DA: 8/20/25, DMurph </w:t>
      </w:r>
    </w:p>
    <w:p w14:paraId="19C99FA3" w14:textId="77777777" w:rsidR="00ED06CF" w:rsidRPr="00903958" w:rsidRDefault="00ED06CF" w:rsidP="00ED06CF">
      <w:pPr>
        <w:rPr>
          <w:sz w:val="16"/>
        </w:rPr>
      </w:pPr>
      <w:r w:rsidRPr="00903958">
        <w:rPr>
          <w:sz w:val="16"/>
        </w:rPr>
        <w:t xml:space="preserve">In the United States, one significant issue that must be addressed when it comes to forced labor is race. 147 </w:t>
      </w:r>
      <w:r w:rsidRPr="00DA2B55">
        <w:rPr>
          <w:rStyle w:val="StyleUnderline"/>
        </w:rPr>
        <w:t>Due to the history of slavery</w:t>
      </w:r>
      <w:r w:rsidRPr="00903958">
        <w:rPr>
          <w:sz w:val="16"/>
        </w:rPr>
        <w:t xml:space="preserve"> and race discrimination </w:t>
      </w:r>
      <w:r w:rsidRPr="00DA2B55">
        <w:rPr>
          <w:rStyle w:val="StyleUnderline"/>
        </w:rPr>
        <w:t xml:space="preserve">in the United States, </w:t>
      </w:r>
      <w:r w:rsidRPr="00431CF5">
        <w:rPr>
          <w:rStyle w:val="StyleUnderline"/>
          <w:highlight w:val="cyan"/>
        </w:rPr>
        <w:t>policymakers</w:t>
      </w:r>
      <w:r w:rsidRPr="00DA2B55">
        <w:rPr>
          <w:rStyle w:val="StyleUnderline"/>
        </w:rPr>
        <w:t xml:space="preserve"> sh</w:t>
      </w:r>
      <w:r w:rsidRPr="00431CF5">
        <w:rPr>
          <w:rStyle w:val="StyleUnderline"/>
          <w:highlight w:val="cyan"/>
        </w:rPr>
        <w:t>ould account for the impact of racial discrimination on forced prison labor</w:t>
      </w:r>
      <w:r w:rsidRPr="00903958">
        <w:rPr>
          <w:sz w:val="16"/>
        </w:rPr>
        <w:t xml:space="preserve">. Some scholars argue that </w:t>
      </w:r>
      <w:r w:rsidRPr="00431CF5">
        <w:rPr>
          <w:rStyle w:val="StyleUnderline"/>
          <w:highlight w:val="cyan"/>
        </w:rPr>
        <w:t>prison labor at sub-minimum wages is a form of legalized race discrimination</w:t>
      </w:r>
      <w:r w:rsidRPr="00903958">
        <w:rPr>
          <w:sz w:val="16"/>
        </w:rPr>
        <w:t xml:space="preserve">. 148 For example, according to the BJS, </w:t>
      </w:r>
      <w:r w:rsidRPr="00431CF5">
        <w:rPr>
          <w:rStyle w:val="StyleUnderline"/>
          <w:highlight w:val="cyan"/>
        </w:rPr>
        <w:t>black males</w:t>
      </w:r>
      <w:r w:rsidRPr="00DA2B55">
        <w:rPr>
          <w:rStyle w:val="StyleUnderline"/>
        </w:rPr>
        <w:t xml:space="preserve"> </w:t>
      </w:r>
      <w:r w:rsidRPr="00903958">
        <w:rPr>
          <w:sz w:val="16"/>
        </w:rPr>
        <w:t xml:space="preserve">between the ages of eighteen and nineteen </w:t>
      </w:r>
      <w:r w:rsidRPr="00431CF5">
        <w:rPr>
          <w:rStyle w:val="StyleUnderline"/>
          <w:highlight w:val="cyan"/>
        </w:rPr>
        <w:t>are</w:t>
      </w:r>
      <w:r w:rsidRPr="00DA2B55">
        <w:rPr>
          <w:rStyle w:val="StyleUnderline"/>
        </w:rPr>
        <w:t xml:space="preserve"> </w:t>
      </w:r>
      <w:r w:rsidRPr="00903958">
        <w:rPr>
          <w:sz w:val="16"/>
        </w:rPr>
        <w:t xml:space="preserve">11.8 times </w:t>
      </w:r>
      <w:r w:rsidRPr="00431CF5">
        <w:rPr>
          <w:rStyle w:val="StyleUnderline"/>
          <w:highlight w:val="cyan"/>
        </w:rPr>
        <w:t>more likely to be imprisoned</w:t>
      </w:r>
      <w:r w:rsidRPr="00DA2B55">
        <w:rPr>
          <w:rStyle w:val="StyleUnderline"/>
        </w:rPr>
        <w:t xml:space="preserve"> </w:t>
      </w:r>
      <w:r w:rsidRPr="00903958">
        <w:rPr>
          <w:sz w:val="16"/>
        </w:rPr>
        <w:t xml:space="preserve">than white males of the same age.149 </w:t>
      </w:r>
      <w:r w:rsidRPr="00DA2B55">
        <w:rPr>
          <w:rStyle w:val="StyleUnderline"/>
        </w:rPr>
        <w:t>This</w:t>
      </w:r>
      <w:r w:rsidRPr="00903958">
        <w:rPr>
          <w:sz w:val="16"/>
        </w:rPr>
        <w:t xml:space="preserve"> statistical disparity </w:t>
      </w:r>
      <w:r w:rsidRPr="00DA2B55">
        <w:rPr>
          <w:rStyle w:val="StyleUnderline"/>
        </w:rPr>
        <w:t xml:space="preserve">becomes even more problematic when coupled with the fact that there is currently a federal prison mandate for labor substantially below the federal minimum wage, </w:t>
      </w:r>
      <w:r w:rsidRPr="00431CF5">
        <w:rPr>
          <w:rStyle w:val="StyleUnderline"/>
          <w:highlight w:val="cyan"/>
        </w:rPr>
        <w:t>with prisoners typically compensated at rates below $1.00 per hour.</w:t>
      </w:r>
      <w:r w:rsidRPr="00903958">
        <w:rPr>
          <w:sz w:val="16"/>
        </w:rPr>
        <w:t xml:space="preserve">'5 0 </w:t>
      </w:r>
    </w:p>
    <w:p w14:paraId="66FDE3EA" w14:textId="77777777" w:rsidR="00ED06CF" w:rsidRPr="00903958" w:rsidRDefault="00ED06CF" w:rsidP="00ED06CF">
      <w:pPr>
        <w:rPr>
          <w:sz w:val="16"/>
        </w:rPr>
      </w:pPr>
      <w:r w:rsidRPr="00431CF5">
        <w:rPr>
          <w:rStyle w:val="StyleUnderline"/>
          <w:highlight w:val="cyan"/>
        </w:rPr>
        <w:t>Proponents</w:t>
      </w:r>
      <w:r w:rsidRPr="00F750C4">
        <w:rPr>
          <w:rStyle w:val="StyleUnderline"/>
        </w:rPr>
        <w:t xml:space="preserve"> </w:t>
      </w:r>
      <w:r w:rsidRPr="00903958">
        <w:rPr>
          <w:sz w:val="16"/>
        </w:rPr>
        <w:t xml:space="preserve">of the modern prison labor system </w:t>
      </w:r>
      <w:r w:rsidRPr="00431CF5">
        <w:rPr>
          <w:rStyle w:val="StyleUnderline"/>
          <w:highlight w:val="cyan"/>
        </w:rPr>
        <w:t>argue</w:t>
      </w:r>
      <w:r w:rsidRPr="00903958">
        <w:rPr>
          <w:sz w:val="16"/>
        </w:rPr>
        <w:t xml:space="preserve"> that</w:t>
      </w:r>
      <w:r w:rsidRPr="00F750C4">
        <w:rPr>
          <w:rStyle w:val="StyleUnderline"/>
        </w:rPr>
        <w:t xml:space="preserve"> </w:t>
      </w:r>
      <w:r w:rsidRPr="00431CF5">
        <w:rPr>
          <w:rStyle w:val="StyleUnderline"/>
          <w:highlight w:val="cyan"/>
        </w:rPr>
        <w:t>prisoners' labor allows them to gain skills and training essential for reentry</w:t>
      </w:r>
      <w:r w:rsidRPr="00903958">
        <w:rPr>
          <w:sz w:val="16"/>
        </w:rPr>
        <w:t xml:space="preserve"> into society.151 </w:t>
      </w:r>
      <w:r w:rsidRPr="00E824A5">
        <w:rPr>
          <w:rStyle w:val="Emphasis"/>
        </w:rPr>
        <w:t>However,</w:t>
      </w:r>
      <w:r w:rsidRPr="00903958">
        <w:rPr>
          <w:sz w:val="16"/>
        </w:rPr>
        <w:t xml:space="preserve"> </w:t>
      </w:r>
      <w:r w:rsidRPr="00431CF5">
        <w:rPr>
          <w:rStyle w:val="Emphasis"/>
          <w:highlight w:val="cyan"/>
        </w:rPr>
        <w:t>the reality is the majority of prisoners are performing low-skill labor that will not translate into marketable skills</w:t>
      </w:r>
      <w:r w:rsidRPr="00903958">
        <w:rPr>
          <w:sz w:val="16"/>
        </w:rPr>
        <w:t>.15 2 The very idea of</w:t>
      </w:r>
      <w:r w:rsidRPr="00E824A5">
        <w:rPr>
          <w:rStyle w:val="StyleUnderline"/>
        </w:rPr>
        <w:t xml:space="preserve">"[c]haracterizing inmates as in need of rehabilitation into disciplined workers" suggests longstanding racist ideas </w:t>
      </w:r>
      <w:r w:rsidRPr="00903958">
        <w:rPr>
          <w:sz w:val="16"/>
        </w:rPr>
        <w:t xml:space="preserve">that demean people of color,15 3 including the eighteen- to nineteen-year-old black males incarcerated at such disparate rates.1 54 </w:t>
      </w:r>
      <w:r w:rsidRPr="00431CF5">
        <w:rPr>
          <w:rStyle w:val="Emphasis"/>
          <w:highlight w:val="cyan"/>
        </w:rPr>
        <w:t>Angola</w:t>
      </w:r>
      <w:r w:rsidRPr="00EF2E73">
        <w:rPr>
          <w:rStyle w:val="Emphasis"/>
        </w:rPr>
        <w:t>,</w:t>
      </w:r>
      <w:r w:rsidRPr="00903958">
        <w:rPr>
          <w:sz w:val="16"/>
        </w:rPr>
        <w:t xml:space="preserve"> the Louisiana State Penitentiary, </w:t>
      </w:r>
      <w:r w:rsidRPr="00431CF5">
        <w:rPr>
          <w:rStyle w:val="Emphasis"/>
          <w:highlight w:val="cyan"/>
        </w:rPr>
        <w:t>is located on a former slave plantation and</w:t>
      </w:r>
      <w:r w:rsidRPr="00903958">
        <w:rPr>
          <w:sz w:val="16"/>
        </w:rPr>
        <w:t>-when medically cleared-</w:t>
      </w:r>
      <w:r w:rsidRPr="00431CF5">
        <w:rPr>
          <w:rStyle w:val="Emphasis"/>
          <w:highlight w:val="cyan"/>
        </w:rPr>
        <w:t>can force prisoners to work on these same plantation fields</w:t>
      </w:r>
      <w:r w:rsidRPr="00903958">
        <w:rPr>
          <w:sz w:val="16"/>
        </w:rPr>
        <w:t xml:space="preserve"> for as little as $0.02 per hour.1 55 This treatment is morally unacceptable under any legal regime, and </w:t>
      </w:r>
      <w:r w:rsidRPr="00431CF5">
        <w:rPr>
          <w:rStyle w:val="StyleUnderline"/>
          <w:highlight w:val="cyan"/>
        </w:rPr>
        <w:t>the proper protections against this type of</w:t>
      </w:r>
      <w:r w:rsidRPr="00903958">
        <w:rPr>
          <w:sz w:val="16"/>
        </w:rPr>
        <w:t xml:space="preserve"> symbolic </w:t>
      </w:r>
      <w:r w:rsidRPr="00431CF5">
        <w:rPr>
          <w:rStyle w:val="StyleUnderline"/>
          <w:highlight w:val="cyan"/>
        </w:rPr>
        <w:t>discrimination must be in place when regulating quasi-employees such as prisoners</w:t>
      </w:r>
      <w:r w:rsidRPr="00903958">
        <w:rPr>
          <w:sz w:val="16"/>
        </w:rPr>
        <w:t xml:space="preserve">. </w:t>
      </w:r>
    </w:p>
    <w:p w14:paraId="351D6E96" w14:textId="77777777" w:rsidR="00ED06CF" w:rsidRPr="00EF2E73" w:rsidRDefault="00ED06CF" w:rsidP="00ED06CF">
      <w:pPr>
        <w:rPr>
          <w:rStyle w:val="Emphasis"/>
        </w:rPr>
      </w:pPr>
      <w:r w:rsidRPr="00903958">
        <w:rPr>
          <w:sz w:val="16"/>
        </w:rPr>
        <w:t xml:space="preserve">Programs like </w:t>
      </w:r>
      <w:r w:rsidRPr="00431CF5">
        <w:rPr>
          <w:rStyle w:val="StyleUnderline"/>
          <w:highlight w:val="cyan"/>
        </w:rPr>
        <w:t>UNICOR</w:t>
      </w:r>
      <w:r w:rsidRPr="00EF2E73">
        <w:rPr>
          <w:rStyle w:val="StyleUnderline"/>
        </w:rPr>
        <w:t>,</w:t>
      </w:r>
      <w:r w:rsidRPr="00903958">
        <w:rPr>
          <w:sz w:val="16"/>
        </w:rPr>
        <w:t xml:space="preserve"> which may offer higher-skill positions and have some evidence of reducing recidivism,1 56 </w:t>
      </w:r>
      <w:r w:rsidRPr="00431CF5">
        <w:rPr>
          <w:rStyle w:val="StyleUnderline"/>
          <w:highlight w:val="cyan"/>
        </w:rPr>
        <w:t>provide jobs for only a small percentage of eligible inmate</w:t>
      </w:r>
      <w:r w:rsidRPr="00431CF5">
        <w:rPr>
          <w:sz w:val="16"/>
          <w:highlight w:val="cyan"/>
        </w:rPr>
        <w:t>s</w:t>
      </w:r>
      <w:r w:rsidRPr="00903958">
        <w:rPr>
          <w:sz w:val="16"/>
        </w:rPr>
        <w:t xml:space="preserve"> 5 7 </w:t>
      </w:r>
      <w:r w:rsidRPr="00431CF5">
        <w:rPr>
          <w:rStyle w:val="StyleUnderline"/>
          <w:highlight w:val="cyan"/>
        </w:rPr>
        <w:t>and are no</w:t>
      </w:r>
      <w:r w:rsidRPr="00431CF5">
        <w:rPr>
          <w:sz w:val="16"/>
          <w:highlight w:val="cyan"/>
        </w:rPr>
        <w:t>t</w:t>
      </w:r>
      <w:r w:rsidRPr="00903958">
        <w:rPr>
          <w:sz w:val="16"/>
        </w:rPr>
        <w:t xml:space="preserve"> currently funded at a level that allows </w:t>
      </w:r>
      <w:r w:rsidRPr="00431CF5">
        <w:rPr>
          <w:rStyle w:val="StyleUnderline"/>
          <w:highlight w:val="cyan"/>
        </w:rPr>
        <w:t>training</w:t>
      </w:r>
      <w:r w:rsidRPr="00431CF5">
        <w:rPr>
          <w:sz w:val="16"/>
          <w:highlight w:val="cyan"/>
        </w:rPr>
        <w:t xml:space="preserve"> </w:t>
      </w:r>
      <w:r w:rsidRPr="00431CF5">
        <w:rPr>
          <w:rStyle w:val="StyleUnderline"/>
          <w:highlight w:val="cyan"/>
        </w:rPr>
        <w:t>for a significant number of inmates</w:t>
      </w:r>
      <w:r w:rsidRPr="00903958">
        <w:rPr>
          <w:sz w:val="16"/>
        </w:rPr>
        <w:t xml:space="preserve">.1 58 </w:t>
      </w:r>
      <w:r w:rsidRPr="00431CF5">
        <w:rPr>
          <w:rStyle w:val="StyleUnderline"/>
          <w:highlight w:val="cyan"/>
        </w:rPr>
        <w:t>The</w:t>
      </w:r>
      <w:r w:rsidRPr="00EF2E73">
        <w:rPr>
          <w:rStyle w:val="StyleUnderline"/>
        </w:rPr>
        <w:t xml:space="preserve"> </w:t>
      </w:r>
      <w:r w:rsidRPr="00431CF5">
        <w:rPr>
          <w:rStyle w:val="StyleUnderline"/>
          <w:highlight w:val="cyan"/>
        </w:rPr>
        <w:t>PIC has "evolved into a creature of corporate profit</w:t>
      </w:r>
      <w:r w:rsidRPr="00EF2E73">
        <w:rPr>
          <w:rStyle w:val="StyleUnderline"/>
        </w:rPr>
        <w:t>" rather than one of purely penological necessity to enforce societal norms</w:t>
      </w:r>
      <w:r w:rsidRPr="00903958">
        <w:rPr>
          <w:sz w:val="16"/>
        </w:rPr>
        <w:t xml:space="preserve">. 159 </w:t>
      </w:r>
      <w:r w:rsidRPr="00EF2E73">
        <w:rPr>
          <w:rStyle w:val="StyleUnderline"/>
        </w:rPr>
        <w:t>The insistence of courts to define a prisoner's rights purely in the context of whether they qualify as "employees</w:t>
      </w:r>
      <w:r w:rsidRPr="00903958">
        <w:rPr>
          <w:sz w:val="16"/>
        </w:rPr>
        <w:t xml:space="preserve">" under the FLSA </w:t>
      </w:r>
      <w:r w:rsidRPr="00EF2E73">
        <w:rPr>
          <w:rStyle w:val="StyleUnderline"/>
        </w:rPr>
        <w:t xml:space="preserve">is a "stagnant" and unsatisfactory approach </w:t>
      </w:r>
      <w:r w:rsidRPr="00903958">
        <w:rPr>
          <w:sz w:val="16"/>
        </w:rPr>
        <w:t xml:space="preserve">to a more complicated matter. 160 </w:t>
      </w:r>
      <w:r w:rsidRPr="00EF2E73">
        <w:rPr>
          <w:rStyle w:val="Emphasis"/>
        </w:rPr>
        <w:t xml:space="preserve">The current standard does not take into account the reality that, for many private companies, </w:t>
      </w:r>
      <w:r w:rsidRPr="00431CF5">
        <w:rPr>
          <w:rStyle w:val="Emphasis"/>
          <w:highlight w:val="cyan"/>
        </w:rPr>
        <w:t>a prisoner is a profit-producing laborer.</w:t>
      </w:r>
      <w:r w:rsidRPr="00EF2E73">
        <w:rPr>
          <w:rStyle w:val="Emphasis"/>
        </w:rPr>
        <w:t xml:space="preserve"> </w:t>
      </w:r>
    </w:p>
    <w:p w14:paraId="45283D85" w14:textId="77777777" w:rsidR="00ED06CF" w:rsidRPr="00903958" w:rsidRDefault="00ED06CF" w:rsidP="00ED06CF">
      <w:pPr>
        <w:rPr>
          <w:sz w:val="16"/>
        </w:rPr>
      </w:pPr>
      <w:r w:rsidRPr="00903958">
        <w:rPr>
          <w:sz w:val="16"/>
        </w:rPr>
        <w:t xml:space="preserve">These </w:t>
      </w:r>
      <w:r w:rsidRPr="00EF2E73">
        <w:rPr>
          <w:rStyle w:val="Emphasis"/>
        </w:rPr>
        <w:t>private companies have taken advantage of the outsourcing nature of prison labor, preferring,</w:t>
      </w:r>
      <w:r w:rsidRPr="00903958">
        <w:rPr>
          <w:sz w:val="16"/>
        </w:rPr>
        <w:t xml:space="preserve"> when convenient, </w:t>
      </w:r>
      <w:r w:rsidRPr="00EF2E73">
        <w:rPr>
          <w:rStyle w:val="Emphasis"/>
        </w:rPr>
        <w:t>the greater compliance and reduced rights of prison laborers over civilian employees who might perform the same manufacturing jobs</w:t>
      </w:r>
      <w:r w:rsidRPr="00903958">
        <w:rPr>
          <w:sz w:val="16"/>
        </w:rPr>
        <w:t xml:space="preserve">.161 For example, companies such as </w:t>
      </w:r>
      <w:r w:rsidRPr="00431CF5">
        <w:rPr>
          <w:rStyle w:val="StyleUnderline"/>
        </w:rPr>
        <w:t>Victoria's Secret</w:t>
      </w:r>
      <w:r w:rsidRPr="00903958">
        <w:rPr>
          <w:sz w:val="16"/>
        </w:rPr>
        <w:t xml:space="preserve"> have not only </w:t>
      </w:r>
      <w:r w:rsidRPr="00EF2E73">
        <w:rPr>
          <w:rStyle w:val="StyleUnderline"/>
        </w:rPr>
        <w:t>had prisoners stitch together clothing</w:t>
      </w:r>
      <w:r w:rsidRPr="00903958">
        <w:rPr>
          <w:sz w:val="16"/>
        </w:rPr>
        <w:t xml:space="preserve"> for wages far below minimum wage, </w:t>
      </w:r>
      <w:r w:rsidRPr="00EF2E73">
        <w:rPr>
          <w:rStyle w:val="StyleUnderline"/>
        </w:rPr>
        <w:t xml:space="preserve">but also required criminal background checks </w:t>
      </w:r>
      <w:r w:rsidRPr="00903958">
        <w:rPr>
          <w:sz w:val="16"/>
        </w:rPr>
        <w:t xml:space="preserve">when considering these same individuals </w:t>
      </w:r>
      <w:r w:rsidRPr="00EF2E73">
        <w:rPr>
          <w:rStyle w:val="StyleUnderline"/>
        </w:rPr>
        <w:t>for employment</w:t>
      </w:r>
      <w:r w:rsidRPr="00903958">
        <w:rPr>
          <w:sz w:val="16"/>
        </w:rPr>
        <w:t xml:space="preserve"> outside of prison.1 62 </w:t>
      </w:r>
      <w:r w:rsidRPr="00431CF5">
        <w:rPr>
          <w:rStyle w:val="StyleUnderline"/>
        </w:rPr>
        <w:t xml:space="preserve">These types of </w:t>
      </w:r>
      <w:r w:rsidRPr="00431CF5">
        <w:rPr>
          <w:rStyle w:val="StyleUnderline"/>
          <w:highlight w:val="cyan"/>
        </w:rPr>
        <w:t>hiring discrepancies</w:t>
      </w:r>
      <w:r w:rsidRPr="00EF2E73">
        <w:rPr>
          <w:rStyle w:val="StyleUnderline"/>
        </w:rPr>
        <w:t xml:space="preserve"> </w:t>
      </w:r>
      <w:r w:rsidRPr="00431CF5">
        <w:rPr>
          <w:rStyle w:val="StyleUnderline"/>
          <w:highlight w:val="cyan"/>
        </w:rPr>
        <w:t>disproportionately affect black males and their ability to find work using</w:t>
      </w:r>
      <w:r w:rsidRPr="00EF2E73">
        <w:rPr>
          <w:rStyle w:val="StyleUnderline"/>
        </w:rPr>
        <w:t xml:space="preserve"> any </w:t>
      </w:r>
      <w:r w:rsidRPr="00431CF5">
        <w:rPr>
          <w:rStyle w:val="StyleUnderline"/>
          <w:highlight w:val="cyan"/>
        </w:rPr>
        <w:t xml:space="preserve">skills obtained from </w:t>
      </w:r>
      <w:r w:rsidRPr="00431CF5">
        <w:rPr>
          <w:rStyle w:val="StyleUnderline"/>
        </w:rPr>
        <w:t xml:space="preserve">such </w:t>
      </w:r>
      <w:r w:rsidRPr="00431CF5">
        <w:rPr>
          <w:rStyle w:val="StyleUnderline"/>
          <w:highlight w:val="cyan"/>
        </w:rPr>
        <w:t>PIC</w:t>
      </w:r>
      <w:r w:rsidRPr="00EF2E73">
        <w:rPr>
          <w:rStyle w:val="StyleUnderline"/>
        </w:rPr>
        <w:t xml:space="preserve"> systems</w:t>
      </w:r>
      <w:r w:rsidRPr="00903958">
        <w:rPr>
          <w:sz w:val="16"/>
        </w:rPr>
        <w:t xml:space="preserve">.1 63 </w:t>
      </w:r>
      <w:r w:rsidRPr="00431CF5">
        <w:rPr>
          <w:rStyle w:val="Emphasis"/>
          <w:highlight w:val="cyan"/>
        </w:rPr>
        <w:t>This exacerbates the racial discrimination</w:t>
      </w:r>
      <w:r w:rsidRPr="00EF2E73">
        <w:rPr>
          <w:rStyle w:val="Emphasis"/>
        </w:rPr>
        <w:t xml:space="preserve"> innate </w:t>
      </w:r>
      <w:r w:rsidRPr="00431CF5">
        <w:rPr>
          <w:rStyle w:val="Emphasis"/>
          <w:highlight w:val="cyan"/>
        </w:rPr>
        <w:t>within the prison system and shifts the same ability to discriminate,</w:t>
      </w:r>
      <w:r w:rsidRPr="00EF2E73">
        <w:rPr>
          <w:rStyle w:val="Emphasis"/>
        </w:rPr>
        <w:t xml:space="preserve"> whether purposeful or not, to private companies</w:t>
      </w:r>
      <w:r w:rsidRPr="00903958">
        <w:rPr>
          <w:sz w:val="16"/>
        </w:rPr>
        <w:t xml:space="preserve">. </w:t>
      </w:r>
    </w:p>
    <w:p w14:paraId="33CCE6AB" w14:textId="77777777" w:rsidR="00ED06CF" w:rsidRPr="00903958" w:rsidRDefault="00ED06CF" w:rsidP="00ED06CF">
      <w:pPr>
        <w:rPr>
          <w:sz w:val="16"/>
        </w:rPr>
      </w:pPr>
      <w:r w:rsidRPr="00EF2E73">
        <w:rPr>
          <w:rStyle w:val="StyleUnderline"/>
        </w:rPr>
        <w:t>When the power to deny individual liberty is given to a private company, "the legitimacy of the sanction of imprisonment is undermined</w:t>
      </w:r>
      <w:r w:rsidRPr="00903958">
        <w:rPr>
          <w:sz w:val="16"/>
        </w:rPr>
        <w:t xml:space="preserve"> [</w:t>
      </w:r>
      <w:r w:rsidRPr="00EF2E73">
        <w:rPr>
          <w:rStyle w:val="StyleUnderline"/>
        </w:rPr>
        <w:t>as public sanctions are shifted from the power of the state to a party that is motivated primarily by] economic considerations</w:t>
      </w:r>
      <w:r w:rsidRPr="00903958">
        <w:rPr>
          <w:sz w:val="16"/>
        </w:rPr>
        <w:t xml:space="preserve">-considerations </w:t>
      </w:r>
      <w:r w:rsidRPr="00EF2E73">
        <w:rPr>
          <w:rStyle w:val="StyleUnderline"/>
        </w:rPr>
        <w:t>which are irrelevant to the realization of the purposes of the sentence,</w:t>
      </w:r>
      <w:r w:rsidRPr="00903958">
        <w:rPr>
          <w:sz w:val="16"/>
        </w:rPr>
        <w:t xml:space="preserve"> which are public purposes."' 64 A certain </w:t>
      </w:r>
      <w:r w:rsidRPr="00431CF5">
        <w:rPr>
          <w:rStyle w:val="Emphasis"/>
          <w:highlight w:val="cyan"/>
        </w:rPr>
        <w:t>lack of respect for</w:t>
      </w:r>
      <w:r w:rsidRPr="00903958">
        <w:rPr>
          <w:sz w:val="16"/>
        </w:rPr>
        <w:t xml:space="preserve"> the status of </w:t>
      </w:r>
      <w:r w:rsidRPr="00431CF5">
        <w:rPr>
          <w:rStyle w:val="Emphasis"/>
          <w:highlight w:val="cyan"/>
        </w:rPr>
        <w:t>prisoners as human beings is reflected in "the very existence of a prison that operates on profitmaking business.</w:t>
      </w:r>
      <w:r w:rsidRPr="00EF2E73">
        <w:rPr>
          <w:rStyle w:val="Emphasis"/>
        </w:rPr>
        <w:t>"</w:t>
      </w:r>
      <w:r w:rsidRPr="00903958">
        <w:rPr>
          <w:sz w:val="16"/>
        </w:rPr>
        <w:t xml:space="preserve">1 65 Prisoners and their advocates </w:t>
      </w:r>
      <w:r w:rsidRPr="00903958">
        <w:rPr>
          <w:rStyle w:val="StyleUnderline"/>
        </w:rPr>
        <w:t xml:space="preserve">in </w:t>
      </w:r>
      <w:r w:rsidRPr="00903958">
        <w:rPr>
          <w:sz w:val="16"/>
        </w:rPr>
        <w:t xml:space="preserve">the United States have not been blind to this discrepancy. On September 9, </w:t>
      </w:r>
      <w:r w:rsidRPr="00903958">
        <w:rPr>
          <w:rStyle w:val="StyleUnderline"/>
        </w:rPr>
        <w:t>2016,</w:t>
      </w:r>
      <w:r w:rsidRPr="00903958">
        <w:rPr>
          <w:sz w:val="16"/>
        </w:rPr>
        <w:t xml:space="preserve"> approximately 24,000 </w:t>
      </w:r>
      <w:r w:rsidRPr="00903958">
        <w:rPr>
          <w:rStyle w:val="StyleUnderline"/>
        </w:rPr>
        <w:t>prisoners in at least twentynine prisons</w:t>
      </w:r>
      <w:r w:rsidRPr="00903958">
        <w:rPr>
          <w:sz w:val="16"/>
        </w:rPr>
        <w:t xml:space="preserve"> across the country </w:t>
      </w:r>
      <w:r w:rsidRPr="00903958">
        <w:rPr>
          <w:rStyle w:val="StyleUnderline"/>
        </w:rPr>
        <w:t>coordinated a labor strike and refused to work.1</w:t>
      </w:r>
      <w:r w:rsidRPr="00903958">
        <w:rPr>
          <w:sz w:val="16"/>
        </w:rPr>
        <w:t xml:space="preserve"> 66 Some claim that this was "the largest prison strike in U.S. history."' 67 The Incarcerated Workers Organizing Committee (IWOC), a subgroup of the Industrial Workers of the World labor union, organized the strike by using mail, conference calls to prisoners and their families, and by partnering with both lawyers and activists. 168 </w:t>
      </w:r>
      <w:r w:rsidRPr="00903958">
        <w:rPr>
          <w:rStyle w:val="StyleUnderline"/>
        </w:rPr>
        <w:t>The rallying cry for the strike was "This is a Call to Action Against Slavery in America</w:t>
      </w:r>
      <w:r w:rsidRPr="00903958">
        <w:rPr>
          <w:sz w:val="16"/>
        </w:rPr>
        <w:t xml:space="preserve">."1 69 Clearly, </w:t>
      </w:r>
      <w:r w:rsidRPr="00431CF5">
        <w:rPr>
          <w:rStyle w:val="Emphasis"/>
          <w:highlight w:val="cyan"/>
        </w:rPr>
        <w:t>there is a need for reform in the United States</w:t>
      </w:r>
      <w:r w:rsidRPr="00431CF5">
        <w:rPr>
          <w:sz w:val="16"/>
          <w:highlight w:val="cyan"/>
        </w:rPr>
        <w:t>.170</w:t>
      </w:r>
    </w:p>
    <w:p w14:paraId="56B9EF4F" w14:textId="77777777" w:rsidR="00ED06CF" w:rsidRDefault="00ED06CF" w:rsidP="00ED06CF"/>
    <w:p w14:paraId="378E3558" w14:textId="1D3B2553" w:rsidR="00ED06CF" w:rsidRDefault="00ED06CF" w:rsidP="00ED06CF">
      <w:pPr>
        <w:pStyle w:val="Heading4"/>
      </w:pPr>
      <w:r>
        <w:t xml:space="preserve">Thus the plan – </w:t>
      </w:r>
    </w:p>
    <w:p w14:paraId="54B58FA2" w14:textId="77777777" w:rsidR="0052044D" w:rsidRPr="0052044D" w:rsidRDefault="0052044D" w:rsidP="0052044D"/>
    <w:p w14:paraId="4BD154FE" w14:textId="4DD14B29" w:rsidR="00ED06CF" w:rsidRPr="0052044D" w:rsidRDefault="0052044D" w:rsidP="0052044D">
      <w:pPr>
        <w:rPr>
          <w:rFonts w:eastAsiaTheme="majorEastAsia" w:cstheme="majorBidi"/>
          <w:b/>
          <w:iCs/>
          <w:sz w:val="26"/>
        </w:rPr>
      </w:pPr>
      <w:r w:rsidRPr="0052044D">
        <w:rPr>
          <w:rFonts w:eastAsiaTheme="majorEastAsia" w:cstheme="majorBidi"/>
          <w:b/>
          <w:iCs/>
          <w:sz w:val="26"/>
        </w:rPr>
        <w:t>The United States Federal Government should substantially strengthen collective</w:t>
      </w:r>
      <w:r>
        <w:rPr>
          <w:rFonts w:eastAsiaTheme="majorEastAsia" w:cstheme="majorBidi"/>
          <w:b/>
          <w:iCs/>
          <w:sz w:val="26"/>
        </w:rPr>
        <w:t xml:space="preserve"> </w:t>
      </w:r>
      <w:r w:rsidRPr="0052044D">
        <w:rPr>
          <w:rFonts w:eastAsiaTheme="majorEastAsia" w:cstheme="majorBidi"/>
          <w:b/>
          <w:iCs/>
          <w:sz w:val="26"/>
        </w:rPr>
        <w:t xml:space="preserve">bargaining rights for </w:t>
      </w:r>
      <w:r>
        <w:rPr>
          <w:rFonts w:eastAsiaTheme="majorEastAsia" w:cstheme="majorBidi"/>
          <w:b/>
          <w:iCs/>
          <w:sz w:val="26"/>
        </w:rPr>
        <w:t xml:space="preserve">incarcerated </w:t>
      </w:r>
      <w:r w:rsidRPr="0052044D">
        <w:rPr>
          <w:rFonts w:eastAsiaTheme="majorEastAsia" w:cstheme="majorBidi"/>
          <w:b/>
          <w:iCs/>
          <w:sz w:val="26"/>
        </w:rPr>
        <w:t>populations in the United States.</w:t>
      </w:r>
    </w:p>
    <w:p w14:paraId="38B680B2" w14:textId="4005A7F2" w:rsidR="00ED06CF" w:rsidRDefault="00ED06CF" w:rsidP="00ED06CF">
      <w:pPr>
        <w:pStyle w:val="Heading4"/>
      </w:pPr>
      <w:r>
        <w:t>Constitutionally amending the 13</w:t>
      </w:r>
      <w:r w:rsidRPr="00250209">
        <w:rPr>
          <w:vertAlign w:val="superscript"/>
        </w:rPr>
        <w:t>th</w:t>
      </w:r>
      <w:r>
        <w:t xml:space="preserve"> amendment solves---it makes forced prison labor illegal </w:t>
      </w:r>
    </w:p>
    <w:p w14:paraId="1935FF88" w14:textId="2FCB7986" w:rsidR="00ED06CF" w:rsidRDefault="00ED06CF" w:rsidP="00ED06CF">
      <w:r>
        <w:t xml:space="preserve">Megan </w:t>
      </w:r>
      <w:r w:rsidRPr="004634C4">
        <w:rPr>
          <w:rStyle w:val="Style13ptBold"/>
        </w:rPr>
        <w:t>Massie ’23</w:t>
      </w:r>
      <w:r>
        <w:t xml:space="preserve">, J.D., University of St. Thomas School of Law, "Locked up and Trafficked out: Prison Labor and the Thirteenth Amendment." University of St. Thomas Law Journal, vol. 19, no. 2, 2023, pp. 498-514, </w:t>
      </w:r>
      <w:hyperlink r:id="rId13" w:history="1">
        <w:r w:rsidRPr="00D9004B">
          <w:rPr>
            <w:rStyle w:val="Hyperlink"/>
          </w:rPr>
          <w:t>https://researchonline.stthomas.edu/esploro/outputs/991015130917203691</w:t>
        </w:r>
      </w:hyperlink>
      <w:r>
        <w:t xml:space="preserve">, DA: 8/31/25, DMurph </w:t>
      </w:r>
    </w:p>
    <w:p w14:paraId="4798BC74" w14:textId="77777777" w:rsidR="00ED06CF" w:rsidRPr="00A80D19" w:rsidRDefault="00ED06CF" w:rsidP="00ED06CF">
      <w:pPr>
        <w:rPr>
          <w:sz w:val="16"/>
        </w:rPr>
      </w:pPr>
      <w:r w:rsidRPr="00A80D19">
        <w:rPr>
          <w:sz w:val="16"/>
        </w:rPr>
        <w:t xml:space="preserve">V. POSSIBLE SOLUTIONS TO STOP LABOR TRAFFICKING IN PRISON </w:t>
      </w:r>
    </w:p>
    <w:p w14:paraId="498282E2" w14:textId="77777777" w:rsidR="00ED06CF" w:rsidRPr="00A80D19" w:rsidRDefault="00ED06CF" w:rsidP="00ED06CF">
      <w:pPr>
        <w:rPr>
          <w:sz w:val="16"/>
        </w:rPr>
      </w:pPr>
      <w:r w:rsidRPr="00431CF5">
        <w:rPr>
          <w:rStyle w:val="Emphasis"/>
          <w:highlight w:val="cyan"/>
        </w:rPr>
        <w:t xml:space="preserve">Recognizing prison labor as a form of human exploitation is </w:t>
      </w:r>
      <w:r w:rsidRPr="00431CF5">
        <w:rPr>
          <w:rStyle w:val="Emphasis"/>
        </w:rPr>
        <w:t xml:space="preserve">only </w:t>
      </w:r>
      <w:r w:rsidRPr="00431CF5">
        <w:rPr>
          <w:rStyle w:val="Emphasis"/>
          <w:highlight w:val="cyan"/>
        </w:rPr>
        <w:t>the first step</w:t>
      </w:r>
      <w:r w:rsidRPr="00A80D19">
        <w:rPr>
          <w:rStyle w:val="Emphasis"/>
        </w:rPr>
        <w:t>.</w:t>
      </w:r>
      <w:r w:rsidRPr="00A80D19">
        <w:rPr>
          <w:sz w:val="16"/>
        </w:rPr>
        <w:t xml:space="preserve"> </w:t>
      </w:r>
      <w:r w:rsidRPr="00A80D19">
        <w:rPr>
          <w:rStyle w:val="Emphasis"/>
        </w:rPr>
        <w:t>Academics</w:t>
      </w:r>
      <w:r w:rsidRPr="00A80D19">
        <w:rPr>
          <w:sz w:val="16"/>
        </w:rPr>
        <w:t xml:space="preserve">, legal practitioners, and activists </w:t>
      </w:r>
      <w:r w:rsidRPr="00431CF5">
        <w:rPr>
          <w:rStyle w:val="Emphasis"/>
          <w:highlight w:val="cyan"/>
        </w:rPr>
        <w:t>must</w:t>
      </w:r>
      <w:r w:rsidRPr="00A80D19">
        <w:rPr>
          <w:rStyle w:val="Emphasis"/>
        </w:rPr>
        <w:t xml:space="preserve"> adopt</w:t>
      </w:r>
      <w:r w:rsidRPr="00A80D19">
        <w:rPr>
          <w:sz w:val="16"/>
        </w:rPr>
        <w:t xml:space="preserve"> laws, </w:t>
      </w:r>
      <w:r w:rsidRPr="00A80D19">
        <w:rPr>
          <w:rStyle w:val="Emphasis"/>
        </w:rPr>
        <w:t>policies</w:t>
      </w:r>
      <w:r w:rsidRPr="00A80D19">
        <w:rPr>
          <w:sz w:val="16"/>
        </w:rPr>
        <w:t xml:space="preserve">, and procedures </w:t>
      </w:r>
      <w:r w:rsidRPr="00A80D19">
        <w:rPr>
          <w:rStyle w:val="Emphasis"/>
        </w:rPr>
        <w:t xml:space="preserve">that can </w:t>
      </w:r>
      <w:r w:rsidRPr="00431CF5">
        <w:rPr>
          <w:rStyle w:val="Emphasis"/>
          <w:highlight w:val="cyan"/>
        </w:rPr>
        <w:t>dismantle this modern form of slavery and permanently eradicate it</w:t>
      </w:r>
      <w:r w:rsidRPr="00A80D19">
        <w:rPr>
          <w:rStyle w:val="Emphasis"/>
        </w:rPr>
        <w:t xml:space="preserve"> from the nation.</w:t>
      </w:r>
      <w:r w:rsidRPr="00A80D19">
        <w:rPr>
          <w:sz w:val="16"/>
        </w:rPr>
        <w:t xml:space="preserve"> </w:t>
      </w:r>
      <w:r w:rsidRPr="00A80D19">
        <w:rPr>
          <w:rStyle w:val="Emphasis"/>
        </w:rPr>
        <w:t xml:space="preserve">Advocates </w:t>
      </w:r>
      <w:r w:rsidRPr="00431CF5">
        <w:rPr>
          <w:rStyle w:val="Emphasis"/>
          <w:highlight w:val="cyan"/>
        </w:rPr>
        <w:t>can achieve these goals</w:t>
      </w:r>
      <w:r w:rsidRPr="00A80D19">
        <w:rPr>
          <w:sz w:val="16"/>
        </w:rPr>
        <w:t xml:space="preserve"> in two key ways: </w:t>
      </w:r>
      <w:r w:rsidRPr="00431CF5">
        <w:rPr>
          <w:rStyle w:val="Emphasis"/>
          <w:highlight w:val="cyan"/>
        </w:rPr>
        <w:t>by</w:t>
      </w:r>
      <w:r w:rsidRPr="00A80D19">
        <w:rPr>
          <w:rStyle w:val="Emphasis"/>
        </w:rPr>
        <w:t xml:space="preserve"> </w:t>
      </w:r>
      <w:r w:rsidRPr="00431CF5">
        <w:rPr>
          <w:rStyle w:val="Emphasis"/>
          <w:highlight w:val="cyan"/>
        </w:rPr>
        <w:t>amending the</w:t>
      </w:r>
      <w:r w:rsidRPr="00A80D19">
        <w:rPr>
          <w:rStyle w:val="Emphasis"/>
        </w:rPr>
        <w:t xml:space="preserve"> </w:t>
      </w:r>
      <w:r w:rsidRPr="00A80D19">
        <w:rPr>
          <w:sz w:val="16"/>
        </w:rPr>
        <w:t xml:space="preserve">Constitution or updating federal labor trafficking and workers' rights laws. </w:t>
      </w:r>
    </w:p>
    <w:p w14:paraId="2EE402A7" w14:textId="77777777" w:rsidR="00ED06CF" w:rsidRPr="00A80D19" w:rsidRDefault="00ED06CF" w:rsidP="00ED06CF">
      <w:pPr>
        <w:rPr>
          <w:sz w:val="16"/>
        </w:rPr>
      </w:pPr>
      <w:r w:rsidRPr="00A80D19">
        <w:rPr>
          <w:sz w:val="16"/>
        </w:rPr>
        <w:t xml:space="preserve">A.Amend the </w:t>
      </w:r>
      <w:r w:rsidRPr="00431CF5">
        <w:rPr>
          <w:rStyle w:val="Emphasis"/>
          <w:highlight w:val="cyan"/>
        </w:rPr>
        <w:t>Thirteenth Amendment</w:t>
      </w:r>
      <w:r w:rsidRPr="00A80D19">
        <w:rPr>
          <w:sz w:val="16"/>
        </w:rPr>
        <w:t xml:space="preserve"> </w:t>
      </w:r>
    </w:p>
    <w:p w14:paraId="7C467F61" w14:textId="77777777" w:rsidR="00ED06CF" w:rsidRPr="00A80D19" w:rsidRDefault="00ED06CF" w:rsidP="00ED06CF">
      <w:pPr>
        <w:rPr>
          <w:sz w:val="16"/>
        </w:rPr>
      </w:pPr>
      <w:r w:rsidRPr="00A80D19">
        <w:rPr>
          <w:rStyle w:val="StyleUnderline"/>
        </w:rPr>
        <w:t>The boldest and most effective reform to protect the labor of incarcerated individuals would be to amend the Thirteenth Amendment</w:t>
      </w:r>
      <w:r w:rsidRPr="00A80D19">
        <w:rPr>
          <w:sz w:val="16"/>
        </w:rPr>
        <w:t>. However, many view amending the Constitution as "effectively impossible."10 0 Article V of the Constitution lays out the difficult, involved process of enacting an amendment. First, an amendment can only be proposed in one of two ways: (1) by two-thirds of the House of Representatives and the Senate, or (2) by a congressional convention after a request by two-thirds of the states.10 1 Then, the proposed amendment must be ratified by three-fourths of the states.1 0 2 Since the Constitution's ratification, only twenty-seven amendments out of over 11,000 proposals have been enacted through this process.103</w:t>
      </w:r>
    </w:p>
    <w:p w14:paraId="3791ADB7" w14:textId="77777777" w:rsidR="00ED06CF" w:rsidRPr="00A80D19" w:rsidRDefault="00ED06CF" w:rsidP="00ED06CF">
      <w:pPr>
        <w:rPr>
          <w:sz w:val="16"/>
        </w:rPr>
      </w:pPr>
      <w:r w:rsidRPr="00A80D19">
        <w:rPr>
          <w:sz w:val="16"/>
        </w:rPr>
        <w:t xml:space="preserve">Despite the clear obstacles, an amendment is the necessary and best solution. </w:t>
      </w:r>
      <w:r w:rsidRPr="00431CF5">
        <w:rPr>
          <w:rStyle w:val="Emphasis"/>
          <w:highlight w:val="cyan"/>
        </w:rPr>
        <w:t>Removing the Punishment Clause is the quickest and most effective way to dismantle labor exploitation in priso</w:t>
      </w:r>
      <w:r w:rsidRPr="00A80D19">
        <w:rPr>
          <w:rStyle w:val="Emphasis"/>
        </w:rPr>
        <w:t>n</w:t>
      </w:r>
      <w:r w:rsidRPr="00A80D19">
        <w:rPr>
          <w:sz w:val="16"/>
        </w:rPr>
        <w:t xml:space="preserve">. </w:t>
      </w:r>
      <w:r w:rsidRPr="00A80D19">
        <w:rPr>
          <w:rStyle w:val="StyleUnderline"/>
        </w:rPr>
        <w:t>It would immediately expand the amendment's protections to inmates at the state and federal levels</w:t>
      </w:r>
      <w:r w:rsidRPr="00A80D19">
        <w:rPr>
          <w:sz w:val="16"/>
        </w:rPr>
        <w:t xml:space="preserve">. </w:t>
      </w:r>
      <w:r w:rsidRPr="00431CF5">
        <w:rPr>
          <w:rStyle w:val="Emphasis"/>
          <w:highlight w:val="cyan"/>
        </w:rPr>
        <w:t>Current public and private prison policies would become unconstitutional and</w:t>
      </w:r>
      <w:r w:rsidRPr="00A80D19">
        <w:rPr>
          <w:rStyle w:val="Emphasis"/>
        </w:rPr>
        <w:t xml:space="preserve"> need a dramatic overhaul to </w:t>
      </w:r>
      <w:r w:rsidRPr="00431CF5">
        <w:rPr>
          <w:rStyle w:val="Emphasis"/>
          <w:highlight w:val="cyan"/>
        </w:rPr>
        <w:t>adequately protect and promote prisoners' rights</w:t>
      </w:r>
      <w:r w:rsidRPr="00A80D19">
        <w:rPr>
          <w:sz w:val="16"/>
        </w:rPr>
        <w:t xml:space="preserve">. For example, </w:t>
      </w:r>
      <w:r w:rsidRPr="00A80D19">
        <w:rPr>
          <w:rStyle w:val="StyleUnderline"/>
        </w:rPr>
        <w:t>prison facilities could no longer use solitary confinement to coerce prisoners into working or as punishment if they refused</w:t>
      </w:r>
      <w:r w:rsidRPr="00A80D19">
        <w:rPr>
          <w:sz w:val="16"/>
        </w:rPr>
        <w:t xml:space="preserve">. </w:t>
      </w:r>
      <w:r w:rsidRPr="00A80D19">
        <w:rPr>
          <w:rStyle w:val="StyleUnderline"/>
        </w:rPr>
        <w:t xml:space="preserve">They would no longer be able to refuse to pay-or vastly under pay-inmates for their work. </w:t>
      </w:r>
      <w:r w:rsidRPr="00431CF5">
        <w:rPr>
          <w:rStyle w:val="StyleUnderline"/>
          <w:highlight w:val="cyan"/>
        </w:rPr>
        <w:t>Working while incarcerated would finally be a free choice with adequate p</w:t>
      </w:r>
      <w:r w:rsidRPr="00A80D19">
        <w:rPr>
          <w:rStyle w:val="StyleUnderline"/>
        </w:rPr>
        <w:t>ay</w:t>
      </w:r>
      <w:r w:rsidRPr="00A80D19">
        <w:rPr>
          <w:sz w:val="16"/>
        </w:rPr>
        <w:t xml:space="preserve">.10 4 </w:t>
      </w:r>
    </w:p>
    <w:p w14:paraId="6AC21A86" w14:textId="77777777" w:rsidR="00ED06CF" w:rsidRPr="00A80D19" w:rsidRDefault="00ED06CF" w:rsidP="00ED06CF">
      <w:pPr>
        <w:rPr>
          <w:sz w:val="16"/>
        </w:rPr>
      </w:pPr>
      <w:r w:rsidRPr="00A80D19">
        <w:rPr>
          <w:sz w:val="16"/>
        </w:rPr>
        <w:t xml:space="preserve">While a difficult task to complete, </w:t>
      </w:r>
      <w:r w:rsidRPr="00A80D19">
        <w:rPr>
          <w:rStyle w:val="StyleUnderline"/>
        </w:rPr>
        <w:t>the idea does have some popularity among certain political groups already</w:t>
      </w:r>
      <w:r w:rsidRPr="00A80D19">
        <w:rPr>
          <w:sz w:val="16"/>
        </w:rPr>
        <w:t xml:space="preserve">. 1 5 The "Abolition Amendment," as it has been dubbed, accurately echoes the ideals the original drafters of the Thirteenth Amendment had in mind. For example, amendment sponsor Senator Jeff Merkley has said that </w:t>
      </w:r>
      <w:r w:rsidRPr="00431CF5">
        <w:rPr>
          <w:rStyle w:val="Emphasis"/>
          <w:highlight w:val="cyan"/>
        </w:rPr>
        <w:t>as Americans</w:t>
      </w:r>
      <w:r w:rsidRPr="00A80D19">
        <w:rPr>
          <w:rStyle w:val="Emphasis"/>
        </w:rPr>
        <w:t xml:space="preserve"> "take on the long and difficult challenge of </w:t>
      </w:r>
      <w:r w:rsidRPr="00431CF5">
        <w:rPr>
          <w:rStyle w:val="Emphasis"/>
          <w:highlight w:val="cyan"/>
        </w:rPr>
        <w:t>roo</w:t>
      </w:r>
      <w:r w:rsidRPr="00431CF5">
        <w:rPr>
          <w:rStyle w:val="Emphasis"/>
        </w:rPr>
        <w:t>ting</w:t>
      </w:r>
      <w:r w:rsidRPr="00431CF5">
        <w:rPr>
          <w:rStyle w:val="Emphasis"/>
          <w:highlight w:val="cyan"/>
        </w:rPr>
        <w:t xml:space="preserve"> out systemic racism </w:t>
      </w:r>
      <w:r w:rsidRPr="00431CF5">
        <w:rPr>
          <w:rStyle w:val="Emphasis"/>
        </w:rPr>
        <w:t>in our nation</w:t>
      </w:r>
      <w:r w:rsidRPr="00431CF5">
        <w:rPr>
          <w:rStyle w:val="Emphasis"/>
          <w:highlight w:val="cyan"/>
        </w:rPr>
        <w:t xml:space="preserve">, ending the slavery loophole </w:t>
      </w:r>
      <w:r w:rsidRPr="00431CF5">
        <w:rPr>
          <w:rStyle w:val="Emphasis"/>
        </w:rPr>
        <w:t>in</w:t>
      </w:r>
      <w:r w:rsidRPr="00A80D19">
        <w:rPr>
          <w:rStyle w:val="Emphasis"/>
        </w:rPr>
        <w:t xml:space="preserve"> the [Thirteenth] Amendment </w:t>
      </w:r>
      <w:r w:rsidRPr="00431CF5">
        <w:rPr>
          <w:rStyle w:val="Emphasis"/>
          <w:highlight w:val="cyan"/>
        </w:rPr>
        <w:t>is [a] critical step</w:t>
      </w:r>
      <w:r w:rsidRPr="00A80D19">
        <w:rPr>
          <w:rStyle w:val="Emphasis"/>
        </w:rPr>
        <w:t xml:space="preserve"> in that challenge</w:t>
      </w:r>
      <w:r w:rsidRPr="00A80D19">
        <w:rPr>
          <w:sz w:val="16"/>
        </w:rPr>
        <w:t xml:space="preserve">." 0 6 </w:t>
      </w:r>
    </w:p>
    <w:p w14:paraId="338066BD" w14:textId="77777777" w:rsidR="00ED06CF" w:rsidRPr="007D6C43" w:rsidRDefault="00ED06CF" w:rsidP="00ED06CF"/>
    <w:p w14:paraId="5FF23541" w14:textId="2B2BB887" w:rsidR="00ED06CF" w:rsidRDefault="00ED06CF" w:rsidP="00ED06CF">
      <w:pPr>
        <w:pStyle w:val="Heading4"/>
      </w:pPr>
      <w:r>
        <w:t xml:space="preserve">Specifically, ending compulsory prison labor destroys the profit motive which undergirds the prison industrial complex. </w:t>
      </w:r>
    </w:p>
    <w:p w14:paraId="7E740706" w14:textId="4F15935F" w:rsidR="00ED06CF" w:rsidRDefault="00ED06CF" w:rsidP="00ED06CF">
      <w:r>
        <w:t xml:space="preserve">Laura </w:t>
      </w:r>
      <w:r w:rsidRPr="006D1FDC">
        <w:rPr>
          <w:rStyle w:val="Style13ptBold"/>
        </w:rPr>
        <w:t>Appleman ’21</w:t>
      </w:r>
      <w:r>
        <w:t>, Van Winkle Melton Professor of Law &amp; University Research Integrity Officer at Willamette University, “</w:t>
      </w:r>
      <w:r w:rsidRPr="006D1FDC">
        <w:t>Bloody Lucre: Carceral Labor and Prison Profit</w:t>
      </w:r>
      <w:r>
        <w:t>”</w:t>
      </w:r>
      <w:r w:rsidRPr="006D1FDC">
        <w:t xml:space="preserve"> (August 13, 2021). Wisconsin Law Review, Vol. 2022, No. 3, 2022 Forthcoming,</w:t>
      </w:r>
      <w:r>
        <w:t xml:space="preserve"> </w:t>
      </w:r>
      <w:hyperlink r:id="rId14" w:history="1">
        <w:r w:rsidRPr="00D9004B">
          <w:rPr>
            <w:rStyle w:val="Hyperlink"/>
          </w:rPr>
          <w:t>http://dx.doi.org/10.2139/ssrn.3942151</w:t>
        </w:r>
      </w:hyperlink>
      <w:r>
        <w:t xml:space="preserve">, DA: 8/31/25, DMurph </w:t>
      </w:r>
    </w:p>
    <w:p w14:paraId="443E71E8" w14:textId="77777777" w:rsidR="00ED06CF" w:rsidRPr="00454454" w:rsidRDefault="00ED06CF" w:rsidP="00ED06CF">
      <w:pPr>
        <w:rPr>
          <w:sz w:val="16"/>
        </w:rPr>
      </w:pPr>
      <w:r w:rsidRPr="00431CF5">
        <w:rPr>
          <w:rStyle w:val="Emphasis"/>
          <w:highlight w:val="cyan"/>
        </w:rPr>
        <w:t xml:space="preserve">The profit motive is </w:t>
      </w:r>
      <w:r w:rsidRPr="00431CF5">
        <w:rPr>
          <w:rStyle w:val="Emphasis"/>
        </w:rPr>
        <w:t>inextricably</w:t>
      </w:r>
      <w:r w:rsidRPr="00A80D19">
        <w:rPr>
          <w:rStyle w:val="Emphasis"/>
        </w:rPr>
        <w:t xml:space="preserve"> </w:t>
      </w:r>
      <w:r w:rsidRPr="00431CF5">
        <w:rPr>
          <w:rStyle w:val="Emphasis"/>
          <w:highlight w:val="cyan"/>
        </w:rPr>
        <w:t xml:space="preserve">intertwined with America’s system of carceral labor </w:t>
      </w:r>
      <w:r w:rsidRPr="00431CF5">
        <w:rPr>
          <w:rStyle w:val="Emphasis"/>
        </w:rPr>
        <w:t>and criminal punishment</w:t>
      </w:r>
      <w:r w:rsidRPr="00A80D19">
        <w:rPr>
          <w:rStyle w:val="Emphasis"/>
        </w:rPr>
        <w:t>.</w:t>
      </w:r>
      <w:r w:rsidRPr="00454454">
        <w:rPr>
          <w:sz w:val="16"/>
        </w:rPr>
        <w:t xml:space="preserve"> Profit incentives have exerted a profound influence on the shape of American carceral labor. </w:t>
      </w:r>
      <w:r w:rsidRPr="00431CF5">
        <w:rPr>
          <w:rStyle w:val="StyleUnderline"/>
          <w:highlight w:val="cyan"/>
        </w:rPr>
        <w:t>This dynamic has held fast through slavery</w:t>
      </w:r>
      <w:r w:rsidRPr="00A80D19">
        <w:rPr>
          <w:rStyle w:val="StyleUnderline"/>
        </w:rPr>
        <w:t>,</w:t>
      </w:r>
      <w:r w:rsidRPr="00454454">
        <w:rPr>
          <w:sz w:val="16"/>
        </w:rPr>
        <w:t xml:space="preserve"> Reconstruction, the Industrial Revolution, the Great Depression, and the Great Society, </w:t>
      </w:r>
      <w:r w:rsidRPr="00A80D19">
        <w:rPr>
          <w:rStyle w:val="StyleUnderline"/>
        </w:rPr>
        <w:t>continuing through today.</w:t>
      </w:r>
      <w:r w:rsidRPr="00454454">
        <w:rPr>
          <w:sz w:val="16"/>
        </w:rPr>
        <w:t xml:space="preserve"> </w:t>
      </w:r>
      <w:r w:rsidRPr="00431CF5">
        <w:rPr>
          <w:rStyle w:val="Emphasis"/>
          <w:highlight w:val="cyan"/>
        </w:rPr>
        <w:t>The profit motive surfaces in all forms of detention</w:t>
      </w:r>
      <w:r w:rsidRPr="00A80D19">
        <w:rPr>
          <w:rStyle w:val="Emphasis"/>
        </w:rPr>
        <w:t xml:space="preserve"> through U.S. history, </w:t>
      </w:r>
      <w:r w:rsidRPr="00431CF5">
        <w:rPr>
          <w:rStyle w:val="Emphasis"/>
          <w:highlight w:val="cyan"/>
        </w:rPr>
        <w:t>not only for the convicted but also for the disabled and those who are not citizens</w:t>
      </w:r>
      <w:r w:rsidRPr="00454454">
        <w:rPr>
          <w:sz w:val="16"/>
        </w:rPr>
        <w:t xml:space="preserve">. </w:t>
      </w:r>
    </w:p>
    <w:p w14:paraId="2AA4AD5F" w14:textId="77777777" w:rsidR="00ED06CF" w:rsidRPr="00A80D19" w:rsidRDefault="00ED06CF" w:rsidP="00ED06CF">
      <w:pPr>
        <w:rPr>
          <w:rStyle w:val="StyleUnderline"/>
        </w:rPr>
      </w:pPr>
      <w:r w:rsidRPr="00431CF5">
        <w:rPr>
          <w:rStyle w:val="Emphasis"/>
          <w:highlight w:val="cyan"/>
        </w:rPr>
        <w:t>If profits</w:t>
      </w:r>
      <w:r w:rsidRPr="00A80D19">
        <w:rPr>
          <w:rStyle w:val="Emphasis"/>
        </w:rPr>
        <w:t xml:space="preserve"> are a </w:t>
      </w:r>
      <w:r w:rsidRPr="00431CF5">
        <w:rPr>
          <w:rStyle w:val="Emphasis"/>
        </w:rPr>
        <w:t xml:space="preserve">major </w:t>
      </w:r>
      <w:r w:rsidRPr="00431CF5">
        <w:rPr>
          <w:rStyle w:val="Emphasis"/>
          <w:highlight w:val="cyan"/>
        </w:rPr>
        <w:t>motivat</w:t>
      </w:r>
      <w:r w:rsidRPr="00431CF5">
        <w:rPr>
          <w:rStyle w:val="Emphasis"/>
        </w:rPr>
        <w:t>or</w:t>
      </w:r>
      <w:r w:rsidRPr="00A80D19">
        <w:rPr>
          <w:rStyle w:val="Emphasis"/>
        </w:rPr>
        <w:t xml:space="preserve"> of American </w:t>
      </w:r>
      <w:r w:rsidRPr="00431CF5">
        <w:rPr>
          <w:rStyle w:val="Emphasis"/>
          <w:highlight w:val="cyan"/>
        </w:rPr>
        <w:t>mass incarceration</w:t>
      </w:r>
      <w:r w:rsidRPr="00A80D19">
        <w:rPr>
          <w:rStyle w:val="Emphasis"/>
        </w:rPr>
        <w:t xml:space="preserve">, </w:t>
      </w:r>
      <w:r w:rsidRPr="00431CF5">
        <w:rPr>
          <w:rStyle w:val="Emphasis"/>
          <w:highlight w:val="cyan"/>
        </w:rPr>
        <w:t>then</w:t>
      </w:r>
      <w:r w:rsidRPr="00A80D19">
        <w:rPr>
          <w:rStyle w:val="Emphasis"/>
        </w:rPr>
        <w:t xml:space="preserve"> </w:t>
      </w:r>
      <w:r w:rsidRPr="00431CF5">
        <w:rPr>
          <w:rStyle w:val="Emphasis"/>
          <w:highlight w:val="cyan"/>
        </w:rPr>
        <w:t>carceral labor</w:t>
      </w:r>
      <w:r w:rsidRPr="00A80D19">
        <w:rPr>
          <w:rStyle w:val="Emphasis"/>
        </w:rPr>
        <w:t xml:space="preserve"> is one of </w:t>
      </w:r>
      <w:r w:rsidRPr="00431CF5">
        <w:rPr>
          <w:rStyle w:val="Emphasis"/>
          <w:highlight w:val="cyan"/>
        </w:rPr>
        <w:t>the primary engine</w:t>
      </w:r>
      <w:r w:rsidRPr="00A80D19">
        <w:rPr>
          <w:rStyle w:val="Emphasis"/>
        </w:rPr>
        <w:t xml:space="preserve">s </w:t>
      </w:r>
      <w:r w:rsidRPr="00431CF5">
        <w:rPr>
          <w:rStyle w:val="Emphasis"/>
          <w:highlight w:val="cyan"/>
        </w:rPr>
        <w:t>driving the entire enterprise</w:t>
      </w:r>
      <w:r w:rsidRPr="00454454">
        <w:rPr>
          <w:sz w:val="16"/>
        </w:rPr>
        <w:t xml:space="preserve">. </w:t>
      </w:r>
      <w:r w:rsidRPr="00A80D19">
        <w:rPr>
          <w:rStyle w:val="StyleUnderline"/>
        </w:rPr>
        <w:t>Along with the institution of slavery, involuntary carceral labor created huge return by transforming human toil into monetary gain</w:t>
      </w:r>
      <w:r w:rsidRPr="00454454">
        <w:rPr>
          <w:sz w:val="16"/>
        </w:rPr>
        <w:t xml:space="preserve">. </w:t>
      </w:r>
      <w:r w:rsidRPr="00A80D19">
        <w:rPr>
          <w:rStyle w:val="StyleUnderline"/>
        </w:rPr>
        <w:t>From 16th century British convict transportation to 21st century private corrections companies, involuntary carceral servitude has been a feature of criminal punishment</w:t>
      </w:r>
      <w:r w:rsidRPr="00454454">
        <w:rPr>
          <w:sz w:val="16"/>
        </w:rPr>
        <w:t xml:space="preserve">, </w:t>
      </w:r>
      <w:r w:rsidRPr="00A80D19">
        <w:rPr>
          <w:rStyle w:val="StyleUnderline"/>
        </w:rPr>
        <w:t>always with an eye towards revenue</w:t>
      </w:r>
      <w:r w:rsidRPr="00454454">
        <w:rPr>
          <w:sz w:val="16"/>
        </w:rPr>
        <w:t xml:space="preserve">. This Article traces </w:t>
      </w:r>
      <w:r w:rsidRPr="00A80D19">
        <w:rPr>
          <w:rStyle w:val="StyleUnderline"/>
        </w:rPr>
        <w:t>the coruscating power effect of profits within the criminal justice system</w:t>
      </w:r>
      <w:r w:rsidRPr="00454454">
        <w:rPr>
          <w:sz w:val="16"/>
        </w:rPr>
        <w:t xml:space="preserve">, charting the ways this focus on revenues </w:t>
      </w:r>
      <w:r w:rsidRPr="00A80D19">
        <w:rPr>
          <w:rStyle w:val="StyleUnderline"/>
        </w:rPr>
        <w:t xml:space="preserve">has shaped the forced toil of those under correctional control. </w:t>
      </w:r>
    </w:p>
    <w:p w14:paraId="0A9BD20F" w14:textId="77777777" w:rsidR="00ED06CF" w:rsidRPr="00A80D19" w:rsidRDefault="00ED06CF" w:rsidP="00ED06CF">
      <w:pPr>
        <w:rPr>
          <w:rStyle w:val="Emphasis"/>
        </w:rPr>
      </w:pPr>
      <w:r w:rsidRPr="00454454">
        <w:rPr>
          <w:sz w:val="16"/>
        </w:rPr>
        <w:t xml:space="preserve">From a citizen’s first interaction with the justice system through their release into the community, </w:t>
      </w:r>
      <w:r w:rsidRPr="00431CF5">
        <w:rPr>
          <w:rStyle w:val="Emphasis"/>
          <w:highlight w:val="cyan"/>
        </w:rPr>
        <w:t>profit</w:t>
      </w:r>
      <w:r w:rsidRPr="00A80D19">
        <w:rPr>
          <w:rStyle w:val="Emphasis"/>
        </w:rPr>
        <w:t>-</w:t>
      </w:r>
      <w:r w:rsidRPr="00431CF5">
        <w:rPr>
          <w:rStyle w:val="Emphasis"/>
          <w:highlight w:val="cyan"/>
        </w:rPr>
        <w:t>seeking is embedded in our modern carceral machine</w:t>
      </w:r>
      <w:r w:rsidRPr="00454454">
        <w:rPr>
          <w:sz w:val="16"/>
        </w:rPr>
        <w:t xml:space="preserve">. </w:t>
      </w:r>
      <w:r w:rsidRPr="00A80D19">
        <w:rPr>
          <w:rStyle w:val="StyleUnderline"/>
        </w:rPr>
        <w:t xml:space="preserve">This particularly American </w:t>
      </w:r>
      <w:r w:rsidRPr="00431CF5">
        <w:rPr>
          <w:rStyle w:val="StyleUnderline"/>
          <w:highlight w:val="cyan"/>
        </w:rPr>
        <w:t>motivation can be tied</w:t>
      </w:r>
      <w:r w:rsidRPr="00A80D19">
        <w:rPr>
          <w:rStyle w:val="StyleUnderline"/>
        </w:rPr>
        <w:t xml:space="preserve">, in part, </w:t>
      </w:r>
      <w:r w:rsidRPr="00431CF5">
        <w:rPr>
          <w:rStyle w:val="StyleUnderline"/>
          <w:highlight w:val="cyan"/>
        </w:rPr>
        <w:t>to deep-rooted eugenic beliefs still informing our carceral system</w:t>
      </w:r>
      <w:r w:rsidRPr="00454454">
        <w:rPr>
          <w:sz w:val="16"/>
        </w:rPr>
        <w:t xml:space="preserve">. For centuries, society has judged those who can work, or produce, as genetically superior to those who cannot. </w:t>
      </w:r>
      <w:r w:rsidRPr="00A80D19">
        <w:rPr>
          <w:rStyle w:val="StyleUnderline"/>
        </w:rPr>
        <w:t>This belief system undergirds the criminal justice system as well</w:t>
      </w:r>
      <w:r w:rsidRPr="00454454">
        <w:rPr>
          <w:sz w:val="16"/>
        </w:rPr>
        <w:t xml:space="preserve">. </w:t>
      </w:r>
      <w:r w:rsidRPr="00A80D19">
        <w:rPr>
          <w:rStyle w:val="StyleUnderline"/>
        </w:rPr>
        <w:t>The Puritan work ethic remains a motivator of criminal process, finding its apogee in involuntary carceral labor: everyone must produce, even while under correctional control</w:t>
      </w:r>
      <w:r w:rsidRPr="00454454">
        <w:rPr>
          <w:sz w:val="16"/>
        </w:rPr>
        <w:t xml:space="preserve">. In many ways, </w:t>
      </w:r>
      <w:r w:rsidRPr="00431CF5">
        <w:rPr>
          <w:rStyle w:val="Emphasis"/>
          <w:highlight w:val="cyan"/>
        </w:rPr>
        <w:t>our modern version of eugenically-driven incarceration</w:t>
      </w:r>
      <w:r w:rsidRPr="00431CF5">
        <w:rPr>
          <w:sz w:val="16"/>
          <w:highlight w:val="cyan"/>
        </w:rPr>
        <w:t xml:space="preserve">3 </w:t>
      </w:r>
      <w:r w:rsidRPr="00431CF5">
        <w:rPr>
          <w:rStyle w:val="Emphasis"/>
          <w:highlight w:val="cyan"/>
        </w:rPr>
        <w:t>is transparen</w:t>
      </w:r>
      <w:r w:rsidRPr="00A80D19">
        <w:rPr>
          <w:rStyle w:val="Emphasis"/>
        </w:rPr>
        <w:t xml:space="preserve">t, in that today’s </w:t>
      </w:r>
      <w:r w:rsidRPr="00431CF5">
        <w:rPr>
          <w:rStyle w:val="Emphasis"/>
          <w:highlight w:val="cyan"/>
        </w:rPr>
        <w:t>criminal punishment is sold to private businesses as a way of extracting profit from</w:t>
      </w:r>
      <w:r w:rsidRPr="00A80D19">
        <w:rPr>
          <w:rStyle w:val="Emphasis"/>
        </w:rPr>
        <w:t xml:space="preserve"> so-called </w:t>
      </w:r>
      <w:r w:rsidRPr="00431CF5">
        <w:rPr>
          <w:rStyle w:val="Emphasis"/>
          <w:highlight w:val="cyan"/>
        </w:rPr>
        <w:t xml:space="preserve">unproductive “undesirables,” through </w:t>
      </w:r>
      <w:r w:rsidRPr="00431CF5">
        <w:rPr>
          <w:rStyle w:val="Emphasis"/>
        </w:rPr>
        <w:t xml:space="preserve">the process of </w:t>
      </w:r>
      <w:r w:rsidRPr="00431CF5">
        <w:rPr>
          <w:rStyle w:val="Emphasis"/>
          <w:highlight w:val="cyan"/>
        </w:rPr>
        <w:t>obligatory work.</w:t>
      </w:r>
      <w:r w:rsidRPr="00A80D19">
        <w:rPr>
          <w:rStyle w:val="Emphasis"/>
        </w:rPr>
        <w:t xml:space="preserve"> </w:t>
      </w:r>
    </w:p>
    <w:p w14:paraId="16D633F0" w14:textId="77777777" w:rsidR="00ED06CF" w:rsidRPr="00454454" w:rsidRDefault="00ED06CF" w:rsidP="00ED06CF">
      <w:pPr>
        <w:rPr>
          <w:sz w:val="16"/>
        </w:rPr>
      </w:pPr>
      <w:r w:rsidRPr="00454454">
        <w:rPr>
          <w:sz w:val="16"/>
        </w:rPr>
        <w:t xml:space="preserve">This Article is the first piece of scholarship to comprehensively detail and trace the role of money-making in carceral labor apart from slavery, from the early colonial period through our current time. </w:t>
      </w:r>
      <w:r w:rsidRPr="00431CF5">
        <w:rPr>
          <w:rStyle w:val="Emphasis"/>
          <w:highlight w:val="cyan"/>
        </w:rPr>
        <w:t>By</w:t>
      </w:r>
      <w:r w:rsidRPr="00A80D19">
        <w:rPr>
          <w:rStyle w:val="Emphasis"/>
        </w:rPr>
        <w:t xml:space="preserve"> thoroughly </w:t>
      </w:r>
      <w:r w:rsidRPr="00431CF5">
        <w:rPr>
          <w:rStyle w:val="Emphasis"/>
          <w:highlight w:val="cyan"/>
        </w:rPr>
        <w:t>evaluating</w:t>
      </w:r>
      <w:r w:rsidRPr="00A80D19">
        <w:rPr>
          <w:rStyle w:val="Emphasis"/>
        </w:rPr>
        <w:t xml:space="preserve"> our </w:t>
      </w:r>
      <w:r w:rsidRPr="00431CF5">
        <w:rPr>
          <w:rStyle w:val="Emphasis"/>
          <w:highlight w:val="cyan"/>
        </w:rPr>
        <w:t>carceral history, and dissecting</w:t>
      </w:r>
      <w:r w:rsidRPr="00A80D19">
        <w:rPr>
          <w:rStyle w:val="Emphasis"/>
        </w:rPr>
        <w:t xml:space="preserve"> the </w:t>
      </w:r>
      <w:r w:rsidRPr="00431CF5">
        <w:rPr>
          <w:rStyle w:val="Emphasis"/>
          <w:highlight w:val="cyan"/>
        </w:rPr>
        <w:t>financial currents</w:t>
      </w:r>
      <w:r w:rsidRPr="00A80D19">
        <w:rPr>
          <w:rStyle w:val="Emphasis"/>
        </w:rPr>
        <w:t xml:space="preserve"> that have shaped the many forms of required inmate labor, </w:t>
      </w:r>
      <w:r w:rsidRPr="00431CF5">
        <w:rPr>
          <w:rStyle w:val="Emphasis"/>
          <w:highlight w:val="cyan"/>
        </w:rPr>
        <w:t xml:space="preserve">we will be </w:t>
      </w:r>
      <w:r w:rsidRPr="00431CF5">
        <w:rPr>
          <w:rStyle w:val="Emphasis"/>
        </w:rPr>
        <w:t>better</w:t>
      </w:r>
      <w:r w:rsidRPr="00A80D19">
        <w:rPr>
          <w:rStyle w:val="Emphasis"/>
        </w:rPr>
        <w:t xml:space="preserve"> </w:t>
      </w:r>
      <w:r w:rsidRPr="00431CF5">
        <w:rPr>
          <w:rStyle w:val="Emphasis"/>
          <w:highlight w:val="cyan"/>
        </w:rPr>
        <w:t>able to disentangle another way lucre influences our system of mass incarceration</w:t>
      </w:r>
      <w:r w:rsidRPr="00454454">
        <w:rPr>
          <w:sz w:val="16"/>
        </w:rPr>
        <w:t xml:space="preserve">. Moreover, a full understanding of our carceral past will help us begin to rechart the course of modern criminal justice, hopefully eliminating this kind of involuntary servitude for good. </w:t>
      </w:r>
    </w:p>
    <w:p w14:paraId="3293314A" w14:textId="77777777" w:rsidR="00ED06CF" w:rsidRPr="00A80D19" w:rsidRDefault="00ED06CF" w:rsidP="00ED06CF">
      <w:pPr>
        <w:rPr>
          <w:rStyle w:val="StyleUnderline"/>
        </w:rPr>
      </w:pPr>
      <w:r w:rsidRPr="00454454">
        <w:rPr>
          <w:sz w:val="16"/>
        </w:rPr>
        <w:t xml:space="preserve">The Article proceeds in five parts. Part I details the history of early colonial and American criminal justice, explaining how </w:t>
      </w:r>
      <w:r w:rsidRPr="00A80D19">
        <w:rPr>
          <w:rStyle w:val="StyleUnderline"/>
        </w:rPr>
        <w:t>beginning with the British arrival, profits were always associated with imprisonment, quickly becoming enmeshed with carceral labor, which was thought to improve men in both body and soul</w:t>
      </w:r>
      <w:r w:rsidRPr="00454454">
        <w:rPr>
          <w:sz w:val="16"/>
        </w:rPr>
        <w:t xml:space="preserve">. Part I then moves to the development of </w:t>
      </w:r>
      <w:r w:rsidRPr="00A80D19">
        <w:rPr>
          <w:rStyle w:val="StyleUnderline"/>
        </w:rPr>
        <w:t>early 19th-century industrial prisons</w:t>
      </w:r>
      <w:r w:rsidRPr="00454454">
        <w:rPr>
          <w:sz w:val="16"/>
        </w:rPr>
        <w:t xml:space="preserve">, which </w:t>
      </w:r>
      <w:r w:rsidRPr="00A80D19">
        <w:rPr>
          <w:rStyle w:val="StyleUnderline"/>
        </w:rPr>
        <w:t xml:space="preserve">were the first to make carceral labor the primary focus of incarceration, to better extract revenue out of the incarcerated. </w:t>
      </w:r>
    </w:p>
    <w:p w14:paraId="53D6B913" w14:textId="77777777" w:rsidR="00ED06CF" w:rsidRPr="00454454" w:rsidRDefault="00ED06CF" w:rsidP="00ED06CF">
      <w:pPr>
        <w:rPr>
          <w:rStyle w:val="StyleUnderline"/>
        </w:rPr>
      </w:pPr>
      <w:r w:rsidRPr="00454454">
        <w:rPr>
          <w:sz w:val="16"/>
        </w:rPr>
        <w:t xml:space="preserve">Part II carefully examines the two very different trajectories between the North and South </w:t>
      </w:r>
      <w:r w:rsidRPr="00A80D19">
        <w:rPr>
          <w:rStyle w:val="StyleUnderline"/>
        </w:rPr>
        <w:t>in post-Civil War</w:t>
      </w:r>
      <w:r w:rsidRPr="00454454">
        <w:rPr>
          <w:sz w:val="16"/>
        </w:rPr>
        <w:t xml:space="preserve"> carceral labor. The Article contends that in the </w:t>
      </w:r>
      <w:r w:rsidRPr="00A80D19">
        <w:rPr>
          <w:rStyle w:val="StyleUnderline"/>
        </w:rPr>
        <w:t>South</w:t>
      </w:r>
      <w:r w:rsidRPr="00454454">
        <w:rPr>
          <w:sz w:val="16"/>
        </w:rPr>
        <w:t xml:space="preserve">, </w:t>
      </w:r>
      <w:r w:rsidRPr="00A80D19">
        <w:rPr>
          <w:rStyle w:val="StyleUnderline"/>
        </w:rPr>
        <w:t xml:space="preserve">the </w:t>
      </w:r>
      <w:r w:rsidRPr="00431CF5">
        <w:rPr>
          <w:rStyle w:val="StyleUnderline"/>
          <w:highlight w:val="cyan"/>
        </w:rPr>
        <w:t>entrapment of many Black</w:t>
      </w:r>
      <w:r w:rsidRPr="00A80D19">
        <w:rPr>
          <w:rStyle w:val="StyleUnderline"/>
        </w:rPr>
        <w:t xml:space="preserve"> </w:t>
      </w:r>
      <w:r w:rsidRPr="00431CF5">
        <w:rPr>
          <w:rStyle w:val="StyleUnderline"/>
          <w:highlight w:val="cyan"/>
        </w:rPr>
        <w:t>citizens into carceral bondage was</w:t>
      </w:r>
      <w:r w:rsidRPr="00A80D19">
        <w:rPr>
          <w:rStyle w:val="StyleUnderline"/>
        </w:rPr>
        <w:t xml:space="preserve"> equally </w:t>
      </w:r>
      <w:r w:rsidRPr="00431CF5">
        <w:rPr>
          <w:rStyle w:val="StyleUnderline"/>
          <w:highlight w:val="cyan"/>
        </w:rPr>
        <w:t>a function of profit-making as virulent racism</w:t>
      </w:r>
      <w:r w:rsidRPr="00431CF5">
        <w:rPr>
          <w:sz w:val="16"/>
          <w:highlight w:val="cyan"/>
        </w:rPr>
        <w:t>.</w:t>
      </w:r>
      <w:r w:rsidRPr="00454454">
        <w:rPr>
          <w:sz w:val="16"/>
        </w:rPr>
        <w:t xml:space="preserve"> </w:t>
      </w:r>
      <w:r w:rsidRPr="00A80D19">
        <w:rPr>
          <w:rStyle w:val="StyleUnderline"/>
        </w:rPr>
        <w:t xml:space="preserve">Although many </w:t>
      </w:r>
      <w:r w:rsidRPr="00454454">
        <w:rPr>
          <w:sz w:val="16"/>
        </w:rPr>
        <w:t xml:space="preserve">standard histories </w:t>
      </w:r>
      <w:r w:rsidRPr="00A80D19">
        <w:rPr>
          <w:rStyle w:val="StyleUnderline"/>
        </w:rPr>
        <w:t>conclude that</w:t>
      </w:r>
      <w:r w:rsidRPr="00454454">
        <w:rPr>
          <w:sz w:val="16"/>
        </w:rPr>
        <w:t xml:space="preserve"> the brutal regime of </w:t>
      </w:r>
      <w:r w:rsidRPr="00431CF5">
        <w:rPr>
          <w:rStyle w:val="StyleUnderline"/>
          <w:highlight w:val="cyan"/>
        </w:rPr>
        <w:t>Southern carceral labor ended with convict leasing</w:t>
      </w:r>
      <w:r w:rsidRPr="00454454">
        <w:rPr>
          <w:sz w:val="16"/>
        </w:rPr>
        <w:t xml:space="preserve">, the Article additionally explores how </w:t>
      </w:r>
      <w:r w:rsidRPr="00431CF5">
        <w:rPr>
          <w:rStyle w:val="StyleUnderline"/>
          <w:highlight w:val="cyan"/>
        </w:rPr>
        <w:t>these practices simply continued under other names, including the chain gang, debt peonage, and penal farms</w:t>
      </w:r>
      <w:r w:rsidRPr="00454454">
        <w:rPr>
          <w:sz w:val="16"/>
        </w:rPr>
        <w:t xml:space="preserve">. This comprehensively analyzes the entirety of such servitude through the lens of profit. In doing so, it finds that </w:t>
      </w:r>
      <w:r w:rsidRPr="00454454">
        <w:rPr>
          <w:rStyle w:val="StyleUnderline"/>
        </w:rPr>
        <w:t xml:space="preserve">the South’s postbellum utilization of deadly carceral labor practices was motivated by a unaltering focus on money-making, demanded by the state, the county, the criminal justice system, and innumerable private industries. </w:t>
      </w:r>
    </w:p>
    <w:p w14:paraId="6F86FBE5" w14:textId="77777777" w:rsidR="00ED06CF" w:rsidRPr="00454454" w:rsidRDefault="00ED06CF" w:rsidP="00ED06CF">
      <w:pPr>
        <w:rPr>
          <w:sz w:val="16"/>
        </w:rPr>
      </w:pPr>
      <w:r w:rsidRPr="00454454">
        <w:rPr>
          <w:sz w:val="16"/>
        </w:rPr>
        <w:t xml:space="preserve">Part II additionally scrutinizes </w:t>
      </w:r>
      <w:r w:rsidRPr="00454454">
        <w:rPr>
          <w:rStyle w:val="StyleUnderline"/>
        </w:rPr>
        <w:t>the concomitant transformation of Northern penal institutions into more modern sites of commerce, rely</w:t>
      </w:r>
      <w:r w:rsidRPr="00454454">
        <w:rPr>
          <w:sz w:val="16"/>
        </w:rPr>
        <w:t xml:space="preserve">ing </w:t>
      </w:r>
      <w:r w:rsidRPr="00454454">
        <w:rPr>
          <w:rStyle w:val="StyleUnderline"/>
        </w:rPr>
        <w:t xml:space="preserve">upon carceral labor to do so. </w:t>
      </w:r>
      <w:r w:rsidRPr="00454454">
        <w:rPr>
          <w:sz w:val="16"/>
        </w:rPr>
        <w:t xml:space="preserve">It looks in particular at the growing emphasis on inmate “hard labor,” as well as the increasing federal and state interest on extracting revenues from prisons instead of investing in them. </w:t>
      </w:r>
    </w:p>
    <w:p w14:paraId="287A72E9" w14:textId="77777777" w:rsidR="00ED06CF" w:rsidRPr="00454454" w:rsidRDefault="00ED06CF" w:rsidP="00ED06CF">
      <w:pPr>
        <w:rPr>
          <w:rStyle w:val="StyleUnderline"/>
        </w:rPr>
      </w:pPr>
      <w:r w:rsidRPr="00454454">
        <w:rPr>
          <w:sz w:val="16"/>
        </w:rPr>
        <w:t xml:space="preserve">Part III investigates </w:t>
      </w:r>
      <w:r w:rsidRPr="00454454">
        <w:rPr>
          <w:rStyle w:val="StyleUnderline"/>
        </w:rPr>
        <w:t>modern day carceral labor practices in prisons</w:t>
      </w:r>
      <w:r w:rsidRPr="00454454">
        <w:rPr>
          <w:sz w:val="16"/>
        </w:rPr>
        <w:t xml:space="preserve">, jails, and alternative correction sites, </w:t>
      </w:r>
      <w:r w:rsidRPr="00454454">
        <w:rPr>
          <w:rStyle w:val="StyleUnderline"/>
        </w:rPr>
        <w:t>find</w:t>
      </w:r>
      <w:r w:rsidRPr="00454454">
        <w:rPr>
          <w:sz w:val="16"/>
        </w:rPr>
        <w:t xml:space="preserve">ing that </w:t>
      </w:r>
      <w:r w:rsidRPr="00454454">
        <w:rPr>
          <w:rStyle w:val="StyleUnderline"/>
        </w:rPr>
        <w:t>most inmate work</w:t>
      </w:r>
      <w:r w:rsidRPr="00454454">
        <w:rPr>
          <w:sz w:val="16"/>
        </w:rPr>
        <w:t xml:space="preserve"> is still </w:t>
      </w:r>
      <w:r w:rsidRPr="00454454">
        <w:rPr>
          <w:rStyle w:val="StyleUnderline"/>
        </w:rPr>
        <w:t>designed to create revenues for both government agencies and private businesses, with little thought</w:t>
      </w:r>
      <w:r w:rsidRPr="00454454">
        <w:rPr>
          <w:sz w:val="16"/>
        </w:rPr>
        <w:t xml:space="preserve"> or focus </w:t>
      </w:r>
      <w:r w:rsidRPr="00454454">
        <w:rPr>
          <w:rStyle w:val="StyleUnderline"/>
        </w:rPr>
        <w:t>on the incarcerated persons themselves</w:t>
      </w:r>
      <w:r w:rsidRPr="00454454">
        <w:rPr>
          <w:sz w:val="16"/>
        </w:rPr>
        <w:t xml:space="preserve">. Part III also details how </w:t>
      </w:r>
      <w:r w:rsidRPr="00454454">
        <w:rPr>
          <w:rStyle w:val="StyleUnderline"/>
        </w:rPr>
        <w:t xml:space="preserve">modern-day carceral labor, although less overtly racist and lethal, still exploits the incarcerated for maximum profits. </w:t>
      </w:r>
    </w:p>
    <w:p w14:paraId="7C970BB7" w14:textId="77777777" w:rsidR="00ED06CF" w:rsidRPr="00454454" w:rsidRDefault="00ED06CF" w:rsidP="00ED06CF">
      <w:pPr>
        <w:rPr>
          <w:sz w:val="16"/>
        </w:rPr>
      </w:pPr>
      <w:r w:rsidRPr="00454454">
        <w:rPr>
          <w:sz w:val="16"/>
        </w:rPr>
        <w:t xml:space="preserve">Part IV analyses the many complicated ways that </w:t>
      </w:r>
      <w:r w:rsidRPr="00431CF5">
        <w:rPr>
          <w:rStyle w:val="Emphasis"/>
          <w:highlight w:val="cyan"/>
        </w:rPr>
        <w:t>the law assists in making corrections a revenue-creating enterprise, including federal labor laws</w:t>
      </w:r>
      <w:r w:rsidRPr="00454454">
        <w:rPr>
          <w:sz w:val="16"/>
        </w:rPr>
        <w:t xml:space="preserve">, social security regulation, tax laws, OSHA, and the Clean Air Act. In addition, Part IV also looks at how the banking industry helps prop up many private companies profiting from inmate labor, making it possible for these businesses to thrive. </w:t>
      </w:r>
    </w:p>
    <w:p w14:paraId="49A958BA" w14:textId="77777777" w:rsidR="00ED06CF" w:rsidRPr="00454454" w:rsidRDefault="00ED06CF" w:rsidP="00ED06CF">
      <w:pPr>
        <w:rPr>
          <w:sz w:val="16"/>
        </w:rPr>
      </w:pPr>
      <w:r w:rsidRPr="00454454">
        <w:rPr>
          <w:sz w:val="16"/>
        </w:rPr>
        <w:t xml:space="preserve">Finally, Part V focuses on </w:t>
      </w:r>
      <w:r w:rsidRPr="00454454">
        <w:rPr>
          <w:rStyle w:val="StyleUnderline"/>
        </w:rPr>
        <w:t xml:space="preserve">potential </w:t>
      </w:r>
      <w:r w:rsidRPr="00431CF5">
        <w:rPr>
          <w:rStyle w:val="StyleUnderline"/>
          <w:highlight w:val="cyan"/>
        </w:rPr>
        <w:t>solutions</w:t>
      </w:r>
      <w:r w:rsidRPr="00454454">
        <w:rPr>
          <w:rStyle w:val="StyleUnderline"/>
        </w:rPr>
        <w:t xml:space="preserve"> for the carceral labor situation as it currently exists, </w:t>
      </w:r>
      <w:r w:rsidRPr="00431CF5">
        <w:rPr>
          <w:rStyle w:val="StyleUnderline"/>
          <w:highlight w:val="cyan"/>
        </w:rPr>
        <w:t>highlight</w:t>
      </w:r>
      <w:r w:rsidRPr="00454454">
        <w:rPr>
          <w:sz w:val="16"/>
        </w:rPr>
        <w:t xml:space="preserve">ing </w:t>
      </w:r>
      <w:r w:rsidRPr="00431CF5">
        <w:rPr>
          <w:rStyle w:val="StyleUnderline"/>
          <w:highlight w:val="cyan"/>
        </w:rPr>
        <w:t>the national movement to revise the 13th Amendment to eliminate slavery in all aspect</w:t>
      </w:r>
      <w:r w:rsidRPr="00454454">
        <w:rPr>
          <w:sz w:val="16"/>
        </w:rPr>
        <w:t xml:space="preserve">, state abolition amendments, minimum wage floors, and divestment from companies using carceral labor. All of these solutions point to one ultimate answer: the necessity of eliminating involuntary carceral servitude. </w:t>
      </w:r>
    </w:p>
    <w:p w14:paraId="21F05A9E" w14:textId="45EF4797" w:rsidR="2FC3635D" w:rsidRDefault="00ED06CF">
      <w:pPr>
        <w:rPr>
          <w:rStyle w:val="Emphasis"/>
        </w:rPr>
      </w:pPr>
      <w:r w:rsidRPr="00454454">
        <w:rPr>
          <w:rStyle w:val="StyleUnderline"/>
        </w:rPr>
        <w:t>The connection between money, crime, and punishment has a long and sordid history in Anglo-American legal culture</w:t>
      </w:r>
      <w:r w:rsidRPr="00454454">
        <w:rPr>
          <w:sz w:val="16"/>
        </w:rPr>
        <w:t>.4 “</w:t>
      </w:r>
      <w:r w:rsidRPr="00431CF5">
        <w:rPr>
          <w:rStyle w:val="StyleUnderline"/>
          <w:highlight w:val="cyan"/>
        </w:rPr>
        <w:t>Moral hazards abound</w:t>
      </w:r>
      <w:r w:rsidRPr="00454454">
        <w:rPr>
          <w:sz w:val="16"/>
        </w:rPr>
        <w:t xml:space="preserve">”5 </w:t>
      </w:r>
      <w:r w:rsidRPr="00431CF5">
        <w:rPr>
          <w:rStyle w:val="StyleUnderline"/>
          <w:highlight w:val="cyan"/>
        </w:rPr>
        <w:t>when we allow profits to dictate criminal punishment</w:t>
      </w:r>
      <w:r w:rsidRPr="00454454">
        <w:rPr>
          <w:rStyle w:val="StyleUnderline"/>
        </w:rPr>
        <w:t xml:space="preserve">, particularly when that punishment requires forced carceral toil for the benefit of state and private industry. </w:t>
      </w:r>
      <w:r w:rsidRPr="00431CF5">
        <w:rPr>
          <w:rStyle w:val="Emphasis"/>
          <w:highlight w:val="cyan"/>
        </w:rPr>
        <w:t>It is past time to break the chain of compulsory labor for incarcerated individuals</w:t>
      </w:r>
      <w:r w:rsidRPr="00454454">
        <w:rPr>
          <w:rStyle w:val="Emphasis"/>
        </w:rPr>
        <w:t xml:space="preserve">, giving them choice, fair wages, and dignity. </w:t>
      </w:r>
      <w:r w:rsidRPr="00431CF5">
        <w:rPr>
          <w:rStyle w:val="Emphasis"/>
          <w:highlight w:val="cyan"/>
        </w:rPr>
        <w:t>Eliminating this last vestige of slavery</w:t>
      </w:r>
      <w:r w:rsidRPr="00454454">
        <w:rPr>
          <w:rStyle w:val="Emphasis"/>
        </w:rPr>
        <w:t xml:space="preserve"> and involuntary servitude </w:t>
      </w:r>
      <w:r w:rsidRPr="00431CF5">
        <w:rPr>
          <w:rStyle w:val="Emphasis"/>
          <w:highlight w:val="cyan"/>
        </w:rPr>
        <w:t>is a crucial step in making the world of criminal justice more just.</w:t>
      </w:r>
    </w:p>
    <w:p w14:paraId="317E70A8" w14:textId="77777777" w:rsidR="00C77772" w:rsidRPr="00C24DD0" w:rsidRDefault="00C77772" w:rsidP="00C77772">
      <w:pPr>
        <w:pStyle w:val="Heading4"/>
      </w:pPr>
      <w:r w:rsidRPr="00C24DD0">
        <w:t xml:space="preserve">Structural violence outweighs---it creates </w:t>
      </w:r>
      <w:r w:rsidRPr="00C24DD0">
        <w:rPr>
          <w:u w:val="single"/>
        </w:rPr>
        <w:t>permanent conditions</w:t>
      </w:r>
      <w:r w:rsidRPr="00C24DD0">
        <w:t xml:space="preserve"> of social and environmental destruction that make war inevitable and culminate in extinction</w:t>
      </w:r>
    </w:p>
    <w:p w14:paraId="5AB4BC0A" w14:textId="77777777" w:rsidR="00C77772" w:rsidRPr="00C24DD0" w:rsidRDefault="00C77772" w:rsidP="00C77772">
      <w:pPr>
        <w:rPr>
          <w:rFonts w:asciiTheme="majorHAnsi" w:hAnsiTheme="majorHAnsi" w:cstheme="majorHAnsi"/>
          <w:b/>
        </w:rPr>
      </w:pPr>
      <w:r w:rsidRPr="00C24DD0">
        <w:t xml:space="preserve">Tamás </w:t>
      </w:r>
      <w:r w:rsidRPr="00C24DD0">
        <w:rPr>
          <w:rStyle w:val="Style13ptBold"/>
        </w:rPr>
        <w:t>Szentes 8</w:t>
      </w:r>
      <w:r w:rsidRPr="00C24DD0">
        <w:t>, Professor Emeritus at the Corvinus University of Budapest, “Globalisation and Prospects of the World Society”, 4-22, http://www.eadi.org/fileadmin/Documents/Events/exco/Glob.___prospects_-_jav..pdf [language modified]</w:t>
      </w:r>
    </w:p>
    <w:p w14:paraId="629EB1C2" w14:textId="77777777" w:rsidR="00C77772" w:rsidRPr="00C24DD0" w:rsidRDefault="00C77772" w:rsidP="00C77772">
      <w:r w:rsidRPr="00C24DD0">
        <w:t xml:space="preserve">It’ s a common place that </w:t>
      </w:r>
      <w:r w:rsidRPr="00C24DD0">
        <w:rPr>
          <w:rStyle w:val="underline"/>
        </w:rPr>
        <w:t xml:space="preserve">human </w:t>
      </w:r>
      <w:r w:rsidRPr="00C24DD0">
        <w:rPr>
          <w:rStyle w:val="underline"/>
          <w:highlight w:val="cyan"/>
        </w:rPr>
        <w:t xml:space="preserve">society can </w:t>
      </w:r>
      <w:r w:rsidRPr="00C24DD0">
        <w:rPr>
          <w:rStyle w:val="Emphasis"/>
          <w:highlight w:val="cyan"/>
        </w:rPr>
        <w:t>survive</w:t>
      </w:r>
      <w:r w:rsidRPr="00C24DD0">
        <w:t xml:space="preserve"> and develop </w:t>
      </w:r>
      <w:r w:rsidRPr="00C24DD0">
        <w:rPr>
          <w:rStyle w:val="underline"/>
          <w:highlight w:val="cyan"/>
        </w:rPr>
        <w:t>only in a lasting real peace</w:t>
      </w:r>
      <w:r w:rsidRPr="00C24DD0">
        <w:t>. Without peace countries cannot develop. Although since 1945 there has been no world war, but --numerous local wars took place, --terrorism has spread all over the world, undermining security even in the most developed and powerful countries, --</w:t>
      </w:r>
      <w:r w:rsidRPr="00C24DD0">
        <w:rPr>
          <w:rStyle w:val="underline"/>
        </w:rPr>
        <w:t xml:space="preserve">arms race and </w:t>
      </w:r>
      <w:r w:rsidRPr="00C24DD0">
        <w:rPr>
          <w:rStyle w:val="underline"/>
          <w:highlight w:val="cyan"/>
        </w:rPr>
        <w:t>militarisation</w:t>
      </w:r>
      <w:r w:rsidRPr="00C24DD0">
        <w:rPr>
          <w:rStyle w:val="underline"/>
        </w:rPr>
        <w:t xml:space="preserve"> have</w:t>
      </w:r>
      <w:r w:rsidRPr="00C24DD0">
        <w:t xml:space="preserve"> not ended with the collapse of the Soviet bloc, but </w:t>
      </w:r>
      <w:r w:rsidRPr="00C24DD0">
        <w:rPr>
          <w:rStyle w:val="underline"/>
          <w:highlight w:val="cyan"/>
        </w:rPr>
        <w:t>escalated</w:t>
      </w:r>
      <w:r w:rsidRPr="00C24DD0">
        <w:t xml:space="preserve"> and continued, extending also to weapons of mass destruction and misusing enormous resources badly needed for development, --</w:t>
      </w:r>
      <w:r w:rsidRPr="009F78C5">
        <w:rPr>
          <w:rStyle w:val="underline"/>
        </w:rPr>
        <w:t xml:space="preserve">many </w:t>
      </w:r>
      <w:r w:rsidRPr="00C24DD0">
        <w:rPr>
          <w:rStyle w:val="Emphasis"/>
          <w:highlight w:val="cyan"/>
        </w:rPr>
        <w:t>“invisible wars”</w:t>
      </w:r>
      <w:r w:rsidRPr="009F78C5">
        <w:rPr>
          <w:rStyle w:val="underline"/>
          <w:highlight w:val="cyan"/>
        </w:rPr>
        <w:t xml:space="preserve"> are suffered</w:t>
      </w:r>
      <w:r w:rsidRPr="009F78C5">
        <w:rPr>
          <w:rStyle w:val="underline"/>
        </w:rPr>
        <w:t xml:space="preserve"> by the poor</w:t>
      </w:r>
      <w:r w:rsidRPr="00C24DD0">
        <w:t xml:space="preserve"> and oppressed people, </w:t>
      </w:r>
      <w:r w:rsidRPr="009F78C5">
        <w:rPr>
          <w:rStyle w:val="underline"/>
          <w:highlight w:val="cyan"/>
        </w:rPr>
        <w:t>manifested in mass misery, poverty</w:t>
      </w:r>
      <w:r w:rsidRPr="009F78C5">
        <w:rPr>
          <w:rStyle w:val="underline"/>
        </w:rPr>
        <w:t xml:space="preserve">, unemployment, homelessness, </w:t>
      </w:r>
      <w:r w:rsidRPr="009F78C5">
        <w:rPr>
          <w:rStyle w:val="underline"/>
          <w:highlight w:val="cyan"/>
        </w:rPr>
        <w:t>starvation</w:t>
      </w:r>
      <w:r w:rsidRPr="00C24DD0">
        <w:t xml:space="preserve"> and malnutrition, </w:t>
      </w:r>
      <w:r w:rsidRPr="00C24DD0">
        <w:rPr>
          <w:rStyle w:val="underline"/>
          <w:highlight w:val="cyan"/>
        </w:rPr>
        <w:t>epidemics</w:t>
      </w:r>
      <w:r w:rsidRPr="00C24DD0">
        <w:rPr>
          <w:rStyle w:val="underline"/>
        </w:rPr>
        <w:t xml:space="preserve"> and poor health conditions,</w:t>
      </w:r>
      <w:r w:rsidRPr="00C24DD0">
        <w:t xml:space="preserve"> </w:t>
      </w:r>
      <w:r w:rsidRPr="009F78C5">
        <w:rPr>
          <w:rStyle w:val="underline"/>
          <w:highlight w:val="cyan"/>
        </w:rPr>
        <w:t>exploitation</w:t>
      </w:r>
      <w:r w:rsidRPr="009F78C5">
        <w:rPr>
          <w:rStyle w:val="underline"/>
        </w:rPr>
        <w:t xml:space="preserve"> and oppression</w:t>
      </w:r>
      <w:r w:rsidRPr="00C24DD0">
        <w:t xml:space="preserve">, </w:t>
      </w:r>
      <w:r w:rsidRPr="00C24DD0">
        <w:rPr>
          <w:rStyle w:val="underline"/>
          <w:highlight w:val="cyan"/>
        </w:rPr>
        <w:t>racial</w:t>
      </w:r>
      <w:r w:rsidRPr="00C24DD0">
        <w:rPr>
          <w:rStyle w:val="underline"/>
        </w:rPr>
        <w:t xml:space="preserve"> and other </w:t>
      </w:r>
      <w:r w:rsidRPr="00C24DD0">
        <w:rPr>
          <w:rStyle w:val="underline"/>
          <w:highlight w:val="cyan"/>
        </w:rPr>
        <w:t>discrimination</w:t>
      </w:r>
      <w:r w:rsidRPr="00C24DD0">
        <w:t xml:space="preserve">, physical terror, </w:t>
      </w:r>
      <w:r w:rsidRPr="00C24DD0">
        <w:rPr>
          <w:rStyle w:val="underline"/>
        </w:rPr>
        <w:t>organised injustice</w:t>
      </w:r>
      <w:r w:rsidRPr="00C24DD0">
        <w:t xml:space="preserve">, disguised forms of violence, the denial or regular infringement of the democratic rights of citizens, women, youth, ethnic or religious minorities, etc., </w:t>
      </w:r>
      <w:r w:rsidRPr="009F78C5">
        <w:rPr>
          <w:rStyle w:val="underline"/>
          <w:highlight w:val="cyan"/>
        </w:rPr>
        <w:t>and</w:t>
      </w:r>
      <w:r w:rsidRPr="00C24DD0">
        <w:t xml:space="preserve"> last but not least, </w:t>
      </w:r>
      <w:r w:rsidRPr="009F78C5">
        <w:rPr>
          <w:rStyle w:val="underline"/>
        </w:rPr>
        <w:t>in the degradation of human environment</w:t>
      </w:r>
      <w:r w:rsidRPr="00C24DD0">
        <w:t>, which means that --</w:t>
      </w:r>
      <w:r w:rsidRPr="00C24DD0">
        <w:rPr>
          <w:rStyle w:val="Emphasis"/>
        </w:rPr>
        <w:t>the “war against Nature”</w:t>
      </w:r>
      <w:r w:rsidRPr="00C24DD0">
        <w:t xml:space="preserve">, i.e. the disturbance of ecological balance, wasteful management of natural resources, </w:t>
      </w:r>
      <w:r w:rsidRPr="00C24DD0">
        <w:rPr>
          <w:rStyle w:val="underline"/>
        </w:rPr>
        <w:t xml:space="preserve">and </w:t>
      </w:r>
      <w:r w:rsidRPr="00C24DD0">
        <w:rPr>
          <w:rStyle w:val="underline"/>
          <w:highlight w:val="cyan"/>
        </w:rPr>
        <w:t>large-scale pollution</w:t>
      </w:r>
      <w:r w:rsidRPr="00C24DD0">
        <w:rPr>
          <w:rStyle w:val="underline"/>
        </w:rPr>
        <w:t xml:space="preserve"> of our environment</w:t>
      </w:r>
      <w:r w:rsidRPr="00C24DD0">
        <w:t xml:space="preserve">, is still going on, causing also losses and fatal dangers for human life. </w:t>
      </w:r>
      <w:r w:rsidRPr="009F78C5">
        <w:rPr>
          <w:rStyle w:val="underline"/>
          <w:highlight w:val="cyan"/>
        </w:rPr>
        <w:t>Behind</w:t>
      </w:r>
      <w:r w:rsidRPr="009F78C5">
        <w:rPr>
          <w:rStyle w:val="underline"/>
        </w:rPr>
        <w:t xml:space="preserve"> </w:t>
      </w:r>
      <w:r w:rsidRPr="00C24DD0">
        <w:t xml:space="preserve">global terrorism and </w:t>
      </w:r>
      <w:r w:rsidRPr="009F78C5">
        <w:rPr>
          <w:rStyle w:val="underline"/>
        </w:rPr>
        <w:t xml:space="preserve">“invisible wars” </w:t>
      </w:r>
      <w:r w:rsidRPr="009F78C5">
        <w:rPr>
          <w:rStyle w:val="underline"/>
          <w:highlight w:val="cyan"/>
        </w:rPr>
        <w:t>we find striking</w:t>
      </w:r>
      <w:r w:rsidRPr="009F78C5">
        <w:rPr>
          <w:rStyle w:val="underline"/>
        </w:rPr>
        <w:t xml:space="preserve"> international and intrasociety </w:t>
      </w:r>
      <w:r w:rsidRPr="009F78C5">
        <w:rPr>
          <w:rStyle w:val="underline"/>
          <w:highlight w:val="cyan"/>
        </w:rPr>
        <w:t>inequities</w:t>
      </w:r>
      <w:r w:rsidRPr="009F78C5">
        <w:rPr>
          <w:rStyle w:val="underline"/>
        </w:rPr>
        <w:t xml:space="preserve"> and distorted development patterns</w:t>
      </w:r>
      <w:r w:rsidRPr="00C24DD0">
        <w:t xml:space="preserve"> , </w:t>
      </w:r>
      <w:r w:rsidRPr="009F78C5">
        <w:rPr>
          <w:rStyle w:val="underline"/>
          <w:highlight w:val="cyan"/>
        </w:rPr>
        <w:t>which</w:t>
      </w:r>
      <w:r w:rsidRPr="009F78C5">
        <w:rPr>
          <w:rStyle w:val="underline"/>
        </w:rPr>
        <w:t xml:space="preserve"> tend to </w:t>
      </w:r>
      <w:r w:rsidRPr="00C24DD0">
        <w:rPr>
          <w:rStyle w:val="Emphasis"/>
          <w:highlight w:val="cyan"/>
        </w:rPr>
        <w:t>generate</w:t>
      </w:r>
      <w:r w:rsidRPr="00C24DD0">
        <w:rPr>
          <w:rStyle w:val="Emphasis"/>
        </w:rPr>
        <w:t xml:space="preserve"> social as well as </w:t>
      </w:r>
      <w:r w:rsidRPr="00C24DD0">
        <w:rPr>
          <w:rStyle w:val="Emphasis"/>
          <w:highlight w:val="cyan"/>
        </w:rPr>
        <w:t>international tensions</w:t>
      </w:r>
      <w:r w:rsidRPr="00C24DD0">
        <w:t xml:space="preserve">, thus </w:t>
      </w:r>
      <w:r w:rsidRPr="009F78C5">
        <w:rPr>
          <w:rStyle w:val="Emphasis"/>
          <w:highlight w:val="cyan"/>
        </w:rPr>
        <w:t>paving the way for</w:t>
      </w:r>
      <w:r w:rsidRPr="009F78C5">
        <w:rPr>
          <w:rStyle w:val="Emphasis"/>
        </w:rPr>
        <w:t xml:space="preserve"> unrest and </w:t>
      </w:r>
      <w:r w:rsidRPr="009F78C5">
        <w:rPr>
          <w:rStyle w:val="Emphasis"/>
          <w:highlight w:val="cyan"/>
        </w:rPr>
        <w:t>“visible” wars</w:t>
      </w:r>
      <w:r w:rsidRPr="00C24DD0">
        <w:t xml:space="preserve">. It is a commonplace now that peace is not merely the absence of war. </w:t>
      </w:r>
      <w:r w:rsidRPr="00C24DD0">
        <w:rPr>
          <w:rStyle w:val="underline"/>
        </w:rPr>
        <w:t xml:space="preserve">The </w:t>
      </w:r>
      <w:r w:rsidRPr="00C24DD0">
        <w:rPr>
          <w:rStyle w:val="Emphasis"/>
          <w:highlight w:val="cyan"/>
        </w:rPr>
        <w:t>prerequisites</w:t>
      </w:r>
      <w:r w:rsidRPr="00C24DD0">
        <w:rPr>
          <w:rStyle w:val="underline"/>
          <w:highlight w:val="cyan"/>
        </w:rPr>
        <w:t xml:space="preserve"> of</w:t>
      </w:r>
      <w:r w:rsidRPr="00C24DD0">
        <w:rPr>
          <w:rStyle w:val="underline"/>
        </w:rPr>
        <w:t xml:space="preserve"> a </w:t>
      </w:r>
      <w:r w:rsidRPr="00C24DD0">
        <w:rPr>
          <w:rStyle w:val="Emphasis"/>
          <w:highlight w:val="cyan"/>
        </w:rPr>
        <w:t>lasting peace</w:t>
      </w:r>
      <w:r w:rsidRPr="00C24DD0">
        <w:t xml:space="preserve"> between and within societies </w:t>
      </w:r>
      <w:r w:rsidRPr="00C24DD0">
        <w:rPr>
          <w:rStyle w:val="Emphasis"/>
          <w:highlight w:val="cyan"/>
        </w:rPr>
        <w:t>involve not only</w:t>
      </w:r>
      <w:r w:rsidRPr="00C24DD0">
        <w:t xml:space="preserve"> - though, of course, necessarily - </w:t>
      </w:r>
      <w:r w:rsidRPr="00C24DD0">
        <w:rPr>
          <w:rStyle w:val="Emphasis"/>
          <w:highlight w:val="cyan"/>
        </w:rPr>
        <w:t>demilitarisation</w:t>
      </w:r>
      <w:r w:rsidRPr="00C24DD0">
        <w:rPr>
          <w:rStyle w:val="underline"/>
          <w:highlight w:val="cyan"/>
        </w:rPr>
        <w:t>, but also</w:t>
      </w:r>
      <w:r w:rsidRPr="00C24DD0">
        <w:rPr>
          <w:rStyle w:val="underline"/>
        </w:rPr>
        <w:t xml:space="preserve"> a</w:t>
      </w:r>
      <w:r w:rsidRPr="00C24DD0">
        <w:t xml:space="preserve"> systematic </w:t>
      </w:r>
      <w:r w:rsidRPr="00C24DD0">
        <w:rPr>
          <w:rStyle w:val="underline"/>
        </w:rPr>
        <w:t>and</w:t>
      </w:r>
      <w:r w:rsidRPr="00C24DD0">
        <w:t xml:space="preserve"> gradual </w:t>
      </w:r>
      <w:r w:rsidRPr="00C24DD0">
        <w:rPr>
          <w:rStyle w:val="underline"/>
          <w:highlight w:val="cyan"/>
        </w:rPr>
        <w:t>elimination of</w:t>
      </w:r>
      <w:r w:rsidRPr="00C24DD0">
        <w:rPr>
          <w:rStyle w:val="underline"/>
        </w:rPr>
        <w:t xml:space="preserve"> the </w:t>
      </w:r>
      <w:r w:rsidRPr="00C24DD0">
        <w:rPr>
          <w:rStyle w:val="underline"/>
          <w:highlight w:val="cyan"/>
        </w:rPr>
        <w:t>roots of violence</w:t>
      </w:r>
      <w:r w:rsidRPr="00C24DD0">
        <w:rPr>
          <w:rStyle w:val="underline"/>
        </w:rPr>
        <w:t>, of the causes of “invisible wars”, of the structural and institutional bases of</w:t>
      </w:r>
      <w:r w:rsidRPr="00C24DD0">
        <w:t xml:space="preserve"> large-scale international and intra-society </w:t>
      </w:r>
      <w:r w:rsidRPr="00C24DD0">
        <w:rPr>
          <w:rStyle w:val="underline"/>
        </w:rPr>
        <w:t>inequalities,</w:t>
      </w:r>
      <w:r w:rsidRPr="00C24DD0">
        <w:t xml:space="preserve"> </w:t>
      </w:r>
      <w:r w:rsidRPr="00C24DD0">
        <w:rPr>
          <w:rStyle w:val="underline"/>
        </w:rPr>
        <w:t>exploitation and oppression</w:t>
      </w:r>
      <w:r w:rsidRPr="00C24DD0">
        <w:t xml:space="preserve">. </w:t>
      </w:r>
      <w:r w:rsidRPr="00C24DD0">
        <w:rPr>
          <w:rStyle w:val="Emphasis"/>
          <w:highlight w:val="cyan"/>
        </w:rPr>
        <w:t>Peace requires</w:t>
      </w:r>
      <w:r w:rsidRPr="00C24DD0">
        <w:rPr>
          <w:rStyle w:val="Emphasis"/>
        </w:rPr>
        <w:t xml:space="preserve"> a process of</w:t>
      </w:r>
      <w:r w:rsidRPr="00C24DD0">
        <w:t xml:space="preserve"> social and national </w:t>
      </w:r>
      <w:r w:rsidRPr="00C24DD0">
        <w:rPr>
          <w:rStyle w:val="Emphasis"/>
          <w:highlight w:val="cyan"/>
        </w:rPr>
        <w:t>emancipation</w:t>
      </w:r>
      <w:r w:rsidRPr="00C24DD0">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9F78C5">
        <w:rPr>
          <w:rStyle w:val="underline"/>
          <w:highlight w:val="cyan"/>
        </w:rPr>
        <w:t>peace</w:t>
      </w:r>
      <w:r w:rsidRPr="009F78C5">
        <w:rPr>
          <w:rStyle w:val="underline"/>
        </w:rPr>
        <w:t xml:space="preserve"> </w:t>
      </w:r>
      <w:r w:rsidRPr="00C24DD0">
        <w:t xml:space="preserve">is indivisible in both time and space. It cannot exist if reduced to a period only after or before war, and </w:t>
      </w:r>
      <w:r w:rsidRPr="009F78C5">
        <w:rPr>
          <w:rStyle w:val="underline"/>
          <w:highlight w:val="cyan"/>
        </w:rPr>
        <w:t>cannot be safeguarded in one part</w:t>
      </w:r>
      <w:r w:rsidRPr="009F78C5">
        <w:rPr>
          <w:rStyle w:val="underline"/>
        </w:rPr>
        <w:t xml:space="preserve"> of the world </w:t>
      </w:r>
      <w:r w:rsidRPr="009F78C5">
        <w:rPr>
          <w:rStyle w:val="underline"/>
          <w:highlight w:val="cyan"/>
        </w:rPr>
        <w:t>when</w:t>
      </w:r>
      <w:r w:rsidRPr="009F78C5">
        <w:rPr>
          <w:rStyle w:val="underline"/>
        </w:rPr>
        <w:t xml:space="preserve"> some </w:t>
      </w:r>
      <w:r w:rsidRPr="009F78C5">
        <w:rPr>
          <w:rStyle w:val="underline"/>
          <w:highlight w:val="cyan"/>
        </w:rPr>
        <w:t>others suffer</w:t>
      </w:r>
      <w:r w:rsidRPr="009F78C5">
        <w:rPr>
          <w:rStyle w:val="underline"/>
        </w:rPr>
        <w:t xml:space="preserve"> visible or </w:t>
      </w:r>
      <w:r w:rsidRPr="009F78C5">
        <w:rPr>
          <w:rStyle w:val="underline"/>
          <w:highlight w:val="cyan"/>
        </w:rPr>
        <w:t>invisible wars</w:t>
      </w:r>
      <w:r w:rsidRPr="00C24DD0">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9F78C5">
        <w:rPr>
          <w:rStyle w:val="underline"/>
        </w:rPr>
        <w:t>no ecological balance can be ensured, unless the deep international development gap and intra-society inequalities are substantially reduced</w:t>
      </w:r>
      <w:r w:rsidRPr="00C24DD0">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C24DD0">
        <w:rPr>
          <w:rStyle w:val="underline"/>
          <w:highlight w:val="cyan"/>
        </w:rPr>
        <w:t>the</w:t>
      </w:r>
      <w:r w:rsidRPr="00C24DD0">
        <w:t xml:space="preserve"> actual </w:t>
      </w:r>
      <w:r w:rsidRPr="00C24DD0">
        <w:rPr>
          <w:rStyle w:val="underline"/>
          <w:highlight w:val="cyan"/>
        </w:rPr>
        <w:t>question is</w:t>
      </w:r>
      <w:r w:rsidRPr="00C24DD0">
        <w:rPr>
          <w:rStyle w:val="underline"/>
        </w:rPr>
        <w:t xml:space="preserve"> not about “sustainability of development” but</w:t>
      </w:r>
      <w:r w:rsidRPr="00C24DD0">
        <w:t xml:space="preserve"> rather </w:t>
      </w:r>
      <w:r w:rsidRPr="00C24DD0">
        <w:rPr>
          <w:rStyle w:val="Emphasis"/>
        </w:rPr>
        <w:t xml:space="preserve">about </w:t>
      </w:r>
      <w:r w:rsidRPr="00C24DD0">
        <w:rPr>
          <w:rStyle w:val="Emphasis"/>
          <w:highlight w:val="cyan"/>
        </w:rPr>
        <w:t>the “sustainability of</w:t>
      </w:r>
      <w:r w:rsidRPr="00C24DD0">
        <w:rPr>
          <w:rStyle w:val="Emphasis"/>
        </w:rPr>
        <w:t xml:space="preserve"> human </w:t>
      </w:r>
      <w:r w:rsidRPr="00C24DD0">
        <w:rPr>
          <w:rStyle w:val="Emphasis"/>
          <w:highlight w:val="cyan"/>
        </w:rPr>
        <w:t>life”, i.e. survival of [hu]mankind</w:t>
      </w:r>
      <w:r w:rsidRPr="00C24DD0">
        <w:rPr>
          <w:rStyle w:val="underline"/>
        </w:rPr>
        <w:t xml:space="preserve"> – because of </w:t>
      </w:r>
      <w:r w:rsidRPr="00C24DD0">
        <w:rPr>
          <w:rStyle w:val="Emphasis"/>
        </w:rPr>
        <w:t>ecological imbalance</w:t>
      </w:r>
      <w:r w:rsidRPr="00C24DD0">
        <w:rPr>
          <w:rStyle w:val="underline"/>
        </w:rPr>
        <w:t xml:space="preserve"> and </w:t>
      </w:r>
      <w:r w:rsidRPr="00C24DD0">
        <w:rPr>
          <w:rStyle w:val="Emphasis"/>
        </w:rPr>
        <w:t>globalised terrorism</w:t>
      </w:r>
      <w:r w:rsidRPr="00C24DD0">
        <w:t xml:space="preserve">.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C24DD0">
        <w:rPr>
          <w:rStyle w:val="underline"/>
          <w:highlight w:val="cyan"/>
        </w:rPr>
        <w:t>we live in</w:t>
      </w:r>
      <w:r w:rsidRPr="00C24DD0">
        <w:rPr>
          <w:rStyle w:val="underline"/>
        </w:rPr>
        <w:t xml:space="preserve"> an</w:t>
      </w:r>
      <w:r w:rsidRPr="00C24DD0">
        <w:t xml:space="preserve"> </w:t>
      </w:r>
      <w:r w:rsidRPr="00C24DD0">
        <w:rPr>
          <w:rStyle w:val="underline"/>
        </w:rPr>
        <w:t xml:space="preserve">almost </w:t>
      </w:r>
      <w:r w:rsidRPr="00C24DD0">
        <w:rPr>
          <w:rStyle w:val="Emphasis"/>
          <w:highlight w:val="cyan"/>
        </w:rPr>
        <w:t>permanent crisis</w:t>
      </w:r>
      <w:r w:rsidRPr="00C24DD0">
        <w:t xml:space="preserve"> of the world society, which is multidimensional in nature, involving not only economic but also socio-psychological, behavioural, cultural and political aspects. </w:t>
      </w:r>
      <w:r w:rsidRPr="009F78C5">
        <w:rPr>
          <w:rStyle w:val="underline"/>
        </w:rPr>
        <w:t>The narrow-minded, election-oriented, selfish behaviour motivated by thirst for power and wealth,</w:t>
      </w:r>
      <w:r w:rsidRPr="00C24DD0">
        <w:t xml:space="preserve"> which still characterise the political leadership almost all over the world, </w:t>
      </w:r>
      <w:r w:rsidRPr="009F78C5">
        <w:rPr>
          <w:rStyle w:val="underline"/>
        </w:rPr>
        <w:t>paves the way for the final, last catastrophe</w:t>
      </w:r>
      <w:r w:rsidRPr="00C24DD0">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9F78C5">
        <w:rPr>
          <w:rStyle w:val="underline"/>
        </w:rPr>
        <w:t xml:space="preserve">Under the circumstances provided by rapidly progressing science and technological revolutions, </w:t>
      </w:r>
      <w:r w:rsidRPr="00C24DD0">
        <w:rPr>
          <w:rStyle w:val="Emphasis"/>
          <w:highlight w:val="cyan"/>
        </w:rPr>
        <w:t>human society cannot survive unless</w:t>
      </w:r>
      <w:r w:rsidRPr="009F78C5">
        <w:rPr>
          <w:rStyle w:val="underline"/>
        </w:rPr>
        <w:t xml:space="preserve"> such </w:t>
      </w:r>
      <w:r w:rsidRPr="009F78C5">
        <w:rPr>
          <w:rStyle w:val="underline"/>
          <w:highlight w:val="cyan"/>
        </w:rPr>
        <w:t>profound</w:t>
      </w:r>
      <w:r w:rsidRPr="009F78C5">
        <w:rPr>
          <w:rStyle w:val="underline"/>
        </w:rPr>
        <w:t xml:space="preserve"> </w:t>
      </w:r>
      <w:r w:rsidRPr="00C24DD0">
        <w:rPr>
          <w:rStyle w:val="Emphasis"/>
        </w:rPr>
        <w:t xml:space="preserve">intra-society and international </w:t>
      </w:r>
      <w:r w:rsidRPr="00C24DD0">
        <w:rPr>
          <w:rStyle w:val="Emphasis"/>
          <w:highlight w:val="cyan"/>
        </w:rPr>
        <w:t>inequalities</w:t>
      </w:r>
      <w:r w:rsidRPr="009F78C5">
        <w:rPr>
          <w:rStyle w:val="underline"/>
          <w:highlight w:val="cyan"/>
        </w:rPr>
        <w:t xml:space="preserve"> prevailing</w:t>
      </w:r>
      <w:r w:rsidRPr="009F78C5">
        <w:rPr>
          <w:rStyle w:val="underline"/>
        </w:rPr>
        <w:t xml:space="preserve"> today </w:t>
      </w:r>
      <w:r w:rsidRPr="00C24DD0">
        <w:rPr>
          <w:rStyle w:val="Emphasis"/>
          <w:highlight w:val="cyan"/>
        </w:rPr>
        <w:t>are</w:t>
      </w:r>
      <w:r w:rsidRPr="009F78C5">
        <w:rPr>
          <w:rStyle w:val="underline"/>
        </w:rPr>
        <w:t xml:space="preserve"> soon </w:t>
      </w:r>
      <w:r w:rsidRPr="00C24DD0">
        <w:rPr>
          <w:rStyle w:val="Emphasis"/>
          <w:highlight w:val="cyan"/>
        </w:rPr>
        <w:t>eliminated</w:t>
      </w:r>
      <w:r w:rsidRPr="00C24DD0">
        <w:t xml:space="preserve">. Like a single spacecraft, the </w:t>
      </w:r>
      <w:r w:rsidRPr="00C24DD0">
        <w:rPr>
          <w:rStyle w:val="Emphasis"/>
        </w:rPr>
        <w:t>Earth can no longer afford to have</w:t>
      </w:r>
      <w:r w:rsidRPr="00C24DD0">
        <w:t xml:space="preserve"> a 'crew' divided into </w:t>
      </w:r>
      <w:r w:rsidRPr="00C24DD0">
        <w:rPr>
          <w:rStyle w:val="underline"/>
        </w:rPr>
        <w:t>two parts: the rich, privileged</w:t>
      </w:r>
      <w:r w:rsidRPr="00C24DD0">
        <w:t xml:space="preserve">, wellfed, well-educated, </w:t>
      </w:r>
      <w:r w:rsidRPr="00C24DD0">
        <w:rPr>
          <w:rStyle w:val="underline"/>
        </w:rPr>
        <w:t>on the one hand, and the poor, deprived</w:t>
      </w:r>
      <w:r w:rsidRPr="00C24DD0">
        <w:t xml:space="preserve">, starving, sick and uneducated, </w:t>
      </w:r>
      <w:r w:rsidRPr="00C24DD0">
        <w:rPr>
          <w:rStyle w:val="underline"/>
        </w:rPr>
        <w:t>on the other</w:t>
      </w:r>
      <w:r w:rsidRPr="00C24DD0">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7D164F6B" w14:textId="77777777" w:rsidR="00C77772" w:rsidRPr="005D388F" w:rsidRDefault="00C77772" w:rsidP="00C77772"/>
    <w:p w14:paraId="4DC2492F" w14:textId="77777777" w:rsidR="00C77772" w:rsidRPr="003F3337" w:rsidRDefault="00C77772">
      <w:pPr>
        <w:rPr>
          <w:b/>
          <w:iCs/>
          <w:u w:val="single"/>
        </w:rPr>
      </w:pPr>
    </w:p>
    <w:p w14:paraId="73634304" w14:textId="77777777" w:rsidR="00ED06CF" w:rsidRDefault="00ED06CF" w:rsidP="00ED06CF">
      <w:pPr>
        <w:pStyle w:val="Heading4"/>
      </w:pPr>
      <w:r>
        <w:t>Ending compulsory labor in prisons is key to worker protections</w:t>
      </w:r>
    </w:p>
    <w:p w14:paraId="516FB792" w14:textId="2CF25ABB" w:rsidR="00ED06CF" w:rsidRDefault="00ED06CF" w:rsidP="00ED06CF">
      <w:r>
        <w:t xml:space="preserve">Ryanne </w:t>
      </w:r>
      <w:r>
        <w:rPr>
          <w:rStyle w:val="Style13ptBold"/>
        </w:rPr>
        <w:t>Bamie</w:t>
      </w:r>
      <w:r w:rsidRPr="007517C0">
        <w:rPr>
          <w:rStyle w:val="Style13ptBold"/>
        </w:rPr>
        <w:t>h ‘23</w:t>
      </w:r>
      <w:r>
        <w:t>, J.D at Yale Law, "The New Abolition: The Legal Consequences of Ending All Slavery and Involuntary Servitude," Harvard Civil Rights-Civil Liberties Law Review 59, no. 1  (2023),</w:t>
      </w:r>
      <w:r w:rsidRPr="007517C0">
        <w:t xml:space="preserve"> </w:t>
      </w:r>
      <w:hyperlink r:id="rId15" w:history="1">
        <w:r w:rsidRPr="00D9004B">
          <w:rPr>
            <w:rStyle w:val="Hyperlink"/>
          </w:rPr>
          <w:t>http://dx.doi.org/10.2139/ssrn.4418268</w:t>
        </w:r>
      </w:hyperlink>
      <w:r>
        <w:t>, DA: 8/31/25, DMurph</w:t>
      </w:r>
      <w:r w:rsidRPr="00350CE5">
        <w:t xml:space="preserve"> </w:t>
      </w:r>
    </w:p>
    <w:p w14:paraId="45E24816" w14:textId="77777777" w:rsidR="00ED06CF" w:rsidRPr="00250209" w:rsidRDefault="00ED06CF" w:rsidP="1A5A14BE">
      <w:pPr>
        <w:rPr>
          <w:sz w:val="16"/>
          <w:szCs w:val="16"/>
        </w:rPr>
      </w:pPr>
      <w:r w:rsidRPr="00431CF5">
        <w:rPr>
          <w:rStyle w:val="Emphasis"/>
          <w:highlight w:val="cyan"/>
        </w:rPr>
        <w:t>Ending compulsory labor in prisons should result in courts finding FLSA</w:t>
      </w:r>
      <w:r w:rsidRPr="1A5A14BE">
        <w:rPr>
          <w:rStyle w:val="Emphasis"/>
        </w:rPr>
        <w:t xml:space="preserve"> </w:t>
      </w:r>
      <w:r w:rsidRPr="00431CF5">
        <w:rPr>
          <w:rStyle w:val="Emphasis"/>
          <w:highlight w:val="cyan"/>
        </w:rPr>
        <w:t>minimum wage protections apply to incarcerated workers</w:t>
      </w:r>
      <w:r w:rsidRPr="1A5A14BE">
        <w:rPr>
          <w:sz w:val="16"/>
          <w:szCs w:val="16"/>
        </w:rPr>
        <w:t xml:space="preserve">. Currently, </w:t>
      </w:r>
      <w:r w:rsidRPr="00431CF5">
        <w:rPr>
          <w:rStyle w:val="StyleUnderline"/>
          <w:highlight w:val="cyan"/>
        </w:rPr>
        <w:t>the</w:t>
      </w:r>
      <w:r w:rsidRPr="1A5A14BE">
        <w:rPr>
          <w:rStyle w:val="StyleUnderline"/>
        </w:rPr>
        <w:t xml:space="preserve"> </w:t>
      </w:r>
      <w:r w:rsidRPr="00431CF5">
        <w:rPr>
          <w:rStyle w:val="StyleUnderline"/>
          <w:highlight w:val="cyan"/>
        </w:rPr>
        <w:t>leading FLSA-prison case</w:t>
      </w:r>
      <w:r w:rsidRPr="1A5A14BE">
        <w:rPr>
          <w:sz w:val="16"/>
          <w:szCs w:val="16"/>
        </w:rPr>
        <w:t xml:space="preserve"> is </w:t>
      </w:r>
      <w:r w:rsidRPr="1A5A14BE">
        <w:rPr>
          <w:rStyle w:val="StyleUnderline"/>
        </w:rPr>
        <w:t>Vanskike</w:t>
      </w:r>
      <w:r w:rsidRPr="1A5A14BE">
        <w:rPr>
          <w:sz w:val="16"/>
          <w:szCs w:val="16"/>
        </w:rPr>
        <w:t xml:space="preserve"> v. Peters.28 In Vanskike, the plaintiff sued under FLSA for compensation for work he performed for the prisonalleging that he had done "forced labor" as a 'janitor, kitchen worker, gallery worker and 'knit shop piece-line worker." 288 The Seventh Circuit began by noting that "[t]he Supreme Court has instructed the courts to construe the terms 'employee' and 'employer' expansively under the FLSA." 289 Despite that, the court held that the plaintiff was not an "employee" for purposes of FLSA. 290 In this case, </w:t>
      </w:r>
      <w:r w:rsidRPr="00431CF5">
        <w:rPr>
          <w:rStyle w:val="StyleUnderline"/>
          <w:highlight w:val="cyan"/>
        </w:rPr>
        <w:t>the plaintiff was working directly for the prison itself, and</w:t>
      </w:r>
      <w:r w:rsidRPr="1A5A14BE">
        <w:rPr>
          <w:rStyle w:val="StyleUnderline"/>
        </w:rPr>
        <w:t xml:space="preserve"> </w:t>
      </w:r>
      <w:r w:rsidRPr="1A5A14BE">
        <w:rPr>
          <w:sz w:val="16"/>
          <w:szCs w:val="16"/>
        </w:rPr>
        <w:t xml:space="preserve">as </w:t>
      </w:r>
      <w:r w:rsidRPr="00431CF5">
        <w:rPr>
          <w:rStyle w:val="StyleUnderline"/>
          <w:highlight w:val="cyan"/>
        </w:rPr>
        <w:t>the Seventh Circuit</w:t>
      </w:r>
      <w:r w:rsidRPr="00431CF5">
        <w:rPr>
          <w:sz w:val="16"/>
          <w:szCs w:val="16"/>
          <w:highlight w:val="cyan"/>
        </w:rPr>
        <w:t xml:space="preserve"> </w:t>
      </w:r>
      <w:r w:rsidRPr="00431CF5">
        <w:rPr>
          <w:rStyle w:val="StyleUnderline"/>
          <w:highlight w:val="cyan"/>
        </w:rPr>
        <w:t>noted, no court had "extended the FLSA's definition of 'employee' to cover prisoners</w:t>
      </w:r>
      <w:r w:rsidRPr="1A5A14BE">
        <w:rPr>
          <w:rStyle w:val="StyleUnderline"/>
        </w:rPr>
        <w:t xml:space="preserve"> who are assigned to work within the prison walls for the prison</w:t>
      </w:r>
      <w:r w:rsidRPr="1A5A14BE">
        <w:rPr>
          <w:sz w:val="16"/>
          <w:szCs w:val="16"/>
        </w:rPr>
        <w:t xml:space="preserve">."291 The court noted that "the DOC's 'control' over Vanskike does not stem from any remunerative relationship or bargained-for exchange of labor for consideration, but from incarceration itself," thus the incarcerated individual was not an employee, but rather, merely an inmate being punished through labor.292 </w:t>
      </w:r>
    </w:p>
    <w:p w14:paraId="14F44AFD" w14:textId="77777777" w:rsidR="00ED06CF" w:rsidRPr="00250209" w:rsidRDefault="00ED06CF" w:rsidP="00ED06CF">
      <w:pPr>
        <w:rPr>
          <w:rStyle w:val="Emphasis"/>
        </w:rPr>
      </w:pPr>
      <w:r w:rsidRPr="00250209">
        <w:rPr>
          <w:rStyle w:val="Emphasis"/>
        </w:rPr>
        <w:t xml:space="preserve">In so holding, </w:t>
      </w:r>
      <w:r w:rsidRPr="00431CF5">
        <w:rPr>
          <w:rStyle w:val="Emphasis"/>
          <w:highlight w:val="cyan"/>
        </w:rPr>
        <w:t>the Seventh Circuit's</w:t>
      </w:r>
      <w:r w:rsidRPr="00250209">
        <w:rPr>
          <w:rStyle w:val="Emphasis"/>
        </w:rPr>
        <w:t xml:space="preserve"> ruling in Vanskike </w:t>
      </w:r>
      <w:r w:rsidRPr="00431CF5">
        <w:rPr>
          <w:rStyle w:val="Emphasis"/>
          <w:highlight w:val="cyan"/>
        </w:rPr>
        <w:t xml:space="preserve">appears to be conditional on the </w:t>
      </w:r>
      <w:r w:rsidRPr="00431CF5">
        <w:rPr>
          <w:rStyle w:val="Emphasis"/>
        </w:rPr>
        <w:t xml:space="preserve">Thirteenth Amendment's </w:t>
      </w:r>
      <w:r w:rsidRPr="00431CF5">
        <w:rPr>
          <w:rStyle w:val="Emphasis"/>
          <w:highlight w:val="cyan"/>
        </w:rPr>
        <w:t>except clause-meaning the logic of the holding breaks down if that exception no longer exists</w:t>
      </w:r>
      <w:r w:rsidRPr="00250209">
        <w:rPr>
          <w:sz w:val="16"/>
        </w:rPr>
        <w:t xml:space="preserve">. The Seventh Circuit reasoned that "inmate labor belongs to the institution," because "[t] he Thirteenth Amendment excludes convicted criminals from the prohibition of involuntary servitude, so prisoners may be required to work." 293 Indeed, </w:t>
      </w:r>
      <w:r w:rsidRPr="00250209">
        <w:rPr>
          <w:rStyle w:val="StyleUnderline"/>
        </w:rPr>
        <w:t xml:space="preserve">the Vanskike </w:t>
      </w:r>
      <w:r w:rsidRPr="00431CF5">
        <w:rPr>
          <w:rStyle w:val="StyleUnderline"/>
          <w:highlight w:val="cyan"/>
        </w:rPr>
        <w:t>court noted</w:t>
      </w:r>
      <w:r w:rsidRPr="00250209">
        <w:rPr>
          <w:rStyle w:val="StyleUnderline"/>
        </w:rPr>
        <w:t xml:space="preserve"> "the Thirteenth </w:t>
      </w:r>
      <w:r w:rsidRPr="00431CF5">
        <w:rPr>
          <w:rStyle w:val="StyleUnderline"/>
          <w:highlight w:val="cyan"/>
        </w:rPr>
        <w:t>Amendment's</w:t>
      </w:r>
      <w:r w:rsidRPr="00250209">
        <w:rPr>
          <w:rStyle w:val="StyleUnderline"/>
        </w:rPr>
        <w:t xml:space="preserve"> specific </w:t>
      </w:r>
      <w:r w:rsidRPr="00431CF5">
        <w:rPr>
          <w:rStyle w:val="StyleUnderline"/>
          <w:highlight w:val="cyan"/>
        </w:rPr>
        <w:t>exclusion of prisoner labor supports</w:t>
      </w:r>
      <w:r w:rsidRPr="00250209">
        <w:rPr>
          <w:rStyle w:val="StyleUnderline"/>
        </w:rPr>
        <w:t xml:space="preserve"> the idea that </w:t>
      </w:r>
      <w:r w:rsidRPr="00431CF5">
        <w:rPr>
          <w:rStyle w:val="StyleUnderline"/>
          <w:highlight w:val="cyan"/>
        </w:rPr>
        <w:t>a prisoner performing required work</w:t>
      </w:r>
      <w:r w:rsidRPr="00250209">
        <w:rPr>
          <w:rStyle w:val="StyleUnderline"/>
        </w:rPr>
        <w:t xml:space="preserve"> for the prison </w:t>
      </w:r>
      <w:r w:rsidRPr="00431CF5">
        <w:rPr>
          <w:rStyle w:val="StyleUnderline"/>
          <w:highlight w:val="cyan"/>
        </w:rPr>
        <w:t>is actually engaged in involuntary servitude, not employment.</w:t>
      </w:r>
      <w:r w:rsidRPr="00250209">
        <w:rPr>
          <w:rStyle w:val="StyleUnderline"/>
        </w:rPr>
        <w:t>"</w:t>
      </w:r>
      <w:r w:rsidRPr="00250209">
        <w:rPr>
          <w:sz w:val="16"/>
        </w:rPr>
        <w:t xml:space="preserve"> 294 </w:t>
      </w:r>
      <w:r w:rsidRPr="00431CF5">
        <w:rPr>
          <w:rStyle w:val="Emphasis"/>
          <w:highlight w:val="cyan"/>
        </w:rPr>
        <w:t>As state constitutions make it clear that prisoners are constitutionally barred from engaging in "involuntary servitude</w:t>
      </w:r>
      <w:r w:rsidRPr="00250209">
        <w:rPr>
          <w:rStyle w:val="Emphasis"/>
        </w:rPr>
        <w:t xml:space="preserve">," then </w:t>
      </w:r>
      <w:r w:rsidRPr="00431CF5">
        <w:rPr>
          <w:rStyle w:val="Emphasis"/>
          <w:highlight w:val="cyan"/>
        </w:rPr>
        <w:t>the</w:t>
      </w:r>
      <w:r w:rsidRPr="00250209">
        <w:rPr>
          <w:rStyle w:val="Emphasis"/>
        </w:rPr>
        <w:t xml:space="preserve"> </w:t>
      </w:r>
      <w:r w:rsidRPr="00431CF5">
        <w:rPr>
          <w:rStyle w:val="Emphasis"/>
          <w:highlight w:val="cyan"/>
        </w:rPr>
        <w:t>logic</w:t>
      </w:r>
      <w:r w:rsidRPr="00250209">
        <w:rPr>
          <w:rStyle w:val="Emphasis"/>
        </w:rPr>
        <w:t xml:space="preserve"> for excluding prisoners' from the FLSA's definition of "employee" </w:t>
      </w:r>
      <w:r w:rsidRPr="00431CF5">
        <w:rPr>
          <w:rStyle w:val="Emphasis"/>
          <w:highlight w:val="cyan"/>
        </w:rPr>
        <w:t>no longer holds water</w:t>
      </w:r>
      <w:r w:rsidRPr="00250209">
        <w:rPr>
          <w:rStyle w:val="Emphasis"/>
        </w:rPr>
        <w:t>.</w:t>
      </w:r>
      <w:r w:rsidRPr="00250209">
        <w:rPr>
          <w:sz w:val="16"/>
        </w:rPr>
        <w:t xml:space="preserve"> </w:t>
      </w:r>
      <w:r w:rsidRPr="00250209">
        <w:rPr>
          <w:rStyle w:val="Emphasis"/>
        </w:rPr>
        <w:t xml:space="preserve">Indeed, </w:t>
      </w:r>
      <w:r w:rsidRPr="00431CF5">
        <w:rPr>
          <w:rStyle w:val="Emphasis"/>
          <w:highlight w:val="cyan"/>
        </w:rPr>
        <w:t>since any work</w:t>
      </w:r>
      <w:r w:rsidRPr="00250209">
        <w:rPr>
          <w:rStyle w:val="Emphasis"/>
        </w:rPr>
        <w:t xml:space="preserve"> by prisoners </w:t>
      </w:r>
      <w:r w:rsidRPr="00431CF5">
        <w:rPr>
          <w:rStyle w:val="Emphasis"/>
          <w:highlight w:val="cyan"/>
        </w:rPr>
        <w:t>will be constitutionally mandated to be voluntary, it is hard to imagine how courts can conceptualize such work as anything other than an employer-employee relationship.</w:t>
      </w:r>
      <w:r w:rsidRPr="00250209">
        <w:rPr>
          <w:rStyle w:val="Emphasis"/>
        </w:rPr>
        <w:t xml:space="preserve"> </w:t>
      </w:r>
    </w:p>
    <w:p w14:paraId="7AED7AF6" w14:textId="77777777" w:rsidR="00ED06CF" w:rsidRPr="00250209" w:rsidRDefault="00ED06CF" w:rsidP="00ED06CF">
      <w:pPr>
        <w:rPr>
          <w:sz w:val="16"/>
        </w:rPr>
      </w:pPr>
      <w:r w:rsidRPr="00250209">
        <w:rPr>
          <w:sz w:val="16"/>
        </w:rPr>
        <w:t xml:space="preserve">Unfortunately, </w:t>
      </w:r>
      <w:r w:rsidRPr="00250209">
        <w:rPr>
          <w:rStyle w:val="StyleUnderline"/>
        </w:rPr>
        <w:t xml:space="preserve">there are signs that courts may attempt to expand their imaginations in exactly that way to continue excluding incarcerated people from labor protections. </w:t>
      </w:r>
      <w:r w:rsidRPr="00250209">
        <w:rPr>
          <w:sz w:val="16"/>
        </w:rPr>
        <w:t xml:space="preserve">Since Vanskike, most courts have found that prisoners are not categorically exempt from all FLSA protections. 2 9 However, no court has found FLSA protections to mandate that prisoners, conducting work for the prison system itself, are employees who require minimum wage. Some of these courts have gone even further than Vanskike, suggesting even voluntary prison labor should be excluded from FLSA protections. In Danneskjold v. Hausrath, the Second Circuit, relying on Vanskike, first stated: </w:t>
      </w:r>
    </w:p>
    <w:p w14:paraId="03933245" w14:textId="77777777" w:rsidR="00ED06CF" w:rsidRPr="00250209" w:rsidRDefault="00ED06CF" w:rsidP="00ED06CF">
      <w:pPr>
        <w:ind w:left="720"/>
        <w:rPr>
          <w:sz w:val="16"/>
        </w:rPr>
      </w:pPr>
      <w:r w:rsidRPr="00250209">
        <w:rPr>
          <w:sz w:val="16"/>
        </w:rPr>
        <w:t xml:space="preserve">[F]orced prison labor for the prison is not subject to the FLSA. The relationship is not one of employment; prisoners are taken out of the national economy; prison work is often designed to train and rehabilitate; prisoners' living standards are determined by what the prison provides; and most such labor does not compete with private employers. . . Moreover, for reasons stated in Vanskike, Congress most certainly did not intend the FLSA to apply to forced prison labor.296 </w:t>
      </w:r>
    </w:p>
    <w:p w14:paraId="0C5A38FF" w14:textId="2148AFA1" w:rsidR="00CB31E4" w:rsidRDefault="00ED06CF" w:rsidP="1A5A14BE">
      <w:pPr>
        <w:rPr>
          <w:sz w:val="16"/>
          <w:szCs w:val="16"/>
        </w:rPr>
      </w:pPr>
      <w:r w:rsidRPr="1A5A14BE">
        <w:rPr>
          <w:sz w:val="16"/>
          <w:szCs w:val="16"/>
        </w:rPr>
        <w:t xml:space="preserve">Then, </w:t>
      </w:r>
      <w:r w:rsidRPr="1A5A14BE">
        <w:rPr>
          <w:rStyle w:val="StyleUnderline"/>
        </w:rPr>
        <w:t>the Second Circuit went</w:t>
      </w:r>
      <w:r w:rsidRPr="1A5A14BE">
        <w:rPr>
          <w:sz w:val="16"/>
          <w:szCs w:val="16"/>
        </w:rPr>
        <w:t xml:space="preserve"> even </w:t>
      </w:r>
      <w:r w:rsidRPr="1A5A14BE">
        <w:rPr>
          <w:rStyle w:val="StyleUnderline"/>
        </w:rPr>
        <w:t xml:space="preserve">further, </w:t>
      </w:r>
      <w:r w:rsidRPr="00431CF5">
        <w:rPr>
          <w:rStyle w:val="StyleUnderline"/>
          <w:highlight w:val="cyan"/>
        </w:rPr>
        <w:t>concluding that "so long as the labor produces goods or services for the use of the prison, voluntary labor by the prisoner . . . is also not subject to the FLSA.</w:t>
      </w:r>
      <w:r w:rsidRPr="1A5A14BE">
        <w:rPr>
          <w:rStyle w:val="StyleUnderline"/>
        </w:rPr>
        <w:t>"</w:t>
      </w:r>
      <w:r w:rsidRPr="1A5A14BE">
        <w:rPr>
          <w:sz w:val="16"/>
          <w:szCs w:val="16"/>
        </w:rPr>
        <w:t xml:space="preserve"> </w:t>
      </w:r>
    </w:p>
    <w:p w14:paraId="04E9BFBE" w14:textId="32DAD589" w:rsidR="00C77772" w:rsidRPr="00C77772" w:rsidRDefault="00ED06CF" w:rsidP="1A5A14BE">
      <w:pPr>
        <w:rPr>
          <w:b/>
          <w:iCs/>
          <w:u w:val="single"/>
        </w:rPr>
      </w:pPr>
      <w:r w:rsidRPr="1A5A14BE">
        <w:rPr>
          <w:sz w:val="16"/>
          <w:szCs w:val="16"/>
        </w:rPr>
        <w:t xml:space="preserve">297 The court reasoned that "[v]oluntary work" in the prison "serves all of the penal functions of forced labor discussed above and, therefore, should not have a different legal status under the FLSA," especially since "the prison could order the labor if it chose." 2 98 Thus, the court noted that to require FLSA protection for voluntary, but not involuntary labor, "would lead to a perverse incentive on the part of prison officials to order the performance of labor instead of giving some choice to inmates." 299 In short, </w:t>
      </w:r>
      <w:r w:rsidRPr="1A5A14BE">
        <w:rPr>
          <w:rStyle w:val="StyleUnderline"/>
        </w:rPr>
        <w:t>even as the Second Circuit was arguing that voluntary prison labor should be excepted from FLSA protections, t</w:t>
      </w:r>
      <w:r w:rsidRPr="00431CF5">
        <w:rPr>
          <w:rStyle w:val="StyleUnderline"/>
          <w:highlight w:val="cyan"/>
        </w:rPr>
        <w:t>he court was relying on the prisons' ability to compel prison labor from the inmates to support the logic of that conclusion</w:t>
      </w:r>
      <w:r w:rsidRPr="1A5A14BE">
        <w:rPr>
          <w:sz w:val="16"/>
          <w:szCs w:val="16"/>
        </w:rPr>
        <w:t xml:space="preserve">. </w:t>
      </w:r>
      <w:r w:rsidRPr="1A5A14BE">
        <w:rPr>
          <w:rStyle w:val="Emphasis"/>
        </w:rPr>
        <w:t xml:space="preserve">Without that bargaining chip, the </w:t>
      </w:r>
      <w:r w:rsidRPr="00431CF5">
        <w:rPr>
          <w:rStyle w:val="Emphasis"/>
          <w:highlight w:val="cyan"/>
        </w:rPr>
        <w:t>voluntary labor of prisoners looks a lot more like the labor of any other market employee</w:t>
      </w:r>
      <w:r w:rsidRPr="1A5A14BE">
        <w:rPr>
          <w:rStyle w:val="Emphasis"/>
        </w:rPr>
        <w:t>, and the case for excepting prison labor from FLSA provisions is a lot weaker.</w:t>
      </w:r>
    </w:p>
    <w:p w14:paraId="47B9ADD2" w14:textId="6D4A90BF" w:rsidR="1A5A14BE" w:rsidRDefault="00570412" w:rsidP="00570412">
      <w:pPr>
        <w:pStyle w:val="Heading1"/>
      </w:pPr>
      <w:r w:rsidRPr="00570412">
        <w:t xml:space="preserve">2ac v </w:t>
      </w:r>
      <w:r>
        <w:t xml:space="preserve">kansas cs </w:t>
      </w:r>
    </w:p>
    <w:p w14:paraId="3BFC4817" w14:textId="77777777" w:rsidR="00EF3178" w:rsidRPr="0035622B" w:rsidRDefault="00EF3178" w:rsidP="00EF3178"/>
    <w:p w14:paraId="58668055" w14:textId="77777777" w:rsidR="00EF3178" w:rsidRDefault="00EF3178" w:rsidP="00EF3178">
      <w:pPr>
        <w:pStyle w:val="Heading2"/>
      </w:pPr>
      <w:r>
        <w:t>T – Worker</w:t>
      </w:r>
    </w:p>
    <w:p w14:paraId="6F561EE2" w14:textId="77777777" w:rsidR="00EF3178" w:rsidRDefault="00EF3178" w:rsidP="00EF3178">
      <w:pPr>
        <w:pStyle w:val="Heading4"/>
        <w:spacing w:before="200"/>
      </w:pPr>
      <w:r w:rsidRPr="78FFF692">
        <w:rPr>
          <w:rFonts w:eastAsia="Calibri" w:cs="Calibri"/>
          <w:bCs/>
          <w:szCs w:val="26"/>
        </w:rPr>
        <w:t xml:space="preserve">3. Reject their interpretation – incarcerated workers have never been </w:t>
      </w:r>
      <w:r w:rsidRPr="78FFF692">
        <w:rPr>
          <w:rFonts w:eastAsia="Calibri" w:cs="Calibri"/>
          <w:bCs/>
          <w:szCs w:val="26"/>
          <w:u w:val="single"/>
        </w:rPr>
        <w:t>expressly</w:t>
      </w:r>
      <w:r w:rsidRPr="78FFF692">
        <w:rPr>
          <w:rFonts w:eastAsia="Calibri" w:cs="Calibri"/>
          <w:bCs/>
          <w:szCs w:val="26"/>
        </w:rPr>
        <w:t xml:space="preserve"> exempted from the FLSA &amp; have been historically </w:t>
      </w:r>
      <w:r w:rsidRPr="78FFF692">
        <w:rPr>
          <w:rFonts w:eastAsia="Calibri" w:cs="Calibri"/>
          <w:bCs/>
          <w:szCs w:val="26"/>
          <w:u w:val="single"/>
        </w:rPr>
        <w:t>included</w:t>
      </w:r>
      <w:r w:rsidRPr="78FFF692">
        <w:rPr>
          <w:rFonts w:eastAsia="Calibri" w:cs="Calibri"/>
          <w:bCs/>
          <w:szCs w:val="26"/>
        </w:rPr>
        <w:t>.</w:t>
      </w:r>
    </w:p>
    <w:p w14:paraId="55EBB46B" w14:textId="77777777" w:rsidR="00EF3178" w:rsidRDefault="00EF3178" w:rsidP="00EF3178">
      <w:pPr>
        <w:spacing w:after="0"/>
      </w:pPr>
      <w:r w:rsidRPr="78FFF692">
        <w:rPr>
          <w:rFonts w:eastAsia="Calibri"/>
          <w:sz w:val="22"/>
        </w:rPr>
        <w:t xml:space="preserve">Tanisha </w:t>
      </w:r>
      <w:r w:rsidRPr="78FFF692">
        <w:rPr>
          <w:rFonts w:eastAsia="Calibri"/>
          <w:b/>
          <w:bCs/>
          <w:sz w:val="26"/>
          <w:szCs w:val="26"/>
        </w:rPr>
        <w:t>Aggarwal ’23</w:t>
      </w:r>
      <w:r w:rsidRPr="78FFF692">
        <w:rPr>
          <w:rFonts w:eastAsia="Calibri"/>
          <w:sz w:val="22"/>
        </w:rPr>
        <w:t xml:space="preserve">, JD Candidate at Columbia Law School, “Prison labor and the fair labor standards act: resolving the circuit split on whether incarcerated workers are entitled to the federal minimum wage”, 2023, Columbia Journal of Race and Law, 13(1), 893-929, </w:t>
      </w:r>
      <w:hyperlink r:id="rId16">
        <w:r w:rsidRPr="78FFF692">
          <w:rPr>
            <w:rStyle w:val="Hyperlink"/>
            <w:rFonts w:eastAsia="Calibri"/>
            <w:color w:val="0563C1"/>
            <w:sz w:val="22"/>
          </w:rPr>
          <w:t>https://doi.org/10.52214/cjrl.v13i1.11912</w:t>
        </w:r>
      </w:hyperlink>
      <w:r w:rsidRPr="78FFF692">
        <w:rPr>
          <w:rFonts w:eastAsia="Calibri"/>
          <w:sz w:val="22"/>
        </w:rPr>
        <w:t xml:space="preserve">, DA: 8/29/25, DMurph </w:t>
      </w:r>
    </w:p>
    <w:p w14:paraId="4E755180" w14:textId="77777777" w:rsidR="00EF3178" w:rsidRDefault="00EF3178" w:rsidP="00EF3178">
      <w:pPr>
        <w:spacing w:after="0"/>
      </w:pPr>
      <w:r w:rsidRPr="78FFF692">
        <w:rPr>
          <w:rFonts w:eastAsia="Calibri"/>
          <w:sz w:val="16"/>
          <w:szCs w:val="16"/>
        </w:rPr>
        <w:t xml:space="preserve">Importantly, in its opinion, </w:t>
      </w:r>
      <w:r w:rsidRPr="78FFF692">
        <w:rPr>
          <w:rFonts w:eastAsia="Calibri"/>
          <w:sz w:val="22"/>
          <w:u w:val="single"/>
        </w:rPr>
        <w:t xml:space="preserve">the </w:t>
      </w:r>
      <w:r w:rsidRPr="78FFF692">
        <w:rPr>
          <w:rFonts w:eastAsia="Calibri"/>
          <w:b/>
          <w:bCs/>
          <w:sz w:val="22"/>
          <w:highlight w:val="cyan"/>
          <w:u w:val="single"/>
        </w:rPr>
        <w:t>Second Circuit</w:t>
      </w:r>
      <w:r w:rsidRPr="78FFF692">
        <w:rPr>
          <w:rFonts w:eastAsia="Calibri"/>
          <w:sz w:val="22"/>
          <w:u w:val="single"/>
        </w:rPr>
        <w:t xml:space="preserve"> also </w:t>
      </w:r>
      <w:r w:rsidRPr="78FFF692">
        <w:rPr>
          <w:rFonts w:eastAsia="Calibri"/>
          <w:b/>
          <w:bCs/>
          <w:sz w:val="22"/>
          <w:highlight w:val="cyan"/>
          <w:u w:val="single"/>
        </w:rPr>
        <w:t>noted</w:t>
      </w:r>
      <w:r w:rsidRPr="78FFF692">
        <w:rPr>
          <w:rFonts w:eastAsia="Calibri"/>
          <w:sz w:val="22"/>
          <w:u w:val="single"/>
        </w:rPr>
        <w:t xml:space="preserve"> that the category of </w:t>
      </w:r>
      <w:r w:rsidRPr="78FFF692">
        <w:rPr>
          <w:rFonts w:eastAsia="Calibri"/>
          <w:b/>
          <w:bCs/>
          <w:sz w:val="22"/>
          <w:highlight w:val="cyan"/>
          <w:u w:val="single"/>
        </w:rPr>
        <w:t>prisoners</w:t>
      </w:r>
      <w:r w:rsidRPr="78FFF692">
        <w:rPr>
          <w:rFonts w:eastAsia="Calibri"/>
          <w:sz w:val="22"/>
          <w:u w:val="single"/>
        </w:rPr>
        <w:t xml:space="preserve"> is </w:t>
      </w:r>
      <w:r w:rsidRPr="78FFF692">
        <w:rPr>
          <w:rFonts w:eastAsia="Calibri"/>
          <w:b/>
          <w:bCs/>
          <w:sz w:val="22"/>
          <w:highlight w:val="cyan"/>
          <w:u w:val="single"/>
        </w:rPr>
        <w:t>not</w:t>
      </w:r>
      <w:r w:rsidRPr="78FFF692">
        <w:rPr>
          <w:rFonts w:eastAsia="Calibri"/>
          <w:sz w:val="22"/>
          <w:highlight w:val="cyan"/>
          <w:u w:val="single"/>
        </w:rPr>
        <w:t xml:space="preserve"> included in</w:t>
      </w:r>
      <w:r w:rsidRPr="78FFF692">
        <w:rPr>
          <w:rFonts w:eastAsia="Calibri"/>
          <w:sz w:val="22"/>
          <w:u w:val="single"/>
        </w:rPr>
        <w:t xml:space="preserve"> the “</w:t>
      </w:r>
      <w:r w:rsidRPr="78FFF692">
        <w:rPr>
          <w:rFonts w:eastAsia="Calibri"/>
          <w:b/>
          <w:bCs/>
          <w:sz w:val="22"/>
          <w:u w:val="single"/>
        </w:rPr>
        <w:t>extensive</w:t>
      </w:r>
      <w:r w:rsidRPr="78FFF692">
        <w:rPr>
          <w:rFonts w:eastAsia="Calibri"/>
          <w:sz w:val="22"/>
          <w:u w:val="single"/>
        </w:rPr>
        <w:t xml:space="preserve">” </w:t>
      </w:r>
      <w:r w:rsidRPr="78FFF692">
        <w:rPr>
          <w:rFonts w:eastAsia="Calibri"/>
          <w:sz w:val="22"/>
          <w:highlight w:val="cyan"/>
          <w:u w:val="single"/>
        </w:rPr>
        <w:t>list of workers</w:t>
      </w:r>
      <w:r w:rsidRPr="78FFF692">
        <w:rPr>
          <w:rFonts w:eastAsia="Calibri"/>
          <w:sz w:val="22"/>
          <w:u w:val="single"/>
        </w:rPr>
        <w:t xml:space="preserve"> who are </w:t>
      </w:r>
      <w:r w:rsidRPr="78FFF692">
        <w:rPr>
          <w:rFonts w:eastAsia="Calibri"/>
          <w:b/>
          <w:bCs/>
          <w:sz w:val="22"/>
          <w:highlight w:val="cyan"/>
          <w:u w:val="single"/>
        </w:rPr>
        <w:t>expressly exempted</w:t>
      </w:r>
      <w:r w:rsidRPr="78FFF692">
        <w:rPr>
          <w:rFonts w:eastAsia="Calibri"/>
          <w:sz w:val="22"/>
          <w:highlight w:val="cyan"/>
          <w:u w:val="single"/>
        </w:rPr>
        <w:t xml:space="preserve"> from FLSA</w:t>
      </w:r>
      <w:r w:rsidRPr="78FFF692">
        <w:rPr>
          <w:rFonts w:eastAsia="Calibri"/>
          <w:sz w:val="22"/>
          <w:u w:val="single"/>
        </w:rPr>
        <w:t xml:space="preserve"> coverage</w:t>
      </w:r>
      <w:r w:rsidRPr="78FFF692">
        <w:rPr>
          <w:rFonts w:eastAsia="Calibri"/>
          <w:sz w:val="16"/>
          <w:szCs w:val="16"/>
        </w:rPr>
        <w:t xml:space="preserve">.103 The court took this as an </w:t>
      </w:r>
      <w:r w:rsidRPr="78FFF692">
        <w:rPr>
          <w:rFonts w:eastAsia="Calibri"/>
          <w:sz w:val="22"/>
          <w:u w:val="single"/>
        </w:rPr>
        <w:t>indication that Congress had not intended to automatically exclude prison laborers from coverage</w:t>
      </w:r>
      <w:r w:rsidRPr="78FFF692">
        <w:rPr>
          <w:rFonts w:eastAsia="Calibri"/>
          <w:sz w:val="16"/>
          <w:szCs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05C4732C" w14:textId="77777777" w:rsidR="00EF3178" w:rsidRDefault="00EF3178" w:rsidP="00EF3178">
      <w:pPr>
        <w:spacing w:after="0"/>
      </w:pPr>
      <w:r w:rsidRPr="78FFF692">
        <w:rPr>
          <w:rFonts w:eastAsia="Calibri"/>
          <w:sz w:val="22"/>
          <w:u w:val="single"/>
        </w:rPr>
        <w:t xml:space="preserve">This position was supported by the </w:t>
      </w:r>
      <w:r w:rsidRPr="78FFF692">
        <w:rPr>
          <w:rFonts w:eastAsia="Calibri"/>
          <w:b/>
          <w:bCs/>
          <w:sz w:val="22"/>
          <w:u w:val="single"/>
        </w:rPr>
        <w:t>Eleventh Circuit</w:t>
      </w:r>
      <w:r w:rsidRPr="78FFF692">
        <w:rPr>
          <w:rFonts w:eastAsia="Calibri"/>
          <w:sz w:val="22"/>
          <w:u w:val="single"/>
        </w:rPr>
        <w:t xml:space="preserve"> in Patel v. Quality Inn South</w:t>
      </w:r>
      <w:r w:rsidRPr="78FFF692">
        <w:rPr>
          <w:rFonts w:eastAsia="Calibri"/>
          <w:sz w:val="16"/>
          <w:szCs w:val="16"/>
        </w:rPr>
        <w:t xml:space="preserve">, </w:t>
      </w:r>
      <w:r w:rsidRPr="78FFF692">
        <w:rPr>
          <w:rFonts w:eastAsia="Calibri"/>
          <w:sz w:val="22"/>
          <w:u w:val="single"/>
        </w:rPr>
        <w:t>where the court argued that the framework of the FLSA “strongly suggests that Congress intended an all-encompassing definition of the term ‘employee’</w:t>
      </w:r>
      <w:r w:rsidRPr="78FFF692">
        <w:rPr>
          <w:rFonts w:eastAsia="Calibri"/>
          <w:sz w:val="16"/>
          <w:szCs w:val="16"/>
        </w:rPr>
        <w:t xml:space="preserve"> </w:t>
      </w:r>
      <w:r w:rsidRPr="78FFF692">
        <w:rPr>
          <w:rFonts w:eastAsia="Calibri"/>
          <w:sz w:val="22"/>
          <w:u w:val="single"/>
        </w:rPr>
        <w:t>that</w:t>
      </w:r>
      <w:r w:rsidRPr="78FFF692">
        <w:rPr>
          <w:rFonts w:eastAsia="Calibri"/>
          <w:sz w:val="16"/>
          <w:szCs w:val="16"/>
        </w:rPr>
        <w:t xml:space="preserve"> </w:t>
      </w:r>
      <w:r w:rsidRPr="78FFF692">
        <w:rPr>
          <w:rFonts w:eastAsia="Calibri"/>
          <w:sz w:val="22"/>
          <w:u w:val="single"/>
        </w:rPr>
        <w:t>would</w:t>
      </w:r>
      <w:r w:rsidRPr="78FFF692">
        <w:rPr>
          <w:rFonts w:eastAsia="Calibri"/>
          <w:sz w:val="16"/>
          <w:szCs w:val="16"/>
        </w:rPr>
        <w:t xml:space="preserve"> </w:t>
      </w:r>
      <w:r w:rsidRPr="78FFF692">
        <w:rPr>
          <w:rFonts w:eastAsia="Calibri"/>
          <w:b/>
          <w:bCs/>
          <w:sz w:val="22"/>
          <w:u w:val="single"/>
        </w:rPr>
        <w:t>include all workers not specifically excepted</w:t>
      </w:r>
      <w:r w:rsidRPr="78FFF692">
        <w:rPr>
          <w:rFonts w:eastAsia="Calibri"/>
          <w:sz w:val="16"/>
          <w:szCs w:val="16"/>
        </w:rPr>
        <w:t xml:space="preserve">.”105 </w:t>
      </w:r>
      <w:r w:rsidRPr="78FFF692">
        <w:rPr>
          <w:rFonts w:eastAsia="Calibri"/>
          <w:sz w:val="22"/>
          <w:u w:val="single"/>
        </w:rPr>
        <w:t xml:space="preserve">The Supreme Court also </w:t>
      </w:r>
      <w:r w:rsidRPr="78FFF692">
        <w:rPr>
          <w:rFonts w:eastAsia="Calibri"/>
          <w:b/>
          <w:bCs/>
          <w:sz w:val="22"/>
          <w:u w:val="single"/>
        </w:rPr>
        <w:t>supported</w:t>
      </w:r>
      <w:r w:rsidRPr="78FFF692">
        <w:rPr>
          <w:rFonts w:eastAsia="Calibri"/>
          <w:sz w:val="22"/>
          <w:u w:val="single"/>
        </w:rPr>
        <w:t xml:space="preserve"> this notion in </w:t>
      </w:r>
      <w:r w:rsidRPr="78FFF692">
        <w:rPr>
          <w:rFonts w:eastAsia="Calibri"/>
          <w:b/>
          <w:bCs/>
          <w:sz w:val="22"/>
          <w:u w:val="single"/>
        </w:rPr>
        <w:t>Powell</w:t>
      </w:r>
      <w:r w:rsidRPr="78FFF692">
        <w:rPr>
          <w:rFonts w:eastAsia="Calibri"/>
          <w:sz w:val="16"/>
          <w:szCs w:val="16"/>
        </w:rPr>
        <w:t xml:space="preserve"> v. U.S. Cartridge Co., where it stated that the specificity of the exemptions laid out in the FLSA “strengthens the implication that employees not thus exempted…remain within the Act.”106</w:t>
      </w:r>
    </w:p>
    <w:p w14:paraId="5C830007" w14:textId="77777777" w:rsidR="00EF3178" w:rsidRDefault="00EF3178" w:rsidP="00EF3178">
      <w:pPr>
        <w:spacing w:after="0"/>
      </w:pPr>
      <w:r w:rsidRPr="78FFF692">
        <w:rPr>
          <w:rFonts w:eastAsia="Calibri"/>
          <w:sz w:val="22"/>
        </w:rPr>
        <w:t xml:space="preserve">The </w:t>
      </w:r>
      <w:r w:rsidRPr="78FFF692">
        <w:rPr>
          <w:rFonts w:eastAsia="Calibri"/>
          <w:b/>
          <w:bCs/>
          <w:sz w:val="22"/>
          <w:highlight w:val="cyan"/>
        </w:rPr>
        <w:t>Fifth Circuit</w:t>
      </w:r>
      <w:r w:rsidRPr="78FFF692">
        <w:rPr>
          <w:rFonts w:eastAsia="Calibri"/>
          <w:sz w:val="22"/>
        </w:rPr>
        <w:t xml:space="preserve"> also followed Carter in its decision in </w:t>
      </w:r>
      <w:r w:rsidRPr="78FFF692">
        <w:rPr>
          <w:rFonts w:eastAsia="Calibri"/>
          <w:b/>
          <w:bCs/>
          <w:sz w:val="22"/>
        </w:rPr>
        <w:t>Watson</w:t>
      </w:r>
      <w:r w:rsidRPr="78FFF692">
        <w:rPr>
          <w:rFonts w:eastAsia="Calibri"/>
          <w:sz w:val="22"/>
        </w:rPr>
        <w:t xml:space="preserve"> v. Graves when it held that </w:t>
      </w:r>
      <w:r w:rsidRPr="78FFF692">
        <w:rPr>
          <w:rFonts w:eastAsia="Calibri"/>
          <w:b/>
          <w:bCs/>
          <w:sz w:val="22"/>
        </w:rPr>
        <w:t>inmates</w:t>
      </w:r>
      <w:r w:rsidRPr="78FFF692">
        <w:rPr>
          <w:rFonts w:eastAsia="Calibri"/>
          <w:sz w:val="22"/>
        </w:rPr>
        <w:t xml:space="preserve"> who were not sentenced to hard labor and were </w:t>
      </w:r>
      <w:r w:rsidRPr="78FFF692">
        <w:rPr>
          <w:rFonts w:eastAsia="Calibri"/>
          <w:b/>
          <w:bCs/>
          <w:sz w:val="22"/>
        </w:rPr>
        <w:t>working</w:t>
      </w:r>
      <w:r w:rsidRPr="78FFF692">
        <w:rPr>
          <w:rFonts w:eastAsia="Calibri"/>
          <w:sz w:val="22"/>
        </w:rPr>
        <w:t xml:space="preserve"> for a </w:t>
      </w:r>
      <w:r w:rsidRPr="78FFF692">
        <w:rPr>
          <w:rFonts w:eastAsia="Calibri"/>
          <w:b/>
          <w:bCs/>
          <w:sz w:val="22"/>
        </w:rPr>
        <w:t>private construction business</w:t>
      </w:r>
      <w:r w:rsidRPr="78FFF692">
        <w:rPr>
          <w:rFonts w:eastAsia="Calibri"/>
          <w:sz w:val="22"/>
        </w:rPr>
        <w:t xml:space="preserve"> as part of a work release program were “</w:t>
      </w:r>
      <w:r w:rsidRPr="78FFF692">
        <w:rPr>
          <w:rFonts w:eastAsia="Calibri"/>
          <w:b/>
          <w:bCs/>
          <w:sz w:val="22"/>
        </w:rPr>
        <w:t>employees</w:t>
      </w:r>
      <w:r w:rsidRPr="78FFF692">
        <w:rPr>
          <w:rFonts w:eastAsia="Calibri"/>
          <w:sz w:val="16"/>
          <w:szCs w:val="16"/>
        </w:rPr>
        <w:t xml:space="preserve">” </w:t>
      </w:r>
      <w:r w:rsidRPr="78FFF692">
        <w:rPr>
          <w:rFonts w:eastAsia="Calibri"/>
          <w:sz w:val="22"/>
          <w:u w:val="single"/>
        </w:rPr>
        <w:t>of that business for the purposes of the FLSA</w:t>
      </w:r>
      <w:r w:rsidRPr="78FFF692">
        <w:rPr>
          <w:rFonts w:eastAsia="Calibri"/>
          <w:sz w:val="16"/>
          <w:szCs w:val="16"/>
        </w:rPr>
        <w:t xml:space="preserve"> and entitled to minimum wage.107 While the Second Circuit simply remanded the case for further proceedings, </w:t>
      </w:r>
      <w:r w:rsidRPr="78FFF692">
        <w:rPr>
          <w:rFonts w:eastAsia="Calibri"/>
          <w:sz w:val="22"/>
          <w:u w:val="single"/>
        </w:rPr>
        <w:t xml:space="preserve">the Fifth Circuit went a step further and rendered a decision on the ultimate issue, becoming the </w:t>
      </w:r>
      <w:r w:rsidRPr="78FFF692">
        <w:rPr>
          <w:rFonts w:eastAsia="Calibri"/>
          <w:b/>
          <w:bCs/>
          <w:sz w:val="22"/>
          <w:highlight w:val="cyan"/>
          <w:u w:val="single"/>
        </w:rPr>
        <w:t>first circuit</w:t>
      </w:r>
      <w:r w:rsidRPr="78FFF692">
        <w:rPr>
          <w:rFonts w:eastAsia="Calibri"/>
          <w:sz w:val="22"/>
          <w:highlight w:val="cyan"/>
          <w:u w:val="single"/>
        </w:rPr>
        <w:t xml:space="preserve"> to </w:t>
      </w:r>
      <w:r w:rsidRPr="78FFF692">
        <w:rPr>
          <w:rFonts w:eastAsia="Calibri"/>
          <w:b/>
          <w:bCs/>
          <w:sz w:val="22"/>
          <w:highlight w:val="cyan"/>
          <w:u w:val="single"/>
        </w:rPr>
        <w:t>extend FLSA coverage</w:t>
      </w:r>
      <w:r w:rsidRPr="78FFF692">
        <w:rPr>
          <w:rFonts w:eastAsia="Calibri"/>
          <w:sz w:val="22"/>
          <w:u w:val="single"/>
        </w:rPr>
        <w:t xml:space="preserve"> to prisoners</w:t>
      </w:r>
      <w:r w:rsidRPr="78FFF692">
        <w:rPr>
          <w:rFonts w:eastAsia="Calibri"/>
          <w:sz w:val="16"/>
          <w:szCs w:val="16"/>
        </w:rPr>
        <w:t>.108</w:t>
      </w:r>
    </w:p>
    <w:p w14:paraId="28A4EA5B" w14:textId="77777777" w:rsidR="00EF3178" w:rsidRDefault="00EF3178" w:rsidP="00EF3178">
      <w:pPr>
        <w:spacing w:after="0"/>
      </w:pPr>
      <w:r w:rsidRPr="78FFF692">
        <w:rPr>
          <w:rFonts w:eastAsia="Calibri"/>
          <w:sz w:val="16"/>
          <w:szCs w:val="16"/>
        </w:rPr>
        <w:t>The Fifth Circuit, while purporting to use the four factor Bonnette</w:t>
      </w:r>
    </w:p>
    <w:p w14:paraId="59BF686B" w14:textId="77777777" w:rsidR="00EF3178" w:rsidRDefault="00EF3178" w:rsidP="00EF3178">
      <w:pPr>
        <w:pStyle w:val="Heading4"/>
        <w:spacing w:before="200"/>
      </w:pPr>
      <w:r w:rsidRPr="78FFF692">
        <w:rPr>
          <w:rFonts w:eastAsia="Calibri" w:cs="Calibri"/>
          <w:bCs/>
          <w:szCs w:val="26"/>
        </w:rPr>
        <w:t xml:space="preserve">6. Collective bargaining rights </w:t>
      </w:r>
      <w:r w:rsidRPr="78FFF692">
        <w:rPr>
          <w:rFonts w:eastAsia="Calibri" w:cs="Calibri"/>
          <w:bCs/>
          <w:szCs w:val="26"/>
          <w:u w:val="single"/>
        </w:rPr>
        <w:t>includes</w:t>
      </w:r>
      <w:r w:rsidRPr="78FFF692">
        <w:rPr>
          <w:rFonts w:eastAsia="Calibri" w:cs="Calibri"/>
          <w:bCs/>
          <w:szCs w:val="26"/>
        </w:rPr>
        <w:t xml:space="preserve"> extending the scope of employee status.  </w:t>
      </w:r>
    </w:p>
    <w:p w14:paraId="1F15B607" w14:textId="77777777" w:rsidR="00EF3178" w:rsidRDefault="00EF3178" w:rsidP="00EF3178">
      <w:pPr>
        <w:spacing w:after="0"/>
      </w:pPr>
      <w:r w:rsidRPr="78FFF692">
        <w:rPr>
          <w:rFonts w:eastAsia="Calibri"/>
          <w:b/>
          <w:bCs/>
          <w:sz w:val="26"/>
          <w:szCs w:val="26"/>
        </w:rPr>
        <w:t>Birkenhauer 23</w:t>
      </w:r>
      <w:r w:rsidRPr="78FFF692">
        <w:rPr>
          <w:rFonts w:eastAsia="Calibri"/>
          <w:sz w:val="22"/>
        </w:rPr>
        <w:t xml:space="preserve"> [Nick Birkenhauer, Employment &amp; Labor Partner at DBL Law, June 22; “Labor Board’s Ruling Reversal, Widening the Definition of Employee,” </w:t>
      </w:r>
      <w:hyperlink r:id="rId17">
        <w:r w:rsidRPr="78FFF692">
          <w:rPr>
            <w:rStyle w:val="Hyperlink"/>
            <w:rFonts w:eastAsia="Calibri"/>
            <w:sz w:val="22"/>
          </w:rPr>
          <w:t>https://www.dbllaw.com/labor-boards-ruling-reversal-widening-the-definition-of-employee/</w:t>
        </w:r>
      </w:hyperlink>
      <w:r w:rsidRPr="78FFF692">
        <w:rPr>
          <w:rFonts w:eastAsia="Calibri"/>
          <w:sz w:val="22"/>
        </w:rPr>
        <w:t>] AB + SK</w:t>
      </w:r>
    </w:p>
    <w:p w14:paraId="1EF4E643" w14:textId="77777777" w:rsidR="00EF3178" w:rsidRDefault="00EF3178" w:rsidP="00EF3178">
      <w:pPr>
        <w:spacing w:after="0"/>
      </w:pPr>
      <w:r w:rsidRPr="78FFF692">
        <w:rPr>
          <w:rFonts w:eastAsia="Calibri"/>
          <w:sz w:val="16"/>
          <w:szCs w:val="16"/>
        </w:rPr>
        <w:t xml:space="preserve">The </w:t>
      </w:r>
      <w:r w:rsidRPr="78FFF692">
        <w:rPr>
          <w:rFonts w:eastAsia="Calibri"/>
          <w:sz w:val="22"/>
          <w:u w:val="single"/>
        </w:rPr>
        <w:t xml:space="preserve">recent </w:t>
      </w:r>
      <w:r w:rsidRPr="78FFF692">
        <w:rPr>
          <w:rFonts w:eastAsia="Calibri"/>
          <w:sz w:val="22"/>
          <w:highlight w:val="cyan"/>
          <w:u w:val="single"/>
        </w:rPr>
        <w:t>NLRB decision overturning</w:t>
      </w:r>
      <w:r w:rsidRPr="78FFF692">
        <w:rPr>
          <w:rFonts w:eastAsia="Calibri"/>
          <w:sz w:val="16"/>
          <w:szCs w:val="16"/>
        </w:rPr>
        <w:t xml:space="preserve"> the </w:t>
      </w:r>
      <w:r w:rsidRPr="78FFF692">
        <w:rPr>
          <w:rFonts w:eastAsia="Calibri"/>
          <w:sz w:val="22"/>
          <w:highlight w:val="cyan"/>
          <w:u w:val="single"/>
        </w:rPr>
        <w:t>Trump</w:t>
      </w:r>
      <w:r w:rsidRPr="78FFF692">
        <w:rPr>
          <w:rFonts w:eastAsia="Calibri"/>
          <w:sz w:val="22"/>
          <w:u w:val="single"/>
        </w:rPr>
        <w:t xml:space="preserve"> era </w:t>
      </w:r>
      <w:r w:rsidRPr="78FFF692">
        <w:rPr>
          <w:rFonts w:eastAsia="Calibri"/>
          <w:b/>
          <w:bCs/>
          <w:sz w:val="22"/>
          <w:highlight w:val="cyan"/>
          <w:u w:val="single"/>
        </w:rPr>
        <w:t>independent contractor</w:t>
      </w:r>
      <w:r w:rsidRPr="78FFF692">
        <w:rPr>
          <w:rFonts w:eastAsia="Calibri"/>
          <w:sz w:val="22"/>
          <w:highlight w:val="cyan"/>
          <w:u w:val="single"/>
        </w:rPr>
        <w:t xml:space="preserve"> test</w:t>
      </w:r>
      <w:r w:rsidRPr="78FFF692">
        <w:rPr>
          <w:rFonts w:eastAsia="Calibri"/>
          <w:sz w:val="22"/>
          <w:u w:val="single"/>
        </w:rPr>
        <w:t xml:space="preserve"> holds significant implications for worker classification and labor rights</w:t>
      </w:r>
      <w:r w:rsidRPr="78FFF692">
        <w:rPr>
          <w:rFonts w:eastAsia="Calibri"/>
          <w:sz w:val="16"/>
          <w:szCs w:val="16"/>
        </w:rPr>
        <w:t xml:space="preserve">. The </w:t>
      </w:r>
      <w:r w:rsidRPr="78FFF692">
        <w:rPr>
          <w:rFonts w:eastAsia="Calibri"/>
          <w:sz w:val="22"/>
          <w:highlight w:val="cyan"/>
          <w:u w:val="single"/>
        </w:rPr>
        <w:t>previous test</w:t>
      </w:r>
      <w:r w:rsidRPr="78FFF692">
        <w:rPr>
          <w:rFonts w:eastAsia="Calibri"/>
          <w:sz w:val="16"/>
          <w:szCs w:val="16"/>
        </w:rPr>
        <w:t xml:space="preserve">, established during the Trump administration, </w:t>
      </w:r>
      <w:r w:rsidRPr="78FFF692">
        <w:rPr>
          <w:rFonts w:eastAsia="Calibri"/>
          <w:sz w:val="22"/>
          <w:u w:val="single"/>
        </w:rPr>
        <w:t xml:space="preserve">made it </w:t>
      </w:r>
      <w:r w:rsidRPr="78FFF692">
        <w:rPr>
          <w:rFonts w:eastAsia="Calibri"/>
          <w:sz w:val="22"/>
          <w:highlight w:val="cyan"/>
          <w:u w:val="single"/>
        </w:rPr>
        <w:t>easier</w:t>
      </w:r>
      <w:r w:rsidRPr="78FFF692">
        <w:rPr>
          <w:rFonts w:eastAsia="Calibri"/>
          <w:sz w:val="22"/>
          <w:u w:val="single"/>
        </w:rPr>
        <w:t xml:space="preserve"> for companies </w:t>
      </w:r>
      <w:r w:rsidRPr="78FFF692">
        <w:rPr>
          <w:rFonts w:eastAsia="Calibri"/>
          <w:sz w:val="22"/>
          <w:highlight w:val="cyan"/>
          <w:u w:val="single"/>
        </w:rPr>
        <w:t>to classify workers as independent contractors</w:t>
      </w:r>
      <w:r w:rsidRPr="78FFF692">
        <w:rPr>
          <w:rFonts w:eastAsia="Calibri"/>
          <w:sz w:val="16"/>
          <w:szCs w:val="16"/>
        </w:rPr>
        <w:t xml:space="preserve">, </w:t>
      </w:r>
      <w:r w:rsidRPr="78FFF692">
        <w:rPr>
          <w:rFonts w:eastAsia="Calibri"/>
          <w:sz w:val="22"/>
          <w:highlight w:val="cyan"/>
          <w:u w:val="single"/>
        </w:rPr>
        <w:t>precluding</w:t>
      </w:r>
      <w:r w:rsidRPr="78FFF692">
        <w:rPr>
          <w:rFonts w:eastAsia="Calibri"/>
          <w:sz w:val="16"/>
          <w:szCs w:val="16"/>
        </w:rPr>
        <w:t xml:space="preserve"> those </w:t>
      </w:r>
      <w:r w:rsidRPr="78FFF692">
        <w:rPr>
          <w:rFonts w:eastAsia="Calibri"/>
          <w:sz w:val="22"/>
          <w:u w:val="single"/>
        </w:rPr>
        <w:t xml:space="preserve">workers </w:t>
      </w:r>
      <w:r w:rsidRPr="78FFF692">
        <w:rPr>
          <w:rFonts w:eastAsia="Calibri"/>
          <w:sz w:val="22"/>
          <w:highlight w:val="cyan"/>
          <w:u w:val="single"/>
        </w:rPr>
        <w:t>from</w:t>
      </w:r>
      <w:r w:rsidRPr="78FFF692">
        <w:rPr>
          <w:rFonts w:eastAsia="Calibri"/>
          <w:sz w:val="22"/>
          <w:u w:val="single"/>
        </w:rPr>
        <w:t xml:space="preserve"> </w:t>
      </w:r>
      <w:r w:rsidRPr="78FFF692">
        <w:rPr>
          <w:rFonts w:eastAsia="Calibri"/>
          <w:sz w:val="22"/>
          <w:highlight w:val="cyan"/>
          <w:u w:val="single"/>
        </w:rPr>
        <w:t>receiving</w:t>
      </w:r>
      <w:r w:rsidRPr="78FFF692">
        <w:rPr>
          <w:rFonts w:eastAsia="Calibri"/>
          <w:sz w:val="22"/>
          <w:u w:val="single"/>
        </w:rPr>
        <w:t xml:space="preserve"> certain benefits</w:t>
      </w:r>
      <w:r w:rsidRPr="78FFF692">
        <w:rPr>
          <w:rFonts w:eastAsia="Calibri"/>
          <w:sz w:val="16"/>
          <w:szCs w:val="16"/>
        </w:rPr>
        <w:t xml:space="preserve"> and </w:t>
      </w:r>
      <w:r w:rsidRPr="78FFF692">
        <w:rPr>
          <w:rFonts w:eastAsia="Calibri"/>
          <w:sz w:val="22"/>
          <w:highlight w:val="cyan"/>
          <w:u w:val="single"/>
        </w:rPr>
        <w:t>protections</w:t>
      </w:r>
      <w:r w:rsidRPr="78FFF692">
        <w:rPr>
          <w:rFonts w:eastAsia="Calibri"/>
          <w:sz w:val="22"/>
          <w:u w:val="single"/>
        </w:rPr>
        <w:t xml:space="preserve"> afforded </w:t>
      </w:r>
      <w:r w:rsidRPr="78FFF692">
        <w:rPr>
          <w:rFonts w:eastAsia="Calibri"/>
          <w:sz w:val="22"/>
          <w:highlight w:val="cyan"/>
          <w:u w:val="single"/>
        </w:rPr>
        <w:t xml:space="preserve">to workers </w:t>
      </w:r>
      <w:r w:rsidRPr="78FFF692">
        <w:rPr>
          <w:rFonts w:eastAsia="Calibri"/>
          <w:b/>
          <w:bCs/>
          <w:sz w:val="22"/>
          <w:highlight w:val="cyan"/>
          <w:u w:val="single"/>
        </w:rPr>
        <w:t>classified</w:t>
      </w:r>
      <w:r w:rsidRPr="78FFF692">
        <w:rPr>
          <w:rFonts w:eastAsia="Calibri"/>
          <w:sz w:val="22"/>
          <w:highlight w:val="cyan"/>
          <w:u w:val="single"/>
        </w:rPr>
        <w:t xml:space="preserve"> as </w:t>
      </w:r>
      <w:r w:rsidRPr="78FFF692">
        <w:rPr>
          <w:rFonts w:eastAsia="Calibri"/>
          <w:b/>
          <w:bCs/>
          <w:sz w:val="22"/>
          <w:highlight w:val="cyan"/>
          <w:u w:val="single"/>
        </w:rPr>
        <w:t>employees</w:t>
      </w:r>
      <w:r w:rsidRPr="78FFF692">
        <w:rPr>
          <w:rFonts w:eastAsia="Calibri"/>
          <w:sz w:val="16"/>
          <w:szCs w:val="16"/>
        </w:rPr>
        <w:t xml:space="preserve">.  </w:t>
      </w:r>
    </w:p>
    <w:p w14:paraId="34326943" w14:textId="77777777" w:rsidR="00EF3178" w:rsidRDefault="00EF3178" w:rsidP="00EF3178">
      <w:pPr>
        <w:spacing w:after="0"/>
      </w:pPr>
      <w:r w:rsidRPr="78FFF692">
        <w:rPr>
          <w:rFonts w:eastAsia="Calibri"/>
          <w:sz w:val="22"/>
          <w:highlight w:val="cyan"/>
          <w:u w:val="single"/>
        </w:rPr>
        <w:t>By overturning</w:t>
      </w:r>
      <w:r w:rsidRPr="78FFF692">
        <w:rPr>
          <w:rFonts w:eastAsia="Calibri"/>
          <w:sz w:val="22"/>
          <w:u w:val="single"/>
        </w:rPr>
        <w:t xml:space="preserve"> this </w:t>
      </w:r>
      <w:r w:rsidRPr="78FFF692">
        <w:rPr>
          <w:rFonts w:eastAsia="Calibri"/>
          <w:sz w:val="22"/>
          <w:highlight w:val="cyan"/>
          <w:u w:val="single"/>
        </w:rPr>
        <w:t>test</w:t>
      </w:r>
      <w:r w:rsidRPr="78FFF692">
        <w:rPr>
          <w:rFonts w:eastAsia="Calibri"/>
          <w:sz w:val="16"/>
          <w:szCs w:val="16"/>
        </w:rPr>
        <w:t xml:space="preserve">, </w:t>
      </w:r>
      <w:r w:rsidRPr="78FFF692">
        <w:rPr>
          <w:rFonts w:eastAsia="Calibri"/>
          <w:sz w:val="22"/>
          <w:u w:val="single"/>
        </w:rPr>
        <w:t xml:space="preserve">the NLRB has </w:t>
      </w:r>
      <w:r w:rsidRPr="78FFF692">
        <w:rPr>
          <w:rFonts w:eastAsia="Calibri"/>
          <w:sz w:val="22"/>
          <w:highlight w:val="cyan"/>
          <w:u w:val="single"/>
        </w:rPr>
        <w:t>expanded</w:t>
      </w:r>
      <w:r w:rsidRPr="78FFF692">
        <w:rPr>
          <w:rFonts w:eastAsia="Calibri"/>
          <w:sz w:val="22"/>
          <w:u w:val="single"/>
        </w:rPr>
        <w:t xml:space="preserve"> the </w:t>
      </w:r>
      <w:r w:rsidRPr="78FFF692">
        <w:rPr>
          <w:rFonts w:eastAsia="Calibri"/>
          <w:sz w:val="22"/>
          <w:highlight w:val="cyan"/>
          <w:u w:val="single"/>
        </w:rPr>
        <w:t xml:space="preserve">scope of workers eligible for </w:t>
      </w:r>
      <w:r w:rsidRPr="78FFF692">
        <w:rPr>
          <w:rFonts w:eastAsia="Calibri"/>
          <w:b/>
          <w:bCs/>
          <w:sz w:val="22"/>
          <w:highlight w:val="cyan"/>
          <w:u w:val="single"/>
        </w:rPr>
        <w:t>unionization</w:t>
      </w:r>
      <w:r w:rsidRPr="78FFF692">
        <w:rPr>
          <w:rFonts w:eastAsia="Calibri"/>
          <w:sz w:val="16"/>
          <w:szCs w:val="16"/>
        </w:rPr>
        <w:t xml:space="preserve"> and </w:t>
      </w:r>
      <w:r w:rsidRPr="78FFF692">
        <w:rPr>
          <w:rFonts w:eastAsia="Calibri"/>
          <w:sz w:val="22"/>
          <w:highlight w:val="cyan"/>
          <w:u w:val="single"/>
        </w:rPr>
        <w:t>extended</w:t>
      </w:r>
      <w:r w:rsidRPr="78FFF692">
        <w:rPr>
          <w:rFonts w:eastAsia="Calibri"/>
          <w:sz w:val="22"/>
          <w:u w:val="single"/>
        </w:rPr>
        <w:t xml:space="preserve"> the </w:t>
      </w:r>
      <w:r w:rsidRPr="78FFF692">
        <w:rPr>
          <w:rFonts w:eastAsia="Calibri"/>
          <w:sz w:val="22"/>
          <w:highlight w:val="cyan"/>
          <w:u w:val="single"/>
        </w:rPr>
        <w:t xml:space="preserve">reach of </w:t>
      </w:r>
      <w:r w:rsidRPr="78FFF692">
        <w:rPr>
          <w:rFonts w:eastAsia="Calibri"/>
          <w:b/>
          <w:bCs/>
          <w:sz w:val="22"/>
          <w:highlight w:val="cyan"/>
          <w:u w:val="single"/>
        </w:rPr>
        <w:t>collective bargaining rights</w:t>
      </w:r>
      <w:r w:rsidRPr="78FFF692">
        <w:rPr>
          <w:rFonts w:eastAsia="Calibri"/>
          <w:sz w:val="16"/>
          <w:szCs w:val="16"/>
        </w:rPr>
        <w:t xml:space="preserve">. This </w:t>
      </w:r>
      <w:r w:rsidRPr="78FFF692">
        <w:rPr>
          <w:rFonts w:eastAsia="Calibri"/>
          <w:sz w:val="22"/>
          <w:u w:val="single"/>
        </w:rPr>
        <w:t>decision</w:t>
      </w:r>
      <w:r w:rsidRPr="78FFF692">
        <w:rPr>
          <w:rFonts w:eastAsia="Calibri"/>
          <w:sz w:val="16"/>
          <w:szCs w:val="16"/>
        </w:rPr>
        <w:t xml:space="preserve"> may </w:t>
      </w:r>
      <w:r w:rsidRPr="78FFF692">
        <w:rPr>
          <w:rFonts w:eastAsia="Calibri"/>
          <w:sz w:val="22"/>
          <w:u w:val="single"/>
        </w:rPr>
        <w:t>lead to increased labor protections</w:t>
      </w:r>
      <w:r w:rsidRPr="78FFF692">
        <w:rPr>
          <w:rFonts w:eastAsia="Calibri"/>
          <w:sz w:val="16"/>
          <w:szCs w:val="16"/>
        </w:rPr>
        <w:t xml:space="preserve">, </w:t>
      </w:r>
      <w:r w:rsidRPr="78FFF692">
        <w:rPr>
          <w:rFonts w:eastAsia="Calibri"/>
          <w:sz w:val="22"/>
          <w:u w:val="single"/>
        </w:rPr>
        <w:t xml:space="preserve">such as </w:t>
      </w:r>
      <w:r w:rsidRPr="78FFF692">
        <w:rPr>
          <w:rFonts w:eastAsia="Calibri"/>
          <w:b/>
          <w:bCs/>
          <w:sz w:val="22"/>
          <w:u w:val="single"/>
        </w:rPr>
        <w:t>minimum wage</w:t>
      </w:r>
      <w:r w:rsidRPr="78FFF692">
        <w:rPr>
          <w:rFonts w:eastAsia="Calibri"/>
          <w:sz w:val="22"/>
          <w:u w:val="single"/>
        </w:rPr>
        <w:t xml:space="preserve"> guarantees</w:t>
      </w:r>
      <w:r w:rsidRPr="78FFF692">
        <w:rPr>
          <w:rFonts w:eastAsia="Calibri"/>
          <w:sz w:val="16"/>
          <w:szCs w:val="16"/>
        </w:rPr>
        <w:t xml:space="preserve">, workers’ compensation, and the </w:t>
      </w:r>
      <w:r w:rsidRPr="78FFF692">
        <w:rPr>
          <w:rFonts w:eastAsia="Calibri"/>
          <w:sz w:val="22"/>
          <w:u w:val="single"/>
        </w:rPr>
        <w:t>ability to organize for better working</w:t>
      </w:r>
      <w:r w:rsidRPr="78FFF692">
        <w:rPr>
          <w:rFonts w:eastAsia="Calibri"/>
          <w:sz w:val="16"/>
          <w:szCs w:val="16"/>
        </w:rPr>
        <w:t xml:space="preserve"> </w:t>
      </w:r>
      <w:r w:rsidRPr="78FFF692">
        <w:rPr>
          <w:rFonts w:eastAsia="Calibri"/>
          <w:sz w:val="22"/>
          <w:u w:val="single"/>
        </w:rPr>
        <w:t>conditions</w:t>
      </w:r>
      <w:r w:rsidRPr="78FFF692">
        <w:rPr>
          <w:rFonts w:eastAsia="Calibri"/>
          <w:sz w:val="16"/>
          <w:szCs w:val="16"/>
        </w:rPr>
        <w:t xml:space="preserve">. The decision re-establishes the previous, long-standing common law test for differentiating between employees and independent contractors which had been overruled by the Trump-era NLRB.  </w:t>
      </w:r>
    </w:p>
    <w:p w14:paraId="0CFD0FC7" w14:textId="77777777" w:rsidR="00EF3178" w:rsidRDefault="00EF3178" w:rsidP="00EF3178">
      <w:pPr>
        <w:spacing w:after="0"/>
      </w:pPr>
      <w:r w:rsidRPr="78FFF692">
        <w:rPr>
          <w:rFonts w:eastAsia="Calibri"/>
          <w:sz w:val="16"/>
          <w:szCs w:val="16"/>
        </w:rPr>
        <w:t xml:space="preserve">The </w:t>
      </w:r>
      <w:r w:rsidRPr="78FFF692">
        <w:rPr>
          <w:rFonts w:eastAsia="Calibri"/>
          <w:sz w:val="22"/>
          <w:u w:val="single"/>
        </w:rPr>
        <w:t>ruling</w:t>
      </w:r>
      <w:r w:rsidRPr="78FFF692">
        <w:rPr>
          <w:rFonts w:eastAsia="Calibri"/>
          <w:sz w:val="16"/>
          <w:szCs w:val="16"/>
        </w:rPr>
        <w:t xml:space="preserve"> could have far-reaching consequences for the gig economy and industries that heavily rely on independent contractors, </w:t>
      </w:r>
      <w:r w:rsidRPr="78FFF692">
        <w:rPr>
          <w:rFonts w:eastAsia="Calibri"/>
          <w:sz w:val="22"/>
          <w:u w:val="single"/>
        </w:rPr>
        <w:t>potentially leading to greater</w:t>
      </w:r>
      <w:r w:rsidRPr="78FFF692">
        <w:rPr>
          <w:rFonts w:eastAsia="Calibri"/>
          <w:sz w:val="16"/>
          <w:szCs w:val="16"/>
        </w:rPr>
        <w:t xml:space="preserve"> </w:t>
      </w:r>
      <w:r w:rsidRPr="78FFF692">
        <w:rPr>
          <w:rFonts w:eastAsia="Calibri"/>
          <w:b/>
          <w:bCs/>
          <w:sz w:val="22"/>
          <w:u w:val="single"/>
        </w:rPr>
        <w:t>legal recognition</w:t>
      </w:r>
      <w:r w:rsidRPr="78FFF692">
        <w:rPr>
          <w:rFonts w:eastAsia="Calibri"/>
          <w:sz w:val="22"/>
          <w:u w:val="single"/>
        </w:rPr>
        <w:t xml:space="preserve"> and </w:t>
      </w:r>
      <w:r w:rsidRPr="78FFF692">
        <w:rPr>
          <w:rFonts w:eastAsia="Calibri"/>
          <w:b/>
          <w:bCs/>
          <w:sz w:val="22"/>
          <w:u w:val="single"/>
        </w:rPr>
        <w:t>rights</w:t>
      </w:r>
      <w:r w:rsidRPr="78FFF692">
        <w:rPr>
          <w:rFonts w:eastAsia="Calibri"/>
          <w:sz w:val="22"/>
          <w:u w:val="single"/>
        </w:rPr>
        <w:t xml:space="preserve"> for those workers</w:t>
      </w:r>
      <w:r w:rsidRPr="78FFF692">
        <w:rPr>
          <w:rFonts w:eastAsia="Calibri"/>
          <w:sz w:val="16"/>
          <w:szCs w:val="16"/>
        </w:rPr>
        <w:t>. However, the full impact of this decision will depend on how it is implemented and interpreted moving forward.</w:t>
      </w:r>
    </w:p>
    <w:p w14:paraId="6352F000" w14:textId="77777777" w:rsidR="00EF3178" w:rsidRDefault="00EF3178" w:rsidP="00EF3178">
      <w:pPr>
        <w:pStyle w:val="Heading4"/>
        <w:spacing w:before="200"/>
        <w:rPr>
          <w:rFonts w:eastAsia="Calibri" w:cs="Calibri"/>
          <w:szCs w:val="26"/>
        </w:rPr>
      </w:pPr>
      <w:r w:rsidRPr="78FFF692">
        <w:rPr>
          <w:rFonts w:eastAsia="Calibri" w:cs="Calibri"/>
          <w:bCs/>
          <w:szCs w:val="26"/>
        </w:rPr>
        <w:t>7</w:t>
      </w:r>
      <w:r>
        <w:rPr>
          <w:rFonts w:eastAsia="Calibri" w:cs="Calibri"/>
          <w:bCs/>
          <w:szCs w:val="26"/>
        </w:rPr>
        <w:t xml:space="preserve">. </w:t>
      </w:r>
      <w:r w:rsidRPr="78FFF692">
        <w:rPr>
          <w:rFonts w:eastAsia="Calibri" w:cs="Calibri"/>
          <w:szCs w:val="26"/>
        </w:rPr>
        <w:t>Carceral Enjoyment DA ---AFFs about historically excluded workers is necessary to challenge the racial foundations of the NLRA. Otherwise, we risk the reification of structural oppression</w:t>
      </w:r>
    </w:p>
    <w:p w14:paraId="7FCE1E5E" w14:textId="77777777" w:rsidR="00EF3178" w:rsidRDefault="00EF3178" w:rsidP="00EF3178">
      <w:pPr>
        <w:spacing w:after="0"/>
      </w:pPr>
      <w:r w:rsidRPr="78FFF692">
        <w:rPr>
          <w:rFonts w:eastAsia="Calibri"/>
          <w:sz w:val="22"/>
        </w:rPr>
        <w:t xml:space="preserve">Andrew </w:t>
      </w:r>
      <w:r w:rsidRPr="78FFF692">
        <w:rPr>
          <w:rFonts w:eastAsia="Calibri"/>
          <w:b/>
          <w:bCs/>
          <w:sz w:val="26"/>
          <w:szCs w:val="26"/>
        </w:rPr>
        <w:t>Dilts ’22</w:t>
      </w:r>
      <w:r w:rsidRPr="78FFF692">
        <w:rPr>
          <w:rFonts w:eastAsia="Calibri"/>
          <w:sz w:val="22"/>
        </w:rPr>
        <w:t xml:space="preserve">, Associate Professor of Political Theory at Loyola Marymount University, “ch. 12: Carceral enjoyments and killjoying the social life of social death” in “Building Abolition: Decarceration and Social Justice”, Routledge, 2022, p. 196-223, </w:t>
      </w:r>
      <w:hyperlink r:id="rId18">
        <w:r w:rsidRPr="78FFF692">
          <w:rPr>
            <w:rStyle w:val="Hyperlink"/>
            <w:rFonts w:eastAsia="Calibri"/>
            <w:color w:val="0563C1"/>
            <w:sz w:val="22"/>
          </w:rPr>
          <w:t>https://www.taylorfrancis.com/chapters/edit/10.4324/9780429329173-16/carceral-enjoyments-killjoying-social-life-social-death-andrew-dilts</w:t>
        </w:r>
      </w:hyperlink>
      <w:r w:rsidRPr="78FFF692">
        <w:rPr>
          <w:rFonts w:eastAsia="Calibri"/>
          <w:sz w:val="22"/>
        </w:rPr>
        <w:t xml:space="preserve">, DA: 9/14/25, DMurph </w:t>
      </w:r>
    </w:p>
    <w:p w14:paraId="216FEB58" w14:textId="77777777" w:rsidR="00EF3178" w:rsidRDefault="00EF3178" w:rsidP="00EF3178">
      <w:pPr>
        <w:spacing w:after="0"/>
      </w:pPr>
      <w:r w:rsidRPr="78FFF692">
        <w:rPr>
          <w:rFonts w:eastAsia="Calibri"/>
          <w:sz w:val="22"/>
          <w:u w:val="single"/>
        </w:rPr>
        <w:t>A “</w:t>
      </w:r>
      <w:r w:rsidRPr="78FFF692">
        <w:rPr>
          <w:rFonts w:eastAsia="Calibri"/>
          <w:b/>
          <w:bCs/>
          <w:sz w:val="22"/>
          <w:highlight w:val="cyan"/>
          <w:u w:val="single"/>
        </w:rPr>
        <w:t>carceral enjoyment</w:t>
      </w:r>
      <w:r w:rsidRPr="78FFF692">
        <w:rPr>
          <w:rFonts w:eastAsia="Calibri"/>
          <w:sz w:val="22"/>
          <w:u w:val="single"/>
        </w:rPr>
        <w:t xml:space="preserve">,” following Hartman, is </w:t>
      </w:r>
      <w:r w:rsidRPr="78FFF692">
        <w:rPr>
          <w:rFonts w:eastAsia="Calibri"/>
          <w:b/>
          <w:bCs/>
          <w:sz w:val="22"/>
          <w:highlight w:val="cyan"/>
          <w:u w:val="single"/>
        </w:rPr>
        <w:t>the</w:t>
      </w:r>
      <w:r w:rsidRPr="78FFF692">
        <w:rPr>
          <w:rFonts w:eastAsia="Calibri"/>
          <w:sz w:val="22"/>
          <w:highlight w:val="cyan"/>
          <w:u w:val="single"/>
        </w:rPr>
        <w:t xml:space="preserve"> </w:t>
      </w:r>
      <w:r w:rsidRPr="78FFF692">
        <w:rPr>
          <w:rFonts w:eastAsia="Calibri"/>
          <w:b/>
          <w:bCs/>
          <w:sz w:val="22"/>
          <w:highlight w:val="cyan"/>
          <w:u w:val="single"/>
        </w:rPr>
        <w:t>use of “</w:t>
      </w:r>
      <w:r w:rsidRPr="78FFF692">
        <w:rPr>
          <w:rFonts w:eastAsia="Calibri"/>
          <w:b/>
          <w:bCs/>
          <w:sz w:val="22"/>
          <w:u w:val="single"/>
        </w:rPr>
        <w:t xml:space="preserve">the </w:t>
      </w:r>
      <w:r w:rsidRPr="78FFF692">
        <w:rPr>
          <w:rFonts w:eastAsia="Calibri"/>
          <w:b/>
          <w:bCs/>
          <w:sz w:val="22"/>
          <w:highlight w:val="cyan"/>
          <w:u w:val="single"/>
        </w:rPr>
        <w:t>prisoner</w:t>
      </w:r>
      <w:r w:rsidRPr="78FFF692">
        <w:rPr>
          <w:rFonts w:eastAsia="Calibri"/>
          <w:sz w:val="22"/>
          <w:u w:val="single"/>
        </w:rPr>
        <w:t xml:space="preserve">,” “the inmate,” “the convict,” or “the felon” as the ground </w:t>
      </w:r>
      <w:r w:rsidRPr="78FFF692">
        <w:rPr>
          <w:rFonts w:eastAsia="Calibri"/>
          <w:b/>
          <w:bCs/>
          <w:sz w:val="22"/>
          <w:highlight w:val="cyan"/>
          <w:u w:val="single"/>
        </w:rPr>
        <w:t>through which “free”</w:t>
      </w:r>
      <w:r w:rsidRPr="78FFF692">
        <w:rPr>
          <w:rFonts w:eastAsia="Calibri"/>
          <w:b/>
          <w:bCs/>
          <w:sz w:val="22"/>
          <w:u w:val="single"/>
        </w:rPr>
        <w:t xml:space="preserve"> </w:t>
      </w:r>
      <w:r w:rsidRPr="78FFF692">
        <w:rPr>
          <w:rFonts w:eastAsia="Calibri"/>
          <w:sz w:val="22"/>
          <w:u w:val="single"/>
        </w:rPr>
        <w:t xml:space="preserve">feelings, ideas, desires, and </w:t>
      </w:r>
      <w:r w:rsidRPr="78FFF692">
        <w:rPr>
          <w:rFonts w:eastAsia="Calibri"/>
          <w:b/>
          <w:bCs/>
          <w:sz w:val="22"/>
          <w:highlight w:val="cyan"/>
          <w:u w:val="single"/>
        </w:rPr>
        <w:t xml:space="preserve">values </w:t>
      </w:r>
      <w:r w:rsidRPr="78FFF692">
        <w:rPr>
          <w:rFonts w:eastAsia="Calibri"/>
          <w:b/>
          <w:bCs/>
          <w:sz w:val="22"/>
          <w:u w:val="single"/>
        </w:rPr>
        <w:t xml:space="preserve">are projected, and </w:t>
      </w:r>
      <w:r w:rsidRPr="78FFF692">
        <w:rPr>
          <w:rFonts w:eastAsia="Calibri"/>
          <w:b/>
          <w:bCs/>
          <w:sz w:val="22"/>
          <w:highlight w:val="cyan"/>
          <w:u w:val="single"/>
        </w:rPr>
        <w:t>take shape</w:t>
      </w:r>
      <w:r w:rsidRPr="78FFF692">
        <w:rPr>
          <w:rFonts w:eastAsia="Calibri"/>
          <w:sz w:val="22"/>
          <w:u w:val="single"/>
        </w:rPr>
        <w:t>.</w:t>
      </w:r>
      <w:r w:rsidRPr="78FFF692">
        <w:rPr>
          <w:rFonts w:eastAsia="Calibri"/>
          <w:sz w:val="16"/>
          <w:szCs w:val="16"/>
        </w:rPr>
        <w:t xml:space="preserve"> Perhaps it is the case that </w:t>
      </w:r>
      <w:r w:rsidRPr="78FFF692">
        <w:rPr>
          <w:rFonts w:eastAsia="Calibri"/>
          <w:sz w:val="22"/>
          <w:highlight w:val="cyan"/>
          <w:u w:val="single"/>
        </w:rPr>
        <w:t>the</w:t>
      </w:r>
      <w:r w:rsidRPr="78FFF692">
        <w:rPr>
          <w:rFonts w:eastAsia="Calibri"/>
          <w:sz w:val="22"/>
          <w:u w:val="single"/>
        </w:rPr>
        <w:t xml:space="preserve"> </w:t>
      </w:r>
      <w:r w:rsidRPr="78FFF692">
        <w:rPr>
          <w:rFonts w:eastAsia="Calibri"/>
          <w:b/>
          <w:bCs/>
          <w:sz w:val="22"/>
          <w:u w:val="single"/>
        </w:rPr>
        <w:t xml:space="preserve">enjoyment of the seemingly </w:t>
      </w:r>
      <w:r w:rsidRPr="78FFF692">
        <w:rPr>
          <w:rFonts w:eastAsia="Calibri"/>
          <w:b/>
          <w:bCs/>
          <w:sz w:val="22"/>
          <w:highlight w:val="cyan"/>
          <w:u w:val="single"/>
        </w:rPr>
        <w:t>“free” person</w:t>
      </w:r>
      <w:r w:rsidRPr="78FFF692">
        <w:rPr>
          <w:rFonts w:eastAsia="Calibri"/>
          <w:sz w:val="22"/>
          <w:highlight w:val="cyan"/>
          <w:u w:val="single"/>
        </w:rPr>
        <w:t xml:space="preserve"> </w:t>
      </w:r>
      <w:r w:rsidRPr="78FFF692">
        <w:rPr>
          <w:rFonts w:eastAsia="Calibri"/>
          <w:sz w:val="22"/>
          <w:u w:val="single"/>
        </w:rPr>
        <w:t xml:space="preserve">in a prison society </w:t>
      </w:r>
      <w:r w:rsidRPr="78FFF692">
        <w:rPr>
          <w:rFonts w:eastAsia="Calibri"/>
          <w:sz w:val="22"/>
          <w:highlight w:val="cyan"/>
          <w:u w:val="single"/>
        </w:rPr>
        <w:t xml:space="preserve">is </w:t>
      </w:r>
      <w:r w:rsidRPr="78FFF692">
        <w:rPr>
          <w:rFonts w:eastAsia="Calibri"/>
          <w:b/>
          <w:bCs/>
          <w:sz w:val="22"/>
          <w:u w:val="single"/>
        </w:rPr>
        <w:t xml:space="preserve">directly </w:t>
      </w:r>
      <w:r w:rsidRPr="78FFF692">
        <w:rPr>
          <w:rFonts w:eastAsia="Calibri"/>
          <w:b/>
          <w:bCs/>
          <w:sz w:val="22"/>
          <w:highlight w:val="cyan"/>
          <w:u w:val="single"/>
        </w:rPr>
        <w:t xml:space="preserve">experienced through the watching of suffering </w:t>
      </w:r>
      <w:r w:rsidRPr="78FFF692">
        <w:rPr>
          <w:rFonts w:eastAsia="Calibri"/>
          <w:b/>
          <w:bCs/>
          <w:sz w:val="22"/>
          <w:u w:val="single"/>
        </w:rPr>
        <w:t>itself</w:t>
      </w:r>
      <w:r w:rsidRPr="78FFF692">
        <w:rPr>
          <w:rFonts w:eastAsia="Calibri"/>
          <w:sz w:val="22"/>
          <w:u w:val="single"/>
        </w:rPr>
        <w:t>.</w:t>
      </w:r>
      <w:r w:rsidRPr="78FFF692">
        <w:rPr>
          <w:rFonts w:eastAsia="Calibri"/>
          <w:sz w:val="16"/>
          <w:szCs w:val="16"/>
        </w:rPr>
        <w:t xml:space="preserve"> In this way, it might directly mirror what </w:t>
      </w:r>
      <w:r w:rsidRPr="78FFF692">
        <w:rPr>
          <w:rFonts w:eastAsia="Calibri"/>
          <w:sz w:val="22"/>
          <w:u w:val="single"/>
        </w:rPr>
        <w:t xml:space="preserve">Hartman identifies as </w:t>
      </w:r>
      <w:r w:rsidRPr="78FFF692">
        <w:rPr>
          <w:rFonts w:eastAsia="Calibri"/>
          <w:b/>
          <w:bCs/>
          <w:sz w:val="22"/>
          <w:highlight w:val="cyan"/>
          <w:u w:val="single"/>
        </w:rPr>
        <w:t>visceral pleasures experienced by the</w:t>
      </w:r>
      <w:r w:rsidRPr="78FFF692">
        <w:rPr>
          <w:rFonts w:eastAsia="Calibri"/>
          <w:b/>
          <w:bCs/>
          <w:sz w:val="22"/>
          <w:u w:val="single"/>
        </w:rPr>
        <w:t xml:space="preserve"> slave </w:t>
      </w:r>
      <w:r w:rsidRPr="78FFF692">
        <w:rPr>
          <w:rFonts w:eastAsia="Calibri"/>
          <w:b/>
          <w:bCs/>
          <w:sz w:val="22"/>
          <w:highlight w:val="cyan"/>
          <w:u w:val="single"/>
        </w:rPr>
        <w:t>master when directing the use of their property</w:t>
      </w:r>
      <w:r w:rsidRPr="78FFF692">
        <w:rPr>
          <w:rFonts w:eastAsia="Calibri"/>
          <w:sz w:val="16"/>
          <w:szCs w:val="16"/>
        </w:rPr>
        <w:t xml:space="preserve">. Yet even in the absence of such overt scenes, </w:t>
      </w:r>
      <w:r w:rsidRPr="78FFF692">
        <w:rPr>
          <w:rFonts w:eastAsia="Calibri"/>
          <w:b/>
          <w:bCs/>
          <w:sz w:val="22"/>
          <w:u w:val="single"/>
        </w:rPr>
        <w:t xml:space="preserve">the </w:t>
      </w:r>
      <w:r w:rsidRPr="78FFF692">
        <w:rPr>
          <w:rFonts w:eastAsia="Calibri"/>
          <w:b/>
          <w:bCs/>
          <w:sz w:val="22"/>
          <w:highlight w:val="cyan"/>
          <w:u w:val="single"/>
        </w:rPr>
        <w:t>social death of the prison</w:t>
      </w:r>
      <w:r w:rsidRPr="78FFF692">
        <w:rPr>
          <w:rFonts w:eastAsia="Calibri"/>
          <w:sz w:val="22"/>
          <w:u w:val="single"/>
        </w:rPr>
        <w:t xml:space="preserve"> itself </w:t>
      </w:r>
      <w:r w:rsidRPr="78FFF692">
        <w:rPr>
          <w:rFonts w:eastAsia="Calibri"/>
          <w:b/>
          <w:bCs/>
          <w:sz w:val="22"/>
          <w:u w:val="single"/>
        </w:rPr>
        <w:t>and</w:t>
      </w:r>
      <w:r w:rsidRPr="78FFF692">
        <w:rPr>
          <w:rFonts w:eastAsia="Calibri"/>
          <w:sz w:val="22"/>
          <w:u w:val="single"/>
        </w:rPr>
        <w:t xml:space="preserve"> its </w:t>
      </w:r>
      <w:r w:rsidRPr="78FFF692">
        <w:rPr>
          <w:rFonts w:eastAsia="Calibri"/>
          <w:b/>
          <w:bCs/>
          <w:sz w:val="22"/>
          <w:u w:val="single"/>
        </w:rPr>
        <w:t xml:space="preserve">attendant production of social life </w:t>
      </w:r>
      <w:r w:rsidRPr="78FFF692">
        <w:rPr>
          <w:rFonts w:eastAsia="Calibri"/>
          <w:b/>
          <w:bCs/>
          <w:sz w:val="22"/>
          <w:highlight w:val="cyan"/>
          <w:u w:val="single"/>
        </w:rPr>
        <w:t>is dependent on</w:t>
      </w:r>
      <w:r w:rsidRPr="78FFF692">
        <w:rPr>
          <w:rFonts w:eastAsia="Calibri"/>
          <w:sz w:val="22"/>
          <w:highlight w:val="cyan"/>
          <w:u w:val="single"/>
        </w:rPr>
        <w:t xml:space="preserve">, </w:t>
      </w:r>
      <w:r w:rsidRPr="78FFF692">
        <w:rPr>
          <w:rFonts w:eastAsia="Calibri"/>
          <w:sz w:val="22"/>
          <w:u w:val="single"/>
        </w:rPr>
        <w:t xml:space="preserve">parasitic on, and fabricated by </w:t>
      </w:r>
      <w:r w:rsidRPr="78FFF692">
        <w:rPr>
          <w:rFonts w:eastAsia="Calibri"/>
          <w:b/>
          <w:bCs/>
          <w:sz w:val="22"/>
          <w:u w:val="single"/>
        </w:rPr>
        <w:t xml:space="preserve">said </w:t>
      </w:r>
      <w:r w:rsidRPr="78FFF692">
        <w:rPr>
          <w:rFonts w:eastAsia="Calibri"/>
          <w:b/>
          <w:bCs/>
          <w:sz w:val="22"/>
          <w:highlight w:val="cyan"/>
          <w:u w:val="single"/>
        </w:rPr>
        <w:t xml:space="preserve">deaths in </w:t>
      </w:r>
      <w:r w:rsidRPr="78FFF692">
        <w:rPr>
          <w:rFonts w:eastAsia="Calibri"/>
          <w:b/>
          <w:bCs/>
          <w:sz w:val="22"/>
          <w:u w:val="single"/>
        </w:rPr>
        <w:t xml:space="preserve">both abstract and specific </w:t>
      </w:r>
      <w:r w:rsidRPr="78FFF692">
        <w:rPr>
          <w:rFonts w:eastAsia="Calibri"/>
          <w:b/>
          <w:bCs/>
          <w:sz w:val="22"/>
          <w:highlight w:val="cyan"/>
          <w:u w:val="single"/>
        </w:rPr>
        <w:t>material forms of unfreedom</w:t>
      </w:r>
      <w:r w:rsidRPr="78FFF692">
        <w:rPr>
          <w:rFonts w:eastAsia="Calibri"/>
          <w:sz w:val="22"/>
          <w:highlight w:val="cyan"/>
          <w:u w:val="single"/>
        </w:rPr>
        <w:t>.</w:t>
      </w:r>
      <w:r w:rsidRPr="78FFF692">
        <w:rPr>
          <w:rFonts w:eastAsia="Calibri"/>
          <w:sz w:val="22"/>
          <w:u w:val="single"/>
        </w:rPr>
        <w:t xml:space="preserve"> As Jared Sexton notes, “</w:t>
      </w:r>
      <w:r w:rsidRPr="78FFF692">
        <w:rPr>
          <w:rFonts w:eastAsia="Calibri"/>
          <w:b/>
          <w:bCs/>
          <w:sz w:val="22"/>
          <w:u w:val="single"/>
        </w:rPr>
        <w:t>social death</w:t>
      </w:r>
      <w:r w:rsidRPr="78FFF692">
        <w:rPr>
          <w:rFonts w:eastAsia="Calibri"/>
          <w:sz w:val="22"/>
          <w:u w:val="single"/>
        </w:rPr>
        <w:t xml:space="preserve"> might be thought of </w:t>
      </w:r>
      <w:r w:rsidRPr="78FFF692">
        <w:rPr>
          <w:rFonts w:eastAsia="Calibri"/>
          <w:b/>
          <w:bCs/>
          <w:sz w:val="22"/>
          <w:u w:val="single"/>
        </w:rPr>
        <w:t>as another name for slavery</w:t>
      </w:r>
      <w:r w:rsidRPr="78FFF692">
        <w:rPr>
          <w:rFonts w:eastAsia="Calibri"/>
          <w:sz w:val="16"/>
          <w:szCs w:val="16"/>
        </w:rPr>
        <w:t xml:space="preserve"> and an attempt to think about what it comprises, and social life, then, another name for freedom and an attempt to think about what it entails” (Sexton, 2011, p. 17). That is to say, in using the language of “enjoyments” it is possible to distinguish between the “pleasures” one might experience at the level of affect (such as the patriotic pleasure of voting even while also living under the conditions of felon disenfranchisement, or when one consumes media about the prison) which always functions on the level of “joy” or “jouissance,” from the particular affective attachment produced by their enjoyment (their use), whether conscious or otherwise. </w:t>
      </w:r>
    </w:p>
    <w:p w14:paraId="5DA457B9" w14:textId="77777777" w:rsidR="00EF3178" w:rsidRDefault="00EF3178" w:rsidP="00EF3178">
      <w:pPr>
        <w:spacing w:after="0"/>
      </w:pPr>
      <w:r w:rsidRPr="78FFF692">
        <w:rPr>
          <w:rFonts w:eastAsia="Calibri"/>
          <w:b/>
          <w:bCs/>
          <w:sz w:val="22"/>
          <w:u w:val="single"/>
        </w:rPr>
        <w:t>In the absence of overt scenes of subjection and domination</w:t>
      </w:r>
      <w:r w:rsidRPr="78FFF692">
        <w:rPr>
          <w:rFonts w:eastAsia="Calibri"/>
          <w:sz w:val="22"/>
          <w:u w:val="single"/>
        </w:rPr>
        <w:t xml:space="preserve">, there remains the deeper epistemological problem: many </w:t>
      </w:r>
      <w:r w:rsidRPr="78FFF692">
        <w:rPr>
          <w:rFonts w:eastAsia="Calibri"/>
          <w:b/>
          <w:bCs/>
          <w:sz w:val="22"/>
          <w:highlight w:val="cyan"/>
          <w:u w:val="single"/>
        </w:rPr>
        <w:t>carceral enjoyments</w:t>
      </w:r>
      <w:r w:rsidRPr="78FFF692">
        <w:rPr>
          <w:rFonts w:eastAsia="Calibri"/>
          <w:sz w:val="22"/>
          <w:highlight w:val="cyan"/>
          <w:u w:val="single"/>
        </w:rPr>
        <w:t xml:space="preserve"> </w:t>
      </w:r>
      <w:r w:rsidRPr="78FFF692">
        <w:rPr>
          <w:rFonts w:eastAsia="Calibri"/>
          <w:b/>
          <w:bCs/>
          <w:sz w:val="22"/>
          <w:highlight w:val="cyan"/>
          <w:u w:val="single"/>
        </w:rPr>
        <w:t>appear</w:t>
      </w:r>
      <w:r w:rsidRPr="78FFF692">
        <w:rPr>
          <w:rFonts w:eastAsia="Calibri"/>
          <w:sz w:val="22"/>
          <w:highlight w:val="cyan"/>
          <w:u w:val="single"/>
        </w:rPr>
        <w:t xml:space="preserve"> </w:t>
      </w:r>
      <w:r w:rsidRPr="78FFF692">
        <w:rPr>
          <w:rFonts w:eastAsia="Calibri"/>
          <w:sz w:val="22"/>
          <w:u w:val="single"/>
        </w:rPr>
        <w:t xml:space="preserve">as </w:t>
      </w:r>
      <w:r w:rsidRPr="78FFF692">
        <w:rPr>
          <w:rFonts w:eastAsia="Calibri"/>
          <w:sz w:val="22"/>
          <w:highlight w:val="cyan"/>
          <w:u w:val="single"/>
        </w:rPr>
        <w:t>“</w:t>
      </w:r>
      <w:r w:rsidRPr="78FFF692">
        <w:rPr>
          <w:rFonts w:eastAsia="Calibri"/>
          <w:b/>
          <w:bCs/>
          <w:sz w:val="22"/>
          <w:highlight w:val="cyan"/>
          <w:u w:val="single"/>
        </w:rPr>
        <w:t xml:space="preserve">unknown” to those </w:t>
      </w:r>
      <w:r w:rsidRPr="78FFF692">
        <w:rPr>
          <w:rFonts w:eastAsia="Calibri"/>
          <w:b/>
          <w:bCs/>
          <w:sz w:val="22"/>
          <w:u w:val="single"/>
        </w:rPr>
        <w:t xml:space="preserve">who are </w:t>
      </w:r>
      <w:r w:rsidRPr="78FFF692">
        <w:rPr>
          <w:rFonts w:eastAsia="Calibri"/>
          <w:b/>
          <w:bCs/>
          <w:sz w:val="22"/>
          <w:highlight w:val="cyan"/>
          <w:u w:val="single"/>
        </w:rPr>
        <w:t xml:space="preserve">not targeted </w:t>
      </w:r>
      <w:r w:rsidRPr="78FFF692">
        <w:rPr>
          <w:rFonts w:eastAsia="Calibri"/>
          <w:b/>
          <w:bCs/>
          <w:sz w:val="22"/>
          <w:u w:val="single"/>
        </w:rPr>
        <w:t xml:space="preserve">directly </w:t>
      </w:r>
      <w:r w:rsidRPr="78FFF692">
        <w:rPr>
          <w:rFonts w:eastAsia="Calibri"/>
          <w:b/>
          <w:bCs/>
          <w:sz w:val="22"/>
          <w:highlight w:val="cyan"/>
          <w:u w:val="single"/>
        </w:rPr>
        <w:t>by the</w:t>
      </w:r>
      <w:r w:rsidRPr="78FFF692">
        <w:rPr>
          <w:rFonts w:eastAsia="Calibri"/>
          <w:b/>
          <w:bCs/>
          <w:sz w:val="22"/>
          <w:u w:val="single"/>
        </w:rPr>
        <w:t xml:space="preserve"> criminal punishment </w:t>
      </w:r>
      <w:r w:rsidRPr="78FFF692">
        <w:rPr>
          <w:rFonts w:eastAsia="Calibri"/>
          <w:b/>
          <w:bCs/>
          <w:sz w:val="22"/>
          <w:highlight w:val="cyan"/>
          <w:u w:val="single"/>
        </w:rPr>
        <w:t>system</w:t>
      </w:r>
      <w:r w:rsidRPr="78FFF692">
        <w:rPr>
          <w:rFonts w:eastAsia="Calibri"/>
          <w:sz w:val="22"/>
          <w:highlight w:val="cyan"/>
          <w:u w:val="single"/>
        </w:rPr>
        <w:t xml:space="preserve"> </w:t>
      </w:r>
      <w:r w:rsidRPr="78FFF692">
        <w:rPr>
          <w:rFonts w:eastAsia="Calibri"/>
          <w:sz w:val="22"/>
          <w:u w:val="single"/>
        </w:rPr>
        <w:t>or to those who escape its grasp.</w:t>
      </w:r>
      <w:r w:rsidRPr="78FFF692">
        <w:rPr>
          <w:rFonts w:eastAsia="Calibri"/>
          <w:sz w:val="22"/>
          <w:highlight w:val="cyan"/>
          <w:u w:val="single"/>
        </w:rPr>
        <w:t xml:space="preserve"> Inca</w:t>
      </w:r>
      <w:r w:rsidRPr="78FFF692">
        <w:rPr>
          <w:rFonts w:eastAsia="Calibri"/>
          <w:b/>
          <w:bCs/>
          <w:sz w:val="22"/>
          <w:highlight w:val="cyan"/>
          <w:u w:val="single"/>
        </w:rPr>
        <w:t xml:space="preserve">rceration is </w:t>
      </w:r>
      <w:r w:rsidRPr="78FFF692">
        <w:rPr>
          <w:rFonts w:eastAsia="Calibri"/>
          <w:b/>
          <w:bCs/>
          <w:sz w:val="22"/>
          <w:u w:val="single"/>
        </w:rPr>
        <w:t xml:space="preserve">often </w:t>
      </w:r>
      <w:r w:rsidRPr="78FFF692">
        <w:rPr>
          <w:rFonts w:eastAsia="Calibri"/>
          <w:b/>
          <w:bCs/>
          <w:sz w:val="22"/>
          <w:highlight w:val="cyan"/>
          <w:u w:val="single"/>
        </w:rPr>
        <w:t xml:space="preserve">“out of sight” and </w:t>
      </w:r>
      <w:r w:rsidRPr="78FFF692">
        <w:rPr>
          <w:rFonts w:eastAsia="Calibri"/>
          <w:b/>
          <w:bCs/>
          <w:sz w:val="22"/>
          <w:u w:val="single"/>
        </w:rPr>
        <w:t xml:space="preserve">“out of </w:t>
      </w:r>
      <w:r w:rsidRPr="78FFF692">
        <w:rPr>
          <w:rFonts w:eastAsia="Calibri"/>
          <w:b/>
          <w:bCs/>
          <w:sz w:val="22"/>
          <w:highlight w:val="cyan"/>
          <w:u w:val="single"/>
        </w:rPr>
        <w:t>mind</w:t>
      </w:r>
      <w:r w:rsidRPr="78FFF692">
        <w:rPr>
          <w:rFonts w:eastAsia="Calibri"/>
          <w:b/>
          <w:bCs/>
          <w:sz w:val="22"/>
          <w:u w:val="single"/>
        </w:rPr>
        <w:t>” for many people in the United States. This lack of “knowledge” is not simply a matter of convenience</w:t>
      </w:r>
      <w:r w:rsidRPr="78FFF692">
        <w:rPr>
          <w:rFonts w:eastAsia="Calibri"/>
          <w:sz w:val="16"/>
          <w:szCs w:val="16"/>
        </w:rPr>
        <w:t>, but more properly operates through an epistemology of ignorance that structures this “not knowing” (Alcoff, 2007; Mills, 1997; Sullivan &amp; Tuana, 2007) or alternately under the epistemological block of “constitutive exclusion,” (Kramer, 2017)</w:t>
      </w:r>
      <w:r w:rsidRPr="78FFF692">
        <w:rPr>
          <w:rFonts w:eastAsia="Calibri"/>
          <w:sz w:val="22"/>
          <w:u w:val="single"/>
        </w:rPr>
        <w:t xml:space="preserve"> </w:t>
      </w:r>
      <w:r w:rsidRPr="78FFF692">
        <w:rPr>
          <w:rFonts w:eastAsia="Calibri"/>
          <w:b/>
          <w:bCs/>
          <w:sz w:val="22"/>
          <w:highlight w:val="cyan"/>
          <w:u w:val="single"/>
        </w:rPr>
        <w:t xml:space="preserve">supporting a polity that is </w:t>
      </w:r>
      <w:r w:rsidRPr="78FFF692">
        <w:rPr>
          <w:rFonts w:eastAsia="Calibri"/>
          <w:b/>
          <w:bCs/>
          <w:sz w:val="22"/>
          <w:u w:val="single"/>
        </w:rPr>
        <w:t xml:space="preserve">hetero- patriarchal, settler- colonial, and </w:t>
      </w:r>
      <w:r w:rsidRPr="78FFF692">
        <w:rPr>
          <w:rFonts w:eastAsia="Calibri"/>
          <w:b/>
          <w:bCs/>
          <w:sz w:val="22"/>
          <w:highlight w:val="cyan"/>
          <w:u w:val="single"/>
        </w:rPr>
        <w:t xml:space="preserve">white supremacist but </w:t>
      </w:r>
      <w:r w:rsidRPr="78FFF692">
        <w:rPr>
          <w:rFonts w:eastAsia="Calibri"/>
          <w:b/>
          <w:bCs/>
          <w:sz w:val="22"/>
          <w:u w:val="single"/>
        </w:rPr>
        <w:t xml:space="preserve">which </w:t>
      </w:r>
      <w:r w:rsidRPr="78FFF692">
        <w:rPr>
          <w:rFonts w:eastAsia="Calibri"/>
          <w:b/>
          <w:bCs/>
          <w:sz w:val="22"/>
          <w:highlight w:val="cyan"/>
          <w:u w:val="single"/>
        </w:rPr>
        <w:t>operates under the “camouflage” of “criminal justice.”</w:t>
      </w:r>
      <w:r w:rsidRPr="78FFF692">
        <w:rPr>
          <w:rFonts w:eastAsia="Calibri"/>
          <w:sz w:val="22"/>
          <w:u w:val="single"/>
        </w:rPr>
        <w:t xml:space="preserve"> </w:t>
      </w:r>
      <w:r w:rsidRPr="78FFF692">
        <w:rPr>
          <w:rFonts w:eastAsia="Calibri"/>
          <w:sz w:val="16"/>
          <w:szCs w:val="16"/>
        </w:rPr>
        <w:t xml:space="preserve">As Paula Ioanide explains: </w:t>
      </w:r>
    </w:p>
    <w:p w14:paraId="04C63C5C" w14:textId="77777777" w:rsidR="00EF3178" w:rsidRDefault="00EF3178" w:rsidP="00EF3178">
      <w:pPr>
        <w:spacing w:after="0"/>
        <w:ind w:left="720"/>
      </w:pPr>
      <w:r w:rsidRPr="78FFF692">
        <w:rPr>
          <w:rFonts w:eastAsia="Calibri"/>
          <w:sz w:val="16"/>
          <w:szCs w:val="16"/>
        </w:rPr>
        <w:t xml:space="preserve">These epistemologies encourage everyone to know how to ignore knowledge, information, and testimonies about the histories of advantage and disadvantage predicated on racial, gender, sexual, national, citizenship, and religious classification. They produce the failure to see how the fates of different people are ultimately linked. </w:t>
      </w:r>
      <w:r w:rsidRPr="78FFF692">
        <w:rPr>
          <w:rFonts w:eastAsia="Calibri"/>
          <w:b/>
          <w:bCs/>
          <w:sz w:val="22"/>
          <w:highlight w:val="cyan"/>
          <w:u w:val="single"/>
        </w:rPr>
        <w:t xml:space="preserve">The epistemologies of white ignorance produce </w:t>
      </w:r>
      <w:r w:rsidRPr="78FFF692">
        <w:rPr>
          <w:rFonts w:eastAsia="Calibri"/>
          <w:b/>
          <w:bCs/>
          <w:sz w:val="22"/>
          <w:u w:val="single"/>
        </w:rPr>
        <w:t>the failure to experience any ethical upheaval about violence and discrimination– or worse</w:t>
      </w:r>
      <w:r w:rsidRPr="78FFF692">
        <w:rPr>
          <w:rFonts w:eastAsia="Calibri"/>
          <w:b/>
          <w:bCs/>
          <w:sz w:val="22"/>
          <w:highlight w:val="cyan"/>
          <w:u w:val="single"/>
        </w:rPr>
        <w:t>, the tendency to morally justify these acts</w:t>
      </w:r>
      <w:r w:rsidRPr="78FFF692">
        <w:rPr>
          <w:rFonts w:eastAsia="Calibri"/>
          <w:sz w:val="16"/>
          <w:szCs w:val="16"/>
        </w:rPr>
        <w:t xml:space="preserve">. (Ioanide, 2015, p. 12, emphasis added) </w:t>
      </w:r>
    </w:p>
    <w:p w14:paraId="44065B54" w14:textId="77777777" w:rsidR="00EF3178" w:rsidRDefault="00EF3178" w:rsidP="00EF3178"/>
    <w:p w14:paraId="42EA916A" w14:textId="77777777" w:rsidR="00EF3178" w:rsidRDefault="00EF3178" w:rsidP="00EF3178"/>
    <w:p w14:paraId="3BD95890" w14:textId="77777777" w:rsidR="00EF3178" w:rsidRDefault="00EF3178" w:rsidP="00EF3178">
      <w:pPr>
        <w:pStyle w:val="Heading2"/>
      </w:pPr>
      <w:r>
        <w:t>Midterms DA</w:t>
      </w:r>
    </w:p>
    <w:p w14:paraId="1C2769FA" w14:textId="77777777" w:rsidR="00EF3178" w:rsidRDefault="00EF3178" w:rsidP="00EF3178">
      <w:pPr>
        <w:pStyle w:val="Heading4"/>
      </w:pPr>
      <w:r>
        <w:t xml:space="preserve">OBBB </w:t>
      </w:r>
      <w:r w:rsidRPr="654F93BA">
        <w:rPr>
          <w:u w:val="single"/>
        </w:rPr>
        <w:t>thumps</w:t>
      </w:r>
      <w:r>
        <w:t>.</w:t>
      </w:r>
    </w:p>
    <w:p w14:paraId="2F19513F" w14:textId="77777777" w:rsidR="00EF3178" w:rsidRDefault="00EF3178" w:rsidP="00EF3178">
      <w:r>
        <w:t xml:space="preserve">James </w:t>
      </w:r>
      <w:r w:rsidRPr="654F93BA">
        <w:rPr>
          <w:rStyle w:val="Style13ptBold"/>
        </w:rPr>
        <w:t>Bickerton 25</w:t>
      </w:r>
      <w:r>
        <w:t>, U.S. News Reporter for Newsweek, “Republicans Issued Warning on 2026 Midterms,” Newsweek, 7/5/25, https://www.newsweek.com/republicans-issued-warning-2026-midterms-2094936</w:t>
      </w:r>
    </w:p>
    <w:p w14:paraId="794EA4EA" w14:textId="77777777" w:rsidR="00EF3178" w:rsidRDefault="00EF3178" w:rsidP="00EF3178">
      <w:pPr>
        <w:rPr>
          <w:sz w:val="16"/>
          <w:szCs w:val="16"/>
        </w:rPr>
      </w:pPr>
      <w:r w:rsidRPr="654F93BA">
        <w:rPr>
          <w:highlight w:val="cyan"/>
          <w:u w:val="single"/>
        </w:rPr>
        <w:t>Republicans</w:t>
      </w:r>
      <w:r w:rsidRPr="654F93BA">
        <w:rPr>
          <w:u w:val="single"/>
        </w:rPr>
        <w:t xml:space="preserve"> have been </w:t>
      </w:r>
      <w:r w:rsidRPr="654F93BA">
        <w:rPr>
          <w:rStyle w:val="Emphasis"/>
          <w:highlight w:val="cyan"/>
        </w:rPr>
        <w:t>warned</w:t>
      </w:r>
      <w:r w:rsidRPr="654F93BA">
        <w:rPr>
          <w:highlight w:val="cyan"/>
          <w:u w:val="single"/>
        </w:rPr>
        <w:t xml:space="preserve"> that</w:t>
      </w:r>
      <w:r w:rsidRPr="654F93BA">
        <w:rPr>
          <w:u w:val="single"/>
        </w:rPr>
        <w:t xml:space="preserve"> the</w:t>
      </w:r>
      <w:r w:rsidRPr="654F93BA">
        <w:rPr>
          <w:sz w:val="16"/>
          <w:szCs w:val="16"/>
        </w:rPr>
        <w:t xml:space="preserve"> party's recent </w:t>
      </w:r>
      <w:r w:rsidRPr="654F93BA">
        <w:rPr>
          <w:u w:val="single"/>
        </w:rPr>
        <w:t xml:space="preserve">passage of the </w:t>
      </w:r>
      <w:r w:rsidRPr="654F93BA">
        <w:rPr>
          <w:rStyle w:val="Emphasis"/>
          <w:highlight w:val="cyan"/>
        </w:rPr>
        <w:t>O</w:t>
      </w:r>
      <w:r w:rsidRPr="654F93BA">
        <w:rPr>
          <w:u w:val="single"/>
        </w:rPr>
        <w:t xml:space="preserve">ne </w:t>
      </w:r>
      <w:r w:rsidRPr="654F93BA">
        <w:rPr>
          <w:rStyle w:val="Emphasis"/>
          <w:highlight w:val="cyan"/>
        </w:rPr>
        <w:t>B</w:t>
      </w:r>
      <w:r w:rsidRPr="654F93BA">
        <w:rPr>
          <w:u w:val="single"/>
        </w:rPr>
        <w:t xml:space="preserve">ig </w:t>
      </w:r>
      <w:r w:rsidRPr="654F93BA">
        <w:rPr>
          <w:rStyle w:val="Emphasis"/>
          <w:highlight w:val="cyan"/>
        </w:rPr>
        <w:t>B</w:t>
      </w:r>
      <w:r w:rsidRPr="654F93BA">
        <w:rPr>
          <w:u w:val="single"/>
        </w:rPr>
        <w:t xml:space="preserve">eautiful </w:t>
      </w:r>
      <w:r w:rsidRPr="654F93BA">
        <w:rPr>
          <w:rStyle w:val="Emphasis"/>
          <w:highlight w:val="cyan"/>
        </w:rPr>
        <w:t>B</w:t>
      </w:r>
      <w:r w:rsidRPr="654F93BA">
        <w:rPr>
          <w:u w:val="single"/>
        </w:rPr>
        <w:t xml:space="preserve">ill Act </w:t>
      </w:r>
      <w:r w:rsidRPr="654F93BA">
        <w:rPr>
          <w:highlight w:val="cyan"/>
          <w:u w:val="single"/>
        </w:rPr>
        <w:t xml:space="preserve">could have </w:t>
      </w:r>
      <w:r w:rsidRPr="654F93BA">
        <w:rPr>
          <w:rStyle w:val="Emphasis"/>
          <w:highlight w:val="cyan"/>
        </w:rPr>
        <w:t>dramatic repercussions</w:t>
      </w:r>
      <w:r w:rsidRPr="654F93BA">
        <w:rPr>
          <w:highlight w:val="cyan"/>
          <w:u w:val="single"/>
        </w:rPr>
        <w:t xml:space="preserve"> in the</w:t>
      </w:r>
      <w:r w:rsidRPr="654F93BA">
        <w:rPr>
          <w:sz w:val="16"/>
          <w:szCs w:val="16"/>
        </w:rPr>
        <w:t xml:space="preserve"> 2026 </w:t>
      </w:r>
      <w:r w:rsidRPr="654F93BA">
        <w:rPr>
          <w:highlight w:val="cyan"/>
          <w:u w:val="single"/>
        </w:rPr>
        <w:t>midterm</w:t>
      </w:r>
      <w:r w:rsidRPr="654F93BA">
        <w:rPr>
          <w:sz w:val="16"/>
          <w:szCs w:val="16"/>
        </w:rPr>
        <w:t xml:space="preserve"> elections.</w:t>
      </w:r>
    </w:p>
    <w:p w14:paraId="5919ACB4" w14:textId="77777777" w:rsidR="00EF3178" w:rsidRPr="007866C1" w:rsidRDefault="00EF3178" w:rsidP="00EF3178">
      <w:pPr>
        <w:rPr>
          <w:sz w:val="16"/>
          <w:szCs w:val="16"/>
        </w:rPr>
      </w:pPr>
      <w:r w:rsidRPr="654F93BA">
        <w:rPr>
          <w:sz w:val="16"/>
          <w:szCs w:val="16"/>
        </w:rPr>
        <w:t xml:space="preserve">Karl Rove, a longtime GOP strategist, said on Fox News's America's Newsroom: "I think it'll have a huge impact on 2026, because, remember, </w:t>
      </w:r>
      <w:r w:rsidRPr="654F93BA">
        <w:rPr>
          <w:highlight w:val="cyan"/>
          <w:u w:val="single"/>
        </w:rPr>
        <w:t>as</w:t>
      </w:r>
      <w:r w:rsidRPr="654F93BA">
        <w:rPr>
          <w:sz w:val="16"/>
          <w:szCs w:val="16"/>
        </w:rPr>
        <w:t xml:space="preserve"> these changes, particularly the </w:t>
      </w:r>
      <w:r w:rsidRPr="654F93BA">
        <w:rPr>
          <w:rStyle w:val="Emphasis"/>
          <w:highlight w:val="cyan"/>
        </w:rPr>
        <w:t>Medicaid</w:t>
      </w:r>
      <w:r w:rsidRPr="654F93BA">
        <w:rPr>
          <w:u w:val="single"/>
        </w:rPr>
        <w:t xml:space="preserve"> changes </w:t>
      </w:r>
      <w:r w:rsidRPr="654F93BA">
        <w:rPr>
          <w:highlight w:val="cyan"/>
          <w:u w:val="single"/>
        </w:rPr>
        <w:t>come into effect, they're going to have, people</w:t>
      </w:r>
      <w:r w:rsidRPr="654F93BA">
        <w:rPr>
          <w:sz w:val="16"/>
          <w:szCs w:val="16"/>
        </w:rPr>
        <w:t xml:space="preserve"> are going to be </w:t>
      </w:r>
      <w:r w:rsidRPr="654F93BA">
        <w:rPr>
          <w:rStyle w:val="Emphasis"/>
          <w:highlight w:val="cyan"/>
        </w:rPr>
        <w:t>losing</w:t>
      </w:r>
      <w:r w:rsidRPr="654F93BA">
        <w:rPr>
          <w:u w:val="single"/>
        </w:rPr>
        <w:t xml:space="preserve"> their </w:t>
      </w:r>
      <w:r w:rsidRPr="654F93BA">
        <w:rPr>
          <w:highlight w:val="cyan"/>
          <w:u w:val="single"/>
        </w:rPr>
        <w:t>coverage</w:t>
      </w:r>
      <w:r w:rsidRPr="654F93BA">
        <w:rPr>
          <w:sz w:val="16"/>
          <w:szCs w:val="16"/>
        </w:rPr>
        <w:t>.</w:t>
      </w:r>
    </w:p>
    <w:p w14:paraId="49034D6E" w14:textId="77777777" w:rsidR="00EF3178" w:rsidRDefault="00EF3178" w:rsidP="00EF3178">
      <w:pPr>
        <w:pStyle w:val="Heading4"/>
      </w:pPr>
      <w:r>
        <w:t xml:space="preserve">Dems win </w:t>
      </w:r>
      <w:r w:rsidRPr="57025823">
        <w:rPr>
          <w:u w:val="single"/>
        </w:rPr>
        <w:t>inevitably</w:t>
      </w:r>
      <w:r>
        <w:t>.</w:t>
      </w:r>
    </w:p>
    <w:p w14:paraId="1EBE5F36" w14:textId="77777777" w:rsidR="00EF3178" w:rsidRDefault="00EF3178" w:rsidP="00EF3178">
      <w:r>
        <w:t xml:space="preserve">William A. </w:t>
      </w:r>
      <w:r w:rsidRPr="57025823">
        <w:rPr>
          <w:rStyle w:val="Style13ptBold"/>
        </w:rPr>
        <w:t>Galston 25</w:t>
      </w:r>
      <w:r>
        <w:t>, Senior Fellow of Governance Studies at Brookings, “What History Tells Us About the 2026 Midterm Elections,” Brookings, 8/28/25, https://www.brookings.edu/articles/what-history-tells-us-about-the-2026-midterm-elections/</w:t>
      </w:r>
    </w:p>
    <w:p w14:paraId="085763D3" w14:textId="77777777" w:rsidR="00EF3178" w:rsidRDefault="00EF3178" w:rsidP="00EF3178">
      <w:pPr>
        <w:rPr>
          <w:sz w:val="16"/>
          <w:szCs w:val="16"/>
        </w:rPr>
      </w:pPr>
      <w:r w:rsidRPr="57025823">
        <w:rPr>
          <w:sz w:val="16"/>
          <w:szCs w:val="16"/>
        </w:rPr>
        <w:t xml:space="preserve">As we have seen, </w:t>
      </w:r>
      <w:r w:rsidRPr="57025823">
        <w:rPr>
          <w:highlight w:val="cyan"/>
          <w:u w:val="single"/>
        </w:rPr>
        <w:t>the pres</w:t>
      </w:r>
      <w:r w:rsidRPr="57025823">
        <w:rPr>
          <w:u w:val="single"/>
        </w:rPr>
        <w:t>ident</w:t>
      </w:r>
      <w:r w:rsidRPr="57025823">
        <w:rPr>
          <w:highlight w:val="cyan"/>
          <w:u w:val="single"/>
        </w:rPr>
        <w:t>’s party</w:t>
      </w:r>
      <w:r w:rsidRPr="57025823">
        <w:rPr>
          <w:sz w:val="16"/>
          <w:szCs w:val="16"/>
        </w:rPr>
        <w:t xml:space="preserve"> almost </w:t>
      </w:r>
      <w:r w:rsidRPr="57025823">
        <w:rPr>
          <w:rStyle w:val="Emphasis"/>
          <w:highlight w:val="cyan"/>
        </w:rPr>
        <w:t>always</w:t>
      </w:r>
      <w:r w:rsidRPr="57025823">
        <w:rPr>
          <w:highlight w:val="cyan"/>
          <w:u w:val="single"/>
        </w:rPr>
        <w:t xml:space="preserve"> loses</w:t>
      </w:r>
      <w:r w:rsidRPr="57025823">
        <w:rPr>
          <w:u w:val="single"/>
        </w:rPr>
        <w:t xml:space="preserve"> ground in </w:t>
      </w:r>
      <w:r w:rsidRPr="57025823">
        <w:rPr>
          <w:highlight w:val="cyan"/>
          <w:u w:val="single"/>
        </w:rPr>
        <w:t>the midterm</w:t>
      </w:r>
      <w:r w:rsidRPr="57025823">
        <w:rPr>
          <w:sz w:val="16"/>
          <w:szCs w:val="16"/>
        </w:rPr>
        <w:t xml:space="preserve"> election </w:t>
      </w:r>
      <w:r w:rsidRPr="57025823">
        <w:rPr>
          <w:u w:val="single"/>
        </w:rPr>
        <w:t xml:space="preserve">following his victory, and </w:t>
      </w:r>
      <w:r w:rsidRPr="57025823">
        <w:rPr>
          <w:highlight w:val="cyan"/>
          <w:u w:val="single"/>
        </w:rPr>
        <w:t>the</w:t>
      </w:r>
      <w:r w:rsidRPr="57025823">
        <w:rPr>
          <w:u w:val="single"/>
        </w:rPr>
        <w:t xml:space="preserve"> </w:t>
      </w:r>
      <w:r w:rsidRPr="57025823">
        <w:rPr>
          <w:rStyle w:val="Emphasis"/>
        </w:rPr>
        <w:t xml:space="preserve">unusual </w:t>
      </w:r>
      <w:r w:rsidRPr="57025823">
        <w:rPr>
          <w:rStyle w:val="Emphasis"/>
          <w:highlight w:val="cyan"/>
        </w:rPr>
        <w:t>circumstances</w:t>
      </w:r>
      <w:r w:rsidRPr="57025823">
        <w:rPr>
          <w:highlight w:val="cyan"/>
          <w:u w:val="single"/>
        </w:rPr>
        <w:t xml:space="preserve"> that fueled the</w:t>
      </w:r>
      <w:r w:rsidRPr="57025823">
        <w:rPr>
          <w:u w:val="single"/>
        </w:rPr>
        <w:t xml:space="preserve"> two </w:t>
      </w:r>
      <w:r w:rsidRPr="57025823">
        <w:rPr>
          <w:highlight w:val="cyan"/>
          <w:u w:val="single"/>
        </w:rPr>
        <w:t>exceptions</w:t>
      </w:r>
      <w:r w:rsidRPr="57025823">
        <w:rPr>
          <w:sz w:val="16"/>
          <w:szCs w:val="16"/>
        </w:rPr>
        <w:t xml:space="preserve"> since the 1930s </w:t>
      </w:r>
      <w:r w:rsidRPr="57025823">
        <w:rPr>
          <w:highlight w:val="cyan"/>
          <w:u w:val="single"/>
        </w:rPr>
        <w:t xml:space="preserve">do not seem to </w:t>
      </w:r>
      <w:r w:rsidRPr="57025823">
        <w:rPr>
          <w:rStyle w:val="Emphasis"/>
          <w:highlight w:val="cyan"/>
        </w:rPr>
        <w:t>prevail</w:t>
      </w:r>
      <w:r w:rsidRPr="57025823">
        <w:rPr>
          <w:sz w:val="16"/>
          <w:szCs w:val="16"/>
        </w:rPr>
        <w:t xml:space="preserve"> today. After the 2024 election, moreover, Republicans held only 220 seats, just two more than the minimum needed for a majority. Barring unforeseeable game-changing events during the next 14 months, </w:t>
      </w:r>
      <w:r w:rsidRPr="57025823">
        <w:rPr>
          <w:highlight w:val="cyan"/>
          <w:u w:val="single"/>
        </w:rPr>
        <w:t>the probability</w:t>
      </w:r>
      <w:r w:rsidRPr="57025823">
        <w:rPr>
          <w:u w:val="single"/>
        </w:rPr>
        <w:t xml:space="preserve"> that </w:t>
      </w:r>
      <w:r w:rsidRPr="57025823">
        <w:rPr>
          <w:highlight w:val="cyan"/>
          <w:u w:val="single"/>
        </w:rPr>
        <w:t>Republicans</w:t>
      </w:r>
      <w:r w:rsidRPr="57025823">
        <w:rPr>
          <w:sz w:val="16"/>
          <w:szCs w:val="16"/>
        </w:rPr>
        <w:t xml:space="preserve"> will </w:t>
      </w:r>
      <w:r w:rsidRPr="57025823">
        <w:rPr>
          <w:rStyle w:val="Emphasis"/>
          <w:highlight w:val="cyan"/>
        </w:rPr>
        <w:t>lose control</w:t>
      </w:r>
      <w:r w:rsidRPr="57025823">
        <w:rPr>
          <w:u w:val="single"/>
        </w:rPr>
        <w:t xml:space="preserve"> of the House </w:t>
      </w:r>
      <w:r w:rsidRPr="57025823">
        <w:rPr>
          <w:highlight w:val="cyan"/>
          <w:u w:val="single"/>
        </w:rPr>
        <w:t xml:space="preserve">is </w:t>
      </w:r>
      <w:r w:rsidRPr="57025823">
        <w:rPr>
          <w:rStyle w:val="Emphasis"/>
          <w:highlight w:val="cyan"/>
        </w:rPr>
        <w:t>very high</w:t>
      </w:r>
      <w:r w:rsidRPr="57025823">
        <w:rPr>
          <w:sz w:val="16"/>
          <w:szCs w:val="16"/>
        </w:rPr>
        <w:t>.</w:t>
      </w:r>
    </w:p>
    <w:p w14:paraId="1B9D5AE3" w14:textId="77777777" w:rsidR="00EF3178" w:rsidRDefault="00EF3178" w:rsidP="00EF3178">
      <w:pPr>
        <w:rPr>
          <w:b/>
          <w:bCs/>
        </w:rPr>
      </w:pPr>
    </w:p>
    <w:p w14:paraId="7EB48A02" w14:textId="77777777" w:rsidR="00EF3178" w:rsidRPr="00330B7D" w:rsidRDefault="00EF3178" w:rsidP="00EF3178">
      <w:pPr>
        <w:pStyle w:val="Heading4"/>
      </w:pPr>
      <w:r>
        <w:t xml:space="preserve">Political interference </w:t>
      </w:r>
      <w:r w:rsidRPr="67868510">
        <w:rPr>
          <w:u w:val="single"/>
        </w:rPr>
        <w:t>swamps the plan</w:t>
      </w:r>
      <w:r>
        <w:t>.</w:t>
      </w:r>
    </w:p>
    <w:p w14:paraId="6F1F5CDE" w14:textId="77777777" w:rsidR="00EF3178" w:rsidRPr="00330B7D" w:rsidRDefault="00EF3178" w:rsidP="00EF3178">
      <w:r>
        <w:t xml:space="preserve">Ned </w:t>
      </w:r>
      <w:r w:rsidRPr="67868510">
        <w:rPr>
          <w:rStyle w:val="Style13ptBold"/>
        </w:rPr>
        <w:t>Barnett 25</w:t>
      </w:r>
      <w:r>
        <w:t>, Opinion Editor and Writes for McClatchy and the News &amp; Observer of Raleigh, “Potential interference is Already Clouding the 2026 Midterms | Opinion,” Belleville News-Democrat, 7/28/25, https://www.bnd.com/opinion/article311490391.html</w:t>
      </w:r>
    </w:p>
    <w:p w14:paraId="213AB14D" w14:textId="77777777" w:rsidR="00EF3178" w:rsidRPr="00330B7D" w:rsidRDefault="00EF3178" w:rsidP="00EF3178">
      <w:pPr>
        <w:rPr>
          <w:sz w:val="16"/>
          <w:szCs w:val="16"/>
        </w:rPr>
      </w:pPr>
      <w:r w:rsidRPr="67868510">
        <w:rPr>
          <w:sz w:val="16"/>
          <w:szCs w:val="16"/>
        </w:rPr>
        <w:t xml:space="preserve">President Donald </w:t>
      </w:r>
      <w:r w:rsidRPr="67868510">
        <w:rPr>
          <w:rStyle w:val="Emphasis"/>
          <w:highlight w:val="cyan"/>
        </w:rPr>
        <w:t>Trump</w:t>
      </w:r>
      <w:r w:rsidRPr="67868510">
        <w:rPr>
          <w:sz w:val="16"/>
          <w:szCs w:val="16"/>
        </w:rPr>
        <w:t xml:space="preserve">, who famously asked Georgia election officials to “find” 11,780 votes after he lost the state in 2020, </w:t>
      </w:r>
      <w:r w:rsidRPr="67868510">
        <w:rPr>
          <w:u w:val="single"/>
        </w:rPr>
        <w:t xml:space="preserve">is </w:t>
      </w:r>
      <w:r w:rsidRPr="67868510">
        <w:rPr>
          <w:rStyle w:val="Emphasis"/>
        </w:rPr>
        <w:t>already moving</w:t>
      </w:r>
      <w:r w:rsidRPr="67868510">
        <w:rPr>
          <w:u w:val="single"/>
        </w:rPr>
        <w:t xml:space="preserve"> to</w:t>
      </w:r>
      <w:r w:rsidRPr="67868510">
        <w:rPr>
          <w:highlight w:val="cyan"/>
          <w:u w:val="single"/>
        </w:rPr>
        <w:t xml:space="preserve"> interfere with</w:t>
      </w:r>
      <w:r w:rsidRPr="67868510">
        <w:rPr>
          <w:u w:val="single"/>
        </w:rPr>
        <w:t xml:space="preserve"> state-run </w:t>
      </w:r>
      <w:r w:rsidRPr="67868510">
        <w:rPr>
          <w:highlight w:val="cyan"/>
          <w:u w:val="single"/>
        </w:rPr>
        <w:t>elections</w:t>
      </w:r>
      <w:r w:rsidRPr="67868510">
        <w:rPr>
          <w:u w:val="single"/>
        </w:rPr>
        <w:t xml:space="preserve"> over which he has </w:t>
      </w:r>
      <w:r w:rsidRPr="67868510">
        <w:rPr>
          <w:rStyle w:val="Emphasis"/>
        </w:rPr>
        <w:t>no direct authority</w:t>
      </w:r>
      <w:r w:rsidRPr="67868510">
        <w:rPr>
          <w:u w:val="single"/>
        </w:rPr>
        <w:t xml:space="preserve">. His </w:t>
      </w:r>
      <w:r w:rsidRPr="67868510">
        <w:rPr>
          <w:highlight w:val="cyan"/>
          <w:u w:val="single"/>
        </w:rPr>
        <w:t>Justice Department</w:t>
      </w:r>
      <w:r w:rsidRPr="67868510">
        <w:rPr>
          <w:u w:val="single"/>
        </w:rPr>
        <w:t xml:space="preserve"> has </w:t>
      </w:r>
      <w:r w:rsidRPr="67868510">
        <w:rPr>
          <w:highlight w:val="cyan"/>
          <w:u w:val="single"/>
        </w:rPr>
        <w:t>asked for access to</w:t>
      </w:r>
      <w:r w:rsidRPr="67868510">
        <w:rPr>
          <w:u w:val="single"/>
        </w:rPr>
        <w:t xml:space="preserve"> election and voting </w:t>
      </w:r>
      <w:r w:rsidRPr="67868510">
        <w:rPr>
          <w:rStyle w:val="Emphasis"/>
          <w:highlight w:val="cyan"/>
        </w:rPr>
        <w:t>data</w:t>
      </w:r>
      <w:r w:rsidRPr="67868510">
        <w:rPr>
          <w:highlight w:val="cyan"/>
          <w:u w:val="single"/>
        </w:rPr>
        <w:t xml:space="preserve"> in a </w:t>
      </w:r>
      <w:r w:rsidRPr="67868510">
        <w:rPr>
          <w:rStyle w:val="Emphasis"/>
          <w:highlight w:val="cyan"/>
        </w:rPr>
        <w:t>dozen states</w:t>
      </w:r>
      <w:r w:rsidRPr="67868510">
        <w:rPr>
          <w:u w:val="single"/>
        </w:rPr>
        <w:t>. It’s not clear what may come next, but</w:t>
      </w:r>
      <w:r w:rsidRPr="67868510">
        <w:rPr>
          <w:sz w:val="16"/>
          <w:szCs w:val="16"/>
        </w:rPr>
        <w:t xml:space="preserve"> fair-election </w:t>
      </w:r>
      <w:r w:rsidRPr="67868510">
        <w:rPr>
          <w:u w:val="single"/>
        </w:rPr>
        <w:t xml:space="preserve">advocates worry that the </w:t>
      </w:r>
      <w:r w:rsidRPr="67868510">
        <w:rPr>
          <w:highlight w:val="cyan"/>
          <w:u w:val="single"/>
        </w:rPr>
        <w:t>Trump</w:t>
      </w:r>
      <w:r w:rsidRPr="67868510">
        <w:rPr>
          <w:u w:val="single"/>
        </w:rPr>
        <w:t xml:space="preserve"> administration </w:t>
      </w:r>
      <w:r w:rsidRPr="67868510">
        <w:rPr>
          <w:rStyle w:val="Emphasis"/>
        </w:rPr>
        <w:t xml:space="preserve">may </w:t>
      </w:r>
      <w:r w:rsidRPr="67868510">
        <w:rPr>
          <w:rStyle w:val="Emphasis"/>
          <w:highlight w:val="cyan"/>
        </w:rPr>
        <w:t>seek</w:t>
      </w:r>
      <w:r w:rsidRPr="67868510">
        <w:rPr>
          <w:highlight w:val="cyan"/>
          <w:u w:val="single"/>
        </w:rPr>
        <w:t xml:space="preserve"> to purge voter rolls or set up</w:t>
      </w:r>
      <w:r w:rsidRPr="67868510">
        <w:rPr>
          <w:u w:val="single"/>
        </w:rPr>
        <w:t xml:space="preserve"> post-election </w:t>
      </w:r>
      <w:r w:rsidRPr="67868510">
        <w:rPr>
          <w:highlight w:val="cyan"/>
          <w:u w:val="single"/>
        </w:rPr>
        <w:t>challenges</w:t>
      </w:r>
      <w:r w:rsidRPr="67868510">
        <w:rPr>
          <w:sz w:val="16"/>
          <w:szCs w:val="16"/>
        </w:rPr>
        <w:t>.</w:t>
      </w:r>
    </w:p>
    <w:p w14:paraId="63B0AC2A" w14:textId="77777777" w:rsidR="00EF3178" w:rsidRPr="00330B7D" w:rsidRDefault="00EF3178" w:rsidP="00EF3178"/>
    <w:p w14:paraId="0BC9B542" w14:textId="77777777" w:rsidR="00EF3178" w:rsidRDefault="00EF3178" w:rsidP="00EF3178">
      <w:pPr>
        <w:pStyle w:val="Heading4"/>
      </w:pPr>
      <w:r>
        <w:t>No unique link to the plan – there are a multitude of Project 2026 tactics that have a stronger internal link to influencing the outcome of the election than the plan does</w:t>
      </w:r>
    </w:p>
    <w:p w14:paraId="543B4AF7" w14:textId="77777777" w:rsidR="00EF3178" w:rsidRPr="00A415F2" w:rsidRDefault="00EF3178" w:rsidP="00EF3178">
      <w:pPr>
        <w:rPr>
          <w:rStyle w:val="Style13ptBold"/>
        </w:rPr>
      </w:pPr>
      <w:r>
        <w:rPr>
          <w:rStyle w:val="Style13ptBold"/>
        </w:rPr>
        <w:t>Berman, Mother Jones' national voting rights correspondent, 25</w:t>
      </w:r>
    </w:p>
    <w:p w14:paraId="01B7C318" w14:textId="77777777" w:rsidR="00EF3178" w:rsidRDefault="00EF3178" w:rsidP="00EF3178">
      <w:r>
        <w:t xml:space="preserve">[Ari, September/October, Mother Jones, “Project 2026: Trump’s Plan to Rig the Next Election”, </w:t>
      </w:r>
      <w:hyperlink r:id="rId19">
        <w:r w:rsidRPr="5E7C0269">
          <w:rPr>
            <w:rStyle w:val="Hyperlink"/>
          </w:rPr>
          <w:t>https://www.motherjones.com/politics/2025/09/donald-trump-plan-to-rig-2026-midterm-elections-voter-suppression-gerrymandering-certification/</w:t>
        </w:r>
      </w:hyperlink>
      <w:r>
        <w:t>, accessed 9-24-25, AFB]</w:t>
      </w:r>
    </w:p>
    <w:p w14:paraId="01C42FA3" w14:textId="77777777" w:rsidR="00EF3178" w:rsidRDefault="00EF3178" w:rsidP="00EF3178">
      <w:r>
        <w:t xml:space="preserve">But </w:t>
      </w:r>
      <w:r w:rsidRPr="00351710">
        <w:rPr>
          <w:rStyle w:val="StyleUnderline"/>
          <w:highlight w:val="cyan"/>
        </w:rPr>
        <w:t>there are</w:t>
      </w:r>
      <w:r w:rsidRPr="004376F5">
        <w:rPr>
          <w:rStyle w:val="StyleUnderline"/>
        </w:rPr>
        <w:t xml:space="preserve"> still </w:t>
      </w:r>
      <w:r w:rsidRPr="00351710">
        <w:rPr>
          <w:rStyle w:val="StyleUnderline"/>
          <w:highlight w:val="cyan"/>
        </w:rPr>
        <w:t>many reasons to be concerned about the rapidly escalating threats to America’s election system</w:t>
      </w:r>
      <w:r w:rsidRPr="004376F5">
        <w:rPr>
          <w:rStyle w:val="StyleUnderline"/>
        </w:rPr>
        <w:t xml:space="preserve">. Given Trump’s extreme assertions of executive power, the autocratic nature of his second term, and the stacking of his administration with hardline loyalists, many of the outlandish </w:t>
      </w:r>
      <w:r w:rsidRPr="00351710">
        <w:rPr>
          <w:rStyle w:val="StyleUnderline"/>
          <w:highlight w:val="cyan"/>
        </w:rPr>
        <w:t>schemes he considered to stay in power in 2020</w:t>
      </w:r>
      <w:r w:rsidRPr="004376F5">
        <w:rPr>
          <w:rStyle w:val="StyleUnderline"/>
        </w:rPr>
        <w:t>—such as using the military to seize voting machines in battleground states—</w:t>
      </w:r>
      <w:r w:rsidRPr="00351710">
        <w:rPr>
          <w:rStyle w:val="StyleUnderline"/>
          <w:highlight w:val="cyan"/>
        </w:rPr>
        <w:t>don’t seem as far-fetched today</w:t>
      </w:r>
      <w:r w:rsidRPr="00351710">
        <w:rPr>
          <w:highlight w:val="cyan"/>
        </w:rPr>
        <w:t>.</w:t>
      </w:r>
      <w:r>
        <w:t xml:space="preserve"> And his </w:t>
      </w:r>
      <w:r w:rsidRPr="00351710">
        <w:rPr>
          <w:rStyle w:val="StyleUnderline"/>
          <w:highlight w:val="cyan"/>
        </w:rPr>
        <w:t>deployment of the National Guard</w:t>
      </w:r>
      <w:r w:rsidRPr="004376F5">
        <w:rPr>
          <w:rStyle w:val="StyleUnderline"/>
        </w:rPr>
        <w:t xml:space="preserve"> and Marines</w:t>
      </w:r>
      <w:r>
        <w:t xml:space="preserve"> in response to protests against ICE </w:t>
      </w:r>
      <w:r w:rsidRPr="00351710">
        <w:rPr>
          <w:rStyle w:val="StyleUnderline"/>
          <w:highlight w:val="cyan"/>
        </w:rPr>
        <w:t>in Los Angeles,</w:t>
      </w:r>
      <w:r>
        <w:t xml:space="preserve"> which was </w:t>
      </w:r>
      <w:r w:rsidRPr="00351710">
        <w:rPr>
          <w:rStyle w:val="StyleUnderline"/>
          <w:highlight w:val="cyan"/>
        </w:rPr>
        <w:t>followed by a similar federal takeover of</w:t>
      </w:r>
      <w:r w:rsidRPr="004376F5">
        <w:rPr>
          <w:rStyle w:val="StyleUnderline"/>
        </w:rPr>
        <w:t xml:space="preserve"> Washington, </w:t>
      </w:r>
      <w:r w:rsidRPr="00351710">
        <w:rPr>
          <w:rStyle w:val="StyleUnderline"/>
          <w:highlight w:val="cyan"/>
        </w:rPr>
        <w:t>DC, has heightened fears about how far Trump will go to keep his party in control</w:t>
      </w:r>
      <w:r>
        <w:t xml:space="preserve"> of Washington. “The California events really rattled a lot of people,” says Sophia Lin Lakin, director of the ACLU’s Voting Rights Project.</w:t>
      </w:r>
    </w:p>
    <w:p w14:paraId="5E64315E" w14:textId="77777777" w:rsidR="00EF3178" w:rsidRPr="00DD63BF" w:rsidRDefault="00EF3178" w:rsidP="00EF3178">
      <w:pPr>
        <w:rPr>
          <w:rStyle w:val="StyleUnderline"/>
        </w:rPr>
      </w:pPr>
      <w:r w:rsidRPr="00351710">
        <w:rPr>
          <w:rStyle w:val="StyleUnderline"/>
          <w:highlight w:val="cyan"/>
        </w:rPr>
        <w:t>The scale of Trump’s interference in the midterms has become crystal clear</w:t>
      </w:r>
      <w:r w:rsidRPr="004376F5">
        <w:rPr>
          <w:rStyle w:val="StyleUnderline"/>
        </w:rPr>
        <w:t xml:space="preserve"> in recent weeks. </w:t>
      </w:r>
      <w:r w:rsidRPr="00351710">
        <w:rPr>
          <w:rStyle w:val="StyleUnderline"/>
          <w:highlight w:val="cyan"/>
        </w:rPr>
        <w:t>The president pressured Texas to pass a</w:t>
      </w:r>
      <w:r w:rsidRPr="004376F5">
        <w:rPr>
          <w:rStyle w:val="StyleUnderline"/>
        </w:rPr>
        <w:t xml:space="preserve"> mid-decade </w:t>
      </w:r>
      <w:r w:rsidRPr="00351710">
        <w:rPr>
          <w:rStyle w:val="StyleUnderline"/>
          <w:highlight w:val="cyan"/>
        </w:rPr>
        <w:t>redistricting plan</w:t>
      </w:r>
      <w:r w:rsidRPr="004376F5">
        <w:rPr>
          <w:rStyle w:val="StyleUnderline"/>
        </w:rPr>
        <w:t xml:space="preserve"> last month </w:t>
      </w:r>
      <w:r w:rsidRPr="00351710">
        <w:rPr>
          <w:rStyle w:val="StyleUnderline"/>
          <w:highlight w:val="cyan"/>
        </w:rPr>
        <w:t>that would add five more Republican seats</w:t>
      </w:r>
      <w:r w:rsidRPr="004376F5">
        <w:rPr>
          <w:rStyle w:val="StyleUnderline"/>
        </w:rPr>
        <w:t xml:space="preserve"> in the US House. Shortly thereafter, </w:t>
      </w:r>
      <w:r w:rsidRPr="00351710">
        <w:rPr>
          <w:rStyle w:val="StyleUnderline"/>
          <w:highlight w:val="cyan"/>
        </w:rPr>
        <w:t>he vowed to “get rid of MAIL-IN BALLOTS</w:t>
      </w:r>
      <w:r w:rsidRPr="00351710">
        <w:rPr>
          <w:highlight w:val="cyan"/>
        </w:rPr>
        <w:t xml:space="preserve">” </w:t>
      </w:r>
      <w:r w:rsidRPr="00351710">
        <w:rPr>
          <w:rStyle w:val="StyleUnderline"/>
          <w:highlight w:val="cyan"/>
        </w:rPr>
        <w:t>and</w:t>
      </w:r>
      <w:r>
        <w:t xml:space="preserve"> “Seriously Controversial </w:t>
      </w:r>
      <w:r w:rsidRPr="00351710">
        <w:rPr>
          <w:rStyle w:val="StyleUnderline"/>
          <w:highlight w:val="cyan"/>
        </w:rPr>
        <w:t>VOTING MACHINES</w:t>
      </w:r>
      <w:r w:rsidRPr="004376F5">
        <w:rPr>
          <w:rStyle w:val="StyleUnderline"/>
        </w:rPr>
        <w:t>,”</w:t>
      </w:r>
      <w:r>
        <w:t xml:space="preserve"> through an executive order. </w:t>
      </w:r>
      <w:r w:rsidRPr="00DD63BF">
        <w:rPr>
          <w:rStyle w:val="StyleUnderline"/>
        </w:rPr>
        <w:t>“</w:t>
      </w:r>
      <w:r w:rsidRPr="00351710">
        <w:rPr>
          <w:rStyle w:val="StyleUnderline"/>
          <w:highlight w:val="cyan"/>
        </w:rPr>
        <w:t>If we do these TWO things,” he wrote on Truth Social, “we will pick up 100 more seats.”</w:t>
      </w:r>
    </w:p>
    <w:p w14:paraId="44C6D9FB" w14:textId="77777777" w:rsidR="00EF3178" w:rsidRDefault="00EF3178" w:rsidP="00EF3178">
      <w:r>
        <w:t>The stakes for the midterms are incredibly high. It’s the last chance for Democrats to hold Trump accountable at the national level before he leaves office (unless he attempts to follow through on his musings to seek an unconstitutional third term). At the same time, nearly 100 state-level races for offices like governor, secretary of state, and attorney general are on the ballot, which will determine who’s in charge of supervising elections in 2028.</w:t>
      </w:r>
    </w:p>
    <w:p w14:paraId="1BA54788" w14:textId="77777777" w:rsidR="00EF3178" w:rsidRPr="00DD63BF" w:rsidRDefault="00EF3178" w:rsidP="00EF3178">
      <w:pPr>
        <w:rPr>
          <w:rStyle w:val="StyleUnderline"/>
        </w:rPr>
      </w:pPr>
      <w:r>
        <w:t xml:space="preserve">But unlike 2018, when Trump was still a political novice, or 2022, when Democrats controlled the presidency and Congress, </w:t>
      </w:r>
      <w:r w:rsidRPr="00351710">
        <w:rPr>
          <w:rStyle w:val="StyleUnderline"/>
          <w:highlight w:val="cyan"/>
        </w:rPr>
        <w:t>the 2026 midterms will take place under a radicalized Trump administration that appears hellbent on crushing its opposition</w:t>
      </w:r>
      <w:r w:rsidRPr="00DD63BF">
        <w:rPr>
          <w:rStyle w:val="StyleUnderline"/>
        </w:rPr>
        <w:t xml:space="preserve">. “Our elections have faced an elevated level of risk for some time and now there’s one additional factor that’s going to exacerbate all the other risks, which is a </w:t>
      </w:r>
      <w:r w:rsidRPr="00351710">
        <w:rPr>
          <w:rStyle w:val="StyleUnderline"/>
          <w:highlight w:val="cyan"/>
        </w:rPr>
        <w:t>weaponized federal government</w:t>
      </w:r>
      <w:r w:rsidRPr="00DD63BF">
        <w:rPr>
          <w:rStyle w:val="StyleUnderline"/>
        </w:rPr>
        <w:t xml:space="preserve"> that </w:t>
      </w:r>
      <w:r w:rsidRPr="00351710">
        <w:rPr>
          <w:rStyle w:val="StyleUnderline"/>
          <w:highlight w:val="cyan"/>
        </w:rPr>
        <w:t>might be deployed in ways that can</w:t>
      </w:r>
      <w:r w:rsidRPr="00DD63BF">
        <w:rPr>
          <w:rStyle w:val="StyleUnderline"/>
        </w:rPr>
        <w:t xml:space="preserve"> disrupt or </w:t>
      </w:r>
      <w:r w:rsidRPr="00351710">
        <w:rPr>
          <w:rStyle w:val="StyleUnderline"/>
          <w:highlight w:val="cyan"/>
        </w:rPr>
        <w:t>interfere in free and fair elections,” says</w:t>
      </w:r>
      <w:r>
        <w:t xml:space="preserve"> Wendy </w:t>
      </w:r>
      <w:r w:rsidRPr="00351710">
        <w:rPr>
          <w:rStyle w:val="StyleUnderline"/>
          <w:highlight w:val="cyan"/>
        </w:rPr>
        <w:t>Weiser of the Brennan Center for Justice</w:t>
      </w:r>
      <w:r w:rsidRPr="00DD63BF">
        <w:rPr>
          <w:rStyle w:val="StyleUnderline"/>
        </w:rPr>
        <w:t>. “That’s a dramatic new factor this year.”</w:t>
      </w:r>
    </w:p>
    <w:p w14:paraId="2EB5DB9D" w14:textId="77777777" w:rsidR="00EF3178" w:rsidRDefault="00EF3178" w:rsidP="00EF3178">
      <w:r w:rsidRPr="00351710">
        <w:rPr>
          <w:rStyle w:val="StyleUnderline"/>
          <w:highlight w:val="cyan"/>
        </w:rPr>
        <w:t xml:space="preserve">Here are 10 ways Trump and his allies are tilting the midterms in their favor </w:t>
      </w:r>
      <w:r w:rsidRPr="00351710">
        <w:rPr>
          <w:rStyle w:val="Emphasis"/>
          <w:highlight w:val="cyan"/>
        </w:rPr>
        <w:t>before anyone has cast a vote</w:t>
      </w:r>
      <w:r w:rsidRPr="00351710">
        <w:rPr>
          <w:highlight w:val="cyan"/>
        </w:rPr>
        <w:t>.</w:t>
      </w:r>
    </w:p>
    <w:p w14:paraId="11B6DA26" w14:textId="77777777" w:rsidR="00EF3178" w:rsidRPr="00DD63BF" w:rsidRDefault="00EF3178" w:rsidP="00EF3178">
      <w:pPr>
        <w:rPr>
          <w:rStyle w:val="StyleUnderline"/>
        </w:rPr>
      </w:pPr>
      <w:r w:rsidRPr="00351710">
        <w:rPr>
          <w:rStyle w:val="StyleUnderline"/>
          <w:highlight w:val="cyan"/>
        </w:rPr>
        <w:t>Nationalizing Voter Suppression</w:t>
      </w:r>
    </w:p>
    <w:p w14:paraId="2EDB9B8D" w14:textId="77777777" w:rsidR="00EF3178" w:rsidRPr="00351710" w:rsidRDefault="00EF3178" w:rsidP="00EF3178">
      <w:pPr>
        <w:rPr>
          <w:sz w:val="16"/>
          <w:szCs w:val="16"/>
        </w:rPr>
      </w:pPr>
      <w:r w:rsidRPr="00351710">
        <w:rPr>
          <w:rStyle w:val="StyleUnderline"/>
          <w:sz w:val="16"/>
          <w:szCs w:val="16"/>
        </w:rPr>
        <w:t>In March, Trump signed a far-reaching executive order that would upend how Americans register to vote, how they cast their ballots, and how their votes are counted.</w:t>
      </w:r>
      <w:r w:rsidRPr="00351710">
        <w:rPr>
          <w:sz w:val="16"/>
          <w:szCs w:val="16"/>
        </w:rPr>
        <w:t xml:space="preserve"> The voting rights group Fair Fight called it a “MAGA fever dream.” The laundry list of suppressive policies included requiring proof of citizenship, such as a passport or birth certificate, to register to vote in federal elections; specifying that mail-in ballots must be received by Election Day or else states will lose federal funding or face lawsuits from the Justice Department; and giving DOGE and the Department of Homeland Security the power to sift through federal immigration databases and subpoena state voting records to search for alleged voter fraud.</w:t>
      </w:r>
    </w:p>
    <w:p w14:paraId="39EB4F75" w14:textId="77777777" w:rsidR="00EF3178" w:rsidRPr="00351710" w:rsidRDefault="00EF3178" w:rsidP="00EF3178">
      <w:pPr>
        <w:rPr>
          <w:sz w:val="16"/>
          <w:szCs w:val="16"/>
        </w:rPr>
      </w:pPr>
      <w:r w:rsidRPr="00351710">
        <w:rPr>
          <w:sz w:val="16"/>
          <w:szCs w:val="16"/>
        </w:rPr>
        <w:t>Much of the order has been blocked in court—at least for now. But that has only mitigated part of the threat.</w:t>
      </w:r>
    </w:p>
    <w:p w14:paraId="1354102D" w14:textId="77777777" w:rsidR="00EF3178" w:rsidRPr="00351710" w:rsidRDefault="00EF3178" w:rsidP="00EF3178">
      <w:pPr>
        <w:rPr>
          <w:sz w:val="16"/>
          <w:szCs w:val="16"/>
        </w:rPr>
      </w:pPr>
      <w:r w:rsidRPr="00351710">
        <w:rPr>
          <w:sz w:val="16"/>
          <w:szCs w:val="16"/>
        </w:rPr>
        <w:t>States are already adopting similar policies. And Trump could blame “crazy radical left” judges in a bid to contest the midterm results as fraudulent. Indeed, much of the order appears designed to undercut the legitimacy of election outcomes.</w:t>
      </w:r>
    </w:p>
    <w:p w14:paraId="1AFD4B91" w14:textId="77777777" w:rsidR="00EF3178" w:rsidRPr="00351710" w:rsidRDefault="00EF3178" w:rsidP="00EF3178">
      <w:pPr>
        <w:rPr>
          <w:sz w:val="16"/>
          <w:szCs w:val="16"/>
        </w:rPr>
      </w:pPr>
      <w:r w:rsidRPr="00351710">
        <w:rPr>
          <w:sz w:val="16"/>
          <w:szCs w:val="16"/>
        </w:rPr>
        <w:t>Voting rights groups are particularly worried about a little-noticed section that calls on the Election Assistance Commission to “rescind all previous certifications of voting equipment based on prior standards.” It specifies that states should adopt technology that is not currently available on the market, putting them in a seeming catch-22—required to use voting machines that they can’t get. If those machines are not certified, Trump might try to resurrect his 2020 plan to seize them, experts warn. “The executive order lays fresh groundwork for an attack on the outcome of elections that involves claims of compromised or errant voting machinery,” writes Bob Bauer, who served as White House counsel under Barack Obama.</w:t>
      </w:r>
    </w:p>
    <w:p w14:paraId="0248BC84" w14:textId="77777777" w:rsidR="00EF3178" w:rsidRPr="00351710" w:rsidRDefault="00EF3178" w:rsidP="00EF3178">
      <w:pPr>
        <w:rPr>
          <w:sz w:val="16"/>
          <w:szCs w:val="16"/>
        </w:rPr>
      </w:pPr>
      <w:r w:rsidRPr="00351710">
        <w:rPr>
          <w:sz w:val="16"/>
          <w:szCs w:val="16"/>
        </w:rPr>
        <w:t>In June, Trump called for a special prosecutor to investigate the 2020 election, which could embolden such nefarious efforts and elevate fringe conspiracy theories. He issued his latest threat to ban mail ballots and outlaw voting machines after meeting with Russian President Vladimir Putin, who he claimed told him, “Your election was rigged because you have mail-in voting.”</w:t>
      </w:r>
    </w:p>
    <w:p w14:paraId="3B74C854" w14:textId="77777777" w:rsidR="00EF3178" w:rsidRPr="00351710" w:rsidRDefault="00EF3178" w:rsidP="00EF3178">
      <w:pPr>
        <w:rPr>
          <w:sz w:val="16"/>
          <w:szCs w:val="16"/>
        </w:rPr>
      </w:pPr>
      <w:r w:rsidRPr="00351710">
        <w:rPr>
          <w:sz w:val="16"/>
          <w:szCs w:val="16"/>
        </w:rPr>
        <w:t>The president’s lies about voting have already been used to justify sweeping assertions of executive authority. After the nationwide No Kings protests on June 14, Trump called for ICE to target “America’s largest cities,” which he dubbed “the core of the Democrat Power Center…where they use Illegal Aliens to expand their Voter Base [and] cheat in Elections.”</w:t>
      </w:r>
    </w:p>
    <w:p w14:paraId="0A361716" w14:textId="77777777" w:rsidR="00EF3178" w:rsidRPr="00351710" w:rsidRDefault="00EF3178" w:rsidP="00EF3178">
      <w:pPr>
        <w:rPr>
          <w:sz w:val="16"/>
          <w:szCs w:val="16"/>
        </w:rPr>
      </w:pPr>
      <w:r w:rsidRPr="00351710">
        <w:rPr>
          <w:rStyle w:val="StyleUnderline"/>
          <w:sz w:val="16"/>
          <w:szCs w:val="16"/>
        </w:rPr>
        <w:t>Advocates also worry that Trump’s mass deportation agenda could evolve into a vast election policing apparatus deployed against his political opponents. That could include the president federalizing the National Guard (like in Los Angeles and Washington, DC) and ordering the military to patrol the polls,</w:t>
      </w:r>
      <w:r w:rsidRPr="00351710">
        <w:rPr>
          <w:sz w:val="16"/>
          <w:szCs w:val="16"/>
        </w:rPr>
        <w:t xml:space="preserve"> demanding citizenship checks at polling stations, authorizing ICE raids in Democratic areas in the runup to the election, and arresting political leaders who don’t comply with his policies.</w:t>
      </w:r>
    </w:p>
    <w:p w14:paraId="582065EE" w14:textId="77777777" w:rsidR="00EF3178" w:rsidRPr="00351710" w:rsidRDefault="00EF3178" w:rsidP="00EF3178">
      <w:pPr>
        <w:rPr>
          <w:sz w:val="16"/>
          <w:szCs w:val="16"/>
        </w:rPr>
      </w:pPr>
      <w:r w:rsidRPr="00351710">
        <w:rPr>
          <w:sz w:val="16"/>
          <w:szCs w:val="16"/>
        </w:rPr>
        <w:t>“They’re petrified over at MSNBC and CNN that, hey, since we’re taking control of the cities, there’s going to be ICE officers near polling places,” former Trump advisor Steve Bannon said on a recent podcast. “You’re damn right.”</w:t>
      </w:r>
    </w:p>
    <w:p w14:paraId="6DF34B7A" w14:textId="77777777" w:rsidR="00EF3178" w:rsidRPr="00351710" w:rsidRDefault="00EF3178" w:rsidP="00EF3178">
      <w:pPr>
        <w:rPr>
          <w:sz w:val="16"/>
          <w:szCs w:val="16"/>
        </w:rPr>
      </w:pPr>
      <w:r w:rsidRPr="00351710">
        <w:rPr>
          <w:sz w:val="16"/>
          <w:szCs w:val="16"/>
        </w:rPr>
        <w:t>Cleta Mitchell, a former Trump lawyer who helped the president attempt to overturn the 2020 election and now leads a national network of election deniers, also predicted on a podcast in early September that Trump would “exercise some emergency powers to protect the federal elections going forward.” Mitchell told former US Rep. Jody Hice that “the chief executive’s authority is limited in his role with regard to elections except where there is a threat to the national sovereignty of the United States, as I think that we can establish with the porous system that we have.”</w:t>
      </w:r>
    </w:p>
    <w:p w14:paraId="29A3765E" w14:textId="77777777" w:rsidR="00EF3178" w:rsidRPr="00351710" w:rsidRDefault="00EF3178" w:rsidP="00EF3178">
      <w:pPr>
        <w:rPr>
          <w:sz w:val="16"/>
          <w:szCs w:val="16"/>
        </w:rPr>
      </w:pPr>
      <w:r w:rsidRPr="00351710">
        <w:rPr>
          <w:sz w:val="16"/>
          <w:szCs w:val="16"/>
        </w:rPr>
        <w:t>These comments have to be taken seriously given the disdain that Trump and his allies have shown toward the democratic norms, rules, and even court rulings.</w:t>
      </w:r>
    </w:p>
    <w:p w14:paraId="7F00AEF7" w14:textId="77777777" w:rsidR="00EF3178" w:rsidRPr="00DD63BF" w:rsidRDefault="00EF3178" w:rsidP="00EF3178">
      <w:pPr>
        <w:rPr>
          <w:rStyle w:val="StyleUnderline"/>
        </w:rPr>
      </w:pPr>
      <w:r w:rsidRPr="00351710">
        <w:rPr>
          <w:rStyle w:val="StyleUnderline"/>
          <w:highlight w:val="cyan"/>
        </w:rPr>
        <w:t>Silencing His Enemies</w:t>
      </w:r>
    </w:p>
    <w:p w14:paraId="58452A1F" w14:textId="77777777" w:rsidR="00EF3178" w:rsidRPr="00351710" w:rsidRDefault="00EF3178" w:rsidP="00EF3178">
      <w:pPr>
        <w:rPr>
          <w:sz w:val="16"/>
          <w:szCs w:val="16"/>
        </w:rPr>
      </w:pPr>
      <w:r w:rsidRPr="00351710">
        <w:rPr>
          <w:sz w:val="16"/>
          <w:szCs w:val="16"/>
        </w:rPr>
        <w:t xml:space="preserve">Two weeks after the 2020 election, </w:t>
      </w:r>
      <w:r w:rsidRPr="00351710">
        <w:rPr>
          <w:rStyle w:val="StyleUnderline"/>
          <w:sz w:val="16"/>
          <w:szCs w:val="16"/>
        </w:rPr>
        <w:t>Trump fired</w:t>
      </w:r>
      <w:r w:rsidRPr="00351710">
        <w:rPr>
          <w:sz w:val="16"/>
          <w:szCs w:val="16"/>
        </w:rPr>
        <w:t xml:space="preserve"> Chris Krebs, </w:t>
      </w:r>
      <w:r w:rsidRPr="00351710">
        <w:rPr>
          <w:rStyle w:val="StyleUnderline"/>
          <w:sz w:val="16"/>
          <w:szCs w:val="16"/>
        </w:rPr>
        <w:t>the director</w:t>
      </w:r>
      <w:r w:rsidRPr="00351710">
        <w:rPr>
          <w:sz w:val="16"/>
          <w:szCs w:val="16"/>
        </w:rPr>
        <w:t xml:space="preserve"> of the </w:t>
      </w:r>
      <w:r w:rsidRPr="00351710">
        <w:rPr>
          <w:rStyle w:val="StyleUnderline"/>
          <w:sz w:val="16"/>
          <w:szCs w:val="16"/>
        </w:rPr>
        <w:t>C</w:t>
      </w:r>
      <w:r w:rsidRPr="00351710">
        <w:rPr>
          <w:sz w:val="16"/>
          <w:szCs w:val="16"/>
        </w:rPr>
        <w:t xml:space="preserve">ybersecurity and </w:t>
      </w:r>
      <w:r w:rsidRPr="00351710">
        <w:rPr>
          <w:rStyle w:val="StyleUnderline"/>
          <w:sz w:val="16"/>
          <w:szCs w:val="16"/>
        </w:rPr>
        <w:t>I</w:t>
      </w:r>
      <w:r w:rsidRPr="00351710">
        <w:rPr>
          <w:sz w:val="16"/>
          <w:szCs w:val="16"/>
        </w:rPr>
        <w:t xml:space="preserve">nfrastructure </w:t>
      </w:r>
      <w:r w:rsidRPr="00351710">
        <w:rPr>
          <w:rStyle w:val="StyleUnderline"/>
          <w:sz w:val="16"/>
          <w:szCs w:val="16"/>
        </w:rPr>
        <w:t>S</w:t>
      </w:r>
      <w:r w:rsidRPr="00351710">
        <w:rPr>
          <w:sz w:val="16"/>
          <w:szCs w:val="16"/>
        </w:rPr>
        <w:t xml:space="preserve">ecurity </w:t>
      </w:r>
      <w:r w:rsidRPr="00351710">
        <w:rPr>
          <w:rStyle w:val="StyleUnderline"/>
          <w:sz w:val="16"/>
          <w:szCs w:val="16"/>
        </w:rPr>
        <w:t>A</w:t>
      </w:r>
      <w:r w:rsidRPr="00351710">
        <w:rPr>
          <w:sz w:val="16"/>
          <w:szCs w:val="16"/>
        </w:rPr>
        <w:t xml:space="preserve">gency, </w:t>
      </w:r>
      <w:r w:rsidRPr="00351710">
        <w:rPr>
          <w:rStyle w:val="StyleUnderline"/>
          <w:sz w:val="16"/>
          <w:szCs w:val="16"/>
        </w:rPr>
        <w:t>after he tweeted an interagency statement declaring the November contest “the most secure in American history.”</w:t>
      </w:r>
      <w:r w:rsidRPr="00351710">
        <w:rPr>
          <w:sz w:val="16"/>
          <w:szCs w:val="16"/>
        </w:rPr>
        <w:t xml:space="preserve"> But the attacks on Krebs didn’t stop there. Trump issued an executive order in April 2025 stripping Krebs of his security clearance for having “falsely and baselessly denied that the 2020 election was rigged and stolen.” Because Trump also called on federal agencies to “suspend” any security clearances held by Krebs’ associates, Krebs decided to resign from his job as chief intelligence and public policy officer at SentinelOne, a cybersecurity company worth $5 billion. “It’s about the government pulling its levers to punish dissent,” Krebs told the Wall Street Journal.</w:t>
      </w:r>
    </w:p>
    <w:p w14:paraId="706DD2C8" w14:textId="77777777" w:rsidR="00EF3178" w:rsidRPr="00351710" w:rsidRDefault="00EF3178" w:rsidP="00EF3178">
      <w:pPr>
        <w:rPr>
          <w:sz w:val="16"/>
          <w:szCs w:val="16"/>
        </w:rPr>
      </w:pPr>
      <w:r w:rsidRPr="00351710">
        <w:rPr>
          <w:rStyle w:val="StyleUnderline"/>
          <w:sz w:val="16"/>
          <w:szCs w:val="16"/>
        </w:rPr>
        <w:t xml:space="preserve">The retribution </w:t>
      </w:r>
      <w:r w:rsidRPr="00351710">
        <w:rPr>
          <w:sz w:val="16"/>
          <w:szCs w:val="16"/>
        </w:rPr>
        <w:t xml:space="preserve">against Krebs </w:t>
      </w:r>
      <w:r w:rsidRPr="00351710">
        <w:rPr>
          <w:rStyle w:val="StyleUnderline"/>
          <w:sz w:val="16"/>
          <w:szCs w:val="16"/>
        </w:rPr>
        <w:t>was hardly a one-off.</w:t>
      </w:r>
      <w:r w:rsidRPr="00351710">
        <w:rPr>
          <w:sz w:val="16"/>
          <w:szCs w:val="16"/>
        </w:rPr>
        <w:t xml:space="preserve"> In March, Trump issued an executive order against the law firm Perkins Coie because of its affiliations with the likes of Hillary Clinton and George Soros. That same month, he rescinded the security clearance of lawyer Mark Zaid, who represented an intelligence community whistleblower who exposed Trump’s attempt to pressure Ukraine to interfere in the 2020 election, which led to the president’s first impeachment.</w:t>
      </w:r>
    </w:p>
    <w:p w14:paraId="403C3599" w14:textId="77777777" w:rsidR="00EF3178" w:rsidRPr="00351710" w:rsidRDefault="00EF3178" w:rsidP="00EF3178">
      <w:pPr>
        <w:rPr>
          <w:sz w:val="16"/>
          <w:szCs w:val="16"/>
        </w:rPr>
      </w:pPr>
      <w:r w:rsidRPr="00351710">
        <w:rPr>
          <w:sz w:val="16"/>
          <w:szCs w:val="16"/>
        </w:rPr>
        <w:t>“The thing I learned on January 6 was that election deniers don’t have to change the laws or the policies. “They will take what they want by any means.”</w:t>
      </w:r>
    </w:p>
    <w:p w14:paraId="60E0FA7C" w14:textId="77777777" w:rsidR="00EF3178" w:rsidRPr="00351710" w:rsidRDefault="00EF3178" w:rsidP="00EF3178">
      <w:pPr>
        <w:rPr>
          <w:sz w:val="16"/>
          <w:szCs w:val="16"/>
        </w:rPr>
      </w:pPr>
      <w:r w:rsidRPr="00351710">
        <w:rPr>
          <w:rStyle w:val="StyleUnderline"/>
          <w:sz w:val="16"/>
          <w:szCs w:val="16"/>
        </w:rPr>
        <w:t>Many of these actions function as a form of election interference</w:t>
      </w:r>
      <w:r w:rsidRPr="00351710">
        <w:rPr>
          <w:sz w:val="16"/>
          <w:szCs w:val="16"/>
        </w:rPr>
        <w:t>. Trump issued an executive order on April 24 accusing ActBlue, which has raised $16 billion for Democratic candidates and causes since its founding in 2004, of accepting illegal foreign contributions and straw donations, ordering Attorney General Pam Bondi to complete an investigation within 180 days. ActBlue called it “Trump’s latest front in his campaign to stamp out all political, electoral and ideological opposition.”</w:t>
      </w:r>
    </w:p>
    <w:p w14:paraId="31F640F6" w14:textId="77777777" w:rsidR="00EF3178" w:rsidRPr="00351710" w:rsidRDefault="00EF3178" w:rsidP="00EF3178">
      <w:pPr>
        <w:rPr>
          <w:sz w:val="16"/>
          <w:szCs w:val="16"/>
        </w:rPr>
      </w:pPr>
      <w:r w:rsidRPr="00351710">
        <w:rPr>
          <w:rStyle w:val="StyleUnderline"/>
          <w:sz w:val="16"/>
          <w:szCs w:val="16"/>
        </w:rPr>
        <w:t>As the midterms approach, it’s not hard to imagine administration officials ramping up plans to expand investigations into groups they view as a threat, including pro-democracy organizations, voter registration efforts, and get-out-the-vote initiatives</w:t>
      </w:r>
      <w:r w:rsidRPr="00351710">
        <w:rPr>
          <w:sz w:val="16"/>
          <w:szCs w:val="16"/>
        </w:rPr>
        <w:t>.</w:t>
      </w:r>
    </w:p>
    <w:p w14:paraId="4F26F602" w14:textId="77777777" w:rsidR="00EF3178" w:rsidRPr="00351710" w:rsidRDefault="00EF3178" w:rsidP="00EF3178">
      <w:pPr>
        <w:rPr>
          <w:sz w:val="16"/>
          <w:szCs w:val="16"/>
        </w:rPr>
      </w:pPr>
      <w:r w:rsidRPr="00351710">
        <w:rPr>
          <w:sz w:val="16"/>
          <w:szCs w:val="16"/>
        </w:rPr>
        <w:t>“The targeting of individuals and groups, using the unique law enforcement powers of the federal government, can really be devastating,” says Weiser. “Even if they’re unlawful, and even if you win, there’s so much damage that that could cause, as a method of control or intimidation or retaliatory punishment against people involved in the elections process.”</w:t>
      </w:r>
    </w:p>
    <w:p w14:paraId="24B87FFF" w14:textId="77777777" w:rsidR="00EF3178" w:rsidRPr="00DD63BF" w:rsidRDefault="00EF3178" w:rsidP="00EF3178">
      <w:pPr>
        <w:rPr>
          <w:rStyle w:val="StyleUnderline"/>
        </w:rPr>
      </w:pPr>
      <w:r w:rsidRPr="00351710">
        <w:rPr>
          <w:rStyle w:val="StyleUnderline"/>
          <w:highlight w:val="cyan"/>
        </w:rPr>
        <w:t>Dismantling Efforts to Prevent Election Interference</w:t>
      </w:r>
    </w:p>
    <w:p w14:paraId="5513283C" w14:textId="77777777" w:rsidR="00EF3178" w:rsidRPr="00351710" w:rsidRDefault="00EF3178" w:rsidP="00EF3178">
      <w:pPr>
        <w:rPr>
          <w:rStyle w:val="StyleUnderline"/>
          <w:sz w:val="16"/>
          <w:szCs w:val="16"/>
        </w:rPr>
      </w:pPr>
      <w:r w:rsidRPr="00351710">
        <w:rPr>
          <w:sz w:val="16"/>
          <w:szCs w:val="16"/>
        </w:rPr>
        <w:t xml:space="preserve">Trump didn’t just fire Krebs and target him via executive order. </w:t>
      </w:r>
      <w:r w:rsidRPr="00351710">
        <w:rPr>
          <w:rStyle w:val="StyleUnderline"/>
          <w:sz w:val="16"/>
          <w:szCs w:val="16"/>
        </w:rPr>
        <w:t>He’s systematically dismantling the agency Krebs once led, CISA, significantly increasing the likelihood that foreign and domestic actors could meddle in US elections.</w:t>
      </w:r>
    </w:p>
    <w:p w14:paraId="5AFB7464" w14:textId="77777777" w:rsidR="00EF3178" w:rsidRPr="00351710" w:rsidRDefault="00EF3178" w:rsidP="00EF3178">
      <w:pPr>
        <w:rPr>
          <w:sz w:val="16"/>
          <w:szCs w:val="16"/>
        </w:rPr>
      </w:pPr>
      <w:r w:rsidRPr="00351710">
        <w:rPr>
          <w:rStyle w:val="StyleUnderline"/>
          <w:sz w:val="16"/>
          <w:szCs w:val="16"/>
        </w:rPr>
        <w:t>Shortly after Trump took office, the administration announced it would “pause all elections security activities” at the agency.</w:t>
      </w:r>
      <w:r w:rsidRPr="00351710">
        <w:rPr>
          <w:sz w:val="16"/>
          <w:szCs w:val="16"/>
        </w:rPr>
        <w:t xml:space="preserve"> It placed staffers on administrative leave and stripped funding from systems that alert state and local governments to cybersecurity and election threats. Trump’s budget proposal would cut nearly $500 million from CISA and eliminate the agency’s work on countering misinformation and disinformation. Separately, Bondi disbanded an FBI task force charged with combating foreign election interference by the likes of Russia, China, Iran, and other countries.</w:t>
      </w:r>
    </w:p>
    <w:p w14:paraId="7BACFE0F" w14:textId="77777777" w:rsidR="00EF3178" w:rsidRPr="00351710" w:rsidRDefault="00EF3178" w:rsidP="00EF3178">
      <w:pPr>
        <w:rPr>
          <w:sz w:val="16"/>
          <w:szCs w:val="16"/>
        </w:rPr>
      </w:pPr>
      <w:r w:rsidRPr="00351710">
        <w:rPr>
          <w:sz w:val="16"/>
          <w:szCs w:val="16"/>
        </w:rPr>
        <w:t>CISA has seen an exodus of career professionals replaced by Trump loyalists. Roughly 1,000 people have already left the agency, cutting its workforce by a third. Its new director of public affairs, Marci McCarthy, is a former Republican Party official in Georgia who has questioned the integrity of the 2020 election and claimed that January 6 was “set up and orchestrated by the FBI.”</w:t>
      </w:r>
    </w:p>
    <w:p w14:paraId="369B8E92" w14:textId="77777777" w:rsidR="00EF3178" w:rsidRPr="00351710" w:rsidRDefault="00EF3178" w:rsidP="00EF3178">
      <w:pPr>
        <w:rPr>
          <w:sz w:val="16"/>
          <w:szCs w:val="16"/>
        </w:rPr>
      </w:pPr>
      <w:r w:rsidRPr="00351710">
        <w:rPr>
          <w:sz w:val="16"/>
          <w:szCs w:val="16"/>
        </w:rPr>
        <w:t>Trump famously called on Russia to hack into Hillary Clinton’s emails during the 2016 campaign, then called evidence of Russian interference “a hoax.” Voting rights experts worry that his administration’s unwillingness to stop election interference could lead to a range of catastrophic outcomes, such as foreign or domestic actors accessing voting machine equipment, breaching state voter rolls, or attacking power grids or other critical infrastructure. In 2024, for example, bomb threats were called into polling places in largely Democratic counties in at least five battleground states.</w:t>
      </w:r>
    </w:p>
    <w:p w14:paraId="08B939F4" w14:textId="77777777" w:rsidR="00EF3178" w:rsidRPr="00351710" w:rsidRDefault="00EF3178" w:rsidP="00EF3178">
      <w:pPr>
        <w:rPr>
          <w:sz w:val="16"/>
          <w:szCs w:val="16"/>
        </w:rPr>
      </w:pPr>
      <w:r w:rsidRPr="00351710">
        <w:rPr>
          <w:sz w:val="16"/>
          <w:szCs w:val="16"/>
        </w:rPr>
        <w:t>“The idea that we would unilaterally disarm our intelligence capabilities when the world is far more dangerous and more contentious and the role of the United States in the world is being challenged far more than in 2017 and yet we have far less capabilities aimed at protecting our elections, it’s madness,” says Alexandra Chandler, a military intelligence analyst for more than a decade who now serves as director of the elections program at Protect Democracy.</w:t>
      </w:r>
    </w:p>
    <w:p w14:paraId="44F100FC" w14:textId="77777777" w:rsidR="00EF3178" w:rsidRPr="00DD63BF" w:rsidRDefault="00EF3178" w:rsidP="00EF3178">
      <w:pPr>
        <w:rPr>
          <w:rStyle w:val="StyleUnderline"/>
        </w:rPr>
      </w:pPr>
      <w:r w:rsidRPr="00351710">
        <w:rPr>
          <w:rStyle w:val="StyleUnderline"/>
          <w:highlight w:val="cyan"/>
        </w:rPr>
        <w:t>Targeting Democratic Officials</w:t>
      </w:r>
    </w:p>
    <w:p w14:paraId="6CBF97FD" w14:textId="77777777" w:rsidR="00EF3178" w:rsidRPr="00351710" w:rsidRDefault="00EF3178" w:rsidP="00EF3178">
      <w:pPr>
        <w:rPr>
          <w:sz w:val="16"/>
          <w:szCs w:val="16"/>
        </w:rPr>
      </w:pPr>
      <w:r w:rsidRPr="00351710">
        <w:rPr>
          <w:sz w:val="16"/>
          <w:szCs w:val="16"/>
        </w:rPr>
        <w:t>When Trump allies in the DOJ charged Rep. LaMonica McIver for clashing with ICE agents during the arrest of Newark Mayor Ras Baraka outside an ICE detention center, it represented a dangerous escalation of Trump’s weaponization of law enforcement. Congressional historians had to go back to 1799 to find an example of a sitting House member facing a similar felony charge.</w:t>
      </w:r>
    </w:p>
    <w:p w14:paraId="0D36B9F4" w14:textId="77777777" w:rsidR="00EF3178" w:rsidRPr="00351710" w:rsidRDefault="00EF3178" w:rsidP="00EF3178">
      <w:pPr>
        <w:rPr>
          <w:rStyle w:val="StyleUnderline"/>
          <w:sz w:val="16"/>
          <w:szCs w:val="16"/>
        </w:rPr>
      </w:pPr>
      <w:r w:rsidRPr="00351710">
        <w:rPr>
          <w:rStyle w:val="StyleUnderline"/>
          <w:sz w:val="16"/>
          <w:szCs w:val="16"/>
        </w:rPr>
        <w:t>Many public officials have been threatened with jail time, and since April, at least five have been arrested or detained.</w:t>
      </w:r>
    </w:p>
    <w:p w14:paraId="07886E7B" w14:textId="77777777" w:rsidR="00EF3178" w:rsidRPr="00351710" w:rsidRDefault="00EF3178" w:rsidP="00EF3178">
      <w:pPr>
        <w:rPr>
          <w:sz w:val="16"/>
          <w:szCs w:val="16"/>
        </w:rPr>
      </w:pPr>
      <w:r w:rsidRPr="00351710">
        <w:rPr>
          <w:sz w:val="16"/>
          <w:szCs w:val="16"/>
        </w:rPr>
        <w:t>It’s a tactic that’s already been used in high-profile political situations. The administration overruled career prosecutors to drop corruption charges against New York City Mayor Eric Adams, which one now ex-prosecutor said amounted to a quid pro quo to persuade the mayor to support Trump’s mass deportation program. The Justice Department subsequently announced an investigation of Adams’ then-leading opponent, Democratic mayoral candidate Andrew Cuomo, a month before the election. ICE agents also arrested Democratic mayoral candidate Brad Lander a week before the primary as he was escorting a migrant out of a New York City court. Lander held onto the migrant and demanded to see a judicial warrant as federal agents moved to detain the man.</w:t>
      </w:r>
    </w:p>
    <w:p w14:paraId="180317F0" w14:textId="77777777" w:rsidR="00EF3178" w:rsidRPr="00351710" w:rsidRDefault="00EF3178" w:rsidP="00EF3178">
      <w:pPr>
        <w:rPr>
          <w:sz w:val="16"/>
          <w:szCs w:val="16"/>
        </w:rPr>
      </w:pPr>
      <w:r w:rsidRPr="00351710">
        <w:rPr>
          <w:rStyle w:val="StyleUnderline"/>
          <w:sz w:val="16"/>
          <w:szCs w:val="16"/>
        </w:rPr>
        <w:t xml:space="preserve">While law enforcement officials target Trump’s political opponents, the president has increased the risks of election interference and political violence by granting clemency to more than 1,500 insurrectionists, including the far-right Oath Keepers and Proud Boys. </w:t>
      </w:r>
      <w:r w:rsidRPr="00351710">
        <w:rPr>
          <w:sz w:val="16"/>
          <w:szCs w:val="16"/>
        </w:rPr>
        <w:t>“It raises the specter of the abuse of criminal law, but it also raises the specter of using the immunity power and the pardon power to try to encourage other people to engage in wrongdoing in what might be blatant or even less centrally coordinated ways of trying to interfere in the election,” says Weiser. “That green light can unleash all sorts of wrongdoing and interference in the election.”</w:t>
      </w:r>
    </w:p>
    <w:p w14:paraId="49BA0EF4" w14:textId="77777777" w:rsidR="00EF3178" w:rsidRPr="00DD63BF" w:rsidRDefault="00EF3178" w:rsidP="00EF3178">
      <w:pPr>
        <w:rPr>
          <w:rStyle w:val="StyleUnderline"/>
        </w:rPr>
      </w:pPr>
      <w:r w:rsidRPr="00351710">
        <w:rPr>
          <w:rStyle w:val="StyleUnderline"/>
          <w:highlight w:val="cyan"/>
        </w:rPr>
        <w:t>Weaponizing the Justice Department</w:t>
      </w:r>
    </w:p>
    <w:p w14:paraId="01DC8C66" w14:textId="77777777" w:rsidR="00EF3178" w:rsidRPr="00351710" w:rsidRDefault="00EF3178" w:rsidP="00EF3178">
      <w:pPr>
        <w:rPr>
          <w:rStyle w:val="StyleUnderline"/>
          <w:sz w:val="16"/>
          <w:szCs w:val="16"/>
        </w:rPr>
      </w:pPr>
      <w:r w:rsidRPr="00351710">
        <w:rPr>
          <w:rStyle w:val="StyleUnderline"/>
          <w:sz w:val="16"/>
          <w:szCs w:val="16"/>
        </w:rPr>
        <w:t>It’s becoming increasingly clear that the DOJ is the nerve center of Trump’s attempt to weaponize the federal government for his own ends.</w:t>
      </w:r>
    </w:p>
    <w:p w14:paraId="0502CBCC" w14:textId="77777777" w:rsidR="00EF3178" w:rsidRPr="00351710" w:rsidRDefault="00EF3178" w:rsidP="00EF3178">
      <w:pPr>
        <w:rPr>
          <w:sz w:val="16"/>
          <w:szCs w:val="16"/>
        </w:rPr>
      </w:pPr>
      <w:r w:rsidRPr="00351710">
        <w:rPr>
          <w:rStyle w:val="StyleUnderline"/>
          <w:sz w:val="16"/>
          <w:szCs w:val="16"/>
        </w:rPr>
        <w:t>In the runup to the midterms, the department will likely undertake high-profile investigations into alleged voter fraud and lean on states to adopt restrictive policies that could include removing eligible voters from the rolls, challenging mail-in ballots, and targeting Democratic election officials.</w:t>
      </w:r>
      <w:r w:rsidRPr="00351710">
        <w:rPr>
          <w:sz w:val="16"/>
          <w:szCs w:val="16"/>
        </w:rPr>
        <w:t xml:space="preserve"> Indeed, Project 2025—the infamous conservative blueprint for the second Trump administration—went so far as to call on the department to use one of the Reconstruction-era Ku Klux Klan Acts to prosecute election officials who issue guidance Republicans disagree with. That would be a complete perversion of a law that was passed to protect the rights of formerly enslaved people, including their right to vote. The DOJ is now reportedly considering bringing criminal charges against election officials if they do not safeguard their voting systems to the administration’s satisfaction.</w:t>
      </w:r>
    </w:p>
    <w:p w14:paraId="57510111" w14:textId="77777777" w:rsidR="00EF3178" w:rsidRPr="00351710" w:rsidRDefault="00EF3178" w:rsidP="00EF3178">
      <w:pPr>
        <w:rPr>
          <w:sz w:val="16"/>
          <w:szCs w:val="16"/>
        </w:rPr>
      </w:pPr>
      <w:r w:rsidRPr="00351710">
        <w:rPr>
          <w:sz w:val="16"/>
          <w:szCs w:val="16"/>
        </w:rPr>
        <w:t>The department’s transformation in the first six months of Trump’s administration has been astonishing. Most notable is Trump’s evisceration of the DOJ’s civil rights division, which has historically been known as its “crown jewel.”</w:t>
      </w:r>
    </w:p>
    <w:p w14:paraId="59A2BD3D" w14:textId="77777777" w:rsidR="00EF3178" w:rsidRPr="00351710" w:rsidRDefault="00EF3178" w:rsidP="00EF3178">
      <w:pPr>
        <w:rPr>
          <w:sz w:val="16"/>
          <w:szCs w:val="16"/>
        </w:rPr>
      </w:pPr>
      <w:r w:rsidRPr="00351710">
        <w:rPr>
          <w:sz w:val="16"/>
          <w:szCs w:val="16"/>
        </w:rPr>
        <w:t>Trump appointed Harmeet Dhillon, a loyalist with a long history of attacking voting rights, as head of the division. She subsequently gutted the division’s staff and completely changed its priorities.</w:t>
      </w:r>
    </w:p>
    <w:p w14:paraId="5342BE14" w14:textId="77777777" w:rsidR="00EF3178" w:rsidRPr="00351710" w:rsidRDefault="00EF3178" w:rsidP="00EF3178">
      <w:pPr>
        <w:rPr>
          <w:sz w:val="16"/>
          <w:szCs w:val="16"/>
        </w:rPr>
      </w:pPr>
      <w:r w:rsidRPr="00351710">
        <w:rPr>
          <w:sz w:val="16"/>
          <w:szCs w:val="16"/>
        </w:rPr>
        <w:t>Around 250 lawyers, 70 percent of its total, have left the civil rights division since January, and the department’s voting section, which enforces the Voting Rights Act and other voting rights laws, has shrunk from 30 lawyers to just a handful. Political appointees removed all the senior managers in the voting section and ordered the dismissal of every major active case, including litigation challenging restrictive voting laws and gerrymandered maps in states such as Arizona, Georgia, and Texas.</w:t>
      </w:r>
    </w:p>
    <w:p w14:paraId="4282D4D7" w14:textId="77777777" w:rsidR="00EF3178" w:rsidRPr="00351710" w:rsidRDefault="00EF3178" w:rsidP="00EF3178">
      <w:pPr>
        <w:rPr>
          <w:sz w:val="16"/>
          <w:szCs w:val="16"/>
        </w:rPr>
      </w:pPr>
      <w:r w:rsidRPr="00351710">
        <w:rPr>
          <w:sz w:val="16"/>
          <w:szCs w:val="16"/>
        </w:rPr>
        <w:t>At the same time, Dhillon omitted the longtime mandate of stopping racial discrimination in voting from the section’s mission statement and instead pledged to address Trump-inspired priorities that include enforcing the president’s executive order on elections and “preventing illegal voting, fraud, and other forms of malfeasance and error.” Under her leadership, the civil rights division has been turned on its head, with voting statutes now deployed as a means of making it harder to vote.</w:t>
      </w:r>
    </w:p>
    <w:p w14:paraId="302C1233" w14:textId="77777777" w:rsidR="00EF3178" w:rsidRPr="00351710" w:rsidRDefault="00EF3178" w:rsidP="00EF3178">
      <w:pPr>
        <w:rPr>
          <w:sz w:val="16"/>
          <w:szCs w:val="16"/>
        </w:rPr>
      </w:pPr>
      <w:r w:rsidRPr="00351710">
        <w:rPr>
          <w:sz w:val="16"/>
          <w:szCs w:val="16"/>
        </w:rPr>
        <w:t>In its first major voting-related lawsuit, Trump’s DOJ sued the state of North Carolina over its voter rolls, which could potentially lead to thousands of eligible voters being wrongly purged before the midterms. It has demanded copies of voter registrations lists from more than 20 states and has asked Colorado to preserve its records from the 2020 election and turn over all documents related to 2024—a sweeping and unprecedented request that could be used to support jailed election denier Tina Peters, the former Mesa County clerk serving a nine-year sentence for giving access to sensitive voting equipment to election conspiracists. In recent months, the administration has also sought access to voting equipment in Colorado and Missouri, but were rebuffed by county election officials.</w:t>
      </w:r>
    </w:p>
    <w:p w14:paraId="25C2FD0E" w14:textId="77777777" w:rsidR="00EF3178" w:rsidRPr="00351710" w:rsidRDefault="00EF3178" w:rsidP="00EF3178">
      <w:pPr>
        <w:rPr>
          <w:sz w:val="16"/>
          <w:szCs w:val="16"/>
        </w:rPr>
      </w:pPr>
      <w:r w:rsidRPr="00351710">
        <w:rPr>
          <w:sz w:val="16"/>
          <w:szCs w:val="16"/>
        </w:rPr>
        <w:t>Dhillon has gotten directly involved with Trump’s mid-decade gerrymandering effort. She sent a letter to Texas in early July alleging that four of the state’s congressional districts, which were all represented by Black or Hispanic Democrats, were “unconstitutional racial gerrymanders.” Texas Gov. Greg Abbott then cited that letter as the reason why the state’s congressional map needed to be redrawn.</w:t>
      </w:r>
    </w:p>
    <w:p w14:paraId="4472C359" w14:textId="77777777" w:rsidR="00EF3178" w:rsidRPr="00351710" w:rsidRDefault="00EF3178" w:rsidP="00EF3178">
      <w:pPr>
        <w:rPr>
          <w:sz w:val="16"/>
          <w:szCs w:val="16"/>
        </w:rPr>
      </w:pPr>
      <w:r w:rsidRPr="00351710">
        <w:rPr>
          <w:sz w:val="16"/>
          <w:szCs w:val="16"/>
        </w:rPr>
        <w:t>The acting head of the voting section, Maureen Riordan, recently served as counsel to a conservative group, the Public Interest Legal Foundation, that has made outlandish claims about voter fraud, supported restrictive voting laws, and helped Republicans gerrymander local areas. The group was part of a right-wing legal onslaught challenging voting laws across the country in advance of the 2024 election.</w:t>
      </w:r>
    </w:p>
    <w:p w14:paraId="01BD0F31" w14:textId="77777777" w:rsidR="00EF3178" w:rsidRPr="00DD63BF" w:rsidRDefault="00EF3178" w:rsidP="00EF3178">
      <w:pPr>
        <w:rPr>
          <w:rStyle w:val="StyleUnderline"/>
        </w:rPr>
      </w:pPr>
      <w:r w:rsidRPr="00DD63BF">
        <w:rPr>
          <w:rStyle w:val="StyleUnderline"/>
        </w:rPr>
        <w:t xml:space="preserve">The North Carolina Model for </w:t>
      </w:r>
      <w:r w:rsidRPr="00351710">
        <w:rPr>
          <w:rStyle w:val="StyleUnderline"/>
          <w:highlight w:val="cyan"/>
        </w:rPr>
        <w:t>Overturning Elections</w:t>
      </w:r>
    </w:p>
    <w:p w14:paraId="4CFC86D1" w14:textId="77777777" w:rsidR="00EF3178" w:rsidRPr="00351710" w:rsidRDefault="00EF3178" w:rsidP="00EF3178">
      <w:pPr>
        <w:rPr>
          <w:sz w:val="16"/>
          <w:szCs w:val="16"/>
        </w:rPr>
      </w:pPr>
      <w:r w:rsidRPr="00351710">
        <w:rPr>
          <w:rStyle w:val="StyleUnderline"/>
          <w:sz w:val="16"/>
          <w:szCs w:val="16"/>
        </w:rPr>
        <w:t>It was no coincidence that the first voting-related lawsuit filed by the Trump Justice Department, in North Carolina, amplified claims raised by a</w:t>
      </w:r>
      <w:r w:rsidRPr="00351710">
        <w:rPr>
          <w:sz w:val="16"/>
          <w:szCs w:val="16"/>
        </w:rPr>
        <w:t xml:space="preserve"> Republican judicial </w:t>
      </w:r>
      <w:r w:rsidRPr="00351710">
        <w:rPr>
          <w:rStyle w:val="StyleUnderline"/>
          <w:sz w:val="16"/>
          <w:szCs w:val="16"/>
        </w:rPr>
        <w:t>candidate who spent six months trying to overturn the victory of his Democratic opponent.</w:t>
      </w:r>
    </w:p>
    <w:p w14:paraId="0ECCECBA" w14:textId="77777777" w:rsidR="00EF3178" w:rsidRPr="00351710" w:rsidRDefault="00EF3178" w:rsidP="00EF3178">
      <w:pPr>
        <w:rPr>
          <w:rStyle w:val="StyleUnderline"/>
          <w:sz w:val="16"/>
          <w:szCs w:val="16"/>
        </w:rPr>
      </w:pPr>
      <w:r w:rsidRPr="00351710">
        <w:rPr>
          <w:rStyle w:val="StyleUnderline"/>
          <w:sz w:val="16"/>
          <w:szCs w:val="16"/>
        </w:rPr>
        <w:t>Despite two recounts affirming the</w:t>
      </w:r>
      <w:r w:rsidRPr="00351710">
        <w:rPr>
          <w:sz w:val="16"/>
          <w:szCs w:val="16"/>
        </w:rPr>
        <w:t xml:space="preserve"> 734-vote </w:t>
      </w:r>
      <w:r w:rsidRPr="00351710">
        <w:rPr>
          <w:rStyle w:val="StyleUnderline"/>
          <w:sz w:val="16"/>
          <w:szCs w:val="16"/>
        </w:rPr>
        <w:t>victory</w:t>
      </w:r>
      <w:r w:rsidRPr="00351710">
        <w:rPr>
          <w:sz w:val="16"/>
          <w:szCs w:val="16"/>
        </w:rPr>
        <w:t xml:space="preserve"> of Democratic North Carolina Supreme Court Justice Allison Riggs, </w:t>
      </w:r>
      <w:r w:rsidRPr="00351710">
        <w:rPr>
          <w:rStyle w:val="StyleUnderline"/>
          <w:sz w:val="16"/>
          <w:szCs w:val="16"/>
        </w:rPr>
        <w:t>Republican Jefferson Griffin refused to concede and challenged the eligibility of more than 65,000 voters, citing zero evidence of wrongdoing.</w:t>
      </w:r>
    </w:p>
    <w:p w14:paraId="66A25C28" w14:textId="77777777" w:rsidR="00EF3178" w:rsidRPr="00351710" w:rsidRDefault="00EF3178" w:rsidP="00EF3178">
      <w:pPr>
        <w:rPr>
          <w:sz w:val="16"/>
          <w:szCs w:val="16"/>
        </w:rPr>
      </w:pPr>
      <w:r w:rsidRPr="00351710">
        <w:rPr>
          <w:sz w:val="16"/>
          <w:szCs w:val="16"/>
        </w:rPr>
        <w:t>Like Trump in 2020, Judge Griffin primarily challenged certain voting methods that were more likely to be used by Democrats—ballots cast by mail and during early voting. He found no instances of illegal voting but, like Trump, attempted to change the laws after the election to retroactively alter the outcome.</w:t>
      </w:r>
    </w:p>
    <w:p w14:paraId="7DB65A65" w14:textId="77777777" w:rsidR="00EF3178" w:rsidRPr="00351710" w:rsidRDefault="00EF3178" w:rsidP="00EF3178">
      <w:pPr>
        <w:rPr>
          <w:sz w:val="16"/>
          <w:szCs w:val="16"/>
        </w:rPr>
      </w:pPr>
      <w:r w:rsidRPr="00351710">
        <w:rPr>
          <w:sz w:val="16"/>
          <w:szCs w:val="16"/>
        </w:rPr>
        <w:t>And, like Trump, he cherry-picked where he was contesting ballots, seeking to invalidate military and overseas votes only in six heavily Democratic counties.</w:t>
      </w:r>
    </w:p>
    <w:p w14:paraId="57B6DC29" w14:textId="77777777" w:rsidR="00EF3178" w:rsidRPr="00351710" w:rsidRDefault="00EF3178" w:rsidP="00EF3178">
      <w:pPr>
        <w:rPr>
          <w:sz w:val="16"/>
          <w:szCs w:val="16"/>
        </w:rPr>
      </w:pPr>
      <w:r w:rsidRPr="00351710">
        <w:rPr>
          <w:sz w:val="16"/>
          <w:szCs w:val="16"/>
        </w:rPr>
        <w:t>Unlike Trump, Griffin nearly succeeded in overturning the election, thanks to the GOP-dominated state court of appeals and state Supreme Court greenlighting his scheme to throw out enough votes to potentially reverse Riggs’ win. It was only after a Trump-nominated federal judge ordered the state board of elections to certify the election that Griffin conceded.</w:t>
      </w:r>
    </w:p>
    <w:p w14:paraId="1D28FA52" w14:textId="77777777" w:rsidR="00EF3178" w:rsidRPr="00351710" w:rsidRDefault="00EF3178" w:rsidP="00EF3178">
      <w:pPr>
        <w:rPr>
          <w:sz w:val="16"/>
          <w:szCs w:val="16"/>
        </w:rPr>
      </w:pPr>
      <w:r w:rsidRPr="00351710">
        <w:rPr>
          <w:rStyle w:val="StyleUnderline"/>
          <w:sz w:val="16"/>
          <w:szCs w:val="16"/>
        </w:rPr>
        <w:t>It’s a blueprint that other losing Republicans are likely to follow.</w:t>
      </w:r>
      <w:r w:rsidRPr="00351710">
        <w:rPr>
          <w:sz w:val="16"/>
          <w:szCs w:val="16"/>
        </w:rPr>
        <w:t xml:space="preserve"> “It was a win for free and fair elections but such a warning,” says Chandler.</w:t>
      </w:r>
    </w:p>
    <w:p w14:paraId="4817E512" w14:textId="77777777" w:rsidR="00EF3178" w:rsidRPr="00351710" w:rsidRDefault="00EF3178" w:rsidP="00EF3178">
      <w:pPr>
        <w:rPr>
          <w:sz w:val="16"/>
          <w:szCs w:val="16"/>
        </w:rPr>
      </w:pPr>
      <w:r w:rsidRPr="00351710">
        <w:rPr>
          <w:sz w:val="16"/>
          <w:szCs w:val="16"/>
        </w:rPr>
        <w:t>Just as Trump’s effort to overturn the 2020 election inspired election deniers to seize positions of power across the country, Griffin’s success in state court could help normalize election subversion, especially in states where Republicans have partisan allies on courts and election boards. And now, if a similar lawsuit is filed, the federal government could very well weigh in on the side of those seeking to overturn the election.</w:t>
      </w:r>
    </w:p>
    <w:p w14:paraId="57BBAFBD" w14:textId="77777777" w:rsidR="00EF3178" w:rsidRPr="00351710" w:rsidRDefault="00EF3178" w:rsidP="00EF3178">
      <w:pPr>
        <w:rPr>
          <w:sz w:val="16"/>
          <w:szCs w:val="16"/>
        </w:rPr>
      </w:pPr>
      <w:r w:rsidRPr="00351710">
        <w:rPr>
          <w:sz w:val="16"/>
          <w:szCs w:val="16"/>
        </w:rPr>
        <w:t>“I can see the federal government, sadly, as a partner, zooming down into the state level, where needed, to say, this race, this race, this race, the federal government is here as a validator and legitimizer of these efforts to say this election was not free and fair or this election is not legitimate,” says Chandler.</w:t>
      </w:r>
    </w:p>
    <w:p w14:paraId="5651DB72" w14:textId="77777777" w:rsidR="00EF3178" w:rsidRPr="00DD63BF" w:rsidRDefault="00EF3178" w:rsidP="00EF3178">
      <w:pPr>
        <w:rPr>
          <w:rStyle w:val="StyleUnderline"/>
        </w:rPr>
      </w:pPr>
      <w:r w:rsidRPr="00DD63BF">
        <w:rPr>
          <w:rStyle w:val="StyleUnderline"/>
        </w:rPr>
        <w:t xml:space="preserve">State-Level </w:t>
      </w:r>
      <w:r w:rsidRPr="00351710">
        <w:rPr>
          <w:rStyle w:val="StyleUnderline"/>
          <w:highlight w:val="cyan"/>
        </w:rPr>
        <w:t>Voter Suppression and Election Subversion</w:t>
      </w:r>
    </w:p>
    <w:p w14:paraId="1D5C92F0" w14:textId="77777777" w:rsidR="00EF3178" w:rsidRPr="00351710" w:rsidRDefault="00EF3178" w:rsidP="00EF3178">
      <w:pPr>
        <w:rPr>
          <w:rStyle w:val="StyleUnderline"/>
          <w:sz w:val="16"/>
          <w:szCs w:val="16"/>
        </w:rPr>
      </w:pPr>
      <w:r w:rsidRPr="00351710">
        <w:rPr>
          <w:rStyle w:val="StyleUnderline"/>
          <w:sz w:val="16"/>
          <w:szCs w:val="16"/>
        </w:rPr>
        <w:t>The same day Griffin conceded, Republicans won an arguably bigger but lesser-noticed victory, taking control of North Carolina’s board of elections, which will allow them to set voting rules and oversee election certification in this key battleground state.</w:t>
      </w:r>
    </w:p>
    <w:p w14:paraId="037DB198" w14:textId="77777777" w:rsidR="00EF3178" w:rsidRPr="00351710" w:rsidRDefault="00EF3178" w:rsidP="00EF3178">
      <w:pPr>
        <w:rPr>
          <w:sz w:val="16"/>
          <w:szCs w:val="16"/>
        </w:rPr>
      </w:pPr>
      <w:r w:rsidRPr="00351710">
        <w:rPr>
          <w:sz w:val="16"/>
          <w:szCs w:val="16"/>
        </w:rPr>
        <w:t>Republicans accomplished this feat by convening a lame-duck session two weeks after the November 2024 election, for the ostensible purpose of passing a hurricane relief bill. With no public notice, they blindsided Democrats by stripping the state’s incoming Democratic governor, Josh Stein, of the power to appoint a majority of members on the state election board and 100 county election boards. The legislature transferred that authority to the Republican state auditor, Dave Boliek, who had no experience overseeing elections.</w:t>
      </w:r>
    </w:p>
    <w:p w14:paraId="0812D4BC" w14:textId="77777777" w:rsidR="00EF3178" w:rsidRPr="00351710" w:rsidRDefault="00EF3178" w:rsidP="00EF3178">
      <w:pPr>
        <w:rPr>
          <w:sz w:val="16"/>
          <w:szCs w:val="16"/>
        </w:rPr>
      </w:pPr>
      <w:r w:rsidRPr="00351710">
        <w:rPr>
          <w:sz w:val="16"/>
          <w:szCs w:val="16"/>
        </w:rPr>
        <w:t>The Republican majority appointed by Boliek is stacked with hardliners: Its new chair, Francis De Luca, is former president of the right-wing Civitas Institute, which for years has spread unfounded claims of voter fraud, supported cutting back on voting access, and filed litigation challenging election outcomes. Another member, former gop state Sen. Bob Rucho, was an author of a notorious pro-Republican gerrymander. At the board’s first meeting, the new GOP majority fired the board’s well-respected executive director and replaced her with the counsel to the GOP speaker of the North Carolina House.</w:t>
      </w:r>
    </w:p>
    <w:p w14:paraId="5577F2D5" w14:textId="77777777" w:rsidR="00EF3178" w:rsidRPr="00351710" w:rsidRDefault="00EF3178" w:rsidP="00EF3178">
      <w:pPr>
        <w:rPr>
          <w:sz w:val="16"/>
          <w:szCs w:val="16"/>
        </w:rPr>
      </w:pPr>
      <w:r w:rsidRPr="00351710">
        <w:rPr>
          <w:sz w:val="16"/>
          <w:szCs w:val="16"/>
        </w:rPr>
        <w:t>These appointments will have major ramifications. The state board administers elections and issues guidance to county officials, who in turn have the power to decide the timing and location of early voting. Both the county and state boards must certify election outcomes. That raises the possibility that Republicans will cut back on voting access and refuse to certify results should a Democrat narrowly win—the very thing that Griffin sought to do in the contested state Supreme Court race. The risk of election subversion isn’t confined to North Carolina. Twenty-four election deniers in 18 states hold a statewide office with election oversight duties, according to States United Action, a nonpartisan voting rights group, raising fears that they could use their power to undermine fair election administration. All Voting Is Local found that the number of counties in eight battleground states “facing significant threats of election sabotage” increased from 87 in 2022 to 117 in 2024.</w:t>
      </w:r>
    </w:p>
    <w:p w14:paraId="75ABBA9B" w14:textId="77777777" w:rsidR="00EF3178" w:rsidRPr="00351710" w:rsidRDefault="00EF3178" w:rsidP="00EF3178">
      <w:pPr>
        <w:rPr>
          <w:sz w:val="16"/>
          <w:szCs w:val="16"/>
        </w:rPr>
      </w:pPr>
      <w:r w:rsidRPr="00351710">
        <w:rPr>
          <w:sz w:val="16"/>
          <w:szCs w:val="16"/>
        </w:rPr>
        <w:t xml:space="preserve">In addition, Republicans have continued their decades-long push to limit access to the ballot, which intensified dramatically following Trump’s attempt to overturn the 2020 election. </w:t>
      </w:r>
      <w:r w:rsidRPr="00351710">
        <w:rPr>
          <w:rStyle w:val="StyleUnderline"/>
          <w:sz w:val="16"/>
          <w:szCs w:val="16"/>
        </w:rPr>
        <w:t>Thirty-five new laws were passed in 19 states in the first eight months of this year that will restrict voting access or impede fair election administration, according to the Voting Rights Lab</w:t>
      </w:r>
      <w:r w:rsidRPr="00351710">
        <w:rPr>
          <w:sz w:val="16"/>
          <w:szCs w:val="16"/>
        </w:rPr>
        <w:t>.</w:t>
      </w:r>
    </w:p>
    <w:p w14:paraId="5822B55B" w14:textId="77777777" w:rsidR="00EF3178" w:rsidRPr="00DD63BF" w:rsidRDefault="00EF3178" w:rsidP="00EF3178">
      <w:pPr>
        <w:rPr>
          <w:rStyle w:val="StyleUnderline"/>
        </w:rPr>
      </w:pPr>
      <w:r w:rsidRPr="00DD63BF">
        <w:rPr>
          <w:rStyle w:val="StyleUnderline"/>
        </w:rPr>
        <w:t xml:space="preserve">Trump-Dominated Courts </w:t>
      </w:r>
      <w:r w:rsidRPr="00351710">
        <w:rPr>
          <w:rStyle w:val="StyleUnderline"/>
          <w:highlight w:val="cyan"/>
        </w:rPr>
        <w:t>Gutting Voting Rights</w:t>
      </w:r>
    </w:p>
    <w:p w14:paraId="46945739" w14:textId="77777777" w:rsidR="00EF3178" w:rsidRPr="00351710" w:rsidRDefault="00EF3178" w:rsidP="00EF3178">
      <w:pPr>
        <w:rPr>
          <w:sz w:val="16"/>
          <w:szCs w:val="16"/>
        </w:rPr>
      </w:pPr>
      <w:r w:rsidRPr="00351710">
        <w:rPr>
          <w:rStyle w:val="StyleUnderline"/>
          <w:sz w:val="16"/>
          <w:szCs w:val="16"/>
        </w:rPr>
        <w:t xml:space="preserve">The Justice Department’s abandonment of voting rights enforcement is particularly devastating given the extreme decisions coming from Trump-friendly judges on lower courts. </w:t>
      </w:r>
      <w:r w:rsidRPr="00351710">
        <w:rPr>
          <w:sz w:val="16"/>
          <w:szCs w:val="16"/>
        </w:rPr>
        <w:t>The federal courts may have thwarted Trump’s attempt to steal the 2020 election, but they are helping Republicans in other key ways.</w:t>
      </w:r>
    </w:p>
    <w:p w14:paraId="43E30684" w14:textId="77777777" w:rsidR="00EF3178" w:rsidRPr="00351710" w:rsidRDefault="00EF3178" w:rsidP="00EF3178">
      <w:pPr>
        <w:rPr>
          <w:sz w:val="16"/>
          <w:szCs w:val="16"/>
        </w:rPr>
      </w:pPr>
      <w:r w:rsidRPr="00351710">
        <w:rPr>
          <w:sz w:val="16"/>
          <w:szCs w:val="16"/>
        </w:rPr>
        <w:t>In 2023, the 8th Circuit Court of Appeals upended decades of precedent by holding that private plaintiffs could not bring lawsuits to enforce Section 2 of the Voting Rights Act, the key remaining provision of the law. The court said that only the US attorney general could file such cases, even though more than 80 percent of successful Section 2 lawsuits have been brought by private plaintiffs, typically individual voters represented by groups like the ACLU and NAACP.</w:t>
      </w:r>
    </w:p>
    <w:p w14:paraId="777DC380" w14:textId="77777777" w:rsidR="00EF3178" w:rsidRPr="00351710" w:rsidRDefault="00EF3178" w:rsidP="00EF3178">
      <w:pPr>
        <w:rPr>
          <w:sz w:val="16"/>
          <w:szCs w:val="16"/>
        </w:rPr>
      </w:pPr>
      <w:r w:rsidRPr="00351710">
        <w:rPr>
          <w:sz w:val="16"/>
          <w:szCs w:val="16"/>
        </w:rPr>
        <w:t>Republicans are turbo-charging efforts to give their party a new gerrymandering edge in 2026.</w:t>
      </w:r>
    </w:p>
    <w:p w14:paraId="2EC205A1" w14:textId="77777777" w:rsidR="00EF3178" w:rsidRPr="00351710" w:rsidRDefault="00EF3178" w:rsidP="00EF3178">
      <w:pPr>
        <w:rPr>
          <w:sz w:val="16"/>
          <w:szCs w:val="16"/>
        </w:rPr>
      </w:pPr>
      <w:r w:rsidRPr="00351710">
        <w:rPr>
          <w:rStyle w:val="StyleUnderline"/>
          <w:sz w:val="16"/>
          <w:szCs w:val="16"/>
        </w:rPr>
        <w:t>Given the Trump administration’s fervent opposition to the Voting Rights Act, this means that enforcement of the law has come to a standstill</w:t>
      </w:r>
      <w:r w:rsidRPr="00351710">
        <w:rPr>
          <w:sz w:val="16"/>
          <w:szCs w:val="16"/>
        </w:rPr>
        <w:t xml:space="preserve"> in the seven states in the Midwest and Great Plains that fall under the 8th Circuit’s jurisdiction. That has already led to the loss of representation for Black voters in Arkansas and Native Americans in North Dakota who challenged gerrymandered maps.</w:t>
      </w:r>
    </w:p>
    <w:p w14:paraId="645EBC31" w14:textId="77777777" w:rsidR="00EF3178" w:rsidRPr="00351710" w:rsidRDefault="00EF3178" w:rsidP="00EF3178">
      <w:pPr>
        <w:rPr>
          <w:sz w:val="16"/>
          <w:szCs w:val="16"/>
        </w:rPr>
      </w:pPr>
      <w:r w:rsidRPr="00351710">
        <w:rPr>
          <w:sz w:val="16"/>
          <w:szCs w:val="16"/>
        </w:rPr>
        <w:t>If the Supreme Court, which has repeatedly gutted the Voting Rights Act, were to find that the 8th Circuit’s decision applied nationwide, it would deal a death blow to the remaining provisions of the law. The court recently paused the 8th Circuit’s decision as it determines whether to hear the case.</w:t>
      </w:r>
    </w:p>
    <w:p w14:paraId="21668150" w14:textId="77777777" w:rsidR="00EF3178" w:rsidRPr="00351710" w:rsidRDefault="00EF3178" w:rsidP="00EF3178">
      <w:pPr>
        <w:rPr>
          <w:sz w:val="16"/>
          <w:szCs w:val="16"/>
        </w:rPr>
      </w:pPr>
      <w:r w:rsidRPr="00351710">
        <w:rPr>
          <w:sz w:val="16"/>
          <w:szCs w:val="16"/>
        </w:rPr>
        <w:t xml:space="preserve">But </w:t>
      </w:r>
      <w:r w:rsidRPr="00351710">
        <w:rPr>
          <w:rStyle w:val="StyleUnderline"/>
          <w:sz w:val="16"/>
          <w:szCs w:val="16"/>
        </w:rPr>
        <w:t>the Voting Rights Act remains firmly in the crosshairs of the conservative justices</w:t>
      </w:r>
      <w:r w:rsidRPr="00351710">
        <w:rPr>
          <w:sz w:val="16"/>
          <w:szCs w:val="16"/>
        </w:rPr>
        <w:t>. In early August, the court announced new legal briefings in a Louisiana redistricting case to decide “whether the state’s intentional creation of a second majority-minority congressional district violates the Fourteenth or Fifteenth Amendments to the U.S. Constitution.”</w:t>
      </w:r>
    </w:p>
    <w:p w14:paraId="747BA7E9" w14:textId="77777777" w:rsidR="00EF3178" w:rsidRPr="00351710" w:rsidRDefault="00EF3178" w:rsidP="00EF3178">
      <w:pPr>
        <w:rPr>
          <w:sz w:val="16"/>
          <w:szCs w:val="16"/>
        </w:rPr>
      </w:pPr>
      <w:r w:rsidRPr="00351710">
        <w:rPr>
          <w:rStyle w:val="StyleUnderline"/>
          <w:sz w:val="16"/>
          <w:szCs w:val="16"/>
        </w:rPr>
        <w:t>That raises the prospect that the court’s conservative majority could rule before the midterms that districts drawn to comply with the VRA that give people of color the opportunity to elect their preferred candidates may be unconstitutional, which would all-but-destroy the remaining protections of the law.</w:t>
      </w:r>
      <w:r w:rsidRPr="00351710">
        <w:rPr>
          <w:sz w:val="16"/>
          <w:szCs w:val="16"/>
        </w:rPr>
        <w:t xml:space="preserve"> “They’re trying to take away the last tool the Supreme Court has not fully dissolved to stop the gross manipulation of elections,” says Janai Nelson, president and director-counsel of the NAACP Legal Defense Fund.</w:t>
      </w:r>
    </w:p>
    <w:p w14:paraId="46E58B48" w14:textId="77777777" w:rsidR="00EF3178" w:rsidRPr="00351710" w:rsidRDefault="00EF3178" w:rsidP="00EF3178">
      <w:pPr>
        <w:rPr>
          <w:sz w:val="16"/>
          <w:szCs w:val="16"/>
        </w:rPr>
      </w:pPr>
      <w:r w:rsidRPr="00351710">
        <w:rPr>
          <w:sz w:val="16"/>
          <w:szCs w:val="16"/>
        </w:rPr>
        <w:t>That’s not the only way that courts dominated by Republican appointees have sought to pave the way for radical decisions. Days before the 2024 election, the 5th Circuit Court of Appeals struck down a Mississippi law that allowed for mail-in ballots to be counted if they were postmarked by Election Day and arrived within five business days following the election. Much like Trump’s executive order, the court held, in a lawsuit filed by the Republican National Committee, that those ballots must arrive by Election Day instead. Mississippi has appealed the ruling, but if the Supreme Court sides with the 5th Circuit, that would upend mail-in voting deadlines for millions of voters in 17 states with similar laws.</w:t>
      </w:r>
    </w:p>
    <w:p w14:paraId="6F1D29BC" w14:textId="77777777" w:rsidR="00EF3178" w:rsidRPr="00DD63BF" w:rsidRDefault="00EF3178" w:rsidP="00EF3178">
      <w:pPr>
        <w:rPr>
          <w:rStyle w:val="StyleUnderline"/>
        </w:rPr>
      </w:pPr>
      <w:r w:rsidRPr="00351710">
        <w:rPr>
          <w:rStyle w:val="StyleUnderline"/>
          <w:highlight w:val="cyan"/>
        </w:rPr>
        <w:t>Re-Gerrymandering</w:t>
      </w:r>
      <w:r w:rsidRPr="00351710">
        <w:rPr>
          <w:rStyle w:val="StyleUnderline"/>
        </w:rPr>
        <w:t xml:space="preserve"> the States</w:t>
      </w:r>
    </w:p>
    <w:p w14:paraId="4CD716AB" w14:textId="77777777" w:rsidR="00EF3178" w:rsidRPr="00351710" w:rsidRDefault="00EF3178" w:rsidP="00EF3178">
      <w:pPr>
        <w:rPr>
          <w:sz w:val="16"/>
          <w:szCs w:val="16"/>
        </w:rPr>
      </w:pPr>
      <w:r w:rsidRPr="00351710">
        <w:rPr>
          <w:rStyle w:val="StyleUnderline"/>
          <w:sz w:val="16"/>
          <w:szCs w:val="16"/>
        </w:rPr>
        <w:t>If efforts to tilt the country’s voting laws toward Republicans prove unsuccessful, the GOP has a backup plan: use gerrymandering to predetermine election outcomes</w:t>
      </w:r>
      <w:r w:rsidRPr="00351710">
        <w:rPr>
          <w:sz w:val="16"/>
          <w:szCs w:val="16"/>
        </w:rPr>
        <w:t>.</w:t>
      </w:r>
    </w:p>
    <w:p w14:paraId="728D843F" w14:textId="77777777" w:rsidR="00EF3178" w:rsidRPr="00351710" w:rsidRDefault="00EF3178" w:rsidP="00EF3178">
      <w:pPr>
        <w:rPr>
          <w:sz w:val="16"/>
          <w:szCs w:val="16"/>
        </w:rPr>
      </w:pPr>
      <w:r w:rsidRPr="00351710">
        <w:rPr>
          <w:sz w:val="16"/>
          <w:szCs w:val="16"/>
        </w:rPr>
        <w:t>That effort proved successful in 2024, when heavily skewed new maps drawn by North Carolina Republicans allowed the party to pick up three US House seats in the state. If Democrats had held on to those seats, they would have won control of the chamber.</w:t>
      </w:r>
    </w:p>
    <w:p w14:paraId="3A1754D5" w14:textId="77777777" w:rsidR="00EF3178" w:rsidRPr="00351710" w:rsidRDefault="00EF3178" w:rsidP="00EF3178">
      <w:pPr>
        <w:rPr>
          <w:sz w:val="16"/>
          <w:szCs w:val="16"/>
        </w:rPr>
      </w:pPr>
      <w:r w:rsidRPr="00351710">
        <w:rPr>
          <w:sz w:val="16"/>
          <w:szCs w:val="16"/>
        </w:rPr>
        <w:t>Now Republicans are turbo-charging efforts to give their party a new gerrymandering edge in 2026. It began this summer, when Texas Republicans—following intense pressure from the Trump administration and dubious legal arguments from the DOJ—announced they would redraw their US House districts in advance of the midterms. Texas is already one of the most gerrymandered states in the country, and districts are typically remapped only at the beginning of the decade, following the decennial census. But the administration urged state Republicans to adopt an even more “ruthless” approach that could allow the GOP to win as many as five additional seats and prevent Democrats from retaking the House.</w:t>
      </w:r>
    </w:p>
    <w:p w14:paraId="2C1E3118" w14:textId="77777777" w:rsidR="00EF3178" w:rsidRPr="00351710" w:rsidRDefault="00EF3178" w:rsidP="00EF3178">
      <w:pPr>
        <w:rPr>
          <w:sz w:val="16"/>
          <w:szCs w:val="16"/>
        </w:rPr>
      </w:pPr>
      <w:r w:rsidRPr="00351710">
        <w:rPr>
          <w:sz w:val="16"/>
          <w:szCs w:val="16"/>
        </w:rPr>
        <w:t>The White House is now aggressively lobbying other Republican-controlled states to follow suit. On Trump’s orders, Missouri Republicans began a special legislative session on September 3 to pass a new redistricting map that would eliminate one of two Democratic districts in the state, giving Republicans 90 percent of the state’s US House seats. Indiana and Florida are facing under similar pressure to do the same.</w:t>
      </w:r>
    </w:p>
    <w:p w14:paraId="1D4E24A9" w14:textId="77777777" w:rsidR="00EF3178" w:rsidRPr="00351710" w:rsidRDefault="00EF3178" w:rsidP="00EF3178">
      <w:pPr>
        <w:rPr>
          <w:sz w:val="16"/>
          <w:szCs w:val="16"/>
        </w:rPr>
      </w:pPr>
      <w:r w:rsidRPr="00351710">
        <w:rPr>
          <w:sz w:val="16"/>
          <w:szCs w:val="16"/>
        </w:rPr>
        <w:t>Ohio is already set to redraw its congressional districts by the end of the year. During the post-2020 redistricting cycle, Ohio Republicans drew maps for the state legislature and US House that the state Supreme Court struck down seven times, but that nonetheless remained in effect for the 2022 elections, giving Republicans a 10–5 advantage in the state’s US House delegation. Because the maps did not have bipartisan support, the GOP-controlled Ohio legislature will have to draw new US House districts for the 2026 midterms, which could net Republicans up to three more seats.</w:t>
      </w:r>
    </w:p>
    <w:p w14:paraId="59E1310C" w14:textId="77777777" w:rsidR="00EF3178" w:rsidRPr="00351710" w:rsidRDefault="00EF3178" w:rsidP="00EF3178">
      <w:pPr>
        <w:rPr>
          <w:sz w:val="16"/>
          <w:szCs w:val="16"/>
        </w:rPr>
      </w:pPr>
      <w:r w:rsidRPr="00351710">
        <w:rPr>
          <w:rStyle w:val="StyleUnderline"/>
          <w:sz w:val="16"/>
          <w:szCs w:val="16"/>
        </w:rPr>
        <w:t>Blue states</w:t>
      </w:r>
      <w:r w:rsidRPr="00351710">
        <w:rPr>
          <w:sz w:val="16"/>
          <w:szCs w:val="16"/>
        </w:rPr>
        <w:t xml:space="preserve">, including California, </w:t>
      </w:r>
      <w:r w:rsidRPr="00351710">
        <w:rPr>
          <w:rStyle w:val="StyleUnderline"/>
          <w:sz w:val="16"/>
          <w:szCs w:val="16"/>
        </w:rPr>
        <w:t>have vowed to retaliate with their own mid-decade redistricting plans, but Democrats remain at a distinct disadvantage in a gerrymandering arms race, because Republicans control more states and have fewer constraints on partisan gerrymandering</w:t>
      </w:r>
      <w:r w:rsidRPr="00351710">
        <w:rPr>
          <w:sz w:val="16"/>
          <w:szCs w:val="16"/>
        </w:rPr>
        <w:t>.</w:t>
      </w:r>
    </w:p>
    <w:p w14:paraId="2F238868" w14:textId="77777777" w:rsidR="00EF3178" w:rsidRPr="00DD63BF" w:rsidRDefault="00EF3178" w:rsidP="00EF3178">
      <w:pPr>
        <w:rPr>
          <w:rStyle w:val="StyleUnderline"/>
        </w:rPr>
      </w:pPr>
      <w:r w:rsidRPr="00351710">
        <w:rPr>
          <w:rStyle w:val="StyleUnderline"/>
          <w:highlight w:val="cyan"/>
        </w:rPr>
        <w:t>Blocking</w:t>
      </w:r>
      <w:r w:rsidRPr="00351710">
        <w:rPr>
          <w:rStyle w:val="StyleUnderline"/>
        </w:rPr>
        <w:t xml:space="preserve"> Election </w:t>
      </w:r>
      <w:r w:rsidRPr="00351710">
        <w:rPr>
          <w:rStyle w:val="StyleUnderline"/>
          <w:highlight w:val="cyan"/>
        </w:rPr>
        <w:t>Certification</w:t>
      </w:r>
    </w:p>
    <w:p w14:paraId="0134B89B" w14:textId="77777777" w:rsidR="00EF3178" w:rsidRPr="00351710" w:rsidRDefault="00EF3178" w:rsidP="00EF3178">
      <w:pPr>
        <w:rPr>
          <w:sz w:val="16"/>
          <w:szCs w:val="16"/>
        </w:rPr>
      </w:pPr>
      <w:r w:rsidRPr="00351710">
        <w:rPr>
          <w:rStyle w:val="StyleUnderline"/>
          <w:sz w:val="16"/>
          <w:szCs w:val="16"/>
        </w:rPr>
        <w:t xml:space="preserve">Imagine this scenario: control of the House isn’t called on election night </w:t>
      </w:r>
      <w:r w:rsidRPr="00351710">
        <w:rPr>
          <w:sz w:val="16"/>
          <w:szCs w:val="16"/>
        </w:rPr>
        <w:t>2026.</w:t>
      </w:r>
      <w:r w:rsidRPr="00351710">
        <w:rPr>
          <w:rStyle w:val="StyleUnderline"/>
          <w:sz w:val="16"/>
          <w:szCs w:val="16"/>
        </w:rPr>
        <w:t xml:space="preserve"> The balance of power depends on one or more close races in California, which can take weeks to count votes. Trump alleges widespread fraud, making spurious claims about post-election “vote dumps” and noncitizens voting. The president pressures Speaker</w:t>
      </w:r>
      <w:r w:rsidRPr="00351710">
        <w:rPr>
          <w:sz w:val="16"/>
          <w:szCs w:val="16"/>
        </w:rPr>
        <w:t xml:space="preserve"> of the House Mike </w:t>
      </w:r>
      <w:r w:rsidRPr="00351710">
        <w:rPr>
          <w:rStyle w:val="StyleUnderline"/>
          <w:sz w:val="16"/>
          <w:szCs w:val="16"/>
        </w:rPr>
        <w:t>Johnson</w:t>
      </w:r>
      <w:r w:rsidRPr="00351710">
        <w:rPr>
          <w:sz w:val="16"/>
          <w:szCs w:val="16"/>
        </w:rPr>
        <w:t>—who voted against certifying the electoral votes from Arizona and Pennsylvania in 2020 and supported a lawsuit to overturn that presidential election in four battleground states—</w:t>
      </w:r>
      <w:r w:rsidRPr="00351710">
        <w:rPr>
          <w:rStyle w:val="StyleUnderline"/>
          <w:sz w:val="16"/>
          <w:szCs w:val="16"/>
        </w:rPr>
        <w:t>not to seat any Democrats in disputed elections</w:t>
      </w:r>
      <w:r w:rsidRPr="00351710">
        <w:rPr>
          <w:sz w:val="16"/>
          <w:szCs w:val="16"/>
        </w:rPr>
        <w:t>. The speaker persuades the House, while it is still under GOP control before the next speaker is chosen, to block members of California’s delegation, plunging the body into chaos.</w:t>
      </w:r>
    </w:p>
    <w:p w14:paraId="5E9AB5F9" w14:textId="77777777" w:rsidR="00EF3178" w:rsidRPr="00351710" w:rsidRDefault="00EF3178" w:rsidP="00EF3178">
      <w:pPr>
        <w:rPr>
          <w:sz w:val="16"/>
          <w:szCs w:val="16"/>
        </w:rPr>
      </w:pPr>
      <w:r w:rsidRPr="00351710">
        <w:rPr>
          <w:sz w:val="16"/>
          <w:szCs w:val="16"/>
        </w:rPr>
        <w:t>While that scenario may sound implausible, it’s not impossible. More than 600 elections have been contested in the House since 1789, including half a dozen since 2000. Losing House candidates can challenge their election under the Federal Contested Elections Act of 1969, and a member can contest the right of another to be sworn in. Each chamber of Congress has the authority to adjudicate election disputes.</w:t>
      </w:r>
    </w:p>
    <w:p w14:paraId="7043FCFA" w14:textId="77777777" w:rsidR="00EF3178" w:rsidRPr="00351710" w:rsidRDefault="00EF3178" w:rsidP="00EF3178">
      <w:pPr>
        <w:rPr>
          <w:sz w:val="16"/>
          <w:szCs w:val="16"/>
        </w:rPr>
      </w:pPr>
      <w:r w:rsidRPr="00351710">
        <w:rPr>
          <w:sz w:val="16"/>
          <w:szCs w:val="16"/>
        </w:rPr>
        <w:t>There were frequent skirmishes over the seating of members of Congress during the early years of the country. In the volatile period after the Civil War, when Reconstruction was violently overthrown and Jim Crow established in the South, white members of Congress repeatedly overturned the elections of Black members. The first Black man ever elected to the US House, John Willis Menard of Louisiana, was never seated in 1869 after his white opponent contested his election. Similarly, Josiah Walls, the first Black man elected to represent Florida in the House, was unseated twice by his colleagues during election challenges in the 1870s.</w:t>
      </w:r>
    </w:p>
    <w:p w14:paraId="7B4D0139" w14:textId="77777777" w:rsidR="00EF3178" w:rsidRPr="00351710" w:rsidRDefault="00EF3178" w:rsidP="00EF3178">
      <w:pPr>
        <w:rPr>
          <w:sz w:val="16"/>
          <w:szCs w:val="16"/>
        </w:rPr>
      </w:pPr>
      <w:r w:rsidRPr="00351710">
        <w:rPr>
          <w:sz w:val="16"/>
          <w:szCs w:val="16"/>
        </w:rPr>
        <w:t xml:space="preserve">This shameful history is newly relevant today, given the lengths Republicans have gone to block the certification of elections at the state and federal level during the Trump era. </w:t>
      </w:r>
      <w:r w:rsidRPr="00351710">
        <w:rPr>
          <w:rStyle w:val="StyleUnderline"/>
          <w:sz w:val="16"/>
          <w:szCs w:val="16"/>
        </w:rPr>
        <w:t>Johnson and his allies could attempt to prevent or override state-level certification of a member and declare their own winner.</w:t>
      </w:r>
      <w:r w:rsidRPr="00351710">
        <w:rPr>
          <w:sz w:val="16"/>
          <w:szCs w:val="16"/>
        </w:rPr>
        <w:t xml:space="preserve"> “If it’s a closer election, where one member is dispositive, I would certainly be concerned about it,” says Joaquin Gonzalez, a veteran voting rights lawyer in Texas who has extensively studied this issue.</w:t>
      </w:r>
    </w:p>
    <w:p w14:paraId="5434D208" w14:textId="77777777" w:rsidR="00EF3178" w:rsidRDefault="00EF3178" w:rsidP="00EF3178">
      <w:r w:rsidRPr="00351710">
        <w:rPr>
          <w:rStyle w:val="StyleUnderline"/>
          <w:highlight w:val="cyan"/>
        </w:rPr>
        <w:t>The sheer volume of threats</w:t>
      </w:r>
      <w:r>
        <w:t xml:space="preserve"> to democracy </w:t>
      </w:r>
      <w:r w:rsidRPr="00351710">
        <w:rPr>
          <w:rStyle w:val="StyleUnderline"/>
          <w:highlight w:val="cyan"/>
        </w:rPr>
        <w:t>can feel so overwhelming that some people may choose not to vote for fear that their ballot will not matter.</w:t>
      </w:r>
      <w:r w:rsidRPr="00DD63BF">
        <w:rPr>
          <w:rStyle w:val="StyleUnderline"/>
        </w:rPr>
        <w:t xml:space="preserve"> </w:t>
      </w:r>
      <w:r>
        <w:t xml:space="preserve">And </w:t>
      </w:r>
      <w:r w:rsidRPr="00351710">
        <w:rPr>
          <w:rStyle w:val="StyleUnderline"/>
          <w:highlight w:val="cyan"/>
        </w:rPr>
        <w:t>that may be part of Trump’s plan</w:t>
      </w:r>
      <w:r>
        <w:t>. Research by the States United Democracy Center found that Americans were more likely to turn out in 2024 if they felt confident their vote would count.</w:t>
      </w:r>
    </w:p>
    <w:p w14:paraId="096A4D28" w14:textId="77777777" w:rsidR="00EF3178" w:rsidRPr="00A415F2" w:rsidRDefault="00EF3178" w:rsidP="00EF3178"/>
    <w:p w14:paraId="4E1EBF9D" w14:textId="77777777" w:rsidR="00EF3178" w:rsidRPr="00B252F5" w:rsidRDefault="00EF3178" w:rsidP="00EF3178">
      <w:pPr>
        <w:pStyle w:val="Heading4"/>
      </w:pPr>
      <w:r>
        <w:t xml:space="preserve">4. It’s </w:t>
      </w:r>
      <w:r>
        <w:rPr>
          <w:u w:val="single"/>
        </w:rPr>
        <w:t>way</w:t>
      </w:r>
      <w:r>
        <w:t xml:space="preserve"> too early.</w:t>
      </w:r>
    </w:p>
    <w:p w14:paraId="0CA9B9D6" w14:textId="77777777" w:rsidR="00EF3178" w:rsidRDefault="00EF3178" w:rsidP="00EF3178">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664B0B60" w14:textId="77777777" w:rsidR="00EF3178" w:rsidRPr="00E45103" w:rsidRDefault="00EF3178" w:rsidP="00EF3178">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68004A66" w14:textId="77777777" w:rsidR="00EF3178" w:rsidRPr="00A80E47" w:rsidRDefault="00EF3178" w:rsidP="00EF3178">
      <w:pPr>
        <w:rPr>
          <w:sz w:val="16"/>
        </w:rPr>
      </w:pPr>
      <w:r w:rsidRPr="00A80E47">
        <w:rPr>
          <w:sz w:val="16"/>
        </w:rPr>
        <w:t>Midterms are usually a problem for the party of the president.</w:t>
      </w:r>
    </w:p>
    <w:p w14:paraId="6E3313CD" w14:textId="77777777" w:rsidR="00EF3178" w:rsidRPr="00A80E47" w:rsidRDefault="00EF3178" w:rsidP="00EF3178">
      <w:pPr>
        <w:rPr>
          <w:sz w:val="16"/>
        </w:rPr>
      </w:pPr>
      <w:r w:rsidRPr="00A80E47">
        <w:rPr>
          <w:sz w:val="16"/>
        </w:rPr>
        <w:t>That said, Democrats only lost a few House seats in 1962 – immediately following the Cuban Missile Crisis – which nearly brought the U.S. and Soviet Union to nuclear blows.</w:t>
      </w:r>
    </w:p>
    <w:p w14:paraId="388B9D21" w14:textId="77777777" w:rsidR="00EF3178" w:rsidRPr="00A80E47" w:rsidRDefault="00EF3178" w:rsidP="00EF3178">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F17C5FD" w14:textId="77777777" w:rsidR="00EF3178" w:rsidRPr="00A80E47" w:rsidRDefault="00EF3178" w:rsidP="00EF3178">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2E13744C" w14:textId="77777777" w:rsidR="00EF3178" w:rsidRPr="00A80E47" w:rsidRDefault="00EF3178" w:rsidP="00EF3178">
      <w:pPr>
        <w:rPr>
          <w:sz w:val="16"/>
        </w:rPr>
      </w:pPr>
      <w:r w:rsidRPr="00A80E47">
        <w:rPr>
          <w:sz w:val="16"/>
        </w:rPr>
        <w:t>Barone was right, as Republicans collected 54 seats.</w:t>
      </w:r>
    </w:p>
    <w:p w14:paraId="3B6144FA" w14:textId="77777777" w:rsidR="00EF3178" w:rsidRPr="00A80E47" w:rsidRDefault="00EF3178" w:rsidP="00EF3178">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1D9FFB98" w14:textId="77777777" w:rsidR="00EF3178" w:rsidRPr="00A80E47" w:rsidRDefault="00EF3178" w:rsidP="00EF3178">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1D83C8B8" w14:textId="77777777" w:rsidR="00EF3178" w:rsidRPr="00A80E47" w:rsidRDefault="00EF3178" w:rsidP="00EF3178">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63B7EDCB" w14:textId="77777777" w:rsidR="00EF3178" w:rsidRPr="00A80E47" w:rsidRDefault="00EF3178" w:rsidP="00EF3178">
      <w:pPr>
        <w:rPr>
          <w:sz w:val="16"/>
        </w:rPr>
      </w:pPr>
      <w:r w:rsidRPr="00A80E47">
        <w:rPr>
          <w:sz w:val="16"/>
        </w:rPr>
        <w:t>CALIFORNIA REPUBLICANS SUE TO STOP NEWSOM, DEMOCRATS FROM PUSHING REDISTRICTING PLAN</w:t>
      </w:r>
    </w:p>
    <w:p w14:paraId="222A725E" w14:textId="77777777" w:rsidR="00EF3178" w:rsidRPr="00A80E47" w:rsidRDefault="00EF3178" w:rsidP="00EF3178">
      <w:pPr>
        <w:rPr>
          <w:sz w:val="16"/>
        </w:rPr>
      </w:pPr>
      <w:r w:rsidRPr="00A80E47">
        <w:rPr>
          <w:sz w:val="16"/>
        </w:rPr>
        <w:t>Which brings us to 2026.</w:t>
      </w:r>
    </w:p>
    <w:p w14:paraId="51725005" w14:textId="77777777" w:rsidR="00EF3178" w:rsidRPr="00A80E47" w:rsidRDefault="00EF3178" w:rsidP="00EF3178">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2974C1C9" w14:textId="77777777" w:rsidR="00EF3178" w:rsidRPr="00A80E47" w:rsidRDefault="00EF3178" w:rsidP="00EF3178">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7F3AFA0E" w14:textId="77777777" w:rsidR="00EF3178" w:rsidRPr="00A80E47" w:rsidRDefault="00EF3178" w:rsidP="00EF3178">
      <w:pPr>
        <w:rPr>
          <w:sz w:val="16"/>
        </w:rPr>
      </w:pPr>
      <w:r w:rsidRPr="00A80E47">
        <w:rPr>
          <w:sz w:val="16"/>
        </w:rPr>
        <w:t>It’s not that easy.</w:t>
      </w:r>
    </w:p>
    <w:p w14:paraId="1497FA94" w14:textId="77777777" w:rsidR="00EF3178" w:rsidRPr="00A80E47" w:rsidRDefault="00EF3178" w:rsidP="00EF3178">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2574AD40" w14:textId="77777777" w:rsidR="00EF3178" w:rsidRPr="00A80E47" w:rsidRDefault="00EF3178" w:rsidP="00EF3178">
      <w:pPr>
        <w:rPr>
          <w:sz w:val="16"/>
        </w:rPr>
      </w:pPr>
      <w:r w:rsidRPr="00A80E47">
        <w:rPr>
          <w:sz w:val="16"/>
        </w:rPr>
        <w:t>In baseball, it’s 90 feet between the bases. 60 feet, 6 inches to the pitcher's mound. Major League Baseball even standardized the size of the dirt infield a couple of years ago.</w:t>
      </w:r>
    </w:p>
    <w:p w14:paraId="08272D8C" w14:textId="77777777" w:rsidR="00EF3178" w:rsidRPr="00A80E47" w:rsidRDefault="00EF3178" w:rsidP="00EF3178">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20AF74C" w14:textId="77777777" w:rsidR="00EF3178" w:rsidRPr="00A80E47" w:rsidRDefault="00EF3178" w:rsidP="00EF3178">
      <w:pPr>
        <w:rPr>
          <w:sz w:val="16"/>
        </w:rPr>
      </w:pPr>
      <w:r w:rsidRPr="00A80E47">
        <w:rPr>
          <w:sz w:val="16"/>
        </w:rPr>
        <w:t>That is not the case with the 2026 midterms.</w:t>
      </w:r>
    </w:p>
    <w:p w14:paraId="59BE1B97" w14:textId="77777777" w:rsidR="00EF3178" w:rsidRPr="00A80E47" w:rsidRDefault="00EF3178" w:rsidP="00EF3178">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6D3548CB" w14:textId="77777777" w:rsidR="00EF3178" w:rsidRPr="00A80E47" w:rsidRDefault="00EF3178" w:rsidP="00EF3178">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303684E4" w14:textId="77777777" w:rsidR="00EF3178" w:rsidRPr="00A80E47" w:rsidRDefault="00EF3178" w:rsidP="00EF3178">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3694DCF2" w14:textId="77777777" w:rsidR="00EF3178" w:rsidRPr="00A80E47" w:rsidRDefault="00EF3178" w:rsidP="00EF3178">
      <w:pPr>
        <w:rPr>
          <w:sz w:val="16"/>
        </w:rPr>
      </w:pPr>
      <w:r w:rsidRPr="00A80E47">
        <w:rPr>
          <w:sz w:val="16"/>
        </w:rPr>
        <w:t>But we aren’t sure.</w:t>
      </w:r>
    </w:p>
    <w:p w14:paraId="07ECF9A6" w14:textId="77777777" w:rsidR="00EF3178" w:rsidRPr="00A80E47" w:rsidRDefault="00EF3178" w:rsidP="00EF3178">
      <w:pPr>
        <w:rPr>
          <w:sz w:val="16"/>
        </w:rPr>
      </w:pPr>
      <w:r w:rsidRPr="00A80E47">
        <w:rPr>
          <w:sz w:val="16"/>
        </w:rPr>
        <w:t>Maybe everything is status quo and Democrats only need to flip those three seats.</w:t>
      </w:r>
    </w:p>
    <w:p w14:paraId="2931FE98" w14:textId="77777777" w:rsidR="00EF3178" w:rsidRPr="00A80E47" w:rsidRDefault="00EF3178" w:rsidP="00EF3178">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7E00C3EA" w14:textId="77777777" w:rsidR="00EF3178" w:rsidRPr="00A80E47" w:rsidRDefault="00EF3178" w:rsidP="00EF3178">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7E68D8C5" w14:textId="77777777" w:rsidR="00EF3178" w:rsidRPr="00A80E47" w:rsidRDefault="00EF3178" w:rsidP="00EF3178">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17510C02" w14:textId="77777777" w:rsidR="00EF3178" w:rsidRPr="00A80E47" w:rsidRDefault="00EF3178" w:rsidP="00EF3178">
      <w:pPr>
        <w:rPr>
          <w:sz w:val="16"/>
        </w:rPr>
      </w:pPr>
      <w:r w:rsidRPr="00045C2C">
        <w:rPr>
          <w:rStyle w:val="StyleUnderline"/>
        </w:rPr>
        <w:t xml:space="preserve">And, </w:t>
      </w:r>
      <w:r w:rsidRPr="004D127D">
        <w:rPr>
          <w:rStyle w:val="StyleUnderline"/>
          <w:highlight w:val="cyan"/>
        </w:rPr>
        <w:t>we have</w:t>
      </w:r>
      <w:r w:rsidRPr="57025823">
        <w:rPr>
          <w:sz w:val="16"/>
          <w:szCs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57025823">
        <w:rPr>
          <w:sz w:val="16"/>
          <w:szCs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57025823">
        <w:rPr>
          <w:sz w:val="16"/>
          <w:szCs w:val="16"/>
        </w:rPr>
        <w:t xml:space="preserve"> the </w:t>
      </w:r>
      <w:r w:rsidRPr="004D127D">
        <w:rPr>
          <w:rStyle w:val="Emphasis"/>
          <w:highlight w:val="cyan"/>
        </w:rPr>
        <w:t>Middle East</w:t>
      </w:r>
      <w:r w:rsidRPr="007C58E3">
        <w:rPr>
          <w:rStyle w:val="StyleUnderline"/>
        </w:rPr>
        <w:t xml:space="preserve">. Tensions </w:t>
      </w:r>
      <w:r w:rsidRPr="57025823">
        <w:rPr>
          <w:sz w:val="16"/>
          <w:szCs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57025823">
        <w:rPr>
          <w:sz w:val="16"/>
          <w:szCs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57025823">
        <w:rPr>
          <w:sz w:val="16"/>
          <w:szCs w:val="16"/>
        </w:rPr>
        <w:t xml:space="preserve"> the </w:t>
      </w:r>
      <w:r w:rsidRPr="004D127D">
        <w:rPr>
          <w:rStyle w:val="Emphasis"/>
          <w:highlight w:val="cyan"/>
        </w:rPr>
        <w:t>economy</w:t>
      </w:r>
      <w:r w:rsidRPr="57025823">
        <w:rPr>
          <w:sz w:val="16"/>
          <w:szCs w:val="16"/>
        </w:rPr>
        <w:t xml:space="preserve"> – </w:t>
      </w:r>
      <w:r w:rsidRPr="004D127D">
        <w:rPr>
          <w:rStyle w:val="StyleUnderline"/>
          <w:highlight w:val="cyan"/>
        </w:rPr>
        <w:t>which</w:t>
      </w:r>
      <w:r w:rsidRPr="57025823">
        <w:rPr>
          <w:sz w:val="16"/>
          <w:szCs w:val="16"/>
        </w:rPr>
        <w:t xml:space="preserve"> could </w:t>
      </w:r>
      <w:r w:rsidRPr="004D127D">
        <w:rPr>
          <w:rStyle w:val="StyleUnderline"/>
          <w:highlight w:val="cyan"/>
        </w:rPr>
        <w:t>set the table</w:t>
      </w:r>
      <w:r w:rsidRPr="008379FE">
        <w:rPr>
          <w:rStyle w:val="StyleUnderline"/>
        </w:rPr>
        <w:t xml:space="preserve"> for</w:t>
      </w:r>
      <w:r w:rsidRPr="57025823">
        <w:rPr>
          <w:sz w:val="16"/>
          <w:szCs w:val="16"/>
        </w:rPr>
        <w:t xml:space="preserve"> the </w:t>
      </w:r>
      <w:r w:rsidRPr="008379FE">
        <w:rPr>
          <w:rStyle w:val="Emphasis"/>
        </w:rPr>
        <w:t>midterms</w:t>
      </w:r>
      <w:r w:rsidRPr="57025823">
        <w:rPr>
          <w:sz w:val="16"/>
          <w:szCs w:val="16"/>
        </w:rPr>
        <w:t>.</w:t>
      </w:r>
    </w:p>
    <w:p w14:paraId="1B4667BE" w14:textId="77777777" w:rsidR="00EF3178" w:rsidRDefault="00EF3178" w:rsidP="00EF3178">
      <w:pPr>
        <w:pStyle w:val="Heading2"/>
      </w:pPr>
      <w:r>
        <w:t xml:space="preserve">States CP---2AC </w:t>
      </w:r>
    </w:p>
    <w:p w14:paraId="7706B4A5" w14:textId="77777777" w:rsidR="00EF3178" w:rsidRPr="00966761" w:rsidRDefault="00EF3178" w:rsidP="00EF3178">
      <w:pPr>
        <w:pStyle w:val="Heading4"/>
        <w:ind w:firstLine="720"/>
      </w:pPr>
      <w:r>
        <w:rPr>
          <w:bCs/>
        </w:rPr>
        <w:t xml:space="preserve">C. </w:t>
      </w:r>
      <w:r w:rsidRPr="00966761">
        <w:t xml:space="preserve">State </w:t>
      </w:r>
      <w:r w:rsidRPr="00FB18F9">
        <w:rPr>
          <w:u w:val="single"/>
        </w:rPr>
        <w:t>labor</w:t>
      </w:r>
      <w:r w:rsidRPr="00966761">
        <w:t xml:space="preserve"> actions get </w:t>
      </w:r>
      <w:r w:rsidRPr="00FB18F9">
        <w:rPr>
          <w:u w:val="single"/>
        </w:rPr>
        <w:t>pre-empted</w:t>
      </w:r>
      <w:r w:rsidRPr="00966761">
        <w:t xml:space="preserve"> under the NLRA---thousands of empirics.</w:t>
      </w:r>
    </w:p>
    <w:p w14:paraId="574D08DD" w14:textId="77777777" w:rsidR="00EF3178" w:rsidRPr="00966761" w:rsidRDefault="00EF3178" w:rsidP="00EF3178">
      <w:r w:rsidRPr="00966761">
        <w:t xml:space="preserve">Moshe </w:t>
      </w:r>
      <w:r w:rsidRPr="00966761">
        <w:rPr>
          <w:rStyle w:val="Style13ptBold"/>
        </w:rPr>
        <w:t>Marvit 17</w:t>
      </w:r>
      <w:r>
        <w:t xml:space="preserve">, </w:t>
      </w:r>
      <w:r w:rsidRPr="00966761">
        <w:t>attorney and fellow at the Century Foundation, and co-author of Why Labor Organizing Should Be a Civil Right: Rebuilding a Middle-Class Democracy by Enhancing Worker Voice</w:t>
      </w:r>
      <w:r>
        <w:t xml:space="preserve">, </w:t>
      </w:r>
      <w:r w:rsidRPr="00966761">
        <w:t>“The Way Forward for Labor Is Through the States”</w:t>
      </w:r>
      <w:r>
        <w:t>,</w:t>
      </w:r>
      <w:r w:rsidRPr="00966761">
        <w:t xml:space="preserve"> The American Prospect</w:t>
      </w:r>
      <w:r>
        <w:t>, September 1</w:t>
      </w:r>
      <w:r w:rsidRPr="00966761">
        <w:rPr>
          <w:vertAlign w:val="superscript"/>
        </w:rPr>
        <w:t>st</w:t>
      </w:r>
      <w:r>
        <w:t>, 2017,</w:t>
      </w:r>
      <w:r w:rsidRPr="00966761">
        <w:t xml:space="preserve"> </w:t>
      </w:r>
      <w:hyperlink r:id="rId20" w:history="1">
        <w:r w:rsidRPr="00966761">
          <w:rPr>
            <w:rStyle w:val="Hyperlink"/>
          </w:rPr>
          <w:t>https://prospect.org/labor/way-forward-labor-states/</w:t>
        </w:r>
      </w:hyperlink>
      <w:r>
        <w:t>, DOA: 7/24/25, Rslish</w:t>
      </w:r>
    </w:p>
    <w:p w14:paraId="4159E7EB" w14:textId="77777777" w:rsidR="00EF3178" w:rsidRDefault="00EF3178" w:rsidP="00EF3178">
      <w:pPr>
        <w:rPr>
          <w:rFonts w:asciiTheme="minorHAnsi" w:hAnsiTheme="minorHAnsi" w:cstheme="minorHAnsi"/>
          <w:u w:val="single"/>
        </w:rPr>
      </w:pPr>
      <w:r w:rsidRPr="00966761">
        <w:rPr>
          <w:rFonts w:asciiTheme="minorHAnsi" w:hAnsiTheme="minorHAnsi" w:cstheme="minorHAnsi"/>
          <w:u w:val="single"/>
        </w:rPr>
        <w:t>While reforms to federal law have been blocked by Congress, states and cities have faced a different hurdle: the courts.</w:t>
      </w:r>
      <w:r w:rsidRPr="00966761">
        <w:rPr>
          <w:rFonts w:asciiTheme="minorHAnsi" w:hAnsiTheme="minorHAnsi" w:cstheme="minorHAnsi"/>
          <w:sz w:val="14"/>
        </w:rPr>
        <w:t xml:space="preserve"> Starting in 1959, </w:t>
      </w:r>
      <w:r w:rsidRPr="00966761">
        <w:rPr>
          <w:rFonts w:asciiTheme="minorHAnsi" w:hAnsiTheme="minorHAnsi" w:cstheme="minorHAnsi"/>
          <w:b/>
          <w:u w:val="single"/>
        </w:rPr>
        <w:t xml:space="preserve">the </w:t>
      </w:r>
      <w:r w:rsidRPr="00A81849">
        <w:rPr>
          <w:rFonts w:asciiTheme="minorHAnsi" w:hAnsiTheme="minorHAnsi" w:cstheme="minorHAnsi"/>
          <w:b/>
          <w:highlight w:val="cyan"/>
          <w:u w:val="single"/>
        </w:rPr>
        <w:t>Supreme Court has written into the</w:t>
      </w:r>
      <w:r w:rsidRPr="00966761">
        <w:rPr>
          <w:rFonts w:asciiTheme="minorHAnsi" w:hAnsiTheme="minorHAnsi" w:cstheme="minorHAnsi"/>
          <w:b/>
          <w:u w:val="single"/>
        </w:rPr>
        <w:t xml:space="preserve"> National Labor Relations Act (</w:t>
      </w:r>
      <w:r w:rsidRPr="00A81849">
        <w:rPr>
          <w:rFonts w:asciiTheme="minorHAnsi" w:hAnsiTheme="minorHAnsi" w:cstheme="minorHAnsi"/>
          <w:b/>
          <w:highlight w:val="cyan"/>
          <w:u w:val="single"/>
        </w:rPr>
        <w:t>NLRA</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a</w:t>
      </w:r>
      <w:r w:rsidRPr="00966761">
        <w:rPr>
          <w:rFonts w:asciiTheme="minorHAnsi" w:hAnsiTheme="minorHAnsi" w:cstheme="minorHAnsi"/>
          <w:b/>
          <w:u w:val="single"/>
        </w:rPr>
        <w:t xml:space="preserve"> continually expanding </w:t>
      </w:r>
      <w:r w:rsidRPr="00A81849">
        <w:rPr>
          <w:rFonts w:asciiTheme="minorHAnsi" w:hAnsiTheme="minorHAnsi" w:cstheme="minorHAnsi"/>
          <w:b/>
          <w:highlight w:val="cyan"/>
          <w:u w:val="single"/>
        </w:rPr>
        <w:t>preemption doctrine that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prevents</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states</w:t>
      </w:r>
      <w:r w:rsidRPr="00966761">
        <w:rPr>
          <w:rFonts w:asciiTheme="minorHAnsi" w:hAnsiTheme="minorHAnsi" w:cstheme="minorHAnsi"/>
          <w:b/>
          <w:u w:val="single"/>
        </w:rPr>
        <w:t xml:space="preserve"> and cities </w:t>
      </w:r>
      <w:r w:rsidRPr="00A81849">
        <w:rPr>
          <w:rFonts w:asciiTheme="minorHAnsi" w:hAnsiTheme="minorHAnsi" w:cstheme="minorHAnsi"/>
          <w:b/>
          <w:highlight w:val="cyan"/>
          <w:u w:val="single"/>
        </w:rPr>
        <w:t>from passing laws</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 xml:space="preserve">that touch </w:t>
      </w:r>
      <w:r w:rsidRPr="00966761">
        <w:rPr>
          <w:rFonts w:asciiTheme="minorHAnsi" w:hAnsiTheme="minorHAnsi" w:cstheme="minorHAnsi"/>
          <w:b/>
          <w:u w:val="single"/>
        </w:rPr>
        <w:t xml:space="preserve">upon anything related to </w:t>
      </w:r>
      <w:r w:rsidRPr="00A81849">
        <w:rPr>
          <w:rFonts w:asciiTheme="minorHAnsi" w:hAnsiTheme="minorHAnsi" w:cstheme="minorHAnsi"/>
          <w:b/>
          <w:highlight w:val="cyan"/>
          <w:u w:val="single"/>
        </w:rPr>
        <w:t>labor</w:t>
      </w:r>
      <w:r w:rsidRPr="00966761">
        <w:rPr>
          <w:rFonts w:asciiTheme="minorHAnsi" w:hAnsiTheme="minorHAnsi" w:cstheme="minorHAnsi"/>
          <w:u w:val="single"/>
        </w:rPr>
        <w:t>,</w:t>
      </w:r>
      <w:r w:rsidRPr="00966761">
        <w:rPr>
          <w:rFonts w:asciiTheme="minorHAnsi" w:hAnsiTheme="minorHAnsi" w:cstheme="minorHAnsi"/>
          <w:sz w:val="14"/>
        </w:rPr>
        <w:t xml:space="preserve"> </w:t>
      </w:r>
      <w:r w:rsidRPr="00966761">
        <w:rPr>
          <w:rFonts w:asciiTheme="minorHAnsi" w:hAnsiTheme="minorHAnsi" w:cstheme="minorHAnsi"/>
          <w:u w:val="single"/>
        </w:rPr>
        <w:t xml:space="preserve">involve the interpretation of a collective bargaining agreement, or even involve issues that the courts believe Congress intended to leave to the free play of market forces. </w:t>
      </w:r>
    </w:p>
    <w:p w14:paraId="3122EFD9" w14:textId="77777777" w:rsidR="00EF3178" w:rsidRDefault="00EF3178" w:rsidP="00EF3178">
      <w:pPr>
        <w:rPr>
          <w:rFonts w:asciiTheme="minorHAnsi" w:hAnsiTheme="minorHAnsi" w:cstheme="minorHAnsi"/>
          <w:u w:val="single"/>
        </w:rPr>
      </w:pPr>
      <w:r w:rsidRPr="00966761">
        <w:rPr>
          <w:rFonts w:asciiTheme="minorHAnsi" w:hAnsiTheme="minorHAnsi" w:cstheme="minorHAnsi"/>
          <w:u w:val="single"/>
        </w:rPr>
        <w:t>Congress can, and often does, expressly preempt states from passing laws that fall within a defined scope</w:t>
      </w:r>
      <w:r w:rsidRPr="00966761">
        <w:rPr>
          <w:rFonts w:asciiTheme="minorHAnsi" w:hAnsiTheme="minorHAnsi" w:cstheme="minorHAnsi"/>
          <w:sz w:val="14"/>
        </w:rPr>
        <w:t xml:space="preserve">. Neither the NLRA nor its extensive legislative history, however, contains any mention of preemption: Congress did not expressly preempt states from acting. </w:t>
      </w:r>
      <w:r w:rsidRPr="00966761">
        <w:rPr>
          <w:rFonts w:asciiTheme="minorHAnsi" w:hAnsiTheme="minorHAnsi" w:cstheme="minorHAnsi"/>
          <w:b/>
          <w:u w:val="single"/>
        </w:rPr>
        <w:t xml:space="preserve">In instances </w:t>
      </w:r>
      <w:r w:rsidRPr="00A81849">
        <w:rPr>
          <w:rFonts w:asciiTheme="minorHAnsi" w:hAnsiTheme="minorHAnsi" w:cstheme="minorHAnsi"/>
          <w:b/>
          <w:highlight w:val="cyan"/>
          <w:u w:val="single"/>
        </w:rPr>
        <w:t>where Congress has not expressly preempted states</w:t>
      </w:r>
      <w:r w:rsidRPr="00966761">
        <w:rPr>
          <w:rFonts w:asciiTheme="minorHAnsi" w:hAnsiTheme="minorHAnsi" w:cstheme="minorHAnsi"/>
          <w:b/>
          <w:u w:val="single"/>
        </w:rPr>
        <w:t xml:space="preserve"> from acting, </w:t>
      </w:r>
      <w:r w:rsidRPr="00A81849">
        <w:rPr>
          <w:rFonts w:asciiTheme="minorHAnsi" w:hAnsiTheme="minorHAnsi" w:cstheme="minorHAnsi"/>
          <w:b/>
          <w:highlight w:val="cyan"/>
          <w:u w:val="single"/>
        </w:rPr>
        <w:t>state laws that</w:t>
      </w:r>
      <w:r w:rsidRPr="00966761">
        <w:rPr>
          <w:rFonts w:asciiTheme="minorHAnsi" w:hAnsiTheme="minorHAnsi" w:cstheme="minorHAnsi"/>
          <w:b/>
          <w:u w:val="single"/>
        </w:rPr>
        <w:t xml:space="preserve"> actually </w:t>
      </w:r>
      <w:r w:rsidRPr="00A81849">
        <w:rPr>
          <w:rFonts w:asciiTheme="minorHAnsi" w:hAnsiTheme="minorHAnsi" w:cstheme="minorHAnsi"/>
          <w:b/>
          <w:highlight w:val="cyan"/>
          <w:u w:val="single"/>
        </w:rPr>
        <w:t>conflict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with federal laws are still preempted</w:t>
      </w:r>
      <w:r w:rsidRPr="00966761">
        <w:rPr>
          <w:rFonts w:asciiTheme="minorHAnsi" w:hAnsiTheme="minorHAnsi" w:cstheme="minorHAnsi"/>
          <w:u w:val="single"/>
        </w:rPr>
        <w:t xml:space="preserve">. </w:t>
      </w:r>
      <w:r w:rsidRPr="00966761">
        <w:rPr>
          <w:rFonts w:asciiTheme="minorHAnsi" w:hAnsiTheme="minorHAnsi" w:cstheme="minorHAnsi"/>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sidRPr="00966761">
        <w:rPr>
          <w:rFonts w:asciiTheme="minorHAnsi" w:hAnsiTheme="minorHAnsi" w:cstheme="minorHAnsi"/>
          <w:u w:val="single"/>
        </w:rPr>
        <w:t xml:space="preserve">the Supreme Court has not employed the typical typologies of preemption at all when dealing with labor law. Rather, it has created a preemption doctrine [that] is among the broadest and most robust in federal law. </w:t>
      </w:r>
    </w:p>
    <w:p w14:paraId="24582AA1" w14:textId="77777777" w:rsidR="00EF3178" w:rsidRDefault="00EF3178" w:rsidP="00EF3178">
      <w:pPr>
        <w:rPr>
          <w:rFonts w:asciiTheme="minorHAnsi" w:hAnsiTheme="minorHAnsi" w:cstheme="minorHAnsi"/>
          <w:sz w:val="14"/>
        </w:rPr>
      </w:pPr>
      <w:r w:rsidRPr="00966761">
        <w:rPr>
          <w:rFonts w:asciiTheme="minorHAnsi" w:hAnsiTheme="minorHAnsi" w:cstheme="minorHAnsi"/>
          <w:u w:val="single"/>
        </w:rPr>
        <w:t>In most other areas of worker protection, from minimum wage to antidiscrimination laws, the federal government has set the floor under which states and cities may not go</w:t>
      </w:r>
      <w:r w:rsidRPr="00966761">
        <w:rPr>
          <w:rFonts w:asciiTheme="minorHAnsi" w:hAnsiTheme="minorHAnsi" w:cstheme="minorHAnsi"/>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81849">
        <w:rPr>
          <w:rFonts w:asciiTheme="minorHAnsi" w:hAnsiTheme="minorHAnsi" w:cstheme="minorHAnsi"/>
          <w:highlight w:val="cyan"/>
          <w:u w:val="single"/>
        </w:rPr>
        <w:t xml:space="preserve">It is </w:t>
      </w:r>
      <w:r w:rsidRPr="00966761">
        <w:rPr>
          <w:rFonts w:asciiTheme="minorHAnsi" w:hAnsiTheme="minorHAnsi" w:cstheme="minorHAnsi"/>
          <w:u w:val="single"/>
        </w:rPr>
        <w:t xml:space="preserve">only </w:t>
      </w:r>
      <w:r w:rsidRPr="00A81849">
        <w:rPr>
          <w:rFonts w:asciiTheme="minorHAnsi" w:hAnsiTheme="minorHAnsi" w:cstheme="minorHAnsi"/>
          <w:highlight w:val="cyan"/>
          <w:u w:val="single"/>
        </w:rPr>
        <w:t>in the area of workers'</w:t>
      </w:r>
      <w:r w:rsidRPr="00966761">
        <w:rPr>
          <w:rFonts w:asciiTheme="minorHAnsi" w:hAnsiTheme="minorHAnsi" w:cstheme="minorHAnsi"/>
          <w:u w:val="single"/>
        </w:rPr>
        <w:t xml:space="preserve"> labor </w:t>
      </w:r>
      <w:r w:rsidRPr="00A81849">
        <w:rPr>
          <w:rFonts w:asciiTheme="minorHAnsi" w:hAnsiTheme="minorHAnsi" w:cstheme="minorHAnsi"/>
          <w:highlight w:val="cyan"/>
          <w:u w:val="single"/>
        </w:rPr>
        <w:t>rights</w:t>
      </w:r>
      <w:r w:rsidRPr="00966761">
        <w:rPr>
          <w:rFonts w:asciiTheme="minorHAnsi" w:hAnsiTheme="minorHAnsi" w:cstheme="minorHAnsi"/>
          <w:u w:val="single"/>
        </w:rPr>
        <w:t xml:space="preserve"> </w:t>
      </w:r>
      <w:r w:rsidRPr="00A81849">
        <w:rPr>
          <w:rFonts w:asciiTheme="minorHAnsi" w:hAnsiTheme="minorHAnsi" w:cstheme="minorHAnsi"/>
          <w:highlight w:val="cyan"/>
          <w:u w:val="single"/>
        </w:rPr>
        <w:t>that states</w:t>
      </w:r>
      <w:r w:rsidRPr="00966761">
        <w:rPr>
          <w:rFonts w:asciiTheme="minorHAnsi" w:hAnsiTheme="minorHAnsi" w:cstheme="minorHAnsi"/>
          <w:u w:val="single"/>
        </w:rPr>
        <w:t xml:space="preserve"> and cities </w:t>
      </w:r>
      <w:r w:rsidRPr="00A81849">
        <w:rPr>
          <w:rFonts w:asciiTheme="minorHAnsi" w:hAnsiTheme="minorHAnsi" w:cstheme="minorHAnsi"/>
          <w:highlight w:val="cyan"/>
          <w:u w:val="single"/>
        </w:rPr>
        <w:t>are powerless</w:t>
      </w:r>
      <w:r w:rsidRPr="00966761">
        <w:rPr>
          <w:rFonts w:asciiTheme="minorHAnsi" w:hAnsiTheme="minorHAnsi" w:cstheme="minorHAnsi"/>
          <w:u w:val="single"/>
        </w:rPr>
        <w:t xml:space="preserve"> to act and that, solely </w:t>
      </w:r>
      <w:r w:rsidRPr="00A81849">
        <w:rPr>
          <w:rFonts w:asciiTheme="minorHAnsi" w:hAnsiTheme="minorHAnsi" w:cstheme="minorHAnsi"/>
          <w:highlight w:val="cyan"/>
          <w:u w:val="single"/>
        </w:rPr>
        <w:t>as the result of judicial decisions</w:t>
      </w:r>
      <w:r w:rsidRPr="00966761">
        <w:rPr>
          <w:rFonts w:asciiTheme="minorHAnsi" w:hAnsiTheme="minorHAnsi" w:cstheme="minorHAnsi"/>
          <w:u w:val="single"/>
        </w:rPr>
        <w:t>.</w:t>
      </w:r>
      <w:r w:rsidRPr="00966761">
        <w:rPr>
          <w:rFonts w:asciiTheme="minorHAnsi" w:hAnsiTheme="minorHAnsi" w:cstheme="minorHAnsi"/>
          <w:sz w:val="14"/>
        </w:rPr>
        <w:t xml:space="preserve"> </w:t>
      </w:r>
    </w:p>
    <w:p w14:paraId="65683150" w14:textId="77777777" w:rsidR="00EF3178" w:rsidRDefault="00EF3178" w:rsidP="00EF3178">
      <w:pPr>
        <w:rPr>
          <w:rFonts w:asciiTheme="minorHAnsi" w:hAnsiTheme="minorHAnsi" w:cstheme="minorHAnsi"/>
          <w:u w:val="single"/>
        </w:rPr>
      </w:pPr>
      <w:r w:rsidRPr="00966761">
        <w:rPr>
          <w:rFonts w:asciiTheme="minorHAnsi" w:hAnsiTheme="minorHAnsi" w:cstheme="minorHAnsi"/>
          <w:u w:val="single"/>
        </w:rPr>
        <w:t xml:space="preserve">The Supreme Court's preemption doctrine </w:t>
      </w:r>
      <w:r w:rsidRPr="00A81849">
        <w:rPr>
          <w:rFonts w:asciiTheme="minorHAnsi" w:hAnsiTheme="minorHAnsi" w:cstheme="minorHAnsi"/>
          <w:highlight w:val="cyan"/>
          <w:u w:val="single"/>
        </w:rPr>
        <w:t>started with</w:t>
      </w:r>
      <w:r w:rsidRPr="00966761">
        <w:rPr>
          <w:rFonts w:asciiTheme="minorHAnsi" w:hAnsiTheme="minorHAnsi" w:cstheme="minorHAnsi"/>
          <w:u w:val="single"/>
        </w:rPr>
        <w:t xml:space="preserve"> the 1959 case, San Diego Building Trades v. </w:t>
      </w:r>
      <w:r w:rsidRPr="00A81849">
        <w:rPr>
          <w:rFonts w:asciiTheme="minorHAnsi" w:hAnsiTheme="minorHAnsi" w:cstheme="minorHAnsi"/>
          <w:highlight w:val="cyan"/>
          <w:u w:val="single"/>
        </w:rPr>
        <w:t>Garmon</w:t>
      </w:r>
      <w:r w:rsidRPr="00966761">
        <w:rPr>
          <w:rFonts w:asciiTheme="minorHAnsi" w:hAnsiTheme="minorHAnsi" w:cstheme="minorHAnsi"/>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966761">
        <w:rPr>
          <w:rFonts w:asciiTheme="minorHAnsi" w:hAnsiTheme="minorHAnsi" w:cstheme="minorHAnsi"/>
          <w:u w:val="single"/>
        </w:rPr>
        <w:t>, the Court went further and held that Congress gave the National Labor Relations Board primary agency jurisdictio</w:t>
      </w:r>
      <w:r w:rsidRPr="00966761">
        <w:rPr>
          <w:rFonts w:asciiTheme="minorHAnsi" w:hAnsiTheme="minorHAnsi" w:cstheme="minorHAnsi"/>
          <w:sz w:val="14"/>
        </w:rPr>
        <w:t>n</w:t>
      </w:r>
      <w:r w:rsidRPr="00966761">
        <w:rPr>
          <w:rFonts w:asciiTheme="minorHAnsi" w:hAnsiTheme="minorHAnsi" w:cstheme="minorHAnsi"/>
          <w:u w:val="single"/>
        </w:rPr>
        <w:t xml:space="preserve">, and so when something is arguably protected or prohibited by the NLRA, then only the Board can act. Furthermore, only the Board can answer the initial question of whether conduct is arguably under the Board’s jurisdiction. </w:t>
      </w:r>
    </w:p>
    <w:p w14:paraId="6938A732" w14:textId="77777777" w:rsidR="00EF3178" w:rsidRDefault="00EF3178" w:rsidP="00EF3178">
      <w:pPr>
        <w:rPr>
          <w:rFonts w:asciiTheme="minorHAnsi" w:hAnsiTheme="minorHAnsi" w:cstheme="minorHAnsi"/>
          <w:u w:val="single"/>
        </w:rPr>
      </w:pPr>
      <w:r w:rsidRPr="00966761">
        <w:rPr>
          <w:rFonts w:asciiTheme="minorHAnsi" w:hAnsiTheme="minorHAnsi" w:cstheme="minorHAnsi"/>
          <w:u w:val="single"/>
        </w:rPr>
        <w:t>The Supreme Court then doubled down on its preemption doctrine in the 1976 case, Machinists v. Wisconsin Employment Relations Commission</w:t>
      </w:r>
      <w:r w:rsidRPr="00966761">
        <w:rPr>
          <w:rFonts w:asciiTheme="minorHAnsi" w:hAnsiTheme="minorHAnsi" w:cstheme="minorHAnsi"/>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966761">
        <w:rPr>
          <w:rFonts w:asciiTheme="minorHAnsi" w:hAnsiTheme="minorHAnsi" w:cstheme="minorHAnsi"/>
          <w:u w:val="single"/>
        </w:rPr>
        <w:t>the Supreme Court expanded its earlier Garmon preemption to hold that Congress intended that certain conduct be left unregulated and left to be controlled by the free play of economic forces</w:t>
      </w:r>
      <w:r w:rsidRPr="00966761">
        <w:rPr>
          <w:rFonts w:asciiTheme="minorHAnsi" w:hAnsiTheme="minorHAnsi" w:cstheme="minorHAnsi"/>
          <w:sz w:val="14"/>
        </w:rPr>
        <w:t xml:space="preserve">. Though the union in the Machinists case benefitted from the Court’s expansion of federal preemption, </w:t>
      </w:r>
      <w:r w:rsidRPr="00966761">
        <w:rPr>
          <w:rFonts w:asciiTheme="minorHAnsi" w:hAnsiTheme="minorHAnsi" w:cstheme="minorHAnsi"/>
          <w:u w:val="single"/>
        </w:rPr>
        <w:t xml:space="preserve">the decision has led to states and cities being almost absolutely prohibited from passing laws that promote unionization and collective bargaining. </w:t>
      </w:r>
    </w:p>
    <w:p w14:paraId="3D7320E6" w14:textId="77777777" w:rsidR="00EF3178" w:rsidRDefault="00EF3178" w:rsidP="00EF3178">
      <w:pPr>
        <w:rPr>
          <w:rFonts w:asciiTheme="minorHAnsi" w:hAnsiTheme="minorHAnsi" w:cstheme="minorHAnsi"/>
          <w:sz w:val="14"/>
        </w:rPr>
      </w:pPr>
      <w:r w:rsidRPr="00966761">
        <w:rPr>
          <w:rFonts w:asciiTheme="minorHAnsi" w:hAnsiTheme="minorHAnsi" w:cstheme="minorHAnsi"/>
          <w:sz w:val="14"/>
        </w:rPr>
        <w:t xml:space="preserve">These Court decisions, and </w:t>
      </w:r>
      <w:r w:rsidRPr="00A81849">
        <w:rPr>
          <w:rFonts w:asciiTheme="minorHAnsi" w:hAnsiTheme="minorHAnsi" w:cstheme="minorHAnsi"/>
          <w:b/>
          <w:highlight w:val="cyan"/>
          <w:u w:val="single"/>
        </w:rPr>
        <w:t>thousands of lower court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decisions</w:t>
      </w:r>
      <w:r w:rsidRPr="00966761">
        <w:rPr>
          <w:rFonts w:asciiTheme="minorHAnsi" w:hAnsiTheme="minorHAnsi" w:cstheme="minorHAnsi"/>
          <w:b/>
          <w:u w:val="single"/>
        </w:rPr>
        <w:t xml:space="preserve"> that have </w:t>
      </w:r>
      <w:r w:rsidRPr="00A81849">
        <w:rPr>
          <w:rFonts w:asciiTheme="minorHAnsi" w:hAnsiTheme="minorHAnsi" w:cstheme="minorHAnsi"/>
          <w:b/>
          <w:highlight w:val="cyan"/>
          <w:u w:val="single"/>
        </w:rPr>
        <w:t>followed the precedent in overturning</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 and local </w:t>
      </w:r>
      <w:r w:rsidRPr="00A81849">
        <w:rPr>
          <w:rFonts w:asciiTheme="minorHAnsi" w:hAnsiTheme="minorHAnsi" w:cstheme="minorHAnsi"/>
          <w:b/>
          <w:highlight w:val="cyan"/>
          <w:u w:val="single"/>
        </w:rPr>
        <w:t>laws</w:t>
      </w:r>
      <w:r w:rsidRPr="00966761">
        <w:rPr>
          <w:rFonts w:asciiTheme="minorHAnsi" w:hAnsiTheme="minorHAnsi" w:cstheme="minorHAnsi"/>
          <w:b/>
          <w:u w:val="single"/>
        </w:rPr>
        <w:t>,</w:t>
      </w:r>
      <w:r w:rsidRPr="00966761">
        <w:rPr>
          <w:rFonts w:asciiTheme="minorHAnsi" w:hAnsiTheme="minorHAnsi" w:cstheme="minorHAnsi"/>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04C1FB70" w14:textId="77777777" w:rsidR="00EF3178" w:rsidRDefault="00EF3178" w:rsidP="00EF3178">
      <w:pPr>
        <w:rPr>
          <w:rFonts w:asciiTheme="minorHAnsi" w:hAnsiTheme="minorHAnsi" w:cstheme="minorHAnsi"/>
          <w:sz w:val="14"/>
        </w:rPr>
      </w:pPr>
      <w:r w:rsidRPr="00966761">
        <w:rPr>
          <w:rFonts w:asciiTheme="minorHAnsi" w:hAnsiTheme="minorHAnsi" w:cstheme="minorHAnsi"/>
          <w:sz w:val="14"/>
        </w:rPr>
        <w:t xml:space="preserve">Second, </w:t>
      </w:r>
      <w:r w:rsidRPr="00966761">
        <w:rPr>
          <w:rFonts w:asciiTheme="minorHAnsi" w:hAnsiTheme="minorHAnsi" w:cstheme="minorHAnsi"/>
          <w:u w:val="single"/>
        </w:rPr>
        <w:t xml:space="preserve">the Court has long </w:t>
      </w:r>
      <w:r w:rsidRPr="00A81849">
        <w:rPr>
          <w:rFonts w:asciiTheme="minorHAnsi" w:hAnsiTheme="minorHAnsi" w:cstheme="minorHAnsi"/>
          <w:highlight w:val="cyan"/>
          <w:u w:val="single"/>
        </w:rPr>
        <w:t>interpreted the statute to require a uniform labor law across the country</w:t>
      </w:r>
      <w:r w:rsidRPr="00966761">
        <w:rPr>
          <w:rFonts w:asciiTheme="minorHAnsi" w:hAnsiTheme="minorHAnsi" w:cstheme="minorHAnsi"/>
          <w:sz w:val="14"/>
        </w:rPr>
        <w:t xml:space="preserve">, and yet, labor law has become in many ways a crazy quilt, varying from region to region, from state to state, and from one president to the next. The NLRB has become a highly politicized agency, with its decisions swinging wildly every time a new president appoints new members and a general counsel. Cases that proceed through the National Labor Relations Board are often appealed to federal courts, and different federal circuits often come to opposite conclusions, meaning that the laws in different states effectively differ though it is the courts, not state or local governments, that create those differences. Further, the expansion of state right to work laws, as well as a variety of state public sector labor laws have also undermined any goal of national uniformity in labor law. </w:t>
      </w:r>
    </w:p>
    <w:p w14:paraId="20D7B009" w14:textId="77777777" w:rsidR="00EF3178" w:rsidRDefault="00EF3178" w:rsidP="00EF3178">
      <w:pPr>
        <w:rPr>
          <w:rFonts w:asciiTheme="minorHAnsi" w:hAnsiTheme="minorHAnsi" w:cstheme="minorHAnsi"/>
          <w:sz w:val="14"/>
        </w:rPr>
      </w:pPr>
      <w:r w:rsidRPr="00966761">
        <w:rPr>
          <w:rFonts w:asciiTheme="minorHAnsi" w:hAnsiTheme="minorHAnsi" w:cstheme="minorHAnsi"/>
          <w:sz w:val="14"/>
        </w:rPr>
        <w:t xml:space="preserve">Lastly, the Court's determination that Congress intended to leave a wide variety of conduct to the free play of economic forces has, in the words of NYU Law Professor Cynthia Estlund, done what Congress did not do in the NLRA, or even with the Taft-Hartley Act: It has granted to employers a federal right to use their economic power against unions. The Congress that passed the NLRA may have intended to ensure a balance between employer and union power, but there is no indication that it intended employers to be able to use the Act to evade any regulation in broad areas through a laissez faire argument. </w:t>
      </w:r>
    </w:p>
    <w:p w14:paraId="0D891387" w14:textId="77777777" w:rsidR="00EF3178" w:rsidRDefault="00EF3178" w:rsidP="00EF3178">
      <w:pPr>
        <w:rPr>
          <w:rFonts w:asciiTheme="minorHAnsi" w:hAnsiTheme="minorHAnsi" w:cstheme="minorHAnsi"/>
          <w:sz w:val="14"/>
        </w:rPr>
      </w:pPr>
      <w:r w:rsidRPr="00966761">
        <w:rPr>
          <w:rFonts w:asciiTheme="minorHAnsi" w:hAnsiTheme="minorHAnsi" w:cstheme="minorHAnsi"/>
          <w:u w:val="single"/>
        </w:rPr>
        <w:t>The result of this judicially created broad preemption has been to limit state and local experimentation in line with</w:t>
      </w:r>
      <w:r w:rsidRPr="00966761">
        <w:rPr>
          <w:rFonts w:asciiTheme="minorHAnsi" w:hAnsiTheme="minorHAnsi" w:cstheme="minorHAnsi"/>
          <w:sz w:val="14"/>
        </w:rPr>
        <w:t xml:space="preserve"> what Justice Brandeis described as </w:t>
      </w:r>
      <w:r w:rsidRPr="00966761">
        <w:rPr>
          <w:rFonts w:asciiTheme="minorHAnsi" w:hAnsiTheme="minorHAnsi" w:cstheme="minorHAnsi"/>
          <w:u w:val="single"/>
        </w:rPr>
        <w:t>laboratories of democracy with labor laws that advance the stated purpose of federal labor law.</w:t>
      </w:r>
      <w:r w:rsidRPr="00966761">
        <w:rPr>
          <w:rFonts w:asciiTheme="minorHAnsi" w:hAnsiTheme="minorHAnsi" w:cstheme="minorHAnsi"/>
          <w:sz w:val="14"/>
        </w:rPr>
        <w:t xml:space="preserve"> However, </w:t>
      </w:r>
      <w:r w:rsidRPr="00966761">
        <w:rPr>
          <w:rFonts w:asciiTheme="minorHAnsi" w:hAnsiTheme="minorHAnsi" w:cstheme="minorHAnsi"/>
          <w:u w:val="single"/>
        </w:rPr>
        <w:t>since states and cities cannot act in the field of labor law, all discussions of federal labor law reform are</w:t>
      </w:r>
      <w:r w:rsidRPr="00966761">
        <w:rPr>
          <w:rFonts w:asciiTheme="minorHAnsi" w:hAnsiTheme="minorHAnsi" w:cstheme="minorHAnsi"/>
          <w:sz w:val="14"/>
        </w:rPr>
        <w:t xml:space="preserve"> purely </w:t>
      </w:r>
      <w:r w:rsidRPr="00966761">
        <w:rPr>
          <w:rFonts w:asciiTheme="minorHAnsi" w:hAnsiTheme="minorHAnsi" w:cstheme="minorHAnsi"/>
          <w:u w:val="single"/>
        </w:rPr>
        <w:t>theoretical</w:t>
      </w:r>
      <w:r w:rsidRPr="00966761">
        <w:rPr>
          <w:rFonts w:asciiTheme="minorHAnsi" w:hAnsiTheme="minorHAnsi" w:cstheme="minorHAnsi"/>
          <w:sz w:val="14"/>
        </w:rPr>
        <w:t xml:space="preserve"> and lack any empirical basis for their possible effects. </w:t>
      </w:r>
    </w:p>
    <w:p w14:paraId="5EBED5BE" w14:textId="77777777" w:rsidR="00EF3178" w:rsidRDefault="00EF3178" w:rsidP="00EF3178">
      <w:pPr>
        <w:rPr>
          <w:rFonts w:asciiTheme="minorHAnsi" w:hAnsiTheme="minorHAnsi" w:cstheme="minorHAnsi"/>
          <w:sz w:val="14"/>
        </w:rPr>
      </w:pPr>
      <w:r w:rsidRPr="00966761">
        <w:rPr>
          <w:rFonts w:asciiTheme="minorHAnsi" w:hAnsiTheme="minorHAnsi" w:cstheme="minorHAnsi"/>
          <w:sz w:val="14"/>
        </w:rPr>
        <w:t xml:space="preserve">Numerous labor law scholars have written critically over the years of the rationale for such broad preemption, as well as the effects it has had on workers' ability to organize. Recently, Lewis &amp; Clark Law Professor Henry Drummonds came up with a list of ten potential reforms that would advance the pro-collective bargaining mission of the NLRA if states could be able to pass such reforms under normal preemption rules. These include allowing states to: increase damages for violating workers' labor rights so the penalties are in line with those for other forms of workplace discrimination; experiment with restrictions on permanent replacement of striking workers and on the use of employer lockouts; experiment with â€œcard checkâ€ recognition of the union; provide equal access to union advocates as well as employers during a campaign for unions; and require arbitration if an impasse arises in the bargaining over a first contract. </w:t>
      </w:r>
    </w:p>
    <w:p w14:paraId="5A1AC099" w14:textId="77777777" w:rsidR="00EF3178" w:rsidRPr="00855A98" w:rsidRDefault="00EF3178" w:rsidP="00EF3178">
      <w:pPr>
        <w:rPr>
          <w:rFonts w:asciiTheme="minorHAnsi" w:hAnsiTheme="minorHAnsi" w:cstheme="minorHAnsi"/>
          <w:sz w:val="14"/>
        </w:rPr>
      </w:pPr>
      <w:r w:rsidRPr="00966761">
        <w:rPr>
          <w:rFonts w:asciiTheme="minorHAnsi" w:hAnsiTheme="minorHAnsi" w:cstheme="minorHAnsi"/>
          <w:b/>
          <w:u w:val="single"/>
        </w:rPr>
        <w:t xml:space="preserve">The one and </w:t>
      </w:r>
      <w:r w:rsidRPr="00A81849">
        <w:rPr>
          <w:rFonts w:asciiTheme="minorHAnsi" w:hAnsiTheme="minorHAnsi" w:cstheme="minorHAnsi"/>
          <w:b/>
          <w:highlight w:val="cyan"/>
          <w:u w:val="single"/>
        </w:rPr>
        <w:t>only</w:t>
      </w:r>
      <w:r w:rsidRPr="00966761">
        <w:rPr>
          <w:rFonts w:asciiTheme="minorHAnsi" w:hAnsiTheme="minorHAnsi" w:cstheme="minorHAnsi"/>
          <w:b/>
          <w:u w:val="single"/>
        </w:rPr>
        <w:t xml:space="preserve"> major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labor reform since</w:t>
      </w:r>
      <w:r w:rsidRPr="00966761">
        <w:rPr>
          <w:rFonts w:asciiTheme="minorHAnsi" w:hAnsiTheme="minorHAnsi" w:cstheme="minorHAnsi"/>
          <w:sz w:val="14"/>
        </w:rPr>
        <w:t xml:space="preserve"> the </w:t>
      </w:r>
      <w:r w:rsidRPr="00A81849">
        <w:rPr>
          <w:rFonts w:asciiTheme="minorHAnsi" w:hAnsiTheme="minorHAnsi" w:cstheme="minorHAnsi"/>
          <w:b/>
          <w:highlight w:val="cyan"/>
          <w:u w:val="single"/>
        </w:rPr>
        <w:t>1935</w:t>
      </w:r>
      <w:r w:rsidRPr="00966761">
        <w:rPr>
          <w:rFonts w:asciiTheme="minorHAnsi" w:hAnsiTheme="minorHAnsi" w:cstheme="minorHAnsi"/>
          <w:sz w:val="14"/>
        </w:rPr>
        <w:t xml:space="preserve"> enactment of the NLRA has had a profound effect on the division of wealth and power in the United States. That, of course, </w:t>
      </w:r>
      <w:r w:rsidRPr="00A81849">
        <w:rPr>
          <w:rFonts w:asciiTheme="minorHAnsi" w:hAnsiTheme="minorHAnsi" w:cstheme="minorHAnsi"/>
          <w:b/>
          <w:highlight w:val="cyan"/>
          <w:u w:val="single"/>
        </w:rPr>
        <w:t xml:space="preserve">was </w:t>
      </w:r>
      <w:r w:rsidRPr="00966761">
        <w:rPr>
          <w:rFonts w:asciiTheme="minorHAnsi" w:hAnsiTheme="minorHAnsi" w:cstheme="minorHAnsi"/>
          <w:b/>
          <w:u w:val="single"/>
        </w:rPr>
        <w:t xml:space="preserve">the provision of the </w:t>
      </w:r>
      <w:r w:rsidRPr="00A81849">
        <w:rPr>
          <w:rFonts w:asciiTheme="minorHAnsi" w:hAnsiTheme="minorHAnsi" w:cstheme="minorHAnsi"/>
          <w:b/>
          <w:highlight w:val="cyan"/>
          <w:u w:val="single"/>
        </w:rPr>
        <w:t>1947</w:t>
      </w:r>
      <w:r w:rsidRPr="00966761">
        <w:rPr>
          <w:rFonts w:asciiTheme="minorHAnsi" w:hAnsiTheme="minorHAnsi" w:cstheme="minorHAnsi"/>
          <w:b/>
          <w:u w:val="single"/>
        </w:rPr>
        <w:t xml:space="preserve"> Taft-Hartley </w:t>
      </w:r>
      <w:r w:rsidRPr="00A81849">
        <w:rPr>
          <w:rFonts w:asciiTheme="minorHAnsi" w:hAnsiTheme="minorHAnsi" w:cstheme="minorHAnsi"/>
          <w:b/>
          <w:highlight w:val="cyan"/>
          <w:u w:val="single"/>
        </w:rPr>
        <w:t>Act</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enabling</w:t>
      </w:r>
      <w:r w:rsidRPr="00966761">
        <w:rPr>
          <w:rFonts w:asciiTheme="minorHAnsi" w:hAnsiTheme="minorHAnsi" w:cstheme="minorHAnsi"/>
          <w:b/>
          <w:u w:val="single"/>
        </w:rPr>
        <w:t xml:space="preserve"> </w:t>
      </w:r>
      <w:r w:rsidRPr="00A81849">
        <w:rPr>
          <w:rFonts w:asciiTheme="minorHAnsi" w:hAnsiTheme="minorHAnsi" w:cstheme="minorHAnsi"/>
          <w:b/>
          <w:highlight w:val="cyan"/>
          <w:u w:val="single"/>
        </w:rPr>
        <w:t>state</w:t>
      </w:r>
      <w:r w:rsidRPr="00966761">
        <w:rPr>
          <w:rFonts w:asciiTheme="minorHAnsi" w:hAnsiTheme="minorHAnsi" w:cstheme="minorHAnsi"/>
          <w:b/>
          <w:u w:val="single"/>
        </w:rPr>
        <w:t xml:space="preserve">s to pass </w:t>
      </w:r>
      <w:r w:rsidRPr="00A81849">
        <w:rPr>
          <w:rFonts w:asciiTheme="minorHAnsi" w:hAnsiTheme="minorHAnsi" w:cstheme="minorHAnsi"/>
          <w:b/>
          <w:highlight w:val="cyan"/>
          <w:u w:val="single"/>
        </w:rPr>
        <w:t>right to work laws</w:t>
      </w:r>
      <w:r w:rsidRPr="00966761">
        <w:rPr>
          <w:rFonts w:asciiTheme="minorHAnsi" w:hAnsiTheme="minorHAnsi" w:cstheme="minorHAnsi"/>
          <w:b/>
          <w:u w:val="single"/>
        </w:rPr>
        <w:t>.</w:t>
      </w:r>
      <w:r w:rsidRPr="00966761">
        <w:rPr>
          <w:rFonts w:asciiTheme="minorHAnsi" w:hAnsiTheme="minorHAnsi" w:cstheme="minorHAnsi"/>
          <w:u w:val="single"/>
        </w:rPr>
        <w:t xml:space="preserve"> </w:t>
      </w:r>
      <w:r w:rsidRPr="00966761">
        <w:rPr>
          <w:rFonts w:asciiTheme="minorHAnsi" w:hAnsiTheme="minorHAnsi" w:cstheme="minorHAnsi"/>
          <w:sz w:val="14"/>
        </w:rPr>
        <w:t>Allowing states and cities to create local rules that promote unionization and collective bargaining that are tailored to local needs and local industries could prove just as significant in the opposite direction.</w:t>
      </w:r>
    </w:p>
    <w:p w14:paraId="4F5BA0F9" w14:textId="77777777" w:rsidR="00EF3178" w:rsidRDefault="00EF3178" w:rsidP="00EF3178"/>
    <w:p w14:paraId="093B3FCF" w14:textId="77777777" w:rsidR="00EF3178" w:rsidRDefault="00EF3178" w:rsidP="00EF3178"/>
    <w:p w14:paraId="16F7D03C" w14:textId="77777777" w:rsidR="00EF3178" w:rsidRPr="00EF3178" w:rsidRDefault="00EF3178" w:rsidP="00EF3178"/>
    <w:p w14:paraId="2FE3AB1D" w14:textId="005B2E97" w:rsidR="00570412" w:rsidRDefault="00570412" w:rsidP="00570412">
      <w:pPr>
        <w:pStyle w:val="Heading1"/>
      </w:pPr>
      <w:r>
        <w:t>1ar</w:t>
      </w:r>
      <w:r w:rsidRPr="00570412">
        <w:t xml:space="preserve"> v </w:t>
      </w:r>
      <w:r>
        <w:t xml:space="preserve">kansas cs </w:t>
      </w:r>
    </w:p>
    <w:p w14:paraId="4C8BF285" w14:textId="77777777" w:rsidR="00570412" w:rsidRPr="00570412" w:rsidRDefault="00570412" w:rsidP="00570412"/>
    <w:p w14:paraId="70FF7950" w14:textId="77777777" w:rsidR="00570412" w:rsidRPr="00570412" w:rsidRDefault="00570412" w:rsidP="00570412"/>
    <w:sectPr w:rsidR="00570412" w:rsidRPr="005704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5E7B" w14:textId="77777777" w:rsidR="004927E9" w:rsidRDefault="004927E9" w:rsidP="00066D2C">
      <w:r>
        <w:separator/>
      </w:r>
    </w:p>
  </w:endnote>
  <w:endnote w:type="continuationSeparator" w:id="0">
    <w:p w14:paraId="3EB4549A" w14:textId="77777777" w:rsidR="004927E9" w:rsidRDefault="004927E9" w:rsidP="00066D2C">
      <w:r>
        <w:continuationSeparator/>
      </w:r>
    </w:p>
  </w:endnote>
  <w:endnote w:type="continuationNotice" w:id="1">
    <w:p w14:paraId="53599C36" w14:textId="77777777" w:rsidR="004927E9" w:rsidRDefault="004927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490DD" w14:textId="77777777" w:rsidR="004927E9" w:rsidRDefault="004927E9" w:rsidP="00066D2C">
      <w:r>
        <w:separator/>
      </w:r>
    </w:p>
  </w:footnote>
  <w:footnote w:type="continuationSeparator" w:id="0">
    <w:p w14:paraId="0514C241" w14:textId="77777777" w:rsidR="004927E9" w:rsidRDefault="004927E9" w:rsidP="00066D2C">
      <w:r>
        <w:continuationSeparator/>
      </w:r>
    </w:p>
  </w:footnote>
  <w:footnote w:type="continuationNotice" w:id="1">
    <w:p w14:paraId="54D16B0B" w14:textId="77777777" w:rsidR="004927E9" w:rsidRDefault="004927E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9210E"/>
    <w:multiLevelType w:val="hybridMultilevel"/>
    <w:tmpl w:val="C3B6BC08"/>
    <w:lvl w:ilvl="0" w:tplc="14FA31E6">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E340E"/>
    <w:multiLevelType w:val="hybridMultilevel"/>
    <w:tmpl w:val="9C3E69F6"/>
    <w:lvl w:ilvl="0" w:tplc="9A96EC7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405EB6"/>
    <w:multiLevelType w:val="hybridMultilevel"/>
    <w:tmpl w:val="ED705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7F19A2"/>
    <w:multiLevelType w:val="hybridMultilevel"/>
    <w:tmpl w:val="CBA40D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9668F"/>
    <w:multiLevelType w:val="hybridMultilevel"/>
    <w:tmpl w:val="A394F3EA"/>
    <w:lvl w:ilvl="0" w:tplc="ED520B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284BC9"/>
    <w:multiLevelType w:val="hybridMultilevel"/>
    <w:tmpl w:val="8EE8E206"/>
    <w:lvl w:ilvl="0" w:tplc="335CCB5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A17003"/>
    <w:multiLevelType w:val="hybridMultilevel"/>
    <w:tmpl w:val="28A0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A01EF3"/>
    <w:multiLevelType w:val="hybridMultilevel"/>
    <w:tmpl w:val="3F783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26326E"/>
    <w:multiLevelType w:val="hybridMultilevel"/>
    <w:tmpl w:val="8536DEAA"/>
    <w:lvl w:ilvl="0" w:tplc="CD2E0956">
      <w:start w:val="1"/>
      <w:numFmt w:val="upperLetter"/>
      <w:lvlText w:val="%1."/>
      <w:lvlJc w:val="left"/>
      <w:pPr>
        <w:ind w:left="720" w:hanging="360"/>
      </w:pPr>
      <w:rPr>
        <w:rFonts w:ascii="Montserrat" w:eastAsiaTheme="majorEastAsia" w:hAnsi="Montserrat"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834306"/>
    <w:multiLevelType w:val="hybridMultilevel"/>
    <w:tmpl w:val="FC2A7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B2387C"/>
    <w:multiLevelType w:val="hybridMultilevel"/>
    <w:tmpl w:val="AC84F0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FD3B8C"/>
    <w:multiLevelType w:val="hybridMultilevel"/>
    <w:tmpl w:val="841ED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CE6B91"/>
    <w:multiLevelType w:val="hybridMultilevel"/>
    <w:tmpl w:val="78863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D3E26CB"/>
    <w:multiLevelType w:val="hybridMultilevel"/>
    <w:tmpl w:val="2EAA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5109B1"/>
    <w:multiLevelType w:val="hybridMultilevel"/>
    <w:tmpl w:val="416C5816"/>
    <w:lvl w:ilvl="0" w:tplc="170EE170">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6B53CD"/>
    <w:multiLevelType w:val="hybridMultilevel"/>
    <w:tmpl w:val="55B8D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E4AD1"/>
    <w:multiLevelType w:val="hybridMultilevel"/>
    <w:tmpl w:val="86FCFDB2"/>
    <w:lvl w:ilvl="0" w:tplc="588E98D8">
      <w:start w:val="1"/>
      <w:numFmt w:val="bullet"/>
      <w:lvlText w:val=""/>
      <w:lvlJc w:val="left"/>
      <w:pPr>
        <w:ind w:left="720" w:hanging="360"/>
      </w:pPr>
      <w:rPr>
        <w:rFonts w:ascii="Symbol" w:hAnsi="Symbol" w:hint="default"/>
      </w:rPr>
    </w:lvl>
    <w:lvl w:ilvl="1" w:tplc="126E7A62">
      <w:start w:val="1"/>
      <w:numFmt w:val="bullet"/>
      <w:lvlText w:val="o"/>
      <w:lvlJc w:val="left"/>
      <w:pPr>
        <w:ind w:left="1440" w:hanging="360"/>
      </w:pPr>
      <w:rPr>
        <w:rFonts w:ascii="Courier New" w:hAnsi="Courier New" w:hint="default"/>
      </w:rPr>
    </w:lvl>
    <w:lvl w:ilvl="2" w:tplc="7026C446">
      <w:start w:val="1"/>
      <w:numFmt w:val="bullet"/>
      <w:lvlText w:val=""/>
      <w:lvlJc w:val="left"/>
      <w:pPr>
        <w:ind w:left="2160" w:hanging="360"/>
      </w:pPr>
      <w:rPr>
        <w:rFonts w:ascii="Wingdings" w:hAnsi="Wingdings" w:hint="default"/>
      </w:rPr>
    </w:lvl>
    <w:lvl w:ilvl="3" w:tplc="54BE57D8">
      <w:start w:val="1"/>
      <w:numFmt w:val="bullet"/>
      <w:lvlText w:val=""/>
      <w:lvlJc w:val="left"/>
      <w:pPr>
        <w:ind w:left="2880" w:hanging="360"/>
      </w:pPr>
      <w:rPr>
        <w:rFonts w:ascii="Symbol" w:hAnsi="Symbol" w:hint="default"/>
      </w:rPr>
    </w:lvl>
    <w:lvl w:ilvl="4" w:tplc="7A3CBFD4">
      <w:start w:val="1"/>
      <w:numFmt w:val="bullet"/>
      <w:lvlText w:val="o"/>
      <w:lvlJc w:val="left"/>
      <w:pPr>
        <w:ind w:left="3600" w:hanging="360"/>
      </w:pPr>
      <w:rPr>
        <w:rFonts w:ascii="Courier New" w:hAnsi="Courier New" w:hint="default"/>
      </w:rPr>
    </w:lvl>
    <w:lvl w:ilvl="5" w:tplc="D8A842C6">
      <w:start w:val="1"/>
      <w:numFmt w:val="bullet"/>
      <w:lvlText w:val=""/>
      <w:lvlJc w:val="left"/>
      <w:pPr>
        <w:ind w:left="4320" w:hanging="360"/>
      </w:pPr>
      <w:rPr>
        <w:rFonts w:ascii="Wingdings" w:hAnsi="Wingdings" w:hint="default"/>
      </w:rPr>
    </w:lvl>
    <w:lvl w:ilvl="6" w:tplc="FC3C264C">
      <w:start w:val="1"/>
      <w:numFmt w:val="bullet"/>
      <w:lvlText w:val=""/>
      <w:lvlJc w:val="left"/>
      <w:pPr>
        <w:ind w:left="5040" w:hanging="360"/>
      </w:pPr>
      <w:rPr>
        <w:rFonts w:ascii="Symbol" w:hAnsi="Symbol" w:hint="default"/>
      </w:rPr>
    </w:lvl>
    <w:lvl w:ilvl="7" w:tplc="A1C0DD76">
      <w:start w:val="1"/>
      <w:numFmt w:val="bullet"/>
      <w:lvlText w:val="o"/>
      <w:lvlJc w:val="left"/>
      <w:pPr>
        <w:ind w:left="5760" w:hanging="360"/>
      </w:pPr>
      <w:rPr>
        <w:rFonts w:ascii="Courier New" w:hAnsi="Courier New" w:hint="default"/>
      </w:rPr>
    </w:lvl>
    <w:lvl w:ilvl="8" w:tplc="AEE034BC">
      <w:start w:val="1"/>
      <w:numFmt w:val="bullet"/>
      <w:lvlText w:val=""/>
      <w:lvlJc w:val="left"/>
      <w:pPr>
        <w:ind w:left="6480" w:hanging="360"/>
      </w:pPr>
      <w:rPr>
        <w:rFonts w:ascii="Wingdings" w:hAnsi="Wingdings" w:hint="default"/>
      </w:rPr>
    </w:lvl>
  </w:abstractNum>
  <w:abstractNum w:abstractNumId="31" w15:restartNumberingAfterBreak="0">
    <w:nsid w:val="78CA3417"/>
    <w:multiLevelType w:val="hybridMultilevel"/>
    <w:tmpl w:val="0FCC700E"/>
    <w:lvl w:ilvl="0" w:tplc="7F9861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77521A"/>
    <w:multiLevelType w:val="hybridMultilevel"/>
    <w:tmpl w:val="FFB8DC1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565554">
    <w:abstractNumId w:val="30"/>
  </w:num>
  <w:num w:numId="2" w16cid:durableId="909073978">
    <w:abstractNumId w:val="18"/>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4"/>
  </w:num>
  <w:num w:numId="14" w16cid:durableId="1695883432">
    <w:abstractNumId w:val="13"/>
  </w:num>
  <w:num w:numId="15" w16cid:durableId="720713117">
    <w:abstractNumId w:val="12"/>
  </w:num>
  <w:num w:numId="16" w16cid:durableId="551960816">
    <w:abstractNumId w:val="22"/>
  </w:num>
  <w:num w:numId="17" w16cid:durableId="780151519">
    <w:abstractNumId w:val="16"/>
  </w:num>
  <w:num w:numId="18" w16cid:durableId="795292455">
    <w:abstractNumId w:val="29"/>
  </w:num>
  <w:num w:numId="19" w16cid:durableId="119080656">
    <w:abstractNumId w:val="10"/>
  </w:num>
  <w:num w:numId="20" w16cid:durableId="1160729657">
    <w:abstractNumId w:val="24"/>
  </w:num>
  <w:num w:numId="21" w16cid:durableId="108936364">
    <w:abstractNumId w:val="31"/>
  </w:num>
  <w:num w:numId="22" w16cid:durableId="1311445223">
    <w:abstractNumId w:val="27"/>
  </w:num>
  <w:num w:numId="23" w16cid:durableId="650452368">
    <w:abstractNumId w:val="25"/>
  </w:num>
  <w:num w:numId="24" w16cid:durableId="19008207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9174502">
    <w:abstractNumId w:val="28"/>
  </w:num>
  <w:num w:numId="26" w16cid:durableId="1170868353">
    <w:abstractNumId w:val="32"/>
  </w:num>
  <w:num w:numId="27" w16cid:durableId="2008900378">
    <w:abstractNumId w:val="19"/>
  </w:num>
  <w:num w:numId="28" w16cid:durableId="1323242805">
    <w:abstractNumId w:val="11"/>
  </w:num>
  <w:num w:numId="29" w16cid:durableId="896432966">
    <w:abstractNumId w:val="15"/>
  </w:num>
  <w:num w:numId="30" w16cid:durableId="1831291001">
    <w:abstractNumId w:val="21"/>
  </w:num>
  <w:num w:numId="31" w16cid:durableId="1237134735">
    <w:abstractNumId w:val="23"/>
  </w:num>
  <w:num w:numId="32" w16cid:durableId="1226455177">
    <w:abstractNumId w:val="20"/>
  </w:num>
  <w:num w:numId="33" w16cid:durableId="1195846551">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ane Murphy"/>
    <w:docVar w:name="OS" w:val="Windows NT"/>
    <w:docVar w:name="OSVersion" w:val="10.0"/>
    <w:docVar w:name="RibbonPointer" w:val="321688408"/>
    <w:docVar w:name="Team" w:val="University of Kentucky"/>
    <w:docVar w:name="VerbatimVersion" w:val="6.0.0"/>
    <w:docVar w:name="WordVersion" w:val="16.0"/>
  </w:docVars>
  <w:rsids>
    <w:rsidRoot w:val="00ED06C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11"/>
    <w:rsid w:val="000A218A"/>
    <w:rsid w:val="000A239C"/>
    <w:rsid w:val="000A4AE6"/>
    <w:rsid w:val="000A5EE1"/>
    <w:rsid w:val="000B3425"/>
    <w:rsid w:val="000B5FBB"/>
    <w:rsid w:val="000B6974"/>
    <w:rsid w:val="000B6B3E"/>
    <w:rsid w:val="000C137E"/>
    <w:rsid w:val="000C60BE"/>
    <w:rsid w:val="000D0D08"/>
    <w:rsid w:val="000D739E"/>
    <w:rsid w:val="000D7A2C"/>
    <w:rsid w:val="000E0913"/>
    <w:rsid w:val="000E13F7"/>
    <w:rsid w:val="000E2525"/>
    <w:rsid w:val="000F5C68"/>
    <w:rsid w:val="000F6390"/>
    <w:rsid w:val="000F6530"/>
    <w:rsid w:val="000F6611"/>
    <w:rsid w:val="000F775F"/>
    <w:rsid w:val="001014FC"/>
    <w:rsid w:val="0010417F"/>
    <w:rsid w:val="00105540"/>
    <w:rsid w:val="00105C8A"/>
    <w:rsid w:val="001119CE"/>
    <w:rsid w:val="001128A3"/>
    <w:rsid w:val="00114316"/>
    <w:rsid w:val="001149FE"/>
    <w:rsid w:val="00117F85"/>
    <w:rsid w:val="00117F87"/>
    <w:rsid w:val="001218F5"/>
    <w:rsid w:val="00122202"/>
    <w:rsid w:val="00125CBB"/>
    <w:rsid w:val="00127061"/>
    <w:rsid w:val="0013029C"/>
    <w:rsid w:val="00131B53"/>
    <w:rsid w:val="001327C1"/>
    <w:rsid w:val="001329A3"/>
    <w:rsid w:val="00134120"/>
    <w:rsid w:val="001356C8"/>
    <w:rsid w:val="001378C8"/>
    <w:rsid w:val="00140A6B"/>
    <w:rsid w:val="00144AD4"/>
    <w:rsid w:val="00146731"/>
    <w:rsid w:val="00146F2E"/>
    <w:rsid w:val="00150A2E"/>
    <w:rsid w:val="00152BF7"/>
    <w:rsid w:val="0016054D"/>
    <w:rsid w:val="00163574"/>
    <w:rsid w:val="001645D4"/>
    <w:rsid w:val="0016567B"/>
    <w:rsid w:val="0016568A"/>
    <w:rsid w:val="00170A72"/>
    <w:rsid w:val="00171A2A"/>
    <w:rsid w:val="001723BA"/>
    <w:rsid w:val="00173F54"/>
    <w:rsid w:val="00175A0C"/>
    <w:rsid w:val="00180A4E"/>
    <w:rsid w:val="00181F58"/>
    <w:rsid w:val="00185E42"/>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04"/>
    <w:rsid w:val="001C48D7"/>
    <w:rsid w:val="001D1994"/>
    <w:rsid w:val="001D1B1D"/>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2C2"/>
    <w:rsid w:val="00225437"/>
    <w:rsid w:val="002263A1"/>
    <w:rsid w:val="00232746"/>
    <w:rsid w:val="00236707"/>
    <w:rsid w:val="00241116"/>
    <w:rsid w:val="0024328E"/>
    <w:rsid w:val="002508CB"/>
    <w:rsid w:val="002514A7"/>
    <w:rsid w:val="00253733"/>
    <w:rsid w:val="002568A1"/>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5C7D"/>
    <w:rsid w:val="00361FA0"/>
    <w:rsid w:val="003662DB"/>
    <w:rsid w:val="00367D96"/>
    <w:rsid w:val="003706D8"/>
    <w:rsid w:val="00373B7F"/>
    <w:rsid w:val="003753F6"/>
    <w:rsid w:val="003779C8"/>
    <w:rsid w:val="00382DF7"/>
    <w:rsid w:val="0038311E"/>
    <w:rsid w:val="0039157C"/>
    <w:rsid w:val="00392B20"/>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337"/>
    <w:rsid w:val="003F3920"/>
    <w:rsid w:val="003F4D5F"/>
    <w:rsid w:val="00405AD7"/>
    <w:rsid w:val="004127EF"/>
    <w:rsid w:val="00414EB4"/>
    <w:rsid w:val="004208C6"/>
    <w:rsid w:val="00425531"/>
    <w:rsid w:val="00425A83"/>
    <w:rsid w:val="00426CC6"/>
    <w:rsid w:val="00431905"/>
    <w:rsid w:val="00431CF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688"/>
    <w:rsid w:val="00462B60"/>
    <w:rsid w:val="00474720"/>
    <w:rsid w:val="00480A40"/>
    <w:rsid w:val="004827C9"/>
    <w:rsid w:val="00486F5E"/>
    <w:rsid w:val="004875B9"/>
    <w:rsid w:val="00491C5F"/>
    <w:rsid w:val="004927E9"/>
    <w:rsid w:val="0049341D"/>
    <w:rsid w:val="00493AA8"/>
    <w:rsid w:val="004A2B4E"/>
    <w:rsid w:val="004A40AB"/>
    <w:rsid w:val="004A539A"/>
    <w:rsid w:val="004A74B8"/>
    <w:rsid w:val="004B0AD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02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4D"/>
    <w:rsid w:val="00521B9F"/>
    <w:rsid w:val="005268F8"/>
    <w:rsid w:val="0053626E"/>
    <w:rsid w:val="00544936"/>
    <w:rsid w:val="005449A8"/>
    <w:rsid w:val="0055242A"/>
    <w:rsid w:val="005525AE"/>
    <w:rsid w:val="005546C5"/>
    <w:rsid w:val="005558FC"/>
    <w:rsid w:val="00557B59"/>
    <w:rsid w:val="00565142"/>
    <w:rsid w:val="00565746"/>
    <w:rsid w:val="00567D6A"/>
    <w:rsid w:val="00567D90"/>
    <w:rsid w:val="00570412"/>
    <w:rsid w:val="00575723"/>
    <w:rsid w:val="00583644"/>
    <w:rsid w:val="00585F11"/>
    <w:rsid w:val="005906F9"/>
    <w:rsid w:val="005932B4"/>
    <w:rsid w:val="005A3550"/>
    <w:rsid w:val="005A4DE4"/>
    <w:rsid w:val="005A60AA"/>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EDE"/>
    <w:rsid w:val="005E78A2"/>
    <w:rsid w:val="005F5E14"/>
    <w:rsid w:val="00622773"/>
    <w:rsid w:val="00622C58"/>
    <w:rsid w:val="0062614B"/>
    <w:rsid w:val="006266E2"/>
    <w:rsid w:val="006267FB"/>
    <w:rsid w:val="0063037B"/>
    <w:rsid w:val="00632C54"/>
    <w:rsid w:val="00635616"/>
    <w:rsid w:val="00640E90"/>
    <w:rsid w:val="00641E99"/>
    <w:rsid w:val="00643BA7"/>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5E"/>
    <w:rsid w:val="00704573"/>
    <w:rsid w:val="007072CC"/>
    <w:rsid w:val="0071254A"/>
    <w:rsid w:val="007131D2"/>
    <w:rsid w:val="00713917"/>
    <w:rsid w:val="00717AF8"/>
    <w:rsid w:val="00720F86"/>
    <w:rsid w:val="00722E77"/>
    <w:rsid w:val="007245F1"/>
    <w:rsid w:val="007247B8"/>
    <w:rsid w:val="0072731C"/>
    <w:rsid w:val="0073056C"/>
    <w:rsid w:val="00735B1F"/>
    <w:rsid w:val="00735BCC"/>
    <w:rsid w:val="00737502"/>
    <w:rsid w:val="00740B3A"/>
    <w:rsid w:val="00740C8B"/>
    <w:rsid w:val="007419F9"/>
    <w:rsid w:val="00743263"/>
    <w:rsid w:val="007454B6"/>
    <w:rsid w:val="0074789B"/>
    <w:rsid w:val="007508C7"/>
    <w:rsid w:val="00754ABD"/>
    <w:rsid w:val="00754D3B"/>
    <w:rsid w:val="00760D6A"/>
    <w:rsid w:val="0076343C"/>
    <w:rsid w:val="00764C12"/>
    <w:rsid w:val="007750DF"/>
    <w:rsid w:val="00777C19"/>
    <w:rsid w:val="00782487"/>
    <w:rsid w:val="00784C8D"/>
    <w:rsid w:val="00785E47"/>
    <w:rsid w:val="007873F5"/>
    <w:rsid w:val="00787491"/>
    <w:rsid w:val="0078760F"/>
    <w:rsid w:val="0079136A"/>
    <w:rsid w:val="00792AD8"/>
    <w:rsid w:val="00792D84"/>
    <w:rsid w:val="00795030"/>
    <w:rsid w:val="00795A26"/>
    <w:rsid w:val="007A00CB"/>
    <w:rsid w:val="007A312F"/>
    <w:rsid w:val="007A7EAB"/>
    <w:rsid w:val="007B34B2"/>
    <w:rsid w:val="007B4F30"/>
    <w:rsid w:val="007B5238"/>
    <w:rsid w:val="007C0AED"/>
    <w:rsid w:val="007C0BEE"/>
    <w:rsid w:val="007C42F3"/>
    <w:rsid w:val="007C4FA7"/>
    <w:rsid w:val="007C5531"/>
    <w:rsid w:val="007C63A0"/>
    <w:rsid w:val="007C6D52"/>
    <w:rsid w:val="007C6F91"/>
    <w:rsid w:val="007C72C0"/>
    <w:rsid w:val="007D034D"/>
    <w:rsid w:val="007D12ED"/>
    <w:rsid w:val="007D2F9C"/>
    <w:rsid w:val="007D330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95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1AF"/>
    <w:rsid w:val="008809E5"/>
    <w:rsid w:val="0089108B"/>
    <w:rsid w:val="00892EE6"/>
    <w:rsid w:val="008931B4"/>
    <w:rsid w:val="008973A2"/>
    <w:rsid w:val="008A0E76"/>
    <w:rsid w:val="008A42FE"/>
    <w:rsid w:val="008A4F23"/>
    <w:rsid w:val="008A5360"/>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66C"/>
    <w:rsid w:val="00901E9C"/>
    <w:rsid w:val="00906F79"/>
    <w:rsid w:val="00907369"/>
    <w:rsid w:val="00910B12"/>
    <w:rsid w:val="00912404"/>
    <w:rsid w:val="00920B9A"/>
    <w:rsid w:val="009249C5"/>
    <w:rsid w:val="00925558"/>
    <w:rsid w:val="00925B25"/>
    <w:rsid w:val="009263C9"/>
    <w:rsid w:val="00930B2A"/>
    <w:rsid w:val="00932B00"/>
    <w:rsid w:val="00934EA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DB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D41"/>
    <w:rsid w:val="00A035A3"/>
    <w:rsid w:val="00A1128F"/>
    <w:rsid w:val="00A16440"/>
    <w:rsid w:val="00A169AC"/>
    <w:rsid w:val="00A2231D"/>
    <w:rsid w:val="00A2334F"/>
    <w:rsid w:val="00A24265"/>
    <w:rsid w:val="00A24FE3"/>
    <w:rsid w:val="00A250AA"/>
    <w:rsid w:val="00A277E6"/>
    <w:rsid w:val="00A30A8F"/>
    <w:rsid w:val="00A3174A"/>
    <w:rsid w:val="00A31B57"/>
    <w:rsid w:val="00A35A28"/>
    <w:rsid w:val="00A35BF9"/>
    <w:rsid w:val="00A36737"/>
    <w:rsid w:val="00A368EF"/>
    <w:rsid w:val="00A41505"/>
    <w:rsid w:val="00A4414C"/>
    <w:rsid w:val="00A4483C"/>
    <w:rsid w:val="00A45CD6"/>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33"/>
    <w:rsid w:val="00A81524"/>
    <w:rsid w:val="00A81D60"/>
    <w:rsid w:val="00A83CC2"/>
    <w:rsid w:val="00A90163"/>
    <w:rsid w:val="00AA1AC0"/>
    <w:rsid w:val="00AA3B66"/>
    <w:rsid w:val="00AA5803"/>
    <w:rsid w:val="00AA584F"/>
    <w:rsid w:val="00AB0AFC"/>
    <w:rsid w:val="00AB2843"/>
    <w:rsid w:val="00AB3118"/>
    <w:rsid w:val="00AB6F32"/>
    <w:rsid w:val="00AC1405"/>
    <w:rsid w:val="00AC46C7"/>
    <w:rsid w:val="00AC5B71"/>
    <w:rsid w:val="00AC5F18"/>
    <w:rsid w:val="00AC6ED5"/>
    <w:rsid w:val="00AD56B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0A9"/>
    <w:rsid w:val="00B1231F"/>
    <w:rsid w:val="00B17927"/>
    <w:rsid w:val="00B20E31"/>
    <w:rsid w:val="00B2113E"/>
    <w:rsid w:val="00B2123B"/>
    <w:rsid w:val="00B2410E"/>
    <w:rsid w:val="00B2727D"/>
    <w:rsid w:val="00B301A2"/>
    <w:rsid w:val="00B31350"/>
    <w:rsid w:val="00B315A8"/>
    <w:rsid w:val="00B32C3E"/>
    <w:rsid w:val="00B379A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6FF"/>
    <w:rsid w:val="00BB1630"/>
    <w:rsid w:val="00BB64D7"/>
    <w:rsid w:val="00BB6860"/>
    <w:rsid w:val="00BC3256"/>
    <w:rsid w:val="00BC3592"/>
    <w:rsid w:val="00BC36DF"/>
    <w:rsid w:val="00BC4B41"/>
    <w:rsid w:val="00BC66ED"/>
    <w:rsid w:val="00BC69BB"/>
    <w:rsid w:val="00BD11D3"/>
    <w:rsid w:val="00BD2B47"/>
    <w:rsid w:val="00BD2CAA"/>
    <w:rsid w:val="00BD3B65"/>
    <w:rsid w:val="00BE1C5C"/>
    <w:rsid w:val="00BE3E67"/>
    <w:rsid w:val="00BE50E6"/>
    <w:rsid w:val="00BE5336"/>
    <w:rsid w:val="00BE61B2"/>
    <w:rsid w:val="00BE7CC3"/>
    <w:rsid w:val="00BF05E1"/>
    <w:rsid w:val="00BF2B0D"/>
    <w:rsid w:val="00BF4E3B"/>
    <w:rsid w:val="00BF5454"/>
    <w:rsid w:val="00BF7EC9"/>
    <w:rsid w:val="00C00D8A"/>
    <w:rsid w:val="00C01C49"/>
    <w:rsid w:val="00C066E6"/>
    <w:rsid w:val="00C069E6"/>
    <w:rsid w:val="00C110C0"/>
    <w:rsid w:val="00C12370"/>
    <w:rsid w:val="00C15000"/>
    <w:rsid w:val="00C15897"/>
    <w:rsid w:val="00C1616B"/>
    <w:rsid w:val="00C16B21"/>
    <w:rsid w:val="00C16DFC"/>
    <w:rsid w:val="00C2079E"/>
    <w:rsid w:val="00C221CD"/>
    <w:rsid w:val="00C27729"/>
    <w:rsid w:val="00C312FA"/>
    <w:rsid w:val="00C332C4"/>
    <w:rsid w:val="00C334F5"/>
    <w:rsid w:val="00C3452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772"/>
    <w:rsid w:val="00C77A6B"/>
    <w:rsid w:val="00C816E6"/>
    <w:rsid w:val="00C82587"/>
    <w:rsid w:val="00C82A19"/>
    <w:rsid w:val="00C84097"/>
    <w:rsid w:val="00C87FA4"/>
    <w:rsid w:val="00C9181A"/>
    <w:rsid w:val="00C9487D"/>
    <w:rsid w:val="00C955CB"/>
    <w:rsid w:val="00C95664"/>
    <w:rsid w:val="00C96E53"/>
    <w:rsid w:val="00CA1597"/>
    <w:rsid w:val="00CA25CC"/>
    <w:rsid w:val="00CA2BA2"/>
    <w:rsid w:val="00CA3ACE"/>
    <w:rsid w:val="00CA5FFF"/>
    <w:rsid w:val="00CA7F86"/>
    <w:rsid w:val="00CB31E4"/>
    <w:rsid w:val="00CB32EF"/>
    <w:rsid w:val="00CC1BDF"/>
    <w:rsid w:val="00CC21EC"/>
    <w:rsid w:val="00CC41F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C0A"/>
    <w:rsid w:val="00D70E15"/>
    <w:rsid w:val="00D714E5"/>
    <w:rsid w:val="00D7546D"/>
    <w:rsid w:val="00D75C54"/>
    <w:rsid w:val="00D839C5"/>
    <w:rsid w:val="00D84043"/>
    <w:rsid w:val="00D91348"/>
    <w:rsid w:val="00D917F8"/>
    <w:rsid w:val="00D9566D"/>
    <w:rsid w:val="00D973E7"/>
    <w:rsid w:val="00DA0EF7"/>
    <w:rsid w:val="00DA4B3F"/>
    <w:rsid w:val="00DA4C45"/>
    <w:rsid w:val="00DA4EB6"/>
    <w:rsid w:val="00DA5F0C"/>
    <w:rsid w:val="00DB0C4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F70"/>
    <w:rsid w:val="00DF7D53"/>
    <w:rsid w:val="00E059A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8D9"/>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DAE"/>
    <w:rsid w:val="00EC3057"/>
    <w:rsid w:val="00EC47C5"/>
    <w:rsid w:val="00ED06C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78"/>
    <w:rsid w:val="00F00A14"/>
    <w:rsid w:val="00F012B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484"/>
    <w:rsid w:val="00FF530C"/>
    <w:rsid w:val="00FF7F00"/>
    <w:rsid w:val="03C5DC95"/>
    <w:rsid w:val="0A7B1FCA"/>
    <w:rsid w:val="1931E78A"/>
    <w:rsid w:val="1A5A14BE"/>
    <w:rsid w:val="1F9A2AE5"/>
    <w:rsid w:val="2FC3635D"/>
    <w:rsid w:val="31C49CD3"/>
    <w:rsid w:val="431CC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59B74"/>
  <w15:chartTrackingRefBased/>
  <w15:docId w15:val="{F23004B0-5DBF-6E40-B6E9-1396A6AC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2D41"/>
    <w:rPr>
      <w:rFonts w:ascii="Calibri" w:hAnsi="Calibri" w:cs="Calibri"/>
      <w:sz w:val="24"/>
    </w:rPr>
  </w:style>
  <w:style w:type="paragraph" w:styleId="Heading1">
    <w:name w:val="heading 1"/>
    <w:aliases w:val="Pocket"/>
    <w:basedOn w:val="Normal"/>
    <w:next w:val="Normal"/>
    <w:link w:val="Heading1Char"/>
    <w:qFormat/>
    <w:rsid w:val="00A02D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2D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1, Char Char,Char Char, Char Char Char Char Char Char Char Char, Char Char Char Char Char Char Char,Char Char Char Char Char Char Char Char,Char Char Char Char Char Char Char,Heading 3 Char3,Heading 3 Char1 Char,Heading 3 Char Char,no"/>
    <w:basedOn w:val="Normal"/>
    <w:next w:val="Normal"/>
    <w:link w:val="Heading3Char"/>
    <w:uiPriority w:val="2"/>
    <w:qFormat/>
    <w:rsid w:val="00A02D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 Ch,Heading 2 Char1 Char Char,Heading 2 Char Char Char Char,TAG,Ch,No Spacing211,No Spacing12,No Spacing1,No Spacing11,No Spacing111,No Spacing112,No Spacing1121"/>
    <w:basedOn w:val="Normal"/>
    <w:next w:val="Normal"/>
    <w:link w:val="Heading4Char"/>
    <w:uiPriority w:val="3"/>
    <w:qFormat/>
    <w:rsid w:val="00A02D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2D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2D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D41"/>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8"/>
    <w:qFormat/>
    <w:rsid w:val="00A02D41"/>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A02D41"/>
    <w:rPr>
      <w:color w:val="auto"/>
      <w:u w:val="none"/>
    </w:rPr>
  </w:style>
  <w:style w:type="character" w:customStyle="1" w:styleId="Heading1Char">
    <w:name w:val="Heading 1 Char"/>
    <w:aliases w:val="Pocket Char"/>
    <w:basedOn w:val="DefaultParagraphFont"/>
    <w:link w:val="Heading1"/>
    <w:rsid w:val="00A02D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2D41"/>
    <w:rPr>
      <w:rFonts w:ascii="Calibri" w:eastAsiaTheme="majorEastAsia" w:hAnsi="Calibri" w:cstheme="majorBidi"/>
      <w:b/>
      <w:sz w:val="44"/>
      <w:szCs w:val="26"/>
      <w:u w:val="double"/>
    </w:rPr>
  </w:style>
  <w:style w:type="character" w:customStyle="1" w:styleId="Heading3Char">
    <w:name w:val="Heading 3 Char"/>
    <w:aliases w:val="Block Char,Char1 Char, Char Char Char,Char Char Char, Char Char Char Char Char Char Char Char Char, Char Char Char Char Char Char Char Char1,Char Char Char Char Char Char Char Char Char,Char Char Char Char Char Char Char Char1,Text 7 Char"/>
    <w:basedOn w:val="DefaultParagraphFont"/>
    <w:link w:val="Heading3"/>
    <w:uiPriority w:val="2"/>
    <w:rsid w:val="00A02D41"/>
    <w:rPr>
      <w:rFonts w:ascii="Calibri" w:eastAsiaTheme="majorEastAsia" w:hAnsi="Calibri"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 Ch Char,Heading 2 Char1 Char Char Char,Heading 2 Char Char Char Char Char,TAG Char,Ch Char,No Spacing211 Char"/>
    <w:basedOn w:val="DefaultParagraphFont"/>
    <w:link w:val="Heading4"/>
    <w:uiPriority w:val="3"/>
    <w:rsid w:val="00A02D4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02D41"/>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A02D41"/>
    <w:rPr>
      <w:b w:val="0"/>
      <w:sz w:val="24"/>
      <w:u w:val="single"/>
    </w:rPr>
  </w:style>
  <w:style w:type="character" w:styleId="Strong">
    <w:name w:val="Strong"/>
    <w:basedOn w:val="DefaultParagraphFont"/>
    <w:uiPriority w:val="22"/>
    <w:qFormat/>
    <w:rsid w:val="00A02D41"/>
    <w:rPr>
      <w:b/>
      <w:bCs/>
    </w:rPr>
  </w:style>
  <w:style w:type="character" w:styleId="BookTitle">
    <w:name w:val="Book Title"/>
    <w:basedOn w:val="DefaultParagraphFont"/>
    <w:uiPriority w:val="33"/>
    <w:qFormat/>
    <w:rsid w:val="00A02D41"/>
    <w:rPr>
      <w:b/>
      <w:bCs/>
      <w:i/>
      <w:iCs/>
      <w:spacing w:val="5"/>
    </w:rPr>
  </w:style>
  <w:style w:type="character" w:customStyle="1" w:styleId="Heading5Char">
    <w:name w:val="Heading 5 Char"/>
    <w:basedOn w:val="DefaultParagraphFont"/>
    <w:link w:val="Heading5"/>
    <w:uiPriority w:val="9"/>
    <w:semiHidden/>
    <w:rsid w:val="00A02D41"/>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A02D41"/>
  </w:style>
  <w:style w:type="paragraph" w:styleId="Header">
    <w:name w:val="header"/>
    <w:basedOn w:val="Normal"/>
    <w:link w:val="HeaderChar"/>
    <w:uiPriority w:val="99"/>
    <w:semiHidden/>
    <w:rsid w:val="00A02D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2D41"/>
    <w:rPr>
      <w:rFonts w:ascii="Calibri" w:hAnsi="Calibri" w:cs="Calibri"/>
      <w:sz w:val="24"/>
    </w:rPr>
  </w:style>
  <w:style w:type="paragraph" w:styleId="Footer">
    <w:name w:val="footer"/>
    <w:basedOn w:val="Normal"/>
    <w:link w:val="FooterChar"/>
    <w:uiPriority w:val="99"/>
    <w:semiHidden/>
    <w:rsid w:val="00A02D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2D41"/>
    <w:rPr>
      <w:rFonts w:ascii="Calibri" w:hAnsi="Calibri" w:cs="Calibri"/>
      <w:sz w:val="24"/>
    </w:rPr>
  </w:style>
  <w:style w:type="paragraph" w:styleId="BodyText">
    <w:name w:val="Body Text"/>
    <w:basedOn w:val="Normal"/>
    <w:link w:val="BodyTextChar"/>
    <w:uiPriority w:val="99"/>
    <w:semiHidden/>
    <w:unhideWhenUsed/>
    <w:rsid w:val="00A02D41"/>
    <w:pPr>
      <w:spacing w:after="120"/>
    </w:pPr>
  </w:style>
  <w:style w:type="character" w:customStyle="1" w:styleId="BodyTextChar">
    <w:name w:val="Body Text Char"/>
    <w:basedOn w:val="DefaultParagraphFont"/>
    <w:link w:val="BodyText"/>
    <w:uiPriority w:val="99"/>
    <w:semiHidden/>
    <w:rsid w:val="00A02D41"/>
    <w:rPr>
      <w:rFonts w:ascii="Calibri" w:hAnsi="Calibri" w:cs="Calibri"/>
      <w:sz w:val="24"/>
    </w:rPr>
  </w:style>
  <w:style w:type="paragraph" w:styleId="NoSpacing">
    <w:name w:val="No Spacing"/>
    <w:link w:val="NoSpacingChar"/>
    <w:uiPriority w:val="99"/>
    <w:unhideWhenUsed/>
    <w:qFormat/>
    <w:rsid w:val="00A02D4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02D4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A02D41"/>
    <w:rPr>
      <w:color w:val="0563C1" w:themeColor="hyperlink"/>
      <w:u w:val="single"/>
    </w:rPr>
  </w:style>
  <w:style w:type="character" w:styleId="UnresolvedMention">
    <w:name w:val="Unresolved Mention"/>
    <w:basedOn w:val="DefaultParagraphFont"/>
    <w:uiPriority w:val="99"/>
    <w:semiHidden/>
    <w:unhideWhenUsed/>
    <w:rsid w:val="00A02D41"/>
    <w:rPr>
      <w:color w:val="605E5C"/>
      <w:shd w:val="clear" w:color="auto" w:fill="E1DFDD"/>
    </w:rPr>
  </w:style>
  <w:style w:type="paragraph" w:styleId="ListParagraph">
    <w:name w:val="List Paragraph"/>
    <w:aliases w:val="6 font"/>
    <w:basedOn w:val="Normal"/>
    <w:uiPriority w:val="34"/>
    <w:unhideWhenUsed/>
    <w:qFormat/>
    <w:rsid w:val="00ED06CF"/>
    <w:pPr>
      <w:ind w:left="720"/>
      <w:contextualSpacing/>
    </w:pPr>
  </w:style>
  <w:style w:type="paragraph" w:customStyle="1" w:styleId="textbold">
    <w:name w:val="text bold"/>
    <w:basedOn w:val="Normal"/>
    <w:link w:val="Emphasis"/>
    <w:uiPriority w:val="8"/>
    <w:qFormat/>
    <w:rsid w:val="00ED06C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D06C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D06CF"/>
    <w:pPr>
      <w:spacing w:after="0" w:line="240" w:lineRule="auto"/>
    </w:pPr>
    <w:rPr>
      <w:u w:val="single"/>
    </w:rPr>
  </w:style>
  <w:style w:type="paragraph" w:styleId="NormalWeb">
    <w:name w:val="Normal (Web)"/>
    <w:basedOn w:val="Normal"/>
    <w:uiPriority w:val="99"/>
    <w:semiHidden/>
    <w:unhideWhenUsed/>
    <w:rsid w:val="00C82A19"/>
    <w:pPr>
      <w:spacing w:before="100" w:beforeAutospacing="1" w:after="100" w:afterAutospacing="1"/>
    </w:pPr>
    <w:rPr>
      <w:rFonts w:ascii="Times New Roman" w:eastAsia="Times New Roman" w:hAnsi="Times New Roman" w:cs="Times New Roman"/>
      <w:szCs w:val="24"/>
    </w:rPr>
  </w:style>
  <w:style w:type="character" w:customStyle="1" w:styleId="normaltextrun">
    <w:name w:val="normaltextrun"/>
    <w:basedOn w:val="DefaultParagraphFont"/>
    <w:rsid w:val="00D62C0A"/>
  </w:style>
  <w:style w:type="character" w:customStyle="1" w:styleId="anchor-text">
    <w:name w:val="anchor-text"/>
    <w:basedOn w:val="DefaultParagraphFont"/>
    <w:rsid w:val="005E6EDE"/>
  </w:style>
  <w:style w:type="paragraph" w:customStyle="1" w:styleId="Emphasis1">
    <w:name w:val="Emphasis1"/>
    <w:basedOn w:val="Normal"/>
    <w:uiPriority w:val="8"/>
    <w:qFormat/>
    <w:rsid w:val="005E6EDE"/>
    <w:pPr>
      <w:ind w:left="720"/>
      <w:jc w:val="both"/>
    </w:pPr>
    <w:rPr>
      <w:b/>
      <w:iCs/>
      <w:u w:val="single"/>
      <w:bdr w:val="single" w:sz="8" w:space="0" w:color="auto"/>
    </w:rPr>
  </w:style>
  <w:style w:type="character" w:customStyle="1" w:styleId="rfzyhc">
    <w:name w:val="rfzyhc"/>
    <w:basedOn w:val="DefaultParagraphFont"/>
    <w:rsid w:val="005E6EDE"/>
  </w:style>
  <w:style w:type="character" w:customStyle="1" w:styleId="off-screen">
    <w:name w:val="off-screen"/>
    <w:basedOn w:val="DefaultParagraphFont"/>
    <w:rsid w:val="005E6EDE"/>
  </w:style>
  <w:style w:type="character" w:customStyle="1" w:styleId="apple-converted-space">
    <w:name w:val="apple-converted-space"/>
    <w:basedOn w:val="DefaultParagraphFont"/>
    <w:qFormat/>
    <w:rsid w:val="005E6EDE"/>
  </w:style>
  <w:style w:type="paragraph" w:customStyle="1" w:styleId="UnderlinePara">
    <w:name w:val="Underline Para"/>
    <w:basedOn w:val="Normal"/>
    <w:uiPriority w:val="7"/>
    <w:qFormat/>
    <w:rsid w:val="005E6EDE"/>
    <w:pPr>
      <w:widowControl w:val="0"/>
      <w:suppressAutoHyphens/>
      <w:spacing w:after="200"/>
      <w:contextualSpacing/>
    </w:pPr>
    <w:rPr>
      <w:rFonts w:asciiTheme="minorHAnsi" w:hAnsiTheme="minorHAnsi" w:cstheme="minorBidi"/>
      <w:u w:val="single"/>
    </w:rPr>
  </w:style>
  <w:style w:type="character" w:customStyle="1" w:styleId="list-label">
    <w:name w:val="list-label"/>
    <w:basedOn w:val="DefaultParagraphFont"/>
    <w:rsid w:val="005E6EDE"/>
  </w:style>
  <w:style w:type="paragraph" w:customStyle="1" w:styleId="Analytic">
    <w:name w:val="Analytic"/>
    <w:link w:val="AnalyticChar"/>
    <w:autoRedefine/>
    <w:uiPriority w:val="4"/>
    <w:qFormat/>
    <w:rsid w:val="005E6EDE"/>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5E6EDE"/>
    <w:rPr>
      <w:rFonts w:ascii="Georgia" w:hAnsi="Georgia" w:cs="Times New Roman"/>
      <w:b/>
      <w:color w:val="44546A" w:themeColor="text2"/>
      <w:sz w:val="26"/>
    </w:rPr>
  </w:style>
  <w:style w:type="character" w:customStyle="1" w:styleId="underline">
    <w:name w:val="underline"/>
    <w:qFormat/>
    <w:rsid w:val="00C77772"/>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975141087">
      <w:bodyDiv w:val="1"/>
      <w:marLeft w:val="0"/>
      <w:marRight w:val="0"/>
      <w:marTop w:val="0"/>
      <w:marBottom w:val="0"/>
      <w:divBdr>
        <w:top w:val="none" w:sz="0" w:space="0" w:color="auto"/>
        <w:left w:val="none" w:sz="0" w:space="0" w:color="auto"/>
        <w:bottom w:val="none" w:sz="0" w:space="0" w:color="auto"/>
        <w:right w:val="none" w:sz="0" w:space="0" w:color="auto"/>
      </w:divBdr>
    </w:div>
    <w:div w:id="208195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cism.org/articles/law-and-justice/criminal-justice-and-racism/137-prison-industrial-complex/2433-prison-labor-as-a-lawful" TargetMode="External"/><Relationship Id="rId13" Type="http://schemas.openxmlformats.org/officeDocument/2006/relationships/hyperlink" Target="https://researchonline.stthomas.edu/esploro/outputs/991015130917203691" TargetMode="External"/><Relationship Id="rId18" Type="http://schemas.openxmlformats.org/officeDocument/2006/relationships/hyperlink" Target="https://www.taylorfrancis.com/chapters/edit/10.4324/9780429329173-16/carceral-enjoyments-killjoying-social-life-social-death-andrew-di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cholarship.law.ufl.edu/jlpp/vol31/iss2/1" TargetMode="External"/><Relationship Id="rId17" Type="http://schemas.openxmlformats.org/officeDocument/2006/relationships/hyperlink" Target="https://www.dbllaw.com/labor-boards-ruling-reversal-widening-the-definition-of-employee/" TargetMode="External"/><Relationship Id="rId2" Type="http://schemas.openxmlformats.org/officeDocument/2006/relationships/numbering" Target="numbering.xml"/><Relationship Id="rId16" Type="http://schemas.openxmlformats.org/officeDocument/2006/relationships/hyperlink" Target="https://doi.org/10.52214/cjrl.v13i1.11912" TargetMode="External"/><Relationship Id="rId20" Type="http://schemas.openxmlformats.org/officeDocument/2006/relationships/hyperlink" Target="https://prospect.org/labor/way-forward-labor-sta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alelawjournal.org/review/prisons-as-laboratories-of-antidemocracy" TargetMode="External"/><Relationship Id="rId5" Type="http://schemas.openxmlformats.org/officeDocument/2006/relationships/webSettings" Target="webSettings.xml"/><Relationship Id="rId15" Type="http://schemas.openxmlformats.org/officeDocument/2006/relationships/hyperlink" Target="http://dx.doi.org/10.2139/ssrn.4418268" TargetMode="External"/><Relationship Id="rId10" Type="http://schemas.openxmlformats.org/officeDocument/2006/relationships/hyperlink" Target="https://vasocialpolicy.org/elementor-723/" TargetMode="External"/><Relationship Id="rId19" Type="http://schemas.openxmlformats.org/officeDocument/2006/relationships/hyperlink" Target="https://www.motherjones.com/politics/2025/09/donald-trump-plan-to-rig-2026-midterm-elections-voter-suppression-gerrymandering-certification/" TargetMode="External"/><Relationship Id="rId4" Type="http://schemas.openxmlformats.org/officeDocument/2006/relationships/settings" Target="settings.xml"/><Relationship Id="rId9" Type="http://schemas.openxmlformats.org/officeDocument/2006/relationships/hyperlink" Target="https://digitalcommons.law.uidaho.edu/idaho-law-review/vol52/iss3/7" TargetMode="External"/><Relationship Id="rId14" Type="http://schemas.openxmlformats.org/officeDocument/2006/relationships/hyperlink" Target="http://dx.doi.org/10.2139/ssrn.3942151"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idah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16134</Words>
  <Characters>91969</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Ervin, Saidah Z.</cp:lastModifiedBy>
  <cp:revision>2</cp:revision>
  <dcterms:created xsi:type="dcterms:W3CDTF">2025-09-28T17:58:00Z</dcterms:created>
  <dcterms:modified xsi:type="dcterms:W3CDTF">2025-09-28T17:58:00Z</dcterms:modified>
</cp:coreProperties>
</file>