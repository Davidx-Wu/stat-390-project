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2B684" w14:textId="641BB44E" w:rsidR="001D0C2F" w:rsidRDefault="001D0C2F" w:rsidP="001D0C2F">
      <w:pPr>
        <w:pStyle w:val="Heading1"/>
      </w:pPr>
      <w:r>
        <w:t>1AC</w:t>
      </w:r>
    </w:p>
    <w:p w14:paraId="7F570B63" w14:textId="2B564DC8" w:rsidR="00FE69F0" w:rsidRDefault="00FE69F0" w:rsidP="00FE69F0">
      <w:pPr>
        <w:pStyle w:val="Heading3"/>
      </w:pPr>
      <w:r>
        <w:t>Plan---1AC</w:t>
      </w:r>
    </w:p>
    <w:p w14:paraId="495CD624" w14:textId="77777777" w:rsidR="00FE69F0" w:rsidRPr="004C0706" w:rsidRDefault="00FE69F0" w:rsidP="00FE69F0">
      <w:pPr>
        <w:pStyle w:val="Heading4"/>
      </w:pPr>
      <w:r w:rsidRPr="004C0706">
        <w:t>The United States federal government should substantially strengthen collective bargaining rights for contracted active data workers in the United States</w:t>
      </w:r>
      <w:r w:rsidRPr="004C0706">
        <w:rPr>
          <w:bCs/>
        </w:rPr>
        <w:t>.</w:t>
      </w:r>
    </w:p>
    <w:p w14:paraId="0990029E" w14:textId="77777777" w:rsidR="00FE69F0" w:rsidRDefault="00FE69F0" w:rsidP="00FE69F0">
      <w:pPr>
        <w:pStyle w:val="Heading3"/>
      </w:pPr>
      <w:r>
        <w:t>Data Economy---1AC</w:t>
      </w:r>
    </w:p>
    <w:p w14:paraId="74C10B36" w14:textId="77777777" w:rsidR="00FE69F0" w:rsidRDefault="00FE69F0" w:rsidP="00FE69F0">
      <w:pPr>
        <w:pStyle w:val="Heading4"/>
      </w:pPr>
      <w:r>
        <w:t xml:space="preserve">Platforms have a </w:t>
      </w:r>
      <w:r w:rsidRPr="00F87B0E">
        <w:rPr>
          <w:u w:val="single"/>
        </w:rPr>
        <w:t>wide array</w:t>
      </w:r>
      <w:r>
        <w:t xml:space="preserve"> of </w:t>
      </w:r>
      <w:r w:rsidRPr="00647302">
        <w:rPr>
          <w:u w:val="single"/>
        </w:rPr>
        <w:t>intrusive</w:t>
      </w:r>
      <w:r>
        <w:t xml:space="preserve"> collection </w:t>
      </w:r>
      <w:r w:rsidRPr="00647302">
        <w:t>techniques</w:t>
      </w:r>
      <w:r>
        <w:t xml:space="preserve"> but collective action at scale </w:t>
      </w:r>
      <w:r w:rsidRPr="00647302">
        <w:rPr>
          <w:u w:val="single"/>
        </w:rPr>
        <w:t>reigns</w:t>
      </w:r>
      <w:r>
        <w:t xml:space="preserve"> in abuse. </w:t>
      </w:r>
    </w:p>
    <w:p w14:paraId="2CD81014" w14:textId="77777777" w:rsidR="00FE69F0" w:rsidRPr="00562171" w:rsidRDefault="00FE69F0" w:rsidP="00FE69F0">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7ED93AC" w14:textId="77777777" w:rsidR="00FE69F0" w:rsidRPr="00F87B0E" w:rsidRDefault="00FE69F0" w:rsidP="00FE69F0">
      <w:pPr>
        <w:rPr>
          <w:sz w:val="14"/>
        </w:rPr>
      </w:pPr>
      <w:r w:rsidRPr="00F87B0E">
        <w:rPr>
          <w:sz w:val="14"/>
        </w:rPr>
        <w:t>4. THE POLITICAL ECONOMY OF DATA</w:t>
      </w:r>
    </w:p>
    <w:p w14:paraId="70472777" w14:textId="77777777" w:rsidR="00FE69F0" w:rsidRPr="00F87B0E" w:rsidRDefault="00FE69F0" w:rsidP="00FE69F0">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in a position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74C1F557" w14:textId="77777777" w:rsidR="00FE69F0" w:rsidRPr="00F87B0E" w:rsidRDefault="00FE69F0" w:rsidP="00FE69F0">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information asymmetry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relation, but rather is due to the fact that users with low </w:t>
      </w:r>
      <w:r w:rsidRPr="00F87B0E">
        <w:rPr>
          <w:rStyle w:val="StyleUnderline"/>
        </w:rPr>
        <w:t>bargaining power grant</w:t>
      </w:r>
      <w:r w:rsidRPr="00F87B0E">
        <w:rPr>
          <w:sz w:val="14"/>
        </w:rPr>
        <w:t xml:space="preserve"> to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relationship, and might be the outcome of a bargaining situation in which users have more power. So while problems that are analogous to the political economy of capital arise in the case of data contributions, the labor-like bargaining situation appears to be the more fundamental problem. </w:t>
      </w:r>
    </w:p>
    <w:p w14:paraId="4FEE0736" w14:textId="77777777" w:rsidR="00FE69F0" w:rsidRPr="00F87B0E" w:rsidRDefault="00FE69F0" w:rsidP="00FE69F0">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which we characterized by the facts that (L1) nearly everyone sells their labor, but (L2) sellers of labor have a systematically smaller bargaining advantage than buyers have; and (L3) the resulting employment relationship inevitably involves openended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79977F27" w14:textId="77777777" w:rsidR="00FE69F0" w:rsidRPr="00F87B0E" w:rsidRDefault="00FE69F0" w:rsidP="00FE69F0">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of </w:t>
      </w:r>
      <w:r w:rsidRPr="00B50DAC">
        <w:rPr>
          <w:rStyle w:val="Emphasis"/>
          <w:highlight w:val="cyan"/>
        </w:rPr>
        <w:t>platforms</w:t>
      </w:r>
      <w:r w:rsidRPr="00F75C89">
        <w:rPr>
          <w:rStyle w:val="StyleUnderline"/>
        </w:rPr>
        <w:t xml:space="preserve"> for search,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So the economic relationship between an internet user and a platform is very often based on the user’s consensual transfer of data.13 </w:t>
      </w:r>
    </w:p>
    <w:p w14:paraId="43F5E185" w14:textId="77777777" w:rsidR="00FE69F0" w:rsidRPr="00F87B0E" w:rsidRDefault="00FE69F0" w:rsidP="00FE69F0">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4AD989F3" w14:textId="77777777" w:rsidR="00FE69F0" w:rsidRPr="00F87B0E" w:rsidRDefault="00FE69F0" w:rsidP="00FE69F0">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168E18EE" w14:textId="77777777" w:rsidR="00FE69F0" w:rsidRPr="00F87B0E" w:rsidRDefault="00FE69F0" w:rsidP="00FE69F0">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645F1A48" w14:textId="77777777" w:rsidR="00FE69F0" w:rsidRPr="00F87B0E" w:rsidRDefault="00FE69F0" w:rsidP="00FE69F0">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2F80225C" w14:textId="77777777" w:rsidR="00FE69F0" w:rsidRPr="00F87B0E" w:rsidRDefault="00FE69F0" w:rsidP="00FE69F0">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61B2F3F8" w14:textId="77777777" w:rsidR="00FE69F0" w:rsidRPr="00F87B0E" w:rsidRDefault="00FE69F0" w:rsidP="00FE69F0">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2946550D" w14:textId="77777777" w:rsidR="00FE69F0" w:rsidRPr="00F87B0E" w:rsidRDefault="00FE69F0" w:rsidP="00FE69F0">
      <w:pPr>
        <w:rPr>
          <w:sz w:val="14"/>
        </w:rPr>
      </w:pPr>
      <w:r w:rsidRPr="00F87B0E">
        <w:rPr>
          <w:sz w:val="14"/>
        </w:rPr>
        <w:t xml:space="preserve">5. POLICY ALTERNATIVES </w:t>
      </w:r>
    </w:p>
    <w:p w14:paraId="0A39930A" w14:textId="77777777" w:rsidR="00FE69F0" w:rsidRPr="00F87B0E" w:rsidRDefault="00FE69F0" w:rsidP="00FE69F0">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5DCAACC4" w14:textId="77777777" w:rsidR="00FE69F0" w:rsidRPr="00F87B0E" w:rsidRDefault="00FE69F0" w:rsidP="00FE69F0">
      <w:pPr>
        <w:rPr>
          <w:sz w:val="14"/>
        </w:rPr>
      </w:pPr>
      <w:r w:rsidRPr="00F87B0E">
        <w:rPr>
          <w:sz w:val="14"/>
        </w:rPr>
        <w:t>Consider then, from the political economy perspective outlined above, the major solutions that have been suggested for managing the user-platform relationship:</w:t>
      </w:r>
    </w:p>
    <w:p w14:paraId="4352B5A4" w14:textId="77777777" w:rsidR="00FE69F0" w:rsidRPr="00F87B0E" w:rsidRDefault="00FE69F0" w:rsidP="00FE69F0">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570F37A2" w14:textId="77777777" w:rsidR="00FE69F0" w:rsidRPr="00396D37" w:rsidRDefault="00FE69F0" w:rsidP="00FE69F0">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is key to quickly prevent </w:t>
      </w:r>
      <w:r w:rsidRPr="00396D37">
        <w:rPr>
          <w:u w:val="single"/>
        </w:rPr>
        <w:t>oppressive</w:t>
      </w:r>
      <w:r>
        <w:t xml:space="preserve"> AI lock in. </w:t>
      </w:r>
    </w:p>
    <w:p w14:paraId="7DD620A2" w14:textId="77777777" w:rsidR="00FE69F0" w:rsidRPr="00783613" w:rsidRDefault="00FE69F0" w:rsidP="00FE69F0">
      <w:r w:rsidRPr="002D0016">
        <w:rPr>
          <w:rStyle w:val="Style13ptBold"/>
        </w:rPr>
        <w:t>Vincent</w:t>
      </w:r>
      <w:r w:rsidRPr="00783613">
        <w:t xml:space="preserve"> et al </w:t>
      </w:r>
      <w:r w:rsidRPr="002D0016">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1AAEDE71" w14:textId="77777777" w:rsidR="00FE69F0" w:rsidRPr="00AD520B" w:rsidRDefault="00FE69F0" w:rsidP="00FE69F0">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19844A1" w14:textId="77777777" w:rsidR="00FE69F0" w:rsidRPr="00AD520B" w:rsidRDefault="00FE69F0" w:rsidP="00FE69F0">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098DBB72" w14:textId="77777777" w:rsidR="00FE69F0" w:rsidRPr="00AD520B" w:rsidRDefault="00FE69F0" w:rsidP="00FE69F0">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1D5CA78F" w14:textId="77777777" w:rsidR="00FE69F0" w:rsidRPr="00AD520B" w:rsidRDefault="00FE69F0" w:rsidP="00FE69F0">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0694D3B2" w14:textId="77777777" w:rsidR="00FE69F0" w:rsidRPr="00AD520B" w:rsidRDefault="00FE69F0" w:rsidP="00FE69F0">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168A16BA" w14:textId="77777777" w:rsidR="00FE69F0" w:rsidRPr="00AD520B" w:rsidRDefault="00FE69F0" w:rsidP="00FE69F0">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A96A6DA" w14:textId="77777777" w:rsidR="00FE69F0" w:rsidRPr="00AD520B" w:rsidRDefault="00FE69F0" w:rsidP="00FE69F0">
      <w:pPr>
        <w:spacing w:line="256" w:lineRule="auto"/>
        <w:rPr>
          <w:rFonts w:eastAsia="Calibri"/>
          <w:sz w:val="14"/>
        </w:rPr>
      </w:pPr>
      <w:r w:rsidRPr="00AD520B">
        <w:rPr>
          <w:rFonts w:eastAsia="Calibri"/>
          <w:sz w:val="14"/>
        </w:rPr>
        <w:t>1.3 Target Audience</w:t>
      </w:r>
    </w:p>
    <w:p w14:paraId="108BC567" w14:textId="77777777" w:rsidR="00FE69F0" w:rsidRPr="002440F5" w:rsidRDefault="00FE69F0" w:rsidP="00FE69F0">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5D20A97A" w14:textId="77777777" w:rsidR="00FE69F0" w:rsidRPr="002440F5" w:rsidRDefault="00FE69F0" w:rsidP="00FE69F0">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49129BD7" w14:textId="77777777" w:rsidR="00FE69F0" w:rsidRPr="00AD520B" w:rsidRDefault="00FE69F0" w:rsidP="00FE69F0">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9F15DDF" w14:textId="77777777" w:rsidR="00FE69F0" w:rsidRPr="00AD520B" w:rsidRDefault="00FE69F0" w:rsidP="00FE69F0">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6BAB1AE3" w14:textId="77777777" w:rsidR="00FE69F0" w:rsidRDefault="00FE69F0" w:rsidP="00FE69F0">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1E335F5E" w14:textId="77777777" w:rsidR="00FE69F0" w:rsidRPr="00C84713" w:rsidRDefault="00FE69F0" w:rsidP="00FE69F0">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33DE5804" w14:textId="77777777" w:rsidR="00FE69F0" w:rsidRPr="00AD520B" w:rsidRDefault="00FE69F0" w:rsidP="00FE69F0">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73E35423" w14:textId="77777777" w:rsidR="00FE69F0" w:rsidRPr="00AD520B" w:rsidRDefault="00FE69F0" w:rsidP="00FE69F0">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731FB5E0" w14:textId="77777777" w:rsidR="00FE69F0" w:rsidRPr="00AD520B" w:rsidRDefault="00FE69F0" w:rsidP="00FE69F0">
      <w:pPr>
        <w:spacing w:line="256" w:lineRule="auto"/>
        <w:rPr>
          <w:rFonts w:eastAsia="Calibri"/>
          <w:sz w:val="12"/>
        </w:rPr>
      </w:pPr>
      <w:r w:rsidRPr="00AD520B">
        <w:rPr>
          <w:rFonts w:eastAsia="Calibri"/>
          <w:sz w:val="12"/>
        </w:rPr>
        <w:t>3 Harms from AI-driven Power Concentration</w:t>
      </w:r>
    </w:p>
    <w:p w14:paraId="2291599F" w14:textId="77777777" w:rsidR="00FE69F0" w:rsidRPr="00AD520B" w:rsidRDefault="00FE69F0" w:rsidP="00FE69F0">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3D27FD5B" w14:textId="77777777" w:rsidR="00FE69F0" w:rsidRPr="00286599" w:rsidRDefault="00FE69F0" w:rsidP="00FE69F0">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422F68AC" w14:textId="77777777" w:rsidR="00FE69F0" w:rsidRPr="000A60E8" w:rsidRDefault="00FE69F0" w:rsidP="00FE69F0">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2FCF5571" w14:textId="77777777" w:rsidR="00FE69F0" w:rsidRPr="00AD520B" w:rsidRDefault="00FE69F0" w:rsidP="00FE69F0">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400DAA6A" w14:textId="77777777" w:rsidR="00FE69F0" w:rsidRPr="00AD520B" w:rsidRDefault="00FE69F0" w:rsidP="00FE69F0">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674F8098" w14:textId="77777777" w:rsidR="00FE69F0" w:rsidRPr="00AD520B" w:rsidRDefault="00FE69F0" w:rsidP="00FE69F0">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70052A1F" w14:textId="77777777" w:rsidR="00FE69F0" w:rsidRPr="00AD520B" w:rsidRDefault="00FE69F0" w:rsidP="00FE69F0">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112DDE7A" w14:textId="77777777" w:rsidR="00FE69F0" w:rsidRPr="00AD520B" w:rsidRDefault="00FE69F0" w:rsidP="00FE69F0">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27BCA180" w14:textId="77777777" w:rsidR="00FE69F0" w:rsidRPr="00AD520B" w:rsidRDefault="00FE69F0" w:rsidP="00FE69F0">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0A8C614D" w14:textId="77777777" w:rsidR="00FE69F0" w:rsidRPr="00AD520B" w:rsidRDefault="00FE69F0" w:rsidP="00FE69F0">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467D8A7C" w14:textId="77777777" w:rsidR="00FE69F0" w:rsidRDefault="00FE69F0" w:rsidP="00FE69F0">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93683C6" w14:textId="77777777" w:rsidR="00FE69F0" w:rsidRDefault="00FE69F0" w:rsidP="00FE69F0">
      <w:pPr>
        <w:rPr>
          <w:rFonts w:eastAsia="Calibri"/>
          <w:u w:val="single"/>
        </w:rPr>
      </w:pPr>
    </w:p>
    <w:p w14:paraId="1B6A1CC5" w14:textId="77777777" w:rsidR="00FE69F0" w:rsidRPr="007B2151" w:rsidRDefault="00FE69F0" w:rsidP="00FE69F0">
      <w:pPr>
        <w:pStyle w:val="Heading4"/>
        <w:rPr>
          <w:b w:val="0"/>
          <w:bCs/>
        </w:rPr>
      </w:pPr>
      <w:r>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50DE833D" w14:textId="77777777" w:rsidR="00FE69F0" w:rsidRDefault="00FE69F0" w:rsidP="00FE69F0">
      <w:r w:rsidRPr="002D001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035D948E" w14:textId="77777777" w:rsidR="00FE69F0" w:rsidRPr="000B21CB" w:rsidRDefault="00FE69F0" w:rsidP="00FE69F0">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systems.1 Central to this debate is a concern about the mechanisms by which AI could cause existential catastrophes. In direct response to this concern, this paper explores: What are the distinct types of pathway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3818B373" w14:textId="77777777" w:rsidR="00FE69F0" w:rsidRPr="000B21CB" w:rsidRDefault="00FE69F0" w:rsidP="00FE69F0">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26A90E88" w14:textId="77777777" w:rsidR="00FE69F0" w:rsidRPr="008007D1" w:rsidRDefault="00FE69F0" w:rsidP="00FE69F0">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3E9F4362" w14:textId="77777777" w:rsidR="00FE69F0" w:rsidRPr="008007D1" w:rsidRDefault="00FE69F0" w:rsidP="00FE69F0">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7EE8E77B" w14:textId="77777777" w:rsidR="00FE69F0" w:rsidRPr="008007D1" w:rsidRDefault="00FE69F0" w:rsidP="00FE69F0">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48055491" w14:textId="77777777" w:rsidR="00FE69F0" w:rsidRPr="008007D1" w:rsidRDefault="00FE69F0" w:rsidP="00FE69F0">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0F8A1452" w14:textId="77777777" w:rsidR="00FE69F0" w:rsidRPr="008007D1" w:rsidRDefault="00FE69F0" w:rsidP="00FE69F0">
      <w:pPr>
        <w:rPr>
          <w:sz w:val="8"/>
          <w:szCs w:val="8"/>
        </w:rPr>
      </w:pPr>
      <w:r w:rsidRPr="008007D1">
        <w:rPr>
          <w:sz w:val="8"/>
          <w:szCs w:val="8"/>
        </w:rPr>
        <w:t>More concretely, risk has been analyzed through at least four distinct, though not mutually exclusive, interpretations.</w:t>
      </w:r>
    </w:p>
    <w:p w14:paraId="3F3A58DE" w14:textId="77777777" w:rsidR="00FE69F0" w:rsidRPr="008007D1" w:rsidRDefault="00FE69F0" w:rsidP="00FE69F0">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3C7016A3" w14:textId="77777777" w:rsidR="00FE69F0" w:rsidRPr="008007D1" w:rsidRDefault="00FE69F0" w:rsidP="00FE69F0">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w:t>
      </w:r>
    </w:p>
    <w:p w14:paraId="33214AD3" w14:textId="77777777" w:rsidR="00FE69F0" w:rsidRPr="008007D1" w:rsidRDefault="00FE69F0" w:rsidP="00FE69F0">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1F4051CD" w14:textId="77777777" w:rsidR="00FE69F0" w:rsidRPr="008007D1" w:rsidRDefault="00FE69F0" w:rsidP="00FE69F0">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018EF474" w14:textId="77777777" w:rsidR="00FE69F0" w:rsidRPr="008007D1" w:rsidRDefault="00FE69F0" w:rsidP="00FE69F0">
      <w:pPr>
        <w:rPr>
          <w:sz w:val="8"/>
          <w:szCs w:val="8"/>
        </w:rPr>
      </w:pPr>
      <w:r w:rsidRPr="008007D1">
        <w:rPr>
          <w:sz w:val="8"/>
          <w:szCs w:val="8"/>
        </w:rPr>
        <w:t>More recently, philosophers like Nick Bostrom (2002,</w:t>
      </w:r>
      <w:r>
        <w:rPr>
          <w:sz w:val="8"/>
          <w:szCs w:val="8"/>
        </w:rPr>
        <w:t xml:space="preserve"> </w:t>
      </w:r>
      <w:r w:rsidRPr="008007D1">
        <w:rPr>
          <w:sz w:val="8"/>
          <w:szCs w:val="8"/>
        </w:rPr>
        <w:t>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2014).8</w:t>
      </w:r>
    </w:p>
    <w:p w14:paraId="6444A47C" w14:textId="77777777" w:rsidR="00FE69F0" w:rsidRPr="008007D1" w:rsidRDefault="00FE69F0" w:rsidP="00FE69F0">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3867188B" w14:textId="77777777" w:rsidR="00FE69F0" w:rsidRPr="008007D1" w:rsidRDefault="00FE69F0" w:rsidP="00FE69F0">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66255639" w14:textId="77777777" w:rsidR="00FE69F0" w:rsidRPr="008007D1" w:rsidRDefault="00FE69F0" w:rsidP="00FE69F0">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4169BEB8" w14:textId="77777777" w:rsidR="00FE69F0" w:rsidRPr="008007D1" w:rsidRDefault="00FE69F0" w:rsidP="00FE69F0">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10C675E8" w14:textId="77777777" w:rsidR="00FE69F0" w:rsidRPr="008007D1" w:rsidRDefault="00FE69F0" w:rsidP="00FE69F0">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28A60FB0" w14:textId="77777777" w:rsidR="00FE69F0" w:rsidRPr="008007D1" w:rsidRDefault="00FE69F0" w:rsidP="00FE69F0">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05B49494" w14:textId="77777777" w:rsidR="00FE69F0" w:rsidRPr="008007D1" w:rsidRDefault="00FE69F0" w:rsidP="00FE69F0">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7BB4A9BC" w14:textId="77777777" w:rsidR="00FE69F0" w:rsidRPr="008007D1" w:rsidRDefault="00FE69F0" w:rsidP="00FE69F0">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5CE0856F" w14:textId="77777777" w:rsidR="00FE69F0" w:rsidRPr="008007D1" w:rsidRDefault="00FE69F0" w:rsidP="00FE69F0">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2C6BE225" w14:textId="77777777" w:rsidR="00FE69F0" w:rsidRPr="000B21CB" w:rsidRDefault="00FE69F0" w:rsidP="00FE69F0">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41CF71B8" w14:textId="77777777" w:rsidR="00FE69F0" w:rsidRPr="000B21CB" w:rsidRDefault="00FE69F0" w:rsidP="00FE69F0">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4E4A763C" w14:textId="77777777" w:rsidR="00FE69F0" w:rsidRPr="000B21CB" w:rsidRDefault="00FE69F0" w:rsidP="00FE69F0">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al., 2020; Deldjoo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19A6C633" w14:textId="77777777" w:rsidR="00FE69F0" w:rsidRPr="000B21CB" w:rsidRDefault="00FE69F0" w:rsidP="00FE69F0">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(Kasirzadeh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r w:rsidRPr="002D4E23">
        <w:rPr>
          <w:rStyle w:val="Emphasis"/>
          <w:highlight w:val="cyan"/>
        </w:rPr>
        <w:t>cyber attacks</w:t>
      </w:r>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(Buolamwini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systems (Korinek &amp; Stiglitz, 2018; Pashentsev, 2021; Perrigo (2023); Eloundou et</w:t>
      </w:r>
      <w:r>
        <w:rPr>
          <w:sz w:val="8"/>
        </w:rPr>
        <w:t xml:space="preserve"> </w:t>
      </w:r>
      <w:r w:rsidRPr="000B21CB">
        <w:rPr>
          <w:sz w:val="8"/>
        </w:rPr>
        <w:t>al., 2024).</w:t>
      </w:r>
    </w:p>
    <w:p w14:paraId="2E0E434F" w14:textId="77777777" w:rsidR="00FE69F0" w:rsidRPr="002D4E23" w:rsidRDefault="00FE69F0" w:rsidP="00FE69F0">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7438EAB0" w14:textId="77777777" w:rsidR="00FE69F0" w:rsidRPr="002D4E23" w:rsidRDefault="00FE69F0" w:rsidP="00FE69F0">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46905C98" w14:textId="77777777" w:rsidR="00FE69F0" w:rsidRPr="002D4E23" w:rsidRDefault="00FE69F0" w:rsidP="00FE69F0">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2B3D1A66" w14:textId="77777777" w:rsidR="00FE69F0" w:rsidRPr="000B21CB" w:rsidRDefault="00FE69F0" w:rsidP="00FE69F0">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622A7319" w14:textId="77777777" w:rsidR="00FE69F0" w:rsidRPr="000B21CB" w:rsidRDefault="00FE69F0" w:rsidP="00FE69F0">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118E8131" w14:textId="77777777" w:rsidR="00FE69F0" w:rsidRPr="000B21CB" w:rsidRDefault="00FE69F0" w:rsidP="00FE69F0">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22FEF8FD" w14:textId="77777777" w:rsidR="00FE69F0" w:rsidRPr="000B21CB" w:rsidRDefault="00FE69F0" w:rsidP="00FE69F0">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the two distinct pathways that could lead to AI x-catastrophes. The decisive pathway is based on the</w:t>
      </w:r>
      <w:r>
        <w:rPr>
          <w:sz w:val="8"/>
        </w:rPr>
        <w:t xml:space="preserve"> </w:t>
      </w:r>
      <w:r w:rsidRPr="000B21CB">
        <w:rPr>
          <w:sz w:val="8"/>
        </w:rPr>
        <w:t>assumption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in greater detail, and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2AA2C0A0" w14:textId="77777777" w:rsidR="00FE69F0" w:rsidRPr="000B21CB" w:rsidRDefault="00FE69F0" w:rsidP="00FE69F0">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r w:rsidRPr="000B21CB">
        <w:rPr>
          <w:sz w:val="8"/>
        </w:rPr>
        <w:t>accumulativetype</w:t>
      </w:r>
      <w:r>
        <w:rPr>
          <w:sz w:val="8"/>
        </w:rPr>
        <w:t xml:space="preserve"> </w:t>
      </w:r>
      <w:r w:rsidRPr="000B21CB">
        <w:rPr>
          <w:sz w:val="8"/>
        </w:rPr>
        <w:t>hypothesis (see, for example, Bucknall and Dori-Hacohen (2022), Hendrycks and Mazeika (2022), Shevlane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0C4953D" w14:textId="77777777" w:rsidR="00FE69F0" w:rsidRPr="000B21CB" w:rsidRDefault="00FE69F0" w:rsidP="00FE69F0">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509E1A34" w14:textId="77777777" w:rsidR="00FE69F0" w:rsidRPr="000B21CB" w:rsidRDefault="00FE69F0" w:rsidP="00FE69F0">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5C601CF3" w14:textId="77777777" w:rsidR="00FE69F0" w:rsidRPr="000B21CB" w:rsidRDefault="00FE69F0" w:rsidP="00FE69F0">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6E436ADE" w14:textId="77777777" w:rsidR="00FE69F0" w:rsidRPr="000B21CB" w:rsidRDefault="00FE69F0" w:rsidP="00FE69F0">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x-risk, which also has a global nature. But, what is a system?</w:t>
      </w:r>
    </w:p>
    <w:p w14:paraId="2B67C9A0" w14:textId="77777777" w:rsidR="00FE69F0" w:rsidRPr="000B21CB" w:rsidRDefault="00FE69F0" w:rsidP="00FE69F0">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47AEC615" w14:textId="77777777" w:rsidR="00FE69F0" w:rsidRPr="000B21CB" w:rsidRDefault="00FE69F0" w:rsidP="00FE69F0">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16F1EDFF" w14:textId="77777777" w:rsidR="00FE69F0" w:rsidRPr="000A60E8" w:rsidRDefault="00FE69F0" w:rsidP="00FE69F0">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5A44055C" w14:textId="77777777" w:rsidR="00FE69F0" w:rsidRPr="000B21CB" w:rsidRDefault="00FE69F0" w:rsidP="00FE69F0">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7E8E7D53" w14:textId="77777777" w:rsidR="00FE69F0" w:rsidRPr="000B21CB" w:rsidRDefault="00FE69F0" w:rsidP="00FE69F0">
      <w:pPr>
        <w:rPr>
          <w:sz w:val="8"/>
        </w:rPr>
      </w:pPr>
      <w:r w:rsidRPr="000B21CB">
        <w:rPr>
          <w:sz w:val="8"/>
        </w:rPr>
        <w:t>Third, systems analysis reveals cascade dynamics, where initial perturbations trigger chains of events with amplifying effects. Buldyrev et</w:t>
      </w:r>
      <w:r>
        <w:rPr>
          <w:sz w:val="8"/>
        </w:rPr>
        <w:t xml:space="preserve"> </w:t>
      </w:r>
      <w:r w:rsidRPr="000B21CB">
        <w:rPr>
          <w:sz w:val="8"/>
        </w:rPr>
        <w:t>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3B6AD05D" w14:textId="77777777" w:rsidR="00FE69F0" w:rsidRPr="000B21CB" w:rsidRDefault="00FE69F0" w:rsidP="00FE69F0">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0BC85954" w14:textId="77777777" w:rsidR="00FE69F0" w:rsidRPr="000B21CB" w:rsidRDefault="00FE69F0" w:rsidP="00FE69F0">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2017A151" w14:textId="77777777" w:rsidR="00FE69F0" w:rsidRPr="000B21CB" w:rsidRDefault="00FE69F0" w:rsidP="00FE69F0">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459463F0" w14:textId="77777777" w:rsidR="00FE69F0" w:rsidRPr="000B21CB" w:rsidRDefault="00FE69F0" w:rsidP="00FE69F0">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68CABAE9" w14:textId="77777777" w:rsidR="00FE69F0" w:rsidRPr="000B21CB" w:rsidRDefault="00FE69F0" w:rsidP="00FE69F0">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44717CD9" w14:textId="77777777" w:rsidR="00FE69F0" w:rsidRPr="000B21CB" w:rsidRDefault="00FE69F0" w:rsidP="00FE69F0">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50CF6281" w14:textId="77777777" w:rsidR="00FE69F0" w:rsidRPr="000B21CB" w:rsidRDefault="00FE69F0" w:rsidP="00FE69F0">
      <w:pPr>
        <w:rPr>
          <w:sz w:val="8"/>
        </w:rPr>
      </w:pPr>
      <w:r w:rsidRPr="000B21CB">
        <w:rPr>
          <w:sz w:val="8"/>
        </w:rPr>
        <w:t>4</w:t>
      </w:r>
      <w:r w:rsidRPr="000B21CB">
        <w:rPr>
          <w:sz w:val="8"/>
        </w:rPr>
        <w:t> </w:t>
      </w:r>
      <w:r w:rsidRPr="000B21CB">
        <w:rPr>
          <w:sz w:val="8"/>
        </w:rPr>
        <w:t xml:space="preserve"> The perfect storm MISTER</w:t>
      </w:r>
    </w:p>
    <w:p w14:paraId="3F02C841" w14:textId="77777777" w:rsidR="00FE69F0" w:rsidRPr="000B21CB" w:rsidRDefault="00FE69F0" w:rsidP="00FE69F0">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68C933D6" w14:textId="77777777" w:rsidR="00FE69F0" w:rsidRPr="000B21CB" w:rsidRDefault="00FE69F0" w:rsidP="00FE69F0">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(Hazrati &amp; Ricci, 2024; Deldjoo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09D68ADD" w14:textId="77777777" w:rsidR="00FE69F0" w:rsidRPr="000B21CB" w:rsidRDefault="00FE69F0" w:rsidP="00FE69F0">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0699E5E7" w14:textId="77777777" w:rsidR="00FE69F0" w:rsidRPr="000B21CB" w:rsidRDefault="00FE69F0" w:rsidP="00FE69F0">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(Kasirzadeh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59158970" w14:textId="77777777" w:rsidR="00FE69F0" w:rsidRPr="000B21CB" w:rsidRDefault="00FE69F0" w:rsidP="00FE69F0">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2A466235" w14:textId="77777777" w:rsidR="00FE69F0" w:rsidRPr="000B21CB" w:rsidRDefault="00FE69F0" w:rsidP="00FE69F0">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693260E5" w14:textId="77777777" w:rsidR="00FE69F0" w:rsidRPr="000B21CB" w:rsidRDefault="00FE69F0" w:rsidP="00FE69F0">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4CBC22A2" w14:textId="77777777" w:rsidR="00FE69F0" w:rsidRPr="000B21CB" w:rsidRDefault="00FE69F0" w:rsidP="00FE69F0">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68897AD7" w14:textId="77777777" w:rsidR="00FE69F0" w:rsidRPr="000B21CB" w:rsidRDefault="00FE69F0" w:rsidP="00FE69F0">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7D3A69B6" w14:textId="77777777" w:rsidR="00FE69F0" w:rsidRPr="000B21CB" w:rsidRDefault="00FE69F0" w:rsidP="00FE69F0">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44F662A1" w14:textId="77777777" w:rsidR="00FE69F0" w:rsidRPr="000B21CB" w:rsidRDefault="00FE69F0" w:rsidP="00FE69F0">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3B32898A" w14:textId="77777777" w:rsidR="00FE69F0" w:rsidRPr="000B21CB" w:rsidRDefault="00FE69F0" w:rsidP="00FE69F0">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now appear almost wide-spread.28 Multiple earlier revelations have particularly warned against the erosion of democratic norms by AI-enabled surveillancce technologies such as spywares (Farrow, 2022; Rujevic, 2024).29</w:t>
      </w:r>
    </w:p>
    <w:p w14:paraId="1CD33ED0" w14:textId="77777777" w:rsidR="00FE69F0" w:rsidRPr="000B21CB" w:rsidRDefault="00FE69F0" w:rsidP="00FE69F0">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6F1D7692" w14:textId="77777777" w:rsidR="00FE69F0" w:rsidRPr="000B21CB" w:rsidRDefault="00FE69F0" w:rsidP="00FE69F0">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585AA40B" w14:textId="77777777" w:rsidR="00FE69F0" w:rsidRPr="000B21CB" w:rsidRDefault="00FE69F0" w:rsidP="00FE69F0">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28540E24" w14:textId="77777777" w:rsidR="00FE69F0" w:rsidRPr="000B21CB" w:rsidRDefault="00FE69F0" w:rsidP="00FE69F0">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3BAF543E" w14:textId="77777777" w:rsidR="00FE69F0" w:rsidRPr="000B21CB" w:rsidRDefault="00FE69F0" w:rsidP="00FE69F0">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503FAE35" w14:textId="77777777" w:rsidR="00FE69F0" w:rsidRPr="000B21CB" w:rsidRDefault="00FE69F0" w:rsidP="00FE69F0">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360AFF5F" w14:textId="77777777" w:rsidR="00FE69F0" w:rsidRPr="009733DA" w:rsidRDefault="00FE69F0" w:rsidP="00FE69F0">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AIinduced manipulations, collapse under the strain.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5EF3AA5D" w14:textId="77777777" w:rsidR="00FE69F0" w:rsidRPr="000B21CB" w:rsidRDefault="00FE69F0" w:rsidP="00FE69F0">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44DB9D3B" w14:textId="77777777" w:rsidR="00FE69F0" w:rsidRPr="000B21CB" w:rsidRDefault="00FE69F0" w:rsidP="00FE69F0">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382BCC68" w14:textId="77777777" w:rsidR="00FE69F0" w:rsidRDefault="00FE69F0" w:rsidP="00FE69F0">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034D81CF" w14:textId="77777777" w:rsidR="00FE69F0" w:rsidRPr="00ED6860" w:rsidRDefault="00FE69F0" w:rsidP="00FE69F0">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4F799560" w14:textId="77777777" w:rsidR="00FE69F0" w:rsidRDefault="00FE69F0" w:rsidP="00FE69F0">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0664600B" w14:textId="77777777" w:rsidR="00FE69F0" w:rsidRPr="001B5F5E" w:rsidRDefault="00FE69F0" w:rsidP="00FE69F0">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53C53A25" w14:textId="77777777" w:rsidR="00FE69F0" w:rsidRPr="00F31237" w:rsidRDefault="00FE69F0" w:rsidP="00FE69F0">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50548777" w14:textId="77777777" w:rsidR="00FE69F0" w:rsidRPr="00F31237" w:rsidRDefault="00FE69F0" w:rsidP="00FE69F0">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55DDBAE5" w14:textId="77777777" w:rsidR="00FE69F0" w:rsidRPr="00F31237" w:rsidRDefault="00FE69F0" w:rsidP="00FE69F0">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3657B4CA" w14:textId="77777777" w:rsidR="00FE69F0" w:rsidRPr="00F31237" w:rsidRDefault="00FE69F0" w:rsidP="00FE69F0">
      <w:pPr>
        <w:rPr>
          <w:sz w:val="16"/>
        </w:rPr>
      </w:pPr>
      <w:r w:rsidRPr="00F31237">
        <w:rPr>
          <w:sz w:val="16"/>
        </w:rPr>
        <w:t>Traditional network effects and their limits</w:t>
      </w:r>
    </w:p>
    <w:p w14:paraId="5DBF7BCD" w14:textId="77777777" w:rsidR="00FE69F0" w:rsidRPr="00F31237" w:rsidRDefault="00FE69F0" w:rsidP="00FE69F0">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15FD602F" w14:textId="77777777" w:rsidR="00FE69F0" w:rsidRPr="00F31237" w:rsidRDefault="00FE69F0" w:rsidP="00FE69F0">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345FB674" w14:textId="77777777" w:rsidR="00FE69F0" w:rsidRPr="00F31237" w:rsidRDefault="00FE69F0" w:rsidP="00FE69F0">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56E74FA3" w14:textId="77777777" w:rsidR="00FE69F0" w:rsidRPr="00F31237" w:rsidRDefault="00FE69F0" w:rsidP="00FE69F0">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02E715B5" w14:textId="77777777" w:rsidR="00FE69F0" w:rsidRPr="00F31237" w:rsidRDefault="00FE69F0" w:rsidP="00FE69F0">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76386D09" w14:textId="77777777" w:rsidR="00FE69F0" w:rsidRPr="00F31237" w:rsidRDefault="00FE69F0" w:rsidP="00FE69F0">
      <w:pPr>
        <w:rPr>
          <w:sz w:val="16"/>
        </w:rPr>
      </w:pPr>
      <w:r w:rsidRPr="00F31237">
        <w:rPr>
          <w:sz w:val="16"/>
        </w:rPr>
        <w:t>Data network effects: Concept and mechanism</w:t>
      </w:r>
    </w:p>
    <w:p w14:paraId="6DBBD985" w14:textId="77777777" w:rsidR="00FE69F0" w:rsidRPr="00F31237" w:rsidRDefault="00FE69F0" w:rsidP="00FE69F0">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5A94BFC5" w14:textId="77777777" w:rsidR="00FE69F0" w:rsidRPr="00F31237" w:rsidRDefault="00FE69F0" w:rsidP="00FE69F0">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178DDD88" w14:textId="77777777" w:rsidR="00FE69F0" w:rsidRPr="00F31237" w:rsidRDefault="00FE69F0" w:rsidP="00FE69F0">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387872A3" w14:textId="77777777" w:rsidR="00FE69F0" w:rsidRPr="00F31237" w:rsidRDefault="00FE69F0" w:rsidP="00FE69F0">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7FD2B4F2" w14:textId="77777777" w:rsidR="00FE69F0" w:rsidRPr="00F31237" w:rsidRDefault="00FE69F0" w:rsidP="00FE69F0">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5174B108" w14:textId="77777777" w:rsidR="00FE69F0" w:rsidRPr="00F31237" w:rsidRDefault="00FE69F0" w:rsidP="00FE69F0">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04B86956" w14:textId="77777777" w:rsidR="00FE69F0" w:rsidRPr="00F31237" w:rsidRDefault="00FE69F0" w:rsidP="00FE69F0">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31ADAB29" w14:textId="77777777" w:rsidR="00FE69F0" w:rsidRDefault="00FE69F0" w:rsidP="00FE69F0">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r>
        <w:t xml:space="preserve"> </w:t>
      </w:r>
    </w:p>
    <w:p w14:paraId="6E8C1018" w14:textId="77777777" w:rsidR="00FE69F0" w:rsidRPr="00383CF7" w:rsidRDefault="00FE69F0" w:rsidP="00FE69F0">
      <w:pPr>
        <w:pStyle w:val="Heading4"/>
        <w:rPr>
          <w:b w:val="0"/>
          <w:bCs/>
        </w:rPr>
      </w:pPr>
      <w:r>
        <w:t xml:space="preserve">Socially </w:t>
      </w:r>
      <w:r w:rsidRPr="00A46042">
        <w:rPr>
          <w:u w:val="single"/>
        </w:rPr>
        <w:t>oriented</w:t>
      </w:r>
      <w:r>
        <w:t xml:space="preserve"> AI caps </w:t>
      </w:r>
      <w:r w:rsidRPr="00DA4B52">
        <w:rPr>
          <w:u w:val="single"/>
        </w:rPr>
        <w:t>existential</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0E525E82" w14:textId="77777777" w:rsidR="00FE69F0" w:rsidRDefault="00FE69F0" w:rsidP="00FE69F0">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09006963" w14:textId="77777777" w:rsidR="00FE69F0" w:rsidRPr="006F0BF3" w:rsidRDefault="00FE69F0" w:rsidP="00FE69F0">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6FD7AB5E" w14:textId="77777777" w:rsidR="00FE69F0" w:rsidRDefault="00FE69F0" w:rsidP="00FE69F0">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3FD61C06" w14:textId="77777777" w:rsidR="00FE69F0" w:rsidRDefault="00FE69F0" w:rsidP="00FE69F0">
      <w:pPr>
        <w:rPr>
          <w:sz w:val="8"/>
        </w:rPr>
      </w:pPr>
    </w:p>
    <w:p w14:paraId="13FDFB28" w14:textId="77777777" w:rsidR="00FE69F0" w:rsidRPr="00DB03E7" w:rsidRDefault="00FE69F0" w:rsidP="00FE69F0">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1198F35E" w14:textId="77777777" w:rsidR="00FE69F0" w:rsidRPr="00F520E7" w:rsidRDefault="00FE69F0" w:rsidP="00FE69F0">
      <w:r w:rsidRPr="002D0016">
        <w:rPr>
          <w:rStyle w:val="Style13ptBold"/>
        </w:rPr>
        <w:t>Gautam 25</w:t>
      </w:r>
      <w:r>
        <w:rPr>
          <w:rStyle w:val="Style13ptBold"/>
        </w:rPr>
        <w:t xml:space="preserve"> </w:t>
      </w:r>
      <w:r w:rsidRPr="005B5BBA">
        <w:t>[Ankush Ramprakash Gautam; Senior Manager Engineering at Datastax. May, “Impact of High Data Quality on LLM Hallucinations” International Journal of Computer Applications, Volume 187, No.4. Minion]</w:t>
      </w:r>
    </w:p>
    <w:p w14:paraId="33BD1BB7" w14:textId="77777777" w:rsidR="00FE69F0" w:rsidRPr="000B77CF" w:rsidRDefault="00FE69F0" w:rsidP="00FE69F0">
      <w:pPr>
        <w:rPr>
          <w:sz w:val="14"/>
        </w:rPr>
      </w:pPr>
      <w:r w:rsidRPr="000B77CF">
        <w:rPr>
          <w:sz w:val="14"/>
        </w:rPr>
        <w:t>5. ADVANTAGES OF HIGH QUALITY DATA IN REDUCING HALLUCINATIONS</w:t>
      </w:r>
    </w:p>
    <w:p w14:paraId="78DD08A7" w14:textId="77777777" w:rsidR="00FE69F0" w:rsidRPr="000B77CF" w:rsidRDefault="00FE69F0" w:rsidP="00FE69F0">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0"/>
    <w:p w14:paraId="52A1F251" w14:textId="77777777" w:rsidR="00FE69F0" w:rsidRPr="000B77CF" w:rsidRDefault="00FE69F0" w:rsidP="00FE69F0">
      <w:pPr>
        <w:rPr>
          <w:sz w:val="14"/>
        </w:rPr>
      </w:pPr>
      <w:r w:rsidRPr="000B77CF">
        <w:rPr>
          <w:sz w:val="14"/>
        </w:rPr>
        <w:t>6. DISADVANTAGES AND CHALLENGES OF MAINTAINING HIGH QUALITY DATA</w:t>
      </w:r>
    </w:p>
    <w:p w14:paraId="29D9ECD0" w14:textId="77777777" w:rsidR="00FE69F0" w:rsidRPr="000B77CF" w:rsidRDefault="00FE69F0" w:rsidP="00FE69F0">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285EA3CE" w14:textId="77777777" w:rsidR="00FE69F0" w:rsidRPr="000B77CF" w:rsidRDefault="00FE69F0" w:rsidP="00FE69F0">
      <w:pPr>
        <w:rPr>
          <w:sz w:val="14"/>
        </w:rPr>
      </w:pPr>
      <w:r w:rsidRPr="000B77CF">
        <w:rPr>
          <w:sz w:val="14"/>
        </w:rPr>
        <w:t xml:space="preserve">[[CHART OMITTED]] </w:t>
      </w:r>
    </w:p>
    <w:p w14:paraId="51BEF12C" w14:textId="77777777" w:rsidR="00FE69F0" w:rsidRPr="000B77CF" w:rsidRDefault="00FE69F0" w:rsidP="00FE69F0">
      <w:pPr>
        <w:rPr>
          <w:sz w:val="14"/>
        </w:rPr>
      </w:pPr>
      <w:r w:rsidRPr="000B77CF">
        <w:rPr>
          <w:sz w:val="14"/>
        </w:rPr>
        <w:t>7. EXPERIMENTAL RESULTS AND ANALYSIS</w:t>
      </w:r>
    </w:p>
    <w:p w14:paraId="25370EEF" w14:textId="77777777" w:rsidR="00FE69F0" w:rsidRPr="000B77CF" w:rsidRDefault="00FE69F0" w:rsidP="00FE69F0">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4C44BA85" w14:textId="77777777" w:rsidR="00FE69F0" w:rsidRPr="00DB03E7" w:rsidRDefault="00FE69F0" w:rsidP="00FE69F0">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03B4560A" w14:textId="77777777" w:rsidR="00FE69F0" w:rsidRDefault="00FE69F0" w:rsidP="00FE69F0">
      <w:pPr>
        <w:spacing w:line="256" w:lineRule="auto"/>
        <w:rPr>
          <w:rFonts w:eastAsia="Calibri"/>
        </w:rPr>
      </w:pPr>
      <w:r w:rsidRPr="002D0016">
        <w:rPr>
          <w:rStyle w:val="Style13ptBold"/>
        </w:rPr>
        <w:t>Klare 23</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38556951" w14:textId="77777777" w:rsidR="00FE69F0" w:rsidRPr="000B77CF" w:rsidRDefault="00FE69F0" w:rsidP="00FE69F0">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3FB61E4B" w14:textId="77777777" w:rsidR="00FE69F0" w:rsidRPr="000B77CF" w:rsidRDefault="00FE69F0" w:rsidP="00FE69F0">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48B5033B" w14:textId="77777777" w:rsidR="00FE69F0" w:rsidRPr="000B77CF" w:rsidRDefault="00FE69F0" w:rsidP="00FE69F0">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6349BC0F" w14:textId="77777777" w:rsidR="00FE69F0" w:rsidRPr="000B77CF" w:rsidRDefault="00FE69F0" w:rsidP="00FE69F0">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1EC06C2F" w14:textId="77777777" w:rsidR="00FE69F0" w:rsidRPr="000B77CF" w:rsidRDefault="00FE69F0" w:rsidP="00FE69F0">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57030DA8" w14:textId="77777777" w:rsidR="00FE69F0" w:rsidRPr="000B77CF" w:rsidRDefault="00FE69F0" w:rsidP="00FE69F0">
      <w:pPr>
        <w:rPr>
          <w:sz w:val="12"/>
        </w:rPr>
      </w:pPr>
      <w:r w:rsidRPr="000B77CF">
        <w:rPr>
          <w:sz w:val="12"/>
        </w:rPr>
        <w:t>And while he can’t go there, that’s just where the rest of us may, indeed, be going.</w:t>
      </w:r>
    </w:p>
    <w:p w14:paraId="2B2FC3EB" w14:textId="77777777" w:rsidR="00FE69F0" w:rsidRPr="000B77CF" w:rsidRDefault="00FE69F0" w:rsidP="00FE69F0">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627BD8B3" w14:textId="77777777" w:rsidR="00FE69F0" w:rsidRPr="000B77CF" w:rsidRDefault="00FE69F0" w:rsidP="00FE69F0">
      <w:pPr>
        <w:rPr>
          <w:sz w:val="12"/>
        </w:rPr>
      </w:pPr>
      <w:r w:rsidRPr="000B77CF">
        <w:rPr>
          <w:sz w:val="12"/>
        </w:rPr>
        <w:t>AI and the Nuclear Trigger</w:t>
      </w:r>
    </w:p>
    <w:p w14:paraId="44352C0F" w14:textId="77777777" w:rsidR="00FE69F0" w:rsidRPr="000B77CF" w:rsidRDefault="00FE69F0" w:rsidP="00FE69F0">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46E81DE8" w14:textId="77777777" w:rsidR="00FE69F0" w:rsidRPr="000B77CF" w:rsidRDefault="00FE69F0" w:rsidP="00FE69F0">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51D01AAE" w14:textId="77777777" w:rsidR="00FE69F0" w:rsidRPr="000B77CF" w:rsidRDefault="00FE69F0" w:rsidP="00FE69F0">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379C7767" w14:textId="77777777" w:rsidR="00FE69F0" w:rsidRPr="000B77CF" w:rsidRDefault="00FE69F0" w:rsidP="00FE69F0">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089D7D5E" w14:textId="77777777" w:rsidR="00FE69F0" w:rsidRPr="000B77CF" w:rsidRDefault="00FE69F0" w:rsidP="00FE69F0">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1CDF358D" w14:textId="77777777" w:rsidR="00FE69F0" w:rsidRPr="000B77CF" w:rsidRDefault="00FE69F0" w:rsidP="00FE69F0">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3A1610C1" w14:textId="77777777" w:rsidR="00FE69F0" w:rsidRPr="000B77CF" w:rsidRDefault="00FE69F0" w:rsidP="00FE69F0">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7B8D8E3B" w14:textId="77777777" w:rsidR="00FE69F0" w:rsidRPr="000B77CF" w:rsidRDefault="00FE69F0" w:rsidP="00FE69F0">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009670A3" w14:textId="77777777" w:rsidR="00FE69F0" w:rsidRPr="000B77CF" w:rsidRDefault="00FE69F0" w:rsidP="00FE69F0">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266BD2CA" w14:textId="77777777" w:rsidR="00FE69F0" w:rsidRDefault="00FE69F0" w:rsidP="00FE69F0">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1182645B" w14:textId="77777777" w:rsidR="00FE69F0" w:rsidRPr="00A033C0" w:rsidRDefault="00FE69F0" w:rsidP="00FE69F0">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5250B549" w14:textId="77777777" w:rsidR="00FE69F0" w:rsidRDefault="00FE69F0" w:rsidP="00FE69F0">
      <w:r w:rsidRPr="002D0016">
        <w:rPr>
          <w:rStyle w:val="Style13ptBold"/>
        </w:rPr>
        <w:t xml:space="preserve">Posner </w:t>
      </w:r>
      <w:r w:rsidRPr="002D0016">
        <w:t>et al</w:t>
      </w:r>
      <w:r w:rsidRPr="002D0016">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7D4798E1" w14:textId="77777777" w:rsidR="00FE69F0" w:rsidRPr="00FC481C" w:rsidRDefault="00FE69F0" w:rsidP="00FE69F0">
      <w:pPr>
        <w:rPr>
          <w:sz w:val="16"/>
        </w:rPr>
      </w:pPr>
      <w:r w:rsidRPr="00FC481C">
        <w:rPr>
          <w:sz w:val="16"/>
        </w:rPr>
        <w:t>A Radical Market in Data Labor</w:t>
      </w:r>
    </w:p>
    <w:p w14:paraId="3EC0F2B7" w14:textId="77777777" w:rsidR="00FE69F0" w:rsidRPr="00FC481C" w:rsidRDefault="00FE69F0" w:rsidP="00FE69F0">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0B2C1D71" w14:textId="77777777" w:rsidR="00FE69F0" w:rsidRPr="00FC481C" w:rsidRDefault="00FE69F0" w:rsidP="00FE69F0">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36722C0D" w14:textId="77777777" w:rsidR="00FE69F0" w:rsidRDefault="00FE69F0" w:rsidP="00FE69F0">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5510CACF" w14:textId="77777777" w:rsidR="00FE69F0" w:rsidRDefault="00FE69F0" w:rsidP="00FE69F0">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00414A1C" w14:textId="77777777" w:rsidR="00FE69F0" w:rsidRPr="00620445" w:rsidRDefault="00FE69F0" w:rsidP="00FE69F0">
      <w:r w:rsidRPr="002D0016">
        <w:rPr>
          <w:rStyle w:val="Style13ptBold"/>
        </w:rPr>
        <w:t xml:space="preserve">Buhler </w:t>
      </w:r>
      <w:r w:rsidRPr="006C1A8A">
        <w:t xml:space="preserve">et al </w:t>
      </w:r>
      <w:r w:rsidRPr="002D0016">
        <w:rPr>
          <w:rStyle w:val="Style13ptBold"/>
        </w:rPr>
        <w:t>23</w:t>
      </w:r>
      <w:r>
        <w:rPr>
          <w:rStyle w:val="Style13ptBold"/>
        </w:rPr>
        <w:t xml:space="preserve">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63C4BEA8" w14:textId="77777777" w:rsidR="00FE69F0" w:rsidRDefault="00FE69F0" w:rsidP="00FE69F0">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spill-overs,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actually have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0DD30C80" w14:textId="77777777" w:rsidR="00FE69F0" w:rsidRPr="005034FA" w:rsidRDefault="00FE69F0" w:rsidP="00FE69F0">
      <w:pPr>
        <w:rPr>
          <w:rStyle w:val="StyleUnderline"/>
          <w:sz w:val="14"/>
        </w:rPr>
      </w:pPr>
      <w:r w:rsidRPr="005034FA">
        <w:rPr>
          <w:rStyle w:val="StyleUnderline"/>
          <w:sz w:val="14"/>
        </w:rPr>
        <w:t xml:space="preserve">[[CHART OMITTED]] </w:t>
      </w:r>
    </w:p>
    <w:p w14:paraId="749347B7" w14:textId="77777777" w:rsidR="00FE69F0" w:rsidRPr="005034FA" w:rsidRDefault="00FE69F0" w:rsidP="00FE69F0">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513320AE" w14:textId="77777777" w:rsidR="00FE69F0" w:rsidRPr="006F23A3" w:rsidRDefault="00FE69F0" w:rsidP="00FE69F0">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circles back to </w:t>
      </w:r>
      <w:r w:rsidRPr="005034FA">
        <w:rPr>
          <w:rStyle w:val="Emphasis"/>
        </w:rPr>
        <w:t>optimizing resources</w:t>
      </w:r>
      <w:r w:rsidRPr="005034FA">
        <w:rPr>
          <w:rStyle w:val="StyleUnderline"/>
        </w:rPr>
        <w:t>, reinforcing the positive economic, social, and environmental impacts</w:t>
      </w:r>
      <w:r w:rsidRPr="005034FA">
        <w:rPr>
          <w:sz w:val="14"/>
        </w:rPr>
        <w:t>.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circles back to optimizing resources, reinforcing the positive economic, social, and environmental impacts. This interconnected cycle promotes a sustainable and inclusive future for data cooperative members and their communities.</w:t>
      </w:r>
    </w:p>
    <w:p w14:paraId="31798DF3" w14:textId="77777777" w:rsidR="00FE69F0" w:rsidRPr="0089566F" w:rsidRDefault="00FE69F0" w:rsidP="00FE69F0">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1F477BD8" w14:textId="77777777" w:rsidR="00FE69F0" w:rsidRPr="00F46AE4" w:rsidRDefault="00FE69F0" w:rsidP="00FE69F0">
      <w:r w:rsidRPr="002D0016">
        <w:rPr>
          <w:rStyle w:val="Style13ptBold"/>
        </w:rPr>
        <w:t>Schmidt 23</w:t>
      </w:r>
      <w:r w:rsidRPr="00F46AE4">
        <w:t> [Andreas and Daan Jujin;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iss. 1</w:t>
      </w:r>
      <w:r>
        <w:t>. Minion</w:t>
      </w:r>
      <w:r w:rsidRPr="00F46AE4">
        <w:t>]</w:t>
      </w:r>
    </w:p>
    <w:p w14:paraId="1466DBC6" w14:textId="77777777" w:rsidR="00FE69F0" w:rsidRPr="00F46AE4" w:rsidRDefault="00FE69F0" w:rsidP="00FE69F0">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909E749" w14:textId="77777777" w:rsidR="00FE69F0" w:rsidRPr="00F46AE4" w:rsidRDefault="00FE69F0" w:rsidP="00FE69F0">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BFAC9BE" w14:textId="77777777" w:rsidR="00FE69F0" w:rsidRPr="00F46AE4" w:rsidRDefault="00FE69F0" w:rsidP="00FE69F0">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and differential progress. The potential positive effect we discuss is that if inequality lowers growth rates, and if growth increases existential risk, then inequality could lower existential risk.</w:t>
      </w:r>
    </w:p>
    <w:p w14:paraId="7F1A38EA" w14:textId="77777777" w:rsidR="00FE69F0" w:rsidRPr="00F46AE4" w:rsidRDefault="00FE69F0" w:rsidP="00FE69F0">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there are also longtermist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C06605F" w14:textId="77777777" w:rsidR="00FE69F0" w:rsidRPr="00F46AE4" w:rsidRDefault="00FE69F0" w:rsidP="00FE69F0">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0BABDDA1" w14:textId="77777777" w:rsidR="00FE69F0" w:rsidRPr="00F46AE4" w:rsidRDefault="00FE69F0" w:rsidP="00FE69F0">
      <w:pPr>
        <w:rPr>
          <w:sz w:val="12"/>
        </w:rPr>
      </w:pPr>
      <w:r w:rsidRPr="00F46AE4">
        <w:rPr>
          <w:sz w:val="12"/>
        </w:rPr>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5B62170B" w14:textId="77777777" w:rsidR="00FE69F0" w:rsidRPr="00F46AE4" w:rsidRDefault="00FE69F0" w:rsidP="00FE69F0">
      <w:pPr>
        <w:rPr>
          <w:sz w:val="12"/>
        </w:rPr>
      </w:pPr>
      <w:r w:rsidRPr="00F46AE4">
        <w:rPr>
          <w:sz w:val="12"/>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D1AEB9E" w14:textId="77777777" w:rsidR="00FE69F0" w:rsidRPr="00F46AE4" w:rsidRDefault="00FE69F0" w:rsidP="00FE69F0">
      <w:pPr>
        <w:rPr>
          <w:sz w:val="12"/>
        </w:rPr>
      </w:pPr>
      <w:r w:rsidRPr="00F46AE4">
        <w:rPr>
          <w:sz w:val="12"/>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CCDF871" w14:textId="77777777" w:rsidR="00FE69F0" w:rsidRPr="00F46AE4" w:rsidRDefault="00FE69F0" w:rsidP="00FE69F0">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well organised</w:t>
      </w:r>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4C10468" w14:textId="77777777" w:rsidR="00FE69F0" w:rsidRPr="00F46AE4" w:rsidRDefault="00FE69F0" w:rsidP="00FE69F0">
      <w:pPr>
        <w:rPr>
          <w:sz w:val="12"/>
        </w:rPr>
      </w:pPr>
      <w:r w:rsidRPr="00F46AE4">
        <w:rPr>
          <w:sz w:val="12"/>
        </w:rPr>
        <w:t>Third, high inequality is likely to reduce social capital and trust (Alesina and La Ferrara, 2002; Knack and Keefer, 1997; Rothstein and Uslaner, 2005). Social capital and trust in public institutions in turn are important for effective public goods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BD2DF46" w14:textId="77777777" w:rsidR="00FE69F0" w:rsidRPr="00F46AE4" w:rsidRDefault="00FE69F0" w:rsidP="00FE69F0">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13CC63F0" w14:textId="77777777" w:rsidR="00FE69F0" w:rsidRDefault="00FE69F0" w:rsidP="00FE69F0">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2322AA0F" w14:textId="77777777" w:rsidR="00FE69F0" w:rsidRPr="00917BBA" w:rsidRDefault="00FE69F0" w:rsidP="00FE69F0">
      <w:pPr>
        <w:pStyle w:val="Heading4"/>
      </w:pPr>
      <w:r>
        <w:t xml:space="preserve">Embedding active data workers in content moderation stops </w:t>
      </w:r>
      <w:r w:rsidRPr="006F23A3">
        <w:rPr>
          <w:u w:val="single"/>
        </w:rPr>
        <w:t>online</w:t>
      </w:r>
      <w:r>
        <w:t xml:space="preserve"> </w:t>
      </w:r>
      <w:r w:rsidRPr="006F23A3">
        <w:t>radicalization</w:t>
      </w:r>
      <w:r>
        <w:t xml:space="preserve">. </w:t>
      </w:r>
    </w:p>
    <w:p w14:paraId="03E2B9F3" w14:textId="77777777" w:rsidR="00FE69F0" w:rsidRDefault="00FE69F0" w:rsidP="00FE69F0">
      <w:r w:rsidRPr="002D0016">
        <w:rPr>
          <w:rStyle w:val="Style13ptBold"/>
        </w:rPr>
        <w:t>Garden 24</w:t>
      </w:r>
      <w:r>
        <w:rPr>
          <w:rStyle w:val="Style13ptBold"/>
        </w:rPr>
        <w:t xml:space="preserve"> </w:t>
      </w:r>
      <w:r w:rsidRPr="00316C36">
        <w:t>[Charlotte Garden; Julius E. Davis Professor of Law, University of Minnesota Law School. April 1, “Platform Unions” Minnesota Law Review, Volume 108, Issue 4. https://schoarship.law.umn.edu/cgi/viewcontent.cgi?article=1056&amp;context=minnlrev. Minion]</w:t>
      </w:r>
    </w:p>
    <w:p w14:paraId="2C04511B" w14:textId="77777777" w:rsidR="00FE69F0" w:rsidRPr="00052CF9" w:rsidRDefault="00FE69F0" w:rsidP="00FE69F0">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3CA84AA1" w14:textId="77777777" w:rsidR="00FE69F0" w:rsidRPr="00052CF9" w:rsidRDefault="00FE69F0" w:rsidP="00FE69F0">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1F43E9D1" w14:textId="77777777" w:rsidR="00FE69F0" w:rsidRPr="00052CF9" w:rsidRDefault="00FE69F0" w:rsidP="00FE69F0">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0B6DBCEA" w14:textId="77777777" w:rsidR="00FE69F0" w:rsidRPr="00052CF9" w:rsidRDefault="00FE69F0" w:rsidP="00FE69F0">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0BF50326" w14:textId="77777777" w:rsidR="00FE69F0" w:rsidRPr="00052CF9" w:rsidRDefault="00FE69F0" w:rsidP="00FE69F0">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51868DBD" w14:textId="77777777" w:rsidR="00FE69F0" w:rsidRPr="00052CF9" w:rsidRDefault="00FE69F0" w:rsidP="00FE69F0">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31F869B2" w14:textId="77777777" w:rsidR="00FE69F0" w:rsidRPr="00052CF9" w:rsidRDefault="00FE69F0" w:rsidP="00FE69F0">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21FBA9EF" w14:textId="77777777" w:rsidR="00FE69F0" w:rsidRPr="00052CF9" w:rsidRDefault="00FE69F0" w:rsidP="00FE69F0">
      <w:pPr>
        <w:rPr>
          <w:sz w:val="8"/>
          <w:szCs w:val="8"/>
        </w:rPr>
      </w:pPr>
      <w:r w:rsidRPr="00052CF9">
        <w:rPr>
          <w:sz w:val="8"/>
          <w:szCs w:val="8"/>
        </w:rPr>
        <w:t xml:space="preserve">I. PLATFORM PROBLEMS </w:t>
      </w:r>
    </w:p>
    <w:p w14:paraId="4EB2E840" w14:textId="77777777" w:rsidR="00FE69F0" w:rsidRPr="00052CF9" w:rsidRDefault="00FE69F0" w:rsidP="00FE69F0">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084C275" w14:textId="77777777" w:rsidR="00FE69F0" w:rsidRPr="00052CF9" w:rsidRDefault="00FE69F0" w:rsidP="00FE69F0">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4024C8DD" w14:textId="77777777" w:rsidR="00FE69F0" w:rsidRPr="00052CF9" w:rsidRDefault="00FE69F0" w:rsidP="00FE69F0">
      <w:pPr>
        <w:rPr>
          <w:sz w:val="8"/>
          <w:szCs w:val="8"/>
        </w:rPr>
      </w:pPr>
      <w:r w:rsidRPr="00052CF9">
        <w:rPr>
          <w:sz w:val="8"/>
          <w:szCs w:val="8"/>
        </w:rPr>
        <w:t>A. A BRIEF SUMMARY OF PLATFORM PROBLEMS</w:t>
      </w:r>
    </w:p>
    <w:p w14:paraId="5E3A8F44" w14:textId="77777777" w:rsidR="00FE69F0" w:rsidRPr="00052CF9" w:rsidRDefault="00FE69F0" w:rsidP="00FE69F0">
      <w:pPr>
        <w:rPr>
          <w:sz w:val="8"/>
          <w:szCs w:val="8"/>
        </w:rPr>
      </w:pPr>
      <w:r w:rsidRPr="00052CF9">
        <w:rPr>
          <w:sz w:val="8"/>
          <w:szCs w:val="8"/>
        </w:rPr>
        <w:t>1. Data-Privacy Problems</w:t>
      </w:r>
    </w:p>
    <w:p w14:paraId="0796FA66" w14:textId="77777777" w:rsidR="00FE69F0" w:rsidRPr="00894588" w:rsidRDefault="00FE69F0" w:rsidP="00FE69F0">
      <w:pPr>
        <w:rPr>
          <w:sz w:val="8"/>
          <w:szCs w:val="8"/>
        </w:rPr>
      </w:pPr>
      <w:r w:rsidRPr="00894588">
        <w:rPr>
          <w:sz w:val="8"/>
          <w:szCs w:val="8"/>
        </w:rPr>
        <w:t xml:space="preserve">That platforms collect a large amount of data about users (and even non-users) is a longstanding source of concern.9 </w:t>
      </w:r>
    </w:p>
    <w:p w14:paraId="4610D499" w14:textId="77777777" w:rsidR="00FE69F0" w:rsidRPr="00894588" w:rsidRDefault="00FE69F0" w:rsidP="00FE69F0">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0EB8DE9B" w14:textId="77777777" w:rsidR="00FE69F0" w:rsidRPr="00894588" w:rsidRDefault="00FE69F0" w:rsidP="00FE69F0">
      <w:pPr>
        <w:rPr>
          <w:sz w:val="8"/>
          <w:szCs w:val="8"/>
        </w:rPr>
      </w:pPr>
      <w:r w:rsidRPr="00894588">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65409ECC" w14:textId="77777777" w:rsidR="00FE69F0" w:rsidRPr="004A3BAE" w:rsidRDefault="00FE69F0" w:rsidP="00FE69F0">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7B18E4AD" w14:textId="77777777" w:rsidR="00FE69F0" w:rsidRPr="004A3BAE" w:rsidRDefault="00FE69F0" w:rsidP="00FE69F0">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0509C89F" w14:textId="77777777" w:rsidR="00FE69F0" w:rsidRPr="004A3BAE" w:rsidRDefault="00FE69F0" w:rsidP="00FE69F0">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63623455" w14:textId="77777777" w:rsidR="00FE69F0" w:rsidRPr="004A3BAE" w:rsidRDefault="00FE69F0" w:rsidP="00FE69F0">
      <w:pPr>
        <w:rPr>
          <w:sz w:val="14"/>
        </w:rPr>
      </w:pPr>
      <w:r w:rsidRPr="004A3BAE">
        <w:rPr>
          <w:sz w:val="14"/>
        </w:rPr>
        <w:t>2. Content Moderation and Curation Problems</w:t>
      </w:r>
    </w:p>
    <w:p w14:paraId="497E800A" w14:textId="77777777" w:rsidR="00FE69F0" w:rsidRPr="004A3BAE" w:rsidRDefault="00FE69F0" w:rsidP="00FE69F0">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502CD56" w14:textId="77777777" w:rsidR="00FE69F0" w:rsidRPr="004A3BAE" w:rsidRDefault="00FE69F0" w:rsidP="00FE69F0">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278C1D95" w14:textId="77777777" w:rsidR="00FE69F0" w:rsidRPr="004A3BAE" w:rsidRDefault="00FE69F0" w:rsidP="00FE69F0">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45579F97" w14:textId="77777777" w:rsidR="00FE69F0" w:rsidRPr="00052CF9" w:rsidRDefault="00FE69F0" w:rsidP="00FE69F0">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4D92421D" w14:textId="77777777" w:rsidR="00FE69F0" w:rsidRPr="00052CF9" w:rsidRDefault="00FE69F0" w:rsidP="00FE69F0">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7EFF3FB4" w14:textId="77777777" w:rsidR="00FE69F0" w:rsidRPr="004A3BAE" w:rsidRDefault="00FE69F0" w:rsidP="00FE69F0">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213BCF2F" w14:textId="77777777" w:rsidR="00FE69F0" w:rsidRDefault="00FE69F0" w:rsidP="00FE69F0">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0E87FC0B" w14:textId="77777777" w:rsidR="00FE69F0" w:rsidRPr="006F23A3" w:rsidRDefault="00FE69F0" w:rsidP="00FE69F0">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11DCEDCB" w14:textId="77777777" w:rsidR="00FE69F0" w:rsidRPr="00DB105E" w:rsidRDefault="00FE69F0" w:rsidP="00FE69F0">
      <w:r w:rsidRPr="002D0016">
        <w:rPr>
          <w:rStyle w:val="Style13ptBold"/>
        </w:rPr>
        <w:t>Nair</w:t>
      </w:r>
      <w:r>
        <w:t xml:space="preserve"> et al </w:t>
      </w:r>
      <w:r w:rsidRPr="002D0016">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639B3646" w14:textId="77777777" w:rsidR="00FE69F0" w:rsidRPr="00D84CAA" w:rsidRDefault="00FE69F0" w:rsidP="00FE69F0">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547DF7BE" w14:textId="77777777" w:rsidR="00FE69F0" w:rsidRPr="00D84CAA" w:rsidRDefault="00FE69F0" w:rsidP="00FE69F0">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7F960578" w14:textId="77777777" w:rsidR="00FE69F0" w:rsidRPr="00D84CAA" w:rsidRDefault="00FE69F0" w:rsidP="00FE69F0">
      <w:pPr>
        <w:rPr>
          <w:sz w:val="16"/>
        </w:rPr>
      </w:pPr>
      <w:r w:rsidRPr="00D84CAA">
        <w:rPr>
          <w:sz w:val="16"/>
        </w:rPr>
        <w:t xml:space="preserve">The Domestic Violent Extremist Threat </w:t>
      </w:r>
    </w:p>
    <w:p w14:paraId="395CB771" w14:textId="77777777" w:rsidR="00FE69F0" w:rsidRPr="00D84CAA" w:rsidRDefault="00FE69F0" w:rsidP="00FE69F0">
      <w:pPr>
        <w:rPr>
          <w:sz w:val="16"/>
        </w:rPr>
      </w:pPr>
      <w:r w:rsidRPr="00D84CAA">
        <w:rPr>
          <w:sz w:val="16"/>
        </w:rPr>
        <w:t xml:space="preserve">POST-JANUARY 6TH AND THE CURRENT DVE THREAT </w:t>
      </w:r>
    </w:p>
    <w:p w14:paraId="34F644CA" w14:textId="77777777" w:rsidR="00FE69F0" w:rsidRPr="00D84CAA" w:rsidRDefault="00FE69F0" w:rsidP="00FE69F0">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66B9D1F2" w14:textId="77777777" w:rsidR="00FE69F0" w:rsidRPr="00D84CAA" w:rsidRDefault="00FE69F0" w:rsidP="00FE69F0">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01B82595" w14:textId="77777777" w:rsidR="00FE69F0" w:rsidRPr="00D84CAA" w:rsidRDefault="00FE69F0" w:rsidP="00FE69F0">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1086717D" w14:textId="77777777" w:rsidR="00FE69F0" w:rsidRPr="00D84CAA" w:rsidRDefault="00FE69F0" w:rsidP="00FE69F0">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10BC9046" w14:textId="77777777" w:rsidR="00FE69F0" w:rsidRPr="00D84CAA" w:rsidRDefault="00FE69F0" w:rsidP="00FE69F0">
      <w:pPr>
        <w:rPr>
          <w:sz w:val="16"/>
        </w:rPr>
      </w:pPr>
      <w:r w:rsidRPr="00D84CAA">
        <w:rPr>
          <w:sz w:val="16"/>
        </w:rPr>
        <w:t>DVE, Accelerationism, and Critical Nuclear Infrastructure</w:t>
      </w:r>
    </w:p>
    <w:p w14:paraId="2CF778F7" w14:textId="77777777" w:rsidR="00FE69F0" w:rsidRPr="00D84CAA" w:rsidRDefault="00FE69F0" w:rsidP="00FE69F0">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2CE863AA" w14:textId="77777777" w:rsidR="00FE69F0" w:rsidRPr="00D84CAA" w:rsidRDefault="00FE69F0" w:rsidP="00FE69F0">
      <w:pPr>
        <w:rPr>
          <w:sz w:val="16"/>
        </w:rPr>
      </w:pPr>
      <w:r w:rsidRPr="00D84CAA">
        <w:rPr>
          <w:sz w:val="16"/>
        </w:rPr>
        <w:t xml:space="preserve">CRITICAL INFRASTRUCTURE </w:t>
      </w:r>
    </w:p>
    <w:p w14:paraId="6A44329E" w14:textId="77777777" w:rsidR="00FE69F0" w:rsidRPr="00D84CAA" w:rsidRDefault="00FE69F0" w:rsidP="00FE69F0">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5556CAA3" w14:textId="77777777" w:rsidR="00FE69F0" w:rsidRPr="00D84CAA" w:rsidRDefault="00FE69F0" w:rsidP="00FE69F0">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7DA8B6FD" w14:textId="77777777" w:rsidR="00FE69F0" w:rsidRPr="00D84CAA" w:rsidRDefault="00FE69F0" w:rsidP="00FE69F0">
      <w:pPr>
        <w:rPr>
          <w:sz w:val="16"/>
        </w:rPr>
      </w:pPr>
      <w:r w:rsidRPr="00D84CAA">
        <w:rPr>
          <w:sz w:val="16"/>
        </w:rPr>
        <w:t xml:space="preserve">ACCELERATIONISM </w:t>
      </w:r>
    </w:p>
    <w:p w14:paraId="4C80F7B4" w14:textId="77777777" w:rsidR="00FE69F0" w:rsidRPr="00D84CAA" w:rsidRDefault="00FE69F0" w:rsidP="00FE69F0">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0AAB8E88" w14:textId="77777777" w:rsidR="00FE69F0" w:rsidRPr="00D84CAA" w:rsidRDefault="00FE69F0" w:rsidP="00FE69F0">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7287BE96" w14:textId="77777777" w:rsidR="00FE69F0" w:rsidRPr="00D84CAA" w:rsidRDefault="00FE69F0" w:rsidP="00FE69F0">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5CA76FC2" w14:textId="77777777" w:rsidR="00FE69F0" w:rsidRPr="00D84CAA" w:rsidRDefault="00FE69F0" w:rsidP="00FE69F0">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1E775BA4" w14:textId="77777777" w:rsidR="00FE69F0" w:rsidRPr="00D84CAA" w:rsidRDefault="00FE69F0" w:rsidP="00FE69F0">
      <w:pPr>
        <w:rPr>
          <w:sz w:val="16"/>
        </w:rPr>
      </w:pPr>
      <w:r w:rsidRPr="00D84CAA">
        <w:rPr>
          <w:sz w:val="16"/>
        </w:rPr>
        <w:t>U.S. Military and DVE</w:t>
      </w:r>
    </w:p>
    <w:p w14:paraId="64036736" w14:textId="77777777" w:rsidR="00FE69F0" w:rsidRPr="00D84CAA" w:rsidRDefault="00FE69F0" w:rsidP="00FE69F0">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719B6B24" w14:textId="77777777" w:rsidR="00FE69F0" w:rsidRPr="00D84CAA" w:rsidRDefault="00FE69F0" w:rsidP="00FE69F0">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726A2CD3" w14:textId="77777777" w:rsidR="00FE69F0" w:rsidRPr="00D84CAA" w:rsidRDefault="00FE69F0" w:rsidP="00FE69F0">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6E469874" w14:textId="77777777" w:rsidR="00FE69F0" w:rsidRPr="00D84CAA" w:rsidRDefault="00FE69F0" w:rsidP="00FE69F0">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25539972" w14:textId="77777777" w:rsidR="00FE69F0" w:rsidRPr="00D84CAA" w:rsidRDefault="00FE69F0" w:rsidP="00FE69F0">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13327545" w14:textId="77777777" w:rsidR="00FE69F0" w:rsidRPr="00D84CAA" w:rsidRDefault="00FE69F0" w:rsidP="00FE69F0">
      <w:pPr>
        <w:rPr>
          <w:sz w:val="16"/>
        </w:rPr>
      </w:pPr>
      <w:r w:rsidRPr="00D84CAA">
        <w:rPr>
          <w:sz w:val="16"/>
        </w:rPr>
        <w:t>ACCESS AND PARTICIPATION: REFLECTING ON WHO MAKES IT THROUGH</w:t>
      </w:r>
    </w:p>
    <w:p w14:paraId="11C99D27" w14:textId="77777777" w:rsidR="00FE69F0" w:rsidRPr="00D84CAA" w:rsidRDefault="00FE69F0" w:rsidP="00FE69F0">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7E9EA6C6" w14:textId="77777777" w:rsidR="00FE69F0" w:rsidRPr="00D84CAA" w:rsidRDefault="00FE69F0" w:rsidP="00FE69F0">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2770F051" w14:textId="77777777" w:rsidR="00FE69F0" w:rsidRPr="00D84CAA" w:rsidRDefault="00FE69F0" w:rsidP="00FE69F0">
      <w:pPr>
        <w:rPr>
          <w:sz w:val="16"/>
        </w:rPr>
      </w:pPr>
      <w:r w:rsidRPr="00D84CAA">
        <w:rPr>
          <w:sz w:val="16"/>
        </w:rPr>
        <w:t>PROLIFERATION OF DVE IDEOLOGY</w:t>
      </w:r>
    </w:p>
    <w:p w14:paraId="32C02CF7" w14:textId="77777777" w:rsidR="00FE69F0" w:rsidRPr="00D84CAA" w:rsidRDefault="00FE69F0" w:rsidP="00FE69F0">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1189DBE5" w14:textId="77777777" w:rsidR="00FE69F0" w:rsidRPr="00D84CAA" w:rsidRDefault="00FE69F0" w:rsidP="00FE69F0">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70C5A3B3" w14:textId="77777777" w:rsidR="00FE69F0" w:rsidRPr="00D84CAA" w:rsidRDefault="00FE69F0" w:rsidP="00FE69F0">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6925FD1D" w14:textId="77777777" w:rsidR="00FE69F0" w:rsidRPr="00D84CAA" w:rsidRDefault="00FE69F0" w:rsidP="00FE69F0">
      <w:pPr>
        <w:rPr>
          <w:sz w:val="16"/>
        </w:rPr>
      </w:pPr>
      <w:r w:rsidRPr="00D84CAA">
        <w:rPr>
          <w:sz w:val="16"/>
        </w:rPr>
        <w:t>Case Studies: DVE Threats to Nuclear Security</w:t>
      </w:r>
    </w:p>
    <w:p w14:paraId="716C41BC" w14:textId="77777777" w:rsidR="00FE69F0" w:rsidRPr="00D84CAA" w:rsidRDefault="00FE69F0" w:rsidP="00FE69F0">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6122C155" w14:textId="77777777" w:rsidR="00FE69F0" w:rsidRDefault="00FE69F0" w:rsidP="00FE69F0">
      <w:pPr>
        <w:rPr>
          <w:sz w:val="12"/>
        </w:rPr>
      </w:pPr>
    </w:p>
    <w:p w14:paraId="0D5FB36C" w14:textId="77777777" w:rsidR="00FE69F0" w:rsidRDefault="00FE69F0" w:rsidP="00FE69F0">
      <w:pPr>
        <w:rPr>
          <w:sz w:val="12"/>
        </w:rPr>
      </w:pPr>
    </w:p>
    <w:p w14:paraId="2B72EC09" w14:textId="77777777" w:rsidR="00FE69F0" w:rsidRDefault="00FE69F0" w:rsidP="00FE69F0">
      <w:pPr>
        <w:pStyle w:val="Heading3"/>
      </w:pPr>
      <w:r>
        <w:t>Solvency---1AC</w:t>
      </w:r>
    </w:p>
    <w:p w14:paraId="72D5D8C7" w14:textId="77777777" w:rsidR="00FE69F0" w:rsidRPr="00CC7E17" w:rsidRDefault="00FE69F0" w:rsidP="00FE69F0">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Pr>
          <w:u w:val="single"/>
        </w:rPr>
        <w:t xml:space="preserve">solves. </w:t>
      </w:r>
    </w:p>
    <w:p w14:paraId="10EA3D63" w14:textId="77777777" w:rsidR="00FE69F0" w:rsidRPr="00AD520B" w:rsidRDefault="00FE69F0" w:rsidP="00FE69F0">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541B272" w14:textId="77777777" w:rsidR="00FE69F0" w:rsidRPr="005C4E8D" w:rsidRDefault="00FE69F0" w:rsidP="00FE69F0">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44676AB9" w14:textId="77777777" w:rsidR="00FE69F0" w:rsidRPr="00F409D2" w:rsidRDefault="00FE69F0" w:rsidP="00FE69F0">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4E761499" w14:textId="77777777" w:rsidR="00FE69F0" w:rsidRPr="00F409D2" w:rsidRDefault="00FE69F0" w:rsidP="00FE69F0">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2300FFCF" w14:textId="77777777" w:rsidR="00FE69F0" w:rsidRPr="00DA77E8" w:rsidRDefault="00FE69F0" w:rsidP="00FE69F0">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786273F3" w14:textId="77777777" w:rsidR="00FE69F0" w:rsidRPr="00036FF2" w:rsidRDefault="00FE69F0" w:rsidP="00FE69F0">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7407239D" w14:textId="77777777" w:rsidR="00FE69F0" w:rsidRPr="00F409D2" w:rsidRDefault="00FE69F0" w:rsidP="00FE69F0">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0EE456E" w14:textId="77777777" w:rsidR="00FE69F0" w:rsidRDefault="00FE69F0" w:rsidP="00FE69F0">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5FEA6F7D" w14:textId="77777777" w:rsidR="00FE69F0" w:rsidRPr="007900DC" w:rsidRDefault="00FE69F0" w:rsidP="00FE69F0">
      <w:pPr>
        <w:pStyle w:val="Heading4"/>
      </w:pPr>
      <w:r>
        <w:t xml:space="preserve">The perception of </w:t>
      </w:r>
      <w:r w:rsidRPr="007900DC">
        <w:rPr>
          <w:u w:val="single"/>
        </w:rPr>
        <w:t>crackdown</w:t>
      </w:r>
      <w:r>
        <w:t xml:space="preserve"> chills data union </w:t>
      </w:r>
      <w:r w:rsidRPr="007900DC">
        <w:rPr>
          <w:u w:val="single"/>
        </w:rPr>
        <w:t>formation</w:t>
      </w:r>
      <w:r>
        <w:t xml:space="preserve">. </w:t>
      </w:r>
    </w:p>
    <w:p w14:paraId="3FC40925" w14:textId="77777777" w:rsidR="00FE69F0" w:rsidRPr="000B4A38" w:rsidRDefault="00FE69F0" w:rsidP="00FE69F0">
      <w:r w:rsidRPr="002D0016">
        <w:rPr>
          <w:rStyle w:val="Style13ptBold"/>
        </w:rPr>
        <w:t xml:space="preserve">Vincent </w:t>
      </w:r>
      <w:r w:rsidRPr="002D0016">
        <w:t>et al</w:t>
      </w:r>
      <w:r w:rsidRPr="002D0016">
        <w:rPr>
          <w:rStyle w:val="Style13ptBold"/>
        </w:rPr>
        <w:t xml:space="preserve"> 25</w:t>
      </w:r>
      <w:r>
        <w:rPr>
          <w:rStyle w:val="Style13ptBold"/>
        </w:rPr>
        <w:t xml:space="preserve">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5E9F9825" w14:textId="77777777" w:rsidR="00FE69F0" w:rsidRPr="00526589" w:rsidRDefault="00FE69F0" w:rsidP="00FE69F0">
      <w:pPr>
        <w:rPr>
          <w:u w:val="singl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2B9CBD20" w14:textId="77777777" w:rsidR="00FE69F0" w:rsidRPr="00014464" w:rsidRDefault="00FE69F0" w:rsidP="00FE69F0">
      <w:pPr>
        <w:pStyle w:val="Heading4"/>
      </w:pPr>
      <w:r>
        <w:t xml:space="preserve">Active data </w:t>
      </w:r>
      <w:r w:rsidRPr="00014464">
        <w:rPr>
          <w:u w:val="single"/>
        </w:rPr>
        <w:t>workers</w:t>
      </w:r>
      <w:r>
        <w:t xml:space="preserve"> contribute to platforms and </w:t>
      </w:r>
      <w:r w:rsidRPr="00014464">
        <w:rPr>
          <w:u w:val="single"/>
        </w:rPr>
        <w:t>derive</w:t>
      </w:r>
      <w:r>
        <w:t xml:space="preserve"> an </w:t>
      </w:r>
      <w:r w:rsidRPr="00014464">
        <w:rPr>
          <w:u w:val="single"/>
        </w:rPr>
        <w:t>economic benefit</w:t>
      </w:r>
      <w:r>
        <w:t xml:space="preserve">. </w:t>
      </w:r>
    </w:p>
    <w:p w14:paraId="37104DDE" w14:textId="77777777" w:rsidR="00FE69F0" w:rsidRPr="00014464" w:rsidRDefault="00FE69F0" w:rsidP="00FE69F0">
      <w:pPr>
        <w:rPr>
          <w:b/>
          <w:bCs/>
        </w:rPr>
      </w:pPr>
      <w:bookmarkStart w:id="2" w:name="_Hlk214028652"/>
      <w:r w:rsidRPr="002D0016">
        <w:rPr>
          <w:rStyle w:val="Style13ptBold"/>
        </w:rPr>
        <w:t>Kim 22</w:t>
      </w:r>
      <w:r w:rsidRPr="00014464">
        <w:rPr>
          <w:b/>
          <w:bCs/>
        </w:rPr>
        <w:t xml:space="preserve"> </w:t>
      </w:r>
      <w:r w:rsidRPr="00014464">
        <w:t>[Eugene K. Kim; Yale Law School. “Data as Labor: Retrofitting Labor law for the Platform Economy” https://heinonline.org/HOL/Page?handle=hein.journals/mipr23&amp;collection=journals&amp;id=135&amp;startid=&amp;endid=178. Minion]</w:t>
      </w:r>
    </w:p>
    <w:p w14:paraId="0787FDF1" w14:textId="77777777" w:rsidR="00FE69F0" w:rsidRDefault="00FE69F0" w:rsidP="00FE69F0">
      <w:pPr>
        <w:rPr>
          <w:sz w:val="16"/>
        </w:rPr>
      </w:pPr>
      <w:r w:rsidRPr="00014464">
        <w:rPr>
          <w:sz w:val="16"/>
        </w:rPr>
        <w:t xml:space="preserve">This Part proposes two critiques of the definition of "employee" that currently dictates the scope of the NLRA's protections, and proposes amended standards that would cover </w:t>
      </w:r>
      <w:r w:rsidRPr="00014464">
        <w:rPr>
          <w:rStyle w:val="Emphasis"/>
          <w:highlight w:val="cyan"/>
        </w:rPr>
        <w:t>active</w:t>
      </w:r>
      <w:r w:rsidRPr="00014464">
        <w:rPr>
          <w:rStyle w:val="Emphasis"/>
        </w:rPr>
        <w:t xml:space="preserve"> </w:t>
      </w:r>
      <w:r w:rsidRPr="00014464">
        <w:rPr>
          <w:rStyle w:val="Emphasis"/>
          <w:highlight w:val="cyan"/>
        </w:rPr>
        <w:t>data workers</w:t>
      </w:r>
      <w:r w:rsidRPr="00014464">
        <w:rPr>
          <w:sz w:val="16"/>
        </w:rPr>
        <w:t xml:space="preserve">, i.e., </w:t>
      </w:r>
      <w:r w:rsidRPr="00014464">
        <w:rPr>
          <w:u w:val="single"/>
        </w:rPr>
        <w:t xml:space="preserve">data </w:t>
      </w:r>
      <w:r w:rsidRPr="00014464">
        <w:rPr>
          <w:rStyle w:val="Emphasis"/>
        </w:rPr>
        <w:t>workers</w:t>
      </w:r>
      <w:r w:rsidRPr="00014464">
        <w:rPr>
          <w:sz w:val="16"/>
        </w:rPr>
        <w:t xml:space="preserve"> </w:t>
      </w:r>
      <w:r w:rsidRPr="00014464">
        <w:rPr>
          <w:u w:val="single"/>
        </w:rPr>
        <w:t>who</w:t>
      </w:r>
      <w:r w:rsidRPr="00014464">
        <w:rPr>
          <w:sz w:val="16"/>
        </w:rPr>
        <w:t xml:space="preserve"> </w:t>
      </w:r>
      <w:r w:rsidRPr="00014464">
        <w:rPr>
          <w:rStyle w:val="Emphasis"/>
          <w:highlight w:val="cyan"/>
        </w:rPr>
        <w:t>purposefully contribute</w:t>
      </w:r>
      <w:r w:rsidRPr="00014464">
        <w:rPr>
          <w:sz w:val="16"/>
          <w:highlight w:val="cyan"/>
        </w:rPr>
        <w:t xml:space="preserve"> </w:t>
      </w:r>
      <w:r w:rsidRPr="00014464">
        <w:rPr>
          <w:highlight w:val="cyan"/>
          <w:u w:val="single"/>
        </w:rPr>
        <w:t xml:space="preserve">to </w:t>
      </w:r>
      <w:r w:rsidRPr="00014464">
        <w:rPr>
          <w:rStyle w:val="Emphasis"/>
          <w:highlight w:val="cyan"/>
        </w:rPr>
        <w:t>platforms</w:t>
      </w:r>
      <w:r w:rsidRPr="00014464">
        <w:rPr>
          <w:sz w:val="16"/>
        </w:rPr>
        <w:t xml:space="preserve"> </w:t>
      </w:r>
      <w:r w:rsidRPr="00B441FD">
        <w:rPr>
          <w:sz w:val="16"/>
        </w:rPr>
        <w:t>that</w:t>
      </w:r>
      <w:r w:rsidRPr="00B441FD">
        <w:rPr>
          <w:sz w:val="16"/>
          <w:u w:val="single"/>
        </w:rPr>
        <w:t xml:space="preserve"> </w:t>
      </w:r>
      <w:r w:rsidRPr="00014464">
        <w:rPr>
          <w:rStyle w:val="Emphasis"/>
          <w:highlight w:val="cyan"/>
        </w:rPr>
        <w:t>derive</w:t>
      </w:r>
      <w:r w:rsidRPr="00014464">
        <w:rPr>
          <w:highlight w:val="cyan"/>
          <w:u w:val="single"/>
        </w:rPr>
        <w:t xml:space="preserve"> an </w:t>
      </w:r>
      <w:r w:rsidRPr="00014464">
        <w:rPr>
          <w:rStyle w:val="Emphasis"/>
          <w:highlight w:val="cyan"/>
        </w:rPr>
        <w:t>economic benefit</w:t>
      </w:r>
      <w:r w:rsidRPr="00014464">
        <w:rPr>
          <w:highlight w:val="cyan"/>
          <w:u w:val="single"/>
        </w:rPr>
        <w:t xml:space="preserve"> from</w:t>
      </w:r>
      <w:r w:rsidRPr="00014464">
        <w:rPr>
          <w:u w:val="single"/>
        </w:rPr>
        <w:t xml:space="preserve"> their </w:t>
      </w:r>
      <w:r w:rsidRPr="00014464">
        <w:rPr>
          <w:rStyle w:val="Emphasis"/>
          <w:highlight w:val="cyan"/>
        </w:rPr>
        <w:t>contributions</w:t>
      </w:r>
      <w:r w:rsidRPr="00014464">
        <w:rPr>
          <w:sz w:val="16"/>
        </w:rPr>
        <w:t xml:space="preserve">. This proposal leaves the protection of passive data work, which is far broader, to the possibility of sectoral bargaining, described infra in Section III.B. The </w:t>
      </w:r>
      <w:r w:rsidRPr="00014464">
        <w:rPr>
          <w:highlight w:val="cyan"/>
          <w:u w:val="single"/>
        </w:rPr>
        <w:t>current definition</w:t>
      </w:r>
      <w:r w:rsidRPr="00014464">
        <w:rPr>
          <w:u w:val="single"/>
        </w:rPr>
        <w:t xml:space="preserve"> of </w:t>
      </w:r>
      <w:r w:rsidRPr="00014464">
        <w:rPr>
          <w:highlight w:val="cyan"/>
          <w:u w:val="single"/>
        </w:rPr>
        <w:t>"employee"</w:t>
      </w:r>
      <w:r w:rsidRPr="00014464">
        <w:rPr>
          <w:sz w:val="16"/>
          <w:highlight w:val="cyan"/>
        </w:rPr>
        <w:t xml:space="preserve"> </w:t>
      </w:r>
      <w:r w:rsidRPr="00014464">
        <w:rPr>
          <w:highlight w:val="cyan"/>
          <w:u w:val="single"/>
        </w:rPr>
        <w:t>under</w:t>
      </w:r>
      <w:r w:rsidRPr="00014464">
        <w:rPr>
          <w:u w:val="single"/>
        </w:rPr>
        <w:t xml:space="preserve"> the </w:t>
      </w:r>
      <w:r w:rsidRPr="00014464">
        <w:rPr>
          <w:rStyle w:val="Emphasis"/>
          <w:highlight w:val="cyan"/>
        </w:rPr>
        <w:t>NLRA requires</w:t>
      </w:r>
      <w:r w:rsidRPr="00014464">
        <w:rPr>
          <w:u w:val="single"/>
        </w:rPr>
        <w:t xml:space="preserve"> that an </w:t>
      </w:r>
      <w:r w:rsidRPr="00014464">
        <w:rPr>
          <w:rStyle w:val="Emphasis"/>
          <w:highlight w:val="cyan"/>
        </w:rPr>
        <w:t>employee</w:t>
      </w:r>
      <w:r w:rsidRPr="00014464">
        <w:rPr>
          <w:u w:val="single"/>
        </w:rPr>
        <w:t xml:space="preserve"> be both </w:t>
      </w:r>
      <w:r w:rsidRPr="00014464">
        <w:rPr>
          <w:rStyle w:val="Emphasis"/>
          <w:highlight w:val="cyan"/>
        </w:rPr>
        <w:t>compensated</w:t>
      </w:r>
      <w:r w:rsidRPr="00014464">
        <w:rPr>
          <w:highlight w:val="cyan"/>
          <w:u w:val="single"/>
        </w:rPr>
        <w:t xml:space="preserve"> and </w:t>
      </w:r>
      <w:r w:rsidRPr="00014464">
        <w:rPr>
          <w:rStyle w:val="Emphasis"/>
          <w:highlight w:val="cyan"/>
        </w:rPr>
        <w:t>controlled by</w:t>
      </w:r>
      <w:r w:rsidRPr="00014464">
        <w:rPr>
          <w:u w:val="single"/>
        </w:rPr>
        <w:t xml:space="preserve"> the </w:t>
      </w:r>
      <w:r w:rsidRPr="00014464">
        <w:rPr>
          <w:rStyle w:val="Emphasis"/>
          <w:highlight w:val="cyan"/>
        </w:rPr>
        <w:t>employer</w:t>
      </w:r>
      <w:r w:rsidRPr="00014464">
        <w:rPr>
          <w:sz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bookmarkEnd w:id="2"/>
    </w:p>
    <w:p w14:paraId="0725B430" w14:textId="77777777" w:rsidR="00FE69F0" w:rsidRPr="00B441FD" w:rsidRDefault="00FE69F0" w:rsidP="00FE69F0">
      <w:pPr>
        <w:pStyle w:val="Heading4"/>
      </w:pPr>
      <w:r>
        <w:t xml:space="preserve">That distinguishes itself from </w:t>
      </w:r>
      <w:r w:rsidRPr="00B441FD">
        <w:rPr>
          <w:u w:val="single"/>
        </w:rPr>
        <w:t>passive</w:t>
      </w:r>
      <w:r>
        <w:t xml:space="preserve"> data </w:t>
      </w:r>
      <w:r w:rsidRPr="00B441FD">
        <w:rPr>
          <w:u w:val="single"/>
        </w:rPr>
        <w:t>work</w:t>
      </w:r>
      <w:r>
        <w:t xml:space="preserve">. </w:t>
      </w:r>
    </w:p>
    <w:p w14:paraId="4C7E3A4D" w14:textId="77777777" w:rsidR="00FE69F0" w:rsidRPr="00920FA5" w:rsidRDefault="00FE69F0" w:rsidP="00FE69F0">
      <w:r w:rsidRPr="002D0016">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hyperlink r:id="rId8" w:history="1">
        <w:r w:rsidRPr="00D454BA">
          <w:rPr>
            <w:rStyle w:val="Hyperlink"/>
          </w:rPr>
          <w:t>https://scholarship.law.umn.edu/mjlst/vol23/iss1/4</w:t>
        </w:r>
      </w:hyperlink>
      <w:r w:rsidRPr="00D454BA">
        <w:t xml:space="preserve">. </w:t>
      </w:r>
      <w:r>
        <w:t>ros</w:t>
      </w:r>
      <w:r w:rsidRPr="00D454BA">
        <w:t>]</w:t>
      </w:r>
    </w:p>
    <w:p w14:paraId="218F83E6" w14:textId="77777777" w:rsidR="00FE69F0" w:rsidRPr="00E21BA2" w:rsidRDefault="00FE69F0" w:rsidP="00FE69F0">
      <w:pPr>
        <w:rPr>
          <w:u w:val="single"/>
        </w:rPr>
      </w:pPr>
      <w:r w:rsidRPr="00E21BA2">
        <w:rPr>
          <w:sz w:val="12"/>
        </w:rPr>
        <w:t xml:space="preserve">Some </w:t>
      </w:r>
      <w:r w:rsidRPr="006D63EA">
        <w:rPr>
          <w:rStyle w:val="StyleUnderline"/>
        </w:rPr>
        <w:t>forms of data work will be more active or conscious than others</w:t>
      </w:r>
      <w:r w:rsidRPr="00E21BA2">
        <w:rPr>
          <w:sz w:val="12"/>
        </w:rPr>
        <w:t xml:space="preserve">. On the </w:t>
      </w:r>
      <w:r w:rsidRPr="00E21BA2">
        <w:rPr>
          <w:rStyle w:val="Emphasis"/>
          <w:highlight w:val="cyan"/>
        </w:rPr>
        <w:t>active side</w:t>
      </w:r>
      <w:r w:rsidRPr="006D63EA">
        <w:rPr>
          <w:rStyle w:val="StyleUnderline"/>
        </w:rPr>
        <w:t xml:space="preserve"> are </w:t>
      </w:r>
      <w:r w:rsidRPr="00E21BA2">
        <w:rPr>
          <w:rStyle w:val="StyleUnderline"/>
          <w:highlight w:val="cyan"/>
        </w:rPr>
        <w:t xml:space="preserve">creative, long-term forms of </w:t>
      </w:r>
      <w:r w:rsidRPr="00B441FD">
        <w:rPr>
          <w:rStyle w:val="Emphasis"/>
          <w:highlight w:val="cyan"/>
        </w:rPr>
        <w:t>data work</w:t>
      </w:r>
      <w:r w:rsidRPr="00E21BA2">
        <w:rPr>
          <w:rStyle w:val="StyleUnderline"/>
          <w:highlight w:val="cyan"/>
        </w:rPr>
        <w:t xml:space="preserve"> like </w:t>
      </w:r>
      <w:r w:rsidRPr="00E21BA2">
        <w:rPr>
          <w:rStyle w:val="Emphasis"/>
          <w:highlight w:val="cyan"/>
        </w:rPr>
        <w:t>creating video content</w:t>
      </w:r>
      <w:r w:rsidRPr="006D63EA">
        <w:rPr>
          <w:rStyle w:val="StyleUnderline"/>
        </w:rPr>
        <w:t>,</w:t>
      </w:r>
      <w:r w:rsidRPr="00E21BA2">
        <w:rPr>
          <w:sz w:val="12"/>
        </w:rPr>
        <w:t xml:space="preserve"> </w:t>
      </w:r>
      <w:r w:rsidRPr="00E21BA2">
        <w:rPr>
          <w:rStyle w:val="StyleUnderline"/>
          <w:highlight w:val="cyan"/>
        </w:rPr>
        <w:t>which</w:t>
      </w:r>
      <w:r w:rsidRPr="006D63EA">
        <w:rPr>
          <w:rStyle w:val="StyleUnderline"/>
        </w:rPr>
        <w:t xml:space="preserve"> </w:t>
      </w:r>
      <w:r w:rsidRPr="00E21BA2">
        <w:rPr>
          <w:sz w:val="12"/>
        </w:rPr>
        <w:t xml:space="preserve">may more </w:t>
      </w:r>
      <w:r w:rsidRPr="00E21BA2">
        <w:rPr>
          <w:rStyle w:val="Emphasis"/>
          <w:highlight w:val="cyan"/>
        </w:rPr>
        <w:t>clearly resemble “labor”</w:t>
      </w:r>
      <w:r w:rsidRPr="006D63EA">
        <w:rPr>
          <w:rStyle w:val="StyleUnderline"/>
        </w:rPr>
        <w:t xml:space="preserve"> as traditionally understood: </w:t>
      </w:r>
      <w:r w:rsidRPr="00B441FD">
        <w:rPr>
          <w:rStyle w:val="StyleUnderline"/>
          <w:highlight w:val="cyan"/>
        </w:rPr>
        <w:t xml:space="preserve">requiring </w:t>
      </w:r>
      <w:r w:rsidRPr="00B441FD">
        <w:rPr>
          <w:rStyle w:val="Emphasis"/>
          <w:highlight w:val="cyan"/>
        </w:rPr>
        <w:t>physical</w:t>
      </w:r>
      <w:r w:rsidRPr="00B441FD">
        <w:rPr>
          <w:rStyle w:val="StyleUnderline"/>
          <w:highlight w:val="cyan"/>
        </w:rPr>
        <w:t xml:space="preserve"> and </w:t>
      </w:r>
      <w:r w:rsidRPr="00B441FD">
        <w:rPr>
          <w:rStyle w:val="Emphasis"/>
          <w:highlight w:val="cyan"/>
        </w:rPr>
        <w:t>mental exertion</w:t>
      </w:r>
      <w:r w:rsidRPr="00B441FD">
        <w:rPr>
          <w:rStyle w:val="StyleUnderline"/>
          <w:highlight w:val="cyan"/>
        </w:rPr>
        <w:t xml:space="preserve">, </w:t>
      </w:r>
      <w:r w:rsidRPr="00B441FD">
        <w:rPr>
          <w:rStyle w:val="StyleUnderline"/>
        </w:rPr>
        <w:t xml:space="preserve">planning, or </w:t>
      </w:r>
      <w:r w:rsidRPr="00B441FD">
        <w:rPr>
          <w:rStyle w:val="Emphasis"/>
          <w:highlight w:val="cyan"/>
        </w:rPr>
        <w:t>sacrifice</w:t>
      </w:r>
      <w:r w:rsidRPr="00E21BA2">
        <w:rPr>
          <w:sz w:val="12"/>
        </w:rPr>
        <w:t xml:space="preserve">. On the </w:t>
      </w:r>
      <w:r w:rsidRPr="00E21BA2">
        <w:rPr>
          <w:rStyle w:val="Emphasis"/>
          <w:highlight w:val="cyan"/>
        </w:rPr>
        <w:t>passive side</w:t>
      </w:r>
      <w:r w:rsidRPr="00E21BA2">
        <w:rPr>
          <w:sz w:val="12"/>
        </w:rPr>
        <w:t xml:space="preserve"> </w:t>
      </w:r>
      <w:r w:rsidRPr="006D63EA">
        <w:rPr>
          <w:rStyle w:val="StyleUnderline"/>
        </w:rPr>
        <w:t xml:space="preserve">are near-clerical or </w:t>
      </w:r>
      <w:r w:rsidRPr="00E21BA2">
        <w:rPr>
          <w:rStyle w:val="Emphasis"/>
          <w:highlight w:val="cyan"/>
        </w:rPr>
        <w:t>inadvertent contributions</w:t>
      </w:r>
      <w:r w:rsidRPr="006D63EA">
        <w:rPr>
          <w:rStyle w:val="StyleUnderline"/>
        </w:rPr>
        <w:t xml:space="preserve">, </w:t>
      </w:r>
      <w:r w:rsidRPr="00E21BA2">
        <w:rPr>
          <w:rStyle w:val="StyleUnderline"/>
          <w:highlight w:val="cyan"/>
        </w:rPr>
        <w:t>like building search histories</w:t>
      </w:r>
      <w:r w:rsidRPr="006D63EA">
        <w:rPr>
          <w:rStyle w:val="StyleUnderline"/>
        </w:rPr>
        <w:t xml:space="preserve"> on Amazon </w:t>
      </w:r>
      <w:r w:rsidRPr="00E21BA2">
        <w:rPr>
          <w:rStyle w:val="StyleUnderline"/>
          <w:highlight w:val="cyan"/>
        </w:rPr>
        <w:t>or liking content</w:t>
      </w:r>
      <w:r w:rsidRPr="006D63EA">
        <w:rPr>
          <w:rStyle w:val="StyleUnderline"/>
        </w:rPr>
        <w:t xml:space="preserve"> on Facebook</w:t>
      </w:r>
      <w:r w:rsidRPr="00E21BA2">
        <w:rPr>
          <w:sz w:val="12"/>
        </w:rPr>
        <w:t xml:space="preserve">. These behaviors, </w:t>
      </w:r>
      <w:r w:rsidRPr="00920FA5">
        <w:rPr>
          <w:rStyle w:val="StyleUnderline"/>
        </w:rPr>
        <w:t xml:space="preserve">while they </w:t>
      </w:r>
      <w:r w:rsidRPr="00E21BA2">
        <w:rPr>
          <w:rStyle w:val="StyleUnderline"/>
          <w:highlight w:val="cyan"/>
        </w:rPr>
        <w:t>generate</w:t>
      </w:r>
      <w:r w:rsidRPr="00920FA5">
        <w:rPr>
          <w:rStyle w:val="StyleUnderline"/>
        </w:rPr>
        <w:t xml:space="preserve"> </w:t>
      </w:r>
      <w:r w:rsidRPr="00E21BA2">
        <w:rPr>
          <w:rStyle w:val="StyleUnderline"/>
          <w:highlight w:val="cyan"/>
        </w:rPr>
        <w:t>economically</w:t>
      </w:r>
      <w:r w:rsidRPr="00920FA5">
        <w:rPr>
          <w:rStyle w:val="StyleUnderline"/>
        </w:rPr>
        <w:t xml:space="preserve"> p</w:t>
      </w:r>
      <w:r w:rsidRPr="00E21BA2">
        <w:rPr>
          <w:rStyle w:val="StyleUnderline"/>
          <w:highlight w:val="cyan"/>
        </w:rPr>
        <w:t xml:space="preserve">roductive data, consume </w:t>
      </w:r>
      <w:r w:rsidRPr="00E21BA2">
        <w:rPr>
          <w:rStyle w:val="Emphasis"/>
          <w:highlight w:val="cyan"/>
        </w:rPr>
        <w:t>minimal mental energy.</w:t>
      </w:r>
      <w:r w:rsidRPr="00E21BA2">
        <w:rPr>
          <w:sz w:val="12"/>
        </w:rPr>
        <w:t xml:space="preserve"> </w:t>
      </w:r>
      <w:r w:rsidRPr="00E21BA2">
        <w:rPr>
          <w:rStyle w:val="StyleUnderline"/>
        </w:rPr>
        <w:t>Some</w:t>
      </w:r>
      <w:r w:rsidRPr="00920FA5">
        <w:rPr>
          <w:rStyle w:val="StyleUnderline"/>
        </w:rPr>
        <w:t xml:space="preserve"> forms of data work are paid, while others are unpaid</w:t>
      </w:r>
      <w:r w:rsidRPr="00E21BA2">
        <w:rPr>
          <w:sz w:val="12"/>
        </w:rPr>
        <w:t xml:space="preserve">: </w:t>
      </w:r>
      <w:r w:rsidRPr="00920FA5">
        <w:rPr>
          <w:rStyle w:val="StyleUnderline"/>
        </w:rPr>
        <w:t>YouTube compensates some</w:t>
      </w:r>
      <w:r w:rsidRPr="00E21BA2">
        <w:rPr>
          <w:sz w:val="12"/>
        </w:rPr>
        <w:t xml:space="preserve"> (but not all) of its content </w:t>
      </w:r>
      <w:r w:rsidRPr="00920FA5">
        <w:rPr>
          <w:rStyle w:val="StyleUnderline"/>
        </w:rPr>
        <w:t>creators</w:t>
      </w:r>
      <w:r w:rsidRPr="00E21BA2">
        <w:rPr>
          <w:sz w:val="12"/>
        </w:rPr>
        <w:t xml:space="preserve"> per ad click or view, and participants on platforms like Google Task Mate28 and Amazon mTurk29 are paid for more passive tasks. On the other side, </w:t>
      </w:r>
      <w:r w:rsidRPr="00920FA5">
        <w:rPr>
          <w:rStyle w:val="StyleUnderline"/>
        </w:rPr>
        <w:t>most Instagram content producers are unpaid</w:t>
      </w:r>
      <w:r w:rsidRPr="00E21BA2">
        <w:rPr>
          <w:sz w:val="12"/>
        </w:rPr>
        <w:t xml:space="preserve"> (although the platform recently announced YouTube-like compensation for producers of video content),30</w:t>
      </w:r>
      <w:r w:rsidRPr="00920FA5">
        <w:rPr>
          <w:rStyle w:val="StyleUnderline"/>
        </w:rPr>
        <w:t xml:space="preserve"> and most forms of passive data work, like Facebook, Amazon, or Google use, are uncompensated.</w:t>
      </w:r>
    </w:p>
    <w:p w14:paraId="19C3E5EC" w14:textId="77777777" w:rsidR="00FE69F0" w:rsidRDefault="00FE69F0" w:rsidP="00FE69F0">
      <w:pPr>
        <w:pStyle w:val="Heading4"/>
      </w:pPr>
      <w:r>
        <w:t xml:space="preserve">The data economy is reaching </w:t>
      </w:r>
      <w:r w:rsidRPr="00636A43">
        <w:rPr>
          <w:u w:val="single"/>
        </w:rPr>
        <w:t>tipping points</w:t>
      </w:r>
      <w:r>
        <w:t xml:space="preserve"> now: bargaining over </w:t>
      </w:r>
      <w:r w:rsidRPr="00636A43">
        <w:rPr>
          <w:u w:val="single"/>
        </w:rPr>
        <w:t>information</w:t>
      </w:r>
      <w:r>
        <w:t xml:space="preserve"> and </w:t>
      </w:r>
      <w:r w:rsidRPr="00636A43">
        <w:rPr>
          <w:u w:val="single"/>
        </w:rPr>
        <w:t>incentives</w:t>
      </w:r>
      <w:r>
        <w:t xml:space="preserve"> for </w:t>
      </w:r>
      <w:r w:rsidRPr="00CB1730">
        <w:rPr>
          <w:i/>
          <w:iCs w:val="0"/>
        </w:rPr>
        <w:t>active</w:t>
      </w:r>
      <w:r>
        <w:t xml:space="preserve"> data workers </w:t>
      </w:r>
      <w:r w:rsidRPr="00526589">
        <w:t xml:space="preserve">is </w:t>
      </w:r>
      <w:r w:rsidRPr="00526589">
        <w:rPr>
          <w:u w:val="single"/>
        </w:rPr>
        <w:t>key</w:t>
      </w:r>
      <w:r>
        <w:t xml:space="preserve">. </w:t>
      </w:r>
    </w:p>
    <w:p w14:paraId="0B5860A2" w14:textId="77777777" w:rsidR="00FE69F0" w:rsidRPr="00DA6259" w:rsidRDefault="00FE69F0" w:rsidP="00FE69F0">
      <w:r w:rsidRPr="002D0016">
        <w:rPr>
          <w:rStyle w:val="Style13ptBold"/>
        </w:rPr>
        <w:t>Peukert</w:t>
      </w:r>
      <w:r w:rsidRPr="002D0016">
        <w:t xml:space="preserve"> et al </w:t>
      </w:r>
      <w:r w:rsidRPr="002D0016">
        <w:rPr>
          <w:rStyle w:val="Style13ptBold"/>
        </w:rPr>
        <w:t>25</w:t>
      </w:r>
      <w:r>
        <w:rPr>
          <w:rStyle w:val="Style13ptBold"/>
        </w:rPr>
        <w:t xml:space="preserve">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9" w:history="1">
        <w:r w:rsidRPr="00DA6259">
          <w:rPr>
            <w:rStyle w:val="Hyperlink"/>
          </w:rPr>
          <w:t>https://arxiv.org/pdf/2404.18445</w:t>
        </w:r>
      </w:hyperlink>
      <w:r>
        <w:t>. Minion</w:t>
      </w:r>
      <w:r w:rsidRPr="00DA6259">
        <w:t xml:space="preserve">] </w:t>
      </w:r>
    </w:p>
    <w:p w14:paraId="587FEEC8" w14:textId="77777777" w:rsidR="00FE69F0" w:rsidRPr="00DA6259" w:rsidRDefault="00FE69F0" w:rsidP="00FE69F0">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3EF856E2" w14:textId="77777777" w:rsidR="00FE69F0" w:rsidRPr="00DA6259" w:rsidRDefault="00FE69F0" w:rsidP="00FE69F0">
      <w:pPr>
        <w:rPr>
          <w:sz w:val="14"/>
        </w:rPr>
      </w:pPr>
      <w:r w:rsidRPr="00DA6259">
        <w:rPr>
          <w:sz w:val="14"/>
        </w:rPr>
        <w:t xml:space="preserve">6 Conclusion </w:t>
      </w:r>
    </w:p>
    <w:p w14:paraId="5829E8FA" w14:textId="77777777" w:rsidR="00FE69F0" w:rsidRPr="00DA6259" w:rsidRDefault="00FE69F0" w:rsidP="00FE69F0">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5ADBA698" w14:textId="77777777" w:rsidR="00FE69F0" w:rsidRPr="00DA6259" w:rsidRDefault="00FE69F0" w:rsidP="00FE69F0">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37930503" w14:textId="77777777" w:rsidR="00FE69F0" w:rsidRPr="009F6EE4" w:rsidRDefault="00FE69F0" w:rsidP="00FE69F0">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leading to what is known as “model collapse”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1E341E3B" w14:textId="77777777" w:rsidR="00FE69F0" w:rsidRDefault="00FE69F0" w:rsidP="00FE69F0">
      <w:pPr>
        <w:pStyle w:val="Heading4"/>
      </w:pPr>
      <w:r>
        <w:t xml:space="preserve">Workers want </w:t>
      </w:r>
      <w:r w:rsidRPr="00AB49F2">
        <w:rPr>
          <w:u w:val="single"/>
        </w:rPr>
        <w:t>functional platforms</w:t>
      </w:r>
      <w:r>
        <w:t xml:space="preserve">, they’ll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5078849D" w14:textId="77777777" w:rsidR="00FE69F0" w:rsidRDefault="00FE69F0" w:rsidP="00FE69F0">
      <w:r w:rsidRPr="002D0016">
        <w:rPr>
          <w:rStyle w:val="Style13ptBold"/>
        </w:rPr>
        <w:t>Cong</w:t>
      </w:r>
      <w:r w:rsidRPr="008041FB">
        <w:t xml:space="preserve"> et al </w:t>
      </w:r>
      <w:r w:rsidRPr="002D0016">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3A846A4E" w14:textId="77777777" w:rsidR="00FE69F0" w:rsidRPr="00672B02" w:rsidRDefault="00FE69F0" w:rsidP="00FE69F0">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04EF0210" w14:textId="77777777" w:rsidR="00FE69F0" w:rsidRPr="00AF188A" w:rsidRDefault="00FE69F0" w:rsidP="00FE69F0">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602EDD7A" w14:textId="77777777" w:rsidR="00FE69F0" w:rsidRPr="00DD6ECE" w:rsidRDefault="00FE69F0" w:rsidP="00FE69F0">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00F37DF8" w14:textId="77777777" w:rsidR="00FE69F0" w:rsidRPr="00165045" w:rsidRDefault="00FE69F0" w:rsidP="00FE69F0">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1834551C" w14:textId="77777777" w:rsidR="00FE69F0" w:rsidRDefault="00FE69F0" w:rsidP="00FE69F0">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2AB1C7A0" w14:textId="77777777" w:rsidR="00FE69F0" w:rsidRDefault="00FE69F0" w:rsidP="00FE69F0">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014409CD" w14:textId="77777777" w:rsidR="00FE69F0" w:rsidRPr="00812BAD" w:rsidRDefault="00FE69F0" w:rsidP="00FE69F0">
      <w:pPr>
        <w:spacing w:line="256" w:lineRule="auto"/>
        <w:rPr>
          <w:rFonts w:eastAsia="Calibri"/>
        </w:rPr>
      </w:pPr>
      <w:r w:rsidRPr="002D0016">
        <w:rPr>
          <w:rStyle w:val="Style13ptBold"/>
        </w:rPr>
        <w:t xml:space="preserve">Gabriele </w:t>
      </w:r>
      <w:r w:rsidRPr="002D0016">
        <w:t>et al</w:t>
      </w:r>
      <w:r w:rsidRPr="002D0016">
        <w:rPr>
          <w:rStyle w:val="Style13ptBold"/>
        </w:rPr>
        <w:t xml:space="preserve"> 23</w:t>
      </w:r>
      <w:r w:rsidRPr="00AD520B">
        <w:rPr>
          <w:rFonts w:eastAsia="Calibri"/>
          <w:b/>
          <w:bCs/>
          <w:sz w:val="26"/>
        </w:rPr>
        <w:t xml:space="preserve"> </w:t>
      </w:r>
      <w:r w:rsidRPr="00AD520B">
        <w:rPr>
          <w:rFonts w:eastAsia="Calibri"/>
        </w:rPr>
        <w:t>[Saule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Minion]</w:t>
      </w:r>
    </w:p>
    <w:p w14:paraId="2A38AFF0" w14:textId="77777777" w:rsidR="00FE69F0" w:rsidRPr="007773DD" w:rsidRDefault="00FE69F0" w:rsidP="00FE69F0">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geographically bounded</w:t>
      </w:r>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particular </w:t>
      </w:r>
      <w:r w:rsidRPr="00F91EC8">
        <w:rPr>
          <w:rStyle w:val="Emphasis"/>
        </w:rPr>
        <w:t>platform’s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5BC25DB2" w14:textId="77777777" w:rsidR="00FE69F0" w:rsidRPr="00B441FD" w:rsidRDefault="00FE69F0" w:rsidP="00FE69F0">
      <w:pPr>
        <w:rPr>
          <w:u w:val="single"/>
        </w:rPr>
      </w:pPr>
      <w:r w:rsidRPr="0021678E">
        <w:rPr>
          <w:sz w:val="12"/>
        </w:rPr>
        <w:t xml:space="preserve">Moreover, having </w:t>
      </w:r>
      <w:r w:rsidRPr="00AB4A62">
        <w:rPr>
          <w:rStyle w:val="Emphasis"/>
          <w:highlight w:val="cyan"/>
        </w:rPr>
        <w:t xml:space="preserve">specialised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as if it were when signing a contract for a job and it included a part about labour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4A9158A5" w14:textId="77777777" w:rsidR="00FE69F0" w:rsidRDefault="00FE69F0" w:rsidP="00FE69F0">
      <w:pPr>
        <w:pStyle w:val="Heading4"/>
      </w:pPr>
      <w:r>
        <w:t xml:space="preserve">AND quickly </w:t>
      </w:r>
      <w:r w:rsidRPr="0004021E">
        <w:rPr>
          <w:u w:val="single"/>
        </w:rPr>
        <w:t>solve</w:t>
      </w:r>
      <w:r>
        <w:t xml:space="preserve"> market </w:t>
      </w:r>
      <w:r w:rsidRPr="0004021E">
        <w:rPr>
          <w:u w:val="single"/>
        </w:rPr>
        <w:t>concentration</w:t>
      </w:r>
      <w:r>
        <w:t xml:space="preserve">. </w:t>
      </w:r>
    </w:p>
    <w:p w14:paraId="450289C2" w14:textId="77777777" w:rsidR="00FE69F0" w:rsidRPr="0004021E" w:rsidRDefault="00FE69F0" w:rsidP="00FE69F0">
      <w:r w:rsidRPr="002D0016">
        <w:rPr>
          <w:rStyle w:val="Style13ptBold"/>
        </w:rPr>
        <w:t xml:space="preserve">Vincent </w:t>
      </w:r>
      <w:r w:rsidRPr="002D0016">
        <w:t>et al</w:t>
      </w:r>
      <w:r w:rsidRPr="002D0016">
        <w:rPr>
          <w:rStyle w:val="Style13ptBold"/>
        </w:rPr>
        <w:t xml:space="preserve"> 21</w:t>
      </w:r>
      <w:r>
        <w:rPr>
          <w:rStyle w:val="Style13ptBold"/>
        </w:rPr>
        <w:t xml:space="preserve"> </w:t>
      </w:r>
      <w:r w:rsidRPr="003044CA">
        <w:t>[Nicholas Vincent; Brent Hecht; Northwestern University. 2021, “Can ‘Conscious Data Contribution’ Help Users to Exert ‘Data Leverage’ Against Technology Companies?” https://dl.acm.org/doi/pdf/10.1145/3449177. Minion]</w:t>
      </w:r>
    </w:p>
    <w:p w14:paraId="0D6BACD3" w14:textId="77777777" w:rsidR="00FE69F0" w:rsidRPr="004E4F0C" w:rsidRDefault="00FE69F0" w:rsidP="00FE69F0">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76D1C9DB" w14:textId="77777777" w:rsidR="00FE69F0" w:rsidRPr="004E4F0C" w:rsidRDefault="00FE69F0" w:rsidP="00FE69F0">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6939C108" w14:textId="77777777" w:rsidR="00FE69F0" w:rsidRPr="0076557D" w:rsidRDefault="00FE69F0" w:rsidP="00FE69F0">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67AF2E17" w14:textId="77777777" w:rsidR="00FE69F0" w:rsidRPr="007527AE" w:rsidRDefault="00FE69F0" w:rsidP="00FE69F0">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46880E8F" w14:textId="77777777" w:rsidR="00FE69F0" w:rsidRDefault="00FE69F0" w:rsidP="00FE69F0">
      <w:pPr>
        <w:pStyle w:val="Heading4"/>
      </w:pPr>
      <w:r>
        <w:t xml:space="preserve">Data producers identify </w:t>
      </w:r>
      <w:r w:rsidRPr="00E06EC7">
        <w:rPr>
          <w:u w:val="single"/>
        </w:rPr>
        <w:t>every</w:t>
      </w:r>
      <w:r>
        <w:t xml:space="preserve"> </w:t>
      </w:r>
      <w:r w:rsidRPr="00B87662">
        <w:t>threat</w:t>
      </w:r>
      <w:r>
        <w:t xml:space="preserve"> before it’s </w:t>
      </w:r>
      <w:r w:rsidRPr="00E06EC7">
        <w:rPr>
          <w:u w:val="single"/>
        </w:rPr>
        <w:t>too late</w:t>
      </w:r>
      <w:r>
        <w:t xml:space="preserve">. </w:t>
      </w:r>
    </w:p>
    <w:p w14:paraId="6CA3547F" w14:textId="77777777" w:rsidR="00FE69F0" w:rsidRPr="00A84C36" w:rsidRDefault="00FE69F0" w:rsidP="00FE69F0">
      <w:pPr>
        <w:rPr>
          <w:rStyle w:val="Style13ptBold"/>
          <w:b w:val="0"/>
          <w:bCs w:val="0"/>
        </w:rPr>
      </w:pPr>
      <w:r w:rsidRPr="002D0016">
        <w:rPr>
          <w:rStyle w:val="Style13ptBold"/>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50ED7017" w14:textId="77777777" w:rsidR="00FE69F0" w:rsidRPr="006F23A3" w:rsidRDefault="00FE69F0" w:rsidP="00FE69F0">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3FF2082F" w14:textId="77777777" w:rsidR="00FE69F0" w:rsidRDefault="00FE69F0" w:rsidP="00FE69F0">
      <w:pPr>
        <w:pStyle w:val="Heading4"/>
      </w:pPr>
      <w:r>
        <w:t xml:space="preserve">Intermediaries help workers overcome </w:t>
      </w:r>
      <w:r w:rsidRPr="007900DC">
        <w:rPr>
          <w:u w:val="single"/>
        </w:rPr>
        <w:t>complexity</w:t>
      </w:r>
      <w:r>
        <w:t xml:space="preserve">. </w:t>
      </w:r>
    </w:p>
    <w:p w14:paraId="4330C725" w14:textId="77777777" w:rsidR="00FE69F0" w:rsidRDefault="00FE69F0" w:rsidP="00FE69F0">
      <w:r w:rsidRPr="002D0016">
        <w:rPr>
          <w:rStyle w:val="Style13ptBold"/>
        </w:rPr>
        <w:t xml:space="preserve">Posner </w:t>
      </w:r>
      <w:r w:rsidRPr="002D0016">
        <w:t>et al</w:t>
      </w:r>
      <w:r w:rsidRPr="002D0016">
        <w:rPr>
          <w:rStyle w:val="Style13ptBold"/>
        </w:rPr>
        <w:t xml:space="preserve"> 18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4154A8A3" w14:textId="77777777" w:rsidR="00FE69F0" w:rsidRPr="005D388F" w:rsidRDefault="00FE69F0" w:rsidP="00FE69F0">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67D65904" w14:textId="77777777" w:rsidR="00FE69F0" w:rsidRDefault="00FE69F0" w:rsidP="00FE69F0">
      <w:pPr>
        <w:pStyle w:val="Heading4"/>
      </w:pPr>
      <w:r>
        <w:t xml:space="preserve">Synthetic training data fails to equip models for </w:t>
      </w:r>
      <w:r w:rsidRPr="00D7288D">
        <w:rPr>
          <w:u w:val="single"/>
        </w:rPr>
        <w:t>real world</w:t>
      </w:r>
      <w:r>
        <w:t xml:space="preserve"> applications and faces </w:t>
      </w:r>
      <w:r w:rsidRPr="00D7288D">
        <w:rPr>
          <w:u w:val="single"/>
        </w:rPr>
        <w:t>regulatory hurdles</w:t>
      </w:r>
      <w:r>
        <w:t xml:space="preserve">. </w:t>
      </w:r>
    </w:p>
    <w:p w14:paraId="2521EC8F" w14:textId="77777777" w:rsidR="00FE69F0" w:rsidRPr="008141E5" w:rsidRDefault="00FE69F0" w:rsidP="00FE69F0">
      <w:r w:rsidRPr="00545390">
        <w:rPr>
          <w:rStyle w:val="Style13ptBold"/>
        </w:rPr>
        <w:t>Hao et al. 24</w:t>
      </w:r>
      <w:r>
        <w:t xml:space="preserve"> [Shuang Hao, Wenfeng Han, Tao Jiang, Yiping Li, Haonan Wu, Chunlin Zhong, Zhangjun Zhou, He Tang. School of Software Engineering, Huazhong University of Science and Technology. January 3, 2024. “Synthetic Data in AI: Challenges, Applications, and Ethical Implications.” </w:t>
      </w:r>
      <w:r w:rsidRPr="008141E5">
        <w:t>https://arxiv.org/pdf/2401.01629</w:t>
      </w:r>
      <w:r>
        <w:t>]</w:t>
      </w:r>
    </w:p>
    <w:p w14:paraId="217CF854" w14:textId="77777777" w:rsidR="00FE69F0" w:rsidRPr="00545390" w:rsidRDefault="00FE69F0" w:rsidP="00FE69F0">
      <w:pPr>
        <w:rPr>
          <w:sz w:val="16"/>
        </w:rPr>
      </w:pPr>
      <w:r w:rsidRPr="00545390">
        <w:rPr>
          <w:sz w:val="16"/>
        </w:rPr>
        <w:t xml:space="preserve">4. Risks and Challenges in Utilizing Synthetic Datasets for AI. While synthetic data plays a crucial role in AI applications, the current methods of generating synthetic datasets bring forth notable challenges and potential risks, necessitating careful consideration of their applications. </w:t>
      </w:r>
    </w:p>
    <w:p w14:paraId="524F61D7" w14:textId="77777777" w:rsidR="00FE69F0" w:rsidRPr="00407DB1" w:rsidRDefault="00FE69F0" w:rsidP="00FE69F0">
      <w:pPr>
        <w:rPr>
          <w:rStyle w:val="StyleUnderline"/>
        </w:rPr>
      </w:pPr>
      <w:r w:rsidRPr="00545390">
        <w:rPr>
          <w:sz w:val="16"/>
        </w:rPr>
        <w:t xml:space="preserve">4.1. </w:t>
      </w:r>
      <w:r w:rsidRPr="00407DB1">
        <w:rPr>
          <w:rStyle w:val="StyleUnderline"/>
        </w:rPr>
        <w:t xml:space="preserve">Shortcomings of Synthetic Data. </w:t>
      </w:r>
    </w:p>
    <w:p w14:paraId="4A695F34" w14:textId="77777777" w:rsidR="00FE69F0" w:rsidRPr="00545390" w:rsidRDefault="00FE69F0" w:rsidP="00FE69F0">
      <w:pPr>
        <w:rPr>
          <w:sz w:val="16"/>
        </w:rPr>
      </w:pPr>
      <w:r w:rsidRPr="00545390">
        <w:rPr>
          <w:sz w:val="16"/>
        </w:rPr>
        <w:t xml:space="preserve">Data Distribution Bias. A discernible incongruity exists between synthetic datasets and their authentic counterparts, encompassing </w:t>
      </w:r>
      <w:r w:rsidRPr="0053733D">
        <w:rPr>
          <w:rStyle w:val="StyleUnderline"/>
        </w:rPr>
        <w:t xml:space="preserve">notable </w:t>
      </w:r>
      <w:r w:rsidRPr="00407DB1">
        <w:rPr>
          <w:rStyle w:val="StyleUnderline"/>
          <w:highlight w:val="cyan"/>
        </w:rPr>
        <w:t>disparities</w:t>
      </w:r>
      <w:r w:rsidRPr="0053733D">
        <w:rPr>
          <w:rStyle w:val="StyleUnderline"/>
        </w:rPr>
        <w:t xml:space="preserve"> in </w:t>
      </w:r>
      <w:r w:rsidRPr="00407DB1">
        <w:rPr>
          <w:rStyle w:val="StyleUnderline"/>
        </w:rPr>
        <w:t>feature</w:t>
      </w:r>
      <w:r w:rsidRPr="0053733D">
        <w:rPr>
          <w:rStyle w:val="StyleUnderline"/>
        </w:rPr>
        <w:t xml:space="preserve"> distribution, </w:t>
      </w:r>
      <w:r w:rsidRPr="00407DB1">
        <w:rPr>
          <w:rStyle w:val="StyleUnderline"/>
        </w:rPr>
        <w:t>class</w:t>
      </w:r>
      <w:r w:rsidRPr="0053733D">
        <w:rPr>
          <w:rStyle w:val="StyleUnderline"/>
        </w:rPr>
        <w:t xml:space="preserve"> distribution, and other </w:t>
      </w:r>
      <w:r w:rsidRPr="00407DB1">
        <w:rPr>
          <w:rStyle w:val="Emphasis"/>
          <w:highlight w:val="cyan"/>
        </w:rPr>
        <w:t>pertinent</w:t>
      </w:r>
      <w:r w:rsidRPr="0053733D">
        <w:rPr>
          <w:rStyle w:val="Emphasis"/>
        </w:rPr>
        <w:t xml:space="preserve"> </w:t>
      </w:r>
      <w:r w:rsidRPr="00407DB1">
        <w:rPr>
          <w:rStyle w:val="Emphasis"/>
          <w:highlight w:val="cyan"/>
        </w:rPr>
        <w:t>statistical</w:t>
      </w:r>
      <w:r w:rsidRPr="0053733D">
        <w:rPr>
          <w:rStyle w:val="Emphasis"/>
        </w:rPr>
        <w:t xml:space="preserve"> </w:t>
      </w:r>
      <w:r w:rsidRPr="00407DB1">
        <w:rPr>
          <w:rStyle w:val="Emphasis"/>
          <w:highlight w:val="cyan"/>
        </w:rPr>
        <w:t>attributes</w:t>
      </w:r>
      <w:r w:rsidRPr="00545390">
        <w:rPr>
          <w:sz w:val="16"/>
        </w:rPr>
        <w:t>. This</w:t>
      </w:r>
      <w:r w:rsidRPr="0053733D">
        <w:rPr>
          <w:rStyle w:val="StyleUnderline"/>
        </w:rPr>
        <w:t xml:space="preserve"> </w:t>
      </w:r>
      <w:r w:rsidRPr="00407DB1">
        <w:rPr>
          <w:rStyle w:val="Emphasis"/>
          <w:highlight w:val="cyan"/>
        </w:rPr>
        <w:t>bias</w:t>
      </w:r>
      <w:r w:rsidRPr="0053733D">
        <w:rPr>
          <w:rStyle w:val="Emphasis"/>
        </w:rPr>
        <w:t xml:space="preserve"> </w:t>
      </w:r>
      <w:r w:rsidRPr="00407DB1">
        <w:rPr>
          <w:rStyle w:val="Emphasis"/>
          <w:highlight w:val="cyan"/>
        </w:rPr>
        <w:t>imparts</w:t>
      </w:r>
      <w:r w:rsidRPr="0053733D">
        <w:rPr>
          <w:rStyle w:val="StyleUnderline"/>
        </w:rPr>
        <w:t xml:space="preserve"> a </w:t>
      </w:r>
      <w:r w:rsidRPr="000D69E3">
        <w:rPr>
          <w:rStyle w:val="StyleUnderline"/>
        </w:rPr>
        <w:t>proclivity for</w:t>
      </w:r>
      <w:r w:rsidRPr="0053733D">
        <w:rPr>
          <w:rStyle w:val="StyleUnderline"/>
        </w:rPr>
        <w:t xml:space="preserve"> models to engender </w:t>
      </w:r>
      <w:r w:rsidRPr="00407DB1">
        <w:rPr>
          <w:rStyle w:val="Emphasis"/>
          <w:highlight w:val="cyan"/>
        </w:rPr>
        <w:t>misleading prognostications</w:t>
      </w:r>
      <w:r w:rsidRPr="0053733D">
        <w:rPr>
          <w:rStyle w:val="StyleUnderline"/>
        </w:rPr>
        <w:t xml:space="preserve"> within practical applications</w:t>
      </w:r>
      <w:r w:rsidRPr="00545390">
        <w:rPr>
          <w:sz w:val="16"/>
        </w:rPr>
        <w:t xml:space="preserve">, thereby </w:t>
      </w:r>
      <w:r w:rsidRPr="0053733D">
        <w:rPr>
          <w:rStyle w:val="StyleUnderline"/>
        </w:rPr>
        <w:t>compromising their fidelity to</w:t>
      </w:r>
      <w:r w:rsidRPr="00545390">
        <w:rPr>
          <w:sz w:val="16"/>
        </w:rPr>
        <w:t xml:space="preserve"> faithfully </w:t>
      </w:r>
      <w:r w:rsidRPr="0053733D">
        <w:rPr>
          <w:rStyle w:val="StyleUnderline"/>
        </w:rPr>
        <w:t>encapsulate real-world phenomena</w:t>
      </w:r>
      <w:r w:rsidRPr="00545390">
        <w:rPr>
          <w:sz w:val="16"/>
        </w:rPr>
        <w:t xml:space="preserve">. </w:t>
      </w:r>
    </w:p>
    <w:p w14:paraId="47762F86" w14:textId="77777777" w:rsidR="00FE69F0" w:rsidRPr="0053733D" w:rsidRDefault="00FE69F0" w:rsidP="00FE69F0">
      <w:pPr>
        <w:rPr>
          <w:rStyle w:val="StyleUnderline"/>
        </w:rPr>
      </w:pPr>
      <w:r w:rsidRPr="00545390">
        <w:rPr>
          <w:sz w:val="16"/>
        </w:rPr>
        <w:t xml:space="preserve">Incomplete Data. The </w:t>
      </w:r>
      <w:r w:rsidRPr="00322C02">
        <w:rPr>
          <w:rStyle w:val="StyleUnderline"/>
        </w:rPr>
        <w:t>presence of</w:t>
      </w:r>
      <w:r w:rsidRPr="00545390">
        <w:rPr>
          <w:sz w:val="16"/>
        </w:rPr>
        <w:t xml:space="preserve"> lacunae or</w:t>
      </w:r>
      <w:r w:rsidRPr="00322C02">
        <w:rPr>
          <w:rStyle w:val="StyleUnderline"/>
        </w:rPr>
        <w:t xml:space="preserve"> </w:t>
      </w:r>
      <w:r w:rsidRPr="00407DB1">
        <w:rPr>
          <w:rStyle w:val="StyleUnderline"/>
          <w:highlight w:val="cyan"/>
        </w:rPr>
        <w:t>partial info</w:t>
      </w:r>
      <w:r w:rsidRPr="00407DB1">
        <w:rPr>
          <w:rStyle w:val="StyleUnderline"/>
        </w:rPr>
        <w:t>rm</w:t>
      </w:r>
      <w:r w:rsidRPr="00322C02">
        <w:rPr>
          <w:rStyle w:val="StyleUnderline"/>
        </w:rPr>
        <w:t>ation within synthetic datasets</w:t>
      </w:r>
      <w:r w:rsidRPr="00545390">
        <w:rPr>
          <w:sz w:val="16"/>
        </w:rPr>
        <w:t xml:space="preserve">, ostensibly stemming from imperfections, errors, or an inadequacy in encapsulating the manifold </w:t>
      </w:r>
      <w:r w:rsidRPr="000D69E3">
        <w:rPr>
          <w:rStyle w:val="StyleUnderline"/>
        </w:rPr>
        <w:t xml:space="preserve">changes inherent in authentic </w:t>
      </w:r>
      <w:r w:rsidRPr="000D69E3">
        <w:rPr>
          <w:rStyle w:val="StyleUnderline"/>
          <w:highlight w:val="cyan"/>
        </w:rPr>
        <w:t>datasets</w:t>
      </w:r>
      <w:r w:rsidRPr="000D69E3">
        <w:rPr>
          <w:rStyle w:val="StyleUnderline"/>
        </w:rPr>
        <w:t xml:space="preserve"> </w:t>
      </w:r>
      <w:r w:rsidRPr="00407DB1">
        <w:rPr>
          <w:rStyle w:val="StyleUnderline"/>
          <w:highlight w:val="cyan"/>
        </w:rPr>
        <w:t>during</w:t>
      </w:r>
      <w:r w:rsidRPr="00545390">
        <w:rPr>
          <w:sz w:val="16"/>
        </w:rPr>
        <w:t xml:space="preserve"> the </w:t>
      </w:r>
      <w:r w:rsidRPr="00407DB1">
        <w:rPr>
          <w:rStyle w:val="StyleUnderline"/>
          <w:highlight w:val="cyan"/>
        </w:rPr>
        <w:t>synthetic</w:t>
      </w:r>
      <w:r w:rsidRPr="0053733D">
        <w:rPr>
          <w:rStyle w:val="StyleUnderline"/>
        </w:rPr>
        <w:t xml:space="preserve"> </w:t>
      </w:r>
      <w:r w:rsidRPr="00407DB1">
        <w:rPr>
          <w:rStyle w:val="StyleUnderline"/>
          <w:highlight w:val="cyan"/>
        </w:rPr>
        <w:t>generation</w:t>
      </w:r>
      <w:r w:rsidRPr="00545390">
        <w:rPr>
          <w:sz w:val="16"/>
        </w:rPr>
        <w:t xml:space="preserve"> process. This dearth of comprehensive information may </w:t>
      </w:r>
      <w:r w:rsidRPr="00407DB1">
        <w:rPr>
          <w:rStyle w:val="StyleUnderline"/>
          <w:highlight w:val="cyan"/>
        </w:rPr>
        <w:t>impede</w:t>
      </w:r>
      <w:r w:rsidRPr="0053733D">
        <w:rPr>
          <w:rStyle w:val="StyleUnderline"/>
        </w:rPr>
        <w:t xml:space="preserve"> the model’s </w:t>
      </w:r>
      <w:r w:rsidRPr="00407DB1">
        <w:rPr>
          <w:rStyle w:val="StyleUnderline"/>
          <w:highlight w:val="cyan"/>
        </w:rPr>
        <w:t>capacity to accurately</w:t>
      </w:r>
      <w:r w:rsidRPr="0053733D">
        <w:rPr>
          <w:rStyle w:val="StyleUnderline"/>
        </w:rPr>
        <w:t xml:space="preserve"> prognosticate or </w:t>
      </w:r>
      <w:r w:rsidRPr="00407DB1">
        <w:rPr>
          <w:rStyle w:val="StyleUnderline"/>
          <w:highlight w:val="cyan"/>
        </w:rPr>
        <w:t>manage</w:t>
      </w:r>
      <w:r w:rsidRPr="0053733D">
        <w:rPr>
          <w:rStyle w:val="StyleUnderline"/>
        </w:rPr>
        <w:t xml:space="preserve"> </w:t>
      </w:r>
      <w:r w:rsidRPr="000D69E3">
        <w:rPr>
          <w:rStyle w:val="StyleUnderline"/>
        </w:rPr>
        <w:t>scenarios characterized</w:t>
      </w:r>
      <w:r w:rsidRPr="0053733D">
        <w:rPr>
          <w:rStyle w:val="StyleUnderline"/>
        </w:rPr>
        <w:t xml:space="preserve"> by data </w:t>
      </w:r>
      <w:r w:rsidRPr="000D69E3">
        <w:rPr>
          <w:rStyle w:val="StyleUnderline"/>
        </w:rPr>
        <w:t>incompleteness</w:t>
      </w:r>
      <w:r w:rsidRPr="0053733D">
        <w:rPr>
          <w:rStyle w:val="StyleUnderline"/>
        </w:rPr>
        <w:t xml:space="preserve">, thereby </w:t>
      </w:r>
      <w:r w:rsidRPr="00407DB1">
        <w:rPr>
          <w:rStyle w:val="Emphasis"/>
          <w:highlight w:val="cyan"/>
        </w:rPr>
        <w:t>influencing</w:t>
      </w:r>
      <w:r w:rsidRPr="0053733D">
        <w:rPr>
          <w:rStyle w:val="StyleUnderline"/>
        </w:rPr>
        <w:t xml:space="preserve"> the </w:t>
      </w:r>
      <w:r w:rsidRPr="00407DB1">
        <w:rPr>
          <w:rStyle w:val="Emphasis"/>
          <w:highlight w:val="cyan"/>
        </w:rPr>
        <w:t>model’s</w:t>
      </w:r>
      <w:r w:rsidRPr="0053733D">
        <w:rPr>
          <w:rStyle w:val="Emphasis"/>
        </w:rPr>
        <w:t xml:space="preserve"> </w:t>
      </w:r>
      <w:r w:rsidRPr="000D69E3">
        <w:rPr>
          <w:rStyle w:val="Emphasis"/>
        </w:rPr>
        <w:t>resilience</w:t>
      </w:r>
      <w:r w:rsidRPr="0053733D">
        <w:rPr>
          <w:rStyle w:val="Emphasis"/>
        </w:rPr>
        <w:t xml:space="preserve"> </w:t>
      </w:r>
      <w:r w:rsidRPr="000D69E3">
        <w:rPr>
          <w:rStyle w:val="Emphasis"/>
        </w:rPr>
        <w:t>and</w:t>
      </w:r>
      <w:r w:rsidRPr="0053733D">
        <w:rPr>
          <w:rStyle w:val="Emphasis"/>
        </w:rPr>
        <w:t xml:space="preserve"> pragmatic </w:t>
      </w:r>
      <w:r w:rsidRPr="00407DB1">
        <w:rPr>
          <w:rStyle w:val="Emphasis"/>
          <w:highlight w:val="cyan"/>
        </w:rPr>
        <w:t>utility</w:t>
      </w:r>
      <w:r w:rsidRPr="0053733D">
        <w:rPr>
          <w:rStyle w:val="Emphasis"/>
        </w:rPr>
        <w:t xml:space="preserve">. </w:t>
      </w:r>
    </w:p>
    <w:p w14:paraId="1C09F528" w14:textId="77777777" w:rsidR="00FE69F0" w:rsidRPr="00545390" w:rsidRDefault="00FE69F0" w:rsidP="00FE69F0">
      <w:pPr>
        <w:rPr>
          <w:sz w:val="16"/>
        </w:rPr>
      </w:pPr>
      <w:r w:rsidRPr="00545390">
        <w:rPr>
          <w:sz w:val="16"/>
        </w:rPr>
        <w:t xml:space="preserve">Inaccurate Data. The manifestation of </w:t>
      </w:r>
      <w:r w:rsidRPr="00322C02">
        <w:rPr>
          <w:rStyle w:val="StyleUnderline"/>
        </w:rPr>
        <w:t xml:space="preserve">errors, noise, or </w:t>
      </w:r>
      <w:r w:rsidRPr="00407DB1">
        <w:rPr>
          <w:rStyle w:val="StyleUnderline"/>
          <w:highlight w:val="cyan"/>
        </w:rPr>
        <w:t>inaccuracies</w:t>
      </w:r>
      <w:r w:rsidRPr="00322C02">
        <w:rPr>
          <w:rStyle w:val="StyleUnderline"/>
        </w:rPr>
        <w:t xml:space="preserve"> within synthetic datasets, </w:t>
      </w:r>
      <w:r w:rsidRPr="00407DB1">
        <w:rPr>
          <w:rStyle w:val="StyleUnderline"/>
          <w:highlight w:val="cyan"/>
        </w:rPr>
        <w:t>diverg</w:t>
      </w:r>
      <w:r w:rsidRPr="00322C02">
        <w:rPr>
          <w:rStyle w:val="StyleUnderline"/>
        </w:rPr>
        <w:t xml:space="preserve">ing significantly </w:t>
      </w:r>
      <w:r w:rsidRPr="000D69E3">
        <w:rPr>
          <w:rStyle w:val="StyleUnderline"/>
        </w:rPr>
        <w:t>from</w:t>
      </w:r>
      <w:r w:rsidRPr="00545390">
        <w:rPr>
          <w:sz w:val="16"/>
        </w:rPr>
        <w:t xml:space="preserve"> the veracity of</w:t>
      </w:r>
      <w:r w:rsidRPr="00322C02">
        <w:rPr>
          <w:rStyle w:val="StyleUnderline"/>
        </w:rPr>
        <w:t xml:space="preserve"> </w:t>
      </w:r>
      <w:r w:rsidRPr="000D69E3">
        <w:rPr>
          <w:rStyle w:val="StyleUnderline"/>
        </w:rPr>
        <w:t>real-world datasets.</w:t>
      </w:r>
      <w:r w:rsidRPr="00545390">
        <w:rPr>
          <w:sz w:val="16"/>
        </w:rPr>
        <w:t xml:space="preserve"> This discrepancy may arise from algorithmic imperfections, noise injection, or other contributory factors that give rise to inaccuracies. Consequently, </w:t>
      </w:r>
      <w:r w:rsidRPr="00322C02">
        <w:rPr>
          <w:rStyle w:val="StyleUnderline"/>
        </w:rPr>
        <w:t xml:space="preserve">the model may </w:t>
      </w:r>
      <w:r w:rsidRPr="00407DB1">
        <w:rPr>
          <w:rStyle w:val="StyleUnderline"/>
          <w:highlight w:val="cyan"/>
        </w:rPr>
        <w:t>internalize</w:t>
      </w:r>
      <w:r w:rsidRPr="00322C02">
        <w:rPr>
          <w:rStyle w:val="StyleUnderline"/>
        </w:rPr>
        <w:t xml:space="preserve"> </w:t>
      </w:r>
      <w:r w:rsidRPr="00407DB1">
        <w:rPr>
          <w:rStyle w:val="StyleUnderline"/>
          <w:highlight w:val="cyan"/>
        </w:rPr>
        <w:t>erroneous pattern</w:t>
      </w:r>
      <w:r w:rsidRPr="00322C02">
        <w:rPr>
          <w:rStyle w:val="StyleUnderline"/>
        </w:rPr>
        <w:t>s</w:t>
      </w:r>
      <w:r w:rsidRPr="00545390">
        <w:rPr>
          <w:sz w:val="16"/>
        </w:rPr>
        <w:t xml:space="preserve">, thereby </w:t>
      </w:r>
      <w:r w:rsidRPr="00407DB1">
        <w:rPr>
          <w:rStyle w:val="Emphasis"/>
          <w:highlight w:val="cyan"/>
        </w:rPr>
        <w:t>inducing</w:t>
      </w:r>
      <w:r w:rsidRPr="00322C02">
        <w:rPr>
          <w:rStyle w:val="Emphasis"/>
        </w:rPr>
        <w:t xml:space="preserve"> </w:t>
      </w:r>
      <w:r w:rsidRPr="00407DB1">
        <w:rPr>
          <w:rStyle w:val="Emphasis"/>
          <w:highlight w:val="cyan"/>
        </w:rPr>
        <w:t>biased</w:t>
      </w:r>
      <w:r w:rsidRPr="00322C02">
        <w:rPr>
          <w:rStyle w:val="Emphasis"/>
        </w:rPr>
        <w:t xml:space="preserve"> </w:t>
      </w:r>
      <w:r w:rsidRPr="00407DB1">
        <w:rPr>
          <w:rStyle w:val="Emphasis"/>
          <w:highlight w:val="cyan"/>
        </w:rPr>
        <w:t>predictions</w:t>
      </w:r>
      <w:r w:rsidRPr="00545390">
        <w:rPr>
          <w:sz w:val="16"/>
        </w:rPr>
        <w:t xml:space="preserve"> </w:t>
      </w:r>
      <w:r w:rsidRPr="00322C02">
        <w:rPr>
          <w:rStyle w:val="StyleUnderline"/>
        </w:rPr>
        <w:t>and</w:t>
      </w:r>
      <w:r w:rsidRPr="00545390">
        <w:rPr>
          <w:sz w:val="16"/>
        </w:rPr>
        <w:t xml:space="preserve"> </w:t>
      </w:r>
      <w:r w:rsidRPr="00407DB1">
        <w:rPr>
          <w:rStyle w:val="Emphasis"/>
          <w:highlight w:val="cyan"/>
        </w:rPr>
        <w:t>undermining</w:t>
      </w:r>
      <w:r w:rsidRPr="00545390">
        <w:rPr>
          <w:sz w:val="16"/>
        </w:rPr>
        <w:t xml:space="preserve"> the overall </w:t>
      </w:r>
      <w:r w:rsidRPr="00407DB1">
        <w:rPr>
          <w:rStyle w:val="Emphasis"/>
          <w:highlight w:val="cyan"/>
        </w:rPr>
        <w:t>performance</w:t>
      </w:r>
      <w:r w:rsidRPr="00322C02">
        <w:rPr>
          <w:rStyle w:val="Emphasis"/>
        </w:rPr>
        <w:t xml:space="preserve"> </w:t>
      </w:r>
      <w:r w:rsidRPr="000D69E3">
        <w:rPr>
          <w:rStyle w:val="Emphasis"/>
        </w:rPr>
        <w:t>and</w:t>
      </w:r>
      <w:r w:rsidRPr="00322C02">
        <w:rPr>
          <w:rStyle w:val="Emphasis"/>
        </w:rPr>
        <w:t xml:space="preserve"> </w:t>
      </w:r>
      <w:r w:rsidRPr="000D69E3">
        <w:rPr>
          <w:rStyle w:val="Emphasis"/>
        </w:rPr>
        <w:t>reliability</w:t>
      </w:r>
      <w:r w:rsidRPr="00322C02">
        <w:rPr>
          <w:rStyle w:val="Emphasis"/>
        </w:rPr>
        <w:t xml:space="preserve"> of the model</w:t>
      </w:r>
      <w:r w:rsidRPr="00545390">
        <w:rPr>
          <w:sz w:val="16"/>
        </w:rPr>
        <w:t xml:space="preserve"> when confronted with genuine data.</w:t>
      </w:r>
    </w:p>
    <w:p w14:paraId="450ED254" w14:textId="77777777" w:rsidR="00FE69F0" w:rsidRPr="00322C02" w:rsidRDefault="00FE69F0" w:rsidP="00FE69F0">
      <w:pPr>
        <w:rPr>
          <w:rStyle w:val="StyleUnderline"/>
        </w:rPr>
      </w:pPr>
      <w:r w:rsidRPr="00545390">
        <w:rPr>
          <w:sz w:val="16"/>
        </w:rPr>
        <w:t xml:space="preserve">Insufficient Noise Level. </w:t>
      </w:r>
      <w:r w:rsidRPr="00407DB1">
        <w:rPr>
          <w:rStyle w:val="StyleUnderline"/>
          <w:highlight w:val="cyan"/>
        </w:rPr>
        <w:t>Synthetic datasets</w:t>
      </w:r>
      <w:r w:rsidRPr="00545390">
        <w:rPr>
          <w:sz w:val="16"/>
        </w:rPr>
        <w:t xml:space="preserve"> may evince an undue sterility, </w:t>
      </w:r>
      <w:r w:rsidRPr="00407DB1">
        <w:rPr>
          <w:rStyle w:val="Emphasis"/>
          <w:highlight w:val="cyan"/>
        </w:rPr>
        <w:t>lack</w:t>
      </w:r>
      <w:r w:rsidRPr="00545390">
        <w:rPr>
          <w:sz w:val="16"/>
        </w:rPr>
        <w:t xml:space="preserve">ing the multifarious </w:t>
      </w:r>
      <w:r w:rsidRPr="00407DB1">
        <w:rPr>
          <w:rStyle w:val="Emphasis"/>
          <w:highlight w:val="cyan"/>
        </w:rPr>
        <w:t>noise</w:t>
      </w:r>
      <w:r w:rsidRPr="00322C02">
        <w:rPr>
          <w:rStyle w:val="StyleUnderline"/>
        </w:rPr>
        <w:t xml:space="preserve"> </w:t>
      </w:r>
      <w:r w:rsidRPr="00407DB1">
        <w:rPr>
          <w:rStyle w:val="StyleUnderline"/>
          <w:highlight w:val="cyan"/>
        </w:rPr>
        <w:t xml:space="preserve">and </w:t>
      </w:r>
      <w:r w:rsidRPr="00407DB1">
        <w:rPr>
          <w:rStyle w:val="Emphasis"/>
          <w:highlight w:val="cyan"/>
        </w:rPr>
        <w:t>intricacies</w:t>
      </w:r>
      <w:r w:rsidRPr="00322C02">
        <w:rPr>
          <w:rStyle w:val="StyleUnderline"/>
        </w:rPr>
        <w:t xml:space="preserve"> inherent in real-world data</w:t>
      </w:r>
      <w:r w:rsidRPr="00545390">
        <w:rPr>
          <w:sz w:val="16"/>
        </w:rPr>
        <w:t xml:space="preserve">. In authentic scenarios, data invariably incorporates diverse interferences, errors, and uncertainties. The </w:t>
      </w:r>
      <w:r w:rsidRPr="00322C02">
        <w:rPr>
          <w:rStyle w:val="StyleUnderline"/>
        </w:rPr>
        <w:t>paucity of such features</w:t>
      </w:r>
      <w:r w:rsidRPr="00545390">
        <w:rPr>
          <w:sz w:val="16"/>
        </w:rPr>
        <w:t xml:space="preserve"> within synthetic datasets may </w:t>
      </w:r>
      <w:r w:rsidRPr="00407DB1">
        <w:rPr>
          <w:rStyle w:val="Emphasis"/>
          <w:highlight w:val="cyan"/>
        </w:rPr>
        <w:t>hamper</w:t>
      </w:r>
      <w:r w:rsidRPr="00322C02">
        <w:rPr>
          <w:rStyle w:val="StyleUnderline"/>
        </w:rPr>
        <w:t xml:space="preserve"> the model’s </w:t>
      </w:r>
      <w:r w:rsidRPr="00407DB1">
        <w:rPr>
          <w:rStyle w:val="Emphasis"/>
          <w:highlight w:val="cyan"/>
        </w:rPr>
        <w:t>efficacy</w:t>
      </w:r>
      <w:r w:rsidRPr="00322C02">
        <w:rPr>
          <w:rStyle w:val="StyleUnderline"/>
        </w:rPr>
        <w:t xml:space="preserve"> within </w:t>
      </w:r>
      <w:r w:rsidRPr="00CB268D">
        <w:rPr>
          <w:rStyle w:val="Emphasis"/>
        </w:rPr>
        <w:t>realistic environments.</w:t>
      </w:r>
    </w:p>
    <w:p w14:paraId="64A7AF57" w14:textId="77777777" w:rsidR="00FE69F0" w:rsidRPr="00545390" w:rsidRDefault="00FE69F0" w:rsidP="00FE69F0">
      <w:pPr>
        <w:rPr>
          <w:sz w:val="16"/>
        </w:rPr>
      </w:pPr>
      <w:r w:rsidRPr="00545390">
        <w:rPr>
          <w:sz w:val="16"/>
        </w:rPr>
        <w:t xml:space="preserve">Over-Smoothing. In the </w:t>
      </w:r>
      <w:r w:rsidRPr="00322C02">
        <w:rPr>
          <w:rStyle w:val="StyleUnderline"/>
        </w:rPr>
        <w:t xml:space="preserve">process of </w:t>
      </w:r>
      <w:r w:rsidRPr="00407DB1">
        <w:rPr>
          <w:rStyle w:val="StyleUnderline"/>
          <w:highlight w:val="cyan"/>
        </w:rPr>
        <w:t>synthetic</w:t>
      </w:r>
      <w:r w:rsidRPr="00322C02">
        <w:rPr>
          <w:rStyle w:val="StyleUnderline"/>
        </w:rPr>
        <w:t xml:space="preserve"> data </w:t>
      </w:r>
      <w:r w:rsidRPr="00407DB1">
        <w:rPr>
          <w:rStyle w:val="StyleUnderline"/>
          <w:highlight w:val="cyan"/>
        </w:rPr>
        <w:t>generation</w:t>
      </w:r>
      <w:r w:rsidRPr="00545390">
        <w:rPr>
          <w:sz w:val="16"/>
        </w:rPr>
        <w:t xml:space="preserve">, certain models may overly attenuate or </w:t>
      </w:r>
      <w:r w:rsidRPr="00407DB1">
        <w:rPr>
          <w:rStyle w:val="Emphasis"/>
          <w:highlight w:val="cyan"/>
        </w:rPr>
        <w:t>oversimplify</w:t>
      </w:r>
      <w:r w:rsidRPr="00322C02">
        <w:rPr>
          <w:rStyle w:val="StyleUnderline"/>
        </w:rPr>
        <w:t xml:space="preserve"> the data</w:t>
      </w:r>
      <w:r w:rsidRPr="00545390">
        <w:rPr>
          <w:sz w:val="16"/>
        </w:rPr>
        <w:t xml:space="preserve">, </w:t>
      </w:r>
      <w:r w:rsidRPr="00322C02">
        <w:rPr>
          <w:rStyle w:val="StyleUnderline"/>
        </w:rPr>
        <w:t>resulting in</w:t>
      </w:r>
      <w:r w:rsidRPr="00545390">
        <w:rPr>
          <w:sz w:val="16"/>
        </w:rPr>
        <w:t xml:space="preserve"> an </w:t>
      </w:r>
      <w:r w:rsidRPr="00322C02">
        <w:rPr>
          <w:rStyle w:val="StyleUnderline"/>
        </w:rPr>
        <w:t>attenuated representation devoid</w:t>
      </w:r>
      <w:r w:rsidRPr="00545390">
        <w:rPr>
          <w:sz w:val="16"/>
        </w:rPr>
        <w:t xml:space="preserve"> of the nuanced </w:t>
      </w:r>
      <w:r w:rsidRPr="00322C02">
        <w:rPr>
          <w:rStyle w:val="StyleUnderline"/>
        </w:rPr>
        <w:t xml:space="preserve">details and diversity </w:t>
      </w:r>
      <w:r w:rsidRPr="00545390">
        <w:rPr>
          <w:sz w:val="16"/>
        </w:rPr>
        <w:t xml:space="preserve">inherent in authentic datasets. This propensity may </w:t>
      </w:r>
      <w:r w:rsidRPr="00322C02">
        <w:rPr>
          <w:rStyle w:val="StyleUnderline"/>
        </w:rPr>
        <w:t>precipitate challenges for the model in assimilating complex variations within genuine data</w:t>
      </w:r>
      <w:r w:rsidRPr="00545390">
        <w:rPr>
          <w:sz w:val="16"/>
        </w:rPr>
        <w:t xml:space="preserve">. </w:t>
      </w:r>
    </w:p>
    <w:p w14:paraId="0FFE79BF" w14:textId="77777777" w:rsidR="00FE69F0" w:rsidRPr="00545390" w:rsidRDefault="00FE69F0" w:rsidP="00FE69F0">
      <w:pPr>
        <w:rPr>
          <w:sz w:val="16"/>
        </w:rPr>
      </w:pPr>
      <w:r w:rsidRPr="00545390">
        <w:rPr>
          <w:sz w:val="16"/>
        </w:rPr>
        <w:t xml:space="preserve">Neglecting Temporal and Dynamic Aspects. Certain methodologies for </w:t>
      </w:r>
      <w:r w:rsidRPr="00322C02">
        <w:rPr>
          <w:rStyle w:val="StyleUnderline"/>
        </w:rPr>
        <w:t>synthetic data generation</w:t>
      </w:r>
      <w:r w:rsidRPr="00545390">
        <w:rPr>
          <w:sz w:val="16"/>
        </w:rPr>
        <w:t xml:space="preserve"> may </w:t>
      </w:r>
      <w:r w:rsidRPr="00407DB1">
        <w:rPr>
          <w:rStyle w:val="StyleUnderline"/>
          <w:highlight w:val="cyan"/>
        </w:rPr>
        <w:t>inadequately</w:t>
      </w:r>
      <w:r w:rsidRPr="00322C02">
        <w:rPr>
          <w:rStyle w:val="StyleUnderline"/>
        </w:rPr>
        <w:t xml:space="preserve"> </w:t>
      </w:r>
      <w:r w:rsidRPr="00407DB1">
        <w:rPr>
          <w:rStyle w:val="StyleUnderline"/>
          <w:highlight w:val="cyan"/>
        </w:rPr>
        <w:t>capture</w:t>
      </w:r>
      <w:r w:rsidRPr="00322C02">
        <w:rPr>
          <w:rStyle w:val="StyleUnderline"/>
        </w:rPr>
        <w:t xml:space="preserve"> </w:t>
      </w:r>
      <w:r w:rsidRPr="00CB268D">
        <w:rPr>
          <w:rStyle w:val="Emphasis"/>
        </w:rPr>
        <w:t xml:space="preserve">temporal and dynamic </w:t>
      </w:r>
      <w:r w:rsidRPr="00407DB1">
        <w:rPr>
          <w:rStyle w:val="Emphasis"/>
          <w:highlight w:val="cyan"/>
        </w:rPr>
        <w:t>nuances</w:t>
      </w:r>
      <w:r w:rsidRPr="00545390">
        <w:rPr>
          <w:sz w:val="16"/>
        </w:rPr>
        <w:t xml:space="preserve">, facets that are inherently pivotal within authentic datasets. The </w:t>
      </w:r>
      <w:r w:rsidRPr="00322C02">
        <w:rPr>
          <w:rStyle w:val="StyleUnderline"/>
        </w:rPr>
        <w:t xml:space="preserve">consequential failure to faithfully simulate these temporal intricacies may </w:t>
      </w:r>
      <w:r w:rsidRPr="00407DB1">
        <w:rPr>
          <w:rStyle w:val="StyleUnderline"/>
          <w:highlight w:val="cyan"/>
        </w:rPr>
        <w:t>culminate</w:t>
      </w:r>
      <w:r w:rsidRPr="00322C02">
        <w:rPr>
          <w:rStyle w:val="StyleUnderline"/>
        </w:rPr>
        <w:t xml:space="preserve"> </w:t>
      </w:r>
      <w:r w:rsidRPr="00407DB1">
        <w:rPr>
          <w:rStyle w:val="StyleUnderline"/>
          <w:highlight w:val="cyan"/>
        </w:rPr>
        <w:t>in</w:t>
      </w:r>
      <w:r w:rsidRPr="00322C02">
        <w:rPr>
          <w:rStyle w:val="StyleUnderline"/>
        </w:rPr>
        <w:t xml:space="preserve"> the </w:t>
      </w:r>
      <w:r w:rsidRPr="00407DB1">
        <w:rPr>
          <w:rStyle w:val="StyleUnderline"/>
          <w:highlight w:val="cyan"/>
        </w:rPr>
        <w:t>ineffectual</w:t>
      </w:r>
      <w:r w:rsidRPr="00322C02">
        <w:rPr>
          <w:rStyle w:val="StyleUnderline"/>
        </w:rPr>
        <w:t xml:space="preserve">ity of </w:t>
      </w:r>
      <w:r w:rsidRPr="00407DB1">
        <w:rPr>
          <w:rStyle w:val="StyleUnderline"/>
          <w:highlight w:val="cyan"/>
        </w:rPr>
        <w:t>models</w:t>
      </w:r>
      <w:r w:rsidRPr="00322C02">
        <w:rPr>
          <w:rStyle w:val="StyleUnderline"/>
        </w:rPr>
        <w:t xml:space="preserve"> in real-world applications.</w:t>
      </w:r>
    </w:p>
    <w:p w14:paraId="30913F66" w14:textId="77777777" w:rsidR="00FE69F0" w:rsidRPr="00545390" w:rsidRDefault="00FE69F0" w:rsidP="00FE69F0">
      <w:pPr>
        <w:rPr>
          <w:sz w:val="16"/>
        </w:rPr>
      </w:pPr>
      <w:r w:rsidRPr="00545390">
        <w:rPr>
          <w:sz w:val="16"/>
        </w:rPr>
        <w:t xml:space="preserve">Inconsistency. The </w:t>
      </w:r>
      <w:r w:rsidRPr="00322C02">
        <w:rPr>
          <w:rStyle w:val="StyleUnderline"/>
        </w:rPr>
        <w:t xml:space="preserve">paucity of </w:t>
      </w:r>
      <w:r w:rsidRPr="00407DB1">
        <w:rPr>
          <w:rStyle w:val="StyleUnderline"/>
          <w:highlight w:val="cyan"/>
        </w:rPr>
        <w:t>inconsistency</w:t>
      </w:r>
      <w:r w:rsidRPr="00322C02">
        <w:rPr>
          <w:rStyle w:val="StyleUnderline"/>
        </w:rPr>
        <w:t xml:space="preserve"> within synthetic datasets</w:t>
      </w:r>
      <w:r w:rsidRPr="00545390">
        <w:rPr>
          <w:sz w:val="16"/>
        </w:rPr>
        <w:t xml:space="preserve">, relative to the rich tapestry inherent in authentic datasets. The latter frequently embodies variations stemming from diverse sources, temporal epochs, and environmental conditions, aspects that synthetic datasets often fail to encapsulate. This shortfall </w:t>
      </w:r>
      <w:r w:rsidRPr="00322C02">
        <w:rPr>
          <w:rStyle w:val="StyleUnderline"/>
        </w:rPr>
        <w:t xml:space="preserve">may </w:t>
      </w:r>
      <w:r w:rsidRPr="00407DB1">
        <w:rPr>
          <w:rStyle w:val="StyleUnderline"/>
          <w:highlight w:val="cyan"/>
        </w:rPr>
        <w:t>engender</w:t>
      </w:r>
      <w:r w:rsidRPr="00322C02">
        <w:rPr>
          <w:rStyle w:val="StyleUnderline"/>
        </w:rPr>
        <w:t xml:space="preserve"> challenges for </w:t>
      </w:r>
      <w:r w:rsidRPr="00407DB1">
        <w:rPr>
          <w:rStyle w:val="StyleUnderline"/>
          <w:highlight w:val="cyan"/>
        </w:rPr>
        <w:t>models</w:t>
      </w:r>
      <w:r w:rsidRPr="00322C02">
        <w:rPr>
          <w:rStyle w:val="StyleUnderline"/>
        </w:rPr>
        <w:t xml:space="preserve"> </w:t>
      </w:r>
      <w:r w:rsidRPr="00407DB1">
        <w:rPr>
          <w:rStyle w:val="StyleUnderline"/>
          <w:highlight w:val="cyan"/>
        </w:rPr>
        <w:t>in</w:t>
      </w:r>
      <w:r w:rsidRPr="00322C02">
        <w:rPr>
          <w:rStyle w:val="StyleUnderline"/>
        </w:rPr>
        <w:t xml:space="preserve"> </w:t>
      </w:r>
      <w:r w:rsidRPr="00407DB1">
        <w:rPr>
          <w:rStyle w:val="StyleUnderline"/>
          <w:highlight w:val="cyan"/>
        </w:rPr>
        <w:t>adapting</w:t>
      </w:r>
      <w:r w:rsidRPr="00545390">
        <w:rPr>
          <w:sz w:val="16"/>
        </w:rPr>
        <w:t xml:space="preserve"> to the multifaceted vicissitudes originating from disparate sources, temporal epochs, and environmental conditions, </w:t>
      </w:r>
      <w:r w:rsidRPr="00322C02">
        <w:rPr>
          <w:rStyle w:val="StyleUnderline"/>
        </w:rPr>
        <w:t xml:space="preserve">thereby </w:t>
      </w:r>
      <w:r w:rsidRPr="000D69E3">
        <w:rPr>
          <w:rStyle w:val="StyleUnderline"/>
        </w:rPr>
        <w:t>precipitating a decrement in</w:t>
      </w:r>
      <w:r w:rsidRPr="00322C02">
        <w:rPr>
          <w:rStyle w:val="StyleUnderline"/>
        </w:rPr>
        <w:t xml:space="preserve"> the </w:t>
      </w:r>
      <w:r w:rsidRPr="000D69E3">
        <w:rPr>
          <w:rStyle w:val="StyleUnderline"/>
        </w:rPr>
        <w:t>generalization</w:t>
      </w:r>
      <w:r w:rsidRPr="00322C02">
        <w:rPr>
          <w:rStyle w:val="StyleUnderline"/>
        </w:rPr>
        <w:t xml:space="preserve"> performance vis-`a-vis diverse datasets</w:t>
      </w:r>
      <w:r w:rsidRPr="00545390">
        <w:rPr>
          <w:sz w:val="16"/>
        </w:rPr>
        <w:t>.</w:t>
      </w:r>
    </w:p>
    <w:p w14:paraId="4F39E992" w14:textId="77777777" w:rsidR="00FE69F0" w:rsidRPr="00545390" w:rsidRDefault="00FE69F0" w:rsidP="00FE69F0">
      <w:pPr>
        <w:rPr>
          <w:sz w:val="16"/>
        </w:rPr>
      </w:pPr>
      <w:r w:rsidRPr="00545390">
        <w:rPr>
          <w:sz w:val="16"/>
        </w:rPr>
        <w:t>4.2. Risks in Synthetic Data Application.</w:t>
      </w:r>
    </w:p>
    <w:p w14:paraId="7BC264BF" w14:textId="77777777" w:rsidR="00FE69F0" w:rsidRPr="00545390" w:rsidRDefault="00FE69F0" w:rsidP="00FE69F0">
      <w:pPr>
        <w:rPr>
          <w:sz w:val="16"/>
        </w:rPr>
      </w:pPr>
      <w:r w:rsidRPr="00545390">
        <w:rPr>
          <w:sz w:val="16"/>
        </w:rPr>
        <w:t>General Model Performance</w:t>
      </w:r>
      <w:r w:rsidRPr="00407DB1">
        <w:rPr>
          <w:rStyle w:val="StyleUnderline"/>
        </w:rPr>
        <w:t xml:space="preserve"> Widespread</w:t>
      </w:r>
      <w:r w:rsidRPr="00322C02">
        <w:rPr>
          <w:rStyle w:val="Emphasis"/>
        </w:rPr>
        <w:t xml:space="preserve"> use of </w:t>
      </w:r>
      <w:r w:rsidRPr="003707F1">
        <w:rPr>
          <w:rStyle w:val="Emphasis"/>
          <w:highlight w:val="cyan"/>
        </w:rPr>
        <w:t>synthetic</w:t>
      </w:r>
      <w:r w:rsidRPr="00322C02">
        <w:rPr>
          <w:rStyle w:val="Emphasis"/>
        </w:rPr>
        <w:t xml:space="preserve"> </w:t>
      </w:r>
      <w:r w:rsidRPr="003707F1">
        <w:rPr>
          <w:rStyle w:val="Emphasis"/>
          <w:highlight w:val="cyan"/>
        </w:rPr>
        <w:t>data</w:t>
      </w:r>
      <w:r w:rsidRPr="00322C02">
        <w:rPr>
          <w:rStyle w:val="Emphasis"/>
        </w:rPr>
        <w:t xml:space="preserve"> </w:t>
      </w:r>
      <w:r w:rsidRPr="00407DB1">
        <w:rPr>
          <w:rStyle w:val="StyleUnderline"/>
        </w:rPr>
        <w:t>may</w:t>
      </w:r>
      <w:r w:rsidRPr="00322C02">
        <w:rPr>
          <w:rStyle w:val="Emphasis"/>
        </w:rPr>
        <w:t xml:space="preserve"> </w:t>
      </w:r>
      <w:r w:rsidRPr="003707F1">
        <w:rPr>
          <w:rStyle w:val="Emphasis"/>
          <w:highlight w:val="cyan"/>
        </w:rPr>
        <w:t>constrain</w:t>
      </w:r>
      <w:r w:rsidRPr="00322C02">
        <w:rPr>
          <w:rStyle w:val="Emphasis"/>
        </w:rPr>
        <w:t xml:space="preserve"> the </w:t>
      </w:r>
      <w:r w:rsidRPr="00407DB1">
        <w:rPr>
          <w:rStyle w:val="StyleUnderline"/>
        </w:rPr>
        <w:t>generalization</w:t>
      </w:r>
      <w:r w:rsidRPr="00322C02">
        <w:rPr>
          <w:rStyle w:val="Emphasis"/>
        </w:rPr>
        <w:t xml:space="preserve"> </w:t>
      </w:r>
      <w:r w:rsidRPr="003707F1">
        <w:rPr>
          <w:rStyle w:val="Emphasis"/>
          <w:highlight w:val="cyan"/>
        </w:rPr>
        <w:t>performance of AI models</w:t>
      </w:r>
      <w:r w:rsidRPr="00545390">
        <w:rPr>
          <w:sz w:val="16"/>
        </w:rPr>
        <w:t xml:space="preserve">. For instance, datasets like PersonX, generated within a gaming data engine, may deviate significantly from real-world data. In natural language processing, </w:t>
      </w:r>
      <w:r w:rsidRPr="00322C02">
        <w:rPr>
          <w:rStyle w:val="StyleUnderline"/>
        </w:rPr>
        <w:t>relying on fine-tuning with large language models may restrict downstream tasks to the performance and biases of the selected mode</w:t>
      </w:r>
      <w:r w:rsidRPr="00545390">
        <w:rPr>
          <w:sz w:val="16"/>
        </w:rPr>
        <w:t xml:space="preserve">l. In </w:t>
      </w:r>
      <w:r w:rsidRPr="00322C02">
        <w:rPr>
          <w:rStyle w:val="StyleUnderline"/>
        </w:rPr>
        <w:t>healthcare</w:t>
      </w:r>
      <w:r w:rsidRPr="00545390">
        <w:rPr>
          <w:sz w:val="16"/>
        </w:rPr>
        <w:t xml:space="preserve">, </w:t>
      </w:r>
      <w:r w:rsidRPr="00322C02">
        <w:rPr>
          <w:rStyle w:val="StyleUnderline"/>
        </w:rPr>
        <w:t>an abundance of non-real cases during model training may undermine confidence</w:t>
      </w:r>
      <w:r w:rsidRPr="00545390">
        <w:rPr>
          <w:sz w:val="16"/>
        </w:rPr>
        <w:t xml:space="preserve"> in diagnostic results among healthcare professionals and patients.</w:t>
      </w:r>
    </w:p>
    <w:p w14:paraId="6B9FE400" w14:textId="77777777" w:rsidR="00FE69F0" w:rsidRPr="00545390" w:rsidRDefault="00FE69F0" w:rsidP="00FE69F0">
      <w:pPr>
        <w:rPr>
          <w:rStyle w:val="Emphasis"/>
        </w:rPr>
      </w:pPr>
      <w:r w:rsidRPr="00545390">
        <w:rPr>
          <w:sz w:val="16"/>
        </w:rPr>
        <w:t xml:space="preserve">Ethical and Social Implications The use of </w:t>
      </w:r>
      <w:r w:rsidRPr="000D69E3">
        <w:rPr>
          <w:rStyle w:val="StyleUnderline"/>
        </w:rPr>
        <w:t>synthetic</w:t>
      </w:r>
      <w:r w:rsidRPr="00545390">
        <w:rPr>
          <w:rStyle w:val="StyleUnderline"/>
        </w:rPr>
        <w:t xml:space="preserve"> </w:t>
      </w:r>
      <w:r w:rsidRPr="000D69E3">
        <w:rPr>
          <w:rStyle w:val="StyleUnderline"/>
        </w:rPr>
        <w:t>data</w:t>
      </w:r>
      <w:r w:rsidRPr="00545390">
        <w:rPr>
          <w:sz w:val="16"/>
        </w:rPr>
        <w:t xml:space="preserve"> may give rise to ethical and social concerns. Creating fictional characters or scenarios through synthetic data raises questions about AI responsibility in generating fictional content, potentially </w:t>
      </w:r>
      <w:r w:rsidRPr="003707F1">
        <w:rPr>
          <w:rStyle w:val="StyleUnderline"/>
          <w:highlight w:val="cyan"/>
        </w:rPr>
        <w:t>lead</w:t>
      </w:r>
      <w:r w:rsidRPr="00545390">
        <w:rPr>
          <w:sz w:val="16"/>
        </w:rPr>
        <w:t xml:space="preserve">ing </w:t>
      </w:r>
      <w:r w:rsidRPr="003707F1">
        <w:rPr>
          <w:rStyle w:val="StyleUnderline"/>
          <w:highlight w:val="cyan"/>
        </w:rPr>
        <w:t xml:space="preserve">to </w:t>
      </w:r>
      <w:r w:rsidRPr="003707F1">
        <w:rPr>
          <w:rStyle w:val="Emphasis"/>
          <w:highlight w:val="cyan"/>
        </w:rPr>
        <w:t>misinformation</w:t>
      </w:r>
      <w:r w:rsidRPr="003707F1">
        <w:rPr>
          <w:rStyle w:val="StyleUnderline"/>
          <w:highlight w:val="cyan"/>
        </w:rPr>
        <w:t>,</w:t>
      </w:r>
      <w:r w:rsidRPr="00545390">
        <w:rPr>
          <w:rStyle w:val="StyleUnderline"/>
        </w:rPr>
        <w:t xml:space="preserve"> misunderstandings, or the </w:t>
      </w:r>
      <w:r w:rsidRPr="003707F1">
        <w:rPr>
          <w:rStyle w:val="Emphasis"/>
          <w:highlight w:val="cyan"/>
        </w:rPr>
        <w:t>dissemination of false info</w:t>
      </w:r>
      <w:r w:rsidRPr="00545390">
        <w:rPr>
          <w:rStyle w:val="Emphasis"/>
        </w:rPr>
        <w:t xml:space="preserve">rmation </w:t>
      </w:r>
      <w:r w:rsidRPr="003707F1">
        <w:rPr>
          <w:rStyle w:val="StyleUnderline"/>
          <w:highlight w:val="cyan"/>
        </w:rPr>
        <w:t>with</w:t>
      </w:r>
      <w:r w:rsidRPr="003707F1">
        <w:rPr>
          <w:rStyle w:val="Emphasis"/>
          <w:highlight w:val="cyan"/>
        </w:rPr>
        <w:t xml:space="preserve"> detrimental </w:t>
      </w:r>
      <w:r w:rsidRPr="003707F1">
        <w:rPr>
          <w:rStyle w:val="StyleUnderline"/>
        </w:rPr>
        <w:t>societal</w:t>
      </w:r>
      <w:r w:rsidRPr="003707F1">
        <w:rPr>
          <w:rStyle w:val="Emphasis"/>
        </w:rPr>
        <w:t xml:space="preserve"> </w:t>
      </w:r>
      <w:r w:rsidRPr="003707F1">
        <w:rPr>
          <w:rStyle w:val="Emphasis"/>
          <w:highlight w:val="cyan"/>
        </w:rPr>
        <w:t>impacts.</w:t>
      </w:r>
      <w:r w:rsidRPr="00545390">
        <w:rPr>
          <w:rStyle w:val="Emphasis"/>
        </w:rPr>
        <w:t xml:space="preserve"> </w:t>
      </w:r>
    </w:p>
    <w:p w14:paraId="6FFAD480" w14:textId="77777777" w:rsidR="00FE69F0" w:rsidRPr="00545390" w:rsidRDefault="00FE69F0" w:rsidP="00FE69F0">
      <w:pPr>
        <w:rPr>
          <w:rStyle w:val="StyleUnderline"/>
        </w:rPr>
      </w:pPr>
      <w:r w:rsidRPr="00545390">
        <w:rPr>
          <w:sz w:val="16"/>
        </w:rPr>
        <w:t>Security and Adversarial Risks The introduction of</w:t>
      </w:r>
      <w:r w:rsidRPr="00545390">
        <w:rPr>
          <w:rStyle w:val="StyleUnderline"/>
        </w:rPr>
        <w:t xml:space="preserve"> synthetic data brings</w:t>
      </w:r>
      <w:r w:rsidRPr="00545390">
        <w:rPr>
          <w:sz w:val="16"/>
        </w:rPr>
        <w:t xml:space="preserve"> forth </w:t>
      </w:r>
      <w:r w:rsidRPr="003707F1">
        <w:rPr>
          <w:rStyle w:val="Emphasis"/>
          <w:highlight w:val="cyan"/>
        </w:rPr>
        <w:t>security</w:t>
      </w:r>
      <w:r w:rsidRPr="003707F1">
        <w:rPr>
          <w:sz w:val="16"/>
          <w:highlight w:val="cyan"/>
        </w:rPr>
        <w:t xml:space="preserve"> </w:t>
      </w:r>
      <w:r w:rsidRPr="003707F1">
        <w:rPr>
          <w:rStyle w:val="StyleUnderline"/>
          <w:highlight w:val="cyan"/>
        </w:rPr>
        <w:t>and</w:t>
      </w:r>
      <w:r w:rsidRPr="003707F1">
        <w:rPr>
          <w:sz w:val="16"/>
          <w:highlight w:val="cyan"/>
        </w:rPr>
        <w:t xml:space="preserve"> </w:t>
      </w:r>
      <w:r w:rsidRPr="003707F1">
        <w:rPr>
          <w:rStyle w:val="Emphasis"/>
          <w:highlight w:val="cyan"/>
        </w:rPr>
        <w:t>adversarial attack risks.</w:t>
      </w:r>
      <w:r w:rsidRPr="00545390">
        <w:rPr>
          <w:sz w:val="16"/>
        </w:rPr>
        <w:t xml:space="preserve"> Malicious use of </w:t>
      </w:r>
      <w:r w:rsidRPr="003707F1">
        <w:rPr>
          <w:rStyle w:val="StyleUnderline"/>
        </w:rPr>
        <w:t>synthetic</w:t>
      </w:r>
      <w:r w:rsidRPr="00545390">
        <w:rPr>
          <w:rStyle w:val="StyleUnderline"/>
        </w:rPr>
        <w:t xml:space="preserve"> data may </w:t>
      </w:r>
      <w:r w:rsidRPr="003707F1">
        <w:rPr>
          <w:rStyle w:val="StyleUnderline"/>
        </w:rPr>
        <w:t>render</w:t>
      </w:r>
      <w:r w:rsidRPr="00545390">
        <w:rPr>
          <w:rStyle w:val="StyleUnderline"/>
        </w:rPr>
        <w:t xml:space="preserve"> AI </w:t>
      </w:r>
      <w:r w:rsidRPr="003707F1">
        <w:rPr>
          <w:rStyle w:val="StyleUnderline"/>
        </w:rPr>
        <w:t>models unstable</w:t>
      </w:r>
      <w:r w:rsidRPr="00545390">
        <w:rPr>
          <w:rStyle w:val="StyleUnderline"/>
        </w:rPr>
        <w:t xml:space="preserve"> during adversarial attacks</w:t>
      </w:r>
      <w:r w:rsidRPr="00545390">
        <w:rPr>
          <w:sz w:val="16"/>
        </w:rPr>
        <w:t xml:space="preserve">, </w:t>
      </w:r>
      <w:r w:rsidRPr="00545390">
        <w:rPr>
          <w:rStyle w:val="StyleUnderline"/>
        </w:rPr>
        <w:t xml:space="preserve">as </w:t>
      </w:r>
      <w:r w:rsidRPr="003707F1">
        <w:rPr>
          <w:rStyle w:val="StyleUnderline"/>
          <w:highlight w:val="cyan"/>
        </w:rPr>
        <w:t>models</w:t>
      </w:r>
      <w:r w:rsidRPr="00545390">
        <w:rPr>
          <w:rStyle w:val="StyleUnderline"/>
        </w:rPr>
        <w:t xml:space="preserve"> may </w:t>
      </w:r>
      <w:r w:rsidRPr="003707F1">
        <w:rPr>
          <w:rStyle w:val="StyleUnderline"/>
          <w:highlight w:val="cyan"/>
        </w:rPr>
        <w:t>not</w:t>
      </w:r>
      <w:r w:rsidRPr="00545390">
        <w:rPr>
          <w:rStyle w:val="StyleUnderline"/>
        </w:rPr>
        <w:t xml:space="preserve"> adequately </w:t>
      </w:r>
      <w:r w:rsidRPr="003707F1">
        <w:rPr>
          <w:rStyle w:val="StyleUnderline"/>
          <w:highlight w:val="cyan"/>
        </w:rPr>
        <w:t>learn</w:t>
      </w:r>
      <w:r w:rsidRPr="00545390">
        <w:rPr>
          <w:rStyle w:val="StyleUnderline"/>
        </w:rPr>
        <w:t xml:space="preserve"> the </w:t>
      </w:r>
      <w:r w:rsidRPr="003707F1">
        <w:rPr>
          <w:rStyle w:val="StyleUnderline"/>
          <w:highlight w:val="cyan"/>
        </w:rPr>
        <w:t>complexity</w:t>
      </w:r>
      <w:r w:rsidRPr="00545390">
        <w:rPr>
          <w:rStyle w:val="StyleUnderline"/>
        </w:rPr>
        <w:t xml:space="preserve"> and diversity </w:t>
      </w:r>
      <w:r w:rsidRPr="003707F1">
        <w:rPr>
          <w:rStyle w:val="StyleUnderline"/>
          <w:highlight w:val="cyan"/>
        </w:rPr>
        <w:t>of</w:t>
      </w:r>
      <w:r w:rsidRPr="00545390">
        <w:rPr>
          <w:rStyle w:val="StyleUnderline"/>
        </w:rPr>
        <w:t xml:space="preserve"> the real </w:t>
      </w:r>
      <w:r w:rsidRPr="003707F1">
        <w:rPr>
          <w:rStyle w:val="StyleUnderline"/>
          <w:highlight w:val="cyan"/>
        </w:rPr>
        <w:t>world</w:t>
      </w:r>
      <w:r w:rsidRPr="00545390">
        <w:rPr>
          <w:rStyle w:val="StyleUnderline"/>
        </w:rPr>
        <w:t xml:space="preserve"> </w:t>
      </w:r>
      <w:r w:rsidRPr="00545390">
        <w:rPr>
          <w:sz w:val="16"/>
        </w:rPr>
        <w:t xml:space="preserve">during training. This susceptibility </w:t>
      </w:r>
      <w:r w:rsidRPr="003707F1">
        <w:rPr>
          <w:rStyle w:val="StyleUnderline"/>
          <w:highlight w:val="cyan"/>
        </w:rPr>
        <w:t>increases</w:t>
      </w:r>
      <w:r w:rsidRPr="00545390">
        <w:rPr>
          <w:sz w:val="16"/>
        </w:rPr>
        <w:t xml:space="preserve"> the </w:t>
      </w:r>
      <w:r w:rsidRPr="003707F1">
        <w:rPr>
          <w:rStyle w:val="Emphasis"/>
          <w:highlight w:val="cyan"/>
        </w:rPr>
        <w:t>likelihood</w:t>
      </w:r>
      <w:r w:rsidRPr="00545390">
        <w:rPr>
          <w:rStyle w:val="Emphasis"/>
        </w:rPr>
        <w:t xml:space="preserve"> </w:t>
      </w:r>
      <w:r w:rsidRPr="003707F1">
        <w:rPr>
          <w:rStyle w:val="Emphasis"/>
          <w:highlight w:val="cyan"/>
        </w:rPr>
        <w:t>of</w:t>
      </w:r>
      <w:r w:rsidRPr="00545390">
        <w:rPr>
          <w:rStyle w:val="Emphasis"/>
        </w:rPr>
        <w:t xml:space="preserve"> </w:t>
      </w:r>
      <w:r w:rsidRPr="003707F1">
        <w:rPr>
          <w:rStyle w:val="Emphasis"/>
          <w:highlight w:val="cyan"/>
        </w:rPr>
        <w:t xml:space="preserve">deception </w:t>
      </w:r>
      <w:r w:rsidRPr="000D69E3">
        <w:rPr>
          <w:rStyle w:val="Emphasis"/>
        </w:rPr>
        <w:t>or manipulation</w:t>
      </w:r>
      <w:r w:rsidRPr="003707F1">
        <w:rPr>
          <w:sz w:val="16"/>
          <w:highlight w:val="cyan"/>
        </w:rPr>
        <w:t>,</w:t>
      </w:r>
      <w:r w:rsidRPr="00545390">
        <w:rPr>
          <w:sz w:val="16"/>
        </w:rPr>
        <w:t xml:space="preserve"> </w:t>
      </w:r>
      <w:r w:rsidRPr="003707F1">
        <w:rPr>
          <w:rStyle w:val="StyleUnderline"/>
          <w:highlight w:val="cyan"/>
        </w:rPr>
        <w:t>posing threats</w:t>
      </w:r>
      <w:r w:rsidRPr="00545390">
        <w:rPr>
          <w:rStyle w:val="StyleUnderline"/>
        </w:rPr>
        <w:t xml:space="preserve"> to the credibility and </w:t>
      </w:r>
      <w:r w:rsidRPr="003707F1">
        <w:rPr>
          <w:rStyle w:val="StyleUnderline"/>
          <w:highlight w:val="cyan"/>
        </w:rPr>
        <w:t>security</w:t>
      </w:r>
      <w:r w:rsidRPr="00545390">
        <w:rPr>
          <w:rStyle w:val="StyleUnderline"/>
        </w:rPr>
        <w:t xml:space="preserve"> of the system.</w:t>
      </w:r>
    </w:p>
    <w:p w14:paraId="04B72020" w14:textId="77777777" w:rsidR="00FE69F0" w:rsidRDefault="00FE69F0" w:rsidP="00FE69F0">
      <w:pPr>
        <w:rPr>
          <w:sz w:val="16"/>
        </w:rPr>
      </w:pPr>
      <w:r w:rsidRPr="00545390">
        <w:rPr>
          <w:sz w:val="16"/>
        </w:rPr>
        <w:t xml:space="preserve">Legal Compliance Challenges In certain domains, the </w:t>
      </w:r>
      <w:r w:rsidRPr="00545390">
        <w:rPr>
          <w:rStyle w:val="StyleUnderline"/>
        </w:rPr>
        <w:t xml:space="preserve">use of synthetic data may </w:t>
      </w:r>
      <w:r w:rsidRPr="003707F1">
        <w:rPr>
          <w:rStyle w:val="StyleUnderline"/>
        </w:rPr>
        <w:t>present</w:t>
      </w:r>
      <w:r w:rsidRPr="00545390">
        <w:rPr>
          <w:rStyle w:val="StyleUnderline"/>
        </w:rPr>
        <w:t xml:space="preserve"> </w:t>
      </w:r>
      <w:r w:rsidRPr="003707F1">
        <w:rPr>
          <w:rStyle w:val="StyleUnderline"/>
          <w:highlight w:val="cyan"/>
        </w:rPr>
        <w:t>challenges</w:t>
      </w:r>
      <w:r w:rsidRPr="00545390">
        <w:rPr>
          <w:rStyle w:val="StyleUnderline"/>
        </w:rPr>
        <w:t xml:space="preserve"> regarding </w:t>
      </w:r>
      <w:r w:rsidRPr="003707F1">
        <w:rPr>
          <w:rStyle w:val="Emphasis"/>
          <w:highlight w:val="cyan"/>
        </w:rPr>
        <w:t>legal</w:t>
      </w:r>
      <w:r w:rsidRPr="00545390">
        <w:rPr>
          <w:rStyle w:val="Emphasis"/>
        </w:rPr>
        <w:t xml:space="preserve"> </w:t>
      </w:r>
      <w:r w:rsidRPr="003707F1">
        <w:rPr>
          <w:rStyle w:val="Emphasis"/>
          <w:highlight w:val="cyan"/>
        </w:rPr>
        <w:t>compliance</w:t>
      </w:r>
      <w:r w:rsidRPr="00545390">
        <w:rPr>
          <w:sz w:val="16"/>
        </w:rPr>
        <w:t xml:space="preserve">. For instance, employing synthetic data for risk assessment in the financial sector may encounter regulatory hurdles. </w:t>
      </w:r>
      <w:r w:rsidRPr="003707F1">
        <w:rPr>
          <w:rStyle w:val="StyleUnderline"/>
          <w:highlight w:val="cyan"/>
        </w:rPr>
        <w:t>Regulatory</w:t>
      </w:r>
      <w:r w:rsidRPr="00545390">
        <w:rPr>
          <w:rStyle w:val="StyleUnderline"/>
        </w:rPr>
        <w:t xml:space="preserve"> authorities</w:t>
      </w:r>
      <w:r w:rsidRPr="00545390">
        <w:rPr>
          <w:sz w:val="16"/>
        </w:rPr>
        <w:t xml:space="preserve"> often </w:t>
      </w:r>
      <w:r w:rsidRPr="003707F1">
        <w:rPr>
          <w:rStyle w:val="StyleUnderline"/>
          <w:highlight w:val="cyan"/>
        </w:rPr>
        <w:t>require</w:t>
      </w:r>
      <w:r w:rsidRPr="00545390">
        <w:rPr>
          <w:rStyle w:val="StyleUnderline"/>
        </w:rPr>
        <w:t xml:space="preserve"> </w:t>
      </w:r>
      <w:r w:rsidRPr="003707F1">
        <w:rPr>
          <w:rStyle w:val="StyleUnderline"/>
          <w:highlight w:val="cyan"/>
        </w:rPr>
        <w:t xml:space="preserve">transparent </w:t>
      </w:r>
      <w:r w:rsidRPr="000D69E3">
        <w:rPr>
          <w:rStyle w:val="StyleUnderline"/>
        </w:rPr>
        <w:t xml:space="preserve">and interpretable </w:t>
      </w:r>
      <w:r w:rsidRPr="003707F1">
        <w:rPr>
          <w:rStyle w:val="StyleUnderline"/>
          <w:highlight w:val="cyan"/>
        </w:rPr>
        <w:t>models</w:t>
      </w:r>
      <w:r w:rsidRPr="003707F1">
        <w:rPr>
          <w:sz w:val="16"/>
          <w:highlight w:val="cyan"/>
        </w:rPr>
        <w:t>,</w:t>
      </w:r>
      <w:r w:rsidRPr="00545390">
        <w:rPr>
          <w:sz w:val="16"/>
        </w:rPr>
        <w:t xml:space="preserve"> and the </w:t>
      </w:r>
      <w:r w:rsidRPr="003707F1">
        <w:rPr>
          <w:rStyle w:val="StyleUnderline"/>
          <w:highlight w:val="cyan"/>
        </w:rPr>
        <w:t>synthetic</w:t>
      </w:r>
      <w:r w:rsidRPr="00545390">
        <w:rPr>
          <w:rStyle w:val="StyleUnderline"/>
        </w:rPr>
        <w:t xml:space="preserve"> data </w:t>
      </w:r>
      <w:r w:rsidRPr="003707F1">
        <w:rPr>
          <w:rStyle w:val="StyleUnderline"/>
          <w:highlight w:val="cyan"/>
        </w:rPr>
        <w:t xml:space="preserve">generation </w:t>
      </w:r>
      <w:r w:rsidRPr="000D69E3">
        <w:rPr>
          <w:rStyle w:val="StyleUnderline"/>
        </w:rPr>
        <w:t xml:space="preserve">process may </w:t>
      </w:r>
      <w:r w:rsidRPr="003707F1">
        <w:rPr>
          <w:rStyle w:val="StyleUnderline"/>
          <w:highlight w:val="cyan"/>
        </w:rPr>
        <w:t xml:space="preserve">face difficulties in meeting </w:t>
      </w:r>
      <w:r w:rsidRPr="000D69E3">
        <w:rPr>
          <w:rStyle w:val="StyleUnderline"/>
        </w:rPr>
        <w:t xml:space="preserve">these </w:t>
      </w:r>
      <w:r w:rsidRPr="003707F1">
        <w:rPr>
          <w:rStyle w:val="StyleUnderline"/>
          <w:highlight w:val="cyan"/>
        </w:rPr>
        <w:t>standards</w:t>
      </w:r>
      <w:r w:rsidRPr="003707F1">
        <w:rPr>
          <w:sz w:val="16"/>
          <w:highlight w:val="cyan"/>
        </w:rPr>
        <w:t>.</w:t>
      </w:r>
    </w:p>
    <w:p w14:paraId="00581537" w14:textId="77777777" w:rsidR="00FE69F0" w:rsidRPr="00566A68" w:rsidRDefault="00FE69F0" w:rsidP="00FE69F0">
      <w:pPr>
        <w:pStyle w:val="Heading4"/>
      </w:pPr>
      <w:r>
        <w:t>Alternative legal avenues are</w:t>
      </w:r>
      <w:r w:rsidRPr="00566A68">
        <w:t xml:space="preserve"> </w:t>
      </w:r>
      <w:r w:rsidRPr="00566A68">
        <w:rPr>
          <w:u w:val="single"/>
        </w:rPr>
        <w:t>comparatively</w:t>
      </w:r>
      <w:r w:rsidRPr="00566A68">
        <w:t xml:space="preserve"> worse than the </w:t>
      </w:r>
      <w:r w:rsidRPr="00566A68">
        <w:rPr>
          <w:u w:val="single"/>
        </w:rPr>
        <w:t>plan</w:t>
      </w:r>
      <w:r w:rsidRPr="00566A68">
        <w:t xml:space="preserve"> and solves </w:t>
      </w:r>
      <w:r w:rsidRPr="00566A68">
        <w:rPr>
          <w:u w:val="single"/>
        </w:rPr>
        <w:t>none</w:t>
      </w:r>
      <w:r w:rsidRPr="00566A68">
        <w:t xml:space="preserve"> of the </w:t>
      </w:r>
      <w:r w:rsidRPr="00566A68">
        <w:rPr>
          <w:u w:val="single"/>
        </w:rPr>
        <w:t>case</w:t>
      </w:r>
      <w:r w:rsidRPr="00566A68">
        <w:t xml:space="preserve">. </w:t>
      </w:r>
    </w:p>
    <w:p w14:paraId="4E328B30" w14:textId="77777777" w:rsidR="00FE69F0" w:rsidRPr="00566A68" w:rsidRDefault="00FE69F0" w:rsidP="00FE69F0">
      <w:pPr>
        <w:rPr>
          <w:b/>
          <w:bCs/>
          <w:sz w:val="26"/>
        </w:rPr>
      </w:pPr>
      <w:r w:rsidRPr="00566A68">
        <w:rPr>
          <w:rStyle w:val="Style13ptBold"/>
        </w:rPr>
        <w:t xml:space="preserve">Kim 22 </w:t>
      </w:r>
      <w:r w:rsidRPr="00566A68">
        <w:t>[Eugene K. Kim; Yale Law School. “Data as Labor: Retrofitting Labor law for the Platform Economy” https://heinonline.org/HOL/Page?handle=hein.journals/mipr23&amp;collection=journals&amp;id=135&amp;startid=&amp;endid=178. Minion]</w:t>
      </w:r>
    </w:p>
    <w:p w14:paraId="041290BA" w14:textId="77777777" w:rsidR="00FE69F0" w:rsidRPr="00201F42" w:rsidRDefault="00FE69F0" w:rsidP="00FE69F0">
      <w:pPr>
        <w:rPr>
          <w:u w:val="single"/>
        </w:rPr>
      </w:pPr>
      <w:r w:rsidRPr="00566A68">
        <w:rPr>
          <w:sz w:val="16"/>
        </w:rPr>
        <w:t xml:space="preserve">This Article makes the case that labor law and its provisions for </w:t>
      </w:r>
      <w:r w:rsidRPr="00566A68">
        <w:rPr>
          <w:rStyle w:val="Emphasis"/>
          <w:highlight w:val="cyan"/>
        </w:rPr>
        <w:t>collective bargaining</w:t>
      </w:r>
      <w:r w:rsidRPr="00566A68">
        <w:rPr>
          <w:sz w:val="16"/>
        </w:rPr>
        <w:t xml:space="preserve"> are the </w:t>
      </w:r>
      <w:r w:rsidRPr="00566A68">
        <w:rPr>
          <w:rStyle w:val="Emphasis"/>
          <w:highlight w:val="cyan"/>
        </w:rPr>
        <w:t>most sensible mechanisms</w:t>
      </w:r>
      <w:r w:rsidRPr="00566A68">
        <w:rPr>
          <w:sz w:val="16"/>
        </w:rPr>
        <w:t xml:space="preserve"> </w:t>
      </w:r>
      <w:r w:rsidRPr="00566A68">
        <w:rPr>
          <w:rStyle w:val="StyleUnderline"/>
        </w:rPr>
        <w:t>for fostering and regulating attempts by certain platform users to bargain vis-A-vis platforms</w:t>
      </w:r>
      <w:r w:rsidRPr="00566A68">
        <w:rPr>
          <w:sz w:val="16"/>
        </w:rPr>
        <w:t xml:space="preserve">. In doing so, it stresses the importance of not just regulating the market power of firms but the potential effectiveness of building the bargaining power of users, drawing from the theory of countervailing power pioneered by John Kenneth Galbraith. 14 </w:t>
      </w:r>
      <w:r w:rsidRPr="00566A68">
        <w:rPr>
          <w:rStyle w:val="StyleUnderline"/>
        </w:rPr>
        <w:t>A purely deconcentrating approach, for instance through</w:t>
      </w:r>
      <w:r w:rsidRPr="00566A68">
        <w:rPr>
          <w:rStyle w:val="Emphasis"/>
        </w:rPr>
        <w:t xml:space="preserve"> </w:t>
      </w:r>
      <w:r w:rsidRPr="00566A68">
        <w:rPr>
          <w:rStyle w:val="Emphasis"/>
          <w:highlight w:val="cyan"/>
        </w:rPr>
        <w:t>antitrust law</w:t>
      </w:r>
      <w:r w:rsidRPr="00566A68">
        <w:rPr>
          <w:sz w:val="16"/>
        </w:rPr>
        <w:t xml:space="preserve">, will </w:t>
      </w:r>
      <w:r w:rsidRPr="00566A68">
        <w:rPr>
          <w:rStyle w:val="StyleUnderline"/>
        </w:rPr>
        <w:t xml:space="preserve">have </w:t>
      </w:r>
      <w:r w:rsidRPr="00566A68">
        <w:rPr>
          <w:rStyle w:val="Emphasis"/>
          <w:highlight w:val="cyan"/>
        </w:rPr>
        <w:t>limited effectiveness</w:t>
      </w:r>
      <w:r w:rsidRPr="00566A68">
        <w:rPr>
          <w:rStyle w:val="StyleUnderline"/>
        </w:rPr>
        <w:t xml:space="preserve">, due to </w:t>
      </w:r>
      <w:r w:rsidRPr="00566A68">
        <w:rPr>
          <w:rStyle w:val="StyleUnderline"/>
          <w:highlight w:val="cyan"/>
        </w:rPr>
        <w:t>frictions in online labor markets</w:t>
      </w:r>
      <w:r w:rsidRPr="00566A68">
        <w:rPr>
          <w:rStyle w:val="StyleUnderline"/>
        </w:rPr>
        <w:t xml:space="preserve"> 15 and </w:t>
      </w:r>
      <w:r w:rsidRPr="00566A68">
        <w:rPr>
          <w:rStyle w:val="StyleUnderline"/>
          <w:highlight w:val="cyan"/>
        </w:rPr>
        <w:t>network effects</w:t>
      </w:r>
      <w:r w:rsidRPr="00566A68">
        <w:rPr>
          <w:rStyle w:val="StyleUnderline"/>
        </w:rPr>
        <w:t xml:space="preserve"> 16 that </w:t>
      </w:r>
      <w:r w:rsidRPr="00566A68">
        <w:rPr>
          <w:rStyle w:val="StyleUnderline"/>
          <w:highlight w:val="cyan"/>
        </w:rPr>
        <w:t>make it likely</w:t>
      </w:r>
      <w:r w:rsidRPr="00566A68">
        <w:rPr>
          <w:rStyle w:val="StyleUnderline"/>
        </w:rPr>
        <w:t xml:space="preserve"> that </w:t>
      </w:r>
      <w:r w:rsidRPr="00566A68">
        <w:rPr>
          <w:rStyle w:val="Emphasis"/>
        </w:rPr>
        <w:t>some degree</w:t>
      </w:r>
      <w:r w:rsidRPr="00566A68">
        <w:rPr>
          <w:rStyle w:val="StyleUnderline"/>
        </w:rPr>
        <w:t xml:space="preserve"> of </w:t>
      </w:r>
      <w:r w:rsidRPr="00566A68">
        <w:rPr>
          <w:rStyle w:val="Emphasis"/>
          <w:highlight w:val="cyan"/>
        </w:rPr>
        <w:t>market power</w:t>
      </w:r>
      <w:r w:rsidRPr="00566A68">
        <w:rPr>
          <w:sz w:val="16"/>
        </w:rPr>
        <w:t xml:space="preserve"> </w:t>
      </w:r>
      <w:r w:rsidRPr="00566A68">
        <w:rPr>
          <w:rStyle w:val="StyleUnderline"/>
        </w:rPr>
        <w:t xml:space="preserve">among platforms </w:t>
      </w:r>
      <w:r w:rsidRPr="00566A68">
        <w:rPr>
          <w:rStyle w:val="Emphasis"/>
          <w:highlight w:val="cyan"/>
        </w:rPr>
        <w:t>will persist</w:t>
      </w:r>
      <w:r w:rsidRPr="00566A68">
        <w:rPr>
          <w:sz w:val="16"/>
        </w:rPr>
        <w:t xml:space="preserve">. </w:t>
      </w:r>
      <w:r w:rsidRPr="00566A68">
        <w:rPr>
          <w:rStyle w:val="StyleUnderline"/>
        </w:rPr>
        <w:t xml:space="preserve">The </w:t>
      </w:r>
      <w:r w:rsidRPr="00566A68">
        <w:rPr>
          <w:rStyle w:val="StyleUnderline"/>
          <w:highlight w:val="cyan"/>
        </w:rPr>
        <w:t>alternative approach</w:t>
      </w:r>
      <w:r w:rsidRPr="00566A68">
        <w:rPr>
          <w:rStyle w:val="StyleUnderline"/>
        </w:rPr>
        <w:t xml:space="preserve"> would be to foster and regulate </w:t>
      </w:r>
      <w:r w:rsidRPr="00566A68">
        <w:rPr>
          <w:rStyle w:val="Emphasis"/>
          <w:highlight w:val="cyan"/>
        </w:rPr>
        <w:t>countervailing power</w:t>
      </w:r>
      <w:r w:rsidRPr="00566A68">
        <w:rPr>
          <w:rStyle w:val="StyleUnderline"/>
        </w:rPr>
        <w:t xml:space="preserve"> on the other side of the market</w:t>
      </w:r>
      <w:r w:rsidRPr="00566A68">
        <w:rPr>
          <w:sz w:val="16"/>
        </w:rPr>
        <w:t xml:space="preserve">.17 </w:t>
      </w:r>
      <w:r w:rsidRPr="00566A68">
        <w:rPr>
          <w:rStyle w:val="StyleUnderline"/>
        </w:rPr>
        <w:t xml:space="preserve">Such a structure not only </w:t>
      </w:r>
      <w:r w:rsidRPr="00566A68">
        <w:rPr>
          <w:rStyle w:val="Emphasis"/>
          <w:highlight w:val="cyan"/>
        </w:rPr>
        <w:t>serves redistributive goals</w:t>
      </w:r>
      <w:r w:rsidRPr="00566A68">
        <w:rPr>
          <w:sz w:val="16"/>
          <w:highlight w:val="cyan"/>
        </w:rPr>
        <w:t>,</w:t>
      </w:r>
      <w:r w:rsidRPr="00566A68">
        <w:rPr>
          <w:sz w:val="16"/>
        </w:rPr>
        <w:t xml:space="preserve"> </w:t>
      </w:r>
      <w:r w:rsidRPr="00566A68">
        <w:rPr>
          <w:rStyle w:val="StyleUnderline"/>
        </w:rPr>
        <w:t xml:space="preserve">but also </w:t>
      </w:r>
      <w:r w:rsidRPr="00566A68">
        <w:rPr>
          <w:rStyle w:val="Emphasis"/>
          <w:highlight w:val="cyan"/>
        </w:rPr>
        <w:t>improves</w:t>
      </w:r>
      <w:r w:rsidRPr="00566A68">
        <w:rPr>
          <w:rStyle w:val="StyleUnderline"/>
        </w:rPr>
        <w:t xml:space="preserve"> economic </w:t>
      </w:r>
      <w:r w:rsidRPr="00566A68">
        <w:rPr>
          <w:rStyle w:val="Emphasis"/>
          <w:highlight w:val="cyan"/>
        </w:rPr>
        <w:t>efficiency</w:t>
      </w:r>
      <w:r w:rsidRPr="00566A68">
        <w:rPr>
          <w:rStyle w:val="StyleUnderline"/>
        </w:rPr>
        <w:t xml:space="preserve">, by ensuring that </w:t>
      </w:r>
      <w:r w:rsidRPr="00566A68">
        <w:rPr>
          <w:rStyle w:val="Emphasis"/>
          <w:highlight w:val="cyan"/>
        </w:rPr>
        <w:t>workers</w:t>
      </w:r>
      <w:r w:rsidRPr="00566A68">
        <w:rPr>
          <w:rStyle w:val="StyleUnderline"/>
        </w:rPr>
        <w:t xml:space="preserve"> have the appropriate </w:t>
      </w:r>
      <w:r w:rsidRPr="00566A68">
        <w:rPr>
          <w:rStyle w:val="Emphasis"/>
          <w:highlight w:val="cyan"/>
        </w:rPr>
        <w:t>incentives</w:t>
      </w:r>
      <w:r w:rsidRPr="00566A68">
        <w:rPr>
          <w:rStyle w:val="StyleUnderline"/>
          <w:highlight w:val="cyan"/>
        </w:rPr>
        <w:t xml:space="preserve"> to </w:t>
      </w:r>
      <w:r w:rsidRPr="00566A68">
        <w:rPr>
          <w:rStyle w:val="Emphasis"/>
          <w:highlight w:val="cyan"/>
        </w:rPr>
        <w:t>contribute to the market</w:t>
      </w:r>
      <w:r w:rsidRPr="00566A68">
        <w:rPr>
          <w:rStyle w:val="StyleUnderline"/>
        </w:rPr>
        <w:t xml:space="preserve"> and preventing firms from reducing equilibrium quantities to suppress price</w:t>
      </w:r>
      <w:r w:rsidRPr="00566A68">
        <w:rPr>
          <w:sz w:val="16"/>
        </w:rPr>
        <w:t xml:space="preserve">. 18 </w:t>
      </w:r>
      <w:r w:rsidRPr="00566A68">
        <w:rPr>
          <w:rStyle w:val="Emphasis"/>
          <w:highlight w:val="cyan"/>
        </w:rPr>
        <w:t>Labor law</w:t>
      </w:r>
      <w:r w:rsidRPr="00566A68">
        <w:rPr>
          <w:rStyle w:val="StyleUnderline"/>
        </w:rPr>
        <w:t xml:space="preserve"> provides a structure for market participants to develop this countervailing power in a way that </w:t>
      </w:r>
      <w:r w:rsidRPr="00566A68">
        <w:rPr>
          <w:rStyle w:val="StyleUnderline"/>
          <w:highlight w:val="cyan"/>
        </w:rPr>
        <w:t xml:space="preserve">is </w:t>
      </w:r>
      <w:r w:rsidRPr="00566A68">
        <w:rPr>
          <w:rStyle w:val="Emphasis"/>
          <w:highlight w:val="cyan"/>
        </w:rPr>
        <w:t>economically productive</w:t>
      </w:r>
      <w:r w:rsidRPr="00566A68">
        <w:rPr>
          <w:rStyle w:val="StyleUnderline"/>
          <w:highlight w:val="cyan"/>
        </w:rPr>
        <w:t>.</w:t>
      </w:r>
    </w:p>
    <w:p w14:paraId="5746DABA" w14:textId="6BE052B9" w:rsidR="00FE69F0" w:rsidRDefault="001D0C2F" w:rsidP="001D0C2F">
      <w:pPr>
        <w:pStyle w:val="Heading1"/>
      </w:pPr>
      <w:r>
        <w:t>2AC</w:t>
      </w:r>
    </w:p>
    <w:p w14:paraId="7E818D7F" w14:textId="77777777" w:rsidR="001D0C2F" w:rsidRDefault="001D0C2F" w:rsidP="001D0C2F"/>
    <w:p w14:paraId="1780F6C3" w14:textId="77777777" w:rsidR="00EE7FF4" w:rsidRDefault="00EE7FF4" w:rsidP="00EE7FF4">
      <w:pPr>
        <w:pStyle w:val="Heading3"/>
      </w:pPr>
      <w:bookmarkStart w:id="3" w:name="_Hlk218336816"/>
      <w:r>
        <w:t xml:space="preserve">AT: T---Workers </w:t>
      </w:r>
    </w:p>
    <w:p w14:paraId="49874A64" w14:textId="77777777" w:rsidR="00EE7FF4" w:rsidRDefault="00EE7FF4" w:rsidP="00EE7FF4">
      <w:pPr>
        <w:pStyle w:val="Analytic"/>
      </w:pPr>
    </w:p>
    <w:p w14:paraId="663DB6F7" w14:textId="77777777" w:rsidR="00EE7FF4" w:rsidRDefault="00EE7FF4" w:rsidP="00EE7FF4">
      <w:pPr>
        <w:pStyle w:val="Heading4"/>
      </w:pPr>
      <w:r>
        <w:t xml:space="preserve">2. Functionally. The plan only covers </w:t>
      </w:r>
      <w:r w:rsidRPr="0009073B">
        <w:rPr>
          <w:u w:val="single"/>
        </w:rPr>
        <w:t>active</w:t>
      </w:r>
      <w:r>
        <w:t xml:space="preserve"> data </w:t>
      </w:r>
      <w:r w:rsidRPr="0009073B">
        <w:rPr>
          <w:u w:val="single"/>
        </w:rPr>
        <w:t>workers</w:t>
      </w:r>
      <w:r>
        <w:t xml:space="preserve">. </w:t>
      </w:r>
    </w:p>
    <w:p w14:paraId="68A11D5C" w14:textId="77777777" w:rsidR="00EE7FF4" w:rsidRPr="00920FA5" w:rsidRDefault="00EE7FF4" w:rsidP="00EE7FF4">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r w:rsidRPr="0041283E">
        <w:t>https://scholarship.law.umn.edu/mjlst/vol23/iss1/4.</w:t>
      </w:r>
      <w:r>
        <w:t xml:space="preserve"> Minion]</w:t>
      </w:r>
    </w:p>
    <w:p w14:paraId="07F04764" w14:textId="77777777" w:rsidR="00EE7FF4" w:rsidRPr="00C4157B" w:rsidRDefault="00EE7FF4" w:rsidP="00EE7FF4">
      <w:pPr>
        <w:rPr>
          <w:sz w:val="14"/>
        </w:rPr>
      </w:pPr>
      <w:r w:rsidRPr="003D7C50">
        <w:rPr>
          <w:sz w:val="14"/>
        </w:rPr>
        <w:t xml:space="preserve">Some forms of data work will be more active or conscious than others. On the </w:t>
      </w:r>
      <w:r w:rsidRPr="003D7C50">
        <w:rPr>
          <w:rStyle w:val="Emphasis"/>
          <w:highlight w:val="cyan"/>
        </w:rPr>
        <w:t>active side</w:t>
      </w:r>
      <w:r w:rsidRPr="003D7C50">
        <w:rPr>
          <w:sz w:val="14"/>
          <w:highlight w:val="cyan"/>
        </w:rPr>
        <w:t xml:space="preserve"> </w:t>
      </w:r>
      <w:r w:rsidRPr="003D7C50">
        <w:rPr>
          <w:rStyle w:val="StyleUnderline"/>
          <w:highlight w:val="cyan"/>
        </w:rPr>
        <w:t>are</w:t>
      </w:r>
      <w:r w:rsidRPr="003D7C50">
        <w:rPr>
          <w:sz w:val="14"/>
          <w:highlight w:val="cyan"/>
        </w:rPr>
        <w:t xml:space="preserve"> </w:t>
      </w:r>
      <w:r w:rsidRPr="003D7C50">
        <w:rPr>
          <w:rStyle w:val="Emphasis"/>
          <w:sz w:val="30"/>
          <w:szCs w:val="30"/>
          <w:highlight w:val="cyan"/>
        </w:rPr>
        <w:t>creative, long-term</w:t>
      </w:r>
      <w:r w:rsidRPr="0041283E">
        <w:rPr>
          <w:rStyle w:val="StyleUnderline"/>
        </w:rPr>
        <w:t xml:space="preserve"> forms of </w:t>
      </w:r>
      <w:r w:rsidRPr="003D7C50">
        <w:rPr>
          <w:rStyle w:val="Emphasis"/>
          <w:highlight w:val="cyan"/>
        </w:rPr>
        <w:t>data work</w:t>
      </w:r>
      <w:r w:rsidRPr="003D7C50">
        <w:rPr>
          <w:sz w:val="14"/>
        </w:rPr>
        <w:t xml:space="preserve"> </w:t>
      </w:r>
      <w:r w:rsidRPr="003D7C50">
        <w:rPr>
          <w:rStyle w:val="StyleUnderline"/>
          <w:highlight w:val="cyan"/>
        </w:rPr>
        <w:t>like creating</w:t>
      </w:r>
      <w:r w:rsidRPr="0041283E">
        <w:rPr>
          <w:rStyle w:val="StyleUnderline"/>
        </w:rPr>
        <w:t xml:space="preserve"> </w:t>
      </w:r>
      <w:r w:rsidRPr="003D7C50">
        <w:rPr>
          <w:rStyle w:val="StyleUnderline"/>
        </w:rPr>
        <w:t xml:space="preserve">video </w:t>
      </w:r>
      <w:r w:rsidRPr="003D7C50">
        <w:rPr>
          <w:rStyle w:val="Emphasis"/>
          <w:highlight w:val="cyan"/>
        </w:rPr>
        <w:t>content</w:t>
      </w:r>
      <w:r w:rsidRPr="003D7C50">
        <w:rPr>
          <w:sz w:val="14"/>
        </w:rPr>
        <w:t xml:space="preserve">, which may more </w:t>
      </w:r>
      <w:r w:rsidRPr="003D7C50">
        <w:rPr>
          <w:rStyle w:val="StyleUnderline"/>
          <w:highlight w:val="cyan"/>
        </w:rPr>
        <w:t>clearly resemble “labor”</w:t>
      </w:r>
      <w:r w:rsidRPr="003D7C50">
        <w:rPr>
          <w:sz w:val="14"/>
        </w:rPr>
        <w:t xml:space="preserve"> as traditionally understood: </w:t>
      </w:r>
      <w:r w:rsidRPr="003D7C50">
        <w:rPr>
          <w:rStyle w:val="StyleUnderline"/>
        </w:rPr>
        <w:t>requiring</w:t>
      </w:r>
      <w:r w:rsidRPr="0041283E">
        <w:rPr>
          <w:rStyle w:val="StyleUnderline"/>
        </w:rPr>
        <w:t xml:space="preserve"> physical and mental exertion, planning, or sacrifice</w:t>
      </w:r>
      <w:r w:rsidRPr="003D7C50">
        <w:rPr>
          <w:sz w:val="14"/>
        </w:rPr>
        <w:t xml:space="preserve">. </w:t>
      </w:r>
      <w:r w:rsidRPr="0041283E">
        <w:rPr>
          <w:rStyle w:val="StyleUnderline"/>
        </w:rPr>
        <w:t xml:space="preserve">On the </w:t>
      </w:r>
      <w:r w:rsidRPr="003D7C50">
        <w:rPr>
          <w:rStyle w:val="Emphasis"/>
          <w:highlight w:val="cyan"/>
        </w:rPr>
        <w:t>passive side</w:t>
      </w:r>
      <w:r w:rsidRPr="003D7C50">
        <w:rPr>
          <w:rStyle w:val="StyleUnderline"/>
          <w:highlight w:val="cyan"/>
        </w:rPr>
        <w:t xml:space="preserve"> are</w:t>
      </w:r>
      <w:r w:rsidRPr="0041283E">
        <w:rPr>
          <w:rStyle w:val="StyleUnderline"/>
        </w:rPr>
        <w:t xml:space="preserve"> near-clerical or </w:t>
      </w:r>
      <w:r w:rsidRPr="003D7C50">
        <w:rPr>
          <w:rStyle w:val="Emphasis"/>
          <w:highlight w:val="cyan"/>
        </w:rPr>
        <w:t>inadvertent contributions</w:t>
      </w:r>
      <w:r w:rsidRPr="0041283E">
        <w:rPr>
          <w:rStyle w:val="StyleUnderline"/>
        </w:rPr>
        <w:t xml:space="preserve">, like building search </w:t>
      </w:r>
      <w:r w:rsidRPr="003D7C50">
        <w:rPr>
          <w:rStyle w:val="StyleUnderline"/>
        </w:rPr>
        <w:t>histories on Amazon or liking content on Facebook</w:t>
      </w:r>
      <w:r w:rsidRPr="003D7C50">
        <w:rPr>
          <w:sz w:val="14"/>
        </w:rPr>
        <w:t xml:space="preserve">. These behaviors, while they generate economically productive data, consume minimal mental energy. </w:t>
      </w:r>
      <w:r w:rsidRPr="003D7C50">
        <w:rPr>
          <w:rStyle w:val="Emphasis"/>
          <w:highlight w:val="cyan"/>
        </w:rPr>
        <w:t>Some forms</w:t>
      </w:r>
      <w:r w:rsidRPr="003D7C50">
        <w:rPr>
          <w:rStyle w:val="StyleUnderline"/>
          <w:highlight w:val="cyan"/>
        </w:rPr>
        <w:t xml:space="preserve"> of </w:t>
      </w:r>
      <w:r w:rsidRPr="003D7C50">
        <w:rPr>
          <w:rStyle w:val="Emphasis"/>
          <w:highlight w:val="cyan"/>
        </w:rPr>
        <w:t>data work are paid</w:t>
      </w:r>
      <w:r w:rsidRPr="003D7C50">
        <w:rPr>
          <w:rStyle w:val="StyleUnderline"/>
          <w:highlight w:val="cyan"/>
        </w:rPr>
        <w:t>,</w:t>
      </w:r>
      <w:r w:rsidRPr="003D7C50">
        <w:rPr>
          <w:rStyle w:val="StyleUnderline"/>
        </w:rPr>
        <w:t xml:space="preserve"> </w:t>
      </w:r>
      <w:r w:rsidRPr="003D7C50">
        <w:rPr>
          <w:sz w:val="14"/>
        </w:rPr>
        <w:t xml:space="preserve">while others are unpaid: </w:t>
      </w:r>
      <w:r w:rsidRPr="003D7C50">
        <w:rPr>
          <w:rStyle w:val="StyleUnderline"/>
        </w:rPr>
        <w:t>YouTube compensates</w:t>
      </w:r>
      <w:r w:rsidRPr="003D7C50">
        <w:rPr>
          <w:sz w:val="14"/>
        </w:rPr>
        <w:t xml:space="preserve"> some (but not all) of </w:t>
      </w:r>
      <w:r w:rsidRPr="003D7C50">
        <w:rPr>
          <w:rStyle w:val="StyleUnderline"/>
        </w:rPr>
        <w:t xml:space="preserve">its content creators </w:t>
      </w:r>
      <w:r w:rsidRPr="003D7C50">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sidRPr="003D7C50">
        <w:rPr>
          <w:rStyle w:val="StyleUnderline"/>
          <w:highlight w:val="cyan"/>
        </w:rPr>
        <w:t>passive data</w:t>
      </w:r>
      <w:r w:rsidRPr="003D7C50">
        <w:rPr>
          <w:rStyle w:val="StyleUnderline"/>
        </w:rPr>
        <w:t xml:space="preserve"> work</w:t>
      </w:r>
      <w:r w:rsidRPr="003D7C50">
        <w:rPr>
          <w:sz w:val="14"/>
        </w:rPr>
        <w:t xml:space="preserve">, like Facebook, Amazon, or Google use, </w:t>
      </w:r>
      <w:r w:rsidRPr="003D7C50">
        <w:rPr>
          <w:rStyle w:val="StyleUnderline"/>
        </w:rPr>
        <w:t>are</w:t>
      </w:r>
      <w:r w:rsidRPr="003D7C50">
        <w:rPr>
          <w:sz w:val="14"/>
        </w:rPr>
        <w:t xml:space="preserve"> </w:t>
      </w:r>
      <w:r w:rsidRPr="003D7C50">
        <w:rPr>
          <w:rStyle w:val="Emphasis"/>
          <w:highlight w:val="cyan"/>
        </w:rPr>
        <w:t>uncompensated</w:t>
      </w:r>
      <w:r w:rsidRPr="003D7C50">
        <w:rPr>
          <w:sz w:val="14"/>
        </w:rPr>
        <w:t>.</w:t>
      </w:r>
    </w:p>
    <w:p w14:paraId="27EF6933" w14:textId="77777777" w:rsidR="00EE7FF4" w:rsidRDefault="00EE7FF4" w:rsidP="00EE7FF4">
      <w:pPr>
        <w:pStyle w:val="Heading4"/>
      </w:pPr>
      <w:r>
        <w:t xml:space="preserve">That includes </w:t>
      </w:r>
      <w:r w:rsidRPr="00EE02F6">
        <w:rPr>
          <w:u w:val="single"/>
        </w:rPr>
        <w:t>independent</w:t>
      </w:r>
      <w:r>
        <w:t xml:space="preserve"> contractors. </w:t>
      </w:r>
    </w:p>
    <w:p w14:paraId="26A380E7" w14:textId="77777777" w:rsidR="00EE7FF4" w:rsidRPr="00F1573C" w:rsidRDefault="00EE7FF4" w:rsidP="00EE7FF4">
      <w:pPr>
        <w:rPr>
          <w:rStyle w:val="Style13ptBold"/>
        </w:rPr>
      </w:pPr>
      <w:r>
        <w:rPr>
          <w:rStyle w:val="Style13ptBold"/>
        </w:rPr>
        <w:t xml:space="preserve">Cooper 25 </w:t>
      </w:r>
      <w:r w:rsidRPr="00B83783">
        <w:t>[Kate Cooper; Attorney @ Cooperlaw.</w:t>
      </w:r>
      <w:r>
        <w:t xml:space="preserve"> LLM from University of Denver Sturm College of Law</w:t>
      </w:r>
      <w:r w:rsidRPr="00B83783">
        <w:t xml:space="preserve"> “Are Influencers Independent Contractors or Employees?” https://katecooperlaw.com/are-influencers-independent-contractors/. Minion]</w:t>
      </w:r>
    </w:p>
    <w:p w14:paraId="6994DA4F" w14:textId="77777777" w:rsidR="00EE7FF4" w:rsidRPr="00B83783" w:rsidRDefault="00EE7FF4" w:rsidP="00EE7FF4">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09073B">
        <w:rPr>
          <w:rStyle w:val="StyleUnderline"/>
        </w:rPr>
        <w:t>brand deal</w:t>
      </w:r>
      <w:r w:rsidRPr="00B83783">
        <w:rPr>
          <w:sz w:val="16"/>
        </w:rPr>
        <w:t xml:space="preserve"> is </w:t>
      </w:r>
      <w:r w:rsidRPr="00B83783">
        <w:rPr>
          <w:rStyle w:val="StyleUnderline"/>
        </w:rPr>
        <w:t xml:space="preserve">considered </w:t>
      </w:r>
      <w:r w:rsidRPr="0009073B">
        <w:rPr>
          <w:rStyle w:val="StyleUnderline"/>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0E87F1FA" w14:textId="77777777" w:rsidR="00EE7FF4" w:rsidRPr="00EE02F6" w:rsidRDefault="00EE7FF4" w:rsidP="00EE7FF4">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105ABF2B" w14:textId="77777777" w:rsidR="00EE7FF4" w:rsidRPr="00841A1F" w:rsidRDefault="00EE7FF4" w:rsidP="00EE7FF4">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046482B5" w14:textId="77777777" w:rsidR="00EE7FF4" w:rsidRPr="00E842BE" w:rsidRDefault="00EE7FF4" w:rsidP="00EE7FF4">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1EF70211" w14:textId="77777777" w:rsidR="00EE7FF4" w:rsidRPr="00E842BE" w:rsidRDefault="00EE7FF4" w:rsidP="00EE7FF4">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05171561" w14:textId="77777777" w:rsidR="00EE7FF4" w:rsidRPr="00E842BE" w:rsidRDefault="00EE7FF4" w:rsidP="00EE7FF4">
      <w:pPr>
        <w:rPr>
          <w:sz w:val="16"/>
        </w:rPr>
      </w:pPr>
      <w:r w:rsidRPr="00E842BE">
        <w:rPr>
          <w:sz w:val="16"/>
        </w:rPr>
        <w:t>B.</w:t>
      </w:r>
    </w:p>
    <w:p w14:paraId="619BDD7D" w14:textId="77777777" w:rsidR="00EE7FF4" w:rsidRPr="00E842BE" w:rsidRDefault="00EE7FF4" w:rsidP="00EE7FF4">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338CE78B" w14:textId="77777777" w:rsidR="00EE7FF4" w:rsidRPr="00E842BE" w:rsidRDefault="00EE7FF4" w:rsidP="00EE7FF4">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3F9B7EE3" w14:textId="77777777" w:rsidR="00EE7FF4" w:rsidRPr="00E842BE" w:rsidRDefault="00EE7FF4" w:rsidP="00EE7FF4">
      <w:pPr>
        <w:rPr>
          <w:sz w:val="16"/>
        </w:rPr>
      </w:pPr>
      <w:r w:rsidRPr="00E842BE">
        <w:rPr>
          <w:sz w:val="16"/>
        </w:rPr>
        <w:t>&lt;&lt;FOOTNOTE 8 BEGINS&gt;&gt;</w:t>
      </w:r>
    </w:p>
    <w:p w14:paraId="4B5F9791" w14:textId="77777777" w:rsidR="00EE7FF4" w:rsidRPr="00E842BE" w:rsidRDefault="00EE7FF4" w:rsidP="00EE7FF4">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2D466BFF" w14:textId="77777777" w:rsidR="00EE7FF4" w:rsidRPr="00E842BE" w:rsidRDefault="00EE7FF4" w:rsidP="00EE7FF4">
      <w:pPr>
        <w:rPr>
          <w:sz w:val="16"/>
        </w:rPr>
      </w:pPr>
      <w:r w:rsidRPr="00E842BE">
        <w:rPr>
          <w:sz w:val="16"/>
        </w:rPr>
        <w:t>&lt;&lt;FOOTNOTE 8 ENDS&gt;&gt;</w:t>
      </w:r>
    </w:p>
    <w:p w14:paraId="01A9D2B5" w14:textId="77777777" w:rsidR="00EE7FF4" w:rsidRPr="00E842BE" w:rsidRDefault="00EE7FF4" w:rsidP="00EE7FF4">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6B051EA7" w14:textId="77777777" w:rsidR="00EE7FF4" w:rsidRPr="00E842BE" w:rsidRDefault="00EE7FF4" w:rsidP="00EE7FF4">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3E75CFA6" w14:textId="77777777" w:rsidR="00EE7FF4" w:rsidRPr="00E842BE" w:rsidRDefault="00EE7FF4" w:rsidP="00EE7FF4">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8ABF6BC" w14:textId="77777777" w:rsidR="00EE7FF4" w:rsidRPr="00E842BE" w:rsidRDefault="00EE7FF4" w:rsidP="00EE7FF4">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08256590" w14:textId="77777777" w:rsidR="00EE7FF4" w:rsidRDefault="00EE7FF4" w:rsidP="00EE7FF4">
      <w:pPr>
        <w:pStyle w:val="Analytic"/>
      </w:pPr>
    </w:p>
    <w:p w14:paraId="1DB601EF" w14:textId="77777777" w:rsidR="00EE7FF4" w:rsidRPr="00734CDE" w:rsidRDefault="00EE7FF4" w:rsidP="00EE7FF4"/>
    <w:p w14:paraId="6A74DF46" w14:textId="77777777" w:rsidR="00EE7FF4" w:rsidRDefault="00EE7FF4" w:rsidP="00EE7FF4">
      <w:pPr>
        <w:pStyle w:val="Heading3"/>
      </w:pPr>
      <w:bookmarkStart w:id="4" w:name="_Hlk218336784"/>
      <w:bookmarkEnd w:id="3"/>
      <w:r>
        <w:t>AT: WSL---C/I</w:t>
      </w:r>
    </w:p>
    <w:p w14:paraId="20A67C23" w14:textId="77777777" w:rsidR="00EE7FF4" w:rsidRDefault="00EE7FF4" w:rsidP="00EE7FF4">
      <w:pPr>
        <w:pStyle w:val="Analytic"/>
      </w:pPr>
    </w:p>
    <w:p w14:paraId="2DF52049" w14:textId="77777777" w:rsidR="00EE7FF4" w:rsidRDefault="00EE7FF4" w:rsidP="00EE7FF4"/>
    <w:p w14:paraId="2FE454A1" w14:textId="77777777" w:rsidR="00EE7FF4" w:rsidRDefault="00EE7FF4" w:rsidP="00EE7FF4">
      <w:pPr>
        <w:pStyle w:val="Analytic"/>
      </w:pPr>
    </w:p>
    <w:p w14:paraId="658F8299" w14:textId="77777777" w:rsidR="00EE7FF4" w:rsidRDefault="00EE7FF4" w:rsidP="00EE7FF4"/>
    <w:p w14:paraId="4D9206D1" w14:textId="77777777" w:rsidR="00EE7FF4" w:rsidRDefault="00EE7FF4" w:rsidP="00EE7FF4">
      <w:pPr>
        <w:pStyle w:val="Analytic"/>
      </w:pPr>
    </w:p>
    <w:p w14:paraId="761C5497" w14:textId="77777777" w:rsidR="00EE7FF4" w:rsidRPr="00B5096E" w:rsidRDefault="00EE7FF4" w:rsidP="00EE7FF4"/>
    <w:p w14:paraId="37E62ECD" w14:textId="77777777" w:rsidR="00EE7FF4" w:rsidRPr="00DC0C34" w:rsidRDefault="00EE7FF4" w:rsidP="00EE7FF4"/>
    <w:p w14:paraId="149E3163" w14:textId="77777777" w:rsidR="00EE7FF4" w:rsidRDefault="00EE7FF4" w:rsidP="00EE7FF4"/>
    <w:p w14:paraId="13D95E50" w14:textId="77777777" w:rsidR="00EE7FF4" w:rsidRDefault="00EE7FF4" w:rsidP="00EE7FF4">
      <w:pPr>
        <w:pStyle w:val="Heading3"/>
      </w:pPr>
      <w:r>
        <w:t xml:space="preserve">AT: T---Subsets---2AC </w:t>
      </w:r>
    </w:p>
    <w:p w14:paraId="1503D125" w14:textId="77777777" w:rsidR="00EE7FF4" w:rsidRDefault="00EE7FF4" w:rsidP="00EE7FF4">
      <w:pPr>
        <w:pStyle w:val="Analytic"/>
        <w:jc w:val="both"/>
      </w:pPr>
    </w:p>
    <w:p w14:paraId="4E7B471E" w14:textId="77777777" w:rsidR="00EE7FF4" w:rsidRDefault="00EE7FF4" w:rsidP="00EE7FF4">
      <w:pPr>
        <w:pStyle w:val="Heading4"/>
      </w:pPr>
      <w:r>
        <w:t xml:space="preserve">Workers includes </w:t>
      </w:r>
      <w:r w:rsidRPr="004E2756">
        <w:rPr>
          <w:u w:val="single"/>
        </w:rPr>
        <w:t>subsets</w:t>
      </w:r>
      <w:r>
        <w:t xml:space="preserve">. </w:t>
      </w:r>
    </w:p>
    <w:p w14:paraId="6A641918" w14:textId="77777777" w:rsidR="00EE7FF4" w:rsidRPr="00F836EC" w:rsidRDefault="00EE7FF4" w:rsidP="00EE7FF4">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1D23ADB3" w14:textId="77777777" w:rsidR="00EE7FF4" w:rsidRPr="00492955" w:rsidRDefault="00EE7FF4" w:rsidP="00EE7FF4">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7CCB68CA" w14:textId="77777777" w:rsidR="00EE7FF4" w:rsidRPr="009A1471" w:rsidRDefault="00EE7FF4" w:rsidP="00EE7FF4">
      <w:pPr>
        <w:pStyle w:val="Heading4"/>
      </w:pPr>
      <w:r>
        <w:t xml:space="preserve">“Collective bargaining rights” include </w:t>
      </w:r>
      <w:r>
        <w:rPr>
          <w:u w:val="single"/>
        </w:rPr>
        <w:t>subsets</w:t>
      </w:r>
      <w:r>
        <w:t xml:space="preserve">. </w:t>
      </w:r>
    </w:p>
    <w:p w14:paraId="22801980" w14:textId="77777777" w:rsidR="00EE7FF4" w:rsidRPr="001A1D6D" w:rsidRDefault="00EE7FF4" w:rsidP="00EE7FF4">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275F10C1" w14:textId="77777777" w:rsidR="00EE7FF4" w:rsidRDefault="00EE7FF4" w:rsidP="00EE7FF4">
      <w:pPr>
        <w:rPr>
          <w:sz w:val="16"/>
        </w:rPr>
      </w:pPr>
      <w:r w:rsidRPr="00734CDE">
        <w:rPr>
          <w:sz w:val="16"/>
        </w:rPr>
        <w:t xml:space="preserve">Against this historical background, </w:t>
      </w:r>
      <w:r w:rsidRPr="001A1D6D">
        <w:rPr>
          <w:rStyle w:val="StyleUnderline"/>
        </w:rPr>
        <w:t xml:space="preserve">it is </w:t>
      </w:r>
      <w:r w:rsidRPr="001A1D6D">
        <w:rPr>
          <w:rStyle w:val="Emphasis"/>
        </w:rPr>
        <w:t>clear</w:t>
      </w:r>
      <w:r w:rsidRPr="00734CDE">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34CDE">
        <w:rPr>
          <w:sz w:val="16"/>
        </w:rPr>
        <w:t xml:space="preserve">—a condition of federal transit grants to public transit agencies, </w:t>
      </w:r>
      <w:r w:rsidRPr="00D01950">
        <w:rPr>
          <w:rStyle w:val="StyleUnderline"/>
          <w:highlight w:val="cyan"/>
        </w:rPr>
        <w:t>Congress intended to protect</w:t>
      </w:r>
      <w:r w:rsidRPr="00734CDE">
        <w:rPr>
          <w:sz w:val="16"/>
        </w:rPr>
        <w:t xml:space="preserve"> public transit </w:t>
      </w:r>
      <w:r w:rsidRPr="00D01950">
        <w:rPr>
          <w:rStyle w:val="StyleUnderline"/>
          <w:highlight w:val="cyan"/>
        </w:rPr>
        <w:t>employees against</w:t>
      </w:r>
      <w:r w:rsidRPr="00734CDE">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34CDE">
        <w:rPr>
          <w:sz w:val="16"/>
        </w:rPr>
        <w:t xml:space="preserve"> public transit employees </w:t>
      </w:r>
      <w:r w:rsidRPr="001A1D6D">
        <w:rPr>
          <w:rStyle w:val="StyleUnderline"/>
        </w:rPr>
        <w:t>against</w:t>
      </w:r>
      <w:r w:rsidRPr="00734CDE">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34CDE">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34CDE">
        <w:rPr>
          <w:sz w:val="16"/>
        </w:rPr>
        <w:t>.</w:t>
      </w:r>
    </w:p>
    <w:p w14:paraId="05127A02" w14:textId="77777777" w:rsidR="00EE7FF4" w:rsidRPr="009E7EA2" w:rsidRDefault="00EE7FF4" w:rsidP="00EE7FF4">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30DF538D" w14:textId="77777777" w:rsidR="00EE7FF4" w:rsidRDefault="00EE7FF4" w:rsidP="00EE7FF4">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580 U.S. ___ (2017),” </w:t>
      </w:r>
      <w:hyperlink r:id="rId10" w:anchor="tab-opinion-3694340" w:history="1">
        <w:r w:rsidRPr="009E7EA2">
          <w:rPr>
            <w:rStyle w:val="Hyperlink"/>
          </w:rPr>
          <w:t>https://supreme.justia.com/cases/federal/us/580/14-1538/#tab-opinion-3694340</w:t>
        </w:r>
      </w:hyperlink>
      <w:r w:rsidRPr="009E7EA2">
        <w:t>]</w:t>
      </w:r>
    </w:p>
    <w:p w14:paraId="0295243D" w14:textId="77777777" w:rsidR="00EE7FF4" w:rsidRPr="009E7EA2" w:rsidRDefault="00EE7FF4" w:rsidP="00EE7FF4">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2E9BEDBC" w14:textId="77777777" w:rsidR="00EE7FF4" w:rsidRPr="00492955" w:rsidRDefault="00EE7FF4" w:rsidP="00EE7FF4">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2EFC1A45" w14:textId="77777777" w:rsidR="00EE7FF4" w:rsidRDefault="00EE7FF4" w:rsidP="00EE7FF4">
      <w:pPr>
        <w:pStyle w:val="Analytic"/>
      </w:pPr>
    </w:p>
    <w:p w14:paraId="188892CC" w14:textId="77777777" w:rsidR="00EE7FF4" w:rsidRDefault="00EE7FF4" w:rsidP="00EE7FF4">
      <w:pPr>
        <w:pStyle w:val="Heading4"/>
      </w:pPr>
      <w:r>
        <w:t xml:space="preserve">Labor law </w:t>
      </w:r>
      <w:r w:rsidRPr="00BA6446">
        <w:rPr>
          <w:u w:val="single"/>
        </w:rPr>
        <w:t>never</w:t>
      </w:r>
      <w:r>
        <w:t xml:space="preserve"> covers </w:t>
      </w:r>
      <w:r w:rsidRPr="00BA6446">
        <w:rPr>
          <w:u w:val="single"/>
        </w:rPr>
        <w:t>every</w:t>
      </w:r>
      <w:r>
        <w:t xml:space="preserve"> worker.  </w:t>
      </w:r>
    </w:p>
    <w:p w14:paraId="4A746BC2" w14:textId="77777777" w:rsidR="00EE7FF4" w:rsidRPr="00BC1346" w:rsidRDefault="00EE7FF4" w:rsidP="00EE7FF4">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F56CE89" w14:textId="77777777" w:rsidR="00EE7FF4" w:rsidRDefault="00EE7FF4" w:rsidP="00EE7FF4">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703E4E89" w14:textId="77777777" w:rsidR="00EE7FF4" w:rsidRDefault="00EE7FF4" w:rsidP="00EE7FF4">
      <w:pPr>
        <w:pStyle w:val="Analytic"/>
      </w:pPr>
    </w:p>
    <w:p w14:paraId="2157C5D9" w14:textId="77777777" w:rsidR="00EE7FF4" w:rsidRPr="00E147B1" w:rsidRDefault="00EE7FF4" w:rsidP="00EE7FF4"/>
    <w:bookmarkEnd w:id="4"/>
    <w:p w14:paraId="3F4DD4D9" w14:textId="77777777" w:rsidR="00EE7FF4" w:rsidRDefault="00EE7FF4" w:rsidP="00EE7FF4">
      <w:pPr>
        <w:pStyle w:val="Heading3"/>
      </w:pPr>
      <w:r>
        <w:t xml:space="preserve">AT: C/I---Subsets---Substantial </w:t>
      </w:r>
    </w:p>
    <w:p w14:paraId="27EB5975" w14:textId="77777777" w:rsidR="00EE7FF4" w:rsidRPr="009E7EA2" w:rsidRDefault="00EE7FF4" w:rsidP="00EE7FF4">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0AD3A211" w14:textId="77777777" w:rsidR="00EE7FF4" w:rsidRDefault="00EE7FF4" w:rsidP="00EE7FF4">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580 U.S. ___ (2017),” </w:t>
      </w:r>
      <w:hyperlink r:id="rId11" w:anchor="tab-opinion-3694340" w:history="1">
        <w:r w:rsidRPr="009E7EA2">
          <w:rPr>
            <w:rStyle w:val="Hyperlink"/>
          </w:rPr>
          <w:t>https://supreme.justia.com/cases/federal/us/580/14-1538/#tab-opinion-3694340</w:t>
        </w:r>
      </w:hyperlink>
      <w:r w:rsidRPr="009E7EA2">
        <w:t>]</w:t>
      </w:r>
    </w:p>
    <w:p w14:paraId="73FD215E" w14:textId="77777777" w:rsidR="00EE7FF4" w:rsidRPr="009E7EA2" w:rsidRDefault="00EE7FF4" w:rsidP="00EE7FF4">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50F60005" w14:textId="77777777" w:rsidR="00EE7FF4" w:rsidRDefault="00EE7FF4" w:rsidP="00EE7FF4">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86B96D0" w14:textId="77777777" w:rsidR="00EE7FF4" w:rsidRPr="00E147B1" w:rsidRDefault="00EE7FF4" w:rsidP="00EE7FF4"/>
    <w:p w14:paraId="2285589F" w14:textId="77777777" w:rsidR="00EE7FF4" w:rsidRDefault="00EE7FF4" w:rsidP="00EE7FF4">
      <w:pPr>
        <w:pStyle w:val="Heading3"/>
      </w:pPr>
      <w:r>
        <w:t>AT: Cap K---2AC</w:t>
      </w:r>
    </w:p>
    <w:p w14:paraId="70A581EF" w14:textId="77777777" w:rsidR="00EE7FF4" w:rsidRDefault="00EE7FF4" w:rsidP="00EE7FF4">
      <w:pPr>
        <w:pStyle w:val="Analytic"/>
        <w:rPr>
          <w:u w:val="single"/>
        </w:rPr>
      </w:pPr>
    </w:p>
    <w:p w14:paraId="1876942E" w14:textId="77777777" w:rsidR="00EE7FF4" w:rsidRPr="00105411" w:rsidRDefault="00EE7FF4" w:rsidP="00EE7FF4">
      <w:pPr>
        <w:pStyle w:val="Heading4"/>
      </w:pPr>
      <w:r>
        <w:t xml:space="preserve">1. Decoupling is </w:t>
      </w:r>
      <w:r w:rsidRPr="00092481">
        <w:rPr>
          <w:u w:val="single"/>
        </w:rPr>
        <w:t>better</w:t>
      </w:r>
      <w:r>
        <w:t xml:space="preserve"> than the </w:t>
      </w:r>
      <w:r w:rsidRPr="00092481">
        <w:rPr>
          <w:u w:val="single"/>
        </w:rPr>
        <w:t>alternative</w:t>
      </w:r>
      <w:r>
        <w:t xml:space="preserve">. </w:t>
      </w:r>
    </w:p>
    <w:p w14:paraId="181F60FC" w14:textId="77777777" w:rsidR="00EE7FF4" w:rsidRPr="00CB28A5" w:rsidRDefault="00EE7FF4" w:rsidP="00EE7FF4">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06D866D6" w14:textId="77777777" w:rsidR="00EE7FF4" w:rsidRPr="00105411" w:rsidRDefault="00EE7FF4" w:rsidP="00EE7FF4">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StyleUnderline"/>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StyleUnderline"/>
        </w:rPr>
        <w:t xml:space="preserve">of the </w:t>
      </w:r>
      <w:r w:rsidRPr="00E16A93">
        <w:rPr>
          <w:rStyle w:val="Emphasis"/>
        </w:rPr>
        <w:t xml:space="preserve">world </w:t>
      </w:r>
      <w:r w:rsidRPr="00257EF4">
        <w:rPr>
          <w:rStyle w:val="Emphasis"/>
          <w:highlight w:val="cyan"/>
        </w:rPr>
        <w:t>economy</w:t>
      </w:r>
      <w:r w:rsidRPr="00105411">
        <w:rPr>
          <w:sz w:val="14"/>
        </w:rPr>
        <w:t xml:space="preserve"> </w:t>
      </w:r>
      <w:r w:rsidRPr="00E16A93">
        <w:rPr>
          <w:rStyle w:val="StyleUnderline"/>
        </w:rPr>
        <w:t xml:space="preserve">is </w:t>
      </w:r>
      <w:r w:rsidRPr="00257EF4">
        <w:rPr>
          <w:rStyle w:val="Emphasis"/>
          <w:highlight w:val="cyan"/>
        </w:rPr>
        <w:t>cutting CO2</w:t>
      </w:r>
      <w:r w:rsidRPr="00E16A93">
        <w:rPr>
          <w:rStyle w:val="StyleUnderline"/>
        </w:rPr>
        <w:t xml:space="preserve"> emissions while</w:t>
      </w:r>
      <w:r w:rsidRPr="00105411">
        <w:rPr>
          <w:sz w:val="14"/>
        </w:rPr>
        <w:t xml:space="preserve"> </w:t>
      </w:r>
      <w:r w:rsidRPr="00E16A93">
        <w:rPr>
          <w:rStyle w:val="StyleUnderline"/>
        </w:rPr>
        <w:t>continuing to grow</w:t>
      </w:r>
      <w:r w:rsidRPr="00105411">
        <w:rPr>
          <w:sz w:val="14"/>
        </w:rPr>
        <w:t xml:space="preserve"> — </w:t>
      </w:r>
      <w:r w:rsidRPr="00E16A93">
        <w:rPr>
          <w:rStyle w:val="StyleUnderline"/>
        </w:rPr>
        <w:t xml:space="preserve">meaning </w:t>
      </w:r>
      <w:r w:rsidRPr="00257EF4">
        <w:rPr>
          <w:rStyle w:val="Emphasis"/>
        </w:rPr>
        <w:t>decoupling</w:t>
      </w:r>
      <w:r w:rsidRPr="00E16A93">
        <w:rPr>
          <w:rStyle w:val="StyleUnderline"/>
        </w:rPr>
        <w:t xml:space="preserve"> is beginning to </w:t>
      </w:r>
      <w:r w:rsidRPr="00257EF4">
        <w:rPr>
          <w:rStyle w:val="Emphasis"/>
          <w:highlight w:val="cyan"/>
        </w:rPr>
        <w:t>occur at scale</w:t>
      </w:r>
      <w:r w:rsidRPr="00105411">
        <w:rPr>
          <w:sz w:val="14"/>
        </w:rPr>
        <w:t xml:space="preserve">. </w:t>
      </w:r>
      <w:r w:rsidRPr="00E16A93">
        <w:rPr>
          <w:rStyle w:val="StyleUnderline"/>
        </w:rPr>
        <w:t>The study</w:t>
      </w:r>
      <w:r w:rsidRPr="00105411">
        <w:rPr>
          <w:sz w:val="14"/>
        </w:rPr>
        <w:t xml:space="preserve">, 10 Years Post-Paris: How emissions decoupling has progressed globally [1], </w:t>
      </w:r>
      <w:r w:rsidRPr="00E16A93">
        <w:rPr>
          <w:rStyle w:val="StyleUnderline"/>
        </w:rPr>
        <w:t xml:space="preserve">uses the </w:t>
      </w:r>
      <w:r w:rsidRPr="00257EF4">
        <w:rPr>
          <w:rStyle w:val="Emphasis"/>
          <w:highlight w:val="cyan"/>
        </w:rPr>
        <w:t>latest</w:t>
      </w:r>
      <w:r w:rsidRPr="00E16A93">
        <w:rPr>
          <w:rStyle w:val="StyleUnderline"/>
        </w:rPr>
        <w:t xml:space="preserve"> consumption-based Global </w:t>
      </w:r>
      <w:r w:rsidRPr="00E16A93">
        <w:rPr>
          <w:rStyle w:val="Emphasis"/>
        </w:rPr>
        <w:t xml:space="preserve">Carbon Budget </w:t>
      </w:r>
      <w:r w:rsidRPr="00257EF4">
        <w:rPr>
          <w:rStyle w:val="Emphasis"/>
          <w:highlight w:val="cyan"/>
        </w:rPr>
        <w:t>data</w:t>
      </w:r>
      <w:r w:rsidRPr="00257EF4">
        <w:rPr>
          <w:sz w:val="14"/>
          <w:highlight w:val="cyan"/>
        </w:rPr>
        <w:t xml:space="preserve"> </w:t>
      </w:r>
      <w:r w:rsidRPr="00257EF4">
        <w:rPr>
          <w:rStyle w:val="StyleUnderline"/>
          <w:highlight w:val="cyan"/>
        </w:rPr>
        <w:t>across</w:t>
      </w:r>
      <w:r w:rsidRPr="00E16A93">
        <w:rPr>
          <w:rStyle w:val="StyleUnderline"/>
        </w:rPr>
        <w:t xml:space="preserve"> </w:t>
      </w:r>
      <w:r w:rsidRPr="00257EF4">
        <w:rPr>
          <w:rStyle w:val="Emphasis"/>
          <w:highlight w:val="cyan"/>
        </w:rPr>
        <w:t>113 countries</w:t>
      </w:r>
      <w:r w:rsidRPr="00257EF4">
        <w:rPr>
          <w:sz w:val="14"/>
          <w:highlight w:val="cyan"/>
        </w:rPr>
        <w:t xml:space="preserve"> </w:t>
      </w:r>
      <w:r w:rsidRPr="00257EF4">
        <w:rPr>
          <w:rStyle w:val="StyleUnderline"/>
          <w:highlight w:val="cyan"/>
        </w:rPr>
        <w:t>representing</w:t>
      </w:r>
      <w:r w:rsidRPr="00E16A93">
        <w:rPr>
          <w:rStyle w:val="StyleUnderline"/>
        </w:rPr>
        <w:t xml:space="preserve"> more than </w:t>
      </w:r>
      <w:r w:rsidRPr="00257EF4">
        <w:rPr>
          <w:rStyle w:val="Emphasis"/>
          <w:highlight w:val="cyan"/>
        </w:rPr>
        <w:t>97%</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GDP</w:t>
      </w:r>
      <w:r w:rsidRPr="00257EF4">
        <w:rPr>
          <w:sz w:val="14"/>
          <w:highlight w:val="cyan"/>
        </w:rPr>
        <w:t xml:space="preserve"> </w:t>
      </w:r>
      <w:r w:rsidRPr="00257EF4">
        <w:rPr>
          <w:rStyle w:val="StyleUnderline"/>
          <w:highlight w:val="cyan"/>
        </w:rPr>
        <w:t xml:space="preserve">and </w:t>
      </w:r>
      <w:r w:rsidRPr="00257EF4">
        <w:rPr>
          <w:rStyle w:val="Emphasis"/>
          <w:highlight w:val="cyan"/>
        </w:rPr>
        <w:t>93%</w:t>
      </w:r>
      <w:r w:rsidRPr="00257EF4">
        <w:rPr>
          <w:rStyle w:val="StyleUnderline"/>
          <w:highlight w:val="cyan"/>
        </w:rPr>
        <w:t xml:space="preserve"> of</w:t>
      </w:r>
      <w:r w:rsidRPr="00E16A93">
        <w:rPr>
          <w:rStyle w:val="StyleUnderline"/>
        </w:rPr>
        <w:t xml:space="preserve"> </w:t>
      </w:r>
      <w:r w:rsidRPr="00E16A93">
        <w:rPr>
          <w:rStyle w:val="Emphasis"/>
        </w:rPr>
        <w:t xml:space="preserve">global </w:t>
      </w:r>
      <w:r w:rsidRPr="00257EF4">
        <w:rPr>
          <w:rStyle w:val="Emphasis"/>
          <w:highlight w:val="cyan"/>
        </w:rPr>
        <w:t>emissions</w:t>
      </w:r>
      <w:r w:rsidRPr="00105411">
        <w:rPr>
          <w:sz w:val="14"/>
        </w:rPr>
        <w:t>.</w:t>
      </w:r>
    </w:p>
    <w:p w14:paraId="36EDD791" w14:textId="77777777" w:rsidR="00EE7FF4" w:rsidRPr="00105411" w:rsidRDefault="00EE7FF4" w:rsidP="00EE7FF4">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StyleUnderline"/>
        </w:rPr>
        <w:t xml:space="preserve"> are still </w:t>
      </w:r>
      <w:r w:rsidRPr="00257EF4">
        <w:rPr>
          <w:rStyle w:val="Emphasis"/>
        </w:rPr>
        <w:t>increasing</w:t>
      </w:r>
      <w:r w:rsidRPr="00E16A93">
        <w:rPr>
          <w:rStyle w:val="StyleUnderline"/>
        </w:rPr>
        <w:t xml:space="preserve">, but </w:t>
      </w:r>
      <w:r w:rsidRPr="00257EF4">
        <w:rPr>
          <w:rStyle w:val="StyleUnderline"/>
        </w:rPr>
        <w:t xml:space="preserve">at a </w:t>
      </w:r>
      <w:r w:rsidRPr="00257EF4">
        <w:rPr>
          <w:rStyle w:val="Emphasis"/>
        </w:rPr>
        <w:t>slower rate</w:t>
      </w:r>
      <w:r w:rsidRPr="00257EF4">
        <w:rPr>
          <w:rStyle w:val="StyleUnderline"/>
        </w:rPr>
        <w:t xml:space="preserve"> than </w:t>
      </w:r>
      <w:r w:rsidRPr="00E16A93">
        <w:rPr>
          <w:rStyle w:val="Emphasis"/>
        </w:rPr>
        <w:t xml:space="preserve">economic </w:t>
      </w:r>
      <w:r w:rsidRPr="00257EF4">
        <w:rPr>
          <w:rStyle w:val="Emphasis"/>
        </w:rPr>
        <w:t>growth</w:t>
      </w:r>
      <w:r w:rsidRPr="00105411">
        <w:rPr>
          <w:sz w:val="14"/>
        </w:rPr>
        <w:t>.</w:t>
      </w:r>
    </w:p>
    <w:p w14:paraId="5D739583" w14:textId="77777777" w:rsidR="00EE7FF4" w:rsidRPr="00CB28A5" w:rsidRDefault="00EE7FF4" w:rsidP="00EE7FF4">
      <w:pPr>
        <w:rPr>
          <w:sz w:val="14"/>
        </w:rPr>
      </w:pPr>
      <w:r w:rsidRPr="00CB28A5">
        <w:rPr>
          <w:sz w:val="14"/>
        </w:rPr>
        <w:t>It finds that:</w:t>
      </w:r>
    </w:p>
    <w:p w14:paraId="363BB981" w14:textId="77777777" w:rsidR="00EE7FF4" w:rsidRPr="00105411" w:rsidRDefault="00EE7FF4" w:rsidP="00EE7FF4">
      <w:pPr>
        <w:rPr>
          <w:sz w:val="14"/>
        </w:rPr>
      </w:pPr>
      <w:r w:rsidRPr="00105411">
        <w:rPr>
          <w:sz w:val="14"/>
        </w:rPr>
        <w:t xml:space="preserve">Overall, </w:t>
      </w:r>
      <w:r w:rsidRPr="00E16A93">
        <w:rPr>
          <w:rStyle w:val="StyleUnderline"/>
        </w:rPr>
        <w:t xml:space="preserve">92% of global GDP and </w:t>
      </w:r>
      <w:r w:rsidRPr="00257EF4">
        <w:rPr>
          <w:rStyle w:val="StyleUnderline"/>
          <w:highlight w:val="cyan"/>
        </w:rPr>
        <w:t>89% of</w:t>
      </w:r>
      <w:r w:rsidRPr="00257EF4">
        <w:rPr>
          <w:rStyle w:val="StyleUnderline"/>
        </w:rPr>
        <w:t xml:space="preserve"> global </w:t>
      </w:r>
      <w:r w:rsidRPr="00257EF4">
        <w:rPr>
          <w:rStyle w:val="Emphasis"/>
          <w:highlight w:val="cyan"/>
        </w:rPr>
        <w:t>emissions</w:t>
      </w:r>
      <w:r w:rsidRPr="00E16A93">
        <w:rPr>
          <w:rStyle w:val="StyleUnderline"/>
        </w:rPr>
        <w:t xml:space="preserve"> are in </w:t>
      </w:r>
      <w:r w:rsidRPr="00E16A93">
        <w:rPr>
          <w:rStyle w:val="Emphasis"/>
        </w:rPr>
        <w:t>economies</w:t>
      </w:r>
      <w:r w:rsidRPr="00E16A93">
        <w:rPr>
          <w:rStyle w:val="StyleUnderline"/>
        </w:rPr>
        <w:t xml:space="preserve"> that have </w:t>
      </w:r>
      <w:r w:rsidRPr="00257EF4">
        <w:rPr>
          <w:rStyle w:val="Emphasis"/>
          <w:highlight w:val="cyan"/>
        </w:rPr>
        <w:t>decoupled</w:t>
      </w:r>
      <w:r w:rsidRPr="00105411">
        <w:rPr>
          <w:sz w:val="14"/>
        </w:rPr>
        <w:t xml:space="preserve">, either relatively or absolutely, </w:t>
      </w:r>
      <w:r w:rsidRPr="00257EF4">
        <w:rPr>
          <w:rStyle w:val="Emphasis"/>
          <w:highlight w:val="cyan"/>
        </w:rPr>
        <w:t>up</w:t>
      </w:r>
      <w:r w:rsidRPr="00257EF4">
        <w:rPr>
          <w:rStyle w:val="StyleUnderline"/>
          <w:highlight w:val="cyan"/>
        </w:rPr>
        <w:t xml:space="preserve"> from 77%</w:t>
      </w:r>
      <w:r w:rsidRPr="00E16A93">
        <w:rPr>
          <w:rStyle w:val="StyleUnderline"/>
        </w:rPr>
        <w:t xml:space="preserve"> for both </w:t>
      </w:r>
      <w:r w:rsidRPr="00E16A93">
        <w:rPr>
          <w:rStyle w:val="Emphasis"/>
        </w:rPr>
        <w:t>in</w:t>
      </w:r>
      <w:r w:rsidRPr="00E16A93">
        <w:rPr>
          <w:rStyle w:val="StyleUnderline"/>
        </w:rPr>
        <w:t xml:space="preserve"> the </w:t>
      </w:r>
      <w:r w:rsidRPr="00E16A93">
        <w:rPr>
          <w:rStyle w:val="Emphasis"/>
        </w:rPr>
        <w:t>decade before</w:t>
      </w:r>
      <w:r w:rsidRPr="00E16A93">
        <w:rPr>
          <w:rStyle w:val="StyleUnderline"/>
        </w:rPr>
        <w:t xml:space="preserve"> the </w:t>
      </w:r>
      <w:r w:rsidRPr="00E16A93">
        <w:rPr>
          <w:rStyle w:val="Emphasis"/>
        </w:rPr>
        <w:t>Paris</w:t>
      </w:r>
      <w:r w:rsidRPr="00E16A93">
        <w:rPr>
          <w:rStyle w:val="StyleUnderline"/>
        </w:rPr>
        <w:t xml:space="preserve"> Agreement</w:t>
      </w:r>
      <w:r w:rsidRPr="00105411">
        <w:rPr>
          <w:sz w:val="14"/>
        </w:rPr>
        <w:t xml:space="preserve"> (2006–2015).</w:t>
      </w:r>
    </w:p>
    <w:p w14:paraId="2C484775" w14:textId="77777777" w:rsidR="00EE7FF4" w:rsidRPr="00105411" w:rsidRDefault="00EE7FF4" w:rsidP="00EE7FF4">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6BEA12D1" w14:textId="77777777" w:rsidR="00EE7FF4" w:rsidRPr="00105411" w:rsidRDefault="00EE7FF4" w:rsidP="00EE7FF4">
      <w:pPr>
        <w:rPr>
          <w:sz w:val="14"/>
        </w:rPr>
      </w:pPr>
      <w:r w:rsidRPr="00105411">
        <w:rPr>
          <w:sz w:val="14"/>
        </w:rPr>
        <w:t>The number of countries achieving absolute decoupling rose from 32 pre-Paris to 43 post-Paris, while those achieving relative decoupling rose from 35 to 40.</w:t>
      </w:r>
    </w:p>
    <w:p w14:paraId="0DE0C86D" w14:textId="77777777" w:rsidR="00EE7FF4" w:rsidRPr="00105411" w:rsidRDefault="00EE7FF4" w:rsidP="00EE7FF4">
      <w:pPr>
        <w:rPr>
          <w:sz w:val="14"/>
        </w:rPr>
      </w:pPr>
      <w:r w:rsidRPr="00257EF4">
        <w:rPr>
          <w:rStyle w:val="Emphasis"/>
          <w:highlight w:val="cyan"/>
        </w:rPr>
        <w:t>Absolute decoupling</w:t>
      </w:r>
      <w:r w:rsidRPr="00105411">
        <w:rPr>
          <w:sz w:val="14"/>
        </w:rPr>
        <w:t xml:space="preserve"> </w:t>
      </w:r>
      <w:r w:rsidRPr="00E16A93">
        <w:rPr>
          <w:rStyle w:val="StyleUnderline"/>
        </w:rPr>
        <w:t xml:space="preserve">is </w:t>
      </w:r>
      <w:r w:rsidRPr="00257EF4">
        <w:rPr>
          <w:rStyle w:val="StyleUnderline"/>
          <w:highlight w:val="cyan"/>
        </w:rPr>
        <w:t xml:space="preserve">widespread </w:t>
      </w:r>
      <w:r w:rsidRPr="00257EF4">
        <w:rPr>
          <w:rStyle w:val="StyleUnderline"/>
        </w:rPr>
        <w:t>across</w:t>
      </w:r>
      <w:r w:rsidRPr="00E16A93">
        <w:rPr>
          <w:rStyle w:val="StyleUnderline"/>
        </w:rPr>
        <w:t xml:space="preserve"> </w:t>
      </w:r>
      <w:r w:rsidRPr="00E16A93">
        <w:rPr>
          <w:rStyle w:val="Emphasis"/>
        </w:rPr>
        <w:t xml:space="preserve">advanced </w:t>
      </w:r>
      <w:r w:rsidRPr="00257EF4">
        <w:rPr>
          <w:rStyle w:val="Emphasis"/>
        </w:rPr>
        <w:t>economies</w:t>
      </w:r>
      <w:r w:rsidRPr="00257EF4">
        <w:rPr>
          <w:sz w:val="14"/>
          <w:highlight w:val="cyan"/>
        </w:rPr>
        <w:t xml:space="preserve">, </w:t>
      </w:r>
      <w:r w:rsidRPr="00257EF4">
        <w:rPr>
          <w:rStyle w:val="StyleUnderline"/>
          <w:highlight w:val="cyan"/>
        </w:rPr>
        <w:t xml:space="preserve">even </w:t>
      </w:r>
      <w:r w:rsidRPr="00257EF4">
        <w:rPr>
          <w:rStyle w:val="Emphasis"/>
          <w:highlight w:val="cyan"/>
        </w:rPr>
        <w:t>when adjusting</w:t>
      </w:r>
      <w:r w:rsidRPr="00257EF4">
        <w:rPr>
          <w:rStyle w:val="StyleUnderline"/>
          <w:highlight w:val="cyan"/>
        </w:rPr>
        <w:t xml:space="preserve"> for</w:t>
      </w:r>
      <w:r w:rsidRPr="00E16A93">
        <w:rPr>
          <w:rStyle w:val="StyleUnderline"/>
        </w:rPr>
        <w:t xml:space="preserve"> emissions embodied in </w:t>
      </w:r>
      <w:r w:rsidRPr="00257EF4">
        <w:rPr>
          <w:rStyle w:val="Emphasis"/>
          <w:highlight w:val="cyan"/>
        </w:rPr>
        <w:t>imports</w:t>
      </w:r>
      <w:r w:rsidRPr="00105411">
        <w:rPr>
          <w:sz w:val="14"/>
        </w:rPr>
        <w:t>.</w:t>
      </w:r>
    </w:p>
    <w:p w14:paraId="0375B1AD" w14:textId="77777777" w:rsidR="00EE7FF4" w:rsidRPr="00105411" w:rsidRDefault="00EE7FF4" w:rsidP="00EE7FF4">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552DF68A" w14:textId="77777777" w:rsidR="00EE7FF4" w:rsidRPr="00257EF4" w:rsidRDefault="00EE7FF4" w:rsidP="00EE7FF4">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5F57EAEA" w14:textId="77777777" w:rsidR="00EE7FF4" w:rsidRPr="00105411" w:rsidRDefault="00EE7FF4" w:rsidP="00EE7FF4">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StyleUnderline"/>
        </w:rPr>
        <w:t xml:space="preserve"> like </w:t>
      </w:r>
      <w:r w:rsidRPr="00105411">
        <w:rPr>
          <w:rStyle w:val="StyleUnderline"/>
        </w:rPr>
        <w:t>solar power have</w:t>
      </w:r>
      <w:r w:rsidRPr="00E16A93">
        <w:rPr>
          <w:rStyle w:val="StyleUnderline"/>
        </w:rPr>
        <w:t xml:space="preserve"> </w:t>
      </w:r>
      <w:r w:rsidRPr="00257EF4">
        <w:rPr>
          <w:rStyle w:val="Emphasis"/>
          <w:highlight w:val="cyan"/>
        </w:rPr>
        <w:t>outperformed</w:t>
      </w:r>
      <w:r w:rsidRPr="00E16A93">
        <w:rPr>
          <w:rStyle w:val="StyleUnderline"/>
        </w:rPr>
        <w:t xml:space="preserve"> pre-Paris </w:t>
      </w:r>
      <w:r w:rsidRPr="00257EF4">
        <w:rPr>
          <w:rStyle w:val="Emphasis"/>
          <w:highlight w:val="cyan"/>
        </w:rPr>
        <w:t>predictions</w:t>
      </w:r>
      <w:r w:rsidRPr="00E16A93">
        <w:rPr>
          <w:rStyle w:val="StyleUnderline"/>
        </w:rPr>
        <w:t xml:space="preserve"> many times over, as </w:t>
      </w:r>
      <w:r w:rsidRPr="00257EF4">
        <w:rPr>
          <w:rStyle w:val="Emphasis"/>
          <w:highlight w:val="cyan"/>
        </w:rPr>
        <w:t>costs</w:t>
      </w:r>
      <w:r w:rsidRPr="00257EF4">
        <w:rPr>
          <w:rStyle w:val="StyleUnderline"/>
          <w:highlight w:val="cyan"/>
        </w:rPr>
        <w:t xml:space="preserve"> have </w:t>
      </w:r>
      <w:r w:rsidRPr="00257EF4">
        <w:rPr>
          <w:rStyle w:val="Emphasis"/>
          <w:highlight w:val="cyan"/>
        </w:rPr>
        <w:t>plummeted</w:t>
      </w:r>
      <w:r w:rsidRPr="00E16A93">
        <w:rPr>
          <w:rStyle w:val="StyleUnderline"/>
        </w:rPr>
        <w:t xml:space="preserve"> and </w:t>
      </w:r>
      <w:r w:rsidRPr="00257EF4">
        <w:rPr>
          <w:rStyle w:val="Emphasis"/>
          <w:highlight w:val="cyan"/>
        </w:rPr>
        <w:t>investment</w:t>
      </w:r>
      <w:r w:rsidRPr="00E16A93">
        <w:rPr>
          <w:rStyle w:val="StyleUnderline"/>
        </w:rPr>
        <w:t xml:space="preserve"> in </w:t>
      </w:r>
      <w:r w:rsidRPr="00E16A93">
        <w:rPr>
          <w:rStyle w:val="Emphasis"/>
        </w:rPr>
        <w:t xml:space="preserve">clean energy </w:t>
      </w:r>
      <w:r w:rsidRPr="00257EF4">
        <w:rPr>
          <w:rStyle w:val="Emphasis"/>
          <w:highlight w:val="cyan"/>
        </w:rPr>
        <w:t>outstrips</w:t>
      </w:r>
      <w:r w:rsidRPr="00E16A93">
        <w:rPr>
          <w:rStyle w:val="StyleUnderline"/>
        </w:rPr>
        <w:t xml:space="preserve"> that in </w:t>
      </w:r>
      <w:r w:rsidRPr="00257EF4">
        <w:rPr>
          <w:rStyle w:val="Emphasis"/>
          <w:highlight w:val="cyan"/>
        </w:rPr>
        <w:t>fossil fuels</w:t>
      </w:r>
      <w:r w:rsidRPr="00E16A93">
        <w:rPr>
          <w:rStyle w:val="StyleUnderline"/>
        </w:rPr>
        <w:t xml:space="preserve"> by two to one. More people are employed globally in clean energy than fossil fuels, whilst at home the </w:t>
      </w:r>
      <w:r w:rsidRPr="00E16A93">
        <w:rPr>
          <w:rStyle w:val="Emphasis"/>
        </w:rPr>
        <w:t xml:space="preserve">net zero </w:t>
      </w:r>
      <w:r w:rsidRPr="00E16A93">
        <w:rPr>
          <w:rStyle w:val="StyleUnderline"/>
        </w:rPr>
        <w:t>industries</w:t>
      </w:r>
      <w:r w:rsidRPr="00E16A93">
        <w:rPr>
          <w:rStyle w:val="Emphasis"/>
        </w:rPr>
        <w:t xml:space="preserve"> grow three</w:t>
      </w:r>
      <w:r w:rsidRPr="00E16A93">
        <w:rPr>
          <w:rStyle w:val="StyleUnderline"/>
        </w:rPr>
        <w:t xml:space="preserve"> times </w:t>
      </w:r>
      <w:r w:rsidRPr="00E16A93">
        <w:rPr>
          <w:rStyle w:val="Emphasis"/>
        </w:rPr>
        <w:t>faster than</w:t>
      </w:r>
      <w:r w:rsidRPr="00E16A93">
        <w:rPr>
          <w:rStyle w:val="StyleUnderline"/>
        </w:rPr>
        <w:t xml:space="preserve"> the </w:t>
      </w:r>
      <w:r w:rsidRPr="00E16A93">
        <w:rPr>
          <w:rStyle w:val="Emphasis"/>
        </w:rPr>
        <w:t>economy</w:t>
      </w:r>
      <w:r w:rsidRPr="00E16A93">
        <w:rPr>
          <w:rStyle w:val="StyleUnderline"/>
        </w:rPr>
        <w:t xml:space="preserve"> as a whole</w:t>
      </w:r>
      <w:r w:rsidRPr="00105411">
        <w:rPr>
          <w:sz w:val="14"/>
        </w:rPr>
        <w:t>.</w:t>
      </w:r>
    </w:p>
    <w:p w14:paraId="4ADC0A98" w14:textId="77777777" w:rsidR="00EE7FF4" w:rsidRPr="00105411" w:rsidRDefault="00EE7FF4" w:rsidP="00EE7FF4">
      <w:pPr>
        <w:rPr>
          <w:sz w:val="14"/>
        </w:rPr>
      </w:pPr>
      <w:r w:rsidRPr="00105411">
        <w:rPr>
          <w:sz w:val="14"/>
        </w:rPr>
        <w:t>"</w:t>
      </w:r>
      <w:r w:rsidRPr="00E16A93">
        <w:rPr>
          <w:rStyle w:val="StyleUnderline"/>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StyleUnderline"/>
          <w:highlight w:val="cyan"/>
        </w:rPr>
        <w:t xml:space="preserve">to </w:t>
      </w:r>
      <w:r w:rsidRPr="00257EF4">
        <w:rPr>
          <w:rStyle w:val="Emphasis"/>
          <w:highlight w:val="cyan"/>
        </w:rPr>
        <w:t>halting</w:t>
      </w:r>
      <w:r w:rsidRPr="00E16A93">
        <w:rPr>
          <w:rStyle w:val="StyleUnderline"/>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StyleUnderline"/>
          <w:highlight w:val="cyan"/>
        </w:rPr>
        <w:t>also offers</w:t>
      </w:r>
      <w:r w:rsidRPr="00E16A93">
        <w:rPr>
          <w:rStyle w:val="StyleUnderline"/>
        </w:rPr>
        <w:t xml:space="preserve"> </w:t>
      </w:r>
      <w:r w:rsidRPr="00E16A93">
        <w:rPr>
          <w:rStyle w:val="Emphasis"/>
        </w:rPr>
        <w:t xml:space="preserve">better </w:t>
      </w:r>
      <w:r w:rsidRPr="00257EF4">
        <w:rPr>
          <w:rStyle w:val="Emphasis"/>
        </w:rPr>
        <w:t>health</w:t>
      </w:r>
      <w:r w:rsidRPr="00E16A93">
        <w:rPr>
          <w:rStyle w:val="StyleUnderline"/>
        </w:rPr>
        <w:t xml:space="preserve">, </w:t>
      </w:r>
      <w:r w:rsidRPr="00257EF4">
        <w:rPr>
          <w:rStyle w:val="Emphasis"/>
        </w:rPr>
        <w:t>growth</w:t>
      </w:r>
      <w:r w:rsidRPr="00E16A93">
        <w:rPr>
          <w:rStyle w:val="StyleUnderline"/>
        </w:rPr>
        <w:t xml:space="preserve"> and </w:t>
      </w:r>
      <w:r w:rsidRPr="00257EF4">
        <w:rPr>
          <w:rStyle w:val="Emphasis"/>
        </w:rPr>
        <w:t>jobs</w:t>
      </w:r>
      <w:r w:rsidRPr="00257EF4">
        <w:rPr>
          <w:rStyle w:val="StyleUnderline"/>
        </w:rPr>
        <w:t>, and</w:t>
      </w:r>
      <w:r w:rsidRPr="00E16A93">
        <w:rPr>
          <w:rStyle w:val="StyleUnderline"/>
        </w:rPr>
        <w:t xml:space="preserve"> </w:t>
      </w:r>
      <w:r w:rsidRPr="00E16A93">
        <w:rPr>
          <w:rStyle w:val="Emphasis"/>
        </w:rPr>
        <w:t xml:space="preserve">food </w:t>
      </w:r>
      <w:r w:rsidRPr="00257EF4">
        <w:rPr>
          <w:rStyle w:val="Emphasis"/>
          <w:highlight w:val="cyan"/>
        </w:rPr>
        <w:t>security</w:t>
      </w:r>
      <w:r w:rsidRPr="00105411">
        <w:rPr>
          <w:sz w:val="14"/>
        </w:rPr>
        <w:t xml:space="preserve"> can only</w:t>
      </w:r>
      <w:r w:rsidRPr="00E16A93">
        <w:rPr>
          <w:rStyle w:val="StyleUnderline"/>
        </w:rPr>
        <w:t xml:space="preserve"> </w:t>
      </w:r>
      <w:r w:rsidRPr="00257EF4">
        <w:rPr>
          <w:rStyle w:val="Emphasis"/>
          <w:highlight w:val="cyan"/>
        </w:rPr>
        <w:t>continue</w:t>
      </w:r>
      <w:r w:rsidRPr="00257EF4">
        <w:rPr>
          <w:rStyle w:val="StyleUnderline"/>
          <w:highlight w:val="cyan"/>
        </w:rPr>
        <w:t xml:space="preserve"> to </w:t>
      </w:r>
      <w:r w:rsidRPr="00257EF4">
        <w:rPr>
          <w:rStyle w:val="Emphasis"/>
          <w:highlight w:val="cyan"/>
        </w:rPr>
        <w:t>build</w:t>
      </w:r>
      <w:r w:rsidRPr="00E16A93">
        <w:rPr>
          <w:rStyle w:val="StyleUnderline"/>
        </w:rPr>
        <w:t xml:space="preserve"> the </w:t>
      </w:r>
      <w:r w:rsidRPr="00257EF4">
        <w:rPr>
          <w:rStyle w:val="Emphasis"/>
          <w:highlight w:val="cyan"/>
        </w:rPr>
        <w:t>momentum</w:t>
      </w:r>
      <w:r w:rsidRPr="00105411">
        <w:rPr>
          <w:sz w:val="14"/>
        </w:rPr>
        <w:t xml:space="preserve"> </w:t>
      </w:r>
      <w:r w:rsidRPr="00E16A93">
        <w:rPr>
          <w:rStyle w:val="StyleUnderline"/>
        </w:rPr>
        <w:t>achieved during</w:t>
      </w:r>
      <w:r w:rsidRPr="00105411">
        <w:rPr>
          <w:sz w:val="14"/>
        </w:rPr>
        <w:t xml:space="preserve"> the first decade of the </w:t>
      </w:r>
      <w:r w:rsidRPr="00E16A93">
        <w:rPr>
          <w:rStyle w:val="Emphasis"/>
        </w:rPr>
        <w:t>Paris Agreement</w:t>
      </w:r>
      <w:r w:rsidRPr="00105411">
        <w:rPr>
          <w:sz w:val="14"/>
        </w:rPr>
        <w:t>.”</w:t>
      </w:r>
    </w:p>
    <w:p w14:paraId="768F3F29" w14:textId="77777777" w:rsidR="00EE7FF4" w:rsidRPr="00105411" w:rsidRDefault="00EE7FF4" w:rsidP="00EE7FF4">
      <w:pPr>
        <w:rPr>
          <w:sz w:val="14"/>
        </w:rPr>
      </w:pPr>
      <w:r w:rsidRPr="00105411">
        <w:rPr>
          <w:sz w:val="14"/>
        </w:rPr>
        <w:t>Momentum beyond the headlines</w:t>
      </w:r>
    </w:p>
    <w:p w14:paraId="7076EED8" w14:textId="77777777" w:rsidR="00EE7FF4" w:rsidRPr="00105411" w:rsidRDefault="00EE7FF4" w:rsidP="00EE7FF4">
      <w:pPr>
        <w:rPr>
          <w:sz w:val="14"/>
        </w:rPr>
      </w:pPr>
      <w:r w:rsidRPr="00105411">
        <w:rPr>
          <w:sz w:val="14"/>
        </w:rPr>
        <w:t xml:space="preserve">The report shows </w:t>
      </w:r>
      <w:r w:rsidRPr="00105411">
        <w:rPr>
          <w:rStyle w:val="StyleUnderline"/>
        </w:rPr>
        <w:t xml:space="preserve">widespread </w:t>
      </w:r>
      <w:r w:rsidRPr="00105411">
        <w:rPr>
          <w:rStyle w:val="Emphasis"/>
        </w:rPr>
        <w:t>decoupling</w:t>
      </w:r>
      <w:r w:rsidRPr="00105411">
        <w:rPr>
          <w:rStyle w:val="StyleUnderline"/>
        </w:rPr>
        <w:t xml:space="preserve"> across </w:t>
      </w:r>
      <w:r w:rsidRPr="00105411">
        <w:rPr>
          <w:rStyle w:val="Emphasis"/>
        </w:rPr>
        <w:t>Europe</w:t>
      </w:r>
      <w:r w:rsidRPr="00105411">
        <w:rPr>
          <w:rStyle w:val="StyleUnderline"/>
        </w:rPr>
        <w:t xml:space="preserve"> and </w:t>
      </w:r>
      <w:r w:rsidRPr="00105411">
        <w:rPr>
          <w:rStyle w:val="Emphasis"/>
        </w:rPr>
        <w:t>North America</w:t>
      </w:r>
      <w:r w:rsidRPr="00105411">
        <w:rPr>
          <w:rStyle w:val="StyleUnderline"/>
        </w:rPr>
        <w:t xml:space="preserve">, and in major </w:t>
      </w:r>
      <w:r w:rsidRPr="00105411">
        <w:rPr>
          <w:rStyle w:val="Emphasis"/>
        </w:rPr>
        <w:t>South American</w:t>
      </w:r>
      <w:r w:rsidRPr="00105411">
        <w:rPr>
          <w:rStyle w:val="StyleUnderline"/>
        </w:rPr>
        <w:t xml:space="preserve"> and </w:t>
      </w:r>
      <w:r w:rsidRPr="00105411">
        <w:rPr>
          <w:rStyle w:val="Emphasis"/>
        </w:rPr>
        <w:t>Southern African</w:t>
      </w:r>
      <w:r w:rsidRPr="00105411">
        <w:rPr>
          <w:rStyle w:val="StyleUnderline"/>
        </w:rPr>
        <w:t xml:space="preserve"> economies</w:t>
      </w:r>
      <w:r w:rsidRPr="00105411">
        <w:rPr>
          <w:sz w:val="14"/>
        </w:rPr>
        <w:t>. The US and the EU fall into absolute decoupling, while India and China show relative decoupling, with China’s emissions growing far more slowly than GDP over the 2015–2023 period.</w:t>
      </w:r>
    </w:p>
    <w:p w14:paraId="1DB5C47D" w14:textId="77777777" w:rsidR="00EE7FF4" w:rsidRPr="00105411" w:rsidRDefault="00EE7FF4" w:rsidP="00EE7FF4">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w:t>
      </w:r>
      <w:r w:rsidRPr="00105411">
        <w:rPr>
          <w:rStyle w:val="StyleUnderline"/>
        </w:rPr>
        <w:t xml:space="preserve"> have made </w:t>
      </w:r>
      <w:r w:rsidRPr="00105411">
        <w:rPr>
          <w:rStyle w:val="Emphasis"/>
        </w:rPr>
        <w:t>significant turnarounds</w:t>
      </w:r>
      <w:r w:rsidRPr="00105411">
        <w:rPr>
          <w:sz w:val="14"/>
        </w:rPr>
        <w:t xml:space="preserve"> — </w:t>
      </w:r>
      <w:r w:rsidRPr="00105411">
        <w:rPr>
          <w:rStyle w:val="StyleUnderline"/>
        </w:rPr>
        <w:t xml:space="preserve">moving from emissions rising faster than GDP to absolute decoupling, with emissions now falling as their economies expand. This includes </w:t>
      </w:r>
      <w:r w:rsidRPr="00105411">
        <w:rPr>
          <w:rStyle w:val="Emphasis"/>
        </w:rPr>
        <w:t>Brazil</w:t>
      </w:r>
      <w:r w:rsidRPr="00105411">
        <w:rPr>
          <w:rStyle w:val="StyleUnderline"/>
        </w:rPr>
        <w:t xml:space="preserve">, </w:t>
      </w:r>
      <w:r w:rsidRPr="00105411">
        <w:rPr>
          <w:rStyle w:val="Emphasis"/>
        </w:rPr>
        <w:t>Colombia</w:t>
      </w:r>
      <w:r w:rsidRPr="00105411">
        <w:rPr>
          <w:rStyle w:val="StyleUnderline"/>
        </w:rPr>
        <w:t xml:space="preserve">, </w:t>
      </w:r>
      <w:r w:rsidRPr="00105411">
        <w:rPr>
          <w:rStyle w:val="Emphasis"/>
        </w:rPr>
        <w:t>Egypt</w:t>
      </w:r>
      <w:r w:rsidRPr="00105411">
        <w:rPr>
          <w:rStyle w:val="StyleUnderline"/>
        </w:rPr>
        <w:t xml:space="preserve">, </w:t>
      </w:r>
      <w:r w:rsidRPr="00105411">
        <w:rPr>
          <w:rStyle w:val="Emphasis"/>
        </w:rPr>
        <w:t>Jordan</w:t>
      </w:r>
      <w:r w:rsidRPr="00105411">
        <w:rPr>
          <w:rStyle w:val="StyleUnderline"/>
        </w:rPr>
        <w:t xml:space="preserve"> and </w:t>
      </w:r>
      <w:r w:rsidRPr="00105411">
        <w:rPr>
          <w:rStyle w:val="Emphasis"/>
        </w:rPr>
        <w:t>Mozambique</w:t>
      </w:r>
      <w:r w:rsidRPr="00105411">
        <w:rPr>
          <w:sz w:val="14"/>
        </w:rPr>
        <w:t>.</w:t>
      </w:r>
    </w:p>
    <w:p w14:paraId="613FB82A" w14:textId="77777777" w:rsidR="00EE7FF4" w:rsidRPr="00092481" w:rsidRDefault="00EE7FF4" w:rsidP="00EE7FF4">
      <w:pPr>
        <w:rPr>
          <w:sz w:val="16"/>
        </w:rPr>
      </w:pPr>
      <w:r w:rsidRPr="00092481">
        <w:rPr>
          <w:rStyle w:val="Emphasis"/>
          <w:highlight w:val="cyan"/>
        </w:rPr>
        <w:t>Sensitivity testing</w:t>
      </w:r>
      <w:r w:rsidRPr="00092481">
        <w:rPr>
          <w:sz w:val="16"/>
        </w:rPr>
        <w:br/>
        <w:t xml:space="preserve">To </w:t>
      </w:r>
      <w:r w:rsidRPr="00257EF4">
        <w:rPr>
          <w:rStyle w:val="StyleUnderline"/>
          <w:highlight w:val="cyan"/>
        </w:rPr>
        <w:t>test</w:t>
      </w:r>
      <w:r w:rsidRPr="00257EF4">
        <w:rPr>
          <w:rStyle w:val="StyleUnderline"/>
        </w:rPr>
        <w:t xml:space="preserve"> the </w:t>
      </w:r>
      <w:r w:rsidRPr="00092481">
        <w:rPr>
          <w:rStyle w:val="Emphasis"/>
          <w:highlight w:val="cyan"/>
        </w:rPr>
        <w:t>robustness</w:t>
      </w:r>
      <w:r w:rsidRPr="00092481">
        <w:rPr>
          <w:rStyle w:val="StyleUnderline"/>
          <w:highlight w:val="cyan"/>
        </w:rPr>
        <w:t xml:space="preserve"> of</w:t>
      </w:r>
      <w:r w:rsidRPr="00257EF4">
        <w:rPr>
          <w:rStyle w:val="StyleUnderline"/>
        </w:rPr>
        <w:t xml:space="preserve"> these </w:t>
      </w:r>
      <w:r w:rsidRPr="00092481">
        <w:rPr>
          <w:rStyle w:val="Emphasis"/>
          <w:highlight w:val="cyan"/>
        </w:rPr>
        <w:t>findings</w:t>
      </w:r>
      <w:r w:rsidRPr="00092481">
        <w:rPr>
          <w:sz w:val="16"/>
        </w:rPr>
        <w:t xml:space="preserve">, the report repeats the analysis </w:t>
      </w:r>
      <w:r w:rsidRPr="00092481">
        <w:rPr>
          <w:rStyle w:val="StyleUnderline"/>
          <w:highlight w:val="cyan"/>
        </w:rPr>
        <w:t xml:space="preserve">using </w:t>
      </w:r>
      <w:r w:rsidRPr="00092481">
        <w:rPr>
          <w:rStyle w:val="Emphasis"/>
          <w:highlight w:val="cyan"/>
        </w:rPr>
        <w:t>shifted sample</w:t>
      </w:r>
      <w:r w:rsidRPr="00092481">
        <w:rPr>
          <w:sz w:val="16"/>
        </w:rPr>
        <w:t xml:space="preserve"> windows. </w:t>
      </w:r>
      <w:r w:rsidRPr="00257EF4">
        <w:rPr>
          <w:rStyle w:val="StyleUnderline"/>
        </w:rPr>
        <w:t xml:space="preserve">Across </w:t>
      </w:r>
      <w:r w:rsidRPr="00092481">
        <w:rPr>
          <w:rStyle w:val="StyleUnderline"/>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StyleUnderline"/>
        </w:rPr>
        <w:t xml:space="preserve">showing </w:t>
      </w:r>
      <w:r w:rsidRPr="00092481">
        <w:rPr>
          <w:sz w:val="16"/>
        </w:rPr>
        <w:t xml:space="preserve">clearly that the </w:t>
      </w:r>
      <w:r w:rsidRPr="00092481">
        <w:rPr>
          <w:rStyle w:val="StyleUnderline"/>
        </w:rPr>
        <w:t>trend</w:t>
      </w:r>
      <w:r w:rsidRPr="00092481">
        <w:rPr>
          <w:sz w:val="16"/>
        </w:rPr>
        <w:t xml:space="preserve"> is not an artefact of endpoint selection.</w:t>
      </w:r>
    </w:p>
    <w:p w14:paraId="64890B68" w14:textId="77777777" w:rsidR="00EE7FF4" w:rsidRDefault="00EE7FF4" w:rsidP="00EE7FF4">
      <w:pPr>
        <w:pStyle w:val="Heading4"/>
      </w:pPr>
      <w:r>
        <w:t xml:space="preserve">2. Capitalism doesn’t cause </w:t>
      </w:r>
      <w:r w:rsidRPr="00092481">
        <w:rPr>
          <w:u w:val="single"/>
        </w:rPr>
        <w:t>war</w:t>
      </w:r>
      <w:r>
        <w:t xml:space="preserve">. </w:t>
      </w:r>
    </w:p>
    <w:p w14:paraId="7887810D" w14:textId="77777777" w:rsidR="00EE7FF4" w:rsidRPr="006A0D9D" w:rsidRDefault="00EE7FF4" w:rsidP="00EE7FF4">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016EBBA0" w14:textId="77777777" w:rsidR="00EE7FF4" w:rsidRPr="003911B8" w:rsidRDefault="00EE7FF4" w:rsidP="00EE7FF4">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10208BD2" w14:textId="77777777" w:rsidR="00EE7FF4" w:rsidRPr="003911B8" w:rsidRDefault="00EE7FF4" w:rsidP="00EE7FF4">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BA0AE96" w14:textId="77777777" w:rsidR="00EE7FF4" w:rsidRPr="00092481" w:rsidRDefault="00EE7FF4" w:rsidP="00EE7FF4">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6E5697C7" w14:textId="77777777" w:rsidR="00EE7FF4" w:rsidRDefault="00EE7FF4" w:rsidP="00EE7FF4">
      <w:pPr>
        <w:pStyle w:val="Analytic"/>
      </w:pPr>
    </w:p>
    <w:p w14:paraId="0B09A961" w14:textId="77777777" w:rsidR="00EE7FF4" w:rsidRPr="00D13FA8" w:rsidRDefault="00EE7FF4" w:rsidP="00EE7FF4">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0CB399ED" w14:textId="77777777" w:rsidR="00EE7FF4" w:rsidRPr="00D13FA8" w:rsidRDefault="00EE7FF4" w:rsidP="00EE7FF4">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6124C89A" w14:textId="77777777" w:rsidR="00EE7FF4" w:rsidRPr="00CC604C" w:rsidRDefault="00EE7FF4" w:rsidP="00EE7FF4">
      <w:pPr>
        <w:rPr>
          <w:u w:val="single"/>
        </w:rPr>
      </w:pPr>
      <w:r w:rsidRPr="00D13FA8">
        <w:rPr>
          <w:rStyle w:val="StyleUnderline"/>
        </w:rPr>
        <w:t>From a geopolitical standpoint</w:t>
      </w:r>
      <w:r w:rsidRPr="00D13FA8">
        <w:rPr>
          <w:sz w:val="16"/>
        </w:rPr>
        <w:t>,</w:t>
      </w:r>
      <w:r w:rsidRPr="00D13FA8">
        <w:rPr>
          <w:rStyle w:val="StyleUnderline"/>
        </w:rPr>
        <w:t xml:space="preserve"> strong </w:t>
      </w:r>
      <w:r w:rsidRPr="00D13FA8">
        <w:rPr>
          <w:rStyle w:val="StyleUnderline"/>
          <w:highlight w:val="cyan"/>
        </w:rPr>
        <w:t>anti-cap</w:t>
      </w:r>
      <w:r w:rsidRPr="00D13FA8">
        <w:rPr>
          <w:rStyle w:val="StyleUnderline"/>
        </w:rPr>
        <w:t xml:space="preserve">italist </w:t>
      </w:r>
      <w:r w:rsidRPr="00D13FA8">
        <w:rPr>
          <w:rStyle w:val="Emphasis"/>
          <w:highlight w:val="cyan"/>
        </w:rPr>
        <w:t>movements or policies</w:t>
      </w:r>
      <w:r w:rsidRPr="00D13FA8">
        <w:rPr>
          <w:rStyle w:val="StyleUnderline"/>
        </w:rPr>
        <w:t xml:space="preserve"> could </w:t>
      </w:r>
      <w:r w:rsidRPr="00D13FA8">
        <w:rPr>
          <w:rStyle w:val="Emphasis"/>
          <w:highlight w:val="cyan"/>
        </w:rPr>
        <w:t>disrupt</w:t>
      </w:r>
      <w:r w:rsidRPr="00D13FA8">
        <w:rPr>
          <w:rStyle w:val="StyleUnderline"/>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StyleUnderline"/>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w:t>
      </w:r>
      <w:r w:rsidRPr="00D13FA8">
        <w:rPr>
          <w:rStyle w:val="StyleUnderline"/>
        </w:rPr>
        <w:t xml:space="preserve"> </w:t>
      </w:r>
      <w:r w:rsidRPr="00D13FA8">
        <w:rPr>
          <w:rStyle w:val="StyleUnderline"/>
          <w:highlight w:val="cyan"/>
        </w:rPr>
        <w:t>toward</w:t>
      </w:r>
      <w:r w:rsidRPr="00D13FA8">
        <w:rPr>
          <w:rStyle w:val="StyleUnderline"/>
        </w:rPr>
        <w:t xml:space="preserve"> more </w:t>
      </w:r>
      <w:r w:rsidRPr="00D13FA8">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StyleUnderline"/>
        </w:rPr>
        <w:t xml:space="preserve"> internationalism risks </w:t>
      </w:r>
      <w:r w:rsidRPr="00D13FA8">
        <w:rPr>
          <w:rStyle w:val="StyleUnderline"/>
          <w:highlight w:val="cyan"/>
        </w:rPr>
        <w:t>fuel</w:t>
      </w:r>
      <w:r w:rsidRPr="00D13FA8">
        <w:rPr>
          <w:rStyle w:val="StyleUnderline"/>
        </w:rPr>
        <w:t xml:space="preserve">ing </w:t>
      </w:r>
      <w:r w:rsidRPr="00D13FA8">
        <w:rPr>
          <w:rStyle w:val="StyleUnderline"/>
          <w:highlight w:val="cyan"/>
        </w:rPr>
        <w:t>imperial</w:t>
      </w:r>
      <w:r w:rsidRPr="00D13FA8">
        <w:rPr>
          <w:rStyle w:val="StyleUnderline"/>
        </w:rPr>
        <w:t xml:space="preserve"> </w:t>
      </w:r>
      <w:r w:rsidRPr="00D13FA8">
        <w:rPr>
          <w:rStyle w:val="StyleUnderline"/>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D13FA8">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D13FA8">
        <w:rPr>
          <w:rStyle w:val="Emphasis"/>
          <w:highlight w:val="cyan"/>
        </w:rPr>
        <w:t>escalating</w:t>
      </w:r>
      <w:r w:rsidRPr="00D13FA8">
        <w:rPr>
          <w:rStyle w:val="StyleUnderline"/>
        </w:rPr>
        <w:t xml:space="preserve"> international </w:t>
      </w:r>
      <w:r w:rsidRPr="00D13FA8">
        <w:rPr>
          <w:rStyle w:val="Emphasis"/>
          <w:highlight w:val="cyan"/>
        </w:rPr>
        <w:t>trade conflicts that</w:t>
      </w:r>
      <w:r w:rsidRPr="00D13FA8">
        <w:rPr>
          <w:rStyle w:val="StyleUnderline"/>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D13FA8">
        <w:rPr>
          <w:rStyle w:val="StyleUnderline"/>
          <w:highlight w:val="cyan"/>
        </w:rPr>
        <w:t>segment</w:t>
      </w:r>
      <w:r w:rsidRPr="00D13FA8">
        <w:rPr>
          <w:rStyle w:val="StyleUnderline"/>
        </w:rPr>
        <w:t xml:space="preserve">ation of the global </w:t>
      </w:r>
      <w:r w:rsidRPr="00D13FA8">
        <w:rPr>
          <w:rStyle w:val="StyleUnderline"/>
          <w:highlight w:val="cyan"/>
        </w:rPr>
        <w:t xml:space="preserve">market into </w:t>
      </w:r>
      <w:r w:rsidRPr="00D13FA8">
        <w:rPr>
          <w:rStyle w:val="StyleUnderline"/>
        </w:rPr>
        <w:t xml:space="preserve">colonial </w:t>
      </w:r>
      <w:r w:rsidRPr="00D13FA8">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D13FA8">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D13FA8">
        <w:rPr>
          <w:rStyle w:val="StyleUnderline"/>
          <w:highlight w:val="cyan"/>
        </w:rPr>
        <w:t xml:space="preserve">conflicts </w:t>
      </w:r>
      <w:r w:rsidRPr="00D13FA8">
        <w:rPr>
          <w:rStyle w:val="StyleUnderline"/>
        </w:rPr>
        <w:t>and a fragmented global economy</w:t>
      </w:r>
      <w:r w:rsidRPr="00D13FA8">
        <w:rPr>
          <w:sz w:val="16"/>
        </w:rPr>
        <w:t xml:space="preserve"> could </w:t>
      </w:r>
      <w:r w:rsidRPr="00D13FA8">
        <w:rPr>
          <w:rStyle w:val="StyleUnderline"/>
          <w:highlight w:val="cyan"/>
        </w:rPr>
        <w:t>damage</w:t>
      </w:r>
      <w:r w:rsidRPr="00D13FA8">
        <w:rPr>
          <w:sz w:val="16"/>
        </w:rPr>
        <w:t xml:space="preserve"> necessarily </w:t>
      </w:r>
      <w:r w:rsidRPr="00D13FA8">
        <w:rPr>
          <w:rStyle w:val="StyleUnderline"/>
        </w:rPr>
        <w:t xml:space="preserve">multilateral </w:t>
      </w:r>
      <w:r w:rsidRPr="00D13FA8">
        <w:rPr>
          <w:rStyle w:val="StyleUnderline"/>
          <w:highlight w:val="cyan"/>
        </w:rPr>
        <w:t>coop</w:t>
      </w:r>
      <w:r w:rsidRPr="00D13FA8">
        <w:rPr>
          <w:rStyle w:val="StyleUnderline"/>
        </w:rPr>
        <w:t xml:space="preserve">eration </w:t>
      </w:r>
      <w:r w:rsidRPr="00D13FA8">
        <w:rPr>
          <w:rStyle w:val="StyleUnderline"/>
          <w:highlight w:val="cyan"/>
        </w:rPr>
        <w:t>on</w:t>
      </w:r>
      <w:r w:rsidRPr="00D13FA8">
        <w:rPr>
          <w:rStyle w:val="StyleUnderline"/>
        </w:rPr>
        <w:t xml:space="preserve"> issues such as </w:t>
      </w:r>
      <w:r w:rsidRPr="00D13FA8">
        <w:rPr>
          <w:rStyle w:val="Emphasis"/>
          <w:highlight w:val="cyan"/>
        </w:rPr>
        <w:t>security</w:t>
      </w:r>
      <w:r w:rsidRPr="00D13FA8">
        <w:rPr>
          <w:rStyle w:val="StyleUnderline"/>
        </w:rPr>
        <w:t xml:space="preserve">, </w:t>
      </w:r>
      <w:r w:rsidRPr="00D13FA8">
        <w:rPr>
          <w:rStyle w:val="Emphasis"/>
          <w:highlight w:val="cyan"/>
        </w:rPr>
        <w:t>technology</w:t>
      </w:r>
      <w:r w:rsidRPr="00D13FA8">
        <w:rPr>
          <w:rStyle w:val="StyleUnderline"/>
        </w:rPr>
        <w:t xml:space="preserve">, </w:t>
      </w:r>
      <w:r w:rsidRPr="00D13FA8">
        <w:rPr>
          <w:rStyle w:val="Emphasis"/>
          <w:highlight w:val="cyan"/>
        </w:rPr>
        <w:t>infrastructure</w:t>
      </w:r>
      <w:r w:rsidRPr="00D13FA8">
        <w:rPr>
          <w:rStyle w:val="StyleUnderline"/>
        </w:rPr>
        <w:t xml:space="preserve"> development, </w:t>
      </w:r>
      <w:r w:rsidRPr="00D13FA8">
        <w:rPr>
          <w:rStyle w:val="StyleUnderline"/>
          <w:highlight w:val="cyan"/>
        </w:rPr>
        <w:t>and</w:t>
      </w:r>
      <w:r w:rsidRPr="00D13FA8">
        <w:rPr>
          <w:rStyle w:val="StyleUnderline"/>
        </w:rPr>
        <w:t xml:space="preserve"> the </w:t>
      </w:r>
      <w:r w:rsidRPr="00D13FA8">
        <w:rPr>
          <w:rStyle w:val="Emphasis"/>
          <w:highlight w:val="cyan"/>
        </w:rPr>
        <w:t>environment</w:t>
      </w:r>
      <w:r w:rsidRPr="00D13FA8">
        <w:rPr>
          <w:sz w:val="16"/>
        </w:rPr>
        <w:t xml:space="preserve"> (Rohac,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5B309BED" w14:textId="77777777" w:rsidR="00EE7FF4" w:rsidRPr="00024902" w:rsidRDefault="00EE7FF4" w:rsidP="00EE7FF4">
      <w:pPr>
        <w:pStyle w:val="Heading4"/>
      </w:pPr>
      <w:r>
        <w:rPr>
          <w:u w:val="single"/>
        </w:rPr>
        <w:t>DATA SILOS.</w:t>
      </w:r>
      <w:r w:rsidRPr="00024902">
        <w:t xml:space="preserve"> 1AC </w:t>
      </w:r>
      <w:r>
        <w:t xml:space="preserve">says data concentration poses an existential risk. Thats Kasirzadeh. The alt definitionally consolidates all data. </w:t>
      </w:r>
    </w:p>
    <w:p w14:paraId="72DAC715" w14:textId="77777777" w:rsidR="00EE7FF4" w:rsidRPr="00677942" w:rsidRDefault="00EE7FF4" w:rsidP="00EE7FF4">
      <w:pPr>
        <w:pStyle w:val="Heading4"/>
        <w:rPr>
          <w:b w:val="0"/>
          <w:bCs/>
        </w:rPr>
      </w:pP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4E1477B9" w14:textId="77777777" w:rsidR="00EE7FF4" w:rsidRDefault="00EE7FF4" w:rsidP="00EE7FF4">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0241E13B" w14:textId="77777777" w:rsidR="00EE7FF4" w:rsidRPr="00AC3FAC" w:rsidRDefault="00EE7FF4" w:rsidP="00EE7FF4">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346A52ED" w14:textId="77777777" w:rsidR="00EE7FF4" w:rsidRPr="00AC3FAC" w:rsidRDefault="00EE7FF4" w:rsidP="00EE7FF4">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6DFC144E" w14:textId="77777777" w:rsidR="00EE7FF4" w:rsidRPr="00AC3FAC" w:rsidRDefault="00EE7FF4" w:rsidP="00EE7FF4">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7AA3ECBE" w14:textId="77777777" w:rsidR="00EE7FF4" w:rsidRPr="00AC3FAC" w:rsidRDefault="00EE7FF4" w:rsidP="00EE7FF4">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DBE3153" w14:textId="77777777" w:rsidR="00EE7FF4" w:rsidRPr="00AC3FAC" w:rsidRDefault="00EE7FF4" w:rsidP="00EE7FF4">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04774A8C" w14:textId="77777777" w:rsidR="00EE7FF4" w:rsidRPr="00AC3FAC" w:rsidRDefault="00EE7FF4" w:rsidP="00EE7FF4">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6F73870B" w14:textId="77777777" w:rsidR="00EE7FF4" w:rsidRPr="00AC3FAC" w:rsidRDefault="00EE7FF4" w:rsidP="00EE7FF4">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3E1094F3" w14:textId="77777777" w:rsidR="00EE7FF4" w:rsidRPr="00AC3FAC" w:rsidRDefault="00EE7FF4" w:rsidP="00EE7FF4">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1D2F141B" w14:textId="77777777" w:rsidR="00EE7FF4" w:rsidRPr="0012728A" w:rsidRDefault="00EE7FF4" w:rsidP="00EE7FF4">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322323E1" w14:textId="77777777" w:rsidR="00EE7FF4" w:rsidRPr="004379DD" w:rsidRDefault="00EE7FF4" w:rsidP="00EE7FF4">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092440F0" w14:textId="77777777" w:rsidR="00EE7FF4" w:rsidRDefault="00EE7FF4" w:rsidP="00EE7FF4">
      <w:pPr>
        <w:pStyle w:val="Heading4"/>
      </w:pPr>
      <w:bookmarkStart w:id="5" w:name="_Hlk217740275"/>
      <w:r>
        <w:t xml:space="preserve">Nationalizing AI </w:t>
      </w:r>
      <w:r w:rsidRPr="005054EC">
        <w:rPr>
          <w:u w:val="single"/>
        </w:rPr>
        <w:t>suffocates</w:t>
      </w:r>
      <w:r>
        <w:t xml:space="preserve"> innovation. </w:t>
      </w:r>
    </w:p>
    <w:p w14:paraId="4EDBF4A1" w14:textId="77777777" w:rsidR="00EE7FF4" w:rsidRDefault="00EE7FF4" w:rsidP="00EE7FF4">
      <w:r>
        <w:rPr>
          <w:rStyle w:val="Style13ptBold"/>
        </w:rPr>
        <w:t xml:space="preserve">Erwin 23 </w:t>
      </w:r>
      <w:r w:rsidRPr="005054EC">
        <w:t>[James Erwin; Opinion Contributor @ The Hill. Federal affairs manager for telecommunications at Americans for Tax Reform; Executive Director of Digital Liberty. June 20, “History shows that nationalizing AI will likely suffocate US innovation” https://thehill.com/opinion/technology/4181234-history-shows-that-nationalizing-ai-will-likely-suffocate-us-innovation/. Minion]</w:t>
      </w:r>
    </w:p>
    <w:p w14:paraId="67449C3A" w14:textId="77777777" w:rsidR="00EE7FF4" w:rsidRPr="000F368E" w:rsidRDefault="00EE7FF4" w:rsidP="00EE7FF4">
      <w:pPr>
        <w:rPr>
          <w:rStyle w:val="StyleUnderline"/>
        </w:rPr>
      </w:pPr>
      <w:r w:rsidRPr="000F368E">
        <w:rPr>
          <w:sz w:val="16"/>
        </w:rPr>
        <w:t xml:space="preserve">Well-known policy experts and veterans of the artificial intelligence (AI) world have been advocating for the </w:t>
      </w:r>
      <w:r w:rsidRPr="004379DD">
        <w:rPr>
          <w:rStyle w:val="Emphasis"/>
          <w:highlight w:val="cyan"/>
        </w:rPr>
        <w:t>nationalization</w:t>
      </w:r>
      <w:r w:rsidRPr="004379DD">
        <w:rPr>
          <w:sz w:val="16"/>
          <w:highlight w:val="cyan"/>
        </w:rPr>
        <w:t xml:space="preserve"> </w:t>
      </w:r>
      <w:r w:rsidRPr="004379DD">
        <w:rPr>
          <w:rStyle w:val="StyleUnderline"/>
          <w:highlight w:val="cyan"/>
        </w:rPr>
        <w:t>of</w:t>
      </w:r>
      <w:r w:rsidRPr="004379DD">
        <w:rPr>
          <w:sz w:val="16"/>
          <w:highlight w:val="cyan"/>
        </w:rPr>
        <w:t xml:space="preserve"> </w:t>
      </w:r>
      <w:r w:rsidRPr="004379DD">
        <w:rPr>
          <w:rStyle w:val="Emphasis"/>
          <w:highlight w:val="cyan"/>
        </w:rPr>
        <w:t>AI</w:t>
      </w:r>
      <w:r w:rsidRPr="000F368E">
        <w:rPr>
          <w:rStyle w:val="Emphasis"/>
        </w:rPr>
        <w:t xml:space="preserve"> infrastructure</w:t>
      </w:r>
      <w:r w:rsidRPr="000F368E">
        <w:rPr>
          <w:sz w:val="16"/>
        </w:rPr>
        <w:t xml:space="preserve">. While these concerns may be legitimate, the policy prescriptions would </w:t>
      </w:r>
      <w:r w:rsidRPr="000F368E">
        <w:rPr>
          <w:rStyle w:val="StyleUnderline"/>
        </w:rPr>
        <w:t>repeat mistakes</w:t>
      </w:r>
      <w:r w:rsidRPr="000F368E">
        <w:rPr>
          <w:sz w:val="16"/>
        </w:rPr>
        <w:t xml:space="preserve"> </w:t>
      </w:r>
      <w:r w:rsidRPr="000F368E">
        <w:rPr>
          <w:rStyle w:val="StyleUnderline"/>
        </w:rPr>
        <w:t xml:space="preserve">that have </w:t>
      </w:r>
      <w:r w:rsidRPr="004379DD">
        <w:rPr>
          <w:rStyle w:val="Emphasis"/>
          <w:highlight w:val="cyan"/>
        </w:rPr>
        <w:t>stifled innovation</w:t>
      </w:r>
      <w:r w:rsidRPr="000F368E">
        <w:rPr>
          <w:rStyle w:val="StyleUnderline"/>
        </w:rPr>
        <w:t xml:space="preserve"> in the past.</w:t>
      </w:r>
    </w:p>
    <w:p w14:paraId="4E2A51CF" w14:textId="77777777" w:rsidR="00EE7FF4" w:rsidRPr="000F368E" w:rsidRDefault="00EE7FF4" w:rsidP="00EE7FF4">
      <w:pPr>
        <w:rPr>
          <w:sz w:val="16"/>
        </w:rPr>
      </w:pPr>
      <w:r w:rsidRPr="000F368E">
        <w:rPr>
          <w:sz w:val="16"/>
        </w:rPr>
        <w:t xml:space="preserve">Many experts are generally optimistic about the future, and one predicts an “AI dividend” if algorithms can be aligned with “humanity’s interest.” Researchers also refute the canard that AI development needs to be “paused” and one offers the Atomic Energy Commission model as an alternative. Under that model, the federal government would own the infrastructure and the private sector would operate it. </w:t>
      </w:r>
    </w:p>
    <w:p w14:paraId="48914BE3" w14:textId="77777777" w:rsidR="00EE7FF4" w:rsidRPr="000F368E" w:rsidRDefault="00EE7FF4" w:rsidP="00EE7FF4">
      <w:pPr>
        <w:rPr>
          <w:sz w:val="16"/>
        </w:rPr>
      </w:pPr>
      <w:r w:rsidRPr="000F368E">
        <w:rPr>
          <w:sz w:val="16"/>
        </w:rPr>
        <w:t>The historical record shows that we should embrace the opposite approach: unfettered experimentation driven by market demand with a light-touch regulatory framework.</w:t>
      </w:r>
    </w:p>
    <w:p w14:paraId="09192D91" w14:textId="77777777" w:rsidR="00EE7FF4" w:rsidRPr="000F368E" w:rsidRDefault="00EE7FF4" w:rsidP="00EE7FF4">
      <w:pPr>
        <w:rPr>
          <w:sz w:val="16"/>
        </w:rPr>
      </w:pPr>
      <w:r w:rsidRPr="000F368E">
        <w:rPr>
          <w:sz w:val="16"/>
        </w:rPr>
        <w:t>The Atomic Energy Commission (</w:t>
      </w:r>
      <w:r w:rsidRPr="004379DD">
        <w:rPr>
          <w:rStyle w:val="Emphasis"/>
          <w:highlight w:val="cyan"/>
        </w:rPr>
        <w:t>AEC</w:t>
      </w:r>
      <w:r w:rsidRPr="000F368E">
        <w:rPr>
          <w:sz w:val="16"/>
        </w:rPr>
        <w:t xml:space="preserve">) itself serves as a </w:t>
      </w:r>
      <w:r w:rsidRPr="000F368E">
        <w:rPr>
          <w:rStyle w:val="StyleUnderline"/>
        </w:rPr>
        <w:t>cautionary tale</w:t>
      </w:r>
      <w:r w:rsidRPr="000F368E">
        <w:rPr>
          <w:sz w:val="16"/>
        </w:rPr>
        <w:t xml:space="preserve"> against nationalization.</w:t>
      </w:r>
    </w:p>
    <w:p w14:paraId="25F5CEF2" w14:textId="77777777" w:rsidR="00EE7FF4" w:rsidRPr="000F368E" w:rsidRDefault="00EE7FF4" w:rsidP="00EE7FF4">
      <w:pPr>
        <w:rPr>
          <w:sz w:val="16"/>
        </w:rPr>
      </w:pPr>
      <w:r w:rsidRPr="000F368E">
        <w:rPr>
          <w:sz w:val="16"/>
        </w:rPr>
        <w:t xml:space="preserve">Established just after the Second World War in 1946, the AEC took control of all the plants, laboratories, equipment and personnel assembled during the war to produce the atomic bomb and </w:t>
      </w:r>
      <w:r w:rsidRPr="000F368E">
        <w:rPr>
          <w:rStyle w:val="StyleUnderline"/>
        </w:rPr>
        <w:t>worked with the private sector</w:t>
      </w:r>
      <w:r w:rsidRPr="000F368E">
        <w:rPr>
          <w:sz w:val="16"/>
        </w:rPr>
        <w:t xml:space="preserve"> to build more bombs and explore peaceful applications. This partnership was </w:t>
      </w:r>
      <w:r w:rsidRPr="004379DD">
        <w:rPr>
          <w:rStyle w:val="StyleUnderline"/>
          <w:highlight w:val="cyan"/>
        </w:rPr>
        <w:t>not</w:t>
      </w:r>
      <w:r w:rsidRPr="000F368E">
        <w:rPr>
          <w:rStyle w:val="StyleUnderline"/>
        </w:rPr>
        <w:t xml:space="preserve"> </w:t>
      </w:r>
      <w:r w:rsidRPr="004379DD">
        <w:rPr>
          <w:rStyle w:val="StyleUnderline"/>
          <w:highlight w:val="cyan"/>
        </w:rPr>
        <w:t>successful</w:t>
      </w:r>
      <w:r w:rsidRPr="000F368E">
        <w:rPr>
          <w:sz w:val="16"/>
        </w:rPr>
        <w:t xml:space="preserve">. </w:t>
      </w:r>
    </w:p>
    <w:p w14:paraId="6210E763" w14:textId="77777777" w:rsidR="00EE7FF4" w:rsidRPr="000F368E" w:rsidRDefault="00EE7FF4" w:rsidP="00EE7FF4">
      <w:pPr>
        <w:rPr>
          <w:sz w:val="16"/>
        </w:rPr>
      </w:pPr>
      <w:r w:rsidRPr="000F368E">
        <w:rPr>
          <w:sz w:val="16"/>
        </w:rPr>
        <w:t xml:space="preserve">The government </w:t>
      </w:r>
      <w:r w:rsidRPr="004379DD">
        <w:rPr>
          <w:rStyle w:val="Emphasis"/>
          <w:highlight w:val="cyan"/>
        </w:rPr>
        <w:t>prioritized</w:t>
      </w:r>
      <w:r w:rsidRPr="000F368E">
        <w:rPr>
          <w:rStyle w:val="StyleUnderline"/>
        </w:rPr>
        <w:t xml:space="preserve"> developing </w:t>
      </w:r>
      <w:r w:rsidRPr="004379DD">
        <w:rPr>
          <w:rStyle w:val="Emphasis"/>
          <w:highlight w:val="cyan"/>
        </w:rPr>
        <w:t>nuclear weapons over</w:t>
      </w:r>
      <w:r w:rsidRPr="000F368E">
        <w:rPr>
          <w:rStyle w:val="StyleUnderline"/>
        </w:rPr>
        <w:t xml:space="preserve"> peaceful </w:t>
      </w:r>
      <w:r w:rsidRPr="004379DD">
        <w:rPr>
          <w:rStyle w:val="Emphasis"/>
          <w:highlight w:val="cyan"/>
        </w:rPr>
        <w:t>electricity</w:t>
      </w:r>
      <w:r w:rsidRPr="000F368E">
        <w:rPr>
          <w:rStyle w:val="Emphasis"/>
        </w:rPr>
        <w:t xml:space="preserve"> generation</w:t>
      </w:r>
      <w:r w:rsidRPr="000F368E">
        <w:rPr>
          <w:sz w:val="16"/>
        </w:rPr>
        <w:t xml:space="preserve">, which could have reduced costs to consumers to near zero over time. In the course of developing thermonuclear weapons, the AEC </w:t>
      </w:r>
      <w:r w:rsidRPr="000F368E">
        <w:rPr>
          <w:rStyle w:val="Emphasis"/>
        </w:rPr>
        <w:t>tested bombs</w:t>
      </w:r>
      <w:r w:rsidRPr="000F368E">
        <w:rPr>
          <w:sz w:val="16"/>
        </w:rPr>
        <w:t xml:space="preserve"> in the Mojave Desert </w:t>
      </w:r>
      <w:r w:rsidRPr="000F368E">
        <w:rPr>
          <w:rStyle w:val="StyleUnderline"/>
        </w:rPr>
        <w:t>within sight of Las Vegas</w:t>
      </w:r>
      <w:r w:rsidRPr="000F368E">
        <w:rPr>
          <w:sz w:val="16"/>
        </w:rPr>
        <w:t xml:space="preserve"> and lied about it, and those experiments may have given John Wayne cancer. Hydrogen bomb testing at Bikini Atoll made nearby islands uninhabitable to the natives. </w:t>
      </w:r>
    </w:p>
    <w:p w14:paraId="3D89BA20" w14:textId="77777777" w:rsidR="00EE7FF4" w:rsidRPr="000F368E" w:rsidRDefault="00EE7FF4" w:rsidP="00EE7FF4">
      <w:pPr>
        <w:rPr>
          <w:sz w:val="16"/>
        </w:rPr>
      </w:pPr>
      <w:r w:rsidRPr="000F368E">
        <w:rPr>
          <w:sz w:val="16"/>
        </w:rPr>
        <w:t xml:space="preserve">By the 1970s, the AEC’s abysmal </w:t>
      </w:r>
      <w:r w:rsidRPr="000F368E">
        <w:rPr>
          <w:rStyle w:val="StyleUnderline"/>
        </w:rPr>
        <w:t>environmental record</w:t>
      </w:r>
      <w:r w:rsidRPr="000F368E">
        <w:rPr>
          <w:sz w:val="16"/>
        </w:rPr>
        <w:t xml:space="preserve"> had </w:t>
      </w:r>
      <w:r w:rsidRPr="000F368E">
        <w:rPr>
          <w:rStyle w:val="StyleUnderline"/>
        </w:rPr>
        <w:t>so discredited</w:t>
      </w:r>
      <w:r w:rsidRPr="000F368E">
        <w:rPr>
          <w:sz w:val="16"/>
        </w:rPr>
        <w:t xml:space="preserve"> the idea of nuclear energy that the agency was scrapped and </w:t>
      </w:r>
      <w:r w:rsidRPr="000F368E">
        <w:rPr>
          <w:rStyle w:val="StyleUnderline"/>
        </w:rPr>
        <w:t xml:space="preserve">replaced with the Nuclear </w:t>
      </w:r>
      <w:r w:rsidRPr="004379DD">
        <w:rPr>
          <w:rStyle w:val="StyleUnderline"/>
          <w:highlight w:val="cyan"/>
        </w:rPr>
        <w:t>Regulatory Commission</w:t>
      </w:r>
      <w:r w:rsidRPr="000F368E">
        <w:rPr>
          <w:sz w:val="16"/>
        </w:rPr>
        <w:t xml:space="preserve">. For the next 15 years, the NRC course-corrected and allowed most of our current nuclear plants to be built, but public backlash to the AEC’s handling of nuclear energy eventually caught up with them. </w:t>
      </w:r>
    </w:p>
    <w:p w14:paraId="67B62C73" w14:textId="77777777" w:rsidR="00EE7FF4" w:rsidRPr="000F368E" w:rsidRDefault="00EE7FF4" w:rsidP="00EE7FF4">
      <w:pPr>
        <w:rPr>
          <w:sz w:val="16"/>
        </w:rPr>
      </w:pPr>
      <w:r w:rsidRPr="000F368E">
        <w:rPr>
          <w:sz w:val="16"/>
        </w:rPr>
        <w:t xml:space="preserve">Since 1990, we have </w:t>
      </w:r>
      <w:r w:rsidRPr="004379DD">
        <w:rPr>
          <w:rStyle w:val="Emphasis"/>
          <w:highlight w:val="cyan"/>
        </w:rPr>
        <w:t>closed more plants</w:t>
      </w:r>
      <w:r w:rsidRPr="004379DD">
        <w:rPr>
          <w:rStyle w:val="StyleUnderline"/>
          <w:highlight w:val="cyan"/>
        </w:rPr>
        <w:t xml:space="preserve"> than </w:t>
      </w:r>
      <w:r w:rsidRPr="004379DD">
        <w:rPr>
          <w:rStyle w:val="Emphasis"/>
          <w:highlight w:val="cyan"/>
        </w:rPr>
        <w:t>we have opened</w:t>
      </w:r>
      <w:r w:rsidRPr="000F368E">
        <w:rPr>
          <w:rStyle w:val="StyleUnderline"/>
        </w:rPr>
        <w:t xml:space="preserve"> in this country</w:t>
      </w:r>
      <w:r w:rsidRPr="000F368E">
        <w:rPr>
          <w:sz w:val="16"/>
        </w:rPr>
        <w:t xml:space="preserve">, and </w:t>
      </w:r>
      <w:r w:rsidRPr="000F368E">
        <w:rPr>
          <w:rStyle w:val="StyleUnderline"/>
        </w:rPr>
        <w:t>overregulation</w:t>
      </w:r>
      <w:r w:rsidRPr="000F368E">
        <w:rPr>
          <w:sz w:val="16"/>
        </w:rPr>
        <w:t xml:space="preserve"> of clean, renewable nuclear </w:t>
      </w:r>
      <w:r w:rsidRPr="000F368E">
        <w:rPr>
          <w:rStyle w:val="StyleUnderline"/>
        </w:rPr>
        <w:t>energy remains a relevant political issue today</w:t>
      </w:r>
      <w:r w:rsidRPr="000F368E">
        <w:rPr>
          <w:sz w:val="16"/>
        </w:rPr>
        <w:t>. On its own terms, the AEC is a terrible model for ensuring safety or promoting innovation.</w:t>
      </w:r>
    </w:p>
    <w:p w14:paraId="52D414EA" w14:textId="77777777" w:rsidR="00EE7FF4" w:rsidRPr="000F368E" w:rsidRDefault="00EE7FF4" w:rsidP="00EE7FF4">
      <w:pPr>
        <w:rPr>
          <w:sz w:val="16"/>
        </w:rPr>
      </w:pPr>
      <w:r w:rsidRPr="000F368E">
        <w:rPr>
          <w:sz w:val="16"/>
        </w:rPr>
        <w:t xml:space="preserve">Nor was this the only time that technological advancement was significantly delayed by government control. The internet itself was a product of military efforts to integrate primitive computers for secure communications and data-sharing. While the official “birthday” of the internet is held to be Jan. 1, 1983, the Department of Defense began development on the prototype Advanced Research Projects Agency Network (ARPANET) as early as 1966. </w:t>
      </w:r>
    </w:p>
    <w:p w14:paraId="2D332662" w14:textId="77777777" w:rsidR="00EE7FF4" w:rsidRPr="000F368E" w:rsidRDefault="00EE7FF4" w:rsidP="00EE7FF4">
      <w:pPr>
        <w:rPr>
          <w:sz w:val="16"/>
        </w:rPr>
      </w:pPr>
      <w:r w:rsidRPr="000F368E">
        <w:rPr>
          <w:sz w:val="16"/>
        </w:rPr>
        <w:t xml:space="preserve">According to the University of Georgia, “ARPANET was a great success but membership was limited to certain academic and research organizations who had contracts with the Defense Department.” </w:t>
      </w:r>
    </w:p>
    <w:p w14:paraId="1E543B1F" w14:textId="77777777" w:rsidR="00EE7FF4" w:rsidRPr="000F368E" w:rsidRDefault="00EE7FF4" w:rsidP="00EE7FF4">
      <w:pPr>
        <w:rPr>
          <w:sz w:val="16"/>
        </w:rPr>
      </w:pPr>
      <w:r w:rsidRPr="000F368E">
        <w:rPr>
          <w:sz w:val="16"/>
        </w:rPr>
        <w:t>Gatekeeping ARPANET may have seemed prudent at the time, but its ultimate effect was to drive the excluded academics and businesses to develop their own prototypes. Jan. 1, 1983, is the birthday of the internet because that was when a universal language first linked these disparate networks. The pace of technological innovation has increased exponentially ever since, far outpacing DoD’s efforts. Again, fear of the unknown justified government control, which in turn delayed the internet by as much as 17 years.</w:t>
      </w:r>
    </w:p>
    <w:p w14:paraId="206CCC9C" w14:textId="77777777" w:rsidR="00EE7FF4" w:rsidRPr="000F368E" w:rsidRDefault="00EE7FF4" w:rsidP="00EE7FF4">
      <w:pPr>
        <w:rPr>
          <w:sz w:val="16"/>
        </w:rPr>
      </w:pPr>
      <w:r w:rsidRPr="000F368E">
        <w:rPr>
          <w:sz w:val="16"/>
        </w:rPr>
        <w:t xml:space="preserve">Even in cases where the state does not enforce a monopoly on innovation, </w:t>
      </w:r>
      <w:r w:rsidRPr="004379DD">
        <w:rPr>
          <w:rStyle w:val="Emphasis"/>
          <w:highlight w:val="cyan"/>
        </w:rPr>
        <w:t>subsidized efforts</w:t>
      </w:r>
      <w:r w:rsidRPr="004379DD">
        <w:rPr>
          <w:sz w:val="16"/>
          <w:highlight w:val="cyan"/>
        </w:rPr>
        <w:t xml:space="preserve"> </w:t>
      </w:r>
      <w:r w:rsidRPr="004379DD">
        <w:rPr>
          <w:rStyle w:val="StyleUnderline"/>
          <w:highlight w:val="cyan"/>
        </w:rPr>
        <w:t>to build</w:t>
      </w:r>
      <w:r w:rsidRPr="000F368E">
        <w:rPr>
          <w:rStyle w:val="StyleUnderline"/>
        </w:rPr>
        <w:t xml:space="preserve"> new </w:t>
      </w:r>
      <w:r w:rsidRPr="004379DD">
        <w:rPr>
          <w:rStyle w:val="StyleUnderline"/>
          <w:highlight w:val="cyan"/>
        </w:rPr>
        <w:t>technology</w:t>
      </w:r>
      <w:r w:rsidRPr="000F368E">
        <w:rPr>
          <w:rStyle w:val="StyleUnderline"/>
        </w:rPr>
        <w:t xml:space="preserve"> have a </w:t>
      </w:r>
      <w:r w:rsidRPr="004379DD">
        <w:rPr>
          <w:rStyle w:val="Emphasis"/>
          <w:highlight w:val="cyan"/>
        </w:rPr>
        <w:t>mixed track record</w:t>
      </w:r>
      <w:r w:rsidRPr="000F368E">
        <w:rPr>
          <w:sz w:val="16"/>
        </w:rPr>
        <w:t xml:space="preserve">. Perhaps the most infamous example is the birth of aviation. </w:t>
      </w:r>
    </w:p>
    <w:p w14:paraId="08F246EE" w14:textId="77777777" w:rsidR="00EE7FF4" w:rsidRPr="000F368E" w:rsidRDefault="00EE7FF4" w:rsidP="00EE7FF4">
      <w:pPr>
        <w:rPr>
          <w:rStyle w:val="StyleUnderline"/>
        </w:rPr>
      </w:pPr>
      <w:r w:rsidRPr="000F368E">
        <w:rPr>
          <w:sz w:val="16"/>
        </w:rPr>
        <w:t xml:space="preserve">The federal government </w:t>
      </w:r>
      <w:r w:rsidRPr="000F368E">
        <w:rPr>
          <w:rStyle w:val="StyleUnderline"/>
        </w:rPr>
        <w:t>poured</w:t>
      </w:r>
      <w:r w:rsidRPr="000F368E">
        <w:rPr>
          <w:sz w:val="16"/>
        </w:rPr>
        <w:t xml:space="preserve"> the modern equivalent of </w:t>
      </w:r>
      <w:r w:rsidRPr="000F368E">
        <w:rPr>
          <w:rStyle w:val="StyleUnderline"/>
        </w:rPr>
        <w:t>$1.6 million into developing a flying machine in 1903. Smithsonian Institute</w:t>
      </w:r>
      <w:r w:rsidRPr="000F368E">
        <w:rPr>
          <w:sz w:val="16"/>
        </w:rPr>
        <w:t xml:space="preserve"> President Samuel Langley publicly catapulted two DaVinci-esque contraptions into the Potomac before </w:t>
      </w:r>
      <w:r w:rsidRPr="000F368E">
        <w:rPr>
          <w:rStyle w:val="Emphasis"/>
        </w:rPr>
        <w:t>concluding</w:t>
      </w:r>
      <w:r w:rsidRPr="000F368E">
        <w:rPr>
          <w:rStyle w:val="StyleUnderline"/>
        </w:rPr>
        <w:t xml:space="preserve"> that </w:t>
      </w:r>
      <w:r w:rsidRPr="000F368E">
        <w:rPr>
          <w:rStyle w:val="Emphasis"/>
        </w:rPr>
        <w:t>human flight</w:t>
      </w:r>
      <w:r w:rsidRPr="000F368E">
        <w:rPr>
          <w:rStyle w:val="StyleUnderline"/>
        </w:rPr>
        <w:t xml:space="preserve"> was </w:t>
      </w:r>
      <w:r w:rsidRPr="000F368E">
        <w:rPr>
          <w:rStyle w:val="Emphasis"/>
        </w:rPr>
        <w:t>impossible</w:t>
      </w:r>
      <w:r w:rsidRPr="000F368E">
        <w:rPr>
          <w:sz w:val="16"/>
        </w:rPr>
        <w:t xml:space="preserve">. </w:t>
      </w:r>
      <w:r w:rsidRPr="000F368E">
        <w:rPr>
          <w:rStyle w:val="StyleUnderline"/>
        </w:rPr>
        <w:t>Nine days later, two bicycle mechanics from Ohio, working with $2,000</w:t>
      </w:r>
      <w:r w:rsidRPr="000F368E">
        <w:rPr>
          <w:sz w:val="16"/>
        </w:rPr>
        <w:t xml:space="preserve"> (the modern equivalent of about $70,000), </w:t>
      </w:r>
      <w:r w:rsidRPr="000F368E">
        <w:rPr>
          <w:rStyle w:val="StyleUnderline"/>
        </w:rPr>
        <w:t>achieved the impossible in Kitty Hawk, N.C</w:t>
      </w:r>
    </w:p>
    <w:p w14:paraId="5197CC29" w14:textId="77777777" w:rsidR="00EE7FF4" w:rsidRPr="000F368E" w:rsidRDefault="00EE7FF4" w:rsidP="00EE7FF4">
      <w:pPr>
        <w:rPr>
          <w:sz w:val="16"/>
        </w:rPr>
      </w:pPr>
      <w:r w:rsidRPr="000F368E">
        <w:rPr>
          <w:sz w:val="16"/>
        </w:rPr>
        <w:t>The San Francisco Chronicle opined at the time that “The destruction of Langley’s machine should put an end to congressional appropriations of any kind in every field of experiments which properly belongs to private enterprise.”</w:t>
      </w:r>
    </w:p>
    <w:p w14:paraId="47802779" w14:textId="77777777" w:rsidR="00EE7FF4" w:rsidRPr="000F368E" w:rsidRDefault="00EE7FF4" w:rsidP="00EE7FF4">
      <w:pPr>
        <w:rPr>
          <w:sz w:val="16"/>
        </w:rPr>
      </w:pPr>
      <w:r w:rsidRPr="000F368E">
        <w:rPr>
          <w:sz w:val="16"/>
        </w:rPr>
        <w:t xml:space="preserve">There are </w:t>
      </w:r>
      <w:r w:rsidRPr="004379DD">
        <w:rPr>
          <w:rStyle w:val="Emphasis"/>
        </w:rPr>
        <w:t>other examples</w:t>
      </w:r>
      <w:r w:rsidRPr="004379DD">
        <w:rPr>
          <w:rStyle w:val="StyleUnderline"/>
        </w:rPr>
        <w:t xml:space="preserve"> of </w:t>
      </w:r>
      <w:r w:rsidRPr="004379DD">
        <w:rPr>
          <w:rStyle w:val="Emphasis"/>
        </w:rPr>
        <w:t>failed experiments</w:t>
      </w:r>
      <w:r w:rsidRPr="000F368E">
        <w:rPr>
          <w:rStyle w:val="StyleUnderline"/>
        </w:rPr>
        <w:t xml:space="preserve"> in government-directed innovation, to say nothing of </w:t>
      </w:r>
      <w:r w:rsidRPr="004379DD">
        <w:rPr>
          <w:rStyle w:val="Emphasis"/>
          <w:highlight w:val="cyan"/>
        </w:rPr>
        <w:t>overregulation</w:t>
      </w:r>
      <w:r w:rsidRPr="004379DD">
        <w:rPr>
          <w:rStyle w:val="StyleUnderline"/>
          <w:highlight w:val="cyan"/>
        </w:rPr>
        <w:t xml:space="preserve"> and </w:t>
      </w:r>
      <w:r w:rsidRPr="004379DD">
        <w:rPr>
          <w:rStyle w:val="Emphasis"/>
          <w:highlight w:val="cyan"/>
        </w:rPr>
        <w:t>regulatory capture</w:t>
      </w:r>
      <w:r w:rsidRPr="000F368E">
        <w:rPr>
          <w:sz w:val="16"/>
        </w:rPr>
        <w:t xml:space="preserve">. In each case, the state’s misplaced priorities and immunity to market forces failed to deliver, delayed important innovations or failed to prevent the very harms that justified state intervention in the first place. </w:t>
      </w:r>
      <w:r w:rsidRPr="004379DD">
        <w:rPr>
          <w:rStyle w:val="StyleUnderline"/>
          <w:highlight w:val="cyan"/>
        </w:rPr>
        <w:t xml:space="preserve">In the age of AI, </w:t>
      </w:r>
      <w:r w:rsidRPr="004379DD">
        <w:rPr>
          <w:rStyle w:val="Emphasis"/>
          <w:highlight w:val="cyan"/>
        </w:rPr>
        <w:t>government control</w:t>
      </w:r>
      <w:r w:rsidRPr="000F368E">
        <w:rPr>
          <w:rStyle w:val="StyleUnderline"/>
        </w:rPr>
        <w:t xml:space="preserve"> will likely </w:t>
      </w:r>
      <w:r w:rsidRPr="004379DD">
        <w:rPr>
          <w:rStyle w:val="Emphasis"/>
          <w:highlight w:val="cyan"/>
        </w:rPr>
        <w:t>slow down</w:t>
      </w:r>
      <w:r w:rsidRPr="004379DD">
        <w:rPr>
          <w:rStyle w:val="StyleUnderline"/>
          <w:highlight w:val="cyan"/>
        </w:rPr>
        <w:t xml:space="preserve"> miraculous breakthroughs</w:t>
      </w:r>
      <w:r w:rsidRPr="000F368E">
        <w:rPr>
          <w:sz w:val="16"/>
        </w:rPr>
        <w:t xml:space="preserve"> (see, for example, how AI can help stroke victims walk again) </w:t>
      </w:r>
      <w:r w:rsidRPr="000F368E">
        <w:rPr>
          <w:rStyle w:val="StyleUnderline"/>
        </w:rPr>
        <w:t xml:space="preserve">and actually </w:t>
      </w:r>
      <w:r w:rsidRPr="004379DD">
        <w:rPr>
          <w:rStyle w:val="Emphasis"/>
          <w:highlight w:val="cyan"/>
        </w:rPr>
        <w:t>increase</w:t>
      </w:r>
      <w:r w:rsidRPr="000F368E">
        <w:rPr>
          <w:rStyle w:val="StyleUnderline"/>
        </w:rPr>
        <w:t xml:space="preserve"> the </w:t>
      </w:r>
      <w:r w:rsidRPr="004379DD">
        <w:rPr>
          <w:rStyle w:val="Emphasis"/>
          <w:highlight w:val="cyan"/>
        </w:rPr>
        <w:t>probability</w:t>
      </w:r>
      <w:r w:rsidRPr="000F368E">
        <w:rPr>
          <w:rStyle w:val="StyleUnderline"/>
        </w:rPr>
        <w:t xml:space="preserve"> that the </w:t>
      </w:r>
      <w:r w:rsidRPr="004379DD">
        <w:rPr>
          <w:rStyle w:val="Emphasis"/>
          <w:highlight w:val="cyan"/>
        </w:rPr>
        <w:t>public</w:t>
      </w:r>
      <w:r w:rsidRPr="004379DD">
        <w:rPr>
          <w:rStyle w:val="StyleUnderline"/>
          <w:highlight w:val="cyan"/>
        </w:rPr>
        <w:t xml:space="preserve"> will be </w:t>
      </w:r>
      <w:r w:rsidRPr="004379DD">
        <w:rPr>
          <w:rStyle w:val="Emphasis"/>
          <w:highlight w:val="cyan"/>
        </w:rPr>
        <w:t xml:space="preserve">harmed by </w:t>
      </w:r>
      <w:r w:rsidRPr="004379DD">
        <w:rPr>
          <w:rStyle w:val="StyleUnderline"/>
          <w:highlight w:val="cyan"/>
        </w:rPr>
        <w:t xml:space="preserve">bureaucratic </w:t>
      </w:r>
      <w:r w:rsidRPr="004379DD">
        <w:rPr>
          <w:rStyle w:val="Emphasis"/>
          <w:highlight w:val="cyan"/>
        </w:rPr>
        <w:t>mismanagement</w:t>
      </w:r>
      <w:r w:rsidRPr="000F368E">
        <w:rPr>
          <w:sz w:val="16"/>
        </w:rPr>
        <w:t>.</w:t>
      </w:r>
    </w:p>
    <w:p w14:paraId="1A7719FC" w14:textId="77777777" w:rsidR="00EE7FF4" w:rsidRPr="005054EC" w:rsidRDefault="00EE7FF4" w:rsidP="00EE7FF4">
      <w:pPr>
        <w:rPr>
          <w:sz w:val="16"/>
        </w:rPr>
      </w:pPr>
      <w:r w:rsidRPr="005054EC">
        <w:rPr>
          <w:sz w:val="16"/>
        </w:rPr>
        <w:t>If we had listened to those who wanted to rely on the state for innovation, we would never have enjoyed cheap nuclear energy, air travel or Google. No one can say what life-changing breakthroughs will be kept from the American people and the world by nationalizing AI.</w:t>
      </w:r>
    </w:p>
    <w:p w14:paraId="662CA7E5" w14:textId="77777777" w:rsidR="00EE7FF4" w:rsidRDefault="00EE7FF4" w:rsidP="00EE7FF4">
      <w:pPr>
        <w:rPr>
          <w:sz w:val="16"/>
        </w:rPr>
      </w:pPr>
      <w:r w:rsidRPr="004379DD">
        <w:rPr>
          <w:rStyle w:val="Emphasis"/>
          <w:highlight w:val="cyan"/>
        </w:rPr>
        <w:t>Consumers</w:t>
      </w:r>
      <w:r w:rsidRPr="005054EC">
        <w:rPr>
          <w:rStyle w:val="StyleUnderline"/>
        </w:rPr>
        <w:t xml:space="preserve"> acting </w:t>
      </w:r>
      <w:r w:rsidRPr="004379DD">
        <w:rPr>
          <w:rStyle w:val="StyleUnderline"/>
          <w:highlight w:val="cyan"/>
        </w:rPr>
        <w:t>through the market,</w:t>
      </w:r>
      <w:r w:rsidRPr="005054EC">
        <w:rPr>
          <w:rStyle w:val="StyleUnderline"/>
        </w:rPr>
        <w:t xml:space="preserve"> </w:t>
      </w:r>
      <w:r w:rsidRPr="004379DD">
        <w:rPr>
          <w:rStyle w:val="Emphasis"/>
          <w:highlight w:val="cyan"/>
        </w:rPr>
        <w:t>not bureaucrats</w:t>
      </w:r>
      <w:r w:rsidRPr="005054EC">
        <w:rPr>
          <w:rStyle w:val="StyleUnderline"/>
        </w:rPr>
        <w:t xml:space="preserve"> wielding the power of the state, </w:t>
      </w:r>
      <w:r w:rsidRPr="004379DD">
        <w:rPr>
          <w:rStyle w:val="Emphasis"/>
          <w:highlight w:val="cyan"/>
        </w:rPr>
        <w:t>should dictate</w:t>
      </w:r>
      <w:r w:rsidRPr="004379DD">
        <w:rPr>
          <w:rStyle w:val="StyleUnderline"/>
          <w:highlight w:val="cyan"/>
        </w:rPr>
        <w:t xml:space="preserve"> the </w:t>
      </w:r>
      <w:r w:rsidRPr="004379DD">
        <w:rPr>
          <w:rStyle w:val="Emphasis"/>
          <w:highlight w:val="cyan"/>
        </w:rPr>
        <w:t>path</w:t>
      </w:r>
      <w:r w:rsidRPr="004379DD">
        <w:rPr>
          <w:rStyle w:val="StyleUnderline"/>
          <w:highlight w:val="cyan"/>
        </w:rPr>
        <w:t xml:space="preserve"> of AI</w:t>
      </w:r>
      <w:r w:rsidRPr="005054EC">
        <w:rPr>
          <w:rStyle w:val="StyleUnderline"/>
        </w:rPr>
        <w:t xml:space="preserve"> innovation</w:t>
      </w:r>
      <w:r w:rsidRPr="005054EC">
        <w:rPr>
          <w:sz w:val="16"/>
        </w:rPr>
        <w:t>.</w:t>
      </w:r>
    </w:p>
    <w:p w14:paraId="5A31E3BE" w14:textId="77777777" w:rsidR="00EE7FF4" w:rsidRDefault="00EE7FF4" w:rsidP="00EE7FF4">
      <w:pPr>
        <w:pStyle w:val="Analytic"/>
        <w:rPr>
          <w:u w:val="single"/>
        </w:rPr>
      </w:pPr>
    </w:p>
    <w:p w14:paraId="46FACAE9" w14:textId="77777777" w:rsidR="00EE7FF4" w:rsidRPr="005054EC" w:rsidRDefault="00EE7FF4" w:rsidP="00EE7FF4">
      <w:pPr>
        <w:rPr>
          <w:sz w:val="16"/>
        </w:rPr>
      </w:pPr>
    </w:p>
    <w:p w14:paraId="1E473326" w14:textId="172EF438" w:rsidR="00EE7FF4" w:rsidRDefault="00EE7FF4" w:rsidP="00EE7FF4">
      <w:pPr>
        <w:pStyle w:val="Heading3"/>
      </w:pPr>
      <w:bookmarkStart w:id="6" w:name="_Hlk218336903"/>
      <w:bookmarkEnd w:id="5"/>
      <w:r>
        <w:t xml:space="preserve">AT: </w:t>
      </w:r>
      <w:r w:rsidR="00BE6F9B">
        <w:t>Employment CP---2AC</w:t>
      </w:r>
      <w:r>
        <w:t xml:space="preserve"> </w:t>
      </w:r>
    </w:p>
    <w:p w14:paraId="2C81FEDD" w14:textId="77777777" w:rsidR="00EE7FF4" w:rsidRDefault="00EE7FF4" w:rsidP="00EE7FF4">
      <w:pPr>
        <w:pStyle w:val="Analytic"/>
      </w:pPr>
    </w:p>
    <w:p w14:paraId="121B37C2" w14:textId="77777777" w:rsidR="00EE7FF4" w:rsidRDefault="00EE7FF4" w:rsidP="00EE7FF4">
      <w:pPr>
        <w:pStyle w:val="Heading4"/>
      </w:pPr>
      <w:r>
        <w:t xml:space="preserve">5. Firm negotiations are key: </w:t>
      </w:r>
    </w:p>
    <w:p w14:paraId="3936CE4A" w14:textId="77777777" w:rsidR="00EE7FF4" w:rsidRPr="00566A68" w:rsidRDefault="00EE7FF4" w:rsidP="00EE7FF4">
      <w:pPr>
        <w:pStyle w:val="Heading4"/>
      </w:pPr>
      <w:r>
        <w:t xml:space="preserve">a. </w:t>
      </w:r>
      <w:r w:rsidRPr="00566A68">
        <w:t>FLEXIBILITY</w:t>
      </w:r>
      <w:r>
        <w:t xml:space="preserve">. </w:t>
      </w:r>
      <w:r w:rsidRPr="00566A68">
        <w:t xml:space="preserve">same wages mean no incentive for tailored data sets. </w:t>
      </w:r>
    </w:p>
    <w:p w14:paraId="0694CB4C" w14:textId="77777777" w:rsidR="00EE7FF4" w:rsidRPr="00566A68" w:rsidRDefault="00EE7FF4" w:rsidP="00EE7FF4">
      <w:r w:rsidRPr="00566A68">
        <w:rPr>
          <w:rStyle w:val="Style13ptBold"/>
        </w:rPr>
        <w:t>Vernuccio 21</w:t>
      </w:r>
      <w:r w:rsidRPr="00566A68">
        <w:t xml:space="preserve"> [F. Vincent. President and Founder of Institute for the American Worker. 4-17-2021. "Sectoral bargaining is bad for workers and the American economy". https://thehill.com/opinion/finance/548054-sectoral-bargaining-is-bad-for-workers-and-the-american-economy/. ctdunc]</w:t>
      </w:r>
    </w:p>
    <w:p w14:paraId="1547D0FE" w14:textId="77777777" w:rsidR="00EE7FF4" w:rsidRPr="00566A68" w:rsidRDefault="00EE7FF4" w:rsidP="00EE7FF4">
      <w:pPr>
        <w:rPr>
          <w:sz w:val="16"/>
        </w:rPr>
      </w:pPr>
      <w:r w:rsidRPr="00566A68">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7F296474" w14:textId="77777777" w:rsidR="00EE7FF4" w:rsidRPr="00566A68" w:rsidRDefault="00EE7FF4" w:rsidP="00EE7FF4">
      <w:pPr>
        <w:rPr>
          <w:sz w:val="16"/>
        </w:rPr>
      </w:pPr>
      <w:r w:rsidRPr="00566A68">
        <w:rPr>
          <w:sz w:val="16"/>
        </w:rPr>
        <w:t xml:space="preserve">One of its top lawyers explained: </w:t>
      </w:r>
      <w:r w:rsidRPr="00566A68">
        <w:rPr>
          <w:rStyle w:val="StyleUnderline"/>
        </w:rPr>
        <w:t>The Connecticut bill would “de facto be creating a third category of worker” — neither an employee nor an independent contractor.</w:t>
      </w:r>
      <w:r w:rsidRPr="00566A68">
        <w:rPr>
          <w:sz w:val="16"/>
        </w:rPr>
        <w:t xml:space="preserve"> The labor federation prefers a national version of California’s AB5 law, </w:t>
      </w:r>
      <w:r w:rsidRPr="00566A68">
        <w:rPr>
          <w:rStyle w:val="StyleUnderline"/>
        </w:rPr>
        <w:t>which makes it difficult for independent workers to work for themselves.</w:t>
      </w:r>
      <w:r w:rsidRPr="00566A68">
        <w:rPr>
          <w:sz w:val="16"/>
        </w:rPr>
        <w:t xml:space="preserve"> (Many independent workers have noted that the law has hurt them.)</w:t>
      </w:r>
    </w:p>
    <w:p w14:paraId="71FFC194" w14:textId="77777777" w:rsidR="00EE7FF4" w:rsidRPr="00566A68" w:rsidRDefault="00EE7FF4" w:rsidP="00EE7FF4">
      <w:pPr>
        <w:rPr>
          <w:sz w:val="16"/>
        </w:rPr>
      </w:pPr>
      <w:r w:rsidRPr="00566A68">
        <w:rPr>
          <w:sz w:val="16"/>
        </w:rPr>
        <w:t xml:space="preserve">Bill Samuel, the AFL-CIO’s top lobbyist, previously raised concerns that </w:t>
      </w:r>
      <w:r w:rsidRPr="00566A68">
        <w:rPr>
          <w:rStyle w:val="StyleUnderline"/>
          <w:highlight w:val="cyan"/>
        </w:rPr>
        <w:t>sectoral bargaining</w:t>
      </w:r>
      <w:r w:rsidRPr="00566A68">
        <w:rPr>
          <w:rStyle w:val="StyleUnderline"/>
        </w:rPr>
        <w:t xml:space="preserve"> also could </w:t>
      </w:r>
      <w:r w:rsidRPr="00566A68">
        <w:rPr>
          <w:rStyle w:val="Emphasis"/>
          <w:highlight w:val="cyan"/>
        </w:rPr>
        <w:t>undermine pay</w:t>
      </w:r>
      <w:r w:rsidRPr="00566A68">
        <w:rPr>
          <w:rStyle w:val="StyleUnderline"/>
        </w:rPr>
        <w:t xml:space="preserve"> and benefits negotiated through current union contracts.</w:t>
      </w:r>
      <w:r w:rsidRPr="00566A68">
        <w:rPr>
          <w:sz w:val="16"/>
        </w:rPr>
        <w:t xml:space="preserve"> While some union officials think that a one-size-fits-all approach would harm their sales pitch to current competitive and prospective members, advocates of sectoral bargaining have a different focus. The House Democrats’ report from the labor committee recommended it as a way of “eliminating the perceived disadvantage from unionization.” </w:t>
      </w:r>
    </w:p>
    <w:p w14:paraId="7BB24C50" w14:textId="77777777" w:rsidR="00EE7FF4" w:rsidRPr="00566A68" w:rsidRDefault="00EE7FF4" w:rsidP="00EE7FF4">
      <w:pPr>
        <w:rPr>
          <w:sz w:val="16"/>
        </w:rPr>
      </w:pPr>
      <w:r w:rsidRPr="00566A68">
        <w:rPr>
          <w:rStyle w:val="StyleUnderline"/>
        </w:rPr>
        <w:t xml:space="preserve">Lost in this conversation are the </w:t>
      </w:r>
      <w:r w:rsidRPr="00566A68">
        <w:rPr>
          <w:rStyle w:val="Emphasis"/>
        </w:rPr>
        <w:t>preferences of workers</w:t>
      </w:r>
      <w:r w:rsidRPr="00566A68">
        <w:rPr>
          <w:sz w:val="16"/>
        </w:rPr>
        <w:t xml:space="preserve">. Polling data repeatedly have shown that gig workers prefer to be their own boss. And under sectoral bargaining, </w:t>
      </w:r>
      <w:r w:rsidRPr="00566A68">
        <w:rPr>
          <w:rStyle w:val="StyleUnderline"/>
        </w:rPr>
        <w:t xml:space="preserve">employees in unionized industries would have a harder time getting raises by switching jobs, </w:t>
      </w:r>
      <w:r w:rsidRPr="00566A68">
        <w:rPr>
          <w:rStyle w:val="StyleUnderline"/>
          <w:highlight w:val="cyan"/>
        </w:rPr>
        <w:t xml:space="preserve">since all </w:t>
      </w:r>
      <w:r w:rsidRPr="00566A68">
        <w:rPr>
          <w:rStyle w:val="Emphasis"/>
          <w:highlight w:val="cyan"/>
        </w:rPr>
        <w:t>employers</w:t>
      </w:r>
      <w:r w:rsidRPr="00566A68">
        <w:rPr>
          <w:rStyle w:val="StyleUnderline"/>
        </w:rPr>
        <w:t xml:space="preserve"> would </w:t>
      </w:r>
      <w:r w:rsidRPr="00566A68">
        <w:rPr>
          <w:rStyle w:val="Emphasis"/>
          <w:highlight w:val="cyan"/>
        </w:rPr>
        <w:t>pay the same</w:t>
      </w:r>
      <w:r w:rsidRPr="00566A68">
        <w:rPr>
          <w:rStyle w:val="StyleUnderline"/>
          <w:highlight w:val="cyan"/>
        </w:rPr>
        <w:t>.</w:t>
      </w:r>
    </w:p>
    <w:p w14:paraId="02269B84" w14:textId="77777777" w:rsidR="00EE7FF4" w:rsidRPr="00A4360B" w:rsidRDefault="00EE7FF4" w:rsidP="00EE7FF4">
      <w:pPr>
        <w:rPr>
          <w:u w:val="single"/>
        </w:rPr>
      </w:pPr>
      <w:r w:rsidRPr="00566A68">
        <w:rPr>
          <w:rStyle w:val="StyleUnderline"/>
          <w:highlight w:val="cyan"/>
        </w:rPr>
        <w:t>S</w:t>
      </w:r>
      <w:r w:rsidRPr="00566A68">
        <w:rPr>
          <w:rStyle w:val="StyleUnderline"/>
        </w:rPr>
        <w:t xml:space="preserve">ectoral </w:t>
      </w:r>
      <w:r w:rsidRPr="00566A68">
        <w:rPr>
          <w:rStyle w:val="StyleUnderline"/>
          <w:highlight w:val="cyan"/>
        </w:rPr>
        <w:t>b</w:t>
      </w:r>
      <w:r w:rsidRPr="00566A68">
        <w:rPr>
          <w:rStyle w:val="StyleUnderline"/>
        </w:rPr>
        <w:t xml:space="preserve">argaining would </w:t>
      </w:r>
      <w:r w:rsidRPr="00566A68">
        <w:rPr>
          <w:rStyle w:val="StyleUnderline"/>
          <w:highlight w:val="cyan"/>
        </w:rPr>
        <w:t xml:space="preserve">take </w:t>
      </w:r>
      <w:r w:rsidRPr="00566A68">
        <w:rPr>
          <w:rStyle w:val="Emphasis"/>
          <w:highlight w:val="cyan"/>
        </w:rPr>
        <w:t>flexibility</w:t>
      </w:r>
      <w:r w:rsidRPr="00566A68">
        <w:rPr>
          <w:rStyle w:val="StyleUnderline"/>
          <w:highlight w:val="cyan"/>
        </w:rPr>
        <w:t xml:space="preserve"> and competition out</w:t>
      </w:r>
      <w:r w:rsidRPr="00566A68">
        <w:rPr>
          <w:rStyle w:val="StyleUnderline"/>
        </w:rPr>
        <w:t xml:space="preserve"> of large parts of the American economy. The </w:t>
      </w:r>
      <w:r w:rsidRPr="00566A68">
        <w:rPr>
          <w:rStyle w:val="StyleUnderline"/>
          <w:highlight w:val="cyan"/>
        </w:rPr>
        <w:t>likely results</w:t>
      </w:r>
      <w:r w:rsidRPr="00566A68">
        <w:rPr>
          <w:rStyle w:val="StyleUnderline"/>
        </w:rPr>
        <w:t xml:space="preserve">: wage stagnation for employees, fewer options for job creators and </w:t>
      </w:r>
      <w:r w:rsidRPr="00566A68">
        <w:rPr>
          <w:rStyle w:val="StyleUnderline"/>
          <w:highlight w:val="cyan"/>
        </w:rPr>
        <w:t>in</w:t>
      </w:r>
      <w:r w:rsidRPr="00566A68">
        <w:rPr>
          <w:rStyle w:val="StyleUnderline"/>
        </w:rPr>
        <w:t xml:space="preserve">dependent workers, and </w:t>
      </w:r>
      <w:r w:rsidRPr="00566A68">
        <w:rPr>
          <w:rStyle w:val="Emphasis"/>
          <w:highlight w:val="cyan"/>
        </w:rPr>
        <w:t>higher prices for everyone.</w:t>
      </w:r>
    </w:p>
    <w:p w14:paraId="1E28D393" w14:textId="77777777" w:rsidR="00EE7FF4" w:rsidRDefault="00EE7FF4" w:rsidP="00EE7FF4">
      <w:pPr>
        <w:pStyle w:val="Heading4"/>
      </w:pPr>
      <w:r>
        <w:t>b</w:t>
      </w:r>
      <w:r w:rsidRPr="00A4360B">
        <w:t>.</w:t>
      </w:r>
      <w:r>
        <w:rPr>
          <w:u w:val="single"/>
        </w:rPr>
        <w:t xml:space="preserve"> </w:t>
      </w:r>
      <w:bookmarkStart w:id="7" w:name="_Hlk208135544"/>
      <w:r w:rsidRPr="00184B81">
        <w:rPr>
          <w:u w:val="single"/>
        </w:rPr>
        <w:t>INDUSTRY COLLAPSE</w:t>
      </w:r>
      <w:r>
        <w:t xml:space="preserve">. Decentralized systems allow negotiators to </w:t>
      </w:r>
      <w:r w:rsidRPr="00184B81">
        <w:rPr>
          <w:u w:val="single"/>
        </w:rPr>
        <w:t>survive</w:t>
      </w:r>
      <w:r>
        <w:t xml:space="preserve"> agreements. </w:t>
      </w:r>
    </w:p>
    <w:p w14:paraId="1F495FDC" w14:textId="77777777" w:rsidR="00EE7FF4" w:rsidRPr="00184B81" w:rsidRDefault="00EE7FF4" w:rsidP="00EE7FF4">
      <w:r w:rsidRPr="00184B81">
        <w:rPr>
          <w:rStyle w:val="Style13ptBold"/>
        </w:rPr>
        <w:t>OECD 18</w:t>
      </w:r>
      <w:r w:rsidRPr="00184B81">
        <w:t xml:space="preserve"> [OECD; Employment Outlook. “OECD Employment Outlook 2018” https://www.oecd.org/content/dam/oecd/en/publications/reports/2018/07/oecd-employment-outlook-2018_g1g8f61d/empl_outlook-2018-en.pdf. Minion]</w:t>
      </w:r>
    </w:p>
    <w:p w14:paraId="5CEF40E7" w14:textId="77777777" w:rsidR="00EE7FF4" w:rsidRPr="00184B81" w:rsidRDefault="00EE7FF4" w:rsidP="00EE7FF4">
      <w:pPr>
        <w:rPr>
          <w:sz w:val="16"/>
        </w:rPr>
      </w:pPr>
      <w:r w:rsidRPr="00184B81">
        <w:rPr>
          <w:sz w:val="16"/>
        </w:rPr>
        <w:t xml:space="preserve">Wage co-ordination: </w:t>
      </w:r>
      <w:r w:rsidRPr="00A4360B">
        <w:rPr>
          <w:rStyle w:val="Emphasis"/>
          <w:highlight w:val="cyan"/>
        </w:rPr>
        <w:t>Wage co-ordination</w:t>
      </w:r>
      <w:r w:rsidRPr="00184B81">
        <w:rPr>
          <w:sz w:val="16"/>
        </w:rPr>
        <w:t xml:space="preserve"> between sector-level agreements (or as </w:t>
      </w:r>
      <w:r w:rsidRPr="00A4360B">
        <w:rPr>
          <w:rStyle w:val="StyleUnderline"/>
          <w:highlight w:val="cyan"/>
        </w:rPr>
        <w:t>in</w:t>
      </w:r>
      <w:r w:rsidRPr="00184B81">
        <w:rPr>
          <w:rStyle w:val="StyleUnderline"/>
        </w:rPr>
        <w:t xml:space="preserve"> the</w:t>
      </w:r>
      <w:r w:rsidRPr="00184B81">
        <w:rPr>
          <w:sz w:val="16"/>
        </w:rPr>
        <w:t xml:space="preserve"> case </w:t>
      </w:r>
      <w:r w:rsidRPr="00184B81">
        <w:rPr>
          <w:rStyle w:val="StyleUnderline"/>
        </w:rPr>
        <w:t>of</w:t>
      </w:r>
      <w:r w:rsidRPr="00184B81">
        <w:rPr>
          <w:sz w:val="16"/>
        </w:rPr>
        <w:t xml:space="preserve"> Japan between </w:t>
      </w:r>
      <w:r w:rsidRPr="00184B81">
        <w:rPr>
          <w:rStyle w:val="Emphasis"/>
        </w:rPr>
        <w:t>firm</w:t>
      </w:r>
      <w:r w:rsidRPr="00A4360B">
        <w:rPr>
          <w:rStyle w:val="Emphasis"/>
          <w:highlight w:val="cyan"/>
        </w:rPr>
        <w:t>-level agreements</w:t>
      </w:r>
      <w:r w:rsidRPr="00184B81">
        <w:rPr>
          <w:sz w:val="16"/>
        </w:rPr>
        <w:t xml:space="preserve">) </w:t>
      </w:r>
      <w:r w:rsidRPr="00A4360B">
        <w:rPr>
          <w:rStyle w:val="StyleUnderline"/>
          <w:highlight w:val="cyan"/>
        </w:rPr>
        <w:t>helps</w:t>
      </w:r>
      <w:r w:rsidRPr="00184B81">
        <w:rPr>
          <w:rStyle w:val="StyleUnderline"/>
        </w:rPr>
        <w:t xml:space="preserve"> </w:t>
      </w:r>
      <w:r w:rsidRPr="00A4360B">
        <w:rPr>
          <w:rStyle w:val="Emphasis"/>
          <w:highlight w:val="cyan"/>
        </w:rPr>
        <w:t>negotiators internalise</w:t>
      </w:r>
      <w:r w:rsidRPr="00184B81">
        <w:rPr>
          <w:rStyle w:val="StyleUnderline"/>
        </w:rPr>
        <w:t xml:space="preserve"> the </w:t>
      </w:r>
      <w:r w:rsidRPr="00A4360B">
        <w:rPr>
          <w:rStyle w:val="Emphasis"/>
          <w:highlight w:val="cyan"/>
        </w:rPr>
        <w:t>macroeconomic effects</w:t>
      </w:r>
      <w:r w:rsidRPr="00A4360B">
        <w:rPr>
          <w:sz w:val="16"/>
          <w:highlight w:val="cyan"/>
        </w:rPr>
        <w:t xml:space="preserve"> </w:t>
      </w:r>
      <w:r w:rsidRPr="00A4360B">
        <w:rPr>
          <w:rStyle w:val="StyleUnderline"/>
          <w:highlight w:val="cyan"/>
        </w:rPr>
        <w:t>of</w:t>
      </w:r>
      <w:r w:rsidRPr="00184B81">
        <w:rPr>
          <w:rStyle w:val="StyleUnderline"/>
        </w:rPr>
        <w:t xml:space="preserve"> the </w:t>
      </w:r>
      <w:r w:rsidRPr="00A4360B">
        <w:rPr>
          <w:rStyle w:val="Emphasis"/>
          <w:highlight w:val="cyan"/>
        </w:rPr>
        <w:t>terms set</w:t>
      </w:r>
      <w:r w:rsidRPr="00184B81">
        <w:rPr>
          <w:rStyle w:val="StyleUnderline"/>
        </w:rPr>
        <w:t xml:space="preserve"> in </w:t>
      </w:r>
      <w:r w:rsidRPr="00184B81">
        <w:rPr>
          <w:rStyle w:val="Emphasis"/>
        </w:rPr>
        <w:t>collective agreements</w:t>
      </w:r>
      <w:r w:rsidRPr="00184B81">
        <w:rPr>
          <w:sz w:val="16"/>
        </w:rPr>
        <w:t xml:space="preserve">. This is typically achieved by </w:t>
      </w:r>
      <w:r w:rsidRPr="00A4360B">
        <w:rPr>
          <w:rStyle w:val="StyleUnderline"/>
          <w:highlight w:val="cyan"/>
        </w:rPr>
        <w:t>keeping</w:t>
      </w:r>
      <w:r w:rsidRPr="00184B81">
        <w:rPr>
          <w:rStyle w:val="StyleUnderline"/>
        </w:rPr>
        <w:t xml:space="preserve"> wage </w:t>
      </w:r>
      <w:r w:rsidRPr="00A4360B">
        <w:rPr>
          <w:rStyle w:val="StyleUnderline"/>
          <w:highlight w:val="cyan"/>
        </w:rPr>
        <w:t>increases</w:t>
      </w:r>
      <w:r w:rsidRPr="00184B81">
        <w:rPr>
          <w:sz w:val="16"/>
        </w:rPr>
        <w:t xml:space="preserve"> in the non-tradable sector </w:t>
      </w:r>
      <w:r w:rsidRPr="00A4360B">
        <w:rPr>
          <w:rStyle w:val="StyleUnderline"/>
          <w:highlight w:val="cyan"/>
        </w:rPr>
        <w:t>in line with what can be afforded</w:t>
      </w:r>
      <w:r w:rsidRPr="00184B81">
        <w:rPr>
          <w:sz w:val="16"/>
        </w:rPr>
        <w:t xml:space="preserve"> by the tradable sector </w:t>
      </w:r>
      <w:r w:rsidRPr="00184B81">
        <w:rPr>
          <w:rStyle w:val="StyleUnderline"/>
        </w:rPr>
        <w:t xml:space="preserve">or by </w:t>
      </w:r>
      <w:r w:rsidRPr="00A4360B">
        <w:rPr>
          <w:rStyle w:val="StyleUnderline"/>
          <w:highlight w:val="cyan"/>
        </w:rPr>
        <w:t>strengthening</w:t>
      </w:r>
      <w:r w:rsidRPr="00184B81">
        <w:rPr>
          <w:rStyle w:val="StyleUnderline"/>
        </w:rPr>
        <w:t xml:space="preserve"> the </w:t>
      </w:r>
      <w:r w:rsidRPr="00A4360B">
        <w:rPr>
          <w:rStyle w:val="StyleUnderline"/>
          <w:highlight w:val="cyan"/>
        </w:rPr>
        <w:t>ability of</w:t>
      </w:r>
      <w:r w:rsidRPr="00184B81">
        <w:rPr>
          <w:rStyle w:val="StyleUnderline"/>
        </w:rPr>
        <w:t xml:space="preserve"> the </w:t>
      </w:r>
      <w:r w:rsidRPr="00A4360B">
        <w:rPr>
          <w:rStyle w:val="Emphasis"/>
          <w:highlight w:val="cyan"/>
        </w:rPr>
        <w:t>system</w:t>
      </w:r>
      <w:r w:rsidRPr="00A4360B">
        <w:rPr>
          <w:rStyle w:val="StyleUnderline"/>
          <w:highlight w:val="cyan"/>
        </w:rPr>
        <w:t xml:space="preserve"> to </w:t>
      </w:r>
      <w:r w:rsidRPr="00A4360B">
        <w:rPr>
          <w:rStyle w:val="Emphasis"/>
          <w:highlight w:val="cyan"/>
        </w:rPr>
        <w:t>adjust wages</w:t>
      </w:r>
      <w:r w:rsidRPr="00184B81">
        <w:rPr>
          <w:rStyle w:val="StyleUnderline"/>
        </w:rPr>
        <w:t xml:space="preserve"> </w:t>
      </w:r>
      <w:r w:rsidRPr="00184B81">
        <w:rPr>
          <w:sz w:val="16"/>
        </w:rPr>
        <w:t>or working time</w:t>
      </w:r>
      <w:r w:rsidRPr="00184B81">
        <w:rPr>
          <w:rStyle w:val="StyleUnderline"/>
          <w:sz w:val="16"/>
        </w:rPr>
        <w:t xml:space="preserve"> </w:t>
      </w:r>
      <w:r w:rsidRPr="00A4360B">
        <w:rPr>
          <w:rStyle w:val="Emphasis"/>
          <w:highlight w:val="cyan"/>
        </w:rPr>
        <w:t>in the face of</w:t>
      </w:r>
      <w:r w:rsidRPr="00184B81">
        <w:rPr>
          <w:rStyle w:val="StyleUnderline"/>
        </w:rPr>
        <w:t xml:space="preserve"> a </w:t>
      </w:r>
      <w:r w:rsidRPr="00A4360B">
        <w:rPr>
          <w:rStyle w:val="Emphasis"/>
          <w:highlight w:val="cyan"/>
        </w:rPr>
        <w:t>macroeconomic downturn</w:t>
      </w:r>
      <w:r w:rsidRPr="00184B81">
        <w:rPr>
          <w:sz w:val="16"/>
        </w:rPr>
        <w:t xml:space="preserve">. Co-ordination can therefore serve as an instrument for wage moderation and earnings </w:t>
      </w:r>
      <w:r w:rsidRPr="00A4360B">
        <w:rPr>
          <w:rStyle w:val="StyleUnderline"/>
          <w:highlight w:val="cyan"/>
        </w:rPr>
        <w:t>flexibility</w:t>
      </w:r>
      <w:r w:rsidRPr="00184B81">
        <w:rPr>
          <w:rStyle w:val="StyleUnderline"/>
        </w:rPr>
        <w:t xml:space="preserve"> over the business cycle</w:t>
      </w:r>
      <w:r w:rsidRPr="00184B81">
        <w:rPr>
          <w:sz w:val="16"/>
        </w:rPr>
        <w:t xml:space="preserve">, with potential </w:t>
      </w:r>
      <w:r w:rsidRPr="00A4360B">
        <w:rPr>
          <w:rStyle w:val="StyleUnderline"/>
          <w:highlight w:val="cyan"/>
        </w:rPr>
        <w:t>benefits</w:t>
      </w:r>
      <w:r w:rsidRPr="00184B81">
        <w:rPr>
          <w:sz w:val="16"/>
        </w:rPr>
        <w:t xml:space="preserve"> for employment and </w:t>
      </w:r>
      <w:r w:rsidRPr="00A4360B">
        <w:rPr>
          <w:rStyle w:val="Emphasis"/>
          <w:highlight w:val="cyan"/>
        </w:rPr>
        <w:t>resilience</w:t>
      </w:r>
      <w:r w:rsidRPr="00184B81">
        <w:rPr>
          <w:sz w:val="16"/>
        </w:rPr>
        <w:t xml:space="preserve">. </w:t>
      </w:r>
    </w:p>
    <w:bookmarkEnd w:id="7"/>
    <w:p w14:paraId="6199D0C8" w14:textId="77777777" w:rsidR="00EE7FF4" w:rsidRDefault="00EE7FF4" w:rsidP="00EE7FF4">
      <w:pPr>
        <w:pStyle w:val="Heading4"/>
      </w:pPr>
      <w:r>
        <w:t>c</w:t>
      </w:r>
      <w:r w:rsidRPr="00A4360B">
        <w:t>.</w:t>
      </w:r>
      <w:r>
        <w:rPr>
          <w:u w:val="single"/>
        </w:rPr>
        <w:t xml:space="preserve"> </w:t>
      </w:r>
      <w:r w:rsidRPr="00184B81">
        <w:rPr>
          <w:u w:val="single"/>
        </w:rPr>
        <w:t>INCENTIVES</w:t>
      </w:r>
      <w:r>
        <w:t xml:space="preserve">. Firm-specific bargaining is </w:t>
      </w:r>
      <w:r w:rsidRPr="00184B81">
        <w:rPr>
          <w:u w:val="single"/>
        </w:rPr>
        <w:t>empirically linked</w:t>
      </w:r>
      <w:r>
        <w:t xml:space="preserve"> to higher </w:t>
      </w:r>
      <w:r>
        <w:rPr>
          <w:u w:val="single"/>
        </w:rPr>
        <w:t>data</w:t>
      </w:r>
      <w:r w:rsidRPr="00184B81">
        <w:rPr>
          <w:u w:val="single"/>
        </w:rPr>
        <w:t xml:space="preserve"> premiums</w:t>
      </w:r>
      <w:r>
        <w:t xml:space="preserve">. </w:t>
      </w:r>
    </w:p>
    <w:p w14:paraId="64EB73F4" w14:textId="77777777" w:rsidR="00EE7FF4" w:rsidRPr="00184B81" w:rsidRDefault="00EE7FF4" w:rsidP="00EE7FF4">
      <w:r w:rsidRPr="00184B81">
        <w:rPr>
          <w:rStyle w:val="Style13ptBold"/>
        </w:rPr>
        <w:t>OECD 18</w:t>
      </w:r>
      <w:r w:rsidRPr="00184B81">
        <w:t xml:space="preserve"> [OECD; Employment Outlook. “OECD Employment Outlook 2018” https://www.oecd.org/content/dam/oecd/en/publications/reports/2018/07/oecd-employment-outlook-2018_g1g8f61d/empl_outlook-2018-en.pdf. Minion]</w:t>
      </w:r>
    </w:p>
    <w:p w14:paraId="37CC35AD" w14:textId="77777777" w:rsidR="00EE7FF4" w:rsidRPr="00184B81" w:rsidRDefault="00EE7FF4" w:rsidP="00EE7FF4">
      <w:pPr>
        <w:rPr>
          <w:sz w:val="16"/>
        </w:rPr>
      </w:pPr>
      <w:r w:rsidRPr="005D2A95">
        <w:rPr>
          <w:rStyle w:val="Emphasis"/>
          <w:highlight w:val="cyan"/>
        </w:rPr>
        <w:t>Workers</w:t>
      </w:r>
      <w:r w:rsidRPr="00184B81">
        <w:rPr>
          <w:sz w:val="16"/>
        </w:rPr>
        <w:t xml:space="preserve"> </w:t>
      </w:r>
      <w:r w:rsidRPr="00184B81">
        <w:rPr>
          <w:rStyle w:val="StyleUnderline"/>
        </w:rPr>
        <w:t xml:space="preserve">are </w:t>
      </w:r>
      <w:r w:rsidRPr="005D2A95">
        <w:rPr>
          <w:rStyle w:val="Emphasis"/>
          <w:highlight w:val="cyan"/>
        </w:rPr>
        <w:t>paid more</w:t>
      </w:r>
      <w:r w:rsidRPr="005D2A95">
        <w:rPr>
          <w:rStyle w:val="StyleUnderline"/>
          <w:highlight w:val="cyan"/>
        </w:rPr>
        <w:t xml:space="preserve"> with </w:t>
      </w:r>
      <w:r w:rsidRPr="005D2A95">
        <w:rPr>
          <w:rStyle w:val="Emphasis"/>
          <w:highlight w:val="cyan"/>
        </w:rPr>
        <w:t>firm-level bargaining</w:t>
      </w:r>
      <w:r w:rsidRPr="00184B81">
        <w:rPr>
          <w:sz w:val="16"/>
        </w:rPr>
        <w:t xml:space="preserve">, while </w:t>
      </w:r>
      <w:r w:rsidRPr="005D2A95">
        <w:rPr>
          <w:rStyle w:val="Emphasis"/>
          <w:highlight w:val="cyan"/>
        </w:rPr>
        <w:t>sector-level bargaining</w:t>
      </w:r>
      <w:r w:rsidRPr="005D2A95">
        <w:rPr>
          <w:rStyle w:val="StyleUnderline"/>
          <w:highlight w:val="cyan"/>
        </w:rPr>
        <w:t xml:space="preserve"> is </w:t>
      </w:r>
      <w:r w:rsidRPr="005D2A95">
        <w:rPr>
          <w:rStyle w:val="Emphasis"/>
          <w:highlight w:val="cyan"/>
        </w:rPr>
        <w:t>not associated</w:t>
      </w:r>
      <w:r w:rsidRPr="00184B81">
        <w:rPr>
          <w:rStyle w:val="StyleUnderline"/>
        </w:rPr>
        <w:t xml:space="preserve"> with relatively </w:t>
      </w:r>
      <w:r w:rsidRPr="005D2A95">
        <w:rPr>
          <w:rStyle w:val="Emphasis"/>
          <w:highlight w:val="cyan"/>
        </w:rPr>
        <w:t>higher pay on average</w:t>
      </w:r>
      <w:r w:rsidRPr="00184B81">
        <w:rPr>
          <w:sz w:val="16"/>
        </w:rPr>
        <w:t xml:space="preserve"> (Figure 3.7). This is not surprising as firm-level negotiations can often only raise wages relative to sector-level agreements. The </w:t>
      </w:r>
      <w:r w:rsidRPr="00184B81">
        <w:rPr>
          <w:rStyle w:val="StyleUnderline"/>
        </w:rPr>
        <w:t xml:space="preserve">differences in </w:t>
      </w:r>
      <w:r w:rsidRPr="005D2A95">
        <w:rPr>
          <w:rStyle w:val="StyleUnderline"/>
          <w:highlight w:val="cyan"/>
        </w:rPr>
        <w:t>wages</w:t>
      </w:r>
      <w:r w:rsidRPr="00184B81">
        <w:rPr>
          <w:sz w:val="16"/>
        </w:rPr>
        <w:t xml:space="preserve"> may also </w:t>
      </w:r>
      <w:r w:rsidRPr="005D2A95">
        <w:rPr>
          <w:rStyle w:val="StyleUnderline"/>
          <w:highlight w:val="cyan"/>
        </w:rPr>
        <w:t xml:space="preserve">signal </w:t>
      </w:r>
      <w:r w:rsidRPr="005D2A95">
        <w:rPr>
          <w:rStyle w:val="Emphasis"/>
          <w:highlight w:val="cyan"/>
        </w:rPr>
        <w:t>higher productivity</w:t>
      </w:r>
      <w:r w:rsidRPr="00184B81">
        <w:rPr>
          <w:sz w:val="16"/>
        </w:rPr>
        <w:t xml:space="preserve"> </w:t>
      </w:r>
      <w:r w:rsidRPr="00184B81">
        <w:rPr>
          <w:rStyle w:val="StyleUnderline"/>
        </w:rPr>
        <w:t xml:space="preserve">in companies </w:t>
      </w:r>
      <w:r w:rsidRPr="005D2A95">
        <w:rPr>
          <w:rStyle w:val="StyleUnderline"/>
          <w:highlight w:val="cyan"/>
        </w:rPr>
        <w:t xml:space="preserve">with </w:t>
      </w:r>
      <w:r w:rsidRPr="005D2A95">
        <w:rPr>
          <w:rStyle w:val="Emphasis"/>
          <w:highlight w:val="cyan"/>
        </w:rPr>
        <w:t>firm-level bargaining</w:t>
      </w:r>
      <w:r w:rsidRPr="00184B81">
        <w:rPr>
          <w:sz w:val="16"/>
        </w:rPr>
        <w:t xml:space="preserve">. </w:t>
      </w:r>
      <w:r w:rsidRPr="00184B81">
        <w:rPr>
          <w:rStyle w:val="StyleUnderline"/>
        </w:rPr>
        <w:t xml:space="preserve">The </w:t>
      </w:r>
      <w:r w:rsidRPr="005D2A95">
        <w:rPr>
          <w:rStyle w:val="Emphasis"/>
          <w:highlight w:val="cyan"/>
        </w:rPr>
        <w:t>results</w:t>
      </w:r>
      <w:r w:rsidRPr="00184B81">
        <w:rPr>
          <w:rStyle w:val="StyleUnderline"/>
        </w:rPr>
        <w:t xml:space="preserve"> are </w:t>
      </w:r>
      <w:r w:rsidRPr="005D2A95">
        <w:rPr>
          <w:rStyle w:val="Emphasis"/>
          <w:highlight w:val="cyan"/>
        </w:rPr>
        <w:t>in line with</w:t>
      </w:r>
      <w:r w:rsidRPr="00184B81">
        <w:rPr>
          <w:rStyle w:val="StyleUnderline"/>
        </w:rPr>
        <w:t xml:space="preserve"> a </w:t>
      </w:r>
      <w:r w:rsidRPr="005D2A95">
        <w:rPr>
          <w:rStyle w:val="Emphasis"/>
          <w:highlight w:val="cyan"/>
        </w:rPr>
        <w:t>large body</w:t>
      </w:r>
      <w:r w:rsidRPr="005D2A95">
        <w:rPr>
          <w:rStyle w:val="StyleUnderline"/>
          <w:highlight w:val="cyan"/>
        </w:rPr>
        <w:t xml:space="preserve"> of</w:t>
      </w:r>
      <w:r w:rsidRPr="00184B81">
        <w:rPr>
          <w:rStyle w:val="StyleUnderline"/>
        </w:rPr>
        <w:t xml:space="preserve"> the </w:t>
      </w:r>
      <w:r w:rsidRPr="005D2A95">
        <w:rPr>
          <w:rStyle w:val="Emphasis"/>
          <w:highlight w:val="cyan"/>
        </w:rPr>
        <w:t>literature</w:t>
      </w:r>
      <w:r w:rsidRPr="00184B81">
        <w:rPr>
          <w:rStyle w:val="StyleUnderline"/>
        </w:rPr>
        <w:t xml:space="preserve"> which finds that sector-level bargaining is not linked with higher wages on average</w:t>
      </w:r>
      <w:r w:rsidRPr="00184B81">
        <w:rPr>
          <w:sz w:val="16"/>
        </w:rPr>
        <w:t xml:space="preserve"> – see Dell’Aringa and Lucifora (1994[36]), Hartog, Leuven and Teulings (2002[37]), Rycx (2003[38]) and Cardoso and Portugal (2005[39]). The variation for sector-level bargaining across countries is large, with a positive premium in some countries and a negative one in others. By contrast, </w:t>
      </w:r>
      <w:r w:rsidRPr="00184B81">
        <w:rPr>
          <w:rStyle w:val="StyleUnderline"/>
        </w:rPr>
        <w:t xml:space="preserve">wages of workers covered by firm-level agreements </w:t>
      </w:r>
      <w:r w:rsidRPr="005D2A95">
        <w:rPr>
          <w:rStyle w:val="StyleUnderline"/>
        </w:rPr>
        <w:t>are</w:t>
      </w:r>
      <w:r w:rsidRPr="00184B81">
        <w:rPr>
          <w:rStyle w:val="StyleUnderline"/>
        </w:rPr>
        <w:t xml:space="preserve"> </w:t>
      </w:r>
      <w:r w:rsidRPr="005D2A95">
        <w:rPr>
          <w:rStyle w:val="Emphasis"/>
          <w:highlight w:val="cyan"/>
        </w:rPr>
        <w:t>higher</w:t>
      </w:r>
      <w:r w:rsidRPr="00184B81">
        <w:rPr>
          <w:rStyle w:val="StyleUnderline"/>
        </w:rPr>
        <w:t xml:space="preserve"> than those of uncovered workers </w:t>
      </w:r>
      <w:r w:rsidRPr="005D2A95">
        <w:rPr>
          <w:rStyle w:val="Emphasis"/>
          <w:sz w:val="30"/>
          <w:szCs w:val="30"/>
          <w:highlight w:val="cyan"/>
        </w:rPr>
        <w:t>in all countries except Latvia</w:t>
      </w:r>
      <w:r w:rsidRPr="00184B81">
        <w:rPr>
          <w:sz w:val="16"/>
        </w:rPr>
        <w:t>. In countries with low collective bargaining coverage, wage inequality can thus rise as firm-level bargaining expands to include more workers, even if wage dispersion is smaller among workers covered by firm-level bargaining than among those who are not.</w:t>
      </w:r>
    </w:p>
    <w:p w14:paraId="3034061D" w14:textId="77777777" w:rsidR="00EE7FF4" w:rsidRDefault="00EE7FF4" w:rsidP="00EE7FF4">
      <w:pPr>
        <w:pStyle w:val="Analytic"/>
      </w:pPr>
    </w:p>
    <w:p w14:paraId="56DB5F53" w14:textId="77777777" w:rsidR="00EE7FF4" w:rsidRPr="00DD5126" w:rsidRDefault="00EE7FF4" w:rsidP="00EE7FF4"/>
    <w:p w14:paraId="38E4D65C" w14:textId="77777777" w:rsidR="00EE7FF4" w:rsidRDefault="00EE7FF4" w:rsidP="00EE7FF4">
      <w:pPr>
        <w:pStyle w:val="Heading3"/>
      </w:pPr>
      <w:r>
        <w:t>AT: States CP---2AC</w:t>
      </w:r>
    </w:p>
    <w:p w14:paraId="3E004DC8" w14:textId="77777777" w:rsidR="00EE7FF4" w:rsidRDefault="00EE7FF4" w:rsidP="00EE7FF4">
      <w:pPr>
        <w:pStyle w:val="Analytic"/>
      </w:pPr>
    </w:p>
    <w:p w14:paraId="2CB4BAA3" w14:textId="77777777" w:rsidR="00EE7FF4" w:rsidRDefault="00EE7FF4" w:rsidP="00EE7FF4">
      <w:pPr>
        <w:pStyle w:val="Heading4"/>
      </w:pPr>
      <w:r>
        <w:t xml:space="preserve">Doesn’t </w:t>
      </w:r>
      <w:r w:rsidRPr="0021187B">
        <w:rPr>
          <w:u w:val="single"/>
        </w:rPr>
        <w:t>solve</w:t>
      </w:r>
      <w:r>
        <w:t xml:space="preserve">: </w:t>
      </w:r>
    </w:p>
    <w:p w14:paraId="2C68D5E9" w14:textId="77777777" w:rsidR="00EE7FF4" w:rsidRDefault="00EE7FF4" w:rsidP="00EE7FF4">
      <w:pPr>
        <w:pStyle w:val="Heading4"/>
      </w:pPr>
      <w:r w:rsidRPr="007D0D4D">
        <w:t xml:space="preserve">1. </w:t>
      </w:r>
      <w:r>
        <w:rPr>
          <w:u w:val="single"/>
        </w:rPr>
        <w:t>Safe harbor.</w:t>
      </w:r>
      <w:r>
        <w:t xml:space="preserve"> is </w:t>
      </w:r>
      <w:r w:rsidRPr="007A1223">
        <w:t>key</w:t>
      </w:r>
      <w:r>
        <w:t xml:space="preserve"> for </w:t>
      </w:r>
      <w:r>
        <w:rPr>
          <w:u w:val="single"/>
        </w:rPr>
        <w:t>CBI</w:t>
      </w:r>
      <w:r>
        <w:t xml:space="preserve"> and the </w:t>
      </w:r>
      <w:r w:rsidRPr="00C568C0">
        <w:rPr>
          <w:u w:val="single"/>
        </w:rPr>
        <w:t>perception</w:t>
      </w:r>
      <w:r>
        <w:t xml:space="preserve"> of crackdown </w:t>
      </w:r>
      <w:r w:rsidRPr="00C568C0">
        <w:t>chills</w:t>
      </w:r>
      <w:r>
        <w:t xml:space="preserve"> organizing--that’s Vincent. </w:t>
      </w:r>
    </w:p>
    <w:p w14:paraId="4CE30530" w14:textId="77777777" w:rsidR="00EE7FF4" w:rsidRDefault="00EE7FF4" w:rsidP="00EE7FF4">
      <w:bookmarkStart w:id="8" w:name="_Hlk207977765"/>
      <w:r>
        <w:t xml:space="preserve">&lt;&lt;FOR REFERENCE&gt;&gt; </w:t>
      </w:r>
    </w:p>
    <w:p w14:paraId="3C4AEF75" w14:textId="77777777" w:rsidR="00EE7FF4" w:rsidRPr="007A1223" w:rsidRDefault="00EE7FF4" w:rsidP="00EE7FF4">
      <w:pPr>
        <w:rPr>
          <w:color w:val="555555"/>
          <w:sz w:val="16"/>
          <w:szCs w:val="16"/>
          <w:u w:val="single"/>
        </w:rPr>
      </w:pPr>
      <w:bookmarkStart w:id="9"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8"/>
    <w:bookmarkEnd w:id="9"/>
    <w:p w14:paraId="21D1405C" w14:textId="77777777" w:rsidR="00EE7FF4" w:rsidRDefault="00EE7FF4" w:rsidP="00EE7FF4">
      <w:r>
        <w:t xml:space="preserve">&lt;&lt;FOR REFERENCE&gt;&gt;  </w:t>
      </w:r>
    </w:p>
    <w:p w14:paraId="739ECFA0" w14:textId="77777777" w:rsidR="00EE7FF4" w:rsidRDefault="00EE7FF4" w:rsidP="00EE7FF4">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2E9034E5" w14:textId="77777777" w:rsidR="00EE7FF4" w:rsidRDefault="00EE7FF4" w:rsidP="00EE7FF4">
      <w:pPr>
        <w:pStyle w:val="Heading4"/>
      </w:pPr>
      <w:r>
        <w:t xml:space="preserve">2. Lobbying. Big Tech will </w:t>
      </w:r>
      <w:r w:rsidRPr="002E1FF0">
        <w:rPr>
          <w:u w:val="single"/>
        </w:rPr>
        <w:t>pre-empt</w:t>
      </w:r>
      <w:r>
        <w:t xml:space="preserve"> the plan. </w:t>
      </w:r>
    </w:p>
    <w:p w14:paraId="6D4A1420" w14:textId="77777777" w:rsidR="00EE7FF4" w:rsidRDefault="00EE7FF4" w:rsidP="00EE7FF4">
      <w:bookmarkStart w:id="10"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4DF2EEC9" w14:textId="77777777" w:rsidR="00EE7FF4" w:rsidRDefault="00EE7FF4" w:rsidP="00EE7FF4">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bookmarkEnd w:id="10"/>
    </w:p>
    <w:p w14:paraId="7BBF62DE" w14:textId="77777777" w:rsidR="00EE7FF4" w:rsidRDefault="00EE7FF4" w:rsidP="00EE7FF4">
      <w:pPr>
        <w:pStyle w:val="Heading4"/>
      </w:pPr>
      <w:r>
        <w:t xml:space="preserve">3. Trump. Strikes </w:t>
      </w:r>
      <w:r w:rsidRPr="00804F0E">
        <w:rPr>
          <w:u w:val="single"/>
        </w:rPr>
        <w:t>down</w:t>
      </w:r>
      <w:r>
        <w:t xml:space="preserve"> the CP. </w:t>
      </w:r>
    </w:p>
    <w:p w14:paraId="7840D448" w14:textId="77777777" w:rsidR="00EE7FF4" w:rsidRPr="00B8092B" w:rsidRDefault="00EE7FF4" w:rsidP="00EE7FF4">
      <w:pPr>
        <w:rPr>
          <w:rStyle w:val="Style13ptBold"/>
        </w:rPr>
      </w:pPr>
      <w:r>
        <w:rPr>
          <w:rStyle w:val="Style13ptBold"/>
        </w:rPr>
        <w:t xml:space="preserve">Kerr 25 </w:t>
      </w:r>
      <w:r w:rsidRPr="00B8092B">
        <w:t>[Dara Kerr; The Guardian. Nick Robins-Early; The Guardian. Dec 11, “Trump signs executive order aimed at preventing states from regulating AI” https://www.theguardian.com/us-news/2025/dec/11/trump-executive-order-artificial-intelligence. Minion]</w:t>
      </w:r>
    </w:p>
    <w:p w14:paraId="6A1CD540" w14:textId="77777777" w:rsidR="00EE7FF4" w:rsidRPr="00804F0E" w:rsidRDefault="00EE7FF4" w:rsidP="00EE7FF4">
      <w:pPr>
        <w:rPr>
          <w:sz w:val="16"/>
        </w:rPr>
      </w:pPr>
      <w:r w:rsidRPr="00804F0E">
        <w:rPr>
          <w:sz w:val="16"/>
        </w:rPr>
        <w:t xml:space="preserve">The order includes various mandates aimed at preventing the regulation of AI, including </w:t>
      </w:r>
      <w:r w:rsidRPr="00E81C9E">
        <w:rPr>
          <w:rStyle w:val="StyleUnderline"/>
          <w:highlight w:val="cyan"/>
        </w:rPr>
        <w:t>instructing the</w:t>
      </w:r>
      <w:r w:rsidRPr="00E81C9E">
        <w:rPr>
          <w:sz w:val="16"/>
          <w:highlight w:val="cyan"/>
        </w:rPr>
        <w:t xml:space="preserve"> </w:t>
      </w:r>
      <w:r w:rsidRPr="00E81C9E">
        <w:rPr>
          <w:rStyle w:val="Emphasis"/>
          <w:highlight w:val="cyan"/>
        </w:rPr>
        <w:t>D</w:t>
      </w:r>
      <w:r w:rsidRPr="00804F0E">
        <w:rPr>
          <w:sz w:val="16"/>
        </w:rPr>
        <w:t xml:space="preserve">epartment </w:t>
      </w:r>
      <w:r w:rsidRPr="00E81C9E">
        <w:rPr>
          <w:rStyle w:val="Emphasis"/>
          <w:highlight w:val="cyan"/>
        </w:rPr>
        <w:t>o</w:t>
      </w:r>
      <w:r w:rsidRPr="00804F0E">
        <w:rPr>
          <w:sz w:val="16"/>
        </w:rPr>
        <w:t xml:space="preserve">f </w:t>
      </w:r>
      <w:r w:rsidRPr="00E81C9E">
        <w:rPr>
          <w:rStyle w:val="Emphasis"/>
          <w:highlight w:val="cyan"/>
        </w:rPr>
        <w:t>J</w:t>
      </w:r>
      <w:r w:rsidRPr="00804F0E">
        <w:rPr>
          <w:sz w:val="16"/>
        </w:rPr>
        <w:t xml:space="preserve">ustice to </w:t>
      </w:r>
      <w:r w:rsidRPr="00E81C9E">
        <w:rPr>
          <w:rStyle w:val="StyleUnderline"/>
        </w:rPr>
        <w:t>create</w:t>
      </w:r>
      <w:r w:rsidRPr="00804F0E">
        <w:rPr>
          <w:rStyle w:val="StyleUnderline"/>
        </w:rPr>
        <w:t xml:space="preserve"> an</w:t>
      </w:r>
      <w:r w:rsidRPr="00804F0E">
        <w:rPr>
          <w:sz w:val="16"/>
        </w:rPr>
        <w:t xml:space="preserve"> “</w:t>
      </w:r>
      <w:r w:rsidRPr="00E81C9E">
        <w:rPr>
          <w:rStyle w:val="Emphasis"/>
          <w:sz w:val="30"/>
          <w:szCs w:val="30"/>
          <w:highlight w:val="cyan"/>
        </w:rPr>
        <w:t>AI Litigation Task Force</w:t>
      </w:r>
      <w:r w:rsidRPr="00804F0E">
        <w:rPr>
          <w:sz w:val="16"/>
        </w:rPr>
        <w:t xml:space="preserve">” </w:t>
      </w:r>
      <w:r w:rsidRPr="00804F0E">
        <w:rPr>
          <w:rStyle w:val="StyleUnderline"/>
        </w:rPr>
        <w:t xml:space="preserve">whose </w:t>
      </w:r>
      <w:r w:rsidRPr="00E81C9E">
        <w:rPr>
          <w:rStyle w:val="Emphasis"/>
          <w:highlight w:val="cyan"/>
        </w:rPr>
        <w:t>sole responsibility</w:t>
      </w:r>
      <w:r w:rsidRPr="00804F0E">
        <w:rPr>
          <w:rStyle w:val="StyleUnderline"/>
        </w:rPr>
        <w:t xml:space="preserve"> is to </w:t>
      </w:r>
      <w:r w:rsidRPr="00E81C9E">
        <w:rPr>
          <w:rStyle w:val="Emphasis"/>
          <w:highlight w:val="cyan"/>
        </w:rPr>
        <w:t>challenge</w:t>
      </w:r>
      <w:r w:rsidRPr="00E81C9E">
        <w:rPr>
          <w:rStyle w:val="StyleUnderline"/>
          <w:highlight w:val="cyan"/>
        </w:rPr>
        <w:t xml:space="preserve"> state </w:t>
      </w:r>
      <w:r w:rsidRPr="00E81C9E">
        <w:rPr>
          <w:rStyle w:val="Emphasis"/>
          <w:highlight w:val="cyan"/>
        </w:rPr>
        <w:t>laws</w:t>
      </w:r>
      <w:r w:rsidRPr="00804F0E">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6F2DE545" w14:textId="77777777" w:rsidR="00EE7FF4" w:rsidRPr="00804F0E" w:rsidRDefault="00EE7FF4" w:rsidP="00EE7FF4">
      <w:pPr>
        <w:rPr>
          <w:sz w:val="16"/>
        </w:rPr>
      </w:pPr>
      <w:r w:rsidRPr="00804F0E">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4EC16CEB" w14:textId="77777777" w:rsidR="00EE7FF4" w:rsidRDefault="00EE7FF4" w:rsidP="00EE7FF4">
      <w:pPr>
        <w:rPr>
          <w:sz w:val="16"/>
        </w:rPr>
      </w:pPr>
      <w:r w:rsidRPr="00804F0E">
        <w:rPr>
          <w:sz w:val="16"/>
        </w:rPr>
        <w:t>“</w:t>
      </w:r>
      <w:r w:rsidRPr="00804F0E">
        <w:rPr>
          <w:rStyle w:val="StyleUnderline"/>
        </w:rPr>
        <w:t>Trump’s campaign</w:t>
      </w:r>
      <w:r w:rsidRPr="00804F0E">
        <w:rPr>
          <w:sz w:val="16"/>
        </w:rPr>
        <w:t xml:space="preserve"> to threaten, </w:t>
      </w:r>
      <w:r w:rsidRPr="00E81C9E">
        <w:rPr>
          <w:rStyle w:val="Emphasis"/>
          <w:highlight w:val="cyan"/>
        </w:rPr>
        <w:t>harass</w:t>
      </w:r>
      <w:r w:rsidRPr="00804F0E">
        <w:rPr>
          <w:sz w:val="16"/>
        </w:rPr>
        <w:t xml:space="preserve"> and punish </w:t>
      </w:r>
      <w:r w:rsidRPr="00E81C9E">
        <w:rPr>
          <w:rStyle w:val="Emphasis"/>
          <w:highlight w:val="cyan"/>
        </w:rPr>
        <w:t>states</w:t>
      </w:r>
      <w:r w:rsidRPr="00E81C9E">
        <w:rPr>
          <w:sz w:val="16"/>
          <w:highlight w:val="cyan"/>
        </w:rPr>
        <w:t xml:space="preserve"> </w:t>
      </w:r>
      <w:r w:rsidRPr="00E81C9E">
        <w:rPr>
          <w:rStyle w:val="StyleUnderline"/>
          <w:highlight w:val="cyan"/>
        </w:rPr>
        <w:t>that</w:t>
      </w:r>
      <w:r w:rsidRPr="00804F0E">
        <w:rPr>
          <w:sz w:val="16"/>
        </w:rPr>
        <w:t xml:space="preserve"> seek to </w:t>
      </w:r>
      <w:r w:rsidRPr="00E81C9E">
        <w:rPr>
          <w:rStyle w:val="StyleUnderline"/>
          <w:highlight w:val="cyan"/>
        </w:rPr>
        <w:t>pass</w:t>
      </w:r>
      <w:r w:rsidRPr="00804F0E">
        <w:rPr>
          <w:sz w:val="16"/>
        </w:rPr>
        <w:t xml:space="preserve"> commonsense </w:t>
      </w:r>
      <w:r w:rsidRPr="00E81C9E">
        <w:rPr>
          <w:rStyle w:val="StyleUnderline"/>
        </w:rPr>
        <w:t xml:space="preserve">AI </w:t>
      </w:r>
      <w:r w:rsidRPr="00E81C9E">
        <w:rPr>
          <w:rStyle w:val="StyleUnderline"/>
          <w:highlight w:val="cyan"/>
        </w:rPr>
        <w:t>reg</w:t>
      </w:r>
      <w:r w:rsidRPr="00E81C9E">
        <w:rPr>
          <w:rStyle w:val="StyleUnderline"/>
        </w:rPr>
        <w:t>ulation</w:t>
      </w:r>
      <w:r w:rsidRPr="00E81C9E">
        <w:rPr>
          <w:rStyle w:val="StyleUnderline"/>
          <w:highlight w:val="cyan"/>
        </w:rPr>
        <w:t>s</w:t>
      </w:r>
      <w:r w:rsidRPr="00804F0E">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6D7C6017" w14:textId="77777777" w:rsidR="00EE7FF4" w:rsidRPr="00804F0E" w:rsidRDefault="00EE7FF4" w:rsidP="00EE7FF4">
      <w:r w:rsidRPr="00443C8E">
        <w:t>&lt;&lt;TEXT CONDENSED&gt;&gt;</w:t>
      </w:r>
    </w:p>
    <w:p w14:paraId="577F41B3" w14:textId="77777777" w:rsidR="00EE7FF4" w:rsidRPr="00443C8E" w:rsidRDefault="00EE7FF4" w:rsidP="00EE7FF4">
      <w:pPr>
        <w:rPr>
          <w:sz w:val="8"/>
          <w:szCs w:val="8"/>
        </w:rPr>
      </w:pPr>
      <w:r w:rsidRPr="00804F0E">
        <w:rPr>
          <w:sz w:val="8"/>
          <w:szCs w:val="8"/>
        </w:rPr>
        <w:t>Trump has framed the need for comprehensive AI regulation as both a necessity for the technology’s development and as a means of preventing leftist ideology from infiltrating generative AI – a common conservative grievance among tech leaders such as Elon Musk.</w:t>
      </w:r>
      <w:r w:rsidRPr="00443C8E">
        <w:rPr>
          <w:sz w:val="8"/>
          <w:szCs w:val="8"/>
        </w:rPr>
        <w:t xml:space="preserve"> </w:t>
      </w:r>
      <w:r w:rsidRPr="00804F0E">
        <w:rPr>
          <w:sz w:val="8"/>
          <w:szCs w:val="8"/>
        </w:rPr>
        <w:t>“You can’t go through 50 states. You have to get one approval. Fifty is a disaster. You’ll have one woke state and you’ll have to do all woke,” Trump said at the US-Saudi Investment Forum last month. “You’ll have a couple of wokesters and you don’t wanna do that. You wanna get the AI done.”</w:t>
      </w:r>
      <w:r w:rsidRPr="00443C8E">
        <w:rPr>
          <w:sz w:val="8"/>
          <w:szCs w:val="8"/>
        </w:rPr>
        <w:t xml:space="preserve"> </w:t>
      </w:r>
      <w:r w:rsidRPr="00804F0E">
        <w:rPr>
          <w:sz w:val="8"/>
          <w:szCs w:val="8"/>
        </w:rPr>
        <w:t>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480846DE" w14:textId="77777777" w:rsidR="00EE7FF4" w:rsidRPr="00804F0E" w:rsidRDefault="00EE7FF4" w:rsidP="00EE7FF4">
      <w:r w:rsidRPr="00443C8E">
        <w:t>&lt;&lt;TEXT CONDENSED&gt;&gt;</w:t>
      </w:r>
    </w:p>
    <w:p w14:paraId="0093A07F" w14:textId="77777777" w:rsidR="00EE7FF4" w:rsidRPr="00804F0E" w:rsidRDefault="00EE7FF4" w:rsidP="00EE7FF4">
      <w:pPr>
        <w:rPr>
          <w:sz w:val="16"/>
        </w:rPr>
      </w:pPr>
      <w:r w:rsidRPr="00804F0E">
        <w:rPr>
          <w:sz w:val="16"/>
        </w:rPr>
        <w:t xml:space="preserve">The Trump administration has </w:t>
      </w:r>
      <w:r w:rsidRPr="00804F0E">
        <w:rPr>
          <w:rStyle w:val="StyleUnderline"/>
        </w:rPr>
        <w:t>repeatedly vowed</w:t>
      </w:r>
      <w:r w:rsidRPr="00804F0E">
        <w:rPr>
          <w:sz w:val="16"/>
        </w:rPr>
        <w:t xml:space="preserve"> to </w:t>
      </w:r>
      <w:r w:rsidRPr="00804F0E">
        <w:rPr>
          <w:rStyle w:val="StyleUnderline"/>
        </w:rPr>
        <w:t>make the US possess the most advanced artificial intelligence capabilities in the world</w:t>
      </w:r>
      <w:r w:rsidRPr="00804F0E">
        <w:rPr>
          <w:sz w:val="16"/>
        </w:rPr>
        <w:t xml:space="preserve">, part of an intensifying AI arms race between the US and China. In doing so, the White House has largely </w:t>
      </w:r>
      <w:r w:rsidRPr="00E81C9E">
        <w:rPr>
          <w:rStyle w:val="Emphasis"/>
          <w:highlight w:val="cyan"/>
        </w:rPr>
        <w:t>ignored concerns</w:t>
      </w:r>
      <w:r w:rsidRPr="00E81C9E">
        <w:rPr>
          <w:rStyle w:val="StyleUnderline"/>
          <w:highlight w:val="cyan"/>
        </w:rPr>
        <w:t xml:space="preserve"> from </w:t>
      </w:r>
      <w:r w:rsidRPr="00E81C9E">
        <w:rPr>
          <w:rStyle w:val="Emphasis"/>
          <w:highlight w:val="cyan"/>
        </w:rPr>
        <w:t>rights groups</w:t>
      </w:r>
      <w:r w:rsidRPr="00804F0E">
        <w:rPr>
          <w:sz w:val="16"/>
        </w:rPr>
        <w:t xml:space="preserve"> and researchers </w:t>
      </w:r>
      <w:r w:rsidRPr="00E81C9E">
        <w:rPr>
          <w:rStyle w:val="StyleUnderline"/>
          <w:highlight w:val="cyan"/>
        </w:rPr>
        <w:t>over</w:t>
      </w:r>
      <w:r w:rsidRPr="00804F0E">
        <w:rPr>
          <w:sz w:val="16"/>
        </w:rPr>
        <w:t xml:space="preserve"> the environmental </w:t>
      </w:r>
      <w:r w:rsidRPr="00E81C9E">
        <w:rPr>
          <w:rStyle w:val="StyleUnderline"/>
          <w:highlight w:val="cyan"/>
        </w:rPr>
        <w:t>costs</w:t>
      </w:r>
      <w:r w:rsidRPr="00804F0E">
        <w:rPr>
          <w:rStyle w:val="StyleUnderline"/>
        </w:rPr>
        <w:t xml:space="preserve"> of AI</w:t>
      </w:r>
      <w:r w:rsidRPr="00804F0E">
        <w:rPr>
          <w:sz w:val="16"/>
        </w:rPr>
        <w:t>, alarm over the possibility of a financial bubble devastating the economy or AI’s potential for damaging mental health or spreading misinformation.</w:t>
      </w:r>
    </w:p>
    <w:p w14:paraId="3A80E68D" w14:textId="77777777" w:rsidR="00EE7FF4" w:rsidRPr="00804F0E" w:rsidRDefault="00EE7FF4" w:rsidP="00EE7FF4">
      <w:pPr>
        <w:rPr>
          <w:sz w:val="16"/>
        </w:rPr>
      </w:pPr>
      <w:r w:rsidRPr="00804F0E">
        <w:rPr>
          <w:sz w:val="16"/>
        </w:rPr>
        <w:t>“The AI future is not going to be won by hand-wringing about safety,” JD Vance said in a February speech at an AI summit.</w:t>
      </w:r>
    </w:p>
    <w:p w14:paraId="7E1994D3" w14:textId="77777777" w:rsidR="00EE7FF4" w:rsidRPr="00804F0E" w:rsidRDefault="00EE7FF4" w:rsidP="00EE7FF4">
      <w:pPr>
        <w:rPr>
          <w:sz w:val="16"/>
        </w:rPr>
      </w:pPr>
      <w:r w:rsidRPr="00804F0E">
        <w:rPr>
          <w:sz w:val="16"/>
        </w:rPr>
        <w:t xml:space="preserve">The </w:t>
      </w:r>
      <w:r w:rsidRPr="00804F0E">
        <w:rPr>
          <w:rStyle w:val="StyleUnderline"/>
        </w:rPr>
        <w:t xml:space="preserve">Trump administration has </w:t>
      </w:r>
      <w:r w:rsidRPr="00E81C9E">
        <w:rPr>
          <w:rStyle w:val="StyleUnderline"/>
          <w:highlight w:val="cyan"/>
        </w:rPr>
        <w:t xml:space="preserve">fostered </w:t>
      </w:r>
      <w:r w:rsidRPr="00E81C9E">
        <w:rPr>
          <w:rStyle w:val="Emphasis"/>
          <w:highlight w:val="cyan"/>
        </w:rPr>
        <w:t>close ties</w:t>
      </w:r>
      <w:r w:rsidRPr="00E81C9E">
        <w:rPr>
          <w:rStyle w:val="StyleUnderline"/>
          <w:highlight w:val="cyan"/>
        </w:rPr>
        <w:t xml:space="preserve"> with </w:t>
      </w:r>
      <w:r w:rsidRPr="00E81C9E">
        <w:rPr>
          <w:rStyle w:val="Emphasis"/>
          <w:highlight w:val="cyan"/>
        </w:rPr>
        <w:t>tech leaders</w:t>
      </w:r>
      <w:r w:rsidRPr="00804F0E">
        <w:rPr>
          <w:sz w:val="16"/>
        </w:rPr>
        <w:t xml:space="preserve"> </w:t>
      </w:r>
      <w:r w:rsidRPr="00804F0E">
        <w:rPr>
          <w:rStyle w:val="StyleUnderline"/>
        </w:rPr>
        <w:t xml:space="preserve">and </w:t>
      </w:r>
      <w:r w:rsidRPr="00E81C9E">
        <w:rPr>
          <w:rStyle w:val="StyleUnderline"/>
          <w:highlight w:val="cyan"/>
        </w:rPr>
        <w:t xml:space="preserve">appointed </w:t>
      </w:r>
      <w:r w:rsidRPr="00E81C9E">
        <w:rPr>
          <w:rStyle w:val="Emphasis"/>
          <w:highlight w:val="cyan"/>
        </w:rPr>
        <w:t>industry</w:t>
      </w:r>
      <w:r w:rsidRPr="00804F0E">
        <w:rPr>
          <w:rStyle w:val="Emphasis"/>
        </w:rPr>
        <w:t xml:space="preserve"> figures</w:t>
      </w:r>
      <w:r w:rsidRPr="00804F0E">
        <w:rPr>
          <w:sz w:val="16"/>
        </w:rPr>
        <w:t xml:space="preserve"> </w:t>
      </w:r>
      <w:r w:rsidRPr="00E81C9E">
        <w:rPr>
          <w:rStyle w:val="StyleUnderline"/>
          <w:highlight w:val="cyan"/>
        </w:rPr>
        <w:t>to</w:t>
      </w:r>
      <w:r w:rsidRPr="00E81C9E">
        <w:rPr>
          <w:sz w:val="16"/>
          <w:highlight w:val="cyan"/>
        </w:rPr>
        <w:t xml:space="preserve"> </w:t>
      </w:r>
      <w:r w:rsidRPr="00E81C9E">
        <w:rPr>
          <w:rStyle w:val="Emphasis"/>
          <w:highlight w:val="cyan"/>
        </w:rPr>
        <w:t>key roles</w:t>
      </w:r>
      <w:r w:rsidRPr="00804F0E">
        <w:rPr>
          <w:sz w:val="16"/>
        </w:rPr>
        <w:t xml:space="preserve"> within the government. The </w:t>
      </w:r>
      <w:r w:rsidRPr="00804F0E">
        <w:rPr>
          <w:rStyle w:val="Emphasis"/>
        </w:rPr>
        <w:t>executive order</w:t>
      </w:r>
      <w:r w:rsidRPr="00804F0E">
        <w:rPr>
          <w:rStyle w:val="StyleUnderline"/>
        </w:rPr>
        <w:t xml:space="preserve"> gives an influential role to the </w:t>
      </w:r>
      <w:r w:rsidRPr="00E81C9E">
        <w:rPr>
          <w:rStyle w:val="Emphasis"/>
          <w:highlight w:val="cyan"/>
        </w:rPr>
        <w:t>special adviser</w:t>
      </w:r>
      <w:r w:rsidRPr="00E81C9E">
        <w:rPr>
          <w:sz w:val="16"/>
          <w:highlight w:val="cyan"/>
        </w:rPr>
        <w:t xml:space="preserve"> </w:t>
      </w:r>
      <w:r w:rsidRPr="00E81C9E">
        <w:rPr>
          <w:rStyle w:val="StyleUnderline"/>
          <w:highlight w:val="cyan"/>
        </w:rPr>
        <w:t>for AI</w:t>
      </w:r>
      <w:r w:rsidRPr="00804F0E">
        <w:rPr>
          <w:rStyle w:val="StyleUnderline"/>
        </w:rPr>
        <w:t xml:space="preserve"> and crypto – a role </w:t>
      </w:r>
      <w:r w:rsidRPr="00E81C9E">
        <w:rPr>
          <w:rStyle w:val="Emphasis"/>
          <w:highlight w:val="cyan"/>
        </w:rPr>
        <w:t>occupied</w:t>
      </w:r>
      <w:r w:rsidRPr="00E81C9E">
        <w:rPr>
          <w:rStyle w:val="StyleUnderline"/>
          <w:highlight w:val="cyan"/>
        </w:rPr>
        <w:t xml:space="preserve"> by </w:t>
      </w:r>
      <w:r w:rsidRPr="00E81C9E">
        <w:rPr>
          <w:rStyle w:val="Emphasis"/>
          <w:highlight w:val="cyan"/>
        </w:rPr>
        <w:t>billionaire</w:t>
      </w:r>
      <w:r w:rsidRPr="00804F0E">
        <w:rPr>
          <w:rStyle w:val="StyleUnderline"/>
        </w:rPr>
        <w:t xml:space="preserve"> venture capital investor and tech booster </w:t>
      </w:r>
      <w:r w:rsidRPr="00804F0E">
        <w:rPr>
          <w:rStyle w:val="Emphasis"/>
        </w:rPr>
        <w:t>David Sacks</w:t>
      </w:r>
      <w:r w:rsidRPr="00804F0E">
        <w:rPr>
          <w:sz w:val="16"/>
        </w:rPr>
        <w:t xml:space="preserve"> – who is instructed to </w:t>
      </w:r>
      <w:r w:rsidRPr="00E81C9E">
        <w:rPr>
          <w:rStyle w:val="StyleUnderline"/>
        </w:rPr>
        <w:t>consult</w:t>
      </w:r>
      <w:r w:rsidRPr="00804F0E">
        <w:rPr>
          <w:rStyle w:val="StyleUnderline"/>
        </w:rPr>
        <w:t xml:space="preserve"> with the litigation taskforce</w:t>
      </w:r>
      <w:r w:rsidRPr="00804F0E">
        <w:rPr>
          <w:sz w:val="16"/>
        </w:rPr>
        <w:t xml:space="preserve"> when </w:t>
      </w:r>
      <w:r w:rsidRPr="00E81C9E">
        <w:rPr>
          <w:rStyle w:val="StyleUnderline"/>
          <w:highlight w:val="cyan"/>
        </w:rPr>
        <w:t>deciding</w:t>
      </w:r>
      <w:r w:rsidRPr="00E81C9E">
        <w:rPr>
          <w:sz w:val="16"/>
          <w:highlight w:val="cyan"/>
        </w:rPr>
        <w:t xml:space="preserve"> </w:t>
      </w:r>
      <w:r w:rsidRPr="00E81C9E">
        <w:rPr>
          <w:rStyle w:val="StyleUnderline"/>
          <w:highlight w:val="cyan"/>
        </w:rPr>
        <w:t>which</w:t>
      </w:r>
      <w:r w:rsidRPr="00804F0E">
        <w:rPr>
          <w:sz w:val="16"/>
        </w:rPr>
        <w:t xml:space="preserve"> </w:t>
      </w:r>
      <w:r w:rsidRPr="00804F0E">
        <w:rPr>
          <w:rStyle w:val="StyleUnderline"/>
        </w:rPr>
        <w:t xml:space="preserve">state </w:t>
      </w:r>
      <w:r w:rsidRPr="00E81C9E">
        <w:rPr>
          <w:rStyle w:val="StyleUnderline"/>
          <w:highlight w:val="cyan"/>
        </w:rPr>
        <w:t>laws to challenge</w:t>
      </w:r>
      <w:r w:rsidRPr="00E81C9E">
        <w:rPr>
          <w:sz w:val="16"/>
          <w:highlight w:val="cyan"/>
        </w:rPr>
        <w:t>.</w:t>
      </w:r>
    </w:p>
    <w:p w14:paraId="366F53A5" w14:textId="77777777" w:rsidR="00EE7FF4" w:rsidRDefault="00EE7FF4" w:rsidP="00EE7FF4">
      <w:pPr>
        <w:pStyle w:val="Heading4"/>
      </w:pPr>
      <w:r>
        <w:t xml:space="preserve">4. </w:t>
      </w:r>
      <w:r w:rsidRPr="0021187B">
        <w:rPr>
          <w:u w:val="single"/>
        </w:rPr>
        <w:t>DCC</w:t>
      </w:r>
      <w:r>
        <w:t xml:space="preserve">. State data restrictions </w:t>
      </w:r>
      <w:r w:rsidRPr="0021187B">
        <w:rPr>
          <w:u w:val="single"/>
        </w:rPr>
        <w:t>violate</w:t>
      </w:r>
      <w:r>
        <w:t xml:space="preserve"> it. </w:t>
      </w:r>
    </w:p>
    <w:p w14:paraId="67E8B77B" w14:textId="77777777" w:rsidR="00EE7FF4" w:rsidRPr="00F7275F" w:rsidRDefault="00EE7FF4" w:rsidP="00EE7FF4">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65D3E204" w14:textId="77777777" w:rsidR="00EE7FF4" w:rsidRPr="00F7275F" w:rsidRDefault="00EE7FF4" w:rsidP="00EE7FF4">
      <w:pPr>
        <w:rPr>
          <w:rStyle w:val="StyleUnderline"/>
        </w:rPr>
      </w:pPr>
      <w:r w:rsidRPr="0021187B">
        <w:rPr>
          <w:sz w:val="14"/>
        </w:rPr>
        <w:t xml:space="preserve">The </w:t>
      </w:r>
      <w:bookmarkStart w:id="11"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0C92A8B8" w14:textId="77777777" w:rsidR="00EE7FF4" w:rsidRPr="0021187B" w:rsidRDefault="00EE7FF4" w:rsidP="00EE7FF4">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1"/>
    <w:p w14:paraId="715F5895" w14:textId="77777777" w:rsidR="00EE7FF4" w:rsidRPr="0021187B" w:rsidRDefault="00EE7FF4" w:rsidP="00EE7FF4">
      <w:pPr>
        <w:rPr>
          <w:sz w:val="14"/>
        </w:rPr>
      </w:pPr>
      <w:r w:rsidRPr="0021187B">
        <w:rPr>
          <w:sz w:val="14"/>
        </w:rPr>
        <w:t>A typical Dormant Commerce Clause analysis in the context of data transmission involves two steps:</w:t>
      </w:r>
    </w:p>
    <w:p w14:paraId="71D63FBE" w14:textId="77777777" w:rsidR="00EE7FF4" w:rsidRPr="00F7275F" w:rsidRDefault="00EE7FF4" w:rsidP="00EE7FF4">
      <w:pPr>
        <w:numPr>
          <w:ilvl w:val="0"/>
          <w:numId w:val="1"/>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4358405A" w14:textId="77777777" w:rsidR="00EE7FF4" w:rsidRPr="0021187B" w:rsidRDefault="00EE7FF4" w:rsidP="00EE7FF4">
      <w:pPr>
        <w:numPr>
          <w:ilvl w:val="0"/>
          <w:numId w:val="1"/>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2BA99EEE" w14:textId="77777777" w:rsidR="00EE7FF4" w:rsidRPr="0021187B" w:rsidRDefault="00EE7FF4" w:rsidP="00EE7FF4">
      <w:pPr>
        <w:rPr>
          <w:sz w:val="14"/>
        </w:rPr>
      </w:pPr>
      <w:bookmarkStart w:id="12"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2542C8F5" w14:textId="77777777" w:rsidR="00EE7FF4" w:rsidRPr="0021187B" w:rsidRDefault="00EE7FF4" w:rsidP="00EE7FF4">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0E243733" w14:textId="77777777" w:rsidR="00EE7FF4" w:rsidRPr="0021187B" w:rsidRDefault="00EE7FF4" w:rsidP="00EE7FF4">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1E664AFD" w14:textId="77777777" w:rsidR="00EE7FF4" w:rsidRPr="007D5F46" w:rsidRDefault="00EE7FF4" w:rsidP="00EE7FF4">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bookmarkEnd w:id="12"/>
    <w:p w14:paraId="55578CDF" w14:textId="77777777" w:rsidR="00EE7FF4" w:rsidRPr="0021187B" w:rsidRDefault="00EE7FF4" w:rsidP="00EE7FF4">
      <w:pPr>
        <w:rPr>
          <w:sz w:val="14"/>
        </w:rPr>
      </w:pPr>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1AC4335C" w14:textId="77777777" w:rsidR="00EE7FF4" w:rsidRPr="0021187B" w:rsidRDefault="00EE7FF4" w:rsidP="00EE7FF4">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73F31CEC" w14:textId="77777777" w:rsidR="00EE7FF4" w:rsidRPr="0021187B" w:rsidRDefault="00EE7FF4" w:rsidP="00EE7FF4">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50A97508" w14:textId="77777777" w:rsidR="00EE7FF4" w:rsidRPr="00444C11" w:rsidRDefault="00EE7FF4" w:rsidP="00EE7FF4">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3" w:name="_ftn1"/>
      <w:bookmarkEnd w:id="13"/>
    </w:p>
    <w:bookmarkEnd w:id="6"/>
    <w:p w14:paraId="0FFB91F2" w14:textId="77777777" w:rsidR="00EE7FF4" w:rsidRDefault="00EE7FF4" w:rsidP="00EE7FF4">
      <w:pPr>
        <w:pStyle w:val="Heading3"/>
      </w:pPr>
      <w:r>
        <w:t>AT: AI Race DA---2AC</w:t>
      </w:r>
    </w:p>
    <w:p w14:paraId="411AA2D1" w14:textId="77777777" w:rsidR="00EE7FF4" w:rsidRDefault="00EE7FF4" w:rsidP="00EE7FF4">
      <w:pPr>
        <w:pStyle w:val="Heading4"/>
      </w:pPr>
      <w:r>
        <w:t xml:space="preserve">AI industry is backsliding </w:t>
      </w:r>
      <w:r w:rsidRPr="00A54310">
        <w:rPr>
          <w:u w:val="single"/>
        </w:rPr>
        <w:t>now</w:t>
      </w:r>
      <w:r>
        <w:t xml:space="preserve">. But </w:t>
      </w:r>
      <w:r w:rsidRPr="00A54310">
        <w:rPr>
          <w:u w:val="single"/>
        </w:rPr>
        <w:t>long-term</w:t>
      </w:r>
      <w:r>
        <w:t xml:space="preserve"> gains shore up </w:t>
      </w:r>
      <w:r w:rsidRPr="00A54310">
        <w:rPr>
          <w:u w:val="single"/>
        </w:rPr>
        <w:t>stability</w:t>
      </w:r>
      <w:r>
        <w:t xml:space="preserve">.  </w:t>
      </w:r>
    </w:p>
    <w:p w14:paraId="35E504B7" w14:textId="77777777" w:rsidR="00EE7FF4" w:rsidRDefault="00EE7FF4" w:rsidP="00EE7FF4">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2DF2C3B0" w14:textId="77777777" w:rsidR="00EE7FF4" w:rsidRPr="00A363C8" w:rsidRDefault="00EE7FF4" w:rsidP="00EE7FF4">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5549FD4B" w14:textId="77777777" w:rsidR="00EE7FF4" w:rsidRPr="00A363C8" w:rsidRDefault="00EE7FF4" w:rsidP="00EE7FF4">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12871598" w14:textId="77777777" w:rsidR="00EE7FF4" w:rsidRDefault="00EE7FF4" w:rsidP="00EE7FF4">
      <w:pPr>
        <w:rPr>
          <w:sz w:val="16"/>
        </w:rPr>
      </w:pPr>
      <w:r w:rsidRPr="00A363C8">
        <w:rPr>
          <w:sz w:val="16"/>
        </w:rPr>
        <w:t xml:space="preserve">Nvidia, fresh off becoming the world’s first $4 trillion company, sank 3.5%, while Palantir slid nearly 10%. The selloff appeared to be sparked in part by an MIT report that claimed 95% of companies investing in generative AI are seeing no returns, and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6354188C" w14:textId="77777777" w:rsidR="00EE7FF4" w:rsidRDefault="00EE7FF4" w:rsidP="00EE7FF4">
      <w:pPr>
        <w:pStyle w:val="Analytic"/>
      </w:pPr>
    </w:p>
    <w:p w14:paraId="2C3E92C5" w14:textId="77777777" w:rsidR="00EE7FF4" w:rsidRDefault="00EE7FF4" w:rsidP="00EE7FF4">
      <w:pPr>
        <w:pStyle w:val="Heading4"/>
      </w:pPr>
      <w:r>
        <w:t xml:space="preserve">At worst, Regulating </w:t>
      </w:r>
      <w:r w:rsidRPr="009A496B">
        <w:rPr>
          <w:u w:val="single"/>
        </w:rPr>
        <w:t>data</w:t>
      </w:r>
      <w:r>
        <w:t xml:space="preserve"> is </w:t>
      </w:r>
      <w:r w:rsidRPr="00A24EA4">
        <w:rPr>
          <w:u w:val="single"/>
        </w:rPr>
        <w:t>goldilocks</w:t>
      </w:r>
      <w:r>
        <w:t xml:space="preserve">. </w:t>
      </w:r>
    </w:p>
    <w:p w14:paraId="77915639" w14:textId="77777777" w:rsidR="00EE7FF4" w:rsidRPr="00AE0D53" w:rsidRDefault="00EE7FF4" w:rsidP="00EE7FF4">
      <w:r w:rsidRPr="00A24EA4">
        <w:rPr>
          <w:rStyle w:val="Style13ptBold"/>
        </w:rPr>
        <w:t xml:space="preserve">IAPP 23 </w:t>
      </w:r>
      <w:r>
        <w:t xml:space="preserve">[IAPP is a policy neutral, not-for-profit association founded in 2000 with a mission to define, promote and improve the professions of privacy, AI governance and digital responsibility globally. 12 July 2023. “Can AI regulators keep us safe without stifling innovation.” </w:t>
      </w:r>
      <w:hyperlink r:id="rId12" w:history="1">
        <w:r w:rsidRPr="001D6481">
          <w:rPr>
            <w:rStyle w:val="Hyperlink"/>
          </w:rPr>
          <w:t>https://iapp.org/news/a/can-ai-regulators-keep-us-safe-without-stifling-innovation</w:t>
        </w:r>
      </w:hyperlink>
      <w:r>
        <w:t xml:space="preserve">. ros] </w:t>
      </w:r>
    </w:p>
    <w:p w14:paraId="1DA5AD90" w14:textId="77777777" w:rsidR="00EE7FF4" w:rsidRPr="00A24EA4" w:rsidRDefault="00EE7FF4" w:rsidP="00EE7FF4">
      <w:pPr>
        <w:rPr>
          <w:sz w:val="16"/>
        </w:rPr>
      </w:pPr>
      <w:r w:rsidRPr="00A24EA4">
        <w:rPr>
          <w:sz w:val="16"/>
        </w:rPr>
        <w:t>Regulate outcomes, not algorithms</w:t>
      </w:r>
    </w:p>
    <w:p w14:paraId="780033AB" w14:textId="77777777" w:rsidR="00EE7FF4" w:rsidRPr="00A24EA4" w:rsidRDefault="00EE7FF4" w:rsidP="00EE7FF4">
      <w:pPr>
        <w:rPr>
          <w:sz w:val="16"/>
        </w:rPr>
      </w:pPr>
      <w:r w:rsidRPr="00A24EA4">
        <w:rPr>
          <w:sz w:val="16"/>
        </w:rPr>
        <w:t>AI isn't a single monolithic technology: there are massive differences between the generative AI used to power a chatbot, the machine vision used to power facial recognition technologies, or the neural networks that flag suspicious transactions on your credit card. That makes</w:t>
      </w:r>
      <w:r w:rsidRPr="00A24EA4">
        <w:rPr>
          <w:rStyle w:val="StyleUnderline"/>
        </w:rPr>
        <w:t xml:space="preserve"> creating a single rulebook for AI incredibly challenging and attempting to </w:t>
      </w:r>
      <w:r w:rsidRPr="00A24EA4">
        <w:rPr>
          <w:rStyle w:val="Emphasis"/>
          <w:highlight w:val="cyan"/>
        </w:rPr>
        <w:t>define</w:t>
      </w:r>
      <w:r w:rsidRPr="00A24EA4">
        <w:rPr>
          <w:rStyle w:val="StyleUnderline"/>
        </w:rPr>
        <w:t xml:space="preserve"> exactly </w:t>
      </w:r>
      <w:r w:rsidRPr="00A24EA4">
        <w:rPr>
          <w:rStyle w:val="StyleUnderline"/>
          <w:highlight w:val="cyan"/>
        </w:rPr>
        <w:t>how</w:t>
      </w:r>
      <w:r w:rsidRPr="00A24EA4">
        <w:rPr>
          <w:rStyle w:val="StyleUnderline"/>
        </w:rPr>
        <w:t xml:space="preserve"> </w:t>
      </w:r>
      <w:r w:rsidRPr="00A24EA4">
        <w:rPr>
          <w:rStyle w:val="Emphasis"/>
          <w:highlight w:val="cyan"/>
        </w:rPr>
        <w:t>AI</w:t>
      </w:r>
      <w:r w:rsidRPr="00A24EA4">
        <w:rPr>
          <w:rStyle w:val="StyleUnderline"/>
        </w:rPr>
        <w:t xml:space="preserve"> can be </w:t>
      </w:r>
      <w:r w:rsidRPr="00A24EA4">
        <w:rPr>
          <w:rStyle w:val="StyleUnderline"/>
          <w:highlight w:val="cyan"/>
        </w:rPr>
        <w:t>deployed</w:t>
      </w:r>
      <w:r w:rsidRPr="00A24EA4">
        <w:rPr>
          <w:rStyle w:val="StyleUnderline"/>
        </w:rPr>
        <w:t xml:space="preserve"> </w:t>
      </w:r>
      <w:r w:rsidRPr="00A24EA4">
        <w:rPr>
          <w:rStyle w:val="Emphasis"/>
          <w:highlight w:val="cyan"/>
        </w:rPr>
        <w:t>risks stifling</w:t>
      </w:r>
      <w:r w:rsidRPr="00A24EA4">
        <w:rPr>
          <w:rStyle w:val="StyleUnderline"/>
        </w:rPr>
        <w:t xml:space="preserve"> the </w:t>
      </w:r>
      <w:r w:rsidRPr="00A24EA4">
        <w:rPr>
          <w:rStyle w:val="Emphasis"/>
          <w:highlight w:val="cyan"/>
        </w:rPr>
        <w:t>development</w:t>
      </w:r>
      <w:r w:rsidRPr="00A24EA4">
        <w:rPr>
          <w:rStyle w:val="StyleUnderline"/>
        </w:rPr>
        <w:t xml:space="preserve"> of new AI tools.</w:t>
      </w:r>
    </w:p>
    <w:p w14:paraId="3ACB1677" w14:textId="77777777" w:rsidR="00EE7FF4" w:rsidRPr="00A24EA4" w:rsidRDefault="00EE7FF4" w:rsidP="00EE7FF4">
      <w:pPr>
        <w:rPr>
          <w:rStyle w:val="StyleUnderline"/>
        </w:rPr>
      </w:pPr>
      <w:r w:rsidRPr="00A24EA4">
        <w:rPr>
          <w:rStyle w:val="StyleUnderline"/>
          <w:highlight w:val="cyan"/>
        </w:rPr>
        <w:t>The</w:t>
      </w:r>
      <w:r w:rsidRPr="00AE0D53">
        <w:rPr>
          <w:rStyle w:val="StyleUnderline"/>
        </w:rPr>
        <w:t xml:space="preserve"> </w:t>
      </w:r>
      <w:r w:rsidRPr="00A24EA4">
        <w:rPr>
          <w:rStyle w:val="StyleUnderline"/>
          <w:highlight w:val="cyan"/>
        </w:rPr>
        <w:t>solution</w:t>
      </w:r>
      <w:r w:rsidRPr="00AE0D53">
        <w:rPr>
          <w:rStyle w:val="StyleUnderline"/>
        </w:rPr>
        <w:t xml:space="preserve"> is to stop trying to </w:t>
      </w:r>
      <w:r w:rsidRPr="00A24EA4">
        <w:rPr>
          <w:rStyle w:val="StyleUnderline"/>
          <w:highlight w:val="cyan"/>
        </w:rPr>
        <w:t>regulate</w:t>
      </w:r>
      <w:r w:rsidRPr="00AE0D53">
        <w:rPr>
          <w:rStyle w:val="StyleUnderline"/>
        </w:rPr>
        <w:t xml:space="preserve"> AI </w:t>
      </w:r>
      <w:r w:rsidRPr="00A24EA4">
        <w:rPr>
          <w:sz w:val="16"/>
        </w:rPr>
        <w:t xml:space="preserve">in terms of its underlying technology and to focus instead on the things we can regulate more easily. Not </w:t>
      </w:r>
      <w:r w:rsidRPr="00A24EA4">
        <w:rPr>
          <w:rStyle w:val="StyleUnderline"/>
        </w:rPr>
        <w:t xml:space="preserve">the algorithms themselves, but </w:t>
      </w:r>
      <w:r w:rsidRPr="00A24EA4">
        <w:rPr>
          <w:rStyle w:val="Emphasis"/>
          <w:highlight w:val="cyan"/>
        </w:rPr>
        <w:t>the data</w:t>
      </w:r>
      <w:r w:rsidRPr="00A24EA4">
        <w:rPr>
          <w:rStyle w:val="StyleUnderline"/>
        </w:rPr>
        <w:t xml:space="preserve"> that goes into them, the purposes for which they're used, and the results they generate</w:t>
      </w:r>
      <w:r w:rsidRPr="00A24EA4">
        <w:rPr>
          <w:sz w:val="16"/>
        </w:rPr>
        <w:t xml:space="preserve">. The EU AI Act offers one such approach, with separate rules for low-stakes AI applications, mid-tier applications, and critical applications such as defense and health care. Meanwhile, existing rules that ban fraudulent outcomes can be applied to the outcomes of AI technologies irrespective of the underlying algorithms. By </w:t>
      </w:r>
      <w:r w:rsidRPr="00A24EA4">
        <w:rPr>
          <w:rStyle w:val="StyleUnderline"/>
        </w:rPr>
        <w:t>focusing on context and results</w:t>
      </w:r>
      <w:r w:rsidRPr="00A24EA4">
        <w:rPr>
          <w:sz w:val="16"/>
        </w:rPr>
        <w:t xml:space="preserve">, it's possible to </w:t>
      </w:r>
      <w:r w:rsidRPr="00A24EA4">
        <w:rPr>
          <w:rStyle w:val="StyleUnderline"/>
          <w:highlight w:val="cyan"/>
        </w:rPr>
        <w:t>create</w:t>
      </w:r>
      <w:r w:rsidRPr="00A24EA4">
        <w:rPr>
          <w:rStyle w:val="StyleUnderline"/>
        </w:rPr>
        <w:t xml:space="preserve"> AI </w:t>
      </w:r>
      <w:r w:rsidRPr="00A24EA4">
        <w:rPr>
          <w:rStyle w:val="StyleUnderline"/>
          <w:highlight w:val="cyan"/>
        </w:rPr>
        <w:t>rules</w:t>
      </w:r>
      <w:r w:rsidRPr="00A24EA4">
        <w:rPr>
          <w:rStyle w:val="StyleUnderline"/>
        </w:rPr>
        <w:t xml:space="preserve"> </w:t>
      </w:r>
      <w:r w:rsidRPr="00A24EA4">
        <w:rPr>
          <w:rStyle w:val="StyleUnderline"/>
          <w:highlight w:val="cyan"/>
        </w:rPr>
        <w:t>that are flexible</w:t>
      </w:r>
      <w:r w:rsidRPr="00A24EA4">
        <w:rPr>
          <w:rStyle w:val="StyleUnderline"/>
        </w:rPr>
        <w:t xml:space="preserve"> enough </w:t>
      </w:r>
      <w:r w:rsidRPr="00A24EA4">
        <w:rPr>
          <w:rStyle w:val="StyleUnderline"/>
          <w:highlight w:val="cyan"/>
        </w:rPr>
        <w:t>to</w:t>
      </w:r>
      <w:r w:rsidRPr="00A24EA4">
        <w:rPr>
          <w:rStyle w:val="StyleUnderline"/>
        </w:rPr>
        <w:t xml:space="preserve"> </w:t>
      </w:r>
      <w:r w:rsidRPr="00A24EA4">
        <w:rPr>
          <w:rStyle w:val="Emphasis"/>
        </w:rPr>
        <w:t>a</w:t>
      </w:r>
      <w:r w:rsidRPr="00A24EA4">
        <w:rPr>
          <w:rStyle w:val="Emphasis"/>
          <w:highlight w:val="cyan"/>
        </w:rPr>
        <w:t>llow innovation</w:t>
      </w:r>
      <w:r w:rsidRPr="00A24EA4">
        <w:rPr>
          <w:rStyle w:val="StyleUnderline"/>
        </w:rPr>
        <w:t xml:space="preserve"> </w:t>
      </w:r>
      <w:r w:rsidRPr="00A24EA4">
        <w:rPr>
          <w:rStyle w:val="StyleUnderline"/>
          <w:highlight w:val="cyan"/>
        </w:rPr>
        <w:t>while</w:t>
      </w:r>
      <w:r w:rsidRPr="00A24EA4">
        <w:rPr>
          <w:rStyle w:val="StyleUnderline"/>
        </w:rPr>
        <w:t xml:space="preserve"> </w:t>
      </w:r>
      <w:r w:rsidRPr="00A24EA4">
        <w:rPr>
          <w:rStyle w:val="Emphasis"/>
          <w:highlight w:val="cyan"/>
        </w:rPr>
        <w:t>still</w:t>
      </w:r>
      <w:r w:rsidRPr="00A24EA4">
        <w:rPr>
          <w:rStyle w:val="Emphasis"/>
        </w:rPr>
        <w:t xml:space="preserve"> </w:t>
      </w:r>
      <w:r w:rsidRPr="00A24EA4">
        <w:rPr>
          <w:rStyle w:val="Emphasis"/>
          <w:highlight w:val="cyan"/>
        </w:rPr>
        <w:t>providing</w:t>
      </w:r>
      <w:r w:rsidRPr="00A24EA4">
        <w:rPr>
          <w:rStyle w:val="Emphasis"/>
        </w:rPr>
        <w:t xml:space="preserve"> the </w:t>
      </w:r>
      <w:r w:rsidRPr="00A24EA4">
        <w:rPr>
          <w:rStyle w:val="Emphasis"/>
          <w:highlight w:val="cyan"/>
        </w:rPr>
        <w:t>protections</w:t>
      </w:r>
      <w:r w:rsidRPr="00A24EA4">
        <w:rPr>
          <w:rStyle w:val="StyleUnderline"/>
        </w:rPr>
        <w:t xml:space="preserve"> consumers deserve. </w:t>
      </w:r>
    </w:p>
    <w:p w14:paraId="1C29AA13" w14:textId="77777777" w:rsidR="00EE7FF4" w:rsidRDefault="00EE7FF4" w:rsidP="00EE7FF4">
      <w:pPr>
        <w:pStyle w:val="Heading4"/>
      </w:pPr>
      <w:r>
        <w:rPr>
          <w:u w:val="single"/>
        </w:rPr>
        <w:t>Regulations</w:t>
      </w:r>
      <w:r w:rsidRPr="00307624">
        <w:t xml:space="preserve"> </w:t>
      </w:r>
      <w:r>
        <w:t xml:space="preserve">inevitable now absent the aff and destroy innovation. </w:t>
      </w:r>
    </w:p>
    <w:p w14:paraId="056E6263" w14:textId="77777777" w:rsidR="00EE7FF4" w:rsidRPr="00E87A86" w:rsidRDefault="00EE7FF4" w:rsidP="00EE7FF4">
      <w:r w:rsidRPr="00E87A86">
        <w:rPr>
          <w:rStyle w:val="Style13ptBold"/>
        </w:rPr>
        <w:t>Bloomquist 11/13</w:t>
      </w:r>
      <w:r>
        <w:t xml:space="preserve"> [Randall Bloomquist, DC Journal. November 13, 2025. “Will Patchwork of State AI Laws Inhibit Innovation?” Government Technology. </w:t>
      </w:r>
      <w:r w:rsidRPr="00E87A86">
        <w:t>https://www.govtech.com/artificial-intelligence/will-patchwork-of-state-ai-laws-inhibit-innovation</w:t>
      </w:r>
      <w:r>
        <w:t>]</w:t>
      </w:r>
    </w:p>
    <w:p w14:paraId="76C12E61" w14:textId="77777777" w:rsidR="00EE7FF4" w:rsidRPr="00E87A86" w:rsidRDefault="00EE7FF4" w:rsidP="00EE7FF4">
      <w:pPr>
        <w:rPr>
          <w:sz w:val="16"/>
        </w:rPr>
      </w:pPr>
      <w:r w:rsidRPr="00E87A86">
        <w:rPr>
          <w:sz w:val="16"/>
        </w:rPr>
        <w:t xml:space="preserve">For a country intent on winning the global race for artificial intelligence leadership, critics say </w:t>
      </w:r>
      <w:r w:rsidRPr="00E87A86">
        <w:rPr>
          <w:rStyle w:val="StyleUnderline"/>
        </w:rPr>
        <w:t>the United States is about to make a costly mistake</w:t>
      </w:r>
      <w:r w:rsidRPr="00E87A86">
        <w:rPr>
          <w:sz w:val="16"/>
        </w:rPr>
        <w:t>.</w:t>
      </w:r>
    </w:p>
    <w:p w14:paraId="6C1D24D7" w14:textId="77777777" w:rsidR="00EE7FF4" w:rsidRPr="00E87A86" w:rsidRDefault="00EE7FF4" w:rsidP="00EE7FF4">
      <w:pPr>
        <w:rPr>
          <w:sz w:val="16"/>
        </w:rPr>
      </w:pPr>
      <w:r w:rsidRPr="00E87A86">
        <w:rPr>
          <w:sz w:val="16"/>
        </w:rPr>
        <w:t>When the House passed the One Big Beautiful Bill Act (</w:t>
      </w:r>
      <w:r w:rsidRPr="00E87A86">
        <w:rPr>
          <w:rStyle w:val="StyleUnderline"/>
          <w:highlight w:val="cyan"/>
        </w:rPr>
        <w:t>OBBBA</w:t>
      </w:r>
      <w:r w:rsidRPr="00E87A86">
        <w:rPr>
          <w:sz w:val="16"/>
        </w:rPr>
        <w:t xml:space="preserve">) earlier this year, the sweeping budget package </w:t>
      </w:r>
      <w:r w:rsidRPr="00E87A86">
        <w:rPr>
          <w:rStyle w:val="StyleUnderline"/>
          <w:highlight w:val="cyan"/>
        </w:rPr>
        <w:t>included</w:t>
      </w:r>
      <w:r w:rsidRPr="00E87A86">
        <w:rPr>
          <w:rStyle w:val="StyleUnderline"/>
        </w:rPr>
        <w:t xml:space="preserve"> a 10-year federal </w:t>
      </w:r>
      <w:r w:rsidRPr="00E87A86">
        <w:rPr>
          <w:rStyle w:val="StyleUnderline"/>
          <w:highlight w:val="cyan"/>
        </w:rPr>
        <w:t>ban</w:t>
      </w:r>
      <w:r w:rsidRPr="00E87A86">
        <w:rPr>
          <w:rStyle w:val="StyleUnderline"/>
        </w:rPr>
        <w:t xml:space="preserve"> preventing </w:t>
      </w:r>
      <w:r w:rsidRPr="00E87A86">
        <w:rPr>
          <w:rStyle w:val="StyleUnderline"/>
          <w:highlight w:val="cyan"/>
        </w:rPr>
        <w:t>states</w:t>
      </w:r>
      <w:r w:rsidRPr="00E87A86">
        <w:rPr>
          <w:rStyle w:val="StyleUnderline"/>
        </w:rPr>
        <w:t xml:space="preserve"> </w:t>
      </w:r>
      <w:r w:rsidRPr="00E87A86">
        <w:rPr>
          <w:rStyle w:val="StyleUnderline"/>
          <w:highlight w:val="cyan"/>
        </w:rPr>
        <w:t>from</w:t>
      </w:r>
      <w:r w:rsidRPr="00E87A86">
        <w:rPr>
          <w:rStyle w:val="StyleUnderline"/>
        </w:rPr>
        <w:t xml:space="preserve"> enacting their own </w:t>
      </w:r>
      <w:r w:rsidRPr="00E87A86">
        <w:rPr>
          <w:rStyle w:val="StyleUnderline"/>
          <w:highlight w:val="cyan"/>
        </w:rPr>
        <w:t>AI</w:t>
      </w:r>
      <w:r w:rsidRPr="00E87A86">
        <w:rPr>
          <w:rStyle w:val="StyleUnderline"/>
        </w:rPr>
        <w:t xml:space="preserve"> </w:t>
      </w:r>
      <w:r w:rsidRPr="00E87A86">
        <w:rPr>
          <w:rStyle w:val="StyleUnderline"/>
          <w:highlight w:val="cyan"/>
        </w:rPr>
        <w:t>reg</w:t>
      </w:r>
      <w:r w:rsidRPr="00E87A86">
        <w:rPr>
          <w:rStyle w:val="StyleUnderline"/>
        </w:rPr>
        <w:t>ulation</w:t>
      </w:r>
      <w:r w:rsidRPr="00E87A86">
        <w:rPr>
          <w:rStyle w:val="StyleUnderline"/>
          <w:highlight w:val="cyan"/>
        </w:rPr>
        <w:t>s</w:t>
      </w:r>
      <w:r w:rsidRPr="00E87A86">
        <w:rPr>
          <w:sz w:val="16"/>
        </w:rPr>
        <w:t>. Supporters called it a crucial safeguard — a way to prevent 50 different regulatory regimes from smothering a technology still in its infancy.</w:t>
      </w:r>
    </w:p>
    <w:p w14:paraId="351B31A2" w14:textId="77777777" w:rsidR="00EE7FF4" w:rsidRPr="00E87A86" w:rsidRDefault="00EE7FF4" w:rsidP="00EE7FF4">
      <w:pPr>
        <w:rPr>
          <w:sz w:val="16"/>
        </w:rPr>
      </w:pPr>
      <w:r w:rsidRPr="00E87A86">
        <w:rPr>
          <w:rStyle w:val="StyleUnderline"/>
        </w:rPr>
        <w:t xml:space="preserve">But the </w:t>
      </w:r>
      <w:r w:rsidRPr="00E87A86">
        <w:rPr>
          <w:rStyle w:val="StyleUnderline"/>
          <w:highlight w:val="cyan"/>
        </w:rPr>
        <w:t>Senate</w:t>
      </w:r>
      <w:r w:rsidRPr="00E87A86">
        <w:rPr>
          <w:sz w:val="16"/>
        </w:rPr>
        <w:t xml:space="preserve">, responding to coordinated pressure from governors and state attorneys general, voted 99-1 to </w:t>
      </w:r>
      <w:r w:rsidRPr="00E87A86">
        <w:rPr>
          <w:rStyle w:val="Emphasis"/>
          <w:highlight w:val="cyan"/>
        </w:rPr>
        <w:t>strip</w:t>
      </w:r>
      <w:r w:rsidRPr="00E87A86">
        <w:rPr>
          <w:rStyle w:val="Emphasis"/>
        </w:rPr>
        <w:t xml:space="preserve"> the </w:t>
      </w:r>
      <w:r w:rsidRPr="00E87A86">
        <w:rPr>
          <w:rStyle w:val="Emphasis"/>
          <w:highlight w:val="cyan"/>
        </w:rPr>
        <w:t>ban from</w:t>
      </w:r>
      <w:r w:rsidRPr="00E87A86">
        <w:rPr>
          <w:rStyle w:val="Emphasis"/>
        </w:rPr>
        <w:t xml:space="preserve"> the </w:t>
      </w:r>
      <w:r w:rsidRPr="00E87A86">
        <w:rPr>
          <w:rStyle w:val="Emphasis"/>
          <w:highlight w:val="cyan"/>
        </w:rPr>
        <w:t>final</w:t>
      </w:r>
      <w:r w:rsidRPr="00E87A86">
        <w:rPr>
          <w:rStyle w:val="Emphasis"/>
        </w:rPr>
        <w:t xml:space="preserve"> </w:t>
      </w:r>
      <w:r w:rsidRPr="00E87A86">
        <w:rPr>
          <w:rStyle w:val="Emphasis"/>
          <w:highlight w:val="cyan"/>
        </w:rPr>
        <w:t>bill</w:t>
      </w:r>
      <w:r w:rsidRPr="00E87A86">
        <w:rPr>
          <w:sz w:val="16"/>
        </w:rPr>
        <w:t>. It was a single amendment in a thousand-page package, yet many in the tech world say that decision could prove pivotal.</w:t>
      </w:r>
    </w:p>
    <w:p w14:paraId="6F4BF27C" w14:textId="77777777" w:rsidR="00EE7FF4" w:rsidRPr="00E87A86" w:rsidRDefault="00EE7FF4" w:rsidP="00EE7FF4">
      <w:pPr>
        <w:rPr>
          <w:sz w:val="16"/>
        </w:rPr>
      </w:pPr>
      <w:r w:rsidRPr="00E87A86">
        <w:rPr>
          <w:sz w:val="16"/>
        </w:rPr>
        <w:t>"</w:t>
      </w:r>
      <w:r w:rsidRPr="00E87A86">
        <w:rPr>
          <w:rStyle w:val="StyleUnderline"/>
          <w:highlight w:val="cyan"/>
        </w:rPr>
        <w:t>The</w:t>
      </w:r>
      <w:r w:rsidRPr="00E87A86">
        <w:rPr>
          <w:sz w:val="16"/>
        </w:rPr>
        <w:t xml:space="preserve"> single</w:t>
      </w:r>
      <w:r w:rsidRPr="00E87A86">
        <w:rPr>
          <w:rStyle w:val="StyleUnderline"/>
        </w:rPr>
        <w:t xml:space="preserve"> </w:t>
      </w:r>
      <w:r w:rsidRPr="003628E1">
        <w:rPr>
          <w:rStyle w:val="Emphasis"/>
          <w:highlight w:val="cyan"/>
        </w:rPr>
        <w:t>biggest risk</w:t>
      </w:r>
      <w:r w:rsidRPr="00E87A86">
        <w:rPr>
          <w:rStyle w:val="StyleUnderline"/>
          <w:highlight w:val="cyan"/>
        </w:rPr>
        <w:t xml:space="preserve"> to AI innovation</w:t>
      </w:r>
      <w:r w:rsidRPr="00E87A86">
        <w:rPr>
          <w:sz w:val="16"/>
        </w:rPr>
        <w:t xml:space="preserve"> isn't from foreign competitors," said Will Rinehart, a senior fellow at the American Enterprise Institute. "</w:t>
      </w:r>
      <w:r w:rsidRPr="00E87A86">
        <w:rPr>
          <w:rStyle w:val="StyleUnderline"/>
        </w:rPr>
        <w:t xml:space="preserve">It's from </w:t>
      </w:r>
      <w:r w:rsidRPr="00E87A86">
        <w:rPr>
          <w:rStyle w:val="StyleUnderline"/>
          <w:highlight w:val="cyan"/>
        </w:rPr>
        <w:t>poorly designed state laws</w:t>
      </w:r>
      <w:r w:rsidRPr="00E87A86">
        <w:rPr>
          <w:rStyle w:val="StyleUnderline"/>
        </w:rPr>
        <w:t xml:space="preserve"> that undermine the innovation they claim to protect</w:t>
      </w:r>
      <w:r w:rsidRPr="00E87A86">
        <w:rPr>
          <w:sz w:val="16"/>
        </w:rPr>
        <w:t>."</w:t>
      </w:r>
    </w:p>
    <w:p w14:paraId="4FA268B2" w14:textId="77777777" w:rsidR="00EE7FF4" w:rsidRPr="00E87A86" w:rsidRDefault="00EE7FF4" w:rsidP="00EE7FF4">
      <w:pPr>
        <w:rPr>
          <w:sz w:val="16"/>
        </w:rPr>
      </w:pPr>
      <w:r w:rsidRPr="003628E1">
        <w:rPr>
          <w:rStyle w:val="StyleUnderline"/>
          <w:highlight w:val="cyan"/>
        </w:rPr>
        <w:t>State</w:t>
      </w:r>
      <w:r w:rsidRPr="00E87A86">
        <w:rPr>
          <w:rStyle w:val="StyleUnderline"/>
        </w:rPr>
        <w:t>-</w:t>
      </w:r>
      <w:r w:rsidRPr="003628E1">
        <w:rPr>
          <w:rStyle w:val="StyleUnderline"/>
          <w:highlight w:val="cyan"/>
        </w:rPr>
        <w:t>level</w:t>
      </w:r>
      <w:r w:rsidRPr="00E87A86">
        <w:rPr>
          <w:rStyle w:val="StyleUnderline"/>
        </w:rPr>
        <w:t xml:space="preserve"> enthusiasm for AI </w:t>
      </w:r>
      <w:r w:rsidRPr="003628E1">
        <w:rPr>
          <w:rStyle w:val="StyleUnderline"/>
          <w:highlight w:val="cyan"/>
        </w:rPr>
        <w:t>regulation</w:t>
      </w:r>
      <w:r w:rsidRPr="00E87A86">
        <w:rPr>
          <w:rStyle w:val="StyleUnderline"/>
        </w:rPr>
        <w:t xml:space="preserve"> </w:t>
      </w:r>
      <w:r w:rsidRPr="003628E1">
        <w:rPr>
          <w:rStyle w:val="StyleUnderline"/>
          <w:highlight w:val="cyan"/>
        </w:rPr>
        <w:t>has</w:t>
      </w:r>
      <w:r w:rsidRPr="00E87A86">
        <w:rPr>
          <w:rStyle w:val="StyleUnderline"/>
        </w:rPr>
        <w:t xml:space="preserve"> </w:t>
      </w:r>
      <w:r w:rsidRPr="003628E1">
        <w:rPr>
          <w:rStyle w:val="Emphasis"/>
          <w:highlight w:val="cyan"/>
        </w:rPr>
        <w:t>surged</w:t>
      </w:r>
      <w:r w:rsidRPr="00E87A86">
        <w:rPr>
          <w:sz w:val="16"/>
        </w:rPr>
        <w:t xml:space="preserve">. According to the National Conference of State Legislatures, </w:t>
      </w:r>
      <w:r w:rsidRPr="00E87A86">
        <w:rPr>
          <w:rStyle w:val="StyleUnderline"/>
        </w:rPr>
        <w:t>45 states introduced AI-related bills in 2024 and 31 enacted at least one</w:t>
      </w:r>
      <w:r w:rsidRPr="00E87A86">
        <w:rPr>
          <w:sz w:val="16"/>
        </w:rPr>
        <w:t xml:space="preserve">. By </w:t>
      </w:r>
      <w:r w:rsidRPr="00E87A86">
        <w:rPr>
          <w:rStyle w:val="StyleUnderline"/>
        </w:rPr>
        <w:t>mid-2025, 47 states had considered legislation, and more than 30 had passed new statutes regulating the use or development of AI</w:t>
      </w:r>
      <w:r w:rsidRPr="00E87A86">
        <w:rPr>
          <w:sz w:val="16"/>
        </w:rPr>
        <w:t>.</w:t>
      </w:r>
    </w:p>
    <w:p w14:paraId="24975300" w14:textId="77777777" w:rsidR="00EE7FF4" w:rsidRPr="00E87A86" w:rsidRDefault="00EE7FF4" w:rsidP="00EE7FF4">
      <w:pPr>
        <w:rPr>
          <w:sz w:val="16"/>
        </w:rPr>
      </w:pPr>
      <w:r w:rsidRPr="00E87A86">
        <w:rPr>
          <w:sz w:val="16"/>
        </w:rPr>
        <w:t xml:space="preserve">For companies, </w:t>
      </w:r>
      <w:r w:rsidRPr="00E87A86">
        <w:rPr>
          <w:rStyle w:val="StyleUnderline"/>
        </w:rPr>
        <w:t xml:space="preserve">this </w:t>
      </w:r>
      <w:r w:rsidRPr="003628E1">
        <w:rPr>
          <w:rStyle w:val="StyleUnderline"/>
          <w:highlight w:val="cyan"/>
        </w:rPr>
        <w:t>trend</w:t>
      </w:r>
      <w:r w:rsidRPr="00E87A86">
        <w:rPr>
          <w:rStyle w:val="StyleUnderline"/>
        </w:rPr>
        <w:t xml:space="preserve"> represents</w:t>
      </w:r>
      <w:r w:rsidRPr="00E87A86">
        <w:rPr>
          <w:sz w:val="16"/>
        </w:rPr>
        <w:t xml:space="preserve"> more than a legal headache — it's </w:t>
      </w:r>
      <w:r w:rsidRPr="003628E1">
        <w:rPr>
          <w:rStyle w:val="Emphasis"/>
          <w:highlight w:val="cyan"/>
        </w:rPr>
        <w:t>a</w:t>
      </w:r>
      <w:r w:rsidRPr="00E87A86">
        <w:rPr>
          <w:rStyle w:val="Emphasis"/>
        </w:rPr>
        <w:t xml:space="preserve"> </w:t>
      </w:r>
      <w:r w:rsidRPr="003628E1">
        <w:rPr>
          <w:rStyle w:val="Emphasis"/>
          <w:highlight w:val="cyan"/>
        </w:rPr>
        <w:t>direct threat</w:t>
      </w:r>
      <w:r w:rsidRPr="00E87A86">
        <w:rPr>
          <w:sz w:val="16"/>
        </w:rPr>
        <w:t xml:space="preserve"> </w:t>
      </w:r>
      <w:r w:rsidRPr="003628E1">
        <w:rPr>
          <w:rStyle w:val="StyleUnderline"/>
          <w:highlight w:val="cyan"/>
        </w:rPr>
        <w:t>to</w:t>
      </w:r>
      <w:r w:rsidRPr="00E87A86">
        <w:rPr>
          <w:sz w:val="16"/>
        </w:rPr>
        <w:t xml:space="preserve"> </w:t>
      </w:r>
      <w:r w:rsidRPr="00E87A86">
        <w:rPr>
          <w:rStyle w:val="StyleUnderline"/>
        </w:rPr>
        <w:t xml:space="preserve">the speed and scale of </w:t>
      </w:r>
      <w:r w:rsidRPr="003628E1">
        <w:rPr>
          <w:rStyle w:val="StyleUnderline"/>
          <w:highlight w:val="cyan"/>
        </w:rPr>
        <w:t>innovation</w:t>
      </w:r>
      <w:r w:rsidRPr="00E87A86">
        <w:rPr>
          <w:sz w:val="16"/>
        </w:rPr>
        <w:t>.</w:t>
      </w:r>
    </w:p>
    <w:p w14:paraId="5C57F4C6" w14:textId="77777777" w:rsidR="00EE7FF4" w:rsidRPr="00E87A86" w:rsidRDefault="00EE7FF4" w:rsidP="00EE7FF4">
      <w:pPr>
        <w:rPr>
          <w:sz w:val="16"/>
        </w:rPr>
      </w:pPr>
      <w:r w:rsidRPr="00E87A86">
        <w:rPr>
          <w:sz w:val="16"/>
        </w:rPr>
        <w:t xml:space="preserve">If state laws diverge widely, </w:t>
      </w:r>
      <w:r w:rsidRPr="003628E1">
        <w:rPr>
          <w:rStyle w:val="StyleUnderline"/>
          <w:highlight w:val="cyan"/>
        </w:rPr>
        <w:t>tech</w:t>
      </w:r>
      <w:r w:rsidRPr="00E87A86">
        <w:rPr>
          <w:rStyle w:val="StyleUnderline"/>
        </w:rPr>
        <w:t xml:space="preserve"> </w:t>
      </w:r>
      <w:r w:rsidRPr="003628E1">
        <w:rPr>
          <w:rStyle w:val="StyleUnderline"/>
          <w:highlight w:val="cyan"/>
        </w:rPr>
        <w:t>firms</w:t>
      </w:r>
      <w:r w:rsidRPr="00E87A86">
        <w:rPr>
          <w:rStyle w:val="StyleUnderline"/>
        </w:rPr>
        <w:t xml:space="preserve"> could find themselves </w:t>
      </w:r>
      <w:r w:rsidRPr="003628E1">
        <w:rPr>
          <w:rStyle w:val="StyleUnderline"/>
          <w:highlight w:val="cyan"/>
        </w:rPr>
        <w:t>navigat</w:t>
      </w:r>
      <w:r w:rsidRPr="003628E1">
        <w:rPr>
          <w:rStyle w:val="StyleUnderline"/>
        </w:rPr>
        <w:t>ing do</w:t>
      </w:r>
      <w:r w:rsidRPr="00E87A86">
        <w:rPr>
          <w:rStyle w:val="StyleUnderline"/>
        </w:rPr>
        <w:t xml:space="preserve">zens of </w:t>
      </w:r>
      <w:r w:rsidRPr="003628E1">
        <w:rPr>
          <w:rStyle w:val="StyleUnderline"/>
          <w:highlight w:val="cyan"/>
        </w:rPr>
        <w:t>overlapping</w:t>
      </w:r>
      <w:r w:rsidRPr="00E87A86">
        <w:rPr>
          <w:rStyle w:val="StyleUnderline"/>
        </w:rPr>
        <w:t xml:space="preserve"> </w:t>
      </w:r>
      <w:r w:rsidRPr="003628E1">
        <w:rPr>
          <w:rStyle w:val="StyleUnderline"/>
          <w:highlight w:val="cyan"/>
        </w:rPr>
        <w:t>compliance</w:t>
      </w:r>
      <w:r w:rsidRPr="00E87A86">
        <w:rPr>
          <w:rStyle w:val="StyleUnderline"/>
        </w:rPr>
        <w:t xml:space="preserve"> </w:t>
      </w:r>
      <w:r w:rsidRPr="003628E1">
        <w:rPr>
          <w:rStyle w:val="StyleUnderline"/>
          <w:highlight w:val="cyan"/>
        </w:rPr>
        <w:t>systems</w:t>
      </w:r>
      <w:r w:rsidRPr="00E87A86">
        <w:rPr>
          <w:sz w:val="16"/>
        </w:rPr>
        <w:t>. Instead of investing in new talent or more computing power, companies may be forced to hire lawyers, build redundant reporting tools, and tailor their models to satisfy a mosaic of rules.</w:t>
      </w:r>
    </w:p>
    <w:p w14:paraId="35563E9A" w14:textId="77777777" w:rsidR="00EE7FF4" w:rsidRPr="00E87A86" w:rsidRDefault="00EE7FF4" w:rsidP="00EE7FF4">
      <w:pPr>
        <w:rPr>
          <w:sz w:val="16"/>
        </w:rPr>
      </w:pPr>
      <w:r w:rsidRPr="00E87A86">
        <w:rPr>
          <w:sz w:val="16"/>
        </w:rPr>
        <w:t>In the high-velocity world of AI, even modest delays can be costly. China — America's chief AI rival — is not slowing down.</w:t>
      </w:r>
    </w:p>
    <w:p w14:paraId="48AC5849" w14:textId="77777777" w:rsidR="00EE7FF4" w:rsidRPr="00E87A86" w:rsidRDefault="00EE7FF4" w:rsidP="00EE7FF4">
      <w:pPr>
        <w:rPr>
          <w:rStyle w:val="StyleUnderline"/>
        </w:rPr>
      </w:pPr>
      <w:r w:rsidRPr="00E87A86">
        <w:rPr>
          <w:sz w:val="16"/>
        </w:rPr>
        <w:t xml:space="preserve">Some </w:t>
      </w:r>
      <w:r w:rsidRPr="003628E1">
        <w:rPr>
          <w:rStyle w:val="StyleUnderline"/>
          <w:highlight w:val="cyan"/>
        </w:rPr>
        <w:t>state</w:t>
      </w:r>
      <w:r w:rsidRPr="00E87A86">
        <w:rPr>
          <w:rStyle w:val="StyleUnderline"/>
        </w:rPr>
        <w:t xml:space="preserve"> lawmakers </w:t>
      </w:r>
      <w:r w:rsidRPr="003628E1">
        <w:rPr>
          <w:rStyle w:val="StyleUnderline"/>
          <w:highlight w:val="cyan"/>
        </w:rPr>
        <w:t>argue</w:t>
      </w:r>
      <w:r w:rsidRPr="00E87A86">
        <w:rPr>
          <w:rStyle w:val="StyleUnderline"/>
        </w:rPr>
        <w:t xml:space="preserve"> </w:t>
      </w:r>
      <w:r w:rsidRPr="003628E1">
        <w:rPr>
          <w:rStyle w:val="StyleUnderline"/>
          <w:highlight w:val="cyan"/>
        </w:rPr>
        <w:t>they</w:t>
      </w:r>
      <w:r w:rsidRPr="00E87A86">
        <w:rPr>
          <w:rStyle w:val="StyleUnderline"/>
        </w:rPr>
        <w:t xml:space="preserve"> </w:t>
      </w:r>
      <w:r w:rsidRPr="003628E1">
        <w:rPr>
          <w:rStyle w:val="StyleUnderline"/>
          <w:highlight w:val="cyan"/>
        </w:rPr>
        <w:t>have little choice but to ac</w:t>
      </w:r>
      <w:r w:rsidRPr="00E87A86">
        <w:rPr>
          <w:rStyle w:val="StyleUnderline"/>
        </w:rPr>
        <w:t>t</w:t>
      </w:r>
      <w:r w:rsidRPr="00E87A86">
        <w:rPr>
          <w:sz w:val="16"/>
        </w:rPr>
        <w:t xml:space="preserve">. </w:t>
      </w:r>
      <w:r w:rsidRPr="00E87A86">
        <w:rPr>
          <w:rStyle w:val="StyleUnderline"/>
        </w:rPr>
        <w:t xml:space="preserve">They </w:t>
      </w:r>
      <w:r w:rsidRPr="003628E1">
        <w:rPr>
          <w:rStyle w:val="StyleUnderline"/>
          <w:highlight w:val="cyan"/>
        </w:rPr>
        <w:t>cite</w:t>
      </w:r>
      <w:r w:rsidRPr="00E87A86">
        <w:rPr>
          <w:rStyle w:val="StyleUnderline"/>
        </w:rPr>
        <w:t xml:space="preserve"> </w:t>
      </w:r>
      <w:r w:rsidRPr="003628E1">
        <w:rPr>
          <w:rStyle w:val="StyleUnderline"/>
          <w:highlight w:val="cyan"/>
        </w:rPr>
        <w:t>consumer</w:t>
      </w:r>
      <w:r w:rsidRPr="00E87A86">
        <w:rPr>
          <w:rStyle w:val="StyleUnderline"/>
        </w:rPr>
        <w:t xml:space="preserve"> protection, privacy, and </w:t>
      </w:r>
      <w:r w:rsidRPr="003628E1">
        <w:rPr>
          <w:rStyle w:val="StyleUnderline"/>
          <w:highlight w:val="cyan"/>
        </w:rPr>
        <w:t>concerns</w:t>
      </w:r>
      <w:r w:rsidRPr="00E87A86">
        <w:rPr>
          <w:sz w:val="16"/>
        </w:rPr>
        <w:t xml:space="preserve"> over automated decision-making </w:t>
      </w:r>
      <w:r w:rsidRPr="00E87A86">
        <w:rPr>
          <w:rStyle w:val="StyleUnderline"/>
        </w:rPr>
        <w:t>as reasons to move ahead without waiting for Washington.</w:t>
      </w:r>
    </w:p>
    <w:p w14:paraId="16C3C728" w14:textId="77777777" w:rsidR="00EE7FF4" w:rsidRPr="00E87A86" w:rsidRDefault="00EE7FF4" w:rsidP="00EE7FF4">
      <w:pPr>
        <w:rPr>
          <w:sz w:val="16"/>
        </w:rPr>
      </w:pPr>
      <w:r w:rsidRPr="00E87A86">
        <w:rPr>
          <w:sz w:val="16"/>
        </w:rPr>
        <w:t xml:space="preserve">Nicole Turner Lee, director of the Brookings Institution's Center for Technology Innovation, says that while </w:t>
      </w:r>
      <w:r w:rsidRPr="00E87A86">
        <w:rPr>
          <w:rStyle w:val="StyleUnderline"/>
        </w:rPr>
        <w:t xml:space="preserve">state-level regulation of AI is not ideal, </w:t>
      </w:r>
      <w:r w:rsidRPr="003628E1">
        <w:rPr>
          <w:rStyle w:val="StyleUnderline"/>
          <w:highlight w:val="cyan"/>
        </w:rPr>
        <w:t>it's</w:t>
      </w:r>
      <w:r w:rsidRPr="00E87A86">
        <w:rPr>
          <w:rStyle w:val="StyleUnderline"/>
        </w:rPr>
        <w:t xml:space="preserve"> </w:t>
      </w:r>
      <w:r w:rsidRPr="003628E1">
        <w:rPr>
          <w:rStyle w:val="StyleUnderline"/>
          <w:highlight w:val="cyan"/>
        </w:rPr>
        <w:t>necessary until a</w:t>
      </w:r>
      <w:r w:rsidRPr="00E87A86">
        <w:rPr>
          <w:rStyle w:val="StyleUnderline"/>
        </w:rPr>
        <w:t xml:space="preserve"> comprehensive </w:t>
      </w:r>
      <w:r w:rsidRPr="003628E1">
        <w:rPr>
          <w:rStyle w:val="StyleUnderline"/>
          <w:highlight w:val="cyan"/>
        </w:rPr>
        <w:t>federal</w:t>
      </w:r>
      <w:r w:rsidRPr="00E87A86">
        <w:rPr>
          <w:rStyle w:val="StyleUnderline"/>
        </w:rPr>
        <w:t xml:space="preserve"> regulatory </w:t>
      </w:r>
      <w:r w:rsidRPr="003628E1">
        <w:rPr>
          <w:rStyle w:val="StyleUnderline"/>
          <w:highlight w:val="cyan"/>
        </w:rPr>
        <w:t>scheme</w:t>
      </w:r>
      <w:r w:rsidRPr="00E87A86">
        <w:rPr>
          <w:rStyle w:val="StyleUnderline"/>
        </w:rPr>
        <w:t xml:space="preserve"> can be developed</w:t>
      </w:r>
      <w:r w:rsidRPr="00E87A86">
        <w:rPr>
          <w:sz w:val="16"/>
        </w:rPr>
        <w:t>.</w:t>
      </w:r>
    </w:p>
    <w:p w14:paraId="6FBC0CD0" w14:textId="77777777" w:rsidR="00EE7FF4" w:rsidRPr="00E87A86" w:rsidRDefault="00EE7FF4" w:rsidP="00EE7FF4">
      <w:pPr>
        <w:rPr>
          <w:sz w:val="16"/>
        </w:rPr>
      </w:pPr>
      <w:r w:rsidRPr="00E87A86">
        <w:rPr>
          <w:sz w:val="16"/>
        </w:rPr>
        <w:t>"If federal legislators could come up with a plan that protected both innovation and consumer protection, that would be a win-win," says Lee. "But based on what's coming from (the Trump) White House, consumer rights are not a priority. AI is developing so fast that a 10-year moratorium on state regulation could have had bad consequences (for consumers)."</w:t>
      </w:r>
    </w:p>
    <w:p w14:paraId="1C448C1D" w14:textId="77777777" w:rsidR="00EE7FF4" w:rsidRPr="00E87A86" w:rsidRDefault="00EE7FF4" w:rsidP="00EE7FF4">
      <w:pPr>
        <w:rPr>
          <w:sz w:val="16"/>
        </w:rPr>
      </w:pPr>
      <w:r w:rsidRPr="00E87A86">
        <w:rPr>
          <w:sz w:val="16"/>
        </w:rPr>
        <w:t>Still, even state leaders who support regulation worry about the consequences of going it alone.</w:t>
      </w:r>
    </w:p>
    <w:p w14:paraId="0CBFF474" w14:textId="77777777" w:rsidR="00EE7FF4" w:rsidRPr="00E87A86" w:rsidRDefault="00EE7FF4" w:rsidP="00EE7FF4">
      <w:pPr>
        <w:rPr>
          <w:sz w:val="16"/>
        </w:rPr>
      </w:pPr>
      <w:r w:rsidRPr="00E87A86">
        <w:rPr>
          <w:sz w:val="16"/>
        </w:rPr>
        <w:t xml:space="preserve">When Colorado Gov. Jared Polis (D) signed the country's first comprehensive AI law in 2024, he issued an unusually blunt warning. </w:t>
      </w:r>
      <w:r w:rsidRPr="003628E1">
        <w:rPr>
          <w:rStyle w:val="Emphasis"/>
          <w:highlight w:val="cyan"/>
        </w:rPr>
        <w:t>Patchwork</w:t>
      </w:r>
      <w:r w:rsidRPr="00E87A86">
        <w:rPr>
          <w:rStyle w:val="Emphasis"/>
        </w:rPr>
        <w:t xml:space="preserve"> </w:t>
      </w:r>
      <w:r w:rsidRPr="003628E1">
        <w:rPr>
          <w:rStyle w:val="Emphasis"/>
          <w:highlight w:val="cyan"/>
        </w:rPr>
        <w:t>rules</w:t>
      </w:r>
      <w:r w:rsidRPr="00E87A86">
        <w:rPr>
          <w:sz w:val="16"/>
        </w:rPr>
        <w:t>, he said, could "</w:t>
      </w:r>
      <w:r w:rsidRPr="003628E1">
        <w:rPr>
          <w:rStyle w:val="Emphasis"/>
          <w:highlight w:val="cyan"/>
        </w:rPr>
        <w:t>hamper</w:t>
      </w:r>
      <w:r w:rsidRPr="00E87A86">
        <w:rPr>
          <w:rStyle w:val="Emphasis"/>
        </w:rPr>
        <w:t xml:space="preserve"> </w:t>
      </w:r>
      <w:r w:rsidRPr="003628E1">
        <w:rPr>
          <w:rStyle w:val="Emphasis"/>
          <w:highlight w:val="cyan"/>
        </w:rPr>
        <w:t>innovation</w:t>
      </w:r>
      <w:r w:rsidRPr="00E87A86">
        <w:rPr>
          <w:rStyle w:val="Emphasis"/>
        </w:rPr>
        <w:t xml:space="preserve"> and deter competition</w:t>
      </w:r>
      <w:r w:rsidRPr="00E87A86">
        <w:rPr>
          <w:sz w:val="16"/>
        </w:rPr>
        <w:t xml:space="preserve"> in an open market." The state has since delayed implementation until June 2026 over concerns about its impact, and Polis has asked legislators to rework the law.</w:t>
      </w:r>
    </w:p>
    <w:p w14:paraId="3B11B74B" w14:textId="77777777" w:rsidR="00EE7FF4" w:rsidRPr="00E87A86" w:rsidRDefault="00EE7FF4" w:rsidP="00EE7FF4">
      <w:pPr>
        <w:rPr>
          <w:rStyle w:val="StyleUnderline"/>
        </w:rPr>
      </w:pPr>
      <w:r w:rsidRPr="003628E1">
        <w:rPr>
          <w:rStyle w:val="StyleUnderline"/>
          <w:highlight w:val="cyan"/>
        </w:rPr>
        <w:t>California</w:t>
      </w:r>
      <w:r w:rsidRPr="00E87A86">
        <w:rPr>
          <w:sz w:val="16"/>
        </w:rPr>
        <w:t xml:space="preserve"> has recently moved in the opposite direction. Gov. Gavin Newsom (D) signed the </w:t>
      </w:r>
      <w:r w:rsidRPr="00E87A86">
        <w:rPr>
          <w:rStyle w:val="StyleUnderline"/>
        </w:rPr>
        <w:t xml:space="preserve">Transparency in Frontier Artificial Intelligence </w:t>
      </w:r>
      <w:r w:rsidRPr="003628E1">
        <w:rPr>
          <w:rStyle w:val="StyleUnderline"/>
          <w:highlight w:val="cyan"/>
        </w:rPr>
        <w:t>Act</w:t>
      </w:r>
      <w:r w:rsidRPr="00E87A86">
        <w:rPr>
          <w:sz w:val="16"/>
        </w:rPr>
        <w:t xml:space="preserve">, which requires the largest AI developers to disclose safety protocols and assess potential "catastrophic risks." Supporters say the measure adds needed oversight; critics argue it </w:t>
      </w:r>
      <w:r w:rsidRPr="003628E1">
        <w:rPr>
          <w:rStyle w:val="StyleUnderline"/>
          <w:highlight w:val="cyan"/>
        </w:rPr>
        <w:t>adds</w:t>
      </w:r>
      <w:r w:rsidRPr="00E87A86">
        <w:rPr>
          <w:rStyle w:val="StyleUnderline"/>
        </w:rPr>
        <w:t xml:space="preserve"> </w:t>
      </w:r>
      <w:r w:rsidRPr="003628E1">
        <w:rPr>
          <w:rStyle w:val="StyleUnderline"/>
          <w:highlight w:val="cyan"/>
        </w:rPr>
        <w:t>another</w:t>
      </w:r>
      <w:r w:rsidRPr="00E87A86">
        <w:rPr>
          <w:rStyle w:val="StyleUnderline"/>
        </w:rPr>
        <w:t xml:space="preserve"> </w:t>
      </w:r>
      <w:r w:rsidRPr="003628E1">
        <w:rPr>
          <w:rStyle w:val="StyleUnderline"/>
          <w:highlight w:val="cyan"/>
        </w:rPr>
        <w:t>layer</w:t>
      </w:r>
      <w:r w:rsidRPr="00E87A86">
        <w:rPr>
          <w:rStyle w:val="StyleUnderline"/>
        </w:rPr>
        <w:t xml:space="preserve"> </w:t>
      </w:r>
      <w:r w:rsidRPr="003628E1">
        <w:rPr>
          <w:rStyle w:val="StyleUnderline"/>
          <w:highlight w:val="cyan"/>
        </w:rPr>
        <w:t>to</w:t>
      </w:r>
      <w:r w:rsidRPr="00E87A86">
        <w:rPr>
          <w:rStyle w:val="StyleUnderline"/>
        </w:rPr>
        <w:t xml:space="preserve"> an </w:t>
      </w:r>
      <w:r w:rsidRPr="003628E1">
        <w:rPr>
          <w:rStyle w:val="StyleUnderline"/>
          <w:highlight w:val="cyan"/>
        </w:rPr>
        <w:t>already tangled</w:t>
      </w:r>
      <w:r w:rsidRPr="00E87A86">
        <w:rPr>
          <w:rStyle w:val="StyleUnderline"/>
        </w:rPr>
        <w:t xml:space="preserve"> regulatory </w:t>
      </w:r>
      <w:r w:rsidRPr="003628E1">
        <w:rPr>
          <w:rStyle w:val="StyleUnderline"/>
          <w:highlight w:val="cyan"/>
        </w:rPr>
        <w:t>environment</w:t>
      </w:r>
      <w:r w:rsidRPr="00E87A86">
        <w:rPr>
          <w:rStyle w:val="StyleUnderline"/>
        </w:rPr>
        <w:t>.</w:t>
      </w:r>
    </w:p>
    <w:p w14:paraId="31B19815" w14:textId="77777777" w:rsidR="00EE7FF4" w:rsidRPr="00E87A86" w:rsidRDefault="00EE7FF4" w:rsidP="00EE7FF4">
      <w:pPr>
        <w:rPr>
          <w:sz w:val="16"/>
        </w:rPr>
      </w:pPr>
      <w:r w:rsidRPr="00E87A86">
        <w:rPr>
          <w:sz w:val="16"/>
        </w:rPr>
        <w:t>Can states regulate without slowing progress? Some scholars believe they can. Cary Coglianese, a law and political science professor at the University of Pennsylvania, says state regulation could ultimately strengthen the system by encouraging experimentation.</w:t>
      </w:r>
    </w:p>
    <w:p w14:paraId="05241D52" w14:textId="77777777" w:rsidR="00EE7FF4" w:rsidRPr="00E87A86" w:rsidRDefault="00EE7FF4" w:rsidP="00EE7FF4">
      <w:pPr>
        <w:rPr>
          <w:sz w:val="16"/>
        </w:rPr>
      </w:pPr>
      <w:r w:rsidRPr="00E87A86">
        <w:rPr>
          <w:sz w:val="16"/>
        </w:rPr>
        <w:t>"The mark the states will leave on AI regulation is adaptability," he said. "If that continues, it shouldn't present a burden."</w:t>
      </w:r>
    </w:p>
    <w:p w14:paraId="55859566" w14:textId="77777777" w:rsidR="00EE7FF4" w:rsidRPr="00E87A86" w:rsidRDefault="00EE7FF4" w:rsidP="00EE7FF4">
      <w:pPr>
        <w:rPr>
          <w:sz w:val="16"/>
        </w:rPr>
      </w:pPr>
      <w:r w:rsidRPr="00E87A86">
        <w:rPr>
          <w:sz w:val="16"/>
        </w:rPr>
        <w:t>Coglianese predicts states will borrow from one another, refining their laws as they learn what works. That iterative process, he argues, could produce a more resilient regulatory model.</w:t>
      </w:r>
    </w:p>
    <w:p w14:paraId="00C15641" w14:textId="77777777" w:rsidR="00EE7FF4" w:rsidRPr="00E87A86" w:rsidRDefault="00EE7FF4" w:rsidP="00EE7FF4">
      <w:pPr>
        <w:rPr>
          <w:sz w:val="16"/>
        </w:rPr>
      </w:pPr>
      <w:r w:rsidRPr="00E87A86">
        <w:rPr>
          <w:sz w:val="16"/>
        </w:rPr>
        <w:t xml:space="preserve">But industry advocates say that optimism overlooks the core problem: </w:t>
      </w:r>
      <w:r w:rsidRPr="00E87A86">
        <w:rPr>
          <w:rStyle w:val="StyleUnderline"/>
        </w:rPr>
        <w:t>innovation does not thrive when development happens under 50 separate rulebooks</w:t>
      </w:r>
      <w:r w:rsidRPr="00E87A86">
        <w:rPr>
          <w:sz w:val="16"/>
        </w:rPr>
        <w:t>.</w:t>
      </w:r>
    </w:p>
    <w:p w14:paraId="1416BA2E" w14:textId="77777777" w:rsidR="00EE7FF4" w:rsidRPr="00E87A86" w:rsidRDefault="00EE7FF4" w:rsidP="00EE7FF4">
      <w:pPr>
        <w:rPr>
          <w:sz w:val="16"/>
        </w:rPr>
      </w:pPr>
      <w:r w:rsidRPr="00E87A86">
        <w:rPr>
          <w:sz w:val="16"/>
        </w:rPr>
        <w:t>"Many of the concerns raised by AI can be addressed by applying existing laws — including privacy, employment, data security, and torts — to the companies that (improperly) deploy AI, not the developers of the technology," Rinehart said. What we should avoid is imposing new restrictions on developers before the technology has matured.</w:t>
      </w:r>
    </w:p>
    <w:p w14:paraId="46F143E3" w14:textId="77777777" w:rsidR="00EE7FF4" w:rsidRPr="00E87A86" w:rsidRDefault="00EE7FF4" w:rsidP="00EE7FF4">
      <w:pPr>
        <w:rPr>
          <w:sz w:val="16"/>
        </w:rPr>
      </w:pPr>
      <w:r w:rsidRPr="003628E1">
        <w:rPr>
          <w:rStyle w:val="StyleUnderline"/>
          <w:highlight w:val="cyan"/>
        </w:rPr>
        <w:t>Whether</w:t>
      </w:r>
      <w:r w:rsidRPr="00E87A86">
        <w:rPr>
          <w:rStyle w:val="StyleUnderline"/>
        </w:rPr>
        <w:t xml:space="preserve"> </w:t>
      </w:r>
      <w:r w:rsidRPr="003628E1">
        <w:rPr>
          <w:rStyle w:val="StyleUnderline"/>
          <w:highlight w:val="cyan"/>
        </w:rPr>
        <w:t>Congress</w:t>
      </w:r>
      <w:r w:rsidRPr="00E87A86">
        <w:rPr>
          <w:rStyle w:val="StyleUnderline"/>
        </w:rPr>
        <w:t xml:space="preserve"> </w:t>
      </w:r>
      <w:r w:rsidRPr="00E87A86">
        <w:rPr>
          <w:sz w:val="16"/>
        </w:rPr>
        <w:t xml:space="preserve">eventually </w:t>
      </w:r>
      <w:r w:rsidRPr="003628E1">
        <w:rPr>
          <w:rStyle w:val="StyleUnderline"/>
          <w:highlight w:val="cyan"/>
        </w:rPr>
        <w:t>steps</w:t>
      </w:r>
      <w:r w:rsidRPr="00E87A86">
        <w:rPr>
          <w:rStyle w:val="StyleUnderline"/>
        </w:rPr>
        <w:t xml:space="preserve"> </w:t>
      </w:r>
      <w:r w:rsidRPr="003628E1">
        <w:rPr>
          <w:rStyle w:val="StyleUnderline"/>
          <w:highlight w:val="cyan"/>
        </w:rPr>
        <w:t>in</w:t>
      </w:r>
      <w:r w:rsidRPr="00E87A86">
        <w:rPr>
          <w:sz w:val="16"/>
        </w:rPr>
        <w:t xml:space="preserve"> with a unified national approach </w:t>
      </w:r>
      <w:r w:rsidRPr="00E87A86">
        <w:rPr>
          <w:rStyle w:val="StyleUnderline"/>
        </w:rPr>
        <w:t xml:space="preserve">remains </w:t>
      </w:r>
      <w:r w:rsidRPr="003628E1">
        <w:rPr>
          <w:rStyle w:val="StyleUnderline"/>
          <w:highlight w:val="cyan"/>
        </w:rPr>
        <w:t>unclear</w:t>
      </w:r>
      <w:r w:rsidRPr="00E87A86">
        <w:rPr>
          <w:sz w:val="16"/>
        </w:rPr>
        <w:t xml:space="preserve">. </w:t>
      </w:r>
      <w:r w:rsidRPr="003628E1">
        <w:rPr>
          <w:rStyle w:val="Emphasis"/>
          <w:highlight w:val="cyan"/>
        </w:rPr>
        <w:t>But</w:t>
      </w:r>
      <w:r w:rsidRPr="00E87A86">
        <w:rPr>
          <w:sz w:val="16"/>
        </w:rPr>
        <w:t xml:space="preserve"> to critics, </w:t>
      </w:r>
      <w:r w:rsidRPr="00E87A86">
        <w:rPr>
          <w:rStyle w:val="Emphasis"/>
        </w:rPr>
        <w:t xml:space="preserve">the </w:t>
      </w:r>
      <w:r w:rsidRPr="003628E1">
        <w:rPr>
          <w:rStyle w:val="Emphasis"/>
          <w:highlight w:val="cyan"/>
        </w:rPr>
        <w:t>window is narrowing</w:t>
      </w:r>
      <w:r w:rsidRPr="00E87A86">
        <w:rPr>
          <w:sz w:val="16"/>
        </w:rPr>
        <w:t>.</w:t>
      </w:r>
    </w:p>
    <w:p w14:paraId="30C64441" w14:textId="77777777" w:rsidR="00EE7FF4" w:rsidRPr="00E87A86" w:rsidRDefault="00EE7FF4" w:rsidP="00EE7FF4">
      <w:pPr>
        <w:rPr>
          <w:sz w:val="16"/>
        </w:rPr>
      </w:pPr>
      <w:r w:rsidRPr="00E87A86">
        <w:rPr>
          <w:sz w:val="16"/>
        </w:rPr>
        <w:t>AI models are advancing at a speed that once seemed unthinkable. Venture capital is pouring into startups. American companies still lead the world in generative AI — but for how long depends, in part, on how quickly U.S. policymakers resolve the regulatory tug-of-war.</w:t>
      </w:r>
    </w:p>
    <w:p w14:paraId="4135393F" w14:textId="77777777" w:rsidR="00EE7FF4" w:rsidRDefault="00EE7FF4" w:rsidP="00EE7FF4">
      <w:r w:rsidRPr="00E87A86">
        <w:rPr>
          <w:rStyle w:val="StyleUnderline"/>
        </w:rPr>
        <w:t>If state rules proliferate unchecked</w:t>
      </w:r>
      <w:r w:rsidRPr="00E87A86">
        <w:rPr>
          <w:sz w:val="16"/>
        </w:rPr>
        <w:t xml:space="preserve">, many experts warn, </w:t>
      </w:r>
      <w:r w:rsidRPr="00E87A86">
        <w:rPr>
          <w:rStyle w:val="StyleUnderline"/>
        </w:rPr>
        <w:t>the U.S. could lose its edge</w:t>
      </w:r>
      <w:r w:rsidRPr="00E87A86">
        <w:rPr>
          <w:sz w:val="16"/>
        </w:rPr>
        <w:t xml:space="preserve"> not because of Chinese competition, but </w:t>
      </w:r>
      <w:r w:rsidRPr="00E87A86">
        <w:rPr>
          <w:rStyle w:val="StyleUnderline"/>
        </w:rPr>
        <w:t>due to state-level overregulation.</w:t>
      </w:r>
    </w:p>
    <w:p w14:paraId="31E1F23D" w14:textId="77777777" w:rsidR="00EE7FF4" w:rsidRPr="00E57159" w:rsidRDefault="00EE7FF4" w:rsidP="00EE7FF4">
      <w:pPr>
        <w:pStyle w:val="Heading4"/>
      </w:pPr>
      <w:r>
        <w:t xml:space="preserve">[X] </w:t>
      </w:r>
      <w:r w:rsidRPr="00E57159">
        <w:t xml:space="preserve">Goettler is an </w:t>
      </w:r>
      <w:r w:rsidRPr="00E57159">
        <w:rPr>
          <w:u w:val="single"/>
        </w:rPr>
        <w:t>aff card</w:t>
      </w:r>
      <w:r w:rsidRPr="00E57159">
        <w:t>---</w:t>
      </w:r>
      <w:r w:rsidRPr="00E57159">
        <w:rPr>
          <w:u w:val="single"/>
        </w:rPr>
        <w:t>concedes</w:t>
      </w:r>
      <w:r w:rsidRPr="00E57159">
        <w:t xml:space="preserve"> </w:t>
      </w:r>
      <w:r>
        <w:t xml:space="preserve">bad AI is an </w:t>
      </w:r>
      <w:r w:rsidRPr="00E57159">
        <w:rPr>
          <w:u w:val="single"/>
        </w:rPr>
        <w:t xml:space="preserve">existential threat </w:t>
      </w:r>
      <w:r>
        <w:t xml:space="preserve">but ONLY the plan unlocks its </w:t>
      </w:r>
      <w:r w:rsidRPr="00E57159">
        <w:rPr>
          <w:u w:val="single"/>
        </w:rPr>
        <w:t>benefits</w:t>
      </w:r>
      <w:r>
        <w:t xml:space="preserve">. Berkeley reads </w:t>
      </w:r>
      <w:r w:rsidRPr="00E57159">
        <w:rPr>
          <w:highlight w:val="cyan"/>
        </w:rPr>
        <w:t>blue</w:t>
      </w:r>
      <w:r>
        <w:t>.</w:t>
      </w:r>
    </w:p>
    <w:p w14:paraId="4416EB85" w14:textId="77777777" w:rsidR="00EE7FF4" w:rsidRPr="00751F92" w:rsidRDefault="00EE7FF4" w:rsidP="00EE7FF4">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3E563398" w14:textId="77777777" w:rsidR="00EE7FF4" w:rsidRPr="000D6AE5" w:rsidRDefault="00EE7FF4" w:rsidP="00EE7FF4">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0C0625BD" w14:textId="77777777" w:rsidR="00EE7FF4" w:rsidRPr="000D6AE5" w:rsidRDefault="00EE7FF4" w:rsidP="00EE7FF4">
      <w:pPr>
        <w:rPr>
          <w:sz w:val="16"/>
        </w:rPr>
      </w:pPr>
      <w:r w:rsidRPr="000D6AE5">
        <w:rPr>
          <w:sz w:val="16"/>
        </w:rPr>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62E27D21" w14:textId="77777777" w:rsidR="00EE7FF4" w:rsidRPr="000D6AE5" w:rsidRDefault="00EE7FF4" w:rsidP="00EE7FF4">
      <w:pPr>
        <w:rPr>
          <w:sz w:val="16"/>
        </w:rPr>
      </w:pPr>
      <w:r w:rsidRPr="000D6AE5">
        <w:rPr>
          <w:sz w:val="16"/>
        </w:rPr>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25E7410B" w14:textId="77777777" w:rsidR="00EE7FF4" w:rsidRPr="000D6AE5" w:rsidRDefault="00EE7FF4" w:rsidP="00EE7FF4">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33B7059C" w14:textId="77777777" w:rsidR="00EE7FF4" w:rsidRPr="000D6AE5" w:rsidRDefault="00EE7FF4" w:rsidP="00EE7FF4">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0F5EF782" w14:textId="77777777" w:rsidR="00EE7FF4" w:rsidRPr="000D6AE5" w:rsidRDefault="00EE7FF4" w:rsidP="00EE7FF4">
      <w:pPr>
        <w:rPr>
          <w:sz w:val="16"/>
        </w:rPr>
      </w:pPr>
      <w:r w:rsidRPr="000D6AE5">
        <w:rPr>
          <w:sz w:val="16"/>
        </w:rPr>
        <w:t>The regulatory threat to progress</w:t>
      </w:r>
    </w:p>
    <w:p w14:paraId="4949F4CB" w14:textId="77777777" w:rsidR="00EE7FF4" w:rsidRPr="000D6AE5" w:rsidRDefault="00EE7FF4" w:rsidP="00EE7FF4">
      <w:pPr>
        <w:rPr>
          <w:sz w:val="16"/>
        </w:rPr>
      </w:pPr>
      <w:r w:rsidRPr="00E57159">
        <w:rPr>
          <w:rStyle w:val="StyleUnderline"/>
        </w:rPr>
        <w:t>Overreach of government regulation</w:t>
      </w:r>
      <w:r w:rsidRPr="00E57159">
        <w:rPr>
          <w:sz w:val="16"/>
        </w:rPr>
        <w:t xml:space="preserve"> can </w:t>
      </w:r>
      <w:r w:rsidRPr="00E57159">
        <w:rPr>
          <w:rStyle w:val="StyleUnderline"/>
        </w:rPr>
        <w:t>pose a grave threat to</w:t>
      </w:r>
      <w:r w:rsidRPr="00E57159">
        <w:rPr>
          <w:sz w:val="16"/>
        </w:rPr>
        <w:t xml:space="preserve"> nascent, </w:t>
      </w:r>
      <w:r w:rsidRPr="00E57159">
        <w:rPr>
          <w:rStyle w:val="Emphasis"/>
        </w:rPr>
        <w:t>promising tech</w:t>
      </w:r>
      <w:r w:rsidRPr="00E57159">
        <w:rPr>
          <w:sz w:val="16"/>
        </w:rPr>
        <w:t>nologies</w:t>
      </w:r>
      <w:r w:rsidRPr="000D6AE5">
        <w:rPr>
          <w:sz w:val="16"/>
        </w:rPr>
        <w:t xml:space="preserve">. This is particularly true in the case of AI, with many prognosticators having made the case that </w:t>
      </w:r>
      <w:r w:rsidRPr="00E57159">
        <w:rPr>
          <w:sz w:val="26"/>
          <w:szCs w:val="26"/>
          <w:highlight w:val="cyan"/>
        </w:rPr>
        <w:t>AI</w:t>
      </w:r>
      <w:r w:rsidRPr="00E57159">
        <w:rPr>
          <w:sz w:val="26"/>
          <w:szCs w:val="26"/>
        </w:rPr>
        <w:t xml:space="preserve"> could </w:t>
      </w:r>
      <w:r w:rsidRPr="00E57159">
        <w:rPr>
          <w:sz w:val="26"/>
          <w:szCs w:val="26"/>
          <w:highlight w:val="cyan"/>
        </w:rPr>
        <w:t>pose</w:t>
      </w:r>
      <w:r w:rsidRPr="00E57159">
        <w:rPr>
          <w:sz w:val="26"/>
          <w:szCs w:val="26"/>
        </w:rPr>
        <w:t xml:space="preserve"> substantial—even </w:t>
      </w:r>
      <w:r w:rsidRPr="00E57159">
        <w:rPr>
          <w:sz w:val="26"/>
          <w:szCs w:val="26"/>
          <w:highlight w:val="cyan"/>
        </w:rPr>
        <w:t>existential—risks to humanity</w:t>
      </w:r>
      <w:r w:rsidRPr="000D6AE5">
        <w:rPr>
          <w:sz w:val="16"/>
        </w:rPr>
        <w:t>. This has put policymakers and regulators on high alert to discern emerging threats from AI and has left them all too ready to apply heavy-handed regulation to deal with those perceived threats.</w:t>
      </w:r>
    </w:p>
    <w:p w14:paraId="3540DCEC" w14:textId="77777777" w:rsidR="00EE7FF4" w:rsidRPr="000D6AE5" w:rsidRDefault="00EE7FF4" w:rsidP="00EE7FF4">
      <w:pPr>
        <w:rPr>
          <w:sz w:val="16"/>
        </w:rPr>
      </w:pPr>
      <w:r w:rsidRPr="000D6AE5">
        <w:rPr>
          <w:sz w:val="16"/>
        </w:rPr>
        <w:t xml:space="preserve">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w:t>
      </w:r>
      <w:r w:rsidRPr="00E57159">
        <w:rPr>
          <w:sz w:val="26"/>
          <w:szCs w:val="26"/>
          <w:highlight w:val="cyan"/>
        </w:rPr>
        <w:t>Arguments against AI are not without plausibility. But even more plausible is the argument that AI could be one of the most beneficial technologies humanity has ever created.</w:t>
      </w:r>
    </w:p>
    <w:p w14:paraId="14682706" w14:textId="77777777" w:rsidR="00EE7FF4" w:rsidRPr="000D6AE5" w:rsidRDefault="00EE7FF4" w:rsidP="00EE7FF4">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7AADCA1F" w14:textId="77777777" w:rsidR="00EE7FF4" w:rsidRPr="000D6AE5" w:rsidRDefault="00EE7FF4" w:rsidP="00EE7FF4">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78300942" w14:textId="77777777" w:rsidR="00EE7FF4" w:rsidRPr="000D6AE5" w:rsidRDefault="00EE7FF4" w:rsidP="00EE7FF4">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65E02EDF" w14:textId="77777777" w:rsidR="00EE7FF4" w:rsidRPr="000D6AE5" w:rsidRDefault="00EE7FF4" w:rsidP="00EE7FF4">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647311A1" w14:textId="77777777" w:rsidR="00EE7FF4" w:rsidRPr="000D6AE5" w:rsidRDefault="00EE7FF4" w:rsidP="00EE7FF4">
      <w:pPr>
        <w:rPr>
          <w:sz w:val="16"/>
        </w:rPr>
      </w:pPr>
      <w:r w:rsidRPr="000D6AE5">
        <w:rPr>
          <w:sz w:val="16"/>
        </w:rPr>
        <w:t>Learning from history</w:t>
      </w:r>
    </w:p>
    <w:p w14:paraId="2D78278E" w14:textId="77777777" w:rsidR="00EE7FF4" w:rsidRPr="000D6AE5" w:rsidRDefault="00EE7FF4" w:rsidP="00EE7FF4">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759232CC" w14:textId="77777777" w:rsidR="00EE7FF4" w:rsidRPr="000D6AE5" w:rsidRDefault="00EE7FF4" w:rsidP="00EE7FF4">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04B3AF81" w14:textId="77777777" w:rsidR="00EE7FF4" w:rsidRPr="000D6AE5" w:rsidRDefault="00EE7FF4" w:rsidP="00EE7FF4">
      <w:pPr>
        <w:rPr>
          <w:sz w:val="16"/>
        </w:rPr>
      </w:pPr>
      <w:r w:rsidRPr="000D6AE5">
        <w:rPr>
          <w:sz w:val="16"/>
        </w:rPr>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7C6090D8" w14:textId="77777777" w:rsidR="00EE7FF4" w:rsidRPr="000D6AE5" w:rsidRDefault="00EE7FF4" w:rsidP="00EE7FF4">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1FA1BC63" w14:textId="77777777" w:rsidR="00EE7FF4" w:rsidRPr="000D6AE5" w:rsidRDefault="00EE7FF4" w:rsidP="00EE7FF4">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1AC4D6A4" w14:textId="77777777" w:rsidR="00EE7FF4" w:rsidRPr="000D6AE5" w:rsidRDefault="00EE7FF4" w:rsidP="00EE7FF4">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0C6B1FA8" w14:textId="77777777" w:rsidR="00EE7FF4" w:rsidRPr="000D6AE5" w:rsidRDefault="00EE7FF4" w:rsidP="00EE7FF4">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04AA2DDA" w14:textId="77777777" w:rsidR="00EE7FF4" w:rsidRPr="000D6AE5" w:rsidRDefault="00EE7FF4" w:rsidP="00EE7FF4">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0FADB20E" w14:textId="77777777" w:rsidR="00EE7FF4" w:rsidRPr="000D6AE5" w:rsidRDefault="00EE7FF4" w:rsidP="00EE7FF4">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15947CDC" w14:textId="77777777" w:rsidR="00EE7FF4" w:rsidRPr="000D6AE5" w:rsidRDefault="00EE7FF4" w:rsidP="00EE7FF4">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7C86B91E" w14:textId="77777777" w:rsidR="00EE7FF4" w:rsidRPr="000D6AE5" w:rsidRDefault="00EE7FF4" w:rsidP="00EE7FF4">
      <w:pPr>
        <w:rPr>
          <w:sz w:val="16"/>
        </w:rPr>
      </w:pPr>
      <w:r w:rsidRPr="000D6AE5">
        <w:rPr>
          <w:sz w:val="16"/>
        </w:rPr>
        <w:t>The path ahead</w:t>
      </w:r>
    </w:p>
    <w:p w14:paraId="5778B2C0" w14:textId="77777777" w:rsidR="00EE7FF4" w:rsidRPr="000D6AE5" w:rsidRDefault="00EE7FF4" w:rsidP="00EE7FF4">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4C6E5D85" w14:textId="77777777" w:rsidR="00EE7FF4" w:rsidRPr="000D6AE5" w:rsidRDefault="00EE7FF4" w:rsidP="00EE7FF4">
      <w:pPr>
        <w:rPr>
          <w:sz w:val="16"/>
        </w:rPr>
      </w:pPr>
      <w:r w:rsidRPr="000D6AE5">
        <w:rPr>
          <w:sz w:val="16"/>
        </w:rPr>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41069520" w14:textId="77777777" w:rsidR="00EE7FF4" w:rsidRPr="000D6AE5" w:rsidRDefault="00EE7FF4" w:rsidP="00EE7FF4">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3493D65A" w14:textId="77777777" w:rsidR="00EE7FF4" w:rsidRPr="005D388F" w:rsidRDefault="00EE7FF4" w:rsidP="00EE7FF4">
      <w:r w:rsidRPr="000D6AE5">
        <w:rPr>
          <w:sz w:val="16"/>
        </w:rPr>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2692F97D" w14:textId="77777777" w:rsidR="00EE7FF4" w:rsidRPr="002A2E3D" w:rsidRDefault="00EE7FF4" w:rsidP="00EE7FF4"/>
    <w:p w14:paraId="6F79EC20" w14:textId="77777777" w:rsidR="00EE7FF4" w:rsidRDefault="00EE7FF4" w:rsidP="00EE7FF4">
      <w:pPr>
        <w:pStyle w:val="Heading4"/>
      </w:pPr>
      <w:r>
        <w:t xml:space="preserve">Link turn: </w:t>
      </w:r>
    </w:p>
    <w:p w14:paraId="33647EE9" w14:textId="77777777" w:rsidR="00EE7FF4" w:rsidRDefault="00EE7FF4" w:rsidP="00EE7FF4">
      <w:pPr>
        <w:pStyle w:val="Heading4"/>
      </w:pPr>
      <w:r>
        <w:t xml:space="preserve">The plans </w:t>
      </w:r>
      <w:r w:rsidRPr="00963DD1">
        <w:rPr>
          <w:u w:val="single"/>
        </w:rPr>
        <w:t>key</w:t>
      </w:r>
      <w:r>
        <w:t xml:space="preserve"> for the AI </w:t>
      </w:r>
      <w:r w:rsidRPr="00963DD1">
        <w:rPr>
          <w:u w:val="single"/>
        </w:rPr>
        <w:t>industry</w:t>
      </w:r>
      <w:r>
        <w:t xml:space="preserve">: </w:t>
      </w:r>
    </w:p>
    <w:p w14:paraId="31659114" w14:textId="77777777" w:rsidR="00EE7FF4" w:rsidRDefault="00EE7FF4" w:rsidP="00EE7FF4">
      <w:pPr>
        <w:pStyle w:val="Heading4"/>
        <w:numPr>
          <w:ilvl w:val="0"/>
          <w:numId w:val="3"/>
        </w:numPr>
        <w:tabs>
          <w:tab w:val="num" w:pos="360"/>
          <w:tab w:val="num" w:pos="720"/>
        </w:tabs>
        <w:ind w:left="0" w:firstLine="0"/>
      </w:pPr>
      <w:r>
        <w:rPr>
          <w:u w:val="single"/>
        </w:rPr>
        <w:t xml:space="preserve">INFORMATION BARGAINING. </w:t>
      </w:r>
      <w:r>
        <w:t xml:space="preserve">Is key to unlock </w:t>
      </w:r>
      <w:r w:rsidRPr="00963DD1">
        <w:rPr>
          <w:u w:val="single"/>
        </w:rPr>
        <w:t>competition</w:t>
      </w:r>
      <w:r>
        <w:t xml:space="preserve"> and improve </w:t>
      </w:r>
      <w:r w:rsidRPr="00963DD1">
        <w:rPr>
          <w:u w:val="single"/>
        </w:rPr>
        <w:t>data quality</w:t>
      </w:r>
      <w:r>
        <w:rPr>
          <w:u w:val="single"/>
        </w:rPr>
        <w:t>.</w:t>
      </w:r>
      <w:r>
        <w:t xml:space="preserve"> Else model collapse is </w:t>
      </w:r>
      <w:r w:rsidRPr="00963DD1">
        <w:rPr>
          <w:u w:val="single"/>
        </w:rPr>
        <w:t>inevitable</w:t>
      </w:r>
      <w:r>
        <w:t>---that’s Vincent</w:t>
      </w:r>
    </w:p>
    <w:p w14:paraId="207B7D57" w14:textId="77777777" w:rsidR="00EE7FF4" w:rsidRDefault="00EE7FF4" w:rsidP="00EE7FF4">
      <w:r>
        <w:t xml:space="preserve">&lt;&lt;FOR REFERENCE&gt;&gt; </w:t>
      </w:r>
    </w:p>
    <w:p w14:paraId="3C843A9D" w14:textId="77777777" w:rsidR="00EE7FF4" w:rsidRPr="00963DD1" w:rsidRDefault="00EE7FF4" w:rsidP="00EE7FF4">
      <w:pPr>
        <w:rPr>
          <w:color w:val="555555"/>
          <w:sz w:val="8"/>
          <w:szCs w:val="16"/>
        </w:rPr>
      </w:pPr>
      <w:r w:rsidRPr="00963DD1">
        <w:rPr>
          <w:color w:val="555555"/>
          <w:sz w:val="8"/>
          <w:szCs w:val="16"/>
        </w:rPr>
        <w:t>The upending-by-AI of incentives in the information economy forces society to make a difficult choice either by commission or omission. On the one hand</w:t>
      </w:r>
      <w:r w:rsidRPr="00963DD1">
        <w:rPr>
          <w:color w:val="555555"/>
          <w:sz w:val="10"/>
          <w:szCs w:val="16"/>
        </w:rPr>
        <w:t>, if</w:t>
      </w:r>
      <w:r w:rsidRPr="00963DD1">
        <w:rPr>
          <w:rStyle w:val="StyleUnderline"/>
          <w:color w:val="555555"/>
          <w:sz w:val="10"/>
          <w:szCs w:val="16"/>
        </w:rPr>
        <w:t xml:space="preserve"> </w:t>
      </w:r>
      <w:r w:rsidRPr="00963DD1">
        <w:rPr>
          <w:rStyle w:val="Emphasis"/>
          <w:color w:val="555555"/>
          <w:sz w:val="16"/>
          <w:szCs w:val="16"/>
          <w:highlight w:val="lightGray"/>
        </w:rPr>
        <w:t>failed info</w:t>
      </w:r>
      <w:r w:rsidRPr="00963DD1">
        <w:rPr>
          <w:rStyle w:val="StyleUnderline"/>
          <w:color w:val="555555"/>
          <w:sz w:val="16"/>
          <w:szCs w:val="16"/>
        </w:rPr>
        <w:t>rmation</w:t>
      </w:r>
      <w:r w:rsidRPr="00963DD1">
        <w:rPr>
          <w:rStyle w:val="StyleUnderline"/>
          <w:color w:val="555555"/>
          <w:sz w:val="16"/>
          <w:szCs w:val="16"/>
          <w:highlight w:val="lightGray"/>
        </w:rPr>
        <w:t xml:space="preserve"> markets </w:t>
      </w:r>
      <w:r w:rsidRPr="00963DD1">
        <w:rPr>
          <w:rStyle w:val="Emphasis"/>
          <w:color w:val="555555"/>
          <w:sz w:val="16"/>
          <w:szCs w:val="16"/>
          <w:highlight w:val="lightGray"/>
        </w:rPr>
        <w:t>proliferate</w:t>
      </w:r>
      <w:r w:rsidRPr="00963DD1">
        <w:rPr>
          <w:color w:val="555555"/>
          <w:sz w:val="8"/>
          <w:szCs w:val="16"/>
          <w:highlight w:val="lightGray"/>
        </w:rPr>
        <w:t xml:space="preserve"> </w:t>
      </w:r>
      <w:r w:rsidRPr="00963DD1">
        <w:rPr>
          <w:rStyle w:val="StyleUnderline"/>
          <w:color w:val="555555"/>
          <w:sz w:val="16"/>
          <w:szCs w:val="16"/>
          <w:highlight w:val="lightGray"/>
        </w:rPr>
        <w:t>without correction</w:t>
      </w:r>
      <w:r w:rsidRPr="00963DD1">
        <w:rPr>
          <w:color w:val="555555"/>
          <w:sz w:val="8"/>
          <w:szCs w:val="16"/>
        </w:rPr>
        <w:t xml:space="preserve"> by states or other public-interest actors, we argue that the </w:t>
      </w:r>
      <w:r w:rsidRPr="00963DD1">
        <w:rPr>
          <w:rStyle w:val="Emphasis"/>
          <w:color w:val="555555"/>
          <w:sz w:val="16"/>
          <w:szCs w:val="16"/>
          <w:highlight w:val="lightGray"/>
        </w:rPr>
        <w:t>social value</w:t>
      </w:r>
      <w:r w:rsidRPr="00963DD1">
        <w:rPr>
          <w:rStyle w:val="StyleUnderline"/>
          <w:color w:val="555555"/>
          <w:sz w:val="16"/>
          <w:szCs w:val="16"/>
        </w:rPr>
        <w:t xml:space="preserve"> of most recorded </w:t>
      </w:r>
      <w:r w:rsidRPr="00963DD1">
        <w:rPr>
          <w:rStyle w:val="Emphasis"/>
          <w:color w:val="555555"/>
          <w:sz w:val="16"/>
          <w:szCs w:val="16"/>
          <w:highlight w:val="lightGray"/>
        </w:rPr>
        <w:t>info</w:t>
      </w:r>
      <w:r w:rsidRPr="00963DD1">
        <w:rPr>
          <w:rStyle w:val="StyleUnderline"/>
          <w:color w:val="555555"/>
          <w:sz w:val="16"/>
          <w:szCs w:val="16"/>
        </w:rPr>
        <w:t xml:space="preserve">rmation is likely to </w:t>
      </w:r>
      <w:r w:rsidRPr="00963DD1">
        <w:rPr>
          <w:rStyle w:val="StyleUnderline"/>
          <w:color w:val="555555"/>
          <w:sz w:val="16"/>
          <w:szCs w:val="16"/>
          <w:highlight w:val="lightGray"/>
        </w:rPr>
        <w:t>accrue</w:t>
      </w:r>
      <w:r w:rsidRPr="00963DD1">
        <w:rPr>
          <w:rStyle w:val="StyleUnderline"/>
          <w:color w:val="555555"/>
          <w:sz w:val="16"/>
          <w:szCs w:val="16"/>
        </w:rPr>
        <w:t xml:space="preserve"> over time to </w:t>
      </w:r>
      <w:r w:rsidRPr="00963DD1">
        <w:rPr>
          <w:rStyle w:val="Emphasis"/>
          <w:color w:val="555555"/>
          <w:sz w:val="16"/>
          <w:szCs w:val="16"/>
          <w:highlight w:val="lightGray"/>
        </w:rPr>
        <w:t>highly concentrated pools</w:t>
      </w:r>
      <w:r w:rsidRPr="00963DD1">
        <w:rPr>
          <w:rStyle w:val="StyleUnderline"/>
          <w:color w:val="555555"/>
          <w:sz w:val="16"/>
          <w:szCs w:val="16"/>
        </w:rPr>
        <w:t xml:space="preserve"> of </w:t>
      </w:r>
      <w:r w:rsidRPr="00963DD1">
        <w:rPr>
          <w:rStyle w:val="Emphasis"/>
          <w:color w:val="555555"/>
          <w:sz w:val="16"/>
          <w:szCs w:val="16"/>
          <w:highlight w:val="lightGray"/>
        </w:rPr>
        <w:t>political or financial capital</w:t>
      </w:r>
      <w:r w:rsidRPr="00963DD1">
        <w:rPr>
          <w:color w:val="555555"/>
          <w:sz w:val="8"/>
          <w:szCs w:val="16"/>
        </w:rPr>
        <w:t xml:space="preserve">. </w:t>
      </w:r>
      <w:r w:rsidRPr="00963DD1">
        <w:rPr>
          <w:rStyle w:val="StyleUnderline"/>
          <w:color w:val="555555"/>
          <w:sz w:val="16"/>
          <w:szCs w:val="16"/>
        </w:rPr>
        <w:t xml:space="preserve">The most </w:t>
      </w:r>
      <w:r w:rsidRPr="00963DD1">
        <w:rPr>
          <w:rStyle w:val="Emphasis"/>
          <w:color w:val="555555"/>
          <w:sz w:val="16"/>
          <w:szCs w:val="16"/>
          <w:highlight w:val="lightGray"/>
        </w:rPr>
        <w:t>powerful actors</w:t>
      </w:r>
      <w:r w:rsidRPr="00963DD1">
        <w:rPr>
          <w:rStyle w:val="StyleUnderline"/>
          <w:color w:val="555555"/>
          <w:sz w:val="16"/>
          <w:szCs w:val="16"/>
        </w:rPr>
        <w:t xml:space="preserve"> in society will be able to </w:t>
      </w:r>
      <w:r w:rsidRPr="00963DD1">
        <w:rPr>
          <w:rStyle w:val="Emphasis"/>
          <w:color w:val="555555"/>
          <w:sz w:val="16"/>
          <w:szCs w:val="16"/>
          <w:highlight w:val="lightGray"/>
        </w:rPr>
        <w:t>profit from info</w:t>
      </w:r>
      <w:r w:rsidRPr="00963DD1">
        <w:rPr>
          <w:rStyle w:val="StyleUnderline"/>
          <w:color w:val="555555"/>
          <w:sz w:val="16"/>
          <w:szCs w:val="16"/>
        </w:rPr>
        <w:t xml:space="preserve">rmation uniquely, because they will </w:t>
      </w:r>
      <w:r w:rsidRPr="00963DD1">
        <w:rPr>
          <w:rStyle w:val="StyleUnderline"/>
          <w:color w:val="555555"/>
          <w:sz w:val="16"/>
          <w:szCs w:val="16"/>
          <w:highlight w:val="lightGray"/>
        </w:rPr>
        <w:t>have</w:t>
      </w:r>
      <w:r w:rsidRPr="00963DD1">
        <w:rPr>
          <w:rStyle w:val="StyleUnderline"/>
          <w:color w:val="555555"/>
          <w:sz w:val="16"/>
          <w:szCs w:val="16"/>
        </w:rPr>
        <w:t xml:space="preserve"> the </w:t>
      </w:r>
      <w:r w:rsidRPr="00963DD1">
        <w:rPr>
          <w:rStyle w:val="Emphasis"/>
          <w:color w:val="555555"/>
          <w:sz w:val="16"/>
          <w:szCs w:val="16"/>
          <w:highlight w:val="lightGray"/>
        </w:rPr>
        <w:t>scale and access to capital</w:t>
      </w:r>
      <w:r w:rsidRPr="00963DD1">
        <w:rPr>
          <w:rStyle w:val="StyleUnderline"/>
          <w:color w:val="555555"/>
          <w:sz w:val="16"/>
          <w:szCs w:val="16"/>
        </w:rPr>
        <w:t xml:space="preserve"> needed to </w:t>
      </w:r>
      <w:r w:rsidRPr="00963DD1">
        <w:rPr>
          <w:rStyle w:val="StyleUnderline"/>
          <w:color w:val="555555"/>
          <w:sz w:val="16"/>
          <w:szCs w:val="16"/>
          <w:highlight w:val="lightGray"/>
        </w:rPr>
        <w:t>exploit and</w:t>
      </w:r>
      <w:r w:rsidRPr="00963DD1">
        <w:rPr>
          <w:rStyle w:val="StyleUnderline"/>
          <w:color w:val="555555"/>
          <w:sz w:val="16"/>
          <w:szCs w:val="16"/>
        </w:rPr>
        <w:t xml:space="preserve">/or </w:t>
      </w:r>
      <w:r w:rsidRPr="00963DD1">
        <w:rPr>
          <w:rStyle w:val="StyleUnderline"/>
          <w:color w:val="555555"/>
          <w:sz w:val="16"/>
          <w:szCs w:val="16"/>
          <w:highlight w:val="lightGray"/>
        </w:rPr>
        <w:t>control</w:t>
      </w:r>
      <w:r w:rsidRPr="00963DD1">
        <w:rPr>
          <w:rStyle w:val="StyleUnderline"/>
          <w:color w:val="555555"/>
          <w:sz w:val="16"/>
          <w:szCs w:val="16"/>
        </w:rPr>
        <w:t xml:space="preserve"> new information (such as by manufacturing new inventions while </w:t>
      </w:r>
      <w:r w:rsidRPr="00963DD1">
        <w:rPr>
          <w:rStyle w:val="StyleUnderline"/>
          <w:color w:val="555555"/>
          <w:sz w:val="16"/>
          <w:szCs w:val="16"/>
          <w:highlight w:val="lightGray"/>
        </w:rPr>
        <w:t>keeping</w:t>
      </w:r>
      <w:r w:rsidRPr="00963DD1">
        <w:rPr>
          <w:rStyle w:val="StyleUnderline"/>
          <w:color w:val="555555"/>
          <w:sz w:val="16"/>
          <w:szCs w:val="16"/>
        </w:rPr>
        <w:t xml:space="preserve"> some information </w:t>
      </w:r>
      <w:r w:rsidRPr="00963DD1">
        <w:rPr>
          <w:rStyle w:val="StyleUnderline"/>
          <w:color w:val="555555"/>
          <w:sz w:val="16"/>
          <w:szCs w:val="16"/>
          <w:highlight w:val="lightGray"/>
        </w:rPr>
        <w:t>private</w:t>
      </w:r>
      <w:r w:rsidRPr="00963DD1">
        <w:rPr>
          <w:rStyle w:val="StyleUnderline"/>
          <w:color w:val="555555"/>
          <w:sz w:val="16"/>
          <w:szCs w:val="16"/>
        </w:rPr>
        <w:t>).</w:t>
      </w:r>
      <w:r w:rsidRPr="00963DD1">
        <w:rPr>
          <w:color w:val="555555"/>
          <w:sz w:val="8"/>
          <w:szCs w:val="16"/>
        </w:rPr>
        <w:t xml:space="preserve"> These actors will then supply the friction and structure that information markets need to incentivize new information goods, but they will do so without plausible accountability to public interests.</w:t>
      </w:r>
    </w:p>
    <w:p w14:paraId="37C961DE" w14:textId="77777777" w:rsidR="00EE7FF4" w:rsidRPr="00963DD1" w:rsidRDefault="00EE7FF4" w:rsidP="00EE7FF4">
      <w:pPr>
        <w:rPr>
          <w:color w:val="555555"/>
          <w:sz w:val="8"/>
          <w:szCs w:val="16"/>
        </w:rPr>
      </w:pPr>
      <w:r w:rsidRPr="00963DD1">
        <w:rPr>
          <w:rStyle w:val="StyleUnderline"/>
          <w:color w:val="555555"/>
          <w:sz w:val="16"/>
          <w:szCs w:val="16"/>
        </w:rPr>
        <w:t xml:space="preserve">Achieving </w:t>
      </w:r>
      <w:r w:rsidRPr="00963DD1">
        <w:rPr>
          <w:rStyle w:val="StyleUnderline"/>
          <w:color w:val="555555"/>
          <w:sz w:val="16"/>
          <w:szCs w:val="16"/>
          <w:highlight w:val="lightGray"/>
        </w:rPr>
        <w:t>monopoly</w:t>
      </w:r>
      <w:r w:rsidRPr="00963DD1">
        <w:rPr>
          <w:rStyle w:val="StyleUnderline"/>
          <w:color w:val="555555"/>
          <w:sz w:val="16"/>
          <w:szCs w:val="16"/>
        </w:rPr>
        <w:t xml:space="preserve">-like </w:t>
      </w:r>
      <w:r w:rsidRPr="00963DD1">
        <w:rPr>
          <w:rStyle w:val="StyleUnderline"/>
          <w:color w:val="555555"/>
          <w:sz w:val="16"/>
          <w:szCs w:val="16"/>
          <w:highlight w:val="lightGray"/>
        </w:rPr>
        <w:t>market power</w:t>
      </w:r>
      <w:r w:rsidRPr="00963DD1">
        <w:rPr>
          <w:rStyle w:val="StyleUnderline"/>
          <w:color w:val="555555"/>
          <w:sz w:val="16"/>
          <w:szCs w:val="16"/>
        </w:rPr>
        <w:t xml:space="preserve"> through concentration of political and/or financial capital will emerge as the clearest pathway to “circumventing” broken information markets, accelerating a rush to leverage new information (and/or </w:t>
      </w:r>
      <w:r w:rsidRPr="00963DD1">
        <w:rPr>
          <w:rStyle w:val="Emphasis"/>
          <w:color w:val="555555"/>
          <w:sz w:val="16"/>
          <w:szCs w:val="16"/>
          <w:highlight w:val="lightGray"/>
        </w:rPr>
        <w:t>manipulate</w:t>
      </w:r>
      <w:r w:rsidRPr="00963DD1">
        <w:rPr>
          <w:rStyle w:val="StyleUnderline"/>
          <w:color w:val="555555"/>
          <w:sz w:val="16"/>
          <w:szCs w:val="16"/>
          <w:highlight w:val="lightGray"/>
        </w:rPr>
        <w:t xml:space="preserve"> the</w:t>
      </w:r>
      <w:r w:rsidRPr="00963DD1">
        <w:rPr>
          <w:rStyle w:val="StyleUnderline"/>
          <w:color w:val="555555"/>
          <w:sz w:val="16"/>
          <w:szCs w:val="16"/>
        </w:rPr>
        <w:t xml:space="preserve"> informational </w:t>
      </w:r>
      <w:r w:rsidRPr="00963DD1">
        <w:rPr>
          <w:rStyle w:val="Emphasis"/>
          <w:color w:val="555555"/>
          <w:sz w:val="16"/>
          <w:szCs w:val="16"/>
          <w:highlight w:val="lightGray"/>
        </w:rPr>
        <w:t>commons through propaganda</w:t>
      </w:r>
      <w:r w:rsidRPr="00963DD1">
        <w:rPr>
          <w:rStyle w:val="StyleUnderline"/>
          <w:color w:val="555555"/>
          <w:sz w:val="16"/>
          <w:szCs w:val="16"/>
        </w:rPr>
        <w:t>),</w:t>
      </w:r>
      <w:r w:rsidRPr="00963DD1">
        <w:rPr>
          <w:color w:val="555555"/>
          <w:sz w:val="8"/>
          <w:szCs w:val="16"/>
        </w:rPr>
        <w:t xml:space="preserve"> </w:t>
      </w:r>
      <w:r w:rsidRPr="00963DD1">
        <w:rPr>
          <w:rStyle w:val="StyleUnderline"/>
          <w:color w:val="555555"/>
          <w:sz w:val="16"/>
          <w:szCs w:val="16"/>
        </w:rPr>
        <w:t xml:space="preserve">for financial or political power. By contrast, </w:t>
      </w:r>
      <w:r w:rsidRPr="00963DD1">
        <w:rPr>
          <w:rStyle w:val="StyleUnderline"/>
          <w:color w:val="555555"/>
          <w:sz w:val="16"/>
          <w:szCs w:val="16"/>
          <w:highlight w:val="lightGray"/>
        </w:rPr>
        <w:t>weaker actors</w:t>
      </w:r>
      <w:r w:rsidRPr="00963DD1">
        <w:rPr>
          <w:rStyle w:val="StyleUnderline"/>
          <w:color w:val="555555"/>
          <w:sz w:val="16"/>
          <w:szCs w:val="16"/>
        </w:rPr>
        <w:t xml:space="preserve"> in competitive markets will </w:t>
      </w:r>
      <w:r w:rsidRPr="00963DD1">
        <w:rPr>
          <w:rStyle w:val="StyleUnderline"/>
          <w:color w:val="555555"/>
          <w:sz w:val="16"/>
          <w:szCs w:val="16"/>
          <w:highlight w:val="lightGray"/>
        </w:rPr>
        <w:t>not</w:t>
      </w:r>
      <w:r w:rsidRPr="00963DD1">
        <w:rPr>
          <w:rStyle w:val="StyleUnderline"/>
          <w:color w:val="555555"/>
          <w:sz w:val="16"/>
          <w:szCs w:val="16"/>
        </w:rPr>
        <w:t xml:space="preserve"> be </w:t>
      </w:r>
      <w:r w:rsidRPr="00963DD1">
        <w:rPr>
          <w:rStyle w:val="StyleUnderline"/>
          <w:color w:val="555555"/>
          <w:sz w:val="16"/>
          <w:szCs w:val="16"/>
          <w:highlight w:val="lightGray"/>
        </w:rPr>
        <w:t>able to profit</w:t>
      </w:r>
      <w:r w:rsidRPr="00963DD1">
        <w:rPr>
          <w:rStyle w:val="StyleUnderline"/>
          <w:color w:val="555555"/>
          <w:sz w:val="16"/>
          <w:szCs w:val="16"/>
        </w:rPr>
        <w:t xml:space="preserve"> from information.</w:t>
      </w:r>
      <w:r w:rsidRPr="00963DD1">
        <w:rPr>
          <w:color w:val="555555"/>
          <w:sz w:val="8"/>
          <w:szCs w:val="16"/>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963DD1">
        <w:rPr>
          <w:rStyle w:val="StyleUnderline"/>
          <w:color w:val="555555"/>
          <w:sz w:val="16"/>
          <w:szCs w:val="16"/>
        </w:rPr>
        <w:t xml:space="preserve">Taken to an extreme, this </w:t>
      </w:r>
      <w:r w:rsidRPr="00963DD1">
        <w:rPr>
          <w:rStyle w:val="Emphasis"/>
          <w:color w:val="555555"/>
          <w:sz w:val="16"/>
          <w:szCs w:val="16"/>
          <w:highlight w:val="lightGray"/>
        </w:rPr>
        <w:t>could result in</w:t>
      </w:r>
      <w:r w:rsidRPr="00963DD1">
        <w:rPr>
          <w:rStyle w:val="StyleUnderline"/>
          <w:color w:val="555555"/>
          <w:sz w:val="16"/>
          <w:szCs w:val="16"/>
        </w:rPr>
        <w:t xml:space="preserve"> what we term a "</w:t>
      </w:r>
      <w:r w:rsidRPr="00963DD1">
        <w:rPr>
          <w:rStyle w:val="Emphasis"/>
          <w:color w:val="555555"/>
          <w:sz w:val="16"/>
          <w:szCs w:val="16"/>
          <w:highlight w:val="lightGray"/>
        </w:rPr>
        <w:t>capital singularity</w:t>
      </w:r>
      <w:r w:rsidRPr="00963DD1">
        <w:rPr>
          <w:rStyle w:val="StyleUnderline"/>
          <w:color w:val="555555"/>
          <w:sz w:val="16"/>
          <w:szCs w:val="16"/>
        </w:rPr>
        <w:t>": concentration of financial, informational, and market power into very few actors or even a single actor</w:t>
      </w:r>
      <w:r w:rsidRPr="00963DD1">
        <w:rPr>
          <w:color w:val="555555"/>
          <w:sz w:val="8"/>
          <w:szCs w:val="16"/>
        </w:rPr>
        <w:t>.</w:t>
      </w:r>
    </w:p>
    <w:p w14:paraId="43BC4A67" w14:textId="77777777" w:rsidR="00EE7FF4" w:rsidRPr="00963DD1" w:rsidRDefault="00EE7FF4" w:rsidP="00EE7FF4">
      <w:pPr>
        <w:rPr>
          <w:rStyle w:val="StyleUnderline"/>
          <w:color w:val="555555"/>
          <w:sz w:val="16"/>
          <w:szCs w:val="16"/>
        </w:rPr>
      </w:pPr>
      <w:r w:rsidRPr="00963DD1">
        <w:rPr>
          <w:color w:val="555555"/>
          <w:sz w:val="8"/>
          <w:szCs w:val="16"/>
        </w:rPr>
        <w:t xml:space="preserve">More optimistically, society might embark upon the project of establishing an intentionally lessconcentrated market structure, with multiple sites of durable market power, </w:t>
      </w:r>
      <w:r w:rsidRPr="00963DD1">
        <w:rPr>
          <w:rStyle w:val="Emphasis"/>
          <w:color w:val="555555"/>
          <w:sz w:val="16"/>
          <w:szCs w:val="16"/>
          <w:highlight w:val="lightGray"/>
        </w:rPr>
        <w:t>mediating</w:t>
      </w:r>
      <w:r w:rsidRPr="00963DD1">
        <w:rPr>
          <w:rStyle w:val="StyleUnderline"/>
          <w:color w:val="555555"/>
          <w:sz w:val="16"/>
          <w:szCs w:val="16"/>
        </w:rPr>
        <w:t xml:space="preserve"> the </w:t>
      </w:r>
      <w:r w:rsidRPr="00963DD1">
        <w:rPr>
          <w:rStyle w:val="Emphasis"/>
          <w:color w:val="555555"/>
          <w:sz w:val="16"/>
          <w:szCs w:val="16"/>
          <w:highlight w:val="lightGray"/>
        </w:rPr>
        <w:t>rights</w:t>
      </w:r>
      <w:r w:rsidRPr="00963DD1">
        <w:rPr>
          <w:rStyle w:val="StyleUnderline"/>
          <w:color w:val="555555"/>
          <w:sz w:val="16"/>
          <w:szCs w:val="16"/>
        </w:rPr>
        <w:t xml:space="preserve"> to use information in AI products.</w:t>
      </w:r>
      <w:r w:rsidRPr="00963DD1">
        <w:rPr>
          <w:color w:val="555555"/>
          <w:sz w:val="8"/>
          <w:szCs w:val="16"/>
        </w:rPr>
        <w:t xml:space="preserve"> If successful, this will </w:t>
      </w:r>
      <w:r w:rsidRPr="00963DD1">
        <w:rPr>
          <w:rStyle w:val="Emphasis"/>
          <w:color w:val="555555"/>
          <w:sz w:val="16"/>
          <w:szCs w:val="16"/>
          <w:highlight w:val="lightGray"/>
        </w:rPr>
        <w:t>forestall</w:t>
      </w:r>
      <w:r w:rsidRPr="00963DD1">
        <w:rPr>
          <w:rStyle w:val="StyleUnderline"/>
          <w:color w:val="555555"/>
          <w:sz w:val="16"/>
          <w:szCs w:val="16"/>
        </w:rPr>
        <w:t xml:space="preserve"> the </w:t>
      </w:r>
      <w:r w:rsidRPr="00963DD1">
        <w:rPr>
          <w:rStyle w:val="Emphasis"/>
          <w:color w:val="555555"/>
          <w:sz w:val="16"/>
          <w:szCs w:val="16"/>
          <w:highlight w:val="lightGray"/>
        </w:rPr>
        <w:t>extreme concentration</w:t>
      </w:r>
      <w:r w:rsidRPr="00963DD1">
        <w:rPr>
          <w:rStyle w:val="StyleUnderline"/>
          <w:color w:val="555555"/>
          <w:sz w:val="16"/>
          <w:szCs w:val="16"/>
        </w:rPr>
        <w:t xml:space="preserve"> of power</w:t>
      </w:r>
      <w:r w:rsidRPr="00963DD1">
        <w:rPr>
          <w:color w:val="555555"/>
          <w:sz w:val="8"/>
          <w:szCs w:val="16"/>
        </w:rPr>
        <w:t xml:space="preserve">, </w:t>
      </w:r>
      <w:r w:rsidRPr="00963DD1">
        <w:rPr>
          <w:rStyle w:val="StyleUnderline"/>
          <w:color w:val="555555"/>
          <w:sz w:val="16"/>
          <w:szCs w:val="16"/>
        </w:rPr>
        <w:t xml:space="preserve">and </w:t>
      </w:r>
      <w:r w:rsidRPr="00963DD1">
        <w:rPr>
          <w:rStyle w:val="StyleUnderline"/>
          <w:color w:val="555555"/>
          <w:sz w:val="16"/>
          <w:szCs w:val="16"/>
          <w:highlight w:val="lightGray"/>
        </w:rPr>
        <w:t>preserve</w:t>
      </w:r>
      <w:r w:rsidRPr="00963DD1">
        <w:rPr>
          <w:rStyle w:val="StyleUnderline"/>
          <w:color w:val="555555"/>
          <w:sz w:val="16"/>
          <w:szCs w:val="16"/>
        </w:rPr>
        <w:t xml:space="preserve"> diverse </w:t>
      </w:r>
      <w:r w:rsidRPr="00963DD1">
        <w:rPr>
          <w:rStyle w:val="StyleUnderline"/>
          <w:color w:val="555555"/>
          <w:sz w:val="16"/>
          <w:szCs w:val="16"/>
          <w:highlight w:val="lightGray"/>
        </w:rPr>
        <w:t>incentives</w:t>
      </w:r>
      <w:r w:rsidRPr="00963DD1">
        <w:rPr>
          <w:rStyle w:val="StyleUnderline"/>
          <w:color w:val="555555"/>
          <w:sz w:val="16"/>
          <w:szCs w:val="16"/>
        </w:rPr>
        <w:t xml:space="preserve"> for the general population to </w:t>
      </w:r>
      <w:r w:rsidRPr="00963DD1">
        <w:rPr>
          <w:rStyle w:val="StyleUnderline"/>
          <w:color w:val="555555"/>
          <w:sz w:val="16"/>
          <w:szCs w:val="16"/>
          <w:highlight w:val="lightGray"/>
        </w:rPr>
        <w:t>participate</w:t>
      </w:r>
      <w:r w:rsidRPr="00963DD1">
        <w:rPr>
          <w:rStyle w:val="StyleUnderline"/>
          <w:color w:val="555555"/>
          <w:sz w:val="16"/>
          <w:szCs w:val="16"/>
        </w:rPr>
        <w:t xml:space="preserve"> in </w:t>
      </w:r>
      <w:r w:rsidRPr="00963DD1">
        <w:rPr>
          <w:rStyle w:val="StyleUnderline"/>
          <w:color w:val="555555"/>
          <w:sz w:val="16"/>
          <w:szCs w:val="16"/>
          <w:highlight w:val="lightGray"/>
        </w:rPr>
        <w:t>advancing knowledge</w:t>
      </w:r>
      <w:r w:rsidRPr="00963DD1">
        <w:rPr>
          <w:rStyle w:val="StyleUnderline"/>
          <w:color w:val="555555"/>
          <w:sz w:val="16"/>
          <w:szCs w:val="16"/>
        </w:rPr>
        <w:t xml:space="preserve"> and human creativity, and the social fabric that depends upon those projects</w:t>
      </w:r>
      <w:r w:rsidRPr="00963DD1">
        <w:rPr>
          <w:color w:val="555555"/>
          <w:sz w:val="8"/>
          <w:szCs w:val="16"/>
        </w:rPr>
        <w:t xml:space="preserve">. Moreover, </w:t>
      </w:r>
      <w:r w:rsidRPr="00963DD1">
        <w:rPr>
          <w:rStyle w:val="StyleUnderline"/>
          <w:color w:val="555555"/>
          <w:sz w:val="16"/>
          <w:szCs w:val="16"/>
        </w:rPr>
        <w:t xml:space="preserve">it </w:t>
      </w:r>
      <w:r w:rsidRPr="00963DD1">
        <w:rPr>
          <w:rStyle w:val="Emphasis"/>
          <w:color w:val="555555"/>
          <w:highlight w:val="lightGray"/>
        </w:rPr>
        <w:t>will not impede information technology’s progress but enhance it</w:t>
      </w:r>
      <w:r w:rsidRPr="00963DD1">
        <w:rPr>
          <w:rStyle w:val="StyleUnderline"/>
          <w:color w:val="555555"/>
          <w:sz w:val="16"/>
          <w:szCs w:val="16"/>
        </w:rPr>
        <w:t xml:space="preserve">, by </w:t>
      </w:r>
      <w:r w:rsidRPr="00963DD1">
        <w:rPr>
          <w:rStyle w:val="StyleUnderline"/>
          <w:color w:val="555555"/>
          <w:sz w:val="16"/>
          <w:szCs w:val="16"/>
          <w:highlight w:val="lightGray"/>
        </w:rPr>
        <w:t>ensuring</w:t>
      </w:r>
      <w:r w:rsidRPr="00963DD1">
        <w:rPr>
          <w:rStyle w:val="StyleUnderline"/>
          <w:color w:val="555555"/>
          <w:sz w:val="16"/>
          <w:szCs w:val="16"/>
        </w:rPr>
        <w:t xml:space="preserve"> AI </w:t>
      </w:r>
      <w:r w:rsidRPr="00963DD1">
        <w:rPr>
          <w:rStyle w:val="StyleUnderline"/>
          <w:color w:val="555555"/>
          <w:sz w:val="16"/>
          <w:szCs w:val="16"/>
          <w:highlight w:val="lightGray"/>
        </w:rPr>
        <w:t>systems remain supplied</w:t>
      </w:r>
      <w:r w:rsidRPr="00963DD1">
        <w:rPr>
          <w:rStyle w:val="StyleUnderline"/>
          <w:color w:val="555555"/>
          <w:sz w:val="16"/>
          <w:szCs w:val="16"/>
        </w:rPr>
        <w:t xml:space="preserve"> with a </w:t>
      </w:r>
      <w:r w:rsidRPr="00963DD1">
        <w:rPr>
          <w:rStyle w:val="StyleUnderline"/>
          <w:color w:val="555555"/>
          <w:sz w:val="16"/>
          <w:szCs w:val="16"/>
          <w:highlight w:val="lightGray"/>
        </w:rPr>
        <w:t>constant stream</w:t>
      </w:r>
      <w:r w:rsidRPr="00963DD1">
        <w:rPr>
          <w:rStyle w:val="StyleUnderline"/>
          <w:color w:val="555555"/>
          <w:sz w:val="16"/>
          <w:szCs w:val="16"/>
        </w:rPr>
        <w:t xml:space="preserve"> of human-produced </w:t>
      </w:r>
      <w:r w:rsidRPr="00963DD1">
        <w:rPr>
          <w:rStyle w:val="StyleUnderline"/>
          <w:color w:val="555555"/>
          <w:sz w:val="16"/>
          <w:szCs w:val="16"/>
          <w:highlight w:val="lightGray"/>
        </w:rPr>
        <w:t>information with</w:t>
      </w:r>
      <w:r w:rsidRPr="00963DD1">
        <w:rPr>
          <w:rStyle w:val="StyleUnderline"/>
          <w:color w:val="555555"/>
          <w:sz w:val="16"/>
          <w:szCs w:val="16"/>
        </w:rPr>
        <w:t xml:space="preserve"> a </w:t>
      </w:r>
      <w:r w:rsidRPr="00963DD1">
        <w:rPr>
          <w:rStyle w:val="StyleUnderline"/>
          <w:color w:val="555555"/>
          <w:sz w:val="16"/>
          <w:szCs w:val="16"/>
          <w:highlight w:val="lightGray"/>
        </w:rPr>
        <w:t>diversity of motives</w:t>
      </w:r>
      <w:r w:rsidRPr="00963DD1">
        <w:rPr>
          <w:rStyle w:val="StyleUnderline"/>
          <w:color w:val="555555"/>
          <w:sz w:val="16"/>
          <w:szCs w:val="16"/>
        </w:rPr>
        <w:t xml:space="preserve"> – in other words, information </w:t>
      </w:r>
      <w:r w:rsidRPr="00963DD1">
        <w:rPr>
          <w:rStyle w:val="StyleUnderline"/>
          <w:color w:val="555555"/>
          <w:sz w:val="16"/>
          <w:szCs w:val="16"/>
          <w:highlight w:val="lightGray"/>
        </w:rPr>
        <w:t>reflecting not</w:t>
      </w:r>
      <w:r w:rsidRPr="00963DD1">
        <w:rPr>
          <w:rStyle w:val="StyleUnderline"/>
          <w:color w:val="555555"/>
          <w:sz w:val="16"/>
          <w:szCs w:val="16"/>
        </w:rPr>
        <w:t xml:space="preserve"> just the imperatives of </w:t>
      </w:r>
      <w:r w:rsidRPr="00963DD1">
        <w:rPr>
          <w:rStyle w:val="StyleUnderline"/>
          <w:color w:val="555555"/>
          <w:sz w:val="16"/>
          <w:szCs w:val="16"/>
          <w:highlight w:val="lightGray"/>
        </w:rPr>
        <w:t>monopolists, but</w:t>
      </w:r>
      <w:r w:rsidRPr="00963DD1">
        <w:rPr>
          <w:rStyle w:val="StyleUnderline"/>
          <w:color w:val="555555"/>
          <w:sz w:val="16"/>
          <w:szCs w:val="16"/>
        </w:rPr>
        <w:t xml:space="preserve"> the diverse products of intentional </w:t>
      </w:r>
      <w:r w:rsidRPr="00963DD1">
        <w:rPr>
          <w:rStyle w:val="StyleUnderline"/>
          <w:color w:val="555555"/>
          <w:sz w:val="16"/>
          <w:szCs w:val="16"/>
          <w:highlight w:val="lightGray"/>
        </w:rPr>
        <w:t>human creation</w:t>
      </w:r>
      <w:r w:rsidRPr="00963DD1">
        <w:rPr>
          <w:rStyle w:val="StyleUnderline"/>
          <w:color w:val="555555"/>
          <w:sz w:val="16"/>
          <w:szCs w:val="16"/>
        </w:rPr>
        <w:t>.</w:t>
      </w:r>
    </w:p>
    <w:p w14:paraId="297F3992" w14:textId="77777777" w:rsidR="00EE7FF4" w:rsidRDefault="00EE7FF4" w:rsidP="00EE7FF4">
      <w:pPr>
        <w:rPr>
          <w:rStyle w:val="StyleUnderline"/>
          <w:color w:val="555555"/>
          <w:sz w:val="16"/>
          <w:szCs w:val="16"/>
        </w:rPr>
      </w:pPr>
      <w:r w:rsidRPr="00963DD1">
        <w:rPr>
          <w:color w:val="555555"/>
          <w:sz w:val="8"/>
          <w:szCs w:val="16"/>
        </w:rPr>
        <w:t xml:space="preserve">Accordingly, we believe </w:t>
      </w:r>
      <w:r w:rsidRPr="00963DD1">
        <w:rPr>
          <w:rStyle w:val="StyleUnderline"/>
          <w:color w:val="555555"/>
          <w:sz w:val="16"/>
          <w:szCs w:val="16"/>
        </w:rPr>
        <w:t xml:space="preserve">that </w:t>
      </w:r>
      <w:r w:rsidRPr="00963DD1">
        <w:rPr>
          <w:rStyle w:val="Emphasis"/>
          <w:color w:val="555555"/>
          <w:sz w:val="16"/>
          <w:szCs w:val="16"/>
          <w:highlight w:val="lightGray"/>
        </w:rPr>
        <w:t>CBI is the shortest and</w:t>
      </w:r>
      <w:r w:rsidRPr="00963DD1">
        <w:rPr>
          <w:color w:val="555555"/>
          <w:sz w:val="8"/>
          <w:szCs w:val="16"/>
        </w:rPr>
        <w:t xml:space="preserve"> perhaps </w:t>
      </w:r>
      <w:r w:rsidRPr="00963DD1">
        <w:rPr>
          <w:rStyle w:val="Emphasis"/>
          <w:color w:val="555555"/>
          <w:sz w:val="16"/>
          <w:szCs w:val="16"/>
          <w:highlight w:val="lightGray"/>
        </w:rPr>
        <w:t>only path</w:t>
      </w:r>
      <w:r w:rsidRPr="00963DD1">
        <w:rPr>
          <w:color w:val="555555"/>
          <w:sz w:val="8"/>
          <w:szCs w:val="16"/>
        </w:rPr>
        <w:t xml:space="preserve"> </w:t>
      </w:r>
      <w:r w:rsidRPr="00963DD1">
        <w:rPr>
          <w:rStyle w:val="StyleUnderline"/>
          <w:color w:val="555555"/>
          <w:sz w:val="16"/>
          <w:szCs w:val="16"/>
        </w:rPr>
        <w:t xml:space="preserve">to fulfill the latter vision in which </w:t>
      </w:r>
      <w:r w:rsidRPr="00963DD1">
        <w:rPr>
          <w:rStyle w:val="Emphasis"/>
          <w:color w:val="555555"/>
          <w:sz w:val="16"/>
          <w:szCs w:val="16"/>
          <w:highlight w:val="lightGray"/>
        </w:rPr>
        <w:t>human creation</w:t>
      </w:r>
      <w:r w:rsidRPr="00963DD1">
        <w:rPr>
          <w:rStyle w:val="StyleUnderline"/>
          <w:color w:val="555555"/>
          <w:sz w:val="16"/>
          <w:szCs w:val="16"/>
        </w:rPr>
        <w:t xml:space="preserve"> collectively </w:t>
      </w:r>
      <w:r w:rsidRPr="00963DD1">
        <w:rPr>
          <w:rStyle w:val="Emphasis"/>
          <w:color w:val="555555"/>
          <w:sz w:val="16"/>
          <w:szCs w:val="16"/>
          <w:highlight w:val="lightGray"/>
        </w:rPr>
        <w:t>powers more useful models</w:t>
      </w:r>
      <w:r w:rsidRPr="00963DD1">
        <w:rPr>
          <w:rStyle w:val="StyleUnderline"/>
          <w:color w:val="555555"/>
          <w:sz w:val="16"/>
          <w:szCs w:val="16"/>
        </w:rPr>
        <w:t xml:space="preserve"> and creates a more sustainable AI ecosystem.</w:t>
      </w:r>
    </w:p>
    <w:p w14:paraId="10D05BF3" w14:textId="77777777" w:rsidR="00EE7FF4" w:rsidRPr="00D83801" w:rsidRDefault="00EE7FF4" w:rsidP="00EE7FF4">
      <w:pPr>
        <w:rPr>
          <w:rStyle w:val="StyleUnderline"/>
          <w:u w:val="none"/>
        </w:rPr>
      </w:pPr>
      <w:r>
        <w:t xml:space="preserve">&lt;&lt;FOR REFERENCE&gt;&gt; </w:t>
      </w:r>
    </w:p>
    <w:p w14:paraId="24643ED0" w14:textId="77777777" w:rsidR="00EE7FF4" w:rsidRPr="00657F41" w:rsidRDefault="00EE7FF4" w:rsidP="00EE7FF4">
      <w:pPr>
        <w:rPr>
          <w:color w:val="555555"/>
          <w:sz w:val="16"/>
          <w:szCs w:val="16"/>
          <w:u w:val="single"/>
        </w:rPr>
      </w:pPr>
      <w:r w:rsidRPr="00D83801">
        <w:rPr>
          <w:color w:val="555555"/>
          <w:sz w:val="10"/>
          <w:szCs w:val="16"/>
        </w:rPr>
        <w:t xml:space="preserve">Our argument is based on </w:t>
      </w:r>
      <w:r w:rsidRPr="00D83801">
        <w:rPr>
          <w:rStyle w:val="StyleUnderline"/>
          <w:color w:val="555555"/>
          <w:sz w:val="16"/>
          <w:szCs w:val="16"/>
        </w:rPr>
        <w:t>well-documented</w:t>
      </w:r>
      <w:r w:rsidRPr="00D83801">
        <w:rPr>
          <w:color w:val="555555"/>
          <w:sz w:val="10"/>
          <w:szCs w:val="16"/>
        </w:rPr>
        <w:t xml:space="preserve"> </w:t>
      </w:r>
      <w:r w:rsidRPr="00D83801">
        <w:rPr>
          <w:rStyle w:val="StyleUnderline"/>
          <w:color w:val="555555"/>
          <w:sz w:val="16"/>
          <w:szCs w:val="16"/>
        </w:rPr>
        <w:t>problems with markets for information</w:t>
      </w:r>
      <w:r w:rsidRPr="00D83801">
        <w:rPr>
          <w:color w:val="555555"/>
          <w:sz w:val="10"/>
          <w:szCs w:val="16"/>
        </w:rPr>
        <w:t xml:space="preserve"> (e.g., </w:t>
      </w:r>
      <w:r w:rsidRPr="00D83801">
        <w:rPr>
          <w:rStyle w:val="Emphasis"/>
          <w:color w:val="555555"/>
          <w:highlight w:val="lightGray"/>
        </w:rPr>
        <w:t>Arrow’s "information paradox"</w:t>
      </w:r>
      <w:r w:rsidRPr="00D83801">
        <w:rPr>
          <w:color w:val="555555"/>
          <w:sz w:val="10"/>
          <w:szCs w:val="16"/>
        </w:rPr>
        <w:t xml:space="preserve"> [7]), and the </w:t>
      </w:r>
      <w:r w:rsidRPr="00D83801">
        <w:rPr>
          <w:rStyle w:val="StyleUnderline"/>
          <w:color w:val="555555"/>
          <w:sz w:val="16"/>
          <w:szCs w:val="16"/>
        </w:rPr>
        <w:t>potential for AI progress to</w:t>
      </w:r>
      <w:r w:rsidRPr="00D83801">
        <w:rPr>
          <w:color w:val="555555"/>
          <w:sz w:val="10"/>
          <w:szCs w:val="16"/>
        </w:rPr>
        <w:t xml:space="preserve"> </w:t>
      </w:r>
      <w:r w:rsidRPr="00D83801">
        <w:rPr>
          <w:rStyle w:val="StyleUnderline"/>
          <w:color w:val="555555"/>
          <w:sz w:val="16"/>
          <w:szCs w:val="16"/>
        </w:rPr>
        <w:t>exacerbate them to the detriment of the economy as a whole</w:t>
      </w:r>
      <w:r w:rsidRPr="00D83801">
        <w:rPr>
          <w:color w:val="555555"/>
          <w:sz w:val="10"/>
          <w:szCs w:val="16"/>
        </w:rPr>
        <w:t xml:space="preserve">. More specifically, </w:t>
      </w:r>
      <w:r w:rsidRPr="00D83801">
        <w:rPr>
          <w:rStyle w:val="Emphasis"/>
          <w:color w:val="555555"/>
          <w:sz w:val="16"/>
          <w:szCs w:val="16"/>
          <w:highlight w:val="lightGray"/>
        </w:rPr>
        <w:t>because information</w:t>
      </w:r>
      <w:r w:rsidRPr="00D83801">
        <w:rPr>
          <w:rStyle w:val="StyleUnderline"/>
          <w:color w:val="555555"/>
          <w:sz w:val="16"/>
          <w:szCs w:val="16"/>
        </w:rPr>
        <w:t xml:space="preserve"> can be </w:t>
      </w:r>
      <w:r w:rsidRPr="00D83801">
        <w:rPr>
          <w:rStyle w:val="StyleUnderline"/>
          <w:color w:val="555555"/>
          <w:sz w:val="16"/>
          <w:szCs w:val="16"/>
          <w:highlight w:val="lightGray"/>
        </w:rPr>
        <w:t>copied at trivial cost</w:t>
      </w:r>
      <w:r w:rsidRPr="00D83801">
        <w:rPr>
          <w:rStyle w:val="StyleUnderline"/>
          <w:color w:val="555555"/>
          <w:sz w:val="16"/>
          <w:szCs w:val="16"/>
        </w:rPr>
        <w:t>, its</w:t>
      </w:r>
      <w:r w:rsidRPr="00D83801">
        <w:rPr>
          <w:rStyle w:val="StyleUnderline"/>
          <w:color w:val="555555"/>
          <w:sz w:val="10"/>
          <w:szCs w:val="16"/>
        </w:rPr>
        <w:t xml:space="preserve"> </w:t>
      </w:r>
      <w:r w:rsidRPr="00D83801">
        <w:rPr>
          <w:rStyle w:val="Emphasis"/>
          <w:color w:val="555555"/>
          <w:sz w:val="16"/>
          <w:szCs w:val="16"/>
          <w:highlight w:val="lightGray"/>
        </w:rPr>
        <w:t>"price"</w:t>
      </w:r>
      <w:r w:rsidRPr="00D83801">
        <w:rPr>
          <w:rStyle w:val="StyleUnderline"/>
          <w:color w:val="555555"/>
          <w:sz w:val="16"/>
          <w:szCs w:val="16"/>
        </w:rPr>
        <w:t xml:space="preserve"> in a </w:t>
      </w:r>
      <w:r w:rsidRPr="00D83801">
        <w:rPr>
          <w:rStyle w:val="StyleUnderline"/>
          <w:color w:val="555555"/>
          <w:sz w:val="16"/>
          <w:szCs w:val="16"/>
          <w:highlight w:val="lightGray"/>
        </w:rPr>
        <w:t xml:space="preserve">competitive marketplace </w:t>
      </w:r>
      <w:r w:rsidRPr="00D83801">
        <w:rPr>
          <w:rStyle w:val="Emphasis"/>
          <w:color w:val="555555"/>
          <w:sz w:val="16"/>
          <w:szCs w:val="16"/>
          <w:highlight w:val="lightGray"/>
        </w:rPr>
        <w:t>approaches zero</w:t>
      </w:r>
      <w:r w:rsidRPr="00D83801">
        <w:rPr>
          <w:color w:val="555555"/>
          <w:sz w:val="10"/>
          <w:szCs w:val="16"/>
        </w:rPr>
        <w:t xml:space="preserve">. </w:t>
      </w:r>
      <w:r w:rsidRPr="00D83801">
        <w:rPr>
          <w:rStyle w:val="StyleUnderline"/>
          <w:color w:val="555555"/>
          <w:sz w:val="16"/>
          <w:szCs w:val="16"/>
        </w:rPr>
        <w:t xml:space="preserve">This means that </w:t>
      </w:r>
      <w:r w:rsidRPr="00D83801">
        <w:rPr>
          <w:rStyle w:val="StyleUnderline"/>
          <w:color w:val="555555"/>
          <w:sz w:val="16"/>
          <w:szCs w:val="16"/>
          <w:highlight w:val="lightGray"/>
        </w:rPr>
        <w:t>those with</w:t>
      </w:r>
      <w:r w:rsidRPr="00D83801">
        <w:rPr>
          <w:rStyle w:val="StyleUnderline"/>
          <w:color w:val="555555"/>
          <w:sz w:val="16"/>
          <w:szCs w:val="16"/>
        </w:rPr>
        <w:t xml:space="preserve"> powerful means to aggregate, </w:t>
      </w:r>
      <w:r w:rsidRPr="00D83801">
        <w:rPr>
          <w:rStyle w:val="StyleUnderline"/>
          <w:color w:val="555555"/>
          <w:sz w:val="16"/>
          <w:szCs w:val="16"/>
          <w:highlight w:val="lightGray"/>
        </w:rPr>
        <w:t>process</w:t>
      </w:r>
      <w:r w:rsidRPr="00D83801">
        <w:rPr>
          <w:rStyle w:val="StyleUnderline"/>
          <w:color w:val="555555"/>
          <w:sz w:val="16"/>
          <w:szCs w:val="16"/>
        </w:rPr>
        <w:t xml:space="preserve">, distill, and control the channels for information are in a position to </w:t>
      </w:r>
      <w:r w:rsidRPr="00D83801">
        <w:rPr>
          <w:rStyle w:val="StyleUnderline"/>
          <w:color w:val="555555"/>
          <w:sz w:val="16"/>
          <w:szCs w:val="16"/>
          <w:highlight w:val="lightGray"/>
        </w:rPr>
        <w:t>capture</w:t>
      </w:r>
      <w:r w:rsidRPr="00D83801">
        <w:rPr>
          <w:rStyle w:val="StyleUnderline"/>
          <w:color w:val="555555"/>
          <w:sz w:val="16"/>
          <w:szCs w:val="16"/>
        </w:rPr>
        <w:t xml:space="preserve"> a </w:t>
      </w:r>
      <w:r w:rsidRPr="00D83801">
        <w:rPr>
          <w:rStyle w:val="StyleUnderline"/>
          <w:color w:val="555555"/>
          <w:sz w:val="16"/>
          <w:szCs w:val="16"/>
          <w:highlight w:val="lightGray"/>
        </w:rPr>
        <w:t>disproportionate</w:t>
      </w:r>
      <w:r w:rsidRPr="00D83801">
        <w:rPr>
          <w:rStyle w:val="StyleUnderline"/>
          <w:color w:val="555555"/>
          <w:sz w:val="16"/>
          <w:szCs w:val="16"/>
        </w:rPr>
        <w:t xml:space="preserve"> share of the </w:t>
      </w:r>
      <w:r w:rsidRPr="00D83801">
        <w:rPr>
          <w:rStyle w:val="StyleUnderline"/>
          <w:color w:val="555555"/>
          <w:sz w:val="16"/>
          <w:szCs w:val="16"/>
          <w:highlight w:val="lightGray"/>
        </w:rPr>
        <w:t>social value</w:t>
      </w:r>
      <w:r w:rsidRPr="00D83801">
        <w:rPr>
          <w:rStyle w:val="StyleUnderline"/>
          <w:color w:val="555555"/>
          <w:sz w:val="16"/>
          <w:szCs w:val="16"/>
        </w:rPr>
        <w:t xml:space="preserve"> of information, </w:t>
      </w:r>
      <w:r w:rsidRPr="00D83801">
        <w:rPr>
          <w:rStyle w:val="StyleUnderline"/>
          <w:color w:val="555555"/>
          <w:sz w:val="16"/>
          <w:szCs w:val="16"/>
          <w:highlight w:val="lightGray"/>
        </w:rPr>
        <w:t xml:space="preserve">leaving all other </w:t>
      </w:r>
      <w:r w:rsidRPr="00D83801">
        <w:rPr>
          <w:rStyle w:val="Emphasis"/>
          <w:color w:val="555555"/>
          <w:sz w:val="16"/>
          <w:szCs w:val="16"/>
          <w:highlight w:val="lightGray"/>
        </w:rPr>
        <w:t>market actors</w:t>
      </w:r>
      <w:r w:rsidRPr="00D83801">
        <w:rPr>
          <w:rStyle w:val="StyleUnderline"/>
          <w:color w:val="555555"/>
          <w:sz w:val="16"/>
          <w:szCs w:val="16"/>
        </w:rPr>
        <w:t xml:space="preserve"> with </w:t>
      </w:r>
      <w:r w:rsidRPr="00D83801">
        <w:rPr>
          <w:rStyle w:val="Emphasis"/>
          <w:color w:val="555555"/>
          <w:sz w:val="16"/>
          <w:szCs w:val="16"/>
          <w:highlight w:val="lightGray"/>
        </w:rPr>
        <w:t>very weak incentives</w:t>
      </w:r>
      <w:r w:rsidRPr="00D83801">
        <w:rPr>
          <w:rStyle w:val="StyleUnderline"/>
          <w:color w:val="555555"/>
          <w:sz w:val="16"/>
          <w:szCs w:val="16"/>
          <w:highlight w:val="lightGray"/>
        </w:rPr>
        <w:t xml:space="preserve"> to </w:t>
      </w:r>
      <w:r w:rsidRPr="00D83801">
        <w:rPr>
          <w:rStyle w:val="Emphasis"/>
          <w:color w:val="555555"/>
          <w:sz w:val="16"/>
          <w:szCs w:val="16"/>
          <w:highlight w:val="lightGray"/>
        </w:rPr>
        <w:t>invest</w:t>
      </w:r>
      <w:r w:rsidRPr="00D83801">
        <w:rPr>
          <w:rStyle w:val="StyleUnderline"/>
          <w:color w:val="555555"/>
          <w:sz w:val="16"/>
          <w:szCs w:val="16"/>
          <w:highlight w:val="lightGray"/>
        </w:rPr>
        <w:t xml:space="preserve"> in the </w:t>
      </w:r>
      <w:r w:rsidRPr="00D83801">
        <w:rPr>
          <w:rStyle w:val="Emphasis"/>
          <w:color w:val="555555"/>
          <w:sz w:val="16"/>
          <w:szCs w:val="16"/>
          <w:highlight w:val="lightGray"/>
        </w:rPr>
        <w:t>production of information and knowledge</w:t>
      </w:r>
      <w:r w:rsidRPr="00D83801">
        <w:rPr>
          <w:color w:val="555555"/>
          <w:sz w:val="10"/>
          <w:szCs w:val="16"/>
        </w:rPr>
        <w:t xml:space="preserve">. We believe that </w:t>
      </w:r>
      <w:r w:rsidRPr="00D83801">
        <w:rPr>
          <w:rStyle w:val="StyleUnderline"/>
          <w:color w:val="555555"/>
          <w:sz w:val="16"/>
          <w:szCs w:val="16"/>
          <w:highlight w:val="lightGray"/>
        </w:rPr>
        <w:t>collective bargaining</w:t>
      </w:r>
      <w:r w:rsidRPr="00D83801">
        <w:rPr>
          <w:color w:val="555555"/>
          <w:sz w:val="10"/>
          <w:szCs w:val="16"/>
        </w:rPr>
        <w:t xml:space="preserve"> in the information economy – </w:t>
      </w:r>
      <w:r w:rsidRPr="00D83801">
        <w:rPr>
          <w:rStyle w:val="StyleUnderline"/>
          <w:color w:val="555555"/>
          <w:sz w:val="16"/>
          <w:szCs w:val="16"/>
        </w:rPr>
        <w:t xml:space="preserve">covering many types of information, from </w:t>
      </w:r>
      <w:r w:rsidRPr="00D83801">
        <w:rPr>
          <w:rStyle w:val="Emphasis"/>
          <w:color w:val="555555"/>
          <w:sz w:val="16"/>
          <w:szCs w:val="16"/>
        </w:rPr>
        <w:t>novel scientific data</w:t>
      </w:r>
      <w:r w:rsidRPr="00D83801">
        <w:rPr>
          <w:rStyle w:val="StyleUnderline"/>
          <w:color w:val="555555"/>
          <w:sz w:val="16"/>
          <w:szCs w:val="16"/>
        </w:rPr>
        <w:t xml:space="preserve"> to user records from </w:t>
      </w:r>
      <w:r w:rsidRPr="00D83801">
        <w:rPr>
          <w:rStyle w:val="Emphasis"/>
          <w:color w:val="555555"/>
          <w:sz w:val="16"/>
          <w:szCs w:val="16"/>
        </w:rPr>
        <w:t>LLM products</w:t>
      </w:r>
      <w:r w:rsidRPr="00D83801">
        <w:rPr>
          <w:color w:val="555555"/>
          <w:sz w:val="10"/>
          <w:szCs w:val="16"/>
        </w:rPr>
        <w:t xml:space="preserve"> – </w:t>
      </w:r>
      <w:r w:rsidRPr="00D83801">
        <w:rPr>
          <w:rStyle w:val="StyleUnderline"/>
          <w:color w:val="555555"/>
          <w:sz w:val="16"/>
          <w:szCs w:val="16"/>
        </w:rPr>
        <w:t xml:space="preserve">can preserve or </w:t>
      </w:r>
      <w:r w:rsidRPr="00D83801">
        <w:rPr>
          <w:rStyle w:val="Emphasis"/>
          <w:color w:val="555555"/>
          <w:sz w:val="16"/>
          <w:szCs w:val="16"/>
          <w:highlight w:val="lightGray"/>
        </w:rPr>
        <w:t>restore critical incentives</w:t>
      </w:r>
      <w:r w:rsidRPr="00D83801">
        <w:rPr>
          <w:rStyle w:val="StyleUnderline"/>
          <w:color w:val="555555"/>
          <w:sz w:val="16"/>
          <w:szCs w:val="16"/>
        </w:rPr>
        <w:t xml:space="preserve"> for the </w:t>
      </w:r>
      <w:r w:rsidRPr="00D83801">
        <w:rPr>
          <w:rStyle w:val="Emphasis"/>
          <w:color w:val="555555"/>
          <w:sz w:val="16"/>
          <w:szCs w:val="16"/>
          <w:highlight w:val="lightGray"/>
        </w:rPr>
        <w:t>production</w:t>
      </w:r>
      <w:r w:rsidRPr="00D83801">
        <w:rPr>
          <w:rStyle w:val="StyleUnderline"/>
          <w:color w:val="555555"/>
          <w:sz w:val="16"/>
          <w:szCs w:val="16"/>
        </w:rPr>
        <w:t xml:space="preserve"> of valuable </w:t>
      </w:r>
      <w:r w:rsidRPr="00D83801">
        <w:rPr>
          <w:rStyle w:val="Emphasis"/>
          <w:color w:val="555555"/>
          <w:sz w:val="16"/>
          <w:szCs w:val="16"/>
          <w:highlight w:val="lightGray"/>
        </w:rPr>
        <w:t>new information goods</w:t>
      </w:r>
      <w:r w:rsidRPr="00D83801">
        <w:rPr>
          <w:rStyle w:val="StyleUnderline"/>
          <w:color w:val="555555"/>
          <w:sz w:val="16"/>
          <w:szCs w:val="16"/>
        </w:rPr>
        <w:t>, while mitigating power concentration.</w:t>
      </w:r>
    </w:p>
    <w:p w14:paraId="34CA7A9E" w14:textId="77777777" w:rsidR="00EE7FF4" w:rsidRDefault="00EE7FF4" w:rsidP="00EE7FF4">
      <w:pPr>
        <w:pStyle w:val="Heading4"/>
        <w:numPr>
          <w:ilvl w:val="0"/>
          <w:numId w:val="3"/>
        </w:numPr>
        <w:tabs>
          <w:tab w:val="num" w:pos="360"/>
          <w:tab w:val="num" w:pos="720"/>
        </w:tabs>
        <w:ind w:left="0" w:firstLine="0"/>
      </w:pPr>
      <w:r w:rsidRPr="00D83801">
        <w:rPr>
          <w:u w:val="single"/>
        </w:rPr>
        <w:t>FIRM NEGOTIATIONS</w:t>
      </w:r>
      <w:r>
        <w:t xml:space="preserve">. Create custom tailored solutions that meet </w:t>
      </w:r>
      <w:r w:rsidRPr="00D83801">
        <w:rPr>
          <w:u w:val="single"/>
        </w:rPr>
        <w:t>business needs</w:t>
      </w:r>
      <w:r>
        <w:t xml:space="preserve"> and improve </w:t>
      </w:r>
      <w:r w:rsidRPr="00D83801">
        <w:rPr>
          <w:u w:val="single"/>
        </w:rPr>
        <w:t>sustainability</w:t>
      </w:r>
      <w:r>
        <w:t xml:space="preserve">---that’s Cong </w:t>
      </w:r>
    </w:p>
    <w:p w14:paraId="56CEDD0F" w14:textId="77777777" w:rsidR="00EE7FF4" w:rsidRDefault="00EE7FF4" w:rsidP="00EE7FF4">
      <w:r>
        <w:t xml:space="preserve">&lt;&lt;FOR REFERENCE&gt;&gt; </w:t>
      </w:r>
    </w:p>
    <w:p w14:paraId="5903643C" w14:textId="77777777" w:rsidR="00EE7FF4" w:rsidRDefault="00EE7FF4" w:rsidP="00EE7FF4">
      <w:pPr>
        <w:rPr>
          <w:rStyle w:val="StyleUnderline"/>
          <w:color w:val="555555"/>
          <w:sz w:val="16"/>
          <w:szCs w:val="16"/>
        </w:rPr>
      </w:pPr>
      <w:r w:rsidRPr="00D83801">
        <w:rPr>
          <w:color w:val="555555"/>
          <w:sz w:val="6"/>
          <w:szCs w:val="16"/>
        </w:rPr>
        <w:t xml:space="preserve">In our view, such quality issues could be solved if </w:t>
      </w:r>
      <w:r w:rsidRPr="00D83801">
        <w:rPr>
          <w:rStyle w:val="Emphasis"/>
          <w:color w:val="555555"/>
          <w:sz w:val="16"/>
          <w:szCs w:val="16"/>
          <w:highlight w:val="lightGray"/>
        </w:rPr>
        <w:t>data cooperatives</w:t>
      </w:r>
      <w:r w:rsidRPr="00D83801">
        <w:rPr>
          <w:color w:val="555555"/>
          <w:sz w:val="6"/>
          <w:szCs w:val="16"/>
        </w:rPr>
        <w:t xml:space="preserve"> </w:t>
      </w:r>
      <w:r w:rsidRPr="00D83801">
        <w:rPr>
          <w:rStyle w:val="StyleUnderline"/>
          <w:color w:val="555555"/>
          <w:sz w:val="16"/>
          <w:szCs w:val="16"/>
        </w:rPr>
        <w:t xml:space="preserve">are </w:t>
      </w:r>
      <w:r w:rsidRPr="00D83801">
        <w:rPr>
          <w:rStyle w:val="StyleUnderline"/>
          <w:color w:val="555555"/>
          <w:sz w:val="16"/>
          <w:szCs w:val="16"/>
          <w:highlight w:val="lightGray"/>
        </w:rPr>
        <w:t xml:space="preserve">not </w:t>
      </w:r>
      <w:r w:rsidRPr="00D83801">
        <w:rPr>
          <w:rStyle w:val="Emphasis"/>
          <w:color w:val="555555"/>
          <w:sz w:val="16"/>
          <w:szCs w:val="16"/>
          <w:highlight w:val="lightGray"/>
        </w:rPr>
        <w:t>geographically bounded</w:t>
      </w:r>
      <w:r w:rsidRPr="00D83801">
        <w:rPr>
          <w:color w:val="555555"/>
          <w:sz w:val="6"/>
          <w:szCs w:val="16"/>
        </w:rPr>
        <w:t xml:space="preserve">, </w:t>
      </w:r>
      <w:r w:rsidRPr="00D83801">
        <w:rPr>
          <w:rStyle w:val="StyleUnderline"/>
          <w:color w:val="555555"/>
          <w:sz w:val="16"/>
          <w:szCs w:val="16"/>
        </w:rPr>
        <w:t xml:space="preserve">but </w:t>
      </w:r>
      <w:r w:rsidRPr="00D83801">
        <w:rPr>
          <w:rStyle w:val="Emphasis"/>
          <w:color w:val="555555"/>
          <w:sz w:val="16"/>
          <w:szCs w:val="16"/>
          <w:highlight w:val="lightGray"/>
        </w:rPr>
        <w:t>united by</w:t>
      </w:r>
      <w:r w:rsidRPr="00D83801">
        <w:rPr>
          <w:rStyle w:val="StyleUnderline"/>
          <w:color w:val="555555"/>
          <w:sz w:val="16"/>
          <w:szCs w:val="16"/>
        </w:rPr>
        <w:t xml:space="preserve"> the </w:t>
      </w:r>
      <w:r w:rsidRPr="00D83801">
        <w:rPr>
          <w:rStyle w:val="Emphasis"/>
          <w:color w:val="555555"/>
          <w:sz w:val="16"/>
          <w:szCs w:val="16"/>
          <w:highlight w:val="lightGray"/>
        </w:rPr>
        <w:t>platform’s users</w:t>
      </w:r>
      <w:r w:rsidRPr="00D83801">
        <w:rPr>
          <w:color w:val="555555"/>
          <w:sz w:val="6"/>
          <w:szCs w:val="16"/>
        </w:rPr>
        <w:t xml:space="preserve">, </w:t>
      </w:r>
      <w:r w:rsidRPr="00D83801">
        <w:rPr>
          <w:rStyle w:val="StyleUnderline"/>
          <w:color w:val="555555"/>
          <w:sz w:val="16"/>
          <w:szCs w:val="16"/>
        </w:rPr>
        <w:t xml:space="preserve">such as social network platforms </w:t>
      </w:r>
      <w:r w:rsidRPr="00D83801">
        <w:rPr>
          <w:rStyle w:val="StyleUnderline"/>
          <w:color w:val="555555"/>
          <w:sz w:val="16"/>
          <w:szCs w:val="16"/>
          <w:highlight w:val="lightGray"/>
        </w:rPr>
        <w:t>such as</w:t>
      </w:r>
      <w:r w:rsidRPr="00D83801">
        <w:rPr>
          <w:rStyle w:val="StyleUnderline"/>
          <w:color w:val="555555"/>
          <w:sz w:val="16"/>
          <w:szCs w:val="16"/>
        </w:rPr>
        <w:t xml:space="preserve"> </w:t>
      </w:r>
      <w:r w:rsidRPr="00D83801">
        <w:rPr>
          <w:rStyle w:val="StyleUnderline"/>
          <w:color w:val="555555"/>
          <w:sz w:val="16"/>
          <w:szCs w:val="16"/>
          <w:highlight w:val="lightGray"/>
        </w:rPr>
        <w:t>Facebook or healthcare providers</w:t>
      </w:r>
      <w:r w:rsidRPr="00D83801">
        <w:rPr>
          <w:rStyle w:val="StyleUnderline"/>
          <w:color w:val="555555"/>
          <w:sz w:val="16"/>
          <w:szCs w:val="16"/>
        </w:rPr>
        <w:t xml:space="preserve"> such as NHS</w:t>
      </w:r>
      <w:r w:rsidRPr="00D83801">
        <w:rPr>
          <w:color w:val="555555"/>
          <w:sz w:val="6"/>
          <w:szCs w:val="16"/>
        </w:rPr>
        <w:t xml:space="preserve">. That would mean the </w:t>
      </w:r>
      <w:r w:rsidRPr="00D83801">
        <w:rPr>
          <w:rStyle w:val="StyleUnderline"/>
          <w:color w:val="555555"/>
          <w:sz w:val="16"/>
          <w:szCs w:val="16"/>
        </w:rPr>
        <w:t xml:space="preserve">users of a </w:t>
      </w:r>
      <w:r w:rsidRPr="00D83801">
        <w:rPr>
          <w:rStyle w:val="StyleUnderline"/>
          <w:color w:val="555555"/>
          <w:sz w:val="16"/>
          <w:szCs w:val="16"/>
          <w:highlight w:val="lightGray"/>
        </w:rPr>
        <w:t>platform</w:t>
      </w:r>
      <w:r w:rsidRPr="00D83801">
        <w:rPr>
          <w:rStyle w:val="StyleUnderline"/>
          <w:color w:val="555555"/>
          <w:sz w:val="16"/>
          <w:szCs w:val="16"/>
        </w:rPr>
        <w:t xml:space="preserve"> would share their consent about their data with a union, which is </w:t>
      </w:r>
      <w:r w:rsidRPr="00D83801">
        <w:rPr>
          <w:rStyle w:val="StyleUnderline"/>
          <w:color w:val="555555"/>
          <w:sz w:val="16"/>
          <w:szCs w:val="16"/>
          <w:highlight w:val="lightGray"/>
        </w:rPr>
        <w:t xml:space="preserve">designed to </w:t>
      </w:r>
      <w:r w:rsidRPr="00D83801">
        <w:rPr>
          <w:rStyle w:val="Emphasis"/>
          <w:color w:val="555555"/>
          <w:sz w:val="16"/>
          <w:szCs w:val="16"/>
          <w:highlight w:val="lightGray"/>
        </w:rPr>
        <w:t>manage</w:t>
      </w:r>
      <w:r w:rsidRPr="00D83801">
        <w:rPr>
          <w:rStyle w:val="StyleUnderline"/>
          <w:color w:val="555555"/>
          <w:sz w:val="16"/>
          <w:szCs w:val="16"/>
        </w:rPr>
        <w:t xml:space="preserve"> only this particular </w:t>
      </w:r>
      <w:r w:rsidRPr="00D83801">
        <w:rPr>
          <w:rStyle w:val="Emphasis"/>
          <w:color w:val="555555"/>
          <w:sz w:val="16"/>
          <w:szCs w:val="16"/>
          <w:highlight w:val="lightGray"/>
        </w:rPr>
        <w:t>platform’s data footprint</w:t>
      </w:r>
      <w:r w:rsidRPr="00D83801">
        <w:rPr>
          <w:color w:val="555555"/>
          <w:sz w:val="6"/>
          <w:szCs w:val="16"/>
        </w:rPr>
        <w:t xml:space="preserve">. In this way the data cooperatives concept would be </w:t>
      </w:r>
      <w:r w:rsidRPr="00D83801">
        <w:rPr>
          <w:rStyle w:val="StyleUnderline"/>
          <w:color w:val="555555"/>
          <w:sz w:val="16"/>
          <w:szCs w:val="16"/>
          <w:highlight w:val="lightGray"/>
        </w:rPr>
        <w:t>clearer for businesses</w:t>
      </w:r>
      <w:r w:rsidRPr="00D83801">
        <w:rPr>
          <w:rStyle w:val="StyleUnderline"/>
          <w:color w:val="555555"/>
          <w:sz w:val="16"/>
          <w:szCs w:val="16"/>
        </w:rPr>
        <w:t xml:space="preserve"> willing to </w:t>
      </w:r>
      <w:r w:rsidRPr="00D83801">
        <w:rPr>
          <w:rStyle w:val="StyleUnderline"/>
          <w:color w:val="555555"/>
          <w:sz w:val="16"/>
          <w:szCs w:val="16"/>
          <w:highlight w:val="lightGray"/>
        </w:rPr>
        <w:t>use the data for analysis</w:t>
      </w:r>
      <w:r w:rsidRPr="00D83801">
        <w:rPr>
          <w:color w:val="555555"/>
          <w:sz w:val="6"/>
          <w:szCs w:val="16"/>
        </w:rPr>
        <w:t xml:space="preserve"> — </w:t>
      </w:r>
      <w:r w:rsidRPr="00D83801">
        <w:rPr>
          <w:rStyle w:val="StyleUnderline"/>
          <w:color w:val="555555"/>
          <w:sz w:val="16"/>
          <w:szCs w:val="16"/>
        </w:rPr>
        <w:t xml:space="preserve">they could </w:t>
      </w:r>
      <w:r w:rsidRPr="00D83801">
        <w:rPr>
          <w:rStyle w:val="StyleUnderline"/>
          <w:color w:val="555555"/>
          <w:sz w:val="16"/>
          <w:szCs w:val="16"/>
          <w:highlight w:val="lightGray"/>
        </w:rPr>
        <w:t>address</w:t>
      </w:r>
      <w:r w:rsidRPr="00D83801">
        <w:rPr>
          <w:rStyle w:val="StyleUnderline"/>
          <w:color w:val="555555"/>
          <w:sz w:val="16"/>
          <w:szCs w:val="16"/>
        </w:rPr>
        <w:t xml:space="preserve"> a </w:t>
      </w:r>
      <w:r w:rsidRPr="00D83801">
        <w:rPr>
          <w:rStyle w:val="StyleUnderline"/>
          <w:color w:val="555555"/>
          <w:sz w:val="16"/>
          <w:szCs w:val="16"/>
          <w:highlight w:val="lightGray"/>
        </w:rPr>
        <w:t>particular type</w:t>
      </w:r>
      <w:r w:rsidRPr="00D83801">
        <w:rPr>
          <w:rStyle w:val="StyleUnderline"/>
          <w:color w:val="555555"/>
          <w:sz w:val="16"/>
          <w:szCs w:val="16"/>
        </w:rPr>
        <w:t xml:space="preserve"> of data that they know </w:t>
      </w:r>
      <w:r w:rsidRPr="00D83801">
        <w:rPr>
          <w:rStyle w:val="StyleUnderline"/>
          <w:color w:val="555555"/>
          <w:sz w:val="16"/>
          <w:szCs w:val="16"/>
          <w:highlight w:val="lightGray"/>
        </w:rPr>
        <w:t>they need</w:t>
      </w:r>
      <w:r w:rsidRPr="00D83801">
        <w:rPr>
          <w:rStyle w:val="StyleUnderline"/>
          <w:color w:val="555555"/>
          <w:sz w:val="16"/>
          <w:szCs w:val="16"/>
        </w:rPr>
        <w:t xml:space="preserve"> regarding their research question or business</w:t>
      </w:r>
      <w:r w:rsidRPr="00D83801">
        <w:rPr>
          <w:color w:val="555555"/>
          <w:sz w:val="6"/>
          <w:szCs w:val="16"/>
        </w:rPr>
        <w:t xml:space="preserve">. In terms of </w:t>
      </w:r>
      <w:r w:rsidRPr="00D83801">
        <w:rPr>
          <w:color w:val="555555"/>
          <w:sz w:val="10"/>
          <w:szCs w:val="16"/>
        </w:rPr>
        <w:t xml:space="preserve">geography, it could be easily split geographically depending on the needed region. Data cooperatives would thus </w:t>
      </w:r>
      <w:r w:rsidRPr="00D83801">
        <w:rPr>
          <w:rStyle w:val="Emphasis"/>
          <w:color w:val="555555"/>
          <w:sz w:val="16"/>
          <w:szCs w:val="16"/>
          <w:highlight w:val="lightGray"/>
        </w:rPr>
        <w:t>solve</w:t>
      </w:r>
      <w:r w:rsidRPr="00D83801">
        <w:rPr>
          <w:rStyle w:val="StyleUnderline"/>
          <w:color w:val="555555"/>
          <w:sz w:val="16"/>
          <w:szCs w:val="16"/>
          <w:highlight w:val="lightGray"/>
        </w:rPr>
        <w:t xml:space="preserve"> the </w:t>
      </w:r>
      <w:r w:rsidRPr="00D83801">
        <w:rPr>
          <w:rStyle w:val="Emphasis"/>
          <w:color w:val="555555"/>
          <w:sz w:val="16"/>
          <w:szCs w:val="16"/>
          <w:highlight w:val="lightGray"/>
        </w:rPr>
        <w:t>data quality</w:t>
      </w:r>
      <w:r w:rsidRPr="00D83801">
        <w:rPr>
          <w:rStyle w:val="StyleUnderline"/>
          <w:color w:val="555555"/>
          <w:sz w:val="16"/>
          <w:szCs w:val="16"/>
        </w:rPr>
        <w:t xml:space="preserve"> question, as a </w:t>
      </w:r>
      <w:r w:rsidRPr="00D83801">
        <w:rPr>
          <w:rStyle w:val="StyleUnderline"/>
          <w:color w:val="555555"/>
          <w:sz w:val="16"/>
          <w:szCs w:val="16"/>
          <w:highlight w:val="lightGray"/>
        </w:rPr>
        <w:t xml:space="preserve">specific </w:t>
      </w:r>
      <w:r w:rsidRPr="00D83801">
        <w:rPr>
          <w:rStyle w:val="Emphasis"/>
          <w:color w:val="555555"/>
          <w:sz w:val="16"/>
          <w:szCs w:val="16"/>
          <w:highlight w:val="lightGray"/>
        </w:rPr>
        <w:t>data feature</w:t>
      </w:r>
      <w:r w:rsidRPr="00D83801">
        <w:rPr>
          <w:rStyle w:val="StyleUnderline"/>
          <w:color w:val="555555"/>
          <w:sz w:val="16"/>
          <w:szCs w:val="16"/>
        </w:rPr>
        <w:t xml:space="preserve"> of the company or </w:t>
      </w:r>
      <w:r w:rsidRPr="00D83801">
        <w:rPr>
          <w:rStyle w:val="Emphasis"/>
          <w:color w:val="555555"/>
          <w:sz w:val="16"/>
          <w:szCs w:val="16"/>
        </w:rPr>
        <w:t>platform</w:t>
      </w:r>
      <w:r w:rsidRPr="00D83801">
        <w:rPr>
          <w:rStyle w:val="StyleUnderline"/>
          <w:color w:val="555555"/>
          <w:sz w:val="16"/>
          <w:szCs w:val="16"/>
        </w:rPr>
        <w:t xml:space="preserve"> would </w:t>
      </w:r>
      <w:r w:rsidRPr="00D83801">
        <w:rPr>
          <w:rStyle w:val="Emphasis"/>
          <w:color w:val="555555"/>
          <w:sz w:val="16"/>
          <w:szCs w:val="16"/>
          <w:highlight w:val="lightGray"/>
        </w:rPr>
        <w:t>come in more complete coverage</w:t>
      </w:r>
      <w:r w:rsidRPr="00D83801">
        <w:rPr>
          <w:color w:val="555555"/>
          <w:sz w:val="6"/>
          <w:szCs w:val="16"/>
        </w:rPr>
        <w:t xml:space="preserve">. </w:t>
      </w:r>
      <w:r w:rsidRPr="00D83801">
        <w:rPr>
          <w:rStyle w:val="StyleUnderline"/>
          <w:color w:val="555555"/>
          <w:sz w:val="16"/>
          <w:szCs w:val="16"/>
        </w:rPr>
        <w:t xml:space="preserve">Avoiding geographical limitations would then allow such </w:t>
      </w:r>
      <w:r w:rsidRPr="00D83801">
        <w:rPr>
          <w:rStyle w:val="StyleUnderline"/>
          <w:color w:val="555555"/>
          <w:sz w:val="16"/>
          <w:szCs w:val="16"/>
          <w:highlight w:val="lightGray"/>
        </w:rPr>
        <w:t>cooperatives</w:t>
      </w:r>
      <w:r w:rsidRPr="00D83801">
        <w:rPr>
          <w:rStyle w:val="StyleUnderline"/>
          <w:color w:val="555555"/>
          <w:sz w:val="16"/>
          <w:szCs w:val="16"/>
        </w:rPr>
        <w:t xml:space="preserve"> usability to be </w:t>
      </w:r>
      <w:r w:rsidRPr="00D83801">
        <w:rPr>
          <w:rStyle w:val="Emphasis"/>
          <w:color w:val="555555"/>
          <w:sz w:val="16"/>
          <w:szCs w:val="16"/>
          <w:highlight w:val="lightGray"/>
        </w:rPr>
        <w:t>scaled</w:t>
      </w:r>
      <w:r w:rsidRPr="00D83801">
        <w:rPr>
          <w:rStyle w:val="StyleUnderline"/>
          <w:color w:val="555555"/>
          <w:sz w:val="16"/>
          <w:szCs w:val="16"/>
        </w:rPr>
        <w:t xml:space="preserve"> geographically much </w:t>
      </w:r>
      <w:r w:rsidRPr="00D83801">
        <w:rPr>
          <w:rStyle w:val="Emphasis"/>
          <w:color w:val="555555"/>
          <w:sz w:val="16"/>
          <w:szCs w:val="16"/>
          <w:highlight w:val="lightGray"/>
        </w:rPr>
        <w:t>faster</w:t>
      </w:r>
      <w:r w:rsidRPr="00D83801">
        <w:rPr>
          <w:color w:val="555555"/>
          <w:sz w:val="6"/>
          <w:szCs w:val="16"/>
        </w:rPr>
        <w:t xml:space="preserve">. Even if data </w:t>
      </w:r>
      <w:r w:rsidRPr="00D83801">
        <w:rPr>
          <w:rStyle w:val="StyleUnderline"/>
          <w:color w:val="555555"/>
          <w:sz w:val="16"/>
          <w:szCs w:val="16"/>
        </w:rPr>
        <w:t xml:space="preserve">communities based on </w:t>
      </w:r>
      <w:r w:rsidRPr="00D83801">
        <w:rPr>
          <w:rStyle w:val="StyleUnderline"/>
          <w:color w:val="555555"/>
          <w:sz w:val="16"/>
          <w:szCs w:val="16"/>
          <w:highlight w:val="lightGray"/>
        </w:rPr>
        <w:t>geographical proximity</w:t>
      </w:r>
      <w:r w:rsidRPr="00D83801">
        <w:rPr>
          <w:color w:val="555555"/>
          <w:sz w:val="6"/>
          <w:szCs w:val="16"/>
        </w:rPr>
        <w:t xml:space="preserve"> would exist, the question of data quality remains. </w:t>
      </w:r>
      <w:r w:rsidRPr="00D83801">
        <w:rPr>
          <w:rStyle w:val="StyleUnderline"/>
          <w:color w:val="555555"/>
          <w:sz w:val="16"/>
          <w:szCs w:val="16"/>
        </w:rPr>
        <w:t xml:space="preserve">If the </w:t>
      </w:r>
      <w:r w:rsidRPr="00D83801">
        <w:rPr>
          <w:rStyle w:val="Emphasis"/>
          <w:color w:val="555555"/>
          <w:sz w:val="16"/>
          <w:szCs w:val="16"/>
          <w:highlight w:val="lightGray"/>
        </w:rPr>
        <w:t>community consists</w:t>
      </w:r>
      <w:r w:rsidRPr="00D83801">
        <w:rPr>
          <w:rStyle w:val="StyleUnderline"/>
          <w:color w:val="555555"/>
          <w:sz w:val="16"/>
          <w:szCs w:val="16"/>
        </w:rPr>
        <w:t xml:space="preserve"> of people of </w:t>
      </w:r>
      <w:r w:rsidRPr="00D83801">
        <w:rPr>
          <w:rStyle w:val="Emphasis"/>
          <w:color w:val="555555"/>
          <w:sz w:val="16"/>
          <w:szCs w:val="16"/>
          <w:highlight w:val="lightGray"/>
        </w:rPr>
        <w:t>various ages</w:t>
      </w:r>
      <w:r w:rsidRPr="00D83801">
        <w:rPr>
          <w:rStyle w:val="StyleUnderline"/>
          <w:color w:val="555555"/>
          <w:sz w:val="16"/>
          <w:szCs w:val="16"/>
        </w:rPr>
        <w:t xml:space="preserve">, that could </w:t>
      </w:r>
      <w:r w:rsidRPr="00D83801">
        <w:rPr>
          <w:rStyle w:val="Emphasis"/>
          <w:color w:val="555555"/>
          <w:sz w:val="16"/>
          <w:szCs w:val="16"/>
          <w:highlight w:val="lightGray"/>
        </w:rPr>
        <w:t>lead</w:t>
      </w:r>
      <w:r w:rsidRPr="00D83801">
        <w:rPr>
          <w:rStyle w:val="StyleUnderline"/>
          <w:color w:val="555555"/>
          <w:sz w:val="16"/>
          <w:szCs w:val="16"/>
          <w:highlight w:val="lightGray"/>
        </w:rPr>
        <w:t xml:space="preserve"> to</w:t>
      </w:r>
      <w:r w:rsidRPr="00D83801">
        <w:rPr>
          <w:rStyle w:val="StyleUnderline"/>
          <w:color w:val="555555"/>
          <w:sz w:val="16"/>
          <w:szCs w:val="16"/>
        </w:rPr>
        <w:t xml:space="preserve"> very </w:t>
      </w:r>
      <w:r w:rsidRPr="00D83801">
        <w:rPr>
          <w:rStyle w:val="Emphasis"/>
          <w:color w:val="555555"/>
          <w:sz w:val="16"/>
          <w:szCs w:val="16"/>
          <w:highlight w:val="lightGray"/>
        </w:rPr>
        <w:t>different types</w:t>
      </w:r>
      <w:r w:rsidRPr="00D83801">
        <w:rPr>
          <w:rStyle w:val="StyleUnderline"/>
          <w:color w:val="555555"/>
          <w:sz w:val="16"/>
          <w:szCs w:val="16"/>
        </w:rPr>
        <w:t xml:space="preserve"> of </w:t>
      </w:r>
      <w:r w:rsidRPr="00D83801">
        <w:rPr>
          <w:rStyle w:val="Emphasis"/>
          <w:color w:val="555555"/>
          <w:sz w:val="16"/>
          <w:szCs w:val="16"/>
          <w:highlight w:val="lightGray"/>
        </w:rPr>
        <w:t>data</w:t>
      </w:r>
      <w:r w:rsidRPr="00D83801">
        <w:rPr>
          <w:rStyle w:val="StyleUnderline"/>
          <w:color w:val="555555"/>
          <w:sz w:val="16"/>
          <w:szCs w:val="16"/>
        </w:rPr>
        <w:t xml:space="preserve"> being </w:t>
      </w:r>
      <w:r w:rsidRPr="00D83801">
        <w:rPr>
          <w:rStyle w:val="Emphasis"/>
          <w:color w:val="555555"/>
          <w:sz w:val="16"/>
          <w:szCs w:val="16"/>
          <w:highlight w:val="lightGray"/>
        </w:rPr>
        <w:t>collected</w:t>
      </w:r>
      <w:r w:rsidRPr="00D83801">
        <w:rPr>
          <w:rStyle w:val="StyleUnderline"/>
          <w:color w:val="555555"/>
          <w:sz w:val="16"/>
          <w:szCs w:val="16"/>
        </w:rPr>
        <w:t xml:space="preserve"> over them, since older generations have smaller digital footprints.</w:t>
      </w:r>
      <w:r w:rsidRPr="00D83801">
        <w:rPr>
          <w:color w:val="555555"/>
          <w:sz w:val="6"/>
          <w:szCs w:val="16"/>
        </w:rPr>
        <w:t xml:space="preserve"> </w:t>
      </w:r>
      <w:r w:rsidRPr="00D83801">
        <w:rPr>
          <w:rStyle w:val="Emphasis"/>
          <w:color w:val="555555"/>
          <w:sz w:val="16"/>
          <w:szCs w:val="16"/>
          <w:highlight w:val="lightGray"/>
        </w:rPr>
        <w:t>Data</w:t>
      </w:r>
      <w:r w:rsidRPr="00D83801">
        <w:rPr>
          <w:rStyle w:val="StyleUnderline"/>
          <w:color w:val="555555"/>
          <w:sz w:val="16"/>
          <w:szCs w:val="16"/>
        </w:rPr>
        <w:t xml:space="preserve"> in such a cooperative would then become </w:t>
      </w:r>
      <w:r w:rsidRPr="00D83801">
        <w:rPr>
          <w:rStyle w:val="Emphasis"/>
          <w:color w:val="555555"/>
          <w:sz w:val="16"/>
          <w:szCs w:val="16"/>
          <w:highlight w:val="lightGray"/>
        </w:rPr>
        <w:t>more scattered</w:t>
      </w:r>
      <w:r w:rsidRPr="00D83801">
        <w:rPr>
          <w:rStyle w:val="StyleUnderline"/>
          <w:color w:val="555555"/>
          <w:sz w:val="16"/>
          <w:szCs w:val="16"/>
        </w:rPr>
        <w:t xml:space="preserve">, </w:t>
      </w:r>
      <w:r w:rsidRPr="00D83801">
        <w:rPr>
          <w:rStyle w:val="Emphasis"/>
          <w:color w:val="555555"/>
          <w:sz w:val="16"/>
          <w:szCs w:val="16"/>
          <w:highlight w:val="lightGray"/>
        </w:rPr>
        <w:t>less representative</w:t>
      </w:r>
      <w:r w:rsidRPr="00D83801">
        <w:rPr>
          <w:rStyle w:val="StyleUnderline"/>
          <w:color w:val="555555"/>
          <w:sz w:val="16"/>
          <w:szCs w:val="16"/>
        </w:rPr>
        <w:t xml:space="preserve"> and </w:t>
      </w:r>
      <w:r w:rsidRPr="00D83801">
        <w:rPr>
          <w:rStyle w:val="Emphasis"/>
          <w:color w:val="555555"/>
          <w:sz w:val="16"/>
          <w:szCs w:val="16"/>
          <w:highlight w:val="lightGray"/>
        </w:rPr>
        <w:t>biased</w:t>
      </w:r>
      <w:r w:rsidRPr="00D83801">
        <w:rPr>
          <w:rStyle w:val="StyleUnderline"/>
          <w:color w:val="555555"/>
          <w:sz w:val="16"/>
          <w:szCs w:val="16"/>
        </w:rPr>
        <w:t xml:space="preserve">, thus </w:t>
      </w:r>
      <w:r w:rsidRPr="00D83801">
        <w:rPr>
          <w:rStyle w:val="Emphasis"/>
          <w:color w:val="555555"/>
          <w:sz w:val="16"/>
          <w:szCs w:val="16"/>
          <w:highlight w:val="lightGray"/>
        </w:rPr>
        <w:t>hardly being used by businesses</w:t>
      </w:r>
      <w:r w:rsidRPr="00D83801">
        <w:rPr>
          <w:rStyle w:val="StyleUnderline"/>
          <w:color w:val="555555"/>
          <w:sz w:val="16"/>
          <w:szCs w:val="16"/>
        </w:rPr>
        <w:t xml:space="preserve"> that seek to see the full picture of multiple areas with aggregated high-quality datasets.</w:t>
      </w:r>
    </w:p>
    <w:p w14:paraId="72293F30" w14:textId="77777777" w:rsidR="00EE7FF4" w:rsidRDefault="00EE7FF4" w:rsidP="00EE7FF4">
      <w:pPr>
        <w:pStyle w:val="Heading4"/>
      </w:pPr>
      <w:r>
        <w:t>3. Absent the aff AI innovation is tanked! That’s Peukert for reference.</w:t>
      </w:r>
    </w:p>
    <w:p w14:paraId="336A1C22" w14:textId="77777777" w:rsidR="00EE7FF4" w:rsidRPr="00D31376" w:rsidRDefault="00EE7FF4" w:rsidP="00EE7FF4">
      <w:r>
        <w:t>&lt;&lt;FOR REFERENCE&gt;&gt;</w:t>
      </w:r>
    </w:p>
    <w:p w14:paraId="08C61C65" w14:textId="77777777" w:rsidR="00EE7FF4" w:rsidRPr="00A53C68" w:rsidRDefault="00EE7FF4" w:rsidP="00EE7FF4">
      <w:pPr>
        <w:rPr>
          <w:sz w:val="14"/>
        </w:rPr>
      </w:pPr>
      <w:r w:rsidRPr="00A53C68">
        <w:rPr>
          <w:color w:val="555555"/>
          <w:sz w:val="8"/>
          <w:szCs w:val="16"/>
        </w:rPr>
        <w:t xml:space="preserve">5.2 Market-level implications Our analysis shows that adding </w:t>
      </w:r>
      <w:r w:rsidRPr="00A53C68">
        <w:rPr>
          <w:rStyle w:val="Emphasis"/>
          <w:color w:val="555555"/>
          <w:sz w:val="18"/>
          <w:szCs w:val="16"/>
          <w:highlight w:val="lightGray"/>
        </w:rPr>
        <w:t>user-generated</w:t>
      </w:r>
      <w:r w:rsidRPr="00A53C68">
        <w:rPr>
          <w:color w:val="555555"/>
          <w:sz w:val="8"/>
          <w:szCs w:val="16"/>
          <w:highlight w:val="lightGray"/>
        </w:rPr>
        <w:t xml:space="preserve"> </w:t>
      </w:r>
      <w:r w:rsidRPr="00A53C68">
        <w:rPr>
          <w:rStyle w:val="StyleUnderline"/>
          <w:color w:val="555555"/>
          <w:sz w:val="16"/>
          <w:szCs w:val="16"/>
          <w:highlight w:val="lightGray"/>
        </w:rPr>
        <w:t xml:space="preserve">content in </w:t>
      </w:r>
      <w:r w:rsidRPr="00A53C68">
        <w:rPr>
          <w:rStyle w:val="Emphasis"/>
          <w:color w:val="555555"/>
          <w:sz w:val="18"/>
          <w:szCs w:val="16"/>
          <w:highlight w:val="lightGray"/>
        </w:rPr>
        <w:t>AI training</w:t>
      </w:r>
      <w:r w:rsidRPr="00A53C68">
        <w:rPr>
          <w:rStyle w:val="StyleUnderline"/>
          <w:color w:val="555555"/>
          <w:sz w:val="16"/>
          <w:szCs w:val="16"/>
        </w:rPr>
        <w:t xml:space="preserve"> datasets</w:t>
      </w:r>
      <w:r w:rsidRPr="00A53C68">
        <w:rPr>
          <w:color w:val="555555"/>
          <w:sz w:val="8"/>
          <w:szCs w:val="16"/>
        </w:rPr>
        <w:t xml:space="preserve"> can lead to behavior that </w:t>
      </w:r>
      <w:r w:rsidRPr="00A53C68">
        <w:rPr>
          <w:rStyle w:val="Emphasis"/>
          <w:color w:val="555555"/>
          <w:sz w:val="18"/>
          <w:szCs w:val="16"/>
          <w:highlight w:val="lightGray"/>
        </w:rPr>
        <w:t>negatively impacts</w:t>
      </w:r>
      <w:r w:rsidRPr="00A53C68">
        <w:rPr>
          <w:color w:val="555555"/>
          <w:sz w:val="8"/>
          <w:szCs w:val="16"/>
        </w:rPr>
        <w:t xml:space="preserve"> </w:t>
      </w:r>
      <w:r w:rsidRPr="00A53C68">
        <w:rPr>
          <w:rStyle w:val="StyleUnderline"/>
          <w:color w:val="555555"/>
          <w:sz w:val="16"/>
          <w:szCs w:val="16"/>
        </w:rPr>
        <w:t>the</w:t>
      </w:r>
      <w:r w:rsidRPr="00A53C68">
        <w:rPr>
          <w:color w:val="555555"/>
          <w:sz w:val="8"/>
          <w:szCs w:val="16"/>
        </w:rPr>
        <w:t xml:space="preserve"> </w:t>
      </w:r>
      <w:r w:rsidRPr="00A53C68">
        <w:rPr>
          <w:rStyle w:val="StyleUnderline"/>
          <w:color w:val="555555"/>
          <w:sz w:val="16"/>
          <w:szCs w:val="16"/>
        </w:rPr>
        <w:t>quantity, variety, and novelty</w:t>
      </w:r>
      <w:r w:rsidRPr="00A53C68">
        <w:rPr>
          <w:color w:val="555555"/>
          <w:sz w:val="8"/>
          <w:szCs w:val="16"/>
        </w:rPr>
        <w:t xml:space="preserve"> </w:t>
      </w:r>
      <w:r w:rsidRPr="00A53C68">
        <w:rPr>
          <w:rStyle w:val="StyleUnderline"/>
          <w:color w:val="555555"/>
          <w:sz w:val="16"/>
          <w:szCs w:val="16"/>
        </w:rPr>
        <w:t xml:space="preserve">of </w:t>
      </w:r>
      <w:r w:rsidRPr="00A53C68">
        <w:rPr>
          <w:rStyle w:val="Emphasis"/>
          <w:color w:val="555555"/>
          <w:sz w:val="18"/>
          <w:szCs w:val="16"/>
          <w:highlight w:val="lightGray"/>
        </w:rPr>
        <w:t>contributions</w:t>
      </w:r>
      <w:r w:rsidRPr="00A53C68">
        <w:rPr>
          <w:rStyle w:val="StyleUnderline"/>
          <w:color w:val="555555"/>
          <w:sz w:val="16"/>
          <w:szCs w:val="16"/>
        </w:rPr>
        <w:t xml:space="preserve">, thereby </w:t>
      </w:r>
      <w:r w:rsidRPr="00A53C68">
        <w:rPr>
          <w:rStyle w:val="Emphasis"/>
          <w:color w:val="555555"/>
          <w:sz w:val="18"/>
          <w:szCs w:val="16"/>
          <w:highlight w:val="lightGray"/>
        </w:rPr>
        <w:t>reducing AI output</w:t>
      </w:r>
      <w:r w:rsidRPr="00A53C68">
        <w:rPr>
          <w:rStyle w:val="StyleUnderline"/>
          <w:color w:val="555555"/>
          <w:sz w:val="16"/>
          <w:szCs w:val="16"/>
        </w:rPr>
        <w:t xml:space="preserve"> quality. </w:t>
      </w:r>
      <w:r w:rsidRPr="00A53C68">
        <w:rPr>
          <w:rStyle w:val="StyleUnderline"/>
          <w:color w:val="555555"/>
          <w:sz w:val="16"/>
          <w:szCs w:val="16"/>
          <w:highlight w:val="lightGray"/>
        </w:rPr>
        <w:t>If policymakers</w:t>
      </w:r>
      <w:r w:rsidRPr="00A53C68">
        <w:rPr>
          <w:color w:val="555555"/>
          <w:sz w:val="8"/>
          <w:szCs w:val="16"/>
        </w:rPr>
        <w:t xml:space="preserve"> and industry stakeholders </w:t>
      </w:r>
      <w:r w:rsidRPr="00A53C68">
        <w:rPr>
          <w:rStyle w:val="StyleUnderline"/>
          <w:color w:val="555555"/>
          <w:sz w:val="16"/>
          <w:szCs w:val="16"/>
          <w:highlight w:val="lightGray"/>
        </w:rPr>
        <w:t xml:space="preserve">do not </w:t>
      </w:r>
      <w:r w:rsidRPr="00A53C68">
        <w:rPr>
          <w:rStyle w:val="StyleUnderline"/>
          <w:color w:val="555555"/>
          <w:sz w:val="16"/>
          <w:szCs w:val="16"/>
        </w:rPr>
        <w:t xml:space="preserve">adequately </w:t>
      </w:r>
      <w:r w:rsidRPr="00A53C68">
        <w:rPr>
          <w:rStyle w:val="StyleUnderline"/>
          <w:color w:val="555555"/>
          <w:sz w:val="16"/>
          <w:szCs w:val="16"/>
          <w:highlight w:val="lightGray"/>
        </w:rPr>
        <w:t>address</w:t>
      </w:r>
      <w:r w:rsidRPr="00A53C68">
        <w:rPr>
          <w:rStyle w:val="StyleUnderline"/>
          <w:color w:val="555555"/>
          <w:sz w:val="16"/>
          <w:szCs w:val="16"/>
        </w:rPr>
        <w:t xml:space="preserve"> </w:t>
      </w:r>
      <w:r w:rsidRPr="00A53C68">
        <w:rPr>
          <w:rStyle w:val="Emphasis"/>
          <w:color w:val="555555"/>
          <w:sz w:val="18"/>
          <w:szCs w:val="16"/>
          <w:highlight w:val="lightGray"/>
        </w:rPr>
        <w:t>creators’ concerns</w:t>
      </w:r>
      <w:r w:rsidRPr="00A53C68">
        <w:rPr>
          <w:color w:val="555555"/>
          <w:sz w:val="8"/>
          <w:szCs w:val="16"/>
        </w:rPr>
        <w:t xml:space="preserve"> – </w:t>
      </w:r>
      <w:r w:rsidRPr="00A53C68">
        <w:rPr>
          <w:rStyle w:val="StyleUnderline"/>
          <w:color w:val="555555"/>
          <w:sz w:val="16"/>
          <w:szCs w:val="16"/>
        </w:rPr>
        <w:t xml:space="preserve">particularly </w:t>
      </w:r>
      <w:r w:rsidRPr="00A53C68">
        <w:rPr>
          <w:rStyle w:val="StyleUnderline"/>
          <w:color w:val="555555"/>
          <w:sz w:val="16"/>
          <w:szCs w:val="16"/>
          <w:highlight w:val="lightGray"/>
        </w:rPr>
        <w:t xml:space="preserve">around </w:t>
      </w:r>
      <w:r w:rsidRPr="00A53C68">
        <w:rPr>
          <w:rStyle w:val="Emphasis"/>
          <w:color w:val="555555"/>
          <w:sz w:val="18"/>
          <w:szCs w:val="16"/>
          <w:highlight w:val="lightGray"/>
        </w:rPr>
        <w:t>fair compensation</w:t>
      </w:r>
      <w:r w:rsidRPr="00A53C68">
        <w:rPr>
          <w:color w:val="555555"/>
          <w:sz w:val="8"/>
          <w:szCs w:val="16"/>
          <w:highlight w:val="lightGray"/>
        </w:rPr>
        <w:t xml:space="preserve"> </w:t>
      </w:r>
      <w:r w:rsidRPr="00A53C68">
        <w:rPr>
          <w:rStyle w:val="StyleUnderline"/>
          <w:color w:val="555555"/>
          <w:sz w:val="16"/>
          <w:szCs w:val="16"/>
          <w:highlight w:val="lightGray"/>
        </w:rPr>
        <w:t>and</w:t>
      </w:r>
      <w:r w:rsidRPr="00A53C68">
        <w:rPr>
          <w:color w:val="555555"/>
          <w:sz w:val="8"/>
          <w:szCs w:val="16"/>
        </w:rPr>
        <w:t xml:space="preserve"> rights </w:t>
      </w:r>
      <w:r w:rsidRPr="00A53C68">
        <w:rPr>
          <w:rStyle w:val="Emphasis"/>
          <w:color w:val="555555"/>
          <w:sz w:val="18"/>
          <w:szCs w:val="16"/>
          <w:highlight w:val="lightGray"/>
        </w:rPr>
        <w:t>management</w:t>
      </w:r>
      <w:r w:rsidRPr="00A53C68">
        <w:rPr>
          <w:color w:val="555555"/>
          <w:sz w:val="8"/>
          <w:szCs w:val="16"/>
        </w:rPr>
        <w:t xml:space="preserve"> – both rights holders and AI-driven </w:t>
      </w:r>
      <w:r w:rsidRPr="00A53C68">
        <w:rPr>
          <w:rStyle w:val="StyleUnderline"/>
          <w:color w:val="555555"/>
          <w:sz w:val="16"/>
          <w:szCs w:val="16"/>
          <w:highlight w:val="lightGray"/>
        </w:rPr>
        <w:t>innovation</w:t>
      </w:r>
      <w:r w:rsidRPr="00A53C68">
        <w:rPr>
          <w:color w:val="555555"/>
          <w:sz w:val="8"/>
          <w:szCs w:val="16"/>
        </w:rPr>
        <w:t xml:space="preserve"> may </w:t>
      </w:r>
      <w:r w:rsidRPr="00A53C68">
        <w:rPr>
          <w:rStyle w:val="StyleUnderline"/>
          <w:color w:val="555555"/>
          <w:sz w:val="16"/>
          <w:szCs w:val="16"/>
          <w:highlight w:val="lightGray"/>
        </w:rPr>
        <w:t>suffer</w:t>
      </w:r>
      <w:r w:rsidRPr="00A53C68">
        <w:rPr>
          <w:color w:val="555555"/>
          <w:sz w:val="8"/>
          <w:szCs w:val="16"/>
        </w:rPr>
        <w:t xml:space="preserve"> in the long run. One potential </w:t>
      </w:r>
      <w:r w:rsidRPr="00A53C68">
        <w:rPr>
          <w:rStyle w:val="StyleUnderline"/>
          <w:color w:val="555555"/>
          <w:sz w:val="16"/>
          <w:szCs w:val="16"/>
          <w:highlight w:val="lightGray"/>
        </w:rPr>
        <w:t>path</w:t>
      </w:r>
      <w:r w:rsidRPr="00A53C68">
        <w:rPr>
          <w:rStyle w:val="StyleUnderline"/>
          <w:color w:val="555555"/>
          <w:sz w:val="16"/>
          <w:szCs w:val="16"/>
        </w:rPr>
        <w:t xml:space="preserve"> forward</w:t>
      </w:r>
      <w:r w:rsidRPr="00A53C68">
        <w:rPr>
          <w:color w:val="555555"/>
          <w:sz w:val="8"/>
          <w:szCs w:val="16"/>
        </w:rPr>
        <w:t xml:space="preserve"> could be an automated dynamic compensation model that pays </w:t>
      </w:r>
      <w:r w:rsidRPr="00A53C68">
        <w:rPr>
          <w:rStyle w:val="Emphasis"/>
          <w:color w:val="555555"/>
          <w:sz w:val="18"/>
          <w:szCs w:val="16"/>
          <w:highlight w:val="lightGray"/>
        </w:rPr>
        <w:t>royalties</w:t>
      </w:r>
      <w:r w:rsidRPr="00A53C68">
        <w:rPr>
          <w:color w:val="555555"/>
          <w:sz w:val="8"/>
          <w:szCs w:val="16"/>
        </w:rPr>
        <w:t xml:space="preserve"> </w:t>
      </w:r>
      <w:r w:rsidRPr="00A53C68">
        <w:rPr>
          <w:rStyle w:val="StyleUnderline"/>
          <w:color w:val="555555"/>
          <w:sz w:val="16"/>
          <w:szCs w:val="16"/>
        </w:rPr>
        <w:t xml:space="preserve">based </w:t>
      </w:r>
      <w:r w:rsidRPr="00A53C68">
        <w:rPr>
          <w:rStyle w:val="StyleUnderline"/>
          <w:color w:val="555555"/>
          <w:sz w:val="16"/>
          <w:szCs w:val="16"/>
          <w:highlight w:val="lightGray"/>
        </w:rPr>
        <w:t>on</w:t>
      </w:r>
      <w:r w:rsidRPr="00A53C68">
        <w:rPr>
          <w:rStyle w:val="StyleUnderline"/>
          <w:color w:val="555555"/>
          <w:sz w:val="16"/>
          <w:szCs w:val="16"/>
        </w:rPr>
        <w:t xml:space="preserve"> the </w:t>
      </w:r>
      <w:r w:rsidRPr="00A53C68">
        <w:rPr>
          <w:rStyle w:val="Emphasis"/>
          <w:color w:val="555555"/>
          <w:sz w:val="18"/>
          <w:szCs w:val="16"/>
          <w:highlight w:val="lightGray"/>
        </w:rPr>
        <w:t>usage</w:t>
      </w:r>
      <w:r w:rsidRPr="00A53C68">
        <w:rPr>
          <w:rStyle w:val="StyleUnderline"/>
          <w:color w:val="555555"/>
          <w:sz w:val="16"/>
          <w:szCs w:val="16"/>
          <w:highlight w:val="lightGray"/>
        </w:rPr>
        <w:t xml:space="preserve"> and</w:t>
      </w:r>
      <w:r w:rsidRPr="00A53C68">
        <w:rPr>
          <w:rStyle w:val="StyleUnderline"/>
          <w:color w:val="555555"/>
          <w:sz w:val="16"/>
          <w:szCs w:val="16"/>
        </w:rPr>
        <w:t xml:space="preserve"> </w:t>
      </w:r>
      <w:r w:rsidRPr="00A53C68">
        <w:rPr>
          <w:rStyle w:val="Emphasis"/>
          <w:color w:val="555555"/>
          <w:sz w:val="18"/>
          <w:szCs w:val="16"/>
        </w:rPr>
        <w:t xml:space="preserve">commercial </w:t>
      </w:r>
      <w:r w:rsidRPr="00A53C68">
        <w:rPr>
          <w:rStyle w:val="Emphasis"/>
          <w:color w:val="555555"/>
          <w:sz w:val="18"/>
          <w:szCs w:val="16"/>
          <w:highlight w:val="lightGray"/>
        </w:rPr>
        <w:t>success</w:t>
      </w:r>
      <w:r w:rsidRPr="00A53C68">
        <w:rPr>
          <w:color w:val="555555"/>
          <w:sz w:val="8"/>
          <w:szCs w:val="16"/>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A53C68">
        <w:rPr>
          <w:rStyle w:val="Emphasis"/>
          <w:color w:val="555555"/>
          <w:highlight w:val="lightGray"/>
        </w:rPr>
        <w:t>one-size-fits-all approach</w:t>
      </w:r>
      <w:r w:rsidRPr="00A53C68">
        <w:rPr>
          <w:color w:val="555555"/>
          <w:sz w:val="8"/>
          <w:szCs w:val="16"/>
          <w:highlight w:val="lightGray"/>
        </w:rPr>
        <w:t xml:space="preserve"> </w:t>
      </w:r>
      <w:r w:rsidRPr="00A53C68">
        <w:rPr>
          <w:rStyle w:val="StyleUnderline"/>
          <w:color w:val="555555"/>
          <w:sz w:val="16"/>
          <w:szCs w:val="16"/>
          <w:highlight w:val="lightGray"/>
        </w:rPr>
        <w:t>to</w:t>
      </w:r>
      <w:r w:rsidRPr="00A53C68">
        <w:rPr>
          <w:color w:val="555555"/>
          <w:sz w:val="8"/>
          <w:szCs w:val="16"/>
        </w:rPr>
        <w:t xml:space="preserve"> licensing human-generated work for </w:t>
      </w:r>
      <w:r w:rsidRPr="00A53C68">
        <w:rPr>
          <w:rStyle w:val="StyleUnderline"/>
          <w:color w:val="555555"/>
          <w:sz w:val="16"/>
          <w:szCs w:val="16"/>
        </w:rPr>
        <w:t xml:space="preserve">AI training </w:t>
      </w:r>
      <w:r w:rsidRPr="00A53C68">
        <w:rPr>
          <w:rStyle w:val="StyleUnderline"/>
          <w:color w:val="555555"/>
          <w:sz w:val="16"/>
          <w:szCs w:val="16"/>
          <w:highlight w:val="lightGray"/>
        </w:rPr>
        <w:t>datasets</w:t>
      </w:r>
      <w:r w:rsidRPr="00A53C68">
        <w:rPr>
          <w:color w:val="555555"/>
          <w:sz w:val="8"/>
          <w:szCs w:val="16"/>
        </w:rPr>
        <w:t xml:space="preserve"> can </w:t>
      </w:r>
      <w:r w:rsidRPr="00A53C68">
        <w:rPr>
          <w:rStyle w:val="StyleUnderline"/>
          <w:color w:val="555555"/>
          <w:sz w:val="16"/>
          <w:szCs w:val="16"/>
          <w:highlight w:val="lightGray"/>
        </w:rPr>
        <w:t xml:space="preserve">lead to </w:t>
      </w:r>
      <w:r w:rsidRPr="00A53C68">
        <w:rPr>
          <w:rStyle w:val="Emphasis"/>
          <w:color w:val="555555"/>
          <w:sz w:val="18"/>
          <w:szCs w:val="16"/>
          <w:highlight w:val="lightGray"/>
        </w:rPr>
        <w:t>unintended</w:t>
      </w:r>
      <w:r w:rsidRPr="00A53C68">
        <w:rPr>
          <w:color w:val="555555"/>
          <w:sz w:val="8"/>
          <w:szCs w:val="16"/>
        </w:rPr>
        <w:t xml:space="preserve"> heterogeneous </w:t>
      </w:r>
      <w:r w:rsidRPr="00A53C68">
        <w:rPr>
          <w:rStyle w:val="Emphasis"/>
          <w:color w:val="555555"/>
          <w:sz w:val="18"/>
          <w:szCs w:val="16"/>
          <w:highlight w:val="lightGray"/>
        </w:rPr>
        <w:t>effects</w:t>
      </w:r>
      <w:r w:rsidRPr="00A53C68">
        <w:rPr>
          <w:color w:val="555555"/>
          <w:sz w:val="8"/>
          <w:szCs w:val="16"/>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A53C68">
        <w:rPr>
          <w:rStyle w:val="StyleUnderline"/>
          <w:color w:val="555555"/>
          <w:sz w:val="16"/>
          <w:szCs w:val="16"/>
        </w:rPr>
        <w:t>require</w:t>
      </w:r>
      <w:r w:rsidRPr="00A53C68">
        <w:rPr>
          <w:color w:val="555555"/>
          <w:sz w:val="8"/>
          <w:szCs w:val="16"/>
        </w:rPr>
        <w:t xml:space="preserve"> advanced tracking technologies (e.g., digital fingerprinting) from training to output generation, as well as </w:t>
      </w:r>
      <w:r w:rsidRPr="00A53C68">
        <w:rPr>
          <w:rStyle w:val="StyleUnderline"/>
          <w:color w:val="555555"/>
          <w:sz w:val="16"/>
          <w:szCs w:val="16"/>
          <w:highlight w:val="lightGray"/>
        </w:rPr>
        <w:t xml:space="preserve">trusted </w:t>
      </w:r>
      <w:r w:rsidRPr="00A53C68">
        <w:rPr>
          <w:rStyle w:val="Emphasis"/>
          <w:color w:val="555555"/>
          <w:sz w:val="18"/>
          <w:szCs w:val="16"/>
          <w:highlight w:val="lightGray"/>
        </w:rPr>
        <w:t>intermediaries</w:t>
      </w:r>
      <w:r w:rsidRPr="00A53C68">
        <w:rPr>
          <w:color w:val="555555"/>
          <w:sz w:val="8"/>
          <w:szCs w:val="16"/>
        </w:rPr>
        <w:t xml:space="preserve"> </w:t>
      </w:r>
      <w:r w:rsidRPr="00A53C68">
        <w:rPr>
          <w:rStyle w:val="StyleUnderline"/>
          <w:color w:val="555555"/>
          <w:sz w:val="16"/>
          <w:szCs w:val="16"/>
        </w:rPr>
        <w:t xml:space="preserve">to </w:t>
      </w:r>
      <w:r w:rsidRPr="00A53C68">
        <w:rPr>
          <w:rStyle w:val="StyleUnderline"/>
          <w:color w:val="555555"/>
          <w:sz w:val="16"/>
          <w:szCs w:val="16"/>
          <w:highlight w:val="lightGray"/>
        </w:rPr>
        <w:t>manage</w:t>
      </w:r>
      <w:r w:rsidRPr="00A53C68">
        <w:rPr>
          <w:rStyle w:val="StyleUnderline"/>
          <w:color w:val="555555"/>
          <w:sz w:val="16"/>
          <w:szCs w:val="16"/>
        </w:rPr>
        <w:t xml:space="preserve"> potentially </w:t>
      </w:r>
      <w:r w:rsidRPr="00A53C68">
        <w:rPr>
          <w:rStyle w:val="Emphasis"/>
          <w:color w:val="555555"/>
          <w:sz w:val="18"/>
          <w:szCs w:val="16"/>
          <w:highlight w:val="lightGray"/>
        </w:rPr>
        <w:t>complex</w:t>
      </w:r>
      <w:r w:rsidRPr="00A53C68">
        <w:rPr>
          <w:rStyle w:val="StyleUnderline"/>
          <w:color w:val="555555"/>
          <w:sz w:val="16"/>
          <w:szCs w:val="16"/>
        </w:rPr>
        <w:t xml:space="preserve"> and </w:t>
      </w:r>
      <w:r w:rsidRPr="00A53C68">
        <w:rPr>
          <w:rStyle w:val="Emphasis"/>
          <w:color w:val="555555"/>
          <w:sz w:val="18"/>
          <w:szCs w:val="16"/>
        </w:rPr>
        <w:t xml:space="preserve">large-scale </w:t>
      </w:r>
      <w:r w:rsidRPr="00A53C68">
        <w:rPr>
          <w:rStyle w:val="Emphasis"/>
          <w:color w:val="555555"/>
          <w:sz w:val="18"/>
          <w:szCs w:val="16"/>
          <w:highlight w:val="lightGray"/>
        </w:rPr>
        <w:t>transactions</w:t>
      </w:r>
      <w:r w:rsidRPr="00A53C68">
        <w:rPr>
          <w:color w:val="555555"/>
          <w:sz w:val="8"/>
          <w:szCs w:val="16"/>
        </w:rPr>
        <w:t xml:space="preserve"> across various stakeholders in the AI ecosystem.</w:t>
      </w:r>
    </w:p>
    <w:p w14:paraId="333C1294" w14:textId="77777777" w:rsidR="00EE7FF4" w:rsidRDefault="00EE7FF4" w:rsidP="00EE7FF4">
      <w:pPr>
        <w:pStyle w:val="Heading4"/>
      </w:pPr>
      <w:r>
        <w:t xml:space="preserve">4. It’s the </w:t>
      </w:r>
      <w:r w:rsidRPr="000E488B">
        <w:rPr>
          <w:u w:val="single"/>
        </w:rPr>
        <w:t>primary culprit</w:t>
      </w:r>
      <w:r>
        <w:t xml:space="preserve"> for firm </w:t>
      </w:r>
      <w:r w:rsidRPr="000E488B">
        <w:rPr>
          <w:u w:val="single"/>
        </w:rPr>
        <w:t>collapse</w:t>
      </w:r>
      <w:r>
        <w:t xml:space="preserve">. Improvement unlocks </w:t>
      </w:r>
      <w:r w:rsidRPr="00DD7520">
        <w:rPr>
          <w:u w:val="single"/>
        </w:rPr>
        <w:t>investment</w:t>
      </w:r>
      <w:r>
        <w:t xml:space="preserve"> cascades. </w:t>
      </w:r>
    </w:p>
    <w:p w14:paraId="22A180F9" w14:textId="77777777" w:rsidR="00EE7FF4" w:rsidRPr="000A191D" w:rsidRDefault="00EE7FF4" w:rsidP="00EE7FF4">
      <w:pPr>
        <w:rPr>
          <w:rStyle w:val="Style13ptBold"/>
          <w:b w:val="0"/>
          <w:bCs w:val="0"/>
          <w:sz w:val="22"/>
        </w:rPr>
      </w:pPr>
      <w:r w:rsidRPr="000A191D">
        <w:rPr>
          <w:rStyle w:val="Style13ptBold"/>
        </w:rPr>
        <w:t>Doshi 25</w:t>
      </w:r>
      <w:r w:rsidRPr="000A191D">
        <w:t xml:space="preserve"> [Upasna Doshi; reporter for Akaike</w:t>
      </w:r>
      <w:r>
        <w:t>; data company.</w:t>
      </w:r>
      <w:r w:rsidRPr="000A191D">
        <w:t xml:space="preserve"> Feb 12, “The Hidden Cost of Poor Data Quality: Why Your AI Initiative Might Be Set Up for Failure” https://www.akaike.ai/resources/the-hidden-cost-of-poor-data-quality-why-your-ai-initiative-might-be-set-up-for-failure</w:t>
      </w:r>
      <w:r>
        <w:t xml:space="preserve">. </w:t>
      </w:r>
      <w:r w:rsidRPr="000A191D">
        <w:t>Minion]</w:t>
      </w:r>
    </w:p>
    <w:p w14:paraId="28DD95B1" w14:textId="77777777" w:rsidR="00EE7FF4" w:rsidRPr="00F5727C" w:rsidRDefault="00EE7FF4" w:rsidP="00EE7FF4">
      <w:pPr>
        <w:rPr>
          <w:sz w:val="14"/>
        </w:rPr>
      </w:pPr>
      <w:r w:rsidRPr="00F5727C">
        <w:rPr>
          <w:sz w:val="14"/>
        </w:rPr>
        <w:t xml:space="preserve">Imagine investing millions in a state-of-the-art sports car, only to fuel it with contaminated gasoline. That's precisely what many </w:t>
      </w:r>
      <w:r w:rsidRPr="008F2C07">
        <w:rPr>
          <w:rStyle w:val="Emphasis"/>
        </w:rPr>
        <w:t>organizations</w:t>
      </w:r>
      <w:r w:rsidRPr="00F5727C">
        <w:rPr>
          <w:sz w:val="14"/>
        </w:rPr>
        <w:t xml:space="preserve"> are doing with their AI initiatives – </w:t>
      </w:r>
      <w:r w:rsidRPr="008F2C07">
        <w:rPr>
          <w:rStyle w:val="StyleUnderline"/>
        </w:rPr>
        <w:t xml:space="preserve">pouring </w:t>
      </w:r>
      <w:r w:rsidRPr="008F2C07">
        <w:rPr>
          <w:rStyle w:val="Emphasis"/>
        </w:rPr>
        <w:t>vast resources</w:t>
      </w:r>
      <w:r w:rsidRPr="00F5727C">
        <w:rPr>
          <w:sz w:val="14"/>
        </w:rPr>
        <w:t xml:space="preserve"> </w:t>
      </w:r>
      <w:r w:rsidRPr="008F2C07">
        <w:rPr>
          <w:rStyle w:val="StyleUnderline"/>
        </w:rPr>
        <w:t xml:space="preserve">into sophisticated </w:t>
      </w:r>
      <w:r w:rsidRPr="008F2C07">
        <w:rPr>
          <w:rStyle w:val="Emphasis"/>
        </w:rPr>
        <w:t>algorithms</w:t>
      </w:r>
      <w:r w:rsidRPr="00F5727C">
        <w:rPr>
          <w:sz w:val="14"/>
        </w:rPr>
        <w:t xml:space="preserve"> </w:t>
      </w:r>
      <w:r w:rsidRPr="008F2C07">
        <w:rPr>
          <w:rStyle w:val="StyleUnderline"/>
        </w:rPr>
        <w:t xml:space="preserve">while </w:t>
      </w:r>
      <w:r w:rsidRPr="008F2C07">
        <w:rPr>
          <w:rStyle w:val="Emphasis"/>
        </w:rPr>
        <w:t>neglecting</w:t>
      </w:r>
      <w:r w:rsidRPr="008F2C07">
        <w:rPr>
          <w:rStyle w:val="StyleUnderline"/>
        </w:rPr>
        <w:t xml:space="preserve"> the </w:t>
      </w:r>
      <w:r w:rsidRPr="008F2C07">
        <w:rPr>
          <w:rStyle w:val="Emphasis"/>
        </w:rPr>
        <w:t>quality of data</w:t>
      </w:r>
      <w:r w:rsidRPr="008F2C07">
        <w:rPr>
          <w:rStyle w:val="StyleUnderline"/>
        </w:rPr>
        <w:t xml:space="preserve"> that powers them</w:t>
      </w:r>
      <w:r w:rsidRPr="00F5727C">
        <w:rPr>
          <w:sz w:val="14"/>
        </w:rPr>
        <w:t>. The statistics are sobering: up to </w:t>
      </w:r>
      <w:r w:rsidRPr="008F2C07">
        <w:rPr>
          <w:rStyle w:val="Emphasis"/>
          <w:sz w:val="30"/>
          <w:szCs w:val="30"/>
          <w:highlight w:val="cyan"/>
        </w:rPr>
        <w:t>87% of AI projects never reach production</w:t>
      </w:r>
      <w:r w:rsidRPr="00F5727C">
        <w:rPr>
          <w:sz w:val="14"/>
        </w:rPr>
        <w:t xml:space="preserve">, with </w:t>
      </w:r>
      <w:r w:rsidRPr="008F2C07">
        <w:rPr>
          <w:rStyle w:val="StyleUnderline"/>
          <w:highlight w:val="cyan"/>
        </w:rPr>
        <w:t>poor</w:t>
      </w:r>
      <w:r w:rsidRPr="008F2C07">
        <w:rPr>
          <w:rStyle w:val="StyleUnderline"/>
        </w:rPr>
        <w:t xml:space="preserve"> data </w:t>
      </w:r>
      <w:r w:rsidRPr="008F2C07">
        <w:rPr>
          <w:rStyle w:val="StyleUnderline"/>
          <w:highlight w:val="cyan"/>
        </w:rPr>
        <w:t>quality</w:t>
      </w:r>
      <w:r w:rsidRPr="00F5727C">
        <w:rPr>
          <w:sz w:val="14"/>
        </w:rPr>
        <w:t xml:space="preserve"> emerging as the </w:t>
      </w:r>
      <w:r w:rsidRPr="008F2C07">
        <w:rPr>
          <w:rStyle w:val="StyleUnderline"/>
          <w:highlight w:val="cyan"/>
        </w:rPr>
        <w:t>primary culprit</w:t>
      </w:r>
      <w:r w:rsidRPr="00F5727C">
        <w:rPr>
          <w:sz w:val="14"/>
        </w:rPr>
        <w:t xml:space="preserve">. Yet, </w:t>
      </w:r>
      <w:r w:rsidRPr="008F2C07">
        <w:rPr>
          <w:rStyle w:val="StyleUnderline"/>
        </w:rPr>
        <w:t>as organizations</w:t>
      </w:r>
      <w:r w:rsidRPr="00F5727C">
        <w:rPr>
          <w:sz w:val="14"/>
        </w:rPr>
        <w:t xml:space="preserve"> collectively </w:t>
      </w:r>
      <w:r w:rsidRPr="008F2C07">
        <w:rPr>
          <w:rStyle w:val="StyleUnderline"/>
        </w:rPr>
        <w:t>pour billions</w:t>
      </w:r>
      <w:r w:rsidRPr="00F5727C">
        <w:rPr>
          <w:sz w:val="14"/>
        </w:rPr>
        <w:t xml:space="preserve"> into AI technology, the fundamental aspect of </w:t>
      </w:r>
      <w:r w:rsidRPr="008F2C07">
        <w:rPr>
          <w:rStyle w:val="StyleUnderline"/>
        </w:rPr>
        <w:t>data quality</w:t>
      </w:r>
      <w:r w:rsidRPr="00F5727C">
        <w:rPr>
          <w:sz w:val="14"/>
        </w:rPr>
        <w:t xml:space="preserve"> often </w:t>
      </w:r>
      <w:r w:rsidRPr="008F2C07">
        <w:rPr>
          <w:rStyle w:val="StyleUnderline"/>
        </w:rPr>
        <w:t>remains</w:t>
      </w:r>
      <w:r w:rsidRPr="00F5727C">
        <w:rPr>
          <w:sz w:val="14"/>
        </w:rPr>
        <w:t xml:space="preserve"> an </w:t>
      </w:r>
      <w:r w:rsidRPr="008F2C07">
        <w:rPr>
          <w:rStyle w:val="StyleUnderline"/>
        </w:rPr>
        <w:t>afterthought</w:t>
      </w:r>
      <w:r w:rsidRPr="00F5727C">
        <w:rPr>
          <w:sz w:val="14"/>
        </w:rPr>
        <w:t>.</w:t>
      </w:r>
    </w:p>
    <w:p w14:paraId="57C47AD8" w14:textId="77777777" w:rsidR="00EE7FF4" w:rsidRPr="00F5727C" w:rsidRDefault="00EE7FF4" w:rsidP="00EE7FF4">
      <w:pPr>
        <w:rPr>
          <w:sz w:val="14"/>
        </w:rPr>
      </w:pPr>
      <w:r w:rsidRPr="00F5727C">
        <w:rPr>
          <w:sz w:val="14"/>
        </w:rPr>
        <w:t>The Real-World Impact of Poor Data Quality</w:t>
      </w:r>
    </w:p>
    <w:p w14:paraId="27A99E9D" w14:textId="77777777" w:rsidR="00EE7FF4" w:rsidRPr="00F5727C" w:rsidRDefault="00EE7FF4" w:rsidP="00EE7FF4">
      <w:pPr>
        <w:rPr>
          <w:sz w:val="14"/>
        </w:rPr>
      </w:pPr>
      <w:r w:rsidRPr="00F5727C">
        <w:rPr>
          <w:sz w:val="14"/>
        </w:rPr>
        <w:t xml:space="preserve">Consider </w:t>
      </w:r>
      <w:r w:rsidRPr="008F2C07">
        <w:rPr>
          <w:rStyle w:val="Emphasis"/>
          <w:highlight w:val="cyan"/>
        </w:rPr>
        <w:t>Walmart's</w:t>
      </w:r>
      <w:r w:rsidRPr="00F5727C">
        <w:rPr>
          <w:sz w:val="14"/>
        </w:rPr>
        <w:t xml:space="preserve"> </w:t>
      </w:r>
      <w:r w:rsidRPr="008F2C07">
        <w:rPr>
          <w:rStyle w:val="StyleUnderline"/>
        </w:rPr>
        <w:t xml:space="preserve">early </w:t>
      </w:r>
      <w:r w:rsidRPr="008F2C07">
        <w:rPr>
          <w:rStyle w:val="Emphasis"/>
        </w:rPr>
        <w:t>attempts</w:t>
      </w:r>
      <w:r w:rsidRPr="008F2C07">
        <w:rPr>
          <w:rStyle w:val="StyleUnderline"/>
        </w:rPr>
        <w:t xml:space="preserve"> at </w:t>
      </w:r>
      <w:r w:rsidRPr="008F2C07">
        <w:rPr>
          <w:rStyle w:val="Emphasis"/>
          <w:highlight w:val="cyan"/>
        </w:rPr>
        <w:t>implementing AI</w:t>
      </w:r>
      <w:r w:rsidRPr="00F5727C">
        <w:rPr>
          <w:sz w:val="14"/>
        </w:rPr>
        <w:t xml:space="preserve"> for inventory management in 2018. </w:t>
      </w:r>
      <w:r w:rsidRPr="008F2C07">
        <w:rPr>
          <w:rStyle w:val="StyleUnderline"/>
          <w:highlight w:val="cyan"/>
        </w:rPr>
        <w:t>Despite significant investment</w:t>
      </w:r>
      <w:r w:rsidRPr="00F5727C">
        <w:rPr>
          <w:sz w:val="14"/>
        </w:rPr>
        <w:t xml:space="preserve"> in AI technology, their </w:t>
      </w:r>
      <w:r w:rsidRPr="008F2C07">
        <w:rPr>
          <w:rStyle w:val="StyleUnderline"/>
          <w:highlight w:val="cyan"/>
        </w:rPr>
        <w:t xml:space="preserve">initial </w:t>
      </w:r>
      <w:r w:rsidRPr="008F2C07">
        <w:rPr>
          <w:rStyle w:val="Emphasis"/>
          <w:highlight w:val="cyan"/>
        </w:rPr>
        <w:t>inventory</w:t>
      </w:r>
      <w:r w:rsidRPr="008F2C07">
        <w:rPr>
          <w:rStyle w:val="StyleUnderline"/>
        </w:rPr>
        <w:t xml:space="preserve"> management system</w:t>
      </w:r>
      <w:r w:rsidRPr="008F2C07">
        <w:rPr>
          <w:rStyle w:val="Emphasis"/>
        </w:rPr>
        <w:t xml:space="preserve"> </w:t>
      </w:r>
      <w:r w:rsidRPr="008F2C07">
        <w:rPr>
          <w:rStyle w:val="Emphasis"/>
          <w:highlight w:val="cyan"/>
        </w:rPr>
        <w:t>struggled</w:t>
      </w:r>
      <w:r w:rsidRPr="008F2C07">
        <w:rPr>
          <w:rStyle w:val="StyleUnderline"/>
        </w:rPr>
        <w:t xml:space="preserve"> with </w:t>
      </w:r>
      <w:r w:rsidRPr="008F2C07">
        <w:rPr>
          <w:rStyle w:val="StyleUnderline"/>
          <w:highlight w:val="cyan"/>
        </w:rPr>
        <w:t>accuracy due</w:t>
      </w:r>
      <w:r w:rsidRPr="008F2C07">
        <w:rPr>
          <w:rStyle w:val="StyleUnderline"/>
        </w:rPr>
        <w:t xml:space="preserve"> to </w:t>
      </w:r>
      <w:r w:rsidRPr="008F2C07">
        <w:rPr>
          <w:rStyle w:val="Emphasis"/>
          <w:highlight w:val="cyan"/>
        </w:rPr>
        <w:t>data quality issues</w:t>
      </w:r>
      <w:r w:rsidRPr="00F5727C">
        <w:rPr>
          <w:sz w:val="14"/>
        </w:rPr>
        <w:t xml:space="preserve">. According to a Harvard Business Review case study, the primary challenges included inconsistent product categorization across stores, incomplete historical sales data, and varying data entry standards across their vast network. These data quality issues </w:t>
      </w:r>
      <w:r w:rsidRPr="008F2C07">
        <w:rPr>
          <w:rStyle w:val="StyleUnderline"/>
        </w:rPr>
        <w:t>led to inventory</w:t>
      </w:r>
      <w:r w:rsidRPr="008F2C07">
        <w:rPr>
          <w:rStyle w:val="Emphasis"/>
        </w:rPr>
        <w:t xml:space="preserve"> </w:t>
      </w:r>
      <w:r w:rsidRPr="008F2C07">
        <w:rPr>
          <w:rStyle w:val="Emphasis"/>
          <w:highlight w:val="cyan"/>
        </w:rPr>
        <w:t>discrepancies</w:t>
      </w:r>
      <w:r w:rsidRPr="00F5727C">
        <w:rPr>
          <w:sz w:val="14"/>
        </w:rPr>
        <w:t xml:space="preserve"> </w:t>
      </w:r>
      <w:r w:rsidRPr="008F2C07">
        <w:rPr>
          <w:rStyle w:val="StyleUnderline"/>
        </w:rPr>
        <w:t xml:space="preserve">that reportedly </w:t>
      </w:r>
      <w:r w:rsidRPr="008F2C07">
        <w:rPr>
          <w:rStyle w:val="StyleUnderline"/>
          <w:highlight w:val="cyan"/>
        </w:rPr>
        <w:t>cost</w:t>
      </w:r>
      <w:r w:rsidRPr="008F2C07">
        <w:rPr>
          <w:rStyle w:val="StyleUnderline"/>
        </w:rPr>
        <w:t xml:space="preserve"> the retail giant</w:t>
      </w:r>
      <w:r w:rsidRPr="008F2C07">
        <w:rPr>
          <w:rStyle w:val="Emphasis"/>
        </w:rPr>
        <w:t xml:space="preserve"> </w:t>
      </w:r>
      <w:r w:rsidRPr="008F2C07">
        <w:rPr>
          <w:rStyle w:val="Emphasis"/>
          <w:highlight w:val="cyan"/>
        </w:rPr>
        <w:t>millions</w:t>
      </w:r>
      <w:r w:rsidRPr="00F5727C">
        <w:rPr>
          <w:sz w:val="14"/>
        </w:rPr>
        <w:t xml:space="preserve"> </w:t>
      </w:r>
      <w:r w:rsidRPr="008F2C07">
        <w:rPr>
          <w:rStyle w:val="StyleUnderline"/>
        </w:rPr>
        <w:t xml:space="preserve">in </w:t>
      </w:r>
      <w:r w:rsidRPr="008F2C07">
        <w:rPr>
          <w:rStyle w:val="Emphasis"/>
          <w:highlight w:val="cyan"/>
        </w:rPr>
        <w:t>lost sales</w:t>
      </w:r>
      <w:r w:rsidRPr="00F5727C">
        <w:rPr>
          <w:sz w:val="14"/>
          <w:highlight w:val="cyan"/>
        </w:rPr>
        <w:t xml:space="preserve"> </w:t>
      </w:r>
      <w:r w:rsidRPr="008F2C07">
        <w:rPr>
          <w:rStyle w:val="StyleUnderline"/>
          <w:highlight w:val="cyan"/>
        </w:rPr>
        <w:t>and</w:t>
      </w:r>
      <w:r w:rsidRPr="00F5727C">
        <w:rPr>
          <w:sz w:val="14"/>
          <w:highlight w:val="cyan"/>
        </w:rPr>
        <w:t xml:space="preserve"> </w:t>
      </w:r>
      <w:r w:rsidRPr="008F2C07">
        <w:rPr>
          <w:rStyle w:val="Emphasis"/>
          <w:highlight w:val="cyan"/>
        </w:rPr>
        <w:t>excess inventory</w:t>
      </w:r>
      <w:r w:rsidRPr="00F5727C">
        <w:rPr>
          <w:sz w:val="14"/>
        </w:rPr>
        <w:t xml:space="preserve"> </w:t>
      </w:r>
      <w:r w:rsidRPr="008F2C07">
        <w:rPr>
          <w:rStyle w:val="StyleUnderline"/>
        </w:rPr>
        <w:t>carrying</w:t>
      </w:r>
      <w:r w:rsidRPr="00F5727C">
        <w:rPr>
          <w:sz w:val="14"/>
        </w:rPr>
        <w:t xml:space="preserve"> </w:t>
      </w:r>
      <w:r w:rsidRPr="008F2C07">
        <w:rPr>
          <w:rStyle w:val="Emphasis"/>
          <w:highlight w:val="cyan"/>
        </w:rPr>
        <w:t>costs</w:t>
      </w:r>
      <w:r w:rsidRPr="00F5727C">
        <w:rPr>
          <w:sz w:val="14"/>
        </w:rPr>
        <w:t>.</w:t>
      </w:r>
    </w:p>
    <w:p w14:paraId="3136C753" w14:textId="77777777" w:rsidR="00EE7FF4" w:rsidRPr="00F5727C" w:rsidRDefault="00EE7FF4" w:rsidP="00EE7FF4">
      <w:pPr>
        <w:rPr>
          <w:sz w:val="14"/>
        </w:rPr>
      </w:pPr>
      <w:r w:rsidRPr="00F5727C">
        <w:rPr>
          <w:sz w:val="14"/>
        </w:rPr>
        <w:t>In healthcare, IBM Watson Health's challenges with cancer diagnosis provide a sobering example. As reported by STAT News in 2018, IBM's ambitious AI system for cancer treatment recommendations faced significant setbacks not due to algorithmic limitations, but because of inconsistent and incomplete patient records across different healthcare systems. Internal IBM documents revealed that the AI system's recommendations were often unreliable because the training data from different hospitals used varying formats, terminologies, and recording methods for patient outcomes.</w:t>
      </w:r>
    </w:p>
    <w:p w14:paraId="1D899046" w14:textId="77777777" w:rsidR="00EE7FF4" w:rsidRPr="008F2C07" w:rsidRDefault="00EE7FF4" w:rsidP="00EE7FF4">
      <w:pPr>
        <w:rPr>
          <w:rStyle w:val="StyleUnderline"/>
        </w:rPr>
      </w:pPr>
      <w:r w:rsidRPr="00F5727C">
        <w:rPr>
          <w:sz w:val="14"/>
        </w:rPr>
        <w:t xml:space="preserve">These aren't isolated incidents. From </w:t>
      </w:r>
      <w:r w:rsidRPr="008F2C07">
        <w:rPr>
          <w:rStyle w:val="Emphasis"/>
          <w:highlight w:val="cyan"/>
        </w:rPr>
        <w:t>financial institutions</w:t>
      </w:r>
      <w:r w:rsidRPr="00F5727C">
        <w:rPr>
          <w:sz w:val="14"/>
          <w:highlight w:val="cyan"/>
        </w:rPr>
        <w:t xml:space="preserve"> </w:t>
      </w:r>
      <w:r w:rsidRPr="008F2C07">
        <w:rPr>
          <w:rStyle w:val="StyleUnderline"/>
          <w:highlight w:val="cyan"/>
        </w:rPr>
        <w:t>drowning</w:t>
      </w:r>
      <w:r w:rsidRPr="008F2C07">
        <w:rPr>
          <w:rStyle w:val="StyleUnderline"/>
        </w:rPr>
        <w:t xml:space="preserve"> in </w:t>
      </w:r>
      <w:r w:rsidRPr="008F2C07">
        <w:rPr>
          <w:rStyle w:val="Emphasis"/>
          <w:highlight w:val="cyan"/>
        </w:rPr>
        <w:t>false positives</w:t>
      </w:r>
      <w:r w:rsidRPr="00F5727C">
        <w:rPr>
          <w:sz w:val="14"/>
        </w:rPr>
        <w:t xml:space="preserve"> </w:t>
      </w:r>
      <w:r w:rsidRPr="008F2C07">
        <w:rPr>
          <w:rStyle w:val="StyleUnderline"/>
        </w:rPr>
        <w:t xml:space="preserve">from their </w:t>
      </w:r>
      <w:r w:rsidRPr="008F2C07">
        <w:rPr>
          <w:rStyle w:val="Emphasis"/>
        </w:rPr>
        <w:t>fraud detection systems</w:t>
      </w:r>
      <w:r w:rsidRPr="00F5727C">
        <w:rPr>
          <w:sz w:val="14"/>
        </w:rPr>
        <w:t xml:space="preserve"> </w:t>
      </w:r>
      <w:r w:rsidRPr="008F2C07">
        <w:rPr>
          <w:rStyle w:val="StyleUnderline"/>
        </w:rPr>
        <w:t xml:space="preserve">to </w:t>
      </w:r>
      <w:r w:rsidRPr="008F2C07">
        <w:rPr>
          <w:rStyle w:val="Emphasis"/>
        </w:rPr>
        <w:t>manufacturing plants</w:t>
      </w:r>
      <w:r w:rsidRPr="00F5727C">
        <w:rPr>
          <w:sz w:val="14"/>
        </w:rPr>
        <w:t xml:space="preserve"> facing unexpected downtimes despite predictive maintenance AI, the pattern is clear: </w:t>
      </w:r>
      <w:r w:rsidRPr="008F2C07">
        <w:rPr>
          <w:rStyle w:val="StyleUnderline"/>
        </w:rPr>
        <w:t xml:space="preserve">the </w:t>
      </w:r>
      <w:r w:rsidRPr="008F2C07">
        <w:rPr>
          <w:rStyle w:val="Emphasis"/>
          <w:highlight w:val="cyan"/>
        </w:rPr>
        <w:t>quality</w:t>
      </w:r>
      <w:r w:rsidRPr="008F2C07">
        <w:rPr>
          <w:rStyle w:val="StyleUnderline"/>
        </w:rPr>
        <w:t xml:space="preserve"> of your data can </w:t>
      </w:r>
      <w:r w:rsidRPr="008F2C07">
        <w:rPr>
          <w:rStyle w:val="Emphasis"/>
          <w:highlight w:val="cyan"/>
        </w:rPr>
        <w:t>make or break</w:t>
      </w:r>
      <w:r w:rsidRPr="008F2C07">
        <w:rPr>
          <w:rStyle w:val="StyleUnderline"/>
        </w:rPr>
        <w:t xml:space="preserve"> your </w:t>
      </w:r>
      <w:r w:rsidRPr="008F2C07">
        <w:rPr>
          <w:rStyle w:val="StyleUnderline"/>
          <w:highlight w:val="cyan"/>
        </w:rPr>
        <w:t>AI initiatives</w:t>
      </w:r>
      <w:r w:rsidRPr="008F2C07">
        <w:rPr>
          <w:rStyle w:val="StyleUnderline"/>
        </w:rPr>
        <w:t>.</w:t>
      </w:r>
    </w:p>
    <w:p w14:paraId="41708E18" w14:textId="77777777" w:rsidR="00EE7FF4" w:rsidRPr="00F5727C" w:rsidRDefault="00EE7FF4" w:rsidP="00EE7FF4">
      <w:pPr>
        <w:rPr>
          <w:sz w:val="14"/>
        </w:rPr>
      </w:pPr>
      <w:r w:rsidRPr="00F5727C">
        <w:rPr>
          <w:sz w:val="14"/>
        </w:rPr>
        <w:t>For organizations to unlock Gen AI's full potential, the conversation must shift from traditional notions of data quality to a broader and more robust concept: data readiness. This article delves into the key facets of data readiness, exploring how organizations can build frameworks to transform data from a liability into a competitive advantage.</w:t>
      </w:r>
    </w:p>
    <w:p w14:paraId="1607FF32" w14:textId="77777777" w:rsidR="00EE7FF4" w:rsidRPr="00F5727C" w:rsidRDefault="00EE7FF4" w:rsidP="00EE7FF4">
      <w:pPr>
        <w:rPr>
          <w:sz w:val="14"/>
        </w:rPr>
      </w:pPr>
      <w:r w:rsidRPr="00F5727C">
        <w:rPr>
          <w:sz w:val="14"/>
        </w:rPr>
        <w:t>The High Stakes of Data Readiness in The Gen AI Era</w:t>
      </w:r>
    </w:p>
    <w:p w14:paraId="4BD5D7C9" w14:textId="77777777" w:rsidR="00EE7FF4" w:rsidRPr="00F5727C" w:rsidRDefault="00EE7FF4" w:rsidP="00EE7FF4">
      <w:pPr>
        <w:rPr>
          <w:sz w:val="14"/>
        </w:rPr>
      </w:pPr>
      <w:r w:rsidRPr="00F5727C">
        <w:rPr>
          <w:sz w:val="14"/>
        </w:rPr>
        <w:t>Generative AI's capabilities extend far beyond automating tasks or enhancing efficiency. It enables businesses to explore new horizons, from creating hyper-personalized customer experiences to developing innovative products. However, this promise hinges on the readiness of underlying data.</w:t>
      </w:r>
    </w:p>
    <w:p w14:paraId="65C423D1" w14:textId="77777777" w:rsidR="00EE7FF4" w:rsidRPr="00F5727C" w:rsidRDefault="00EE7FF4" w:rsidP="00EE7FF4">
      <w:pPr>
        <w:rPr>
          <w:sz w:val="14"/>
        </w:rPr>
      </w:pPr>
      <w:r w:rsidRPr="00F5727C">
        <w:rPr>
          <w:sz w:val="14"/>
        </w:rPr>
        <w:t xml:space="preserve">Despite the potential, the reality remains stark: only a small fraction of organizations are genuinely prepared to harness AI. According to recent studies, </w:t>
      </w:r>
      <w:r w:rsidRPr="008F2C07">
        <w:rPr>
          <w:rStyle w:val="Emphasis"/>
          <w:sz w:val="30"/>
          <w:szCs w:val="30"/>
          <w:highlight w:val="cyan"/>
        </w:rPr>
        <w:t>70-80% of AI projects fail</w:t>
      </w:r>
      <w:r w:rsidRPr="00F5727C">
        <w:rPr>
          <w:sz w:val="14"/>
        </w:rPr>
        <w:t xml:space="preserve"> - double the failure rate of traditional IT projects. </w:t>
      </w:r>
      <w:r w:rsidRPr="008F2C07">
        <w:rPr>
          <w:rStyle w:val="StyleUnderline"/>
        </w:rPr>
        <w:t xml:space="preserve">A </w:t>
      </w:r>
      <w:r w:rsidRPr="008F2C07">
        <w:rPr>
          <w:rStyle w:val="StyleUnderline"/>
          <w:highlight w:val="cyan"/>
        </w:rPr>
        <w:t xml:space="preserve">lack of </w:t>
      </w:r>
      <w:r w:rsidRPr="008F2C07">
        <w:rPr>
          <w:rStyle w:val="Emphasis"/>
          <w:highlight w:val="cyan"/>
        </w:rPr>
        <w:t>data readiness</w:t>
      </w:r>
      <w:r w:rsidRPr="008F2C07">
        <w:rPr>
          <w:rStyle w:val="StyleUnderline"/>
          <w:highlight w:val="cyan"/>
        </w:rPr>
        <w:t xml:space="preserve"> translates into </w:t>
      </w:r>
      <w:r w:rsidRPr="008F2C07">
        <w:rPr>
          <w:rStyle w:val="Emphasis"/>
          <w:highlight w:val="cyan"/>
        </w:rPr>
        <w:t>missed opportunities</w:t>
      </w:r>
      <w:r w:rsidRPr="00F5727C">
        <w:rPr>
          <w:sz w:val="14"/>
        </w:rPr>
        <w:t xml:space="preserve">, increased inefficiencies, and, perhaps most critically, an </w:t>
      </w:r>
      <w:r w:rsidRPr="008F2C07">
        <w:rPr>
          <w:rStyle w:val="Emphasis"/>
          <w:highlight w:val="cyan"/>
        </w:rPr>
        <w:t>inability</w:t>
      </w:r>
      <w:r w:rsidRPr="00F5727C">
        <w:rPr>
          <w:sz w:val="14"/>
        </w:rPr>
        <w:t xml:space="preserve"> </w:t>
      </w:r>
      <w:r w:rsidRPr="008F2C07">
        <w:rPr>
          <w:rStyle w:val="StyleUnderline"/>
        </w:rPr>
        <w:t xml:space="preserve">to </w:t>
      </w:r>
      <w:r w:rsidRPr="008F2C07">
        <w:rPr>
          <w:rStyle w:val="StyleUnderline"/>
          <w:highlight w:val="cyan"/>
        </w:rPr>
        <w:t>compete</w:t>
      </w:r>
      <w:r w:rsidRPr="008F2C07">
        <w:rPr>
          <w:rStyle w:val="StyleUnderline"/>
        </w:rPr>
        <w:t xml:space="preserve"> in AI-driven </w:t>
      </w:r>
      <w:r w:rsidRPr="008F2C07">
        <w:rPr>
          <w:rStyle w:val="StyleUnderline"/>
          <w:highlight w:val="cyan"/>
        </w:rPr>
        <w:t>markets</w:t>
      </w:r>
      <w:r w:rsidRPr="00F5727C">
        <w:rPr>
          <w:sz w:val="14"/>
        </w:rPr>
        <w:t>. Poor data readiness has far-reaching consequences, including:</w:t>
      </w:r>
    </w:p>
    <w:p w14:paraId="309EF50C" w14:textId="77777777" w:rsidR="00EE7FF4" w:rsidRPr="00F5727C" w:rsidRDefault="00EE7FF4" w:rsidP="00EE7FF4">
      <w:pPr>
        <w:rPr>
          <w:sz w:val="14"/>
        </w:rPr>
      </w:pPr>
      <w:r w:rsidRPr="00F5727C">
        <w:rPr>
          <w:sz w:val="14"/>
        </w:rPr>
        <w:t xml:space="preserve">Missed Market Opportunities: </w:t>
      </w:r>
      <w:r w:rsidRPr="000E488B">
        <w:rPr>
          <w:rStyle w:val="Emphasis"/>
          <w:highlight w:val="cyan"/>
        </w:rPr>
        <w:t>Incomplete</w:t>
      </w:r>
      <w:r w:rsidRPr="00F5727C">
        <w:rPr>
          <w:sz w:val="14"/>
        </w:rPr>
        <w:t xml:space="preserve"> or unreliable </w:t>
      </w:r>
      <w:r w:rsidRPr="000E488B">
        <w:rPr>
          <w:rStyle w:val="Emphasis"/>
          <w:highlight w:val="cyan"/>
        </w:rPr>
        <w:t>data</w:t>
      </w:r>
      <w:r w:rsidRPr="00F5727C">
        <w:rPr>
          <w:sz w:val="14"/>
          <w:highlight w:val="cyan"/>
        </w:rPr>
        <w:t xml:space="preserve"> </w:t>
      </w:r>
      <w:r w:rsidRPr="000E488B">
        <w:rPr>
          <w:rStyle w:val="StyleUnderline"/>
          <w:highlight w:val="cyan"/>
        </w:rPr>
        <w:t>hampers</w:t>
      </w:r>
      <w:r w:rsidRPr="00F5727C">
        <w:rPr>
          <w:sz w:val="14"/>
        </w:rPr>
        <w:t xml:space="preserve"> the </w:t>
      </w:r>
      <w:r w:rsidRPr="000E488B">
        <w:rPr>
          <w:rStyle w:val="StyleUnderline"/>
          <w:highlight w:val="cyan"/>
        </w:rPr>
        <w:t>ability to</w:t>
      </w:r>
      <w:r w:rsidRPr="00F5727C">
        <w:rPr>
          <w:sz w:val="14"/>
        </w:rPr>
        <w:t xml:space="preserve"> identify emerging trends, personalize offerings, and </w:t>
      </w:r>
      <w:r w:rsidRPr="000E488B">
        <w:rPr>
          <w:rStyle w:val="StyleUnderline"/>
          <w:highlight w:val="cyan"/>
        </w:rPr>
        <w:t>predict</w:t>
      </w:r>
      <w:r w:rsidRPr="000E488B">
        <w:rPr>
          <w:rStyle w:val="StyleUnderline"/>
        </w:rPr>
        <w:t xml:space="preserve"> market </w:t>
      </w:r>
      <w:r w:rsidRPr="000E488B">
        <w:rPr>
          <w:rStyle w:val="StyleUnderline"/>
          <w:highlight w:val="cyan"/>
        </w:rPr>
        <w:t>outcomes</w:t>
      </w:r>
      <w:r w:rsidRPr="00F5727C">
        <w:rPr>
          <w:sz w:val="14"/>
        </w:rPr>
        <w:t xml:space="preserve">. Organizations with poor data readiness often </w:t>
      </w:r>
      <w:r w:rsidRPr="000E488B">
        <w:rPr>
          <w:rStyle w:val="StyleUnderline"/>
          <w:highlight w:val="cyan"/>
        </w:rPr>
        <w:t>fail to capitalize</w:t>
      </w:r>
      <w:r w:rsidRPr="000E488B">
        <w:rPr>
          <w:rStyle w:val="StyleUnderline"/>
        </w:rPr>
        <w:t xml:space="preserve"> on </w:t>
      </w:r>
      <w:r w:rsidRPr="000E488B">
        <w:rPr>
          <w:rStyle w:val="StyleUnderline"/>
          <w:highlight w:val="cyan"/>
        </w:rPr>
        <w:t>time-sensitive opportunities</w:t>
      </w:r>
      <w:r w:rsidRPr="00F5727C">
        <w:rPr>
          <w:sz w:val="14"/>
        </w:rPr>
        <w:t xml:space="preserve"> </w:t>
      </w:r>
      <w:r w:rsidRPr="000E488B">
        <w:rPr>
          <w:rStyle w:val="StyleUnderline"/>
        </w:rPr>
        <w:t>while competitors with robust data infrastructure surge ahead</w:t>
      </w:r>
      <w:r w:rsidRPr="00F5727C">
        <w:rPr>
          <w:sz w:val="14"/>
        </w:rPr>
        <w:t>.</w:t>
      </w:r>
    </w:p>
    <w:p w14:paraId="5D2BAB51" w14:textId="77777777" w:rsidR="00EE7FF4" w:rsidRPr="00F5727C" w:rsidRDefault="00EE7FF4" w:rsidP="00EE7FF4">
      <w:pPr>
        <w:rPr>
          <w:sz w:val="14"/>
        </w:rPr>
      </w:pPr>
      <w:r w:rsidRPr="000E488B">
        <w:rPr>
          <w:rStyle w:val="StyleUnderline"/>
        </w:rPr>
        <w:t>Garbage In, Garbage Out</w:t>
      </w:r>
      <w:r w:rsidRPr="00F5727C">
        <w:rPr>
          <w:sz w:val="14"/>
        </w:rPr>
        <w:t xml:space="preserve"> (</w:t>
      </w:r>
      <w:r w:rsidRPr="00DD7520">
        <w:rPr>
          <w:rStyle w:val="Emphasis"/>
          <w:highlight w:val="cyan"/>
        </w:rPr>
        <w:t>GIGO</w:t>
      </w:r>
      <w:r w:rsidRPr="00F5727C">
        <w:rPr>
          <w:sz w:val="14"/>
        </w:rPr>
        <w:t xml:space="preserve">): AI </w:t>
      </w:r>
      <w:r w:rsidRPr="00DD7520">
        <w:rPr>
          <w:rStyle w:val="StyleUnderline"/>
          <w:highlight w:val="cyan"/>
        </w:rPr>
        <w:t>models</w:t>
      </w:r>
      <w:r w:rsidRPr="000E488B">
        <w:rPr>
          <w:rStyle w:val="StyleUnderline"/>
        </w:rPr>
        <w:t xml:space="preserve"> trained on</w:t>
      </w:r>
      <w:r w:rsidRPr="00F5727C">
        <w:rPr>
          <w:sz w:val="14"/>
        </w:rPr>
        <w:t xml:space="preserve"> flawed or biased data produce unreliable outputs. This can </w:t>
      </w:r>
      <w:r w:rsidRPr="00DD7520">
        <w:rPr>
          <w:rStyle w:val="StyleUnderline"/>
        </w:rPr>
        <w:t>lead to misguided business decisions and failed strategies</w:t>
      </w:r>
      <w:r w:rsidRPr="00F5727C">
        <w:rPr>
          <w:sz w:val="14"/>
        </w:rPr>
        <w:t>. This fundamental principle becomes especially critical in Gen AI applications where models need to generate new content or make complex predictions.</w:t>
      </w:r>
    </w:p>
    <w:p w14:paraId="6F583A15" w14:textId="77777777" w:rsidR="00EE7FF4" w:rsidRPr="00F5727C" w:rsidRDefault="00EE7FF4" w:rsidP="00EE7FF4">
      <w:pPr>
        <w:rPr>
          <w:sz w:val="14"/>
        </w:rPr>
      </w:pPr>
      <w:r w:rsidRPr="00F5727C">
        <w:rPr>
          <w:sz w:val="14"/>
        </w:rPr>
        <w:t xml:space="preserve">Operational &amp; Training Inefficiencies: </w:t>
      </w:r>
      <w:r w:rsidRPr="00F5727C">
        <w:rPr>
          <w:rStyle w:val="StyleUnderline"/>
          <w:highlight w:val="cyan"/>
        </w:rPr>
        <w:t>Fragmented</w:t>
      </w:r>
      <w:r w:rsidRPr="00DD7520">
        <w:rPr>
          <w:rStyle w:val="StyleUnderline"/>
        </w:rPr>
        <w:t xml:space="preserve"> and </w:t>
      </w:r>
      <w:r w:rsidRPr="00F5727C">
        <w:rPr>
          <w:rStyle w:val="Emphasis"/>
          <w:highlight w:val="cyan"/>
        </w:rPr>
        <w:t>poor-quality data creates</w:t>
      </w:r>
      <w:r w:rsidRPr="00DD7520">
        <w:rPr>
          <w:rStyle w:val="StyleUnderline"/>
        </w:rPr>
        <w:t xml:space="preserve"> a </w:t>
      </w:r>
      <w:r w:rsidRPr="00F5727C">
        <w:rPr>
          <w:rStyle w:val="StyleUnderline"/>
          <w:highlight w:val="cyan"/>
        </w:rPr>
        <w:t>cascade</w:t>
      </w:r>
      <w:r w:rsidRPr="00DD7520">
        <w:rPr>
          <w:rStyle w:val="StyleUnderline"/>
        </w:rPr>
        <w:t xml:space="preserve"> of </w:t>
      </w:r>
      <w:r w:rsidRPr="00F5727C">
        <w:rPr>
          <w:rStyle w:val="Emphasis"/>
          <w:highlight w:val="cyan"/>
        </w:rPr>
        <w:t>inefficiencies</w:t>
      </w:r>
      <w:r w:rsidRPr="00DD7520">
        <w:rPr>
          <w:rStyle w:val="StyleUnderline"/>
        </w:rPr>
        <w:t>.</w:t>
      </w:r>
      <w:r w:rsidRPr="00F5727C">
        <w:rPr>
          <w:sz w:val="14"/>
        </w:rPr>
        <w:t xml:space="preserve"> </w:t>
      </w:r>
      <w:r w:rsidRPr="00DD7520">
        <w:rPr>
          <w:rStyle w:val="StyleUnderline"/>
        </w:rPr>
        <w:t xml:space="preserve">Teams spend </w:t>
      </w:r>
      <w:r w:rsidRPr="00F5727C">
        <w:rPr>
          <w:rStyle w:val="Emphasis"/>
          <w:highlight w:val="cyan"/>
        </w:rPr>
        <w:t>excessive time</w:t>
      </w:r>
      <w:r w:rsidRPr="00DD7520">
        <w:rPr>
          <w:rStyle w:val="StyleUnderline"/>
        </w:rPr>
        <w:t xml:space="preserve"> on </w:t>
      </w:r>
      <w:r w:rsidRPr="00F5727C">
        <w:rPr>
          <w:rStyle w:val="Emphasis"/>
          <w:highlight w:val="cyan"/>
        </w:rPr>
        <w:t>data cleaning</w:t>
      </w:r>
      <w:r w:rsidRPr="00DD7520">
        <w:rPr>
          <w:rStyle w:val="StyleUnderline"/>
        </w:rPr>
        <w:t xml:space="preserve"> and validation, while </w:t>
      </w:r>
      <w:r w:rsidRPr="00F5727C">
        <w:rPr>
          <w:rStyle w:val="Emphasis"/>
          <w:highlight w:val="cyan"/>
        </w:rPr>
        <w:t>model training faces</w:t>
      </w:r>
      <w:r w:rsidRPr="00DD7520">
        <w:rPr>
          <w:rStyle w:val="StyleUnderline"/>
        </w:rPr>
        <w:t xml:space="preserve"> constant </w:t>
      </w:r>
      <w:r w:rsidRPr="00F5727C">
        <w:rPr>
          <w:rStyle w:val="Emphasis"/>
          <w:highlight w:val="cyan"/>
        </w:rPr>
        <w:t>delays</w:t>
      </w:r>
      <w:r w:rsidRPr="00DD7520">
        <w:rPr>
          <w:rStyle w:val="StyleUnderline"/>
        </w:rPr>
        <w:t xml:space="preserve"> and </w:t>
      </w:r>
      <w:r w:rsidRPr="00F5727C">
        <w:rPr>
          <w:rStyle w:val="Emphasis"/>
          <w:highlight w:val="cyan"/>
        </w:rPr>
        <w:t>setbacks</w:t>
      </w:r>
      <w:r w:rsidRPr="00F5727C">
        <w:rPr>
          <w:sz w:val="14"/>
        </w:rPr>
        <w:t xml:space="preserve">. According to Gartner, this </w:t>
      </w:r>
      <w:r w:rsidRPr="00DD7520">
        <w:rPr>
          <w:rStyle w:val="StyleUnderline"/>
        </w:rPr>
        <w:t>translates to</w:t>
      </w:r>
      <w:r w:rsidRPr="00F5727C">
        <w:rPr>
          <w:sz w:val="14"/>
        </w:rPr>
        <w:t xml:space="preserve"> average </w:t>
      </w:r>
      <w:r w:rsidRPr="00F5727C">
        <w:rPr>
          <w:rStyle w:val="StyleUnderline"/>
          <w:highlight w:val="cyan"/>
        </w:rPr>
        <w:t>annual losses</w:t>
      </w:r>
      <w:r w:rsidRPr="00F5727C">
        <w:rPr>
          <w:sz w:val="14"/>
        </w:rPr>
        <w:t xml:space="preserve"> of </w:t>
      </w:r>
      <w:r w:rsidRPr="00F5727C">
        <w:rPr>
          <w:rStyle w:val="Emphasis"/>
          <w:highlight w:val="cyan"/>
        </w:rPr>
        <w:t>$</w:t>
      </w:r>
      <w:r w:rsidRPr="00F5727C">
        <w:rPr>
          <w:rStyle w:val="Emphasis"/>
          <w:sz w:val="30"/>
          <w:szCs w:val="30"/>
          <w:highlight w:val="cyan"/>
        </w:rPr>
        <w:t>12.9 million per organization</w:t>
      </w:r>
      <w:r w:rsidRPr="00F5727C">
        <w:rPr>
          <w:sz w:val="14"/>
        </w:rPr>
        <w:t>.</w:t>
      </w:r>
    </w:p>
    <w:p w14:paraId="26B93AE8" w14:textId="77777777" w:rsidR="00EE7FF4" w:rsidRPr="00DD7520" w:rsidRDefault="00EE7FF4" w:rsidP="00EE7FF4">
      <w:pPr>
        <w:rPr>
          <w:rStyle w:val="StyleUnderline"/>
        </w:rPr>
      </w:pPr>
      <w:r w:rsidRPr="00F5727C">
        <w:rPr>
          <w:sz w:val="14"/>
        </w:rPr>
        <w:t xml:space="preserve">Trust and Reputational Damage: AI systems built on biased or low-quality data can lead to failures that extend beyond immediate operational impact. </w:t>
      </w:r>
      <w:r w:rsidRPr="00DD7520">
        <w:rPr>
          <w:rStyle w:val="StyleUnderline"/>
        </w:rPr>
        <w:t xml:space="preserve">Persistent data quality issues </w:t>
      </w:r>
      <w:r w:rsidRPr="00F5727C">
        <w:rPr>
          <w:rStyle w:val="Emphasis"/>
          <w:highlight w:val="cyan"/>
        </w:rPr>
        <w:t>erode stakeholder confidence</w:t>
      </w:r>
      <w:r w:rsidRPr="00F5727C">
        <w:rPr>
          <w:sz w:val="14"/>
        </w:rPr>
        <w:t xml:space="preserve"> in AI initiatives and </w:t>
      </w:r>
      <w:r w:rsidRPr="00F5727C">
        <w:rPr>
          <w:rStyle w:val="Emphasis"/>
          <w:highlight w:val="cyan"/>
        </w:rPr>
        <w:t>damage customer trust</w:t>
      </w:r>
      <w:r w:rsidRPr="00F5727C">
        <w:rPr>
          <w:sz w:val="14"/>
        </w:rPr>
        <w:t xml:space="preserve">. </w:t>
      </w:r>
      <w:r w:rsidRPr="00DD7520">
        <w:rPr>
          <w:rStyle w:val="StyleUnderline"/>
        </w:rPr>
        <w:t xml:space="preserve">It becomes </w:t>
      </w:r>
      <w:r w:rsidRPr="00F5727C">
        <w:rPr>
          <w:rStyle w:val="Emphasis"/>
          <w:highlight w:val="cyan"/>
        </w:rPr>
        <w:t>increasingly difficult</w:t>
      </w:r>
      <w:r w:rsidRPr="00DD7520">
        <w:rPr>
          <w:rStyle w:val="StyleUnderline"/>
        </w:rPr>
        <w:t xml:space="preserve"> to </w:t>
      </w:r>
      <w:r w:rsidRPr="00F5727C">
        <w:rPr>
          <w:rStyle w:val="Emphasis"/>
          <w:highlight w:val="cyan"/>
        </w:rPr>
        <w:t>secure future investments</w:t>
      </w:r>
      <w:r w:rsidRPr="00DD7520">
        <w:rPr>
          <w:rStyle w:val="StyleUnderline"/>
        </w:rPr>
        <w:t xml:space="preserve"> and ones’ </w:t>
      </w:r>
      <w:r w:rsidRPr="00F5727C">
        <w:rPr>
          <w:rStyle w:val="Emphasis"/>
          <w:highlight w:val="cyan"/>
        </w:rPr>
        <w:t>maintain</w:t>
      </w:r>
      <w:r w:rsidRPr="00DD7520">
        <w:rPr>
          <w:rStyle w:val="StyleUnderline"/>
        </w:rPr>
        <w:t xml:space="preserve"> market </w:t>
      </w:r>
      <w:r w:rsidRPr="00F5727C">
        <w:rPr>
          <w:rStyle w:val="Emphasis"/>
          <w:highlight w:val="cyan"/>
        </w:rPr>
        <w:t>position</w:t>
      </w:r>
      <w:r w:rsidRPr="00DD7520">
        <w:rPr>
          <w:rStyle w:val="StyleUnderline"/>
        </w:rPr>
        <w:t>.</w:t>
      </w:r>
    </w:p>
    <w:p w14:paraId="2B1592C0" w14:textId="77777777" w:rsidR="00EE7FF4" w:rsidRPr="00DD7520" w:rsidRDefault="00EE7FF4" w:rsidP="00EE7FF4">
      <w:pPr>
        <w:rPr>
          <w:rStyle w:val="StyleUnderline"/>
        </w:rPr>
      </w:pPr>
      <w:r w:rsidRPr="00F5727C">
        <w:rPr>
          <w:sz w:val="14"/>
        </w:rPr>
        <w:t xml:space="preserve">Scalability Roadblocks: </w:t>
      </w:r>
      <w:r w:rsidRPr="00DD7520">
        <w:rPr>
          <w:rStyle w:val="StyleUnderline"/>
        </w:rPr>
        <w:t>Poor data quality</w:t>
      </w:r>
      <w:r w:rsidRPr="00F5727C">
        <w:rPr>
          <w:sz w:val="14"/>
        </w:rPr>
        <w:t xml:space="preserve"> creates </w:t>
      </w:r>
      <w:r w:rsidRPr="00DD7520">
        <w:rPr>
          <w:rStyle w:val="StyleUnderline"/>
        </w:rPr>
        <w:t>insurmountable barriers to scaling AI solutions across the organization. When data isn't standardized, properly labeled, or consistently formatted, expanding AI applications becomes exponentially more complex and costly.</w:t>
      </w:r>
    </w:p>
    <w:p w14:paraId="75AB99A0" w14:textId="77777777" w:rsidR="00EE7FF4" w:rsidRPr="00F5727C" w:rsidRDefault="00EE7FF4" w:rsidP="00EE7FF4">
      <w:pPr>
        <w:rPr>
          <w:sz w:val="14"/>
        </w:rPr>
      </w:pPr>
      <w:r w:rsidRPr="00F5727C">
        <w:rPr>
          <w:sz w:val="14"/>
        </w:rPr>
        <w:t xml:space="preserve">Hidden Financial Impact: The true cost of poor data quality often exceeds visible metrics. Harvard Business Review estimates that </w:t>
      </w:r>
      <w:r w:rsidRPr="00DD7520">
        <w:rPr>
          <w:rStyle w:val="StyleUnderline"/>
        </w:rPr>
        <w:t xml:space="preserve">poor data quality </w:t>
      </w:r>
      <w:r w:rsidRPr="00F5727C">
        <w:rPr>
          <w:rStyle w:val="Emphasis"/>
          <w:highlight w:val="cyan"/>
        </w:rPr>
        <w:t>costs</w:t>
      </w:r>
      <w:r w:rsidRPr="00F5727C">
        <w:rPr>
          <w:rStyle w:val="StyleUnderline"/>
          <w:highlight w:val="cyan"/>
        </w:rPr>
        <w:t xml:space="preserve"> U.S. </w:t>
      </w:r>
      <w:r w:rsidRPr="00F5727C">
        <w:rPr>
          <w:rStyle w:val="Emphasis"/>
          <w:highlight w:val="cyan"/>
        </w:rPr>
        <w:t>businesses</w:t>
      </w:r>
      <w:r w:rsidRPr="00DD7520">
        <w:rPr>
          <w:rStyle w:val="StyleUnderline"/>
        </w:rPr>
        <w:t xml:space="preserve"> approximately</w:t>
      </w:r>
      <w:r w:rsidRPr="00F5727C">
        <w:rPr>
          <w:sz w:val="14"/>
        </w:rPr>
        <w:t xml:space="preserve"> </w:t>
      </w:r>
      <w:r w:rsidRPr="00F5727C">
        <w:rPr>
          <w:rStyle w:val="Emphasis"/>
          <w:sz w:val="30"/>
          <w:szCs w:val="30"/>
          <w:highlight w:val="cyan"/>
        </w:rPr>
        <w:t>$3.1 trillion annually</w:t>
      </w:r>
      <w:r w:rsidRPr="00F5727C">
        <w:rPr>
          <w:sz w:val="14"/>
        </w:rPr>
        <w:t xml:space="preserve"> through direct losses, missed opportunities, and remediation efforts.</w:t>
      </w:r>
    </w:p>
    <w:p w14:paraId="53319313" w14:textId="77777777" w:rsidR="00EE7FF4" w:rsidRPr="006E5AAC" w:rsidRDefault="00EE7FF4" w:rsidP="00EE7FF4"/>
    <w:p w14:paraId="2FE414CC" w14:textId="77777777" w:rsidR="00EE7FF4" w:rsidRPr="00222BB0" w:rsidRDefault="00EE7FF4" w:rsidP="00EE7FF4">
      <w:pPr>
        <w:pStyle w:val="Heading4"/>
      </w:pPr>
      <w:r>
        <w:t xml:space="preserve">The US is </w:t>
      </w:r>
      <w:r>
        <w:rPr>
          <w:u w:val="single"/>
        </w:rPr>
        <w:t>far ahead</w:t>
      </w:r>
      <w:r>
        <w:t xml:space="preserve"> in tech AND </w:t>
      </w:r>
      <w:r>
        <w:rPr>
          <w:u w:val="single"/>
        </w:rPr>
        <w:t>no impact</w:t>
      </w:r>
      <w:r>
        <w:t xml:space="preserve"> on military advantage.</w:t>
      </w:r>
    </w:p>
    <w:p w14:paraId="5BFEA83B" w14:textId="77777777" w:rsidR="00EE7FF4" w:rsidRPr="00EF61E9" w:rsidRDefault="00EE7FF4" w:rsidP="00EE7FF4">
      <w:r w:rsidRPr="00EF61E9">
        <w:rPr>
          <w:rStyle w:val="Style13ptBold"/>
        </w:rPr>
        <w:t>Lewis ’24</w:t>
      </w:r>
      <w:r w:rsidRPr="00EF61E9">
        <w:t xml:space="preserve"> [James Andrew; Senior Vice President, Pritzker Chair, and Director at the Strategic Technologies Program for CSIS, PhD from the University of Chicago; 04-01-2024; Center for Strategic &amp; International Studies; America is Losing the Shoe Race With China; https://www.csis.org/blogs/working-papers/america-losing-shoe-race-china; DOA: 10-16-2024; HRM]</w:t>
      </w:r>
    </w:p>
    <w:p w14:paraId="5388BC45" w14:textId="77777777" w:rsidR="00EE7FF4" w:rsidRPr="00222BB0" w:rsidRDefault="00EE7FF4" w:rsidP="00EE7FF4">
      <w:pPr>
        <w:rPr>
          <w:sz w:val="16"/>
        </w:rPr>
      </w:pPr>
      <w:r w:rsidRPr="00222BB0">
        <w:rPr>
          <w:sz w:val="16"/>
        </w:rPr>
        <w:t>China not only has more shoes, it is the world largest producer of shoes. How did The United States let this crucial industry, on which modern economies must stand, escape from its grasp?</w:t>
      </w:r>
    </w:p>
    <w:p w14:paraId="3FAB7EEE" w14:textId="77777777" w:rsidR="00EE7FF4" w:rsidRPr="00222BB0" w:rsidRDefault="00EE7FF4" w:rsidP="00EE7FF4">
      <w:pPr>
        <w:rPr>
          <w:sz w:val="16"/>
        </w:rPr>
      </w:pPr>
      <w:r w:rsidRPr="00222BB0">
        <w:rPr>
          <w:sz w:val="16"/>
        </w:rPr>
        <w:t xml:space="preserve">A better question might be who cares. The number of shoes is not a good indicator of national power. In fact, no single technology is a good indicator of national power. </w:t>
      </w:r>
      <w:r w:rsidRPr="00222BB0">
        <w:rPr>
          <w:rStyle w:val="StyleUnderline"/>
          <w:highlight w:val="cyan"/>
        </w:rPr>
        <w:t>The U.S.</w:t>
      </w:r>
      <w:r w:rsidRPr="007F3C92">
        <w:rPr>
          <w:rStyle w:val="StyleUnderline"/>
        </w:rPr>
        <w:t xml:space="preserve"> econ</w:t>
      </w:r>
      <w:r w:rsidRPr="002E1B12">
        <w:rPr>
          <w:rStyle w:val="StyleUnderline"/>
        </w:rPr>
        <w:t xml:space="preserve">omy </w:t>
      </w:r>
      <w:r w:rsidRPr="007F3C92">
        <w:rPr>
          <w:rStyle w:val="StyleUnderline"/>
        </w:rPr>
        <w:t xml:space="preserve">is </w:t>
      </w:r>
      <w:r w:rsidRPr="007F3C92">
        <w:rPr>
          <w:rStyle w:val="Emphasis"/>
        </w:rPr>
        <w:t>vast</w:t>
      </w:r>
      <w:r w:rsidRPr="007F3C92">
        <w:rPr>
          <w:rStyle w:val="StyleUnderline"/>
        </w:rPr>
        <w:t xml:space="preserve">, </w:t>
      </w:r>
      <w:r w:rsidRPr="007F3C92">
        <w:rPr>
          <w:rStyle w:val="Emphasis"/>
        </w:rPr>
        <w:t>decentralized</w:t>
      </w:r>
      <w:r w:rsidRPr="002E1B12">
        <w:rPr>
          <w:rStyle w:val="StyleUnderline"/>
        </w:rPr>
        <w:t xml:space="preserve">, </w:t>
      </w:r>
      <w:r w:rsidRPr="00222BB0">
        <w:rPr>
          <w:rStyle w:val="Emphasis"/>
        </w:rPr>
        <w:t>continental</w:t>
      </w:r>
      <w:r w:rsidRPr="002E1B12">
        <w:rPr>
          <w:rStyle w:val="StyleUnderline"/>
        </w:rPr>
        <w:t xml:space="preserve"> in size, </w:t>
      </w:r>
      <w:r w:rsidRPr="007F3C92">
        <w:rPr>
          <w:rStyle w:val="StyleUnderline"/>
        </w:rPr>
        <w:t>and</w:t>
      </w:r>
      <w:r w:rsidRPr="002E1B12">
        <w:rPr>
          <w:rStyle w:val="StyleUnderline"/>
        </w:rPr>
        <w:t xml:space="preserve"> is </w:t>
      </w:r>
      <w:r w:rsidRPr="007F3C92">
        <w:rPr>
          <w:rStyle w:val="StyleUnderline"/>
        </w:rPr>
        <w:t>guided by</w:t>
      </w:r>
      <w:r w:rsidRPr="002E1B12">
        <w:rPr>
          <w:rStyle w:val="StyleUnderline"/>
        </w:rPr>
        <w:t xml:space="preserve"> </w:t>
      </w:r>
      <w:r w:rsidRPr="00222BB0">
        <w:rPr>
          <w:rStyle w:val="Emphasis"/>
        </w:rPr>
        <w:t>actively</w:t>
      </w:r>
      <w:r w:rsidRPr="002E1B12">
        <w:rPr>
          <w:rStyle w:val="StyleUnderline"/>
        </w:rPr>
        <w:t xml:space="preserve"> </w:t>
      </w:r>
      <w:r w:rsidRPr="00222BB0">
        <w:rPr>
          <w:rStyle w:val="Emphasis"/>
        </w:rPr>
        <w:t xml:space="preserve">competitive </w:t>
      </w:r>
      <w:r w:rsidRPr="007F3C92">
        <w:rPr>
          <w:rStyle w:val="Emphasis"/>
        </w:rPr>
        <w:t>markets</w:t>
      </w:r>
      <w:r w:rsidRPr="00222BB0">
        <w:rPr>
          <w:sz w:val="16"/>
        </w:rPr>
        <w:t xml:space="preserve">. </w:t>
      </w:r>
      <w:r w:rsidRPr="007F3C92">
        <w:rPr>
          <w:rStyle w:val="StyleUnderline"/>
        </w:rPr>
        <w:t xml:space="preserve">It </w:t>
      </w:r>
      <w:r w:rsidRPr="00222BB0">
        <w:rPr>
          <w:rStyle w:val="StyleUnderline"/>
          <w:highlight w:val="cyan"/>
        </w:rPr>
        <w:t>has been</w:t>
      </w:r>
      <w:r w:rsidRPr="002E1B12">
        <w:rPr>
          <w:rStyle w:val="StyleUnderline"/>
        </w:rPr>
        <w:t xml:space="preserve"> </w:t>
      </w:r>
      <w:r w:rsidRPr="00222BB0">
        <w:rPr>
          <w:rStyle w:val="Emphasis"/>
        </w:rPr>
        <w:t xml:space="preserve">exceptionally </w:t>
      </w:r>
      <w:r w:rsidRPr="00222BB0">
        <w:rPr>
          <w:rStyle w:val="Emphasis"/>
          <w:highlight w:val="cyan"/>
        </w:rPr>
        <w:t>innovative</w:t>
      </w:r>
      <w:r w:rsidRPr="00222BB0">
        <w:rPr>
          <w:rStyle w:val="StyleUnderline"/>
          <w:highlight w:val="cyan"/>
        </w:rPr>
        <w:t xml:space="preserve"> for </w:t>
      </w:r>
      <w:r w:rsidRPr="00222BB0">
        <w:rPr>
          <w:rStyle w:val="Emphasis"/>
          <w:highlight w:val="cyan"/>
        </w:rPr>
        <w:t>decades</w:t>
      </w:r>
      <w:r w:rsidRPr="00222BB0">
        <w:rPr>
          <w:sz w:val="16"/>
        </w:rPr>
        <w:t xml:space="preserve">. </w:t>
      </w:r>
      <w:r w:rsidRPr="00222BB0">
        <w:rPr>
          <w:rStyle w:val="StyleUnderline"/>
          <w:highlight w:val="cyan"/>
        </w:rPr>
        <w:t>Leading in a single technology</w:t>
      </w:r>
      <w:r w:rsidRPr="00222BB0">
        <w:rPr>
          <w:sz w:val="16"/>
        </w:rPr>
        <w:t xml:space="preserve"> (like railroads in the 19th century or semiconductors today) </w:t>
      </w:r>
      <w:r w:rsidRPr="002E1B12">
        <w:rPr>
          <w:rStyle w:val="StyleUnderline"/>
        </w:rPr>
        <w:t xml:space="preserve">reflects a common </w:t>
      </w:r>
      <w:r w:rsidRPr="00222BB0">
        <w:rPr>
          <w:rStyle w:val="Emphasis"/>
        </w:rPr>
        <w:t>analytical error</w:t>
      </w:r>
      <w:r w:rsidRPr="002E1B12">
        <w:rPr>
          <w:rStyle w:val="StyleUnderline"/>
        </w:rPr>
        <w:t xml:space="preserve"> that </w:t>
      </w:r>
      <w:r w:rsidRPr="00222BB0">
        <w:rPr>
          <w:rStyle w:val="Emphasis"/>
          <w:highlight w:val="cyan"/>
        </w:rPr>
        <w:t>misjudges</w:t>
      </w:r>
      <w:r w:rsidRPr="00222BB0">
        <w:rPr>
          <w:rStyle w:val="StyleUnderline"/>
          <w:highlight w:val="cyan"/>
        </w:rPr>
        <w:t xml:space="preserve"> how economies</w:t>
      </w:r>
      <w:r w:rsidRPr="002E1B12">
        <w:rPr>
          <w:rStyle w:val="StyleUnderline"/>
        </w:rPr>
        <w:t xml:space="preserve"> and technology </w:t>
      </w:r>
      <w:r w:rsidRPr="00222BB0">
        <w:rPr>
          <w:rStyle w:val="Emphasis"/>
        </w:rPr>
        <w:t>actually</w:t>
      </w:r>
      <w:r w:rsidRPr="002E1B12">
        <w:rPr>
          <w:rStyle w:val="StyleUnderline"/>
        </w:rPr>
        <w:t xml:space="preserve"> </w:t>
      </w:r>
      <w:r w:rsidRPr="00222BB0">
        <w:rPr>
          <w:rStyle w:val="StyleUnderline"/>
          <w:highlight w:val="cyan"/>
        </w:rPr>
        <w:t>create</w:t>
      </w:r>
      <w:r w:rsidRPr="002E1B12">
        <w:rPr>
          <w:rStyle w:val="StyleUnderline"/>
        </w:rPr>
        <w:t xml:space="preserve"> </w:t>
      </w:r>
      <w:r w:rsidRPr="00222BB0">
        <w:rPr>
          <w:rStyle w:val="Emphasis"/>
        </w:rPr>
        <w:t xml:space="preserve">national </w:t>
      </w:r>
      <w:r w:rsidRPr="00222BB0">
        <w:rPr>
          <w:rStyle w:val="Emphasis"/>
          <w:highlight w:val="cyan"/>
        </w:rPr>
        <w:t>power</w:t>
      </w:r>
      <w:r w:rsidRPr="00222BB0">
        <w:rPr>
          <w:sz w:val="16"/>
        </w:rPr>
        <w:t xml:space="preserve">. </w:t>
      </w:r>
      <w:r w:rsidRPr="00222BB0">
        <w:rPr>
          <w:rStyle w:val="StyleUnderline"/>
          <w:highlight w:val="cyan"/>
        </w:rPr>
        <w:t>The concept of a “</w:t>
      </w:r>
      <w:r w:rsidRPr="00222BB0">
        <w:rPr>
          <w:rStyle w:val="Emphasis"/>
          <w:highlight w:val="cyan"/>
        </w:rPr>
        <w:t>race</w:t>
      </w:r>
      <w:r w:rsidRPr="00222BB0">
        <w:rPr>
          <w:rStyle w:val="StyleUnderline"/>
          <w:highlight w:val="cyan"/>
        </w:rPr>
        <w:t>”</w:t>
      </w:r>
      <w:r w:rsidRPr="002E1B12">
        <w:rPr>
          <w:rStyle w:val="StyleUnderline"/>
        </w:rPr>
        <w:t xml:space="preserve"> itself </w:t>
      </w:r>
      <w:r w:rsidRPr="00222BB0">
        <w:rPr>
          <w:rStyle w:val="StyleUnderline"/>
          <w:highlight w:val="cyan"/>
        </w:rPr>
        <w:t>is</w:t>
      </w:r>
      <w:r w:rsidRPr="002E1B12">
        <w:rPr>
          <w:rStyle w:val="StyleUnderline"/>
        </w:rPr>
        <w:t xml:space="preserve"> a </w:t>
      </w:r>
      <w:r w:rsidRPr="00222BB0">
        <w:rPr>
          <w:rStyle w:val="Emphasis"/>
          <w:highlight w:val="cyan"/>
        </w:rPr>
        <w:t>questionable</w:t>
      </w:r>
      <w:r w:rsidRPr="002E1B12">
        <w:rPr>
          <w:rStyle w:val="StyleUnderline"/>
        </w:rPr>
        <w:t xml:space="preserve"> legacy of Cold War thinking</w:t>
      </w:r>
      <w:r w:rsidRPr="00222BB0">
        <w:rPr>
          <w:sz w:val="16"/>
        </w:rPr>
        <w:t xml:space="preserve"> – the Cold War had a finish line (identified by Eisenhower and Dulles at the onset), while the current situation does not.</w:t>
      </w:r>
    </w:p>
    <w:p w14:paraId="31313E76" w14:textId="77777777" w:rsidR="00EE7FF4" w:rsidRPr="00222BB0" w:rsidRDefault="00EE7FF4" w:rsidP="00EE7FF4">
      <w:pPr>
        <w:rPr>
          <w:sz w:val="16"/>
        </w:rPr>
      </w:pPr>
      <w:r w:rsidRPr="002E1B12">
        <w:rPr>
          <w:rStyle w:val="StyleUnderline"/>
        </w:rPr>
        <w:t xml:space="preserve">Stories about the United States falling behind are </w:t>
      </w:r>
      <w:r w:rsidRPr="00222BB0">
        <w:rPr>
          <w:rStyle w:val="Emphasis"/>
        </w:rPr>
        <w:t>so predictable</w:t>
      </w:r>
      <w:r w:rsidRPr="002E1B12">
        <w:rPr>
          <w:rStyle w:val="StyleUnderline"/>
        </w:rPr>
        <w:t xml:space="preserve"> that they form a literary genre</w:t>
      </w:r>
      <w:r w:rsidRPr="00222BB0">
        <w:rPr>
          <w:sz w:val="16"/>
        </w:rP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w:t>
      </w:r>
      <w:r w:rsidRPr="002E1B12">
        <w:rPr>
          <w:rStyle w:val="StyleUnderline"/>
        </w:rPr>
        <w:t xml:space="preserve">until recently, there were </w:t>
      </w:r>
      <w:r w:rsidRPr="00222BB0">
        <w:rPr>
          <w:rStyle w:val="Emphasis"/>
        </w:rPr>
        <w:t xml:space="preserve">routine </w:t>
      </w:r>
      <w:r w:rsidRPr="00222BB0">
        <w:rPr>
          <w:rStyle w:val="Emphasis"/>
          <w:highlight w:val="cyan"/>
        </w:rPr>
        <w:t>predictions</w:t>
      </w:r>
      <w:r w:rsidRPr="002E1B12">
        <w:rPr>
          <w:rStyle w:val="StyleUnderline"/>
        </w:rPr>
        <w:t xml:space="preserve"> that </w:t>
      </w:r>
      <w:r w:rsidRPr="00222BB0">
        <w:rPr>
          <w:rStyle w:val="StyleUnderline"/>
          <w:highlight w:val="cyan"/>
        </w:rPr>
        <w:t xml:space="preserve">China would </w:t>
      </w:r>
      <w:r w:rsidRPr="00222BB0">
        <w:rPr>
          <w:rStyle w:val="Emphasis"/>
          <w:highlight w:val="cyan"/>
        </w:rPr>
        <w:t>displace</w:t>
      </w:r>
      <w:r w:rsidRPr="00222BB0">
        <w:rPr>
          <w:rStyle w:val="StyleUnderline"/>
          <w:highlight w:val="cyan"/>
        </w:rPr>
        <w:t xml:space="preserve"> the U</w:t>
      </w:r>
      <w:r w:rsidRPr="00222BB0">
        <w:rPr>
          <w:rStyle w:val="StyleUnderline"/>
        </w:rPr>
        <w:t>nited</w:t>
      </w:r>
      <w:r w:rsidRPr="002E1B12">
        <w:rPr>
          <w:rStyle w:val="StyleUnderline"/>
        </w:rPr>
        <w:t xml:space="preserve"> </w:t>
      </w:r>
      <w:r w:rsidRPr="00222BB0">
        <w:rPr>
          <w:rStyle w:val="StyleUnderline"/>
          <w:highlight w:val="cyan"/>
        </w:rPr>
        <w:t>S</w:t>
      </w:r>
      <w:r w:rsidRPr="002E1B12">
        <w:rPr>
          <w:rStyle w:val="StyleUnderline"/>
        </w:rPr>
        <w:t xml:space="preserve">tates, predictions that </w:t>
      </w:r>
      <w:r w:rsidRPr="00222BB0">
        <w:rPr>
          <w:rStyle w:val="Emphasis"/>
        </w:rPr>
        <w:t>still</w:t>
      </w:r>
      <w:r w:rsidRPr="002E1B12">
        <w:rPr>
          <w:rStyle w:val="StyleUnderline"/>
        </w:rPr>
        <w:t xml:space="preserve"> make </w:t>
      </w:r>
      <w:r w:rsidRPr="00222BB0">
        <w:rPr>
          <w:rStyle w:val="Emphasis"/>
        </w:rPr>
        <w:t>regular appearances</w:t>
      </w:r>
      <w:r w:rsidRPr="00222BB0">
        <w:rPr>
          <w:sz w:val="16"/>
        </w:rPr>
        <w:t xml:space="preserve">. </w:t>
      </w:r>
    </w:p>
    <w:p w14:paraId="49361214" w14:textId="77777777" w:rsidR="00EE7FF4" w:rsidRPr="00222BB0" w:rsidRDefault="00EE7FF4" w:rsidP="00EE7FF4">
      <w:pPr>
        <w:rPr>
          <w:sz w:val="16"/>
        </w:rPr>
      </w:pPr>
      <w:r w:rsidRPr="002E1B12">
        <w:rPr>
          <w:rStyle w:val="StyleUnderline"/>
        </w:rPr>
        <w:t>These predictions have two things in common</w:t>
      </w:r>
      <w:r w:rsidRPr="00222BB0">
        <w:rPr>
          <w:sz w:val="16"/>
        </w:rPr>
        <w:t xml:space="preserve">. </w:t>
      </w:r>
      <w:r w:rsidRPr="002E1B12">
        <w:rPr>
          <w:rStyle w:val="StyleUnderline"/>
        </w:rPr>
        <w:t xml:space="preserve">First, they </w:t>
      </w:r>
      <w:r w:rsidRPr="007F3C92">
        <w:rPr>
          <w:rStyle w:val="StyleUnderline"/>
        </w:rPr>
        <w:t xml:space="preserve">were </w:t>
      </w:r>
      <w:r w:rsidRPr="007F3C92">
        <w:rPr>
          <w:rStyle w:val="Emphasis"/>
        </w:rPr>
        <w:t>wrong</w:t>
      </w:r>
      <w:r w:rsidRPr="00222BB0">
        <w:rPr>
          <w:sz w:val="16"/>
        </w:rPr>
        <w:t xml:space="preserve">. </w:t>
      </w:r>
      <w:r w:rsidRPr="002E1B12">
        <w:rPr>
          <w:rStyle w:val="StyleUnderline"/>
        </w:rPr>
        <w:t xml:space="preserve">Second, they were wrong because </w:t>
      </w:r>
      <w:r w:rsidRPr="007F3C92">
        <w:rPr>
          <w:rStyle w:val="StyleUnderline"/>
        </w:rPr>
        <w:t xml:space="preserve">they </w:t>
      </w:r>
      <w:r w:rsidRPr="00222BB0">
        <w:rPr>
          <w:rStyle w:val="Emphasis"/>
          <w:highlight w:val="cyan"/>
        </w:rPr>
        <w:t>counted the wrong things</w:t>
      </w:r>
      <w:r w:rsidRPr="00222BB0">
        <w:rPr>
          <w:sz w:val="16"/>
        </w:rPr>
        <w:t xml:space="preserve">. </w:t>
      </w:r>
      <w:r w:rsidRPr="007F3C92">
        <w:rPr>
          <w:rStyle w:val="StyleUnderline"/>
        </w:rPr>
        <w:t>They</w:t>
      </w:r>
      <w:r w:rsidRPr="002E1B12">
        <w:rPr>
          <w:rStyle w:val="StyleUnderline"/>
        </w:rPr>
        <w:t xml:space="preserve"> did </w:t>
      </w:r>
      <w:r w:rsidRPr="00222BB0">
        <w:rPr>
          <w:rStyle w:val="StyleUnderline"/>
          <w:highlight w:val="cyan"/>
        </w:rPr>
        <w:t>not</w:t>
      </w:r>
      <w:r w:rsidRPr="002E1B12">
        <w:rPr>
          <w:rStyle w:val="StyleUnderline"/>
        </w:rPr>
        <w:t xml:space="preserve"> place their analyses </w:t>
      </w:r>
      <w:r w:rsidRPr="00222BB0">
        <w:rPr>
          <w:rStyle w:val="StyleUnderline"/>
          <w:highlight w:val="cyan"/>
        </w:rPr>
        <w:t>in</w:t>
      </w:r>
      <w:r w:rsidRPr="002E1B12">
        <w:rPr>
          <w:rStyle w:val="StyleUnderline"/>
        </w:rPr>
        <w:t xml:space="preserve"> the </w:t>
      </w:r>
      <w:r w:rsidRPr="00222BB0">
        <w:rPr>
          <w:rStyle w:val="Emphasis"/>
          <w:highlight w:val="cyan"/>
        </w:rPr>
        <w:t>context</w:t>
      </w:r>
      <w:r w:rsidRPr="002E1B12">
        <w:rPr>
          <w:rStyle w:val="StyleUnderline"/>
        </w:rPr>
        <w:t xml:space="preserve"> of larger </w:t>
      </w:r>
      <w:r w:rsidRPr="00222BB0">
        <w:rPr>
          <w:rStyle w:val="Emphasis"/>
        </w:rPr>
        <w:t>national economies</w:t>
      </w:r>
      <w:r w:rsidRPr="00222BB0">
        <w:rPr>
          <w:sz w:val="16"/>
        </w:rPr>
        <w:t xml:space="preserve">. </w:t>
      </w:r>
      <w:r w:rsidRPr="002E1B12">
        <w:rPr>
          <w:rStyle w:val="StyleUnderline"/>
        </w:rPr>
        <w:t xml:space="preserve">Instead, </w:t>
      </w:r>
      <w:r w:rsidRPr="00222BB0">
        <w:rPr>
          <w:rStyle w:val="StyleUnderline"/>
          <w:highlight w:val="cyan"/>
        </w:rPr>
        <w:t>they relied on</w:t>
      </w:r>
      <w:r w:rsidRPr="002E1B12">
        <w:rPr>
          <w:rStyle w:val="StyleUnderline"/>
        </w:rPr>
        <w:t xml:space="preserve"> picking illustrative metrics, usually </w:t>
      </w:r>
      <w:r w:rsidRPr="00222BB0">
        <w:rPr>
          <w:rStyle w:val="Emphasis"/>
          <w:highlight w:val="cyan"/>
        </w:rPr>
        <w:t>proxy indicators</w:t>
      </w:r>
      <w:r w:rsidRPr="002E1B12">
        <w:rPr>
          <w:rStyle w:val="StyleUnderline"/>
        </w:rPr>
        <w:t xml:space="preserve"> that provide an </w:t>
      </w:r>
      <w:r w:rsidRPr="00222BB0">
        <w:rPr>
          <w:rStyle w:val="Emphasis"/>
        </w:rPr>
        <w:t>indirect</w:t>
      </w:r>
      <w:r w:rsidRPr="002E1B12">
        <w:rPr>
          <w:rStyle w:val="StyleUnderline"/>
        </w:rPr>
        <w:t xml:space="preserve"> measurement of technological success</w:t>
      </w:r>
      <w:r w:rsidRPr="00222BB0">
        <w:rPr>
          <w:sz w:val="16"/>
        </w:rPr>
        <w:t xml:space="preserve">. </w:t>
      </w:r>
      <w:r w:rsidRPr="002E1B12">
        <w:rPr>
          <w:rStyle w:val="StyleUnderline"/>
        </w:rPr>
        <w:t xml:space="preserve">One recurring problem is the tendency </w:t>
      </w:r>
      <w:r w:rsidRPr="00222BB0">
        <w:rPr>
          <w:rStyle w:val="StyleUnderline"/>
        </w:rPr>
        <w:t xml:space="preserve">to measure </w:t>
      </w:r>
      <w:r w:rsidRPr="00222BB0">
        <w:rPr>
          <w:rStyle w:val="Emphasis"/>
        </w:rPr>
        <w:t>inputs</w:t>
      </w:r>
      <w:r w:rsidRPr="00222BB0">
        <w:rPr>
          <w:rStyle w:val="StyleUnderline"/>
        </w:rPr>
        <w:t xml:space="preserve"> </w:t>
      </w:r>
      <w:r w:rsidRPr="00222BB0">
        <w:rPr>
          <w:rStyle w:val="StyleUnderline"/>
          <w:highlight w:val="cyan"/>
        </w:rPr>
        <w:t xml:space="preserve">rather than </w:t>
      </w:r>
      <w:r w:rsidRPr="00222BB0">
        <w:rPr>
          <w:rStyle w:val="Emphasis"/>
          <w:highlight w:val="cyan"/>
        </w:rPr>
        <w:t>outcomes</w:t>
      </w:r>
      <w:r w:rsidRPr="00222BB0">
        <w:rPr>
          <w:sz w:val="16"/>
        </w:rPr>
        <w:t xml:space="preserve">. A politician may have great staff and spend more on an election, but the ultimate metric is how many votes are received. </w:t>
      </w:r>
      <w:r w:rsidRPr="00222BB0">
        <w:rPr>
          <w:rStyle w:val="StyleUnderline"/>
          <w:highlight w:val="cyan"/>
        </w:rPr>
        <w:t>Claims</w:t>
      </w:r>
      <w:r w:rsidRPr="002E1B12">
        <w:rPr>
          <w:rStyle w:val="StyleUnderline"/>
        </w:rPr>
        <w:t xml:space="preserve"> that the </w:t>
      </w:r>
      <w:r w:rsidRPr="00222BB0">
        <w:rPr>
          <w:rStyle w:val="StyleUnderline"/>
          <w:highlight w:val="cyan"/>
        </w:rPr>
        <w:t>U</w:t>
      </w:r>
      <w:r w:rsidRPr="002E1B12">
        <w:rPr>
          <w:rStyle w:val="StyleUnderline"/>
        </w:rPr>
        <w:t xml:space="preserve">nites </w:t>
      </w:r>
      <w:r w:rsidRPr="00222BB0">
        <w:rPr>
          <w:rStyle w:val="StyleUnderline"/>
          <w:highlight w:val="cyan"/>
        </w:rPr>
        <w:t>S</w:t>
      </w:r>
      <w:r w:rsidRPr="002E1B12">
        <w:rPr>
          <w:rStyle w:val="StyleUnderline"/>
        </w:rPr>
        <w:t xml:space="preserve">tates </w:t>
      </w:r>
      <w:r w:rsidRPr="00222BB0">
        <w:rPr>
          <w:rStyle w:val="StyleUnderline"/>
          <w:highlight w:val="cyan"/>
        </w:rPr>
        <w:t>is</w:t>
      </w:r>
      <w:r w:rsidRPr="002E1B12">
        <w:rPr>
          <w:rStyle w:val="StyleUnderline"/>
        </w:rPr>
        <w:t xml:space="preserve"> falling </w:t>
      </w:r>
      <w:r w:rsidRPr="00222BB0">
        <w:rPr>
          <w:rStyle w:val="StyleUnderline"/>
          <w:highlight w:val="cyan"/>
        </w:rPr>
        <w:t>behind</w:t>
      </w:r>
      <w:r w:rsidRPr="002E1B12">
        <w:rPr>
          <w:rStyle w:val="StyleUnderline"/>
        </w:rPr>
        <w:t xml:space="preserve"> China </w:t>
      </w:r>
      <w:r w:rsidRPr="00222BB0">
        <w:rPr>
          <w:rStyle w:val="StyleUnderline"/>
          <w:highlight w:val="cyan"/>
        </w:rPr>
        <w:t xml:space="preserve">in </w:t>
      </w:r>
      <w:r w:rsidRPr="00222BB0">
        <w:rPr>
          <w:rStyle w:val="Emphasis"/>
          <w:highlight w:val="cyan"/>
        </w:rPr>
        <w:t>5G</w:t>
      </w:r>
      <w:r w:rsidRPr="002E1B12">
        <w:rPr>
          <w:rStyle w:val="StyleUnderline"/>
        </w:rPr>
        <w:t xml:space="preserve"> because China has deployed more base stations or has more 5G enabled phones </w:t>
      </w:r>
      <w:r w:rsidRPr="00222BB0">
        <w:rPr>
          <w:rStyle w:val="StyleUnderline"/>
          <w:highlight w:val="cyan"/>
        </w:rPr>
        <w:t>reflects</w:t>
      </w:r>
      <w:r w:rsidRPr="002E1B12">
        <w:rPr>
          <w:rStyle w:val="StyleUnderline"/>
        </w:rPr>
        <w:t xml:space="preserve"> a </w:t>
      </w:r>
      <w:r w:rsidRPr="00222BB0">
        <w:rPr>
          <w:rStyle w:val="Emphasis"/>
          <w:highlight w:val="cyan"/>
        </w:rPr>
        <w:t>similar confusion</w:t>
      </w:r>
      <w:r w:rsidRPr="002E1B12">
        <w:rPr>
          <w:rStyle w:val="StyleUnderline"/>
        </w:rPr>
        <w:t xml:space="preserve"> over metrics</w:t>
      </w:r>
      <w:r w:rsidRPr="00222BB0">
        <w:rPr>
          <w:sz w:val="16"/>
        </w:rPr>
        <w:t xml:space="preserve">. </w:t>
      </w:r>
      <w:r w:rsidRPr="002E1B12">
        <w:rPr>
          <w:rStyle w:val="StyleUnderline"/>
        </w:rPr>
        <w:t xml:space="preserve">It is </w:t>
      </w:r>
      <w:r w:rsidRPr="00222BB0">
        <w:rPr>
          <w:rStyle w:val="Emphasis"/>
        </w:rPr>
        <w:t>not</w:t>
      </w:r>
      <w:r w:rsidRPr="002E1B12">
        <w:rPr>
          <w:rStyle w:val="StyleUnderline"/>
        </w:rPr>
        <w:t xml:space="preserve"> the </w:t>
      </w:r>
      <w:r w:rsidRPr="00222BB0">
        <w:rPr>
          <w:rStyle w:val="Emphasis"/>
        </w:rPr>
        <w:t>number</w:t>
      </w:r>
      <w:r w:rsidRPr="002E1B12">
        <w:rPr>
          <w:rStyle w:val="StyleUnderline"/>
        </w:rPr>
        <w:t xml:space="preserve"> of base stations that is important</w:t>
      </w:r>
      <w:r w:rsidRPr="00222BB0">
        <w:rPr>
          <w:rStyle w:val="StyleUnderline"/>
        </w:rPr>
        <w:t xml:space="preserve">, </w:t>
      </w:r>
      <w:r w:rsidRPr="00222BB0">
        <w:rPr>
          <w:rStyle w:val="StyleUnderline"/>
          <w:highlight w:val="cyan"/>
        </w:rPr>
        <w:t>it is</w:t>
      </w:r>
      <w:r w:rsidRPr="002E1B12">
        <w:rPr>
          <w:rStyle w:val="StyleUnderline"/>
        </w:rPr>
        <w:t xml:space="preserve"> the </w:t>
      </w:r>
      <w:r w:rsidRPr="00222BB0">
        <w:rPr>
          <w:rStyle w:val="Emphasis"/>
          <w:highlight w:val="cyan"/>
        </w:rPr>
        <w:t>ability</w:t>
      </w:r>
      <w:r w:rsidRPr="00222BB0">
        <w:rPr>
          <w:rStyle w:val="StyleUnderline"/>
          <w:highlight w:val="cyan"/>
        </w:rPr>
        <w:t xml:space="preserve"> to </w:t>
      </w:r>
      <w:r w:rsidRPr="00222BB0">
        <w:rPr>
          <w:rStyle w:val="Emphasis"/>
          <w:highlight w:val="cyan"/>
        </w:rPr>
        <w:t>use 5G</w:t>
      </w:r>
      <w:r w:rsidRPr="002E1B12">
        <w:rPr>
          <w:rStyle w:val="StyleUnderline"/>
        </w:rPr>
        <w:t xml:space="preserve"> to </w:t>
      </w:r>
      <w:r w:rsidRPr="00222BB0">
        <w:rPr>
          <w:rStyle w:val="Emphasis"/>
        </w:rPr>
        <w:t>create</w:t>
      </w:r>
      <w:r w:rsidRPr="002E1B12">
        <w:rPr>
          <w:rStyle w:val="StyleUnderline"/>
        </w:rPr>
        <w:t xml:space="preserve"> new goods and services</w:t>
      </w:r>
      <w:r w:rsidRPr="00222BB0">
        <w:rPr>
          <w:sz w:val="16"/>
        </w:rPr>
        <w:t xml:space="preserve"> (or be more efficient in the use of existing goods and services) </w:t>
      </w:r>
      <w:r w:rsidRPr="00222BB0">
        <w:rPr>
          <w:rStyle w:val="StyleUnderline"/>
          <w:highlight w:val="cyan"/>
        </w:rPr>
        <w:t>that is important</w:t>
      </w:r>
      <w:r w:rsidRPr="002E1B12">
        <w:rPr>
          <w:rStyle w:val="StyleUnderline"/>
        </w:rPr>
        <w:t xml:space="preserve">, and this is best measured by the </w:t>
      </w:r>
      <w:r w:rsidRPr="00222BB0">
        <w:rPr>
          <w:rStyle w:val="Emphasis"/>
        </w:rPr>
        <w:t>monetization</w:t>
      </w:r>
      <w:r w:rsidRPr="002E1B12">
        <w:rPr>
          <w:rStyle w:val="StyleUnderline"/>
        </w:rPr>
        <w:t xml:space="preserve"> of new 5G enabled services and products and their revenue</w:t>
      </w:r>
      <w:r w:rsidRPr="00222BB0">
        <w:rPr>
          <w:sz w:val="16"/>
        </w:rPr>
        <w:t xml:space="preserve">. </w:t>
      </w:r>
    </w:p>
    <w:p w14:paraId="3A60619B" w14:textId="77777777" w:rsidR="00EE7FF4" w:rsidRPr="00222BB0" w:rsidRDefault="00EE7FF4" w:rsidP="00EE7FF4">
      <w:pPr>
        <w:rPr>
          <w:sz w:val="16"/>
        </w:rPr>
      </w:pPr>
      <w:r w:rsidRPr="002E1B12">
        <w:rPr>
          <w:rStyle w:val="StyleUnderline"/>
        </w:rPr>
        <w:t xml:space="preserve">A </w:t>
      </w:r>
      <w:r w:rsidRPr="00222BB0">
        <w:rPr>
          <w:rStyle w:val="StyleUnderline"/>
          <w:highlight w:val="cyan"/>
        </w:rPr>
        <w:t>report that announces</w:t>
      </w:r>
      <w:r w:rsidRPr="002E1B12">
        <w:rPr>
          <w:rStyle w:val="StyleUnderline"/>
        </w:rPr>
        <w:t xml:space="preserve"> that </w:t>
      </w:r>
      <w:r w:rsidRPr="00222BB0">
        <w:rPr>
          <w:rStyle w:val="StyleUnderline"/>
          <w:highlight w:val="cyan"/>
        </w:rPr>
        <w:t>China leads in 37</w:t>
      </w:r>
      <w:r w:rsidRPr="00222BB0">
        <w:rPr>
          <w:rStyle w:val="StyleUnderline"/>
        </w:rPr>
        <w:t xml:space="preserve"> technologies</w:t>
      </w:r>
      <w:r w:rsidRPr="002E1B12">
        <w:rPr>
          <w:rStyle w:val="StyleUnderline"/>
        </w:rPr>
        <w:t xml:space="preserve"> out </w:t>
      </w:r>
      <w:r w:rsidRPr="00222BB0">
        <w:rPr>
          <w:rStyle w:val="StyleUnderline"/>
          <w:highlight w:val="cyan"/>
        </w:rPr>
        <w:t xml:space="preserve">of 44 technologies does </w:t>
      </w:r>
      <w:r w:rsidRPr="00222BB0">
        <w:rPr>
          <w:rStyle w:val="Emphasis"/>
          <w:highlight w:val="cyan"/>
        </w:rPr>
        <w:t>not</w:t>
      </w:r>
      <w:r w:rsidRPr="00222BB0">
        <w:rPr>
          <w:rStyle w:val="StyleUnderline"/>
          <w:highlight w:val="cyan"/>
        </w:rPr>
        <w:t xml:space="preserve"> explain why the U</w:t>
      </w:r>
      <w:r w:rsidRPr="002E1B12">
        <w:rPr>
          <w:rStyle w:val="StyleUnderline"/>
        </w:rPr>
        <w:t xml:space="preserve">nited </w:t>
      </w:r>
      <w:r w:rsidRPr="00222BB0">
        <w:rPr>
          <w:rStyle w:val="StyleUnderline"/>
          <w:highlight w:val="cyan"/>
        </w:rPr>
        <w:t>S</w:t>
      </w:r>
      <w:r w:rsidRPr="002E1B12">
        <w:rPr>
          <w:rStyle w:val="StyleUnderline"/>
        </w:rPr>
        <w:t xml:space="preserve">tates </w:t>
      </w:r>
      <w:r w:rsidRPr="00222BB0">
        <w:rPr>
          <w:rStyle w:val="StyleUnderline"/>
          <w:highlight w:val="cyan"/>
        </w:rPr>
        <w:t xml:space="preserve">is the </w:t>
      </w:r>
      <w:r w:rsidRPr="00222BB0">
        <w:rPr>
          <w:rStyle w:val="Emphasis"/>
          <w:highlight w:val="cyan"/>
        </w:rPr>
        <w:t>center</w:t>
      </w:r>
      <w:r w:rsidRPr="00222BB0">
        <w:rPr>
          <w:rStyle w:val="Emphasis"/>
        </w:rPr>
        <w:t xml:space="preserve"> for development</w:t>
      </w:r>
      <w:r w:rsidRPr="00222BB0">
        <w:rPr>
          <w:rStyle w:val="StyleUnderline"/>
        </w:rPr>
        <w:t xml:space="preserve"> </w:t>
      </w:r>
      <w:r w:rsidRPr="00222BB0">
        <w:rPr>
          <w:rStyle w:val="StyleUnderline"/>
          <w:highlight w:val="cyan"/>
        </w:rPr>
        <w:t xml:space="preserve">of </w:t>
      </w:r>
      <w:r w:rsidRPr="00222BB0">
        <w:rPr>
          <w:rStyle w:val="Emphasis"/>
          <w:highlight w:val="cyan"/>
        </w:rPr>
        <w:t>a</w:t>
      </w:r>
      <w:r w:rsidRPr="002E1B12">
        <w:rPr>
          <w:rStyle w:val="StyleUnderline"/>
        </w:rPr>
        <w:t xml:space="preserve">rtificial </w:t>
      </w:r>
      <w:r w:rsidRPr="00222BB0">
        <w:rPr>
          <w:rStyle w:val="Emphasis"/>
          <w:highlight w:val="cyan"/>
        </w:rPr>
        <w:t>i</w:t>
      </w:r>
      <w:r w:rsidRPr="002E1B12">
        <w:rPr>
          <w:rStyle w:val="StyleUnderline"/>
        </w:rPr>
        <w:t xml:space="preserve">ntelligence, </w:t>
      </w:r>
      <w:r w:rsidRPr="00222BB0">
        <w:rPr>
          <w:rStyle w:val="Emphasis"/>
          <w:highlight w:val="cyan"/>
        </w:rPr>
        <w:t>quantum</w:t>
      </w:r>
      <w:r w:rsidRPr="002E1B12">
        <w:rPr>
          <w:rStyle w:val="StyleUnderline"/>
        </w:rPr>
        <w:t xml:space="preserve"> technology, </w:t>
      </w:r>
      <w:r w:rsidRPr="00222BB0">
        <w:rPr>
          <w:rStyle w:val="StyleUnderline"/>
          <w:highlight w:val="cyan"/>
        </w:rPr>
        <w:t xml:space="preserve">and </w:t>
      </w:r>
      <w:r w:rsidRPr="00222BB0">
        <w:rPr>
          <w:rStyle w:val="Emphasis"/>
          <w:highlight w:val="cyan"/>
        </w:rPr>
        <w:t>biotech</w:t>
      </w:r>
      <w:r w:rsidRPr="002E1B12">
        <w:rPr>
          <w:rStyle w:val="StyleUnderline"/>
        </w:rPr>
        <w:t>nology</w:t>
      </w:r>
      <w:r w:rsidRPr="00222BB0">
        <w:rPr>
          <w:sz w:val="16"/>
        </w:rPr>
        <w:t xml:space="preserve">. </w:t>
      </w:r>
      <w:r w:rsidRPr="002E1B12">
        <w:rPr>
          <w:rStyle w:val="StyleUnderline"/>
        </w:rPr>
        <w:t xml:space="preserve">China did </w:t>
      </w:r>
      <w:r w:rsidRPr="00222BB0">
        <w:rPr>
          <w:rStyle w:val="Emphasis"/>
        </w:rPr>
        <w:t>not</w:t>
      </w:r>
      <w:r w:rsidRPr="002E1B12">
        <w:rPr>
          <w:rStyle w:val="StyleUnderline"/>
        </w:rPr>
        <w:t xml:space="preserve"> develop successful COVID vaccines, </w:t>
      </w:r>
      <w:r w:rsidRPr="00222BB0">
        <w:rPr>
          <w:rStyle w:val="Emphasis"/>
        </w:rPr>
        <w:t>lags</w:t>
      </w:r>
      <w:r w:rsidRPr="002E1B12">
        <w:rPr>
          <w:rStyle w:val="StyleUnderline"/>
        </w:rPr>
        <w:t xml:space="preserve"> in quantum, and</w:t>
      </w:r>
      <w:r w:rsidRPr="00222BB0">
        <w:rPr>
          <w:sz w:val="16"/>
        </w:rPr>
        <w:t xml:space="preserve"> there are anecdotes that China’s leaders asked the author of a best-selling 2018 book on China’s coming dominance of artificial intelligence why, if that was the case, were </w:t>
      </w:r>
      <w:r w:rsidRPr="002E1B12">
        <w:rPr>
          <w:rStyle w:val="StyleUnderline"/>
        </w:rPr>
        <w:t xml:space="preserve">GPT technologies developed </w:t>
      </w:r>
      <w:r w:rsidRPr="00222BB0">
        <w:rPr>
          <w:rStyle w:val="Emphasis"/>
        </w:rPr>
        <w:t>first</w:t>
      </w:r>
      <w:r w:rsidRPr="002E1B12">
        <w:rPr>
          <w:rStyle w:val="StyleUnderline"/>
        </w:rPr>
        <w:t xml:space="preserve"> in the United States</w:t>
      </w:r>
      <w:r w:rsidRPr="00222BB0">
        <w:rPr>
          <w:sz w:val="16"/>
        </w:rPr>
        <w:t xml:space="preserve">? Of the 37 technologies listed, China’s alleged lead is open to question in 23. Does China really lead in cybersecurity, as the Report asserts? </w:t>
      </w:r>
      <w:r w:rsidRPr="002E1B12">
        <w:rPr>
          <w:rStyle w:val="StyleUnderline"/>
        </w:rPr>
        <w:t xml:space="preserve">The digital economy depends on </w:t>
      </w:r>
      <w:r w:rsidRPr="00222BB0">
        <w:rPr>
          <w:rStyle w:val="Emphasis"/>
          <w:highlight w:val="cyan"/>
        </w:rPr>
        <w:t>cloud computing</w:t>
      </w:r>
      <w:r w:rsidRPr="002E1B12">
        <w:rPr>
          <w:rStyle w:val="StyleUnderline"/>
        </w:rPr>
        <w:t xml:space="preserve">, next generation networks (like </w:t>
      </w:r>
      <w:r w:rsidRPr="00222BB0">
        <w:rPr>
          <w:rStyle w:val="Emphasis"/>
          <w:highlight w:val="cyan"/>
        </w:rPr>
        <w:t>5G</w:t>
      </w:r>
      <w:r w:rsidRPr="002E1B12">
        <w:rPr>
          <w:rStyle w:val="StyleUnderline"/>
        </w:rPr>
        <w:t xml:space="preserve"> and 6G), </w:t>
      </w:r>
      <w:r w:rsidRPr="00222BB0">
        <w:rPr>
          <w:rStyle w:val="StyleUnderline"/>
          <w:highlight w:val="cyan"/>
        </w:rPr>
        <w:t>and</w:t>
      </w:r>
      <w:r w:rsidRPr="002E1B12">
        <w:rPr>
          <w:rStyle w:val="StyleUnderline"/>
        </w:rPr>
        <w:t xml:space="preserve"> software (like </w:t>
      </w:r>
      <w:r w:rsidRPr="00222BB0">
        <w:rPr>
          <w:rStyle w:val="Emphasis"/>
          <w:highlight w:val="cyan"/>
        </w:rPr>
        <w:t>AI</w:t>
      </w:r>
      <w:r w:rsidRPr="002E1B12">
        <w:rPr>
          <w:rStyle w:val="StyleUnderline"/>
        </w:rPr>
        <w:t xml:space="preserve"> products) and these </w:t>
      </w:r>
      <w:r w:rsidRPr="00222BB0">
        <w:rPr>
          <w:rStyle w:val="StyleUnderline"/>
          <w:highlight w:val="cyan"/>
        </w:rPr>
        <w:t>are</w:t>
      </w:r>
      <w:r w:rsidRPr="002E1B12">
        <w:rPr>
          <w:rStyle w:val="StyleUnderline"/>
        </w:rPr>
        <w:t xml:space="preserve"> technologies </w:t>
      </w:r>
      <w:r w:rsidRPr="00222BB0">
        <w:rPr>
          <w:rStyle w:val="StyleUnderline"/>
          <w:highlight w:val="cyan"/>
        </w:rPr>
        <w:t>where the U</w:t>
      </w:r>
      <w:r w:rsidRPr="00222BB0">
        <w:rPr>
          <w:rStyle w:val="StyleUnderline"/>
        </w:rPr>
        <w:t>nited</w:t>
      </w:r>
      <w:r w:rsidRPr="002E1B12">
        <w:rPr>
          <w:rStyle w:val="StyleUnderline"/>
        </w:rPr>
        <w:t xml:space="preserve"> </w:t>
      </w:r>
      <w:r w:rsidRPr="00222BB0">
        <w:rPr>
          <w:rStyle w:val="StyleUnderline"/>
          <w:highlight w:val="cyan"/>
        </w:rPr>
        <w:t>S</w:t>
      </w:r>
      <w:r w:rsidRPr="002E1B12">
        <w:rPr>
          <w:rStyle w:val="StyleUnderline"/>
        </w:rPr>
        <w:t xml:space="preserve">tates </w:t>
      </w:r>
      <w:r w:rsidRPr="00222BB0">
        <w:rPr>
          <w:rStyle w:val="StyleUnderline"/>
          <w:highlight w:val="cyan"/>
        </w:rPr>
        <w:t>has a</w:t>
      </w:r>
      <w:r w:rsidRPr="002E1B12">
        <w:rPr>
          <w:rStyle w:val="StyleUnderline"/>
        </w:rPr>
        <w:t xml:space="preserve"> </w:t>
      </w:r>
      <w:r w:rsidRPr="00222BB0">
        <w:rPr>
          <w:rStyle w:val="Emphasis"/>
        </w:rPr>
        <w:t>strong</w:t>
      </w:r>
      <w:r w:rsidRPr="002E1B12">
        <w:rPr>
          <w:rStyle w:val="StyleUnderline"/>
        </w:rPr>
        <w:t xml:space="preserve"> if not </w:t>
      </w:r>
      <w:r w:rsidRPr="00222BB0">
        <w:rPr>
          <w:rStyle w:val="Emphasis"/>
          <w:highlight w:val="cyan"/>
        </w:rPr>
        <w:t>dominant</w:t>
      </w:r>
      <w:r w:rsidRPr="00222BB0">
        <w:rPr>
          <w:rStyle w:val="StyleUnderline"/>
          <w:highlight w:val="cyan"/>
        </w:rPr>
        <w:t xml:space="preserve"> position</w:t>
      </w:r>
      <w:r w:rsidRPr="00222BB0">
        <w:rPr>
          <w:sz w:val="16"/>
        </w:rPr>
        <w:t xml:space="preserve">. </w:t>
      </w:r>
    </w:p>
    <w:p w14:paraId="1E8D5712" w14:textId="77777777" w:rsidR="00EE7FF4" w:rsidRPr="00222BB0" w:rsidRDefault="00EE7FF4" w:rsidP="00EE7FF4">
      <w:pPr>
        <w:rPr>
          <w:sz w:val="16"/>
        </w:rPr>
      </w:pPr>
      <w:r w:rsidRPr="00222BB0">
        <w:rPr>
          <w:rStyle w:val="StyleUnderline"/>
          <w:highlight w:val="cyan"/>
        </w:rPr>
        <w:t>China is</w:t>
      </w:r>
      <w:r w:rsidRPr="00222BB0">
        <w:rPr>
          <w:rStyle w:val="StyleUnderline"/>
        </w:rPr>
        <w:t xml:space="preserve"> good at </w:t>
      </w:r>
      <w:r w:rsidRPr="00222BB0">
        <w:rPr>
          <w:rStyle w:val="Emphasis"/>
        </w:rPr>
        <w:t>manufacturing</w:t>
      </w:r>
      <w:r w:rsidRPr="00222BB0">
        <w:rPr>
          <w:rStyle w:val="StyleUnderline"/>
        </w:rPr>
        <w:t xml:space="preserve"> what others have invented but </w:t>
      </w:r>
      <w:r w:rsidRPr="00222BB0">
        <w:rPr>
          <w:rStyle w:val="Emphasis"/>
          <w:highlight w:val="cyan"/>
        </w:rPr>
        <w:t>no longer</w:t>
      </w:r>
      <w:r w:rsidRPr="00222BB0">
        <w:rPr>
          <w:rStyle w:val="StyleUnderline"/>
        </w:rPr>
        <w:t xml:space="preserve"> so </w:t>
      </w:r>
      <w:r w:rsidRPr="00222BB0">
        <w:rPr>
          <w:rStyle w:val="StyleUnderline"/>
          <w:highlight w:val="cyan"/>
        </w:rPr>
        <w:t xml:space="preserve">good at </w:t>
      </w:r>
      <w:r w:rsidRPr="00222BB0">
        <w:rPr>
          <w:rStyle w:val="Emphasis"/>
          <w:highlight w:val="cyan"/>
        </w:rPr>
        <w:t>innovation</w:t>
      </w:r>
      <w:r w:rsidRPr="00222BB0">
        <w:rPr>
          <w:rStyle w:val="StyleUnderline"/>
        </w:rPr>
        <w:t xml:space="preserve"> itself</w:t>
      </w:r>
      <w:r w:rsidRPr="00222BB0">
        <w:rPr>
          <w:sz w:val="16"/>
        </w:rPr>
        <w:t xml:space="preserve">. </w:t>
      </w:r>
      <w:r w:rsidRPr="00222BB0">
        <w:rPr>
          <w:rStyle w:val="StyleUnderline"/>
        </w:rPr>
        <w:t xml:space="preserve">This is the result of </w:t>
      </w:r>
      <w:r w:rsidRPr="00222BB0">
        <w:rPr>
          <w:rStyle w:val="Emphasis"/>
        </w:rPr>
        <w:t>political change</w:t>
      </w:r>
      <w:r w:rsidRPr="00222BB0">
        <w:rPr>
          <w:sz w:val="16"/>
        </w:rPr>
        <w:t xml:space="preserve">. China was becoming a leading innovator when it was politically open, before 2012. It still has advantages, but </w:t>
      </w:r>
      <w:r w:rsidRPr="00222BB0">
        <w:rPr>
          <w:rStyle w:val="StyleUnderline"/>
          <w:highlight w:val="cyan"/>
        </w:rPr>
        <w:t>now</w:t>
      </w:r>
      <w:r w:rsidRPr="00222BB0">
        <w:rPr>
          <w:rStyle w:val="StyleUnderline"/>
        </w:rPr>
        <w:t xml:space="preserve"> that it is becoming </w:t>
      </w:r>
      <w:r w:rsidRPr="00222BB0">
        <w:rPr>
          <w:rStyle w:val="Emphasis"/>
          <w:highlight w:val="cyan"/>
        </w:rPr>
        <w:t>politically closed</w:t>
      </w:r>
      <w:r w:rsidRPr="00222BB0">
        <w:rPr>
          <w:rStyle w:val="StyleUnderline"/>
        </w:rPr>
        <w:t xml:space="preserve">, idea creation has </w:t>
      </w:r>
      <w:r w:rsidRPr="00222BB0">
        <w:rPr>
          <w:rStyle w:val="Emphasis"/>
        </w:rPr>
        <w:t>slowed</w:t>
      </w:r>
      <w:r w:rsidRPr="00222BB0">
        <w:rPr>
          <w:rStyle w:val="StyleUnderline"/>
        </w:rPr>
        <w:t xml:space="preserve">, entrepreneurs, </w:t>
      </w:r>
      <w:r w:rsidRPr="00222BB0">
        <w:rPr>
          <w:rStyle w:val="StyleUnderline"/>
          <w:highlight w:val="cyan"/>
        </w:rPr>
        <w:t>investors</w:t>
      </w:r>
      <w:r w:rsidRPr="00222BB0">
        <w:rPr>
          <w:rStyle w:val="StyleUnderline"/>
        </w:rPr>
        <w:t xml:space="preserve"> and researchers </w:t>
      </w:r>
      <w:r w:rsidRPr="00222BB0">
        <w:rPr>
          <w:rStyle w:val="StyleUnderline"/>
          <w:highlight w:val="cyan"/>
        </w:rPr>
        <w:t xml:space="preserve">are </w:t>
      </w:r>
      <w:r w:rsidRPr="00222BB0">
        <w:rPr>
          <w:rStyle w:val="Emphasis"/>
          <w:highlight w:val="cyan"/>
        </w:rPr>
        <w:t>leaving</w:t>
      </w:r>
      <w:r w:rsidRPr="00222BB0">
        <w:rPr>
          <w:rStyle w:val="StyleUnderline"/>
        </w:rPr>
        <w:t xml:space="preserve">, foreign </w:t>
      </w:r>
      <w:r w:rsidRPr="00222BB0">
        <w:rPr>
          <w:rStyle w:val="StyleUnderline"/>
          <w:highlight w:val="cyan"/>
        </w:rPr>
        <w:t xml:space="preserve">investment is in </w:t>
      </w:r>
      <w:r w:rsidRPr="00222BB0">
        <w:rPr>
          <w:rStyle w:val="Emphasis"/>
          <w:highlight w:val="cyan"/>
        </w:rPr>
        <w:t>decline</w:t>
      </w:r>
      <w:r w:rsidRPr="00222BB0">
        <w:rPr>
          <w:sz w:val="16"/>
        </w:rPr>
        <w:t xml:space="preserve"> (because of a perception of increased political risk), </w:t>
      </w:r>
      <w:r w:rsidRPr="00222BB0">
        <w:rPr>
          <w:rStyle w:val="StyleUnderline"/>
          <w:highlight w:val="cyan"/>
        </w:rPr>
        <w:t xml:space="preserve">and geopolitics </w:t>
      </w:r>
      <w:r w:rsidRPr="00222BB0">
        <w:rPr>
          <w:rStyle w:val="Emphasis"/>
          <w:highlight w:val="cyan"/>
        </w:rPr>
        <w:t>frays</w:t>
      </w:r>
      <w:r w:rsidRPr="00222BB0">
        <w:rPr>
          <w:rStyle w:val="StyleUnderline"/>
          <w:highlight w:val="cyan"/>
        </w:rPr>
        <w:t xml:space="preserve"> connections</w:t>
      </w:r>
      <w:r w:rsidRPr="00222BB0">
        <w:rPr>
          <w:rStyle w:val="StyleUnderline"/>
        </w:rPr>
        <w:t xml:space="preserve"> to global research and tech</w:t>
      </w:r>
      <w:r w:rsidRPr="00222BB0">
        <w:rPr>
          <w:sz w:val="16"/>
        </w:rPr>
        <w:t xml:space="preserve">. Under different political leadership, China would be a much more formidable competitor, but China made a political decision that values continued party control over innovation and its ability to innovate is at risk. </w:t>
      </w:r>
    </w:p>
    <w:p w14:paraId="2F520643" w14:textId="77777777" w:rsidR="00EE7FF4" w:rsidRPr="00222BB0" w:rsidRDefault="00EE7FF4" w:rsidP="00EE7FF4">
      <w:pPr>
        <w:rPr>
          <w:sz w:val="16"/>
        </w:rPr>
      </w:pPr>
      <w:r w:rsidRPr="00222BB0">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78C6FF12" w14:textId="77777777" w:rsidR="00EE7FF4" w:rsidRPr="00222BB0" w:rsidRDefault="00EE7FF4" w:rsidP="00EE7FF4">
      <w:pPr>
        <w:rPr>
          <w:sz w:val="16"/>
        </w:rPr>
      </w:pPr>
      <w:r w:rsidRPr="00222BB0">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0534415D" w14:textId="77777777" w:rsidR="00EE7FF4" w:rsidRPr="00222BB0" w:rsidRDefault="00EE7FF4" w:rsidP="00EE7FF4">
      <w:pPr>
        <w:rPr>
          <w:sz w:val="16"/>
        </w:rPr>
      </w:pPr>
      <w:r w:rsidRPr="00222BB0">
        <w:rPr>
          <w:sz w:val="16"/>
        </w:rPr>
        <w:t xml:space="preserve">The discussion of technology and innovation relies on indirect proxy measurements, like the number of patents. </w:t>
      </w:r>
      <w:r w:rsidRPr="00222BB0">
        <w:rPr>
          <w:rStyle w:val="Emphasis"/>
          <w:highlight w:val="cyan"/>
        </w:rPr>
        <w:t>Patents</w:t>
      </w:r>
      <w:r w:rsidRPr="00222BB0">
        <w:rPr>
          <w:rStyle w:val="StyleUnderline"/>
        </w:rPr>
        <w:t xml:space="preserve"> are a metric that must be used </w:t>
      </w:r>
      <w:r w:rsidRPr="00222BB0">
        <w:rPr>
          <w:rStyle w:val="Emphasis"/>
        </w:rPr>
        <w:t>carefully</w:t>
      </w:r>
      <w:r w:rsidRPr="00222BB0">
        <w:rPr>
          <w:sz w:val="16"/>
        </w:rPr>
        <w:t>. The assertion that “</w:t>
      </w:r>
      <w:r w:rsidRPr="00222BB0">
        <w:rPr>
          <w:rStyle w:val="StyleUnderline"/>
        </w:rPr>
        <w:t xml:space="preserve">when a measure becomes a </w:t>
      </w:r>
      <w:r w:rsidRPr="00222BB0">
        <w:rPr>
          <w:rStyle w:val="Emphasis"/>
        </w:rPr>
        <w:t>target</w:t>
      </w:r>
      <w:r w:rsidRPr="00222BB0">
        <w:rPr>
          <w:rStyle w:val="StyleUnderline"/>
        </w:rPr>
        <w:t xml:space="preserve">, it </w:t>
      </w:r>
      <w:r w:rsidRPr="00222BB0">
        <w:rPr>
          <w:rStyle w:val="Emphasis"/>
          <w:highlight w:val="cyan"/>
        </w:rPr>
        <w:t>cease</w:t>
      </w:r>
      <w:r w:rsidRPr="00222BB0">
        <w:rPr>
          <w:rStyle w:val="Emphasis"/>
        </w:rPr>
        <w:t>s</w:t>
      </w:r>
      <w:r w:rsidRPr="00222BB0">
        <w:rPr>
          <w:rStyle w:val="StyleUnderline"/>
        </w:rPr>
        <w:t xml:space="preserve"> </w:t>
      </w:r>
      <w:r w:rsidRPr="00222BB0">
        <w:rPr>
          <w:rStyle w:val="StyleUnderline"/>
          <w:highlight w:val="cyan"/>
        </w:rPr>
        <w:t xml:space="preserve">to be a </w:t>
      </w:r>
      <w:r w:rsidRPr="00222BB0">
        <w:rPr>
          <w:rStyle w:val="Emphasis"/>
          <w:highlight w:val="cyan"/>
        </w:rPr>
        <w:t>good measure</w:t>
      </w:r>
      <w:r w:rsidRPr="00222BB0">
        <w:rPr>
          <w:sz w:val="16"/>
        </w:rPr>
        <w:t xml:space="preserve">” is particularly true for China’s centrally directed economy, where </w:t>
      </w:r>
      <w:r w:rsidRPr="00222BB0">
        <w:rPr>
          <w:rStyle w:val="StyleUnderline"/>
        </w:rPr>
        <w:t xml:space="preserve">people perform to </w:t>
      </w:r>
      <w:r w:rsidRPr="00222BB0">
        <w:rPr>
          <w:rStyle w:val="Emphasis"/>
        </w:rPr>
        <w:t>meet measures</w:t>
      </w:r>
      <w:r w:rsidRPr="00222BB0">
        <w:rPr>
          <w:rStyle w:val="StyleUnderline"/>
        </w:rPr>
        <w:t xml:space="preserve"> set by Beijing, leading to situation where </w:t>
      </w:r>
      <w:r w:rsidRPr="00222BB0">
        <w:rPr>
          <w:rStyle w:val="StyleUnderline"/>
          <w:highlight w:val="cyan"/>
        </w:rPr>
        <w:t xml:space="preserve">researchers are rewarded for the </w:t>
      </w:r>
      <w:r w:rsidRPr="00222BB0">
        <w:rPr>
          <w:rStyle w:val="Emphasis"/>
          <w:highlight w:val="cyan"/>
        </w:rPr>
        <w:t>number</w:t>
      </w:r>
      <w:r w:rsidRPr="00222BB0">
        <w:rPr>
          <w:rStyle w:val="StyleUnderline"/>
          <w:highlight w:val="cyan"/>
        </w:rPr>
        <w:t xml:space="preserve"> of patents</w:t>
      </w:r>
      <w:r w:rsidRPr="00222BB0">
        <w:rPr>
          <w:rStyle w:val="StyleUnderline"/>
        </w:rPr>
        <w:t xml:space="preserve"> issued</w:t>
      </w:r>
      <w:r w:rsidRPr="00222BB0">
        <w:rPr>
          <w:sz w:val="16"/>
        </w:rPr>
        <w:t xml:space="preserve"> (or number of publications) </w:t>
      </w:r>
      <w:r w:rsidRPr="00222BB0">
        <w:rPr>
          <w:rStyle w:val="Emphasis"/>
          <w:highlight w:val="cyan"/>
        </w:rPr>
        <w:t>even if</w:t>
      </w:r>
      <w:r w:rsidRPr="00222BB0">
        <w:rPr>
          <w:rStyle w:val="StyleUnderline"/>
          <w:highlight w:val="cyan"/>
        </w:rPr>
        <w:t xml:space="preserve"> </w:t>
      </w:r>
      <w:r w:rsidRPr="00222BB0">
        <w:rPr>
          <w:rStyle w:val="Emphasis"/>
          <w:highlight w:val="cyan"/>
        </w:rPr>
        <w:t>no one uses</w:t>
      </w:r>
      <w:r w:rsidRPr="00222BB0">
        <w:rPr>
          <w:rStyle w:val="Emphasis"/>
        </w:rPr>
        <w:t xml:space="preserve"> those patents</w:t>
      </w:r>
      <w:r w:rsidRPr="00222BB0">
        <w:rPr>
          <w:sz w:val="16"/>
        </w:rPr>
        <w:t xml:space="preserve">. </w:t>
      </w:r>
    </w:p>
    <w:p w14:paraId="40BC4EF2" w14:textId="77777777" w:rsidR="00EE7FF4" w:rsidRPr="00222BB0" w:rsidRDefault="00EE7FF4" w:rsidP="00EE7FF4">
      <w:pPr>
        <w:rPr>
          <w:sz w:val="16"/>
        </w:rPr>
      </w:pPr>
      <w:r w:rsidRPr="00222BB0">
        <w:rPr>
          <w:sz w:val="16"/>
        </w:rPr>
        <w:t xml:space="preserve">Many quantitative measures may not actually measure technological leadership as it relates to national power. </w:t>
      </w:r>
      <w:r w:rsidRPr="00222BB0">
        <w:rPr>
          <w:rStyle w:val="StyleUnderline"/>
        </w:rPr>
        <w:t xml:space="preserve">Specific </w:t>
      </w:r>
      <w:r w:rsidRPr="00222BB0">
        <w:rPr>
          <w:rStyle w:val="StyleUnderline"/>
          <w:highlight w:val="cyan"/>
        </w:rPr>
        <w:t>metrics such as</w:t>
      </w:r>
      <w:r w:rsidRPr="00222BB0">
        <w:rPr>
          <w:rStyle w:val="StyleUnderline"/>
        </w:rPr>
        <w:t xml:space="preserve"> the </w:t>
      </w:r>
      <w:r w:rsidRPr="00222BB0">
        <w:rPr>
          <w:rStyle w:val="Emphasis"/>
          <w:highlight w:val="cyan"/>
        </w:rPr>
        <w:t>percent</w:t>
      </w:r>
      <w:r w:rsidRPr="00222BB0">
        <w:rPr>
          <w:rStyle w:val="StyleUnderline"/>
        </w:rPr>
        <w:t xml:space="preserve">age of national income </w:t>
      </w:r>
      <w:r w:rsidRPr="00222BB0">
        <w:rPr>
          <w:rStyle w:val="StyleUnderline"/>
          <w:highlight w:val="cyan"/>
        </w:rPr>
        <w:t xml:space="preserve">spent </w:t>
      </w:r>
      <w:r w:rsidRPr="00222BB0">
        <w:rPr>
          <w:rStyle w:val="Emphasis"/>
          <w:highlight w:val="cyan"/>
        </w:rPr>
        <w:t>on R&amp;D</w:t>
      </w:r>
      <w:r w:rsidRPr="00222BB0">
        <w:rPr>
          <w:rStyle w:val="StyleUnderline"/>
        </w:rPr>
        <w:t xml:space="preserve"> or the </w:t>
      </w:r>
      <w:r w:rsidRPr="00222BB0">
        <w:rPr>
          <w:rStyle w:val="Emphasis"/>
        </w:rPr>
        <w:t>number of patents</w:t>
      </w:r>
      <w:r w:rsidRPr="00222BB0">
        <w:rPr>
          <w:rStyle w:val="StyleUnderline"/>
        </w:rPr>
        <w:t xml:space="preserve"> issued, </w:t>
      </w:r>
      <w:r w:rsidRPr="00222BB0">
        <w:rPr>
          <w:rStyle w:val="StyleUnderline"/>
          <w:highlight w:val="cyan"/>
        </w:rPr>
        <w:t xml:space="preserve">are </w:t>
      </w:r>
      <w:r w:rsidRPr="00222BB0">
        <w:rPr>
          <w:rStyle w:val="Emphasis"/>
          <w:highlight w:val="cyan"/>
        </w:rPr>
        <w:t>inadequate</w:t>
      </w:r>
      <w:r w:rsidRPr="00222BB0">
        <w:rPr>
          <w:rStyle w:val="StyleUnderline"/>
        </w:rPr>
        <w:t xml:space="preserve"> by themselves to predict </w:t>
      </w:r>
      <w:r w:rsidRPr="00222BB0">
        <w:rPr>
          <w:rStyle w:val="Emphasis"/>
        </w:rPr>
        <w:t>tech</w:t>
      </w:r>
      <w:r w:rsidRPr="00222BB0">
        <w:rPr>
          <w:rStyle w:val="StyleUnderline"/>
        </w:rPr>
        <w:t xml:space="preserve">nological </w:t>
      </w:r>
      <w:r w:rsidRPr="00222BB0">
        <w:rPr>
          <w:rStyle w:val="Emphasis"/>
        </w:rPr>
        <w:t>leadership</w:t>
      </w:r>
      <w:r w:rsidRPr="00222BB0">
        <w:rPr>
          <w:sz w:val="16"/>
        </w:rPr>
        <w:t xml:space="preserve">. </w:t>
      </w:r>
      <w:r w:rsidRPr="00222BB0">
        <w:rPr>
          <w:rStyle w:val="StyleUnderline"/>
          <w:highlight w:val="cyan"/>
        </w:rPr>
        <w:t>It is</w:t>
      </w:r>
      <w:r w:rsidRPr="00222BB0">
        <w:rPr>
          <w:rStyle w:val="StyleUnderline"/>
        </w:rPr>
        <w:t xml:space="preserve"> the </w:t>
      </w:r>
      <w:r w:rsidRPr="00222BB0">
        <w:rPr>
          <w:rStyle w:val="StyleUnderline"/>
          <w:highlight w:val="cyan"/>
        </w:rPr>
        <w:t xml:space="preserve">ability to </w:t>
      </w:r>
      <w:r w:rsidRPr="00222BB0">
        <w:rPr>
          <w:rStyle w:val="Emphasis"/>
          <w:highlight w:val="cyan"/>
        </w:rPr>
        <w:t>use tech</w:t>
      </w:r>
      <w:r w:rsidRPr="00222BB0">
        <w:rPr>
          <w:rStyle w:val="StyleUnderline"/>
        </w:rPr>
        <w:t xml:space="preserve">nology for commercial and military purposes </w:t>
      </w:r>
      <w:r w:rsidRPr="00222BB0">
        <w:rPr>
          <w:rStyle w:val="StyleUnderline"/>
          <w:highlight w:val="cyan"/>
        </w:rPr>
        <w:t xml:space="preserve">that is </w:t>
      </w:r>
      <w:r w:rsidRPr="00222BB0">
        <w:rPr>
          <w:rStyle w:val="Emphasis"/>
          <w:highlight w:val="cyan"/>
        </w:rPr>
        <w:t>essential</w:t>
      </w:r>
      <w:r w:rsidRPr="00222BB0">
        <w:rPr>
          <w:sz w:val="16"/>
        </w:rPr>
        <w:t xml:space="preserve">. </w:t>
      </w:r>
      <w:r w:rsidRPr="00222BB0">
        <w:rPr>
          <w:rStyle w:val="StyleUnderline"/>
        </w:rPr>
        <w:t xml:space="preserve">Looking at the U.S. economy, it is investment in R&amp;D, access to skilled labor, supportive business and intellectual property laws, a dynamic financial system, and an entrepreneurial business culture that explains its </w:t>
      </w:r>
      <w:r w:rsidRPr="00222BB0">
        <w:rPr>
          <w:rStyle w:val="Emphasis"/>
        </w:rPr>
        <w:t>overall strength</w:t>
      </w:r>
      <w:r w:rsidRPr="00222BB0">
        <w:rPr>
          <w:rStyle w:val="StyleUnderline"/>
        </w:rPr>
        <w:t xml:space="preserve"> compared to other economies</w:t>
      </w:r>
      <w:r w:rsidRPr="00222BB0">
        <w:rPr>
          <w:sz w:val="16"/>
        </w:rPr>
        <w:t>.</w:t>
      </w:r>
    </w:p>
    <w:p w14:paraId="132D82AB" w14:textId="77777777" w:rsidR="00EE7FF4" w:rsidRPr="00222BB0" w:rsidRDefault="00EE7FF4" w:rsidP="00EE7FF4">
      <w:pPr>
        <w:rPr>
          <w:sz w:val="16"/>
        </w:rPr>
      </w:pPr>
      <w:r w:rsidRPr="00222BB0">
        <w:rPr>
          <w:rStyle w:val="StyleUnderline"/>
          <w:highlight w:val="cyan"/>
        </w:rPr>
        <w:t>Nor does tech</w:t>
      </w:r>
      <w:r w:rsidRPr="00222BB0">
        <w:rPr>
          <w:rStyle w:val="StyleUnderline"/>
        </w:rPr>
        <w:t>nological “</w:t>
      </w:r>
      <w:r w:rsidRPr="00222BB0">
        <w:rPr>
          <w:rStyle w:val="StyleUnderline"/>
          <w:highlight w:val="cyan"/>
        </w:rPr>
        <w:t>leadership</w:t>
      </w:r>
      <w:r w:rsidRPr="00222BB0">
        <w:rPr>
          <w:rStyle w:val="StyleUnderline"/>
        </w:rPr>
        <w:t xml:space="preserve">” </w:t>
      </w:r>
      <w:r w:rsidRPr="00222BB0">
        <w:rPr>
          <w:rStyle w:val="StyleUnderline"/>
          <w:highlight w:val="cyan"/>
        </w:rPr>
        <w:t xml:space="preserve">guarantee </w:t>
      </w:r>
      <w:r w:rsidRPr="00222BB0">
        <w:rPr>
          <w:rStyle w:val="Emphasis"/>
          <w:highlight w:val="cyan"/>
        </w:rPr>
        <w:t>military advantage</w:t>
      </w:r>
      <w:r w:rsidRPr="00222BB0">
        <w:rPr>
          <w:sz w:val="16"/>
        </w:rPr>
        <w:t xml:space="preserve">. </w:t>
      </w:r>
      <w:r w:rsidRPr="00222BB0">
        <w:rPr>
          <w:rStyle w:val="Emphasis"/>
          <w:highlight w:val="cyan"/>
        </w:rPr>
        <w:t>Other factors</w:t>
      </w:r>
      <w:r w:rsidRPr="00222BB0">
        <w:rPr>
          <w:rStyle w:val="StyleUnderline"/>
          <w:highlight w:val="cyan"/>
        </w:rPr>
        <w:t xml:space="preserve"> determine</w:t>
      </w:r>
      <w:r w:rsidRPr="00222BB0">
        <w:rPr>
          <w:rStyle w:val="StyleUnderline"/>
        </w:rPr>
        <w:t xml:space="preserve"> military </w:t>
      </w:r>
      <w:r w:rsidRPr="00222BB0">
        <w:rPr>
          <w:rStyle w:val="StyleUnderline"/>
          <w:highlight w:val="cyan"/>
        </w:rPr>
        <w:t>success</w:t>
      </w:r>
      <w:r w:rsidRPr="00222BB0">
        <w:rPr>
          <w:rStyle w:val="StyleUnderline"/>
        </w:rPr>
        <w:t xml:space="preserve">, the </w:t>
      </w:r>
      <w:r w:rsidRPr="00222BB0">
        <w:rPr>
          <w:rStyle w:val="Emphasis"/>
          <w:highlight w:val="cyan"/>
        </w:rPr>
        <w:t>most important</w:t>
      </w:r>
      <w:r w:rsidRPr="00222BB0">
        <w:rPr>
          <w:rStyle w:val="StyleUnderline"/>
        </w:rPr>
        <w:t xml:space="preserve"> being </w:t>
      </w:r>
      <w:r w:rsidRPr="00222BB0">
        <w:rPr>
          <w:rStyle w:val="Emphasis"/>
          <w:highlight w:val="cyan"/>
        </w:rPr>
        <w:t>political will</w:t>
      </w:r>
      <w:r w:rsidRPr="00222BB0">
        <w:rPr>
          <w:rStyle w:val="StyleUnderline"/>
          <w:highlight w:val="cyan"/>
        </w:rPr>
        <w:t xml:space="preserve">, </w:t>
      </w:r>
      <w:r w:rsidRPr="00222BB0">
        <w:rPr>
          <w:rStyle w:val="Emphasis"/>
          <w:highlight w:val="cyan"/>
        </w:rPr>
        <w:t>leadership</w:t>
      </w:r>
      <w:r w:rsidRPr="00222BB0">
        <w:rPr>
          <w:rStyle w:val="StyleUnderline"/>
          <w:highlight w:val="cyan"/>
        </w:rPr>
        <w:t xml:space="preserve">, and </w:t>
      </w:r>
      <w:r w:rsidRPr="00222BB0">
        <w:rPr>
          <w:rStyle w:val="Emphasis"/>
          <w:highlight w:val="cyan"/>
        </w:rPr>
        <w:t>strategy</w:t>
      </w:r>
      <w:r w:rsidRPr="00222BB0">
        <w:rPr>
          <w:sz w:val="16"/>
        </w:rPr>
        <w:t xml:space="preserve">. An opponent that has an advantage in these areas will be able to resist and thwart a more technologically advanced opponent (the Taliban, for example). </w:t>
      </w:r>
      <w:r w:rsidRPr="00222BB0">
        <w:rPr>
          <w:rStyle w:val="StyleUnderline"/>
        </w:rPr>
        <w:t xml:space="preserve">Advanced technology in the service of flawed strategy will </w:t>
      </w:r>
      <w:r w:rsidRPr="00222BB0">
        <w:rPr>
          <w:rStyle w:val="Emphasis"/>
        </w:rPr>
        <w:t>not</w:t>
      </w:r>
      <w:r w:rsidRPr="00222BB0">
        <w:rPr>
          <w:rStyle w:val="StyleUnderline"/>
        </w:rPr>
        <w:t xml:space="preserve"> change outcomes</w:t>
      </w:r>
      <w:r w:rsidRPr="00222BB0">
        <w:rPr>
          <w:sz w:val="16"/>
        </w:rPr>
        <w:t xml:space="preserve">. There is an assumption that technology provides an advantage and, in a contest, where other factors are equal, technological leadership can be critical, but </w:t>
      </w:r>
      <w:r w:rsidRPr="00222BB0">
        <w:rPr>
          <w:rStyle w:val="StyleUnderline"/>
        </w:rPr>
        <w:t xml:space="preserve">in most situations this technological advantage is </w:t>
      </w:r>
      <w:r w:rsidRPr="00222BB0">
        <w:rPr>
          <w:rStyle w:val="Emphasis"/>
        </w:rPr>
        <w:t>only one factor</w:t>
      </w:r>
      <w:r w:rsidRPr="00222BB0">
        <w:rPr>
          <w:rStyle w:val="StyleUnderline"/>
        </w:rPr>
        <w:t xml:space="preserve"> among </w:t>
      </w:r>
      <w:r w:rsidRPr="00222BB0">
        <w:rPr>
          <w:rStyle w:val="Emphasis"/>
        </w:rPr>
        <w:t>many</w:t>
      </w:r>
      <w:r w:rsidRPr="00222BB0">
        <w:rPr>
          <w:rStyle w:val="StyleUnderline"/>
        </w:rPr>
        <w:t xml:space="preserve"> in determining effectiveness</w:t>
      </w:r>
      <w:r w:rsidRPr="00222BB0">
        <w:rPr>
          <w:sz w:val="16"/>
        </w:rPr>
        <w:t>. Specific quantitative measures may not actually measure what we want to assess. It may be better to ask what nations want (wealth, international influence, military power) to determine the contribution of a basket of technologies.</w:t>
      </w:r>
    </w:p>
    <w:p w14:paraId="53FA8B0C" w14:textId="77777777" w:rsidR="00EE7FF4" w:rsidRPr="00222BB0" w:rsidRDefault="00EE7FF4" w:rsidP="00EE7FF4">
      <w:pPr>
        <w:rPr>
          <w:sz w:val="16"/>
        </w:rPr>
      </w:pPr>
      <w:r w:rsidRPr="00222BB0">
        <w:rPr>
          <w:sz w:val="16"/>
        </w:rPr>
        <w:t>These issues are not binary – an outcome where China makes all the shoes, and the United States makes none. We would need to consider both the number of shoes produced and their quality and type, and then ask how shoes contribute to wealth, power, and military strength and whether there are alternative technologies that can substitute for them (since under duress, nations are inventive). Answering these questions requires a broader view than that taken in many reports that looks at the overall economy and its technological base. The best predictors remain overall national revenue and tech market share.</w:t>
      </w:r>
    </w:p>
    <w:p w14:paraId="4DB53CA7" w14:textId="77777777" w:rsidR="00EE7FF4" w:rsidRDefault="00EE7FF4" w:rsidP="00EE7FF4">
      <w:pPr>
        <w:rPr>
          <w:sz w:val="16"/>
        </w:rPr>
      </w:pPr>
      <w:r w:rsidRPr="00222BB0">
        <w:rPr>
          <w:sz w:val="16"/>
        </w:rPr>
        <w:t xml:space="preserve">The keys to technological leadership are at the most fundamental level, access to capital and to ideas (both the ability to create new ideas and to use them). </w:t>
      </w:r>
      <w:r w:rsidRPr="00222BB0">
        <w:rPr>
          <w:rStyle w:val="Emphasis"/>
          <w:highlight w:val="cyan"/>
        </w:rPr>
        <w:t>Better measures</w:t>
      </w:r>
      <w:r w:rsidRPr="00222BB0">
        <w:rPr>
          <w:rStyle w:val="StyleUnderline"/>
        </w:rPr>
        <w:t xml:space="preserve"> of success </w:t>
      </w:r>
      <w:r w:rsidRPr="00222BB0">
        <w:rPr>
          <w:rStyle w:val="StyleUnderline"/>
          <w:highlight w:val="cyan"/>
        </w:rPr>
        <w:t xml:space="preserve">include </w:t>
      </w:r>
      <w:r w:rsidRPr="00222BB0">
        <w:rPr>
          <w:rStyle w:val="Emphasis"/>
          <w:highlight w:val="cyan"/>
        </w:rPr>
        <w:t>market share</w:t>
      </w:r>
      <w:r w:rsidRPr="00222BB0">
        <w:rPr>
          <w:sz w:val="16"/>
        </w:rPr>
        <w:t xml:space="preserve"> (meaning someone actually buys what you are making), </w:t>
      </w:r>
      <w:r w:rsidRPr="00222BB0">
        <w:rPr>
          <w:rStyle w:val="StyleUnderline"/>
        </w:rPr>
        <w:t xml:space="preserve">the number of </w:t>
      </w:r>
      <w:r w:rsidRPr="00222BB0">
        <w:rPr>
          <w:rStyle w:val="Emphasis"/>
          <w:highlight w:val="cyan"/>
        </w:rPr>
        <w:t>startups</w:t>
      </w:r>
      <w:r w:rsidRPr="00222BB0">
        <w:rPr>
          <w:sz w:val="16"/>
        </w:rPr>
        <w:t xml:space="preserve"> (particularly ‘unicorns’</w:t>
      </w:r>
      <w:r w:rsidRPr="00222BB0">
        <w:rPr>
          <w:sz w:val="16"/>
          <w:szCs w:val="16"/>
        </w:rPr>
        <w:t xml:space="preserve">), </w:t>
      </w:r>
      <w:r w:rsidRPr="00222BB0">
        <w:rPr>
          <w:rStyle w:val="Emphasis"/>
          <w:highlight w:val="cyan"/>
        </w:rPr>
        <w:t>revenue</w:t>
      </w:r>
      <w:r w:rsidRPr="00222BB0">
        <w:rPr>
          <w:rStyle w:val="StyleUnderline"/>
          <w:highlight w:val="cyan"/>
        </w:rPr>
        <w:t>, and</w:t>
      </w:r>
      <w:r w:rsidRPr="007F3C92">
        <w:rPr>
          <w:rStyle w:val="StyleUnderline"/>
        </w:rPr>
        <w:t xml:space="preserve"> the </w:t>
      </w:r>
      <w:r w:rsidRPr="00222BB0">
        <w:rPr>
          <w:rStyle w:val="Emphasis"/>
          <w:highlight w:val="cyan"/>
        </w:rPr>
        <w:t>long-term</w:t>
      </w:r>
      <w:r w:rsidRPr="00222BB0">
        <w:rPr>
          <w:rStyle w:val="Emphasis"/>
        </w:rPr>
        <w:t xml:space="preserve"> trend</w:t>
      </w:r>
      <w:r w:rsidRPr="00222BB0">
        <w:rPr>
          <w:rStyle w:val="StyleUnderline"/>
        </w:rPr>
        <w:t xml:space="preserve"> in national </w:t>
      </w:r>
      <w:r w:rsidRPr="00222BB0">
        <w:rPr>
          <w:rStyle w:val="Emphasis"/>
          <w:highlight w:val="cyan"/>
        </w:rPr>
        <w:t>income</w:t>
      </w:r>
      <w:r w:rsidRPr="00222BB0">
        <w:rPr>
          <w:sz w:val="16"/>
        </w:rPr>
        <w:t xml:space="preserve">. These revolve around the central importance of the ability to commercialize research and innovation. </w:t>
      </w:r>
      <w:r w:rsidRPr="00222BB0">
        <w:rPr>
          <w:rStyle w:val="StyleUnderline"/>
        </w:rPr>
        <w:t>This is</w:t>
      </w:r>
      <w:r w:rsidRPr="00222BB0">
        <w:rPr>
          <w:sz w:val="16"/>
        </w:rPr>
        <w:t xml:space="preserve"> an area – entrepreneurship - </w:t>
      </w:r>
      <w:r w:rsidRPr="00222BB0">
        <w:rPr>
          <w:rStyle w:val="StyleUnderline"/>
          <w:highlight w:val="cyan"/>
        </w:rPr>
        <w:t>where the U</w:t>
      </w:r>
      <w:r w:rsidRPr="00222BB0">
        <w:rPr>
          <w:rStyle w:val="StyleUnderline"/>
        </w:rPr>
        <w:t xml:space="preserve">nited </w:t>
      </w:r>
      <w:r w:rsidRPr="00222BB0">
        <w:rPr>
          <w:rStyle w:val="StyleUnderline"/>
          <w:highlight w:val="cyan"/>
        </w:rPr>
        <w:t>S</w:t>
      </w:r>
      <w:r w:rsidRPr="00222BB0">
        <w:rPr>
          <w:rStyle w:val="StyleUnderline"/>
        </w:rPr>
        <w:t xml:space="preserve">tates </w:t>
      </w:r>
      <w:r w:rsidRPr="00222BB0">
        <w:rPr>
          <w:rStyle w:val="StyleUnderline"/>
          <w:highlight w:val="cyan"/>
        </w:rPr>
        <w:t>has</w:t>
      </w:r>
      <w:r w:rsidRPr="00222BB0">
        <w:rPr>
          <w:rStyle w:val="StyleUnderline"/>
        </w:rPr>
        <w:t xml:space="preserve"> had </w:t>
      </w:r>
      <w:r w:rsidRPr="00222BB0">
        <w:rPr>
          <w:rStyle w:val="StyleUnderline"/>
          <w:highlight w:val="cyan"/>
        </w:rPr>
        <w:t xml:space="preserve">an </w:t>
      </w:r>
      <w:r w:rsidRPr="00222BB0">
        <w:rPr>
          <w:rStyle w:val="Emphasis"/>
          <w:highlight w:val="cyan"/>
        </w:rPr>
        <w:t>advantage</w:t>
      </w:r>
      <w:r w:rsidRPr="00222BB0">
        <w:rPr>
          <w:rStyle w:val="StyleUnderline"/>
        </w:rPr>
        <w:t xml:space="preserve"> over Europe and China</w:t>
      </w:r>
      <w:r w:rsidRPr="00222BB0">
        <w:rPr>
          <w:sz w:val="16"/>
        </w:rPr>
        <w:t xml:space="preserve">, both of which score well on proxy innovation metrics but less well for outcomes. The biggest risks to the U.S. innovation system are political dysfunction and regulatory ideologues. These are domestic problems, not the result of international competition, but is easier to fault China than in the mirror. </w:t>
      </w:r>
    </w:p>
    <w:p w14:paraId="3CE49EB8" w14:textId="77777777" w:rsidR="00EE7FF4" w:rsidRPr="00307624" w:rsidRDefault="00EE7FF4" w:rsidP="00EE7FF4"/>
    <w:p w14:paraId="29A9E0B2" w14:textId="77777777" w:rsidR="00EE7FF4" w:rsidRDefault="00EE7FF4" w:rsidP="00EE7FF4">
      <w:pPr>
        <w:pStyle w:val="Heading3"/>
      </w:pPr>
      <w:r>
        <w:t>AT: Midterms DA---2AC</w:t>
      </w:r>
    </w:p>
    <w:p w14:paraId="751DDD0F" w14:textId="77777777" w:rsidR="00EE7FF4" w:rsidRPr="002C44A3" w:rsidRDefault="00EE7FF4" w:rsidP="00EE7FF4">
      <w:pPr>
        <w:pStyle w:val="Heading4"/>
        <w:rPr>
          <w:b w:val="0"/>
          <w:bCs/>
        </w:rPr>
      </w:pPr>
      <w:r>
        <w:t xml:space="preserve">Dems win. </w:t>
      </w:r>
      <w:r>
        <w:rPr>
          <w:b w:val="0"/>
          <w:bCs/>
        </w:rPr>
        <w:t>Momentum, retirements, econ failures.</w:t>
      </w:r>
    </w:p>
    <w:p w14:paraId="15B684D5" w14:textId="77777777" w:rsidR="00EE7FF4" w:rsidRPr="00277F2D" w:rsidRDefault="00EE7FF4" w:rsidP="00EE7FF4">
      <w:r>
        <w:rPr>
          <w:rStyle w:val="Style13ptBold"/>
        </w:rPr>
        <w:t xml:space="preserve">Smith 12/27 </w:t>
      </w:r>
      <w:r>
        <w:t>[David Smith, "Dragged down by an unpopular president, Republicans are bracing for a midterm trouncing," 12/27/25, The Guardian, https://www.theguardian.com/news/ng-interactive/2025/dec/27/trump-republicans-midterm-elections-approval-rating]</w:t>
      </w:r>
    </w:p>
    <w:p w14:paraId="1612A6F0" w14:textId="77777777" w:rsidR="00EE7FF4" w:rsidRPr="00277F2D" w:rsidRDefault="00EE7FF4" w:rsidP="00EE7FF4">
      <w:pPr>
        <w:rPr>
          <w:rStyle w:val="StyleUnderline"/>
        </w:rPr>
      </w:pPr>
      <w:r w:rsidRPr="00277F2D">
        <w:rPr>
          <w:rStyle w:val="StyleUnderline"/>
        </w:rPr>
        <w:t xml:space="preserve">The </w:t>
      </w:r>
      <w:r w:rsidRPr="00280D72">
        <w:rPr>
          <w:rStyle w:val="StyleUnderline"/>
        </w:rPr>
        <w:t xml:space="preserve">omens for </w:t>
      </w:r>
      <w:r w:rsidRPr="00760C58">
        <w:rPr>
          <w:rStyle w:val="StyleUnderline"/>
          <w:highlight w:val="cyan"/>
        </w:rPr>
        <w:t xml:space="preserve">November 2026 are </w:t>
      </w:r>
      <w:r w:rsidRPr="00760C58">
        <w:rPr>
          <w:rStyle w:val="Emphasis"/>
          <w:highlight w:val="cyan"/>
        </w:rPr>
        <w:t>grim</w:t>
      </w:r>
      <w:r w:rsidRPr="00280D72">
        <w:rPr>
          <w:sz w:val="16"/>
        </w:rPr>
        <w:t xml:space="preserve">. History shows </w:t>
      </w:r>
      <w:r w:rsidRPr="00277F2D">
        <w:rPr>
          <w:rStyle w:val="StyleUnderline"/>
        </w:rPr>
        <w:t xml:space="preserve">the party that holds the White House always tends to suffer losses in midterm elections. </w:t>
      </w:r>
      <w:r w:rsidRPr="00760C58">
        <w:rPr>
          <w:rStyle w:val="StyleUnderline"/>
          <w:highlight w:val="cyan"/>
        </w:rPr>
        <w:t>Dem</w:t>
      </w:r>
      <w:r w:rsidRPr="00277F2D">
        <w:rPr>
          <w:rStyle w:val="StyleUnderline"/>
        </w:rPr>
        <w:t>ocrat</w:t>
      </w:r>
      <w:r w:rsidRPr="00760C58">
        <w:rPr>
          <w:rStyle w:val="StyleUnderline"/>
          <w:highlight w:val="cyan"/>
        </w:rPr>
        <w:t>s</w:t>
      </w:r>
      <w:r w:rsidRPr="00277F2D">
        <w:rPr>
          <w:rStyle w:val="StyleUnderline"/>
        </w:rPr>
        <w:t xml:space="preserve"> appear </w:t>
      </w:r>
      <w:r w:rsidRPr="00760C58">
        <w:rPr>
          <w:rStyle w:val="Emphasis"/>
          <w:highlight w:val="cyan"/>
        </w:rPr>
        <w:t>galvanised</w:t>
      </w:r>
      <w:r w:rsidRPr="00277F2D">
        <w:rPr>
          <w:rStyle w:val="StyleUnderline"/>
        </w:rPr>
        <w:t xml:space="preserve"> and </w:t>
      </w:r>
      <w:r w:rsidRPr="00277F2D">
        <w:rPr>
          <w:rStyle w:val="Emphasis"/>
        </w:rPr>
        <w:t>determined</w:t>
      </w:r>
      <w:r w:rsidRPr="00277F2D">
        <w:rPr>
          <w:rStyle w:val="StyleUnderline"/>
        </w:rPr>
        <w:t xml:space="preserve"> to curb Trump’s power. Some </w:t>
      </w:r>
      <w:r w:rsidRPr="00760C58">
        <w:rPr>
          <w:rStyle w:val="Emphasis"/>
          <w:highlight w:val="cyan"/>
        </w:rPr>
        <w:t>Republicans</w:t>
      </w:r>
      <w:r w:rsidRPr="00277F2D">
        <w:rPr>
          <w:rStyle w:val="Emphasis"/>
        </w:rPr>
        <w:t xml:space="preserve"> are </w:t>
      </w:r>
      <w:r w:rsidRPr="00760C58">
        <w:rPr>
          <w:rStyle w:val="Emphasis"/>
          <w:highlight w:val="cyan"/>
        </w:rPr>
        <w:t>already deserting</w:t>
      </w:r>
      <w:r w:rsidRPr="00277F2D">
        <w:rPr>
          <w:rStyle w:val="StyleUnderline"/>
        </w:rPr>
        <w:t xml:space="preserve"> what they may fear is a sinking ship.</w:t>
      </w:r>
    </w:p>
    <w:p w14:paraId="649B0A92" w14:textId="77777777" w:rsidR="00EE7FF4" w:rsidRPr="00277F2D" w:rsidRDefault="00EE7FF4" w:rsidP="00EE7FF4">
      <w:pPr>
        <w:rPr>
          <w:rStyle w:val="StyleUnderline"/>
        </w:rPr>
      </w:pPr>
      <w:r w:rsidRPr="00280D72">
        <w:rPr>
          <w:sz w:val="16"/>
        </w:rPr>
        <w:t xml:space="preserve">Several Republican senators have announced they will not run for re-election next year: Mitch McConnell of Kentucky, Thom Tillis of North Carolina, Joni Ernst of Iowa and Tommy Tuberville of Alabama. Meanwhile, </w:t>
      </w:r>
      <w:r w:rsidRPr="00277F2D">
        <w:rPr>
          <w:rStyle w:val="StyleUnderline"/>
        </w:rPr>
        <w:t>more than two dozen Republicans in the House of Representatives have announced they will not try to retain their seat.</w:t>
      </w:r>
    </w:p>
    <w:p w14:paraId="2AF16486" w14:textId="77777777" w:rsidR="00EE7FF4" w:rsidRPr="00280D72" w:rsidRDefault="00EE7FF4" w:rsidP="00EE7FF4">
      <w:pPr>
        <w:rPr>
          <w:sz w:val="16"/>
        </w:rPr>
      </w:pPr>
      <w:r w:rsidRPr="00280D72">
        <w:rPr>
          <w:sz w:val="16"/>
        </w:rPr>
        <w:t>Patrick Gaspard, a former assistant to Barack Obama and director of the White House office of political affairs, said: “</w:t>
      </w:r>
      <w:r w:rsidRPr="00277F2D">
        <w:rPr>
          <w:rStyle w:val="StyleUnderline"/>
        </w:rPr>
        <w:t>Trump has run out of runway on Joe Biden</w:t>
      </w:r>
      <w:r w:rsidRPr="00280D72">
        <w:rPr>
          <w:sz w:val="16"/>
        </w:rPr>
        <w:t xml:space="preserve">. </w:t>
      </w:r>
      <w:r w:rsidRPr="00277F2D">
        <w:rPr>
          <w:rStyle w:val="StyleUnderline"/>
        </w:rPr>
        <w:t>For the first few months of the presidency, he was given this allowance to blame everything that people are experiencing on Joe Biden</w:t>
      </w:r>
      <w:r w:rsidRPr="00280D72">
        <w:rPr>
          <w:sz w:val="16"/>
        </w:rPr>
        <w:t>.</w:t>
      </w:r>
    </w:p>
    <w:p w14:paraId="09AA2839" w14:textId="77777777" w:rsidR="00EE7FF4" w:rsidRPr="00280D72" w:rsidRDefault="00EE7FF4" w:rsidP="00EE7FF4">
      <w:pPr>
        <w:rPr>
          <w:sz w:val="16"/>
        </w:rPr>
      </w:pPr>
      <w:r w:rsidRPr="00280D72">
        <w:rPr>
          <w:sz w:val="16"/>
        </w:rPr>
        <w:t xml:space="preserve">“But now, </w:t>
      </w:r>
      <w:r w:rsidRPr="00760C58">
        <w:rPr>
          <w:rStyle w:val="Emphasis"/>
          <w:highlight w:val="cyan"/>
        </w:rPr>
        <w:t>by a margin of two to one</w:t>
      </w:r>
      <w:r w:rsidRPr="00280D72">
        <w:rPr>
          <w:sz w:val="16"/>
          <w:highlight w:val="cyan"/>
        </w:rPr>
        <w:t xml:space="preserve">, </w:t>
      </w:r>
      <w:r w:rsidRPr="00760C58">
        <w:rPr>
          <w:rStyle w:val="StyleUnderline"/>
          <w:highlight w:val="cyan"/>
        </w:rPr>
        <w:t>voters hold Trump</w:t>
      </w:r>
      <w:r w:rsidRPr="00277F2D">
        <w:rPr>
          <w:rStyle w:val="StyleUnderline"/>
        </w:rPr>
        <w:t xml:space="preserve"> rather than Biden </w:t>
      </w:r>
      <w:r w:rsidRPr="00760C58">
        <w:rPr>
          <w:rStyle w:val="StyleUnderline"/>
          <w:highlight w:val="cyan"/>
        </w:rPr>
        <w:t>responsible for the</w:t>
      </w:r>
      <w:r w:rsidRPr="00277F2D">
        <w:rPr>
          <w:rStyle w:val="StyleUnderline"/>
        </w:rPr>
        <w:t xml:space="preserve"> outcomes in the </w:t>
      </w:r>
      <w:r w:rsidRPr="00760C58">
        <w:rPr>
          <w:rStyle w:val="StyleUnderline"/>
          <w:highlight w:val="cyan"/>
        </w:rPr>
        <w:t>econ</w:t>
      </w:r>
      <w:r w:rsidRPr="00277F2D">
        <w:rPr>
          <w:rStyle w:val="StyleUnderline"/>
        </w:rPr>
        <w:t xml:space="preserve">omy and </w:t>
      </w:r>
      <w:r w:rsidRPr="00760C58">
        <w:rPr>
          <w:rStyle w:val="StyleUnderline"/>
          <w:highlight w:val="cyan"/>
        </w:rPr>
        <w:t>that’s</w:t>
      </w:r>
      <w:r w:rsidRPr="00277F2D">
        <w:rPr>
          <w:rStyle w:val="StyleUnderline"/>
        </w:rPr>
        <w:t xml:space="preserve"> got to be pretty </w:t>
      </w:r>
      <w:r w:rsidRPr="00760C58">
        <w:rPr>
          <w:rStyle w:val="StyleUnderline"/>
          <w:highlight w:val="cyan"/>
        </w:rPr>
        <w:t>scary for</w:t>
      </w:r>
      <w:r w:rsidRPr="00280D72">
        <w:rPr>
          <w:sz w:val="16"/>
        </w:rPr>
        <w:t xml:space="preserve"> [House speaker] Mike </w:t>
      </w:r>
      <w:r w:rsidRPr="00760C58">
        <w:rPr>
          <w:rStyle w:val="Emphasis"/>
          <w:highlight w:val="cyan"/>
        </w:rPr>
        <w:t>Johnson</w:t>
      </w:r>
      <w:r w:rsidRPr="00280D72">
        <w:rPr>
          <w:sz w:val="16"/>
        </w:rPr>
        <w:t xml:space="preserve"> and company.”</w:t>
      </w:r>
    </w:p>
    <w:p w14:paraId="5FD5C761" w14:textId="77777777" w:rsidR="00EE7FF4" w:rsidRPr="00280D72" w:rsidRDefault="00EE7FF4" w:rsidP="00EE7FF4">
      <w:pPr>
        <w:rPr>
          <w:sz w:val="16"/>
        </w:rPr>
      </w:pPr>
      <w:r w:rsidRPr="00280D72">
        <w:rPr>
          <w:sz w:val="16"/>
        </w:rPr>
        <w:t xml:space="preserve">Gaspard, now a distinguished senior fellow at the Center for American Progress thinktank in Washington, added: “I would place the </w:t>
      </w:r>
      <w:r w:rsidRPr="00277F2D">
        <w:rPr>
          <w:rStyle w:val="StyleUnderline"/>
        </w:rPr>
        <w:t xml:space="preserve">odds at 70% that </w:t>
      </w:r>
      <w:r w:rsidRPr="00760C58">
        <w:rPr>
          <w:rStyle w:val="StyleUnderline"/>
          <w:highlight w:val="cyan"/>
        </w:rPr>
        <w:t>Dem</w:t>
      </w:r>
      <w:r w:rsidRPr="00277F2D">
        <w:rPr>
          <w:rStyle w:val="StyleUnderline"/>
        </w:rPr>
        <w:t>ocrat</w:t>
      </w:r>
      <w:r w:rsidRPr="00760C58">
        <w:rPr>
          <w:rStyle w:val="StyleUnderline"/>
          <w:highlight w:val="cyan"/>
        </w:rPr>
        <w:t>s</w:t>
      </w:r>
      <w:r w:rsidRPr="00277F2D">
        <w:rPr>
          <w:rStyle w:val="StyleUnderline"/>
        </w:rPr>
        <w:t xml:space="preserve"> are </w:t>
      </w:r>
      <w:r w:rsidRPr="00760C58">
        <w:rPr>
          <w:rStyle w:val="StyleUnderline"/>
          <w:highlight w:val="cyan"/>
        </w:rPr>
        <w:t xml:space="preserve">going to recapture the House in a </w:t>
      </w:r>
      <w:r w:rsidRPr="00760C58">
        <w:rPr>
          <w:rStyle w:val="Emphasis"/>
          <w:highlight w:val="cyan"/>
        </w:rPr>
        <w:t>massive tsunami.</w:t>
      </w:r>
      <w:r w:rsidRPr="00280D72">
        <w:rPr>
          <w:sz w:val="16"/>
        </w:rPr>
        <w:t xml:space="preserve"> </w:t>
      </w:r>
      <w:r w:rsidRPr="00760C58">
        <w:rPr>
          <w:rStyle w:val="StyleUnderline"/>
          <w:highlight w:val="cyan"/>
        </w:rPr>
        <w:t>Republicans are losing</w:t>
      </w:r>
      <w:r w:rsidRPr="00277F2D">
        <w:rPr>
          <w:rStyle w:val="StyleUnderline"/>
        </w:rPr>
        <w:t xml:space="preserve"> every moment they’re talking about something other than the economy and Donald </w:t>
      </w:r>
      <w:r w:rsidRPr="00760C58">
        <w:rPr>
          <w:rStyle w:val="StyleUnderline"/>
          <w:highlight w:val="cyan"/>
        </w:rPr>
        <w:t xml:space="preserve">Trump </w:t>
      </w:r>
      <w:r w:rsidRPr="00760C58">
        <w:rPr>
          <w:rStyle w:val="Emphasis"/>
          <w:highlight w:val="cyan"/>
        </w:rPr>
        <w:t>forces</w:t>
      </w:r>
      <w:r w:rsidRPr="00760C58">
        <w:rPr>
          <w:rStyle w:val="StyleUnderline"/>
          <w:highlight w:val="cyan"/>
        </w:rPr>
        <w:t xml:space="preserve"> them to talk about </w:t>
      </w:r>
      <w:r w:rsidRPr="00760C58">
        <w:rPr>
          <w:rStyle w:val="Emphasis"/>
          <w:highlight w:val="cyan"/>
        </w:rPr>
        <w:t>anything but the econ</w:t>
      </w:r>
      <w:r w:rsidRPr="00277F2D">
        <w:rPr>
          <w:rStyle w:val="Emphasis"/>
        </w:rPr>
        <w:t>omy</w:t>
      </w:r>
      <w:r w:rsidRPr="00280D72">
        <w:rPr>
          <w:sz w:val="16"/>
        </w:rPr>
        <w:t>.”</w:t>
      </w:r>
    </w:p>
    <w:p w14:paraId="274EC8AE" w14:textId="77777777" w:rsidR="00EE7FF4" w:rsidRPr="00280D72" w:rsidRDefault="00EE7FF4" w:rsidP="00EE7FF4">
      <w:pPr>
        <w:rPr>
          <w:b/>
          <w:bCs/>
          <w:sz w:val="16"/>
        </w:rPr>
      </w:pPr>
    </w:p>
    <w:p w14:paraId="14757908" w14:textId="77777777" w:rsidR="00EE7FF4" w:rsidRPr="00760C58" w:rsidRDefault="00EE7FF4" w:rsidP="00EE7FF4">
      <w:pPr>
        <w:pStyle w:val="Heading4"/>
        <w:rPr>
          <w:b w:val="0"/>
          <w:bCs/>
        </w:rPr>
      </w:pPr>
      <w:r w:rsidRPr="00760C58">
        <w:rPr>
          <w:u w:val="single"/>
        </w:rPr>
        <w:t>Because</w:t>
      </w:r>
      <w:r>
        <w:t xml:space="preserve"> of other issues—Trump’s approval, healthcare, affordability, and historical trends. </w:t>
      </w:r>
      <w:r>
        <w:rPr>
          <w:b w:val="0"/>
          <w:bCs/>
        </w:rPr>
        <w:t xml:space="preserve">Those </w:t>
      </w:r>
      <w:r>
        <w:rPr>
          <w:b w:val="0"/>
          <w:bCs/>
          <w:u w:val="single"/>
        </w:rPr>
        <w:t>outweigh</w:t>
      </w:r>
      <w:r>
        <w:rPr>
          <w:b w:val="0"/>
          <w:bCs/>
        </w:rPr>
        <w:t xml:space="preserve"> the aff.</w:t>
      </w:r>
    </w:p>
    <w:p w14:paraId="79B0D5C2" w14:textId="77777777" w:rsidR="00EE7FF4" w:rsidRDefault="00EE7FF4" w:rsidP="00EE7FF4">
      <w:r>
        <w:rPr>
          <w:rStyle w:val="Style13ptBold"/>
        </w:rPr>
        <w:t xml:space="preserve">Morgan 12/19 </w:t>
      </w:r>
      <w:r>
        <w:t>[David Morgan, "Republicans risk moderates, US House majority, with no healthcare extension," 12/19/25, Reuters, https://www.reuters.com/world/us/republicans-risk-moderates-us-house-majority-with-no-healthcare-extension-2025-12-19/]</w:t>
      </w:r>
    </w:p>
    <w:p w14:paraId="100579FA" w14:textId="77777777" w:rsidR="00EE7FF4" w:rsidRPr="00760C58" w:rsidRDefault="00EE7FF4" w:rsidP="00EE7FF4">
      <w:pPr>
        <w:rPr>
          <w:rStyle w:val="StyleUnderline"/>
        </w:rPr>
      </w:pPr>
      <w:r w:rsidRPr="00280D72">
        <w:rPr>
          <w:rStyle w:val="StyleUnderline"/>
          <w:highlight w:val="cyan"/>
        </w:rPr>
        <w:t>Republican</w:t>
      </w:r>
      <w:r w:rsidRPr="00280D72">
        <w:rPr>
          <w:rStyle w:val="StyleUnderline"/>
        </w:rPr>
        <w:t xml:space="preserve"> </w:t>
      </w:r>
      <w:r w:rsidRPr="00280D72">
        <w:rPr>
          <w:rStyle w:val="StyleUnderline"/>
          <w:highlight w:val="cyan"/>
        </w:rPr>
        <w:t>worries</w:t>
      </w:r>
      <w:r w:rsidRPr="00280D72">
        <w:rPr>
          <w:rStyle w:val="StyleUnderline"/>
        </w:rPr>
        <w:t xml:space="preserve"> about losing their majority</w:t>
      </w:r>
      <w:r w:rsidRPr="00760C58">
        <w:rPr>
          <w:rStyle w:val="StyleUnderline"/>
        </w:rPr>
        <w:t xml:space="preserve"> in the U.S. House of Representatives next year</w:t>
      </w:r>
      <w:r w:rsidRPr="00280D72">
        <w:rPr>
          <w:sz w:val="16"/>
        </w:rPr>
        <w:t xml:space="preserve"> </w:t>
      </w:r>
      <w:r w:rsidRPr="00280D72">
        <w:rPr>
          <w:rStyle w:val="Emphasis"/>
          <w:highlight w:val="cyan"/>
        </w:rPr>
        <w:t>erupted</w:t>
      </w:r>
      <w:r w:rsidRPr="00280D72">
        <w:rPr>
          <w:sz w:val="16"/>
        </w:rPr>
        <w:t xml:space="preserve"> this week, when </w:t>
      </w:r>
      <w:r w:rsidRPr="00760C58">
        <w:rPr>
          <w:rStyle w:val="StyleUnderline"/>
        </w:rPr>
        <w:t xml:space="preserve">four </w:t>
      </w:r>
      <w:r w:rsidRPr="00760C58">
        <w:rPr>
          <w:rStyle w:val="StyleUnderline"/>
          <w:highlight w:val="cyan"/>
        </w:rPr>
        <w:t>moderates joined</w:t>
      </w:r>
      <w:r w:rsidRPr="00760C58">
        <w:rPr>
          <w:rStyle w:val="StyleUnderline"/>
        </w:rPr>
        <w:t xml:space="preserve"> Democrats in a </w:t>
      </w:r>
      <w:r w:rsidRPr="00760C58">
        <w:rPr>
          <w:rStyle w:val="StyleUnderline"/>
          <w:highlight w:val="cyan"/>
        </w:rPr>
        <w:t>last-ditch effort to prevent</w:t>
      </w:r>
      <w:r w:rsidRPr="00760C58">
        <w:rPr>
          <w:rStyle w:val="StyleUnderline"/>
        </w:rPr>
        <w:t xml:space="preserve"> a </w:t>
      </w:r>
      <w:r w:rsidRPr="00760C58">
        <w:rPr>
          <w:rStyle w:val="StyleUnderline"/>
          <w:highlight w:val="cyan"/>
        </w:rPr>
        <w:t>spike in healthcare</w:t>
      </w:r>
      <w:r w:rsidRPr="00760C58">
        <w:rPr>
          <w:rStyle w:val="StyleUnderline"/>
        </w:rPr>
        <w:t xml:space="preserve"> costs for 24 million Americans beginning in less than two weeks.</w:t>
      </w:r>
    </w:p>
    <w:p w14:paraId="3D252118" w14:textId="77777777" w:rsidR="00EE7FF4" w:rsidRPr="00280D72" w:rsidRDefault="00EE7FF4" w:rsidP="00EE7FF4">
      <w:pPr>
        <w:rPr>
          <w:sz w:val="16"/>
        </w:rPr>
      </w:pPr>
      <w:r w:rsidRPr="00760C58">
        <w:rPr>
          <w:rStyle w:val="StyleUnderline"/>
        </w:rPr>
        <w:t>The four</w:t>
      </w:r>
      <w:r w:rsidRPr="00280D72">
        <w:rPr>
          <w:sz w:val="16"/>
        </w:rPr>
        <w:t xml:space="preserve"> - Representatives Rob Bresnahan, Brian Fitzpatrick and Ryan Mackenzie of Pennsylvania and Mike Lawler of New York - are </w:t>
      </w:r>
      <w:r w:rsidRPr="00760C58">
        <w:rPr>
          <w:rStyle w:val="StyleUnderline"/>
        </w:rPr>
        <w:t xml:space="preserve">part of a larger group of about a dozen House Republicans who had been pushing for their own bipartisan reforms aimed at protecting constituents in </w:t>
      </w:r>
      <w:r w:rsidRPr="00760C58">
        <w:rPr>
          <w:rStyle w:val="Emphasis"/>
        </w:rPr>
        <w:t>swing districts</w:t>
      </w:r>
      <w:r w:rsidRPr="00280D72">
        <w:rPr>
          <w:sz w:val="16"/>
        </w:rPr>
        <w:t xml:space="preserve"> by extending healthcare subsidies due to expire after December 31 under the Affordable Care Act, also known as Obamacare.</w:t>
      </w:r>
    </w:p>
    <w:p w14:paraId="5473752D" w14:textId="77777777" w:rsidR="00EE7FF4" w:rsidRPr="00760C58" w:rsidRDefault="00EE7FF4" w:rsidP="00EE7FF4">
      <w:pPr>
        <w:rPr>
          <w:rStyle w:val="StyleUnderline"/>
        </w:rPr>
      </w:pPr>
      <w:r w:rsidRPr="00280D72">
        <w:rPr>
          <w:sz w:val="16"/>
        </w:rPr>
        <w:t xml:space="preserve">They represent </w:t>
      </w:r>
      <w:r w:rsidRPr="00760C58">
        <w:rPr>
          <w:rStyle w:val="Emphasis"/>
        </w:rPr>
        <w:t xml:space="preserve">a </w:t>
      </w:r>
      <w:r w:rsidRPr="00760C58">
        <w:rPr>
          <w:rStyle w:val="Emphasis"/>
          <w:highlight w:val="cyan"/>
        </w:rPr>
        <w:t>small but crucial slice of the House</w:t>
      </w:r>
      <w:r w:rsidRPr="00280D72">
        <w:rPr>
          <w:sz w:val="16"/>
        </w:rPr>
        <w:t xml:space="preserve"> -- </w:t>
      </w:r>
      <w:r w:rsidRPr="00760C58">
        <w:rPr>
          <w:rStyle w:val="StyleUnderline"/>
        </w:rPr>
        <w:t xml:space="preserve">members who represent the roughly three-dozen of the 435 seats that are </w:t>
      </w:r>
      <w:r w:rsidRPr="00760C58">
        <w:rPr>
          <w:rStyle w:val="Emphasis"/>
        </w:rPr>
        <w:t>expected to be competitive</w:t>
      </w:r>
      <w:r w:rsidRPr="00760C58">
        <w:rPr>
          <w:rStyle w:val="StyleUnderline"/>
        </w:rPr>
        <w:t xml:space="preserve"> in November's midterm elections</w:t>
      </w:r>
      <w:r w:rsidRPr="00280D72">
        <w:rPr>
          <w:sz w:val="16"/>
        </w:rPr>
        <w:t xml:space="preserve"> -- </w:t>
      </w:r>
      <w:r w:rsidRPr="00760C58">
        <w:rPr>
          <w:rStyle w:val="StyleUnderline"/>
        </w:rPr>
        <w:t>which will determine whether President Donald Trump's Republicans hold their majority or Democrats seize it.</w:t>
      </w:r>
    </w:p>
    <w:p w14:paraId="6C6328EB" w14:textId="77777777" w:rsidR="00EE7FF4" w:rsidRPr="00280D72" w:rsidRDefault="00EE7FF4" w:rsidP="00EE7FF4">
      <w:pPr>
        <w:rPr>
          <w:sz w:val="16"/>
        </w:rPr>
      </w:pPr>
      <w:r w:rsidRPr="00760C58">
        <w:rPr>
          <w:rStyle w:val="StyleUnderline"/>
        </w:rPr>
        <w:t xml:space="preserve">But they were </w:t>
      </w:r>
      <w:r w:rsidRPr="00760C58">
        <w:rPr>
          <w:rStyle w:val="StyleUnderline"/>
          <w:highlight w:val="cyan"/>
        </w:rPr>
        <w:t>unable to reach agreement</w:t>
      </w:r>
      <w:r w:rsidRPr="00760C58">
        <w:rPr>
          <w:rStyle w:val="StyleUnderline"/>
        </w:rPr>
        <w:t xml:space="preserve"> with Republican leaders</w:t>
      </w:r>
      <w:r w:rsidRPr="00280D72">
        <w:rPr>
          <w:sz w:val="16"/>
        </w:rPr>
        <w:t>, who sought conservative restrictions that lawmakers found unpalatable.</w:t>
      </w:r>
    </w:p>
    <w:p w14:paraId="3325BCF4" w14:textId="77777777" w:rsidR="00EE7FF4" w:rsidRPr="00280D72" w:rsidRDefault="00EE7FF4" w:rsidP="00EE7FF4">
      <w:pPr>
        <w:rPr>
          <w:sz w:val="16"/>
        </w:rPr>
      </w:pPr>
      <w:r w:rsidRPr="00280D72">
        <w:rPr>
          <w:sz w:val="16"/>
        </w:rPr>
        <w:t>"We wanted an up or down vote," said Lawler, who faces a toss-up election in his district just north of New York City. "Unfortunately, leadership found every way not to let that happen. And so, we were left with no choice but to sign the clean three-year (Democratic) extension and force a vote."</w:t>
      </w:r>
    </w:p>
    <w:p w14:paraId="49CEA09A" w14:textId="77777777" w:rsidR="00EE7FF4" w:rsidRPr="00760C58" w:rsidRDefault="00EE7FF4" w:rsidP="00EE7FF4">
      <w:pPr>
        <w:rPr>
          <w:rStyle w:val="StyleUnderline"/>
        </w:rPr>
      </w:pPr>
      <w:r w:rsidRPr="00760C58">
        <w:rPr>
          <w:rStyle w:val="StyleUnderline"/>
          <w:highlight w:val="cyan"/>
        </w:rPr>
        <w:t>Republicans</w:t>
      </w:r>
      <w:r w:rsidRPr="00760C58">
        <w:rPr>
          <w:rStyle w:val="StyleUnderline"/>
        </w:rPr>
        <w:t xml:space="preserve"> are already </w:t>
      </w:r>
      <w:r w:rsidRPr="00760C58">
        <w:rPr>
          <w:rStyle w:val="Emphasis"/>
          <w:highlight w:val="cyan"/>
        </w:rPr>
        <w:t>facing election headwinds</w:t>
      </w:r>
      <w:r w:rsidRPr="00280D72">
        <w:rPr>
          <w:sz w:val="16"/>
        </w:rPr>
        <w:t xml:space="preserve">, </w:t>
      </w:r>
      <w:r w:rsidRPr="00760C58">
        <w:rPr>
          <w:rStyle w:val="StyleUnderline"/>
        </w:rPr>
        <w:t xml:space="preserve">given </w:t>
      </w:r>
      <w:r w:rsidRPr="00760C58">
        <w:rPr>
          <w:rStyle w:val="StyleUnderline"/>
          <w:highlight w:val="cyan"/>
        </w:rPr>
        <w:t xml:space="preserve">Trump's slumping </w:t>
      </w:r>
      <w:r w:rsidRPr="00760C58">
        <w:rPr>
          <w:rStyle w:val="Emphasis"/>
          <w:highlight w:val="cyan"/>
        </w:rPr>
        <w:t>approval ratings</w:t>
      </w:r>
      <w:r w:rsidRPr="00760C58">
        <w:rPr>
          <w:rStyle w:val="StyleUnderline"/>
        </w:rPr>
        <w:t xml:space="preserve">, public </w:t>
      </w:r>
      <w:r w:rsidRPr="00760C58">
        <w:rPr>
          <w:rStyle w:val="StyleUnderline"/>
          <w:highlight w:val="cyan"/>
        </w:rPr>
        <w:t xml:space="preserve">discontent over </w:t>
      </w:r>
      <w:r w:rsidRPr="00760C58">
        <w:rPr>
          <w:rStyle w:val="Emphasis"/>
        </w:rPr>
        <w:t xml:space="preserve">rising </w:t>
      </w:r>
      <w:r w:rsidRPr="00760C58">
        <w:rPr>
          <w:rStyle w:val="Emphasis"/>
          <w:highlight w:val="cyan"/>
        </w:rPr>
        <w:t>prices</w:t>
      </w:r>
      <w:r w:rsidRPr="00760C58">
        <w:rPr>
          <w:rStyle w:val="StyleUnderline"/>
        </w:rPr>
        <w:t xml:space="preserve"> </w:t>
      </w:r>
      <w:r w:rsidRPr="00760C58">
        <w:rPr>
          <w:rStyle w:val="StyleUnderline"/>
          <w:highlight w:val="cyan"/>
        </w:rPr>
        <w:t>and a</w:t>
      </w:r>
      <w:r w:rsidRPr="00760C58">
        <w:rPr>
          <w:rStyle w:val="StyleUnderline"/>
        </w:rPr>
        <w:t xml:space="preserve"> political </w:t>
      </w:r>
      <w:r w:rsidRPr="00760C58">
        <w:rPr>
          <w:rStyle w:val="StyleUnderline"/>
          <w:highlight w:val="cyan"/>
        </w:rPr>
        <w:t>cycle that</w:t>
      </w:r>
      <w:r w:rsidRPr="00760C58">
        <w:rPr>
          <w:rStyle w:val="StyleUnderline"/>
        </w:rPr>
        <w:t xml:space="preserve"> often </w:t>
      </w:r>
      <w:r w:rsidRPr="00760C58">
        <w:rPr>
          <w:rStyle w:val="Emphasis"/>
          <w:highlight w:val="cyan"/>
        </w:rPr>
        <w:t>punishes the party of the</w:t>
      </w:r>
      <w:r w:rsidRPr="00760C58">
        <w:rPr>
          <w:rStyle w:val="Emphasis"/>
        </w:rPr>
        <w:t xml:space="preserve"> sitting </w:t>
      </w:r>
      <w:r w:rsidRPr="00760C58">
        <w:rPr>
          <w:rStyle w:val="Emphasis"/>
          <w:highlight w:val="cyan"/>
        </w:rPr>
        <w:t>president</w:t>
      </w:r>
      <w:r w:rsidRPr="00760C58">
        <w:rPr>
          <w:rStyle w:val="StyleUnderline"/>
        </w:rPr>
        <w:t>, according to independent analysts.</w:t>
      </w:r>
    </w:p>
    <w:p w14:paraId="16F4041F" w14:textId="77777777" w:rsidR="00EE7FF4" w:rsidRPr="00280D72" w:rsidRDefault="00EE7FF4" w:rsidP="00EE7FF4">
      <w:pPr>
        <w:rPr>
          <w:sz w:val="16"/>
        </w:rPr>
      </w:pPr>
      <w:r w:rsidRPr="00760C58">
        <w:rPr>
          <w:rStyle w:val="StyleUnderline"/>
        </w:rPr>
        <w:t>Trump's party is pushing hard to overcome that historic pattern</w:t>
      </w:r>
      <w:r w:rsidRPr="00280D72">
        <w:rPr>
          <w:sz w:val="16"/>
        </w:rPr>
        <w:t>, including by launching a campaign to redraw congressional districts in Republican-controlled states in their favor, a move that Democrats are scrambling to counter.</w:t>
      </w:r>
    </w:p>
    <w:p w14:paraId="2A4EDA60" w14:textId="77777777" w:rsidR="00EE7FF4" w:rsidRPr="00280D72" w:rsidRDefault="00EE7FF4" w:rsidP="00EE7FF4">
      <w:pPr>
        <w:rPr>
          <w:sz w:val="16"/>
        </w:rPr>
      </w:pPr>
      <w:r w:rsidRPr="00280D72">
        <w:rPr>
          <w:sz w:val="16"/>
        </w:rPr>
        <w:t>SUBSIDIES EXPIRING</w:t>
      </w:r>
    </w:p>
    <w:p w14:paraId="2E1C68CC" w14:textId="77777777" w:rsidR="00EE7FF4" w:rsidRPr="00280D72" w:rsidRDefault="00EE7FF4" w:rsidP="00EE7FF4">
      <w:pPr>
        <w:rPr>
          <w:sz w:val="16"/>
        </w:rPr>
      </w:pPr>
      <w:r w:rsidRPr="00760C58">
        <w:rPr>
          <w:rStyle w:val="StyleUnderline"/>
        </w:rPr>
        <w:t xml:space="preserve">Moderate </w:t>
      </w:r>
      <w:r w:rsidRPr="00760C58">
        <w:rPr>
          <w:rStyle w:val="StyleUnderline"/>
          <w:highlight w:val="cyan"/>
        </w:rPr>
        <w:t>House Republicans</w:t>
      </w:r>
      <w:r w:rsidRPr="00280D72">
        <w:rPr>
          <w:sz w:val="16"/>
        </w:rPr>
        <w:t xml:space="preserve">, critical to Republican control on Capitol Hill, </w:t>
      </w:r>
      <w:r w:rsidRPr="00760C58">
        <w:rPr>
          <w:rStyle w:val="Emphasis"/>
          <w:highlight w:val="cyan"/>
        </w:rPr>
        <w:t>face heightened risks</w:t>
      </w:r>
      <w:r w:rsidRPr="00280D72">
        <w:rPr>
          <w:sz w:val="16"/>
        </w:rPr>
        <w:t xml:space="preserve"> </w:t>
      </w:r>
      <w:r w:rsidRPr="00760C58">
        <w:rPr>
          <w:rStyle w:val="StyleUnderline"/>
        </w:rPr>
        <w:t>with Congress unable to extend the healthcare subsidies</w:t>
      </w:r>
      <w:r w:rsidRPr="00280D72">
        <w:rPr>
          <w:sz w:val="16"/>
        </w:rPr>
        <w:t xml:space="preserve"> and cut short a dramatic rise in private health insurance premiums for Affordable Care Act beneficiaries beginning on January 1.</w:t>
      </w:r>
    </w:p>
    <w:p w14:paraId="12ED1E5F" w14:textId="77777777" w:rsidR="00EE7FF4" w:rsidRPr="00280D72" w:rsidRDefault="00EE7FF4" w:rsidP="00EE7FF4">
      <w:pPr>
        <w:rPr>
          <w:sz w:val="16"/>
        </w:rPr>
      </w:pPr>
      <w:r w:rsidRPr="00280D72">
        <w:rPr>
          <w:sz w:val="16"/>
        </w:rPr>
        <w:t xml:space="preserve">"In the event of a Blue wave next year, the </w:t>
      </w:r>
      <w:r w:rsidRPr="00760C58">
        <w:rPr>
          <w:rStyle w:val="StyleUnderline"/>
          <w:highlight w:val="cyan"/>
        </w:rPr>
        <w:t>members in the competitive seats</w:t>
      </w:r>
      <w:r w:rsidRPr="00760C58">
        <w:rPr>
          <w:rStyle w:val="StyleUnderline"/>
        </w:rPr>
        <w:t xml:space="preserve"> are the ones who are going to </w:t>
      </w:r>
      <w:r w:rsidRPr="00760C58">
        <w:rPr>
          <w:rStyle w:val="StyleUnderline"/>
          <w:highlight w:val="cyan"/>
        </w:rPr>
        <w:t>pay the price</w:t>
      </w:r>
      <w:r w:rsidRPr="00280D72">
        <w:rPr>
          <w:sz w:val="16"/>
        </w:rPr>
        <w:t>, even if they're the ones who want to restore these Obamacare subsidies," said Kyle Kondik, a political analyst at the University of Virginia Center for Politics.</w:t>
      </w:r>
    </w:p>
    <w:p w14:paraId="2DB2E832" w14:textId="77777777" w:rsidR="00EE7FF4" w:rsidRPr="00280D72" w:rsidRDefault="00EE7FF4" w:rsidP="00EE7FF4">
      <w:pPr>
        <w:rPr>
          <w:sz w:val="16"/>
        </w:rPr>
      </w:pPr>
      <w:r w:rsidRPr="00280D72">
        <w:rPr>
          <w:sz w:val="16"/>
        </w:rPr>
        <w:t>"They want to at least be able to go on record and say, 'Hey, I voted to extend these subsidies'," Kondik added.</w:t>
      </w:r>
    </w:p>
    <w:p w14:paraId="43829D28" w14:textId="77777777" w:rsidR="00EE7FF4" w:rsidRPr="00280D72" w:rsidRDefault="00EE7FF4" w:rsidP="00EE7FF4">
      <w:pPr>
        <w:rPr>
          <w:sz w:val="16"/>
        </w:rPr>
      </w:pPr>
      <w:r w:rsidRPr="00280D72">
        <w:rPr>
          <w:sz w:val="16"/>
        </w:rPr>
        <w:t>The bill from House Democratic leader Hakeem Jeffries that moderates signed onto has already failed in the Senate.</w:t>
      </w:r>
    </w:p>
    <w:p w14:paraId="04D3DCF4" w14:textId="77777777" w:rsidR="00EE7FF4" w:rsidRPr="00280D72" w:rsidRDefault="00EE7FF4" w:rsidP="00EE7FF4">
      <w:pPr>
        <w:rPr>
          <w:sz w:val="16"/>
        </w:rPr>
      </w:pPr>
      <w:r w:rsidRPr="00280D72">
        <w:rPr>
          <w:sz w:val="16"/>
        </w:rPr>
        <w:t>Moderates hope House approval will spur a bipartisan compromise that can pass both chambers, which analysts say would help people facing skyrocketing health insurance premiums. But there is no guarantee of agreement on an issue that has eluded lawmakers for months, and healthcare costs will begin rising before the vote can be held.</w:t>
      </w:r>
    </w:p>
    <w:p w14:paraId="4ED032D0" w14:textId="77777777" w:rsidR="00EE7FF4" w:rsidRPr="00280D72" w:rsidRDefault="00EE7FF4" w:rsidP="00EE7FF4">
      <w:pPr>
        <w:rPr>
          <w:sz w:val="16"/>
        </w:rPr>
      </w:pPr>
      <w:r w:rsidRPr="00280D72">
        <w:rPr>
          <w:sz w:val="16"/>
        </w:rPr>
        <w:t>HOUSE PASSES PARTISAN BILL</w:t>
      </w:r>
    </w:p>
    <w:p w14:paraId="243A3BEB" w14:textId="77777777" w:rsidR="00EE7FF4" w:rsidRPr="00280D72" w:rsidRDefault="00EE7FF4" w:rsidP="00EE7FF4">
      <w:pPr>
        <w:rPr>
          <w:sz w:val="16"/>
        </w:rPr>
      </w:pPr>
      <w:r w:rsidRPr="00280D72">
        <w:rPr>
          <w:sz w:val="16"/>
        </w:rPr>
        <w:t>The House instead passed a partisan healthcare bill that aims to lower premiums for some people while reducing overall subsidies and raising premiums for others, starting January 2027, two months after the November election.</w:t>
      </w:r>
    </w:p>
    <w:p w14:paraId="69195E7D" w14:textId="77777777" w:rsidR="00EE7FF4" w:rsidRPr="00280D72" w:rsidRDefault="00EE7FF4" w:rsidP="00EE7FF4">
      <w:pPr>
        <w:rPr>
          <w:sz w:val="16"/>
        </w:rPr>
      </w:pPr>
      <w:r w:rsidRPr="00280D72">
        <w:rPr>
          <w:sz w:val="16"/>
        </w:rPr>
        <w:t>House Speaker Mike Johnson, who maintains that he worked to get moderates a vote on their legislation, denied that they could be more vulnerable to Democrats in the midterms after the ACA subsidies expire.</w:t>
      </w:r>
    </w:p>
    <w:p w14:paraId="0D4AE37D" w14:textId="77777777" w:rsidR="00EE7FF4" w:rsidRPr="00280D72" w:rsidRDefault="00EE7FF4" w:rsidP="00EE7FF4">
      <w:pPr>
        <w:rPr>
          <w:sz w:val="16"/>
        </w:rPr>
      </w:pPr>
      <w:r w:rsidRPr="00280D72">
        <w:rPr>
          <w:sz w:val="16"/>
        </w:rPr>
        <w:t>"These are extraordinary people. They know how to run campaigns, and they're going to have a great record to run on," Johnson told Reuters, adding that Republicans would vote on more legislation next year aimed at lowering healthcare costs.</w:t>
      </w:r>
    </w:p>
    <w:p w14:paraId="0D05F27A" w14:textId="77777777" w:rsidR="00EE7FF4" w:rsidRPr="00280D72" w:rsidRDefault="00EE7FF4" w:rsidP="00EE7FF4">
      <w:pPr>
        <w:rPr>
          <w:sz w:val="16"/>
        </w:rPr>
      </w:pPr>
      <w:r w:rsidRPr="00280D72">
        <w:rPr>
          <w:sz w:val="16"/>
        </w:rPr>
        <w:t>Republican moderates have been unwilling to talk about their drive to extend ACA subsidies in terms of their own reelection prospects.</w:t>
      </w:r>
    </w:p>
    <w:p w14:paraId="3833F169" w14:textId="77777777" w:rsidR="00EE7FF4" w:rsidRPr="00280D72" w:rsidRDefault="00EE7FF4" w:rsidP="00EE7FF4">
      <w:pPr>
        <w:rPr>
          <w:sz w:val="16"/>
        </w:rPr>
      </w:pPr>
      <w:r w:rsidRPr="00280D72">
        <w:rPr>
          <w:sz w:val="16"/>
        </w:rPr>
        <w:t>"We have a healthcare problem we have to fix. That's all I care about. The politics will take care of themselves," said Fitzpatrick, whose Pennsylvania district was won by Democrat Kamala Harris in the 2024 presidential election, according to the Ballotpedia website.</w:t>
      </w:r>
    </w:p>
    <w:p w14:paraId="3BC120BC" w14:textId="77777777" w:rsidR="00EE7FF4" w:rsidRPr="00280D72" w:rsidRDefault="00EE7FF4" w:rsidP="00EE7FF4">
      <w:pPr>
        <w:rPr>
          <w:sz w:val="16"/>
        </w:rPr>
      </w:pPr>
      <w:r w:rsidRPr="00280D72">
        <w:rPr>
          <w:sz w:val="16"/>
        </w:rPr>
        <w:t>Democrats, who view rising healthcare costs as the centerpiece of a powerful campaign issue on affordability, hope to take full advantage of the Republican-controlled Congress' inaction on ACA subsidies, potentially repeating their victory in 2018 when they used Republican efforts to repeal Obamacare as an issue to capture the House.</w:t>
      </w:r>
    </w:p>
    <w:p w14:paraId="7B11B318" w14:textId="77777777" w:rsidR="00EE7FF4" w:rsidRPr="00280D72" w:rsidRDefault="00EE7FF4" w:rsidP="00EE7FF4">
      <w:pPr>
        <w:rPr>
          <w:sz w:val="16"/>
        </w:rPr>
      </w:pPr>
      <w:r w:rsidRPr="00280D72">
        <w:rPr>
          <w:sz w:val="16"/>
        </w:rPr>
        <w:t>Trump appeared to cement the fate of ACA subsidies on Wednesday, by backing a Republican proposal to send cash directly to the public to offset the cost of health insurance, rather than to insurance companies, in a rare evening address.</w:t>
      </w:r>
    </w:p>
    <w:p w14:paraId="7110A803" w14:textId="77777777" w:rsidR="00EE7FF4" w:rsidRPr="00280D72" w:rsidRDefault="00EE7FF4" w:rsidP="00EE7FF4">
      <w:pPr>
        <w:rPr>
          <w:sz w:val="16"/>
        </w:rPr>
      </w:pPr>
      <w:r w:rsidRPr="00280D72">
        <w:rPr>
          <w:sz w:val="16"/>
        </w:rPr>
        <w:t>'MORE POTENT ISSUE' THAN IN 2018 MIDTERMS</w:t>
      </w:r>
    </w:p>
    <w:p w14:paraId="270A6484" w14:textId="77777777" w:rsidR="00EE7FF4" w:rsidRPr="00280D72" w:rsidRDefault="00EE7FF4" w:rsidP="00EE7FF4">
      <w:pPr>
        <w:rPr>
          <w:sz w:val="16"/>
        </w:rPr>
      </w:pPr>
      <w:r w:rsidRPr="00280D72">
        <w:rPr>
          <w:sz w:val="16"/>
        </w:rPr>
        <w:t xml:space="preserve">Democrats will try to blame Republicans for cuts to Medicaid under Trump's tax cut and spending bill as well as spiraling </w:t>
      </w:r>
      <w:r w:rsidRPr="00760C58">
        <w:rPr>
          <w:rStyle w:val="Emphasis"/>
          <w:highlight w:val="cyan"/>
        </w:rPr>
        <w:t>health insurance</w:t>
      </w:r>
      <w:r w:rsidRPr="00280D72">
        <w:rPr>
          <w:sz w:val="16"/>
        </w:rPr>
        <w:t xml:space="preserve"> costs that result from the loss of ACA subsidies.</w:t>
      </w:r>
    </w:p>
    <w:p w14:paraId="54BEE54F" w14:textId="77777777" w:rsidR="00EE7FF4" w:rsidRPr="00280D72" w:rsidRDefault="00EE7FF4" w:rsidP="00EE7FF4">
      <w:pPr>
        <w:rPr>
          <w:sz w:val="16"/>
        </w:rPr>
      </w:pPr>
      <w:r w:rsidRPr="00280D72">
        <w:rPr>
          <w:sz w:val="16"/>
        </w:rPr>
        <w:t>"</w:t>
      </w:r>
      <w:r w:rsidRPr="00760C58">
        <w:rPr>
          <w:rStyle w:val="StyleUnderline"/>
          <w:highlight w:val="cyan"/>
        </w:rPr>
        <w:t>Between</w:t>
      </w:r>
      <w:r w:rsidRPr="00760C58">
        <w:rPr>
          <w:rStyle w:val="StyleUnderline"/>
        </w:rPr>
        <w:t xml:space="preserve"> the </w:t>
      </w:r>
      <w:r w:rsidRPr="00760C58">
        <w:rPr>
          <w:rStyle w:val="StyleUnderline"/>
          <w:highlight w:val="cyan"/>
        </w:rPr>
        <w:t>Medicaid</w:t>
      </w:r>
      <w:r w:rsidRPr="00760C58">
        <w:rPr>
          <w:rStyle w:val="StyleUnderline"/>
        </w:rPr>
        <w:t xml:space="preserve"> changes and the impending </w:t>
      </w:r>
      <w:r w:rsidRPr="00760C58">
        <w:rPr>
          <w:rStyle w:val="StyleUnderline"/>
          <w:highlight w:val="cyan"/>
        </w:rPr>
        <w:t>premium spikes</w:t>
      </w:r>
      <w:r w:rsidRPr="00760C58">
        <w:rPr>
          <w:rStyle w:val="StyleUnderline"/>
        </w:rPr>
        <w:t xml:space="preserve">, I think </w:t>
      </w:r>
      <w:r w:rsidRPr="00760C58">
        <w:rPr>
          <w:rStyle w:val="StyleUnderline"/>
          <w:highlight w:val="cyan"/>
        </w:rPr>
        <w:t xml:space="preserve">that's a </w:t>
      </w:r>
      <w:r w:rsidRPr="00760C58">
        <w:rPr>
          <w:rStyle w:val="Emphasis"/>
          <w:highlight w:val="cyan"/>
        </w:rPr>
        <w:t>more potent issue</w:t>
      </w:r>
      <w:r w:rsidRPr="00760C58">
        <w:rPr>
          <w:rStyle w:val="StyleUnderline"/>
          <w:highlight w:val="cyan"/>
        </w:rPr>
        <w:t xml:space="preserve"> than</w:t>
      </w:r>
      <w:r w:rsidRPr="00760C58">
        <w:rPr>
          <w:rStyle w:val="StyleUnderline"/>
        </w:rPr>
        <w:t xml:space="preserve"> was the case </w:t>
      </w:r>
      <w:r w:rsidRPr="00760C58">
        <w:rPr>
          <w:rStyle w:val="StyleUnderline"/>
          <w:highlight w:val="cyan"/>
        </w:rPr>
        <w:t xml:space="preserve">in </w:t>
      </w:r>
      <w:r w:rsidRPr="00760C58">
        <w:rPr>
          <w:rStyle w:val="Emphasis"/>
          <w:highlight w:val="cyan"/>
        </w:rPr>
        <w:t>2018</w:t>
      </w:r>
      <w:r w:rsidRPr="00280D72">
        <w:rPr>
          <w:sz w:val="16"/>
        </w:rPr>
        <w:t>," said Charlie Dent, a former Republican congressman who now heads the Aspen Institute's congressional program.</w:t>
      </w:r>
    </w:p>
    <w:p w14:paraId="3A6FDADF" w14:textId="77777777" w:rsidR="00EE7FF4" w:rsidRPr="00760C58" w:rsidRDefault="00EE7FF4" w:rsidP="00EE7FF4">
      <w:pPr>
        <w:rPr>
          <w:rStyle w:val="StyleUnderline"/>
        </w:rPr>
      </w:pPr>
      <w:r w:rsidRPr="00280D72">
        <w:rPr>
          <w:sz w:val="16"/>
        </w:rPr>
        <w:t xml:space="preserve">With a current House majority of 220-213, </w:t>
      </w:r>
      <w:r w:rsidRPr="00760C58">
        <w:rPr>
          <w:rStyle w:val="StyleUnderline"/>
          <w:highlight w:val="cyan"/>
        </w:rPr>
        <w:t>Republicans</w:t>
      </w:r>
      <w:r w:rsidRPr="00760C58">
        <w:rPr>
          <w:rStyle w:val="StyleUnderline"/>
        </w:rPr>
        <w:t xml:space="preserve"> can afford to lose no more than three seats and still retain control of the chamber. But they </w:t>
      </w:r>
      <w:r w:rsidRPr="00760C58">
        <w:rPr>
          <w:rStyle w:val="StyleUnderline"/>
          <w:highlight w:val="cyan"/>
        </w:rPr>
        <w:t xml:space="preserve">face </w:t>
      </w:r>
      <w:r w:rsidRPr="00760C58">
        <w:rPr>
          <w:rStyle w:val="Emphasis"/>
          <w:highlight w:val="cyan"/>
        </w:rPr>
        <w:t>more than a dozen</w:t>
      </w:r>
      <w:r w:rsidRPr="00760C58">
        <w:rPr>
          <w:rStyle w:val="StyleUnderline"/>
        </w:rPr>
        <w:t xml:space="preserve"> </w:t>
      </w:r>
      <w:r w:rsidRPr="00760C58">
        <w:rPr>
          <w:rStyle w:val="StyleUnderline"/>
          <w:highlight w:val="cyan"/>
        </w:rPr>
        <w:t>toss-up races</w:t>
      </w:r>
      <w:r w:rsidRPr="00760C58">
        <w:rPr>
          <w:rStyle w:val="StyleUnderline"/>
        </w:rPr>
        <w:t xml:space="preserve"> and still </w:t>
      </w:r>
      <w:r w:rsidRPr="00760C58">
        <w:rPr>
          <w:rStyle w:val="StyleUnderline"/>
          <w:highlight w:val="cyan"/>
        </w:rPr>
        <w:t>more contests where Dem</w:t>
      </w:r>
      <w:r w:rsidRPr="00760C58">
        <w:rPr>
          <w:rStyle w:val="StyleUnderline"/>
        </w:rPr>
        <w:t>ocrat</w:t>
      </w:r>
      <w:r w:rsidRPr="00760C58">
        <w:rPr>
          <w:rStyle w:val="StyleUnderline"/>
          <w:highlight w:val="cyan"/>
        </w:rPr>
        <w:t>s</w:t>
      </w:r>
      <w:r w:rsidRPr="00760C58">
        <w:rPr>
          <w:rStyle w:val="StyleUnderline"/>
        </w:rPr>
        <w:t xml:space="preserve"> could be in a position to </w:t>
      </w:r>
      <w:r w:rsidRPr="00760C58">
        <w:rPr>
          <w:rStyle w:val="StyleUnderline"/>
          <w:highlight w:val="cyan"/>
        </w:rPr>
        <w:t xml:space="preserve">score </w:t>
      </w:r>
      <w:r w:rsidRPr="00760C58">
        <w:rPr>
          <w:rStyle w:val="Emphasis"/>
          <w:highlight w:val="cyan"/>
        </w:rPr>
        <w:t>upset victories</w:t>
      </w:r>
      <w:r w:rsidRPr="00760C58">
        <w:rPr>
          <w:rStyle w:val="StyleUnderline"/>
        </w:rPr>
        <w:t>.</w:t>
      </w:r>
    </w:p>
    <w:p w14:paraId="702C6850" w14:textId="77777777" w:rsidR="00EE7FF4" w:rsidRPr="00280D72" w:rsidRDefault="00EE7FF4" w:rsidP="00EE7FF4">
      <w:pPr>
        <w:rPr>
          <w:sz w:val="16"/>
        </w:rPr>
      </w:pPr>
      <w:r w:rsidRPr="00280D72">
        <w:rPr>
          <w:sz w:val="16"/>
        </w:rPr>
        <w:t>Democratic incumbents are also facing toss-up elections and other races where Republicans are likely to be competitive.</w:t>
      </w:r>
    </w:p>
    <w:p w14:paraId="72AAB3F4" w14:textId="77777777" w:rsidR="00EE7FF4" w:rsidRPr="00280D72" w:rsidRDefault="00EE7FF4" w:rsidP="00EE7FF4">
      <w:pPr>
        <w:rPr>
          <w:sz w:val="16"/>
        </w:rPr>
      </w:pPr>
      <w:r w:rsidRPr="00280D72">
        <w:rPr>
          <w:sz w:val="16"/>
        </w:rPr>
        <w:t xml:space="preserve">But analysts say </w:t>
      </w:r>
      <w:r w:rsidRPr="00760C58">
        <w:rPr>
          <w:rStyle w:val="Emphasis"/>
          <w:highlight w:val="cyan"/>
        </w:rPr>
        <w:t>Dem</w:t>
      </w:r>
      <w:r w:rsidRPr="00760C58">
        <w:rPr>
          <w:rStyle w:val="Emphasis"/>
        </w:rPr>
        <w:t>ocrat</w:t>
      </w:r>
      <w:r w:rsidRPr="00760C58">
        <w:rPr>
          <w:rStyle w:val="Emphasis"/>
          <w:highlight w:val="cyan"/>
        </w:rPr>
        <w:t>s</w:t>
      </w:r>
      <w:r w:rsidRPr="00760C58">
        <w:rPr>
          <w:rStyle w:val="Emphasis"/>
        </w:rPr>
        <w:t xml:space="preserve"> currently </w:t>
      </w:r>
      <w:r w:rsidRPr="00760C58">
        <w:rPr>
          <w:rStyle w:val="Emphasis"/>
          <w:highlight w:val="cyan"/>
        </w:rPr>
        <w:t>hold the upper hand</w:t>
      </w:r>
      <w:r w:rsidRPr="00280D72">
        <w:rPr>
          <w:sz w:val="16"/>
        </w:rPr>
        <w:t>, barring any breakthrough in Trump's campaign to eliminate Democratic seats through mid-decade redistricting.</w:t>
      </w:r>
    </w:p>
    <w:p w14:paraId="19C69140" w14:textId="77777777" w:rsidR="00EE7FF4" w:rsidRPr="00280D72" w:rsidRDefault="00EE7FF4" w:rsidP="00EE7FF4">
      <w:pPr>
        <w:rPr>
          <w:sz w:val="16"/>
        </w:rPr>
      </w:pPr>
      <w:r w:rsidRPr="00280D72">
        <w:rPr>
          <w:sz w:val="16"/>
        </w:rPr>
        <w:t xml:space="preserve">Meanwhile, </w:t>
      </w:r>
      <w:r w:rsidRPr="00760C58">
        <w:rPr>
          <w:rStyle w:val="StyleUnderline"/>
        </w:rPr>
        <w:t xml:space="preserve">Democrats say they have </w:t>
      </w:r>
      <w:r w:rsidRPr="00760C58">
        <w:rPr>
          <w:rStyle w:val="StyleUnderline"/>
          <w:highlight w:val="cyan"/>
        </w:rPr>
        <w:t>no doubts about their chances</w:t>
      </w:r>
      <w:r w:rsidRPr="00760C58">
        <w:rPr>
          <w:rStyle w:val="StyleUnderline"/>
        </w:rPr>
        <w:t xml:space="preserve"> next November</w:t>
      </w:r>
      <w:r w:rsidRPr="00280D72">
        <w:rPr>
          <w:sz w:val="16"/>
        </w:rPr>
        <w:t>.</w:t>
      </w:r>
    </w:p>
    <w:p w14:paraId="71BF1698" w14:textId="77777777" w:rsidR="00EE7FF4" w:rsidRPr="00280D72" w:rsidRDefault="00EE7FF4" w:rsidP="00EE7FF4">
      <w:pPr>
        <w:rPr>
          <w:sz w:val="16"/>
        </w:rPr>
      </w:pPr>
      <w:r w:rsidRPr="00280D72">
        <w:rPr>
          <w:sz w:val="16"/>
        </w:rPr>
        <w:t xml:space="preserve">"They're going to lose the House. Hakeem </w:t>
      </w:r>
      <w:r w:rsidRPr="00760C58">
        <w:rPr>
          <w:rStyle w:val="Emphasis"/>
          <w:highlight w:val="cyan"/>
        </w:rPr>
        <w:t>Jeffries will be speaker</w:t>
      </w:r>
      <w:r w:rsidRPr="00280D72">
        <w:rPr>
          <w:sz w:val="16"/>
          <w:highlight w:val="cyan"/>
        </w:rPr>
        <w:t xml:space="preserve">," </w:t>
      </w:r>
      <w:r w:rsidRPr="00760C58">
        <w:rPr>
          <w:rStyle w:val="StyleUnderline"/>
          <w:highlight w:val="cyan"/>
        </w:rPr>
        <w:t>said</w:t>
      </w:r>
      <w:r w:rsidRPr="00280D72">
        <w:rPr>
          <w:sz w:val="16"/>
        </w:rPr>
        <w:t xml:space="preserve"> Democratic Representative Nancy </w:t>
      </w:r>
      <w:r w:rsidRPr="00760C58">
        <w:rPr>
          <w:rStyle w:val="StyleUnderline"/>
          <w:highlight w:val="cyan"/>
        </w:rPr>
        <w:t>Pelosi</w:t>
      </w:r>
      <w:r w:rsidRPr="00280D72">
        <w:rPr>
          <w:sz w:val="16"/>
        </w:rPr>
        <w:t>, who was elected to a rare second term as speaker after Democrats took control of the chamber in 2018.</w:t>
      </w:r>
    </w:p>
    <w:p w14:paraId="4AD2B6F6" w14:textId="77777777" w:rsidR="00EE7FF4" w:rsidRPr="00280D72" w:rsidRDefault="00EE7FF4" w:rsidP="00EE7FF4">
      <w:pPr>
        <w:rPr>
          <w:sz w:val="16"/>
        </w:rPr>
      </w:pPr>
      <w:r w:rsidRPr="00280D72">
        <w:rPr>
          <w:sz w:val="16"/>
        </w:rPr>
        <w:t xml:space="preserve">"There is no question about that, and </w:t>
      </w:r>
      <w:r w:rsidRPr="00760C58">
        <w:rPr>
          <w:rStyle w:val="Emphasis"/>
        </w:rPr>
        <w:t xml:space="preserve">it will be </w:t>
      </w:r>
      <w:r w:rsidRPr="00760C58">
        <w:rPr>
          <w:rStyle w:val="Emphasis"/>
          <w:highlight w:val="cyan"/>
        </w:rPr>
        <w:t>because of healthcare</w:t>
      </w:r>
      <w:r w:rsidRPr="00280D72">
        <w:rPr>
          <w:sz w:val="16"/>
        </w:rPr>
        <w:t xml:space="preserve">. Well, healthcare </w:t>
      </w:r>
      <w:r w:rsidRPr="00760C58">
        <w:rPr>
          <w:rStyle w:val="Emphasis"/>
        </w:rPr>
        <w:t xml:space="preserve">and </w:t>
      </w:r>
      <w:r w:rsidRPr="00760C58">
        <w:rPr>
          <w:rStyle w:val="Emphasis"/>
          <w:highlight w:val="cyan"/>
        </w:rPr>
        <w:t xml:space="preserve">affordability </w:t>
      </w:r>
      <w:r w:rsidRPr="00760C58">
        <w:rPr>
          <w:rStyle w:val="Emphasis"/>
        </w:rPr>
        <w:t>and corruption</w:t>
      </w:r>
      <w:r w:rsidRPr="00280D72">
        <w:rPr>
          <w:sz w:val="16"/>
        </w:rPr>
        <w:t>," she told Reuters.</w:t>
      </w:r>
    </w:p>
    <w:p w14:paraId="10C1CB05" w14:textId="77777777" w:rsidR="00EE7FF4" w:rsidRPr="00760C58" w:rsidRDefault="00EE7FF4" w:rsidP="00EE7FF4">
      <w:pPr>
        <w:pStyle w:val="Heading4"/>
      </w:pPr>
      <w:r>
        <w:rPr>
          <w:u w:val="single"/>
        </w:rPr>
        <w:t>Cheating</w:t>
      </w:r>
      <w:r>
        <w:t xml:space="preserve"> is Trump’s </w:t>
      </w:r>
      <w:r>
        <w:rPr>
          <w:u w:val="single"/>
        </w:rPr>
        <w:t xml:space="preserve">only </w:t>
      </w:r>
      <w:r>
        <w:t xml:space="preserve">chance to win. </w:t>
      </w:r>
    </w:p>
    <w:p w14:paraId="75963583" w14:textId="77777777" w:rsidR="00EE7FF4" w:rsidRPr="00737E67" w:rsidRDefault="00EE7FF4" w:rsidP="00EE7FF4">
      <w:r>
        <w:rPr>
          <w:rStyle w:val="Style13ptBold"/>
        </w:rPr>
        <w:t xml:space="preserve">Riccardi 12/30 </w:t>
      </w:r>
      <w:r>
        <w:t>[NICHOLAS RICCARDI, "After quiet off-year elections, Democrats renew worries about Trump interfering in the midterms," 12/30/25, Associated Press, https://apnews.com/article/election-2026-trump-voting-doj-interference-22e2313f98e354fa31f277d3a1dc67d3]</w:t>
      </w:r>
    </w:p>
    <w:p w14:paraId="1E8FD35C" w14:textId="77777777" w:rsidR="00EE7FF4" w:rsidRPr="00280D72" w:rsidRDefault="00EE7FF4" w:rsidP="00EE7FF4">
      <w:pPr>
        <w:rPr>
          <w:sz w:val="16"/>
        </w:rPr>
      </w:pPr>
      <w:r w:rsidRPr="00280D72">
        <w:rPr>
          <w:sz w:val="16"/>
        </w:rPr>
        <w:t xml:space="preserve">If history is a guide, </w:t>
      </w:r>
      <w:r w:rsidRPr="00760C58">
        <w:rPr>
          <w:rStyle w:val="StyleUnderline"/>
          <w:highlight w:val="cyan"/>
        </w:rPr>
        <w:t xml:space="preserve">Republicans stand a </w:t>
      </w:r>
      <w:r w:rsidRPr="00760C58">
        <w:rPr>
          <w:rStyle w:val="Emphasis"/>
          <w:highlight w:val="cyan"/>
        </w:rPr>
        <w:t xml:space="preserve">good chance of losing </w:t>
      </w:r>
      <w:r w:rsidRPr="00760C58">
        <w:rPr>
          <w:rStyle w:val="Emphasis"/>
        </w:rPr>
        <w:t>control</w:t>
      </w:r>
      <w:r w:rsidRPr="00737E67">
        <w:rPr>
          <w:rStyle w:val="Emphasis"/>
        </w:rPr>
        <w:t xml:space="preserve"> of </w:t>
      </w:r>
      <w:r w:rsidRPr="00760C58">
        <w:rPr>
          <w:rStyle w:val="Emphasis"/>
          <w:highlight w:val="cyan"/>
        </w:rPr>
        <w:t>the House</w:t>
      </w:r>
      <w:r w:rsidRPr="00280D72">
        <w:rPr>
          <w:sz w:val="16"/>
        </w:rPr>
        <w:t xml:space="preserve"> of Representatives in 2026. They have just a slim majority in the chamber, and the incumbent party usually gives up seats in midterm elections.</w:t>
      </w:r>
    </w:p>
    <w:p w14:paraId="0EAC3223" w14:textId="77777777" w:rsidR="00EE7FF4" w:rsidRPr="00737E67" w:rsidRDefault="00EE7FF4" w:rsidP="00EE7FF4">
      <w:pPr>
        <w:rPr>
          <w:rStyle w:val="StyleUnderline"/>
        </w:rPr>
      </w:pPr>
      <w:r w:rsidRPr="00280D72">
        <w:rPr>
          <w:sz w:val="16"/>
        </w:rPr>
        <w:t xml:space="preserve">President Donald </w:t>
      </w:r>
      <w:r w:rsidRPr="00760C58">
        <w:rPr>
          <w:rStyle w:val="StyleUnderline"/>
          <w:highlight w:val="cyan"/>
        </w:rPr>
        <w:t>Trump</w:t>
      </w:r>
      <w:r w:rsidRPr="00280D72">
        <w:rPr>
          <w:sz w:val="16"/>
        </w:rPr>
        <w:t xml:space="preserve">, whose loss of the House halfway through his first term led to two impeachments, </w:t>
      </w:r>
      <w:r w:rsidRPr="00737E67">
        <w:rPr>
          <w:rStyle w:val="StyleUnderline"/>
        </w:rPr>
        <w:t xml:space="preserve">is trying to keep history from repeating — and doing so in ways his opponents say are intended to </w:t>
      </w:r>
      <w:r w:rsidRPr="00760C58">
        <w:rPr>
          <w:rStyle w:val="Emphasis"/>
        </w:rPr>
        <w:t>manipulate</w:t>
      </w:r>
      <w:r w:rsidRPr="00737E67">
        <w:rPr>
          <w:rStyle w:val="StyleUnderline"/>
        </w:rPr>
        <w:t xml:space="preserve"> next year’s </w:t>
      </w:r>
      <w:r w:rsidRPr="00760C58">
        <w:rPr>
          <w:rStyle w:val="Emphasis"/>
        </w:rPr>
        <w:t>election</w:t>
      </w:r>
      <w:r w:rsidRPr="00737E67">
        <w:rPr>
          <w:rStyle w:val="Emphasis"/>
        </w:rPr>
        <w:t xml:space="preserve"> landscape</w:t>
      </w:r>
      <w:r w:rsidRPr="00737E67">
        <w:rPr>
          <w:rStyle w:val="StyleUnderline"/>
        </w:rPr>
        <w:t>.</w:t>
      </w:r>
    </w:p>
    <w:p w14:paraId="7F0C27A7" w14:textId="77777777" w:rsidR="00EE7FF4" w:rsidRPr="00280D72" w:rsidRDefault="00EE7FF4" w:rsidP="00EE7FF4">
      <w:pPr>
        <w:rPr>
          <w:sz w:val="16"/>
        </w:rPr>
      </w:pPr>
      <w:r w:rsidRPr="00280D72">
        <w:rPr>
          <w:sz w:val="16"/>
        </w:rPr>
        <w:t xml:space="preserve">He has </w:t>
      </w:r>
      <w:r w:rsidRPr="00737E67">
        <w:rPr>
          <w:rStyle w:val="StyleUnderline"/>
        </w:rPr>
        <w:t>rallied his party to remake congressional maps across the country to create more conservative-leaning House seats</w:t>
      </w:r>
      <w:r w:rsidRPr="00280D72">
        <w:rPr>
          <w:sz w:val="16"/>
        </w:rPr>
        <w:t xml:space="preserve">, an effort that could end up backfiring on him. He’s </w:t>
      </w:r>
      <w:r w:rsidRPr="00737E67">
        <w:rPr>
          <w:rStyle w:val="StyleUnderline"/>
        </w:rPr>
        <w:t>directed his administration to target Democratic politicians, activists and donors</w:t>
      </w:r>
      <w:r w:rsidRPr="00280D72">
        <w:rPr>
          <w:sz w:val="16"/>
        </w:rPr>
        <w:t xml:space="preserve">. And, Democrats worry, </w:t>
      </w:r>
      <w:r w:rsidRPr="00737E67">
        <w:rPr>
          <w:rStyle w:val="StyleUnderline"/>
        </w:rPr>
        <w:t xml:space="preserve">he’s flexing his muscles to </w:t>
      </w:r>
      <w:r w:rsidRPr="00760C58">
        <w:rPr>
          <w:rStyle w:val="Emphasis"/>
          <w:highlight w:val="cyan"/>
        </w:rPr>
        <w:t>intervene in the midterms</w:t>
      </w:r>
      <w:r w:rsidRPr="00737E67">
        <w:rPr>
          <w:rStyle w:val="StyleUnderline"/>
        </w:rPr>
        <w:t xml:space="preserve"> like no administration ever has</w:t>
      </w:r>
      <w:r w:rsidRPr="00280D72">
        <w:rPr>
          <w:sz w:val="16"/>
        </w:rPr>
        <w:t>.</w:t>
      </w:r>
    </w:p>
    <w:p w14:paraId="105A21B0" w14:textId="77777777" w:rsidR="00EE7FF4" w:rsidRPr="00737E67" w:rsidRDefault="00EE7FF4" w:rsidP="00EE7FF4">
      <w:pPr>
        <w:rPr>
          <w:rStyle w:val="StyleUnderline"/>
        </w:rPr>
      </w:pPr>
      <w:r w:rsidRPr="00280D72">
        <w:rPr>
          <w:sz w:val="16"/>
        </w:rPr>
        <w:t xml:space="preserve">Democrats and other critics point to how </w:t>
      </w:r>
      <w:r w:rsidRPr="00737E67">
        <w:rPr>
          <w:rStyle w:val="StyleUnderline"/>
        </w:rPr>
        <w:t xml:space="preserve">Trump has </w:t>
      </w:r>
      <w:r w:rsidRPr="00760C58">
        <w:rPr>
          <w:rStyle w:val="StyleUnderline"/>
          <w:highlight w:val="cyan"/>
        </w:rPr>
        <w:t>sent the military into Dem</w:t>
      </w:r>
      <w:r w:rsidRPr="00737E67">
        <w:rPr>
          <w:rStyle w:val="StyleUnderline"/>
        </w:rPr>
        <w:t xml:space="preserve">ocratic </w:t>
      </w:r>
      <w:r w:rsidRPr="00760C58">
        <w:rPr>
          <w:rStyle w:val="StyleUnderline"/>
          <w:highlight w:val="cyan"/>
        </w:rPr>
        <w:t>cities</w:t>
      </w:r>
      <w:r w:rsidRPr="00737E67">
        <w:rPr>
          <w:rStyle w:val="StyleUnderline"/>
        </w:rPr>
        <w:t xml:space="preserve"> over the objections of Democratic mayors and governors</w:t>
      </w:r>
      <w:r w:rsidRPr="00280D72">
        <w:rPr>
          <w:sz w:val="16"/>
        </w:rPr>
        <w:t xml:space="preserve">. They note that he’s pushed the Department of Homeland Security to be so aggressive that at one point its agents handcuffed a Democratic U.S. senator. And some warn that </w:t>
      </w:r>
      <w:r w:rsidRPr="00737E67">
        <w:rPr>
          <w:rStyle w:val="StyleUnderline"/>
        </w:rPr>
        <w:t xml:space="preserve">a Republican-controlled Congress could </w:t>
      </w:r>
      <w:r w:rsidRPr="00760C58">
        <w:rPr>
          <w:rStyle w:val="Emphasis"/>
          <w:highlight w:val="cyan"/>
        </w:rPr>
        <w:t>fail to seat winning candidates</w:t>
      </w:r>
      <w:r w:rsidRPr="00760C58">
        <w:rPr>
          <w:rStyle w:val="StyleUnderline"/>
          <w:highlight w:val="cyan"/>
        </w:rPr>
        <w:t xml:space="preserve"> if Dem</w:t>
      </w:r>
      <w:r w:rsidRPr="00737E67">
        <w:rPr>
          <w:rStyle w:val="StyleUnderline"/>
        </w:rPr>
        <w:t>ocrat</w:t>
      </w:r>
      <w:r w:rsidRPr="00760C58">
        <w:rPr>
          <w:rStyle w:val="StyleUnderline"/>
          <w:highlight w:val="cyan"/>
        </w:rPr>
        <w:t>s</w:t>
      </w:r>
      <w:r w:rsidRPr="00737E67">
        <w:rPr>
          <w:rStyle w:val="StyleUnderline"/>
        </w:rPr>
        <w:t xml:space="preserve"> </w:t>
      </w:r>
      <w:r w:rsidRPr="00760C58">
        <w:rPr>
          <w:rStyle w:val="StyleUnderline"/>
          <w:highlight w:val="cyan"/>
        </w:rPr>
        <w:t>reclaim the</w:t>
      </w:r>
      <w:r w:rsidRPr="00737E67">
        <w:rPr>
          <w:rStyle w:val="StyleUnderline"/>
        </w:rPr>
        <w:t xml:space="preserve"> House </w:t>
      </w:r>
      <w:r w:rsidRPr="00760C58">
        <w:rPr>
          <w:rStyle w:val="StyleUnderline"/>
          <w:highlight w:val="cyan"/>
        </w:rPr>
        <w:t>majority</w:t>
      </w:r>
      <w:r w:rsidRPr="00737E67">
        <w:rPr>
          <w:rStyle w:val="StyleUnderline"/>
        </w:rPr>
        <w:t xml:space="preserve">, </w:t>
      </w:r>
      <w:r w:rsidRPr="00760C58">
        <w:rPr>
          <w:rStyle w:val="StyleUnderline"/>
          <w:highlight w:val="cyan"/>
        </w:rPr>
        <w:t>recalling Trump’s efforts to stay in power</w:t>
      </w:r>
      <w:r w:rsidRPr="00737E67">
        <w:rPr>
          <w:rStyle w:val="StyleUnderline"/>
        </w:rPr>
        <w:t xml:space="preserve"> even </w:t>
      </w:r>
      <w:r w:rsidRPr="00760C58">
        <w:rPr>
          <w:rStyle w:val="StyleUnderline"/>
          <w:highlight w:val="cyan"/>
        </w:rPr>
        <w:t>after</w:t>
      </w:r>
      <w:r w:rsidRPr="00737E67">
        <w:rPr>
          <w:rStyle w:val="StyleUnderline"/>
        </w:rPr>
        <w:t xml:space="preserve"> voters rejected him in </w:t>
      </w:r>
      <w:r w:rsidRPr="00760C58">
        <w:rPr>
          <w:rStyle w:val="Emphasis"/>
          <w:highlight w:val="cyan"/>
        </w:rPr>
        <w:t>2020</w:t>
      </w:r>
      <w:r w:rsidRPr="00737E67">
        <w:rPr>
          <w:rStyle w:val="StyleUnderline"/>
        </w:rPr>
        <w:t>, leading to the violent attack by his supporters on the U.S. Capitol.</w:t>
      </w:r>
    </w:p>
    <w:p w14:paraId="6CCB25B1" w14:textId="77777777" w:rsidR="00EE7FF4" w:rsidRPr="00280D72" w:rsidRDefault="00EE7FF4" w:rsidP="00EE7FF4">
      <w:pPr>
        <w:rPr>
          <w:sz w:val="16"/>
        </w:rPr>
      </w:pPr>
      <w:r w:rsidRPr="00280D72">
        <w:rPr>
          <w:sz w:val="16"/>
        </w:rPr>
        <w:t xml:space="preserve">Regarding potential military deployments, Ken Martin, chairman of the Democratic National Committee, told The Associated Press: “What he is going to do is send those troops there, and keep them there all the way through the next election, because guess what? </w:t>
      </w:r>
      <w:r w:rsidRPr="00760C58">
        <w:rPr>
          <w:rStyle w:val="StyleUnderline"/>
          <w:highlight w:val="cyan"/>
        </w:rPr>
        <w:t>If people are afraid of leaving their house, they’re</w:t>
      </w:r>
      <w:r w:rsidRPr="00737E67">
        <w:rPr>
          <w:rStyle w:val="StyleUnderline"/>
        </w:rPr>
        <w:t xml:space="preserve"> probably </w:t>
      </w:r>
      <w:r w:rsidRPr="00760C58">
        <w:rPr>
          <w:rStyle w:val="StyleUnderline"/>
          <w:highlight w:val="cyan"/>
        </w:rPr>
        <w:t>not going to</w:t>
      </w:r>
      <w:r w:rsidRPr="00737E67">
        <w:rPr>
          <w:rStyle w:val="StyleUnderline"/>
        </w:rPr>
        <w:t xml:space="preserve"> leave their house to go </w:t>
      </w:r>
      <w:r w:rsidRPr="00760C58">
        <w:rPr>
          <w:rStyle w:val="StyleUnderline"/>
          <w:highlight w:val="cyan"/>
        </w:rPr>
        <w:t>vote</w:t>
      </w:r>
      <w:r w:rsidRPr="00737E67">
        <w:rPr>
          <w:rStyle w:val="StyleUnderline"/>
        </w:rPr>
        <w:t xml:space="preserve"> on Election Day. That’s how he stays in power</w:t>
      </w:r>
      <w:r w:rsidRPr="00280D72">
        <w:rPr>
          <w:sz w:val="16"/>
        </w:rPr>
        <w:t>.”</w:t>
      </w:r>
    </w:p>
    <w:p w14:paraId="4871DF73" w14:textId="77777777" w:rsidR="00EE7FF4" w:rsidRPr="00280D72" w:rsidRDefault="00EE7FF4" w:rsidP="00EE7FF4">
      <w:pPr>
        <w:rPr>
          <w:sz w:val="16"/>
        </w:rPr>
      </w:pPr>
      <w:r w:rsidRPr="00280D72">
        <w:rPr>
          <w:sz w:val="16"/>
        </w:rPr>
        <w:t>Military to the polls, or fearmongering?</w:t>
      </w:r>
    </w:p>
    <w:p w14:paraId="53962B33" w14:textId="77777777" w:rsidR="00EE7FF4" w:rsidRPr="00280D72" w:rsidRDefault="00EE7FF4" w:rsidP="00EE7FF4">
      <w:pPr>
        <w:rPr>
          <w:sz w:val="16"/>
        </w:rPr>
      </w:pPr>
      <w:r w:rsidRPr="00280D72">
        <w:rPr>
          <w:sz w:val="16"/>
        </w:rPr>
        <w:t>Democrats sounded similar alarms just before November’s elections, and yet there were no significant incidents. California Gov. Gavin Newsom, a frequent Trump antagonist who also warns about a federal crackdown on voting in 2026, predicted that masked immigration agents would show up at the polls in his state, where voters were considering a ballot measure to counter Trump’s redistricting push.</w:t>
      </w:r>
    </w:p>
    <w:p w14:paraId="430416FF" w14:textId="77777777" w:rsidR="00EE7FF4" w:rsidRPr="00280D72" w:rsidRDefault="00EE7FF4" w:rsidP="00EE7FF4">
      <w:pPr>
        <w:rPr>
          <w:sz w:val="16"/>
        </w:rPr>
      </w:pPr>
      <w:r w:rsidRPr="00280D72">
        <w:rPr>
          <w:sz w:val="16"/>
        </w:rPr>
        <w:t>There were no such incidents in November, and the measure to redraw California’s congressional lines in response to Trump’s efforts elsewhere won in a landslide.</w:t>
      </w:r>
    </w:p>
    <w:p w14:paraId="0EF31BD1" w14:textId="77777777" w:rsidR="00EE7FF4" w:rsidRPr="00280D72" w:rsidRDefault="00EE7FF4" w:rsidP="00EE7FF4">
      <w:pPr>
        <w:rPr>
          <w:sz w:val="16"/>
        </w:rPr>
      </w:pPr>
      <w:r w:rsidRPr="00280D72">
        <w:rPr>
          <w:sz w:val="16"/>
        </w:rPr>
        <w:t>White House spokeswoman Abigail Jackson said the concerns about the midterms come from Democratic politicians who are “fearmongering to score political points with the radical left flank of the Democrat party that they are courting ahead of their doomed-to-fail presidential campaigns.”</w:t>
      </w:r>
    </w:p>
    <w:p w14:paraId="1F7ED8F9" w14:textId="77777777" w:rsidR="00EE7FF4" w:rsidRPr="00280D72" w:rsidRDefault="00EE7FF4" w:rsidP="00EE7FF4">
      <w:pPr>
        <w:rPr>
          <w:sz w:val="16"/>
        </w:rPr>
      </w:pPr>
      <w:r w:rsidRPr="00280D72">
        <w:rPr>
          <w:sz w:val="16"/>
        </w:rPr>
        <w:t>She described their concerns as “baseless conspiracy theories.”</w:t>
      </w:r>
    </w:p>
    <w:p w14:paraId="60569D33" w14:textId="77777777" w:rsidR="00EE7FF4" w:rsidRPr="00280D72" w:rsidRDefault="00EE7FF4" w:rsidP="00EE7FF4">
      <w:pPr>
        <w:rPr>
          <w:sz w:val="16"/>
        </w:rPr>
      </w:pPr>
      <w:r w:rsidRPr="00280D72">
        <w:rPr>
          <w:sz w:val="16"/>
        </w:rPr>
        <w:t>Susie Wiles, Trump’s chief of staff, denied that Trump was planning to use the military to try to suppress votes.</w:t>
      </w:r>
    </w:p>
    <w:p w14:paraId="75D99813" w14:textId="77777777" w:rsidR="00EE7FF4" w:rsidRPr="00280D72" w:rsidRDefault="00EE7FF4" w:rsidP="00EE7FF4">
      <w:pPr>
        <w:rPr>
          <w:sz w:val="16"/>
        </w:rPr>
      </w:pPr>
      <w:r w:rsidRPr="00280D72">
        <w:rPr>
          <w:sz w:val="16"/>
        </w:rPr>
        <w:t>“I say it is categorically false, will not happen. It’s just wrongheaded,” she told Vanity Fair for an interview that was published earlier in December.</w:t>
      </w:r>
    </w:p>
    <w:p w14:paraId="37ABF5FB" w14:textId="77777777" w:rsidR="00EE7FF4" w:rsidRPr="00280D72" w:rsidRDefault="00EE7FF4" w:rsidP="00EE7FF4">
      <w:pPr>
        <w:rPr>
          <w:sz w:val="16"/>
        </w:rPr>
      </w:pPr>
      <w:r w:rsidRPr="00280D72">
        <w:rPr>
          <w:sz w:val="16"/>
        </w:rPr>
        <w:t>DNC litigation director Dan Freeman said he hasn’t seen an indication that Trump will send immigration enforcement agents to polling places during the midterms, but is wary.</w:t>
      </w:r>
    </w:p>
    <w:p w14:paraId="5B08795F" w14:textId="77777777" w:rsidR="00EE7FF4" w:rsidRPr="00280D72" w:rsidRDefault="00EE7FF4" w:rsidP="00EE7FF4">
      <w:pPr>
        <w:rPr>
          <w:sz w:val="16"/>
        </w:rPr>
      </w:pPr>
      <w:r w:rsidRPr="00280D72">
        <w:rPr>
          <w:sz w:val="16"/>
        </w:rPr>
        <w:t>He said the DNC filed public records requests in an attempt to learn more about any such plans and is drafting legal pleadings it could file if Trump sends armed federal agents to the polls or otherwise intervenes in the elections.</w:t>
      </w:r>
    </w:p>
    <w:p w14:paraId="6F250D85" w14:textId="77777777" w:rsidR="00EE7FF4" w:rsidRPr="00280D72" w:rsidRDefault="00EE7FF4" w:rsidP="00EE7FF4">
      <w:pPr>
        <w:rPr>
          <w:sz w:val="16"/>
        </w:rPr>
      </w:pPr>
      <w:r w:rsidRPr="00280D72">
        <w:rPr>
          <w:sz w:val="16"/>
        </w:rPr>
        <w:t>“We’re not taking their word for it,” Freeman said in an interview.</w:t>
      </w:r>
    </w:p>
    <w:p w14:paraId="7B84A99D" w14:textId="77777777" w:rsidR="00EE7FF4" w:rsidRPr="00280D72" w:rsidRDefault="00EE7FF4" w:rsidP="00EE7FF4">
      <w:pPr>
        <w:rPr>
          <w:sz w:val="16"/>
        </w:rPr>
      </w:pPr>
      <w:r w:rsidRPr="00280D72">
        <w:rPr>
          <w:sz w:val="16"/>
        </w:rPr>
        <w:t>States, not presidents, run elections</w:t>
      </w:r>
    </w:p>
    <w:p w14:paraId="2B6BE772" w14:textId="77777777" w:rsidR="00EE7FF4" w:rsidRPr="00280D72" w:rsidRDefault="00EE7FF4" w:rsidP="00EE7FF4">
      <w:pPr>
        <w:rPr>
          <w:sz w:val="16"/>
        </w:rPr>
      </w:pPr>
      <w:r w:rsidRPr="00280D72">
        <w:rPr>
          <w:sz w:val="16"/>
        </w:rPr>
        <w:t>November’s off-year elections may not be the best indicator of what could lie ahead. They were scattered in a handful of states, and Trump showed only modest interest until late in the fall when his Department of Justice announced it was sending federal monitors to California and New Jersey to observe voting in a handful of counties. It was a bureaucratic step that had no impact on voting, even as it triggered alarm from Democrats.</w:t>
      </w:r>
    </w:p>
    <w:p w14:paraId="659ABA2F" w14:textId="77777777" w:rsidR="00EE7FF4" w:rsidRPr="00280D72" w:rsidRDefault="00EE7FF4" w:rsidP="00EE7FF4">
      <w:pPr>
        <w:rPr>
          <w:sz w:val="16"/>
        </w:rPr>
      </w:pPr>
      <w:r w:rsidRPr="00280D72">
        <w:rPr>
          <w:sz w:val="16"/>
        </w:rPr>
        <w:t>Alexandra Chandler, the legal director of Protect Democracy, a group that has clashed with Trump over his role in elections, said she was heartened by the lack of drama during the 2025 voting.</w:t>
      </w:r>
    </w:p>
    <w:p w14:paraId="7BE578A2" w14:textId="77777777" w:rsidR="00EE7FF4" w:rsidRPr="00280D72" w:rsidRDefault="00EE7FF4" w:rsidP="00EE7FF4">
      <w:pPr>
        <w:rPr>
          <w:sz w:val="16"/>
        </w:rPr>
      </w:pPr>
      <w:r w:rsidRPr="00280D72">
        <w:rPr>
          <w:sz w:val="16"/>
        </w:rPr>
        <w:t>“We have so many positive signs we can look to,” Chandler said, citing not only a quiet election but GOP senators’ resistance to Trump’s demands to eliminate the filibuster and the widespread resistance to Trump’s demand that television host Jimmy Kimmel lose his job because of his criticism of the president. “There are limits” on Trump’s power, she noted.</w:t>
      </w:r>
    </w:p>
    <w:p w14:paraId="2D51DDB5" w14:textId="77777777" w:rsidR="00EE7FF4" w:rsidRPr="00280D72" w:rsidRDefault="00EE7FF4" w:rsidP="00EE7FF4">
      <w:pPr>
        <w:rPr>
          <w:sz w:val="16"/>
        </w:rPr>
      </w:pPr>
      <w:r w:rsidRPr="00280D72">
        <w:rPr>
          <w:sz w:val="16"/>
        </w:rPr>
        <w:t>“We will have elections in 2026,” Chandler said. “People don’t have to worry about that.”</w:t>
      </w:r>
    </w:p>
    <w:p w14:paraId="38B33029" w14:textId="77777777" w:rsidR="00EE7FF4" w:rsidRPr="00280D72" w:rsidRDefault="00EE7FF4" w:rsidP="00EE7FF4">
      <w:pPr>
        <w:rPr>
          <w:sz w:val="16"/>
        </w:rPr>
      </w:pPr>
      <w:r w:rsidRPr="00280D72">
        <w:rPr>
          <w:sz w:val="16"/>
        </w:rPr>
        <w:t>Under the Constitution, a president has limited tools to intervene in elections, which are run by the states. Congress can help set rules for federal elections, but states administer their own election operations and oversee the counting of ballots.</w:t>
      </w:r>
    </w:p>
    <w:p w14:paraId="4D4B72B4" w14:textId="77777777" w:rsidR="00EE7FF4" w:rsidRPr="00280D72" w:rsidRDefault="00EE7FF4" w:rsidP="00EE7FF4">
      <w:pPr>
        <w:rPr>
          <w:sz w:val="16"/>
        </w:rPr>
      </w:pPr>
      <w:r w:rsidRPr="00280D72">
        <w:rPr>
          <w:sz w:val="16"/>
        </w:rPr>
        <w:t xml:space="preserve">When </w:t>
      </w:r>
      <w:r w:rsidRPr="00737E67">
        <w:rPr>
          <w:rStyle w:val="StyleUnderline"/>
        </w:rPr>
        <w:t xml:space="preserve">Trump tried to singlehandedly revise election rules with a sweeping executive order </w:t>
      </w:r>
      <w:r w:rsidRPr="00280D72">
        <w:rPr>
          <w:sz w:val="16"/>
        </w:rPr>
        <w:t xml:space="preserve">shortly after returning to office, the courts stepped in and stopped him, citing the lack of a constitutional role for the president. </w:t>
      </w:r>
      <w:r w:rsidRPr="00760C58">
        <w:rPr>
          <w:rStyle w:val="StyleUnderline"/>
          <w:highlight w:val="cyan"/>
        </w:rPr>
        <w:t>Trump</w:t>
      </w:r>
      <w:r w:rsidRPr="00737E67">
        <w:rPr>
          <w:rStyle w:val="StyleUnderline"/>
        </w:rPr>
        <w:t xml:space="preserve"> later </w:t>
      </w:r>
      <w:r w:rsidRPr="00760C58">
        <w:rPr>
          <w:rStyle w:val="Emphasis"/>
          <w:highlight w:val="cyan"/>
        </w:rPr>
        <w:t>promised another order</w:t>
      </w:r>
      <w:r w:rsidRPr="00737E67">
        <w:rPr>
          <w:rStyle w:val="StyleUnderline"/>
        </w:rPr>
        <w:t xml:space="preserve">, possibly </w:t>
      </w:r>
      <w:r w:rsidRPr="00760C58">
        <w:rPr>
          <w:rStyle w:val="StyleUnderline"/>
          <w:highlight w:val="cyan"/>
        </w:rPr>
        <w:t xml:space="preserve">targeting </w:t>
      </w:r>
      <w:r w:rsidRPr="00760C58">
        <w:rPr>
          <w:rStyle w:val="Emphasis"/>
          <w:highlight w:val="cyan"/>
        </w:rPr>
        <w:t>mail ballots</w:t>
      </w:r>
      <w:r w:rsidRPr="00760C58">
        <w:rPr>
          <w:rStyle w:val="StyleUnderline"/>
          <w:highlight w:val="cyan"/>
        </w:rPr>
        <w:t xml:space="preserve"> and voting machines</w:t>
      </w:r>
      <w:r w:rsidRPr="00737E67">
        <w:rPr>
          <w:rStyle w:val="StyleUnderline"/>
        </w:rPr>
        <w:t>,</w:t>
      </w:r>
      <w:r w:rsidRPr="00280D72">
        <w:rPr>
          <w:sz w:val="16"/>
        </w:rPr>
        <w:t xml:space="preserve"> but it has yet to materialize.</w:t>
      </w:r>
    </w:p>
    <w:p w14:paraId="627C4D1D" w14:textId="77777777" w:rsidR="00EE7FF4" w:rsidRPr="00280D72" w:rsidRDefault="00EE7FF4" w:rsidP="00EE7FF4">
      <w:pPr>
        <w:rPr>
          <w:sz w:val="16"/>
        </w:rPr>
      </w:pPr>
      <w:r w:rsidRPr="00280D72">
        <w:rPr>
          <w:sz w:val="16"/>
        </w:rPr>
        <w:t>DOJ voter data request ‘should frighten everybody’</w:t>
      </w:r>
    </w:p>
    <w:p w14:paraId="55A736B0" w14:textId="77777777" w:rsidR="00EE7FF4" w:rsidRPr="00280D72" w:rsidRDefault="00EE7FF4" w:rsidP="00EE7FF4">
      <w:pPr>
        <w:rPr>
          <w:sz w:val="16"/>
        </w:rPr>
      </w:pPr>
      <w:r w:rsidRPr="00280D72">
        <w:rPr>
          <w:sz w:val="16"/>
        </w:rPr>
        <w:t>Still, there’s plenty of ways a president can cause problems, said Rick Hasen, a UCLA law professor.</w:t>
      </w:r>
    </w:p>
    <w:p w14:paraId="0AE9E006" w14:textId="77777777" w:rsidR="00EE7FF4" w:rsidRPr="00280D72" w:rsidRDefault="00EE7FF4" w:rsidP="00EE7FF4">
      <w:pPr>
        <w:rPr>
          <w:sz w:val="16"/>
        </w:rPr>
      </w:pPr>
      <w:r w:rsidRPr="00737E67">
        <w:rPr>
          <w:rStyle w:val="StyleUnderline"/>
        </w:rPr>
        <w:t xml:space="preserve">Trump unsuccessfully </w:t>
      </w:r>
      <w:r w:rsidRPr="00760C58">
        <w:rPr>
          <w:rStyle w:val="StyleUnderline"/>
          <w:highlight w:val="cyan"/>
        </w:rPr>
        <w:t>pushed Georgia’s</w:t>
      </w:r>
      <w:r w:rsidRPr="00737E67">
        <w:rPr>
          <w:rStyle w:val="StyleUnderline"/>
        </w:rPr>
        <w:t xml:space="preserve"> top </w:t>
      </w:r>
      <w:r w:rsidRPr="00760C58">
        <w:rPr>
          <w:rStyle w:val="StyleUnderline"/>
          <w:highlight w:val="cyan"/>
        </w:rPr>
        <w:t xml:space="preserve">election official to </w:t>
      </w:r>
      <w:r w:rsidRPr="00760C58">
        <w:rPr>
          <w:rStyle w:val="Emphasis"/>
          <w:highlight w:val="cyan"/>
        </w:rPr>
        <w:t>“find” him</w:t>
      </w:r>
      <w:r w:rsidRPr="00737E67">
        <w:rPr>
          <w:rStyle w:val="Emphasis"/>
        </w:rPr>
        <w:t xml:space="preserve"> enough </w:t>
      </w:r>
      <w:r w:rsidRPr="00760C58">
        <w:rPr>
          <w:rStyle w:val="Emphasis"/>
          <w:highlight w:val="cyan"/>
        </w:rPr>
        <w:t>votes</w:t>
      </w:r>
      <w:r w:rsidRPr="00737E67">
        <w:rPr>
          <w:rStyle w:val="StyleUnderline"/>
        </w:rPr>
        <w:t xml:space="preserve"> to be declared the winner there in 2020 and could </w:t>
      </w:r>
      <w:r w:rsidRPr="00760C58">
        <w:rPr>
          <w:rStyle w:val="Emphasis"/>
          <w:highlight w:val="cyan"/>
        </w:rPr>
        <w:t>try similar tactics</w:t>
      </w:r>
      <w:r w:rsidRPr="00737E67">
        <w:rPr>
          <w:rStyle w:val="StyleUnderline"/>
        </w:rPr>
        <w:t xml:space="preserve"> in Republican-dominated states in November</w:t>
      </w:r>
      <w:r w:rsidRPr="00280D72">
        <w:rPr>
          <w:sz w:val="16"/>
        </w:rPr>
        <w:t xml:space="preserve">. Likewise, Hasen said, </w:t>
      </w:r>
      <w:r w:rsidRPr="00737E67">
        <w:rPr>
          <w:rStyle w:val="StyleUnderline"/>
        </w:rPr>
        <w:t xml:space="preserve">Trump could </w:t>
      </w:r>
      <w:r w:rsidRPr="00760C58">
        <w:rPr>
          <w:rStyle w:val="Emphasis"/>
          <w:highlight w:val="cyan"/>
        </w:rPr>
        <w:t>spread misinfo</w:t>
      </w:r>
      <w:r w:rsidRPr="00737E67">
        <w:rPr>
          <w:rStyle w:val="Emphasis"/>
        </w:rPr>
        <w:t xml:space="preserve">rmation </w:t>
      </w:r>
      <w:r w:rsidRPr="00760C58">
        <w:rPr>
          <w:rStyle w:val="Emphasis"/>
          <w:highlight w:val="cyan"/>
        </w:rPr>
        <w:t>to undermine confidence in</w:t>
      </w:r>
      <w:r w:rsidRPr="00737E67">
        <w:rPr>
          <w:rStyle w:val="Emphasis"/>
        </w:rPr>
        <w:t xml:space="preserve"> vote </w:t>
      </w:r>
      <w:r w:rsidRPr="00760C58">
        <w:rPr>
          <w:rStyle w:val="Emphasis"/>
          <w:highlight w:val="cyan"/>
        </w:rPr>
        <w:t>tallies</w:t>
      </w:r>
      <w:r w:rsidRPr="00737E67">
        <w:rPr>
          <w:rStyle w:val="StyleUnderline"/>
        </w:rPr>
        <w:t>, as he has done routinely ahead of elections</w:t>
      </w:r>
      <w:r w:rsidRPr="00280D72">
        <w:rPr>
          <w:sz w:val="16"/>
        </w:rPr>
        <w:t>.</w:t>
      </w:r>
    </w:p>
    <w:p w14:paraId="4943F0BD" w14:textId="77777777" w:rsidR="00EE7FF4" w:rsidRPr="00280D72" w:rsidRDefault="00EE7FF4" w:rsidP="00EE7FF4">
      <w:pPr>
        <w:rPr>
          <w:sz w:val="16"/>
        </w:rPr>
      </w:pPr>
      <w:r w:rsidRPr="00280D72">
        <w:rPr>
          <w:sz w:val="16"/>
        </w:rPr>
        <w:t>It’s harder to do that in more lopsided contests, as many in 2025 turned into, Hasen noted.</w:t>
      </w:r>
    </w:p>
    <w:p w14:paraId="4E776318" w14:textId="77777777" w:rsidR="00EE7FF4" w:rsidRPr="00280D72" w:rsidRDefault="00EE7FF4" w:rsidP="00EE7FF4">
      <w:pPr>
        <w:rPr>
          <w:sz w:val="16"/>
        </w:rPr>
      </w:pPr>
      <w:r w:rsidRPr="00280D72">
        <w:rPr>
          <w:sz w:val="16"/>
        </w:rPr>
        <w:t>“Concerns about Trump interfering in 2026 are real; they’re not frivolous,” Hasen said. “They’re also not likely, but these are things people need to be on guard for.”</w:t>
      </w:r>
    </w:p>
    <w:p w14:paraId="552160CA" w14:textId="77777777" w:rsidR="00EE7FF4" w:rsidRPr="00280D72" w:rsidRDefault="00EE7FF4" w:rsidP="00EE7FF4">
      <w:pPr>
        <w:rPr>
          <w:sz w:val="16"/>
        </w:rPr>
      </w:pPr>
      <w:r w:rsidRPr="00280D72">
        <w:rPr>
          <w:sz w:val="16"/>
        </w:rPr>
        <w:t xml:space="preserve">One administration move that has alarmed election officials is </w:t>
      </w:r>
      <w:r w:rsidRPr="00737E67">
        <w:rPr>
          <w:rStyle w:val="StyleUnderline"/>
        </w:rPr>
        <w:t xml:space="preserve">a federal demand from his </w:t>
      </w:r>
      <w:r w:rsidRPr="00760C58">
        <w:rPr>
          <w:rStyle w:val="StyleUnderline"/>
          <w:highlight w:val="cyan"/>
        </w:rPr>
        <w:t>D</w:t>
      </w:r>
      <w:r w:rsidRPr="00737E67">
        <w:rPr>
          <w:rStyle w:val="StyleUnderline"/>
        </w:rPr>
        <w:t xml:space="preserve">epartment </w:t>
      </w:r>
      <w:r w:rsidRPr="00760C58">
        <w:rPr>
          <w:rStyle w:val="StyleUnderline"/>
          <w:highlight w:val="cyan"/>
        </w:rPr>
        <w:t>o</w:t>
      </w:r>
      <w:r w:rsidRPr="00737E67">
        <w:rPr>
          <w:rStyle w:val="StyleUnderline"/>
        </w:rPr>
        <w:t xml:space="preserve">f </w:t>
      </w:r>
      <w:r w:rsidRPr="00760C58">
        <w:rPr>
          <w:rStyle w:val="StyleUnderline"/>
          <w:highlight w:val="cyan"/>
        </w:rPr>
        <w:t>J</w:t>
      </w:r>
      <w:r w:rsidRPr="00737E67">
        <w:rPr>
          <w:rStyle w:val="StyleUnderline"/>
        </w:rPr>
        <w:t xml:space="preserve">ustice for detailed </w:t>
      </w:r>
      <w:r w:rsidRPr="00760C58">
        <w:rPr>
          <w:rStyle w:val="StyleUnderline"/>
          <w:highlight w:val="cyan"/>
        </w:rPr>
        <w:t>voter data</w:t>
      </w:r>
      <w:r w:rsidRPr="00737E67">
        <w:rPr>
          <w:rStyle w:val="StyleUnderline"/>
        </w:rPr>
        <w:t xml:space="preserve"> from the states</w:t>
      </w:r>
      <w:r w:rsidRPr="00280D72">
        <w:rPr>
          <w:sz w:val="16"/>
        </w:rPr>
        <w:t>. The administration has sued the District of Columbia and at least 21 states, most of them controlled by Democrats, after they refused to turn over all the information the DOJ sought.</w:t>
      </w:r>
    </w:p>
    <w:p w14:paraId="7C8B13C0" w14:textId="77777777" w:rsidR="00EE7FF4" w:rsidRPr="00280D72" w:rsidRDefault="00EE7FF4" w:rsidP="00EE7FF4">
      <w:pPr>
        <w:rPr>
          <w:sz w:val="16"/>
        </w:rPr>
      </w:pPr>
      <w:r w:rsidRPr="00280D72">
        <w:rPr>
          <w:sz w:val="16"/>
        </w:rPr>
        <w:t xml:space="preserve">“What </w:t>
      </w:r>
      <w:r w:rsidRPr="00737E67">
        <w:rPr>
          <w:rStyle w:val="StyleUnderline"/>
        </w:rPr>
        <w:t xml:space="preserve">the DOJ is trying to do is something that </w:t>
      </w:r>
      <w:r w:rsidRPr="00760C58">
        <w:rPr>
          <w:rStyle w:val="StyleUnderline"/>
          <w:highlight w:val="cyan"/>
        </w:rPr>
        <w:t>should frighten everybody</w:t>
      </w:r>
      <w:r w:rsidRPr="00737E67">
        <w:rPr>
          <w:rStyle w:val="StyleUnderline"/>
        </w:rPr>
        <w:t xml:space="preserve"> across the political spectrum</w:t>
      </w:r>
      <w:r w:rsidRPr="00280D72">
        <w:rPr>
          <w:sz w:val="16"/>
        </w:rPr>
        <w:t>,” said David Becker, a former Justice Department voting rights attorney and executive director of the Center for Election Innovation &amp; Research. “</w:t>
      </w:r>
      <w:r w:rsidRPr="00737E67">
        <w:rPr>
          <w:rStyle w:val="StyleUnderline"/>
        </w:rPr>
        <w:t xml:space="preserve">They’re </w:t>
      </w:r>
      <w:r w:rsidRPr="00760C58">
        <w:rPr>
          <w:rStyle w:val="StyleUnderline"/>
          <w:highlight w:val="cyan"/>
        </w:rPr>
        <w:t>trying to use the</w:t>
      </w:r>
      <w:r w:rsidRPr="00737E67">
        <w:rPr>
          <w:rStyle w:val="StyleUnderline"/>
        </w:rPr>
        <w:t xml:space="preserve"> power of the </w:t>
      </w:r>
      <w:r w:rsidRPr="00760C58">
        <w:rPr>
          <w:rStyle w:val="StyleUnderline"/>
          <w:highlight w:val="cyan"/>
        </w:rPr>
        <w:t>exe</w:t>
      </w:r>
      <w:r w:rsidRPr="00737E67">
        <w:rPr>
          <w:rStyle w:val="StyleUnderline"/>
        </w:rPr>
        <w:t xml:space="preserve">cutive </w:t>
      </w:r>
      <w:r w:rsidRPr="00760C58">
        <w:rPr>
          <w:rStyle w:val="StyleUnderline"/>
          <w:highlight w:val="cyan"/>
        </w:rPr>
        <w:t>to bully states into turning over highly sensitive data</w:t>
      </w:r>
      <w:r w:rsidRPr="00280D72">
        <w:rPr>
          <w:sz w:val="16"/>
        </w:rPr>
        <w:t xml:space="preserve"> — date of birth, Social Security numbers, driver’s license, the Holy Trinity of identity theft — hand it over to the DOJ for who knows what use.”</w:t>
      </w:r>
    </w:p>
    <w:p w14:paraId="7E819BF1" w14:textId="77777777" w:rsidR="00EE7FF4" w:rsidRDefault="00EE7FF4" w:rsidP="00EE7FF4">
      <w:pPr>
        <w:pStyle w:val="Heading4"/>
      </w:pPr>
      <w:r>
        <w:t xml:space="preserve">Too early, black swans thump. </w:t>
      </w:r>
    </w:p>
    <w:p w14:paraId="4D485BAB" w14:textId="77777777" w:rsidR="00EE7FF4" w:rsidRDefault="00EE7FF4" w:rsidP="00EE7FF4">
      <w:r w:rsidRPr="00577E3C">
        <w:rPr>
          <w:rStyle w:val="Style13ptBold"/>
        </w:rPr>
        <w:t>Corn 1/3</w:t>
      </w:r>
      <w:r>
        <w:t xml:space="preserve"> [David Corn. Washington DC Bureau Chief at Mother Jones, author of Our Land newsletter. "Maybe Donald Trump Isn't Immune to Political Gravity After All," Mother Jones, 01/03/2026, </w:t>
      </w:r>
      <w:hyperlink r:id="rId13" w:history="1">
        <w:r w:rsidRPr="000C68A6">
          <w:rPr>
            <w:rStyle w:val="Hyperlink"/>
          </w:rPr>
          <w:t>https://www.motherjones.com/politics/2025/12/donald-trump-polls-lame-duck-venezuela-hegseth-political-gravity/</w:t>
        </w:r>
      </w:hyperlink>
      <w:r>
        <w:t>]</w:t>
      </w:r>
    </w:p>
    <w:p w14:paraId="6BF19758" w14:textId="77777777" w:rsidR="00EE7FF4" w:rsidRPr="007100C0" w:rsidRDefault="00EE7FF4" w:rsidP="00EE7FF4">
      <w:pPr>
        <w:rPr>
          <w:sz w:val="16"/>
        </w:rPr>
      </w:pPr>
      <w:r w:rsidRPr="007100C0">
        <w:rPr>
          <w:sz w:val="16"/>
        </w:rPr>
        <w:t xml:space="preserve">Yet the rest of the nation is not cottoning to his mass deportation crusade, his economic policies, his razing of the East Wing, his revenge-infused implementation of authoritarianism, his brazen corruption, his plutocratic policies, and his never-ending nastiness. It’s not wearing well. If you do a lot of crap that’s unpopular, you won’t be popular. That’s a rather basic rule of politics, and Trump is not escaping that. And </w:t>
      </w:r>
      <w:r w:rsidRPr="007100C0">
        <w:rPr>
          <w:rStyle w:val="StyleUnderline"/>
        </w:rPr>
        <w:t>Republicans</w:t>
      </w:r>
      <w:r w:rsidRPr="007100C0">
        <w:rPr>
          <w:sz w:val="16"/>
        </w:rPr>
        <w:t xml:space="preserve">, naturally, are </w:t>
      </w:r>
      <w:r w:rsidRPr="007100C0">
        <w:rPr>
          <w:rStyle w:val="StyleUnderline"/>
        </w:rPr>
        <w:t xml:space="preserve">wigged out </w:t>
      </w:r>
      <w:r w:rsidRPr="007100C0">
        <w:rPr>
          <w:sz w:val="16"/>
        </w:rPr>
        <w:t xml:space="preserve">that one of the major historical </w:t>
      </w:r>
      <w:r w:rsidRPr="007100C0">
        <w:rPr>
          <w:rStyle w:val="StyleUnderline"/>
        </w:rPr>
        <w:t>trends of</w:t>
      </w:r>
      <w:r w:rsidRPr="007100C0">
        <w:rPr>
          <w:sz w:val="16"/>
        </w:rPr>
        <w:t xml:space="preserve"> American politics will likely hold next year: The president’s party gets socked in </w:t>
      </w:r>
      <w:r w:rsidRPr="005F7C9D">
        <w:rPr>
          <w:rStyle w:val="StyleUnderline"/>
          <w:highlight w:val="cyan"/>
        </w:rPr>
        <w:t>midterm</w:t>
      </w:r>
      <w:r w:rsidRPr="007100C0">
        <w:rPr>
          <w:rStyle w:val="StyleUnderline"/>
        </w:rPr>
        <w:t xml:space="preserve"> </w:t>
      </w:r>
      <w:r w:rsidRPr="005F7C9D">
        <w:rPr>
          <w:rStyle w:val="StyleUnderline"/>
          <w:highlight w:val="cyan"/>
        </w:rPr>
        <w:t>elections</w:t>
      </w:r>
      <w:r w:rsidRPr="007100C0">
        <w:rPr>
          <w:sz w:val="16"/>
        </w:rPr>
        <w:t>.</w:t>
      </w:r>
    </w:p>
    <w:p w14:paraId="2E47FE36" w14:textId="77777777" w:rsidR="00EE7FF4" w:rsidRPr="007100C0" w:rsidRDefault="00EE7FF4" w:rsidP="00EE7FF4">
      <w:pPr>
        <w:rPr>
          <w:sz w:val="16"/>
        </w:rPr>
      </w:pPr>
      <w:r w:rsidRPr="005F7C9D">
        <w:rPr>
          <w:rStyle w:val="StyleUnderline"/>
          <w:highlight w:val="cyan"/>
        </w:rPr>
        <w:t>It’s</w:t>
      </w:r>
      <w:r w:rsidRPr="007100C0">
        <w:rPr>
          <w:sz w:val="16"/>
        </w:rPr>
        <w:t xml:space="preserve"> far </w:t>
      </w:r>
      <w:r w:rsidRPr="005F7C9D">
        <w:rPr>
          <w:rStyle w:val="Emphasis"/>
          <w:highlight w:val="cyan"/>
        </w:rPr>
        <w:t>too early</w:t>
      </w:r>
      <w:r w:rsidRPr="005F7C9D">
        <w:rPr>
          <w:sz w:val="16"/>
          <w:highlight w:val="cyan"/>
        </w:rPr>
        <w:t xml:space="preserve"> </w:t>
      </w:r>
      <w:r w:rsidRPr="005F7C9D">
        <w:rPr>
          <w:rStyle w:val="StyleUnderline"/>
          <w:highlight w:val="cyan"/>
        </w:rPr>
        <w:t>to make</w:t>
      </w:r>
      <w:r w:rsidRPr="007100C0">
        <w:rPr>
          <w:sz w:val="16"/>
        </w:rPr>
        <w:t xml:space="preserve"> </w:t>
      </w:r>
      <w:r w:rsidRPr="00577E3C">
        <w:rPr>
          <w:rStyle w:val="Emphasis"/>
        </w:rPr>
        <w:t xml:space="preserve">any </w:t>
      </w:r>
      <w:r w:rsidRPr="005F7C9D">
        <w:rPr>
          <w:rStyle w:val="Emphasis"/>
          <w:highlight w:val="cyan"/>
        </w:rPr>
        <w:t>predictions</w:t>
      </w:r>
      <w:r w:rsidRPr="007100C0">
        <w:rPr>
          <w:sz w:val="16"/>
        </w:rPr>
        <w:t xml:space="preserve">. </w:t>
      </w:r>
      <w:r w:rsidRPr="00577E3C">
        <w:rPr>
          <w:rStyle w:val="StyleUnderline"/>
        </w:rPr>
        <w:t xml:space="preserve">External </w:t>
      </w:r>
      <w:r w:rsidRPr="005F7C9D">
        <w:rPr>
          <w:rStyle w:val="StyleUnderline"/>
          <w:highlight w:val="cyan"/>
        </w:rPr>
        <w:t>circumstances can</w:t>
      </w:r>
      <w:r w:rsidRPr="005F7C9D">
        <w:rPr>
          <w:sz w:val="16"/>
          <w:highlight w:val="cyan"/>
        </w:rPr>
        <w:t xml:space="preserve"> </w:t>
      </w:r>
      <w:r w:rsidRPr="005F7C9D">
        <w:rPr>
          <w:rStyle w:val="Emphasis"/>
          <w:highlight w:val="cyan"/>
        </w:rPr>
        <w:t>always</w:t>
      </w:r>
      <w:r w:rsidRPr="005F7C9D">
        <w:rPr>
          <w:sz w:val="16"/>
          <w:highlight w:val="cyan"/>
        </w:rPr>
        <w:t xml:space="preserve"> </w:t>
      </w:r>
      <w:r w:rsidRPr="005F7C9D">
        <w:rPr>
          <w:rStyle w:val="StyleUnderline"/>
          <w:highlight w:val="cyan"/>
        </w:rPr>
        <w:t>change</w:t>
      </w:r>
      <w:r w:rsidRPr="005F7C9D">
        <w:rPr>
          <w:sz w:val="16"/>
          <w:highlight w:val="cyan"/>
        </w:rPr>
        <w:t xml:space="preserve"> </w:t>
      </w:r>
      <w:r w:rsidRPr="005F7C9D">
        <w:rPr>
          <w:rStyle w:val="Emphasis"/>
          <w:highlight w:val="cyan"/>
        </w:rPr>
        <w:t>any</w:t>
      </w:r>
      <w:r w:rsidRPr="00577E3C">
        <w:rPr>
          <w:rStyle w:val="Emphasis"/>
        </w:rPr>
        <w:t xml:space="preserve"> political </w:t>
      </w:r>
      <w:r w:rsidRPr="005F7C9D">
        <w:rPr>
          <w:rStyle w:val="Emphasis"/>
          <w:highlight w:val="cyan"/>
        </w:rPr>
        <w:t>equation</w:t>
      </w:r>
      <w:r w:rsidRPr="007100C0">
        <w:rPr>
          <w:sz w:val="16"/>
        </w:rPr>
        <w:t xml:space="preserve">. </w:t>
      </w:r>
      <w:r w:rsidRPr="00577E3C">
        <w:rPr>
          <w:rStyle w:val="StyleUnderline"/>
        </w:rPr>
        <w:t>What happens if there’s</w:t>
      </w:r>
      <w:r w:rsidRPr="007100C0">
        <w:rPr>
          <w:sz w:val="16"/>
        </w:rPr>
        <w:t xml:space="preserve"> a </w:t>
      </w:r>
      <w:r w:rsidRPr="005F7C9D">
        <w:rPr>
          <w:rStyle w:val="Emphasis"/>
          <w:highlight w:val="cyan"/>
        </w:rPr>
        <w:t>war in Venezuela</w:t>
      </w:r>
      <w:r w:rsidRPr="00577E3C">
        <w:rPr>
          <w:rStyle w:val="Emphasis"/>
        </w:rPr>
        <w:t>?</w:t>
      </w:r>
      <w:r w:rsidRPr="007100C0">
        <w:rPr>
          <w:sz w:val="16"/>
        </w:rPr>
        <w:t xml:space="preserve"> </w:t>
      </w:r>
      <w:r w:rsidRPr="005F7C9D">
        <w:rPr>
          <w:rStyle w:val="StyleUnderline"/>
          <w:highlight w:val="cyan"/>
        </w:rPr>
        <w:t>Or</w:t>
      </w:r>
      <w:r w:rsidRPr="007100C0">
        <w:rPr>
          <w:sz w:val="16"/>
        </w:rPr>
        <w:t xml:space="preserve"> if </w:t>
      </w:r>
      <w:r w:rsidRPr="00577E3C">
        <w:rPr>
          <w:rStyle w:val="StyleUnderline"/>
        </w:rPr>
        <w:t xml:space="preserve">the White House can find </w:t>
      </w:r>
      <w:r w:rsidRPr="005F7C9D">
        <w:rPr>
          <w:rStyle w:val="StyleUnderline"/>
          <w:highlight w:val="cyan"/>
        </w:rPr>
        <w:t>a</w:t>
      </w:r>
      <w:r w:rsidRPr="005F7C9D">
        <w:rPr>
          <w:sz w:val="16"/>
          <w:highlight w:val="cyan"/>
        </w:rPr>
        <w:t xml:space="preserve"> </w:t>
      </w:r>
      <w:r w:rsidRPr="005F7C9D">
        <w:rPr>
          <w:rStyle w:val="Emphasis"/>
          <w:highlight w:val="cyan"/>
        </w:rPr>
        <w:t>trans migrant</w:t>
      </w:r>
      <w:r w:rsidRPr="005F7C9D">
        <w:rPr>
          <w:sz w:val="16"/>
          <w:highlight w:val="cyan"/>
        </w:rPr>
        <w:t xml:space="preserve"> </w:t>
      </w:r>
      <w:r w:rsidRPr="005F7C9D">
        <w:rPr>
          <w:rStyle w:val="StyleUnderline"/>
          <w:highlight w:val="cyan"/>
        </w:rPr>
        <w:t>who commits a</w:t>
      </w:r>
      <w:r w:rsidRPr="005F7C9D">
        <w:rPr>
          <w:sz w:val="16"/>
          <w:highlight w:val="cyan"/>
        </w:rPr>
        <w:t xml:space="preserve"> </w:t>
      </w:r>
      <w:r w:rsidRPr="005F7C9D">
        <w:rPr>
          <w:rStyle w:val="Emphasis"/>
          <w:highlight w:val="cyan"/>
        </w:rPr>
        <w:t>heinous crime</w:t>
      </w:r>
      <w:r w:rsidRPr="00577E3C">
        <w:rPr>
          <w:rStyle w:val="Emphasis"/>
        </w:rPr>
        <w:t>?</w:t>
      </w:r>
      <w:r w:rsidRPr="007100C0">
        <w:rPr>
          <w:sz w:val="16"/>
        </w:rPr>
        <w:t xml:space="preserve"> </w:t>
      </w:r>
      <w:r w:rsidRPr="005F7C9D">
        <w:rPr>
          <w:rStyle w:val="StyleUnderline"/>
          <w:highlight w:val="cyan"/>
        </w:rPr>
        <w:t>And</w:t>
      </w:r>
      <w:r w:rsidRPr="007100C0">
        <w:rPr>
          <w:sz w:val="16"/>
        </w:rPr>
        <w:t xml:space="preserve"> </w:t>
      </w:r>
      <w:r w:rsidRPr="00577E3C">
        <w:rPr>
          <w:rStyle w:val="StyleUnderline"/>
        </w:rPr>
        <w:t xml:space="preserve">we all ought to worry about Trump and his crew </w:t>
      </w:r>
      <w:r w:rsidRPr="00577E3C">
        <w:rPr>
          <w:rStyle w:val="Emphasis"/>
        </w:rPr>
        <w:t xml:space="preserve">concocting </w:t>
      </w:r>
      <w:r w:rsidRPr="005F7C9D">
        <w:rPr>
          <w:rStyle w:val="Emphasis"/>
          <w:highlight w:val="cyan"/>
        </w:rPr>
        <w:t>ways to screw with</w:t>
      </w:r>
      <w:r w:rsidRPr="007100C0">
        <w:rPr>
          <w:sz w:val="16"/>
        </w:rPr>
        <w:t xml:space="preserve"> next year’s </w:t>
      </w:r>
      <w:r w:rsidRPr="005F7C9D">
        <w:rPr>
          <w:rStyle w:val="Emphasis"/>
          <w:highlight w:val="cyan"/>
        </w:rPr>
        <w:t>elections</w:t>
      </w:r>
      <w:r w:rsidRPr="007100C0">
        <w:rPr>
          <w:sz w:val="16"/>
        </w:rPr>
        <w:t>.</w:t>
      </w:r>
    </w:p>
    <w:p w14:paraId="1AF01F2F" w14:textId="77777777" w:rsidR="00EE7FF4" w:rsidRPr="007100C0" w:rsidRDefault="00EE7FF4" w:rsidP="00EE7FF4">
      <w:pPr>
        <w:rPr>
          <w:sz w:val="16"/>
        </w:rPr>
      </w:pPr>
      <w:r w:rsidRPr="007100C0">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F7C9D">
        <w:rPr>
          <w:rStyle w:val="Emphasis"/>
          <w:highlight w:val="cyan"/>
        </w:rPr>
        <w:t>vulnerabilities</w:t>
      </w:r>
      <w:r w:rsidRPr="005F7C9D">
        <w:rPr>
          <w:sz w:val="16"/>
          <w:highlight w:val="cyan"/>
        </w:rPr>
        <w:t xml:space="preserve"> </w:t>
      </w:r>
      <w:r w:rsidRPr="005F7C9D">
        <w:rPr>
          <w:rStyle w:val="StyleUnderline"/>
          <w:highlight w:val="cyan"/>
        </w:rPr>
        <w:t>do</w:t>
      </w:r>
      <w:r w:rsidRPr="005F7C9D">
        <w:rPr>
          <w:sz w:val="16"/>
          <w:highlight w:val="cyan"/>
        </w:rPr>
        <w:t xml:space="preserve"> </w:t>
      </w:r>
      <w:r w:rsidRPr="005F7C9D">
        <w:rPr>
          <w:rStyle w:val="Emphasis"/>
          <w:highlight w:val="cyan"/>
        </w:rPr>
        <w:t>not predetermine</w:t>
      </w:r>
      <w:r w:rsidRPr="007100C0">
        <w:rPr>
          <w:sz w:val="16"/>
        </w:rPr>
        <w:t xml:space="preserve"> a </w:t>
      </w:r>
      <w:r w:rsidRPr="005F7C9D">
        <w:rPr>
          <w:rStyle w:val="Emphasis"/>
          <w:highlight w:val="cyan"/>
        </w:rPr>
        <w:t>downfall</w:t>
      </w:r>
      <w:r w:rsidRPr="007100C0">
        <w:rPr>
          <w:sz w:val="16"/>
        </w:rPr>
        <w:t>; they only provide an opportunity for a fight.</w:t>
      </w:r>
    </w:p>
    <w:p w14:paraId="08E8FF15" w14:textId="77777777" w:rsidR="00EE7FF4" w:rsidRDefault="00EE7FF4" w:rsidP="00EE7FF4">
      <w:pPr>
        <w:pStyle w:val="Analytic"/>
      </w:pPr>
    </w:p>
    <w:p w14:paraId="6D8E7429" w14:textId="77777777" w:rsidR="00EE7FF4" w:rsidRDefault="00EE7FF4" w:rsidP="00EE7FF4">
      <w:pPr>
        <w:pStyle w:val="Heading4"/>
      </w:pPr>
      <w:r>
        <w:t xml:space="preserve">The plan </w:t>
      </w:r>
      <w:r w:rsidRPr="00443167">
        <w:rPr>
          <w:u w:val="single"/>
        </w:rPr>
        <w:t>fractures</w:t>
      </w:r>
      <w:r>
        <w:t xml:space="preserve"> the </w:t>
      </w:r>
      <w:r w:rsidRPr="00443167">
        <w:rPr>
          <w:u w:val="single"/>
        </w:rPr>
        <w:t>GOP</w:t>
      </w:r>
      <w:r>
        <w:t xml:space="preserve">. </w:t>
      </w:r>
    </w:p>
    <w:p w14:paraId="0D0B3731" w14:textId="77777777" w:rsidR="00EE7FF4" w:rsidRPr="00566A68" w:rsidRDefault="00EE7FF4" w:rsidP="00EE7FF4">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t>. Minion]</w:t>
      </w:r>
    </w:p>
    <w:p w14:paraId="025114AB" w14:textId="77777777" w:rsidR="00EE7FF4" w:rsidRPr="00566A68" w:rsidRDefault="00EE7FF4" w:rsidP="00EE7FF4">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7B928AA2" w14:textId="77777777" w:rsidR="00EE7FF4" w:rsidRPr="00566A68" w:rsidRDefault="00EE7FF4" w:rsidP="00EE7FF4">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3FDD50A1" w14:textId="77777777" w:rsidR="00EE7FF4" w:rsidRPr="00566A68" w:rsidRDefault="00EE7FF4" w:rsidP="00EE7FF4">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286B10EC" w14:textId="77777777" w:rsidR="00EE7FF4" w:rsidRPr="00566A68" w:rsidRDefault="00EE7FF4" w:rsidP="00EE7FF4">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2E74FECF" w14:textId="77777777" w:rsidR="00EE7FF4" w:rsidRPr="00566A68" w:rsidRDefault="00EE7FF4" w:rsidP="00EE7FF4">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59601334" w14:textId="77777777" w:rsidR="00EE7FF4" w:rsidRPr="00566A68" w:rsidRDefault="00EE7FF4" w:rsidP="00EE7FF4">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443167">
        <w:rPr>
          <w:rStyle w:val="Emphasis"/>
          <w:sz w:val="30"/>
          <w:szCs w:val="30"/>
          <w:highlight w:val="cyan"/>
        </w:rPr>
        <w:t>could change his mind</w:t>
      </w:r>
      <w:r w:rsidRPr="00566A68">
        <w:rPr>
          <w:rStyle w:val="StyleUnderline"/>
        </w:rPr>
        <w:t xml:space="preserve"> as the midterm elections near.</w:t>
      </w:r>
    </w:p>
    <w:p w14:paraId="55CDA115" w14:textId="77777777" w:rsidR="00EE7FF4" w:rsidRPr="00566A68" w:rsidRDefault="00EE7FF4" w:rsidP="00EE7FF4">
      <w:pPr>
        <w:rPr>
          <w:sz w:val="16"/>
        </w:rPr>
      </w:pPr>
      <w:r w:rsidRPr="00566A68">
        <w:rPr>
          <w:sz w:val="16"/>
        </w:rPr>
        <w:t>In July, President Trump ridiculed Elon Musk’s ‘America Party’ plan, while the Tesla CEO claimed it would restore ‘freedom’ to voters. Photo: Jacquelyn Martin/AP; Allison Robbert/Reuters</w:t>
      </w:r>
    </w:p>
    <w:p w14:paraId="4CA991BF" w14:textId="77777777" w:rsidR="00EE7FF4" w:rsidRPr="00443167" w:rsidRDefault="00EE7FF4" w:rsidP="00EE7FF4">
      <w:pPr>
        <w:rPr>
          <w:sz w:val="16"/>
        </w:rPr>
      </w:pPr>
      <w:r w:rsidRPr="00566A68">
        <w:rPr>
          <w:sz w:val="16"/>
        </w:rPr>
        <w:t xml:space="preserve">But Musk </w:t>
      </w:r>
      <w:r w:rsidRPr="00443167">
        <w:rPr>
          <w:sz w:val="16"/>
        </w:rPr>
        <w:t>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2049348A" w14:textId="77777777" w:rsidR="00EE7FF4" w:rsidRPr="00566A68" w:rsidRDefault="00EE7FF4" w:rsidP="00EE7FF4">
      <w:pPr>
        <w:rPr>
          <w:sz w:val="16"/>
        </w:rPr>
      </w:pPr>
      <w:r w:rsidRPr="00566A68">
        <w:rPr>
          <w:sz w:val="16"/>
        </w:rPr>
        <w:t>Musk and his spokeswoman didn’t respond to requests for comment.</w:t>
      </w:r>
    </w:p>
    <w:p w14:paraId="3371580B" w14:textId="77777777" w:rsidR="00EE7FF4" w:rsidRPr="00566A68" w:rsidRDefault="00EE7FF4" w:rsidP="00EE7FF4">
      <w:pPr>
        <w:rPr>
          <w:rStyle w:val="StyleUnderline"/>
        </w:rPr>
      </w:pPr>
      <w:r w:rsidRPr="00443167">
        <w:rPr>
          <w:rStyle w:val="StyleUnderline"/>
        </w:rPr>
        <w:t>Any decision by Musk to nix plans</w:t>
      </w:r>
      <w:r w:rsidRPr="00566A68">
        <w:rPr>
          <w:rStyle w:val="StyleUnderline"/>
        </w:rPr>
        <w:t xml:space="preserve"> to start a </w:t>
      </w:r>
      <w:r w:rsidRPr="00443167">
        <w:rPr>
          <w:rStyle w:val="StyleUnderline"/>
          <w:highlight w:val="cyan"/>
        </w:rPr>
        <w:t>third party</w:t>
      </w:r>
      <w:r w:rsidRPr="00566A68">
        <w:rPr>
          <w:rStyle w:val="StyleUnderline"/>
        </w:rPr>
        <w:t xml:space="preserve"> would be </w:t>
      </w:r>
      <w:r w:rsidRPr="00443167">
        <w:rPr>
          <w:rStyle w:val="StyleUnderline"/>
        </w:rPr>
        <w:t xml:space="preserve">a </w:t>
      </w:r>
      <w:r w:rsidRPr="00443167">
        <w:rPr>
          <w:rStyle w:val="Emphasis"/>
          <w:highlight w:val="cyan"/>
        </w:rPr>
        <w:t>win for Republicans</w:t>
      </w:r>
      <w:r w:rsidRPr="00443167">
        <w:rPr>
          <w:rStyle w:val="StyleUnderline"/>
        </w:rPr>
        <w:t xml:space="preserve"> </w:t>
      </w:r>
      <w:r w:rsidRPr="00566A68">
        <w:rPr>
          <w:rStyle w:val="StyleUnderline"/>
        </w:rPr>
        <w:t>ahead of next year’s midterms</w:t>
      </w:r>
      <w:r w:rsidRPr="00566A68">
        <w:rPr>
          <w:sz w:val="16"/>
        </w:rPr>
        <w:t xml:space="preserve">. Historically, </w:t>
      </w:r>
      <w:r w:rsidRPr="00443167">
        <w:rPr>
          <w:rStyle w:val="StyleUnderline"/>
        </w:rPr>
        <w:t xml:space="preserve">third parties often act as </w:t>
      </w:r>
      <w:r w:rsidRPr="003A0ED1">
        <w:rPr>
          <w:rStyle w:val="Emphasis"/>
          <w:highlight w:val="cyan"/>
        </w:rPr>
        <w:t>spoilers</w:t>
      </w:r>
      <w:r w:rsidRPr="00566A68">
        <w:rPr>
          <w:rStyle w:val="StyleUnderline"/>
          <w:highlight w:val="cyan"/>
        </w:rPr>
        <w:t xml:space="preserve"> </w:t>
      </w:r>
      <w:r w:rsidRPr="00443167">
        <w:rPr>
          <w:rStyle w:val="StyleUnderline"/>
        </w:rPr>
        <w:t xml:space="preserve">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1E4B6388" w14:textId="77777777" w:rsidR="00EE7FF4" w:rsidRPr="00566A68" w:rsidRDefault="00EE7FF4" w:rsidP="00EE7FF4">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4D362176" w14:textId="77777777" w:rsidR="00EE7FF4" w:rsidRPr="00566A68" w:rsidRDefault="00EE7FF4" w:rsidP="00EE7FF4">
      <w:pPr>
        <w:rPr>
          <w:rStyle w:val="StyleUnderline"/>
        </w:rPr>
      </w:pPr>
      <w:r w:rsidRPr="00566A68">
        <w:rPr>
          <w:rStyle w:val="StyleUnderline"/>
          <w:highlight w:val="cyan"/>
        </w:rPr>
        <w:t xml:space="preserve">Musk had </w:t>
      </w:r>
      <w:r w:rsidRPr="00566A68">
        <w:rPr>
          <w:rStyle w:val="StyleUnderline"/>
        </w:rPr>
        <w:t xml:space="preserve">a public </w:t>
      </w:r>
      <w:r w:rsidRPr="00443167">
        <w:rPr>
          <w:rStyle w:val="Emphasis"/>
          <w:sz w:val="30"/>
          <w:szCs w:val="30"/>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30AE8987" w14:textId="77777777" w:rsidR="00EE7FF4" w:rsidRPr="00566A68" w:rsidRDefault="00EE7FF4" w:rsidP="00EE7FF4">
      <w:pPr>
        <w:rPr>
          <w:sz w:val="16"/>
        </w:rPr>
      </w:pPr>
      <w:r w:rsidRPr="00566A68">
        <w:rPr>
          <w:sz w:val="16"/>
        </w:rPr>
        <w:t>In July, Musk told his more than 200 million followers on X that he would organize the America Party with a goal of competing in House and Senate elections next year.</w:t>
      </w:r>
    </w:p>
    <w:p w14:paraId="32DEDBD5" w14:textId="77777777" w:rsidR="00EE7FF4" w:rsidRPr="00443167" w:rsidRDefault="00EE7FF4" w:rsidP="00EE7FF4">
      <w:pPr>
        <w:rPr>
          <w:rStyle w:val="StyleUnderline"/>
        </w:rPr>
      </w:pPr>
      <w:r w:rsidRPr="00566A68">
        <w:rPr>
          <w:sz w:val="16"/>
        </w:rPr>
        <w:t xml:space="preserve">The </w:t>
      </w:r>
      <w:r w:rsidRPr="00566A68">
        <w:rPr>
          <w:rStyle w:val="StyleUnderline"/>
        </w:rPr>
        <w:t xml:space="preserve">Tesla CEO </w:t>
      </w:r>
      <w:r w:rsidRPr="00443167">
        <w:rPr>
          <w:rStyle w:val="StyleUnderline"/>
          <w:highlight w:val="cyan"/>
        </w:rPr>
        <w:t>argued</w:t>
      </w:r>
      <w:r w:rsidRPr="00566A68">
        <w:rPr>
          <w:rStyle w:val="StyleUnderline"/>
        </w:rPr>
        <w:t xml:space="preserve"> that the </w:t>
      </w:r>
      <w:r w:rsidRPr="00443167">
        <w:rPr>
          <w:rStyle w:val="Emphasis"/>
        </w:rPr>
        <w:t xml:space="preserve">Trump-backed </w:t>
      </w:r>
      <w:r w:rsidRPr="00443167">
        <w:rPr>
          <w:rStyle w:val="Emphasis"/>
          <w:highlight w:val="cyan"/>
        </w:rPr>
        <w:t>legislation</w:t>
      </w:r>
      <w:r w:rsidRPr="00443167">
        <w:rPr>
          <w:rStyle w:val="StyleUnderline"/>
          <w:highlight w:val="cyan"/>
        </w:rPr>
        <w:t xml:space="preserve"> contained too much</w:t>
      </w:r>
      <w:r w:rsidRPr="00566A68">
        <w:rPr>
          <w:rStyle w:val="StyleUnderline"/>
        </w:rPr>
        <w:t xml:space="preserve"> government </w:t>
      </w:r>
      <w:r w:rsidRPr="00443167">
        <w:rPr>
          <w:rStyle w:val="StyleUnderline"/>
          <w:highlight w:val="cyan"/>
        </w:rPr>
        <w:t>spending</w:t>
      </w:r>
      <w:r w:rsidRPr="00566A68">
        <w:rPr>
          <w:sz w:val="16"/>
        </w:rPr>
        <w:t xml:space="preserve">. Musk, who oversaw the Department of Government Efficiency before leaving the Trump administration in late May, </w:t>
      </w:r>
      <w:r w:rsidRPr="00443167">
        <w:rPr>
          <w:rStyle w:val="StyleUnderline"/>
          <w:highlight w:val="cyan"/>
        </w:rPr>
        <w:t>threatened to support</w:t>
      </w:r>
      <w:r w:rsidRPr="00443167">
        <w:rPr>
          <w:rStyle w:val="StyleUnderline"/>
        </w:rPr>
        <w:t xml:space="preserve"> </w:t>
      </w:r>
      <w:r w:rsidRPr="00443167">
        <w:rPr>
          <w:rStyle w:val="StyleUnderline"/>
          <w:highlight w:val="cyan"/>
        </w:rPr>
        <w:t>primary challenges</w:t>
      </w:r>
      <w:r w:rsidRPr="00443167">
        <w:rPr>
          <w:rStyle w:val="StyleUnderline"/>
        </w:rPr>
        <w:t xml:space="preserve"> against Republicans who voted in favor of the bill.</w:t>
      </w:r>
    </w:p>
    <w:p w14:paraId="2AA4416A" w14:textId="77777777" w:rsidR="00EE7FF4" w:rsidRDefault="00EE7FF4" w:rsidP="00EE7FF4">
      <w:pPr>
        <w:pStyle w:val="Heading4"/>
      </w:pPr>
      <w:r>
        <w:t xml:space="preserve">Tech </w:t>
      </w:r>
      <w:r w:rsidRPr="007E57C6">
        <w:rPr>
          <w:u w:val="single"/>
        </w:rPr>
        <w:t>disalignment</w:t>
      </w:r>
      <w:r>
        <w:t xml:space="preserve"> prevents Republican victory. </w:t>
      </w:r>
    </w:p>
    <w:p w14:paraId="7A6E3A79" w14:textId="77777777" w:rsidR="00EE7FF4" w:rsidRPr="00A560A1" w:rsidRDefault="00EE7FF4" w:rsidP="00EE7FF4">
      <w:pPr>
        <w:rPr>
          <w:rStyle w:val="Style13ptBold"/>
        </w:rPr>
      </w:pPr>
      <w:r>
        <w:rPr>
          <w:rStyle w:val="Style13ptBold"/>
        </w:rPr>
        <w:t xml:space="preserve">Legum 25 </w:t>
      </w:r>
      <w:r w:rsidRPr="00A560A1">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71C63249" w14:textId="77777777" w:rsidR="00EE7FF4" w:rsidRPr="007E57C6" w:rsidRDefault="00EE7FF4" w:rsidP="00EE7FF4">
      <w:pPr>
        <w:rPr>
          <w:sz w:val="16"/>
        </w:rPr>
      </w:pPr>
      <w:r w:rsidRPr="007E57C6">
        <w:rPr>
          <w:sz w:val="16"/>
        </w:rPr>
        <w:t xml:space="preserve">As the </w:t>
      </w:r>
      <w:r w:rsidRPr="00A560A1">
        <w:rPr>
          <w:rStyle w:val="Emphasis"/>
          <w:highlight w:val="cyan"/>
        </w:rPr>
        <w:t>2026</w:t>
      </w:r>
      <w:r w:rsidRPr="007E57C6">
        <w:rPr>
          <w:sz w:val="16"/>
          <w:highlight w:val="cyan"/>
        </w:rPr>
        <w:t xml:space="preserve"> </w:t>
      </w:r>
      <w:r w:rsidRPr="00A560A1">
        <w:rPr>
          <w:rStyle w:val="StyleUnderline"/>
          <w:highlight w:val="cyan"/>
        </w:rPr>
        <w:t>midterms</w:t>
      </w:r>
      <w:r w:rsidRPr="007E57C6">
        <w:rPr>
          <w:sz w:val="16"/>
        </w:rPr>
        <w:t xml:space="preserve"> approach, President </w:t>
      </w:r>
      <w:r w:rsidRPr="00A560A1">
        <w:rPr>
          <w:rStyle w:val="StyleUnderline"/>
          <w:highlight w:val="cyan"/>
        </w:rPr>
        <w:t xml:space="preserve">Trump is </w:t>
      </w:r>
      <w:r w:rsidRPr="00A560A1">
        <w:rPr>
          <w:rStyle w:val="Emphasis"/>
          <w:highlight w:val="cyan"/>
        </w:rPr>
        <w:t>facing</w:t>
      </w:r>
      <w:r w:rsidRPr="00A560A1">
        <w:rPr>
          <w:rStyle w:val="StyleUnderline"/>
        </w:rPr>
        <w:t xml:space="preserve"> </w:t>
      </w:r>
      <w:r w:rsidRPr="00A560A1">
        <w:rPr>
          <w:rStyle w:val="Emphasis"/>
          <w:highlight w:val="cyan"/>
        </w:rPr>
        <w:t>headwinds</w:t>
      </w:r>
      <w:r w:rsidRPr="007E57C6">
        <w:rPr>
          <w:sz w:val="16"/>
        </w:rPr>
        <w:t>.</w:t>
      </w:r>
    </w:p>
    <w:p w14:paraId="5B83FDF3" w14:textId="77777777" w:rsidR="00EE7FF4" w:rsidRPr="007E57C6" w:rsidRDefault="00EE7FF4" w:rsidP="00EE7FF4">
      <w:pPr>
        <w:rPr>
          <w:sz w:val="16"/>
        </w:rPr>
      </w:pPr>
      <w:r w:rsidRPr="007E57C6">
        <w:rPr>
          <w:sz w:val="16"/>
        </w:rPr>
        <w:t xml:space="preserve">Trump’s </w:t>
      </w:r>
      <w:r w:rsidRPr="00A560A1">
        <w:rPr>
          <w:rStyle w:val="Emphasis"/>
          <w:highlight w:val="cyan"/>
        </w:rPr>
        <w:t>job approval</w:t>
      </w:r>
      <w:r w:rsidRPr="007E57C6">
        <w:rPr>
          <w:sz w:val="16"/>
        </w:rPr>
        <w:t xml:space="preserve"> </w:t>
      </w:r>
      <w:r w:rsidRPr="00A560A1">
        <w:rPr>
          <w:rStyle w:val="StyleUnderline"/>
        </w:rPr>
        <w:t xml:space="preserve">is </w:t>
      </w:r>
      <w:r w:rsidRPr="00A560A1">
        <w:rPr>
          <w:rStyle w:val="Emphasis"/>
          <w:highlight w:val="cyan"/>
        </w:rPr>
        <w:t>low</w:t>
      </w:r>
      <w:r w:rsidRPr="007E57C6">
        <w:rPr>
          <w:sz w:val="16"/>
        </w:rPr>
        <w:t xml:space="preserve"> and has declined rapidly since September. A recent Gallup poll found that </w:t>
      </w:r>
      <w:r w:rsidRPr="00A560A1">
        <w:rPr>
          <w:rStyle w:val="Emphasis"/>
          <w:sz w:val="30"/>
          <w:szCs w:val="30"/>
          <w:highlight w:val="cyan"/>
        </w:rPr>
        <w:t>only 32% of Americans</w:t>
      </w:r>
      <w:r w:rsidRPr="007E57C6">
        <w:rPr>
          <w:sz w:val="16"/>
          <w:highlight w:val="cyan"/>
        </w:rPr>
        <w:t xml:space="preserve"> </w:t>
      </w:r>
      <w:r w:rsidRPr="00A560A1">
        <w:rPr>
          <w:rStyle w:val="StyleUnderline"/>
          <w:highlight w:val="cyan"/>
        </w:rPr>
        <w:t>approve</w:t>
      </w:r>
      <w:r w:rsidRPr="00A560A1">
        <w:rPr>
          <w:rStyle w:val="StyleUnderline"/>
        </w:rPr>
        <w:t xml:space="preserve"> of how Trump has managed the economy</w:t>
      </w:r>
      <w:r w:rsidRPr="007E57C6">
        <w:rPr>
          <w:sz w:val="16"/>
        </w:rPr>
        <w:t xml:space="preserve">. </w:t>
      </w:r>
      <w:r w:rsidRPr="007E57C6">
        <w:rPr>
          <w:rStyle w:val="Emphasis"/>
          <w:highlight w:val="cyan"/>
        </w:rPr>
        <w:t>Even in the best</w:t>
      </w:r>
      <w:r w:rsidRPr="007E57C6">
        <w:rPr>
          <w:rStyle w:val="StyleUnderline"/>
          <w:highlight w:val="cyan"/>
        </w:rPr>
        <w:t xml:space="preserve"> of </w:t>
      </w:r>
      <w:r w:rsidRPr="007E57C6">
        <w:rPr>
          <w:rStyle w:val="Emphasis"/>
          <w:highlight w:val="cyan"/>
        </w:rPr>
        <w:t>times</w:t>
      </w:r>
      <w:r w:rsidRPr="00A560A1">
        <w:rPr>
          <w:rStyle w:val="StyleUnderline"/>
        </w:rPr>
        <w:t>, the</w:t>
      </w:r>
      <w:r w:rsidRPr="007E57C6">
        <w:rPr>
          <w:sz w:val="16"/>
        </w:rPr>
        <w:t xml:space="preserve"> </w:t>
      </w:r>
      <w:r w:rsidRPr="007E57C6">
        <w:rPr>
          <w:rStyle w:val="StyleUnderline"/>
          <w:highlight w:val="cyan"/>
        </w:rPr>
        <w:t>party</w:t>
      </w:r>
      <w:r w:rsidRPr="007E57C6">
        <w:rPr>
          <w:sz w:val="16"/>
        </w:rPr>
        <w:t xml:space="preserve"> </w:t>
      </w:r>
      <w:r w:rsidRPr="00A560A1">
        <w:rPr>
          <w:rStyle w:val="StyleUnderline"/>
        </w:rPr>
        <w:t xml:space="preserve">in </w:t>
      </w:r>
      <w:r w:rsidRPr="00A560A1">
        <w:rPr>
          <w:rStyle w:val="Emphasis"/>
        </w:rPr>
        <w:t>power</w:t>
      </w:r>
      <w:r w:rsidRPr="00A560A1">
        <w:rPr>
          <w:rStyle w:val="StyleUnderline"/>
        </w:rPr>
        <w:t xml:space="preserve"> typically </w:t>
      </w:r>
      <w:r w:rsidRPr="007E57C6">
        <w:rPr>
          <w:rStyle w:val="Emphasis"/>
          <w:highlight w:val="cyan"/>
        </w:rPr>
        <w:t>loses seats</w:t>
      </w:r>
      <w:r w:rsidRPr="00A560A1">
        <w:rPr>
          <w:rStyle w:val="StyleUnderline"/>
        </w:rPr>
        <w:t xml:space="preserve"> in a midterm election</w:t>
      </w:r>
      <w:r w:rsidRPr="007E57C6">
        <w:rPr>
          <w:sz w:val="16"/>
        </w:rPr>
        <w:t>. In 2026, Trump and the Republicans are at risk of losing the House and, potentially, the Senate.</w:t>
      </w:r>
    </w:p>
    <w:p w14:paraId="71B22E9D" w14:textId="77777777" w:rsidR="00EE7FF4" w:rsidRPr="007E57C6" w:rsidRDefault="00EE7FF4" w:rsidP="00EE7FF4">
      <w:pPr>
        <w:rPr>
          <w:sz w:val="16"/>
        </w:rPr>
      </w:pPr>
      <w:r w:rsidRPr="00A560A1">
        <w:rPr>
          <w:rStyle w:val="StyleUnderline"/>
        </w:rPr>
        <w:t xml:space="preserve">The most </w:t>
      </w:r>
      <w:r w:rsidRPr="007E57C6">
        <w:rPr>
          <w:rStyle w:val="Emphasis"/>
          <w:highlight w:val="cyan"/>
        </w:rPr>
        <w:t>straightforward way</w:t>
      </w:r>
      <w:r w:rsidRPr="007E57C6">
        <w:rPr>
          <w:sz w:val="16"/>
        </w:rPr>
        <w:t xml:space="preserve"> to </w:t>
      </w:r>
      <w:r w:rsidRPr="00A560A1">
        <w:rPr>
          <w:rStyle w:val="StyleUnderline"/>
        </w:rPr>
        <w:t xml:space="preserve">try to </w:t>
      </w:r>
      <w:r w:rsidRPr="007E57C6">
        <w:rPr>
          <w:rStyle w:val="Emphasis"/>
          <w:highlight w:val="cyan"/>
        </w:rPr>
        <w:t>buck</w:t>
      </w:r>
      <w:r w:rsidRPr="00A560A1">
        <w:rPr>
          <w:rStyle w:val="StyleUnderline"/>
        </w:rPr>
        <w:t xml:space="preserve"> </w:t>
      </w:r>
      <w:r w:rsidRPr="007E57C6">
        <w:rPr>
          <w:rStyle w:val="StyleUnderline"/>
          <w:highlight w:val="cyan"/>
        </w:rPr>
        <w:t xml:space="preserve">these </w:t>
      </w:r>
      <w:r w:rsidRPr="007E57C6">
        <w:rPr>
          <w:rStyle w:val="Emphasis"/>
          <w:highlight w:val="cyan"/>
        </w:rPr>
        <w:t>trends is money</w:t>
      </w:r>
      <w:r w:rsidRPr="007E57C6">
        <w:rPr>
          <w:sz w:val="16"/>
        </w:rPr>
        <w:t xml:space="preserve">. </w:t>
      </w:r>
      <w:r w:rsidRPr="00A560A1">
        <w:rPr>
          <w:rStyle w:val="StyleUnderline"/>
        </w:rPr>
        <w:t>Cash for candidates to promote their strengths and exploit their opponents’ weaknesses</w:t>
      </w:r>
      <w:r w:rsidRPr="007E57C6">
        <w:rPr>
          <w:sz w:val="16"/>
        </w:rPr>
        <w:t xml:space="preserve">. Likely the </w:t>
      </w:r>
      <w:r w:rsidRPr="007E57C6">
        <w:rPr>
          <w:rStyle w:val="Emphasis"/>
          <w:sz w:val="30"/>
          <w:szCs w:val="30"/>
          <w:highlight w:val="cyan"/>
        </w:rPr>
        <w:t>biggest source</w:t>
      </w:r>
      <w:r w:rsidRPr="007E57C6">
        <w:rPr>
          <w:rStyle w:val="Emphasis"/>
          <w:sz w:val="30"/>
          <w:szCs w:val="30"/>
        </w:rPr>
        <w:t xml:space="preserve"> </w:t>
      </w:r>
      <w:r w:rsidRPr="007E57C6">
        <w:rPr>
          <w:rStyle w:val="StyleUnderline"/>
        </w:rPr>
        <w:t>of cash</w:t>
      </w:r>
      <w:r w:rsidRPr="007E57C6">
        <w:rPr>
          <w:sz w:val="16"/>
        </w:rPr>
        <w:t xml:space="preserve"> in the 2026 election </w:t>
      </w:r>
      <w:r w:rsidRPr="007E57C6">
        <w:rPr>
          <w:rStyle w:val="StyleUnderline"/>
        </w:rPr>
        <w:t xml:space="preserve">will </w:t>
      </w:r>
      <w:r w:rsidRPr="007E57C6">
        <w:rPr>
          <w:rStyle w:val="StyleUnderline"/>
          <w:highlight w:val="cyan"/>
        </w:rPr>
        <w:t>come from</w:t>
      </w:r>
      <w:r w:rsidRPr="007E57C6">
        <w:rPr>
          <w:sz w:val="16"/>
        </w:rPr>
        <w:t xml:space="preserve"> Leading the Future (</w:t>
      </w:r>
      <w:r w:rsidRPr="007E57C6">
        <w:rPr>
          <w:rStyle w:val="Emphasis"/>
          <w:highlight w:val="cyan"/>
        </w:rPr>
        <w:t>LTF</w:t>
      </w:r>
      <w:r w:rsidRPr="007E57C6">
        <w:rPr>
          <w:sz w:val="16"/>
        </w:rPr>
        <w:t>), a group formed just a few months ago.</w:t>
      </w:r>
    </w:p>
    <w:p w14:paraId="5BB326FB" w14:textId="77777777" w:rsidR="00EE7FF4" w:rsidRPr="007E57C6" w:rsidRDefault="00EE7FF4" w:rsidP="00EE7FF4">
      <w:pPr>
        <w:ind w:left="720" w:hanging="720"/>
        <w:rPr>
          <w:sz w:val="16"/>
        </w:rPr>
      </w:pPr>
      <w:r w:rsidRPr="007E57C6">
        <w:rPr>
          <w:sz w:val="16"/>
        </w:rPr>
        <w:t xml:space="preserve">LTF has </w:t>
      </w:r>
      <w:r w:rsidRPr="007D39C5">
        <w:rPr>
          <w:rStyle w:val="Emphasis"/>
        </w:rPr>
        <w:t>already secured</w:t>
      </w:r>
      <w:r w:rsidRPr="007D39C5">
        <w:rPr>
          <w:rStyle w:val="StyleUnderline"/>
        </w:rPr>
        <w:t xml:space="preserve"> more than</w:t>
      </w:r>
      <w:r w:rsidRPr="007E57C6">
        <w:rPr>
          <w:sz w:val="16"/>
        </w:rPr>
        <w:t xml:space="preserve"> </w:t>
      </w:r>
      <w:r w:rsidRPr="007D39C5">
        <w:rPr>
          <w:rStyle w:val="Emphasis"/>
        </w:rPr>
        <w:t>$100 million</w:t>
      </w:r>
      <w:r w:rsidRPr="007E57C6">
        <w:rPr>
          <w:sz w:val="16"/>
        </w:rPr>
        <w:t xml:space="preserve">, including $50 million from </w:t>
      </w:r>
      <w:r w:rsidRPr="007E57C6">
        <w:rPr>
          <w:rStyle w:val="StyleUnderline"/>
        </w:rPr>
        <w:t>venture capitalists</w:t>
      </w:r>
      <w:r w:rsidRPr="007E57C6">
        <w:rPr>
          <w:sz w:val="16"/>
        </w:rPr>
        <w:t xml:space="preserve"> Marc Andreessen and Ben Horowitz and another $50 million </w:t>
      </w:r>
      <w:r w:rsidRPr="007E57C6">
        <w:rPr>
          <w:rStyle w:val="StyleUnderline"/>
          <w:highlight w:val="cyan"/>
        </w:rPr>
        <w:t>from</w:t>
      </w:r>
      <w:r w:rsidRPr="007E57C6">
        <w:rPr>
          <w:sz w:val="16"/>
          <w:highlight w:val="cyan"/>
        </w:rPr>
        <w:t xml:space="preserve"> </w:t>
      </w:r>
      <w:r w:rsidRPr="007E57C6">
        <w:rPr>
          <w:rStyle w:val="Emphasis"/>
          <w:highlight w:val="cyan"/>
        </w:rPr>
        <w:t>OpenAI</w:t>
      </w:r>
      <w:r w:rsidRPr="007E57C6">
        <w:rPr>
          <w:sz w:val="16"/>
        </w:rPr>
        <w:t xml:space="preserve"> co-founder Greg Brockman. Other known supporters include Joe Lonsdale, the co-founder of </w:t>
      </w:r>
      <w:r w:rsidRPr="007E57C6">
        <w:rPr>
          <w:rStyle w:val="Emphasis"/>
          <w:highlight w:val="cyan"/>
        </w:rPr>
        <w:t>Palantir</w:t>
      </w:r>
      <w:r w:rsidRPr="007E57C6">
        <w:rPr>
          <w:sz w:val="16"/>
        </w:rPr>
        <w:t xml:space="preserve"> who recently advocated for the return of public hangings, and the AI company </w:t>
      </w:r>
      <w:r w:rsidRPr="007E57C6">
        <w:rPr>
          <w:rStyle w:val="Emphasis"/>
          <w:highlight w:val="cyan"/>
        </w:rPr>
        <w:t>Perplexity</w:t>
      </w:r>
      <w:r w:rsidRPr="007E57C6">
        <w:rPr>
          <w:sz w:val="16"/>
        </w:rPr>
        <w:t>. The full list of donors to LTF is unknown because the organization is so new it has not yet had to make a substantive filing with the Federal Elections Commission.</w:t>
      </w:r>
    </w:p>
    <w:p w14:paraId="02EB6565" w14:textId="77777777" w:rsidR="00EE7FF4" w:rsidRPr="00EE260C" w:rsidRDefault="00EE7FF4" w:rsidP="00EE7FF4">
      <w:pPr>
        <w:rPr>
          <w:u w:val="single"/>
        </w:rPr>
      </w:pPr>
      <w:r>
        <w:t xml:space="preserve">According to its website, </w:t>
      </w:r>
      <w:r w:rsidRPr="007E57C6">
        <w:rPr>
          <w:rStyle w:val="StyleUnderline"/>
        </w:rPr>
        <w:t>LTF is “</w:t>
      </w:r>
      <w:r w:rsidRPr="007E57C6">
        <w:rPr>
          <w:rStyle w:val="Emphasis"/>
          <w:highlight w:val="cyan"/>
        </w:rPr>
        <w:t>focused on advancing</w:t>
      </w:r>
      <w:r w:rsidRPr="007E57C6">
        <w:rPr>
          <w:rStyle w:val="StyleUnderline"/>
        </w:rPr>
        <w:t xml:space="preserve"> a positive, forward-looking agenda for </w:t>
      </w:r>
      <w:r w:rsidRPr="007E57C6">
        <w:rPr>
          <w:rStyle w:val="Emphasis"/>
        </w:rPr>
        <w:t>AI</w:t>
      </w:r>
      <w:r w:rsidRPr="007E57C6">
        <w:rPr>
          <w:rStyle w:val="StyleUnderline"/>
        </w:rPr>
        <w:t xml:space="preserve"> innovation</w:t>
      </w:r>
      <w:r>
        <w:t xml:space="preserve">.” </w:t>
      </w:r>
      <w:r w:rsidRPr="007E57C6">
        <w:rPr>
          <w:rStyle w:val="StyleUnderline"/>
        </w:rPr>
        <w:t xml:space="preserve">It plans to do that by “identifying, maintaining, and </w:t>
      </w:r>
      <w:r w:rsidRPr="007E57C6">
        <w:rPr>
          <w:rStyle w:val="Emphasis"/>
          <w:sz w:val="30"/>
          <w:szCs w:val="30"/>
        </w:rPr>
        <w:t xml:space="preserve">growing </w:t>
      </w:r>
      <w:r w:rsidRPr="007E57C6">
        <w:rPr>
          <w:rStyle w:val="Emphasis"/>
          <w:sz w:val="30"/>
          <w:szCs w:val="30"/>
          <w:highlight w:val="cyan"/>
        </w:rPr>
        <w:t>pro-AI candidates</w:t>
      </w:r>
      <w:r w:rsidRPr="007E57C6">
        <w:rPr>
          <w:rStyle w:val="StyleUnderline"/>
        </w:rPr>
        <w:t>.”</w:t>
      </w:r>
    </w:p>
    <w:p w14:paraId="1B9D90FC" w14:textId="77777777" w:rsidR="00EE7FF4" w:rsidRDefault="00EE7FF4" w:rsidP="00EE7FF4">
      <w:pPr>
        <w:pStyle w:val="Heading4"/>
      </w:pPr>
      <w:r>
        <w:t xml:space="preserve">Unrestrained AI </w:t>
      </w:r>
      <w:r w:rsidRPr="00EB04F8">
        <w:rPr>
          <w:u w:val="single"/>
        </w:rPr>
        <w:t>swings</w:t>
      </w:r>
      <w:r>
        <w:t xml:space="preserve"> the </w:t>
      </w:r>
      <w:r w:rsidRPr="00EB04F8">
        <w:rPr>
          <w:u w:val="single"/>
        </w:rPr>
        <w:t>midterms</w:t>
      </w:r>
      <w:r>
        <w:t xml:space="preserve">. </w:t>
      </w:r>
    </w:p>
    <w:p w14:paraId="06CFDD5B" w14:textId="77777777" w:rsidR="00EE7FF4" w:rsidRPr="00EE1A97" w:rsidRDefault="00EE7FF4" w:rsidP="00EE7FF4">
      <w:r>
        <w:rPr>
          <w:rStyle w:val="Style13ptBold"/>
        </w:rPr>
        <w:t xml:space="preserve">Finn 25 </w:t>
      </w:r>
      <w:r w:rsidRPr="00EE1A97">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6F6BB350" w14:textId="77777777" w:rsidR="00EE7FF4" w:rsidRPr="00E32578" w:rsidRDefault="00EE7FF4" w:rsidP="00EE7FF4">
      <w:pPr>
        <w:rPr>
          <w:sz w:val="16"/>
        </w:rPr>
      </w:pPr>
      <w:r w:rsidRPr="00E32578">
        <w:rPr>
          <w:sz w:val="16"/>
        </w:rPr>
        <w:t>At the halfway point between the 2024 presidential election and the 2026 US midterms, Artificial Intelligence (AI) is seemingly everywhere. AI, or generative (</w:t>
      </w:r>
      <w:r w:rsidRPr="00E32578">
        <w:rPr>
          <w:rStyle w:val="Emphasis"/>
          <w:highlight w:val="cyan"/>
        </w:rPr>
        <w:t>GenAI</w:t>
      </w:r>
      <w:r w:rsidRPr="00E32578">
        <w:rPr>
          <w:sz w:val="16"/>
          <w:highlight w:val="cyan"/>
        </w:rPr>
        <w:t xml:space="preserve">) </w:t>
      </w:r>
      <w:r w:rsidRPr="00E32578">
        <w:rPr>
          <w:rStyle w:val="StyleUnderline"/>
          <w:highlight w:val="cyan"/>
        </w:rPr>
        <w:t>tools</w:t>
      </w:r>
      <w:r w:rsidRPr="00E32578">
        <w:rPr>
          <w:sz w:val="16"/>
        </w:rPr>
        <w:t xml:space="preserve"> are now </w:t>
      </w:r>
      <w:r w:rsidRPr="00E32578">
        <w:rPr>
          <w:rStyle w:val="Emphasis"/>
          <w:highlight w:val="cyan"/>
        </w:rPr>
        <w:t>leading</w:t>
      </w:r>
      <w:r w:rsidRPr="00EE1A97">
        <w:rPr>
          <w:rStyle w:val="StyleUnderline"/>
        </w:rPr>
        <w:t xml:space="preserve"> news </w:t>
      </w:r>
      <w:r w:rsidRPr="00E32578">
        <w:rPr>
          <w:rStyle w:val="Emphasis"/>
          <w:highlight w:val="cyan"/>
        </w:rPr>
        <w:t>headlines</w:t>
      </w:r>
      <w:r w:rsidRPr="00E32578">
        <w:rPr>
          <w:sz w:val="16"/>
        </w:rPr>
        <w:t xml:space="preserve"> or are the subject of an announcement by a government looking to leverage such tools to kickstart growth or improve efficiency on a near-daily basis.</w:t>
      </w:r>
    </w:p>
    <w:p w14:paraId="11CAFA4D" w14:textId="77777777" w:rsidR="00EE7FF4" w:rsidRPr="00E32578" w:rsidRDefault="00EE7FF4" w:rsidP="00EE7FF4">
      <w:pPr>
        <w:rPr>
          <w:sz w:val="16"/>
        </w:rPr>
      </w:pPr>
      <w:r w:rsidRPr="00E32578">
        <w:rPr>
          <w:sz w:val="16"/>
        </w:rPr>
        <w:t xml:space="preserve">Given this milieu, it seems likely that AI </w:t>
      </w:r>
      <w:r w:rsidRPr="00EE1A97">
        <w:rPr>
          <w:rStyle w:val="StyleUnderline"/>
        </w:rPr>
        <w:t xml:space="preserve">will </w:t>
      </w:r>
      <w:r w:rsidRPr="00E32578">
        <w:rPr>
          <w:rStyle w:val="StyleUnderline"/>
          <w:highlight w:val="cyan"/>
        </w:rPr>
        <w:t xml:space="preserve">play </w:t>
      </w:r>
      <w:r w:rsidRPr="00EE260C">
        <w:rPr>
          <w:rStyle w:val="Emphasis"/>
        </w:rPr>
        <w:t xml:space="preserve">various </w:t>
      </w:r>
      <w:r w:rsidRPr="00E32578">
        <w:rPr>
          <w:rStyle w:val="Emphasis"/>
          <w:highlight w:val="cyan"/>
        </w:rPr>
        <w:t>roles</w:t>
      </w:r>
      <w:r w:rsidRPr="00E32578">
        <w:rPr>
          <w:rStyle w:val="StyleUnderline"/>
          <w:highlight w:val="cyan"/>
        </w:rPr>
        <w:t xml:space="preserve"> in</w:t>
      </w:r>
      <w:r w:rsidRPr="00EE1A97">
        <w:rPr>
          <w:rStyle w:val="StyleUnderline"/>
        </w:rPr>
        <w:t xml:space="preserve"> the </w:t>
      </w:r>
      <w:r w:rsidRPr="00E32578">
        <w:rPr>
          <w:rStyle w:val="StyleUnderline"/>
        </w:rPr>
        <w:t>2026</w:t>
      </w:r>
      <w:r w:rsidRPr="00E32578">
        <w:rPr>
          <w:rStyle w:val="Emphasis"/>
        </w:rPr>
        <w:t xml:space="preserve"> </w:t>
      </w:r>
      <w:r w:rsidRPr="00E32578">
        <w:rPr>
          <w:rStyle w:val="Emphasis"/>
          <w:highlight w:val="cyan"/>
        </w:rPr>
        <w:t>midterms</w:t>
      </w:r>
      <w:r w:rsidRPr="00E32578">
        <w:rPr>
          <w:sz w:val="16"/>
          <w:highlight w:val="cyan"/>
        </w:rPr>
        <w:t xml:space="preserve">, </w:t>
      </w:r>
      <w:r w:rsidRPr="00E32578">
        <w:rPr>
          <w:rStyle w:val="StyleUnderline"/>
          <w:highlight w:val="cyan"/>
        </w:rPr>
        <w:t>whether</w:t>
      </w:r>
      <w:r w:rsidRPr="00EE1A97">
        <w:rPr>
          <w:rStyle w:val="StyleUnderline"/>
        </w:rPr>
        <w:t xml:space="preserve"> it is </w:t>
      </w:r>
      <w:r w:rsidRPr="00EE1A97">
        <w:rPr>
          <w:rStyle w:val="Emphasis"/>
        </w:rPr>
        <w:t xml:space="preserve">individual </w:t>
      </w:r>
      <w:r w:rsidRPr="00E32578">
        <w:rPr>
          <w:rStyle w:val="Emphasis"/>
          <w:highlight w:val="cyan"/>
        </w:rPr>
        <w:t>citizens engaging</w:t>
      </w:r>
      <w:r w:rsidRPr="00E32578">
        <w:rPr>
          <w:rStyle w:val="StyleUnderline"/>
          <w:highlight w:val="cyan"/>
        </w:rPr>
        <w:t xml:space="preserve"> with</w:t>
      </w:r>
      <w:r w:rsidRPr="00EE1A97">
        <w:rPr>
          <w:rStyle w:val="StyleUnderline"/>
        </w:rPr>
        <w:t xml:space="preserve"> the GenAI </w:t>
      </w:r>
      <w:r w:rsidRPr="00E32578">
        <w:rPr>
          <w:rStyle w:val="Emphasis"/>
          <w:highlight w:val="cyan"/>
        </w:rPr>
        <w:t>summaries</w:t>
      </w:r>
      <w:r w:rsidRPr="00EE1A97">
        <w:rPr>
          <w:rStyle w:val="StyleUnderline"/>
        </w:rPr>
        <w:t xml:space="preserve"> that pop up from </w:t>
      </w:r>
      <w:r w:rsidRPr="00EE1A97">
        <w:rPr>
          <w:rStyle w:val="Emphasis"/>
        </w:rPr>
        <w:t>online searches</w:t>
      </w:r>
      <w:r w:rsidRPr="00E32578">
        <w:rPr>
          <w:sz w:val="16"/>
        </w:rPr>
        <w:t xml:space="preserve">, </w:t>
      </w:r>
      <w:r w:rsidRPr="00E32578">
        <w:rPr>
          <w:rStyle w:val="StyleUnderline"/>
          <w:highlight w:val="cyan"/>
        </w:rPr>
        <w:t xml:space="preserve">political </w:t>
      </w:r>
      <w:r w:rsidRPr="00E32578">
        <w:rPr>
          <w:rStyle w:val="Emphasis"/>
          <w:highlight w:val="cyan"/>
        </w:rPr>
        <w:t>campaigns trying to</w:t>
      </w:r>
      <w:r w:rsidRPr="00EE1A97">
        <w:rPr>
          <w:rStyle w:val="StyleUnderline"/>
        </w:rPr>
        <w:t xml:space="preserve"> get a </w:t>
      </w:r>
      <w:r w:rsidRPr="00E32578">
        <w:rPr>
          <w:rStyle w:val="Emphasis"/>
          <w:highlight w:val="cyan"/>
        </w:rPr>
        <w:t>grasp</w:t>
      </w:r>
      <w:r w:rsidRPr="00EE1A97">
        <w:rPr>
          <w:rStyle w:val="StyleUnderline"/>
        </w:rPr>
        <w:t xml:space="preserve"> on potential </w:t>
      </w:r>
      <w:r w:rsidRPr="00EE1A97">
        <w:rPr>
          <w:rStyle w:val="Emphasis"/>
        </w:rPr>
        <w:t>links between</w:t>
      </w:r>
      <w:r w:rsidRPr="00EE1A97">
        <w:rPr>
          <w:rStyle w:val="StyleUnderline"/>
        </w:rPr>
        <w:t xml:space="preserve"> disparate </w:t>
      </w:r>
      <w:r w:rsidRPr="00E32578">
        <w:rPr>
          <w:rStyle w:val="Emphasis"/>
          <w:highlight w:val="cyan"/>
        </w:rPr>
        <w:t>datasets</w:t>
      </w:r>
      <w:r w:rsidRPr="00E32578">
        <w:rPr>
          <w:sz w:val="16"/>
          <w:highlight w:val="cyan"/>
        </w:rPr>
        <w:t xml:space="preserve">, </w:t>
      </w:r>
      <w:r w:rsidRPr="00E32578">
        <w:rPr>
          <w:rStyle w:val="StyleUnderline"/>
          <w:highlight w:val="cyan"/>
        </w:rPr>
        <w:t>or</w:t>
      </w:r>
      <w:r w:rsidRPr="00EE1A97">
        <w:rPr>
          <w:rStyle w:val="StyleUnderline"/>
        </w:rPr>
        <w:t xml:space="preserve"> parties </w:t>
      </w:r>
      <w:r w:rsidRPr="00E32578">
        <w:rPr>
          <w:rStyle w:val="StyleUnderline"/>
          <w:highlight w:val="cyan"/>
        </w:rPr>
        <w:t>trying to track</w:t>
      </w:r>
      <w:r w:rsidRPr="00EE1A97">
        <w:rPr>
          <w:rStyle w:val="StyleUnderline"/>
        </w:rPr>
        <w:t xml:space="preserve"> </w:t>
      </w:r>
      <w:r w:rsidRPr="00EE1A97">
        <w:rPr>
          <w:rStyle w:val="Emphasis"/>
        </w:rPr>
        <w:t xml:space="preserve">demographic </w:t>
      </w:r>
      <w:r w:rsidRPr="00E32578">
        <w:rPr>
          <w:rStyle w:val="Emphasis"/>
          <w:highlight w:val="cyan"/>
        </w:rPr>
        <w:t>trends</w:t>
      </w:r>
      <w:r w:rsidRPr="00E32578">
        <w:rPr>
          <w:sz w:val="16"/>
        </w:rPr>
        <w:t>.</w:t>
      </w:r>
    </w:p>
    <w:p w14:paraId="32F127BA" w14:textId="77777777" w:rsidR="00EE7FF4" w:rsidRPr="00E32578" w:rsidRDefault="00EE7FF4" w:rsidP="00EE7FF4">
      <w:pPr>
        <w:rPr>
          <w:sz w:val="16"/>
        </w:rPr>
      </w:pPr>
      <w:r w:rsidRPr="00E32578">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sidRPr="00E32578">
        <w:rPr>
          <w:rStyle w:val="Emphasis"/>
          <w:highlight w:val="cyan"/>
        </w:rPr>
        <w:t>issues with</w:t>
      </w:r>
      <w:r w:rsidRPr="00E32578">
        <w:rPr>
          <w:rStyle w:val="StyleUnderline"/>
          <w:highlight w:val="cyan"/>
        </w:rPr>
        <w:t xml:space="preserve"> their </w:t>
      </w:r>
      <w:r w:rsidRPr="00E32578">
        <w:rPr>
          <w:rStyle w:val="Emphasis"/>
          <w:highlight w:val="cyan"/>
        </w:rPr>
        <w:t>reliability</w:t>
      </w:r>
      <w:r w:rsidRPr="00E32578">
        <w:rPr>
          <w:rStyle w:val="StyleUnderline"/>
          <w:highlight w:val="cyan"/>
        </w:rPr>
        <w:t xml:space="preserve"> appear to be a </w:t>
      </w:r>
      <w:r w:rsidRPr="00E32578">
        <w:rPr>
          <w:rStyle w:val="Emphasis"/>
          <w:sz w:val="30"/>
          <w:szCs w:val="30"/>
          <w:highlight w:val="cyan"/>
        </w:rPr>
        <w:t>feature rather than a bug</w:t>
      </w:r>
      <w:r w:rsidRPr="00E32578">
        <w:rPr>
          <w:sz w:val="16"/>
        </w:rPr>
        <w:t xml:space="preserve"> of the output of GenAI tools. These reflections then have implications for the role of GenAI in the 2026 midterms.</w:t>
      </w:r>
    </w:p>
    <w:p w14:paraId="688DD68C" w14:textId="77777777" w:rsidR="00EE7FF4" w:rsidRPr="00E32578" w:rsidRDefault="00EE7FF4" w:rsidP="00EE7FF4">
      <w:pPr>
        <w:rPr>
          <w:sz w:val="16"/>
        </w:rPr>
      </w:pPr>
      <w:r w:rsidRPr="00E32578">
        <w:rPr>
          <w:sz w:val="16"/>
        </w:rPr>
        <w:t>GenAI is skewed to the national level</w:t>
      </w:r>
    </w:p>
    <w:p w14:paraId="246C99BE" w14:textId="77777777" w:rsidR="00EE7FF4" w:rsidRPr="00E32578" w:rsidRDefault="00EE7FF4" w:rsidP="00EE7FF4">
      <w:pPr>
        <w:rPr>
          <w:sz w:val="16"/>
        </w:rPr>
      </w:pPr>
      <w:r w:rsidRPr="00E32578">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7552E28A" w14:textId="77777777" w:rsidR="00EE7FF4" w:rsidRPr="00E32578" w:rsidRDefault="00EE7FF4" w:rsidP="00EE7FF4">
      <w:pPr>
        <w:rPr>
          <w:sz w:val="16"/>
        </w:rPr>
      </w:pPr>
      <w:r w:rsidRPr="00E32578">
        <w:rPr>
          <w:sz w:val="16"/>
        </w:rPr>
        <w:t xml:space="preserve">In recent work we demonstrated that this </w:t>
      </w:r>
      <w:r w:rsidRPr="00E32578">
        <w:rPr>
          <w:rStyle w:val="Emphasis"/>
          <w:highlight w:val="cyan"/>
        </w:rPr>
        <w:t>nationalisation</w:t>
      </w:r>
      <w:r w:rsidRPr="00E32578">
        <w:rPr>
          <w:sz w:val="16"/>
        </w:rPr>
        <w:t xml:space="preserve"> was </w:t>
      </w:r>
      <w:r w:rsidRPr="00E32578">
        <w:rPr>
          <w:rStyle w:val="StyleUnderline"/>
          <w:highlight w:val="cyan"/>
        </w:rPr>
        <w:t>reflected in</w:t>
      </w:r>
      <w:r w:rsidRPr="00EE1A97">
        <w:rPr>
          <w:rStyle w:val="StyleUnderline"/>
        </w:rPr>
        <w:t xml:space="preserve"> the </w:t>
      </w:r>
      <w:r w:rsidRPr="00E32578">
        <w:rPr>
          <w:rStyle w:val="Emphasis"/>
          <w:highlight w:val="cyan"/>
        </w:rPr>
        <w:t>outputs</w:t>
      </w:r>
      <w:r w:rsidRPr="00EE1A97">
        <w:rPr>
          <w:rStyle w:val="StyleUnderline"/>
        </w:rPr>
        <w:t xml:space="preserve"> of </w:t>
      </w:r>
      <w:r w:rsidRPr="00EE1A97">
        <w:rPr>
          <w:rStyle w:val="Emphasis"/>
        </w:rPr>
        <w:t>ChatGPT</w:t>
      </w:r>
      <w:r w:rsidRPr="00E32578">
        <w:rPr>
          <w:sz w:val="16"/>
        </w:rPr>
        <w:t xml:space="preserve">, meaning that its outputs showed a </w:t>
      </w:r>
      <w:r w:rsidRPr="00E32578">
        <w:rPr>
          <w:rStyle w:val="Emphasis"/>
          <w:highlight w:val="cyan"/>
        </w:rPr>
        <w:t xml:space="preserve">bias </w:t>
      </w:r>
      <w:r w:rsidRPr="00EE260C">
        <w:rPr>
          <w:rStyle w:val="Emphasis"/>
          <w:highlight w:val="cyan"/>
        </w:rPr>
        <w:t>toward national</w:t>
      </w:r>
      <w:r w:rsidRPr="00EE1A97">
        <w:rPr>
          <w:rStyle w:val="StyleUnderline"/>
        </w:rPr>
        <w:t xml:space="preserve">-level </w:t>
      </w:r>
      <w:r w:rsidRPr="00E32578">
        <w:rPr>
          <w:rStyle w:val="StyleUnderline"/>
          <w:highlight w:val="cyan"/>
        </w:rPr>
        <w:t>rather than</w:t>
      </w:r>
      <w:r w:rsidRPr="00EE1A97">
        <w:rPr>
          <w:rStyle w:val="StyleUnderline"/>
        </w:rPr>
        <w:t xml:space="preserve"> state or </w:t>
      </w:r>
      <w:r w:rsidRPr="00E32578">
        <w:rPr>
          <w:rStyle w:val="StyleUnderline"/>
          <w:highlight w:val="cyan"/>
        </w:rPr>
        <w:t>local</w:t>
      </w:r>
      <w:r w:rsidRPr="00EE1A97">
        <w:rPr>
          <w:rStyle w:val="StyleUnderline"/>
        </w:rPr>
        <w:t xml:space="preserve"> level </w:t>
      </w:r>
      <w:r w:rsidRPr="00E32578">
        <w:rPr>
          <w:rStyle w:val="Emphasis"/>
          <w:highlight w:val="cyan"/>
        </w:rPr>
        <w:t>information</w:t>
      </w:r>
      <w:r w:rsidRPr="00E32578">
        <w:rPr>
          <w:sz w:val="16"/>
        </w:rPr>
        <w:t xml:space="preserve">. Via the analysis of state level profiles that we generated via standardised prompts on all US states, territories, and Washington D.C., we discovered a prevalent nationalisation bias in the output of ChatGPT. This </w:t>
      </w:r>
      <w:r w:rsidRPr="00E32578">
        <w:rPr>
          <w:rStyle w:val="StyleUnderline"/>
          <w:highlight w:val="cyan"/>
        </w:rPr>
        <w:t>finding</w:t>
      </w:r>
      <w:r w:rsidRPr="00EE1A97">
        <w:rPr>
          <w:rStyle w:val="StyleUnderline"/>
        </w:rPr>
        <w:t xml:space="preserve"> arose from</w:t>
      </w:r>
      <w:r w:rsidRPr="00E32578">
        <w:rPr>
          <w:sz w:val="16"/>
        </w:rPr>
        <w:t xml:space="preserve"> interviews with </w:t>
      </w:r>
      <w:r w:rsidRPr="00E32578">
        <w:rPr>
          <w:rStyle w:val="Emphasis"/>
          <w:highlight w:val="cyan"/>
        </w:rPr>
        <w:t>19 experts</w:t>
      </w:r>
      <w:r w:rsidRPr="00E32578">
        <w:rPr>
          <w:sz w:val="16"/>
        </w:rPr>
        <w:t xml:space="preserve"> on the politics of 19 separate states (we have now carried out 22 interviews and continue to seek interviews with additional state-level experts).</w:t>
      </w:r>
    </w:p>
    <w:p w14:paraId="07C9C425" w14:textId="77777777" w:rsidR="00EE7FF4" w:rsidRPr="00E32578" w:rsidRDefault="00EE7FF4" w:rsidP="00EE7FF4">
      <w:pPr>
        <w:rPr>
          <w:sz w:val="16"/>
        </w:rPr>
      </w:pPr>
      <w:r w:rsidRPr="00E32578">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6276643B" w14:textId="77777777" w:rsidR="00EE7FF4" w:rsidRPr="00E32578" w:rsidRDefault="00EE7FF4" w:rsidP="00EE7FF4">
      <w:pPr>
        <w:rPr>
          <w:sz w:val="16"/>
        </w:rPr>
      </w:pPr>
      <w:r w:rsidRPr="00E32578">
        <w:rPr>
          <w:sz w:val="16"/>
        </w:rPr>
        <w:t>GenAI is not to be trusted to get the political facts right</w:t>
      </w:r>
    </w:p>
    <w:p w14:paraId="72F00C63" w14:textId="77777777" w:rsidR="00EE7FF4" w:rsidRDefault="00EE7FF4" w:rsidP="00EE7FF4">
      <w:pPr>
        <w:rPr>
          <w:sz w:val="16"/>
        </w:rPr>
      </w:pPr>
      <w:r w:rsidRPr="00E32578">
        <w:rPr>
          <w:sz w:val="16"/>
        </w:rPr>
        <w:t xml:space="preserve">Another feature of the profiles identified in our interviews is the presence of factual statements that were untrue and sources referenced in GenAI’s output that do not exist. The </w:t>
      </w:r>
      <w:r w:rsidRPr="00EE1A97">
        <w:rPr>
          <w:rStyle w:val="Emphasis"/>
        </w:rPr>
        <w:t>presence</w:t>
      </w:r>
      <w:r w:rsidRPr="00E32578">
        <w:rPr>
          <w:sz w:val="16"/>
        </w:rPr>
        <w:t xml:space="preserve"> </w:t>
      </w:r>
      <w:r w:rsidRPr="00EE1A97">
        <w:rPr>
          <w:rStyle w:val="StyleUnderline"/>
        </w:rPr>
        <w:t>of</w:t>
      </w:r>
      <w:r w:rsidRPr="00E32578">
        <w:rPr>
          <w:sz w:val="16"/>
        </w:rPr>
        <w:t xml:space="preserve"> such </w:t>
      </w:r>
      <w:r w:rsidRPr="00EE1A97">
        <w:rPr>
          <w:rStyle w:val="Emphasis"/>
        </w:rPr>
        <w:t>untrue statements</w:t>
      </w:r>
      <w:r w:rsidRPr="00E32578">
        <w:rPr>
          <w:sz w:val="16"/>
        </w:rPr>
        <w:t xml:space="preserve"> and non-existent sources </w:t>
      </w:r>
      <w:r w:rsidRPr="00EE1A97">
        <w:rPr>
          <w:rStyle w:val="StyleUnderline"/>
        </w:rPr>
        <w:t xml:space="preserve">occurs via a process known as </w:t>
      </w:r>
      <w:r w:rsidRPr="00E32578">
        <w:rPr>
          <w:rStyle w:val="Emphasis"/>
          <w:highlight w:val="cyan"/>
        </w:rPr>
        <w:t>hallucination</w:t>
      </w:r>
      <w:r w:rsidRPr="00E32578">
        <w:rPr>
          <w:sz w:val="16"/>
        </w:rPr>
        <w:t xml:space="preserve"> that happens when ChatGPT (and GenAI more generally) assembles various plausible-sounding pieces of text in response to a prompt. The </w:t>
      </w:r>
      <w:r w:rsidRPr="00EE1A97">
        <w:rPr>
          <w:rStyle w:val="StyleUnderline"/>
        </w:rPr>
        <w:t>result is</w:t>
      </w:r>
      <w:r w:rsidRPr="00E32578">
        <w:rPr>
          <w:sz w:val="16"/>
        </w:rPr>
        <w:t xml:space="preserve"> that ChatGPT outputs make authoritative declarations that non-experts may believe are factually accurate but that </w:t>
      </w:r>
      <w:r w:rsidRPr="00E32578">
        <w:rPr>
          <w:rStyle w:val="StyleUnderline"/>
          <w:highlight w:val="cyan"/>
        </w:rPr>
        <w:t>misrepresent</w:t>
      </w:r>
      <w:r w:rsidRPr="00EE1A97">
        <w:rPr>
          <w:rStyle w:val="StyleUnderline"/>
        </w:rPr>
        <w:t xml:space="preserve"> political </w:t>
      </w:r>
      <w:r w:rsidRPr="00E32578">
        <w:rPr>
          <w:rStyle w:val="StyleUnderline"/>
          <w:highlight w:val="cyan"/>
        </w:rPr>
        <w:t>reality</w:t>
      </w:r>
      <w:r w:rsidRPr="00E32578">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7E1833D0" w14:textId="77777777" w:rsidR="00EE7FF4" w:rsidRPr="00E32578" w:rsidRDefault="00EE7FF4" w:rsidP="00EE7FF4">
      <w:pPr>
        <w:rPr>
          <w:sz w:val="16"/>
        </w:rPr>
      </w:pPr>
      <w:r>
        <w:rPr>
          <w:sz w:val="16"/>
        </w:rPr>
        <w:t>&lt;&lt;CONDENSED AND SHRUNK&gt;&gt;</w:t>
      </w:r>
    </w:p>
    <w:p w14:paraId="0188AA87" w14:textId="77777777" w:rsidR="00EE7FF4" w:rsidRPr="00E32578" w:rsidRDefault="00EE7FF4" w:rsidP="00EE7FF4">
      <w:pPr>
        <w:rPr>
          <w:sz w:val="8"/>
          <w:szCs w:val="8"/>
        </w:rPr>
      </w:pPr>
      <w:r w:rsidRPr="00E32578">
        <w:rPr>
          <w:sz w:val="8"/>
          <w:szCs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7302A92C" w14:textId="77777777" w:rsidR="00EE7FF4" w:rsidRPr="00E32578" w:rsidRDefault="00EE7FF4" w:rsidP="00EE7FF4">
      <w:pPr>
        <w:rPr>
          <w:sz w:val="16"/>
        </w:rPr>
      </w:pPr>
      <w:r>
        <w:rPr>
          <w:sz w:val="16"/>
        </w:rPr>
        <w:t>&lt;&lt;CONDENSED AND SHRUNK&gt;&gt;</w:t>
      </w:r>
    </w:p>
    <w:p w14:paraId="4820FCAA" w14:textId="77777777" w:rsidR="00EE7FF4" w:rsidRPr="00E32578" w:rsidRDefault="00EE7FF4" w:rsidP="00EE7FF4">
      <w:pPr>
        <w:rPr>
          <w:sz w:val="16"/>
        </w:rPr>
      </w:pPr>
      <w:r w:rsidRPr="00E32578">
        <w:rPr>
          <w:sz w:val="16"/>
        </w:rPr>
        <w:t>Towards the 2026 midterms</w:t>
      </w:r>
    </w:p>
    <w:p w14:paraId="3489D88E" w14:textId="77777777" w:rsidR="00EE7FF4" w:rsidRPr="00E32578" w:rsidRDefault="00EE7FF4" w:rsidP="00EE7FF4">
      <w:pPr>
        <w:rPr>
          <w:sz w:val="16"/>
        </w:rPr>
      </w:pPr>
      <w:r w:rsidRPr="00EE1A97">
        <w:rPr>
          <w:rStyle w:val="StyleUnderline"/>
        </w:rPr>
        <w:t xml:space="preserve">As </w:t>
      </w:r>
      <w:r w:rsidRPr="00EE1A97">
        <w:rPr>
          <w:rStyle w:val="Emphasis"/>
        </w:rPr>
        <w:t>attention</w:t>
      </w:r>
      <w:r w:rsidRPr="00EE1A97">
        <w:rPr>
          <w:rStyle w:val="StyleUnderline"/>
        </w:rPr>
        <w:t xml:space="preserve"> increasingly </w:t>
      </w:r>
      <w:r w:rsidRPr="00EE1A97">
        <w:rPr>
          <w:rStyle w:val="Emphasis"/>
        </w:rPr>
        <w:t>turns to</w:t>
      </w:r>
      <w:r w:rsidRPr="00EE1A97">
        <w:rPr>
          <w:rStyle w:val="StyleUnderline"/>
        </w:rPr>
        <w:t xml:space="preserve"> the </w:t>
      </w:r>
      <w:r w:rsidRPr="00E32578">
        <w:rPr>
          <w:rStyle w:val="Emphasis"/>
          <w:highlight w:val="cyan"/>
        </w:rPr>
        <w:t>2026 midterms</w:t>
      </w:r>
      <w:r w:rsidRPr="00E32578">
        <w:rPr>
          <w:sz w:val="16"/>
        </w:rPr>
        <w:t xml:space="preserve">, </w:t>
      </w:r>
      <w:r w:rsidRPr="00EE1A97">
        <w:rPr>
          <w:rStyle w:val="StyleUnderline"/>
        </w:rPr>
        <w:t xml:space="preserve">many US </w:t>
      </w:r>
      <w:r w:rsidRPr="00E32578">
        <w:rPr>
          <w:rStyle w:val="Emphasis"/>
          <w:highlight w:val="cyan"/>
        </w:rPr>
        <w:t>voters</w:t>
      </w:r>
      <w:r w:rsidRPr="00E32578">
        <w:rPr>
          <w:rStyle w:val="StyleUnderline"/>
          <w:highlight w:val="cyan"/>
        </w:rPr>
        <w:t xml:space="preserve"> will be </w:t>
      </w:r>
      <w:r w:rsidRPr="00E32578">
        <w:rPr>
          <w:rStyle w:val="Emphasis"/>
          <w:highlight w:val="cyan"/>
        </w:rPr>
        <w:t>seeking information</w:t>
      </w:r>
      <w:r w:rsidRPr="00E32578">
        <w:rPr>
          <w:sz w:val="16"/>
        </w:rPr>
        <w:t xml:space="preserve"> </w:t>
      </w:r>
      <w:r w:rsidRPr="00EE1A97">
        <w:rPr>
          <w:rStyle w:val="StyleUnderline"/>
        </w:rPr>
        <w:t>related to the policies and records of those on the ballot for their national, state, and local offices</w:t>
      </w:r>
      <w:r w:rsidRPr="00E32578">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27458E6A" w14:textId="77777777" w:rsidR="00EE7FF4" w:rsidRPr="00E32578" w:rsidRDefault="00EE7FF4" w:rsidP="00EE7FF4">
      <w:pPr>
        <w:rPr>
          <w:sz w:val="16"/>
        </w:rPr>
      </w:pPr>
      <w:r w:rsidRPr="00E32578">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32752F48" w14:textId="77777777" w:rsidR="00EE7FF4" w:rsidRPr="00E32578" w:rsidRDefault="00EE7FF4" w:rsidP="00EE7FF4">
      <w:pPr>
        <w:rPr>
          <w:sz w:val="16"/>
        </w:rPr>
      </w:pPr>
      <w:r w:rsidRPr="00E32578">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54A3AE87" w14:textId="77777777" w:rsidR="00EE7FF4" w:rsidRDefault="00EE7FF4" w:rsidP="00EE7FF4">
      <w:pPr>
        <w:rPr>
          <w:sz w:val="16"/>
        </w:rPr>
      </w:pPr>
      <w:r w:rsidRPr="00E32578">
        <w:rPr>
          <w:sz w:val="16"/>
        </w:rPr>
        <w:t xml:space="preserve">Finally, </w:t>
      </w:r>
      <w:r w:rsidRPr="00E32578">
        <w:rPr>
          <w:rStyle w:val="StyleUnderline"/>
          <w:highlight w:val="cyan"/>
        </w:rPr>
        <w:t>GenAI</w:t>
      </w:r>
      <w:r w:rsidRPr="00E32578">
        <w:rPr>
          <w:rStyle w:val="StyleUnderline"/>
        </w:rPr>
        <w:t xml:space="preserve"> tools, and thus their </w:t>
      </w:r>
      <w:r w:rsidRPr="00E32578">
        <w:rPr>
          <w:rStyle w:val="StyleUnderline"/>
          <w:highlight w:val="cyan"/>
        </w:rPr>
        <w:t>outputs,</w:t>
      </w:r>
      <w:r w:rsidRPr="00E32578">
        <w:rPr>
          <w:sz w:val="16"/>
          <w:highlight w:val="cyan"/>
        </w:rPr>
        <w:t xml:space="preserve"> </w:t>
      </w:r>
      <w:r w:rsidRPr="00E32578">
        <w:rPr>
          <w:rStyle w:val="Emphasis"/>
          <w:highlight w:val="cyan"/>
        </w:rPr>
        <w:t>matter</w:t>
      </w:r>
      <w:r w:rsidRPr="00E32578">
        <w:rPr>
          <w:sz w:val="16"/>
        </w:rPr>
        <w:t xml:space="preserve">: Despite the issues with GenAI documented above, GenAI tools are ubiquitous. This will be as </w:t>
      </w:r>
      <w:r w:rsidRPr="00E32578">
        <w:rPr>
          <w:rStyle w:val="Emphasis"/>
        </w:rPr>
        <w:t>for the 2026 midterms</w:t>
      </w:r>
      <w:r w:rsidRPr="00E32578">
        <w:rPr>
          <w:sz w:val="16"/>
        </w:rPr>
        <w:t xml:space="preserve"> as it has become for other topics. As such, the greater understanding that voters and campaigns have about the limitations of such tools, the better.</w:t>
      </w:r>
    </w:p>
    <w:p w14:paraId="266B54ED" w14:textId="77777777" w:rsidR="00EE7FF4" w:rsidRDefault="00EE7FF4" w:rsidP="00EE7FF4">
      <w:pPr>
        <w:pStyle w:val="Heading4"/>
      </w:pPr>
      <w:bookmarkStart w:id="14" w:name="_Hlk218337609"/>
      <w:r>
        <w:t xml:space="preserve">Blue wave does </w:t>
      </w:r>
      <w:r>
        <w:rPr>
          <w:u w:val="single"/>
        </w:rPr>
        <w:t>nothing</w:t>
      </w:r>
      <w:r>
        <w:t xml:space="preserve"> to check Trump.</w:t>
      </w:r>
    </w:p>
    <w:p w14:paraId="7EA5C071" w14:textId="77777777" w:rsidR="00EE7FF4" w:rsidRPr="000848A9" w:rsidRDefault="00EE7FF4" w:rsidP="00EE7FF4">
      <w:r w:rsidRPr="000848A9">
        <w:rPr>
          <w:rStyle w:val="Style13ptBold"/>
        </w:rPr>
        <w:t>Ponnuru 12/23</w:t>
      </w:r>
      <w:r>
        <w:t xml:space="preserve"> [Ramesh Ponnuru, a contributing columnist for the Washington Post, is the editor of National Review and a fellow at the American Enterprise Institute, "Democrats’ hopes lie in a House win. But how much would it slow Trump?" 12/23/25, Washington Post, https://www.washingtonpost.com/opinions/2025/12/23/democrats-house-control-trump-midterms-win/]</w:t>
      </w:r>
    </w:p>
    <w:p w14:paraId="37D49FAB" w14:textId="77777777" w:rsidR="00EE7FF4" w:rsidRPr="003848B0" w:rsidRDefault="00EE7FF4" w:rsidP="00EE7FF4">
      <w:pPr>
        <w:rPr>
          <w:sz w:val="16"/>
        </w:rPr>
      </w:pPr>
      <w:r w:rsidRPr="000848A9">
        <w:rPr>
          <w:rStyle w:val="StyleUnderline"/>
        </w:rPr>
        <w:t>Republicans are increasingly panicked about losing their House majority in next year’s elections while Democrats are increasingly confident about winning one. Both parties might</w:t>
      </w:r>
      <w:r w:rsidRPr="003848B0">
        <w:rPr>
          <w:sz w:val="16"/>
        </w:rPr>
        <w:t xml:space="preserve">, however, be </w:t>
      </w:r>
      <w:r w:rsidRPr="000848A9">
        <w:rPr>
          <w:rStyle w:val="Emphasis"/>
        </w:rPr>
        <w:t>overestimating the stakes of this struggle.</w:t>
      </w:r>
    </w:p>
    <w:p w14:paraId="72FE3D42" w14:textId="77777777" w:rsidR="00EE7FF4" w:rsidRPr="000848A9" w:rsidRDefault="00EE7FF4" w:rsidP="00EE7FF4">
      <w:pPr>
        <w:rPr>
          <w:rStyle w:val="StyleUnderline"/>
        </w:rPr>
      </w:pPr>
      <w:r w:rsidRPr="003848B0">
        <w:rPr>
          <w:sz w:val="16"/>
        </w:rPr>
        <w:t xml:space="preserve">Since taking office in January, President Donald </w:t>
      </w:r>
      <w:r w:rsidRPr="000848A9">
        <w:rPr>
          <w:rStyle w:val="StyleUnderline"/>
          <w:highlight w:val="cyan"/>
        </w:rPr>
        <w:t>Trump</w:t>
      </w:r>
      <w:r w:rsidRPr="000848A9">
        <w:rPr>
          <w:rStyle w:val="StyleUnderline"/>
        </w:rPr>
        <w:t xml:space="preserve"> has largely </w:t>
      </w:r>
      <w:r w:rsidRPr="000848A9">
        <w:rPr>
          <w:rStyle w:val="StyleUnderline"/>
          <w:highlight w:val="cyan"/>
        </w:rPr>
        <w:t xml:space="preserve">governed </w:t>
      </w:r>
      <w:r w:rsidRPr="000848A9">
        <w:rPr>
          <w:rStyle w:val="Emphasis"/>
          <w:highlight w:val="cyan"/>
        </w:rPr>
        <w:t>without</w:t>
      </w:r>
      <w:r w:rsidRPr="000848A9">
        <w:rPr>
          <w:rStyle w:val="Emphasis"/>
        </w:rPr>
        <w:t xml:space="preserve"> even </w:t>
      </w:r>
      <w:r w:rsidRPr="000848A9">
        <w:rPr>
          <w:rStyle w:val="Emphasis"/>
          <w:highlight w:val="cyan"/>
        </w:rPr>
        <w:t>consulting the leg</w:t>
      </w:r>
      <w:r w:rsidRPr="000848A9">
        <w:rPr>
          <w:rStyle w:val="Emphasis"/>
        </w:rPr>
        <w:t>islative branch</w:t>
      </w:r>
      <w:r w:rsidRPr="003848B0">
        <w:rPr>
          <w:sz w:val="16"/>
        </w:rPr>
        <w:t xml:space="preserve">. He has </w:t>
      </w:r>
      <w:r w:rsidRPr="000848A9">
        <w:rPr>
          <w:rStyle w:val="StyleUnderline"/>
        </w:rPr>
        <w:t>imposed tariffs across the globe and then revised them without any specific authorization from Congress, arguing that it granted the president emergency powers over trade decades ago</w:t>
      </w:r>
      <w:r w:rsidRPr="003848B0">
        <w:rPr>
          <w:sz w:val="16"/>
        </w:rPr>
        <w:t xml:space="preserve">. He </w:t>
      </w:r>
      <w:r w:rsidRPr="000848A9">
        <w:rPr>
          <w:rStyle w:val="StyleUnderline"/>
        </w:rPr>
        <w:t>is conducting a military campaign in the Caribbean without legislative approval, either.</w:t>
      </w:r>
    </w:p>
    <w:p w14:paraId="1E80FA86" w14:textId="77777777" w:rsidR="00EE7FF4" w:rsidRPr="003848B0" w:rsidRDefault="00EE7FF4" w:rsidP="00EE7FF4">
      <w:pPr>
        <w:rPr>
          <w:sz w:val="16"/>
        </w:rPr>
      </w:pPr>
      <w:r w:rsidRPr="003848B0">
        <w:rPr>
          <w:sz w:val="16"/>
        </w:rPr>
        <w:t xml:space="preserve">He did need Congress to pass tax legislation this year, but Republicans have had no legislative agenda since. Note that </w:t>
      </w:r>
      <w:r w:rsidRPr="000848A9">
        <w:rPr>
          <w:rStyle w:val="StyleUnderline"/>
        </w:rPr>
        <w:t>when administration officials argue for abolishing the filibuster, they rarely mention bills they want to enact once it’s gone.</w:t>
      </w:r>
      <w:r w:rsidRPr="003848B0">
        <w:rPr>
          <w:sz w:val="16"/>
        </w:rPr>
        <w:t xml:space="preserve"> Treasury Secretary Scott Bessent didn’t list any when he made the case in The Post recently, dwelling instead on the prediction that the Democrats will abolish it anyway if they get a chance.</w:t>
      </w:r>
    </w:p>
    <w:p w14:paraId="5517AFBC" w14:textId="77777777" w:rsidR="00EE7FF4" w:rsidRPr="003848B0" w:rsidRDefault="00EE7FF4" w:rsidP="00EE7FF4">
      <w:pPr>
        <w:rPr>
          <w:sz w:val="16"/>
        </w:rPr>
      </w:pPr>
      <w:r w:rsidRPr="003848B0">
        <w:rPr>
          <w:sz w:val="16"/>
        </w:rPr>
        <w:t xml:space="preserve">The </w:t>
      </w:r>
      <w:r w:rsidRPr="000848A9">
        <w:rPr>
          <w:rStyle w:val="StyleUnderline"/>
        </w:rPr>
        <w:t>absence of a Republican agenda makes it easier for Democrats to drive public debate over issues</w:t>
      </w:r>
      <w:r w:rsidRPr="003848B0">
        <w:rPr>
          <w:sz w:val="16"/>
        </w:rPr>
        <w:t xml:space="preserve">, as they have done on health care and the cost of living. But it also means that </w:t>
      </w:r>
      <w:r w:rsidRPr="000848A9">
        <w:rPr>
          <w:rStyle w:val="StyleUnderline"/>
          <w:highlight w:val="cyan"/>
        </w:rPr>
        <w:t>if Dem</w:t>
      </w:r>
      <w:r w:rsidRPr="000848A9">
        <w:rPr>
          <w:rStyle w:val="StyleUnderline"/>
        </w:rPr>
        <w:t>ocrat</w:t>
      </w:r>
      <w:r w:rsidRPr="000848A9">
        <w:rPr>
          <w:rStyle w:val="StyleUnderline"/>
          <w:highlight w:val="cyan"/>
        </w:rPr>
        <w:t>s</w:t>
      </w:r>
      <w:r w:rsidRPr="000848A9">
        <w:rPr>
          <w:rStyle w:val="StyleUnderline"/>
        </w:rPr>
        <w:t xml:space="preserve"> </w:t>
      </w:r>
      <w:r w:rsidRPr="000848A9">
        <w:rPr>
          <w:rStyle w:val="StyleUnderline"/>
          <w:highlight w:val="cyan"/>
        </w:rPr>
        <w:t xml:space="preserve">take the House, they </w:t>
      </w:r>
      <w:r w:rsidRPr="000848A9">
        <w:rPr>
          <w:rStyle w:val="Emphasis"/>
          <w:highlight w:val="cyan"/>
        </w:rPr>
        <w:t>can’t</w:t>
      </w:r>
      <w:r w:rsidRPr="000848A9">
        <w:rPr>
          <w:rStyle w:val="Emphasis"/>
        </w:rPr>
        <w:t xml:space="preserve"> really </w:t>
      </w:r>
      <w:r w:rsidRPr="000848A9">
        <w:rPr>
          <w:rStyle w:val="Emphasis"/>
          <w:highlight w:val="cyan"/>
        </w:rPr>
        <w:t>thwart Trump</w:t>
      </w:r>
      <w:r w:rsidRPr="000848A9">
        <w:rPr>
          <w:rStyle w:val="StyleUnderline"/>
        </w:rPr>
        <w:t xml:space="preserve"> by denying him the legislation he wants</w:t>
      </w:r>
      <w:r w:rsidRPr="003848B0">
        <w:rPr>
          <w:sz w:val="16"/>
        </w:rPr>
        <w:t xml:space="preserve"> — because </w:t>
      </w:r>
      <w:r w:rsidRPr="000848A9">
        <w:rPr>
          <w:rStyle w:val="Emphasis"/>
          <w:highlight w:val="cyan"/>
        </w:rPr>
        <w:t>there’s not much he wants from Congress</w:t>
      </w:r>
      <w:r w:rsidRPr="003848B0">
        <w:rPr>
          <w:sz w:val="16"/>
          <w:highlight w:val="cyan"/>
        </w:rPr>
        <w:t>.</w:t>
      </w:r>
    </w:p>
    <w:p w14:paraId="08BD9CF6" w14:textId="77777777" w:rsidR="00EE7FF4" w:rsidRPr="003848B0" w:rsidRDefault="00EE7FF4" w:rsidP="00EE7FF4">
      <w:pPr>
        <w:rPr>
          <w:sz w:val="16"/>
        </w:rPr>
      </w:pPr>
      <w:r w:rsidRPr="003848B0">
        <w:rPr>
          <w:sz w:val="16"/>
        </w:rPr>
        <w:t xml:space="preserve">It’s true that </w:t>
      </w:r>
      <w:r w:rsidRPr="000848A9">
        <w:rPr>
          <w:rStyle w:val="StyleUnderline"/>
        </w:rPr>
        <w:t xml:space="preserve">a House majority would </w:t>
      </w:r>
      <w:r w:rsidRPr="000848A9">
        <w:rPr>
          <w:rStyle w:val="StyleUnderline"/>
          <w:highlight w:val="cyan"/>
        </w:rPr>
        <w:t>give</w:t>
      </w:r>
      <w:r w:rsidRPr="000848A9">
        <w:rPr>
          <w:rStyle w:val="StyleUnderline"/>
        </w:rPr>
        <w:t xml:space="preserve"> Democrats more </w:t>
      </w:r>
      <w:r w:rsidRPr="000848A9">
        <w:rPr>
          <w:rStyle w:val="StyleUnderline"/>
          <w:highlight w:val="cyan"/>
        </w:rPr>
        <w:t>leverage in spending</w:t>
      </w:r>
      <w:r w:rsidRPr="000848A9">
        <w:rPr>
          <w:rStyle w:val="StyleUnderline"/>
        </w:rPr>
        <w:t xml:space="preserve"> negotiations</w:t>
      </w:r>
      <w:r w:rsidRPr="003848B0">
        <w:rPr>
          <w:sz w:val="16"/>
        </w:rPr>
        <w:t xml:space="preserve">. But </w:t>
      </w:r>
      <w:r w:rsidRPr="000848A9">
        <w:rPr>
          <w:rStyle w:val="StyleUnderline"/>
        </w:rPr>
        <w:t xml:space="preserve">it </w:t>
      </w:r>
      <w:r w:rsidRPr="000848A9">
        <w:rPr>
          <w:rStyle w:val="StyleUnderline"/>
          <w:highlight w:val="cyan"/>
        </w:rPr>
        <w:t>would not remove</w:t>
      </w:r>
      <w:r w:rsidRPr="000848A9">
        <w:rPr>
          <w:rStyle w:val="StyleUnderline"/>
        </w:rPr>
        <w:t xml:space="preserve"> Democrats’ frustrating </w:t>
      </w:r>
      <w:r w:rsidRPr="000848A9">
        <w:rPr>
          <w:rStyle w:val="Emphasis"/>
          <w:highlight w:val="cyan"/>
        </w:rPr>
        <w:t>sense of powerlessness</w:t>
      </w:r>
      <w:r w:rsidRPr="000848A9">
        <w:rPr>
          <w:rStyle w:val="StyleUnderline"/>
          <w:highlight w:val="cyan"/>
        </w:rPr>
        <w:t xml:space="preserve"> over</w:t>
      </w:r>
      <w:r w:rsidRPr="000848A9">
        <w:rPr>
          <w:rStyle w:val="StyleUnderline"/>
        </w:rPr>
        <w:t xml:space="preserve"> the </w:t>
      </w:r>
      <w:r w:rsidRPr="000848A9">
        <w:rPr>
          <w:rStyle w:val="StyleUnderline"/>
          <w:highlight w:val="cyan"/>
        </w:rPr>
        <w:t>Trump initiatives</w:t>
      </w:r>
      <w:r w:rsidRPr="000848A9">
        <w:rPr>
          <w:rStyle w:val="StyleUnderline"/>
        </w:rPr>
        <w:t xml:space="preserve"> they most oppose</w:t>
      </w:r>
      <w:r w:rsidRPr="003848B0">
        <w:rPr>
          <w:sz w:val="16"/>
        </w:rPr>
        <w:t>. A Democratic House won’t be able to stop Trump’s deportations, undo his policies on diversity, equity and inclusion or make him rehire federal employees whose jobs he has eliminated. Even if Democrats also took control of the Senate and abolished the filibuster themselves, he would still have a veto over legislation.</w:t>
      </w:r>
    </w:p>
    <w:p w14:paraId="6D3B3ECA" w14:textId="77777777" w:rsidR="00EE7FF4" w:rsidRPr="003848B0" w:rsidRDefault="00EE7FF4" w:rsidP="00EE7FF4">
      <w:pPr>
        <w:rPr>
          <w:sz w:val="16"/>
        </w:rPr>
      </w:pPr>
      <w:r w:rsidRPr="000848A9">
        <w:rPr>
          <w:rStyle w:val="StyleUnderline"/>
        </w:rPr>
        <w:t xml:space="preserve">A Democratic House could and would </w:t>
      </w:r>
      <w:r w:rsidRPr="000848A9">
        <w:rPr>
          <w:rStyle w:val="StyleUnderline"/>
          <w:highlight w:val="cyan"/>
        </w:rPr>
        <w:t>investigate</w:t>
      </w:r>
      <w:r w:rsidRPr="000848A9">
        <w:rPr>
          <w:rStyle w:val="StyleUnderline"/>
        </w:rPr>
        <w:t xml:space="preserve"> the administration’s </w:t>
      </w:r>
      <w:r w:rsidRPr="000848A9">
        <w:rPr>
          <w:rStyle w:val="StyleUnderline"/>
          <w:highlight w:val="cyan"/>
        </w:rPr>
        <w:t>conduct</w:t>
      </w:r>
      <w:r w:rsidRPr="003848B0">
        <w:rPr>
          <w:sz w:val="16"/>
        </w:rPr>
        <w:t xml:space="preserve">. Some of those investigations could be worthwhile. But </w:t>
      </w:r>
      <w:r w:rsidRPr="000848A9">
        <w:rPr>
          <w:rStyle w:val="Emphasis"/>
        </w:rPr>
        <w:t xml:space="preserve">it is </w:t>
      </w:r>
      <w:r w:rsidRPr="000848A9">
        <w:rPr>
          <w:rStyle w:val="Emphasis"/>
          <w:highlight w:val="cyan"/>
        </w:rPr>
        <w:t>hard to imagine</w:t>
      </w:r>
      <w:r w:rsidRPr="003848B0">
        <w:rPr>
          <w:sz w:val="16"/>
        </w:rPr>
        <w:t xml:space="preserve">, at this late date in Trump’s political career, </w:t>
      </w:r>
      <w:r w:rsidRPr="000848A9">
        <w:rPr>
          <w:rStyle w:val="Emphasis"/>
          <w:highlight w:val="cyan"/>
        </w:rPr>
        <w:t>any revelation</w:t>
      </w:r>
      <w:r w:rsidRPr="003848B0">
        <w:rPr>
          <w:sz w:val="16"/>
          <w:highlight w:val="cyan"/>
        </w:rPr>
        <w:t xml:space="preserve"> </w:t>
      </w:r>
      <w:r w:rsidRPr="000848A9">
        <w:rPr>
          <w:rStyle w:val="StyleUnderline"/>
          <w:highlight w:val="cyan"/>
        </w:rPr>
        <w:t>that would break his hold over</w:t>
      </w:r>
      <w:r w:rsidRPr="000848A9">
        <w:rPr>
          <w:rStyle w:val="StyleUnderline"/>
        </w:rPr>
        <w:t xml:space="preserve"> Republican </w:t>
      </w:r>
      <w:r w:rsidRPr="000848A9">
        <w:rPr>
          <w:rStyle w:val="StyleUnderline"/>
          <w:highlight w:val="cyan"/>
        </w:rPr>
        <w:t>voters</w:t>
      </w:r>
      <w:r w:rsidRPr="000848A9">
        <w:rPr>
          <w:rStyle w:val="StyleUnderline"/>
        </w:rPr>
        <w:t>, which is the source of his power</w:t>
      </w:r>
      <w:r w:rsidRPr="003848B0">
        <w:rPr>
          <w:sz w:val="16"/>
        </w:rPr>
        <w:t>.</w:t>
      </w:r>
    </w:p>
    <w:p w14:paraId="14E4B8C8" w14:textId="77777777" w:rsidR="00EE7FF4" w:rsidRPr="003848B0" w:rsidRDefault="00EE7FF4" w:rsidP="00EE7FF4">
      <w:pPr>
        <w:rPr>
          <w:sz w:val="16"/>
        </w:rPr>
      </w:pPr>
      <w:r w:rsidRPr="003848B0">
        <w:rPr>
          <w:sz w:val="16"/>
        </w:rPr>
        <w:t>Judging from the fundraising emails I get from Republican-aligned groups, what Republicans most dread about a Democratic House is the possibility of a third Trump impeachment. But why? With Senate conviction out of the question, impeachment has become a glorified censure resolution. Trump was on track to win reelection in 2020 after his first impeachment, losing only because of the covid-19 pandemic and the public reaction to his leadership during it. The second impeachment didn’t keep him from roaring back to the presidency. If anything, a third impeachment — even one making an airtight case — would bind his base to him more firmly.</w:t>
      </w:r>
    </w:p>
    <w:p w14:paraId="25918BA0" w14:textId="77777777" w:rsidR="00EE7FF4" w:rsidRPr="003848B0" w:rsidRDefault="00EE7FF4" w:rsidP="00EE7FF4">
      <w:pPr>
        <w:rPr>
          <w:sz w:val="16"/>
        </w:rPr>
      </w:pPr>
      <w:r w:rsidRPr="000848A9">
        <w:rPr>
          <w:rStyle w:val="StyleUnderline"/>
          <w:highlight w:val="cyan"/>
        </w:rPr>
        <w:t>Dem</w:t>
      </w:r>
      <w:r w:rsidRPr="000848A9">
        <w:rPr>
          <w:rStyle w:val="StyleUnderline"/>
        </w:rPr>
        <w:t>ocrat</w:t>
      </w:r>
      <w:r w:rsidRPr="000848A9">
        <w:rPr>
          <w:rStyle w:val="StyleUnderline"/>
          <w:highlight w:val="cyan"/>
        </w:rPr>
        <w:t>s</w:t>
      </w:r>
      <w:r w:rsidRPr="003848B0">
        <w:rPr>
          <w:sz w:val="16"/>
        </w:rPr>
        <w:t xml:space="preserve"> frequently say that Trump has been acting as though he were a king, yet they also seem to </w:t>
      </w:r>
      <w:r w:rsidRPr="000848A9">
        <w:rPr>
          <w:rStyle w:val="StyleUnderline"/>
          <w:highlight w:val="cyan"/>
        </w:rPr>
        <w:t>assume</w:t>
      </w:r>
      <w:r w:rsidRPr="000848A9">
        <w:rPr>
          <w:rStyle w:val="StyleUnderline"/>
        </w:rPr>
        <w:t xml:space="preserve"> that </w:t>
      </w:r>
      <w:r w:rsidRPr="000848A9">
        <w:rPr>
          <w:rStyle w:val="StyleUnderline"/>
          <w:highlight w:val="cyan"/>
        </w:rPr>
        <w:t>a blue wave can stop him</w:t>
      </w:r>
      <w:r w:rsidRPr="003848B0">
        <w:rPr>
          <w:sz w:val="16"/>
        </w:rPr>
        <w:t xml:space="preserve"> in his tracks. </w:t>
      </w:r>
      <w:r w:rsidRPr="000848A9">
        <w:rPr>
          <w:rStyle w:val="Emphasis"/>
          <w:highlight w:val="cyan"/>
        </w:rPr>
        <w:t>Not likely</w:t>
      </w:r>
      <w:r w:rsidRPr="003848B0">
        <w:rPr>
          <w:sz w:val="16"/>
        </w:rPr>
        <w:t xml:space="preserve">, both </w:t>
      </w:r>
      <w:r w:rsidRPr="000848A9">
        <w:rPr>
          <w:rStyle w:val="StyleUnderline"/>
        </w:rPr>
        <w:t xml:space="preserve">because of the inherent </w:t>
      </w:r>
      <w:r w:rsidRPr="000848A9">
        <w:rPr>
          <w:rStyle w:val="StyleUnderline"/>
          <w:highlight w:val="cyan"/>
        </w:rPr>
        <w:t>limits of a House majority</w:t>
      </w:r>
      <w:r w:rsidRPr="000848A9">
        <w:rPr>
          <w:rStyle w:val="StyleUnderline"/>
        </w:rPr>
        <w:t xml:space="preserve"> and </w:t>
      </w:r>
      <w:r w:rsidRPr="000848A9">
        <w:rPr>
          <w:rStyle w:val="StyleUnderline"/>
          <w:highlight w:val="cyan"/>
        </w:rPr>
        <w:t>because of Trump’s</w:t>
      </w:r>
      <w:r w:rsidRPr="000848A9">
        <w:rPr>
          <w:rStyle w:val="StyleUnderline"/>
        </w:rPr>
        <w:t xml:space="preserve"> expansive ideas about </w:t>
      </w:r>
      <w:r w:rsidRPr="000848A9">
        <w:rPr>
          <w:rStyle w:val="StyleUnderline"/>
          <w:highlight w:val="cyan"/>
        </w:rPr>
        <w:t>exec</w:t>
      </w:r>
      <w:r w:rsidRPr="000848A9">
        <w:rPr>
          <w:rStyle w:val="StyleUnderline"/>
        </w:rPr>
        <w:t xml:space="preserve">utive </w:t>
      </w:r>
      <w:r w:rsidRPr="000848A9">
        <w:rPr>
          <w:rStyle w:val="StyleUnderline"/>
          <w:highlight w:val="cyan"/>
        </w:rPr>
        <w:t>power</w:t>
      </w:r>
      <w:r w:rsidRPr="000848A9">
        <w:rPr>
          <w:rStyle w:val="StyleUnderline"/>
        </w:rPr>
        <w:t>.</w:t>
      </w:r>
      <w:r w:rsidRPr="003848B0">
        <w:rPr>
          <w:sz w:val="16"/>
        </w:rPr>
        <w:t xml:space="preserve"> </w:t>
      </w:r>
      <w:r w:rsidRPr="000848A9">
        <w:rPr>
          <w:rStyle w:val="StyleUnderline"/>
        </w:rPr>
        <w:t>The long-running trend toward a more powerful presidency, accelerating under Trump, has been widely discussed (and often decried) across the political spectrum.</w:t>
      </w:r>
      <w:r w:rsidRPr="003848B0">
        <w:rPr>
          <w:sz w:val="16"/>
        </w:rPr>
        <w:t xml:space="preserve"> But it’s less widely acknowledged, perhaps because it is too depressing, that </w:t>
      </w:r>
      <w:r w:rsidRPr="000848A9">
        <w:rPr>
          <w:rStyle w:val="StyleUnderline"/>
          <w:highlight w:val="cyan"/>
        </w:rPr>
        <w:t>elections to Congress</w:t>
      </w:r>
      <w:r w:rsidRPr="000848A9">
        <w:rPr>
          <w:rStyle w:val="StyleUnderline"/>
        </w:rPr>
        <w:t xml:space="preserve"> have </w:t>
      </w:r>
      <w:r w:rsidRPr="000848A9">
        <w:rPr>
          <w:rStyle w:val="Emphasis"/>
          <w:highlight w:val="cyan"/>
        </w:rPr>
        <w:t>declined in importance</w:t>
      </w:r>
      <w:r w:rsidRPr="000848A9">
        <w:rPr>
          <w:rStyle w:val="StyleUnderline"/>
        </w:rPr>
        <w:t xml:space="preserve"> as the legislature has atrophied</w:t>
      </w:r>
      <w:r w:rsidRPr="003848B0">
        <w:rPr>
          <w:sz w:val="16"/>
        </w:rPr>
        <w:t>.</w:t>
      </w:r>
    </w:p>
    <w:p w14:paraId="5BA65117" w14:textId="77777777" w:rsidR="00EE7FF4" w:rsidRPr="003848B0" w:rsidRDefault="00EE7FF4" w:rsidP="00EE7FF4">
      <w:pPr>
        <w:rPr>
          <w:sz w:val="16"/>
        </w:rPr>
      </w:pPr>
      <w:r w:rsidRPr="003848B0">
        <w:rPr>
          <w:sz w:val="16"/>
        </w:rPr>
        <w:t>That doesn’t mean that it’s pointless for Democrats to try to win the House. If they do well, it can help set them up for a bigger win in 2028 — and a governing majority starting in 2029. They can do some test runs on their own agenda. Winning big in the 2006 midterms and then again in the presidential year of 2008 allowed Democrats to enact Obamacare and other major policy changes.</w:t>
      </w:r>
    </w:p>
    <w:p w14:paraId="1681C2A3" w14:textId="77777777" w:rsidR="00EE7FF4" w:rsidRPr="003848B0" w:rsidRDefault="00EE7FF4" w:rsidP="00EE7FF4">
      <w:pPr>
        <w:rPr>
          <w:sz w:val="16"/>
        </w:rPr>
      </w:pPr>
      <w:r w:rsidRPr="003848B0">
        <w:rPr>
          <w:sz w:val="16"/>
        </w:rPr>
        <w:t xml:space="preserve">But </w:t>
      </w:r>
      <w:r w:rsidRPr="000848A9">
        <w:rPr>
          <w:rStyle w:val="Emphasis"/>
          <w:highlight w:val="cyan"/>
        </w:rPr>
        <w:t>it’s</w:t>
      </w:r>
      <w:r w:rsidRPr="000848A9">
        <w:rPr>
          <w:rStyle w:val="Emphasis"/>
        </w:rPr>
        <w:t xml:space="preserve"> the </w:t>
      </w:r>
      <w:r w:rsidRPr="000848A9">
        <w:rPr>
          <w:rStyle w:val="Emphasis"/>
          <w:highlight w:val="cyan"/>
        </w:rPr>
        <w:t>2028</w:t>
      </w:r>
      <w:r w:rsidRPr="000848A9">
        <w:rPr>
          <w:rStyle w:val="Emphasis"/>
        </w:rPr>
        <w:t xml:space="preserve"> presidential election </w:t>
      </w:r>
      <w:r w:rsidRPr="000848A9">
        <w:rPr>
          <w:rStyle w:val="Emphasis"/>
          <w:highlight w:val="cyan"/>
        </w:rPr>
        <w:t>that will matter</w:t>
      </w:r>
      <w:r w:rsidRPr="000848A9">
        <w:rPr>
          <w:rStyle w:val="Emphasis"/>
        </w:rPr>
        <w:t xml:space="preserve"> most</w:t>
      </w:r>
      <w:r w:rsidRPr="003848B0">
        <w:rPr>
          <w:sz w:val="16"/>
        </w:rPr>
        <w:t xml:space="preserve">. And </w:t>
      </w:r>
      <w:r w:rsidRPr="000848A9">
        <w:rPr>
          <w:rStyle w:val="StyleUnderline"/>
        </w:rPr>
        <w:t>as long as Trump can ignore Congress, he won’t truly be a lame duck</w:t>
      </w:r>
      <w:r w:rsidRPr="003848B0">
        <w:rPr>
          <w:sz w:val="16"/>
        </w:rPr>
        <w:t>.</w:t>
      </w:r>
    </w:p>
    <w:p w14:paraId="0B14B48B" w14:textId="77777777" w:rsidR="00EE7FF4" w:rsidRDefault="00EE7FF4" w:rsidP="00EE7FF4">
      <w:pPr>
        <w:rPr>
          <w:sz w:val="16"/>
        </w:rPr>
      </w:pPr>
    </w:p>
    <w:p w14:paraId="345EFD5B" w14:textId="77777777" w:rsidR="00EE7FF4" w:rsidRDefault="00EE7FF4" w:rsidP="00EE7FF4">
      <w:pPr>
        <w:pStyle w:val="Heading4"/>
      </w:pPr>
      <w:r>
        <w:t>Read the news!</w:t>
      </w:r>
    </w:p>
    <w:p w14:paraId="3B2A6320" w14:textId="77777777" w:rsidR="00EE7FF4" w:rsidRPr="00AD40BB" w:rsidRDefault="00EE7FF4" w:rsidP="00EE7FF4">
      <w:r w:rsidRPr="00AD40BB">
        <w:rPr>
          <w:rStyle w:val="Style13ptBold"/>
        </w:rPr>
        <w:t>Clayton 10-29</w:t>
      </w:r>
      <w:r>
        <w:t xml:space="preserve">, Reporter, The Guardian. (Abené Clayton, 10-29-2025, “Trump Directs Pentagon to ‘Immediately’ Start Testing US Nuclear Weapons,” The Guardian, </w:t>
      </w:r>
      <w:r w:rsidRPr="00AD40BB">
        <w:t>https://www.theguardian.com/us-news/2025/oct/29/trump-pentagon-us-nuclear-weapons</w:t>
      </w:r>
      <w:r>
        <w:t>)</w:t>
      </w:r>
    </w:p>
    <w:p w14:paraId="64299F02" w14:textId="77777777" w:rsidR="00EE7FF4" w:rsidRPr="00513792" w:rsidRDefault="00EE7FF4" w:rsidP="00EE7FF4">
      <w:pPr>
        <w:rPr>
          <w:sz w:val="16"/>
        </w:rPr>
      </w:pPr>
      <w:r w:rsidRPr="00513792">
        <w:rPr>
          <w:sz w:val="16"/>
        </w:rPr>
        <w:t xml:space="preserve">Donald </w:t>
      </w:r>
      <w:r w:rsidRPr="00513792">
        <w:rPr>
          <w:rStyle w:val="Emphasis"/>
          <w:highlight w:val="cyan"/>
        </w:rPr>
        <w:t>Trump</w:t>
      </w:r>
      <w:r w:rsidRPr="00513792">
        <w:rPr>
          <w:sz w:val="16"/>
        </w:rPr>
        <w:t xml:space="preserve"> has </w:t>
      </w:r>
      <w:r w:rsidRPr="00AD40BB">
        <w:rPr>
          <w:rStyle w:val="StyleUnderline"/>
        </w:rPr>
        <w:t>instructed the US</w:t>
      </w:r>
      <w:r w:rsidRPr="00513792">
        <w:rPr>
          <w:sz w:val="16"/>
        </w:rPr>
        <w:t xml:space="preserve"> </w:t>
      </w:r>
      <w:r w:rsidRPr="00AD40BB">
        <w:rPr>
          <w:rStyle w:val="Emphasis"/>
        </w:rPr>
        <w:t>D</w:t>
      </w:r>
      <w:r w:rsidRPr="00513792">
        <w:rPr>
          <w:sz w:val="16"/>
        </w:rPr>
        <w:t xml:space="preserve">epartment </w:t>
      </w:r>
      <w:r w:rsidRPr="00AD40BB">
        <w:rPr>
          <w:rStyle w:val="Emphasis"/>
        </w:rPr>
        <w:t>o</w:t>
      </w:r>
      <w:r w:rsidRPr="00513792">
        <w:rPr>
          <w:sz w:val="16"/>
        </w:rPr>
        <w:t xml:space="preserve">f </w:t>
      </w:r>
      <w:r w:rsidRPr="00AD40BB">
        <w:rPr>
          <w:rStyle w:val="Emphasis"/>
        </w:rPr>
        <w:t>D</w:t>
      </w:r>
      <w:r w:rsidRPr="00513792">
        <w:rPr>
          <w:sz w:val="16"/>
        </w:rPr>
        <w:t xml:space="preserve">efense </w:t>
      </w:r>
      <w:r w:rsidRPr="00AD40BB">
        <w:rPr>
          <w:rStyle w:val="StyleUnderline"/>
        </w:rPr>
        <w:t>to begin</w:t>
      </w:r>
      <w:r w:rsidRPr="00513792">
        <w:rPr>
          <w:sz w:val="16"/>
        </w:rPr>
        <w:t xml:space="preserve"> </w:t>
      </w:r>
      <w:r w:rsidRPr="00AD40BB">
        <w:rPr>
          <w:rStyle w:val="Emphasis"/>
        </w:rPr>
        <w:t>testing</w:t>
      </w:r>
      <w:r w:rsidRPr="00513792">
        <w:rPr>
          <w:sz w:val="16"/>
        </w:rPr>
        <w:t xml:space="preserve"> </w:t>
      </w:r>
      <w:r w:rsidRPr="00AD40BB">
        <w:rPr>
          <w:rStyle w:val="StyleUnderline"/>
        </w:rPr>
        <w:t>nuclear weapons at a level equal to</w:t>
      </w:r>
      <w:r w:rsidRPr="00513792">
        <w:rPr>
          <w:sz w:val="16"/>
        </w:rPr>
        <w:t xml:space="preserve"> </w:t>
      </w:r>
      <w:r w:rsidRPr="00AD40BB">
        <w:rPr>
          <w:rStyle w:val="Emphasis"/>
        </w:rPr>
        <w:t>China</w:t>
      </w:r>
      <w:r w:rsidRPr="00513792">
        <w:rPr>
          <w:sz w:val="16"/>
        </w:rPr>
        <w:t xml:space="preserve"> </w:t>
      </w:r>
      <w:r w:rsidRPr="00AD40BB">
        <w:rPr>
          <w:rStyle w:val="StyleUnderline"/>
        </w:rPr>
        <w:t>and</w:t>
      </w:r>
      <w:r w:rsidRPr="00513792">
        <w:rPr>
          <w:sz w:val="16"/>
        </w:rPr>
        <w:t xml:space="preserve"> </w:t>
      </w:r>
      <w:r w:rsidRPr="00AD40BB">
        <w:rPr>
          <w:rStyle w:val="Emphasis"/>
        </w:rPr>
        <w:t>Russia</w:t>
      </w:r>
      <w:r w:rsidRPr="00513792">
        <w:rPr>
          <w:sz w:val="16"/>
        </w:rPr>
        <w:t>.</w:t>
      </w:r>
    </w:p>
    <w:p w14:paraId="2BC60E82" w14:textId="77777777" w:rsidR="00EE7FF4" w:rsidRPr="00513792" w:rsidRDefault="00EE7FF4" w:rsidP="00EE7FF4">
      <w:pPr>
        <w:rPr>
          <w:sz w:val="16"/>
        </w:rPr>
      </w:pPr>
      <w:r w:rsidRPr="00513792">
        <w:rPr>
          <w:sz w:val="16"/>
        </w:rPr>
        <w:t xml:space="preserve">In a Wednesday post to Truth Social, </w:t>
      </w:r>
      <w:r w:rsidRPr="00AD40BB">
        <w:rPr>
          <w:rStyle w:val="StyleUnderline"/>
        </w:rPr>
        <w:t xml:space="preserve">Trump said that, “because of other countries testing programs, I have </w:t>
      </w:r>
      <w:r w:rsidRPr="00513792">
        <w:rPr>
          <w:rStyle w:val="StyleUnderline"/>
          <w:highlight w:val="cyan"/>
        </w:rPr>
        <w:t xml:space="preserve">instructed the Department of </w:t>
      </w:r>
      <w:r w:rsidRPr="00513792">
        <w:rPr>
          <w:rStyle w:val="Emphasis"/>
          <w:rFonts w:ascii="Wide Latin" w:hAnsi="Wide Latin"/>
          <w:sz w:val="36"/>
          <w:szCs w:val="36"/>
          <w:highlight w:val="cyan"/>
        </w:rPr>
        <w:t>War</w:t>
      </w:r>
      <w:r w:rsidRPr="00513792">
        <w:rPr>
          <w:sz w:val="16"/>
          <w:highlight w:val="cyan"/>
        </w:rPr>
        <w:t xml:space="preserve"> </w:t>
      </w:r>
      <w:r w:rsidRPr="00513792">
        <w:rPr>
          <w:rStyle w:val="StyleUnderline"/>
          <w:highlight w:val="cyan"/>
        </w:rPr>
        <w:t>to start</w:t>
      </w:r>
      <w:r w:rsidRPr="00513792">
        <w:rPr>
          <w:sz w:val="16"/>
          <w:highlight w:val="cyan"/>
        </w:rPr>
        <w:t xml:space="preserve"> </w:t>
      </w:r>
      <w:r w:rsidRPr="00513792">
        <w:rPr>
          <w:rStyle w:val="Emphasis"/>
          <w:highlight w:val="cyan"/>
        </w:rPr>
        <w:t>testing</w:t>
      </w:r>
      <w:r w:rsidRPr="00513792">
        <w:rPr>
          <w:sz w:val="16"/>
          <w:highlight w:val="cyan"/>
        </w:rPr>
        <w:t xml:space="preserve"> </w:t>
      </w:r>
      <w:r w:rsidRPr="00513792">
        <w:rPr>
          <w:rStyle w:val="StyleUnderline"/>
          <w:highlight w:val="cyan"/>
        </w:rPr>
        <w:t>our Nuclear Weapons</w:t>
      </w:r>
      <w:r w:rsidRPr="00513792">
        <w:rPr>
          <w:sz w:val="16"/>
        </w:rPr>
        <w:t xml:space="preserve"> on an equal basis. </w:t>
      </w:r>
      <w:r w:rsidRPr="00513792">
        <w:rPr>
          <w:rStyle w:val="StyleUnderline"/>
          <w:highlight w:val="cyan"/>
        </w:rPr>
        <w:t>That</w:t>
      </w:r>
      <w:r w:rsidRPr="00AD40BB">
        <w:rPr>
          <w:rStyle w:val="StyleUnderline"/>
        </w:rPr>
        <w:t xml:space="preserve"> process </w:t>
      </w:r>
      <w:r w:rsidRPr="00513792">
        <w:rPr>
          <w:rStyle w:val="StyleUnderline"/>
          <w:highlight w:val="cyan"/>
        </w:rPr>
        <w:t>will begin</w:t>
      </w:r>
      <w:r w:rsidRPr="00513792">
        <w:rPr>
          <w:sz w:val="16"/>
          <w:highlight w:val="cyan"/>
        </w:rPr>
        <w:t xml:space="preserve"> </w:t>
      </w:r>
      <w:r w:rsidRPr="00513792">
        <w:rPr>
          <w:rStyle w:val="Emphasis"/>
          <w:highlight w:val="cyan"/>
        </w:rPr>
        <w:t>immediately</w:t>
      </w:r>
      <w:r w:rsidRPr="00513792">
        <w:rPr>
          <w:sz w:val="16"/>
        </w:rPr>
        <w:t>.”</w:t>
      </w:r>
    </w:p>
    <w:p w14:paraId="68275196" w14:textId="77777777" w:rsidR="00EE7FF4" w:rsidRPr="00513792" w:rsidRDefault="00EE7FF4" w:rsidP="00EE7FF4">
      <w:pPr>
        <w:rPr>
          <w:sz w:val="16"/>
        </w:rPr>
      </w:pPr>
      <w:r w:rsidRPr="00AD40BB">
        <w:rPr>
          <w:rStyle w:val="StyleUnderline"/>
        </w:rPr>
        <w:t xml:space="preserve">The post came </w:t>
      </w:r>
      <w:r w:rsidRPr="00513792">
        <w:rPr>
          <w:rStyle w:val="StyleUnderline"/>
          <w:highlight w:val="cyan"/>
        </w:rPr>
        <w:t>less than an</w:t>
      </w:r>
      <w:r w:rsidRPr="00513792">
        <w:rPr>
          <w:sz w:val="16"/>
          <w:highlight w:val="cyan"/>
        </w:rPr>
        <w:t xml:space="preserve"> </w:t>
      </w:r>
      <w:r w:rsidRPr="00513792">
        <w:rPr>
          <w:rStyle w:val="Emphasis"/>
          <w:highlight w:val="cyan"/>
        </w:rPr>
        <w:t>hour</w:t>
      </w:r>
      <w:r w:rsidRPr="00513792">
        <w:rPr>
          <w:sz w:val="16"/>
          <w:highlight w:val="cyan"/>
        </w:rPr>
        <w:t xml:space="preserve"> </w:t>
      </w:r>
      <w:r w:rsidRPr="00513792">
        <w:rPr>
          <w:rStyle w:val="StyleUnderline"/>
          <w:highlight w:val="cyan"/>
        </w:rPr>
        <w:t>before Trump is set to meet with</w:t>
      </w:r>
      <w:r w:rsidRPr="00AD40BB">
        <w:rPr>
          <w:rStyle w:val="StyleUnderline"/>
        </w:rPr>
        <w:t xml:space="preserve"> Chinese president</w:t>
      </w:r>
      <w:r w:rsidRPr="00513792">
        <w:rPr>
          <w:sz w:val="16"/>
        </w:rPr>
        <w:t xml:space="preserve"> </w:t>
      </w:r>
      <w:r w:rsidRPr="00513792">
        <w:rPr>
          <w:rStyle w:val="Emphasis"/>
          <w:highlight w:val="cyan"/>
        </w:rPr>
        <w:t>Xi</w:t>
      </w:r>
      <w:r w:rsidRPr="00513792">
        <w:rPr>
          <w:sz w:val="16"/>
        </w:rPr>
        <w:t xml:space="preserve"> </w:t>
      </w:r>
      <w:r w:rsidRPr="00AD40BB">
        <w:rPr>
          <w:rStyle w:val="StyleUnderline"/>
        </w:rPr>
        <w:t>Jinping</w:t>
      </w:r>
      <w:r w:rsidRPr="00513792">
        <w:rPr>
          <w:sz w:val="16"/>
        </w:rPr>
        <w:t xml:space="preserve"> in South Korea on Thursday morning </w:t>
      </w:r>
      <w:r w:rsidRPr="00AD40BB">
        <w:rPr>
          <w:rStyle w:val="StyleUnderline"/>
        </w:rPr>
        <w:t>in an effort to come to a trade war truce</w:t>
      </w:r>
      <w:r w:rsidRPr="00513792">
        <w:rPr>
          <w:sz w:val="16"/>
        </w:rPr>
        <w:t>.</w:t>
      </w:r>
    </w:p>
    <w:p w14:paraId="4771E8D1" w14:textId="77777777" w:rsidR="00EE7FF4" w:rsidRPr="00513792" w:rsidRDefault="00EE7FF4" w:rsidP="00EE7FF4">
      <w:pPr>
        <w:rPr>
          <w:sz w:val="16"/>
        </w:rPr>
      </w:pPr>
      <w:r w:rsidRPr="00AD40BB">
        <w:rPr>
          <w:rStyle w:val="StyleUnderline"/>
        </w:rPr>
        <w:t xml:space="preserve">Trump’s missive on Wednesday night also arrived </w:t>
      </w:r>
      <w:r w:rsidRPr="00513792">
        <w:rPr>
          <w:rStyle w:val="StyleUnderline"/>
          <w:highlight w:val="cyan"/>
        </w:rPr>
        <w:t>on the heels of him describing</w:t>
      </w:r>
      <w:r w:rsidRPr="00AD40BB">
        <w:rPr>
          <w:rStyle w:val="StyleUnderline"/>
        </w:rPr>
        <w:t xml:space="preserve"> Vladimir</w:t>
      </w:r>
      <w:r w:rsidRPr="00513792">
        <w:rPr>
          <w:sz w:val="16"/>
        </w:rPr>
        <w:t xml:space="preserve"> </w:t>
      </w:r>
      <w:r w:rsidRPr="00513792">
        <w:rPr>
          <w:rStyle w:val="Emphasis"/>
          <w:highlight w:val="cyan"/>
        </w:rPr>
        <w:t>Putin’s</w:t>
      </w:r>
      <w:r w:rsidRPr="00513792">
        <w:rPr>
          <w:sz w:val="16"/>
        </w:rPr>
        <w:t> </w:t>
      </w:r>
      <w:r w:rsidRPr="00AD40BB">
        <w:rPr>
          <w:rStyle w:val="StyleUnderline"/>
        </w:rPr>
        <w:t xml:space="preserve">announcement of a </w:t>
      </w:r>
      <w:r w:rsidRPr="00513792">
        <w:rPr>
          <w:rStyle w:val="StyleUnderline"/>
          <w:highlight w:val="cyan"/>
        </w:rPr>
        <w:t>nuclear</w:t>
      </w:r>
      <w:r w:rsidRPr="00AD40BB">
        <w:rPr>
          <w:rStyle w:val="StyleUnderline"/>
        </w:rPr>
        <w:t xml:space="preserve">-powered cruise </w:t>
      </w:r>
      <w:r w:rsidRPr="00513792">
        <w:rPr>
          <w:rStyle w:val="StyleUnderline"/>
          <w:highlight w:val="cyan"/>
        </w:rPr>
        <w:t>missile test as “not</w:t>
      </w:r>
      <w:r w:rsidRPr="00513792">
        <w:rPr>
          <w:sz w:val="16"/>
          <w:highlight w:val="cyan"/>
        </w:rPr>
        <w:t xml:space="preserve"> </w:t>
      </w:r>
      <w:r w:rsidRPr="00513792">
        <w:rPr>
          <w:rStyle w:val="Emphasis"/>
          <w:highlight w:val="cyan"/>
        </w:rPr>
        <w:t>appropriate</w:t>
      </w:r>
      <w:r w:rsidRPr="00513792">
        <w:rPr>
          <w:sz w:val="16"/>
        </w:rPr>
        <w:t xml:space="preserve">”. </w:t>
      </w:r>
      <w:r w:rsidRPr="00AD40BB">
        <w:rPr>
          <w:rStyle w:val="StyleUnderline"/>
        </w:rPr>
        <w:t>Trump made those comments after Putin said that Russia had successfully tested its “unique” nuclear-capable Burevestnik cruise missile</w:t>
      </w:r>
      <w:r w:rsidRPr="00513792">
        <w:rPr>
          <w:sz w:val="16"/>
        </w:rPr>
        <w:t>, which the Kremlin described as part of efforts to “ensure the country’s national security”.</w:t>
      </w:r>
    </w:p>
    <w:p w14:paraId="77FD8765" w14:textId="77777777" w:rsidR="00EE7FF4" w:rsidRPr="00513792" w:rsidRDefault="00EE7FF4" w:rsidP="00EE7FF4">
      <w:pPr>
        <w:rPr>
          <w:sz w:val="16"/>
        </w:rPr>
      </w:pPr>
      <w:r w:rsidRPr="00513792">
        <w:rPr>
          <w:sz w:val="16"/>
        </w:rPr>
        <w:t xml:space="preserve">Earlier in his post on Wednesday, </w:t>
      </w:r>
      <w:r w:rsidRPr="00AD40BB">
        <w:rPr>
          <w:rStyle w:val="StyleUnderline"/>
        </w:rPr>
        <w:t>Trump</w:t>
      </w:r>
      <w:r w:rsidRPr="00513792">
        <w:rPr>
          <w:sz w:val="16"/>
        </w:rPr>
        <w:t xml:space="preserve"> also </w:t>
      </w:r>
      <w:r w:rsidRPr="00AD40BB">
        <w:rPr>
          <w:rStyle w:val="Emphasis"/>
        </w:rPr>
        <w:t>falsely noted</w:t>
      </w:r>
      <w:r w:rsidRPr="00513792">
        <w:rPr>
          <w:sz w:val="16"/>
        </w:rPr>
        <w:t xml:space="preserve"> </w:t>
      </w:r>
      <w:r w:rsidRPr="00AD40BB">
        <w:rPr>
          <w:rStyle w:val="StyleUnderline"/>
        </w:rPr>
        <w:t>that the US has</w:t>
      </w:r>
      <w:r w:rsidRPr="00513792">
        <w:rPr>
          <w:sz w:val="16"/>
        </w:rPr>
        <w:t xml:space="preserve"> </w:t>
      </w:r>
      <w:r w:rsidRPr="00AD40BB">
        <w:rPr>
          <w:rStyle w:val="Emphasis"/>
        </w:rPr>
        <w:t>more</w:t>
      </w:r>
      <w:r w:rsidRPr="00513792">
        <w:rPr>
          <w:sz w:val="16"/>
        </w:rPr>
        <w:t xml:space="preserve"> </w:t>
      </w:r>
      <w:r w:rsidRPr="00AD40BB">
        <w:rPr>
          <w:rStyle w:val="StyleUnderline"/>
        </w:rPr>
        <w:t>nuclear weapons than</w:t>
      </w:r>
      <w:r w:rsidRPr="00513792">
        <w:rPr>
          <w:sz w:val="16"/>
        </w:rPr>
        <w:t xml:space="preserve"> </w:t>
      </w:r>
      <w:r w:rsidRPr="00AD40BB">
        <w:rPr>
          <w:rStyle w:val="Emphasis"/>
        </w:rPr>
        <w:t>any other country</w:t>
      </w:r>
      <w:r w:rsidRPr="00513792">
        <w:rPr>
          <w:sz w:val="16"/>
        </w:rPr>
        <w:t>. Russia currently has the most confirmed nuclear weapons, with over 5,500 nuclear warheads while the US has 5,044 nuclear weapons, per the International Campaign to Abolish Nuclear Weapons.</w:t>
      </w:r>
    </w:p>
    <w:p w14:paraId="544015FE" w14:textId="77777777" w:rsidR="00EE7FF4" w:rsidRPr="00513792" w:rsidRDefault="00EE7FF4" w:rsidP="00EE7FF4">
      <w:pPr>
        <w:rPr>
          <w:sz w:val="16"/>
        </w:rPr>
      </w:pPr>
      <w:r w:rsidRPr="00AD40BB">
        <w:rPr>
          <w:rStyle w:val="StyleUnderline"/>
        </w:rPr>
        <w:t>The last nuclear test by the US</w:t>
      </w:r>
      <w:r w:rsidRPr="00513792">
        <w:rPr>
          <w:sz w:val="16"/>
        </w:rPr>
        <w:t xml:space="preserve">, codenamed “Divider,” </w:t>
      </w:r>
      <w:r w:rsidRPr="00AD40BB">
        <w:rPr>
          <w:rStyle w:val="StyleUnderline"/>
        </w:rPr>
        <w:t>was carried out on 23 September 19</w:t>
      </w:r>
      <w:r w:rsidRPr="00AD40BB">
        <w:rPr>
          <w:rStyle w:val="Emphasis"/>
        </w:rPr>
        <w:t>92</w:t>
      </w:r>
      <w:r w:rsidRPr="00513792">
        <w:rPr>
          <w:sz w:val="16"/>
        </w:rPr>
        <w:t xml:space="preserve"> at what is now called the Nevada National Security Site. Then-president George HW Bush announced a moratorium on underground nuclear testing that same year.</w:t>
      </w:r>
    </w:p>
    <w:p w14:paraId="3998851E" w14:textId="77777777" w:rsidR="00EE7FF4" w:rsidRPr="003848B0" w:rsidRDefault="00EE7FF4" w:rsidP="00EE7FF4">
      <w:pPr>
        <w:rPr>
          <w:sz w:val="16"/>
        </w:rPr>
      </w:pPr>
    </w:p>
    <w:p w14:paraId="2B37B38E" w14:textId="77777777" w:rsidR="00EE7FF4" w:rsidRPr="00224522" w:rsidRDefault="00EE7FF4" w:rsidP="00EE7FF4">
      <w:pPr>
        <w:pStyle w:val="Heading4"/>
        <w:rPr>
          <w:rFonts w:cs="Calibri"/>
        </w:rPr>
      </w:pPr>
      <w:r>
        <w:rPr>
          <w:rFonts w:cs="Calibri"/>
        </w:rPr>
        <w:t xml:space="preserve">Trump </w:t>
      </w:r>
      <w:r w:rsidRPr="00EE260C">
        <w:rPr>
          <w:rFonts w:cs="Calibri"/>
          <w:u w:val="single"/>
        </w:rPr>
        <w:t>dies</w:t>
      </w:r>
      <w:r>
        <w:rPr>
          <w:rFonts w:cs="Calibri"/>
        </w:rPr>
        <w:t>.</w:t>
      </w:r>
    </w:p>
    <w:p w14:paraId="12F01865" w14:textId="77777777" w:rsidR="00EE7FF4" w:rsidRDefault="00EE7FF4" w:rsidP="00EE7FF4">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1FE48AF3" w14:textId="77777777" w:rsidR="00EE7FF4" w:rsidRDefault="00EE7FF4" w:rsidP="00EE7FF4">
      <w:pPr>
        <w:rPr>
          <w:sz w:val="16"/>
        </w:rPr>
      </w:pPr>
      <w:r w:rsidRPr="006F1FE7">
        <w:rPr>
          <w:sz w:val="16"/>
        </w:rPr>
        <w:t xml:space="preserve">The answer is no. </w:t>
      </w:r>
      <w:r w:rsidRPr="002D43FA">
        <w:rPr>
          <w:rStyle w:val="StyleUnderline"/>
          <w:highlight w:val="cyan"/>
        </w:rPr>
        <w:t>Trump is</w:t>
      </w:r>
      <w:r w:rsidRPr="006F1FE7">
        <w:rPr>
          <w:rStyle w:val="StyleUnderline"/>
        </w:rPr>
        <w:t xml:space="preserve"> a </w:t>
      </w:r>
      <w:r w:rsidRPr="002D43FA">
        <w:rPr>
          <w:rStyle w:val="Emphasis"/>
          <w:highlight w:val="cyan"/>
        </w:rPr>
        <w:t>senior citizen</w:t>
      </w:r>
      <w:r w:rsidRPr="002D43FA">
        <w:rPr>
          <w:rStyle w:val="StyleUnderline"/>
          <w:highlight w:val="cyan"/>
        </w:rPr>
        <w:t xml:space="preserve"> who will be</w:t>
      </w:r>
      <w:r w:rsidRPr="006F1FE7">
        <w:rPr>
          <w:rStyle w:val="StyleUnderline"/>
        </w:rPr>
        <w:t xml:space="preserve"> in his </w:t>
      </w:r>
      <w:r w:rsidRPr="00831C86">
        <w:rPr>
          <w:rStyle w:val="Emphasis"/>
        </w:rPr>
        <w:t>mid-</w:t>
      </w:r>
      <w:r w:rsidRPr="002D43FA">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2D43FA">
        <w:rPr>
          <w:rStyle w:val="Emphasis"/>
          <w:highlight w:val="cyan"/>
        </w:rPr>
        <w:t>shouldn't</w:t>
      </w:r>
      <w:r w:rsidRPr="002D43FA">
        <w:rPr>
          <w:rStyle w:val="StyleUnderline"/>
          <w:highlight w:val="cyan"/>
        </w:rPr>
        <w:t xml:space="preserve"> be </w:t>
      </w:r>
      <w:r w:rsidRPr="002D43FA">
        <w:rPr>
          <w:rStyle w:val="Emphasis"/>
          <w:highlight w:val="cyan"/>
        </w:rPr>
        <w:t>surprised</w:t>
      </w:r>
      <w:r w:rsidRPr="002D43FA">
        <w:rPr>
          <w:rStyle w:val="StyleUnderline"/>
          <w:highlight w:val="cyan"/>
        </w:rPr>
        <w:t xml:space="preserve"> if he dies of </w:t>
      </w:r>
      <w:r w:rsidRPr="00831C86">
        <w:rPr>
          <w:rStyle w:val="Emphasis"/>
        </w:rPr>
        <w:t>natural causes</w:t>
      </w:r>
      <w:r w:rsidRPr="00831C86">
        <w:rPr>
          <w:rStyle w:val="StyleUnderline"/>
        </w:rPr>
        <w:t xml:space="preserve"> </w:t>
      </w:r>
      <w:r w:rsidRPr="002D43FA">
        <w:rPr>
          <w:rStyle w:val="StyleUnderline"/>
          <w:highlight w:val="cyan"/>
        </w:rPr>
        <w:t xml:space="preserve">before </w:t>
      </w:r>
      <w:r w:rsidRPr="002D43FA">
        <w:rPr>
          <w:rStyle w:val="Emphasis"/>
          <w:highlight w:val="cyan"/>
        </w:rPr>
        <w:t>2028</w:t>
      </w:r>
      <w:r w:rsidRPr="002D43FA">
        <w:rPr>
          <w:rStyle w:val="StyleUnderline"/>
          <w:highlight w:val="cyan"/>
        </w:rPr>
        <w:t xml:space="preserve"> given</w:t>
      </w:r>
      <w:r w:rsidRPr="006F1FE7">
        <w:rPr>
          <w:sz w:val="16"/>
        </w:rPr>
        <w:t xml:space="preserve"> the </w:t>
      </w:r>
      <w:r w:rsidRPr="00443167">
        <w:rPr>
          <w:rStyle w:val="Emphasis"/>
          <w:highlight w:val="cyan"/>
        </w:rPr>
        <w:t>average life expectancy</w:t>
      </w:r>
      <w:r w:rsidRPr="00443167">
        <w:rPr>
          <w:rStyle w:val="StyleUnderline"/>
          <w:highlight w:val="cyan"/>
        </w:rPr>
        <w:t xml:space="preserve"> </w:t>
      </w:r>
      <w:r w:rsidRPr="002D43FA">
        <w:rPr>
          <w:rStyle w:val="StyleUnderline"/>
          <w:highlight w:val="cyan"/>
        </w:rPr>
        <w:t>and</w:t>
      </w:r>
      <w:r w:rsidRPr="006F1FE7">
        <w:rPr>
          <w:rStyle w:val="StyleUnderline"/>
        </w:rPr>
        <w:t xml:space="preserve"> his </w:t>
      </w:r>
      <w:r w:rsidRPr="006F1FE7">
        <w:rPr>
          <w:rStyle w:val="Emphasis"/>
        </w:rPr>
        <w:t xml:space="preserve">overall </w:t>
      </w:r>
      <w:r w:rsidRPr="002D43FA">
        <w:rPr>
          <w:rStyle w:val="Emphasis"/>
          <w:highlight w:val="cyan"/>
        </w:rPr>
        <w:t>health</w:t>
      </w:r>
      <w:r w:rsidRPr="002D43FA">
        <w:rPr>
          <w:rStyle w:val="StyleUnderline"/>
          <w:highlight w:val="cyan"/>
        </w:rPr>
        <w:t xml:space="preserve">. </w:t>
      </w:r>
      <w:r w:rsidRPr="002D43FA">
        <w:rPr>
          <w:rStyle w:val="Emphasis"/>
          <w:highlight w:val="cyan"/>
        </w:rPr>
        <w:t>Even if</w:t>
      </w:r>
      <w:r w:rsidRPr="002D43FA">
        <w:rPr>
          <w:rStyle w:val="StyleUnderline"/>
          <w:highlight w:val="cyan"/>
        </w:rPr>
        <w:t xml:space="preserve"> he </w:t>
      </w:r>
      <w:r w:rsidRPr="002D43FA">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2D43FA">
        <w:rPr>
          <w:rStyle w:val="StyleUnderline"/>
          <w:highlight w:val="cyan"/>
        </w:rPr>
        <w:t>it would be</w:t>
      </w:r>
      <w:r w:rsidRPr="006F1FE7">
        <w:rPr>
          <w:sz w:val="16"/>
        </w:rPr>
        <w:t xml:space="preserve"> virtually </w:t>
      </w:r>
      <w:r w:rsidRPr="002D43FA">
        <w:rPr>
          <w:rStyle w:val="Emphasis"/>
          <w:highlight w:val="cyan"/>
        </w:rPr>
        <w:t>impossible</w:t>
      </w:r>
      <w:r w:rsidRPr="002D43FA">
        <w:rPr>
          <w:rStyle w:val="StyleUnderline"/>
          <w:highlight w:val="cyan"/>
        </w:rPr>
        <w:t xml:space="preserve"> for him to </w:t>
      </w:r>
      <w:r w:rsidRPr="002D43FA">
        <w:rPr>
          <w:rStyle w:val="Emphasis"/>
          <w:highlight w:val="cyan"/>
        </w:rPr>
        <w:t>remain</w:t>
      </w:r>
      <w:r w:rsidRPr="002D43FA">
        <w:rPr>
          <w:rStyle w:val="StyleUnderline"/>
          <w:highlight w:val="cyan"/>
        </w:rPr>
        <w:t xml:space="preserve"> in </w:t>
      </w:r>
      <w:r w:rsidRPr="002D43FA">
        <w:rPr>
          <w:rStyle w:val="Emphasis"/>
          <w:highlight w:val="cyan"/>
        </w:rPr>
        <w:t>power</w:t>
      </w:r>
      <w:r w:rsidRPr="006F1FE7">
        <w:rPr>
          <w:sz w:val="16"/>
        </w:rPr>
        <w:t>.</w:t>
      </w:r>
    </w:p>
    <w:bookmarkEnd w:id="14"/>
    <w:p w14:paraId="1DB33EDB" w14:textId="77777777" w:rsidR="00EE7FF4" w:rsidRDefault="00EE7FF4" w:rsidP="00EE7FF4">
      <w:pPr>
        <w:rPr>
          <w:sz w:val="16"/>
        </w:rPr>
      </w:pPr>
    </w:p>
    <w:p w14:paraId="007F2257" w14:textId="77777777" w:rsidR="00EE7FF4" w:rsidRPr="00E32578" w:rsidRDefault="00EE7FF4" w:rsidP="00EE7FF4"/>
    <w:p w14:paraId="285521B9" w14:textId="77777777" w:rsidR="00EE7FF4" w:rsidRDefault="00EE7FF4" w:rsidP="00EE7FF4">
      <w:pPr>
        <w:pStyle w:val="Heading3"/>
      </w:pPr>
      <w:r>
        <w:t>AT: ACA Politics---2AC</w:t>
      </w:r>
    </w:p>
    <w:p w14:paraId="64FB7FF0" w14:textId="77777777" w:rsidR="00EE7FF4" w:rsidRPr="007E3571" w:rsidRDefault="00EE7FF4" w:rsidP="00EE7FF4">
      <w:pPr>
        <w:pStyle w:val="Heading4"/>
        <w:rPr>
          <w:rFonts w:cs="Arial"/>
        </w:rPr>
      </w:pPr>
      <w:r w:rsidRPr="007E3571">
        <w:rPr>
          <w:rFonts w:cs="Arial"/>
        </w:rPr>
        <w:t>No healthcare deal.</w:t>
      </w:r>
    </w:p>
    <w:p w14:paraId="1F67F557" w14:textId="77777777" w:rsidR="00EE7FF4" w:rsidRPr="007E3571" w:rsidRDefault="00EE7FF4" w:rsidP="00EE7FF4">
      <w:r w:rsidRPr="007E3571">
        <w:rPr>
          <w:rStyle w:val="Style13ptBold"/>
        </w:rPr>
        <w:t xml:space="preserve">Reed ½ </w:t>
      </w:r>
      <w:r w:rsidRPr="007E3571">
        <w:t>[Nathaniel Reed, "Congress returns with packed 2026 agenda as healthcare and funding deadlines loom," 1/2/26, https://www.ktnv.com/politics/congress/congress-returns-with-packed-2026-agenda-as-healthcare-and-funding-deadlines-loom]</w:t>
      </w:r>
    </w:p>
    <w:p w14:paraId="723BCFFD" w14:textId="77777777" w:rsidR="00EE7FF4" w:rsidRPr="007E3571" w:rsidRDefault="00EE7FF4" w:rsidP="00EE7FF4">
      <w:r w:rsidRPr="007E3571">
        <w:t>Democrats are positioning themselves to force Republicans to confront their longstanding struggle to unite around a comprehensive healthcare plan. President Donald Trump has repeatedly expressed his desire to repeal and replace the Affordable Care Act, also known as Obamacare.</w:t>
      </w:r>
    </w:p>
    <w:p w14:paraId="7BA6FE63" w14:textId="77777777" w:rsidR="00EE7FF4" w:rsidRPr="007E3571" w:rsidRDefault="00EE7FF4" w:rsidP="00EE7FF4">
      <w:pPr>
        <w:rPr>
          <w:rStyle w:val="StyleUnderline"/>
        </w:rPr>
      </w:pPr>
      <w:r w:rsidRPr="007E3571">
        <w:rPr>
          <w:rStyle w:val="StyleUnderline"/>
          <w:highlight w:val="cyan"/>
        </w:rPr>
        <w:t xml:space="preserve">Republicans </w:t>
      </w:r>
      <w:r w:rsidRPr="007E3571">
        <w:rPr>
          <w:rStyle w:val="Emphasis"/>
          <w:highlight w:val="cyan"/>
        </w:rPr>
        <w:t>floated</w:t>
      </w:r>
      <w:r w:rsidRPr="007E3571">
        <w:rPr>
          <w:rStyle w:val="Emphasis"/>
        </w:rPr>
        <w:t xml:space="preserve"> numerous </w:t>
      </w:r>
      <w:r w:rsidRPr="007E3571">
        <w:rPr>
          <w:rStyle w:val="Emphasis"/>
          <w:highlight w:val="cyan"/>
        </w:rPr>
        <w:t>proposals</w:t>
      </w:r>
      <w:r w:rsidRPr="007E3571">
        <w:rPr>
          <w:rStyle w:val="StyleUnderline"/>
        </w:rPr>
        <w:t xml:space="preserve"> at the end of 2025</w:t>
      </w:r>
      <w:r w:rsidRPr="007E3571">
        <w:t xml:space="preserve"> </w:t>
      </w:r>
      <w:r w:rsidRPr="007E3571">
        <w:rPr>
          <w:rStyle w:val="StyleUnderline"/>
        </w:rPr>
        <w:t>but</w:t>
      </w:r>
      <w:r w:rsidRPr="007E3571">
        <w:t xml:space="preserve"> </w:t>
      </w:r>
      <w:r w:rsidRPr="007E3571">
        <w:rPr>
          <w:rStyle w:val="Emphasis"/>
          <w:highlight w:val="cyan"/>
        </w:rPr>
        <w:t>failed to reach consensus</w:t>
      </w:r>
      <w:r w:rsidRPr="007E3571">
        <w:t xml:space="preserve"> on </w:t>
      </w:r>
      <w:r w:rsidRPr="007E3571">
        <w:rPr>
          <w:rStyle w:val="StyleUnderline"/>
        </w:rPr>
        <w:t>any potential solution before leaving Washington for the holidays.</w:t>
      </w:r>
    </w:p>
    <w:p w14:paraId="507A284E" w14:textId="77777777" w:rsidR="00EE7FF4" w:rsidRPr="007E3571" w:rsidRDefault="00EE7FF4" w:rsidP="00EE7FF4">
      <w:r w:rsidRPr="007E3571">
        <w:rPr>
          <w:rStyle w:val="StyleUnderline"/>
        </w:rPr>
        <w:t xml:space="preserve">"We have time constraints. </w:t>
      </w:r>
      <w:r w:rsidRPr="007E3571">
        <w:rPr>
          <w:rStyle w:val="StyleUnderline"/>
          <w:highlight w:val="cyan"/>
        </w:rPr>
        <w:t xml:space="preserve">We have </w:t>
      </w:r>
      <w:r w:rsidRPr="007E3571">
        <w:rPr>
          <w:rStyle w:val="Emphasis"/>
          <w:highlight w:val="cyan"/>
        </w:rPr>
        <w:t>different philosophies</w:t>
      </w:r>
      <w:r w:rsidRPr="007E3571">
        <w:rPr>
          <w:rStyle w:val="StyleUnderline"/>
        </w:rPr>
        <w:t xml:space="preserve">. There are </w:t>
      </w:r>
      <w:r w:rsidRPr="007E3571">
        <w:rPr>
          <w:rStyle w:val="StyleUnderline"/>
          <w:highlight w:val="cyan"/>
        </w:rPr>
        <w:t>different ideas,</w:t>
      </w:r>
      <w:r w:rsidRPr="007E3571">
        <w:rPr>
          <w:rStyle w:val="StyleUnderline"/>
        </w:rPr>
        <w:t xml:space="preserve"> you know, Senator Crapo and Cassidy have a plan. Senator Paul has a plan. Marsha Blackburn has a plan. Susan Collins and Bernie Moreno have a plan, and that's just on the Senate side,"</w:t>
      </w:r>
      <w:r w:rsidRPr="007E3571">
        <w:t xml:space="preserve"> Sen. Cynthia Lummis, R-Wyoming, said.</w:t>
      </w:r>
    </w:p>
    <w:p w14:paraId="79691A6A" w14:textId="77777777" w:rsidR="00EE7FF4" w:rsidRPr="007E3571" w:rsidRDefault="00EE7FF4" w:rsidP="00EE7FF4">
      <w:r w:rsidRPr="007E3571">
        <w:t xml:space="preserve">For Democrats, the </w:t>
      </w:r>
      <w:r w:rsidRPr="007E3571">
        <w:rPr>
          <w:rStyle w:val="StyleUnderline"/>
          <w:highlight w:val="cyan"/>
        </w:rPr>
        <w:t>Republican inaction creates potential political opportunity</w:t>
      </w:r>
      <w:r w:rsidRPr="007E3571">
        <w:rPr>
          <w:rStyle w:val="StyleUnderline"/>
        </w:rPr>
        <w:t xml:space="preserve"> in the midterms</w:t>
      </w:r>
      <w:r w:rsidRPr="007E3571">
        <w:t>.</w:t>
      </w:r>
    </w:p>
    <w:p w14:paraId="50274BCB" w14:textId="77777777" w:rsidR="00EE7FF4" w:rsidRPr="007E3571" w:rsidRDefault="00EE7FF4" w:rsidP="00EE7FF4">
      <w:r w:rsidRPr="007E3571">
        <w:t xml:space="preserve">"Well, it's </w:t>
      </w:r>
      <w:r w:rsidRPr="007E3571">
        <w:rPr>
          <w:rStyle w:val="Emphasis"/>
          <w:highlight w:val="cyan"/>
        </w:rPr>
        <w:t>everything is always a campaign issue</w:t>
      </w:r>
      <w:r w:rsidRPr="007E3571">
        <w:rPr>
          <w:rStyle w:val="Emphasis"/>
        </w:rPr>
        <w:t xml:space="preserve"> around here</w:t>
      </w:r>
      <w:r w:rsidRPr="007E3571">
        <w:t>, but this is so heartbreaking because people who had no control over these premium increases are going to suffer," Sen. Peter Welch, D-Vermont, said.</w:t>
      </w:r>
    </w:p>
    <w:p w14:paraId="0E938B2F" w14:textId="77777777" w:rsidR="00EE7FF4" w:rsidRDefault="00EE7FF4" w:rsidP="00EE7FF4"/>
    <w:p w14:paraId="4D4F34C8" w14:textId="77777777" w:rsidR="00EE7FF4" w:rsidRDefault="00EE7FF4" w:rsidP="00EE7FF4">
      <w:pPr>
        <w:pStyle w:val="Heading4"/>
      </w:pPr>
      <w:r>
        <w:t>Trump PC fails – he can’t stay on issue for more than 30 seconds</w:t>
      </w:r>
    </w:p>
    <w:p w14:paraId="72A8CB06" w14:textId="77777777" w:rsidR="00EE7FF4" w:rsidRDefault="00EE7FF4" w:rsidP="00EE7FF4"/>
    <w:p w14:paraId="5081945F" w14:textId="77777777" w:rsidR="00EE7FF4" w:rsidRPr="007E3571" w:rsidRDefault="00EE7FF4" w:rsidP="00EE7FF4">
      <w:pPr>
        <w:pStyle w:val="Heading4"/>
        <w:rPr>
          <w:rFonts w:cs="Arial"/>
        </w:rPr>
      </w:pPr>
      <w:r>
        <w:rPr>
          <w:rFonts w:cs="Arial"/>
        </w:rPr>
        <w:t xml:space="preserve">Extension won’t </w:t>
      </w:r>
      <w:r w:rsidRPr="007E3571">
        <w:rPr>
          <w:rFonts w:cs="Arial"/>
        </w:rPr>
        <w:t>pass the Senate</w:t>
      </w:r>
    </w:p>
    <w:p w14:paraId="1625EFA2" w14:textId="77777777" w:rsidR="00EE7FF4" w:rsidRPr="007E3571" w:rsidRDefault="00EE7FF4" w:rsidP="00EE7FF4">
      <w:r w:rsidRPr="007E3571">
        <w:rPr>
          <w:rStyle w:val="Style13ptBold"/>
        </w:rPr>
        <w:t xml:space="preserve">Chatterjee 12/21 </w:t>
      </w:r>
      <w:r w:rsidRPr="007E3571">
        <w:t>[Nandika Chatterjee, "Congress Is Ending the Year Without a Health Care Deal. What Comes Next?," 12/21/25, Time, https://time.com/7342062/health-care-costs-aca-subsidies-congress-2026/]</w:t>
      </w:r>
    </w:p>
    <w:p w14:paraId="4866DBA3" w14:textId="77777777" w:rsidR="00EE7FF4" w:rsidRPr="007E3571" w:rsidRDefault="00EE7FF4" w:rsidP="00EE7FF4">
      <w:r w:rsidRPr="007E3571">
        <w:rPr>
          <w:rStyle w:val="StyleUnderline"/>
          <w:highlight w:val="cyan"/>
        </w:rPr>
        <w:t>Four</w:t>
      </w:r>
      <w:r w:rsidRPr="007E3571">
        <w:rPr>
          <w:rStyle w:val="StyleUnderline"/>
        </w:rPr>
        <w:t xml:space="preserve"> swing-district </w:t>
      </w:r>
      <w:r w:rsidRPr="007E3571">
        <w:rPr>
          <w:rStyle w:val="StyleUnderline"/>
          <w:highlight w:val="cyan"/>
        </w:rPr>
        <w:t>House Republicans</w:t>
      </w:r>
      <w:r w:rsidRPr="007E3571">
        <w:rPr>
          <w:rStyle w:val="StyleUnderline"/>
        </w:rPr>
        <w:t xml:space="preserve"> did defy party leadership and </w:t>
      </w:r>
      <w:r w:rsidRPr="007E3571">
        <w:rPr>
          <w:rStyle w:val="StyleUnderline"/>
          <w:highlight w:val="cyan"/>
        </w:rPr>
        <w:t>join a</w:t>
      </w:r>
      <w:r w:rsidRPr="007E3571">
        <w:rPr>
          <w:rStyle w:val="StyleUnderline"/>
        </w:rPr>
        <w:t xml:space="preserve"> Democrat-led </w:t>
      </w:r>
      <w:r w:rsidRPr="007E3571">
        <w:rPr>
          <w:rStyle w:val="StyleUnderline"/>
          <w:highlight w:val="cyan"/>
        </w:rPr>
        <w:t>discharge petition to force a vote on a three-year extension</w:t>
      </w:r>
      <w:r w:rsidRPr="007E3571">
        <w:rPr>
          <w:rStyle w:val="StyleUnderline"/>
        </w:rPr>
        <w:t xml:space="preserve"> in the chamber. </w:t>
      </w:r>
      <w:r w:rsidRPr="007E3571">
        <w:t xml:space="preserve">Speaker Mike </w:t>
      </w:r>
      <w:r w:rsidRPr="007E3571">
        <w:rPr>
          <w:rStyle w:val="StyleUnderline"/>
          <w:highlight w:val="cyan"/>
        </w:rPr>
        <w:t>Johnson</w:t>
      </w:r>
      <w:r w:rsidRPr="007E3571">
        <w:t xml:space="preserve">, </w:t>
      </w:r>
      <w:r w:rsidRPr="007E3571">
        <w:rPr>
          <w:rStyle w:val="StyleUnderline"/>
        </w:rPr>
        <w:t xml:space="preserve">who </w:t>
      </w:r>
      <w:r w:rsidRPr="007E3571">
        <w:rPr>
          <w:rStyle w:val="StyleUnderline"/>
          <w:highlight w:val="cyan"/>
        </w:rPr>
        <w:t>refused to bring the issue up</w:t>
      </w:r>
      <w:r w:rsidRPr="007E3571">
        <w:rPr>
          <w:rStyle w:val="StyleUnderline"/>
        </w:rPr>
        <w:t xml:space="preserve"> for a vote </w:t>
      </w:r>
      <w:r w:rsidRPr="007E3571">
        <w:rPr>
          <w:rStyle w:val="StyleUnderline"/>
          <w:highlight w:val="cyan"/>
        </w:rPr>
        <w:t>before</w:t>
      </w:r>
      <w:r w:rsidRPr="007E3571">
        <w:rPr>
          <w:rStyle w:val="StyleUnderline"/>
        </w:rPr>
        <w:t xml:space="preserve"> the holiday </w:t>
      </w:r>
      <w:r w:rsidRPr="007E3571">
        <w:rPr>
          <w:rStyle w:val="StyleUnderline"/>
          <w:highlight w:val="cyan"/>
        </w:rPr>
        <w:t>recess, will be required to do so</w:t>
      </w:r>
      <w:r w:rsidRPr="007E3571">
        <w:rPr>
          <w:rStyle w:val="StyleUnderline"/>
        </w:rPr>
        <w:t xml:space="preserve"> after Congress reconvenes</w:t>
      </w:r>
      <w:r w:rsidRPr="007E3571">
        <w:t xml:space="preserve"> in the new year. The vote is expected the week of Jan. 5 when the House returns to session.</w:t>
      </w:r>
    </w:p>
    <w:p w14:paraId="2D04E87D" w14:textId="77777777" w:rsidR="00EE7FF4" w:rsidRPr="007E3571" w:rsidRDefault="00EE7FF4" w:rsidP="00EE7FF4">
      <w:r w:rsidRPr="007E3571">
        <w:rPr>
          <w:rStyle w:val="Emphasis"/>
          <w:highlight w:val="cyan"/>
        </w:rPr>
        <w:t>Even if the bill passes the House</w:t>
      </w:r>
      <w:r w:rsidRPr="007E3571">
        <w:t xml:space="preserve"> when it comes up for a vote next month, </w:t>
      </w:r>
      <w:r w:rsidRPr="007E3571">
        <w:rPr>
          <w:rStyle w:val="StyleUnderline"/>
          <w:highlight w:val="cyan"/>
        </w:rPr>
        <w:t>Senate Republicans</w:t>
      </w:r>
      <w:r w:rsidRPr="007E3571">
        <w:rPr>
          <w:rStyle w:val="StyleUnderline"/>
        </w:rPr>
        <w:t xml:space="preserve"> are likely to </w:t>
      </w:r>
      <w:r w:rsidRPr="007E3571">
        <w:rPr>
          <w:rStyle w:val="Emphasis"/>
          <w:highlight w:val="cyan"/>
        </w:rPr>
        <w:t>block it</w:t>
      </w:r>
      <w:r w:rsidRPr="007E3571">
        <w:t>, as they did in the case of a similar Democratic proposal earlier this month. But some lawmakers have expressed hope that it could help lawmakers move closer to passing a health care bill.</w:t>
      </w:r>
    </w:p>
    <w:p w14:paraId="3057C8F2" w14:textId="77777777" w:rsidR="00EE7FF4" w:rsidRDefault="00EE7FF4" w:rsidP="00EE7FF4"/>
    <w:p w14:paraId="32C4B4F8" w14:textId="77777777" w:rsidR="00EE7FF4" w:rsidRDefault="00EE7FF4" w:rsidP="00EE7FF4"/>
    <w:p w14:paraId="3F5F6BC1" w14:textId="77777777" w:rsidR="00EE7FF4" w:rsidRDefault="00EE7FF4" w:rsidP="00EE7FF4">
      <w:pPr>
        <w:pStyle w:val="Heading4"/>
      </w:pPr>
      <w:r>
        <w:t xml:space="preserve">No internal link – Garrett is just statements from </w:t>
      </w:r>
      <w:r>
        <w:rPr>
          <w:u w:val="single"/>
        </w:rPr>
        <w:t>Welch</w:t>
      </w:r>
      <w:r>
        <w:t xml:space="preserve"> hoping that Trump will get in – there’s </w:t>
      </w:r>
      <w:r>
        <w:rPr>
          <w:u w:val="single"/>
        </w:rPr>
        <w:t xml:space="preserve">no </w:t>
      </w:r>
      <w:r>
        <w:t>intent to predict</w:t>
      </w:r>
    </w:p>
    <w:p w14:paraId="4AB5A6E6" w14:textId="77777777" w:rsidR="00EE7FF4" w:rsidRDefault="00EE7FF4" w:rsidP="00EE7FF4">
      <w:pPr>
        <w:pStyle w:val="Heading4"/>
      </w:pPr>
      <w:r>
        <w:t xml:space="preserve">Vote </w:t>
      </w:r>
      <w:r w:rsidRPr="00E44F42">
        <w:rPr>
          <w:u w:val="single"/>
        </w:rPr>
        <w:t>switching</w:t>
      </w:r>
      <w:r>
        <w:t xml:space="preserve"> is wrong. </w:t>
      </w:r>
    </w:p>
    <w:p w14:paraId="35D0B2F3" w14:textId="77777777" w:rsidR="00EE7FF4" w:rsidRPr="007E280E" w:rsidRDefault="00EE7FF4" w:rsidP="00EE7FF4">
      <w:r>
        <w:rPr>
          <w:rStyle w:val="Style13ptBold"/>
        </w:rPr>
        <w:t xml:space="preserve">Lopez 25 </w:t>
      </w:r>
      <w:r w:rsidRPr="007E280E">
        <w:t>[Laura Barron-Lopez; White House correspondent for PBS NewsHour; Jeffery Mark Goldberg; editor-in-chief of The Atlantic; Mark Leibovich; colleague and staff writer at The Atlantic. “Retaliation is real: Why Republicans in Congress won’t stand up to Trump. Washington Week: The Atlantic, April 18. https://www.pbs.org/weta/washingtonweek/video/2025/04/retaliation-is-real-why-republicans-in-congress-wont-stand-up-to-trump. Minion]</w:t>
      </w:r>
    </w:p>
    <w:p w14:paraId="226DF59C" w14:textId="77777777" w:rsidR="00EE7FF4" w:rsidRPr="004B5F98" w:rsidRDefault="00EE7FF4" w:rsidP="00EE7FF4">
      <w:r w:rsidRPr="004B5F98">
        <w:t>Let's start by talking about Lucy Murkowski, senator from Alaska, just for a moment, and listen to a little bit more of what she said earlier this week.</w:t>
      </w:r>
      <w:r>
        <w:t xml:space="preserve"> </w:t>
      </w:r>
      <w:r w:rsidRPr="004B5F98">
        <w:t xml:space="preserve">Lisa Murkowski: </w:t>
      </w:r>
      <w:r w:rsidRPr="00EE260C">
        <w:rPr>
          <w:rStyle w:val="Emphasis"/>
          <w:sz w:val="30"/>
          <w:szCs w:val="30"/>
        </w:rPr>
        <w:t xml:space="preserve">We are all </w:t>
      </w:r>
      <w:r w:rsidRPr="004B5F98">
        <w:rPr>
          <w:rStyle w:val="Emphasis"/>
          <w:sz w:val="30"/>
          <w:szCs w:val="30"/>
          <w:highlight w:val="cyan"/>
        </w:rPr>
        <w:t>afraid</w:t>
      </w:r>
      <w:r w:rsidRPr="004B5F98">
        <w:t xml:space="preserve">, okay? I am oftentimes very anxious myself </w:t>
      </w:r>
      <w:r w:rsidRPr="007E280E">
        <w:rPr>
          <w:rStyle w:val="StyleUnderline"/>
        </w:rPr>
        <w:t xml:space="preserve">about using my voice </w:t>
      </w:r>
      <w:r w:rsidRPr="004B5F98">
        <w:rPr>
          <w:rStyle w:val="StyleUnderline"/>
          <w:highlight w:val="cyan"/>
        </w:rPr>
        <w:t xml:space="preserve">because </w:t>
      </w:r>
      <w:r w:rsidRPr="004B5F98">
        <w:rPr>
          <w:rStyle w:val="Emphasis"/>
          <w:sz w:val="30"/>
          <w:szCs w:val="30"/>
          <w:highlight w:val="cyan"/>
        </w:rPr>
        <w:t>retaliation is real</w:t>
      </w:r>
      <w:r w:rsidRPr="004B5F98">
        <w:t>.</w:t>
      </w:r>
      <w:r>
        <w:t xml:space="preserve"> </w:t>
      </w:r>
      <w:r w:rsidRPr="004B5F98">
        <w:t>Jeffrey Goldberg:  Laura, do other senators feel this way?</w:t>
      </w:r>
      <w:r>
        <w:t xml:space="preserve"> </w:t>
      </w:r>
      <w:r w:rsidRPr="004B5F98">
        <w:t xml:space="preserve">Laura Barron-Lopez, White House Correspondent, PBS NewsHour: Yes, they do. And other </w:t>
      </w:r>
      <w:r w:rsidRPr="007E280E">
        <w:rPr>
          <w:rStyle w:val="StyleUnderline"/>
        </w:rPr>
        <w:t>senators have</w:t>
      </w:r>
      <w:r w:rsidRPr="004B5F98">
        <w:t xml:space="preserve"> said it or </w:t>
      </w:r>
      <w:r w:rsidRPr="007E280E">
        <w:rPr>
          <w:rStyle w:val="StyleUnderline"/>
        </w:rPr>
        <w:t>expressed</w:t>
      </w:r>
      <w:r w:rsidRPr="004B5F98">
        <w:t xml:space="preserve"> it in some form. Senator Thom Tillis has talked about the many death threats that he's get, but she is voicing something that many will say more in private than they do in public.</w:t>
      </w:r>
      <w:r>
        <w:t xml:space="preserve"> </w:t>
      </w:r>
      <w:r w:rsidRPr="004B5F98">
        <w:t xml:space="preserve">I mean, that being said, this shouldn't really be a surprise to her or to others that Republicans are in this situation because the administration, even before </w:t>
      </w:r>
      <w:r w:rsidRPr="004B5F98">
        <w:rPr>
          <w:rStyle w:val="Emphasis"/>
          <w:highlight w:val="cyan"/>
        </w:rPr>
        <w:t>Trump</w:t>
      </w:r>
      <w:r w:rsidRPr="004B5F98">
        <w:t xml:space="preserve">, took office, have </w:t>
      </w:r>
      <w:r w:rsidRPr="007E280E">
        <w:rPr>
          <w:rStyle w:val="StyleUnderline"/>
        </w:rPr>
        <w:t xml:space="preserve">repeatedly </w:t>
      </w:r>
      <w:r w:rsidRPr="004B5F98">
        <w:rPr>
          <w:rStyle w:val="Emphasis"/>
          <w:highlight w:val="cyan"/>
        </w:rPr>
        <w:t>emboldened extremists</w:t>
      </w:r>
      <w:r w:rsidRPr="004B5F98">
        <w:t xml:space="preserve"> </w:t>
      </w:r>
      <w:r w:rsidRPr="007E280E">
        <w:rPr>
          <w:rStyle w:val="StyleUnderline"/>
        </w:rPr>
        <w:t xml:space="preserve">and </w:t>
      </w:r>
      <w:r w:rsidRPr="004B5F98">
        <w:rPr>
          <w:rStyle w:val="StyleUnderline"/>
          <w:highlight w:val="cyan"/>
        </w:rPr>
        <w:t xml:space="preserve">used </w:t>
      </w:r>
      <w:r w:rsidRPr="004B5F98">
        <w:rPr>
          <w:rStyle w:val="Emphasis"/>
          <w:highlight w:val="cyan"/>
        </w:rPr>
        <w:t>hate Speech</w:t>
      </w:r>
      <w:r w:rsidRPr="007E280E">
        <w:rPr>
          <w:rStyle w:val="StyleUnderline"/>
        </w:rPr>
        <w:t xml:space="preserve"> to talk about their political enemies</w:t>
      </w:r>
      <w:r w:rsidRPr="004B5F98">
        <w:t xml:space="preserve">. And so this is something that any </w:t>
      </w:r>
      <w:r w:rsidRPr="004B5F98">
        <w:rPr>
          <w:rStyle w:val="StyleUnderline"/>
          <w:highlight w:val="cyan"/>
        </w:rPr>
        <w:t>Republican</w:t>
      </w:r>
      <w:r w:rsidRPr="004B5F98">
        <w:t xml:space="preserve">, you know, you think of the </w:t>
      </w:r>
      <w:r w:rsidRPr="007E280E">
        <w:rPr>
          <w:rStyle w:val="StyleUnderline"/>
        </w:rPr>
        <w:t xml:space="preserve">Liz Cheneys, Adam Kinzingers, others of the world, that they've </w:t>
      </w:r>
      <w:r w:rsidRPr="004B5F98">
        <w:rPr>
          <w:rStyle w:val="Emphasis"/>
          <w:sz w:val="30"/>
          <w:szCs w:val="30"/>
          <w:highlight w:val="cyan"/>
        </w:rPr>
        <w:t>had to deal with for years</w:t>
      </w:r>
      <w:r w:rsidRPr="004B5F98">
        <w:rPr>
          <w:rStyle w:val="StyleUnderline"/>
          <w:highlight w:val="cyan"/>
        </w:rPr>
        <w:t xml:space="preserve"> </w:t>
      </w:r>
      <w:r w:rsidRPr="00EE260C">
        <w:rPr>
          <w:rStyle w:val="StyleUnderline"/>
        </w:rPr>
        <w:t>because they spoke out</w:t>
      </w:r>
      <w:r w:rsidRPr="004B5F98">
        <w:t>.</w:t>
      </w:r>
    </w:p>
    <w:p w14:paraId="6F7439A3" w14:textId="77777777" w:rsidR="00EE7FF4" w:rsidRPr="004B5F98" w:rsidRDefault="00EE7FF4" w:rsidP="00EE7FF4">
      <w:r w:rsidRPr="004B5F98">
        <w:t>Jeffrey Goldberg:  Lisa Murkowski is one of the few Republicans left in on the Hill who voted to who voted convict. What --</w:t>
      </w:r>
      <w:r>
        <w:t xml:space="preserve"> </w:t>
      </w:r>
      <w:r w:rsidRPr="004B5F98">
        <w:t>Laura Barron-Lopez: She has immense power with that as well.</w:t>
      </w:r>
      <w:r>
        <w:t xml:space="preserve"> </w:t>
      </w:r>
      <w:r w:rsidRPr="004B5F98">
        <w:t>Jeffrey Goldberg:  Yes. Is she the closest thing now in the Senate to a Mitt Romney now that Romney's gone.</w:t>
      </w:r>
      <w:r>
        <w:t xml:space="preserve"> </w:t>
      </w:r>
      <w:r w:rsidRPr="004B5F98">
        <w:t xml:space="preserve">Laura Barron-Lopez: I think she is, I think she's one of the </w:t>
      </w:r>
      <w:r w:rsidRPr="004B5F98">
        <w:rPr>
          <w:rStyle w:val="Emphasis"/>
          <w:highlight w:val="cyan"/>
        </w:rPr>
        <w:t>few left</w:t>
      </w:r>
      <w:r w:rsidRPr="004B5F98">
        <w:rPr>
          <w:highlight w:val="cyan"/>
        </w:rPr>
        <w:t xml:space="preserve"> </w:t>
      </w:r>
      <w:r w:rsidRPr="004B5F98">
        <w:rPr>
          <w:rStyle w:val="StyleUnderline"/>
          <w:highlight w:val="cyan"/>
        </w:rPr>
        <w:t>out of Republicans</w:t>
      </w:r>
      <w:r w:rsidRPr="004B5F98">
        <w:t xml:space="preserve"> in the Senate who is </w:t>
      </w:r>
      <w:r w:rsidRPr="004B5F98">
        <w:rPr>
          <w:rStyle w:val="Emphasis"/>
          <w:highlight w:val="cyan"/>
        </w:rPr>
        <w:t>willing to vote against</w:t>
      </w:r>
      <w:r w:rsidRPr="004B5F98">
        <w:rPr>
          <w:rStyle w:val="StyleUnderline"/>
          <w:highlight w:val="cyan"/>
        </w:rPr>
        <w:t xml:space="preserve"> the </w:t>
      </w:r>
      <w:r w:rsidRPr="004B5F98">
        <w:rPr>
          <w:rStyle w:val="Emphasis"/>
          <w:highlight w:val="cyan"/>
        </w:rPr>
        <w:t>administration</w:t>
      </w:r>
      <w:r w:rsidRPr="004B5F98">
        <w:t>, who is willing to voice opposition to things that they're doing. She has also expressed frustration about the actions of Elon Musk and DOGE, and was very vocal about that early on.</w:t>
      </w:r>
      <w:r>
        <w:t xml:space="preserve"> </w:t>
      </w:r>
      <w:r w:rsidRPr="004B5F98">
        <w:t>Jeffrey Goldberg:  Yes. Mark, let me ask you, because something struck me as odd about that statement. Not that it's a reflection -- not that it's not a reflection of a certain reality, but, you know, it's odd because she's like supposed to be a leader and being a leader means not expressing that you're scared to lead. Is there -- what's going on here? Is that just a moment of like honest honesty?</w:t>
      </w:r>
      <w:r>
        <w:t xml:space="preserve"> </w:t>
      </w:r>
      <w:r w:rsidRPr="004B5F98">
        <w:t xml:space="preserve">Mark Leibovich, Staff Writer, The Atlantic: I think so. I mean, it is so pervasive what she is talking about. I mean, it was </w:t>
      </w:r>
      <w:r w:rsidRPr="004B5F98">
        <w:rPr>
          <w:rStyle w:val="StyleUnderline"/>
        </w:rPr>
        <w:t>like almost blurting out</w:t>
      </w:r>
      <w:r w:rsidRPr="007E280E">
        <w:rPr>
          <w:rStyle w:val="StyleUnderline"/>
        </w:rPr>
        <w:t xml:space="preserve"> that like </w:t>
      </w:r>
      <w:r w:rsidRPr="004B5F98">
        <w:rPr>
          <w:rStyle w:val="Emphasis"/>
        </w:rPr>
        <w:t>the sky is blue</w:t>
      </w:r>
      <w:r w:rsidRPr="004B5F98">
        <w:t xml:space="preserve"> in some ways. I mean, I think just to be clear too, she's not talking about intimidation, </w:t>
      </w:r>
      <w:r w:rsidRPr="007E280E">
        <w:rPr>
          <w:rStyle w:val="StyleUnderline"/>
        </w:rPr>
        <w:t xml:space="preserve">political </w:t>
      </w:r>
      <w:r w:rsidRPr="007E280E">
        <w:rPr>
          <w:rStyle w:val="Emphasis"/>
        </w:rPr>
        <w:t>intimidation</w:t>
      </w:r>
      <w:r w:rsidRPr="004B5F98">
        <w:t xml:space="preserve">, like </w:t>
      </w:r>
      <w:r w:rsidRPr="007E280E">
        <w:rPr>
          <w:rStyle w:val="StyleUnderline"/>
        </w:rPr>
        <w:t xml:space="preserve">Elon </w:t>
      </w:r>
      <w:r w:rsidRPr="004B5F98">
        <w:rPr>
          <w:rStyle w:val="StyleUnderline"/>
          <w:highlight w:val="cyan"/>
        </w:rPr>
        <w:t>Musk throwing</w:t>
      </w:r>
      <w:r w:rsidRPr="007E280E">
        <w:rPr>
          <w:rStyle w:val="StyleUnderline"/>
        </w:rPr>
        <w:t xml:space="preserve"> a bunch of </w:t>
      </w:r>
      <w:r w:rsidRPr="004B5F98">
        <w:rPr>
          <w:rStyle w:val="StyleUnderline"/>
          <w:highlight w:val="cyan"/>
        </w:rPr>
        <w:t>money at</w:t>
      </w:r>
      <w:r w:rsidRPr="007E280E">
        <w:rPr>
          <w:rStyle w:val="StyleUnderline"/>
        </w:rPr>
        <w:t xml:space="preserve"> an </w:t>
      </w:r>
      <w:r w:rsidRPr="004B5F98">
        <w:rPr>
          <w:rStyle w:val="StyleUnderline"/>
          <w:highlight w:val="cyan"/>
        </w:rPr>
        <w:t>opponent</w:t>
      </w:r>
      <w:r w:rsidRPr="007E280E">
        <w:rPr>
          <w:rStyle w:val="StyleUnderline"/>
        </w:rPr>
        <w:t xml:space="preserve"> or someone being primary</w:t>
      </w:r>
      <w:r w:rsidRPr="004B5F98">
        <w:t>.</w:t>
      </w:r>
      <w:r>
        <w:t xml:space="preserve"> </w:t>
      </w:r>
      <w:r w:rsidRPr="004B5F98">
        <w:t>Jeffrey Goldberg:  So, she's actually talking about physical --</w:t>
      </w:r>
      <w:r>
        <w:t xml:space="preserve"> </w:t>
      </w:r>
      <w:r w:rsidRPr="004B5F98">
        <w:t>Mark Leibovich: She's talking about physical fear, and, you know, the death threats you know, doxxing, swatting, all the stuff that goes on, or at least threats thereof that goes on.</w:t>
      </w:r>
      <w:r>
        <w:t xml:space="preserve"> </w:t>
      </w:r>
      <w:r w:rsidRPr="004B5F98">
        <w:t>And just to be clear, I mean, that is a -- you know, that goes on a lot these days. I mean, threats certainly go on a lot, especially since January 6th. It's been a real hallmark of this era. And just to point out, you know, what should be clear, you know, politics, you know, you're supposed to -- governing is supposed to take place by politics, by persuasion, by debate. Authoritarianism is government by intimidation, by threat, by violence in some cases.</w:t>
      </w:r>
      <w:r>
        <w:t xml:space="preserve"> </w:t>
      </w:r>
      <w:r w:rsidRPr="004B5F98">
        <w:t xml:space="preserve">Jeffrey Goldberg:  Right. Peter, let me frame this out a little bit more. And I'm not trying to be uncharitable to Senator Murkowski. I understand the nature of the threats that we all live with these days. But she's almost talking about the Josh Shapiro level </w:t>
      </w:r>
      <w:r w:rsidRPr="00EE260C">
        <w:t>issue we saw earlier this week of physical intimidation. The question for you, maybe it's a naive one, is aren't senators among the most protected Americans, the most protected critics of -- Peter Baker, Chief White House Correspondent, The New York Times: I mean, they're really not. I mean, the Capitol Police does not shadow every member of Congress, certainly when they're out of town. Only the leadership, yes, and then occasional instances where particular members have particular reasons for threats, they might provide protection. Otherwise, no, they provide their own protection</w:t>
      </w:r>
      <w:r w:rsidRPr="004B5F98">
        <w:t>, which they have to pay for out of their campaign funds or whatever else. But that's not --</w:t>
      </w:r>
      <w:r>
        <w:t xml:space="preserve"> </w:t>
      </w:r>
      <w:r w:rsidRPr="004B5F98">
        <w:t>aura Barron-Lopez: Which Mitt Romney had to do.</w:t>
      </w:r>
      <w:r>
        <w:t xml:space="preserve"> </w:t>
      </w:r>
      <w:r w:rsidRPr="004B5F98">
        <w:t>Jeffrey Goldberg:  Right.</w:t>
      </w:r>
      <w:r>
        <w:t xml:space="preserve"> </w:t>
      </w:r>
      <w:r w:rsidRPr="004B5F98">
        <w:t xml:space="preserve">Peter Baker: He did have to do that. Liz Cheney does that to this day, as far as I know. I mean, a lot of people have had those kind of </w:t>
      </w:r>
      <w:r w:rsidRPr="004B5F98">
        <w:rPr>
          <w:rStyle w:val="StyleUnderline"/>
          <w:highlight w:val="cyan"/>
        </w:rPr>
        <w:t>threats</w:t>
      </w:r>
      <w:r w:rsidRPr="004B5F98">
        <w:t xml:space="preserve"> that </w:t>
      </w:r>
      <w:r w:rsidRPr="004B5F98">
        <w:rPr>
          <w:rStyle w:val="StyleUnderline"/>
          <w:highlight w:val="cyan"/>
        </w:rPr>
        <w:t>forced</w:t>
      </w:r>
      <w:r w:rsidRPr="00BB0461">
        <w:rPr>
          <w:rStyle w:val="StyleUnderline"/>
        </w:rPr>
        <w:t xml:space="preserve"> them to </w:t>
      </w:r>
      <w:r w:rsidRPr="004B5F98">
        <w:rPr>
          <w:rStyle w:val="Emphasis"/>
          <w:highlight w:val="cyan"/>
        </w:rPr>
        <w:t>live their lives</w:t>
      </w:r>
      <w:r w:rsidRPr="004B5F98">
        <w:rPr>
          <w:rStyle w:val="StyleUnderline"/>
          <w:highlight w:val="cyan"/>
        </w:rPr>
        <w:t xml:space="preserve"> in a </w:t>
      </w:r>
      <w:r w:rsidRPr="004B5F98">
        <w:rPr>
          <w:rStyle w:val="Emphasis"/>
          <w:highlight w:val="cyan"/>
        </w:rPr>
        <w:t>very different</w:t>
      </w:r>
      <w:r w:rsidRPr="004B5F98">
        <w:rPr>
          <w:rStyle w:val="StyleUnderline"/>
          <w:highlight w:val="cyan"/>
        </w:rPr>
        <w:t xml:space="preserve"> way</w:t>
      </w:r>
      <w:r w:rsidRPr="00BB0461">
        <w:rPr>
          <w:rStyle w:val="StyleUnderline"/>
        </w:rPr>
        <w:t xml:space="preserve"> than there used to be</w:t>
      </w:r>
      <w:r w:rsidRPr="004B5F98">
        <w:t xml:space="preserve">. And senators don't want to, by the way, live with security trailing around. </w:t>
      </w:r>
      <w:r w:rsidRPr="004B5F98">
        <w:rPr>
          <w:rStyle w:val="StyleUnderline"/>
          <w:highlight w:val="cyan"/>
        </w:rPr>
        <w:t xml:space="preserve">They </w:t>
      </w:r>
      <w:r w:rsidRPr="004B5F98">
        <w:rPr>
          <w:rStyle w:val="Emphasis"/>
          <w:highlight w:val="cyan"/>
        </w:rPr>
        <w:t>want to be open</w:t>
      </w:r>
      <w:r w:rsidRPr="004B5F98">
        <w:rPr>
          <w:rStyle w:val="StyleUnderline"/>
          <w:highlight w:val="cyan"/>
        </w:rPr>
        <w:t xml:space="preserve"> and </w:t>
      </w:r>
      <w:r w:rsidRPr="004B5F98">
        <w:rPr>
          <w:rStyle w:val="Emphasis"/>
          <w:highlight w:val="cyan"/>
        </w:rPr>
        <w:t>accessible</w:t>
      </w:r>
      <w:r w:rsidRPr="004B5F98">
        <w:rPr>
          <w:rStyle w:val="StyleUnderline"/>
        </w:rPr>
        <w:t xml:space="preserve"> to their people. It </w:t>
      </w:r>
      <w:r w:rsidRPr="004B5F98">
        <w:rPr>
          <w:rStyle w:val="StyleUnderline"/>
          <w:highlight w:val="cyan"/>
        </w:rPr>
        <w:t xml:space="preserve">goes </w:t>
      </w:r>
      <w:r w:rsidRPr="004B5F98">
        <w:rPr>
          <w:rStyle w:val="Emphasis"/>
          <w:highlight w:val="cyan"/>
        </w:rPr>
        <w:t>against the nature</w:t>
      </w:r>
      <w:r w:rsidRPr="004B5F98">
        <w:rPr>
          <w:rStyle w:val="StyleUnderline"/>
          <w:highlight w:val="cyan"/>
        </w:rPr>
        <w:t xml:space="preserve"> of</w:t>
      </w:r>
      <w:r w:rsidRPr="004B5F98">
        <w:t xml:space="preserve"> what our </w:t>
      </w:r>
      <w:r w:rsidRPr="004B5F98">
        <w:rPr>
          <w:rStyle w:val="Emphasis"/>
          <w:highlight w:val="cyan"/>
        </w:rPr>
        <w:t>representative government</w:t>
      </w:r>
      <w:r w:rsidRPr="004B5F98">
        <w:t xml:space="preserve"> is supposed to be like. But this is the reality today.</w:t>
      </w:r>
    </w:p>
    <w:p w14:paraId="58D4057E" w14:textId="77777777" w:rsidR="00EE7FF4" w:rsidRPr="00C3604A" w:rsidRDefault="00EE7FF4" w:rsidP="00EE7FF4"/>
    <w:p w14:paraId="58E3A689" w14:textId="77777777" w:rsidR="00EE7FF4" w:rsidRDefault="00EE7FF4" w:rsidP="00EE7FF4"/>
    <w:p w14:paraId="3078C7F6" w14:textId="77777777" w:rsidR="00EE7FF4" w:rsidRDefault="00EE7FF4" w:rsidP="00EE7FF4">
      <w:pPr>
        <w:pStyle w:val="Analytic"/>
      </w:pPr>
    </w:p>
    <w:p w14:paraId="249BFB51" w14:textId="77777777" w:rsidR="00EE7FF4" w:rsidRPr="005D1C29" w:rsidRDefault="00EE7FF4" w:rsidP="00EE7FF4">
      <w:pPr>
        <w:pStyle w:val="Heading4"/>
      </w:pPr>
      <w:r>
        <w:t xml:space="preserve">FTC action </w:t>
      </w:r>
      <w:r w:rsidRPr="005D1C29">
        <w:rPr>
          <w:u w:val="single"/>
        </w:rPr>
        <w:t>shields</w:t>
      </w:r>
      <w:r>
        <w:t xml:space="preserve">. </w:t>
      </w:r>
    </w:p>
    <w:p w14:paraId="0F0508D4" w14:textId="77777777" w:rsidR="00EE7FF4" w:rsidRPr="00EE04F0" w:rsidRDefault="00EE7FF4" w:rsidP="00EE7FF4">
      <w:pPr>
        <w:spacing w:line="256" w:lineRule="auto"/>
        <w:rPr>
          <w:rFonts w:eastAsia="Calibri"/>
        </w:rPr>
      </w:pPr>
      <w:r w:rsidRPr="00EE04F0">
        <w:rPr>
          <w:rFonts w:eastAsia="Calibri"/>
          <w:b/>
          <w:bCs/>
          <w:sz w:val="26"/>
        </w:rPr>
        <w:t>Baker ’19</w:t>
      </w:r>
      <w:r w:rsidRPr="00EE04F0">
        <w:rPr>
          <w:rFonts w:eastAsia="Calibri"/>
        </w:rPr>
        <w:t xml:space="preserve"> [Jonathan; Research Professor of Law @ American University Washington College of Law, Frmr Chief Economist of the FCC &amp; Director of Bureau of Economics FTC; </w:t>
      </w:r>
      <w:r w:rsidRPr="00EE04F0">
        <w:rPr>
          <w:rFonts w:eastAsia="Calibri"/>
          <w:i/>
          <w:iCs/>
        </w:rPr>
        <w:t>The Antitrust Paradigm</w:t>
      </w:r>
      <w:r w:rsidRPr="00EE04F0">
        <w:rPr>
          <w:rFonts w:eastAsia="Calibri"/>
        </w:rPr>
        <w:t>,</w:t>
      </w:r>
      <w:r w:rsidRPr="00EE04F0">
        <w:rPr>
          <w:rFonts w:eastAsia="Calibri"/>
          <w:i/>
          <w:iCs/>
        </w:rPr>
        <w:t xml:space="preserve"> </w:t>
      </w:r>
      <w:r w:rsidRPr="00EE04F0">
        <w:rPr>
          <w:rFonts w:eastAsia="Calibri"/>
        </w:rPr>
        <w:t>p. 62-64]</w:t>
      </w:r>
    </w:p>
    <w:p w14:paraId="4F305B8C" w14:textId="77777777" w:rsidR="00EE7FF4" w:rsidRDefault="00EE7FF4" w:rsidP="00EE7FF4">
      <w:pPr>
        <w:spacing w:line="256" w:lineRule="auto"/>
        <w:rPr>
          <w:rFonts w:eastAsia="Calibri"/>
        </w:rPr>
      </w:pPr>
      <w:r w:rsidRPr="00EE04F0">
        <w:rPr>
          <w:rFonts w:eastAsia="Calibri"/>
        </w:rPr>
        <w:t xml:space="preserve">Politics in this sense is largely foreign to the courts, including in the interpretation of antitrust statutes.51 </w:t>
      </w:r>
      <w:r w:rsidRPr="00EE04F0">
        <w:rPr>
          <w:rFonts w:eastAsia="Calibri"/>
          <w:highlight w:val="cyan"/>
          <w:u w:val="single"/>
        </w:rPr>
        <w:t>At</w:t>
      </w:r>
      <w:r w:rsidRPr="00EE04F0">
        <w:rPr>
          <w:rFonts w:eastAsia="Calibri"/>
        </w:rPr>
        <w:t xml:space="preserve"> the </w:t>
      </w:r>
      <w:r w:rsidRPr="0099666E">
        <w:rPr>
          <w:rStyle w:val="StyleUnderline"/>
        </w:rPr>
        <w:t>federal</w:t>
      </w:r>
      <w:r w:rsidRPr="00EE04F0">
        <w:rPr>
          <w:rFonts w:eastAsia="Calibri"/>
          <w:b/>
          <w:iCs/>
          <w:u w:val="single"/>
        </w:rPr>
        <w:t xml:space="preserve"> </w:t>
      </w:r>
      <w:r w:rsidRPr="0099666E">
        <w:rPr>
          <w:rStyle w:val="Emphasis"/>
          <w:highlight w:val="cyan"/>
        </w:rPr>
        <w:t>antitrust</w:t>
      </w:r>
      <w:r w:rsidRPr="00EE04F0">
        <w:rPr>
          <w:rFonts w:eastAsia="Calibri"/>
        </w:rPr>
        <w:t xml:space="preserve"> enforcement </w:t>
      </w:r>
      <w:r w:rsidRPr="0099666E">
        <w:rPr>
          <w:rStyle w:val="Emphasis"/>
          <w:highlight w:val="cyan"/>
        </w:rPr>
        <w:t>agencies</w:t>
      </w:r>
      <w:r w:rsidRPr="00EE04F0">
        <w:rPr>
          <w:rFonts w:eastAsia="Calibri"/>
          <w:highlight w:val="cyan"/>
        </w:rPr>
        <w:t xml:space="preserve">, </w:t>
      </w:r>
      <w:r w:rsidRPr="00EE04F0">
        <w:rPr>
          <w:rFonts w:eastAsia="Calibri"/>
          <w:highlight w:val="cyan"/>
          <w:u w:val="single"/>
        </w:rPr>
        <w:t>politics</w:t>
      </w:r>
      <w:r w:rsidRPr="00EE04F0">
        <w:rPr>
          <w:rFonts w:eastAsia="Calibri"/>
        </w:rPr>
        <w:t xml:space="preserve"> almost </w:t>
      </w:r>
      <w:r w:rsidRPr="0099666E">
        <w:rPr>
          <w:rStyle w:val="Emphasis"/>
          <w:sz w:val="30"/>
          <w:szCs w:val="30"/>
          <w:highlight w:val="cyan"/>
        </w:rPr>
        <w:t>never matters</w:t>
      </w:r>
      <w:r w:rsidRPr="00EE04F0">
        <w:rPr>
          <w:rFonts w:eastAsia="Calibri"/>
        </w:rPr>
        <w:t xml:space="preserve"> directly </w:t>
      </w:r>
      <w:r w:rsidRPr="00EE04F0">
        <w:rPr>
          <w:rFonts w:eastAsia="Calibri"/>
          <w:u w:val="single"/>
        </w:rPr>
        <w:t>in case selection and evaluation</w:t>
      </w:r>
      <w:r w:rsidRPr="00EE04F0">
        <w:rPr>
          <w:rFonts w:eastAsia="Calibri"/>
        </w:rPr>
        <w:t xml:space="preserve">,52 though it occasionally influences the choice of industries or conduct to investigate. 53 With rare exceptions mainly involving the Johnson and Nixon administrations, </w:t>
      </w:r>
      <w:r w:rsidRPr="00EE04F0">
        <w:rPr>
          <w:rFonts w:eastAsia="Calibri"/>
          <w:u w:val="single"/>
        </w:rPr>
        <w:t xml:space="preserve">U.S. antitrust </w:t>
      </w:r>
      <w:r w:rsidRPr="00EE04F0">
        <w:rPr>
          <w:rFonts w:eastAsia="Calibri"/>
          <w:highlight w:val="cyan"/>
          <w:u w:val="single"/>
        </w:rPr>
        <w:t>enforcement</w:t>
      </w:r>
      <w:r w:rsidRPr="00EE04F0">
        <w:rPr>
          <w:rFonts w:eastAsia="Calibri"/>
        </w:rPr>
        <w:t xml:space="preserve"> since the mid-twentieth century </w:t>
      </w:r>
      <w:r w:rsidRPr="00EE04F0">
        <w:rPr>
          <w:rFonts w:eastAsia="Calibri"/>
          <w:highlight w:val="cyan"/>
          <w:u w:val="single"/>
        </w:rPr>
        <w:t>has been</w:t>
      </w:r>
      <w:r w:rsidRPr="00EE04F0">
        <w:rPr>
          <w:rFonts w:eastAsia="Calibri"/>
        </w:rPr>
        <w:t xml:space="preserve"> </w:t>
      </w:r>
      <w:r w:rsidRPr="0099666E">
        <w:rPr>
          <w:rStyle w:val="StyleUnderline"/>
        </w:rPr>
        <w:t>almost entirely</w:t>
      </w:r>
      <w:r w:rsidRPr="00EE04F0">
        <w:rPr>
          <w:rFonts w:eastAsia="Calibri"/>
        </w:rPr>
        <w:t xml:space="preserve"> </w:t>
      </w:r>
      <w:r w:rsidRPr="0099666E">
        <w:rPr>
          <w:rStyle w:val="Emphasis"/>
          <w:highlight w:val="cyan"/>
        </w:rPr>
        <w:t>insulated</w:t>
      </w:r>
      <w:r w:rsidRPr="00EE04F0">
        <w:rPr>
          <w:rFonts w:eastAsia="Calibri"/>
          <w:highlight w:val="cyan"/>
          <w:u w:val="single"/>
        </w:rPr>
        <w:t xml:space="preserve"> from</w:t>
      </w:r>
      <w:r w:rsidRPr="00EE04F0">
        <w:rPr>
          <w:rFonts w:eastAsia="Calibri"/>
          <w:u w:val="single"/>
        </w:rPr>
        <w:t xml:space="preserve"> </w:t>
      </w:r>
      <w:r w:rsidRPr="0099666E">
        <w:rPr>
          <w:rStyle w:val="StyleUnderline"/>
        </w:rPr>
        <w:t xml:space="preserve">direct </w:t>
      </w:r>
      <w:r w:rsidRPr="0099666E">
        <w:rPr>
          <w:rStyle w:val="Emphasis"/>
          <w:highlight w:val="cyan"/>
        </w:rPr>
        <w:t>political</w:t>
      </w:r>
      <w:r w:rsidRPr="0099666E">
        <w:rPr>
          <w:rStyle w:val="StyleUnderline"/>
        </w:rPr>
        <w:t xml:space="preserve"> influence</w:t>
      </w:r>
      <w:r w:rsidRPr="00EE04F0">
        <w:rPr>
          <w:rFonts w:eastAsia="Calibri"/>
        </w:rPr>
        <w:t xml:space="preserve">.54 The </w:t>
      </w:r>
      <w:r w:rsidRPr="00EE04F0">
        <w:rPr>
          <w:rFonts w:eastAsia="Calibri"/>
          <w:u w:val="single"/>
        </w:rPr>
        <w:t xml:space="preserve">enforcement </w:t>
      </w:r>
      <w:r w:rsidRPr="00EE04F0">
        <w:rPr>
          <w:rFonts w:eastAsia="Calibri"/>
          <w:highlight w:val="cyan"/>
          <w:u w:val="single"/>
        </w:rPr>
        <w:t>agencies</w:t>
      </w:r>
      <w:r w:rsidRPr="00EE04F0">
        <w:rPr>
          <w:rFonts w:eastAsia="Calibri"/>
        </w:rPr>
        <w:t xml:space="preserve"> occasionally </w:t>
      </w:r>
      <w:r w:rsidRPr="00EE04F0">
        <w:rPr>
          <w:rFonts w:eastAsia="Calibri"/>
          <w:highlight w:val="cyan"/>
          <w:u w:val="single"/>
        </w:rPr>
        <w:t>testify</w:t>
      </w:r>
      <w:r w:rsidRPr="00EE04F0">
        <w:rPr>
          <w:rFonts w:eastAsia="Calibri"/>
          <w:highlight w:val="cyan"/>
        </w:rPr>
        <w:t xml:space="preserve"> </w:t>
      </w:r>
      <w:r w:rsidRPr="00EE04F0">
        <w:rPr>
          <w:rFonts w:eastAsia="Calibri"/>
          <w:highlight w:val="cyan"/>
          <w:u w:val="single"/>
        </w:rPr>
        <w:t>before</w:t>
      </w:r>
      <w:r w:rsidRPr="00EE04F0">
        <w:rPr>
          <w:rFonts w:eastAsia="Calibri"/>
          <w:u w:val="single"/>
        </w:rPr>
        <w:t xml:space="preserve"> </w:t>
      </w:r>
      <w:r w:rsidRPr="0099666E">
        <w:rPr>
          <w:rStyle w:val="StyleUnderline"/>
        </w:rPr>
        <w:t xml:space="preserve">members of </w:t>
      </w:r>
      <w:r w:rsidRPr="0099666E">
        <w:rPr>
          <w:rStyle w:val="StyleUnderline"/>
          <w:highlight w:val="cyan"/>
        </w:rPr>
        <w:t>Congress</w:t>
      </w:r>
      <w:r w:rsidRPr="00EE04F0">
        <w:rPr>
          <w:rFonts w:eastAsia="Calibri"/>
        </w:rPr>
        <w:t xml:space="preserve"> or brief their staffs on completed matters and topical issues, </w:t>
      </w:r>
      <w:r w:rsidRPr="00EE04F0">
        <w:rPr>
          <w:rFonts w:eastAsia="Calibri"/>
          <w:highlight w:val="cyan"/>
          <w:u w:val="single"/>
        </w:rPr>
        <w:t>but these are</w:t>
      </w:r>
      <w:r w:rsidRPr="00EE04F0">
        <w:rPr>
          <w:rFonts w:eastAsia="Calibri"/>
        </w:rPr>
        <w:t xml:space="preserve"> </w:t>
      </w:r>
      <w:r w:rsidRPr="0099666E">
        <w:rPr>
          <w:rStyle w:val="StyleUnderline"/>
        </w:rPr>
        <w:t xml:space="preserve">largely </w:t>
      </w:r>
      <w:r w:rsidRPr="0099666E">
        <w:rPr>
          <w:rStyle w:val="Emphasis"/>
          <w:highlight w:val="cyan"/>
        </w:rPr>
        <w:t>benign means</w:t>
      </w:r>
      <w:r w:rsidRPr="00EE04F0">
        <w:rPr>
          <w:rFonts w:eastAsia="Calibri"/>
          <w:highlight w:val="cyan"/>
          <w:u w:val="single"/>
        </w:rPr>
        <w:t xml:space="preserve"> of </w:t>
      </w:r>
      <w:r w:rsidRPr="0099666E">
        <w:rPr>
          <w:rStyle w:val="Emphasis"/>
          <w:highlight w:val="cyan"/>
        </w:rPr>
        <w:t>assuring</w:t>
      </w:r>
      <w:r w:rsidRPr="00EE04F0">
        <w:rPr>
          <w:rFonts w:eastAsia="Calibri"/>
        </w:rPr>
        <w:t xml:space="preserve"> </w:t>
      </w:r>
      <w:r w:rsidRPr="0099666E">
        <w:rPr>
          <w:rStyle w:val="StyleUnderline"/>
        </w:rPr>
        <w:t xml:space="preserve">agency </w:t>
      </w:r>
      <w:r w:rsidRPr="0099666E">
        <w:rPr>
          <w:rStyle w:val="Emphasis"/>
          <w:highlight w:val="cyan"/>
        </w:rPr>
        <w:t>accountability</w:t>
      </w:r>
      <w:r w:rsidRPr="00EE04F0">
        <w:rPr>
          <w:rFonts w:eastAsia="Calibri"/>
        </w:rPr>
        <w:t xml:space="preserve">.55 </w:t>
      </w:r>
      <w:r w:rsidRPr="00EE04F0">
        <w:rPr>
          <w:rFonts w:eastAsia="Calibri"/>
          <w:u w:val="single"/>
        </w:rPr>
        <w:t xml:space="preserve">There also is </w:t>
      </w:r>
      <w:r w:rsidRPr="0099666E">
        <w:rPr>
          <w:rStyle w:val="StyleUnderline"/>
        </w:rPr>
        <w:t>little reason</w:t>
      </w:r>
      <w:r w:rsidRPr="00EE04F0">
        <w:rPr>
          <w:rFonts w:eastAsia="Calibri"/>
        </w:rPr>
        <w:t xml:space="preserve"> </w:t>
      </w:r>
      <w:r w:rsidRPr="00EE04F0">
        <w:rPr>
          <w:rFonts w:eastAsia="Calibri"/>
          <w:u w:val="single"/>
        </w:rPr>
        <w:t>to credit “revolving door” concerns</w:t>
      </w:r>
      <w:r w:rsidRPr="00EE04F0">
        <w:rPr>
          <w:rFonts w:eastAsia="Calibri"/>
        </w:rPr>
        <w:t>—the suggestion that senior antitrust officials take positions to benefit their former private sector employers or clients or to enhance their future employment prospects.56</w:t>
      </w:r>
    </w:p>
    <w:p w14:paraId="0D34DBFC" w14:textId="77777777" w:rsidR="00EE7FF4" w:rsidRPr="005D1C29" w:rsidRDefault="00EE7FF4" w:rsidP="00EE7FF4">
      <w:pPr>
        <w:pStyle w:val="Heading4"/>
      </w:pPr>
      <w:r>
        <w:t xml:space="preserve">CBI is </w:t>
      </w:r>
      <w:r w:rsidRPr="005D1C29">
        <w:rPr>
          <w:u w:val="single"/>
        </w:rPr>
        <w:t>bipartisan</w:t>
      </w:r>
      <w:r>
        <w:t>.</w:t>
      </w:r>
    </w:p>
    <w:p w14:paraId="3FE80905" w14:textId="77777777" w:rsidR="00EE7FF4" w:rsidRPr="00332770" w:rsidRDefault="00EE7FF4" w:rsidP="00EE7FF4">
      <w:pPr>
        <w:rPr>
          <w:b/>
          <w:bCs/>
          <w:sz w:val="26"/>
        </w:rPr>
      </w:pPr>
      <w:r>
        <w:rPr>
          <w:rStyle w:val="Style13ptBold"/>
        </w:rPr>
        <w:t xml:space="preserve">Lanier </w:t>
      </w:r>
      <w:r w:rsidRPr="00332770">
        <w:rPr>
          <w:rStyle w:val="Style13ptBold"/>
          <w:b w:val="0"/>
          <w:bCs w:val="0"/>
        </w:rPr>
        <w:t>et al</w:t>
      </w:r>
      <w:r>
        <w:rPr>
          <w:rStyle w:val="Style13ptBold"/>
        </w:rPr>
        <w:t xml:space="preserve"> 18 </w:t>
      </w:r>
      <w:r w:rsidRPr="00332770">
        <w:t>[Jaron Lanier; Doctor of Science from NJIT &amp; Honorary Degree from Franklin &amp; Marshall College.</w:t>
      </w:r>
      <w:r>
        <w:t xml:space="preserve"> E. Glen Weyl; American economist at Microsoft Research. MS in Economics from Princeton University. September 26, “</w:t>
      </w:r>
      <w:r w:rsidRPr="00332770">
        <w:t>A Blueprint for a Better Digital Society</w:t>
      </w:r>
      <w:r>
        <w:t xml:space="preserve">” </w:t>
      </w:r>
      <w:r w:rsidRPr="00CD01EC">
        <w:t>https://eliassi.org/lanier_and_weyl_hbr2018.pdf</w:t>
      </w:r>
      <w:r>
        <w:t xml:space="preserve">. Buck Arney] </w:t>
      </w:r>
    </w:p>
    <w:p w14:paraId="43AEE0AE" w14:textId="77777777" w:rsidR="00EE7FF4" w:rsidRPr="008269BB" w:rsidRDefault="00EE7FF4" w:rsidP="00EE7FF4">
      <w:r w:rsidRPr="0007129B">
        <w:t xml:space="preserve">Some of the </w:t>
      </w:r>
      <w:r w:rsidRPr="00332770">
        <w:rPr>
          <w:rStyle w:val="Emphasis"/>
          <w:highlight w:val="cyan"/>
        </w:rPr>
        <w:t>models</w:t>
      </w:r>
      <w:r w:rsidRPr="00332770">
        <w:rPr>
          <w:highlight w:val="cyan"/>
        </w:rPr>
        <w:t xml:space="preserve"> </w:t>
      </w:r>
      <w:r w:rsidRPr="00332770">
        <w:rPr>
          <w:rStyle w:val="StyleUnderline"/>
          <w:highlight w:val="cyan"/>
        </w:rPr>
        <w:t xml:space="preserve">for </w:t>
      </w:r>
      <w:r w:rsidRPr="00332770">
        <w:rPr>
          <w:rStyle w:val="Emphasis"/>
          <w:highlight w:val="cyan"/>
        </w:rPr>
        <w:t>MIDs</w:t>
      </w:r>
      <w:r w:rsidRPr="0007129B">
        <w:t xml:space="preserve"> </w:t>
      </w:r>
      <w:r w:rsidRPr="006166AC">
        <w:rPr>
          <w:rStyle w:val="StyleUnderline"/>
        </w:rPr>
        <w:t>have been</w:t>
      </w:r>
      <w:r w:rsidRPr="0007129B">
        <w:t xml:space="preserve"> traditionally more </w:t>
      </w:r>
      <w:r w:rsidRPr="00332770">
        <w:rPr>
          <w:rStyle w:val="StyleUnderline"/>
          <w:highlight w:val="cyan"/>
        </w:rPr>
        <w:t>associated</w:t>
      </w:r>
      <w:r w:rsidRPr="006166AC">
        <w:rPr>
          <w:rStyle w:val="StyleUnderline"/>
        </w:rPr>
        <w:t xml:space="preserve"> with the </w:t>
      </w:r>
      <w:r w:rsidRPr="00332770">
        <w:rPr>
          <w:rStyle w:val="Emphasis"/>
          <w:highlight w:val="cyan"/>
        </w:rPr>
        <w:t>political left</w:t>
      </w:r>
      <w:r w:rsidRPr="0007129B">
        <w:t xml:space="preserve">, </w:t>
      </w:r>
      <w:r w:rsidRPr="006166AC">
        <w:rPr>
          <w:rStyle w:val="StyleUnderline"/>
        </w:rPr>
        <w:t xml:space="preserve">while </w:t>
      </w:r>
      <w:r w:rsidRPr="00332770">
        <w:rPr>
          <w:rStyle w:val="StyleUnderline"/>
          <w:highlight w:val="cyan"/>
        </w:rPr>
        <w:t>others</w:t>
      </w:r>
      <w:r w:rsidRPr="006166AC">
        <w:rPr>
          <w:rStyle w:val="StyleUnderline"/>
        </w:rPr>
        <w:t xml:space="preserve"> have traditionally found </w:t>
      </w:r>
      <w:r w:rsidRPr="006166AC">
        <w:rPr>
          <w:rStyle w:val="Emphasis"/>
        </w:rPr>
        <w:t>sympathy with</w:t>
      </w:r>
      <w:r w:rsidRPr="006166AC">
        <w:rPr>
          <w:rStyle w:val="StyleUnderline"/>
        </w:rPr>
        <w:t xml:space="preserve"> </w:t>
      </w:r>
      <w:r w:rsidRPr="006166AC">
        <w:rPr>
          <w:rStyle w:val="Emphasis"/>
        </w:rPr>
        <w:t xml:space="preserve">the </w:t>
      </w:r>
      <w:r w:rsidRPr="00332770">
        <w:rPr>
          <w:rStyle w:val="Emphasis"/>
          <w:highlight w:val="cyan"/>
        </w:rPr>
        <w:t>right</w:t>
      </w:r>
      <w:r w:rsidRPr="0007129B">
        <w:t>. In an advanced information economy, that</w:t>
      </w:r>
      <w:r w:rsidRPr="006166AC">
        <w:rPr>
          <w:rStyle w:val="StyleUnderline"/>
        </w:rPr>
        <w:t xml:space="preserve"> </w:t>
      </w:r>
      <w:r w:rsidRPr="003B3C17">
        <w:rPr>
          <w:rStyle w:val="Emphasis"/>
          <w:highlight w:val="cyan"/>
        </w:rPr>
        <w:t>distinction</w:t>
      </w:r>
      <w:r w:rsidRPr="006166AC">
        <w:rPr>
          <w:rStyle w:val="StyleUnderline"/>
        </w:rPr>
        <w:t xml:space="preserve"> will be </w:t>
      </w:r>
      <w:r w:rsidRPr="003B3C17">
        <w:rPr>
          <w:rStyle w:val="Emphasis"/>
          <w:highlight w:val="cyan"/>
        </w:rPr>
        <w:t>less important</w:t>
      </w:r>
      <w:r w:rsidRPr="0007129B">
        <w:t xml:space="preserve">. If we are to </w:t>
      </w:r>
      <w:r w:rsidRPr="00332770">
        <w:rPr>
          <w:rStyle w:val="StyleUnderline"/>
        </w:rPr>
        <w:t>use</w:t>
      </w:r>
      <w:r w:rsidRPr="006166AC">
        <w:rPr>
          <w:rStyle w:val="StyleUnderline"/>
        </w:rPr>
        <w:t xml:space="preserve"> the language of the </w:t>
      </w:r>
      <w:r w:rsidRPr="006166AC">
        <w:rPr>
          <w:rStyle w:val="Emphasis"/>
        </w:rPr>
        <w:t>left</w:t>
      </w:r>
      <w:r w:rsidRPr="006166AC">
        <w:rPr>
          <w:rStyle w:val="StyleUnderline"/>
        </w:rPr>
        <w:t>:</w:t>
      </w:r>
      <w:r w:rsidRPr="0007129B">
        <w:t xml:space="preserve"> Some MIDs will, like traditional artisans’ guilds, </w:t>
      </w:r>
      <w:r w:rsidRPr="00332770">
        <w:rPr>
          <w:rStyle w:val="Emphasis"/>
          <w:highlight w:val="cyan"/>
        </w:rPr>
        <w:t>redistribute</w:t>
      </w:r>
      <w:r w:rsidRPr="0007129B">
        <w:t xml:space="preserve"> the successes of the greatest stars and broadly share </w:t>
      </w:r>
      <w:r w:rsidRPr="00332770">
        <w:rPr>
          <w:rStyle w:val="StyleUnderline"/>
          <w:highlight w:val="cyan"/>
        </w:rPr>
        <w:t xml:space="preserve">earned </w:t>
      </w:r>
      <w:r w:rsidRPr="00332770">
        <w:rPr>
          <w:rStyle w:val="Emphasis"/>
          <w:highlight w:val="cyan"/>
        </w:rPr>
        <w:t>revenue</w:t>
      </w:r>
      <w:r w:rsidRPr="0007129B">
        <w:t xml:space="preserve">. Others, like artist royalty collection agencies such as ASCAP, may allow a broader range of individual payouts. But we can also </w:t>
      </w:r>
      <w:r w:rsidRPr="003B3C17">
        <w:rPr>
          <w:rStyle w:val="StyleUnderline"/>
          <w:highlight w:val="cyan"/>
        </w:rPr>
        <w:t>use</w:t>
      </w:r>
      <w:r w:rsidRPr="006166AC">
        <w:rPr>
          <w:rStyle w:val="StyleUnderline"/>
        </w:rPr>
        <w:t xml:space="preserve"> the </w:t>
      </w:r>
      <w:r w:rsidRPr="003B3C17">
        <w:rPr>
          <w:rStyle w:val="StyleUnderline"/>
          <w:highlight w:val="cyan"/>
        </w:rPr>
        <w:t>language of</w:t>
      </w:r>
      <w:r w:rsidRPr="006166AC">
        <w:rPr>
          <w:rStyle w:val="StyleUnderline"/>
        </w:rPr>
        <w:t xml:space="preserve"> the </w:t>
      </w:r>
      <w:r w:rsidRPr="003B3C17">
        <w:rPr>
          <w:rStyle w:val="StyleUnderline"/>
          <w:highlight w:val="cyan"/>
        </w:rPr>
        <w:t>right</w:t>
      </w:r>
      <w:r w:rsidRPr="006166AC">
        <w:rPr>
          <w:rStyle w:val="StyleUnderline"/>
        </w:rPr>
        <w:t xml:space="preserve">: </w:t>
      </w:r>
      <w:r w:rsidRPr="006166AC">
        <w:rPr>
          <w:rStyle w:val="Emphasis"/>
        </w:rPr>
        <w:t xml:space="preserve">Some </w:t>
      </w:r>
      <w:r w:rsidRPr="00332770">
        <w:rPr>
          <w:rStyle w:val="Emphasis"/>
          <w:highlight w:val="cyan"/>
        </w:rPr>
        <w:t>MIDs</w:t>
      </w:r>
      <w:r w:rsidRPr="006166AC">
        <w:rPr>
          <w:rStyle w:val="StyleUnderline"/>
        </w:rPr>
        <w:t xml:space="preserve"> might be </w:t>
      </w:r>
      <w:r w:rsidRPr="00332770">
        <w:rPr>
          <w:rStyle w:val="Emphasis"/>
          <w:highlight w:val="cyan"/>
        </w:rPr>
        <w:t>hard to join</w:t>
      </w:r>
      <w:r w:rsidRPr="00332770">
        <w:rPr>
          <w:highlight w:val="cyan"/>
        </w:rPr>
        <w:t xml:space="preserve">, </w:t>
      </w:r>
      <w:r w:rsidRPr="00332770">
        <w:rPr>
          <w:rStyle w:val="StyleUnderline"/>
          <w:highlight w:val="cyan"/>
        </w:rPr>
        <w:t>analogous</w:t>
      </w:r>
      <w:r w:rsidRPr="006166AC">
        <w:rPr>
          <w:rStyle w:val="StyleUnderline"/>
        </w:rPr>
        <w:t xml:space="preserve"> to becoming a </w:t>
      </w:r>
      <w:r w:rsidRPr="00332770">
        <w:rPr>
          <w:rStyle w:val="Emphasis"/>
          <w:highlight w:val="cyan"/>
        </w:rPr>
        <w:t>partner</w:t>
      </w:r>
      <w:r w:rsidRPr="006166AC">
        <w:rPr>
          <w:rStyle w:val="StyleUnderline"/>
        </w:rPr>
        <w:t xml:space="preserve"> in a prestigious </w:t>
      </w:r>
      <w:r w:rsidRPr="00332770">
        <w:rPr>
          <w:rStyle w:val="Emphasis"/>
          <w:highlight w:val="cyan"/>
        </w:rPr>
        <w:t>law firm</w:t>
      </w:r>
      <w:r w:rsidRPr="0007129B">
        <w:t>.</w:t>
      </w:r>
    </w:p>
    <w:p w14:paraId="26EE4137" w14:textId="77777777" w:rsidR="00EE7FF4" w:rsidRDefault="00EE7FF4" w:rsidP="00EE7FF4"/>
    <w:p w14:paraId="1D4891D5" w14:textId="77777777" w:rsidR="00EE7FF4" w:rsidRDefault="00EE7FF4" w:rsidP="00EE7FF4">
      <w:pPr>
        <w:pStyle w:val="Heading4"/>
      </w:pPr>
      <w:r>
        <w:t>COVID disproves disease impact</w:t>
      </w:r>
    </w:p>
    <w:p w14:paraId="040F4A5C" w14:textId="77777777" w:rsidR="00EE7FF4" w:rsidRDefault="00EE7FF4" w:rsidP="00EE7FF4">
      <w:pPr>
        <w:pStyle w:val="Heading4"/>
      </w:pPr>
      <w:r>
        <w:t>diseases can’t cause extinction</w:t>
      </w:r>
    </w:p>
    <w:p w14:paraId="59A464D1" w14:textId="77777777" w:rsidR="00EE7FF4" w:rsidRPr="00A93034" w:rsidRDefault="00EE7FF4" w:rsidP="00EE7FF4">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12BC8503" w14:textId="77777777" w:rsidR="00EE7FF4" w:rsidRPr="009F723F" w:rsidRDefault="00EE7FF4" w:rsidP="00EE7FF4">
      <w:r w:rsidRPr="009F723F">
        <w:t xml:space="preserve">Requirement 1. Multiple Pathogens Are Likely Required Because a </w:t>
      </w:r>
      <w:r w:rsidRPr="00D01D37">
        <w:rPr>
          <w:rStyle w:val="StyleUnderline"/>
          <w:highlight w:val="cyan"/>
        </w:rPr>
        <w:t>Single Pathogen</w:t>
      </w:r>
      <w:r w:rsidRPr="009F723F">
        <w:t xml:space="preserve"> Would Be </w:t>
      </w:r>
      <w:r w:rsidRPr="00D01D37">
        <w:rPr>
          <w:rStyle w:val="Emphasis"/>
          <w:highlight w:val="cyan"/>
        </w:rPr>
        <w:t>Unlikely</w:t>
      </w:r>
      <w:r w:rsidRPr="00D01D37">
        <w:rPr>
          <w:highlight w:val="cyan"/>
        </w:rPr>
        <w:t xml:space="preserve"> </w:t>
      </w:r>
      <w:r w:rsidRPr="009F723F">
        <w:rPr>
          <w:rStyle w:val="StyleUnderline"/>
        </w:rPr>
        <w:t>to Kill</w:t>
      </w:r>
      <w:r w:rsidRPr="009F723F">
        <w:t xml:space="preserve"> a </w:t>
      </w:r>
      <w:r w:rsidRPr="009F723F">
        <w:rPr>
          <w:rStyle w:val="StyleUnderline"/>
        </w:rPr>
        <w:t>Sufficient Percentage of</w:t>
      </w:r>
      <w:r w:rsidRPr="009F723F">
        <w:t xml:space="preserve"> the </w:t>
      </w:r>
      <w:r w:rsidRPr="009F723F">
        <w:rPr>
          <w:rStyle w:val="StyleUnderline"/>
        </w:rPr>
        <w:t xml:space="preserve">Population </w:t>
      </w:r>
      <w:r w:rsidRPr="00D01D37">
        <w:rPr>
          <w:rStyle w:val="StyleUnderline"/>
          <w:highlight w:val="cyan"/>
        </w:rPr>
        <w:t>to Be</w:t>
      </w:r>
      <w:r w:rsidRPr="009F723F">
        <w:t xml:space="preserve"> an </w:t>
      </w:r>
      <w:r w:rsidRPr="00D01D37">
        <w:rPr>
          <w:rStyle w:val="Emphasis"/>
          <w:highlight w:val="cyan"/>
        </w:rPr>
        <w:t>Extinction Threat</w:t>
      </w:r>
    </w:p>
    <w:p w14:paraId="65478AD2" w14:textId="77777777" w:rsidR="00EE7FF4" w:rsidRPr="009F723F" w:rsidRDefault="00EE7FF4" w:rsidP="00EE7FF4">
      <w:r w:rsidRPr="009F723F">
        <w:t xml:space="preserve">To support this assertion, we look first to </w:t>
      </w:r>
      <w:r w:rsidRPr="009F723F">
        <w:rPr>
          <w:rStyle w:val="StyleUnderline"/>
        </w:rPr>
        <w:t xml:space="preserve">historical </w:t>
      </w:r>
      <w:r w:rsidRPr="00D01D37">
        <w:rPr>
          <w:rStyle w:val="StyleUnderline"/>
          <w:highlight w:val="cyan"/>
        </w:rPr>
        <w:t>pandemics</w:t>
      </w:r>
      <w:r w:rsidRPr="009F723F">
        <w:t xml:space="preserve">. </w:t>
      </w:r>
      <w:r w:rsidRPr="009F723F">
        <w:rPr>
          <w:rStyle w:val="StyleUnderline"/>
        </w:rPr>
        <w:t>Natural biological threats</w:t>
      </w:r>
      <w:r w:rsidRPr="009F723F">
        <w:t xml:space="preserve"> have </w:t>
      </w:r>
      <w:r w:rsidRPr="00D01D37">
        <w:rPr>
          <w:rStyle w:val="StyleUnderline"/>
          <w:highlight w:val="cyan"/>
        </w:rPr>
        <w:t>existed</w:t>
      </w:r>
      <w:r w:rsidRPr="00D01D37">
        <w:rPr>
          <w:highlight w:val="cyan"/>
        </w:rPr>
        <w:t xml:space="preserve"> </w:t>
      </w:r>
      <w:r w:rsidRPr="00D01D37">
        <w:rPr>
          <w:rStyle w:val="StyleUnderline"/>
          <w:highlight w:val="cyan"/>
        </w:rPr>
        <w:t>for millennia</w:t>
      </w:r>
      <w:r w:rsidRPr="009F723F">
        <w:rPr>
          <w:rStyle w:val="StyleUnderline"/>
        </w:rPr>
        <w:t>.</w:t>
      </w:r>
      <w:r w:rsidRPr="009F723F">
        <w:t xml:space="preserve"> The 14th-century bubonic plague—the </w:t>
      </w:r>
      <w:r w:rsidRPr="009F723F">
        <w:rPr>
          <w:rStyle w:val="StyleUnderline"/>
        </w:rPr>
        <w:t>Black Death</w:t>
      </w:r>
      <w:r w:rsidRPr="009F723F">
        <w:t xml:space="preserve">—wiped out 30–50 percent of Europe’s population, </w:t>
      </w:r>
      <w:r w:rsidRPr="009F723F">
        <w:rPr>
          <w:rStyle w:val="StyleUnderline"/>
        </w:rPr>
        <w:t>and</w:t>
      </w:r>
      <w:r w:rsidRPr="009F723F">
        <w:t xml:space="preserve"> the 1918 </w:t>
      </w:r>
      <w:r w:rsidRPr="009F723F">
        <w:rPr>
          <w:rStyle w:val="StyleUnderline"/>
        </w:rPr>
        <w:t>influenza pandemic resulted in</w:t>
      </w:r>
      <w:r w:rsidRPr="009F723F">
        <w:t xml:space="preserve"> 50 million </w:t>
      </w:r>
      <w:r w:rsidRPr="009F723F">
        <w:rPr>
          <w:rStyle w:val="StyleUnderline"/>
        </w:rPr>
        <w:t>deaths worldwide</w:t>
      </w:r>
      <w:r w:rsidRPr="009F723F">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t xml:space="preserve"> these </w:t>
      </w:r>
      <w:r w:rsidRPr="00D01D37">
        <w:rPr>
          <w:rStyle w:val="StyleUnderline"/>
          <w:highlight w:val="cyan"/>
        </w:rPr>
        <w:t>examples</w:t>
      </w:r>
      <w:r w:rsidRPr="009F723F">
        <w:rPr>
          <w:rStyle w:val="StyleUnderline"/>
        </w:rPr>
        <w:t xml:space="preserve"> led to drastic human population declines</w:t>
      </w:r>
      <w:r w:rsidRPr="009F723F">
        <w:t xml:space="preserve">, </w:t>
      </w:r>
      <w:r w:rsidRPr="009F723F">
        <w:rPr>
          <w:rStyle w:val="StyleUnderline"/>
        </w:rPr>
        <w:t>they</w:t>
      </w:r>
      <w:r w:rsidRPr="009F723F">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t xml:space="preserve"> (Wyatt et al., 2008).</w:t>
      </w:r>
    </w:p>
    <w:p w14:paraId="04A5861D" w14:textId="77777777" w:rsidR="00EE7FF4" w:rsidRPr="009F723F" w:rsidRDefault="00EE7FF4" w:rsidP="00EE7FF4">
      <w:r w:rsidRPr="009F723F">
        <w:t xml:space="preserve">A </w:t>
      </w:r>
      <w:r w:rsidRPr="009F723F">
        <w:rPr>
          <w:rStyle w:val="StyleUnderline"/>
        </w:rPr>
        <w:t>greater threat would</w:t>
      </w:r>
      <w:r w:rsidRPr="009F723F">
        <w:t xml:space="preserve"> likely </w:t>
      </w:r>
      <w:r w:rsidRPr="009F723F">
        <w:rPr>
          <w:rStyle w:val="StyleUnderline"/>
        </w:rPr>
        <w:t xml:space="preserve">come from </w:t>
      </w:r>
      <w:r w:rsidRPr="00D01D37">
        <w:rPr>
          <w:rStyle w:val="StyleUnderline"/>
          <w:highlight w:val="cyan"/>
        </w:rPr>
        <w:t>novel pathogens</w:t>
      </w:r>
      <w:r w:rsidRPr="009F723F">
        <w:t xml:space="preserve">, </w:t>
      </w:r>
      <w:r w:rsidRPr="009F723F">
        <w:rPr>
          <w:rStyle w:val="StyleUnderline"/>
        </w:rPr>
        <w:t>including</w:t>
      </w:r>
      <w:r w:rsidRPr="009F723F">
        <w:t xml:space="preserve"> both </w:t>
      </w:r>
      <w:r w:rsidRPr="00D01D37">
        <w:rPr>
          <w:rStyle w:val="StyleUnderline"/>
          <w:highlight w:val="cyan"/>
        </w:rPr>
        <w:t>modified</w:t>
      </w:r>
      <w:r w:rsidRPr="009F723F">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t xml:space="preserve"> pathogens, </w:t>
      </w:r>
      <w:r w:rsidRPr="009F723F">
        <w:rPr>
          <w:rStyle w:val="StyleUnderline"/>
        </w:rPr>
        <w:t>designed for high transmissibility and high lethality</w:t>
      </w:r>
      <w:r w:rsidRPr="009F723F">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t xml:space="preserve">. Human </w:t>
      </w:r>
      <w:r w:rsidRPr="009F723F">
        <w:rPr>
          <w:rStyle w:val="StyleUnderline"/>
        </w:rPr>
        <w:t>genetic</w:t>
      </w:r>
      <w:r w:rsidRPr="009F723F">
        <w:t xml:space="preserve"> </w:t>
      </w:r>
      <w:r w:rsidRPr="009F723F">
        <w:rPr>
          <w:rStyle w:val="StyleUnderline"/>
        </w:rPr>
        <w:t>diversity</w:t>
      </w:r>
      <w:r w:rsidRPr="009F723F">
        <w:t xml:space="preserve"> </w:t>
      </w:r>
      <w:r w:rsidRPr="009F723F">
        <w:rPr>
          <w:rStyle w:val="StyleUnderline"/>
        </w:rPr>
        <w:t>plays</w:t>
      </w:r>
      <w:r w:rsidRPr="009F723F">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t xml:space="preserve"> might </w:t>
      </w:r>
      <w:r w:rsidRPr="00D01D37">
        <w:rPr>
          <w:rStyle w:val="StyleUnderline"/>
          <w:highlight w:val="cyan"/>
        </w:rPr>
        <w:t>possess</w:t>
      </w:r>
      <w:r w:rsidRPr="009F723F">
        <w:rPr>
          <w:rStyle w:val="StyleUnderline"/>
        </w:rPr>
        <w:t xml:space="preserve"> genetic</w:t>
      </w:r>
      <w:r w:rsidRPr="009F723F">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t xml:space="preserve"> </w:t>
      </w:r>
      <w:r w:rsidRPr="009F723F">
        <w:rPr>
          <w:rStyle w:val="StyleUnderline"/>
        </w:rPr>
        <w:t xml:space="preserve">to certain </w:t>
      </w:r>
      <w:r w:rsidRPr="009F723F">
        <w:rPr>
          <w:rStyle w:val="Emphasis"/>
        </w:rPr>
        <w:t>pathogens</w:t>
      </w:r>
      <w:r w:rsidRPr="009F723F">
        <w:t>. For example, differences in viral receptors between individuals can affect the ability of the hepatitis C virus to enter a host’s cells (Huang et al., 2019).</w:t>
      </w:r>
    </w:p>
    <w:p w14:paraId="5D16C89F" w14:textId="77777777" w:rsidR="00EE7FF4" w:rsidRPr="009F723F" w:rsidRDefault="00EE7FF4" w:rsidP="00EE7FF4">
      <w:r w:rsidRPr="009F723F">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E1B5D8B" w14:textId="77777777" w:rsidR="00EE7FF4" w:rsidRPr="009F723F" w:rsidRDefault="00EE7FF4" w:rsidP="00EE7FF4">
      <w:r w:rsidRPr="009F723F">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t xml:space="preserve"> dose </w:t>
      </w:r>
      <w:r w:rsidRPr="009F723F">
        <w:rPr>
          <w:rStyle w:val="StyleUnderline"/>
        </w:rPr>
        <w:t>have</w:t>
      </w:r>
      <w:r w:rsidRPr="009F723F">
        <w:t xml:space="preserve"> a </w:t>
      </w:r>
      <w:r w:rsidRPr="009F723F">
        <w:rPr>
          <w:rStyle w:val="Emphasis"/>
        </w:rPr>
        <w:t>higher chance</w:t>
      </w:r>
      <w:r w:rsidRPr="009F723F">
        <w:t xml:space="preserve"> </w:t>
      </w:r>
      <w:r w:rsidRPr="009F723F">
        <w:rPr>
          <w:rStyle w:val="StyleUnderline"/>
        </w:rPr>
        <w:t>of successfully mounting an immune response</w:t>
      </w:r>
      <w:r w:rsidRPr="009F723F">
        <w:t xml:space="preserve">, and </w:t>
      </w:r>
      <w:r w:rsidRPr="009F723F">
        <w:rPr>
          <w:rStyle w:val="StyleUnderline"/>
        </w:rPr>
        <w:t>infection</w:t>
      </w:r>
      <w:r w:rsidRPr="009F723F">
        <w:t xml:space="preserve"> </w:t>
      </w:r>
      <w:r w:rsidRPr="00D01D37">
        <w:rPr>
          <w:rStyle w:val="StyleUnderline"/>
          <w:highlight w:val="cyan"/>
        </w:rPr>
        <w:t>dose</w:t>
      </w:r>
      <w:r w:rsidRPr="009F723F">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t xml:space="preserve"> that </w:t>
      </w:r>
      <w:r w:rsidRPr="009F723F">
        <w:rPr>
          <w:rStyle w:val="StyleUnderline"/>
        </w:rPr>
        <w:t>even</w:t>
      </w:r>
      <w:r w:rsidRPr="009F723F">
        <w:t xml:space="preserve"> a </w:t>
      </w:r>
      <w:r w:rsidRPr="009F723F">
        <w:rPr>
          <w:rStyle w:val="Emphasis"/>
        </w:rPr>
        <w:t xml:space="preserve">carefully </w:t>
      </w:r>
      <w:r w:rsidRPr="00D01D37">
        <w:rPr>
          <w:rStyle w:val="Emphasis"/>
          <w:highlight w:val="cyan"/>
        </w:rPr>
        <w:t>engineered</w:t>
      </w:r>
      <w:r w:rsidRPr="00D01D37">
        <w:rPr>
          <w:highlight w:val="cyan"/>
        </w:rPr>
        <w:t xml:space="preserve"> </w:t>
      </w:r>
      <w:r w:rsidRPr="00D01D37">
        <w:rPr>
          <w:rStyle w:val="Emphasis"/>
          <w:highlight w:val="cyan"/>
        </w:rPr>
        <w:t>pathogen</w:t>
      </w:r>
      <w:r w:rsidRPr="00D01D37">
        <w:rPr>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t xml:space="preserve"> </w:t>
      </w:r>
      <w:r w:rsidRPr="009F723F">
        <w:rPr>
          <w:rStyle w:val="StyleUnderline"/>
        </w:rPr>
        <w:t>for all humans</w:t>
      </w:r>
      <w:r w:rsidRPr="009F723F">
        <w:t xml:space="preserve">, </w:t>
      </w:r>
      <w:r w:rsidRPr="009F723F">
        <w:rPr>
          <w:rStyle w:val="StyleUnderline"/>
        </w:rPr>
        <w:t>as certain</w:t>
      </w:r>
      <w:r w:rsidRPr="009F723F">
        <w:t xml:space="preserve"> individuals or </w:t>
      </w:r>
      <w:r w:rsidRPr="009F723F">
        <w:rPr>
          <w:rStyle w:val="StyleUnderline"/>
        </w:rPr>
        <w:t>populations might</w:t>
      </w:r>
      <w:r w:rsidRPr="009F723F">
        <w:t xml:space="preserve"> </w:t>
      </w:r>
      <w:r w:rsidRPr="009F723F">
        <w:rPr>
          <w:rStyle w:val="StyleUnderline"/>
        </w:rPr>
        <w:t xml:space="preserve">possess </w:t>
      </w:r>
      <w:r w:rsidRPr="009F723F">
        <w:rPr>
          <w:rStyle w:val="Emphasis"/>
        </w:rPr>
        <w:t>traits</w:t>
      </w:r>
      <w:r w:rsidRPr="009F723F">
        <w:t xml:space="preserve"> that </w:t>
      </w:r>
      <w:r w:rsidRPr="009F723F">
        <w:rPr>
          <w:rStyle w:val="Emphasis"/>
        </w:rPr>
        <w:t>allow them</w:t>
      </w:r>
      <w:r w:rsidRPr="009F723F">
        <w:t xml:space="preserve"> </w:t>
      </w:r>
      <w:r w:rsidRPr="009F723F">
        <w:rPr>
          <w:rStyle w:val="StyleUnderline"/>
        </w:rPr>
        <w:t xml:space="preserve">to </w:t>
      </w:r>
      <w:r w:rsidRPr="009F723F">
        <w:rPr>
          <w:rStyle w:val="Emphasis"/>
        </w:rPr>
        <w:t>fight the disease</w:t>
      </w:r>
      <w:r w:rsidRPr="009F723F">
        <w:t xml:space="preserve"> or receive a nonlethal dose of the pathogen that causes the disease. Case studies have suggested that exposure to even highly lethal viruses, such as rabies, is not always fatal (Gold et al., 2020).</w:t>
      </w:r>
    </w:p>
    <w:p w14:paraId="0AE078EA" w14:textId="77777777" w:rsidR="00EE7FF4" w:rsidRPr="009F723F" w:rsidRDefault="00EE7FF4" w:rsidP="00EE7FF4">
      <w:r w:rsidRPr="009F723F">
        <w:t xml:space="preserve">The </w:t>
      </w:r>
      <w:r w:rsidRPr="00D01D37">
        <w:rPr>
          <w:rStyle w:val="StyleUnderline"/>
          <w:highlight w:val="cyan"/>
        </w:rPr>
        <w:t>postinfection survival</w:t>
      </w:r>
      <w:r w:rsidRPr="009F723F">
        <w:t xml:space="preserve"> of some individuals </w:t>
      </w:r>
      <w:r w:rsidRPr="00D01D37">
        <w:rPr>
          <w:rStyle w:val="StyleUnderline"/>
          <w:highlight w:val="cyan"/>
        </w:rPr>
        <w:t>leads to</w:t>
      </w:r>
      <w:r w:rsidRPr="009F723F">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t xml:space="preserve">; </w:t>
      </w:r>
      <w:r w:rsidRPr="009F723F">
        <w:rPr>
          <w:rStyle w:val="StyleUnderline"/>
        </w:rPr>
        <w:t>survivors</w:t>
      </w:r>
      <w:r w:rsidRPr="009F723F">
        <w:t xml:space="preserve"> might </w:t>
      </w:r>
      <w:r w:rsidRPr="009F723F">
        <w:rPr>
          <w:rStyle w:val="StyleUnderline"/>
        </w:rPr>
        <w:t xml:space="preserve">develop </w:t>
      </w:r>
      <w:r w:rsidRPr="009F723F">
        <w:rPr>
          <w:rStyle w:val="Emphasis"/>
        </w:rPr>
        <w:t>immunological memory</w:t>
      </w:r>
      <w:r w:rsidRPr="009F723F">
        <w:t xml:space="preserve">, thereby </w:t>
      </w:r>
      <w:r w:rsidRPr="009F723F">
        <w:rPr>
          <w:rStyle w:val="StyleUnderline"/>
        </w:rPr>
        <w:t>reducing</w:t>
      </w:r>
      <w:r w:rsidRPr="009F723F">
        <w:t xml:space="preserve"> the </w:t>
      </w:r>
      <w:r w:rsidRPr="009F723F">
        <w:rPr>
          <w:rStyle w:val="StyleUnderline"/>
        </w:rPr>
        <w:t>severity of disease</w:t>
      </w:r>
      <w:r w:rsidRPr="009F723F">
        <w:t xml:space="preserve"> on reinfection. Second, </w:t>
      </w:r>
      <w:r w:rsidRPr="009F723F">
        <w:rPr>
          <w:rStyle w:val="StyleUnderline"/>
        </w:rPr>
        <w:t>over generations</w:t>
      </w:r>
      <w:r w:rsidRPr="009F723F">
        <w:t xml:space="preserve">, </w:t>
      </w:r>
      <w:r w:rsidRPr="00D01D37">
        <w:rPr>
          <w:rStyle w:val="Emphasis"/>
          <w:highlight w:val="cyan"/>
        </w:rPr>
        <w:t>natural selection</w:t>
      </w:r>
      <w:r w:rsidRPr="009F723F">
        <w:t xml:space="preserve"> </w:t>
      </w:r>
      <w:r w:rsidRPr="009F723F">
        <w:rPr>
          <w:rStyle w:val="StyleUnderline"/>
        </w:rPr>
        <w:t>will dictate</w:t>
      </w:r>
      <w:r w:rsidRPr="009F723F">
        <w:t xml:space="preserve"> that </w:t>
      </w:r>
      <w:r w:rsidRPr="009F723F">
        <w:rPr>
          <w:rStyle w:val="StyleUnderline"/>
        </w:rPr>
        <w:t>hosts with immune systems</w:t>
      </w:r>
      <w:r w:rsidRPr="009F723F">
        <w:t xml:space="preserve"> that are </w:t>
      </w:r>
      <w:r w:rsidRPr="009F723F">
        <w:rPr>
          <w:rStyle w:val="StyleUnderline"/>
        </w:rPr>
        <w:t xml:space="preserve">better equipped to </w:t>
      </w:r>
      <w:r w:rsidRPr="00D01D37">
        <w:rPr>
          <w:rStyle w:val="StyleUnderline"/>
          <w:highlight w:val="cyan"/>
        </w:rPr>
        <w:t>fight off</w:t>
      </w:r>
      <w:r w:rsidRPr="009F723F">
        <w:t xml:space="preserve"> a </w:t>
      </w:r>
      <w:r w:rsidRPr="00D01D37">
        <w:rPr>
          <w:rStyle w:val="StyleUnderline"/>
          <w:highlight w:val="cyan"/>
        </w:rPr>
        <w:t>pathogen</w:t>
      </w:r>
      <w:r w:rsidRPr="009F723F">
        <w:t xml:space="preserve"> </w:t>
      </w:r>
      <w:r w:rsidRPr="009F723F">
        <w:rPr>
          <w:rStyle w:val="Emphasis"/>
        </w:rPr>
        <w:t>will survive</w:t>
      </w:r>
      <w:r w:rsidRPr="009F723F">
        <w:t xml:space="preserve"> and pass along those traits to offspring. Third, </w:t>
      </w:r>
      <w:r w:rsidRPr="009F723F">
        <w:rPr>
          <w:rStyle w:val="Emphasis"/>
        </w:rPr>
        <w:t>subpopulations</w:t>
      </w:r>
      <w:r w:rsidRPr="009F723F">
        <w:t xml:space="preserve"> </w:t>
      </w:r>
      <w:r w:rsidRPr="009F723F">
        <w:rPr>
          <w:rStyle w:val="StyleUnderline"/>
        </w:rPr>
        <w:t xml:space="preserve">with </w:t>
      </w:r>
      <w:r w:rsidRPr="009F723F">
        <w:rPr>
          <w:rStyle w:val="Emphasis"/>
        </w:rPr>
        <w:t>increased immunity</w:t>
      </w:r>
      <w:r w:rsidRPr="009F723F">
        <w:t xml:space="preserve"> within a larger population </w:t>
      </w:r>
      <w:r w:rsidRPr="009F723F">
        <w:rPr>
          <w:rStyle w:val="StyleUnderline"/>
        </w:rPr>
        <w:t>can alter disease dynamics</w:t>
      </w:r>
      <w:r w:rsidRPr="009F723F">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t xml:space="preserve"> </w:t>
      </w:r>
      <w:r w:rsidRPr="00D01D37">
        <w:rPr>
          <w:rStyle w:val="Emphasis"/>
          <w:highlight w:val="cyan"/>
        </w:rPr>
        <w:t>reducing</w:t>
      </w:r>
      <w:r w:rsidRPr="009F723F">
        <w:t xml:space="preserve"> the </w:t>
      </w:r>
      <w:r w:rsidRPr="009F723F">
        <w:rPr>
          <w:rStyle w:val="Emphasis"/>
        </w:rPr>
        <w:t xml:space="preserve">continued </w:t>
      </w:r>
      <w:r w:rsidRPr="00D01D37">
        <w:rPr>
          <w:rStyle w:val="Emphasis"/>
          <w:highlight w:val="cyan"/>
        </w:rPr>
        <w:t>spread</w:t>
      </w:r>
      <w:r w:rsidRPr="009F723F">
        <w:t xml:space="preserve"> of a pathogen in the population (Grassly and Fraser, 2008).</w:t>
      </w:r>
    </w:p>
    <w:p w14:paraId="608B4D32" w14:textId="77777777" w:rsidR="00EE7FF4" w:rsidRPr="009F723F" w:rsidRDefault="00EE7FF4" w:rsidP="00EE7FF4">
      <w:r w:rsidRPr="009F723F">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t xml:space="preserve"> consistently </w:t>
      </w:r>
      <w:r w:rsidRPr="009F723F">
        <w:rPr>
          <w:rStyle w:val="StyleUnderline"/>
        </w:rPr>
        <w:t>highly lethal</w:t>
      </w:r>
      <w:r w:rsidRPr="009F723F">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t xml:space="preserve"> </w:t>
      </w:r>
      <w:r w:rsidRPr="009F723F">
        <w:rPr>
          <w:rStyle w:val="StyleUnderline"/>
        </w:rPr>
        <w:t>to avoid extinction</w:t>
      </w:r>
      <w:r w:rsidRPr="009F723F">
        <w:t xml:space="preserve">. A virus that was </w:t>
      </w:r>
      <w:r w:rsidRPr="009F723F">
        <w:rPr>
          <w:rStyle w:val="StyleUnderline"/>
        </w:rPr>
        <w:t>99.99 percent lethal</w:t>
      </w:r>
      <w:r w:rsidRPr="009F723F">
        <w:t xml:space="preserve"> and </w:t>
      </w:r>
      <w:r w:rsidRPr="009F723F">
        <w:rPr>
          <w:rStyle w:val="StyleUnderline"/>
        </w:rPr>
        <w:t>reached the entire human population</w:t>
      </w:r>
      <w:r w:rsidRPr="009F723F">
        <w:t xml:space="preserve">, for example, might </w:t>
      </w:r>
      <w:r w:rsidRPr="009F723F">
        <w:rPr>
          <w:rStyle w:val="StyleUnderline"/>
        </w:rPr>
        <w:t>leave</w:t>
      </w:r>
      <w:r w:rsidRPr="009F723F">
        <w:t xml:space="preserve"> </w:t>
      </w:r>
      <w:r w:rsidRPr="00D01D37">
        <w:rPr>
          <w:rStyle w:val="Emphasis"/>
          <w:highlight w:val="cyan"/>
        </w:rPr>
        <w:t>at least 800,000</w:t>
      </w:r>
      <w:r w:rsidRPr="009F723F">
        <w:rPr>
          <w:rStyle w:val="Emphasis"/>
        </w:rPr>
        <w:t xml:space="preserve"> individuals alive</w:t>
      </w:r>
      <w:r w:rsidRPr="009F723F">
        <w:t>. As previously noted, the minimum viable population for human beings is unknown, but it is likely well below 800,000 people.</w:t>
      </w:r>
    </w:p>
    <w:p w14:paraId="5CE327E9" w14:textId="77777777" w:rsidR="00EE7FF4" w:rsidRPr="001D0C2F" w:rsidRDefault="00EE7FF4" w:rsidP="001D0C2F"/>
    <w:p w14:paraId="5442036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9A445" w14:textId="77777777" w:rsidR="00FE69F0" w:rsidRDefault="00FE69F0" w:rsidP="00066D2C">
      <w:r>
        <w:separator/>
      </w:r>
    </w:p>
  </w:endnote>
  <w:endnote w:type="continuationSeparator" w:id="0">
    <w:p w14:paraId="7A0D7B18" w14:textId="77777777" w:rsidR="00FE69F0" w:rsidRDefault="00FE69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de Latin">
    <w:panose1 w:val="020A0A070505050204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CF85" w14:textId="77777777" w:rsidR="00FE69F0" w:rsidRDefault="00FE69F0" w:rsidP="00066D2C">
      <w:r>
        <w:separator/>
      </w:r>
    </w:p>
  </w:footnote>
  <w:footnote w:type="continuationSeparator" w:id="0">
    <w:p w14:paraId="0E5BD5D2" w14:textId="77777777" w:rsidR="00FE69F0" w:rsidRDefault="00FE69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33E87"/>
    <w:multiLevelType w:val="hybridMultilevel"/>
    <w:tmpl w:val="B854E6AE"/>
    <w:styleLink w:val="1ai5"/>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79A4A2C"/>
    <w:multiLevelType w:val="hybridMultilevel"/>
    <w:tmpl w:val="D682D264"/>
    <w:styleLink w:val="1ai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19414820">
    <w:abstractNumId w:val="0"/>
  </w:num>
  <w:num w:numId="2" w16cid:durableId="2020083580">
    <w:abstractNumId w:val="9"/>
  </w:num>
  <w:num w:numId="3" w16cid:durableId="807548858">
    <w:abstractNumId w:val="3"/>
  </w:num>
  <w:num w:numId="4" w16cid:durableId="1558663759">
    <w:abstractNumId w:val="10"/>
  </w:num>
  <w:num w:numId="5" w16cid:durableId="1050031426">
    <w:abstractNumId w:val="2"/>
  </w:num>
  <w:num w:numId="6" w16cid:durableId="97600750">
    <w:abstractNumId w:val="7"/>
  </w:num>
  <w:num w:numId="7" w16cid:durableId="1716003135">
    <w:abstractNumId w:val="5"/>
  </w:num>
  <w:num w:numId="8" w16cid:durableId="1159269130">
    <w:abstractNumId w:val="8"/>
  </w:num>
  <w:num w:numId="9" w16cid:durableId="301891432">
    <w:abstractNumId w:val="4"/>
  </w:num>
  <w:num w:numId="10" w16cid:durableId="599072509">
    <w:abstractNumId w:val="6"/>
  </w:num>
  <w:num w:numId="11" w16cid:durableId="1469737823">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69F0"/>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C2F"/>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AE"/>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F9B"/>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F4"/>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9F0"/>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DCF1E"/>
  <w15:chartTrackingRefBased/>
  <w15:docId w15:val="{099AF131-4468-4035-AEBC-A15F6151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69F0"/>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E69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E69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FE69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Ch,Heading 2 Char1 Char Char,no read,No Spacing12,No Spacing2111,No Spacing211,No Spacing11111,No Spacing4,No Spacing21,No Spacing2,Debate Text,ta,No Spacing11,t,Ta,tag,T"/>
    <w:basedOn w:val="Normal"/>
    <w:next w:val="Normal"/>
    <w:link w:val="Heading4Char"/>
    <w:uiPriority w:val="3"/>
    <w:qFormat/>
    <w:rsid w:val="00FE69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E69F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E69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9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9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9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69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69F0"/>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FE69F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E69F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E69F0"/>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E69F0"/>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FE69F0"/>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TAG Char,Ch Char,Heading 2 Char1 Char Char Char,no read Char,No Spacing12 Char,No Spacing2111 Char,No Spacing211 Char,ta Char,t Char"/>
    <w:basedOn w:val="DefaultParagraphFont"/>
    <w:link w:val="Heading4"/>
    <w:uiPriority w:val="3"/>
    <w:rsid w:val="00FE69F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69F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FE69F0"/>
    <w:rPr>
      <w:b w:val="0"/>
      <w:sz w:val="22"/>
      <w:u w:val="single"/>
    </w:rPr>
  </w:style>
  <w:style w:type="character" w:styleId="Strong">
    <w:name w:val="Strong"/>
    <w:basedOn w:val="DefaultParagraphFont"/>
    <w:uiPriority w:val="22"/>
    <w:qFormat/>
    <w:rsid w:val="00FE69F0"/>
    <w:rPr>
      <w:b/>
      <w:bCs/>
    </w:rPr>
  </w:style>
  <w:style w:type="character" w:styleId="BookTitle">
    <w:name w:val="Book Title"/>
    <w:basedOn w:val="DefaultParagraphFont"/>
    <w:uiPriority w:val="33"/>
    <w:qFormat/>
    <w:rsid w:val="00FE69F0"/>
    <w:rPr>
      <w:b/>
      <w:bCs/>
      <w:i/>
      <w:iCs/>
      <w:spacing w:val="5"/>
    </w:rPr>
  </w:style>
  <w:style w:type="character" w:customStyle="1" w:styleId="Heading5Char">
    <w:name w:val="Heading 5 Char"/>
    <w:basedOn w:val="DefaultParagraphFont"/>
    <w:link w:val="Heading5"/>
    <w:uiPriority w:val="9"/>
    <w:rsid w:val="00FE69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69F0"/>
  </w:style>
  <w:style w:type="paragraph" w:styleId="Header">
    <w:name w:val="header"/>
    <w:basedOn w:val="Normal"/>
    <w:link w:val="HeaderChar"/>
    <w:uiPriority w:val="99"/>
    <w:rsid w:val="00FE69F0"/>
    <w:pPr>
      <w:tabs>
        <w:tab w:val="center" w:pos="4680"/>
        <w:tab w:val="right" w:pos="9360"/>
      </w:tabs>
    </w:pPr>
  </w:style>
  <w:style w:type="character" w:customStyle="1" w:styleId="HeaderChar">
    <w:name w:val="Header Char"/>
    <w:basedOn w:val="DefaultParagraphFont"/>
    <w:link w:val="Header"/>
    <w:uiPriority w:val="99"/>
    <w:rsid w:val="00FE69F0"/>
    <w:rPr>
      <w:rFonts w:ascii="Times New Roman" w:hAnsi="Times New Roman" w:cs="Times New Roman"/>
    </w:rPr>
  </w:style>
  <w:style w:type="paragraph" w:styleId="Footer">
    <w:name w:val="footer"/>
    <w:basedOn w:val="Normal"/>
    <w:link w:val="FooterChar"/>
    <w:uiPriority w:val="99"/>
    <w:rsid w:val="00FE69F0"/>
    <w:pPr>
      <w:tabs>
        <w:tab w:val="center" w:pos="4680"/>
        <w:tab w:val="right" w:pos="9360"/>
      </w:tabs>
    </w:pPr>
  </w:style>
  <w:style w:type="character" w:customStyle="1" w:styleId="FooterChar">
    <w:name w:val="Footer Char"/>
    <w:basedOn w:val="DefaultParagraphFont"/>
    <w:link w:val="Footer"/>
    <w:uiPriority w:val="99"/>
    <w:rsid w:val="00FE69F0"/>
    <w:rPr>
      <w:rFonts w:ascii="Times New Roman" w:hAnsi="Times New Roman" w:cs="Times New Roman"/>
    </w:rPr>
  </w:style>
  <w:style w:type="paragraph" w:styleId="BodyText">
    <w:name w:val="Body Text"/>
    <w:basedOn w:val="Normal"/>
    <w:link w:val="BodyTextChar"/>
    <w:uiPriority w:val="99"/>
    <w:unhideWhenUsed/>
    <w:rsid w:val="00FE69F0"/>
    <w:pPr>
      <w:spacing w:after="120"/>
    </w:pPr>
  </w:style>
  <w:style w:type="character" w:customStyle="1" w:styleId="BodyTextChar">
    <w:name w:val="Body Text Char"/>
    <w:basedOn w:val="DefaultParagraphFont"/>
    <w:link w:val="BodyText"/>
    <w:uiPriority w:val="99"/>
    <w:rsid w:val="00FE69F0"/>
    <w:rPr>
      <w:rFonts w:ascii="Times New Roman" w:hAnsi="Times New Roman" w:cs="Times New Roman"/>
    </w:rPr>
  </w:style>
  <w:style w:type="paragraph" w:styleId="NoSpacing">
    <w:name w:val="No Spacing"/>
    <w:aliases w:val="Card Format,ClearFormatting,Clear,DDI Tag,Tag Title,No Spacing51,No Spacing tnr,Hidden Block Title,No Spacing311,No Spacing8,Dont u,No Spacing1111111,Tag and Ci,ca,No Spacing6,Small Text,Note Level 21,No Spacing11211,No Spacing13,Note Level 2"/>
    <w:link w:val="NoSpacingChar"/>
    <w:uiPriority w:val="99"/>
    <w:unhideWhenUsed/>
    <w:qFormat/>
    <w:rsid w:val="00FE69F0"/>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No Spacing8 Char,Dont u Char,No Spacing1111111 Char,Tag and Ci Char,ca Char"/>
    <w:basedOn w:val="DefaultParagraphFont"/>
    <w:link w:val="NoSpacing"/>
    <w:uiPriority w:val="99"/>
    <w:rsid w:val="00FE69F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FE69F0"/>
    <w:rPr>
      <w:color w:val="0563C1" w:themeColor="hyperlink"/>
      <w:u w:val="single"/>
    </w:rPr>
  </w:style>
  <w:style w:type="character" w:styleId="UnresolvedMention">
    <w:name w:val="Unresolved Mention"/>
    <w:basedOn w:val="DefaultParagraphFont"/>
    <w:uiPriority w:val="99"/>
    <w:semiHidden/>
    <w:unhideWhenUsed/>
    <w:rsid w:val="00FE69F0"/>
    <w:rPr>
      <w:color w:val="605E5C"/>
      <w:shd w:val="clear" w:color="auto" w:fill="E1DFDD"/>
    </w:rPr>
  </w:style>
  <w:style w:type="paragraph" w:customStyle="1" w:styleId="Undertag">
    <w:name w:val="Undertag"/>
    <w:link w:val="UndertagChar"/>
    <w:autoRedefine/>
    <w:uiPriority w:val="5"/>
    <w:qFormat/>
    <w:rsid w:val="00FE69F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69F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E69F0"/>
    <w:rPr>
      <w:color w:val="1F3864" w:themeColor="accent1" w:themeShade="80"/>
    </w:rPr>
  </w:style>
  <w:style w:type="character" w:customStyle="1" w:styleId="AnalyticChar">
    <w:name w:val="Analytic Char"/>
    <w:basedOn w:val="DefaultParagraphFont"/>
    <w:link w:val="Analytic"/>
    <w:uiPriority w:val="5"/>
    <w:rsid w:val="00FE69F0"/>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FE69F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FE69F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FE69F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FE69F0"/>
    <w:rPr>
      <w:rFonts w:ascii="Times New Roman" w:eastAsiaTheme="majorEastAsia" w:hAnsi="Times New Roman" w:cstheme="majorBidi"/>
      <w:color w:val="272727" w:themeColor="text1" w:themeTint="D8"/>
    </w:rPr>
  </w:style>
  <w:style w:type="paragraph" w:customStyle="1" w:styleId="Analytics">
    <w:name w:val="Analytics"/>
    <w:basedOn w:val="Analytic"/>
    <w:link w:val="AnalyticsChar"/>
    <w:uiPriority w:val="5"/>
    <w:qFormat/>
    <w:rsid w:val="00FE69F0"/>
    <w:rPr>
      <w:color w:val="4472C4" w:themeColor="accent1"/>
    </w:rPr>
  </w:style>
  <w:style w:type="character" w:customStyle="1" w:styleId="AnalyticsChar">
    <w:name w:val="Analytics Char"/>
    <w:basedOn w:val="AnalyticChar"/>
    <w:link w:val="Analytics"/>
    <w:uiPriority w:val="5"/>
    <w:rsid w:val="00FE69F0"/>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autoRedefine/>
    <w:uiPriority w:val="8"/>
    <w:qFormat/>
    <w:rsid w:val="00FE69F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Cites and Cards Char1,UNDERLINE Char1,Bold Underlined Char1"/>
    <w:basedOn w:val="DefaultParagraphFont"/>
    <w:link w:val="Title"/>
    <w:uiPriority w:val="7"/>
    <w:qFormat/>
    <w:rsid w:val="00FE69F0"/>
    <w:rPr>
      <w:sz w:val="24"/>
      <w:u w:val="single"/>
    </w:rPr>
  </w:style>
  <w:style w:type="paragraph" w:customStyle="1" w:styleId="textbold">
    <w:name w:val="text bold"/>
    <w:basedOn w:val="Normal"/>
    <w:uiPriority w:val="8"/>
    <w:qFormat/>
    <w:rsid w:val="00FE69F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7"/>
    <w:qFormat/>
    <w:rsid w:val="00FE69F0"/>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rsid w:val="00FE69F0"/>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FE69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Subtitle">
    <w:name w:val="Subtitle"/>
    <w:basedOn w:val="Normal"/>
    <w:next w:val="Normal"/>
    <w:link w:val="SubtitleChar"/>
    <w:uiPriority w:val="11"/>
    <w:qFormat/>
    <w:rsid w:val="00FE6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9F0"/>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FE69F0"/>
    <w:pPr>
      <w:spacing w:before="160"/>
      <w:jc w:val="center"/>
    </w:pPr>
    <w:rPr>
      <w:i/>
      <w:iCs/>
      <w:color w:val="404040" w:themeColor="text1" w:themeTint="BF"/>
    </w:rPr>
  </w:style>
  <w:style w:type="character" w:customStyle="1" w:styleId="QuoteChar">
    <w:name w:val="Quote Char"/>
    <w:basedOn w:val="DefaultParagraphFont"/>
    <w:link w:val="Quote"/>
    <w:uiPriority w:val="29"/>
    <w:rsid w:val="00FE69F0"/>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FE69F0"/>
    <w:pPr>
      <w:ind w:left="720"/>
      <w:contextualSpacing/>
    </w:pPr>
  </w:style>
  <w:style w:type="character" w:styleId="IntenseEmphasis">
    <w:name w:val="Intense Emphasis"/>
    <w:aliases w:val="Minimized Char,Char Char2,cites Char Char,Heading 3 Char1 Char,Citation Char Char1 Char Char Char Char Char"/>
    <w:basedOn w:val="DefaultParagraphFont"/>
    <w:uiPriority w:val="21"/>
    <w:qFormat/>
    <w:rsid w:val="00FE69F0"/>
    <w:rPr>
      <w:i/>
      <w:iCs/>
      <w:color w:val="2F5496" w:themeColor="accent1" w:themeShade="BF"/>
    </w:rPr>
  </w:style>
  <w:style w:type="paragraph" w:styleId="IntenseQuote">
    <w:name w:val="Intense Quote"/>
    <w:basedOn w:val="Normal"/>
    <w:next w:val="Normal"/>
    <w:link w:val="IntenseQuoteChar"/>
    <w:uiPriority w:val="30"/>
    <w:qFormat/>
    <w:rsid w:val="00FE6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9F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E69F0"/>
    <w:rPr>
      <w:b/>
      <w:bCs/>
      <w:smallCaps/>
      <w:color w:val="2F5496" w:themeColor="accent1" w:themeShade="BF"/>
      <w:spacing w:val="5"/>
    </w:rPr>
  </w:style>
  <w:style w:type="paragraph" w:customStyle="1" w:styleId="Emphasize">
    <w:name w:val="Emphasize"/>
    <w:basedOn w:val="Normal"/>
    <w:uiPriority w:val="8"/>
    <w:qFormat/>
    <w:rsid w:val="00FE69F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FE69F0"/>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FE69F0"/>
    <w:rPr>
      <w:rFonts w:ascii="Calibri" w:hAnsi="Calibri" w:cs="Calibri"/>
      <w:b/>
      <w:i w:val="0"/>
      <w:iCs/>
      <w:sz w:val="22"/>
      <w:u w:val="single"/>
      <w:bdr w:val="single" w:sz="8" w:space="0" w:color="auto"/>
    </w:rPr>
  </w:style>
  <w:style w:type="numbering" w:styleId="1ai">
    <w:name w:val="Outline List 1"/>
    <w:basedOn w:val="NoList"/>
    <w:semiHidden/>
    <w:unhideWhenUsed/>
    <w:rsid w:val="00EE7FF4"/>
    <w:pPr>
      <w:numPr>
        <w:numId w:val="2"/>
      </w:numPr>
    </w:pPr>
  </w:style>
  <w:style w:type="paragraph" w:styleId="DocumentMap">
    <w:name w:val="Document Map"/>
    <w:basedOn w:val="Normal"/>
    <w:link w:val="DocumentMapChar"/>
    <w:uiPriority w:val="99"/>
    <w:semiHidden/>
    <w:unhideWhenUsed/>
    <w:rsid w:val="00EE7FF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7FF4"/>
    <w:rPr>
      <w:rFonts w:ascii="Lucida Grande" w:hAnsi="Lucida Grande" w:cs="Lucida Grande"/>
      <w:sz w:val="24"/>
    </w:rPr>
  </w:style>
  <w:style w:type="character" w:customStyle="1" w:styleId="m5577519854659992616gmail-styleunderline">
    <w:name w:val="m_5577519854659992616gmail-styleunderline"/>
    <w:basedOn w:val="DefaultParagraphFont"/>
    <w:rsid w:val="00EE7FF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E7FF4"/>
    <w:pPr>
      <w:spacing w:after="0" w:line="240" w:lineRule="auto"/>
    </w:pPr>
    <w:rPr>
      <w:sz w:val="26"/>
      <w:u w:val="single"/>
    </w:rPr>
  </w:style>
  <w:style w:type="character" w:customStyle="1" w:styleId="apple-style-span">
    <w:name w:val="apple-style-span"/>
    <w:rsid w:val="00EE7FF4"/>
  </w:style>
  <w:style w:type="character" w:customStyle="1" w:styleId="apple-converted-space">
    <w:name w:val="apple-converted-space"/>
    <w:basedOn w:val="DefaultParagraphFont"/>
    <w:qFormat/>
    <w:rsid w:val="00EE7FF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E7FF4"/>
    <w:pPr>
      <w:spacing w:before="100" w:beforeAutospacing="1" w:after="100" w:afterAutospacing="1"/>
    </w:pPr>
    <w:rPr>
      <w:rFonts w:eastAsiaTheme="minorEastAsia"/>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E7FF4"/>
    <w:rPr>
      <w:rFonts w:ascii="Times New Roman" w:eastAsiaTheme="minorEastAsia" w:hAnsi="Times New Roman" w:cs="Times New Roman"/>
      <w:sz w:val="24"/>
      <w:szCs w:val="24"/>
    </w:rPr>
  </w:style>
  <w:style w:type="paragraph" w:customStyle="1" w:styleId="cardbody">
    <w:name w:val="cardbody"/>
    <w:basedOn w:val="Normal"/>
    <w:qFormat/>
    <w:rsid w:val="00EE7FF4"/>
    <w:pPr>
      <w:spacing w:before="100" w:beforeAutospacing="1" w:after="100" w:afterAutospacing="1"/>
    </w:pPr>
    <w:rPr>
      <w:rFonts w:eastAsia="Times New Roman"/>
      <w:sz w:val="24"/>
    </w:rPr>
  </w:style>
  <w:style w:type="character" w:customStyle="1" w:styleId="underline">
    <w:name w:val="underline"/>
    <w:qFormat/>
    <w:rsid w:val="00EE7FF4"/>
    <w:rPr>
      <w:u w:val="single"/>
    </w:rPr>
  </w:style>
  <w:style w:type="character" w:customStyle="1" w:styleId="cardChar">
    <w:name w:val="card Char"/>
    <w:basedOn w:val="DefaultParagraphFont"/>
    <w:uiPriority w:val="1"/>
    <w:locked/>
    <w:rsid w:val="00EE7FF4"/>
    <w:rPr>
      <w:rFonts w:eastAsia="Times New Roman" w:cs="Calibri"/>
      <w:kern w:val="32"/>
      <w:szCs w:val="20"/>
    </w:rPr>
  </w:style>
  <w:style w:type="paragraph" w:styleId="FootnoteText">
    <w:name w:val="footnote text"/>
    <w:aliases w:val="5_G"/>
    <w:basedOn w:val="Normal"/>
    <w:link w:val="FootnoteTextChar"/>
    <w:qFormat/>
    <w:rsid w:val="00EE7FF4"/>
    <w:pPr>
      <w:tabs>
        <w:tab w:val="right" w:pos="1021"/>
      </w:tabs>
      <w:suppressAutoHyphens/>
      <w:kinsoku w:val="0"/>
      <w:overflowPunct w:val="0"/>
      <w:autoSpaceDE w:val="0"/>
      <w:autoSpaceDN w:val="0"/>
      <w:adjustRightInd w:val="0"/>
      <w:snapToGrid w:val="0"/>
      <w:spacing w:line="220" w:lineRule="exact"/>
      <w:ind w:left="1134" w:right="1134" w:hanging="1134"/>
    </w:pPr>
    <w:rPr>
      <w:sz w:val="18"/>
      <w:szCs w:val="20"/>
      <w:lang w:val="en-GB"/>
    </w:rPr>
  </w:style>
  <w:style w:type="character" w:customStyle="1" w:styleId="FootnoteTextChar">
    <w:name w:val="Footnote Text Char"/>
    <w:aliases w:val="5_G Char"/>
    <w:basedOn w:val="DefaultParagraphFont"/>
    <w:link w:val="FootnoteText"/>
    <w:rsid w:val="00EE7FF4"/>
    <w:rPr>
      <w:rFonts w:ascii="Times New Roman" w:hAnsi="Times New Roman" w:cs="Times New Roman"/>
      <w:sz w:val="18"/>
      <w:szCs w:val="20"/>
      <w:lang w:val="en-GB"/>
    </w:rPr>
  </w:style>
  <w:style w:type="character" w:styleId="FootnoteReference">
    <w:name w:val="footnote reference"/>
    <w:aliases w:val="4_G"/>
    <w:qFormat/>
    <w:rsid w:val="00EE7FF4"/>
    <w:rPr>
      <w:rFonts w:ascii="Times New Roman" w:hAnsi="Times New Roman"/>
      <w:sz w:val="18"/>
      <w:vertAlign w:val="superscript"/>
    </w:rPr>
  </w:style>
  <w:style w:type="paragraph" w:customStyle="1" w:styleId="IndentedLettering">
    <w:name w:val="Indented Lettering"/>
    <w:basedOn w:val="Normal"/>
    <w:next w:val="Normal"/>
    <w:qFormat/>
    <w:rsid w:val="00EE7FF4"/>
    <w:pPr>
      <w:widowControl w:val="0"/>
      <w:numPr>
        <w:numId w:val="4"/>
      </w:numPr>
      <w:tabs>
        <w:tab w:val="clear" w:pos="1080"/>
        <w:tab w:val="num" w:pos="360"/>
      </w:tabs>
      <w:suppressAutoHyphens/>
      <w:spacing w:after="200"/>
      <w:ind w:left="0" w:firstLine="0"/>
      <w:jc w:val="both"/>
    </w:pPr>
    <w:rPr>
      <w:rFonts w:eastAsia="Times New Roman"/>
      <w:b/>
      <w:szCs w:val="18"/>
    </w:rPr>
  </w:style>
  <w:style w:type="paragraph" w:customStyle="1" w:styleId="Normal1">
    <w:name w:val="Normal_1"/>
    <w:qFormat/>
    <w:rsid w:val="00EE7FF4"/>
    <w:pPr>
      <w:spacing w:after="0" w:line="240" w:lineRule="auto"/>
    </w:pPr>
    <w:rPr>
      <w:rFonts w:ascii="Arial" w:eastAsia="Arial" w:hAnsi="Arial" w:cs="Arial"/>
      <w:sz w:val="20"/>
      <w:szCs w:val="24"/>
    </w:rPr>
  </w:style>
  <w:style w:type="table" w:styleId="TableGrid">
    <w:name w:val="Table Grid"/>
    <w:basedOn w:val="TableNormal"/>
    <w:uiPriority w:val="39"/>
    <w:rsid w:val="00EE7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ai1"/>
    <w:rsid w:val="00EE7FF4"/>
    <w:pPr>
      <w:numPr>
        <w:numId w:val="5"/>
      </w:numPr>
    </w:pPr>
  </w:style>
  <w:style w:type="numbering" w:customStyle="1" w:styleId="1ai3">
    <w:name w:val="1ai"/>
    <w:rsid w:val="00EE7FF4"/>
  </w:style>
  <w:style w:type="numbering" w:customStyle="1" w:styleId="1ai10">
    <w:name w:val="1ai10"/>
    <w:rsid w:val="00EE7FF4"/>
    <w:pPr>
      <w:numPr>
        <w:numId w:val="6"/>
      </w:numPr>
    </w:pPr>
  </w:style>
  <w:style w:type="numbering" w:customStyle="1" w:styleId="1ai0">
    <w:name w:val="1ai0"/>
    <w:rsid w:val="00EE7FF4"/>
    <w:pPr>
      <w:numPr>
        <w:numId w:val="9"/>
      </w:numPr>
    </w:pPr>
  </w:style>
  <w:style w:type="paragraph" w:customStyle="1" w:styleId="analyticreal">
    <w:name w:val="analytic real"/>
    <w:basedOn w:val="Heading4"/>
    <w:link w:val="analyticrealChar"/>
    <w:autoRedefine/>
    <w:uiPriority w:val="4"/>
    <w:qFormat/>
    <w:rsid w:val="00EE7FF4"/>
    <w:rPr>
      <w:color w:val="1F4E79" w:themeColor="accent5" w:themeShade="80"/>
    </w:rPr>
  </w:style>
  <w:style w:type="character" w:customStyle="1" w:styleId="analyticrealChar">
    <w:name w:val="analytic real Char"/>
    <w:basedOn w:val="DefaultParagraphFont"/>
    <w:link w:val="analyticreal"/>
    <w:uiPriority w:val="4"/>
    <w:rsid w:val="00EE7FF4"/>
    <w:rPr>
      <w:rFonts w:ascii="Times New Roman" w:eastAsiaTheme="majorEastAsia" w:hAnsi="Times New Roman" w:cstheme="majorBidi"/>
      <w:b/>
      <w:iCs/>
      <w:color w:val="1F4E79" w:themeColor="accent5" w:themeShade="80"/>
      <w:sz w:val="26"/>
    </w:rPr>
  </w:style>
  <w:style w:type="character" w:customStyle="1" w:styleId="heading2char0">
    <w:name w:val="heading2char"/>
    <w:rsid w:val="00EE7FF4"/>
  </w:style>
  <w:style w:type="character" w:customStyle="1" w:styleId="Style4Char">
    <w:name w:val="Style4 Char"/>
    <w:basedOn w:val="DefaultParagraphFont"/>
    <w:link w:val="Style4"/>
    <w:rsid w:val="00EE7FF4"/>
    <w:rPr>
      <w:rFonts w:ascii="Arial Narrow" w:hAnsi="Arial Narrow"/>
      <w:u w:val="single"/>
    </w:rPr>
  </w:style>
  <w:style w:type="paragraph" w:customStyle="1" w:styleId="Style4">
    <w:name w:val="Style4"/>
    <w:basedOn w:val="Normal"/>
    <w:link w:val="Style4Char"/>
    <w:rsid w:val="00EE7FF4"/>
    <w:rPr>
      <w:rFonts w:ascii="Arial Narrow" w:hAnsi="Arial Narrow" w:cstheme="minorBidi"/>
      <w:u w:val="single"/>
    </w:rPr>
  </w:style>
  <w:style w:type="character" w:customStyle="1" w:styleId="Style1Char1">
    <w:name w:val="Style1 Char1"/>
    <w:basedOn w:val="DefaultParagraphFont"/>
    <w:rsid w:val="00EE7FF4"/>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EE7FF4"/>
    <w:rPr>
      <w:sz w:val="20"/>
    </w:rPr>
  </w:style>
  <w:style w:type="character" w:customStyle="1" w:styleId="StyleStyle4CharTimesNewRoman11pt">
    <w:name w:val="Style Style4 Char + Times New Roman 11 pt"/>
    <w:basedOn w:val="DefaultParagraphFont"/>
    <w:rsid w:val="00EE7FF4"/>
    <w:rPr>
      <w:rFonts w:ascii="Times New Roman" w:hAnsi="Times New Roman"/>
      <w:sz w:val="20"/>
      <w:szCs w:val="24"/>
      <w:u w:val="single"/>
      <w:lang w:val="en-US" w:eastAsia="en-US" w:bidi="ar-SA"/>
    </w:rPr>
  </w:style>
  <w:style w:type="paragraph" w:styleId="Revision">
    <w:name w:val="Revision"/>
    <w:hidden/>
    <w:uiPriority w:val="99"/>
    <w:semiHidden/>
    <w:rsid w:val="00EE7FF4"/>
    <w:pPr>
      <w:spacing w:after="0" w:line="240" w:lineRule="auto"/>
    </w:pPr>
    <w:rPr>
      <w:rFonts w:ascii="Times New Roman" w:eastAsiaTheme="minorEastAsia" w:hAnsi="Times New Roman" w:cs="Times New Roman"/>
      <w:szCs w:val="24"/>
    </w:rPr>
  </w:style>
  <w:style w:type="character" w:customStyle="1" w:styleId="ital-inline">
    <w:name w:val="ital-inline"/>
    <w:basedOn w:val="DefaultParagraphFont"/>
    <w:rsid w:val="00EE7FF4"/>
  </w:style>
  <w:style w:type="paragraph" w:customStyle="1" w:styleId="CardIndented">
    <w:name w:val="Card (Indented)"/>
    <w:basedOn w:val="Normal"/>
    <w:link w:val="CardIndentedChar"/>
    <w:qFormat/>
    <w:rsid w:val="00EE7FF4"/>
    <w:pPr>
      <w:ind w:left="288"/>
    </w:pPr>
  </w:style>
  <w:style w:type="character" w:customStyle="1" w:styleId="CardIndentedChar">
    <w:name w:val="Card (Indented) Char"/>
    <w:basedOn w:val="DefaultParagraphFont"/>
    <w:link w:val="CardIndented"/>
    <w:rsid w:val="00EE7FF4"/>
    <w:rPr>
      <w:rFonts w:ascii="Times New Roman" w:hAnsi="Times New Roman" w:cs="Times New Roman"/>
    </w:rPr>
  </w:style>
  <w:style w:type="paragraph" w:styleId="Date">
    <w:name w:val="Date"/>
    <w:basedOn w:val="Normal"/>
    <w:next w:val="Normal"/>
    <w:link w:val="DateChar"/>
    <w:uiPriority w:val="99"/>
    <w:semiHidden/>
    <w:unhideWhenUsed/>
    <w:rsid w:val="00EE7FF4"/>
  </w:style>
  <w:style w:type="character" w:customStyle="1" w:styleId="DateChar">
    <w:name w:val="Date Char"/>
    <w:basedOn w:val="DefaultParagraphFont"/>
    <w:link w:val="Date"/>
    <w:uiPriority w:val="99"/>
    <w:semiHidden/>
    <w:rsid w:val="00EE7FF4"/>
    <w:rPr>
      <w:rFonts w:ascii="Times New Roman" w:hAnsi="Times New Roman" w:cs="Times New Roman"/>
    </w:rPr>
  </w:style>
  <w:style w:type="character" w:customStyle="1" w:styleId="Heading1Char1">
    <w:name w:val="Heading 1 Char1"/>
    <w:aliases w:val="Pocket Char1"/>
    <w:basedOn w:val="DefaultParagraphFont"/>
    <w:rsid w:val="00EE7FF4"/>
    <w:rPr>
      <w:rFonts w:ascii="Calibri Light" w:eastAsia="Times New Roman" w:hAnsi="Calibri Light" w:cs="Times New Roman"/>
      <w:color w:val="2F5496"/>
      <w:sz w:val="40"/>
      <w:szCs w:val="40"/>
    </w:rPr>
  </w:style>
  <w:style w:type="character" w:customStyle="1" w:styleId="HatChar1">
    <w:name w:val="Hat Char1"/>
    <w:basedOn w:val="DefaultParagraphFont"/>
    <w:uiPriority w:val="1"/>
    <w:semiHidden/>
    <w:rsid w:val="00EE7FF4"/>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EE7FF4"/>
    <w:rPr>
      <w:rFonts w:eastAsia="Times New Roman" w:cs="Times New Roman"/>
      <w:i/>
      <w:iCs/>
      <w:color w:val="2F5496"/>
    </w:rPr>
  </w:style>
  <w:style w:type="paragraph" w:customStyle="1" w:styleId="msonormal0">
    <w:name w:val="msonormal"/>
    <w:basedOn w:val="Normal"/>
    <w:rsid w:val="00EE7FF4"/>
    <w:pPr>
      <w:spacing w:before="100" w:beforeAutospacing="1" w:after="100" w:afterAutospacing="1"/>
    </w:pPr>
    <w:rPr>
      <w:rFonts w:eastAsia="Times New Roman"/>
      <w:sz w:val="24"/>
      <w:szCs w:val="24"/>
    </w:rPr>
  </w:style>
  <w:style w:type="numbering" w:customStyle="1" w:styleId="1ai11">
    <w:name w:val="1ai11"/>
    <w:rsid w:val="00EE7FF4"/>
  </w:style>
  <w:style w:type="numbering" w:customStyle="1" w:styleId="1ai2">
    <w:name w:val="1ai2"/>
    <w:rsid w:val="00EE7FF4"/>
    <w:pPr>
      <w:numPr>
        <w:numId w:val="7"/>
      </w:numPr>
    </w:pPr>
  </w:style>
  <w:style w:type="numbering" w:customStyle="1" w:styleId="1ai101">
    <w:name w:val="1ai101"/>
    <w:rsid w:val="00EE7FF4"/>
  </w:style>
  <w:style w:type="numbering" w:customStyle="1" w:styleId="1ai01">
    <w:name w:val="1ai01"/>
    <w:rsid w:val="00EE7FF4"/>
  </w:style>
  <w:style w:type="paragraph" w:customStyle="1" w:styleId="Indent">
    <w:name w:val="Indent"/>
    <w:basedOn w:val="Normal"/>
    <w:autoRedefine/>
    <w:qFormat/>
    <w:rsid w:val="00EE7FF4"/>
    <w:pPr>
      <w:ind w:left="288"/>
    </w:pPr>
  </w:style>
  <w:style w:type="paragraph" w:customStyle="1" w:styleId="AnalyticsNoC">
    <w:name w:val="Analytics [NoC]"/>
    <w:basedOn w:val="Heading4"/>
    <w:link w:val="AnalyticsNoCChar"/>
    <w:autoRedefine/>
    <w:uiPriority w:val="4"/>
    <w:qFormat/>
    <w:rsid w:val="00EE7FF4"/>
    <w:rPr>
      <w:rFonts w:cs="Calibri"/>
    </w:rPr>
  </w:style>
  <w:style w:type="character" w:customStyle="1" w:styleId="AnalyticsNoCChar">
    <w:name w:val="Analytics [NoC] Char"/>
    <w:basedOn w:val="DefaultParagraphFont"/>
    <w:link w:val="AnalyticsNoC"/>
    <w:uiPriority w:val="4"/>
    <w:rsid w:val="00EE7FF4"/>
    <w:rPr>
      <w:rFonts w:ascii="Times New Roman" w:eastAsiaTheme="majorEastAsia" w:hAnsi="Times New Roman" w:cs="Calibri"/>
      <w:b/>
      <w:iCs/>
      <w:sz w:val="26"/>
    </w:rPr>
  </w:style>
  <w:style w:type="numbering" w:customStyle="1" w:styleId="1111112">
    <w:name w:val="1111112"/>
    <w:rsid w:val="00EE7FF4"/>
    <w:pPr>
      <w:numPr>
        <w:numId w:val="8"/>
      </w:numPr>
    </w:pPr>
  </w:style>
  <w:style w:type="numbering" w:customStyle="1" w:styleId="1ai30">
    <w:name w:val="1ai3"/>
    <w:rsid w:val="00EE7FF4"/>
  </w:style>
  <w:style w:type="numbering" w:customStyle="1" w:styleId="1ai21">
    <w:name w:val="1ai21"/>
    <w:rsid w:val="00EE7FF4"/>
  </w:style>
  <w:style w:type="numbering" w:customStyle="1" w:styleId="1ai12">
    <w:name w:val="1ai12"/>
    <w:rsid w:val="00EE7FF4"/>
  </w:style>
  <w:style w:type="numbering" w:customStyle="1" w:styleId="11111121">
    <w:name w:val="11111121"/>
    <w:rsid w:val="00EE7FF4"/>
  </w:style>
  <w:style w:type="numbering" w:customStyle="1" w:styleId="1ai111">
    <w:name w:val="1ai111"/>
    <w:rsid w:val="00EE7FF4"/>
  </w:style>
  <w:style w:type="numbering" w:customStyle="1" w:styleId="1ai4">
    <w:name w:val="1ai4"/>
    <w:rsid w:val="00EE7FF4"/>
  </w:style>
  <w:style w:type="numbering" w:customStyle="1" w:styleId="1ai02">
    <w:name w:val="1ai02"/>
    <w:rsid w:val="00EE7FF4"/>
  </w:style>
  <w:style w:type="numbering" w:customStyle="1" w:styleId="1ai22">
    <w:name w:val="1ai22"/>
    <w:rsid w:val="00EE7FF4"/>
  </w:style>
  <w:style w:type="numbering" w:customStyle="1" w:styleId="1ai13">
    <w:name w:val="1ai13"/>
    <w:rsid w:val="00EE7FF4"/>
  </w:style>
  <w:style w:type="numbering" w:customStyle="1" w:styleId="1ai102">
    <w:name w:val="1ai102"/>
    <w:rsid w:val="00EE7FF4"/>
  </w:style>
  <w:style w:type="numbering" w:customStyle="1" w:styleId="11111122">
    <w:name w:val="11111122"/>
    <w:rsid w:val="00EE7FF4"/>
  </w:style>
  <w:style w:type="numbering" w:customStyle="1" w:styleId="1ai112">
    <w:name w:val="1ai112"/>
    <w:rsid w:val="00EE7FF4"/>
  </w:style>
  <w:style w:type="paragraph" w:customStyle="1" w:styleId="Heading61">
    <w:name w:val="Heading 61"/>
    <w:basedOn w:val="Normal"/>
    <w:next w:val="Normal"/>
    <w:uiPriority w:val="9"/>
    <w:semiHidden/>
    <w:unhideWhenUsed/>
    <w:qFormat/>
    <w:rsid w:val="00EE7FF4"/>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EE7FF4"/>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EE7FF4"/>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EE7FF4"/>
    <w:pPr>
      <w:keepNext/>
      <w:keepLines/>
      <w:outlineLvl w:val="8"/>
    </w:pPr>
    <w:rPr>
      <w:rFonts w:eastAsia="Times New Roman"/>
      <w:color w:val="272727"/>
    </w:rPr>
  </w:style>
  <w:style w:type="paragraph" w:customStyle="1" w:styleId="Title1">
    <w:name w:val="Title1"/>
    <w:basedOn w:val="Normal"/>
    <w:next w:val="Normal"/>
    <w:uiPriority w:val="10"/>
    <w:qFormat/>
    <w:rsid w:val="00EE7FF4"/>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EE7FF4"/>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EE7FF4"/>
    <w:pPr>
      <w:spacing w:before="160"/>
      <w:jc w:val="center"/>
    </w:pPr>
    <w:rPr>
      <w:i/>
      <w:iCs/>
      <w:color w:val="404040"/>
    </w:rPr>
  </w:style>
  <w:style w:type="paragraph" w:customStyle="1" w:styleId="IntenseQuote1">
    <w:name w:val="Intense Quote1"/>
    <w:basedOn w:val="Normal"/>
    <w:next w:val="Normal"/>
    <w:uiPriority w:val="30"/>
    <w:qFormat/>
    <w:rsid w:val="00EE7FF4"/>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EE7FF4"/>
    <w:rPr>
      <w:b/>
      <w:bCs/>
      <w:smallCaps/>
      <w:color w:val="0F4761"/>
      <w:spacing w:val="5"/>
    </w:rPr>
  </w:style>
  <w:style w:type="numbering" w:customStyle="1" w:styleId="1ai5">
    <w:name w:val="1ai5"/>
    <w:rsid w:val="00EE7FF4"/>
    <w:pPr>
      <w:numPr>
        <w:numId w:val="11"/>
      </w:numPr>
    </w:pPr>
  </w:style>
  <w:style w:type="numbering" w:customStyle="1" w:styleId="1ai14">
    <w:name w:val="1ai14"/>
    <w:rsid w:val="00EE7FF4"/>
    <w:pPr>
      <w:numPr>
        <w:numId w:val="10"/>
      </w:numPr>
    </w:pPr>
  </w:style>
  <w:style w:type="numbering" w:customStyle="1" w:styleId="1ai103">
    <w:name w:val="1ai103"/>
    <w:rsid w:val="00EE7FF4"/>
  </w:style>
  <w:style w:type="numbering" w:customStyle="1" w:styleId="11111123">
    <w:name w:val="11111123"/>
    <w:rsid w:val="00EE7FF4"/>
  </w:style>
  <w:style w:type="numbering" w:customStyle="1" w:styleId="1ai113">
    <w:name w:val="1ai113"/>
    <w:rsid w:val="00EE7FF4"/>
  </w:style>
  <w:style w:type="character" w:customStyle="1" w:styleId="Heading6Char1">
    <w:name w:val="Heading 6 Char1"/>
    <w:basedOn w:val="DefaultParagraphFont"/>
    <w:uiPriority w:val="9"/>
    <w:semiHidden/>
    <w:rsid w:val="00EE7FF4"/>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EE7FF4"/>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EE7FF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EE7FF4"/>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basedOn w:val="DefaultParagraphFont"/>
    <w:uiPriority w:val="11"/>
    <w:semiHidden/>
    <w:rsid w:val="00EE7FF4"/>
    <w:rPr>
      <w:rFonts w:eastAsiaTheme="minorEastAsia"/>
      <w:color w:val="5A5A5A" w:themeColor="text1" w:themeTint="A5"/>
      <w:spacing w:val="15"/>
    </w:rPr>
  </w:style>
  <w:style w:type="character" w:customStyle="1" w:styleId="QuoteChar1">
    <w:name w:val="Quote Char1"/>
    <w:basedOn w:val="DefaultParagraphFont"/>
    <w:uiPriority w:val="29"/>
    <w:semiHidden/>
    <w:rsid w:val="00EE7FF4"/>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EE7FF4"/>
    <w:rPr>
      <w:rFonts w:ascii="Times New Roman" w:hAnsi="Times New Roman" w:cs="Times New Roman"/>
      <w:i/>
      <w:iCs/>
      <w:color w:val="4472C4" w:themeColor="accent1"/>
    </w:rPr>
  </w:style>
  <w:style w:type="paragraph" w:customStyle="1" w:styleId="NoSpacing61">
    <w:name w:val="No Spacing61"/>
    <w:basedOn w:val="Heading1"/>
    <w:next w:val="NoSpacing"/>
    <w:autoRedefine/>
    <w:uiPriority w:val="99"/>
    <w:qFormat/>
    <w:rsid w:val="00EE7FF4"/>
    <w:pPr>
      <w:keepNext w:val="0"/>
      <w:keepLines w:val="0"/>
      <w:spacing w:before="0" w:line="254" w:lineRule="auto"/>
      <w:outlineLvl w:val="9"/>
    </w:pPr>
    <w:rPr>
      <w:rFonts w:asciiTheme="minorHAnsi" w:eastAsiaTheme="minorEastAsia" w:hAnsiTheme="minorHAnsi" w:cstheme="minorBidi"/>
      <w:b w:val="0"/>
      <w:color w:val="0563C1" w:themeColor="hyperlink"/>
      <w:kern w:val="2"/>
      <w:sz w:val="24"/>
      <w:szCs w:val="24"/>
      <w:u w:val="single"/>
      <w:lang w:eastAsia="ko-KR"/>
      <w14:ligatures w14:val="standardContextual"/>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EE7FF4"/>
    <w:rPr>
      <w:rFonts w:cs="Arial"/>
      <w:bCs/>
      <w:szCs w:val="26"/>
      <w:u w:val="single"/>
      <w:lang w:val="en-US" w:eastAsia="en-US" w:bidi="ar-SA"/>
    </w:rPr>
  </w:style>
  <w:style w:type="character" w:customStyle="1" w:styleId="AAAUNDERLINEKEYBOARD">
    <w:name w:val="AAA UNDERLINE KEYBOARD"/>
    <w:basedOn w:val="DefaultParagraphFont"/>
    <w:uiPriority w:val="6"/>
    <w:qFormat/>
    <w:rsid w:val="00EE7FF4"/>
    <w:rPr>
      <w:b w:val="0"/>
      <w:sz w:val="22"/>
      <w:u w:val="single"/>
    </w:rPr>
  </w:style>
  <w:style w:type="paragraph" w:customStyle="1" w:styleId="Analytic0">
    <w:name w:val="!!_Analytic"/>
    <w:basedOn w:val="Normal"/>
    <w:link w:val="AnalyticChar0"/>
    <w:autoRedefine/>
    <w:qFormat/>
    <w:rsid w:val="00EE7FF4"/>
    <w:pPr>
      <w:keepNext/>
      <w:keepLines/>
      <w:spacing w:before="4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EE7FF4"/>
    <w:rPr>
      <w:rFonts w:ascii="Times New Roman" w:eastAsiaTheme="majorEastAsia" w:hAnsi="Times New Roman" w:cstheme="majorBidi"/>
      <w:b/>
      <w:bCs/>
      <w:color w:val="404040" w:themeColor="text1" w:themeTint="BF"/>
      <w:sz w:val="26"/>
      <w:szCs w:val="26"/>
    </w:rPr>
  </w:style>
  <w:style w:type="character" w:customStyle="1" w:styleId="person-popover">
    <w:name w:val="person-popover"/>
    <w:basedOn w:val="DefaultParagraphFont"/>
    <w:rsid w:val="00EE7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mn.edu/mjlst/vol23/iss1/4" TargetMode="External"/><Relationship Id="rId13" Type="http://schemas.openxmlformats.org/officeDocument/2006/relationships/hyperlink" Target="https://www.motherjones.com/politics/2025/12/donald-trump-polls-lame-duck-venezuela-hegseth-political-grav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app.org/news/a/can-ai-regulators-keep-us-safe-without-stifling-innov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reme.justia.com/cases/federal/us/580/14-153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preme.justia.com/cases/federal/us/580/14-1538/" TargetMode="External"/><Relationship Id="rId4" Type="http://schemas.openxmlformats.org/officeDocument/2006/relationships/settings" Target="settings.xml"/><Relationship Id="rId9" Type="http://schemas.openxmlformats.org/officeDocument/2006/relationships/hyperlink" Target="https://arxiv.org/pdf/2404.18445"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60606</Words>
  <Characters>337719</Characters>
  <Application>Microsoft Office Word</Application>
  <DocSecurity>0</DocSecurity>
  <Lines>2814</Lines>
  <Paragraphs>795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4</cp:revision>
  <dcterms:created xsi:type="dcterms:W3CDTF">2026-01-04T23:07:00Z</dcterms:created>
  <dcterms:modified xsi:type="dcterms:W3CDTF">2026-01-04T23:09:00Z</dcterms:modified>
</cp:coreProperties>
</file>