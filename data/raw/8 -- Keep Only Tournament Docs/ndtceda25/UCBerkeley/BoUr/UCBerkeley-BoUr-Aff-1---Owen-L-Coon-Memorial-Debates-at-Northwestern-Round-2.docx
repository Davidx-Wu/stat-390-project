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BE95" w14:textId="38E01CC3" w:rsidR="00156787" w:rsidRDefault="00634FFB" w:rsidP="00B46A90">
      <w:pPr>
        <w:pStyle w:val="Heading1"/>
      </w:pPr>
      <w:r>
        <w:t>1AC</w:t>
      </w:r>
      <w:r w:rsidR="00156787">
        <w:t xml:space="preserve"> </w:t>
      </w:r>
    </w:p>
    <w:p w14:paraId="6DDAF726" w14:textId="77777777" w:rsidR="00156787" w:rsidRPr="00156787" w:rsidRDefault="00156787" w:rsidP="00156787"/>
    <w:p w14:paraId="3E336ED2" w14:textId="77777777" w:rsidR="00634FFB" w:rsidRDefault="00634FFB" w:rsidP="00634FFB">
      <w:pPr>
        <w:pStyle w:val="Heading3"/>
      </w:pPr>
      <w:r>
        <w:t xml:space="preserve">1AC---Data Economy </w:t>
      </w:r>
    </w:p>
    <w:p w14:paraId="562F3CAA" w14:textId="77777777" w:rsidR="00634FFB" w:rsidRDefault="00634FFB" w:rsidP="00634FFB">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6D371F72" w14:textId="77777777" w:rsidR="00634FFB" w:rsidRPr="00AD520B" w:rsidRDefault="00634FFB" w:rsidP="00634FFB"/>
    <w:p w14:paraId="76BE4282" w14:textId="77777777" w:rsidR="00634FFB" w:rsidRPr="00286599" w:rsidRDefault="00634FFB" w:rsidP="00634FFB">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7C0A7D38" w14:textId="77777777" w:rsidR="00634FFB" w:rsidRPr="00783613" w:rsidRDefault="00634FFB" w:rsidP="00634FFB">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3972C142" w14:textId="77777777" w:rsidR="00634FFB" w:rsidRPr="00AD520B" w:rsidRDefault="00634FFB" w:rsidP="00634FFB">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026CDAD2" w14:textId="77777777" w:rsidR="00634FFB" w:rsidRPr="00AD520B" w:rsidRDefault="00634FFB" w:rsidP="00634FFB">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5135599" w14:textId="77777777" w:rsidR="00634FFB" w:rsidRPr="00AD520B" w:rsidRDefault="00634FFB" w:rsidP="00634FFB">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71C7A7F9" w14:textId="77777777" w:rsidR="00634FFB" w:rsidRPr="00AD520B" w:rsidRDefault="00634FFB" w:rsidP="00634FFB">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383E0B0" w14:textId="77777777" w:rsidR="00634FFB" w:rsidRPr="00AD520B" w:rsidRDefault="00634FFB" w:rsidP="00634FFB">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454F82B3" w14:textId="77777777" w:rsidR="00634FFB" w:rsidRPr="00AD520B" w:rsidRDefault="00634FFB" w:rsidP="00634FFB">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655E0CD" w14:textId="77777777" w:rsidR="00634FFB" w:rsidRPr="00AD520B" w:rsidRDefault="00634FFB" w:rsidP="00634FFB">
      <w:pPr>
        <w:spacing w:line="256" w:lineRule="auto"/>
        <w:rPr>
          <w:rFonts w:eastAsia="Calibri"/>
          <w:sz w:val="14"/>
        </w:rPr>
      </w:pPr>
      <w:r w:rsidRPr="00AD520B">
        <w:rPr>
          <w:rFonts w:eastAsia="Calibri"/>
          <w:sz w:val="14"/>
        </w:rPr>
        <w:t>1.3 Target Audience</w:t>
      </w:r>
    </w:p>
    <w:p w14:paraId="779DCECB" w14:textId="77777777" w:rsidR="00634FFB" w:rsidRPr="002440F5" w:rsidRDefault="00634FFB" w:rsidP="00634FFB">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C133608" w14:textId="77777777" w:rsidR="00634FFB" w:rsidRPr="002440F5" w:rsidRDefault="00634FFB" w:rsidP="00634FFB">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080CCD84" w14:textId="77777777" w:rsidR="00634FFB" w:rsidRPr="00AD520B" w:rsidRDefault="00634FFB" w:rsidP="00634FFB">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E34F720" w14:textId="77777777" w:rsidR="00634FFB" w:rsidRPr="00AD520B" w:rsidRDefault="00634FFB" w:rsidP="00634FFB">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0F96CFB" w14:textId="77777777" w:rsidR="00634FFB" w:rsidRPr="00AD520B" w:rsidRDefault="00634FFB" w:rsidP="00634FFB">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BD6914D" w14:textId="77777777" w:rsidR="00634FFB" w:rsidRPr="00286599" w:rsidRDefault="00634FFB" w:rsidP="00634FFB">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7191390C" w14:textId="77777777" w:rsidR="00634FFB" w:rsidRPr="00AD520B" w:rsidRDefault="00634FFB" w:rsidP="00634FFB">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B467353" w14:textId="77777777" w:rsidR="00634FFB" w:rsidRPr="00AD520B" w:rsidRDefault="00634FFB" w:rsidP="00634FFB">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08C31BA3" w14:textId="77777777" w:rsidR="00634FFB" w:rsidRPr="00AD520B" w:rsidRDefault="00634FFB" w:rsidP="00634FFB">
      <w:pPr>
        <w:spacing w:line="256" w:lineRule="auto"/>
        <w:rPr>
          <w:rFonts w:eastAsia="Calibri"/>
          <w:sz w:val="12"/>
        </w:rPr>
      </w:pPr>
      <w:r w:rsidRPr="00AD520B">
        <w:rPr>
          <w:rFonts w:eastAsia="Calibri"/>
          <w:sz w:val="12"/>
        </w:rPr>
        <w:t>3 Harms from AI-driven Power Concentration</w:t>
      </w:r>
    </w:p>
    <w:p w14:paraId="4007DFA8" w14:textId="77777777" w:rsidR="00634FFB" w:rsidRPr="00AD520B" w:rsidRDefault="00634FFB" w:rsidP="00634FFB">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091C06A7" w14:textId="77777777" w:rsidR="00634FFB" w:rsidRPr="00286599" w:rsidRDefault="00634FFB" w:rsidP="00634FFB">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337E73F" w14:textId="77777777" w:rsidR="00634FFB" w:rsidRPr="000A60E8" w:rsidRDefault="00634FFB" w:rsidP="00634FFB">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2AF26AA" w14:textId="77777777" w:rsidR="00634FFB" w:rsidRPr="00AD520B" w:rsidRDefault="00634FFB" w:rsidP="00634FFB">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746B2C3C" w14:textId="77777777" w:rsidR="00634FFB" w:rsidRPr="00AD520B" w:rsidRDefault="00634FFB" w:rsidP="00634FFB">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E8CE9E4" w14:textId="77777777" w:rsidR="00634FFB" w:rsidRPr="00AD520B" w:rsidRDefault="00634FFB" w:rsidP="00634FFB">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EF59F7B" w14:textId="77777777" w:rsidR="00634FFB" w:rsidRPr="00AD520B" w:rsidRDefault="00634FFB" w:rsidP="00634FFB">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7FF3E861" w14:textId="77777777" w:rsidR="00634FFB" w:rsidRPr="00AD520B" w:rsidRDefault="00634FFB" w:rsidP="00634FFB">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B26C201" w14:textId="77777777" w:rsidR="00634FFB" w:rsidRPr="00AD520B" w:rsidRDefault="00634FFB" w:rsidP="00634FFB">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8ED8871" w14:textId="77777777" w:rsidR="00634FFB" w:rsidRPr="00AD520B" w:rsidRDefault="00634FFB" w:rsidP="00634FFB">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B9815FE" w14:textId="77777777" w:rsidR="00634FFB" w:rsidRDefault="00634FFB" w:rsidP="00634FFB">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54907AED" w14:textId="77777777" w:rsidR="00634FFB" w:rsidRPr="007B2151" w:rsidRDefault="00634FFB" w:rsidP="00634FFB">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45C8C524" w14:textId="77777777" w:rsidR="00634FFB" w:rsidRDefault="00634FFB" w:rsidP="00634FFB">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423FD743" w14:textId="77777777" w:rsidR="00634FFB" w:rsidRPr="000B21CB" w:rsidRDefault="00634FFB" w:rsidP="00634FFB">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2631EF5F" w14:textId="77777777" w:rsidR="00634FFB" w:rsidRPr="000B21CB" w:rsidRDefault="00634FFB" w:rsidP="00634FFB">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64B8D4AB" w14:textId="77777777" w:rsidR="00634FFB" w:rsidRPr="008007D1" w:rsidRDefault="00634FFB" w:rsidP="00634FFB">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21C39710" w14:textId="77777777" w:rsidR="00634FFB" w:rsidRPr="008007D1" w:rsidRDefault="00634FFB" w:rsidP="00634FFB">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67870CB6" w14:textId="77777777" w:rsidR="00634FFB" w:rsidRPr="008007D1" w:rsidRDefault="00634FFB" w:rsidP="00634FFB">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2FFA265" w14:textId="77777777" w:rsidR="00634FFB" w:rsidRPr="008007D1" w:rsidRDefault="00634FFB" w:rsidP="00634FFB">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405D554" w14:textId="77777777" w:rsidR="00634FFB" w:rsidRPr="008007D1" w:rsidRDefault="00634FFB" w:rsidP="00634FFB">
      <w:pPr>
        <w:rPr>
          <w:sz w:val="8"/>
          <w:szCs w:val="8"/>
        </w:rPr>
      </w:pPr>
      <w:r w:rsidRPr="008007D1">
        <w:rPr>
          <w:sz w:val="8"/>
          <w:szCs w:val="8"/>
        </w:rPr>
        <w:t>More concretely, risk has been analyzed through at least four distinct, though not mutually exclusive, interpretations.</w:t>
      </w:r>
    </w:p>
    <w:p w14:paraId="4ED5F326" w14:textId="77777777" w:rsidR="00634FFB" w:rsidRPr="008007D1" w:rsidRDefault="00634FFB" w:rsidP="00634FFB">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00DDC769" w14:textId="77777777" w:rsidR="00634FFB" w:rsidRPr="008007D1" w:rsidRDefault="00634FFB" w:rsidP="00634FFB">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5737A903" w14:textId="77777777" w:rsidR="00634FFB" w:rsidRPr="008007D1" w:rsidRDefault="00634FFB" w:rsidP="00634FFB">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0D5BB5D4" w14:textId="77777777" w:rsidR="00634FFB" w:rsidRPr="008007D1" w:rsidRDefault="00634FFB" w:rsidP="00634FFB">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125B4DE0" w14:textId="77777777" w:rsidR="00634FFB" w:rsidRPr="008007D1" w:rsidRDefault="00634FFB" w:rsidP="00634FFB">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53C74545" w14:textId="77777777" w:rsidR="00634FFB" w:rsidRPr="008007D1" w:rsidRDefault="00634FFB" w:rsidP="00634FFB">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EB93911" w14:textId="77777777" w:rsidR="00634FFB" w:rsidRPr="008007D1" w:rsidRDefault="00634FFB" w:rsidP="00634FFB">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42CF0237" w14:textId="77777777" w:rsidR="00634FFB" w:rsidRPr="008007D1" w:rsidRDefault="00634FFB" w:rsidP="00634FFB">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A94C4EF" w14:textId="77777777" w:rsidR="00634FFB" w:rsidRPr="008007D1" w:rsidRDefault="00634FFB" w:rsidP="00634FFB">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5853CD34" w14:textId="77777777" w:rsidR="00634FFB" w:rsidRPr="008007D1" w:rsidRDefault="00634FFB" w:rsidP="00634FFB">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1F42F91" w14:textId="77777777" w:rsidR="00634FFB" w:rsidRPr="008007D1" w:rsidRDefault="00634FFB" w:rsidP="00634FFB">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2FD181D4" w14:textId="77777777" w:rsidR="00634FFB" w:rsidRPr="008007D1" w:rsidRDefault="00634FFB" w:rsidP="00634FFB">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36E65AE" w14:textId="77777777" w:rsidR="00634FFB" w:rsidRPr="008007D1" w:rsidRDefault="00634FFB" w:rsidP="00634FFB">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0D3F7884" w14:textId="77777777" w:rsidR="00634FFB" w:rsidRPr="008007D1" w:rsidRDefault="00634FFB" w:rsidP="00634FFB">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56FF0B30" w14:textId="77777777" w:rsidR="00634FFB" w:rsidRPr="000B21CB" w:rsidRDefault="00634FFB" w:rsidP="00634FFB">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15D02DD" w14:textId="77777777" w:rsidR="00634FFB" w:rsidRPr="000B21CB" w:rsidRDefault="00634FFB" w:rsidP="00634FFB">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38438445" w14:textId="77777777" w:rsidR="00634FFB" w:rsidRPr="000B21CB" w:rsidRDefault="00634FFB" w:rsidP="00634FFB">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11361673" w14:textId="77777777" w:rsidR="00634FFB" w:rsidRPr="000B21CB" w:rsidRDefault="00634FFB" w:rsidP="00634FFB">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6307E2E9" w14:textId="77777777" w:rsidR="00634FFB" w:rsidRPr="002D4E23" w:rsidRDefault="00634FFB" w:rsidP="00634FFB">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4098FA22" w14:textId="77777777" w:rsidR="00634FFB" w:rsidRPr="002D4E23" w:rsidRDefault="00634FFB" w:rsidP="00634FFB">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47C0BCFF" w14:textId="77777777" w:rsidR="00634FFB" w:rsidRPr="002D4E23" w:rsidRDefault="00634FFB" w:rsidP="00634FFB">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481F69E3" w14:textId="77777777" w:rsidR="00634FFB" w:rsidRPr="000B21CB" w:rsidRDefault="00634FFB" w:rsidP="00634FFB">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82E0ED7" w14:textId="77777777" w:rsidR="00634FFB" w:rsidRPr="000B21CB" w:rsidRDefault="00634FFB" w:rsidP="00634FFB">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19FC4518" w14:textId="77777777" w:rsidR="00634FFB" w:rsidRPr="000B21CB" w:rsidRDefault="00634FFB" w:rsidP="00634FFB">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7DF36E46" w14:textId="77777777" w:rsidR="00634FFB" w:rsidRPr="000B21CB" w:rsidRDefault="00634FFB" w:rsidP="00634FFB">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7EDA7B59" w14:textId="77777777" w:rsidR="00634FFB" w:rsidRPr="000B21CB" w:rsidRDefault="00634FFB" w:rsidP="00634FFB">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EBAF235" w14:textId="77777777" w:rsidR="00634FFB" w:rsidRPr="000B21CB" w:rsidRDefault="00634FFB" w:rsidP="00634FFB">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04EA8BE3" w14:textId="77777777" w:rsidR="00634FFB" w:rsidRPr="000B21CB" w:rsidRDefault="00634FFB" w:rsidP="00634FFB">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5053285" w14:textId="77777777" w:rsidR="00634FFB" w:rsidRPr="000B21CB" w:rsidRDefault="00634FFB" w:rsidP="00634FFB">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236FF4DB" w14:textId="77777777" w:rsidR="00634FFB" w:rsidRPr="000B21CB" w:rsidRDefault="00634FFB" w:rsidP="00634FFB">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1911358D" w14:textId="77777777" w:rsidR="00634FFB" w:rsidRPr="000B21CB" w:rsidRDefault="00634FFB" w:rsidP="00634FFB">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4401A58" w14:textId="77777777" w:rsidR="00634FFB" w:rsidRPr="000B21CB" w:rsidRDefault="00634FFB" w:rsidP="00634FFB">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6A3F7DAE" w14:textId="77777777" w:rsidR="00634FFB" w:rsidRPr="000A60E8" w:rsidRDefault="00634FFB" w:rsidP="00634FFB">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20C562A4" w14:textId="77777777" w:rsidR="00634FFB" w:rsidRPr="000B21CB" w:rsidRDefault="00634FFB" w:rsidP="00634FFB">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4F65ECAB" w14:textId="77777777" w:rsidR="00634FFB" w:rsidRPr="000B21CB" w:rsidRDefault="00634FFB" w:rsidP="00634FFB">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43533B7" w14:textId="77777777" w:rsidR="00634FFB" w:rsidRPr="000B21CB" w:rsidRDefault="00634FFB" w:rsidP="00634FFB">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580DB3EB" w14:textId="77777777" w:rsidR="00634FFB" w:rsidRPr="000B21CB" w:rsidRDefault="00634FFB" w:rsidP="00634FFB">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0BC204E" w14:textId="77777777" w:rsidR="00634FFB" w:rsidRPr="000B21CB" w:rsidRDefault="00634FFB" w:rsidP="00634FFB">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C301352" w14:textId="77777777" w:rsidR="00634FFB" w:rsidRPr="000B21CB" w:rsidRDefault="00634FFB" w:rsidP="00634FFB">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0B621978" w14:textId="77777777" w:rsidR="00634FFB" w:rsidRPr="000B21CB" w:rsidRDefault="00634FFB" w:rsidP="00634FFB">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4D77BAA1" w14:textId="77777777" w:rsidR="00634FFB" w:rsidRPr="000B21CB" w:rsidRDefault="00634FFB" w:rsidP="00634FFB">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053F8883" w14:textId="77777777" w:rsidR="00634FFB" w:rsidRPr="000B21CB" w:rsidRDefault="00634FFB" w:rsidP="00634FFB">
      <w:pPr>
        <w:rPr>
          <w:sz w:val="8"/>
        </w:rPr>
      </w:pPr>
      <w:r w:rsidRPr="000B21CB">
        <w:rPr>
          <w:sz w:val="8"/>
        </w:rPr>
        <w:t>4</w:t>
      </w:r>
      <w:r w:rsidRPr="000B21CB">
        <w:rPr>
          <w:sz w:val="8"/>
        </w:rPr>
        <w:t> </w:t>
      </w:r>
      <w:r w:rsidRPr="000B21CB">
        <w:rPr>
          <w:sz w:val="8"/>
        </w:rPr>
        <w:t xml:space="preserve"> The perfect storm MISTER</w:t>
      </w:r>
    </w:p>
    <w:p w14:paraId="7164AAC8" w14:textId="77777777" w:rsidR="00634FFB" w:rsidRPr="000B21CB" w:rsidRDefault="00634FFB" w:rsidP="00634FFB">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3DF8A667" w14:textId="77777777" w:rsidR="00634FFB" w:rsidRPr="000B21CB" w:rsidRDefault="00634FFB" w:rsidP="00634FFB">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7149EE7" w14:textId="77777777" w:rsidR="00634FFB" w:rsidRPr="000B21CB" w:rsidRDefault="00634FFB" w:rsidP="00634FFB">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3D20C375" w14:textId="77777777" w:rsidR="00634FFB" w:rsidRPr="000B21CB" w:rsidRDefault="00634FFB" w:rsidP="00634FFB">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2CF73A8B" w14:textId="77777777" w:rsidR="00634FFB" w:rsidRPr="000B21CB" w:rsidRDefault="00634FFB" w:rsidP="00634FFB">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38DB493" w14:textId="77777777" w:rsidR="00634FFB" w:rsidRPr="000B21CB" w:rsidRDefault="00634FFB" w:rsidP="00634FFB">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0E552939" w14:textId="77777777" w:rsidR="00634FFB" w:rsidRPr="000B21CB" w:rsidRDefault="00634FFB" w:rsidP="00634FFB">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741B1D8F" w14:textId="77777777" w:rsidR="00634FFB" w:rsidRPr="000B21CB" w:rsidRDefault="00634FFB" w:rsidP="00634FFB">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4F49FD72" w14:textId="77777777" w:rsidR="00634FFB" w:rsidRPr="000B21CB" w:rsidRDefault="00634FFB" w:rsidP="00634FFB">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648CDA0D" w14:textId="77777777" w:rsidR="00634FFB" w:rsidRPr="000B21CB" w:rsidRDefault="00634FFB" w:rsidP="00634FFB">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A96042F" w14:textId="77777777" w:rsidR="00634FFB" w:rsidRPr="000B21CB" w:rsidRDefault="00634FFB" w:rsidP="00634FFB">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382B4249" w14:textId="77777777" w:rsidR="00634FFB" w:rsidRPr="000B21CB" w:rsidRDefault="00634FFB" w:rsidP="00634FFB">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6E9AC1BC" w14:textId="77777777" w:rsidR="00634FFB" w:rsidRPr="000B21CB" w:rsidRDefault="00634FFB" w:rsidP="00634FFB">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4207339F" w14:textId="77777777" w:rsidR="00634FFB" w:rsidRPr="000B21CB" w:rsidRDefault="00634FFB" w:rsidP="00634FFB">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29542B03" w14:textId="77777777" w:rsidR="00634FFB" w:rsidRPr="000B21CB" w:rsidRDefault="00634FFB" w:rsidP="00634FFB">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D02DA2C" w14:textId="77777777" w:rsidR="00634FFB" w:rsidRPr="000B21CB" w:rsidRDefault="00634FFB" w:rsidP="00634FFB">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117899C9" w14:textId="77777777" w:rsidR="00634FFB" w:rsidRPr="000B21CB" w:rsidRDefault="00634FFB" w:rsidP="00634FFB">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5AB078A7" w14:textId="77777777" w:rsidR="00634FFB" w:rsidRPr="000B21CB" w:rsidRDefault="00634FFB" w:rsidP="00634FFB">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F118731" w14:textId="77777777" w:rsidR="00634FFB" w:rsidRPr="009733DA" w:rsidRDefault="00634FFB" w:rsidP="00634FFB">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1E7C4B8E" w14:textId="77777777" w:rsidR="00634FFB" w:rsidRPr="000B21CB" w:rsidRDefault="00634FFB" w:rsidP="00634FFB">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216B3784" w14:textId="77777777" w:rsidR="00634FFB" w:rsidRPr="000B21CB" w:rsidRDefault="00634FFB" w:rsidP="00634FFB">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293D8DE2" w14:textId="77777777" w:rsidR="00634FFB" w:rsidRDefault="00634FFB" w:rsidP="00634FFB">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3978E328" w14:textId="77777777" w:rsidR="00634FFB" w:rsidRPr="00383CF7" w:rsidRDefault="00634FFB" w:rsidP="00634FFB">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DAF3704" w14:textId="77777777" w:rsidR="00634FFB" w:rsidRDefault="00634FFB" w:rsidP="00634FFB">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75DE8B36" w14:textId="77777777" w:rsidR="00634FFB" w:rsidRPr="006F0BF3" w:rsidRDefault="00634FFB" w:rsidP="00634FFB">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758F9312" w14:textId="77777777" w:rsidR="00634FFB" w:rsidRPr="002D4FDF" w:rsidRDefault="00634FFB" w:rsidP="00634FFB">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00A0E81" w14:textId="77777777" w:rsidR="00634FFB" w:rsidRDefault="00634FFB" w:rsidP="00634FFB">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3CDB332B" w14:textId="77777777" w:rsidR="00634FFB" w:rsidRDefault="00634FFB" w:rsidP="00634FFB">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4046DD53" w14:textId="77777777" w:rsidR="00634FFB" w:rsidRPr="00672B02" w:rsidRDefault="00634FFB" w:rsidP="00634FFB">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9A597C9" w14:textId="77777777" w:rsidR="00634FFB" w:rsidRPr="00AF188A" w:rsidRDefault="00634FFB" w:rsidP="00634FFB">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0BCE3AB" w14:textId="77777777" w:rsidR="00634FFB" w:rsidRPr="00DD6ECE" w:rsidRDefault="00634FFB" w:rsidP="00634FFB">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4976F54E" w14:textId="77777777" w:rsidR="00634FFB" w:rsidRPr="00165045" w:rsidRDefault="00634FFB" w:rsidP="00634FFB">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3AD9789" w14:textId="77777777" w:rsidR="00634FFB" w:rsidRDefault="00634FFB" w:rsidP="00634FFB">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659B59AE" w14:textId="77777777" w:rsidR="00634FFB" w:rsidRDefault="00634FFB" w:rsidP="00634FFB">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13CC4C3E" w14:textId="77777777" w:rsidR="00634FFB" w:rsidRPr="000A60E8" w:rsidRDefault="00634FFB" w:rsidP="00634FFB">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1F95ACCF" w14:textId="77777777" w:rsidR="00634FFB" w:rsidRPr="004E4F0C" w:rsidRDefault="00634FFB" w:rsidP="00634FFB">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4C134336" w14:textId="77777777" w:rsidR="00634FFB" w:rsidRPr="004E4F0C" w:rsidRDefault="00634FFB" w:rsidP="00634FFB">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A06496F" w14:textId="77777777" w:rsidR="00634FFB" w:rsidRPr="0076557D" w:rsidRDefault="00634FFB" w:rsidP="00634FFB">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7E3BE07E" w14:textId="77777777" w:rsidR="00634FFB" w:rsidRPr="004E4F0C" w:rsidRDefault="00634FFB" w:rsidP="00634FFB">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5A203251" w14:textId="77777777" w:rsidR="00634FFB" w:rsidRDefault="00634FFB" w:rsidP="00634FFB">
      <w:pPr>
        <w:rPr>
          <w:sz w:val="14"/>
        </w:rPr>
      </w:pPr>
    </w:p>
    <w:p w14:paraId="20372086" w14:textId="77777777" w:rsidR="00634FFB" w:rsidRPr="00917BBA" w:rsidRDefault="00634FFB" w:rsidP="00634FFB">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7DE77903" w14:textId="77777777" w:rsidR="00634FFB" w:rsidRDefault="00634FFB" w:rsidP="00634FFB">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341A5B1B" w14:textId="77777777" w:rsidR="00634FFB" w:rsidRPr="00052CF9" w:rsidRDefault="00634FFB" w:rsidP="00634FFB">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225EDC0" w14:textId="77777777" w:rsidR="00634FFB" w:rsidRPr="00052CF9" w:rsidRDefault="00634FFB" w:rsidP="00634FFB">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41EE1E0" w14:textId="77777777" w:rsidR="00634FFB" w:rsidRPr="00052CF9" w:rsidRDefault="00634FFB" w:rsidP="00634FFB">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1FCC2345" w14:textId="77777777" w:rsidR="00634FFB" w:rsidRPr="00052CF9" w:rsidRDefault="00634FFB" w:rsidP="00634FFB">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7571E02F" w14:textId="77777777" w:rsidR="00634FFB" w:rsidRPr="00052CF9" w:rsidRDefault="00634FFB" w:rsidP="00634FFB">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2CB26E46" w14:textId="77777777" w:rsidR="00634FFB" w:rsidRPr="00052CF9" w:rsidRDefault="00634FFB" w:rsidP="00634FFB">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43D4F5E" w14:textId="77777777" w:rsidR="00634FFB" w:rsidRPr="00052CF9" w:rsidRDefault="00634FFB" w:rsidP="00634FFB">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F1A9E1E" w14:textId="77777777" w:rsidR="00634FFB" w:rsidRPr="00052CF9" w:rsidRDefault="00634FFB" w:rsidP="00634FFB">
      <w:pPr>
        <w:rPr>
          <w:sz w:val="8"/>
          <w:szCs w:val="8"/>
        </w:rPr>
      </w:pPr>
      <w:r w:rsidRPr="00052CF9">
        <w:rPr>
          <w:sz w:val="8"/>
          <w:szCs w:val="8"/>
        </w:rPr>
        <w:t xml:space="preserve">I. PLATFORM PROBLEMS </w:t>
      </w:r>
    </w:p>
    <w:p w14:paraId="4B30BDFD" w14:textId="77777777" w:rsidR="00634FFB" w:rsidRPr="00052CF9" w:rsidRDefault="00634FFB" w:rsidP="00634FFB">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27F56BA1" w14:textId="77777777" w:rsidR="00634FFB" w:rsidRPr="00052CF9" w:rsidRDefault="00634FFB" w:rsidP="00634FFB">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0D2EB55D" w14:textId="77777777" w:rsidR="00634FFB" w:rsidRPr="00052CF9" w:rsidRDefault="00634FFB" w:rsidP="00634FFB">
      <w:pPr>
        <w:rPr>
          <w:sz w:val="8"/>
          <w:szCs w:val="8"/>
        </w:rPr>
      </w:pPr>
      <w:r w:rsidRPr="00052CF9">
        <w:rPr>
          <w:sz w:val="8"/>
          <w:szCs w:val="8"/>
        </w:rPr>
        <w:t>A. A BRIEF SUMMARY OF PLATFORM PROBLEMS</w:t>
      </w:r>
    </w:p>
    <w:p w14:paraId="53F07B43" w14:textId="77777777" w:rsidR="00634FFB" w:rsidRPr="00052CF9" w:rsidRDefault="00634FFB" w:rsidP="00634FFB">
      <w:pPr>
        <w:rPr>
          <w:sz w:val="8"/>
          <w:szCs w:val="8"/>
        </w:rPr>
      </w:pPr>
      <w:r w:rsidRPr="00052CF9">
        <w:rPr>
          <w:sz w:val="8"/>
          <w:szCs w:val="8"/>
        </w:rPr>
        <w:t>1. Data-Privacy Problems</w:t>
      </w:r>
    </w:p>
    <w:p w14:paraId="4BB5A84F" w14:textId="77777777" w:rsidR="00634FFB" w:rsidRPr="00894588" w:rsidRDefault="00634FFB" w:rsidP="00634FFB">
      <w:pPr>
        <w:rPr>
          <w:sz w:val="8"/>
          <w:szCs w:val="8"/>
        </w:rPr>
      </w:pPr>
      <w:r w:rsidRPr="00894588">
        <w:rPr>
          <w:sz w:val="8"/>
          <w:szCs w:val="8"/>
        </w:rPr>
        <w:t xml:space="preserve">That platforms collect a large amount of data about users (and even non-users) is a longstanding source of concern.9 </w:t>
      </w:r>
    </w:p>
    <w:p w14:paraId="1306B8EA" w14:textId="77777777" w:rsidR="00634FFB" w:rsidRPr="00894588" w:rsidRDefault="00634FFB" w:rsidP="00634FFB">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03F0B729" w14:textId="77777777" w:rsidR="00634FFB" w:rsidRPr="00894588" w:rsidRDefault="00634FFB" w:rsidP="00634FFB">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44AF64AE" w14:textId="77777777" w:rsidR="00634FFB" w:rsidRPr="004A3BAE" w:rsidRDefault="00634FFB" w:rsidP="00634FFB">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17B63750" w14:textId="77777777" w:rsidR="00634FFB" w:rsidRPr="004A3BAE" w:rsidRDefault="00634FFB" w:rsidP="00634FFB">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4474B235" w14:textId="77777777" w:rsidR="00634FFB" w:rsidRPr="004A3BAE" w:rsidRDefault="00634FFB" w:rsidP="00634FFB">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4BE5734B" w14:textId="77777777" w:rsidR="00634FFB" w:rsidRPr="004A3BAE" w:rsidRDefault="00634FFB" w:rsidP="00634FFB">
      <w:pPr>
        <w:rPr>
          <w:sz w:val="14"/>
        </w:rPr>
      </w:pPr>
      <w:r w:rsidRPr="004A3BAE">
        <w:rPr>
          <w:sz w:val="14"/>
        </w:rPr>
        <w:t>2. Content Moderation and Curation Problems</w:t>
      </w:r>
    </w:p>
    <w:p w14:paraId="3C84EE7F" w14:textId="77777777" w:rsidR="00634FFB" w:rsidRPr="004A3BAE" w:rsidRDefault="00634FFB" w:rsidP="00634FFB">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2BE4757" w14:textId="77777777" w:rsidR="00634FFB" w:rsidRPr="004A3BAE" w:rsidRDefault="00634FFB" w:rsidP="00634FFB">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8C3C033" w14:textId="77777777" w:rsidR="00634FFB" w:rsidRPr="004A3BAE" w:rsidRDefault="00634FFB" w:rsidP="00634FFB">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38B15E70" w14:textId="77777777" w:rsidR="00634FFB" w:rsidRPr="00052CF9" w:rsidRDefault="00634FFB" w:rsidP="00634FFB">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780B679" w14:textId="77777777" w:rsidR="00634FFB" w:rsidRPr="00052CF9" w:rsidRDefault="00634FFB" w:rsidP="00634FFB">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6FE4F3E1" w14:textId="77777777" w:rsidR="00634FFB" w:rsidRPr="004A3BAE" w:rsidRDefault="00634FFB" w:rsidP="00634FFB">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3D6CFA38" w14:textId="77777777" w:rsidR="00634FFB" w:rsidRDefault="00634FFB" w:rsidP="00634FFB">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8C81D5F" w14:textId="77777777" w:rsidR="00634FFB" w:rsidRPr="00ED204F" w:rsidRDefault="00634FFB" w:rsidP="00634FFB">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501B95FC" w14:textId="77777777" w:rsidR="00634FFB" w:rsidRPr="00DB105E" w:rsidRDefault="00634FFB" w:rsidP="00634FFB">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4D55C188" w14:textId="77777777" w:rsidR="00634FFB" w:rsidRPr="00D84CAA" w:rsidRDefault="00634FFB" w:rsidP="00634FFB">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6DEE6834" w14:textId="77777777" w:rsidR="00634FFB" w:rsidRPr="00D84CAA" w:rsidRDefault="00634FFB" w:rsidP="00634FFB">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6E207F02" w14:textId="77777777" w:rsidR="00634FFB" w:rsidRPr="00D84CAA" w:rsidRDefault="00634FFB" w:rsidP="00634FFB">
      <w:pPr>
        <w:rPr>
          <w:sz w:val="16"/>
        </w:rPr>
      </w:pPr>
      <w:r w:rsidRPr="00D84CAA">
        <w:rPr>
          <w:sz w:val="16"/>
        </w:rPr>
        <w:t xml:space="preserve">The Domestic Violent Extremist Threat </w:t>
      </w:r>
    </w:p>
    <w:p w14:paraId="6FB5741F" w14:textId="77777777" w:rsidR="00634FFB" w:rsidRPr="00D84CAA" w:rsidRDefault="00634FFB" w:rsidP="00634FFB">
      <w:pPr>
        <w:rPr>
          <w:sz w:val="16"/>
        </w:rPr>
      </w:pPr>
      <w:r w:rsidRPr="00D84CAA">
        <w:rPr>
          <w:sz w:val="16"/>
        </w:rPr>
        <w:t xml:space="preserve">POST-JANUARY 6TH AND THE CURRENT DVE THREAT </w:t>
      </w:r>
    </w:p>
    <w:p w14:paraId="1F34C7F8" w14:textId="77777777" w:rsidR="00634FFB" w:rsidRPr="00D84CAA" w:rsidRDefault="00634FFB" w:rsidP="00634FFB">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6E82E90" w14:textId="77777777" w:rsidR="00634FFB" w:rsidRPr="00D84CAA" w:rsidRDefault="00634FFB" w:rsidP="00634FFB">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544F305D" w14:textId="77777777" w:rsidR="00634FFB" w:rsidRPr="00D84CAA" w:rsidRDefault="00634FFB" w:rsidP="00634FFB">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7CFF48C2" w14:textId="77777777" w:rsidR="00634FFB" w:rsidRPr="00D84CAA" w:rsidRDefault="00634FFB" w:rsidP="00634FFB">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689726AC" w14:textId="77777777" w:rsidR="00634FFB" w:rsidRPr="00D84CAA" w:rsidRDefault="00634FFB" w:rsidP="00634FFB">
      <w:pPr>
        <w:rPr>
          <w:sz w:val="16"/>
        </w:rPr>
      </w:pPr>
      <w:r w:rsidRPr="00D84CAA">
        <w:rPr>
          <w:sz w:val="16"/>
        </w:rPr>
        <w:t>DVE, Accelerationism, and Critical Nuclear Infrastructure</w:t>
      </w:r>
    </w:p>
    <w:p w14:paraId="09B3796B" w14:textId="77777777" w:rsidR="00634FFB" w:rsidRPr="00D84CAA" w:rsidRDefault="00634FFB" w:rsidP="00634FFB">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545A4AF" w14:textId="77777777" w:rsidR="00634FFB" w:rsidRPr="00D84CAA" w:rsidRDefault="00634FFB" w:rsidP="00634FFB">
      <w:pPr>
        <w:rPr>
          <w:sz w:val="16"/>
        </w:rPr>
      </w:pPr>
      <w:r w:rsidRPr="00D84CAA">
        <w:rPr>
          <w:sz w:val="16"/>
        </w:rPr>
        <w:t xml:space="preserve">CRITICAL INFRASTRUCTURE </w:t>
      </w:r>
    </w:p>
    <w:p w14:paraId="1BCBAADD" w14:textId="77777777" w:rsidR="00634FFB" w:rsidRPr="00D84CAA" w:rsidRDefault="00634FFB" w:rsidP="00634FFB">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6F66993A" w14:textId="77777777" w:rsidR="00634FFB" w:rsidRPr="00D84CAA" w:rsidRDefault="00634FFB" w:rsidP="00634FFB">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4E114812" w14:textId="77777777" w:rsidR="00634FFB" w:rsidRPr="00D84CAA" w:rsidRDefault="00634FFB" w:rsidP="00634FFB">
      <w:pPr>
        <w:rPr>
          <w:sz w:val="16"/>
        </w:rPr>
      </w:pPr>
      <w:r w:rsidRPr="00D84CAA">
        <w:rPr>
          <w:sz w:val="16"/>
        </w:rPr>
        <w:t xml:space="preserve">ACCELERATIONISM </w:t>
      </w:r>
    </w:p>
    <w:p w14:paraId="0806BA14" w14:textId="77777777" w:rsidR="00634FFB" w:rsidRPr="00D84CAA" w:rsidRDefault="00634FFB" w:rsidP="00634FFB">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51D3516" w14:textId="77777777" w:rsidR="00634FFB" w:rsidRPr="00D84CAA" w:rsidRDefault="00634FFB" w:rsidP="00634FFB">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4C8A39B9" w14:textId="77777777" w:rsidR="00634FFB" w:rsidRPr="00D84CAA" w:rsidRDefault="00634FFB" w:rsidP="00634FFB">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6DD558E7" w14:textId="77777777" w:rsidR="00634FFB" w:rsidRPr="00D84CAA" w:rsidRDefault="00634FFB" w:rsidP="00634FFB">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CC088EF" w14:textId="77777777" w:rsidR="00634FFB" w:rsidRPr="00D84CAA" w:rsidRDefault="00634FFB" w:rsidP="00634FFB">
      <w:pPr>
        <w:rPr>
          <w:sz w:val="16"/>
        </w:rPr>
      </w:pPr>
      <w:r w:rsidRPr="00D84CAA">
        <w:rPr>
          <w:sz w:val="16"/>
        </w:rPr>
        <w:t>U.S. Military and DVE</w:t>
      </w:r>
    </w:p>
    <w:p w14:paraId="71520BC4" w14:textId="77777777" w:rsidR="00634FFB" w:rsidRPr="00D84CAA" w:rsidRDefault="00634FFB" w:rsidP="00634FFB">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39A6153" w14:textId="77777777" w:rsidR="00634FFB" w:rsidRPr="00D84CAA" w:rsidRDefault="00634FFB" w:rsidP="00634FFB">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0494A86A" w14:textId="77777777" w:rsidR="00634FFB" w:rsidRPr="00D84CAA" w:rsidRDefault="00634FFB" w:rsidP="00634FFB">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560D9657" w14:textId="77777777" w:rsidR="00634FFB" w:rsidRPr="00D84CAA" w:rsidRDefault="00634FFB" w:rsidP="00634FFB">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624D6B68" w14:textId="77777777" w:rsidR="00634FFB" w:rsidRPr="00D84CAA" w:rsidRDefault="00634FFB" w:rsidP="00634FFB">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4F1E72E3" w14:textId="77777777" w:rsidR="00634FFB" w:rsidRPr="00D84CAA" w:rsidRDefault="00634FFB" w:rsidP="00634FFB">
      <w:pPr>
        <w:rPr>
          <w:sz w:val="16"/>
        </w:rPr>
      </w:pPr>
      <w:r w:rsidRPr="00D84CAA">
        <w:rPr>
          <w:sz w:val="16"/>
        </w:rPr>
        <w:t>ACCESS AND PARTICIPATION: REFLECTING ON WHO MAKES IT THROUGH</w:t>
      </w:r>
    </w:p>
    <w:p w14:paraId="5E2A3CD7" w14:textId="77777777" w:rsidR="00634FFB" w:rsidRPr="00D84CAA" w:rsidRDefault="00634FFB" w:rsidP="00634FFB">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56CDDCC" w14:textId="77777777" w:rsidR="00634FFB" w:rsidRPr="00D84CAA" w:rsidRDefault="00634FFB" w:rsidP="00634FFB">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C859ED9" w14:textId="77777777" w:rsidR="00634FFB" w:rsidRPr="00D84CAA" w:rsidRDefault="00634FFB" w:rsidP="00634FFB">
      <w:pPr>
        <w:rPr>
          <w:sz w:val="16"/>
        </w:rPr>
      </w:pPr>
      <w:r w:rsidRPr="00D84CAA">
        <w:rPr>
          <w:sz w:val="16"/>
        </w:rPr>
        <w:t>PROLIFERATION OF DVE IDEOLOGY</w:t>
      </w:r>
    </w:p>
    <w:p w14:paraId="7D2BA619" w14:textId="77777777" w:rsidR="00634FFB" w:rsidRPr="00D84CAA" w:rsidRDefault="00634FFB" w:rsidP="00634FFB">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0E9000ED" w14:textId="77777777" w:rsidR="00634FFB" w:rsidRPr="00D84CAA" w:rsidRDefault="00634FFB" w:rsidP="00634FFB">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5803088" w14:textId="77777777" w:rsidR="00634FFB" w:rsidRPr="00D84CAA" w:rsidRDefault="00634FFB" w:rsidP="00634FFB">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1D2A03B" w14:textId="77777777" w:rsidR="00634FFB" w:rsidRPr="00D84CAA" w:rsidRDefault="00634FFB" w:rsidP="00634FFB">
      <w:pPr>
        <w:rPr>
          <w:sz w:val="16"/>
        </w:rPr>
      </w:pPr>
      <w:r w:rsidRPr="00D84CAA">
        <w:rPr>
          <w:sz w:val="16"/>
        </w:rPr>
        <w:t>Case Studies: DVE Threats to Nuclear Security</w:t>
      </w:r>
    </w:p>
    <w:p w14:paraId="6859D491" w14:textId="77777777" w:rsidR="00634FFB" w:rsidRPr="00D84CAA" w:rsidRDefault="00634FFB" w:rsidP="00634FFB">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593CB669" w14:textId="77777777" w:rsidR="00634FFB" w:rsidRPr="00CC7E17" w:rsidRDefault="00634FFB" w:rsidP="00634FFB">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t xml:space="preserve">, </w:t>
      </w:r>
      <w:r w:rsidRPr="00CC7E17">
        <w:t xml:space="preserve">source </w:t>
      </w:r>
      <w:r w:rsidRPr="00CC7E17">
        <w:rPr>
          <w:u w:val="single"/>
        </w:rPr>
        <w:t>diversity</w:t>
      </w:r>
      <w:r>
        <w:t xml:space="preserve">, and higher </w:t>
      </w:r>
      <w:r w:rsidRPr="00560FB5">
        <w:rPr>
          <w:u w:val="single"/>
        </w:rPr>
        <w:t>quality data</w:t>
      </w:r>
      <w:r>
        <w:t>.</w:t>
      </w:r>
    </w:p>
    <w:p w14:paraId="092EBE07" w14:textId="77777777" w:rsidR="00634FFB" w:rsidRPr="00AD520B" w:rsidRDefault="00634FFB" w:rsidP="00634FFB">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13CCAE3" w14:textId="77777777" w:rsidR="00634FFB" w:rsidRPr="005C4E8D" w:rsidRDefault="00634FFB" w:rsidP="00634FFB">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74405714" w14:textId="77777777" w:rsidR="00634FFB" w:rsidRPr="00F409D2" w:rsidRDefault="00634FFB" w:rsidP="00634FFB">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3599AB1" w14:textId="77777777" w:rsidR="00634FFB" w:rsidRPr="00F409D2" w:rsidRDefault="00634FFB" w:rsidP="00634FFB">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F905EE0" w14:textId="77777777" w:rsidR="00634FFB" w:rsidRPr="00DA77E8" w:rsidRDefault="00634FFB" w:rsidP="00634FFB">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6094AAC3" w14:textId="77777777" w:rsidR="00634FFB" w:rsidRPr="00036FF2" w:rsidRDefault="00634FFB" w:rsidP="00634FFB">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267F08D" w14:textId="77777777" w:rsidR="00634FFB" w:rsidRPr="00F409D2" w:rsidRDefault="00634FFB" w:rsidP="00634FFB">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288438C6" w14:textId="77777777" w:rsidR="00634FFB" w:rsidRDefault="00634FFB" w:rsidP="00634FFB">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7382DED1" w14:textId="77777777" w:rsidR="00634FFB" w:rsidRPr="00DB03E7" w:rsidRDefault="00634FFB" w:rsidP="00634FFB">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7EAADE6D" w14:textId="77777777" w:rsidR="00634FFB" w:rsidRPr="00F520E7" w:rsidRDefault="00634FFB" w:rsidP="00634FFB">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7C23E804" w14:textId="77777777" w:rsidR="00634FFB" w:rsidRPr="000B77CF" w:rsidRDefault="00634FFB" w:rsidP="00634FFB">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0888DB5D" w14:textId="77777777" w:rsidR="00634FFB" w:rsidRPr="000B77CF" w:rsidRDefault="00634FFB" w:rsidP="00634FFB">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1"/>
    <w:p w14:paraId="055446A5" w14:textId="77777777" w:rsidR="00634FFB" w:rsidRPr="000B77CF" w:rsidRDefault="00634FFB" w:rsidP="00634FFB">
      <w:pPr>
        <w:rPr>
          <w:sz w:val="14"/>
        </w:rPr>
      </w:pPr>
      <w:r w:rsidRPr="000B77CF">
        <w:rPr>
          <w:sz w:val="14"/>
        </w:rPr>
        <w:t>6. DISADVANTAGES AND CHALLENGES OF MAINTAINING HIGH QUALITY DATA</w:t>
      </w:r>
    </w:p>
    <w:p w14:paraId="0D26E2D7" w14:textId="77777777" w:rsidR="00634FFB" w:rsidRPr="000B77CF" w:rsidRDefault="00634FFB" w:rsidP="00634FFB">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27D8FCBE" w14:textId="77777777" w:rsidR="00634FFB" w:rsidRPr="000B77CF" w:rsidRDefault="00634FFB" w:rsidP="00634FFB">
      <w:pPr>
        <w:rPr>
          <w:sz w:val="14"/>
        </w:rPr>
      </w:pPr>
      <w:r w:rsidRPr="000B77CF">
        <w:rPr>
          <w:sz w:val="14"/>
        </w:rPr>
        <w:t xml:space="preserve">[[CHART OMITTED]] </w:t>
      </w:r>
    </w:p>
    <w:p w14:paraId="4A64C610" w14:textId="77777777" w:rsidR="00634FFB" w:rsidRPr="000B77CF" w:rsidRDefault="00634FFB" w:rsidP="00634FFB">
      <w:pPr>
        <w:rPr>
          <w:sz w:val="14"/>
        </w:rPr>
      </w:pPr>
      <w:r w:rsidRPr="000B77CF">
        <w:rPr>
          <w:sz w:val="14"/>
        </w:rPr>
        <w:t>7. EXPERIMENTAL RESULTS AND ANALYSIS</w:t>
      </w:r>
    </w:p>
    <w:p w14:paraId="170F20C4" w14:textId="77777777" w:rsidR="00634FFB" w:rsidRPr="000B77CF" w:rsidRDefault="00634FFB" w:rsidP="00634FFB">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3A68C796" w14:textId="77777777" w:rsidR="00634FFB" w:rsidRPr="00DB03E7" w:rsidRDefault="00634FFB" w:rsidP="00634FFB">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0BD8ACD" w14:textId="77777777" w:rsidR="00634FFB" w:rsidRDefault="00634FFB" w:rsidP="00634FFB">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282B4FC" w14:textId="77777777" w:rsidR="00634FFB" w:rsidRPr="000B77CF" w:rsidRDefault="00634FFB" w:rsidP="00634FFB">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4B661192" w14:textId="77777777" w:rsidR="00634FFB" w:rsidRPr="000B77CF" w:rsidRDefault="00634FFB" w:rsidP="00634FFB">
      <w:pPr>
        <w:rPr>
          <w:sz w:val="12"/>
        </w:rPr>
      </w:pPr>
      <w:r w:rsidRPr="000B77CF">
        <w:rPr>
          <w:sz w:val="12"/>
        </w:rPr>
        <w:t xml:space="preserve">The notion that super-intelligent computers might run amok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5BCE8B4" w14:textId="77777777" w:rsidR="00634FFB" w:rsidRPr="000B77CF" w:rsidRDefault="00634FFB" w:rsidP="00634FFB">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5B3812FC" w14:textId="77777777" w:rsidR="00634FFB" w:rsidRPr="000B77CF" w:rsidRDefault="00634FFB" w:rsidP="00634FFB">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113D4656" w14:textId="77777777" w:rsidR="00634FFB" w:rsidRPr="000B77CF" w:rsidRDefault="00634FFB" w:rsidP="00634FFB">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76BFFD39" w14:textId="77777777" w:rsidR="00634FFB" w:rsidRPr="000B77CF" w:rsidRDefault="00634FFB" w:rsidP="00634FFB">
      <w:pPr>
        <w:rPr>
          <w:sz w:val="12"/>
        </w:rPr>
      </w:pPr>
      <w:r w:rsidRPr="000B77CF">
        <w:rPr>
          <w:sz w:val="12"/>
        </w:rPr>
        <w:t>And while he can’t go there, that’s just where the rest of us may, indeed, be going.</w:t>
      </w:r>
    </w:p>
    <w:p w14:paraId="3E626573" w14:textId="77777777" w:rsidR="00634FFB" w:rsidRPr="000B77CF" w:rsidRDefault="00634FFB" w:rsidP="00634FFB">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5FDABC46" w14:textId="77777777" w:rsidR="00634FFB" w:rsidRPr="000B77CF" w:rsidRDefault="00634FFB" w:rsidP="00634FFB">
      <w:pPr>
        <w:rPr>
          <w:sz w:val="12"/>
        </w:rPr>
      </w:pPr>
      <w:r w:rsidRPr="000B77CF">
        <w:rPr>
          <w:sz w:val="12"/>
        </w:rPr>
        <w:t>AI and the Nuclear Trigger</w:t>
      </w:r>
    </w:p>
    <w:p w14:paraId="6575BEEA" w14:textId="77777777" w:rsidR="00634FFB" w:rsidRPr="000B77CF" w:rsidRDefault="00634FFB" w:rsidP="00634FFB">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712A1004" w14:textId="77777777" w:rsidR="00634FFB" w:rsidRPr="000B77CF" w:rsidRDefault="00634FFB" w:rsidP="00634FFB">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75B550B4" w14:textId="77777777" w:rsidR="00634FFB" w:rsidRPr="000B77CF" w:rsidRDefault="00634FFB" w:rsidP="00634FFB">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47E5EEC5" w14:textId="77777777" w:rsidR="00634FFB" w:rsidRPr="000B77CF" w:rsidRDefault="00634FFB" w:rsidP="00634FFB">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5B05CC43" w14:textId="77777777" w:rsidR="00634FFB" w:rsidRPr="000B77CF" w:rsidRDefault="00634FFB" w:rsidP="00634FFB">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087A183C" w14:textId="77777777" w:rsidR="00634FFB" w:rsidRPr="000B77CF" w:rsidRDefault="00634FFB" w:rsidP="00634FFB">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4F006CDE" w14:textId="77777777" w:rsidR="00634FFB" w:rsidRPr="000B77CF" w:rsidRDefault="00634FFB" w:rsidP="00634FFB">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5E5D6DE4" w14:textId="77777777" w:rsidR="00634FFB" w:rsidRPr="000B77CF" w:rsidRDefault="00634FFB" w:rsidP="00634FFB">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14DBD96" w14:textId="77777777" w:rsidR="00634FFB" w:rsidRPr="000B77CF" w:rsidRDefault="00634FFB" w:rsidP="00634FFB">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5E6F03B3" w14:textId="77777777" w:rsidR="00634FFB" w:rsidRDefault="00634FFB" w:rsidP="00634FFB">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63EDCC8E" w14:textId="77777777" w:rsidR="00634FFB" w:rsidRPr="00AD520B" w:rsidRDefault="00634FFB" w:rsidP="00634FFB">
      <w:pPr>
        <w:spacing w:line="256" w:lineRule="auto"/>
        <w:rPr>
          <w:rFonts w:eastAsia="Calibri"/>
          <w:b/>
          <w:bCs/>
          <w:sz w:val="26"/>
        </w:rPr>
      </w:pPr>
    </w:p>
    <w:p w14:paraId="34CD5E52" w14:textId="77777777" w:rsidR="00634FFB" w:rsidRPr="00DB03E7" w:rsidRDefault="00634FFB" w:rsidP="00634FFB">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45A8377F" w14:textId="77777777" w:rsidR="00634FFB" w:rsidRPr="00AD520B" w:rsidRDefault="00634FFB" w:rsidP="00634FFB">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6165D675" w14:textId="77777777" w:rsidR="00634FFB" w:rsidRPr="0021678E" w:rsidRDefault="00634FFB" w:rsidP="00634FFB">
      <w:pPr>
        <w:rPr>
          <w:sz w:val="12"/>
        </w:rPr>
      </w:pPr>
      <w:r w:rsidRPr="0021678E">
        <w:rPr>
          <w:sz w:val="12"/>
        </w:rPr>
        <w:t>Establishing data ownership</w:t>
      </w:r>
    </w:p>
    <w:p w14:paraId="1AE11FBF" w14:textId="77777777" w:rsidR="00634FFB" w:rsidRPr="00933E9C" w:rsidRDefault="00634FFB" w:rsidP="00634FFB">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98BA2AD" w14:textId="77777777" w:rsidR="00634FFB" w:rsidRPr="0021678E" w:rsidRDefault="00634FFB" w:rsidP="00634FFB">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0CEC9AD9" w14:textId="77777777" w:rsidR="00634FFB" w:rsidRPr="0021678E" w:rsidRDefault="00634FFB" w:rsidP="00634FFB">
      <w:pPr>
        <w:rPr>
          <w:sz w:val="12"/>
        </w:rPr>
      </w:pPr>
      <w:r w:rsidRPr="0021678E">
        <w:rPr>
          <w:sz w:val="12"/>
        </w:rPr>
        <w:t>In the UK, Trade unions are labor unions which first emerged during the Industrial Revolution to defend workers’ rights such as salaries, work hours, and collective bargaining</w:t>
      </w:r>
    </w:p>
    <w:p w14:paraId="6BFD1BB2" w14:textId="77777777" w:rsidR="00634FFB" w:rsidRPr="0021678E" w:rsidRDefault="00634FFB" w:rsidP="00634FFB">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81C6396" w14:textId="77777777" w:rsidR="00634FFB" w:rsidRPr="0021678E" w:rsidRDefault="00634FFB" w:rsidP="00634FFB">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24256F4C" w14:textId="77777777" w:rsidR="00634FFB" w:rsidRPr="0021678E" w:rsidRDefault="00634FFB" w:rsidP="00634FFB">
      <w:pPr>
        <w:rPr>
          <w:sz w:val="12"/>
        </w:rPr>
      </w:pPr>
      <w:r w:rsidRPr="0021678E">
        <w:rPr>
          <w:sz w:val="12"/>
        </w:rPr>
        <w:t>On Alex Pentland’s proposal</w:t>
      </w:r>
    </w:p>
    <w:p w14:paraId="4B2B8F79" w14:textId="77777777" w:rsidR="00634FFB" w:rsidRPr="007773DD" w:rsidRDefault="00634FFB" w:rsidP="00634FFB">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612BFF21" w14:textId="77777777" w:rsidR="00634FFB" w:rsidRPr="007773DD" w:rsidRDefault="00634FFB" w:rsidP="00634FFB">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6FE77D96" w14:textId="77777777" w:rsidR="00634FFB" w:rsidRPr="007773DD" w:rsidRDefault="00634FFB" w:rsidP="00634FFB">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6C2B1200" w14:textId="77777777" w:rsidR="005D388F" w:rsidRDefault="005D388F" w:rsidP="005D388F"/>
    <w:p w14:paraId="2A2A8978" w14:textId="77777777" w:rsidR="00156787" w:rsidRDefault="00156787" w:rsidP="00156787">
      <w:pPr>
        <w:pStyle w:val="Heading4"/>
      </w:pPr>
      <w:r w:rsidRPr="00FA0F9B">
        <w:t xml:space="preserve">Building </w:t>
      </w:r>
      <w:r w:rsidRPr="00FA0F9B">
        <w:rPr>
          <w:u w:val="single"/>
        </w:rPr>
        <w:t>legal and technical expertise</w:t>
      </w:r>
      <w:r w:rsidRPr="00FA0F9B">
        <w:t xml:space="preserve"> around </w:t>
      </w:r>
      <w:r w:rsidRPr="00FA0F9B">
        <w:rPr>
          <w:u w:val="single"/>
        </w:rPr>
        <w:t>algorithmic assemblages</w:t>
      </w:r>
      <w:r w:rsidRPr="00FA0F9B">
        <w:t xml:space="preserve"> helps students to </w:t>
      </w:r>
      <w:r w:rsidRPr="00FA0F9B">
        <w:rPr>
          <w:u w:val="single"/>
        </w:rPr>
        <w:t>navigate complexities</w:t>
      </w:r>
      <w:r w:rsidRPr="00FA0F9B">
        <w:t xml:space="preserve">. That’s </w:t>
      </w:r>
      <w:r w:rsidRPr="00FA0F9B">
        <w:rPr>
          <w:u w:val="single"/>
        </w:rPr>
        <w:t>generative</w:t>
      </w:r>
      <w:r w:rsidRPr="00FA0F9B">
        <w:t xml:space="preserve"> for </w:t>
      </w:r>
      <w:r w:rsidRPr="00FA0F9B">
        <w:rPr>
          <w:u w:val="single"/>
        </w:rPr>
        <w:t>counter-publics</w:t>
      </w:r>
      <w:r w:rsidRPr="00FA0F9B">
        <w:t xml:space="preserve"> and </w:t>
      </w:r>
      <w:r w:rsidRPr="00FA0F9B">
        <w:rPr>
          <w:u w:val="single"/>
        </w:rPr>
        <w:t>challenges</w:t>
      </w:r>
      <w:r w:rsidRPr="00FA0F9B">
        <w:t xml:space="preserve"> to </w:t>
      </w:r>
      <w:r w:rsidRPr="00FA0F9B">
        <w:rPr>
          <w:u w:val="single"/>
        </w:rPr>
        <w:t>racial injustice</w:t>
      </w:r>
      <w:r w:rsidRPr="00FA0F9B">
        <w:t>.</w:t>
      </w:r>
    </w:p>
    <w:p w14:paraId="3CE88B26" w14:textId="77777777" w:rsidR="00156787" w:rsidRPr="00FA0F9B" w:rsidRDefault="00156787" w:rsidP="00156787">
      <w:r w:rsidRPr="00FA0F9B">
        <w:rPr>
          <w:rStyle w:val="Style13ptBold"/>
        </w:rPr>
        <w:t>Ettlinger 18</w:t>
      </w:r>
      <w:r w:rsidRPr="00FA0F9B">
        <w:t xml:space="preserve">, [Nancy Ettlinger is a professor in the </w:t>
      </w:r>
      <w:proofErr w:type="gramStart"/>
      <w:r w:rsidRPr="00FA0F9B">
        <w:t>Geography</w:t>
      </w:r>
      <w:proofErr w:type="gramEnd"/>
      <w:r w:rsidRPr="00FA0F9B">
        <w:t xml:space="preserve"> department at The Ohio State University, Algorithmic affordances for productive resistance, https://journals.sagepub.com/doi/pdf/10.1177/2053951718771399]</w:t>
      </w:r>
    </w:p>
    <w:p w14:paraId="402F0061" w14:textId="77777777" w:rsidR="00156787" w:rsidRPr="00FA0F9B" w:rsidRDefault="00156787" w:rsidP="00156787">
      <w:pPr>
        <w:rPr>
          <w:sz w:val="16"/>
        </w:rPr>
      </w:pPr>
      <w:r w:rsidRPr="00FA0F9B">
        <w:rPr>
          <w:rStyle w:val="StyleUnderline"/>
          <w:highlight w:val="cyan"/>
        </w:rPr>
        <w:t>Manipulation of metadata can empower</w:t>
      </w:r>
      <w:r w:rsidRPr="00FA0F9B">
        <w:rPr>
          <w:sz w:val="16"/>
        </w:rPr>
        <w:t xml:space="preserve">, in part </w:t>
      </w:r>
      <w:r w:rsidRPr="00FA0F9B">
        <w:rPr>
          <w:rStyle w:val="StyleUnderline"/>
          <w:highlight w:val="cyan"/>
        </w:rPr>
        <w:t>because it is</w:t>
      </w:r>
      <w:r w:rsidRPr="00FA0F9B">
        <w:rPr>
          <w:sz w:val="16"/>
          <w:highlight w:val="cyan"/>
        </w:rPr>
        <w:t xml:space="preserve"> </w:t>
      </w:r>
      <w:r w:rsidRPr="00FA0F9B">
        <w:rPr>
          <w:sz w:val="16"/>
        </w:rPr>
        <w:t xml:space="preserve">‘‘a </w:t>
      </w:r>
      <w:r w:rsidRPr="00FA0F9B">
        <w:rPr>
          <w:rStyle w:val="Emphasis"/>
          <w:highlight w:val="cyan"/>
        </w:rPr>
        <w:t>bottom up</w:t>
      </w:r>
      <w:r w:rsidRPr="00FA0F9B">
        <w:rPr>
          <w:sz w:val="16"/>
          <w:highlight w:val="cyan"/>
        </w:rPr>
        <w:t xml:space="preserve"> </w:t>
      </w:r>
      <w:r w:rsidRPr="00FA0F9B">
        <w:rPr>
          <w:sz w:val="16"/>
        </w:rPr>
        <w:t xml:space="preserve">and </w:t>
      </w:r>
      <w:r w:rsidRPr="00FA0F9B">
        <w:rPr>
          <w:rStyle w:val="StyleUnderline"/>
        </w:rPr>
        <w:t>not</w:t>
      </w:r>
      <w:r w:rsidRPr="00FA0F9B">
        <w:rPr>
          <w:sz w:val="16"/>
        </w:rPr>
        <w:t xml:space="preserve"> a </w:t>
      </w:r>
      <w:proofErr w:type="gramStart"/>
      <w:r w:rsidRPr="00FA0F9B">
        <w:rPr>
          <w:rStyle w:val="StyleUnderline"/>
        </w:rPr>
        <w:t>top down</w:t>
      </w:r>
      <w:proofErr w:type="gramEnd"/>
      <w:r w:rsidRPr="00FA0F9B">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FA0F9B">
        <w:rPr>
          <w:sz w:val="16"/>
        </w:rPr>
        <w:t>historicities</w:t>
      </w:r>
      <w:proofErr w:type="spellEnd"/>
      <w:r w:rsidRPr="00FA0F9B">
        <w:rPr>
          <w:sz w:val="16"/>
        </w:rPr>
        <w:t xml:space="preserve"> that enact the performative expression of inauthentic historic differences.’’ She says that </w:t>
      </w:r>
      <w:r w:rsidRPr="00FA0F9B">
        <w:rPr>
          <w:rStyle w:val="Emphasis"/>
          <w:highlight w:val="cyan"/>
        </w:rPr>
        <w:t>we should all be critical info</w:t>
      </w:r>
      <w:r w:rsidRPr="00FA0F9B">
        <w:rPr>
          <w:rStyle w:val="StyleUnderline"/>
        </w:rPr>
        <w:t>rmation</w:t>
      </w:r>
      <w:r w:rsidRPr="00FA0F9B">
        <w:rPr>
          <w:rStyle w:val="StyleUnderline"/>
          <w:highlight w:val="cyan"/>
        </w:rPr>
        <w:t xml:space="preserve"> </w:t>
      </w:r>
      <w:r w:rsidRPr="00FA0F9B">
        <w:rPr>
          <w:rStyle w:val="Emphasis"/>
          <w:highlight w:val="cyan"/>
        </w:rPr>
        <w:t>managers</w:t>
      </w:r>
      <w:r w:rsidRPr="00FA0F9B">
        <w:rPr>
          <w:sz w:val="16"/>
          <w:highlight w:val="cyan"/>
        </w:rPr>
        <w:t xml:space="preserve"> </w:t>
      </w:r>
      <w:r w:rsidRPr="00FA0F9B">
        <w:rPr>
          <w:sz w:val="16"/>
        </w:rPr>
        <w:t xml:space="preserve">(2015: 178), </w:t>
      </w:r>
      <w:r w:rsidRPr="00FA0F9B">
        <w:rPr>
          <w:rStyle w:val="StyleUnderline"/>
        </w:rPr>
        <w:t>although</w:t>
      </w:r>
      <w:r w:rsidRPr="00FA0F9B">
        <w:rPr>
          <w:sz w:val="16"/>
        </w:rPr>
        <w:t xml:space="preserve"> such </w:t>
      </w:r>
      <w:r w:rsidRPr="00FA0F9B">
        <w:rPr>
          <w:rStyle w:val="StyleUnderline"/>
        </w:rPr>
        <w:t>management</w:t>
      </w:r>
      <w:r w:rsidRPr="00FA0F9B">
        <w:rPr>
          <w:sz w:val="16"/>
        </w:rPr>
        <w:t xml:space="preserve"> in civic technologies </w:t>
      </w:r>
      <w:r w:rsidRPr="00FA0F9B">
        <w:rPr>
          <w:rStyle w:val="StyleUnderline"/>
          <w:highlight w:val="cyan"/>
        </w:rPr>
        <w:t xml:space="preserve">does require </w:t>
      </w:r>
      <w:r w:rsidRPr="00FA0F9B">
        <w:rPr>
          <w:rStyle w:val="StyleUnderline"/>
        </w:rPr>
        <w:t>tech-savviness. Nonetheless</w:t>
      </w:r>
      <w:r w:rsidRPr="00FA0F9B">
        <w:rPr>
          <w:sz w:val="16"/>
        </w:rPr>
        <w:t xml:space="preserve">, although new technologies of the digital era may dominate digital subjects by way of the human–software interface, </w:t>
      </w:r>
      <w:r w:rsidRPr="00FA0F9B">
        <w:rPr>
          <w:rStyle w:val="StyleUnderline"/>
        </w:rPr>
        <w:t>reflexive digital subjects</w:t>
      </w:r>
      <w:r w:rsidRPr="00FA0F9B">
        <w:rPr>
          <w:sz w:val="16"/>
        </w:rPr>
        <w:t xml:space="preserve">, </w:t>
      </w:r>
      <w:r w:rsidRPr="00FA0F9B">
        <w:rPr>
          <w:rStyle w:val="Emphasis"/>
        </w:rPr>
        <w:t>specifically</w:t>
      </w:r>
      <w:r w:rsidRPr="00FA0F9B">
        <w:rPr>
          <w:rStyle w:val="StyleUnderline"/>
        </w:rPr>
        <w:t xml:space="preserve"> those </w:t>
      </w:r>
      <w:r w:rsidRPr="00FA0F9B">
        <w:rPr>
          <w:rStyle w:val="Emphasis"/>
        </w:rPr>
        <w:t xml:space="preserve">with </w:t>
      </w:r>
      <w:r w:rsidRPr="00FA0F9B">
        <w:rPr>
          <w:rStyle w:val="Emphasis"/>
          <w:highlight w:val="cyan"/>
        </w:rPr>
        <w:t>technical and</w:t>
      </w:r>
      <w:r w:rsidRPr="00FA0F9B">
        <w:rPr>
          <w:sz w:val="16"/>
          <w:highlight w:val="cyan"/>
        </w:rPr>
        <w:t xml:space="preserve"> </w:t>
      </w:r>
      <w:r w:rsidRPr="00FA0F9B">
        <w:rPr>
          <w:sz w:val="16"/>
        </w:rPr>
        <w:t xml:space="preserve">also often </w:t>
      </w:r>
      <w:r w:rsidRPr="00FA0F9B">
        <w:rPr>
          <w:rStyle w:val="Emphasis"/>
          <w:highlight w:val="cyan"/>
        </w:rPr>
        <w:t>legal expertise</w:t>
      </w:r>
      <w:r w:rsidRPr="00FA0F9B">
        <w:rPr>
          <w:rStyle w:val="StyleUnderline"/>
        </w:rPr>
        <w:t xml:space="preserve">, can </w:t>
      </w:r>
      <w:r w:rsidRPr="00FA0F9B">
        <w:rPr>
          <w:rStyle w:val="Emphasis"/>
          <w:highlight w:val="cyan"/>
        </w:rPr>
        <w:t>proactively</w:t>
      </w:r>
      <w:r w:rsidRPr="00FA0F9B">
        <w:rPr>
          <w:rStyle w:val="StyleUnderline"/>
          <w:highlight w:val="cyan"/>
        </w:rPr>
        <w:t xml:space="preserve"> </w:t>
      </w:r>
      <w:r w:rsidRPr="00FA0F9B">
        <w:rPr>
          <w:rStyle w:val="StyleUnderline"/>
        </w:rPr>
        <w:t>use</w:t>
      </w:r>
      <w:r w:rsidRPr="00FA0F9B">
        <w:rPr>
          <w:sz w:val="16"/>
        </w:rPr>
        <w:t xml:space="preserve"> </w:t>
      </w:r>
      <w:r w:rsidRPr="00FA0F9B">
        <w:rPr>
          <w:rStyle w:val="StyleUnderline"/>
        </w:rPr>
        <w:t>themselves</w:t>
      </w:r>
      <w:r w:rsidRPr="00FA0F9B">
        <w:rPr>
          <w:sz w:val="16"/>
        </w:rPr>
        <w:t xml:space="preserve"> as so-called ‘‘human computers’’ </w:t>
      </w:r>
      <w:r w:rsidRPr="00FA0F9B">
        <w:rPr>
          <w:rStyle w:val="StyleUnderline"/>
        </w:rPr>
        <w:t xml:space="preserve">to </w:t>
      </w:r>
      <w:r w:rsidRPr="00FA0F9B">
        <w:rPr>
          <w:rStyle w:val="Emphasis"/>
          <w:highlight w:val="cyan"/>
        </w:rPr>
        <w:t>serve counterpublics</w:t>
      </w:r>
      <w:r w:rsidRPr="00FA0F9B">
        <w:rPr>
          <w:sz w:val="16"/>
        </w:rPr>
        <w:t xml:space="preserve">11 by </w:t>
      </w:r>
      <w:r w:rsidRPr="00FA0F9B">
        <w:rPr>
          <w:rStyle w:val="StyleUnderline"/>
          <w:highlight w:val="cyan"/>
        </w:rPr>
        <w:t xml:space="preserve">disentangling, </w:t>
      </w:r>
      <w:r w:rsidRPr="00FA0F9B">
        <w:rPr>
          <w:rStyle w:val="StyleUnderline"/>
        </w:rPr>
        <w:t xml:space="preserve">re/producing, and </w:t>
      </w:r>
      <w:r w:rsidRPr="00FA0F9B">
        <w:rPr>
          <w:rStyle w:val="StyleUnderline"/>
          <w:highlight w:val="cyan"/>
        </w:rPr>
        <w:t>re/coding</w:t>
      </w:r>
      <w:r w:rsidRPr="00FA0F9B">
        <w:rPr>
          <w:sz w:val="16"/>
          <w:highlight w:val="cyan"/>
        </w:rPr>
        <w:t xml:space="preserve"> </w:t>
      </w:r>
      <w:r w:rsidRPr="00FA0F9B">
        <w:rPr>
          <w:rStyle w:val="StyleUnderline"/>
          <w:highlight w:val="cyan"/>
        </w:rPr>
        <w:t>information</w:t>
      </w:r>
      <w:r w:rsidRPr="00FA0F9B">
        <w:rPr>
          <w:sz w:val="16"/>
        </w:rPr>
        <w:t xml:space="preserve">, </w:t>
      </w:r>
      <w:r w:rsidRPr="00FA0F9B">
        <w:rPr>
          <w:rStyle w:val="StyleUnderline"/>
          <w:highlight w:val="cyan"/>
        </w:rPr>
        <w:t xml:space="preserve">a </w:t>
      </w:r>
      <w:r w:rsidRPr="00FA0F9B">
        <w:rPr>
          <w:rStyle w:val="StyleUnderline"/>
        </w:rPr>
        <w:t>signpost of a</w:t>
      </w:r>
      <w:r w:rsidRPr="00FA0F9B">
        <w:rPr>
          <w:sz w:val="16"/>
        </w:rPr>
        <w:t xml:space="preserve"> </w:t>
      </w:r>
      <w:r w:rsidRPr="00FA0F9B">
        <w:rPr>
          <w:rStyle w:val="StyleUnderline"/>
        </w:rPr>
        <w:t>new, digitized</w:t>
      </w:r>
      <w:r w:rsidRPr="00FA0F9B">
        <w:rPr>
          <w:sz w:val="16"/>
        </w:rPr>
        <w:t xml:space="preserve"> frontier of </w:t>
      </w:r>
      <w:r w:rsidRPr="00FA0F9B">
        <w:rPr>
          <w:rStyle w:val="StyleUnderline"/>
          <w:highlight w:val="cyan"/>
        </w:rPr>
        <w:t>resistance</w:t>
      </w:r>
      <w:r w:rsidRPr="00FA0F9B">
        <w:rPr>
          <w:sz w:val="16"/>
        </w:rPr>
        <w:t xml:space="preserve">. ‘‘Human computers’’ in the rapidly growing field of ‘‘human computation’’ (Law and von Ahn, 2011) refer to </w:t>
      </w:r>
      <w:proofErr w:type="spellStart"/>
      <w:r w:rsidRPr="00FA0F9B">
        <w:rPr>
          <w:sz w:val="16"/>
        </w:rPr>
        <w:t>crowdworkers</w:t>
      </w:r>
      <w:proofErr w:type="spellEnd"/>
      <w:r w:rsidRPr="00FA0F9B">
        <w:rPr>
          <w:sz w:val="16"/>
        </w:rPr>
        <w:t xml:space="preserve"> on online work platforms; the work of actual computers is to combine input from </w:t>
      </w:r>
      <w:proofErr w:type="spellStart"/>
      <w:r w:rsidRPr="00FA0F9B">
        <w:rPr>
          <w:sz w:val="16"/>
        </w:rPr>
        <w:t>crowdworkers</w:t>
      </w:r>
      <w:proofErr w:type="spellEnd"/>
      <w:r w:rsidRPr="00FA0F9B">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FA0F9B">
        <w:rPr>
          <w:sz w:val="16"/>
        </w:rPr>
        <w:t>techsavvy</w:t>
      </w:r>
      <w:proofErr w:type="spellEnd"/>
      <w:r w:rsidRPr="00FA0F9B">
        <w:rPr>
          <w:sz w:val="16"/>
        </w:rPr>
        <w:t xml:space="preserve"> skills to produce new elements of the digital environment to serve not computers, but rather, </w:t>
      </w:r>
      <w:proofErr w:type="spellStart"/>
      <w:r w:rsidRPr="00FA0F9B">
        <w:rPr>
          <w:sz w:val="16"/>
        </w:rPr>
        <w:t>counterpublics</w:t>
      </w:r>
      <w:proofErr w:type="spellEnd"/>
      <w:r w:rsidRPr="00FA0F9B">
        <w:rPr>
          <w:sz w:val="16"/>
        </w:rPr>
        <w:t xml:space="preserve">. </w:t>
      </w:r>
      <w:r w:rsidRPr="00FA0F9B">
        <w:rPr>
          <w:rStyle w:val="StyleUnderline"/>
          <w:highlight w:val="cyan"/>
        </w:rPr>
        <w:t>Challenging</w:t>
      </w:r>
      <w:r w:rsidRPr="00FA0F9B">
        <w:rPr>
          <w:sz w:val="16"/>
          <w:highlight w:val="cyan"/>
        </w:rPr>
        <w:t xml:space="preserve"> </w:t>
      </w:r>
      <w:r w:rsidRPr="00FA0F9B">
        <w:rPr>
          <w:sz w:val="16"/>
        </w:rPr>
        <w:t xml:space="preserve">the </w:t>
      </w:r>
      <w:r w:rsidRPr="00FA0F9B">
        <w:rPr>
          <w:rStyle w:val="StyleUnderline"/>
          <w:highlight w:val="cyan"/>
        </w:rPr>
        <w:t>governance of digital life</w:t>
      </w:r>
      <w:r w:rsidRPr="00FA0F9B">
        <w:rPr>
          <w:sz w:val="16"/>
          <w:highlight w:val="cyan"/>
        </w:rPr>
        <w:t xml:space="preserve"> </w:t>
      </w:r>
      <w:r w:rsidRPr="00FA0F9B">
        <w:rPr>
          <w:sz w:val="16"/>
        </w:rPr>
        <w:t xml:space="preserve">often </w:t>
      </w:r>
      <w:r w:rsidRPr="00FA0F9B">
        <w:rPr>
          <w:rStyle w:val="Emphasis"/>
          <w:highlight w:val="cyan"/>
        </w:rPr>
        <w:t>pivots on</w:t>
      </w:r>
      <w:r w:rsidRPr="00FA0F9B">
        <w:rPr>
          <w:rStyle w:val="StyleUnderline"/>
          <w:highlight w:val="cyan"/>
        </w:rPr>
        <w:t xml:space="preserve"> </w:t>
      </w:r>
      <w:r w:rsidRPr="00FA0F9B">
        <w:rPr>
          <w:rStyle w:val="StyleUnderline"/>
        </w:rPr>
        <w:t>the role of</w:t>
      </w:r>
      <w:r w:rsidRPr="00FA0F9B">
        <w:rPr>
          <w:sz w:val="16"/>
        </w:rPr>
        <w:t xml:space="preserve"> </w:t>
      </w:r>
      <w:r w:rsidRPr="00FA0F9B">
        <w:rPr>
          <w:rStyle w:val="Emphasis"/>
          <w:highlight w:val="cyan"/>
        </w:rPr>
        <w:t>ethical subjects</w:t>
      </w:r>
      <w:r w:rsidRPr="00FA0F9B">
        <w:rPr>
          <w:rStyle w:val="StyleUnderline"/>
          <w:highlight w:val="cyan"/>
        </w:rPr>
        <w:t xml:space="preserve"> willing to use</w:t>
      </w:r>
      <w:r w:rsidRPr="00FA0F9B">
        <w:rPr>
          <w:sz w:val="16"/>
          <w:highlight w:val="cyan"/>
        </w:rPr>
        <w:t xml:space="preserve"> </w:t>
      </w:r>
      <w:r w:rsidRPr="00FA0F9B">
        <w:rPr>
          <w:sz w:val="16"/>
        </w:rPr>
        <w:t xml:space="preserve">their exclusive </w:t>
      </w:r>
      <w:r w:rsidRPr="00FA0F9B">
        <w:rPr>
          <w:rStyle w:val="StyleUnderline"/>
          <w:highlight w:val="cyan"/>
        </w:rPr>
        <w:t xml:space="preserve">knowledge to serve </w:t>
      </w:r>
      <w:proofErr w:type="spellStart"/>
      <w:r w:rsidRPr="00FA0F9B">
        <w:rPr>
          <w:rStyle w:val="StyleUnderline"/>
          <w:highlight w:val="cyan"/>
        </w:rPr>
        <w:t>counterpublics</w:t>
      </w:r>
      <w:proofErr w:type="spellEnd"/>
      <w:r w:rsidRPr="00FA0F9B">
        <w:rPr>
          <w:sz w:val="16"/>
          <w:highlight w:val="cyan"/>
        </w:rPr>
        <w:t xml:space="preserve"> </w:t>
      </w:r>
      <w:r w:rsidRPr="00FA0F9B">
        <w:rPr>
          <w:sz w:val="16"/>
        </w:rPr>
        <w:t>(Baack, 2015).</w:t>
      </w:r>
    </w:p>
    <w:p w14:paraId="662E5F54" w14:textId="77777777" w:rsidR="00156787" w:rsidRPr="00FA0F9B" w:rsidRDefault="00156787" w:rsidP="00156787">
      <w:r w:rsidRPr="00FA0F9B">
        <w:rPr>
          <w:sz w:val="16"/>
        </w:rPr>
        <w:t xml:space="preserve">If it appears that only resource-rich people and organizations have the capacity to develop civic technologies, </w:t>
      </w:r>
      <w:r w:rsidRPr="00FA0F9B">
        <w:rPr>
          <w:rStyle w:val="StyleUnderline"/>
          <w:highlight w:val="cyan"/>
        </w:rPr>
        <w:t xml:space="preserve">consider </w:t>
      </w:r>
      <w:r w:rsidRPr="00FA0F9B">
        <w:rPr>
          <w:rStyle w:val="Emphasis"/>
          <w:highlight w:val="cyan"/>
        </w:rPr>
        <w:t>Five-O</w:t>
      </w:r>
      <w:r w:rsidRPr="00FA0F9B">
        <w:rPr>
          <w:rStyle w:val="StyleUnderline"/>
          <w:highlight w:val="cyan"/>
        </w:rPr>
        <w:t>, a mobile app</w:t>
      </w:r>
      <w:r w:rsidRPr="00FA0F9B">
        <w:rPr>
          <w:sz w:val="16"/>
          <w:highlight w:val="cyan"/>
        </w:rPr>
        <w:t xml:space="preserve"> </w:t>
      </w:r>
      <w:r w:rsidRPr="00FA0F9B">
        <w:rPr>
          <w:sz w:val="16"/>
        </w:rPr>
        <w:t xml:space="preserve">(http://fiveo. us/) </w:t>
      </w:r>
      <w:r w:rsidRPr="00FA0F9B">
        <w:rPr>
          <w:rStyle w:val="StyleUnderline"/>
          <w:highlight w:val="cyan"/>
        </w:rPr>
        <w:t>developed in the aftermath of Ferguson</w:t>
      </w:r>
      <w:r w:rsidRPr="00FA0F9B">
        <w:rPr>
          <w:sz w:val="16"/>
          <w:highlight w:val="cyan"/>
        </w:rPr>
        <w:t xml:space="preserve"> </w:t>
      </w:r>
      <w:r w:rsidRPr="00FA0F9B">
        <w:rPr>
          <w:sz w:val="16"/>
        </w:rPr>
        <w:t xml:space="preserve">and related events by three technically sophisticated African American siblings in high school (The Economist, 2015). The app </w:t>
      </w:r>
      <w:r w:rsidRPr="00FA0F9B">
        <w:rPr>
          <w:rStyle w:val="Emphasis"/>
          <w:highlight w:val="cyan"/>
        </w:rPr>
        <w:t>targets police brutality</w:t>
      </w:r>
      <w:r w:rsidRPr="00FA0F9B">
        <w:rPr>
          <w:sz w:val="16"/>
          <w:highlight w:val="cyan"/>
        </w:rPr>
        <w:t xml:space="preserve"> </w:t>
      </w:r>
      <w:r w:rsidRPr="006F60A1">
        <w:rPr>
          <w:rStyle w:val="Emphasis"/>
          <w:highlight w:val="cyan"/>
        </w:rPr>
        <w:t>with</w:t>
      </w:r>
      <w:r w:rsidRPr="00FA0F9B">
        <w:rPr>
          <w:sz w:val="16"/>
        </w:rPr>
        <w:t xml:space="preserve"> the use of </w:t>
      </w:r>
      <w:r w:rsidRPr="006F60A1">
        <w:rPr>
          <w:rStyle w:val="Emphasis"/>
          <w:highlight w:val="cyan"/>
        </w:rPr>
        <w:t>algorithms</w:t>
      </w:r>
      <w:r w:rsidRPr="00FA0F9B">
        <w:rPr>
          <w:sz w:val="16"/>
        </w:rPr>
        <w:t xml:space="preserve"> </w:t>
      </w:r>
      <w:r w:rsidRPr="006F60A1">
        <w:rPr>
          <w:rStyle w:val="StyleUnderline"/>
        </w:rPr>
        <w:t>to subvert oppressive police–citizen interaction</w:t>
      </w:r>
      <w:r w:rsidRPr="00FA0F9B">
        <w:rPr>
          <w:sz w:val="16"/>
        </w:rPr>
        <w:t xml:space="preserve">. It </w:t>
      </w:r>
      <w:r w:rsidRPr="00FA0F9B">
        <w:rPr>
          <w:rStyle w:val="StyleUnderline"/>
          <w:highlight w:val="cyan"/>
        </w:rPr>
        <w:t>produces metadata that</w:t>
      </w:r>
      <w:r w:rsidRPr="00FA0F9B">
        <w:rPr>
          <w:sz w:val="16"/>
          <w:highlight w:val="cyan"/>
        </w:rPr>
        <w:t xml:space="preserve"> </w:t>
      </w:r>
      <w:r w:rsidRPr="00FA0F9B">
        <w:rPr>
          <w:rStyle w:val="StyleUnderline"/>
          <w:highlight w:val="cyan"/>
        </w:rPr>
        <w:t xml:space="preserve">provides </w:t>
      </w:r>
      <w:r w:rsidRPr="00FA0F9B">
        <w:rPr>
          <w:rStyle w:val="StyleUnderline"/>
        </w:rPr>
        <w:t xml:space="preserve">information </w:t>
      </w:r>
      <w:r w:rsidRPr="00FA0F9B">
        <w:rPr>
          <w:rStyle w:val="StyleUnderline"/>
          <w:highlight w:val="cyan"/>
        </w:rPr>
        <w:t>about</w:t>
      </w:r>
      <w:r w:rsidRPr="00FA0F9B">
        <w:rPr>
          <w:sz w:val="16"/>
          <w:highlight w:val="cyan"/>
        </w:rPr>
        <w:t xml:space="preserve"> </w:t>
      </w:r>
      <w:r w:rsidRPr="00FA0F9B">
        <w:rPr>
          <w:sz w:val="16"/>
        </w:rPr>
        <w:t xml:space="preserve">citizen </w:t>
      </w:r>
      <w:r w:rsidRPr="00FA0F9B">
        <w:rPr>
          <w:rStyle w:val="StyleUnderline"/>
          <w:highlight w:val="cyan"/>
        </w:rPr>
        <w:t xml:space="preserve">rights; informs and serves </w:t>
      </w:r>
      <w:r w:rsidRPr="00FA0F9B">
        <w:rPr>
          <w:rStyle w:val="StyleUnderline"/>
        </w:rPr>
        <w:t xml:space="preserve">as </w:t>
      </w:r>
      <w:r w:rsidRPr="00FA0F9B">
        <w:rPr>
          <w:rStyle w:val="StyleUnderline"/>
          <w:highlight w:val="cyan"/>
        </w:rPr>
        <w:t>data collection</w:t>
      </w:r>
      <w:r w:rsidRPr="00FA0F9B">
        <w:rPr>
          <w:sz w:val="16"/>
        </w:rPr>
        <w:t xml:space="preserve">; serves as an </w:t>
      </w:r>
      <w:r w:rsidRPr="00FA0F9B">
        <w:rPr>
          <w:rStyle w:val="StyleUnderline"/>
          <w:highlight w:val="cyan"/>
        </w:rPr>
        <w:t>evaluation</w:t>
      </w:r>
      <w:r w:rsidRPr="00FA0F9B">
        <w:rPr>
          <w:sz w:val="16"/>
          <w:highlight w:val="cyan"/>
        </w:rPr>
        <w:t xml:space="preserve"> </w:t>
      </w:r>
      <w:r w:rsidRPr="00FA0F9B">
        <w:rPr>
          <w:sz w:val="16"/>
        </w:rPr>
        <w:t xml:space="preserve">tool </w:t>
      </w:r>
      <w:r w:rsidRPr="00FA0F9B">
        <w:rPr>
          <w:rStyle w:val="StyleUnderline"/>
          <w:highlight w:val="cyan"/>
        </w:rPr>
        <w:t>regarding police</w:t>
      </w:r>
      <w:r w:rsidRPr="00FA0F9B">
        <w:rPr>
          <w:sz w:val="16"/>
        </w:rPr>
        <w:t xml:space="preserve">–citizen </w:t>
      </w:r>
      <w:r w:rsidRPr="00FA0F9B">
        <w:rPr>
          <w:rStyle w:val="StyleUnderline"/>
          <w:highlight w:val="cyan"/>
        </w:rPr>
        <w:t>interactions</w:t>
      </w:r>
      <w:r w:rsidRPr="00FA0F9B">
        <w:rPr>
          <w:sz w:val="16"/>
          <w:highlight w:val="cyan"/>
        </w:rPr>
        <w:t xml:space="preserve"> </w:t>
      </w:r>
      <w:r w:rsidRPr="00FA0F9B">
        <w:rPr>
          <w:sz w:val="16"/>
        </w:rPr>
        <w:t xml:space="preserve">that may range from negative to positive; and moreover, also produces positive prototypes for police behavior. Five-O is especially instructive insofar as </w:t>
      </w:r>
      <w:r w:rsidRPr="00FA0F9B">
        <w:rPr>
          <w:rStyle w:val="StyleUnderline"/>
          <w:highlight w:val="cyan"/>
        </w:rPr>
        <w:t xml:space="preserve">three African American youths </w:t>
      </w:r>
      <w:r w:rsidRPr="00FA0F9B">
        <w:rPr>
          <w:rStyle w:val="StyleUnderline"/>
        </w:rPr>
        <w:t>in high</w:t>
      </w:r>
      <w:r w:rsidRPr="00FA0F9B">
        <w:rPr>
          <w:sz w:val="16"/>
        </w:rPr>
        <w:t xml:space="preserve"> school—two girls and boy—</w:t>
      </w:r>
      <w:r w:rsidRPr="00FA0F9B">
        <w:rPr>
          <w:rStyle w:val="StyleUnderline"/>
          <w:highlight w:val="cyan"/>
        </w:rPr>
        <w:t>are the</w:t>
      </w:r>
      <w:r w:rsidRPr="00FA0F9B">
        <w:rPr>
          <w:sz w:val="16"/>
          <w:highlight w:val="cyan"/>
        </w:rPr>
        <w:t xml:space="preserve"> </w:t>
      </w:r>
      <w:r w:rsidRPr="00FA0F9B">
        <w:rPr>
          <w:sz w:val="16"/>
        </w:rPr>
        <w:t xml:space="preserve">heroic </w:t>
      </w:r>
      <w:r w:rsidRPr="00FA0F9B">
        <w:rPr>
          <w:rStyle w:val="StyleUnderline"/>
          <w:highlight w:val="cyan"/>
        </w:rPr>
        <w:t>mediators of civic</w:t>
      </w:r>
      <w:r w:rsidRPr="00FA0F9B">
        <w:rPr>
          <w:sz w:val="16"/>
        </w:rPr>
        <w:t xml:space="preserve"> knowledge and </w:t>
      </w:r>
      <w:r w:rsidRPr="00FA0F9B">
        <w:rPr>
          <w:rStyle w:val="StyleUnderline"/>
          <w:highlight w:val="cyan"/>
        </w:rPr>
        <w:t>futures</w:t>
      </w:r>
      <w:r w:rsidRPr="00FA0F9B">
        <w:rPr>
          <w:sz w:val="16"/>
        </w:rPr>
        <w:t xml:space="preserve">. In a world of resistance that has been dominated by white men, especially among hacktivists and hackers (O’Toole, 2013; Tanczer, 2015), the actions as well as the actors of Five-O suggest that </w:t>
      </w:r>
      <w:r w:rsidRPr="00FA0F9B">
        <w:rPr>
          <w:rStyle w:val="StyleUnderline"/>
          <w:highlight w:val="cyan"/>
        </w:rPr>
        <w:t xml:space="preserve">exclusive knowledge requirements can </w:t>
      </w:r>
      <w:r w:rsidRPr="00FA0F9B">
        <w:rPr>
          <w:rStyle w:val="Emphasis"/>
          <w:highlight w:val="cyan"/>
        </w:rPr>
        <w:t>escape conventional raced, gendered</w:t>
      </w:r>
      <w:r w:rsidRPr="00FA0F9B">
        <w:rPr>
          <w:sz w:val="16"/>
        </w:rPr>
        <w:t xml:space="preserve">, as well as aged, </w:t>
      </w:r>
      <w:r w:rsidRPr="00FA0F9B">
        <w:rPr>
          <w:rStyle w:val="Emphasis"/>
          <w:highlight w:val="cyan"/>
        </w:rPr>
        <w:t>boundaries</w:t>
      </w:r>
      <w:r w:rsidRPr="00FA0F9B">
        <w:rPr>
          <w:sz w:val="16"/>
        </w:rPr>
        <w:t xml:space="preserve">. </w:t>
      </w:r>
      <w:r w:rsidRPr="00FA0F9B">
        <w:rPr>
          <w:rStyle w:val="StyleUnderline"/>
          <w:highlight w:val="cyan"/>
        </w:rPr>
        <w:t>Algorithmic affordances can be accessed by diverse actors</w:t>
      </w:r>
      <w:r w:rsidRPr="00FA0F9B">
        <w:rPr>
          <w:sz w:val="16"/>
        </w:rPr>
        <w:t>—a hopeful set of possibilities that connect with Allison Parish’s new hacker ethics (https://vimeo.com/187595174).</w:t>
      </w:r>
    </w:p>
    <w:p w14:paraId="1C0C0E68" w14:textId="77777777" w:rsidR="00156787" w:rsidRDefault="00156787" w:rsidP="00156787"/>
    <w:p w14:paraId="15916D0C" w14:textId="77777777" w:rsidR="00156787" w:rsidRPr="00FA0F9B" w:rsidRDefault="00156787" w:rsidP="00156787">
      <w:pPr>
        <w:pStyle w:val="Heading4"/>
      </w:pPr>
      <w:r>
        <w:t xml:space="preserve">Advocating for the plan </w:t>
      </w:r>
      <w:r w:rsidRPr="00713899">
        <w:rPr>
          <w:u w:val="single"/>
        </w:rPr>
        <w:t>reorients politics</w:t>
      </w:r>
      <w:r>
        <w:t xml:space="preserve"> away from the far right and tech imperialists. </w:t>
      </w:r>
      <w:r w:rsidRPr="00FA0F9B">
        <w:t xml:space="preserve">Ceding the </w:t>
      </w:r>
      <w:r w:rsidRPr="00FA0F9B">
        <w:rPr>
          <w:u w:val="single"/>
        </w:rPr>
        <w:t>policy debate</w:t>
      </w:r>
      <w:r w:rsidRPr="00FA0F9B">
        <w:t xml:space="preserve"> enables </w:t>
      </w:r>
      <w:r w:rsidRPr="00FA0F9B">
        <w:rPr>
          <w:u w:val="single"/>
        </w:rPr>
        <w:t>fascists</w:t>
      </w:r>
      <w:r w:rsidRPr="00FA0F9B">
        <w:t xml:space="preserve"> to </w:t>
      </w:r>
      <w:r w:rsidRPr="00FA0F9B">
        <w:rPr>
          <w:u w:val="single"/>
        </w:rPr>
        <w:t>weaponize</w:t>
      </w:r>
      <w:r w:rsidRPr="00FA0F9B">
        <w:t xml:space="preserve"> displacement </w:t>
      </w:r>
      <w:r w:rsidRPr="00FA0F9B">
        <w:rPr>
          <w:u w:val="single"/>
        </w:rPr>
        <w:t>against marginalized people</w:t>
      </w:r>
      <w:r w:rsidRPr="00FA0F9B">
        <w:t xml:space="preserve"> while </w:t>
      </w:r>
      <w:r w:rsidRPr="00FA0F9B">
        <w:rPr>
          <w:u w:val="single"/>
        </w:rPr>
        <w:t>big tech shapes the future</w:t>
      </w:r>
      <w:r w:rsidRPr="00FA0F9B">
        <w:t>.</w:t>
      </w:r>
    </w:p>
    <w:p w14:paraId="071120DB" w14:textId="77777777" w:rsidR="00156787" w:rsidRPr="00FA0F9B" w:rsidRDefault="00156787" w:rsidP="00156787">
      <w:r w:rsidRPr="00FA0F9B">
        <w:rPr>
          <w:rStyle w:val="Style13ptBold"/>
        </w:rPr>
        <w:t>Buck</w:t>
      </w:r>
      <w:r w:rsidRPr="00FA0F9B">
        <w:t xml:space="preserve"> and Huber </w:t>
      </w:r>
      <w:r w:rsidRPr="00FA0F9B">
        <w:rPr>
          <w:rStyle w:val="Style13ptBold"/>
        </w:rPr>
        <w:t>25</w:t>
      </w:r>
      <w:r w:rsidRPr="00FA0F9B">
        <w:t xml:space="preserve">, [Holly Buck is associate professor of environment and sustainability at the University at Buffalo. Matt Huber is a professor of geography at Syracuse University. His latest book is Climate Change as Class War: Building Socialism on a Warming Planet (Verso, 2022), July 14, AI-Driven Worker Displacement Is a Serious Threat, </w:t>
      </w:r>
      <w:hyperlink r:id="rId8" w:history="1">
        <w:r w:rsidRPr="00FA0F9B">
          <w:rPr>
            <w:rStyle w:val="Hyperlink"/>
          </w:rPr>
          <w:t>https://jacobin.com/2025/07/artificial-intelligence-worker-displacement-jobs</w:t>
        </w:r>
      </w:hyperlink>
      <w:r w:rsidRPr="00FA0F9B">
        <w:t>]</w:t>
      </w:r>
    </w:p>
    <w:p w14:paraId="37262D94" w14:textId="77777777" w:rsidR="00156787" w:rsidRPr="00FA0F9B" w:rsidRDefault="00156787" w:rsidP="00156787">
      <w:pPr>
        <w:rPr>
          <w:sz w:val="16"/>
        </w:rPr>
      </w:pPr>
      <w:r w:rsidRPr="00FA0F9B">
        <w:rPr>
          <w:sz w:val="16"/>
        </w:rPr>
        <w:t xml:space="preserve">Three, </w:t>
      </w:r>
      <w:r w:rsidRPr="00FA0F9B">
        <w:rPr>
          <w:rStyle w:val="StyleUnderline"/>
          <w:highlight w:val="cyan"/>
        </w:rPr>
        <w:t xml:space="preserve">it </w:t>
      </w:r>
      <w:r w:rsidRPr="00FA0F9B">
        <w:rPr>
          <w:rStyle w:val="Emphasis"/>
          <w:highlight w:val="cyan"/>
        </w:rPr>
        <w:t>takes time</w:t>
      </w:r>
      <w:r w:rsidRPr="00FA0F9B">
        <w:rPr>
          <w:rStyle w:val="StyleUnderline"/>
          <w:highlight w:val="cyan"/>
        </w:rPr>
        <w:t xml:space="preserve"> to </w:t>
      </w:r>
      <w:r w:rsidRPr="00FA0F9B">
        <w:rPr>
          <w:rStyle w:val="Emphasis"/>
          <w:highlight w:val="cyan"/>
        </w:rPr>
        <w:t>build out</w:t>
      </w:r>
      <w:r w:rsidRPr="00FA0F9B">
        <w:rPr>
          <w:rStyle w:val="StyleUnderline"/>
          <w:highlight w:val="cyan"/>
        </w:rPr>
        <w:t xml:space="preserve"> </w:t>
      </w:r>
      <w:r w:rsidRPr="00FA0F9B">
        <w:rPr>
          <w:rStyle w:val="StyleUnderline"/>
        </w:rPr>
        <w:t xml:space="preserve">serious </w:t>
      </w:r>
      <w:r w:rsidRPr="00143AA5">
        <w:rPr>
          <w:rStyle w:val="StyleUnderline"/>
        </w:rPr>
        <w:t xml:space="preserve">ideas and </w:t>
      </w:r>
      <w:r w:rsidRPr="00FA0F9B">
        <w:rPr>
          <w:rStyle w:val="Emphasis"/>
          <w:highlight w:val="cyan"/>
        </w:rPr>
        <w:t>political power</w:t>
      </w:r>
      <w:r w:rsidRPr="00FA0F9B">
        <w:rPr>
          <w:rStyle w:val="StyleUnderline"/>
          <w:highlight w:val="cyan"/>
        </w:rPr>
        <w:t xml:space="preserve"> to confront</w:t>
      </w:r>
      <w:r w:rsidRPr="00FA0F9B">
        <w:rPr>
          <w:sz w:val="16"/>
          <w:highlight w:val="cyan"/>
        </w:rPr>
        <w:t xml:space="preserve"> </w:t>
      </w:r>
      <w:r w:rsidRPr="00FA0F9B">
        <w:rPr>
          <w:sz w:val="16"/>
        </w:rPr>
        <w:t xml:space="preserve">the </w:t>
      </w:r>
      <w:r w:rsidRPr="00FA0F9B">
        <w:rPr>
          <w:rStyle w:val="StyleUnderline"/>
          <w:highlight w:val="cyan"/>
        </w:rPr>
        <w:t xml:space="preserve">displacement. </w:t>
      </w:r>
      <w:r w:rsidRPr="00FA0F9B">
        <w:rPr>
          <w:rStyle w:val="Emphasis"/>
          <w:highlight w:val="cyan"/>
        </w:rPr>
        <w:t xml:space="preserve">Planning </w:t>
      </w:r>
      <w:proofErr w:type="gramStart"/>
      <w:r w:rsidRPr="00FA0F9B">
        <w:rPr>
          <w:rStyle w:val="Emphasis"/>
          <w:highlight w:val="cyan"/>
        </w:rPr>
        <w:t>has to</w:t>
      </w:r>
      <w:proofErr w:type="gramEnd"/>
      <w:r w:rsidRPr="00FA0F9B">
        <w:rPr>
          <w:rStyle w:val="Emphasis"/>
          <w:highlight w:val="cyan"/>
        </w:rPr>
        <w:t xml:space="preserve"> begin now</w:t>
      </w:r>
      <w:r w:rsidRPr="00FA0F9B">
        <w:rPr>
          <w:sz w:val="16"/>
        </w:rPr>
        <w:t>, before there is a weight of evidence confirming that it is already happening on a large scale.</w:t>
      </w:r>
    </w:p>
    <w:p w14:paraId="4EAF4D33" w14:textId="77777777" w:rsidR="00156787" w:rsidRPr="00FA0F9B" w:rsidRDefault="00156787" w:rsidP="00156787">
      <w:pPr>
        <w:rPr>
          <w:sz w:val="16"/>
        </w:rPr>
      </w:pPr>
      <w:r w:rsidRPr="00FA0F9B">
        <w:rPr>
          <w:sz w:val="16"/>
        </w:rPr>
        <w:t>The Political Traps Ahead</w:t>
      </w:r>
    </w:p>
    <w:p w14:paraId="36316D7A" w14:textId="77777777" w:rsidR="00156787" w:rsidRPr="00FA0F9B" w:rsidRDefault="00156787" w:rsidP="00156787">
      <w:pPr>
        <w:rPr>
          <w:sz w:val="16"/>
        </w:rPr>
      </w:pPr>
      <w:r w:rsidRPr="00FA0F9B">
        <w:rPr>
          <w:rStyle w:val="StyleUnderline"/>
        </w:rPr>
        <w:t xml:space="preserve">Public </w:t>
      </w:r>
      <w:r w:rsidRPr="00FA0F9B">
        <w:rPr>
          <w:rStyle w:val="StyleUnderline"/>
          <w:highlight w:val="cyan"/>
        </w:rPr>
        <w:t xml:space="preserve">concern about AI brings a </w:t>
      </w:r>
      <w:r w:rsidRPr="00FA0F9B">
        <w:rPr>
          <w:rStyle w:val="Emphasis"/>
          <w:highlight w:val="cyan"/>
        </w:rPr>
        <w:t>unique opportunity</w:t>
      </w:r>
      <w:r w:rsidRPr="00FA0F9B">
        <w:rPr>
          <w:rStyle w:val="StyleUnderline"/>
          <w:highlight w:val="cyan"/>
        </w:rPr>
        <w:t xml:space="preserve"> to </w:t>
      </w:r>
      <w:r w:rsidRPr="00FA0F9B">
        <w:rPr>
          <w:rStyle w:val="Emphasis"/>
          <w:highlight w:val="cyan"/>
        </w:rPr>
        <w:t>reorient</w:t>
      </w:r>
      <w:r w:rsidRPr="00FA0F9B">
        <w:rPr>
          <w:rStyle w:val="StyleUnderline"/>
          <w:highlight w:val="cyan"/>
        </w:rPr>
        <w:t xml:space="preserve"> </w:t>
      </w:r>
      <w:r w:rsidRPr="00FA0F9B">
        <w:rPr>
          <w:sz w:val="16"/>
        </w:rPr>
        <w:t xml:space="preserve">our </w:t>
      </w:r>
      <w:r w:rsidRPr="00FA0F9B">
        <w:rPr>
          <w:rStyle w:val="Emphasis"/>
          <w:highlight w:val="cyan"/>
        </w:rPr>
        <w:t>broader politics</w:t>
      </w:r>
      <w:r w:rsidRPr="00FA0F9B">
        <w:rPr>
          <w:rStyle w:val="StyleUnderline"/>
          <w:highlight w:val="cyan"/>
        </w:rPr>
        <w:t xml:space="preserve"> and </w:t>
      </w:r>
      <w:r w:rsidRPr="00FA0F9B">
        <w:rPr>
          <w:sz w:val="16"/>
        </w:rPr>
        <w:t xml:space="preserve">even </w:t>
      </w:r>
      <w:r w:rsidRPr="00FA0F9B">
        <w:rPr>
          <w:rStyle w:val="Emphasis"/>
          <w:highlight w:val="cyan"/>
        </w:rPr>
        <w:t>reinvigorate the Left.</w:t>
      </w:r>
      <w:r w:rsidRPr="00FA0F9B">
        <w:rPr>
          <w:rStyle w:val="StyleUnderline"/>
          <w:highlight w:val="cyan"/>
        </w:rPr>
        <w:t xml:space="preserve"> </w:t>
      </w:r>
      <w:r w:rsidRPr="00FA0F9B">
        <w:rPr>
          <w:rStyle w:val="StyleUnderline"/>
        </w:rPr>
        <w:t xml:space="preserve">But </w:t>
      </w:r>
      <w:r w:rsidRPr="00FA0F9B">
        <w:rPr>
          <w:rStyle w:val="StyleUnderline"/>
          <w:highlight w:val="cyan"/>
        </w:rPr>
        <w:t xml:space="preserve">there are </w:t>
      </w:r>
      <w:proofErr w:type="gramStart"/>
      <w:r w:rsidRPr="00FA0F9B">
        <w:rPr>
          <w:sz w:val="16"/>
        </w:rPr>
        <w:t>a number of</w:t>
      </w:r>
      <w:proofErr w:type="gramEnd"/>
      <w:r w:rsidRPr="00FA0F9B">
        <w:rPr>
          <w:sz w:val="16"/>
        </w:rPr>
        <w:t xml:space="preserve"> </w:t>
      </w:r>
      <w:r w:rsidRPr="00FA0F9B">
        <w:rPr>
          <w:rStyle w:val="StyleUnderline"/>
          <w:highlight w:val="cyan"/>
        </w:rPr>
        <w:t xml:space="preserve">traps </w:t>
      </w:r>
      <w:r w:rsidRPr="00FA0F9B">
        <w:rPr>
          <w:sz w:val="16"/>
        </w:rPr>
        <w:t xml:space="preserve">emerging. The </w:t>
      </w:r>
      <w:r w:rsidRPr="00FA0F9B">
        <w:rPr>
          <w:rStyle w:val="StyleUnderline"/>
        </w:rPr>
        <w:t>first is the</w:t>
      </w:r>
      <w:r w:rsidRPr="00FA0F9B">
        <w:rPr>
          <w:rStyle w:val="StyleUnderline"/>
          <w:highlight w:val="cyan"/>
        </w:rPr>
        <w:t xml:space="preserve"> risk </w:t>
      </w:r>
      <w:r w:rsidRPr="00FA0F9B">
        <w:rPr>
          <w:sz w:val="16"/>
        </w:rPr>
        <w:t xml:space="preserve">that </w:t>
      </w:r>
      <w:r w:rsidRPr="00FA0F9B">
        <w:rPr>
          <w:rStyle w:val="StyleUnderline"/>
          <w:highlight w:val="cyan"/>
        </w:rPr>
        <w:t xml:space="preserve">we </w:t>
      </w:r>
      <w:r w:rsidRPr="00FA0F9B">
        <w:rPr>
          <w:rStyle w:val="Emphasis"/>
          <w:highlight w:val="cyan"/>
        </w:rPr>
        <w:t>wave off</w:t>
      </w:r>
      <w:r w:rsidRPr="00FA0F9B">
        <w:rPr>
          <w:rStyle w:val="StyleUnderline"/>
          <w:highlight w:val="cyan"/>
        </w:rPr>
        <w:t xml:space="preserve"> </w:t>
      </w:r>
      <w:r w:rsidRPr="00FA0F9B">
        <w:rPr>
          <w:rStyle w:val="StyleUnderline"/>
        </w:rPr>
        <w:t xml:space="preserve">the </w:t>
      </w:r>
      <w:r w:rsidRPr="00FA0F9B">
        <w:rPr>
          <w:rStyle w:val="StyleUnderline"/>
          <w:highlight w:val="cyan"/>
        </w:rPr>
        <w:t xml:space="preserve">threat </w:t>
      </w:r>
      <w:r w:rsidRPr="00FA0F9B">
        <w:rPr>
          <w:rStyle w:val="StyleUnderline"/>
        </w:rPr>
        <w:t xml:space="preserve">of AI-driven </w:t>
      </w:r>
      <w:r w:rsidRPr="00FA0F9B">
        <w:rPr>
          <w:sz w:val="16"/>
        </w:rPr>
        <w:t xml:space="preserve">job </w:t>
      </w:r>
      <w:r w:rsidRPr="00FA0F9B">
        <w:rPr>
          <w:rStyle w:val="StyleUnderline"/>
        </w:rPr>
        <w:t xml:space="preserve">displacement </w:t>
      </w:r>
      <w:r w:rsidRPr="00FA0F9B">
        <w:rPr>
          <w:rStyle w:val="StyleUnderline"/>
          <w:highlight w:val="cyan"/>
        </w:rPr>
        <w:t xml:space="preserve">as a scam and </w:t>
      </w:r>
      <w:r w:rsidRPr="00FA0F9B">
        <w:rPr>
          <w:rStyle w:val="Emphasis"/>
          <w:highlight w:val="cyan"/>
        </w:rPr>
        <w:t xml:space="preserve">miss </w:t>
      </w:r>
      <w:r w:rsidRPr="00FA0F9B">
        <w:rPr>
          <w:rStyle w:val="Emphasis"/>
        </w:rPr>
        <w:t xml:space="preserve">the </w:t>
      </w:r>
      <w:r w:rsidRPr="00FA0F9B">
        <w:rPr>
          <w:rStyle w:val="Emphasis"/>
          <w:highlight w:val="cyan"/>
        </w:rPr>
        <w:t>opportunity</w:t>
      </w:r>
      <w:r w:rsidRPr="00FA0F9B">
        <w:rPr>
          <w:rStyle w:val="StyleUnderline"/>
          <w:highlight w:val="cyan"/>
        </w:rPr>
        <w:t xml:space="preserve"> to </w:t>
      </w:r>
      <w:r w:rsidRPr="00FA0F9B">
        <w:rPr>
          <w:rStyle w:val="Emphasis"/>
          <w:highlight w:val="cyan"/>
        </w:rPr>
        <w:t>lead on solutions</w:t>
      </w:r>
      <w:r w:rsidRPr="00FA0F9B">
        <w:rPr>
          <w:sz w:val="16"/>
        </w:rPr>
        <w:t>.</w:t>
      </w:r>
    </w:p>
    <w:p w14:paraId="2141B3E5" w14:textId="77777777" w:rsidR="00156787" w:rsidRPr="00FA0F9B" w:rsidRDefault="00156787" w:rsidP="00156787">
      <w:pPr>
        <w:rPr>
          <w:u w:val="single"/>
        </w:rPr>
      </w:pPr>
      <w:r w:rsidRPr="00FA0F9B">
        <w:rPr>
          <w:sz w:val="16"/>
        </w:rPr>
        <w:t xml:space="preserve">The </w:t>
      </w:r>
      <w:r w:rsidRPr="00FA0F9B">
        <w:rPr>
          <w:rStyle w:val="StyleUnderline"/>
        </w:rPr>
        <w:t xml:space="preserve">second is </w:t>
      </w:r>
      <w:r w:rsidRPr="00FA0F9B">
        <w:rPr>
          <w:sz w:val="16"/>
        </w:rPr>
        <w:t xml:space="preserve">that </w:t>
      </w:r>
      <w:r w:rsidRPr="00FA0F9B">
        <w:rPr>
          <w:rStyle w:val="StyleUnderline"/>
        </w:rPr>
        <w:t xml:space="preserve">we </w:t>
      </w:r>
      <w:r w:rsidRPr="00FA0F9B">
        <w:rPr>
          <w:rStyle w:val="Emphasis"/>
          <w:highlight w:val="cyan"/>
        </w:rPr>
        <w:t xml:space="preserve">allow the Right to use </w:t>
      </w:r>
      <w:r w:rsidRPr="00FA0F9B">
        <w:rPr>
          <w:rStyle w:val="Emphasis"/>
        </w:rPr>
        <w:t>AI</w:t>
      </w:r>
      <w:r w:rsidRPr="00FA0F9B">
        <w:rPr>
          <w:rStyle w:val="StyleUnderline"/>
        </w:rPr>
        <w:t xml:space="preserve"> </w:t>
      </w:r>
      <w:r w:rsidRPr="00FA0F9B">
        <w:rPr>
          <w:sz w:val="16"/>
        </w:rPr>
        <w:t xml:space="preserve">job </w:t>
      </w:r>
      <w:r w:rsidRPr="00FA0F9B">
        <w:rPr>
          <w:rStyle w:val="Emphasis"/>
          <w:highlight w:val="cyan"/>
        </w:rPr>
        <w:t>displacement to exacerbate class tensions</w:t>
      </w:r>
      <w:r w:rsidRPr="00FA0F9B">
        <w:rPr>
          <w:rStyle w:val="StyleUnderline"/>
          <w:highlight w:val="cyan"/>
        </w:rPr>
        <w:t xml:space="preserve"> </w:t>
      </w:r>
      <w:r w:rsidRPr="00FA0F9B">
        <w:rPr>
          <w:sz w:val="16"/>
        </w:rPr>
        <w:t xml:space="preserve">in ways </w:t>
      </w:r>
      <w:r w:rsidRPr="00FA0F9B">
        <w:rPr>
          <w:rStyle w:val="StyleUnderline"/>
          <w:highlight w:val="cyan"/>
        </w:rPr>
        <w:t xml:space="preserve">that play to Trump’s base and </w:t>
      </w:r>
      <w:r w:rsidRPr="00FA0F9B">
        <w:rPr>
          <w:sz w:val="16"/>
        </w:rPr>
        <w:t xml:space="preserve">further </w:t>
      </w:r>
      <w:r w:rsidRPr="00FA0F9B">
        <w:rPr>
          <w:rStyle w:val="StyleUnderline"/>
          <w:highlight w:val="cyan"/>
        </w:rPr>
        <w:t xml:space="preserve">weaken </w:t>
      </w:r>
      <w:r w:rsidRPr="00FA0F9B">
        <w:rPr>
          <w:rStyle w:val="StyleUnderline"/>
        </w:rPr>
        <w:t xml:space="preserve">public </w:t>
      </w:r>
      <w:r w:rsidRPr="00FA0F9B">
        <w:rPr>
          <w:rStyle w:val="StyleUnderline"/>
          <w:highlight w:val="cyan"/>
        </w:rPr>
        <w:t>institutions</w:t>
      </w:r>
      <w:r w:rsidRPr="00FA0F9B">
        <w:rPr>
          <w:sz w:val="16"/>
        </w:rPr>
        <w:t xml:space="preserve">. Treasury Secretary Scott Bessent’s quip that fired federal workers could supply “the labor we need for new manufacturing,” plus the attacks on universities, have inspired discussions of </w:t>
      </w:r>
      <w:r w:rsidRPr="00FA0F9B">
        <w:rPr>
          <w:rStyle w:val="StyleUnderline"/>
          <w:highlight w:val="cyan"/>
        </w:rPr>
        <w:t>“MAGA Maoism</w:t>
      </w:r>
      <w:r w:rsidRPr="00FA0F9B">
        <w:rPr>
          <w:sz w:val="16"/>
        </w:rPr>
        <w:t xml:space="preserve">” — a movement that </w:t>
      </w:r>
      <w:r w:rsidRPr="00FA0F9B">
        <w:rPr>
          <w:rStyle w:val="StyleUnderline"/>
          <w:highlight w:val="cyan"/>
        </w:rPr>
        <w:t>glorifies economic sacrifice</w:t>
      </w:r>
      <w:r w:rsidRPr="00FA0F9B">
        <w:rPr>
          <w:sz w:val="16"/>
        </w:rPr>
        <w:t xml:space="preserve">, </w:t>
      </w:r>
      <w:r w:rsidRPr="00FA0F9B">
        <w:rPr>
          <w:rStyle w:val="StyleUnderline"/>
          <w:highlight w:val="cyan"/>
        </w:rPr>
        <w:t xml:space="preserve">strongman leadership, </w:t>
      </w:r>
      <w:r w:rsidRPr="008D4295">
        <w:rPr>
          <w:rStyle w:val="StyleUnderline"/>
          <w:highlight w:val="cyan"/>
        </w:rPr>
        <w:t>centralized economic power</w:t>
      </w:r>
      <w:r w:rsidRPr="00FA0F9B">
        <w:rPr>
          <w:rStyle w:val="StyleUnderline"/>
        </w:rPr>
        <w:t xml:space="preserve">, and nostalgic visions of industrial production. We can imagine how </w:t>
      </w:r>
      <w:r w:rsidRPr="00FA0F9B">
        <w:rPr>
          <w:rStyle w:val="StyleUnderline"/>
          <w:highlight w:val="cyan"/>
        </w:rPr>
        <w:t xml:space="preserve">displaced knowledge workers might be </w:t>
      </w:r>
      <w:r w:rsidRPr="00FA0F9B">
        <w:rPr>
          <w:rStyle w:val="Emphasis"/>
          <w:highlight w:val="cyan"/>
        </w:rPr>
        <w:t>jeered at</w:t>
      </w:r>
      <w:r w:rsidRPr="00FA0F9B">
        <w:rPr>
          <w:rStyle w:val="StyleUnderline"/>
          <w:highlight w:val="cyan"/>
        </w:rPr>
        <w:t xml:space="preserve"> for </w:t>
      </w:r>
      <w:r w:rsidRPr="00FA0F9B">
        <w:rPr>
          <w:rStyle w:val="StyleUnderline"/>
        </w:rPr>
        <w:t xml:space="preserve">even </w:t>
      </w:r>
      <w:r w:rsidRPr="00FA0F9B">
        <w:rPr>
          <w:rStyle w:val="Emphasis"/>
          <w:highlight w:val="cyan"/>
        </w:rPr>
        <w:t>having gone to college</w:t>
      </w:r>
      <w:r w:rsidRPr="00FA0F9B">
        <w:rPr>
          <w:rStyle w:val="StyleUnderline"/>
          <w:highlight w:val="cyan"/>
        </w:rPr>
        <w:t xml:space="preserve"> </w:t>
      </w:r>
      <w:r w:rsidRPr="00FA0F9B">
        <w:rPr>
          <w:rStyle w:val="StyleUnderline"/>
        </w:rPr>
        <w:t xml:space="preserve">and wasting </w:t>
      </w:r>
      <w:r w:rsidRPr="00FA0F9B">
        <w:rPr>
          <w:sz w:val="16"/>
        </w:rPr>
        <w:t xml:space="preserve">their </w:t>
      </w:r>
      <w:r w:rsidRPr="00FA0F9B">
        <w:rPr>
          <w:rStyle w:val="StyleUnderline"/>
        </w:rPr>
        <w:t xml:space="preserve">money </w:t>
      </w:r>
      <w:r w:rsidRPr="00FA0F9B">
        <w:rPr>
          <w:sz w:val="16"/>
        </w:rPr>
        <w:t xml:space="preserve">and time — the </w:t>
      </w:r>
      <w:r w:rsidRPr="00FA0F9B">
        <w:rPr>
          <w:rStyle w:val="StyleUnderline"/>
          <w:highlight w:val="cyan"/>
        </w:rPr>
        <w:t xml:space="preserve">rhetoric will be against “bailing out” those </w:t>
      </w:r>
      <w:r w:rsidRPr="00FA0F9B">
        <w:rPr>
          <w:rStyle w:val="StyleUnderline"/>
        </w:rPr>
        <w:t>workers for bad choices they made.</w:t>
      </w:r>
    </w:p>
    <w:p w14:paraId="709F121C" w14:textId="77777777" w:rsidR="00156787" w:rsidRPr="00FA0F9B" w:rsidRDefault="00156787" w:rsidP="00156787">
      <w:pPr>
        <w:rPr>
          <w:sz w:val="16"/>
        </w:rPr>
      </w:pPr>
      <w:r w:rsidRPr="00FA0F9B">
        <w:rPr>
          <w:rStyle w:val="StyleUnderline"/>
        </w:rPr>
        <w:t xml:space="preserve">This </w:t>
      </w:r>
      <w:r w:rsidRPr="00FA0F9B">
        <w:rPr>
          <w:rStyle w:val="StyleUnderline"/>
          <w:highlight w:val="cyan"/>
        </w:rPr>
        <w:t xml:space="preserve">idea </w:t>
      </w:r>
      <w:r w:rsidRPr="00FA0F9B">
        <w:rPr>
          <w:sz w:val="16"/>
        </w:rPr>
        <w:t xml:space="preserve">that </w:t>
      </w:r>
      <w:r w:rsidRPr="00FA0F9B">
        <w:rPr>
          <w:rStyle w:val="StyleUnderline"/>
        </w:rPr>
        <w:t xml:space="preserve">AI job </w:t>
      </w:r>
      <w:r w:rsidRPr="00FA0F9B">
        <w:rPr>
          <w:rStyle w:val="StyleUnderline"/>
          <w:highlight w:val="cyan"/>
        </w:rPr>
        <w:t xml:space="preserve">displacement is just white-collar </w:t>
      </w:r>
      <w:r w:rsidRPr="00FA0F9B">
        <w:rPr>
          <w:rStyle w:val="StyleUnderline"/>
        </w:rPr>
        <w:t xml:space="preserve">folly </w:t>
      </w:r>
      <w:r w:rsidRPr="00FA0F9B">
        <w:rPr>
          <w:rStyle w:val="StyleUnderline"/>
          <w:highlight w:val="cyan"/>
        </w:rPr>
        <w:t xml:space="preserve">is a </w:t>
      </w:r>
      <w:r w:rsidRPr="00FA0F9B">
        <w:rPr>
          <w:rStyle w:val="Emphasis"/>
          <w:highlight w:val="cyan"/>
        </w:rPr>
        <w:t>misconception</w:t>
      </w:r>
      <w:r w:rsidRPr="00FA0F9B">
        <w:rPr>
          <w:sz w:val="16"/>
        </w:rPr>
        <w:t xml:space="preserve">. </w:t>
      </w:r>
      <w:r w:rsidRPr="00FA0F9B">
        <w:rPr>
          <w:rStyle w:val="StyleUnderline"/>
          <w:highlight w:val="cyan"/>
        </w:rPr>
        <w:t xml:space="preserve">AI is </w:t>
      </w:r>
      <w:r w:rsidRPr="00FA0F9B">
        <w:rPr>
          <w:rStyle w:val="StyleUnderline"/>
        </w:rPr>
        <w:t xml:space="preserve">also </w:t>
      </w:r>
      <w:r w:rsidRPr="00FA0F9B">
        <w:rPr>
          <w:rStyle w:val="StyleUnderline"/>
          <w:highlight w:val="cyan"/>
        </w:rPr>
        <w:t xml:space="preserve">poised to </w:t>
      </w:r>
      <w:r w:rsidRPr="00FA0F9B">
        <w:rPr>
          <w:rStyle w:val="Emphasis"/>
          <w:highlight w:val="cyan"/>
        </w:rPr>
        <w:t>displace</w:t>
      </w:r>
      <w:r w:rsidRPr="00FA0F9B">
        <w:rPr>
          <w:rStyle w:val="StyleUnderline"/>
          <w:highlight w:val="cyan"/>
        </w:rPr>
        <w:t xml:space="preserve"> many </w:t>
      </w:r>
      <w:r w:rsidRPr="00FA0F9B">
        <w:rPr>
          <w:rStyle w:val="Emphasis"/>
          <w:highlight w:val="cyan"/>
        </w:rPr>
        <w:t>lower-wage jobs</w:t>
      </w:r>
      <w:r w:rsidRPr="00FA0F9B">
        <w:rPr>
          <w:sz w:val="16"/>
        </w:rPr>
        <w:t xml:space="preserve"> in a variety of fields, including for non-college-educated workers. And </w:t>
      </w:r>
      <w:r w:rsidRPr="00FA0F9B">
        <w:rPr>
          <w:rStyle w:val="StyleUnderline"/>
        </w:rPr>
        <w:t>if higher-earning jobs are displaced</w:t>
      </w:r>
      <w:r w:rsidRPr="00FA0F9B">
        <w:rPr>
          <w:sz w:val="16"/>
        </w:rPr>
        <w:t xml:space="preserve">, the </w:t>
      </w:r>
      <w:r w:rsidRPr="00FA0F9B">
        <w:rPr>
          <w:rStyle w:val="Emphasis"/>
          <w:highlight w:val="cyan"/>
        </w:rPr>
        <w:t>effects</w:t>
      </w:r>
      <w:r w:rsidRPr="00FA0F9B">
        <w:rPr>
          <w:rStyle w:val="StyleUnderline"/>
          <w:highlight w:val="cyan"/>
        </w:rPr>
        <w:t xml:space="preserve"> </w:t>
      </w:r>
      <w:r w:rsidRPr="00FA0F9B">
        <w:rPr>
          <w:rStyle w:val="StyleUnderline"/>
        </w:rPr>
        <w:t xml:space="preserve">will </w:t>
      </w:r>
      <w:r w:rsidRPr="00FA0F9B">
        <w:rPr>
          <w:rStyle w:val="Emphasis"/>
          <w:highlight w:val="cyan"/>
        </w:rPr>
        <w:t>ripple out</w:t>
      </w:r>
      <w:r w:rsidRPr="00FA0F9B">
        <w:rPr>
          <w:rStyle w:val="StyleUnderline"/>
          <w:highlight w:val="cyan"/>
        </w:rPr>
        <w:t xml:space="preserve"> </w:t>
      </w:r>
      <w:r w:rsidRPr="00FA0F9B">
        <w:rPr>
          <w:rStyle w:val="StyleUnderline"/>
        </w:rPr>
        <w:t xml:space="preserve">through the economy </w:t>
      </w:r>
      <w:r w:rsidRPr="00FA0F9B">
        <w:rPr>
          <w:rStyle w:val="StyleUnderline"/>
          <w:highlight w:val="cyan"/>
        </w:rPr>
        <w:t xml:space="preserve">and impact service workers </w:t>
      </w:r>
      <w:r w:rsidRPr="00FA0F9B">
        <w:rPr>
          <w:rStyle w:val="StyleUnderline"/>
        </w:rPr>
        <w:t>as well</w:t>
      </w:r>
      <w:r w:rsidRPr="00FA0F9B">
        <w:rPr>
          <w:sz w:val="16"/>
        </w:rPr>
        <w:t>.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2186A5AC" w14:textId="77777777" w:rsidR="00156787" w:rsidRPr="00FA0F9B" w:rsidRDefault="00156787" w:rsidP="00156787">
      <w:pPr>
        <w:rPr>
          <w:sz w:val="16"/>
        </w:rPr>
      </w:pPr>
      <w:r w:rsidRPr="00FA0F9B">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458E87BC" w14:textId="77777777" w:rsidR="00156787" w:rsidRPr="00FA0F9B" w:rsidRDefault="00156787" w:rsidP="00156787">
      <w:pPr>
        <w:rPr>
          <w:sz w:val="16"/>
        </w:rPr>
      </w:pPr>
      <w:r w:rsidRPr="00FA0F9B">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FA0F9B">
        <w:rPr>
          <w:sz w:val="16"/>
        </w:rPr>
        <w:t>en</w:t>
      </w:r>
      <w:proofErr w:type="spellEnd"/>
      <w:r w:rsidRPr="00FA0F9B">
        <w:rPr>
          <w:sz w:val="16"/>
        </w:rPr>
        <w:t xml:space="preserve"> masse” and that he’s worried about “millions of American teenagers talking to chatbots who don’t have their best interests at heart,” that’s going to be the template for right-wing discussion of the topic.</w:t>
      </w:r>
    </w:p>
    <w:p w14:paraId="07F9FF62" w14:textId="77777777" w:rsidR="00156787" w:rsidRPr="00FA0F9B" w:rsidRDefault="00156787" w:rsidP="00156787">
      <w:pPr>
        <w:rPr>
          <w:sz w:val="16"/>
        </w:rPr>
      </w:pPr>
      <w:r w:rsidRPr="00FA0F9B">
        <w:rPr>
          <w:sz w:val="16"/>
        </w:rPr>
        <w:t xml:space="preserve">But </w:t>
      </w:r>
      <w:r w:rsidRPr="00FA0F9B">
        <w:rPr>
          <w:rStyle w:val="StyleUnderline"/>
          <w:highlight w:val="cyan"/>
        </w:rPr>
        <w:t xml:space="preserve">if we </w:t>
      </w:r>
      <w:r w:rsidRPr="00FA0F9B">
        <w:rPr>
          <w:sz w:val="16"/>
        </w:rPr>
        <w:t xml:space="preserve">can </w:t>
      </w:r>
      <w:r w:rsidRPr="00FA0F9B">
        <w:rPr>
          <w:rStyle w:val="StyleUnderline"/>
        </w:rPr>
        <w:t xml:space="preserve">avoid </w:t>
      </w:r>
      <w:r w:rsidRPr="00FA0F9B">
        <w:rPr>
          <w:sz w:val="16"/>
        </w:rPr>
        <w:t xml:space="preserve">these </w:t>
      </w:r>
      <w:r w:rsidRPr="00FA0F9B">
        <w:rPr>
          <w:rStyle w:val="StyleUnderline"/>
        </w:rPr>
        <w:t xml:space="preserve">traps </w:t>
      </w:r>
      <w:r w:rsidRPr="00FA0F9B">
        <w:rPr>
          <w:sz w:val="16"/>
        </w:rPr>
        <w:t xml:space="preserve">— </w:t>
      </w:r>
      <w:r w:rsidRPr="00FA0F9B">
        <w:rPr>
          <w:rStyle w:val="StyleUnderline"/>
        </w:rPr>
        <w:t xml:space="preserve">and </w:t>
      </w:r>
      <w:r w:rsidRPr="00FA0F9B">
        <w:rPr>
          <w:rStyle w:val="StyleUnderline"/>
          <w:highlight w:val="cyan"/>
        </w:rPr>
        <w:t xml:space="preserve">develop a </w:t>
      </w:r>
      <w:r w:rsidRPr="00FA0F9B">
        <w:rPr>
          <w:rStyle w:val="StyleUnderline"/>
        </w:rPr>
        <w:t xml:space="preserve">register and </w:t>
      </w:r>
      <w:r w:rsidRPr="00FA0F9B">
        <w:rPr>
          <w:rStyle w:val="StyleUnderline"/>
          <w:highlight w:val="cyan"/>
        </w:rPr>
        <w:t xml:space="preserve">strategy for talking about </w:t>
      </w:r>
      <w:r w:rsidRPr="00FA0F9B">
        <w:rPr>
          <w:sz w:val="16"/>
        </w:rPr>
        <w:t xml:space="preserve">the issue of </w:t>
      </w:r>
      <w:r w:rsidRPr="00FA0F9B">
        <w:rPr>
          <w:rStyle w:val="StyleUnderline"/>
          <w:highlight w:val="cyan"/>
        </w:rPr>
        <w:t>AI</w:t>
      </w:r>
      <w:r w:rsidRPr="00FA0F9B">
        <w:rPr>
          <w:rStyle w:val="StyleUnderline"/>
        </w:rPr>
        <w:t xml:space="preserve">-driven </w:t>
      </w:r>
      <w:r w:rsidRPr="00FA0F9B">
        <w:rPr>
          <w:sz w:val="16"/>
        </w:rPr>
        <w:t xml:space="preserve">job </w:t>
      </w:r>
      <w:r w:rsidRPr="00FA0F9B">
        <w:rPr>
          <w:rStyle w:val="StyleUnderline"/>
          <w:highlight w:val="cyan"/>
        </w:rPr>
        <w:t xml:space="preserve">displacement </w:t>
      </w:r>
      <w:r w:rsidRPr="00FA0F9B">
        <w:rPr>
          <w:rStyle w:val="StyleUnderline"/>
        </w:rPr>
        <w:t>with bold</w:t>
      </w:r>
      <w:r w:rsidRPr="00FA0F9B">
        <w:rPr>
          <w:sz w:val="16"/>
        </w:rPr>
        <w:t xml:space="preserve"> and </w:t>
      </w:r>
      <w:r w:rsidRPr="00FA0F9B">
        <w:rPr>
          <w:rStyle w:val="StyleUnderline"/>
        </w:rPr>
        <w:t xml:space="preserve">rigorous analysis </w:t>
      </w:r>
      <w:r w:rsidRPr="00FA0F9B">
        <w:rPr>
          <w:sz w:val="16"/>
        </w:rPr>
        <w:t xml:space="preserve">of some of the topics raised above — </w:t>
      </w:r>
      <w:r w:rsidRPr="00FA0F9B">
        <w:rPr>
          <w:rStyle w:val="StyleUnderline"/>
          <w:highlight w:val="cyan"/>
        </w:rPr>
        <w:t xml:space="preserve">there’s </w:t>
      </w:r>
      <w:r w:rsidRPr="00FA0F9B">
        <w:rPr>
          <w:rStyle w:val="StyleUnderline"/>
        </w:rPr>
        <w:t xml:space="preserve">still </w:t>
      </w:r>
      <w:r w:rsidRPr="00FA0F9B">
        <w:rPr>
          <w:rStyle w:val="StyleUnderline"/>
          <w:highlight w:val="cyan"/>
        </w:rPr>
        <w:t xml:space="preserve">a chance to take hold of an </w:t>
      </w:r>
      <w:r w:rsidRPr="00FA0F9B">
        <w:rPr>
          <w:rStyle w:val="Emphasis"/>
          <w:highlight w:val="cyan"/>
        </w:rPr>
        <w:t>unpredictable</w:t>
      </w:r>
      <w:r w:rsidRPr="00FA0F9B">
        <w:rPr>
          <w:rStyle w:val="StyleUnderline"/>
          <w:highlight w:val="cyan"/>
        </w:rPr>
        <w:t xml:space="preserve"> </w:t>
      </w:r>
      <w:r w:rsidRPr="00FA0F9B">
        <w:rPr>
          <w:sz w:val="16"/>
        </w:rPr>
        <w:t xml:space="preserve">and </w:t>
      </w:r>
      <w:r w:rsidRPr="00FA0F9B">
        <w:rPr>
          <w:rStyle w:val="Emphasis"/>
          <w:highlight w:val="cyan"/>
        </w:rPr>
        <w:t>disruptive moment</w:t>
      </w:r>
      <w:r w:rsidRPr="00FA0F9B">
        <w:rPr>
          <w:rStyle w:val="StyleUnderline"/>
          <w:highlight w:val="cyan"/>
        </w:rPr>
        <w:t>.</w:t>
      </w:r>
    </w:p>
    <w:p w14:paraId="1CC6FC0A" w14:textId="77777777" w:rsidR="00156787" w:rsidRPr="00FA0F9B" w:rsidRDefault="00156787" w:rsidP="00156787">
      <w:pPr>
        <w:rPr>
          <w:u w:val="single"/>
        </w:rPr>
      </w:pPr>
      <w:r w:rsidRPr="00FA0F9B">
        <w:rPr>
          <w:rStyle w:val="StyleUnderline"/>
        </w:rPr>
        <w:t>It can seem overwhelming</w:t>
      </w:r>
      <w:r w:rsidRPr="00FA0F9B">
        <w:rPr>
          <w:sz w:val="16"/>
        </w:rPr>
        <w:t xml:space="preserve">. In her new book, Empire of AI, Karen Hao describes </w:t>
      </w:r>
      <w:r w:rsidRPr="00FA0F9B">
        <w:rPr>
          <w:rStyle w:val="Emphasis"/>
          <w:highlight w:val="cyan"/>
        </w:rPr>
        <w:t>OpenAI</w:t>
      </w:r>
      <w:r w:rsidRPr="00FA0F9B">
        <w:rPr>
          <w:rStyle w:val="StyleUnderline"/>
          <w:highlight w:val="cyan"/>
        </w:rPr>
        <w:t xml:space="preserve"> and </w:t>
      </w:r>
      <w:r w:rsidRPr="00FA0F9B">
        <w:rPr>
          <w:rStyle w:val="StyleUnderline"/>
        </w:rPr>
        <w:t xml:space="preserve">other </w:t>
      </w:r>
      <w:r w:rsidRPr="00FA0F9B">
        <w:rPr>
          <w:rStyle w:val="StyleUnderline"/>
          <w:highlight w:val="cyan"/>
        </w:rPr>
        <w:t xml:space="preserve">power players as </w:t>
      </w:r>
      <w:r w:rsidRPr="00FA0F9B">
        <w:rPr>
          <w:rStyle w:val="Emphasis"/>
          <w:highlight w:val="cyan"/>
        </w:rPr>
        <w:t>empires</w:t>
      </w:r>
      <w:r w:rsidRPr="00FA0F9B">
        <w:rPr>
          <w:sz w:val="16"/>
        </w:rPr>
        <w:t xml:space="preserve">: during colonialism, empires </w:t>
      </w:r>
      <w:r w:rsidRPr="00FA0F9B">
        <w:rPr>
          <w:rStyle w:val="Emphasis"/>
          <w:highlight w:val="cyan"/>
        </w:rPr>
        <w:t>seized</w:t>
      </w:r>
      <w:r w:rsidRPr="00FA0F9B">
        <w:rPr>
          <w:rStyle w:val="StyleUnderline"/>
          <w:highlight w:val="cyan"/>
        </w:rPr>
        <w:t xml:space="preserve"> and </w:t>
      </w:r>
      <w:r w:rsidRPr="00FA0F9B">
        <w:rPr>
          <w:rStyle w:val="Emphasis"/>
          <w:highlight w:val="cyan"/>
        </w:rPr>
        <w:t>extracted resources</w:t>
      </w:r>
      <w:r w:rsidRPr="00FA0F9B">
        <w:rPr>
          <w:rStyle w:val="StyleUnderline"/>
          <w:highlight w:val="cyan"/>
        </w:rPr>
        <w:t xml:space="preserve">, </w:t>
      </w:r>
      <w:r w:rsidRPr="00FA0F9B">
        <w:rPr>
          <w:sz w:val="16"/>
        </w:rPr>
        <w:t xml:space="preserve">exploited </w:t>
      </w:r>
      <w:r w:rsidRPr="00FA0F9B">
        <w:rPr>
          <w:rStyle w:val="Emphasis"/>
          <w:highlight w:val="cyan"/>
        </w:rPr>
        <w:t>subjugated labor</w:t>
      </w:r>
      <w:r w:rsidRPr="00FA0F9B">
        <w:rPr>
          <w:rStyle w:val="StyleUnderline"/>
          <w:highlight w:val="cyan"/>
        </w:rPr>
        <w:t xml:space="preserve">, </w:t>
      </w:r>
      <w:r w:rsidRPr="00FA0F9B">
        <w:rPr>
          <w:rStyle w:val="StyleUnderline"/>
        </w:rPr>
        <w:t xml:space="preserve">and </w:t>
      </w:r>
      <w:r w:rsidRPr="00FA0F9B">
        <w:rPr>
          <w:rStyle w:val="Emphasis"/>
          <w:highlight w:val="cyan"/>
        </w:rPr>
        <w:t>projected racist</w:t>
      </w:r>
      <w:r w:rsidRPr="00FA0F9B">
        <w:rPr>
          <w:rStyle w:val="StyleUnderline"/>
          <w:highlight w:val="cyan"/>
        </w:rPr>
        <w:t xml:space="preserve"> </w:t>
      </w:r>
      <w:r w:rsidRPr="00FA0F9B">
        <w:rPr>
          <w:sz w:val="16"/>
        </w:rPr>
        <w:t xml:space="preserve">and </w:t>
      </w:r>
      <w:r w:rsidRPr="00FA0F9B">
        <w:rPr>
          <w:rStyle w:val="StyleUnderline"/>
          <w:highlight w:val="cyan"/>
        </w:rPr>
        <w:t xml:space="preserve">dehumanizing </w:t>
      </w:r>
      <w:r w:rsidRPr="00FA0F9B">
        <w:rPr>
          <w:rStyle w:val="Emphasis"/>
          <w:highlight w:val="cyan"/>
        </w:rPr>
        <w:t>ideas</w:t>
      </w:r>
      <w:r w:rsidRPr="00FA0F9B">
        <w:rPr>
          <w:rStyle w:val="StyleUnderline"/>
          <w:highlight w:val="cyan"/>
        </w:rPr>
        <w:t xml:space="preserve"> of their </w:t>
      </w:r>
      <w:r w:rsidRPr="00FA0F9B">
        <w:rPr>
          <w:rStyle w:val="StyleUnderline"/>
        </w:rPr>
        <w:t xml:space="preserve">own </w:t>
      </w:r>
      <w:r w:rsidRPr="00FA0F9B">
        <w:rPr>
          <w:rStyle w:val="StyleUnderline"/>
          <w:highlight w:val="cyan"/>
        </w:rPr>
        <w:t xml:space="preserve">superiority </w:t>
      </w:r>
      <w:r w:rsidRPr="00FA0F9B">
        <w:rPr>
          <w:rStyle w:val="StyleUnderline"/>
        </w:rPr>
        <w:t xml:space="preserve">and modernity </w:t>
      </w:r>
      <w:r w:rsidRPr="00FA0F9B">
        <w:rPr>
          <w:rStyle w:val="StyleUnderline"/>
          <w:highlight w:val="cyan"/>
        </w:rPr>
        <w:t xml:space="preserve">to justify </w:t>
      </w:r>
      <w:r w:rsidRPr="00FA0F9B">
        <w:rPr>
          <w:sz w:val="16"/>
        </w:rPr>
        <w:t xml:space="preserve">the </w:t>
      </w:r>
      <w:r w:rsidRPr="00FA0F9B">
        <w:rPr>
          <w:rStyle w:val="StyleUnderline"/>
          <w:highlight w:val="cyan"/>
        </w:rPr>
        <w:t xml:space="preserve">exploitation </w:t>
      </w:r>
      <w:r w:rsidRPr="00FA0F9B">
        <w:rPr>
          <w:rStyle w:val="StyleUnderline"/>
        </w:rPr>
        <w:t xml:space="preserve">and the imposition </w:t>
      </w:r>
      <w:r w:rsidRPr="00FA0F9B">
        <w:rPr>
          <w:sz w:val="16"/>
        </w:rPr>
        <w:t xml:space="preserve">of their world order. The metaphor resonates. But Hao maintains that </w:t>
      </w:r>
      <w:r w:rsidRPr="00FA0F9B">
        <w:rPr>
          <w:rStyle w:val="StyleUnderline"/>
        </w:rPr>
        <w:t xml:space="preserve">at this pivotal moment, </w:t>
      </w:r>
      <w:r w:rsidRPr="00FA0F9B">
        <w:rPr>
          <w:rStyle w:val="StyleUnderline"/>
          <w:highlight w:val="cyan"/>
        </w:rPr>
        <w:t xml:space="preserve">it’s </w:t>
      </w:r>
      <w:r w:rsidRPr="00FA0F9B">
        <w:rPr>
          <w:rStyle w:val="Emphasis"/>
          <w:highlight w:val="cyan"/>
        </w:rPr>
        <w:t>still possible</w:t>
      </w:r>
      <w:r w:rsidRPr="00FA0F9B">
        <w:rPr>
          <w:rStyle w:val="StyleUnderline"/>
          <w:highlight w:val="cyan"/>
        </w:rPr>
        <w:t xml:space="preserve"> to “</w:t>
      </w:r>
      <w:r w:rsidRPr="00FA0F9B">
        <w:rPr>
          <w:rStyle w:val="Emphasis"/>
          <w:highlight w:val="cyan"/>
        </w:rPr>
        <w:t>wrest back control</w:t>
      </w:r>
      <w:r w:rsidRPr="00FA0F9B">
        <w:rPr>
          <w:rStyle w:val="StyleUnderline"/>
          <w:highlight w:val="cyan"/>
        </w:rPr>
        <w:t xml:space="preserve"> </w:t>
      </w:r>
      <w:r w:rsidRPr="00FA0F9B">
        <w:rPr>
          <w:rStyle w:val="StyleUnderline"/>
        </w:rPr>
        <w:t>of this technology’s future.”</w:t>
      </w:r>
    </w:p>
    <w:p w14:paraId="18BFD045" w14:textId="77777777" w:rsidR="00156787" w:rsidRPr="00FA0F9B" w:rsidRDefault="00156787" w:rsidP="00156787">
      <w:pPr>
        <w:rPr>
          <w:rStyle w:val="StyleUnderline"/>
          <w:sz w:val="28"/>
          <w:szCs w:val="28"/>
          <w:highlight w:val="cyan"/>
        </w:rPr>
      </w:pPr>
      <w:r w:rsidRPr="00FA0F9B">
        <w:rPr>
          <w:rStyle w:val="StyleUnderline"/>
          <w:highlight w:val="cyan"/>
        </w:rPr>
        <w:t xml:space="preserve">Doing so means </w:t>
      </w:r>
      <w:r w:rsidRPr="00FA0F9B">
        <w:rPr>
          <w:rStyle w:val="Emphasis"/>
          <w:sz w:val="28"/>
          <w:szCs w:val="28"/>
          <w:highlight w:val="cyan"/>
        </w:rPr>
        <w:t>steering clear of the Left’s tendency to</w:t>
      </w:r>
      <w:r w:rsidRPr="00FA0F9B">
        <w:rPr>
          <w:rStyle w:val="StyleUnderline"/>
          <w:sz w:val="28"/>
          <w:szCs w:val="28"/>
          <w:highlight w:val="cyan"/>
        </w:rPr>
        <w:t xml:space="preserve"> </w:t>
      </w:r>
      <w:r w:rsidRPr="00FA0F9B">
        <w:rPr>
          <w:sz w:val="16"/>
        </w:rPr>
        <w:t xml:space="preserve">organize and </w:t>
      </w:r>
      <w:r w:rsidRPr="00FA0F9B">
        <w:rPr>
          <w:rStyle w:val="Emphasis"/>
          <w:sz w:val="28"/>
          <w:szCs w:val="28"/>
          <w:highlight w:val="cyan"/>
        </w:rPr>
        <w:t>think around single “issues”</w:t>
      </w:r>
      <w:r w:rsidRPr="00FA0F9B">
        <w:rPr>
          <w:rStyle w:val="StyleUnderline"/>
          <w:sz w:val="28"/>
          <w:szCs w:val="28"/>
          <w:highlight w:val="cyan"/>
        </w:rPr>
        <w:t xml:space="preserve"> </w:t>
      </w:r>
      <w:r w:rsidRPr="008D4295">
        <w:rPr>
          <w:rStyle w:val="StyleUnderline"/>
          <w:highlight w:val="cyan"/>
        </w:rPr>
        <w:t>or “movements</w:t>
      </w:r>
      <w:r w:rsidRPr="00FA0F9B">
        <w:rPr>
          <w:rStyle w:val="StyleUnderline"/>
        </w:rPr>
        <w:t>.”</w:t>
      </w:r>
      <w:r w:rsidRPr="00FA0F9B">
        <w:rPr>
          <w:rStyle w:val="StyleUnderline"/>
          <w:highlight w:val="cyan"/>
        </w:rPr>
        <w:t xml:space="preserve"> AI could </w:t>
      </w:r>
      <w:r w:rsidRPr="00FA0F9B">
        <w:rPr>
          <w:rStyle w:val="StyleUnderline"/>
        </w:rPr>
        <w:t xml:space="preserve">fundamentally </w:t>
      </w:r>
      <w:r w:rsidRPr="00FA0F9B">
        <w:rPr>
          <w:rStyle w:val="StyleUnderline"/>
          <w:highlight w:val="cyan"/>
        </w:rPr>
        <w:t xml:space="preserve">reshape </w:t>
      </w:r>
      <w:r w:rsidRPr="00FA0F9B">
        <w:rPr>
          <w:rStyle w:val="StyleUnderline"/>
        </w:rPr>
        <w:t xml:space="preserve">the </w:t>
      </w:r>
      <w:r w:rsidRPr="00FA0F9B">
        <w:rPr>
          <w:rStyle w:val="StyleUnderline"/>
          <w:highlight w:val="cyan"/>
        </w:rPr>
        <w:t>relations between labor and capital</w:t>
      </w:r>
      <w:r w:rsidRPr="00FA0F9B">
        <w:rPr>
          <w:sz w:val="16"/>
        </w:rPr>
        <w:t xml:space="preserve">, </w:t>
      </w:r>
      <w:r w:rsidRPr="00FA0F9B">
        <w:rPr>
          <w:rStyle w:val="StyleUnderline"/>
        </w:rPr>
        <w:t xml:space="preserve">and </w:t>
      </w:r>
      <w:r w:rsidRPr="00FA0F9B">
        <w:rPr>
          <w:rStyle w:val="StyleUnderline"/>
          <w:highlight w:val="cyan"/>
        </w:rPr>
        <w:t xml:space="preserve">how we live, work, </w:t>
      </w:r>
      <w:r w:rsidRPr="00FA0F9B">
        <w:rPr>
          <w:rStyle w:val="StyleUnderline"/>
        </w:rPr>
        <w:t xml:space="preserve">and </w:t>
      </w:r>
      <w:r w:rsidRPr="00FA0F9B">
        <w:rPr>
          <w:rStyle w:val="StyleUnderline"/>
          <w:highlight w:val="cyan"/>
        </w:rPr>
        <w:t xml:space="preserve">think. This </w:t>
      </w:r>
      <w:r w:rsidRPr="00FA0F9B">
        <w:rPr>
          <w:rStyle w:val="StyleUnderline"/>
        </w:rPr>
        <w:t xml:space="preserve">fight </w:t>
      </w:r>
      <w:r w:rsidRPr="00FA0F9B">
        <w:rPr>
          <w:rStyle w:val="StyleUnderline"/>
          <w:highlight w:val="cyan"/>
        </w:rPr>
        <w:t xml:space="preserve">could shape the terrain of capitalism for decades </w:t>
      </w:r>
      <w:r w:rsidRPr="00FA0F9B">
        <w:rPr>
          <w:rStyle w:val="StyleUnderline"/>
        </w:rPr>
        <w:t xml:space="preserve">to come. </w:t>
      </w:r>
      <w:r w:rsidRPr="00FA0F9B">
        <w:rPr>
          <w:rStyle w:val="StyleUnderline"/>
          <w:highlight w:val="cyan"/>
        </w:rPr>
        <w:t xml:space="preserve">It will need </w:t>
      </w:r>
      <w:r w:rsidRPr="00FA0F9B">
        <w:rPr>
          <w:rStyle w:val="Emphasis"/>
          <w:highlight w:val="cyan"/>
        </w:rPr>
        <w:t>socialists</w:t>
      </w:r>
      <w:r w:rsidRPr="00FA0F9B">
        <w:rPr>
          <w:rStyle w:val="StyleUnderline"/>
          <w:highlight w:val="cyan"/>
        </w:rPr>
        <w:t xml:space="preserve"> and </w:t>
      </w:r>
      <w:r w:rsidRPr="00FA0F9B">
        <w:rPr>
          <w:rStyle w:val="StyleUnderline"/>
        </w:rPr>
        <w:t xml:space="preserve">labor </w:t>
      </w:r>
      <w:r w:rsidRPr="00FA0F9B">
        <w:rPr>
          <w:rStyle w:val="Emphasis"/>
          <w:highlight w:val="cyan"/>
        </w:rPr>
        <w:t>unionists</w:t>
      </w:r>
      <w:r w:rsidRPr="00FA0F9B">
        <w:rPr>
          <w:rStyle w:val="StyleUnderline"/>
          <w:highlight w:val="cyan"/>
        </w:rPr>
        <w:t xml:space="preserve"> as much as </w:t>
      </w:r>
      <w:r w:rsidRPr="00FA0F9B">
        <w:rPr>
          <w:rStyle w:val="Emphasis"/>
          <w:highlight w:val="cyan"/>
        </w:rPr>
        <w:t>economists</w:t>
      </w:r>
      <w:r w:rsidRPr="00FA0F9B">
        <w:rPr>
          <w:rStyle w:val="StyleUnderline"/>
          <w:highlight w:val="cyan"/>
        </w:rPr>
        <w:t xml:space="preserve">, </w:t>
      </w:r>
      <w:r w:rsidRPr="00FA0F9B">
        <w:rPr>
          <w:rStyle w:val="Emphasis"/>
          <w:highlight w:val="cyan"/>
        </w:rPr>
        <w:t>tech visionaries</w:t>
      </w:r>
      <w:r w:rsidRPr="00FA0F9B">
        <w:rPr>
          <w:rStyle w:val="StyleUnderline"/>
          <w:highlight w:val="cyan"/>
        </w:rPr>
        <w:t xml:space="preserve">, or </w:t>
      </w:r>
      <w:r w:rsidRPr="00FA0F9B">
        <w:rPr>
          <w:rStyle w:val="Emphasis"/>
          <w:highlight w:val="cyan"/>
        </w:rPr>
        <w:t>c</w:t>
      </w:r>
      <w:r w:rsidRPr="00FA0F9B">
        <w:rPr>
          <w:rStyle w:val="StyleUnderline"/>
        </w:rPr>
        <w:t>omputer</w:t>
      </w:r>
      <w:r w:rsidRPr="00FA0F9B">
        <w:rPr>
          <w:rStyle w:val="StyleUnderline"/>
          <w:highlight w:val="cyan"/>
        </w:rPr>
        <w:t xml:space="preserve"> </w:t>
      </w:r>
      <w:r w:rsidRPr="00FA0F9B">
        <w:rPr>
          <w:rStyle w:val="Emphasis"/>
          <w:highlight w:val="cyan"/>
        </w:rPr>
        <w:t>s</w:t>
      </w:r>
      <w:r w:rsidRPr="00FA0F9B">
        <w:rPr>
          <w:rStyle w:val="StyleUnderline"/>
        </w:rPr>
        <w:t>cience</w:t>
      </w:r>
      <w:r w:rsidRPr="00FA0F9B">
        <w:rPr>
          <w:rStyle w:val="StyleUnderline"/>
          <w:highlight w:val="cyan"/>
        </w:rPr>
        <w:t xml:space="preserve"> experts. </w:t>
      </w:r>
      <w:r w:rsidRPr="00FA0F9B">
        <w:rPr>
          <w:rStyle w:val="Emphasis"/>
          <w:highlight w:val="cyan"/>
        </w:rPr>
        <w:t xml:space="preserve">Without a Left </w:t>
      </w:r>
      <w:r w:rsidRPr="00FA0F9B">
        <w:rPr>
          <w:rStyle w:val="Emphasis"/>
        </w:rPr>
        <w:t xml:space="preserve">thinking seriously about </w:t>
      </w:r>
      <w:r w:rsidRPr="00FA0F9B">
        <w:rPr>
          <w:rStyle w:val="Emphasis"/>
          <w:sz w:val="28"/>
          <w:szCs w:val="28"/>
          <w:highlight w:val="cyan"/>
        </w:rPr>
        <w:t xml:space="preserve">actively shaping </w:t>
      </w:r>
      <w:r w:rsidRPr="00FA0F9B">
        <w:rPr>
          <w:rStyle w:val="Emphasis"/>
          <w:sz w:val="28"/>
          <w:szCs w:val="28"/>
        </w:rPr>
        <w:t xml:space="preserve">the future of </w:t>
      </w:r>
      <w:r w:rsidRPr="00FA0F9B">
        <w:rPr>
          <w:rStyle w:val="Emphasis"/>
          <w:sz w:val="28"/>
          <w:szCs w:val="28"/>
          <w:highlight w:val="cyan"/>
        </w:rPr>
        <w:t>AI</w:t>
      </w:r>
      <w:r w:rsidRPr="00FA0F9B">
        <w:rPr>
          <w:rStyle w:val="Emphasis"/>
          <w:highlight w:val="cyan"/>
        </w:rPr>
        <w:t xml:space="preserve">, we will be </w:t>
      </w:r>
      <w:r w:rsidRPr="00FA0F9B">
        <w:rPr>
          <w:rStyle w:val="Emphasis"/>
          <w:sz w:val="28"/>
          <w:szCs w:val="28"/>
          <w:highlight w:val="cyan"/>
        </w:rPr>
        <w:t xml:space="preserve">forced to merely react to a dark future </w:t>
      </w:r>
      <w:r w:rsidRPr="00FA0F9B">
        <w:rPr>
          <w:rStyle w:val="Emphasis"/>
          <w:sz w:val="28"/>
          <w:szCs w:val="28"/>
        </w:rPr>
        <w:t xml:space="preserve">made </w:t>
      </w:r>
      <w:r w:rsidRPr="00FA0F9B">
        <w:rPr>
          <w:rStyle w:val="Emphasis"/>
          <w:sz w:val="28"/>
          <w:szCs w:val="28"/>
          <w:highlight w:val="cyan"/>
        </w:rPr>
        <w:t>by tech bros</w:t>
      </w:r>
      <w:r w:rsidRPr="00FA0F9B">
        <w:rPr>
          <w:rStyle w:val="StyleUnderline"/>
          <w:sz w:val="28"/>
          <w:szCs w:val="28"/>
          <w:highlight w:val="cyan"/>
        </w:rPr>
        <w:t>.</w:t>
      </w:r>
    </w:p>
    <w:p w14:paraId="11A5A93B" w14:textId="77777777" w:rsidR="00156787" w:rsidRDefault="00156787" w:rsidP="00156787"/>
    <w:p w14:paraId="0A13FF34" w14:textId="77777777" w:rsidR="00156787" w:rsidRPr="005D388F" w:rsidRDefault="00156787" w:rsidP="005D388F"/>
    <w:sectPr w:rsidR="00156787"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FCE3" w14:textId="77777777" w:rsidR="00CB62AE" w:rsidRDefault="00CB62AE" w:rsidP="00066D2C">
      <w:r>
        <w:separator/>
      </w:r>
    </w:p>
  </w:endnote>
  <w:endnote w:type="continuationSeparator" w:id="0">
    <w:p w14:paraId="2E62E4CD" w14:textId="77777777" w:rsidR="00CB62AE" w:rsidRDefault="00CB62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87B13" w14:textId="77777777" w:rsidR="00CB62AE" w:rsidRDefault="00CB62AE" w:rsidP="00066D2C">
      <w:r>
        <w:separator/>
      </w:r>
    </w:p>
  </w:footnote>
  <w:footnote w:type="continuationSeparator" w:id="0">
    <w:p w14:paraId="1DC2839E" w14:textId="77777777" w:rsidR="00CB62AE" w:rsidRDefault="00CB62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0835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4F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74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78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F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FFB"/>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0E"/>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D8"/>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95E"/>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401"/>
    <w:rsid w:val="009F34CC"/>
    <w:rsid w:val="009F3C4D"/>
    <w:rsid w:val="009F479E"/>
    <w:rsid w:val="009F66D9"/>
    <w:rsid w:val="00A0312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A90"/>
    <w:rsid w:val="00B53DB3"/>
    <w:rsid w:val="00B66AF2"/>
    <w:rsid w:val="00B72848"/>
    <w:rsid w:val="00B74544"/>
    <w:rsid w:val="00B77754"/>
    <w:rsid w:val="00B81054"/>
    <w:rsid w:val="00B820DB"/>
    <w:rsid w:val="00B837F0"/>
    <w:rsid w:val="00B83896"/>
    <w:rsid w:val="00B839B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2A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42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8AC3F"/>
  <w15:chartTrackingRefBased/>
  <w15:docId w15:val="{DC2D81B9-3F49-B244-9D4D-5916D42F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6A90"/>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B46A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6A9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B46A9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46A9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6A9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6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6A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46A90"/>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B46A90"/>
    <w:rPr>
      <w:color w:val="auto"/>
      <w:u w:val="none"/>
    </w:rPr>
  </w:style>
  <w:style w:type="character" w:customStyle="1" w:styleId="Heading1Char">
    <w:name w:val="Heading 1 Char"/>
    <w:aliases w:val="Pocket Char"/>
    <w:basedOn w:val="DefaultParagraphFont"/>
    <w:link w:val="Heading1"/>
    <w:rsid w:val="00B46A9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46A90"/>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B46A9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46A9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6A90"/>
    <w:rPr>
      <w:b/>
      <w:bCs/>
      <w:sz w:val="28"/>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B46A90"/>
    <w:rPr>
      <w:b w:val="0"/>
      <w:sz w:val="22"/>
      <w:u w:val="single"/>
    </w:rPr>
  </w:style>
  <w:style w:type="character" w:styleId="Strong">
    <w:name w:val="Strong"/>
    <w:basedOn w:val="DefaultParagraphFont"/>
    <w:uiPriority w:val="22"/>
    <w:qFormat/>
    <w:rsid w:val="00B46A90"/>
    <w:rPr>
      <w:b/>
      <w:bCs/>
    </w:rPr>
  </w:style>
  <w:style w:type="character" w:styleId="BookTitle">
    <w:name w:val="Book Title"/>
    <w:basedOn w:val="DefaultParagraphFont"/>
    <w:uiPriority w:val="33"/>
    <w:qFormat/>
    <w:rsid w:val="00B46A90"/>
    <w:rPr>
      <w:b/>
      <w:bCs/>
      <w:i/>
      <w:iCs/>
      <w:spacing w:val="5"/>
    </w:rPr>
  </w:style>
  <w:style w:type="character" w:customStyle="1" w:styleId="Heading5Char">
    <w:name w:val="Heading 5 Char"/>
    <w:basedOn w:val="DefaultParagraphFont"/>
    <w:link w:val="Heading5"/>
    <w:uiPriority w:val="9"/>
    <w:semiHidden/>
    <w:rsid w:val="00B46A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6A90"/>
  </w:style>
  <w:style w:type="paragraph" w:styleId="Header">
    <w:name w:val="header"/>
    <w:basedOn w:val="Normal"/>
    <w:link w:val="HeaderChar"/>
    <w:uiPriority w:val="99"/>
    <w:semiHidden/>
    <w:rsid w:val="00B46A90"/>
    <w:pPr>
      <w:tabs>
        <w:tab w:val="center" w:pos="4680"/>
        <w:tab w:val="right" w:pos="9360"/>
      </w:tabs>
    </w:pPr>
  </w:style>
  <w:style w:type="character" w:customStyle="1" w:styleId="HeaderChar">
    <w:name w:val="Header Char"/>
    <w:basedOn w:val="DefaultParagraphFont"/>
    <w:link w:val="Header"/>
    <w:uiPriority w:val="99"/>
    <w:semiHidden/>
    <w:rsid w:val="00B46A90"/>
    <w:rPr>
      <w:rFonts w:ascii="Georgia" w:hAnsi="Georgia" w:cs="Times New Roman"/>
    </w:rPr>
  </w:style>
  <w:style w:type="paragraph" w:styleId="Footer">
    <w:name w:val="footer"/>
    <w:basedOn w:val="Normal"/>
    <w:link w:val="FooterChar"/>
    <w:uiPriority w:val="99"/>
    <w:semiHidden/>
    <w:rsid w:val="00B46A90"/>
    <w:pPr>
      <w:tabs>
        <w:tab w:val="center" w:pos="4680"/>
        <w:tab w:val="right" w:pos="9360"/>
      </w:tabs>
    </w:pPr>
  </w:style>
  <w:style w:type="character" w:customStyle="1" w:styleId="FooterChar">
    <w:name w:val="Footer Char"/>
    <w:basedOn w:val="DefaultParagraphFont"/>
    <w:link w:val="Footer"/>
    <w:uiPriority w:val="99"/>
    <w:semiHidden/>
    <w:rsid w:val="00B46A90"/>
    <w:rPr>
      <w:rFonts w:ascii="Georgia" w:hAnsi="Georgia" w:cs="Times New Roman"/>
    </w:rPr>
  </w:style>
  <w:style w:type="paragraph" w:styleId="BodyText">
    <w:name w:val="Body Text"/>
    <w:basedOn w:val="Normal"/>
    <w:link w:val="BodyTextChar"/>
    <w:uiPriority w:val="99"/>
    <w:semiHidden/>
    <w:unhideWhenUsed/>
    <w:rsid w:val="00B46A90"/>
    <w:pPr>
      <w:spacing w:after="120"/>
    </w:pPr>
  </w:style>
  <w:style w:type="character" w:customStyle="1" w:styleId="BodyTextChar">
    <w:name w:val="Body Text Char"/>
    <w:basedOn w:val="DefaultParagraphFont"/>
    <w:link w:val="BodyText"/>
    <w:uiPriority w:val="99"/>
    <w:semiHidden/>
    <w:rsid w:val="00B46A90"/>
    <w:rPr>
      <w:rFonts w:ascii="Georgia" w:hAnsi="Georgia" w:cs="Times New Roman"/>
    </w:rPr>
  </w:style>
  <w:style w:type="paragraph" w:styleId="NoSpacing">
    <w:name w:val="No Spacing"/>
    <w:link w:val="NoSpacingChar"/>
    <w:uiPriority w:val="99"/>
    <w:unhideWhenUsed/>
    <w:qFormat/>
    <w:rsid w:val="00B46A9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46A9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46A90"/>
    <w:rPr>
      <w:color w:val="0563C1" w:themeColor="hyperlink"/>
      <w:u w:val="single"/>
    </w:rPr>
  </w:style>
  <w:style w:type="character" w:styleId="UnresolvedMention">
    <w:name w:val="Unresolved Mention"/>
    <w:basedOn w:val="DefaultParagraphFont"/>
    <w:uiPriority w:val="99"/>
    <w:semiHidden/>
    <w:unhideWhenUsed/>
    <w:rsid w:val="00B46A90"/>
    <w:rPr>
      <w:color w:val="605E5C"/>
      <w:shd w:val="clear" w:color="auto" w:fill="E1DFDD"/>
    </w:rPr>
  </w:style>
  <w:style w:type="paragraph" w:customStyle="1" w:styleId="Undertag">
    <w:name w:val="Undertag"/>
    <w:link w:val="UndertagChar"/>
    <w:autoRedefine/>
    <w:uiPriority w:val="5"/>
    <w:qFormat/>
    <w:rsid w:val="00B46A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6A9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6A90"/>
    <w:rPr>
      <w:color w:val="1F3864" w:themeColor="accent1" w:themeShade="80"/>
    </w:rPr>
  </w:style>
  <w:style w:type="character" w:customStyle="1" w:styleId="AnalyticChar">
    <w:name w:val="Analytic Char"/>
    <w:basedOn w:val="DefaultParagraphFont"/>
    <w:link w:val="Analytic"/>
    <w:uiPriority w:val="5"/>
    <w:rsid w:val="00B46A90"/>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uiPriority w:val="8"/>
    <w:qFormat/>
    <w:rsid w:val="00634FF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634FF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basedOn w:val="Normal"/>
    <w:uiPriority w:val="34"/>
    <w:unhideWhenUsed/>
    <w:qFormat/>
    <w:rsid w:val="00634FFB"/>
    <w:pPr>
      <w:ind w:left="720"/>
      <w:contextualSpacing/>
    </w:pPr>
  </w:style>
  <w:style w:type="numbering" w:styleId="1ai">
    <w:name w:val="Outline List 1"/>
    <w:basedOn w:val="NoList"/>
    <w:semiHidden/>
    <w:unhideWhenUsed/>
    <w:rsid w:val="00634FFB"/>
    <w:pPr>
      <w:numPr>
        <w:numId w:val="45"/>
      </w:numPr>
    </w:pPr>
  </w:style>
  <w:style w:type="paragraph" w:customStyle="1" w:styleId="Heading411">
    <w:name w:val="Heading 411"/>
    <w:basedOn w:val="Heading1"/>
    <w:next w:val="NoSpacing"/>
    <w:link w:val="Hyperlink"/>
    <w:autoRedefine/>
    <w:uiPriority w:val="99"/>
    <w:qFormat/>
    <w:rsid w:val="00634F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07/artificial-intelligence-worker-displacement-job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21165</Words>
  <Characters>120644</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Urfalian</dc:creator>
  <cp:keywords>6.0.0</cp:keywords>
  <dc:description/>
  <cp:lastModifiedBy>Ilan Boguslavsky</cp:lastModifiedBy>
  <cp:revision>3</cp:revision>
  <dcterms:created xsi:type="dcterms:W3CDTF">2025-09-06T16:02:00Z</dcterms:created>
  <dcterms:modified xsi:type="dcterms:W3CDTF">2025-09-06T16:20:00Z</dcterms:modified>
</cp:coreProperties>
</file>