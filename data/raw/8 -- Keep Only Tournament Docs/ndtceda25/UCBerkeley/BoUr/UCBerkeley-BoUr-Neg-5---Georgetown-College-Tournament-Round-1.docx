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5202" w14:textId="1EE9827D" w:rsidR="005D388F" w:rsidRDefault="00F238E5" w:rsidP="00F238E5">
      <w:pPr>
        <w:pStyle w:val="Heading1"/>
      </w:pPr>
      <w:r>
        <w:t>Wiki Doc---Round 1---Georgetown</w:t>
      </w:r>
    </w:p>
    <w:p w14:paraId="3A6533AC" w14:textId="7BA8E507" w:rsidR="00F238E5" w:rsidRDefault="00F238E5" w:rsidP="00F238E5">
      <w:pPr>
        <w:pStyle w:val="Heading1"/>
      </w:pPr>
      <w:r>
        <w:t>1NC</w:t>
      </w:r>
    </w:p>
    <w:p w14:paraId="577C0E85" w14:textId="77777777" w:rsidR="00F238E5" w:rsidRDefault="00F238E5" w:rsidP="00F238E5">
      <w:pPr>
        <w:pStyle w:val="Heading2"/>
      </w:pPr>
      <w:r>
        <w:t>OFF</w:t>
      </w:r>
    </w:p>
    <w:p w14:paraId="4D45F7A1" w14:textId="77777777" w:rsidR="00F238E5" w:rsidRDefault="00F238E5" w:rsidP="00F238E5">
      <w:pPr>
        <w:pStyle w:val="Heading3"/>
      </w:pPr>
      <w:r>
        <w:t>OFF---1NC</w:t>
      </w:r>
    </w:p>
    <w:p w14:paraId="1039CA3C" w14:textId="77777777" w:rsidR="00F238E5" w:rsidRPr="005D2F4E" w:rsidRDefault="00F238E5" w:rsidP="00F238E5">
      <w:r>
        <w:t>T-CBR</w:t>
      </w:r>
    </w:p>
    <w:p w14:paraId="1410251C" w14:textId="77777777" w:rsidR="00F238E5" w:rsidRPr="0049472B" w:rsidRDefault="00F238E5" w:rsidP="00F238E5">
      <w:pPr>
        <w:pStyle w:val="Heading4"/>
      </w:pPr>
      <w:r w:rsidRPr="005D2F4E">
        <w:rPr>
          <w:u w:val="single"/>
        </w:rPr>
        <w:t>Interp</w:t>
      </w:r>
      <w:r>
        <w:t xml:space="preserve">: “collective bargaining rights” involve </w:t>
      </w:r>
      <w:r>
        <w:rPr>
          <w:u w:val="single"/>
        </w:rPr>
        <w:t>mutual agreement</w:t>
      </w:r>
      <w:r>
        <w:t xml:space="preserve"> between </w:t>
      </w:r>
      <w:r>
        <w:rPr>
          <w:u w:val="single"/>
        </w:rPr>
        <w:t>agency</w:t>
      </w:r>
      <w:r>
        <w:t xml:space="preserve"> and </w:t>
      </w:r>
      <w:r>
        <w:rPr>
          <w:u w:val="single"/>
        </w:rPr>
        <w:t>employees</w:t>
      </w:r>
      <w:r>
        <w:t xml:space="preserve">. </w:t>
      </w:r>
    </w:p>
    <w:p w14:paraId="4A6C5752" w14:textId="77777777" w:rsidR="00F238E5" w:rsidRDefault="00F238E5" w:rsidP="00F238E5">
      <w:r w:rsidRPr="008E4BD2">
        <w:rPr>
          <w:rStyle w:val="Style13ptBold"/>
        </w:rPr>
        <w:t xml:space="preserve">DC Circuit Court </w:t>
      </w:r>
      <w:r>
        <w:rPr>
          <w:rStyle w:val="Style13ptBold"/>
        </w:rPr>
        <w:t>‘</w:t>
      </w:r>
      <w:r w:rsidRPr="008E4BD2">
        <w:rPr>
          <w:rStyle w:val="Style13ptBold"/>
        </w:rPr>
        <w:t>13</w:t>
      </w:r>
      <w:r w:rsidRPr="008E4BD2">
        <w:t>, [Court of Appeals for the D.C. Circuit Citations: 709 F.3d 29, 195 L.R.R.M. (BNA) 2206, 404 U.S. App. D.C. 199, 2013 WL 845784, 2013 U.S. App. LEXIS 4708 Full Case Name: AMERICAN FEDERATION OF GOVERNMENT EMPLOYEES, AFL-CIO, LOCAL 3669, Appellee v. Erie K. SHINSEKI, Secretary for the U.S. Department of Veterans Affairs and Robert A. Petzel, Appellants Docket Number: 11-5359 Judges: Henderson, Griffith, Sentelle Other Dates: Argued Nov. 9, 2012., https://www.courtlistener.com/opinion/854664/american-federation-of-government-employees-afl-cio-local-3669-v/?q=cites%3A%28619737%29&amp;page=2</w:t>
      </w:r>
      <w:r>
        <w:t>]</w:t>
      </w:r>
      <w:r w:rsidRPr="00E81DAE">
        <w:br/>
      </w:r>
      <w:r w:rsidRPr="00E81DAE">
        <w:rPr>
          <w:sz w:val="16"/>
          <w:szCs w:val="16"/>
        </w:rPr>
        <w:t>II. DISCUSSION</w:t>
      </w:r>
      <w:r w:rsidRPr="00E81DAE">
        <w:rPr>
          <w:sz w:val="16"/>
          <w:szCs w:val="16"/>
        </w:rPr>
        <w:b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w:t>
      </w:r>
      <w:r w:rsidRPr="00E81DAE">
        <w:t xml:space="preserve"> </w:t>
      </w:r>
      <w:r w:rsidRPr="00E81DAE">
        <w:rPr>
          <w:rStyle w:val="StyleUnderline"/>
        </w:rPr>
        <w:t xml:space="preserve">The VA </w:t>
      </w:r>
      <w:r w:rsidRPr="00E81DAE">
        <w:rPr>
          <w:rStyle w:val="Emphasis"/>
        </w:rPr>
        <w:t>contends</w:t>
      </w:r>
      <w:r w:rsidRPr="00E81DAE">
        <w:rPr>
          <w:rStyle w:val="StyleUnderline"/>
        </w:rPr>
        <w:t xml:space="preserve"> that the Under Secretary’s decision excluding the ULPs was within his statutory authority because the phrase “</w:t>
      </w:r>
      <w:r w:rsidRPr="00E81DAE">
        <w:rPr>
          <w:rStyle w:val="Emphasis"/>
        </w:rPr>
        <w:t>collective bargaining</w:t>
      </w:r>
      <w:r w:rsidRPr="00E81DAE">
        <w:rPr>
          <w:rStyle w:val="StyleUnderline"/>
        </w:rPr>
        <w:t xml:space="preserve">” should be read </w:t>
      </w:r>
      <w:r w:rsidRPr="00E81DAE">
        <w:rPr>
          <w:rStyle w:val="Emphasis"/>
        </w:rPr>
        <w:t>broadly</w:t>
      </w:r>
      <w:r w:rsidRPr="00E81DAE">
        <w:rPr>
          <w:rStyle w:val="StyleUnderline"/>
        </w:rPr>
        <w:t xml:space="preserve"> to encompass </w:t>
      </w:r>
      <w:r w:rsidRPr="00E81DAE">
        <w:rPr>
          <w:rStyle w:val="Emphasis"/>
        </w:rPr>
        <w:t>all labor rights</w:t>
      </w:r>
      <w:r w:rsidRPr="00E81DAE">
        <w:t xml:space="preserve">. </w:t>
      </w:r>
      <w:r w:rsidRPr="00E81DAE">
        <w:rPr>
          <w:rStyle w:val="StyleUnderline"/>
        </w:rPr>
        <w:t>Because we agree with the district court that “</w:t>
      </w:r>
      <w:r w:rsidRPr="007D652D">
        <w:rPr>
          <w:rStyle w:val="Emphasis"/>
          <w:highlight w:val="cyan"/>
        </w:rPr>
        <w:t>collective bargaining</w:t>
      </w:r>
      <w:r w:rsidRPr="00E81DAE">
        <w:rPr>
          <w:rStyle w:val="StyleUnderline"/>
        </w:rPr>
        <w:t xml:space="preserve">” </w:t>
      </w:r>
      <w:r w:rsidRPr="007D652D">
        <w:rPr>
          <w:rStyle w:val="StyleUnderline"/>
          <w:highlight w:val="cyan"/>
        </w:rPr>
        <w:t xml:space="preserve">has a </w:t>
      </w:r>
      <w:r w:rsidRPr="007D652D">
        <w:rPr>
          <w:rStyle w:val="Emphasis"/>
          <w:highlight w:val="cyan"/>
        </w:rPr>
        <w:t>narrower meaning</w:t>
      </w:r>
      <w:r w:rsidRPr="00E81DAE">
        <w:rPr>
          <w:rStyle w:val="StyleUnderline"/>
        </w:rPr>
        <w:t xml:space="preserve"> and does </w:t>
      </w:r>
      <w:r w:rsidRPr="00E81DAE">
        <w:rPr>
          <w:rStyle w:val="Emphasis"/>
        </w:rPr>
        <w:t>not</w:t>
      </w:r>
      <w:r w:rsidRPr="00E81DAE">
        <w:rPr>
          <w:rStyle w:val="StyleUnderline"/>
        </w:rPr>
        <w:t xml:space="preserve"> include the ULPs at issue, we affirm</w:t>
      </w:r>
      <w:r w:rsidRPr="00E81DAE">
        <w:t>.</w:t>
      </w:r>
      <w:r w:rsidRPr="00E81DAE">
        <w:br/>
      </w:r>
      <w:r w:rsidRPr="00E81DAE">
        <w:rPr>
          <w:sz w:val="16"/>
          <w:szCs w:val="16"/>
        </w:rPr>
        <w:t>As always, we begin with the text of the statute. See Milner v. Department of the Navy, — U.S.-, 181 S.Ct. 1259, 1264, 179 L.Ed.2d 268 (2011). Because we conclude that “Congress has directly spoken to the precise question at issue” and that the text is unambiguous, our analysis also ends with the text. Chevron U.S.A. Inc. v. Natural Resources Defense Council, Inc., 467 U.S. 837, 842-43, 104 S.Ct. 2778, 81 L.Ed.2d 694 (1984). 38 U.S.C. § 7422(a) provides:</w:t>
      </w:r>
      <w:r w:rsidRPr="00E81DAE">
        <w:rPr>
          <w:sz w:val="16"/>
          <w:szCs w:val="16"/>
        </w:rPr>
        <w:b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r w:rsidRPr="00E81DAE">
        <w:rPr>
          <w:sz w:val="16"/>
          <w:szCs w:val="16"/>
        </w:rPr>
        <w:br/>
      </w:r>
      <w:r w:rsidRPr="00E81DAE">
        <w:rPr>
          <w:rStyle w:val="StyleUnderline"/>
        </w:rPr>
        <w:t xml:space="preserve">Chapter 71 of </w:t>
      </w:r>
      <w:r w:rsidRPr="007D652D">
        <w:rPr>
          <w:rStyle w:val="Emphasis"/>
          <w:highlight w:val="cyan"/>
        </w:rPr>
        <w:t>title 5</w:t>
      </w:r>
      <w:r w:rsidRPr="00E81DAE">
        <w:rPr>
          <w:rStyle w:val="StyleUnderline"/>
        </w:rPr>
        <w:t xml:space="preserve">, in turn, </w:t>
      </w:r>
      <w:r w:rsidRPr="007D652D">
        <w:rPr>
          <w:rStyle w:val="StyleUnderline"/>
          <w:highlight w:val="cyan"/>
        </w:rPr>
        <w:t>defines</w:t>
      </w:r>
      <w:r w:rsidRPr="00E81DAE">
        <w:rPr>
          <w:rStyle w:val="StyleUnderline"/>
        </w:rPr>
        <w:t xml:space="preserve"> “collective bargaining” </w:t>
      </w:r>
      <w:r w:rsidRPr="007D652D">
        <w:rPr>
          <w:rStyle w:val="StyleUnderline"/>
          <w:highlight w:val="cyan"/>
        </w:rPr>
        <w:t xml:space="preserve">as the </w:t>
      </w:r>
      <w:r w:rsidRPr="007D652D">
        <w:rPr>
          <w:rStyle w:val="Emphasis"/>
          <w:highlight w:val="cyan"/>
        </w:rPr>
        <w:t>performance</w:t>
      </w:r>
      <w:r w:rsidRPr="007D652D">
        <w:rPr>
          <w:rStyle w:val="StyleUnderline"/>
          <w:highlight w:val="cyan"/>
        </w:rPr>
        <w:t xml:space="preserve"> of</w:t>
      </w:r>
      <w:r w:rsidRPr="00E81DAE">
        <w:rPr>
          <w:rStyle w:val="StyleUnderline"/>
        </w:rPr>
        <w:t xml:space="preserve"> the </w:t>
      </w:r>
      <w:r w:rsidRPr="007D652D">
        <w:rPr>
          <w:rStyle w:val="Emphasis"/>
          <w:highlight w:val="cyan"/>
        </w:rPr>
        <w:t>mutual obligation</w:t>
      </w:r>
      <w:r w:rsidRPr="007D652D">
        <w:rPr>
          <w:rStyle w:val="StyleUnderline"/>
          <w:highlight w:val="cyan"/>
        </w:rPr>
        <w:t xml:space="preserve"> of</w:t>
      </w:r>
      <w:r w:rsidRPr="00E81DAE">
        <w:rPr>
          <w:rStyle w:val="StyleUnderline"/>
        </w:rPr>
        <w:t xml:space="preserve"> the representative of </w:t>
      </w:r>
      <w:r w:rsidRPr="007D652D">
        <w:rPr>
          <w:rStyle w:val="StyleUnderline"/>
          <w:highlight w:val="cyan"/>
        </w:rPr>
        <w:t xml:space="preserve">an </w:t>
      </w:r>
      <w:r w:rsidRPr="007D652D">
        <w:rPr>
          <w:rStyle w:val="Emphasis"/>
          <w:highlight w:val="cyan"/>
        </w:rPr>
        <w:t>agency</w:t>
      </w:r>
      <w:r w:rsidRPr="007D652D">
        <w:rPr>
          <w:rStyle w:val="StyleUnderline"/>
          <w:highlight w:val="cyan"/>
        </w:rPr>
        <w:t xml:space="preserve"> and</w:t>
      </w:r>
      <w:r w:rsidRPr="00E81DAE">
        <w:rPr>
          <w:rStyle w:val="StyleUnderline"/>
        </w:rPr>
        <w:t xml:space="preserve"> the exclusive representative of </w:t>
      </w:r>
      <w:r w:rsidRPr="007D652D">
        <w:rPr>
          <w:rStyle w:val="Emphasis"/>
          <w:highlight w:val="cyan"/>
        </w:rPr>
        <w:t>employees</w:t>
      </w:r>
      <w:r w:rsidRPr="00E81DAE">
        <w:rPr>
          <w:rStyle w:val="StyleUnderline"/>
        </w:rPr>
        <w:t xml:space="preserve"> in an appropriate unit in the agency to meet at reasonable times and </w:t>
      </w:r>
      <w:r w:rsidRPr="007D652D">
        <w:rPr>
          <w:rStyle w:val="StyleUnderline"/>
          <w:highlight w:val="cyan"/>
        </w:rPr>
        <w:t>to</w:t>
      </w:r>
      <w:r w:rsidRPr="00E81DAE">
        <w:rPr>
          <w:rStyle w:val="StyleUnderline"/>
        </w:rPr>
        <w:t xml:space="preserve"> consult and </w:t>
      </w:r>
      <w:r w:rsidRPr="007D652D">
        <w:rPr>
          <w:rStyle w:val="Emphasis"/>
          <w:highlight w:val="cyan"/>
        </w:rPr>
        <w:t>bargain in a good-faith</w:t>
      </w:r>
      <w:r w:rsidRPr="00E81DAE">
        <w:rPr>
          <w:rStyle w:val="StyleUnderline"/>
        </w:rPr>
        <w:t xml:space="preserve"> effort to reach agreement </w:t>
      </w:r>
      <w:r w:rsidRPr="007D652D">
        <w:rPr>
          <w:rStyle w:val="StyleUnderline"/>
          <w:highlight w:val="cyan"/>
        </w:rPr>
        <w:t>with respect to</w:t>
      </w:r>
      <w:r w:rsidRPr="00E81DAE">
        <w:rPr>
          <w:rStyle w:val="StyleUnderline"/>
        </w:rPr>
        <w:t xml:space="preserve"> the </w:t>
      </w:r>
      <w:r w:rsidRPr="007D652D">
        <w:rPr>
          <w:rStyle w:val="Emphasis"/>
          <w:highlight w:val="cyan"/>
        </w:rPr>
        <w:t>conditions of employment</w:t>
      </w:r>
      <w:r w:rsidRPr="00E81DAE">
        <w:rPr>
          <w:rStyle w:val="StyleUnderline"/>
        </w:rPr>
        <w:t xml:space="preserve"> affecting such employees and to execute, if requested by either party, a written document incorporating any collective bargaining agreement reached</w:t>
      </w:r>
      <w:r w:rsidRPr="00E81DAE">
        <w:t>.</w:t>
      </w:r>
      <w:r w:rsidRPr="00E81DAE">
        <w:br/>
      </w:r>
      <w:r w:rsidRPr="00E81DAE">
        <w:rPr>
          <w:sz w:val="16"/>
          <w:szCs w:val="16"/>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r w:rsidRPr="00E81DAE">
        <w:rPr>
          <w:sz w:val="16"/>
          <w:szCs w:val="16"/>
        </w:rPr>
        <w:b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r w:rsidRPr="00E81DAE">
        <w:rPr>
          <w:sz w:val="16"/>
          <w:szCs w:val="16"/>
        </w:rPr>
        <w:b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r w:rsidRPr="00E81DAE">
        <w:rPr>
          <w:sz w:val="16"/>
          <w:szCs w:val="16"/>
        </w:rPr>
        <w:b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r w:rsidRPr="00E81DAE">
        <w:rPr>
          <w:sz w:val="16"/>
          <w:szCs w:val="16"/>
        </w:rPr>
        <w:br/>
      </w:r>
      <w:r w:rsidRPr="00E81DAE">
        <w:rPr>
          <w:rStyle w:val="StyleUnderline"/>
        </w:rPr>
        <w:t xml:space="preserve">The VA points to </w:t>
      </w:r>
      <w:r w:rsidRPr="007D652D">
        <w:rPr>
          <w:rStyle w:val="Emphasis"/>
          <w:highlight w:val="cyan"/>
        </w:rPr>
        <w:t>no statute, dictionary, case, or other source</w:t>
      </w:r>
      <w:r w:rsidRPr="00E81DAE">
        <w:rPr>
          <w:rStyle w:val="Emphasis"/>
        </w:rPr>
        <w:t xml:space="preserve"> of meaning</w:t>
      </w:r>
      <w:r w:rsidRPr="00E81DAE">
        <w:rPr>
          <w:rStyle w:val="StyleUnderline"/>
        </w:rPr>
        <w:t xml:space="preserve"> that </w:t>
      </w:r>
      <w:r w:rsidRPr="007D652D">
        <w:rPr>
          <w:rStyle w:val="StyleUnderline"/>
          <w:highlight w:val="cyan"/>
        </w:rPr>
        <w:t>defines collective bargaining as</w:t>
      </w:r>
      <w:r w:rsidRPr="00E81DAE">
        <w:rPr>
          <w:rStyle w:val="StyleUnderline"/>
        </w:rPr>
        <w:t xml:space="preserve"> encompassing </w:t>
      </w:r>
      <w:r w:rsidRPr="007D652D">
        <w:rPr>
          <w:rStyle w:val="Emphasis"/>
          <w:highlight w:val="cyan"/>
        </w:rPr>
        <w:t>all labor rights</w:t>
      </w:r>
      <w:r w:rsidRPr="00E81DAE">
        <w:rPr>
          <w:sz w:val="16"/>
          <w:szCs w:val="16"/>
        </w:rPr>
        <w:t>. Even if § 7422(a) had no explicit reference to the FSLMRS, including its definition of collective bargaining,</w:t>
      </w:r>
      <w:r w:rsidRPr="00E81DAE">
        <w:t xml:space="preserve"> </w:t>
      </w:r>
      <w:r w:rsidRPr="007D652D">
        <w:rPr>
          <w:rStyle w:val="StyleUnderline"/>
          <w:highlight w:val="cyan"/>
        </w:rPr>
        <w:t xml:space="preserve">we consider it </w:t>
      </w:r>
      <w:r w:rsidRPr="007D652D">
        <w:rPr>
          <w:rStyle w:val="Emphasis"/>
          <w:highlight w:val="cyan"/>
        </w:rPr>
        <w:t>highly unlikely</w:t>
      </w:r>
      <w:r w:rsidRPr="00E81DAE">
        <w:rPr>
          <w:rStyle w:val="StyleUnderline"/>
        </w:rPr>
        <w:t xml:space="preserve"> that </w:t>
      </w:r>
      <w:r w:rsidRPr="007D652D">
        <w:rPr>
          <w:rStyle w:val="StyleUnderline"/>
          <w:highlight w:val="cyan"/>
        </w:rPr>
        <w:t>Congress intended</w:t>
      </w:r>
      <w:r w:rsidRPr="00E81DAE">
        <w:rPr>
          <w:rStyle w:val="StyleUnderline"/>
        </w:rPr>
        <w:t xml:space="preserve"> to create </w:t>
      </w:r>
      <w:r w:rsidRPr="007D652D">
        <w:rPr>
          <w:rStyle w:val="StyleUnderline"/>
          <w:highlight w:val="cyan"/>
        </w:rPr>
        <w:t xml:space="preserve">ambiguity in light of the </w:t>
      </w:r>
      <w:r w:rsidRPr="007D652D">
        <w:rPr>
          <w:rStyle w:val="Emphasis"/>
          <w:highlight w:val="cyan"/>
        </w:rPr>
        <w:t>clear definition</w:t>
      </w:r>
      <w:r w:rsidRPr="00E81DAE">
        <w:rPr>
          <w:rStyle w:val="StyleUnderline"/>
        </w:rPr>
        <w:t xml:space="preserve"> of collective bargaining elsewhere in labor law</w:t>
      </w:r>
      <w:r w:rsidRPr="00E81DAE">
        <w:t xml:space="preserve">. </w:t>
      </w:r>
      <w:r w:rsidRPr="00E81DAE">
        <w:rPr>
          <w:rStyle w:val="StyleUnderline"/>
        </w:rPr>
        <w:t xml:space="preserve">For example, </w:t>
      </w:r>
      <w:r w:rsidRPr="007D652D">
        <w:rPr>
          <w:rStyle w:val="StyleUnderline"/>
          <w:highlight w:val="cyan"/>
        </w:rPr>
        <w:t>the</w:t>
      </w:r>
      <w:r w:rsidRPr="00E81DAE">
        <w:rPr>
          <w:rStyle w:val="StyleUnderline"/>
        </w:rPr>
        <w:t xml:space="preserve"> </w:t>
      </w:r>
      <w:r w:rsidRPr="007D652D">
        <w:rPr>
          <w:rStyle w:val="Emphasis"/>
          <w:highlight w:val="cyan"/>
        </w:rPr>
        <w:t>N</w:t>
      </w:r>
      <w:r w:rsidRPr="00E81DAE">
        <w:rPr>
          <w:rStyle w:val="StyleUnderline"/>
        </w:rPr>
        <w:t xml:space="preserve">ational </w:t>
      </w:r>
      <w:r w:rsidRPr="007D652D">
        <w:rPr>
          <w:rStyle w:val="Emphasis"/>
          <w:highlight w:val="cyan"/>
        </w:rPr>
        <w:t>L</w:t>
      </w:r>
      <w:r w:rsidRPr="00E81DAE">
        <w:rPr>
          <w:rStyle w:val="StyleUnderline"/>
        </w:rPr>
        <w:t xml:space="preserve">abor </w:t>
      </w:r>
      <w:r w:rsidRPr="007D652D">
        <w:rPr>
          <w:rStyle w:val="Emphasis"/>
          <w:highlight w:val="cyan"/>
        </w:rPr>
        <w:t>R</w:t>
      </w:r>
      <w:r w:rsidRPr="00E81DAE">
        <w:rPr>
          <w:rStyle w:val="StyleUnderline"/>
        </w:rPr>
        <w:t xml:space="preserve">elations </w:t>
      </w:r>
      <w:r w:rsidRPr="007D652D">
        <w:rPr>
          <w:rStyle w:val="Emphasis"/>
          <w:highlight w:val="cyan"/>
        </w:rPr>
        <w:t>A</w:t>
      </w:r>
      <w:r w:rsidRPr="00E81DAE">
        <w:rPr>
          <w:rStyle w:val="StyleUnderline"/>
        </w:rPr>
        <w:t xml:space="preserve">ct </w:t>
      </w:r>
      <w:r w:rsidRPr="007D652D">
        <w:rPr>
          <w:rStyle w:val="StyleUnderline"/>
          <w:highlight w:val="cyan"/>
        </w:rPr>
        <w:t>defines</w:t>
      </w:r>
      <w:r w:rsidRPr="00E81DAE">
        <w:rPr>
          <w:rStyle w:val="StyleUnderline"/>
        </w:rPr>
        <w:t xml:space="preserve"> collective bargaining </w:t>
      </w:r>
      <w:r w:rsidRPr="007D652D">
        <w:rPr>
          <w:rStyle w:val="StyleUnderline"/>
          <w:highlight w:val="cyan"/>
        </w:rPr>
        <w:t xml:space="preserve">in a manner </w:t>
      </w:r>
      <w:r w:rsidRPr="007D652D">
        <w:rPr>
          <w:rStyle w:val="Emphasis"/>
          <w:highlight w:val="cyan"/>
        </w:rPr>
        <w:t>similar</w:t>
      </w:r>
      <w:r w:rsidRPr="00E81DAE">
        <w:rPr>
          <w:rStyle w:val="StyleUnderline"/>
        </w:rPr>
        <w:t xml:space="preserve"> to the FSLMRS</w:t>
      </w:r>
      <w:r w:rsidRPr="005D2F4E">
        <w:rPr>
          <w:sz w:val="16"/>
          <w:szCs w:val="16"/>
        </w:rPr>
        <w:t xml:space="preserve">, calling collective bargaining </w:t>
      </w:r>
      <w:r w:rsidRPr="00E81DAE">
        <w:rPr>
          <w:rStyle w:val="StyleUnderline"/>
        </w:rPr>
        <w:t xml:space="preserve">the </w:t>
      </w:r>
      <w:r w:rsidRPr="00E81DAE">
        <w:rPr>
          <w:rStyle w:val="Emphasis"/>
        </w:rPr>
        <w:t>performance</w:t>
      </w:r>
      <w:r w:rsidRPr="00E81DAE">
        <w:rPr>
          <w:rStyle w:val="StyleUnderline"/>
        </w:rPr>
        <w:t xml:space="preserve"> of the </w:t>
      </w:r>
      <w:r w:rsidRPr="00E81DAE">
        <w:rPr>
          <w:rStyle w:val="Emphasis"/>
        </w:rPr>
        <w:t>mutual obligation</w:t>
      </w:r>
      <w:r w:rsidRPr="00E81DAE">
        <w:rPr>
          <w:rStyle w:val="StyleUnderline"/>
        </w:rPr>
        <w:t xml:space="preserve"> of the </w:t>
      </w:r>
      <w:r w:rsidRPr="00E81DAE">
        <w:rPr>
          <w:rStyle w:val="Emphasis"/>
        </w:rPr>
        <w:t>employer</w:t>
      </w:r>
      <w:r w:rsidRPr="00E81DAE">
        <w:rPr>
          <w:rStyle w:val="StyleUnderline"/>
        </w:rPr>
        <w:t xml:space="preserve"> and the representative of the </w:t>
      </w:r>
      <w:r w:rsidRPr="00E81DAE">
        <w:rPr>
          <w:rStyle w:val="Emphasis"/>
        </w:rPr>
        <w:t>employees</w:t>
      </w:r>
      <w:r w:rsidRPr="00E81DAE">
        <w:rPr>
          <w:rStyle w:val="StyleUnderline"/>
        </w:rPr>
        <w:t xml:space="preserve"> to meet at reasonable times and confer in good faith with respect to </w:t>
      </w:r>
      <w:r w:rsidRPr="00E81DAE">
        <w:rPr>
          <w:rStyle w:val="Emphasis"/>
        </w:rPr>
        <w:t>wages</w:t>
      </w:r>
      <w:r w:rsidRPr="00E81DAE">
        <w:rPr>
          <w:rStyle w:val="StyleUnderline"/>
        </w:rPr>
        <w:t xml:space="preserve">, </w:t>
      </w:r>
      <w:r w:rsidRPr="00E81DAE">
        <w:rPr>
          <w:rStyle w:val="Emphasis"/>
        </w:rPr>
        <w:t>hours</w:t>
      </w:r>
      <w:r w:rsidRPr="00E81DAE">
        <w:rPr>
          <w:rStyle w:val="StyleUnderline"/>
        </w:rPr>
        <w:t>, and other terms and conditions of employment, or the negotiation of an agreement, or any question arising thereunder, and the execution of a written contract incorporating any agreement reached if requested by either party</w:t>
      </w:r>
      <w:r w:rsidRPr="00E81DAE">
        <w:rPr>
          <w:sz w:val="16"/>
          <w:szCs w:val="16"/>
        </w:rPr>
        <w:t>.</w:t>
      </w:r>
      <w:r w:rsidRPr="00E81DAE">
        <w:rPr>
          <w:sz w:val="16"/>
          <w:szCs w:val="16"/>
        </w:rPr>
        <w:br/>
        <w:t>29 U.S.C. § 158(d); see 5 U.S.C. § 7103(a)(12). This definition accords with the semantic meaning of “collective bargaining”: “negotiation for the settlement of the terms of a collective agreement between an employer ... and a union,” or “any union-management negotiation.” Webster’s Third New International Dictionary 445 (1981).</w:t>
      </w:r>
      <w:r w:rsidRPr="00E81DAE">
        <w:rPr>
          <w:sz w:val="16"/>
          <w:szCs w:val="16"/>
        </w:rPr>
        <w:br/>
      </w:r>
      <w:r w:rsidRPr="007D652D">
        <w:rPr>
          <w:rStyle w:val="StyleUnderline"/>
          <w:highlight w:val="cyan"/>
        </w:rPr>
        <w:t xml:space="preserve">We have </w:t>
      </w:r>
      <w:r w:rsidRPr="007D652D">
        <w:rPr>
          <w:rStyle w:val="Emphasis"/>
          <w:highlight w:val="cyan"/>
        </w:rPr>
        <w:t>consistently distinguished</w:t>
      </w:r>
      <w:r w:rsidRPr="007D652D">
        <w:rPr>
          <w:rStyle w:val="StyleUnderline"/>
          <w:highlight w:val="cyan"/>
        </w:rPr>
        <w:t xml:space="preserve"> between</w:t>
      </w:r>
      <w:r w:rsidRPr="00E81DAE">
        <w:rPr>
          <w:rStyle w:val="StyleUnderline"/>
        </w:rPr>
        <w:t xml:space="preserve"> the limited </w:t>
      </w:r>
      <w:r w:rsidRPr="007D652D">
        <w:rPr>
          <w:rStyle w:val="Emphasis"/>
          <w:highlight w:val="cyan"/>
        </w:rPr>
        <w:t>collective bargaining right</w:t>
      </w:r>
      <w:r w:rsidRPr="00E81DAE">
        <w:rPr>
          <w:rStyle w:val="StyleUnderline"/>
        </w:rPr>
        <w:t xml:space="preserve"> provided by § 7422 </w:t>
      </w:r>
      <w:r w:rsidRPr="007D652D">
        <w:rPr>
          <w:rStyle w:val="StyleUnderline"/>
          <w:highlight w:val="cyan"/>
        </w:rPr>
        <w:t xml:space="preserve">and </w:t>
      </w:r>
      <w:r w:rsidRPr="007D652D">
        <w:rPr>
          <w:rStyle w:val="Emphasis"/>
          <w:highlight w:val="cyan"/>
        </w:rPr>
        <w:t>labor rights</w:t>
      </w:r>
      <w:r w:rsidRPr="00E81DAE">
        <w:rPr>
          <w:rStyle w:val="StyleUnderline"/>
        </w:rPr>
        <w:t xml:space="preserve"> more </w:t>
      </w:r>
      <w:r w:rsidRPr="007D652D">
        <w:rPr>
          <w:rStyle w:val="Emphasis"/>
          <w:highlight w:val="cyan"/>
        </w:rPr>
        <w:t>broadly</w:t>
      </w:r>
      <w:r w:rsidRPr="00E81DAE">
        <w:rPr>
          <w:sz w:val="16"/>
          <w:szCs w:val="16"/>
        </w:rPr>
        <w:t>.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we differentiated the “right to negotiate collective bargaining agreements, or to administer such agreements through grievance arbitration procedures” from “other rights protected by the FSLMRS, including ‘the right to form, join, or assist a labor organization without fear of penalty or reprisal.’”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r w:rsidRPr="00E81DAE">
        <w:rPr>
          <w:sz w:val="16"/>
          <w:szCs w:val="16"/>
        </w:rPr>
        <w:br/>
      </w:r>
    </w:p>
    <w:p w14:paraId="395ECED0" w14:textId="77777777" w:rsidR="00F238E5" w:rsidRDefault="00F238E5" w:rsidP="00F238E5">
      <w:pPr>
        <w:rPr>
          <w:rFonts w:eastAsiaTheme="majorEastAsia" w:cstheme="majorBidi"/>
          <w:b/>
          <w:iCs/>
          <w:sz w:val="26"/>
        </w:rPr>
      </w:pPr>
      <w:r>
        <w:rPr>
          <w:rFonts w:eastAsiaTheme="majorEastAsia" w:cstheme="majorBidi"/>
          <w:b/>
          <w:iCs/>
          <w:sz w:val="26"/>
        </w:rPr>
        <w:t xml:space="preserve">Violation---non-competes and hospital mergers are barriers to CBR, but do not grant CBR themselves. </w:t>
      </w:r>
    </w:p>
    <w:p w14:paraId="0530DC3B" w14:textId="77777777" w:rsidR="00F238E5" w:rsidRPr="0045431B" w:rsidRDefault="00F238E5" w:rsidP="00F238E5"/>
    <w:p w14:paraId="3E7D6EAB" w14:textId="77777777" w:rsidR="00F238E5" w:rsidRDefault="00F238E5" w:rsidP="00F238E5">
      <w:pPr>
        <w:pStyle w:val="Heading4"/>
      </w:pPr>
      <w:r>
        <w:t xml:space="preserve">It's a </w:t>
      </w:r>
      <w:r>
        <w:rPr>
          <w:u w:val="single"/>
        </w:rPr>
        <w:t>voting issue</w:t>
      </w:r>
      <w:r>
        <w:t>:</w:t>
      </w:r>
    </w:p>
    <w:p w14:paraId="6D0B688A" w14:textId="77777777" w:rsidR="00F238E5" w:rsidRDefault="00F238E5" w:rsidP="00F238E5">
      <w:pPr>
        <w:pStyle w:val="Heading4"/>
      </w:pPr>
      <w:r>
        <w:t xml:space="preserve">1. </w:t>
      </w:r>
      <w:r>
        <w:rPr>
          <w:u w:val="single"/>
        </w:rPr>
        <w:t>Predictable limits</w:t>
      </w:r>
      <w:r>
        <w:t xml:space="preserve">---allowing AFFs that do </w:t>
      </w:r>
      <w:r>
        <w:rPr>
          <w:u w:val="single"/>
        </w:rPr>
        <w:t>anything</w:t>
      </w:r>
      <w:r>
        <w:t xml:space="preserve"> that touches </w:t>
      </w:r>
      <w:r>
        <w:rPr>
          <w:u w:val="single"/>
        </w:rPr>
        <w:t>all labor law</w:t>
      </w:r>
      <w:r>
        <w:t xml:space="preserve"> opens the </w:t>
      </w:r>
      <w:r>
        <w:rPr>
          <w:u w:val="single"/>
        </w:rPr>
        <w:t>floodgates</w:t>
      </w:r>
      <w:r>
        <w:t xml:space="preserve"> to an </w:t>
      </w:r>
      <w:r>
        <w:rPr>
          <w:u w:val="single"/>
        </w:rPr>
        <w:t>untenable</w:t>
      </w:r>
      <w:r>
        <w:t xml:space="preserve"> set of AFFs that the NEG could </w:t>
      </w:r>
      <w:r>
        <w:rPr>
          <w:u w:val="single"/>
        </w:rPr>
        <w:t>never</w:t>
      </w:r>
      <w:r>
        <w:t xml:space="preserve"> keep up with.</w:t>
      </w:r>
    </w:p>
    <w:p w14:paraId="69B66ED7" w14:textId="77777777" w:rsidR="00F238E5" w:rsidRPr="0049472B" w:rsidRDefault="00F238E5" w:rsidP="00F238E5">
      <w:pPr>
        <w:pStyle w:val="Heading4"/>
      </w:pPr>
      <w:r>
        <w:t xml:space="preserve">2. </w:t>
      </w:r>
      <w:r>
        <w:rPr>
          <w:u w:val="single"/>
        </w:rPr>
        <w:t>Ground</w:t>
      </w:r>
      <w:r>
        <w:t xml:space="preserve">---DAs are premised on </w:t>
      </w:r>
      <w:r>
        <w:rPr>
          <w:u w:val="single"/>
        </w:rPr>
        <w:t>bargaining</w:t>
      </w:r>
      <w:r>
        <w:t xml:space="preserve"> power, </w:t>
      </w:r>
      <w:r>
        <w:rPr>
          <w:u w:val="single"/>
        </w:rPr>
        <w:t>NOT</w:t>
      </w:r>
      <w:r>
        <w:t xml:space="preserve"> labor </w:t>
      </w:r>
      <w:r>
        <w:rPr>
          <w:u w:val="single"/>
        </w:rPr>
        <w:t>protections</w:t>
      </w:r>
      <w:r>
        <w:t xml:space="preserve">. </w:t>
      </w:r>
    </w:p>
    <w:p w14:paraId="16C71FED" w14:textId="77777777" w:rsidR="00F238E5" w:rsidRPr="003B46A0" w:rsidRDefault="00F238E5" w:rsidP="00F238E5"/>
    <w:p w14:paraId="70207733" w14:textId="77777777" w:rsidR="00F238E5" w:rsidRPr="0060511E" w:rsidRDefault="00F238E5" w:rsidP="00F238E5"/>
    <w:p w14:paraId="2889D0E5" w14:textId="77777777" w:rsidR="00F238E5" w:rsidRDefault="00F238E5" w:rsidP="00F238E5">
      <w:pPr>
        <w:pStyle w:val="Heading3"/>
      </w:pPr>
      <w:r>
        <w:t>OFF---1NC</w:t>
      </w:r>
    </w:p>
    <w:p w14:paraId="4A1FB449" w14:textId="77777777" w:rsidR="00F238E5" w:rsidRPr="00203F8F" w:rsidRDefault="00F238E5" w:rsidP="00F238E5">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3D543F38" w14:textId="77777777" w:rsidR="00F238E5" w:rsidRDefault="00F238E5" w:rsidP="00F238E5">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640A13FE" w14:textId="77777777" w:rsidR="00F238E5" w:rsidRPr="00F428A2" w:rsidRDefault="00F238E5" w:rsidP="00F238E5">
      <w:pPr>
        <w:rPr>
          <w:rStyle w:val="Style13ptBold"/>
          <w:rFonts w:eastAsia="Aptos"/>
          <w:b w:val="0"/>
          <w:bCs w:val="0"/>
          <w:sz w:val="22"/>
        </w:rPr>
      </w:pPr>
      <w:r w:rsidRPr="00203F8F">
        <w:rPr>
          <w:rFonts w:eastAsia="Aptos"/>
        </w:rPr>
        <w:t xml:space="preserve">***Substantially is “more than 50 percent,” 163 million/2 = 81.5 million </w:t>
      </w:r>
    </w:p>
    <w:p w14:paraId="71ADF081" w14:textId="77777777" w:rsidR="00F238E5" w:rsidRPr="00203F8F" w:rsidRDefault="00F238E5" w:rsidP="00F238E5">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38F08105" w14:textId="77777777" w:rsidR="00F238E5" w:rsidRPr="00203F8F" w:rsidRDefault="00F238E5" w:rsidP="00F238E5">
      <w:pPr>
        <w:rPr>
          <w:rFonts w:eastAsia="Aptos"/>
          <w:sz w:val="14"/>
        </w:rPr>
      </w:pPr>
      <w:r w:rsidRPr="00203F8F">
        <w:rPr>
          <w:rFonts w:eastAsia="Aptos"/>
          <w:sz w:val="14"/>
        </w:rPr>
        <w:t>B-194530 5</w:t>
      </w:r>
    </w:p>
    <w:p w14:paraId="7D9275E7" w14:textId="77777777" w:rsidR="00F238E5" w:rsidRPr="00203F8F" w:rsidRDefault="00F238E5" w:rsidP="00F238E5">
      <w:pPr>
        <w:keepNext/>
        <w:keepLines/>
        <w:spacing w:before="4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76C21DFE" w14:textId="77777777" w:rsidR="00F238E5" w:rsidRPr="00203F8F" w:rsidRDefault="00F238E5" w:rsidP="00F238E5">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10059BE0" w14:textId="77777777" w:rsidR="00F238E5" w:rsidRDefault="00F238E5" w:rsidP="00F238E5">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4239AAEE" w14:textId="77777777" w:rsidR="00F238E5" w:rsidRPr="00203F8F" w:rsidRDefault="00F238E5" w:rsidP="00F238E5">
      <w:pPr>
        <w:pStyle w:val="Heading4"/>
      </w:pPr>
      <w:r>
        <w:t xml:space="preserve">The plan </w:t>
      </w:r>
      <w:r w:rsidRPr="00A05908">
        <w:rPr>
          <w:u w:val="single"/>
        </w:rPr>
        <w:t>just</w:t>
      </w:r>
      <w:r>
        <w:t xml:space="preserve"> affects physicians. </w:t>
      </w:r>
    </w:p>
    <w:p w14:paraId="395F3C09" w14:textId="77777777" w:rsidR="00F238E5" w:rsidRDefault="00F238E5" w:rsidP="00F238E5">
      <w:pPr>
        <w:pStyle w:val="Heading4"/>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w:t>
      </w:r>
    </w:p>
    <w:p w14:paraId="158EFB5D" w14:textId="77777777" w:rsidR="00F238E5" w:rsidRDefault="00F238E5" w:rsidP="00F238E5">
      <w:pPr>
        <w:pStyle w:val="Heading3"/>
        <w:rPr>
          <w:rFonts w:eastAsia="Times New Roman"/>
        </w:rPr>
      </w:pPr>
      <w:r>
        <w:rPr>
          <w:rFonts w:eastAsia="Times New Roman"/>
        </w:rPr>
        <w:t>OFF---1NC</w:t>
      </w:r>
    </w:p>
    <w:p w14:paraId="294DED50" w14:textId="77777777" w:rsidR="00F238E5" w:rsidRPr="00D945FC" w:rsidRDefault="00F238E5" w:rsidP="00F238E5">
      <w:r>
        <w:t>T-Strengthen</w:t>
      </w:r>
    </w:p>
    <w:p w14:paraId="2D95D754" w14:textId="77777777" w:rsidR="00F238E5" w:rsidRDefault="00F238E5" w:rsidP="00F238E5">
      <w:pPr>
        <w:keepNext/>
        <w:keepLines/>
        <w:spacing w:before="40"/>
        <w:outlineLvl w:val="3"/>
        <w:rPr>
          <w:rFonts w:eastAsia="Times New Roman"/>
          <w:b/>
          <w:iCs/>
          <w:sz w:val="26"/>
        </w:rPr>
      </w:pPr>
      <w:r w:rsidRPr="00D945FC">
        <w:rPr>
          <w:rFonts w:eastAsia="Times New Roman"/>
          <w:b/>
          <w:iCs/>
          <w:sz w:val="26"/>
          <w:u w:val="single"/>
        </w:rPr>
        <w:t>Interp</w:t>
      </w:r>
      <w:r>
        <w:rPr>
          <w:rFonts w:eastAsia="Times New Roman"/>
          <w:b/>
          <w:iCs/>
          <w:sz w:val="26"/>
        </w:rPr>
        <w:t>: 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68726D02" w14:textId="77777777" w:rsidR="00F238E5" w:rsidRPr="00F022A5" w:rsidRDefault="00F238E5" w:rsidP="00F238E5">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08CCC81C" w14:textId="77777777" w:rsidR="00F238E5" w:rsidRPr="00E57A76" w:rsidRDefault="00F238E5" w:rsidP="00F238E5">
      <w:pPr>
        <w:rPr>
          <w:rFonts w:eastAsia="Calibri"/>
          <w:sz w:val="16"/>
        </w:rPr>
      </w:pPr>
      <w:r w:rsidRPr="00E57A76">
        <w:rPr>
          <w:rFonts w:eastAsia="Calibri"/>
          <w:u w:val="single"/>
        </w:rPr>
        <w:t xml:space="preserve">The </w:t>
      </w:r>
      <w:r w:rsidRPr="009B5C43">
        <w:rPr>
          <w:rFonts w:eastAsia="Calibri"/>
          <w:highlight w:val="cyan"/>
          <w:u w:val="single"/>
        </w:rPr>
        <w:t xml:space="preserve">Court finds </w:t>
      </w:r>
      <w:r w:rsidRPr="009B5C43">
        <w:rPr>
          <w:rFonts w:eastAsia="Calibri"/>
          <w:b/>
          <w:iCs/>
          <w:highlight w:val="cyan"/>
          <w:u w:val="single"/>
          <w:bdr w:val="single" w:sz="8" w:space="0" w:color="auto"/>
        </w:rPr>
        <w:t>unpersuasive</w:t>
      </w:r>
      <w:r w:rsidRPr="009B5C43">
        <w:rPr>
          <w:rFonts w:eastAsia="Calibri"/>
          <w:highlight w:val="cyan"/>
          <w:u w:val="single"/>
        </w:rPr>
        <w:t xml:space="preserve"> the</w:t>
      </w:r>
      <w:r w:rsidRPr="00E57A76">
        <w:rPr>
          <w:rFonts w:eastAsia="Calibri"/>
          <w:sz w:val="16"/>
        </w:rPr>
        <w:t xml:space="preserve"> Under Secretary's </w:t>
      </w:r>
      <w:r w:rsidRPr="009B5C43">
        <w:rPr>
          <w:rFonts w:eastAsia="Calibri"/>
          <w:highlight w:val="cyan"/>
          <w:u w:val="single"/>
        </w:rPr>
        <w:t>conclusion</w:t>
      </w:r>
      <w:r w:rsidRPr="00E57A76">
        <w:rPr>
          <w:rFonts w:eastAsia="Calibri"/>
          <w:u w:val="single"/>
        </w:rPr>
        <w:t xml:space="preserve"> that </w:t>
      </w:r>
      <w:r w:rsidRPr="009B5C43">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9B5C43">
        <w:rPr>
          <w:rFonts w:eastAsia="Calibri"/>
          <w:highlight w:val="cyan"/>
          <w:u w:val="single"/>
        </w:rPr>
        <w:t xml:space="preserve">are </w:t>
      </w:r>
      <w:r w:rsidRPr="009B5C43">
        <w:rPr>
          <w:rFonts w:eastAsia="Calibri"/>
          <w:b/>
          <w:iCs/>
          <w:highlight w:val="cyan"/>
          <w:u w:val="single"/>
          <w:bdr w:val="single" w:sz="8" w:space="0" w:color="auto"/>
        </w:rPr>
        <w:t>part of</w:t>
      </w:r>
      <w:r w:rsidRPr="00E57A76">
        <w:rPr>
          <w:rFonts w:eastAsia="Calibri"/>
          <w:u w:val="single"/>
        </w:rPr>
        <w:t xml:space="preserve"> the general </w:t>
      </w:r>
      <w:r w:rsidRPr="009B5C43">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9B5C43">
        <w:rPr>
          <w:rFonts w:eastAsia="Calibri"/>
          <w:highlight w:val="cyan"/>
          <w:u w:val="single"/>
        </w:rPr>
        <w:t>Among</w:t>
      </w:r>
      <w:r w:rsidRPr="00E57A76">
        <w:rPr>
          <w:rFonts w:eastAsia="Calibri"/>
          <w:u w:val="single"/>
        </w:rPr>
        <w:t xml:space="preserve"> these "</w:t>
      </w:r>
      <w:r w:rsidRPr="009B5C43">
        <w:rPr>
          <w:rFonts w:eastAsia="Calibri"/>
          <w:highlight w:val="cyan"/>
          <w:u w:val="single"/>
        </w:rPr>
        <w:t>unfair labor practice</w:t>
      </w:r>
      <w:r w:rsidRPr="00E57A76">
        <w:rPr>
          <w:rFonts w:eastAsia="Calibri"/>
          <w:u w:val="single"/>
        </w:rPr>
        <w:t xml:space="preserve">[s]" </w:t>
      </w:r>
      <w:r w:rsidRPr="009B5C43">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9B5C43">
        <w:rPr>
          <w:rFonts w:eastAsia="Calibri"/>
          <w:highlight w:val="cyan"/>
          <w:u w:val="single"/>
        </w:rPr>
        <w:t xml:space="preserve">to </w:t>
      </w:r>
      <w:r w:rsidRPr="009B5C43">
        <w:rPr>
          <w:rFonts w:eastAsia="Calibri"/>
          <w:b/>
          <w:iCs/>
          <w:highlight w:val="cyan"/>
          <w:u w:val="single"/>
          <w:bdr w:val="single" w:sz="8" w:space="0" w:color="auto"/>
        </w:rPr>
        <w:t>encourage</w:t>
      </w:r>
      <w:r w:rsidRPr="009B5C43">
        <w:rPr>
          <w:rFonts w:eastAsia="Calibri"/>
          <w:highlight w:val="cyan"/>
          <w:u w:val="single"/>
        </w:rPr>
        <w:t xml:space="preserve"> or </w:t>
      </w:r>
      <w:r w:rsidRPr="009B5C43">
        <w:rPr>
          <w:rFonts w:eastAsia="Calibri"/>
          <w:b/>
          <w:iCs/>
          <w:highlight w:val="cyan"/>
          <w:u w:val="single"/>
          <w:bdr w:val="single" w:sz="8" w:space="0" w:color="auto"/>
        </w:rPr>
        <w:t>discourage</w:t>
      </w:r>
      <w:r w:rsidRPr="009B5C43">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9B5C43">
        <w:rPr>
          <w:rFonts w:eastAsia="Calibri"/>
          <w:highlight w:val="cyan"/>
          <w:u w:val="single"/>
        </w:rPr>
        <w:t>by discrimination in</w:t>
      </w:r>
      <w:r w:rsidRPr="00E57A76">
        <w:rPr>
          <w:rFonts w:eastAsia="Calibri"/>
          <w:sz w:val="16"/>
        </w:rPr>
        <w:t xml:space="preserve"> connection with </w:t>
      </w:r>
      <w:r w:rsidRPr="009B5C43">
        <w:rPr>
          <w:rFonts w:eastAsia="Calibri"/>
          <w:b/>
          <w:iCs/>
          <w:highlight w:val="cyan"/>
          <w:u w:val="single"/>
          <w:bdr w:val="single" w:sz="8" w:space="0" w:color="auto"/>
        </w:rPr>
        <w:t>hiring</w:t>
      </w:r>
      <w:r w:rsidRPr="009B5C43">
        <w:rPr>
          <w:rFonts w:eastAsia="Calibri"/>
          <w:highlight w:val="cyan"/>
          <w:u w:val="single"/>
        </w:rPr>
        <w:t xml:space="preserve">, tenure, </w:t>
      </w:r>
      <w:r w:rsidRPr="009B5C43">
        <w:rPr>
          <w:rFonts w:eastAsia="Calibri"/>
          <w:b/>
          <w:iCs/>
          <w:highlight w:val="cyan"/>
          <w:u w:val="single"/>
          <w:bdr w:val="single" w:sz="8" w:space="0" w:color="auto"/>
        </w:rPr>
        <w:t>promotion</w:t>
      </w:r>
      <w:r w:rsidRPr="009B5C43">
        <w:rPr>
          <w:rFonts w:eastAsia="Calibri"/>
          <w:highlight w:val="cyan"/>
          <w:u w:val="single"/>
        </w:rPr>
        <w:t xml:space="preserve">, or </w:t>
      </w:r>
      <w:r w:rsidRPr="009B5C43">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3325A09B" w14:textId="77777777" w:rsidR="00F238E5" w:rsidRPr="00E57A76" w:rsidRDefault="00F238E5" w:rsidP="00F238E5">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458F2A42" w14:textId="77777777" w:rsidR="00F238E5" w:rsidRPr="00E57A76" w:rsidRDefault="00F238E5" w:rsidP="00F238E5">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2054F88D" w14:textId="77777777" w:rsidR="00F238E5" w:rsidRPr="00E57A76" w:rsidRDefault="00F238E5" w:rsidP="00F238E5">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6CFF324" w14:textId="77777777" w:rsidR="00F238E5" w:rsidRPr="00E57A76" w:rsidRDefault="00F238E5" w:rsidP="00F238E5">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22AF9594" w14:textId="77777777" w:rsidR="00F238E5" w:rsidRPr="00E57A76" w:rsidRDefault="00F238E5" w:rsidP="00F238E5">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9B5C43">
        <w:rPr>
          <w:rFonts w:eastAsia="Calibri"/>
          <w:highlight w:val="cyan"/>
          <w:u w:val="single"/>
        </w:rPr>
        <w:t xml:space="preserve">the right to </w:t>
      </w:r>
      <w:r w:rsidRPr="009B5C43">
        <w:rPr>
          <w:rFonts w:eastAsia="Calibri"/>
          <w:b/>
          <w:iCs/>
          <w:highlight w:val="cyan"/>
          <w:u w:val="single"/>
          <w:bdr w:val="single" w:sz="8" w:space="0" w:color="auto"/>
        </w:rPr>
        <w:t>form, join, or assist</w:t>
      </w:r>
      <w:r w:rsidRPr="009B5C43">
        <w:rPr>
          <w:rFonts w:eastAsia="Calibri"/>
          <w:highlight w:val="cyan"/>
          <w:u w:val="single"/>
        </w:rPr>
        <w:t xml:space="preserve"> a union</w:t>
      </w:r>
      <w:r w:rsidRPr="00E57A76">
        <w:rPr>
          <w:rFonts w:eastAsia="Calibri"/>
          <w:u w:val="single"/>
        </w:rPr>
        <w:t xml:space="preserve"> without reprisal </w:t>
      </w:r>
      <w:r w:rsidRPr="009B5C43">
        <w:rPr>
          <w:rFonts w:eastAsia="Calibri"/>
          <w:highlight w:val="cyan"/>
          <w:u w:val="single"/>
        </w:rPr>
        <w:t xml:space="preserve">is </w:t>
      </w:r>
      <w:r w:rsidRPr="009B5C43">
        <w:rPr>
          <w:rFonts w:eastAsia="Calibri"/>
          <w:b/>
          <w:iCs/>
          <w:highlight w:val="cyan"/>
          <w:u w:val="single"/>
          <w:bdr w:val="single" w:sz="8" w:space="0" w:color="auto"/>
        </w:rPr>
        <w:t>broader</w:t>
      </w:r>
      <w:r w:rsidRPr="009B5C43">
        <w:rPr>
          <w:rFonts w:eastAsia="Calibri"/>
          <w:highlight w:val="cyan"/>
          <w:u w:val="single"/>
        </w:rPr>
        <w:t xml:space="preserve"> than </w:t>
      </w:r>
      <w:r w:rsidRPr="009B5C43">
        <w:rPr>
          <w:rFonts w:eastAsia="Calibri"/>
          <w:b/>
          <w:iCs/>
          <w:highlight w:val="cyan"/>
          <w:u w:val="single"/>
          <w:bdr w:val="single" w:sz="8" w:space="0" w:color="auto"/>
        </w:rPr>
        <w:t>the right</w:t>
      </w:r>
      <w:r w:rsidRPr="009B5C43">
        <w:rPr>
          <w:rFonts w:eastAsia="Calibri"/>
          <w:highlight w:val="cyan"/>
          <w:u w:val="single"/>
        </w:rPr>
        <w:t xml:space="preserve"> to engage in </w:t>
      </w:r>
      <w:r w:rsidRPr="009B5C43">
        <w:rPr>
          <w:rFonts w:eastAsia="Calibri"/>
          <w:b/>
          <w:iCs/>
          <w:highlight w:val="cyan"/>
          <w:u w:val="single"/>
          <w:bdr w:val="single" w:sz="8" w:space="0" w:color="auto"/>
        </w:rPr>
        <w:t>collective bargaining</w:t>
      </w:r>
      <w:r w:rsidRPr="00E57A76">
        <w:rPr>
          <w:rFonts w:eastAsia="Calibri"/>
          <w:u w:val="single"/>
        </w:rPr>
        <w:t xml:space="preserve"> because </w:t>
      </w:r>
      <w:r w:rsidRPr="009B5C43">
        <w:rPr>
          <w:rFonts w:eastAsia="Calibri"/>
          <w:b/>
          <w:iCs/>
          <w:highlight w:val="cyan"/>
          <w:u w:val="single"/>
          <w:bdr w:val="single" w:sz="8" w:space="0" w:color="auto"/>
        </w:rPr>
        <w:t>the former</w:t>
      </w:r>
      <w:r w:rsidRPr="00E57A76">
        <w:rPr>
          <w:rFonts w:eastAsia="Calibri"/>
          <w:u w:val="single"/>
        </w:rPr>
        <w:t xml:space="preserve"> right </w:t>
      </w:r>
      <w:r w:rsidRPr="009B5C43">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9B5C43">
        <w:rPr>
          <w:rFonts w:eastAsia="Calibri"/>
          <w:b/>
          <w:iCs/>
          <w:highlight w:val="cyan"/>
          <w:u w:val="single"/>
          <w:bdr w:val="single" w:sz="8" w:space="0" w:color="auto"/>
        </w:rPr>
        <w:t>violations</w:t>
      </w:r>
      <w:r w:rsidRPr="009B5C43">
        <w:rPr>
          <w:rFonts w:eastAsia="Calibri"/>
          <w:highlight w:val="cyan"/>
          <w:u w:val="single"/>
        </w:rPr>
        <w:t xml:space="preserve"> of</w:t>
      </w:r>
      <w:r w:rsidRPr="00E57A76">
        <w:rPr>
          <w:rFonts w:eastAsia="Calibri"/>
          <w:u w:val="single"/>
        </w:rPr>
        <w:t xml:space="preserve"> the </w:t>
      </w:r>
      <w:r w:rsidRPr="009B5C43">
        <w:rPr>
          <w:rFonts w:eastAsia="Calibri"/>
          <w:highlight w:val="cyan"/>
          <w:u w:val="single"/>
        </w:rPr>
        <w:t xml:space="preserve">right to </w:t>
      </w:r>
      <w:r w:rsidRPr="009B5C43">
        <w:rPr>
          <w:rFonts w:eastAsia="Calibri"/>
          <w:b/>
          <w:iCs/>
          <w:highlight w:val="cyan"/>
          <w:u w:val="single"/>
          <w:bdr w:val="single" w:sz="8" w:space="0" w:color="auto"/>
        </w:rPr>
        <w:t>form, join, or assist</w:t>
      </w:r>
      <w:r w:rsidRPr="009B5C43">
        <w:rPr>
          <w:rFonts w:eastAsia="Calibri"/>
          <w:highlight w:val="cyan"/>
          <w:u w:val="single"/>
        </w:rPr>
        <w:t xml:space="preserve"> a union</w:t>
      </w:r>
      <w:r w:rsidRPr="00E57A76">
        <w:rPr>
          <w:rFonts w:eastAsia="Calibri"/>
          <w:sz w:val="16"/>
        </w:rPr>
        <w:t xml:space="preserve"> without reprisal </w:t>
      </w:r>
      <w:r w:rsidRPr="009B5C43">
        <w:rPr>
          <w:rFonts w:eastAsia="Calibri"/>
          <w:b/>
          <w:iCs/>
          <w:highlight w:val="cyan"/>
          <w:u w:val="single"/>
          <w:bdr w:val="single" w:sz="8" w:space="0" w:color="auto"/>
        </w:rPr>
        <w:t>do not</w:t>
      </w:r>
      <w:r w:rsidRPr="00E57A76">
        <w:rPr>
          <w:rFonts w:eastAsia="Calibri"/>
          <w:u w:val="single"/>
        </w:rPr>
        <w:t xml:space="preserve"> necessarily </w:t>
      </w:r>
      <w:r w:rsidRPr="009B5C43">
        <w:rPr>
          <w:rFonts w:eastAsia="Calibri"/>
          <w:highlight w:val="cyan"/>
          <w:u w:val="single"/>
        </w:rPr>
        <w:t>implicate the right to</w:t>
      </w:r>
      <w:r w:rsidRPr="00E57A76">
        <w:rPr>
          <w:rFonts w:eastAsia="Calibri"/>
          <w:u w:val="single"/>
        </w:rPr>
        <w:t xml:space="preserve"> engage in </w:t>
      </w:r>
      <w:r w:rsidRPr="009B5C43">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450A1F04" w14:textId="77777777" w:rsidR="00F238E5" w:rsidRDefault="00F238E5" w:rsidP="00F238E5"/>
    <w:p w14:paraId="3054A489" w14:textId="77777777" w:rsidR="00F238E5" w:rsidRDefault="00F238E5" w:rsidP="00F238E5">
      <w:pPr>
        <w:pStyle w:val="Heading4"/>
      </w:pPr>
      <w:r w:rsidRPr="00D945FC">
        <w:rPr>
          <w:u w:val="single"/>
        </w:rPr>
        <w:t>Violation</w:t>
      </w:r>
      <w:r>
        <w:t xml:space="preserve">: the AFF grants a right </w:t>
      </w:r>
      <w:r>
        <w:rPr>
          <w:u w:val="single"/>
        </w:rPr>
        <w:t>to join</w:t>
      </w:r>
      <w:r>
        <w:t xml:space="preserve"> a union to </w:t>
      </w:r>
      <w:r>
        <w:rPr>
          <w:u w:val="single"/>
        </w:rPr>
        <w:t>independent physicians</w:t>
      </w:r>
      <w:r>
        <w:t>.</w:t>
      </w:r>
    </w:p>
    <w:p w14:paraId="3A38EB92" w14:textId="77777777" w:rsidR="00F238E5" w:rsidRDefault="00F238E5" w:rsidP="00F238E5"/>
    <w:p w14:paraId="34B204AD" w14:textId="77777777" w:rsidR="00F238E5" w:rsidRDefault="00F238E5" w:rsidP="00F238E5">
      <w:pPr>
        <w:pStyle w:val="Heading4"/>
      </w:pPr>
      <w:r>
        <w:t xml:space="preserve">It’s a </w:t>
      </w:r>
      <w:r>
        <w:rPr>
          <w:u w:val="single"/>
        </w:rPr>
        <w:t>voting issue</w:t>
      </w:r>
      <w:r>
        <w:t>:</w:t>
      </w:r>
    </w:p>
    <w:p w14:paraId="2C6A2303" w14:textId="77777777" w:rsidR="00F238E5" w:rsidRDefault="00F238E5" w:rsidP="00F238E5">
      <w:pPr>
        <w:pStyle w:val="Heading4"/>
      </w:pPr>
      <w:r>
        <w:t xml:space="preserve">1. </w:t>
      </w:r>
      <w:r>
        <w:rPr>
          <w:u w:val="single"/>
        </w:rPr>
        <w:t>Limits</w:t>
      </w:r>
      <w:r>
        <w:t xml:space="preserve">. Anything else allows </w:t>
      </w:r>
      <w:r>
        <w:rPr>
          <w:u w:val="single"/>
        </w:rPr>
        <w:t>infinite permutations</w:t>
      </w:r>
      <w:r>
        <w:t xml:space="preserve"> of workers currently excluded from unions which makes NEG prep </w:t>
      </w:r>
      <w:r>
        <w:rPr>
          <w:u w:val="single"/>
        </w:rPr>
        <w:t>impossible</w:t>
      </w:r>
      <w:r>
        <w:t>.</w:t>
      </w:r>
    </w:p>
    <w:p w14:paraId="7ECDEC79" w14:textId="77777777" w:rsidR="00F238E5" w:rsidRPr="00D945FC" w:rsidRDefault="00F238E5" w:rsidP="00F238E5">
      <w:pPr>
        <w:pStyle w:val="Heading4"/>
      </w:pPr>
      <w:r>
        <w:t xml:space="preserve">2. </w:t>
      </w:r>
      <w:r>
        <w:rPr>
          <w:u w:val="single"/>
        </w:rPr>
        <w:t>Ground</w:t>
      </w:r>
      <w:r>
        <w:t xml:space="preserve">. 2As would shift to grant the right with “workers </w:t>
      </w:r>
      <w:r>
        <w:rPr>
          <w:u w:val="single"/>
        </w:rPr>
        <w:t>say no</w:t>
      </w:r>
      <w:r>
        <w:t xml:space="preserve">” advantages which </w:t>
      </w:r>
      <w:r>
        <w:rPr>
          <w:u w:val="single"/>
        </w:rPr>
        <w:t>zero</w:t>
      </w:r>
      <w:r>
        <w:t xml:space="preserve"> NEG ground.  </w:t>
      </w:r>
    </w:p>
    <w:p w14:paraId="3CF5DB9D" w14:textId="77777777" w:rsidR="00F238E5" w:rsidRPr="00D1783D" w:rsidRDefault="00F238E5" w:rsidP="00F238E5"/>
    <w:p w14:paraId="3EF6E10A" w14:textId="77777777" w:rsidR="00F238E5" w:rsidRDefault="00F238E5" w:rsidP="00F238E5">
      <w:pPr>
        <w:pStyle w:val="Heading3"/>
      </w:pPr>
      <w:r>
        <w:t>OFF---1NC</w:t>
      </w:r>
    </w:p>
    <w:p w14:paraId="20240FA8" w14:textId="77777777" w:rsidR="00F238E5" w:rsidRDefault="00F238E5" w:rsidP="00F238E5">
      <w:pPr>
        <w:pStyle w:val="Heading4"/>
      </w:pPr>
      <w:r>
        <w:t>The United States Federal Government should</w:t>
      </w:r>
    </w:p>
    <w:p w14:paraId="22795D66" w14:textId="77777777" w:rsidR="00F238E5" w:rsidRDefault="00F238E5" w:rsidP="00F238E5">
      <w:pPr>
        <w:pStyle w:val="Heading4"/>
      </w:pPr>
      <w:r>
        <w:t xml:space="preserve">---increase anti-trust enforcement for hospital mergers and acquisitions; </w:t>
      </w:r>
    </w:p>
    <w:p w14:paraId="2500E2D4" w14:textId="77777777" w:rsidR="00F238E5" w:rsidRDefault="00F238E5" w:rsidP="00F238E5">
      <w:pPr>
        <w:pStyle w:val="Heading4"/>
      </w:pPr>
      <w:r>
        <w:t xml:space="preserve">---provide bailout for rural hospitals in the event of profit related closures; </w:t>
      </w:r>
    </w:p>
    <w:p w14:paraId="2E0AB183" w14:textId="77777777" w:rsidR="00F238E5" w:rsidRDefault="00F238E5" w:rsidP="00F238E5">
      <w:pPr>
        <w:pStyle w:val="Heading4"/>
      </w:pPr>
      <w:r>
        <w:t>---appoint executive-level chief wellness officers;</w:t>
      </w:r>
    </w:p>
    <w:p w14:paraId="6B48C7E7" w14:textId="77777777" w:rsidR="00F238E5" w:rsidRDefault="00F238E5" w:rsidP="00F238E5">
      <w:pPr>
        <w:pStyle w:val="Heading4"/>
      </w:pPr>
      <w:r>
        <w:t>---increase multilateral health diplomacy;</w:t>
      </w:r>
    </w:p>
    <w:p w14:paraId="6229D689" w14:textId="77777777" w:rsidR="00F238E5" w:rsidRDefault="00F238E5" w:rsidP="00F238E5">
      <w:pPr>
        <w:pStyle w:val="Heading4"/>
      </w:pPr>
      <w:r>
        <w:t>---reform certification of need law;</w:t>
      </w:r>
    </w:p>
    <w:p w14:paraId="7A183C14" w14:textId="77777777" w:rsidR="00F238E5" w:rsidRDefault="00F238E5" w:rsidP="00F238E5">
      <w:pPr>
        <w:pStyle w:val="Heading4"/>
      </w:pPr>
      <w:r>
        <w:t>---ban non-compete clauses for physicians;</w:t>
      </w:r>
    </w:p>
    <w:p w14:paraId="0EC5C434" w14:textId="77777777" w:rsidR="00F238E5" w:rsidRDefault="00F238E5" w:rsidP="00F238E5">
      <w:pPr>
        <w:pStyle w:val="Heading4"/>
      </w:pPr>
      <w:r>
        <w:t>---invest in rural to urban public transportation;</w:t>
      </w:r>
    </w:p>
    <w:p w14:paraId="5404B8F6" w14:textId="77777777" w:rsidR="00F238E5" w:rsidRPr="00F21E7B" w:rsidRDefault="00F238E5" w:rsidP="00F238E5">
      <w:pPr>
        <w:pStyle w:val="Heading4"/>
      </w:pPr>
      <w:r>
        <w:t>---invest in sustainable urban development such as green spaces, tree planting, and sustainable waste management;</w:t>
      </w:r>
    </w:p>
    <w:p w14:paraId="54388670" w14:textId="77777777" w:rsidR="00F238E5" w:rsidRPr="00F21E7B" w:rsidRDefault="00F238E5" w:rsidP="00F238E5">
      <w:pPr>
        <w:pStyle w:val="Heading4"/>
      </w:pPr>
      <w:r>
        <w:t xml:space="preserve">---introduce tax incentives for pro-bono care; </w:t>
      </w:r>
    </w:p>
    <w:p w14:paraId="178A650F" w14:textId="77777777" w:rsidR="00F238E5" w:rsidRDefault="00F238E5" w:rsidP="00F238E5">
      <w:pPr>
        <w:pStyle w:val="Heading4"/>
      </w:pPr>
      <w:r>
        <w:t xml:space="preserve">Executive-level chief wellness officers solves burnout. </w:t>
      </w:r>
    </w:p>
    <w:p w14:paraId="3353B948" w14:textId="77777777" w:rsidR="00F238E5" w:rsidRPr="00114EAF" w:rsidRDefault="00F238E5" w:rsidP="00F238E5">
      <w:r w:rsidRPr="00114EAF">
        <w:rPr>
          <w:rStyle w:val="Style13ptBold"/>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DF7C7EA" w14:textId="77777777" w:rsidR="00F238E5" w:rsidRPr="00114EAF" w:rsidRDefault="00F238E5" w:rsidP="00F238E5">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15BD1DCC" w14:textId="77777777" w:rsidR="00F238E5" w:rsidRPr="00D1783D" w:rsidRDefault="00F238E5" w:rsidP="00F238E5">
      <w:pPr>
        <w:rPr>
          <w:rStyle w:val="StyleUnderline"/>
        </w:rPr>
      </w:pPr>
      <w:r w:rsidRPr="00114EAF">
        <w:rPr>
          <w:sz w:val="16"/>
        </w:rPr>
        <w:t xml:space="preserve">Finally, </w:t>
      </w:r>
      <w:r w:rsidRPr="00D1783D">
        <w:rPr>
          <w:rStyle w:val="StyleUnderline"/>
          <w:highlight w:val="cyan"/>
        </w:rPr>
        <w:t>to successfully address the crisis</w:t>
      </w:r>
      <w:r w:rsidRPr="00D1783D">
        <w:rPr>
          <w:rStyle w:val="StyleUnderline"/>
        </w:rPr>
        <w:t xml:space="preserve"> in the long term, </w:t>
      </w:r>
      <w:r w:rsidRPr="00D1783D">
        <w:rPr>
          <w:rStyle w:val="StyleUnderline"/>
          <w:highlight w:val="cyan"/>
        </w:rPr>
        <w:t>the appointment of executive-level chief wellness officers</w:t>
      </w:r>
      <w:r w:rsidRPr="00D1783D">
        <w:rPr>
          <w:rStyle w:val="StyleUnderline"/>
        </w:rPr>
        <w:t xml:space="preserve"> (CWOs) is essential. CWOs must be </w:t>
      </w:r>
      <w:r w:rsidRPr="00D1783D">
        <w:rPr>
          <w:rStyle w:val="StyleUnderline"/>
          <w:highlight w:val="cyan"/>
        </w:rPr>
        <w:t>tasked with</w:t>
      </w:r>
      <w:r w:rsidRPr="00D1783D">
        <w:rPr>
          <w:rStyle w:val="StyleUnderline"/>
        </w:rPr>
        <w:t xml:space="preserve"> studying and </w:t>
      </w:r>
      <w:r w:rsidRPr="00D1783D">
        <w:rPr>
          <w:rStyle w:val="StyleUnderline"/>
          <w:highlight w:val="cyan"/>
        </w:rPr>
        <w:t>assessing</w:t>
      </w:r>
      <w:r w:rsidRPr="00D1783D">
        <w:rPr>
          <w:rStyle w:val="StyleUnderline"/>
        </w:rPr>
        <w:t xml:space="preserve"> physician </w:t>
      </w:r>
      <w:r w:rsidRPr="00D1783D">
        <w:rPr>
          <w:rStyle w:val="StyleUnderline"/>
          <w:highlight w:val="cyan"/>
        </w:rPr>
        <w:t>burnout</w:t>
      </w:r>
      <w:r w:rsidRPr="00D1783D">
        <w:rPr>
          <w:rStyle w:val="StyleUnderline"/>
        </w:rPr>
        <w:t xml:space="preserve"> at their institutions, </w:t>
      </w:r>
      <w:r w:rsidRPr="00D1783D">
        <w:rPr>
          <w:rStyle w:val="StyleUnderline"/>
          <w:highlight w:val="cyan"/>
        </w:rPr>
        <w:t>and</w:t>
      </w:r>
      <w:r w:rsidRPr="00D1783D">
        <w:rPr>
          <w:rStyle w:val="StyleUnderline"/>
        </w:rPr>
        <w:t xml:space="preserve"> with </w:t>
      </w:r>
      <w:r w:rsidRPr="00D1783D">
        <w:rPr>
          <w:rStyle w:val="StyleUnderline"/>
          <w:highlight w:val="cyan"/>
        </w:rPr>
        <w:t>consulting physicians to</w:t>
      </w:r>
      <w:r w:rsidRPr="00D1783D">
        <w:rPr>
          <w:rStyle w:val="StyleUnderline"/>
        </w:rPr>
        <w:t xml:space="preserve"> design, implement, and continually i</w:t>
      </w:r>
      <w:r w:rsidRPr="00D1783D">
        <w:rPr>
          <w:rStyle w:val="StyleUnderline"/>
          <w:highlight w:val="cyan"/>
        </w:rPr>
        <w:t>mprove interventions to reduce burnout.</w:t>
      </w:r>
      <w:r w:rsidRPr="00D1783D">
        <w:rPr>
          <w:rStyle w:val="StyleUnderline"/>
        </w:rPr>
        <w:t xml:space="preserve"> </w:t>
      </w:r>
    </w:p>
    <w:p w14:paraId="132CE105" w14:textId="77777777" w:rsidR="00F238E5" w:rsidRPr="00114EAF" w:rsidRDefault="00F238E5" w:rsidP="00F238E5">
      <w:pPr>
        <w:rPr>
          <w:sz w:val="16"/>
        </w:rPr>
      </w:pPr>
      <w:r w:rsidRPr="00114EAF">
        <w:rPr>
          <w:sz w:val="16"/>
        </w:rPr>
        <w:t>Data</w:t>
      </w:r>
    </w:p>
    <w:p w14:paraId="3BC1425A" w14:textId="77777777" w:rsidR="00F238E5" w:rsidRPr="00114EAF" w:rsidRDefault="00F238E5" w:rsidP="00F238E5">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01B3FC1" w14:textId="77777777" w:rsidR="00F238E5" w:rsidRPr="00114EAF" w:rsidRDefault="00F238E5" w:rsidP="00F238E5">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30698669" w14:textId="77777777" w:rsidR="00F238E5" w:rsidRPr="00114EAF" w:rsidRDefault="00F238E5" w:rsidP="00F238E5">
      <w:pPr>
        <w:rPr>
          <w:sz w:val="16"/>
        </w:rPr>
      </w:pPr>
      <w:r w:rsidRPr="00114EAF">
        <w:rPr>
          <w:sz w:val="16"/>
        </w:rPr>
        <w:t>How Did We Get Here? (Etiology)</w:t>
      </w:r>
    </w:p>
    <w:p w14:paraId="5B5645EF" w14:textId="77777777" w:rsidR="00F238E5" w:rsidRDefault="00F238E5" w:rsidP="00F238E5">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17C5B73F" w14:textId="77777777" w:rsidR="00F238E5" w:rsidRPr="00F602B0" w:rsidRDefault="00F238E5" w:rsidP="00F238E5">
      <w:pPr>
        <w:pStyle w:val="Heading4"/>
        <w:rPr>
          <w:rFonts w:cs="Times New Roman"/>
        </w:rPr>
      </w:pPr>
      <w:r>
        <w:rPr>
          <w:rFonts w:cs="Times New Roman"/>
        </w:rPr>
        <w:t xml:space="preserve">Bailouts, reforming certification law, banning non-competes, and incentivizing pro bono care </w:t>
      </w:r>
      <w:r>
        <w:rPr>
          <w:rFonts w:cs="Times New Roman"/>
          <w:u w:val="single"/>
        </w:rPr>
        <w:t>all solve</w:t>
      </w:r>
      <w:r>
        <w:rPr>
          <w:rFonts w:cs="Times New Roman"/>
        </w:rPr>
        <w:t xml:space="preserve">. Cal reads </w:t>
      </w:r>
      <w:r w:rsidRPr="00F602B0">
        <w:rPr>
          <w:rFonts w:cs="Times New Roman"/>
          <w:highlight w:val="cyan"/>
        </w:rPr>
        <w:t>BLUE</w:t>
      </w:r>
      <w:r>
        <w:rPr>
          <w:rFonts w:cs="Times New Roman"/>
        </w:rPr>
        <w:t>.</w:t>
      </w:r>
    </w:p>
    <w:p w14:paraId="1713A210" w14:textId="77777777" w:rsidR="00F238E5" w:rsidRPr="00114EAF" w:rsidRDefault="00F238E5" w:rsidP="00F238E5">
      <w:pPr>
        <w:tabs>
          <w:tab w:val="left" w:pos="7479"/>
        </w:tabs>
      </w:pPr>
      <w:r>
        <w:rPr>
          <w:rStyle w:val="Style13ptBold"/>
        </w:rPr>
        <w:t xml:space="preserve">1AC </w:t>
      </w: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673CFFCD" w14:textId="77777777" w:rsidR="00F238E5" w:rsidRPr="00F602B0" w:rsidRDefault="00F238E5" w:rsidP="00F238E5">
      <w:pPr>
        <w:rPr>
          <w:sz w:val="8"/>
          <w:szCs w:val="8"/>
        </w:rPr>
      </w:pPr>
      <w:r w:rsidRPr="00F602B0">
        <w:rPr>
          <w:sz w:val="8"/>
          <w:szCs w:val="8"/>
        </w:rPr>
        <w:t xml:space="preserve">As </w:t>
      </w:r>
      <w:r w:rsidRPr="00F602B0">
        <w:rPr>
          <w:rStyle w:val="StyleUnderline"/>
          <w:sz w:val="8"/>
          <w:szCs w:val="8"/>
        </w:rPr>
        <w:t>everyone debates</w:t>
      </w:r>
      <w:r w:rsidRPr="00F602B0">
        <w:rPr>
          <w:sz w:val="8"/>
          <w:szCs w:val="8"/>
        </w:rPr>
        <w:t xml:space="preserve"> </w:t>
      </w:r>
      <w:r w:rsidRPr="00F602B0">
        <w:rPr>
          <w:rStyle w:val="Emphasis"/>
          <w:sz w:val="8"/>
          <w:szCs w:val="8"/>
        </w:rPr>
        <w:t>sweeping Medicaid reforms</w:t>
      </w:r>
      <w:r w:rsidRPr="00F602B0">
        <w:rPr>
          <w:sz w:val="8"/>
          <w:szCs w:val="8"/>
        </w:rPr>
        <w:t xml:space="preserve"> </w:t>
      </w:r>
      <w:r w:rsidRPr="00F602B0">
        <w:rPr>
          <w:rStyle w:val="StyleUnderline"/>
          <w:sz w:val="8"/>
          <w:szCs w:val="8"/>
        </w:rPr>
        <w:t xml:space="preserve">in the </w:t>
      </w:r>
      <w:r w:rsidRPr="00F602B0">
        <w:rPr>
          <w:rStyle w:val="Emphasis"/>
          <w:sz w:val="8"/>
          <w:szCs w:val="8"/>
        </w:rPr>
        <w:t>O</w:t>
      </w:r>
      <w:r w:rsidRPr="00F602B0">
        <w:rPr>
          <w:rStyle w:val="StyleUnderline"/>
          <w:sz w:val="8"/>
          <w:szCs w:val="8"/>
        </w:rPr>
        <w:t xml:space="preserve">ne </w:t>
      </w:r>
      <w:r w:rsidRPr="00F602B0">
        <w:rPr>
          <w:rStyle w:val="Emphasis"/>
          <w:sz w:val="8"/>
          <w:szCs w:val="8"/>
        </w:rPr>
        <w:t>B</w:t>
      </w:r>
      <w:r w:rsidRPr="00F602B0">
        <w:rPr>
          <w:rStyle w:val="StyleUnderline"/>
          <w:sz w:val="8"/>
          <w:szCs w:val="8"/>
        </w:rPr>
        <w:t xml:space="preserve">ig </w:t>
      </w:r>
      <w:r w:rsidRPr="00F602B0">
        <w:rPr>
          <w:rStyle w:val="Emphasis"/>
          <w:sz w:val="8"/>
          <w:szCs w:val="8"/>
        </w:rPr>
        <w:t>B</w:t>
      </w:r>
      <w:r w:rsidRPr="00F602B0">
        <w:rPr>
          <w:rStyle w:val="StyleUnderline"/>
          <w:sz w:val="8"/>
          <w:szCs w:val="8"/>
        </w:rPr>
        <w:t xml:space="preserve">eautiful </w:t>
      </w:r>
      <w:r w:rsidRPr="00F602B0">
        <w:rPr>
          <w:rStyle w:val="Emphasis"/>
          <w:sz w:val="8"/>
          <w:szCs w:val="8"/>
        </w:rPr>
        <w:t>B</w:t>
      </w:r>
      <w:r w:rsidRPr="00F602B0">
        <w:rPr>
          <w:rStyle w:val="StyleUnderline"/>
          <w:sz w:val="8"/>
          <w:szCs w:val="8"/>
        </w:rPr>
        <w:t>ill,</w:t>
      </w:r>
      <w:r w:rsidRPr="00F602B0">
        <w:rPr>
          <w:sz w:val="8"/>
          <w:szCs w:val="8"/>
        </w:rPr>
        <w:t xml:space="preserve"> </w:t>
      </w:r>
      <w:r w:rsidRPr="00F602B0">
        <w:rPr>
          <w:rStyle w:val="StyleUnderline"/>
          <w:sz w:val="8"/>
          <w:szCs w:val="8"/>
        </w:rPr>
        <w:t xml:space="preserve">hospital </w:t>
      </w:r>
      <w:r w:rsidRPr="00F602B0">
        <w:rPr>
          <w:rStyle w:val="StyleUnderline"/>
          <w:sz w:val="8"/>
          <w:szCs w:val="8"/>
          <w:highlight w:val="green"/>
        </w:rPr>
        <w:t>systems</w:t>
      </w:r>
      <w:r w:rsidRPr="00F602B0">
        <w:rPr>
          <w:sz w:val="8"/>
          <w:szCs w:val="8"/>
        </w:rPr>
        <w:t xml:space="preserve"> across the country </w:t>
      </w:r>
      <w:r w:rsidRPr="00F602B0">
        <w:rPr>
          <w:rStyle w:val="StyleUnderline"/>
          <w:sz w:val="8"/>
          <w:szCs w:val="8"/>
          <w:highlight w:val="green"/>
        </w:rPr>
        <w:t>are warning of dire consequences</w:t>
      </w:r>
      <w:r w:rsidRPr="00F602B0">
        <w:rPr>
          <w:sz w:val="8"/>
          <w:szCs w:val="8"/>
          <w:highlight w:val="green"/>
        </w:rPr>
        <w:t xml:space="preserve">: </w:t>
      </w:r>
      <w:r w:rsidRPr="00F602B0">
        <w:rPr>
          <w:rStyle w:val="Emphasis"/>
          <w:sz w:val="8"/>
          <w:szCs w:val="8"/>
          <w:highlight w:val="green"/>
        </w:rPr>
        <w:t>funding cuts</w:t>
      </w:r>
      <w:r w:rsidRPr="00F602B0">
        <w:rPr>
          <w:sz w:val="8"/>
          <w:szCs w:val="8"/>
          <w:highlight w:val="green"/>
        </w:rPr>
        <w:t xml:space="preserve">, </w:t>
      </w:r>
      <w:r w:rsidRPr="00F602B0">
        <w:rPr>
          <w:rStyle w:val="Emphasis"/>
          <w:sz w:val="8"/>
          <w:szCs w:val="8"/>
          <w:highlight w:val="green"/>
        </w:rPr>
        <w:t>rural</w:t>
      </w:r>
      <w:r w:rsidRPr="00F602B0">
        <w:rPr>
          <w:rStyle w:val="Emphasis"/>
          <w:sz w:val="8"/>
          <w:szCs w:val="8"/>
        </w:rPr>
        <w:t xml:space="preserve"> </w:t>
      </w:r>
      <w:r w:rsidRPr="00F602B0">
        <w:rPr>
          <w:rStyle w:val="Emphasis"/>
          <w:sz w:val="8"/>
          <w:szCs w:val="8"/>
          <w:highlight w:val="green"/>
        </w:rPr>
        <w:t>closures</w:t>
      </w:r>
      <w:r w:rsidRPr="00F602B0">
        <w:rPr>
          <w:sz w:val="8"/>
          <w:szCs w:val="8"/>
          <w:highlight w:val="green"/>
        </w:rPr>
        <w:t xml:space="preserve">, </w:t>
      </w:r>
      <w:r w:rsidRPr="00F602B0">
        <w:rPr>
          <w:rStyle w:val="Emphasis"/>
          <w:sz w:val="8"/>
          <w:szCs w:val="8"/>
          <w:highlight w:val="green"/>
        </w:rPr>
        <w:t>reduced access</w:t>
      </w:r>
      <w:r w:rsidRPr="00F602B0">
        <w:rPr>
          <w:sz w:val="8"/>
          <w:szCs w:val="8"/>
          <w:highlight w:val="green"/>
        </w:rPr>
        <w:t xml:space="preserve"> </w:t>
      </w:r>
      <w:r w:rsidRPr="00F602B0">
        <w:rPr>
          <w:rStyle w:val="StyleUnderline"/>
          <w:sz w:val="8"/>
          <w:szCs w:val="8"/>
          <w:highlight w:val="green"/>
        </w:rPr>
        <w:t>to care</w:t>
      </w:r>
      <w:r w:rsidRPr="00F602B0">
        <w:rPr>
          <w:sz w:val="8"/>
          <w:szCs w:val="8"/>
        </w:rPr>
        <w:t>. But here in South Carolina — where Medicaid wasn’t expanded — the forecast is for clearer skies.</w:t>
      </w:r>
    </w:p>
    <w:p w14:paraId="2A2E39F5" w14:textId="77777777" w:rsidR="00F238E5" w:rsidRPr="00114EAF" w:rsidRDefault="00F238E5" w:rsidP="00F238E5">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4A7247B7" w14:textId="77777777" w:rsidR="00F238E5" w:rsidRPr="00114EAF" w:rsidRDefault="00F238E5" w:rsidP="00F238E5">
      <w:pPr>
        <w:rPr>
          <w:sz w:val="16"/>
        </w:rPr>
      </w:pPr>
      <w:r w:rsidRPr="00114EAF">
        <w:rPr>
          <w:sz w:val="16"/>
        </w:rPr>
        <w:t xml:space="preserve">Since 2023, </w:t>
      </w:r>
      <w:r w:rsidRPr="00F602B0">
        <w:rPr>
          <w:rStyle w:val="StyleUnderline"/>
          <w:highlight w:val="cyan"/>
        </w:rPr>
        <w:t xml:space="preserve">S.C. hospitals have </w:t>
      </w:r>
      <w:r w:rsidRPr="00F602B0">
        <w:rPr>
          <w:rStyle w:val="Emphasis"/>
          <w:highlight w:val="cyan"/>
        </w:rPr>
        <w:t>benefited</w:t>
      </w:r>
      <w:r w:rsidRPr="00F602B0">
        <w:rPr>
          <w:rStyle w:val="StyleUnderline"/>
          <w:highlight w:val="cyan"/>
        </w:rPr>
        <w:t xml:space="preserve"> from a</w:t>
      </w:r>
      <w:r w:rsidRPr="00B56E30">
        <w:rPr>
          <w:rStyle w:val="StyleUnderline"/>
        </w:rPr>
        <w:t xml:space="preserve"> temporary </w:t>
      </w:r>
      <w:r w:rsidRPr="00F602B0">
        <w:rPr>
          <w:rStyle w:val="Emphasis"/>
          <w:highlight w:val="cyan"/>
        </w:rPr>
        <w:t>federal payment scheme</w:t>
      </w:r>
      <w:r w:rsidRPr="00F602B0">
        <w:rPr>
          <w:rStyle w:val="StyleUnderline"/>
          <w:highlight w:val="cyan"/>
        </w:rPr>
        <w:t xml:space="preserve"> that boosted</w:t>
      </w:r>
      <w:r w:rsidRPr="00B56E30">
        <w:rPr>
          <w:rStyle w:val="StyleUnderline"/>
        </w:rPr>
        <w:t xml:space="preserve"> Medicaid </w:t>
      </w:r>
      <w:r w:rsidRPr="00F602B0">
        <w:rPr>
          <w:rStyle w:val="StyleUnderline"/>
          <w:highlight w:val="cyan"/>
        </w:rPr>
        <w:t>reimbursement rates</w:t>
      </w:r>
      <w:r w:rsidRPr="00B56E30">
        <w:rPr>
          <w:rStyle w:val="StyleUnderline"/>
        </w:rPr>
        <w:t xml:space="preserve"> by up to 70%, bringing them in line with private insurance</w:t>
      </w:r>
      <w:r w:rsidRPr="00114EAF">
        <w:rPr>
          <w:sz w:val="16"/>
        </w:rPr>
        <w:t xml:space="preserve">. That influx of </w:t>
      </w:r>
      <w:r w:rsidRPr="00F602B0">
        <w:rPr>
          <w:sz w:val="16"/>
        </w:rPr>
        <w:t>nearly</w:t>
      </w:r>
      <w:r w:rsidRPr="00114EAF">
        <w:rPr>
          <w:sz w:val="16"/>
        </w:rPr>
        <w:t xml:space="preserve">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D361DE9" w14:textId="77777777" w:rsidR="00F238E5" w:rsidRPr="00F602B0" w:rsidRDefault="00F238E5" w:rsidP="00F238E5">
      <w:pPr>
        <w:rPr>
          <w:sz w:val="8"/>
          <w:szCs w:val="8"/>
        </w:rPr>
      </w:pPr>
      <w:r w:rsidRPr="00F602B0">
        <w:rPr>
          <w:rStyle w:val="StyleUnderline"/>
          <w:sz w:val="8"/>
          <w:szCs w:val="8"/>
        </w:rPr>
        <w:t>Since 2010</w:t>
      </w:r>
      <w:r w:rsidRPr="00F602B0">
        <w:rPr>
          <w:sz w:val="8"/>
          <w:szCs w:val="8"/>
        </w:rPr>
        <w:t xml:space="preserve">, six </w:t>
      </w:r>
      <w:r w:rsidRPr="00F602B0">
        <w:rPr>
          <w:rStyle w:val="StyleUnderline"/>
          <w:sz w:val="8"/>
          <w:szCs w:val="8"/>
          <w:highlight w:val="green"/>
        </w:rPr>
        <w:t>rural hospitals</w:t>
      </w:r>
      <w:r w:rsidRPr="00F602B0">
        <w:rPr>
          <w:sz w:val="8"/>
          <w:szCs w:val="8"/>
        </w:rPr>
        <w:t xml:space="preserve"> in South Carolina </w:t>
      </w:r>
      <w:r w:rsidRPr="00F602B0">
        <w:rPr>
          <w:rStyle w:val="StyleUnderline"/>
          <w:sz w:val="8"/>
          <w:szCs w:val="8"/>
        </w:rPr>
        <w:t xml:space="preserve">have </w:t>
      </w:r>
      <w:r w:rsidRPr="00F602B0">
        <w:rPr>
          <w:rStyle w:val="Emphasis"/>
          <w:sz w:val="8"/>
          <w:szCs w:val="8"/>
          <w:highlight w:val="green"/>
        </w:rPr>
        <w:t>closed</w:t>
      </w:r>
      <w:r w:rsidRPr="00F602B0">
        <w:rPr>
          <w:sz w:val="8"/>
          <w:szCs w:val="8"/>
        </w:rPr>
        <w:t xml:space="preserve">, </w:t>
      </w:r>
      <w:r w:rsidRPr="00F602B0">
        <w:rPr>
          <w:rStyle w:val="StyleUnderline"/>
          <w:sz w:val="8"/>
          <w:szCs w:val="8"/>
        </w:rPr>
        <w:t xml:space="preserve">and </w:t>
      </w:r>
      <w:r w:rsidRPr="00F602B0">
        <w:rPr>
          <w:rStyle w:val="StyleUnderline"/>
          <w:sz w:val="8"/>
          <w:szCs w:val="8"/>
          <w:highlight w:val="green"/>
        </w:rPr>
        <w:t>more are</w:t>
      </w:r>
      <w:r w:rsidRPr="00F602B0">
        <w:rPr>
          <w:rStyle w:val="StyleUnderline"/>
          <w:sz w:val="8"/>
          <w:szCs w:val="8"/>
        </w:rPr>
        <w:t xml:space="preserve"> considered </w:t>
      </w:r>
      <w:r w:rsidRPr="00F602B0">
        <w:rPr>
          <w:rStyle w:val="StyleUnderline"/>
          <w:sz w:val="8"/>
          <w:szCs w:val="8"/>
          <w:highlight w:val="green"/>
        </w:rPr>
        <w:t>at</w:t>
      </w:r>
      <w:r w:rsidRPr="00F602B0">
        <w:rPr>
          <w:sz w:val="8"/>
          <w:szCs w:val="8"/>
          <w:highlight w:val="green"/>
        </w:rPr>
        <w:t xml:space="preserve"> </w:t>
      </w:r>
      <w:r w:rsidRPr="00F602B0">
        <w:rPr>
          <w:rStyle w:val="Emphasis"/>
          <w:sz w:val="8"/>
          <w:szCs w:val="8"/>
          <w:highlight w:val="green"/>
        </w:rPr>
        <w:t>risk</w:t>
      </w:r>
      <w:r w:rsidRPr="00F602B0">
        <w:rPr>
          <w:sz w:val="8"/>
          <w:szCs w:val="8"/>
        </w:rPr>
        <w:t xml:space="preserve">. Five facilities — including MUSC-owned hospitals in Chester, Marion and Orangeburg — have posted negative margins for three consecutive years, </w:t>
      </w:r>
      <w:r w:rsidRPr="00F602B0">
        <w:rPr>
          <w:rStyle w:val="StyleUnderline"/>
          <w:sz w:val="8"/>
          <w:szCs w:val="8"/>
          <w:highlight w:val="green"/>
        </w:rPr>
        <w:t>raising</w:t>
      </w:r>
      <w:r w:rsidRPr="00F602B0">
        <w:rPr>
          <w:sz w:val="8"/>
          <w:szCs w:val="8"/>
        </w:rPr>
        <w:t xml:space="preserve"> real </w:t>
      </w:r>
      <w:r w:rsidRPr="00F602B0">
        <w:rPr>
          <w:rStyle w:val="StyleUnderline"/>
          <w:sz w:val="8"/>
          <w:szCs w:val="8"/>
          <w:highlight w:val="green"/>
        </w:rPr>
        <w:t>concerns about</w:t>
      </w:r>
      <w:r w:rsidRPr="00F602B0">
        <w:rPr>
          <w:rStyle w:val="StyleUnderline"/>
          <w:sz w:val="8"/>
          <w:szCs w:val="8"/>
        </w:rPr>
        <w:t xml:space="preserve"> the </w:t>
      </w:r>
      <w:r w:rsidRPr="00F602B0">
        <w:rPr>
          <w:rStyle w:val="Emphasis"/>
          <w:sz w:val="8"/>
          <w:szCs w:val="8"/>
          <w:highlight w:val="green"/>
        </w:rPr>
        <w:t>stability</w:t>
      </w:r>
      <w:r w:rsidRPr="00F602B0">
        <w:rPr>
          <w:sz w:val="8"/>
          <w:szCs w:val="8"/>
          <w:highlight w:val="green"/>
        </w:rPr>
        <w:t xml:space="preserve"> </w:t>
      </w:r>
      <w:r w:rsidRPr="00F602B0">
        <w:rPr>
          <w:rStyle w:val="StyleUnderline"/>
          <w:sz w:val="8"/>
          <w:szCs w:val="8"/>
          <w:highlight w:val="green"/>
        </w:rPr>
        <w:t>of</w:t>
      </w:r>
      <w:r w:rsidRPr="00F602B0">
        <w:rPr>
          <w:sz w:val="8"/>
          <w:szCs w:val="8"/>
        </w:rPr>
        <w:t xml:space="preserve"> our </w:t>
      </w:r>
      <w:r w:rsidRPr="00F602B0">
        <w:rPr>
          <w:rStyle w:val="StyleUnderline"/>
          <w:sz w:val="8"/>
          <w:szCs w:val="8"/>
          <w:highlight w:val="green"/>
        </w:rPr>
        <w:t>current system</w:t>
      </w:r>
      <w:r w:rsidRPr="00F602B0">
        <w:rPr>
          <w:rStyle w:val="StyleUnderline"/>
          <w:sz w:val="8"/>
          <w:szCs w:val="8"/>
        </w:rPr>
        <w:t>.</w:t>
      </w:r>
      <w:r w:rsidRPr="00F602B0">
        <w:rPr>
          <w:sz w:val="8"/>
          <w:szCs w:val="8"/>
        </w:rPr>
        <w:t xml:space="preserve"> </w:t>
      </w:r>
    </w:p>
    <w:p w14:paraId="402632BC" w14:textId="77777777" w:rsidR="00F238E5" w:rsidRPr="00F602B0" w:rsidRDefault="00F238E5" w:rsidP="00F238E5">
      <w:pPr>
        <w:rPr>
          <w:sz w:val="8"/>
          <w:szCs w:val="8"/>
        </w:rPr>
      </w:pPr>
      <w:r w:rsidRPr="00F602B0">
        <w:rPr>
          <w:rStyle w:val="StyleUnderline"/>
          <w:sz w:val="8"/>
          <w:szCs w:val="8"/>
        </w:rPr>
        <w:t>Meanwhile</w:t>
      </w:r>
      <w:r w:rsidRPr="00F602B0">
        <w:rPr>
          <w:sz w:val="8"/>
          <w:szCs w:val="8"/>
        </w:rPr>
        <w:t xml:space="preserve">, </w:t>
      </w:r>
      <w:r w:rsidRPr="00F602B0">
        <w:rPr>
          <w:rStyle w:val="Emphasis"/>
          <w:sz w:val="8"/>
          <w:szCs w:val="8"/>
          <w:highlight w:val="green"/>
        </w:rPr>
        <w:t>independent physicians</w:t>
      </w:r>
      <w:r w:rsidRPr="00F602B0">
        <w:rPr>
          <w:sz w:val="8"/>
          <w:szCs w:val="8"/>
        </w:rPr>
        <w:t xml:space="preserve"> across South Carolina continue to </w:t>
      </w:r>
      <w:r w:rsidRPr="00F602B0">
        <w:rPr>
          <w:rStyle w:val="StyleUnderline"/>
          <w:sz w:val="8"/>
          <w:szCs w:val="8"/>
          <w:highlight w:val="green"/>
        </w:rPr>
        <w:t xml:space="preserve">serve on the </w:t>
      </w:r>
      <w:r w:rsidRPr="00F602B0">
        <w:rPr>
          <w:rStyle w:val="Emphasis"/>
          <w:sz w:val="8"/>
          <w:szCs w:val="8"/>
          <w:highlight w:val="green"/>
        </w:rPr>
        <w:t>front lines</w:t>
      </w:r>
      <w:r w:rsidRPr="00F602B0">
        <w:rPr>
          <w:sz w:val="8"/>
          <w:szCs w:val="8"/>
        </w:rPr>
        <w:t xml:space="preserve">, especially in suburban, rural and underserved areas. </w:t>
      </w:r>
      <w:r w:rsidRPr="00F602B0">
        <w:rPr>
          <w:rStyle w:val="StyleUnderline"/>
          <w:sz w:val="8"/>
          <w:szCs w:val="8"/>
          <w:highlight w:val="green"/>
        </w:rPr>
        <w:t>These</w:t>
      </w:r>
      <w:r w:rsidRPr="00F602B0">
        <w:rPr>
          <w:rStyle w:val="StyleUnderline"/>
          <w:sz w:val="8"/>
          <w:szCs w:val="8"/>
        </w:rPr>
        <w:t xml:space="preserve"> practices</w:t>
      </w:r>
      <w:r w:rsidRPr="00F602B0">
        <w:rPr>
          <w:sz w:val="8"/>
          <w:szCs w:val="8"/>
        </w:rPr>
        <w:t xml:space="preserve"> </w:t>
      </w:r>
      <w:r w:rsidRPr="00F602B0">
        <w:rPr>
          <w:rStyle w:val="StyleUnderline"/>
          <w:sz w:val="8"/>
          <w:szCs w:val="8"/>
          <w:highlight w:val="green"/>
        </w:rPr>
        <w:t>offer more</w:t>
      </w:r>
      <w:r w:rsidRPr="00F602B0">
        <w:rPr>
          <w:rStyle w:val="StyleUnderline"/>
          <w:sz w:val="8"/>
          <w:szCs w:val="8"/>
        </w:rPr>
        <w:t xml:space="preserve"> </w:t>
      </w:r>
      <w:r w:rsidRPr="00F602B0">
        <w:rPr>
          <w:rStyle w:val="Emphasis"/>
          <w:sz w:val="8"/>
          <w:szCs w:val="8"/>
          <w:highlight w:val="green"/>
        </w:rPr>
        <w:t>affordable</w:t>
      </w:r>
      <w:r w:rsidRPr="00F602B0">
        <w:rPr>
          <w:sz w:val="8"/>
          <w:szCs w:val="8"/>
        </w:rPr>
        <w:t xml:space="preserve">, </w:t>
      </w:r>
      <w:r w:rsidRPr="00F602B0">
        <w:rPr>
          <w:rStyle w:val="Emphasis"/>
          <w:sz w:val="8"/>
          <w:szCs w:val="8"/>
        </w:rPr>
        <w:t xml:space="preserve">personalized </w:t>
      </w:r>
      <w:r w:rsidRPr="00F602B0">
        <w:rPr>
          <w:rStyle w:val="Emphasis"/>
          <w:sz w:val="8"/>
          <w:szCs w:val="8"/>
          <w:highlight w:val="green"/>
        </w:rPr>
        <w:t>care</w:t>
      </w:r>
      <w:r w:rsidRPr="00F602B0">
        <w:rPr>
          <w:sz w:val="8"/>
          <w:szCs w:val="8"/>
        </w:rPr>
        <w:t xml:space="preserve">. </w:t>
      </w:r>
      <w:r w:rsidRPr="00F602B0">
        <w:rPr>
          <w:rStyle w:val="StyleUnderline"/>
          <w:sz w:val="8"/>
          <w:szCs w:val="8"/>
          <w:highlight w:val="green"/>
        </w:rPr>
        <w:t xml:space="preserve">They adapt </w:t>
      </w:r>
      <w:r w:rsidRPr="00F602B0">
        <w:rPr>
          <w:rStyle w:val="Emphasis"/>
          <w:sz w:val="8"/>
          <w:szCs w:val="8"/>
          <w:highlight w:val="green"/>
        </w:rPr>
        <w:t>faster</w:t>
      </w:r>
      <w:r w:rsidRPr="00F602B0">
        <w:rPr>
          <w:sz w:val="8"/>
          <w:szCs w:val="8"/>
        </w:rPr>
        <w:t xml:space="preserve">. </w:t>
      </w:r>
      <w:r w:rsidRPr="00F602B0">
        <w:rPr>
          <w:rStyle w:val="StyleUnderline"/>
          <w:sz w:val="8"/>
          <w:szCs w:val="8"/>
        </w:rPr>
        <w:t xml:space="preserve">They spend more </w:t>
      </w:r>
      <w:r w:rsidRPr="00F602B0">
        <w:rPr>
          <w:rStyle w:val="Emphasis"/>
          <w:sz w:val="8"/>
          <w:szCs w:val="8"/>
        </w:rPr>
        <w:t>time with patients</w:t>
      </w:r>
      <w:r w:rsidRPr="00F602B0">
        <w:rPr>
          <w:sz w:val="8"/>
          <w:szCs w:val="8"/>
        </w:rPr>
        <w:t xml:space="preserve"> </w:t>
      </w:r>
      <w:r w:rsidRPr="00F602B0">
        <w:rPr>
          <w:rStyle w:val="StyleUnderline"/>
          <w:sz w:val="8"/>
          <w:szCs w:val="8"/>
          <w:highlight w:val="green"/>
        </w:rPr>
        <w:t xml:space="preserve">and operate at </w:t>
      </w:r>
      <w:r w:rsidRPr="00F602B0">
        <w:rPr>
          <w:rStyle w:val="Emphasis"/>
          <w:sz w:val="8"/>
          <w:szCs w:val="8"/>
          <w:highlight w:val="green"/>
        </w:rPr>
        <w:t>significantly lower costs</w:t>
      </w:r>
      <w:r w:rsidRPr="00F602B0">
        <w:rPr>
          <w:sz w:val="8"/>
          <w:szCs w:val="8"/>
          <w:highlight w:val="green"/>
        </w:rPr>
        <w:t xml:space="preserve"> </w:t>
      </w:r>
      <w:r w:rsidRPr="00F602B0">
        <w:rPr>
          <w:rStyle w:val="StyleUnderline"/>
          <w:sz w:val="8"/>
          <w:szCs w:val="8"/>
          <w:highlight w:val="green"/>
        </w:rPr>
        <w:t>than</w:t>
      </w:r>
      <w:r w:rsidRPr="00F602B0">
        <w:rPr>
          <w:sz w:val="8"/>
          <w:szCs w:val="8"/>
        </w:rPr>
        <w:t xml:space="preserve"> their </w:t>
      </w:r>
      <w:r w:rsidRPr="00F602B0">
        <w:rPr>
          <w:rStyle w:val="Emphasis"/>
          <w:sz w:val="8"/>
          <w:szCs w:val="8"/>
          <w:highlight w:val="green"/>
        </w:rPr>
        <w:t>hospital</w:t>
      </w:r>
      <w:r w:rsidRPr="00F602B0">
        <w:rPr>
          <w:rStyle w:val="Emphasis"/>
          <w:sz w:val="8"/>
          <w:szCs w:val="8"/>
        </w:rPr>
        <w:t xml:space="preserve">-owned </w:t>
      </w:r>
      <w:r w:rsidRPr="00F602B0">
        <w:rPr>
          <w:rStyle w:val="Emphasis"/>
          <w:sz w:val="8"/>
          <w:szCs w:val="8"/>
          <w:highlight w:val="green"/>
        </w:rPr>
        <w:t>counterparts</w:t>
      </w:r>
      <w:r w:rsidRPr="00F602B0">
        <w:rPr>
          <w:sz w:val="8"/>
          <w:szCs w:val="8"/>
        </w:rPr>
        <w:t>. Yet policy has consistently sidelined them in favor of institutional expansion.</w:t>
      </w:r>
    </w:p>
    <w:p w14:paraId="14752DE4" w14:textId="77777777" w:rsidR="00F238E5" w:rsidRPr="00114EAF" w:rsidRDefault="00F238E5" w:rsidP="00F238E5">
      <w:pPr>
        <w:rPr>
          <w:sz w:val="16"/>
        </w:rPr>
      </w:pPr>
      <w:r w:rsidRPr="00114EAF">
        <w:rPr>
          <w:sz w:val="16"/>
        </w:rPr>
        <w:t xml:space="preserve">As an advocate for independent medicine, I’ve worked to </w:t>
      </w:r>
      <w:r w:rsidRPr="00F602B0">
        <w:rPr>
          <w:rStyle w:val="StyleUnderline"/>
          <w:highlight w:val="cyan"/>
        </w:rPr>
        <w:t xml:space="preserve">eliminate outdated </w:t>
      </w:r>
      <w:r w:rsidRPr="00F602B0">
        <w:rPr>
          <w:rStyle w:val="Emphasis"/>
          <w:highlight w:val="cyan"/>
        </w:rPr>
        <w:t>certificate of need</w:t>
      </w:r>
      <w:r w:rsidRPr="00F602B0">
        <w:rPr>
          <w:rStyle w:val="StyleUnderline"/>
          <w:highlight w:val="cyan"/>
        </w:rPr>
        <w:t xml:space="preserve"> laws</w:t>
      </w:r>
      <w:r w:rsidRPr="00B56E30">
        <w:rPr>
          <w:rStyle w:val="StyleUnderline"/>
        </w:rPr>
        <w:t xml:space="preserve">, push for a </w:t>
      </w:r>
      <w:r w:rsidRPr="00F602B0">
        <w:rPr>
          <w:rStyle w:val="Emphasis"/>
          <w:highlight w:val="cyan"/>
        </w:rPr>
        <w:t>ban</w:t>
      </w:r>
      <w:r w:rsidRPr="00B56E30">
        <w:rPr>
          <w:rStyle w:val="Emphasis"/>
        </w:rPr>
        <w:t xml:space="preserve"> on </w:t>
      </w:r>
      <w:r w:rsidRPr="00F602B0">
        <w:rPr>
          <w:rStyle w:val="Emphasis"/>
          <w:highlight w:val="cyan"/>
        </w:rPr>
        <w:t>non-compete clauses</w:t>
      </w:r>
      <w:r w:rsidRPr="00F602B0">
        <w:rPr>
          <w:rStyle w:val="StyleUnderline"/>
          <w:highlight w:val="cyan"/>
        </w:rPr>
        <w:t xml:space="preserve"> that trap physicians</w:t>
      </w:r>
      <w:r w:rsidRPr="00B56E30">
        <w:rPr>
          <w:rStyle w:val="StyleUnderline"/>
        </w:rPr>
        <w:t xml:space="preserve"> in their current workplace and </w:t>
      </w:r>
      <w:r w:rsidRPr="00F602B0">
        <w:rPr>
          <w:rStyle w:val="StyleUnderline"/>
          <w:highlight w:val="cyan"/>
        </w:rPr>
        <w:t xml:space="preserve">introduce </w:t>
      </w:r>
      <w:r w:rsidRPr="00F602B0">
        <w:rPr>
          <w:rStyle w:val="Emphasis"/>
          <w:highlight w:val="cyan"/>
        </w:rPr>
        <w:t>tax incentives</w:t>
      </w:r>
      <w:r w:rsidRPr="00F602B0">
        <w:rPr>
          <w:rStyle w:val="StyleUnderline"/>
          <w:highlight w:val="cyan"/>
        </w:rPr>
        <w:t xml:space="preserve"> for </w:t>
      </w:r>
      <w:r w:rsidRPr="00F602B0">
        <w:rPr>
          <w:rStyle w:val="Emphasis"/>
          <w:highlight w:val="cyan"/>
        </w:rPr>
        <w:t>pro-bono care</w:t>
      </w:r>
      <w:r w:rsidRPr="00114EAF">
        <w:rPr>
          <w:sz w:val="16"/>
        </w:rPr>
        <w:t xml:space="preserve">. These aren’t just philosophical wins — </w:t>
      </w:r>
      <w:r w:rsidRPr="00F602B0">
        <w:rPr>
          <w:rStyle w:val="StyleUnderline"/>
          <w:highlight w:val="cyan"/>
        </w:rPr>
        <w:t xml:space="preserve">they’re </w:t>
      </w:r>
      <w:r w:rsidRPr="00F602B0">
        <w:rPr>
          <w:rStyle w:val="Emphasis"/>
          <w:highlight w:val="cyan"/>
        </w:rPr>
        <w:t>practical policies</w:t>
      </w:r>
      <w:r w:rsidRPr="00F602B0">
        <w:rPr>
          <w:rStyle w:val="StyleUnderline"/>
          <w:highlight w:val="cyan"/>
        </w:rPr>
        <w:t xml:space="preserve"> that </w:t>
      </w:r>
      <w:r w:rsidRPr="00F602B0">
        <w:rPr>
          <w:rStyle w:val="Emphasis"/>
          <w:highlight w:val="cyan"/>
        </w:rPr>
        <w:t>create access</w:t>
      </w:r>
      <w:r w:rsidRPr="00F602B0">
        <w:rPr>
          <w:rStyle w:val="StyleUnderline"/>
          <w:highlight w:val="cyan"/>
        </w:rPr>
        <w:t xml:space="preserve">, </w:t>
      </w:r>
      <w:r w:rsidRPr="00F602B0">
        <w:rPr>
          <w:rStyle w:val="Emphasis"/>
          <w:highlight w:val="cyan"/>
        </w:rPr>
        <w:t>reduce costs</w:t>
      </w:r>
      <w:r w:rsidRPr="00F602B0">
        <w:rPr>
          <w:rStyle w:val="StyleUnderline"/>
          <w:highlight w:val="cyan"/>
        </w:rPr>
        <w:t xml:space="preserve"> and </w:t>
      </w:r>
      <w:r w:rsidRPr="00F602B0">
        <w:rPr>
          <w:rStyle w:val="Emphasis"/>
          <w:highlight w:val="cyan"/>
        </w:rPr>
        <w:t>empower communities</w:t>
      </w:r>
      <w:r w:rsidRPr="00114EAF">
        <w:rPr>
          <w:sz w:val="16"/>
        </w:rPr>
        <w:t>.</w:t>
      </w:r>
    </w:p>
    <w:p w14:paraId="6E6E4444" w14:textId="77777777" w:rsidR="00F238E5" w:rsidRPr="00F602B0" w:rsidRDefault="00F238E5" w:rsidP="00F238E5">
      <w:pPr>
        <w:rPr>
          <w:rStyle w:val="StyleUnderline"/>
          <w:sz w:val="8"/>
          <w:szCs w:val="8"/>
        </w:rPr>
      </w:pPr>
      <w:r w:rsidRPr="00F602B0">
        <w:rPr>
          <w:sz w:val="8"/>
          <w:szCs w:val="8"/>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F602B0">
        <w:rPr>
          <w:rStyle w:val="StyleUnderline"/>
          <w:sz w:val="8"/>
          <w:szCs w:val="8"/>
        </w:rPr>
        <w:t xml:space="preserve">When </w:t>
      </w:r>
      <w:r w:rsidRPr="00F602B0">
        <w:rPr>
          <w:rStyle w:val="StyleUnderline"/>
          <w:sz w:val="8"/>
          <w:szCs w:val="8"/>
          <w:highlight w:val="green"/>
        </w:rPr>
        <w:t xml:space="preserve">care stays </w:t>
      </w:r>
      <w:r w:rsidRPr="00F602B0">
        <w:rPr>
          <w:rStyle w:val="Emphasis"/>
          <w:sz w:val="8"/>
          <w:szCs w:val="8"/>
          <w:highlight w:val="green"/>
        </w:rPr>
        <w:t>close</w:t>
      </w:r>
      <w:r w:rsidRPr="00F602B0">
        <w:rPr>
          <w:rStyle w:val="StyleUnderline"/>
          <w:sz w:val="8"/>
          <w:szCs w:val="8"/>
          <w:highlight w:val="green"/>
        </w:rPr>
        <w:t xml:space="preserve"> to the ground</w:t>
      </w:r>
      <w:r w:rsidRPr="00F602B0">
        <w:rPr>
          <w:sz w:val="8"/>
          <w:szCs w:val="8"/>
        </w:rPr>
        <w:t xml:space="preserve"> — </w:t>
      </w:r>
      <w:r w:rsidRPr="00F602B0">
        <w:rPr>
          <w:rStyle w:val="StyleUnderline"/>
          <w:sz w:val="8"/>
          <w:szCs w:val="8"/>
          <w:highlight w:val="green"/>
        </w:rPr>
        <w:t xml:space="preserve">in </w:t>
      </w:r>
      <w:r w:rsidRPr="00F602B0">
        <w:rPr>
          <w:rStyle w:val="Emphasis"/>
          <w:sz w:val="8"/>
          <w:szCs w:val="8"/>
          <w:highlight w:val="green"/>
        </w:rPr>
        <w:t>small</w:t>
      </w:r>
      <w:r w:rsidRPr="00F602B0">
        <w:rPr>
          <w:rStyle w:val="StyleUnderline"/>
          <w:sz w:val="8"/>
          <w:szCs w:val="8"/>
          <w:highlight w:val="green"/>
        </w:rPr>
        <w:t xml:space="preserve"> </w:t>
      </w:r>
      <w:r w:rsidRPr="00F602B0">
        <w:rPr>
          <w:rStyle w:val="Emphasis"/>
          <w:sz w:val="8"/>
          <w:szCs w:val="8"/>
          <w:highlight w:val="green"/>
        </w:rPr>
        <w:t>practices</w:t>
      </w:r>
      <w:r w:rsidRPr="00F602B0">
        <w:rPr>
          <w:sz w:val="8"/>
          <w:szCs w:val="8"/>
        </w:rPr>
        <w:t xml:space="preserve">, </w:t>
      </w:r>
      <w:r w:rsidRPr="00F602B0">
        <w:rPr>
          <w:rStyle w:val="Emphasis"/>
          <w:sz w:val="8"/>
          <w:szCs w:val="8"/>
        </w:rPr>
        <w:t>clinics</w:t>
      </w:r>
      <w:r w:rsidRPr="00F602B0">
        <w:rPr>
          <w:sz w:val="8"/>
          <w:szCs w:val="8"/>
        </w:rPr>
        <w:t xml:space="preserve"> </w:t>
      </w:r>
      <w:r w:rsidRPr="00F602B0">
        <w:rPr>
          <w:rStyle w:val="StyleUnderline"/>
          <w:sz w:val="8"/>
          <w:szCs w:val="8"/>
        </w:rPr>
        <w:t>and</w:t>
      </w:r>
      <w:r w:rsidRPr="00F602B0">
        <w:rPr>
          <w:sz w:val="8"/>
          <w:szCs w:val="8"/>
        </w:rPr>
        <w:t xml:space="preserve"> </w:t>
      </w:r>
      <w:r w:rsidRPr="00F602B0">
        <w:rPr>
          <w:rStyle w:val="Emphasis"/>
          <w:sz w:val="8"/>
          <w:szCs w:val="8"/>
        </w:rPr>
        <w:t>facilities</w:t>
      </w:r>
      <w:r w:rsidRPr="00F602B0">
        <w:rPr>
          <w:sz w:val="8"/>
          <w:szCs w:val="8"/>
        </w:rPr>
        <w:t xml:space="preserve"> — </w:t>
      </w:r>
      <w:r w:rsidRPr="00F602B0">
        <w:rPr>
          <w:rStyle w:val="StyleUnderline"/>
          <w:sz w:val="8"/>
          <w:szCs w:val="8"/>
          <w:highlight w:val="green"/>
        </w:rPr>
        <w:t xml:space="preserve">it becomes </w:t>
      </w:r>
      <w:r w:rsidRPr="00F602B0">
        <w:rPr>
          <w:rStyle w:val="Emphasis"/>
          <w:sz w:val="8"/>
          <w:szCs w:val="8"/>
          <w:highlight w:val="green"/>
        </w:rPr>
        <w:t>more</w:t>
      </w:r>
      <w:r w:rsidRPr="00F602B0">
        <w:rPr>
          <w:rStyle w:val="Emphasis"/>
          <w:sz w:val="8"/>
          <w:szCs w:val="8"/>
        </w:rPr>
        <w:t xml:space="preserve"> human</w:t>
      </w:r>
      <w:r w:rsidRPr="00F602B0">
        <w:rPr>
          <w:rStyle w:val="StyleUnderline"/>
          <w:sz w:val="8"/>
          <w:szCs w:val="8"/>
        </w:rPr>
        <w:t xml:space="preserve">, </w:t>
      </w:r>
      <w:r w:rsidRPr="00F602B0">
        <w:rPr>
          <w:rStyle w:val="Emphasis"/>
          <w:sz w:val="8"/>
          <w:szCs w:val="8"/>
        </w:rPr>
        <w:t xml:space="preserve">more </w:t>
      </w:r>
      <w:r w:rsidRPr="00F602B0">
        <w:rPr>
          <w:rStyle w:val="Emphasis"/>
          <w:sz w:val="8"/>
          <w:szCs w:val="8"/>
          <w:highlight w:val="green"/>
        </w:rPr>
        <w:t>efficient</w:t>
      </w:r>
      <w:r w:rsidRPr="00F602B0">
        <w:rPr>
          <w:sz w:val="8"/>
          <w:szCs w:val="8"/>
        </w:rPr>
        <w:t xml:space="preserve">, </w:t>
      </w:r>
      <w:r w:rsidRPr="00F602B0">
        <w:rPr>
          <w:rStyle w:val="Emphasis"/>
          <w:sz w:val="8"/>
          <w:szCs w:val="8"/>
          <w:highlight w:val="green"/>
        </w:rPr>
        <w:t>financially sound</w:t>
      </w:r>
      <w:r w:rsidRPr="00F602B0">
        <w:rPr>
          <w:sz w:val="8"/>
          <w:szCs w:val="8"/>
          <w:highlight w:val="green"/>
        </w:rPr>
        <w:t xml:space="preserve"> </w:t>
      </w:r>
      <w:r w:rsidRPr="00F602B0">
        <w:rPr>
          <w:rStyle w:val="StyleUnderline"/>
          <w:sz w:val="8"/>
          <w:szCs w:val="8"/>
          <w:highlight w:val="green"/>
        </w:rPr>
        <w:t>and</w:t>
      </w:r>
      <w:r w:rsidRPr="00F602B0">
        <w:rPr>
          <w:rStyle w:val="StyleUnderline"/>
          <w:sz w:val="8"/>
          <w:szCs w:val="8"/>
        </w:rPr>
        <w:t xml:space="preserve"> more </w:t>
      </w:r>
      <w:r w:rsidRPr="00F602B0">
        <w:rPr>
          <w:rStyle w:val="Emphasis"/>
          <w:sz w:val="8"/>
          <w:szCs w:val="8"/>
          <w:highlight w:val="green"/>
        </w:rPr>
        <w:t>resilient</w:t>
      </w:r>
      <w:r w:rsidRPr="00F602B0">
        <w:rPr>
          <w:sz w:val="8"/>
          <w:szCs w:val="8"/>
        </w:rPr>
        <w:t xml:space="preserve">. </w:t>
      </w:r>
      <w:r w:rsidRPr="00F602B0">
        <w:rPr>
          <w:rStyle w:val="StyleUnderline"/>
          <w:sz w:val="8"/>
          <w:szCs w:val="8"/>
          <w:highlight w:val="green"/>
        </w:rPr>
        <w:t>Decentralizing</w:t>
      </w:r>
      <w:r w:rsidRPr="00F602B0">
        <w:rPr>
          <w:rStyle w:val="StyleUnderline"/>
          <w:sz w:val="8"/>
          <w:szCs w:val="8"/>
        </w:rPr>
        <w:t xml:space="preserve"> care </w:t>
      </w:r>
      <w:r w:rsidRPr="00F602B0">
        <w:rPr>
          <w:rStyle w:val="StyleUnderline"/>
          <w:sz w:val="8"/>
          <w:szCs w:val="8"/>
          <w:highlight w:val="green"/>
        </w:rPr>
        <w:t>would</w:t>
      </w:r>
      <w:r w:rsidRPr="00F602B0">
        <w:rPr>
          <w:rStyle w:val="StyleUnderline"/>
          <w:sz w:val="8"/>
          <w:szCs w:val="8"/>
        </w:rPr>
        <w:t xml:space="preserve"> also </w:t>
      </w:r>
      <w:r w:rsidRPr="00F602B0">
        <w:rPr>
          <w:rStyle w:val="StyleUnderline"/>
          <w:sz w:val="8"/>
          <w:szCs w:val="8"/>
          <w:highlight w:val="green"/>
        </w:rPr>
        <w:t xml:space="preserve">serve us well during the </w:t>
      </w:r>
      <w:r w:rsidRPr="00F602B0">
        <w:rPr>
          <w:rStyle w:val="Emphasis"/>
          <w:sz w:val="8"/>
          <w:szCs w:val="8"/>
          <w:highlight w:val="green"/>
        </w:rPr>
        <w:t>next pandemic</w:t>
      </w:r>
      <w:r w:rsidRPr="00F602B0">
        <w:rPr>
          <w:rStyle w:val="StyleUnderline"/>
          <w:sz w:val="8"/>
          <w:szCs w:val="8"/>
          <w:highlight w:val="green"/>
        </w:rPr>
        <w:t xml:space="preserve"> or</w:t>
      </w:r>
      <w:r w:rsidRPr="00F602B0">
        <w:rPr>
          <w:rStyle w:val="StyleUnderline"/>
          <w:sz w:val="8"/>
          <w:szCs w:val="8"/>
        </w:rPr>
        <w:t xml:space="preserve"> during a </w:t>
      </w:r>
      <w:r w:rsidRPr="00F602B0">
        <w:rPr>
          <w:rStyle w:val="Emphasis"/>
          <w:sz w:val="8"/>
          <w:szCs w:val="8"/>
          <w:highlight w:val="green"/>
        </w:rPr>
        <w:t>cyberattack</w:t>
      </w:r>
      <w:r w:rsidRPr="00F602B0">
        <w:rPr>
          <w:rStyle w:val="StyleUnderline"/>
          <w:sz w:val="8"/>
          <w:szCs w:val="8"/>
          <w:highlight w:val="green"/>
        </w:rPr>
        <w:t xml:space="preserve"> on</w:t>
      </w:r>
      <w:r w:rsidRPr="00F602B0">
        <w:rPr>
          <w:rStyle w:val="StyleUnderline"/>
          <w:sz w:val="8"/>
          <w:szCs w:val="8"/>
        </w:rPr>
        <w:t xml:space="preserve"> </w:t>
      </w:r>
      <w:r w:rsidRPr="00F602B0">
        <w:rPr>
          <w:rStyle w:val="StyleUnderline"/>
          <w:sz w:val="8"/>
          <w:szCs w:val="8"/>
          <w:highlight w:val="green"/>
        </w:rPr>
        <w:t xml:space="preserve">connected </w:t>
      </w:r>
      <w:r w:rsidRPr="00F602B0">
        <w:rPr>
          <w:rStyle w:val="Emphasis"/>
          <w:sz w:val="8"/>
          <w:szCs w:val="8"/>
          <w:highlight w:val="green"/>
        </w:rPr>
        <w:t>IT</w:t>
      </w:r>
      <w:r w:rsidRPr="00F602B0">
        <w:rPr>
          <w:rStyle w:val="StyleUnderline"/>
          <w:sz w:val="8"/>
          <w:szCs w:val="8"/>
          <w:highlight w:val="green"/>
        </w:rPr>
        <w:t xml:space="preserve"> systems</w:t>
      </w:r>
      <w:r w:rsidRPr="00F602B0">
        <w:rPr>
          <w:rStyle w:val="StyleUnderline"/>
          <w:sz w:val="8"/>
          <w:szCs w:val="8"/>
        </w:rPr>
        <w:t>.</w:t>
      </w:r>
    </w:p>
    <w:p w14:paraId="173DC6A3" w14:textId="77777777" w:rsidR="00F238E5" w:rsidRPr="00F602B0" w:rsidRDefault="00F238E5" w:rsidP="00F238E5">
      <w:pPr>
        <w:rPr>
          <w:sz w:val="8"/>
          <w:szCs w:val="8"/>
        </w:rPr>
      </w:pPr>
      <w:r w:rsidRPr="00F602B0">
        <w:rPr>
          <w:sz w:val="8"/>
          <w:szCs w:val="8"/>
        </w:rPr>
        <w:t>There are loads of data that point to South Carolina being in a better place by not expanding the Medicaid program. We need to stay on that path.</w:t>
      </w:r>
    </w:p>
    <w:p w14:paraId="37FA1E47" w14:textId="77777777" w:rsidR="00F238E5" w:rsidRPr="00F602B0" w:rsidRDefault="00F238E5" w:rsidP="00F238E5">
      <w:pPr>
        <w:rPr>
          <w:sz w:val="8"/>
          <w:szCs w:val="8"/>
        </w:rPr>
      </w:pPr>
      <w:r w:rsidRPr="00F602B0">
        <w:rPr>
          <w:sz w:val="8"/>
          <w:szCs w:val="8"/>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1685313" w14:textId="77777777" w:rsidR="00F238E5" w:rsidRPr="00F602B0" w:rsidRDefault="00F238E5" w:rsidP="00F238E5">
      <w:pPr>
        <w:rPr>
          <w:sz w:val="8"/>
          <w:szCs w:val="8"/>
        </w:rPr>
      </w:pPr>
      <w:r w:rsidRPr="00F602B0">
        <w:rPr>
          <w:sz w:val="8"/>
          <w:szCs w:val="8"/>
        </w:rPr>
        <w:t>South Carolina doesn’t need more mega-hospitals or one-size-fits-all laws. We need to reinvest in what works:</w:t>
      </w:r>
    </w:p>
    <w:p w14:paraId="6A47CC1A" w14:textId="77777777" w:rsidR="00F238E5" w:rsidRPr="00F602B0" w:rsidRDefault="00F238E5" w:rsidP="00F238E5">
      <w:pPr>
        <w:rPr>
          <w:sz w:val="8"/>
          <w:szCs w:val="8"/>
        </w:rPr>
      </w:pPr>
      <w:r w:rsidRPr="00F602B0">
        <w:rPr>
          <w:sz w:val="8"/>
          <w:szCs w:val="8"/>
        </w:rPr>
        <w:t>• Supporting independent physicians with smart incentives and fewer restrictions.</w:t>
      </w:r>
    </w:p>
    <w:p w14:paraId="5F6DF73B" w14:textId="77777777" w:rsidR="00F238E5" w:rsidRPr="00F602B0" w:rsidRDefault="00F238E5" w:rsidP="00F238E5">
      <w:pPr>
        <w:rPr>
          <w:sz w:val="8"/>
          <w:szCs w:val="8"/>
        </w:rPr>
      </w:pPr>
      <w:r w:rsidRPr="00F602B0">
        <w:rPr>
          <w:sz w:val="8"/>
          <w:szCs w:val="8"/>
        </w:rPr>
        <w:t>• Scrutinizing hospital expansion when it’s driven by debt, not need.</w:t>
      </w:r>
    </w:p>
    <w:p w14:paraId="18B280F5" w14:textId="77777777" w:rsidR="00F238E5" w:rsidRPr="00F602B0" w:rsidRDefault="00F238E5" w:rsidP="00F238E5">
      <w:pPr>
        <w:rPr>
          <w:sz w:val="8"/>
          <w:szCs w:val="8"/>
        </w:rPr>
      </w:pPr>
      <w:r w:rsidRPr="00F602B0">
        <w:rPr>
          <w:sz w:val="8"/>
          <w:szCs w:val="8"/>
        </w:rPr>
        <w:t>• Shifting public funding toward decentralized care models that meet people where they are.</w:t>
      </w:r>
    </w:p>
    <w:p w14:paraId="1309E769" w14:textId="77777777" w:rsidR="00F238E5" w:rsidRPr="00F602B0" w:rsidRDefault="00F238E5" w:rsidP="00F238E5">
      <w:pPr>
        <w:rPr>
          <w:rStyle w:val="Emphasis"/>
          <w:sz w:val="8"/>
          <w:szCs w:val="8"/>
        </w:rPr>
      </w:pPr>
      <w:r w:rsidRPr="00F602B0">
        <w:rPr>
          <w:sz w:val="8"/>
          <w:szCs w:val="8"/>
        </w:rPr>
        <w:t xml:space="preserve">The </w:t>
      </w:r>
      <w:r w:rsidRPr="00F602B0">
        <w:rPr>
          <w:rStyle w:val="Emphasis"/>
          <w:sz w:val="8"/>
          <w:szCs w:val="8"/>
          <w:highlight w:val="green"/>
        </w:rPr>
        <w:t>O</w:t>
      </w:r>
      <w:r w:rsidRPr="00F602B0">
        <w:rPr>
          <w:rStyle w:val="StyleUnderline"/>
          <w:sz w:val="8"/>
          <w:szCs w:val="8"/>
        </w:rPr>
        <w:t xml:space="preserve">ne </w:t>
      </w:r>
      <w:r w:rsidRPr="00F602B0">
        <w:rPr>
          <w:rStyle w:val="Emphasis"/>
          <w:sz w:val="8"/>
          <w:szCs w:val="8"/>
          <w:highlight w:val="green"/>
        </w:rPr>
        <w:t>B</w:t>
      </w:r>
      <w:r w:rsidRPr="00F602B0">
        <w:rPr>
          <w:rStyle w:val="StyleUnderline"/>
          <w:sz w:val="8"/>
          <w:szCs w:val="8"/>
        </w:rPr>
        <w:t xml:space="preserve">ig </w:t>
      </w:r>
      <w:r w:rsidRPr="00F602B0">
        <w:rPr>
          <w:rStyle w:val="Emphasis"/>
          <w:sz w:val="8"/>
          <w:szCs w:val="8"/>
          <w:highlight w:val="green"/>
        </w:rPr>
        <w:t>B</w:t>
      </w:r>
      <w:r w:rsidRPr="00F602B0">
        <w:rPr>
          <w:rStyle w:val="StyleUnderline"/>
          <w:sz w:val="8"/>
          <w:szCs w:val="8"/>
        </w:rPr>
        <w:t xml:space="preserve">eautiful </w:t>
      </w:r>
      <w:r w:rsidRPr="00F602B0">
        <w:rPr>
          <w:rStyle w:val="Emphasis"/>
          <w:sz w:val="8"/>
          <w:szCs w:val="8"/>
          <w:highlight w:val="green"/>
        </w:rPr>
        <w:t>B</w:t>
      </w:r>
      <w:r w:rsidRPr="00F602B0">
        <w:rPr>
          <w:rStyle w:val="StyleUnderline"/>
          <w:sz w:val="8"/>
          <w:szCs w:val="8"/>
        </w:rPr>
        <w:t xml:space="preserve">ill </w:t>
      </w:r>
      <w:r w:rsidRPr="00F602B0">
        <w:rPr>
          <w:rStyle w:val="StyleUnderline"/>
          <w:sz w:val="8"/>
          <w:szCs w:val="8"/>
          <w:highlight w:val="green"/>
        </w:rPr>
        <w:t xml:space="preserve">may offer </w:t>
      </w:r>
      <w:r w:rsidRPr="00F602B0">
        <w:rPr>
          <w:rStyle w:val="Emphasis"/>
          <w:sz w:val="8"/>
          <w:szCs w:val="8"/>
          <w:highlight w:val="green"/>
        </w:rPr>
        <w:t>course correction</w:t>
      </w:r>
      <w:r w:rsidRPr="00F602B0">
        <w:rPr>
          <w:sz w:val="8"/>
          <w:szCs w:val="8"/>
        </w:rPr>
        <w:t xml:space="preserve">, but South Carolina has already made a wise turn. </w:t>
      </w:r>
      <w:r w:rsidRPr="00F602B0">
        <w:rPr>
          <w:rStyle w:val="Emphasis"/>
          <w:sz w:val="8"/>
          <w:szCs w:val="8"/>
        </w:rPr>
        <w:t>Now</w:t>
      </w:r>
      <w:r w:rsidRPr="00F602B0">
        <w:rPr>
          <w:sz w:val="8"/>
          <w:szCs w:val="8"/>
        </w:rPr>
        <w:t xml:space="preserve"> </w:t>
      </w:r>
      <w:r w:rsidRPr="00F602B0">
        <w:rPr>
          <w:rStyle w:val="StyleUnderline"/>
          <w:sz w:val="8"/>
          <w:szCs w:val="8"/>
        </w:rPr>
        <w:t xml:space="preserve">we have a chance to lead. </w:t>
      </w:r>
      <w:r w:rsidRPr="00F602B0">
        <w:rPr>
          <w:rStyle w:val="StyleUnderline"/>
          <w:sz w:val="8"/>
          <w:szCs w:val="8"/>
          <w:highlight w:val="green"/>
        </w:rPr>
        <w:t xml:space="preserve">By choosing </w:t>
      </w:r>
      <w:r w:rsidRPr="00F602B0">
        <w:rPr>
          <w:rStyle w:val="Emphasis"/>
          <w:sz w:val="8"/>
          <w:szCs w:val="8"/>
          <w:highlight w:val="green"/>
        </w:rPr>
        <w:t>smaller</w:t>
      </w:r>
      <w:r w:rsidRPr="00F602B0">
        <w:rPr>
          <w:sz w:val="8"/>
          <w:szCs w:val="8"/>
          <w:highlight w:val="green"/>
        </w:rPr>
        <w:t xml:space="preserve">, </w:t>
      </w:r>
      <w:r w:rsidRPr="00F602B0">
        <w:rPr>
          <w:rStyle w:val="Emphasis"/>
          <w:sz w:val="8"/>
          <w:szCs w:val="8"/>
          <w:highlight w:val="green"/>
        </w:rPr>
        <w:t>more</w:t>
      </w:r>
      <w:r w:rsidRPr="00F602B0">
        <w:rPr>
          <w:rStyle w:val="Emphasis"/>
          <w:sz w:val="8"/>
          <w:szCs w:val="8"/>
        </w:rPr>
        <w:t xml:space="preserve"> </w:t>
      </w:r>
      <w:r w:rsidRPr="00F602B0">
        <w:rPr>
          <w:rStyle w:val="Emphasis"/>
          <w:sz w:val="8"/>
          <w:szCs w:val="8"/>
          <w:highlight w:val="green"/>
        </w:rPr>
        <w:t>distributed entities</w:t>
      </w:r>
      <w:r w:rsidRPr="00F602B0">
        <w:rPr>
          <w:sz w:val="8"/>
          <w:szCs w:val="8"/>
          <w:highlight w:val="green"/>
        </w:rPr>
        <w:t xml:space="preserve"> </w:t>
      </w:r>
      <w:r w:rsidRPr="00F602B0">
        <w:rPr>
          <w:rStyle w:val="StyleUnderline"/>
          <w:sz w:val="8"/>
          <w:szCs w:val="8"/>
          <w:highlight w:val="green"/>
        </w:rPr>
        <w:t>over</w:t>
      </w:r>
      <w:r w:rsidRPr="00F602B0">
        <w:rPr>
          <w:rStyle w:val="StyleUnderline"/>
          <w:sz w:val="8"/>
          <w:szCs w:val="8"/>
        </w:rPr>
        <w:t xml:space="preserve"> large-scale </w:t>
      </w:r>
      <w:r w:rsidRPr="00F602B0">
        <w:rPr>
          <w:rStyle w:val="StyleUnderline"/>
          <w:sz w:val="8"/>
          <w:szCs w:val="8"/>
          <w:highlight w:val="green"/>
        </w:rPr>
        <w:t>consolidation</w:t>
      </w:r>
      <w:r w:rsidRPr="00F602B0">
        <w:rPr>
          <w:sz w:val="8"/>
          <w:szCs w:val="8"/>
          <w:highlight w:val="green"/>
        </w:rPr>
        <w:t xml:space="preserve">, </w:t>
      </w:r>
      <w:r w:rsidRPr="00F602B0">
        <w:rPr>
          <w:rStyle w:val="Emphasis"/>
          <w:sz w:val="8"/>
          <w:szCs w:val="8"/>
          <w:highlight w:val="green"/>
        </w:rPr>
        <w:t>independent care</w:t>
      </w:r>
      <w:r w:rsidRPr="00F602B0">
        <w:rPr>
          <w:sz w:val="8"/>
          <w:szCs w:val="8"/>
        </w:rPr>
        <w:t xml:space="preserve"> over institutional control and long-term vision over short-term subsidies, </w:t>
      </w:r>
      <w:r w:rsidRPr="00F602B0">
        <w:rPr>
          <w:rStyle w:val="StyleUnderline"/>
          <w:sz w:val="8"/>
          <w:szCs w:val="8"/>
        </w:rPr>
        <w:t xml:space="preserve">we can build a </w:t>
      </w:r>
      <w:r w:rsidRPr="00F602B0">
        <w:rPr>
          <w:rStyle w:val="StyleUnderline"/>
          <w:sz w:val="8"/>
          <w:szCs w:val="8"/>
          <w:highlight w:val="green"/>
        </w:rPr>
        <w:t>system</w:t>
      </w:r>
      <w:r w:rsidRPr="00F602B0">
        <w:rPr>
          <w:rStyle w:val="StyleUnderline"/>
          <w:sz w:val="8"/>
          <w:szCs w:val="8"/>
        </w:rPr>
        <w:t xml:space="preserve"> that </w:t>
      </w:r>
      <w:r w:rsidRPr="00F602B0">
        <w:rPr>
          <w:rStyle w:val="StyleUnderline"/>
          <w:sz w:val="8"/>
          <w:szCs w:val="8"/>
          <w:highlight w:val="green"/>
        </w:rPr>
        <w:t>serves</w:t>
      </w:r>
      <w:r w:rsidRPr="00F602B0">
        <w:rPr>
          <w:rStyle w:val="StyleUnderline"/>
          <w:sz w:val="8"/>
          <w:szCs w:val="8"/>
        </w:rPr>
        <w:t xml:space="preserve"> </w:t>
      </w:r>
      <w:r w:rsidRPr="00F602B0">
        <w:rPr>
          <w:rStyle w:val="Emphasis"/>
          <w:sz w:val="8"/>
          <w:szCs w:val="8"/>
          <w:highlight w:val="green"/>
        </w:rPr>
        <w:t>patients</w:t>
      </w:r>
      <w:r w:rsidRPr="00F602B0">
        <w:rPr>
          <w:rStyle w:val="StyleUnderline"/>
          <w:sz w:val="8"/>
          <w:szCs w:val="8"/>
          <w:highlight w:val="green"/>
        </w:rPr>
        <w:t xml:space="preserve">, </w:t>
      </w:r>
      <w:r w:rsidRPr="00F602B0">
        <w:rPr>
          <w:rStyle w:val="Emphasis"/>
          <w:sz w:val="8"/>
          <w:szCs w:val="8"/>
          <w:highlight w:val="green"/>
        </w:rPr>
        <w:t>not just systems.</w:t>
      </w:r>
    </w:p>
    <w:p w14:paraId="7DFF67A8" w14:textId="77777777" w:rsidR="00F238E5" w:rsidRPr="00F602B0" w:rsidRDefault="00F238E5" w:rsidP="00F238E5">
      <w:pPr>
        <w:rPr>
          <w:sz w:val="8"/>
          <w:szCs w:val="8"/>
        </w:rPr>
      </w:pPr>
      <w:r w:rsidRPr="00F602B0">
        <w:rPr>
          <w:sz w:val="8"/>
          <w:szCs w:val="8"/>
        </w:rPr>
        <w:t xml:space="preserve">As we are experiencing in South Carolina, once a great size is reached the systems begin to struggle under their own size. Their solution? According to one local CEO, it's outgrowing their problems by relying on their borrowing power. </w:t>
      </w:r>
    </w:p>
    <w:p w14:paraId="4A3880EE" w14:textId="77777777" w:rsidR="00F238E5" w:rsidRPr="00F602B0" w:rsidRDefault="00F238E5" w:rsidP="00F238E5">
      <w:pPr>
        <w:rPr>
          <w:sz w:val="8"/>
          <w:szCs w:val="8"/>
        </w:rPr>
      </w:pPr>
      <w:r w:rsidRPr="00F602B0">
        <w:rPr>
          <w:sz w:val="8"/>
          <w:szCs w:val="8"/>
        </w:rPr>
        <w:t xml:space="preserve">We have a better way in South Carolina because in health care, as in economics, small is still beautiful. </w:t>
      </w:r>
    </w:p>
    <w:p w14:paraId="74B70FB0" w14:textId="77777777" w:rsidR="00F238E5" w:rsidRPr="00F602B0" w:rsidRDefault="00F238E5" w:rsidP="00F238E5">
      <w:pPr>
        <w:rPr>
          <w:sz w:val="8"/>
          <w:szCs w:val="8"/>
        </w:rPr>
      </w:pPr>
      <w:r w:rsidRPr="00F602B0">
        <w:rPr>
          <w:sz w:val="8"/>
          <w:szCs w:val="8"/>
        </w:rPr>
        <w:t>And if we want that better way to last, we need to move beyond temporary payment schemes and toward sustainable, independent models that don’t collapse when a federal subsidy expires.</w:t>
      </w:r>
    </w:p>
    <w:p w14:paraId="2DE1BBFD" w14:textId="77777777" w:rsidR="00F238E5" w:rsidRDefault="00F238E5" w:rsidP="00F238E5"/>
    <w:p w14:paraId="47F5A5DD" w14:textId="77777777" w:rsidR="00F238E5" w:rsidRPr="00F602B0" w:rsidRDefault="00F238E5" w:rsidP="00F238E5">
      <w:pPr>
        <w:pStyle w:val="Heading4"/>
        <w:rPr>
          <w:rFonts w:cs="Times New Roman"/>
        </w:rPr>
      </w:pPr>
      <w:r>
        <w:rPr>
          <w:rFonts w:cs="Times New Roman"/>
        </w:rPr>
        <w:t xml:space="preserve">Antitrust regulations </w:t>
      </w:r>
      <w:r>
        <w:rPr>
          <w:rFonts w:cs="Times New Roman"/>
          <w:u w:val="single"/>
        </w:rPr>
        <w:t>solve</w:t>
      </w:r>
      <w:r>
        <w:rPr>
          <w:rFonts w:cs="Times New Roman"/>
        </w:rPr>
        <w:t xml:space="preserve">. Cal reads </w:t>
      </w:r>
      <w:r w:rsidRPr="00F602B0">
        <w:rPr>
          <w:rFonts w:cs="Times New Roman"/>
          <w:highlight w:val="cyan"/>
        </w:rPr>
        <w:t>BLUE</w:t>
      </w:r>
      <w:r>
        <w:rPr>
          <w:rFonts w:cs="Times New Roman"/>
        </w:rPr>
        <w:t>.</w:t>
      </w:r>
    </w:p>
    <w:p w14:paraId="35E8D7AB" w14:textId="77777777" w:rsidR="00F238E5" w:rsidRPr="00114EAF" w:rsidRDefault="00F238E5" w:rsidP="00F238E5">
      <w:r>
        <w:rPr>
          <w:rStyle w:val="Style13ptBold"/>
        </w:rPr>
        <w:t xml:space="preserve">1AC </w:t>
      </w:r>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40A6806E" w14:textId="77777777" w:rsidR="00F238E5" w:rsidRPr="00022545" w:rsidRDefault="00F238E5" w:rsidP="00F238E5">
      <w:pPr>
        <w:rPr>
          <w:sz w:val="16"/>
        </w:rPr>
      </w:pPr>
      <w:r w:rsidRPr="00F602B0">
        <w:rPr>
          <w:rStyle w:val="StyleUnderline"/>
          <w:highlight w:val="cyan"/>
        </w:rPr>
        <w:t xml:space="preserve">The </w:t>
      </w:r>
      <w:r w:rsidRPr="00F602B0">
        <w:rPr>
          <w:rStyle w:val="Emphasis"/>
          <w:highlight w:val="cyan"/>
        </w:rPr>
        <w:t>monopolization</w:t>
      </w:r>
      <w:r w:rsidRPr="00F602B0">
        <w:rPr>
          <w:rStyle w:val="StyleUnderline"/>
          <w:highlight w:val="cyan"/>
        </w:rPr>
        <w:t xml:space="preserve"> of large hospital systems through hospital </w:t>
      </w:r>
      <w:r w:rsidRPr="00F602B0">
        <w:rPr>
          <w:rStyle w:val="Emphasis"/>
          <w:highlight w:val="cyan"/>
        </w:rPr>
        <w:t>mergers</w:t>
      </w:r>
      <w:r w:rsidRPr="00F602B0">
        <w:rPr>
          <w:rStyle w:val="StyleUnderline"/>
        </w:rPr>
        <w:t xml:space="preserve">, practice </w:t>
      </w:r>
      <w:r w:rsidRPr="00F602B0">
        <w:rPr>
          <w:rStyle w:val="Emphasis"/>
          <w:highlight w:val="cyan"/>
        </w:rPr>
        <w:t>acquisition</w:t>
      </w:r>
      <w:r w:rsidRPr="00F602B0">
        <w:rPr>
          <w:rStyle w:val="StyleUnderline"/>
          <w:highlight w:val="cyan"/>
        </w:rPr>
        <w:t xml:space="preserve">, and </w:t>
      </w:r>
      <w:r w:rsidRPr="00F602B0">
        <w:rPr>
          <w:rStyle w:val="Emphasis"/>
          <w:highlight w:val="cyan"/>
        </w:rPr>
        <w:t>non-compete clauses</w:t>
      </w:r>
      <w:r w:rsidRPr="00F602B0">
        <w:rPr>
          <w:rStyle w:val="StyleUnderline"/>
          <w:highlight w:val="cyan"/>
        </w:rPr>
        <w:t xml:space="preserve"> has yielded </w:t>
      </w:r>
      <w:r w:rsidRPr="00F602B0">
        <w:rPr>
          <w:rStyle w:val="Emphasis"/>
          <w:highlight w:val="cyan"/>
        </w:rPr>
        <w:t>limited options</w:t>
      </w:r>
      <w:r w:rsidRPr="00F602B0">
        <w:rPr>
          <w:rStyle w:val="StyleUnderline"/>
          <w:highlight w:val="cyan"/>
        </w:rPr>
        <w:t xml:space="preserve"> for alternative employment</w:t>
      </w:r>
      <w:r w:rsidRPr="00022545">
        <w:rPr>
          <w:sz w:val="16"/>
        </w:rPr>
        <w:t xml:space="preserve">.4,6,8,23 Non-compete clauses in effect mean that a physician would have to move to another city to be employed again. </w:t>
      </w:r>
      <w:r w:rsidRPr="008639F3">
        <w:rPr>
          <w:rStyle w:val="StyleUnderline"/>
          <w:highlight w:val="cyan"/>
        </w:rPr>
        <w:t xml:space="preserve">The </w:t>
      </w:r>
      <w:r w:rsidRPr="008639F3">
        <w:rPr>
          <w:rStyle w:val="Emphasis"/>
          <w:highlight w:val="cyan"/>
        </w:rPr>
        <w:t>lack of competition</w:t>
      </w:r>
      <w:r w:rsidRPr="008639F3">
        <w:rPr>
          <w:rStyle w:val="StyleUnderline"/>
          <w:highlight w:val="cyan"/>
        </w:rPr>
        <w:t xml:space="preserve"> gives large hospital systems </w:t>
      </w:r>
      <w:r w:rsidRPr="008639F3">
        <w:rPr>
          <w:rStyle w:val="Emphasis"/>
          <w:highlight w:val="cyan"/>
        </w:rPr>
        <w:t>little incentive to negotiate</w:t>
      </w:r>
      <w:r w:rsidRPr="00022545">
        <w:rPr>
          <w:sz w:val="16"/>
        </w:rPr>
        <w:t xml:space="preserv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4E99D679" w14:textId="77777777" w:rsidR="00F238E5" w:rsidRPr="005D388F" w:rsidRDefault="00F238E5" w:rsidP="00F238E5"/>
    <w:p w14:paraId="7EC5C9FA" w14:textId="77777777" w:rsidR="00F238E5" w:rsidRDefault="00F238E5" w:rsidP="00F238E5">
      <w:pPr>
        <w:rPr>
          <w:sz w:val="16"/>
        </w:rPr>
      </w:pPr>
    </w:p>
    <w:p w14:paraId="04E27CDA" w14:textId="77777777" w:rsidR="00F238E5" w:rsidRDefault="00F238E5" w:rsidP="00F238E5">
      <w:pPr>
        <w:pStyle w:val="Heading3"/>
      </w:pPr>
      <w:r>
        <w:t xml:space="preserve">OFF---1NC </w:t>
      </w:r>
    </w:p>
    <w:p w14:paraId="7FDC6293" w14:textId="77777777" w:rsidR="00F238E5" w:rsidRPr="00542970" w:rsidRDefault="00F238E5" w:rsidP="00F238E5">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44BEA820" w14:textId="77777777" w:rsidR="00F238E5" w:rsidRDefault="00F238E5" w:rsidP="00F238E5">
      <w:r w:rsidRPr="00DB3D77">
        <w:rPr>
          <w:rStyle w:val="Style13ptBold"/>
        </w:rPr>
        <w:t>Bass ’12</w:t>
      </w:r>
      <w:r>
        <w:t xml:space="preserve"> [George Nelson; 2012; Florida International University, “Organized Labor and U.S. Foreign Policy: The Solidarity Center in Historical Context,” p. 53-54]</w:t>
      </w:r>
    </w:p>
    <w:p w14:paraId="61449DE1" w14:textId="77777777" w:rsidR="00F238E5" w:rsidRDefault="00F238E5" w:rsidP="00F238E5">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20699ACE" w14:textId="77777777" w:rsidR="00F238E5" w:rsidRPr="002D3EB3" w:rsidRDefault="00F238E5" w:rsidP="00F238E5">
      <w:pPr>
        <w:pStyle w:val="Heading4"/>
      </w:pPr>
      <w:r>
        <w:t xml:space="preserve">Otherwise, capitalism causes </w:t>
      </w:r>
      <w:r>
        <w:rPr>
          <w:u w:val="single"/>
        </w:rPr>
        <w:t>extinction</w:t>
      </w:r>
      <w:r>
        <w:t>.</w:t>
      </w:r>
    </w:p>
    <w:p w14:paraId="0E64910E" w14:textId="77777777" w:rsidR="00F238E5" w:rsidRPr="00192C41" w:rsidRDefault="00F238E5" w:rsidP="00F238E5">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31D6CC0" w14:textId="77777777" w:rsidR="00F238E5" w:rsidRPr="002D3EB3" w:rsidRDefault="00F238E5" w:rsidP="00F238E5">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5AE1D119" w14:textId="77777777" w:rsidR="00F238E5" w:rsidRPr="002D3EB3" w:rsidRDefault="00F238E5" w:rsidP="00F238E5">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241F93A3" w14:textId="77777777" w:rsidR="00F238E5" w:rsidRPr="002D3EB3" w:rsidRDefault="00F238E5" w:rsidP="00F238E5">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A6F88BD" w14:textId="77777777" w:rsidR="00F238E5" w:rsidRPr="002D3EB3" w:rsidRDefault="00F238E5" w:rsidP="00F238E5">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53DDA129" w14:textId="77777777" w:rsidR="00F238E5" w:rsidRPr="002D3EB3" w:rsidRDefault="00F238E5" w:rsidP="00F238E5">
      <w:pPr>
        <w:ind w:firstLine="720"/>
        <w:rPr>
          <w:sz w:val="16"/>
        </w:rPr>
      </w:pPr>
      <w:r w:rsidRPr="002D3EB3">
        <w:rPr>
          <w:sz w:val="16"/>
        </w:rPr>
        <w:t>We’re too afraid to bring children into the world with future that’s forecast.7</w:t>
      </w:r>
    </w:p>
    <w:p w14:paraId="787C8E50" w14:textId="77777777" w:rsidR="00F238E5" w:rsidRPr="002D3EB3" w:rsidRDefault="00F238E5" w:rsidP="00F238E5">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D6C8CE5" w14:textId="77777777" w:rsidR="00F238E5" w:rsidRPr="002D3EB3" w:rsidRDefault="00F238E5" w:rsidP="00F238E5">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28661485" w14:textId="77777777" w:rsidR="00F238E5" w:rsidRPr="002D3EB3" w:rsidRDefault="00F238E5" w:rsidP="00F238E5">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6F2DF84C" w14:textId="77777777" w:rsidR="00F238E5" w:rsidRPr="002D3EB3" w:rsidRDefault="00F238E5" w:rsidP="00F238E5">
      <w:pPr>
        <w:ind w:left="720"/>
        <w:rPr>
          <w:sz w:val="16"/>
        </w:rPr>
      </w:pPr>
      <w:r w:rsidRPr="002D3EB3">
        <w:rPr>
          <w:sz w:val="16"/>
        </w:rPr>
        <w:t>We are like passengers on the Titanic, ignoring the iceberg ahead in terms of climate and nuclear threats.9</w:t>
      </w:r>
    </w:p>
    <w:p w14:paraId="519B6E79" w14:textId="77777777" w:rsidR="00F238E5" w:rsidRPr="002D3EB3" w:rsidRDefault="00F238E5" w:rsidP="00F238E5">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2EA0354" w14:textId="77777777" w:rsidR="00F238E5" w:rsidRPr="002D3EB3" w:rsidRDefault="00F238E5" w:rsidP="00F238E5">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768E9284" w14:textId="77777777" w:rsidR="00F238E5" w:rsidRPr="002D3EB3" w:rsidRDefault="00F238E5" w:rsidP="00F238E5">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5697CC76" w14:textId="77777777" w:rsidR="00F238E5" w:rsidRPr="00F31B66" w:rsidRDefault="00F238E5" w:rsidP="00F238E5">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188BA41C" w14:textId="77777777" w:rsidR="00F238E5" w:rsidRPr="00DB227D" w:rsidRDefault="00F238E5" w:rsidP="00F238E5">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0238676" w14:textId="77777777" w:rsidR="00F238E5" w:rsidRPr="000C7105" w:rsidRDefault="00F238E5" w:rsidP="00F238E5">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DEA30DD" w14:textId="77777777" w:rsidR="00F238E5" w:rsidRPr="000C7105" w:rsidRDefault="00F238E5" w:rsidP="00F238E5">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C615984" w14:textId="77777777" w:rsidR="00F238E5" w:rsidRPr="000C7105" w:rsidRDefault="00F238E5" w:rsidP="00F238E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DB3DE85" w14:textId="77777777" w:rsidR="00F238E5" w:rsidRPr="000C7105" w:rsidRDefault="00F238E5" w:rsidP="00F238E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86C4552" w14:textId="77777777" w:rsidR="00F238E5" w:rsidRPr="000C7105" w:rsidRDefault="00F238E5" w:rsidP="00F238E5">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CAC2CAF" w14:textId="77777777" w:rsidR="00F238E5" w:rsidRPr="000C7105" w:rsidRDefault="00F238E5" w:rsidP="00F238E5">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43B23DE" w14:textId="77777777" w:rsidR="00F238E5" w:rsidRPr="000C7105" w:rsidRDefault="00F238E5" w:rsidP="00F238E5">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BDBE3E0" w14:textId="77777777" w:rsidR="00F238E5" w:rsidRPr="000C7105" w:rsidRDefault="00F238E5" w:rsidP="00F238E5">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DC1D553" w14:textId="77777777" w:rsidR="00F238E5" w:rsidRPr="000C7105" w:rsidRDefault="00F238E5" w:rsidP="00F238E5">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021BFE5" w14:textId="77777777" w:rsidR="00F238E5" w:rsidRDefault="00F238E5" w:rsidP="00F238E5">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9CB9FDD" w14:textId="77777777" w:rsidR="00F238E5" w:rsidRDefault="00F238E5" w:rsidP="00F238E5"/>
    <w:p w14:paraId="73C0BBDF" w14:textId="77777777" w:rsidR="00F238E5" w:rsidRPr="00FA0B51" w:rsidRDefault="00F238E5" w:rsidP="00F238E5"/>
    <w:p w14:paraId="43F44B01" w14:textId="77777777" w:rsidR="00F238E5" w:rsidRDefault="00F238E5" w:rsidP="00F238E5">
      <w:pPr>
        <w:pStyle w:val="Heading3"/>
      </w:pPr>
      <w:r>
        <w:t>OFF---1NC</w:t>
      </w:r>
    </w:p>
    <w:p w14:paraId="0DEE3BE9" w14:textId="77777777" w:rsidR="00F238E5" w:rsidRDefault="00F238E5" w:rsidP="00F238E5">
      <w:r>
        <w:t>Federalism CP</w:t>
      </w:r>
    </w:p>
    <w:p w14:paraId="077D0542" w14:textId="77777777" w:rsidR="00F238E5" w:rsidRPr="008C3FF8" w:rsidRDefault="00F238E5" w:rsidP="00F238E5">
      <w:pPr>
        <w:pStyle w:val="Heading4"/>
      </w:pPr>
      <w:r w:rsidRPr="008C3FF8">
        <w:t xml:space="preserve">The fifty states and relevant subnational actors, including the National Governors Association, should suspend their cooperation in the administration of federal programs until </w:t>
      </w:r>
      <w:r>
        <w:t>The United States federal government substantially strengthens collective bargaining rights for practicing physicians, including over working conditions, in United States</w:t>
      </w:r>
      <w:r w:rsidRPr="008C3FF8">
        <w:t>.</w:t>
      </w:r>
    </w:p>
    <w:p w14:paraId="623F5D83" w14:textId="77777777" w:rsidR="00F238E5" w:rsidRDefault="00F238E5" w:rsidP="00F238E5">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33F34EB2" w14:textId="77777777" w:rsidR="00F238E5" w:rsidRDefault="00F238E5" w:rsidP="00F238E5">
      <w:r>
        <w:rPr>
          <w:rStyle w:val="Style13ptBold"/>
        </w:rPr>
        <w:t xml:space="preserve">Bloomberg ’21 </w:t>
      </w:r>
      <w:r w:rsidRPr="00C9255C">
        <w:t>[Scott; September 17; Associate Professor of Law, University of Maine School of Law; Social Science Research Network, “Frenemy Federalism,” Draft Manuscript, p. 2-40]</w:t>
      </w:r>
    </w:p>
    <w:p w14:paraId="181ECFEB" w14:textId="77777777" w:rsidR="00F238E5" w:rsidRPr="003604BE" w:rsidRDefault="00F238E5" w:rsidP="00F238E5">
      <w:pPr>
        <w:rPr>
          <w:sz w:val="16"/>
        </w:rPr>
      </w:pPr>
      <w:r w:rsidRPr="003604BE">
        <w:rPr>
          <w:sz w:val="16"/>
        </w:rPr>
        <w:t>i. Uncooperative Federalism</w:t>
      </w:r>
    </w:p>
    <w:p w14:paraId="711B2842" w14:textId="77777777" w:rsidR="00F238E5" w:rsidRPr="003604BE" w:rsidRDefault="00F238E5" w:rsidP="00F238E5">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9E46D87" w14:textId="77777777" w:rsidR="00F238E5" w:rsidRPr="003604BE" w:rsidRDefault="00F238E5" w:rsidP="00F238E5">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B4AB022" w14:textId="77777777" w:rsidR="00F238E5" w:rsidRPr="003604BE" w:rsidRDefault="00F238E5" w:rsidP="00F238E5">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4B53C4E5" w14:textId="77777777" w:rsidR="00F238E5" w:rsidRPr="003604BE" w:rsidRDefault="00F238E5" w:rsidP="00F238E5">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7B55609" w14:textId="77777777" w:rsidR="00F238E5" w:rsidRPr="003604BE" w:rsidRDefault="00F238E5" w:rsidP="00F238E5">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32B29719" w14:textId="77777777" w:rsidR="00F238E5" w:rsidRPr="003604BE" w:rsidRDefault="00F238E5" w:rsidP="00F238E5">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85B6F47" w14:textId="77777777" w:rsidR="00F238E5" w:rsidRPr="003604BE" w:rsidRDefault="00F238E5" w:rsidP="00F238E5">
      <w:pPr>
        <w:rPr>
          <w:sz w:val="16"/>
        </w:rPr>
      </w:pPr>
      <w:r w:rsidRPr="003604BE">
        <w:rPr>
          <w:sz w:val="16"/>
        </w:rPr>
        <w:t>ii. Increased Federal Cooperation</w:t>
      </w:r>
    </w:p>
    <w:p w14:paraId="36C8BE6D" w14:textId="77777777" w:rsidR="00F238E5" w:rsidRPr="003604BE" w:rsidRDefault="00F238E5" w:rsidP="00F238E5">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4E3E27F3" w14:textId="77777777" w:rsidR="00F238E5" w:rsidRPr="003604BE" w:rsidRDefault="00F238E5" w:rsidP="00F238E5">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18F72A3" w14:textId="77777777" w:rsidR="00F238E5" w:rsidRPr="003604BE" w:rsidRDefault="00F238E5" w:rsidP="00F238E5">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72DBD7E" w14:textId="77777777" w:rsidR="00F238E5" w:rsidRDefault="00F238E5" w:rsidP="00F238E5">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70CB6249" w14:textId="77777777" w:rsidR="00F238E5" w:rsidRDefault="00F238E5" w:rsidP="00F238E5">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58690B7" w14:textId="77777777" w:rsidR="00F238E5" w:rsidRPr="00095C2D" w:rsidRDefault="00F238E5" w:rsidP="00F238E5">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566AA29B" w14:textId="77777777" w:rsidR="00F238E5" w:rsidRPr="00073031" w:rsidRDefault="00F238E5" w:rsidP="00F238E5">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53ED0440" w14:textId="77777777" w:rsidR="00F238E5" w:rsidRPr="00073031" w:rsidRDefault="00F238E5" w:rsidP="00F238E5">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46C8F353" w14:textId="77777777" w:rsidR="00F238E5" w:rsidRPr="00073031" w:rsidRDefault="00F238E5" w:rsidP="00F238E5">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62B9C75" w14:textId="77777777" w:rsidR="00F238E5" w:rsidRPr="00073031" w:rsidRDefault="00F238E5" w:rsidP="00F238E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21DFE28" w14:textId="77777777" w:rsidR="00F238E5" w:rsidRPr="00073031" w:rsidRDefault="00F238E5" w:rsidP="00F238E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3AC3394" w14:textId="77777777" w:rsidR="00F238E5" w:rsidRPr="00073031" w:rsidRDefault="00F238E5" w:rsidP="00F238E5">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00436FBD" w14:textId="77777777" w:rsidR="00F238E5" w:rsidRPr="00073031" w:rsidRDefault="00F238E5" w:rsidP="00F238E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36225743" w14:textId="77777777" w:rsidR="00F238E5" w:rsidRPr="00073031" w:rsidRDefault="00F238E5" w:rsidP="00F238E5">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E7A889F" w14:textId="77777777" w:rsidR="00F238E5" w:rsidRPr="00073031" w:rsidRDefault="00F238E5" w:rsidP="00F238E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DD8177A" w14:textId="77777777" w:rsidR="00F238E5" w:rsidRPr="00073031" w:rsidRDefault="00F238E5" w:rsidP="00F238E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6096363" w14:textId="77777777" w:rsidR="00F238E5" w:rsidRPr="00073031" w:rsidRDefault="00F238E5" w:rsidP="00F238E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1368C0E" w14:textId="77777777" w:rsidR="00F238E5" w:rsidRPr="00073031" w:rsidRDefault="00F238E5" w:rsidP="00F238E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4A7CCAE" w14:textId="77777777" w:rsidR="00F238E5" w:rsidRPr="00073031" w:rsidRDefault="00F238E5" w:rsidP="00F238E5">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0463EFA7" w14:textId="77777777" w:rsidR="00F238E5" w:rsidRPr="005E7827" w:rsidRDefault="00F238E5" w:rsidP="00F238E5">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08ED953D" w14:textId="77777777" w:rsidR="00F238E5" w:rsidRDefault="00F238E5" w:rsidP="00F238E5">
      <w:pPr>
        <w:pStyle w:val="Heading3"/>
      </w:pPr>
      <w:r>
        <w:t>OFF---1NC</w:t>
      </w:r>
    </w:p>
    <w:p w14:paraId="1D830826" w14:textId="77777777" w:rsidR="00F238E5" w:rsidRDefault="00F238E5" w:rsidP="00F238E5">
      <w:pPr>
        <w:pStyle w:val="Heading4"/>
      </w:pPr>
      <w:r>
        <w:t xml:space="preserve">The United States federal government should: </w:t>
      </w:r>
    </w:p>
    <w:p w14:paraId="46DC5C1E" w14:textId="77777777" w:rsidR="00F238E5" w:rsidRPr="00E91B6E" w:rsidRDefault="00F238E5" w:rsidP="00F238E5">
      <w:r>
        <w:t>***</w:t>
      </w:r>
    </w:p>
    <w:p w14:paraId="0EC6BB3A" w14:textId="77777777" w:rsidR="00F238E5" w:rsidRDefault="00F238E5" w:rsidP="00F238E5">
      <w:pPr>
        <w:pStyle w:val="Heading4"/>
      </w:pPr>
      <w:r>
        <w:t>- find that the Constitution prohibits altering House voting districts from their state on November 16, 2025, until 2030;</w:t>
      </w:r>
    </w:p>
    <w:p w14:paraId="790948C1" w14:textId="77777777" w:rsidR="00F238E5" w:rsidRPr="00591D60" w:rsidRDefault="00F238E5" w:rsidP="00F238E5">
      <w:r>
        <w:t>***</w:t>
      </w:r>
    </w:p>
    <w:p w14:paraId="74390627" w14:textId="77777777" w:rsidR="00F238E5" w:rsidRDefault="00F238E5" w:rsidP="00F238E5">
      <w:pPr>
        <w:pStyle w:val="Heading4"/>
      </w:pPr>
      <w:r>
        <w:t>And adopt a covert and internally binding policy, with capital punishment for leaks, to:</w:t>
      </w:r>
    </w:p>
    <w:p w14:paraId="4AADF1B1" w14:textId="77777777" w:rsidR="00F238E5" w:rsidRDefault="00F238E5" w:rsidP="00F238E5">
      <w:pPr>
        <w:pStyle w:val="Heading4"/>
      </w:pPr>
      <w:r>
        <w:t xml:space="preserve">- faithfully certify the 2026 midterm elections; </w:t>
      </w:r>
    </w:p>
    <w:p w14:paraId="0E1DDFF5" w14:textId="77777777" w:rsidR="00F238E5" w:rsidRDefault="00F238E5" w:rsidP="00F238E5">
      <w:pPr>
        <w:pStyle w:val="Heading4"/>
      </w:pPr>
      <w:r>
        <w:t>- not delay or suspend elections, deploy the National Guard domestically, or change election procedures until 2030;</w:t>
      </w:r>
    </w:p>
    <w:p w14:paraId="2B256683" w14:textId="77777777" w:rsidR="00F238E5" w:rsidRPr="00591D60" w:rsidRDefault="00F238E5" w:rsidP="00F238E5">
      <w:r>
        <w:t>***</w:t>
      </w:r>
    </w:p>
    <w:p w14:paraId="54DA8562" w14:textId="77777777" w:rsidR="00F238E5" w:rsidRPr="00AA1EAD" w:rsidRDefault="00F238E5" w:rsidP="00F238E5">
      <w:pPr>
        <w:pStyle w:val="Heading4"/>
      </w:pPr>
      <w:r>
        <w:t>- not narrow the Voting Rights Act.</w:t>
      </w:r>
    </w:p>
    <w:p w14:paraId="5E3BD99D" w14:textId="77777777" w:rsidR="00F238E5" w:rsidRDefault="00F238E5" w:rsidP="00F238E5">
      <w:pPr>
        <w:pStyle w:val="Heading4"/>
      </w:pPr>
      <w:r>
        <w:t xml:space="preserve">Dems </w:t>
      </w:r>
      <w:r w:rsidRPr="00AA1EAD">
        <w:rPr>
          <w:u w:val="single"/>
        </w:rPr>
        <w:t>win now</w:t>
      </w:r>
      <w:r>
        <w:t>.</w:t>
      </w:r>
    </w:p>
    <w:p w14:paraId="39185425" w14:textId="77777777" w:rsidR="00F238E5" w:rsidRDefault="00F238E5" w:rsidP="00F238E5">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7560EFCC" w14:textId="77777777" w:rsidR="00F238E5" w:rsidRDefault="00F238E5" w:rsidP="00F238E5">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22DC5594" w14:textId="77777777" w:rsidR="00F238E5" w:rsidRPr="00FC12E2" w:rsidRDefault="00F238E5" w:rsidP="00F238E5">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79CBDAF7" w14:textId="77777777" w:rsidR="00F238E5" w:rsidRDefault="00F238E5" w:rsidP="00F238E5">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1C9C2B85" w14:textId="77777777" w:rsidR="00F238E5" w:rsidRPr="00FC12E2" w:rsidRDefault="00F238E5" w:rsidP="00F238E5">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2E3E5579" w14:textId="77777777" w:rsidR="00F238E5" w:rsidRPr="00FC12E2" w:rsidRDefault="00F238E5" w:rsidP="00F238E5">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2861D9BA" w14:textId="77777777" w:rsidR="00F238E5" w:rsidRPr="00345838" w:rsidRDefault="00F238E5" w:rsidP="00F238E5">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4CEA7515" w14:textId="77777777" w:rsidR="00F238E5" w:rsidRDefault="00F238E5" w:rsidP="00F238E5">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599A8F87" w14:textId="77777777" w:rsidR="00F238E5" w:rsidRPr="00EC1B89" w:rsidRDefault="00F238E5" w:rsidP="00F238E5">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19811346" w14:textId="77777777" w:rsidR="00F238E5" w:rsidRPr="00EC1B89" w:rsidRDefault="00F238E5" w:rsidP="00F238E5">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07CD271F" w14:textId="77777777" w:rsidR="00F238E5" w:rsidRDefault="00F238E5" w:rsidP="00F238E5">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646276B3" w14:textId="77777777" w:rsidR="00F238E5" w:rsidRPr="00EC1B89" w:rsidRDefault="00F238E5" w:rsidP="00F238E5">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307091D6" w14:textId="77777777" w:rsidR="00F238E5" w:rsidRPr="00EC1B89" w:rsidRDefault="00F238E5" w:rsidP="00F238E5">
      <w:pPr>
        <w:rPr>
          <w:sz w:val="16"/>
        </w:rPr>
      </w:pPr>
      <w:r w:rsidRPr="00EC1B89">
        <w:rPr>
          <w:sz w:val="16"/>
        </w:rPr>
        <w:t>Why Progressives Must Rebuild Support among the Working Class</w:t>
      </w:r>
    </w:p>
    <w:p w14:paraId="69978C4A" w14:textId="77777777" w:rsidR="00F238E5" w:rsidRPr="00526B10" w:rsidRDefault="00F238E5" w:rsidP="00F238E5">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75EDF302" w14:textId="77777777" w:rsidR="00F238E5" w:rsidRPr="00EC1B89" w:rsidRDefault="00F238E5" w:rsidP="00F238E5">
      <w:pPr>
        <w:rPr>
          <w:sz w:val="16"/>
        </w:rPr>
      </w:pPr>
      <w:r w:rsidRPr="00EC1B89">
        <w:rPr>
          <w:sz w:val="16"/>
        </w:rPr>
        <w:t>[CHART OMITTED]</w:t>
      </w:r>
    </w:p>
    <w:p w14:paraId="449084CB" w14:textId="77777777" w:rsidR="00F238E5" w:rsidRPr="00EC1B89" w:rsidRDefault="00F238E5" w:rsidP="00F238E5">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77433D54" w14:textId="77777777" w:rsidR="00F238E5" w:rsidRDefault="00F238E5" w:rsidP="00F238E5">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6994BAB2" w14:textId="77777777" w:rsidR="00F238E5" w:rsidRPr="00EC1B89" w:rsidRDefault="00F238E5" w:rsidP="00F238E5">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09CB302F" w14:textId="77777777" w:rsidR="00F238E5" w:rsidRPr="00EC1B89" w:rsidRDefault="00F238E5" w:rsidP="00F238E5">
      <w:pPr>
        <w:rPr>
          <w:sz w:val="16"/>
        </w:rPr>
      </w:pPr>
      <w:r w:rsidRPr="00EC1B89">
        <w:rPr>
          <w:sz w:val="16"/>
        </w:rPr>
        <w:t>Lessons for Effective Progressive Electoral Strategy</w:t>
      </w:r>
    </w:p>
    <w:p w14:paraId="530435AB" w14:textId="77777777" w:rsidR="00F238E5" w:rsidRPr="00EC1B89" w:rsidRDefault="00F238E5" w:rsidP="00F238E5">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638BBC9B" w14:textId="77777777" w:rsidR="00F238E5" w:rsidRPr="00EC1B89" w:rsidRDefault="00F238E5" w:rsidP="00F238E5">
      <w:pPr>
        <w:rPr>
          <w:sz w:val="16"/>
        </w:rPr>
      </w:pPr>
      <w:r w:rsidRPr="00EC1B89">
        <w:rPr>
          <w:sz w:val="16"/>
        </w:rPr>
        <w:t>Run Economic Populists</w:t>
      </w:r>
    </w:p>
    <w:p w14:paraId="02CF7E33" w14:textId="77777777" w:rsidR="00F238E5" w:rsidRPr="00EC1B89" w:rsidRDefault="00F238E5" w:rsidP="00F238E5">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6D290F9D" w14:textId="77777777" w:rsidR="00F238E5" w:rsidRPr="00EC1B89" w:rsidRDefault="00F238E5" w:rsidP="00F238E5">
      <w:pPr>
        <w:rPr>
          <w:sz w:val="16"/>
        </w:rPr>
      </w:pPr>
      <w:r w:rsidRPr="00EC1B89">
        <w:rPr>
          <w:sz w:val="16"/>
        </w:rPr>
        <w:t>Class dealignment is real, and increasingly multiracial, especially since the 2024 election...</w:t>
      </w:r>
    </w:p>
    <w:p w14:paraId="5B48F6DE" w14:textId="77777777" w:rsidR="00F238E5" w:rsidRPr="00EC1B89" w:rsidRDefault="00F238E5" w:rsidP="00F238E5">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193384BB" w14:textId="77777777" w:rsidR="00F238E5" w:rsidRPr="00EC1B89" w:rsidRDefault="00F238E5" w:rsidP="00F238E5">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6877CADB" w14:textId="77777777" w:rsidR="00F238E5" w:rsidRPr="00EC1B89" w:rsidRDefault="00F238E5" w:rsidP="00F238E5">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56AE13FE" w14:textId="77777777" w:rsidR="00F238E5" w:rsidRPr="00EC1B89" w:rsidRDefault="00F238E5" w:rsidP="00F238E5">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6F41C858" w14:textId="77777777" w:rsidR="00F238E5" w:rsidRPr="00EC1B89" w:rsidRDefault="00F238E5" w:rsidP="00F238E5">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49AFC656" w14:textId="77777777" w:rsidR="00F238E5" w:rsidRPr="00EC1B89" w:rsidRDefault="00F238E5" w:rsidP="00F238E5">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7758C082" w14:textId="77777777" w:rsidR="00F238E5" w:rsidRPr="00EC1B89" w:rsidRDefault="00F238E5" w:rsidP="00F238E5">
      <w:pPr>
        <w:rPr>
          <w:sz w:val="16"/>
        </w:rPr>
      </w:pPr>
      <w:r w:rsidRPr="00EC1B89">
        <w:rPr>
          <w:sz w:val="16"/>
        </w:rPr>
        <w:t>[Democrats] need to run candidates who unapologetically embrace economic populism.</w:t>
      </w:r>
    </w:p>
    <w:p w14:paraId="22DE3151" w14:textId="77777777" w:rsidR="00F238E5" w:rsidRPr="00EC1B89" w:rsidRDefault="00F238E5" w:rsidP="00F238E5">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4116AE18" w14:textId="77777777" w:rsidR="00F238E5" w:rsidRPr="00EC1B89" w:rsidRDefault="00F238E5" w:rsidP="00F238E5">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1E219501" w14:textId="77777777" w:rsidR="00F238E5" w:rsidRPr="00EC1B89" w:rsidRDefault="00F238E5" w:rsidP="00F238E5">
      <w:pPr>
        <w:rPr>
          <w:sz w:val="16"/>
        </w:rPr>
      </w:pPr>
      <w:r w:rsidRPr="00EC1B89">
        <w:rPr>
          <w:sz w:val="16"/>
        </w:rPr>
        <w:t>[CHART OMITTED]</w:t>
      </w:r>
    </w:p>
    <w:p w14:paraId="095E0961" w14:textId="77777777" w:rsidR="00F238E5" w:rsidRPr="00EC1B89" w:rsidRDefault="00F238E5" w:rsidP="00F238E5">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779A82AF" w14:textId="77777777" w:rsidR="00F238E5" w:rsidRPr="00EC1B89" w:rsidRDefault="00F238E5" w:rsidP="00F238E5">
      <w:pPr>
        <w:rPr>
          <w:sz w:val="16"/>
        </w:rPr>
      </w:pPr>
      <w:r w:rsidRPr="00EC1B89">
        <w:rPr>
          <w:sz w:val="16"/>
        </w:rPr>
        <w:t>Run Working-Class Candidates</w:t>
      </w:r>
    </w:p>
    <w:p w14:paraId="7D947978" w14:textId="77777777" w:rsidR="00F238E5" w:rsidRPr="00EC1B89" w:rsidRDefault="00F238E5" w:rsidP="00F238E5">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4404E136" w14:textId="77777777" w:rsidR="00F238E5" w:rsidRPr="00EC1B89" w:rsidRDefault="00F238E5" w:rsidP="00F238E5">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0A40AEC2" w14:textId="77777777" w:rsidR="00F238E5" w:rsidRPr="00EC1B89" w:rsidRDefault="00F238E5" w:rsidP="00F238E5">
      <w:pPr>
        <w:rPr>
          <w:sz w:val="16"/>
        </w:rPr>
      </w:pPr>
      <w:r w:rsidRPr="00EC1B89">
        <w:rPr>
          <w:sz w:val="16"/>
        </w:rPr>
        <w:t>[W]orking-class voters are significantly more likely to support Democratic candidates with working-class occupational histories . . .</w:t>
      </w:r>
    </w:p>
    <w:p w14:paraId="6E7D0FA8" w14:textId="77777777" w:rsidR="00F238E5" w:rsidRPr="00EC1B89" w:rsidRDefault="00F238E5" w:rsidP="00F238E5">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4ECE8F4D" w14:textId="77777777" w:rsidR="00F238E5" w:rsidRPr="00EC1B89" w:rsidRDefault="00F238E5" w:rsidP="00F238E5">
      <w:pPr>
        <w:rPr>
          <w:sz w:val="16"/>
        </w:rPr>
      </w:pPr>
      <w:r w:rsidRPr="00EC1B89">
        <w:rPr>
          <w:sz w:val="16"/>
        </w:rPr>
        <w:t>Run on a Bold Progressive Economic Platform</w:t>
      </w:r>
    </w:p>
    <w:p w14:paraId="655C4CC5" w14:textId="77777777" w:rsidR="00F238E5" w:rsidRPr="00EC1B89" w:rsidRDefault="00F238E5" w:rsidP="00F238E5">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20FA0C91" w14:textId="77777777" w:rsidR="00F238E5" w:rsidRPr="00EC1B89" w:rsidRDefault="00F238E5" w:rsidP="00F238E5">
      <w:pPr>
        <w:rPr>
          <w:sz w:val="16"/>
        </w:rPr>
      </w:pPr>
      <w:r w:rsidRPr="00EC1B89">
        <w:rPr>
          <w:sz w:val="16"/>
        </w:rPr>
        <w:t>[L]arge majorities of working-class Americans support a range of progressive economic policies.</w:t>
      </w:r>
    </w:p>
    <w:p w14:paraId="33C0D8D7" w14:textId="77777777" w:rsidR="00F238E5" w:rsidRDefault="00F238E5" w:rsidP="00F238E5">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084B727F" w14:textId="77777777" w:rsidR="00F238E5" w:rsidRPr="00EC1B89" w:rsidRDefault="00F238E5" w:rsidP="00F238E5">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51742310" w14:textId="77777777" w:rsidR="00F238E5" w:rsidRPr="00EC1B89" w:rsidRDefault="00F238E5" w:rsidP="00F238E5">
      <w:pPr>
        <w:rPr>
          <w:sz w:val="16"/>
        </w:rPr>
      </w:pPr>
      <w:r w:rsidRPr="00EC1B89">
        <w:rPr>
          <w:sz w:val="16"/>
        </w:rPr>
        <w:t>[E]conomic populism works, but only if voters know a candidate is running on it—and if campaigns make economic priorities visible and central to their message.</w:t>
      </w:r>
    </w:p>
    <w:p w14:paraId="6F720E1A" w14:textId="77777777" w:rsidR="00F238E5" w:rsidRDefault="00F238E5" w:rsidP="00F238E5">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0593EDDD" w14:textId="77777777" w:rsidR="00F238E5" w:rsidRDefault="00F238E5" w:rsidP="00F238E5">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718F8DA" w14:textId="77777777" w:rsidR="00F238E5" w:rsidRDefault="00F238E5" w:rsidP="00F238E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40F7433" w14:textId="77777777" w:rsidR="00F238E5" w:rsidRPr="007D3BB6" w:rsidRDefault="00F238E5" w:rsidP="00F238E5">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FE99A6C" w14:textId="77777777" w:rsidR="00F238E5" w:rsidRPr="007D3BB6" w:rsidRDefault="00F238E5" w:rsidP="00F238E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4FD60F87" w14:textId="77777777" w:rsidR="00F238E5" w:rsidRPr="007D3BB6" w:rsidRDefault="00F238E5" w:rsidP="00F238E5">
      <w:pPr>
        <w:rPr>
          <w:sz w:val="16"/>
          <w:szCs w:val="16"/>
        </w:rPr>
      </w:pPr>
      <w:r w:rsidRPr="007D3BB6">
        <w:rPr>
          <w:sz w:val="16"/>
          <w:szCs w:val="16"/>
        </w:rPr>
        <w:t>How Do You Feel Right Now?</w:t>
      </w:r>
    </w:p>
    <w:p w14:paraId="621E9644" w14:textId="77777777" w:rsidR="00F238E5" w:rsidRPr="007D3BB6" w:rsidRDefault="00F238E5" w:rsidP="00F238E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A77A1F1" w14:textId="77777777" w:rsidR="00F238E5" w:rsidRPr="007D3BB6" w:rsidRDefault="00F238E5" w:rsidP="00F238E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A8C8253" w14:textId="77777777" w:rsidR="00F238E5" w:rsidRPr="007D3BB6" w:rsidRDefault="00F238E5" w:rsidP="00F238E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B7099F2" w14:textId="77777777" w:rsidR="00F238E5" w:rsidRPr="007D3BB6" w:rsidRDefault="00F238E5" w:rsidP="00F238E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9CEB30E" w14:textId="77777777" w:rsidR="00F238E5" w:rsidRPr="007D3BB6" w:rsidRDefault="00F238E5" w:rsidP="00F238E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9B7E745" w14:textId="77777777" w:rsidR="00F238E5" w:rsidRPr="007D3BB6" w:rsidRDefault="00F238E5" w:rsidP="00F238E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F300AFA" w14:textId="77777777" w:rsidR="00F238E5" w:rsidRPr="007D3BB6" w:rsidRDefault="00F238E5" w:rsidP="00F238E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4121C22E" w14:textId="77777777" w:rsidR="00F238E5" w:rsidRPr="007D3BB6" w:rsidRDefault="00F238E5" w:rsidP="00F238E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72342BD" w14:textId="77777777" w:rsidR="00F238E5" w:rsidRPr="007D3BB6" w:rsidRDefault="00F238E5" w:rsidP="00F238E5">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EC4394F" w14:textId="77777777" w:rsidR="00F238E5" w:rsidRPr="007D3BB6" w:rsidRDefault="00F238E5" w:rsidP="00F238E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8D74DB6" w14:textId="77777777" w:rsidR="00F238E5" w:rsidRPr="007D3BB6" w:rsidRDefault="00F238E5" w:rsidP="00F238E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6CD19EE" w14:textId="77777777" w:rsidR="00F238E5" w:rsidRPr="003D3F08" w:rsidRDefault="00F238E5" w:rsidP="00F238E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75689EFE" w14:textId="77777777" w:rsidR="00F238E5" w:rsidRPr="007D3BB6" w:rsidRDefault="00F238E5" w:rsidP="00F238E5">
      <w:pPr>
        <w:rPr>
          <w:sz w:val="16"/>
          <w:szCs w:val="16"/>
        </w:rPr>
      </w:pPr>
      <w:r w:rsidRPr="007D3BB6">
        <w:rPr>
          <w:sz w:val="16"/>
          <w:szCs w:val="16"/>
        </w:rPr>
        <w:t>Checks and Balances: Why Congress Matters So Much</w:t>
      </w:r>
    </w:p>
    <w:p w14:paraId="49A866D1" w14:textId="77777777" w:rsidR="00F238E5" w:rsidRPr="007D3BB6" w:rsidRDefault="00F238E5" w:rsidP="00F238E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C7D332B" w14:textId="77777777" w:rsidR="00F238E5" w:rsidRPr="007D3BB6" w:rsidRDefault="00F238E5" w:rsidP="00F238E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A20F141" w14:textId="77777777" w:rsidR="00F238E5" w:rsidRPr="007D3BB6" w:rsidRDefault="00F238E5" w:rsidP="00F238E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CD43562" w14:textId="77777777" w:rsidR="00F238E5" w:rsidRPr="007D3BB6" w:rsidRDefault="00F238E5" w:rsidP="00F238E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410EA96" w14:textId="77777777" w:rsidR="00F238E5" w:rsidRPr="007D3BB6" w:rsidRDefault="00F238E5" w:rsidP="00F238E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8044B3E" w14:textId="77777777" w:rsidR="00F238E5" w:rsidRPr="007D3BB6" w:rsidRDefault="00F238E5" w:rsidP="00F238E5">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7C75FB2" w14:textId="77777777" w:rsidR="00F238E5" w:rsidRPr="007D3BB6" w:rsidRDefault="00F238E5" w:rsidP="00F238E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6AEDECB" w14:textId="77777777" w:rsidR="00F238E5" w:rsidRPr="007D3BB6" w:rsidRDefault="00F238E5" w:rsidP="00F238E5">
      <w:pPr>
        <w:rPr>
          <w:sz w:val="16"/>
          <w:szCs w:val="16"/>
        </w:rPr>
      </w:pPr>
      <w:r w:rsidRPr="007D3BB6">
        <w:rPr>
          <w:sz w:val="16"/>
          <w:szCs w:val="16"/>
        </w:rPr>
        <w:t>The Powers Congress Can Use to Stop the Damage</w:t>
      </w:r>
    </w:p>
    <w:p w14:paraId="0DA5F541" w14:textId="77777777" w:rsidR="00F238E5" w:rsidRPr="007D3BB6" w:rsidRDefault="00F238E5" w:rsidP="00F238E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2BE7A7B" w14:textId="77777777" w:rsidR="00F238E5" w:rsidRPr="007D3BB6" w:rsidRDefault="00F238E5" w:rsidP="00F238E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06D9F8B" w14:textId="77777777" w:rsidR="00F238E5" w:rsidRPr="007D3BB6" w:rsidRDefault="00F238E5" w:rsidP="00F238E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88E6FB0" w14:textId="77777777" w:rsidR="00F238E5" w:rsidRPr="007D3BB6" w:rsidRDefault="00F238E5" w:rsidP="00F238E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B5F84C3" w14:textId="77777777" w:rsidR="00F238E5" w:rsidRPr="007D3BB6" w:rsidRDefault="00F238E5" w:rsidP="00F238E5">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A74EDCE" w14:textId="77777777" w:rsidR="00F238E5" w:rsidRPr="007D3BB6" w:rsidRDefault="00F238E5" w:rsidP="00F238E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2D3BDD2" w14:textId="77777777" w:rsidR="00F238E5" w:rsidRPr="007D3BB6" w:rsidRDefault="00F238E5" w:rsidP="00F238E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025EDCA" w14:textId="77777777" w:rsidR="00F238E5" w:rsidRPr="007D3BB6" w:rsidRDefault="00F238E5" w:rsidP="00F238E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A2049AE" w14:textId="77777777" w:rsidR="00F238E5" w:rsidRPr="007D3BB6" w:rsidRDefault="00F238E5" w:rsidP="00F238E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3B7763F" w14:textId="77777777" w:rsidR="00F238E5" w:rsidRPr="007D3BB6" w:rsidRDefault="00F238E5" w:rsidP="00F238E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0402727" w14:textId="77777777" w:rsidR="00F238E5" w:rsidRPr="007D3BB6" w:rsidRDefault="00F238E5" w:rsidP="00F238E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82ADBF5" w14:textId="77777777" w:rsidR="00F238E5" w:rsidRPr="007D3BB6" w:rsidRDefault="00F238E5" w:rsidP="00F238E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F452936" w14:textId="77777777" w:rsidR="00F238E5" w:rsidRPr="007D3BB6" w:rsidRDefault="00F238E5" w:rsidP="00F238E5">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B4AC2FA" w14:textId="77777777" w:rsidR="00F238E5" w:rsidRPr="007D3BB6" w:rsidRDefault="00F238E5" w:rsidP="00F238E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DECB5A5" w14:textId="52BEFB83" w:rsidR="00F238E5" w:rsidRPr="00F238E5" w:rsidRDefault="00F238E5" w:rsidP="00F238E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r w:rsidRPr="007E3571">
        <w:t xml:space="preserve"> </w:t>
      </w:r>
    </w:p>
    <w:p w14:paraId="6D014438" w14:textId="77777777" w:rsidR="00F238E5" w:rsidRDefault="00F238E5" w:rsidP="00F238E5">
      <w:pPr>
        <w:pStyle w:val="Heading3"/>
      </w:pPr>
      <w:r>
        <w:t>OFF---1NC</w:t>
      </w:r>
    </w:p>
    <w:p w14:paraId="64A30AE8" w14:textId="77777777" w:rsidR="00F238E5" w:rsidRDefault="00F238E5" w:rsidP="00F238E5">
      <w:pPr>
        <w:pStyle w:val="Heading4"/>
      </w:pPr>
      <w:r w:rsidRPr="006F0974">
        <w:t xml:space="preserve">The fifty states and relevant subnational </w:t>
      </w:r>
      <w:r>
        <w:t xml:space="preserve">actors should </w:t>
      </w:r>
      <w:r w:rsidRPr="006F0974">
        <w:t xml:space="preserve">substantially strengthen collective bargaining rights for practicing physicians, including over working conditions, in United States. </w:t>
      </w:r>
    </w:p>
    <w:p w14:paraId="5DE65C24" w14:textId="77777777" w:rsidR="00F238E5" w:rsidRPr="00BF1DF8" w:rsidRDefault="00F238E5" w:rsidP="00F238E5"/>
    <w:p w14:paraId="6969C690" w14:textId="77777777" w:rsidR="00F238E5" w:rsidRDefault="00F238E5" w:rsidP="00F238E5">
      <w:pPr>
        <w:pStyle w:val="Heading4"/>
      </w:pPr>
      <w:r>
        <w:t>That solves.</w:t>
      </w:r>
    </w:p>
    <w:p w14:paraId="19F37B53" w14:textId="77777777" w:rsidR="00F238E5" w:rsidRPr="001301F8" w:rsidRDefault="00F238E5" w:rsidP="00F238E5">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2CCEE00B" w14:textId="77777777" w:rsidR="00F238E5" w:rsidRPr="00F75C76" w:rsidRDefault="00F238E5" w:rsidP="00F238E5">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1775C503" w14:textId="77777777" w:rsidR="00F238E5" w:rsidRPr="00693AA7" w:rsidRDefault="00F238E5" w:rsidP="00F238E5"/>
    <w:p w14:paraId="1C13D4B7" w14:textId="77777777" w:rsidR="00F238E5" w:rsidRDefault="00F238E5" w:rsidP="00F238E5">
      <w:pPr>
        <w:pStyle w:val="Heading1"/>
      </w:pPr>
      <w:r>
        <w:t>Case</w:t>
      </w:r>
    </w:p>
    <w:p w14:paraId="3FD4350A" w14:textId="77777777" w:rsidR="00F238E5" w:rsidRDefault="00F238E5" w:rsidP="00F238E5"/>
    <w:p w14:paraId="4B03A230" w14:textId="77777777" w:rsidR="00F238E5" w:rsidRDefault="00F238E5" w:rsidP="00F238E5">
      <w:pPr>
        <w:pStyle w:val="Heading3"/>
        <w:rPr>
          <w:rFonts w:cs="Times New Roman"/>
        </w:rPr>
      </w:pPr>
      <w:r>
        <w:rPr>
          <w:rFonts w:cs="Times New Roman"/>
        </w:rPr>
        <w:t>AT: Pandemics---1NC</w:t>
      </w:r>
    </w:p>
    <w:p w14:paraId="6571F84E" w14:textId="77777777" w:rsidR="00F238E5" w:rsidRDefault="00F238E5" w:rsidP="00F238E5">
      <w:pPr>
        <w:pStyle w:val="Heading4"/>
      </w:pPr>
      <w:r>
        <w:t>Singular diseases can’t cause extinction</w:t>
      </w:r>
    </w:p>
    <w:p w14:paraId="604FC59D" w14:textId="77777777" w:rsidR="00F238E5" w:rsidRPr="00A93034" w:rsidRDefault="00F238E5" w:rsidP="00F238E5">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6F5D0CD9" w14:textId="77777777" w:rsidR="00F238E5" w:rsidRPr="009F723F" w:rsidRDefault="00F238E5" w:rsidP="00F238E5">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5FC2C17D" w14:textId="77777777" w:rsidR="00F238E5" w:rsidRPr="009F723F" w:rsidRDefault="00F238E5" w:rsidP="00F238E5">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4D85BE89" w14:textId="77777777" w:rsidR="00F238E5" w:rsidRPr="009F723F" w:rsidRDefault="00F238E5" w:rsidP="00F238E5">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1EEB7DB7" w14:textId="77777777" w:rsidR="00F238E5" w:rsidRPr="009F723F" w:rsidRDefault="00F238E5" w:rsidP="00F238E5">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B429731" w14:textId="77777777" w:rsidR="00F238E5" w:rsidRPr="009F723F" w:rsidRDefault="00F238E5" w:rsidP="00F238E5">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54AF181A" w14:textId="77777777" w:rsidR="00F238E5" w:rsidRPr="009F723F" w:rsidRDefault="00F238E5" w:rsidP="00F238E5">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5C3C8D76" w14:textId="77777777" w:rsidR="00F238E5" w:rsidRPr="009F723F" w:rsidRDefault="00F238E5" w:rsidP="00F238E5">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1A0BD6EA" w14:textId="77777777" w:rsidR="00F238E5" w:rsidRPr="001835F8" w:rsidRDefault="00F238E5" w:rsidP="00F238E5">
      <w:pPr>
        <w:pStyle w:val="Heading3"/>
      </w:pPr>
      <w:r>
        <w:t>AT: Bioterror---1NC</w:t>
      </w:r>
    </w:p>
    <w:p w14:paraId="534089D3" w14:textId="77777777" w:rsidR="00F238E5" w:rsidRPr="003F3F35" w:rsidRDefault="00F238E5" w:rsidP="00F238E5">
      <w:pPr>
        <w:pStyle w:val="Heading4"/>
      </w:pPr>
      <w:r>
        <w:t xml:space="preserve">No </w:t>
      </w:r>
      <w:r w:rsidRPr="003F3F35">
        <w:rPr>
          <w:u w:val="single"/>
        </w:rPr>
        <w:t>scenario</w:t>
      </w:r>
      <w:r>
        <w:t>---</w:t>
      </w:r>
      <w:r w:rsidRPr="003F3F35">
        <w:rPr>
          <w:u w:val="single"/>
        </w:rPr>
        <w:t>who</w:t>
      </w:r>
      <w:r>
        <w:t xml:space="preserve">, </w:t>
      </w:r>
      <w:r w:rsidRPr="003F3F35">
        <w:rPr>
          <w:u w:val="single"/>
        </w:rPr>
        <w:t>when</w:t>
      </w:r>
      <w:r>
        <w:t xml:space="preserve">, and </w:t>
      </w:r>
      <w:r w:rsidRPr="003F3F35">
        <w:rPr>
          <w:u w:val="single"/>
        </w:rPr>
        <w:t>why</w:t>
      </w:r>
      <w:r>
        <w:t xml:space="preserve">? There’s </w:t>
      </w:r>
      <w:r w:rsidRPr="003F3F35">
        <w:rPr>
          <w:u w:val="single"/>
        </w:rPr>
        <w:t>zero incentive</w:t>
      </w:r>
      <w:r>
        <w:t xml:space="preserve"> to kill </w:t>
      </w:r>
      <w:r w:rsidRPr="003F3F35">
        <w:rPr>
          <w:u w:val="single"/>
        </w:rPr>
        <w:t>everyone</w:t>
      </w:r>
      <w:r>
        <w:t xml:space="preserve">, because then you end up killing whoever you </w:t>
      </w:r>
      <w:r w:rsidRPr="003F3F35">
        <w:rPr>
          <w:u w:val="single"/>
        </w:rPr>
        <w:t>support</w:t>
      </w:r>
      <w:r>
        <w:t xml:space="preserve">! </w:t>
      </w:r>
    </w:p>
    <w:p w14:paraId="6DF4540B" w14:textId="77777777" w:rsidR="00F238E5" w:rsidRPr="00AD6D85" w:rsidRDefault="00F238E5" w:rsidP="00F238E5">
      <w:pPr>
        <w:pStyle w:val="Heading4"/>
        <w:rPr>
          <w:b w:val="0"/>
          <w:bCs/>
        </w:rPr>
      </w:pPr>
      <w:r>
        <w:t xml:space="preserve">No </w:t>
      </w:r>
      <w:r w:rsidRPr="00AD6D85">
        <w:rPr>
          <w:u w:val="single"/>
        </w:rPr>
        <w:t>bioterror</w:t>
      </w:r>
      <w:r>
        <w:t xml:space="preserve">. </w:t>
      </w:r>
      <w:r w:rsidRPr="00AD6D85">
        <w:rPr>
          <w:b w:val="0"/>
          <w:bCs/>
        </w:rPr>
        <w:t xml:space="preserve">It’s </w:t>
      </w:r>
      <w:r w:rsidRPr="00AD6D85">
        <w:rPr>
          <w:b w:val="0"/>
          <w:bCs/>
          <w:u w:val="single"/>
        </w:rPr>
        <w:t>impossible</w:t>
      </w:r>
      <w:r w:rsidRPr="00AD6D85">
        <w:rPr>
          <w:b w:val="0"/>
          <w:bCs/>
        </w:rPr>
        <w:t xml:space="preserve"> to engineer the virus. </w:t>
      </w:r>
    </w:p>
    <w:p w14:paraId="51491584" w14:textId="77777777" w:rsidR="00F238E5" w:rsidRPr="00AD6D85" w:rsidRDefault="00F238E5" w:rsidP="00F238E5">
      <w:r w:rsidRPr="00AD6D85">
        <w:rPr>
          <w:rStyle w:val="Style13ptBold"/>
        </w:rPr>
        <w:t>Thorstad ’23</w:t>
      </w:r>
      <w:r w:rsidRPr="00AD6D85">
        <w:t xml:space="preserve"> [David Thorstad; Senior Research Affiliate at the Global Priorities Institute; </w:t>
      </w:r>
      <w:r>
        <w:t>07</w:t>
      </w:r>
      <w:r w:rsidRPr="00AD6D85">
        <w:t>-</w:t>
      </w:r>
      <w:r>
        <w:t>08</w:t>
      </w:r>
      <w:r w:rsidRPr="00AD6D85">
        <w:t>-</w:t>
      </w:r>
      <w:r>
        <w:t>2023</w:t>
      </w:r>
      <w:r w:rsidRPr="00AD6D85">
        <w:t>; Reflective altruism; Exaggerating the risks (Part 9: Biorisk</w:t>
      </w:r>
      <w:r>
        <w:t xml:space="preserve"> – Grounds for Doubt)</w:t>
      </w:r>
      <w:r w:rsidRPr="00AD6D85">
        <w:t>; https://ineffectivealtruismblog.com/2023/07/08/exaggerating-the-risks-part-9-biorisk-grounds-for-doubt/; DOA: 5-7-2024 //ArchanSen]</w:t>
      </w:r>
    </w:p>
    <w:p w14:paraId="7BCB5BF7" w14:textId="77777777" w:rsidR="00F238E5" w:rsidRDefault="00F238E5" w:rsidP="00F238E5">
      <w:pPr>
        <w:rPr>
          <w:rStyle w:val="StyleUnderline"/>
        </w:rPr>
      </w:pPr>
      <w:r w:rsidRPr="00AD6D85">
        <w:rPr>
          <w:rStyle w:val="StyleUnderline"/>
        </w:rPr>
        <w:t>The</w:t>
      </w:r>
      <w:r w:rsidRPr="008F0BEB">
        <w:rPr>
          <w:sz w:val="16"/>
        </w:rPr>
        <w:t xml:space="preserve"> main </w:t>
      </w:r>
      <w:r w:rsidRPr="00AD6D85">
        <w:rPr>
          <w:rStyle w:val="StyleUnderline"/>
        </w:rPr>
        <w:t xml:space="preserve">reason why </w:t>
      </w:r>
      <w:r w:rsidRPr="001D0469">
        <w:rPr>
          <w:rStyle w:val="Emphasis"/>
          <w:highlight w:val="cyan"/>
        </w:rPr>
        <w:t>scientists</w:t>
      </w:r>
      <w:r w:rsidRPr="00AD6D85">
        <w:rPr>
          <w:rStyle w:val="StyleUnderline"/>
        </w:rPr>
        <w:t xml:space="preserve"> and </w:t>
      </w:r>
      <w:r w:rsidRPr="00AD6D85">
        <w:rPr>
          <w:rStyle w:val="Emphasis"/>
        </w:rPr>
        <w:t>policymakers</w:t>
      </w:r>
      <w:r w:rsidRPr="00AD6D85">
        <w:rPr>
          <w:rStyle w:val="StyleUnderline"/>
        </w:rPr>
        <w:t xml:space="preserve"> </w:t>
      </w:r>
      <w:r w:rsidRPr="001D0469">
        <w:rPr>
          <w:rStyle w:val="StyleUnderline"/>
          <w:highlight w:val="cyan"/>
        </w:rPr>
        <w:t>are skeptical of existential biorisk is</w:t>
      </w:r>
      <w:r w:rsidRPr="00AD6D85">
        <w:rPr>
          <w:rStyle w:val="StyleUnderline"/>
        </w:rPr>
        <w:t xml:space="preserve"> that </w:t>
      </w:r>
      <w:r w:rsidRPr="001D0469">
        <w:rPr>
          <w:rStyle w:val="StyleUnderline"/>
          <w:highlight w:val="cyan"/>
        </w:rPr>
        <w:t xml:space="preserve">it is </w:t>
      </w:r>
      <w:r w:rsidRPr="001D0469">
        <w:rPr>
          <w:rStyle w:val="Emphasis"/>
          <w:highlight w:val="cyan"/>
        </w:rPr>
        <w:t>terribly hard</w:t>
      </w:r>
      <w:r w:rsidRPr="00AD6D85">
        <w:rPr>
          <w:rStyle w:val="StyleUnderline"/>
        </w:rPr>
        <w:t xml:space="preserve"> to engineer a pandemic that kills everyone.</w:t>
      </w:r>
    </w:p>
    <w:p w14:paraId="43940BF7" w14:textId="77777777" w:rsidR="00F238E5" w:rsidRPr="008F0BEB" w:rsidRDefault="00F238E5" w:rsidP="00F238E5">
      <w:pPr>
        <w:rPr>
          <w:sz w:val="16"/>
        </w:rPr>
      </w:pPr>
      <w:r w:rsidRPr="008F0BEB">
        <w:rPr>
          <w:sz w:val="16"/>
        </w:rPr>
        <w:t xml:space="preserve">First, </w:t>
      </w:r>
      <w:r w:rsidRPr="001D0469">
        <w:rPr>
          <w:rStyle w:val="StyleUnderline"/>
          <w:highlight w:val="cyan"/>
        </w:rPr>
        <w:t>you</w:t>
      </w:r>
      <w:r w:rsidRPr="00AD6D85">
        <w:rPr>
          <w:rStyle w:val="StyleUnderline"/>
        </w:rPr>
        <w:t xml:space="preserve"> would </w:t>
      </w:r>
      <w:r w:rsidRPr="001D0469">
        <w:rPr>
          <w:rStyle w:val="StyleUnderline"/>
          <w:highlight w:val="cyan"/>
        </w:rPr>
        <w:t>need to reach everyone</w:t>
      </w:r>
      <w:r w:rsidRPr="00AD6D85">
        <w:rPr>
          <w:rStyle w:val="StyleUnderline"/>
        </w:rPr>
        <w:t xml:space="preserve">. The virus would have to be transmitted </w:t>
      </w:r>
      <w:r w:rsidRPr="001D0469">
        <w:rPr>
          <w:rStyle w:val="StyleUnderline"/>
          <w:highlight w:val="cyan"/>
        </w:rPr>
        <w:t>to</w:t>
      </w:r>
      <w:r w:rsidRPr="00AD6D85">
        <w:rPr>
          <w:rStyle w:val="StyleUnderline"/>
        </w:rPr>
        <w:t xml:space="preserve"> the most </w:t>
      </w:r>
      <w:r w:rsidRPr="001D0469">
        <w:rPr>
          <w:rStyle w:val="Emphasis"/>
          <w:highlight w:val="cyan"/>
        </w:rPr>
        <w:t>rural</w:t>
      </w:r>
      <w:r w:rsidRPr="001D0469">
        <w:rPr>
          <w:rStyle w:val="StyleUnderline"/>
          <w:highlight w:val="cyan"/>
        </w:rPr>
        <w:t xml:space="preserve"> and </w:t>
      </w:r>
      <w:r w:rsidRPr="001D0469">
        <w:rPr>
          <w:rStyle w:val="Emphasis"/>
          <w:highlight w:val="cyan"/>
        </w:rPr>
        <w:t>isolated</w:t>
      </w:r>
      <w:r w:rsidRPr="001D0469">
        <w:rPr>
          <w:rStyle w:val="StyleUnderline"/>
          <w:highlight w:val="cyan"/>
        </w:rPr>
        <w:t xml:space="preserve"> corners</w:t>
      </w:r>
      <w:r w:rsidRPr="00AD6D85">
        <w:rPr>
          <w:rStyle w:val="StyleUnderline"/>
        </w:rPr>
        <w:t xml:space="preserve"> of the earth; to </w:t>
      </w:r>
      <w:r w:rsidRPr="001D0469">
        <w:rPr>
          <w:rStyle w:val="Emphasis"/>
          <w:highlight w:val="cyan"/>
        </w:rPr>
        <w:t>antarctic research stations</w:t>
      </w:r>
      <w:r w:rsidRPr="00AD6D85">
        <w:rPr>
          <w:rStyle w:val="StyleUnderline"/>
        </w:rPr>
        <w:t xml:space="preserve">; to ships at sea, including </w:t>
      </w:r>
      <w:r w:rsidRPr="001D0469">
        <w:rPr>
          <w:rStyle w:val="Emphasis"/>
          <w:highlight w:val="cyan"/>
        </w:rPr>
        <w:t>nuc</w:t>
      </w:r>
      <w:r w:rsidRPr="00AD6D85">
        <w:rPr>
          <w:rStyle w:val="Emphasis"/>
        </w:rPr>
        <w:t xml:space="preserve">lear </w:t>
      </w:r>
      <w:r w:rsidRPr="001D0469">
        <w:rPr>
          <w:rStyle w:val="Emphasis"/>
          <w:highlight w:val="cyan"/>
        </w:rPr>
        <w:t>sub</w:t>
      </w:r>
      <w:r w:rsidRPr="00AD6D85">
        <w:rPr>
          <w:rStyle w:val="Emphasis"/>
        </w:rPr>
        <w:t>marine</w:t>
      </w:r>
      <w:r w:rsidRPr="001D0469">
        <w:rPr>
          <w:rStyle w:val="Emphasis"/>
          <w:highlight w:val="cyan"/>
        </w:rPr>
        <w:t>s</w:t>
      </w:r>
      <w:r w:rsidRPr="00AD6D85">
        <w:rPr>
          <w:rStyle w:val="StyleUnderline"/>
        </w:rPr>
        <w:t xml:space="preserve"> on </w:t>
      </w:r>
      <w:r w:rsidRPr="00AD6D85">
        <w:rPr>
          <w:rStyle w:val="Emphasis"/>
        </w:rPr>
        <w:t>uncharted</w:t>
      </w:r>
      <w:r w:rsidRPr="00AD6D85">
        <w:rPr>
          <w:rStyle w:val="StyleUnderline"/>
        </w:rPr>
        <w:t xml:space="preserve">, long-term and </w:t>
      </w:r>
      <w:r w:rsidRPr="00AD6D85">
        <w:rPr>
          <w:rStyle w:val="Emphasis"/>
        </w:rPr>
        <w:t>isolated paths</w:t>
      </w:r>
      <w:r w:rsidRPr="00AD6D85">
        <w:rPr>
          <w:rStyle w:val="StyleUnderline"/>
        </w:rPr>
        <w:t xml:space="preserve">; to doomsday preppers in their </w:t>
      </w:r>
      <w:r w:rsidRPr="001D0469">
        <w:rPr>
          <w:rStyle w:val="Emphasis"/>
          <w:highlight w:val="cyan"/>
        </w:rPr>
        <w:t>bunkers</w:t>
      </w:r>
      <w:r w:rsidRPr="00AD6D85">
        <w:rPr>
          <w:rStyle w:val="StyleUnderline"/>
        </w:rPr>
        <w:t xml:space="preserve">; to hermits and </w:t>
      </w:r>
      <w:r w:rsidRPr="00AD6D85">
        <w:rPr>
          <w:rStyle w:val="Emphasis"/>
        </w:rPr>
        <w:t>uncontacted tribes</w:t>
      </w:r>
      <w:r w:rsidRPr="00AD6D85">
        <w:rPr>
          <w:rStyle w:val="StyleUnderline"/>
        </w:rPr>
        <w:t xml:space="preserve">; to </w:t>
      </w:r>
      <w:r w:rsidRPr="001D0469">
        <w:rPr>
          <w:rStyle w:val="Emphasis"/>
          <w:highlight w:val="cyan"/>
        </w:rPr>
        <w:t>astronauts</w:t>
      </w:r>
      <w:r w:rsidRPr="00AD6D85">
        <w:rPr>
          <w:rStyle w:val="StyleUnderline"/>
        </w:rPr>
        <w:t xml:space="preserve"> in space; to each new child born every second; to </w:t>
      </w:r>
      <w:r w:rsidRPr="001D0469">
        <w:rPr>
          <w:rStyle w:val="Emphasis"/>
          <w:highlight w:val="cyan"/>
        </w:rPr>
        <w:t>island</w:t>
      </w:r>
      <w:r w:rsidRPr="008F0BEB">
        <w:rPr>
          <w:rStyle w:val="Emphasis"/>
        </w:rPr>
        <w:t xml:space="preserve"> nations</w:t>
      </w:r>
      <w:r w:rsidRPr="00AD6D85">
        <w:rPr>
          <w:rStyle w:val="StyleUnderline"/>
        </w:rPr>
        <w:t>; and so on</w:t>
      </w:r>
      <w:r w:rsidRPr="008F0BEB">
        <w:rPr>
          <w:sz w:val="16"/>
        </w:rPr>
        <w:t xml:space="preserve">. And </w:t>
      </w:r>
      <w:r w:rsidRPr="00AD6D85">
        <w:rPr>
          <w:rStyle w:val="StyleUnderline"/>
        </w:rPr>
        <w:t xml:space="preserve">you would need a transmission mechanism that could spread the virus this far </w:t>
      </w:r>
      <w:r w:rsidRPr="001D0469">
        <w:rPr>
          <w:rStyle w:val="Emphasis"/>
          <w:highlight w:val="cyan"/>
        </w:rPr>
        <w:t>without being detected</w:t>
      </w:r>
      <w:r w:rsidRPr="00AD6D85">
        <w:rPr>
          <w:rStyle w:val="StyleUnderline"/>
        </w:rPr>
        <w:t>: otherwise, those with the means would be whisked away to safety</w:t>
      </w:r>
      <w:r w:rsidRPr="008F0BEB">
        <w:rPr>
          <w:sz w:val="16"/>
        </w:rPr>
        <w:t xml:space="preserve"> and might well survive.</w:t>
      </w:r>
    </w:p>
    <w:p w14:paraId="219BD8AD" w14:textId="77777777" w:rsidR="00F238E5" w:rsidRPr="008F0BEB" w:rsidRDefault="00F238E5" w:rsidP="00F238E5">
      <w:pPr>
        <w:rPr>
          <w:sz w:val="16"/>
        </w:rPr>
      </w:pPr>
      <w:r w:rsidRPr="008F0BEB">
        <w:rPr>
          <w:sz w:val="16"/>
        </w:rPr>
        <w:t xml:space="preserve">Second, </w:t>
      </w:r>
      <w:r w:rsidRPr="001D0469">
        <w:rPr>
          <w:rStyle w:val="StyleUnderline"/>
          <w:highlight w:val="cyan"/>
        </w:rPr>
        <w:t>you</w:t>
      </w:r>
      <w:r w:rsidRPr="008F0BEB">
        <w:rPr>
          <w:rStyle w:val="StyleUnderline"/>
        </w:rPr>
        <w:t xml:space="preserve"> would </w:t>
      </w:r>
      <w:r w:rsidRPr="001D0469">
        <w:rPr>
          <w:rStyle w:val="StyleUnderline"/>
          <w:highlight w:val="cyan"/>
        </w:rPr>
        <w:t>need a virus that</w:t>
      </w:r>
      <w:r w:rsidRPr="008F0BEB">
        <w:rPr>
          <w:rStyle w:val="StyleUnderline"/>
        </w:rPr>
        <w:t xml:space="preserve"> was virtually </w:t>
      </w:r>
      <w:r w:rsidRPr="001D0469">
        <w:rPr>
          <w:rStyle w:val="StyleUnderline"/>
          <w:highlight w:val="cyan"/>
        </w:rPr>
        <w:t xml:space="preserve">undetectable until </w:t>
      </w:r>
      <w:r w:rsidRPr="001D0469">
        <w:rPr>
          <w:rStyle w:val="Emphasis"/>
          <w:highlight w:val="cyan"/>
        </w:rPr>
        <w:t>all</w:t>
      </w:r>
      <w:r w:rsidRPr="008F0BEB">
        <w:rPr>
          <w:sz w:val="16"/>
        </w:rPr>
        <w:t xml:space="preserve">, or nearly all </w:t>
      </w:r>
      <w:r w:rsidRPr="001D0469">
        <w:rPr>
          <w:rStyle w:val="StyleUnderline"/>
          <w:highlight w:val="cyan"/>
        </w:rPr>
        <w:t>humans had been infected</w:t>
      </w:r>
      <w:r w:rsidRPr="008F0BEB">
        <w:rPr>
          <w:rStyle w:val="StyleUnderline"/>
        </w:rPr>
        <w:t xml:space="preserve">. That conflicts in a </w:t>
      </w:r>
      <w:r w:rsidRPr="008F0BEB">
        <w:rPr>
          <w:rStyle w:val="Emphasis"/>
        </w:rPr>
        <w:t>stark way</w:t>
      </w:r>
      <w:r w:rsidRPr="008F0BEB">
        <w:rPr>
          <w:rStyle w:val="StyleUnderline"/>
        </w:rPr>
        <w:t xml:space="preserve"> with the goal of producing a virus that is 100% lethal, since lethal viruses tend to leave a trace</w:t>
      </w:r>
      <w:r w:rsidRPr="008F0BEB">
        <w:rPr>
          <w:sz w:val="16"/>
        </w:rPr>
        <w:t xml:space="preserve"> as they spread through a population.</w:t>
      </w:r>
    </w:p>
    <w:p w14:paraId="72D4256F" w14:textId="77777777" w:rsidR="00F238E5" w:rsidRPr="008F0BEB" w:rsidRDefault="00F238E5" w:rsidP="00F238E5">
      <w:pPr>
        <w:rPr>
          <w:sz w:val="16"/>
        </w:rPr>
      </w:pPr>
      <w:r w:rsidRPr="008F0BEB">
        <w:rPr>
          <w:sz w:val="16"/>
        </w:rPr>
        <w:t xml:space="preserve">Third, </w:t>
      </w:r>
      <w:r w:rsidRPr="008F0BEB">
        <w:rPr>
          <w:rStyle w:val="StyleUnderline"/>
        </w:rPr>
        <w:t xml:space="preserve">you would need a virus </w:t>
      </w:r>
      <w:r w:rsidRPr="001D0469">
        <w:rPr>
          <w:rStyle w:val="StyleUnderline"/>
          <w:highlight w:val="cyan"/>
        </w:rPr>
        <w:t xml:space="preserve">that is </w:t>
      </w:r>
      <w:r w:rsidRPr="001D0469">
        <w:rPr>
          <w:rStyle w:val="Emphasis"/>
          <w:highlight w:val="cyan"/>
        </w:rPr>
        <w:t>unprecedentedly infectious</w:t>
      </w:r>
      <w:r w:rsidRPr="008F0BEB">
        <w:rPr>
          <w:rStyle w:val="StyleUnderline"/>
        </w:rPr>
        <w:t xml:space="preserve">. The virus would need to be </w:t>
      </w:r>
      <w:r w:rsidRPr="001D0469">
        <w:rPr>
          <w:rStyle w:val="StyleUnderline"/>
          <w:highlight w:val="cyan"/>
        </w:rPr>
        <w:t>capable of being transmitted</w:t>
      </w:r>
      <w:r w:rsidRPr="008F0BEB">
        <w:rPr>
          <w:sz w:val="16"/>
        </w:rPr>
        <w:t xml:space="preserve">, without fail, </w:t>
      </w:r>
      <w:r w:rsidRPr="001D0469">
        <w:rPr>
          <w:rStyle w:val="StyleUnderline"/>
          <w:highlight w:val="cyan"/>
        </w:rPr>
        <w:t xml:space="preserve">to </w:t>
      </w:r>
      <w:r w:rsidRPr="001D0469">
        <w:rPr>
          <w:rStyle w:val="Emphasis"/>
          <w:highlight w:val="cyan"/>
        </w:rPr>
        <w:t>every</w:t>
      </w:r>
      <w:r w:rsidRPr="001D0469">
        <w:rPr>
          <w:rStyle w:val="StyleUnderline"/>
          <w:highlight w:val="cyan"/>
        </w:rPr>
        <w:t xml:space="preserve"> human being</w:t>
      </w:r>
      <w:r w:rsidRPr="008F0BEB">
        <w:rPr>
          <w:rStyle w:val="StyleUnderline"/>
        </w:rPr>
        <w:t xml:space="preserve"> on the planet</w:t>
      </w:r>
      <w:r w:rsidRPr="008F0BEB">
        <w:rPr>
          <w:sz w:val="16"/>
        </w:rPr>
        <w:t xml:space="preserve">, in sufficient quantities to actually make them sick. </w:t>
      </w:r>
      <w:r w:rsidRPr="008F0BEB">
        <w:rPr>
          <w:rStyle w:val="StyleUnderline"/>
        </w:rPr>
        <w:t xml:space="preserve">It would need to avoid respirators and other forms of </w:t>
      </w:r>
      <w:r w:rsidRPr="008F0BEB">
        <w:rPr>
          <w:rStyle w:val="Emphasis"/>
        </w:rPr>
        <w:t>protective equipment</w:t>
      </w:r>
      <w:r w:rsidRPr="008F0BEB">
        <w:rPr>
          <w:sz w:val="16"/>
        </w:rPr>
        <w:t>. And it would have to maintain its transmissibility throughout many generations of mutation.</w:t>
      </w:r>
    </w:p>
    <w:p w14:paraId="4FAD0331" w14:textId="77777777" w:rsidR="00F238E5" w:rsidRDefault="00F238E5" w:rsidP="00F238E5">
      <w:pPr>
        <w:rPr>
          <w:rStyle w:val="StyleUnderline"/>
        </w:rPr>
      </w:pPr>
      <w:r w:rsidRPr="008F0BEB">
        <w:rPr>
          <w:sz w:val="16"/>
        </w:rPr>
        <w:t xml:space="preserve">Fourth, </w:t>
      </w:r>
      <w:r w:rsidRPr="008F0BEB">
        <w:rPr>
          <w:rStyle w:val="StyleUnderline"/>
        </w:rPr>
        <w:t xml:space="preserve">you would need a </w:t>
      </w:r>
      <w:r w:rsidRPr="001D0469">
        <w:rPr>
          <w:rStyle w:val="StyleUnderline"/>
          <w:highlight w:val="cyan"/>
        </w:rPr>
        <w:t xml:space="preserve">virus that is </w:t>
      </w:r>
      <w:r w:rsidRPr="001D0469">
        <w:rPr>
          <w:rStyle w:val="Emphasis"/>
          <w:highlight w:val="cyan"/>
        </w:rPr>
        <w:t>unprecedentedly lethal</w:t>
      </w:r>
      <w:r w:rsidRPr="001D0469">
        <w:rPr>
          <w:rStyle w:val="StyleUnderline"/>
          <w:highlight w:val="cyan"/>
        </w:rPr>
        <w:t>, killing</w:t>
      </w:r>
      <w:r w:rsidRPr="008F0BEB">
        <w:rPr>
          <w:sz w:val="16"/>
        </w:rPr>
        <w:t xml:space="preserve"> not 90%, 99%, or 99.999% but effectively </w:t>
      </w:r>
      <w:r w:rsidRPr="001D0469">
        <w:rPr>
          <w:rStyle w:val="Emphasis"/>
          <w:highlight w:val="cyan"/>
        </w:rPr>
        <w:t>all</w:t>
      </w:r>
      <w:r w:rsidRPr="008F0BEB">
        <w:rPr>
          <w:rStyle w:val="StyleUnderline"/>
        </w:rPr>
        <w:t xml:space="preserve"> of those infected by it, </w:t>
      </w:r>
      <w:r w:rsidRPr="001D0469">
        <w:rPr>
          <w:rStyle w:val="StyleUnderline"/>
          <w:highlight w:val="cyan"/>
        </w:rPr>
        <w:t>no matter their age, health, or genetic makeup</w:t>
      </w:r>
      <w:r w:rsidRPr="008F0BEB">
        <w:rPr>
          <w:rStyle w:val="StyleUnderline"/>
        </w:rPr>
        <w:t>. This lethality would need to be preserved even against the best medical treatments</w:t>
      </w:r>
      <w:r w:rsidRPr="008F0BEB">
        <w:rPr>
          <w:sz w:val="16"/>
        </w:rPr>
        <w:t xml:space="preserve">, including quite possibly vaccines or synthesized antibodies. </w:t>
      </w:r>
      <w:r w:rsidRPr="008F0BEB">
        <w:rPr>
          <w:rStyle w:val="StyleUnderline"/>
        </w:rPr>
        <w:t xml:space="preserve">And it would have to be maintained throughout </w:t>
      </w:r>
      <w:r w:rsidRPr="008F0BEB">
        <w:rPr>
          <w:rStyle w:val="Emphasis"/>
        </w:rPr>
        <w:t>many generations of mutation</w:t>
      </w:r>
      <w:r w:rsidRPr="008F0BEB">
        <w:rPr>
          <w:rStyle w:val="StyleUnderline"/>
        </w:rPr>
        <w:t xml:space="preserve"> despite selective pressures towards </w:t>
      </w:r>
      <w:r w:rsidRPr="008F0BEB">
        <w:rPr>
          <w:rStyle w:val="Emphasis"/>
        </w:rPr>
        <w:t>less lethal variants</w:t>
      </w:r>
      <w:r w:rsidRPr="008F0BEB">
        <w:rPr>
          <w:rStyle w:val="StyleUnderline"/>
        </w:rPr>
        <w:t>.</w:t>
      </w:r>
    </w:p>
    <w:p w14:paraId="3B604FFC" w14:textId="77777777" w:rsidR="00F238E5" w:rsidRDefault="00F238E5" w:rsidP="00F238E5">
      <w:pPr>
        <w:rPr>
          <w:rStyle w:val="StyleUnderline"/>
        </w:rPr>
      </w:pPr>
      <w:r w:rsidRPr="008F0BEB">
        <w:rPr>
          <w:sz w:val="16"/>
        </w:rPr>
        <w:t xml:space="preserve">Fifth, </w:t>
      </w:r>
      <w:r w:rsidRPr="001D0469">
        <w:rPr>
          <w:rStyle w:val="StyleUnderline"/>
          <w:highlight w:val="cyan"/>
        </w:rPr>
        <w:t>you</w:t>
      </w:r>
      <w:r w:rsidRPr="008F0BEB">
        <w:rPr>
          <w:rStyle w:val="StyleUnderline"/>
        </w:rPr>
        <w:t xml:space="preserve"> would </w:t>
      </w:r>
      <w:r w:rsidRPr="001D0469">
        <w:rPr>
          <w:rStyle w:val="StyleUnderline"/>
          <w:highlight w:val="cyan"/>
        </w:rPr>
        <w:t>need to find a way to evade</w:t>
      </w:r>
      <w:r w:rsidRPr="008F0BEB">
        <w:rPr>
          <w:rStyle w:val="StyleUnderline"/>
        </w:rPr>
        <w:t xml:space="preserve"> basic public </w:t>
      </w:r>
      <w:r w:rsidRPr="001D0469">
        <w:rPr>
          <w:rStyle w:val="StyleUnderline"/>
          <w:highlight w:val="cyan"/>
        </w:rPr>
        <w:t>health measures</w:t>
      </w:r>
      <w:r w:rsidRPr="008F0BEB">
        <w:rPr>
          <w:sz w:val="16"/>
        </w:rPr>
        <w:t xml:space="preserve"> such as masking and social distancing. This isn’t as easy as it sounds. </w:t>
      </w:r>
      <w:r w:rsidRPr="008F0BEB">
        <w:rPr>
          <w:rStyle w:val="StyleUnderline"/>
        </w:rPr>
        <w:t xml:space="preserve">How do you transmit a virus to someone who </w:t>
      </w:r>
      <w:r w:rsidRPr="008F0BEB">
        <w:rPr>
          <w:rStyle w:val="Emphasis"/>
        </w:rPr>
        <w:t>doesn’t leave their house</w:t>
      </w:r>
      <w:r w:rsidRPr="008F0BEB">
        <w:rPr>
          <w:rStyle w:val="StyleUnderline"/>
        </w:rPr>
        <w:t>?</w:t>
      </w:r>
    </w:p>
    <w:p w14:paraId="78E94093" w14:textId="77777777" w:rsidR="00F238E5" w:rsidRDefault="00F238E5" w:rsidP="00F238E5">
      <w:pPr>
        <w:rPr>
          <w:rStyle w:val="StyleUnderline"/>
        </w:rPr>
      </w:pPr>
      <w:r w:rsidRPr="008F0BEB">
        <w:rPr>
          <w:sz w:val="16"/>
        </w:rPr>
        <w:t xml:space="preserve">Sixth, </w:t>
      </w:r>
      <w:r w:rsidRPr="001D0469">
        <w:rPr>
          <w:rStyle w:val="StyleUnderline"/>
          <w:highlight w:val="cyan"/>
        </w:rPr>
        <w:t>you</w:t>
      </w:r>
      <w:r w:rsidRPr="008F0BEB">
        <w:rPr>
          <w:rStyle w:val="StyleUnderline"/>
        </w:rPr>
        <w:t xml:space="preserve"> would </w:t>
      </w:r>
      <w:r w:rsidRPr="001D0469">
        <w:rPr>
          <w:rStyle w:val="StyleUnderline"/>
          <w:highlight w:val="cyan"/>
        </w:rPr>
        <w:t>need</w:t>
      </w:r>
      <w:r w:rsidRPr="008F0BEB">
        <w:rPr>
          <w:rStyle w:val="StyleUnderline"/>
        </w:rPr>
        <w:t xml:space="preserve"> the </w:t>
      </w:r>
      <w:r w:rsidRPr="001D0469">
        <w:rPr>
          <w:rStyle w:val="StyleUnderline"/>
          <w:highlight w:val="cyan"/>
        </w:rPr>
        <w:t>tech</w:t>
      </w:r>
      <w:r w:rsidRPr="008F0BEB">
        <w:rPr>
          <w:rStyle w:val="StyleUnderline"/>
        </w:rPr>
        <w:t xml:space="preserve">nological </w:t>
      </w:r>
      <w:r w:rsidRPr="001D0469">
        <w:rPr>
          <w:rStyle w:val="StyleUnderline"/>
          <w:highlight w:val="cyan"/>
        </w:rPr>
        <w:t>capability</w:t>
      </w:r>
      <w:r w:rsidRPr="008F0BEB">
        <w:rPr>
          <w:rStyle w:val="StyleUnderline"/>
        </w:rPr>
        <w:t xml:space="preserve"> and equipment to synthesize the hypothesized biological agent, something it is </w:t>
      </w:r>
      <w:r w:rsidRPr="008F0BEB">
        <w:rPr>
          <w:rStyle w:val="Emphasis"/>
        </w:rPr>
        <w:t>widely agreed</w:t>
      </w:r>
      <w:r w:rsidRPr="008F0BEB">
        <w:rPr>
          <w:rStyle w:val="StyleUnderline"/>
        </w:rPr>
        <w:t xml:space="preserve"> that humanity currently lacks.</w:t>
      </w:r>
    </w:p>
    <w:p w14:paraId="275F32ED" w14:textId="77777777" w:rsidR="00F238E5" w:rsidRPr="008F0BEB" w:rsidRDefault="00F238E5" w:rsidP="00F238E5">
      <w:pPr>
        <w:rPr>
          <w:sz w:val="16"/>
        </w:rPr>
      </w:pPr>
      <w:r w:rsidRPr="008F0BEB">
        <w:rPr>
          <w:sz w:val="16"/>
        </w:rPr>
        <w:t xml:space="preserve">Finally, </w:t>
      </w:r>
      <w:r w:rsidRPr="008F0BEB">
        <w:rPr>
          <w:rStyle w:val="StyleUnderline"/>
        </w:rPr>
        <w:t>you would need to find someone crazy enough to manufacture and deploy this biological agent, yet also competent enough to pull it off</w:t>
      </w:r>
      <w:r w:rsidRPr="008F0BEB">
        <w:rPr>
          <w:sz w:val="16"/>
        </w:rPr>
        <w:t>, which we have seen is no easy feat.</w:t>
      </w:r>
    </w:p>
    <w:p w14:paraId="0A317AC1" w14:textId="77777777" w:rsidR="00F238E5" w:rsidRPr="008F0BEB" w:rsidRDefault="00F238E5" w:rsidP="00F238E5">
      <w:pPr>
        <w:rPr>
          <w:sz w:val="16"/>
        </w:rPr>
      </w:pPr>
      <w:r w:rsidRPr="008F0BEB">
        <w:rPr>
          <w:sz w:val="16"/>
        </w:rPr>
        <w:t>I am not sure if I would go so far as to say that the above is physically impossible. But without a very good argument, we should regard it as highly implausible that all of the above will come to pass by the end of the century.</w:t>
      </w:r>
    </w:p>
    <w:p w14:paraId="273EEA9F" w14:textId="77777777" w:rsidR="00F238E5" w:rsidRPr="008F0BEB" w:rsidRDefault="00F238E5" w:rsidP="00F238E5">
      <w:pPr>
        <w:rPr>
          <w:sz w:val="16"/>
        </w:rPr>
      </w:pPr>
      <w:r w:rsidRPr="008F0BEB">
        <w:rPr>
          <w:sz w:val="16"/>
        </w:rPr>
        <w:t>4. Human history</w:t>
      </w:r>
    </w:p>
    <w:p w14:paraId="33BBAB8E" w14:textId="77777777" w:rsidR="00F238E5" w:rsidRPr="008F0BEB" w:rsidRDefault="00F238E5" w:rsidP="00F238E5">
      <w:pPr>
        <w:rPr>
          <w:sz w:val="16"/>
        </w:rPr>
      </w:pPr>
      <w:r w:rsidRPr="008F0BEB">
        <w:rPr>
          <w:rStyle w:val="StyleUnderline"/>
        </w:rPr>
        <w:t>We have experienced a great number of catastrophic pandemics</w:t>
      </w:r>
      <w:r w:rsidRPr="008F0BEB">
        <w:rPr>
          <w:sz w:val="16"/>
        </w:rPr>
        <w:t xml:space="preserve"> throughout human history. </w:t>
      </w:r>
      <w:r w:rsidRPr="008F0BEB">
        <w:rPr>
          <w:rStyle w:val="StyleUnderline"/>
        </w:rPr>
        <w:t xml:space="preserve">These pandemics have all fallen </w:t>
      </w:r>
      <w:r w:rsidRPr="008F0BEB">
        <w:rPr>
          <w:rStyle w:val="Emphasis"/>
        </w:rPr>
        <w:t>far short</w:t>
      </w:r>
      <w:r w:rsidRPr="008F0BEB">
        <w:rPr>
          <w:rStyle w:val="StyleUnderline"/>
        </w:rPr>
        <w:t xml:space="preserve"> of existential catastrophe</w:t>
      </w:r>
      <w:r w:rsidRPr="008F0BEB">
        <w:rPr>
          <w:sz w:val="16"/>
        </w:rPr>
        <w:t>: indeed, they have often failed to cause even local forms of societal collapse, and only extremely rarely if ever caused a region to become uninhabited for any significant amount of time.</w:t>
      </w:r>
    </w:p>
    <w:p w14:paraId="41B13F9A" w14:textId="77777777" w:rsidR="00F238E5" w:rsidRPr="008F0BEB" w:rsidRDefault="00F238E5" w:rsidP="00F238E5">
      <w:pPr>
        <w:rPr>
          <w:sz w:val="16"/>
        </w:rPr>
      </w:pPr>
      <w:r w:rsidRPr="008F0BEB">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47E1C8B1" w14:textId="77777777" w:rsidR="00F238E5" w:rsidRPr="008F0BEB" w:rsidRDefault="00F238E5" w:rsidP="00F238E5">
      <w:pPr>
        <w:ind w:left="720"/>
        <w:rPr>
          <w:sz w:val="16"/>
        </w:rPr>
      </w:pPr>
      <w:r w:rsidRPr="008F0BEB">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BDD0EA9" w14:textId="77777777" w:rsidR="00F238E5" w:rsidRPr="008F0BEB" w:rsidRDefault="00F238E5" w:rsidP="00F238E5">
      <w:pPr>
        <w:rPr>
          <w:sz w:val="16"/>
        </w:rPr>
      </w:pPr>
      <w:r w:rsidRPr="008F0BEB">
        <w:rPr>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2A883380" w14:textId="77777777" w:rsidR="00F238E5" w:rsidRPr="008F0BEB" w:rsidRDefault="00F238E5" w:rsidP="00F238E5">
      <w:pPr>
        <w:ind w:left="720"/>
        <w:rPr>
          <w:sz w:val="16"/>
        </w:rPr>
      </w:pPr>
      <w:r w:rsidRPr="008F0BEB">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62C81A1" w14:textId="77777777" w:rsidR="00F238E5" w:rsidRPr="008F0BEB" w:rsidRDefault="00F238E5" w:rsidP="00F238E5">
      <w:pPr>
        <w:rPr>
          <w:sz w:val="16"/>
        </w:rPr>
      </w:pPr>
      <w:r w:rsidRPr="008F0BEB">
        <w:rPr>
          <w:rStyle w:val="StyleUnderline"/>
        </w:rPr>
        <w:t>Human history is replete with such examples of resilience not only to pandemics, but also to the combination of pandemics with numerous other catastrophes</w:t>
      </w:r>
      <w:r w:rsidRPr="008F0BEB">
        <w:rPr>
          <w:sz w:val="16"/>
        </w:rPr>
        <w:t xml:space="preserve">. If our ancestors could survive and flourish with little in the way of modern medical knowledge or technology, then </w:t>
      </w:r>
      <w:r w:rsidRPr="008F0BEB">
        <w:rPr>
          <w:rStyle w:val="StyleUnderline"/>
        </w:rPr>
        <w:t>we should become relatively more confident in our own ability to survive future pandemics.</w:t>
      </w:r>
    </w:p>
    <w:p w14:paraId="3475C5F2" w14:textId="77777777" w:rsidR="00F238E5" w:rsidRPr="008F0BEB" w:rsidRDefault="00F238E5" w:rsidP="00F238E5">
      <w:pPr>
        <w:rPr>
          <w:sz w:val="16"/>
        </w:rPr>
      </w:pPr>
      <w:r w:rsidRPr="008F0BEB">
        <w:rPr>
          <w:sz w:val="16"/>
        </w:rPr>
        <w:t>5. Mammalian history</w:t>
      </w:r>
    </w:p>
    <w:p w14:paraId="2537A131" w14:textId="77777777" w:rsidR="00F238E5" w:rsidRPr="008F0BEB" w:rsidRDefault="00F238E5" w:rsidP="00F238E5">
      <w:pPr>
        <w:rPr>
          <w:sz w:val="16"/>
        </w:rPr>
      </w:pPr>
      <w:r w:rsidRPr="008F0BEB">
        <w:rPr>
          <w:sz w:val="16"/>
        </w:rPr>
        <w:t xml:space="preserve">It is not just human history that provides tales of resilience. </w:t>
      </w:r>
      <w:r w:rsidRPr="008F0BEB">
        <w:rPr>
          <w:rStyle w:val="StyleUnderline"/>
        </w:rPr>
        <w:t xml:space="preserve">Throughout history, </w:t>
      </w:r>
      <w:r w:rsidRPr="001D0469">
        <w:rPr>
          <w:rStyle w:val="StyleUnderline"/>
          <w:highlight w:val="cyan"/>
        </w:rPr>
        <w:t xml:space="preserve">there is only </w:t>
      </w:r>
      <w:r w:rsidRPr="001D0469">
        <w:rPr>
          <w:rStyle w:val="Emphasis"/>
          <w:highlight w:val="cyan"/>
        </w:rPr>
        <w:t>one</w:t>
      </w:r>
      <w:r w:rsidRPr="008F0BEB">
        <w:rPr>
          <w:rStyle w:val="StyleUnderline"/>
        </w:rPr>
        <w:t xml:space="preserve"> recorded </w:t>
      </w:r>
      <w:r w:rsidRPr="001D0469">
        <w:rPr>
          <w:rStyle w:val="StyleUnderline"/>
          <w:highlight w:val="cyan"/>
        </w:rPr>
        <w:t>instance</w:t>
      </w:r>
      <w:r w:rsidRPr="008F0BEB">
        <w:rPr>
          <w:rStyle w:val="StyleUnderline"/>
        </w:rPr>
        <w:t xml:space="preserve"> in </w:t>
      </w:r>
      <w:r w:rsidRPr="001D0469">
        <w:rPr>
          <w:rStyle w:val="StyleUnderline"/>
          <w:highlight w:val="cyan"/>
        </w:rPr>
        <w:t>which disease</w:t>
      </w:r>
      <w:r w:rsidRPr="008F0BEB">
        <w:rPr>
          <w:rStyle w:val="StyleUnderline"/>
        </w:rPr>
        <w:t xml:space="preserve"> has </w:t>
      </w:r>
      <w:r w:rsidRPr="001D0469">
        <w:rPr>
          <w:rStyle w:val="StyleUnderline"/>
          <w:highlight w:val="cyan"/>
        </w:rPr>
        <w:t>led to the extinction of a mammalian</w:t>
      </w:r>
      <w:r w:rsidRPr="008F0BEB">
        <w:rPr>
          <w:rStyle w:val="StyleUnderline"/>
        </w:rPr>
        <w:t xml:space="preserve"> species</w:t>
      </w:r>
      <w:r w:rsidRPr="008F0BEB">
        <w:rPr>
          <w:sz w:val="16"/>
        </w:rPr>
        <w:t>. Don’t take it from me – here are Piers Millett and Andrew Snyder-Beattie:</w:t>
      </w:r>
    </w:p>
    <w:p w14:paraId="622FAB31" w14:textId="77777777" w:rsidR="00F238E5" w:rsidRPr="008F0BEB" w:rsidRDefault="00F238E5" w:rsidP="00F238E5">
      <w:pPr>
        <w:ind w:left="720"/>
        <w:rPr>
          <w:sz w:val="16"/>
        </w:rPr>
      </w:pPr>
      <w:r w:rsidRPr="008F0BEB">
        <w:rPr>
          <w:sz w:val="16"/>
        </w:rPr>
        <w:t>The number of mammalian species that have gone extinct due to disease (as opposed to other factors) is very limited, with just 1 confirmed example.</w:t>
      </w:r>
    </w:p>
    <w:p w14:paraId="59C76133" w14:textId="77777777" w:rsidR="00F238E5" w:rsidRPr="008F0BEB" w:rsidRDefault="00F238E5" w:rsidP="00F238E5">
      <w:pPr>
        <w:rPr>
          <w:sz w:val="16"/>
        </w:rPr>
      </w:pPr>
      <w:r w:rsidRPr="008F0BEB">
        <w:rPr>
          <w:rStyle w:val="StyleUnderline"/>
        </w:rPr>
        <w:t>The confirmed example is the extinction of a species of rat in</w:t>
      </w:r>
      <w:r w:rsidRPr="008F0BEB">
        <w:rPr>
          <w:sz w:val="16"/>
        </w:rPr>
        <w:t xml:space="preserve"> a very small and remote location (</w:t>
      </w:r>
      <w:r w:rsidRPr="008F0BEB">
        <w:rPr>
          <w:rStyle w:val="StyleUnderline"/>
        </w:rPr>
        <w:t>Christmas Island</w:t>
      </w:r>
      <w:r w:rsidRPr="008F0BEB">
        <w:rPr>
          <w:sz w:val="16"/>
        </w:rPr>
        <w:t>).</w:t>
      </w:r>
    </w:p>
    <w:p w14:paraId="50E8B8AB" w14:textId="77777777" w:rsidR="00F238E5" w:rsidRPr="008F0BEB" w:rsidRDefault="00F238E5" w:rsidP="00F238E5">
      <w:pPr>
        <w:rPr>
          <w:sz w:val="16"/>
        </w:rPr>
      </w:pPr>
      <w:r w:rsidRPr="008F0BEB">
        <w:rPr>
          <w:sz w:val="16"/>
        </w:rPr>
        <w:t xml:space="preserve">While we might take the relatively larger incidence of disease-driven extinction in non-mammalian species as evidence of the threat posed to such species, </w:t>
      </w:r>
      <w:r w:rsidRPr="008F0BEB">
        <w:rPr>
          <w:rStyle w:val="StyleUnderline"/>
        </w:rPr>
        <w:t>if the closest thing to a mammalian extinction that we can pin on pandemic disease is the extinction of an isolated species of rat, then we should be hesitant to place too much stock in the idea that humanity is soon to be driven extinct by disease</w:t>
      </w:r>
      <w:r w:rsidRPr="008F0BEB">
        <w:rPr>
          <w:sz w:val="16"/>
        </w:rPr>
        <w:t>.</w:t>
      </w:r>
    </w:p>
    <w:p w14:paraId="0B015B7B" w14:textId="77777777" w:rsidR="00F238E5" w:rsidRPr="008F0BEB" w:rsidRDefault="00F238E5" w:rsidP="00F238E5">
      <w:pPr>
        <w:rPr>
          <w:sz w:val="16"/>
        </w:rPr>
      </w:pPr>
      <w:r w:rsidRPr="008F0BEB">
        <w:rPr>
          <w:sz w:val="16"/>
        </w:rPr>
        <w:t>6. Everything, everywhere all at once</w:t>
      </w:r>
    </w:p>
    <w:p w14:paraId="4E1F2B9D" w14:textId="77777777" w:rsidR="00F238E5" w:rsidRDefault="00F238E5" w:rsidP="00F238E5">
      <w:pPr>
        <w:rPr>
          <w:rStyle w:val="StyleUnderline"/>
        </w:rPr>
      </w:pPr>
      <w:r w:rsidRPr="008F0BEB">
        <w:rPr>
          <w:sz w:val="16"/>
        </w:rPr>
        <w:t xml:space="preserve">Effective altruists often draw attention to experiments in which a single feature of a virus was manipulated: for example, the virus was made more virulent or more transmissible. But that is not what </w:t>
      </w:r>
      <w:r w:rsidRPr="001D0469">
        <w:rPr>
          <w:rStyle w:val="StyleUnderline"/>
          <w:highlight w:val="cyan"/>
        </w:rPr>
        <w:t>omnicidal actors need</w:t>
      </w:r>
      <w:r w:rsidRPr="008F0BEB">
        <w:rPr>
          <w:sz w:val="16"/>
        </w:rPr>
        <w:t xml:space="preserve">. They need </w:t>
      </w:r>
      <w:r w:rsidRPr="001D0469">
        <w:rPr>
          <w:rStyle w:val="StyleUnderline"/>
          <w:highlight w:val="cyan"/>
        </w:rPr>
        <w:t>a virus which is improved on a great number of dimensions</w:t>
      </w:r>
      <w:r w:rsidRPr="008F0BEB">
        <w:rPr>
          <w:rStyle w:val="StyleUnderline"/>
        </w:rPr>
        <w:t xml:space="preserve"> at once: </w:t>
      </w:r>
      <w:r w:rsidRPr="001D0469">
        <w:rPr>
          <w:rStyle w:val="StyleUnderline"/>
          <w:highlight w:val="cyan"/>
        </w:rPr>
        <w:t>it must be</w:t>
      </w:r>
      <w:r w:rsidRPr="008F0BEB">
        <w:rPr>
          <w:rStyle w:val="StyleUnderline"/>
        </w:rPr>
        <w:t xml:space="preserve"> quite </w:t>
      </w:r>
      <w:r w:rsidRPr="001D0469">
        <w:rPr>
          <w:rStyle w:val="StyleUnderline"/>
          <w:highlight w:val="cyan"/>
        </w:rPr>
        <w:t>virulent</w:t>
      </w:r>
      <w:r w:rsidRPr="008F0BEB">
        <w:rPr>
          <w:rStyle w:val="StyleUnderline"/>
        </w:rPr>
        <w:t xml:space="preserve">; highly </w:t>
      </w:r>
      <w:r w:rsidRPr="001D0469">
        <w:rPr>
          <w:rStyle w:val="StyleUnderline"/>
          <w:highlight w:val="cyan"/>
        </w:rPr>
        <w:t>transmissible</w:t>
      </w:r>
      <w:r w:rsidRPr="008F0BEB">
        <w:rPr>
          <w:rStyle w:val="StyleUnderline"/>
        </w:rPr>
        <w:t xml:space="preserve">; have the desired incubation time; </w:t>
      </w:r>
      <w:r w:rsidRPr="001D0469">
        <w:rPr>
          <w:rStyle w:val="StyleUnderline"/>
          <w:highlight w:val="cyan"/>
        </w:rPr>
        <w:t>resist</w:t>
      </w:r>
      <w:r w:rsidRPr="008F0BEB">
        <w:rPr>
          <w:rStyle w:val="StyleUnderline"/>
        </w:rPr>
        <w:t xml:space="preserve"> likely treatments and </w:t>
      </w:r>
      <w:r w:rsidRPr="001D0469">
        <w:rPr>
          <w:rStyle w:val="StyleUnderline"/>
          <w:highlight w:val="cyan"/>
        </w:rPr>
        <w:t>antibodies</w:t>
      </w:r>
      <w:r w:rsidRPr="008F0BEB">
        <w:rPr>
          <w:rStyle w:val="StyleUnderline"/>
        </w:rPr>
        <w:t xml:space="preserve">; </w:t>
      </w:r>
      <w:r w:rsidRPr="001D0469">
        <w:rPr>
          <w:rStyle w:val="StyleUnderline"/>
          <w:highlight w:val="cyan"/>
        </w:rPr>
        <w:t>survive</w:t>
      </w:r>
      <w:r w:rsidRPr="008F0BEB">
        <w:rPr>
          <w:rStyle w:val="StyleUnderline"/>
        </w:rPr>
        <w:t xml:space="preserve"> storage and </w:t>
      </w:r>
      <w:r w:rsidRPr="001D0469">
        <w:rPr>
          <w:rStyle w:val="StyleUnderline"/>
          <w:highlight w:val="cyan"/>
        </w:rPr>
        <w:t>transportation</w:t>
      </w:r>
      <w:r w:rsidRPr="008F0BEB">
        <w:rPr>
          <w:rStyle w:val="StyleUnderline"/>
        </w:rPr>
        <w:t xml:space="preserve"> across the globe; and so on.</w:t>
      </w:r>
    </w:p>
    <w:p w14:paraId="1CD90D24" w14:textId="77777777" w:rsidR="00F238E5" w:rsidRPr="008F0BEB" w:rsidRDefault="00F238E5" w:rsidP="00F238E5">
      <w:pPr>
        <w:rPr>
          <w:sz w:val="16"/>
        </w:rPr>
      </w:pPr>
      <w:r w:rsidRPr="008F0BEB">
        <w:rPr>
          <w:sz w:val="16"/>
        </w:rPr>
        <w:t xml:space="preserve">The problem is that </w:t>
      </w:r>
      <w:r w:rsidRPr="008F0BEB">
        <w:rPr>
          <w:rStyle w:val="StyleUnderline"/>
        </w:rPr>
        <w:t>we do not know how to induce all of these many mutations at once</w:t>
      </w:r>
      <w:r w:rsidRPr="008F0BEB">
        <w:rPr>
          <w:sz w:val="16"/>
        </w:rPr>
        <w:t xml:space="preserve">, and indeed there is a good chance that </w:t>
      </w:r>
      <w:r w:rsidRPr="001D0469">
        <w:rPr>
          <w:rStyle w:val="StyleUnderline"/>
          <w:highlight w:val="cyan"/>
        </w:rPr>
        <w:t>work done to produce one mutation</w:t>
      </w:r>
      <w:r w:rsidRPr="008F0BEB">
        <w:rPr>
          <w:rStyle w:val="StyleUnderline"/>
        </w:rPr>
        <w:t xml:space="preserve"> may </w:t>
      </w:r>
      <w:r w:rsidRPr="001D0469">
        <w:rPr>
          <w:rStyle w:val="Emphasis"/>
          <w:highlight w:val="cyan"/>
        </w:rPr>
        <w:t>cut against</w:t>
      </w:r>
      <w:r w:rsidRPr="001D0469">
        <w:rPr>
          <w:rStyle w:val="StyleUnderline"/>
          <w:highlight w:val="cyan"/>
        </w:rPr>
        <w:t xml:space="preserve"> other</w:t>
      </w:r>
      <w:r w:rsidRPr="008F0BEB">
        <w:rPr>
          <w:rStyle w:val="StyleUnderline"/>
        </w:rPr>
        <w:t xml:space="preserve"> desired </w:t>
      </w:r>
      <w:r w:rsidRPr="001D0469">
        <w:rPr>
          <w:rStyle w:val="StyleUnderline"/>
          <w:highlight w:val="cyan"/>
        </w:rPr>
        <w:t>mutations</w:t>
      </w:r>
      <w:r w:rsidRPr="008F0BEB">
        <w:rPr>
          <w:sz w:val="16"/>
        </w:rPr>
        <w:t>. A bioweapons expert interviewed by Filippa Lentzos explains:</w:t>
      </w:r>
    </w:p>
    <w:p w14:paraId="4DD9CF28" w14:textId="77777777" w:rsidR="00F238E5" w:rsidRPr="008F0BEB" w:rsidRDefault="00F238E5" w:rsidP="00F238E5">
      <w:pPr>
        <w:ind w:left="720"/>
        <w:rPr>
          <w:sz w:val="16"/>
        </w:rPr>
      </w:pPr>
      <w:r w:rsidRPr="008F0BEB">
        <w:rPr>
          <w:sz w:val="16"/>
        </w:rPr>
        <w:t>I do not think that it’s very easy to create weapons of mass destruction with biological weapons.</w:t>
      </w:r>
    </w:p>
    <w:p w14:paraId="37ED0A66" w14:textId="77777777" w:rsidR="00F238E5" w:rsidRDefault="00F238E5" w:rsidP="00F238E5">
      <w:pPr>
        <w:ind w:left="720"/>
        <w:rPr>
          <w:rStyle w:val="StyleUnderline"/>
        </w:rPr>
      </w:pPr>
      <w:r w:rsidRPr="008F0BEB">
        <w:rPr>
          <w:sz w:val="16"/>
        </w:rPr>
        <w:t xml:space="preserve">Ray Zilinskas’ book on the Soviet programmes, for example, points out how very, very hard it is to engineer something which is usable in that context. He lists </w:t>
      </w:r>
      <w:r w:rsidRPr="008F0BEB">
        <w:rPr>
          <w:rStyle w:val="StyleUnderlin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8F0BEB">
        <w:rPr>
          <w:sz w:val="16"/>
        </w:rPr>
        <w:t xml:space="preserve"> In evolutionary terms, normally as transmissibility increases, pathogenicity decreases; so </w:t>
      </w:r>
      <w:r w:rsidRPr="008F0BEB">
        <w:rPr>
          <w:rStyle w:val="StyleUnderline"/>
        </w:rPr>
        <w:t>you’re having to fight nature in trying to create a perfect biological weapon.</w:t>
      </w:r>
    </w:p>
    <w:p w14:paraId="1BB4AEDE" w14:textId="77777777" w:rsidR="00F238E5" w:rsidRPr="008F0BEB" w:rsidRDefault="00F238E5" w:rsidP="00F238E5">
      <w:pPr>
        <w:ind w:left="720"/>
        <w:rPr>
          <w:sz w:val="16"/>
        </w:rPr>
      </w:pPr>
      <w:r w:rsidRPr="008F0BEB">
        <w:rPr>
          <w:sz w:val="16"/>
        </w:rPr>
        <w:t xml:space="preserve">Some of </w:t>
      </w:r>
      <w:r w:rsidRPr="008F0BEB">
        <w:rPr>
          <w:rStyle w:val="StyleUnderlin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8F0BEB">
        <w:rPr>
          <w:sz w:val="16"/>
        </w:rPr>
        <w:t xml:space="preserve"> that are desirable. So getting something that works is extraordinarily difficult.</w:t>
      </w:r>
    </w:p>
    <w:p w14:paraId="7DA53CE2" w14:textId="77777777" w:rsidR="00F238E5" w:rsidRPr="008F0BEB" w:rsidRDefault="00F238E5" w:rsidP="00F238E5">
      <w:pPr>
        <w:rPr>
          <w:sz w:val="16"/>
        </w:rPr>
      </w:pPr>
      <w:r w:rsidRPr="008F0BEB">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471D99D2" w14:textId="77777777" w:rsidR="00F238E5" w:rsidRPr="008F0BEB" w:rsidRDefault="00F238E5" w:rsidP="00F238E5">
      <w:pPr>
        <w:rPr>
          <w:sz w:val="16"/>
        </w:rPr>
      </w:pPr>
      <w:r w:rsidRPr="008F0BEB">
        <w:rPr>
          <w:rStyle w:val="StyleUnderline"/>
        </w:rPr>
        <w:t xml:space="preserve">How bad is the problem? Bad enough that </w:t>
      </w:r>
      <w:r w:rsidRPr="001D0469">
        <w:rPr>
          <w:rStyle w:val="StyleUnderline"/>
          <w:highlight w:val="cyan"/>
        </w:rPr>
        <w:t>an extremely well-funded, decades-long Soviet bioweapons program was</w:t>
      </w:r>
      <w:r w:rsidRPr="008F0BEB">
        <w:rPr>
          <w:sz w:val="16"/>
        </w:rPr>
        <w:t xml:space="preserve"> likely </w:t>
      </w:r>
      <w:r w:rsidRPr="001D0469">
        <w:rPr>
          <w:rStyle w:val="StyleUnderline"/>
          <w:highlight w:val="cyan"/>
        </w:rPr>
        <w:t xml:space="preserve">unable to </w:t>
      </w:r>
      <w:r w:rsidRPr="001D0469">
        <w:rPr>
          <w:rStyle w:val="Emphasis"/>
          <w:highlight w:val="cyan"/>
        </w:rPr>
        <w:t>come close</w:t>
      </w:r>
      <w:r w:rsidRPr="001D0469">
        <w:rPr>
          <w:rStyle w:val="StyleUnderline"/>
          <w:highlight w:val="cyan"/>
        </w:rPr>
        <w:t xml:space="preserve"> to overcoming it</w:t>
      </w:r>
      <w:r w:rsidRPr="008F0BEB">
        <w:rPr>
          <w:sz w:val="16"/>
        </w:rPr>
        <w:t>. The biosecurity expert continues:</w:t>
      </w:r>
    </w:p>
    <w:p w14:paraId="55A2E089" w14:textId="77777777" w:rsidR="00F238E5" w:rsidRPr="008F0BEB" w:rsidRDefault="00F238E5" w:rsidP="00F238E5">
      <w:pPr>
        <w:ind w:left="720"/>
        <w:rPr>
          <w:sz w:val="16"/>
        </w:rPr>
      </w:pPr>
      <w:r w:rsidRPr="008F0BEB">
        <w:rPr>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648CBA0A" w14:textId="77777777" w:rsidR="00F238E5" w:rsidRDefault="00F238E5" w:rsidP="00F238E5">
      <w:pPr>
        <w:rPr>
          <w:rStyle w:val="StyleUnderline"/>
        </w:rPr>
      </w:pPr>
      <w:r w:rsidRPr="008F0BEB">
        <w:rPr>
          <w:sz w:val="16"/>
        </w:rPr>
        <w:t xml:space="preserve">Of course, we can insist that designer viruses with all of the characteristics an omnicidal agent would like them to have are just around the corner. But </w:t>
      </w:r>
      <w:r w:rsidRPr="008F0BEB">
        <w:rPr>
          <w:rStyle w:val="StyleUnderline"/>
        </w:rPr>
        <w:t>we should not pretend that manufacturing such viruses is an easy task, or that historical programs and experiments provide any significant evidence in favor of the possibility of manufacturing such viruses.</w:t>
      </w:r>
    </w:p>
    <w:p w14:paraId="05C9FC69" w14:textId="77777777" w:rsidR="00F238E5" w:rsidRPr="00FA0B51" w:rsidRDefault="00F238E5" w:rsidP="00F238E5"/>
    <w:p w14:paraId="30E4F567" w14:textId="77777777" w:rsidR="00F238E5" w:rsidRDefault="00F238E5" w:rsidP="00F238E5">
      <w:pPr>
        <w:pStyle w:val="Heading3"/>
      </w:pPr>
      <w:r w:rsidRPr="00FA0B51">
        <w:t xml:space="preserve">AT: </w:t>
      </w:r>
      <w:r>
        <w:t>Resiliency---1NC</w:t>
      </w:r>
    </w:p>
    <w:p w14:paraId="5AA73F2B" w14:textId="77777777" w:rsidR="00F238E5" w:rsidRPr="00114EAF" w:rsidRDefault="00F238E5" w:rsidP="00F238E5">
      <w:pPr>
        <w:pStyle w:val="Heading4"/>
        <w:rPr>
          <w:rFonts w:cs="Times New Roman"/>
        </w:rPr>
      </w:pPr>
      <w:r>
        <w:rPr>
          <w:rFonts w:cs="Times New Roman"/>
        </w:rPr>
        <w:t xml:space="preserve">Structural barriers to overall health and security the aff can not solve. Barnea is defining resilience not arguing its effective. </w:t>
      </w:r>
    </w:p>
    <w:p w14:paraId="5D2F2ACA" w14:textId="77777777" w:rsidR="00F238E5" w:rsidRPr="00114EAF" w:rsidRDefault="00F238E5" w:rsidP="00F238E5">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75895CE0" w14:textId="77777777" w:rsidR="00F238E5" w:rsidRPr="00114EAF" w:rsidRDefault="00F238E5" w:rsidP="00F238E5">
      <w:pPr>
        <w:rPr>
          <w:sz w:val="14"/>
        </w:rPr>
      </w:pPr>
      <w:r w:rsidRPr="00114EAF">
        <w:rPr>
          <w:sz w:val="14"/>
        </w:rPr>
        <w:t xml:space="preserve">The term </w:t>
      </w:r>
      <w:r w:rsidRPr="00DE0896">
        <w:rPr>
          <w:rStyle w:val="StyleUnderline"/>
          <w:highlight w:val="cyan"/>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B33B7B">
        <w:rPr>
          <w:rStyle w:val="StyleUnderline"/>
          <w:highlight w:val="green"/>
        </w:rPr>
        <w:t>national resilience</w:t>
      </w:r>
      <w:r w:rsidRPr="00114EAF">
        <w:rPr>
          <w:rStyle w:val="StyleUnderline"/>
        </w:rPr>
        <w:t xml:space="preserve">” </w:t>
      </w:r>
      <w:r w:rsidRPr="00B33B7B">
        <w:rPr>
          <w:rStyle w:val="StyleUnderline"/>
          <w:highlight w:val="green"/>
        </w:rPr>
        <w:t>is the ability</w:t>
      </w:r>
      <w:r w:rsidRPr="00114EAF">
        <w:rPr>
          <w:sz w:val="14"/>
        </w:rPr>
        <w:t xml:space="preserve"> of a society </w:t>
      </w:r>
      <w:r w:rsidRPr="00B33B7B">
        <w:rPr>
          <w:rStyle w:val="StyleUnderline"/>
          <w:highlight w:val="green"/>
        </w:rPr>
        <w:t>to withstand</w:t>
      </w:r>
      <w:r w:rsidRPr="00114EAF">
        <w:rPr>
          <w:rStyle w:val="StyleUnderline"/>
        </w:rPr>
        <w:t xml:space="preserve"> adversities and </w:t>
      </w:r>
      <w:r w:rsidRPr="00B33B7B">
        <w:rPr>
          <w:rStyle w:val="StyleUnderline"/>
          <w:highlight w:val="green"/>
        </w:rPr>
        <w:t>crises</w:t>
      </w:r>
      <w:r w:rsidRPr="00114EAF">
        <w:rPr>
          <w:rStyle w:val="StyleUnderline"/>
        </w:rPr>
        <w:t xml:space="preserve">, such as </w:t>
      </w:r>
      <w:r w:rsidRPr="00B33B7B">
        <w:rPr>
          <w:rStyle w:val="Emphasis"/>
          <w:highlight w:val="green"/>
        </w:rPr>
        <w:t>natural disasters</w:t>
      </w:r>
      <w:r w:rsidRPr="00114EAF">
        <w:rPr>
          <w:rStyle w:val="StyleUnderline"/>
        </w:rPr>
        <w:t xml:space="preserve"> </w:t>
      </w:r>
      <w:r w:rsidRPr="00B33B7B">
        <w:rPr>
          <w:rStyle w:val="StyleUnderline"/>
          <w:highlight w:val="green"/>
        </w:rPr>
        <w:t>or</w:t>
      </w:r>
      <w:r w:rsidRPr="00114EAF">
        <w:rPr>
          <w:rStyle w:val="StyleUnderline"/>
        </w:rPr>
        <w:t xml:space="preserve"> national security events</w:t>
      </w:r>
      <w:r w:rsidRPr="00114EAF">
        <w:rPr>
          <w:sz w:val="14"/>
        </w:rPr>
        <w:t xml:space="preserve"> (</w:t>
      </w:r>
      <w:r w:rsidRPr="00B33B7B">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w:t>
      </w:r>
      <w:r w:rsidRPr="00B24578">
        <w:rPr>
          <w:sz w:val="14"/>
          <w:highlight w:val="cyan"/>
        </w:rPr>
        <w:t>definitions</w:t>
      </w:r>
      <w:r w:rsidRPr="00114EAF">
        <w:rPr>
          <w:sz w:val="14"/>
        </w:rPr>
        <w:t xml:space="preserve"> </w:t>
      </w:r>
      <w:r w:rsidRPr="00B24578">
        <w:rPr>
          <w:sz w:val="14"/>
          <w:highlight w:val="cyan"/>
        </w:rPr>
        <w:t>imply</w:t>
      </w:r>
      <w:r w:rsidRPr="00114EAF">
        <w:rPr>
          <w:sz w:val="14"/>
        </w:rPr>
        <w:t xml:space="preserve"> that </w:t>
      </w:r>
      <w:r w:rsidRPr="00DE0896">
        <w:rPr>
          <w:sz w:val="14"/>
          <w:highlight w:val="cyan"/>
        </w:rPr>
        <w:t>national resilience</w:t>
      </w:r>
      <w:r w:rsidRPr="00114EAF">
        <w:rPr>
          <w:sz w:val="14"/>
        </w:rPr>
        <w:t xml:space="preserve"> is usually </w:t>
      </w:r>
      <w:r w:rsidRPr="00DE0896">
        <w:rPr>
          <w:sz w:val="14"/>
          <w:highlight w:val="cyan"/>
        </w:rPr>
        <w:t>perceived</w:t>
      </w:r>
      <w:r w:rsidRPr="00114EAF">
        <w:rPr>
          <w:sz w:val="14"/>
        </w:rPr>
        <w:t xml:space="preserve"> in terms of well-being and sustainability </w:t>
      </w:r>
      <w:r w:rsidRPr="00DE0896">
        <w:rPr>
          <w:sz w:val="14"/>
          <w:highlight w:val="cyan"/>
        </w:rPr>
        <w:t>as</w:t>
      </w:r>
      <w:r w:rsidRPr="00114EAF">
        <w:rPr>
          <w:sz w:val="14"/>
        </w:rPr>
        <w:t xml:space="preserve"> well as in terms of </w:t>
      </w:r>
      <w:r w:rsidRPr="00B33B7B">
        <w:rPr>
          <w:rStyle w:val="StyleUnderline"/>
          <w:highlight w:val="green"/>
        </w:rPr>
        <w:t>risk management</w:t>
      </w:r>
      <w:r w:rsidRPr="00114EAF">
        <w:rPr>
          <w:sz w:val="14"/>
        </w:rPr>
        <w:t xml:space="preserve"> which </w:t>
      </w:r>
      <w:r w:rsidRPr="00B33B7B">
        <w:rPr>
          <w:rStyle w:val="StyleUnderline"/>
          <w:highlight w:val="green"/>
        </w:rPr>
        <w:t>has grown</w:t>
      </w:r>
      <w:r w:rsidRPr="00114EAF">
        <w:rPr>
          <w:sz w:val="14"/>
        </w:rPr>
        <w:t xml:space="preserve"> from the need of countries </w:t>
      </w:r>
      <w:r w:rsidRPr="00B33B7B">
        <w:rPr>
          <w:rStyle w:val="StyleUnderline"/>
          <w:highlight w:val="green"/>
        </w:rPr>
        <w:t>to deal</w:t>
      </w:r>
      <w:r w:rsidRPr="00114EAF">
        <w:rPr>
          <w:rStyle w:val="StyleUnderline"/>
        </w:rPr>
        <w:t xml:space="preserve"> </w:t>
      </w:r>
      <w:r w:rsidRPr="00B33B7B">
        <w:rPr>
          <w:rStyle w:val="StyleUnderline"/>
          <w:highlight w:val="green"/>
        </w:rPr>
        <w:t>with</w:t>
      </w:r>
      <w:r w:rsidRPr="00114EAF">
        <w:rPr>
          <w:rStyle w:val="StyleUnderline"/>
        </w:rPr>
        <w:t xml:space="preserve"> security </w:t>
      </w:r>
      <w:r w:rsidRPr="00B33B7B">
        <w:rPr>
          <w:rStyle w:val="StyleUnderline"/>
          <w:highlight w:val="green"/>
        </w:rPr>
        <w:t>threats</w:t>
      </w:r>
      <w:r w:rsidRPr="00114EAF">
        <w:rPr>
          <w:rStyle w:val="StyleUnderline"/>
        </w:rPr>
        <w:t xml:space="preserve"> such as </w:t>
      </w:r>
      <w:r w:rsidRPr="00B33B7B">
        <w:rPr>
          <w:rStyle w:val="Emphasis"/>
          <w:highlight w:val="green"/>
        </w:rPr>
        <w:t>terrorism</w:t>
      </w:r>
      <w:r w:rsidRPr="00114EAF">
        <w:rPr>
          <w:rStyle w:val="StyleUnderline"/>
        </w:rPr>
        <w:t xml:space="preserve">, </w:t>
      </w:r>
      <w:r w:rsidRPr="00B33B7B">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B33B7B">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B33B7B">
        <w:rPr>
          <w:rStyle w:val="Emphasis"/>
          <w:highlight w:val="green"/>
        </w:rPr>
        <w:t>health</w:t>
      </w:r>
      <w:r w:rsidRPr="00B33B7B">
        <w:rPr>
          <w:rStyle w:val="StyleUnderline"/>
          <w:highlight w:val="green"/>
        </w:rPr>
        <w:t xml:space="preserve"> is an important determinant of </w:t>
      </w:r>
      <w:r w:rsidRPr="00B33B7B">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B33B7B">
        <w:rPr>
          <w:rStyle w:val="Emphasis"/>
          <w:highlight w:val="green"/>
        </w:rPr>
        <w:t>resilience</w:t>
      </w:r>
      <w:r w:rsidRPr="00B33B7B">
        <w:rPr>
          <w:rStyle w:val="StyleUnderline"/>
          <w:highlight w:val="green"/>
        </w:rPr>
        <w:t xml:space="preserve"> includes the protection of</w:t>
      </w:r>
      <w:r w:rsidRPr="00114EAF">
        <w:rPr>
          <w:rStyle w:val="StyleUnderline"/>
        </w:rPr>
        <w:t xml:space="preserve"> human life, </w:t>
      </w:r>
      <w:r w:rsidRPr="00B33B7B">
        <w:rPr>
          <w:rStyle w:val="Emphasis"/>
          <w:highlight w:val="green"/>
        </w:rPr>
        <w:t>health</w:t>
      </w:r>
      <w:r w:rsidRPr="00114EAF">
        <w:rPr>
          <w:rStyle w:val="StyleUnderline"/>
        </w:rPr>
        <w:t xml:space="preserve">, economy </w:t>
      </w:r>
      <w:r w:rsidRPr="00B33B7B">
        <w:rPr>
          <w:rStyle w:val="StyleUnderline"/>
          <w:highlight w:val="green"/>
        </w:rPr>
        <w:t>and</w:t>
      </w:r>
      <w:r w:rsidRPr="00114EAF">
        <w:rPr>
          <w:rStyle w:val="StyleUnderline"/>
        </w:rPr>
        <w:t xml:space="preserve"> preparedness of </w:t>
      </w:r>
      <w:r w:rsidRPr="00B33B7B">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B33B7B">
        <w:rPr>
          <w:rStyle w:val="StyleUnderline"/>
          <w:highlight w:val="green"/>
        </w:rPr>
        <w:t>resilience stems from</w:t>
      </w:r>
      <w:r w:rsidRPr="00114EAF">
        <w:rPr>
          <w:sz w:val="14"/>
        </w:rPr>
        <w:t xml:space="preserve"> good health and </w:t>
      </w:r>
      <w:r w:rsidRPr="00B33B7B">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B33B7B">
        <w:rPr>
          <w:rStyle w:val="Emphasis"/>
          <w:highlight w:val="green"/>
        </w:rPr>
        <w:t>systems</w:t>
      </w:r>
      <w:r w:rsidRPr="00B33B7B">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B33B7B">
        <w:rPr>
          <w:rStyle w:val="Emphasis"/>
          <w:highlight w:val="green"/>
        </w:rPr>
        <w:t>resilience</w:t>
      </w:r>
      <w:r w:rsidRPr="00114EAF">
        <w:rPr>
          <w:sz w:val="14"/>
        </w:rPr>
        <w:t xml:space="preserve">. In line with this premise, the WHO contends that </w:t>
      </w:r>
      <w:r w:rsidRPr="00B33B7B">
        <w:rPr>
          <w:rStyle w:val="StyleUnderline"/>
          <w:highlight w:val="green"/>
        </w:rPr>
        <w:t>the main</w:t>
      </w:r>
      <w:r w:rsidRPr="00114EAF">
        <w:rPr>
          <w:rStyle w:val="StyleUnderline"/>
        </w:rPr>
        <w:t xml:space="preserve"> </w:t>
      </w:r>
      <w:r w:rsidRPr="00B33B7B">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B33B7B">
        <w:rPr>
          <w:rStyle w:val="StyleUnderline"/>
          <w:highlight w:val="green"/>
        </w:rPr>
        <w:t xml:space="preserve">is a </w:t>
      </w:r>
      <w:r w:rsidRPr="00B33B7B">
        <w:rPr>
          <w:rStyle w:val="Emphasis"/>
          <w:highlight w:val="green"/>
        </w:rPr>
        <w:t>strong health system</w:t>
      </w:r>
      <w:r w:rsidRPr="00114EAF">
        <w:rPr>
          <w:sz w:val="14"/>
        </w:rPr>
        <w:t xml:space="preserve"> that provides a comprehensive response to all citizens. </w:t>
      </w:r>
      <w:r w:rsidRPr="00DE0896">
        <w:rPr>
          <w:sz w:val="14"/>
          <w:highlight w:val="cyan"/>
        </w:rPr>
        <w:t>Health resilience is established by improved health status</w:t>
      </w:r>
      <w:r w:rsidRPr="00114EAF">
        <w:rPr>
          <w:sz w:val="14"/>
        </w:rPr>
        <w:t xml:space="preserve">, strong health systems, good health outcomes, and is measured in the ability to </w:t>
      </w:r>
      <w:r w:rsidRPr="00DE0896">
        <w:rPr>
          <w:sz w:val="14"/>
          <w:highlight w:val="cyan"/>
        </w:rPr>
        <w:t>preserve the physical, mental and social condition of the community</w:t>
      </w:r>
      <w:r w:rsidRPr="00114EAF">
        <w:rPr>
          <w:sz w:val="14"/>
        </w:rPr>
        <w:t xml:space="preserve"> and detail it in the course of large-scale changes.15 The WHO has identified </w:t>
      </w:r>
      <w:r w:rsidRPr="00DE0896">
        <w:rPr>
          <w:sz w:val="14"/>
          <w:highlight w:val="cyan"/>
        </w:rPr>
        <w:t>six building blocks</w:t>
      </w:r>
      <w:r w:rsidRPr="00114EAF">
        <w:rPr>
          <w:sz w:val="14"/>
        </w:rPr>
        <w:t xml:space="preserve">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w:t>
      </w:r>
      <w:r w:rsidRPr="00DE0896">
        <w:rPr>
          <w:sz w:val="14"/>
          <w:highlight w:val="cyan"/>
        </w:rPr>
        <w:t>services</w:t>
      </w:r>
      <w:r w:rsidRPr="00114EAF">
        <w:rPr>
          <w:sz w:val="14"/>
        </w:rPr>
        <w:t xml:space="preserve">, </w:t>
      </w:r>
      <w:r w:rsidRPr="00DE0896">
        <w:rPr>
          <w:sz w:val="14"/>
          <w:highlight w:val="cyan"/>
        </w:rPr>
        <w:t>personnel</w:t>
      </w:r>
      <w:r w:rsidRPr="00114EAF">
        <w:rPr>
          <w:sz w:val="14"/>
        </w:rPr>
        <w:t xml:space="preserve">, </w:t>
      </w:r>
      <w:r w:rsidRPr="00DE0896">
        <w:rPr>
          <w:sz w:val="14"/>
          <w:highlight w:val="cyan"/>
        </w:rPr>
        <w:t>information</w:t>
      </w:r>
      <w:r w:rsidRPr="00114EAF">
        <w:rPr>
          <w:sz w:val="14"/>
        </w:rPr>
        <w:t xml:space="preserve">, access to </w:t>
      </w:r>
      <w:r w:rsidRPr="00DE0896">
        <w:rPr>
          <w:sz w:val="14"/>
          <w:highlight w:val="cyan"/>
        </w:rPr>
        <w:t>medical</w:t>
      </w:r>
      <w:r w:rsidRPr="00114EAF">
        <w:rPr>
          <w:sz w:val="14"/>
        </w:rPr>
        <w:t xml:space="preserve"> </w:t>
      </w:r>
      <w:r w:rsidRPr="00DE0896">
        <w:rPr>
          <w:sz w:val="14"/>
          <w:highlight w:val="cyan"/>
        </w:rPr>
        <w:t>equipment</w:t>
      </w:r>
      <w:r w:rsidRPr="00114EAF">
        <w:rPr>
          <w:sz w:val="14"/>
        </w:rPr>
        <w:t xml:space="preserve">, </w:t>
      </w:r>
      <w:r w:rsidRPr="00DE0896">
        <w:rPr>
          <w:sz w:val="14"/>
          <w:highlight w:val="cyan"/>
        </w:rPr>
        <w:t>vaccines</w:t>
      </w:r>
      <w:r w:rsidRPr="00114EAF">
        <w:rPr>
          <w:sz w:val="14"/>
        </w:rPr>
        <w:t xml:space="preserve"> and the </w:t>
      </w:r>
      <w:r w:rsidRPr="00DE0896">
        <w:rPr>
          <w:sz w:val="14"/>
          <w:highlight w:val="cyan"/>
        </w:rPr>
        <w:t>quality and safety of technology,</w:t>
      </w:r>
      <w:r w:rsidRPr="00114EAF">
        <w:rPr>
          <w:sz w:val="14"/>
        </w:rPr>
        <w:t xml:space="preserve"> </w:t>
      </w:r>
      <w:r w:rsidRPr="00DE0896">
        <w:rPr>
          <w:sz w:val="14"/>
          <w:highlight w:val="cyan"/>
        </w:rPr>
        <w:t>finance</w:t>
      </w:r>
      <w:r w:rsidRPr="00114EAF">
        <w:rPr>
          <w:sz w:val="14"/>
        </w:rPr>
        <w:t xml:space="preserve"> and coverage, </w:t>
      </w:r>
      <w:r w:rsidRPr="00DE0896">
        <w:rPr>
          <w:sz w:val="14"/>
          <w:highlight w:val="cyan"/>
        </w:rPr>
        <w:t>governance</w:t>
      </w:r>
      <w:r w:rsidRPr="00114EAF">
        <w:rPr>
          <w:sz w:val="14"/>
        </w:rPr>
        <w:t xml:space="preserve"> and </w:t>
      </w:r>
      <w:r w:rsidRPr="00DE0896">
        <w:rPr>
          <w:sz w:val="14"/>
          <w:highlight w:val="cyan"/>
        </w:rPr>
        <w:t>leadership</w:t>
      </w:r>
      <w:r w:rsidRPr="00114EAF">
        <w:rPr>
          <w:sz w:val="14"/>
        </w:rPr>
        <w:t xml:space="preserve">.15 </w:t>
      </w:r>
      <w:r w:rsidRPr="00B33B7B">
        <w:rPr>
          <w:rStyle w:val="StyleUnderline"/>
          <w:highlight w:val="green"/>
        </w:rPr>
        <w:t>Strengthening the</w:t>
      </w:r>
      <w:r w:rsidRPr="00114EAF">
        <w:rPr>
          <w:rStyle w:val="StyleUnderline"/>
        </w:rPr>
        <w:t xml:space="preserve"> </w:t>
      </w:r>
      <w:r w:rsidRPr="00114EAF">
        <w:rPr>
          <w:rStyle w:val="Emphasis"/>
        </w:rPr>
        <w:t xml:space="preserve">health </w:t>
      </w:r>
      <w:r w:rsidRPr="00B33B7B">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B33B7B">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B33B7B">
        <w:rPr>
          <w:rStyle w:val="Emphasis"/>
          <w:highlight w:val="green"/>
        </w:rPr>
        <w:t>resilience</w:t>
      </w:r>
      <w:r w:rsidRPr="00B33B7B">
        <w:rPr>
          <w:rStyle w:val="StyleUnderline"/>
          <w:highlight w:val="green"/>
        </w:rPr>
        <w:t xml:space="preserve"> of the</w:t>
      </w:r>
      <w:r w:rsidRPr="00114EAF">
        <w:rPr>
          <w:sz w:val="14"/>
        </w:rPr>
        <w:t xml:space="preserve"> community and the </w:t>
      </w:r>
      <w:r w:rsidRPr="00B33B7B">
        <w:rPr>
          <w:rStyle w:val="StyleUnderline"/>
          <w:highlight w:val="green"/>
        </w:rPr>
        <w:t>nation</w:t>
      </w:r>
      <w:r w:rsidRPr="00114EAF">
        <w:rPr>
          <w:sz w:val="14"/>
        </w:rPr>
        <w:t>.</w:t>
      </w:r>
    </w:p>
    <w:p w14:paraId="31BCE0E2" w14:textId="77777777" w:rsidR="00F238E5" w:rsidRPr="00B24578" w:rsidRDefault="00F238E5" w:rsidP="00F238E5"/>
    <w:p w14:paraId="360BF9F8" w14:textId="77777777" w:rsidR="00F238E5" w:rsidRPr="00FA0B51" w:rsidRDefault="00F238E5" w:rsidP="00F238E5">
      <w:pPr>
        <w:pStyle w:val="Heading3"/>
      </w:pPr>
      <w:r w:rsidRPr="00FA0B51">
        <w:t>AT: Food Wars---1NC</w:t>
      </w:r>
    </w:p>
    <w:p w14:paraId="04817DF5" w14:textId="77777777" w:rsidR="00F238E5" w:rsidRPr="00C12E40" w:rsidRDefault="00F238E5" w:rsidP="00F238E5">
      <w:pPr>
        <w:pStyle w:val="Heading4"/>
        <w:rPr>
          <w:rFonts w:asciiTheme="minorHAnsi" w:hAnsiTheme="minorHAnsi" w:cstheme="minorHAnsi"/>
        </w:rPr>
      </w:pPr>
      <w:bookmarkStart w:id="1" w:name="_Hlk83488855"/>
      <w:r w:rsidRPr="00C12E40">
        <w:rPr>
          <w:rFonts w:asciiTheme="minorHAnsi" w:hAnsiTheme="minorHAnsi" w:cstheme="minorHAnsi"/>
        </w:rPr>
        <w:t xml:space="preserve">Food insecurity doesn’t cause war. </w:t>
      </w:r>
    </w:p>
    <w:p w14:paraId="76C9D1D4" w14:textId="77777777" w:rsidR="00F238E5" w:rsidRPr="00C12E40" w:rsidRDefault="00F238E5" w:rsidP="00F238E5">
      <w:pPr>
        <w:rPr>
          <w:rFonts w:asciiTheme="minorHAnsi" w:hAnsiTheme="minorHAnsi" w:cstheme="minorHAnsi"/>
        </w:rPr>
      </w:pPr>
      <w:r w:rsidRPr="00C12E40">
        <w:rPr>
          <w:rStyle w:val="Style13ptBold"/>
          <w:rFonts w:asciiTheme="minorHAnsi" w:hAnsiTheme="minorHAnsi" w:cstheme="minorHAnsi"/>
        </w:rPr>
        <w:t>Vestby</w:t>
      </w:r>
      <w:r w:rsidRPr="00C12E40">
        <w:rPr>
          <w:rFonts w:asciiTheme="minorHAnsi" w:hAnsiTheme="minorHAnsi" w:cstheme="minorHAnsi"/>
        </w:rPr>
        <w:t xml:space="preserve"> et al </w:t>
      </w:r>
      <w:r w:rsidRPr="00C12E40">
        <w:rPr>
          <w:rStyle w:val="Style13ptBold"/>
          <w:rFonts w:asciiTheme="minorHAnsi" w:hAnsiTheme="minorHAnsi" w:cstheme="minorHAnsi"/>
        </w:rPr>
        <w:t>18</w:t>
      </w:r>
      <w:r w:rsidRPr="00C12E4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C12E40">
        <w:rPr>
          <w:rFonts w:asciiTheme="minorHAnsi" w:hAnsiTheme="minorHAnsi" w:cstheme="minorHAnsi"/>
          <w:i/>
          <w:iCs/>
        </w:rPr>
        <w:t>Climate &amp; Conflict Blog</w:t>
      </w:r>
      <w:r w:rsidRPr="00C12E40">
        <w:rPr>
          <w:rFonts w:asciiTheme="minorHAnsi" w:hAnsiTheme="minorHAnsi" w:cstheme="minorHAnsi"/>
        </w:rPr>
        <w:t xml:space="preserve">, </w:t>
      </w:r>
      <w:hyperlink r:id="rId9" w:history="1">
        <w:r w:rsidRPr="00C12E40">
          <w:rPr>
            <w:rStyle w:val="Hyperlink"/>
            <w:rFonts w:asciiTheme="minorHAnsi" w:hAnsiTheme="minorHAnsi" w:cstheme="minorHAnsi"/>
          </w:rPr>
          <w:t>https://blogs.prio.org/ClimateAndConflict/2018/05/does-hunger-cause-conflict/</w:t>
        </w:r>
      </w:hyperlink>
      <w:r w:rsidRPr="00C12E40">
        <w:rPr>
          <w:rFonts w:asciiTheme="minorHAnsi" w:hAnsiTheme="minorHAnsi" w:cstheme="minorHAnsi"/>
        </w:rPr>
        <w:t>)</w:t>
      </w:r>
    </w:p>
    <w:p w14:paraId="3783AA34" w14:textId="77777777" w:rsidR="00F238E5" w:rsidRPr="00C12E40" w:rsidRDefault="00F238E5" w:rsidP="00F238E5">
      <w:pPr>
        <w:rPr>
          <w:rFonts w:asciiTheme="minorHAnsi" w:hAnsiTheme="minorHAnsi" w:cstheme="minorHAnsi"/>
        </w:rPr>
      </w:pPr>
      <w:r w:rsidRPr="00C12E40">
        <w:rPr>
          <w:rFonts w:asciiTheme="minorHAnsi" w:hAnsiTheme="minorHAnsi" w:cstheme="minorHAnsi"/>
        </w:rPr>
        <w:t xml:space="preserve">It is perhaps surprising, then, that </w:t>
      </w:r>
      <w:r w:rsidRPr="001D0469">
        <w:rPr>
          <w:rStyle w:val="StyleUnderline"/>
          <w:rFonts w:asciiTheme="minorHAnsi" w:hAnsiTheme="minorHAnsi" w:cstheme="minorHAnsi"/>
          <w:highlight w:val="cyan"/>
        </w:rPr>
        <w:t xml:space="preserve">there is </w:t>
      </w:r>
      <w:r w:rsidRPr="001D0469">
        <w:rPr>
          <w:rStyle w:val="Emphasis"/>
          <w:rFonts w:asciiTheme="minorHAnsi" w:hAnsiTheme="minorHAnsi" w:cstheme="minorHAnsi"/>
          <w:highlight w:val="cyan"/>
        </w:rPr>
        <w:t>little</w:t>
      </w:r>
      <w:r w:rsidRPr="00C12E40">
        <w:rPr>
          <w:rStyle w:val="Emphasis"/>
          <w:rFonts w:asciiTheme="minorHAnsi" w:hAnsiTheme="minorHAnsi" w:cstheme="minorHAnsi"/>
        </w:rPr>
        <w:t xml:space="preserve"> scholarly </w:t>
      </w:r>
      <w:r w:rsidRPr="001D0469">
        <w:rPr>
          <w:rStyle w:val="Emphasis"/>
          <w:rFonts w:asciiTheme="minorHAnsi" w:hAnsiTheme="minorHAnsi" w:cstheme="minorHAnsi"/>
          <w:highlight w:val="cyan"/>
        </w:rPr>
        <w:t>merit</w:t>
      </w:r>
      <w:r w:rsidRPr="001D0469">
        <w:rPr>
          <w:rStyle w:val="StyleUnderline"/>
          <w:rFonts w:asciiTheme="minorHAnsi" w:hAnsiTheme="minorHAnsi" w:cstheme="minorHAnsi"/>
          <w:highlight w:val="cyan"/>
        </w:rPr>
        <w:t xml:space="preserve"> </w:t>
      </w:r>
      <w:r w:rsidRPr="00C12E40">
        <w:rPr>
          <w:rStyle w:val="StyleUnderline"/>
          <w:rFonts w:asciiTheme="minorHAnsi" w:hAnsiTheme="minorHAnsi" w:cstheme="minorHAnsi"/>
        </w:rPr>
        <w:t xml:space="preserve">in the notion that </w:t>
      </w:r>
      <w:r w:rsidRPr="001D0469">
        <w:rPr>
          <w:rStyle w:val="StyleUnderline"/>
          <w:rFonts w:asciiTheme="minorHAnsi" w:hAnsiTheme="minorHAnsi" w:cstheme="minorHAnsi"/>
          <w:highlight w:val="cyan"/>
        </w:rPr>
        <w:t>a</w:t>
      </w:r>
      <w:r w:rsidRPr="00C12E40">
        <w:rPr>
          <w:rFonts w:asciiTheme="minorHAnsi" w:hAnsiTheme="minorHAnsi" w:cstheme="minorHAnsi"/>
        </w:rPr>
        <w:t xml:space="preserve"> short-term </w:t>
      </w:r>
      <w:r w:rsidRPr="001D0469">
        <w:rPr>
          <w:rStyle w:val="StyleUnderline"/>
          <w:rFonts w:asciiTheme="minorHAnsi" w:hAnsiTheme="minorHAnsi" w:cstheme="minorHAnsi"/>
          <w:highlight w:val="cyan"/>
        </w:rPr>
        <w:t xml:space="preserve">reduction in </w:t>
      </w:r>
      <w:r w:rsidRPr="00C12E40">
        <w:rPr>
          <w:rStyle w:val="StyleUnderline"/>
          <w:rFonts w:asciiTheme="minorHAnsi" w:hAnsiTheme="minorHAnsi" w:cstheme="minorHAnsi"/>
        </w:rPr>
        <w:t xml:space="preserve">access to </w:t>
      </w:r>
      <w:r w:rsidRPr="001D0469">
        <w:rPr>
          <w:rStyle w:val="StyleUnderline"/>
          <w:rFonts w:asciiTheme="minorHAnsi" w:hAnsiTheme="minorHAnsi" w:cstheme="minorHAnsi"/>
          <w:highlight w:val="cyan"/>
        </w:rPr>
        <w:t xml:space="preserve">food </w:t>
      </w:r>
      <w:r w:rsidRPr="001D0469">
        <w:rPr>
          <w:rStyle w:val="Emphasis"/>
          <w:rFonts w:asciiTheme="minorHAnsi" w:hAnsiTheme="minorHAnsi" w:cstheme="minorHAnsi"/>
          <w:highlight w:val="cyan"/>
        </w:rPr>
        <w:t>increases</w:t>
      </w:r>
      <w:r w:rsidRPr="00C12E40">
        <w:rPr>
          <w:rStyle w:val="StyleUnderline"/>
          <w:rFonts w:asciiTheme="minorHAnsi" w:hAnsiTheme="minorHAnsi" w:cstheme="minorHAnsi"/>
        </w:rPr>
        <w:t xml:space="preserve"> the probability that </w:t>
      </w:r>
      <w:r w:rsidRPr="001D0469">
        <w:rPr>
          <w:rStyle w:val="Emphasis"/>
          <w:rFonts w:asciiTheme="minorHAnsi" w:hAnsiTheme="minorHAnsi" w:cstheme="minorHAnsi"/>
          <w:highlight w:val="cyan"/>
        </w:rPr>
        <w:t>conflict</w:t>
      </w:r>
      <w:r w:rsidRPr="00C12E40">
        <w:rPr>
          <w:rStyle w:val="Emphasis"/>
          <w:rFonts w:asciiTheme="minorHAnsi" w:hAnsiTheme="minorHAnsi" w:cstheme="minorHAnsi"/>
        </w:rPr>
        <w:t xml:space="preserve"> will break out</w:t>
      </w:r>
      <w:r w:rsidRPr="00C12E40">
        <w:rPr>
          <w:rFonts w:asciiTheme="minorHAnsi" w:hAnsiTheme="minorHAnsi" w:cstheme="minorHAnsi"/>
        </w:rPr>
        <w:t xml:space="preserve">. This is because </w:t>
      </w:r>
      <w:r w:rsidRPr="00C12E40">
        <w:rPr>
          <w:rStyle w:val="StyleUnderline"/>
          <w:rFonts w:asciiTheme="minorHAnsi" w:hAnsiTheme="minorHAnsi" w:cstheme="minorHAnsi"/>
        </w:rPr>
        <w:t xml:space="preserve">to start or participate in violent </w:t>
      </w:r>
      <w:r w:rsidRPr="001D0469">
        <w:rPr>
          <w:rStyle w:val="StyleUnderline"/>
          <w:rFonts w:asciiTheme="minorHAnsi" w:hAnsiTheme="minorHAnsi" w:cstheme="minorHAnsi"/>
          <w:highlight w:val="cyan"/>
        </w:rPr>
        <w:t>conflict requires people</w:t>
      </w:r>
      <w:r w:rsidRPr="00C12E40">
        <w:rPr>
          <w:rStyle w:val="StyleUnderline"/>
          <w:rFonts w:asciiTheme="minorHAnsi" w:hAnsiTheme="minorHAnsi" w:cstheme="minorHAnsi"/>
        </w:rPr>
        <w:t xml:space="preserve"> to </w:t>
      </w:r>
      <w:r w:rsidRPr="001D0469">
        <w:rPr>
          <w:rStyle w:val="StyleUnderline"/>
          <w:rFonts w:asciiTheme="minorHAnsi" w:hAnsiTheme="minorHAnsi" w:cstheme="minorHAnsi"/>
          <w:highlight w:val="cyan"/>
        </w:rPr>
        <w:t>have</w:t>
      </w:r>
      <w:r w:rsidRPr="00C12E40">
        <w:rPr>
          <w:rStyle w:val="StyleUnderline"/>
          <w:rFonts w:asciiTheme="minorHAnsi" w:hAnsiTheme="minorHAnsi" w:cstheme="minorHAnsi"/>
        </w:rPr>
        <w:t xml:space="preserve"> both </w:t>
      </w:r>
      <w:r w:rsidRPr="001D0469">
        <w:rPr>
          <w:rStyle w:val="StyleUnderline"/>
          <w:rFonts w:asciiTheme="minorHAnsi" w:hAnsiTheme="minorHAnsi" w:cstheme="minorHAnsi"/>
          <w:highlight w:val="cyan"/>
        </w:rPr>
        <w:t xml:space="preserve">the </w:t>
      </w:r>
      <w:r w:rsidRPr="001D0469">
        <w:rPr>
          <w:rStyle w:val="Emphasis"/>
          <w:rFonts w:asciiTheme="minorHAnsi" w:hAnsiTheme="minorHAnsi" w:cstheme="minorHAnsi"/>
          <w:highlight w:val="cyan"/>
        </w:rPr>
        <w:t>means</w:t>
      </w:r>
      <w:r w:rsidRPr="001D0469">
        <w:rPr>
          <w:rStyle w:val="StyleUnderline"/>
          <w:rFonts w:asciiTheme="minorHAnsi" w:hAnsiTheme="minorHAnsi" w:cstheme="minorHAnsi"/>
          <w:highlight w:val="cyan"/>
        </w:rPr>
        <w:t xml:space="preserve"> and the </w:t>
      </w:r>
      <w:r w:rsidRPr="001D0469">
        <w:rPr>
          <w:rStyle w:val="Emphasis"/>
          <w:rFonts w:asciiTheme="minorHAnsi" w:hAnsiTheme="minorHAnsi" w:cstheme="minorHAnsi"/>
          <w:highlight w:val="cyan"/>
        </w:rPr>
        <w:t>will</w:t>
      </w:r>
      <w:r w:rsidRPr="00C12E40">
        <w:rPr>
          <w:rFonts w:asciiTheme="minorHAnsi" w:hAnsiTheme="minorHAnsi" w:cstheme="minorHAnsi"/>
        </w:rPr>
        <w:t xml:space="preserve">. Most </w:t>
      </w:r>
      <w:r w:rsidRPr="001D0469">
        <w:rPr>
          <w:rStyle w:val="StyleUnderline"/>
          <w:rFonts w:asciiTheme="minorHAnsi" w:hAnsiTheme="minorHAnsi" w:cstheme="minorHAnsi"/>
          <w:highlight w:val="cyan"/>
        </w:rPr>
        <w:t xml:space="preserve">people on the </w:t>
      </w:r>
      <w:r w:rsidRPr="001D0469">
        <w:rPr>
          <w:rStyle w:val="Emphasis"/>
          <w:rFonts w:asciiTheme="minorHAnsi" w:hAnsiTheme="minorHAnsi" w:cstheme="minorHAnsi"/>
          <w:highlight w:val="cyan"/>
        </w:rPr>
        <w:t>brink of starvation</w:t>
      </w:r>
      <w:r w:rsidRPr="001D0469">
        <w:rPr>
          <w:rStyle w:val="StyleUnderline"/>
          <w:rFonts w:asciiTheme="minorHAnsi" w:hAnsiTheme="minorHAnsi" w:cstheme="minorHAnsi"/>
          <w:highlight w:val="cyan"/>
        </w:rPr>
        <w:t xml:space="preserve"> are </w:t>
      </w:r>
      <w:r w:rsidRPr="001D0469">
        <w:rPr>
          <w:rStyle w:val="Emphasis"/>
          <w:rFonts w:asciiTheme="minorHAnsi" w:hAnsiTheme="minorHAnsi" w:cstheme="minorHAnsi"/>
          <w:highlight w:val="cyan"/>
        </w:rPr>
        <w:t>not in the position to resort to violence</w:t>
      </w:r>
      <w:r w:rsidRPr="00C12E40">
        <w:rPr>
          <w:rStyle w:val="StyleUnderline"/>
          <w:rFonts w:asciiTheme="minorHAnsi" w:hAnsiTheme="minorHAnsi" w:cstheme="minorHAnsi"/>
        </w:rPr>
        <w:t>, whether against the government or other</w:t>
      </w:r>
      <w:r w:rsidRPr="00C12E40">
        <w:rPr>
          <w:rFonts w:asciiTheme="minorHAnsi" w:hAnsiTheme="minorHAnsi" w:cstheme="minorHAnsi"/>
        </w:rPr>
        <w:t xml:space="preserve"> social </w:t>
      </w:r>
      <w:r w:rsidRPr="00C12E40">
        <w:rPr>
          <w:rStyle w:val="StyleUnderline"/>
          <w:rFonts w:asciiTheme="minorHAnsi" w:hAnsiTheme="minorHAnsi" w:cstheme="minorHAnsi"/>
        </w:rPr>
        <w:t>groups</w:t>
      </w:r>
      <w:r w:rsidRPr="00C12E40">
        <w:rPr>
          <w:rFonts w:asciiTheme="minorHAnsi" w:hAnsiTheme="minorHAnsi" w:cstheme="minorHAnsi"/>
        </w:rPr>
        <w:t>. In fact, the urban middle classes tend to be the most likely to protest against rises in food prices, since they often have the best opportunities, the most energy, and the best skills to coordinate and participate in protests.</w:t>
      </w:r>
    </w:p>
    <w:p w14:paraId="51254DDA" w14:textId="77777777" w:rsidR="00F238E5" w:rsidRDefault="00F238E5" w:rsidP="00F238E5">
      <w:pPr>
        <w:rPr>
          <w:rStyle w:val="Emphasis"/>
          <w:rFonts w:asciiTheme="minorHAnsi" w:hAnsiTheme="minorHAnsi" w:cstheme="minorHAnsi"/>
        </w:rPr>
      </w:pPr>
      <w:r w:rsidRPr="00C12E40">
        <w:rPr>
          <w:rFonts w:asciiTheme="minorHAnsi" w:hAnsiTheme="minorHAnsi" w:cstheme="minorHAnsi"/>
        </w:rPr>
        <w:t xml:space="preserve">Accordingly, </w:t>
      </w:r>
      <w:r w:rsidRPr="00C12E40">
        <w:rPr>
          <w:rStyle w:val="StyleUnderline"/>
          <w:rFonts w:asciiTheme="minorHAnsi" w:hAnsiTheme="minorHAnsi" w:cstheme="minorHAnsi"/>
        </w:rPr>
        <w:t xml:space="preserve">there is a widespread misapprehension that </w:t>
      </w:r>
      <w:r w:rsidRPr="00C12E40">
        <w:rPr>
          <w:rStyle w:val="Emphasis"/>
          <w:rFonts w:asciiTheme="minorHAnsi" w:hAnsiTheme="minorHAnsi" w:cstheme="minorHAnsi"/>
        </w:rPr>
        <w:t>social unrest</w:t>
      </w:r>
      <w:r w:rsidRPr="00C12E40">
        <w:rPr>
          <w:rStyle w:val="StyleUnderline"/>
          <w:rFonts w:asciiTheme="minorHAnsi" w:hAnsiTheme="minorHAnsi" w:cstheme="minorHAnsi"/>
        </w:rPr>
        <w:t xml:space="preserve"> in periods of high food prices relates primarily to </w:t>
      </w:r>
      <w:r w:rsidRPr="00C12E40">
        <w:rPr>
          <w:rStyle w:val="Emphasis"/>
          <w:rFonts w:asciiTheme="minorHAnsi" w:hAnsiTheme="minorHAnsi" w:cstheme="minorHAnsi"/>
        </w:rPr>
        <w:t>food shortages</w:t>
      </w:r>
      <w:r w:rsidRPr="00C12E40">
        <w:rPr>
          <w:rFonts w:asciiTheme="minorHAnsi" w:hAnsiTheme="minorHAnsi" w:cstheme="minorHAnsi"/>
        </w:rPr>
        <w:t xml:space="preserve">. </w:t>
      </w:r>
      <w:r w:rsidRPr="00C12E40">
        <w:rPr>
          <w:rStyle w:val="Emphasis"/>
          <w:rFonts w:asciiTheme="minorHAnsi" w:hAnsiTheme="minorHAnsi" w:cstheme="minorHAnsi"/>
        </w:rPr>
        <w:t>In reality</w:t>
      </w:r>
      <w:r w:rsidRPr="00C12E40">
        <w:rPr>
          <w:rFonts w:asciiTheme="minorHAnsi" w:hAnsiTheme="minorHAnsi" w:cstheme="minorHAnsi"/>
        </w:rPr>
        <w:t xml:space="preserve">,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sources of discontent are</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considerably </w:t>
      </w:r>
      <w:r w:rsidRPr="001D0469">
        <w:rPr>
          <w:rStyle w:val="Emphasis"/>
          <w:rFonts w:asciiTheme="minorHAnsi" w:hAnsiTheme="minorHAnsi" w:cstheme="minorHAnsi"/>
          <w:highlight w:val="cyan"/>
        </w:rPr>
        <w:t>more complex</w:t>
      </w:r>
      <w:r w:rsidRPr="00C12E40">
        <w:rPr>
          <w:rStyle w:val="StyleUnderline"/>
          <w:rFonts w:asciiTheme="minorHAnsi" w:hAnsiTheme="minorHAnsi" w:cstheme="minorHAnsi"/>
        </w:rPr>
        <w:t xml:space="preserve"> – linked to </w:t>
      </w:r>
      <w:r w:rsidRPr="00C12E40">
        <w:rPr>
          <w:rStyle w:val="Emphasis"/>
          <w:rFonts w:asciiTheme="minorHAnsi" w:hAnsiTheme="minorHAnsi" w:cstheme="minorHAnsi"/>
        </w:rPr>
        <w:t>political structures</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land ownership</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corruption</w:t>
      </w:r>
      <w:r w:rsidRPr="00C12E40">
        <w:rPr>
          <w:rStyle w:val="StyleUnderline"/>
          <w:rFonts w:asciiTheme="minorHAnsi" w:hAnsiTheme="minorHAnsi" w:cstheme="minorHAnsi"/>
        </w:rPr>
        <w:t xml:space="preserve">, the desire for </w:t>
      </w:r>
      <w:r w:rsidRPr="00C12E40">
        <w:rPr>
          <w:rStyle w:val="Emphasis"/>
          <w:rFonts w:asciiTheme="minorHAnsi" w:hAnsiTheme="minorHAnsi" w:cstheme="minorHAnsi"/>
        </w:rPr>
        <w:t>democratic reforms</w:t>
      </w:r>
      <w:r w:rsidRPr="00C12E40">
        <w:rPr>
          <w:rStyle w:val="StyleUnderline"/>
          <w:rFonts w:asciiTheme="minorHAnsi" w:hAnsiTheme="minorHAnsi" w:cstheme="minorHAnsi"/>
        </w:rPr>
        <w:t xml:space="preserve"> and general </w:t>
      </w:r>
      <w:r w:rsidRPr="00C12E40">
        <w:rPr>
          <w:rStyle w:val="Emphasis"/>
          <w:rFonts w:asciiTheme="minorHAnsi" w:hAnsiTheme="minorHAnsi" w:cstheme="minorHAnsi"/>
        </w:rPr>
        <w:t xml:space="preserve">economic problems </w:t>
      </w:r>
      <w:r w:rsidRPr="00C12E40">
        <w:rPr>
          <w:rFonts w:asciiTheme="minorHAnsi" w:hAnsiTheme="minorHAnsi" w:cstheme="minorHAnsi"/>
        </w:rPr>
        <w:t xml:space="preserve">– where the price of food is seen in the context of general increases in the cost of living. </w:t>
      </w:r>
      <w:r w:rsidRPr="00C12E40">
        <w:rPr>
          <w:rStyle w:val="StyleUnderline"/>
          <w:rFonts w:asciiTheme="minorHAnsi" w:hAnsiTheme="minorHAnsi" w:cstheme="minorHAnsi"/>
        </w:rPr>
        <w:t xml:space="preserve">Research has shown that while the international media have a tendency to seek </w:t>
      </w:r>
      <w:r w:rsidRPr="00C12E40">
        <w:rPr>
          <w:rStyle w:val="Emphasis"/>
          <w:rFonts w:asciiTheme="minorHAnsi" w:hAnsiTheme="minorHAnsi" w:cstheme="minorHAnsi"/>
        </w:rPr>
        <w:t>simple resource-related explanations</w:t>
      </w:r>
      <w:r w:rsidRPr="00C12E40">
        <w:rPr>
          <w:rStyle w:val="StyleUnderline"/>
          <w:rFonts w:asciiTheme="minorHAnsi" w:hAnsiTheme="minorHAnsi" w:cstheme="minorHAnsi"/>
        </w:rPr>
        <w:t xml:space="preserve"> – such as drought or famine – for conflicts</w:t>
      </w:r>
      <w:r w:rsidRPr="00C12E40">
        <w:rPr>
          <w:rFonts w:asciiTheme="minorHAnsi" w:hAnsiTheme="minorHAnsi" w:cstheme="minorHAnsi"/>
        </w:rPr>
        <w:t xml:space="preserve"> in the Global South, </w:t>
      </w:r>
      <w:r w:rsidRPr="00C12E40">
        <w:rPr>
          <w:rStyle w:val="StyleUnderline"/>
          <w:rFonts w:asciiTheme="minorHAnsi" w:hAnsiTheme="minorHAnsi" w:cstheme="minorHAnsi"/>
        </w:rPr>
        <w:t xml:space="preserve">debates in the local media are permeated by </w:t>
      </w:r>
      <w:r w:rsidRPr="00C12E40">
        <w:rPr>
          <w:rStyle w:val="Emphasis"/>
          <w:rFonts w:asciiTheme="minorHAnsi" w:hAnsiTheme="minorHAnsi" w:cstheme="minorHAnsi"/>
        </w:rPr>
        <w:t>more complex political relationships.</w:t>
      </w:r>
    </w:p>
    <w:p w14:paraId="1F28908B" w14:textId="77777777" w:rsidR="00F238E5" w:rsidRDefault="00F238E5" w:rsidP="00F238E5">
      <w:pPr>
        <w:pStyle w:val="Heading4"/>
      </w:pPr>
      <w:r>
        <w:t>Adaptation makes agriculture resilient</w:t>
      </w:r>
    </w:p>
    <w:p w14:paraId="723DF0FF" w14:textId="77777777" w:rsidR="00F238E5" w:rsidRPr="003505FC" w:rsidRDefault="00F238E5" w:rsidP="00F238E5">
      <w:r w:rsidRPr="003505FC">
        <w:rPr>
          <w:rStyle w:val="Style13ptBold"/>
        </w:rPr>
        <w:t>FAOUN 19</w:t>
      </w:r>
      <w:r>
        <w:t xml:space="preserve"> [FAO COMMISSION ON GENETIC RESOURCES FOR FOOD AND AGRICULTURE @ UN, “THE STATE OF THE WORLD’s BIODIVERSITY FOR FOOD AND AGRICULTURE”, https://www.courthousenews.com/wp-content/uploads/2019/02/fao-report.pdf]</w:t>
      </w:r>
    </w:p>
    <w:p w14:paraId="4D5351EF" w14:textId="77777777" w:rsidR="00F238E5" w:rsidRPr="00451731" w:rsidRDefault="00F238E5" w:rsidP="00F238E5">
      <w:r w:rsidRPr="00451731">
        <w:t xml:space="preserve">Maintaining, </w:t>
      </w:r>
      <w:r w:rsidRPr="00FE53D2">
        <w:rPr>
          <w:u w:val="single"/>
        </w:rPr>
        <w:t>using and developing adapted genetic resources</w:t>
      </w:r>
      <w:r w:rsidRPr="00451731">
        <w:t xml:space="preserve"> A </w:t>
      </w:r>
      <w:r w:rsidRPr="001D0469">
        <w:rPr>
          <w:rStyle w:val="Emphasis"/>
          <w:highlight w:val="cyan"/>
        </w:rPr>
        <w:t>number of countries</w:t>
      </w:r>
      <w:r w:rsidRPr="001D0469">
        <w:rPr>
          <w:highlight w:val="cyan"/>
          <w:u w:val="single"/>
        </w:rPr>
        <w:t xml:space="preserve"> note</w:t>
      </w:r>
      <w:r w:rsidRPr="00FE53D2">
        <w:rPr>
          <w:u w:val="single"/>
        </w:rPr>
        <w:t xml:space="preserve"> the significance of </w:t>
      </w:r>
      <w:r w:rsidRPr="001D0469">
        <w:rPr>
          <w:rStyle w:val="Emphasis"/>
          <w:highlight w:val="cyan"/>
        </w:rPr>
        <w:t>well-adapted species</w:t>
      </w:r>
      <w:r w:rsidRPr="00FE53D2">
        <w:rPr>
          <w:u w:val="single"/>
        </w:rPr>
        <w:t xml:space="preserve">, varieties or breeds in terms of </w:t>
      </w:r>
      <w:r w:rsidRPr="001D0469">
        <w:rPr>
          <w:highlight w:val="cyan"/>
          <w:u w:val="single"/>
        </w:rPr>
        <w:t xml:space="preserve">enhancing </w:t>
      </w:r>
      <w:r w:rsidRPr="001D0469">
        <w:rPr>
          <w:rStyle w:val="Emphasis"/>
          <w:highlight w:val="cyan"/>
        </w:rPr>
        <w:t>resilience</w:t>
      </w:r>
      <w:r w:rsidRPr="001D0469">
        <w:rPr>
          <w:highlight w:val="cyan"/>
          <w:u w:val="single"/>
        </w:rPr>
        <w:t xml:space="preserve"> to climate change</w:t>
      </w:r>
      <w:r w:rsidRPr="00451731">
        <w:t xml:space="preserve">. Several </w:t>
      </w:r>
      <w:r w:rsidRPr="00FE53D2">
        <w:rPr>
          <w:u w:val="single"/>
        </w:rPr>
        <w:t>specific examples of how such components of BFA have been utilized in adaptation efforts are provided</w:t>
      </w:r>
      <w:r w:rsidRPr="00451731">
        <w:t xml:space="preserve">. For example, Papua New Guinea mentions </w:t>
      </w:r>
      <w:r w:rsidRPr="00FE53D2">
        <w:rPr>
          <w:u w:val="single"/>
        </w:rPr>
        <w:t xml:space="preserve">the </w:t>
      </w:r>
      <w:r w:rsidRPr="001D0469">
        <w:rPr>
          <w:highlight w:val="cyan"/>
          <w:u w:val="single"/>
        </w:rPr>
        <w:t>distribution</w:t>
      </w:r>
      <w:r w:rsidRPr="00451731">
        <w:t xml:space="preserve"> to farmers </w:t>
      </w:r>
      <w:r w:rsidRPr="001D0469">
        <w:rPr>
          <w:highlight w:val="cyan"/>
          <w:u w:val="single"/>
        </w:rPr>
        <w:t>of crop</w:t>
      </w:r>
      <w:r w:rsidRPr="00FE53D2">
        <w:rPr>
          <w:u w:val="single"/>
        </w:rPr>
        <w:t xml:space="preserve"> accessions identified</w:t>
      </w:r>
      <w:r w:rsidRPr="00451731">
        <w:t xml:space="preserve"> in ex situ collections </w:t>
      </w:r>
      <w:r w:rsidRPr="009B4579">
        <w:rPr>
          <w:rStyle w:val="Emphasis"/>
        </w:rPr>
        <w:t xml:space="preserve">as </w:t>
      </w:r>
      <w:r w:rsidRPr="001D0469">
        <w:rPr>
          <w:rStyle w:val="Emphasis"/>
          <w:highlight w:val="cyan"/>
        </w:rPr>
        <w:t>being tolerant to salinity</w:t>
      </w:r>
      <w:r w:rsidRPr="009B4579">
        <w:rPr>
          <w:rStyle w:val="Emphasis"/>
        </w:rPr>
        <w:t xml:space="preserve"> </w:t>
      </w:r>
      <w:r w:rsidRPr="00451731">
        <w:t xml:space="preserve">(taro and cassava varieties), </w:t>
      </w:r>
      <w:r w:rsidRPr="001D0469">
        <w:rPr>
          <w:highlight w:val="cyan"/>
          <w:u w:val="single"/>
        </w:rPr>
        <w:t>drought</w:t>
      </w:r>
      <w:r w:rsidRPr="00451731">
        <w:t xml:space="preserve"> (cassava, banana and aibika13 varieties</w:t>
      </w:r>
      <w:r w:rsidRPr="00FE53D2">
        <w:rPr>
          <w:u w:val="single"/>
        </w:rPr>
        <w:t xml:space="preserve">) </w:t>
      </w:r>
      <w:r w:rsidRPr="001D0469">
        <w:rPr>
          <w:highlight w:val="cyan"/>
          <w:u w:val="single"/>
        </w:rPr>
        <w:t>and flooding</w:t>
      </w:r>
      <w:r w:rsidRPr="00451731">
        <w:t xml:space="preserve"> (taro and banana varieties). It notes that this </w:t>
      </w:r>
      <w:r w:rsidRPr="00FE53D2">
        <w:rPr>
          <w:u w:val="single"/>
        </w:rPr>
        <w:t xml:space="preserve">activity </w:t>
      </w:r>
      <w:r w:rsidRPr="001D0469">
        <w:rPr>
          <w:highlight w:val="cyan"/>
          <w:u w:val="single"/>
        </w:rPr>
        <w:t>proved very useful in sustaining food security during the drought</w:t>
      </w:r>
      <w:r w:rsidRPr="00FE53D2">
        <w:rPr>
          <w:u w:val="single"/>
        </w:rPr>
        <w:t xml:space="preserve"> that struck the country </w:t>
      </w:r>
      <w:r w:rsidRPr="001D0469">
        <w:rPr>
          <w:highlight w:val="cyan"/>
          <w:u w:val="single"/>
        </w:rPr>
        <w:t>in 2015 and 2016</w:t>
      </w:r>
      <w:r w:rsidRPr="00451731">
        <w:t xml:space="preserve">,14 </w:t>
      </w:r>
      <w:r w:rsidRPr="00FE53D2">
        <w:rPr>
          <w:u w:val="single"/>
        </w:rPr>
        <w:t>when 40 percent of the population was seriously affected</w:t>
      </w:r>
      <w:r w:rsidRPr="00451731">
        <w:t xml:space="preserve">. Panama reports that its </w:t>
      </w:r>
      <w:r w:rsidRPr="00FE53D2">
        <w:rPr>
          <w:u w:val="single"/>
        </w:rPr>
        <w:t xml:space="preserve">criollo </w:t>
      </w:r>
      <w:r w:rsidRPr="001D0469">
        <w:rPr>
          <w:rStyle w:val="Emphasis"/>
          <w:highlight w:val="cyan"/>
        </w:rPr>
        <w:t>livestock breeds have</w:t>
      </w:r>
      <w:r w:rsidRPr="00FE53D2">
        <w:rPr>
          <w:u w:val="single"/>
        </w:rPr>
        <w:t xml:space="preserve"> a combination of </w:t>
      </w:r>
      <w:r w:rsidRPr="001D0469">
        <w:rPr>
          <w:rStyle w:val="Emphasis"/>
          <w:highlight w:val="cyan"/>
        </w:rPr>
        <w:t xml:space="preserve">characteristics </w:t>
      </w:r>
      <w:r w:rsidRPr="001D0469">
        <w:rPr>
          <w:highlight w:val="cyan"/>
          <w:u w:val="single"/>
        </w:rPr>
        <w:t xml:space="preserve">that are </w:t>
      </w:r>
      <w:r w:rsidRPr="001D0469">
        <w:rPr>
          <w:rStyle w:val="Emphasis"/>
          <w:highlight w:val="cyan"/>
        </w:rPr>
        <w:t>not found in any introduced breeds</w:t>
      </w:r>
      <w:r w:rsidRPr="00FE53D2">
        <w:rPr>
          <w:u w:val="single"/>
        </w:rPr>
        <w:t xml:space="preserve">, including </w:t>
      </w:r>
      <w:r w:rsidRPr="001D0469">
        <w:rPr>
          <w:highlight w:val="cyan"/>
          <w:u w:val="single"/>
        </w:rPr>
        <w:t>high fertility</w:t>
      </w:r>
      <w:r w:rsidRPr="00FE53D2">
        <w:rPr>
          <w:u w:val="single"/>
        </w:rPr>
        <w:t xml:space="preserve"> rates, longevity, </w:t>
      </w:r>
      <w:r w:rsidRPr="001D0469">
        <w:rPr>
          <w:highlight w:val="cyan"/>
          <w:u w:val="single"/>
        </w:rPr>
        <w:t>resistance to</w:t>
      </w:r>
      <w:r w:rsidRPr="00FE53D2">
        <w:rPr>
          <w:u w:val="single"/>
        </w:rPr>
        <w:t xml:space="preserve"> parasites and </w:t>
      </w:r>
      <w:r w:rsidRPr="001D0469">
        <w:rPr>
          <w:highlight w:val="cyan"/>
          <w:u w:val="single"/>
        </w:rPr>
        <w:t>diseases and</w:t>
      </w:r>
      <w:r w:rsidRPr="00FE53D2">
        <w:rPr>
          <w:u w:val="single"/>
        </w:rPr>
        <w:t xml:space="preserve"> good grazing abilities, including </w:t>
      </w:r>
      <w:r w:rsidRPr="001D0469">
        <w:rPr>
          <w:highlight w:val="cyan"/>
          <w:u w:val="single"/>
        </w:rPr>
        <w:t>the ability to make use of poor</w:t>
      </w:r>
      <w:r w:rsidRPr="00FE53D2">
        <w:rPr>
          <w:u w:val="single"/>
        </w:rPr>
        <w:t xml:space="preserve">-quality </w:t>
      </w:r>
      <w:r w:rsidRPr="001D0469">
        <w:rPr>
          <w:highlight w:val="cyan"/>
          <w:u w:val="single"/>
        </w:rPr>
        <w:t>pastures</w:t>
      </w:r>
      <w:r w:rsidRPr="001D0469">
        <w:rPr>
          <w:highlight w:val="cyan"/>
        </w:rPr>
        <w:t>.</w:t>
      </w:r>
      <w:r w:rsidRPr="00451731">
        <w:t xml:space="preserve"> It notes, in particular, the </w:t>
      </w:r>
      <w:r w:rsidRPr="00FE53D2">
        <w:rPr>
          <w:u w:val="single"/>
        </w:rPr>
        <w:t>potential of two locally adapted cattle breeds</w:t>
      </w:r>
      <w:r w:rsidRPr="00451731">
        <w:t>, the Guaymi and the Guabal</w:t>
      </w:r>
      <w:r w:rsidRPr="00FE53D2">
        <w:rPr>
          <w:u w:val="single"/>
        </w:rPr>
        <w:t>^, in climate change adaptation</w:t>
      </w:r>
      <w:r w:rsidRPr="00451731">
        <w:t xml:space="preserve">. It also mentions, among its climate change adaptation measures, </w:t>
      </w:r>
      <w:r w:rsidRPr="00FE53D2">
        <w:rPr>
          <w:u w:val="single"/>
        </w:rPr>
        <w:t xml:space="preserve">the development of </w:t>
      </w:r>
      <w:r w:rsidRPr="001D0469">
        <w:rPr>
          <w:highlight w:val="cyan"/>
          <w:u w:val="single"/>
        </w:rPr>
        <w:t>maize</w:t>
      </w:r>
      <w:r w:rsidRPr="00FE53D2">
        <w:rPr>
          <w:u w:val="single"/>
        </w:rPr>
        <w:t xml:space="preserve"> varieties and </w:t>
      </w:r>
      <w:r w:rsidRPr="001D0469">
        <w:rPr>
          <w:rStyle w:val="Emphasis"/>
          <w:highlight w:val="cyan"/>
        </w:rPr>
        <w:t>hybrids</w:t>
      </w:r>
      <w:r w:rsidRPr="009B4579">
        <w:rPr>
          <w:rStyle w:val="Emphasis"/>
        </w:rPr>
        <w:t xml:space="preserve"> that </w:t>
      </w:r>
      <w:r w:rsidRPr="001D0469">
        <w:rPr>
          <w:rStyle w:val="Emphasis"/>
          <w:highlight w:val="cyan"/>
        </w:rPr>
        <w:t>are tolerant of drought</w:t>
      </w:r>
      <w:r w:rsidRPr="00FE53D2">
        <w:rPr>
          <w:u w:val="single"/>
        </w:rPr>
        <w:t xml:space="preserve"> and diplodia rot</w:t>
      </w:r>
      <w:r w:rsidRPr="00451731">
        <w:t xml:space="preserve"> (a fungal disease) and that </w:t>
      </w:r>
      <w:r w:rsidRPr="00FE53D2">
        <w:rPr>
          <w:u w:val="single"/>
        </w:rPr>
        <w:t>grow well in soils with low nitrogen levels</w:t>
      </w:r>
      <w:r w:rsidRPr="00451731">
        <w:t xml:space="preserve">. With regard to choices at species level, Sudan reports that some of its </w:t>
      </w:r>
      <w:r w:rsidRPr="00FE53D2">
        <w:rPr>
          <w:u w:val="single"/>
        </w:rPr>
        <w:t>livestock keepers have replaced cattle and sheep with dromedaries and goats</w:t>
      </w:r>
      <w:r w:rsidRPr="00451731">
        <w:t xml:space="preserve">, as the latter species are better </w:t>
      </w:r>
      <w:r w:rsidRPr="00FE53D2">
        <w:rPr>
          <w:u w:val="single"/>
        </w:rPr>
        <w:t>suited to a climate change-affected environment that is more prone to droughts.</w:t>
      </w:r>
    </w:p>
    <w:p w14:paraId="107B1BDD" w14:textId="77777777" w:rsidR="00F238E5" w:rsidRPr="00451731" w:rsidRDefault="00F238E5" w:rsidP="00F238E5">
      <w:r w:rsidRPr="00451731">
        <w:t xml:space="preserve">Some countries note the significance of participatory breeding programmes in the context of climate change. For example, Oman mentions that local </w:t>
      </w:r>
      <w:r w:rsidRPr="001D0469">
        <w:rPr>
          <w:highlight w:val="cyan"/>
          <w:u w:val="single"/>
        </w:rPr>
        <w:t>wheat and barley</w:t>
      </w:r>
      <w:r w:rsidRPr="0052196C">
        <w:rPr>
          <w:u w:val="single"/>
        </w:rPr>
        <w:t xml:space="preserve"> landraces have been </w:t>
      </w:r>
      <w:r w:rsidRPr="001D0469">
        <w:rPr>
          <w:highlight w:val="cyan"/>
          <w:u w:val="single"/>
        </w:rPr>
        <w:t>improved</w:t>
      </w:r>
      <w:r w:rsidRPr="0052196C">
        <w:rPr>
          <w:u w:val="single"/>
        </w:rPr>
        <w:t xml:space="preserve"> through such programmes </w:t>
      </w:r>
      <w:r w:rsidRPr="001D0469">
        <w:rPr>
          <w:highlight w:val="cyan"/>
          <w:u w:val="single"/>
        </w:rPr>
        <w:t>to obtain varieties that have shorter growing seasons</w:t>
      </w:r>
      <w:r w:rsidRPr="0052196C">
        <w:rPr>
          <w:u w:val="single"/>
        </w:rPr>
        <w:t xml:space="preserve"> and can be managed more flexibly</w:t>
      </w:r>
      <w:r w:rsidRPr="00451731">
        <w:t xml:space="preserve">, </w:t>
      </w:r>
      <w:r w:rsidRPr="001D0469">
        <w:rPr>
          <w:rStyle w:val="Emphasis"/>
          <w:highlight w:val="cyan"/>
        </w:rPr>
        <w:t>especially during</w:t>
      </w:r>
      <w:r w:rsidRPr="0052196C">
        <w:rPr>
          <w:u w:val="single"/>
        </w:rPr>
        <w:t xml:space="preserve"> years with prolonged periods of </w:t>
      </w:r>
      <w:r w:rsidRPr="001D0469">
        <w:rPr>
          <w:rStyle w:val="Emphasis"/>
          <w:highlight w:val="cyan"/>
        </w:rPr>
        <w:t>extreme heat and limited water</w:t>
      </w:r>
      <w:r w:rsidRPr="0052196C">
        <w:rPr>
          <w:u w:val="single"/>
        </w:rPr>
        <w:t xml:space="preserve"> availability</w:t>
      </w:r>
      <w:r w:rsidRPr="00451731">
        <w:t xml:space="preserve">. Ensuring farmers have access to the adapted germplasm they need is another issue highlighted. Nepal, for example, mentions the role of </w:t>
      </w:r>
      <w:r w:rsidRPr="001D0469">
        <w:rPr>
          <w:highlight w:val="cyan"/>
          <w:u w:val="single"/>
        </w:rPr>
        <w:t>community-based seed banks</w:t>
      </w:r>
      <w:r w:rsidRPr="0052196C">
        <w:rPr>
          <w:u w:val="single"/>
        </w:rPr>
        <w:t xml:space="preserve"> in </w:t>
      </w:r>
      <w:r w:rsidRPr="001D0469">
        <w:rPr>
          <w:highlight w:val="cyan"/>
          <w:u w:val="single"/>
        </w:rPr>
        <w:t>providing farmers</w:t>
      </w:r>
      <w:r w:rsidRPr="0052196C">
        <w:rPr>
          <w:u w:val="single"/>
        </w:rPr>
        <w:t xml:space="preserve"> with </w:t>
      </w:r>
      <w:r w:rsidRPr="001D0469">
        <w:rPr>
          <w:highlight w:val="cyan"/>
          <w:u w:val="single"/>
        </w:rPr>
        <w:t>immediate access</w:t>
      </w:r>
      <w:r w:rsidRPr="0052196C">
        <w:rPr>
          <w:u w:val="single"/>
        </w:rPr>
        <w:t xml:space="preserve"> to locally adapted germplasm that can be used in efforts to cope with climate change.</w:t>
      </w:r>
      <w:r w:rsidRPr="00451731">
        <w:t xml:space="preserve"> </w:t>
      </w:r>
    </w:p>
    <w:p w14:paraId="5DE89F30" w14:textId="77777777" w:rsidR="00F238E5" w:rsidRDefault="00F238E5" w:rsidP="00F238E5">
      <w:pPr>
        <w:pStyle w:val="Heading3"/>
      </w:pPr>
      <w:r>
        <w:t>1NC---Compliance</w:t>
      </w:r>
    </w:p>
    <w:p w14:paraId="402FCD3A" w14:textId="77777777" w:rsidR="00F238E5" w:rsidRPr="00C51498" w:rsidRDefault="00F238E5" w:rsidP="00F238E5">
      <w:pPr>
        <w:pStyle w:val="Heading4"/>
      </w:pPr>
      <w:r>
        <w:t xml:space="preserve">Lack of penalties makes union organizing </w:t>
      </w:r>
      <w:r>
        <w:rPr>
          <w:u w:val="single"/>
        </w:rPr>
        <w:t>impossible</w:t>
      </w:r>
      <w:r>
        <w:t xml:space="preserve">. </w:t>
      </w:r>
    </w:p>
    <w:p w14:paraId="04E10D48" w14:textId="77777777" w:rsidR="00F238E5" w:rsidRPr="00444A2A" w:rsidRDefault="00F238E5" w:rsidP="00F238E5">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48C72327" w14:textId="77777777" w:rsidR="00F238E5" w:rsidRPr="00A86ACF" w:rsidRDefault="00F238E5" w:rsidP="00F238E5">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1A9C5827" w14:textId="77777777" w:rsidR="00F238E5" w:rsidRPr="00A86ACF" w:rsidRDefault="00F238E5" w:rsidP="00F238E5">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7AEE807E" w14:textId="77777777" w:rsidR="00F238E5" w:rsidRPr="00A86ACF" w:rsidRDefault="00F238E5" w:rsidP="00F238E5">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2AC4680C" w14:textId="77777777" w:rsidR="00F238E5" w:rsidRDefault="00F238E5" w:rsidP="00F238E5">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4BD85B04" w14:textId="77777777" w:rsidR="00F238E5" w:rsidRPr="00D45F5D" w:rsidRDefault="00F238E5" w:rsidP="00F238E5">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46288D4E" w14:textId="77777777" w:rsidR="00F238E5" w:rsidRPr="00D934FB" w:rsidRDefault="00F238E5" w:rsidP="00F238E5">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0" w:history="1">
        <w:r w:rsidRPr="00A2790C">
          <w:rPr>
            <w:rStyle w:val="Hyperlink"/>
          </w:rPr>
          <w:t>https://www.piie.com/sites/default/files/documents/wp21-9.pdf</w:t>
        </w:r>
      </w:hyperlink>
      <w:r>
        <w:t>. ctdunc]</w:t>
      </w:r>
    </w:p>
    <w:p w14:paraId="1CC1D5E9" w14:textId="77777777" w:rsidR="00F238E5" w:rsidRPr="00D45F5D" w:rsidRDefault="00F238E5" w:rsidP="00F238E5">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533806B0" w14:textId="77777777" w:rsidR="00F238E5" w:rsidRPr="00D45F5D" w:rsidRDefault="00F238E5" w:rsidP="00F238E5">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27656CE0" w14:textId="77777777" w:rsidR="00F238E5" w:rsidRDefault="00F238E5" w:rsidP="00F238E5">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601C669F" w14:textId="1798F563" w:rsidR="00637030" w:rsidRDefault="00637030" w:rsidP="00637030">
      <w:pPr>
        <w:pStyle w:val="Heading1"/>
      </w:pPr>
      <w:r w:rsidRPr="00637030">
        <w:t>2NC</w:t>
      </w:r>
    </w:p>
    <w:p w14:paraId="44FBCB8B" w14:textId="77777777" w:rsidR="00637030" w:rsidRDefault="00637030" w:rsidP="00637030">
      <w:pPr>
        <w:pStyle w:val="Heading2"/>
      </w:pPr>
      <w:r>
        <w:t>Cap K</w:t>
      </w:r>
    </w:p>
    <w:p w14:paraId="25D28222" w14:textId="48656E9F" w:rsidR="00637030" w:rsidRPr="00637030" w:rsidRDefault="00637030" w:rsidP="00637030">
      <w:pPr>
        <w:pStyle w:val="Heading3"/>
      </w:pPr>
      <w:r>
        <w:t>Overview---2NC</w:t>
      </w:r>
    </w:p>
    <w:p w14:paraId="17D727EC" w14:textId="77777777" w:rsidR="00637030" w:rsidRPr="00971187" w:rsidRDefault="00637030" w:rsidP="00637030">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34234CD8" w14:textId="77777777" w:rsidR="00637030" w:rsidRDefault="00637030" w:rsidP="00637030">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4947D894" w14:textId="77777777" w:rsidR="00637030" w:rsidRPr="00E94503" w:rsidRDefault="00637030" w:rsidP="00637030">
      <w:pPr>
        <w:rPr>
          <w:rStyle w:val="Emphasis"/>
        </w:rPr>
      </w:pPr>
      <w:r w:rsidRPr="00E94503">
        <w:rPr>
          <w:rStyle w:val="Emphasis"/>
        </w:rPr>
        <w:t>Suffering risk</w:t>
      </w:r>
    </w:p>
    <w:p w14:paraId="644C84FF" w14:textId="77777777" w:rsidR="00637030" w:rsidRPr="00E94503" w:rsidRDefault="00637030" w:rsidP="00637030">
      <w:pPr>
        <w:rPr>
          <w:sz w:val="16"/>
        </w:rPr>
      </w:pPr>
      <w:r w:rsidRPr="00E94503">
        <w:rPr>
          <w:sz w:val="16"/>
        </w:rPr>
        <w:t>Lex Fridman</w:t>
      </w:r>
    </w:p>
    <w:p w14:paraId="669725AB" w14:textId="77777777" w:rsidR="00637030" w:rsidRPr="00E94503" w:rsidRDefault="00637030" w:rsidP="00637030">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4F8CF4B3" w14:textId="77777777" w:rsidR="00637030" w:rsidRPr="00E94503" w:rsidRDefault="00637030" w:rsidP="00637030">
      <w:pPr>
        <w:rPr>
          <w:sz w:val="16"/>
        </w:rPr>
      </w:pPr>
      <w:r w:rsidRPr="00E94503">
        <w:rPr>
          <w:sz w:val="16"/>
        </w:rPr>
        <w:t>Roman Yampolskiy</w:t>
      </w:r>
    </w:p>
    <w:p w14:paraId="6D946039" w14:textId="77777777" w:rsidR="00637030" w:rsidRPr="00E94503" w:rsidRDefault="00637030" w:rsidP="00637030">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703C6BCE" w14:textId="77777777" w:rsidR="00637030" w:rsidRPr="00E94503" w:rsidRDefault="00637030" w:rsidP="00637030">
      <w:pPr>
        <w:rPr>
          <w:sz w:val="16"/>
        </w:rPr>
      </w:pPr>
      <w:r w:rsidRPr="00E94503">
        <w:rPr>
          <w:sz w:val="16"/>
        </w:rPr>
        <w:t>Lex Fridman</w:t>
      </w:r>
    </w:p>
    <w:p w14:paraId="5900BCD7" w14:textId="77777777" w:rsidR="00637030" w:rsidRPr="00E94503" w:rsidRDefault="00637030" w:rsidP="00637030">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0C595974" w14:textId="77777777" w:rsidR="00637030" w:rsidRPr="00E94503" w:rsidRDefault="00637030" w:rsidP="00637030">
      <w:pPr>
        <w:rPr>
          <w:sz w:val="16"/>
        </w:rPr>
      </w:pPr>
      <w:r w:rsidRPr="00E94503">
        <w:rPr>
          <w:sz w:val="16"/>
        </w:rPr>
        <w:t>Roman Yampolskiy</w:t>
      </w:r>
    </w:p>
    <w:p w14:paraId="5AC96658" w14:textId="77777777" w:rsidR="00637030" w:rsidRPr="00E94503" w:rsidRDefault="00637030" w:rsidP="00637030">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7B682870" w14:textId="77777777" w:rsidR="00637030" w:rsidRPr="00E94503" w:rsidRDefault="00637030" w:rsidP="00637030">
      <w:pPr>
        <w:rPr>
          <w:sz w:val="16"/>
        </w:rPr>
      </w:pPr>
      <w:r w:rsidRPr="00E94503">
        <w:rPr>
          <w:sz w:val="16"/>
        </w:rPr>
        <w:t>Lex Fridman</w:t>
      </w:r>
    </w:p>
    <w:p w14:paraId="65E45529" w14:textId="77777777" w:rsidR="00637030" w:rsidRPr="00E94503" w:rsidRDefault="00637030" w:rsidP="00637030">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03A3E522" w14:textId="77777777" w:rsidR="00637030" w:rsidRPr="00E94503" w:rsidRDefault="00637030" w:rsidP="00637030">
      <w:pPr>
        <w:rPr>
          <w:sz w:val="16"/>
        </w:rPr>
      </w:pPr>
      <w:r w:rsidRPr="00E94503">
        <w:rPr>
          <w:sz w:val="16"/>
        </w:rPr>
        <w:t>Roman Yampolskiy</w:t>
      </w:r>
    </w:p>
    <w:p w14:paraId="4199F7A8" w14:textId="77777777" w:rsidR="00637030" w:rsidRPr="00E94503" w:rsidRDefault="00637030" w:rsidP="00637030">
      <w:pPr>
        <w:rPr>
          <w:sz w:val="16"/>
        </w:rPr>
      </w:pPr>
      <w:r w:rsidRPr="00E94503">
        <w:rPr>
          <w:sz w:val="16"/>
        </w:rPr>
        <w:t>(00:18:36) There is mental diseases where people don’t have empathy, don’t have this human quality of understanding suffering in others.</w:t>
      </w:r>
    </w:p>
    <w:p w14:paraId="4ABECB9C" w14:textId="77777777" w:rsidR="00637030" w:rsidRPr="00E94503" w:rsidRDefault="00637030" w:rsidP="00637030">
      <w:pPr>
        <w:rPr>
          <w:sz w:val="16"/>
        </w:rPr>
      </w:pPr>
      <w:r w:rsidRPr="00E94503">
        <w:rPr>
          <w:sz w:val="16"/>
        </w:rPr>
        <w:t>Lex Fridman</w:t>
      </w:r>
    </w:p>
    <w:p w14:paraId="149608E0" w14:textId="77777777" w:rsidR="00637030" w:rsidRPr="00E94503" w:rsidRDefault="00637030" w:rsidP="00637030">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5ADF2DC0" w14:textId="77777777" w:rsidR="00637030" w:rsidRPr="00E94503" w:rsidRDefault="00637030" w:rsidP="00637030">
      <w:pPr>
        <w:rPr>
          <w:sz w:val="16"/>
        </w:rPr>
      </w:pPr>
      <w:r w:rsidRPr="00E94503">
        <w:rPr>
          <w:sz w:val="16"/>
        </w:rPr>
        <w:t>Roman Yampolskiy</w:t>
      </w:r>
    </w:p>
    <w:p w14:paraId="3EEAF751" w14:textId="77777777" w:rsidR="00637030" w:rsidRPr="00E94503" w:rsidRDefault="00637030" w:rsidP="00637030">
      <w:pPr>
        <w:rPr>
          <w:sz w:val="16"/>
        </w:rPr>
      </w:pPr>
      <w:r w:rsidRPr="00E94503">
        <w:rPr>
          <w:sz w:val="16"/>
        </w:rPr>
        <w:t>(00:18:57) Again, I would like to assume that normal people never think like that. There’s always some sort of psychopaths, but yeah.</w:t>
      </w:r>
    </w:p>
    <w:p w14:paraId="571EACBA" w14:textId="77777777" w:rsidR="00637030" w:rsidRPr="00E94503" w:rsidRDefault="00637030" w:rsidP="00637030">
      <w:pPr>
        <w:rPr>
          <w:sz w:val="16"/>
        </w:rPr>
      </w:pPr>
      <w:r w:rsidRPr="00E94503">
        <w:rPr>
          <w:sz w:val="16"/>
        </w:rPr>
        <w:t>Lex Fridman</w:t>
      </w:r>
    </w:p>
    <w:p w14:paraId="4ED52E4A" w14:textId="77777777" w:rsidR="00637030" w:rsidRPr="00E94503" w:rsidRDefault="00637030" w:rsidP="00637030">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635DBB1A" w14:textId="77777777" w:rsidR="00637030" w:rsidRPr="00E94503" w:rsidRDefault="00637030" w:rsidP="00637030">
      <w:pPr>
        <w:rPr>
          <w:sz w:val="16"/>
        </w:rPr>
      </w:pPr>
      <w:r w:rsidRPr="00E94503">
        <w:rPr>
          <w:sz w:val="16"/>
        </w:rPr>
        <w:t>Roman Yampolskiy</w:t>
      </w:r>
    </w:p>
    <w:p w14:paraId="1DDFB5B4" w14:textId="77777777" w:rsidR="00637030" w:rsidRDefault="00637030" w:rsidP="00637030">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2A4A8B64" w14:textId="77777777" w:rsidR="00637030" w:rsidRPr="00E94503" w:rsidRDefault="00637030" w:rsidP="00637030">
      <w:pPr>
        <w:rPr>
          <w:b/>
          <w:bCs/>
        </w:rPr>
      </w:pPr>
      <w:r w:rsidRPr="00E94503">
        <w:rPr>
          <w:b/>
          <w:bCs/>
        </w:rPr>
        <w:t>&lt;&lt;&lt;PARAGRAPH BREAKS PAUSE&gt;&gt;&gt;</w:t>
      </w:r>
    </w:p>
    <w:p w14:paraId="08D23C5F" w14:textId="77777777" w:rsidR="00637030" w:rsidRPr="00E94503" w:rsidRDefault="00637030" w:rsidP="00637030">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0462AF1B" w14:textId="77777777" w:rsidR="00637030" w:rsidRPr="00E94503" w:rsidRDefault="00637030" w:rsidP="00637030">
      <w:pPr>
        <w:rPr>
          <w:b/>
          <w:bCs/>
        </w:rPr>
      </w:pPr>
      <w:r w:rsidRPr="00E94503">
        <w:rPr>
          <w:b/>
          <w:bCs/>
        </w:rPr>
        <w:t>&lt;&lt;&lt;PARAGRAPH ENDS RESUME&gt;&gt;&gt;</w:t>
      </w:r>
    </w:p>
    <w:p w14:paraId="58E440D3" w14:textId="77777777" w:rsidR="00637030" w:rsidRPr="00E94503" w:rsidRDefault="00637030" w:rsidP="00637030">
      <w:pPr>
        <w:rPr>
          <w:sz w:val="16"/>
          <w:szCs w:val="16"/>
        </w:rPr>
      </w:pPr>
      <w:r w:rsidRPr="00E94503">
        <w:rPr>
          <w:sz w:val="16"/>
          <w:szCs w:val="16"/>
        </w:rPr>
        <w:t>Roman Yampolskiy</w:t>
      </w:r>
    </w:p>
    <w:p w14:paraId="4797CA53" w14:textId="77777777" w:rsidR="00637030" w:rsidRPr="00E94503" w:rsidRDefault="00637030" w:rsidP="00637030">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2539ACAB" w14:textId="77777777" w:rsidR="00637030" w:rsidRPr="00E94503" w:rsidRDefault="00637030" w:rsidP="00637030">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30A1DFC8" w14:textId="77777777" w:rsidR="00637030" w:rsidRPr="00E94503" w:rsidRDefault="00637030" w:rsidP="00637030">
      <w:pPr>
        <w:rPr>
          <w:sz w:val="16"/>
        </w:rPr>
      </w:pPr>
      <w:r w:rsidRPr="00E94503">
        <w:rPr>
          <w:sz w:val="16"/>
        </w:rPr>
        <w:t>Lex Fridman</w:t>
      </w:r>
    </w:p>
    <w:p w14:paraId="4D12D652" w14:textId="77777777" w:rsidR="00637030" w:rsidRPr="00E94503" w:rsidRDefault="00637030" w:rsidP="00637030">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66B4D962" w14:textId="77777777" w:rsidR="00637030" w:rsidRPr="00E94503" w:rsidRDefault="00637030" w:rsidP="00637030">
      <w:pPr>
        <w:rPr>
          <w:sz w:val="16"/>
        </w:rPr>
      </w:pPr>
      <w:r w:rsidRPr="00E94503">
        <w:rPr>
          <w:sz w:val="16"/>
        </w:rPr>
        <w:t>Roman Yampolskiy</w:t>
      </w:r>
    </w:p>
    <w:p w14:paraId="43047D63" w14:textId="77777777" w:rsidR="00637030" w:rsidRDefault="00637030" w:rsidP="00637030">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1E4B1150" w14:textId="77777777" w:rsidR="00637030" w:rsidRDefault="00637030" w:rsidP="00637030"/>
    <w:p w14:paraId="40E3F571" w14:textId="77777777" w:rsidR="00637030" w:rsidRDefault="00637030" w:rsidP="00637030">
      <w:pPr>
        <w:pStyle w:val="Heading4"/>
      </w:pPr>
      <w:r>
        <w:t xml:space="preserve">That </w:t>
      </w:r>
      <w:r w:rsidRPr="00EA3BCB">
        <w:rPr>
          <w:u w:val="single"/>
        </w:rPr>
        <w:t>outweighs</w:t>
      </w:r>
      <w:r>
        <w:t>.</w:t>
      </w:r>
    </w:p>
    <w:p w14:paraId="044BBF8E" w14:textId="77777777" w:rsidR="00637030" w:rsidRPr="00EA3BCB" w:rsidRDefault="00637030" w:rsidP="00637030">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69005358" w14:textId="77777777" w:rsidR="00637030" w:rsidRPr="00EA3BCB" w:rsidRDefault="00637030" w:rsidP="00637030">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4C8A4FFA" w14:textId="77777777" w:rsidR="00637030" w:rsidRPr="00EA3BCB" w:rsidRDefault="00637030" w:rsidP="00637030">
      <w:pPr>
        <w:rPr>
          <w:sz w:val="16"/>
        </w:rPr>
      </w:pPr>
      <w:r w:rsidRPr="00EA3BCB">
        <w:rPr>
          <w:sz w:val="16"/>
        </w:rPr>
        <w:t>“Existential risk – One where an adverse outcome would either annihilate Earth-originating intelligent life or permanently and drastically curtail its potential.”</w:t>
      </w:r>
    </w:p>
    <w:p w14:paraId="712B1112" w14:textId="77777777" w:rsidR="00637030" w:rsidRPr="00EA3BCB" w:rsidRDefault="00637030" w:rsidP="00637030">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1C3AC4EB" w14:textId="77777777" w:rsidR="00637030" w:rsidRPr="00EA3BCB" w:rsidRDefault="00637030" w:rsidP="00637030">
      <w:r w:rsidRPr="00EA3BCB">
        <w:rPr>
          <w:noProof/>
        </w:rPr>
        <w:drawing>
          <wp:inline distT="0" distB="0" distL="0" distR="0" wp14:anchorId="48840F1E" wp14:editId="0D44D2EF">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1"/>
                    <a:stretch>
                      <a:fillRect/>
                    </a:stretch>
                  </pic:blipFill>
                  <pic:spPr>
                    <a:xfrm>
                      <a:off x="0" y="0"/>
                      <a:ext cx="2501642" cy="1872915"/>
                    </a:xfrm>
                    <a:prstGeom prst="rect">
                      <a:avLst/>
                    </a:prstGeom>
                  </pic:spPr>
                </pic:pic>
              </a:graphicData>
            </a:graphic>
          </wp:inline>
        </w:drawing>
      </w:r>
    </w:p>
    <w:p w14:paraId="15A13C12" w14:textId="77777777" w:rsidR="00637030" w:rsidRPr="00EA3BCB" w:rsidRDefault="00637030" w:rsidP="00637030">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658A4A11" w14:textId="77777777" w:rsidR="00637030" w:rsidRPr="00EA3BCB" w:rsidRDefault="00637030" w:rsidP="00637030">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05484B9E" w14:textId="77777777" w:rsidR="00637030" w:rsidRPr="00EA3BCB" w:rsidRDefault="00637030" w:rsidP="00637030">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41898CEB" w14:textId="77777777" w:rsidR="00637030" w:rsidRDefault="00637030" w:rsidP="00637030">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4EFE6C4" w14:textId="77777777" w:rsidR="00637030" w:rsidRPr="007F1110" w:rsidRDefault="00637030" w:rsidP="00637030">
      <w:pPr>
        <w:pStyle w:val="Heading4"/>
      </w:pPr>
      <w:r>
        <w:t xml:space="preserve">3.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1274CD6A" w14:textId="77777777" w:rsidR="00637030" w:rsidRPr="0006602B" w:rsidRDefault="00637030" w:rsidP="00637030">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25F917AD" w14:textId="77777777" w:rsidR="00637030" w:rsidRPr="005036B9" w:rsidRDefault="00637030" w:rsidP="00637030">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00E1C37" w14:textId="77777777" w:rsidR="00637030" w:rsidRPr="005036B9" w:rsidRDefault="00637030" w:rsidP="00637030">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185D580E" w14:textId="77777777" w:rsidR="00637030" w:rsidRPr="005036B9" w:rsidRDefault="00637030" w:rsidP="00637030">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5007BE0B" w14:textId="77777777" w:rsidR="00637030" w:rsidRPr="005036B9" w:rsidRDefault="00637030" w:rsidP="00637030">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5412853C" w14:textId="77777777" w:rsidR="00637030" w:rsidRPr="005036B9" w:rsidRDefault="00637030" w:rsidP="00637030">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658E3572" w14:textId="77777777" w:rsidR="00637030" w:rsidRPr="00742B3B" w:rsidRDefault="00637030" w:rsidP="00637030">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1BA550C6" w14:textId="77777777" w:rsidR="00637030" w:rsidRDefault="00637030" w:rsidP="00637030">
      <w:pPr>
        <w:pStyle w:val="Heading3"/>
      </w:pPr>
      <w:r>
        <w:t>SC---Disease---2NC</w:t>
      </w:r>
    </w:p>
    <w:p w14:paraId="30188729" w14:textId="77777777" w:rsidR="00637030" w:rsidRPr="00203448" w:rsidRDefault="00637030" w:rsidP="00637030">
      <w:pPr>
        <w:pStyle w:val="Heading4"/>
      </w:pPr>
      <w:r>
        <w:t xml:space="preserve">Cap spurs </w:t>
      </w:r>
      <w:r>
        <w:rPr>
          <w:u w:val="single"/>
        </w:rPr>
        <w:t>breakouts</w:t>
      </w:r>
      <w:r>
        <w:t>.</w:t>
      </w:r>
    </w:p>
    <w:p w14:paraId="3805F175" w14:textId="77777777" w:rsidR="00637030" w:rsidRDefault="00637030" w:rsidP="00637030">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570CECDF" w14:textId="77777777" w:rsidR="00637030" w:rsidRPr="00203448" w:rsidRDefault="00637030" w:rsidP="00637030">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25E7F8E9" w14:textId="77777777" w:rsidR="00637030" w:rsidRPr="00203448" w:rsidRDefault="00637030" w:rsidP="00637030">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4F44CA93" w14:textId="77777777" w:rsidR="00637030" w:rsidRPr="00203448" w:rsidRDefault="00637030" w:rsidP="00637030">
      <w:pPr>
        <w:rPr>
          <w:sz w:val="16"/>
        </w:rPr>
      </w:pPr>
      <w:r w:rsidRPr="00203448">
        <w:rPr>
          <w:sz w:val="16"/>
        </w:rPr>
        <w:t>Dr Peter Daszak, a contributor to the World Health Organization Register of Priority Diseases, called it Disease X in 2018, well before COVID-19 broke out.</w:t>
      </w:r>
    </w:p>
    <w:p w14:paraId="1D1C51A1" w14:textId="77777777" w:rsidR="00637030" w:rsidRPr="00203448" w:rsidRDefault="00637030" w:rsidP="00637030">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62745A5D" w14:textId="77777777" w:rsidR="00637030" w:rsidRPr="00203448" w:rsidRDefault="00637030" w:rsidP="00637030">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24BB8990" w14:textId="77777777" w:rsidR="00637030" w:rsidRPr="00203448" w:rsidRDefault="00637030" w:rsidP="00637030">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urbanised because of loss of habitat, and was passed on to horses and people.</w:t>
      </w:r>
    </w:p>
    <w:p w14:paraId="499922BE" w14:textId="77777777" w:rsidR="00637030" w:rsidRPr="00203448" w:rsidRDefault="00637030" w:rsidP="00637030">
      <w:pPr>
        <w:rPr>
          <w:sz w:val="16"/>
        </w:rPr>
      </w:pPr>
      <w:r w:rsidRPr="00203448">
        <w:rPr>
          <w:rStyle w:val="StyleUnderline"/>
        </w:rPr>
        <w:t>Kyasanur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12D6AD2A" w14:textId="77777777" w:rsidR="00637030" w:rsidRPr="00203448" w:rsidRDefault="00637030" w:rsidP="00637030">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50BDEB70" w14:textId="77777777" w:rsidR="00637030" w:rsidRPr="00203448" w:rsidRDefault="00637030" w:rsidP="00637030">
      <w:pPr>
        <w:rPr>
          <w:sz w:val="16"/>
        </w:rPr>
      </w:pPr>
      <w:r w:rsidRPr="00203448">
        <w:rPr>
          <w:sz w:val="16"/>
        </w:rPr>
        <w:t>COVID-19 is likely to have passed by bats to another animal, possibly a pangolin, then on to humans trading in wild animals.</w:t>
      </w:r>
    </w:p>
    <w:p w14:paraId="20FE16F5" w14:textId="77777777" w:rsidR="00637030" w:rsidRPr="00203448" w:rsidRDefault="00637030" w:rsidP="00637030">
      <w:pPr>
        <w:rPr>
          <w:sz w:val="16"/>
        </w:rPr>
      </w:pPr>
      <w:r w:rsidRPr="00203448">
        <w:rPr>
          <w:sz w:val="16"/>
        </w:rPr>
        <w:t>Disrupted ecosytems</w:t>
      </w:r>
    </w:p>
    <w:p w14:paraId="4EC384BA" w14:textId="77777777" w:rsidR="00637030" w:rsidRPr="00203448" w:rsidRDefault="00637030" w:rsidP="00637030">
      <w:pPr>
        <w:rPr>
          <w:rStyle w:val="StyleUnderline"/>
        </w:rPr>
      </w:pPr>
      <w:r w:rsidRPr="00203448">
        <w:rPr>
          <w:sz w:val="16"/>
        </w:rPr>
        <w:t xml:space="preserve">David Quammen said: “We cut the trees,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3DC7B79A" w14:textId="77777777" w:rsidR="00637030" w:rsidRPr="00203448" w:rsidRDefault="00637030" w:rsidP="00637030">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31DB553B" w14:textId="77777777" w:rsidR="00637030" w:rsidRPr="00203448" w:rsidRDefault="00637030" w:rsidP="00637030">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46617A72" w14:textId="77777777" w:rsidR="00637030" w:rsidRPr="00203448" w:rsidRDefault="00637030" w:rsidP="00637030">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24A3423B" w14:textId="77777777" w:rsidR="00637030" w:rsidRPr="00203448" w:rsidRDefault="00637030" w:rsidP="00637030">
      <w:pPr>
        <w:rPr>
          <w:rStyle w:val="StyleUnderline"/>
        </w:rPr>
      </w:pPr>
      <w:r w:rsidRPr="00203448">
        <w:rPr>
          <w:rStyle w:val="StyleUnderline"/>
        </w:rPr>
        <w:t>The extent</w:t>
      </w:r>
      <w:r w:rsidRPr="00203448">
        <w:rPr>
          <w:rStyle w:val="StyleUnderline"/>
          <w:highlight w:val="cyan"/>
        </w:rPr>
        <w:t xml:space="preserve"> tropical forests has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26308A9B" w14:textId="77777777" w:rsidR="00637030" w:rsidRPr="00203448" w:rsidRDefault="00637030" w:rsidP="00637030">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2F42267D" w14:textId="77777777" w:rsidR="00637030" w:rsidRPr="00203448" w:rsidRDefault="00637030" w:rsidP="00637030">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urbanisation.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17CB5C82" w14:textId="77777777" w:rsidR="00637030" w:rsidRPr="00203448" w:rsidRDefault="00637030" w:rsidP="00637030">
      <w:pPr>
        <w:rPr>
          <w:rStyle w:val="StyleUnderline"/>
        </w:rPr>
      </w:pPr>
      <w:r w:rsidRPr="00203448">
        <w:rPr>
          <w:rStyle w:val="StyleUnderline"/>
        </w:rPr>
        <w:t>Climate change</w:t>
      </w:r>
    </w:p>
    <w:p w14:paraId="6FA8AB8F" w14:textId="77777777" w:rsidR="00637030" w:rsidRPr="00203448" w:rsidRDefault="00637030" w:rsidP="00637030">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34CA7FF7" w14:textId="77777777" w:rsidR="00637030" w:rsidRPr="00203448" w:rsidRDefault="00637030" w:rsidP="00637030">
      <w:pPr>
        <w:rPr>
          <w:sz w:val="16"/>
        </w:rPr>
      </w:pPr>
      <w:r w:rsidRPr="00203448">
        <w:rPr>
          <w:sz w:val="16"/>
        </w:rPr>
        <w:t>COVID-19 has a low mortality rate — about 1% — but is highly infectious.</w:t>
      </w:r>
    </w:p>
    <w:p w14:paraId="579BF9AD" w14:textId="77777777" w:rsidR="00637030" w:rsidRPr="00203448" w:rsidRDefault="00637030" w:rsidP="00637030">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15C63E9D" w14:textId="77777777" w:rsidR="00637030" w:rsidRPr="00203448" w:rsidRDefault="00637030" w:rsidP="00637030">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privatised, but the ecological consequences are paid for by everybody.</w:t>
      </w:r>
    </w:p>
    <w:p w14:paraId="715CBB90" w14:textId="77777777" w:rsidR="00637030" w:rsidRPr="00203448" w:rsidRDefault="00637030" w:rsidP="00637030">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0D947BCD" w14:textId="77777777" w:rsidR="00637030" w:rsidRPr="00203448" w:rsidRDefault="00637030" w:rsidP="00637030">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145E1DF3" w14:textId="77777777" w:rsidR="00637030" w:rsidRDefault="00637030" w:rsidP="00637030">
      <w:r>
        <w:t>\</w:t>
      </w:r>
    </w:p>
    <w:p w14:paraId="79AFA8C6" w14:textId="77777777" w:rsidR="00637030" w:rsidRDefault="00637030" w:rsidP="00637030">
      <w:pPr>
        <w:pStyle w:val="Heading3"/>
      </w:pPr>
      <w:r>
        <w:t>Framework</w:t>
      </w:r>
    </w:p>
    <w:p w14:paraId="62EAA84B" w14:textId="77777777" w:rsidR="00637030" w:rsidRDefault="00637030" w:rsidP="00637030">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5F472288" w14:textId="77777777" w:rsidR="00637030" w:rsidRPr="00CD3B9F" w:rsidRDefault="00637030" w:rsidP="00637030">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47049AB7" w14:textId="77777777" w:rsidR="00637030" w:rsidRPr="00770353" w:rsidRDefault="00637030" w:rsidP="00637030">
      <w:pPr>
        <w:rPr>
          <w:sz w:val="16"/>
        </w:rPr>
      </w:pPr>
      <w:r w:rsidRPr="00770353">
        <w:rPr>
          <w:sz w:val="16"/>
        </w:rPr>
        <w:t xml:space="preserve">Teaching: </w:t>
      </w:r>
      <w:r w:rsidRPr="00CD3B9F">
        <w:rPr>
          <w:rStyle w:val="Emphasis"/>
        </w:rPr>
        <w:t>Another World is Possible</w:t>
      </w:r>
    </w:p>
    <w:p w14:paraId="16B03A1F" w14:textId="77777777" w:rsidR="00637030" w:rsidRPr="00770353" w:rsidRDefault="00637030" w:rsidP="00637030">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01B2705C" w14:textId="77777777" w:rsidR="00637030" w:rsidRPr="0092234E" w:rsidRDefault="00637030" w:rsidP="00637030">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358D3CA2" w14:textId="77777777" w:rsidR="00637030" w:rsidRDefault="00637030" w:rsidP="00637030">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065BEA13" w14:textId="77777777" w:rsidR="00637030" w:rsidRDefault="00637030" w:rsidP="00637030">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0F2F8F81" w14:textId="77777777" w:rsidR="00637030" w:rsidRPr="00162350" w:rsidRDefault="00637030" w:rsidP="00637030">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2EA10EF9" w14:textId="77777777" w:rsidR="00637030" w:rsidRPr="00162350" w:rsidRDefault="00637030" w:rsidP="00637030">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73C82864" w14:textId="77777777" w:rsidR="00637030" w:rsidRPr="00162350" w:rsidRDefault="00637030" w:rsidP="00637030">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60C27E89" w14:textId="77777777" w:rsidR="00637030" w:rsidRPr="00162350" w:rsidRDefault="00637030" w:rsidP="00637030">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207D3180" w14:textId="77777777" w:rsidR="00637030" w:rsidRPr="00162350" w:rsidRDefault="00637030" w:rsidP="00637030">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7DE0CC45" w14:textId="77777777" w:rsidR="00637030" w:rsidRPr="00162350" w:rsidRDefault="00637030" w:rsidP="00637030">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34096BED" w14:textId="77777777" w:rsidR="00637030" w:rsidRPr="00162350" w:rsidRDefault="00637030" w:rsidP="00637030">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687E3C7C" w14:textId="77777777" w:rsidR="00637030" w:rsidRPr="00162350" w:rsidRDefault="00637030" w:rsidP="00637030">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66460B12" w14:textId="76519EA7" w:rsidR="00637030" w:rsidRDefault="00637030" w:rsidP="00637030">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06BB2FA2" w14:textId="77777777" w:rsidR="00637030" w:rsidRPr="00A151CF" w:rsidRDefault="00637030" w:rsidP="00637030"/>
    <w:p w14:paraId="561F1485" w14:textId="77777777" w:rsidR="00637030" w:rsidRDefault="00637030" w:rsidP="00637030">
      <w:pPr>
        <w:pStyle w:val="Heading3"/>
      </w:pPr>
      <w:r>
        <w:t>AT: Perm---Do Both---2NC</w:t>
      </w:r>
    </w:p>
    <w:p w14:paraId="016314C7" w14:textId="77777777" w:rsidR="00637030" w:rsidRPr="00081565" w:rsidRDefault="00637030" w:rsidP="00637030">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5120BD54" w14:textId="77777777" w:rsidR="00637030" w:rsidRDefault="00637030" w:rsidP="00637030">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00C31B4" w14:textId="77777777" w:rsidR="00637030" w:rsidRDefault="00637030" w:rsidP="00637030">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1EDBCB2A" w14:textId="77777777" w:rsidR="00637030" w:rsidRPr="006816E2" w:rsidRDefault="00637030" w:rsidP="00637030"/>
    <w:p w14:paraId="710DDF00" w14:textId="77777777" w:rsidR="00637030" w:rsidRDefault="00637030" w:rsidP="00637030">
      <w:pPr>
        <w:pStyle w:val="Heading3"/>
      </w:pPr>
      <w:r>
        <w:t>AT: Perm---Other Issues---2NC</w:t>
      </w:r>
    </w:p>
    <w:p w14:paraId="3C30ED8C" w14:textId="77777777" w:rsidR="00637030" w:rsidRDefault="00637030" w:rsidP="00637030">
      <w:pPr>
        <w:pStyle w:val="Heading4"/>
        <w:rPr>
          <w:rFonts w:cs="Arial"/>
        </w:rPr>
      </w:pPr>
      <w:r>
        <w:rPr>
          <w:rFonts w:cs="Arial"/>
        </w:rPr>
        <w:t xml:space="preserve">[3] You can't </w:t>
      </w:r>
      <w:r>
        <w:rPr>
          <w:rFonts w:cs="Arial"/>
          <w:u w:val="single"/>
        </w:rPr>
        <w:t>mix and match</w:t>
      </w:r>
      <w:r>
        <w:rPr>
          <w:rFonts w:cs="Arial"/>
        </w:rPr>
        <w:t xml:space="preserve"> economic systems.</w:t>
      </w:r>
    </w:p>
    <w:p w14:paraId="3C15F917" w14:textId="77777777" w:rsidR="00637030" w:rsidRPr="00481A8F" w:rsidRDefault="00637030" w:rsidP="00637030">
      <w:r w:rsidRPr="00481A8F">
        <w:rPr>
          <w:rStyle w:val="Style13ptBold"/>
        </w:rPr>
        <w:t>Nieto 22</w:t>
      </w:r>
      <w:r w:rsidRPr="00481A8F">
        <w:t xml:space="preserve"> [Maxi. Professor and Researcher at Miguel Hernández University. “Market Socialism: The Impossible Socialism.” Science &amp; Society, Volume 86, Issue 1]</w:t>
      </w:r>
    </w:p>
    <w:p w14:paraId="3201AA0B" w14:textId="77777777" w:rsidR="00637030" w:rsidRPr="00481A8F" w:rsidRDefault="00637030" w:rsidP="00637030">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04E534CD" w14:textId="77777777" w:rsidR="00637030" w:rsidRPr="00F00B30" w:rsidRDefault="00637030" w:rsidP="00637030">
      <w:pPr>
        <w:pStyle w:val="Heading4"/>
        <w:rPr>
          <w:rFonts w:eastAsiaTheme="minorEastAsia" w:cs="Calibri"/>
          <w:b w:val="0"/>
          <w:bCs/>
          <w:sz w:val="22"/>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682756EA" w14:textId="77777777" w:rsidR="00637030" w:rsidRPr="0084138E" w:rsidRDefault="00637030" w:rsidP="00637030">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483E42EC" w14:textId="77777777" w:rsidR="00637030" w:rsidRDefault="00637030" w:rsidP="00637030">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179A3180" w14:textId="77777777" w:rsidR="00637030" w:rsidRDefault="00637030" w:rsidP="00637030">
      <w:pPr>
        <w:pStyle w:val="Heading4"/>
      </w:pPr>
      <w:r>
        <w:t>‘Strengthen’ means to make stronger.</w:t>
      </w:r>
    </w:p>
    <w:p w14:paraId="1169C635" w14:textId="77777777" w:rsidR="00637030" w:rsidRPr="004F2248" w:rsidRDefault="00637030" w:rsidP="00637030">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21E59667" w14:textId="77777777" w:rsidR="00637030" w:rsidRDefault="00637030" w:rsidP="00637030">
      <w:r>
        <w:t>transitive verb</w:t>
      </w:r>
    </w:p>
    <w:p w14:paraId="7FC7BB44" w14:textId="77777777" w:rsidR="00637030" w:rsidRDefault="00637030" w:rsidP="00637030">
      <w:pPr>
        <w:rPr>
          <w:rStyle w:val="Emphasis"/>
        </w:rPr>
      </w:pPr>
      <w:r>
        <w:t xml:space="preserve">: </w:t>
      </w:r>
      <w:r w:rsidRPr="00460FD7">
        <w:rPr>
          <w:rStyle w:val="Emphasis"/>
          <w:highlight w:val="cyan"/>
        </w:rPr>
        <w:t>to make stronger</w:t>
      </w:r>
    </w:p>
    <w:p w14:paraId="2C681558" w14:textId="77777777" w:rsidR="00637030" w:rsidRDefault="00637030" w:rsidP="00637030">
      <w:pPr>
        <w:pStyle w:val="Heading4"/>
      </w:pPr>
      <w:r>
        <w:t xml:space="preserve">AND it’s </w:t>
      </w:r>
      <w:r>
        <w:rPr>
          <w:u w:val="single"/>
        </w:rPr>
        <w:t>on net</w:t>
      </w:r>
      <w:r>
        <w:t xml:space="preserve">. </w:t>
      </w:r>
    </w:p>
    <w:p w14:paraId="30078B57" w14:textId="77777777" w:rsidR="00637030" w:rsidRDefault="00637030" w:rsidP="00637030">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2C794F30" w14:textId="77777777" w:rsidR="00637030" w:rsidRPr="0067072E" w:rsidRDefault="00637030" w:rsidP="00637030">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44DFC253" w14:textId="77777777" w:rsidR="00637030" w:rsidRPr="009A2C32" w:rsidRDefault="00637030" w:rsidP="00637030"/>
    <w:p w14:paraId="55D155EF" w14:textId="77777777" w:rsidR="00637030" w:rsidRDefault="00637030" w:rsidP="00637030">
      <w:pPr>
        <w:pStyle w:val="Heading3"/>
      </w:pPr>
      <w:r>
        <w:t>AT: Corporatization LT---2NC</w:t>
      </w:r>
    </w:p>
    <w:p w14:paraId="5ADAA596" w14:textId="77777777" w:rsidR="00637030" w:rsidRPr="005C1FB3" w:rsidRDefault="00637030" w:rsidP="00637030">
      <w:pPr>
        <w:pStyle w:val="Heading4"/>
      </w:pPr>
      <w:r>
        <w:t xml:space="preserve">Physician unions would fight </w:t>
      </w:r>
      <w:r>
        <w:rPr>
          <w:u w:val="single"/>
        </w:rPr>
        <w:t>tooth and nail</w:t>
      </w:r>
      <w:r>
        <w:t xml:space="preserve"> to </w:t>
      </w:r>
      <w:r>
        <w:rPr>
          <w:u w:val="single"/>
        </w:rPr>
        <w:t>disrupt implementation</w:t>
      </w:r>
      <w:r>
        <w:t xml:space="preserve"> of a national healthcare system.</w:t>
      </w:r>
    </w:p>
    <w:p w14:paraId="110F5DB0" w14:textId="77777777" w:rsidR="00637030" w:rsidRPr="000162B2" w:rsidRDefault="00637030" w:rsidP="00637030">
      <w:r w:rsidRPr="00FF55FF">
        <w:rPr>
          <w:rStyle w:val="Style13ptBold"/>
        </w:rPr>
        <w:t>Alsan ’24</w:t>
      </w:r>
      <w:r>
        <w:t xml:space="preserve"> [Marcella; </w:t>
      </w:r>
      <w:r w:rsidRPr="00FF55FF">
        <w:t>Angelopoulos Professor of Public Policy at Harvard Kennedy School</w:t>
      </w:r>
      <w:r>
        <w:t xml:space="preserve">, </w:t>
      </w:r>
      <w:r w:rsidRPr="00FF55FF">
        <w:t>MD from Loyola University, PhD in Economics from Harvard University</w:t>
      </w:r>
      <w:r>
        <w:t xml:space="preserve">; </w:t>
      </w:r>
      <w:r w:rsidRPr="00FF55FF">
        <w:t>Yousra Neberai</w:t>
      </w:r>
      <w:r>
        <w:t xml:space="preserve">; </w:t>
      </w:r>
      <w:r w:rsidRPr="00FF55FF">
        <w:t>Graduate student in Public Policy at Harvard University</w:t>
      </w:r>
      <w:r>
        <w:t xml:space="preserve">; </w:t>
      </w:r>
      <w:r w:rsidRPr="00FF55FF">
        <w:t>Xingyou Ye</w:t>
      </w:r>
      <w:r>
        <w:t xml:space="preserve">; </w:t>
      </w:r>
      <w:r w:rsidRPr="00FF55FF">
        <w:t>PhD Student at Princeton University</w:t>
      </w:r>
      <w:r>
        <w:t xml:space="preserve">; 07-09-2024; Centre for Economic Policy Research; </w:t>
      </w:r>
      <w:r w:rsidRPr="00FF55FF">
        <w:t>Why the US doesn’t have national health insurance: The political role of the AMA</w:t>
      </w:r>
      <w:r>
        <w:t xml:space="preserve">; </w:t>
      </w:r>
      <w:r w:rsidRPr="00FF55FF">
        <w:t>https://cepr.org/voxeu/columns/why-us-doesnt-have-national-health-insurance-political-role-ama</w:t>
      </w:r>
      <w:r>
        <w:t>]</w:t>
      </w:r>
    </w:p>
    <w:p w14:paraId="1589D586" w14:textId="77777777" w:rsidR="00637030" w:rsidRPr="005C1FB3" w:rsidRDefault="00637030" w:rsidP="00637030">
      <w:pPr>
        <w:rPr>
          <w:sz w:val="16"/>
        </w:rPr>
      </w:pPr>
      <w:r w:rsidRPr="00E77EDC">
        <w:rPr>
          <w:rStyle w:val="StyleUnderline"/>
        </w:rPr>
        <w:t xml:space="preserve">The </w:t>
      </w:r>
      <w:r w:rsidRPr="005C1FB3">
        <w:rPr>
          <w:rStyle w:val="StyleUnderline"/>
          <w:highlight w:val="cyan"/>
        </w:rPr>
        <w:t>US healthcare</w:t>
      </w:r>
      <w:r w:rsidRPr="00E77EDC">
        <w:rPr>
          <w:rStyle w:val="StyleUnderline"/>
        </w:rPr>
        <w:t xml:space="preserve"> system </w:t>
      </w:r>
      <w:r w:rsidRPr="005C1FB3">
        <w:rPr>
          <w:rStyle w:val="StyleUnderline"/>
          <w:highlight w:val="cyan"/>
        </w:rPr>
        <w:t>relies</w:t>
      </w:r>
      <w:r w:rsidRPr="00E77EDC">
        <w:rPr>
          <w:rStyle w:val="StyleUnderline"/>
        </w:rPr>
        <w:t xml:space="preserve"> on </w:t>
      </w:r>
      <w:r w:rsidRPr="005C1FB3">
        <w:rPr>
          <w:rStyle w:val="StyleUnderline"/>
          <w:highlight w:val="cyan"/>
        </w:rPr>
        <w:t>a</w:t>
      </w:r>
      <w:r w:rsidRPr="00E77EDC">
        <w:rPr>
          <w:rStyle w:val="StyleUnderline"/>
        </w:rPr>
        <w:t xml:space="preserve"> heavily </w:t>
      </w:r>
      <w:r w:rsidRPr="005C1FB3">
        <w:rPr>
          <w:rStyle w:val="StyleUnderline"/>
          <w:highlight w:val="cyan"/>
        </w:rPr>
        <w:t>subsidised</w:t>
      </w:r>
      <w:r w:rsidRPr="00E77EDC">
        <w:rPr>
          <w:rStyle w:val="StyleUnderline"/>
        </w:rPr>
        <w:t xml:space="preserve"> and lightly regulated </w:t>
      </w:r>
      <w:r w:rsidRPr="005C1FB3">
        <w:rPr>
          <w:rStyle w:val="StyleUnderline"/>
          <w:highlight w:val="cyan"/>
        </w:rPr>
        <w:t>private sector</w:t>
      </w:r>
      <w:r w:rsidRPr="00E77EDC">
        <w:rPr>
          <w:rStyle w:val="StyleUnderline"/>
        </w:rPr>
        <w:t>, and despite living in the world’s wealthiest country, millions of Americans remain uninsured, underinsured, or unsure of their coverage</w:t>
      </w:r>
      <w:r w:rsidRPr="005C1FB3">
        <w:rPr>
          <w:sz w:val="16"/>
        </w:rPr>
        <w:t xml:space="preserve">. This column examines the rise of private health insurance after WWII, when </w:t>
      </w:r>
      <w:r w:rsidRPr="005C1FB3">
        <w:rPr>
          <w:rStyle w:val="StyleUnderline"/>
          <w:highlight w:val="cyan"/>
        </w:rPr>
        <w:t>the</w:t>
      </w:r>
      <w:r w:rsidRPr="00E77EDC">
        <w:rPr>
          <w:rStyle w:val="StyleUnderline"/>
        </w:rPr>
        <w:t xml:space="preserve"> </w:t>
      </w:r>
      <w:r w:rsidRPr="005C1FB3">
        <w:rPr>
          <w:rStyle w:val="Emphasis"/>
          <w:highlight w:val="cyan"/>
        </w:rPr>
        <w:t>A</w:t>
      </w:r>
      <w:r w:rsidRPr="00E77EDC">
        <w:rPr>
          <w:rStyle w:val="StyleUnderline"/>
        </w:rPr>
        <w:t xml:space="preserve">merican </w:t>
      </w:r>
      <w:r w:rsidRPr="005C1FB3">
        <w:rPr>
          <w:rStyle w:val="Emphasis"/>
          <w:highlight w:val="cyan"/>
        </w:rPr>
        <w:t>M</w:t>
      </w:r>
      <w:r w:rsidRPr="00E77EDC">
        <w:rPr>
          <w:rStyle w:val="StyleUnderline"/>
        </w:rPr>
        <w:t xml:space="preserve">edical </w:t>
      </w:r>
      <w:r w:rsidRPr="005C1FB3">
        <w:rPr>
          <w:rStyle w:val="Emphasis"/>
          <w:highlight w:val="cyan"/>
        </w:rPr>
        <w:t>A</w:t>
      </w:r>
      <w:r w:rsidRPr="00E77EDC">
        <w:rPr>
          <w:rStyle w:val="StyleUnderline"/>
        </w:rPr>
        <w:t>ssociation</w:t>
      </w:r>
      <w:r w:rsidRPr="005C1FB3">
        <w:rPr>
          <w:sz w:val="16"/>
        </w:rPr>
        <w:t xml:space="preserve"> </w:t>
      </w:r>
      <w:r w:rsidRPr="00067550">
        <w:rPr>
          <w:rStyle w:val="StyleUnderline"/>
        </w:rPr>
        <w:t xml:space="preserve">– </w:t>
      </w:r>
      <w:r w:rsidRPr="005C1FB3">
        <w:rPr>
          <w:rStyle w:val="StyleUnderline"/>
          <w:highlight w:val="cyan"/>
        </w:rPr>
        <w:t xml:space="preserve">an </w:t>
      </w:r>
      <w:r w:rsidRPr="005C1FB3">
        <w:rPr>
          <w:rStyle w:val="Emphasis"/>
          <w:highlight w:val="cyan"/>
        </w:rPr>
        <w:t>interest group representing physicians</w:t>
      </w:r>
      <w:r w:rsidRPr="00067550">
        <w:rPr>
          <w:rStyle w:val="StyleUnderline"/>
        </w:rPr>
        <w:t xml:space="preserve"> – </w:t>
      </w:r>
      <w:r w:rsidRPr="005C1FB3">
        <w:rPr>
          <w:rStyle w:val="StyleUnderline"/>
          <w:highlight w:val="cyan"/>
        </w:rPr>
        <w:t xml:space="preserve">financed a </w:t>
      </w:r>
      <w:r w:rsidRPr="005C1FB3">
        <w:rPr>
          <w:rStyle w:val="Emphasis"/>
          <w:highlight w:val="cyan"/>
        </w:rPr>
        <w:t>nationwide campaign against</w:t>
      </w:r>
      <w:r w:rsidRPr="00067550">
        <w:rPr>
          <w:rStyle w:val="StyleUnderline"/>
        </w:rPr>
        <w:t xml:space="preserve"> </w:t>
      </w:r>
      <w:r w:rsidRPr="005C1FB3">
        <w:rPr>
          <w:rStyle w:val="Emphasis"/>
          <w:highlight w:val="cyan"/>
        </w:rPr>
        <w:t>N</w:t>
      </w:r>
      <w:r w:rsidRPr="00067550">
        <w:rPr>
          <w:rStyle w:val="StyleUnderline"/>
        </w:rPr>
        <w:t xml:space="preserve">ational </w:t>
      </w:r>
      <w:r w:rsidRPr="005C1FB3">
        <w:rPr>
          <w:rStyle w:val="Emphasis"/>
          <w:highlight w:val="cyan"/>
        </w:rPr>
        <w:t>H</w:t>
      </w:r>
      <w:r w:rsidRPr="00067550">
        <w:rPr>
          <w:rStyle w:val="StyleUnderline"/>
        </w:rPr>
        <w:t xml:space="preserve">ealth </w:t>
      </w:r>
      <w:r w:rsidRPr="005C1FB3">
        <w:rPr>
          <w:rStyle w:val="Emphasis"/>
          <w:highlight w:val="cyan"/>
        </w:rPr>
        <w:t>I</w:t>
      </w:r>
      <w:r w:rsidRPr="00067550">
        <w:rPr>
          <w:rStyle w:val="StyleUnderline"/>
        </w:rPr>
        <w:t>nsurance</w:t>
      </w:r>
      <w:r w:rsidRPr="005C1FB3">
        <w:rPr>
          <w:sz w:val="16"/>
        </w:rPr>
        <w:t>. Directed by the country’s first political public relations firm, the campaign used mass advertising to associate NHI with socialism and private insurance with the ‘American Way’.</w:t>
      </w:r>
    </w:p>
    <w:p w14:paraId="63D12C13" w14:textId="77777777" w:rsidR="00637030" w:rsidRPr="005C1FB3" w:rsidRDefault="00637030" w:rsidP="00637030">
      <w:pPr>
        <w:rPr>
          <w:sz w:val="16"/>
        </w:rPr>
      </w:pPr>
      <w:r w:rsidRPr="005C1FB3">
        <w:rPr>
          <w:sz w:val="16"/>
        </w:rPr>
        <w:t xml:space="preserve">The Sustainable Development Goals (SDGs) devised by the UN have advanced the target of achieving universal health coverage (UHC) for all countries by 2030 (Eozenou et al. 2023). This goal has already been reached by most high-income countries, but a notable exception is the US. Despite living in the wealthiest country in the world, </w:t>
      </w:r>
      <w:r w:rsidRPr="005C1FB3">
        <w:rPr>
          <w:rStyle w:val="Emphasis"/>
          <w:highlight w:val="cyan"/>
        </w:rPr>
        <w:t>millions</w:t>
      </w:r>
      <w:r w:rsidRPr="00067550">
        <w:rPr>
          <w:rStyle w:val="StyleUnderline"/>
        </w:rPr>
        <w:t xml:space="preserve"> of Americans </w:t>
      </w:r>
      <w:r w:rsidRPr="005C1FB3">
        <w:rPr>
          <w:rStyle w:val="StyleUnderline"/>
          <w:highlight w:val="cyan"/>
        </w:rPr>
        <w:t xml:space="preserve">remain </w:t>
      </w:r>
      <w:r w:rsidRPr="005C1FB3">
        <w:rPr>
          <w:rStyle w:val="Emphasis"/>
          <w:highlight w:val="cyan"/>
        </w:rPr>
        <w:t>uninsured</w:t>
      </w:r>
      <w:r w:rsidRPr="00067550">
        <w:rPr>
          <w:rStyle w:val="StyleUnderline"/>
        </w:rPr>
        <w:t xml:space="preserve">, </w:t>
      </w:r>
      <w:r w:rsidRPr="00067550">
        <w:rPr>
          <w:rStyle w:val="Emphasis"/>
        </w:rPr>
        <w:t>underinsured</w:t>
      </w:r>
      <w:r w:rsidRPr="00067550">
        <w:rPr>
          <w:rStyle w:val="StyleUnderline"/>
        </w:rPr>
        <w:t xml:space="preserve">, or </w:t>
      </w:r>
      <w:r w:rsidRPr="00067550">
        <w:rPr>
          <w:rStyle w:val="Emphasis"/>
        </w:rPr>
        <w:t>unsure</w:t>
      </w:r>
      <w:r w:rsidRPr="00067550">
        <w:rPr>
          <w:rStyle w:val="StyleUnderline"/>
        </w:rPr>
        <w:t xml:space="preserve"> of their coverage</w:t>
      </w:r>
      <w:r w:rsidRPr="005C1FB3">
        <w:rPr>
          <w:sz w:val="16"/>
        </w:rPr>
        <w:t xml:space="preserve"> (Blumenthal and Collins 2022, Scott 2023a). </w:t>
      </w:r>
      <w:r w:rsidRPr="005C1FB3">
        <w:rPr>
          <w:rStyle w:val="StyleUnderline"/>
          <w:highlight w:val="cyan"/>
        </w:rPr>
        <w:t>Medical debt</w:t>
      </w:r>
      <w:r w:rsidRPr="00067550">
        <w:rPr>
          <w:rStyle w:val="StyleUnderline"/>
        </w:rPr>
        <w:t xml:space="preserve"> continues to be </w:t>
      </w:r>
      <w:r w:rsidRPr="005C1FB3">
        <w:rPr>
          <w:rStyle w:val="StyleUnderline"/>
          <w:highlight w:val="cyan"/>
        </w:rPr>
        <w:t xml:space="preserve">the </w:t>
      </w:r>
      <w:r w:rsidRPr="005C1FB3">
        <w:rPr>
          <w:rStyle w:val="Emphasis"/>
          <w:highlight w:val="cyan"/>
        </w:rPr>
        <w:t>leading cause</w:t>
      </w:r>
      <w:r w:rsidRPr="005C1FB3">
        <w:rPr>
          <w:rStyle w:val="StyleUnderline"/>
          <w:highlight w:val="cyan"/>
        </w:rPr>
        <w:t xml:space="preserve"> of</w:t>
      </w:r>
      <w:r w:rsidRPr="00067550">
        <w:rPr>
          <w:rStyle w:val="StyleUnderline"/>
        </w:rPr>
        <w:t xml:space="preserve"> personal </w:t>
      </w:r>
      <w:r w:rsidRPr="005C1FB3">
        <w:rPr>
          <w:rStyle w:val="Emphasis"/>
          <w:highlight w:val="cyan"/>
        </w:rPr>
        <w:t>bankruptcy</w:t>
      </w:r>
      <w:r w:rsidRPr="005C1FB3">
        <w:rPr>
          <w:sz w:val="16"/>
        </w:rPr>
        <w:t>, and US performance on several key health outcomes is consistently below that of peer nations (Schneider et al. 2021, Kluender et al. 2021, Papanicolas et al. 2018). Recently, prominent health economists have pointed to the US healthcare system, with its reliance on a heavily subsidised, lightly regulated private sector, as an integral part of the problem (Case and Deaton 2020, Einav and Finkelstein 2023).</w:t>
      </w:r>
    </w:p>
    <w:p w14:paraId="6A94D028" w14:textId="77777777" w:rsidR="00637030" w:rsidRPr="005C1FB3" w:rsidRDefault="00637030" w:rsidP="00637030">
      <w:pPr>
        <w:rPr>
          <w:sz w:val="16"/>
        </w:rPr>
      </w:pPr>
      <w:r w:rsidRPr="005C1FB3">
        <w:rPr>
          <w:sz w:val="16"/>
        </w:rPr>
        <w:t xml:space="preserve">In a recent paper (Alsan et al. 2024), we step back from this current debate and seek to understand </w:t>
      </w:r>
      <w:r w:rsidRPr="005C1FB3">
        <w:rPr>
          <w:rStyle w:val="Emphasis"/>
          <w:highlight w:val="cyan"/>
        </w:rPr>
        <w:t>how</w:t>
      </w:r>
      <w:r w:rsidRPr="005C1FB3">
        <w:rPr>
          <w:rStyle w:val="StyleUnderline"/>
          <w:highlight w:val="cyan"/>
        </w:rPr>
        <w:t xml:space="preserve"> the US developed its</w:t>
      </w:r>
      <w:r w:rsidRPr="00067550">
        <w:rPr>
          <w:rStyle w:val="StyleUnderline"/>
        </w:rPr>
        <w:t xml:space="preserve"> anomalous </w:t>
      </w:r>
      <w:r w:rsidRPr="005C1FB3">
        <w:rPr>
          <w:rStyle w:val="StyleUnderline"/>
          <w:highlight w:val="cyan"/>
        </w:rPr>
        <w:t>healthcare system</w:t>
      </w:r>
      <w:r w:rsidRPr="005C1FB3">
        <w:rPr>
          <w:sz w:val="16"/>
        </w:rPr>
        <w:t xml:space="preserve">. </w:t>
      </w:r>
      <w:r w:rsidRPr="00067550">
        <w:rPr>
          <w:rStyle w:val="StyleUnderline"/>
        </w:rPr>
        <w:t xml:space="preserve">Typical </w:t>
      </w:r>
      <w:r w:rsidRPr="005C1FB3">
        <w:rPr>
          <w:rStyle w:val="StyleUnderline"/>
          <w:highlight w:val="cyan"/>
        </w:rPr>
        <w:t xml:space="preserve">explanations </w:t>
      </w:r>
      <w:r w:rsidRPr="005C1FB3">
        <w:rPr>
          <w:rStyle w:val="Emphasis"/>
          <w:highlight w:val="cyan"/>
        </w:rPr>
        <w:t>include</w:t>
      </w:r>
      <w:r w:rsidRPr="00067550">
        <w:rPr>
          <w:rStyle w:val="StyleUnderline"/>
        </w:rPr>
        <w:t xml:space="preserve"> a history of individualistic culture, </w:t>
      </w:r>
      <w:r w:rsidRPr="005C1FB3">
        <w:rPr>
          <w:rStyle w:val="Emphasis"/>
          <w:highlight w:val="cyan"/>
        </w:rPr>
        <w:t>union bargaining</w:t>
      </w:r>
      <w:r w:rsidRPr="00067550">
        <w:rPr>
          <w:rStyle w:val="StyleUnderline"/>
        </w:rPr>
        <w:t>, inflationary pressure, or favourable tax treatment for employer-sponsored health insurance</w:t>
      </w:r>
      <w:r w:rsidRPr="005C1FB3">
        <w:rPr>
          <w:sz w:val="16"/>
        </w:rPr>
        <w:t xml:space="preserve"> (Scott 2023b). We investigate another potential contributing factor: a large-scale post-WWII marketing campaign funded by the interest group representing physicians – the American Medical Association (AMA) – in coordination with other industries. The campaign was managed by the world’s first political public relations firm, Whitaker and Baxter’s (WB) Campaigns Inc. Although the campaign has been discussed previously – most notably in a New Yorker profile of Whitaker and Baxter (Lepore 2012) – to our knowledge, our paper provides the first rigorous analysis of whether and to what extent the interest-group financed campaign, which relied heavily on the indirect lobbying of voters, shaped the health insurance landscape during a critical juncture.</w:t>
      </w:r>
    </w:p>
    <w:p w14:paraId="6A028704" w14:textId="77777777" w:rsidR="00637030" w:rsidRPr="005C1FB3" w:rsidRDefault="00637030" w:rsidP="00637030">
      <w:pPr>
        <w:rPr>
          <w:sz w:val="16"/>
        </w:rPr>
      </w:pPr>
      <w:r w:rsidRPr="005C1FB3">
        <w:rPr>
          <w:sz w:val="16"/>
        </w:rPr>
        <w:t>The campaign came about quickly in response to what the AMA described as an “Armageddon moment”. The reason for the AMA’s alarm was manifold: first, events abroad – notably, the introduction of the National Health Service (NHS) in the UK – provided an example of state-sponsored healthcare from a country which shared a common language and legal tradition. Second, the shocking 1948 election of Harry Truman brought a strong backer of national health insurance into the White House alongside a commanding Democratic majority in Congress – guaranteeing the topic would be on the legislative agenda. Third, Americans were highly in favour of national insurance and a leading rationale was purportedly a concern for those less fortunate.</w:t>
      </w:r>
    </w:p>
    <w:p w14:paraId="7E028149" w14:textId="77777777" w:rsidR="00637030" w:rsidRDefault="00637030" w:rsidP="00637030">
      <w:pPr>
        <w:rPr>
          <w:sz w:val="16"/>
        </w:rPr>
      </w:pPr>
      <w:r w:rsidRPr="005C1FB3">
        <w:rPr>
          <w:rStyle w:val="StyleUnderline"/>
          <w:highlight w:val="cyan"/>
        </w:rPr>
        <w:t>The AMA</w:t>
      </w:r>
      <w:r w:rsidRPr="005C1FB3">
        <w:rPr>
          <w:sz w:val="16"/>
        </w:rPr>
        <w:t xml:space="preserve">-WB campaign had two key components. First, they </w:t>
      </w:r>
      <w:r w:rsidRPr="005C1FB3">
        <w:rPr>
          <w:rStyle w:val="StyleUnderline"/>
          <w:highlight w:val="cyan"/>
        </w:rPr>
        <w:t xml:space="preserve">used mass advertising to associate NHI with </w:t>
      </w:r>
      <w:r w:rsidRPr="005C1FB3">
        <w:rPr>
          <w:rStyle w:val="Emphasis"/>
          <w:highlight w:val="cyan"/>
        </w:rPr>
        <w:t>socialism</w:t>
      </w:r>
      <w:r w:rsidRPr="005C1FB3">
        <w:rPr>
          <w:sz w:val="16"/>
        </w:rPr>
        <w:t xml:space="preserve">, while the private (or voluntary) insurance option was described as the “American Way”. These advertising efforts of the AMA were complemented by tie-in advertising from other industries fearing a return to war-time price controls. In addition, </w:t>
      </w:r>
      <w:r w:rsidRPr="00067550">
        <w:rPr>
          <w:rStyle w:val="StyleUnderline"/>
        </w:rPr>
        <w:t xml:space="preserve">the </w:t>
      </w:r>
      <w:r w:rsidRPr="005C1FB3">
        <w:rPr>
          <w:rStyle w:val="StyleUnderline"/>
          <w:highlight w:val="cyan"/>
        </w:rPr>
        <w:t>strategy called on</w:t>
      </w:r>
      <w:r w:rsidRPr="00067550">
        <w:rPr>
          <w:rStyle w:val="StyleUnderline"/>
        </w:rPr>
        <w:t xml:space="preserve"> AMA </w:t>
      </w:r>
      <w:r w:rsidRPr="005C1FB3">
        <w:rPr>
          <w:rStyle w:val="StyleUnderline"/>
          <w:highlight w:val="cyan"/>
        </w:rPr>
        <w:t xml:space="preserve">doctors to discuss </w:t>
      </w:r>
      <w:r w:rsidRPr="005C1FB3">
        <w:rPr>
          <w:rStyle w:val="Emphasis"/>
          <w:highlight w:val="cyan"/>
        </w:rPr>
        <w:t>private health insurance</w:t>
      </w:r>
      <w:r w:rsidRPr="005C1FB3">
        <w:rPr>
          <w:rStyle w:val="StyleUnderline"/>
          <w:highlight w:val="cyan"/>
        </w:rPr>
        <w:t xml:space="preserve"> with</w:t>
      </w:r>
      <w:r w:rsidRPr="00067550">
        <w:rPr>
          <w:rStyle w:val="StyleUnderline"/>
        </w:rPr>
        <w:t xml:space="preserve"> their </w:t>
      </w:r>
      <w:r w:rsidRPr="005C1FB3">
        <w:rPr>
          <w:rStyle w:val="StyleUnderline"/>
          <w:highlight w:val="cyan"/>
        </w:rPr>
        <w:t>patients and</w:t>
      </w:r>
      <w:r w:rsidRPr="00067550">
        <w:rPr>
          <w:rStyle w:val="StyleUnderline"/>
        </w:rPr>
        <w:t xml:space="preserve"> to </w:t>
      </w:r>
      <w:r w:rsidRPr="005C1FB3">
        <w:rPr>
          <w:rStyle w:val="Emphasis"/>
          <w:highlight w:val="cyan"/>
        </w:rPr>
        <w:t>distribute pamphlets</w:t>
      </w:r>
      <w:r w:rsidRPr="00067550">
        <w:rPr>
          <w:rStyle w:val="StyleUnderline"/>
        </w:rPr>
        <w:t xml:space="preserve"> echoing the </w:t>
      </w:r>
      <w:r w:rsidRPr="00067550">
        <w:rPr>
          <w:rStyle w:val="Emphasis"/>
        </w:rPr>
        <w:t>individualistic advertising message</w:t>
      </w:r>
      <w:r w:rsidRPr="005C1FB3">
        <w:rPr>
          <w:sz w:val="16"/>
        </w:rPr>
        <w:t xml:space="preserve"> (see Figure 1). Through local and state medical organizations, physicians looking to defray medical costs had organised their own insurance product, which came to be known as Blue Shield, and they were eager for enrolees. All told, approximately $250 million (in current terms) was spent to sway voters, an unprecedented amount for the time. </w:t>
      </w:r>
      <w:r w:rsidRPr="005C1FB3">
        <w:rPr>
          <w:rStyle w:val="StyleUnderline"/>
          <w:highlight w:val="cyan"/>
        </w:rPr>
        <w:t>Doctors were</w:t>
      </w:r>
      <w:r w:rsidRPr="00067550">
        <w:rPr>
          <w:rStyle w:val="StyleUnderline"/>
        </w:rPr>
        <w:t xml:space="preserve"> also </w:t>
      </w:r>
      <w:r w:rsidRPr="005C1FB3">
        <w:rPr>
          <w:rStyle w:val="StyleUnderline"/>
          <w:highlight w:val="cyan"/>
        </w:rPr>
        <w:t>instructed to</w:t>
      </w:r>
      <w:r w:rsidRPr="00067550">
        <w:rPr>
          <w:rStyle w:val="StyleUnderline"/>
        </w:rPr>
        <w:t xml:space="preserve"> use their </w:t>
      </w:r>
      <w:r w:rsidRPr="005C1FB3">
        <w:rPr>
          <w:rStyle w:val="StyleUnderline"/>
          <w:highlight w:val="cyan"/>
        </w:rPr>
        <w:t>prestige to urge local</w:t>
      </w:r>
      <w:r w:rsidRPr="00067550">
        <w:rPr>
          <w:rStyle w:val="StyleUnderline"/>
        </w:rPr>
        <w:t xml:space="preserve"> civic </w:t>
      </w:r>
      <w:r w:rsidRPr="005C1FB3">
        <w:rPr>
          <w:rStyle w:val="StyleUnderline"/>
          <w:highlight w:val="cyan"/>
        </w:rPr>
        <w:t xml:space="preserve">organisations to pass resolutions </w:t>
      </w:r>
      <w:r w:rsidRPr="005C1FB3">
        <w:rPr>
          <w:rStyle w:val="Emphasis"/>
          <w:highlight w:val="cyan"/>
        </w:rPr>
        <w:t>against</w:t>
      </w:r>
      <w:r w:rsidRPr="00067550">
        <w:rPr>
          <w:rStyle w:val="StyleUnderline"/>
        </w:rPr>
        <w:t xml:space="preserve"> </w:t>
      </w:r>
      <w:r w:rsidRPr="005C1FB3">
        <w:rPr>
          <w:rStyle w:val="Emphasis"/>
          <w:highlight w:val="cyan"/>
        </w:rPr>
        <w:t>n</w:t>
      </w:r>
      <w:r w:rsidRPr="00067550">
        <w:rPr>
          <w:rStyle w:val="StyleUnderline"/>
        </w:rPr>
        <w:t xml:space="preserve">ational </w:t>
      </w:r>
      <w:r w:rsidRPr="005C1FB3">
        <w:rPr>
          <w:rStyle w:val="Emphasis"/>
          <w:highlight w:val="cyan"/>
        </w:rPr>
        <w:t>h</w:t>
      </w:r>
      <w:r w:rsidRPr="005C1FB3">
        <w:rPr>
          <w:rStyle w:val="StyleUnderline"/>
        </w:rPr>
        <w:t>ealth</w:t>
      </w:r>
      <w:r w:rsidRPr="00067550">
        <w:rPr>
          <w:rStyle w:val="StyleUnderline"/>
        </w:rPr>
        <w:t xml:space="preserve"> </w:t>
      </w:r>
      <w:r w:rsidRPr="005C1FB3">
        <w:rPr>
          <w:rStyle w:val="Emphasis"/>
          <w:highlight w:val="cyan"/>
        </w:rPr>
        <w:t>i</w:t>
      </w:r>
      <w:r w:rsidRPr="00067550">
        <w:rPr>
          <w:rStyle w:val="StyleUnderline"/>
        </w:rPr>
        <w:t>nsurance</w:t>
      </w:r>
      <w:r w:rsidRPr="005C1FB3">
        <w:rPr>
          <w:sz w:val="16"/>
        </w:rPr>
        <w:t>.</w:t>
      </w:r>
    </w:p>
    <w:p w14:paraId="4126CFBF" w14:textId="77777777" w:rsidR="00637030" w:rsidRDefault="00637030" w:rsidP="00637030">
      <w:pPr>
        <w:pStyle w:val="Heading3"/>
      </w:pPr>
      <w:r>
        <w:t>AT: Das---2NC</w:t>
      </w:r>
    </w:p>
    <w:p w14:paraId="08FCA08A" w14:textId="77777777" w:rsidR="00637030" w:rsidRDefault="00637030" w:rsidP="00637030">
      <w:pPr>
        <w:pStyle w:val="Heading4"/>
      </w:pPr>
      <w:r>
        <w:t xml:space="preserve">Goes neg! </w:t>
      </w:r>
    </w:p>
    <w:p w14:paraId="5EA792EA" w14:textId="77777777" w:rsidR="00637030" w:rsidRPr="007A47F6" w:rsidRDefault="00637030" w:rsidP="00637030">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5DBC1178" w14:textId="77777777" w:rsidR="00637030" w:rsidRDefault="00637030" w:rsidP="00637030">
      <w:pPr>
        <w:rPr>
          <w:sz w:val="16"/>
        </w:rPr>
      </w:pPr>
      <w:r w:rsidRPr="007A47F6">
        <w:rPr>
          <w:sz w:val="16"/>
        </w:rPr>
        <w:t xml:space="preserve">Second, </w:t>
      </w:r>
      <w:r w:rsidRPr="00064636">
        <w:rPr>
          <w:rStyle w:val="StyleUnderline"/>
        </w:rPr>
        <w:t xml:space="preserve">while ‘the natural </w:t>
      </w:r>
      <w:r w:rsidRPr="00064636">
        <w:rPr>
          <w:rStyle w:val="Emphasis"/>
        </w:rPr>
        <w:t>tendency</w:t>
      </w:r>
      <w:r w:rsidRPr="00064636">
        <w:rPr>
          <w:sz w:val="16"/>
        </w:rPr>
        <w:t xml:space="preserve"> </w:t>
      </w:r>
      <w:r w:rsidRPr="00064636">
        <w:rPr>
          <w:rStyle w:val="StyleUnderline"/>
        </w:rPr>
        <w:t>of</w:t>
      </w:r>
      <w:r w:rsidRPr="00064636">
        <w:rPr>
          <w:sz w:val="16"/>
        </w:rPr>
        <w:t xml:space="preserve"> </w:t>
      </w:r>
      <w:r w:rsidRPr="00064636">
        <w:rPr>
          <w:rStyle w:val="StyleUnderline"/>
        </w:rPr>
        <w:t>capitalist exploitation’</w:t>
      </w:r>
      <w:r w:rsidRPr="00064636">
        <w:rPr>
          <w:sz w:val="16"/>
        </w:rPr>
        <w:t xml:space="preserve"> (p. 57) </w:t>
      </w:r>
      <w:r w:rsidRPr="00064636">
        <w:rPr>
          <w:rStyle w:val="StyleUnderline"/>
        </w:rPr>
        <w:t xml:space="preserve">hurts workers’ </w:t>
      </w:r>
      <w:r w:rsidRPr="00064636">
        <w:rPr>
          <w:rStyle w:val="Emphasis"/>
        </w:rPr>
        <w:t>health</w:t>
      </w:r>
      <w:r w:rsidRPr="007A47F6">
        <w:rPr>
          <w:sz w:val="16"/>
        </w:rPr>
        <w:t xml:space="preserve">, </w:t>
      </w:r>
      <w:r w:rsidRPr="001F4A0A">
        <w:rPr>
          <w:rStyle w:val="StyleUnderline"/>
          <w:highlight w:val="green"/>
        </w:rPr>
        <w:t>workers must demand</w:t>
      </w:r>
      <w:r w:rsidRPr="00064636">
        <w:rPr>
          <w:sz w:val="16"/>
        </w:rPr>
        <w:t xml:space="preserve"> </w:t>
      </w:r>
      <w:r w:rsidRPr="00064636">
        <w:rPr>
          <w:rStyle w:val="Emphasis"/>
          <w:szCs w:val="28"/>
        </w:rPr>
        <w:t xml:space="preserve">well-funded </w:t>
      </w:r>
      <w:r w:rsidRPr="001F4A0A">
        <w:rPr>
          <w:rStyle w:val="Emphasis"/>
          <w:szCs w:val="28"/>
          <w:highlight w:val="green"/>
        </w:rPr>
        <w:t>countermeasures</w:t>
      </w:r>
      <w:r w:rsidRPr="007A47F6">
        <w:rPr>
          <w:sz w:val="16"/>
          <w:szCs w:val="28"/>
        </w:rPr>
        <w:t xml:space="preserve"> </w:t>
      </w:r>
      <w:r w:rsidRPr="001F4A0A">
        <w:rPr>
          <w:rStyle w:val="StyleUnderline"/>
          <w:highlight w:val="green"/>
        </w:rPr>
        <w:t>in the form of</w:t>
      </w:r>
      <w:r w:rsidRPr="007A47F6">
        <w:rPr>
          <w:sz w:val="16"/>
        </w:rPr>
        <w:t xml:space="preserve"> </w:t>
      </w:r>
      <w:r w:rsidRPr="007A47F6">
        <w:rPr>
          <w:rStyle w:val="Emphasis"/>
        </w:rPr>
        <w:t xml:space="preserve">government </w:t>
      </w:r>
      <w:r w:rsidRPr="001F4A0A">
        <w:rPr>
          <w:rStyle w:val="Emphasis"/>
          <w:highlight w:val="green"/>
        </w:rPr>
        <w:t>policies</w:t>
      </w:r>
      <w:r w:rsidRPr="007A47F6">
        <w:rPr>
          <w:sz w:val="16"/>
        </w:rPr>
        <w:t xml:space="preserve"> in order </w:t>
      </w:r>
      <w:r w:rsidRPr="00064636">
        <w:rPr>
          <w:rStyle w:val="StyleUnderline"/>
        </w:rPr>
        <w:t>to,</w:t>
      </w:r>
      <w:r w:rsidRPr="00064636">
        <w:rPr>
          <w:sz w:val="16"/>
        </w:rPr>
        <w:t xml:space="preserve"> at least, </w:t>
      </w:r>
      <w:r w:rsidRPr="00064636">
        <w:rPr>
          <w:rStyle w:val="Emphasis"/>
        </w:rPr>
        <w:t>weaken</w:t>
      </w:r>
      <w:r w:rsidRPr="00064636">
        <w:rPr>
          <w:sz w:val="16"/>
        </w:rPr>
        <w:t xml:space="preserve"> </w:t>
      </w:r>
      <w:r w:rsidRPr="00064636">
        <w:rPr>
          <w:rStyle w:val="StyleUnderline"/>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064636">
        <w:rPr>
          <w:rStyle w:val="StyleUnderline"/>
        </w:rPr>
        <w:t xml:space="preserve">workers have to fight for the measures that ensure good health by improving the </w:t>
      </w:r>
      <w:r w:rsidRPr="00064636">
        <w:rPr>
          <w:rStyle w:val="Emphasis"/>
        </w:rPr>
        <w:t>social dimensions</w:t>
      </w:r>
      <w:r w:rsidRPr="00064636">
        <w:rPr>
          <w:sz w:val="16"/>
        </w:rPr>
        <w:t xml:space="preserve"> </w:t>
      </w:r>
      <w:r w:rsidRPr="00064636">
        <w:rPr>
          <w:rStyle w:val="StyleUnderline"/>
        </w:rPr>
        <w:t xml:space="preserve">of </w:t>
      </w:r>
      <w:r w:rsidRPr="00064636">
        <w:rPr>
          <w:rStyle w:val="Emphasis"/>
        </w:rPr>
        <w:t>health</w:t>
      </w:r>
      <w:r w:rsidRPr="00064636">
        <w:rPr>
          <w:rStyle w:val="StyleUnderline"/>
        </w:rPr>
        <w:t xml:space="preserve"> such as </w:t>
      </w:r>
      <w:r w:rsidRPr="00064636">
        <w:rPr>
          <w:rStyle w:val="Emphasis"/>
        </w:rPr>
        <w:t>wage</w:t>
      </w:r>
      <w:r w:rsidRPr="00064636">
        <w:rPr>
          <w:sz w:val="16"/>
        </w:rPr>
        <w:t xml:space="preserve"> </w:t>
      </w:r>
      <w:r w:rsidRPr="00064636">
        <w:rPr>
          <w:rStyle w:val="StyleUnderline"/>
        </w:rPr>
        <w:t>and</w:t>
      </w:r>
      <w:r w:rsidRPr="00064636">
        <w:rPr>
          <w:sz w:val="16"/>
        </w:rPr>
        <w:t xml:space="preserve"> </w:t>
      </w:r>
      <w:r w:rsidRPr="00064636">
        <w:rPr>
          <w:rStyle w:val="Emphasis"/>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1F4A0A">
        <w:rPr>
          <w:rStyle w:val="StyleUnderline"/>
          <w:highlight w:val="green"/>
        </w:rPr>
        <w:t>Marx</w:t>
      </w:r>
      <w:r w:rsidRPr="007A47F6">
        <w:rPr>
          <w:sz w:val="16"/>
        </w:rPr>
        <w:t xml:space="preserve"> (2010b: 327–328) </w:t>
      </w:r>
      <w:r w:rsidRPr="001F4A0A">
        <w:rPr>
          <w:rStyle w:val="StyleUnderline"/>
          <w:highlight w:val="green"/>
        </w:rPr>
        <w:t>was</w:t>
      </w:r>
      <w:r w:rsidRPr="007A47F6">
        <w:rPr>
          <w:sz w:val="16"/>
        </w:rPr>
        <w:t xml:space="preserve"> indeed </w:t>
      </w:r>
      <w:r w:rsidRPr="001F4A0A">
        <w:rPr>
          <w:rStyle w:val="StyleUnderline"/>
          <w:highlight w:val="green"/>
        </w:rPr>
        <w:t>critical of</w:t>
      </w:r>
      <w:r w:rsidRPr="007A47F6">
        <w:rPr>
          <w:sz w:val="16"/>
        </w:rPr>
        <w:t xml:space="preserve"> what he called ‘</w:t>
      </w:r>
      <w:r w:rsidRPr="001F4A0A">
        <w:rPr>
          <w:rStyle w:val="Emphasis"/>
          <w:sz w:val="28"/>
          <w:szCs w:val="36"/>
          <w:highlight w:val="green"/>
        </w:rPr>
        <w:t>indifferentism</w:t>
      </w:r>
      <w:r w:rsidRPr="001F4A0A">
        <w:rPr>
          <w:highlight w:val="green"/>
        </w:rPr>
        <w:t>’</w:t>
      </w:r>
      <w:r w:rsidRPr="007A47F6">
        <w:rPr>
          <w:sz w:val="16"/>
        </w:rPr>
        <w:t xml:space="preserve">: he was critical of </w:t>
      </w:r>
      <w:r w:rsidRPr="001F4A0A">
        <w:rPr>
          <w:rStyle w:val="StyleUnderline"/>
          <w:highlight w:val="green"/>
        </w:rPr>
        <w:t>those who would say</w:t>
      </w:r>
      <w:r w:rsidRPr="007A47F6">
        <w:rPr>
          <w:rStyle w:val="StyleUnderline"/>
        </w:rPr>
        <w:t xml:space="preserve"> that ‘</w:t>
      </w:r>
      <w:r w:rsidRPr="001F4A0A">
        <w:rPr>
          <w:rStyle w:val="StyleUnderline"/>
          <w:highlight w:val="green"/>
        </w:rPr>
        <w:t>Workers must</w:t>
      </w:r>
      <w:r w:rsidRPr="001F4A0A">
        <w:rPr>
          <w:sz w:val="16"/>
          <w:highlight w:val="green"/>
        </w:rPr>
        <w:t xml:space="preserve"> </w:t>
      </w:r>
      <w:r w:rsidRPr="001F4A0A">
        <w:rPr>
          <w:rStyle w:val="Emphasis"/>
          <w:highlight w:val="green"/>
        </w:rPr>
        <w:t>not</w:t>
      </w:r>
      <w:r w:rsidRPr="001F4A0A">
        <w:rPr>
          <w:sz w:val="16"/>
          <w:highlight w:val="green"/>
        </w:rPr>
        <w:t xml:space="preserve"> </w:t>
      </w:r>
      <w:r w:rsidRPr="001F4A0A">
        <w:rPr>
          <w:rStyle w:val="StyleUnderline"/>
          <w:highlight w:val="green"/>
        </w:rPr>
        <w:t>go on</w:t>
      </w:r>
      <w:r w:rsidRPr="007A47F6">
        <w:rPr>
          <w:rStyle w:val="StyleUnderline"/>
        </w:rPr>
        <w:t xml:space="preserve"> </w:t>
      </w:r>
      <w:r w:rsidRPr="001F4A0A">
        <w:rPr>
          <w:rStyle w:val="StyleUnderline"/>
          <w:highlight w:val="green"/>
        </w:rPr>
        <w:t>strike</w:t>
      </w:r>
      <w:r w:rsidRPr="007A47F6">
        <w:rPr>
          <w:sz w:val="16"/>
        </w:rPr>
        <w:t xml:space="preserve">; </w:t>
      </w:r>
      <w:r w:rsidRPr="001F4A0A">
        <w:rPr>
          <w:rStyle w:val="StyleUnderline"/>
          <w:highlight w:val="green"/>
        </w:rPr>
        <w:t>for</w:t>
      </w:r>
      <w:r w:rsidRPr="007A47F6">
        <w:rPr>
          <w:rStyle w:val="StyleUnderline"/>
        </w:rPr>
        <w:t xml:space="preserve"> to </w:t>
      </w:r>
      <w:r w:rsidRPr="001F4A0A">
        <w:rPr>
          <w:rStyle w:val="StyleUnderline"/>
          <w:highlight w:val="green"/>
        </w:rPr>
        <w:t>struggle to</w:t>
      </w:r>
      <w:r w:rsidRPr="007A47F6">
        <w:rPr>
          <w:rStyle w:val="StyleUnderline"/>
        </w:rPr>
        <w:t xml:space="preserve"> increase one’s </w:t>
      </w:r>
      <w:r w:rsidRPr="001F4A0A">
        <w:rPr>
          <w:rStyle w:val="StyleUnderline"/>
          <w:highlight w:val="green"/>
        </w:rPr>
        <w:t>wages</w:t>
      </w:r>
      <w:r w:rsidRPr="007A47F6">
        <w:rPr>
          <w:sz w:val="16"/>
        </w:rPr>
        <w:t xml:space="preserve"> or to prevent their decrease </w:t>
      </w:r>
      <w:r w:rsidRPr="001F4A0A">
        <w:rPr>
          <w:rStyle w:val="StyleUnderline"/>
          <w:highlight w:val="green"/>
        </w:rPr>
        <w:t xml:space="preserve">is like </w:t>
      </w:r>
      <w:r w:rsidRPr="001F4A0A">
        <w:rPr>
          <w:rStyle w:val="Emphasis"/>
          <w:highlight w:val="green"/>
        </w:rPr>
        <w:t>recognizing</w:t>
      </w:r>
      <w:r w:rsidRPr="001F4A0A">
        <w:rPr>
          <w:rStyle w:val="StyleUnderline"/>
          <w:highlight w:val="green"/>
        </w:rPr>
        <w:t xml:space="preserve"> wages’</w:t>
      </w:r>
      <w:r w:rsidRPr="001F4A0A">
        <w:rPr>
          <w:sz w:val="16"/>
          <w:highlight w:val="green"/>
        </w:rPr>
        <w:t xml:space="preserve">, </w:t>
      </w:r>
      <w:r w:rsidRPr="001F4A0A">
        <w:rPr>
          <w:rStyle w:val="StyleUnderline"/>
          <w:highlight w:val="green"/>
        </w:rPr>
        <w:t>or</w:t>
      </w:r>
      <w:r w:rsidRPr="007A47F6">
        <w:rPr>
          <w:rStyle w:val="StyleUnderline"/>
        </w:rPr>
        <w:t xml:space="preserve"> that ‘</w:t>
      </w:r>
      <w:r w:rsidRPr="001F4A0A">
        <w:rPr>
          <w:rStyle w:val="StyleUnderline"/>
          <w:highlight w:val="green"/>
        </w:rPr>
        <w:t xml:space="preserve">Workers must </w:t>
      </w:r>
      <w:r w:rsidRPr="001F4A0A">
        <w:rPr>
          <w:rStyle w:val="Emphasis"/>
          <w:highlight w:val="green"/>
        </w:rPr>
        <w:t>not</w:t>
      </w:r>
      <w:r w:rsidRPr="001F4A0A">
        <w:rPr>
          <w:rStyle w:val="StyleUnderline"/>
          <w:highlight w:val="green"/>
        </w:rPr>
        <w:t xml:space="preserve"> struggle</w:t>
      </w:r>
      <w:r w:rsidRPr="001F4A0A">
        <w:rPr>
          <w:sz w:val="16"/>
          <w:highlight w:val="green"/>
        </w:rPr>
        <w:t xml:space="preserve"> </w:t>
      </w:r>
      <w:r w:rsidRPr="001F4A0A">
        <w:rPr>
          <w:rStyle w:val="StyleUnderline"/>
          <w:highlight w:val="green"/>
        </w:rPr>
        <w:t>to</w:t>
      </w:r>
      <w:r w:rsidRPr="007A47F6">
        <w:rPr>
          <w:rStyle w:val="StyleUnderline"/>
        </w:rPr>
        <w:t xml:space="preserve"> establish </w:t>
      </w:r>
      <w:r w:rsidRPr="001F4A0A">
        <w:rPr>
          <w:rStyle w:val="StyleUnderline"/>
          <w:highlight w:val="green"/>
        </w:rPr>
        <w:t>a</w:t>
      </w:r>
      <w:r w:rsidRPr="007A47F6">
        <w:rPr>
          <w:sz w:val="16"/>
        </w:rPr>
        <w:t xml:space="preserve"> legal </w:t>
      </w:r>
      <w:r w:rsidRPr="001F4A0A">
        <w:rPr>
          <w:rStyle w:val="StyleUnderline"/>
          <w:highlight w:val="green"/>
        </w:rPr>
        <w:t>limit to</w:t>
      </w:r>
      <w:r w:rsidRPr="007A47F6">
        <w:rPr>
          <w:sz w:val="16"/>
        </w:rPr>
        <w:t xml:space="preserve"> the </w:t>
      </w:r>
      <w:r w:rsidRPr="001F4A0A">
        <w:rPr>
          <w:rStyle w:val="StyleUnderline"/>
          <w:highlight w:val="green"/>
        </w:rPr>
        <w:t xml:space="preserve">working day, because this is to </w:t>
      </w:r>
      <w:r w:rsidRPr="001F4A0A">
        <w:rPr>
          <w:rStyle w:val="Emphasis"/>
          <w:highlight w:val="green"/>
        </w:rPr>
        <w:t>compromise with the masters</w:t>
      </w:r>
      <w:r w:rsidRPr="001F4A0A">
        <w:rPr>
          <w:sz w:val="16"/>
          <w:highlight w:val="green"/>
        </w:rPr>
        <w:t xml:space="preserve">, </w:t>
      </w:r>
      <w:r w:rsidRPr="001F4A0A">
        <w:rPr>
          <w:rStyle w:val="StyleUnderline"/>
          <w:highlight w:val="green"/>
        </w:rPr>
        <w:t xml:space="preserve">who </w:t>
      </w:r>
      <w:r w:rsidRPr="007A47F6">
        <w:rPr>
          <w:rStyle w:val="StyleUnderline"/>
        </w:rPr>
        <w:t xml:space="preserve">can </w:t>
      </w:r>
      <w:r w:rsidRPr="001F4A0A">
        <w:rPr>
          <w:rStyle w:val="StyleUnderline"/>
          <w:highlight w:val="green"/>
        </w:rPr>
        <w:t>then</w:t>
      </w:r>
      <w:r w:rsidRPr="007A47F6">
        <w:rPr>
          <w:sz w:val="16"/>
        </w:rPr>
        <w:t xml:space="preserve"> only </w:t>
      </w:r>
      <w:r w:rsidRPr="001F4A0A">
        <w:rPr>
          <w:rStyle w:val="StyleUnderline"/>
          <w:highlight w:val="green"/>
        </w:rPr>
        <w:t>exploit</w:t>
      </w:r>
      <w:r w:rsidRPr="007A47F6">
        <w:rPr>
          <w:rStyle w:val="StyleUnderline"/>
        </w:rPr>
        <w:t xml:space="preserve"> them </w:t>
      </w:r>
      <w:r w:rsidRPr="001F4A0A">
        <w:rPr>
          <w:rStyle w:val="StyleUnderline"/>
          <w:highlight w:val="green"/>
        </w:rPr>
        <w:t>for</w:t>
      </w:r>
      <w:r w:rsidRPr="007A47F6">
        <w:rPr>
          <w:rStyle w:val="StyleUnderline"/>
        </w:rPr>
        <w:t xml:space="preserve"> ten or </w:t>
      </w:r>
      <w:r w:rsidRPr="001F4A0A">
        <w:rPr>
          <w:rStyle w:val="StyleUnderline"/>
          <w:highlight w:val="green"/>
        </w:rPr>
        <w:t>twelve</w:t>
      </w:r>
      <w:r w:rsidRPr="001F4A0A">
        <w:rPr>
          <w:sz w:val="16"/>
          <w:highlight w:val="green"/>
        </w:rPr>
        <w:t xml:space="preserve"> </w:t>
      </w:r>
      <w:r w:rsidRPr="001F4A0A">
        <w:rPr>
          <w:rStyle w:val="StyleUnderline"/>
          <w:highlight w:val="green"/>
        </w:rPr>
        <w:t>hours</w:t>
      </w:r>
      <w:r w:rsidRPr="001F4A0A">
        <w:rPr>
          <w:sz w:val="16"/>
          <w:highlight w:val="green"/>
        </w:rPr>
        <w:t xml:space="preserve">, </w:t>
      </w:r>
      <w:r w:rsidRPr="001F4A0A">
        <w:rPr>
          <w:rStyle w:val="StyleUnderline"/>
          <w:highlight w:val="gree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1F4A0A">
        <w:rPr>
          <w:rStyle w:val="Emphasis"/>
          <w:sz w:val="28"/>
          <w:szCs w:val="36"/>
          <w:highlight w:val="green"/>
        </w:rPr>
        <w:t>the fight for concessions matters</w:t>
      </w:r>
      <w:r w:rsidRPr="007A47F6">
        <w:rPr>
          <w:sz w:val="16"/>
        </w:rPr>
        <w:t xml:space="preserve">. One reason is that </w:t>
      </w:r>
      <w:r w:rsidRPr="00613814">
        <w:rPr>
          <w:rStyle w:val="StyleUnderline"/>
        </w:rPr>
        <w:t xml:space="preserve">under </w:t>
      </w:r>
      <w:r w:rsidRPr="00613814">
        <w:rPr>
          <w:rStyle w:val="Emphasis"/>
        </w:rPr>
        <w:t>certain</w:t>
      </w:r>
      <w:r w:rsidRPr="00613814">
        <w:rPr>
          <w:rStyle w:val="StyleUnderline"/>
        </w:rPr>
        <w:t xml:space="preserve"> conditions</w:t>
      </w:r>
      <w:r w:rsidRPr="00613814">
        <w:rPr>
          <w:sz w:val="16"/>
        </w:rPr>
        <w:t xml:space="preserve">, </w:t>
      </w:r>
      <w:r w:rsidRPr="00613814">
        <w:rPr>
          <w:rStyle w:val="StyleUnderline"/>
        </w:rPr>
        <w:t xml:space="preserve">the state is </w:t>
      </w:r>
      <w:r w:rsidRPr="00613814">
        <w:rPr>
          <w:rStyle w:val="Emphasis"/>
          <w:i/>
          <w:iCs w:val="0"/>
          <w:szCs w:val="32"/>
        </w:rPr>
        <w:t>forced</w:t>
      </w:r>
      <w:r w:rsidRPr="00613814">
        <w:rPr>
          <w:rStyle w:val="StyleUnderline"/>
          <w:sz w:val="24"/>
          <w:szCs w:val="32"/>
        </w:rPr>
        <w:t xml:space="preserve"> </w:t>
      </w:r>
      <w:r w:rsidRPr="00613814">
        <w:rPr>
          <w:rStyle w:val="StyleUnderline"/>
        </w:rPr>
        <w:t xml:space="preserve">to give </w:t>
      </w:r>
      <w:r w:rsidRPr="00613814">
        <w:rPr>
          <w:sz w:val="16"/>
        </w:rPr>
        <w:t xml:space="preserve">limited </w:t>
      </w:r>
      <w:r w:rsidRPr="00613814">
        <w:rPr>
          <w:rStyle w:val="StyleUnderline"/>
        </w:rPr>
        <w:t>concessions</w:t>
      </w:r>
      <w:r w:rsidRPr="00613814">
        <w:rPr>
          <w:sz w:val="16"/>
        </w:rPr>
        <w:t xml:space="preserve"> (Das, 2022a). Note that a healthy workforce is in the long-term interests of the capitalist class a whole. And, </w:t>
      </w:r>
      <w:r w:rsidRPr="00613814">
        <w:rPr>
          <w:rStyle w:val="StyleUnderline"/>
        </w:rPr>
        <w:t>from the standpoint of</w:t>
      </w:r>
      <w:r w:rsidRPr="00613814">
        <w:rPr>
          <w:sz w:val="16"/>
        </w:rPr>
        <w:t xml:space="preserve"> </w:t>
      </w:r>
      <w:r w:rsidRPr="00613814">
        <w:rPr>
          <w:rStyle w:val="StyleUnderline"/>
        </w:rPr>
        <w:t xml:space="preserve">reproducing the </w:t>
      </w:r>
      <w:r w:rsidRPr="00613814">
        <w:rPr>
          <w:rStyle w:val="Emphasis"/>
        </w:rPr>
        <w:t>legitimacy</w:t>
      </w:r>
      <w:r w:rsidRPr="00613814">
        <w:rPr>
          <w:sz w:val="16"/>
        </w:rPr>
        <w:t xml:space="preserve"> </w:t>
      </w:r>
      <w:r w:rsidRPr="00613814">
        <w:rPr>
          <w:rStyle w:val="StyleUnderline"/>
        </w:rPr>
        <w:t>of the system</w:t>
      </w:r>
      <w:r w:rsidRPr="00613814">
        <w:rPr>
          <w:sz w:val="16"/>
        </w:rPr>
        <w:t xml:space="preserve">, </w:t>
      </w:r>
      <w:r w:rsidRPr="00613814">
        <w:rPr>
          <w:rStyle w:val="StyleUnderline"/>
        </w:rPr>
        <w:t xml:space="preserve">it is not </w:t>
      </w:r>
      <w:r w:rsidRPr="00613814">
        <w:rPr>
          <w:rStyle w:val="Emphasis"/>
        </w:rPr>
        <w:t>good politics</w:t>
      </w:r>
      <w:r w:rsidRPr="00613814">
        <w:rPr>
          <w:rStyle w:val="StyleUnderline"/>
        </w:rPr>
        <w:t xml:space="preserve"> on the part of the </w:t>
      </w:r>
      <w:r w:rsidRPr="00613814">
        <w:rPr>
          <w:rStyle w:val="Emphasis"/>
        </w:rPr>
        <w:t>state</w:t>
      </w:r>
      <w:r w:rsidRPr="00613814">
        <w:rPr>
          <w:sz w:val="16"/>
        </w:rPr>
        <w:t xml:space="preserve"> </w:t>
      </w:r>
      <w:r w:rsidRPr="00613814">
        <w:rPr>
          <w:rStyle w:val="StyleUnderline"/>
        </w:rPr>
        <w:t>to entirely</w:t>
      </w:r>
      <w:r w:rsidRPr="00613814">
        <w:rPr>
          <w:sz w:val="16"/>
        </w:rPr>
        <w:t xml:space="preserve"> and always </w:t>
      </w:r>
      <w:r w:rsidRPr="00613814">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2A541F">
        <w:rPr>
          <w:rStyle w:val="StyleUnderline"/>
          <w:highlight w:val="cyan"/>
        </w:rPr>
        <w:t xml:space="preserve">one cannot </w:t>
      </w:r>
      <w:r w:rsidRPr="002A541F">
        <w:rPr>
          <w:rStyle w:val="Emphasis"/>
          <w:highlight w:val="cyan"/>
        </w:rPr>
        <w:t>assume</w:t>
      </w:r>
      <w:r w:rsidRPr="002A541F">
        <w:rPr>
          <w:sz w:val="16"/>
          <w:highlight w:val="cyan"/>
        </w:rPr>
        <w:t xml:space="preserve"> </w:t>
      </w:r>
      <w:r w:rsidRPr="002A541F">
        <w:rPr>
          <w:rStyle w:val="StyleUnderline"/>
          <w:highlight w:val="cyan"/>
        </w:rPr>
        <w:t>that the capitalist state will</w:t>
      </w:r>
      <w:r w:rsidRPr="002A541F">
        <w:rPr>
          <w:sz w:val="16"/>
          <w:highlight w:val="cyan"/>
        </w:rPr>
        <w:t xml:space="preserve"> </w:t>
      </w:r>
      <w:r w:rsidRPr="002A541F">
        <w:rPr>
          <w:rStyle w:val="Emphasis"/>
          <w:highlight w:val="cyan"/>
        </w:rPr>
        <w:t>automatically</w:t>
      </w:r>
      <w:r w:rsidRPr="002A541F">
        <w:rPr>
          <w:sz w:val="16"/>
          <w:highlight w:val="cyan"/>
        </w:rPr>
        <w:t xml:space="preserve"> </w:t>
      </w:r>
      <w:r w:rsidRPr="002A541F">
        <w:rPr>
          <w:rStyle w:val="StyleUnderline"/>
          <w:highlight w:val="cyan"/>
        </w:rPr>
        <w:t>introduce</w:t>
      </w:r>
      <w:r w:rsidRPr="007A47F6">
        <w:rPr>
          <w:rStyle w:val="StyleUnderline"/>
        </w:rPr>
        <w:t xml:space="preserve"> the </w:t>
      </w:r>
      <w:r w:rsidRPr="002A541F">
        <w:rPr>
          <w:rStyle w:val="StyleUnderline"/>
          <w:highlight w:val="cyan"/>
        </w:rPr>
        <w:t xml:space="preserve">measures in the </w:t>
      </w:r>
      <w:r w:rsidRPr="002A541F">
        <w:rPr>
          <w:rStyle w:val="Emphasis"/>
          <w:highlight w:val="cyan"/>
        </w:rPr>
        <w:t>interest</w:t>
      </w:r>
      <w:r w:rsidRPr="002A541F">
        <w:rPr>
          <w:sz w:val="16"/>
          <w:highlight w:val="cyan"/>
        </w:rPr>
        <w:t xml:space="preserve"> </w:t>
      </w:r>
      <w:r w:rsidRPr="002A541F">
        <w:rPr>
          <w:rStyle w:val="StyleUnderline"/>
          <w:highlight w:val="cyan"/>
        </w:rPr>
        <w:t>of workers’</w:t>
      </w:r>
      <w:r w:rsidRPr="007A47F6">
        <w:rPr>
          <w:rStyle w:val="StyleUnderline"/>
        </w:rPr>
        <w:t xml:space="preserve"> health</w:t>
      </w:r>
      <w:r w:rsidRPr="007A47F6">
        <w:rPr>
          <w:sz w:val="16"/>
        </w:rPr>
        <w:t xml:space="preserve">, </w:t>
      </w:r>
      <w:r w:rsidRPr="004532CE">
        <w:rPr>
          <w:sz w:val="16"/>
          <w:highlight w:val="cyan"/>
        </w:rPr>
        <w:t>and</w:t>
      </w:r>
      <w:r w:rsidRPr="007A47F6">
        <w:rPr>
          <w:sz w:val="16"/>
        </w:rPr>
        <w:t xml:space="preserve"> </w:t>
      </w:r>
      <w:r w:rsidRPr="007A47F6">
        <w:rPr>
          <w:rStyle w:val="StyleUnderline"/>
        </w:rPr>
        <w:t>tha</w:t>
      </w:r>
      <w:r w:rsidRPr="00613814">
        <w:rPr>
          <w:rStyle w:val="StyleUnderline"/>
        </w:rPr>
        <w:t xml:space="preserve">t </w:t>
      </w:r>
      <w:r w:rsidRPr="004532CE">
        <w:rPr>
          <w:rStyle w:val="StyleUnderline"/>
        </w:rPr>
        <w:t>if it does, it will</w:t>
      </w:r>
      <w:r w:rsidRPr="00613814">
        <w:rPr>
          <w:sz w:val="16"/>
        </w:rPr>
        <w:t xml:space="preserve"> automatically </w:t>
      </w:r>
      <w:r w:rsidRPr="004532CE">
        <w:rPr>
          <w:rStyle w:val="StyleUnderline"/>
          <w:highlight w:val="cyan"/>
        </w:rPr>
        <w:t xml:space="preserve">implement the measures </w:t>
      </w:r>
      <w:r w:rsidRPr="004532CE">
        <w:rPr>
          <w:rStyle w:val="Emphasis"/>
          <w:highlight w:val="cyan"/>
        </w:rPr>
        <w:t>fully</w:t>
      </w:r>
      <w:r w:rsidRPr="00613814">
        <w:rPr>
          <w:sz w:val="16"/>
        </w:rPr>
        <w:t>.17 Marx would say that workers should fight for (a) the commissions of enquiry into health, housing, food and so on to draw attention to their suffering and (b) the measures t</w:t>
      </w:r>
      <w:r w:rsidRPr="007A47F6">
        <w:rPr>
          <w:sz w:val="16"/>
        </w:rPr>
        <w: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12F7091B" w14:textId="77777777" w:rsidR="00637030" w:rsidRDefault="00637030" w:rsidP="00637030">
      <w:pPr>
        <w:pStyle w:val="Heading3"/>
      </w:pPr>
      <w:r>
        <w:t>AT: Alt fails---2NC</w:t>
      </w:r>
    </w:p>
    <w:p w14:paraId="2A25027D" w14:textId="77777777" w:rsidR="00637030" w:rsidRDefault="00637030" w:rsidP="00637030">
      <w:pPr>
        <w:pStyle w:val="Heading4"/>
      </w:pPr>
      <w:r>
        <w:t xml:space="preserve">Its empirically more effective than sector-specific organization </w:t>
      </w:r>
    </w:p>
    <w:p w14:paraId="68DD394B" w14:textId="77777777" w:rsidR="00637030" w:rsidRPr="007D7C0F" w:rsidRDefault="00637030" w:rsidP="00637030">
      <w:r w:rsidRPr="004E352C">
        <w:rPr>
          <w:rStyle w:val="Style13ptBold"/>
        </w:rPr>
        <w:t>Ness 16</w:t>
      </w:r>
      <w:r>
        <w:t xml:space="preserve"> [Immanuel, American academic, and Professor of Political Science at the City University of New York, Brooklyn, School of Humanities and Social Sciences. His academic focus is on workers' organization, migration, mobilization and politics. He is also a labour activist. “Southern Insurgency” p. 8-9]</w:t>
      </w:r>
    </w:p>
    <w:p w14:paraId="09EBE1D1" w14:textId="77777777" w:rsidR="00637030" w:rsidRPr="00967972" w:rsidRDefault="00637030" w:rsidP="00637030">
      <w:r w:rsidRPr="009335F7">
        <w:rPr>
          <w:sz w:val="14"/>
        </w:rPr>
        <w:t xml:space="preserve">Why does foreign capital dictate the conditions of work and the rise of corporate absolutism in the Global South in which workers are prevented from forming independent unions? </w:t>
      </w:r>
      <w:r w:rsidRPr="009335F7">
        <w:rPr>
          <w:rStyle w:val="StyleUnderline"/>
          <w:highlight w:val="cyan"/>
        </w:rPr>
        <w:t>State</w:t>
      </w:r>
      <w:r w:rsidRPr="003809EE">
        <w:rPr>
          <w:rStyle w:val="StyleUnderline"/>
        </w:rPr>
        <w:t xml:space="preserve"> authorities </w:t>
      </w:r>
      <w:r w:rsidRPr="009335F7">
        <w:rPr>
          <w:rStyle w:val="StyleUnderline"/>
          <w:highlight w:val="cyan"/>
        </w:rPr>
        <w:t>collude</w:t>
      </w:r>
      <w:r w:rsidRPr="003809EE">
        <w:rPr>
          <w:rStyle w:val="StyleUnderline"/>
        </w:rPr>
        <w:t xml:space="preserve"> directly </w:t>
      </w:r>
      <w:r w:rsidRPr="009335F7">
        <w:rPr>
          <w:rStyle w:val="StyleUnderline"/>
          <w:highlight w:val="cyan"/>
        </w:rPr>
        <w:t>with foreign corporations</w:t>
      </w:r>
      <w:r w:rsidRPr="009335F7">
        <w:rPr>
          <w:sz w:val="14"/>
        </w:rPr>
        <w:t xml:space="preserve">, often </w:t>
      </w:r>
      <w:r w:rsidRPr="003809EE">
        <w:rPr>
          <w:rStyle w:val="StyleUnderline"/>
        </w:rPr>
        <w:t>with</w:t>
      </w:r>
      <w:r w:rsidRPr="009335F7">
        <w:rPr>
          <w:sz w:val="14"/>
        </w:rPr>
        <w:t xml:space="preserve"> </w:t>
      </w:r>
      <w:r w:rsidRPr="003809EE">
        <w:rPr>
          <w:rStyle w:val="StyleUnderline"/>
        </w:rPr>
        <w:t>the</w:t>
      </w:r>
      <w:r w:rsidRPr="009335F7">
        <w:rPr>
          <w:sz w:val="14"/>
        </w:rPr>
        <w:t xml:space="preserve"> </w:t>
      </w:r>
      <w:r w:rsidRPr="003809EE">
        <w:rPr>
          <w:rStyle w:val="StyleUnderline"/>
        </w:rPr>
        <w:t>complicity</w:t>
      </w:r>
      <w:r w:rsidRPr="009335F7">
        <w:rPr>
          <w:sz w:val="14"/>
        </w:rPr>
        <w:t xml:space="preserve"> or indifference </w:t>
      </w:r>
      <w:r w:rsidRPr="003809EE">
        <w:rPr>
          <w:rStyle w:val="StyleUnderline"/>
        </w:rPr>
        <w:t>of</w:t>
      </w:r>
      <w:r w:rsidRPr="009335F7">
        <w:rPr>
          <w:sz w:val="14"/>
        </w:rPr>
        <w:t xml:space="preserve"> </w:t>
      </w:r>
      <w:r w:rsidRPr="003809EE">
        <w:rPr>
          <w:rStyle w:val="StyleUnderline"/>
        </w:rPr>
        <w:t xml:space="preserve">unrepresentative </w:t>
      </w:r>
      <w:r w:rsidRPr="009335F7">
        <w:rPr>
          <w:sz w:val="14"/>
        </w:rPr>
        <w:t>enduring</w:t>
      </w:r>
      <w:r w:rsidRPr="003809EE">
        <w:rPr>
          <w:rStyle w:val="StyleUnderline"/>
        </w:rPr>
        <w:t xml:space="preserve"> unions</w:t>
      </w:r>
      <w:r w:rsidRPr="009335F7">
        <w:rPr>
          <w:sz w:val="14"/>
        </w:rPr>
        <w:t xml:space="preserve">, in order </w:t>
      </w:r>
      <w:r w:rsidRPr="009335F7">
        <w:rPr>
          <w:rStyle w:val="StyleUnderline"/>
          <w:highlight w:val="cyan"/>
        </w:rPr>
        <w:t>to</w:t>
      </w:r>
      <w:r w:rsidRPr="003809EE">
        <w:rPr>
          <w:rStyle w:val="StyleUnderline"/>
        </w:rPr>
        <w:t xml:space="preserve"> </w:t>
      </w:r>
      <w:r w:rsidRPr="009335F7">
        <w:rPr>
          <w:rStyle w:val="StyleUnderline"/>
          <w:highlight w:val="cyan"/>
        </w:rPr>
        <w:t>ensure</w:t>
      </w:r>
      <w:r w:rsidRPr="009335F7">
        <w:rPr>
          <w:sz w:val="14"/>
        </w:rPr>
        <w:t xml:space="preserve"> a </w:t>
      </w:r>
      <w:r w:rsidRPr="009335F7">
        <w:rPr>
          <w:rStyle w:val="StyleUnderline"/>
        </w:rPr>
        <w:t xml:space="preserve">friendly </w:t>
      </w:r>
      <w:r w:rsidRPr="009335F7">
        <w:rPr>
          <w:rStyle w:val="StyleUnderline"/>
          <w:highlight w:val="cyan"/>
        </w:rPr>
        <w:t>environment for</w:t>
      </w:r>
      <w:r w:rsidRPr="009335F7">
        <w:rPr>
          <w:sz w:val="14"/>
        </w:rPr>
        <w:t xml:space="preserve"> </w:t>
      </w:r>
      <w:r w:rsidRPr="009335F7">
        <w:rPr>
          <w:rStyle w:val="StyleUnderline"/>
          <w:highlight w:val="cyan"/>
        </w:rPr>
        <w:t>investment</w:t>
      </w:r>
      <w:r w:rsidRPr="009335F7">
        <w:rPr>
          <w:sz w:val="14"/>
          <w:highlight w:val="cyan"/>
        </w:rPr>
        <w:t xml:space="preserve"> </w:t>
      </w:r>
      <w:r w:rsidRPr="009335F7">
        <w:rPr>
          <w:rStyle w:val="StyleUnderline"/>
        </w:rPr>
        <w:t>that</w:t>
      </w:r>
      <w:r w:rsidRPr="009335F7">
        <w:rPr>
          <w:sz w:val="14"/>
        </w:rPr>
        <w:t xml:space="preserve"> </w:t>
      </w:r>
      <w:r w:rsidRPr="009335F7">
        <w:rPr>
          <w:rStyle w:val="Emphasis"/>
          <w:highlight w:val="cyan"/>
        </w:rPr>
        <w:t>prevents</w:t>
      </w:r>
      <w:r w:rsidRPr="009335F7">
        <w:rPr>
          <w:sz w:val="14"/>
        </w:rPr>
        <w:t xml:space="preserve"> workers from being able to form </w:t>
      </w:r>
      <w:r w:rsidRPr="009335F7">
        <w:rPr>
          <w:rStyle w:val="Emphasis"/>
          <w:highlight w:val="cyan"/>
        </w:rPr>
        <w:t>independent</w:t>
      </w:r>
      <w:r w:rsidRPr="009335F7">
        <w:rPr>
          <w:sz w:val="14"/>
          <w:highlight w:val="cyan"/>
        </w:rPr>
        <w:t xml:space="preserve"> </w:t>
      </w:r>
      <w:r w:rsidRPr="009335F7">
        <w:rPr>
          <w:rStyle w:val="Emphasis"/>
          <w:highlight w:val="cyan"/>
        </w:rPr>
        <w:t>unions</w:t>
      </w:r>
      <w:r w:rsidRPr="009335F7">
        <w:rPr>
          <w:sz w:val="14"/>
        </w:rPr>
        <w:t xml:space="preserve">. As we shall see in Chapters 4, 5, and 6, </w:t>
      </w:r>
      <w:r w:rsidRPr="00847312">
        <w:rPr>
          <w:rStyle w:val="StyleUnderline"/>
        </w:rPr>
        <w:t>independent</w:t>
      </w:r>
      <w:r w:rsidRPr="009335F7">
        <w:rPr>
          <w:sz w:val="14"/>
        </w:rPr>
        <w:t xml:space="preserve"> workers’ </w:t>
      </w:r>
      <w:r w:rsidRPr="00847312">
        <w:rPr>
          <w:rStyle w:val="StyleUnderline"/>
        </w:rPr>
        <w:t>unions are opposed by governments in India, South Africa, and China</w:t>
      </w:r>
      <w:r w:rsidRPr="009335F7">
        <w:rPr>
          <w:sz w:val="14"/>
        </w:rPr>
        <w:t xml:space="preserve">. Since the 1980s, new export processing zones (EPZs) have been rapidly growing to create industrial regions near strategic urban agglomerations. These </w:t>
      </w:r>
      <w:r w:rsidRPr="009335F7">
        <w:rPr>
          <w:rStyle w:val="StyleUnderline"/>
          <w:highlight w:val="cyan"/>
        </w:rPr>
        <w:t>industrial production zones</w:t>
      </w:r>
      <w:r w:rsidRPr="009335F7">
        <w:rPr>
          <w:sz w:val="14"/>
          <w:highlight w:val="cyan"/>
        </w:rPr>
        <w:t xml:space="preserve"> </w:t>
      </w:r>
      <w:r w:rsidRPr="009335F7">
        <w:rPr>
          <w:rStyle w:val="Emphasis"/>
          <w:highlight w:val="cyan"/>
        </w:rPr>
        <w:t>ban</w:t>
      </w:r>
      <w:r w:rsidRPr="009335F7">
        <w:rPr>
          <w:sz w:val="14"/>
        </w:rPr>
        <w:t xml:space="preserve"> the </w:t>
      </w:r>
      <w:r w:rsidRPr="009335F7">
        <w:rPr>
          <w:rStyle w:val="StyleUnderline"/>
          <w:highlight w:val="cyan"/>
        </w:rPr>
        <w:t xml:space="preserve">formation of </w:t>
      </w:r>
      <w:r w:rsidRPr="009335F7">
        <w:rPr>
          <w:rStyle w:val="StyleUnderline"/>
        </w:rPr>
        <w:t>independent</w:t>
      </w:r>
      <w:r w:rsidRPr="00847312">
        <w:rPr>
          <w:rStyle w:val="StyleUnderline"/>
        </w:rPr>
        <w:t xml:space="preserve"> </w:t>
      </w:r>
      <w:r w:rsidRPr="009335F7">
        <w:rPr>
          <w:rStyle w:val="StyleUnderline"/>
        </w:rPr>
        <w:t>workers’</w:t>
      </w:r>
      <w:r w:rsidRPr="00847312">
        <w:rPr>
          <w:rStyle w:val="StyleUnderline"/>
        </w:rPr>
        <w:t xml:space="preserve"> organizations</w:t>
      </w:r>
      <w:r w:rsidRPr="009335F7">
        <w:rPr>
          <w:sz w:val="14"/>
        </w:rPr>
        <w:t xml:space="preserve"> </w:t>
      </w:r>
      <w:r w:rsidRPr="00847312">
        <w:rPr>
          <w:rStyle w:val="StyleUnderline"/>
        </w:rPr>
        <w:t>unless</w:t>
      </w:r>
      <w:r w:rsidRPr="009335F7">
        <w:rPr>
          <w:sz w:val="14"/>
        </w:rPr>
        <w:t xml:space="preserve"> they are company </w:t>
      </w:r>
      <w:r w:rsidRPr="00847312">
        <w:rPr>
          <w:rStyle w:val="StyleUnderline"/>
        </w:rPr>
        <w:t>unions firmly under the control of employers</w:t>
      </w:r>
      <w:r w:rsidRPr="009335F7">
        <w:rPr>
          <w:sz w:val="14"/>
        </w:rPr>
        <w:t xml:space="preserve">, to ensure the preservation of low-cost manufacturing.6 </w:t>
      </w:r>
      <w:r w:rsidRPr="009335F7">
        <w:rPr>
          <w:rStyle w:val="StyleUnderline"/>
          <w:highlight w:val="cyan"/>
        </w:rPr>
        <w:t>Workers in</w:t>
      </w:r>
      <w:r w:rsidRPr="00847312">
        <w:rPr>
          <w:rStyle w:val="StyleUnderline"/>
        </w:rPr>
        <w:t xml:space="preserve"> </w:t>
      </w:r>
      <w:r w:rsidRPr="009335F7">
        <w:rPr>
          <w:rStyle w:val="Emphasis"/>
          <w:highlight w:val="cyan"/>
        </w:rPr>
        <w:t>neoliberal states</w:t>
      </w:r>
      <w:r w:rsidRPr="009335F7">
        <w:rPr>
          <w:sz w:val="14"/>
        </w:rPr>
        <w:t xml:space="preserve"> </w:t>
      </w:r>
      <w:r w:rsidRPr="00847312">
        <w:rPr>
          <w:rStyle w:val="StyleUnderline"/>
        </w:rPr>
        <w:t xml:space="preserve">must </w:t>
      </w:r>
      <w:r w:rsidRPr="009335F7">
        <w:rPr>
          <w:rStyle w:val="StyleUnderline"/>
          <w:highlight w:val="cyan"/>
        </w:rPr>
        <w:t xml:space="preserve">deal with </w:t>
      </w:r>
      <w:r w:rsidRPr="009335F7">
        <w:rPr>
          <w:rStyle w:val="Emphasis"/>
          <w:highlight w:val="cyan"/>
        </w:rPr>
        <w:t>corporatist</w:t>
      </w:r>
      <w:r w:rsidRPr="00847312">
        <w:rPr>
          <w:rStyle w:val="Emphasis"/>
        </w:rPr>
        <w:t xml:space="preserve"> </w:t>
      </w:r>
      <w:r w:rsidRPr="009335F7">
        <w:rPr>
          <w:sz w:val="14"/>
        </w:rPr>
        <w:t xml:space="preserve">unions and </w:t>
      </w:r>
      <w:r w:rsidRPr="00847312">
        <w:rPr>
          <w:rStyle w:val="StyleUnderline"/>
        </w:rPr>
        <w:t xml:space="preserve">antiquated labor </w:t>
      </w:r>
      <w:r w:rsidRPr="009335F7">
        <w:rPr>
          <w:rStyle w:val="StyleUnderline"/>
          <w:highlight w:val="cyan"/>
        </w:rPr>
        <w:t>laws</w:t>
      </w:r>
      <w:r w:rsidRPr="00847312">
        <w:rPr>
          <w:rStyle w:val="StyleUnderline"/>
        </w:rPr>
        <w:t xml:space="preserve"> that were </w:t>
      </w:r>
      <w:r w:rsidRPr="009335F7">
        <w:rPr>
          <w:rStyle w:val="StyleUnderline"/>
          <w:highlight w:val="cyan"/>
        </w:rPr>
        <w:t>created for workers</w:t>
      </w:r>
      <w:r w:rsidRPr="009335F7">
        <w:rPr>
          <w:sz w:val="14"/>
        </w:rPr>
        <w:t xml:space="preserve"> in the Global </w:t>
      </w:r>
      <w:r w:rsidRPr="00847312">
        <w:rPr>
          <w:rStyle w:val="StyleUnderline"/>
        </w:rPr>
        <w:t>North</w:t>
      </w:r>
      <w:r w:rsidRPr="009335F7">
        <w:rPr>
          <w:sz w:val="14"/>
        </w:rPr>
        <w:t xml:space="preserve">, </w:t>
      </w:r>
      <w:r w:rsidRPr="00847312">
        <w:rPr>
          <w:rStyle w:val="StyleUnderline"/>
        </w:rPr>
        <w:t xml:space="preserve">while state capitalism </w:t>
      </w:r>
      <w:r w:rsidRPr="009335F7">
        <w:rPr>
          <w:sz w:val="14"/>
        </w:rPr>
        <w:t xml:space="preserve">in China </w:t>
      </w:r>
      <w:r w:rsidRPr="00847312">
        <w:rPr>
          <w:rStyle w:val="StyleUnderline"/>
        </w:rPr>
        <w:t>prevents workers from</w:t>
      </w:r>
      <w:r w:rsidRPr="009335F7">
        <w:rPr>
          <w:sz w:val="14"/>
        </w:rPr>
        <w:t xml:space="preserve"> </w:t>
      </w:r>
      <w:r w:rsidRPr="00847312">
        <w:rPr>
          <w:rStyle w:val="StyleUnderline"/>
        </w:rPr>
        <w:t>creating</w:t>
      </w:r>
      <w:r w:rsidRPr="009335F7">
        <w:rPr>
          <w:sz w:val="14"/>
        </w:rPr>
        <w:t xml:space="preserve"> independent </w:t>
      </w:r>
      <w:r w:rsidRPr="00847312">
        <w:rPr>
          <w:rStyle w:val="StyleUnderline"/>
        </w:rPr>
        <w:t>unions</w:t>
      </w:r>
      <w:r w:rsidRPr="009335F7">
        <w:rPr>
          <w:sz w:val="14"/>
        </w:rPr>
        <w:t xml:space="preserve">. This </w:t>
      </w:r>
      <w:r w:rsidRPr="009335F7">
        <w:rPr>
          <w:rStyle w:val="StyleUnderline"/>
          <w:highlight w:val="cyan"/>
        </w:rPr>
        <w:t>research</w:t>
      </w:r>
      <w:r w:rsidRPr="009335F7">
        <w:rPr>
          <w:sz w:val="14"/>
          <w:highlight w:val="cyan"/>
        </w:rPr>
        <w:t xml:space="preserve"> </w:t>
      </w:r>
      <w:r w:rsidRPr="009335F7">
        <w:rPr>
          <w:rStyle w:val="StyleUnderline"/>
          <w:highlight w:val="cyan"/>
        </w:rPr>
        <w:t>examines</w:t>
      </w:r>
      <w:r w:rsidRPr="009335F7">
        <w:rPr>
          <w:sz w:val="14"/>
        </w:rPr>
        <w:t xml:space="preserve"> the </w:t>
      </w:r>
      <w:r w:rsidRPr="009335F7">
        <w:rPr>
          <w:rStyle w:val="StyleUnderline"/>
        </w:rPr>
        <w:t xml:space="preserve">similarities and </w:t>
      </w:r>
      <w:r w:rsidRPr="009335F7">
        <w:rPr>
          <w:rStyle w:val="StyleUnderline"/>
          <w:highlight w:val="cyan"/>
        </w:rPr>
        <w:t>differences</w:t>
      </w:r>
      <w:r w:rsidRPr="009335F7">
        <w:rPr>
          <w:sz w:val="14"/>
          <w:highlight w:val="cyan"/>
        </w:rPr>
        <w:t xml:space="preserve"> </w:t>
      </w:r>
      <w:r w:rsidRPr="009335F7">
        <w:rPr>
          <w:rStyle w:val="StyleUnderline"/>
          <w:highlight w:val="cyan"/>
        </w:rPr>
        <w:t>between</w:t>
      </w:r>
      <w:r w:rsidRPr="009335F7">
        <w:rPr>
          <w:sz w:val="14"/>
        </w:rPr>
        <w:t xml:space="preserve"> </w:t>
      </w:r>
      <w:r w:rsidRPr="009335F7">
        <w:rPr>
          <w:rStyle w:val="StyleUnderline"/>
          <w:highlight w:val="cyan"/>
        </w:rPr>
        <w:t>neoliberal and</w:t>
      </w:r>
      <w:r w:rsidRPr="009335F7">
        <w:rPr>
          <w:rStyle w:val="StyleUnderline"/>
        </w:rPr>
        <w:t xml:space="preserve"> market </w:t>
      </w:r>
      <w:r w:rsidRPr="009335F7">
        <w:rPr>
          <w:rStyle w:val="StyleUnderline"/>
          <w:highlight w:val="cyan"/>
        </w:rPr>
        <w:t>socialist regimes</w:t>
      </w:r>
      <w:r w:rsidRPr="009335F7">
        <w:rPr>
          <w:sz w:val="14"/>
        </w:rPr>
        <w:t xml:space="preserve"> for industrial workers </w:t>
      </w:r>
      <w:r w:rsidRPr="009335F7">
        <w:rPr>
          <w:rStyle w:val="StyleUnderline"/>
        </w:rPr>
        <w:t>employed in a global system</w:t>
      </w:r>
      <w:r w:rsidRPr="009335F7">
        <w:rPr>
          <w:sz w:val="14"/>
        </w:rPr>
        <w:t xml:space="preserve">, </w:t>
      </w:r>
      <w:r w:rsidRPr="009335F7">
        <w:rPr>
          <w:rStyle w:val="StyleUnderline"/>
        </w:rPr>
        <w:t>regarding class power</w:t>
      </w:r>
      <w:r w:rsidRPr="009335F7">
        <w:rPr>
          <w:sz w:val="14"/>
        </w:rPr>
        <w:t xml:space="preserve">, </w:t>
      </w:r>
      <w:r w:rsidRPr="009335F7">
        <w:rPr>
          <w:rStyle w:val="StyleUnderline"/>
        </w:rPr>
        <w:t>wages</w:t>
      </w:r>
      <w:r w:rsidRPr="009335F7">
        <w:rPr>
          <w:sz w:val="14"/>
        </w:rPr>
        <w:t xml:space="preserve">, and </w:t>
      </w:r>
      <w:r w:rsidRPr="009335F7">
        <w:rPr>
          <w:rStyle w:val="StyleUnderline"/>
        </w:rPr>
        <w:t>conditions</w:t>
      </w:r>
      <w:r w:rsidRPr="009335F7">
        <w:rPr>
          <w:sz w:val="14"/>
        </w:rPr>
        <w:t xml:space="preserve">. We will find surprising outcomes: official </w:t>
      </w:r>
      <w:r w:rsidRPr="009335F7">
        <w:rPr>
          <w:rStyle w:val="StyleUnderline"/>
          <w:highlight w:val="cyan"/>
        </w:rPr>
        <w:t>union bodies</w:t>
      </w:r>
      <w:r w:rsidRPr="009335F7">
        <w:rPr>
          <w:sz w:val="14"/>
        </w:rPr>
        <w:t xml:space="preserve"> that are </w:t>
      </w:r>
      <w:r w:rsidRPr="009335F7">
        <w:rPr>
          <w:rStyle w:val="StyleUnderline"/>
        </w:rPr>
        <w:t>disconnected</w:t>
      </w:r>
      <w:r w:rsidRPr="009335F7">
        <w:rPr>
          <w:sz w:val="14"/>
        </w:rPr>
        <w:t xml:space="preserve"> </w:t>
      </w:r>
      <w:r w:rsidRPr="009335F7">
        <w:rPr>
          <w:rStyle w:val="StyleUnderline"/>
        </w:rPr>
        <w:t>from workers</w:t>
      </w:r>
      <w:r w:rsidRPr="009335F7">
        <w:rPr>
          <w:sz w:val="14"/>
        </w:rPr>
        <w:t xml:space="preserve"> (ACFTU in China) </w:t>
      </w:r>
      <w:r w:rsidRPr="009335F7">
        <w:rPr>
          <w:rStyle w:val="StyleUnderline"/>
        </w:rPr>
        <w:t xml:space="preserve">may </w:t>
      </w:r>
      <w:r w:rsidRPr="009335F7">
        <w:rPr>
          <w:rStyle w:val="StyleUnderline"/>
          <w:highlight w:val="cyan"/>
        </w:rPr>
        <w:t>lead</w:t>
      </w:r>
      <w:r w:rsidRPr="009335F7">
        <w:rPr>
          <w:sz w:val="14"/>
          <w:highlight w:val="cyan"/>
        </w:rPr>
        <w:t xml:space="preserve"> </w:t>
      </w:r>
      <w:r w:rsidRPr="009335F7">
        <w:rPr>
          <w:rStyle w:val="StyleUnderline"/>
          <w:highlight w:val="cyan"/>
        </w:rPr>
        <w:t>to better outcomes</w:t>
      </w:r>
      <w:r w:rsidRPr="009335F7">
        <w:rPr>
          <w:sz w:val="14"/>
        </w:rPr>
        <w:t xml:space="preserve"> than cases </w:t>
      </w:r>
      <w:r w:rsidRPr="009335F7">
        <w:rPr>
          <w:rStyle w:val="StyleUnderline"/>
          <w:highlight w:val="cyan"/>
        </w:rPr>
        <w:t>where</w:t>
      </w:r>
      <w:r w:rsidRPr="009335F7">
        <w:rPr>
          <w:rStyle w:val="StyleUnderline"/>
        </w:rPr>
        <w:t xml:space="preserve"> </w:t>
      </w:r>
      <w:r w:rsidRPr="009335F7">
        <w:rPr>
          <w:rStyle w:val="StyleUnderline"/>
          <w:highlight w:val="cyan"/>
        </w:rPr>
        <w:t>workers are coopted</w:t>
      </w:r>
      <w:r w:rsidRPr="009335F7">
        <w:rPr>
          <w:sz w:val="14"/>
        </w:rPr>
        <w:t xml:space="preserve"> </w:t>
      </w:r>
      <w:r w:rsidRPr="009335F7">
        <w:rPr>
          <w:rStyle w:val="StyleUnderline"/>
        </w:rPr>
        <w:t>through corporatist structures</w:t>
      </w:r>
      <w:r w:rsidRPr="009335F7">
        <w:rPr>
          <w:sz w:val="14"/>
        </w:rPr>
        <w:t xml:space="preserve"> (COSATU in South Africa), or simply ignored by the state (India).</w:t>
      </w:r>
    </w:p>
    <w:p w14:paraId="3942D429" w14:textId="77777777" w:rsidR="00637030" w:rsidRDefault="00637030" w:rsidP="00637030">
      <w:pPr>
        <w:pStyle w:val="Heading4"/>
      </w:pPr>
      <w:r>
        <w:t xml:space="preserve">Private pharma can’t </w:t>
      </w:r>
      <w:r w:rsidRPr="0031663C">
        <w:rPr>
          <w:u w:val="single"/>
        </w:rPr>
        <w:t>distribute</w:t>
      </w:r>
      <w:r>
        <w:t xml:space="preserve">. Only </w:t>
      </w:r>
      <w:r w:rsidRPr="0031663C">
        <w:rPr>
          <w:u w:val="single"/>
        </w:rPr>
        <w:t>nationalizing</w:t>
      </w:r>
      <w:r>
        <w:t xml:space="preserve"> solves.</w:t>
      </w:r>
    </w:p>
    <w:p w14:paraId="53D1FC70" w14:textId="77777777" w:rsidR="00637030" w:rsidRPr="00A776C1" w:rsidRDefault="00637030" w:rsidP="00637030">
      <w:r w:rsidRPr="00E37A5E">
        <w:rPr>
          <w:rStyle w:val="Style13ptBold"/>
        </w:rPr>
        <w:t>Shure &amp; Quigley 20</w:t>
      </w:r>
      <w:r>
        <w:t xml:space="preserve">. Natalie Shure, TV producer and writer whose work has appeared in the Atlantic, Slate, Pacific Standard, and elsewhere. Fran Quigley, director of the Health and Human Rights Clinic at Indiana University McKinney School of Law. “It’s Time to Socialize Big Pharma.” Jacobin, 13 July 2020. </w:t>
      </w:r>
      <w:r w:rsidRPr="00E37A5E">
        <w:t>https://www.jacobinmag.com/2020/07/national-health-service-covid-health-care-spending</w:t>
      </w:r>
      <w:r>
        <w:t>.</w:t>
      </w:r>
    </w:p>
    <w:p w14:paraId="39CE42D5" w14:textId="77777777" w:rsidR="00637030" w:rsidRPr="00E37A5E" w:rsidRDefault="00637030" w:rsidP="00637030">
      <w:pPr>
        <w:rPr>
          <w:sz w:val="16"/>
        </w:rPr>
      </w:pPr>
      <w:r w:rsidRPr="00E37A5E">
        <w:rPr>
          <w:sz w:val="16"/>
        </w:rPr>
        <w:t xml:space="preserve">In the early days of the coronavirus outbreak in the United States, Health and Human Services secretary Alex Azar sparked viral outrage. When asked at a congressional hearing about whether any potential COVID-19 vaccine would be made affordable to all, </w:t>
      </w:r>
      <w:r w:rsidRPr="00E37A5E">
        <w:rPr>
          <w:rStyle w:val="StyleUnderline"/>
        </w:rPr>
        <w:t>Azar refused</w:t>
      </w:r>
      <w:r w:rsidRPr="00E37A5E">
        <w:rPr>
          <w:sz w:val="16"/>
        </w:rPr>
        <w:t xml:space="preserve"> to be drawn into a promise. “We would want to ensure that we work to make it affordable,” he replied, “but we can’t control that price, because </w:t>
      </w:r>
      <w:r w:rsidRPr="00E37A5E">
        <w:rPr>
          <w:rStyle w:val="Emphasis"/>
        </w:rPr>
        <w:t>we need the private sector to invest</w:t>
      </w:r>
      <w:r w:rsidRPr="00E37A5E">
        <w:rPr>
          <w:sz w:val="16"/>
        </w:rPr>
        <w:t xml:space="preserve"> … Price controls won’t get us there.”</w:t>
      </w:r>
    </w:p>
    <w:p w14:paraId="38E6BFAB" w14:textId="77777777" w:rsidR="00637030" w:rsidRPr="00E37A5E" w:rsidRDefault="00637030" w:rsidP="00637030">
      <w:pPr>
        <w:rPr>
          <w:rStyle w:val="StyleUnderline"/>
        </w:rPr>
      </w:pPr>
      <w:r w:rsidRPr="00E37A5E">
        <w:rPr>
          <w:sz w:val="16"/>
        </w:rPr>
        <w:t xml:space="preserve">His answer was lambasted by commentators: Senator Bernie </w:t>
      </w:r>
      <w:r w:rsidRPr="00E37A5E">
        <w:rPr>
          <w:rStyle w:val="StyleUnderline"/>
        </w:rPr>
        <w:t>Sanders called it “an outrage</w:t>
      </w:r>
      <w:r w:rsidRPr="00E37A5E">
        <w:rPr>
          <w:sz w:val="16"/>
        </w:rPr>
        <w:t xml:space="preserve">,” and Representative Jan </w:t>
      </w:r>
      <w:r w:rsidRPr="00E37A5E">
        <w:rPr>
          <w:rStyle w:val="StyleUnderline"/>
        </w:rPr>
        <w:t>Schakowsky tweeted that Azar was “giving Big Pharma a blank check.”</w:t>
      </w:r>
      <w:r w:rsidRPr="00E37A5E">
        <w:rPr>
          <w:sz w:val="16"/>
        </w:rPr>
        <w:t xml:space="preserve"> The Verge insisted </w:t>
      </w:r>
      <w:r w:rsidRPr="00E37A5E">
        <w:rPr>
          <w:rStyle w:val="StyleUnderline"/>
        </w:rPr>
        <w:t>the move “could put everyone’s health at risk.”</w:t>
      </w:r>
    </w:p>
    <w:p w14:paraId="0753D83E" w14:textId="77777777" w:rsidR="00637030" w:rsidRPr="00E37A5E" w:rsidRDefault="00637030" w:rsidP="00637030">
      <w:pPr>
        <w:rPr>
          <w:sz w:val="16"/>
        </w:rPr>
      </w:pPr>
      <w:r w:rsidRPr="00E37A5E">
        <w:rPr>
          <w:sz w:val="16"/>
        </w:rPr>
        <w:t xml:space="preserve">And </w:t>
      </w:r>
      <w:r w:rsidRPr="00E37A5E">
        <w:rPr>
          <w:rStyle w:val="StyleUnderline"/>
        </w:rPr>
        <w:t xml:space="preserve">yet, </w:t>
      </w:r>
      <w:r w:rsidRPr="00E37A5E">
        <w:rPr>
          <w:rStyle w:val="StyleUnderline"/>
          <w:highlight w:val="cyan"/>
        </w:rPr>
        <w:t>in</w:t>
      </w:r>
      <w:r w:rsidRPr="00E37A5E">
        <w:rPr>
          <w:sz w:val="16"/>
          <w:highlight w:val="cyan"/>
        </w:rPr>
        <w:t xml:space="preserve"> </w:t>
      </w:r>
      <w:r w:rsidRPr="00E37A5E">
        <w:rPr>
          <w:sz w:val="16"/>
        </w:rPr>
        <w:t xml:space="preserve">the context of </w:t>
      </w:r>
      <w:r w:rsidRPr="00E37A5E">
        <w:rPr>
          <w:rStyle w:val="StyleUnderline"/>
          <w:highlight w:val="cyan"/>
        </w:rPr>
        <w:t xml:space="preserve">a system that </w:t>
      </w:r>
      <w:r w:rsidRPr="00E37A5E">
        <w:rPr>
          <w:rStyle w:val="Emphasis"/>
          <w:highlight w:val="cyan"/>
        </w:rPr>
        <w:t xml:space="preserve">relies on </w:t>
      </w:r>
      <w:r w:rsidRPr="00E37A5E">
        <w:rPr>
          <w:rStyle w:val="Emphasis"/>
        </w:rPr>
        <w:t xml:space="preserve">a </w:t>
      </w:r>
      <w:r w:rsidRPr="00E37A5E">
        <w:rPr>
          <w:rStyle w:val="Emphasis"/>
          <w:highlight w:val="cyan"/>
        </w:rPr>
        <w:t>profit-driven pharma</w:t>
      </w:r>
      <w:r w:rsidRPr="00E37A5E">
        <w:rPr>
          <w:rStyle w:val="Emphasis"/>
        </w:rPr>
        <w:t>ceutical industry</w:t>
      </w:r>
      <w:r w:rsidRPr="00E37A5E">
        <w:rPr>
          <w:sz w:val="16"/>
        </w:rPr>
        <w:t xml:space="preserve"> to produce lifesaving drugs, </w:t>
      </w:r>
      <w:r w:rsidRPr="00E37A5E">
        <w:rPr>
          <w:rStyle w:val="StyleUnderline"/>
        </w:rPr>
        <w:t>Azar’s answer was relatively mundane</w:t>
      </w:r>
      <w:r w:rsidRPr="00E37A5E">
        <w:rPr>
          <w:sz w:val="16"/>
        </w:rPr>
        <w:t xml:space="preserve">. These </w:t>
      </w:r>
      <w:r w:rsidRPr="00E37A5E">
        <w:rPr>
          <w:rStyle w:val="StyleUnderline"/>
          <w:highlight w:val="cyan"/>
        </w:rPr>
        <w:t>companies’</w:t>
      </w:r>
      <w:r w:rsidRPr="00E37A5E">
        <w:rPr>
          <w:sz w:val="16"/>
          <w:highlight w:val="cyan"/>
        </w:rPr>
        <w:t xml:space="preserve"> </w:t>
      </w:r>
      <w:r w:rsidRPr="00E37A5E">
        <w:rPr>
          <w:sz w:val="16"/>
        </w:rPr>
        <w:t xml:space="preserve">business models </w:t>
      </w:r>
      <w:r w:rsidRPr="00E37A5E">
        <w:rPr>
          <w:rStyle w:val="StyleUnderline"/>
        </w:rPr>
        <w:t xml:space="preserve">are </w:t>
      </w:r>
      <w:r w:rsidRPr="00E37A5E">
        <w:rPr>
          <w:rStyle w:val="StyleUnderline"/>
          <w:highlight w:val="cyan"/>
        </w:rPr>
        <w:t xml:space="preserve">predicated on </w:t>
      </w:r>
      <w:r w:rsidRPr="00E37A5E">
        <w:rPr>
          <w:rStyle w:val="Emphasis"/>
          <w:highlight w:val="cyan"/>
        </w:rPr>
        <w:t xml:space="preserve">high prices </w:t>
      </w:r>
      <w:r w:rsidRPr="00E37A5E">
        <w:rPr>
          <w:rStyle w:val="Emphasis"/>
        </w:rPr>
        <w:t>and weak regulation</w:t>
      </w:r>
      <w:r w:rsidRPr="00E37A5E">
        <w:rPr>
          <w:rStyle w:val="StyleUnderline"/>
        </w:rPr>
        <w:t>, not</w:t>
      </w:r>
      <w:r w:rsidRPr="00E37A5E">
        <w:rPr>
          <w:sz w:val="16"/>
        </w:rPr>
        <w:t xml:space="preserve"> altruism and the </w:t>
      </w:r>
      <w:r w:rsidRPr="00E37A5E">
        <w:rPr>
          <w:rStyle w:val="StyleUnderline"/>
        </w:rPr>
        <w:t>common good</w:t>
      </w:r>
      <w:r w:rsidRPr="00E37A5E">
        <w:rPr>
          <w:sz w:val="16"/>
        </w:rPr>
        <w:t>.</w:t>
      </w:r>
    </w:p>
    <w:p w14:paraId="369B8330" w14:textId="77777777" w:rsidR="00637030" w:rsidRPr="00E37A5E" w:rsidRDefault="00637030" w:rsidP="00637030">
      <w:pPr>
        <w:rPr>
          <w:rStyle w:val="StyleUnderline"/>
        </w:rPr>
      </w:pPr>
      <w:r w:rsidRPr="00E37A5E">
        <w:rPr>
          <w:rStyle w:val="StyleUnderline"/>
        </w:rPr>
        <w:t>The</w:t>
      </w:r>
      <w:r w:rsidRPr="00E37A5E">
        <w:rPr>
          <w:sz w:val="16"/>
        </w:rPr>
        <w:t xml:space="preserve"> multiple </w:t>
      </w:r>
      <w:r w:rsidRPr="00E37A5E">
        <w:rPr>
          <w:rStyle w:val="StyleUnderline"/>
          <w:highlight w:val="cyan"/>
        </w:rPr>
        <w:t>pharma</w:t>
      </w:r>
      <w:r w:rsidRPr="00E37A5E">
        <w:rPr>
          <w:rStyle w:val="StyleUnderline"/>
        </w:rPr>
        <w:t xml:space="preserve">ceutical </w:t>
      </w:r>
      <w:r w:rsidRPr="00E37A5E">
        <w:rPr>
          <w:rStyle w:val="StyleUnderline"/>
          <w:highlight w:val="cyan"/>
        </w:rPr>
        <w:t>firms</w:t>
      </w:r>
      <w:r w:rsidRPr="00E37A5E">
        <w:rPr>
          <w:sz w:val="16"/>
          <w:highlight w:val="cyan"/>
        </w:rPr>
        <w:t xml:space="preserve"> </w:t>
      </w:r>
      <w:r w:rsidRPr="00E37A5E">
        <w:rPr>
          <w:sz w:val="16"/>
        </w:rPr>
        <w:t xml:space="preserve">currently </w:t>
      </w:r>
      <w:r w:rsidRPr="00E37A5E">
        <w:rPr>
          <w:rStyle w:val="StyleUnderline"/>
          <w:highlight w:val="cyan"/>
        </w:rPr>
        <w:t>work</w:t>
      </w:r>
      <w:r w:rsidRPr="00E37A5E">
        <w:rPr>
          <w:rStyle w:val="StyleUnderline"/>
        </w:rPr>
        <w:t>ing to develop vaccines</w:t>
      </w:r>
      <w:r w:rsidRPr="00E37A5E">
        <w:rPr>
          <w:sz w:val="16"/>
        </w:rPr>
        <w:t xml:space="preserve"> and treatments </w:t>
      </w:r>
      <w:r w:rsidRPr="00E37A5E">
        <w:rPr>
          <w:rStyle w:val="StyleUnderline"/>
        </w:rPr>
        <w:t xml:space="preserve">are doing so </w:t>
      </w:r>
      <w:r w:rsidRPr="00E37A5E">
        <w:rPr>
          <w:rStyle w:val="StyleUnderline"/>
          <w:highlight w:val="cyan"/>
        </w:rPr>
        <w:t xml:space="preserve">in hopes of producing </w:t>
      </w:r>
      <w:r w:rsidRPr="00E37A5E">
        <w:rPr>
          <w:rStyle w:val="Emphasis"/>
          <w:highlight w:val="cyan"/>
        </w:rPr>
        <w:t>valuable commodities</w:t>
      </w:r>
      <w:r w:rsidRPr="00E37A5E">
        <w:rPr>
          <w:sz w:val="16"/>
          <w:highlight w:val="cyan"/>
        </w:rPr>
        <w:t xml:space="preserve">, </w:t>
      </w:r>
      <w:r w:rsidRPr="00E37A5E">
        <w:rPr>
          <w:sz w:val="16"/>
        </w:rPr>
        <w:t xml:space="preserve">something </w:t>
      </w:r>
      <w:r w:rsidRPr="00E37A5E">
        <w:rPr>
          <w:rStyle w:val="StyleUnderline"/>
          <w:highlight w:val="cyan"/>
        </w:rPr>
        <w:t xml:space="preserve">that </w:t>
      </w:r>
      <w:r w:rsidRPr="00E37A5E">
        <w:rPr>
          <w:rStyle w:val="Emphasis"/>
          <w:highlight w:val="cyan"/>
        </w:rPr>
        <w:t>by definition</w:t>
      </w:r>
      <w:r w:rsidRPr="00E37A5E">
        <w:rPr>
          <w:rStyle w:val="StyleUnderline"/>
          <w:highlight w:val="cyan"/>
        </w:rPr>
        <w:t xml:space="preserve"> not everyone will get</w:t>
      </w:r>
      <w:r w:rsidRPr="00E37A5E">
        <w:rPr>
          <w:sz w:val="16"/>
          <w:highlight w:val="cyan"/>
        </w:rPr>
        <w:t xml:space="preserve"> </w:t>
      </w:r>
      <w:r w:rsidRPr="00E37A5E">
        <w:rPr>
          <w:sz w:val="16"/>
        </w:rPr>
        <w:t xml:space="preserve">to have. If Azar’s critics were correct to be irate, and in their belief that COVID-19 drugs ought to be universally accessible, the recipient of their anger should have been the system responsible for drug production itself. </w:t>
      </w:r>
      <w:r w:rsidRPr="00E37A5E">
        <w:rPr>
          <w:rStyle w:val="StyleUnderline"/>
        </w:rPr>
        <w:t>Can we really be surprised when for-profit companies attempt to profit off their products?</w:t>
      </w:r>
    </w:p>
    <w:p w14:paraId="070498EA" w14:textId="77777777" w:rsidR="00637030" w:rsidRPr="00E37A5E" w:rsidRDefault="00637030" w:rsidP="00637030">
      <w:pPr>
        <w:rPr>
          <w:sz w:val="16"/>
        </w:rPr>
      </w:pPr>
      <w:r w:rsidRPr="00E37A5E">
        <w:rPr>
          <w:sz w:val="16"/>
        </w:rPr>
        <w:t xml:space="preserve">But </w:t>
      </w:r>
      <w:r w:rsidRPr="00E37A5E">
        <w:rPr>
          <w:rStyle w:val="Emphasis"/>
          <w:highlight w:val="cyan"/>
        </w:rPr>
        <w:t>things don’t have to be this way</w:t>
      </w:r>
      <w:r w:rsidRPr="00E37A5E">
        <w:rPr>
          <w:sz w:val="16"/>
        </w:rPr>
        <w:t xml:space="preserve">. </w:t>
      </w:r>
      <w:r w:rsidRPr="00E37A5E">
        <w:rPr>
          <w:rStyle w:val="StyleUnderline"/>
        </w:rPr>
        <w:t>We don’t have to leave ourselves at the mercy of the most profitable sector</w:t>
      </w:r>
      <w:r w:rsidRPr="00E37A5E">
        <w:rPr>
          <w:sz w:val="16"/>
        </w:rPr>
        <w:t xml:space="preserve"> on Earth to get the drugs we need to lead healthier lives. As drug prices soar, public health care systems in most of the world find themselves drained of resources. In 2018 alone, the National Health Service (NHS) in England spent £18 billion on medicines — or 16 percent of its total annual budget.</w:t>
      </w:r>
    </w:p>
    <w:p w14:paraId="566AFFA1" w14:textId="77777777" w:rsidR="00637030" w:rsidRPr="00E37A5E" w:rsidRDefault="00637030" w:rsidP="00637030">
      <w:pPr>
        <w:rPr>
          <w:sz w:val="16"/>
        </w:rPr>
      </w:pPr>
      <w:r w:rsidRPr="00E37A5E">
        <w:rPr>
          <w:sz w:val="16"/>
        </w:rPr>
        <w:t>This is despite the fact that the UK government spent £2.3 billion of public money on health research and development (R&amp;D) in 2015. In fact, in their recent book The Pharmaceutical Industry, Michele Boldrin and David Levine estimate that two-thirds of all upfront drug R&amp;D costs are funded by public investments.</w:t>
      </w:r>
    </w:p>
    <w:p w14:paraId="61DDAD49" w14:textId="77777777" w:rsidR="00637030" w:rsidRPr="00E37A5E" w:rsidRDefault="00637030" w:rsidP="00637030">
      <w:pPr>
        <w:rPr>
          <w:rStyle w:val="StyleUnderline"/>
        </w:rPr>
      </w:pPr>
      <w:r w:rsidRPr="00E37A5E">
        <w:rPr>
          <w:rStyle w:val="StyleUnderline"/>
        </w:rPr>
        <w:t>In the United States</w:t>
      </w:r>
      <w:r w:rsidRPr="00E37A5E">
        <w:rPr>
          <w:sz w:val="16"/>
        </w:rPr>
        <w:t xml:space="preserve">, of course, the situation is even worse. The </w:t>
      </w:r>
      <w:r w:rsidRPr="00E37A5E">
        <w:rPr>
          <w:rStyle w:val="StyleUnderline"/>
        </w:rPr>
        <w:t>prices imposed by drug companies are</w:t>
      </w:r>
      <w:r w:rsidRPr="00E37A5E">
        <w:rPr>
          <w:sz w:val="16"/>
        </w:rPr>
        <w:t xml:space="preserve"> often </w:t>
      </w:r>
      <w:r w:rsidRPr="00E37A5E">
        <w:rPr>
          <w:rStyle w:val="StyleUnderline"/>
        </w:rPr>
        <w:t>passed directly onto patients</w:t>
      </w:r>
      <w:r w:rsidRPr="00E37A5E">
        <w:rPr>
          <w:sz w:val="16"/>
        </w:rPr>
        <w:t xml:space="preserve">, as </w:t>
      </w:r>
      <w:r w:rsidRPr="00E37A5E">
        <w:rPr>
          <w:rStyle w:val="StyleUnderline"/>
        </w:rPr>
        <w:t>all-powerful corporations tighten their grip on the political system</w:t>
      </w:r>
      <w:r w:rsidRPr="00E37A5E">
        <w:rPr>
          <w:sz w:val="16"/>
        </w:rPr>
        <w:t xml:space="preserve"> and strangle progressive proposals like Medicare for All. In the current moment, it’s clearer than ever that </w:t>
      </w:r>
      <w:r w:rsidRPr="00E37A5E">
        <w:rPr>
          <w:rStyle w:val="StyleUnderline"/>
          <w:highlight w:val="cyan"/>
        </w:rPr>
        <w:t xml:space="preserve">the interests of the </w:t>
      </w:r>
      <w:r w:rsidRPr="00E37A5E">
        <w:rPr>
          <w:rStyle w:val="Emphasis"/>
          <w:highlight w:val="cyan"/>
        </w:rPr>
        <w:t>public</w:t>
      </w:r>
      <w:r w:rsidRPr="00E37A5E">
        <w:rPr>
          <w:rStyle w:val="StyleUnderline"/>
          <w:highlight w:val="cyan"/>
        </w:rPr>
        <w:t xml:space="preserve"> and </w:t>
      </w:r>
      <w:r w:rsidRPr="00E37A5E">
        <w:rPr>
          <w:rStyle w:val="StyleUnderline"/>
        </w:rPr>
        <w:t xml:space="preserve">the interests of the </w:t>
      </w:r>
      <w:r w:rsidRPr="00E37A5E">
        <w:rPr>
          <w:rStyle w:val="Emphasis"/>
          <w:highlight w:val="cyan"/>
        </w:rPr>
        <w:t>pharma</w:t>
      </w:r>
      <w:r w:rsidRPr="00E37A5E">
        <w:rPr>
          <w:rStyle w:val="Emphasis"/>
        </w:rPr>
        <w:t xml:space="preserve">ceutical industry </w:t>
      </w:r>
      <w:r w:rsidRPr="00E37A5E">
        <w:rPr>
          <w:rStyle w:val="Emphasis"/>
          <w:highlight w:val="cyan"/>
        </w:rPr>
        <w:t>will never be aligned</w:t>
      </w:r>
      <w:r w:rsidRPr="00E37A5E">
        <w:rPr>
          <w:rStyle w:val="StyleUnderline"/>
        </w:rPr>
        <w:t>.</w:t>
      </w:r>
    </w:p>
    <w:p w14:paraId="104DB5A5" w14:textId="77777777" w:rsidR="00637030" w:rsidRPr="00E37A5E" w:rsidRDefault="00637030" w:rsidP="00637030">
      <w:pPr>
        <w:rPr>
          <w:sz w:val="16"/>
        </w:rPr>
      </w:pPr>
      <w:r w:rsidRPr="00E37A5E">
        <w:rPr>
          <w:rStyle w:val="StyleUnderline"/>
        </w:rPr>
        <w:t>Ensuring</w:t>
      </w:r>
      <w:r w:rsidRPr="00E37A5E">
        <w:rPr>
          <w:sz w:val="16"/>
        </w:rPr>
        <w:t xml:space="preserve"> that all </w:t>
      </w:r>
      <w:r w:rsidRPr="00E37A5E">
        <w:rPr>
          <w:rStyle w:val="StyleUnderline"/>
        </w:rPr>
        <w:t xml:space="preserve">patients are able to access </w:t>
      </w:r>
      <w:r w:rsidRPr="00E37A5E">
        <w:rPr>
          <w:rStyle w:val="StyleUnderline"/>
          <w:highlight w:val="cyan"/>
        </w:rPr>
        <w:t xml:space="preserve">treatments </w:t>
      </w:r>
      <w:r w:rsidRPr="00E37A5E">
        <w:rPr>
          <w:rStyle w:val="StyleUnderline"/>
        </w:rPr>
        <w:t>based on need</w:t>
      </w:r>
      <w:r w:rsidRPr="00E37A5E">
        <w:rPr>
          <w:sz w:val="16"/>
        </w:rPr>
        <w:t xml:space="preserve"> rather than ability to pay </w:t>
      </w:r>
      <w:r w:rsidRPr="00E37A5E">
        <w:rPr>
          <w:rStyle w:val="StyleUnderline"/>
          <w:highlight w:val="cyan"/>
        </w:rPr>
        <w:t xml:space="preserve">will require </w:t>
      </w:r>
      <w:r w:rsidRPr="00E37A5E">
        <w:rPr>
          <w:rStyle w:val="Emphasis"/>
          <w:highlight w:val="cyan"/>
        </w:rPr>
        <w:t xml:space="preserve">reimagining </w:t>
      </w:r>
      <w:r w:rsidRPr="00E37A5E">
        <w:rPr>
          <w:rStyle w:val="Emphasis"/>
        </w:rPr>
        <w:t>how drugs are researched</w:t>
      </w:r>
      <w:r w:rsidRPr="00E37A5E">
        <w:rPr>
          <w:sz w:val="16"/>
        </w:rPr>
        <w:t xml:space="preserve">, developed, and manufactured. </w:t>
      </w:r>
      <w:r w:rsidRPr="00E37A5E">
        <w:rPr>
          <w:rStyle w:val="StyleUnderline"/>
        </w:rPr>
        <w:t xml:space="preserve">To turn medicines into public goods, </w:t>
      </w:r>
      <w:r w:rsidRPr="00E37A5E">
        <w:rPr>
          <w:rStyle w:val="StyleUnderline"/>
          <w:highlight w:val="cyan"/>
        </w:rPr>
        <w:t xml:space="preserve">we must </w:t>
      </w:r>
      <w:r w:rsidRPr="00E37A5E">
        <w:rPr>
          <w:rStyle w:val="Emphasis"/>
          <w:highlight w:val="cyan"/>
        </w:rPr>
        <w:t xml:space="preserve">nationalize </w:t>
      </w:r>
      <w:r w:rsidRPr="00E37A5E">
        <w:rPr>
          <w:rStyle w:val="Emphasis"/>
        </w:rPr>
        <w:t xml:space="preserve">the </w:t>
      </w:r>
      <w:r w:rsidRPr="00E37A5E">
        <w:rPr>
          <w:rStyle w:val="Emphasis"/>
          <w:highlight w:val="cyan"/>
        </w:rPr>
        <w:t>pharma</w:t>
      </w:r>
      <w:r w:rsidRPr="00E37A5E">
        <w:rPr>
          <w:rStyle w:val="Emphasis"/>
        </w:rPr>
        <w:t>ceutical industry</w:t>
      </w:r>
      <w:r w:rsidRPr="00E37A5E">
        <w:rPr>
          <w:sz w:val="16"/>
        </w:rPr>
        <w:t xml:space="preserve"> — </w:t>
      </w:r>
      <w:r w:rsidRPr="00E37A5E">
        <w:rPr>
          <w:rStyle w:val="StyleUnderline"/>
        </w:rPr>
        <w:t>and doing so may be less of a stretch than you think</w:t>
      </w:r>
      <w:r w:rsidRPr="00E37A5E">
        <w:rPr>
          <w:sz w:val="16"/>
        </w:rPr>
        <w:t>.</w:t>
      </w:r>
    </w:p>
    <w:p w14:paraId="103E328B" w14:textId="77777777" w:rsidR="00637030" w:rsidRPr="00E37A5E" w:rsidRDefault="00637030" w:rsidP="00637030">
      <w:pPr>
        <w:rPr>
          <w:sz w:val="16"/>
        </w:rPr>
      </w:pPr>
      <w:r w:rsidRPr="00E37A5E">
        <w:rPr>
          <w:sz w:val="16"/>
        </w:rPr>
        <w:t>Health Care Profiteering</w:t>
      </w:r>
    </w:p>
    <w:p w14:paraId="3D25A96E" w14:textId="77777777" w:rsidR="00637030" w:rsidRPr="00E37A5E" w:rsidRDefault="00637030" w:rsidP="00637030">
      <w:pPr>
        <w:rPr>
          <w:rStyle w:val="StyleUnderline"/>
        </w:rPr>
      </w:pPr>
      <w:r w:rsidRPr="00E37A5E">
        <w:rPr>
          <w:sz w:val="16"/>
        </w:rPr>
        <w:t xml:space="preserve">Outcry over obscene drug prices long predates Azar’s offhand comment about future COVID-19 therapeutics. An estimated </w:t>
      </w:r>
      <w:r w:rsidRPr="00E37A5E">
        <w:rPr>
          <w:rStyle w:val="StyleUnderline"/>
          <w:highlight w:val="cyan"/>
        </w:rPr>
        <w:t xml:space="preserve">10 million people </w:t>
      </w:r>
      <w:r w:rsidRPr="00E37A5E">
        <w:rPr>
          <w:rStyle w:val="StyleUnderline"/>
        </w:rPr>
        <w:t xml:space="preserve">worldwide </w:t>
      </w:r>
      <w:r w:rsidRPr="00E37A5E">
        <w:rPr>
          <w:rStyle w:val="StyleUnderline"/>
          <w:highlight w:val="cyan"/>
        </w:rPr>
        <w:t xml:space="preserve">die </w:t>
      </w:r>
      <w:r w:rsidRPr="00E37A5E">
        <w:rPr>
          <w:rStyle w:val="StyleUnderline"/>
        </w:rPr>
        <w:t xml:space="preserve">each year </w:t>
      </w:r>
      <w:r w:rsidRPr="00E37A5E">
        <w:rPr>
          <w:rStyle w:val="StyleUnderline"/>
          <w:highlight w:val="cyan"/>
        </w:rPr>
        <w:t>because they can’t afford</w:t>
      </w:r>
      <w:r w:rsidRPr="00E37A5E">
        <w:rPr>
          <w:sz w:val="16"/>
          <w:highlight w:val="cyan"/>
        </w:rPr>
        <w:t xml:space="preserve"> </w:t>
      </w:r>
      <w:r w:rsidRPr="00E37A5E">
        <w:rPr>
          <w:sz w:val="16"/>
        </w:rPr>
        <w:t xml:space="preserve">the </w:t>
      </w:r>
      <w:r w:rsidRPr="00E37A5E">
        <w:rPr>
          <w:rStyle w:val="StyleUnderline"/>
          <w:highlight w:val="cyan"/>
        </w:rPr>
        <w:t>drugs</w:t>
      </w:r>
      <w:r w:rsidRPr="00E37A5E">
        <w:rPr>
          <w:sz w:val="16"/>
          <w:highlight w:val="cyan"/>
        </w:rPr>
        <w:t xml:space="preserve"> </w:t>
      </w:r>
      <w:r w:rsidRPr="00E37A5E">
        <w:rPr>
          <w:sz w:val="16"/>
        </w:rPr>
        <w:t xml:space="preserve">that would have saved their lives. </w:t>
      </w:r>
      <w:r w:rsidRPr="00E37A5E">
        <w:rPr>
          <w:rStyle w:val="StyleUnderline"/>
        </w:rPr>
        <w:t>Even in advanced capitalist countries</w:t>
      </w:r>
      <w:r w:rsidRPr="00E37A5E">
        <w:rPr>
          <w:sz w:val="16"/>
        </w:rPr>
        <w:t xml:space="preserve"> — where the burden of drug prices is less severe — </w:t>
      </w:r>
      <w:r w:rsidRPr="00E37A5E">
        <w:rPr>
          <w:rStyle w:val="StyleUnderline"/>
        </w:rPr>
        <w:t xml:space="preserve">Big </w:t>
      </w:r>
      <w:r w:rsidRPr="00E37A5E">
        <w:rPr>
          <w:rStyle w:val="StyleUnderline"/>
          <w:highlight w:val="cyan"/>
        </w:rPr>
        <w:t xml:space="preserve">Pharma’s greed causes </w:t>
      </w:r>
      <w:r w:rsidRPr="00E37A5E">
        <w:rPr>
          <w:rStyle w:val="Emphasis"/>
          <w:highlight w:val="cyan"/>
        </w:rPr>
        <w:t>deaths</w:t>
      </w:r>
      <w:r w:rsidRPr="00E37A5E">
        <w:rPr>
          <w:rStyle w:val="StyleUnderline"/>
        </w:rPr>
        <w:t>.</w:t>
      </w:r>
    </w:p>
    <w:p w14:paraId="68E1BDDF" w14:textId="77777777" w:rsidR="00637030" w:rsidRPr="00E37A5E" w:rsidRDefault="00637030" w:rsidP="00637030">
      <w:pPr>
        <w:rPr>
          <w:sz w:val="16"/>
        </w:rPr>
      </w:pPr>
      <w:r w:rsidRPr="00E37A5E">
        <w:rPr>
          <w:rStyle w:val="StyleUnderline"/>
        </w:rPr>
        <w:t>In the United States there have been multiple cases of deadly insulin rationing</w:t>
      </w:r>
      <w:r w:rsidRPr="00E37A5E">
        <w:rPr>
          <w:sz w:val="16"/>
        </w:rPr>
        <w:t xml:space="preserve"> in recent years as prices topped $300 per vial. </w:t>
      </w:r>
      <w:r w:rsidRPr="00E37A5E">
        <w:rPr>
          <w:rStyle w:val="StyleUnderline"/>
        </w:rPr>
        <w:t>Around one in three Americans say they’ve skipped necessary doses due to costs</w:t>
      </w:r>
      <w:r w:rsidRPr="00E37A5E">
        <w:rPr>
          <w:sz w:val="16"/>
        </w:rPr>
        <w:t>, while pharmaceutical profit margins can reach as high as a mind-blowing 40 percent — a rate of return unseen in most other sectors.</w:t>
      </w:r>
    </w:p>
    <w:p w14:paraId="373DF6D8" w14:textId="77777777" w:rsidR="00637030" w:rsidRPr="00E37A5E" w:rsidRDefault="00637030" w:rsidP="00637030">
      <w:pPr>
        <w:rPr>
          <w:sz w:val="16"/>
        </w:rPr>
      </w:pPr>
      <w:r w:rsidRPr="00E37A5E">
        <w:rPr>
          <w:sz w:val="16"/>
        </w:rPr>
        <w:t xml:space="preserve">But even where the results aren’t fatal, </w:t>
      </w:r>
      <w:r w:rsidRPr="00E37A5E">
        <w:rPr>
          <w:rStyle w:val="Emphasis"/>
        </w:rPr>
        <w:t>this system is a major problem</w:t>
      </w:r>
      <w:r w:rsidRPr="00E37A5E">
        <w:rPr>
          <w:sz w:val="16"/>
        </w:rPr>
        <w:t>. Last year in Britain there was the prominent example of Luis Walker, a young cystic fibrosis patient whose campaign to access Orkambi was frustrated by pharmaceutical corporation Vertex’s refusal to lower their eye-watering £105,000 price tag.</w:t>
      </w:r>
    </w:p>
    <w:p w14:paraId="5F338659" w14:textId="77777777" w:rsidR="00637030" w:rsidRPr="00E37A5E" w:rsidRDefault="00637030" w:rsidP="00637030">
      <w:pPr>
        <w:rPr>
          <w:sz w:val="16"/>
        </w:rPr>
      </w:pPr>
      <w:r w:rsidRPr="00E37A5E">
        <w:rPr>
          <w:sz w:val="16"/>
        </w:rPr>
        <w:t>On foot of his case, polls showed 68 percent of voters supported Jeremy Corbyn’s proposal to establish a public medicine development company, including a comfortable majority of Tories (57 percent).</w:t>
      </w:r>
    </w:p>
    <w:p w14:paraId="56B5E1EB" w14:textId="77777777" w:rsidR="00637030" w:rsidRPr="00E37A5E" w:rsidRDefault="00637030" w:rsidP="00637030">
      <w:pPr>
        <w:rPr>
          <w:rStyle w:val="StyleUnderline"/>
        </w:rPr>
      </w:pPr>
      <w:r w:rsidRPr="00E37A5E">
        <w:rPr>
          <w:sz w:val="16"/>
        </w:rPr>
        <w:t xml:space="preserve">There’s a very simple reason why </w:t>
      </w:r>
      <w:r w:rsidRPr="00E37A5E">
        <w:rPr>
          <w:rStyle w:val="StyleUnderline"/>
        </w:rPr>
        <w:t>pharmaceutical firms charge</w:t>
      </w:r>
      <w:r w:rsidRPr="00E37A5E">
        <w:rPr>
          <w:sz w:val="16"/>
        </w:rPr>
        <w:t xml:space="preserve"> such </w:t>
      </w:r>
      <w:r w:rsidRPr="00E37A5E">
        <w:rPr>
          <w:rStyle w:val="StyleUnderline"/>
        </w:rPr>
        <w:t>exorbitant prices: because they can</w:t>
      </w:r>
      <w:r w:rsidRPr="00E37A5E">
        <w:rPr>
          <w:sz w:val="16"/>
        </w:rPr>
        <w:t xml:space="preserve">. In the United States, where prices are the world’s highest, </w:t>
      </w:r>
      <w:r w:rsidRPr="00E37A5E">
        <w:rPr>
          <w:rStyle w:val="StyleUnderline"/>
        </w:rPr>
        <w:t>there’s no robust mechanism for lowering them: companies name their price, and seldom receive actionable pushback.</w:t>
      </w:r>
    </w:p>
    <w:p w14:paraId="1AA8C931" w14:textId="77777777" w:rsidR="00637030" w:rsidRPr="00E37A5E" w:rsidRDefault="00637030" w:rsidP="00637030">
      <w:pPr>
        <w:rPr>
          <w:sz w:val="16"/>
        </w:rPr>
      </w:pPr>
      <w:r w:rsidRPr="00E37A5E">
        <w:rPr>
          <w:sz w:val="16"/>
        </w:rPr>
        <w:t>In England, the National Institute for Health and Care Excellence (NICE) determines what drugs are available on the NHS — but are over a barrel when it comes to the price charges by pharmaceutical giants. Big Pharma argues that they are fair reflections of the value of the products and the money invested to take them to market.</w:t>
      </w:r>
    </w:p>
    <w:p w14:paraId="583B27F4" w14:textId="77777777" w:rsidR="00637030" w:rsidRPr="00E37A5E" w:rsidRDefault="00637030" w:rsidP="00637030">
      <w:pPr>
        <w:rPr>
          <w:sz w:val="16"/>
        </w:rPr>
      </w:pPr>
      <w:r w:rsidRPr="00E37A5E">
        <w:rPr>
          <w:sz w:val="16"/>
        </w:rPr>
        <w:t>But that explanation barely holds up under scrutiny. The private pharmaceutical industry’s handsome profits are all the more galling when you consider the degree to which they’re publicly subsidized. The most expensive and riskiest stage of the research process — the basic science on the back end — is usually funded by governments, not private companies.</w:t>
      </w:r>
    </w:p>
    <w:p w14:paraId="70789C98" w14:textId="77777777" w:rsidR="00637030" w:rsidRPr="00E37A5E" w:rsidRDefault="00637030" w:rsidP="00637030">
      <w:pPr>
        <w:rPr>
          <w:sz w:val="16"/>
        </w:rPr>
      </w:pPr>
      <w:r w:rsidRPr="00E37A5E">
        <w:rPr>
          <w:sz w:val="16"/>
        </w:rPr>
        <w:t>But this doesn’t mean that the public benefits. The 2017 Pills and Profits report for Global Justice Now found that the NHS was spending £1 billion annually on medicines developed through public funding — and that two of the five most expensive medicines available on the NHS were developed with UK government funding.</w:t>
      </w:r>
    </w:p>
    <w:p w14:paraId="5E1C7511" w14:textId="77777777" w:rsidR="00637030" w:rsidRPr="00E37A5E" w:rsidRDefault="00637030" w:rsidP="00637030">
      <w:pPr>
        <w:rPr>
          <w:sz w:val="16"/>
        </w:rPr>
      </w:pPr>
      <w:r w:rsidRPr="00E37A5E">
        <w:rPr>
          <w:sz w:val="16"/>
        </w:rPr>
        <w:t>Across the world, publicly funded research is nonetheless eligible for private patents, which guarantees a company years of market exclusivity and unchecked pricing power for a given drug. As if that weren’t enough, governments are also the largest buyers of drugs, shelling out inflated prices for breakthroughs that would have never happened without them. In short, the public pays twice while the private sector profits.</w:t>
      </w:r>
    </w:p>
    <w:p w14:paraId="04C40524" w14:textId="77777777" w:rsidR="00637030" w:rsidRPr="00E37A5E" w:rsidRDefault="00637030" w:rsidP="00637030">
      <w:pPr>
        <w:rPr>
          <w:sz w:val="16"/>
        </w:rPr>
      </w:pPr>
      <w:r w:rsidRPr="00E37A5E">
        <w:rPr>
          <w:sz w:val="16"/>
        </w:rPr>
        <w:t>If the situation is perverse for necessary drugs — the kind that public resources tend to flow toward — it’s nothing compared to drugs we’d perhaps be better off without. Chief among these are so-called “Me Too” drugs, which are practically indistinguishable from already existing medicines but are aggressively peddled to doctors and patients to gain a market foothold, despite having little if any justifiable reason to exist.</w:t>
      </w:r>
    </w:p>
    <w:p w14:paraId="6F05E222" w14:textId="77777777" w:rsidR="00637030" w:rsidRPr="00E37A5E" w:rsidRDefault="00637030" w:rsidP="00637030">
      <w:pPr>
        <w:rPr>
          <w:sz w:val="16"/>
        </w:rPr>
      </w:pPr>
      <w:r w:rsidRPr="00E37A5E">
        <w:rPr>
          <w:sz w:val="16"/>
        </w:rPr>
        <w:t xml:space="preserve">Shockingly, the </w:t>
      </w:r>
      <w:r w:rsidRPr="00E37A5E">
        <w:rPr>
          <w:rStyle w:val="Emphasis"/>
          <w:highlight w:val="cyan"/>
        </w:rPr>
        <w:t>pharma</w:t>
      </w:r>
      <w:r w:rsidRPr="00E37A5E">
        <w:rPr>
          <w:rStyle w:val="Emphasis"/>
        </w:rPr>
        <w:t>ceutical</w:t>
      </w:r>
      <w:r w:rsidRPr="00E37A5E">
        <w:rPr>
          <w:sz w:val="16"/>
        </w:rPr>
        <w:t xml:space="preserve"> industry’s </w:t>
      </w:r>
      <w:r w:rsidRPr="00E37A5E">
        <w:rPr>
          <w:rStyle w:val="Emphasis"/>
          <w:highlight w:val="cyan"/>
        </w:rPr>
        <w:t>marketing</w:t>
      </w:r>
      <w:r w:rsidRPr="00E37A5E">
        <w:rPr>
          <w:sz w:val="16"/>
          <w:highlight w:val="cyan"/>
        </w:rPr>
        <w:t xml:space="preserve"> </w:t>
      </w:r>
      <w:r w:rsidRPr="00E37A5E">
        <w:rPr>
          <w:sz w:val="16"/>
        </w:rPr>
        <w:t xml:space="preserve">budgets </w:t>
      </w:r>
      <w:r w:rsidRPr="00E37A5E">
        <w:rPr>
          <w:rStyle w:val="Emphasis"/>
          <w:highlight w:val="cyan"/>
        </w:rPr>
        <w:t>exceed what they spend on r</w:t>
      </w:r>
      <w:r w:rsidRPr="00E37A5E">
        <w:rPr>
          <w:rStyle w:val="Emphasis"/>
        </w:rPr>
        <w:t xml:space="preserve">esearch </w:t>
      </w:r>
      <w:r w:rsidRPr="00E37A5E">
        <w:rPr>
          <w:rStyle w:val="Emphasis"/>
          <w:highlight w:val="cyan"/>
        </w:rPr>
        <w:t>and d</w:t>
      </w:r>
      <w:r w:rsidRPr="00E37A5E">
        <w:rPr>
          <w:rStyle w:val="Emphasis"/>
        </w:rPr>
        <w:t>evelopment</w:t>
      </w:r>
      <w:r w:rsidRPr="00E37A5E">
        <w:rPr>
          <w:sz w:val="16"/>
        </w:rPr>
        <w:t xml:space="preserve">. </w:t>
      </w:r>
      <w:r w:rsidRPr="00E37A5E">
        <w:rPr>
          <w:rStyle w:val="StyleUnderline"/>
          <w:highlight w:val="cyan"/>
        </w:rPr>
        <w:t xml:space="preserve">It is an industry geared toward </w:t>
      </w:r>
      <w:r w:rsidRPr="00E37A5E">
        <w:rPr>
          <w:rStyle w:val="StyleUnderline"/>
        </w:rPr>
        <w:t xml:space="preserve">chasing lucrative </w:t>
      </w:r>
      <w:r w:rsidRPr="00E37A5E">
        <w:rPr>
          <w:rStyle w:val="StyleUnderline"/>
          <w:highlight w:val="cyan"/>
        </w:rPr>
        <w:t xml:space="preserve">markets, </w:t>
      </w:r>
      <w:r w:rsidRPr="00E37A5E">
        <w:rPr>
          <w:rStyle w:val="Emphasis"/>
          <w:highlight w:val="cyan"/>
        </w:rPr>
        <w:t xml:space="preserve">not </w:t>
      </w:r>
      <w:r w:rsidRPr="00E37A5E">
        <w:rPr>
          <w:rStyle w:val="Emphasis"/>
        </w:rPr>
        <w:t xml:space="preserve">public </w:t>
      </w:r>
      <w:r w:rsidRPr="00E37A5E">
        <w:rPr>
          <w:rStyle w:val="Emphasis"/>
          <w:highlight w:val="cyan"/>
        </w:rPr>
        <w:t xml:space="preserve">health </w:t>
      </w:r>
      <w:r w:rsidRPr="00E37A5E">
        <w:rPr>
          <w:rStyle w:val="Emphasis"/>
        </w:rPr>
        <w:t>needs</w:t>
      </w:r>
      <w:r w:rsidRPr="00E37A5E">
        <w:rPr>
          <w:rStyle w:val="StyleUnderline"/>
        </w:rPr>
        <w:t>.</w:t>
      </w:r>
    </w:p>
    <w:p w14:paraId="4FC12B0F" w14:textId="77777777" w:rsidR="00637030" w:rsidRPr="00E37A5E" w:rsidRDefault="00637030" w:rsidP="00637030">
      <w:pPr>
        <w:rPr>
          <w:sz w:val="16"/>
        </w:rPr>
      </w:pPr>
      <w:r w:rsidRPr="00E37A5E">
        <w:rPr>
          <w:sz w:val="16"/>
        </w:rPr>
        <w:t>Toward Nationalization</w:t>
      </w:r>
    </w:p>
    <w:p w14:paraId="409DD044" w14:textId="77777777" w:rsidR="00637030" w:rsidRPr="00E37A5E" w:rsidRDefault="00637030" w:rsidP="00637030">
      <w:pPr>
        <w:rPr>
          <w:rStyle w:val="StyleUnderline"/>
        </w:rPr>
      </w:pPr>
      <w:r w:rsidRPr="00E37A5E">
        <w:rPr>
          <w:rStyle w:val="Emphasis"/>
          <w:highlight w:val="cyan"/>
        </w:rPr>
        <w:t xml:space="preserve">Nationalizing </w:t>
      </w:r>
      <w:r w:rsidRPr="00E37A5E">
        <w:rPr>
          <w:rStyle w:val="Emphasis"/>
        </w:rPr>
        <w:t xml:space="preserve">the </w:t>
      </w:r>
      <w:r w:rsidRPr="00E37A5E">
        <w:rPr>
          <w:rStyle w:val="Emphasis"/>
          <w:highlight w:val="cyan"/>
        </w:rPr>
        <w:t>pharma</w:t>
      </w:r>
      <w:r w:rsidRPr="00E37A5E">
        <w:rPr>
          <w:rStyle w:val="Emphasis"/>
        </w:rPr>
        <w:t>ceutical industry</w:t>
      </w:r>
      <w:r w:rsidRPr="00E37A5E">
        <w:rPr>
          <w:rStyle w:val="StyleUnderline"/>
        </w:rPr>
        <w:t xml:space="preserve"> </w:t>
      </w:r>
      <w:r w:rsidRPr="00E37A5E">
        <w:rPr>
          <w:rStyle w:val="StyleUnderline"/>
          <w:highlight w:val="cyan"/>
        </w:rPr>
        <w:t>would solve</w:t>
      </w:r>
      <w:r w:rsidRPr="00E37A5E">
        <w:rPr>
          <w:rStyle w:val="StyleUnderline"/>
        </w:rPr>
        <w:t xml:space="preserve"> both major problems at once: it allows essential medicines to be made and distributed</w:t>
      </w:r>
      <w:r w:rsidRPr="00E37A5E">
        <w:rPr>
          <w:sz w:val="16"/>
        </w:rPr>
        <w:t xml:space="preserve"> without the pressure to funnel profits back to private firms, </w:t>
      </w:r>
      <w:r w:rsidRPr="00E37A5E">
        <w:rPr>
          <w:rStyle w:val="StyleUnderline"/>
        </w:rPr>
        <w:t>and stops wasting valuable time and resources on medicines that no one needs.</w:t>
      </w:r>
    </w:p>
    <w:p w14:paraId="014B972D" w14:textId="77777777" w:rsidR="00637030" w:rsidRPr="00E37A5E" w:rsidRDefault="00637030" w:rsidP="00637030">
      <w:pPr>
        <w:rPr>
          <w:sz w:val="16"/>
        </w:rPr>
      </w:pPr>
      <w:r w:rsidRPr="00E37A5E">
        <w:rPr>
          <w:rStyle w:val="StyleUnderline"/>
          <w:highlight w:val="cyan"/>
        </w:rPr>
        <w:t xml:space="preserve">Publicly provisioned </w:t>
      </w:r>
      <w:r w:rsidRPr="00E37A5E">
        <w:rPr>
          <w:rStyle w:val="StyleUnderline"/>
        </w:rPr>
        <w:t xml:space="preserve">drug </w:t>
      </w:r>
      <w:r w:rsidRPr="00E37A5E">
        <w:rPr>
          <w:rStyle w:val="StyleUnderline"/>
          <w:highlight w:val="cyan"/>
        </w:rPr>
        <w:t xml:space="preserve">development would </w:t>
      </w:r>
      <w:r w:rsidRPr="00E37A5E">
        <w:rPr>
          <w:rStyle w:val="StyleUnderline"/>
        </w:rPr>
        <w:t xml:space="preserve">not only </w:t>
      </w:r>
      <w:r w:rsidRPr="00E37A5E">
        <w:rPr>
          <w:rStyle w:val="StyleUnderline"/>
          <w:highlight w:val="cyan"/>
        </w:rPr>
        <w:t xml:space="preserve">keep </w:t>
      </w:r>
      <w:r w:rsidRPr="00E37A5E">
        <w:rPr>
          <w:rStyle w:val="StyleUnderline"/>
        </w:rPr>
        <w:t xml:space="preserve">public </w:t>
      </w:r>
      <w:r w:rsidRPr="00E37A5E">
        <w:rPr>
          <w:rStyle w:val="StyleUnderline"/>
          <w:highlight w:val="cyan"/>
        </w:rPr>
        <w:t xml:space="preserve">research </w:t>
      </w:r>
      <w:r w:rsidRPr="00E37A5E">
        <w:rPr>
          <w:rStyle w:val="StyleUnderline"/>
        </w:rPr>
        <w:t xml:space="preserve">in the </w:t>
      </w:r>
      <w:r w:rsidRPr="00E37A5E">
        <w:rPr>
          <w:rStyle w:val="StyleUnderline"/>
          <w:highlight w:val="cyan"/>
        </w:rPr>
        <w:t xml:space="preserve">public </w:t>
      </w:r>
      <w:r w:rsidRPr="00E37A5E">
        <w:rPr>
          <w:rStyle w:val="StyleUnderline"/>
        </w:rPr>
        <w:t xml:space="preserve">domain, but </w:t>
      </w:r>
      <w:r w:rsidRPr="00E37A5E">
        <w:rPr>
          <w:rStyle w:val="StyleUnderline"/>
          <w:highlight w:val="cyan"/>
        </w:rPr>
        <w:t xml:space="preserve">allow </w:t>
      </w:r>
      <w:r w:rsidRPr="00E37A5E">
        <w:rPr>
          <w:rStyle w:val="StyleUnderline"/>
        </w:rPr>
        <w:t xml:space="preserve">for democratic </w:t>
      </w:r>
      <w:r w:rsidRPr="00E37A5E">
        <w:rPr>
          <w:rStyle w:val="Emphasis"/>
          <w:highlight w:val="cyan"/>
        </w:rPr>
        <w:t>oversight</w:t>
      </w:r>
      <w:r w:rsidRPr="00E37A5E">
        <w:rPr>
          <w:sz w:val="16"/>
          <w:highlight w:val="cyan"/>
        </w:rPr>
        <w:t xml:space="preserve"> </w:t>
      </w:r>
      <w:r w:rsidRPr="00E37A5E">
        <w:rPr>
          <w:sz w:val="16"/>
        </w:rPr>
        <w:t xml:space="preserve">over what drugs get made. </w:t>
      </w:r>
      <w:r w:rsidRPr="00E37A5E">
        <w:rPr>
          <w:rStyle w:val="Emphasis"/>
        </w:rPr>
        <w:t xml:space="preserve">Publicly funded clinical trials will </w:t>
      </w:r>
      <w:r w:rsidRPr="00E37A5E">
        <w:rPr>
          <w:rStyle w:val="Emphasis"/>
          <w:highlight w:val="cyan"/>
        </w:rPr>
        <w:t xml:space="preserve">reduce gamesmanship and concealment of </w:t>
      </w:r>
      <w:r w:rsidRPr="00E37A5E">
        <w:rPr>
          <w:rStyle w:val="Emphasis"/>
        </w:rPr>
        <w:t xml:space="preserve">critical </w:t>
      </w:r>
      <w:r w:rsidRPr="00E37A5E">
        <w:rPr>
          <w:rStyle w:val="Emphasis"/>
          <w:highlight w:val="cyan"/>
        </w:rPr>
        <w:t>data</w:t>
      </w:r>
      <w:r w:rsidRPr="00E37A5E">
        <w:rPr>
          <w:sz w:val="16"/>
        </w:rPr>
        <w:t xml:space="preserve">, </w:t>
      </w:r>
      <w:r w:rsidRPr="00E37A5E">
        <w:rPr>
          <w:rStyle w:val="StyleUnderline"/>
          <w:highlight w:val="cyan"/>
        </w:rPr>
        <w:t>giv</w:t>
      </w:r>
      <w:r w:rsidRPr="00E37A5E">
        <w:rPr>
          <w:rStyle w:val="StyleUnderline"/>
        </w:rPr>
        <w:t xml:space="preserve">ing us </w:t>
      </w:r>
      <w:r w:rsidRPr="00E37A5E">
        <w:rPr>
          <w:rStyle w:val="StyleUnderline"/>
          <w:highlight w:val="cyan"/>
        </w:rPr>
        <w:t xml:space="preserve">more </w:t>
      </w:r>
      <w:r w:rsidRPr="00E37A5E">
        <w:rPr>
          <w:rStyle w:val="Emphasis"/>
          <w:highlight w:val="cyan"/>
        </w:rPr>
        <w:t xml:space="preserve">reliable </w:t>
      </w:r>
      <w:r w:rsidRPr="00E37A5E">
        <w:rPr>
          <w:rStyle w:val="Emphasis"/>
        </w:rPr>
        <w:t xml:space="preserve">and credible </w:t>
      </w:r>
      <w:r w:rsidRPr="00E37A5E">
        <w:rPr>
          <w:rStyle w:val="Emphasis"/>
          <w:highlight w:val="cyan"/>
        </w:rPr>
        <w:t>info</w:t>
      </w:r>
      <w:r w:rsidRPr="00E37A5E">
        <w:rPr>
          <w:rStyle w:val="Emphasis"/>
        </w:rPr>
        <w:t>rmation</w:t>
      </w:r>
      <w:r w:rsidRPr="00E37A5E">
        <w:rPr>
          <w:sz w:val="16"/>
        </w:rPr>
        <w:t xml:space="preserve"> than ever. And </w:t>
      </w:r>
      <w:r w:rsidRPr="00E37A5E">
        <w:rPr>
          <w:rStyle w:val="StyleUnderline"/>
        </w:rPr>
        <w:t>public pharmaceutical manufacturing and pricing offers a much more straightforward pathway to affordable drugs</w:t>
      </w:r>
      <w:r w:rsidRPr="00E37A5E">
        <w:rPr>
          <w:sz w:val="16"/>
        </w:rPr>
        <w:t xml:space="preserve"> </w:t>
      </w:r>
      <w:r w:rsidRPr="00E37A5E">
        <w:rPr>
          <w:rStyle w:val="StyleUnderline"/>
        </w:rPr>
        <w:t>than</w:t>
      </w:r>
      <w:r w:rsidRPr="00E37A5E">
        <w:rPr>
          <w:sz w:val="16"/>
        </w:rPr>
        <w:t xml:space="preserve"> the current one, which relies on waiting out years of </w:t>
      </w:r>
      <w:r w:rsidRPr="00E37A5E">
        <w:rPr>
          <w:rStyle w:val="StyleUnderline"/>
        </w:rPr>
        <w:t>patents, followed by</w:t>
      </w:r>
      <w:r w:rsidRPr="00E37A5E">
        <w:rPr>
          <w:sz w:val="16"/>
        </w:rPr>
        <w:t xml:space="preserve"> the entry of multiple </w:t>
      </w:r>
      <w:r w:rsidRPr="00E37A5E">
        <w:rPr>
          <w:rStyle w:val="StyleUnderline"/>
        </w:rPr>
        <w:t>generics</w:t>
      </w:r>
      <w:r w:rsidRPr="00E37A5E">
        <w:rPr>
          <w:sz w:val="16"/>
        </w:rPr>
        <w:t xml:space="preserve"> manufacturers into the market to eventually compete prices down.</w:t>
      </w:r>
    </w:p>
    <w:p w14:paraId="4BF33DFD" w14:textId="77777777" w:rsidR="00637030" w:rsidRPr="00E37A5E" w:rsidRDefault="00637030" w:rsidP="00637030">
      <w:pPr>
        <w:rPr>
          <w:rStyle w:val="StyleUnderline"/>
        </w:rPr>
      </w:pPr>
      <w:r w:rsidRPr="00E37A5E">
        <w:rPr>
          <w:rStyle w:val="StyleUnderline"/>
        </w:rPr>
        <w:t xml:space="preserve">Governments could accomplish all of this </w:t>
      </w:r>
      <w:r w:rsidRPr="00E37A5E">
        <w:rPr>
          <w:rStyle w:val="Emphasis"/>
        </w:rPr>
        <w:t>without being held hostage by Big Pharma</w:t>
      </w:r>
      <w:r w:rsidRPr="00E37A5E">
        <w:rPr>
          <w:sz w:val="16"/>
        </w:rPr>
        <w:t xml:space="preserve">. </w:t>
      </w:r>
      <w:r w:rsidRPr="00E37A5E">
        <w:rPr>
          <w:rStyle w:val="Emphasis"/>
          <w:highlight w:val="cyan"/>
        </w:rPr>
        <w:t>There’s</w:t>
      </w:r>
      <w:r w:rsidRPr="00E37A5E">
        <w:rPr>
          <w:sz w:val="16"/>
          <w:highlight w:val="cyan"/>
        </w:rPr>
        <w:t xml:space="preserve"> </w:t>
      </w:r>
      <w:r w:rsidRPr="00E37A5E">
        <w:rPr>
          <w:sz w:val="16"/>
        </w:rPr>
        <w:t xml:space="preserve">certainly plenty of legal </w:t>
      </w:r>
      <w:r w:rsidRPr="00E37A5E">
        <w:rPr>
          <w:rStyle w:val="Emphasis"/>
          <w:highlight w:val="cyan"/>
        </w:rPr>
        <w:t>precedent</w:t>
      </w:r>
      <w:r w:rsidRPr="00E37A5E">
        <w:rPr>
          <w:sz w:val="16"/>
          <w:highlight w:val="cyan"/>
        </w:rPr>
        <w:t xml:space="preserve"> </w:t>
      </w:r>
      <w:r w:rsidRPr="00E37A5E">
        <w:rPr>
          <w:sz w:val="16"/>
        </w:rPr>
        <w:t xml:space="preserve">for doing so. In the UK, the beginning of the NHS coincided with an enormous appropriation of private hospitals. </w:t>
      </w:r>
      <w:r w:rsidRPr="00E37A5E">
        <w:rPr>
          <w:rStyle w:val="StyleUnderline"/>
        </w:rPr>
        <w:t xml:space="preserve">The groundwork for this was laid by the </w:t>
      </w:r>
      <w:r w:rsidRPr="00E37A5E">
        <w:rPr>
          <w:rStyle w:val="StyleUnderline"/>
          <w:highlight w:val="cyan"/>
        </w:rPr>
        <w:t>wartime</w:t>
      </w:r>
      <w:r w:rsidRPr="00E37A5E">
        <w:rPr>
          <w:sz w:val="16"/>
          <w:highlight w:val="cyan"/>
        </w:rPr>
        <w:t xml:space="preserve"> </w:t>
      </w:r>
      <w:r w:rsidRPr="00E37A5E">
        <w:rPr>
          <w:sz w:val="16"/>
        </w:rPr>
        <w:t xml:space="preserve">Emergency </w:t>
      </w:r>
      <w:r w:rsidRPr="00E37A5E">
        <w:rPr>
          <w:rStyle w:val="StyleUnderline"/>
          <w:highlight w:val="cyan"/>
        </w:rPr>
        <w:t>Medical Service</w:t>
      </w:r>
      <w:r w:rsidRPr="00E37A5E">
        <w:rPr>
          <w:sz w:val="16"/>
        </w:rPr>
        <w:t xml:space="preserve">. </w:t>
      </w:r>
      <w:r w:rsidRPr="00E37A5E">
        <w:rPr>
          <w:rStyle w:val="StyleUnderline"/>
        </w:rPr>
        <w:t xml:space="preserve">In fact, </w:t>
      </w:r>
      <w:r w:rsidRPr="00E37A5E">
        <w:rPr>
          <w:rStyle w:val="StyleUnderline"/>
          <w:highlight w:val="cyan"/>
        </w:rPr>
        <w:t xml:space="preserve">in </w:t>
      </w:r>
      <w:r w:rsidRPr="00E37A5E">
        <w:rPr>
          <w:rStyle w:val="StyleUnderline"/>
        </w:rPr>
        <w:t xml:space="preserve">both the UK and </w:t>
      </w:r>
      <w:r w:rsidRPr="00E37A5E">
        <w:rPr>
          <w:rStyle w:val="StyleUnderline"/>
          <w:highlight w:val="cyan"/>
        </w:rPr>
        <w:t>the United States</w:t>
      </w:r>
      <w:r w:rsidRPr="00E37A5E">
        <w:rPr>
          <w:rStyle w:val="StyleUnderline"/>
        </w:rPr>
        <w:t xml:space="preserve">, manufacturing plants and even </w:t>
      </w:r>
      <w:r w:rsidRPr="00E37A5E">
        <w:rPr>
          <w:rStyle w:val="StyleUnderline"/>
          <w:highlight w:val="cyan"/>
        </w:rPr>
        <w:t xml:space="preserve">entire industries were taken over </w:t>
      </w:r>
      <w:r w:rsidRPr="00E37A5E">
        <w:rPr>
          <w:rStyle w:val="StyleUnderline"/>
        </w:rPr>
        <w:t>during wartime.</w:t>
      </w:r>
    </w:p>
    <w:p w14:paraId="4D9DE5EE" w14:textId="77777777" w:rsidR="00637030" w:rsidRPr="00E37A5E" w:rsidRDefault="00637030" w:rsidP="00637030">
      <w:pPr>
        <w:rPr>
          <w:u w:val="single"/>
        </w:rPr>
      </w:pPr>
      <w:r w:rsidRPr="00E37A5E">
        <w:rPr>
          <w:sz w:val="16"/>
        </w:rPr>
        <w:t xml:space="preserve">More recently </w:t>
      </w:r>
      <w:r w:rsidRPr="00E37A5E">
        <w:rPr>
          <w:rStyle w:val="StyleUnderline"/>
        </w:rPr>
        <w:t>in America the entire airport security system was nationalized</w:t>
      </w:r>
      <w:r w:rsidRPr="00E37A5E">
        <w:rPr>
          <w:sz w:val="16"/>
        </w:rPr>
        <w:t xml:space="preserve"> after the attacks of September 11, 2001. The coronavirus crisis is a greater emergency by many magnitudes of scale. </w:t>
      </w:r>
      <w:r w:rsidRPr="00E37A5E">
        <w:rPr>
          <w:rStyle w:val="StyleUnderline"/>
        </w:rPr>
        <w:t>And if the Uinited States</w:t>
      </w:r>
      <w:r w:rsidRPr="00E37A5E">
        <w:rPr>
          <w:sz w:val="16"/>
        </w:rPr>
        <w:t xml:space="preserve"> and UK </w:t>
      </w:r>
      <w:r w:rsidRPr="00E37A5E">
        <w:rPr>
          <w:rStyle w:val="StyleUnderline"/>
        </w:rPr>
        <w:t xml:space="preserve">did seize the domestic assets of private pharmaceutical industries, </w:t>
      </w:r>
      <w:r w:rsidRPr="00E37A5E">
        <w:rPr>
          <w:rStyle w:val="StyleUnderline"/>
          <w:highlight w:val="cyan"/>
        </w:rPr>
        <w:t xml:space="preserve">it could </w:t>
      </w:r>
      <w:r w:rsidRPr="00E37A5E">
        <w:rPr>
          <w:rStyle w:val="StyleUnderline"/>
        </w:rPr>
        <w:t xml:space="preserve">potentially </w:t>
      </w:r>
      <w:r w:rsidRPr="00E37A5E">
        <w:rPr>
          <w:rStyle w:val="Emphasis"/>
          <w:highlight w:val="cyan"/>
        </w:rPr>
        <w:t xml:space="preserve">export affordable medicines </w:t>
      </w:r>
      <w:r w:rsidRPr="00E37A5E">
        <w:rPr>
          <w:rStyle w:val="Emphasis"/>
        </w:rPr>
        <w:t>globally</w:t>
      </w:r>
      <w:r w:rsidRPr="00E37A5E">
        <w:rPr>
          <w:rStyle w:val="StyleUnderline"/>
        </w:rPr>
        <w:t>, the way nations like India have done for decades.</w:t>
      </w:r>
    </w:p>
    <w:p w14:paraId="07C83F10" w14:textId="77777777" w:rsidR="00637030" w:rsidRDefault="00637030" w:rsidP="00637030">
      <w:pPr>
        <w:pStyle w:val="Heading3"/>
      </w:pPr>
      <w:r>
        <w:t xml:space="preserve">AT: McDonagh---2NC </w:t>
      </w:r>
    </w:p>
    <w:p w14:paraId="2828062E" w14:textId="77777777" w:rsidR="00637030" w:rsidRPr="00CC6DBA" w:rsidRDefault="00637030" w:rsidP="00637030">
      <w:pPr>
        <w:pStyle w:val="Heading4"/>
        <w:rPr>
          <w:b w:val="0"/>
          <w:bCs/>
        </w:rPr>
      </w:pPr>
      <w:bookmarkStart w:id="2"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2281E37C" w14:textId="77777777" w:rsidR="00637030" w:rsidRPr="00006346" w:rsidRDefault="00637030" w:rsidP="00637030">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6C00DE8A" w14:textId="77777777" w:rsidR="00637030" w:rsidRPr="00FD7FCE" w:rsidRDefault="00637030" w:rsidP="00637030">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786653CF" w14:textId="77777777" w:rsidR="00637030" w:rsidRPr="00FD7FCE" w:rsidRDefault="00637030" w:rsidP="00637030">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08AA19D3" w14:textId="77777777" w:rsidR="00637030" w:rsidRPr="00FD7FCE" w:rsidRDefault="00637030" w:rsidP="00637030">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00AD5D3E" w14:textId="77777777" w:rsidR="00637030" w:rsidRPr="00FD7FCE" w:rsidRDefault="00637030" w:rsidP="00637030">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15DEBFBC" w14:textId="77777777" w:rsidR="00637030" w:rsidRPr="00FD7FCE" w:rsidRDefault="00637030" w:rsidP="00637030">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1D6E4938" w14:textId="77777777" w:rsidR="00637030" w:rsidRPr="00FD7FCE" w:rsidRDefault="00637030" w:rsidP="00637030">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2AFBB7FC" w14:textId="77777777" w:rsidR="00637030" w:rsidRPr="00FD7FCE" w:rsidRDefault="00637030" w:rsidP="00637030">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15CDF715" w14:textId="77777777" w:rsidR="00637030" w:rsidRPr="00FD7FCE" w:rsidRDefault="00637030" w:rsidP="00637030">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198CA920" w14:textId="77777777" w:rsidR="00637030" w:rsidRPr="00FD7FCE" w:rsidRDefault="00637030" w:rsidP="00637030">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4440ED34" w14:textId="77777777" w:rsidR="00637030" w:rsidRPr="00FD7FCE" w:rsidRDefault="00637030" w:rsidP="00637030">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09D8CB68" w14:textId="77777777" w:rsidR="00637030" w:rsidRPr="00FD7FCE" w:rsidRDefault="00637030" w:rsidP="00637030">
      <w:pPr>
        <w:rPr>
          <w:sz w:val="16"/>
        </w:rPr>
      </w:pPr>
      <w:r w:rsidRPr="00FD7FCE">
        <w:rPr>
          <w:sz w:val="16"/>
        </w:rPr>
        <w:t>Breach Amongst Imperialist Powers</w:t>
      </w:r>
    </w:p>
    <w:p w14:paraId="5D0018F7" w14:textId="77777777" w:rsidR="00637030" w:rsidRPr="00FD7FCE" w:rsidRDefault="00637030" w:rsidP="00637030">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67CAA0CE" w14:textId="77777777" w:rsidR="00637030" w:rsidRPr="00FD7FCE" w:rsidRDefault="00637030" w:rsidP="00637030">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6388004F" w14:textId="77777777" w:rsidR="00637030" w:rsidRPr="00FD7FCE" w:rsidRDefault="00637030" w:rsidP="00637030">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7380D21A" w14:textId="77777777" w:rsidR="00637030" w:rsidRPr="00FD7FCE" w:rsidRDefault="00637030" w:rsidP="00637030">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300935DE" w14:textId="77777777" w:rsidR="00637030" w:rsidRPr="00FD7FCE" w:rsidRDefault="00637030" w:rsidP="00637030">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6C645A64" w14:textId="77777777" w:rsidR="00637030" w:rsidRPr="00FD7FCE" w:rsidRDefault="00637030" w:rsidP="00637030">
      <w:pPr>
        <w:rPr>
          <w:sz w:val="16"/>
        </w:rPr>
      </w:pPr>
      <w:r w:rsidRPr="00FD7FCE">
        <w:rPr>
          <w:sz w:val="16"/>
        </w:rPr>
        <w:t>Militarisation and Wars</w:t>
      </w:r>
    </w:p>
    <w:p w14:paraId="60EC98E0" w14:textId="77777777" w:rsidR="00637030" w:rsidRPr="00FD7FCE" w:rsidRDefault="00637030" w:rsidP="00637030">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6FB1AE9A" w14:textId="77777777" w:rsidR="00637030" w:rsidRPr="00FD7FCE" w:rsidRDefault="00637030" w:rsidP="00637030">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0E843300" w14:textId="77777777" w:rsidR="00637030" w:rsidRPr="00FD7FCE" w:rsidRDefault="00637030" w:rsidP="00637030">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00A52D98" w14:textId="77777777" w:rsidR="00637030" w:rsidRPr="00FD7FCE" w:rsidRDefault="00637030" w:rsidP="00637030">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5BD2C23C" w14:textId="77777777" w:rsidR="00637030" w:rsidRPr="00FD7FCE" w:rsidRDefault="00637030" w:rsidP="00637030">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3F726378" w14:textId="77777777" w:rsidR="00637030" w:rsidRPr="00FD7FCE" w:rsidRDefault="00637030" w:rsidP="00637030">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225ED893" w14:textId="77777777" w:rsidR="00637030" w:rsidRPr="00FD7FCE" w:rsidRDefault="00637030" w:rsidP="00637030">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2BA73B0C" w14:textId="77777777" w:rsidR="00637030" w:rsidRPr="00FD7FCE" w:rsidRDefault="00637030" w:rsidP="00637030">
      <w:pPr>
        <w:rPr>
          <w:sz w:val="16"/>
        </w:rPr>
      </w:pPr>
      <w:r w:rsidRPr="00FD7FCE">
        <w:rPr>
          <w:sz w:val="16"/>
        </w:rPr>
        <w:t>Protectionism, Regional Blocs and the Economy</w:t>
      </w:r>
    </w:p>
    <w:p w14:paraId="49910550" w14:textId="77777777" w:rsidR="00637030" w:rsidRPr="00FD7FCE" w:rsidRDefault="00637030" w:rsidP="00637030">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5B85B29D" w14:textId="77777777" w:rsidR="00637030" w:rsidRPr="00FD7FCE" w:rsidRDefault="00637030" w:rsidP="00637030">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33222819" w14:textId="77777777" w:rsidR="00637030" w:rsidRPr="00FD7FCE" w:rsidRDefault="00637030" w:rsidP="00637030">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4069129C" w14:textId="77777777" w:rsidR="00637030" w:rsidRPr="00FD7FCE" w:rsidRDefault="00637030" w:rsidP="00637030">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19FBC81C" w14:textId="77777777" w:rsidR="00637030" w:rsidRPr="00FD7FCE" w:rsidRDefault="00637030" w:rsidP="00637030">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6B38A10D" w14:textId="77777777" w:rsidR="00637030" w:rsidRPr="00A40975" w:rsidRDefault="00637030" w:rsidP="00637030">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7687697A" w14:textId="77777777" w:rsidR="00637030" w:rsidRPr="00FD7FCE" w:rsidRDefault="00637030" w:rsidP="00637030">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43E673F7" w14:textId="77777777" w:rsidR="00637030" w:rsidRPr="00FD7FCE" w:rsidRDefault="00637030" w:rsidP="00637030">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7AFBB44D" w14:textId="77777777" w:rsidR="00637030" w:rsidRPr="00FD7FCE" w:rsidRDefault="00637030" w:rsidP="00637030">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2540EB8E" w14:textId="77777777" w:rsidR="00637030" w:rsidRPr="00FD7FCE" w:rsidRDefault="00637030" w:rsidP="00637030">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46996A8C" w14:textId="77777777" w:rsidR="00637030" w:rsidRPr="00FD7FCE" w:rsidRDefault="00637030" w:rsidP="00637030">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06994D09" w14:textId="77777777" w:rsidR="00637030" w:rsidRPr="00FD7FCE" w:rsidRDefault="00637030" w:rsidP="00637030">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422D1362" w14:textId="77777777" w:rsidR="00637030" w:rsidRPr="00FD7FCE" w:rsidRDefault="00637030" w:rsidP="00637030">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564D6A85" w14:textId="77777777" w:rsidR="00637030" w:rsidRPr="00FD7FCE" w:rsidRDefault="00637030" w:rsidP="00637030">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72FC5AF0" w14:textId="77777777" w:rsidR="00637030" w:rsidRPr="00FD7FCE" w:rsidRDefault="00637030" w:rsidP="00637030">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5639953C" w14:textId="77777777" w:rsidR="00637030" w:rsidRPr="00FD7FCE" w:rsidRDefault="00637030" w:rsidP="00637030">
      <w:pPr>
        <w:rPr>
          <w:sz w:val="16"/>
        </w:rPr>
      </w:pPr>
      <w:r w:rsidRPr="00FD7FCE">
        <w:rPr>
          <w:sz w:val="16"/>
        </w:rPr>
        <w:t>The Collapse of Rome and Capitalism</w:t>
      </w:r>
    </w:p>
    <w:p w14:paraId="7A1EF5EF" w14:textId="77777777" w:rsidR="00637030" w:rsidRPr="00FD7FCE" w:rsidRDefault="00637030" w:rsidP="00637030">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10CDDB8C" w14:textId="77777777" w:rsidR="00637030" w:rsidRPr="00FD7FCE" w:rsidRDefault="00637030" w:rsidP="00637030">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446C37F1" w14:textId="77777777" w:rsidR="00637030" w:rsidRPr="00865318" w:rsidRDefault="00637030" w:rsidP="00637030">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06AAE73B" w14:textId="77777777" w:rsidR="00637030" w:rsidRPr="00865318" w:rsidRDefault="00637030" w:rsidP="00637030"/>
    <w:p w14:paraId="65756B44" w14:textId="77777777" w:rsidR="00637030" w:rsidRDefault="00637030" w:rsidP="00637030">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64A10FAE" w14:textId="77777777" w:rsidR="00637030" w:rsidRPr="00B644BF" w:rsidRDefault="00637030" w:rsidP="00637030">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11E36958" w14:textId="77777777" w:rsidR="00637030" w:rsidRPr="0048237E" w:rsidRDefault="00637030" w:rsidP="00637030">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5C4D145B" w14:textId="77777777" w:rsidR="00637030" w:rsidRPr="0048237E" w:rsidRDefault="00637030" w:rsidP="00637030">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1412DA87" w14:textId="77777777" w:rsidR="00637030" w:rsidRPr="0048237E" w:rsidRDefault="00637030" w:rsidP="00637030">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32561D00" w14:textId="77777777" w:rsidR="00637030" w:rsidRPr="0048237E" w:rsidRDefault="00637030" w:rsidP="00637030">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2CA34611" w14:textId="77777777" w:rsidR="00637030" w:rsidRPr="0048237E" w:rsidRDefault="00637030" w:rsidP="00637030">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0EC3D571" w14:textId="77777777" w:rsidR="00637030" w:rsidRPr="0048237E" w:rsidRDefault="00637030" w:rsidP="00637030">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09E00CAC" w14:textId="77777777" w:rsidR="00637030" w:rsidRPr="0048237E" w:rsidRDefault="00637030" w:rsidP="00637030">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7352D3EF" w14:textId="77777777" w:rsidR="00637030" w:rsidRPr="0048237E" w:rsidRDefault="00637030" w:rsidP="00637030">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4B997388" w14:textId="77777777" w:rsidR="00637030" w:rsidRPr="0048237E" w:rsidRDefault="00637030" w:rsidP="00637030">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58F1FE0C" w14:textId="77777777" w:rsidR="00637030" w:rsidRPr="0048237E" w:rsidRDefault="00637030" w:rsidP="00637030">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56AC03CD" w14:textId="77777777" w:rsidR="00637030" w:rsidRPr="0048237E" w:rsidRDefault="00637030" w:rsidP="00637030">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201AA977" w14:textId="77777777" w:rsidR="00637030" w:rsidRPr="0048237E" w:rsidRDefault="00637030" w:rsidP="00637030">
      <w:r w:rsidRPr="00361F2E">
        <w:rPr>
          <w:noProof/>
        </w:rPr>
        <w:drawing>
          <wp:inline distT="0" distB="0" distL="0" distR="0" wp14:anchorId="245CD6EB" wp14:editId="18ADC2C6">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2"/>
                    <a:stretch>
                      <a:fillRect/>
                    </a:stretch>
                  </pic:blipFill>
                  <pic:spPr>
                    <a:xfrm>
                      <a:off x="0" y="0"/>
                      <a:ext cx="2929982" cy="1632825"/>
                    </a:xfrm>
                    <a:prstGeom prst="rect">
                      <a:avLst/>
                    </a:prstGeom>
                  </pic:spPr>
                </pic:pic>
              </a:graphicData>
            </a:graphic>
          </wp:inline>
        </w:drawing>
      </w:r>
    </w:p>
    <w:p w14:paraId="39E3F37A" w14:textId="77777777" w:rsidR="00637030" w:rsidRPr="0048237E" w:rsidRDefault="00637030" w:rsidP="00637030">
      <w:pPr>
        <w:rPr>
          <w:sz w:val="16"/>
        </w:rPr>
      </w:pPr>
      <w:r w:rsidRPr="0048237E">
        <w:rPr>
          <w:sz w:val="16"/>
        </w:rPr>
        <w:t>Absolute overaccumulation</w:t>
      </w:r>
    </w:p>
    <w:p w14:paraId="79006077" w14:textId="77777777" w:rsidR="00637030" w:rsidRPr="0048237E" w:rsidRDefault="00637030" w:rsidP="00637030">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1E81AA92" w14:textId="77777777" w:rsidR="00637030" w:rsidRPr="0048237E" w:rsidRDefault="00637030" w:rsidP="00637030">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6F7967E5" w14:textId="77777777" w:rsidR="00637030" w:rsidRPr="0048237E" w:rsidRDefault="00637030" w:rsidP="00637030">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1F93B9A0" w14:textId="77777777" w:rsidR="00637030" w:rsidRPr="0048237E" w:rsidRDefault="00637030" w:rsidP="00637030">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0144E54D" w14:textId="77777777" w:rsidR="00637030" w:rsidRPr="0048237E" w:rsidRDefault="00637030" w:rsidP="00637030">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4B1D7AF6" w14:textId="77777777" w:rsidR="00637030" w:rsidRPr="0048237E" w:rsidRDefault="00637030" w:rsidP="00637030">
      <w:pPr>
        <w:rPr>
          <w:sz w:val="16"/>
        </w:rPr>
      </w:pPr>
      <w:r w:rsidRPr="0048237E">
        <w:rPr>
          <w:sz w:val="16"/>
        </w:rPr>
        <w:t>Another definite limit to the counter-tendencies is the lowering of interest rates, a ‘symptom of the annulment of capital’, as Marx said.</w:t>
      </w:r>
    </w:p>
    <w:p w14:paraId="45030DDA" w14:textId="77777777" w:rsidR="00637030" w:rsidRDefault="00637030" w:rsidP="00637030">
      <w:r w:rsidRPr="00361F2E">
        <w:rPr>
          <w:noProof/>
        </w:rPr>
        <w:drawing>
          <wp:inline distT="0" distB="0" distL="0" distR="0" wp14:anchorId="5D15F1C1" wp14:editId="2DE8726C">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3"/>
                    <a:stretch>
                      <a:fillRect/>
                    </a:stretch>
                  </pic:blipFill>
                  <pic:spPr>
                    <a:xfrm>
                      <a:off x="0" y="0"/>
                      <a:ext cx="3008044" cy="1625890"/>
                    </a:xfrm>
                    <a:prstGeom prst="rect">
                      <a:avLst/>
                    </a:prstGeom>
                  </pic:spPr>
                </pic:pic>
              </a:graphicData>
            </a:graphic>
          </wp:inline>
        </w:drawing>
      </w:r>
    </w:p>
    <w:p w14:paraId="21374B60" w14:textId="77777777" w:rsidR="00637030" w:rsidRDefault="00637030" w:rsidP="00637030"/>
    <w:p w14:paraId="615359EB" w14:textId="77777777" w:rsidR="00637030" w:rsidRDefault="00637030" w:rsidP="00637030"/>
    <w:bookmarkEnd w:id="2"/>
    <w:p w14:paraId="55AD877A" w14:textId="77777777" w:rsidR="00637030" w:rsidRDefault="00637030" w:rsidP="00637030">
      <w:pPr>
        <w:pStyle w:val="Heading4"/>
      </w:pPr>
      <w:r>
        <w:t xml:space="preserve">3. </w:t>
      </w:r>
      <w:r>
        <w:rPr>
          <w:u w:val="single"/>
        </w:rPr>
        <w:t>FINANCIALIZATION</w:t>
      </w:r>
      <w:r>
        <w:t xml:space="preserve">---the </w:t>
      </w:r>
      <w:r w:rsidRPr="00895D03">
        <w:rPr>
          <w:u w:val="single"/>
        </w:rPr>
        <w:t>expiration date</w:t>
      </w:r>
      <w:r>
        <w:t xml:space="preserve"> is up!</w:t>
      </w:r>
    </w:p>
    <w:p w14:paraId="7D333DDD" w14:textId="77777777" w:rsidR="00637030" w:rsidRPr="00A75B71" w:rsidRDefault="00637030" w:rsidP="00637030">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31D952BA" w14:textId="77777777" w:rsidR="00637030" w:rsidRPr="00A75B71" w:rsidRDefault="00637030" w:rsidP="00637030">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794784C1" w14:textId="77777777" w:rsidR="00637030" w:rsidRPr="00895D03" w:rsidRDefault="00637030" w:rsidP="00637030">
      <w:pPr>
        <w:pStyle w:val="ListParagraph"/>
        <w:numPr>
          <w:ilvl w:val="0"/>
          <w:numId w:val="45"/>
        </w:numPr>
        <w:rPr>
          <w:sz w:val="16"/>
        </w:rPr>
      </w:pPr>
      <w:r w:rsidRPr="00895D03">
        <w:rPr>
          <w:sz w:val="16"/>
        </w:rPr>
        <w:t>Elimination industries that are less profitable</w:t>
      </w:r>
    </w:p>
    <w:p w14:paraId="47BCE27D" w14:textId="77777777" w:rsidR="00637030" w:rsidRPr="00895D03" w:rsidRDefault="00637030" w:rsidP="00637030">
      <w:pPr>
        <w:pStyle w:val="ListParagraph"/>
        <w:numPr>
          <w:ilvl w:val="0"/>
          <w:numId w:val="45"/>
        </w:numPr>
        <w:rPr>
          <w:sz w:val="16"/>
        </w:rPr>
      </w:pPr>
      <w:r w:rsidRPr="00895D03">
        <w:rPr>
          <w:sz w:val="16"/>
        </w:rPr>
        <w:t>Transforming normal economic sectors into speculative ones</w:t>
      </w:r>
    </w:p>
    <w:p w14:paraId="3449B159" w14:textId="77777777" w:rsidR="00637030" w:rsidRPr="00895D03" w:rsidRDefault="00637030" w:rsidP="00637030">
      <w:pPr>
        <w:pStyle w:val="ListParagraph"/>
        <w:numPr>
          <w:ilvl w:val="0"/>
          <w:numId w:val="45"/>
        </w:numPr>
        <w:rPr>
          <w:sz w:val="16"/>
        </w:rPr>
      </w:pPr>
      <w:r w:rsidRPr="00895D03">
        <w:rPr>
          <w:sz w:val="16"/>
        </w:rPr>
        <w:t>Transforming normal economic sectors into extractive ones</w:t>
      </w:r>
    </w:p>
    <w:p w14:paraId="0A25784E" w14:textId="77777777" w:rsidR="00637030" w:rsidRPr="00895D03" w:rsidRDefault="00637030" w:rsidP="00637030">
      <w:pPr>
        <w:pStyle w:val="ListParagraph"/>
        <w:numPr>
          <w:ilvl w:val="0"/>
          <w:numId w:val="45"/>
        </w:numPr>
        <w:rPr>
          <w:sz w:val="16"/>
        </w:rPr>
      </w:pPr>
      <w:r w:rsidRPr="00895D03">
        <w:rPr>
          <w:sz w:val="16"/>
        </w:rPr>
        <w:t>Creating destructive industries</w:t>
      </w:r>
    </w:p>
    <w:p w14:paraId="5A84FB10" w14:textId="77777777" w:rsidR="00637030" w:rsidRPr="00895D03" w:rsidRDefault="00637030" w:rsidP="00637030">
      <w:pPr>
        <w:rPr>
          <w:sz w:val="16"/>
        </w:rPr>
      </w:pPr>
      <w:r w:rsidRPr="00A75B71">
        <w:rPr>
          <w:sz w:val="16"/>
        </w:rPr>
        <w:t>Let’s dive in.</w:t>
      </w:r>
    </w:p>
    <w:p w14:paraId="3AA06D87" w14:textId="77777777" w:rsidR="00637030" w:rsidRPr="00895D03" w:rsidRDefault="00637030" w:rsidP="00637030">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3796B048" w14:textId="77777777" w:rsidR="00637030" w:rsidRPr="00895D03" w:rsidRDefault="00637030" w:rsidP="00637030">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2AF584A3" w14:textId="77777777" w:rsidR="00637030" w:rsidRPr="00895D03" w:rsidRDefault="00637030" w:rsidP="00637030">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27EE29D2" w14:textId="77777777" w:rsidR="00637030" w:rsidRPr="00895D03" w:rsidRDefault="00637030" w:rsidP="00637030">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76C73780" w14:textId="77777777" w:rsidR="00637030" w:rsidRPr="00895D03" w:rsidRDefault="00637030" w:rsidP="00637030">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53A91E03" w14:textId="77777777" w:rsidR="00637030" w:rsidRPr="00895D03" w:rsidRDefault="00637030" w:rsidP="00637030">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19F14451" w14:textId="77777777" w:rsidR="00637030" w:rsidRPr="00895D03" w:rsidRDefault="00637030" w:rsidP="00637030">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57D68821" w14:textId="77777777" w:rsidR="00637030" w:rsidRPr="00A75B71" w:rsidRDefault="00637030" w:rsidP="00637030">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5C313660" w14:textId="77777777" w:rsidR="00637030" w:rsidRPr="00895D03" w:rsidRDefault="00637030" w:rsidP="00637030">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66FFD94A" w14:textId="77777777" w:rsidR="00637030" w:rsidRPr="00895D03" w:rsidRDefault="00637030" w:rsidP="00637030">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003FD29D" w14:textId="77777777" w:rsidR="00637030" w:rsidRPr="00A75B71" w:rsidRDefault="00637030" w:rsidP="00637030">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2B7F85A3" w14:textId="77777777" w:rsidR="00637030" w:rsidRPr="00895D03" w:rsidRDefault="00637030" w:rsidP="00637030">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56368552" w14:textId="77777777" w:rsidR="00637030" w:rsidRPr="00895D03" w:rsidRDefault="00637030" w:rsidP="00637030">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04A5917B" w14:textId="77777777" w:rsidR="00637030" w:rsidRPr="00895D03" w:rsidRDefault="00637030" w:rsidP="00637030">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5ECAC45E" w14:textId="77777777" w:rsidR="00637030" w:rsidRPr="00895D03" w:rsidRDefault="00637030" w:rsidP="00637030">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23DC3C31" w14:textId="77777777" w:rsidR="00637030" w:rsidRPr="00895D03" w:rsidRDefault="00637030" w:rsidP="00637030">
      <w:pPr>
        <w:rPr>
          <w:sz w:val="16"/>
        </w:rPr>
      </w:pPr>
      <w:r w:rsidRPr="00A75B71">
        <w:rPr>
          <w:sz w:val="16"/>
        </w:rPr>
        <w:t>Creating destructive industries</w:t>
      </w:r>
    </w:p>
    <w:p w14:paraId="52FDE8CF" w14:textId="77777777" w:rsidR="00637030" w:rsidRPr="00A75B71" w:rsidRDefault="00637030" w:rsidP="00637030">
      <w:pPr>
        <w:rPr>
          <w:sz w:val="16"/>
        </w:rPr>
      </w:pPr>
      <w:r w:rsidRPr="00A75B71">
        <w:rPr>
          <w:sz w:val="16"/>
        </w:rPr>
        <w:t>This is the most heinous consequence of financial capitalism, which creates disease, death and destruction for profit.</w:t>
      </w:r>
    </w:p>
    <w:p w14:paraId="71D93233" w14:textId="77777777" w:rsidR="00637030" w:rsidRPr="00895D03" w:rsidRDefault="00637030" w:rsidP="00637030">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3467C909" w14:textId="77777777" w:rsidR="00637030" w:rsidRPr="00895D03" w:rsidRDefault="00637030" w:rsidP="00637030">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0C983783" w14:textId="77777777" w:rsidR="00637030" w:rsidRPr="00895D03" w:rsidRDefault="00637030" w:rsidP="00637030">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46965CE1" w14:textId="77777777" w:rsidR="00637030" w:rsidRPr="00895D03" w:rsidRDefault="00637030" w:rsidP="00637030">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1175F7BC" w14:textId="77777777" w:rsidR="00637030" w:rsidRPr="00895D03" w:rsidRDefault="00637030" w:rsidP="00637030">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75ADB286" w14:textId="77777777" w:rsidR="00637030" w:rsidRPr="00895D03" w:rsidRDefault="00637030" w:rsidP="00637030">
      <w:pPr>
        <w:rPr>
          <w:sz w:val="16"/>
        </w:rPr>
      </w:pPr>
      <w:r w:rsidRPr="00A75B71">
        <w:rPr>
          <w:sz w:val="16"/>
        </w:rPr>
        <w:t>Conclusion</w:t>
      </w:r>
    </w:p>
    <w:p w14:paraId="23A6A69B" w14:textId="77777777" w:rsidR="00637030" w:rsidRPr="00895D03" w:rsidRDefault="00637030" w:rsidP="00637030">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4B525FC0" w14:textId="77777777" w:rsidR="00637030" w:rsidRPr="00895D03" w:rsidRDefault="00637030" w:rsidP="00637030">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3230219E" w14:textId="77777777" w:rsidR="00637030" w:rsidRPr="00A75B71" w:rsidRDefault="00637030" w:rsidP="00637030">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7B866E35" w14:textId="77777777" w:rsidR="00637030" w:rsidRPr="00A75B71" w:rsidRDefault="00637030" w:rsidP="00637030"/>
    <w:p w14:paraId="6F3ECFDA" w14:textId="77777777" w:rsidR="00637030" w:rsidRDefault="00637030" w:rsidP="00637030">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57B8CDEA" w14:textId="77777777" w:rsidR="00637030" w:rsidRPr="00967227" w:rsidRDefault="00637030" w:rsidP="00637030">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67C05D40" w14:textId="77777777" w:rsidR="00637030" w:rsidRPr="00967227" w:rsidRDefault="00637030" w:rsidP="00637030">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59C658E2" w14:textId="77777777" w:rsidR="00637030" w:rsidRPr="00742B3B" w:rsidRDefault="00637030" w:rsidP="00637030"/>
    <w:p w14:paraId="294CC0E0" w14:textId="77777777" w:rsidR="00637030" w:rsidRDefault="00637030" w:rsidP="00637030">
      <w:pPr>
        <w:pStyle w:val="Heading3"/>
      </w:pPr>
      <w:r>
        <w:t>Alt---2NC</w:t>
      </w:r>
    </w:p>
    <w:p w14:paraId="00902500" w14:textId="77777777" w:rsidR="00637030" w:rsidRDefault="00637030" w:rsidP="00637030">
      <w:pPr>
        <w:pStyle w:val="Heading4"/>
      </w:pPr>
      <w:r>
        <w:t xml:space="preserve">Socializing medicine </w:t>
      </w:r>
      <w:r w:rsidRPr="004F706D">
        <w:rPr>
          <w:u w:val="single"/>
        </w:rPr>
        <w:t>solves</w:t>
      </w:r>
      <w:r>
        <w:t>.</w:t>
      </w:r>
    </w:p>
    <w:p w14:paraId="34E81963" w14:textId="77777777" w:rsidR="00637030" w:rsidRPr="004F706D" w:rsidRDefault="00637030" w:rsidP="00637030">
      <w:r w:rsidRPr="004F706D">
        <w:rPr>
          <w:rStyle w:val="Style13ptBold"/>
        </w:rPr>
        <w:t>Sanderson ’18</w:t>
      </w:r>
      <w:r>
        <w:t xml:space="preserve"> [Drew; surgeon, M.D. from the </w:t>
      </w:r>
      <w:r w:rsidRPr="004F706D">
        <w:t>University of Texas Health Science Center</w:t>
      </w:r>
      <w:r>
        <w:t xml:space="preserve">; 11-07-2018; The Texas Orator; </w:t>
      </w:r>
      <w:r w:rsidRPr="004F706D">
        <w:t>A Defense of “Socialized” Medicine</w:t>
      </w:r>
      <w:r>
        <w:t xml:space="preserve">; </w:t>
      </w:r>
      <w:r w:rsidRPr="004F706D">
        <w:t>https://thetexasorator.com/2018/11/07/a-defense-of-socialized-medicine/</w:t>
      </w:r>
      <w:r>
        <w:t>]</w:t>
      </w:r>
    </w:p>
    <w:p w14:paraId="4722C122" w14:textId="77777777" w:rsidR="00637030" w:rsidRPr="00E77EDC" w:rsidRDefault="00637030" w:rsidP="00637030">
      <w:pPr>
        <w:rPr>
          <w:sz w:val="16"/>
        </w:rPr>
      </w:pPr>
      <w:r w:rsidRPr="00E77EDC">
        <w:rPr>
          <w:rStyle w:val="Emphasis"/>
          <w:highlight w:val="cyan"/>
        </w:rPr>
        <w:t>Socialized medicine</w:t>
      </w:r>
      <w:r w:rsidRPr="00E77EDC">
        <w:rPr>
          <w:rStyle w:val="StyleUnderline"/>
          <w:highlight w:val="cyan"/>
        </w:rPr>
        <w:t xml:space="preserve"> is</w:t>
      </w:r>
      <w:r w:rsidRPr="00E77EDC">
        <w:rPr>
          <w:rStyle w:val="StyleUnderline"/>
        </w:rPr>
        <w:t xml:space="preserve"> defined as </w:t>
      </w:r>
      <w:r w:rsidRPr="00E77EDC">
        <w:rPr>
          <w:rStyle w:val="StyleUnderline"/>
          <w:highlight w:val="cyan"/>
        </w:rPr>
        <w:t>a system</w:t>
      </w:r>
      <w:r w:rsidRPr="00E77EDC">
        <w:rPr>
          <w:rStyle w:val="StyleUnderline"/>
        </w:rPr>
        <w:t xml:space="preserve"> of health care </w:t>
      </w:r>
      <w:r w:rsidRPr="00E77EDC">
        <w:rPr>
          <w:rStyle w:val="StyleUnderline"/>
          <w:highlight w:val="cyan"/>
        </w:rPr>
        <w:t xml:space="preserve">in which the state </w:t>
      </w:r>
      <w:r w:rsidRPr="00E77EDC">
        <w:rPr>
          <w:rStyle w:val="Emphasis"/>
          <w:highlight w:val="cyan"/>
        </w:rPr>
        <w:t>owns and operates</w:t>
      </w:r>
      <w:r w:rsidRPr="00E77EDC">
        <w:rPr>
          <w:rStyle w:val="StyleUnderline"/>
          <w:highlight w:val="cyan"/>
        </w:rPr>
        <w:t xml:space="preserve"> medical facilities while </w:t>
      </w:r>
      <w:r w:rsidRPr="00E77EDC">
        <w:rPr>
          <w:rStyle w:val="Emphasis"/>
          <w:highlight w:val="cyan"/>
        </w:rPr>
        <w:t>employing</w:t>
      </w:r>
      <w:r w:rsidRPr="00E77EDC">
        <w:rPr>
          <w:rStyle w:val="StyleUnderline"/>
          <w:highlight w:val="cyan"/>
        </w:rPr>
        <w:t xml:space="preserve"> medical professionals</w:t>
      </w:r>
      <w:r w:rsidRPr="00E77EDC">
        <w:rPr>
          <w:rStyle w:val="StyleUnderline"/>
        </w:rPr>
        <w:t xml:space="preserve">, meaning </w:t>
      </w:r>
      <w:r w:rsidRPr="00E77EDC">
        <w:rPr>
          <w:rStyle w:val="StyleUnderline"/>
          <w:highlight w:val="cyan"/>
        </w:rPr>
        <w:t>it</w:t>
      </w:r>
      <w:r w:rsidRPr="00E77EDC">
        <w:rPr>
          <w:rStyle w:val="StyleUnderline"/>
        </w:rPr>
        <w:t xml:space="preserve"> also </w:t>
      </w:r>
      <w:r w:rsidRPr="00E77EDC">
        <w:rPr>
          <w:rStyle w:val="StyleUnderline"/>
          <w:highlight w:val="cyan"/>
        </w:rPr>
        <w:t>pays for all health</w:t>
      </w:r>
      <w:r w:rsidRPr="00E77EDC">
        <w:rPr>
          <w:rStyle w:val="StyleUnderline"/>
        </w:rPr>
        <w:t xml:space="preserve"> care </w:t>
      </w:r>
      <w:r w:rsidRPr="00E77EDC">
        <w:rPr>
          <w:rStyle w:val="StyleUnderline"/>
          <w:highlight w:val="cyan"/>
        </w:rPr>
        <w:t>services</w:t>
      </w:r>
      <w:r w:rsidRPr="00E77EDC">
        <w:rPr>
          <w:sz w:val="16"/>
        </w:rPr>
        <w:t xml:space="preserve">. You can see this system abroad in the United Kingdom, Finland, and Spain. </w:t>
      </w:r>
      <w:r w:rsidRPr="00E77EDC">
        <w:rPr>
          <w:rStyle w:val="StyleUnderline"/>
        </w:rPr>
        <w:t xml:space="preserve">One of </w:t>
      </w:r>
      <w:r w:rsidRPr="00E77EDC">
        <w:rPr>
          <w:rStyle w:val="StyleUnderline"/>
          <w:highlight w:val="cyan"/>
        </w:rPr>
        <w:t>the best example</w:t>
      </w:r>
      <w:r w:rsidRPr="00E77EDC">
        <w:rPr>
          <w:rStyle w:val="StyleUnderline"/>
        </w:rPr>
        <w:t>s of socialized medicine</w:t>
      </w:r>
      <w:r w:rsidRPr="00E77EDC">
        <w:rPr>
          <w:sz w:val="16"/>
        </w:rPr>
        <w:t xml:space="preserve"> in practice in our country </w:t>
      </w:r>
      <w:r w:rsidRPr="00E77EDC">
        <w:rPr>
          <w:rStyle w:val="StyleUnderline"/>
        </w:rPr>
        <w:t xml:space="preserve">is </w:t>
      </w:r>
      <w:r w:rsidRPr="00E77EDC">
        <w:rPr>
          <w:rStyle w:val="StyleUnderline"/>
          <w:highlight w:val="cyan"/>
        </w:rPr>
        <w:t>the</w:t>
      </w:r>
      <w:r w:rsidRPr="00E77EDC">
        <w:rPr>
          <w:sz w:val="16"/>
        </w:rPr>
        <w:t xml:space="preserve"> Veterans Health Administration, commonly referred to as the </w:t>
      </w:r>
      <w:r w:rsidRPr="00E77EDC">
        <w:rPr>
          <w:rStyle w:val="Emphasis"/>
          <w:highlight w:val="cyan"/>
        </w:rPr>
        <w:t>VA</w:t>
      </w:r>
      <w:r w:rsidRPr="00E77EDC">
        <w:rPr>
          <w:sz w:val="16"/>
        </w:rPr>
        <w:t xml:space="preserve"> (from the U.S. Department of Veterans Affairs). At the VA, the government owns the hospitals, employs the doctors and support staff, and ensures that our veterans get the medical care they deserve.</w:t>
      </w:r>
    </w:p>
    <w:p w14:paraId="1B581659" w14:textId="77777777" w:rsidR="00637030" w:rsidRPr="00E77EDC" w:rsidRDefault="00637030" w:rsidP="00637030">
      <w:pPr>
        <w:rPr>
          <w:sz w:val="16"/>
        </w:rPr>
      </w:pPr>
      <w:r w:rsidRPr="00E77EDC">
        <w:rPr>
          <w:sz w:val="16"/>
        </w:rPr>
        <w:t xml:space="preserve">Yet </w:t>
      </w:r>
      <w:r w:rsidRPr="00E77EDC">
        <w:rPr>
          <w:rStyle w:val="StyleUnderline"/>
          <w:highlight w:val="cyan"/>
        </w:rPr>
        <w:t>this definition</w:t>
      </w:r>
      <w:r w:rsidRPr="00E77EDC">
        <w:rPr>
          <w:rStyle w:val="StyleUnderline"/>
        </w:rPr>
        <w:t xml:space="preserve"> of socialized medicine </w:t>
      </w:r>
      <w:r w:rsidRPr="00E77EDC">
        <w:rPr>
          <w:rStyle w:val="StyleUnderline"/>
          <w:highlight w:val="cyan"/>
        </w:rPr>
        <w:t xml:space="preserve">does </w:t>
      </w:r>
      <w:r w:rsidRPr="00E77EDC">
        <w:rPr>
          <w:rStyle w:val="Emphasis"/>
          <w:highlight w:val="cyan"/>
        </w:rPr>
        <w:t>not</w:t>
      </w:r>
      <w:r w:rsidRPr="00E77EDC">
        <w:rPr>
          <w:rStyle w:val="StyleUnderline"/>
          <w:highlight w:val="cyan"/>
        </w:rPr>
        <w:t xml:space="preserve"> measure up to the one most people </w:t>
      </w:r>
      <w:r w:rsidRPr="00E77EDC">
        <w:rPr>
          <w:rStyle w:val="Emphasis"/>
          <w:highlight w:val="cyan"/>
        </w:rPr>
        <w:t>imagine</w:t>
      </w:r>
      <w:r w:rsidRPr="00E77EDC">
        <w:rPr>
          <w:sz w:val="16"/>
        </w:rPr>
        <w:t>. In particular, conservatives often view any single-payer systems or increased government involvement in healthcare as “socialized medicine,” and any attempts at providing more universal treatment or coverage for people can expect to be labeled as such. Programs like these stifle competition in the healthcare marketplace, increase regulations on healthcare entities, and lower reimbursement rates (the money received for treating patients) for doctors and other healthcare providers. Yet these results aren’t necessarily bad, and they also help a tremendous amount of people.</w:t>
      </w:r>
    </w:p>
    <w:p w14:paraId="1D5E2029" w14:textId="77777777" w:rsidR="00637030" w:rsidRPr="00E77EDC" w:rsidRDefault="00637030" w:rsidP="00637030">
      <w:pPr>
        <w:rPr>
          <w:sz w:val="16"/>
        </w:rPr>
      </w:pPr>
      <w:r w:rsidRPr="00E77EDC">
        <w:rPr>
          <w:rStyle w:val="StyleUnderline"/>
          <w:highlight w:val="cyan"/>
        </w:rPr>
        <w:t>The</w:t>
      </w:r>
      <w:r w:rsidRPr="00E77EDC">
        <w:rPr>
          <w:rStyle w:val="StyleUnderline"/>
        </w:rPr>
        <w:t xml:space="preserve"> </w:t>
      </w:r>
      <w:r w:rsidRPr="00E77EDC">
        <w:rPr>
          <w:rStyle w:val="StyleUnderline"/>
          <w:highlight w:val="cyan"/>
        </w:rPr>
        <w:t>U</w:t>
      </w:r>
      <w:r w:rsidRPr="00E77EDC">
        <w:rPr>
          <w:rStyle w:val="StyleUnderline"/>
        </w:rPr>
        <w:t xml:space="preserve">nited </w:t>
      </w:r>
      <w:r w:rsidRPr="00E77EDC">
        <w:rPr>
          <w:rStyle w:val="StyleUnderline"/>
          <w:highlight w:val="cyan"/>
        </w:rPr>
        <w:t>S</w:t>
      </w:r>
      <w:r w:rsidRPr="00E77EDC">
        <w:rPr>
          <w:rStyle w:val="StyleUnderline"/>
        </w:rPr>
        <w:t xml:space="preserve">tates </w:t>
      </w:r>
      <w:r w:rsidRPr="00E77EDC">
        <w:rPr>
          <w:rStyle w:val="Emphasis"/>
          <w:highlight w:val="cyan"/>
        </w:rPr>
        <w:t>already</w:t>
      </w:r>
      <w:r w:rsidRPr="00E77EDC">
        <w:rPr>
          <w:rStyle w:val="StyleUnderline"/>
          <w:highlight w:val="cyan"/>
        </w:rPr>
        <w:t xml:space="preserve"> has</w:t>
      </w:r>
      <w:r w:rsidRPr="00E77EDC">
        <w:rPr>
          <w:rStyle w:val="StyleUnderline"/>
        </w:rPr>
        <w:t xml:space="preserve"> programs that can be considered forms of socialized medicine:</w:t>
      </w:r>
      <w:r w:rsidRPr="00E77EDC">
        <w:rPr>
          <w:sz w:val="16"/>
        </w:rPr>
        <w:t xml:space="preserve"> </w:t>
      </w:r>
      <w:r w:rsidRPr="00E77EDC">
        <w:rPr>
          <w:rStyle w:val="Emphasis"/>
          <w:highlight w:val="cyan"/>
        </w:rPr>
        <w:t>Medicare</w:t>
      </w:r>
      <w:r w:rsidRPr="00E77EDC">
        <w:rPr>
          <w:sz w:val="16"/>
        </w:rPr>
        <w:t xml:space="preserve">, which covers senior citizens, </w:t>
      </w:r>
      <w:r w:rsidRPr="00E77EDC">
        <w:rPr>
          <w:rStyle w:val="StyleUnderline"/>
          <w:highlight w:val="cyan"/>
        </w:rPr>
        <w:t xml:space="preserve">and </w:t>
      </w:r>
      <w:r w:rsidRPr="00E77EDC">
        <w:rPr>
          <w:rStyle w:val="Emphasis"/>
          <w:highlight w:val="cyan"/>
        </w:rPr>
        <w:t>Medicaid</w:t>
      </w:r>
      <w:r w:rsidRPr="00E77EDC">
        <w:rPr>
          <w:sz w:val="16"/>
        </w:rPr>
        <w:t xml:space="preserve">, which covers poor Americans. These are examples of attempts to provide more universal health coverage and were extremely controversial at the times of conception in part due to fear of “socialized medicine.” The Affordable Care Act, colloquially known as ObamaCare, was also deemed “socialized medicine” but it secured coverage for pre-existing conditions, created quality standards for health insurance, and led to millions of Americans gaining access to health insurance. Government programs, especially Medicare, are popular specifically because they do help so many people. An article in the journal of the American Society of Aging stated, “Since 1996, roughly seven in ten Americans have expressed a favorable view of the program.” </w:t>
      </w:r>
      <w:r w:rsidRPr="00E77EDC">
        <w:rPr>
          <w:rStyle w:val="StyleUnderline"/>
          <w:highlight w:val="cyan"/>
        </w:rPr>
        <w:t xml:space="preserve">The government </w:t>
      </w:r>
      <w:r w:rsidRPr="00E77EDC">
        <w:rPr>
          <w:rStyle w:val="Emphasis"/>
          <w:highlight w:val="cyan"/>
        </w:rPr>
        <w:t>intervenes</w:t>
      </w:r>
      <w:r w:rsidRPr="00E77EDC">
        <w:rPr>
          <w:rStyle w:val="StyleUnderline"/>
          <w:highlight w:val="cyan"/>
        </w:rPr>
        <w:t xml:space="preserve"> to provide care to those who</w:t>
      </w:r>
      <w:r w:rsidRPr="00E77EDC">
        <w:rPr>
          <w:rStyle w:val="StyleUnderline"/>
        </w:rPr>
        <w:t xml:space="preserve"> mostly </w:t>
      </w:r>
      <w:r w:rsidRPr="00E77EDC">
        <w:rPr>
          <w:rStyle w:val="StyleUnderline"/>
          <w:highlight w:val="cyan"/>
        </w:rPr>
        <w:t xml:space="preserve">would </w:t>
      </w:r>
      <w:r w:rsidRPr="00E77EDC">
        <w:rPr>
          <w:rStyle w:val="Emphasis"/>
          <w:highlight w:val="cyan"/>
        </w:rPr>
        <w:t>not be able to afford</w:t>
      </w:r>
      <w:r w:rsidRPr="00E77EDC">
        <w:rPr>
          <w:rStyle w:val="StyleUnderline"/>
          <w:highlight w:val="cyan"/>
        </w:rPr>
        <w:t xml:space="preserve"> it</w:t>
      </w:r>
      <w:r w:rsidRPr="00E77EDC">
        <w:rPr>
          <w:rStyle w:val="StyleUnderline"/>
        </w:rPr>
        <w:t xml:space="preserve"> otherwise </w:t>
      </w:r>
      <w:r w:rsidRPr="00E77EDC">
        <w:rPr>
          <w:rStyle w:val="StyleUnderline"/>
          <w:highlight w:val="cyan"/>
        </w:rPr>
        <w:t>in the</w:t>
      </w:r>
      <w:r w:rsidRPr="00E77EDC">
        <w:rPr>
          <w:rStyle w:val="StyleUnderline"/>
        </w:rPr>
        <w:t xml:space="preserve"> </w:t>
      </w:r>
      <w:r w:rsidRPr="00E77EDC">
        <w:rPr>
          <w:rStyle w:val="Emphasis"/>
        </w:rPr>
        <w:t xml:space="preserve">private </w:t>
      </w:r>
      <w:r w:rsidRPr="00E77EDC">
        <w:rPr>
          <w:rStyle w:val="Emphasis"/>
          <w:highlight w:val="cyan"/>
        </w:rPr>
        <w:t>marketplace</w:t>
      </w:r>
      <w:r w:rsidRPr="00E77EDC">
        <w:rPr>
          <w:sz w:val="16"/>
        </w:rPr>
        <w:t xml:space="preserve">. </w:t>
      </w:r>
      <w:r w:rsidRPr="00E77EDC">
        <w:rPr>
          <w:rStyle w:val="StyleUnderline"/>
        </w:rPr>
        <w:t xml:space="preserve">These programs were </w:t>
      </w:r>
      <w:r w:rsidRPr="00E77EDC">
        <w:rPr>
          <w:rStyle w:val="StyleUnderline"/>
          <w:highlight w:val="cyan"/>
        </w:rPr>
        <w:t xml:space="preserve">built on the </w:t>
      </w:r>
      <w:r w:rsidRPr="00E77EDC">
        <w:rPr>
          <w:rStyle w:val="Emphasis"/>
          <w:highlight w:val="cyan"/>
        </w:rPr>
        <w:t>same principles</w:t>
      </w:r>
      <w:r w:rsidRPr="00E77EDC">
        <w:rPr>
          <w:rStyle w:val="StyleUnderline"/>
        </w:rPr>
        <w:t xml:space="preserve"> that proponents </w:t>
      </w:r>
      <w:r w:rsidRPr="00E77EDC">
        <w:rPr>
          <w:rStyle w:val="StyleUnderline"/>
          <w:highlight w:val="cyan"/>
        </w:rPr>
        <w:t xml:space="preserve">of </w:t>
      </w:r>
      <w:r w:rsidRPr="00E77EDC">
        <w:rPr>
          <w:rStyle w:val="Emphasis"/>
          <w:highlight w:val="cyan"/>
        </w:rPr>
        <w:t>socialized medicine</w:t>
      </w:r>
      <w:r w:rsidRPr="00E77EDC">
        <w:rPr>
          <w:rStyle w:val="StyleUnderline"/>
        </w:rPr>
        <w:t xml:space="preserve"> profess</w:t>
      </w:r>
      <w:r w:rsidRPr="00E77EDC">
        <w:rPr>
          <w:sz w:val="16"/>
        </w:rPr>
        <w:t>.</w:t>
      </w:r>
    </w:p>
    <w:p w14:paraId="3F0497D7" w14:textId="77777777" w:rsidR="00637030" w:rsidRPr="00E77EDC" w:rsidRDefault="00637030" w:rsidP="00637030">
      <w:pPr>
        <w:rPr>
          <w:sz w:val="16"/>
        </w:rPr>
      </w:pPr>
      <w:r w:rsidRPr="00E77EDC">
        <w:rPr>
          <w:rStyle w:val="StyleUnderline"/>
          <w:highlight w:val="cyan"/>
        </w:rPr>
        <w:t xml:space="preserve">With healthcare costs </w:t>
      </w:r>
      <w:r w:rsidRPr="00E77EDC">
        <w:rPr>
          <w:rStyle w:val="Emphasis"/>
          <w:highlight w:val="cyan"/>
        </w:rPr>
        <w:t>rising out of control</w:t>
      </w:r>
      <w:r w:rsidRPr="00E77EDC">
        <w:rPr>
          <w:rStyle w:val="StyleUnderline"/>
          <w:highlight w:val="cyan"/>
        </w:rPr>
        <w:t xml:space="preserve">, people are </w:t>
      </w:r>
      <w:r w:rsidRPr="00E77EDC">
        <w:rPr>
          <w:rStyle w:val="Emphasis"/>
          <w:highlight w:val="cyan"/>
        </w:rPr>
        <w:t>increasingly unable</w:t>
      </w:r>
      <w:r w:rsidRPr="00E77EDC">
        <w:rPr>
          <w:rStyle w:val="StyleUnderline"/>
          <w:highlight w:val="cyan"/>
        </w:rPr>
        <w:t xml:space="preserve"> to afford the care they need</w:t>
      </w:r>
      <w:r w:rsidRPr="00E77EDC">
        <w:rPr>
          <w:sz w:val="16"/>
        </w:rPr>
        <w:t>. The American people are no strangers to GoFundMe pages started to pay for cancer treatment or exorbitant bills for emergency room intervention. Government programs like Medicare and Medicaid were specifically designed to help people who couldn’t afford treatment. Now, many average-income Americans are falling under this category but do not meet the requirements to enter into these programs (age, total income, etc).</w:t>
      </w:r>
    </w:p>
    <w:p w14:paraId="2E41EFDE" w14:textId="77777777" w:rsidR="00637030" w:rsidRPr="00E77EDC" w:rsidRDefault="00637030" w:rsidP="00637030">
      <w:pPr>
        <w:rPr>
          <w:sz w:val="16"/>
        </w:rPr>
      </w:pPr>
      <w:r w:rsidRPr="00E77EDC">
        <w:rPr>
          <w:sz w:val="16"/>
        </w:rPr>
        <w:t>This is where Medicare for All fits in. Proponents of this policy advocate for an expansion of the requirements of the current Medicare system to create universally accessible healthcare for the general population. This has been widely criticized as “socialized medicine” by Republicans like Ted Cruz because it represents an expansion of the role of government in healthcare even if it does not technically meet the definition provided earlier. The term itself is nothing short of a scare tactic. It is meant to conjure up images of long lines of people waiting for basic items in the Soviet Union, images of all-out socialism, of absolute elimination of private entities, and of communism itself. Because of America’s particular history (Red Scare, anyone?), this rhetoric is remarkably effective at scaring people into disavowing any government intervention in healthcare. Far from being sinister, efforts like Medicare for All simply seek to expand upon an already-popular idea to increase healthcare access and provide a small bit of relief from a broken healthcare system that has relied extensively on private entities for public welfare.</w:t>
      </w:r>
    </w:p>
    <w:p w14:paraId="329BEC8B" w14:textId="77777777" w:rsidR="00637030" w:rsidRPr="00E77EDC" w:rsidRDefault="00637030" w:rsidP="00637030">
      <w:pPr>
        <w:rPr>
          <w:sz w:val="16"/>
        </w:rPr>
      </w:pPr>
      <w:r w:rsidRPr="00E77EDC">
        <w:rPr>
          <w:sz w:val="16"/>
        </w:rPr>
        <w:t xml:space="preserve">You may be thinking that even if government involvement in medicine and socialized medicine make sense philosophically and politically, these ideas probably can’t be practical due to the enormous expense they would entail. Well, not necessarily. </w:t>
      </w:r>
      <w:r w:rsidRPr="00E77EDC">
        <w:rPr>
          <w:rStyle w:val="StyleUnderline"/>
        </w:rPr>
        <w:t xml:space="preserve">Though the government would have to pay for the healthcare costs of more people, it might also </w:t>
      </w:r>
      <w:r w:rsidRPr="00E77EDC">
        <w:rPr>
          <w:rStyle w:val="Emphasis"/>
        </w:rPr>
        <w:t>save money</w:t>
      </w:r>
      <w:r w:rsidRPr="00E77EDC">
        <w:rPr>
          <w:rStyle w:val="StyleUnderline"/>
        </w:rPr>
        <w:t xml:space="preserve"> in the process</w:t>
      </w:r>
      <w:r w:rsidRPr="00E77EDC">
        <w:rPr>
          <w:sz w:val="16"/>
        </w:rPr>
        <w:t xml:space="preserve">. Take for example that, </w:t>
      </w:r>
      <w:r w:rsidRPr="00E77EDC">
        <w:rPr>
          <w:rStyle w:val="StyleUnderline"/>
          <w:highlight w:val="cyan"/>
        </w:rPr>
        <w:t xml:space="preserve">by law, hospitals </w:t>
      </w:r>
      <w:r w:rsidRPr="00E77EDC">
        <w:rPr>
          <w:rStyle w:val="Emphasis"/>
          <w:highlight w:val="cyan"/>
        </w:rPr>
        <w:t>must</w:t>
      </w:r>
      <w:r w:rsidRPr="00E77EDC">
        <w:rPr>
          <w:rStyle w:val="StyleUnderline"/>
          <w:highlight w:val="cyan"/>
        </w:rPr>
        <w:t xml:space="preserve"> treat </w:t>
      </w:r>
      <w:r w:rsidRPr="00E77EDC">
        <w:rPr>
          <w:rStyle w:val="Emphasis"/>
          <w:highlight w:val="cyan"/>
        </w:rPr>
        <w:t>any person</w:t>
      </w:r>
      <w:r w:rsidRPr="00E77EDC">
        <w:rPr>
          <w:rStyle w:val="StyleUnderline"/>
          <w:highlight w:val="cyan"/>
        </w:rPr>
        <w:t xml:space="preserve"> in the event of</w:t>
      </w:r>
      <w:r w:rsidRPr="00E77EDC">
        <w:rPr>
          <w:rStyle w:val="StyleUnderline"/>
        </w:rPr>
        <w:t xml:space="preserve"> an </w:t>
      </w:r>
      <w:r w:rsidRPr="00E77EDC">
        <w:rPr>
          <w:rStyle w:val="StyleUnderline"/>
          <w:highlight w:val="cyan"/>
        </w:rPr>
        <w:t xml:space="preserve">emergency </w:t>
      </w:r>
      <w:r w:rsidRPr="00E77EDC">
        <w:rPr>
          <w:rStyle w:val="Emphasis"/>
          <w:highlight w:val="cyan"/>
        </w:rPr>
        <w:t>regardless</w:t>
      </w:r>
      <w:r w:rsidRPr="00E77EDC">
        <w:rPr>
          <w:rStyle w:val="StyleUnderline"/>
          <w:highlight w:val="cyan"/>
        </w:rPr>
        <w:t xml:space="preserve"> of their ability to pay</w:t>
      </w:r>
      <w:r w:rsidRPr="00E77EDC">
        <w:rPr>
          <w:sz w:val="16"/>
        </w:rPr>
        <w:t xml:space="preserve">. </w:t>
      </w:r>
      <w:r w:rsidRPr="00E77EDC">
        <w:rPr>
          <w:rStyle w:val="StyleUnderline"/>
          <w:highlight w:val="cyan"/>
        </w:rPr>
        <w:t>A</w:t>
      </w:r>
      <w:r w:rsidRPr="00E77EDC">
        <w:rPr>
          <w:rStyle w:val="StyleUnderline"/>
        </w:rPr>
        <w:t xml:space="preserve"> poor </w:t>
      </w:r>
      <w:r w:rsidRPr="00E77EDC">
        <w:rPr>
          <w:rStyle w:val="StyleUnderline"/>
          <w:highlight w:val="cyan"/>
        </w:rPr>
        <w:t>person</w:t>
      </w:r>
      <w:r w:rsidRPr="00E77EDC">
        <w:rPr>
          <w:rStyle w:val="StyleUnderline"/>
        </w:rPr>
        <w:t xml:space="preserve"> who is treated for a major issue </w:t>
      </w:r>
      <w:r w:rsidRPr="00E77EDC">
        <w:rPr>
          <w:rStyle w:val="StyleUnderline"/>
          <w:highlight w:val="cyan"/>
        </w:rPr>
        <w:t xml:space="preserve">will receive </w:t>
      </w:r>
      <w:r w:rsidRPr="00E77EDC">
        <w:rPr>
          <w:rStyle w:val="Emphasis"/>
          <w:highlight w:val="cyan"/>
        </w:rPr>
        <w:t>expensive treatment</w:t>
      </w:r>
      <w:r w:rsidRPr="00E77EDC">
        <w:rPr>
          <w:rStyle w:val="StyleUnderline"/>
          <w:highlight w:val="cyan"/>
        </w:rPr>
        <w:t xml:space="preserve"> and be </w:t>
      </w:r>
      <w:r w:rsidRPr="00E77EDC">
        <w:rPr>
          <w:rStyle w:val="Emphasis"/>
          <w:highlight w:val="cyan"/>
        </w:rPr>
        <w:t>unable</w:t>
      </w:r>
      <w:r w:rsidRPr="00E77EDC">
        <w:rPr>
          <w:rStyle w:val="StyleUnderline"/>
          <w:highlight w:val="cyan"/>
        </w:rPr>
        <w:t xml:space="preserve"> to pay for it</w:t>
      </w:r>
      <w:r w:rsidRPr="00E77EDC">
        <w:rPr>
          <w:rStyle w:val="StyleUnderline"/>
        </w:rPr>
        <w:t xml:space="preserve">, so </w:t>
      </w:r>
      <w:r w:rsidRPr="00E77EDC">
        <w:rPr>
          <w:rStyle w:val="StyleUnderline"/>
          <w:highlight w:val="cyan"/>
        </w:rPr>
        <w:t xml:space="preserve">the fee </w:t>
      </w:r>
      <w:r w:rsidRPr="00E77EDC">
        <w:rPr>
          <w:rStyle w:val="Emphasis"/>
          <w:highlight w:val="cyan"/>
        </w:rPr>
        <w:t>inevitably</w:t>
      </w:r>
      <w:r w:rsidRPr="00E77EDC">
        <w:rPr>
          <w:rStyle w:val="StyleUnderline"/>
          <w:highlight w:val="cyan"/>
        </w:rPr>
        <w:t xml:space="preserve"> falls to</w:t>
      </w:r>
      <w:r w:rsidRPr="00E77EDC">
        <w:rPr>
          <w:rStyle w:val="StyleUnderline"/>
        </w:rPr>
        <w:t xml:space="preserve"> the American </w:t>
      </w:r>
      <w:r w:rsidRPr="00E77EDC">
        <w:rPr>
          <w:rStyle w:val="Emphasis"/>
          <w:highlight w:val="cyan"/>
        </w:rPr>
        <w:t>taxpayers</w:t>
      </w:r>
      <w:r w:rsidRPr="00E77EDC">
        <w:rPr>
          <w:sz w:val="16"/>
        </w:rPr>
        <w:t>.</w:t>
      </w:r>
    </w:p>
    <w:p w14:paraId="22CE629F" w14:textId="77777777" w:rsidR="00637030" w:rsidRPr="00E77EDC" w:rsidRDefault="00637030" w:rsidP="00637030">
      <w:pPr>
        <w:rPr>
          <w:sz w:val="16"/>
        </w:rPr>
      </w:pPr>
      <w:r w:rsidRPr="00E77EDC">
        <w:rPr>
          <w:sz w:val="16"/>
        </w:rPr>
        <w:t xml:space="preserve">However, what </w:t>
      </w:r>
      <w:r w:rsidRPr="00E77EDC">
        <w:rPr>
          <w:rStyle w:val="StyleUnderline"/>
          <w:highlight w:val="cyan"/>
        </w:rPr>
        <w:t>if the government</w:t>
      </w:r>
      <w:r w:rsidRPr="00E77EDC">
        <w:rPr>
          <w:rStyle w:val="StyleUnderline"/>
        </w:rPr>
        <w:t xml:space="preserve"> had </w:t>
      </w:r>
      <w:r w:rsidRPr="00E77EDC">
        <w:rPr>
          <w:rStyle w:val="StyleUnderline"/>
          <w:highlight w:val="cyan"/>
        </w:rPr>
        <w:t>provided</w:t>
      </w:r>
      <w:r w:rsidRPr="00E77EDC">
        <w:rPr>
          <w:rStyle w:val="StyleUnderline"/>
        </w:rPr>
        <w:t xml:space="preserve"> this poor person the </w:t>
      </w:r>
      <w:r w:rsidRPr="00E77EDC">
        <w:rPr>
          <w:rStyle w:val="StyleUnderline"/>
          <w:highlight w:val="cyan"/>
        </w:rPr>
        <w:t>resources</w:t>
      </w:r>
      <w:r w:rsidRPr="00E77EDC">
        <w:rPr>
          <w:rStyle w:val="StyleUnderline"/>
        </w:rPr>
        <w:t xml:space="preserve"> to go get care initially </w:t>
      </w:r>
      <w:r w:rsidRPr="00E77EDC">
        <w:rPr>
          <w:rStyle w:val="StyleUnderline"/>
          <w:highlight w:val="cyan"/>
        </w:rPr>
        <w:t>before the condition worsened</w:t>
      </w:r>
      <w:r w:rsidRPr="00E77EDC">
        <w:rPr>
          <w:sz w:val="16"/>
        </w:rPr>
        <w:t xml:space="preserve">? Then the </w:t>
      </w:r>
      <w:r w:rsidRPr="00E77EDC">
        <w:rPr>
          <w:rStyle w:val="StyleUnderline"/>
          <w:highlight w:val="cyan"/>
        </w:rPr>
        <w:t xml:space="preserve">treatment would be </w:t>
      </w:r>
      <w:r w:rsidRPr="00E77EDC">
        <w:rPr>
          <w:rStyle w:val="Emphasis"/>
          <w:highlight w:val="cyan"/>
        </w:rPr>
        <w:t>faster and cheaper</w:t>
      </w:r>
      <w:r w:rsidRPr="00E77EDC">
        <w:rPr>
          <w:sz w:val="16"/>
        </w:rPr>
        <w:t xml:space="preserve"> than the treatment for a major issue that develops later. Thus, the person not only receives a better health outcome, but the government and American taxpayers save by not having to pay for the outrageous costs of a major medical intervention. This source of savings can be underestimated in government cost estimates because the Congressional Budget Office can only look at the effects of a policy 10 years into the future. This scenario does not even just apply to the poor, but to an enormous number of middle-class Americans who worry about how to pay medical bills and postpone treatment and prescription refills due to cost concerns.</w:t>
      </w:r>
    </w:p>
    <w:p w14:paraId="62AA243C" w14:textId="77777777" w:rsidR="00637030" w:rsidRPr="00E77EDC" w:rsidRDefault="00637030" w:rsidP="00637030">
      <w:pPr>
        <w:rPr>
          <w:sz w:val="16"/>
        </w:rPr>
      </w:pPr>
      <w:r w:rsidRPr="00E77EDC">
        <w:rPr>
          <w:sz w:val="16"/>
        </w:rPr>
        <w:t xml:space="preserve">Let’s also not forget that </w:t>
      </w:r>
      <w:r w:rsidRPr="00E77EDC">
        <w:rPr>
          <w:rStyle w:val="StyleUnderline"/>
        </w:rPr>
        <w:t>public government programs</w:t>
      </w:r>
      <w:r w:rsidRPr="00E77EDC">
        <w:rPr>
          <w:sz w:val="16"/>
        </w:rPr>
        <w:t xml:space="preserve"> like Medicare and Medicaid reduce the rates paid to doctors, pharmaceutical companies, and hospitals, so they </w:t>
      </w:r>
      <w:r w:rsidRPr="00E77EDC">
        <w:rPr>
          <w:rStyle w:val="StyleUnderline"/>
        </w:rPr>
        <w:t xml:space="preserve">also </w:t>
      </w:r>
      <w:r w:rsidRPr="00E77EDC">
        <w:rPr>
          <w:rStyle w:val="Emphasis"/>
        </w:rPr>
        <w:t>reduce the cost</w:t>
      </w:r>
      <w:r w:rsidRPr="00E77EDC">
        <w:rPr>
          <w:rStyle w:val="StyleUnderline"/>
        </w:rPr>
        <w:t xml:space="preserve"> that patients and taxpayers have to pay for treatment</w:t>
      </w:r>
      <w:r w:rsidRPr="00E77EDC">
        <w:rPr>
          <w:sz w:val="16"/>
        </w:rPr>
        <w:t xml:space="preserve">. Assuming the government reduces the costs of drugs and administration, </w:t>
      </w:r>
      <w:r w:rsidRPr="00E77EDC">
        <w:rPr>
          <w:rStyle w:val="StyleUnderline"/>
        </w:rPr>
        <w:t>the Mercatus Centre</w:t>
      </w:r>
      <w:r w:rsidRPr="00E77EDC">
        <w:rPr>
          <w:sz w:val="16"/>
        </w:rPr>
        <w:t xml:space="preserve">, a think-tank, </w:t>
      </w:r>
      <w:r w:rsidRPr="00E77EDC">
        <w:rPr>
          <w:rStyle w:val="StyleUnderline"/>
        </w:rPr>
        <w:t xml:space="preserve">estimates that healthcare spending could </w:t>
      </w:r>
      <w:r w:rsidRPr="00E77EDC">
        <w:rPr>
          <w:rStyle w:val="Emphasis"/>
        </w:rPr>
        <w:t>decrease</w:t>
      </w:r>
      <w:r w:rsidRPr="00E77EDC">
        <w:rPr>
          <w:rStyle w:val="StyleUnderline"/>
        </w:rPr>
        <w:t xml:space="preserve"> by roughly </w:t>
      </w:r>
      <w:r w:rsidRPr="00E77EDC">
        <w:rPr>
          <w:rStyle w:val="Emphasis"/>
        </w:rPr>
        <w:t>two trillion dollars</w:t>
      </w:r>
      <w:r w:rsidRPr="00E77EDC">
        <w:rPr>
          <w:sz w:val="16"/>
        </w:rPr>
        <w:t xml:space="preserve">. Additionally, </w:t>
      </w:r>
      <w:r w:rsidRPr="00E77EDC">
        <w:rPr>
          <w:rStyle w:val="StyleUnderline"/>
          <w:highlight w:val="cyan"/>
        </w:rPr>
        <w:t>if people</w:t>
      </w:r>
      <w:r w:rsidRPr="00E77EDC">
        <w:rPr>
          <w:rStyle w:val="StyleUnderline"/>
        </w:rPr>
        <w:t xml:space="preserve"> are better able to </w:t>
      </w:r>
      <w:r w:rsidRPr="00E77EDC">
        <w:rPr>
          <w:rStyle w:val="StyleUnderline"/>
          <w:highlight w:val="cyan"/>
        </w:rPr>
        <w:t xml:space="preserve">get the care they need, they will be </w:t>
      </w:r>
      <w:r w:rsidRPr="00E77EDC">
        <w:rPr>
          <w:rStyle w:val="Emphasis"/>
          <w:highlight w:val="cyan"/>
        </w:rPr>
        <w:t>healthier</w:t>
      </w:r>
      <w:r w:rsidRPr="00E77EDC">
        <w:rPr>
          <w:rStyle w:val="StyleUnderline"/>
          <w:highlight w:val="cyan"/>
        </w:rPr>
        <w:t xml:space="preserve"> and therefore </w:t>
      </w:r>
      <w:r w:rsidRPr="00E77EDC">
        <w:rPr>
          <w:rStyle w:val="Emphasis"/>
          <w:highlight w:val="cyan"/>
        </w:rPr>
        <w:t>more able to work</w:t>
      </w:r>
      <w:r w:rsidRPr="00E77EDC">
        <w:rPr>
          <w:rStyle w:val="StyleUnderline"/>
        </w:rPr>
        <w:t xml:space="preserve"> and pay taxes, helping feed the cycle and system</w:t>
      </w:r>
      <w:r w:rsidRPr="00E77EDC">
        <w:rPr>
          <w:sz w:val="16"/>
        </w:rPr>
        <w:t>. In summary, spend some in the short-term, save a lot in the long-term. Applied on a large scale, this sort of “socialized medicine” is practical because it can provide better health outcomes and reduce national healthcare expenditures in the long-term.</w:t>
      </w:r>
    </w:p>
    <w:p w14:paraId="343CEDA9" w14:textId="77777777" w:rsidR="00637030" w:rsidRPr="00E77EDC" w:rsidRDefault="00637030" w:rsidP="00637030">
      <w:pPr>
        <w:rPr>
          <w:sz w:val="16"/>
        </w:rPr>
      </w:pPr>
      <w:r w:rsidRPr="00E77EDC">
        <w:rPr>
          <w:sz w:val="16"/>
        </w:rPr>
        <w:t>It is never politically easy to advocate for increased spending, especially among conservative circles. However, investment in an appreciating asset is something that should appeal to even the most hardened Republican. The American people are an appreciating asset, and investment in healthcare is one of the most important investments we can make for our people. We should all be so lucky as to have representatives who see past fear-mongering toward a long-term vision for fixing this broken healthcare system.</w:t>
      </w:r>
    </w:p>
    <w:bookmarkEnd w:id="1"/>
    <w:p w14:paraId="6EB119A5" w14:textId="17D34C80" w:rsidR="00137805" w:rsidRDefault="00137805" w:rsidP="00137805">
      <w:pPr>
        <w:pStyle w:val="Heading1"/>
      </w:pPr>
      <w:r>
        <w:t>1NR</w:t>
      </w:r>
    </w:p>
    <w:p w14:paraId="1B31B0BA" w14:textId="77777777" w:rsidR="00137805" w:rsidRPr="004C32FA" w:rsidRDefault="00137805" w:rsidP="00137805"/>
    <w:p w14:paraId="57D0722F" w14:textId="202A7D9A" w:rsidR="00137805" w:rsidRDefault="00137805" w:rsidP="00137805">
      <w:pPr>
        <w:pStyle w:val="Heading3"/>
      </w:pPr>
      <w:r>
        <w:t>UQ---TL---2NC</w:t>
      </w:r>
    </w:p>
    <w:p w14:paraId="72B966E3" w14:textId="77777777" w:rsidR="00137805" w:rsidRDefault="00137805" w:rsidP="00137805">
      <w:pPr>
        <w:pStyle w:val="Heading4"/>
      </w:pPr>
      <w:r w:rsidRPr="007B0349">
        <w:rPr>
          <w:u w:val="single"/>
        </w:rPr>
        <w:t>Aggregate</w:t>
      </w:r>
      <w:r>
        <w:t xml:space="preserve"> polling </w:t>
      </w:r>
      <w:r w:rsidRPr="007B0349">
        <w:rPr>
          <w:u w:val="single"/>
        </w:rPr>
        <w:t>data</w:t>
      </w:r>
      <w:r>
        <w:t xml:space="preserve"> agrees.</w:t>
      </w:r>
    </w:p>
    <w:p w14:paraId="4DAD0F4B" w14:textId="77777777" w:rsidR="00137805" w:rsidRPr="00D07D5A" w:rsidRDefault="00137805" w:rsidP="00137805">
      <w:r w:rsidRPr="00D07D5A">
        <w:rPr>
          <w:rStyle w:val="Style13ptBold"/>
        </w:rPr>
        <w:t>Stevenson ‘1-2</w:t>
      </w:r>
      <w:r>
        <w:t xml:space="preserve"> [Sam; January 2; Associate News Editor at Newsweek; Newsweek, “GOP Gets Multiple Warning Signs in Polls,” https://www.newsweek.com/gop-multiple-warning-signs-polls-11298827]</w:t>
      </w:r>
    </w:p>
    <w:p w14:paraId="0330A1C4" w14:textId="77777777" w:rsidR="00137805" w:rsidRPr="00D07D5A" w:rsidRDefault="00137805" w:rsidP="00137805">
      <w:pPr>
        <w:rPr>
          <w:sz w:val="16"/>
        </w:rPr>
      </w:pPr>
      <w:r w:rsidRPr="00D07D5A">
        <w:rPr>
          <w:rStyle w:val="Emphasis"/>
          <w:highlight w:val="cyan"/>
        </w:rPr>
        <w:t>Republicans</w:t>
      </w:r>
      <w:r w:rsidRPr="00D07D5A">
        <w:rPr>
          <w:rStyle w:val="StyleUnderline"/>
        </w:rPr>
        <w:t xml:space="preserve"> have been </w:t>
      </w:r>
      <w:r w:rsidRPr="00D07D5A">
        <w:rPr>
          <w:rStyle w:val="StyleUnderline"/>
          <w:highlight w:val="cyan"/>
        </w:rPr>
        <w:t>issued</w:t>
      </w:r>
      <w:r w:rsidRPr="00D07D5A">
        <w:rPr>
          <w:rStyle w:val="StyleUnderline"/>
        </w:rPr>
        <w:t xml:space="preserve"> multiple </w:t>
      </w:r>
      <w:r w:rsidRPr="00D07D5A">
        <w:rPr>
          <w:rStyle w:val="Emphasis"/>
          <w:highlight w:val="cyan"/>
        </w:rPr>
        <w:t>warning</w:t>
      </w:r>
      <w:r w:rsidRPr="00D07D5A">
        <w:rPr>
          <w:rStyle w:val="StyleUnderline"/>
          <w:highlight w:val="cyan"/>
        </w:rPr>
        <w:t xml:space="preserve"> signs from</w:t>
      </w:r>
      <w:r w:rsidRPr="00D07D5A">
        <w:rPr>
          <w:rStyle w:val="StyleUnderline"/>
        </w:rPr>
        <w:t xml:space="preserve"> recent</w:t>
      </w:r>
      <w:r w:rsidRPr="00D07D5A">
        <w:rPr>
          <w:sz w:val="16"/>
        </w:rPr>
        <w:t xml:space="preserve"> generic congressional </w:t>
      </w:r>
      <w:r w:rsidRPr="00D07D5A">
        <w:rPr>
          <w:rStyle w:val="Emphasis"/>
        </w:rPr>
        <w:t xml:space="preserve">ballot </w:t>
      </w:r>
      <w:r w:rsidRPr="00D07D5A">
        <w:rPr>
          <w:rStyle w:val="Emphasis"/>
          <w:highlight w:val="cyan"/>
        </w:rPr>
        <w:t>polling</w:t>
      </w:r>
      <w:r w:rsidRPr="00D07D5A">
        <w:rPr>
          <w:rStyle w:val="StyleUnderline"/>
        </w:rPr>
        <w:t xml:space="preserve"> ahead of</w:t>
      </w:r>
      <w:r w:rsidRPr="00D07D5A">
        <w:rPr>
          <w:sz w:val="16"/>
        </w:rPr>
        <w:t xml:space="preserve"> November’s pivotal </w:t>
      </w:r>
      <w:r w:rsidRPr="00D07D5A">
        <w:rPr>
          <w:rStyle w:val="Emphasis"/>
        </w:rPr>
        <w:t>midterm</w:t>
      </w:r>
      <w:r w:rsidRPr="00D07D5A">
        <w:rPr>
          <w:sz w:val="16"/>
        </w:rPr>
        <w:t xml:space="preserve"> election</w:t>
      </w:r>
      <w:r w:rsidRPr="00D07D5A">
        <w:rPr>
          <w:rStyle w:val="Emphasis"/>
        </w:rPr>
        <w:t>s</w:t>
      </w:r>
      <w:r w:rsidRPr="00D07D5A">
        <w:rPr>
          <w:sz w:val="16"/>
        </w:rPr>
        <w:t xml:space="preserve">. </w:t>
      </w:r>
    </w:p>
    <w:p w14:paraId="7BBA96CB" w14:textId="77777777" w:rsidR="00137805" w:rsidRPr="00D07D5A" w:rsidRDefault="00137805" w:rsidP="00137805">
      <w:pPr>
        <w:rPr>
          <w:sz w:val="16"/>
        </w:rPr>
      </w:pPr>
      <w:r w:rsidRPr="00D07D5A">
        <w:rPr>
          <w:sz w:val="16"/>
        </w:rPr>
        <w:t>Why It Matters</w:t>
      </w:r>
    </w:p>
    <w:p w14:paraId="4037EB99" w14:textId="77777777" w:rsidR="00137805" w:rsidRDefault="00137805" w:rsidP="00137805">
      <w:pPr>
        <w:rPr>
          <w:rStyle w:val="StyleUnderline"/>
        </w:rPr>
      </w:pPr>
      <w:r w:rsidRPr="00D07D5A">
        <w:rPr>
          <w:rStyle w:val="StyleUnderline"/>
        </w:rPr>
        <w:t xml:space="preserve">With the </w:t>
      </w:r>
      <w:r w:rsidRPr="00D07D5A">
        <w:rPr>
          <w:rStyle w:val="Emphasis"/>
          <w:highlight w:val="cyan"/>
        </w:rPr>
        <w:t>GOP</w:t>
      </w:r>
      <w:r w:rsidRPr="00D07D5A">
        <w:rPr>
          <w:rStyle w:val="StyleUnderline"/>
          <w:highlight w:val="cyan"/>
        </w:rPr>
        <w:t xml:space="preserve"> holding</w:t>
      </w:r>
      <w:r w:rsidRPr="00D07D5A">
        <w:rPr>
          <w:rStyle w:val="StyleUnderline"/>
        </w:rPr>
        <w:t xml:space="preserve"> a </w:t>
      </w:r>
      <w:r w:rsidRPr="00D07D5A">
        <w:rPr>
          <w:rStyle w:val="Emphasis"/>
          <w:highlight w:val="cyan"/>
        </w:rPr>
        <w:t>narrow majority</w:t>
      </w:r>
      <w:r w:rsidRPr="00D07D5A">
        <w:rPr>
          <w:rStyle w:val="StyleUnderline"/>
          <w:highlight w:val="cyan"/>
        </w:rPr>
        <w:t xml:space="preserve"> in</w:t>
      </w:r>
      <w:r w:rsidRPr="00D07D5A">
        <w:rPr>
          <w:rStyle w:val="StyleUnderline"/>
        </w:rPr>
        <w:t xml:space="preserve"> the </w:t>
      </w:r>
      <w:r w:rsidRPr="00D07D5A">
        <w:rPr>
          <w:rStyle w:val="Emphasis"/>
          <w:highlight w:val="cyan"/>
        </w:rPr>
        <w:t>House</w:t>
      </w:r>
      <w:r w:rsidRPr="00D07D5A">
        <w:rPr>
          <w:sz w:val="16"/>
        </w:rPr>
        <w:t xml:space="preserve"> of Representatives </w:t>
      </w:r>
      <w:r w:rsidRPr="00D07D5A">
        <w:rPr>
          <w:rStyle w:val="StyleUnderline"/>
          <w:highlight w:val="cyan"/>
        </w:rPr>
        <w:t>and</w:t>
      </w:r>
      <w:r w:rsidRPr="00D07D5A">
        <w:rPr>
          <w:rStyle w:val="StyleUnderline"/>
        </w:rPr>
        <w:t xml:space="preserve"> a </w:t>
      </w:r>
      <w:r w:rsidRPr="00D07D5A">
        <w:rPr>
          <w:rStyle w:val="Emphasis"/>
          <w:highlight w:val="cyan"/>
        </w:rPr>
        <w:t>slim edge</w:t>
      </w:r>
      <w:r w:rsidRPr="00D07D5A">
        <w:rPr>
          <w:rStyle w:val="StyleUnderline"/>
          <w:highlight w:val="cyan"/>
        </w:rPr>
        <w:t xml:space="preserve"> in the </w:t>
      </w:r>
      <w:r w:rsidRPr="00D07D5A">
        <w:rPr>
          <w:rStyle w:val="Emphasis"/>
          <w:highlight w:val="cyan"/>
        </w:rPr>
        <w:t>Senate</w:t>
      </w:r>
      <w:r w:rsidRPr="00D07D5A">
        <w:rPr>
          <w:rStyle w:val="StyleUnderline"/>
        </w:rPr>
        <w:t xml:space="preserve">, even </w:t>
      </w:r>
      <w:r w:rsidRPr="00D07D5A">
        <w:rPr>
          <w:rStyle w:val="Emphasis"/>
          <w:highlight w:val="cyan"/>
        </w:rPr>
        <w:t>minor shifts</w:t>
      </w:r>
      <w:r w:rsidRPr="00D07D5A">
        <w:rPr>
          <w:rStyle w:val="StyleUnderline"/>
          <w:highlight w:val="cyan"/>
        </w:rPr>
        <w:t xml:space="preserve"> in</w:t>
      </w:r>
      <w:r w:rsidRPr="00D07D5A">
        <w:rPr>
          <w:rStyle w:val="StyleUnderline"/>
        </w:rPr>
        <w:t xml:space="preserve"> voter </w:t>
      </w:r>
      <w:r w:rsidRPr="00D07D5A">
        <w:rPr>
          <w:rStyle w:val="Emphasis"/>
          <w:highlight w:val="cyan"/>
        </w:rPr>
        <w:t>sentiment</w:t>
      </w:r>
      <w:r w:rsidRPr="00D07D5A">
        <w:rPr>
          <w:rStyle w:val="StyleUnderline"/>
        </w:rPr>
        <w:t xml:space="preserve"> may </w:t>
      </w:r>
      <w:r w:rsidRPr="00D07D5A">
        <w:rPr>
          <w:rStyle w:val="Emphasis"/>
          <w:highlight w:val="cyan"/>
        </w:rPr>
        <w:t>substantially</w:t>
      </w:r>
      <w:r w:rsidRPr="00D07D5A">
        <w:rPr>
          <w:rStyle w:val="StyleUnderline"/>
          <w:highlight w:val="cyan"/>
        </w:rPr>
        <w:t xml:space="preserve"> affect</w:t>
      </w:r>
      <w:r w:rsidRPr="00D07D5A">
        <w:rPr>
          <w:sz w:val="16"/>
        </w:rPr>
        <w:t xml:space="preserve"> President Donald </w:t>
      </w:r>
      <w:r w:rsidRPr="00D07D5A">
        <w:rPr>
          <w:rStyle w:val="Emphasis"/>
          <w:highlight w:val="cyan"/>
        </w:rPr>
        <w:t>Trump's</w:t>
      </w:r>
      <w:r w:rsidRPr="00D07D5A">
        <w:rPr>
          <w:rStyle w:val="StyleUnderline"/>
        </w:rPr>
        <w:t xml:space="preserve"> ability to advance his </w:t>
      </w:r>
      <w:r w:rsidRPr="00D07D5A">
        <w:rPr>
          <w:rStyle w:val="Emphasis"/>
        </w:rPr>
        <w:t xml:space="preserve">legislative </w:t>
      </w:r>
      <w:r w:rsidRPr="00D07D5A">
        <w:rPr>
          <w:rStyle w:val="Emphasis"/>
          <w:highlight w:val="cyan"/>
        </w:rPr>
        <w:t>agenda</w:t>
      </w:r>
      <w:r w:rsidRPr="00D07D5A">
        <w:rPr>
          <w:rStyle w:val="StyleUnderline"/>
        </w:rPr>
        <w:t xml:space="preserve">. </w:t>
      </w:r>
    </w:p>
    <w:p w14:paraId="3C56351C" w14:textId="77777777" w:rsidR="00137805" w:rsidRPr="00D07D5A" w:rsidRDefault="00137805" w:rsidP="00137805">
      <w:pPr>
        <w:rPr>
          <w:sz w:val="16"/>
        </w:rPr>
      </w:pPr>
      <w:r w:rsidRPr="00D07D5A">
        <w:rPr>
          <w:sz w:val="16"/>
        </w:rPr>
        <w:t xml:space="preserve">Newsweek has contacted the White House via email for comment. </w:t>
      </w:r>
    </w:p>
    <w:p w14:paraId="5240358F" w14:textId="77777777" w:rsidR="00137805" w:rsidRPr="00D07D5A" w:rsidRDefault="00137805" w:rsidP="00137805">
      <w:pPr>
        <w:rPr>
          <w:sz w:val="16"/>
        </w:rPr>
      </w:pPr>
      <w:r w:rsidRPr="00D07D5A">
        <w:rPr>
          <w:sz w:val="16"/>
        </w:rPr>
        <w:t>What To Know</w:t>
      </w:r>
    </w:p>
    <w:p w14:paraId="0453863F" w14:textId="77777777" w:rsidR="00137805" w:rsidRPr="00D07D5A" w:rsidRDefault="00137805" w:rsidP="00137805">
      <w:pPr>
        <w:rPr>
          <w:sz w:val="16"/>
        </w:rPr>
      </w:pPr>
      <w:r w:rsidRPr="00D07D5A">
        <w:rPr>
          <w:sz w:val="16"/>
        </w:rPr>
        <w:t xml:space="preserve">Recent polling data signals growing challenges for the Republican Party as the 2026 midterm elections approach. </w:t>
      </w:r>
    </w:p>
    <w:p w14:paraId="1351C374" w14:textId="77777777" w:rsidR="00137805" w:rsidRPr="00D07D5A" w:rsidRDefault="00137805" w:rsidP="00137805">
      <w:pPr>
        <w:rPr>
          <w:sz w:val="16"/>
        </w:rPr>
      </w:pPr>
      <w:r w:rsidRPr="00D07D5A">
        <w:rPr>
          <w:rStyle w:val="Emphasis"/>
          <w:highlight w:val="cyan"/>
        </w:rPr>
        <w:t>Multiple</w:t>
      </w:r>
      <w:r w:rsidRPr="00D07D5A">
        <w:rPr>
          <w:rStyle w:val="StyleUnderline"/>
        </w:rPr>
        <w:t xml:space="preserve"> recent national </w:t>
      </w:r>
      <w:r w:rsidRPr="00D07D5A">
        <w:rPr>
          <w:rStyle w:val="Emphasis"/>
          <w:highlight w:val="cyan"/>
        </w:rPr>
        <w:t>generic ballot</w:t>
      </w:r>
      <w:r w:rsidRPr="00D07D5A">
        <w:rPr>
          <w:rStyle w:val="StyleUnderline"/>
          <w:highlight w:val="cyan"/>
        </w:rPr>
        <w:t xml:space="preserve"> polls</w:t>
      </w:r>
      <w:r w:rsidRPr="00D07D5A">
        <w:rPr>
          <w:rStyle w:val="StyleUnderline"/>
        </w:rPr>
        <w:t xml:space="preserve"> have </w:t>
      </w:r>
      <w:r w:rsidRPr="00D07D5A">
        <w:rPr>
          <w:rStyle w:val="Emphasis"/>
          <w:highlight w:val="cyan"/>
        </w:rPr>
        <w:t>consistently</w:t>
      </w:r>
      <w:r w:rsidRPr="00D07D5A">
        <w:rPr>
          <w:rStyle w:val="StyleUnderline"/>
          <w:highlight w:val="cyan"/>
        </w:rPr>
        <w:t xml:space="preserve"> shown </w:t>
      </w:r>
      <w:r w:rsidRPr="00D07D5A">
        <w:rPr>
          <w:rStyle w:val="Emphasis"/>
          <w:highlight w:val="cyan"/>
        </w:rPr>
        <w:t>Dem</w:t>
      </w:r>
      <w:r w:rsidRPr="00D07D5A">
        <w:rPr>
          <w:rStyle w:val="StyleUnderline"/>
        </w:rPr>
        <w:t>ocrat</w:t>
      </w:r>
      <w:r w:rsidRPr="00D07D5A">
        <w:rPr>
          <w:rStyle w:val="Emphasis"/>
          <w:highlight w:val="cyan"/>
        </w:rPr>
        <w:t>s</w:t>
      </w:r>
      <w:r w:rsidRPr="00D07D5A">
        <w:rPr>
          <w:rStyle w:val="StyleUnderline"/>
        </w:rPr>
        <w:t xml:space="preserve"> </w:t>
      </w:r>
      <w:r w:rsidRPr="00D07D5A">
        <w:rPr>
          <w:rStyle w:val="Emphasis"/>
          <w:highlight w:val="cyan"/>
        </w:rPr>
        <w:t>leading</w:t>
      </w:r>
      <w:r w:rsidRPr="00D07D5A">
        <w:rPr>
          <w:rStyle w:val="StyleUnderline"/>
        </w:rPr>
        <w:t xml:space="preserve"> Republicans </w:t>
      </w:r>
      <w:r w:rsidRPr="00D07D5A">
        <w:rPr>
          <w:rStyle w:val="StyleUnderline"/>
          <w:highlight w:val="cyan"/>
        </w:rPr>
        <w:t xml:space="preserve">by </w:t>
      </w:r>
      <w:r w:rsidRPr="00D07D5A">
        <w:rPr>
          <w:rStyle w:val="Emphasis"/>
          <w:highlight w:val="cyan"/>
        </w:rPr>
        <w:t>notable margins</w:t>
      </w:r>
      <w:r w:rsidRPr="00D07D5A">
        <w:rPr>
          <w:sz w:val="16"/>
        </w:rPr>
        <w:t>. They include:</w:t>
      </w:r>
    </w:p>
    <w:p w14:paraId="42C40531" w14:textId="77777777" w:rsidR="00137805" w:rsidRPr="00D07D5A" w:rsidRDefault="00137805" w:rsidP="00137805">
      <w:pPr>
        <w:rPr>
          <w:sz w:val="16"/>
        </w:rPr>
      </w:pPr>
      <w:r w:rsidRPr="00D07D5A">
        <w:rPr>
          <w:rStyle w:val="Emphasis"/>
        </w:rPr>
        <w:t>Economist</w:t>
      </w:r>
      <w:r w:rsidRPr="00D07D5A">
        <w:rPr>
          <w:sz w:val="16"/>
        </w:rPr>
        <w:t xml:space="preserve">/YouGov: D </w:t>
      </w:r>
      <w:r w:rsidRPr="00D07D5A">
        <w:rPr>
          <w:rStyle w:val="Emphasis"/>
        </w:rPr>
        <w:t>+4</w:t>
      </w:r>
    </w:p>
    <w:p w14:paraId="750810A6" w14:textId="77777777" w:rsidR="00137805" w:rsidRPr="00D07D5A" w:rsidRDefault="00137805" w:rsidP="00137805">
      <w:pPr>
        <w:rPr>
          <w:sz w:val="16"/>
        </w:rPr>
      </w:pPr>
      <w:r w:rsidRPr="00D07D5A">
        <w:rPr>
          <w:sz w:val="16"/>
        </w:rPr>
        <w:t>YouGov’s national weekly tracker, which often reports a generic congressional ballot with leaners included, shows Democrats ahead by four points (rounded).</w:t>
      </w:r>
    </w:p>
    <w:p w14:paraId="5173A711" w14:textId="77777777" w:rsidR="00137805" w:rsidRPr="00D07D5A" w:rsidRDefault="00137805" w:rsidP="00137805">
      <w:pPr>
        <w:rPr>
          <w:sz w:val="16"/>
        </w:rPr>
      </w:pPr>
      <w:r w:rsidRPr="00D07D5A">
        <w:rPr>
          <w:sz w:val="16"/>
        </w:rPr>
        <w:t xml:space="preserve">In its most recent update from December 29, 2025, the GOP stands at 38.3 percent, and the Democrats stand at 42.1 percent – a difference of 3.8 percent. </w:t>
      </w:r>
    </w:p>
    <w:p w14:paraId="5CDD0D44" w14:textId="77777777" w:rsidR="00137805" w:rsidRPr="00D07D5A" w:rsidRDefault="00137805" w:rsidP="00137805">
      <w:pPr>
        <w:rPr>
          <w:sz w:val="16"/>
        </w:rPr>
      </w:pPr>
      <w:r w:rsidRPr="00D07D5A">
        <w:rPr>
          <w:sz w:val="16"/>
        </w:rPr>
        <w:t xml:space="preserve">It means just under 4 percentage points more respondents say they would choose a Democratic candidate for Congress over a Republican. </w:t>
      </w:r>
    </w:p>
    <w:p w14:paraId="2752DE98" w14:textId="77777777" w:rsidR="00137805" w:rsidRPr="00D07D5A" w:rsidRDefault="00137805" w:rsidP="00137805">
      <w:pPr>
        <w:rPr>
          <w:sz w:val="16"/>
        </w:rPr>
      </w:pPr>
      <w:r w:rsidRPr="00D07D5A">
        <w:rPr>
          <w:sz w:val="16"/>
        </w:rPr>
        <w:t>YouGov interviews large online samples weighted to U.S. demographics and past vote, which helps stabilize week</w:t>
      </w:r>
      <w:r w:rsidRPr="00D07D5A">
        <w:rPr>
          <w:rFonts w:ascii="Cambria Math" w:hAnsi="Cambria Math" w:cs="Cambria Math"/>
          <w:sz w:val="16"/>
        </w:rPr>
        <w:t>‑</w:t>
      </w:r>
      <w:r w:rsidRPr="00D07D5A">
        <w:rPr>
          <w:sz w:val="16"/>
        </w:rPr>
        <w:t>to</w:t>
      </w:r>
      <w:r w:rsidRPr="00D07D5A">
        <w:rPr>
          <w:rFonts w:ascii="Cambria Math" w:hAnsi="Cambria Math" w:cs="Cambria Math"/>
          <w:sz w:val="16"/>
        </w:rPr>
        <w:t>‑</w:t>
      </w:r>
      <w:r w:rsidRPr="00D07D5A">
        <w:rPr>
          <w:sz w:val="16"/>
        </w:rPr>
        <w:t>week movement while still capturing shifts among independents.</w:t>
      </w:r>
    </w:p>
    <w:p w14:paraId="31322E7C" w14:textId="77777777" w:rsidR="00137805" w:rsidRPr="00D07D5A" w:rsidRDefault="00137805" w:rsidP="00137805">
      <w:pPr>
        <w:rPr>
          <w:sz w:val="16"/>
        </w:rPr>
      </w:pPr>
      <w:r w:rsidRPr="00D07D5A">
        <w:rPr>
          <w:sz w:val="16"/>
        </w:rPr>
        <w:t>Data shown in YouGov trackers is based on regular surveys conducted by the pollsters, each typically sampling at least 1,000 respondents to ensure a representative cross-section.</w:t>
      </w:r>
    </w:p>
    <w:p w14:paraId="6D2E068A" w14:textId="77777777" w:rsidR="00137805" w:rsidRPr="00D07D5A" w:rsidRDefault="00137805" w:rsidP="00137805">
      <w:pPr>
        <w:rPr>
          <w:rStyle w:val="Emphasis"/>
        </w:rPr>
      </w:pPr>
      <w:r w:rsidRPr="00D07D5A">
        <w:rPr>
          <w:rStyle w:val="Emphasis"/>
        </w:rPr>
        <w:t>Quinnipiac</w:t>
      </w:r>
      <w:r w:rsidRPr="00D07D5A">
        <w:rPr>
          <w:sz w:val="16"/>
        </w:rPr>
        <w:t xml:space="preserve">: D </w:t>
      </w:r>
      <w:r w:rsidRPr="00D07D5A">
        <w:rPr>
          <w:rStyle w:val="Emphasis"/>
        </w:rPr>
        <w:t>+4</w:t>
      </w:r>
    </w:p>
    <w:p w14:paraId="19BDBE84" w14:textId="77777777" w:rsidR="00137805" w:rsidRPr="00D07D5A" w:rsidRDefault="00137805" w:rsidP="00137805">
      <w:pPr>
        <w:rPr>
          <w:sz w:val="16"/>
        </w:rPr>
      </w:pPr>
      <w:r w:rsidRPr="00D07D5A">
        <w:rPr>
          <w:sz w:val="16"/>
        </w:rPr>
        <w:t>If an election were held today, 47 percent of voters would prefer Democrats to control the House, while 43 percent would favor Republicans, according to the final Quinnipiac national survey of 2025, a margin similar to YouGov’s read.</w:t>
      </w:r>
    </w:p>
    <w:p w14:paraId="1F429477" w14:textId="77777777" w:rsidR="00137805" w:rsidRPr="00D07D5A" w:rsidRDefault="00137805" w:rsidP="00137805">
      <w:pPr>
        <w:rPr>
          <w:sz w:val="16"/>
        </w:rPr>
      </w:pPr>
      <w:r w:rsidRPr="00D07D5A">
        <w:rPr>
          <w:sz w:val="16"/>
        </w:rPr>
        <w:t>It suggests Democrats hold a modest edge despite mixed views of party performance, making persuasion among independents pivotal.</w:t>
      </w:r>
    </w:p>
    <w:p w14:paraId="584649C8" w14:textId="77777777" w:rsidR="00137805" w:rsidRPr="00D07D5A" w:rsidRDefault="00137805" w:rsidP="00137805">
      <w:pPr>
        <w:rPr>
          <w:sz w:val="16"/>
        </w:rPr>
      </w:pPr>
      <w:r w:rsidRPr="00D07D5A">
        <w:rPr>
          <w:sz w:val="16"/>
        </w:rPr>
        <w:t>A nationwide survey of 1,035 self-identified registered voters was conducted from December 11 to 15, with a margin of error of ±3.9 percentage points, accounting for design effect.</w:t>
      </w:r>
    </w:p>
    <w:p w14:paraId="1B897279" w14:textId="77777777" w:rsidR="00137805" w:rsidRPr="00D07D5A" w:rsidRDefault="00137805" w:rsidP="00137805">
      <w:pPr>
        <w:rPr>
          <w:sz w:val="16"/>
        </w:rPr>
      </w:pPr>
      <w:r w:rsidRPr="00D07D5A">
        <w:rPr>
          <w:rStyle w:val="Emphasis"/>
        </w:rPr>
        <w:t>Morning Consult</w:t>
      </w:r>
      <w:r w:rsidRPr="00D07D5A">
        <w:rPr>
          <w:sz w:val="16"/>
        </w:rPr>
        <w:t xml:space="preserve">: D </w:t>
      </w:r>
      <w:r w:rsidRPr="00D07D5A">
        <w:rPr>
          <w:rStyle w:val="Emphasis"/>
        </w:rPr>
        <w:t>+3</w:t>
      </w:r>
      <w:r w:rsidRPr="00D07D5A">
        <w:rPr>
          <w:sz w:val="16"/>
        </w:rPr>
        <w:t xml:space="preserve"> </w:t>
      </w:r>
    </w:p>
    <w:p w14:paraId="02F94641" w14:textId="77777777" w:rsidR="00137805" w:rsidRPr="00D07D5A" w:rsidRDefault="00137805" w:rsidP="00137805">
      <w:pPr>
        <w:rPr>
          <w:sz w:val="16"/>
        </w:rPr>
      </w:pPr>
      <w:r w:rsidRPr="00D07D5A">
        <w:rPr>
          <w:sz w:val="16"/>
        </w:rPr>
        <w:t xml:space="preserve">Morning Consult’s tracking places Democrats three points ahead on the generic ballot, with the latest data from December 21, 2025, putting the Democrats on 45 percent and the Republicans on 42 percent. </w:t>
      </w:r>
    </w:p>
    <w:p w14:paraId="3008EB3B" w14:textId="77777777" w:rsidR="00137805" w:rsidRPr="00D07D5A" w:rsidRDefault="00137805" w:rsidP="00137805">
      <w:pPr>
        <w:rPr>
          <w:sz w:val="16"/>
        </w:rPr>
      </w:pPr>
      <w:r w:rsidRPr="00D07D5A">
        <w:rPr>
          <w:sz w:val="16"/>
        </w:rPr>
        <w:t>Because Morning Consult fields thousands of interviews on a rolling basis, the D+3 edge is a smoothed view of public sentiment rather than a single</w:t>
      </w:r>
      <w:r w:rsidRPr="00D07D5A">
        <w:rPr>
          <w:rFonts w:ascii="Cambria Math" w:hAnsi="Cambria Math" w:cs="Cambria Math"/>
          <w:sz w:val="16"/>
        </w:rPr>
        <w:t>‑</w:t>
      </w:r>
      <w:r w:rsidRPr="00D07D5A">
        <w:rPr>
          <w:sz w:val="16"/>
        </w:rPr>
        <w:t xml:space="preserve">day spike. </w:t>
      </w:r>
    </w:p>
    <w:p w14:paraId="6134F214" w14:textId="77777777" w:rsidR="00137805" w:rsidRPr="00D07D5A" w:rsidRDefault="00137805" w:rsidP="00137805">
      <w:pPr>
        <w:rPr>
          <w:sz w:val="16"/>
        </w:rPr>
      </w:pPr>
      <w:r w:rsidRPr="00D07D5A">
        <w:rPr>
          <w:sz w:val="16"/>
        </w:rPr>
        <w:t>Historically, a 2–4 point Democratic lead nationally can still yield mixed outcomes in the House due to district maps, so the margin implies a close environment rather than a wave.</w:t>
      </w:r>
    </w:p>
    <w:p w14:paraId="4737CA39" w14:textId="77777777" w:rsidR="00137805" w:rsidRPr="00D07D5A" w:rsidRDefault="00137805" w:rsidP="00137805">
      <w:pPr>
        <w:rPr>
          <w:sz w:val="16"/>
        </w:rPr>
      </w:pPr>
      <w:r w:rsidRPr="00D07D5A">
        <w:rPr>
          <w:sz w:val="16"/>
        </w:rPr>
        <w:t>Morning Consult says its data points “reflect weekly averages of samples of at least 19,675 registered U.S. voters, with margins of error of +/-1 percentage point.”</w:t>
      </w:r>
    </w:p>
    <w:p w14:paraId="4255C832" w14:textId="77777777" w:rsidR="00137805" w:rsidRPr="00D07D5A" w:rsidRDefault="00137805" w:rsidP="00137805">
      <w:pPr>
        <w:rPr>
          <w:rStyle w:val="Emphasis"/>
        </w:rPr>
      </w:pPr>
      <w:r w:rsidRPr="00D07D5A">
        <w:rPr>
          <w:rStyle w:val="Emphasis"/>
        </w:rPr>
        <w:t>AtlasIntel</w:t>
      </w:r>
      <w:r w:rsidRPr="00D07D5A">
        <w:rPr>
          <w:sz w:val="16"/>
        </w:rPr>
        <w:t xml:space="preserve">: D </w:t>
      </w:r>
      <w:r w:rsidRPr="00D07D5A">
        <w:rPr>
          <w:rStyle w:val="Emphasis"/>
        </w:rPr>
        <w:t>+16</w:t>
      </w:r>
    </w:p>
    <w:p w14:paraId="6FEDF7AF" w14:textId="77777777" w:rsidR="00137805" w:rsidRPr="00D07D5A" w:rsidRDefault="00137805" w:rsidP="00137805">
      <w:pPr>
        <w:rPr>
          <w:sz w:val="16"/>
        </w:rPr>
      </w:pPr>
      <w:r w:rsidRPr="00D07D5A">
        <w:rPr>
          <w:sz w:val="16"/>
        </w:rPr>
        <w:t>A recent AtlasIntel poll shows a large Democratic advantage of 16 points—far bigger than most peers, making it something of an outlier unless corroborated by other polls.</w:t>
      </w:r>
    </w:p>
    <w:p w14:paraId="1743E665" w14:textId="77777777" w:rsidR="00137805" w:rsidRPr="00D07D5A" w:rsidRDefault="00137805" w:rsidP="00137805">
      <w:pPr>
        <w:rPr>
          <w:sz w:val="16"/>
        </w:rPr>
      </w:pPr>
      <w:r w:rsidRPr="00D07D5A">
        <w:rPr>
          <w:sz w:val="16"/>
        </w:rPr>
        <w:t>A margin that high typically reflects either timing (e.g., bad GOP news cycle), different screening (adults vs. registered/likely voters) or methodological choices.</w:t>
      </w:r>
    </w:p>
    <w:p w14:paraId="22EA60DF" w14:textId="77777777" w:rsidR="00137805" w:rsidRPr="00D07D5A" w:rsidRDefault="00137805" w:rsidP="00137805">
      <w:pPr>
        <w:rPr>
          <w:sz w:val="16"/>
        </w:rPr>
      </w:pPr>
      <w:r w:rsidRPr="00D07D5A">
        <w:rPr>
          <w:sz w:val="16"/>
        </w:rPr>
        <w:t xml:space="preserve">AtlasIntel’s data found that 54.4 percent of respondents would support a Democratic candidate if the midterms were held today, compared to 38.4 percent for the Republican Party. </w:t>
      </w:r>
    </w:p>
    <w:p w14:paraId="14931CFC" w14:textId="77777777" w:rsidR="00137805" w:rsidRPr="00D07D5A" w:rsidRDefault="00137805" w:rsidP="00137805">
      <w:pPr>
        <w:rPr>
          <w:sz w:val="16"/>
        </w:rPr>
      </w:pPr>
      <w:r w:rsidRPr="00D07D5A">
        <w:rPr>
          <w:sz w:val="16"/>
        </w:rPr>
        <w:t xml:space="preserve">The survey, conducted with 2,315 respondents from December 15 to 19, 2025, had a margin of error of +/- 2 percentage points. </w:t>
      </w:r>
    </w:p>
    <w:p w14:paraId="6ACBBE72" w14:textId="77777777" w:rsidR="00137805" w:rsidRPr="00D07D5A" w:rsidRDefault="00137805" w:rsidP="00137805">
      <w:pPr>
        <w:rPr>
          <w:sz w:val="16"/>
        </w:rPr>
      </w:pPr>
      <w:r w:rsidRPr="00D07D5A">
        <w:rPr>
          <w:sz w:val="16"/>
        </w:rPr>
        <w:t xml:space="preserve">It also revealed that 98 percent of self-identified Democrats planned to vote for their party, but 11.7 percent of Republicans said they would support Democratic candidates. </w:t>
      </w:r>
    </w:p>
    <w:p w14:paraId="2555FF85" w14:textId="77777777" w:rsidR="00137805" w:rsidRPr="00D07D5A" w:rsidRDefault="00137805" w:rsidP="00137805">
      <w:pPr>
        <w:rPr>
          <w:sz w:val="16"/>
        </w:rPr>
      </w:pPr>
      <w:r w:rsidRPr="00D07D5A">
        <w:rPr>
          <w:sz w:val="16"/>
        </w:rPr>
        <w:t xml:space="preserve">Notably, 7.7 percent of 2024 Trump voters indicated a potential switch to Democrats this cycle. </w:t>
      </w:r>
    </w:p>
    <w:p w14:paraId="6F385E91" w14:textId="77777777" w:rsidR="00137805" w:rsidRPr="00D07D5A" w:rsidRDefault="00137805" w:rsidP="00137805">
      <w:pPr>
        <w:rPr>
          <w:sz w:val="16"/>
        </w:rPr>
      </w:pPr>
      <w:r w:rsidRPr="00D07D5A">
        <w:rPr>
          <w:rStyle w:val="Emphasis"/>
        </w:rPr>
        <w:t>Big Data Poll</w:t>
      </w:r>
      <w:r w:rsidRPr="00D07D5A">
        <w:rPr>
          <w:sz w:val="16"/>
        </w:rPr>
        <w:t xml:space="preserve">: D </w:t>
      </w:r>
      <w:r w:rsidRPr="00D07D5A">
        <w:rPr>
          <w:rStyle w:val="Emphasis"/>
        </w:rPr>
        <w:t>+3.5</w:t>
      </w:r>
      <w:r w:rsidRPr="00D07D5A">
        <w:rPr>
          <w:sz w:val="16"/>
        </w:rPr>
        <w:t xml:space="preserve"> </w:t>
      </w:r>
    </w:p>
    <w:p w14:paraId="6090C4EE" w14:textId="77777777" w:rsidR="00137805" w:rsidRPr="00D07D5A" w:rsidRDefault="00137805" w:rsidP="00137805">
      <w:pPr>
        <w:rPr>
          <w:sz w:val="16"/>
        </w:rPr>
      </w:pPr>
      <w:r w:rsidRPr="00D07D5A">
        <w:rPr>
          <w:sz w:val="16"/>
        </w:rPr>
        <w:t xml:space="preserve">Big Data Poll’s most recent generic ballot snapshot, which interviewed 3,412 likely voters nationwide online and by phone from December 26 to December 28, 2025, with a ±1.9% margin of error, has Democrats up three and a half points nationwide on total vote share with leaners included. </w:t>
      </w:r>
    </w:p>
    <w:p w14:paraId="2CDFB9CD" w14:textId="77777777" w:rsidR="00137805" w:rsidRPr="00D07D5A" w:rsidRDefault="00137805" w:rsidP="00137805">
      <w:pPr>
        <w:rPr>
          <w:sz w:val="16"/>
        </w:rPr>
      </w:pPr>
      <w:r w:rsidRPr="00D07D5A">
        <w:rPr>
          <w:sz w:val="16"/>
        </w:rPr>
        <w:t xml:space="preserve">It means this figure counts independents who lean toward a party as part of that party’s total. </w:t>
      </w:r>
    </w:p>
    <w:p w14:paraId="1DE7B10F" w14:textId="77777777" w:rsidR="00137805" w:rsidRPr="00D07D5A" w:rsidRDefault="00137805" w:rsidP="00137805">
      <w:pPr>
        <w:rPr>
          <w:sz w:val="16"/>
        </w:rPr>
      </w:pPr>
      <w:r w:rsidRPr="00D07D5A">
        <w:rPr>
          <w:sz w:val="16"/>
        </w:rPr>
        <w:t>Including leaners usually narrows the gap between parties because many independents lean one way, making the poll more predictive of actual voting behavior.</w:t>
      </w:r>
    </w:p>
    <w:p w14:paraId="5C806025" w14:textId="77777777" w:rsidR="00137805" w:rsidRPr="00D07D5A" w:rsidRDefault="00137805" w:rsidP="00137805">
      <w:pPr>
        <w:rPr>
          <w:sz w:val="16"/>
        </w:rPr>
      </w:pPr>
      <w:r w:rsidRPr="00D07D5A">
        <w:rPr>
          <w:sz w:val="16"/>
        </w:rPr>
        <w:t>A D+3.5 indicates a modest but clear advantage that, if sustained, would generally translate to competitive House races tilting blue in swing suburbs.</w:t>
      </w:r>
    </w:p>
    <w:p w14:paraId="43F54129" w14:textId="77777777" w:rsidR="00137805" w:rsidRPr="00D07D5A" w:rsidRDefault="00137805" w:rsidP="00137805">
      <w:pPr>
        <w:rPr>
          <w:sz w:val="16"/>
        </w:rPr>
      </w:pPr>
      <w:r w:rsidRPr="00D07D5A">
        <w:rPr>
          <w:rStyle w:val="Emphasis"/>
        </w:rPr>
        <w:t>Emerson College</w:t>
      </w:r>
      <w:r w:rsidRPr="00D07D5A">
        <w:rPr>
          <w:sz w:val="16"/>
        </w:rPr>
        <w:t xml:space="preserve">: D </w:t>
      </w:r>
      <w:r w:rsidRPr="00D07D5A">
        <w:rPr>
          <w:rStyle w:val="Emphasis"/>
        </w:rPr>
        <w:t>+2</w:t>
      </w:r>
    </w:p>
    <w:p w14:paraId="32D193F1" w14:textId="77777777" w:rsidR="00137805" w:rsidRPr="00D07D5A" w:rsidRDefault="00137805" w:rsidP="00137805">
      <w:pPr>
        <w:rPr>
          <w:sz w:val="16"/>
        </w:rPr>
      </w:pPr>
      <w:r w:rsidRPr="00D07D5A">
        <w:rPr>
          <w:sz w:val="16"/>
        </w:rPr>
        <w:t xml:space="preserve">Emerson’s latest national polling puts Democrats two points (rounded) ahead on the generic congressional ballot. </w:t>
      </w:r>
    </w:p>
    <w:p w14:paraId="2D255A6C" w14:textId="77777777" w:rsidR="00137805" w:rsidRPr="00D07D5A" w:rsidRDefault="00137805" w:rsidP="00137805">
      <w:pPr>
        <w:rPr>
          <w:sz w:val="16"/>
        </w:rPr>
      </w:pPr>
      <w:r w:rsidRPr="00D07D5A">
        <w:rPr>
          <w:sz w:val="16"/>
        </w:rPr>
        <w:t>Some 43.5 percent of respondents said Democrat and 41.7 percent said Republican when asked the question: “If the 2026 election for U.S. Congress were held today, would you support the Democratic candidate or the Republican candidate on the ballot?”</w:t>
      </w:r>
    </w:p>
    <w:p w14:paraId="0D0A9ADC" w14:textId="77777777" w:rsidR="00137805" w:rsidRPr="00D07D5A" w:rsidRDefault="00137805" w:rsidP="00137805">
      <w:pPr>
        <w:rPr>
          <w:sz w:val="16"/>
        </w:rPr>
      </w:pPr>
      <w:r w:rsidRPr="00D07D5A">
        <w:rPr>
          <w:sz w:val="16"/>
        </w:rPr>
        <w:t xml:space="preserve">This result gives a narrow margin of 1.8 percent in favor of the Democrats. </w:t>
      </w:r>
    </w:p>
    <w:p w14:paraId="6AE3912F" w14:textId="77777777" w:rsidR="00137805" w:rsidRPr="00D07D5A" w:rsidRDefault="00137805" w:rsidP="00137805">
      <w:pPr>
        <w:rPr>
          <w:sz w:val="16"/>
        </w:rPr>
      </w:pPr>
      <w:r w:rsidRPr="00D07D5A">
        <w:rPr>
          <w:sz w:val="16"/>
        </w:rPr>
        <w:t>Emerson College Polling surveyed 1,000 active registered voters nationwide on December 14–15, 2025, with a credibility interval of ±3 percentage points. Responses were collected via online panels and weighted by key demographics, and full question wording and cross-tabs are available in the published results.</w:t>
      </w:r>
    </w:p>
    <w:p w14:paraId="374598CF" w14:textId="77777777" w:rsidR="00137805" w:rsidRPr="00D07D5A" w:rsidRDefault="00137805" w:rsidP="00137805">
      <w:pPr>
        <w:rPr>
          <w:sz w:val="16"/>
        </w:rPr>
      </w:pPr>
      <w:r w:rsidRPr="00D07D5A">
        <w:rPr>
          <w:sz w:val="16"/>
        </w:rPr>
        <w:t xml:space="preserve">Emerson frequently breaks results by age and independents; when Democrats lead narrowly, independents are often split or just leaning blue. </w:t>
      </w:r>
    </w:p>
    <w:p w14:paraId="040403DC" w14:textId="77777777" w:rsidR="00137805" w:rsidRPr="00D07D5A" w:rsidRDefault="00137805" w:rsidP="00137805">
      <w:pPr>
        <w:rPr>
          <w:sz w:val="16"/>
        </w:rPr>
      </w:pPr>
      <w:r w:rsidRPr="00D07D5A">
        <w:rPr>
          <w:sz w:val="16"/>
        </w:rPr>
        <w:t>In forecast terms, D+2 is consistent with a competitive map where candidate quality and district</w:t>
      </w:r>
      <w:r w:rsidRPr="00D07D5A">
        <w:rPr>
          <w:rFonts w:ascii="Cambria Math" w:hAnsi="Cambria Math" w:cs="Cambria Math"/>
          <w:sz w:val="16"/>
        </w:rPr>
        <w:t>‑</w:t>
      </w:r>
      <w:r w:rsidRPr="00D07D5A">
        <w:rPr>
          <w:sz w:val="16"/>
        </w:rPr>
        <w:t>specific issues likely decide control.</w:t>
      </w:r>
    </w:p>
    <w:p w14:paraId="2914CD6A" w14:textId="77777777" w:rsidR="00137805" w:rsidRPr="00D07D5A" w:rsidRDefault="00137805" w:rsidP="00137805">
      <w:pPr>
        <w:rPr>
          <w:sz w:val="16"/>
        </w:rPr>
      </w:pPr>
      <w:r w:rsidRPr="00D07D5A">
        <w:rPr>
          <w:sz w:val="16"/>
        </w:rPr>
        <w:t>What People Are Saying</w:t>
      </w:r>
    </w:p>
    <w:p w14:paraId="1E1921B8" w14:textId="77777777" w:rsidR="00137805" w:rsidRPr="00D07D5A" w:rsidRDefault="00137805" w:rsidP="00137805">
      <w:pPr>
        <w:rPr>
          <w:sz w:val="16"/>
        </w:rPr>
      </w:pPr>
      <w:r w:rsidRPr="00D07D5A">
        <w:rPr>
          <w:sz w:val="16"/>
        </w:rPr>
        <w:t xml:space="preserve">White House spokesman Kush Desai previously said: “In the new year, </w:t>
      </w:r>
      <w:r w:rsidRPr="00D07D5A">
        <w:rPr>
          <w:rStyle w:val="StyleUnderline"/>
        </w:rPr>
        <w:t xml:space="preserve">the </w:t>
      </w:r>
      <w:r w:rsidRPr="00D07D5A">
        <w:rPr>
          <w:rStyle w:val="Emphasis"/>
          <w:highlight w:val="cyan"/>
        </w:rPr>
        <w:t>Trump</w:t>
      </w:r>
      <w:r w:rsidRPr="00D07D5A">
        <w:rPr>
          <w:rStyle w:val="StyleUnderline"/>
        </w:rPr>
        <w:t xml:space="preserve"> administration </w:t>
      </w:r>
      <w:r w:rsidRPr="00D07D5A">
        <w:rPr>
          <w:rStyle w:val="StyleUnderline"/>
          <w:highlight w:val="cyan"/>
        </w:rPr>
        <w:t xml:space="preserve">will </w:t>
      </w:r>
      <w:r w:rsidRPr="00D07D5A">
        <w:rPr>
          <w:rStyle w:val="Emphasis"/>
          <w:highlight w:val="cyan"/>
        </w:rPr>
        <w:t>continue</w:t>
      </w:r>
      <w:r w:rsidRPr="00D07D5A">
        <w:rPr>
          <w:rStyle w:val="StyleUnderline"/>
          <w:highlight w:val="cyan"/>
        </w:rPr>
        <w:t xml:space="preserve"> to focus on </w:t>
      </w:r>
      <w:r w:rsidRPr="00D07D5A">
        <w:rPr>
          <w:rStyle w:val="Emphasis"/>
          <w:highlight w:val="cyan"/>
        </w:rPr>
        <w:t>ending</w:t>
      </w:r>
      <w:r w:rsidRPr="00D07D5A">
        <w:rPr>
          <w:rStyle w:val="StyleUnderline"/>
        </w:rPr>
        <w:t xml:space="preserve"> Joe Biden’s </w:t>
      </w:r>
      <w:r w:rsidRPr="00D07D5A">
        <w:rPr>
          <w:rStyle w:val="Emphasis"/>
          <w:highlight w:val="cyan"/>
        </w:rPr>
        <w:t>affordability crisis</w:t>
      </w:r>
      <w:r w:rsidRPr="00D07D5A">
        <w:rPr>
          <w:rStyle w:val="StyleUnderline"/>
          <w:highlight w:val="cyan"/>
        </w:rPr>
        <w:t xml:space="preserve"> and </w:t>
      </w:r>
      <w:r w:rsidRPr="00D07D5A">
        <w:rPr>
          <w:rStyle w:val="Emphasis"/>
          <w:highlight w:val="cyan"/>
        </w:rPr>
        <w:t>restoring</w:t>
      </w:r>
      <w:r w:rsidRPr="00D07D5A">
        <w:rPr>
          <w:rStyle w:val="StyleUnderline"/>
        </w:rPr>
        <w:t xml:space="preserve"> the </w:t>
      </w:r>
      <w:r w:rsidRPr="00D07D5A">
        <w:rPr>
          <w:rStyle w:val="Emphasis"/>
          <w:highlight w:val="cyan"/>
        </w:rPr>
        <w:t>working-class prosperity</w:t>
      </w:r>
      <w:r w:rsidRPr="00D07D5A">
        <w:rPr>
          <w:sz w:val="16"/>
        </w:rPr>
        <w:t xml:space="preserve"> that Americans enjoyed during President Trump’s first term.”</w:t>
      </w:r>
    </w:p>
    <w:p w14:paraId="452F4AE3" w14:textId="77777777" w:rsidR="00137805" w:rsidRPr="00D07D5A" w:rsidRDefault="00137805" w:rsidP="00137805">
      <w:pPr>
        <w:rPr>
          <w:sz w:val="16"/>
        </w:rPr>
      </w:pPr>
      <w:r w:rsidRPr="00D07D5A">
        <w:rPr>
          <w:sz w:val="16"/>
        </w:rPr>
        <w:t>Desai also pointed to December’s better-than-expected inflation reading as “proof that President Trump’s robust policy agenda continues to pay off.”</w:t>
      </w:r>
    </w:p>
    <w:p w14:paraId="4258C566" w14:textId="77777777" w:rsidR="00137805" w:rsidRPr="00D07D5A" w:rsidRDefault="00137805" w:rsidP="00137805">
      <w:pPr>
        <w:rPr>
          <w:sz w:val="16"/>
        </w:rPr>
      </w:pPr>
      <w:r w:rsidRPr="00D07D5A">
        <w:rPr>
          <w:sz w:val="16"/>
        </w:rPr>
        <w:t xml:space="preserve">Former White House adviser Karl Rove said: “It’s the season of jingle bells and sleigh bells for most of us, but for the White House, alarm bells should be clanging. </w:t>
      </w:r>
      <w:r w:rsidRPr="00D07D5A">
        <w:rPr>
          <w:rStyle w:val="StyleUnderline"/>
        </w:rPr>
        <w:t xml:space="preserve">The </w:t>
      </w:r>
      <w:r w:rsidRPr="00D07D5A">
        <w:rPr>
          <w:rStyle w:val="Emphasis"/>
          <w:highlight w:val="cyan"/>
        </w:rPr>
        <w:t>admin</w:t>
      </w:r>
      <w:r w:rsidRPr="00D07D5A">
        <w:rPr>
          <w:rStyle w:val="StyleUnderline"/>
        </w:rPr>
        <w:t xml:space="preserve">istration </w:t>
      </w:r>
      <w:r w:rsidRPr="00D07D5A">
        <w:rPr>
          <w:rStyle w:val="StyleUnderline"/>
          <w:highlight w:val="cyan"/>
        </w:rPr>
        <w:t xml:space="preserve">is </w:t>
      </w:r>
      <w:r w:rsidRPr="00D07D5A">
        <w:rPr>
          <w:rStyle w:val="Emphasis"/>
          <w:highlight w:val="cyan"/>
        </w:rPr>
        <w:t>making</w:t>
      </w:r>
      <w:r w:rsidRPr="00D07D5A">
        <w:rPr>
          <w:rStyle w:val="Emphasis"/>
        </w:rPr>
        <w:t xml:space="preserve"> </w:t>
      </w:r>
      <w:r w:rsidRPr="00D07D5A">
        <w:rPr>
          <w:rStyle w:val="Emphasis"/>
          <w:highlight w:val="cyan"/>
        </w:rPr>
        <w:t>mistakes</w:t>
      </w:r>
      <w:r w:rsidRPr="00D07D5A">
        <w:rPr>
          <w:rStyle w:val="StyleUnderline"/>
          <w:highlight w:val="cyan"/>
        </w:rPr>
        <w:t xml:space="preserve"> that could </w:t>
      </w:r>
      <w:r w:rsidRPr="00D07D5A">
        <w:rPr>
          <w:rStyle w:val="Emphasis"/>
          <w:highlight w:val="cyan"/>
        </w:rPr>
        <w:t>result</w:t>
      </w:r>
      <w:r w:rsidRPr="00D07D5A">
        <w:rPr>
          <w:rStyle w:val="StyleUnderline"/>
          <w:highlight w:val="cyan"/>
        </w:rPr>
        <w:t xml:space="preserve"> in a </w:t>
      </w:r>
      <w:r w:rsidRPr="00D07D5A">
        <w:rPr>
          <w:rStyle w:val="StyleUnderline"/>
        </w:rPr>
        <w:t xml:space="preserve">nasty 2026 </w:t>
      </w:r>
      <w:r w:rsidRPr="00D07D5A">
        <w:rPr>
          <w:rStyle w:val="Emphasis"/>
          <w:highlight w:val="cyan"/>
        </w:rPr>
        <w:t>midterm defeat</w:t>
      </w:r>
      <w:r w:rsidRPr="00D07D5A">
        <w:rPr>
          <w:rStyle w:val="StyleUnderline"/>
        </w:rPr>
        <w:t xml:space="preserve"> for President </w:t>
      </w:r>
      <w:r w:rsidRPr="00D07D5A">
        <w:rPr>
          <w:rStyle w:val="Emphasis"/>
        </w:rPr>
        <w:t>Trump’s party</w:t>
      </w:r>
      <w:r w:rsidRPr="00D07D5A">
        <w:rPr>
          <w:sz w:val="16"/>
        </w:rPr>
        <w:t xml:space="preserve">.” </w:t>
      </w:r>
    </w:p>
    <w:p w14:paraId="6299B936" w14:textId="77777777" w:rsidR="00137805" w:rsidRPr="00D07D5A" w:rsidRDefault="00137805" w:rsidP="00137805">
      <w:pPr>
        <w:rPr>
          <w:sz w:val="16"/>
        </w:rPr>
      </w:pPr>
      <w:r w:rsidRPr="00D07D5A">
        <w:rPr>
          <w:sz w:val="16"/>
        </w:rPr>
        <w:t>GOP strategist Ron Bonjean said, as per The Hill: “</w:t>
      </w:r>
      <w:r w:rsidRPr="00D07D5A">
        <w:rPr>
          <w:rStyle w:val="Emphasis"/>
        </w:rPr>
        <w:t>Dem</w:t>
      </w:r>
      <w:r w:rsidRPr="00D07D5A">
        <w:rPr>
          <w:sz w:val="16"/>
        </w:rPr>
        <w:t>ocrat</w:t>
      </w:r>
      <w:r w:rsidRPr="00D07D5A">
        <w:rPr>
          <w:rStyle w:val="Emphasis"/>
        </w:rPr>
        <w:t>s</w:t>
      </w:r>
      <w:r w:rsidRPr="00D07D5A">
        <w:rPr>
          <w:sz w:val="16"/>
        </w:rPr>
        <w:t xml:space="preserve"> </w:t>
      </w:r>
      <w:r w:rsidRPr="00D07D5A">
        <w:rPr>
          <w:rStyle w:val="StyleUnderline"/>
        </w:rPr>
        <w:t xml:space="preserve">are </w:t>
      </w:r>
      <w:r w:rsidRPr="00D07D5A">
        <w:rPr>
          <w:rStyle w:val="Emphasis"/>
        </w:rPr>
        <w:t>counting</w:t>
      </w:r>
      <w:r w:rsidRPr="00D07D5A">
        <w:rPr>
          <w:rStyle w:val="StyleUnderline"/>
        </w:rPr>
        <w:t xml:space="preserve"> on </w:t>
      </w:r>
      <w:r w:rsidRPr="00D07D5A">
        <w:rPr>
          <w:rStyle w:val="Emphasis"/>
        </w:rPr>
        <w:t>blaming</w:t>
      </w:r>
      <w:r w:rsidRPr="00D07D5A">
        <w:rPr>
          <w:rStyle w:val="StyleUnderline"/>
        </w:rPr>
        <w:t xml:space="preserve"> Republicans as a party-</w:t>
      </w:r>
      <w:r w:rsidRPr="00D07D5A">
        <w:rPr>
          <w:rStyle w:val="Emphasis"/>
        </w:rPr>
        <w:t>unifying theme</w:t>
      </w:r>
      <w:r w:rsidRPr="00D07D5A">
        <w:rPr>
          <w:sz w:val="16"/>
        </w:rPr>
        <w:t xml:space="preserve">. That’s why </w:t>
      </w:r>
      <w:r w:rsidRPr="00D07D5A">
        <w:rPr>
          <w:rStyle w:val="StyleUnderline"/>
        </w:rPr>
        <w:t xml:space="preserve">we </w:t>
      </w:r>
      <w:r w:rsidRPr="00D07D5A">
        <w:rPr>
          <w:rStyle w:val="StyleUnderline"/>
          <w:highlight w:val="cyan"/>
        </w:rPr>
        <w:t xml:space="preserve">must </w:t>
      </w:r>
      <w:r w:rsidRPr="00D07D5A">
        <w:rPr>
          <w:rStyle w:val="Emphasis"/>
        </w:rPr>
        <w:t>offer</w:t>
      </w:r>
      <w:r w:rsidRPr="00D07D5A">
        <w:rPr>
          <w:rStyle w:val="StyleUnderline"/>
        </w:rPr>
        <w:t xml:space="preserve"> and </w:t>
      </w:r>
      <w:r w:rsidRPr="00D07D5A">
        <w:rPr>
          <w:rStyle w:val="Emphasis"/>
        </w:rPr>
        <w:t>pursue</w:t>
      </w:r>
      <w:r w:rsidRPr="00D07D5A">
        <w:rPr>
          <w:rStyle w:val="StyleUnderline"/>
        </w:rPr>
        <w:t xml:space="preserve"> new </w:t>
      </w:r>
      <w:r w:rsidRPr="00D07D5A">
        <w:rPr>
          <w:rStyle w:val="Emphasis"/>
        </w:rPr>
        <w:t>ideas</w:t>
      </w:r>
      <w:r w:rsidRPr="00D07D5A">
        <w:rPr>
          <w:rStyle w:val="StyleUnderline"/>
        </w:rPr>
        <w:t xml:space="preserve"> on how we are going to </w:t>
      </w:r>
      <w:r w:rsidRPr="00D07D5A">
        <w:rPr>
          <w:rStyle w:val="Emphasis"/>
        </w:rPr>
        <w:t>continue</w:t>
      </w:r>
      <w:r w:rsidRPr="00D07D5A">
        <w:rPr>
          <w:rStyle w:val="StyleUnderline"/>
        </w:rPr>
        <w:t xml:space="preserve"> to </w:t>
      </w:r>
      <w:r w:rsidRPr="00D07D5A">
        <w:rPr>
          <w:rStyle w:val="StyleUnderline"/>
          <w:highlight w:val="cyan"/>
        </w:rPr>
        <w:t xml:space="preserve">tackle </w:t>
      </w:r>
      <w:r w:rsidRPr="00D07D5A">
        <w:rPr>
          <w:rStyle w:val="Emphasis"/>
          <w:highlight w:val="cyan"/>
        </w:rPr>
        <w:t>challenges</w:t>
      </w:r>
      <w:r w:rsidRPr="00D07D5A">
        <w:rPr>
          <w:rStyle w:val="StyleUnderline"/>
          <w:highlight w:val="cyan"/>
        </w:rPr>
        <w:t xml:space="preserve"> with</w:t>
      </w:r>
      <w:r w:rsidRPr="00D07D5A">
        <w:rPr>
          <w:rStyle w:val="StyleUnderline"/>
        </w:rPr>
        <w:t xml:space="preserve"> </w:t>
      </w:r>
      <w:r w:rsidRPr="00D07D5A">
        <w:rPr>
          <w:rStyle w:val="Emphasis"/>
        </w:rPr>
        <w:t xml:space="preserve">rising </w:t>
      </w:r>
      <w:r w:rsidRPr="00D07D5A">
        <w:rPr>
          <w:rStyle w:val="Emphasis"/>
          <w:highlight w:val="cyan"/>
        </w:rPr>
        <w:t>costs</w:t>
      </w:r>
      <w:r w:rsidRPr="00D07D5A">
        <w:rPr>
          <w:rStyle w:val="StyleUnderline"/>
          <w:highlight w:val="cyan"/>
        </w:rPr>
        <w:t xml:space="preserve"> in order to win</w:t>
      </w:r>
      <w:r w:rsidRPr="00D07D5A">
        <w:rPr>
          <w:rStyle w:val="StyleUnderline"/>
        </w:rPr>
        <w:t xml:space="preserve"> over </w:t>
      </w:r>
      <w:r w:rsidRPr="00D07D5A">
        <w:rPr>
          <w:rStyle w:val="Emphasis"/>
          <w:highlight w:val="cyan"/>
        </w:rPr>
        <w:t>voters</w:t>
      </w:r>
      <w:r w:rsidRPr="00D07D5A">
        <w:rPr>
          <w:rStyle w:val="StyleUnderline"/>
        </w:rPr>
        <w:t xml:space="preserve"> next year</w:t>
      </w:r>
      <w:r w:rsidRPr="00D07D5A">
        <w:rPr>
          <w:sz w:val="16"/>
        </w:rPr>
        <w:t xml:space="preserve">.” </w:t>
      </w:r>
    </w:p>
    <w:p w14:paraId="3E6340AE" w14:textId="77777777" w:rsidR="00137805" w:rsidRPr="00D07D5A" w:rsidRDefault="00137805" w:rsidP="00137805">
      <w:pPr>
        <w:rPr>
          <w:sz w:val="16"/>
        </w:rPr>
      </w:pPr>
      <w:r w:rsidRPr="00D07D5A">
        <w:rPr>
          <w:sz w:val="16"/>
        </w:rPr>
        <w:t>What Happens Next</w:t>
      </w:r>
    </w:p>
    <w:p w14:paraId="00B53AEA" w14:textId="77777777" w:rsidR="00137805" w:rsidRPr="00D07D5A" w:rsidRDefault="00137805" w:rsidP="00137805">
      <w:r w:rsidRPr="00D07D5A">
        <w:rPr>
          <w:sz w:val="16"/>
        </w:rPr>
        <w:t xml:space="preserve">The </w:t>
      </w:r>
      <w:r w:rsidRPr="00D07D5A">
        <w:rPr>
          <w:rStyle w:val="StyleUnderline"/>
        </w:rPr>
        <w:t xml:space="preserve">2026 </w:t>
      </w:r>
      <w:r w:rsidRPr="00D07D5A">
        <w:rPr>
          <w:rStyle w:val="Emphasis"/>
          <w:highlight w:val="cyan"/>
        </w:rPr>
        <w:t>midterm</w:t>
      </w:r>
      <w:r w:rsidRPr="00D07D5A">
        <w:rPr>
          <w:rStyle w:val="StyleUnderline"/>
        </w:rPr>
        <w:t xml:space="preserve"> election</w:t>
      </w:r>
      <w:r w:rsidRPr="00D07D5A">
        <w:rPr>
          <w:rStyle w:val="Emphasis"/>
          <w:highlight w:val="cyan"/>
        </w:rPr>
        <w:t>s</w:t>
      </w:r>
      <w:r w:rsidRPr="00D07D5A">
        <w:rPr>
          <w:rStyle w:val="StyleUnderline"/>
        </w:rPr>
        <w:t xml:space="preserve"> </w:t>
      </w:r>
      <w:r w:rsidRPr="00D07D5A">
        <w:rPr>
          <w:rStyle w:val="StyleUnderline"/>
          <w:highlight w:val="cyan"/>
        </w:rPr>
        <w:t>will test whether</w:t>
      </w:r>
      <w:r w:rsidRPr="00D07D5A">
        <w:rPr>
          <w:rStyle w:val="StyleUnderline"/>
        </w:rPr>
        <w:t xml:space="preserve"> the </w:t>
      </w:r>
      <w:r w:rsidRPr="00D07D5A">
        <w:rPr>
          <w:rStyle w:val="Emphasis"/>
        </w:rPr>
        <w:t>current polling</w:t>
      </w:r>
      <w:r w:rsidRPr="00D07D5A">
        <w:rPr>
          <w:rStyle w:val="StyleUnderline"/>
        </w:rPr>
        <w:t xml:space="preserve"> trends and </w:t>
      </w:r>
      <w:r w:rsidRPr="00D07D5A">
        <w:rPr>
          <w:rStyle w:val="Emphasis"/>
          <w:highlight w:val="cyan"/>
        </w:rPr>
        <w:t>Dem</w:t>
      </w:r>
      <w:r w:rsidRPr="00D07D5A">
        <w:rPr>
          <w:rStyle w:val="Emphasis"/>
        </w:rPr>
        <w:t>ocratic</w:t>
      </w:r>
      <w:r w:rsidRPr="00D07D5A">
        <w:rPr>
          <w:rStyle w:val="StyleUnderline"/>
        </w:rPr>
        <w:t xml:space="preserve"> </w:t>
      </w:r>
      <w:r w:rsidRPr="00D07D5A">
        <w:rPr>
          <w:rStyle w:val="Emphasis"/>
          <w:highlight w:val="cyan"/>
        </w:rPr>
        <w:t>momentum</w:t>
      </w:r>
      <w:r w:rsidRPr="00D07D5A">
        <w:rPr>
          <w:rStyle w:val="StyleUnderline"/>
          <w:highlight w:val="cyan"/>
        </w:rPr>
        <w:t xml:space="preserve"> can be </w:t>
      </w:r>
      <w:r w:rsidRPr="00D07D5A">
        <w:rPr>
          <w:rStyle w:val="Emphasis"/>
          <w:highlight w:val="cyan"/>
        </w:rPr>
        <w:t>sustained</w:t>
      </w:r>
      <w:r>
        <w:t>.</w:t>
      </w:r>
    </w:p>
    <w:p w14:paraId="43A1E578" w14:textId="77777777" w:rsidR="00137805" w:rsidRPr="00762491" w:rsidRDefault="00137805" w:rsidP="00137805">
      <w:pPr>
        <w:pStyle w:val="Heading4"/>
      </w:pPr>
      <w:r w:rsidRPr="007B0349">
        <w:t xml:space="preserve">2. </w:t>
      </w:r>
      <w:r w:rsidRPr="00762491">
        <w:rPr>
          <w:u w:val="single"/>
        </w:rPr>
        <w:t>Labor movements</w:t>
      </w:r>
      <w:r>
        <w:t xml:space="preserve">. They’re </w:t>
      </w:r>
      <w:r>
        <w:rPr>
          <w:u w:val="single"/>
        </w:rPr>
        <w:t>united</w:t>
      </w:r>
      <w:r>
        <w:t xml:space="preserve"> for Dems---that’s </w:t>
      </w:r>
      <w:r>
        <w:rPr>
          <w:u w:val="single"/>
        </w:rPr>
        <w:t>key</w:t>
      </w:r>
      <w:r>
        <w:t xml:space="preserve"> to victory.</w:t>
      </w:r>
    </w:p>
    <w:p w14:paraId="34ED0ADB" w14:textId="77777777" w:rsidR="00137805" w:rsidRPr="007F42CA" w:rsidRDefault="00137805" w:rsidP="00137805">
      <w:r w:rsidRPr="00601D6C">
        <w:rPr>
          <w:rStyle w:val="Style13ptBold"/>
        </w:rPr>
        <w:t>Greenhouse ’25</w:t>
      </w:r>
      <w:r>
        <w:t xml:space="preserve"> [Steven; </w:t>
      </w:r>
      <w:r w:rsidRPr="007F42CA">
        <w:t>senior fellow at the Century Foundation</w:t>
      </w:r>
      <w:r>
        <w:t xml:space="preserve">; 05-05-2025; Slate; </w:t>
      </w:r>
      <w:r w:rsidRPr="007F42CA">
        <w:t>America’s Labor Unions Are Souring on Trump</w:t>
      </w:r>
      <w:r>
        <w:t xml:space="preserve">; </w:t>
      </w:r>
      <w:r w:rsidRPr="00601D6C">
        <w:t>https://slate.com/news-and-politics/2025/05/unions-donald-trump-2026-election-kilmar-abrego-garcia.html</w:t>
      </w:r>
      <w:r>
        <w:t>; accessed 09-24-2025]</w:t>
      </w:r>
    </w:p>
    <w:p w14:paraId="04C645D5" w14:textId="77777777" w:rsidR="00137805" w:rsidRPr="00601D6C" w:rsidRDefault="00137805" w:rsidP="00137805">
      <w:pPr>
        <w:rPr>
          <w:sz w:val="16"/>
        </w:rPr>
      </w:pPr>
      <w:r w:rsidRPr="00601D6C">
        <w:rPr>
          <w:rStyle w:val="StyleUnderline"/>
        </w:rPr>
        <w:t>Al</w:t>
      </w:r>
      <w:r w:rsidRPr="00601D6C">
        <w:rPr>
          <w:rStyle w:val="StyleUnderline"/>
          <w:highlight w:val="cyan"/>
        </w:rPr>
        <w:t>though</w:t>
      </w:r>
      <w:r w:rsidRPr="00601D6C">
        <w:rPr>
          <w:rStyle w:val="StyleUnderline"/>
        </w:rPr>
        <w:t xml:space="preserve"> </w:t>
      </w:r>
      <w:r w:rsidRPr="00601D6C">
        <w:rPr>
          <w:rStyle w:val="StyleUnderline"/>
          <w:highlight w:val="cyan"/>
        </w:rPr>
        <w:t>the</w:t>
      </w:r>
      <w:r w:rsidRPr="00601D6C">
        <w:rPr>
          <w:rStyle w:val="StyleUnderline"/>
        </w:rPr>
        <w:t xml:space="preserve"> 2026 </w:t>
      </w:r>
      <w:r w:rsidRPr="00601D6C">
        <w:rPr>
          <w:rStyle w:val="StyleUnderline"/>
          <w:highlight w:val="cyan"/>
        </w:rPr>
        <w:t>elections are</w:t>
      </w:r>
      <w:r w:rsidRPr="00601D6C">
        <w:rPr>
          <w:sz w:val="16"/>
        </w:rPr>
        <w:t xml:space="preserve"> 18 </w:t>
      </w:r>
      <w:r w:rsidRPr="00601D6C">
        <w:rPr>
          <w:rStyle w:val="StyleUnderline"/>
          <w:highlight w:val="cyan"/>
        </w:rPr>
        <w:t xml:space="preserve">months away, the </w:t>
      </w:r>
      <w:r w:rsidRPr="00601D6C">
        <w:rPr>
          <w:rStyle w:val="Emphasis"/>
          <w:highlight w:val="cyan"/>
        </w:rPr>
        <w:t>union movement</w:t>
      </w:r>
      <w:r w:rsidRPr="00601D6C">
        <w:rPr>
          <w:rStyle w:val="StyleUnderline"/>
          <w:highlight w:val="cyan"/>
        </w:rPr>
        <w:t xml:space="preserve"> is </w:t>
      </w:r>
      <w:r w:rsidRPr="00601D6C">
        <w:rPr>
          <w:rStyle w:val="Emphasis"/>
          <w:highlight w:val="cyan"/>
        </w:rPr>
        <w:t>already planting seeds</w:t>
      </w:r>
      <w:r w:rsidRPr="00601D6C">
        <w:rPr>
          <w:rStyle w:val="StyleUnderline"/>
          <w:highlight w:val="cyan"/>
        </w:rPr>
        <w:t xml:space="preserve"> to</w:t>
      </w:r>
      <w:r w:rsidRPr="00601D6C">
        <w:rPr>
          <w:rStyle w:val="StyleUnderline"/>
        </w:rPr>
        <w:t xml:space="preserve"> help </w:t>
      </w:r>
      <w:r w:rsidRPr="00601D6C">
        <w:rPr>
          <w:rStyle w:val="StyleUnderline"/>
          <w:highlight w:val="cyan"/>
        </w:rPr>
        <w:t>ensure</w:t>
      </w:r>
      <w:r w:rsidRPr="00601D6C">
        <w:rPr>
          <w:rStyle w:val="StyleUnderline"/>
        </w:rPr>
        <w:t xml:space="preserve"> the </w:t>
      </w:r>
      <w:r w:rsidRPr="00601D6C">
        <w:rPr>
          <w:rStyle w:val="StyleUnderline"/>
          <w:highlight w:val="cyan"/>
        </w:rPr>
        <w:t>Dem</w:t>
      </w:r>
      <w:r w:rsidRPr="00601D6C">
        <w:rPr>
          <w:rStyle w:val="StyleUnderline"/>
        </w:rPr>
        <w:t xml:space="preserve">ocrats </w:t>
      </w:r>
      <w:r w:rsidRPr="00601D6C">
        <w:rPr>
          <w:rStyle w:val="StyleUnderline"/>
          <w:highlight w:val="cyan"/>
        </w:rPr>
        <w:t>win back</w:t>
      </w:r>
      <w:r w:rsidRPr="00601D6C">
        <w:rPr>
          <w:rStyle w:val="StyleUnderline"/>
        </w:rPr>
        <w:t xml:space="preserve"> control of </w:t>
      </w:r>
      <w:r w:rsidRPr="00601D6C">
        <w:rPr>
          <w:rStyle w:val="StyleUnderline"/>
          <w:highlight w:val="cyan"/>
        </w:rPr>
        <w:t xml:space="preserve">the </w:t>
      </w:r>
      <w:r w:rsidRPr="00601D6C">
        <w:rPr>
          <w:rStyle w:val="Emphasis"/>
          <w:highlight w:val="cyan"/>
        </w:rPr>
        <w:t>House</w:t>
      </w:r>
      <w:r w:rsidRPr="00601D6C">
        <w:rPr>
          <w:rStyle w:val="StyleUnderline"/>
        </w:rPr>
        <w:t xml:space="preserve"> of Representatives</w:t>
      </w:r>
      <w:r w:rsidRPr="00601D6C">
        <w:rPr>
          <w:sz w:val="16"/>
        </w:rPr>
        <w:t>. Labor leaders hope that union members who have marched in protests this spring will be willing to talk to fellow workers and knock on doors next year when the 2026 campaign heats up. “This is about ladders of engagement,” Shuler said. “</w:t>
      </w:r>
      <w:r w:rsidRPr="00601D6C">
        <w:rPr>
          <w:rStyle w:val="StyleUnderline"/>
          <w:highlight w:val="cyan"/>
        </w:rPr>
        <w:t>Most</w:t>
      </w:r>
      <w:r w:rsidRPr="00601D6C">
        <w:rPr>
          <w:rStyle w:val="StyleUnderline"/>
        </w:rPr>
        <w:t xml:space="preserve"> of the </w:t>
      </w:r>
      <w:r w:rsidRPr="00601D6C">
        <w:rPr>
          <w:rStyle w:val="Emphasis"/>
          <w:highlight w:val="cyan"/>
        </w:rPr>
        <w:t>actions on the ground</w:t>
      </w:r>
      <w:r w:rsidRPr="00601D6C">
        <w:rPr>
          <w:rStyle w:val="StyleUnderline"/>
        </w:rPr>
        <w:t xml:space="preserve"> are </w:t>
      </w:r>
      <w:r w:rsidRPr="00601D6C">
        <w:rPr>
          <w:rStyle w:val="Emphasis"/>
        </w:rPr>
        <w:t>pathways</w:t>
      </w:r>
      <w:r w:rsidRPr="00601D6C">
        <w:rPr>
          <w:rStyle w:val="StyleUnderline"/>
        </w:rPr>
        <w:t xml:space="preserve"> and </w:t>
      </w:r>
      <w:r w:rsidRPr="00601D6C">
        <w:rPr>
          <w:rStyle w:val="Emphasis"/>
        </w:rPr>
        <w:t>drumbeats</w:t>
      </w:r>
      <w:r w:rsidRPr="00601D6C">
        <w:rPr>
          <w:rStyle w:val="StyleUnderline"/>
        </w:rPr>
        <w:t xml:space="preserve"> that </w:t>
      </w:r>
      <w:r w:rsidRPr="00601D6C">
        <w:rPr>
          <w:rStyle w:val="StyleUnderline"/>
          <w:highlight w:val="cyan"/>
        </w:rPr>
        <w:t xml:space="preserve">will </w:t>
      </w:r>
      <w:r w:rsidRPr="00601D6C">
        <w:rPr>
          <w:rStyle w:val="Emphasis"/>
          <w:highlight w:val="cyan"/>
        </w:rPr>
        <w:t>keep escalating</w:t>
      </w:r>
      <w:r w:rsidRPr="00601D6C">
        <w:rPr>
          <w:sz w:val="16"/>
        </w:rPr>
        <w:t xml:space="preserve">. </w:t>
      </w:r>
      <w:r w:rsidRPr="00601D6C">
        <w:rPr>
          <w:rStyle w:val="StyleUnderline"/>
        </w:rPr>
        <w:t xml:space="preserve">People are </w:t>
      </w:r>
      <w:r w:rsidRPr="00601D6C">
        <w:rPr>
          <w:rStyle w:val="Emphasis"/>
        </w:rPr>
        <w:t>frustrated</w:t>
      </w:r>
      <w:r w:rsidRPr="00601D6C">
        <w:rPr>
          <w:rStyle w:val="StyleUnderline"/>
        </w:rPr>
        <w:t xml:space="preserve">, and they want to </w:t>
      </w:r>
      <w:r w:rsidRPr="00601D6C">
        <w:rPr>
          <w:rStyle w:val="Emphasis"/>
        </w:rPr>
        <w:t>channel</w:t>
      </w:r>
      <w:r w:rsidRPr="00601D6C">
        <w:rPr>
          <w:rStyle w:val="StyleUnderline"/>
        </w:rPr>
        <w:t xml:space="preserve"> that </w:t>
      </w:r>
      <w:r w:rsidRPr="00601D6C">
        <w:rPr>
          <w:rStyle w:val="Emphasis"/>
        </w:rPr>
        <w:t>into action</w:t>
      </w:r>
      <w:r w:rsidRPr="00601D6C">
        <w:rPr>
          <w:sz w:val="16"/>
        </w:rPr>
        <w:t>.”</w:t>
      </w:r>
    </w:p>
    <w:p w14:paraId="4571C0CA" w14:textId="77777777" w:rsidR="00137805" w:rsidRPr="00601D6C" w:rsidRDefault="00137805" w:rsidP="00137805">
      <w:pPr>
        <w:rPr>
          <w:sz w:val="16"/>
        </w:rPr>
      </w:pPr>
      <w:r w:rsidRPr="00601D6C">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7FDD901" w14:textId="77777777" w:rsidR="00137805" w:rsidRPr="00601D6C" w:rsidRDefault="00137805" w:rsidP="00137805">
      <w:pPr>
        <w:rPr>
          <w:sz w:val="16"/>
        </w:rPr>
      </w:pPr>
      <w:r w:rsidRPr="00601D6C">
        <w:rPr>
          <w:sz w:val="16"/>
        </w:rPr>
        <w:t xml:space="preserve">McCartin said </w:t>
      </w:r>
      <w:r w:rsidRPr="00601D6C">
        <w:rPr>
          <w:rStyle w:val="StyleUnderline"/>
          <w:highlight w:val="cyan"/>
        </w:rPr>
        <w:t xml:space="preserve">unions </w:t>
      </w:r>
      <w:r w:rsidRPr="00601D6C">
        <w:rPr>
          <w:rStyle w:val="Emphasis"/>
          <w:highlight w:val="cyan"/>
        </w:rPr>
        <w:t>did well</w:t>
      </w:r>
      <w:r w:rsidRPr="00601D6C">
        <w:rPr>
          <w:rStyle w:val="StyleUnderline"/>
          <w:highlight w:val="cyan"/>
        </w:rPr>
        <w:t xml:space="preserve"> last November</w:t>
      </w:r>
      <w:r w:rsidRPr="00601D6C">
        <w:rPr>
          <w:rStyle w:val="StyleUnderline"/>
        </w:rPr>
        <w:t xml:space="preserve"> in </w:t>
      </w:r>
      <w:r w:rsidRPr="00601D6C">
        <w:rPr>
          <w:rStyle w:val="StyleUnderline"/>
          <w:highlight w:val="cyan"/>
        </w:rPr>
        <w:t>getting out</w:t>
      </w:r>
      <w:r w:rsidRPr="00601D6C">
        <w:rPr>
          <w:rStyle w:val="StyleUnderline"/>
        </w:rPr>
        <w:t xml:space="preserve"> members to vote </w:t>
      </w:r>
      <w:r w:rsidRPr="00601D6C">
        <w:rPr>
          <w:rStyle w:val="StyleUnderline"/>
          <w:highlight w:val="cyan"/>
        </w:rPr>
        <w:t>for Harris</w:t>
      </w:r>
      <w:r w:rsidRPr="00601D6C">
        <w:rPr>
          <w:sz w:val="16"/>
        </w:rPr>
        <w:t>. “</w:t>
      </w:r>
      <w:r w:rsidRPr="00601D6C">
        <w:rPr>
          <w:rStyle w:val="StyleUnderline"/>
          <w:highlight w:val="cyan"/>
        </w:rPr>
        <w:t>But</w:t>
      </w:r>
      <w:r w:rsidRPr="00601D6C">
        <w:rPr>
          <w:rStyle w:val="StyleUnderline"/>
        </w:rPr>
        <w:t xml:space="preserve"> they just </w:t>
      </w:r>
      <w:r w:rsidRPr="00601D6C">
        <w:rPr>
          <w:rStyle w:val="StyleUnderline"/>
          <w:highlight w:val="cyan"/>
        </w:rPr>
        <w:t>weren’t able to compensate for</w:t>
      </w:r>
      <w:r w:rsidRPr="00601D6C">
        <w:rPr>
          <w:rStyle w:val="StyleUnderline"/>
        </w:rPr>
        <w:t xml:space="preserve"> the </w:t>
      </w:r>
      <w:r w:rsidRPr="00601D6C">
        <w:rPr>
          <w:rStyle w:val="Emphasis"/>
          <w:highlight w:val="cyan"/>
        </w:rPr>
        <w:t>bleeding</w:t>
      </w:r>
      <w:r w:rsidRPr="00601D6C">
        <w:rPr>
          <w:rStyle w:val="StyleUnderline"/>
          <w:highlight w:val="cyan"/>
        </w:rPr>
        <w:t xml:space="preserve"> of </w:t>
      </w:r>
      <w:r w:rsidRPr="00601D6C">
        <w:rPr>
          <w:rStyle w:val="Emphasis"/>
          <w:highlight w:val="cyan"/>
        </w:rPr>
        <w:t>working-class voters</w:t>
      </w:r>
      <w:r w:rsidRPr="00601D6C">
        <w:rPr>
          <w:rStyle w:val="StyleUnderline"/>
        </w:rPr>
        <w:t xml:space="preserve"> beyond their ranks</w:t>
      </w:r>
      <w:r w:rsidRPr="00601D6C">
        <w:rPr>
          <w:sz w:val="16"/>
        </w:rPr>
        <w:t>,” he said. “</w:t>
      </w:r>
      <w:r w:rsidRPr="00601D6C">
        <w:rPr>
          <w:rStyle w:val="StyleUnderline"/>
          <w:highlight w:val="cyan"/>
        </w:rPr>
        <w:t>The threat of a</w:t>
      </w:r>
      <w:r w:rsidRPr="00601D6C">
        <w:rPr>
          <w:rStyle w:val="StyleUnderline"/>
        </w:rPr>
        <w:t xml:space="preserve"> smaller union </w:t>
      </w:r>
      <w:r w:rsidRPr="00601D6C">
        <w:rPr>
          <w:rStyle w:val="StyleUnderline"/>
          <w:highlight w:val="cyan"/>
        </w:rPr>
        <w:t xml:space="preserve">movement trying to </w:t>
      </w:r>
      <w:r w:rsidRPr="00601D6C">
        <w:rPr>
          <w:rStyle w:val="Emphasis"/>
          <w:highlight w:val="cyan"/>
        </w:rPr>
        <w:t>swim against that current</w:t>
      </w:r>
      <w:r w:rsidRPr="00601D6C">
        <w:rPr>
          <w:rStyle w:val="StyleUnderline"/>
          <w:highlight w:val="cyan"/>
        </w:rPr>
        <w:t xml:space="preserve"> raises </w:t>
      </w:r>
      <w:r w:rsidRPr="00601D6C">
        <w:rPr>
          <w:rStyle w:val="Emphasis"/>
          <w:highlight w:val="cyan"/>
        </w:rPr>
        <w:t>serious questions</w:t>
      </w:r>
      <w:r w:rsidRPr="00601D6C">
        <w:rPr>
          <w:sz w:val="16"/>
        </w:rPr>
        <w:t>.”</w:t>
      </w:r>
    </w:p>
    <w:p w14:paraId="207ACA1D" w14:textId="77777777" w:rsidR="00137805" w:rsidRPr="00601D6C" w:rsidRDefault="00137805" w:rsidP="00137805">
      <w:pPr>
        <w:rPr>
          <w:sz w:val="16"/>
        </w:rPr>
      </w:pPr>
      <w:r w:rsidRPr="00601D6C">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601D6C">
        <w:rPr>
          <w:rStyle w:val="StyleUnderline"/>
          <w:highlight w:val="cyan"/>
        </w:rPr>
        <w:t xml:space="preserve">Trump is </w:t>
      </w:r>
      <w:r w:rsidRPr="00601D6C">
        <w:rPr>
          <w:rStyle w:val="Emphasis"/>
          <w:highlight w:val="cyan"/>
        </w:rPr>
        <w:t>forever seeking</w:t>
      </w:r>
      <w:r w:rsidRPr="00601D6C">
        <w:rPr>
          <w:rStyle w:val="StyleUnderline"/>
          <w:highlight w:val="cyan"/>
        </w:rPr>
        <w:t xml:space="preserve"> to use his </w:t>
      </w:r>
      <w:r w:rsidRPr="00601D6C">
        <w:rPr>
          <w:rStyle w:val="Emphasis"/>
          <w:highlight w:val="cyan"/>
        </w:rPr>
        <w:t>populist magic</w:t>
      </w:r>
      <w:r w:rsidRPr="00601D6C">
        <w:rPr>
          <w:rStyle w:val="StyleUnderline"/>
          <w:highlight w:val="cyan"/>
        </w:rPr>
        <w:t xml:space="preserve"> to </w:t>
      </w:r>
      <w:r w:rsidRPr="00601D6C">
        <w:rPr>
          <w:rStyle w:val="Emphasis"/>
          <w:highlight w:val="cyan"/>
        </w:rPr>
        <w:t>woo blue-collar workers</w:t>
      </w:r>
      <w:r w:rsidRPr="00601D6C">
        <w:rPr>
          <w:sz w:val="16"/>
        </w:rPr>
        <w:t>.</w:t>
      </w:r>
    </w:p>
    <w:p w14:paraId="21A890B4" w14:textId="77777777" w:rsidR="00137805" w:rsidRPr="00601D6C" w:rsidRDefault="00137805" w:rsidP="00137805">
      <w:pPr>
        <w:rPr>
          <w:sz w:val="16"/>
        </w:rPr>
      </w:pPr>
      <w:r w:rsidRPr="00601D6C">
        <w:rPr>
          <w:sz w:val="16"/>
        </w:rPr>
        <w:t>But Michael Podhorzer,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5AC41EE2" w14:textId="77777777" w:rsidR="00137805" w:rsidRDefault="00137805" w:rsidP="00137805">
      <w:pPr>
        <w:rPr>
          <w:sz w:val="16"/>
        </w:rPr>
      </w:pPr>
      <w:r w:rsidRPr="00601D6C">
        <w:rPr>
          <w:sz w:val="16"/>
        </w:rPr>
        <w:t xml:space="preserve">In other words, </w:t>
      </w:r>
      <w:r w:rsidRPr="00601D6C">
        <w:rPr>
          <w:rStyle w:val="StyleUnderline"/>
          <w:highlight w:val="cyan"/>
        </w:rPr>
        <w:t xml:space="preserve">a </w:t>
      </w:r>
      <w:r w:rsidRPr="00601D6C">
        <w:rPr>
          <w:rStyle w:val="Emphasis"/>
          <w:highlight w:val="cyan"/>
        </w:rPr>
        <w:t>united labor movement</w:t>
      </w:r>
      <w:r w:rsidRPr="00601D6C">
        <w:rPr>
          <w:rStyle w:val="StyleUnderline"/>
          <w:highlight w:val="cyan"/>
        </w:rPr>
        <w:t xml:space="preserve"> will play a </w:t>
      </w:r>
      <w:r w:rsidRPr="00601D6C">
        <w:rPr>
          <w:rStyle w:val="Emphasis"/>
          <w:highlight w:val="cyan"/>
        </w:rPr>
        <w:t>big role</w:t>
      </w:r>
      <w:r w:rsidRPr="00601D6C">
        <w:rPr>
          <w:rStyle w:val="StyleUnderline"/>
          <w:highlight w:val="cyan"/>
        </w:rPr>
        <w:t xml:space="preserve"> in helping</w:t>
      </w:r>
      <w:r w:rsidRPr="00601D6C">
        <w:rPr>
          <w:rStyle w:val="StyleUnderline"/>
        </w:rPr>
        <w:t xml:space="preserve"> the </w:t>
      </w:r>
      <w:r w:rsidRPr="00601D6C">
        <w:rPr>
          <w:rStyle w:val="StyleUnderline"/>
          <w:highlight w:val="cyan"/>
        </w:rPr>
        <w:t>Dem</w:t>
      </w:r>
      <w:r w:rsidRPr="00601D6C">
        <w:rPr>
          <w:rStyle w:val="StyleUnderline"/>
        </w:rPr>
        <w:t>ocrat</w:t>
      </w:r>
      <w:r w:rsidRPr="00601D6C">
        <w:rPr>
          <w:rStyle w:val="StyleUnderline"/>
          <w:highlight w:val="cyan"/>
        </w:rPr>
        <w:t>s</w:t>
      </w:r>
      <w:r w:rsidRPr="00601D6C">
        <w:rPr>
          <w:rStyle w:val="StyleUnderline"/>
        </w:rPr>
        <w:t xml:space="preserve"> </w:t>
      </w:r>
      <w:r w:rsidRPr="00601D6C">
        <w:rPr>
          <w:rStyle w:val="Emphasis"/>
          <w:highlight w:val="cyan"/>
        </w:rPr>
        <w:t>take back the House</w:t>
      </w:r>
      <w:r w:rsidRPr="00601D6C">
        <w:rPr>
          <w:rStyle w:val="StyleUnderline"/>
          <w:highlight w:val="cyan"/>
        </w:rPr>
        <w:t xml:space="preserve"> in 2026</w:t>
      </w:r>
      <w:r w:rsidRPr="00601D6C">
        <w:rPr>
          <w:sz w:val="16"/>
        </w:rPr>
        <w:t>.</w:t>
      </w:r>
    </w:p>
    <w:p w14:paraId="30E1A79C" w14:textId="77777777" w:rsidR="00137805" w:rsidRDefault="00137805" w:rsidP="00137805">
      <w:pPr>
        <w:pStyle w:val="Heading4"/>
      </w:pPr>
      <w:r>
        <w:t xml:space="preserve">3. </w:t>
      </w:r>
      <w:r w:rsidRPr="007754A5">
        <w:rPr>
          <w:u w:val="single"/>
        </w:rPr>
        <w:t>Approval ratings</w:t>
      </w:r>
      <w:r>
        <w:t xml:space="preserve">. </w:t>
      </w:r>
      <w:r w:rsidRPr="007754A5">
        <w:rPr>
          <w:u w:val="single"/>
        </w:rPr>
        <w:t>Trump’s</w:t>
      </w:r>
      <w:r>
        <w:t xml:space="preserve"> are in the </w:t>
      </w:r>
      <w:r w:rsidRPr="007754A5">
        <w:rPr>
          <w:u w:val="single"/>
        </w:rPr>
        <w:t>hole</w:t>
      </w:r>
      <w:r>
        <w:t>.</w:t>
      </w:r>
    </w:p>
    <w:p w14:paraId="5BE7C78A" w14:textId="77777777" w:rsidR="00137805" w:rsidRDefault="00137805" w:rsidP="00137805">
      <w:r w:rsidRPr="00811757">
        <w:rPr>
          <w:rStyle w:val="Style13ptBold"/>
        </w:rPr>
        <w:t>Morris ‘12-29</w:t>
      </w:r>
      <w:r>
        <w:t xml:space="preserve"> [G. Elliott; December 29; American data journalist who is best known for his work on election polling and predictive analytics; Strength in Numbers, “What voters in every state think about Trump and prices,” https://www.gelliottmorris.com/p/what-voters-in-every-state-think]</w:t>
      </w:r>
    </w:p>
    <w:p w14:paraId="65DED7FD" w14:textId="77777777" w:rsidR="00137805" w:rsidRPr="00811757" w:rsidRDefault="00137805" w:rsidP="00137805">
      <w:pPr>
        <w:rPr>
          <w:sz w:val="16"/>
        </w:rPr>
      </w:pPr>
      <w:r w:rsidRPr="00811757">
        <w:rPr>
          <w:sz w:val="16"/>
        </w:rPr>
        <w:t xml:space="preserve">Let me be very clear about these findings: </w:t>
      </w:r>
      <w:r w:rsidRPr="008808C9">
        <w:rPr>
          <w:rStyle w:val="StyleUnderline"/>
          <w:highlight w:val="cyan"/>
        </w:rPr>
        <w:t xml:space="preserve">In </w:t>
      </w:r>
      <w:r w:rsidRPr="008808C9">
        <w:rPr>
          <w:rStyle w:val="Emphasis"/>
          <w:highlight w:val="cyan"/>
        </w:rPr>
        <w:t>every state</w:t>
      </w:r>
      <w:r w:rsidRPr="00811757">
        <w:rPr>
          <w:sz w:val="16"/>
        </w:rPr>
        <w:t xml:space="preserve"> in the country </w:t>
      </w:r>
      <w:r w:rsidRPr="00811757">
        <w:rPr>
          <w:rStyle w:val="Emphasis"/>
        </w:rPr>
        <w:t>except</w:t>
      </w:r>
      <w:r w:rsidRPr="00811757">
        <w:rPr>
          <w:rStyle w:val="StyleUnderline"/>
        </w:rPr>
        <w:t xml:space="preserve"> for </w:t>
      </w:r>
      <w:r w:rsidRPr="00811757">
        <w:rPr>
          <w:rStyle w:val="Emphasis"/>
        </w:rPr>
        <w:t>Oklahoma</w:t>
      </w:r>
      <w:r w:rsidRPr="00811757">
        <w:rPr>
          <w:sz w:val="16"/>
        </w:rPr>
        <w:t xml:space="preserve">, </w:t>
      </w:r>
      <w:r w:rsidRPr="008808C9">
        <w:rPr>
          <w:rStyle w:val="StyleUnderline"/>
          <w:highlight w:val="cyan"/>
        </w:rPr>
        <w:t>more adults</w:t>
      </w:r>
      <w:r w:rsidRPr="00811757">
        <w:rPr>
          <w:rStyle w:val="StyleUnderline"/>
        </w:rPr>
        <w:t xml:space="preserve"> </w:t>
      </w:r>
      <w:r w:rsidRPr="008808C9">
        <w:rPr>
          <w:rStyle w:val="Emphasis"/>
          <w:highlight w:val="cyan"/>
        </w:rPr>
        <w:t>disapprove</w:t>
      </w:r>
      <w:r w:rsidRPr="008808C9">
        <w:rPr>
          <w:rStyle w:val="StyleUnderline"/>
          <w:highlight w:val="cyan"/>
        </w:rPr>
        <w:t xml:space="preserve"> </w:t>
      </w:r>
      <w:r w:rsidRPr="008808C9">
        <w:rPr>
          <w:rStyle w:val="StyleUnderline"/>
        </w:rPr>
        <w:t xml:space="preserve">than </w:t>
      </w:r>
      <w:r w:rsidRPr="008808C9">
        <w:rPr>
          <w:rStyle w:val="Emphasis"/>
        </w:rPr>
        <w:t>approve</w:t>
      </w:r>
      <w:r w:rsidRPr="008808C9">
        <w:rPr>
          <w:rStyle w:val="StyleUnderline"/>
        </w:rPr>
        <w:t xml:space="preserve"> of </w:t>
      </w:r>
      <w:r w:rsidRPr="008808C9">
        <w:rPr>
          <w:rStyle w:val="StyleUnderline"/>
          <w:highlight w:val="cyan"/>
        </w:rPr>
        <w:t xml:space="preserve">how </w:t>
      </w:r>
      <w:r w:rsidRPr="008808C9">
        <w:rPr>
          <w:rStyle w:val="Emphasis"/>
          <w:highlight w:val="cyan"/>
        </w:rPr>
        <w:t>Trump</w:t>
      </w:r>
      <w:r w:rsidRPr="008808C9">
        <w:rPr>
          <w:rStyle w:val="StyleUnderline"/>
          <w:highlight w:val="cyan"/>
        </w:rPr>
        <w:t xml:space="preserve"> is handling </w:t>
      </w:r>
      <w:r w:rsidRPr="008808C9">
        <w:rPr>
          <w:rStyle w:val="Emphasis"/>
          <w:highlight w:val="cyan"/>
        </w:rPr>
        <w:t>prices</w:t>
      </w:r>
      <w:r w:rsidRPr="00811757">
        <w:rPr>
          <w:rStyle w:val="StyleUnderline"/>
        </w:rPr>
        <w:t xml:space="preserve"> and inflation.</w:t>
      </w:r>
      <w:r w:rsidRPr="00811757">
        <w:rPr>
          <w:sz w:val="16"/>
        </w:rPr>
        <w:t xml:space="preserve"> (And being +1 in Oklahoma, a state he won by 34 points in 2024, is nothing to cheer about.) Outside of Oklahoma, there is no place in the country where voters, on net, approve of his handling of prices. Even Wyoming!</w:t>
      </w:r>
    </w:p>
    <w:p w14:paraId="31110377" w14:textId="77777777" w:rsidR="00137805" w:rsidRPr="00811757" w:rsidRDefault="00137805" w:rsidP="00137805">
      <w:pPr>
        <w:rPr>
          <w:sz w:val="16"/>
        </w:rPr>
      </w:pPr>
      <w:r w:rsidRPr="00811757">
        <w:rPr>
          <w:sz w:val="16"/>
        </w:rPr>
        <w:t xml:space="preserve">This is why the </w:t>
      </w:r>
      <w:r w:rsidRPr="008808C9">
        <w:rPr>
          <w:rStyle w:val="StyleUnderline"/>
          <w:highlight w:val="cyan"/>
        </w:rPr>
        <w:t>White House</w:t>
      </w:r>
      <w:r w:rsidRPr="00811757">
        <w:rPr>
          <w:rStyle w:val="StyleUnderline"/>
        </w:rPr>
        <w:t xml:space="preserve"> has been </w:t>
      </w:r>
      <w:r w:rsidRPr="008808C9">
        <w:rPr>
          <w:rStyle w:val="Emphasis"/>
          <w:highlight w:val="cyan"/>
        </w:rPr>
        <w:t>freaking out</w:t>
      </w:r>
      <w:r w:rsidRPr="008808C9">
        <w:rPr>
          <w:rStyle w:val="StyleUnderline"/>
          <w:highlight w:val="cyan"/>
        </w:rPr>
        <w:t xml:space="preserve"> about </w:t>
      </w:r>
      <w:r w:rsidRPr="008808C9">
        <w:rPr>
          <w:rStyle w:val="Emphasis"/>
          <w:highlight w:val="cyan"/>
        </w:rPr>
        <w:t>affordability</w:t>
      </w:r>
      <w:r w:rsidRPr="00811757">
        <w:rPr>
          <w:sz w:val="16"/>
        </w:rPr>
        <w:t xml:space="preserve">, and why </w:t>
      </w:r>
      <w:r w:rsidRPr="008808C9">
        <w:rPr>
          <w:rStyle w:val="Emphasis"/>
          <w:highlight w:val="cyan"/>
        </w:rPr>
        <w:t>Dem</w:t>
      </w:r>
      <w:r w:rsidRPr="00811757">
        <w:rPr>
          <w:rStyle w:val="StyleUnderline"/>
        </w:rPr>
        <w:t>ocrat</w:t>
      </w:r>
      <w:r w:rsidRPr="008808C9">
        <w:rPr>
          <w:rStyle w:val="Emphasis"/>
          <w:highlight w:val="cyan"/>
        </w:rPr>
        <w:t>s</w:t>
      </w:r>
      <w:r w:rsidRPr="00811757">
        <w:rPr>
          <w:sz w:val="16"/>
        </w:rPr>
        <w:t xml:space="preserve"> </w:t>
      </w:r>
      <w:r w:rsidRPr="00811757">
        <w:rPr>
          <w:rStyle w:val="StyleUnderline"/>
        </w:rPr>
        <w:t xml:space="preserve">are likely to </w:t>
      </w:r>
      <w:r w:rsidRPr="008808C9">
        <w:rPr>
          <w:rStyle w:val="StyleUnderline"/>
          <w:highlight w:val="cyan"/>
        </w:rPr>
        <w:t xml:space="preserve">keep </w:t>
      </w:r>
      <w:r w:rsidRPr="008808C9">
        <w:rPr>
          <w:rStyle w:val="Emphasis"/>
          <w:highlight w:val="cyan"/>
        </w:rPr>
        <w:t>running</w:t>
      </w:r>
      <w:r w:rsidRPr="008808C9">
        <w:rPr>
          <w:rStyle w:val="StyleUnderline"/>
          <w:highlight w:val="cyan"/>
        </w:rPr>
        <w:t xml:space="preserve"> on the </w:t>
      </w:r>
      <w:r w:rsidRPr="008808C9">
        <w:rPr>
          <w:rStyle w:val="Emphasis"/>
          <w:highlight w:val="cyan"/>
        </w:rPr>
        <w:t>issue</w:t>
      </w:r>
      <w:r w:rsidRPr="00811757">
        <w:rPr>
          <w:rStyle w:val="StyleUnderline"/>
        </w:rPr>
        <w:t xml:space="preserve"> in the </w:t>
      </w:r>
      <w:r w:rsidRPr="00811757">
        <w:rPr>
          <w:rStyle w:val="Emphasis"/>
        </w:rPr>
        <w:t>future</w:t>
      </w:r>
      <w:r w:rsidRPr="00811757">
        <w:rPr>
          <w:sz w:val="16"/>
        </w:rPr>
        <w:t xml:space="preserve"> (even if the issue might hurt them again next time they take power).</w:t>
      </w:r>
    </w:p>
    <w:p w14:paraId="74BEBE0D" w14:textId="77777777" w:rsidR="00137805" w:rsidRPr="00811757" w:rsidRDefault="00137805" w:rsidP="00137805">
      <w:pPr>
        <w:rPr>
          <w:sz w:val="16"/>
        </w:rPr>
      </w:pPr>
      <w:r w:rsidRPr="00811757">
        <w:rPr>
          <w:sz w:val="16"/>
        </w:rPr>
        <w:t xml:space="preserve">From an electoral perspective, this matters because </w:t>
      </w:r>
      <w:r w:rsidRPr="00811757">
        <w:rPr>
          <w:rStyle w:val="StyleUnderline"/>
        </w:rPr>
        <w:t xml:space="preserve">presidential </w:t>
      </w:r>
      <w:r w:rsidRPr="008808C9">
        <w:rPr>
          <w:rStyle w:val="Emphasis"/>
          <w:highlight w:val="cyan"/>
        </w:rPr>
        <w:t>approval</w:t>
      </w:r>
      <w:r w:rsidRPr="008808C9">
        <w:rPr>
          <w:rStyle w:val="StyleUnderline"/>
          <w:highlight w:val="cyan"/>
        </w:rPr>
        <w:t xml:space="preserve"> is a </w:t>
      </w:r>
      <w:r w:rsidRPr="008808C9">
        <w:rPr>
          <w:rStyle w:val="Emphasis"/>
          <w:highlight w:val="cyan"/>
        </w:rPr>
        <w:t>proxy</w:t>
      </w:r>
      <w:r w:rsidRPr="008808C9">
        <w:rPr>
          <w:rStyle w:val="StyleUnderline"/>
          <w:highlight w:val="cyan"/>
        </w:rPr>
        <w:t xml:space="preserve"> for all</w:t>
      </w:r>
      <w:r w:rsidRPr="00811757">
        <w:rPr>
          <w:rStyle w:val="StyleUnderline"/>
        </w:rPr>
        <w:t xml:space="preserve"> sorts of </w:t>
      </w:r>
      <w:r w:rsidRPr="00811757">
        <w:rPr>
          <w:rStyle w:val="Emphasis"/>
        </w:rPr>
        <w:t xml:space="preserve">political </w:t>
      </w:r>
      <w:r w:rsidRPr="008808C9">
        <w:rPr>
          <w:rStyle w:val="Emphasis"/>
          <w:highlight w:val="cyan"/>
        </w:rPr>
        <w:t>outcomes</w:t>
      </w:r>
      <w:r w:rsidRPr="00811757">
        <w:rPr>
          <w:sz w:val="16"/>
        </w:rPr>
        <w:t xml:space="preserve">. A president who is broadly unpopular in swing states </w:t>
      </w:r>
      <w:r w:rsidRPr="008808C9">
        <w:rPr>
          <w:rStyle w:val="StyleUnderline"/>
          <w:highlight w:val="cyan"/>
        </w:rPr>
        <w:t>creates</w:t>
      </w:r>
      <w:r w:rsidRPr="00811757">
        <w:rPr>
          <w:rStyle w:val="StyleUnderline"/>
        </w:rPr>
        <w:t xml:space="preserve"> persistent </w:t>
      </w:r>
      <w:r w:rsidRPr="008808C9">
        <w:rPr>
          <w:rStyle w:val="Emphasis"/>
          <w:highlight w:val="cyan"/>
        </w:rPr>
        <w:t>headwinds</w:t>
      </w:r>
      <w:r w:rsidRPr="008808C9">
        <w:rPr>
          <w:rStyle w:val="StyleUnderline"/>
          <w:highlight w:val="cyan"/>
        </w:rPr>
        <w:t xml:space="preserve"> for</w:t>
      </w:r>
      <w:r w:rsidRPr="00811757">
        <w:rPr>
          <w:sz w:val="16"/>
        </w:rPr>
        <w:t xml:space="preserve"> down-ballot candidates, particularly in </w:t>
      </w:r>
      <w:r w:rsidRPr="008808C9">
        <w:rPr>
          <w:rStyle w:val="Emphasis"/>
          <w:highlight w:val="cyan"/>
        </w:rPr>
        <w:t>midterm</w:t>
      </w:r>
      <w:r w:rsidRPr="00811757">
        <w:rPr>
          <w:rStyle w:val="Emphasis"/>
        </w:rPr>
        <w:t xml:space="preserve"> election</w:t>
      </w:r>
      <w:r w:rsidRPr="008808C9">
        <w:rPr>
          <w:rStyle w:val="Emphasis"/>
          <w:highlight w:val="cyan"/>
        </w:rPr>
        <w:t>s</w:t>
      </w:r>
      <w:r w:rsidRPr="00811757">
        <w:rPr>
          <w:sz w:val="16"/>
        </w:rPr>
        <w:t xml:space="preserve"> where local conditions and candidate quality play an outsized role. State-level approval numbers like these help explain why parties can struggle even in otherwise favorable political environments.</w:t>
      </w:r>
    </w:p>
    <w:p w14:paraId="548DE00C" w14:textId="77777777" w:rsidR="00137805" w:rsidRPr="00811757" w:rsidRDefault="00137805" w:rsidP="00137805">
      <w:pPr>
        <w:rPr>
          <w:sz w:val="16"/>
        </w:rPr>
      </w:pPr>
      <w:r w:rsidRPr="00811757">
        <w:rPr>
          <w:sz w:val="16"/>
        </w:rPr>
        <w:t xml:space="preserve">The point is this: Beneath the familiar national toplines lies a remarkably negative state-level pattern. </w:t>
      </w:r>
      <w:r w:rsidRPr="008808C9">
        <w:rPr>
          <w:rStyle w:val="Emphasis"/>
          <w:highlight w:val="cyan"/>
        </w:rPr>
        <w:t>Most</w:t>
      </w:r>
      <w:r w:rsidRPr="008808C9">
        <w:rPr>
          <w:rStyle w:val="StyleUnderline"/>
          <w:highlight w:val="cyan"/>
        </w:rPr>
        <w:t xml:space="preserve"> Americans</w:t>
      </w:r>
      <w:r w:rsidRPr="00811757">
        <w:rPr>
          <w:sz w:val="16"/>
        </w:rPr>
        <w:t xml:space="preserve">, in most states, </w:t>
      </w:r>
      <w:r w:rsidRPr="008808C9">
        <w:rPr>
          <w:rStyle w:val="Emphasis"/>
          <w:highlight w:val="cyan"/>
        </w:rPr>
        <w:t>disapprove</w:t>
      </w:r>
      <w:r w:rsidRPr="008808C9">
        <w:rPr>
          <w:rStyle w:val="StyleUnderline"/>
          <w:highlight w:val="cyan"/>
        </w:rPr>
        <w:t xml:space="preserve"> of their president</w:t>
      </w:r>
      <w:r w:rsidRPr="00811757">
        <w:rPr>
          <w:sz w:val="16"/>
        </w:rPr>
        <w:t xml:space="preserve"> — and he is catastrophically weak on inflation. Republicans running for Senate races in Iowa, Maine, North Carolina, and Alaska — and maybe even Texas — should take note.</w:t>
      </w:r>
    </w:p>
    <w:p w14:paraId="0653BDB1" w14:textId="77777777" w:rsidR="00137805" w:rsidRDefault="00137805" w:rsidP="00137805">
      <w:pPr>
        <w:pStyle w:val="Heading3"/>
      </w:pPr>
      <w:r>
        <w:t>UQ---AT: Gerrymandering/VRA---2NC</w:t>
      </w:r>
    </w:p>
    <w:p w14:paraId="55A0E613" w14:textId="77777777" w:rsidR="00137805" w:rsidRDefault="00137805" w:rsidP="00137805">
      <w:pPr>
        <w:pStyle w:val="Heading4"/>
      </w:pPr>
      <w:r>
        <w:t>He failed.</w:t>
      </w:r>
    </w:p>
    <w:p w14:paraId="18A73847" w14:textId="77777777" w:rsidR="00137805" w:rsidRDefault="00137805" w:rsidP="00137805">
      <w:r w:rsidRPr="008627AD">
        <w:rPr>
          <w:rStyle w:val="Style13ptBold"/>
        </w:rPr>
        <w:t>Wren ‘12-31</w:t>
      </w:r>
      <w:r>
        <w:t xml:space="preserve"> [Adam and Andrew Howard; December 31; National political correspondent for POLITICO; Politics reporter and author of Morning Score; POLITICO, “The plot to redraw America,” https://www.politico.com/news/2025/12/31/the-redistricting-fight-that-dominated-american-politics-in-2025-00703193?cid=apn]</w:t>
      </w:r>
    </w:p>
    <w:p w14:paraId="6226B94F" w14:textId="77777777" w:rsidR="00137805" w:rsidRPr="00E16811" w:rsidRDefault="00137805" w:rsidP="00137805">
      <w:pPr>
        <w:rPr>
          <w:sz w:val="16"/>
        </w:rPr>
      </w:pPr>
      <w:r w:rsidRPr="00E16811">
        <w:rPr>
          <w:sz w:val="16"/>
        </w:rPr>
        <w:t xml:space="preserve">For now, electoral analysts on both sides are trying to make sense of what really came of the brawl that dominated politics in 2025. </w:t>
      </w:r>
      <w:r w:rsidRPr="00E16811">
        <w:rPr>
          <w:rStyle w:val="StyleUnderline"/>
          <w:highlight w:val="cyan"/>
        </w:rPr>
        <w:t>Republicans</w:t>
      </w:r>
      <w:r w:rsidRPr="00E16811">
        <w:rPr>
          <w:rStyle w:val="StyleUnderline"/>
        </w:rPr>
        <w:t xml:space="preserve"> may have </w:t>
      </w:r>
      <w:r w:rsidRPr="00E16811">
        <w:rPr>
          <w:rStyle w:val="Emphasis"/>
          <w:highlight w:val="cyan"/>
        </w:rPr>
        <w:t>strengthened</w:t>
      </w:r>
      <w:r w:rsidRPr="00E16811">
        <w:rPr>
          <w:rStyle w:val="StyleUnderline"/>
        </w:rPr>
        <w:t xml:space="preserve"> their </w:t>
      </w:r>
      <w:r w:rsidRPr="00E16811">
        <w:rPr>
          <w:rStyle w:val="Emphasis"/>
          <w:highlight w:val="cyan"/>
        </w:rPr>
        <w:t>position</w:t>
      </w:r>
      <w:r w:rsidRPr="00E16811">
        <w:rPr>
          <w:rStyle w:val="StyleUnderline"/>
          <w:highlight w:val="cyan"/>
        </w:rPr>
        <w:t xml:space="preserve"> across</w:t>
      </w:r>
      <w:r w:rsidRPr="00E16811">
        <w:rPr>
          <w:rStyle w:val="StyleUnderline"/>
        </w:rPr>
        <w:t xml:space="preserve"> a total of </w:t>
      </w:r>
      <w:r w:rsidRPr="00E16811">
        <w:rPr>
          <w:rStyle w:val="Emphasis"/>
          <w:highlight w:val="cyan"/>
        </w:rPr>
        <w:t>three</w:t>
      </w:r>
      <w:r w:rsidRPr="00E16811">
        <w:rPr>
          <w:rStyle w:val="StyleUnderline"/>
          <w:highlight w:val="cyan"/>
        </w:rPr>
        <w:t xml:space="preserve"> to </w:t>
      </w:r>
      <w:r w:rsidRPr="00E16811">
        <w:rPr>
          <w:rStyle w:val="Emphasis"/>
          <w:highlight w:val="cyan"/>
        </w:rPr>
        <w:t>four</w:t>
      </w:r>
      <w:r w:rsidRPr="00E16811">
        <w:rPr>
          <w:rStyle w:val="StyleUnderline"/>
        </w:rPr>
        <w:t xml:space="preserve"> </w:t>
      </w:r>
      <w:r w:rsidRPr="00E16811">
        <w:rPr>
          <w:rStyle w:val="StyleUnderline"/>
          <w:highlight w:val="cyan"/>
        </w:rPr>
        <w:t>seats</w:t>
      </w:r>
      <w:r w:rsidRPr="00E16811">
        <w:rPr>
          <w:sz w:val="16"/>
        </w:rPr>
        <w:t xml:space="preserve">, most analysts agree, </w:t>
      </w:r>
      <w:r w:rsidRPr="00E16811">
        <w:rPr>
          <w:rStyle w:val="StyleUnderline"/>
          <w:highlight w:val="cyan"/>
        </w:rPr>
        <w:t xml:space="preserve">only </w:t>
      </w:r>
      <w:r w:rsidRPr="00E16811">
        <w:rPr>
          <w:rStyle w:val="Emphasis"/>
          <w:highlight w:val="cyan"/>
        </w:rPr>
        <w:t>slightly</w:t>
      </w:r>
      <w:r w:rsidRPr="00E16811">
        <w:rPr>
          <w:rStyle w:val="StyleUnderline"/>
          <w:highlight w:val="cyan"/>
        </w:rPr>
        <w:t xml:space="preserve"> complicating</w:t>
      </w:r>
      <w:r w:rsidRPr="00E16811">
        <w:rPr>
          <w:rStyle w:val="StyleUnderline"/>
        </w:rPr>
        <w:t xml:space="preserve"> </w:t>
      </w:r>
      <w:r w:rsidRPr="00E16811">
        <w:rPr>
          <w:rStyle w:val="Emphasis"/>
          <w:highlight w:val="cyan"/>
        </w:rPr>
        <w:t>Dem</w:t>
      </w:r>
      <w:r w:rsidRPr="00E16811">
        <w:rPr>
          <w:rStyle w:val="StyleUnderline"/>
        </w:rPr>
        <w:t>ocrat</w:t>
      </w:r>
      <w:r w:rsidRPr="00E16811">
        <w:rPr>
          <w:rStyle w:val="Emphasis"/>
          <w:highlight w:val="cyan"/>
        </w:rPr>
        <w:t>s</w:t>
      </w:r>
      <w:r w:rsidRPr="00E16811">
        <w:rPr>
          <w:rStyle w:val="StyleUnderline"/>
        </w:rPr>
        <w:t xml:space="preserve">’ challenge next </w:t>
      </w:r>
      <w:r w:rsidRPr="00E16811">
        <w:rPr>
          <w:rStyle w:val="Emphasis"/>
        </w:rPr>
        <w:t>fall</w:t>
      </w:r>
      <w:r w:rsidRPr="00E16811">
        <w:rPr>
          <w:sz w:val="16"/>
        </w:rPr>
        <w:t>. They still need to net a total of three seats to retake control of the House and break Republicans’ ironclad grip on every lever of federal government for the remainder of Trump’s term.</w:t>
      </w:r>
    </w:p>
    <w:p w14:paraId="029FEA6A" w14:textId="77777777" w:rsidR="00137805" w:rsidRPr="00E16811" w:rsidRDefault="00137805" w:rsidP="00137805">
      <w:pPr>
        <w:rPr>
          <w:rStyle w:val="StyleUnderline"/>
        </w:rPr>
      </w:pPr>
      <w:r w:rsidRPr="00E16811">
        <w:rPr>
          <w:sz w:val="16"/>
        </w:rPr>
        <w:t xml:space="preserve">Still, </w:t>
      </w:r>
      <w:r w:rsidRPr="00E16811">
        <w:rPr>
          <w:rStyle w:val="StyleUnderline"/>
        </w:rPr>
        <w:t xml:space="preserve">the GOP </w:t>
      </w:r>
      <w:r w:rsidRPr="00E16811">
        <w:rPr>
          <w:rStyle w:val="Emphasis"/>
          <w:highlight w:val="cyan"/>
        </w:rPr>
        <w:t>gains</w:t>
      </w:r>
      <w:r w:rsidRPr="00E16811">
        <w:rPr>
          <w:rStyle w:val="StyleUnderline"/>
        </w:rPr>
        <w:t xml:space="preserve"> were </w:t>
      </w:r>
      <w:r w:rsidRPr="00E16811">
        <w:rPr>
          <w:rStyle w:val="Emphasis"/>
          <w:highlight w:val="cyan"/>
        </w:rPr>
        <w:t>far</w:t>
      </w:r>
      <w:r w:rsidRPr="00E16811">
        <w:rPr>
          <w:rStyle w:val="StyleUnderline"/>
          <w:highlight w:val="cyan"/>
        </w:rPr>
        <w:t xml:space="preserve"> from</w:t>
      </w:r>
      <w:r w:rsidRPr="00E16811">
        <w:rPr>
          <w:rStyle w:val="StyleUnderline"/>
        </w:rPr>
        <w:t xml:space="preserve"> the </w:t>
      </w:r>
      <w:r w:rsidRPr="00E16811">
        <w:rPr>
          <w:rStyle w:val="Emphasis"/>
          <w:highlight w:val="cyan"/>
        </w:rPr>
        <w:t>decisive</w:t>
      </w:r>
      <w:r w:rsidRPr="00E16811">
        <w:rPr>
          <w:sz w:val="16"/>
        </w:rPr>
        <w:t xml:space="preserve"> shift it expected when it started the fight — and possibly </w:t>
      </w:r>
      <w:r w:rsidRPr="00E16811">
        <w:rPr>
          <w:rStyle w:val="Emphasis"/>
          <w:highlight w:val="cyan"/>
        </w:rPr>
        <w:t>not enough</w:t>
      </w:r>
      <w:r w:rsidRPr="00E16811">
        <w:rPr>
          <w:rStyle w:val="StyleUnderline"/>
          <w:highlight w:val="cyan"/>
        </w:rPr>
        <w:t xml:space="preserve"> to </w:t>
      </w:r>
      <w:r w:rsidRPr="00E16811">
        <w:rPr>
          <w:rStyle w:val="Emphasis"/>
          <w:highlight w:val="cyan"/>
        </w:rPr>
        <w:t>offset</w:t>
      </w:r>
      <w:r w:rsidRPr="00E16811">
        <w:rPr>
          <w:rStyle w:val="StyleUnderline"/>
        </w:rPr>
        <w:t xml:space="preserve"> the </w:t>
      </w:r>
      <w:r w:rsidRPr="00E16811">
        <w:rPr>
          <w:rStyle w:val="Emphasis"/>
          <w:highlight w:val="cyan"/>
        </w:rPr>
        <w:t>damage</w:t>
      </w:r>
      <w:r w:rsidRPr="00E16811">
        <w:rPr>
          <w:rStyle w:val="StyleUnderline"/>
        </w:rPr>
        <w:t xml:space="preserve"> that </w:t>
      </w:r>
      <w:r w:rsidRPr="00E16811">
        <w:rPr>
          <w:rStyle w:val="Emphasis"/>
          <w:highlight w:val="cyan"/>
        </w:rPr>
        <w:t>Trump</w:t>
      </w:r>
      <w:r w:rsidRPr="00E16811">
        <w:rPr>
          <w:rStyle w:val="StyleUnderline"/>
          <w:highlight w:val="cyan"/>
        </w:rPr>
        <w:t xml:space="preserve"> did to his</w:t>
      </w:r>
      <w:r w:rsidRPr="00E16811">
        <w:rPr>
          <w:rStyle w:val="StyleUnderline"/>
        </w:rPr>
        <w:t xml:space="preserve"> political </w:t>
      </w:r>
      <w:r w:rsidRPr="00E16811">
        <w:rPr>
          <w:rStyle w:val="Emphasis"/>
          <w:highlight w:val="cyan"/>
        </w:rPr>
        <w:t>standing</w:t>
      </w:r>
      <w:r w:rsidRPr="00E16811">
        <w:rPr>
          <w:sz w:val="16"/>
        </w:rPr>
        <w:t xml:space="preserve"> through maladroit tactics and the intraparty fury they helped to unleash. If Trump’s allies make good on their threats to launch primary challengers against state lawmakers who foiled their plan, </w:t>
      </w:r>
      <w:r w:rsidRPr="00E16811">
        <w:rPr>
          <w:rStyle w:val="Emphasis"/>
        </w:rPr>
        <w:t>retribution</w:t>
      </w:r>
      <w:r w:rsidRPr="00E16811">
        <w:rPr>
          <w:rStyle w:val="StyleUnderline"/>
        </w:rPr>
        <w:t xml:space="preserve"> could cost the </w:t>
      </w:r>
      <w:r w:rsidRPr="00E16811">
        <w:rPr>
          <w:rStyle w:val="Emphasis"/>
        </w:rPr>
        <w:t>MAGA</w:t>
      </w:r>
      <w:r w:rsidRPr="00E16811">
        <w:rPr>
          <w:rStyle w:val="StyleUnderline"/>
        </w:rPr>
        <w:t xml:space="preserve"> movement more than </w:t>
      </w:r>
      <w:r w:rsidRPr="00E16811">
        <w:rPr>
          <w:rStyle w:val="Emphasis"/>
        </w:rPr>
        <w:t>$10 million</w:t>
      </w:r>
      <w:r w:rsidRPr="00E16811">
        <w:rPr>
          <w:rStyle w:val="StyleUnderline"/>
        </w:rPr>
        <w:t xml:space="preserve">, starving other critical </w:t>
      </w:r>
      <w:r w:rsidRPr="00E16811">
        <w:rPr>
          <w:rStyle w:val="Emphasis"/>
        </w:rPr>
        <w:t>candidates</w:t>
      </w:r>
      <w:r w:rsidRPr="00E16811">
        <w:rPr>
          <w:rStyle w:val="StyleUnderline"/>
        </w:rPr>
        <w:t xml:space="preserve"> and </w:t>
      </w:r>
      <w:r w:rsidRPr="00E16811">
        <w:rPr>
          <w:rStyle w:val="Emphasis"/>
        </w:rPr>
        <w:t>campaigns</w:t>
      </w:r>
      <w:r w:rsidRPr="00E16811">
        <w:rPr>
          <w:rStyle w:val="StyleUnderline"/>
        </w:rPr>
        <w:t>.</w:t>
      </w:r>
    </w:p>
    <w:p w14:paraId="1FD9B9B0" w14:textId="19215224" w:rsidR="00137805" w:rsidRDefault="00137805" w:rsidP="00137805">
      <w:pPr>
        <w:pStyle w:val="Heading3"/>
      </w:pPr>
      <w:r>
        <w:t>Link---TL---2NC</w:t>
      </w:r>
    </w:p>
    <w:p w14:paraId="7EB55A9E" w14:textId="77777777" w:rsidR="00137805" w:rsidRPr="00B2079E" w:rsidRDefault="00137805" w:rsidP="00137805">
      <w:pPr>
        <w:pStyle w:val="Heading4"/>
        <w:rPr>
          <w:u w:val="single"/>
        </w:rPr>
      </w:pPr>
      <w:r>
        <w:t xml:space="preserve">Those voters are </w:t>
      </w:r>
      <w:r>
        <w:rPr>
          <w:u w:val="single"/>
        </w:rPr>
        <w:t>key</w:t>
      </w:r>
      <w:r>
        <w:t xml:space="preserve"> and are looking for a concrete win from Trump. </w:t>
      </w:r>
    </w:p>
    <w:p w14:paraId="0E625CC2" w14:textId="77777777" w:rsidR="00137805" w:rsidRPr="0044481E" w:rsidRDefault="00137805" w:rsidP="00137805">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6E8D2D9B" w14:textId="77777777" w:rsidR="00137805" w:rsidRPr="000776EF" w:rsidRDefault="00137805" w:rsidP="00137805">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UNDERLINEChar"/>
        </w:rPr>
        <w:t>GOP congressional candidates</w:t>
      </w:r>
      <w:r w:rsidRPr="000776EF">
        <w:rPr>
          <w:sz w:val="16"/>
        </w:rPr>
        <w:t xml:space="preserve"> and advising who to run and who to stand down </w:t>
      </w:r>
      <w:r w:rsidRPr="000776EF">
        <w:rPr>
          <w:rStyle w:val="UNDERLIN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UNDERLINEChar"/>
        </w:rPr>
        <w:t>next year</w:t>
      </w:r>
      <w:r w:rsidRPr="000776EF">
        <w:rPr>
          <w:sz w:val="16"/>
        </w:rPr>
        <w:t>.</w:t>
      </w:r>
    </w:p>
    <w:p w14:paraId="391B76D0" w14:textId="77777777" w:rsidR="00137805" w:rsidRPr="000776EF" w:rsidRDefault="00137805" w:rsidP="00137805">
      <w:pPr>
        <w:rPr>
          <w:sz w:val="16"/>
        </w:rPr>
      </w:pPr>
      <w:r w:rsidRPr="000776EF">
        <w:rPr>
          <w:rStyle w:val="UNDERLINEChar"/>
        </w:rPr>
        <w:t>The White House</w:t>
      </w:r>
      <w:r w:rsidRPr="000776EF">
        <w:rPr>
          <w:sz w:val="16"/>
        </w:rPr>
        <w:t xml:space="preserve"> is </w:t>
      </w:r>
      <w:r w:rsidRPr="000776EF">
        <w:rPr>
          <w:rStyle w:val="UNDERLINEChar"/>
          <w:highlight w:val="cyan"/>
        </w:rPr>
        <w:t>strategizing</w:t>
      </w:r>
      <w:r w:rsidRPr="000776EF">
        <w:rPr>
          <w:sz w:val="16"/>
          <w:highlight w:val="cyan"/>
        </w:rPr>
        <w:t xml:space="preserve"> </w:t>
      </w:r>
      <w:r w:rsidRPr="000776EF">
        <w:rPr>
          <w:rStyle w:val="UNDERLINEChar"/>
          <w:highlight w:val="cyan"/>
        </w:rPr>
        <w:t>to</w:t>
      </w:r>
      <w:r w:rsidRPr="000776EF">
        <w:rPr>
          <w:sz w:val="16"/>
        </w:rPr>
        <w:t xml:space="preserve"> make sure Republicans </w:t>
      </w:r>
      <w:r w:rsidRPr="000776EF">
        <w:rPr>
          <w:rStyle w:val="UNDERLINEChar"/>
          <w:highlight w:val="cyan"/>
        </w:rPr>
        <w:t>win enough seats</w:t>
      </w:r>
      <w:r w:rsidRPr="000776EF">
        <w:rPr>
          <w:sz w:val="16"/>
        </w:rPr>
        <w:t xml:space="preserve"> and is </w:t>
      </w:r>
      <w:r w:rsidRPr="000776EF">
        <w:rPr>
          <w:rStyle w:val="UNDERLINEChar"/>
          <w:highlight w:val="cyan"/>
        </w:rPr>
        <w:t>putting together</w:t>
      </w:r>
      <w:r w:rsidRPr="000776EF">
        <w:rPr>
          <w:sz w:val="16"/>
        </w:rPr>
        <w:t xml:space="preserve"> “</w:t>
      </w:r>
      <w:r w:rsidRPr="000776EF">
        <w:rPr>
          <w:rStyle w:val="UNDERLIN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6DA9EBCB" w14:textId="77777777" w:rsidR="00137805" w:rsidRPr="000776EF" w:rsidRDefault="00137805" w:rsidP="00137805">
      <w:pPr>
        <w:rPr>
          <w:sz w:val="16"/>
        </w:rPr>
      </w:pPr>
      <w:r w:rsidRPr="000776EF">
        <w:rPr>
          <w:sz w:val="16"/>
        </w:rPr>
        <w:t xml:space="preserve">This </w:t>
      </w:r>
      <w:r w:rsidRPr="000776EF">
        <w:rPr>
          <w:rStyle w:val="UNDERLINEChar"/>
        </w:rPr>
        <w:t>strategy includes telling which Republican candidates to run</w:t>
      </w:r>
      <w:r w:rsidRPr="000776EF">
        <w:rPr>
          <w:sz w:val="16"/>
        </w:rPr>
        <w:t xml:space="preserve"> for office </w:t>
      </w:r>
      <w:r w:rsidRPr="000776EF">
        <w:rPr>
          <w:rStyle w:val="UNDERLINEChar"/>
        </w:rPr>
        <w:t>and which to “stay put</w:t>
      </w:r>
      <w:r w:rsidRPr="000776EF">
        <w:rPr>
          <w:sz w:val="16"/>
        </w:rPr>
        <w:t>,” the official said.</w:t>
      </w:r>
    </w:p>
    <w:p w14:paraId="2AC7A99B" w14:textId="77777777" w:rsidR="00137805" w:rsidRPr="000776EF" w:rsidRDefault="00137805" w:rsidP="00137805">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48C277A6" w14:textId="77777777" w:rsidR="00137805" w:rsidRPr="000776EF" w:rsidRDefault="00137805" w:rsidP="00137805">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774FB10" w14:textId="77777777" w:rsidR="00137805" w:rsidRPr="000776EF" w:rsidRDefault="00137805" w:rsidP="00137805">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0DD073E6" w14:textId="77777777" w:rsidR="00137805" w:rsidRPr="000776EF" w:rsidRDefault="00137805" w:rsidP="00137805">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10FB054A" w14:textId="77777777" w:rsidR="00137805" w:rsidRPr="000776EF" w:rsidRDefault="00137805" w:rsidP="00137805">
      <w:pPr>
        <w:rPr>
          <w:sz w:val="16"/>
        </w:rPr>
      </w:pPr>
      <w:r w:rsidRPr="000776EF">
        <w:rPr>
          <w:sz w:val="16"/>
        </w:rPr>
        <w:t xml:space="preserve">“President </w:t>
      </w:r>
      <w:r w:rsidRPr="000776EF">
        <w:rPr>
          <w:rStyle w:val="UNDERLIN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UNDERLINEChar"/>
        </w:rPr>
        <w:t>The President</w:t>
      </w:r>
      <w:r w:rsidRPr="000776EF">
        <w:rPr>
          <w:sz w:val="16"/>
        </w:rPr>
        <w:t xml:space="preserve"> will </w:t>
      </w:r>
      <w:r w:rsidRPr="000776EF">
        <w:rPr>
          <w:rStyle w:val="UNDERLINEChar"/>
        </w:rPr>
        <w:t>help</w:t>
      </w:r>
      <w:r w:rsidRPr="000776EF">
        <w:rPr>
          <w:sz w:val="16"/>
        </w:rPr>
        <w:t xml:space="preserve"> his </w:t>
      </w:r>
      <w:r w:rsidRPr="000776EF">
        <w:rPr>
          <w:rStyle w:val="UNDERLINEChar"/>
        </w:rPr>
        <w:t>Republican friends</w:t>
      </w:r>
      <w:r w:rsidRPr="000776EF">
        <w:rPr>
          <w:sz w:val="16"/>
        </w:rPr>
        <w:t xml:space="preserve"> on Capitol Hill </w:t>
      </w:r>
      <w:r w:rsidRPr="000776EF">
        <w:rPr>
          <w:rStyle w:val="UNDERLINEChar"/>
        </w:rPr>
        <w:t>get reelected</w:t>
      </w:r>
      <w:r w:rsidRPr="000776EF">
        <w:rPr>
          <w:sz w:val="16"/>
        </w:rPr>
        <w:t xml:space="preserve">, </w:t>
      </w:r>
      <w:r w:rsidRPr="000776EF">
        <w:rPr>
          <w:rStyle w:val="UNDERLINEChar"/>
        </w:rPr>
        <w:t>and</w:t>
      </w:r>
      <w:r w:rsidRPr="000776EF">
        <w:rPr>
          <w:sz w:val="16"/>
        </w:rPr>
        <w:t xml:space="preserve"> work to </w:t>
      </w:r>
      <w:r w:rsidRPr="000776EF">
        <w:rPr>
          <w:rStyle w:val="UNDERLINEChar"/>
        </w:rPr>
        <w:t>pick up new seats</w:t>
      </w:r>
      <w:r w:rsidRPr="000776EF">
        <w:rPr>
          <w:sz w:val="16"/>
        </w:rPr>
        <w:t xml:space="preserve"> across the country.”</w:t>
      </w:r>
    </w:p>
    <w:p w14:paraId="0906AD58" w14:textId="77777777" w:rsidR="00137805" w:rsidRPr="000776EF" w:rsidRDefault="00137805" w:rsidP="00137805">
      <w:pPr>
        <w:rPr>
          <w:sz w:val="16"/>
        </w:rPr>
      </w:pPr>
      <w:r w:rsidRPr="000776EF">
        <w:rPr>
          <w:rStyle w:val="UNDERLINEChar"/>
          <w:highlight w:val="cyan"/>
        </w:rPr>
        <w:t>Democrats</w:t>
      </w:r>
      <w:r w:rsidRPr="000776EF">
        <w:rPr>
          <w:sz w:val="16"/>
        </w:rPr>
        <w:t xml:space="preserve"> </w:t>
      </w:r>
      <w:r w:rsidRPr="000776EF">
        <w:rPr>
          <w:rStyle w:val="UNDERLINEChar"/>
        </w:rPr>
        <w:t>are</w:t>
      </w:r>
      <w:r w:rsidRPr="000776EF">
        <w:rPr>
          <w:sz w:val="16"/>
        </w:rPr>
        <w:t xml:space="preserve"> likely </w:t>
      </w:r>
      <w:r w:rsidRPr="000776EF">
        <w:rPr>
          <w:rStyle w:val="UNDERLINEChar"/>
          <w:highlight w:val="cyan"/>
        </w:rPr>
        <w:t>hoping for a repeat of</w:t>
      </w:r>
      <w:r w:rsidRPr="000776EF">
        <w:rPr>
          <w:sz w:val="16"/>
        </w:rPr>
        <w:t xml:space="preserve"> the </w:t>
      </w:r>
      <w:r w:rsidRPr="000776EF">
        <w:rPr>
          <w:rStyle w:val="UNDERLINEChar"/>
          <w:highlight w:val="cyan"/>
        </w:rPr>
        <w:t>2018</w:t>
      </w:r>
      <w:r w:rsidRPr="000776EF">
        <w:rPr>
          <w:sz w:val="16"/>
        </w:rPr>
        <w:t xml:space="preserve"> midterms, when they destroyed Republicans’ trifecta by taking control of the House during Trump’s first term.</w:t>
      </w:r>
    </w:p>
    <w:p w14:paraId="6034CB0E" w14:textId="77777777" w:rsidR="00137805" w:rsidRPr="000776EF" w:rsidRDefault="00137805" w:rsidP="00137805">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45EB9DE" w14:textId="77777777" w:rsidR="00137805" w:rsidRPr="000776EF" w:rsidRDefault="00137805" w:rsidP="00137805">
      <w:pPr>
        <w:rPr>
          <w:sz w:val="16"/>
        </w:rPr>
      </w:pPr>
      <w:r w:rsidRPr="000776EF">
        <w:rPr>
          <w:rStyle w:val="Emphasis"/>
          <w:highlight w:val="cyan"/>
        </w:rPr>
        <w:t>Trump</w:t>
      </w:r>
      <w:r w:rsidRPr="000776EF">
        <w:rPr>
          <w:rStyle w:val="UNDERLINEChar"/>
        </w:rPr>
        <w:t xml:space="preserve"> </w:t>
      </w:r>
      <w:r w:rsidRPr="000776EF">
        <w:rPr>
          <w:rStyle w:val="Emphasis"/>
          <w:highlight w:val="cyan"/>
        </w:rPr>
        <w:t>has</w:t>
      </w:r>
      <w:r w:rsidRPr="000776EF">
        <w:rPr>
          <w:rStyle w:val="UNDERLINEChar"/>
        </w:rPr>
        <w:t xml:space="preserve"> acknowledged</w:t>
      </w:r>
      <w:r w:rsidRPr="000776EF">
        <w:rPr>
          <w:sz w:val="16"/>
        </w:rPr>
        <w:t xml:space="preserve"> </w:t>
      </w:r>
      <w:r w:rsidRPr="000776EF">
        <w:rPr>
          <w:rStyle w:val="Emphasis"/>
          <w:highlight w:val="cyan"/>
        </w:rPr>
        <w:t>the power</w:t>
      </w:r>
      <w:r w:rsidRPr="000776EF">
        <w:rPr>
          <w:rStyle w:val="UNDERLIN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210D5510" w14:textId="77777777" w:rsidR="00137805" w:rsidRPr="000776EF" w:rsidRDefault="00137805" w:rsidP="00137805">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1785115E" w14:textId="77777777" w:rsidR="00137805" w:rsidRPr="000776EF" w:rsidRDefault="00137805" w:rsidP="00137805">
      <w:pPr>
        <w:rPr>
          <w:sz w:val="16"/>
        </w:rPr>
      </w:pPr>
      <w:r w:rsidRPr="000776EF">
        <w:rPr>
          <w:sz w:val="16"/>
        </w:rPr>
        <w:t>Republican strategists have said they plan to use the threat of Trump’s third impeachment, should Democrats take the House, to compel voters.</w:t>
      </w:r>
    </w:p>
    <w:p w14:paraId="66F812B8" w14:textId="77777777" w:rsidR="00137805" w:rsidRPr="000776EF" w:rsidRDefault="00137805" w:rsidP="00137805">
      <w:pPr>
        <w:rPr>
          <w:sz w:val="16"/>
        </w:rPr>
      </w:pPr>
      <w:r w:rsidRPr="000776EF">
        <w:rPr>
          <w:sz w:val="16"/>
        </w:rPr>
        <w:t>“</w:t>
      </w:r>
      <w:r w:rsidRPr="000776EF">
        <w:rPr>
          <w:rStyle w:val="UNDERLINEChar"/>
        </w:rPr>
        <w:t>We know</w:t>
      </w:r>
      <w:r w:rsidRPr="000776EF">
        <w:rPr>
          <w:sz w:val="16"/>
        </w:rPr>
        <w:t xml:space="preserve"> what </w:t>
      </w:r>
      <w:r w:rsidRPr="000776EF">
        <w:rPr>
          <w:rStyle w:val="UNDERLINEChar"/>
        </w:rPr>
        <w:t>the stakes</w:t>
      </w:r>
      <w:r w:rsidRPr="000776EF">
        <w:rPr>
          <w:sz w:val="16"/>
        </w:rPr>
        <w:t xml:space="preserve"> are in the midterm elections,” John McLaughlin, a Trump pollster, told NBC News this week. “</w:t>
      </w:r>
      <w:r w:rsidRPr="000776EF">
        <w:rPr>
          <w:rStyle w:val="UNDERLINEChar"/>
        </w:rPr>
        <w:t>If we don’t succeed</w:t>
      </w:r>
      <w:r w:rsidRPr="000776EF">
        <w:rPr>
          <w:sz w:val="16"/>
        </w:rPr>
        <w:t xml:space="preserve">, </w:t>
      </w:r>
      <w:r w:rsidRPr="000776EF">
        <w:rPr>
          <w:rStyle w:val="UNDERLINEChar"/>
        </w:rPr>
        <w:t>Democrats will begin persecuting</w:t>
      </w:r>
      <w:r w:rsidRPr="000776EF">
        <w:rPr>
          <w:sz w:val="16"/>
        </w:rPr>
        <w:t xml:space="preserve"> President </w:t>
      </w:r>
      <w:r w:rsidRPr="000776EF">
        <w:rPr>
          <w:rStyle w:val="UNDERLINEChar"/>
        </w:rPr>
        <w:t>Trump again</w:t>
      </w:r>
      <w:r w:rsidRPr="000776EF">
        <w:rPr>
          <w:sz w:val="16"/>
        </w:rPr>
        <w:t>. They would go for impeachment.”</w:t>
      </w:r>
    </w:p>
    <w:p w14:paraId="55F3194C" w14:textId="77777777" w:rsidR="00137805" w:rsidRPr="000776EF" w:rsidRDefault="00137805" w:rsidP="00137805">
      <w:pPr>
        <w:rPr>
          <w:sz w:val="16"/>
        </w:rPr>
      </w:pPr>
      <w:r w:rsidRPr="000776EF">
        <w:rPr>
          <w:rStyle w:val="UNDERLIN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UNDERLIN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UNDERLIN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UNDERLIN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UNDERLINEChar"/>
          <w:highlight w:val="cyan"/>
        </w:rPr>
        <w:t>that</w:t>
      </w:r>
      <w:r w:rsidRPr="000776EF">
        <w:rPr>
          <w:rStyle w:val="UNDERLINEChar"/>
        </w:rPr>
        <w:t xml:space="preserve"> came out to </w:t>
      </w:r>
      <w:r w:rsidRPr="000776EF">
        <w:rPr>
          <w:rStyle w:val="UNDERLINEChar"/>
          <w:highlight w:val="cyan"/>
        </w:rPr>
        <w:t>support Trump</w:t>
      </w:r>
      <w:r w:rsidRPr="000776EF">
        <w:rPr>
          <w:sz w:val="16"/>
        </w:rPr>
        <w:t xml:space="preserve"> </w:t>
      </w:r>
      <w:r w:rsidRPr="000776EF">
        <w:rPr>
          <w:rStyle w:val="UNDERLINEChar"/>
          <w:highlight w:val="cyan"/>
        </w:rPr>
        <w:t>in droves</w:t>
      </w:r>
      <w:r w:rsidRPr="000776EF">
        <w:rPr>
          <w:sz w:val="16"/>
        </w:rPr>
        <w:t>.</w:t>
      </w:r>
    </w:p>
    <w:p w14:paraId="6A1E6D7F" w14:textId="77777777" w:rsidR="00137805" w:rsidRPr="000776EF" w:rsidRDefault="00137805" w:rsidP="00137805">
      <w:pPr>
        <w:rPr>
          <w:sz w:val="16"/>
        </w:rPr>
      </w:pPr>
      <w:r w:rsidRPr="000776EF">
        <w:rPr>
          <w:sz w:val="16"/>
        </w:rPr>
        <w:t>“</w:t>
      </w:r>
      <w:r w:rsidRPr="000776EF">
        <w:rPr>
          <w:rStyle w:val="UNDERLINEChar"/>
        </w:rPr>
        <w:t xml:space="preserve">One of the main strategies is to </w:t>
      </w:r>
      <w:r w:rsidRPr="000776EF">
        <w:rPr>
          <w:rStyle w:val="UNDERLINEChar"/>
          <w:highlight w:val="cyan"/>
        </w:rPr>
        <w:t>put Trump on the ballot</w:t>
      </w:r>
      <w:r w:rsidRPr="000776EF">
        <w:rPr>
          <w:sz w:val="16"/>
        </w:rPr>
        <w:t xml:space="preserve"> in the midterms,” one of the White House officials told Politico. “</w:t>
      </w:r>
      <w:r w:rsidRPr="000776EF">
        <w:rPr>
          <w:rStyle w:val="UNDERLINEChar"/>
          <w:highlight w:val="cyan"/>
        </w:rPr>
        <w:t>We’ll</w:t>
      </w:r>
      <w:r w:rsidRPr="000776EF">
        <w:rPr>
          <w:rStyle w:val="UNDERLINEChar"/>
        </w:rPr>
        <w:t xml:space="preserve"> </w:t>
      </w:r>
      <w:r w:rsidRPr="000776EF">
        <w:rPr>
          <w:rStyle w:val="UNDERLINEChar"/>
          <w:highlight w:val="cyan"/>
        </w:rPr>
        <w:t xml:space="preserve">have a </w:t>
      </w:r>
      <w:r w:rsidRPr="000776EF">
        <w:rPr>
          <w:rStyle w:val="Emphasis"/>
          <w:highlight w:val="cyan"/>
        </w:rPr>
        <w:t>midterm agenda</w:t>
      </w:r>
      <w:r w:rsidRPr="000776EF">
        <w:rPr>
          <w:rStyle w:val="UNDERLIN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UNDERLINEChar"/>
        </w:rPr>
        <w:t>next</w:t>
      </w:r>
      <w:r w:rsidRPr="000776EF">
        <w:rPr>
          <w:sz w:val="16"/>
        </w:rPr>
        <w:t>.”</w:t>
      </w:r>
    </w:p>
    <w:p w14:paraId="2C5B88C4" w14:textId="77777777" w:rsidR="00137805" w:rsidRPr="00B2079E" w:rsidRDefault="00137805" w:rsidP="00137805">
      <w:pPr>
        <w:pStyle w:val="Heading4"/>
      </w:pPr>
      <w:r>
        <w:t xml:space="preserve">2. </w:t>
      </w:r>
      <w:r w:rsidRPr="00EB2B26">
        <w:rPr>
          <w:u w:val="single"/>
        </w:rPr>
        <w:t>Coalition building</w:t>
      </w:r>
      <w:r>
        <w:t xml:space="preserve">. A concrete win </w:t>
      </w:r>
      <w:r>
        <w:rPr>
          <w:u w:val="single"/>
        </w:rPr>
        <w:t>durably</w:t>
      </w:r>
      <w:r>
        <w:t xml:space="preserve"> realigns new voters to the party. </w:t>
      </w:r>
    </w:p>
    <w:p w14:paraId="4E9A82B2" w14:textId="77777777" w:rsidR="00137805" w:rsidRPr="009B45A2" w:rsidRDefault="00137805" w:rsidP="00137805">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1894C90C" w14:textId="77777777" w:rsidR="00137805" w:rsidRPr="00090BA6" w:rsidRDefault="00137805" w:rsidP="00137805">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1EF197CB" w14:textId="77777777" w:rsidR="00137805" w:rsidRPr="00090BA6" w:rsidRDefault="00137805" w:rsidP="00137805">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55916B2" w14:textId="77777777" w:rsidR="00137805" w:rsidRPr="00090BA6" w:rsidRDefault="00137805" w:rsidP="00137805">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35C87D3C" w14:textId="77777777" w:rsidR="00137805" w:rsidRPr="00090BA6" w:rsidRDefault="00137805" w:rsidP="00137805">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67794714" w14:textId="77777777" w:rsidR="00137805" w:rsidRPr="00090BA6" w:rsidRDefault="00137805" w:rsidP="00137805">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32A8B3C4" w14:textId="77777777" w:rsidR="00137805" w:rsidRPr="00090BA6" w:rsidRDefault="00137805" w:rsidP="00137805">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0D053674" w14:textId="77777777" w:rsidR="00137805" w:rsidRPr="00090BA6" w:rsidRDefault="00137805" w:rsidP="00137805">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1C06C839" w14:textId="77777777" w:rsidR="00137805" w:rsidRPr="00090BA6" w:rsidRDefault="00137805" w:rsidP="00137805">
      <w:pPr>
        <w:rPr>
          <w:sz w:val="16"/>
        </w:rPr>
      </w:pPr>
      <w:r w:rsidRPr="00090BA6">
        <w:rPr>
          <w:sz w:val="16"/>
        </w:rPr>
        <w:t>The work of the Labor Department affects workers’ wages, health and safety, ability to unionize, and employers’ rights to fire employers, among other responsibilities.</w:t>
      </w:r>
    </w:p>
    <w:p w14:paraId="4B3C0281" w14:textId="77777777" w:rsidR="00137805" w:rsidRPr="00090BA6" w:rsidRDefault="00137805" w:rsidP="00137805">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5838F9DC" w14:textId="77777777" w:rsidR="00137805" w:rsidRPr="00090BA6" w:rsidRDefault="00137805" w:rsidP="00137805">
      <w:pPr>
        <w:rPr>
          <w:sz w:val="16"/>
        </w:rPr>
      </w:pPr>
      <w:r w:rsidRPr="00090BA6">
        <w:rPr>
          <w:sz w:val="16"/>
        </w:rPr>
        <w:t>Unions and the election</w:t>
      </w:r>
    </w:p>
    <w:p w14:paraId="1CD65573" w14:textId="77777777" w:rsidR="00137805" w:rsidRPr="00090BA6" w:rsidRDefault="00137805" w:rsidP="00137805">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598DF29" w14:textId="77777777" w:rsidR="00137805" w:rsidRPr="00090BA6" w:rsidRDefault="00137805" w:rsidP="00137805">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4B6258D" w14:textId="77777777" w:rsidR="00137805" w:rsidRPr="00090BA6" w:rsidRDefault="00137805" w:rsidP="00137805">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4ACB5D27" w14:textId="77777777" w:rsidR="00137805" w:rsidRPr="00090BA6" w:rsidRDefault="00137805" w:rsidP="00137805">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76C16D38" w14:textId="77777777" w:rsidR="00137805" w:rsidRPr="00090BA6" w:rsidRDefault="00137805" w:rsidP="00137805">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7587E531" w14:textId="77777777" w:rsidR="00137805" w:rsidRPr="00090BA6" w:rsidRDefault="00137805" w:rsidP="00137805">
      <w:pPr>
        <w:rPr>
          <w:sz w:val="16"/>
        </w:rPr>
      </w:pPr>
      <w:r w:rsidRPr="00090BA6">
        <w:rPr>
          <w:sz w:val="16"/>
        </w:rPr>
        <w:t>He has stacked his incoming administration with officials who worked on the Heritage Foundation’s “Project 2025” blueprint, which includes a sharp swing away from Biden’s pro-union policies.</w:t>
      </w:r>
    </w:p>
    <w:p w14:paraId="79707FB5" w14:textId="77777777" w:rsidR="00137805" w:rsidRDefault="00137805" w:rsidP="00137805">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6BE04D25" w14:textId="77777777" w:rsidR="00137805" w:rsidRDefault="00137805" w:rsidP="00137805">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16FC712A" w14:textId="77777777" w:rsidR="00137805" w:rsidRDefault="00137805" w:rsidP="00137805">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6D8E214F" w14:textId="77777777" w:rsidR="00137805" w:rsidRPr="00090BA6" w:rsidRDefault="00137805" w:rsidP="00137805">
      <w:pPr>
        <w:rPr>
          <w:sz w:val="16"/>
        </w:rPr>
      </w:pPr>
      <w:r w:rsidRPr="00090BA6">
        <w:rPr>
          <w:sz w:val="16"/>
        </w:rPr>
        <w:t>AFL-CIO President Liz Shuler welcomed the choice while taking care to note Trump’s history of opposing polices that support unions.</w:t>
      </w:r>
    </w:p>
    <w:p w14:paraId="00A0D7BA" w14:textId="77777777" w:rsidR="00137805" w:rsidRPr="009B3565" w:rsidRDefault="00137805" w:rsidP="00137805">
      <w:pPr>
        <w:rPr>
          <w:sz w:val="16"/>
        </w:rPr>
      </w:pPr>
      <w:r w:rsidRPr="00090BA6">
        <w:rPr>
          <w:sz w:val="16"/>
        </w:rPr>
        <w:t>“It remains to be seen what she will be permitted to do as secretary of labor in an administration with a dramatically anti-worker agenda,” Shuler said.</w:t>
      </w:r>
    </w:p>
    <w:p w14:paraId="3580B025" w14:textId="77777777" w:rsidR="00137805" w:rsidRDefault="00137805" w:rsidP="00137805">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24F2506A" w14:textId="77777777" w:rsidR="00137805" w:rsidRPr="00F371E6" w:rsidRDefault="00137805" w:rsidP="00137805">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7F03B0B2" w14:textId="77777777" w:rsidR="00137805" w:rsidRPr="00F66575" w:rsidRDefault="00137805" w:rsidP="00137805">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4B9E93BA" w14:textId="77777777" w:rsidR="00137805" w:rsidRPr="00F66575" w:rsidRDefault="00137805" w:rsidP="00137805">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D96122D" w14:textId="77777777" w:rsidR="00137805" w:rsidRPr="00F66575" w:rsidRDefault="00137805" w:rsidP="00137805">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21440664" w14:textId="77777777" w:rsidR="00137805" w:rsidRPr="00F66575" w:rsidRDefault="00137805" w:rsidP="00137805">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49B5ED17" w14:textId="77777777" w:rsidR="00137805" w:rsidRPr="00F66575" w:rsidRDefault="00137805" w:rsidP="00137805">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63555F20" w14:textId="77777777" w:rsidR="00137805" w:rsidRPr="00F66575" w:rsidRDefault="00137805" w:rsidP="00137805">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5D2F2B4F" w14:textId="77777777" w:rsidR="00137805" w:rsidRPr="00F66575" w:rsidRDefault="00137805" w:rsidP="00137805">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759D69FC" w14:textId="77777777" w:rsidR="00137805" w:rsidRPr="00F66575" w:rsidRDefault="00137805" w:rsidP="00137805">
      <w:pPr>
        <w:rPr>
          <w:sz w:val="16"/>
        </w:rPr>
      </w:pPr>
      <w:r w:rsidRPr="00F66575">
        <w:rPr>
          <w:sz w:val="16"/>
        </w:rPr>
        <w:t>How should Democrats, and those who have fought for decades to achieve meaningful labor law reform, respond?</w:t>
      </w:r>
    </w:p>
    <w:p w14:paraId="32F7E527" w14:textId="77777777" w:rsidR="00137805" w:rsidRPr="00F66575" w:rsidRDefault="00137805" w:rsidP="00137805">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6B1EE5B4" w14:textId="77777777" w:rsidR="00137805" w:rsidRPr="00F66575" w:rsidRDefault="00137805" w:rsidP="00137805">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1B5F10BF" w14:textId="77777777" w:rsidR="00137805" w:rsidRPr="00F66575" w:rsidRDefault="00137805" w:rsidP="00137805">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291227A9" w14:textId="77777777" w:rsidR="00137805" w:rsidRPr="00F66575" w:rsidRDefault="00137805" w:rsidP="00137805">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388841AE" w14:textId="77777777" w:rsidR="00137805" w:rsidRPr="00F66575" w:rsidRDefault="00137805" w:rsidP="00137805">
      <w:pPr>
        <w:rPr>
          <w:sz w:val="16"/>
        </w:rPr>
      </w:pPr>
      <w:r w:rsidRPr="00F66575">
        <w:rPr>
          <w:sz w:val="16"/>
        </w:rPr>
        <w:t>To put it simply, the Republican vision for American labor policy is based on exclusion; the progressive vision is based on inclusion.</w:t>
      </w:r>
    </w:p>
    <w:p w14:paraId="5E4C8E65" w14:textId="77777777" w:rsidR="00137805" w:rsidRPr="00F66575" w:rsidRDefault="00137805" w:rsidP="00137805">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39FF9EE5" w14:textId="77777777" w:rsidR="00137805" w:rsidRPr="00EB2B26" w:rsidRDefault="00137805" w:rsidP="00137805">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1E7F87BE" w14:textId="77777777" w:rsidR="00137805" w:rsidRDefault="00137805" w:rsidP="00137805">
      <w:pPr>
        <w:pStyle w:val="Heading4"/>
      </w:pPr>
      <w:r>
        <w:t xml:space="preserve">3. </w:t>
      </w:r>
      <w:r w:rsidRPr="009B3565">
        <w:rPr>
          <w:u w:val="single"/>
        </w:rPr>
        <w:t>Campaigning</w:t>
      </w:r>
      <w:r>
        <w:t xml:space="preserve">. Trump will </w:t>
      </w:r>
      <w:r>
        <w:rPr>
          <w:u w:val="single"/>
        </w:rPr>
        <w:t>spin</w:t>
      </w:r>
      <w:r>
        <w:t xml:space="preserve"> the </w:t>
      </w:r>
      <w:r w:rsidRPr="003F0716">
        <w:rPr>
          <w:u w:val="single"/>
        </w:rPr>
        <w:t>plan</w:t>
      </w:r>
      <w:r>
        <w:t xml:space="preserve"> as a “</w:t>
      </w:r>
      <w:r w:rsidRPr="003F0716">
        <w:rPr>
          <w:u w:val="single"/>
        </w:rPr>
        <w:t>win</w:t>
      </w:r>
      <w:r>
        <w:t>.”</w:t>
      </w:r>
    </w:p>
    <w:p w14:paraId="1D87419E" w14:textId="77777777" w:rsidR="00137805" w:rsidRDefault="00137805" w:rsidP="00137805">
      <w:r w:rsidRPr="003F0716">
        <w:rPr>
          <w:rStyle w:val="Style13ptBold"/>
        </w:rPr>
        <w:t>Fields ‘12-27</w:t>
      </w:r>
      <w:r>
        <w:t xml:space="preserve"> [Ashleigh; December 27; Breaking news reporter at The Hill; The Hill, “Rove says Trump administration needs to talk more about accomplishments ahead of midterms,” </w:t>
      </w:r>
      <w:r w:rsidRPr="003F0716">
        <w:t>https://thehill.com/homenews/campaign/5664464-rove-advises-trump-midterms/</w:t>
      </w:r>
      <w:r>
        <w:t>]</w:t>
      </w:r>
    </w:p>
    <w:p w14:paraId="68ED09B6" w14:textId="77777777" w:rsidR="00137805" w:rsidRDefault="00137805" w:rsidP="00137805">
      <w:pPr>
        <w:rPr>
          <w:rStyle w:val="StyleUnderline"/>
        </w:rPr>
      </w:pPr>
      <w:r w:rsidRPr="00AE538B">
        <w:rPr>
          <w:rStyle w:val="StyleUnderline"/>
          <w:highlight w:val="cyan"/>
        </w:rPr>
        <w:t xml:space="preserve">Republican </w:t>
      </w:r>
      <w:r w:rsidRPr="00AE538B">
        <w:rPr>
          <w:rStyle w:val="Emphasis"/>
          <w:highlight w:val="cyan"/>
        </w:rPr>
        <w:t>strategist</w:t>
      </w:r>
      <w:r w:rsidRPr="00021991">
        <w:rPr>
          <w:sz w:val="16"/>
        </w:rPr>
        <w:t xml:space="preserve"> Karl Rove on Saturday </w:t>
      </w:r>
      <w:r w:rsidRPr="00AE538B">
        <w:rPr>
          <w:rStyle w:val="Emphasis"/>
          <w:highlight w:val="cyan"/>
        </w:rPr>
        <w:t>urged</w:t>
      </w:r>
      <w:r w:rsidRPr="003F0716">
        <w:rPr>
          <w:rStyle w:val="StyleUnderline"/>
        </w:rPr>
        <w:t xml:space="preserve"> the </w:t>
      </w:r>
      <w:r w:rsidRPr="00AE538B">
        <w:rPr>
          <w:rStyle w:val="Emphasis"/>
          <w:highlight w:val="cyan"/>
        </w:rPr>
        <w:t>Trump</w:t>
      </w:r>
      <w:r w:rsidRPr="003F0716">
        <w:rPr>
          <w:rStyle w:val="StyleUnderline"/>
        </w:rPr>
        <w:t xml:space="preserve"> administration </w:t>
      </w:r>
      <w:r w:rsidRPr="00AE538B">
        <w:rPr>
          <w:rStyle w:val="StyleUnderline"/>
          <w:highlight w:val="cyan"/>
        </w:rPr>
        <w:t>to speak</w:t>
      </w:r>
      <w:r w:rsidRPr="003F0716">
        <w:rPr>
          <w:rStyle w:val="StyleUnderline"/>
        </w:rPr>
        <w:t xml:space="preserve"> more </w:t>
      </w:r>
      <w:r w:rsidRPr="00AE538B">
        <w:rPr>
          <w:rStyle w:val="StyleUnderline"/>
          <w:highlight w:val="cyan"/>
        </w:rPr>
        <w:t>about</w:t>
      </w:r>
      <w:r w:rsidRPr="003F0716">
        <w:rPr>
          <w:rStyle w:val="StyleUnderline"/>
        </w:rPr>
        <w:t xml:space="preserve"> its </w:t>
      </w:r>
      <w:r w:rsidRPr="00AE538B">
        <w:rPr>
          <w:rStyle w:val="Emphasis"/>
          <w:highlight w:val="cyan"/>
        </w:rPr>
        <w:t>accomplishments</w:t>
      </w:r>
      <w:r w:rsidRPr="00AE538B">
        <w:rPr>
          <w:rStyle w:val="StyleUnderline"/>
          <w:highlight w:val="cyan"/>
        </w:rPr>
        <w:t xml:space="preserve"> to shore up </w:t>
      </w:r>
      <w:r w:rsidRPr="00AE538B">
        <w:rPr>
          <w:rStyle w:val="Emphasis"/>
          <w:highlight w:val="cyan"/>
        </w:rPr>
        <w:t>support</w:t>
      </w:r>
      <w:r w:rsidRPr="00AE538B">
        <w:rPr>
          <w:rStyle w:val="StyleUnderline"/>
          <w:highlight w:val="cyan"/>
        </w:rPr>
        <w:t xml:space="preserve"> ahead of </w:t>
      </w:r>
      <w:r w:rsidRPr="00AE538B">
        <w:rPr>
          <w:rStyle w:val="Emphasis"/>
          <w:highlight w:val="cyan"/>
        </w:rPr>
        <w:t>midterm</w:t>
      </w:r>
      <w:r w:rsidRPr="003F0716">
        <w:rPr>
          <w:rStyle w:val="StyleUnderline"/>
        </w:rPr>
        <w:t xml:space="preserve"> </w:t>
      </w:r>
      <w:r w:rsidRPr="00AE538B">
        <w:rPr>
          <w:rStyle w:val="StyleUnderline"/>
        </w:rPr>
        <w:t>election</w:t>
      </w:r>
      <w:r w:rsidRPr="00AE538B">
        <w:rPr>
          <w:rStyle w:val="Emphasis"/>
          <w:highlight w:val="cyan"/>
        </w:rPr>
        <w:t>s</w:t>
      </w:r>
      <w:r w:rsidRPr="00AE538B">
        <w:rPr>
          <w:rStyle w:val="StyleUnderline"/>
        </w:rPr>
        <w:t>.</w:t>
      </w:r>
    </w:p>
    <w:p w14:paraId="689A779C" w14:textId="77777777" w:rsidR="00137805" w:rsidRPr="00021991" w:rsidRDefault="00137805" w:rsidP="00137805">
      <w:pPr>
        <w:rPr>
          <w:sz w:val="16"/>
        </w:rPr>
      </w:pPr>
      <w:r w:rsidRPr="00021991">
        <w:rPr>
          <w:sz w:val="16"/>
        </w:rPr>
        <w:t xml:space="preserve">“The </w:t>
      </w:r>
      <w:r w:rsidRPr="00AE538B">
        <w:rPr>
          <w:rStyle w:val="StyleUnderline"/>
          <w:highlight w:val="cyan"/>
        </w:rPr>
        <w:t xml:space="preserve">president will end this year at the </w:t>
      </w:r>
      <w:r w:rsidRPr="00AE538B">
        <w:rPr>
          <w:rStyle w:val="Emphasis"/>
          <w:highlight w:val="cyan"/>
        </w:rPr>
        <w:t>lowest approval rating</w:t>
      </w:r>
      <w:r w:rsidRPr="003F0716">
        <w:rPr>
          <w:rStyle w:val="StyleUnderline"/>
        </w:rPr>
        <w:t xml:space="preserve"> in modern times</w:t>
      </w:r>
      <w:r w:rsidRPr="00021991">
        <w:rPr>
          <w:sz w:val="16"/>
        </w:rPr>
        <w:t xml:space="preserve"> for a president … in the first year after his inauguration. He has got to get those numbers up,” Rove said during an appearance on Fox News. </w:t>
      </w:r>
    </w:p>
    <w:p w14:paraId="08EB9C7A" w14:textId="77777777" w:rsidR="00137805" w:rsidRPr="00021991" w:rsidRDefault="00137805" w:rsidP="00137805">
      <w:pPr>
        <w:rPr>
          <w:sz w:val="16"/>
        </w:rPr>
      </w:pPr>
      <w:r w:rsidRPr="00021991">
        <w:rPr>
          <w:sz w:val="16"/>
        </w:rPr>
        <w:t xml:space="preserve">“I am convinced a </w:t>
      </w:r>
      <w:r w:rsidRPr="00AE538B">
        <w:rPr>
          <w:rStyle w:val="Emphasis"/>
          <w:highlight w:val="cyan"/>
        </w:rPr>
        <w:t>large part</w:t>
      </w:r>
      <w:r w:rsidRPr="003F0716">
        <w:rPr>
          <w:rStyle w:val="StyleUnderline"/>
        </w:rPr>
        <w:t xml:space="preserve"> of it </w:t>
      </w:r>
      <w:r w:rsidRPr="00AE538B">
        <w:rPr>
          <w:rStyle w:val="StyleUnderline"/>
          <w:highlight w:val="cyan"/>
        </w:rPr>
        <w:t>is</w:t>
      </w:r>
      <w:r w:rsidRPr="003F0716">
        <w:rPr>
          <w:rStyle w:val="StyleUnderline"/>
        </w:rPr>
        <w:t xml:space="preserve"> going to be patiently </w:t>
      </w:r>
      <w:r w:rsidRPr="00AE538B">
        <w:rPr>
          <w:rStyle w:val="Emphasis"/>
          <w:highlight w:val="cyan"/>
        </w:rPr>
        <w:t>explaining</w:t>
      </w:r>
      <w:r w:rsidRPr="00AE538B">
        <w:rPr>
          <w:rStyle w:val="StyleUnderline"/>
          <w:highlight w:val="cyan"/>
        </w:rPr>
        <w:t xml:space="preserve"> what</w:t>
      </w:r>
      <w:r w:rsidRPr="003F0716">
        <w:rPr>
          <w:rStyle w:val="StyleUnderline"/>
        </w:rPr>
        <w:t xml:space="preserve"> it is </w:t>
      </w:r>
      <w:r w:rsidRPr="00AE538B">
        <w:rPr>
          <w:rStyle w:val="StyleUnderline"/>
          <w:highlight w:val="cyan"/>
        </w:rPr>
        <w:t xml:space="preserve">he has </w:t>
      </w:r>
      <w:r w:rsidRPr="00AE538B">
        <w:rPr>
          <w:rStyle w:val="Emphasis"/>
          <w:highlight w:val="cyan"/>
        </w:rPr>
        <w:t>done</w:t>
      </w:r>
      <w:r w:rsidRPr="00021991">
        <w:rPr>
          <w:sz w:val="16"/>
        </w:rPr>
        <w:t xml:space="preserve">, explaining what is he wants to do particularly with regards to health care in a way that the American people can put their hand around it,” the Fox News contributor added. </w:t>
      </w:r>
    </w:p>
    <w:p w14:paraId="51DEB103" w14:textId="77777777" w:rsidR="00137805" w:rsidRPr="00021991" w:rsidRDefault="00137805" w:rsidP="00137805">
      <w:pPr>
        <w:rPr>
          <w:sz w:val="16"/>
        </w:rPr>
      </w:pPr>
      <w:r w:rsidRPr="00021991">
        <w:rPr>
          <w:sz w:val="16"/>
        </w:rPr>
        <w:t>Rove, for example, said President Trump should visit the southern border to tout his administration’s efforts to secure it with stepped-up immigration enforcement.</w:t>
      </w:r>
    </w:p>
    <w:p w14:paraId="67399EDF" w14:textId="77777777" w:rsidR="00137805" w:rsidRPr="00021991" w:rsidRDefault="00137805" w:rsidP="00137805">
      <w:pPr>
        <w:rPr>
          <w:sz w:val="16"/>
        </w:rPr>
      </w:pPr>
      <w:r w:rsidRPr="00021991">
        <w:rPr>
          <w:sz w:val="16"/>
        </w:rPr>
        <w:t xml:space="preserve">The former adviser to President George W. Bush has also been </w:t>
      </w:r>
      <w:r w:rsidRPr="00AE538B">
        <w:rPr>
          <w:rStyle w:val="StyleUnderline"/>
          <w:highlight w:val="cyan"/>
        </w:rPr>
        <w:t>calling on</w:t>
      </w:r>
      <w:r w:rsidRPr="003F0716">
        <w:rPr>
          <w:rStyle w:val="StyleUnderline"/>
        </w:rPr>
        <w:t xml:space="preserve"> Republican </w:t>
      </w:r>
      <w:r w:rsidRPr="00AE538B">
        <w:rPr>
          <w:rStyle w:val="Emphasis"/>
          <w:highlight w:val="cyan"/>
        </w:rPr>
        <w:t>lawmakers</w:t>
      </w:r>
      <w:r w:rsidRPr="00AE538B">
        <w:rPr>
          <w:rStyle w:val="StyleUnderline"/>
          <w:highlight w:val="cyan"/>
        </w:rPr>
        <w:t xml:space="preserve"> to promote</w:t>
      </w:r>
      <w:r w:rsidRPr="003F0716">
        <w:rPr>
          <w:rStyle w:val="StyleUnderline"/>
        </w:rPr>
        <w:t xml:space="preserve"> </w:t>
      </w:r>
      <w:r w:rsidRPr="003F0716">
        <w:rPr>
          <w:rStyle w:val="Emphasis"/>
        </w:rPr>
        <w:t xml:space="preserve">legislative </w:t>
      </w:r>
      <w:r w:rsidRPr="00AE538B">
        <w:rPr>
          <w:rStyle w:val="Emphasis"/>
          <w:highlight w:val="cyan"/>
        </w:rPr>
        <w:t>wins</w:t>
      </w:r>
      <w:r w:rsidRPr="003F0716">
        <w:rPr>
          <w:rStyle w:val="StyleUnderline"/>
        </w:rPr>
        <w:t xml:space="preserve"> to their </w:t>
      </w:r>
      <w:r w:rsidRPr="00591297">
        <w:rPr>
          <w:rStyle w:val="StyleUnderline"/>
        </w:rPr>
        <w:t>constituency</w:t>
      </w:r>
      <w:r w:rsidRPr="00021991">
        <w:rPr>
          <w:sz w:val="16"/>
        </w:rPr>
        <w:t>, citing the renewal of 2017 tax credits and new third quarter GDP gains as a sign of growth.</w:t>
      </w:r>
    </w:p>
    <w:p w14:paraId="2890C899" w14:textId="77777777" w:rsidR="00137805" w:rsidRPr="00021991" w:rsidRDefault="00137805" w:rsidP="00137805">
      <w:pPr>
        <w:rPr>
          <w:sz w:val="16"/>
        </w:rPr>
      </w:pPr>
      <w:r w:rsidRPr="00021991">
        <w:rPr>
          <w:sz w:val="16"/>
        </w:rPr>
        <w:t xml:space="preserve">Still, he warned that </w:t>
      </w:r>
      <w:r w:rsidRPr="00591297">
        <w:rPr>
          <w:rStyle w:val="StyleUnderline"/>
          <w:highlight w:val="cyan"/>
        </w:rPr>
        <w:t xml:space="preserve">low </w:t>
      </w:r>
      <w:r w:rsidRPr="00591297">
        <w:rPr>
          <w:rStyle w:val="Emphasis"/>
          <w:highlight w:val="cyan"/>
        </w:rPr>
        <w:t>polling</w:t>
      </w:r>
      <w:r w:rsidRPr="00591297">
        <w:rPr>
          <w:rStyle w:val="StyleUnderline"/>
          <w:highlight w:val="cyan"/>
        </w:rPr>
        <w:t xml:space="preserve"> numbers</w:t>
      </w:r>
      <w:r w:rsidRPr="00021991">
        <w:rPr>
          <w:rStyle w:val="StyleUnderline"/>
        </w:rPr>
        <w:t xml:space="preserve"> can </w:t>
      </w:r>
      <w:r w:rsidRPr="00591297">
        <w:rPr>
          <w:rStyle w:val="StyleUnderline"/>
          <w:highlight w:val="cyan"/>
        </w:rPr>
        <w:t xml:space="preserve">weigh </w:t>
      </w:r>
      <w:r w:rsidRPr="00591297">
        <w:rPr>
          <w:rStyle w:val="Emphasis"/>
          <w:highlight w:val="cyan"/>
        </w:rPr>
        <w:t>heavily</w:t>
      </w:r>
      <w:r w:rsidRPr="00591297">
        <w:rPr>
          <w:rStyle w:val="StyleUnderline"/>
          <w:highlight w:val="cyan"/>
        </w:rPr>
        <w:t xml:space="preserve"> on</w:t>
      </w:r>
      <w:r w:rsidRPr="00021991">
        <w:rPr>
          <w:rStyle w:val="StyleUnderline"/>
        </w:rPr>
        <w:t xml:space="preserve"> the GOP’s </w:t>
      </w:r>
      <w:r w:rsidRPr="00591297">
        <w:rPr>
          <w:rStyle w:val="Emphasis"/>
          <w:highlight w:val="cyan"/>
        </w:rPr>
        <w:t>success</w:t>
      </w:r>
      <w:r w:rsidRPr="00591297">
        <w:rPr>
          <w:rStyle w:val="StyleUnderline"/>
          <w:highlight w:val="cyan"/>
        </w:rPr>
        <w:t xml:space="preserve"> in</w:t>
      </w:r>
      <w:r w:rsidRPr="00021991">
        <w:rPr>
          <w:rStyle w:val="StyleUnderline"/>
        </w:rPr>
        <w:t xml:space="preserve"> the 2026 </w:t>
      </w:r>
      <w:r w:rsidRPr="00591297">
        <w:rPr>
          <w:rStyle w:val="Emphasis"/>
          <w:highlight w:val="cyan"/>
        </w:rPr>
        <w:t>elections</w:t>
      </w:r>
      <w:r w:rsidRPr="00021991">
        <w:rPr>
          <w:sz w:val="16"/>
        </w:rPr>
        <w:t>.</w:t>
      </w:r>
    </w:p>
    <w:p w14:paraId="556C6B86" w14:textId="77777777" w:rsidR="00137805" w:rsidRPr="00021991" w:rsidRDefault="00137805" w:rsidP="00137805">
      <w:pPr>
        <w:rPr>
          <w:sz w:val="16"/>
        </w:rPr>
      </w:pPr>
      <w:r w:rsidRPr="00021991">
        <w:rPr>
          <w:sz w:val="16"/>
        </w:rPr>
        <w:t>“He [</w:t>
      </w:r>
      <w:r w:rsidRPr="00591297">
        <w:rPr>
          <w:rStyle w:val="Emphasis"/>
          <w:highlight w:val="cyan"/>
        </w:rPr>
        <w:t>Trump</w:t>
      </w:r>
      <w:r w:rsidRPr="00591297">
        <w:rPr>
          <w:sz w:val="16"/>
          <w:highlight w:val="cyan"/>
        </w:rPr>
        <w:t xml:space="preserve">] </w:t>
      </w:r>
      <w:r w:rsidRPr="00591297">
        <w:rPr>
          <w:rStyle w:val="StyleUnderline"/>
          <w:highlight w:val="cyan"/>
        </w:rPr>
        <w:t>needs to</w:t>
      </w:r>
      <w:r w:rsidRPr="00021991">
        <w:rPr>
          <w:sz w:val="16"/>
        </w:rPr>
        <w:t xml:space="preserve"> lower the expectations, and </w:t>
      </w:r>
      <w:r w:rsidRPr="00591297">
        <w:rPr>
          <w:rStyle w:val="Emphasis"/>
          <w:highlight w:val="cyan"/>
        </w:rPr>
        <w:t>over-deliver</w:t>
      </w:r>
      <w:r w:rsidRPr="00021991">
        <w:rPr>
          <w:sz w:val="16"/>
        </w:rPr>
        <w:t xml:space="preserve">. Under-promise and over-deliver ought to be the goal of the next year,” Rove said. </w:t>
      </w:r>
    </w:p>
    <w:p w14:paraId="3B65DAA2" w14:textId="77777777" w:rsidR="00137805" w:rsidRPr="00021991" w:rsidRDefault="00137805" w:rsidP="00137805">
      <w:pPr>
        <w:rPr>
          <w:sz w:val="16"/>
        </w:rPr>
      </w:pPr>
      <w:r w:rsidRPr="00021991">
        <w:rPr>
          <w:sz w:val="16"/>
        </w:rPr>
        <w:t>“</w:t>
      </w:r>
      <w:r w:rsidRPr="00591297">
        <w:rPr>
          <w:rStyle w:val="StyleUnderline"/>
          <w:highlight w:val="cyan"/>
        </w:rPr>
        <w:t>Americans</w:t>
      </w:r>
      <w:r w:rsidRPr="00021991">
        <w:rPr>
          <w:rStyle w:val="StyleUnderline"/>
        </w:rPr>
        <w:t xml:space="preserve"> are </w:t>
      </w:r>
      <w:r w:rsidRPr="00591297">
        <w:rPr>
          <w:rStyle w:val="StyleUnderline"/>
          <w:highlight w:val="cyan"/>
        </w:rPr>
        <w:t xml:space="preserve">not feeling the </w:t>
      </w:r>
      <w:r w:rsidRPr="00591297">
        <w:rPr>
          <w:rStyle w:val="Emphasis"/>
          <w:highlight w:val="cyan"/>
        </w:rPr>
        <w:t>economy</w:t>
      </w:r>
      <w:r w:rsidRPr="00591297">
        <w:rPr>
          <w:rStyle w:val="StyleUnderline"/>
          <w:highlight w:val="cyan"/>
        </w:rPr>
        <w:t xml:space="preserve"> is </w:t>
      </w:r>
      <w:r w:rsidRPr="00591297">
        <w:rPr>
          <w:rStyle w:val="Emphasis"/>
          <w:highlight w:val="cyan"/>
        </w:rPr>
        <w:t>great</w:t>
      </w:r>
      <w:r w:rsidRPr="00021991">
        <w:rPr>
          <w:rStyle w:val="StyleUnderline"/>
        </w:rPr>
        <w:t>.</w:t>
      </w:r>
      <w:r w:rsidRPr="00021991">
        <w:rPr>
          <w:sz w:val="16"/>
        </w:rPr>
        <w:t xml:space="preserve"> For him to stand up and say — as he did first in Pennsylvania, then in North Carolina — that ‘everything is great,’ it does not resonate with the felt experience of ordinary American families,” he added.</w:t>
      </w:r>
    </w:p>
    <w:p w14:paraId="4D81425B" w14:textId="77777777" w:rsidR="00137805" w:rsidRPr="00021991" w:rsidRDefault="00137805" w:rsidP="00137805">
      <w:pPr>
        <w:rPr>
          <w:sz w:val="16"/>
        </w:rPr>
      </w:pPr>
      <w:r w:rsidRPr="00021991">
        <w:rPr>
          <w:sz w:val="16"/>
        </w:rPr>
        <w:t xml:space="preserve">Trump’s approval rating reached a second-term low of 41 percent last month amid the record-breaking government shutdown, according to Decision Desk HQ’s polling averages. </w:t>
      </w:r>
    </w:p>
    <w:p w14:paraId="72DB7E2A" w14:textId="77777777" w:rsidR="00137805" w:rsidRPr="00021991" w:rsidRDefault="00137805" w:rsidP="00137805">
      <w:pPr>
        <w:rPr>
          <w:sz w:val="16"/>
        </w:rPr>
      </w:pPr>
      <w:r w:rsidRPr="00021991">
        <w:rPr>
          <w:sz w:val="16"/>
        </w:rPr>
        <w:t>Since then, it’s ticked up to around 45 percent, which has been the rough average for him since taking office last January.</w:t>
      </w:r>
    </w:p>
    <w:p w14:paraId="10D981A2" w14:textId="2E58F6B6" w:rsidR="00137805" w:rsidRPr="00137805" w:rsidRDefault="00137805" w:rsidP="00137805">
      <w:pPr>
        <w:rPr>
          <w:sz w:val="16"/>
        </w:rPr>
      </w:pPr>
      <w:r w:rsidRPr="00021991">
        <w:rPr>
          <w:sz w:val="16"/>
        </w:rPr>
        <w:t xml:space="preserve">“Second-term </w:t>
      </w:r>
      <w:r w:rsidRPr="00591297">
        <w:rPr>
          <w:rStyle w:val="StyleUnderline"/>
          <w:highlight w:val="cyan"/>
        </w:rPr>
        <w:t xml:space="preserve">midterms are never </w:t>
      </w:r>
      <w:r w:rsidRPr="00591297">
        <w:rPr>
          <w:rStyle w:val="Emphasis"/>
          <w:highlight w:val="cyan"/>
        </w:rPr>
        <w:t>happy</w:t>
      </w:r>
      <w:r w:rsidRPr="00021991">
        <w:rPr>
          <w:rStyle w:val="Emphasis"/>
        </w:rPr>
        <w:t xml:space="preserve"> ones</w:t>
      </w:r>
      <w:r w:rsidRPr="00021991">
        <w:rPr>
          <w:rStyle w:val="StyleUnderline"/>
        </w:rPr>
        <w:t xml:space="preserve"> </w:t>
      </w:r>
      <w:r w:rsidRPr="00591297">
        <w:rPr>
          <w:rStyle w:val="StyleUnderline"/>
          <w:highlight w:val="cyan"/>
        </w:rPr>
        <w:t xml:space="preserve">for the </w:t>
      </w:r>
      <w:r w:rsidRPr="00591297">
        <w:rPr>
          <w:rStyle w:val="Emphasis"/>
          <w:highlight w:val="cyan"/>
        </w:rPr>
        <w:t>president</w:t>
      </w:r>
      <w:r w:rsidRPr="00591297">
        <w:rPr>
          <w:sz w:val="16"/>
          <w:highlight w:val="cyan"/>
        </w:rPr>
        <w:t xml:space="preserve"> </w:t>
      </w:r>
      <w:r w:rsidRPr="00591297">
        <w:rPr>
          <w:rStyle w:val="StyleUnderline"/>
          <w:highlight w:val="cyan"/>
        </w:rPr>
        <w:t>except</w:t>
      </w:r>
      <w:r w:rsidRPr="00021991">
        <w:rPr>
          <w:sz w:val="16"/>
        </w:rPr>
        <w:t xml:space="preserve"> in 1998’s for Bill Clinton </w:t>
      </w:r>
      <w:r w:rsidRPr="00591297">
        <w:rPr>
          <w:rStyle w:val="StyleUnderline"/>
          <w:highlight w:val="cyan"/>
        </w:rPr>
        <w:t>when</w:t>
      </w:r>
      <w:r w:rsidRPr="00021991">
        <w:rPr>
          <w:rStyle w:val="StyleUnderline"/>
        </w:rPr>
        <w:t xml:space="preserve"> the </w:t>
      </w:r>
      <w:r w:rsidRPr="00591297">
        <w:rPr>
          <w:rStyle w:val="StyleUnderline"/>
          <w:highlight w:val="cyan"/>
        </w:rPr>
        <w:t xml:space="preserve">Republicans </w:t>
      </w:r>
      <w:r w:rsidRPr="00591297">
        <w:rPr>
          <w:rStyle w:val="Emphasis"/>
          <w:highlight w:val="cyan"/>
        </w:rPr>
        <w:t>overplayed</w:t>
      </w:r>
      <w:r w:rsidRPr="00591297">
        <w:rPr>
          <w:rStyle w:val="StyleUnderline"/>
          <w:highlight w:val="cyan"/>
        </w:rPr>
        <w:t xml:space="preserve"> their </w:t>
      </w:r>
      <w:r w:rsidRPr="00591297">
        <w:rPr>
          <w:rStyle w:val="Emphasis"/>
          <w:highlight w:val="cyan"/>
        </w:rPr>
        <w:t>hand</w:t>
      </w:r>
      <w:r w:rsidRPr="00021991">
        <w:rPr>
          <w:sz w:val="16"/>
        </w:rPr>
        <w:t xml:space="preserve">. And the first term for George W. Bush, but </w:t>
      </w:r>
      <w:r w:rsidRPr="00021991">
        <w:rPr>
          <w:rStyle w:val="StyleUnderline"/>
        </w:rPr>
        <w:t xml:space="preserve">those have been a </w:t>
      </w:r>
      <w:r w:rsidRPr="00021991">
        <w:rPr>
          <w:rStyle w:val="Emphasis"/>
        </w:rPr>
        <w:t>rare</w:t>
      </w:r>
      <w:r w:rsidRPr="00021991">
        <w:rPr>
          <w:rStyle w:val="StyleUnderline"/>
        </w:rPr>
        <w:t xml:space="preserve"> moment midterm </w:t>
      </w:r>
      <w:r w:rsidRPr="00021991">
        <w:rPr>
          <w:rStyle w:val="Emphasis"/>
        </w:rPr>
        <w:t>election</w:t>
      </w:r>
      <w:r w:rsidRPr="00021991">
        <w:rPr>
          <w:rStyle w:val="StyleUnderline"/>
        </w:rPr>
        <w:t xml:space="preserve"> has </w:t>
      </w:r>
      <w:r w:rsidRPr="00021991">
        <w:rPr>
          <w:rStyle w:val="Emphasis"/>
        </w:rPr>
        <w:t>worked</w:t>
      </w:r>
      <w:r w:rsidRPr="00021991">
        <w:rPr>
          <w:rStyle w:val="StyleUnderline"/>
        </w:rPr>
        <w:t xml:space="preserve"> to the </w:t>
      </w:r>
      <w:r w:rsidRPr="00021991">
        <w:rPr>
          <w:rStyle w:val="Emphasis"/>
        </w:rPr>
        <w:t>advantage</w:t>
      </w:r>
      <w:r w:rsidRPr="00021991">
        <w:rPr>
          <w:rStyle w:val="StyleUnderline"/>
        </w:rPr>
        <w:t xml:space="preserve"> of the </w:t>
      </w:r>
      <w:r w:rsidRPr="00021991">
        <w:rPr>
          <w:rStyle w:val="Emphasis"/>
        </w:rPr>
        <w:t>party in power</w:t>
      </w:r>
      <w:r w:rsidRPr="00021991">
        <w:rPr>
          <w:sz w:val="16"/>
        </w:rPr>
        <w:t>,” Rove noted on Saturday.</w:t>
      </w:r>
    </w:p>
    <w:p w14:paraId="034EEF29" w14:textId="77777777" w:rsidR="00137805" w:rsidRDefault="00137805" w:rsidP="00137805">
      <w:pPr>
        <w:pStyle w:val="Heading3"/>
      </w:pPr>
      <w:r>
        <w:t>Link---Uniqueness---2NC</w:t>
      </w:r>
    </w:p>
    <w:p w14:paraId="06399A11" w14:textId="77777777" w:rsidR="00137805" w:rsidRDefault="00137805" w:rsidP="00137805">
      <w:pPr>
        <w:pStyle w:val="Heading4"/>
      </w:pPr>
      <w:r>
        <w:t xml:space="preserve">Unions are </w:t>
      </w:r>
      <w:r w:rsidRPr="00DD136B">
        <w:rPr>
          <w:u w:val="single"/>
        </w:rPr>
        <w:t xml:space="preserve">turning against </w:t>
      </w:r>
      <w:r>
        <w:rPr>
          <w:u w:val="single"/>
        </w:rPr>
        <w:t>Trump</w:t>
      </w:r>
      <w:r>
        <w:t xml:space="preserve"> now.</w:t>
      </w:r>
    </w:p>
    <w:p w14:paraId="6AD82B0F" w14:textId="77777777" w:rsidR="00137805" w:rsidRPr="00DD136B" w:rsidRDefault="00137805" w:rsidP="00137805">
      <w:r w:rsidRPr="00DD136B">
        <w:rPr>
          <w:rStyle w:val="Style13ptBold"/>
        </w:rPr>
        <w:t>Sainato ‘12-25</w:t>
      </w:r>
      <w:r>
        <w:t xml:space="preserve"> [Michael; December 25; Labor reporter for Guardian US; The Guardian, “US labor unions gear up to fight against Trump's 'Billionaire First' agenda,” https://www.theguardian.com/us-news/2025/dec/25/trump-labor-unions-afl-cio]</w:t>
      </w:r>
    </w:p>
    <w:p w14:paraId="01F8C7B8" w14:textId="77777777" w:rsidR="00137805" w:rsidRDefault="00137805" w:rsidP="00137805">
      <w:pPr>
        <w:rPr>
          <w:rStyle w:val="StyleUnderline"/>
        </w:rPr>
      </w:pPr>
      <w:r w:rsidRPr="00DD136B">
        <w:rPr>
          <w:sz w:val="16"/>
        </w:rPr>
        <w:t xml:space="preserve">Donald </w:t>
      </w:r>
      <w:r w:rsidRPr="00667040">
        <w:rPr>
          <w:rStyle w:val="Emphasis"/>
          <w:highlight w:val="cyan"/>
        </w:rPr>
        <w:t>Trump</w:t>
      </w:r>
      <w:r w:rsidRPr="00DD136B">
        <w:rPr>
          <w:sz w:val="16"/>
        </w:rPr>
        <w:t xml:space="preserve"> has </w:t>
      </w:r>
      <w:r w:rsidRPr="00667040">
        <w:rPr>
          <w:rStyle w:val="StyleUnderline"/>
          <w:highlight w:val="cyan"/>
        </w:rPr>
        <w:t>staged a year of</w:t>
      </w:r>
      <w:r w:rsidRPr="00DD136B">
        <w:rPr>
          <w:rStyle w:val="StyleUnderline"/>
        </w:rPr>
        <w:t xml:space="preserve"> “</w:t>
      </w:r>
      <w:r w:rsidRPr="00DD136B">
        <w:rPr>
          <w:rStyle w:val="Emphasis"/>
        </w:rPr>
        <w:t xml:space="preserve">unrelenting </w:t>
      </w:r>
      <w:r w:rsidRPr="00667040">
        <w:rPr>
          <w:rStyle w:val="Emphasis"/>
          <w:highlight w:val="cyan"/>
        </w:rPr>
        <w:t>attacks</w:t>
      </w:r>
      <w:r w:rsidRPr="00667040">
        <w:rPr>
          <w:rStyle w:val="StyleUnderline"/>
          <w:highlight w:val="cyan"/>
        </w:rPr>
        <w:t xml:space="preserve"> on working people</w:t>
      </w:r>
      <w:r w:rsidRPr="00DD136B">
        <w:rPr>
          <w:rStyle w:val="StyleUnderline"/>
        </w:rPr>
        <w:t xml:space="preserve">,” </w:t>
      </w:r>
      <w:r w:rsidRPr="00DD136B">
        <w:rPr>
          <w:sz w:val="16"/>
        </w:rPr>
        <w:t xml:space="preserve">according to the head of the largest federation of the labor unions in the US. </w:t>
      </w:r>
      <w:r w:rsidRPr="00DD136B">
        <w:rPr>
          <w:rStyle w:val="StyleUnderline"/>
        </w:rPr>
        <w:t xml:space="preserve">Now </w:t>
      </w:r>
      <w:r w:rsidRPr="00667040">
        <w:rPr>
          <w:rStyle w:val="StyleUnderline"/>
          <w:highlight w:val="cyan"/>
        </w:rPr>
        <w:t xml:space="preserve">they’re </w:t>
      </w:r>
      <w:r w:rsidRPr="00667040">
        <w:rPr>
          <w:rStyle w:val="Emphasis"/>
          <w:highlight w:val="cyan"/>
        </w:rPr>
        <w:t>preparing</w:t>
      </w:r>
      <w:r w:rsidRPr="00667040">
        <w:rPr>
          <w:rStyle w:val="StyleUnderline"/>
          <w:highlight w:val="cyan"/>
        </w:rPr>
        <w:t xml:space="preserve"> to </w:t>
      </w:r>
      <w:r w:rsidRPr="00667040">
        <w:rPr>
          <w:rStyle w:val="Emphasis"/>
          <w:highlight w:val="cyan"/>
        </w:rPr>
        <w:t>fight back</w:t>
      </w:r>
      <w:r w:rsidRPr="00667040">
        <w:rPr>
          <w:rStyle w:val="StyleUnderline"/>
          <w:highlight w:val="cyan"/>
        </w:rPr>
        <w:t>.</w:t>
      </w:r>
    </w:p>
    <w:p w14:paraId="401289FA" w14:textId="77777777" w:rsidR="00137805" w:rsidRPr="00DD136B" w:rsidRDefault="00137805" w:rsidP="00137805">
      <w:pPr>
        <w:rPr>
          <w:sz w:val="16"/>
        </w:rPr>
      </w:pPr>
      <w:r w:rsidRPr="00DD136B">
        <w:rPr>
          <w:sz w:val="16"/>
        </w:rPr>
        <w:t xml:space="preserve">Liz Shuler, </w:t>
      </w:r>
      <w:r w:rsidRPr="00667040">
        <w:rPr>
          <w:rStyle w:val="Emphasis"/>
          <w:highlight w:val="cyan"/>
        </w:rPr>
        <w:t>president</w:t>
      </w:r>
      <w:r w:rsidRPr="00667040">
        <w:rPr>
          <w:rStyle w:val="StyleUnderline"/>
          <w:highlight w:val="cyan"/>
        </w:rPr>
        <w:t xml:space="preserve"> of</w:t>
      </w:r>
      <w:r w:rsidRPr="00DD136B">
        <w:rPr>
          <w:rStyle w:val="StyleUnderline"/>
        </w:rPr>
        <w:t xml:space="preserve"> the </w:t>
      </w:r>
      <w:r w:rsidRPr="00667040">
        <w:rPr>
          <w:rStyle w:val="Emphasis"/>
          <w:highlight w:val="cyan"/>
        </w:rPr>
        <w:t>AFL-CIO</w:t>
      </w:r>
      <w:r w:rsidRPr="00DD136B">
        <w:rPr>
          <w:rStyle w:val="StyleUnderline"/>
        </w:rPr>
        <w:t xml:space="preserve">, said it was </w:t>
      </w:r>
      <w:r w:rsidRPr="00667040">
        <w:rPr>
          <w:rStyle w:val="StyleUnderline"/>
          <w:highlight w:val="cyan"/>
        </w:rPr>
        <w:t xml:space="preserve">gearing up to </w:t>
      </w:r>
      <w:r w:rsidRPr="00667040">
        <w:rPr>
          <w:rStyle w:val="Emphasis"/>
          <w:highlight w:val="cyan"/>
        </w:rPr>
        <w:t>challenge</w:t>
      </w:r>
      <w:r w:rsidRPr="00DD136B">
        <w:rPr>
          <w:rStyle w:val="StyleUnderline"/>
        </w:rPr>
        <w:t xml:space="preserve"> the US </w:t>
      </w:r>
      <w:r w:rsidRPr="00667040">
        <w:rPr>
          <w:rStyle w:val="Emphasis"/>
          <w:highlight w:val="cyan"/>
        </w:rPr>
        <w:t>president’s</w:t>
      </w:r>
      <w:r w:rsidRPr="00DD136B">
        <w:rPr>
          <w:rStyle w:val="StyleUnderline"/>
        </w:rPr>
        <w:t xml:space="preserve"> “Billionaire First” </w:t>
      </w:r>
      <w:r w:rsidRPr="00667040">
        <w:rPr>
          <w:rStyle w:val="Emphasis"/>
          <w:highlight w:val="cyan"/>
        </w:rPr>
        <w:t>agenda</w:t>
      </w:r>
      <w:r w:rsidRPr="00667040">
        <w:rPr>
          <w:rStyle w:val="StyleUnderline"/>
          <w:highlight w:val="cyan"/>
        </w:rPr>
        <w:t xml:space="preserve"> in 2026 – and drive </w:t>
      </w:r>
      <w:r w:rsidRPr="00667040">
        <w:rPr>
          <w:rStyle w:val="Emphasis"/>
          <w:highlight w:val="cyan"/>
        </w:rPr>
        <w:t>candidates</w:t>
      </w:r>
      <w:r w:rsidRPr="00667040">
        <w:rPr>
          <w:rStyle w:val="StyleUnderline"/>
          <w:highlight w:val="cyan"/>
        </w:rPr>
        <w:t xml:space="preserve"> in key </w:t>
      </w:r>
      <w:r w:rsidRPr="00667040">
        <w:rPr>
          <w:rStyle w:val="Emphasis"/>
          <w:highlight w:val="cyan"/>
        </w:rPr>
        <w:t>elections</w:t>
      </w:r>
      <w:r w:rsidRPr="00DD136B">
        <w:rPr>
          <w:rStyle w:val="StyleUnderline"/>
        </w:rPr>
        <w:t xml:space="preserve"> to stand up for “struggling” Americans.</w:t>
      </w:r>
    </w:p>
    <w:p w14:paraId="22441524" w14:textId="77777777" w:rsidR="00137805" w:rsidRPr="00DD136B" w:rsidRDefault="00137805" w:rsidP="00137805">
      <w:pPr>
        <w:rPr>
          <w:sz w:val="16"/>
        </w:rPr>
      </w:pPr>
      <w:r w:rsidRPr="00DD136B">
        <w:rPr>
          <w:sz w:val="16"/>
        </w:rPr>
        <w:t xml:space="preserve">In an interview with the Guardian, she described how the </w:t>
      </w:r>
      <w:r w:rsidRPr="00667040">
        <w:rPr>
          <w:rStyle w:val="StyleUnderline"/>
          <w:highlight w:val="cyan"/>
        </w:rPr>
        <w:t>federation</w:t>
      </w:r>
      <w:r w:rsidRPr="00DD136B">
        <w:rPr>
          <w:rStyle w:val="StyleUnderline"/>
        </w:rPr>
        <w:t xml:space="preserve"> has </w:t>
      </w:r>
      <w:r w:rsidRPr="00667040">
        <w:rPr>
          <w:rStyle w:val="Emphasis"/>
          <w:highlight w:val="cyan"/>
        </w:rPr>
        <w:t>pushed</w:t>
      </w:r>
      <w:r w:rsidRPr="00667040">
        <w:rPr>
          <w:rStyle w:val="StyleUnderline"/>
          <w:highlight w:val="cyan"/>
        </w:rPr>
        <w:t xml:space="preserve"> to </w:t>
      </w:r>
      <w:r w:rsidRPr="00667040">
        <w:rPr>
          <w:rStyle w:val="Emphasis"/>
          <w:highlight w:val="cyan"/>
        </w:rPr>
        <w:t>restore</w:t>
      </w:r>
      <w:r w:rsidRPr="00667040">
        <w:rPr>
          <w:rStyle w:val="StyleUnderline"/>
          <w:highlight w:val="cyan"/>
        </w:rPr>
        <w:t xml:space="preserve"> </w:t>
      </w:r>
      <w:r w:rsidRPr="00667040">
        <w:rPr>
          <w:rStyle w:val="Emphasis"/>
          <w:highlight w:val="cyan"/>
        </w:rPr>
        <w:t>c</w:t>
      </w:r>
      <w:r w:rsidRPr="00DD136B">
        <w:rPr>
          <w:sz w:val="16"/>
        </w:rPr>
        <w:t xml:space="preserve">ollective </w:t>
      </w:r>
      <w:r w:rsidRPr="00667040">
        <w:rPr>
          <w:rStyle w:val="Emphasis"/>
          <w:highlight w:val="cyan"/>
        </w:rPr>
        <w:t>b</w:t>
      </w:r>
      <w:r w:rsidRPr="00DD136B">
        <w:rPr>
          <w:sz w:val="16"/>
        </w:rPr>
        <w:t xml:space="preserve">argaining </w:t>
      </w:r>
      <w:r w:rsidRPr="00667040">
        <w:rPr>
          <w:rStyle w:val="Emphasis"/>
          <w:highlight w:val="cyan"/>
        </w:rPr>
        <w:t>r</w:t>
      </w:r>
      <w:r w:rsidRPr="00DD136B">
        <w:rPr>
          <w:sz w:val="16"/>
        </w:rPr>
        <w:t>ights</w:t>
      </w:r>
      <w:r w:rsidRPr="00DD136B">
        <w:rPr>
          <w:rStyle w:val="StyleUnderline"/>
        </w:rPr>
        <w:t xml:space="preserve"> </w:t>
      </w:r>
      <w:r w:rsidRPr="003A49FB">
        <w:rPr>
          <w:rStyle w:val="StyleUnderline"/>
          <w:highlight w:val="cyan"/>
        </w:rPr>
        <w:t xml:space="preserve">for </w:t>
      </w:r>
      <w:r w:rsidRPr="00667040">
        <w:rPr>
          <w:rStyle w:val="Emphasis"/>
          <w:highlight w:val="cyan"/>
        </w:rPr>
        <w:t>fed</w:t>
      </w:r>
      <w:r w:rsidRPr="003A49FB">
        <w:rPr>
          <w:rStyle w:val="Emphasis"/>
        </w:rPr>
        <w:t xml:space="preserve">eral </w:t>
      </w:r>
      <w:r w:rsidRPr="00667040">
        <w:rPr>
          <w:rStyle w:val="Emphasis"/>
          <w:highlight w:val="cyan"/>
        </w:rPr>
        <w:t>workers</w:t>
      </w:r>
      <w:r w:rsidRPr="00667040">
        <w:rPr>
          <w:rStyle w:val="StyleUnderline"/>
          <w:highlight w:val="cyan"/>
        </w:rPr>
        <w:t>,</w:t>
      </w:r>
      <w:r w:rsidRPr="00667040">
        <w:rPr>
          <w:sz w:val="16"/>
          <w:highlight w:val="cyan"/>
        </w:rPr>
        <w:t xml:space="preserve"> </w:t>
      </w:r>
      <w:r w:rsidRPr="00667040">
        <w:rPr>
          <w:rStyle w:val="StyleUnderline"/>
          <w:highlight w:val="cyan"/>
        </w:rPr>
        <w:t xml:space="preserve">and filed </w:t>
      </w:r>
      <w:r w:rsidRPr="00667040">
        <w:rPr>
          <w:rStyle w:val="Emphasis"/>
          <w:highlight w:val="cyan"/>
        </w:rPr>
        <w:t>lawsuits</w:t>
      </w:r>
      <w:r w:rsidRPr="00667040">
        <w:rPr>
          <w:rStyle w:val="StyleUnderline"/>
          <w:highlight w:val="cyan"/>
        </w:rPr>
        <w:t xml:space="preserve"> against</w:t>
      </w:r>
      <w:r w:rsidRPr="00DD136B">
        <w:rPr>
          <w:rStyle w:val="StyleUnderline"/>
        </w:rPr>
        <w:t xml:space="preserve"> the </w:t>
      </w:r>
      <w:r w:rsidRPr="00667040">
        <w:rPr>
          <w:rStyle w:val="StyleUnderline"/>
          <w:highlight w:val="cyan"/>
        </w:rPr>
        <w:t>Trump</w:t>
      </w:r>
      <w:r w:rsidRPr="00DD136B">
        <w:rPr>
          <w:rStyle w:val="StyleUnderline"/>
        </w:rPr>
        <w:t xml:space="preserve"> administration’s </w:t>
      </w:r>
      <w:r w:rsidRPr="00667040">
        <w:rPr>
          <w:rStyle w:val="StyleUnderline"/>
          <w:highlight w:val="cyan"/>
        </w:rPr>
        <w:t xml:space="preserve">efforts to </w:t>
      </w:r>
      <w:r w:rsidRPr="00667040">
        <w:rPr>
          <w:rStyle w:val="Emphasis"/>
          <w:highlight w:val="cyan"/>
        </w:rPr>
        <w:t>weaken</w:t>
      </w:r>
      <w:r w:rsidRPr="00667040">
        <w:rPr>
          <w:rStyle w:val="StyleUnderline"/>
          <w:highlight w:val="cyan"/>
        </w:rPr>
        <w:t xml:space="preserve"> unions and </w:t>
      </w:r>
      <w:r w:rsidRPr="00667040">
        <w:rPr>
          <w:rStyle w:val="StyleUnderline"/>
        </w:rPr>
        <w:t xml:space="preserve">worker </w:t>
      </w:r>
      <w:r w:rsidRPr="00667040">
        <w:rPr>
          <w:rStyle w:val="Emphasis"/>
          <w:highlight w:val="cyan"/>
        </w:rPr>
        <w:t>protections</w:t>
      </w:r>
      <w:r w:rsidRPr="00667040">
        <w:rPr>
          <w:rStyle w:val="StyleUnderline"/>
        </w:rPr>
        <w:t>.</w:t>
      </w:r>
      <w:r w:rsidRPr="00667040">
        <w:rPr>
          <w:sz w:val="16"/>
        </w:rPr>
        <w:t xml:space="preserve"> “People were</w:t>
      </w:r>
      <w:r w:rsidRPr="00DD136B">
        <w:rPr>
          <w:sz w:val="16"/>
        </w:rPr>
        <w:t xml:space="preserve"> pissed,” said Shuler.</w:t>
      </w:r>
    </w:p>
    <w:p w14:paraId="28EBBDFA" w14:textId="77777777" w:rsidR="00137805" w:rsidRPr="00DD136B" w:rsidRDefault="00137805" w:rsidP="00137805">
      <w:pPr>
        <w:rPr>
          <w:sz w:val="16"/>
        </w:rPr>
      </w:pPr>
      <w:r w:rsidRPr="00DD136B">
        <w:rPr>
          <w:sz w:val="16"/>
        </w:rPr>
        <w:t>The House of Representatives passed a bill on 11 December that would restore collective bargaining rights for federal workers in response to Trump’s executive orders that stripped the rights from more than 1 million federal government employees.</w:t>
      </w:r>
    </w:p>
    <w:p w14:paraId="76E3E6A0" w14:textId="77777777" w:rsidR="00137805" w:rsidRPr="00DD136B" w:rsidRDefault="00137805" w:rsidP="00137805">
      <w:pPr>
        <w:rPr>
          <w:sz w:val="16"/>
        </w:rPr>
      </w:pPr>
      <w:r w:rsidRPr="00DD136B">
        <w:rPr>
          <w:sz w:val="16"/>
        </w:rPr>
        <w:t>“It was through a lot of good old-fashioned organizing,” said Shuler, who accused the president of overseeing “the biggest attack on unions in our history” by moving to eliminate collective bargaining for federal workers.</w:t>
      </w:r>
    </w:p>
    <w:p w14:paraId="20137AEB" w14:textId="77777777" w:rsidR="00137805" w:rsidRPr="00DD136B" w:rsidRDefault="00137805" w:rsidP="00137805">
      <w:pPr>
        <w:rPr>
          <w:sz w:val="16"/>
        </w:rPr>
      </w:pPr>
      <w:r w:rsidRPr="00DD136B">
        <w:rPr>
          <w:sz w:val="16"/>
        </w:rPr>
        <w:t>The AFL-CIO is now steeling itself for a fight to pass the bill in the Senate in January, kicking off what it likely to be another hectic year. The threat of another government shutdown looms at the end of January. The fight over extending Affordable Care Act subsidies is far from over.</w:t>
      </w:r>
    </w:p>
    <w:p w14:paraId="265F4757" w14:textId="77777777" w:rsidR="00137805" w:rsidRPr="00DD136B" w:rsidRDefault="00137805" w:rsidP="00137805">
      <w:pPr>
        <w:rPr>
          <w:sz w:val="16"/>
        </w:rPr>
      </w:pPr>
      <w:r w:rsidRPr="00DD136B">
        <w:rPr>
          <w:sz w:val="16"/>
        </w:rPr>
        <w:t>“We’re organizing as we speak,” said Shuler. “We can move actual people, in workplaces, in every city, in every state, across the country.”</w:t>
      </w:r>
    </w:p>
    <w:p w14:paraId="30409066" w14:textId="77777777" w:rsidR="00137805" w:rsidRPr="00DD136B" w:rsidRDefault="00137805" w:rsidP="00137805">
      <w:pPr>
        <w:rPr>
          <w:sz w:val="16"/>
        </w:rPr>
      </w:pPr>
      <w:r w:rsidRPr="00667040">
        <w:rPr>
          <w:rStyle w:val="Emphasis"/>
          <w:highlight w:val="cyan"/>
        </w:rPr>
        <w:t>Affordability</w:t>
      </w:r>
      <w:r w:rsidRPr="00DD136B">
        <w:rPr>
          <w:rStyle w:val="StyleUnderline"/>
        </w:rPr>
        <w:t xml:space="preserve"> has </w:t>
      </w:r>
      <w:r w:rsidRPr="00667040">
        <w:rPr>
          <w:rStyle w:val="StyleUnderline"/>
          <w:highlight w:val="cyan"/>
        </w:rPr>
        <w:t>come into</w:t>
      </w:r>
      <w:r w:rsidRPr="00DD136B">
        <w:rPr>
          <w:rStyle w:val="StyleUnderline"/>
        </w:rPr>
        <w:t xml:space="preserve"> </w:t>
      </w:r>
      <w:r w:rsidRPr="00DD136B">
        <w:rPr>
          <w:rStyle w:val="Emphasis"/>
        </w:rPr>
        <w:t xml:space="preserve">sharp </w:t>
      </w:r>
      <w:r w:rsidRPr="00667040">
        <w:rPr>
          <w:rStyle w:val="Emphasis"/>
          <w:highlight w:val="cyan"/>
        </w:rPr>
        <w:t>focus</w:t>
      </w:r>
      <w:r w:rsidRPr="00667040">
        <w:rPr>
          <w:rStyle w:val="StyleUnderline"/>
          <w:highlight w:val="cyan"/>
        </w:rPr>
        <w:t xml:space="preserve">, with </w:t>
      </w:r>
      <w:r w:rsidRPr="00667040">
        <w:rPr>
          <w:rStyle w:val="Emphasis"/>
          <w:highlight w:val="cyan"/>
        </w:rPr>
        <w:t>inflation</w:t>
      </w:r>
      <w:r w:rsidRPr="00DD136B">
        <w:rPr>
          <w:rStyle w:val="StyleUnderline"/>
        </w:rPr>
        <w:t xml:space="preserve"> still stubbornly </w:t>
      </w:r>
      <w:r w:rsidRPr="00667040">
        <w:rPr>
          <w:rStyle w:val="Emphasis"/>
          <w:highlight w:val="cyan"/>
        </w:rPr>
        <w:t>above</w:t>
      </w:r>
      <w:r w:rsidRPr="00667040">
        <w:rPr>
          <w:rStyle w:val="StyleUnderline"/>
          <w:highlight w:val="cyan"/>
        </w:rPr>
        <w:t xml:space="preserve"> typical levels, and</w:t>
      </w:r>
      <w:r w:rsidRPr="00DD136B">
        <w:rPr>
          <w:rStyle w:val="StyleUnderline"/>
        </w:rPr>
        <w:t xml:space="preserve"> many </w:t>
      </w:r>
      <w:r w:rsidRPr="00667040">
        <w:rPr>
          <w:rStyle w:val="StyleUnderline"/>
          <w:highlight w:val="cyan"/>
        </w:rPr>
        <w:t xml:space="preserve">Americans </w:t>
      </w:r>
      <w:r w:rsidRPr="00667040">
        <w:rPr>
          <w:rStyle w:val="Emphasis"/>
          <w:highlight w:val="cyan"/>
        </w:rPr>
        <w:t>grappling</w:t>
      </w:r>
      <w:r w:rsidRPr="00667040">
        <w:rPr>
          <w:rStyle w:val="StyleUnderline"/>
          <w:highlight w:val="cyan"/>
        </w:rPr>
        <w:t xml:space="preserve"> with </w:t>
      </w:r>
      <w:r w:rsidRPr="00667040">
        <w:rPr>
          <w:rStyle w:val="Emphasis"/>
          <w:highlight w:val="cyan"/>
        </w:rPr>
        <w:t>rising</w:t>
      </w:r>
      <w:r w:rsidRPr="00DD136B">
        <w:rPr>
          <w:rStyle w:val="Emphasis"/>
        </w:rPr>
        <w:t xml:space="preserve"> bills</w:t>
      </w:r>
      <w:r w:rsidRPr="00DD136B">
        <w:rPr>
          <w:rStyle w:val="StyleUnderline"/>
        </w:rPr>
        <w:t xml:space="preserve"> and </w:t>
      </w:r>
      <w:r w:rsidRPr="00667040">
        <w:rPr>
          <w:rStyle w:val="Emphasis"/>
          <w:highlight w:val="cyan"/>
        </w:rPr>
        <w:t>prices</w:t>
      </w:r>
      <w:r w:rsidRPr="00DD136B">
        <w:rPr>
          <w:rStyle w:val="StyleUnderline"/>
        </w:rPr>
        <w:t xml:space="preserve">. </w:t>
      </w:r>
      <w:r w:rsidRPr="00DD136B">
        <w:rPr>
          <w:sz w:val="16"/>
        </w:rPr>
        <w:t>The federation intends to build momentum into the 2026 midterm elections on such kitchen table issues, according to Shuler, who said labor organizations were already reaching out to working people, canvassing and knocking on doors, in an effort to break through the noise.</w:t>
      </w:r>
    </w:p>
    <w:p w14:paraId="37F070F2" w14:textId="77777777" w:rsidR="00137805" w:rsidRPr="00DD136B" w:rsidRDefault="00137805" w:rsidP="00137805">
      <w:pPr>
        <w:rPr>
          <w:sz w:val="16"/>
        </w:rPr>
      </w:pPr>
      <w:r w:rsidRPr="00DD136B">
        <w:rPr>
          <w:rStyle w:val="StyleUnderline"/>
        </w:rPr>
        <w:t>“</w:t>
      </w:r>
      <w:r w:rsidRPr="00667040">
        <w:rPr>
          <w:rStyle w:val="StyleUnderline"/>
          <w:highlight w:val="cyan"/>
        </w:rPr>
        <w:t xml:space="preserve">People are </w:t>
      </w:r>
      <w:r w:rsidRPr="00667040">
        <w:rPr>
          <w:rStyle w:val="Emphasis"/>
          <w:highlight w:val="cyan"/>
        </w:rPr>
        <w:t>fed up</w:t>
      </w:r>
      <w:r w:rsidRPr="00DD136B">
        <w:rPr>
          <w:rStyle w:val="StyleUnderline"/>
        </w:rPr>
        <w:t>,”</w:t>
      </w:r>
      <w:r w:rsidRPr="00DD136B">
        <w:rPr>
          <w:sz w:val="16"/>
        </w:rPr>
        <w:t xml:space="preserve"> she said. “They’re saturated. I think they’re </w:t>
      </w:r>
      <w:r w:rsidRPr="00667040">
        <w:rPr>
          <w:rStyle w:val="Emphasis"/>
          <w:highlight w:val="cyan"/>
        </w:rPr>
        <w:t>distrustful</w:t>
      </w:r>
      <w:r w:rsidRPr="00667040">
        <w:rPr>
          <w:rStyle w:val="StyleUnderline"/>
          <w:highlight w:val="cyan"/>
        </w:rPr>
        <w:t xml:space="preserve"> of </w:t>
      </w:r>
      <w:r w:rsidRPr="00667040">
        <w:rPr>
          <w:rStyle w:val="Emphasis"/>
          <w:highlight w:val="cyan"/>
        </w:rPr>
        <w:t>institutions</w:t>
      </w:r>
      <w:r w:rsidRPr="00667040">
        <w:rPr>
          <w:rStyle w:val="StyleUnderline"/>
          <w:highlight w:val="cyan"/>
        </w:rPr>
        <w:t xml:space="preserve"> and</w:t>
      </w:r>
      <w:r w:rsidRPr="00DD136B">
        <w:rPr>
          <w:rStyle w:val="StyleUnderline"/>
        </w:rPr>
        <w:t xml:space="preserve"> the </w:t>
      </w:r>
      <w:r w:rsidRPr="00667040">
        <w:rPr>
          <w:rStyle w:val="Emphasis"/>
          <w:highlight w:val="cyan"/>
        </w:rPr>
        <w:t>media</w:t>
      </w:r>
      <w:r w:rsidRPr="00DD136B">
        <w:rPr>
          <w:sz w:val="16"/>
        </w:rPr>
        <w:t xml:space="preserve">. All of the folks that we have come to rely on over the years seem to be waning in trust, and </w:t>
      </w:r>
      <w:r w:rsidRPr="00DD136B">
        <w:rPr>
          <w:rStyle w:val="StyleUnderline"/>
        </w:rPr>
        <w:t xml:space="preserve">there’s </w:t>
      </w:r>
      <w:r w:rsidRPr="00667040">
        <w:rPr>
          <w:rStyle w:val="StyleUnderline"/>
          <w:highlight w:val="cyan"/>
        </w:rPr>
        <w:t xml:space="preserve">only </w:t>
      </w:r>
      <w:r w:rsidRPr="00667040">
        <w:rPr>
          <w:rStyle w:val="Emphasis"/>
          <w:highlight w:val="cyan"/>
        </w:rPr>
        <w:t>one organization</w:t>
      </w:r>
      <w:r w:rsidRPr="00667040">
        <w:rPr>
          <w:rStyle w:val="StyleUnderline"/>
          <w:highlight w:val="cyan"/>
        </w:rPr>
        <w:t xml:space="preserve"> </w:t>
      </w:r>
      <w:r w:rsidRPr="00667040">
        <w:rPr>
          <w:rStyle w:val="StyleUnderline"/>
        </w:rPr>
        <w:t>left</w:t>
      </w:r>
      <w:r w:rsidRPr="00DD136B">
        <w:rPr>
          <w:rStyle w:val="StyleUnderline"/>
        </w:rPr>
        <w:t xml:space="preserve"> that </w:t>
      </w:r>
      <w:r w:rsidRPr="00667040">
        <w:rPr>
          <w:rStyle w:val="StyleUnderline"/>
          <w:highlight w:val="cyan"/>
        </w:rPr>
        <w:t xml:space="preserve">people do </w:t>
      </w:r>
      <w:r w:rsidRPr="00667040">
        <w:rPr>
          <w:rStyle w:val="Emphasis"/>
          <w:highlight w:val="cyan"/>
        </w:rPr>
        <w:t>trust</w:t>
      </w:r>
      <w:r w:rsidRPr="00667040">
        <w:rPr>
          <w:rStyle w:val="StyleUnderline"/>
          <w:highlight w:val="cyan"/>
        </w:rPr>
        <w:t>, and that’s</w:t>
      </w:r>
      <w:r w:rsidRPr="00DD136B">
        <w:rPr>
          <w:rStyle w:val="StyleUnderline"/>
        </w:rPr>
        <w:t xml:space="preserve"> the </w:t>
      </w:r>
      <w:r w:rsidRPr="00667040">
        <w:rPr>
          <w:rStyle w:val="Emphasis"/>
          <w:highlight w:val="cyan"/>
        </w:rPr>
        <w:t>labor</w:t>
      </w:r>
      <w:r w:rsidRPr="00DD136B">
        <w:rPr>
          <w:rStyle w:val="Emphasis"/>
        </w:rPr>
        <w:t xml:space="preserve"> movement</w:t>
      </w:r>
      <w:r w:rsidRPr="00DD136B">
        <w:rPr>
          <w:rStyle w:val="StyleUnderline"/>
        </w:rPr>
        <w:t xml:space="preserve">, </w:t>
      </w:r>
      <w:r w:rsidRPr="00667040">
        <w:rPr>
          <w:rStyle w:val="StyleUnderline"/>
          <w:highlight w:val="cyan"/>
        </w:rPr>
        <w:t>unions</w:t>
      </w:r>
      <w:r w:rsidRPr="00DD136B">
        <w:rPr>
          <w:rStyle w:val="StyleUnderline"/>
        </w:rPr>
        <w:t>.</w:t>
      </w:r>
      <w:r w:rsidRPr="00DD136B">
        <w:rPr>
          <w:sz w:val="16"/>
        </w:rPr>
        <w:t xml:space="preserve"> Our credibility and trust is actually going up. And so we think that we have to capitalize on what our sweet spot is, which is using our sphere of influence.”</w:t>
      </w:r>
    </w:p>
    <w:p w14:paraId="1E29D03A" w14:textId="77777777" w:rsidR="00137805" w:rsidRDefault="00137805" w:rsidP="00137805">
      <w:pPr>
        <w:rPr>
          <w:rStyle w:val="StyleUnderline"/>
        </w:rPr>
      </w:pPr>
      <w:r w:rsidRPr="00DD136B">
        <w:rPr>
          <w:sz w:val="16"/>
        </w:rPr>
        <w:t xml:space="preserve">About </w:t>
      </w:r>
      <w:r w:rsidRPr="00667040">
        <w:rPr>
          <w:rStyle w:val="Emphasis"/>
          <w:highlight w:val="cyan"/>
        </w:rPr>
        <w:t>68%</w:t>
      </w:r>
      <w:r w:rsidRPr="00667040">
        <w:rPr>
          <w:rStyle w:val="StyleUnderline"/>
          <w:highlight w:val="cyan"/>
        </w:rPr>
        <w:t xml:space="preserve"> of Americans support</w:t>
      </w:r>
      <w:r w:rsidRPr="00DD136B">
        <w:rPr>
          <w:rStyle w:val="StyleUnderline"/>
        </w:rPr>
        <w:t xml:space="preserve"> </w:t>
      </w:r>
      <w:r w:rsidRPr="00DD136B">
        <w:rPr>
          <w:rStyle w:val="Emphasis"/>
        </w:rPr>
        <w:t xml:space="preserve">labor </w:t>
      </w:r>
      <w:r w:rsidRPr="00667040">
        <w:rPr>
          <w:rStyle w:val="Emphasis"/>
          <w:highlight w:val="cyan"/>
        </w:rPr>
        <w:t>unions</w:t>
      </w:r>
      <w:r w:rsidRPr="00DD136B">
        <w:rPr>
          <w:sz w:val="16"/>
        </w:rPr>
        <w:t xml:space="preserve">, according to Gallup, despite a downward trend of union density in the US over the past several decades, which has </w:t>
      </w:r>
      <w:r w:rsidRPr="00667040">
        <w:rPr>
          <w:rStyle w:val="StyleUnderline"/>
          <w:highlight w:val="cyan"/>
        </w:rPr>
        <w:t>correlated with</w:t>
      </w:r>
      <w:r w:rsidRPr="00DD136B">
        <w:rPr>
          <w:rStyle w:val="StyleUnderline"/>
        </w:rPr>
        <w:t xml:space="preserve"> the </w:t>
      </w:r>
      <w:r w:rsidRPr="00667040">
        <w:rPr>
          <w:rStyle w:val="Emphasis"/>
          <w:highlight w:val="cyan"/>
        </w:rPr>
        <w:t>growth</w:t>
      </w:r>
      <w:r w:rsidRPr="00667040">
        <w:rPr>
          <w:rStyle w:val="StyleUnderline"/>
          <w:highlight w:val="cyan"/>
        </w:rPr>
        <w:t xml:space="preserve"> of</w:t>
      </w:r>
      <w:r w:rsidRPr="00DD136B">
        <w:rPr>
          <w:rStyle w:val="StyleUnderline"/>
        </w:rPr>
        <w:t xml:space="preserve"> </w:t>
      </w:r>
      <w:r w:rsidRPr="00DD136B">
        <w:rPr>
          <w:rStyle w:val="Emphasis"/>
        </w:rPr>
        <w:t xml:space="preserve">income </w:t>
      </w:r>
      <w:r w:rsidRPr="00667040">
        <w:rPr>
          <w:rStyle w:val="Emphasis"/>
          <w:highlight w:val="cyan"/>
        </w:rPr>
        <w:t>inequality</w:t>
      </w:r>
      <w:r w:rsidRPr="00DD136B">
        <w:rPr>
          <w:rStyle w:val="StyleUnderline"/>
        </w:rPr>
        <w:t>.</w:t>
      </w:r>
    </w:p>
    <w:p w14:paraId="45261284" w14:textId="77777777" w:rsidR="00137805" w:rsidRPr="00DD136B" w:rsidRDefault="00137805" w:rsidP="00137805">
      <w:pPr>
        <w:rPr>
          <w:sz w:val="16"/>
        </w:rPr>
      </w:pPr>
      <w:r w:rsidRPr="00667040">
        <w:rPr>
          <w:rStyle w:val="StyleUnderline"/>
          <w:highlight w:val="cyan"/>
        </w:rPr>
        <w:t xml:space="preserve">Trump promised to </w:t>
      </w:r>
      <w:r w:rsidRPr="00667040">
        <w:rPr>
          <w:rStyle w:val="Emphasis"/>
          <w:highlight w:val="cyan"/>
        </w:rPr>
        <w:t>lower costs</w:t>
      </w:r>
      <w:r w:rsidRPr="00DD136B">
        <w:rPr>
          <w:rStyle w:val="StyleUnderline"/>
        </w:rPr>
        <w:t xml:space="preserve"> on day one </w:t>
      </w:r>
      <w:r w:rsidRPr="00667040">
        <w:rPr>
          <w:rStyle w:val="StyleUnderline"/>
          <w:highlight w:val="cyan"/>
        </w:rPr>
        <w:t xml:space="preserve">and </w:t>
      </w:r>
      <w:r w:rsidRPr="00667040">
        <w:rPr>
          <w:rStyle w:val="Emphasis"/>
          <w:highlight w:val="cyan"/>
        </w:rPr>
        <w:t>create</w:t>
      </w:r>
      <w:r w:rsidRPr="00DD136B">
        <w:rPr>
          <w:rStyle w:val="Emphasis"/>
        </w:rPr>
        <w:t xml:space="preserve"> good </w:t>
      </w:r>
      <w:r w:rsidRPr="00667040">
        <w:rPr>
          <w:rStyle w:val="Emphasis"/>
          <w:highlight w:val="cyan"/>
        </w:rPr>
        <w:t>jobs</w:t>
      </w:r>
      <w:r w:rsidRPr="00DD136B">
        <w:rPr>
          <w:sz w:val="16"/>
        </w:rPr>
        <w:t xml:space="preserve">, especially in manufacturing, noted Shuler. Those promises have </w:t>
      </w:r>
      <w:r w:rsidRPr="00667040">
        <w:rPr>
          <w:rStyle w:val="Emphasis"/>
          <w:highlight w:val="cyan"/>
        </w:rPr>
        <w:t>not</w:t>
      </w:r>
      <w:r w:rsidRPr="00DD136B">
        <w:rPr>
          <w:rStyle w:val="StyleUnderline"/>
        </w:rPr>
        <w:t xml:space="preserve"> yet </w:t>
      </w:r>
      <w:r w:rsidRPr="00667040">
        <w:rPr>
          <w:rStyle w:val="Emphasis"/>
          <w:highlight w:val="cyan"/>
        </w:rPr>
        <w:t>been fulfilled</w:t>
      </w:r>
      <w:r w:rsidRPr="00DD136B">
        <w:rPr>
          <w:sz w:val="16"/>
        </w:rPr>
        <w:t>. Trump described apprehension over affordability as a “hoax”, and sought to downplay economic concerns such as the sputtering job market.</w:t>
      </w:r>
    </w:p>
    <w:p w14:paraId="60A13CCD" w14:textId="77777777" w:rsidR="00137805" w:rsidRPr="00DD136B" w:rsidRDefault="00137805" w:rsidP="00137805">
      <w:pPr>
        <w:rPr>
          <w:sz w:val="16"/>
        </w:rPr>
      </w:pPr>
      <w:r w:rsidRPr="00DD136B">
        <w:rPr>
          <w:sz w:val="16"/>
        </w:rPr>
        <w:t>“That’s not what people are experiencing,” Shuler said of Trump’s narrative. “They’re having to run up their credit-card debt. It’s at an all-time high, just to afford groceries. They’re looking at how they’re going to make their car payment, how they’re going to afford rent.</w:t>
      </w:r>
    </w:p>
    <w:p w14:paraId="24A65F10" w14:textId="77777777" w:rsidR="00137805" w:rsidRPr="00DD136B" w:rsidRDefault="00137805" w:rsidP="00137805">
      <w:pPr>
        <w:rPr>
          <w:sz w:val="16"/>
        </w:rPr>
      </w:pPr>
      <w:r w:rsidRPr="00DD136B">
        <w:rPr>
          <w:sz w:val="16"/>
        </w:rPr>
        <w:t>“When I’m out on the road talking to people, housing and healthcare are two issues everybody is feeling. And that is not on the ‘Billionaire First’ agenda.”</w:t>
      </w:r>
    </w:p>
    <w:p w14:paraId="1D99B372" w14:textId="77777777" w:rsidR="00137805" w:rsidRDefault="00137805" w:rsidP="00137805">
      <w:pPr>
        <w:rPr>
          <w:rStyle w:val="StyleUnderline"/>
        </w:rPr>
      </w:pPr>
      <w:r w:rsidRPr="00DD136B">
        <w:rPr>
          <w:rStyle w:val="StyleUnderline"/>
        </w:rPr>
        <w:t>Trump is “</w:t>
      </w:r>
      <w:r w:rsidRPr="00667040">
        <w:rPr>
          <w:rStyle w:val="Emphasis"/>
          <w:highlight w:val="cyan"/>
        </w:rPr>
        <w:t>rewarding</w:t>
      </w:r>
      <w:r w:rsidRPr="00DD136B">
        <w:rPr>
          <w:rStyle w:val="StyleUnderline"/>
        </w:rPr>
        <w:t xml:space="preserve"> the </w:t>
      </w:r>
      <w:r w:rsidRPr="00667040">
        <w:rPr>
          <w:rStyle w:val="Emphasis"/>
          <w:highlight w:val="cyan"/>
        </w:rPr>
        <w:t>big corporations</w:t>
      </w:r>
      <w:r w:rsidRPr="00DD136B">
        <w:rPr>
          <w:rStyle w:val="StyleUnderline"/>
        </w:rPr>
        <w:t xml:space="preserve"> and the rich” </w:t>
      </w:r>
      <w:r w:rsidRPr="00667040">
        <w:rPr>
          <w:rStyle w:val="StyleUnderline"/>
          <w:highlight w:val="cyan"/>
        </w:rPr>
        <w:t>while</w:t>
      </w:r>
      <w:r w:rsidRPr="00DD136B">
        <w:rPr>
          <w:rStyle w:val="StyleUnderline"/>
        </w:rPr>
        <w:t xml:space="preserve"> many </w:t>
      </w:r>
      <w:r w:rsidRPr="00667040">
        <w:rPr>
          <w:rStyle w:val="Emphasis"/>
          <w:highlight w:val="cyan"/>
        </w:rPr>
        <w:t>Americans</w:t>
      </w:r>
      <w:r w:rsidRPr="00667040">
        <w:rPr>
          <w:rStyle w:val="StyleUnderline"/>
          <w:highlight w:val="cyan"/>
        </w:rPr>
        <w:t xml:space="preserve"> are</w:t>
      </w:r>
      <w:r w:rsidRPr="00DD136B">
        <w:rPr>
          <w:rStyle w:val="StyleUnderline"/>
        </w:rPr>
        <w:t xml:space="preserve"> “actually </w:t>
      </w:r>
      <w:r w:rsidRPr="00667040">
        <w:rPr>
          <w:rStyle w:val="Emphasis"/>
          <w:highlight w:val="cyan"/>
        </w:rPr>
        <w:t>struggling</w:t>
      </w:r>
      <w:r w:rsidRPr="00DD136B">
        <w:rPr>
          <w:sz w:val="16"/>
        </w:rPr>
        <w:t xml:space="preserve">”, she added. “I think that’s going to come into sharper focus as we go on into 2026. And that is what the </w:t>
      </w:r>
      <w:r w:rsidRPr="00DD136B">
        <w:rPr>
          <w:rStyle w:val="Emphasis"/>
        </w:rPr>
        <w:t>labor movement</w:t>
      </w:r>
      <w:r w:rsidRPr="00DD136B">
        <w:rPr>
          <w:rStyle w:val="StyleUnderline"/>
        </w:rPr>
        <w:t xml:space="preserve"> is going to be very </w:t>
      </w:r>
      <w:r w:rsidRPr="00DD136B">
        <w:rPr>
          <w:rStyle w:val="Emphasis"/>
        </w:rPr>
        <w:t>clear o</w:t>
      </w:r>
      <w:r w:rsidRPr="00DD136B">
        <w:rPr>
          <w:rStyle w:val="StyleUnderline"/>
        </w:rPr>
        <w:t xml:space="preserve">n. What are workers’ </w:t>
      </w:r>
      <w:r w:rsidRPr="00DD136B">
        <w:rPr>
          <w:rStyle w:val="Emphasis"/>
        </w:rPr>
        <w:t>demands</w:t>
      </w:r>
      <w:r w:rsidRPr="00DD136B">
        <w:rPr>
          <w:rStyle w:val="StyleUnderline"/>
        </w:rPr>
        <w:t xml:space="preserve">? Who is </w:t>
      </w:r>
      <w:r w:rsidRPr="00DD136B">
        <w:rPr>
          <w:rStyle w:val="Emphasis"/>
        </w:rPr>
        <w:t>standing with us</w:t>
      </w:r>
      <w:r w:rsidRPr="00DD136B">
        <w:rPr>
          <w:rStyle w:val="StyleUnderline"/>
        </w:rPr>
        <w:t xml:space="preserve"> when it comes to candidates, and </w:t>
      </w:r>
      <w:r w:rsidRPr="00DD136B">
        <w:rPr>
          <w:rStyle w:val="Emphasis"/>
        </w:rPr>
        <w:t>elected officials</w:t>
      </w:r>
      <w:r w:rsidRPr="00DD136B">
        <w:rPr>
          <w:rStyle w:val="StyleUnderline"/>
        </w:rPr>
        <w:t xml:space="preserve">? And </w:t>
      </w:r>
      <w:r w:rsidRPr="00DD136B">
        <w:rPr>
          <w:rStyle w:val="Emphasis"/>
        </w:rPr>
        <w:t>which sid</w:t>
      </w:r>
      <w:r w:rsidRPr="00DD136B">
        <w:rPr>
          <w:rStyle w:val="StyleUnderline"/>
        </w:rPr>
        <w:t>e are you on?”</w:t>
      </w:r>
    </w:p>
    <w:p w14:paraId="2C85CC98" w14:textId="77777777" w:rsidR="00137805" w:rsidRPr="00DD136B" w:rsidRDefault="00137805" w:rsidP="00137805">
      <w:pPr>
        <w:rPr>
          <w:sz w:val="16"/>
        </w:rPr>
      </w:pPr>
      <w:r w:rsidRPr="00DD136B">
        <w:rPr>
          <w:sz w:val="16"/>
        </w:rPr>
        <w:t>Thousands of Starbucks baristas are currently on strike, as they campaign for the world’s largest coffee chain to grant them their first union contract.</w:t>
      </w:r>
    </w:p>
    <w:p w14:paraId="2406B531" w14:textId="77777777" w:rsidR="00137805" w:rsidRPr="00DD136B" w:rsidRDefault="00137805" w:rsidP="00137805">
      <w:pPr>
        <w:rPr>
          <w:sz w:val="16"/>
        </w:rPr>
      </w:pPr>
      <w:r w:rsidRPr="00DD136B">
        <w:rPr>
          <w:sz w:val="16"/>
        </w:rPr>
        <w:t>“This strike has really brought it in sharp focus, this divide that we’re seeing of an economy that’s working for the very rich, for the billionaires, the corporations and working people are piecing it together,” said Shuler. “They’re often working two or three jobs just to get by.</w:t>
      </w:r>
    </w:p>
    <w:p w14:paraId="3061E7B4" w14:textId="77777777" w:rsidR="00137805" w:rsidRPr="00DD136B" w:rsidRDefault="00137805" w:rsidP="00137805">
      <w:pPr>
        <w:rPr>
          <w:sz w:val="16"/>
        </w:rPr>
      </w:pPr>
      <w:r w:rsidRPr="00DD136B">
        <w:rPr>
          <w:sz w:val="16"/>
        </w:rPr>
        <w:t>“The future of this economy is absolutely in peril, if you think about how inequality is rampant, but also AI and advanced technology is going to continue to create this divide between the ultra rich and everyday people just trying to make a living.</w:t>
      </w:r>
    </w:p>
    <w:p w14:paraId="3702A222" w14:textId="77777777" w:rsidR="00137805" w:rsidRPr="00DD136B" w:rsidRDefault="00137805" w:rsidP="00137805">
      <w:pPr>
        <w:rPr>
          <w:sz w:val="16"/>
        </w:rPr>
      </w:pPr>
      <w:r w:rsidRPr="00DD136B">
        <w:rPr>
          <w:sz w:val="16"/>
        </w:rPr>
        <w:t>“</w:t>
      </w:r>
      <w:r w:rsidRPr="00667040">
        <w:rPr>
          <w:rStyle w:val="StyleUnderline"/>
          <w:highlight w:val="cyan"/>
        </w:rPr>
        <w:t xml:space="preserve">It’s only going to </w:t>
      </w:r>
      <w:r w:rsidRPr="00667040">
        <w:rPr>
          <w:rStyle w:val="Emphasis"/>
          <w:highlight w:val="cyan"/>
        </w:rPr>
        <w:t>get worse</w:t>
      </w:r>
      <w:r w:rsidRPr="00667040">
        <w:rPr>
          <w:rStyle w:val="StyleUnderline"/>
          <w:highlight w:val="cyan"/>
        </w:rPr>
        <w:t xml:space="preserve"> if we don’t get</w:t>
      </w:r>
      <w:r w:rsidRPr="00DD136B">
        <w:rPr>
          <w:rStyle w:val="StyleUnderline"/>
        </w:rPr>
        <w:t xml:space="preserve"> the </w:t>
      </w:r>
      <w:r w:rsidRPr="00667040">
        <w:rPr>
          <w:rStyle w:val="Emphasis"/>
          <w:highlight w:val="cyan"/>
        </w:rPr>
        <w:t>guardrails</w:t>
      </w:r>
      <w:r w:rsidRPr="00DD136B">
        <w:rPr>
          <w:rStyle w:val="Emphasis"/>
        </w:rPr>
        <w:t xml:space="preserve"> in place</w:t>
      </w:r>
      <w:r w:rsidRPr="00DD136B">
        <w:rPr>
          <w:rStyle w:val="StyleUnderline"/>
        </w:rPr>
        <w:t xml:space="preserve">, </w:t>
      </w:r>
      <w:r w:rsidRPr="00667040">
        <w:rPr>
          <w:rStyle w:val="StyleUnderline"/>
          <w:highlight w:val="cyan"/>
        </w:rPr>
        <w:t xml:space="preserve">have more </w:t>
      </w:r>
      <w:r w:rsidRPr="00667040">
        <w:rPr>
          <w:rStyle w:val="Emphasis"/>
          <w:highlight w:val="cyan"/>
        </w:rPr>
        <w:t>power</w:t>
      </w:r>
      <w:r w:rsidRPr="00DD136B">
        <w:rPr>
          <w:rStyle w:val="StyleUnderline"/>
        </w:rPr>
        <w:t xml:space="preserve"> for </w:t>
      </w:r>
      <w:r w:rsidRPr="00DD136B">
        <w:rPr>
          <w:rStyle w:val="Emphasis"/>
        </w:rPr>
        <w:t>working people</w:t>
      </w:r>
      <w:r w:rsidRPr="00DD136B">
        <w:rPr>
          <w:rStyle w:val="StyleUnderline"/>
        </w:rPr>
        <w:t xml:space="preserve"> </w:t>
      </w:r>
      <w:r w:rsidRPr="00667040">
        <w:rPr>
          <w:rStyle w:val="StyleUnderline"/>
          <w:highlight w:val="cyan"/>
        </w:rPr>
        <w:t xml:space="preserve">to </w:t>
      </w:r>
      <w:r w:rsidRPr="00667040">
        <w:rPr>
          <w:rStyle w:val="Emphasis"/>
          <w:highlight w:val="cyan"/>
        </w:rPr>
        <w:t>negotiate</w:t>
      </w:r>
      <w:r w:rsidRPr="00DD136B">
        <w:rPr>
          <w:rStyle w:val="StyleUnderline"/>
        </w:rPr>
        <w:t xml:space="preserve"> what they need </w:t>
      </w:r>
      <w:r w:rsidRPr="00667040">
        <w:rPr>
          <w:rStyle w:val="StyleUnderline"/>
          <w:highlight w:val="cyan"/>
        </w:rPr>
        <w:t>and bring some balance back into</w:t>
      </w:r>
      <w:r w:rsidRPr="00DD136B">
        <w:rPr>
          <w:rStyle w:val="StyleUnderline"/>
        </w:rPr>
        <w:t xml:space="preserve"> our </w:t>
      </w:r>
      <w:r w:rsidRPr="00667040">
        <w:rPr>
          <w:rStyle w:val="Emphasis"/>
          <w:highlight w:val="cyan"/>
        </w:rPr>
        <w:t>economy</w:t>
      </w:r>
      <w:r w:rsidRPr="00DD136B">
        <w:rPr>
          <w:sz w:val="16"/>
        </w:rPr>
        <w:t>.”</w:t>
      </w:r>
    </w:p>
    <w:p w14:paraId="5E855EA8" w14:textId="7B12BF99" w:rsidR="00137805" w:rsidRPr="00137805" w:rsidRDefault="00137805" w:rsidP="00137805">
      <w:r w:rsidRPr="00DD136B">
        <w:rPr>
          <w:sz w:val="16"/>
        </w:rPr>
        <w:t>The White House was contacted for comment.</w:t>
      </w:r>
    </w:p>
    <w:sectPr w:rsidR="00137805" w:rsidRPr="001378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6875" w14:textId="77777777" w:rsidR="000463A2" w:rsidRDefault="000463A2" w:rsidP="00066D2C">
      <w:r>
        <w:separator/>
      </w:r>
    </w:p>
  </w:endnote>
  <w:endnote w:type="continuationSeparator" w:id="0">
    <w:p w14:paraId="6A12CA5D" w14:textId="77777777" w:rsidR="000463A2" w:rsidRDefault="000463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83C2" w14:textId="77777777" w:rsidR="000463A2" w:rsidRDefault="000463A2" w:rsidP="00066D2C">
      <w:r>
        <w:separator/>
      </w:r>
    </w:p>
  </w:footnote>
  <w:footnote w:type="continuationSeparator" w:id="0">
    <w:p w14:paraId="679283B5" w14:textId="77777777" w:rsidR="000463A2" w:rsidRDefault="000463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B84EF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75294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0463A2"/>
    <w:rsid w:val="00001C7E"/>
    <w:rsid w:val="0000487C"/>
    <w:rsid w:val="00011FEF"/>
    <w:rsid w:val="00013C8B"/>
    <w:rsid w:val="00023AEF"/>
    <w:rsid w:val="000250CA"/>
    <w:rsid w:val="00030201"/>
    <w:rsid w:val="00032119"/>
    <w:rsid w:val="000420A3"/>
    <w:rsid w:val="000427BD"/>
    <w:rsid w:val="00043C82"/>
    <w:rsid w:val="000463A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05"/>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D14"/>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3703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38E5"/>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5D4D8"/>
  <w15:chartTrackingRefBased/>
  <w15:docId w15:val="{E590A3D6-D39F-47E2-B20F-733B7800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63A2"/>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0463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0463A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463A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0463A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63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7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63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3A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463A2"/>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0463A2"/>
    <w:rPr>
      <w:color w:val="auto"/>
      <w:u w:val="none"/>
    </w:rPr>
  </w:style>
  <w:style w:type="character" w:customStyle="1" w:styleId="Heading1Char">
    <w:name w:val="Heading 1 Char"/>
    <w:aliases w:val="Pocket Char"/>
    <w:basedOn w:val="DefaultParagraphFont"/>
    <w:link w:val="Heading1"/>
    <w:rsid w:val="000463A2"/>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1,Heading 2 Char Char1 Char"/>
    <w:basedOn w:val="DefaultParagraphFont"/>
    <w:link w:val="Heading2"/>
    <w:uiPriority w:val="1"/>
    <w:rsid w:val="000463A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463A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0463A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63A2"/>
    <w:rPr>
      <w:b/>
      <w:bCs/>
      <w:sz w:val="28"/>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0463A2"/>
    <w:rPr>
      <w:b w:val="0"/>
      <w:sz w:val="22"/>
      <w:u w:val="single"/>
    </w:rPr>
  </w:style>
  <w:style w:type="character" w:styleId="Strong">
    <w:name w:val="Strong"/>
    <w:basedOn w:val="DefaultParagraphFont"/>
    <w:uiPriority w:val="22"/>
    <w:qFormat/>
    <w:rsid w:val="000463A2"/>
    <w:rPr>
      <w:b/>
      <w:bCs/>
    </w:rPr>
  </w:style>
  <w:style w:type="character" w:styleId="BookTitle">
    <w:name w:val="Book Title"/>
    <w:basedOn w:val="DefaultParagraphFont"/>
    <w:uiPriority w:val="33"/>
    <w:qFormat/>
    <w:rsid w:val="000463A2"/>
    <w:rPr>
      <w:b/>
      <w:bCs/>
      <w:i/>
      <w:iCs/>
      <w:spacing w:val="5"/>
    </w:rPr>
  </w:style>
  <w:style w:type="character" w:customStyle="1" w:styleId="Heading5Char">
    <w:name w:val="Heading 5 Char"/>
    <w:basedOn w:val="DefaultParagraphFont"/>
    <w:link w:val="Heading5"/>
    <w:uiPriority w:val="9"/>
    <w:semiHidden/>
    <w:rsid w:val="000463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63A2"/>
  </w:style>
  <w:style w:type="paragraph" w:styleId="Header">
    <w:name w:val="header"/>
    <w:basedOn w:val="Normal"/>
    <w:link w:val="HeaderChar"/>
    <w:uiPriority w:val="99"/>
    <w:rsid w:val="000463A2"/>
    <w:pPr>
      <w:tabs>
        <w:tab w:val="center" w:pos="4680"/>
        <w:tab w:val="right" w:pos="9360"/>
      </w:tabs>
    </w:pPr>
  </w:style>
  <w:style w:type="character" w:customStyle="1" w:styleId="HeaderChar">
    <w:name w:val="Header Char"/>
    <w:basedOn w:val="DefaultParagraphFont"/>
    <w:link w:val="Header"/>
    <w:uiPriority w:val="99"/>
    <w:rsid w:val="000463A2"/>
    <w:rPr>
      <w:rFonts w:ascii="Georgia" w:hAnsi="Georgia" w:cs="Times New Roman"/>
    </w:rPr>
  </w:style>
  <w:style w:type="paragraph" w:styleId="Footer">
    <w:name w:val="footer"/>
    <w:basedOn w:val="Normal"/>
    <w:link w:val="FooterChar"/>
    <w:uiPriority w:val="99"/>
    <w:semiHidden/>
    <w:rsid w:val="000463A2"/>
    <w:pPr>
      <w:tabs>
        <w:tab w:val="center" w:pos="4680"/>
        <w:tab w:val="right" w:pos="9360"/>
      </w:tabs>
    </w:pPr>
  </w:style>
  <w:style w:type="character" w:customStyle="1" w:styleId="FooterChar">
    <w:name w:val="Footer Char"/>
    <w:basedOn w:val="DefaultParagraphFont"/>
    <w:link w:val="Footer"/>
    <w:uiPriority w:val="99"/>
    <w:semiHidden/>
    <w:rsid w:val="000463A2"/>
    <w:rPr>
      <w:rFonts w:ascii="Georgia" w:hAnsi="Georgia" w:cs="Times New Roman"/>
    </w:rPr>
  </w:style>
  <w:style w:type="paragraph" w:styleId="BodyText">
    <w:name w:val="Body Text"/>
    <w:basedOn w:val="Normal"/>
    <w:link w:val="BodyTextChar"/>
    <w:uiPriority w:val="99"/>
    <w:semiHidden/>
    <w:unhideWhenUsed/>
    <w:rsid w:val="000463A2"/>
    <w:pPr>
      <w:spacing w:after="120"/>
    </w:pPr>
  </w:style>
  <w:style w:type="character" w:customStyle="1" w:styleId="BodyTextChar">
    <w:name w:val="Body Text Char"/>
    <w:basedOn w:val="DefaultParagraphFont"/>
    <w:link w:val="BodyText"/>
    <w:uiPriority w:val="99"/>
    <w:semiHidden/>
    <w:rsid w:val="000463A2"/>
    <w:rPr>
      <w:rFonts w:ascii="Georgia" w:hAnsi="Georgia" w:cs="Times New Roman"/>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0463A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463A2"/>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C"/>
    <w:basedOn w:val="DefaultParagraphFont"/>
    <w:link w:val="Heading411"/>
    <w:uiPriority w:val="99"/>
    <w:unhideWhenUsed/>
    <w:rsid w:val="000463A2"/>
    <w:rPr>
      <w:color w:val="0563C1" w:themeColor="hyperlink"/>
      <w:u w:val="single"/>
    </w:rPr>
  </w:style>
  <w:style w:type="character" w:styleId="UnresolvedMention">
    <w:name w:val="Unresolved Mention"/>
    <w:basedOn w:val="DefaultParagraphFont"/>
    <w:uiPriority w:val="99"/>
    <w:semiHidden/>
    <w:unhideWhenUsed/>
    <w:rsid w:val="000463A2"/>
    <w:rPr>
      <w:color w:val="605E5C"/>
      <w:shd w:val="clear" w:color="auto" w:fill="E1DFDD"/>
    </w:rPr>
  </w:style>
  <w:style w:type="paragraph" w:customStyle="1" w:styleId="Undertag">
    <w:name w:val="Undertag"/>
    <w:link w:val="UndertagChar"/>
    <w:autoRedefine/>
    <w:uiPriority w:val="5"/>
    <w:qFormat/>
    <w:rsid w:val="000463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63A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63A2"/>
    <w:rPr>
      <w:color w:val="1F3864" w:themeColor="accent1" w:themeShade="80"/>
    </w:rPr>
  </w:style>
  <w:style w:type="character" w:customStyle="1" w:styleId="AnalyticChar">
    <w:name w:val="Analytic Char"/>
    <w:basedOn w:val="DefaultParagraphFont"/>
    <w:link w:val="Analytic"/>
    <w:uiPriority w:val="5"/>
    <w:rsid w:val="000463A2"/>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0463A2"/>
    <w:rPr>
      <w:color w:val="4472C4" w:themeColor="accent1"/>
    </w:rPr>
  </w:style>
  <w:style w:type="character" w:customStyle="1" w:styleId="AnalyticsChar">
    <w:name w:val="Analytics Char"/>
    <w:basedOn w:val="AnalyticChar"/>
    <w:link w:val="Analytics"/>
    <w:uiPriority w:val="5"/>
    <w:rsid w:val="000463A2"/>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F238E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238E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238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637030"/>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637030"/>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637030"/>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637030"/>
    <w:rPr>
      <w:rFonts w:ascii="Georgia" w:eastAsiaTheme="majorEastAsia" w:hAnsi="Georgia" w:cstheme="majorBidi"/>
      <w:color w:val="272727" w:themeColor="text1" w:themeTint="D8"/>
    </w:rPr>
  </w:style>
  <w:style w:type="paragraph" w:styleId="ListParagraph">
    <w:name w:val="List Paragraph"/>
    <w:aliases w:val="6 font,Colorful List - Accent 11,List Paragraph1,List Paragraph2"/>
    <w:basedOn w:val="Normal"/>
    <w:uiPriority w:val="34"/>
    <w:unhideWhenUsed/>
    <w:qFormat/>
    <w:rsid w:val="00637030"/>
    <w:pPr>
      <w:ind w:left="720"/>
      <w:contextualSpacing/>
    </w:pPr>
  </w:style>
  <w:style w:type="paragraph" w:styleId="NormalWeb">
    <w:name w:val="Normal (Web)"/>
    <w:basedOn w:val="Normal"/>
    <w:uiPriority w:val="99"/>
    <w:unhideWhenUsed/>
    <w:rsid w:val="00637030"/>
    <w:pPr>
      <w:spacing w:before="100" w:beforeAutospacing="1" w:after="100" w:afterAutospacing="1"/>
    </w:pPr>
    <w:rPr>
      <w:rFonts w:ascii="Times New Roman" w:eastAsia="Times New Roman" w:hAnsi="Times New Roman"/>
      <w:sz w:val="24"/>
      <w:szCs w:val="24"/>
    </w:rPr>
  </w:style>
  <w:style w:type="character" w:customStyle="1" w:styleId="underline">
    <w:name w:val="underline"/>
    <w:qFormat/>
    <w:rsid w:val="00637030"/>
    <w:rPr>
      <w:u w:val="single"/>
    </w:rPr>
  </w:style>
  <w:style w:type="paragraph" w:customStyle="1" w:styleId="UnderlinePara">
    <w:name w:val="Underline Para"/>
    <w:basedOn w:val="Normal"/>
    <w:uiPriority w:val="7"/>
    <w:qFormat/>
    <w:rsid w:val="00637030"/>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637030"/>
    <w:rPr>
      <w:rFonts w:ascii="Segoe UI" w:hAnsi="Segoe UI" w:cs="Segoe UI"/>
      <w:sz w:val="18"/>
      <w:szCs w:val="18"/>
    </w:rPr>
  </w:style>
  <w:style w:type="paragraph" w:styleId="BalloonText">
    <w:name w:val="Balloon Text"/>
    <w:basedOn w:val="Normal"/>
    <w:link w:val="BalloonTextChar"/>
    <w:uiPriority w:val="99"/>
    <w:semiHidden/>
    <w:unhideWhenUsed/>
    <w:rsid w:val="00637030"/>
    <w:rPr>
      <w:rFonts w:ascii="Segoe UI" w:hAnsi="Segoe UI" w:cs="Segoe UI"/>
      <w:sz w:val="18"/>
      <w:szCs w:val="18"/>
    </w:rPr>
  </w:style>
  <w:style w:type="character" w:customStyle="1" w:styleId="BalloonTextChar1">
    <w:name w:val="Balloon Text Char1"/>
    <w:basedOn w:val="DefaultParagraphFont"/>
    <w:uiPriority w:val="99"/>
    <w:semiHidden/>
    <w:rsid w:val="00637030"/>
    <w:rPr>
      <w:rFonts w:ascii="Segoe UI" w:hAnsi="Segoe UI" w:cs="Segoe UI"/>
      <w:sz w:val="18"/>
      <w:szCs w:val="18"/>
    </w:rPr>
  </w:style>
  <w:style w:type="paragraph" w:customStyle="1" w:styleId="tag">
    <w:name w:val="tag"/>
    <w:basedOn w:val="Normal"/>
    <w:qFormat/>
    <w:rsid w:val="00637030"/>
    <w:rPr>
      <w:b/>
      <w:sz w:val="24"/>
    </w:rPr>
  </w:style>
  <w:style w:type="character" w:customStyle="1" w:styleId="cardChar">
    <w:name w:val="card Char"/>
    <w:aliases w:val="Bold Cite Char Char,Speed Cite Char"/>
    <w:uiPriority w:val="6"/>
    <w:rsid w:val="00637030"/>
    <w:rPr>
      <w:rFonts w:ascii="Calibri" w:hAnsi="Calibri" w:cs="Calibri"/>
    </w:rPr>
  </w:style>
  <w:style w:type="paragraph" w:customStyle="1" w:styleId="cardtext">
    <w:name w:val="card text"/>
    <w:basedOn w:val="Normal"/>
    <w:link w:val="cardtextChar"/>
    <w:qFormat/>
    <w:rsid w:val="00637030"/>
    <w:pPr>
      <w:ind w:left="288" w:right="288"/>
    </w:pPr>
  </w:style>
  <w:style w:type="character" w:customStyle="1" w:styleId="cardtextChar">
    <w:name w:val="card text Char"/>
    <w:basedOn w:val="DefaultParagraphFont"/>
    <w:link w:val="cardtext"/>
    <w:rsid w:val="00637030"/>
    <w:rPr>
      <w:rFonts w:ascii="Georgia" w:hAnsi="Georgia" w:cs="Times New Roman"/>
    </w:rPr>
  </w:style>
  <w:style w:type="character" w:customStyle="1" w:styleId="DocumentMapChar">
    <w:name w:val="Document Map Char"/>
    <w:basedOn w:val="DefaultParagraphFont"/>
    <w:link w:val="DocumentMap"/>
    <w:uiPriority w:val="99"/>
    <w:semiHidden/>
    <w:rsid w:val="00637030"/>
    <w:rPr>
      <w:rFonts w:ascii="Lucida Grande" w:hAnsi="Lucida Grande" w:cs="Lucida Grande"/>
      <w:sz w:val="24"/>
    </w:rPr>
  </w:style>
  <w:style w:type="paragraph" w:styleId="DocumentMap">
    <w:name w:val="Document Map"/>
    <w:basedOn w:val="Normal"/>
    <w:link w:val="DocumentMapChar"/>
    <w:uiPriority w:val="99"/>
    <w:semiHidden/>
    <w:unhideWhenUsed/>
    <w:rsid w:val="00637030"/>
    <w:rPr>
      <w:rFonts w:ascii="Lucida Grande" w:hAnsi="Lucida Grande" w:cs="Lucida Grande"/>
      <w:sz w:val="24"/>
    </w:rPr>
  </w:style>
  <w:style w:type="character" w:customStyle="1" w:styleId="DocumentMapChar1">
    <w:name w:val="Document Map Char1"/>
    <w:basedOn w:val="DefaultParagraphFont"/>
    <w:uiPriority w:val="99"/>
    <w:semiHidden/>
    <w:rsid w:val="00637030"/>
    <w:rPr>
      <w:rFonts w:ascii="Segoe UI" w:hAnsi="Segoe UI" w:cs="Segoe UI"/>
      <w:sz w:val="16"/>
      <w:szCs w:val="16"/>
    </w:rPr>
  </w:style>
  <w:style w:type="character" w:customStyle="1" w:styleId="Bold12">
    <w:name w:val="Bold12"/>
    <w:uiPriority w:val="1"/>
    <w:qFormat/>
    <w:rsid w:val="00637030"/>
    <w:rPr>
      <w:rFonts w:ascii="Times New Roman" w:hAnsi="Times New Roman"/>
      <w:b/>
      <w:sz w:val="24"/>
    </w:rPr>
  </w:style>
  <w:style w:type="character" w:customStyle="1" w:styleId="CardTextChar0">
    <w:name w:val="Card Text Char"/>
    <w:rsid w:val="00637030"/>
    <w:rPr>
      <w:rFonts w:ascii="Georgia" w:eastAsia="Calibri" w:hAnsi="Georgia" w:cs="Times New Roman"/>
      <w:sz w:val="24"/>
    </w:rPr>
  </w:style>
  <w:style w:type="character" w:customStyle="1" w:styleId="NotBold10Final">
    <w:name w:val="NotBold10Final"/>
    <w:uiPriority w:val="1"/>
    <w:qFormat/>
    <w:rsid w:val="00637030"/>
    <w:rPr>
      <w:rFonts w:ascii="Times New Roman" w:hAnsi="Times New Roman"/>
      <w:b w:val="0"/>
      <w:i w:val="0"/>
      <w:sz w:val="20"/>
    </w:rPr>
  </w:style>
  <w:style w:type="character" w:customStyle="1" w:styleId="FooterChar1">
    <w:name w:val="Footer Char1"/>
    <w:basedOn w:val="DefaultParagraphFont"/>
    <w:uiPriority w:val="99"/>
    <w:semiHidden/>
    <w:rsid w:val="00637030"/>
    <w:rPr>
      <w:rFonts w:ascii="Calibri" w:eastAsia="Dotum" w:hAnsi="Calibri" w:cs="Calibri"/>
    </w:rPr>
  </w:style>
  <w:style w:type="character" w:customStyle="1" w:styleId="underline2">
    <w:name w:val="underline2"/>
    <w:rsid w:val="00637030"/>
    <w:rPr>
      <w:u w:val="single"/>
      <w:bdr w:val="none" w:sz="0" w:space="0" w:color="auto"/>
      <w:shd w:val="clear" w:color="auto" w:fill="B3B3B3"/>
    </w:rPr>
  </w:style>
  <w:style w:type="character" w:styleId="PageNumber">
    <w:name w:val="page number"/>
    <w:basedOn w:val="DefaultParagraphFont"/>
    <w:rsid w:val="00637030"/>
  </w:style>
  <w:style w:type="paragraph" w:styleId="CommentText">
    <w:name w:val="annotation text"/>
    <w:basedOn w:val="Normal"/>
    <w:link w:val="CommentTextChar"/>
    <w:uiPriority w:val="99"/>
    <w:semiHidden/>
    <w:rsid w:val="00637030"/>
    <w:rPr>
      <w:szCs w:val="20"/>
    </w:rPr>
  </w:style>
  <w:style w:type="character" w:customStyle="1" w:styleId="CommentTextChar">
    <w:name w:val="Comment Text Char"/>
    <w:basedOn w:val="DefaultParagraphFont"/>
    <w:link w:val="CommentText"/>
    <w:uiPriority w:val="99"/>
    <w:semiHidden/>
    <w:rsid w:val="00637030"/>
    <w:rPr>
      <w:rFonts w:ascii="Georgia" w:hAnsi="Georgia" w:cs="Times New Roman"/>
      <w:szCs w:val="20"/>
    </w:rPr>
  </w:style>
  <w:style w:type="character" w:customStyle="1" w:styleId="CommentSubjectChar">
    <w:name w:val="Comment Subject Char"/>
    <w:basedOn w:val="CommentTextChar"/>
    <w:link w:val="CommentSubject"/>
    <w:uiPriority w:val="99"/>
    <w:semiHidden/>
    <w:rsid w:val="00637030"/>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637030"/>
    <w:rPr>
      <w:rFonts w:eastAsia="Dotum" w:cs="Calibri"/>
      <w:b/>
      <w:bCs/>
    </w:rPr>
  </w:style>
  <w:style w:type="character" w:customStyle="1" w:styleId="CommentSubjectChar1">
    <w:name w:val="Comment Subject Char1"/>
    <w:basedOn w:val="CommentTextChar"/>
    <w:uiPriority w:val="99"/>
    <w:semiHidden/>
    <w:rsid w:val="00637030"/>
    <w:rPr>
      <w:rFonts w:ascii="Georgia" w:hAnsi="Georgia" w:cs="Times New Roman"/>
      <w:b/>
      <w:bCs/>
      <w:szCs w:val="20"/>
    </w:rPr>
  </w:style>
  <w:style w:type="character" w:customStyle="1" w:styleId="apple-converted-space">
    <w:name w:val="apple-converted-space"/>
    <w:basedOn w:val="DefaultParagraphFont"/>
    <w:rsid w:val="00637030"/>
  </w:style>
  <w:style w:type="character" w:customStyle="1" w:styleId="gl">
    <w:name w:val="gl"/>
    <w:basedOn w:val="DefaultParagraphFont"/>
    <w:rsid w:val="00637030"/>
  </w:style>
  <w:style w:type="character" w:customStyle="1" w:styleId="st">
    <w:name w:val="st"/>
    <w:basedOn w:val="DefaultParagraphFont"/>
    <w:rsid w:val="00637030"/>
  </w:style>
  <w:style w:type="character" w:customStyle="1" w:styleId="CardtextChar1">
    <w:name w:val="Card text Char"/>
    <w:rsid w:val="00637030"/>
    <w:rPr>
      <w:rFonts w:ascii="Arial Narrow" w:hAnsi="Arial Narrow"/>
      <w:sz w:val="24"/>
      <w:u w:val="single"/>
      <w:lang w:val="en-US" w:eastAsia="en-US" w:bidi="ar-SA"/>
    </w:rPr>
  </w:style>
  <w:style w:type="character" w:customStyle="1" w:styleId="CardTagChar">
    <w:name w:val="Card Tag Char"/>
    <w:rsid w:val="00637030"/>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637030"/>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637030"/>
    <w:rPr>
      <w:rFonts w:ascii="Georgia" w:eastAsia="Times New Roman" w:hAnsi="Georgia" w:cs="Arial"/>
      <w:b/>
      <w:bCs/>
      <w:kern w:val="32"/>
      <w:sz w:val="28"/>
      <w:szCs w:val="32"/>
    </w:rPr>
  </w:style>
  <w:style w:type="character" w:customStyle="1" w:styleId="CardText1Char">
    <w:name w:val="Card Text 1 Char"/>
    <w:link w:val="CardText1"/>
    <w:rsid w:val="00637030"/>
    <w:rPr>
      <w:rFonts w:ascii="Arial Narrow" w:hAnsi="Arial Narrow"/>
      <w:color w:val="000000"/>
      <w:u w:val="single"/>
    </w:rPr>
  </w:style>
  <w:style w:type="paragraph" w:customStyle="1" w:styleId="CardText1">
    <w:name w:val="Card Text 1"/>
    <w:link w:val="CardText1Char"/>
    <w:rsid w:val="00637030"/>
    <w:pPr>
      <w:spacing w:after="0" w:line="240" w:lineRule="auto"/>
    </w:pPr>
    <w:rPr>
      <w:rFonts w:ascii="Arial Narrow" w:hAnsi="Arial Narrow"/>
      <w:color w:val="000000"/>
      <w:u w:val="single"/>
    </w:rPr>
  </w:style>
  <w:style w:type="character" w:customStyle="1" w:styleId="CardText2Char">
    <w:name w:val="Card Text 2 Char"/>
    <w:rsid w:val="00637030"/>
    <w:rPr>
      <w:rFonts w:ascii="Arial Narrow" w:hAnsi="Arial Narrow"/>
      <w:b/>
      <w:noProof w:val="0"/>
      <w:color w:val="000000"/>
      <w:sz w:val="22"/>
      <w:szCs w:val="22"/>
      <w:u w:val="single"/>
      <w:lang w:val="en-US" w:eastAsia="en-US" w:bidi="ar-SA"/>
    </w:rPr>
  </w:style>
  <w:style w:type="paragraph" w:customStyle="1" w:styleId="TagCite">
    <w:name w:val="TagCite"/>
    <w:basedOn w:val="Normal"/>
    <w:rsid w:val="00637030"/>
    <w:rPr>
      <w:rFonts w:ascii="Garamond" w:eastAsia="Times New Roman" w:hAnsi="Garamond"/>
      <w:b/>
      <w:sz w:val="24"/>
    </w:rPr>
  </w:style>
  <w:style w:type="character" w:customStyle="1" w:styleId="CardsChar">
    <w:name w:val="Cards Char"/>
    <w:link w:val="Cards"/>
    <w:locked/>
    <w:rsid w:val="00637030"/>
  </w:style>
  <w:style w:type="paragraph" w:customStyle="1" w:styleId="Cards">
    <w:name w:val="Cards"/>
    <w:basedOn w:val="Normal"/>
    <w:link w:val="CardsChar"/>
    <w:autoRedefine/>
    <w:rsid w:val="00637030"/>
    <w:pPr>
      <w:ind w:left="288" w:right="288"/>
      <w:jc w:val="both"/>
    </w:pPr>
    <w:rPr>
      <w:rFonts w:asciiTheme="minorHAnsi" w:hAnsiTheme="minorHAnsi" w:cstheme="minorBidi"/>
    </w:rPr>
  </w:style>
  <w:style w:type="character" w:customStyle="1" w:styleId="AuthorDateChar">
    <w:name w:val="AuthorDate Char"/>
    <w:link w:val="AuthorDate"/>
    <w:locked/>
    <w:rsid w:val="00637030"/>
    <w:rPr>
      <w:b/>
      <w:u w:val="single"/>
    </w:rPr>
  </w:style>
  <w:style w:type="paragraph" w:customStyle="1" w:styleId="AuthorDate">
    <w:name w:val="AuthorDate"/>
    <w:basedOn w:val="Normal"/>
    <w:link w:val="AuthorDateChar"/>
    <w:autoRedefine/>
    <w:rsid w:val="00637030"/>
    <w:pPr>
      <w:widowControl w:val="0"/>
      <w:outlineLvl w:val="2"/>
    </w:pPr>
    <w:rPr>
      <w:rFonts w:asciiTheme="minorHAnsi" w:hAnsiTheme="minorHAnsi" w:cstheme="minorBidi"/>
      <w:b/>
      <w:u w:val="single"/>
    </w:rPr>
  </w:style>
  <w:style w:type="character" w:customStyle="1" w:styleId="CardsFont12pt">
    <w:name w:val="Cards + Font 12pt"/>
    <w:uiPriority w:val="1"/>
    <w:rsid w:val="00637030"/>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637030"/>
  </w:style>
  <w:style w:type="paragraph" w:customStyle="1" w:styleId="Nothing">
    <w:name w:val="Nothing"/>
    <w:basedOn w:val="Normal"/>
    <w:link w:val="NothingChar"/>
    <w:autoRedefine/>
    <w:rsid w:val="00637030"/>
    <w:rPr>
      <w:rFonts w:asciiTheme="minorHAnsi" w:hAnsiTheme="minorHAnsi" w:cstheme="minorBidi"/>
    </w:rPr>
  </w:style>
  <w:style w:type="character" w:customStyle="1" w:styleId="BlockHeadingsChar">
    <w:name w:val="Block Headings Char"/>
    <w:link w:val="BlockHeadings"/>
    <w:locked/>
    <w:rsid w:val="00637030"/>
    <w:rPr>
      <w:b/>
      <w:sz w:val="28"/>
    </w:rPr>
  </w:style>
  <w:style w:type="paragraph" w:customStyle="1" w:styleId="BlockHeadings">
    <w:name w:val="Block Headings"/>
    <w:basedOn w:val="Normal"/>
    <w:link w:val="BlockHeadingsChar"/>
    <w:autoRedefine/>
    <w:rsid w:val="00637030"/>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637030"/>
    <w:rPr>
      <w:b/>
      <w:sz w:val="28"/>
    </w:rPr>
  </w:style>
  <w:style w:type="paragraph" w:customStyle="1" w:styleId="BlockHeaderHidden">
    <w:name w:val="Block Header Hidden"/>
    <w:basedOn w:val="Normal"/>
    <w:link w:val="BlockHeaderHiddenChar"/>
    <w:autoRedefine/>
    <w:rsid w:val="00637030"/>
    <w:pPr>
      <w:jc w:val="center"/>
    </w:pPr>
    <w:rPr>
      <w:rFonts w:asciiTheme="minorHAnsi" w:hAnsiTheme="minorHAnsi" w:cstheme="minorBidi"/>
      <w:b/>
      <w:sz w:val="28"/>
    </w:rPr>
  </w:style>
  <w:style w:type="paragraph" w:customStyle="1" w:styleId="CardTagandCite">
    <w:name w:val="Card Tag and Cite"/>
    <w:next w:val="Normal"/>
    <w:link w:val="CardTagandCiteChar"/>
    <w:rsid w:val="00637030"/>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637030"/>
    <w:rPr>
      <w:rFonts w:ascii="Arial Narrow" w:eastAsia="Times New Roman" w:hAnsi="Arial Narrow" w:cs="Times New Roman"/>
      <w:b/>
      <w:sz w:val="26"/>
      <w:szCs w:val="24"/>
    </w:rPr>
  </w:style>
  <w:style w:type="character" w:customStyle="1" w:styleId="SmallTextChar">
    <w:name w:val="Small Text Char"/>
    <w:basedOn w:val="DefaultParagraphFont"/>
    <w:rsid w:val="00637030"/>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637030"/>
    <w:rPr>
      <w:b/>
      <w:color w:val="000000"/>
      <w:sz w:val="24"/>
      <w:szCs w:val="24"/>
      <w:u w:val="single"/>
    </w:rPr>
  </w:style>
  <w:style w:type="paragraph" w:customStyle="1" w:styleId="UNDERLINE0">
    <w:name w:val="UNDERLINE"/>
    <w:basedOn w:val="Normal"/>
    <w:link w:val="UNDERLINEChar"/>
    <w:uiPriority w:val="10"/>
    <w:rsid w:val="00637030"/>
    <w:rPr>
      <w:rFonts w:asciiTheme="minorHAnsi" w:hAnsiTheme="minorHAnsi" w:cstheme="minorBidi"/>
      <w:b/>
      <w:color w:val="000000"/>
      <w:sz w:val="24"/>
      <w:szCs w:val="24"/>
      <w:u w:val="single"/>
    </w:rPr>
  </w:style>
  <w:style w:type="character" w:customStyle="1" w:styleId="Style1Char">
    <w:name w:val="Style1 Char"/>
    <w:locked/>
    <w:rsid w:val="00637030"/>
    <w:rPr>
      <w:color w:val="000000"/>
      <w:sz w:val="16"/>
      <w:szCs w:val="24"/>
    </w:rPr>
  </w:style>
  <w:style w:type="paragraph" w:customStyle="1" w:styleId="citenon-bold">
    <w:name w:val="cite non-bold"/>
    <w:basedOn w:val="Normal"/>
    <w:rsid w:val="00637030"/>
    <w:rPr>
      <w:rFonts w:eastAsia="Calibri"/>
    </w:rPr>
  </w:style>
  <w:style w:type="character" w:customStyle="1" w:styleId="Heading1Char1">
    <w:name w:val="Heading 1 Char1"/>
    <w:aliases w:val="Hat Char1"/>
    <w:basedOn w:val="DefaultParagraphFont"/>
    <w:uiPriority w:val="1"/>
    <w:rsid w:val="00637030"/>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637030"/>
    <w:pPr>
      <w:ind w:left="288" w:right="288"/>
    </w:pPr>
    <w:rPr>
      <w:rFonts w:eastAsia="Times New Roman"/>
      <w:szCs w:val="20"/>
    </w:rPr>
  </w:style>
  <w:style w:type="character" w:customStyle="1" w:styleId="cardCharCharCharChar">
    <w:name w:val="card Char Char Char Char"/>
    <w:basedOn w:val="DefaultParagraphFont"/>
    <w:link w:val="cardCharCharChar"/>
    <w:rsid w:val="00637030"/>
    <w:rPr>
      <w:rFonts w:ascii="Georgia" w:eastAsia="Times New Roman" w:hAnsi="Georgia" w:cs="Times New Roman"/>
      <w:szCs w:val="20"/>
    </w:rPr>
  </w:style>
  <w:style w:type="paragraph" w:customStyle="1" w:styleId="BoldUnderline">
    <w:name w:val="BoldUnderline"/>
    <w:link w:val="BoldUnderlineChar"/>
    <w:rsid w:val="00637030"/>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637030"/>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637030"/>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637030"/>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637030"/>
    <w:rPr>
      <w:rFonts w:cs="Times New Roman"/>
      <w:b/>
      <w:bCs/>
      <w:u w:val="single"/>
    </w:rPr>
  </w:style>
  <w:style w:type="character" w:styleId="PlaceholderText">
    <w:name w:val="Placeholder Text"/>
    <w:basedOn w:val="DefaultParagraphFont"/>
    <w:uiPriority w:val="99"/>
    <w:unhideWhenUsed/>
    <w:rsid w:val="00637030"/>
    <w:rPr>
      <w:color w:val="808080"/>
    </w:rPr>
  </w:style>
  <w:style w:type="paragraph" w:customStyle="1" w:styleId="CiteSpacing">
    <w:name w:val="Cite Spacing"/>
    <w:basedOn w:val="Normal"/>
    <w:uiPriority w:val="4"/>
    <w:qFormat/>
    <w:rsid w:val="00637030"/>
    <w:pPr>
      <w:spacing w:before="60" w:after="60"/>
    </w:pPr>
  </w:style>
  <w:style w:type="paragraph" w:customStyle="1" w:styleId="tiny">
    <w:name w:val="tiny"/>
    <w:link w:val="tinyChar"/>
    <w:autoRedefine/>
    <w:rsid w:val="00637030"/>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37030"/>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63703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37030"/>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63703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637030"/>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7030"/>
    <w:pPr>
      <w:spacing w:after="0" w:line="240" w:lineRule="auto"/>
    </w:pPr>
    <w:rPr>
      <w:rFonts w:eastAsiaTheme="minorEastAsia"/>
      <w:szCs w:val="24"/>
      <w:u w:val="single"/>
    </w:rPr>
  </w:style>
  <w:style w:type="paragraph" w:styleId="Revision">
    <w:name w:val="Revision"/>
    <w:hidden/>
    <w:uiPriority w:val="99"/>
    <w:semiHidden/>
    <w:rsid w:val="00637030"/>
    <w:pPr>
      <w:spacing w:after="0" w:line="240" w:lineRule="auto"/>
    </w:pPr>
    <w:rPr>
      <w:rFonts w:ascii="Georgia" w:hAnsi="Georgia" w:cs="Calibri"/>
    </w:rPr>
  </w:style>
  <w:style w:type="paragraph" w:styleId="Subtitle">
    <w:name w:val="Subtitle"/>
    <w:basedOn w:val="Normal"/>
    <w:next w:val="Normal"/>
    <w:link w:val="SubtitleChar"/>
    <w:uiPriority w:val="11"/>
    <w:qFormat/>
    <w:rsid w:val="00637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030"/>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637030"/>
    <w:pPr>
      <w:spacing w:before="160"/>
      <w:jc w:val="center"/>
    </w:pPr>
    <w:rPr>
      <w:i/>
      <w:iCs/>
      <w:color w:val="404040" w:themeColor="text1" w:themeTint="BF"/>
    </w:rPr>
  </w:style>
  <w:style w:type="character" w:customStyle="1" w:styleId="QuoteChar">
    <w:name w:val="Quote Char"/>
    <w:basedOn w:val="DefaultParagraphFont"/>
    <w:link w:val="Quote"/>
    <w:uiPriority w:val="29"/>
    <w:rsid w:val="00637030"/>
    <w:rPr>
      <w:rFonts w:ascii="Georgia" w:hAnsi="Georgia" w:cs="Times New Roman"/>
      <w:i/>
      <w:iCs/>
      <w:color w:val="404040" w:themeColor="text1" w:themeTint="BF"/>
    </w:rPr>
  </w:style>
  <w:style w:type="character" w:styleId="IntenseEmphasis">
    <w:name w:val="Intense Emphasis"/>
    <w:basedOn w:val="DefaultParagraphFont"/>
    <w:uiPriority w:val="21"/>
    <w:qFormat/>
    <w:rsid w:val="00637030"/>
    <w:rPr>
      <w:i/>
      <w:iCs/>
      <w:color w:val="2F5496" w:themeColor="accent1" w:themeShade="BF"/>
    </w:rPr>
  </w:style>
  <w:style w:type="paragraph" w:styleId="IntenseQuote">
    <w:name w:val="Intense Quote"/>
    <w:basedOn w:val="Normal"/>
    <w:next w:val="Normal"/>
    <w:link w:val="IntenseQuoteChar"/>
    <w:uiPriority w:val="30"/>
    <w:qFormat/>
    <w:rsid w:val="00637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030"/>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637030"/>
    <w:rPr>
      <w:b/>
      <w:bCs/>
      <w:smallCaps/>
      <w:color w:val="2F5496" w:themeColor="accent1" w:themeShade="BF"/>
      <w:spacing w:val="5"/>
    </w:rPr>
  </w:style>
  <w:style w:type="table" w:styleId="TableGrid">
    <w:name w:val="Table Grid"/>
    <w:basedOn w:val="TableNormal"/>
    <w:uiPriority w:val="39"/>
    <w:rsid w:val="00637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iie.com/sites/default/files/documents/wp21-9.pdf" TargetMode="External"/><Relationship Id="rId4" Type="http://schemas.openxmlformats.org/officeDocument/2006/relationships/settings" Target="settings.xml"/><Relationship Id="rId9" Type="http://schemas.openxmlformats.org/officeDocument/2006/relationships/hyperlink" Target="https://blogs.prio.org/ClimateAndConflict/2018/05/does-hunger-cause-conflic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42659</Words>
  <Characters>292632</Characters>
  <Application>Microsoft Office Word</Application>
  <DocSecurity>0</DocSecurity>
  <Lines>2438</Lines>
  <Paragraphs>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4</cp:revision>
  <dcterms:created xsi:type="dcterms:W3CDTF">2026-01-03T19:29:00Z</dcterms:created>
  <dcterms:modified xsi:type="dcterms:W3CDTF">2026-01-03T19:32:00Z</dcterms:modified>
</cp:coreProperties>
</file>