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2C8F" w14:textId="77777777" w:rsidR="00473D1A" w:rsidRDefault="00473D1A" w:rsidP="00473D1A">
      <w:pPr>
        <w:pStyle w:val="Heading1"/>
      </w:pPr>
      <w:r>
        <w:t>Georgetown 1AC</w:t>
      </w:r>
    </w:p>
    <w:p w14:paraId="2AFF4F8E" w14:textId="77777777" w:rsidR="00473D1A" w:rsidRDefault="00473D1A" w:rsidP="00473D1A">
      <w:pPr>
        <w:pStyle w:val="Heading2"/>
      </w:pPr>
      <w:r>
        <w:lastRenderedPageBreak/>
        <w:t>Policy AFF</w:t>
      </w:r>
    </w:p>
    <w:p w14:paraId="1F9BB9C1" w14:textId="77777777" w:rsidR="00473D1A" w:rsidRDefault="00473D1A" w:rsidP="00473D1A">
      <w:pPr>
        <w:pStyle w:val="Heading3"/>
      </w:pPr>
      <w:r>
        <w:lastRenderedPageBreak/>
        <w:t>Plan---1AC</w:t>
      </w:r>
    </w:p>
    <w:p w14:paraId="3431D950" w14:textId="77777777" w:rsidR="00473D1A" w:rsidRPr="00396D37" w:rsidRDefault="00473D1A" w:rsidP="00473D1A">
      <w:pPr>
        <w:pStyle w:val="Heading4"/>
      </w:pPr>
      <w:r>
        <w:t>The United States federal government should substantially strengthen collective bargaining rights for data workers in the United States.</w:t>
      </w:r>
    </w:p>
    <w:p w14:paraId="776A8E60" w14:textId="77777777" w:rsidR="00473D1A" w:rsidRDefault="00473D1A" w:rsidP="00473D1A">
      <w:pPr>
        <w:pStyle w:val="Heading3"/>
      </w:pPr>
      <w:r>
        <w:lastRenderedPageBreak/>
        <w:t>Data Economy---1AC</w:t>
      </w:r>
    </w:p>
    <w:p w14:paraId="4DE5018B" w14:textId="77777777" w:rsidR="00473D1A" w:rsidRDefault="00473D1A" w:rsidP="00473D1A">
      <w:pPr>
        <w:pStyle w:val="Heading4"/>
        <w:rPr>
          <w:rStyle w:val="Style13ptBold"/>
          <w:b/>
          <w:bCs w:val="0"/>
        </w:rPr>
      </w:pPr>
      <w:r w:rsidRPr="00396D37">
        <w:rPr>
          <w:rStyle w:val="Style13ptBold"/>
          <w:b/>
          <w:bCs w:val="0"/>
        </w:rPr>
        <w:t xml:space="preserve">The </w:t>
      </w:r>
      <w:r w:rsidRPr="00396D37">
        <w:rPr>
          <w:rStyle w:val="Style13ptBold"/>
          <w:b/>
          <w:bCs w:val="0"/>
          <w:u w:val="single"/>
        </w:rPr>
        <w:t>sole</w:t>
      </w:r>
      <w:r w:rsidRPr="00396D37">
        <w:rPr>
          <w:rStyle w:val="Style13ptBold"/>
          <w:b/>
          <w:bCs w:val="0"/>
        </w:rPr>
        <w:t xml:space="preserve"> advantage is the---</w:t>
      </w:r>
      <w:r w:rsidRPr="00396D37">
        <w:rPr>
          <w:rStyle w:val="Style13ptBold"/>
          <w:b/>
          <w:bCs w:val="0"/>
          <w:u w:val="single"/>
        </w:rPr>
        <w:t xml:space="preserve">DATA </w:t>
      </w:r>
      <w:r>
        <w:rPr>
          <w:rStyle w:val="Style13ptBold"/>
          <w:b/>
          <w:bCs w:val="0"/>
          <w:u w:val="single"/>
        </w:rPr>
        <w:t>ECONOMY</w:t>
      </w:r>
      <w:r w:rsidRPr="00396D37">
        <w:rPr>
          <w:rStyle w:val="Style13ptBold"/>
          <w:b/>
          <w:bCs w:val="0"/>
        </w:rPr>
        <w:t xml:space="preserve">: </w:t>
      </w:r>
    </w:p>
    <w:p w14:paraId="65791752" w14:textId="77777777" w:rsidR="00473D1A" w:rsidRDefault="00473D1A" w:rsidP="00473D1A"/>
    <w:p w14:paraId="71809F38" w14:textId="77777777" w:rsidR="00473D1A" w:rsidRDefault="00473D1A" w:rsidP="00473D1A">
      <w:pPr>
        <w:pStyle w:val="Heading4"/>
      </w:pPr>
      <w:r>
        <w:t xml:space="preserve">Platforms have an array of </w:t>
      </w:r>
      <w:r w:rsidRPr="00396D37">
        <w:rPr>
          <w:u w:val="single"/>
        </w:rPr>
        <w:t>intrusive</w:t>
      </w:r>
      <w:r>
        <w:t xml:space="preserve"> collection </w:t>
      </w:r>
      <w:r w:rsidRPr="00F87B0E">
        <w:rPr>
          <w:u w:val="single"/>
        </w:rPr>
        <w:t>techniques</w:t>
      </w:r>
      <w:r>
        <w:t xml:space="preserve"> but bargaining restores worker power and is </w:t>
      </w:r>
      <w:r w:rsidRPr="0014386A">
        <w:rPr>
          <w:u w:val="single"/>
        </w:rPr>
        <w:t>comparatively</w:t>
      </w:r>
      <w:r>
        <w:t xml:space="preserve"> better than </w:t>
      </w:r>
      <w:r w:rsidRPr="0014386A">
        <w:rPr>
          <w:u w:val="single"/>
        </w:rPr>
        <w:t>every</w:t>
      </w:r>
      <w:r>
        <w:t xml:space="preserve"> alternative. </w:t>
      </w:r>
    </w:p>
    <w:p w14:paraId="6E691FE7" w14:textId="77777777" w:rsidR="00473D1A" w:rsidRPr="00562171" w:rsidRDefault="00473D1A" w:rsidP="00473D1A">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51F9C4CC" w14:textId="77777777" w:rsidR="00473D1A" w:rsidRPr="00F87B0E" w:rsidRDefault="00473D1A" w:rsidP="00473D1A">
      <w:pPr>
        <w:rPr>
          <w:sz w:val="14"/>
        </w:rPr>
      </w:pPr>
      <w:r w:rsidRPr="00F87B0E">
        <w:rPr>
          <w:sz w:val="14"/>
        </w:rPr>
        <w:t>4. THE POLITICAL ECONOMY OF DATA</w:t>
      </w:r>
    </w:p>
    <w:p w14:paraId="75FFA4E4" w14:textId="77777777" w:rsidR="00473D1A" w:rsidRPr="00F87B0E" w:rsidRDefault="00473D1A" w:rsidP="00473D1A">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4A3AED">
        <w:rPr>
          <w:rStyle w:val="Emphasis"/>
          <w:highlight w:val="cyan"/>
        </w:rPr>
        <w:t>poor bargaining</w:t>
      </w:r>
      <w:r w:rsidRPr="00396D37">
        <w:rPr>
          <w:rStyle w:val="Emphasis"/>
        </w:rPr>
        <w:t xml:space="preserve">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396D37">
        <w:rPr>
          <w:rStyle w:val="Emphasis"/>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396D37">
        <w:rPr>
          <w:rStyle w:val="Emphasis"/>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w:t>
      </w:r>
      <w:r w:rsidRPr="00396D37">
        <w:rPr>
          <w:rStyle w:val="StyleUnderline"/>
        </w:rPr>
        <w:t>unlikely</w:t>
      </w:r>
      <w:r w:rsidRPr="00F75C89">
        <w:rPr>
          <w:rStyle w:val="StyleUnderline"/>
        </w:rPr>
        <w:t xml:space="preserve"> </w:t>
      </w:r>
      <w:r w:rsidRPr="00396D37">
        <w:rPr>
          <w:rStyle w:val="StyleUnderline"/>
        </w:rPr>
        <w:t>to</w:t>
      </w:r>
      <w:r w:rsidRPr="00F75C89">
        <w:rPr>
          <w:rStyle w:val="StyleUnderline"/>
        </w:rPr>
        <w:t xml:space="preserve"> be in a position to </w:t>
      </w:r>
      <w:r w:rsidRPr="004A3AED">
        <w:rPr>
          <w:rStyle w:val="StyleUnderline"/>
        </w:rPr>
        <w:t xml:space="preserve">bargain </w:t>
      </w:r>
      <w:r w:rsidRPr="00396D37">
        <w:rPr>
          <w:rStyle w:val="StyleUnderline"/>
          <w:highlight w:val="cyan"/>
        </w:rPr>
        <w:t xml:space="preserve">for </w:t>
      </w:r>
      <w:r w:rsidRPr="00396D37">
        <w:rPr>
          <w:rStyle w:val="Emphasis"/>
          <w:highlight w:val="cyan"/>
        </w:rPr>
        <w:t>terms of service</w:t>
      </w:r>
      <w:r w:rsidRPr="004A3AED">
        <w:rPr>
          <w:rStyle w:val="StyleUnderline"/>
        </w:rPr>
        <w:t xml:space="preserve"> that </w:t>
      </w:r>
      <w:r w:rsidRPr="00396D37">
        <w:rPr>
          <w:rStyle w:val="StyleUnderline"/>
          <w:highlight w:val="cyan"/>
        </w:rPr>
        <w:t>guarantee</w:t>
      </w:r>
      <w:r w:rsidRPr="00F75C89">
        <w:rPr>
          <w:rStyle w:val="StyleUnderline"/>
        </w:rPr>
        <w:t xml:space="preserve"> such </w:t>
      </w:r>
      <w:r w:rsidRPr="00396D37">
        <w:rPr>
          <w:rStyle w:val="StyleUnderline"/>
          <w:highlight w:val="cyan"/>
        </w:rPr>
        <w:t>control</w:t>
      </w:r>
      <w:r w:rsidRPr="00F87B0E">
        <w:rPr>
          <w:sz w:val="14"/>
        </w:rPr>
        <w:t xml:space="preserve">. </w:t>
      </w:r>
    </w:p>
    <w:p w14:paraId="6B65B669" w14:textId="77777777" w:rsidR="00473D1A" w:rsidRPr="00F87B0E" w:rsidRDefault="00473D1A" w:rsidP="00473D1A">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4A3AED">
        <w:rPr>
          <w:rStyle w:val="StyleUnderline"/>
          <w:highlight w:val="cyan"/>
        </w:rPr>
        <w:t xml:space="preserve">about </w:t>
      </w:r>
      <w:r w:rsidRPr="004A3AED">
        <w:rPr>
          <w:rStyle w:val="Emphasis"/>
          <w:highlight w:val="cyan"/>
        </w:rPr>
        <w:t>data usage</w:t>
      </w:r>
      <w:r w:rsidRPr="004A3AED">
        <w:rPr>
          <w:rStyle w:val="StyleUnderline"/>
          <w:highlight w:val="cyan"/>
        </w:rPr>
        <w:t xml:space="preserve"> and </w:t>
      </w:r>
      <w:r w:rsidRPr="004A3AED">
        <w:rPr>
          <w:rStyle w:val="Emphasis"/>
          <w:highlight w:val="cyan"/>
        </w:rPr>
        <w:t>ask</w:t>
      </w:r>
      <w:r w:rsidRPr="004A3AED">
        <w:rPr>
          <w:rStyle w:val="Emphasis"/>
        </w:rPr>
        <w:t xml:space="preserve"> </w:t>
      </w:r>
      <w:r w:rsidRPr="00B50DAC">
        <w:rPr>
          <w:rStyle w:val="Emphasis"/>
        </w:rPr>
        <w:t xml:space="preserve">users </w:t>
      </w:r>
      <w:r w:rsidRPr="004A3AED">
        <w:rPr>
          <w:rStyle w:val="Emphasis"/>
          <w:highlight w:val="cyan"/>
        </w:rPr>
        <w:t>for permission</w:t>
      </w:r>
      <w:r w:rsidRPr="00F87B0E">
        <w:rPr>
          <w:sz w:val="14"/>
        </w:rPr>
        <w:t xml:space="preserve"> </w:t>
      </w:r>
      <w:r w:rsidRPr="00F75C89">
        <w:rPr>
          <w:rStyle w:val="StyleUnderline"/>
        </w:rPr>
        <w:t xml:space="preserve">for </w:t>
      </w:r>
      <w:r w:rsidRPr="004A3AED">
        <w:rPr>
          <w:rStyle w:val="Emphasis"/>
        </w:rPr>
        <w:t>further reuse</w:t>
      </w:r>
      <w:r w:rsidRPr="004A3AED">
        <w:rPr>
          <w:sz w:val="14"/>
        </w:rPr>
        <w:t xml:space="preserve"> is</w:t>
      </w:r>
      <w:r w:rsidRPr="00F87B0E">
        <w:rPr>
          <w:sz w:val="14"/>
        </w:rPr>
        <w:t xml:space="preserve">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3813D674" w14:textId="77777777" w:rsidR="00473D1A" w:rsidRPr="00F87B0E" w:rsidRDefault="00473D1A" w:rsidP="00473D1A">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6C16E0CD" w14:textId="77777777" w:rsidR="00473D1A" w:rsidRPr="00F87B0E" w:rsidRDefault="00473D1A" w:rsidP="00473D1A">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w:t>
      </w:r>
      <w:r w:rsidRPr="004A3AED">
        <w:rPr>
          <w:rStyle w:val="Emphasis"/>
          <w:sz w:val="30"/>
          <w:szCs w:val="30"/>
          <w:highlight w:val="cyan"/>
        </w:rPr>
        <w:t>uses the 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396D37">
        <w:rPr>
          <w:rStyle w:val="Emphasis"/>
        </w:rPr>
        <w:t>store data</w:t>
      </w:r>
      <w:r w:rsidRPr="00F75C89">
        <w:rPr>
          <w:rStyle w:val="StyleUnderline"/>
        </w:rPr>
        <w:t xml:space="preserve"> about them online</w:t>
      </w:r>
      <w:r w:rsidRPr="00F87B0E">
        <w:rPr>
          <w:sz w:val="14"/>
        </w:rPr>
        <w:t xml:space="preserve">. Those who are active users </w:t>
      </w:r>
      <w:r w:rsidRPr="004A3AED">
        <w:rPr>
          <w:sz w:val="14"/>
        </w:rPr>
        <w:t xml:space="preserve">typically </w:t>
      </w:r>
      <w:r w:rsidRPr="004A3AED">
        <w:rPr>
          <w:rStyle w:val="Emphasis"/>
        </w:rPr>
        <w:t>interact</w:t>
      </w:r>
      <w:r w:rsidRPr="004A3AED">
        <w:rPr>
          <w:rStyle w:val="StyleUnderline"/>
        </w:rPr>
        <w:t xml:space="preserve"> with a </w:t>
      </w:r>
      <w:r w:rsidRPr="004A3AED">
        <w:rPr>
          <w:rStyle w:val="Emphasis"/>
        </w:rPr>
        <w:t>variety</w:t>
      </w:r>
      <w:r w:rsidRPr="004A3AED">
        <w:rPr>
          <w:rStyle w:val="StyleUnderline"/>
        </w:rPr>
        <w:t xml:space="preserve"> of </w:t>
      </w:r>
      <w:r w:rsidRPr="004A3AED">
        <w:rPr>
          <w:rStyle w:val="Emphasis"/>
        </w:rPr>
        <w:t>platforms</w:t>
      </w:r>
      <w:r w:rsidRPr="004A3AED">
        <w:rPr>
          <w:rStyle w:val="StyleUnderline"/>
        </w:rPr>
        <w:t xml:space="preserve"> for search, shopping, news, file storage, streaming film and</w:t>
      </w:r>
      <w:r w:rsidRPr="00F75C89">
        <w:rPr>
          <w:rStyle w:val="StyleUnderline"/>
        </w:rPr>
        <w:t xml:space="preserve">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44BB0F4F" w14:textId="77777777" w:rsidR="00473D1A" w:rsidRPr="00F87B0E" w:rsidRDefault="00473D1A" w:rsidP="00473D1A">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4A3AED">
        <w:rPr>
          <w:rStyle w:val="Emphasis"/>
          <w:highlight w:val="cyan"/>
        </w:rPr>
        <w:t>suspension</w:t>
      </w:r>
      <w:r w:rsidRPr="004A3AED">
        <w:rPr>
          <w:sz w:val="14"/>
          <w:highlight w:val="cyan"/>
        </w:rPr>
        <w:t xml:space="preserve"> </w:t>
      </w:r>
      <w:r w:rsidRPr="004A3AED">
        <w:rPr>
          <w:rStyle w:val="StyleUnderline"/>
          <w:highlight w:val="cyan"/>
        </w:rPr>
        <w:t xml:space="preserve">of </w:t>
      </w:r>
      <w:r w:rsidRPr="004A3AED">
        <w:rPr>
          <w:rStyle w:val="Emphasis"/>
          <w:highlight w:val="cyan"/>
        </w:rPr>
        <w:t>data contributions</w:t>
      </w:r>
      <w:r w:rsidRPr="00F87B0E">
        <w:rPr>
          <w:sz w:val="14"/>
        </w:rPr>
        <w:t xml:space="preserve"> to a platform </w:t>
      </w:r>
      <w:r w:rsidRPr="004A3AED">
        <w:rPr>
          <w:rStyle w:val="Emphasis"/>
          <w:highlight w:val="cyan"/>
        </w:rPr>
        <w:t>does</w:t>
      </w:r>
      <w:r w:rsidRPr="004A3AED">
        <w:rPr>
          <w:sz w:val="14"/>
          <w:highlight w:val="cyan"/>
        </w:rPr>
        <w:t xml:space="preserve"> </w:t>
      </w:r>
      <w:r w:rsidRPr="004A3AED">
        <w:rPr>
          <w:rStyle w:val="Emphasis"/>
          <w:highlight w:val="cyan"/>
        </w:rPr>
        <w:t xml:space="preserve">very </w:t>
      </w:r>
      <w:r w:rsidRPr="00F87B0E">
        <w:rPr>
          <w:rStyle w:val="Emphasis"/>
          <w:highlight w:val="cyan"/>
        </w:rPr>
        <w:t>little</w:t>
      </w:r>
      <w:r w:rsidRPr="00F87B0E">
        <w:rPr>
          <w:sz w:val="14"/>
          <w:highlight w:val="cyan"/>
        </w:rPr>
        <w:t xml:space="preserve"> </w:t>
      </w:r>
      <w:r w:rsidRPr="00F87B0E">
        <w:rPr>
          <w:rStyle w:val="StyleUnderline"/>
          <w:highlight w:val="cyan"/>
        </w:rPr>
        <w:t xml:space="preserve">to </w:t>
      </w:r>
      <w:r w:rsidRPr="004A3AED">
        <w:rPr>
          <w:rStyle w:val="Emphasis"/>
          <w:highlight w:val="cyan"/>
        </w:rPr>
        <w:t>affect</w:t>
      </w:r>
      <w:r w:rsidRPr="004A3AED">
        <w:rPr>
          <w:rStyle w:val="StyleUnderline"/>
          <w:highlight w:val="cyan"/>
        </w:rPr>
        <w:t xml:space="preserve"> the</w:t>
      </w:r>
      <w:r w:rsidRPr="00F75C89">
        <w:rPr>
          <w:rStyle w:val="StyleUnderline"/>
        </w:rPr>
        <w:t xml:space="preserv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w:t>
      </w:r>
      <w:r w:rsidRPr="004A3AED">
        <w:rPr>
          <w:sz w:val="14"/>
        </w:rPr>
        <w:t xml:space="preserve">2008). As a result, the </w:t>
      </w:r>
      <w:r w:rsidRPr="004A3AED">
        <w:rPr>
          <w:rStyle w:val="Emphasis"/>
        </w:rPr>
        <w:t>marginal value</w:t>
      </w:r>
      <w:r w:rsidRPr="004A3AED">
        <w:rPr>
          <w:sz w:val="14"/>
        </w:rPr>
        <w:t xml:space="preserve"> </w:t>
      </w:r>
      <w:r w:rsidRPr="004A3AED">
        <w:rPr>
          <w:rStyle w:val="StyleUnderline"/>
        </w:rPr>
        <w:t xml:space="preserve">of any </w:t>
      </w:r>
      <w:r w:rsidRPr="004A3AED">
        <w:rPr>
          <w:rStyle w:val="Emphasis"/>
        </w:rPr>
        <w:lastRenderedPageBreak/>
        <w:t>individual’s data</w:t>
      </w:r>
      <w:r w:rsidRPr="004A3AED">
        <w:rPr>
          <w:rStyle w:val="StyleUnderline"/>
        </w:rPr>
        <w:t xml:space="preserve"> to one of the platforms is very close to </w:t>
      </w:r>
      <w:r w:rsidRPr="004A3AED">
        <w:rPr>
          <w:rStyle w:val="Emphasis"/>
        </w:rPr>
        <w:t>zero</w:t>
      </w:r>
      <w:r w:rsidRPr="004A3AED">
        <w:rPr>
          <w:sz w:val="14"/>
        </w:rPr>
        <w:t>, since</w:t>
      </w:r>
      <w:r w:rsidRPr="00F87B0E">
        <w:rPr>
          <w:sz w:val="14"/>
        </w:rPr>
        <w:t xml:space="preserve"> it is likely to account for a tiny amount of the accuracy of the algorithm and the popularity of the platform. </w:t>
      </w:r>
      <w:r w:rsidRPr="00F75C89">
        <w:rPr>
          <w:rStyle w:val="StyleUnderline"/>
        </w:rPr>
        <w:t xml:space="preserve">So </w:t>
      </w:r>
      <w:r w:rsidRPr="004A3AED">
        <w:rPr>
          <w:rStyle w:val="StyleUnderline"/>
          <w:highlight w:val="cyan"/>
        </w:rPr>
        <w:t xml:space="preserve">there is </w:t>
      </w:r>
      <w:r w:rsidRPr="004A3AED">
        <w:rPr>
          <w:rStyle w:val="Emphasis"/>
          <w:sz w:val="30"/>
          <w:szCs w:val="30"/>
          <w:highlight w:val="cyan"/>
        </w:rPr>
        <w:t xml:space="preserve">no credible </w:t>
      </w:r>
      <w:r w:rsidRPr="00B50DAC">
        <w:rPr>
          <w:rStyle w:val="Emphasis"/>
          <w:sz w:val="30"/>
          <w:szCs w:val="30"/>
          <w:highlight w:val="cyan"/>
        </w:rPr>
        <w:t>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574726AF" w14:textId="77777777" w:rsidR="00473D1A" w:rsidRPr="00F87B0E" w:rsidRDefault="00473D1A" w:rsidP="00473D1A">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4A3AED">
        <w:rPr>
          <w:rStyle w:val="StyleUnderline"/>
          <w:highlight w:val="cyan"/>
        </w:rPr>
        <w:t xml:space="preserve">with </w:t>
      </w:r>
      <w:r w:rsidRPr="004A3AED">
        <w:rPr>
          <w:rStyle w:val="Emphasis"/>
          <w:highlight w:val="cyan"/>
        </w:rPr>
        <w:t>third 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5FA3F15F" w14:textId="77777777" w:rsidR="00473D1A" w:rsidRPr="00F87B0E" w:rsidRDefault="00473D1A" w:rsidP="00473D1A">
      <w:pPr>
        <w:rPr>
          <w:sz w:val="14"/>
        </w:rPr>
      </w:pPr>
      <w:r w:rsidRPr="00F87B0E">
        <w:rPr>
          <w:sz w:val="14"/>
        </w:rPr>
        <w:t xml:space="preserve">This analysis </w:t>
      </w:r>
      <w:r w:rsidRPr="004A3AED">
        <w:rPr>
          <w:sz w:val="14"/>
        </w:rPr>
        <w:t xml:space="preserve">illuminates some other pathologies of the data economy. </w:t>
      </w:r>
      <w:r w:rsidRPr="004A3AED">
        <w:rPr>
          <w:rStyle w:val="Emphasis"/>
        </w:rPr>
        <w:t>Ubiquitous surveillance</w:t>
      </w:r>
      <w:r w:rsidRPr="004A3AED">
        <w:rPr>
          <w:sz w:val="14"/>
        </w:rPr>
        <w:t xml:space="preserve"> </w:t>
      </w:r>
      <w:r w:rsidRPr="004A3AED">
        <w:rPr>
          <w:rStyle w:val="StyleUnderline"/>
        </w:rPr>
        <w:t xml:space="preserve">results when </w:t>
      </w:r>
      <w:r w:rsidRPr="004A3AED">
        <w:rPr>
          <w:rStyle w:val="Emphasis"/>
        </w:rPr>
        <w:t>users accept terms</w:t>
      </w:r>
      <w:r w:rsidRPr="004A3AED">
        <w:rPr>
          <w:rStyle w:val="StyleUnderline"/>
        </w:rPr>
        <w:t xml:space="preserve"> that </w:t>
      </w:r>
      <w:r w:rsidRPr="004A3AED">
        <w:rPr>
          <w:rStyle w:val="Emphasis"/>
        </w:rPr>
        <w:t xml:space="preserve">allow </w:t>
      </w:r>
      <w:r w:rsidRPr="00F87B0E">
        <w:rPr>
          <w:rStyle w:val="Emphasis"/>
          <w:highlight w:val="cyan"/>
        </w:rPr>
        <w:t>platforms</w:t>
      </w:r>
      <w:r w:rsidRPr="004A3AED">
        <w:rPr>
          <w:rStyle w:val="StyleUnderline"/>
        </w:rPr>
        <w:t xml:space="preserve"> to </w:t>
      </w:r>
      <w:r w:rsidRPr="00F87B0E">
        <w:rPr>
          <w:rStyle w:val="Emphasis"/>
          <w:highlight w:val="cyan"/>
        </w:rPr>
        <w:t>track</w:t>
      </w:r>
      <w:r w:rsidRPr="00F75C89">
        <w:rPr>
          <w:rStyle w:val="StyleUnderline"/>
        </w:rPr>
        <w:t xml:space="preserve"> them </w:t>
      </w:r>
      <w:r w:rsidRPr="004A3AED">
        <w:rPr>
          <w:rStyle w:val="Emphasis"/>
          <w:highlight w:val="cyan"/>
        </w:rPr>
        <w:t>across</w:t>
      </w:r>
      <w:r w:rsidRPr="004A3AED">
        <w:rPr>
          <w:rStyle w:val="StyleUnderline"/>
          <w:highlight w:val="cyan"/>
        </w:rPr>
        <w:t xml:space="preserve"> the</w:t>
      </w:r>
      <w:r w:rsidRPr="004A3AED">
        <w:rPr>
          <w:sz w:val="14"/>
          <w:highlight w:val="cyan"/>
        </w:rPr>
        <w:t xml:space="preserve"> </w:t>
      </w:r>
      <w:r w:rsidRPr="004A3AED">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t>
      </w:r>
      <w:r w:rsidRPr="004A3AED">
        <w:rPr>
          <w:rStyle w:val="StyleUnderline"/>
        </w:rPr>
        <w:t xml:space="preserve">when users do know and understand the proffered terms of service, they have </w:t>
      </w:r>
      <w:r w:rsidRPr="004A3AED">
        <w:rPr>
          <w:rStyle w:val="Emphasis"/>
        </w:rPr>
        <w:t>little power</w:t>
      </w:r>
      <w:r w:rsidRPr="004A3AED">
        <w:rPr>
          <w:rStyle w:val="StyleUnderline"/>
        </w:rPr>
        <w:t xml:space="preserve"> to </w:t>
      </w:r>
      <w:r w:rsidRPr="004A3AED">
        <w:rPr>
          <w:rStyle w:val="Emphasis"/>
        </w:rPr>
        <w:t>negotiate</w:t>
      </w:r>
      <w:r w:rsidRPr="004A3AED">
        <w:rPr>
          <w:sz w:val="14"/>
        </w:rPr>
        <w:t xml:space="preserve"> over these terms, </w:t>
      </w:r>
      <w:r w:rsidRPr="004A3AED">
        <w:rPr>
          <w:rStyle w:val="StyleUnderline"/>
        </w:rPr>
        <w:t>and they find “privacy</w:t>
      </w:r>
      <w:r w:rsidRPr="004A3AED">
        <w:rPr>
          <w:rStyle w:val="Emphasis"/>
        </w:rPr>
        <w:t xml:space="preserve"> self-management” elusive</w:t>
      </w:r>
      <w:r w:rsidRPr="00F87B0E">
        <w:rPr>
          <w:sz w:val="14"/>
        </w:rPr>
        <w:t xml:space="preserve"> (Solove 2012).</w:t>
      </w:r>
    </w:p>
    <w:p w14:paraId="2F6FB5A2" w14:textId="77777777" w:rsidR="00473D1A" w:rsidRPr="00F87B0E" w:rsidRDefault="00473D1A" w:rsidP="00473D1A">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6B97E5CF" w14:textId="77777777" w:rsidR="00473D1A" w:rsidRPr="00F87B0E" w:rsidRDefault="00473D1A" w:rsidP="00473D1A">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D582DDC" w14:textId="77777777" w:rsidR="00473D1A" w:rsidRPr="00F87B0E" w:rsidRDefault="00473D1A" w:rsidP="00473D1A">
      <w:pPr>
        <w:rPr>
          <w:sz w:val="14"/>
        </w:rPr>
      </w:pPr>
      <w:r w:rsidRPr="00F87B0E">
        <w:rPr>
          <w:sz w:val="14"/>
        </w:rPr>
        <w:t xml:space="preserve">Described in this way, </w:t>
      </w:r>
      <w:r w:rsidRPr="004A3AED">
        <w:rPr>
          <w:rStyle w:val="Emphasis"/>
          <w:highlight w:val="cyan"/>
        </w:rPr>
        <w:t>data contributors</w:t>
      </w:r>
      <w:r w:rsidRPr="004A3AED">
        <w:rPr>
          <w:rStyle w:val="StyleUnderline"/>
          <w:highlight w:val="cyan"/>
        </w:rPr>
        <w:t xml:space="preserve"> occupy</w:t>
      </w:r>
      <w:r w:rsidRPr="00F87B0E">
        <w:rPr>
          <w:sz w:val="14"/>
        </w:rPr>
        <w:t xml:space="preserve"> </w:t>
      </w:r>
      <w:r w:rsidRPr="004A3AED">
        <w:rPr>
          <w:rStyle w:val="StyleUnderline"/>
          <w:highlight w:val="cyan"/>
        </w:rPr>
        <w:t>the</w:t>
      </w:r>
      <w:r w:rsidRPr="00F87B0E">
        <w:rPr>
          <w:sz w:val="14"/>
        </w:rPr>
        <w:t xml:space="preserve"> </w:t>
      </w:r>
      <w:r w:rsidRPr="00396D37">
        <w:rPr>
          <w:rStyle w:val="Emphasis"/>
          <w:highlight w:val="cyan"/>
        </w:rPr>
        <w:t>same role</w:t>
      </w:r>
      <w:r w:rsidRPr="00F75C89">
        <w:rPr>
          <w:rStyle w:val="StyleUnderline"/>
        </w:rPr>
        <w:t xml:space="preserve"> th</w:t>
      </w:r>
      <w:r w:rsidRPr="004A3AED">
        <w:rPr>
          <w:rStyle w:val="StyleUnderline"/>
        </w:rPr>
        <w:t xml:space="preserve">at </w:t>
      </w:r>
      <w:r w:rsidRPr="004A3AED">
        <w:rPr>
          <w:rStyle w:val="Emphasis"/>
        </w:rPr>
        <w:t>traditional</w:t>
      </w:r>
      <w:r w:rsidRPr="00D36FE2">
        <w:rPr>
          <w:rStyle w:val="Emphasis"/>
        </w:rPr>
        <w:t xml:space="preserve"> forms </w:t>
      </w:r>
      <w:r w:rsidRPr="004A3AED">
        <w:rPr>
          <w:rStyle w:val="Emphasis"/>
          <w:highlight w:val="cyan"/>
        </w:rPr>
        <w:t>of labor</w:t>
      </w:r>
      <w:r w:rsidRPr="00D36FE2">
        <w:rPr>
          <w:rStyle w:val="Emphasis"/>
        </w:rPr>
        <w:t xml:space="preserve"> do</w:t>
      </w:r>
      <w:r w:rsidRPr="00F87B0E">
        <w:rPr>
          <w:sz w:val="14"/>
        </w:rPr>
        <w:t xml:space="preserve"> in the Marxist model. Marxists think that labor is necessarily exploited within a capitalist system (</w:t>
      </w:r>
      <w:r w:rsidRPr="004A3AED">
        <w:rPr>
          <w:sz w:val="14"/>
        </w:rPr>
        <w:t xml:space="preserve">Cohen 1979, chapter 7; Elster 1985, chapter 4). The reason for this is that the </w:t>
      </w:r>
      <w:r w:rsidRPr="004A3AED">
        <w:rPr>
          <w:rStyle w:val="Emphasis"/>
        </w:rPr>
        <w:t>surplus value</w:t>
      </w:r>
      <w:r w:rsidRPr="004A3AED">
        <w:rPr>
          <w:sz w:val="14"/>
        </w:rPr>
        <w:t xml:space="preserve"> </w:t>
      </w:r>
      <w:r w:rsidRPr="004A3AED">
        <w:rPr>
          <w:rStyle w:val="StyleUnderline"/>
        </w:rPr>
        <w:t xml:space="preserve">that </w:t>
      </w:r>
      <w:r w:rsidRPr="004A3AED">
        <w:rPr>
          <w:rStyle w:val="Emphasis"/>
        </w:rPr>
        <w:t>workers</w:t>
      </w:r>
      <w:r w:rsidRPr="004A3AED">
        <w:rPr>
          <w:rStyle w:val="StyleUnderline"/>
        </w:rPr>
        <w:t xml:space="preserve"> are unable to capture</w:t>
      </w:r>
      <w:r w:rsidRPr="004A3AED">
        <w:rPr>
          <w:sz w:val="14"/>
        </w:rPr>
        <w:t xml:space="preserve">, </w:t>
      </w:r>
      <w:r w:rsidRPr="004A3AED">
        <w:rPr>
          <w:rStyle w:val="StyleUnderline"/>
        </w:rPr>
        <w:t xml:space="preserve">due to their </w:t>
      </w:r>
      <w:r w:rsidRPr="004A3AED">
        <w:rPr>
          <w:rStyle w:val="Emphasis"/>
        </w:rPr>
        <w:t>weak bargaining power</w:t>
      </w:r>
      <w:r w:rsidRPr="004A3AED">
        <w:rPr>
          <w:sz w:val="14"/>
        </w:rPr>
        <w:t>, is the source of the capital accumulation that increases the returns to capital and net present value of capital</w:t>
      </w:r>
      <w:r w:rsidRPr="00F87B0E">
        <w:rPr>
          <w:sz w:val="14"/>
        </w:rPr>
        <w:t xml:space="preserve">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7AE42DE8" w14:textId="77777777" w:rsidR="00473D1A" w:rsidRPr="00F87B0E" w:rsidRDefault="00473D1A" w:rsidP="00473D1A">
      <w:pPr>
        <w:rPr>
          <w:sz w:val="14"/>
        </w:rPr>
      </w:pPr>
      <w:r w:rsidRPr="00F87B0E">
        <w:rPr>
          <w:sz w:val="14"/>
        </w:rPr>
        <w:t xml:space="preserve">5. POLICY ALTERNATIVES </w:t>
      </w:r>
    </w:p>
    <w:p w14:paraId="1EC20715" w14:textId="77777777" w:rsidR="00473D1A" w:rsidRPr="00F87B0E" w:rsidRDefault="00473D1A" w:rsidP="00473D1A">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4A3AED">
        <w:rPr>
          <w:rStyle w:val="Emphasis"/>
          <w:highlight w:val="cyan"/>
        </w:rPr>
        <w:t>alt</w:t>
      </w:r>
      <w:r w:rsidRPr="004A3AED">
        <w:rPr>
          <w:rStyle w:val="StyleUnderline"/>
        </w:rPr>
        <w:t xml:space="preserve">ernatives </w:t>
      </w:r>
      <w:r w:rsidRPr="004A3AED">
        <w:rPr>
          <w:rStyle w:val="StyleUnderline"/>
          <w:highlight w:val="cyan"/>
        </w:rPr>
        <w:t xml:space="preserve">must </w:t>
      </w:r>
      <w:r w:rsidRPr="004A3AED">
        <w:rPr>
          <w:rStyle w:val="StyleUnderline"/>
          <w:highlight w:val="cyan"/>
        </w:rPr>
        <w:lastRenderedPageBreak/>
        <w:t>be e</w:t>
      </w:r>
      <w:r w:rsidRPr="00F87B0E">
        <w:rPr>
          <w:rStyle w:val="StyleUnderline"/>
          <w:highlight w:val="cyan"/>
        </w:rPr>
        <w:t xml:space="preserv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14967664" w14:textId="77777777" w:rsidR="00473D1A" w:rsidRPr="00F87B0E" w:rsidRDefault="00473D1A" w:rsidP="00473D1A">
      <w:pPr>
        <w:rPr>
          <w:sz w:val="14"/>
        </w:rPr>
      </w:pPr>
      <w:r w:rsidRPr="00F87B0E">
        <w:rPr>
          <w:sz w:val="14"/>
        </w:rPr>
        <w:t>Consider then, from the political economy perspective outlined above, the major solutions that have been suggested for managing the user-platform relationship:</w:t>
      </w:r>
    </w:p>
    <w:p w14:paraId="6B4891EC" w14:textId="77777777" w:rsidR="00473D1A" w:rsidRPr="00F87B0E" w:rsidRDefault="00473D1A" w:rsidP="00473D1A">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4A3AED">
        <w:rPr>
          <w:rStyle w:val="StyleUnderline"/>
          <w:highlight w:val="cyan"/>
        </w:rPr>
        <w:t xml:space="preserve">people </w:t>
      </w:r>
      <w:r w:rsidRPr="004A3AED">
        <w:rPr>
          <w:rStyle w:val="Emphasis"/>
          <w:highlight w:val="cyan"/>
        </w:rPr>
        <w:t>u</w:t>
      </w:r>
      <w:r w:rsidRPr="00B50DAC">
        <w:rPr>
          <w:rStyle w:val="Emphasis"/>
          <w:highlight w:val="cyan"/>
        </w:rPr>
        <w:t>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4A3AED">
        <w:rPr>
          <w:rStyle w:val="Emphasis"/>
          <w:highlight w:val="cyan"/>
        </w:rPr>
        <w:t>data</w:t>
      </w:r>
      <w:r w:rsidRPr="00D36FE2">
        <w:rPr>
          <w:rStyle w:val="Emphasis"/>
        </w:rPr>
        <w:t xml:space="preserve">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w:t>
      </w:r>
      <w:r w:rsidRPr="004A3AED">
        <w:rPr>
          <w:rStyle w:val="StyleUnderline"/>
          <w:highlight w:val="cyan"/>
        </w:rPr>
        <w:t xml:space="preserve">and </w:t>
      </w:r>
      <w:r w:rsidRPr="004A3AED">
        <w:rPr>
          <w:rStyle w:val="Emphasis"/>
          <w:highlight w:val="cyan"/>
        </w:rPr>
        <w:t>conscious</w:t>
      </w:r>
      <w:r w:rsidRPr="00D36FE2">
        <w:rPr>
          <w:rStyle w:val="Emphasis"/>
        </w:rPr>
        <w:t xml:space="preserve">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w:t>
      </w:r>
      <w:r w:rsidRPr="004A3AED">
        <w:rPr>
          <w:rStyle w:val="Emphasis"/>
          <w:sz w:val="30"/>
          <w:szCs w:val="30"/>
        </w:rPr>
        <w:t xml:space="preserve"> at scale </w:t>
      </w:r>
      <w:r w:rsidRPr="00D36FE2">
        <w:rPr>
          <w:rStyle w:val="Emphasis"/>
          <w:sz w:val="30"/>
          <w:szCs w:val="30"/>
          <w:highlight w:val="cyan"/>
        </w:rPr>
        <w:t>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w:t>
      </w:r>
      <w:r w:rsidRPr="004A3AED">
        <w:rPr>
          <w:rStyle w:val="StyleUnderline"/>
        </w:rPr>
        <w:t>problem</w:t>
      </w:r>
      <w:r w:rsidRPr="004A3AED">
        <w:rPr>
          <w:sz w:val="14"/>
        </w:rPr>
        <w:t xml:space="preserve">, which </w:t>
      </w:r>
      <w:r w:rsidRPr="004A3AED">
        <w:rPr>
          <w:rStyle w:val="StyleUnderline"/>
        </w:rPr>
        <w:t>requires</w:t>
      </w:r>
      <w:r w:rsidRPr="004A3AED">
        <w:rPr>
          <w:sz w:val="14"/>
        </w:rPr>
        <w:t xml:space="preserve"> in addition that </w:t>
      </w:r>
      <w:r w:rsidRPr="004A3AED">
        <w:rPr>
          <w:rStyle w:val="StyleUnderline"/>
        </w:rPr>
        <w:t>users</w:t>
      </w:r>
      <w:r w:rsidRPr="004A3AED">
        <w:rPr>
          <w:sz w:val="14"/>
        </w:rPr>
        <w:t xml:space="preserve"> be able to </w:t>
      </w:r>
      <w:r w:rsidRPr="004A3AED">
        <w:rPr>
          <w:rStyle w:val="Emphasis"/>
        </w:rPr>
        <w:t>coordinate</w:t>
      </w:r>
      <w:r w:rsidRPr="004A3AED">
        <w:rPr>
          <w:rStyle w:val="StyleUnderline"/>
        </w:rPr>
        <w:t xml:space="preserve"> with each other on the </w:t>
      </w:r>
      <w:r w:rsidRPr="004A3AED">
        <w:rPr>
          <w:rStyle w:val="Emphasis"/>
        </w:rPr>
        <w:t>terms</w:t>
      </w:r>
      <w:r w:rsidRPr="004A3AED">
        <w:rPr>
          <w:rStyle w:val="StyleUnderline"/>
        </w:rPr>
        <w:t xml:space="preserve"> and </w:t>
      </w:r>
      <w:r w:rsidRPr="004A3AED">
        <w:rPr>
          <w:rStyle w:val="Emphasis"/>
        </w:rPr>
        <w:t>scope</w:t>
      </w:r>
      <w:r w:rsidRPr="004A3AED">
        <w:rPr>
          <w:rStyle w:val="StyleUnderline"/>
        </w:rPr>
        <w:t xml:space="preserve"> </w:t>
      </w:r>
      <w:r w:rsidRPr="004A3AED">
        <w:rPr>
          <w:sz w:val="16"/>
        </w:rPr>
        <w:t>of a data strike</w:t>
      </w:r>
      <w:r w:rsidRPr="00B50DAC">
        <w:rPr>
          <w:sz w:val="16"/>
        </w:rPr>
        <w:t>.</w:t>
      </w:r>
    </w:p>
    <w:p w14:paraId="5A130265" w14:textId="77777777" w:rsidR="00473D1A" w:rsidRPr="00F87B0E" w:rsidRDefault="00473D1A" w:rsidP="00473D1A">
      <w:pPr>
        <w:rPr>
          <w:sz w:val="14"/>
        </w:rPr>
      </w:pPr>
      <w:r w:rsidRPr="00F87B0E">
        <w:rPr>
          <w:sz w:val="14"/>
        </w:rPr>
        <w:t xml:space="preserve">[[FOOTNOTES BEGIN]] </w:t>
      </w:r>
    </w:p>
    <w:p w14:paraId="264FB9AE" w14:textId="77777777" w:rsidR="00473D1A" w:rsidRPr="00F87B0E" w:rsidRDefault="00473D1A" w:rsidP="00473D1A">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4A3AED">
        <w:rPr>
          <w:rStyle w:val="Emphasis"/>
        </w:rPr>
        <w:t>challenges</w:t>
      </w:r>
      <w:r w:rsidRPr="004A3AED">
        <w:rPr>
          <w:rStyle w:val="StyleUnderline"/>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w:t>
      </w:r>
      <w:r w:rsidRPr="004A3AED">
        <w:rPr>
          <w:rStyle w:val="StyleUnderline"/>
        </w:rPr>
        <w:t>been described as “</w:t>
      </w:r>
      <w:r w:rsidRPr="004A3AED">
        <w:rPr>
          <w:rStyle w:val="Emphasis"/>
        </w:rPr>
        <w:t>shadow banning</w:t>
      </w:r>
      <w:r w:rsidRPr="004A3AED">
        <w:rPr>
          <w:rStyle w:val="StyleUnderline"/>
        </w:rPr>
        <w:t>”</w:t>
      </w:r>
      <w:r w:rsidRPr="004A3AED">
        <w:rPr>
          <w:sz w:val="14"/>
        </w:rPr>
        <w:t xml:space="preserve"> (Savoleinen 2022, cf. Nicholas 2023 decrying this terminology)—but these are not meant to be explained by Data</w:t>
      </w:r>
      <w:r w:rsidRPr="00F87B0E">
        <w:rPr>
          <w:sz w:val="14"/>
        </w:rPr>
        <w:t xml:space="preserve"> as Labor, and it is quite likely that they will </w:t>
      </w:r>
      <w:r w:rsidRPr="00F87B0E">
        <w:rPr>
          <w:rStyle w:val="StyleUnderline"/>
          <w:highlight w:val="cyan"/>
        </w:rPr>
        <w:t>require</w:t>
      </w:r>
      <w:r w:rsidRPr="00F87B0E">
        <w:rPr>
          <w:sz w:val="14"/>
        </w:rPr>
        <w:t xml:space="preserve"> different policy </w:t>
      </w:r>
      <w:r w:rsidRPr="004A3AED">
        <w:rPr>
          <w:rStyle w:val="StyleUnderline"/>
          <w:highlight w:val="cyan"/>
        </w:rPr>
        <w:t>fixes</w:t>
      </w:r>
      <w:r w:rsidRPr="00562171">
        <w:rPr>
          <w:rStyle w:val="StyleUnderline"/>
        </w:rPr>
        <w:t xml:space="preserve"> that </w:t>
      </w:r>
      <w:r w:rsidRPr="004A3AED">
        <w:rPr>
          <w:rStyle w:val="StyleUnderline"/>
        </w:rPr>
        <w:t xml:space="preserve">attend </w:t>
      </w:r>
      <w:r w:rsidRPr="00F87B0E">
        <w:rPr>
          <w:rStyle w:val="StyleUnderline"/>
          <w:highlight w:val="cyan"/>
        </w:rPr>
        <w:t>to</w:t>
      </w:r>
      <w:r w:rsidRPr="004A3AED">
        <w:rPr>
          <w:rStyle w:val="StyleUnderline"/>
        </w:rPr>
        <w:t xml:space="preserve"> questions</w:t>
      </w:r>
      <w:r w:rsidRPr="00562171">
        <w:rPr>
          <w:rStyle w:val="StyleUnderline"/>
        </w:rPr>
        <w:t xml:space="preserve"> about</w:t>
      </w:r>
      <w:r w:rsidRPr="00F87B0E">
        <w:rPr>
          <w:sz w:val="14"/>
        </w:rPr>
        <w:t xml:space="preserve"> addictive products and </w:t>
      </w:r>
      <w:r w:rsidRPr="00F87B0E">
        <w:rPr>
          <w:rStyle w:val="Emphasis"/>
          <w:highlight w:val="cyan"/>
        </w:rPr>
        <w:t xml:space="preserve">free </w:t>
      </w:r>
      <w:r w:rsidRPr="004A3AED">
        <w:rPr>
          <w:rStyle w:val="Emphasis"/>
          <w:highlight w:val="cyan"/>
        </w:rPr>
        <w:t>speech</w:t>
      </w:r>
      <w:r w:rsidRPr="004A3AED">
        <w:rPr>
          <w:sz w:val="14"/>
          <w:highlight w:val="cyan"/>
        </w:rPr>
        <w:t xml:space="preserve"> </w:t>
      </w:r>
      <w:r w:rsidRPr="004A3AED">
        <w:rPr>
          <w:rStyle w:val="StyleUnderline"/>
          <w:highlight w:val="cyan"/>
        </w:rPr>
        <w:t>and</w:t>
      </w:r>
      <w:r w:rsidRPr="004A3AED">
        <w:rPr>
          <w:sz w:val="14"/>
          <w:highlight w:val="cyan"/>
        </w:rPr>
        <w:t xml:space="preserve"> </w:t>
      </w:r>
      <w:r w:rsidRPr="004A3AED">
        <w:rPr>
          <w:rStyle w:val="Emphasis"/>
          <w:highlight w:val="cyan"/>
        </w:rPr>
        <w:t>information policy</w:t>
      </w:r>
      <w:r w:rsidRPr="004A3AED">
        <w:rPr>
          <w:sz w:val="14"/>
          <w:highlight w:val="cyan"/>
        </w:rPr>
        <w:t>.</w:t>
      </w:r>
    </w:p>
    <w:p w14:paraId="5B930BA5" w14:textId="77777777" w:rsidR="00473D1A" w:rsidRPr="00F87B0E" w:rsidRDefault="00473D1A" w:rsidP="00473D1A">
      <w:pPr>
        <w:rPr>
          <w:sz w:val="14"/>
        </w:rPr>
      </w:pPr>
      <w:r w:rsidRPr="00F87B0E">
        <w:rPr>
          <w:sz w:val="14"/>
        </w:rPr>
        <w:t>[[FOOTNOTES END]]</w:t>
      </w:r>
    </w:p>
    <w:p w14:paraId="3332A510" w14:textId="77777777" w:rsidR="00473D1A" w:rsidRPr="00F87B0E" w:rsidRDefault="00473D1A" w:rsidP="00473D1A">
      <w:pPr>
        <w:rPr>
          <w:sz w:val="14"/>
        </w:rPr>
      </w:pPr>
      <w:r w:rsidRPr="00D36FE2">
        <w:rPr>
          <w:rStyle w:val="Emphasis"/>
        </w:rPr>
        <w:t>Data Unions</w:t>
      </w:r>
      <w:r w:rsidRPr="00F87B0E">
        <w:rPr>
          <w:sz w:val="14"/>
        </w:rPr>
        <w:t>. Data unions have been proposed by advocates of Data as Labor (Posner and Weyl 2018), and one data union has already been established in the Netherlands (De Datavakbond 2018; Sterling 2018). A union</w:t>
      </w:r>
      <w:r w:rsidRPr="00562171">
        <w:rPr>
          <w:rStyle w:val="StyleUnderline"/>
        </w:rPr>
        <w:t xml:space="preserve"> that </w:t>
      </w:r>
      <w:r w:rsidRPr="00D36FE2">
        <w:rPr>
          <w:rStyle w:val="StyleUnderline"/>
        </w:rPr>
        <w:t xml:space="preserve">represents a </w:t>
      </w:r>
      <w:r w:rsidRPr="00D36FE2">
        <w:rPr>
          <w:rStyle w:val="Emphasis"/>
        </w:rPr>
        <w:t>sufficient number</w:t>
      </w:r>
      <w:r w:rsidRPr="00F87B0E">
        <w:rPr>
          <w:sz w:val="14"/>
        </w:rPr>
        <w:t xml:space="preserve"> of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leverage, and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38F334C6" w14:textId="77777777" w:rsidR="00473D1A" w:rsidRPr="00F87B0E" w:rsidRDefault="00473D1A" w:rsidP="00473D1A">
      <w:pPr>
        <w:rPr>
          <w:sz w:val="14"/>
        </w:rPr>
      </w:pPr>
      <w:r w:rsidRPr="00F87B0E">
        <w:rPr>
          <w:sz w:val="14"/>
        </w:rPr>
        <w:t xml:space="preserve">Data Trusts and Data Stewardship. A data trust is an independent body that stewards data on behalf of data subjects, deciding who has access to it, the conditions of access, and who may benefit from access (Hardinges et al. 2019) while exercising a fiduciary responsibility toward data subjects (Delacroix and Lawrence 2019). It is occasionally likened to a union, in that it has the power to stand up for the rights of its members (Ruhaak 2021). One difference between a data union and </w:t>
      </w:r>
      <w:r w:rsidRPr="004A3AED">
        <w:rPr>
          <w:rStyle w:val="Emphasis"/>
          <w:highlight w:val="cyan"/>
        </w:rPr>
        <w:t>a</w:t>
      </w:r>
      <w:r w:rsidRPr="004A3AED">
        <w:rPr>
          <w:sz w:val="14"/>
          <w:highlight w:val="cyan"/>
        </w:rPr>
        <w:t xml:space="preserve"> </w:t>
      </w:r>
      <w:r w:rsidRPr="004A3AED">
        <w:rPr>
          <w:rStyle w:val="Emphasis"/>
          <w:highlight w:val="cyan"/>
        </w:rPr>
        <w:t>data</w:t>
      </w:r>
      <w:r w:rsidRPr="00B50DAC">
        <w:rPr>
          <w:rStyle w:val="Emphasis"/>
        </w:rPr>
        <w:t xml:space="preserve"> </w:t>
      </w:r>
      <w:r w:rsidRPr="00F87B0E">
        <w:rPr>
          <w:rStyle w:val="Emphasis"/>
          <w:highlight w:val="cyan"/>
        </w:rPr>
        <w:t>trust</w:t>
      </w:r>
      <w:r w:rsidRPr="00F87B0E">
        <w:rPr>
          <w:sz w:val="14"/>
        </w:rPr>
        <w:t xml:space="preserve">, at least insofar as a data trust uses the legal analogy of </w:t>
      </w:r>
      <w:r w:rsidRPr="00FA2A60">
        <w:rPr>
          <w:sz w:val="14"/>
        </w:rPr>
        <w:t xml:space="preserve">a traditional trust, is that the data trust </w:t>
      </w:r>
      <w:r w:rsidRPr="00FA2A60">
        <w:rPr>
          <w:rStyle w:val="Emphasis"/>
        </w:rPr>
        <w:t>represents data rather</w:t>
      </w:r>
      <w:r w:rsidRPr="00FA2A60">
        <w:rPr>
          <w:rStyle w:val="StyleUnderline"/>
        </w:rPr>
        <w:t xml:space="preserve"> than data </w:t>
      </w:r>
      <w:r w:rsidRPr="00FA2A60">
        <w:rPr>
          <w:rStyle w:val="Emphasis"/>
        </w:rPr>
        <w:t>subjects</w:t>
      </w:r>
      <w:r w:rsidRPr="00FA2A60">
        <w:rPr>
          <w:sz w:val="14"/>
        </w:rPr>
        <w:t xml:space="preserve">. That is, it </w:t>
      </w:r>
      <w:r w:rsidRPr="00FA2A60">
        <w:rPr>
          <w:rStyle w:val="Emphasis"/>
          <w:highlight w:val="cyan"/>
        </w:rPr>
        <w:t>governs</w:t>
      </w:r>
      <w:r w:rsidRPr="00FA2A60">
        <w:rPr>
          <w:rStyle w:val="StyleUnderline"/>
        </w:rPr>
        <w:t xml:space="preserve"> a discrete body of </w:t>
      </w:r>
      <w:r w:rsidRPr="00FA2A60">
        <w:rPr>
          <w:rStyle w:val="Emphasis"/>
          <w:highlight w:val="cyan"/>
        </w:rPr>
        <w:t>data</w:t>
      </w:r>
      <w:r w:rsidRPr="00FA2A60">
        <w:rPr>
          <w:rStyle w:val="StyleUnderline"/>
          <w:highlight w:val="cyan"/>
        </w:rPr>
        <w:t xml:space="preserve"> and</w:t>
      </w:r>
      <w:r w:rsidRPr="00FA2A60">
        <w:rPr>
          <w:rStyle w:val="StyleUnderline"/>
        </w:rPr>
        <w:t xml:space="preserve"> the accompanying </w:t>
      </w:r>
      <w:r w:rsidRPr="00FA2A60">
        <w:rPr>
          <w:rStyle w:val="Emphasis"/>
          <w:highlight w:val="cyan"/>
        </w:rPr>
        <w:t>rights</w:t>
      </w:r>
      <w:r w:rsidRPr="00FA2A60">
        <w:rPr>
          <w:rStyle w:val="StyleUnderline"/>
        </w:rPr>
        <w:t xml:space="preserve">, </w:t>
      </w:r>
      <w:r w:rsidRPr="00FA2A60">
        <w:rPr>
          <w:rStyle w:val="StyleUnderline"/>
          <w:highlight w:val="cyan"/>
        </w:rPr>
        <w:t>rather than</w:t>
      </w:r>
      <w:r w:rsidRPr="00FA2A60">
        <w:rPr>
          <w:rStyle w:val="StyleUnderline"/>
        </w:rPr>
        <w:t xml:space="preserve"> the ongoing relation between </w:t>
      </w:r>
      <w:r w:rsidRPr="00FA2A60">
        <w:rPr>
          <w:rStyle w:val="StyleUnderline"/>
          <w:highlight w:val="cyan"/>
        </w:rPr>
        <w:t>a</w:t>
      </w:r>
      <w:r w:rsidRPr="00FA2A60">
        <w:rPr>
          <w:rStyle w:val="StyleUnderline"/>
        </w:rPr>
        <w:t xml:space="preserve"> data </w:t>
      </w:r>
      <w:r w:rsidRPr="00FA2A60">
        <w:rPr>
          <w:rStyle w:val="StyleUnderline"/>
          <w:highlight w:val="cyan"/>
        </w:rPr>
        <w:t>subject</w:t>
      </w:r>
      <w:r w:rsidRPr="00FA2A60">
        <w:rPr>
          <w:sz w:val="14"/>
        </w:rPr>
        <w:t xml:space="preserve"> and a platform, </w:t>
      </w:r>
      <w:r w:rsidRPr="00FA2A60">
        <w:rPr>
          <w:rStyle w:val="Emphasis"/>
        </w:rPr>
        <w:t>raising questions</w:t>
      </w:r>
      <w:r w:rsidRPr="00FA2A60">
        <w:rPr>
          <w:rStyle w:val="StyleUnderline"/>
        </w:rPr>
        <w:t xml:space="preserve"> about </w:t>
      </w:r>
      <w:r w:rsidRPr="00FA2A60">
        <w:rPr>
          <w:rStyle w:val="Emphasis"/>
        </w:rPr>
        <w:t>how effective</w:t>
      </w:r>
      <w:r w:rsidRPr="00FA2A60">
        <w:rPr>
          <w:rStyle w:val="StyleUnderline"/>
        </w:rPr>
        <w:t xml:space="preserve"> it might be at </w:t>
      </w:r>
      <w:r w:rsidRPr="00FA2A60">
        <w:rPr>
          <w:rStyle w:val="Emphasis"/>
        </w:rPr>
        <w:t>advocating</w:t>
      </w:r>
      <w:r w:rsidRPr="00FA2A60">
        <w:rPr>
          <w:rStyle w:val="StyleUnderline"/>
        </w:rPr>
        <w:t xml:space="preserve"> for </w:t>
      </w:r>
      <w:r w:rsidRPr="00FA2A60">
        <w:rPr>
          <w:rStyle w:val="Emphasis"/>
        </w:rPr>
        <w:t>changes in</w:t>
      </w:r>
      <w:r w:rsidRPr="00FA2A60">
        <w:rPr>
          <w:rStyle w:val="StyleUnderline"/>
        </w:rPr>
        <w:t xml:space="preserve"> its </w:t>
      </w:r>
      <w:r w:rsidRPr="00FA2A60">
        <w:rPr>
          <w:rStyle w:val="Emphasis"/>
        </w:rPr>
        <w:t>future treatment</w:t>
      </w:r>
      <w:r w:rsidRPr="00FA2A60">
        <w:rPr>
          <w:rStyle w:val="StyleUnderline"/>
        </w:rPr>
        <w:t xml:space="preserve"> of data subjects</w:t>
      </w:r>
      <w:r w:rsidRPr="00FA2A60">
        <w:rPr>
          <w:sz w:val="14"/>
        </w:rPr>
        <w:t>. Another difference is that the</w:t>
      </w:r>
      <w:r w:rsidRPr="00F87B0E">
        <w:rPr>
          <w:sz w:val="14"/>
        </w:rPr>
        <w:t xml:space="preserv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653C613A" w14:textId="77777777" w:rsidR="00473D1A" w:rsidRPr="00F87B0E" w:rsidRDefault="00473D1A" w:rsidP="00473D1A">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FA2A60">
        <w:rPr>
          <w:rStyle w:val="StyleUnderline"/>
        </w:rPr>
        <w:t>analysis</w:t>
      </w:r>
      <w:r w:rsidRPr="00FA2A60">
        <w:rPr>
          <w:sz w:val="14"/>
        </w:rPr>
        <w:t xml:space="preserve">, </w:t>
      </w:r>
      <w:r w:rsidRPr="00FA2A60">
        <w:rPr>
          <w:rStyle w:val="Emphasis"/>
        </w:rPr>
        <w:t>individual ownership</w:t>
      </w:r>
      <w:r w:rsidRPr="00FA2A60">
        <w:rPr>
          <w:sz w:val="14"/>
        </w:rPr>
        <w:t xml:space="preserve"> </w:t>
      </w:r>
      <w:r w:rsidRPr="00FA2A60">
        <w:rPr>
          <w:rStyle w:val="StyleUnderline"/>
        </w:rPr>
        <w:t xml:space="preserve">rights </w:t>
      </w:r>
      <w:r w:rsidRPr="00FA2A60">
        <w:rPr>
          <w:rStyle w:val="Emphasis"/>
        </w:rPr>
        <w:t>cannot</w:t>
      </w:r>
      <w:r w:rsidRPr="00FA2A60">
        <w:rPr>
          <w:rStyle w:val="StyleUnderline"/>
        </w:rPr>
        <w:t xml:space="preserve"> be used to </w:t>
      </w:r>
      <w:r w:rsidRPr="00FA2A60">
        <w:rPr>
          <w:rStyle w:val="Emphasis"/>
        </w:rPr>
        <w:t>exert</w:t>
      </w:r>
      <w:r w:rsidRPr="00FA2A60">
        <w:rPr>
          <w:rStyle w:val="StyleUnderline"/>
        </w:rPr>
        <w:t xml:space="preserve"> any </w:t>
      </w:r>
      <w:r w:rsidRPr="00FA2A60">
        <w:rPr>
          <w:rStyle w:val="Emphasis"/>
        </w:rPr>
        <w:t xml:space="preserve">power </w:t>
      </w:r>
      <w:r w:rsidRPr="00B50DAC">
        <w:rPr>
          <w:rStyle w:val="Emphasis"/>
        </w:rPr>
        <w:t>over platforms</w:t>
      </w:r>
      <w:r w:rsidRPr="00562171">
        <w:rPr>
          <w:rStyle w:val="StyleUnderline"/>
        </w:rPr>
        <w:t xml:space="preserve"> anymore</w:t>
      </w:r>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w:t>
      </w:r>
      <w:r w:rsidRPr="00562171">
        <w:rPr>
          <w:rStyle w:val="StyleUnderline"/>
        </w:rPr>
        <w:lastRenderedPageBreak/>
        <w:t xml:space="preserve">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FA2A60">
        <w:rPr>
          <w:rStyle w:val="StyleUnderline"/>
          <w:highlight w:val="cyan"/>
        </w:rPr>
        <w:t>give away</w:t>
      </w:r>
      <w:r w:rsidRPr="00B50DAC">
        <w:rPr>
          <w:rStyle w:val="StyleUnderline"/>
        </w:rPr>
        <w:t xml:space="preserve"> their property </w:t>
      </w:r>
      <w:r w:rsidRPr="00B50DAC">
        <w:rPr>
          <w:rStyle w:val="StyleUnderline"/>
          <w:highlight w:val="cyan"/>
        </w:rPr>
        <w:t>rights</w:t>
      </w:r>
      <w:r w:rsidRPr="00F87B0E">
        <w:rPr>
          <w:sz w:val="14"/>
        </w:rPr>
        <w:t xml:space="preserve">, </w:t>
      </w:r>
      <w:r w:rsidRPr="00562171">
        <w:rPr>
          <w:rStyle w:val="StyleUnderline"/>
        </w:rPr>
        <w:t>resulting in a situation much like the status quo</w:t>
      </w:r>
      <w:r w:rsidRPr="00F87B0E">
        <w:rPr>
          <w:sz w:val="14"/>
        </w:rPr>
        <w:t>. This much is confirmed by the fact that the GDPR departs from the ownership model in according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586ACAFB" w14:textId="77777777" w:rsidR="00473D1A" w:rsidRPr="00F87B0E" w:rsidRDefault="00473D1A" w:rsidP="00473D1A">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FA2A60">
        <w:rPr>
          <w:rStyle w:val="Emphasis"/>
          <w:highlight w:val="cyan"/>
        </w:rPr>
        <w:t>bargaining asymmetry</w:t>
      </w:r>
      <w:r w:rsidRPr="00FA2A60">
        <w:rPr>
          <w:rStyle w:val="StyleUnderline"/>
          <w:highlight w:val="cyan"/>
        </w:rPr>
        <w:t xml:space="preserve"> is</w:t>
      </w:r>
      <w:r w:rsidRPr="00562171">
        <w:rPr>
          <w:rStyle w:val="StyleUnderline"/>
        </w:rPr>
        <w:t xml:space="preserve">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w:t>
      </w:r>
      <w:r w:rsidRPr="00FA2A60">
        <w:rPr>
          <w:rStyle w:val="Emphasis"/>
        </w:rPr>
        <w:t>or</w:t>
      </w:r>
      <w:r w:rsidRPr="00FA2A60">
        <w:rPr>
          <w:rStyle w:val="StyleUnderline"/>
        </w:rPr>
        <w:t xml:space="preserve"> of </w:t>
      </w:r>
      <w:r w:rsidRPr="00FA2A60">
        <w:rPr>
          <w:rStyle w:val="Emphasis"/>
        </w:rPr>
        <w:t>production</w:t>
      </w:r>
      <w:r w:rsidRPr="00FA2A60">
        <w:rPr>
          <w:rStyle w:val="StyleUnderline"/>
        </w:rPr>
        <w:t>.</w:t>
      </w:r>
      <w:r w:rsidRPr="00FA2A60">
        <w:rPr>
          <w:sz w:val="14"/>
        </w:rPr>
        <w:t xml:space="preserve"> </w:t>
      </w:r>
      <w:r w:rsidRPr="00FA2A60">
        <w:rPr>
          <w:rStyle w:val="StyleUnderline"/>
        </w:rPr>
        <w:t>Even where there are many firms competing</w:t>
      </w:r>
      <w:r w:rsidRPr="00FA2A60">
        <w:rPr>
          <w:sz w:val="14"/>
        </w:rPr>
        <w:t xml:space="preserve"> for users’ data and patronage, it will still be the case that </w:t>
      </w:r>
      <w:r w:rsidRPr="00FA2A60">
        <w:rPr>
          <w:rStyle w:val="StyleUnderline"/>
        </w:rPr>
        <w:t>a</w:t>
      </w:r>
      <w:r w:rsidRPr="00FA2A60">
        <w:rPr>
          <w:sz w:val="14"/>
        </w:rPr>
        <w:t xml:space="preserve">ny particular </w:t>
      </w:r>
      <w:r w:rsidRPr="00FA2A60">
        <w:rPr>
          <w:rStyle w:val="Emphasis"/>
        </w:rPr>
        <w:t>platform need not fear uncoordinated action</w:t>
      </w:r>
      <w:r w:rsidRPr="00FA2A60">
        <w:rPr>
          <w:rStyle w:val="StyleUnderline"/>
        </w:rPr>
        <w:t xml:space="preserve"> by individual </w:t>
      </w:r>
      <w:r w:rsidRPr="00FA2A60">
        <w:rPr>
          <w:rStyle w:val="Emphasis"/>
        </w:rPr>
        <w:t>users</w:t>
      </w:r>
      <w:r w:rsidRPr="00562171">
        <w:rPr>
          <w:rStyle w:val="StyleUnderline"/>
        </w:rPr>
        <w:t>.</w:t>
      </w:r>
      <w:r w:rsidRPr="00F87B0E">
        <w:rPr>
          <w:sz w:val="14"/>
        </w:rPr>
        <w:t xml:space="preserve"> In addition, </w:t>
      </w:r>
      <w:r w:rsidRPr="00FA2A60">
        <w:rPr>
          <w:rStyle w:val="StyleUnderline"/>
        </w:rPr>
        <w:t xml:space="preserve">economic </w:t>
      </w:r>
      <w:r w:rsidRPr="00FA2A60">
        <w:rPr>
          <w:rStyle w:val="Emphasis"/>
        </w:rPr>
        <w:t>modeling</w:t>
      </w:r>
      <w:r w:rsidRPr="00FA2A60">
        <w:rPr>
          <w:rStyle w:val="StyleUnderline"/>
        </w:rPr>
        <w:t xml:space="preserve"> shows that the </w:t>
      </w:r>
      <w:r w:rsidRPr="00FA2A60">
        <w:rPr>
          <w:rStyle w:val="Emphasis"/>
        </w:rPr>
        <w:t>effects</w:t>
      </w:r>
      <w:r w:rsidRPr="00FA2A60">
        <w:rPr>
          <w:rStyle w:val="StyleUnderline"/>
        </w:rPr>
        <w:t xml:space="preserve"> of </w:t>
      </w:r>
      <w:r w:rsidRPr="00FA2A60">
        <w:rPr>
          <w:rStyle w:val="Emphasis"/>
          <w:highlight w:val="cyan"/>
        </w:rPr>
        <w:t>data sharing</w:t>
      </w:r>
      <w:r w:rsidRPr="00FA2A60">
        <w:rPr>
          <w:rStyle w:val="StyleUnderline"/>
        </w:rPr>
        <w:t xml:space="preserve"> on data </w:t>
      </w:r>
      <w:r w:rsidRPr="00FA2A60">
        <w:rPr>
          <w:rStyle w:val="Emphasis"/>
        </w:rPr>
        <w:t>collection</w:t>
      </w:r>
      <w:r w:rsidRPr="00FA2A60">
        <w:rPr>
          <w:rStyle w:val="StyleUnderline"/>
        </w:rPr>
        <w:t xml:space="preserve"> are </w:t>
      </w:r>
      <w:r w:rsidRPr="00FA2A60">
        <w:rPr>
          <w:rStyle w:val="Emphasis"/>
        </w:rPr>
        <w:t>suboptimal</w:t>
      </w:r>
      <w:r w:rsidRPr="00FA2A60">
        <w:rPr>
          <w:rStyle w:val="StyleUnderline"/>
        </w:rPr>
        <w:t xml:space="preserve"> relative to </w:t>
      </w:r>
      <w:r w:rsidRPr="00FA2A60">
        <w:rPr>
          <w:rStyle w:val="Emphasis"/>
        </w:rPr>
        <w:t>data unions</w:t>
      </w:r>
      <w:r w:rsidRPr="00FA2A60">
        <w:rPr>
          <w:rStyle w:val="StyleUnderline"/>
        </w:rPr>
        <w:t xml:space="preserve">, since </w:t>
      </w:r>
      <w:r w:rsidRPr="00FA2A60">
        <w:rPr>
          <w:rStyle w:val="Emphasis"/>
        </w:rPr>
        <w:t>firms incur</w:t>
      </w:r>
      <w:r w:rsidRPr="00FA2A60">
        <w:rPr>
          <w:rStyle w:val="StyleUnderline"/>
        </w:rPr>
        <w:t xml:space="preserve"> the </w:t>
      </w:r>
      <w:r w:rsidRPr="00FA2A60">
        <w:rPr>
          <w:rStyle w:val="Emphasis"/>
        </w:rPr>
        <w:t>costs</w:t>
      </w:r>
      <w:r w:rsidRPr="00FA2A60">
        <w:rPr>
          <w:rStyle w:val="StyleUnderline"/>
        </w:rPr>
        <w:t xml:space="preserve"> of original data acquisition but </w:t>
      </w:r>
      <w:r w:rsidRPr="00FA2A60">
        <w:rPr>
          <w:rStyle w:val="Emphasis"/>
        </w:rPr>
        <w:t>cannot internalize</w:t>
      </w:r>
      <w:r w:rsidRPr="00FA2A60">
        <w:rPr>
          <w:rStyle w:val="StyleUnderline"/>
        </w:rPr>
        <w:t xml:space="preserve"> all of the </w:t>
      </w:r>
      <w:r w:rsidRPr="00FA2A60">
        <w:rPr>
          <w:rStyle w:val="Emphasis"/>
        </w:rPr>
        <w:t>benefits</w:t>
      </w:r>
      <w:r w:rsidRPr="00FA2A60">
        <w:rPr>
          <w:sz w:val="14"/>
        </w:rPr>
        <w:t xml:space="preserve"> (Cong and Mayer 2023). This </w:t>
      </w:r>
      <w:r w:rsidRPr="00FA2A60">
        <w:rPr>
          <w:rStyle w:val="Emphasis"/>
          <w:highlight w:val="cyan"/>
        </w:rPr>
        <w:t>means</w:t>
      </w:r>
      <w:r w:rsidRPr="00FA2A60">
        <w:rPr>
          <w:rStyle w:val="Emphasis"/>
        </w:rPr>
        <w:t xml:space="preserve"> there would be </w:t>
      </w:r>
      <w:r w:rsidRPr="00FA2A60">
        <w:rPr>
          <w:rStyle w:val="Emphasis"/>
          <w:highlight w:val="cyan"/>
        </w:rPr>
        <w:t>less data collection</w:t>
      </w:r>
      <w:r w:rsidRPr="00FA2A60">
        <w:rPr>
          <w:rStyle w:val="Emphasis"/>
        </w:rPr>
        <w:t xml:space="preserve"> from data subjects</w:t>
      </w:r>
      <w:r w:rsidRPr="00FA2A60">
        <w:rPr>
          <w:sz w:val="14"/>
        </w:rPr>
        <w:t xml:space="preserve">, and therefore less exploitation, but </w:t>
      </w:r>
      <w:r w:rsidRPr="00FA2A60">
        <w:rPr>
          <w:rStyle w:val="StyleUnderline"/>
          <w:highlight w:val="cyan"/>
        </w:rPr>
        <w:t xml:space="preserve">at the </w:t>
      </w:r>
      <w:r w:rsidRPr="00FA2A60">
        <w:rPr>
          <w:rStyle w:val="Emphasis"/>
          <w:highlight w:val="cyan"/>
        </w:rPr>
        <w:t>cost</w:t>
      </w:r>
      <w:r w:rsidRPr="00FA2A60">
        <w:rPr>
          <w:rStyle w:val="StyleUnderline"/>
          <w:highlight w:val="cyan"/>
        </w:rPr>
        <w:t xml:space="preserve"> of fewer</w:t>
      </w:r>
      <w:r w:rsidRPr="00FA2A60">
        <w:rPr>
          <w:rStyle w:val="StyleUnderline"/>
        </w:rPr>
        <w:t xml:space="preserve"> of the existing </w:t>
      </w:r>
      <w:r w:rsidRPr="00F77020">
        <w:rPr>
          <w:rStyle w:val="StyleUnderline"/>
          <w:highlight w:val="cyan"/>
        </w:rPr>
        <w:t>benefits</w:t>
      </w:r>
      <w:r w:rsidRPr="00FA2A60">
        <w:rPr>
          <w:rStyle w:val="StyleUnderline"/>
        </w:rPr>
        <w:t xml:space="preserve"> of the status quo</w:t>
      </w:r>
      <w:r w:rsidRPr="00FA2A60">
        <w:rPr>
          <w:sz w:val="14"/>
        </w:rPr>
        <w:t xml:space="preserve"> (e.g. </w:t>
      </w:r>
      <w:r w:rsidRPr="00FA2A60">
        <w:rPr>
          <w:rStyle w:val="Emphasis"/>
        </w:rPr>
        <w:t>improved</w:t>
      </w:r>
      <w:r w:rsidRPr="00FA2A60">
        <w:rPr>
          <w:sz w:val="14"/>
        </w:rPr>
        <w:t xml:space="preserve"> internet platform </w:t>
      </w:r>
      <w:r w:rsidRPr="00FA2A60">
        <w:rPr>
          <w:rStyle w:val="Emphasis"/>
        </w:rPr>
        <w:t>services</w:t>
      </w:r>
      <w:r w:rsidRPr="00FA2A60">
        <w:rPr>
          <w:rStyle w:val="StyleUnderline"/>
        </w:rPr>
        <w:t xml:space="preserve">) </w:t>
      </w:r>
      <w:r w:rsidRPr="00F77020">
        <w:rPr>
          <w:rStyle w:val="StyleUnderline"/>
          <w:highlight w:val="cyan"/>
        </w:rPr>
        <w:t>as well as no</w:t>
      </w:r>
      <w:r w:rsidRPr="00FA2A60">
        <w:rPr>
          <w:rStyle w:val="StyleUnderline"/>
        </w:rPr>
        <w:t>ne of the envisaged benefits of data unions</w:t>
      </w:r>
      <w:r w:rsidRPr="00FA2A60">
        <w:rPr>
          <w:sz w:val="14"/>
        </w:rPr>
        <w:t xml:space="preserve"> (e.g. </w:t>
      </w:r>
      <w:r w:rsidRPr="00F77020">
        <w:rPr>
          <w:rStyle w:val="Emphasis"/>
          <w:highlight w:val="cyan"/>
        </w:rPr>
        <w:t>compensation</w:t>
      </w:r>
      <w:r w:rsidRPr="00FA2A60">
        <w:rPr>
          <w:rStyle w:val="StyleUnderline"/>
        </w:rPr>
        <w:t xml:space="preserve">, increased </w:t>
      </w:r>
      <w:r w:rsidRPr="00FA2A60">
        <w:rPr>
          <w:rStyle w:val="Emphasis"/>
        </w:rPr>
        <w:t>control</w:t>
      </w:r>
      <w:r w:rsidRPr="00FA2A60">
        <w:rPr>
          <w:rStyle w:val="StyleUnderline"/>
        </w:rPr>
        <w:t xml:space="preserve"> over </w:t>
      </w:r>
      <w:r w:rsidRPr="00FA2A60">
        <w:rPr>
          <w:rStyle w:val="Emphasis"/>
        </w:rPr>
        <w:t>data usage</w:t>
      </w:r>
      <w:r w:rsidRPr="00FA2A60">
        <w:rPr>
          <w:sz w:val="14"/>
        </w:rPr>
        <w:t>).</w:t>
      </w:r>
    </w:p>
    <w:p w14:paraId="13F9E204" w14:textId="77777777" w:rsidR="00473D1A" w:rsidRPr="00F87B0E" w:rsidRDefault="00473D1A" w:rsidP="00473D1A">
      <w:pPr>
        <w:rPr>
          <w:sz w:val="14"/>
        </w:rPr>
      </w:pPr>
      <w:r w:rsidRPr="00FA2A60">
        <w:rPr>
          <w:rStyle w:val="Emphasis"/>
        </w:rPr>
        <w:t>Antitrust</w:t>
      </w:r>
      <w:r w:rsidRPr="00FA2A60">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FA2A60">
        <w:rPr>
          <w:rStyle w:val="StyleUnderline"/>
        </w:rPr>
        <w:t>unclear why</w:t>
      </w:r>
      <w:r w:rsidRPr="00FA2A60">
        <w:rPr>
          <w:sz w:val="14"/>
        </w:rPr>
        <w:t xml:space="preserve"> </w:t>
      </w:r>
      <w:r w:rsidRPr="00FA2A60">
        <w:rPr>
          <w:rStyle w:val="StyleUnderline"/>
        </w:rPr>
        <w:t>this is the right fix for</w:t>
      </w:r>
      <w:r w:rsidRPr="00FA2A60">
        <w:rPr>
          <w:sz w:val="14"/>
        </w:rPr>
        <w:t xml:space="preserve"> the particular kind of </w:t>
      </w:r>
      <w:r w:rsidRPr="00FA2A60">
        <w:rPr>
          <w:rStyle w:val="StyleUnderline"/>
        </w:rPr>
        <w:t>asymmetry</w:t>
      </w:r>
      <w:r w:rsidRPr="00FA2A60">
        <w:rPr>
          <w:sz w:val="14"/>
        </w:rPr>
        <w:t xml:space="preserve"> facing users. By promoting competition between platforms there may well be the</w:t>
      </w:r>
      <w:r w:rsidRPr="00F87B0E">
        <w:rPr>
          <w:sz w:val="14"/>
        </w:rPr>
        <w:t xml:space="preserv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xml:space="preserve">, and these would obtain </w:t>
      </w:r>
      <w:r w:rsidRPr="00FA2A60">
        <w:rPr>
          <w:rStyle w:val="Emphasis"/>
          <w:highlight w:val="cyan"/>
        </w:rPr>
        <w:t>no matter how competitive a market is</w:t>
      </w:r>
      <w:r w:rsidRPr="00F87B0E">
        <w:rPr>
          <w:rStyle w:val="StyleUnderline"/>
        </w:rPr>
        <w:t xml:space="preserve">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74607D54" w14:textId="77777777" w:rsidR="00473D1A" w:rsidRPr="00F87B0E" w:rsidRDefault="00473D1A" w:rsidP="00473D1A">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(Daruich and Fernández 2021).15</w:t>
      </w:r>
    </w:p>
    <w:p w14:paraId="34B50377" w14:textId="77777777" w:rsidR="00473D1A" w:rsidRPr="00F87B0E" w:rsidRDefault="00473D1A" w:rsidP="00473D1A">
      <w:pPr>
        <w:rPr>
          <w:sz w:val="14"/>
        </w:rPr>
      </w:pPr>
      <w:r w:rsidRPr="00F87B0E">
        <w:rPr>
          <w:sz w:val="14"/>
        </w:rPr>
        <w:t xml:space="preserve">A </w:t>
      </w:r>
      <w:r w:rsidRPr="00B50DAC">
        <w:rPr>
          <w:rStyle w:val="Emphasis"/>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w:t>
      </w:r>
      <w:r w:rsidRPr="00FA2A60">
        <w:rPr>
          <w:rStyle w:val="StyleUnderline"/>
          <w:highlight w:val="cyan"/>
        </w:rPr>
        <w:t>is</w:t>
      </w:r>
      <w:r w:rsidRPr="00F87B0E">
        <w:rPr>
          <w:rStyle w:val="StyleUnderline"/>
        </w:rPr>
        <w:t xml:space="preserve"> that it </w:t>
      </w:r>
      <w:r w:rsidRPr="00B50DAC">
        <w:rPr>
          <w:rStyle w:val="StyleUnderline"/>
        </w:rPr>
        <w:t>places</w:t>
      </w:r>
      <w:r w:rsidRPr="00F87B0E">
        <w:rPr>
          <w:rStyle w:val="StyleUnderline"/>
        </w:rPr>
        <w:t xml:space="preserve"> a </w:t>
      </w:r>
      <w:r w:rsidRPr="00B50DAC">
        <w:rPr>
          <w:rStyle w:val="Emphasis"/>
        </w:rPr>
        <w:t>large burden</w:t>
      </w:r>
      <w:r w:rsidRPr="00B50DAC">
        <w:rPr>
          <w:rStyle w:val="StyleUnderline"/>
        </w:rPr>
        <w:t xml:space="preserve"> on</w:t>
      </w:r>
      <w:r w:rsidRPr="00F87B0E">
        <w:rPr>
          <w:rStyle w:val="StyleUnderline"/>
        </w:rPr>
        <w:t xml:space="preserve"> the </w:t>
      </w:r>
      <w:r w:rsidRPr="00B50DAC">
        <w:rPr>
          <w:rStyle w:val="Emphasis"/>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w:t>
      </w:r>
      <w:r w:rsidRPr="00FA2A60">
        <w:rPr>
          <w:rStyle w:val="StyleUnderline"/>
        </w:rPr>
        <w:t xml:space="preserve">platform profits, </w:t>
      </w:r>
      <w:r w:rsidRPr="00FA2A60">
        <w:rPr>
          <w:rStyle w:val="Emphasis"/>
        </w:rPr>
        <w:t>administering tax and redistribution</w:t>
      </w:r>
      <w:r w:rsidRPr="00FA2A60">
        <w:rPr>
          <w:rStyle w:val="StyleUnderline"/>
        </w:rPr>
        <w:t xml:space="preserve"> efforts</w:t>
      </w:r>
      <w:r w:rsidRPr="00F87B0E">
        <w:rPr>
          <w:rStyle w:val="StyleUnderline"/>
        </w:rPr>
        <w:t xml:space="preserve">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 xml:space="preserve">change accounting </w:t>
      </w:r>
      <w:r w:rsidRPr="00B50DAC">
        <w:rPr>
          <w:rStyle w:val="Emphasis"/>
        </w:rPr>
        <w:t>methods</w:t>
      </w:r>
      <w:r w:rsidRPr="00F87B0E">
        <w:rPr>
          <w:rStyle w:val="StyleUnderline"/>
        </w:rPr>
        <w:t xml:space="preserve"> </w:t>
      </w:r>
      <w:r w:rsidRPr="00B50DAC">
        <w:rPr>
          <w:rStyle w:val="StyleUnderline"/>
          <w:highlight w:val="cyan"/>
        </w:rPr>
        <w:t>and</w:t>
      </w:r>
      <w:r w:rsidRPr="00F87B0E">
        <w:rPr>
          <w:rStyle w:val="StyleUnderline"/>
        </w:rPr>
        <w:t xml:space="preserve"> </w:t>
      </w:r>
      <w:r w:rsidRPr="008A5AE6">
        <w:rPr>
          <w:rStyle w:val="Emphasis"/>
          <w:highlight w:val="cyan"/>
        </w:rPr>
        <w:t xml:space="preserve">investment </w:t>
      </w:r>
      <w:r w:rsidRPr="00B50DAC">
        <w:rPr>
          <w:rStyle w:val="Emphasis"/>
        </w:rPr>
        <w:t>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 xml:space="preserve">avoid </w:t>
      </w:r>
      <w:r w:rsidRPr="00B50DAC">
        <w:rPr>
          <w:rStyle w:val="Emphasis"/>
        </w:rPr>
        <w:t xml:space="preserve">the </w:t>
      </w:r>
      <w:r w:rsidRPr="008A5AE6">
        <w:rPr>
          <w:rStyle w:val="Emphasis"/>
          <w:highlight w:val="cyan"/>
        </w:rPr>
        <w:t>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B50DAC">
        <w:rPr>
          <w:rStyle w:val="StyleUnderline"/>
        </w:rPr>
        <w:t xml:space="preserve">bargaining </w:t>
      </w:r>
      <w:r w:rsidRPr="00B50DAC">
        <w:rPr>
          <w:rStyle w:val="Emphasis"/>
          <w:highlight w:val="cyan"/>
        </w:rPr>
        <w:t>power asy</w:t>
      </w:r>
      <w:r w:rsidRPr="008A5AE6">
        <w:rPr>
          <w:rStyle w:val="Emphasis"/>
          <w:highlight w:val="cyan"/>
        </w:rPr>
        <w:t>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1F52C120" w14:textId="77777777" w:rsidR="00473D1A" w:rsidRDefault="00473D1A" w:rsidP="00473D1A">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w:t>
      </w:r>
      <w:r w:rsidRPr="00F87B0E">
        <w:rPr>
          <w:sz w:val="14"/>
        </w:rPr>
        <w:lastRenderedPageBreak/>
        <w:t xml:space="preserve">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44C7BABF" w14:textId="77777777" w:rsidR="00473D1A" w:rsidRPr="002F7EAC" w:rsidRDefault="00473D1A" w:rsidP="00473D1A">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work”---but </w:t>
      </w:r>
      <w:r w:rsidRPr="00396D37">
        <w:rPr>
          <w:u w:val="single"/>
        </w:rPr>
        <w:t>thinking</w:t>
      </w:r>
      <w:r>
        <w:t xml:space="preserve"> there is enables </w:t>
      </w:r>
      <w:r w:rsidRPr="00396D37">
        <w:rPr>
          <w:u w:val="single"/>
        </w:rPr>
        <w:t>accumulation</w:t>
      </w:r>
      <w:r>
        <w:t>.</w:t>
      </w:r>
    </w:p>
    <w:p w14:paraId="3D540E39" w14:textId="77777777" w:rsidR="00473D1A" w:rsidRPr="00562171" w:rsidRDefault="00473D1A" w:rsidP="00473D1A">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5CB27C91" w14:textId="77777777" w:rsidR="00473D1A" w:rsidRPr="00FE5FF0" w:rsidRDefault="00473D1A" w:rsidP="00473D1A">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4661BB0A" w14:textId="77777777" w:rsidR="00473D1A" w:rsidRPr="00FE5FF0" w:rsidRDefault="00473D1A" w:rsidP="00473D1A">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2E514BD8" w14:textId="77777777" w:rsidR="00473D1A" w:rsidRPr="00FE5FF0" w:rsidRDefault="00473D1A" w:rsidP="00473D1A">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7FD775CE" w14:textId="77777777" w:rsidR="00473D1A" w:rsidRPr="00FE5FF0" w:rsidRDefault="00473D1A" w:rsidP="00473D1A">
      <w:pPr>
        <w:rPr>
          <w:sz w:val="16"/>
        </w:rPr>
      </w:pPr>
      <w:r w:rsidRPr="00FE5FF0">
        <w:rPr>
          <w:sz w:val="16"/>
        </w:rPr>
        <w:t xml:space="preserve">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w:t>
      </w:r>
      <w:r w:rsidRPr="00FE5FF0">
        <w:rPr>
          <w:sz w:val="16"/>
        </w:rPr>
        <w:lastRenderedPageBreak/>
        <w:t>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07CF65F6" w14:textId="77777777" w:rsidR="00473D1A" w:rsidRPr="00FE5FF0" w:rsidRDefault="00473D1A" w:rsidP="00473D1A">
      <w:pPr>
        <w:rPr>
          <w:sz w:val="16"/>
        </w:rPr>
      </w:pPr>
      <w:r w:rsidRPr="00FE5FF0">
        <w:rPr>
          <w:sz w:val="16"/>
        </w:rPr>
        <w:t>1. THE PRACTICE OF BEHAVIORAL DATA</w:t>
      </w:r>
    </w:p>
    <w:p w14:paraId="3A874717" w14:textId="77777777" w:rsidR="00473D1A" w:rsidRPr="00FE5FF0" w:rsidRDefault="00473D1A" w:rsidP="00473D1A">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72BF0416" w14:textId="77777777" w:rsidR="00473D1A" w:rsidRPr="00FE5FF0" w:rsidRDefault="00473D1A" w:rsidP="00473D1A">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250CABD1" w14:textId="77777777" w:rsidR="00473D1A" w:rsidRPr="00FE5FF0" w:rsidRDefault="00473D1A" w:rsidP="00473D1A">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72283316" w14:textId="77777777" w:rsidR="00473D1A" w:rsidRPr="00FE5FF0" w:rsidRDefault="00473D1A" w:rsidP="00473D1A">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0B3CBBBF" w14:textId="77777777" w:rsidR="00473D1A" w:rsidRPr="00FE5FF0" w:rsidRDefault="00473D1A" w:rsidP="00473D1A">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33FB3F51" w14:textId="77777777" w:rsidR="00473D1A" w:rsidRPr="00FE5FF0" w:rsidRDefault="00473D1A" w:rsidP="00473D1A">
      <w:pPr>
        <w:rPr>
          <w:sz w:val="16"/>
        </w:rPr>
      </w:pPr>
      <w:r w:rsidRPr="00FE5FF0">
        <w:rPr>
          <w:sz w:val="16"/>
        </w:rPr>
        <w:t>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48B8D15B" w14:textId="77777777" w:rsidR="00473D1A" w:rsidRDefault="00473D1A" w:rsidP="00473D1A">
      <w:pPr>
        <w:rPr>
          <w:sz w:val="16"/>
        </w:rPr>
      </w:pPr>
      <w:r w:rsidRPr="00FE5FF0">
        <w:rPr>
          <w:sz w:val="16"/>
        </w:rPr>
        <w:lastRenderedPageBreak/>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8A5AE6">
        <w:rPr>
          <w:sz w:val="16"/>
          <w:highlight w:val="cyan"/>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396D37">
        <w:rPr>
          <w:rStyle w:val="StyleUnderline"/>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396D37">
        <w:rPr>
          <w:rStyle w:val="Emphasis"/>
        </w:rPr>
        <w:t>artifact</w:t>
      </w:r>
      <w:r w:rsidRPr="00396D37">
        <w:rPr>
          <w:rStyle w:val="StyleUnderline"/>
        </w:rPr>
        <w:t xml:space="preserve"> of</w:t>
      </w:r>
      <w:r w:rsidRPr="00DF2809">
        <w:rPr>
          <w:rStyle w:val="StyleUnderline"/>
        </w:rPr>
        <w:t xml:space="preserve"> an </w:t>
      </w:r>
      <w:r w:rsidRPr="00396D37">
        <w:rPr>
          <w:rStyle w:val="Emphasis"/>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75445C1C" w14:textId="77777777" w:rsidR="00473D1A" w:rsidRPr="00396D37" w:rsidRDefault="00473D1A" w:rsidP="00473D1A">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key to quickly prevent </w:t>
      </w:r>
      <w:r w:rsidRPr="00396D37">
        <w:rPr>
          <w:u w:val="single"/>
        </w:rPr>
        <w:t>oppressive</w:t>
      </w:r>
      <w:r>
        <w:t xml:space="preserve"> AI lock in. </w:t>
      </w:r>
    </w:p>
    <w:p w14:paraId="5A8E8605" w14:textId="77777777" w:rsidR="00473D1A" w:rsidRPr="00783613" w:rsidRDefault="00473D1A" w:rsidP="00473D1A">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28B86494" w14:textId="77777777" w:rsidR="00473D1A" w:rsidRPr="00AD520B" w:rsidRDefault="00473D1A" w:rsidP="00473D1A">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4F757C9" w14:textId="77777777" w:rsidR="00473D1A" w:rsidRPr="00AD520B" w:rsidRDefault="00473D1A" w:rsidP="00473D1A">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5FEF8193" w14:textId="77777777" w:rsidR="00473D1A" w:rsidRPr="00AD520B" w:rsidRDefault="00473D1A" w:rsidP="00473D1A">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F77020">
        <w:rPr>
          <w:rStyle w:val="Emphasis"/>
          <w:highlight w:val="cyan"/>
        </w:rPr>
        <w:t>rights</w:t>
      </w:r>
      <w:r w:rsidRPr="00F77020">
        <w:rPr>
          <w:rFonts w:eastAsia="Calibri"/>
          <w:highlight w:val="cyan"/>
          <w:u w:val="single"/>
        </w:rPr>
        <w:t xml:space="preserve"> to</w:t>
      </w:r>
      <w:r w:rsidRPr="00AD520B">
        <w:rPr>
          <w:rFonts w:eastAsia="Calibri"/>
          <w:u w:val="single"/>
        </w:rPr>
        <w:t xml:space="preserve"> use </w:t>
      </w:r>
      <w:r w:rsidRPr="00F77020">
        <w:rPr>
          <w:rFonts w:eastAsia="Calibri"/>
          <w:highlight w:val="cyan"/>
          <w:u w:val="single"/>
        </w:rPr>
        <w:t>information</w:t>
      </w:r>
      <w:r w:rsidRPr="00AD520B">
        <w:rPr>
          <w:rFonts w:eastAsia="Calibri"/>
          <w:u w:val="single"/>
        </w:rPr>
        <w:t xml:space="preserve">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F77020">
        <w:rPr>
          <w:rFonts w:eastAsia="Calibri"/>
          <w:highlight w:val="cyan"/>
          <w:u w:val="single"/>
        </w:rPr>
        <w:t>incentives for the</w:t>
      </w:r>
      <w:r w:rsidRPr="00AD520B">
        <w:rPr>
          <w:rFonts w:eastAsia="Calibri"/>
          <w:u w:val="single"/>
        </w:rPr>
        <w:t xml:space="preserve"> general </w:t>
      </w:r>
      <w:r w:rsidRPr="00F77020">
        <w:rPr>
          <w:rFonts w:eastAsia="Calibri"/>
          <w:highlight w:val="cyan"/>
          <w:u w:val="single"/>
        </w:rPr>
        <w:t>population to participate in</w:t>
      </w:r>
      <w:r w:rsidRPr="00AD520B">
        <w:rPr>
          <w:rFonts w:eastAsia="Calibri"/>
          <w:u w:val="single"/>
        </w:rPr>
        <w:t xml:space="preserve">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F77020">
        <w:rPr>
          <w:rFonts w:eastAsia="Calibri"/>
          <w:highlight w:val="cyan"/>
          <w:u w:val="single"/>
        </w:rPr>
        <w:t xml:space="preserve">it </w:t>
      </w:r>
      <w:r w:rsidRPr="00F77020">
        <w:rPr>
          <w:rStyle w:val="Emphasis"/>
          <w:sz w:val="30"/>
          <w:szCs w:val="30"/>
          <w:highlight w:val="cyan"/>
        </w:rPr>
        <w:t xml:space="preserve">will </w:t>
      </w:r>
      <w:r w:rsidRPr="00286599">
        <w:rPr>
          <w:rStyle w:val="Emphasis"/>
          <w:sz w:val="30"/>
          <w:szCs w:val="30"/>
          <w:highlight w:val="cyan"/>
        </w:rPr>
        <w:t>not impede</w:t>
      </w:r>
      <w:r w:rsidRPr="00F77020">
        <w:rPr>
          <w:rStyle w:val="Emphasis"/>
          <w:sz w:val="30"/>
          <w:szCs w:val="30"/>
        </w:rPr>
        <w:t xml:space="preserve"> information </w:t>
      </w:r>
      <w:r w:rsidRPr="00286599">
        <w:rPr>
          <w:rStyle w:val="Emphasis"/>
          <w:sz w:val="30"/>
          <w:szCs w:val="30"/>
          <w:highlight w:val="cyan"/>
        </w:rPr>
        <w:t>tech</w:t>
      </w:r>
      <w:r w:rsidRPr="00F77020">
        <w:rPr>
          <w:rStyle w:val="Emphasis"/>
          <w:sz w:val="30"/>
          <w:szCs w:val="30"/>
        </w:rPr>
        <w:t xml:space="preserve">nology’s </w:t>
      </w:r>
      <w:r w:rsidRPr="00F77020">
        <w:rPr>
          <w:rStyle w:val="Emphasis"/>
          <w:sz w:val="30"/>
          <w:szCs w:val="30"/>
          <w:highlight w:val="cyan"/>
        </w:rPr>
        <w:t>progress 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 xml:space="preserve">systems remain </w:t>
      </w:r>
      <w:r w:rsidRPr="00F77020">
        <w:rPr>
          <w:rFonts w:eastAsia="Calibri"/>
          <w:highlight w:val="cyan"/>
          <w:u w:val="single"/>
        </w:rPr>
        <w:t>supplied with</w:t>
      </w:r>
      <w:r w:rsidRPr="00AD520B">
        <w:rPr>
          <w:rFonts w:eastAsia="Calibri"/>
          <w:u w:val="single"/>
        </w:rPr>
        <w:t xml:space="preserve"> a </w:t>
      </w:r>
      <w:r w:rsidRPr="00F77020">
        <w:rPr>
          <w:rFonts w:eastAsia="Calibri"/>
          <w:u w:val="single"/>
        </w:rPr>
        <w:t xml:space="preserve">constant stream of </w:t>
      </w:r>
      <w:r w:rsidRPr="00F77020">
        <w:rPr>
          <w:rFonts w:eastAsia="Calibri"/>
          <w:highlight w:val="cyan"/>
          <w:u w:val="single"/>
        </w:rPr>
        <w:t>human</w:t>
      </w:r>
      <w:r w:rsidRPr="00AD520B">
        <w:rPr>
          <w:rFonts w:eastAsia="Calibri"/>
          <w:u w:val="single"/>
        </w:rPr>
        <w:t xml:space="preserve">-produced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F77020">
        <w:rPr>
          <w:rFonts w:eastAsia="Calibri"/>
          <w:u w:val="single"/>
        </w:rPr>
        <w:t>reflecting not just the imperatives of monopolists, but the diverse products of intentional human creation.</w:t>
      </w:r>
    </w:p>
    <w:p w14:paraId="024AD027" w14:textId="77777777" w:rsidR="00473D1A" w:rsidRPr="00AD520B" w:rsidRDefault="00473D1A" w:rsidP="00473D1A">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0B20234A" w14:textId="77777777" w:rsidR="00473D1A" w:rsidRPr="00AD520B" w:rsidRDefault="00473D1A" w:rsidP="00473D1A">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above and other relevant studies have explored ways to communicate data’s value to the public </w:t>
      </w:r>
      <w:r w:rsidRPr="00AD520B">
        <w:rPr>
          <w:rFonts w:eastAsia="Calibri"/>
          <w:sz w:val="14"/>
        </w:rPr>
        <w:lastRenderedPageBreak/>
        <w:t>[51], support collective action with data [48], create new data market structures or revenue-sharing approaches [4], and so on. For instance, researchers have begun to directly study data-sharing consortium approaches with promising early results [11].</w:t>
      </w:r>
    </w:p>
    <w:p w14:paraId="6AF68D6C" w14:textId="77777777" w:rsidR="00473D1A" w:rsidRPr="00AD520B" w:rsidRDefault="00473D1A" w:rsidP="00473D1A">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0F9C5A45" w14:textId="77777777" w:rsidR="00473D1A" w:rsidRPr="00AD520B" w:rsidRDefault="00473D1A" w:rsidP="00473D1A">
      <w:pPr>
        <w:spacing w:line="256" w:lineRule="auto"/>
        <w:rPr>
          <w:rFonts w:eastAsia="Calibri"/>
          <w:sz w:val="14"/>
        </w:rPr>
      </w:pPr>
      <w:r w:rsidRPr="00AD520B">
        <w:rPr>
          <w:rFonts w:eastAsia="Calibri"/>
          <w:sz w:val="14"/>
        </w:rPr>
        <w:t>1.3 Target Audience</w:t>
      </w:r>
    </w:p>
    <w:p w14:paraId="7C3FBEC9" w14:textId="77777777" w:rsidR="00473D1A" w:rsidRPr="002440F5" w:rsidRDefault="00473D1A" w:rsidP="00473D1A">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34872E4A" w14:textId="77777777" w:rsidR="00473D1A" w:rsidRPr="002440F5" w:rsidRDefault="00473D1A" w:rsidP="00473D1A">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41079DBB" w14:textId="77777777" w:rsidR="00473D1A" w:rsidRPr="00AD520B" w:rsidRDefault="00473D1A" w:rsidP="00473D1A">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for</w:t>
      </w:r>
      <w:r w:rsidRPr="00F77020">
        <w:rPr>
          <w:rFonts w:eastAsia="Calibri"/>
          <w:u w:val="single"/>
        </w:rPr>
        <w:t xml:space="preserve">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5C3AE866" w14:textId="77777777" w:rsidR="00473D1A" w:rsidRPr="00AD520B" w:rsidRDefault="00473D1A" w:rsidP="00473D1A">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F77020">
        <w:rPr>
          <w:rStyle w:val="Emphasis"/>
        </w:rPr>
        <w:t>coalition for CBI</w:t>
      </w:r>
      <w:r w:rsidRPr="00F77020">
        <w:rPr>
          <w:rFonts w:eastAsia="Calibri"/>
          <w:sz w:val="14"/>
        </w:rPr>
        <w:t xml:space="preserve"> </w:t>
      </w:r>
      <w:r w:rsidRPr="00F77020">
        <w:rPr>
          <w:rFonts w:eastAsia="Calibri"/>
          <w:u w:val="single"/>
        </w:rPr>
        <w:t xml:space="preserve">could also </w:t>
      </w:r>
      <w:r w:rsidRPr="00F77020">
        <w:rPr>
          <w:rStyle w:val="Emphasis"/>
        </w:rPr>
        <w:t>offer support</w:t>
      </w:r>
      <w:r w:rsidRPr="00F77020">
        <w:rPr>
          <w:rFonts w:eastAsia="Calibri"/>
          <w:u w:val="single"/>
        </w:rPr>
        <w:t xml:space="preserve"> for </w:t>
      </w:r>
      <w:r w:rsidRPr="00F77020">
        <w:rPr>
          <w:rStyle w:val="Emphasis"/>
        </w:rPr>
        <w:t>safety for AI companies</w:t>
      </w:r>
      <w:r w:rsidRPr="00F77020">
        <w:rPr>
          <w:rFonts w:eastAsia="Calibri"/>
          <w:u w:val="single"/>
        </w:rPr>
        <w:t xml:space="preserve"> and “AI labs” that seek to </w:t>
      </w:r>
      <w:r w:rsidRPr="00F77020">
        <w:rPr>
          <w:rStyle w:val="Emphasis"/>
        </w:rPr>
        <w:t>mitigate</w:t>
      </w:r>
      <w:r w:rsidRPr="00F77020">
        <w:rPr>
          <w:rFonts w:eastAsia="Calibri"/>
          <w:b/>
          <w:iCs/>
          <w:u w:val="single"/>
        </w:rPr>
        <w:t xml:space="preserve"> </w:t>
      </w:r>
      <w:r w:rsidRPr="00F77020">
        <w:rPr>
          <w:rFonts w:eastAsia="Calibri"/>
          <w:u w:val="single"/>
        </w:rPr>
        <w:t xml:space="preserve">potential </w:t>
      </w:r>
      <w:r w:rsidRPr="00F77020">
        <w:rPr>
          <w:rStyle w:val="Emphasis"/>
        </w:rPr>
        <w:t>harms</w:t>
      </w:r>
      <w:r w:rsidRPr="00F77020">
        <w:rPr>
          <w:rFonts w:eastAsia="Calibri"/>
          <w:u w:val="single"/>
        </w:rPr>
        <w:t xml:space="preserve"> of their systems</w:t>
      </w:r>
      <w:r w:rsidRPr="00F77020">
        <w:rPr>
          <w:rFonts w:eastAsia="Calibri"/>
          <w:sz w:val="14"/>
        </w:rPr>
        <w:t>. As</w:t>
      </w:r>
      <w:r w:rsidRPr="00AD520B">
        <w:rPr>
          <w:rFonts w:eastAsia="Calibri"/>
          <w:sz w:val="14"/>
        </w:rPr>
        <w:t xml:space="preserve"> laid out in 3, </w:t>
      </w:r>
      <w:r w:rsidRPr="00F77020">
        <w:rPr>
          <w:rStyle w:val="StyleUnderline"/>
          <w:highlight w:val="cyan"/>
        </w:rPr>
        <w:t>by w</w:t>
      </w:r>
      <w:r w:rsidRPr="00F77020">
        <w:rPr>
          <w:rFonts w:eastAsia="Calibri"/>
          <w:highlight w:val="cyan"/>
          <w:u w:val="single"/>
        </w:rPr>
        <w:t>orking with data coalitions</w:t>
      </w:r>
      <w:r w:rsidRPr="00DC7E0C">
        <w:rPr>
          <w:rFonts w:eastAsia="Calibri"/>
          <w:u w:val="single"/>
        </w:rPr>
        <w:t xml:space="preserve"> more closely and </w:t>
      </w:r>
      <w:r w:rsidRPr="00DC7E0C">
        <w:rPr>
          <w:rStyle w:val="Emphasis"/>
        </w:rPr>
        <w:t>scaling data carefully</w:t>
      </w:r>
      <w:r w:rsidRPr="00DC7E0C">
        <w:rPr>
          <w:rFonts w:eastAsia="Calibri"/>
          <w:u w:val="single"/>
        </w:rPr>
        <w:t xml:space="preserve">, </w:t>
      </w:r>
      <w:r w:rsidRPr="00F77020">
        <w:rPr>
          <w:rFonts w:eastAsia="Calibri"/>
          <w:highlight w:val="cyan"/>
          <w:u w:val="single"/>
        </w:rPr>
        <w:t>AI companies</w:t>
      </w:r>
      <w:r w:rsidRPr="00DC7E0C">
        <w:rPr>
          <w:rFonts w:eastAsia="Calibri"/>
          <w:u w:val="single"/>
        </w:rPr>
        <w:t xml:space="preserve"> will </w:t>
      </w:r>
      <w:r w:rsidRPr="00F77020">
        <w:rPr>
          <w:rFonts w:eastAsia="Calibri"/>
          <w:highlight w:val="cyan"/>
          <w:u w:val="single"/>
        </w:rPr>
        <w:t>have</w:t>
      </w:r>
      <w:r w:rsidRPr="00DC7E0C">
        <w:rPr>
          <w:rFonts w:eastAsia="Calibri"/>
          <w:u w:val="single"/>
        </w:rPr>
        <w:t xml:space="preserve"> more </w:t>
      </w:r>
      <w:r w:rsidRPr="00F77020">
        <w:rPr>
          <w:rStyle w:val="Emphasis"/>
          <w:highlight w:val="cyan"/>
        </w:rPr>
        <w:t>granular oversight</w:t>
      </w:r>
      <w:r w:rsidRPr="00F77020">
        <w:rPr>
          <w:rFonts w:eastAsia="Calibri"/>
          <w:highlight w:val="cyan"/>
          <w:u w:val="single"/>
        </w:rPr>
        <w:t xml:space="preserve"> of </w:t>
      </w:r>
      <w:r w:rsidRPr="00F77020">
        <w:rPr>
          <w:rFonts w:eastAsia="Calibri"/>
          <w:u w:val="single"/>
        </w:rPr>
        <w:t xml:space="preserve">their </w:t>
      </w:r>
      <w:r w:rsidRPr="00F77020">
        <w:rPr>
          <w:rFonts w:eastAsia="Calibri"/>
          <w:highlight w:val="cyan"/>
          <w:u w:val="single"/>
        </w:rPr>
        <w:t>systems and</w:t>
      </w:r>
      <w:r w:rsidRPr="00DC7E0C">
        <w:rPr>
          <w:rFonts w:eastAsia="Calibri"/>
          <w:u w:val="single"/>
        </w:rPr>
        <w:t xml:space="preserve"> be more capable of </w:t>
      </w:r>
      <w:r w:rsidRPr="00F77020">
        <w:rPr>
          <w:rStyle w:val="Emphasis"/>
          <w:highlight w:val="cyan"/>
        </w:rPr>
        <w:t>predict</w:t>
      </w:r>
      <w:r w:rsidRPr="00DC7E0C">
        <w:rPr>
          <w:rFonts w:eastAsia="Calibri"/>
          <w:u w:val="single"/>
        </w:rPr>
        <w:t>ing potent</w:t>
      </w:r>
      <w:r w:rsidRPr="00F77020">
        <w:rPr>
          <w:rFonts w:eastAsia="Calibri"/>
          <w:u w:val="single"/>
        </w:rPr>
        <w:t xml:space="preserve">ial </w:t>
      </w:r>
      <w:r w:rsidRPr="00F77020">
        <w:rPr>
          <w:rStyle w:val="Emphasis"/>
          <w:highlight w:val="cyan"/>
        </w:rPr>
        <w:t>harms</w:t>
      </w:r>
      <w:r w:rsidRPr="00F77020">
        <w:rPr>
          <w:rFonts w:eastAsia="Calibri"/>
          <w:highlight w:val="cyan"/>
          <w:u w:val="single"/>
        </w:rPr>
        <w:t>.</w:t>
      </w:r>
      <w:r w:rsidRPr="00F77020">
        <w:rPr>
          <w:rFonts w:eastAsia="Calibri"/>
          <w:u w:val="single"/>
        </w:rPr>
        <w:t xml:space="preserve"> Moreover, engaging with </w:t>
      </w:r>
      <w:r w:rsidRPr="00F77020">
        <w:rPr>
          <w:rStyle w:val="Emphasis"/>
        </w:rPr>
        <w:t>c</w:t>
      </w:r>
      <w:r w:rsidRPr="00F77020">
        <w:rPr>
          <w:rFonts w:eastAsia="Calibri"/>
          <w:u w:val="single"/>
        </w:rPr>
        <w:t xml:space="preserve">ollective </w:t>
      </w:r>
      <w:r w:rsidRPr="00F77020">
        <w:rPr>
          <w:rStyle w:val="Emphasis"/>
        </w:rPr>
        <w:t>b</w:t>
      </w:r>
      <w:r w:rsidRPr="00F77020">
        <w:rPr>
          <w:rFonts w:eastAsia="Calibri"/>
          <w:u w:val="single"/>
        </w:rPr>
        <w:t xml:space="preserve">argaining will also </w:t>
      </w:r>
      <w:r w:rsidRPr="00F77020">
        <w:rPr>
          <w:rStyle w:val="Emphasis"/>
        </w:rPr>
        <w:t>improve data provenance</w:t>
      </w:r>
      <w:r w:rsidRPr="00F77020">
        <w:rPr>
          <w:rFonts w:eastAsia="Calibri"/>
          <w:u w:val="single"/>
        </w:rPr>
        <w:t xml:space="preserve"> and authenticity, and thereby help to </w:t>
      </w:r>
      <w:r w:rsidRPr="00F77020">
        <w:rPr>
          <w:rStyle w:val="Emphasis"/>
        </w:rPr>
        <w:t>build trust among</w:t>
      </w:r>
      <w:r w:rsidRPr="00F77020">
        <w:rPr>
          <w:rFonts w:eastAsia="Calibri"/>
          <w:u w:val="single"/>
        </w:rPr>
        <w:t xml:space="preserve"> their </w:t>
      </w:r>
      <w:r w:rsidRPr="00F77020">
        <w:rPr>
          <w:rStyle w:val="Emphasis"/>
        </w:rPr>
        <w:t>consumer bases</w:t>
      </w:r>
      <w:r w:rsidRPr="00F77020">
        <w:rPr>
          <w:rFonts w:eastAsia="Calibri"/>
          <w:u w:val="single"/>
        </w:rPr>
        <w:t>.</w:t>
      </w:r>
    </w:p>
    <w:p w14:paraId="5AF2663F" w14:textId="77777777" w:rsidR="00473D1A" w:rsidRDefault="00473D1A" w:rsidP="00473D1A">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FF2D60">
        <w:rPr>
          <w:rStyle w:val="Emphasis"/>
          <w:highlight w:val="cyan"/>
        </w:rPr>
        <w:t>C</w:t>
      </w:r>
      <w:r w:rsidRPr="00CD0BD7">
        <w:rPr>
          <w:rStyle w:val="Emphasis"/>
        </w:rPr>
        <w:t xml:space="preserve">ollective </w:t>
      </w:r>
      <w:r w:rsidRPr="00FF2D60">
        <w:rPr>
          <w:rStyle w:val="Emphasis"/>
          <w:highlight w:val="cyan"/>
        </w:rPr>
        <w:t>b</w:t>
      </w:r>
      <w:r w:rsidRPr="00CD0BD7">
        <w:rPr>
          <w:rStyle w:val="Emphasis"/>
        </w:rPr>
        <w:t>argaining</w:t>
      </w:r>
      <w:r w:rsidRPr="00AD520B">
        <w:rPr>
          <w:rFonts w:eastAsia="Calibri"/>
          <w:u w:val="single"/>
        </w:rPr>
        <w:t xml:space="preserve"> can actually </w:t>
      </w:r>
      <w:r w:rsidRPr="00286599">
        <w:rPr>
          <w:rStyle w:val="Emphasis"/>
          <w:highlight w:val="cyan"/>
        </w:rPr>
        <w:t>lead to better AI</w:t>
      </w:r>
      <w:r w:rsidRPr="00FF2D60">
        <w:rPr>
          <w:rStyle w:val="Emphasis"/>
        </w:rPr>
        <w:t xml:space="preserve"> systems</w:t>
      </w:r>
      <w:r w:rsidRPr="00FF2D60">
        <w:rPr>
          <w:rFonts w:eastAsia="Calibri"/>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FF2D60">
        <w:rPr>
          <w:rFonts w:eastAsia="Calibri"/>
          <w:u w:val="single"/>
        </w:rPr>
        <w:t>data marketplace that maintains its own foundations can create richer and more accurate records, and</w:t>
      </w:r>
      <w:r w:rsidRPr="00AD520B">
        <w:rPr>
          <w:rFonts w:eastAsia="Calibri"/>
          <w:u w:val="single"/>
        </w:rPr>
        <w:t xml:space="preserve">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1B07AB">
        <w:rPr>
          <w:rFonts w:eastAsia="Calibri"/>
          <w:u w:val="single"/>
        </w:rPr>
        <w:t xml:space="preserve">Without this alignment, people will stop producing information in good faith, and/or focus on keeping important information secret and resisting surveillance, and we will be </w:t>
      </w:r>
      <w:r w:rsidRPr="001B07AB">
        <w:rPr>
          <w:rStyle w:val="StyleUnderline"/>
        </w:rPr>
        <w:t>stuck in a world in which models are built only on what systems are able to scrape/glean/surveil, not</w:t>
      </w:r>
      <w:r w:rsidRPr="001B07AB">
        <w:rPr>
          <w:rFonts w:eastAsia="Calibri"/>
          <w:u w:val="single"/>
        </w:rPr>
        <w:t xml:space="preserve"> on people’s pro-socially motivated information production.</w:t>
      </w:r>
    </w:p>
    <w:p w14:paraId="20496CE2" w14:textId="77777777" w:rsidR="00473D1A" w:rsidRPr="00C84713" w:rsidRDefault="00473D1A" w:rsidP="00473D1A">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3BE2E674" w14:textId="77777777" w:rsidR="00473D1A" w:rsidRPr="00AD520B" w:rsidRDefault="00473D1A" w:rsidP="00473D1A">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AAFCD81" w14:textId="77777777" w:rsidR="00473D1A" w:rsidRPr="00AD520B" w:rsidRDefault="00473D1A" w:rsidP="00473D1A">
      <w:pPr>
        <w:spacing w:line="256" w:lineRule="auto"/>
        <w:rPr>
          <w:rFonts w:eastAsia="Calibri"/>
          <w:sz w:val="12"/>
        </w:rPr>
      </w:pPr>
      <w:r w:rsidRPr="00AD520B">
        <w:rPr>
          <w:rFonts w:eastAsia="Calibri"/>
          <w:sz w:val="12"/>
        </w:rPr>
        <w:lastRenderedPageBreak/>
        <w:t xml:space="preserve">The points raised above will have implications for fine-grained policy interventions, business strategy, and understanding the macroeconomics of AI more generally [3, 23]. However, our focus in this paper is on a particular class of extreme </w:t>
      </w:r>
      <w:r w:rsidRPr="00FF2D60">
        <w:rPr>
          <w:rFonts w:eastAsia="Calibri"/>
          <w:sz w:val="12"/>
        </w:rPr>
        <w:t xml:space="preserve">outcomes: </w:t>
      </w:r>
      <w:r w:rsidRPr="00FF2D60">
        <w:rPr>
          <w:rStyle w:val="Emphasis"/>
        </w:rPr>
        <w:t>unprecedented</w:t>
      </w:r>
      <w:r w:rsidRPr="00AD520B">
        <w:rPr>
          <w:rFonts w:eastAsia="Calibri"/>
          <w:u w:val="single"/>
        </w:rPr>
        <w:t xml:space="preserve"> </w:t>
      </w:r>
      <w:r w:rsidRPr="00FF2D60">
        <w:rPr>
          <w:rStyle w:val="Emphasis"/>
          <w:highlight w:val="cyan"/>
        </w:rPr>
        <w:t>power</w:t>
      </w:r>
      <w:r w:rsidRPr="00FF2D60">
        <w:rPr>
          <w:rFonts w:eastAsia="Calibri"/>
          <w:highlight w:val="cyan"/>
          <w:u w:val="single"/>
        </w:rPr>
        <w:t xml:space="preserve"> </w:t>
      </w:r>
      <w:r w:rsidRPr="00FF2D60">
        <w:rPr>
          <w:rStyle w:val="Emphasis"/>
          <w:highlight w:val="cyan"/>
        </w:rPr>
        <w:t>concentration</w:t>
      </w:r>
      <w:r w:rsidRPr="00FF2D60">
        <w:rPr>
          <w:rFonts w:eastAsia="Calibri"/>
          <w:sz w:val="12"/>
          <w:highlight w:val="cyan"/>
        </w:rPr>
        <w:t xml:space="preserve"> </w:t>
      </w:r>
      <w:r w:rsidRPr="00FF2D60">
        <w:rPr>
          <w:rFonts w:eastAsia="Calibri"/>
          <w:highlight w:val="cyan"/>
          <w:u w:val="single"/>
        </w:rPr>
        <w:t>in</w:t>
      </w:r>
      <w:r w:rsidRPr="00AD520B">
        <w:rPr>
          <w:rFonts w:eastAsia="Calibri"/>
          <w:u w:val="single"/>
        </w:rPr>
        <w:t xml:space="preserve"> </w:t>
      </w:r>
      <w:r w:rsidRPr="00FF2D60">
        <w:rPr>
          <w:rStyle w:val="Emphasis"/>
        </w:rPr>
        <w:t>large pools</w:t>
      </w:r>
      <w:r w:rsidRPr="00FF2D60">
        <w:rPr>
          <w:rFonts w:eastAsia="Calibri"/>
          <w:u w:val="single"/>
        </w:rPr>
        <w:t xml:space="preserve"> of </w:t>
      </w:r>
      <w:r w:rsidRPr="00FF2D60">
        <w:rPr>
          <w:rStyle w:val="Emphasis"/>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FF2D60">
        <w:rPr>
          <w:rFonts w:eastAsia="Calibri"/>
          <w:b/>
          <w:iCs/>
          <w:highlight w:val="cyan"/>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FF2D60">
        <w:rPr>
          <w:rFonts w:eastAsia="Calibri"/>
          <w:highlight w:val="cyan"/>
          <w:u w:val="single"/>
        </w:rPr>
        <w:t>with most</w:t>
      </w:r>
      <w:r w:rsidRPr="000A60E8">
        <w:rPr>
          <w:rFonts w:eastAsia="Calibri"/>
          <w:u w:val="single"/>
        </w:rPr>
        <w:t xml:space="preserve"> </w:t>
      </w:r>
      <w:r w:rsidRPr="00FF2D60">
        <w:rPr>
          <w:rFonts w:eastAsia="Calibri"/>
          <w:u w:val="single"/>
        </w:rPr>
        <w:t xml:space="preserve">access to </w:t>
      </w:r>
      <w:r w:rsidRPr="00AD520B">
        <w:rPr>
          <w:rFonts w:eastAsia="Calibri"/>
          <w:highlight w:val="cyan"/>
          <w:u w:val="single"/>
        </w:rPr>
        <w:t>capital</w:t>
      </w:r>
      <w:r w:rsidRPr="00AD520B">
        <w:rPr>
          <w:rFonts w:eastAsia="Calibri"/>
          <w:sz w:val="12"/>
        </w:rPr>
        <w:t xml:space="preserve">. </w:t>
      </w:r>
      <w:r w:rsidRPr="00AD520B">
        <w:rPr>
          <w:rFonts w:eastAsia="Calibri"/>
          <w:u w:val="single"/>
        </w:rPr>
        <w:t xml:space="preserve">Critically, </w:t>
      </w:r>
      <w:r w:rsidRPr="00FF2D60">
        <w:rPr>
          <w:rFonts w:eastAsia="Calibri"/>
          <w:highlight w:val="cyan"/>
          <w:u w:val="single"/>
        </w:rPr>
        <w:t xml:space="preserve">this </w:t>
      </w:r>
      <w:r w:rsidRPr="00FF2D60">
        <w:rPr>
          <w:rStyle w:val="Emphasis"/>
          <w:sz w:val="30"/>
          <w:szCs w:val="30"/>
          <w:highlight w:val="cyan"/>
        </w:rPr>
        <w:t>opens</w:t>
      </w:r>
      <w:r w:rsidRPr="00FF2D60">
        <w:rPr>
          <w:rStyle w:val="Emphasis"/>
          <w:sz w:val="30"/>
          <w:szCs w:val="30"/>
        </w:rPr>
        <w:t xml:space="preserve"> the door to </w:t>
      </w:r>
      <w:r w:rsidRPr="00FF2D60">
        <w:rPr>
          <w:rStyle w:val="Emphasis"/>
          <w:sz w:val="30"/>
          <w:szCs w:val="30"/>
          <w:highlight w:val="cyan"/>
        </w:rPr>
        <w:t xml:space="preserve">an extreme </w:t>
      </w:r>
      <w:r w:rsidRPr="00286599">
        <w:rPr>
          <w:rStyle w:val="Emphasis"/>
          <w:sz w:val="30"/>
          <w:szCs w:val="30"/>
          <w:highlight w:val="cyan"/>
        </w:rPr>
        <w:t>feedback loop</w:t>
      </w:r>
      <w:r w:rsidRPr="00AD520B">
        <w:rPr>
          <w:rFonts w:eastAsia="Calibri"/>
          <w:sz w:val="12"/>
        </w:rPr>
        <w:t xml:space="preserve">. </w:t>
      </w:r>
      <w:r w:rsidRPr="00FF2D60">
        <w:rPr>
          <w:rFonts w:eastAsia="Calibri"/>
          <w:highlight w:val="cyan"/>
          <w:u w:val="single"/>
        </w:rPr>
        <w:t xml:space="preserve">The </w:t>
      </w:r>
      <w:r w:rsidRPr="00FF2D60">
        <w:rPr>
          <w:rStyle w:val="Emphasis"/>
          <w:highlight w:val="cyan"/>
        </w:rPr>
        <w:t>market</w:t>
      </w:r>
      <w:r w:rsidRPr="000A60E8">
        <w:rPr>
          <w:rFonts w:eastAsia="Calibri"/>
          <w:u w:val="single"/>
        </w:rPr>
        <w:t xml:space="preserve"> could eventually </w:t>
      </w:r>
      <w:r w:rsidRPr="00FF2D60">
        <w:rPr>
          <w:rStyle w:val="Emphasis"/>
          <w:highlight w:val="cyan"/>
        </w:rPr>
        <w:t>discover</w:t>
      </w:r>
      <w:r w:rsidRPr="00FF2D60">
        <w:rPr>
          <w:rFonts w:eastAsia="Calibri"/>
          <w:highlight w:val="cyan"/>
          <w:u w:val="single"/>
        </w:rPr>
        <w:t xml:space="preserve"> that the </w:t>
      </w:r>
      <w:r w:rsidRPr="00FF2D60">
        <w:rPr>
          <w:rStyle w:val="Emphasis"/>
          <w:highlight w:val="cyan"/>
        </w:rPr>
        <w:t>clearest path</w:t>
      </w:r>
      <w:r w:rsidRPr="00FF2D60">
        <w:rPr>
          <w:rFonts w:eastAsia="Calibri"/>
          <w:highlight w:val="cyan"/>
          <w:u w:val="single"/>
        </w:rPr>
        <w:t xml:space="preserve"> to </w:t>
      </w:r>
      <w:r w:rsidRPr="00FF2D60">
        <w:rPr>
          <w:rStyle w:val="Emphasis"/>
          <w:highlight w:val="cyan"/>
        </w:rPr>
        <w:t>financial returns</w:t>
      </w:r>
      <w:r w:rsidRPr="000A60E8">
        <w:rPr>
          <w:rFonts w:eastAsia="Calibri"/>
          <w:u w:val="single"/>
        </w:rPr>
        <w:t xml:space="preserve"> in the AI economy </w:t>
      </w:r>
      <w:r w:rsidRPr="00FF2D60">
        <w:rPr>
          <w:rFonts w:eastAsia="Calibri"/>
          <w:highlight w:val="cyan"/>
          <w:u w:val="single"/>
        </w:rPr>
        <w:t xml:space="preserve">is to </w:t>
      </w:r>
      <w:r w:rsidRPr="00FF2D60">
        <w:rPr>
          <w:rStyle w:val="Emphasis"/>
          <w:highlight w:val="cyan"/>
        </w:rPr>
        <w:t xml:space="preserve">pool </w:t>
      </w:r>
      <w:r w:rsidRPr="00286599">
        <w:rPr>
          <w:rStyle w:val="Emphasis"/>
          <w:highlight w:val="cyan"/>
        </w:rPr>
        <w:t>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FF2D60">
        <w:rPr>
          <w:rStyle w:val="Emphasis"/>
          <w:highlight w:val="cyan"/>
        </w:rPr>
        <w:t>few maximally</w:t>
      </w:r>
      <w:r w:rsidRPr="00286599">
        <w:rPr>
          <w:rStyle w:val="Emphasis"/>
          <w:highlight w:val="cyan"/>
        </w:rPr>
        <w:t>-empowered</w:t>
      </w:r>
      <w:r w:rsidRPr="00AD520B">
        <w:rPr>
          <w:rFonts w:eastAsia="Calibri"/>
          <w:u w:val="single"/>
        </w:rPr>
        <w:t xml:space="preserve"> (human or AI) </w:t>
      </w:r>
      <w:r w:rsidRPr="00FF2D60">
        <w:rPr>
          <w:rStyle w:val="Emphasis"/>
          <w:highlight w:val="cyan"/>
        </w:rPr>
        <w:t>agents</w:t>
      </w:r>
      <w:r w:rsidRPr="00FF2D60">
        <w:rPr>
          <w:rFonts w:eastAsia="Calibri"/>
          <w:highlight w:val="cyan"/>
          <w:u w:val="single"/>
        </w:rPr>
        <w:t xml:space="preserve"> focused on returns</w:t>
      </w:r>
      <w:r w:rsidRPr="00AD520B">
        <w:rPr>
          <w:rFonts w:eastAsia="Calibri"/>
          <w:u w:val="single"/>
        </w:rPr>
        <w:t xml:space="preserve"> to capital</w:t>
      </w:r>
      <w:r w:rsidRPr="00AD520B">
        <w:rPr>
          <w:rFonts w:eastAsia="Calibri"/>
          <w:sz w:val="12"/>
        </w:rPr>
        <w:t>.</w:t>
      </w:r>
    </w:p>
    <w:p w14:paraId="156B8DC8" w14:textId="77777777" w:rsidR="00473D1A" w:rsidRPr="00AD520B" w:rsidRDefault="00473D1A" w:rsidP="00473D1A">
      <w:pPr>
        <w:spacing w:line="256" w:lineRule="auto"/>
        <w:rPr>
          <w:rFonts w:eastAsia="Calibri"/>
          <w:sz w:val="12"/>
        </w:rPr>
      </w:pPr>
      <w:r w:rsidRPr="00AD520B">
        <w:rPr>
          <w:rFonts w:eastAsia="Calibri"/>
          <w:sz w:val="12"/>
        </w:rPr>
        <w:t>3 Harms from AI-driven Power Concentration</w:t>
      </w:r>
    </w:p>
    <w:p w14:paraId="5A2AE2CF" w14:textId="77777777" w:rsidR="00473D1A" w:rsidRPr="00AD520B" w:rsidRDefault="00473D1A" w:rsidP="00473D1A">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w:t>
      </w:r>
      <w:r w:rsidRPr="00FF2D60">
        <w:rPr>
          <w:rStyle w:val="StyleUnderline"/>
          <w:highlight w:val="cyan"/>
        </w:rPr>
        <w:t>concentration</w:t>
      </w:r>
      <w:r w:rsidRPr="00AD520B">
        <w:rPr>
          <w:rFonts w:eastAsia="Calibri"/>
          <w:sz w:val="12"/>
        </w:rPr>
        <w:t xml:space="preserve"> also </w:t>
      </w:r>
      <w:r w:rsidRPr="00FF2D60">
        <w:rPr>
          <w:rFonts w:eastAsia="Calibri"/>
          <w:highlight w:val="cyan"/>
          <w:u w:val="single"/>
        </w:rPr>
        <w:t xml:space="preserve">has </w:t>
      </w:r>
      <w:r w:rsidRPr="00FF2D60">
        <w:rPr>
          <w:rStyle w:val="Emphasis"/>
          <w:highlight w:val="cyan"/>
        </w:rPr>
        <w:t xml:space="preserve">implications </w:t>
      </w:r>
      <w:r w:rsidRPr="00286599">
        <w:rPr>
          <w:rStyle w:val="Emphasis"/>
          <w:highlight w:val="cyan"/>
        </w:rPr>
        <w:t>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3A4BFF08" w14:textId="77777777" w:rsidR="00473D1A" w:rsidRPr="00286599" w:rsidRDefault="00473D1A" w:rsidP="00473D1A">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w:t>
      </w:r>
      <w:r w:rsidRPr="001B07AB">
        <w:rPr>
          <w:rStyle w:val="Emphasis"/>
        </w:rPr>
        <w:t xml:space="preserve"> disruption</w:t>
      </w:r>
      <w:r w:rsidRPr="00AD520B">
        <w:rPr>
          <w:rFonts w:eastAsia="Calibri"/>
          <w:sz w:val="12"/>
        </w:rPr>
        <w:t xml:space="preserve"> </w:t>
      </w:r>
      <w:r w:rsidRPr="001B07AB">
        <w:rPr>
          <w:rFonts w:eastAsia="Calibri"/>
          <w:highlight w:val="cyan"/>
          <w:u w:val="single"/>
        </w:rPr>
        <w:t>and</w:t>
      </w:r>
      <w:r w:rsidRPr="00AD520B">
        <w:rPr>
          <w:rFonts w:eastAsia="Calibri"/>
          <w:sz w:val="12"/>
        </w:rPr>
        <w:t xml:space="preserve"> </w:t>
      </w:r>
      <w:r w:rsidRPr="001B07AB">
        <w:rPr>
          <w:rStyle w:val="Emphasis"/>
        </w:rPr>
        <w:t>moral harms</w:t>
      </w:r>
      <w:r w:rsidRPr="001B07AB">
        <w:rPr>
          <w:rFonts w:eastAsia="Calibri"/>
          <w:sz w:val="12"/>
        </w:rPr>
        <w:t>.</w:t>
      </w:r>
      <w:r w:rsidRPr="00AD520B">
        <w:rPr>
          <w:rFonts w:eastAsia="Calibri"/>
          <w:sz w:val="12"/>
        </w:rPr>
        <w:t xml:space="preserve"> AI’s </w:t>
      </w:r>
      <w:r w:rsidRPr="001B07AB">
        <w:rPr>
          <w:rStyle w:val="Emphasis"/>
          <w:highlight w:val="cyan"/>
        </w:rPr>
        <w:t>economic disruption</w:t>
      </w:r>
      <w:r w:rsidRPr="00AD520B">
        <w:rPr>
          <w:rFonts w:eastAsia="Calibri"/>
          <w:sz w:val="12"/>
        </w:rPr>
        <w:t xml:space="preserve">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1B07AB">
        <w:rPr>
          <w:rStyle w:val="Emphasis"/>
          <w:highlight w:val="cyan"/>
        </w:rPr>
        <w:t>political 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w:t>
      </w:r>
      <w:r w:rsidRPr="001B07AB">
        <w:rPr>
          <w:rStyle w:val="Emphasis"/>
        </w:rPr>
        <w:t xml:space="preserve"> integrity</w:t>
      </w:r>
      <w:r w:rsidRPr="00AD520B">
        <w:rPr>
          <w:rFonts w:eastAsia="Calibri"/>
          <w:u w:val="single"/>
        </w:rPr>
        <w:t xml:space="preserve"> </w:t>
      </w:r>
      <w:r w:rsidRPr="001B07AB">
        <w:rPr>
          <w:rFonts w:eastAsia="Calibri"/>
          <w:highlight w:val="cyan"/>
          <w:u w:val="single"/>
        </w:rPr>
        <w:t xml:space="preserve">by </w:t>
      </w:r>
      <w:r w:rsidRPr="001B07AB">
        <w:rPr>
          <w:rStyle w:val="StyleUnderline"/>
          <w:highlight w:val="cyan"/>
        </w:rPr>
        <w:t>d</w:t>
      </w:r>
      <w:r w:rsidRPr="00286599">
        <w:rPr>
          <w:rStyle w:val="StyleUnderline"/>
          <w:highlight w:val="cyan"/>
        </w:rPr>
        <w:t xml:space="preserve">isrupting </w:t>
      </w:r>
      <w:r w:rsidRPr="001B07AB">
        <w:rPr>
          <w:rStyle w:val="Emphasis"/>
          <w:highlight w:val="cyan"/>
        </w:rPr>
        <w:t>social ties</w:t>
      </w:r>
      <w:r w:rsidRPr="001B07AB">
        <w:rPr>
          <w:rFonts w:eastAsia="Calibri"/>
          <w:highlight w:val="cyan"/>
          <w:u w:val="single"/>
        </w:rPr>
        <w:t xml:space="preserve"> or </w:t>
      </w:r>
      <w:r w:rsidRPr="001B07AB">
        <w:rPr>
          <w:rStyle w:val="Emphasis"/>
          <w:highlight w:val="cyan"/>
        </w:rPr>
        <w:t xml:space="preserve">democratic </w:t>
      </w:r>
      <w:r w:rsidRPr="00286599">
        <w:rPr>
          <w:rStyle w:val="Emphasis"/>
          <w:highlight w:val="cyan"/>
        </w:rPr>
        <w:t>processes</w:t>
      </w:r>
      <w:r w:rsidRPr="00286599">
        <w:rPr>
          <w:rStyle w:val="StyleUnderline"/>
        </w:rPr>
        <w:t>.</w:t>
      </w:r>
    </w:p>
    <w:p w14:paraId="1083BBF6" w14:textId="77777777" w:rsidR="00473D1A" w:rsidRPr="000A60E8" w:rsidRDefault="00473D1A" w:rsidP="00473D1A">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8CE8EFB" w14:textId="77777777" w:rsidR="00473D1A" w:rsidRPr="00AD520B" w:rsidRDefault="00473D1A" w:rsidP="00473D1A">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 xml:space="preserve">AI </w:t>
      </w:r>
      <w:r w:rsidRPr="001B07AB">
        <w:rPr>
          <w:rStyle w:val="Emphasis"/>
          <w:highlight w:val="cyan"/>
        </w:rPr>
        <w:t>systems</w:t>
      </w:r>
      <w:r w:rsidRPr="001B07AB">
        <w:rPr>
          <w:rFonts w:eastAsia="Calibri"/>
          <w:highlight w:val="cyan"/>
          <w:u w:val="single"/>
        </w:rPr>
        <w:t xml:space="preserve"> would </w:t>
      </w:r>
      <w:r w:rsidRPr="001B07AB">
        <w:rPr>
          <w:rStyle w:val="Emphasis"/>
          <w:highlight w:val="cyan"/>
        </w:rPr>
        <w:t>not</w:t>
      </w:r>
      <w:r w:rsidRPr="001B07A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1B07AB">
        <w:rPr>
          <w:rStyle w:val="Emphasis"/>
          <w:highlight w:val="cyan"/>
        </w:rPr>
        <w:t>production</w:t>
      </w:r>
      <w:r w:rsidRPr="001B07AB">
        <w:rPr>
          <w:rFonts w:eastAsia="Calibri"/>
          <w:highlight w:val="cyan"/>
          <w:u w:val="single"/>
        </w:rPr>
        <w:t xml:space="preserve"> from the</w:t>
      </w:r>
      <w:r w:rsidRPr="00AD520B">
        <w:rPr>
          <w:rFonts w:eastAsia="Calibri"/>
          <w:u w:val="single"/>
        </w:rPr>
        <w:t xml:space="preserve"> </w:t>
      </w:r>
      <w:r w:rsidRPr="00286599">
        <w:rPr>
          <w:rStyle w:val="StyleUnderline"/>
        </w:rPr>
        <w:t xml:space="preserve">general </w:t>
      </w:r>
      <w:r w:rsidRPr="001B07AB">
        <w:rPr>
          <w:rStyle w:val="StyleUnderline"/>
          <w:highlight w:val="cyan"/>
        </w:rPr>
        <w:t>public</w:t>
      </w:r>
      <w:r w:rsidRPr="00AD520B">
        <w:rPr>
          <w:rFonts w:eastAsia="Calibri"/>
          <w:sz w:val="12"/>
        </w:rPr>
        <w:t xml:space="preserve">, </w:t>
      </w:r>
      <w:r w:rsidRPr="00AD520B">
        <w:rPr>
          <w:rFonts w:eastAsia="Calibri"/>
          <w:highlight w:val="cyan"/>
          <w:u w:val="single"/>
        </w:rPr>
        <w:t>the</w:t>
      </w:r>
      <w:r w:rsidRPr="001B07AB">
        <w:rPr>
          <w:rFonts w:eastAsia="Calibri"/>
          <w:u w:val="single"/>
        </w:rPr>
        <w:t xml:space="preserve"> </w:t>
      </w:r>
      <w:r w:rsidRPr="001B07AB">
        <w:rPr>
          <w:rStyle w:val="Emphasis"/>
        </w:rPr>
        <w:t xml:space="preserve">overall </w:t>
      </w:r>
      <w:r w:rsidRPr="001B07AB">
        <w:rPr>
          <w:rStyle w:val="Emphasis"/>
          <w:highlight w:val="cyan"/>
        </w:rPr>
        <w:t>pool</w:t>
      </w:r>
      <w:r w:rsidRPr="001B07AB">
        <w:rPr>
          <w:rFonts w:eastAsia="Calibri"/>
          <w:highlight w:val="cyan"/>
          <w:u w:val="single"/>
        </w:rPr>
        <w:t xml:space="preserve"> of “fresh” </w:t>
      </w:r>
      <w:r w:rsidRPr="001B07AB">
        <w:rPr>
          <w:rStyle w:val="Emphasis"/>
          <w:highlight w:val="cyan"/>
        </w:rPr>
        <w:t xml:space="preserve">training </w:t>
      </w:r>
      <w:r w:rsidRPr="00286599">
        <w:rPr>
          <w:rStyle w:val="Emphasis"/>
          <w:highlight w:val="cyan"/>
        </w:rPr>
        <w:t>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w:t>
      </w:r>
      <w:r w:rsidRPr="001B07AB">
        <w:rPr>
          <w:rStyle w:val="StyleUnderline"/>
        </w:rPr>
        <w:t xml:space="preserve"> </w:t>
      </w:r>
      <w:r w:rsidRPr="001B07AB">
        <w:rPr>
          <w:rStyle w:val="StyleUnderline"/>
          <w:highlight w:val="cyan"/>
        </w:rPr>
        <w:t>then</w:t>
      </w:r>
      <w:r w:rsidRPr="001B07AB">
        <w:rPr>
          <w:rStyle w:val="StyleUnderline"/>
        </w:rPr>
        <w:t xml:space="preserve"> </w:t>
      </w:r>
      <w:r w:rsidRPr="00AD520B">
        <w:rPr>
          <w:rFonts w:eastAsia="Calibri"/>
          <w:sz w:val="12"/>
        </w:rPr>
        <w:t xml:space="preserve">it could be the case that </w:t>
      </w:r>
      <w:r w:rsidRPr="001B07AB">
        <w:rPr>
          <w:rFonts w:eastAsia="Calibri"/>
          <w:highlight w:val="cyan"/>
          <w:u w:val="single"/>
        </w:rPr>
        <w:t>AI gets worse</w:t>
      </w:r>
      <w:r w:rsidRPr="00AD520B">
        <w:rPr>
          <w:rFonts w:eastAsia="Calibri"/>
          <w:u w:val="single"/>
        </w:rPr>
        <w:t xml:space="preserv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w:t>
      </w:r>
      <w:r w:rsidRPr="001B07AB">
        <w:rPr>
          <w:rFonts w:eastAsia="Calibri"/>
          <w:u w:val="single"/>
        </w:rPr>
        <w:t xml:space="preserve">a </w:t>
      </w:r>
      <w:r w:rsidRPr="001B07AB">
        <w:rPr>
          <w:rStyle w:val="StyleUnderline"/>
        </w:rPr>
        <w:t>collapse in</w:t>
      </w:r>
      <w:r w:rsidRPr="001B07AB">
        <w:rPr>
          <w:rFonts w:eastAsia="Calibri"/>
          <w:u w:val="single"/>
        </w:rPr>
        <w:t xml:space="preserve"> both </w:t>
      </w:r>
      <w:r w:rsidRPr="001B07AB">
        <w:rPr>
          <w:rStyle w:val="StyleUnderline"/>
        </w:rPr>
        <w:t>supply and demand for truthful</w:t>
      </w:r>
      <w:r w:rsidRPr="001B07AB">
        <w:rPr>
          <w:rFonts w:eastAsia="Calibri"/>
          <w:u w:val="single"/>
        </w:rPr>
        <w:t xml:space="preserve">, human-produced </w:t>
      </w:r>
      <w:r w:rsidRPr="001B07AB">
        <w:rPr>
          <w:rStyle w:val="StyleUnderline"/>
        </w:rPr>
        <w:t>information</w:t>
      </w:r>
      <w:r w:rsidRPr="001B07AB">
        <w:rPr>
          <w:rFonts w:eastAsia="Calibri"/>
          <w:u w:val="single"/>
        </w:rPr>
        <w:t xml:space="preserve">, after which </w:t>
      </w:r>
      <w:r w:rsidRPr="001B07AB">
        <w:rPr>
          <w:rFonts w:eastAsia="Calibri"/>
          <w:highlight w:val="cyan"/>
          <w:u w:val="single"/>
        </w:rPr>
        <w:t>info</w:t>
      </w:r>
      <w:r w:rsidRPr="001B07AB">
        <w:rPr>
          <w:rFonts w:eastAsia="Calibri"/>
          <w:u w:val="single"/>
        </w:rPr>
        <w:t>rmation</w:t>
      </w:r>
      <w:r w:rsidRPr="00AD520B">
        <w:rPr>
          <w:rFonts w:eastAsia="Calibri"/>
          <w:u w:val="single"/>
        </w:rPr>
        <w:t xml:space="preserve"> </w:t>
      </w:r>
      <w:r w:rsidRPr="001B07AB">
        <w:rPr>
          <w:rFonts w:eastAsia="Calibri"/>
          <w:highlight w:val="cyan"/>
          <w:u w:val="single"/>
        </w:rPr>
        <w:t>markets would traffic only</w:t>
      </w:r>
      <w:r w:rsidRPr="00AD520B">
        <w:rPr>
          <w:rFonts w:eastAsia="Calibri"/>
          <w:u w:val="single"/>
        </w:rPr>
        <w:t xml:space="preserve"> in </w:t>
      </w:r>
      <w:r w:rsidRPr="001B07AB">
        <w:rPr>
          <w:rStyle w:val="Emphasis"/>
          <w:highlight w:val="cyan"/>
        </w:rPr>
        <w:t>manipulative</w:t>
      </w:r>
      <w:r w:rsidRPr="001B07AB">
        <w:rPr>
          <w:rFonts w:eastAsia="Calibri"/>
          <w:highlight w:val="cyan"/>
          <w:u w:val="single"/>
        </w:rPr>
        <w:t xml:space="preserve"> or </w:t>
      </w:r>
      <w:r w:rsidRPr="001B07AB">
        <w:rPr>
          <w:rStyle w:val="Emphasis"/>
          <w:highlight w:val="cyan"/>
        </w:rPr>
        <w:t>low quality</w:t>
      </w:r>
      <w:r w:rsidRPr="001B07AB">
        <w:rPr>
          <w:rFonts w:eastAsia="Calibri"/>
          <w:highlight w:val="cyan"/>
          <w:u w:val="single"/>
        </w:rPr>
        <w:t xml:space="preserve"> info</w:t>
      </w:r>
      <w:r w:rsidRPr="00AD520B">
        <w:rPr>
          <w:rFonts w:eastAsia="Calibri"/>
          <w:u w:val="single"/>
        </w:rPr>
        <w:t>rmation.</w:t>
      </w:r>
    </w:p>
    <w:p w14:paraId="174FF905" w14:textId="77777777" w:rsidR="00473D1A" w:rsidRPr="00AD520B" w:rsidRDefault="00473D1A" w:rsidP="00473D1A">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xml:space="preserve">, </w:t>
      </w:r>
      <w:r w:rsidRPr="001B07AB">
        <w:rPr>
          <w:rFonts w:eastAsia="Calibri"/>
          <w:highlight w:val="cyan"/>
          <w:u w:val="single"/>
        </w:rPr>
        <w:t>we</w:t>
      </w:r>
      <w:r w:rsidRPr="00AD520B">
        <w:rPr>
          <w:rFonts w:eastAsia="Calibri"/>
          <w:u w:val="single"/>
        </w:rPr>
        <w:t xml:space="preserv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hyper-decisive, and hyper-</w:t>
      </w:r>
      <w:r w:rsidRPr="001B07AB">
        <w:rPr>
          <w:rStyle w:val="Emphasis"/>
          <w:highlight w:val="cyan"/>
        </w:rPr>
        <w:t>self-interested</w:t>
      </w:r>
      <w:r w:rsidRPr="001B07AB">
        <w:rPr>
          <w:rFonts w:eastAsia="Calibri"/>
          <w:highlight w:val="cyan"/>
          <w:u w:val="single"/>
        </w:rPr>
        <w:t xml:space="preserve"> </w:t>
      </w:r>
      <w:r w:rsidRPr="001B07AB">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 xml:space="preserve">more </w:t>
      </w:r>
      <w:r w:rsidRPr="001B07AB">
        <w:rPr>
          <w:rFonts w:eastAsia="Calibri"/>
          <w:highlight w:val="cyan"/>
          <w:u w:val="single"/>
        </w:rPr>
        <w:t xml:space="preserve">likely to </w:t>
      </w:r>
      <w:r w:rsidRPr="001B07AB">
        <w:rPr>
          <w:rStyle w:val="Emphasis"/>
          <w:highlight w:val="cyan"/>
        </w:rPr>
        <w:t>precipitate</w:t>
      </w:r>
      <w:r w:rsidRPr="001B07AB">
        <w:rPr>
          <w:rFonts w:eastAsia="Calibri"/>
          <w:highlight w:val="cyan"/>
          <w:u w:val="single"/>
        </w:rPr>
        <w:t xml:space="preserve"> safety </w:t>
      </w:r>
      <w:r w:rsidRPr="00286599">
        <w:rPr>
          <w:rStyle w:val="Emphasis"/>
          <w:highlight w:val="cyan"/>
        </w:rPr>
        <w:t>disasters</w:t>
      </w:r>
      <w:r w:rsidRPr="00AD520B">
        <w:rPr>
          <w:rFonts w:eastAsia="Calibri"/>
          <w:u w:val="single"/>
        </w:rPr>
        <w:t>.</w:t>
      </w:r>
    </w:p>
    <w:p w14:paraId="7210F361" w14:textId="77777777" w:rsidR="00473D1A" w:rsidRPr="00AD520B" w:rsidRDefault="00473D1A" w:rsidP="00473D1A">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 xml:space="preserve">maximize power or wealth; they have broader, more complex concerns like diversity in information, the well-being of their set of stakeholders, </w:t>
      </w:r>
      <w:r w:rsidRPr="000A60E8">
        <w:rPr>
          <w:rFonts w:eastAsia="Calibri"/>
          <w:u w:val="single"/>
        </w:rPr>
        <w:lastRenderedPageBreak/>
        <w:t>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F55C3C8" w14:textId="77777777" w:rsidR="00473D1A" w:rsidRPr="00AD520B" w:rsidRDefault="00473D1A" w:rsidP="00473D1A">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become</w:t>
      </w:r>
      <w:r w:rsidRPr="001B07AB">
        <w:rPr>
          <w:rStyle w:val="StyleUnderline"/>
        </w:rPr>
        <w:t xml:space="preserve"> more </w:t>
      </w:r>
      <w:r w:rsidRPr="001B07AB">
        <w:rPr>
          <w:rStyle w:val="Emphasis"/>
          <w:highlight w:val="cyan"/>
        </w:rPr>
        <w:t>opaque</w:t>
      </w:r>
      <w:r w:rsidRPr="001B07AB">
        <w:rPr>
          <w:rFonts w:eastAsia="Calibri"/>
          <w:highlight w:val="cyan"/>
          <w:u w:val="single"/>
        </w:rPr>
        <w:t xml:space="preserve"> and</w:t>
      </w:r>
      <w:r w:rsidRPr="00AD520B">
        <w:rPr>
          <w:rFonts w:eastAsia="Calibri"/>
          <w:u w:val="single"/>
        </w:rPr>
        <w:t xml:space="preserve"> as a result, </w:t>
      </w:r>
      <w:r w:rsidRPr="007B2151">
        <w:rPr>
          <w:rStyle w:val="Emphasis"/>
          <w:highlight w:val="cyan"/>
        </w:rPr>
        <w:t xml:space="preserve">predicting </w:t>
      </w:r>
      <w:r w:rsidRPr="001B07AB">
        <w:rPr>
          <w:rStyle w:val="Emphasis"/>
          <w:highlight w:val="cyan"/>
        </w:rPr>
        <w:t>harms</w:t>
      </w:r>
      <w:r w:rsidRPr="001B07AB">
        <w:rPr>
          <w:rFonts w:eastAsia="Calibri"/>
          <w:highlight w:val="cyan"/>
          <w:u w:val="single"/>
        </w:rPr>
        <w:t xml:space="preserve"> will be </w:t>
      </w:r>
      <w:r w:rsidRPr="001B07AB">
        <w:rPr>
          <w:rStyle w:val="Emphasis"/>
          <w:highlight w:val="cyan"/>
        </w:rPr>
        <w:t>increasingly</w:t>
      </w:r>
      <w:r w:rsidRPr="001B07AB">
        <w:rPr>
          <w:rStyle w:val="StyleUnderline"/>
          <w:highlight w:val="cyan"/>
        </w:rPr>
        <w:t xml:space="preserve"> </w:t>
      </w:r>
      <w:r w:rsidRPr="001B07AB">
        <w:rPr>
          <w:rStyle w:val="Emphasis"/>
          <w:highlight w:val="cyan"/>
        </w:rPr>
        <w:t>ch</w:t>
      </w:r>
      <w:r w:rsidRPr="007B2151">
        <w:rPr>
          <w:rStyle w:val="Emphasis"/>
          <w:highlight w:val="cyan"/>
        </w:rPr>
        <w:t>allenging</w:t>
      </w:r>
      <w:r w:rsidRPr="00AD520B">
        <w:rPr>
          <w:rFonts w:eastAsia="Calibri"/>
          <w:sz w:val="12"/>
        </w:rPr>
        <w:t>. Moreover, as the selected few gain more computational power, they will gain nearly exclusive control over AI models.</w:t>
      </w:r>
    </w:p>
    <w:p w14:paraId="68448694" w14:textId="77777777" w:rsidR="00473D1A" w:rsidRPr="00AD520B" w:rsidRDefault="00473D1A" w:rsidP="00473D1A">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8D11A1">
        <w:rPr>
          <w:rStyle w:val="Emphasis"/>
          <w:highlight w:val="cyan"/>
        </w:rPr>
        <w:t>CBI enables</w:t>
      </w:r>
      <w:r w:rsidRPr="008D11A1">
        <w:rPr>
          <w:rFonts w:eastAsia="Calibri"/>
          <w:highlight w:val="cyan"/>
          <w:u w:val="single"/>
        </w:rPr>
        <w:t xml:space="preserve"> a </w:t>
      </w:r>
      <w:r w:rsidRPr="008D11A1">
        <w:rPr>
          <w:rStyle w:val="Emphasis"/>
          <w:highlight w:val="cyan"/>
        </w:rPr>
        <w:t>feedback loop</w:t>
      </w:r>
      <w:r w:rsidRPr="008D11A1">
        <w:rPr>
          <w:rFonts w:eastAsia="Calibri"/>
          <w:highlight w:val="cyan"/>
          <w:u w:val="single"/>
        </w:rPr>
        <w:t xml:space="preserve"> between</w:t>
      </w:r>
      <w:r w:rsidRPr="000A60E8">
        <w:rPr>
          <w:rFonts w:eastAsia="Calibri"/>
          <w:u w:val="single"/>
        </w:rPr>
        <w:t xml:space="preserve"> </w:t>
      </w:r>
      <w:r w:rsidRPr="008D11A1">
        <w:rPr>
          <w:rFonts w:eastAsia="Calibri"/>
          <w:highlight w:val="cyan"/>
          <w:u w:val="single"/>
        </w:rPr>
        <w:t>data intermediary</w:t>
      </w:r>
      <w:r w:rsidRPr="000A60E8">
        <w:rPr>
          <w:rFonts w:eastAsia="Calibri"/>
          <w:u w:val="single"/>
        </w:rPr>
        <w:t xml:space="preserve"> organizations </w:t>
      </w:r>
      <w:r w:rsidRPr="008D11A1">
        <w:rPr>
          <w:rFonts w:eastAsia="Calibri"/>
          <w:highlight w:val="cyan"/>
          <w:u w:val="single"/>
        </w:rPr>
        <w:t>and</w:t>
      </w:r>
      <w:r w:rsidRPr="000A60E8">
        <w:rPr>
          <w:rFonts w:eastAsia="Calibri"/>
          <w:u w:val="single"/>
        </w:rPr>
        <w:t xml:space="preserve"> AI </w:t>
      </w:r>
      <w:r w:rsidRPr="008D11A1">
        <w:rPr>
          <w:rFonts w:eastAsia="Calibri"/>
          <w:highlight w:val="cyan"/>
          <w:u w:val="single"/>
        </w:rPr>
        <w:t>companies</w:t>
      </w:r>
      <w:r w:rsidRPr="000A60E8">
        <w:rPr>
          <w:rFonts w:eastAsia="Calibri"/>
          <w:u w:val="single"/>
        </w:rPr>
        <w:t xml:space="preserve">, </w:t>
      </w:r>
      <w:r w:rsidRPr="008D11A1">
        <w:rPr>
          <w:rFonts w:eastAsia="Calibri"/>
          <w:highlight w:val="cyan"/>
          <w:u w:val="single"/>
        </w:rPr>
        <w:t>and</w:t>
      </w:r>
      <w:r w:rsidRPr="000A60E8">
        <w:rPr>
          <w:rFonts w:eastAsia="Calibri"/>
          <w:u w:val="single"/>
        </w:rPr>
        <w:t xml:space="preserve"> in doing so, CBI </w:t>
      </w:r>
      <w:r w:rsidRPr="008D11A1">
        <w:rPr>
          <w:rFonts w:eastAsia="Calibri"/>
          <w:highlight w:val="cyan"/>
          <w:u w:val="single"/>
        </w:rPr>
        <w:t>bakes</w:t>
      </w:r>
      <w:r w:rsidRPr="000A60E8">
        <w:rPr>
          <w:rFonts w:eastAsia="Calibri"/>
          <w:u w:val="single"/>
        </w:rPr>
        <w:t xml:space="preserve"> some amount of </w:t>
      </w:r>
      <w:r w:rsidRPr="008D11A1">
        <w:rPr>
          <w:rStyle w:val="Emphasis"/>
          <w:highlight w:val="cyan"/>
        </w:rPr>
        <w:t>accountability</w:t>
      </w:r>
      <w:r w:rsidRPr="008D11A1">
        <w:rPr>
          <w:rFonts w:eastAsia="Calibri"/>
          <w:highlight w:val="cyan"/>
          <w:u w:val="single"/>
        </w:rPr>
        <w:t xml:space="preserve"> into AI.</w:t>
      </w:r>
      <w:r w:rsidRPr="00AD520B">
        <w:rPr>
          <w:rFonts w:eastAsia="Calibri"/>
          <w:u w:val="single"/>
        </w:rPr>
        <w:t xml:space="preserve"> </w:t>
      </w:r>
    </w:p>
    <w:p w14:paraId="27EBBB14" w14:textId="77777777" w:rsidR="00473D1A" w:rsidRPr="00AD520B" w:rsidRDefault="00473D1A" w:rsidP="00473D1A">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w:t>
      </w:r>
      <w:r w:rsidRPr="008D11A1">
        <w:rPr>
          <w:rStyle w:val="StyleUnderline"/>
        </w:rPr>
        <w:t>s</w:t>
      </w:r>
      <w:r w:rsidRPr="00AD520B">
        <w:rPr>
          <w:rFonts w:eastAsia="Calibri"/>
          <w:sz w:val="12"/>
        </w:rPr>
        <w:t xml:space="preserve"> </w:t>
      </w:r>
      <w:r w:rsidRPr="00AD520B">
        <w:rPr>
          <w:rFonts w:eastAsia="Calibri"/>
          <w:u w:val="single"/>
        </w:rPr>
        <w:t>because any economically-</w:t>
      </w:r>
      <w:r w:rsidRPr="008D11A1">
        <w:rPr>
          <w:rFonts w:eastAsia="Calibri"/>
          <w:highlight w:val="cyan"/>
          <w:u w:val="single"/>
        </w:rPr>
        <w:t>dominant actor</w:t>
      </w:r>
      <w:r w:rsidRPr="00AD520B">
        <w:rPr>
          <w:rFonts w:eastAsia="Calibri"/>
          <w:u w:val="single"/>
        </w:rPr>
        <w:t xml:space="preserve"> – whether human or AI – </w:t>
      </w:r>
      <w:r w:rsidRPr="008D11A1">
        <w:rPr>
          <w:rFonts w:eastAsia="Calibri"/>
          <w:highlight w:val="cyan"/>
          <w:u w:val="single"/>
        </w:rPr>
        <w:t>would</w:t>
      </w:r>
      <w:r w:rsidRPr="00AD520B">
        <w:rPr>
          <w:rFonts w:eastAsia="Calibri"/>
          <w:u w:val="single"/>
        </w:rPr>
        <w:t xml:space="preserve"> need to </w:t>
      </w:r>
      <w:r w:rsidRPr="007B2151">
        <w:rPr>
          <w:rStyle w:val="Emphasis"/>
          <w:sz w:val="30"/>
          <w:szCs w:val="30"/>
          <w:highlight w:val="cyan"/>
        </w:rPr>
        <w:t xml:space="preserve">set </w:t>
      </w:r>
      <w:r w:rsidRPr="008D11A1">
        <w:rPr>
          <w:rStyle w:val="Emphasis"/>
          <w:sz w:val="30"/>
          <w:szCs w:val="30"/>
          <w:highlight w:val="cyan"/>
        </w:rPr>
        <w:t>aside safety</w:t>
      </w:r>
      <w:r w:rsidRPr="00CD0BD7">
        <w:rPr>
          <w:rStyle w:val="Emphasis"/>
          <w:sz w:val="30"/>
          <w:szCs w:val="30"/>
        </w:rPr>
        <w:t xml:space="preserve"> </w:t>
      </w:r>
      <w:r w:rsidRPr="008D11A1">
        <w:rPr>
          <w:rStyle w:val="Emphasis"/>
          <w:sz w:val="30"/>
          <w:szCs w:val="30"/>
        </w:rPr>
        <w:t xml:space="preserve">concerns </w:t>
      </w:r>
      <w:r w:rsidRPr="007B2151">
        <w:rPr>
          <w:rStyle w:val="Emphasis"/>
          <w:sz w:val="30"/>
          <w:szCs w:val="30"/>
          <w:highlight w:val="cyan"/>
        </w:rPr>
        <w:t xml:space="preserve">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 xml:space="preserve">to </w:t>
      </w:r>
      <w:r w:rsidRPr="008D11A1">
        <w:rPr>
          <w:rFonts w:eastAsia="Calibri"/>
          <w:highlight w:val="cyan"/>
          <w:u w:val="single"/>
        </w:rPr>
        <w:t>achieve its</w:t>
      </w:r>
      <w:r w:rsidRPr="00AD520B">
        <w:rPr>
          <w:rFonts w:eastAsia="Calibri"/>
          <w:u w:val="single"/>
        </w:rPr>
        <w:t xml:space="preserve">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974A38B" w14:textId="77777777" w:rsidR="00473D1A" w:rsidRPr="00AD520B" w:rsidRDefault="00473D1A" w:rsidP="00473D1A">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8D11A1">
        <w:rPr>
          <w:rStyle w:val="Emphasis"/>
          <w:highlight w:val="cyan"/>
        </w:rPr>
        <w:t>CBI</w:t>
      </w:r>
      <w:r w:rsidRPr="00CD0BD7">
        <w:rPr>
          <w:rStyle w:val="Emphasis"/>
        </w:rPr>
        <w:t xml:space="preserve"> is a</w:t>
      </w:r>
      <w:r w:rsidRPr="00AD520B">
        <w:rPr>
          <w:rFonts w:eastAsia="Calibri"/>
          <w:u w:val="single"/>
        </w:rPr>
        <w:t xml:space="preserve"> tractable </w:t>
      </w:r>
      <w:r w:rsidRPr="008D11A1">
        <w:rPr>
          <w:rStyle w:val="Emphasis"/>
        </w:rPr>
        <w:t>strategy</w:t>
      </w:r>
      <w:r w:rsidRPr="008D11A1">
        <w:rPr>
          <w:rFonts w:eastAsia="Calibri"/>
          <w:u w:val="single"/>
        </w:rPr>
        <w:t xml:space="preserve"> for </w:t>
      </w:r>
      <w:r w:rsidRPr="00AD520B">
        <w:rPr>
          <w:rFonts w:eastAsia="Calibri"/>
          <w:highlight w:val="cyan"/>
          <w:u w:val="single"/>
        </w:rPr>
        <w:t>address</w:t>
      </w:r>
      <w:r w:rsidRPr="008D11A1">
        <w:rPr>
          <w:rFonts w:eastAsia="Calibri"/>
          <w:u w:val="single"/>
        </w:rPr>
        <w:t>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AB2C498" w14:textId="77777777" w:rsidR="00473D1A" w:rsidRDefault="00473D1A" w:rsidP="00473D1A">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 xml:space="preserve">requires </w:t>
      </w:r>
      <w:r w:rsidRPr="008D11A1">
        <w:rPr>
          <w:rStyle w:val="Emphasis"/>
          <w:highlight w:val="cyan"/>
        </w:rPr>
        <w:t>testing</w:t>
      </w:r>
      <w:r w:rsidRPr="008D11A1">
        <w:rPr>
          <w:rFonts w:eastAsia="Calibri"/>
          <w:highlight w:val="cyan"/>
          <w:u w:val="single"/>
        </w:rPr>
        <w:t xml:space="preserve"> and </w:t>
      </w:r>
      <w:r w:rsidRPr="008D11A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8D11A1">
        <w:rPr>
          <w:rFonts w:eastAsia="Calibri"/>
          <w:highlight w:val="cyan"/>
          <w:u w:val="single"/>
        </w:rPr>
        <w:t xml:space="preserve">to </w:t>
      </w:r>
      <w:r w:rsidRPr="008D11A1">
        <w:rPr>
          <w:rStyle w:val="Emphasis"/>
          <w:highlight w:val="cyan"/>
        </w:rPr>
        <w:t>e</w:t>
      </w:r>
      <w:r w:rsidRPr="007B2151">
        <w:rPr>
          <w:rStyle w:val="Emphasis"/>
          <w:highlight w:val="cyan"/>
        </w:rPr>
        <w:t>valuate</w:t>
      </w:r>
      <w:r w:rsidRPr="00AD520B">
        <w:rPr>
          <w:rFonts w:eastAsia="Calibri"/>
          <w:u w:val="single"/>
        </w:rPr>
        <w:t xml:space="preserve"> the </w:t>
      </w:r>
      <w:r w:rsidRPr="008D11A1">
        <w:rPr>
          <w:rStyle w:val="Emphasis"/>
        </w:rPr>
        <w:t>performance</w:t>
      </w:r>
      <w:r w:rsidRPr="008D11A1">
        <w:rPr>
          <w:rFonts w:eastAsia="Calibri"/>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72CBE6E" w14:textId="77777777" w:rsidR="00473D1A" w:rsidRPr="007B2151" w:rsidRDefault="00473D1A" w:rsidP="00473D1A">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7A92592D" w14:textId="77777777" w:rsidR="00473D1A" w:rsidRDefault="00473D1A" w:rsidP="00473D1A">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5B73FDAB" w14:textId="77777777" w:rsidR="00473D1A" w:rsidRPr="000B21CB" w:rsidRDefault="00473D1A" w:rsidP="00473D1A">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0BD77FBC" w14:textId="77777777" w:rsidR="00473D1A" w:rsidRPr="000B21CB" w:rsidRDefault="00473D1A" w:rsidP="00473D1A">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w:t>
      </w:r>
      <w:r w:rsidRPr="00162C8D">
        <w:rPr>
          <w:rStyle w:val="StyleUnderline"/>
        </w:rPr>
        <w:lastRenderedPageBreak/>
        <w:t xml:space="preserve">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654C1760" w14:textId="77777777" w:rsidR="00473D1A" w:rsidRPr="008007D1" w:rsidRDefault="00473D1A" w:rsidP="00473D1A">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3329B40A" w14:textId="77777777" w:rsidR="00473D1A" w:rsidRPr="008007D1" w:rsidRDefault="00473D1A" w:rsidP="00473D1A">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61ECA844" w14:textId="77777777" w:rsidR="00473D1A" w:rsidRPr="008007D1" w:rsidRDefault="00473D1A" w:rsidP="00473D1A">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4F00213A" w14:textId="77777777" w:rsidR="00473D1A" w:rsidRPr="008007D1" w:rsidRDefault="00473D1A" w:rsidP="00473D1A">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530796D2" w14:textId="77777777" w:rsidR="00473D1A" w:rsidRPr="008007D1" w:rsidRDefault="00473D1A" w:rsidP="00473D1A">
      <w:pPr>
        <w:rPr>
          <w:sz w:val="8"/>
          <w:szCs w:val="8"/>
        </w:rPr>
      </w:pPr>
      <w:r w:rsidRPr="008007D1">
        <w:rPr>
          <w:sz w:val="8"/>
          <w:szCs w:val="8"/>
        </w:rPr>
        <w:t>More concretely, risk has been analyzed through at least four distinct, though not mutually exclusive, interpretations.</w:t>
      </w:r>
    </w:p>
    <w:p w14:paraId="6531CD94" w14:textId="77777777" w:rsidR="00473D1A" w:rsidRPr="008007D1" w:rsidRDefault="00473D1A" w:rsidP="00473D1A">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42A8980F" w14:textId="77777777" w:rsidR="00473D1A" w:rsidRPr="008007D1" w:rsidRDefault="00473D1A" w:rsidP="00473D1A">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58DE4380" w14:textId="77777777" w:rsidR="00473D1A" w:rsidRPr="008007D1" w:rsidRDefault="00473D1A" w:rsidP="00473D1A">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61D06D59" w14:textId="77777777" w:rsidR="00473D1A" w:rsidRPr="008007D1" w:rsidRDefault="00473D1A" w:rsidP="00473D1A">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13FFE619" w14:textId="77777777" w:rsidR="00473D1A" w:rsidRPr="008007D1" w:rsidRDefault="00473D1A" w:rsidP="00473D1A">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5B2AFCBC" w14:textId="77777777" w:rsidR="00473D1A" w:rsidRPr="008007D1" w:rsidRDefault="00473D1A" w:rsidP="00473D1A">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B2EA638" w14:textId="77777777" w:rsidR="00473D1A" w:rsidRPr="008007D1" w:rsidRDefault="00473D1A" w:rsidP="00473D1A">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67AB77BA" w14:textId="77777777" w:rsidR="00473D1A" w:rsidRPr="008007D1" w:rsidRDefault="00473D1A" w:rsidP="00473D1A">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381CFC0E" w14:textId="77777777" w:rsidR="00473D1A" w:rsidRPr="008007D1" w:rsidRDefault="00473D1A" w:rsidP="00473D1A">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4AFE64A0" w14:textId="77777777" w:rsidR="00473D1A" w:rsidRPr="008007D1" w:rsidRDefault="00473D1A" w:rsidP="00473D1A">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1C67292A" w14:textId="77777777" w:rsidR="00473D1A" w:rsidRPr="008007D1" w:rsidRDefault="00473D1A" w:rsidP="00473D1A">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3CA2FE55" w14:textId="77777777" w:rsidR="00473D1A" w:rsidRPr="008007D1" w:rsidRDefault="00473D1A" w:rsidP="00473D1A">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5403E70F" w14:textId="77777777" w:rsidR="00473D1A" w:rsidRPr="008007D1" w:rsidRDefault="00473D1A" w:rsidP="00473D1A">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4C3FEAB" w14:textId="77777777" w:rsidR="00473D1A" w:rsidRPr="008007D1" w:rsidRDefault="00473D1A" w:rsidP="00473D1A">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5E0DC641" w14:textId="77777777" w:rsidR="00473D1A" w:rsidRPr="000B21CB" w:rsidRDefault="00473D1A" w:rsidP="00473D1A">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517B872D" w14:textId="77777777" w:rsidR="00473D1A" w:rsidRPr="000B21CB" w:rsidRDefault="00473D1A" w:rsidP="00473D1A">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0AFDA1D7" w14:textId="77777777" w:rsidR="00473D1A" w:rsidRPr="000B21CB" w:rsidRDefault="00473D1A" w:rsidP="00473D1A">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3F367C70" w14:textId="77777777" w:rsidR="00473D1A" w:rsidRPr="000B21CB" w:rsidRDefault="00473D1A" w:rsidP="00473D1A">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w:t>
      </w:r>
      <w:r w:rsidRPr="000B21CB">
        <w:rPr>
          <w:sz w:val="8"/>
        </w:rPr>
        <w:lastRenderedPageBreak/>
        <w:t xml:space="preserve">(Dwork,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2850AB88" w14:textId="77777777" w:rsidR="00473D1A" w:rsidRPr="002D4E23" w:rsidRDefault="00473D1A" w:rsidP="00473D1A">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39D147E3" w14:textId="77777777" w:rsidR="00473D1A" w:rsidRPr="002D4E23" w:rsidRDefault="00473D1A" w:rsidP="00473D1A">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2CBFB43F" w14:textId="77777777" w:rsidR="00473D1A" w:rsidRPr="002D4E23" w:rsidRDefault="00473D1A" w:rsidP="00473D1A">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51729420" w14:textId="77777777" w:rsidR="00473D1A" w:rsidRPr="000B21CB" w:rsidRDefault="00473D1A" w:rsidP="00473D1A">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33A97527" w14:textId="77777777" w:rsidR="00473D1A" w:rsidRPr="000B21CB" w:rsidRDefault="00473D1A" w:rsidP="00473D1A">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070037BB" w14:textId="77777777" w:rsidR="00473D1A" w:rsidRPr="000B21CB" w:rsidRDefault="00473D1A" w:rsidP="00473D1A">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2E66BD41" w14:textId="77777777" w:rsidR="00473D1A" w:rsidRPr="000B21CB" w:rsidRDefault="00473D1A" w:rsidP="00473D1A">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3677228F" w14:textId="77777777" w:rsidR="00473D1A" w:rsidRPr="000B21CB" w:rsidRDefault="00473D1A" w:rsidP="00473D1A">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1375876B" w14:textId="77777777" w:rsidR="00473D1A" w:rsidRPr="000B21CB" w:rsidRDefault="00473D1A" w:rsidP="00473D1A">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1ED8C194" w14:textId="77777777" w:rsidR="00473D1A" w:rsidRPr="000B21CB" w:rsidRDefault="00473D1A" w:rsidP="00473D1A">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7C871CF5" w14:textId="77777777" w:rsidR="00473D1A" w:rsidRPr="000B21CB" w:rsidRDefault="00473D1A" w:rsidP="00473D1A">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666EED2B" w14:textId="77777777" w:rsidR="00473D1A" w:rsidRPr="000B21CB" w:rsidRDefault="00473D1A" w:rsidP="00473D1A">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488D88BA" w14:textId="77777777" w:rsidR="00473D1A" w:rsidRPr="000B21CB" w:rsidRDefault="00473D1A" w:rsidP="00473D1A">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78C315F1" w14:textId="77777777" w:rsidR="00473D1A" w:rsidRPr="000B21CB" w:rsidRDefault="00473D1A" w:rsidP="00473D1A">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6F2DBE9A" w14:textId="77777777" w:rsidR="00473D1A" w:rsidRPr="000A60E8" w:rsidRDefault="00473D1A" w:rsidP="00473D1A">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48F6041E" w14:textId="77777777" w:rsidR="00473D1A" w:rsidRPr="000B21CB" w:rsidRDefault="00473D1A" w:rsidP="00473D1A">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2108DB93" w14:textId="77777777" w:rsidR="00473D1A" w:rsidRPr="000B21CB" w:rsidRDefault="00473D1A" w:rsidP="00473D1A">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6BDC66B9" w14:textId="77777777" w:rsidR="00473D1A" w:rsidRPr="000B21CB" w:rsidRDefault="00473D1A" w:rsidP="00473D1A">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015DBCA0" w14:textId="77777777" w:rsidR="00473D1A" w:rsidRPr="000B21CB" w:rsidRDefault="00473D1A" w:rsidP="00473D1A">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0419EB85" w14:textId="77777777" w:rsidR="00473D1A" w:rsidRPr="000B21CB" w:rsidRDefault="00473D1A" w:rsidP="00473D1A">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716CF2EE" w14:textId="77777777" w:rsidR="00473D1A" w:rsidRPr="000B21CB" w:rsidRDefault="00473D1A" w:rsidP="00473D1A">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BB080D7" w14:textId="77777777" w:rsidR="00473D1A" w:rsidRPr="000B21CB" w:rsidRDefault="00473D1A" w:rsidP="00473D1A">
      <w:pPr>
        <w:rPr>
          <w:sz w:val="8"/>
        </w:rPr>
      </w:pPr>
      <w:r w:rsidRPr="000B21CB">
        <w:rPr>
          <w:sz w:val="8"/>
        </w:rPr>
        <w:lastRenderedPageBreak/>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3D4BC199" w14:textId="77777777" w:rsidR="00473D1A" w:rsidRPr="000B21CB" w:rsidRDefault="00473D1A" w:rsidP="00473D1A">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1E4EF069" w14:textId="77777777" w:rsidR="00473D1A" w:rsidRPr="000B21CB" w:rsidRDefault="00473D1A" w:rsidP="00473D1A">
      <w:pPr>
        <w:rPr>
          <w:sz w:val="8"/>
        </w:rPr>
      </w:pPr>
      <w:r w:rsidRPr="000B21CB">
        <w:rPr>
          <w:sz w:val="8"/>
        </w:rPr>
        <w:t>4</w:t>
      </w:r>
      <w:r w:rsidRPr="000B21CB">
        <w:rPr>
          <w:sz w:val="8"/>
        </w:rPr>
        <w:t> </w:t>
      </w:r>
      <w:r w:rsidRPr="000B21CB">
        <w:rPr>
          <w:sz w:val="8"/>
        </w:rPr>
        <w:t xml:space="preserve"> The perfect storm MISTER</w:t>
      </w:r>
    </w:p>
    <w:p w14:paraId="5569C037" w14:textId="77777777" w:rsidR="00473D1A" w:rsidRPr="000B21CB" w:rsidRDefault="00473D1A" w:rsidP="00473D1A">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4FFD02D" w14:textId="77777777" w:rsidR="00473D1A" w:rsidRPr="000B21CB" w:rsidRDefault="00473D1A" w:rsidP="00473D1A">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74E23226" w14:textId="77777777" w:rsidR="00473D1A" w:rsidRPr="000B21CB" w:rsidRDefault="00473D1A" w:rsidP="00473D1A">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24AAD9E9" w14:textId="77777777" w:rsidR="00473D1A" w:rsidRPr="000B21CB" w:rsidRDefault="00473D1A" w:rsidP="00473D1A">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49768E18" w14:textId="77777777" w:rsidR="00473D1A" w:rsidRPr="000B21CB" w:rsidRDefault="00473D1A" w:rsidP="00473D1A">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64360F60" w14:textId="77777777" w:rsidR="00473D1A" w:rsidRPr="000B21CB" w:rsidRDefault="00473D1A" w:rsidP="00473D1A">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08F8BBDB" w14:textId="77777777" w:rsidR="00473D1A" w:rsidRPr="000B21CB" w:rsidRDefault="00473D1A" w:rsidP="00473D1A">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494B7C34" w14:textId="77777777" w:rsidR="00473D1A" w:rsidRPr="000B21CB" w:rsidRDefault="00473D1A" w:rsidP="00473D1A">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6FE8A0D8" w14:textId="77777777" w:rsidR="00473D1A" w:rsidRPr="000B21CB" w:rsidRDefault="00473D1A" w:rsidP="00473D1A">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4A6F6306" w14:textId="77777777" w:rsidR="00473D1A" w:rsidRPr="000B21CB" w:rsidRDefault="00473D1A" w:rsidP="00473D1A">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2E36ADE1" w14:textId="77777777" w:rsidR="00473D1A" w:rsidRPr="000B21CB" w:rsidRDefault="00473D1A" w:rsidP="00473D1A">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02B95C45" w14:textId="77777777" w:rsidR="00473D1A" w:rsidRPr="000B21CB" w:rsidRDefault="00473D1A" w:rsidP="00473D1A">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1C157A24" w14:textId="77777777" w:rsidR="00473D1A" w:rsidRPr="000B21CB" w:rsidRDefault="00473D1A" w:rsidP="00473D1A">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7EFB7DF6" w14:textId="77777777" w:rsidR="00473D1A" w:rsidRPr="000B21CB" w:rsidRDefault="00473D1A" w:rsidP="00473D1A">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w:t>
      </w:r>
      <w:r w:rsidRPr="000B21CB">
        <w:rPr>
          <w:sz w:val="8"/>
        </w:rPr>
        <w:lastRenderedPageBreak/>
        <w:t xml:space="preserve">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111C30C5" w14:textId="77777777" w:rsidR="00473D1A" w:rsidRPr="000B21CB" w:rsidRDefault="00473D1A" w:rsidP="00473D1A">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0187A659" w14:textId="77777777" w:rsidR="00473D1A" w:rsidRPr="000B21CB" w:rsidRDefault="00473D1A" w:rsidP="00473D1A">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4C056153" w14:textId="77777777" w:rsidR="00473D1A" w:rsidRPr="000B21CB" w:rsidRDefault="00473D1A" w:rsidP="00473D1A">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05738174" w14:textId="77777777" w:rsidR="00473D1A" w:rsidRPr="000B21CB" w:rsidRDefault="00473D1A" w:rsidP="00473D1A">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3B39E4FB" w14:textId="77777777" w:rsidR="00473D1A" w:rsidRPr="009733DA" w:rsidRDefault="00473D1A" w:rsidP="00473D1A">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3712409C" w14:textId="77777777" w:rsidR="00473D1A" w:rsidRPr="000B21CB" w:rsidRDefault="00473D1A" w:rsidP="00473D1A">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524568D4" w14:textId="77777777" w:rsidR="00473D1A" w:rsidRPr="000B21CB" w:rsidRDefault="00473D1A" w:rsidP="00473D1A">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4BD363C8" w14:textId="77777777" w:rsidR="00473D1A" w:rsidRDefault="00473D1A" w:rsidP="00473D1A">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07A7D689" w14:textId="77777777" w:rsidR="00473D1A" w:rsidRPr="00383CF7" w:rsidRDefault="00473D1A" w:rsidP="00473D1A">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4CDE084E" w14:textId="77777777" w:rsidR="00473D1A" w:rsidRDefault="00473D1A" w:rsidP="00473D1A">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7CF17D90" w14:textId="77777777" w:rsidR="00473D1A" w:rsidRPr="006F0BF3" w:rsidRDefault="00473D1A" w:rsidP="00473D1A">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AI will help 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 xml:space="preserve">climate </w:t>
      </w:r>
      <w:r w:rsidRPr="00B606EA">
        <w:rPr>
          <w:rStyle w:val="Emphasis"/>
          <w:highlight w:val="cyan"/>
        </w:rPr>
        <w:t>change</w:t>
      </w:r>
      <w:r w:rsidRPr="00B606EA">
        <w:rPr>
          <w:rStyle w:val="StyleUnderline"/>
          <w:highlight w:val="cyan"/>
        </w:rPr>
        <w:t> by predicting</w:t>
      </w:r>
      <w:r w:rsidRPr="006F0BF3">
        <w:rPr>
          <w:rStyle w:val="StyleUnderline"/>
        </w:rPr>
        <w:t xml:space="preserve"> the </w:t>
      </w:r>
      <w:r w:rsidRPr="006F0BF3">
        <w:rPr>
          <w:rStyle w:val="StyleUnderline"/>
          <w:highlight w:val="cyan"/>
        </w:rPr>
        <w:t>results</w:t>
      </w:r>
      <w:r w:rsidRPr="006F0BF3">
        <w:rPr>
          <w:rStyle w:val="StyleUnderline"/>
        </w:rPr>
        <w:t xml:space="preserve"> </w:t>
      </w:r>
      <w:r w:rsidRPr="00B606EA">
        <w:rPr>
          <w:rStyle w:val="StyleUnderline"/>
          <w:highlight w:val="cyan"/>
        </w:rPr>
        <w:t xml:space="preserve">of changing </w:t>
      </w:r>
      <w:r w:rsidRPr="006F0BF3">
        <w:rPr>
          <w:rStyle w:val="StyleUnderline"/>
          <w:highlight w:val="cyan"/>
        </w:rPr>
        <w:t>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w:t>
      </w:r>
      <w:r w:rsidRPr="00B606EA">
        <w:rPr>
          <w:rStyle w:val="StyleUnderline"/>
          <w:highlight w:val="cyan"/>
        </w:rPr>
        <w:t>to </w:t>
      </w:r>
      <w:r w:rsidRPr="00B606EA">
        <w:rPr>
          <w:rStyle w:val="Emphasis"/>
          <w:highlight w:val="cyan"/>
        </w:rPr>
        <w:t>make </w:t>
      </w:r>
      <w:r w:rsidRPr="006F0BF3">
        <w:rPr>
          <w:rStyle w:val="Emphasis"/>
          <w:highlight w:val="cyan"/>
        </w:rPr>
        <w:t>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576AE65C" w14:textId="77777777" w:rsidR="00473D1A" w:rsidRDefault="00473D1A" w:rsidP="00473D1A">
      <w:pPr>
        <w:rPr>
          <w:sz w:val="16"/>
        </w:rPr>
      </w:pPr>
      <w:r w:rsidRPr="006F0BF3">
        <w:rPr>
          <w:rStyle w:val="StyleUnderline"/>
        </w:rPr>
        <w:lastRenderedPageBreak/>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3B144A96" w14:textId="77777777" w:rsidR="00473D1A" w:rsidRPr="00917BBA" w:rsidRDefault="00473D1A" w:rsidP="00473D1A">
      <w:pPr>
        <w:pStyle w:val="Heading4"/>
      </w:pPr>
      <w:r>
        <w:t xml:space="preserve">Embedding data workers in content moderation stops </w:t>
      </w:r>
      <w:r w:rsidRPr="00B80793">
        <w:rPr>
          <w:u w:val="single"/>
        </w:rPr>
        <w:t>rampant</w:t>
      </w:r>
      <w:r>
        <w:t xml:space="preserve"> radicalization. </w:t>
      </w:r>
    </w:p>
    <w:p w14:paraId="147E3D4D" w14:textId="77777777" w:rsidR="00473D1A" w:rsidRDefault="00473D1A" w:rsidP="00473D1A">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4A028086" w14:textId="77777777" w:rsidR="00473D1A" w:rsidRPr="00B606EA" w:rsidRDefault="00473D1A" w:rsidP="00473D1A">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w:t>
      </w:r>
      <w:r w:rsidRPr="00B606EA">
        <w:rPr>
          <w:sz w:val="16"/>
        </w:rPr>
        <w:t xml:space="preserve">requiring platforms to pay users for their data.2 </w:t>
      </w:r>
    </w:p>
    <w:p w14:paraId="5D096E71" w14:textId="77777777" w:rsidR="00473D1A" w:rsidRPr="00052CF9" w:rsidRDefault="00473D1A" w:rsidP="00473D1A">
      <w:pPr>
        <w:rPr>
          <w:sz w:val="16"/>
        </w:rPr>
      </w:pPr>
      <w:r w:rsidRPr="00B606EA">
        <w:rPr>
          <w:sz w:val="16"/>
        </w:rPr>
        <w:t xml:space="preserve">Importantly, </w:t>
      </w:r>
      <w:r w:rsidRPr="00B606EA">
        <w:rPr>
          <w:rStyle w:val="StyleUnderline"/>
        </w:rPr>
        <w:t xml:space="preserve">platform problems are often </w:t>
      </w:r>
      <w:r w:rsidRPr="00B606EA">
        <w:rPr>
          <w:rStyle w:val="Emphasis"/>
        </w:rPr>
        <w:t>collective problems</w:t>
      </w:r>
      <w:r w:rsidRPr="00B606EA">
        <w:rPr>
          <w:sz w:val="16"/>
        </w:rPr>
        <w:t xml:space="preserve">.3 </w:t>
      </w:r>
      <w:r w:rsidRPr="00B606EA">
        <w:rPr>
          <w:rStyle w:val="Emphasis"/>
        </w:rPr>
        <w:t>Data collected</w:t>
      </w:r>
      <w:r w:rsidRPr="00B606EA">
        <w:rPr>
          <w:sz w:val="16"/>
        </w:rPr>
        <w:t xml:space="preserve"> </w:t>
      </w:r>
      <w:r w:rsidRPr="00B606EA">
        <w:rPr>
          <w:rStyle w:val="StyleUnderline"/>
        </w:rPr>
        <w:t>by social media platforms</w:t>
      </w:r>
      <w:r w:rsidRPr="00B606EA">
        <w:rPr>
          <w:sz w:val="16"/>
        </w:rPr>
        <w:t xml:space="preserve"> is especially valuable because it is </w:t>
      </w:r>
      <w:r w:rsidRPr="00B606EA">
        <w:rPr>
          <w:rStyle w:val="Emphasis"/>
        </w:rPr>
        <w:t>embedded</w:t>
      </w:r>
      <w:r w:rsidRPr="00B606EA">
        <w:rPr>
          <w:rStyle w:val="StyleUnderline"/>
        </w:rPr>
        <w:t xml:space="preserve"> in a </w:t>
      </w:r>
      <w:r w:rsidRPr="00B606EA">
        <w:rPr>
          <w:rStyle w:val="Emphasis"/>
        </w:rPr>
        <w:t>network</w:t>
      </w:r>
      <w:r w:rsidRPr="00B606EA">
        <w:rPr>
          <w:rStyle w:val="StyleUnderline"/>
        </w:rPr>
        <w:t xml:space="preserve"> of other users’</w:t>
      </w:r>
      <w:r w:rsidRPr="00DC3A62">
        <w:rPr>
          <w:rStyle w:val="StyleUnderline"/>
        </w:rPr>
        <w:t xml:space="preserve">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4DDED61E" w14:textId="77777777" w:rsidR="00473D1A" w:rsidRPr="00052CF9" w:rsidRDefault="00473D1A" w:rsidP="00473D1A">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78C91A68" w14:textId="77777777" w:rsidR="00473D1A" w:rsidRPr="00052CF9" w:rsidRDefault="00473D1A" w:rsidP="00473D1A">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B606EA">
        <w:rPr>
          <w:rStyle w:val="StyleUnderline"/>
        </w:rPr>
        <w:t>turn platform “users” into “participants”</w:t>
      </w:r>
      <w:r w:rsidRPr="00E24090">
        <w:rPr>
          <w:rStyle w:val="StyleUnderline"/>
        </w:rPr>
        <w:t xml:space="preserve"> who </w:t>
      </w:r>
      <w:r w:rsidRPr="00B606EA">
        <w:rPr>
          <w:rStyle w:val="StyleUnderline"/>
          <w:highlight w:val="cyan"/>
        </w:rPr>
        <w:t>have a</w:t>
      </w:r>
      <w:r w:rsidRPr="00E24090">
        <w:rPr>
          <w:rStyle w:val="StyleUnderline"/>
        </w:rPr>
        <w:t xml:space="preserve">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 xml:space="preserve">Platform </w:t>
      </w:r>
      <w:r w:rsidRPr="00B606EA">
        <w:rPr>
          <w:rStyle w:val="StyleUnderline"/>
          <w:highlight w:val="cyan"/>
        </w:rPr>
        <w:t>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B606EA">
        <w:rPr>
          <w:rStyle w:val="StyleUnderline"/>
          <w:highlight w:val="cyan"/>
        </w:rPr>
        <w:t>educating</w:t>
      </w:r>
      <w:r w:rsidRPr="00052CF9">
        <w:rPr>
          <w:rStyle w:val="StyleUnderline"/>
        </w:rPr>
        <w:t xml:space="preserve"> their </w:t>
      </w:r>
      <w:r w:rsidRPr="00B606EA">
        <w:rPr>
          <w:rStyle w:val="StyleUnderline"/>
          <w:highlight w:val="cyan"/>
        </w:rPr>
        <w:t>members,</w:t>
      </w:r>
      <w:r w:rsidRPr="00052CF9">
        <w:rPr>
          <w:rStyle w:val="StyleUnderline"/>
        </w:rPr>
        <w:t xml:space="preserve">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 xml:space="preserve">because </w:t>
      </w:r>
      <w:r w:rsidRPr="00B606EA">
        <w:rPr>
          <w:rStyle w:val="StyleUnderline"/>
          <w:highlight w:val="cyan"/>
        </w:rPr>
        <w:t>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 xml:space="preserve">likely do so in a </w:t>
      </w:r>
      <w:r w:rsidRPr="00B606EA">
        <w:rPr>
          <w:rStyle w:val="StyleUnderline"/>
          <w:highlight w:val="cyan"/>
        </w:rPr>
        <w:t>more</w:t>
      </w:r>
      <w:r w:rsidRPr="000A60E8">
        <w:rPr>
          <w:sz w:val="16"/>
        </w:rPr>
        <w:t xml:space="preserve"> single-minded and </w:t>
      </w:r>
      <w:r w:rsidRPr="00B606EA">
        <w:rPr>
          <w:rStyle w:val="Emphasis"/>
          <w:highlight w:val="cyan"/>
        </w:rPr>
        <w:t>user-centric</w:t>
      </w:r>
      <w:r w:rsidRPr="000A60E8">
        <w:rPr>
          <w:rStyle w:val="Emphasis"/>
        </w:rPr>
        <w:t xml:space="preserve"> fashion</w:t>
      </w:r>
      <w:r w:rsidRPr="000A60E8">
        <w:rPr>
          <w:rStyle w:val="StyleUnderline"/>
        </w:rPr>
        <w:t xml:space="preserve"> </w:t>
      </w:r>
      <w:r w:rsidRPr="00B606EA">
        <w:rPr>
          <w:rStyle w:val="StyleUnderline"/>
          <w:highlight w:val="cyan"/>
        </w:rPr>
        <w:t>than</w:t>
      </w:r>
      <w:r w:rsidRPr="000A60E8">
        <w:rPr>
          <w:rStyle w:val="StyleUnderline"/>
        </w:rPr>
        <w:t xml:space="preserve"> would </w:t>
      </w:r>
      <w:r w:rsidRPr="00B606EA">
        <w:rPr>
          <w:rStyle w:val="Emphasis"/>
          <w:highlight w:val="cyan"/>
        </w:rPr>
        <w:t>regulators</w:t>
      </w:r>
      <w:r w:rsidRPr="00B606EA">
        <w:rPr>
          <w:sz w:val="16"/>
          <w:highlight w:val="cyan"/>
        </w:rPr>
        <w:t xml:space="preserve">, </w:t>
      </w:r>
      <w:r w:rsidRPr="00B606EA">
        <w:rPr>
          <w:rStyle w:val="StyleUnderline"/>
          <w:highlight w:val="cyan"/>
        </w:rPr>
        <w:t>who</w:t>
      </w:r>
      <w:r w:rsidRPr="000A60E8">
        <w:rPr>
          <w:rStyle w:val="StyleUnderline"/>
        </w:rPr>
        <w:t xml:space="preserve"> usually must </w:t>
      </w:r>
      <w:r w:rsidRPr="00B606EA">
        <w:rPr>
          <w:rStyle w:val="Emphasis"/>
          <w:highlight w:val="cyan"/>
        </w:rPr>
        <w:t>consider</w:t>
      </w:r>
      <w:r w:rsidRPr="000A60E8">
        <w:rPr>
          <w:rStyle w:val="StyleUnderline"/>
        </w:rPr>
        <w:t xml:space="preserve"> the </w:t>
      </w:r>
      <w:r w:rsidRPr="00B606EA">
        <w:rPr>
          <w:rStyle w:val="StyleUnderline"/>
          <w:highlight w:val="cyan"/>
        </w:rPr>
        <w:t>interests of</w:t>
      </w:r>
      <w:r w:rsidRPr="000A60E8">
        <w:rPr>
          <w:sz w:val="16"/>
        </w:rPr>
        <w:t xml:space="preserve"> diverse stakeholders, including </w:t>
      </w:r>
      <w:r w:rsidRPr="00B606EA">
        <w:rPr>
          <w:rStyle w:val="StyleUnderline"/>
          <w:highlight w:val="cyan"/>
        </w:rPr>
        <w:t>platforms themselves</w:t>
      </w:r>
      <w:r w:rsidRPr="00B606EA">
        <w:rPr>
          <w:sz w:val="16"/>
          <w:highlight w:val="cyan"/>
        </w:rPr>
        <w:t>.</w:t>
      </w:r>
      <w:r w:rsidRPr="000A60E8">
        <w:rPr>
          <w:sz w:val="16"/>
        </w:rPr>
        <w:t xml:space="preserve">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5606FBFE" w14:textId="77777777" w:rsidR="00473D1A" w:rsidRPr="00052CF9" w:rsidRDefault="00473D1A" w:rsidP="00473D1A">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64FE34FC" w14:textId="77777777" w:rsidR="00473D1A" w:rsidRPr="00052CF9" w:rsidRDefault="00473D1A" w:rsidP="00473D1A">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w:t>
      </w:r>
      <w:r w:rsidRPr="00B606EA">
        <w:rPr>
          <w:rStyle w:val="Emphasis"/>
        </w:rPr>
        <w:t>ollective-</w:t>
      </w:r>
      <w:r w:rsidRPr="00052CF9">
        <w:rPr>
          <w:rStyle w:val="Emphasis"/>
          <w:highlight w:val="cyan"/>
        </w:rPr>
        <w:t>b</w:t>
      </w:r>
      <w:r w:rsidRPr="00B606EA">
        <w:rPr>
          <w:rStyle w:val="Emphasis"/>
        </w:rPr>
        <w:t>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w:t>
      </w:r>
      <w:r w:rsidRPr="00052CF9">
        <w:rPr>
          <w:sz w:val="16"/>
        </w:rPr>
        <w:lastRenderedPageBreak/>
        <w:t xml:space="preserve">could usefully be deployed in the platform-user context. To put it another way: </w:t>
      </w:r>
      <w:r w:rsidRPr="00B606EA">
        <w:rPr>
          <w:rStyle w:val="StyleUnderline"/>
          <w:highlight w:val="cyan"/>
        </w:rPr>
        <w:t>a p</w:t>
      </w:r>
      <w:r w:rsidRPr="00052CF9">
        <w:rPr>
          <w:rStyle w:val="StyleUnderline"/>
          <w:highlight w:val="cyan"/>
        </w:rPr>
        <w:t>latform unionization</w:t>
      </w:r>
      <w:r w:rsidRPr="00052CF9">
        <w:rPr>
          <w:sz w:val="16"/>
        </w:rPr>
        <w:t xml:space="preserve"> and collective-bargaining </w:t>
      </w:r>
      <w:r w:rsidRPr="00052CF9">
        <w:rPr>
          <w:rStyle w:val="Emphasis"/>
          <w:highlight w:val="cyan"/>
        </w:rPr>
        <w:t xml:space="preserve">law </w:t>
      </w:r>
      <w:r w:rsidRPr="00B606EA">
        <w:rPr>
          <w:rStyle w:val="Emphasis"/>
        </w:rPr>
        <w:t xml:space="preserve">that has a viable path </w:t>
      </w:r>
      <w:r w:rsidRPr="00052CF9">
        <w:rPr>
          <w:rStyle w:val="Emphasis"/>
          <w:highlight w:val="cyan"/>
        </w:rPr>
        <w:t>through</w:t>
      </w:r>
      <w:r w:rsidRPr="00052CF9">
        <w:rPr>
          <w:sz w:val="16"/>
        </w:rPr>
        <w:t xml:space="preserve"> a divided Congress and </w:t>
      </w:r>
      <w:r w:rsidRPr="00052CF9">
        <w:rPr>
          <w:rStyle w:val="Emphasis"/>
          <w:highlight w:val="cyan"/>
        </w:rPr>
        <w:t>the</w:t>
      </w:r>
      <w:r w:rsidRPr="00B606EA">
        <w:rPr>
          <w:rStyle w:val="Emphasis"/>
        </w:rPr>
        <w:t xml:space="preserve"> current </w:t>
      </w:r>
      <w:r w:rsidRPr="006E32B3">
        <w:rPr>
          <w:rStyle w:val="Emphasis"/>
          <w:highlight w:val="cyan"/>
        </w:rPr>
        <w:t>Supreme</w:t>
      </w:r>
      <w:r w:rsidRPr="00052CF9">
        <w:rPr>
          <w:rStyle w:val="Emphasis"/>
          <w:highlight w:val="cyan"/>
        </w:rPr>
        <w:t xml:space="preserve"> Court</w:t>
      </w:r>
      <w:r w:rsidRPr="00B606EA">
        <w:rPr>
          <w:rStyle w:val="Emphasis"/>
        </w:rPr>
        <w:t xml:space="preserve"> probably </w:t>
      </w:r>
      <w:r w:rsidRPr="00052CF9">
        <w:rPr>
          <w:rStyle w:val="Emphasis"/>
          <w:highlight w:val="cyan"/>
        </w:rPr>
        <w:t>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07438F1A" w14:textId="77777777" w:rsidR="00473D1A" w:rsidRPr="00052CF9" w:rsidRDefault="00473D1A" w:rsidP="00473D1A">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5D58CF8" w14:textId="77777777" w:rsidR="00473D1A" w:rsidRPr="00052CF9" w:rsidRDefault="00473D1A" w:rsidP="00473D1A">
      <w:pPr>
        <w:rPr>
          <w:sz w:val="8"/>
          <w:szCs w:val="8"/>
        </w:rPr>
      </w:pPr>
      <w:r w:rsidRPr="00052CF9">
        <w:rPr>
          <w:sz w:val="8"/>
          <w:szCs w:val="8"/>
        </w:rPr>
        <w:t xml:space="preserve">I. PLATFORM PROBLEMS </w:t>
      </w:r>
    </w:p>
    <w:p w14:paraId="2C8DEC99" w14:textId="77777777" w:rsidR="00473D1A" w:rsidRPr="00052CF9" w:rsidRDefault="00473D1A" w:rsidP="00473D1A">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5BBA6FA3" w14:textId="77777777" w:rsidR="00473D1A" w:rsidRPr="00052CF9" w:rsidRDefault="00473D1A" w:rsidP="00473D1A">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1A59BA0D" w14:textId="77777777" w:rsidR="00473D1A" w:rsidRPr="00052CF9" w:rsidRDefault="00473D1A" w:rsidP="00473D1A">
      <w:pPr>
        <w:rPr>
          <w:sz w:val="8"/>
          <w:szCs w:val="8"/>
        </w:rPr>
      </w:pPr>
      <w:r w:rsidRPr="00052CF9">
        <w:rPr>
          <w:sz w:val="8"/>
          <w:szCs w:val="8"/>
        </w:rPr>
        <w:t>A. A BRIEF SUMMARY OF PLATFORM PROBLEMS</w:t>
      </w:r>
    </w:p>
    <w:p w14:paraId="7F434588" w14:textId="77777777" w:rsidR="00473D1A" w:rsidRPr="00052CF9" w:rsidRDefault="00473D1A" w:rsidP="00473D1A">
      <w:pPr>
        <w:rPr>
          <w:sz w:val="8"/>
          <w:szCs w:val="8"/>
        </w:rPr>
      </w:pPr>
      <w:r w:rsidRPr="00052CF9">
        <w:rPr>
          <w:sz w:val="8"/>
          <w:szCs w:val="8"/>
        </w:rPr>
        <w:t>1. Data-Privacy Problems</w:t>
      </w:r>
    </w:p>
    <w:p w14:paraId="52CF772E" w14:textId="77777777" w:rsidR="00473D1A" w:rsidRPr="00894588" w:rsidRDefault="00473D1A" w:rsidP="00473D1A">
      <w:pPr>
        <w:rPr>
          <w:sz w:val="8"/>
          <w:szCs w:val="8"/>
        </w:rPr>
      </w:pPr>
      <w:r w:rsidRPr="00894588">
        <w:rPr>
          <w:sz w:val="8"/>
          <w:szCs w:val="8"/>
        </w:rPr>
        <w:t xml:space="preserve">That platforms collect a large amount of data about users (and even non-users) is a longstanding source of concern.9 </w:t>
      </w:r>
    </w:p>
    <w:p w14:paraId="7C1BF474" w14:textId="77777777" w:rsidR="00473D1A" w:rsidRPr="00894588" w:rsidRDefault="00473D1A" w:rsidP="00473D1A">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577DF0B0" w14:textId="77777777" w:rsidR="00473D1A" w:rsidRPr="00894588" w:rsidRDefault="00473D1A" w:rsidP="00473D1A">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15877505" w14:textId="77777777" w:rsidR="00473D1A" w:rsidRPr="004A3BAE" w:rsidRDefault="00473D1A" w:rsidP="00473D1A">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w:t>
      </w:r>
      <w:r w:rsidRPr="001065ED">
        <w:rPr>
          <w:rStyle w:val="Emphasis"/>
          <w:highlight w:val="cyan"/>
        </w:rPr>
        <w:t>company</w:t>
      </w:r>
      <w:r w:rsidRPr="004A3BAE">
        <w:rPr>
          <w:sz w:val="14"/>
        </w:rPr>
        <w:t xml:space="preserve">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w:t>
      </w:r>
      <w:r w:rsidRPr="001065ED">
        <w:rPr>
          <w:rStyle w:val="StyleUnderline"/>
        </w:rPr>
        <w:t>rmation</w:t>
      </w:r>
      <w:r w:rsidRPr="00CC2E27">
        <w:rPr>
          <w:rStyle w:val="StyleUnderline"/>
        </w:rPr>
        <w:t xml:space="preserve"> </w:t>
      </w:r>
      <w:r w:rsidRPr="001065ED">
        <w:rPr>
          <w:highlight w:val="cyan"/>
        </w:rPr>
        <w:t>to</w:t>
      </w:r>
      <w:r w:rsidRPr="00CC2E27">
        <w:rPr>
          <w:rStyle w:val="StyleUnderline"/>
        </w:rPr>
        <w:t xml:space="preserve"> </w:t>
      </w:r>
      <w:r w:rsidRPr="001065ED">
        <w:rPr>
          <w:rStyle w:val="StyleUnderline"/>
          <w:highlight w:val="cyan"/>
        </w:rPr>
        <w:t xml:space="preserve">place </w:t>
      </w:r>
      <w:r w:rsidRPr="001065ED">
        <w:rPr>
          <w:rStyle w:val="Emphasis"/>
          <w:highlight w:val="cyan"/>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w:t>
      </w:r>
      <w:r w:rsidRPr="00B606EA">
        <w:rPr>
          <w:sz w:val="14"/>
        </w:rPr>
        <w:t xml:space="preserve">built </w:t>
      </w:r>
      <w:r w:rsidRPr="00B606EA">
        <w:rPr>
          <w:rStyle w:val="StyleUnderline"/>
        </w:rPr>
        <w:t>models</w:t>
      </w:r>
      <w:r w:rsidRPr="00B606EA">
        <w:rPr>
          <w:sz w:val="14"/>
        </w:rPr>
        <w:t xml:space="preserve"> to </w:t>
      </w:r>
      <w:r w:rsidRPr="00B606EA">
        <w:rPr>
          <w:rStyle w:val="StyleUnderline"/>
        </w:rPr>
        <w:t>exploit</w:t>
      </w:r>
      <w:r w:rsidRPr="00B606EA">
        <w:rPr>
          <w:sz w:val="14"/>
        </w:rPr>
        <w:t xml:space="preserve"> what we knew about them and target their </w:t>
      </w:r>
      <w:r w:rsidRPr="00B606EA">
        <w:rPr>
          <w:rStyle w:val="Emphasis"/>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w:t>
      </w:r>
      <w:r w:rsidRPr="00B606EA">
        <w:rPr>
          <w:rStyle w:val="StyleUnderline"/>
        </w:rPr>
        <w:t xml:space="preserve"> </w:t>
      </w:r>
      <w:r w:rsidRPr="00B606EA">
        <w:rPr>
          <w:rStyle w:val="Emphasis"/>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1065ED">
        <w:rPr>
          <w:rStyle w:val="StyleUnderline"/>
        </w:rPr>
        <w:t>possibility of</w:t>
      </w:r>
      <w:r w:rsidRPr="00CC2E27">
        <w:rPr>
          <w:rStyle w:val="StyleUnderline"/>
        </w:rPr>
        <w:t xml:space="preserve"> an </w:t>
      </w:r>
      <w:r w:rsidRPr="001065ED">
        <w:rPr>
          <w:rStyle w:val="StyleUnderline"/>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08A0F592" w14:textId="77777777" w:rsidR="00473D1A" w:rsidRPr="004A3BAE" w:rsidRDefault="00473D1A" w:rsidP="00473D1A">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21F990B9" w14:textId="77777777" w:rsidR="00473D1A" w:rsidRPr="004A3BAE" w:rsidRDefault="00473D1A" w:rsidP="00473D1A">
      <w:pPr>
        <w:rPr>
          <w:sz w:val="14"/>
        </w:rPr>
      </w:pPr>
      <w:r w:rsidRPr="004A3BAE">
        <w:rPr>
          <w:sz w:val="14"/>
        </w:rPr>
        <w:t>So while high-profile scandals like Cambridge Analytica capture the public’s attention for obvious reaso</w:t>
      </w:r>
      <w:r w:rsidRPr="001065ED">
        <w:rPr>
          <w:sz w:val="14"/>
        </w:rPr>
        <w:t xml:space="preserve">ns, the day-to-day use of user data for </w:t>
      </w:r>
      <w:r w:rsidRPr="001065ED">
        <w:rPr>
          <w:rStyle w:val="Emphasis"/>
        </w:rPr>
        <w:t>targeted advertising is</w:t>
      </w:r>
      <w:r w:rsidRPr="001065ED">
        <w:rPr>
          <w:sz w:val="14"/>
        </w:rPr>
        <w:t xml:space="preserve"> </w:t>
      </w:r>
      <w:r w:rsidRPr="001065ED">
        <w:rPr>
          <w:rStyle w:val="Emphasis"/>
        </w:rPr>
        <w:t>core</w:t>
      </w:r>
      <w:r w:rsidRPr="001065ED">
        <w:rPr>
          <w:rStyle w:val="StyleUnderline"/>
        </w:rPr>
        <w:t xml:space="preserve"> to social media </w:t>
      </w:r>
      <w:r w:rsidRPr="001065ED">
        <w:rPr>
          <w:rStyle w:val="Emphasis"/>
        </w:rPr>
        <w:t>platforms’ business models</w:t>
      </w:r>
      <w:r w:rsidRPr="001065ED">
        <w:rPr>
          <w:sz w:val="14"/>
        </w:rPr>
        <w:t>. That</w:t>
      </w:r>
      <w:r w:rsidRPr="004A3BAE">
        <w:rPr>
          <w:sz w:val="14"/>
        </w:rPr>
        <w:t xml:space="preserve">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E31C2E6" w14:textId="77777777" w:rsidR="00473D1A" w:rsidRPr="004A3BAE" w:rsidRDefault="00473D1A" w:rsidP="00473D1A">
      <w:pPr>
        <w:rPr>
          <w:sz w:val="14"/>
        </w:rPr>
      </w:pPr>
      <w:r w:rsidRPr="004A3BAE">
        <w:rPr>
          <w:sz w:val="14"/>
        </w:rPr>
        <w:t>2. Content Moderation and Curation Problems</w:t>
      </w:r>
    </w:p>
    <w:p w14:paraId="560EEC83" w14:textId="77777777" w:rsidR="00473D1A" w:rsidRPr="004A3BAE" w:rsidRDefault="00473D1A" w:rsidP="00473D1A">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5943A47" w14:textId="77777777" w:rsidR="00473D1A" w:rsidRPr="004A3BAE" w:rsidRDefault="00473D1A" w:rsidP="00473D1A">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28C83B7" w14:textId="77777777" w:rsidR="00473D1A" w:rsidRPr="004A3BAE" w:rsidRDefault="00473D1A" w:rsidP="00473D1A">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w:t>
      </w:r>
      <w:r w:rsidRPr="001065ED">
        <w:rPr>
          <w:rStyle w:val="Emphasis"/>
          <w:highlight w:val="cyan"/>
        </w:rPr>
        <w:t>Musk</w:t>
      </w:r>
      <w:r w:rsidRPr="004A3BAE">
        <w:rPr>
          <w:sz w:val="14"/>
        </w:rPr>
        <w:t xml:space="preserve"> seems inclined to </w:t>
      </w:r>
      <w:r w:rsidRPr="00052CF9">
        <w:rPr>
          <w:rStyle w:val="Emphasis"/>
          <w:highlight w:val="cyan"/>
        </w:rPr>
        <w:t>promote</w:t>
      </w:r>
      <w:r w:rsidRPr="001065ED">
        <w:rPr>
          <w:rStyle w:val="StyleUnderline"/>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1065ED">
        <w:rPr>
          <w:sz w:val="14"/>
        </w:rPr>
        <w:t xml:space="preserve"> </w:t>
      </w:r>
      <w:r w:rsidRPr="001065ED">
        <w:rPr>
          <w:rStyle w:val="StyleUnderline"/>
        </w:rPr>
        <w:t>and</w:t>
      </w:r>
      <w:r w:rsidRPr="001065ED">
        <w:rPr>
          <w:sz w:val="14"/>
        </w:rPr>
        <w:t xml:space="preserve"> </w:t>
      </w:r>
      <w:r w:rsidRPr="001065ED">
        <w:rPr>
          <w:rStyle w:val="Emphasis"/>
        </w:rPr>
        <w:t>conspiratorial</w:t>
      </w:r>
      <w:r w:rsidRPr="001065ED">
        <w:rPr>
          <w:sz w:val="14"/>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13A60017" w14:textId="77777777" w:rsidR="00473D1A" w:rsidRPr="00052CF9" w:rsidRDefault="00473D1A" w:rsidP="00473D1A">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625E2887" w14:textId="77777777" w:rsidR="00473D1A" w:rsidRPr="00052CF9" w:rsidRDefault="00473D1A" w:rsidP="00473D1A">
      <w:pPr>
        <w:rPr>
          <w:sz w:val="8"/>
          <w:szCs w:val="8"/>
        </w:rPr>
      </w:pPr>
      <w:r w:rsidRPr="00052CF9">
        <w:rPr>
          <w:sz w:val="8"/>
          <w:szCs w:val="8"/>
        </w:rPr>
        <w:lastRenderedPageBreak/>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5145A965" w14:textId="77777777" w:rsidR="00473D1A" w:rsidRPr="004A3BAE" w:rsidRDefault="00473D1A" w:rsidP="00473D1A">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1065ED">
        <w:rPr>
          <w:rStyle w:val="Emphasis"/>
        </w:rPr>
        <w:t xml:space="preserve">most U.S. </w:t>
      </w:r>
      <w:r w:rsidRPr="00FB4739">
        <w:rPr>
          <w:rStyle w:val="Emphasis"/>
          <w:highlight w:val="cyan"/>
        </w:rPr>
        <w:t>users</w:t>
      </w:r>
      <w:r w:rsidRPr="004A3BAE">
        <w:rPr>
          <w:rStyle w:val="StyleUnderline"/>
        </w:rPr>
        <w:t xml:space="preserve"> </w:t>
      </w:r>
      <w:r w:rsidRPr="004A3BAE">
        <w:rPr>
          <w:sz w:val="14"/>
        </w:rPr>
        <w:t xml:space="preserve">are </w:t>
      </w:r>
      <w:r w:rsidRPr="00FB4739">
        <w:rPr>
          <w:rStyle w:val="Emphasis"/>
          <w:highlight w:val="cyan"/>
        </w:rPr>
        <w:t>concerned about hate speech and disinfo</w:t>
      </w:r>
      <w:r w:rsidRPr="001065ED">
        <w:rPr>
          <w:rStyle w:val="Emphasis"/>
        </w:rPr>
        <w:t>rmation</w:t>
      </w:r>
      <w:r w:rsidRPr="001065ED">
        <w:rPr>
          <w:sz w:val="14"/>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7880662C" w14:textId="77777777" w:rsidR="00473D1A" w:rsidRDefault="00473D1A" w:rsidP="00473D1A">
      <w:pPr>
        <w:rPr>
          <w:sz w:val="16"/>
        </w:rPr>
      </w:pPr>
      <w:r w:rsidRPr="004A3BAE">
        <w:rPr>
          <w:sz w:val="14"/>
        </w:rPr>
        <w:t xml:space="preserve">To be clear, either type of error can cause harm. </w:t>
      </w:r>
      <w:r w:rsidRPr="00052CF9">
        <w:rPr>
          <w:rStyle w:val="Emphasis"/>
          <w:highlight w:val="cyan"/>
        </w:rPr>
        <w:t>Hate</w:t>
      </w:r>
      <w:r w:rsidRPr="001065ED">
        <w:rPr>
          <w:rStyle w:val="Emphasis"/>
        </w:rPr>
        <w:t xml:space="preserve">ful </w:t>
      </w:r>
      <w:r w:rsidRPr="00052CF9">
        <w:rPr>
          <w:rStyle w:val="Emphasis"/>
          <w:highlight w:val="cyan"/>
        </w:rPr>
        <w:t>content</w:t>
      </w:r>
      <w:r w:rsidRPr="004A3BAE">
        <w:rPr>
          <w:sz w:val="14"/>
        </w:rPr>
        <w:t xml:space="preserve"> </w:t>
      </w:r>
      <w:r w:rsidRPr="004A3BAE">
        <w:rPr>
          <w:rStyle w:val="StyleUnderline"/>
        </w:rPr>
        <w:t xml:space="preserve">that is left up might </w:t>
      </w:r>
      <w:r w:rsidRPr="00052CF9">
        <w:rPr>
          <w:rStyle w:val="StyleUnderline"/>
          <w:highlight w:val="cyan"/>
        </w:rPr>
        <w:t>lead to</w:t>
      </w:r>
      <w:r w:rsidRPr="001065ED">
        <w:rPr>
          <w:rStyle w:val="StyleUnderline"/>
        </w:rPr>
        <w:t xml:space="preserve">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1065ED">
        <w:rPr>
          <w:rStyle w:val="StyleUnderline"/>
        </w:rPr>
        <w:t xml:space="preserve"> who are </w:t>
      </w:r>
      <w:r w:rsidRPr="00052CF9">
        <w:rPr>
          <w:rStyle w:val="StyleUnderline"/>
          <w:highlight w:val="cyan"/>
        </w:rPr>
        <w:t xml:space="preserve">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70DCA80F" w14:textId="77777777" w:rsidR="00473D1A" w:rsidRPr="00ED204F" w:rsidRDefault="00473D1A" w:rsidP="00473D1A">
      <w:pPr>
        <w:pStyle w:val="Heading4"/>
      </w:pPr>
      <w:r>
        <w:t xml:space="preserve">Online radicalization unlocks </w:t>
      </w:r>
      <w:r w:rsidRPr="00ED204F">
        <w:rPr>
          <w:u w:val="single"/>
        </w:rPr>
        <w:t>accelerationist</w:t>
      </w:r>
      <w:r>
        <w:t xml:space="preserve"> terrorism. </w:t>
      </w:r>
      <w:r w:rsidRPr="00ED204F">
        <w:rPr>
          <w:b w:val="0"/>
          <w:bCs/>
        </w:rPr>
        <w:t xml:space="preserve">It’s the </w:t>
      </w:r>
      <w:r w:rsidRPr="00ED204F">
        <w:rPr>
          <w:b w:val="0"/>
          <w:bCs/>
          <w:u w:val="single"/>
        </w:rPr>
        <w:t>greatest</w:t>
      </w:r>
      <w:r w:rsidRPr="00ED204F">
        <w:rPr>
          <w:b w:val="0"/>
          <w:bCs/>
        </w:rPr>
        <w:t xml:space="preserve"> security threat and causes</w:t>
      </w:r>
      <w:r>
        <w:t xml:space="preserve"> </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5C282DE0" w14:textId="77777777" w:rsidR="00473D1A" w:rsidRPr="00DB105E" w:rsidRDefault="00473D1A" w:rsidP="00473D1A">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0C74CFE8" w14:textId="77777777" w:rsidR="00473D1A" w:rsidRPr="00D84CAA" w:rsidRDefault="00473D1A" w:rsidP="00473D1A">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7858AF79" w14:textId="77777777" w:rsidR="00473D1A" w:rsidRPr="00D84CAA" w:rsidRDefault="00473D1A" w:rsidP="00473D1A">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lastRenderedPageBreak/>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7D50BDFF" w14:textId="77777777" w:rsidR="00473D1A" w:rsidRPr="00D84CAA" w:rsidRDefault="00473D1A" w:rsidP="00473D1A">
      <w:pPr>
        <w:rPr>
          <w:sz w:val="16"/>
        </w:rPr>
      </w:pPr>
      <w:r w:rsidRPr="00D84CAA">
        <w:rPr>
          <w:sz w:val="16"/>
        </w:rPr>
        <w:t xml:space="preserve">The Domestic Violent Extremist Threat </w:t>
      </w:r>
    </w:p>
    <w:p w14:paraId="1D95E862" w14:textId="77777777" w:rsidR="00473D1A" w:rsidRPr="00D84CAA" w:rsidRDefault="00473D1A" w:rsidP="00473D1A">
      <w:pPr>
        <w:rPr>
          <w:sz w:val="16"/>
        </w:rPr>
      </w:pPr>
      <w:r w:rsidRPr="00D84CAA">
        <w:rPr>
          <w:sz w:val="16"/>
        </w:rPr>
        <w:t xml:space="preserve">POST-JANUARY 6TH AND THE CURRENT DVE THREAT </w:t>
      </w:r>
    </w:p>
    <w:p w14:paraId="1B00BE1D" w14:textId="77777777" w:rsidR="00473D1A" w:rsidRPr="00D84CAA" w:rsidRDefault="00473D1A" w:rsidP="00473D1A">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068A0F18" w14:textId="77777777" w:rsidR="00473D1A" w:rsidRPr="00D84CAA" w:rsidRDefault="00473D1A" w:rsidP="00473D1A">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971B3CD" w14:textId="77777777" w:rsidR="00473D1A" w:rsidRPr="00D84CAA" w:rsidRDefault="00473D1A" w:rsidP="00473D1A">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1A0BC67F" w14:textId="77777777" w:rsidR="00473D1A" w:rsidRPr="00D84CAA" w:rsidRDefault="00473D1A" w:rsidP="00473D1A">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50CAB5C0" w14:textId="77777777" w:rsidR="00473D1A" w:rsidRPr="00D84CAA" w:rsidRDefault="00473D1A" w:rsidP="00473D1A">
      <w:pPr>
        <w:rPr>
          <w:sz w:val="16"/>
        </w:rPr>
      </w:pPr>
      <w:r w:rsidRPr="00D84CAA">
        <w:rPr>
          <w:sz w:val="16"/>
        </w:rPr>
        <w:t>DVE, Accelerationism, and Critical Nuclear Infrastructure</w:t>
      </w:r>
    </w:p>
    <w:p w14:paraId="0BAB68C2" w14:textId="77777777" w:rsidR="00473D1A" w:rsidRPr="00D84CAA" w:rsidRDefault="00473D1A" w:rsidP="00473D1A">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49DEA46E" w14:textId="77777777" w:rsidR="00473D1A" w:rsidRPr="00D84CAA" w:rsidRDefault="00473D1A" w:rsidP="00473D1A">
      <w:pPr>
        <w:rPr>
          <w:sz w:val="16"/>
        </w:rPr>
      </w:pPr>
      <w:r w:rsidRPr="00D84CAA">
        <w:rPr>
          <w:sz w:val="16"/>
        </w:rPr>
        <w:t xml:space="preserve">CRITICAL INFRASTRUCTURE </w:t>
      </w:r>
    </w:p>
    <w:p w14:paraId="7D56F483" w14:textId="77777777" w:rsidR="00473D1A" w:rsidRPr="00D84CAA" w:rsidRDefault="00473D1A" w:rsidP="00473D1A">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 xml:space="preserve">c </w:t>
      </w:r>
      <w:r w:rsidRPr="00ED204F">
        <w:rPr>
          <w:rStyle w:val="StyleUnderline"/>
        </w:rPr>
        <w:lastRenderedPageBreak/>
        <w:t>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0BEF3CA8" w14:textId="77777777" w:rsidR="00473D1A" w:rsidRPr="00D84CAA" w:rsidRDefault="00473D1A" w:rsidP="00473D1A">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73F69E45" w14:textId="77777777" w:rsidR="00473D1A" w:rsidRPr="00D84CAA" w:rsidRDefault="00473D1A" w:rsidP="00473D1A">
      <w:pPr>
        <w:rPr>
          <w:sz w:val="16"/>
        </w:rPr>
      </w:pPr>
      <w:r w:rsidRPr="00D84CAA">
        <w:rPr>
          <w:sz w:val="16"/>
        </w:rPr>
        <w:t xml:space="preserve">ACCELERATIONISM </w:t>
      </w:r>
    </w:p>
    <w:p w14:paraId="5722A178" w14:textId="77777777" w:rsidR="00473D1A" w:rsidRPr="00D84CAA" w:rsidRDefault="00473D1A" w:rsidP="00473D1A">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669961B7" w14:textId="77777777" w:rsidR="00473D1A" w:rsidRPr="00D84CAA" w:rsidRDefault="00473D1A" w:rsidP="00473D1A">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2546A39E" w14:textId="77777777" w:rsidR="00473D1A" w:rsidRPr="00D84CAA" w:rsidRDefault="00473D1A" w:rsidP="00473D1A">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21FF9AB9" w14:textId="77777777" w:rsidR="00473D1A" w:rsidRPr="00D84CAA" w:rsidRDefault="00473D1A" w:rsidP="00473D1A">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65DF7921" w14:textId="77777777" w:rsidR="00473D1A" w:rsidRPr="00D84CAA" w:rsidRDefault="00473D1A" w:rsidP="00473D1A">
      <w:pPr>
        <w:rPr>
          <w:sz w:val="16"/>
        </w:rPr>
      </w:pPr>
      <w:r w:rsidRPr="00D84CAA">
        <w:rPr>
          <w:sz w:val="16"/>
        </w:rPr>
        <w:t>U.S. Military and DVE</w:t>
      </w:r>
    </w:p>
    <w:p w14:paraId="4936E398" w14:textId="77777777" w:rsidR="00473D1A" w:rsidRPr="00D84CAA" w:rsidRDefault="00473D1A" w:rsidP="00473D1A">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w:t>
      </w:r>
      <w:r w:rsidRPr="00B80793">
        <w:rPr>
          <w:rStyle w:val="StyleUnderline"/>
        </w:rPr>
        <w:lastRenderedPageBreak/>
        <w:t>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59C61AAE" w14:textId="77777777" w:rsidR="00473D1A" w:rsidRPr="00D84CAA" w:rsidRDefault="00473D1A" w:rsidP="00473D1A">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1FFA6499" w14:textId="77777777" w:rsidR="00473D1A" w:rsidRPr="00D84CAA" w:rsidRDefault="00473D1A" w:rsidP="00473D1A">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63F1FDD3" w14:textId="77777777" w:rsidR="00473D1A" w:rsidRPr="00D84CAA" w:rsidRDefault="00473D1A" w:rsidP="00473D1A">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55A362FD" w14:textId="77777777" w:rsidR="00473D1A" w:rsidRPr="00D84CAA" w:rsidRDefault="00473D1A" w:rsidP="00473D1A">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78196DDB" w14:textId="77777777" w:rsidR="00473D1A" w:rsidRPr="00D84CAA" w:rsidRDefault="00473D1A" w:rsidP="00473D1A">
      <w:pPr>
        <w:rPr>
          <w:sz w:val="16"/>
        </w:rPr>
      </w:pPr>
      <w:r w:rsidRPr="00D84CAA">
        <w:rPr>
          <w:sz w:val="16"/>
        </w:rPr>
        <w:t>ACCESS AND PARTICIPATION: REFLECTING ON WHO MAKES IT THROUGH</w:t>
      </w:r>
    </w:p>
    <w:p w14:paraId="0298649F" w14:textId="77777777" w:rsidR="00473D1A" w:rsidRPr="00D84CAA" w:rsidRDefault="00473D1A" w:rsidP="00473D1A">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2B58D731" w14:textId="77777777" w:rsidR="00473D1A" w:rsidRPr="00D84CAA" w:rsidRDefault="00473D1A" w:rsidP="00473D1A">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w:t>
      </w:r>
      <w:r w:rsidRPr="00D84CAA">
        <w:rPr>
          <w:sz w:val="16"/>
        </w:rPr>
        <w:lastRenderedPageBreak/>
        <w:t xml:space="preserve">Homogeneity in the pool of investigators creates vulnerability in what risks are identified because individual positionality and lived experience informs how threats are perceived. </w:t>
      </w:r>
    </w:p>
    <w:p w14:paraId="0A444BD2" w14:textId="77777777" w:rsidR="00473D1A" w:rsidRPr="00D84CAA" w:rsidRDefault="00473D1A" w:rsidP="00473D1A">
      <w:pPr>
        <w:rPr>
          <w:sz w:val="16"/>
        </w:rPr>
      </w:pPr>
      <w:r w:rsidRPr="00D84CAA">
        <w:rPr>
          <w:sz w:val="16"/>
        </w:rPr>
        <w:t>PROLIFERATION OF DVE IDEOLOGY</w:t>
      </w:r>
    </w:p>
    <w:p w14:paraId="791D79AC" w14:textId="77777777" w:rsidR="00473D1A" w:rsidRPr="00D84CAA" w:rsidRDefault="00473D1A" w:rsidP="00473D1A">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7AD1B923" w14:textId="77777777" w:rsidR="00473D1A" w:rsidRPr="00D84CAA" w:rsidRDefault="00473D1A" w:rsidP="00473D1A">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5AB86514" w14:textId="77777777" w:rsidR="00473D1A" w:rsidRPr="00D84CAA" w:rsidRDefault="00473D1A" w:rsidP="00473D1A">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6F0AA9B9" w14:textId="77777777" w:rsidR="00473D1A" w:rsidRPr="00D84CAA" w:rsidRDefault="00473D1A" w:rsidP="00473D1A">
      <w:pPr>
        <w:rPr>
          <w:sz w:val="16"/>
        </w:rPr>
      </w:pPr>
      <w:r w:rsidRPr="00D84CAA">
        <w:rPr>
          <w:sz w:val="16"/>
        </w:rPr>
        <w:t>Case Studies: DVE Threats to Nuclear Security</w:t>
      </w:r>
    </w:p>
    <w:p w14:paraId="071E08E9" w14:textId="77777777" w:rsidR="00473D1A" w:rsidRPr="00D84CAA" w:rsidRDefault="00473D1A" w:rsidP="00473D1A">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264878EF" w14:textId="77777777" w:rsidR="00473D1A" w:rsidRPr="00DB03E7" w:rsidRDefault="00473D1A" w:rsidP="00473D1A">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637FD">
        <w:t xml:space="preserve">Failures </w:t>
      </w:r>
      <w:r w:rsidRPr="00D637FD">
        <w:rPr>
          <w:u w:val="single"/>
        </w:rPr>
        <w:t>independently</w:t>
      </w:r>
      <w:r w:rsidRPr="00D637FD">
        <w:t xml:space="preserve"> slow-roll AI </w:t>
      </w:r>
      <w:r w:rsidRPr="00D637FD">
        <w:rPr>
          <w:u w:val="single"/>
        </w:rPr>
        <w:t>adoption</w:t>
      </w:r>
      <w:r w:rsidRPr="00D637FD">
        <w:t>.</w:t>
      </w:r>
      <w:r w:rsidRPr="00DB03E7">
        <w:rPr>
          <w:b w:val="0"/>
          <w:bCs/>
        </w:rPr>
        <w:t xml:space="preserve">  </w:t>
      </w:r>
    </w:p>
    <w:p w14:paraId="45543BB2" w14:textId="77777777" w:rsidR="00473D1A" w:rsidRPr="00F520E7" w:rsidRDefault="00473D1A" w:rsidP="00473D1A">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4B82F175" w14:textId="77777777" w:rsidR="00473D1A" w:rsidRPr="000B77CF" w:rsidRDefault="00473D1A" w:rsidP="00473D1A">
      <w:pPr>
        <w:rPr>
          <w:sz w:val="14"/>
        </w:rPr>
      </w:pPr>
      <w:r w:rsidRPr="000B77CF">
        <w:rPr>
          <w:sz w:val="14"/>
        </w:rPr>
        <w:t>5. ADVANTAGES OF HIGH QUALITY DATA IN REDUCING HALLUCINATIONS</w:t>
      </w:r>
    </w:p>
    <w:p w14:paraId="7975EE84" w14:textId="77777777" w:rsidR="00473D1A" w:rsidRPr="000B77CF" w:rsidRDefault="00473D1A" w:rsidP="00473D1A">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lastRenderedPageBreak/>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3C4C3610" w14:textId="77777777" w:rsidR="00473D1A" w:rsidRPr="000B77CF" w:rsidRDefault="00473D1A" w:rsidP="00473D1A">
      <w:pPr>
        <w:rPr>
          <w:sz w:val="14"/>
        </w:rPr>
      </w:pPr>
      <w:r w:rsidRPr="000B77CF">
        <w:rPr>
          <w:sz w:val="14"/>
        </w:rPr>
        <w:t>6. DISADVANTAGES AND CHALLENGES OF MAINTAINING HIGH QUALITY DATA</w:t>
      </w:r>
    </w:p>
    <w:p w14:paraId="52C2E43F" w14:textId="77777777" w:rsidR="00473D1A" w:rsidRPr="000B77CF" w:rsidRDefault="00473D1A" w:rsidP="00473D1A">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19BB15F6" w14:textId="77777777" w:rsidR="00473D1A" w:rsidRPr="000B77CF" w:rsidRDefault="00473D1A" w:rsidP="00473D1A">
      <w:pPr>
        <w:rPr>
          <w:sz w:val="14"/>
        </w:rPr>
      </w:pPr>
      <w:r w:rsidRPr="000B77CF">
        <w:rPr>
          <w:sz w:val="14"/>
        </w:rPr>
        <w:t xml:space="preserve">[[CHART OMITTED]] </w:t>
      </w:r>
    </w:p>
    <w:p w14:paraId="39464660" w14:textId="77777777" w:rsidR="00473D1A" w:rsidRPr="000B77CF" w:rsidRDefault="00473D1A" w:rsidP="00473D1A">
      <w:pPr>
        <w:rPr>
          <w:sz w:val="14"/>
        </w:rPr>
      </w:pPr>
      <w:r w:rsidRPr="000B77CF">
        <w:rPr>
          <w:sz w:val="14"/>
        </w:rPr>
        <w:t>7. EXPERIMENTAL RESULTS AND ANALYSIS</w:t>
      </w:r>
    </w:p>
    <w:p w14:paraId="580699B4" w14:textId="77777777" w:rsidR="00473D1A" w:rsidRPr="000B77CF" w:rsidRDefault="00473D1A" w:rsidP="00473D1A">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10437D83" w14:textId="77777777" w:rsidR="00473D1A" w:rsidRPr="00DB03E7" w:rsidRDefault="00473D1A" w:rsidP="00473D1A">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0832CC61" w14:textId="77777777" w:rsidR="00473D1A" w:rsidRDefault="00473D1A" w:rsidP="00473D1A">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1FD76B26" w14:textId="77777777" w:rsidR="00473D1A" w:rsidRPr="000B77CF" w:rsidRDefault="00473D1A" w:rsidP="00473D1A">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26365657" w14:textId="77777777" w:rsidR="00473D1A" w:rsidRPr="000B77CF" w:rsidRDefault="00473D1A" w:rsidP="00473D1A">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0D9B10AA" w14:textId="77777777" w:rsidR="00473D1A" w:rsidRPr="000B77CF" w:rsidRDefault="00473D1A" w:rsidP="00473D1A">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10DB010F" w14:textId="77777777" w:rsidR="00473D1A" w:rsidRPr="000B77CF" w:rsidRDefault="00473D1A" w:rsidP="00473D1A">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 xml:space="preserve">hardware and software in a systematic, increasingly rapid </w:t>
      </w:r>
      <w:r w:rsidRPr="000B77CF">
        <w:rPr>
          <w:rStyle w:val="StyleUnderline"/>
        </w:rPr>
        <w:lastRenderedPageBreak/>
        <w:t>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3CC451E0" w14:textId="77777777" w:rsidR="00473D1A" w:rsidRPr="000B77CF" w:rsidRDefault="00473D1A" w:rsidP="00473D1A">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5285C568" w14:textId="77777777" w:rsidR="00473D1A" w:rsidRPr="000B77CF" w:rsidRDefault="00473D1A" w:rsidP="00473D1A">
      <w:pPr>
        <w:rPr>
          <w:sz w:val="12"/>
        </w:rPr>
      </w:pPr>
      <w:r w:rsidRPr="000B77CF">
        <w:rPr>
          <w:sz w:val="12"/>
        </w:rPr>
        <w:t>And while he can’t go there, that’s just where the rest of us may, indeed, be going.</w:t>
      </w:r>
    </w:p>
    <w:p w14:paraId="70F3081C" w14:textId="77777777" w:rsidR="00473D1A" w:rsidRPr="000B77CF" w:rsidRDefault="00473D1A" w:rsidP="00473D1A">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368B1880" w14:textId="77777777" w:rsidR="00473D1A" w:rsidRPr="000B77CF" w:rsidRDefault="00473D1A" w:rsidP="00473D1A">
      <w:pPr>
        <w:rPr>
          <w:sz w:val="12"/>
        </w:rPr>
      </w:pPr>
      <w:r w:rsidRPr="000B77CF">
        <w:rPr>
          <w:sz w:val="12"/>
        </w:rPr>
        <w:t>AI and the Nuclear Trigger</w:t>
      </w:r>
    </w:p>
    <w:p w14:paraId="1137C9C8" w14:textId="77777777" w:rsidR="00473D1A" w:rsidRPr="000B77CF" w:rsidRDefault="00473D1A" w:rsidP="00473D1A">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2444CAFC" w14:textId="77777777" w:rsidR="00473D1A" w:rsidRPr="000B77CF" w:rsidRDefault="00473D1A" w:rsidP="00473D1A">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7E2BEA67" w14:textId="77777777" w:rsidR="00473D1A" w:rsidRPr="000B77CF" w:rsidRDefault="00473D1A" w:rsidP="00473D1A">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75CC6ED8" w14:textId="77777777" w:rsidR="00473D1A" w:rsidRPr="000B77CF" w:rsidRDefault="00473D1A" w:rsidP="00473D1A">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3EC55738" w14:textId="77777777" w:rsidR="00473D1A" w:rsidRPr="000B77CF" w:rsidRDefault="00473D1A" w:rsidP="00473D1A">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33AFD7D6" w14:textId="77777777" w:rsidR="00473D1A" w:rsidRPr="000B77CF" w:rsidRDefault="00473D1A" w:rsidP="00473D1A">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7BF7F412" w14:textId="77777777" w:rsidR="00473D1A" w:rsidRPr="000B77CF" w:rsidRDefault="00473D1A" w:rsidP="00473D1A">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725B53BE" w14:textId="77777777" w:rsidR="00473D1A" w:rsidRPr="000B77CF" w:rsidRDefault="00473D1A" w:rsidP="00473D1A">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34A88DF2" w14:textId="77777777" w:rsidR="00473D1A" w:rsidRPr="000B77CF" w:rsidRDefault="00473D1A" w:rsidP="00473D1A">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415A425F" w14:textId="77777777" w:rsidR="00473D1A" w:rsidRDefault="00473D1A" w:rsidP="00473D1A">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3EB11EF6" w14:textId="77777777" w:rsidR="00473D1A" w:rsidRDefault="00473D1A" w:rsidP="00473D1A">
      <w:pPr>
        <w:pStyle w:val="Heading3"/>
      </w:pPr>
      <w:r>
        <w:lastRenderedPageBreak/>
        <w:t>Solvency---1AC</w:t>
      </w:r>
    </w:p>
    <w:p w14:paraId="2BFDA526" w14:textId="77777777" w:rsidR="00473D1A" w:rsidRPr="00CC7E17" w:rsidRDefault="00473D1A" w:rsidP="00473D1A">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w:t>
      </w:r>
    </w:p>
    <w:p w14:paraId="3CB57E38" w14:textId="77777777" w:rsidR="00473D1A" w:rsidRPr="00AD520B" w:rsidRDefault="00473D1A" w:rsidP="00473D1A">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9B7F4E6" w14:textId="77777777" w:rsidR="00473D1A" w:rsidRPr="005C4E8D" w:rsidRDefault="00473D1A" w:rsidP="00473D1A">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413AEB21" w14:textId="77777777" w:rsidR="00473D1A" w:rsidRPr="00F409D2" w:rsidRDefault="00473D1A" w:rsidP="00473D1A">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0C5B2716" w14:textId="77777777" w:rsidR="00473D1A" w:rsidRPr="00F409D2" w:rsidRDefault="00473D1A" w:rsidP="00473D1A">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1FF71F28" w14:textId="77777777" w:rsidR="00473D1A" w:rsidRPr="00DA77E8" w:rsidRDefault="00473D1A" w:rsidP="00473D1A">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667302CB" w14:textId="77777777" w:rsidR="00473D1A" w:rsidRPr="00036FF2" w:rsidRDefault="00473D1A" w:rsidP="00473D1A">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53F079A" w14:textId="77777777" w:rsidR="00473D1A" w:rsidRPr="00F409D2" w:rsidRDefault="00473D1A" w:rsidP="00473D1A">
      <w:pPr>
        <w:rPr>
          <w:sz w:val="16"/>
        </w:rPr>
      </w:pPr>
      <w:r w:rsidRPr="00F409D2">
        <w:rPr>
          <w:sz w:val="16"/>
        </w:rPr>
        <w:lastRenderedPageBreak/>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3E138154" w14:textId="77777777" w:rsidR="00473D1A" w:rsidRPr="007900DC" w:rsidRDefault="00473D1A" w:rsidP="00473D1A">
      <w:pPr>
        <w:rPr>
          <w:u w:val="singl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0D5539F4" w14:textId="77777777" w:rsidR="00473D1A" w:rsidRDefault="00473D1A" w:rsidP="00473D1A">
      <w:pPr>
        <w:pStyle w:val="Heading4"/>
      </w:pPr>
      <w:r>
        <w:t xml:space="preserve">That’s </w:t>
      </w:r>
      <w:r w:rsidRPr="007900DC">
        <w:rPr>
          <w:u w:val="single"/>
        </w:rPr>
        <w:t>key</w:t>
      </w:r>
      <w:r>
        <w:t xml:space="preserve"> for </w:t>
      </w:r>
      <w:r w:rsidRPr="007900DC">
        <w:rPr>
          <w:u w:val="single"/>
        </w:rPr>
        <w:t>solvency</w:t>
      </w:r>
      <w:r>
        <w:t xml:space="preserve">: </w:t>
      </w:r>
    </w:p>
    <w:p w14:paraId="199CEF3A" w14:textId="77777777" w:rsidR="00473D1A" w:rsidRPr="007900DC" w:rsidRDefault="00473D1A" w:rsidP="00473D1A"/>
    <w:p w14:paraId="349256A4" w14:textId="77777777" w:rsidR="00473D1A" w:rsidRPr="007900DC" w:rsidRDefault="00473D1A" w:rsidP="00473D1A">
      <w:pPr>
        <w:pStyle w:val="Heading4"/>
      </w:pPr>
      <w:r>
        <w:t xml:space="preserve">1. </w:t>
      </w:r>
      <w:r w:rsidRPr="007900DC">
        <w:rPr>
          <w:u w:val="single"/>
        </w:rPr>
        <w:t>PERCEPTION</w:t>
      </w:r>
      <w:r>
        <w:t xml:space="preserve">: Of </w:t>
      </w:r>
      <w:r w:rsidRPr="007900DC">
        <w:rPr>
          <w:u w:val="single"/>
        </w:rPr>
        <w:t>crackdown</w:t>
      </w:r>
      <w:r>
        <w:t xml:space="preserve"> chills data union </w:t>
      </w:r>
      <w:r w:rsidRPr="007900DC">
        <w:rPr>
          <w:u w:val="single"/>
        </w:rPr>
        <w:t>formation</w:t>
      </w:r>
      <w:r>
        <w:t xml:space="preserve">. </w:t>
      </w:r>
    </w:p>
    <w:p w14:paraId="6D12B1DC" w14:textId="77777777" w:rsidR="00473D1A" w:rsidRPr="000B4A38" w:rsidRDefault="00473D1A" w:rsidP="00473D1A">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013E2E6D" w14:textId="77777777" w:rsidR="00473D1A" w:rsidRDefault="00473D1A" w:rsidP="00473D1A">
      <w:pPr>
        <w:rPr>
          <w:rStyle w:val="StyleUnderlin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4987B57B" w14:textId="77777777" w:rsidR="00473D1A" w:rsidRDefault="00473D1A" w:rsidP="00473D1A">
      <w:pPr>
        <w:pStyle w:val="Heading4"/>
      </w:pPr>
      <w:r w:rsidRPr="007900DC">
        <w:t>2.</w:t>
      </w:r>
      <w:r>
        <w:rPr>
          <w:u w:val="single"/>
        </w:rPr>
        <w:t xml:space="preserve"> COMPETITIVE MARKETS</w:t>
      </w:r>
      <w:r>
        <w:t xml:space="preserve">: 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764A1E20" w14:textId="77777777" w:rsidR="00473D1A" w:rsidRDefault="00473D1A" w:rsidP="00473D1A">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1472B341" w14:textId="77777777" w:rsidR="00473D1A" w:rsidRPr="00672B02" w:rsidRDefault="00473D1A" w:rsidP="00473D1A">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laissez-faire 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w:t>
      </w:r>
      <w:r w:rsidRPr="00DA437B">
        <w:rPr>
          <w:rStyle w:val="StyleUnderline"/>
        </w:rPr>
        <w:lastRenderedPageBreak/>
        <w:t>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0F53813C" w14:textId="77777777" w:rsidR="00473D1A" w:rsidRPr="00AF188A" w:rsidRDefault="00473D1A" w:rsidP="00473D1A">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11918C41" w14:textId="77777777" w:rsidR="00473D1A" w:rsidRPr="00DD6ECE" w:rsidRDefault="00473D1A" w:rsidP="00473D1A">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17BE4899" w14:textId="77777777" w:rsidR="00473D1A" w:rsidRPr="00165045" w:rsidRDefault="00473D1A" w:rsidP="00473D1A">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9F3C4C9" w14:textId="77777777" w:rsidR="00473D1A" w:rsidRDefault="00473D1A" w:rsidP="00473D1A">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17D13D7F" w14:textId="77777777" w:rsidR="00473D1A" w:rsidRDefault="00473D1A" w:rsidP="00473D1A">
      <w:pPr>
        <w:pStyle w:val="Heading4"/>
      </w:pPr>
      <w:r>
        <w:t xml:space="preserve">3. </w:t>
      </w:r>
      <w:r w:rsidRPr="007900DC">
        <w:rPr>
          <w:u w:val="single"/>
        </w:rPr>
        <w:t>BARRIERS TO ENTRY</w:t>
      </w:r>
      <w:r>
        <w:t xml:space="preserve">: Intermediaries help workers overcome </w:t>
      </w:r>
      <w:r w:rsidRPr="007900DC">
        <w:rPr>
          <w:u w:val="single"/>
        </w:rPr>
        <w:t>complexity</w:t>
      </w:r>
      <w:r>
        <w:t xml:space="preserve">. </w:t>
      </w:r>
    </w:p>
    <w:p w14:paraId="5130E8F5" w14:textId="77777777" w:rsidR="00473D1A" w:rsidRDefault="00473D1A" w:rsidP="00473D1A">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5C65E534" w14:textId="77777777" w:rsidR="00473D1A" w:rsidRPr="00F35997" w:rsidRDefault="00473D1A" w:rsidP="00473D1A">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4C16F2CD" w14:textId="77777777" w:rsidR="00473D1A" w:rsidRDefault="00473D1A" w:rsidP="00473D1A">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276D866E" w14:textId="77777777" w:rsidR="00473D1A" w:rsidRPr="00396D37" w:rsidRDefault="00473D1A" w:rsidP="00473D1A"/>
    <w:p w14:paraId="3CA59891" w14:textId="4D9FD392" w:rsidR="00473D1A" w:rsidRDefault="00473D1A" w:rsidP="00473D1A">
      <w:pPr>
        <w:pStyle w:val="Heading1"/>
      </w:pPr>
      <w:r>
        <w:lastRenderedPageBreak/>
        <w:t>2AC</w:t>
      </w:r>
    </w:p>
    <w:p w14:paraId="37DAB9A2" w14:textId="77777777" w:rsidR="00473D1A" w:rsidRDefault="00473D1A" w:rsidP="00473D1A">
      <w:pPr>
        <w:pStyle w:val="Heading2"/>
      </w:pPr>
      <w:r>
        <w:lastRenderedPageBreak/>
        <w:t>CASE</w:t>
      </w:r>
    </w:p>
    <w:p w14:paraId="35110D92" w14:textId="77777777" w:rsidR="00473D1A" w:rsidRDefault="00473D1A" w:rsidP="00473D1A">
      <w:pPr>
        <w:pStyle w:val="Heading2"/>
      </w:pPr>
      <w:r>
        <w:lastRenderedPageBreak/>
        <w:t>OFF</w:t>
      </w:r>
    </w:p>
    <w:p w14:paraId="6A4277ED" w14:textId="77777777" w:rsidR="00473D1A" w:rsidRDefault="00473D1A" w:rsidP="00473D1A">
      <w:pPr>
        <w:pStyle w:val="Heading2"/>
      </w:pPr>
      <w:bookmarkStart w:id="1" w:name="_Hlk207879422"/>
      <w:r>
        <w:lastRenderedPageBreak/>
        <w:t>AT: T---Worker---2AC</w:t>
      </w:r>
    </w:p>
    <w:p w14:paraId="12FFA06F" w14:textId="77777777" w:rsidR="00473D1A" w:rsidRDefault="00473D1A" w:rsidP="00473D1A">
      <w:pPr>
        <w:pStyle w:val="Analytic"/>
      </w:pPr>
      <w:r w:rsidRPr="000006B2">
        <w:rPr>
          <w:u w:val="single"/>
        </w:rPr>
        <w:t>WE MEET</w:t>
      </w:r>
      <w:r>
        <w:t xml:space="preserve">: </w:t>
      </w:r>
    </w:p>
    <w:p w14:paraId="73BA73ED" w14:textId="77777777" w:rsidR="00473D1A" w:rsidRDefault="00473D1A" w:rsidP="00473D1A">
      <w:pPr>
        <w:pStyle w:val="Heading4"/>
      </w:pPr>
      <w:r>
        <w:t xml:space="preserve">1. </w:t>
      </w:r>
      <w:r w:rsidRPr="00AF1112">
        <w:rPr>
          <w:u w:val="single"/>
        </w:rPr>
        <w:t>TEXTUALLY</w:t>
      </w:r>
      <w:r>
        <w:t xml:space="preserve">: Plan text </w:t>
      </w:r>
      <w:r>
        <w:rPr>
          <w:u w:val="single"/>
        </w:rPr>
        <w:t>includes</w:t>
      </w:r>
      <w:r>
        <w:t xml:space="preserve"> “workers”---if they win T, they’ve </w:t>
      </w:r>
      <w:r w:rsidRPr="005E1907">
        <w:rPr>
          <w:u w:val="single"/>
        </w:rPr>
        <w:t>merely</w:t>
      </w:r>
      <w:r>
        <w:t xml:space="preserve"> won the right to define the </w:t>
      </w:r>
      <w:r>
        <w:rPr>
          <w:u w:val="single"/>
        </w:rPr>
        <w:t>mandates</w:t>
      </w:r>
      <w:r>
        <w:t xml:space="preserve"> of the plan.</w:t>
      </w:r>
    </w:p>
    <w:p w14:paraId="52FE2E60" w14:textId="77777777" w:rsidR="00473D1A" w:rsidRDefault="00473D1A" w:rsidP="00473D1A">
      <w:pPr>
        <w:pStyle w:val="Heading4"/>
      </w:pPr>
      <w:r>
        <w:t xml:space="preserve">2. </w:t>
      </w:r>
      <w:r w:rsidRPr="00193C31">
        <w:rPr>
          <w:u w:val="single"/>
        </w:rPr>
        <w:t>FUNCTIONALLY</w:t>
      </w:r>
      <w:r>
        <w:t>:</w:t>
      </w:r>
    </w:p>
    <w:p w14:paraId="7C460CA3" w14:textId="77777777" w:rsidR="00473D1A" w:rsidRPr="0060133E" w:rsidRDefault="00473D1A" w:rsidP="00473D1A">
      <w:pPr>
        <w:pStyle w:val="Heading4"/>
      </w:pPr>
      <w:r>
        <w:t xml:space="preserve">A. </w:t>
      </w:r>
      <w:r w:rsidRPr="00697C56">
        <w:rPr>
          <w:u w:val="single"/>
        </w:rPr>
        <w:t>PLATFORM ENGAGEMENT</w:t>
      </w:r>
      <w:r>
        <w:t xml:space="preserve">. Its a form of </w:t>
      </w:r>
      <w:r w:rsidRPr="00CC3441">
        <w:rPr>
          <w:u w:val="single"/>
        </w:rPr>
        <w:t>work</w:t>
      </w:r>
      <w:r>
        <w:t xml:space="preserve">. </w:t>
      </w:r>
    </w:p>
    <w:p w14:paraId="265FBB68" w14:textId="77777777" w:rsidR="00473D1A" w:rsidRPr="00144289" w:rsidRDefault="00473D1A" w:rsidP="00473D1A">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41A557BA" w14:textId="77777777" w:rsidR="00473D1A" w:rsidRPr="00CC3441" w:rsidRDefault="00473D1A" w:rsidP="00473D1A">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7F235754" w14:textId="77777777" w:rsidR="00473D1A" w:rsidRPr="00581574" w:rsidRDefault="00473D1A" w:rsidP="00473D1A">
      <w:pPr>
        <w:pStyle w:val="Heading4"/>
      </w:pPr>
      <w:bookmarkStart w:id="2" w:name="_Hlk209854380"/>
      <w:r>
        <w:t xml:space="preserve">B. </w:t>
      </w:r>
      <w:r w:rsidRPr="00CA2101">
        <w:rPr>
          <w:u w:val="single"/>
        </w:rPr>
        <w:t>COMPENSATION</w:t>
      </w:r>
      <w:r>
        <w:t xml:space="preserve">. “Employees” are those who </w:t>
      </w:r>
      <w:r>
        <w:rPr>
          <w:u w:val="single"/>
        </w:rPr>
        <w:t>work</w:t>
      </w:r>
      <w:r>
        <w:t xml:space="preserve"> for </w:t>
      </w:r>
      <w:r w:rsidRPr="00785312">
        <w:t>compensation</w:t>
      </w:r>
      <w:r>
        <w:t xml:space="preserve"> of </w:t>
      </w:r>
      <w:r>
        <w:rPr>
          <w:u w:val="single"/>
        </w:rPr>
        <w:t>any kind</w:t>
      </w:r>
      <w:r>
        <w:t xml:space="preserve">. </w:t>
      </w:r>
    </w:p>
    <w:p w14:paraId="09DA2CC7" w14:textId="77777777" w:rsidR="00473D1A" w:rsidRPr="0065023E" w:rsidRDefault="00473D1A" w:rsidP="00473D1A">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8" w:history="1">
        <w:r w:rsidRPr="005B5B57">
          <w:rPr>
            <w:rStyle w:val="Hyperlink"/>
          </w:rPr>
          <w:t>https://studentbenefits.columbia.edu/sites/default/files/content/NLRB%20Decision.pdf</w:t>
        </w:r>
      </w:hyperlink>
      <w:r>
        <w:t>. ctdunc</w:t>
      </w:r>
      <w:r w:rsidRPr="0065023E">
        <w:t>]</w:t>
      </w:r>
    </w:p>
    <w:p w14:paraId="11F47A21" w14:textId="77777777" w:rsidR="00473D1A" w:rsidRDefault="00473D1A" w:rsidP="00473D1A">
      <w:pPr>
        <w:rPr>
          <w:sz w:val="16"/>
          <w:szCs w:val="16"/>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r w:rsidRPr="0065023E">
        <w:rPr>
          <w:rStyle w:val="StyleUnderline"/>
          <w:highlight w:val="cyan"/>
        </w:rPr>
        <w:t xml:space="preserve">who works for another in return </w:t>
      </w:r>
      <w:r w:rsidRPr="00581574">
        <w:rPr>
          <w:rStyle w:val="StyleUnderline"/>
          <w:highlight w:val="cyan"/>
        </w:rPr>
        <w:t xml:space="preserve">for financial </w:t>
      </w:r>
      <w:r w:rsidRPr="00581574">
        <w:rPr>
          <w:rStyle w:val="Emphasis"/>
          <w:highlight w:val="cyan"/>
        </w:rPr>
        <w:t>or other</w:t>
      </w:r>
      <w:r w:rsidRPr="00581574">
        <w:rPr>
          <w:rStyle w:val="StyleUnderline"/>
          <w:highlight w:val="cyan"/>
        </w:rPr>
        <w:t xml:space="preserve"> compensation</w:t>
      </w:r>
      <w:r w:rsidRPr="00581574">
        <w:rPr>
          <w:sz w:val="16"/>
          <w:szCs w:val="16"/>
        </w:rPr>
        <w:t>.’”33</w:t>
      </w:r>
      <w:bookmarkEnd w:id="2"/>
    </w:p>
    <w:p w14:paraId="6AFE016D" w14:textId="77777777" w:rsidR="00473D1A" w:rsidRPr="00CA2101" w:rsidRDefault="00473D1A" w:rsidP="00473D1A">
      <w:pPr>
        <w:pStyle w:val="Analytic"/>
      </w:pPr>
      <w:r>
        <w:t xml:space="preserve">Data workers are paid with </w:t>
      </w:r>
      <w:r w:rsidRPr="00CA2101">
        <w:rPr>
          <w:u w:val="single"/>
        </w:rPr>
        <w:t>free services</w:t>
      </w:r>
      <w:r>
        <w:t xml:space="preserve">---that’s </w:t>
      </w:r>
      <w:r w:rsidRPr="00CA2101">
        <w:rPr>
          <w:u w:val="single"/>
        </w:rPr>
        <w:t>Jonker</w:t>
      </w:r>
      <w:r>
        <w:t xml:space="preserve">. </w:t>
      </w:r>
    </w:p>
    <w:p w14:paraId="2D89B0B4" w14:textId="77777777" w:rsidR="00473D1A" w:rsidRPr="00A07F3E" w:rsidRDefault="00473D1A" w:rsidP="00473D1A">
      <w:pPr>
        <w:pStyle w:val="Heading4"/>
      </w:pP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164CB7D8" w14:textId="77777777" w:rsidR="00473D1A" w:rsidRPr="00A07F3E" w:rsidRDefault="00473D1A" w:rsidP="00473D1A">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183593C4" w14:textId="77777777" w:rsidR="00473D1A" w:rsidRDefault="00473D1A" w:rsidP="00473D1A">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who</w:t>
      </w:r>
      <w:r w:rsidRPr="00A07F3E">
        <w:rPr>
          <w:sz w:val="16"/>
        </w:rPr>
        <w:t xml:space="preserve">  [*3483]  </w:t>
      </w:r>
      <w:r w:rsidRPr="00A07F3E">
        <w:rPr>
          <w:rStyle w:val="Emphasis"/>
          <w:highlight w:val="cyan"/>
        </w:rPr>
        <w:t>provides a service</w:t>
      </w:r>
      <w:r w:rsidRPr="00A07F3E">
        <w:rPr>
          <w:rStyle w:val="StyleUnderline"/>
        </w:rPr>
        <w:t xml:space="preserve"> to a client or customer</w:t>
      </w:r>
      <w:r w:rsidRPr="00A07F3E">
        <w:rPr>
          <w:sz w:val="16"/>
        </w:rPr>
        <w:t>.</w:t>
      </w:r>
    </w:p>
    <w:bookmarkEnd w:id="1"/>
    <w:p w14:paraId="546D1F97" w14:textId="77777777" w:rsidR="00473D1A" w:rsidRDefault="00473D1A" w:rsidP="00473D1A"/>
    <w:p w14:paraId="7961C901" w14:textId="77777777" w:rsidR="00473D1A" w:rsidRDefault="00473D1A" w:rsidP="00473D1A">
      <w:pPr>
        <w:pStyle w:val="Heading2"/>
      </w:pPr>
      <w:r>
        <w:lastRenderedPageBreak/>
        <w:t xml:space="preserve">AT: T---Worker---Subset---2AC </w:t>
      </w:r>
    </w:p>
    <w:p w14:paraId="35052E91" w14:textId="77777777" w:rsidR="00473D1A" w:rsidRDefault="00473D1A" w:rsidP="00473D1A">
      <w:pPr>
        <w:pStyle w:val="Heading4"/>
      </w:pPr>
      <w:r>
        <w:t>C/I---</w:t>
      </w:r>
      <w:r w:rsidRPr="00BA6446">
        <w:rPr>
          <w:u w:val="single"/>
        </w:rPr>
        <w:t>subsets</w:t>
      </w:r>
      <w:r>
        <w:t xml:space="preserve"> are </w:t>
      </w:r>
      <w:r w:rsidRPr="00BA6446">
        <w:rPr>
          <w:u w:val="single"/>
        </w:rPr>
        <w:t>topical</w:t>
      </w:r>
      <w:r>
        <w:t xml:space="preserve">. </w:t>
      </w:r>
    </w:p>
    <w:p w14:paraId="22D83DA1" w14:textId="77777777" w:rsidR="00473D1A" w:rsidRDefault="00473D1A" w:rsidP="00473D1A">
      <w:pPr>
        <w:pStyle w:val="Heading4"/>
      </w:pPr>
      <w:r w:rsidRPr="00BA6446">
        <w:rPr>
          <w:u w:val="single"/>
        </w:rPr>
        <w:t>WORKERS</w:t>
      </w:r>
      <w:r>
        <w:t xml:space="preserve">. It includes </w:t>
      </w:r>
      <w:r w:rsidRPr="004E2756">
        <w:rPr>
          <w:u w:val="single"/>
        </w:rPr>
        <w:t>subsets</w:t>
      </w:r>
      <w:r>
        <w:t xml:space="preserve">. </w:t>
      </w:r>
    </w:p>
    <w:p w14:paraId="5CC111DE" w14:textId="77777777" w:rsidR="00473D1A" w:rsidRPr="00F836EC" w:rsidRDefault="00473D1A" w:rsidP="00473D1A">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75D75D51" w14:textId="77777777" w:rsidR="00473D1A" w:rsidRPr="00F57381" w:rsidRDefault="00473D1A" w:rsidP="00473D1A">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 xml:space="preserve">battalion, even though completely false for any of its </w:t>
      </w:r>
      <w:r w:rsidRPr="008C1667">
        <w:rPr>
          <w:rStyle w:val="StyleUnderline"/>
        </w:rPr>
        <w:lastRenderedPageBreak/>
        <w:t>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w:t>
      </w:r>
      <w:r w:rsidRPr="009648ED">
        <w:rPr>
          <w:sz w:val="12"/>
        </w:rPr>
        <w:lastRenderedPageBreak/>
        <w:t xml:space="preserve">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6223ED4D" w14:textId="77777777" w:rsidR="00473D1A" w:rsidRDefault="00473D1A" w:rsidP="00473D1A">
      <w:pPr>
        <w:pStyle w:val="Analytic"/>
      </w:pPr>
      <w:r>
        <w:t>Cross-apply standards from T-workers.</w:t>
      </w:r>
    </w:p>
    <w:p w14:paraId="17538D00" w14:textId="77777777" w:rsidR="00473D1A" w:rsidRPr="00EF230F" w:rsidRDefault="00473D1A" w:rsidP="00473D1A"/>
    <w:p w14:paraId="7B54ED4C" w14:textId="77777777" w:rsidR="00473D1A" w:rsidRDefault="00473D1A" w:rsidP="00473D1A">
      <w:pPr>
        <w:pStyle w:val="Heading2"/>
      </w:pPr>
      <w:bookmarkStart w:id="3" w:name="_Hlk208132771"/>
      <w:r>
        <w:lastRenderedPageBreak/>
        <w:t>AT: States CP---2AC</w:t>
      </w:r>
    </w:p>
    <w:p w14:paraId="1B28593B" w14:textId="77777777" w:rsidR="00473D1A" w:rsidRDefault="00473D1A" w:rsidP="00473D1A">
      <w:pPr>
        <w:pStyle w:val="Heading4"/>
      </w:pPr>
      <w:r>
        <w:t xml:space="preserve">Doesn’t </w:t>
      </w:r>
      <w:r w:rsidRPr="0021187B">
        <w:rPr>
          <w:u w:val="single"/>
        </w:rPr>
        <w:t>solve</w:t>
      </w:r>
      <w:r>
        <w:t xml:space="preserve">: </w:t>
      </w:r>
    </w:p>
    <w:p w14:paraId="75F3EA79" w14:textId="77777777" w:rsidR="00473D1A" w:rsidRDefault="00473D1A" w:rsidP="00473D1A">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29770D15" w14:textId="77777777" w:rsidR="00473D1A" w:rsidRDefault="00473D1A" w:rsidP="00473D1A">
      <w:bookmarkStart w:id="4" w:name="_Hlk207977765"/>
      <w:r>
        <w:t xml:space="preserve">&lt;&lt;FOR REFERENCE&gt;&gt; </w:t>
      </w:r>
    </w:p>
    <w:p w14:paraId="573DB279" w14:textId="77777777" w:rsidR="00473D1A" w:rsidRPr="007A1223" w:rsidRDefault="00473D1A" w:rsidP="00473D1A">
      <w:pPr>
        <w:rPr>
          <w:color w:val="555555"/>
          <w:sz w:val="16"/>
          <w:szCs w:val="16"/>
          <w:u w:val="single"/>
        </w:rPr>
      </w:pPr>
      <w:bookmarkStart w:id="5"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4"/>
    <w:bookmarkEnd w:id="5"/>
    <w:p w14:paraId="74F4AF9C" w14:textId="77777777" w:rsidR="00473D1A" w:rsidRDefault="00473D1A" w:rsidP="00473D1A">
      <w:r>
        <w:t xml:space="preserve">&lt;&lt;FOR REFERENCE&gt;&gt;  </w:t>
      </w:r>
    </w:p>
    <w:p w14:paraId="6A01E3D6" w14:textId="77777777" w:rsidR="00473D1A" w:rsidRPr="00C568C0" w:rsidRDefault="00473D1A" w:rsidP="00473D1A">
      <w:pPr>
        <w:rPr>
          <w:rStyle w:val="StyleUnderline"/>
          <w:color w:val="555555"/>
          <w:sz w:val="16"/>
          <w:szCs w:val="16"/>
        </w:rPr>
      </w:pPr>
      <w:bookmarkStart w:id="6" w:name="_Hlk207838979"/>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bookmarkEnd w:id="6"/>
    <w:p w14:paraId="658E85CC" w14:textId="77777777" w:rsidR="00473D1A" w:rsidRDefault="00473D1A" w:rsidP="00473D1A">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27AFC305" w14:textId="77777777" w:rsidR="00473D1A" w:rsidRDefault="00473D1A" w:rsidP="00473D1A">
      <w:r>
        <w:t xml:space="preserve">&lt;&lt;FOR REFERENCE&gt;&gt; </w:t>
      </w:r>
    </w:p>
    <w:p w14:paraId="1CD95D7A" w14:textId="77777777" w:rsidR="00473D1A" w:rsidRDefault="00473D1A" w:rsidP="00473D1A">
      <w:pPr>
        <w:rPr>
          <w:color w:val="555555"/>
          <w:sz w:val="10"/>
          <w:szCs w:val="16"/>
        </w:rPr>
      </w:pPr>
      <w:bookmarkStart w:id="7"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7"/>
    <w:p w14:paraId="59E3CFCF" w14:textId="77777777" w:rsidR="00473D1A" w:rsidRDefault="00473D1A" w:rsidP="00473D1A">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13A824C6" w14:textId="77777777" w:rsidR="00473D1A" w:rsidRDefault="00473D1A" w:rsidP="00473D1A">
      <w:bookmarkStart w:id="8"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34977AF9" w14:textId="77777777" w:rsidR="00473D1A" w:rsidRPr="005E4CFF" w:rsidRDefault="00473D1A" w:rsidP="00473D1A">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8"/>
    <w:p w14:paraId="32558164" w14:textId="77777777" w:rsidR="00473D1A" w:rsidRDefault="00473D1A" w:rsidP="00473D1A">
      <w:pPr>
        <w:pStyle w:val="Heading4"/>
      </w:pPr>
      <w:r>
        <w:t xml:space="preserve">4. </w:t>
      </w:r>
      <w:bookmarkStart w:id="9" w:name="_Hlk207831701"/>
      <w:r w:rsidRPr="0021187B">
        <w:rPr>
          <w:u w:val="single"/>
        </w:rPr>
        <w:t>DCC</w:t>
      </w:r>
      <w:r>
        <w:t xml:space="preserve">. State data restrictions </w:t>
      </w:r>
      <w:r w:rsidRPr="0021187B">
        <w:rPr>
          <w:u w:val="single"/>
        </w:rPr>
        <w:t>violate</w:t>
      </w:r>
      <w:r>
        <w:t xml:space="preserve"> it. </w:t>
      </w:r>
    </w:p>
    <w:p w14:paraId="1551B87D" w14:textId="77777777" w:rsidR="00473D1A" w:rsidRPr="00F7275F" w:rsidRDefault="00473D1A" w:rsidP="00473D1A">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 xml:space="preserve">[Jennifer Huddleston; senior fellow of technology policy at the Cato Institute. Ian Adams; executive director of the international center for law &amp; economics. Dec 2, “Potential Constitutional Conflicts in State and Local Data Privacy Regulations” </w:t>
      </w:r>
      <w:r w:rsidRPr="00F7275F">
        <w:lastRenderedPageBreak/>
        <w:t>https://rtp.fedsoc.org/paper/potential-constitutional-conflicts-in-state-and-local-data-privacy-regulations/. Minion]</w:t>
      </w:r>
    </w:p>
    <w:p w14:paraId="7B1F611C" w14:textId="77777777" w:rsidR="00473D1A" w:rsidRPr="00F7275F" w:rsidRDefault="00473D1A" w:rsidP="00473D1A">
      <w:pPr>
        <w:rPr>
          <w:rStyle w:val="StyleUnderline"/>
        </w:rPr>
      </w:pPr>
      <w:r w:rsidRPr="0021187B">
        <w:rPr>
          <w:sz w:val="14"/>
        </w:rPr>
        <w:t xml:space="preserve">The </w:t>
      </w:r>
      <w:bookmarkStart w:id="10"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7DDD56DF" w14:textId="77777777" w:rsidR="00473D1A" w:rsidRPr="0021187B" w:rsidRDefault="00473D1A" w:rsidP="00473D1A">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0"/>
    <w:p w14:paraId="2F5A91D6" w14:textId="77777777" w:rsidR="00473D1A" w:rsidRPr="0021187B" w:rsidRDefault="00473D1A" w:rsidP="00473D1A">
      <w:pPr>
        <w:rPr>
          <w:sz w:val="14"/>
        </w:rPr>
      </w:pPr>
      <w:r w:rsidRPr="0021187B">
        <w:rPr>
          <w:sz w:val="14"/>
        </w:rPr>
        <w:t>A typical Dormant Commerce Clause analysis in the context of data transmission involves two steps:</w:t>
      </w:r>
    </w:p>
    <w:p w14:paraId="40999D14" w14:textId="77777777" w:rsidR="00473D1A" w:rsidRPr="00F7275F" w:rsidRDefault="00473D1A" w:rsidP="00473D1A">
      <w:pPr>
        <w:numPr>
          <w:ilvl w:val="0"/>
          <w:numId w:val="45"/>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602BD60A" w14:textId="77777777" w:rsidR="00473D1A" w:rsidRPr="0021187B" w:rsidRDefault="00473D1A" w:rsidP="00473D1A">
      <w:pPr>
        <w:numPr>
          <w:ilvl w:val="0"/>
          <w:numId w:val="45"/>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CBF2C4E" w14:textId="77777777" w:rsidR="00473D1A" w:rsidRPr="0021187B" w:rsidRDefault="00473D1A" w:rsidP="00473D1A">
      <w:pPr>
        <w:rPr>
          <w:sz w:val="14"/>
        </w:rPr>
      </w:pPr>
      <w:bookmarkStart w:id="11"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1D136AAE" w14:textId="77777777" w:rsidR="00473D1A" w:rsidRPr="0021187B" w:rsidRDefault="00473D1A" w:rsidP="00473D1A">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0CF04D7C" w14:textId="77777777" w:rsidR="00473D1A" w:rsidRPr="0021187B" w:rsidRDefault="00473D1A" w:rsidP="00473D1A">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79D95154" w14:textId="77777777" w:rsidR="00473D1A" w:rsidRPr="007D5F46" w:rsidRDefault="00473D1A" w:rsidP="00473D1A">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 xml:space="preserve">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w:t>
      </w:r>
      <w:r w:rsidRPr="007D5F46">
        <w:rPr>
          <w:rStyle w:val="StyleUnderline"/>
        </w:rPr>
        <w:lastRenderedPageBreak/>
        <w:t>laws and the potential benefits of such laws are even more difficult to determine. And, even with advances in technology, these concerns and impacts still exist.</w:t>
      </w:r>
    </w:p>
    <w:p w14:paraId="21120811" w14:textId="77777777" w:rsidR="00473D1A" w:rsidRPr="0021187B" w:rsidRDefault="00473D1A" w:rsidP="00473D1A">
      <w:pPr>
        <w:rPr>
          <w:sz w:val="14"/>
        </w:rPr>
      </w:pPr>
      <w:bookmarkStart w:id="12" w:name="_Hlk207836900"/>
      <w:bookmarkEnd w:id="11"/>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4BCC3417" w14:textId="77777777" w:rsidR="00473D1A" w:rsidRPr="0021187B" w:rsidRDefault="00473D1A" w:rsidP="00473D1A">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73F72DDE" w14:textId="77777777" w:rsidR="00473D1A" w:rsidRPr="0021187B" w:rsidRDefault="00473D1A" w:rsidP="00473D1A">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6CA7A3D8" w14:textId="77777777" w:rsidR="00473D1A" w:rsidRPr="0021187B" w:rsidRDefault="00473D1A" w:rsidP="00473D1A">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3" w:name="_ftn1"/>
      <w:bookmarkEnd w:id="13"/>
    </w:p>
    <w:bookmarkEnd w:id="3"/>
    <w:bookmarkEnd w:id="9"/>
    <w:bookmarkEnd w:id="12"/>
    <w:p w14:paraId="3195FAEB" w14:textId="77777777" w:rsidR="00473D1A" w:rsidRDefault="00473D1A" w:rsidP="00473D1A"/>
    <w:p w14:paraId="61C7CB28" w14:textId="77777777" w:rsidR="00473D1A" w:rsidRDefault="00473D1A" w:rsidP="00473D1A">
      <w:pPr>
        <w:pStyle w:val="Heading2"/>
      </w:pPr>
      <w:r>
        <w:lastRenderedPageBreak/>
        <w:t>AT: Disability K</w:t>
      </w:r>
    </w:p>
    <w:p w14:paraId="48C9A9CD" w14:textId="77777777" w:rsidR="00473D1A" w:rsidRPr="005F7545" w:rsidRDefault="00473D1A" w:rsidP="00473D1A">
      <w:pPr>
        <w:pStyle w:val="Heading3"/>
      </w:pPr>
      <w:r>
        <w:lastRenderedPageBreak/>
        <w:t>Framework</w:t>
      </w:r>
    </w:p>
    <w:p w14:paraId="25CE4312" w14:textId="77777777" w:rsidR="00473D1A" w:rsidRDefault="00473D1A" w:rsidP="00473D1A"/>
    <w:p w14:paraId="74EFDB95" w14:textId="77777777" w:rsidR="00473D1A" w:rsidRPr="00F13972" w:rsidRDefault="00473D1A" w:rsidP="00473D1A">
      <w:pPr>
        <w:pStyle w:val="Heading3"/>
      </w:pPr>
      <w:r>
        <w:lastRenderedPageBreak/>
        <w:t>AT: Balduzzi</w:t>
      </w:r>
    </w:p>
    <w:p w14:paraId="30C7DF5C" w14:textId="77777777" w:rsidR="00473D1A" w:rsidRPr="0030214A" w:rsidRDefault="00473D1A" w:rsidP="00473D1A">
      <w:pPr>
        <w:pStyle w:val="Heading4"/>
      </w:pPr>
      <w:r>
        <w:t xml:space="preserve">Disability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7ED0AC67" w14:textId="77777777" w:rsidR="00473D1A" w:rsidRPr="0026456A" w:rsidRDefault="00473D1A" w:rsidP="00473D1A">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2672DF69" w14:textId="77777777" w:rsidR="00473D1A" w:rsidRPr="005F73C8" w:rsidRDefault="00473D1A" w:rsidP="00473D1A">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hyperlink r:id="rId9" w:tgtFrame="_blank" w:history="1">
        <w:r w:rsidRPr="005F73C8">
          <w:rPr>
            <w:rStyle w:val="Hyperlink"/>
            <w:sz w:val="16"/>
          </w:rPr>
          <w:t xml:space="preserve">Judy </w:t>
        </w:r>
        <w:r w:rsidRPr="005F73C8">
          <w:rPr>
            <w:rStyle w:val="Emphasis"/>
            <w:sz w:val="16"/>
          </w:rPr>
          <w:t>Heumann</w:t>
        </w:r>
      </w:hyperlink>
      <w:r w:rsidRPr="005F73C8">
        <w:rPr>
          <w:sz w:val="16"/>
        </w:rPr>
        <w:t xml:space="preserve">, </w:t>
      </w:r>
      <w:r w:rsidRPr="005F73C8">
        <w:rPr>
          <w:rStyle w:val="StyleUnderline"/>
        </w:rPr>
        <w:t xml:space="preserve">the tumult of </w:t>
      </w:r>
      <w:r w:rsidRPr="00D1013D">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1013D">
        <w:rPr>
          <w:rStyle w:val="StyleUnderline"/>
          <w:highlight w:val="cyan"/>
        </w:rPr>
        <w:t>underscores</w:t>
      </w:r>
      <w:r w:rsidRPr="005F73C8">
        <w:rPr>
          <w:rStyle w:val="StyleUnderline"/>
        </w:rPr>
        <w:t xml:space="preserve"> just </w:t>
      </w:r>
      <w:r w:rsidRPr="00D1013D">
        <w:rPr>
          <w:rStyle w:val="StyleUnderline"/>
          <w:highlight w:val="cyan"/>
        </w:rPr>
        <w:t xml:space="preserve">how much work </w:t>
      </w:r>
      <w:r w:rsidRPr="00D1013D">
        <w:rPr>
          <w:rStyle w:val="Emphasis"/>
          <w:highlight w:val="cyan"/>
        </w:rPr>
        <w:t>remains</w:t>
      </w:r>
      <w:r w:rsidRPr="005F73C8">
        <w:rPr>
          <w:rStyle w:val="Emphasis"/>
        </w:rPr>
        <w:t xml:space="preserve"> to be done.</w:t>
      </w:r>
    </w:p>
    <w:p w14:paraId="1FF17984" w14:textId="77777777" w:rsidR="00473D1A" w:rsidRPr="005F73C8" w:rsidRDefault="00473D1A" w:rsidP="00473D1A">
      <w:pPr>
        <w:rPr>
          <w:sz w:val="16"/>
        </w:rPr>
      </w:pPr>
      <w:r w:rsidRPr="005F73C8">
        <w:rPr>
          <w:sz w:val="16"/>
        </w:rPr>
        <w:t>“Everything’s kind of being thrown into the pot right now, right?” she says.</w:t>
      </w:r>
    </w:p>
    <w:p w14:paraId="0DCF838A" w14:textId="77777777" w:rsidR="00473D1A" w:rsidRPr="005F73C8" w:rsidRDefault="00473D1A" w:rsidP="00473D1A">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1013D">
        <w:rPr>
          <w:rStyle w:val="StyleUnderline"/>
          <w:highlight w:val="cyan"/>
        </w:rPr>
        <w:t>the hard-won successes</w:t>
      </w:r>
      <w:r w:rsidRPr="005F73C8">
        <w:rPr>
          <w:rStyle w:val="StyleUnderline"/>
        </w:rPr>
        <w:t xml:space="preserve"> but </w:t>
      </w:r>
      <w:r w:rsidRPr="00D1013D">
        <w:rPr>
          <w:rStyle w:val="StyleUnderline"/>
          <w:highlight w:val="cyan"/>
        </w:rPr>
        <w:t xml:space="preserve">has no </w:t>
      </w:r>
      <w:r w:rsidRPr="00D1013D">
        <w:rPr>
          <w:rStyle w:val="Emphasis"/>
          <w:highlight w:val="cyan"/>
        </w:rPr>
        <w:t>misconceptions</w:t>
      </w:r>
      <w:r w:rsidRPr="00D1013D">
        <w:rPr>
          <w:sz w:val="16"/>
          <w:highlight w:val="cyan"/>
        </w:rPr>
        <w:t xml:space="preserve"> </w:t>
      </w:r>
      <w:r w:rsidRPr="00D1013D">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1013D">
        <w:rPr>
          <w:rStyle w:val="StyleUnderline"/>
          <w:highlight w:val="cyan"/>
        </w:rPr>
        <w:t>much progress</w:t>
      </w:r>
      <w:r w:rsidRPr="005F73C8">
        <w:rPr>
          <w:rStyle w:val="StyleUnderline"/>
        </w:rPr>
        <w:t xml:space="preserve"> still </w:t>
      </w:r>
      <w:r w:rsidRPr="00D1013D">
        <w:rPr>
          <w:rStyle w:val="StyleUnderline"/>
          <w:highlight w:val="cyan"/>
        </w:rPr>
        <w:t>has to be made</w:t>
      </w:r>
      <w:r w:rsidRPr="00D1013D">
        <w:rPr>
          <w:sz w:val="16"/>
          <w:highlight w:val="cyan"/>
        </w:rPr>
        <w:t>.</w:t>
      </w:r>
    </w:p>
    <w:p w14:paraId="6CF5FCA7" w14:textId="77777777" w:rsidR="00473D1A" w:rsidRPr="005F73C8" w:rsidRDefault="00473D1A" w:rsidP="00473D1A">
      <w:pPr>
        <w:rPr>
          <w:rStyle w:val="StyleUnderline"/>
        </w:rPr>
      </w:pPr>
      <w:r w:rsidRPr="005F73C8">
        <w:rPr>
          <w:rStyle w:val="StyleUnderline"/>
        </w:rPr>
        <w:t xml:space="preserve">That day, </w:t>
      </w:r>
      <w:r w:rsidRPr="00D1013D">
        <w:rPr>
          <w:rStyle w:val="StyleUnderline"/>
          <w:highlight w:val="cyan"/>
        </w:rPr>
        <w:t>the</w:t>
      </w:r>
      <w:r w:rsidRPr="005F73C8">
        <w:rPr>
          <w:sz w:val="16"/>
        </w:rPr>
        <w:t xml:space="preserve"> </w:t>
      </w:r>
      <w:r w:rsidRPr="00D1013D">
        <w:rPr>
          <w:rStyle w:val="Emphasis"/>
          <w:highlight w:val="cyan"/>
        </w:rPr>
        <w:t>U</w:t>
      </w:r>
      <w:r w:rsidRPr="005F73C8">
        <w:rPr>
          <w:sz w:val="16"/>
        </w:rPr>
        <w:t xml:space="preserve">nited </w:t>
      </w:r>
      <w:r w:rsidRPr="00D1013D">
        <w:rPr>
          <w:rStyle w:val="Emphasis"/>
          <w:highlight w:val="cyan"/>
        </w:rPr>
        <w:t>S</w:t>
      </w:r>
      <w:r w:rsidRPr="005F73C8">
        <w:rPr>
          <w:sz w:val="16"/>
        </w:rPr>
        <w:t xml:space="preserve">tates </w:t>
      </w:r>
      <w:r w:rsidRPr="00D1013D">
        <w:rPr>
          <w:rStyle w:val="StyleUnderline"/>
          <w:highlight w:val="cyan"/>
        </w:rPr>
        <w:t>became the first</w:t>
      </w:r>
      <w:r w:rsidRPr="005F73C8">
        <w:rPr>
          <w:rStyle w:val="StyleUnderline"/>
        </w:rPr>
        <w:t xml:space="preserve"> country to </w:t>
      </w:r>
      <w:r w:rsidRPr="00D1013D">
        <w:rPr>
          <w:rStyle w:val="StyleUnderline"/>
          <w:highlight w:val="cyan"/>
        </w:rPr>
        <w:t xml:space="preserve">pass comprehensive </w:t>
      </w:r>
      <w:r w:rsidRPr="00D1013D">
        <w:rPr>
          <w:rStyle w:val="Emphasis"/>
          <w:highlight w:val="cyan"/>
        </w:rPr>
        <w:t>protections</w:t>
      </w:r>
      <w:r w:rsidRPr="00D1013D">
        <w:rPr>
          <w:sz w:val="16"/>
          <w:highlight w:val="cyan"/>
        </w:rPr>
        <w:t xml:space="preserve"> </w:t>
      </w:r>
      <w:r w:rsidRPr="00D1013D">
        <w:rPr>
          <w:rStyle w:val="StyleUnderline"/>
          <w:highlight w:val="cyan"/>
        </w:rPr>
        <w:t>for</w:t>
      </w:r>
      <w:r w:rsidRPr="005F73C8">
        <w:rPr>
          <w:rStyle w:val="StyleUnderline"/>
        </w:rPr>
        <w:t xml:space="preserve"> the basic </w:t>
      </w:r>
      <w:r w:rsidRPr="00D1013D">
        <w:rPr>
          <w:rStyle w:val="Emphasis"/>
          <w:highlight w:val="cyan"/>
        </w:rPr>
        <w:t>civil rights</w:t>
      </w:r>
      <w:r w:rsidRPr="005F73C8">
        <w:rPr>
          <w:rStyle w:val="StyleUnderline"/>
        </w:rPr>
        <w:t xml:space="preserve"> of people with disabilities</w:t>
      </w:r>
      <w:r w:rsidRPr="005F73C8">
        <w:rPr>
          <w:sz w:val="16"/>
        </w:rPr>
        <w:t xml:space="preserve">, </w:t>
      </w:r>
      <w:r w:rsidRPr="00D1013D">
        <w:rPr>
          <w:rStyle w:val="StyleUnderline"/>
          <w:highlight w:val="cyan"/>
        </w:rPr>
        <w:t xml:space="preserve">outlawing </w:t>
      </w:r>
      <w:r w:rsidRPr="00D1013D">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1013D">
        <w:rPr>
          <w:rStyle w:val="StyleUnderline"/>
          <w:highlight w:val="cyan"/>
        </w:rPr>
        <w:t>remake the</w:t>
      </w:r>
      <w:r w:rsidRPr="005F73C8">
        <w:rPr>
          <w:rStyle w:val="StyleUnderline"/>
        </w:rPr>
        <w:t xml:space="preserve"> </w:t>
      </w:r>
      <w:r w:rsidRPr="00D1013D">
        <w:rPr>
          <w:rStyle w:val="Emphasis"/>
          <w:highlight w:val="cyan"/>
        </w:rPr>
        <w:t>physical environment</w:t>
      </w:r>
      <w:r w:rsidRPr="005F73C8">
        <w:rPr>
          <w:rStyle w:val="StyleUnderline"/>
        </w:rPr>
        <w:t xml:space="preserve"> of the country by </w:t>
      </w:r>
      <w:r w:rsidRPr="00D1013D">
        <w:rPr>
          <w:rStyle w:val="StyleUnderline"/>
          <w:highlight w:val="cyan"/>
        </w:rPr>
        <w:t xml:space="preserve">mandating </w:t>
      </w:r>
      <w:r w:rsidRPr="00D1013D">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 xml:space="preserve">entry ramps, Braille on signs, automatic doors, curb cuts and lifts on city buses and other measures that make it easier for the more than </w:t>
      </w:r>
      <w:hyperlink r:id="rId10" w:tgtFrame="_blank" w:history="1">
        <w:r w:rsidRPr="005F73C8">
          <w:rPr>
            <w:rStyle w:val="StyleUnderline"/>
          </w:rPr>
          <w:t>61 million Americans</w:t>
        </w:r>
      </w:hyperlink>
      <w:r w:rsidRPr="005F73C8">
        <w:rPr>
          <w:rStyle w:val="StyleUnderline"/>
        </w:rPr>
        <w:t xml:space="preserve"> living with disabilities to participate fully in society.</w:t>
      </w:r>
    </w:p>
    <w:p w14:paraId="33EA835C" w14:textId="77777777" w:rsidR="00473D1A" w:rsidRPr="005F73C8" w:rsidRDefault="00473D1A" w:rsidP="00473D1A">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46BE4174" w14:textId="77777777" w:rsidR="00473D1A" w:rsidRPr="005F73C8" w:rsidRDefault="00473D1A" w:rsidP="00473D1A">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hyperlink r:id="rId11" w:tgtFrame="_blank" w:history="1">
        <w:r w:rsidRPr="005F73C8">
          <w:rPr>
            <w:rStyle w:val="Hyperlink"/>
            <w:sz w:val="16"/>
          </w:rPr>
          <w:t>Ed Roberts</w:t>
        </w:r>
      </w:hyperlink>
      <w:r w:rsidRPr="005F73C8">
        <w:rPr>
          <w:sz w:val="16"/>
        </w:rPr>
        <w:t xml:space="preserve"> at the Center for Independent Living, a pioneering home for people with disabilities founded on the principles of community and self-empowerment.</w:t>
      </w:r>
    </w:p>
    <w:p w14:paraId="0BE1E19A" w14:textId="77777777" w:rsidR="00473D1A" w:rsidRPr="005F73C8" w:rsidRDefault="00473D1A" w:rsidP="00473D1A">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739877FB" w14:textId="77777777" w:rsidR="00473D1A" w:rsidRPr="005F73C8" w:rsidRDefault="00473D1A" w:rsidP="00473D1A">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3B3FCA60" w14:textId="77777777" w:rsidR="00473D1A" w:rsidRPr="005F73C8" w:rsidRDefault="00473D1A" w:rsidP="00473D1A">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194397D3" w14:textId="77777777" w:rsidR="00473D1A" w:rsidRPr="005F73C8" w:rsidRDefault="00473D1A" w:rsidP="00473D1A">
      <w:pPr>
        <w:rPr>
          <w:sz w:val="16"/>
        </w:rPr>
      </w:pPr>
      <w:r w:rsidRPr="005F73C8">
        <w:rPr>
          <w:sz w:val="16"/>
        </w:rPr>
        <w:lastRenderedPageBreak/>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5124300D" w14:textId="77777777" w:rsidR="00473D1A" w:rsidRPr="005F73C8" w:rsidRDefault="00473D1A" w:rsidP="00473D1A">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7454379D" w14:textId="77777777" w:rsidR="00473D1A" w:rsidRPr="005F73C8" w:rsidRDefault="00473D1A" w:rsidP="00473D1A">
      <w:pPr>
        <w:rPr>
          <w:sz w:val="16"/>
        </w:rPr>
      </w:pPr>
      <w:r w:rsidRPr="005F73C8">
        <w:rPr>
          <w:rStyle w:val="StyleUnderline"/>
        </w:rPr>
        <w:t xml:space="preserve">Thirty years later, experts say that </w:t>
      </w:r>
      <w:r w:rsidRPr="00D1013D">
        <w:rPr>
          <w:rStyle w:val="StyleUnderline"/>
          <w:highlight w:val="cyan"/>
        </w:rPr>
        <w:t xml:space="preserve">many of the </w:t>
      </w:r>
      <w:r w:rsidRPr="00D1013D">
        <w:rPr>
          <w:rStyle w:val="Emphasis"/>
          <w:highlight w:val="cyan"/>
        </w:rPr>
        <w:t>ADA’s promises</w:t>
      </w:r>
      <w:r w:rsidRPr="005F73C8">
        <w:rPr>
          <w:rStyle w:val="StyleUnderline"/>
        </w:rPr>
        <w:t xml:space="preserve"> of universal accessibility </w:t>
      </w:r>
      <w:r w:rsidRPr="00D1013D">
        <w:rPr>
          <w:rStyle w:val="Emphasis"/>
          <w:highlight w:val="cyan"/>
        </w:rPr>
        <w:t>have not come</w:t>
      </w:r>
      <w:r w:rsidRPr="00D1013D">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5DE67A85" w14:textId="77777777" w:rsidR="00473D1A" w:rsidRPr="005F73C8" w:rsidRDefault="00473D1A" w:rsidP="00473D1A">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6DF71D26" w14:textId="77777777" w:rsidR="00473D1A" w:rsidRPr="005F73C8" w:rsidRDefault="00473D1A" w:rsidP="00473D1A">
      <w:pPr>
        <w:rPr>
          <w:sz w:val="16"/>
        </w:rPr>
      </w:pPr>
      <w:r w:rsidRPr="005F73C8">
        <w:rPr>
          <w:sz w:val="16"/>
        </w:rPr>
        <w:t xml:space="preserve">For instance, Heumann notes that </w:t>
      </w:r>
      <w:r w:rsidRPr="00D1013D">
        <w:rPr>
          <w:rStyle w:val="StyleUnderline"/>
          <w:highlight w:val="cyan"/>
        </w:rPr>
        <w:t>air travel</w:t>
      </w:r>
      <w:r w:rsidRPr="005F73C8">
        <w:rPr>
          <w:sz w:val="16"/>
        </w:rPr>
        <w:t>—an industry not covered by the ADA—</w:t>
      </w:r>
      <w:r w:rsidRPr="00D1013D">
        <w:rPr>
          <w:rStyle w:val="StyleUnderline"/>
          <w:highlight w:val="cyan"/>
        </w:rPr>
        <w:t>has become “</w:t>
      </w:r>
      <w:r w:rsidRPr="00D1013D">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3C263D08" w14:textId="77777777" w:rsidR="00473D1A" w:rsidRPr="005F73C8" w:rsidRDefault="00473D1A" w:rsidP="00473D1A">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220029E9" w14:textId="77777777" w:rsidR="00473D1A" w:rsidRPr="005F73C8" w:rsidRDefault="00473D1A" w:rsidP="00473D1A">
      <w:pPr>
        <w:rPr>
          <w:sz w:val="16"/>
        </w:rPr>
      </w:pPr>
      <w:r w:rsidRPr="00D1013D">
        <w:rPr>
          <w:rStyle w:val="StyleUnderline"/>
          <w:highlight w:val="cyan"/>
        </w:rPr>
        <w:t xml:space="preserve">Issues of </w:t>
      </w:r>
      <w:r w:rsidRPr="00D1013D">
        <w:rPr>
          <w:rStyle w:val="Emphasis"/>
          <w:highlight w:val="cyan"/>
        </w:rPr>
        <w:t>representation</w:t>
      </w:r>
      <w:r w:rsidRPr="005F73C8">
        <w:rPr>
          <w:rStyle w:val="StyleUnderline"/>
        </w:rPr>
        <w:t xml:space="preserve"> for all people with disabilities</w:t>
      </w:r>
      <w:r w:rsidRPr="005F73C8">
        <w:rPr>
          <w:sz w:val="16"/>
        </w:rPr>
        <w:t>—</w:t>
      </w:r>
      <w:r w:rsidRPr="00D1013D">
        <w:rPr>
          <w:rStyle w:val="StyleUnderline"/>
          <w:highlight w:val="cyan"/>
        </w:rPr>
        <w:t>and</w:t>
      </w:r>
      <w:r w:rsidRPr="005F73C8">
        <w:rPr>
          <w:rStyle w:val="StyleUnderline"/>
        </w:rPr>
        <w:t xml:space="preserve"> particularly </w:t>
      </w:r>
      <w:r w:rsidRPr="00D1013D">
        <w:rPr>
          <w:rStyle w:val="Emphasis"/>
          <w:highlight w:val="cyan"/>
        </w:rPr>
        <w:t>people of color</w:t>
      </w:r>
      <w:r w:rsidRPr="00D1013D">
        <w:rPr>
          <w:sz w:val="16"/>
          <w:highlight w:val="cyan"/>
        </w:rPr>
        <w:t>—</w:t>
      </w:r>
      <w:r w:rsidRPr="00D1013D">
        <w:rPr>
          <w:rStyle w:val="StyleUnderline"/>
          <w:highlight w:val="cyan"/>
        </w:rPr>
        <w:t>are</w:t>
      </w:r>
      <w:r w:rsidRPr="005F73C8">
        <w:rPr>
          <w:rStyle w:val="StyleUnderline"/>
        </w:rPr>
        <w:t xml:space="preserve"> now more a </w:t>
      </w:r>
      <w:r w:rsidRPr="00D1013D">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1013D">
        <w:rPr>
          <w:rStyle w:val="Emphasis"/>
          <w:highlight w:val="cyan"/>
        </w:rPr>
        <w:t>interconnected</w:t>
      </w:r>
      <w:r w:rsidRPr="00D1013D">
        <w:rPr>
          <w:sz w:val="16"/>
          <w:highlight w:val="cyan"/>
        </w:rPr>
        <w:t xml:space="preserve">, </w:t>
      </w:r>
      <w:r w:rsidRPr="00D1013D">
        <w:rPr>
          <w:rStyle w:val="StyleUnderline"/>
          <w:highlight w:val="cyan"/>
        </w:rPr>
        <w:t>and</w:t>
      </w:r>
      <w:r w:rsidRPr="005F73C8">
        <w:rPr>
          <w:rStyle w:val="StyleUnderline"/>
        </w:rPr>
        <w:t xml:space="preserve"> sometimes </w:t>
      </w:r>
      <w:r w:rsidRPr="00D1013D">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7B54867D" w14:textId="77777777" w:rsidR="00473D1A" w:rsidRPr="005F73C8" w:rsidRDefault="00473D1A" w:rsidP="00473D1A">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74B8681C" w14:textId="77777777" w:rsidR="00473D1A" w:rsidRPr="005F73C8" w:rsidRDefault="00473D1A" w:rsidP="00473D1A">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617F005E" w14:textId="77777777" w:rsidR="00473D1A" w:rsidRPr="005F73C8" w:rsidRDefault="00473D1A" w:rsidP="00473D1A">
      <w:pPr>
        <w:rPr>
          <w:sz w:val="16"/>
        </w:rPr>
      </w:pPr>
      <w:r w:rsidRPr="005F73C8">
        <w:rPr>
          <w:sz w:val="16"/>
        </w:rPr>
        <w:t>“If you’re going to talk about black liberation or freedom, disability rights have to be involved in the story, and vice versa,” Thompson says.</w:t>
      </w:r>
    </w:p>
    <w:p w14:paraId="603DFC46" w14:textId="77777777" w:rsidR="00473D1A" w:rsidRPr="005F73C8" w:rsidRDefault="00473D1A" w:rsidP="00473D1A">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4503F95F" w14:textId="77777777" w:rsidR="00473D1A" w:rsidRPr="005F73C8" w:rsidRDefault="00473D1A" w:rsidP="00473D1A">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44829996" w14:textId="77777777" w:rsidR="00473D1A" w:rsidRPr="005F73C8" w:rsidRDefault="00473D1A" w:rsidP="00473D1A">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614AF4CB" w14:textId="77777777" w:rsidR="00473D1A" w:rsidRPr="005F73C8" w:rsidRDefault="00473D1A" w:rsidP="00473D1A">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139DFFC4" w14:textId="77777777" w:rsidR="00473D1A" w:rsidRPr="005F73C8" w:rsidRDefault="00473D1A" w:rsidP="00473D1A">
      <w:pPr>
        <w:rPr>
          <w:rStyle w:val="StyleUnderline"/>
        </w:rPr>
      </w:pPr>
      <w:r w:rsidRPr="00D1013D">
        <w:rPr>
          <w:rStyle w:val="StyleUnderline"/>
          <w:highlight w:val="cyan"/>
        </w:rPr>
        <w:t>Individuals with disabilities</w:t>
      </w:r>
      <w:r w:rsidRPr="005F73C8">
        <w:rPr>
          <w:rStyle w:val="StyleUnderline"/>
        </w:rPr>
        <w:t xml:space="preserve"> who also have underlying chronic illness </w:t>
      </w:r>
      <w:r w:rsidRPr="00D1013D">
        <w:rPr>
          <w:rStyle w:val="StyleUnderline"/>
          <w:highlight w:val="cyan"/>
        </w:rPr>
        <w:t xml:space="preserve">are </w:t>
      </w:r>
      <w:r w:rsidRPr="00E1695D">
        <w:rPr>
          <w:rStyle w:val="StyleUnderline"/>
        </w:rPr>
        <w:t xml:space="preserve">likely </w:t>
      </w:r>
      <w:r w:rsidRPr="00D1013D">
        <w:rPr>
          <w:rStyle w:val="StyleUnderline"/>
          <w:highlight w:val="cyan"/>
        </w:rPr>
        <w:t>at higher risk of</w:t>
      </w:r>
      <w:r w:rsidRPr="005F73C8">
        <w:rPr>
          <w:rStyle w:val="StyleUnderline"/>
        </w:rPr>
        <w:t xml:space="preserve"> severe illness from</w:t>
      </w:r>
      <w:r w:rsidRPr="005F73C8">
        <w:rPr>
          <w:sz w:val="16"/>
        </w:rPr>
        <w:t xml:space="preserve"> </w:t>
      </w:r>
      <w:r w:rsidRPr="00D1013D">
        <w:rPr>
          <w:rStyle w:val="Emphasis"/>
          <w:highlight w:val="cyan"/>
        </w:rPr>
        <w:t>COVID</w:t>
      </w:r>
      <w:r w:rsidRPr="005F73C8">
        <w:rPr>
          <w:sz w:val="16"/>
        </w:rPr>
        <w:t xml:space="preserve">-19, </w:t>
      </w:r>
      <w:r w:rsidRPr="005F73C8">
        <w:rPr>
          <w:rStyle w:val="StyleUnderline"/>
        </w:rPr>
        <w:t xml:space="preserve">and those living in </w:t>
      </w:r>
      <w:r w:rsidRPr="00D1013D">
        <w:rPr>
          <w:rStyle w:val="StyleUnderline"/>
          <w:highlight w:val="cyan"/>
        </w:rPr>
        <w:t>nursing homes</w:t>
      </w:r>
      <w:r w:rsidRPr="005F73C8">
        <w:rPr>
          <w:rStyle w:val="StyleUnderline"/>
        </w:rPr>
        <w:t xml:space="preserve"> or institutions face </w:t>
      </w:r>
      <w:r w:rsidRPr="00D1013D">
        <w:rPr>
          <w:rStyle w:val="StyleUnderline"/>
          <w:highlight w:val="cyan"/>
        </w:rPr>
        <w:t xml:space="preserve">higher risks of </w:t>
      </w:r>
      <w:r w:rsidRPr="00D1013D">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2F69CAE3" w14:textId="77777777" w:rsidR="00473D1A" w:rsidRPr="005F73C8" w:rsidRDefault="00473D1A" w:rsidP="00473D1A">
      <w:pPr>
        <w:rPr>
          <w:sz w:val="16"/>
        </w:rPr>
      </w:pPr>
      <w:r w:rsidRPr="00D1013D">
        <w:rPr>
          <w:rStyle w:val="StyleUnderline"/>
          <w:highlight w:val="cyan"/>
        </w:rPr>
        <w:lastRenderedPageBreak/>
        <w:t>The pandemic</w:t>
      </w:r>
      <w:r w:rsidRPr="005F73C8">
        <w:rPr>
          <w:rStyle w:val="StyleUnderline"/>
        </w:rPr>
        <w:t xml:space="preserve"> also </w:t>
      </w:r>
      <w:r w:rsidRPr="00D1013D">
        <w:rPr>
          <w:rStyle w:val="StyleUnderline"/>
          <w:highlight w:val="cyan"/>
        </w:rPr>
        <w:t xml:space="preserve">brought deep-rooted </w:t>
      </w:r>
      <w:r w:rsidRPr="00D1013D">
        <w:rPr>
          <w:rStyle w:val="Emphasis"/>
          <w:highlight w:val="cyan"/>
        </w:rPr>
        <w:t>disparities</w:t>
      </w:r>
      <w:r w:rsidRPr="00D1013D">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1013D">
        <w:rPr>
          <w:rStyle w:val="StyleUnderline"/>
          <w:highlight w:val="cyan"/>
        </w:rPr>
        <w:t>rights gro</w:t>
      </w:r>
      <w:r w:rsidRPr="005F73C8">
        <w:rPr>
          <w:rStyle w:val="StyleUnderline"/>
        </w:rPr>
        <w:t>ups</w:t>
      </w:r>
      <w:r w:rsidRPr="005F73C8">
        <w:rPr>
          <w:sz w:val="16"/>
        </w:rPr>
        <w:t xml:space="preserve"> in Washington and Alabama </w:t>
      </w:r>
      <w:r w:rsidRPr="00D1013D">
        <w:rPr>
          <w:rStyle w:val="StyleUnderline"/>
          <w:highlight w:val="cyan"/>
        </w:rPr>
        <w:t>filed complaints against</w:t>
      </w:r>
      <w:r w:rsidRPr="005F73C8">
        <w:rPr>
          <w:rStyle w:val="StyleUnderline"/>
        </w:rPr>
        <w:t xml:space="preserve"> state ventilator </w:t>
      </w:r>
      <w:r w:rsidRPr="00D1013D">
        <w:rPr>
          <w:rStyle w:val="Emphasis"/>
          <w:highlight w:val="cya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0899214A" w14:textId="77777777" w:rsidR="00473D1A" w:rsidRPr="005F73C8" w:rsidRDefault="00473D1A" w:rsidP="00473D1A">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759EB78C" w14:textId="77777777" w:rsidR="00473D1A" w:rsidRPr="00DD4B1C" w:rsidRDefault="00473D1A" w:rsidP="00473D1A">
      <w:pPr>
        <w:rPr>
          <w:sz w:val="16"/>
        </w:rPr>
      </w:pPr>
      <w:r w:rsidRPr="005F73C8">
        <w:rPr>
          <w:rStyle w:val="StyleUnderline"/>
        </w:rPr>
        <w:t xml:space="preserve">For Ziebarth, </w:t>
      </w:r>
      <w:r w:rsidRPr="00D1013D">
        <w:rPr>
          <w:rStyle w:val="StyleUnderline"/>
          <w:highlight w:val="cyan"/>
        </w:rPr>
        <w:t xml:space="preserve">it reveals how </w:t>
      </w:r>
      <w:r w:rsidRPr="00D1013D">
        <w:rPr>
          <w:rStyle w:val="Emphasis"/>
          <w:highlight w:val="cyan"/>
        </w:rPr>
        <w:t>fragile</w:t>
      </w:r>
      <w:r w:rsidRPr="005F73C8">
        <w:rPr>
          <w:rStyle w:val="StyleUnderline"/>
        </w:rPr>
        <w:t xml:space="preserve"> hard-won </w:t>
      </w:r>
      <w:r w:rsidRPr="00D1013D">
        <w:rPr>
          <w:rStyle w:val="Emphasis"/>
          <w:highlight w:val="cyan"/>
        </w:rPr>
        <w:t>progress can be</w:t>
      </w:r>
      <w:r w:rsidRPr="00D1013D">
        <w:rPr>
          <w:sz w:val="16"/>
          <w:highlight w:val="cyan"/>
        </w:rPr>
        <w:t>. “</w:t>
      </w:r>
      <w:r w:rsidRPr="005F73C8">
        <w:rPr>
          <w:rStyle w:val="StyleUnderline"/>
        </w:rPr>
        <w:t xml:space="preserve">We realize that </w:t>
      </w:r>
      <w:r w:rsidRPr="00D1013D">
        <w:rPr>
          <w:rStyle w:val="StyleUnderline"/>
          <w:highlight w:val="cyan"/>
        </w:rPr>
        <w:t>it’s really important</w:t>
      </w:r>
      <w:r w:rsidRPr="005F73C8">
        <w:rPr>
          <w:rStyle w:val="StyleUnderline"/>
        </w:rPr>
        <w:t xml:space="preserve"> for the younger generations </w:t>
      </w:r>
      <w:r w:rsidRPr="00D1013D">
        <w:rPr>
          <w:rStyle w:val="StyleUnderline"/>
          <w:highlight w:val="cyan"/>
        </w:rPr>
        <w:t>to understand</w:t>
      </w:r>
      <w:r w:rsidRPr="005F73C8">
        <w:rPr>
          <w:rStyle w:val="StyleUnderline"/>
        </w:rPr>
        <w:t xml:space="preserve"> that </w:t>
      </w:r>
      <w:r w:rsidRPr="00D1013D">
        <w:rPr>
          <w:rStyle w:val="StyleUnderline"/>
          <w:highlight w:val="cyan"/>
        </w:rPr>
        <w:t xml:space="preserve">your </w:t>
      </w:r>
      <w:r w:rsidRPr="00D1013D">
        <w:rPr>
          <w:rStyle w:val="Emphasis"/>
          <w:highlight w:val="cyan"/>
        </w:rPr>
        <w:t>rights can be taken away</w:t>
      </w:r>
      <w:r w:rsidRPr="005F73C8">
        <w:rPr>
          <w:rStyle w:val="StyleUnderline"/>
        </w:rPr>
        <w:t xml:space="preserve"> from you</w:t>
      </w:r>
      <w:r w:rsidRPr="005F73C8">
        <w:rPr>
          <w:sz w:val="16"/>
        </w:rPr>
        <w:t>,” Ziebarth says. “</w:t>
      </w:r>
      <w:r w:rsidRPr="00D1013D">
        <w:rPr>
          <w:rStyle w:val="StyleUnderline"/>
          <w:highlight w:val="cyan"/>
        </w:rPr>
        <w:t xml:space="preserve">We need to be </w:t>
      </w:r>
      <w:r w:rsidRPr="00D1013D">
        <w:rPr>
          <w:rStyle w:val="Emphasis"/>
          <w:highlight w:val="cyan"/>
        </w:rPr>
        <w:t>vigilant</w:t>
      </w:r>
      <w:r w:rsidRPr="00D1013D">
        <w:rPr>
          <w:sz w:val="16"/>
          <w:highlight w:val="cyan"/>
        </w:rPr>
        <w:t>.</w:t>
      </w:r>
      <w:r w:rsidRPr="005F73C8">
        <w:rPr>
          <w:sz w:val="16"/>
        </w:rPr>
        <w:t xml:space="preserve"> </w:t>
      </w:r>
      <w:r w:rsidRPr="005F73C8">
        <w:rPr>
          <w:rStyle w:val="StyleUnderline"/>
        </w:rPr>
        <w:t xml:space="preserve">Otherwise </w:t>
      </w:r>
      <w:r w:rsidRPr="00D1013D">
        <w:rPr>
          <w:rStyle w:val="StyleUnderline"/>
          <w:highlight w:val="cyan"/>
        </w:rPr>
        <w:t xml:space="preserve">we can </w:t>
      </w:r>
      <w:r w:rsidRPr="00D1013D">
        <w:rPr>
          <w:rStyle w:val="Emphasis"/>
          <w:highlight w:val="cyan"/>
        </w:rPr>
        <w:t>lose everything</w:t>
      </w:r>
      <w:r w:rsidRPr="005F73C8">
        <w:rPr>
          <w:rStyle w:val="StyleUnderline"/>
        </w:rPr>
        <w:t xml:space="preserve"> that </w:t>
      </w:r>
      <w:r w:rsidRPr="00D1013D">
        <w:rPr>
          <w:rStyle w:val="StyleUnderline"/>
          <w:highlight w:val="cyan"/>
        </w:rPr>
        <w:t xml:space="preserve">people </w:t>
      </w:r>
      <w:r w:rsidRPr="00D1013D">
        <w:rPr>
          <w:rStyle w:val="Emphasis"/>
          <w:highlight w:val="cyan"/>
        </w:rPr>
        <w:t>fought so hard for</w:t>
      </w:r>
      <w:r w:rsidRPr="005F73C8">
        <w:rPr>
          <w:sz w:val="16"/>
        </w:rPr>
        <w:t>.”</w:t>
      </w:r>
    </w:p>
    <w:p w14:paraId="0F4D4020" w14:textId="77777777" w:rsidR="00473D1A" w:rsidRDefault="00473D1A" w:rsidP="00473D1A"/>
    <w:p w14:paraId="21A1B703" w14:textId="77777777" w:rsidR="00473D1A" w:rsidRDefault="00473D1A" w:rsidP="00473D1A"/>
    <w:p w14:paraId="3AF8BE2E" w14:textId="7933D276" w:rsidR="00473D1A" w:rsidRDefault="00473D1A" w:rsidP="00473D1A">
      <w:pPr>
        <w:pStyle w:val="Heading3"/>
      </w:pPr>
      <w:r>
        <w:lastRenderedPageBreak/>
        <w:t>AT: Alternative</w:t>
      </w:r>
    </w:p>
    <w:p w14:paraId="73A4C11A" w14:textId="77777777" w:rsidR="00473D1A" w:rsidRPr="00231032" w:rsidRDefault="00473D1A" w:rsidP="00473D1A">
      <w:pPr>
        <w:pStyle w:val="Heading4"/>
      </w:pPr>
      <w:r>
        <w:t xml:space="preserve">3. </w:t>
      </w:r>
      <w:r w:rsidRPr="00231032">
        <w:t xml:space="preserve">Alt can’t change society’s worldview and only marginalizes material experiences </w:t>
      </w:r>
    </w:p>
    <w:p w14:paraId="1290ECD9" w14:textId="77777777" w:rsidR="00473D1A" w:rsidRPr="00231032" w:rsidRDefault="00473D1A" w:rsidP="00473D1A">
      <w:r w:rsidRPr="00231032">
        <w:rPr>
          <w:rStyle w:val="Style13ptBold"/>
        </w:rPr>
        <w:t>Vehmas &amp; Watson 13</w:t>
      </w:r>
      <w:r w:rsidRPr="00231032">
        <w:t xml:space="preserve"> [Simo Vehmas &amp; Nick Watson, “Moral wrongs, disadvantages, and disability: a critique of critical disability studies”, p. 648-649]</w:t>
      </w:r>
    </w:p>
    <w:p w14:paraId="5CDAF19C" w14:textId="77777777" w:rsidR="00473D1A" w:rsidRDefault="00473D1A" w:rsidP="00473D1A">
      <w:pPr>
        <w:rPr>
          <w:sz w:val="14"/>
        </w:rPr>
      </w:pPr>
      <w:r w:rsidRPr="00231032">
        <w:rPr>
          <w:rFonts w:asciiTheme="minorHAnsi" w:eastAsia="Cambria" w:hAnsiTheme="minorHAnsi" w:cstheme="minorHAnsi"/>
          <w:sz w:val="14"/>
        </w:rPr>
        <w:t xml:space="preserve">Further, </w:t>
      </w:r>
      <w:r w:rsidRPr="00346BD4">
        <w:rPr>
          <w:rFonts w:asciiTheme="minorHAnsi" w:eastAsia="Cambria" w:hAnsiTheme="minorHAnsi" w:cstheme="minorHAnsi"/>
          <w:highlight w:val="cyan"/>
          <w:u w:val="single"/>
        </w:rPr>
        <w:t>deconstructing differences will not</w:t>
      </w:r>
      <w:r w:rsidRPr="00346BD4">
        <w:rPr>
          <w:rFonts w:asciiTheme="minorHAnsi" w:eastAsia="Cambria" w:hAnsiTheme="minorHAnsi" w:cstheme="minorHAnsi"/>
          <w:u w:val="single"/>
        </w:rPr>
        <w:t xml:space="preserve"> in and of itself </w:t>
      </w:r>
      <w:r w:rsidRPr="00346BD4">
        <w:rPr>
          <w:rFonts w:asciiTheme="minorHAnsi" w:eastAsia="Cambria" w:hAnsiTheme="minorHAnsi" w:cstheme="minorHAnsi"/>
          <w:highlight w:val="cyan"/>
          <w:u w:val="single"/>
        </w:rPr>
        <w:t>produce respect and equality between all people with various characteristics. Neither will it result in a social order free from a sense of difference.</w:t>
      </w:r>
      <w:r w:rsidRPr="00346BD4">
        <w:rPr>
          <w:rFonts w:asciiTheme="minorHAnsi" w:eastAsia="Cambria" w:hAnsiTheme="minorHAnsi" w:cstheme="minorHAnsi"/>
          <w:u w:val="single"/>
        </w:rPr>
        <w:t xml:space="preserve"> It is simply unrealistic to assume that a society could exist were people would not see some other people as different</w:t>
      </w:r>
      <w:r w:rsidRPr="00231032">
        <w:rPr>
          <w:rFonts w:asciiTheme="minorHAnsi" w:eastAsia="Cambria" w:hAnsiTheme="minorHAnsi" w:cstheme="minorHAnsi"/>
          <w:sz w:val="14"/>
        </w:rPr>
        <w:t xml:space="preserve">, and their lives or characteristics as representing a deviation from some norm considered important regarding good human life. This is because </w:t>
      </w:r>
      <w:r w:rsidRPr="00346BD4">
        <w:rPr>
          <w:rFonts w:asciiTheme="minorHAnsi" w:eastAsia="Cambria" w:hAnsiTheme="minorHAnsi" w:cstheme="minorHAnsi"/>
          <w:highlight w:val="cyan"/>
          <w:u w:val="single"/>
        </w:rPr>
        <w:t>some</w:t>
      </w:r>
      <w:r w:rsidRPr="00231032">
        <w:rPr>
          <w:rFonts w:asciiTheme="minorHAnsi" w:eastAsia="Cambria" w:hAnsiTheme="minorHAnsi" w:cstheme="minorHAnsi"/>
          <w:sz w:val="14"/>
        </w:rPr>
        <w:t xml:space="preserve"> of the </w:t>
      </w:r>
      <w:r w:rsidRPr="00346BD4">
        <w:rPr>
          <w:rFonts w:asciiTheme="minorHAnsi" w:eastAsia="Cambria" w:hAnsiTheme="minorHAnsi" w:cstheme="minorHAnsi"/>
          <w:highlight w:val="cyan"/>
          <w:u w:val="single"/>
        </w:rPr>
        <w:t>individual characteristics</w:t>
      </w:r>
      <w:r w:rsidRPr="00231032">
        <w:rPr>
          <w:rFonts w:asciiTheme="minorHAnsi" w:eastAsia="Cambria" w:hAnsiTheme="minorHAnsi" w:cstheme="minorHAnsi"/>
          <w:sz w:val="14"/>
        </w:rPr>
        <w:t xml:space="preserve"> that define disabled people </w:t>
      </w:r>
      <w:r w:rsidRPr="00346BD4">
        <w:rPr>
          <w:rFonts w:asciiTheme="minorHAnsi" w:eastAsia="Cambria" w:hAnsiTheme="minorHAnsi" w:cstheme="minorHAnsi"/>
          <w:highlight w:val="cyan"/>
          <w:u w:val="single"/>
        </w:rPr>
        <w:t>are, sometimes</w:t>
      </w:r>
      <w:r w:rsidRPr="00231032">
        <w:rPr>
          <w:rFonts w:asciiTheme="minorHAnsi" w:eastAsia="Cambria" w:hAnsiTheme="minorHAnsi" w:cstheme="minorHAnsi"/>
          <w:sz w:val="14"/>
        </w:rPr>
        <w:t xml:space="preserve"> with good reason, </w:t>
      </w:r>
      <w:r w:rsidRPr="00346BD4">
        <w:rPr>
          <w:rFonts w:asciiTheme="minorHAnsi" w:eastAsia="Cambria" w:hAnsiTheme="minorHAnsi" w:cstheme="minorHAnsi"/>
          <w:highlight w:val="cyan"/>
          <w:u w:val="single"/>
        </w:rPr>
        <w:t>undesirable, even in a utopia</w:t>
      </w:r>
      <w:r w:rsidRPr="00346BD4">
        <w:rPr>
          <w:rFonts w:asciiTheme="minorHAnsi" w:eastAsia="Cambria" w:hAnsiTheme="minorHAnsi" w:cstheme="minorHAnsi"/>
          <w:u w:val="single"/>
        </w:rPr>
        <w:t xml:space="preserve"> where all differences would have been queered.</w:t>
      </w:r>
      <w:r w:rsidRPr="00231032">
        <w:rPr>
          <w:rFonts w:asciiTheme="minorHAnsi" w:eastAsia="Cambria" w:hAnsiTheme="minorHAnsi" w:cstheme="minorHAnsi"/>
          <w:sz w:val="14"/>
        </w:rPr>
        <w:t xml:space="preserve"> </w:t>
      </w:r>
      <w:r w:rsidRPr="00346BD4">
        <w:rPr>
          <w:rFonts w:asciiTheme="minorHAnsi" w:eastAsia="Cambria" w:hAnsiTheme="minorHAnsi" w:cstheme="minorHAnsi"/>
          <w:b/>
          <w:highlight w:val="cyan"/>
          <w:u w:val="single"/>
        </w:rPr>
        <w:t>Disability is not the same</w:t>
      </w:r>
      <w:r w:rsidRPr="00346BD4">
        <w:rPr>
          <w:rFonts w:asciiTheme="minorHAnsi" w:eastAsia="Cambria" w:hAnsiTheme="minorHAnsi" w:cstheme="minorHAnsi"/>
          <w:u w:val="single"/>
        </w:rPr>
        <w:t xml:space="preserve"> as</w:t>
      </w:r>
      <w:r w:rsidRPr="00231032">
        <w:rPr>
          <w:rFonts w:asciiTheme="minorHAnsi" w:eastAsia="Cambria" w:hAnsiTheme="minorHAnsi" w:cstheme="minorHAnsi"/>
          <w:sz w:val="14"/>
        </w:rPr>
        <w:t xml:space="preserve"> many </w:t>
      </w:r>
      <w:r w:rsidRPr="00346BD4">
        <w:rPr>
          <w:rFonts w:asciiTheme="minorHAnsi" w:eastAsia="Cambria" w:hAnsiTheme="minorHAnsi" w:cstheme="minorHAnsi"/>
          <w:u w:val="single"/>
        </w:rPr>
        <w:t>other group identities</w:t>
      </w:r>
      <w:r w:rsidRPr="00231032">
        <w:rPr>
          <w:rFonts w:asciiTheme="minorHAnsi" w:eastAsia="Cambria" w:hAnsiTheme="minorHAnsi" w:cstheme="minorHAnsi"/>
          <w:sz w:val="14"/>
        </w:rPr>
        <w:t xml:space="preserve"> and we need to explore both morally and socially disability and difference rather than simply use difference as a concept through which to critique the disability identity. </w:t>
      </w:r>
      <w:r w:rsidRPr="00346BD4">
        <w:rPr>
          <w:rFonts w:asciiTheme="minorHAnsi" w:eastAsia="Cambria" w:hAnsiTheme="minorHAnsi" w:cstheme="minorHAnsi"/>
          <w:u w:val="single"/>
        </w:rPr>
        <w:t>There are no rational reasons to consider homosexuality or gender undesirable characteristics whatever the social context,</w:t>
      </w:r>
      <w:r w:rsidRPr="00231032">
        <w:rPr>
          <w:rFonts w:asciiTheme="minorHAnsi" w:eastAsia="Cambria" w:hAnsiTheme="minorHAnsi" w:cstheme="minorHAnsi"/>
          <w:sz w:val="14"/>
        </w:rPr>
        <w:t xml:space="preserve"> but there are many impairments that can reasonably be seen as undesirable (Shakespeare 2006). </w:t>
      </w:r>
      <w:r w:rsidRPr="00346BD4">
        <w:rPr>
          <w:rFonts w:asciiTheme="minorHAnsi" w:eastAsia="Cambria" w:hAnsiTheme="minorHAnsi" w:cstheme="minorHAnsi"/>
          <w:highlight w:val="cyan"/>
          <w:u w:val="single"/>
        </w:rPr>
        <w:t>Motor neuron disease, depression or spinal cord injury are</w:t>
      </w:r>
      <w:r w:rsidRPr="00231032">
        <w:rPr>
          <w:rFonts w:asciiTheme="minorHAnsi" w:eastAsia="Cambria" w:hAnsiTheme="minorHAnsi" w:cstheme="minorHAnsi"/>
          <w:sz w:val="14"/>
        </w:rPr>
        <w:t xml:space="preserve"> the kinds of </w:t>
      </w:r>
      <w:r w:rsidRPr="00346BD4">
        <w:rPr>
          <w:rFonts w:asciiTheme="minorHAnsi" w:eastAsia="Cambria" w:hAnsiTheme="minorHAnsi" w:cstheme="minorHAnsi"/>
          <w:highlight w:val="cyan"/>
          <w:u w:val="single"/>
        </w:rPr>
        <w:t>conditions</w:t>
      </w:r>
      <w:r w:rsidRPr="00231032">
        <w:rPr>
          <w:rFonts w:asciiTheme="minorHAnsi" w:eastAsia="Cambria" w:hAnsiTheme="minorHAnsi" w:cstheme="minorHAnsi"/>
          <w:sz w:val="14"/>
        </w:rPr>
        <w:t xml:space="preserve"> that </w:t>
      </w:r>
      <w:r w:rsidRPr="00346BD4">
        <w:rPr>
          <w:rFonts w:asciiTheme="minorHAnsi" w:eastAsia="Cambria" w:hAnsiTheme="minorHAnsi" w:cstheme="minorHAnsi"/>
          <w:highlight w:val="cyan"/>
          <w:u w:val="single"/>
        </w:rPr>
        <w:t>we would prefer not to</w:t>
      </w:r>
      <w:r w:rsidRPr="00346BD4">
        <w:rPr>
          <w:rFonts w:asciiTheme="minorHAnsi" w:eastAsia="Cambria" w:hAnsiTheme="minorHAnsi" w:cstheme="minorHAnsi"/>
          <w:u w:val="single"/>
        </w:rPr>
        <w:t xml:space="preserve"> have, and this is not merely because of the cultural representations attached to them but because </w:t>
      </w:r>
      <w:r w:rsidRPr="00346BD4">
        <w:rPr>
          <w:rFonts w:asciiTheme="minorHAnsi" w:eastAsia="Cambria" w:hAnsiTheme="minorHAnsi" w:cstheme="minorHAnsi"/>
          <w:b/>
          <w:highlight w:val="cyan"/>
          <w:u w:val="single"/>
        </w:rPr>
        <w:t>these conditions</w:t>
      </w:r>
      <w:r w:rsidRPr="00346BD4">
        <w:rPr>
          <w:rFonts w:asciiTheme="minorHAnsi" w:eastAsia="Cambria" w:hAnsiTheme="minorHAnsi" w:cstheme="minorHAnsi"/>
          <w:b/>
          <w:u w:val="single"/>
        </w:rPr>
        <w:t xml:space="preserve"> are the kinds of predicaments that </w:t>
      </w:r>
      <w:r w:rsidRPr="00346BD4">
        <w:rPr>
          <w:rFonts w:asciiTheme="minorHAnsi" w:eastAsia="Cambria" w:hAnsiTheme="minorHAnsi" w:cstheme="minorHAnsi"/>
          <w:b/>
          <w:highlight w:val="cyan"/>
          <w:u w:val="single"/>
        </w:rPr>
        <w:t>cause suffering irrespective of one’s cultural environment.</w:t>
      </w:r>
      <w:r w:rsidRPr="00346BD4">
        <w:rPr>
          <w:rFonts w:asciiTheme="minorHAnsi" w:eastAsia="Cambria" w:hAnsiTheme="minorHAnsi" w:cstheme="minorHAnsi"/>
          <w:u w:val="single"/>
        </w:rPr>
        <w:t xml:space="preserve"> In </w:t>
      </w:r>
      <w:r w:rsidRPr="00346BD4">
        <w:rPr>
          <w:rFonts w:asciiTheme="minorHAnsi" w:eastAsia="Cambria" w:hAnsiTheme="minorHAnsi" w:cstheme="minorHAnsi"/>
          <w:highlight w:val="cyan"/>
          <w:u w:val="single"/>
        </w:rPr>
        <w:t xml:space="preserve">acknowledging </w:t>
      </w:r>
      <w:r w:rsidRPr="00346BD4">
        <w:rPr>
          <w:rFonts w:asciiTheme="minorHAnsi" w:eastAsia="Cambria" w:hAnsiTheme="minorHAnsi" w:cstheme="minorHAnsi"/>
          <w:u w:val="single"/>
        </w:rPr>
        <w:t xml:space="preserve">that </w:t>
      </w:r>
      <w:r w:rsidRPr="00346BD4">
        <w:rPr>
          <w:rFonts w:asciiTheme="minorHAnsi" w:eastAsia="Cambria" w:hAnsiTheme="minorHAnsi" w:cstheme="minorHAnsi"/>
          <w:highlight w:val="cyan"/>
          <w:u w:val="single"/>
        </w:rPr>
        <w:t>impairments</w:t>
      </w:r>
      <w:r w:rsidRPr="00346BD4">
        <w:rPr>
          <w:rFonts w:asciiTheme="minorHAnsi" w:eastAsia="Cambria" w:hAnsiTheme="minorHAnsi" w:cstheme="minorHAnsi"/>
          <w:u w:val="single"/>
        </w:rPr>
        <w:t xml:space="preserve"> can include an undesirable dimension </w:t>
      </w:r>
      <w:r w:rsidRPr="00346BD4">
        <w:rPr>
          <w:rFonts w:asciiTheme="minorHAnsi" w:eastAsia="Cambria" w:hAnsiTheme="minorHAnsi" w:cstheme="minorHAnsi"/>
          <w:b/>
          <w:highlight w:val="cyan"/>
          <w:u w:val="single"/>
        </w:rPr>
        <w:t>does not imply devaluing people with impairments</w:t>
      </w:r>
      <w:r w:rsidRPr="00346BD4">
        <w:rPr>
          <w:rFonts w:asciiTheme="minorHAnsi" w:eastAsia="Cambria" w:hAnsiTheme="minorHAnsi" w:cstheme="minorHAnsi"/>
          <w:u w:val="single"/>
        </w:rPr>
        <w:t xml:space="preserve"> nor their positive group identity</w:t>
      </w:r>
      <w:r w:rsidRPr="00231032">
        <w:rPr>
          <w:rFonts w:asciiTheme="minorHAnsi" w:eastAsia="Cambria" w:hAnsiTheme="minorHAnsi" w:cstheme="minorHAnsi"/>
          <w:sz w:val="14"/>
        </w:rPr>
        <w:t xml:space="preserve"> </w:t>
      </w:r>
      <w:r w:rsidRPr="00231032">
        <w:rPr>
          <w:sz w:val="14"/>
        </w:rPr>
        <w:t>(Shakespeare and Watson 2010). As long as people are genuinely free to decide for themselves and feel about themselves however they wish to feel, we are pretty close to relational justice, free from hierarchical evils</w:t>
      </w:r>
      <w:r w:rsidRPr="00231032">
        <w:rPr>
          <w:rFonts w:asciiTheme="minorHAnsi" w:eastAsia="Cambria" w:hAnsiTheme="minorHAnsi" w:cstheme="minorHAnsi"/>
          <w:sz w:val="14"/>
        </w:rPr>
        <w:t xml:space="preserve">. </w:t>
      </w:r>
      <w:r w:rsidRPr="00231032">
        <w:rPr>
          <w:rStyle w:val="StyleUnderline"/>
        </w:rPr>
        <w:t>Imposing on people ableist or disablist assumptions is certainly wrong, but so would be the denial of the personal experiences</w:t>
      </w:r>
      <w:r w:rsidRPr="00231032">
        <w:rPr>
          <w:rFonts w:asciiTheme="minorHAnsi" w:eastAsia="Cambria" w:hAnsiTheme="minorHAnsi" w:cstheme="minorHAnsi"/>
          <w:sz w:val="14"/>
        </w:rPr>
        <w:t xml:space="preserve"> </w:t>
      </w:r>
      <w:r w:rsidRPr="00231032">
        <w:rPr>
          <w:sz w:val="14"/>
        </w:rPr>
        <w:t>of fearing the loss of one’s physical and mental capacities, or the fear of dying (Carel 2008).</w:t>
      </w:r>
      <w:r w:rsidRPr="00231032">
        <w:rPr>
          <w:rFonts w:asciiTheme="minorHAnsi" w:eastAsia="Cambria" w:hAnsiTheme="minorHAnsi" w:cstheme="minorHAnsi"/>
          <w:sz w:val="14"/>
        </w:rPr>
        <w:t xml:space="preserve"> </w:t>
      </w:r>
      <w:r w:rsidRPr="00231032">
        <w:rPr>
          <w:rStyle w:val="StyleUnderline"/>
        </w:rPr>
        <w:t>To explain the psychological anguish related to conditions such as motor neurone disease or depression merely in terms of internalized oppression and ableism would be insensitive,</w:t>
      </w:r>
      <w:r w:rsidRPr="00231032">
        <w:rPr>
          <w:rFonts w:asciiTheme="minorHAnsi" w:eastAsia="Cambria" w:hAnsiTheme="minorHAnsi" w:cstheme="minorHAnsi"/>
          <w:sz w:val="14"/>
        </w:rPr>
        <w:t xml:space="preserve"> </w:t>
      </w:r>
      <w:r w:rsidRPr="00231032">
        <w:rPr>
          <w:sz w:val="14"/>
        </w:rPr>
        <w:t>disrespectful and simply nonsensical.</w:t>
      </w:r>
    </w:p>
    <w:p w14:paraId="3426CDD7" w14:textId="77777777" w:rsidR="00473D1A" w:rsidRDefault="00473D1A" w:rsidP="00473D1A"/>
    <w:p w14:paraId="4FB371D8" w14:textId="77777777" w:rsidR="00473D1A" w:rsidRDefault="00473D1A" w:rsidP="00473D1A">
      <w:pPr>
        <w:pStyle w:val="Heading3"/>
      </w:pPr>
      <w:r>
        <w:lastRenderedPageBreak/>
        <w:t>AT: Chis</w:t>
      </w:r>
    </w:p>
    <w:p w14:paraId="2547C163" w14:textId="77777777" w:rsidR="00473D1A" w:rsidRPr="00231032" w:rsidRDefault="00473D1A" w:rsidP="00473D1A"/>
    <w:p w14:paraId="4CD2C623" w14:textId="77777777" w:rsidR="00473D1A" w:rsidRDefault="00473D1A" w:rsidP="00473D1A">
      <w:pPr>
        <w:pStyle w:val="Heading2"/>
      </w:pPr>
      <w:r>
        <w:lastRenderedPageBreak/>
        <w:t>AT: Rates DA---2AC</w:t>
      </w:r>
    </w:p>
    <w:p w14:paraId="4D07F804" w14:textId="77777777" w:rsidR="00473D1A" w:rsidRDefault="00473D1A" w:rsidP="00473D1A">
      <w:pPr>
        <w:pStyle w:val="Heading4"/>
      </w:pPr>
      <w:r>
        <w:t xml:space="preserve">Recession is </w:t>
      </w:r>
      <w:r w:rsidRPr="00786524">
        <w:rPr>
          <w:u w:val="single"/>
        </w:rPr>
        <w:t>unavoidable</w:t>
      </w:r>
      <w:r>
        <w:t xml:space="preserve">: </w:t>
      </w:r>
      <w:r w:rsidRPr="00786524">
        <w:rPr>
          <w:u w:val="single"/>
        </w:rPr>
        <w:t>tariffs</w:t>
      </w:r>
      <w:r>
        <w:t xml:space="preserve"> kill affordability, </w:t>
      </w:r>
      <w:r w:rsidRPr="00786524">
        <w:rPr>
          <w:u w:val="single"/>
        </w:rPr>
        <w:t>consumer confidence</w:t>
      </w:r>
      <w:r>
        <w:t xml:space="preserve"> tanked, rates are lose-lose, and </w:t>
      </w:r>
      <w:r w:rsidRPr="00786524">
        <w:rPr>
          <w:u w:val="single"/>
        </w:rPr>
        <w:t>labor market</w:t>
      </w:r>
      <w:r>
        <w:t xml:space="preserve"> is skewered by </w:t>
      </w:r>
      <w:r w:rsidRPr="00786524">
        <w:rPr>
          <w:u w:val="single"/>
        </w:rPr>
        <w:t>immigration</w:t>
      </w:r>
      <w:r>
        <w:t xml:space="preserve"> restrictions and </w:t>
      </w:r>
      <w:r w:rsidRPr="00786524">
        <w:rPr>
          <w:u w:val="single"/>
        </w:rPr>
        <w:t>AI</w:t>
      </w:r>
      <w:r>
        <w:t xml:space="preserve"> chaos.  </w:t>
      </w:r>
    </w:p>
    <w:p w14:paraId="45C2A059" w14:textId="77777777" w:rsidR="00473D1A" w:rsidRDefault="00473D1A" w:rsidP="00473D1A">
      <w:r w:rsidRPr="00403F26">
        <w:rPr>
          <w:b/>
          <w:bCs/>
        </w:rPr>
        <w:t xml:space="preserve">Naroff </w:t>
      </w:r>
      <w:r>
        <w:rPr>
          <w:b/>
          <w:bCs/>
        </w:rPr>
        <w:t>12/11</w:t>
      </w:r>
      <w:r w:rsidRPr="00403F26">
        <w:t xml:space="preserve"> [Joel</w:t>
      </w:r>
      <w:r>
        <w:t xml:space="preserve">, </w:t>
      </w:r>
      <w:r w:rsidRPr="003C7375">
        <w:t xml:space="preserve">President and founder of Naroff Economics, LLC, a strategic economic consulting </w:t>
      </w:r>
      <w:r>
        <w:t xml:space="preserve">firm, Philadelphia Inquirer. </w:t>
      </w:r>
      <w:r w:rsidRPr="00403F26">
        <w:t xml:space="preserve">12-11-2025. "A recession seems increasingly likely in 2026, economist says". </w:t>
      </w:r>
      <w:hyperlink r:id="rId12" w:history="1">
        <w:r w:rsidRPr="00721F32">
          <w:rPr>
            <w:rStyle w:val="Hyperlink"/>
          </w:rPr>
          <w:t>https://www.inquirer.com/economy/economic-outlook-2026-recession-inflation-interest-rates-20251212.html</w:t>
        </w:r>
      </w:hyperlink>
      <w:r w:rsidRPr="00403F26">
        <w:t>.</w:t>
      </w:r>
      <w:r>
        <w:t xml:space="preserve">] </w:t>
      </w:r>
      <w:r w:rsidRPr="00403F26">
        <w:t>DGL</w:t>
      </w:r>
    </w:p>
    <w:p w14:paraId="568E4994" w14:textId="77777777" w:rsidR="00473D1A" w:rsidRPr="00CB2A0A" w:rsidRDefault="00473D1A" w:rsidP="00473D1A">
      <w:pPr>
        <w:rPr>
          <w:u w:val="single"/>
        </w:rPr>
      </w:pPr>
      <w:r w:rsidRPr="00CB2A0A">
        <w:t>With inflation remaining stubbornly high and affordability becoming a political battleground, President Donald Trump is faced with some difficult decisions.</w:t>
      </w:r>
      <w:r w:rsidRPr="00CB2A0A">
        <w:rPr>
          <w:u w:val="single"/>
        </w:rPr>
        <w:t xml:space="preserve"> It is hard to argue that </w:t>
      </w:r>
      <w:r w:rsidRPr="00CB2A0A">
        <w:rPr>
          <w:highlight w:val="cyan"/>
          <w:u w:val="single"/>
        </w:rPr>
        <w:t xml:space="preserve">tariffs </w:t>
      </w:r>
      <w:r w:rsidRPr="00CB2A0A">
        <w:rPr>
          <w:u w:val="single"/>
        </w:rPr>
        <w:t xml:space="preserve">are not </w:t>
      </w:r>
      <w:r w:rsidRPr="00CB2A0A">
        <w:rPr>
          <w:highlight w:val="cyan"/>
          <w:u w:val="single"/>
        </w:rPr>
        <w:t>paid for by consumers.</w:t>
      </w:r>
      <w:r w:rsidRPr="00CB2A0A">
        <w:rPr>
          <w:u w:val="single"/>
        </w:rPr>
        <w:t xml:space="preserve"> Recent actions to lower tariffs on imported food products is an admission that is the case.</w:t>
      </w:r>
    </w:p>
    <w:p w14:paraId="2BA9850A" w14:textId="77777777" w:rsidR="00473D1A" w:rsidRPr="00CB2A0A" w:rsidRDefault="00473D1A" w:rsidP="00473D1A">
      <w:r w:rsidRPr="00CB2A0A">
        <w:t>So in 2026, will tariffs be reduced? And if so, how broadly?</w:t>
      </w:r>
    </w:p>
    <w:p w14:paraId="2161950B" w14:textId="77777777" w:rsidR="00473D1A" w:rsidRPr="00CB2A0A" w:rsidRDefault="00473D1A" w:rsidP="00473D1A">
      <w:pPr>
        <w:rPr>
          <w:u w:val="single"/>
        </w:rPr>
      </w:pPr>
      <w:r w:rsidRPr="00CB2A0A">
        <w:rPr>
          <w:u w:val="single"/>
        </w:rPr>
        <w:t xml:space="preserve">The likelihood is they will be lowered, but the </w:t>
      </w:r>
      <w:r w:rsidRPr="00CB2A0A">
        <w:rPr>
          <w:highlight w:val="cyan"/>
          <w:u w:val="single"/>
        </w:rPr>
        <w:t xml:space="preserve">ad hoc nature of </w:t>
      </w:r>
      <w:r w:rsidRPr="00CB2A0A">
        <w:rPr>
          <w:u w:val="single"/>
        </w:rPr>
        <w:t xml:space="preserve">tariff </w:t>
      </w:r>
      <w:r w:rsidRPr="00CB2A0A">
        <w:rPr>
          <w:highlight w:val="cyan"/>
          <w:u w:val="single"/>
        </w:rPr>
        <w:t>adjustments indicates</w:t>
      </w:r>
      <w:r w:rsidRPr="00CB2A0A">
        <w:rPr>
          <w:u w:val="single"/>
        </w:rPr>
        <w:t xml:space="preserve"> the </w:t>
      </w:r>
      <w:r w:rsidRPr="00CB2A0A">
        <w:rPr>
          <w:highlight w:val="cyan"/>
          <w:u w:val="single"/>
        </w:rPr>
        <w:t>changes will not</w:t>
      </w:r>
      <w:r w:rsidRPr="00CB2A0A">
        <w:rPr>
          <w:u w:val="single"/>
        </w:rPr>
        <w:t xml:space="preserve"> likely have much of an </w:t>
      </w:r>
      <w:r w:rsidRPr="00CB2A0A">
        <w:rPr>
          <w:highlight w:val="cyan"/>
          <w:u w:val="single"/>
        </w:rPr>
        <w:t>impact</w:t>
      </w:r>
      <w:r w:rsidRPr="00CB2A0A">
        <w:rPr>
          <w:u w:val="single"/>
        </w:rPr>
        <w:t xml:space="preserve"> on </w:t>
      </w:r>
      <w:r w:rsidRPr="00CB2A0A">
        <w:rPr>
          <w:highlight w:val="cyan"/>
          <w:u w:val="single"/>
        </w:rPr>
        <w:t>prices. And</w:t>
      </w:r>
      <w:r w:rsidRPr="00CB2A0A">
        <w:rPr>
          <w:u w:val="single"/>
        </w:rPr>
        <w:t xml:space="preserve"> that means </w:t>
      </w:r>
      <w:r w:rsidRPr="00CB2A0A">
        <w:rPr>
          <w:highlight w:val="cyan"/>
          <w:u w:val="single"/>
        </w:rPr>
        <w:t>inflation</w:t>
      </w:r>
      <w:r w:rsidRPr="00CB2A0A">
        <w:rPr>
          <w:u w:val="single"/>
        </w:rPr>
        <w:t xml:space="preserve"> is likely to </w:t>
      </w:r>
      <w:r w:rsidRPr="00CB2A0A">
        <w:rPr>
          <w:highlight w:val="cyan"/>
          <w:u w:val="single"/>
        </w:rPr>
        <w:t>remain well above the</w:t>
      </w:r>
      <w:r w:rsidRPr="00CB2A0A">
        <w:rPr>
          <w:u w:val="single"/>
        </w:rPr>
        <w:t xml:space="preserve"> Fed’s </w:t>
      </w:r>
      <w:r w:rsidRPr="00CB2A0A">
        <w:rPr>
          <w:highlight w:val="cyan"/>
          <w:u w:val="single"/>
        </w:rPr>
        <w:t>target</w:t>
      </w:r>
      <w:r w:rsidRPr="00CB2A0A">
        <w:rPr>
          <w:u w:val="single"/>
        </w:rPr>
        <w:t xml:space="preserve"> rate of 2%.</w:t>
      </w:r>
    </w:p>
    <w:p w14:paraId="379F9A9E" w14:textId="77777777" w:rsidR="00473D1A" w:rsidRPr="00CB2A0A" w:rsidRDefault="00473D1A" w:rsidP="00473D1A">
      <w:pPr>
        <w:rPr>
          <w:u w:val="single"/>
        </w:rPr>
      </w:pPr>
      <w:r w:rsidRPr="00CB2A0A">
        <w:rPr>
          <w:u w:val="single"/>
        </w:rPr>
        <w:t xml:space="preserve">The effects of high and rising prices on economic activity cannot be denied. Affordability is not a hoax, at least not for the average household. </w:t>
      </w:r>
      <w:r w:rsidRPr="00CB2A0A">
        <w:rPr>
          <w:highlight w:val="cyan"/>
          <w:u w:val="single"/>
        </w:rPr>
        <w:t xml:space="preserve">Consumer confidence </w:t>
      </w:r>
      <w:r w:rsidRPr="00CB2A0A">
        <w:rPr>
          <w:u w:val="single"/>
        </w:rPr>
        <w:t>recently</w:t>
      </w:r>
      <w:r w:rsidRPr="00CB2A0A">
        <w:rPr>
          <w:highlight w:val="cyan"/>
          <w:u w:val="single"/>
        </w:rPr>
        <w:t xml:space="preserve"> fell to some of the lowest levels recorded.</w:t>
      </w:r>
    </w:p>
    <w:p w14:paraId="00FB6E27" w14:textId="77777777" w:rsidR="00473D1A" w:rsidRPr="00CB2A0A" w:rsidRDefault="00473D1A" w:rsidP="00473D1A">
      <w:pPr>
        <w:rPr>
          <w:u w:val="single"/>
        </w:rPr>
      </w:pPr>
      <w:r w:rsidRPr="00CB2A0A">
        <w:rPr>
          <w:u w:val="single"/>
        </w:rPr>
        <w:t>While overall consumer</w:t>
      </w:r>
      <w:r w:rsidRPr="00CB2A0A">
        <w:rPr>
          <w:highlight w:val="cyan"/>
          <w:u w:val="single"/>
        </w:rPr>
        <w:t xml:space="preserve"> spending</w:t>
      </w:r>
      <w:r w:rsidRPr="00CB2A0A">
        <w:rPr>
          <w:u w:val="single"/>
        </w:rPr>
        <w:t xml:space="preserve"> has </w:t>
      </w:r>
      <w:r w:rsidRPr="00CB2A0A">
        <w:rPr>
          <w:highlight w:val="cyan"/>
          <w:u w:val="single"/>
        </w:rPr>
        <w:t>held up,</w:t>
      </w:r>
      <w:r w:rsidRPr="00CB2A0A">
        <w:rPr>
          <w:u w:val="single"/>
        </w:rPr>
        <w:t xml:space="preserve"> much of the demand is coming </w:t>
      </w:r>
      <w:r w:rsidRPr="00CB2A0A">
        <w:rPr>
          <w:highlight w:val="cyan"/>
          <w:u w:val="single"/>
        </w:rPr>
        <w:t>from upper-income households</w:t>
      </w:r>
      <w:r w:rsidRPr="00CB2A0A">
        <w:rPr>
          <w:u w:val="single"/>
        </w:rPr>
        <w:t xml:space="preserve">. An economy </w:t>
      </w:r>
      <w:r w:rsidRPr="00CB2A0A">
        <w:rPr>
          <w:highlight w:val="cyan"/>
          <w:u w:val="single"/>
        </w:rPr>
        <w:t>can be supported for only so long by a small percentage of the population.</w:t>
      </w:r>
      <w:r w:rsidRPr="00CB2A0A">
        <w:rPr>
          <w:u w:val="single"/>
        </w:rPr>
        <w:t xml:space="preserve"> Eventually, the companies that provide goods and services to the average household will feel the pain.</w:t>
      </w:r>
    </w:p>
    <w:p w14:paraId="48BD7DF9" w14:textId="77777777" w:rsidR="00473D1A" w:rsidRPr="00CB2A0A" w:rsidRDefault="00473D1A" w:rsidP="00473D1A">
      <w:pPr>
        <w:rPr>
          <w:u w:val="single"/>
        </w:rPr>
      </w:pPr>
      <w:r w:rsidRPr="00CB2A0A">
        <w:rPr>
          <w:u w:val="single"/>
        </w:rPr>
        <w:t>Without a major turnabout on tariffs, inflation is likely to remain high, further depressing consumer confidence and spending.</w:t>
      </w:r>
    </w:p>
    <w:p w14:paraId="28968EF4" w14:textId="77777777" w:rsidR="00473D1A" w:rsidRPr="00CB2A0A" w:rsidRDefault="00473D1A" w:rsidP="00473D1A">
      <w:pPr>
        <w:rPr>
          <w:b/>
          <w:bCs/>
        </w:rPr>
      </w:pPr>
      <w:r w:rsidRPr="00CB2A0A">
        <w:rPr>
          <w:b/>
          <w:bCs/>
        </w:rPr>
        <w:t>Immigration policy and deportations are slowing population growth</w:t>
      </w:r>
    </w:p>
    <w:p w14:paraId="32F6EF3F" w14:textId="77777777" w:rsidR="00473D1A" w:rsidRPr="00CB2A0A" w:rsidRDefault="00473D1A" w:rsidP="00473D1A">
      <w:r w:rsidRPr="00CB2A0A">
        <w:t>Whatever you think of the Trump immigration and deportation strategy, there are economic implications.</w:t>
      </w:r>
    </w:p>
    <w:p w14:paraId="46451E1A" w14:textId="77777777" w:rsidR="00473D1A" w:rsidRPr="00CB2A0A" w:rsidRDefault="00473D1A" w:rsidP="00473D1A">
      <w:r w:rsidRPr="00CB2A0A">
        <w:t>When the shutdown in immigration is combined with rising death rates and falling birth rates, the result is the U.S. population may have declined in 2025 for the first time ever.</w:t>
      </w:r>
    </w:p>
    <w:p w14:paraId="64A09998" w14:textId="77777777" w:rsidR="00473D1A" w:rsidRPr="00CB2A0A" w:rsidRDefault="00473D1A" w:rsidP="00473D1A">
      <w:pPr>
        <w:rPr>
          <w:u w:val="single"/>
        </w:rPr>
      </w:pPr>
      <w:r w:rsidRPr="00CB2A0A">
        <w:rPr>
          <w:u w:val="single"/>
        </w:rPr>
        <w:t xml:space="preserve">Also, </w:t>
      </w:r>
      <w:r w:rsidRPr="00CB2A0A">
        <w:rPr>
          <w:highlight w:val="cyan"/>
          <w:u w:val="single"/>
        </w:rPr>
        <w:t>restrictions on immigration</w:t>
      </w:r>
      <w:r w:rsidRPr="00CB2A0A">
        <w:rPr>
          <w:u w:val="single"/>
        </w:rPr>
        <w:t xml:space="preserve"> have </w:t>
      </w:r>
      <w:r w:rsidRPr="00CB2A0A">
        <w:rPr>
          <w:highlight w:val="cyan"/>
          <w:u w:val="single"/>
        </w:rPr>
        <w:t>slowed labor force growth</w:t>
      </w:r>
      <w:r w:rsidRPr="00CB2A0A">
        <w:rPr>
          <w:u w:val="single"/>
        </w:rPr>
        <w:t>. When you add in the fear factor affecting both documented and undocumented workers, the negative effects on the labor supply are magnified.</w:t>
      </w:r>
    </w:p>
    <w:p w14:paraId="0031475F" w14:textId="77777777" w:rsidR="00473D1A" w:rsidRPr="00CB2A0A" w:rsidRDefault="00473D1A" w:rsidP="00473D1A">
      <w:pPr>
        <w:rPr>
          <w:u w:val="single"/>
        </w:rPr>
      </w:pPr>
      <w:r w:rsidRPr="00CB2A0A">
        <w:rPr>
          <w:u w:val="single"/>
        </w:rPr>
        <w:t>In an economy with low unemployment rates, the lack of workers puts upward pressure on wages and inflation while reducing income growth and total consumer spending.</w:t>
      </w:r>
    </w:p>
    <w:p w14:paraId="7D8BB13E" w14:textId="77777777" w:rsidR="00473D1A" w:rsidRPr="00CB2A0A" w:rsidRDefault="00473D1A" w:rsidP="00473D1A">
      <w:pPr>
        <w:rPr>
          <w:u w:val="single"/>
        </w:rPr>
      </w:pPr>
      <w:r w:rsidRPr="00CB2A0A">
        <w:rPr>
          <w:u w:val="single"/>
        </w:rPr>
        <w:t xml:space="preserve">In addition, the </w:t>
      </w:r>
      <w:r w:rsidRPr="00CB2A0A">
        <w:rPr>
          <w:highlight w:val="cyan"/>
          <w:u w:val="single"/>
        </w:rPr>
        <w:t>labor shortage restricts business growth</w:t>
      </w:r>
      <w:r w:rsidRPr="00CB2A0A">
        <w:rPr>
          <w:u w:val="single"/>
        </w:rPr>
        <w:t>. Small businesses continue to report that the lack of qualified workers is their biggest problem.</w:t>
      </w:r>
    </w:p>
    <w:p w14:paraId="731B9E65" w14:textId="77777777" w:rsidR="00473D1A" w:rsidRPr="00CB2A0A" w:rsidRDefault="00473D1A" w:rsidP="00473D1A">
      <w:pPr>
        <w:rPr>
          <w:u w:val="single"/>
        </w:rPr>
      </w:pPr>
      <w:r w:rsidRPr="00CB2A0A">
        <w:rPr>
          <w:u w:val="single"/>
        </w:rPr>
        <w:t xml:space="preserve">The </w:t>
      </w:r>
      <w:r w:rsidRPr="00CB2A0A">
        <w:rPr>
          <w:highlight w:val="cyan"/>
          <w:u w:val="single"/>
        </w:rPr>
        <w:t>administration’s immigration policy</w:t>
      </w:r>
      <w:r w:rsidRPr="00CB2A0A">
        <w:rPr>
          <w:u w:val="single"/>
        </w:rPr>
        <w:t xml:space="preserve"> will likely </w:t>
      </w:r>
      <w:r w:rsidRPr="00CB2A0A">
        <w:rPr>
          <w:highlight w:val="cyan"/>
          <w:u w:val="single"/>
        </w:rPr>
        <w:t>continue to limit</w:t>
      </w:r>
      <w:r w:rsidRPr="00CB2A0A">
        <w:rPr>
          <w:u w:val="single"/>
        </w:rPr>
        <w:t xml:space="preserve"> labor </w:t>
      </w:r>
      <w:r w:rsidRPr="00CB2A0A">
        <w:rPr>
          <w:highlight w:val="cyan"/>
          <w:u w:val="single"/>
        </w:rPr>
        <w:t>availability</w:t>
      </w:r>
      <w:r w:rsidRPr="00CB2A0A">
        <w:rPr>
          <w:u w:val="single"/>
        </w:rPr>
        <w:t xml:space="preserve">, </w:t>
      </w:r>
      <w:r w:rsidRPr="00CB2A0A">
        <w:rPr>
          <w:highlight w:val="cyan"/>
          <w:u w:val="single"/>
        </w:rPr>
        <w:t>slow hiring</w:t>
      </w:r>
      <w:r w:rsidRPr="00CB2A0A">
        <w:rPr>
          <w:u w:val="single"/>
        </w:rPr>
        <w:t xml:space="preserve">, and </w:t>
      </w:r>
      <w:r w:rsidRPr="00CB2A0A">
        <w:rPr>
          <w:highlight w:val="cyan"/>
          <w:u w:val="single"/>
        </w:rPr>
        <w:t>restrain spending, while putting upward pressure on</w:t>
      </w:r>
      <w:r w:rsidRPr="00CB2A0A">
        <w:rPr>
          <w:u w:val="single"/>
        </w:rPr>
        <w:t xml:space="preserve"> wages and </w:t>
      </w:r>
      <w:r w:rsidRPr="00CB2A0A">
        <w:rPr>
          <w:highlight w:val="cyan"/>
          <w:u w:val="single"/>
        </w:rPr>
        <w:t>prices.</w:t>
      </w:r>
    </w:p>
    <w:p w14:paraId="05986F1F" w14:textId="77777777" w:rsidR="00473D1A" w:rsidRPr="00CB2A0A" w:rsidRDefault="00473D1A" w:rsidP="00473D1A">
      <w:pPr>
        <w:rPr>
          <w:b/>
          <w:bCs/>
        </w:rPr>
      </w:pPr>
      <w:r w:rsidRPr="00CB2A0A">
        <w:rPr>
          <w:b/>
          <w:bCs/>
        </w:rPr>
        <w:lastRenderedPageBreak/>
        <w:t>The Federal Reserve faces a difficult choice</w:t>
      </w:r>
    </w:p>
    <w:p w14:paraId="43EBB76D" w14:textId="77777777" w:rsidR="00473D1A" w:rsidRPr="00CB2A0A" w:rsidRDefault="00473D1A" w:rsidP="00473D1A">
      <w:pPr>
        <w:rPr>
          <w:u w:val="single"/>
        </w:rPr>
      </w:pPr>
      <w:r w:rsidRPr="00CB2A0A">
        <w:rPr>
          <w:u w:val="single"/>
        </w:rPr>
        <w:t xml:space="preserve">The </w:t>
      </w:r>
      <w:r w:rsidRPr="00CB2A0A">
        <w:rPr>
          <w:highlight w:val="cyan"/>
          <w:u w:val="single"/>
        </w:rPr>
        <w:t>Fed is in a pickle</w:t>
      </w:r>
      <w:r w:rsidRPr="00CB2A0A">
        <w:rPr>
          <w:u w:val="single"/>
        </w:rPr>
        <w:t xml:space="preserve">. If it tries to fight elevated inflation by </w:t>
      </w:r>
      <w:r w:rsidRPr="00CB2A0A">
        <w:rPr>
          <w:highlight w:val="cyan"/>
          <w:u w:val="single"/>
        </w:rPr>
        <w:t>not lowering</w:t>
      </w:r>
      <w:r w:rsidRPr="00CB2A0A">
        <w:rPr>
          <w:u w:val="single"/>
        </w:rPr>
        <w:t xml:space="preserve"> interest </w:t>
      </w:r>
      <w:r w:rsidRPr="00CB2A0A">
        <w:rPr>
          <w:highlight w:val="cyan"/>
          <w:u w:val="single"/>
        </w:rPr>
        <w:t>rates,</w:t>
      </w:r>
      <w:r w:rsidRPr="00CB2A0A">
        <w:rPr>
          <w:u w:val="single"/>
        </w:rPr>
        <w:t xml:space="preserve"> it </w:t>
      </w:r>
      <w:r w:rsidRPr="00CB2A0A">
        <w:rPr>
          <w:highlight w:val="cyan"/>
          <w:u w:val="single"/>
        </w:rPr>
        <w:t>risks slowing</w:t>
      </w:r>
      <w:r w:rsidRPr="00CB2A0A">
        <w:rPr>
          <w:u w:val="single"/>
        </w:rPr>
        <w:t xml:space="preserve"> the economy. If it tries to address a softening economy by </w:t>
      </w:r>
      <w:r w:rsidRPr="00CB2A0A">
        <w:rPr>
          <w:highlight w:val="cyan"/>
          <w:u w:val="single"/>
        </w:rPr>
        <w:t>reducing</w:t>
      </w:r>
      <w:r w:rsidRPr="00CB2A0A">
        <w:rPr>
          <w:u w:val="single"/>
        </w:rPr>
        <w:t xml:space="preserve"> interest </w:t>
      </w:r>
      <w:r w:rsidRPr="00CB2A0A">
        <w:rPr>
          <w:highlight w:val="cyan"/>
          <w:u w:val="single"/>
        </w:rPr>
        <w:t>rates</w:t>
      </w:r>
      <w:r w:rsidRPr="00CB2A0A">
        <w:rPr>
          <w:u w:val="single"/>
        </w:rPr>
        <w:t xml:space="preserve">, it </w:t>
      </w:r>
      <w:r w:rsidRPr="00CB2A0A">
        <w:rPr>
          <w:highlight w:val="cyan"/>
          <w:u w:val="single"/>
        </w:rPr>
        <w:t>risks</w:t>
      </w:r>
      <w:r w:rsidRPr="00CB2A0A">
        <w:rPr>
          <w:u w:val="single"/>
        </w:rPr>
        <w:t xml:space="preserve"> inflaming </w:t>
      </w:r>
      <w:r w:rsidRPr="00CB2A0A">
        <w:rPr>
          <w:highlight w:val="cyan"/>
          <w:u w:val="single"/>
        </w:rPr>
        <w:t>inflation</w:t>
      </w:r>
      <w:r w:rsidRPr="00CB2A0A">
        <w:rPr>
          <w:u w:val="single"/>
        </w:rPr>
        <w:t>ary pressures.</w:t>
      </w:r>
    </w:p>
    <w:p w14:paraId="44E8AF28" w14:textId="77777777" w:rsidR="00473D1A" w:rsidRPr="00CB2A0A" w:rsidRDefault="00473D1A" w:rsidP="00473D1A">
      <w:pPr>
        <w:rPr>
          <w:sz w:val="16"/>
          <w:szCs w:val="16"/>
          <w:u w:val="single"/>
        </w:rPr>
      </w:pPr>
      <w:r w:rsidRPr="00CB2A0A">
        <w:rPr>
          <w:sz w:val="16"/>
          <w:szCs w:val="16"/>
          <w:u w:val="single"/>
        </w:rPr>
        <w:t>It is clear the monetary authorities would prefer to lower rates back toward trend levels. And they are likely to cut rates next year. But there is little reason to believe inflation will settle down soon, so the Fed cannot be expected to act aggressively.</w:t>
      </w:r>
    </w:p>
    <w:p w14:paraId="2D947437" w14:textId="77777777" w:rsidR="00473D1A" w:rsidRPr="00CB2A0A" w:rsidRDefault="00473D1A" w:rsidP="00473D1A">
      <w:pPr>
        <w:rPr>
          <w:sz w:val="16"/>
          <w:szCs w:val="16"/>
          <w:u w:val="single"/>
        </w:rPr>
      </w:pPr>
      <w:r w:rsidRPr="00CB2A0A">
        <w:rPr>
          <w:sz w:val="16"/>
          <w:szCs w:val="16"/>
          <w:u w:val="single"/>
        </w:rPr>
        <w:t>The Fed cannot fight high inflation and slowing growth at the same time, so barring a recession, expect it to act cautiously.</w:t>
      </w:r>
    </w:p>
    <w:p w14:paraId="333B1DED" w14:textId="77777777" w:rsidR="00473D1A" w:rsidRPr="00CB2A0A" w:rsidRDefault="00473D1A" w:rsidP="00473D1A">
      <w:pPr>
        <w:rPr>
          <w:b/>
          <w:bCs/>
          <w:sz w:val="16"/>
          <w:szCs w:val="16"/>
        </w:rPr>
      </w:pPr>
      <w:r w:rsidRPr="00CB2A0A">
        <w:rPr>
          <w:b/>
          <w:bCs/>
          <w:sz w:val="16"/>
          <w:szCs w:val="16"/>
        </w:rPr>
        <w:t>The impact of AI on the economy should accelerate in 2026</w:t>
      </w:r>
    </w:p>
    <w:p w14:paraId="7DF7CC8F" w14:textId="77777777" w:rsidR="00473D1A" w:rsidRPr="00CB2A0A" w:rsidRDefault="00473D1A" w:rsidP="00473D1A">
      <w:pPr>
        <w:rPr>
          <w:sz w:val="16"/>
          <w:szCs w:val="16"/>
        </w:rPr>
      </w:pPr>
      <w:r w:rsidRPr="00CB2A0A">
        <w:rPr>
          <w:sz w:val="16"/>
          <w:szCs w:val="16"/>
        </w:rPr>
        <w:t>The 800-pound gorilla in the economic forecast is artificial intelligence, the next industrial revolution.</w:t>
      </w:r>
    </w:p>
    <w:p w14:paraId="266F8462" w14:textId="77777777" w:rsidR="00473D1A" w:rsidRPr="00CB2A0A" w:rsidRDefault="00473D1A" w:rsidP="00473D1A">
      <w:pPr>
        <w:rPr>
          <w:sz w:val="16"/>
          <w:szCs w:val="16"/>
        </w:rPr>
      </w:pPr>
      <w:r w:rsidRPr="00CB2A0A">
        <w:rPr>
          <w:sz w:val="16"/>
          <w:szCs w:val="16"/>
        </w:rPr>
        <w:t>Next year will likely be make-it-or-break-it for many companies when it comes to AI. The hundreds of billions of dollars being invested must show clear signs of being financially profitable. By this time next year, AI firms must create real value, not just stock market value.</w:t>
      </w:r>
    </w:p>
    <w:p w14:paraId="1F3675CD" w14:textId="77777777" w:rsidR="00473D1A" w:rsidRPr="00CB2A0A" w:rsidRDefault="00473D1A" w:rsidP="00473D1A">
      <w:pPr>
        <w:rPr>
          <w:u w:val="single"/>
        </w:rPr>
      </w:pPr>
      <w:r w:rsidRPr="00CB2A0A">
        <w:rPr>
          <w:u w:val="single"/>
        </w:rPr>
        <w:t xml:space="preserve">Previous early phases of industrial revolutions typically led to massive upheaval in the labor market. We are starting to see the outlines of what that might look like </w:t>
      </w:r>
      <w:r w:rsidRPr="00CB2A0A">
        <w:rPr>
          <w:highlight w:val="cyan"/>
          <w:u w:val="single"/>
        </w:rPr>
        <w:t>once</w:t>
      </w:r>
      <w:r w:rsidRPr="00CB2A0A">
        <w:rPr>
          <w:u w:val="single"/>
        </w:rPr>
        <w:t xml:space="preserve"> </w:t>
      </w:r>
      <w:r w:rsidRPr="00CB2A0A">
        <w:rPr>
          <w:highlight w:val="cyan"/>
          <w:u w:val="single"/>
        </w:rPr>
        <w:t>AI becomes embedded</w:t>
      </w:r>
      <w:r w:rsidRPr="00CB2A0A">
        <w:rPr>
          <w:u w:val="single"/>
        </w:rPr>
        <w:t xml:space="preserve"> in the economy.</w:t>
      </w:r>
    </w:p>
    <w:p w14:paraId="0751F6EB" w14:textId="77777777" w:rsidR="00473D1A" w:rsidRPr="00CB2A0A" w:rsidRDefault="00473D1A" w:rsidP="00473D1A">
      <w:pPr>
        <w:rPr>
          <w:sz w:val="16"/>
          <w:szCs w:val="16"/>
        </w:rPr>
      </w:pPr>
      <w:r w:rsidRPr="00CB2A0A">
        <w:rPr>
          <w:sz w:val="16"/>
          <w:szCs w:val="16"/>
          <w:u w:val="single"/>
        </w:rPr>
        <w:t xml:space="preserve">Right now, firms are not firing workers. But many have paused hiring. The </w:t>
      </w:r>
      <w:r w:rsidRPr="00CB2A0A">
        <w:rPr>
          <w:sz w:val="16"/>
          <w:szCs w:val="16"/>
          <w:highlight w:val="cyan"/>
          <w:u w:val="single"/>
        </w:rPr>
        <w:t>next step</w:t>
      </w:r>
      <w:r w:rsidRPr="00CB2A0A">
        <w:rPr>
          <w:sz w:val="16"/>
          <w:szCs w:val="16"/>
          <w:u w:val="single"/>
        </w:rPr>
        <w:t xml:space="preserve">, though, </w:t>
      </w:r>
      <w:r w:rsidRPr="00CB2A0A">
        <w:rPr>
          <w:sz w:val="16"/>
          <w:szCs w:val="16"/>
          <w:highlight w:val="cyan"/>
          <w:u w:val="single"/>
        </w:rPr>
        <w:t>is layoffs</w:t>
      </w:r>
      <w:r w:rsidRPr="00CB2A0A">
        <w:rPr>
          <w:sz w:val="16"/>
          <w:szCs w:val="16"/>
          <w:u w:val="single"/>
        </w:rPr>
        <w:t>. We could start seeing that by mid-2026</w:t>
      </w:r>
      <w:r w:rsidRPr="00CB2A0A">
        <w:rPr>
          <w:sz w:val="16"/>
          <w:szCs w:val="16"/>
        </w:rPr>
        <w:t>.</w:t>
      </w:r>
    </w:p>
    <w:p w14:paraId="6E7A46BF" w14:textId="77777777" w:rsidR="00473D1A" w:rsidRPr="00CB2A0A" w:rsidRDefault="00473D1A" w:rsidP="00473D1A">
      <w:pPr>
        <w:rPr>
          <w:sz w:val="16"/>
          <w:szCs w:val="16"/>
        </w:rPr>
      </w:pPr>
      <w:r w:rsidRPr="00CB2A0A">
        <w:rPr>
          <w:sz w:val="16"/>
          <w:szCs w:val="16"/>
        </w:rPr>
        <w:t>Ultimately, hiring should come back. It always happened in past phases of the industrial revolution. Just don’t expect to see that until 2027 or even later.</w:t>
      </w:r>
    </w:p>
    <w:p w14:paraId="63F90220" w14:textId="77777777" w:rsidR="00473D1A" w:rsidRPr="00CB2A0A" w:rsidRDefault="00473D1A" w:rsidP="00473D1A">
      <w:pPr>
        <w:rPr>
          <w:u w:val="single"/>
        </w:rPr>
      </w:pPr>
      <w:r w:rsidRPr="00CB2A0A">
        <w:rPr>
          <w:highlight w:val="cyan"/>
          <w:u w:val="single"/>
        </w:rPr>
        <w:t>As AI spreads</w:t>
      </w:r>
      <w:r w:rsidRPr="00CB2A0A">
        <w:rPr>
          <w:u w:val="single"/>
        </w:rPr>
        <w:t xml:space="preserve"> thorough the economy, </w:t>
      </w:r>
      <w:r w:rsidRPr="00CB2A0A">
        <w:rPr>
          <w:highlight w:val="cyan"/>
          <w:u w:val="single"/>
        </w:rPr>
        <w:t>anticipate</w:t>
      </w:r>
      <w:r w:rsidRPr="00CB2A0A">
        <w:rPr>
          <w:u w:val="single"/>
        </w:rPr>
        <w:t xml:space="preserve"> much </w:t>
      </w:r>
      <w:r w:rsidRPr="00CB2A0A">
        <w:rPr>
          <w:highlight w:val="cyan"/>
          <w:u w:val="single"/>
        </w:rPr>
        <w:t>slow</w:t>
      </w:r>
      <w:r w:rsidRPr="00CB2A0A">
        <w:rPr>
          <w:u w:val="single"/>
        </w:rPr>
        <w:t xml:space="preserve">er </w:t>
      </w:r>
      <w:r w:rsidRPr="00CB2A0A">
        <w:rPr>
          <w:highlight w:val="cyan"/>
          <w:u w:val="single"/>
        </w:rPr>
        <w:t>or</w:t>
      </w:r>
      <w:r w:rsidRPr="00CB2A0A">
        <w:rPr>
          <w:u w:val="single"/>
        </w:rPr>
        <w:t xml:space="preserve"> even </w:t>
      </w:r>
      <w:r w:rsidRPr="00CB2A0A">
        <w:rPr>
          <w:highlight w:val="cyan"/>
          <w:u w:val="single"/>
        </w:rPr>
        <w:t>negative job growth</w:t>
      </w:r>
      <w:r w:rsidRPr="00CB2A0A">
        <w:rPr>
          <w:u w:val="single"/>
        </w:rPr>
        <w:t xml:space="preserve">, leading to higher </w:t>
      </w:r>
      <w:r w:rsidRPr="00CB2A0A">
        <w:rPr>
          <w:highlight w:val="cyan"/>
          <w:u w:val="single"/>
        </w:rPr>
        <w:t>unemployment</w:t>
      </w:r>
      <w:r w:rsidRPr="00CB2A0A">
        <w:rPr>
          <w:u w:val="single"/>
        </w:rPr>
        <w:t xml:space="preserve"> rates, </w:t>
      </w:r>
      <w:r w:rsidRPr="00CB2A0A">
        <w:rPr>
          <w:highlight w:val="cyan"/>
          <w:u w:val="single"/>
        </w:rPr>
        <w:t>lower consumer confidence</w:t>
      </w:r>
      <w:r w:rsidRPr="00CB2A0A">
        <w:rPr>
          <w:u w:val="single"/>
        </w:rPr>
        <w:t xml:space="preserve">, and </w:t>
      </w:r>
      <w:r w:rsidRPr="00CB2A0A">
        <w:rPr>
          <w:highlight w:val="cyan"/>
          <w:u w:val="single"/>
        </w:rPr>
        <w:t>slower spending.</w:t>
      </w:r>
    </w:p>
    <w:p w14:paraId="62D35F50" w14:textId="77777777" w:rsidR="00473D1A" w:rsidRPr="00CB2A0A" w:rsidRDefault="00473D1A" w:rsidP="00473D1A">
      <w:pPr>
        <w:rPr>
          <w:sz w:val="12"/>
          <w:szCs w:val="12"/>
        </w:rPr>
      </w:pPr>
      <w:r w:rsidRPr="00CB2A0A">
        <w:rPr>
          <w:sz w:val="12"/>
          <w:szCs w:val="12"/>
        </w:rPr>
        <w:t>Upending traditional international relationships creates tremendous economic uncertainties</w:t>
      </w:r>
    </w:p>
    <w:p w14:paraId="61FC6A29" w14:textId="77777777" w:rsidR="00473D1A" w:rsidRPr="00CB2A0A" w:rsidRDefault="00473D1A" w:rsidP="00473D1A">
      <w:pPr>
        <w:rPr>
          <w:sz w:val="12"/>
          <w:szCs w:val="12"/>
        </w:rPr>
      </w:pPr>
      <w:r w:rsidRPr="00CB2A0A">
        <w:rPr>
          <w:sz w:val="12"/>
          <w:szCs w:val="12"/>
        </w:rPr>
        <w:t>The Trump administration’s desire to reframe international relationships cannot be viewed simply as a political strategy. Its economic consequences are hardly clear now but may show up in 2026.</w:t>
      </w:r>
    </w:p>
    <w:p w14:paraId="2B818887" w14:textId="77777777" w:rsidR="00473D1A" w:rsidRPr="00CB2A0A" w:rsidRDefault="00473D1A" w:rsidP="00473D1A">
      <w:pPr>
        <w:rPr>
          <w:sz w:val="12"/>
          <w:szCs w:val="12"/>
        </w:rPr>
      </w:pPr>
      <w:r w:rsidRPr="00CB2A0A">
        <w:rPr>
          <w:sz w:val="12"/>
          <w:szCs w:val="12"/>
        </w:rPr>
        <w:t>A rough summary of the latest national security outline points to a pullback from Europe, an expansion in the Americas, closer relations with Russia, and more competition with China.</w:t>
      </w:r>
    </w:p>
    <w:p w14:paraId="235F7085" w14:textId="77777777" w:rsidR="00473D1A" w:rsidRPr="00CB2A0A" w:rsidRDefault="00473D1A" w:rsidP="00473D1A">
      <w:pPr>
        <w:rPr>
          <w:sz w:val="12"/>
          <w:szCs w:val="12"/>
        </w:rPr>
      </w:pPr>
      <w:r w:rsidRPr="00CB2A0A">
        <w:rPr>
          <w:sz w:val="12"/>
          <w:szCs w:val="12"/>
        </w:rPr>
        <w:t>Again, how this plays out is anyone’s guess, but we could see Europe become a major economic competitor, China become more aggressive when it comes to trade, and Russia, well who knows what Vladimir Putin will do?</w:t>
      </w:r>
    </w:p>
    <w:p w14:paraId="1F6C711D" w14:textId="77777777" w:rsidR="00473D1A" w:rsidRPr="00CB2A0A" w:rsidRDefault="00473D1A" w:rsidP="00473D1A">
      <w:pPr>
        <w:rPr>
          <w:sz w:val="12"/>
          <w:szCs w:val="12"/>
        </w:rPr>
      </w:pPr>
      <w:r w:rsidRPr="00CB2A0A">
        <w:rPr>
          <w:sz w:val="12"/>
          <w:szCs w:val="12"/>
        </w:rPr>
        <w:t>How could this affect the U.S. economy? Consider China. It has no qualms about using its economic strength as a cudgel. Its economic war with the U.S. is likely to heat up.</w:t>
      </w:r>
    </w:p>
    <w:p w14:paraId="1E3C345D" w14:textId="77777777" w:rsidR="00473D1A" w:rsidRPr="00CB2A0A" w:rsidRDefault="00473D1A" w:rsidP="00473D1A">
      <w:pPr>
        <w:rPr>
          <w:sz w:val="12"/>
          <w:szCs w:val="12"/>
        </w:rPr>
      </w:pPr>
      <w:r w:rsidRPr="00CB2A0A">
        <w:rPr>
          <w:sz w:val="12"/>
          <w:szCs w:val="12"/>
        </w:rPr>
        <w:t>Think about soybeans. China had been the U.S.’s biggest market but has bought little this year. Instead, China is encouraging other countries to grow soybeans. U.S. soybean farmers are going bankrupt and the huge farm bailout could be needed for other segments of the economy if the economic war heats up.</w:t>
      </w:r>
    </w:p>
    <w:p w14:paraId="06B18A90" w14:textId="77777777" w:rsidR="00473D1A" w:rsidRPr="00CB2A0A" w:rsidRDefault="00473D1A" w:rsidP="00473D1A">
      <w:pPr>
        <w:rPr>
          <w:sz w:val="12"/>
          <w:szCs w:val="12"/>
        </w:rPr>
      </w:pPr>
      <w:r w:rsidRPr="00CB2A0A">
        <w:rPr>
          <w:sz w:val="12"/>
          <w:szCs w:val="12"/>
        </w:rPr>
        <w:t>Similarly, look for Europe, which Trump wants to set afloat, to start switching its demand for American-made products to other parts of the world. The continent could become a full-throated competitor with no holds barred.</w:t>
      </w:r>
    </w:p>
    <w:p w14:paraId="641D6152" w14:textId="77777777" w:rsidR="00473D1A" w:rsidRPr="00CB2A0A" w:rsidRDefault="00473D1A" w:rsidP="00473D1A">
      <w:pPr>
        <w:rPr>
          <w:sz w:val="12"/>
          <w:szCs w:val="12"/>
        </w:rPr>
      </w:pPr>
      <w:r w:rsidRPr="00CB2A0A">
        <w:rPr>
          <w:sz w:val="12"/>
          <w:szCs w:val="12"/>
        </w:rPr>
        <w:t>The Trump administration’s goal of resetting international political relationships is likely to spread into a restructuring of international economic competition.</w:t>
      </w:r>
    </w:p>
    <w:p w14:paraId="562B6AAB" w14:textId="77777777" w:rsidR="00473D1A" w:rsidRPr="00CB2A0A" w:rsidRDefault="00473D1A" w:rsidP="00473D1A">
      <w:pPr>
        <w:rPr>
          <w:u w:val="single"/>
        </w:rPr>
      </w:pPr>
      <w:r w:rsidRPr="00CB2A0A">
        <w:rPr>
          <w:u w:val="single"/>
        </w:rPr>
        <w:t xml:space="preserve">The U.S. economy is amazingly resilient, but a number of significant issues could become major problems. How they all play out is uncertain, but given the potential negative impacts on growth, it is </w:t>
      </w:r>
      <w:r w:rsidRPr="00CB2A0A">
        <w:rPr>
          <w:highlight w:val="cyan"/>
          <w:u w:val="single"/>
        </w:rPr>
        <w:t>hard to think we can skirt a recession next year.</w:t>
      </w:r>
    </w:p>
    <w:p w14:paraId="5AA800D4" w14:textId="77777777" w:rsidR="00473D1A" w:rsidRDefault="00473D1A" w:rsidP="00473D1A"/>
    <w:p w14:paraId="7A34B5A1" w14:textId="77777777" w:rsidR="00473D1A" w:rsidRPr="009D5F2D" w:rsidRDefault="00473D1A" w:rsidP="00473D1A">
      <w:pPr>
        <w:pStyle w:val="Heading4"/>
      </w:pPr>
      <w:r>
        <w:t>Recession now, AI bubble, labor market and consumer confidence make it inevitable</w:t>
      </w:r>
    </w:p>
    <w:p w14:paraId="5328E1EA" w14:textId="77777777" w:rsidR="00473D1A" w:rsidRPr="009D5F2D" w:rsidRDefault="00473D1A" w:rsidP="00473D1A">
      <w:pPr>
        <w:jc w:val="both"/>
        <w:rPr>
          <w:b/>
          <w:bCs/>
        </w:rPr>
      </w:pPr>
      <w:r w:rsidRPr="003D2F7C">
        <w:rPr>
          <w:b/>
          <w:bCs/>
        </w:rPr>
        <w:t>Jones 12/18</w:t>
      </w:r>
      <w:r>
        <w:t xml:space="preserve"> [Daniel, runs </w:t>
      </w:r>
      <w:r w:rsidRPr="003D2F7C">
        <w:t>Crude Value Insights</w:t>
      </w:r>
      <w:r w:rsidRPr="00AE0C5F">
        <w:t>, a newsletter aimed at analyzing the cash flows and assessing the value of companies in the oil and gas space. </w:t>
      </w:r>
      <w:r>
        <w:t>“</w:t>
      </w:r>
      <w:r w:rsidRPr="009D5F2D">
        <w:t>2026 Outlook: The Year Is Going To Be Brutal For The Stock Market</w:t>
      </w:r>
      <w:r>
        <w:t>”] DGL</w:t>
      </w:r>
    </w:p>
    <w:p w14:paraId="626FB495" w14:textId="77777777" w:rsidR="00473D1A" w:rsidRPr="003D1FC9" w:rsidRDefault="00473D1A" w:rsidP="00473D1A">
      <w:pPr>
        <w:rPr>
          <w:u w:val="single"/>
        </w:rPr>
      </w:pPr>
      <w:r w:rsidRPr="003D1FC9">
        <w:rPr>
          <w:u w:val="single"/>
        </w:rPr>
        <w:t xml:space="preserve">The problem here is that, even with corporate profits at all-time highs, the </w:t>
      </w:r>
      <w:r w:rsidRPr="003D1FC9">
        <w:rPr>
          <w:highlight w:val="cyan"/>
          <w:u w:val="single"/>
        </w:rPr>
        <w:t>risk-free rate on government debt</w:t>
      </w:r>
      <w:r w:rsidRPr="003D1FC9">
        <w:rPr>
          <w:u w:val="single"/>
        </w:rPr>
        <w:t xml:space="preserve"> now </w:t>
      </w:r>
      <w:r w:rsidRPr="003D1FC9">
        <w:rPr>
          <w:highlight w:val="cyan"/>
          <w:u w:val="single"/>
        </w:rPr>
        <w:t>exceeds</w:t>
      </w:r>
      <w:r w:rsidRPr="003D1FC9">
        <w:rPr>
          <w:u w:val="single"/>
        </w:rPr>
        <w:t xml:space="preserve"> the </w:t>
      </w:r>
      <w:r w:rsidRPr="003D1FC9">
        <w:rPr>
          <w:highlight w:val="cyan"/>
          <w:u w:val="single"/>
        </w:rPr>
        <w:t>earnings yield</w:t>
      </w:r>
      <w:r w:rsidRPr="003D1FC9">
        <w:t xml:space="preserve">. </w:t>
      </w:r>
      <w:r w:rsidRPr="003D1FC9">
        <w:rPr>
          <w:u w:val="single"/>
        </w:rPr>
        <w:t xml:space="preserve">And because of the current economic climate, this can only be </w:t>
      </w:r>
      <w:r w:rsidRPr="003D1FC9">
        <w:rPr>
          <w:u w:val="single"/>
        </w:rPr>
        <w:lastRenderedPageBreak/>
        <w:t xml:space="preserve">interpreted as the </w:t>
      </w:r>
      <w:r w:rsidRPr="003D1FC9">
        <w:rPr>
          <w:highlight w:val="cyan"/>
          <w:u w:val="single"/>
        </w:rPr>
        <w:t>market pricing in significant future profit growth</w:t>
      </w:r>
      <w:r w:rsidRPr="003D1FC9">
        <w:rPr>
          <w:u w:val="single"/>
        </w:rPr>
        <w:t xml:space="preserve"> as opposed to the late 1970s to 2000 timeframe when the market was instead discounting current fundamentals. This indicates to me that the current climate is almost certainly in </w:t>
      </w:r>
      <w:r w:rsidRPr="009D5F2D">
        <w:rPr>
          <w:b/>
          <w:bCs/>
          <w:highlight w:val="cyan"/>
          <w:u w:val="single"/>
        </w:rPr>
        <w:t>bubble territory</w:t>
      </w:r>
      <w:r w:rsidRPr="003D1FC9">
        <w:rPr>
          <w:u w:val="single"/>
        </w:rPr>
        <w:t>. Of course, you could argue that corporate profits will expand because of declining interest rates and opportunities in AI. But I don't think that's going to happen in the way that many market participants believe.</w:t>
      </w:r>
    </w:p>
    <w:p w14:paraId="726FAB84" w14:textId="77777777" w:rsidR="00473D1A" w:rsidRPr="00614927" w:rsidRDefault="00473D1A" w:rsidP="00473D1A">
      <w:pPr>
        <w:rPr>
          <w:u w:val="single"/>
        </w:rPr>
      </w:pPr>
      <w:r w:rsidRPr="00614927">
        <w:rPr>
          <w:b/>
          <w:bCs/>
          <w:u w:val="single"/>
        </w:rPr>
        <w:t>If the stock market being expensive was the only issue that I had, I wouldn't be as pessimistic as I am right now</w:t>
      </w:r>
      <w:r w:rsidRPr="00614927">
        <w:rPr>
          <w:u w:val="single"/>
        </w:rPr>
        <w:t xml:space="preserve">. However, there are underlying economic issues that need to be factored in as well. In the chart above, for instance, you can see the </w:t>
      </w:r>
      <w:r w:rsidRPr="00614927">
        <w:rPr>
          <w:highlight w:val="cyan"/>
          <w:u w:val="single"/>
        </w:rPr>
        <w:t>unemployment rate</w:t>
      </w:r>
      <w:r w:rsidRPr="00614927">
        <w:rPr>
          <w:u w:val="single"/>
        </w:rPr>
        <w:t xml:space="preserve">. The 4.4% reading that we have is the </w:t>
      </w:r>
      <w:r w:rsidRPr="00614927">
        <w:rPr>
          <w:highlight w:val="cyan"/>
          <w:u w:val="single"/>
        </w:rPr>
        <w:t>highest</w:t>
      </w:r>
      <w:r w:rsidRPr="00614927">
        <w:rPr>
          <w:u w:val="single"/>
        </w:rPr>
        <w:t xml:space="preserve"> that we have experienced </w:t>
      </w:r>
      <w:r w:rsidRPr="00614927">
        <w:rPr>
          <w:highlight w:val="cyan"/>
          <w:u w:val="single"/>
        </w:rPr>
        <w:t>since</w:t>
      </w:r>
      <w:r w:rsidRPr="00614927">
        <w:rPr>
          <w:u w:val="single"/>
        </w:rPr>
        <w:t xml:space="preserve"> October of 20</w:t>
      </w:r>
      <w:r w:rsidRPr="00614927">
        <w:rPr>
          <w:highlight w:val="cyan"/>
          <w:u w:val="single"/>
        </w:rPr>
        <w:t>21</w:t>
      </w:r>
      <w:r w:rsidRPr="00614927">
        <w:rPr>
          <w:u w:val="single"/>
        </w:rPr>
        <w:t>, when it hit 4.5%. Now, to be fair, this is still a relatively low level of unemployment. But the trend here is obvious. In fact, jobs data is looking increasingly worse as time goes on.</w:t>
      </w:r>
    </w:p>
    <w:p w14:paraId="4113DCAA" w14:textId="77777777" w:rsidR="00473D1A" w:rsidRPr="00614927" w:rsidRDefault="00473D1A" w:rsidP="00473D1A">
      <w:pPr>
        <w:rPr>
          <w:u w:val="single"/>
        </w:rPr>
      </w:pPr>
      <w:r w:rsidRPr="00614927">
        <w:rPr>
          <w:u w:val="single"/>
        </w:rPr>
        <w:t xml:space="preserve">The latest estimates for the month of </w:t>
      </w:r>
      <w:r w:rsidRPr="00614927">
        <w:rPr>
          <w:highlight w:val="cyan"/>
          <w:u w:val="single"/>
        </w:rPr>
        <w:t>November,</w:t>
      </w:r>
      <w:r w:rsidRPr="00614927">
        <w:rPr>
          <w:u w:val="single"/>
        </w:rPr>
        <w:t xml:space="preserve"> courtesy of ADP, showed that, for that month, the </w:t>
      </w:r>
      <w:r w:rsidRPr="00614927">
        <w:rPr>
          <w:highlight w:val="cyan"/>
          <w:u w:val="single"/>
        </w:rPr>
        <w:t>private side</w:t>
      </w:r>
      <w:r w:rsidRPr="00614927">
        <w:rPr>
          <w:u w:val="single"/>
        </w:rPr>
        <w:t xml:space="preserve"> of the U.S. economy </w:t>
      </w:r>
      <w:r w:rsidRPr="00614927">
        <w:rPr>
          <w:highlight w:val="cyan"/>
          <w:u w:val="single"/>
        </w:rPr>
        <w:t>shed 32,000 jobs</w:t>
      </w:r>
      <w:r w:rsidRPr="00614927">
        <w:rPr>
          <w:u w:val="single"/>
        </w:rPr>
        <w:t>. The companies most affected were the smallest ones. Companies with between 1 and 19 employees lost a total of 46,000 jobs. Companies with between 20 and 49 employees lost 74,000. These losses were only offset by midsize and larger employers. Employers with between 50 and 499 employees added 51,000 jobs. And large employers add 39,000.</w:t>
      </w:r>
    </w:p>
    <w:p w14:paraId="32054D63" w14:textId="77777777" w:rsidR="00473D1A" w:rsidRPr="00614927" w:rsidRDefault="00473D1A" w:rsidP="00473D1A">
      <w:pPr>
        <w:rPr>
          <w:u w:val="single"/>
        </w:rPr>
      </w:pPr>
      <w:r w:rsidRPr="00614927">
        <w:rPr>
          <w:u w:val="single"/>
        </w:rPr>
        <w:t xml:space="preserve">The </w:t>
      </w:r>
      <w:r w:rsidRPr="00614927">
        <w:rPr>
          <w:highlight w:val="cyan"/>
          <w:u w:val="single"/>
        </w:rPr>
        <w:t>sectors</w:t>
      </w:r>
      <w:r w:rsidRPr="00614927">
        <w:rPr>
          <w:u w:val="single"/>
        </w:rPr>
        <w:t xml:space="preserve"> being the </w:t>
      </w:r>
      <w:r w:rsidRPr="00614927">
        <w:rPr>
          <w:highlight w:val="cyan"/>
          <w:u w:val="single"/>
        </w:rPr>
        <w:t>most</w:t>
      </w:r>
      <w:r w:rsidRPr="00614927">
        <w:rPr>
          <w:u w:val="single"/>
        </w:rPr>
        <w:t xml:space="preserve"> severely </w:t>
      </w:r>
      <w:r w:rsidRPr="00614927">
        <w:rPr>
          <w:highlight w:val="cyan"/>
          <w:u w:val="single"/>
        </w:rPr>
        <w:t>affected are</w:t>
      </w:r>
      <w:r w:rsidRPr="00614927">
        <w:rPr>
          <w:u w:val="single"/>
        </w:rPr>
        <w:t xml:space="preserve"> also </w:t>
      </w:r>
      <w:r w:rsidRPr="00614927">
        <w:rPr>
          <w:highlight w:val="cyan"/>
          <w:u w:val="single"/>
        </w:rPr>
        <w:t>telling.</w:t>
      </w:r>
      <w:r w:rsidRPr="00614927">
        <w:rPr>
          <w:u w:val="single"/>
        </w:rPr>
        <w:t xml:space="preserve"> </w:t>
      </w:r>
      <w:r w:rsidRPr="00614927">
        <w:rPr>
          <w:highlight w:val="cyan"/>
          <w:u w:val="single"/>
        </w:rPr>
        <w:t>Inflation</w:t>
      </w:r>
      <w:r w:rsidRPr="00614927">
        <w:rPr>
          <w:u w:val="single"/>
        </w:rPr>
        <w:t xml:space="preserve">ary pressures, high interest </w:t>
      </w:r>
      <w:r w:rsidRPr="00614927">
        <w:rPr>
          <w:highlight w:val="cyan"/>
          <w:u w:val="single"/>
        </w:rPr>
        <w:t>rates,</w:t>
      </w:r>
      <w:r w:rsidRPr="00614927">
        <w:rPr>
          <w:u w:val="single"/>
        </w:rPr>
        <w:t xml:space="preserve"> and now </w:t>
      </w:r>
      <w:r w:rsidRPr="00614927">
        <w:rPr>
          <w:highlight w:val="cyan"/>
          <w:u w:val="single"/>
        </w:rPr>
        <w:t>tariffs</w:t>
      </w:r>
      <w:r w:rsidRPr="00614927">
        <w:rPr>
          <w:u w:val="single"/>
        </w:rPr>
        <w:t xml:space="preserve"> are causing </w:t>
      </w:r>
      <w:r w:rsidRPr="00614927">
        <w:rPr>
          <w:highlight w:val="cyan"/>
          <w:u w:val="single"/>
        </w:rPr>
        <w:t>pain</w:t>
      </w:r>
      <w:r w:rsidRPr="00614927">
        <w:rPr>
          <w:u w:val="single"/>
        </w:rPr>
        <w:t xml:space="preserve"> in a wide </w:t>
      </w:r>
      <w:r w:rsidRPr="00614927">
        <w:rPr>
          <w:highlight w:val="cyan"/>
          <w:u w:val="single"/>
        </w:rPr>
        <w:t>array of industries</w:t>
      </w:r>
      <w:r w:rsidRPr="00614927">
        <w:rPr>
          <w:u w:val="single"/>
        </w:rPr>
        <w:t xml:space="preserve">. The </w:t>
      </w:r>
      <w:r w:rsidRPr="00614927">
        <w:rPr>
          <w:highlight w:val="cyan"/>
          <w:u w:val="single"/>
        </w:rPr>
        <w:t>construction</w:t>
      </w:r>
      <w:r w:rsidRPr="00614927">
        <w:rPr>
          <w:u w:val="single"/>
        </w:rPr>
        <w:t xml:space="preserve"> space, for instance, lost 9,000 jobs in November. This makes sense when you consider that, according to some estimates, tariffs alone are increasing the price of the average newbuild home by $8,900, even at a time when high interest rates and other affordability issues have caused downward pressure in home-building activity. </w:t>
      </w:r>
      <w:r w:rsidRPr="00614927">
        <w:rPr>
          <w:highlight w:val="cyan"/>
          <w:u w:val="single"/>
        </w:rPr>
        <w:t xml:space="preserve">Manufacturing </w:t>
      </w:r>
      <w:r w:rsidRPr="00614927">
        <w:rPr>
          <w:u w:val="single"/>
        </w:rPr>
        <w:t xml:space="preserve">lost 18,000 jobs. But then we also had losses when it came to </w:t>
      </w:r>
      <w:r w:rsidRPr="00614927">
        <w:rPr>
          <w:highlight w:val="cyan"/>
          <w:u w:val="single"/>
        </w:rPr>
        <w:t>information, financial activities, professional and business services</w:t>
      </w:r>
      <w:r w:rsidRPr="00614927">
        <w:rPr>
          <w:u w:val="single"/>
        </w:rPr>
        <w:t>, and the like. It was only because of education and health services, natural resources and mining, and the leisure and hospitality industry that we really saw data come in as good as it did.</w:t>
      </w:r>
    </w:p>
    <w:p w14:paraId="10768A76" w14:textId="77777777" w:rsidR="00473D1A" w:rsidRPr="00B31CD2" w:rsidRDefault="00473D1A" w:rsidP="00473D1A">
      <w:pPr>
        <w:rPr>
          <w:u w:val="single"/>
        </w:rPr>
      </w:pPr>
      <w:r w:rsidRPr="00B31CD2">
        <w:rPr>
          <w:u w:val="single"/>
        </w:rPr>
        <w:t>According to </w:t>
      </w:r>
      <w:r w:rsidRPr="0024125D">
        <w:rPr>
          <w:u w:val="single"/>
        </w:rPr>
        <w:t>Challenger, Gray &amp; Christmas</w:t>
      </w:r>
      <w:r w:rsidRPr="00B31CD2">
        <w:rPr>
          <w:u w:val="single"/>
        </w:rPr>
        <w:t xml:space="preserve">, U.S. </w:t>
      </w:r>
      <w:r w:rsidRPr="00B31CD2">
        <w:rPr>
          <w:highlight w:val="cyan"/>
          <w:u w:val="single"/>
        </w:rPr>
        <w:t>employers</w:t>
      </w:r>
      <w:r w:rsidRPr="00B31CD2">
        <w:rPr>
          <w:u w:val="single"/>
        </w:rPr>
        <w:t xml:space="preserve"> have now made </w:t>
      </w:r>
      <w:r w:rsidRPr="00B31CD2">
        <w:rPr>
          <w:highlight w:val="cyan"/>
          <w:u w:val="single"/>
        </w:rPr>
        <w:t>announce</w:t>
      </w:r>
      <w:r w:rsidRPr="00B31CD2">
        <w:rPr>
          <w:u w:val="single"/>
        </w:rPr>
        <w:t xml:space="preserve">ments regarding </w:t>
      </w:r>
      <w:r w:rsidRPr="009D5F2D">
        <w:rPr>
          <w:b/>
          <w:bCs/>
          <w:highlight w:val="cyan"/>
          <w:u w:val="single"/>
        </w:rPr>
        <w:t>layoffs</w:t>
      </w:r>
      <w:r w:rsidRPr="00B31CD2">
        <w:rPr>
          <w:highlight w:val="cyan"/>
          <w:u w:val="single"/>
        </w:rPr>
        <w:t xml:space="preserve"> for 1.17 million</w:t>
      </w:r>
      <w:r w:rsidRPr="00B31CD2">
        <w:rPr>
          <w:u w:val="single"/>
        </w:rPr>
        <w:t xml:space="preserve"> people. This happens to be 54% higher than the same 11-month window of time a year earlier. And it is also the </w:t>
      </w:r>
      <w:r w:rsidRPr="00B31CD2">
        <w:rPr>
          <w:highlight w:val="cyan"/>
          <w:u w:val="single"/>
        </w:rPr>
        <w:t>highest level</w:t>
      </w:r>
      <w:r w:rsidRPr="00B31CD2">
        <w:rPr>
          <w:u w:val="single"/>
        </w:rPr>
        <w:t xml:space="preserve"> that we have seen </w:t>
      </w:r>
      <w:r w:rsidRPr="00B31CD2">
        <w:rPr>
          <w:highlight w:val="cyan"/>
          <w:u w:val="single"/>
        </w:rPr>
        <w:t>since 2020,</w:t>
      </w:r>
      <w:r w:rsidRPr="00B31CD2">
        <w:rPr>
          <w:u w:val="single"/>
        </w:rPr>
        <w:t xml:space="preserve"> when the world was consumed </w:t>
      </w:r>
      <w:r w:rsidRPr="00AF3E3B">
        <w:rPr>
          <w:u w:val="single"/>
        </w:rPr>
        <w:t>by the COVID-19 pandemic. And in the </w:t>
      </w:r>
      <w:r w:rsidRPr="0024125D">
        <w:rPr>
          <w:u w:val="single"/>
        </w:rPr>
        <w:t>chart</w:t>
      </w:r>
      <w:r w:rsidRPr="00AF3E3B">
        <w:rPr>
          <w:u w:val="single"/>
        </w:rPr>
        <w:t> above, you can also see job openings data. As it shows, job</w:t>
      </w:r>
      <w:r w:rsidRPr="00B31CD2">
        <w:rPr>
          <w:u w:val="single"/>
        </w:rPr>
        <w:t xml:space="preserve"> openings data is still better than it was before the COVID-19 pandemic. But the overall trend is undeniably negative. The last few months have seen a bit of stabilization. But given these layoff figures and the rising unemployment rate, it's </w:t>
      </w:r>
      <w:r w:rsidRPr="00B31CD2">
        <w:rPr>
          <w:highlight w:val="cyan"/>
          <w:u w:val="single"/>
        </w:rPr>
        <w:t>likely</w:t>
      </w:r>
      <w:r w:rsidRPr="00B31CD2">
        <w:rPr>
          <w:u w:val="single"/>
        </w:rPr>
        <w:t xml:space="preserve"> that job </w:t>
      </w:r>
      <w:r w:rsidRPr="00B31CD2">
        <w:rPr>
          <w:highlight w:val="cyan"/>
          <w:u w:val="single"/>
        </w:rPr>
        <w:t>openings</w:t>
      </w:r>
      <w:r w:rsidRPr="00B31CD2">
        <w:rPr>
          <w:u w:val="single"/>
        </w:rPr>
        <w:t xml:space="preserve"> </w:t>
      </w:r>
      <w:r w:rsidRPr="00B31CD2">
        <w:rPr>
          <w:highlight w:val="cyan"/>
          <w:u w:val="single"/>
        </w:rPr>
        <w:t>will continue declin</w:t>
      </w:r>
      <w:r w:rsidRPr="00B31CD2">
        <w:rPr>
          <w:u w:val="single"/>
        </w:rPr>
        <w:t xml:space="preserve">ing </w:t>
      </w:r>
      <w:r w:rsidRPr="00B31CD2">
        <w:rPr>
          <w:highlight w:val="cyan"/>
          <w:u w:val="single"/>
        </w:rPr>
        <w:t xml:space="preserve">for </w:t>
      </w:r>
      <w:r w:rsidRPr="00B31CD2">
        <w:rPr>
          <w:u w:val="single"/>
        </w:rPr>
        <w:t xml:space="preserve">the </w:t>
      </w:r>
      <w:r w:rsidRPr="009D5F2D">
        <w:rPr>
          <w:b/>
          <w:bCs/>
          <w:highlight w:val="cyan"/>
          <w:u w:val="single"/>
        </w:rPr>
        <w:t>foreseeable future</w:t>
      </w:r>
      <w:r w:rsidRPr="00B31CD2">
        <w:rPr>
          <w:u w:val="single"/>
        </w:rPr>
        <w:t>.</w:t>
      </w:r>
    </w:p>
    <w:p w14:paraId="2EAA8CE3" w14:textId="77777777" w:rsidR="00473D1A" w:rsidRPr="00D8293C" w:rsidRDefault="00473D1A" w:rsidP="00473D1A">
      <w:pPr>
        <w:rPr>
          <w:sz w:val="16"/>
          <w:szCs w:val="16"/>
        </w:rPr>
      </w:pPr>
      <w:r w:rsidRPr="00D8293C">
        <w:rPr>
          <w:sz w:val="16"/>
          <w:szCs w:val="16"/>
        </w:rPr>
        <w:t>I'm also concerned with what we are seeing on the corporate profit front. As I mentioned in a previous article, I talked about how the surge in corporate profits was largely driven by supply chain issues and benefits received from a rapid transition toward e-commerce activities. But lately, corporate profits have come under pressure. For the first quarter of this year, the annual rate of corporate profits amounted to $3.34 trillion. That was down 1.7% compared to the $3.39 trillion reported at the same time last year. And for the second quarter of this year, the $3.36 trillion fell short of the $3.47 trillion to the tune of 3.3%. So even as corporations benefit from record-high share prices, there is early evidence of weakening when it comes to the economy more broadly.</w:t>
      </w:r>
    </w:p>
    <w:p w14:paraId="5FEBA6E5" w14:textId="77777777" w:rsidR="00473D1A" w:rsidRPr="00AF3E3B" w:rsidRDefault="00473D1A" w:rsidP="00473D1A">
      <w:pPr>
        <w:rPr>
          <w:u w:val="single"/>
        </w:rPr>
      </w:pPr>
      <w:r w:rsidRPr="00AF3E3B">
        <w:rPr>
          <w:u w:val="single"/>
        </w:rPr>
        <w:t>There are other factors to take into consideration also. As the </w:t>
      </w:r>
      <w:r w:rsidRPr="0024125D">
        <w:rPr>
          <w:u w:val="single"/>
        </w:rPr>
        <w:t>chart</w:t>
      </w:r>
      <w:r w:rsidRPr="00AF3E3B">
        <w:rPr>
          <w:u w:val="single"/>
        </w:rPr>
        <w:t xml:space="preserve"> above illustrates, </w:t>
      </w:r>
      <w:r w:rsidRPr="00AF3E3B">
        <w:rPr>
          <w:highlight w:val="cyan"/>
          <w:u w:val="single"/>
        </w:rPr>
        <w:t xml:space="preserve">consumer confidence levels are near </w:t>
      </w:r>
      <w:r w:rsidRPr="009D5F2D">
        <w:rPr>
          <w:b/>
          <w:bCs/>
          <w:highlight w:val="cyan"/>
          <w:u w:val="single"/>
        </w:rPr>
        <w:t>all-time lows</w:t>
      </w:r>
      <w:r w:rsidRPr="00AF3E3B">
        <w:rPr>
          <w:u w:val="single"/>
        </w:rPr>
        <w:t xml:space="preserve">. Right now, there are only four months of the last decade in which consumer confidence was lower than it is right now. And two of those months have also occurred this year. The fact of the matter is that </w:t>
      </w:r>
      <w:r w:rsidRPr="00AF3E3B">
        <w:rPr>
          <w:highlight w:val="cyan"/>
          <w:u w:val="single"/>
        </w:rPr>
        <w:t>high prices</w:t>
      </w:r>
      <w:r w:rsidRPr="00AF3E3B">
        <w:rPr>
          <w:u w:val="single"/>
        </w:rPr>
        <w:t xml:space="preserve">, a </w:t>
      </w:r>
      <w:r w:rsidRPr="00AF3E3B">
        <w:rPr>
          <w:highlight w:val="cyan"/>
          <w:u w:val="single"/>
        </w:rPr>
        <w:t>weakening jobs</w:t>
      </w:r>
      <w:r w:rsidRPr="00AF3E3B">
        <w:rPr>
          <w:u w:val="single"/>
        </w:rPr>
        <w:t xml:space="preserve"> market, </w:t>
      </w:r>
      <w:r w:rsidRPr="00AF3E3B">
        <w:rPr>
          <w:highlight w:val="cyan"/>
          <w:u w:val="single"/>
        </w:rPr>
        <w:t>falling home prices</w:t>
      </w:r>
      <w:r w:rsidRPr="00AF3E3B">
        <w:rPr>
          <w:u w:val="single"/>
        </w:rPr>
        <w:t>, tariff-</w:t>
      </w:r>
      <w:r w:rsidRPr="00AF3E3B">
        <w:rPr>
          <w:u w:val="single"/>
        </w:rPr>
        <w:lastRenderedPageBreak/>
        <w:t xml:space="preserve">induced inflation, and other factors </w:t>
      </w:r>
      <w:r w:rsidRPr="00AF3E3B">
        <w:rPr>
          <w:highlight w:val="cyan"/>
          <w:u w:val="single"/>
        </w:rPr>
        <w:t>do not create favorable conditions for</w:t>
      </w:r>
      <w:r w:rsidRPr="00AF3E3B">
        <w:rPr>
          <w:u w:val="single"/>
        </w:rPr>
        <w:t xml:space="preserve"> the overwhelming majority of </w:t>
      </w:r>
      <w:r w:rsidRPr="00AF3E3B">
        <w:rPr>
          <w:highlight w:val="cyan"/>
          <w:u w:val="single"/>
        </w:rPr>
        <w:t>consumers.</w:t>
      </w:r>
    </w:p>
    <w:p w14:paraId="6E6E9580" w14:textId="77777777" w:rsidR="00473D1A" w:rsidRPr="002722A0" w:rsidRDefault="00473D1A" w:rsidP="00473D1A">
      <w:pPr>
        <w:rPr>
          <w:sz w:val="16"/>
          <w:szCs w:val="16"/>
        </w:rPr>
      </w:pPr>
      <w:r w:rsidRPr="002722A0">
        <w:rPr>
          <w:sz w:val="16"/>
          <w:szCs w:val="16"/>
        </w:rPr>
        <w:t>Speaking of tariffs, Yale has something that it calls The Budget Lab. In the middle of November of this year, they came out with their own assessment of the role that tariffs are playing in the current economic picture. As the chart above illustrates, there has been a surge in the effective tariff rate experienced this year. It currently stands at 16.8%. This is, undoubtedly, a tax on the American consumer. After all, other countries do not pay the tariffs. It is paid for by the company that does the importing, and then most of that cost is typically passed on to the consumer. I do analyze more publicly traded companies than perhaps any other person on the planet. And even though anecdotes don't mean much, I will say that while some companies have eaten some or all of the costs of the tariffs, they are becoming increasingly open about passing these on to consumers. So in all likelihood, we will see additional pain on this front.</w:t>
      </w:r>
    </w:p>
    <w:p w14:paraId="236A4870" w14:textId="77777777" w:rsidR="00473D1A" w:rsidRPr="00DD55F7" w:rsidRDefault="00473D1A" w:rsidP="00473D1A">
      <w:pPr>
        <w:rPr>
          <w:sz w:val="16"/>
          <w:szCs w:val="16"/>
        </w:rPr>
      </w:pPr>
      <w:r w:rsidRPr="00DD55F7">
        <w:rPr>
          <w:sz w:val="16"/>
          <w:szCs w:val="16"/>
        </w:rPr>
        <w:t>Yale estimates that, for the average household in the U.S., tariffs have already cost $1,700 this year. And for the lowest-income households, the impact has been $900. I don't know about your financial picture personally. But for many Americans, these are sizable tax increases that hurt consumption and are showing up in the form of reduced consumer confidence.</w:t>
      </w:r>
    </w:p>
    <w:p w14:paraId="3F69AA9C" w14:textId="77777777" w:rsidR="00473D1A" w:rsidRPr="00AF3E3B" w:rsidRDefault="00473D1A" w:rsidP="00473D1A">
      <w:pPr>
        <w:rPr>
          <w:sz w:val="16"/>
          <w:szCs w:val="16"/>
        </w:rPr>
      </w:pPr>
      <w:r w:rsidRPr="00DD55F7">
        <w:rPr>
          <w:sz w:val="16"/>
          <w:szCs w:val="16"/>
        </w:rPr>
        <w:t>There's also the fact that, as the chart above illustrates, tariffs are having a noticeable drag on real GDP. The current estimate provided by Yale was that, at the current level we have, the impact on GDP will be $90 billion on an annual basis. This is the net hit that will be inflicted upon GDP in this country. And on top of this, they expect another 0.6% increase in the unemployment rate through next year. Considering that tariffs are already reducing total employment by an estimated 460,000 jobs by the end of this year, it stands to reason that the jobs situation will look even worse a year from now.</w:t>
      </w:r>
    </w:p>
    <w:p w14:paraId="53C2E5CF" w14:textId="77777777" w:rsidR="00473D1A" w:rsidRPr="007541DD" w:rsidRDefault="00473D1A" w:rsidP="00473D1A">
      <w:pPr>
        <w:rPr>
          <w:b/>
          <w:bCs/>
        </w:rPr>
      </w:pPr>
      <w:r w:rsidRPr="007541DD">
        <w:rPr>
          <w:b/>
          <w:bCs/>
        </w:rPr>
        <w:t>Growth Levers</w:t>
      </w:r>
    </w:p>
    <w:p w14:paraId="76F70672" w14:textId="77777777" w:rsidR="00473D1A" w:rsidRPr="007541DD" w:rsidRDefault="00473D1A" w:rsidP="00473D1A">
      <w:pPr>
        <w:rPr>
          <w:sz w:val="16"/>
          <w:szCs w:val="16"/>
        </w:rPr>
      </w:pPr>
      <w:r w:rsidRPr="007541DD">
        <w:rPr>
          <w:u w:val="single"/>
        </w:rPr>
        <w:t xml:space="preserve">There are a couple of reasons why somebody would realistically chalk up my thesis that </w:t>
      </w:r>
      <w:r w:rsidRPr="007541DD">
        <w:rPr>
          <w:b/>
          <w:bCs/>
          <w:highlight w:val="cyan"/>
          <w:u w:val="single"/>
        </w:rPr>
        <w:t>we are heading toward a recession</w:t>
      </w:r>
      <w:r w:rsidRPr="007541DD">
        <w:rPr>
          <w:u w:val="single"/>
        </w:rPr>
        <w:t xml:space="preserve"> and a difficult year for the stock market</w:t>
      </w:r>
      <w:r w:rsidRPr="007541DD">
        <w:rPr>
          <w:sz w:val="16"/>
          <w:szCs w:val="16"/>
        </w:rPr>
        <w:t>. The most obvious counterpoint would be the amazing growth opportunities associated with AI. Back in September of 2024, investment bank </w:t>
      </w:r>
      <w:r w:rsidRPr="007541DD">
        <w:rPr>
          <w:i/>
          <w:iCs/>
          <w:sz w:val="16"/>
          <w:szCs w:val="16"/>
        </w:rPr>
        <w:t>Goldman Sachs</w:t>
      </w:r>
      <w:r w:rsidRPr="007541DD">
        <w:rPr>
          <w:sz w:val="16"/>
          <w:szCs w:val="16"/>
        </w:rPr>
        <w:t> (GS) estimated that global cloud revenue will balloon from $496 billion in 2023 to $2 trillion by the year 2030. And according to consulting giant McKinsey &amp; Company earlier this year, it's believed that data centers will require $6.7 trillion globally in order to keep pace with the demand for compute power. This is the amount that will need to be spent by the end of this decade, with $5.2 trillion of that specifically dedicated to the capital expenditures needed to handle AI processing loads.</w:t>
      </w:r>
    </w:p>
    <w:p w14:paraId="7DBF31DB" w14:textId="77777777" w:rsidR="00473D1A" w:rsidRPr="007541DD" w:rsidRDefault="00473D1A" w:rsidP="00473D1A">
      <w:pPr>
        <w:rPr>
          <w:sz w:val="16"/>
          <w:szCs w:val="16"/>
        </w:rPr>
      </w:pPr>
      <w:r w:rsidRPr="007541DD">
        <w:rPr>
          <w:sz w:val="16"/>
          <w:szCs w:val="16"/>
        </w:rPr>
        <w:t>In truth, I am very bullish about AI. But I view current conditions very similarly to how I look at the dot com bubble of the past. In the 1990s, there was rampant speculation about the Internet. This caused significant overinvestment and an eventual crash. But ultimately, the Internet did go on to create tremendous economic value. It's just that that window of overinvestment had to be worked out first. That is what I believe is likely happening here. And it's not just a baseless guess</w:t>
      </w:r>
    </w:p>
    <w:p w14:paraId="2AE894B9" w14:textId="77777777" w:rsidR="00473D1A" w:rsidRDefault="00473D1A" w:rsidP="00473D1A">
      <w:pPr>
        <w:pStyle w:val="Heading4"/>
      </w:pPr>
      <w:r>
        <w:t xml:space="preserve">Rate cuts are a sugar rush, ultimately produce stagflation </w:t>
      </w:r>
    </w:p>
    <w:p w14:paraId="379E41EB" w14:textId="77777777" w:rsidR="00473D1A" w:rsidRDefault="00473D1A" w:rsidP="00473D1A">
      <w:r w:rsidRPr="00FA4232">
        <w:rPr>
          <w:b/>
          <w:bCs/>
        </w:rPr>
        <w:t>Klement 11/25</w:t>
      </w:r>
      <w:r>
        <w:t xml:space="preserve"> </w:t>
      </w:r>
      <w:r w:rsidRPr="008176DC">
        <w:t>[Joachim</w:t>
      </w:r>
      <w:r>
        <w:t xml:space="preserve">, economic commentator, former </w:t>
      </w:r>
      <w:r w:rsidRPr="00734269">
        <w:t>CIO at Wellershoff &amp; Partners Ltd</w:t>
      </w:r>
      <w:r>
        <w:t xml:space="preserve">, </w:t>
      </w:r>
      <w:r w:rsidRPr="008176DC">
        <w:t xml:space="preserve">11-25-2025. "Fed may generate sugar rush in 2026". </w:t>
      </w:r>
      <w:hyperlink r:id="rId13" w:history="1">
        <w:r w:rsidRPr="001E48AF">
          <w:rPr>
            <w:rStyle w:val="Hyperlink"/>
          </w:rPr>
          <w:t>https://www.reuters.com/markets/us/fed-may-generate-sugar-rush-2026-klement-2025-11-25/</w:t>
        </w:r>
      </w:hyperlink>
      <w:r w:rsidRPr="008176DC">
        <w:t>.</w:t>
      </w:r>
      <w:r>
        <w:t>] DGL</w:t>
      </w:r>
    </w:p>
    <w:p w14:paraId="4D539D80" w14:textId="77777777" w:rsidR="00473D1A" w:rsidRPr="00315EFC" w:rsidRDefault="00473D1A" w:rsidP="00473D1A">
      <w:pPr>
        <w:rPr>
          <w:u w:val="single"/>
        </w:rPr>
      </w:pPr>
      <w:r w:rsidRPr="00315EFC">
        <w:rPr>
          <w:u w:val="single"/>
        </w:rPr>
        <w:t xml:space="preserve">The bad news is that </w:t>
      </w:r>
      <w:r w:rsidRPr="00315EFC">
        <w:rPr>
          <w:highlight w:val="cyan"/>
          <w:u w:val="single"/>
        </w:rPr>
        <w:t>growth should</w:t>
      </w:r>
      <w:r w:rsidRPr="00315EFC">
        <w:rPr>
          <w:u w:val="single"/>
        </w:rPr>
        <w:t xml:space="preserve"> then </w:t>
      </w:r>
      <w:r w:rsidRPr="00315EFC">
        <w:rPr>
          <w:highlight w:val="cyan"/>
          <w:u w:val="single"/>
        </w:rPr>
        <w:t>decline rapidly</w:t>
      </w:r>
      <w:r w:rsidRPr="00315EFC">
        <w:rPr>
          <w:u w:val="single"/>
        </w:rPr>
        <w:t xml:space="preserve">. Drechsel argues that, in the long run, </w:t>
      </w:r>
      <w:r w:rsidRPr="00315EFC">
        <w:rPr>
          <w:highlight w:val="cyan"/>
          <w:u w:val="single"/>
        </w:rPr>
        <w:t>giving in to political pressure does not boost real economic activity</w:t>
      </w:r>
      <w:r w:rsidRPr="00315EFC">
        <w:rPr>
          <w:u w:val="single"/>
        </w:rPr>
        <w:t xml:space="preserve"> persistently. </w:t>
      </w:r>
      <w:r w:rsidRPr="00315EFC">
        <w:rPr>
          <w:highlight w:val="cyan"/>
          <w:u w:val="single"/>
        </w:rPr>
        <w:t>Aggressive rate cuts engineer a</w:t>
      </w:r>
      <w:r w:rsidRPr="00315EFC">
        <w:rPr>
          <w:u w:val="single"/>
        </w:rPr>
        <w:t xml:space="preserve">n economic </w:t>
      </w:r>
      <w:r w:rsidRPr="00315EFC">
        <w:rPr>
          <w:highlight w:val="cyan"/>
          <w:u w:val="single"/>
        </w:rPr>
        <w:t>sugar rush that</w:t>
      </w:r>
      <w:r w:rsidRPr="00315EFC">
        <w:rPr>
          <w:u w:val="single"/>
        </w:rPr>
        <w:t xml:space="preserve"> typically </w:t>
      </w:r>
      <w:r w:rsidRPr="00315EFC">
        <w:rPr>
          <w:highlight w:val="cyan"/>
          <w:u w:val="single"/>
        </w:rPr>
        <w:t>disappears</w:t>
      </w:r>
      <w:r w:rsidRPr="00315EFC">
        <w:rPr>
          <w:u w:val="single"/>
        </w:rPr>
        <w:t xml:space="preserve"> once the rate cuts stop.</w:t>
      </w:r>
    </w:p>
    <w:p w14:paraId="1BCE1C22" w14:textId="77777777" w:rsidR="00473D1A" w:rsidRPr="00315EFC" w:rsidRDefault="00473D1A" w:rsidP="00473D1A">
      <w:r w:rsidRPr="00315EFC">
        <w:t>PRICE OF ACCOMMODATION</w:t>
      </w:r>
    </w:p>
    <w:p w14:paraId="4D19F5A7" w14:textId="77777777" w:rsidR="00473D1A" w:rsidRPr="00315EFC" w:rsidRDefault="00473D1A" w:rsidP="00473D1A">
      <w:pPr>
        <w:rPr>
          <w:u w:val="single"/>
        </w:rPr>
      </w:pPr>
      <w:r w:rsidRPr="00315EFC">
        <w:rPr>
          <w:u w:val="single"/>
        </w:rPr>
        <w:t xml:space="preserve">There’s more bad news. While politically-influenced rate cuts have not been shown to increase real economic activity over the long run, </w:t>
      </w:r>
      <w:r w:rsidRPr="00315EFC">
        <w:rPr>
          <w:highlight w:val="cyan"/>
          <w:u w:val="single"/>
        </w:rPr>
        <w:t>they</w:t>
      </w:r>
      <w:r w:rsidRPr="00315EFC">
        <w:rPr>
          <w:u w:val="single"/>
        </w:rPr>
        <w:t xml:space="preserve"> have </w:t>
      </w:r>
      <w:r w:rsidRPr="00315EFC">
        <w:rPr>
          <w:highlight w:val="cyan"/>
          <w:u w:val="single"/>
        </w:rPr>
        <w:t>produce</w:t>
      </w:r>
      <w:r w:rsidRPr="00315EFC">
        <w:rPr>
          <w:u w:val="single"/>
        </w:rPr>
        <w:t xml:space="preserve">d one persistent change – higher </w:t>
      </w:r>
      <w:r w:rsidRPr="00315EFC">
        <w:rPr>
          <w:highlight w:val="cyan"/>
          <w:u w:val="single"/>
        </w:rPr>
        <w:t>inflation.</w:t>
      </w:r>
      <w:r w:rsidRPr="00315EFC">
        <w:rPr>
          <w:u w:val="single"/>
        </w:rPr>
        <w:t xml:space="preserve"> </w:t>
      </w:r>
      <w:r w:rsidRPr="00315EFC">
        <w:rPr>
          <w:sz w:val="16"/>
          <w:szCs w:val="16"/>
        </w:rPr>
        <w:t>Aggressive rate cuts not motivated purely by economic fundamentals have historically overheated the economy, boosting inflation even two to three years down the line.</w:t>
      </w:r>
    </w:p>
    <w:p w14:paraId="77F1F56F" w14:textId="77777777" w:rsidR="00473D1A" w:rsidRDefault="00473D1A" w:rsidP="00473D1A">
      <w:pPr>
        <w:rPr>
          <w:u w:val="single"/>
        </w:rPr>
      </w:pPr>
      <w:r w:rsidRPr="00315EFC">
        <w:rPr>
          <w:u w:val="single"/>
        </w:rPr>
        <w:t xml:space="preserve">Importantly, this increase in inflation is typically </w:t>
      </w:r>
      <w:r w:rsidRPr="00315EFC">
        <w:rPr>
          <w:highlight w:val="cyan"/>
          <w:u w:val="single"/>
        </w:rPr>
        <w:t>larger than</w:t>
      </w:r>
      <w:r w:rsidRPr="00315EFC">
        <w:rPr>
          <w:u w:val="single"/>
        </w:rPr>
        <w:t xml:space="preserve"> what is seen during a </w:t>
      </w:r>
      <w:r w:rsidRPr="00315EFC">
        <w:rPr>
          <w:highlight w:val="cyan"/>
          <w:u w:val="single"/>
        </w:rPr>
        <w:t>normal rate-cutting cycle</w:t>
      </w:r>
      <w:r w:rsidRPr="00315EFC">
        <w:rPr>
          <w:u w:val="single"/>
        </w:rPr>
        <w:t xml:space="preserve"> because doubts about central bank independence usually cause inflation expectations to move higher. This can create a </w:t>
      </w:r>
      <w:r w:rsidRPr="00315EFC">
        <w:rPr>
          <w:highlight w:val="cyan"/>
          <w:u w:val="single"/>
        </w:rPr>
        <w:t>vicious cycle</w:t>
      </w:r>
      <w:r w:rsidRPr="00315EFC">
        <w:rPr>
          <w:u w:val="single"/>
        </w:rPr>
        <w:t xml:space="preserve"> where inflation risks getting out of control unless the Fed hikes rates aggressively.</w:t>
      </w:r>
    </w:p>
    <w:p w14:paraId="1861A780" w14:textId="77777777" w:rsidR="00473D1A" w:rsidRDefault="00473D1A" w:rsidP="00473D1A"/>
    <w:p w14:paraId="75639CDC" w14:textId="77777777" w:rsidR="00473D1A" w:rsidRDefault="00473D1A" w:rsidP="00473D1A">
      <w:pPr>
        <w:pStyle w:val="Heading4"/>
      </w:pPr>
      <w:r>
        <w:t xml:space="preserve">No rates impact. They have a </w:t>
      </w:r>
      <w:r>
        <w:rPr>
          <w:u w:val="single"/>
        </w:rPr>
        <w:t xml:space="preserve">small </w:t>
      </w:r>
      <w:r>
        <w:t xml:space="preserve">effect at the </w:t>
      </w:r>
      <w:r>
        <w:rPr>
          <w:u w:val="single"/>
        </w:rPr>
        <w:t>margins</w:t>
      </w:r>
      <w:r>
        <w:t>.</w:t>
      </w:r>
      <w:r>
        <w:rPr>
          <w:b w:val="0"/>
        </w:rPr>
        <w:t xml:space="preserve"> </w:t>
      </w:r>
    </w:p>
    <w:p w14:paraId="09858914" w14:textId="77777777" w:rsidR="00473D1A" w:rsidRDefault="00473D1A" w:rsidP="00473D1A">
      <w:r>
        <w:rPr>
          <w:rStyle w:val="Style13ptBold"/>
        </w:rPr>
        <w:t>Ryssdal ’24</w:t>
      </w:r>
      <w:r>
        <w:t xml:space="preserve"> [Kai and Jerome Powell; March 29; Host and Senior Editor at Marketplace; Chair of the Federal Reserve; Marketplace, “Fed Chair Powell: Interest rates likely won’t return to “historically low levels” before the pandemic,” https://www.marketplace.org/2024/03/29/fed-chair-powell-inflation-economy-interest-rates-monetary-policy-federal-reserve/]</w:t>
      </w:r>
    </w:p>
    <w:p w14:paraId="62E87FFB" w14:textId="77777777" w:rsidR="00473D1A" w:rsidRDefault="00473D1A" w:rsidP="00473D1A">
      <w:r>
        <w:rPr>
          <w:rStyle w:val="Emphasis"/>
        </w:rPr>
        <w:t>Powell:</w:t>
      </w:r>
      <w:r>
        <w:rPr>
          <w:sz w:val="16"/>
        </w:rPr>
        <w:t xml:space="preserve"> Yeah, I do worry about that</w:t>
      </w:r>
      <w:r>
        <w:rPr>
          <w:rStyle w:val="StyleUnderline"/>
        </w:rPr>
        <w:t xml:space="preserve">. You know, I think the things that really matter for our economy over the long term </w:t>
      </w:r>
      <w:r>
        <w:rPr>
          <w:rStyle w:val="Emphasis"/>
        </w:rPr>
        <w:t>are not</w:t>
      </w:r>
      <w:r>
        <w:rPr>
          <w:rStyle w:val="StyleUnderline"/>
        </w:rPr>
        <w:t xml:space="preserve"> the Fed’s interest </w:t>
      </w:r>
      <w:r>
        <w:rPr>
          <w:rStyle w:val="Emphasis"/>
          <w:highlight w:val="cyan"/>
        </w:rPr>
        <w:t>rate decisions</w:t>
      </w:r>
      <w:r>
        <w:rPr>
          <w:rStyle w:val="StyleUnderline"/>
        </w:rPr>
        <w:t xml:space="preserve">, which really </w:t>
      </w:r>
      <w:r>
        <w:rPr>
          <w:rStyle w:val="Emphasis"/>
          <w:highlight w:val="cyan"/>
        </w:rPr>
        <w:t xml:space="preserve">have no impact </w:t>
      </w:r>
      <w:r>
        <w:rPr>
          <w:rStyle w:val="Emphasis"/>
        </w:rPr>
        <w:t>on</w:t>
      </w:r>
      <w:r>
        <w:rPr>
          <w:rStyle w:val="StyleUnderline"/>
        </w:rPr>
        <w:t xml:space="preserve"> the </w:t>
      </w:r>
      <w:r>
        <w:rPr>
          <w:rStyle w:val="Emphasis"/>
        </w:rPr>
        <w:t xml:space="preserve">things that matter. </w:t>
      </w:r>
    </w:p>
    <w:p w14:paraId="0C82B779" w14:textId="77777777" w:rsidR="00473D1A" w:rsidRDefault="00473D1A" w:rsidP="00473D1A">
      <w:r>
        <w:rPr>
          <w:sz w:val="16"/>
        </w:rPr>
        <w:t xml:space="preserve">Ryssdal: Say that again. Seriously, say it for the cameras. </w:t>
      </w:r>
    </w:p>
    <w:p w14:paraId="0DC55708" w14:textId="77777777" w:rsidR="00473D1A" w:rsidRDefault="00473D1A" w:rsidP="00473D1A">
      <w:r>
        <w:rPr>
          <w:rStyle w:val="Emphasis"/>
        </w:rPr>
        <w:t>Powell:</w:t>
      </w:r>
      <w:r>
        <w:rPr>
          <w:sz w:val="16"/>
        </w:rPr>
        <w:t xml:space="preserve"> OK. </w:t>
      </w:r>
      <w:r>
        <w:rPr>
          <w:rStyle w:val="StyleUnderline"/>
        </w:rPr>
        <w:t xml:space="preserve">The </w:t>
      </w:r>
      <w:r>
        <w:rPr>
          <w:rStyle w:val="Emphasis"/>
        </w:rPr>
        <w:t>things that matter</w:t>
      </w:r>
      <w:r>
        <w:rPr>
          <w:rStyle w:val="StyleUnderline"/>
        </w:rPr>
        <w:t xml:space="preserve"> for the U</w:t>
      </w:r>
      <w:r>
        <w:rPr>
          <w:sz w:val="16"/>
        </w:rPr>
        <w:t xml:space="preserve">nited </w:t>
      </w:r>
      <w:r>
        <w:rPr>
          <w:rStyle w:val="StyleUnderline"/>
        </w:rPr>
        <w:t xml:space="preserve">States economy over the medium and longer term are </w:t>
      </w:r>
      <w:r>
        <w:rPr>
          <w:rStyle w:val="Emphasis"/>
        </w:rPr>
        <w:t>not</w:t>
      </w:r>
      <w:r>
        <w:rPr>
          <w:rStyle w:val="StyleUnderline"/>
        </w:rPr>
        <w:t xml:space="preserve"> the </w:t>
      </w:r>
      <w:r>
        <w:rPr>
          <w:rStyle w:val="Emphasis"/>
        </w:rPr>
        <w:t>decisions</w:t>
      </w:r>
      <w:r>
        <w:rPr>
          <w:rStyle w:val="StyleUnderline"/>
        </w:rPr>
        <w:t xml:space="preserve"> the </w:t>
      </w:r>
      <w:r>
        <w:rPr>
          <w:rStyle w:val="Emphasis"/>
        </w:rPr>
        <w:t>Fed makes.</w:t>
      </w:r>
      <w:r>
        <w:rPr>
          <w:sz w:val="16"/>
        </w:rPr>
        <w:t xml:space="preserve"> The Fed tries to guide the economy to maximum employment and price stability through a business cycle and can react, we do critical things during crises. We’re very, very important in crises. </w:t>
      </w:r>
      <w:r>
        <w:rPr>
          <w:rStyle w:val="StyleUnderline"/>
        </w:rPr>
        <w:t xml:space="preserve">But </w:t>
      </w:r>
      <w:r>
        <w:rPr>
          <w:rStyle w:val="StyleUnderline"/>
          <w:highlight w:val="cyan"/>
        </w:rPr>
        <w:t xml:space="preserve">things that add </w:t>
      </w:r>
      <w:r>
        <w:rPr>
          <w:rStyle w:val="StyleUnderline"/>
        </w:rPr>
        <w:t xml:space="preserve">to the </w:t>
      </w:r>
      <w:r>
        <w:rPr>
          <w:rStyle w:val="Emphasis"/>
          <w:highlight w:val="cyan"/>
        </w:rPr>
        <w:t xml:space="preserve">productive capacity </w:t>
      </w:r>
      <w:r>
        <w:rPr>
          <w:rStyle w:val="StyleUnderline"/>
        </w:rPr>
        <w:t>of the U</w:t>
      </w:r>
      <w:r>
        <w:rPr>
          <w:sz w:val="16"/>
        </w:rPr>
        <w:t xml:space="preserve">nited </w:t>
      </w:r>
      <w:r>
        <w:rPr>
          <w:rStyle w:val="StyleUnderline"/>
        </w:rPr>
        <w:t>S</w:t>
      </w:r>
      <w:r>
        <w:rPr>
          <w:sz w:val="16"/>
        </w:rPr>
        <w:t xml:space="preserve">tates, </w:t>
      </w:r>
      <w:r>
        <w:rPr>
          <w:rStyle w:val="StyleUnderline"/>
        </w:rPr>
        <w:t xml:space="preserve">things </w:t>
      </w:r>
      <w:r>
        <w:rPr>
          <w:rStyle w:val="StyleUnderline"/>
          <w:highlight w:val="cyan"/>
        </w:rPr>
        <w:t>that give</w:t>
      </w:r>
      <w:r>
        <w:rPr>
          <w:rStyle w:val="StyleUnderline"/>
        </w:rPr>
        <w:t xml:space="preserve"> people more </w:t>
      </w:r>
      <w:r>
        <w:rPr>
          <w:rStyle w:val="StyleUnderline"/>
          <w:highlight w:val="cyan"/>
        </w:rPr>
        <w:t>skills</w:t>
      </w:r>
      <w:r>
        <w:rPr>
          <w:rStyle w:val="StyleUnderline"/>
        </w:rPr>
        <w:t xml:space="preserve"> so they can contribute more to the economy, things that increase productivity </w:t>
      </w:r>
      <w:r>
        <w:rPr>
          <w:rStyle w:val="StyleUnderline"/>
          <w:highlight w:val="cyan"/>
        </w:rPr>
        <w:t>so</w:t>
      </w:r>
      <w:r>
        <w:rPr>
          <w:rStyle w:val="StyleUnderline"/>
        </w:rPr>
        <w:t xml:space="preserve"> that an hour’s </w:t>
      </w:r>
      <w:r>
        <w:rPr>
          <w:rStyle w:val="StyleUnderline"/>
          <w:highlight w:val="cyan"/>
        </w:rPr>
        <w:t>work is worth more output</w:t>
      </w:r>
      <w:r>
        <w:rPr>
          <w:rStyle w:val="StyleUnderline"/>
        </w:rPr>
        <w:t>.</w:t>
      </w:r>
      <w:r>
        <w:rPr>
          <w:rStyle w:val="Emphasis"/>
        </w:rPr>
        <w:t xml:space="preserve"> </w:t>
      </w:r>
      <w:r>
        <w:rPr>
          <w:sz w:val="16"/>
        </w:rPr>
        <w:t xml:space="preserve">That’s the evolution of </w:t>
      </w:r>
      <w:r>
        <w:rPr>
          <w:rStyle w:val="Emphasis"/>
          <w:highlight w:val="cyan"/>
        </w:rPr>
        <w:t>technology</w:t>
      </w:r>
      <w:r>
        <w:rPr>
          <w:sz w:val="16"/>
        </w:rPr>
        <w:t xml:space="preserve">. It’s also the </w:t>
      </w:r>
      <w:r>
        <w:rPr>
          <w:rStyle w:val="Emphasis"/>
          <w:highlight w:val="cyan"/>
        </w:rPr>
        <w:t>skills</w:t>
      </w:r>
      <w:r>
        <w:rPr>
          <w:sz w:val="16"/>
        </w:rPr>
        <w:t xml:space="preserve"> that </w:t>
      </w:r>
      <w:r>
        <w:rPr>
          <w:rStyle w:val="StyleUnderline"/>
        </w:rPr>
        <w:t>people have.</w:t>
      </w:r>
      <w:r>
        <w:rPr>
          <w:sz w:val="16"/>
        </w:rPr>
        <w:t xml:space="preserve"> Those things, </w:t>
      </w:r>
      <w:r>
        <w:rPr>
          <w:rStyle w:val="StyleUnderline"/>
        </w:rPr>
        <w:t xml:space="preserve">investing in </w:t>
      </w:r>
      <w:r>
        <w:rPr>
          <w:rStyle w:val="StyleUnderline"/>
          <w:highlight w:val="cyan"/>
        </w:rPr>
        <w:t>those</w:t>
      </w:r>
      <w:r>
        <w:rPr>
          <w:rStyle w:val="StyleUnderline"/>
        </w:rPr>
        <w:t xml:space="preserve"> things</w:t>
      </w:r>
      <w:r>
        <w:rPr>
          <w:sz w:val="16"/>
        </w:rPr>
        <w:t xml:space="preserve">, that’s what </w:t>
      </w:r>
      <w:r>
        <w:rPr>
          <w:rStyle w:val="Emphasis"/>
          <w:highlight w:val="cyan"/>
        </w:rPr>
        <w:t>drive</w:t>
      </w:r>
      <w:r>
        <w:rPr>
          <w:sz w:val="16"/>
        </w:rPr>
        <w:t xml:space="preserve">s the </w:t>
      </w:r>
      <w:r>
        <w:rPr>
          <w:rStyle w:val="Emphasis"/>
        </w:rPr>
        <w:t xml:space="preserve">longer-run </w:t>
      </w:r>
      <w:r>
        <w:rPr>
          <w:rStyle w:val="Emphasis"/>
          <w:highlight w:val="cyan"/>
        </w:rPr>
        <w:t>growth</w:t>
      </w:r>
      <w:r>
        <w:rPr>
          <w:rStyle w:val="Emphasis"/>
        </w:rPr>
        <w:t xml:space="preserve"> </w:t>
      </w:r>
      <w:r>
        <w:rPr>
          <w:rStyle w:val="StyleUnderline"/>
        </w:rPr>
        <w:t xml:space="preserve">in the long-run economic well-being of our citizens, </w:t>
      </w:r>
      <w:r>
        <w:rPr>
          <w:rStyle w:val="Emphasis"/>
          <w:highlight w:val="cyan"/>
        </w:rPr>
        <w:t>not</w:t>
      </w:r>
      <w:r>
        <w:rPr>
          <w:rStyle w:val="StyleUnderline"/>
        </w:rPr>
        <w:t xml:space="preserve"> the things that </w:t>
      </w:r>
      <w:r>
        <w:rPr>
          <w:rStyle w:val="Emphasis"/>
          <w:highlight w:val="cyan"/>
        </w:rPr>
        <w:t>the Fed</w:t>
      </w:r>
      <w:r>
        <w:rPr>
          <w:rStyle w:val="StyleUnderline"/>
        </w:rPr>
        <w:t xml:space="preserve"> does.</w:t>
      </w:r>
      <w:r>
        <w:rPr>
          <w:sz w:val="16"/>
        </w:rPr>
        <w:t xml:space="preserve"> What we do is very important in maintaining stability and smoothing out the business cycle and also crisis response</w:t>
      </w:r>
      <w:r>
        <w:rPr>
          <w:rStyle w:val="StyleUnderline"/>
        </w:rPr>
        <w:t xml:space="preserve">, but we don’t work on those really far more important longer-run issues. </w:t>
      </w:r>
    </w:p>
    <w:p w14:paraId="66A8789D" w14:textId="77777777" w:rsidR="00473D1A" w:rsidRDefault="00473D1A" w:rsidP="00473D1A"/>
    <w:p w14:paraId="68280D67" w14:textId="77777777" w:rsidR="00473D1A" w:rsidRDefault="00473D1A" w:rsidP="00473D1A">
      <w:pPr>
        <w:pStyle w:val="Analytic"/>
      </w:pPr>
      <w:r>
        <w:t>No link--- higher quality data increases productivity more than it costs---that’s Vincent.</w:t>
      </w:r>
    </w:p>
    <w:p w14:paraId="6397179C" w14:textId="77777777" w:rsidR="00473D1A" w:rsidRDefault="00473D1A" w:rsidP="00473D1A"/>
    <w:p w14:paraId="3671AACB" w14:textId="77777777" w:rsidR="00473D1A" w:rsidRPr="00EF230F" w:rsidRDefault="00473D1A" w:rsidP="00473D1A">
      <w:pPr>
        <w:pStyle w:val="Analytic"/>
      </w:pPr>
      <w:r>
        <w:t>Social AI solves</w:t>
      </w:r>
    </w:p>
    <w:p w14:paraId="41B1EF89" w14:textId="77777777" w:rsidR="00473D1A" w:rsidRDefault="00473D1A" w:rsidP="00473D1A">
      <w:pPr>
        <w:pStyle w:val="Heading2"/>
      </w:pPr>
      <w:r>
        <w:lastRenderedPageBreak/>
        <w:t>AT: Midterm DA---2AC</w:t>
      </w:r>
    </w:p>
    <w:p w14:paraId="623F20AD" w14:textId="77777777" w:rsidR="00473D1A" w:rsidRPr="002C44A3" w:rsidRDefault="00473D1A" w:rsidP="00473D1A">
      <w:pPr>
        <w:pStyle w:val="Heading4"/>
        <w:rPr>
          <w:b w:val="0"/>
          <w:bCs/>
        </w:rPr>
      </w:pPr>
      <w:r>
        <w:t xml:space="preserve">Dems win. </w:t>
      </w:r>
      <w:r>
        <w:rPr>
          <w:b w:val="0"/>
          <w:bCs/>
        </w:rPr>
        <w:t>Momentum, retirements, econ failures.</w:t>
      </w:r>
    </w:p>
    <w:p w14:paraId="2AD578BF" w14:textId="77777777" w:rsidR="00473D1A" w:rsidRPr="00277F2D" w:rsidRDefault="00473D1A" w:rsidP="00473D1A">
      <w:r>
        <w:rPr>
          <w:rStyle w:val="Style13ptBold"/>
        </w:rPr>
        <w:t xml:space="preserve">Smith 12/27 </w:t>
      </w:r>
      <w:r>
        <w:t>[David Smith, "Dragged down by an unpopular president, Republicans are bracing for a midterm trouncing," 12/27/25, The Guardian, https://www.theguardian.com/news/ng-interactive/2025/dec/27/trump-republicans-midterm-elections-approval-rating]</w:t>
      </w:r>
    </w:p>
    <w:p w14:paraId="5A860071" w14:textId="77777777" w:rsidR="00473D1A" w:rsidRPr="00277F2D" w:rsidRDefault="00473D1A" w:rsidP="00473D1A">
      <w:pPr>
        <w:rPr>
          <w:rStyle w:val="StyleUnderline"/>
        </w:rPr>
      </w:pPr>
      <w:r w:rsidRPr="00277F2D">
        <w:rPr>
          <w:rStyle w:val="StyleUnderline"/>
        </w:rPr>
        <w:t xml:space="preserve">The </w:t>
      </w:r>
      <w:r w:rsidRPr="00760C58">
        <w:rPr>
          <w:rStyle w:val="StyleUnderline"/>
          <w:highlight w:val="cyan"/>
        </w:rPr>
        <w:t xml:space="preserve">omens for November 2026 are </w:t>
      </w:r>
      <w:r w:rsidRPr="00760C58">
        <w:rPr>
          <w:rStyle w:val="Emphasis"/>
          <w:highlight w:val="cyan"/>
        </w:rPr>
        <w:t>grim</w:t>
      </w:r>
      <w:r w:rsidRPr="005F7545">
        <w:rPr>
          <w:sz w:val="16"/>
        </w:rPr>
        <w:t xml:space="preserve">. History shows </w:t>
      </w:r>
      <w:r w:rsidRPr="00277F2D">
        <w:rPr>
          <w:rStyle w:val="StyleUnderline"/>
        </w:rPr>
        <w:t xml:space="preserve">the party that holds the White House always tends to suffer losses in midterm elections. </w:t>
      </w:r>
      <w:r w:rsidRPr="00760C58">
        <w:rPr>
          <w:rStyle w:val="StyleUnderline"/>
          <w:highlight w:val="cyan"/>
        </w:rPr>
        <w:t>Dem</w:t>
      </w:r>
      <w:r w:rsidRPr="00277F2D">
        <w:rPr>
          <w:rStyle w:val="StyleUnderline"/>
        </w:rPr>
        <w:t>ocrat</w:t>
      </w:r>
      <w:r w:rsidRPr="00760C58">
        <w:rPr>
          <w:rStyle w:val="StyleUnderline"/>
          <w:highlight w:val="cyan"/>
        </w:rPr>
        <w:t>s</w:t>
      </w:r>
      <w:r w:rsidRPr="00277F2D">
        <w:rPr>
          <w:rStyle w:val="StyleUnderline"/>
        </w:rPr>
        <w:t xml:space="preserve"> appear </w:t>
      </w:r>
      <w:r w:rsidRPr="00760C58">
        <w:rPr>
          <w:rStyle w:val="Emphasis"/>
          <w:highlight w:val="cyan"/>
        </w:rPr>
        <w:t>galvanised</w:t>
      </w:r>
      <w:r w:rsidRPr="00277F2D">
        <w:rPr>
          <w:rStyle w:val="StyleUnderline"/>
        </w:rPr>
        <w:t xml:space="preserve"> and </w:t>
      </w:r>
      <w:r w:rsidRPr="00277F2D">
        <w:rPr>
          <w:rStyle w:val="Emphasis"/>
        </w:rPr>
        <w:t>determined</w:t>
      </w:r>
      <w:r w:rsidRPr="00277F2D">
        <w:rPr>
          <w:rStyle w:val="StyleUnderline"/>
        </w:rPr>
        <w:t xml:space="preserve"> to curb Trump’s power. Some </w:t>
      </w:r>
      <w:r w:rsidRPr="00760C58">
        <w:rPr>
          <w:rStyle w:val="Emphasis"/>
          <w:highlight w:val="cyan"/>
        </w:rPr>
        <w:t>Republicans</w:t>
      </w:r>
      <w:r w:rsidRPr="00277F2D">
        <w:rPr>
          <w:rStyle w:val="Emphasis"/>
        </w:rPr>
        <w:t xml:space="preserve"> are </w:t>
      </w:r>
      <w:r w:rsidRPr="00760C58">
        <w:rPr>
          <w:rStyle w:val="Emphasis"/>
          <w:highlight w:val="cyan"/>
        </w:rPr>
        <w:t>already deserting</w:t>
      </w:r>
      <w:r w:rsidRPr="00277F2D">
        <w:rPr>
          <w:rStyle w:val="StyleUnderline"/>
        </w:rPr>
        <w:t xml:space="preserve"> what they may fear is a sinking ship.</w:t>
      </w:r>
    </w:p>
    <w:p w14:paraId="61CBCCB6" w14:textId="77777777" w:rsidR="00473D1A" w:rsidRPr="00277F2D" w:rsidRDefault="00473D1A" w:rsidP="00473D1A">
      <w:pPr>
        <w:rPr>
          <w:rStyle w:val="StyleUnderline"/>
        </w:rPr>
      </w:pPr>
      <w:r w:rsidRPr="005F7545">
        <w:rPr>
          <w:sz w:val="16"/>
        </w:rPr>
        <w:t xml:space="preserve">Several Republican senators have announced they will not run for re-election next year: Mitch McConnell of Kentucky, Thom Tillis of North Carolina, Joni Ernst of Iowa and Tommy Tuberville of Alabama. Meanwhile, </w:t>
      </w:r>
      <w:r w:rsidRPr="00277F2D">
        <w:rPr>
          <w:rStyle w:val="StyleUnderline"/>
        </w:rPr>
        <w:t>more than two dozen Republicans in the House of Representatives have announced they will not try to retain their seat.</w:t>
      </w:r>
    </w:p>
    <w:p w14:paraId="62793DE7" w14:textId="77777777" w:rsidR="00473D1A" w:rsidRPr="005F7545" w:rsidRDefault="00473D1A" w:rsidP="00473D1A">
      <w:pPr>
        <w:rPr>
          <w:sz w:val="16"/>
        </w:rPr>
      </w:pPr>
      <w:r w:rsidRPr="005F7545">
        <w:rPr>
          <w:sz w:val="16"/>
        </w:rPr>
        <w:t>Patrick Gaspard, a former assistant to Barack Obama and director of the White House office of political affairs, said: “</w:t>
      </w:r>
      <w:r w:rsidRPr="00277F2D">
        <w:rPr>
          <w:rStyle w:val="StyleUnderline"/>
        </w:rPr>
        <w:t>Trump has run out of runway on Joe Biden</w:t>
      </w:r>
      <w:r w:rsidRPr="005F7545">
        <w:rPr>
          <w:sz w:val="16"/>
        </w:rPr>
        <w:t xml:space="preserve">. </w:t>
      </w:r>
      <w:r w:rsidRPr="00277F2D">
        <w:rPr>
          <w:rStyle w:val="StyleUnderline"/>
        </w:rPr>
        <w:t>For the first few months of the presidency, he was given this allowance to blame everything that people are experiencing on Joe Biden</w:t>
      </w:r>
      <w:r w:rsidRPr="005F7545">
        <w:rPr>
          <w:sz w:val="16"/>
        </w:rPr>
        <w:t>.</w:t>
      </w:r>
    </w:p>
    <w:p w14:paraId="6048B450" w14:textId="77777777" w:rsidR="00473D1A" w:rsidRPr="005F7545" w:rsidRDefault="00473D1A" w:rsidP="00473D1A">
      <w:pPr>
        <w:rPr>
          <w:sz w:val="16"/>
        </w:rPr>
      </w:pPr>
      <w:r w:rsidRPr="005F7545">
        <w:rPr>
          <w:sz w:val="16"/>
        </w:rPr>
        <w:t xml:space="preserve">“But now, </w:t>
      </w:r>
      <w:r w:rsidRPr="00760C58">
        <w:rPr>
          <w:rStyle w:val="Emphasis"/>
          <w:highlight w:val="cyan"/>
        </w:rPr>
        <w:t>by a margin of two to one</w:t>
      </w:r>
      <w:r w:rsidRPr="005F7545">
        <w:rPr>
          <w:sz w:val="16"/>
          <w:highlight w:val="cyan"/>
        </w:rPr>
        <w:t xml:space="preserve">, </w:t>
      </w:r>
      <w:r w:rsidRPr="00760C58">
        <w:rPr>
          <w:rStyle w:val="StyleUnderline"/>
          <w:highlight w:val="cyan"/>
        </w:rPr>
        <w:t>voters hold Trump</w:t>
      </w:r>
      <w:r w:rsidRPr="00277F2D">
        <w:rPr>
          <w:rStyle w:val="StyleUnderline"/>
        </w:rPr>
        <w:t xml:space="preserve"> rather than Biden </w:t>
      </w:r>
      <w:r w:rsidRPr="00760C58">
        <w:rPr>
          <w:rStyle w:val="StyleUnderline"/>
          <w:highlight w:val="cyan"/>
        </w:rPr>
        <w:t>responsible for the</w:t>
      </w:r>
      <w:r w:rsidRPr="00277F2D">
        <w:rPr>
          <w:rStyle w:val="StyleUnderline"/>
        </w:rPr>
        <w:t xml:space="preserve"> outcomes in the </w:t>
      </w:r>
      <w:r w:rsidRPr="00760C58">
        <w:rPr>
          <w:rStyle w:val="StyleUnderline"/>
          <w:highlight w:val="cyan"/>
        </w:rPr>
        <w:t>econ</w:t>
      </w:r>
      <w:r w:rsidRPr="00277F2D">
        <w:rPr>
          <w:rStyle w:val="StyleUnderline"/>
        </w:rPr>
        <w:t xml:space="preserve">omy and </w:t>
      </w:r>
      <w:r w:rsidRPr="00760C58">
        <w:rPr>
          <w:rStyle w:val="StyleUnderline"/>
          <w:highlight w:val="cyan"/>
        </w:rPr>
        <w:t>that’s</w:t>
      </w:r>
      <w:r w:rsidRPr="00277F2D">
        <w:rPr>
          <w:rStyle w:val="StyleUnderline"/>
        </w:rPr>
        <w:t xml:space="preserve"> got to be pretty </w:t>
      </w:r>
      <w:r w:rsidRPr="00760C58">
        <w:rPr>
          <w:rStyle w:val="StyleUnderline"/>
          <w:highlight w:val="cyan"/>
        </w:rPr>
        <w:t>scary for</w:t>
      </w:r>
      <w:r w:rsidRPr="005F7545">
        <w:rPr>
          <w:sz w:val="16"/>
        </w:rPr>
        <w:t xml:space="preserve"> [House speaker] Mike </w:t>
      </w:r>
      <w:r w:rsidRPr="00760C58">
        <w:rPr>
          <w:rStyle w:val="Emphasis"/>
          <w:highlight w:val="cyan"/>
        </w:rPr>
        <w:t>Johnson</w:t>
      </w:r>
      <w:r w:rsidRPr="005F7545">
        <w:rPr>
          <w:sz w:val="16"/>
        </w:rPr>
        <w:t xml:space="preserve"> and company.”</w:t>
      </w:r>
    </w:p>
    <w:p w14:paraId="603A4265" w14:textId="77777777" w:rsidR="00473D1A" w:rsidRPr="005F7545" w:rsidRDefault="00473D1A" w:rsidP="00473D1A">
      <w:pPr>
        <w:rPr>
          <w:sz w:val="16"/>
        </w:rPr>
      </w:pPr>
      <w:r w:rsidRPr="005F7545">
        <w:rPr>
          <w:sz w:val="16"/>
        </w:rPr>
        <w:t xml:space="preserve">Gaspard, now a distinguished senior fellow at the Center for American Progress thinktank in Washington, added: “I would place the </w:t>
      </w:r>
      <w:r w:rsidRPr="00277F2D">
        <w:rPr>
          <w:rStyle w:val="StyleUnderline"/>
        </w:rPr>
        <w:t xml:space="preserve">odds at 70% that </w:t>
      </w:r>
      <w:r w:rsidRPr="00760C58">
        <w:rPr>
          <w:rStyle w:val="StyleUnderline"/>
          <w:highlight w:val="cyan"/>
        </w:rPr>
        <w:t>Dem</w:t>
      </w:r>
      <w:r w:rsidRPr="00277F2D">
        <w:rPr>
          <w:rStyle w:val="StyleUnderline"/>
        </w:rPr>
        <w:t>ocrat</w:t>
      </w:r>
      <w:r w:rsidRPr="00760C58">
        <w:rPr>
          <w:rStyle w:val="StyleUnderline"/>
          <w:highlight w:val="cyan"/>
        </w:rPr>
        <w:t>s</w:t>
      </w:r>
      <w:r w:rsidRPr="00277F2D">
        <w:rPr>
          <w:rStyle w:val="StyleUnderline"/>
        </w:rPr>
        <w:t xml:space="preserve"> are </w:t>
      </w:r>
      <w:r w:rsidRPr="00760C58">
        <w:rPr>
          <w:rStyle w:val="StyleUnderline"/>
          <w:highlight w:val="cyan"/>
        </w:rPr>
        <w:t xml:space="preserve">going to recapture the House in a </w:t>
      </w:r>
      <w:r w:rsidRPr="00760C58">
        <w:rPr>
          <w:rStyle w:val="Emphasis"/>
          <w:highlight w:val="cyan"/>
        </w:rPr>
        <w:t>massive tsunami.</w:t>
      </w:r>
      <w:r w:rsidRPr="005F7545">
        <w:rPr>
          <w:sz w:val="16"/>
        </w:rPr>
        <w:t xml:space="preserve"> </w:t>
      </w:r>
      <w:r w:rsidRPr="00760C58">
        <w:rPr>
          <w:rStyle w:val="StyleUnderline"/>
          <w:highlight w:val="cyan"/>
        </w:rPr>
        <w:t>Republicans are losing</w:t>
      </w:r>
      <w:r w:rsidRPr="00277F2D">
        <w:rPr>
          <w:rStyle w:val="StyleUnderline"/>
        </w:rPr>
        <w:t xml:space="preserve"> every moment they’re talking about something other than the economy and Donald </w:t>
      </w:r>
      <w:r w:rsidRPr="00760C58">
        <w:rPr>
          <w:rStyle w:val="StyleUnderline"/>
          <w:highlight w:val="cyan"/>
        </w:rPr>
        <w:t xml:space="preserve">Trump </w:t>
      </w:r>
      <w:r w:rsidRPr="00760C58">
        <w:rPr>
          <w:rStyle w:val="Emphasis"/>
          <w:highlight w:val="cyan"/>
        </w:rPr>
        <w:t>forces</w:t>
      </w:r>
      <w:r w:rsidRPr="00760C58">
        <w:rPr>
          <w:rStyle w:val="StyleUnderline"/>
          <w:highlight w:val="cyan"/>
        </w:rPr>
        <w:t xml:space="preserve"> them to talk about </w:t>
      </w:r>
      <w:r w:rsidRPr="00760C58">
        <w:rPr>
          <w:rStyle w:val="Emphasis"/>
          <w:highlight w:val="cyan"/>
        </w:rPr>
        <w:t>anything but the econ</w:t>
      </w:r>
      <w:r w:rsidRPr="00277F2D">
        <w:rPr>
          <w:rStyle w:val="Emphasis"/>
        </w:rPr>
        <w:t>omy</w:t>
      </w:r>
      <w:r w:rsidRPr="005F7545">
        <w:rPr>
          <w:sz w:val="16"/>
        </w:rPr>
        <w:t>.”</w:t>
      </w:r>
    </w:p>
    <w:p w14:paraId="3611F4A8" w14:textId="77777777" w:rsidR="00473D1A" w:rsidRPr="00760C58" w:rsidRDefault="00473D1A" w:rsidP="00473D1A">
      <w:pPr>
        <w:rPr>
          <w:b/>
          <w:bCs/>
        </w:rPr>
      </w:pPr>
    </w:p>
    <w:p w14:paraId="69E3B44F" w14:textId="77777777" w:rsidR="00473D1A" w:rsidRPr="00760C58" w:rsidRDefault="00473D1A" w:rsidP="00473D1A">
      <w:pPr>
        <w:pStyle w:val="Heading4"/>
        <w:rPr>
          <w:b w:val="0"/>
          <w:bCs/>
        </w:rPr>
      </w:pPr>
      <w:r w:rsidRPr="00760C58">
        <w:rPr>
          <w:u w:val="single"/>
        </w:rPr>
        <w:t>Because</w:t>
      </w:r>
      <w:r>
        <w:t xml:space="preserve"> of other issues—Trump’s approval, healthcare, affordability, and historical trends. </w:t>
      </w:r>
      <w:r>
        <w:rPr>
          <w:b w:val="0"/>
          <w:bCs/>
        </w:rPr>
        <w:t xml:space="preserve">Those </w:t>
      </w:r>
      <w:r>
        <w:rPr>
          <w:b w:val="0"/>
          <w:bCs/>
          <w:u w:val="single"/>
        </w:rPr>
        <w:t>outweigh</w:t>
      </w:r>
      <w:r>
        <w:rPr>
          <w:b w:val="0"/>
          <w:bCs/>
        </w:rPr>
        <w:t xml:space="preserve"> the aff.</w:t>
      </w:r>
    </w:p>
    <w:p w14:paraId="5F892E63" w14:textId="77777777" w:rsidR="00473D1A" w:rsidRDefault="00473D1A" w:rsidP="00473D1A">
      <w:r>
        <w:rPr>
          <w:rStyle w:val="Style13ptBold"/>
        </w:rPr>
        <w:t xml:space="preserve">Morgan 12/19 </w:t>
      </w:r>
      <w:r>
        <w:t>[David Morgan, "Republicans risk moderates, US House majority, with no healthcare extension," 12/19/25, Reuters, https://www.reuters.com/world/us/republicans-risk-moderates-us-house-majority-with-no-healthcare-extension-2025-12-19/]</w:t>
      </w:r>
    </w:p>
    <w:p w14:paraId="2CC57730" w14:textId="77777777" w:rsidR="00473D1A" w:rsidRPr="00760C58" w:rsidRDefault="00473D1A" w:rsidP="00473D1A">
      <w:pPr>
        <w:rPr>
          <w:rStyle w:val="StyleUnderline"/>
        </w:rPr>
      </w:pPr>
      <w:r w:rsidRPr="00760C58">
        <w:rPr>
          <w:rStyle w:val="StyleUnderline"/>
          <w:highlight w:val="cyan"/>
        </w:rPr>
        <w:t>Republican worries about losing their majority</w:t>
      </w:r>
      <w:r w:rsidRPr="00760C58">
        <w:rPr>
          <w:rStyle w:val="StyleUnderline"/>
        </w:rPr>
        <w:t xml:space="preserve"> in the U.S. House of Representatives next year</w:t>
      </w:r>
      <w:r w:rsidRPr="005F7545">
        <w:rPr>
          <w:sz w:val="16"/>
        </w:rPr>
        <w:t xml:space="preserve"> </w:t>
      </w:r>
      <w:r w:rsidRPr="00760C58">
        <w:rPr>
          <w:rStyle w:val="Emphasis"/>
          <w:highlight w:val="cyan"/>
        </w:rPr>
        <w:t>erupted</w:t>
      </w:r>
      <w:r w:rsidRPr="005F7545">
        <w:rPr>
          <w:sz w:val="16"/>
        </w:rPr>
        <w:t xml:space="preserve"> this week, when </w:t>
      </w:r>
      <w:r w:rsidRPr="00760C58">
        <w:rPr>
          <w:rStyle w:val="StyleUnderline"/>
        </w:rPr>
        <w:t xml:space="preserve">four </w:t>
      </w:r>
      <w:r w:rsidRPr="00760C58">
        <w:rPr>
          <w:rStyle w:val="StyleUnderline"/>
          <w:highlight w:val="cyan"/>
        </w:rPr>
        <w:t>moderates joined</w:t>
      </w:r>
      <w:r w:rsidRPr="00760C58">
        <w:rPr>
          <w:rStyle w:val="StyleUnderline"/>
        </w:rPr>
        <w:t xml:space="preserve"> Democrats in a </w:t>
      </w:r>
      <w:r w:rsidRPr="00760C58">
        <w:rPr>
          <w:rStyle w:val="StyleUnderline"/>
          <w:highlight w:val="cyan"/>
        </w:rPr>
        <w:t>last-ditch effort to prevent</w:t>
      </w:r>
      <w:r w:rsidRPr="00760C58">
        <w:rPr>
          <w:rStyle w:val="StyleUnderline"/>
        </w:rPr>
        <w:t xml:space="preserve"> a </w:t>
      </w:r>
      <w:r w:rsidRPr="00760C58">
        <w:rPr>
          <w:rStyle w:val="StyleUnderline"/>
          <w:highlight w:val="cyan"/>
        </w:rPr>
        <w:t>spike in healthcare</w:t>
      </w:r>
      <w:r w:rsidRPr="00760C58">
        <w:rPr>
          <w:rStyle w:val="StyleUnderline"/>
        </w:rPr>
        <w:t xml:space="preserve"> costs for 24 million Americans beginning in less than two weeks.</w:t>
      </w:r>
    </w:p>
    <w:p w14:paraId="2E7A4381" w14:textId="77777777" w:rsidR="00473D1A" w:rsidRPr="005F7545" w:rsidRDefault="00473D1A" w:rsidP="00473D1A">
      <w:pPr>
        <w:rPr>
          <w:sz w:val="16"/>
        </w:rPr>
      </w:pPr>
      <w:r w:rsidRPr="00760C58">
        <w:rPr>
          <w:rStyle w:val="StyleUnderline"/>
        </w:rPr>
        <w:t>The four</w:t>
      </w:r>
      <w:r w:rsidRPr="005F7545">
        <w:rPr>
          <w:sz w:val="16"/>
        </w:rPr>
        <w:t xml:space="preserve"> - Representatives Rob Bresnahan, Brian Fitzpatrick and Ryan Mackenzie of Pennsylvania and Mike Lawler of New York - are </w:t>
      </w:r>
      <w:r w:rsidRPr="00760C58">
        <w:rPr>
          <w:rStyle w:val="StyleUnderline"/>
        </w:rPr>
        <w:t xml:space="preserve">part of a larger group of about a dozen House Republicans who had been pushing for their own bipartisan reforms aimed at protecting constituents in </w:t>
      </w:r>
      <w:r w:rsidRPr="00760C58">
        <w:rPr>
          <w:rStyle w:val="Emphasis"/>
        </w:rPr>
        <w:t>swing districts</w:t>
      </w:r>
      <w:r w:rsidRPr="005F7545">
        <w:rPr>
          <w:sz w:val="16"/>
        </w:rPr>
        <w:t xml:space="preserve"> by extending healthcare subsidies due to expire after December 31 under the Affordable Care Act, also known as Obamacare.</w:t>
      </w:r>
    </w:p>
    <w:p w14:paraId="237C8840" w14:textId="77777777" w:rsidR="00473D1A" w:rsidRPr="00760C58" w:rsidRDefault="00473D1A" w:rsidP="00473D1A">
      <w:pPr>
        <w:rPr>
          <w:rStyle w:val="StyleUnderline"/>
        </w:rPr>
      </w:pPr>
      <w:r w:rsidRPr="005F7545">
        <w:rPr>
          <w:sz w:val="16"/>
        </w:rPr>
        <w:t xml:space="preserve">They represent </w:t>
      </w:r>
      <w:r w:rsidRPr="00760C58">
        <w:rPr>
          <w:rStyle w:val="Emphasis"/>
        </w:rPr>
        <w:t xml:space="preserve">a </w:t>
      </w:r>
      <w:r w:rsidRPr="00760C58">
        <w:rPr>
          <w:rStyle w:val="Emphasis"/>
          <w:highlight w:val="cyan"/>
        </w:rPr>
        <w:t>small but crucial slice of the House</w:t>
      </w:r>
      <w:r w:rsidRPr="005F7545">
        <w:rPr>
          <w:sz w:val="16"/>
        </w:rPr>
        <w:t xml:space="preserve"> -- </w:t>
      </w:r>
      <w:r w:rsidRPr="00760C58">
        <w:rPr>
          <w:rStyle w:val="StyleUnderline"/>
        </w:rPr>
        <w:t xml:space="preserve">members who represent the roughly three-dozen of the 435 seats that are </w:t>
      </w:r>
      <w:r w:rsidRPr="00760C58">
        <w:rPr>
          <w:rStyle w:val="Emphasis"/>
        </w:rPr>
        <w:t>expected to be competitive</w:t>
      </w:r>
      <w:r w:rsidRPr="00760C58">
        <w:rPr>
          <w:rStyle w:val="StyleUnderline"/>
        </w:rPr>
        <w:t xml:space="preserve"> in November's midterm elections</w:t>
      </w:r>
      <w:r w:rsidRPr="005F7545">
        <w:rPr>
          <w:sz w:val="16"/>
        </w:rPr>
        <w:t xml:space="preserve"> -- </w:t>
      </w:r>
      <w:r w:rsidRPr="00760C58">
        <w:rPr>
          <w:rStyle w:val="StyleUnderline"/>
        </w:rPr>
        <w:t>which will determine whether President Donald Trump's Republicans hold their majority or Democrats seize it.</w:t>
      </w:r>
    </w:p>
    <w:p w14:paraId="7B83D7A9" w14:textId="77777777" w:rsidR="00473D1A" w:rsidRPr="005F7545" w:rsidRDefault="00473D1A" w:rsidP="00473D1A">
      <w:pPr>
        <w:rPr>
          <w:sz w:val="16"/>
        </w:rPr>
      </w:pPr>
      <w:r w:rsidRPr="00760C58">
        <w:rPr>
          <w:rStyle w:val="StyleUnderline"/>
        </w:rPr>
        <w:lastRenderedPageBreak/>
        <w:t xml:space="preserve">But they were </w:t>
      </w:r>
      <w:r w:rsidRPr="00760C58">
        <w:rPr>
          <w:rStyle w:val="StyleUnderline"/>
          <w:highlight w:val="cyan"/>
        </w:rPr>
        <w:t>unable to reach agreement</w:t>
      </w:r>
      <w:r w:rsidRPr="00760C58">
        <w:rPr>
          <w:rStyle w:val="StyleUnderline"/>
        </w:rPr>
        <w:t xml:space="preserve"> with Republican leaders</w:t>
      </w:r>
      <w:r w:rsidRPr="005F7545">
        <w:rPr>
          <w:sz w:val="16"/>
        </w:rPr>
        <w:t>, who sought conservative restrictions that lawmakers found unpalatable.</w:t>
      </w:r>
    </w:p>
    <w:p w14:paraId="0BF57B7D" w14:textId="77777777" w:rsidR="00473D1A" w:rsidRPr="005F7545" w:rsidRDefault="00473D1A" w:rsidP="00473D1A">
      <w:pPr>
        <w:rPr>
          <w:sz w:val="16"/>
        </w:rPr>
      </w:pPr>
      <w:r w:rsidRPr="005F7545">
        <w:rPr>
          <w:sz w:val="16"/>
        </w:rPr>
        <w:t>"We wanted an up or down vote," said Lawler, who faces a toss-up election in his district just north of New York City. "Unfortunately, leadership found every way not to let that happen. And so, we were left with no choice but to sign the clean three-year (Democratic) extension and force a vote."</w:t>
      </w:r>
    </w:p>
    <w:p w14:paraId="638F1F15" w14:textId="77777777" w:rsidR="00473D1A" w:rsidRPr="00760C58" w:rsidRDefault="00473D1A" w:rsidP="00473D1A">
      <w:pPr>
        <w:rPr>
          <w:rStyle w:val="StyleUnderline"/>
        </w:rPr>
      </w:pPr>
      <w:r w:rsidRPr="00760C58">
        <w:rPr>
          <w:rStyle w:val="StyleUnderline"/>
          <w:highlight w:val="cyan"/>
        </w:rPr>
        <w:t>Republicans</w:t>
      </w:r>
      <w:r w:rsidRPr="00760C58">
        <w:rPr>
          <w:rStyle w:val="StyleUnderline"/>
        </w:rPr>
        <w:t xml:space="preserve"> are already </w:t>
      </w:r>
      <w:r w:rsidRPr="00760C58">
        <w:rPr>
          <w:rStyle w:val="Emphasis"/>
          <w:highlight w:val="cyan"/>
        </w:rPr>
        <w:t>facing election headwinds</w:t>
      </w:r>
      <w:r w:rsidRPr="005F7545">
        <w:rPr>
          <w:sz w:val="16"/>
        </w:rPr>
        <w:t xml:space="preserve">, </w:t>
      </w:r>
      <w:r w:rsidRPr="00760C58">
        <w:rPr>
          <w:rStyle w:val="StyleUnderline"/>
        </w:rPr>
        <w:t xml:space="preserve">given </w:t>
      </w:r>
      <w:r w:rsidRPr="00760C58">
        <w:rPr>
          <w:rStyle w:val="StyleUnderline"/>
          <w:highlight w:val="cyan"/>
        </w:rPr>
        <w:t xml:space="preserve">Trump's slumping </w:t>
      </w:r>
      <w:r w:rsidRPr="00760C58">
        <w:rPr>
          <w:rStyle w:val="Emphasis"/>
          <w:highlight w:val="cyan"/>
        </w:rPr>
        <w:t>approval ratings</w:t>
      </w:r>
      <w:r w:rsidRPr="00760C58">
        <w:rPr>
          <w:rStyle w:val="StyleUnderline"/>
        </w:rPr>
        <w:t xml:space="preserve">, public </w:t>
      </w:r>
      <w:r w:rsidRPr="00760C58">
        <w:rPr>
          <w:rStyle w:val="StyleUnderline"/>
          <w:highlight w:val="cyan"/>
        </w:rPr>
        <w:t xml:space="preserve">discontent over </w:t>
      </w:r>
      <w:r w:rsidRPr="00760C58">
        <w:rPr>
          <w:rStyle w:val="Emphasis"/>
        </w:rPr>
        <w:t xml:space="preserve">rising </w:t>
      </w:r>
      <w:r w:rsidRPr="00760C58">
        <w:rPr>
          <w:rStyle w:val="Emphasis"/>
          <w:highlight w:val="cyan"/>
        </w:rPr>
        <w:t>prices</w:t>
      </w:r>
      <w:r w:rsidRPr="00760C58">
        <w:rPr>
          <w:rStyle w:val="StyleUnderline"/>
        </w:rPr>
        <w:t xml:space="preserve"> </w:t>
      </w:r>
      <w:r w:rsidRPr="00760C58">
        <w:rPr>
          <w:rStyle w:val="StyleUnderline"/>
          <w:highlight w:val="cyan"/>
        </w:rPr>
        <w:t>and a</w:t>
      </w:r>
      <w:r w:rsidRPr="00760C58">
        <w:rPr>
          <w:rStyle w:val="StyleUnderline"/>
        </w:rPr>
        <w:t xml:space="preserve"> political </w:t>
      </w:r>
      <w:r w:rsidRPr="00760C58">
        <w:rPr>
          <w:rStyle w:val="StyleUnderline"/>
          <w:highlight w:val="cyan"/>
        </w:rPr>
        <w:t>cycle that</w:t>
      </w:r>
      <w:r w:rsidRPr="00760C58">
        <w:rPr>
          <w:rStyle w:val="StyleUnderline"/>
        </w:rPr>
        <w:t xml:space="preserve"> often </w:t>
      </w:r>
      <w:r w:rsidRPr="00760C58">
        <w:rPr>
          <w:rStyle w:val="Emphasis"/>
          <w:highlight w:val="cyan"/>
        </w:rPr>
        <w:t>punishes the party of the</w:t>
      </w:r>
      <w:r w:rsidRPr="00760C58">
        <w:rPr>
          <w:rStyle w:val="Emphasis"/>
        </w:rPr>
        <w:t xml:space="preserve"> sitting </w:t>
      </w:r>
      <w:r w:rsidRPr="00760C58">
        <w:rPr>
          <w:rStyle w:val="Emphasis"/>
          <w:highlight w:val="cyan"/>
        </w:rPr>
        <w:t>president</w:t>
      </w:r>
      <w:r w:rsidRPr="00760C58">
        <w:rPr>
          <w:rStyle w:val="StyleUnderline"/>
        </w:rPr>
        <w:t>, according to independent analysts.</w:t>
      </w:r>
    </w:p>
    <w:p w14:paraId="04A85D12" w14:textId="77777777" w:rsidR="00473D1A" w:rsidRPr="005F7545" w:rsidRDefault="00473D1A" w:rsidP="00473D1A">
      <w:pPr>
        <w:rPr>
          <w:sz w:val="16"/>
        </w:rPr>
      </w:pPr>
      <w:r w:rsidRPr="00760C58">
        <w:rPr>
          <w:rStyle w:val="StyleUnderline"/>
        </w:rPr>
        <w:t>Trump's party is pushing hard to overcome that historic pattern</w:t>
      </w:r>
      <w:r w:rsidRPr="005F7545">
        <w:rPr>
          <w:sz w:val="16"/>
        </w:rPr>
        <w:t>, including by launching a campaign to redraw congressional districts in Republican-controlled states in their favor, a move that Democrats are scrambling to counter.</w:t>
      </w:r>
    </w:p>
    <w:p w14:paraId="4A07395B" w14:textId="77777777" w:rsidR="00473D1A" w:rsidRPr="005F7545" w:rsidRDefault="00473D1A" w:rsidP="00473D1A">
      <w:pPr>
        <w:rPr>
          <w:sz w:val="16"/>
        </w:rPr>
      </w:pPr>
      <w:r w:rsidRPr="005F7545">
        <w:rPr>
          <w:sz w:val="16"/>
        </w:rPr>
        <w:t>SUBSIDIES EXPIRING</w:t>
      </w:r>
    </w:p>
    <w:p w14:paraId="12302C48" w14:textId="77777777" w:rsidR="00473D1A" w:rsidRPr="005F7545" w:rsidRDefault="00473D1A" w:rsidP="00473D1A">
      <w:pPr>
        <w:rPr>
          <w:sz w:val="16"/>
        </w:rPr>
      </w:pPr>
      <w:r w:rsidRPr="00760C58">
        <w:rPr>
          <w:rStyle w:val="StyleUnderline"/>
        </w:rPr>
        <w:t xml:space="preserve">Moderate </w:t>
      </w:r>
      <w:r w:rsidRPr="00760C58">
        <w:rPr>
          <w:rStyle w:val="StyleUnderline"/>
          <w:highlight w:val="cyan"/>
        </w:rPr>
        <w:t>House Republicans</w:t>
      </w:r>
      <w:r w:rsidRPr="005F7545">
        <w:rPr>
          <w:sz w:val="16"/>
        </w:rPr>
        <w:t xml:space="preserve">, critical to Republican control on Capitol Hill, </w:t>
      </w:r>
      <w:r w:rsidRPr="00760C58">
        <w:rPr>
          <w:rStyle w:val="Emphasis"/>
          <w:highlight w:val="cyan"/>
        </w:rPr>
        <w:t>face heightened risks</w:t>
      </w:r>
      <w:r w:rsidRPr="005F7545">
        <w:rPr>
          <w:sz w:val="16"/>
        </w:rPr>
        <w:t xml:space="preserve"> </w:t>
      </w:r>
      <w:r w:rsidRPr="00760C58">
        <w:rPr>
          <w:rStyle w:val="StyleUnderline"/>
        </w:rPr>
        <w:t>with Congress unable to extend the healthcare subsidies</w:t>
      </w:r>
      <w:r w:rsidRPr="005F7545">
        <w:rPr>
          <w:sz w:val="16"/>
        </w:rPr>
        <w:t xml:space="preserve"> and cut short a dramatic rise in private health insurance premiums for Affordable Care Act beneficiaries beginning on January 1.</w:t>
      </w:r>
    </w:p>
    <w:p w14:paraId="5D1F7FED" w14:textId="77777777" w:rsidR="00473D1A" w:rsidRPr="005F7545" w:rsidRDefault="00473D1A" w:rsidP="00473D1A">
      <w:pPr>
        <w:rPr>
          <w:sz w:val="16"/>
        </w:rPr>
      </w:pPr>
      <w:r w:rsidRPr="005F7545">
        <w:rPr>
          <w:sz w:val="16"/>
        </w:rPr>
        <w:t xml:space="preserve">"In the event of a Blue wave next year, the </w:t>
      </w:r>
      <w:r w:rsidRPr="00760C58">
        <w:rPr>
          <w:rStyle w:val="StyleUnderline"/>
          <w:highlight w:val="cyan"/>
        </w:rPr>
        <w:t>members in the competitive seats</w:t>
      </w:r>
      <w:r w:rsidRPr="00760C58">
        <w:rPr>
          <w:rStyle w:val="StyleUnderline"/>
        </w:rPr>
        <w:t xml:space="preserve"> are the ones who are going to </w:t>
      </w:r>
      <w:r w:rsidRPr="00760C58">
        <w:rPr>
          <w:rStyle w:val="StyleUnderline"/>
          <w:highlight w:val="cyan"/>
        </w:rPr>
        <w:t>pay the price</w:t>
      </w:r>
      <w:r w:rsidRPr="005F7545">
        <w:rPr>
          <w:sz w:val="16"/>
        </w:rPr>
        <w:t>, even if they're the ones who want to restore these Obamacare subsidies," said Kyle Kondik, a political analyst at the University of Virginia Center for Politics.</w:t>
      </w:r>
    </w:p>
    <w:p w14:paraId="1C7B82AA" w14:textId="77777777" w:rsidR="00473D1A" w:rsidRPr="005F7545" w:rsidRDefault="00473D1A" w:rsidP="00473D1A">
      <w:pPr>
        <w:rPr>
          <w:sz w:val="16"/>
        </w:rPr>
      </w:pPr>
      <w:r w:rsidRPr="005F7545">
        <w:rPr>
          <w:sz w:val="16"/>
        </w:rPr>
        <w:t>"They want to at least be able to go on record and say, 'Hey, I voted to extend these subsidies'," Kondik added.</w:t>
      </w:r>
    </w:p>
    <w:p w14:paraId="495065E2" w14:textId="77777777" w:rsidR="00473D1A" w:rsidRPr="005F7545" w:rsidRDefault="00473D1A" w:rsidP="00473D1A">
      <w:pPr>
        <w:rPr>
          <w:sz w:val="16"/>
        </w:rPr>
      </w:pPr>
      <w:r w:rsidRPr="005F7545">
        <w:rPr>
          <w:sz w:val="16"/>
        </w:rPr>
        <w:t>The bill from House Democratic leader Hakeem Jeffries that moderates signed onto has already failed in the Senate.</w:t>
      </w:r>
    </w:p>
    <w:p w14:paraId="2C617CCC" w14:textId="77777777" w:rsidR="00473D1A" w:rsidRPr="005F7545" w:rsidRDefault="00473D1A" w:rsidP="00473D1A">
      <w:pPr>
        <w:rPr>
          <w:sz w:val="16"/>
        </w:rPr>
      </w:pPr>
      <w:r w:rsidRPr="005F7545">
        <w:rPr>
          <w:sz w:val="16"/>
        </w:rPr>
        <w:t>Moderates hope House approval will spur a bipartisan compromise that can pass both chambers, which analysts say would help people facing skyrocketing health insurance premiums. But there is no guarantee of agreement on an issue that has eluded lawmakers for months, and healthcare costs will begin rising before the vote can be held.</w:t>
      </w:r>
    </w:p>
    <w:p w14:paraId="32FD74F4" w14:textId="77777777" w:rsidR="00473D1A" w:rsidRPr="005F7545" w:rsidRDefault="00473D1A" w:rsidP="00473D1A">
      <w:pPr>
        <w:rPr>
          <w:sz w:val="16"/>
        </w:rPr>
      </w:pPr>
      <w:r w:rsidRPr="005F7545">
        <w:rPr>
          <w:sz w:val="16"/>
        </w:rPr>
        <w:t>HOUSE PASSES PARTISAN BILL</w:t>
      </w:r>
    </w:p>
    <w:p w14:paraId="407C7C1F" w14:textId="77777777" w:rsidR="00473D1A" w:rsidRPr="005F7545" w:rsidRDefault="00473D1A" w:rsidP="00473D1A">
      <w:pPr>
        <w:rPr>
          <w:sz w:val="16"/>
        </w:rPr>
      </w:pPr>
      <w:r w:rsidRPr="005F7545">
        <w:rPr>
          <w:sz w:val="16"/>
        </w:rPr>
        <w:t>The House instead passed a partisan healthcare bill that aims to lower premiums for some people while reducing overall subsidies and raising premiums for others, starting January 2027, two months after the November election.</w:t>
      </w:r>
    </w:p>
    <w:p w14:paraId="02B2960B" w14:textId="77777777" w:rsidR="00473D1A" w:rsidRPr="005F7545" w:rsidRDefault="00473D1A" w:rsidP="00473D1A">
      <w:pPr>
        <w:rPr>
          <w:sz w:val="16"/>
        </w:rPr>
      </w:pPr>
      <w:r w:rsidRPr="005F7545">
        <w:rPr>
          <w:sz w:val="16"/>
        </w:rPr>
        <w:t>House Speaker Mike Johnson, who maintains that he worked to get moderates a vote on their legislation, denied that they could be more vulnerable to Democrats in the midterms after the ACA subsidies expire.</w:t>
      </w:r>
    </w:p>
    <w:p w14:paraId="1832E33D" w14:textId="77777777" w:rsidR="00473D1A" w:rsidRPr="005F7545" w:rsidRDefault="00473D1A" w:rsidP="00473D1A">
      <w:pPr>
        <w:rPr>
          <w:sz w:val="16"/>
        </w:rPr>
      </w:pPr>
      <w:r w:rsidRPr="005F7545">
        <w:rPr>
          <w:sz w:val="16"/>
        </w:rPr>
        <w:t>"These are extraordinary people. They know how to run campaigns, and they're going to have a great record to run on," Johnson told Reuters, adding that Republicans would vote on more legislation next year aimed at lowering healthcare costs.</w:t>
      </w:r>
    </w:p>
    <w:p w14:paraId="73445A53" w14:textId="77777777" w:rsidR="00473D1A" w:rsidRPr="005F7545" w:rsidRDefault="00473D1A" w:rsidP="00473D1A">
      <w:pPr>
        <w:rPr>
          <w:sz w:val="16"/>
        </w:rPr>
      </w:pPr>
      <w:r w:rsidRPr="005F7545">
        <w:rPr>
          <w:sz w:val="16"/>
        </w:rPr>
        <w:t>Republican moderates have been unwilling to talk about their drive to extend ACA subsidies in terms of their own reelection prospects.</w:t>
      </w:r>
    </w:p>
    <w:p w14:paraId="204A17B8" w14:textId="77777777" w:rsidR="00473D1A" w:rsidRPr="005F7545" w:rsidRDefault="00473D1A" w:rsidP="00473D1A">
      <w:pPr>
        <w:rPr>
          <w:sz w:val="16"/>
        </w:rPr>
      </w:pPr>
      <w:r w:rsidRPr="005F7545">
        <w:rPr>
          <w:sz w:val="16"/>
        </w:rPr>
        <w:t>"We have a healthcare problem we have to fix. That's all I care about. The politics will take care of themselves," said Fitzpatrick, whose Pennsylvania district was won by Democrat Kamala Harris in the 2024 presidential election, according to the Ballotpedia website.</w:t>
      </w:r>
    </w:p>
    <w:p w14:paraId="557CA12B" w14:textId="77777777" w:rsidR="00473D1A" w:rsidRPr="005F7545" w:rsidRDefault="00473D1A" w:rsidP="00473D1A">
      <w:pPr>
        <w:rPr>
          <w:sz w:val="16"/>
        </w:rPr>
      </w:pPr>
      <w:r w:rsidRPr="005F7545">
        <w:rPr>
          <w:sz w:val="16"/>
        </w:rPr>
        <w:t>Democrats, who view rising healthcare costs as the centerpiece of a powerful campaign issue on affordability, hope to take full advantage of the Republican-controlled Congress' inaction on ACA subsidies, potentially repeating their victory in 2018 when they used Republican efforts to repeal Obamacare as an issue to capture the House.</w:t>
      </w:r>
    </w:p>
    <w:p w14:paraId="293FD8B9" w14:textId="77777777" w:rsidR="00473D1A" w:rsidRPr="005F7545" w:rsidRDefault="00473D1A" w:rsidP="00473D1A">
      <w:pPr>
        <w:rPr>
          <w:sz w:val="16"/>
        </w:rPr>
      </w:pPr>
      <w:r w:rsidRPr="005F7545">
        <w:rPr>
          <w:sz w:val="16"/>
        </w:rPr>
        <w:t>Trump appeared to cement the fate of ACA subsidies on Wednesday, by backing a Republican proposal to send cash directly to the public to offset the cost of health insurance, rather than to insurance companies, in a rare evening address.</w:t>
      </w:r>
    </w:p>
    <w:p w14:paraId="1169EC7A" w14:textId="77777777" w:rsidR="00473D1A" w:rsidRPr="005F7545" w:rsidRDefault="00473D1A" w:rsidP="00473D1A">
      <w:pPr>
        <w:rPr>
          <w:sz w:val="16"/>
        </w:rPr>
      </w:pPr>
      <w:r w:rsidRPr="005F7545">
        <w:rPr>
          <w:sz w:val="16"/>
        </w:rPr>
        <w:t>'MORE POTENT ISSUE' THAN IN 2018 MIDTERMS</w:t>
      </w:r>
    </w:p>
    <w:p w14:paraId="27A1D1CC" w14:textId="77777777" w:rsidR="00473D1A" w:rsidRPr="005F7545" w:rsidRDefault="00473D1A" w:rsidP="00473D1A">
      <w:pPr>
        <w:rPr>
          <w:sz w:val="16"/>
        </w:rPr>
      </w:pPr>
      <w:r w:rsidRPr="005F7545">
        <w:rPr>
          <w:sz w:val="16"/>
        </w:rPr>
        <w:t xml:space="preserve">Democrats will try to blame Republicans for cuts to Medicaid under Trump's tax cut and spending bill as well as spiraling </w:t>
      </w:r>
      <w:r w:rsidRPr="00760C58">
        <w:rPr>
          <w:rStyle w:val="Emphasis"/>
          <w:highlight w:val="cyan"/>
        </w:rPr>
        <w:t>health insurance</w:t>
      </w:r>
      <w:r w:rsidRPr="005F7545">
        <w:rPr>
          <w:sz w:val="16"/>
        </w:rPr>
        <w:t xml:space="preserve"> costs that result from the loss of ACA subsidies.</w:t>
      </w:r>
    </w:p>
    <w:p w14:paraId="05FA51E9" w14:textId="77777777" w:rsidR="00473D1A" w:rsidRPr="005F7545" w:rsidRDefault="00473D1A" w:rsidP="00473D1A">
      <w:pPr>
        <w:rPr>
          <w:sz w:val="16"/>
        </w:rPr>
      </w:pPr>
      <w:r w:rsidRPr="005F7545">
        <w:rPr>
          <w:sz w:val="16"/>
        </w:rPr>
        <w:lastRenderedPageBreak/>
        <w:t>"</w:t>
      </w:r>
      <w:r w:rsidRPr="00760C58">
        <w:rPr>
          <w:rStyle w:val="StyleUnderline"/>
          <w:highlight w:val="cyan"/>
        </w:rPr>
        <w:t>Between</w:t>
      </w:r>
      <w:r w:rsidRPr="00760C58">
        <w:rPr>
          <w:rStyle w:val="StyleUnderline"/>
        </w:rPr>
        <w:t xml:space="preserve"> the </w:t>
      </w:r>
      <w:r w:rsidRPr="00760C58">
        <w:rPr>
          <w:rStyle w:val="StyleUnderline"/>
          <w:highlight w:val="cyan"/>
        </w:rPr>
        <w:t>Medicaid</w:t>
      </w:r>
      <w:r w:rsidRPr="00760C58">
        <w:rPr>
          <w:rStyle w:val="StyleUnderline"/>
        </w:rPr>
        <w:t xml:space="preserve"> changes and the impending </w:t>
      </w:r>
      <w:r w:rsidRPr="00760C58">
        <w:rPr>
          <w:rStyle w:val="StyleUnderline"/>
          <w:highlight w:val="cyan"/>
        </w:rPr>
        <w:t>premium spikes</w:t>
      </w:r>
      <w:r w:rsidRPr="00760C58">
        <w:rPr>
          <w:rStyle w:val="StyleUnderline"/>
        </w:rPr>
        <w:t xml:space="preserve">, I think </w:t>
      </w:r>
      <w:r w:rsidRPr="00760C58">
        <w:rPr>
          <w:rStyle w:val="StyleUnderline"/>
          <w:highlight w:val="cyan"/>
        </w:rPr>
        <w:t xml:space="preserve">that's a </w:t>
      </w:r>
      <w:r w:rsidRPr="00760C58">
        <w:rPr>
          <w:rStyle w:val="Emphasis"/>
          <w:highlight w:val="cyan"/>
        </w:rPr>
        <w:t>more potent issue</w:t>
      </w:r>
      <w:r w:rsidRPr="00760C58">
        <w:rPr>
          <w:rStyle w:val="StyleUnderline"/>
          <w:highlight w:val="cyan"/>
        </w:rPr>
        <w:t xml:space="preserve"> than</w:t>
      </w:r>
      <w:r w:rsidRPr="00760C58">
        <w:rPr>
          <w:rStyle w:val="StyleUnderline"/>
        </w:rPr>
        <w:t xml:space="preserve"> was the case </w:t>
      </w:r>
      <w:r w:rsidRPr="00760C58">
        <w:rPr>
          <w:rStyle w:val="StyleUnderline"/>
          <w:highlight w:val="cyan"/>
        </w:rPr>
        <w:t xml:space="preserve">in </w:t>
      </w:r>
      <w:r w:rsidRPr="00760C58">
        <w:rPr>
          <w:rStyle w:val="Emphasis"/>
          <w:highlight w:val="cyan"/>
        </w:rPr>
        <w:t>2018</w:t>
      </w:r>
      <w:r w:rsidRPr="005F7545">
        <w:rPr>
          <w:sz w:val="16"/>
        </w:rPr>
        <w:t>," said Charlie Dent, a former Republican congressman who now heads the Aspen Institute's congressional program.</w:t>
      </w:r>
    </w:p>
    <w:p w14:paraId="6F25001A" w14:textId="77777777" w:rsidR="00473D1A" w:rsidRPr="00760C58" w:rsidRDefault="00473D1A" w:rsidP="00473D1A">
      <w:pPr>
        <w:rPr>
          <w:rStyle w:val="StyleUnderline"/>
        </w:rPr>
      </w:pPr>
      <w:r w:rsidRPr="005F7545">
        <w:rPr>
          <w:sz w:val="16"/>
        </w:rPr>
        <w:t xml:space="preserve">With a current House majority of 220-213, </w:t>
      </w:r>
      <w:r w:rsidRPr="00760C58">
        <w:rPr>
          <w:rStyle w:val="StyleUnderline"/>
          <w:highlight w:val="cyan"/>
        </w:rPr>
        <w:t>Republicans</w:t>
      </w:r>
      <w:r w:rsidRPr="00760C58">
        <w:rPr>
          <w:rStyle w:val="StyleUnderline"/>
        </w:rPr>
        <w:t xml:space="preserve"> can afford to lose no more than three seats and still retain control of the chamber. But they </w:t>
      </w:r>
      <w:r w:rsidRPr="00760C58">
        <w:rPr>
          <w:rStyle w:val="StyleUnderline"/>
          <w:highlight w:val="cyan"/>
        </w:rPr>
        <w:t xml:space="preserve">face </w:t>
      </w:r>
      <w:r w:rsidRPr="00760C58">
        <w:rPr>
          <w:rStyle w:val="Emphasis"/>
          <w:highlight w:val="cyan"/>
        </w:rPr>
        <w:t>more than a dozen</w:t>
      </w:r>
      <w:r w:rsidRPr="00760C58">
        <w:rPr>
          <w:rStyle w:val="StyleUnderline"/>
        </w:rPr>
        <w:t xml:space="preserve"> </w:t>
      </w:r>
      <w:r w:rsidRPr="00760C58">
        <w:rPr>
          <w:rStyle w:val="StyleUnderline"/>
          <w:highlight w:val="cyan"/>
        </w:rPr>
        <w:t>toss-up races</w:t>
      </w:r>
      <w:r w:rsidRPr="00760C58">
        <w:rPr>
          <w:rStyle w:val="StyleUnderline"/>
        </w:rPr>
        <w:t xml:space="preserve"> and still </w:t>
      </w:r>
      <w:r w:rsidRPr="00760C58">
        <w:rPr>
          <w:rStyle w:val="StyleUnderline"/>
          <w:highlight w:val="cyan"/>
        </w:rPr>
        <w:t>more contests where Dem</w:t>
      </w:r>
      <w:r w:rsidRPr="00760C58">
        <w:rPr>
          <w:rStyle w:val="StyleUnderline"/>
        </w:rPr>
        <w:t>ocrat</w:t>
      </w:r>
      <w:r w:rsidRPr="00760C58">
        <w:rPr>
          <w:rStyle w:val="StyleUnderline"/>
          <w:highlight w:val="cyan"/>
        </w:rPr>
        <w:t>s</w:t>
      </w:r>
      <w:r w:rsidRPr="00760C58">
        <w:rPr>
          <w:rStyle w:val="StyleUnderline"/>
        </w:rPr>
        <w:t xml:space="preserve"> could be in a position to </w:t>
      </w:r>
      <w:r w:rsidRPr="00760C58">
        <w:rPr>
          <w:rStyle w:val="StyleUnderline"/>
          <w:highlight w:val="cyan"/>
        </w:rPr>
        <w:t xml:space="preserve">score </w:t>
      </w:r>
      <w:r w:rsidRPr="00760C58">
        <w:rPr>
          <w:rStyle w:val="Emphasis"/>
          <w:highlight w:val="cyan"/>
        </w:rPr>
        <w:t>upset victories</w:t>
      </w:r>
      <w:r w:rsidRPr="00760C58">
        <w:rPr>
          <w:rStyle w:val="StyleUnderline"/>
        </w:rPr>
        <w:t>.</w:t>
      </w:r>
    </w:p>
    <w:p w14:paraId="7981E8F1" w14:textId="77777777" w:rsidR="00473D1A" w:rsidRPr="005F7545" w:rsidRDefault="00473D1A" w:rsidP="00473D1A">
      <w:pPr>
        <w:rPr>
          <w:sz w:val="16"/>
        </w:rPr>
      </w:pPr>
      <w:r w:rsidRPr="005F7545">
        <w:rPr>
          <w:sz w:val="16"/>
        </w:rPr>
        <w:t>Democratic incumbents are also facing toss-up elections and other races where Republicans are likely to be competitive.</w:t>
      </w:r>
    </w:p>
    <w:p w14:paraId="07D25D5D" w14:textId="77777777" w:rsidR="00473D1A" w:rsidRPr="005F7545" w:rsidRDefault="00473D1A" w:rsidP="00473D1A">
      <w:pPr>
        <w:rPr>
          <w:sz w:val="16"/>
        </w:rPr>
      </w:pPr>
      <w:r w:rsidRPr="005F7545">
        <w:rPr>
          <w:sz w:val="16"/>
        </w:rPr>
        <w:t xml:space="preserve">But analysts say </w:t>
      </w:r>
      <w:r w:rsidRPr="00760C58">
        <w:rPr>
          <w:rStyle w:val="Emphasis"/>
          <w:highlight w:val="cyan"/>
        </w:rPr>
        <w:t>Dem</w:t>
      </w:r>
      <w:r w:rsidRPr="00760C58">
        <w:rPr>
          <w:rStyle w:val="Emphasis"/>
        </w:rPr>
        <w:t>ocrat</w:t>
      </w:r>
      <w:r w:rsidRPr="00760C58">
        <w:rPr>
          <w:rStyle w:val="Emphasis"/>
          <w:highlight w:val="cyan"/>
        </w:rPr>
        <w:t>s</w:t>
      </w:r>
      <w:r w:rsidRPr="00760C58">
        <w:rPr>
          <w:rStyle w:val="Emphasis"/>
        </w:rPr>
        <w:t xml:space="preserve"> currently </w:t>
      </w:r>
      <w:r w:rsidRPr="00760C58">
        <w:rPr>
          <w:rStyle w:val="Emphasis"/>
          <w:highlight w:val="cyan"/>
        </w:rPr>
        <w:t>hold the upper hand</w:t>
      </w:r>
      <w:r w:rsidRPr="005F7545">
        <w:rPr>
          <w:sz w:val="16"/>
        </w:rPr>
        <w:t>, barring any breakthrough in Trump's campaign to eliminate Democratic seats through mid-decade redistricting.</w:t>
      </w:r>
    </w:p>
    <w:p w14:paraId="2C547D59" w14:textId="77777777" w:rsidR="00473D1A" w:rsidRPr="005F7545" w:rsidRDefault="00473D1A" w:rsidP="00473D1A">
      <w:pPr>
        <w:rPr>
          <w:sz w:val="16"/>
        </w:rPr>
      </w:pPr>
      <w:r w:rsidRPr="005F7545">
        <w:rPr>
          <w:sz w:val="16"/>
        </w:rPr>
        <w:t xml:space="preserve">Meanwhile, </w:t>
      </w:r>
      <w:r w:rsidRPr="00760C58">
        <w:rPr>
          <w:rStyle w:val="StyleUnderline"/>
        </w:rPr>
        <w:t xml:space="preserve">Democrats say they have </w:t>
      </w:r>
      <w:r w:rsidRPr="00760C58">
        <w:rPr>
          <w:rStyle w:val="StyleUnderline"/>
          <w:highlight w:val="cyan"/>
        </w:rPr>
        <w:t>no doubts about their chances</w:t>
      </w:r>
      <w:r w:rsidRPr="00760C58">
        <w:rPr>
          <w:rStyle w:val="StyleUnderline"/>
        </w:rPr>
        <w:t xml:space="preserve"> next November</w:t>
      </w:r>
      <w:r w:rsidRPr="005F7545">
        <w:rPr>
          <w:sz w:val="16"/>
        </w:rPr>
        <w:t>.</w:t>
      </w:r>
    </w:p>
    <w:p w14:paraId="40597A87" w14:textId="77777777" w:rsidR="00473D1A" w:rsidRPr="005F7545" w:rsidRDefault="00473D1A" w:rsidP="00473D1A">
      <w:pPr>
        <w:rPr>
          <w:sz w:val="16"/>
        </w:rPr>
      </w:pPr>
      <w:r w:rsidRPr="005F7545">
        <w:rPr>
          <w:sz w:val="16"/>
        </w:rPr>
        <w:t xml:space="preserve">"They're going to lose the House. Hakeem </w:t>
      </w:r>
      <w:r w:rsidRPr="00760C58">
        <w:rPr>
          <w:rStyle w:val="Emphasis"/>
          <w:highlight w:val="cyan"/>
        </w:rPr>
        <w:t>Jeffries will be speaker</w:t>
      </w:r>
      <w:r w:rsidRPr="005F7545">
        <w:rPr>
          <w:sz w:val="16"/>
          <w:highlight w:val="cyan"/>
        </w:rPr>
        <w:t xml:space="preserve">," </w:t>
      </w:r>
      <w:r w:rsidRPr="00760C58">
        <w:rPr>
          <w:rStyle w:val="StyleUnderline"/>
          <w:highlight w:val="cyan"/>
        </w:rPr>
        <w:t>said</w:t>
      </w:r>
      <w:r w:rsidRPr="005F7545">
        <w:rPr>
          <w:sz w:val="16"/>
        </w:rPr>
        <w:t xml:space="preserve"> Democratic Representative Nancy </w:t>
      </w:r>
      <w:r w:rsidRPr="00760C58">
        <w:rPr>
          <w:rStyle w:val="StyleUnderline"/>
          <w:highlight w:val="cyan"/>
        </w:rPr>
        <w:t>Pelosi</w:t>
      </w:r>
      <w:r w:rsidRPr="005F7545">
        <w:rPr>
          <w:sz w:val="16"/>
        </w:rPr>
        <w:t>, who was elected to a rare second term as speaker after Democrats took control of the chamber in 2018.</w:t>
      </w:r>
    </w:p>
    <w:p w14:paraId="43BE538D" w14:textId="77777777" w:rsidR="00473D1A" w:rsidRPr="005F7545" w:rsidRDefault="00473D1A" w:rsidP="00473D1A">
      <w:pPr>
        <w:rPr>
          <w:sz w:val="16"/>
        </w:rPr>
      </w:pPr>
      <w:r w:rsidRPr="005F7545">
        <w:rPr>
          <w:sz w:val="16"/>
        </w:rPr>
        <w:t xml:space="preserve">"There is no question about that, and </w:t>
      </w:r>
      <w:r w:rsidRPr="00760C58">
        <w:rPr>
          <w:rStyle w:val="Emphasis"/>
        </w:rPr>
        <w:t xml:space="preserve">it will be </w:t>
      </w:r>
      <w:r w:rsidRPr="00760C58">
        <w:rPr>
          <w:rStyle w:val="Emphasis"/>
          <w:highlight w:val="cyan"/>
        </w:rPr>
        <w:t>because of healthcare</w:t>
      </w:r>
      <w:r w:rsidRPr="005F7545">
        <w:rPr>
          <w:sz w:val="16"/>
        </w:rPr>
        <w:t xml:space="preserve">. Well, healthcare </w:t>
      </w:r>
      <w:r w:rsidRPr="00760C58">
        <w:rPr>
          <w:rStyle w:val="Emphasis"/>
        </w:rPr>
        <w:t xml:space="preserve">and </w:t>
      </w:r>
      <w:r w:rsidRPr="00760C58">
        <w:rPr>
          <w:rStyle w:val="Emphasis"/>
          <w:highlight w:val="cyan"/>
        </w:rPr>
        <w:t xml:space="preserve">affordability </w:t>
      </w:r>
      <w:r w:rsidRPr="00760C58">
        <w:rPr>
          <w:rStyle w:val="Emphasis"/>
        </w:rPr>
        <w:t>and corruption</w:t>
      </w:r>
      <w:r w:rsidRPr="005F7545">
        <w:rPr>
          <w:sz w:val="16"/>
        </w:rPr>
        <w:t>," she told Reuters.</w:t>
      </w:r>
    </w:p>
    <w:p w14:paraId="77981F23" w14:textId="77777777" w:rsidR="00473D1A" w:rsidRPr="00EF230F" w:rsidRDefault="00473D1A" w:rsidP="00473D1A"/>
    <w:p w14:paraId="063380C9" w14:textId="127ACB73" w:rsidR="005D388F" w:rsidRDefault="00473D1A" w:rsidP="00473D1A">
      <w:pPr>
        <w:pStyle w:val="Heading1"/>
      </w:pPr>
      <w:r>
        <w:lastRenderedPageBreak/>
        <w:t>1AR</w:t>
      </w:r>
    </w:p>
    <w:p w14:paraId="04A4D1B4" w14:textId="77777777" w:rsidR="00473D1A" w:rsidRDefault="00473D1A" w:rsidP="00473D1A"/>
    <w:p w14:paraId="666A0069" w14:textId="77777777" w:rsidR="00473D1A" w:rsidRDefault="00473D1A" w:rsidP="00473D1A"/>
    <w:p w14:paraId="0B9EB3E2" w14:textId="77777777" w:rsidR="00473D1A" w:rsidRDefault="00473D1A" w:rsidP="00473D1A">
      <w:pPr>
        <w:pStyle w:val="Heading2"/>
      </w:pPr>
      <w:r>
        <w:lastRenderedPageBreak/>
        <w:t>Midterms</w:t>
      </w:r>
    </w:p>
    <w:p w14:paraId="6267A29E" w14:textId="77777777" w:rsidR="00473D1A" w:rsidRPr="005D5A8C" w:rsidRDefault="00473D1A" w:rsidP="00473D1A"/>
    <w:p w14:paraId="3CD6661C" w14:textId="77777777" w:rsidR="00473D1A" w:rsidRDefault="00473D1A" w:rsidP="00473D1A">
      <w:pPr>
        <w:pStyle w:val="Heading2"/>
      </w:pPr>
      <w:r>
        <w:lastRenderedPageBreak/>
        <w:t>Topicality</w:t>
      </w:r>
    </w:p>
    <w:p w14:paraId="1A1FAD55" w14:textId="71515297" w:rsidR="00473D1A" w:rsidRDefault="00473D1A" w:rsidP="00473D1A">
      <w:pPr>
        <w:pStyle w:val="Heading3"/>
      </w:pPr>
      <w:r>
        <w:lastRenderedPageBreak/>
        <w:t>Precision---1AR</w:t>
      </w:r>
    </w:p>
    <w:p w14:paraId="4C495DBC" w14:textId="77777777" w:rsidR="00473D1A" w:rsidRPr="00785312" w:rsidRDefault="00473D1A" w:rsidP="00473D1A">
      <w:pPr>
        <w:pStyle w:val="Heading4"/>
      </w:pPr>
      <w:r>
        <w:t xml:space="preserve">Predictable for </w:t>
      </w:r>
      <w:r>
        <w:rPr>
          <w:u w:val="single"/>
        </w:rPr>
        <w:t>classifying</w:t>
      </w:r>
      <w:r w:rsidRPr="00785312">
        <w:t xml:space="preserve"> “workers.”</w:t>
      </w:r>
    </w:p>
    <w:p w14:paraId="359DD68E" w14:textId="77777777" w:rsidR="00473D1A" w:rsidRPr="00BC0DCA" w:rsidRDefault="00473D1A" w:rsidP="00473D1A">
      <w:r w:rsidRPr="00785312">
        <w:rPr>
          <w:rStyle w:val="Style13ptBold"/>
        </w:rPr>
        <w:t>Padin ’24</w:t>
      </w:r>
      <w:r>
        <w:t xml:space="preserve"> [Laura; </w:t>
      </w:r>
      <w:r w:rsidRPr="00785312">
        <w:t>senior staff attorney and became Director of Work Structures</w:t>
      </w:r>
      <w:r>
        <w:t xml:space="preserve"> for NELP, JD, NYU School of Law; 09-23-2024; National Employment Law Project; </w:t>
      </w:r>
      <w:r w:rsidRPr="00785312">
        <w:t>How Antitrust Law Supports Workers’ Rights</w:t>
      </w:r>
      <w:r>
        <w:t xml:space="preserve">; </w:t>
      </w:r>
      <w:r w:rsidRPr="000B7E84">
        <w:t>https://www.nelp.org/how-antitrust-law-supports-workers-rights/</w:t>
      </w:r>
      <w:r>
        <w:t>; accessed 09-16-2025]</w:t>
      </w:r>
    </w:p>
    <w:p w14:paraId="033CD696" w14:textId="77777777" w:rsidR="00473D1A" w:rsidRPr="00785312" w:rsidRDefault="00473D1A" w:rsidP="00473D1A">
      <w:pPr>
        <w:rPr>
          <w:sz w:val="16"/>
        </w:rPr>
      </w:pPr>
      <w:r w:rsidRPr="00785312">
        <w:rPr>
          <w:sz w:val="16"/>
        </w:rPr>
        <w:t xml:space="preserve">On May 13, I participated in a panel hosted by the NYU Wagner Labor Initiative—“Building Worker Power as Anti-Monopoly: The Next Phase of the Modern Antitrust Agenda”—that explored various ways that robust </w:t>
      </w:r>
      <w:r w:rsidRPr="00785312">
        <w:rPr>
          <w:rStyle w:val="Emphasis"/>
          <w:highlight w:val="cyan"/>
        </w:rPr>
        <w:t>antitrust</w:t>
      </w:r>
      <w:r w:rsidRPr="00BC0DCA">
        <w:rPr>
          <w:rStyle w:val="StyleUnderline"/>
        </w:rPr>
        <w:t xml:space="preserve"> enforcement </w:t>
      </w:r>
      <w:r w:rsidRPr="00785312">
        <w:rPr>
          <w:rStyle w:val="StyleUnderline"/>
          <w:highlight w:val="cyan"/>
        </w:rPr>
        <w:t xml:space="preserve">can bolster </w:t>
      </w:r>
      <w:r w:rsidRPr="00785312">
        <w:rPr>
          <w:rStyle w:val="Emphasis"/>
          <w:highlight w:val="cyan"/>
        </w:rPr>
        <w:t>workers’ rights</w:t>
      </w:r>
      <w:r w:rsidRPr="00785312">
        <w:rPr>
          <w:sz w:val="16"/>
        </w:rPr>
        <w:t>.</w:t>
      </w:r>
    </w:p>
    <w:p w14:paraId="5000F988" w14:textId="77777777" w:rsidR="00473D1A" w:rsidRPr="00785312" w:rsidRDefault="00473D1A" w:rsidP="00473D1A">
      <w:pPr>
        <w:rPr>
          <w:sz w:val="16"/>
        </w:rPr>
      </w:pPr>
      <w:r w:rsidRPr="00785312">
        <w:rPr>
          <w:sz w:val="16"/>
        </w:rPr>
        <w:t xml:space="preserve">As I explained during the panel, </w:t>
      </w:r>
      <w:r w:rsidRPr="00785312">
        <w:rPr>
          <w:rStyle w:val="StyleUnderline"/>
          <w:highlight w:val="cyan"/>
        </w:rPr>
        <w:t>employers</w:t>
      </w:r>
      <w:r w:rsidRPr="00785312">
        <w:rPr>
          <w:rStyle w:val="StyleUnderline"/>
        </w:rPr>
        <w:t xml:space="preserve"> often </w:t>
      </w:r>
      <w:r w:rsidRPr="00785312">
        <w:rPr>
          <w:rStyle w:val="Emphasis"/>
        </w:rPr>
        <w:t>structure work</w:t>
      </w:r>
      <w:r w:rsidRPr="00785312">
        <w:rPr>
          <w:rStyle w:val="StyleUnderline"/>
        </w:rPr>
        <w:t xml:space="preserve"> in ways that </w:t>
      </w:r>
      <w:r w:rsidRPr="00785312">
        <w:rPr>
          <w:rStyle w:val="Emphasis"/>
          <w:highlight w:val="cyan"/>
        </w:rPr>
        <w:t>degrade working conditions</w:t>
      </w:r>
      <w:r w:rsidRPr="00785312">
        <w:rPr>
          <w:rStyle w:val="StyleUnderline"/>
          <w:highlight w:val="cyan"/>
        </w:rPr>
        <w:t xml:space="preserve"> by</w:t>
      </w:r>
      <w:r w:rsidRPr="00785312">
        <w:rPr>
          <w:rStyle w:val="StyleUnderline"/>
        </w:rPr>
        <w:t xml:space="preserve"> passing the risks and costs of their business onto their </w:t>
      </w:r>
      <w:r w:rsidRPr="00785312">
        <w:rPr>
          <w:rStyle w:val="Emphasis"/>
        </w:rPr>
        <w:t>workers</w:t>
      </w:r>
      <w:r w:rsidRPr="00785312">
        <w:rPr>
          <w:sz w:val="16"/>
        </w:rPr>
        <w:t xml:space="preserve">, while increasing profits for investors and CEOs. </w:t>
      </w:r>
      <w:r w:rsidRPr="00785312">
        <w:rPr>
          <w:rStyle w:val="StyleUnderline"/>
        </w:rPr>
        <w:t>Some of these work structures—such as mis</w:t>
      </w:r>
      <w:r w:rsidRPr="00785312">
        <w:rPr>
          <w:rStyle w:val="Emphasis"/>
          <w:highlight w:val="cyan"/>
        </w:rPr>
        <w:t>classifying</w:t>
      </w:r>
      <w:r w:rsidRPr="00785312">
        <w:rPr>
          <w:rStyle w:val="StyleUnderline"/>
        </w:rPr>
        <w:t xml:space="preserve"> </w:t>
      </w:r>
      <w:r w:rsidRPr="00785312">
        <w:rPr>
          <w:rStyle w:val="Emphasis"/>
          <w:highlight w:val="cyan"/>
        </w:rPr>
        <w:t>workers</w:t>
      </w:r>
      <w:r w:rsidRPr="00785312">
        <w:rPr>
          <w:rStyle w:val="StyleUnderline"/>
          <w:highlight w:val="cyan"/>
        </w:rPr>
        <w:t xml:space="preserve"> as </w:t>
      </w:r>
      <w:r w:rsidRPr="00785312">
        <w:rPr>
          <w:rStyle w:val="Emphasis"/>
          <w:highlight w:val="cyan"/>
        </w:rPr>
        <w:t>independent contractors</w:t>
      </w:r>
      <w:r w:rsidRPr="00785312">
        <w:rPr>
          <w:sz w:val="16"/>
        </w:rPr>
        <w:t xml:space="preserve"> even though the workers are not running their own businesses, and hiring workers through labor intermediaries like temp agencies—</w:t>
      </w:r>
      <w:r w:rsidRPr="00785312">
        <w:rPr>
          <w:rStyle w:val="StyleUnderline"/>
        </w:rPr>
        <w:t xml:space="preserve">allow businesses to </w:t>
      </w:r>
      <w:r w:rsidRPr="00785312">
        <w:rPr>
          <w:rStyle w:val="Emphasis"/>
        </w:rPr>
        <w:t>avoid responsibility</w:t>
      </w:r>
      <w:r w:rsidRPr="00785312">
        <w:rPr>
          <w:rStyle w:val="StyleUnderline"/>
        </w:rPr>
        <w:t xml:space="preserve"> to the workers powering their businesses</w:t>
      </w:r>
      <w:r w:rsidRPr="00785312">
        <w:rPr>
          <w:sz w:val="16"/>
        </w:rPr>
        <w:t>. They also exacerbate occupational segregation and the racial wealth gap, because people of color and immigrants are more likely to be hired into sham independent contractor or underpaid temp jobs.</w:t>
      </w:r>
    </w:p>
    <w:p w14:paraId="5071A35C" w14:textId="77777777" w:rsidR="00473D1A" w:rsidRPr="00785312" w:rsidRDefault="00473D1A" w:rsidP="00473D1A">
      <w:pPr>
        <w:rPr>
          <w:sz w:val="16"/>
        </w:rPr>
      </w:pPr>
    </w:p>
    <w:p w14:paraId="3294DFCF" w14:textId="77777777" w:rsidR="00473D1A" w:rsidRPr="00987049" w:rsidRDefault="00473D1A" w:rsidP="00473D1A">
      <w:pPr>
        <w:pStyle w:val="Heading4"/>
      </w:pPr>
      <w:r>
        <w:t xml:space="preserve">2. </w:t>
      </w:r>
      <w:r w:rsidRPr="00BC0DCA">
        <w:rPr>
          <w:u w:val="single"/>
        </w:rPr>
        <w:t>Statutory interpretation</w:t>
      </w:r>
      <w:r>
        <w:t>. Equivocating “worker” and [</w:t>
      </w:r>
      <w:r w:rsidRPr="00BC0DCA">
        <w:rPr>
          <w:highlight w:val="red"/>
        </w:rPr>
        <w:t>THEIR INTERP</w:t>
      </w:r>
      <w:r>
        <w:t xml:space="preserve">] violates </w:t>
      </w:r>
      <w:r>
        <w:rPr>
          <w:u w:val="single"/>
        </w:rPr>
        <w:t>presumption of meaningful variation</w:t>
      </w:r>
      <w:r>
        <w:t>.</w:t>
      </w:r>
    </w:p>
    <w:p w14:paraId="145AC472" w14:textId="77777777" w:rsidR="00473D1A" w:rsidRPr="00987049" w:rsidRDefault="00473D1A" w:rsidP="00473D1A">
      <w:r w:rsidRPr="00987049">
        <w:rPr>
          <w:rStyle w:val="Style13ptBold"/>
        </w:rPr>
        <w:t>Oblon ‘23</w:t>
      </w:r>
      <w:r>
        <w:t xml:space="preserve"> [David A.; Presiding Judge, State of Virginia Circuit Court, 19</w:t>
      </w:r>
      <w:r w:rsidRPr="00987049">
        <w:rPr>
          <w:vertAlign w:val="superscript"/>
        </w:rPr>
        <w:t>th</w:t>
      </w:r>
      <w:r>
        <w:t xml:space="preserve"> Judicial District; 10-12-2023; </w:t>
      </w:r>
      <w:r w:rsidRPr="00987049">
        <w:t>In re Feb. 2, 2022, Decision of Bd. of Zoning Appeals of Fairfax Cnty., 113 Va. Cir. 630 (2023), aff'd sub nom. Zinner v. Washington Gas Light Co., 85 Va. App. 220, 916 S.E.2d 891 (2025)</w:t>
      </w:r>
      <w:r>
        <w:t>]</w:t>
      </w:r>
    </w:p>
    <w:p w14:paraId="792EFE63" w14:textId="77777777" w:rsidR="00473D1A" w:rsidRDefault="00473D1A" w:rsidP="00473D1A">
      <w:pPr>
        <w:rPr>
          <w:sz w:val="16"/>
        </w:rPr>
      </w:pPr>
      <w:r w:rsidRPr="00987049">
        <w:rPr>
          <w:rStyle w:val="StyleUnderline"/>
          <w:highlight w:val="cyan"/>
        </w:rPr>
        <w:t xml:space="preserve">The Court's </w:t>
      </w:r>
      <w:r w:rsidRPr="00987049">
        <w:rPr>
          <w:rStyle w:val="Emphasis"/>
          <w:highlight w:val="cyan"/>
        </w:rPr>
        <w:t>primary objective</w:t>
      </w:r>
      <w:r w:rsidRPr="00987049">
        <w:rPr>
          <w:rStyle w:val="StyleUnderline"/>
          <w:highlight w:val="cyan"/>
        </w:rPr>
        <w:t xml:space="preserve"> in </w:t>
      </w:r>
      <w:r w:rsidRPr="00987049">
        <w:rPr>
          <w:rStyle w:val="Emphasis"/>
          <w:highlight w:val="cyan"/>
        </w:rPr>
        <w:t>interpreting</w:t>
      </w:r>
      <w:r w:rsidRPr="00987049">
        <w:rPr>
          <w:rStyle w:val="StyleUnderline"/>
        </w:rPr>
        <w:t xml:space="preserve"> a </w:t>
      </w:r>
      <w:r w:rsidRPr="00987049">
        <w:rPr>
          <w:rStyle w:val="Emphasis"/>
          <w:highlight w:val="cyan"/>
        </w:rPr>
        <w:t>statute</w:t>
      </w:r>
      <w:r w:rsidRPr="00987049">
        <w:rPr>
          <w:rStyle w:val="StyleUnderline"/>
        </w:rPr>
        <w:t xml:space="preserve"> or ordinance </w:t>
      </w:r>
      <w:r w:rsidRPr="00987049">
        <w:rPr>
          <w:rStyle w:val="StyleUnderline"/>
          <w:highlight w:val="cyan"/>
        </w:rPr>
        <w:t>is to</w:t>
      </w:r>
      <w:r w:rsidRPr="00987049">
        <w:rPr>
          <w:rStyle w:val="StyleUnderline"/>
        </w:rPr>
        <w:t xml:space="preserve"> “</w:t>
      </w:r>
      <w:r w:rsidRPr="00987049">
        <w:rPr>
          <w:rStyle w:val="Emphasis"/>
          <w:highlight w:val="cyan"/>
        </w:rPr>
        <w:t>ascertain</w:t>
      </w:r>
      <w:r w:rsidRPr="00987049">
        <w:rPr>
          <w:rStyle w:val="StyleUnderline"/>
          <w:highlight w:val="cyan"/>
        </w:rPr>
        <w:t xml:space="preserve"> and </w:t>
      </w:r>
      <w:r w:rsidRPr="00987049">
        <w:rPr>
          <w:rStyle w:val="Emphasis"/>
          <w:highlight w:val="cyan"/>
        </w:rPr>
        <w:t>give effect</w:t>
      </w:r>
      <w:r w:rsidRPr="00987049">
        <w:rPr>
          <w:rStyle w:val="StyleUnderline"/>
          <w:highlight w:val="cyan"/>
        </w:rPr>
        <w:t xml:space="preserve"> to </w:t>
      </w:r>
      <w:r w:rsidRPr="00987049">
        <w:rPr>
          <w:rStyle w:val="Emphasis"/>
          <w:highlight w:val="cyan"/>
        </w:rPr>
        <w:t>legislative intent</w:t>
      </w:r>
      <w:r w:rsidRPr="00987049">
        <w:rPr>
          <w:rStyle w:val="StyleUnderline"/>
        </w:rPr>
        <w:t xml:space="preserve">, as </w:t>
      </w:r>
      <w:r w:rsidRPr="00987049">
        <w:rPr>
          <w:rStyle w:val="StyleUnderline"/>
          <w:highlight w:val="cyan"/>
        </w:rPr>
        <w:t>expressed by</w:t>
      </w:r>
      <w:r w:rsidRPr="00987049">
        <w:rPr>
          <w:rStyle w:val="StyleUnderline"/>
        </w:rPr>
        <w:t xml:space="preserve"> the </w:t>
      </w:r>
      <w:r w:rsidRPr="00987049">
        <w:rPr>
          <w:rStyle w:val="Emphasis"/>
          <w:highlight w:val="cyan"/>
        </w:rPr>
        <w:t>language used</w:t>
      </w:r>
      <w:r w:rsidRPr="00987049">
        <w:rPr>
          <w:rStyle w:val="StyleUnderline"/>
        </w:rPr>
        <w:t xml:space="preserve"> in the statute.”</w:t>
      </w:r>
      <w:r w:rsidRPr="00987049">
        <w:rPr>
          <w:sz w:val="16"/>
        </w:rPr>
        <w:t xml:space="preserve"> Berry, 884 S.E.2d at 520 (internal quotation marks omitted) (quoting Cuccinelli v. Rector &amp; Visitors of the Univ. of Va., 283 Va. 420, 425, 722 S.E.2d 626 (2012)). Legislative intent is determined from “the words contained in the statute” or ordinance. Id. (quoting Williams v. Commonwealth, 265 Va. 268, 271, 576 S.E.2d 468 (2003)). </w:t>
      </w:r>
      <w:r w:rsidRPr="00987049">
        <w:rPr>
          <w:rStyle w:val="StyleUnderline"/>
          <w:highlight w:val="cyan"/>
        </w:rPr>
        <w:t>Words</w:t>
      </w:r>
      <w:r w:rsidRPr="00987049">
        <w:rPr>
          <w:rStyle w:val="StyleUnderline"/>
        </w:rPr>
        <w:t xml:space="preserve"> in a statute or ordinance “</w:t>
      </w:r>
      <w:r w:rsidRPr="00987049">
        <w:rPr>
          <w:rStyle w:val="StyleUnderline"/>
          <w:highlight w:val="cyan"/>
        </w:rPr>
        <w:t>are to be construed according to</w:t>
      </w:r>
      <w:r w:rsidRPr="00987049">
        <w:rPr>
          <w:rStyle w:val="StyleUnderline"/>
        </w:rPr>
        <w:t xml:space="preserve"> their </w:t>
      </w:r>
      <w:r w:rsidRPr="00987049">
        <w:rPr>
          <w:rStyle w:val="Emphasis"/>
          <w:highlight w:val="cyan"/>
        </w:rPr>
        <w:t>ordinary meaning</w:t>
      </w:r>
      <w:r w:rsidRPr="00987049">
        <w:rPr>
          <w:rStyle w:val="StyleUnderline"/>
        </w:rPr>
        <w:t xml:space="preserve">, </w:t>
      </w:r>
      <w:r w:rsidRPr="00987049">
        <w:rPr>
          <w:rStyle w:val="StyleUnderline"/>
          <w:highlight w:val="cyan"/>
        </w:rPr>
        <w:t>given</w:t>
      </w:r>
      <w:r w:rsidRPr="00987049">
        <w:rPr>
          <w:rStyle w:val="StyleUnderline"/>
        </w:rPr>
        <w:t xml:space="preserve"> the </w:t>
      </w:r>
      <w:r w:rsidRPr="00987049">
        <w:rPr>
          <w:rStyle w:val="Emphasis"/>
          <w:highlight w:val="cyan"/>
        </w:rPr>
        <w:t>context</w:t>
      </w:r>
      <w:r w:rsidRPr="00987049">
        <w:rPr>
          <w:rStyle w:val="StyleUnderline"/>
        </w:rPr>
        <w:t xml:space="preserve"> in which they are used.”</w:t>
      </w:r>
      <w:r w:rsidRPr="00987049">
        <w:rPr>
          <w:sz w:val="16"/>
        </w:rPr>
        <w:t xml:space="preserve"> Id. (quoting City of Va. Beach v. Bd. of Sup'rs, 246 Va. 233, 236, 435 S.E.2d 382 (1993)). Multiple legislative enactments dealing with the same subject matter should not be viewed “as isolated fragments of law, but as a whole, or as parts of a great connected, homogeneous system, or a single and complete statutory arrangement.” Id. (quoting Thorsen v. Richmond Soc'y for the Prevention of Cruelty to Animals, 292 Va. 257, 266, 786 S.E.2d 453 (2016)); see also Prillaman v. Commonwealth, 199 Va. 401, 406, 100 S.E.2d 4 (1957) (standing for the proposition that this canon of interpretation should be followed even if the relevant provisions “contain no reference to one another and were passed at different times”). </w:t>
      </w:r>
      <w:r w:rsidRPr="00987049">
        <w:rPr>
          <w:rStyle w:val="StyleUnderline"/>
          <w:highlight w:val="cyan"/>
        </w:rPr>
        <w:t xml:space="preserve">Under the </w:t>
      </w:r>
      <w:r w:rsidRPr="00987049">
        <w:rPr>
          <w:rStyle w:val="Emphasis"/>
          <w:highlight w:val="cyan"/>
        </w:rPr>
        <w:t>presumption of meaningful variation</w:t>
      </w:r>
      <w:r w:rsidRPr="00987049">
        <w:rPr>
          <w:rStyle w:val="StyleUnderline"/>
          <w:highlight w:val="cyan"/>
        </w:rPr>
        <w:t>, where a legislature uses one term in one place, and a “</w:t>
      </w:r>
      <w:r w:rsidRPr="00987049">
        <w:rPr>
          <w:rStyle w:val="Emphasis"/>
          <w:highlight w:val="cyan"/>
        </w:rPr>
        <w:t>materially different term</w:t>
      </w:r>
      <w:r w:rsidRPr="00987049">
        <w:rPr>
          <w:rStyle w:val="StyleUnderline"/>
          <w:highlight w:val="cyan"/>
        </w:rPr>
        <w:t xml:space="preserve">” in another, the terms should be construed as denoting </w:t>
      </w:r>
      <w:r w:rsidRPr="00987049">
        <w:rPr>
          <w:rStyle w:val="Emphasis"/>
          <w:highlight w:val="cyan"/>
        </w:rPr>
        <w:t>different ideas</w:t>
      </w:r>
      <w:r w:rsidRPr="00987049">
        <w:rPr>
          <w:sz w:val="16"/>
        </w:rPr>
        <w:t>. Southwest Airlines Co. v. Saxon, 596 U.S. 450, 142 S. Ct. 1783, 1789, 213 L.Ed.2d 27 (2022) (citing A. Scalia &amp; B. Garner, Reading Law: The Interpretation of Legal Texts 170 (2012)). Likewise, under the presumption against redundancy, provisions in a statutory scheme or text should be interpreted to give effect to each provision. See Maracich v. Spears, 570 U.S. 48, 60, 133 S.Ct. 2191, 186 L.Ed.2d 275 (2013) (citing A. Scalia &amp; B. Garner, Reading Law: The Interpretation of Legal Texts 180 (2012)).</w:t>
      </w:r>
    </w:p>
    <w:p w14:paraId="1AE205EB" w14:textId="77777777" w:rsidR="00473D1A" w:rsidRPr="000F035D" w:rsidRDefault="00473D1A" w:rsidP="00473D1A">
      <w:pPr>
        <w:rPr>
          <w:sz w:val="16"/>
        </w:rPr>
      </w:pPr>
    </w:p>
    <w:p w14:paraId="6C09B5B3" w14:textId="77777777" w:rsidR="00473D1A" w:rsidRPr="00785312" w:rsidRDefault="00473D1A" w:rsidP="00473D1A">
      <w:pPr>
        <w:pStyle w:val="Heading4"/>
      </w:pPr>
      <w:r>
        <w:t xml:space="preserve">3. </w:t>
      </w:r>
      <w:r>
        <w:rPr>
          <w:u w:val="single"/>
        </w:rPr>
        <w:t>Literature</w:t>
      </w:r>
      <w:r>
        <w:t>. It references “</w:t>
      </w:r>
      <w:r>
        <w:rPr>
          <w:u w:val="single"/>
        </w:rPr>
        <w:t>data workers</w:t>
      </w:r>
      <w:r>
        <w:t>.”</w:t>
      </w:r>
    </w:p>
    <w:p w14:paraId="4B8C901C" w14:textId="77777777" w:rsidR="00473D1A" w:rsidRPr="005109B8" w:rsidRDefault="00473D1A" w:rsidP="00473D1A">
      <w:r w:rsidRPr="005109B8">
        <w:rPr>
          <w:rStyle w:val="Style13ptBold"/>
        </w:rPr>
        <w:t>Beate ’21</w:t>
      </w:r>
      <w:r>
        <w:t xml:space="preserve"> [Flath; </w:t>
      </w:r>
      <w:r w:rsidRPr="005109B8">
        <w:t>professor of event management with a focus on pop music cultures and digital media cultures at Paderborn University</w:t>
      </w:r>
      <w:r>
        <w:t xml:space="preserve">, PhD, </w:t>
      </w:r>
      <w:r w:rsidRPr="005109B8">
        <w:t>Karl Franzens University</w:t>
      </w:r>
      <w:r>
        <w:t xml:space="preserve">; 03-09-2021; International Association for the Studies of Popular Music, German-Speaking Branch; Data-Based Co-Creation and Participation: Reflections on an Ambivalent Relation by the Example of Music Apps; Vibes, Vol. 1, p. 158-159; </w:t>
      </w:r>
      <w:r w:rsidRPr="005109B8">
        <w:t>https://vibes-theseries.org/tag/prosumer/</w:t>
      </w:r>
      <w:r>
        <w:t>]</w:t>
      </w:r>
    </w:p>
    <w:p w14:paraId="6A815437" w14:textId="77777777" w:rsidR="00473D1A" w:rsidRPr="00FF6221" w:rsidRDefault="00473D1A" w:rsidP="00473D1A">
      <w:pPr>
        <w:rPr>
          <w:sz w:val="16"/>
        </w:rPr>
      </w:pPr>
      <w:r w:rsidRPr="000C7D7E">
        <w:rPr>
          <w:sz w:val="16"/>
        </w:rPr>
        <w:lastRenderedPageBreak/>
        <w:t xml:space="preserve">This paper considers data as “fictitious commodities of second order” because—in contrast to labor, for example—they are not produced by users of digital network media to be supplied to a market, but within the private, unproductive sphere. This is related to Dörres’s aforementioned concept “Landnahme zweiter Ordnung” (“capitalistic expansion of second order”, Dörre 2019, 35) that notes the tendency of capitalistic expansions to blur the protections of inner markets (as private, supposed unproductive spheres)—in this case privacy policy, privacy rights, and exploitation rights. The accompanying invisibility leads to a political invisibility of users. </w:t>
      </w:r>
      <w:r w:rsidRPr="000C7D7E">
        <w:rPr>
          <w:rStyle w:val="StyleUnderline"/>
        </w:rPr>
        <w:t>Whereas</w:t>
      </w:r>
      <w:r w:rsidRPr="000C7D7E">
        <w:rPr>
          <w:sz w:val="16"/>
        </w:rPr>
        <w:t xml:space="preserve">, for example, </w:t>
      </w:r>
      <w:r w:rsidRPr="000C7D7E">
        <w:rPr>
          <w:rStyle w:val="StyleUnderline"/>
          <w:highlight w:val="cyan"/>
        </w:rPr>
        <w:t>during</w:t>
      </w:r>
      <w:r w:rsidRPr="000C7D7E">
        <w:rPr>
          <w:rStyle w:val="StyleUnderline"/>
        </w:rPr>
        <w:t xml:space="preserve"> the process of the </w:t>
      </w:r>
      <w:r w:rsidRPr="000C7D7E">
        <w:rPr>
          <w:rStyle w:val="StyleUnderline"/>
          <w:highlight w:val="cyan"/>
        </w:rPr>
        <w:t xml:space="preserve">commodification of </w:t>
      </w:r>
      <w:r w:rsidRPr="000C7D7E">
        <w:rPr>
          <w:rStyle w:val="Emphasis"/>
          <w:highlight w:val="cyan"/>
        </w:rPr>
        <w:t>labor</w:t>
      </w:r>
      <w:r w:rsidRPr="000C7D7E">
        <w:rPr>
          <w:rStyle w:val="StyleUnderline"/>
          <w:highlight w:val="cyan"/>
        </w:rPr>
        <w:t xml:space="preserve">, </w:t>
      </w:r>
      <w:r w:rsidRPr="000C7D7E">
        <w:rPr>
          <w:rStyle w:val="Emphasis"/>
          <w:highlight w:val="cyan"/>
        </w:rPr>
        <w:t>unions</w:t>
      </w:r>
      <w:r w:rsidRPr="000C7D7E">
        <w:rPr>
          <w:rStyle w:val="StyleUnderline"/>
          <w:highlight w:val="cyan"/>
        </w:rPr>
        <w:t xml:space="preserve"> arose</w:t>
      </w:r>
      <w:r w:rsidRPr="000C7D7E">
        <w:rPr>
          <w:sz w:val="16"/>
        </w:rPr>
        <w:t>—in a Polanyian perspective these protecting processes are part of the “double movement” (Polanyi 2001 [1944], 79; Ther 2019; Dale 2016, 5)—</w:t>
      </w:r>
      <w:r w:rsidRPr="000C7D7E">
        <w:rPr>
          <w:rStyle w:val="StyleUnderline"/>
        </w:rPr>
        <w:t xml:space="preserve">the </w:t>
      </w:r>
      <w:r w:rsidRPr="000C7D7E">
        <w:rPr>
          <w:rStyle w:val="StyleUnderline"/>
          <w:highlight w:val="cyan"/>
        </w:rPr>
        <w:t xml:space="preserve">commodification of </w:t>
      </w:r>
      <w:r w:rsidRPr="000C7D7E">
        <w:rPr>
          <w:rStyle w:val="Emphasis"/>
          <w:highlight w:val="cyan"/>
        </w:rPr>
        <w:t>data</w:t>
      </w:r>
      <w:r w:rsidRPr="000C7D7E">
        <w:rPr>
          <w:rStyle w:val="StyleUnderline"/>
          <w:highlight w:val="cyan"/>
        </w:rPr>
        <w:t xml:space="preserve"> has not been</w:t>
      </w:r>
      <w:r w:rsidRPr="000C7D7E">
        <w:rPr>
          <w:rStyle w:val="StyleUnderline"/>
        </w:rPr>
        <w:t xml:space="preserve"> accompanied by a formation of </w:t>
      </w:r>
      <w:r w:rsidRPr="000C7D7E">
        <w:rPr>
          <w:rStyle w:val="StyleUnderline"/>
          <w:highlight w:val="cyan"/>
        </w:rPr>
        <w:t>comparable</w:t>
      </w:r>
      <w:r w:rsidRPr="000C7D7E">
        <w:rPr>
          <w:rStyle w:val="StyleUnderline"/>
        </w:rPr>
        <w:t xml:space="preserve"> political institutions or movements</w:t>
      </w:r>
      <w:r w:rsidRPr="000C7D7E">
        <w:rPr>
          <w:sz w:val="16"/>
        </w:rPr>
        <w:t xml:space="preserve">. Although </w:t>
      </w:r>
      <w:r w:rsidRPr="000C7D7E">
        <w:rPr>
          <w:rStyle w:val="StyleUnderline"/>
        </w:rPr>
        <w:t xml:space="preserve">there exists </w:t>
      </w:r>
      <w:r w:rsidRPr="000C7D7E">
        <w:rPr>
          <w:rStyle w:val="StyleUnderline"/>
          <w:highlight w:val="cyan"/>
        </w:rPr>
        <w:t xml:space="preserve">a </w:t>
      </w:r>
      <w:r w:rsidRPr="000C7D7E">
        <w:rPr>
          <w:rStyle w:val="Emphasis"/>
          <w:highlight w:val="cyan"/>
        </w:rPr>
        <w:t>wide range</w:t>
      </w:r>
      <w:r w:rsidRPr="000C7D7E">
        <w:rPr>
          <w:rStyle w:val="StyleUnderline"/>
          <w:highlight w:val="cyan"/>
        </w:rPr>
        <w:t xml:space="preserve"> of</w:t>
      </w:r>
      <w:r w:rsidRPr="000C7D7E">
        <w:rPr>
          <w:rStyle w:val="StyleUnderline"/>
        </w:rPr>
        <w:t xml:space="preserve"> political </w:t>
      </w:r>
      <w:r w:rsidRPr="000C7D7E">
        <w:rPr>
          <w:rStyle w:val="StyleUnderline"/>
          <w:highlight w:val="cyan"/>
        </w:rPr>
        <w:t>discussions</w:t>
      </w:r>
      <w:r w:rsidRPr="000C7D7E">
        <w:rPr>
          <w:rStyle w:val="StyleUnderline"/>
        </w:rPr>
        <w:t xml:space="preserve"> and discourses which </w:t>
      </w:r>
      <w:r w:rsidRPr="000C7D7E">
        <w:rPr>
          <w:rStyle w:val="StyleUnderline"/>
          <w:highlight w:val="cyan"/>
        </w:rPr>
        <w:t>address</w:t>
      </w:r>
      <w:r w:rsidRPr="000C7D7E">
        <w:rPr>
          <w:sz w:val="16"/>
        </w:rPr>
        <w:t xml:space="preserve"> the rights of users with respect to data protection, </w:t>
      </w:r>
      <w:r w:rsidRPr="000C7D7E">
        <w:rPr>
          <w:rStyle w:val="StyleUnderline"/>
        </w:rPr>
        <w:t xml:space="preserve">issues of </w:t>
      </w:r>
      <w:r w:rsidRPr="000C7D7E">
        <w:rPr>
          <w:rStyle w:val="StyleUnderline"/>
          <w:highlight w:val="cyan"/>
        </w:rPr>
        <w:t>how</w:t>
      </w:r>
      <w:r w:rsidRPr="000C7D7E">
        <w:rPr>
          <w:sz w:val="16"/>
        </w:rPr>
        <w:t xml:space="preserve">, and to what extent, </w:t>
      </w:r>
      <w:r w:rsidRPr="000C7D7E">
        <w:rPr>
          <w:rStyle w:val="StyleUnderline"/>
          <w:highlight w:val="cyan"/>
        </w:rPr>
        <w:t>users are “</w:t>
      </w:r>
      <w:r w:rsidRPr="000C7D7E">
        <w:rPr>
          <w:rStyle w:val="Emphasis"/>
          <w:highlight w:val="cyan"/>
        </w:rPr>
        <w:t>data workers</w:t>
      </w:r>
      <w:r w:rsidRPr="000C7D7E">
        <w:rPr>
          <w:rStyle w:val="StyleUnderline"/>
          <w:highlight w:val="cyan"/>
        </w:rPr>
        <w:t>”</w:t>
      </w:r>
      <w:r w:rsidRPr="000C7D7E">
        <w:rPr>
          <w:rStyle w:val="StyleUnderline"/>
        </w:rPr>
        <w:t xml:space="preserve"> are </w:t>
      </w:r>
      <w:r w:rsidRPr="000C7D7E">
        <w:rPr>
          <w:rStyle w:val="StyleUnderline"/>
          <w:highlight w:val="cyan"/>
        </w:rPr>
        <w:t>given</w:t>
      </w:r>
      <w:r w:rsidRPr="000C7D7E">
        <w:rPr>
          <w:rStyle w:val="StyleUnderline"/>
        </w:rPr>
        <w:t xml:space="preserve"> relatively </w:t>
      </w:r>
      <w:r w:rsidRPr="000C7D7E">
        <w:rPr>
          <w:rStyle w:val="Emphasis"/>
          <w:highlight w:val="cyan"/>
        </w:rPr>
        <w:t>less</w:t>
      </w:r>
      <w:r w:rsidRPr="000C7D7E">
        <w:rPr>
          <w:rStyle w:val="StyleUnderline"/>
        </w:rPr>
        <w:t xml:space="preserve"> political </w:t>
      </w:r>
      <w:r w:rsidRPr="000C7D7E">
        <w:rPr>
          <w:rStyle w:val="Emphasis"/>
          <w:highlight w:val="cyan"/>
        </w:rPr>
        <w:t>attention</w:t>
      </w:r>
      <w:r w:rsidRPr="000C7D7E">
        <w:rPr>
          <w:sz w:val="16"/>
        </w:rPr>
        <w:t>. One can say that human resource management arrived in the living rooms of users (Burawoy 2015, 204; Dörre 2019, 42).</w:t>
      </w:r>
    </w:p>
    <w:p w14:paraId="61A4B4AD" w14:textId="57DA5793" w:rsidR="00473D1A" w:rsidRDefault="00473D1A" w:rsidP="00473D1A">
      <w:pPr>
        <w:pStyle w:val="Heading3"/>
      </w:pPr>
      <w:r>
        <w:lastRenderedPageBreak/>
        <w:t>AT: Limits---1AR</w:t>
      </w:r>
    </w:p>
    <w:p w14:paraId="06B43E06" w14:textId="77777777" w:rsidR="00473D1A" w:rsidRPr="00D1419D" w:rsidRDefault="00473D1A" w:rsidP="00473D1A">
      <w:pPr>
        <w:pStyle w:val="Heading4"/>
      </w:pPr>
      <w:r>
        <w:t xml:space="preserve">The case list is </w:t>
      </w:r>
      <w:r>
        <w:rPr>
          <w:u w:val="single"/>
        </w:rPr>
        <w:t>rich</w:t>
      </w:r>
      <w:r>
        <w:t xml:space="preserve"> with literature.</w:t>
      </w:r>
    </w:p>
    <w:p w14:paraId="4BBC123E" w14:textId="77777777" w:rsidR="00473D1A" w:rsidRDefault="00473D1A" w:rsidP="00473D1A">
      <w:r w:rsidRPr="004E3BA0">
        <w:rPr>
          <w:rStyle w:val="Style13ptBold"/>
        </w:rPr>
        <w:t>CLJE</w:t>
      </w:r>
      <w:r>
        <w:rPr>
          <w:rStyle w:val="Style13ptBold"/>
        </w:rPr>
        <w:t xml:space="preserve"> </w:t>
      </w:r>
      <w:r w:rsidRPr="004E3BA0">
        <w:rPr>
          <w:rStyle w:val="Style13ptBold"/>
        </w:rPr>
        <w:t>24</w:t>
      </w:r>
      <w:r>
        <w:t xml:space="preserve"> [Center for Labor &amp; A Just Economy at Harvard Law School; 9/1/24; “Building Worker Power in Cities &amp; States: Workers Excluded from the NLRA”; </w:t>
      </w:r>
      <w:hyperlink r:id="rId14" w:history="1">
        <w:r w:rsidRPr="0093545D">
          <w:rPr>
            <w:rStyle w:val="Hyperlink"/>
          </w:rPr>
          <w:t>https://clje.law.harvard.edu/publication/building-worker-power-in-cities-states/workers-excluded-from-the-nlra/</w:t>
        </w:r>
      </w:hyperlink>
      <w:r>
        <w:t xml:space="preserve">] </w:t>
      </w:r>
    </w:p>
    <w:p w14:paraId="0C3027E2" w14:textId="6E5E91D1" w:rsidR="00473D1A" w:rsidRPr="00473D1A" w:rsidRDefault="00473D1A" w:rsidP="00473D1A">
      <w:pPr>
        <w:rPr>
          <w:sz w:val="16"/>
        </w:rPr>
      </w:pPr>
      <w:r w:rsidRPr="00EF4373">
        <w:rPr>
          <w:rStyle w:val="StyleUnderline"/>
        </w:rPr>
        <w:t xml:space="preserve">The </w:t>
      </w:r>
      <w:r w:rsidRPr="00D1419D">
        <w:rPr>
          <w:rStyle w:val="Emphasis"/>
          <w:highlight w:val="cyan"/>
        </w:rPr>
        <w:t>NLRA</w:t>
      </w:r>
      <w:r w:rsidRPr="00D1419D">
        <w:rPr>
          <w:rStyle w:val="StyleUnderline"/>
          <w:highlight w:val="cyan"/>
        </w:rPr>
        <w:t xml:space="preserve"> has been criticized for excluding</w:t>
      </w:r>
      <w:r w:rsidRPr="00EF4373">
        <w:rPr>
          <w:rStyle w:val="StyleUnderline"/>
        </w:rPr>
        <w:t xml:space="preserve"> </w:t>
      </w:r>
      <w:r w:rsidRPr="00EF4373">
        <w:rPr>
          <w:rStyle w:val="Emphasis"/>
        </w:rPr>
        <w:t xml:space="preserve">large categories of </w:t>
      </w:r>
      <w:r w:rsidRPr="00EF4373">
        <w:rPr>
          <w:rStyle w:val="Emphasis"/>
          <w:highlight w:val="cyan"/>
        </w:rPr>
        <w:t>workers</w:t>
      </w:r>
      <w:r w:rsidRPr="00EF4373">
        <w:rPr>
          <w:rStyle w:val="StyleUnderline"/>
        </w:rPr>
        <w:t xml:space="preserve">, some of whom are those </w:t>
      </w:r>
      <w:r w:rsidRPr="00EF4373">
        <w:rPr>
          <w:rStyle w:val="Emphasis"/>
          <w:highlight w:val="cyan"/>
        </w:rPr>
        <w:t>most in need</w:t>
      </w:r>
      <w:r w:rsidRPr="00EF4373">
        <w:rPr>
          <w:rStyle w:val="StyleUnderline"/>
          <w:highlight w:val="cyan"/>
        </w:rPr>
        <w:t xml:space="preserve"> of</w:t>
      </w:r>
      <w:r w:rsidRPr="00EF4373">
        <w:rPr>
          <w:rStyle w:val="StyleUnderline"/>
        </w:rPr>
        <w:t xml:space="preserve"> labor law </w:t>
      </w:r>
      <w:r w:rsidRPr="00EF4373">
        <w:rPr>
          <w:rStyle w:val="StyleUnderline"/>
          <w:highlight w:val="cyan"/>
        </w:rPr>
        <w:t>protections</w:t>
      </w:r>
      <w:r w:rsidRPr="00EF4373">
        <w:rPr>
          <w:rStyle w:val="StyleUnderline"/>
        </w:rPr>
        <w:t xml:space="preserve">. The statute explicitly excludes </w:t>
      </w:r>
      <w:r w:rsidRPr="00EF4373">
        <w:rPr>
          <w:rStyle w:val="Emphasis"/>
          <w:highlight w:val="cyan"/>
        </w:rPr>
        <w:t>public employees</w:t>
      </w:r>
      <w:r w:rsidRPr="00EF4373">
        <w:rPr>
          <w:rStyle w:val="StyleUnderline"/>
        </w:rPr>
        <w:t>,</w:t>
      </w:r>
      <w:r w:rsidRPr="00D1419D">
        <w:rPr>
          <w:rStyle w:val="StyleUnderline"/>
        </w:rPr>
        <w:t xml:space="preserve">1 </w:t>
      </w:r>
      <w:r w:rsidRPr="00EF4373">
        <w:rPr>
          <w:rStyle w:val="Emphasis"/>
          <w:highlight w:val="cyan"/>
        </w:rPr>
        <w:t>supervisors</w:t>
      </w:r>
      <w:r w:rsidRPr="00D1419D">
        <w:rPr>
          <w:rStyle w:val="StyleUnderline"/>
        </w:rPr>
        <w:t xml:space="preserve">, </w:t>
      </w:r>
      <w:r w:rsidRPr="00EF4373">
        <w:rPr>
          <w:rStyle w:val="Emphasis"/>
          <w:highlight w:val="cyan"/>
        </w:rPr>
        <w:t>ag</w:t>
      </w:r>
      <w:r w:rsidRPr="00D1419D">
        <w:rPr>
          <w:rStyle w:val="StyleUnderline"/>
        </w:rPr>
        <w:t xml:space="preserve">ricultural </w:t>
      </w:r>
      <w:r w:rsidRPr="00D1419D">
        <w:rPr>
          <w:rStyle w:val="Emphasis"/>
          <w:highlight w:val="cyan"/>
        </w:rPr>
        <w:t>workers</w:t>
      </w:r>
      <w:r w:rsidRPr="00EF4373">
        <w:rPr>
          <w:rStyle w:val="StyleUnderline"/>
        </w:rPr>
        <w:t xml:space="preserve">, </w:t>
      </w:r>
      <w:r w:rsidRPr="00D1419D">
        <w:rPr>
          <w:rStyle w:val="Emphasis"/>
          <w:highlight w:val="cyan"/>
        </w:rPr>
        <w:t>domestic workers</w:t>
      </w:r>
      <w:r w:rsidRPr="00EF4373">
        <w:rPr>
          <w:rStyle w:val="StyleUnderline"/>
        </w:rPr>
        <w:t xml:space="preserve">, </w:t>
      </w:r>
      <w:r w:rsidRPr="00EF4373">
        <w:rPr>
          <w:rStyle w:val="Emphasis"/>
          <w:highlight w:val="cyan"/>
        </w:rPr>
        <w:t>independent contractors</w:t>
      </w:r>
      <w:r w:rsidRPr="00EF4373">
        <w:rPr>
          <w:rStyle w:val="StyleUnderline"/>
        </w:rPr>
        <w:t xml:space="preserve">, </w:t>
      </w:r>
      <w:r w:rsidRPr="00D1419D">
        <w:rPr>
          <w:rStyle w:val="StyleUnderline"/>
        </w:rPr>
        <w:t xml:space="preserve">employees covered by </w:t>
      </w:r>
      <w:r w:rsidRPr="00D1419D">
        <w:rPr>
          <w:rStyle w:val="Emphasis"/>
          <w:highlight w:val="cyan"/>
        </w:rPr>
        <w:t>the</w:t>
      </w:r>
      <w:r w:rsidRPr="00D1419D">
        <w:rPr>
          <w:rStyle w:val="StyleUnderline"/>
        </w:rPr>
        <w:t xml:space="preserve"> </w:t>
      </w:r>
      <w:r w:rsidRPr="00EF4373">
        <w:rPr>
          <w:rStyle w:val="Emphasis"/>
          <w:highlight w:val="cyan"/>
        </w:rPr>
        <w:t>R</w:t>
      </w:r>
      <w:r w:rsidRPr="00D1419D">
        <w:rPr>
          <w:rStyle w:val="StyleUnderline"/>
        </w:rPr>
        <w:t xml:space="preserve">ailway </w:t>
      </w:r>
      <w:r w:rsidRPr="00EF4373">
        <w:rPr>
          <w:rStyle w:val="Emphasis"/>
          <w:highlight w:val="cyan"/>
        </w:rPr>
        <w:t>L</w:t>
      </w:r>
      <w:r w:rsidRPr="00D1419D">
        <w:rPr>
          <w:rStyle w:val="StyleUnderline"/>
        </w:rPr>
        <w:t xml:space="preserve">abor </w:t>
      </w:r>
      <w:r w:rsidRPr="00EF4373">
        <w:rPr>
          <w:rStyle w:val="Emphasis"/>
          <w:highlight w:val="cyan"/>
        </w:rPr>
        <w:t>A</w:t>
      </w:r>
      <w:r w:rsidRPr="00D1419D">
        <w:rPr>
          <w:rStyle w:val="StyleUnderline"/>
        </w:rPr>
        <w:t xml:space="preserve">ct, </w:t>
      </w:r>
      <w:r w:rsidRPr="00EF4373">
        <w:rPr>
          <w:rStyle w:val="StyleUnderline"/>
        </w:rPr>
        <w:t>and “</w:t>
      </w:r>
      <w:r w:rsidRPr="00D1419D">
        <w:rPr>
          <w:rStyle w:val="StyleUnderline"/>
        </w:rPr>
        <w:t xml:space="preserve">any individual employed by his </w:t>
      </w:r>
      <w:r w:rsidRPr="00D1419D">
        <w:rPr>
          <w:rStyle w:val="Emphasis"/>
        </w:rPr>
        <w:t>parent</w:t>
      </w:r>
      <w:r w:rsidRPr="00D1419D">
        <w:rPr>
          <w:rStyle w:val="StyleUnderline"/>
        </w:rPr>
        <w:t xml:space="preserve"> or </w:t>
      </w:r>
      <w:r w:rsidRPr="00D1419D">
        <w:rPr>
          <w:rStyle w:val="Emphasis"/>
        </w:rPr>
        <w:t>spouse</w:t>
      </w:r>
      <w:r w:rsidRPr="00EF4373">
        <w:rPr>
          <w:rStyle w:val="StyleUnderline"/>
        </w:rPr>
        <w:t>.”</w:t>
      </w:r>
      <w:r w:rsidRPr="00EF4373">
        <w:rPr>
          <w:sz w:val="16"/>
        </w:rPr>
        <w:t xml:space="preserve">2 </w:t>
      </w:r>
      <w:r w:rsidRPr="00EF4373">
        <w:rPr>
          <w:rStyle w:val="StyleUnderline"/>
        </w:rPr>
        <w:t>Numerous other workers are</w:t>
      </w:r>
      <w:r w:rsidRPr="00EF4373">
        <w:rPr>
          <w:sz w:val="16"/>
        </w:rPr>
        <w:t xml:space="preserve"> partially or completely </w:t>
      </w:r>
      <w:r w:rsidRPr="00EF4373">
        <w:rPr>
          <w:rStyle w:val="StyleUnderline"/>
        </w:rPr>
        <w:t>excluded</w:t>
      </w:r>
      <w:r w:rsidRPr="00EF4373">
        <w:rPr>
          <w:sz w:val="16"/>
        </w:rPr>
        <w:t xml:space="preserve"> from the Act’s coverage, </w:t>
      </w:r>
      <w:r w:rsidRPr="00EF4373">
        <w:rPr>
          <w:rStyle w:val="StyleUnderline"/>
        </w:rPr>
        <w:t xml:space="preserve">including </w:t>
      </w:r>
      <w:r w:rsidRPr="00EF4373">
        <w:rPr>
          <w:rStyle w:val="Emphasis"/>
          <w:highlight w:val="cyan"/>
        </w:rPr>
        <w:t>rehab</w:t>
      </w:r>
      <w:r w:rsidRPr="00D1419D">
        <w:rPr>
          <w:rStyle w:val="StyleUnderline"/>
        </w:rPr>
        <w:t xml:space="preserve">ilitation </w:t>
      </w:r>
      <w:r w:rsidRPr="00EF4373">
        <w:rPr>
          <w:rStyle w:val="Emphasis"/>
        </w:rPr>
        <w:t>workers</w:t>
      </w:r>
      <w:r w:rsidRPr="00EF4373">
        <w:rPr>
          <w:rStyle w:val="StyleUnderline"/>
        </w:rPr>
        <w:t xml:space="preserve">, </w:t>
      </w:r>
      <w:r w:rsidRPr="00EF4373">
        <w:rPr>
          <w:rStyle w:val="Emphasis"/>
          <w:highlight w:val="cyan"/>
        </w:rPr>
        <w:t>incarcerated</w:t>
      </w:r>
      <w:r w:rsidRPr="00EF4373">
        <w:rPr>
          <w:rStyle w:val="Emphasis"/>
        </w:rPr>
        <w:t xml:space="preserve"> </w:t>
      </w:r>
      <w:r w:rsidRPr="00D1419D">
        <w:rPr>
          <w:rStyle w:val="Emphasis"/>
        </w:rPr>
        <w:t>workers</w:t>
      </w:r>
      <w:r w:rsidRPr="00EF4373">
        <w:rPr>
          <w:rStyle w:val="StyleUnderline"/>
        </w:rPr>
        <w:t xml:space="preserve">, and certain </w:t>
      </w:r>
      <w:r w:rsidRPr="00EF4373">
        <w:rPr>
          <w:rStyle w:val="Emphasis"/>
          <w:highlight w:val="cyan"/>
        </w:rPr>
        <w:t>student</w:t>
      </w:r>
      <w:r w:rsidRPr="00EF4373">
        <w:rPr>
          <w:rStyle w:val="Emphasis"/>
        </w:rPr>
        <w:t xml:space="preserve"> workers</w:t>
      </w:r>
      <w:r w:rsidRPr="00EF4373">
        <w:rPr>
          <w:sz w:val="16"/>
        </w:rPr>
        <w:t xml:space="preserve">. </w:t>
      </w:r>
      <w:r w:rsidRPr="00EF4373">
        <w:rPr>
          <w:rStyle w:val="StyleUnderline"/>
          <w:highlight w:val="cyan"/>
        </w:rPr>
        <w:t>And</w:t>
      </w:r>
      <w:r w:rsidRPr="00EF4373">
        <w:rPr>
          <w:rStyle w:val="StyleUnderline"/>
        </w:rPr>
        <w:t xml:space="preserve"> </w:t>
      </w:r>
      <w:r w:rsidRPr="00EF4373">
        <w:rPr>
          <w:sz w:val="16"/>
        </w:rPr>
        <w:t xml:space="preserve">while immigration status by itself does not preclude coverage under the Act, </w:t>
      </w:r>
      <w:r w:rsidRPr="00EF4373">
        <w:rPr>
          <w:rStyle w:val="Emphasis"/>
          <w:highlight w:val="cyan"/>
        </w:rPr>
        <w:t>undocumented workers</w:t>
      </w:r>
      <w:r w:rsidRPr="00EF4373">
        <w:rPr>
          <w:rStyle w:val="StyleUnderline"/>
        </w:rPr>
        <w:t xml:space="preserve"> are not entitled to all of its remedies</w:t>
      </w:r>
      <w:r w:rsidRPr="00EF4373">
        <w:rPr>
          <w:sz w:val="16"/>
        </w:rPr>
        <w:t>.</w:t>
      </w:r>
    </w:p>
    <w:p w14:paraId="2E76BB3B" w14:textId="77777777" w:rsidR="00473D1A" w:rsidRPr="005D5A8C" w:rsidRDefault="00473D1A" w:rsidP="00473D1A"/>
    <w:p w14:paraId="1BF98DC5" w14:textId="77777777" w:rsidR="00473D1A" w:rsidRPr="00673B00" w:rsidRDefault="00473D1A" w:rsidP="00473D1A">
      <w:pPr>
        <w:pStyle w:val="Heading2"/>
      </w:pPr>
      <w:r w:rsidRPr="00673B00">
        <w:lastRenderedPageBreak/>
        <w:t>Rates DA</w:t>
      </w:r>
    </w:p>
    <w:p w14:paraId="7C70FE99" w14:textId="77777777" w:rsidR="00473D1A" w:rsidRPr="00E16D80" w:rsidRDefault="00473D1A" w:rsidP="00473D1A"/>
    <w:p w14:paraId="15E4258D" w14:textId="77777777" w:rsidR="00473D1A" w:rsidRDefault="00473D1A" w:rsidP="00473D1A">
      <w:pPr>
        <w:pStyle w:val="Heading3"/>
      </w:pPr>
      <w:r w:rsidRPr="00673B00">
        <w:lastRenderedPageBreak/>
        <w:t>UQ’s --- Labor Market</w:t>
      </w:r>
    </w:p>
    <w:p w14:paraId="6C815056" w14:textId="77777777" w:rsidR="00473D1A" w:rsidRDefault="00473D1A" w:rsidP="00473D1A">
      <w:pPr>
        <w:pStyle w:val="Heading3"/>
      </w:pPr>
      <w:r>
        <w:lastRenderedPageBreak/>
        <w:t>Tarrifs</w:t>
      </w:r>
    </w:p>
    <w:p w14:paraId="37F3E356" w14:textId="77777777" w:rsidR="00473D1A" w:rsidRDefault="00473D1A" w:rsidP="00473D1A">
      <w:pPr>
        <w:pStyle w:val="Analytic"/>
      </w:pPr>
      <w:r>
        <w:t xml:space="preserve">Yes Tariffs thump, Naysmith is from august, but reports from December fight the Manufacturing labor market is rough and a recession indicator because harming the already shaky labor movement was the way that corporations tried to rebalance the economy </w:t>
      </w:r>
    </w:p>
    <w:p w14:paraId="226529E5" w14:textId="77777777" w:rsidR="00473D1A" w:rsidRDefault="00473D1A" w:rsidP="00473D1A">
      <w:r w:rsidRPr="00BA69F4">
        <w:rPr>
          <w:b/>
          <w:bCs/>
        </w:rPr>
        <w:t>Cox 12/2</w:t>
      </w:r>
      <w:r>
        <w:t xml:space="preserve"> </w:t>
      </w:r>
      <w:r w:rsidRPr="00B54C03">
        <w:t>[Jeff</w:t>
      </w:r>
      <w:r>
        <w:t xml:space="preserve"> Cox, economics editor for CNBC, 12/2/25,  </w:t>
      </w:r>
      <w:r w:rsidRPr="00B54C03">
        <w:t>“Delayed tariff impact starting to hit, could cause companies to reduce head count in 2026”. https://www.cnbc.com/2025/12/02/tariff-impact-starting-to-hit-could-cause-reduced-headcount-in-2026.html.</w:t>
      </w:r>
      <w:r>
        <w:t>]</w:t>
      </w:r>
      <w:r w:rsidRPr="00B54C03">
        <w:t xml:space="preserve"> </w:t>
      </w:r>
    </w:p>
    <w:p w14:paraId="1E04ECE4" w14:textId="77777777" w:rsidR="00473D1A" w:rsidRPr="0024125D" w:rsidRDefault="00473D1A" w:rsidP="00473D1A">
      <w:pPr>
        <w:rPr>
          <w:u w:val="single"/>
        </w:rPr>
      </w:pPr>
      <w:r w:rsidRPr="0024125D">
        <w:rPr>
          <w:u w:val="single"/>
        </w:rPr>
        <w:t>President Donald</w:t>
      </w:r>
      <w:r w:rsidRPr="0024125D">
        <w:rPr>
          <w:highlight w:val="cyan"/>
          <w:u w:val="single"/>
        </w:rPr>
        <w:t xml:space="preserve"> Trump’s tariffs, aimed at reshoring </w:t>
      </w:r>
      <w:r w:rsidRPr="0024125D">
        <w:rPr>
          <w:u w:val="single"/>
        </w:rPr>
        <w:t xml:space="preserve">American jobs lost to overseas manufacturing, could end up </w:t>
      </w:r>
      <w:r w:rsidRPr="0024125D">
        <w:rPr>
          <w:highlight w:val="cyan"/>
          <w:u w:val="single"/>
        </w:rPr>
        <w:t>lower</w:t>
      </w:r>
      <w:r w:rsidRPr="0024125D">
        <w:rPr>
          <w:u w:val="single"/>
        </w:rPr>
        <w:t xml:space="preserve">ing domestic </w:t>
      </w:r>
      <w:r w:rsidRPr="0024125D">
        <w:rPr>
          <w:highlight w:val="cyan"/>
          <w:u w:val="single"/>
        </w:rPr>
        <w:t>head count instead</w:t>
      </w:r>
      <w:r w:rsidRPr="0024125D">
        <w:rPr>
          <w:u w:val="single"/>
        </w:rPr>
        <w:t>, according to recent statements from corporate executives and economic forecasters.</w:t>
      </w:r>
    </w:p>
    <w:p w14:paraId="3E00B13B" w14:textId="77777777" w:rsidR="00473D1A" w:rsidRPr="0024125D" w:rsidRDefault="00473D1A" w:rsidP="00473D1A">
      <w:pPr>
        <w:rPr>
          <w:u w:val="single"/>
        </w:rPr>
      </w:pPr>
      <w:r w:rsidRPr="0024125D">
        <w:rPr>
          <w:u w:val="single"/>
        </w:rPr>
        <w:t>With the labor market already on its heels in a </w:t>
      </w:r>
      <w:hyperlink r:id="rId15" w:history="1">
        <w:r w:rsidRPr="0024125D">
          <w:rPr>
            <w:rStyle w:val="Hyperlink"/>
          </w:rPr>
          <w:t>no-fire, no-hire climate</w:t>
        </w:r>
      </w:hyperlink>
      <w:r w:rsidRPr="0024125D">
        <w:rPr>
          <w:u w:val="single"/>
        </w:rPr>
        <w:t xml:space="preserve">, concerns are rising that the duties on U.S. </w:t>
      </w:r>
      <w:r w:rsidRPr="0024125D">
        <w:rPr>
          <w:highlight w:val="cyan"/>
          <w:u w:val="single"/>
        </w:rPr>
        <w:t>imports</w:t>
      </w:r>
      <w:r w:rsidRPr="0024125D">
        <w:rPr>
          <w:u w:val="single"/>
        </w:rPr>
        <w:t xml:space="preserve"> will </w:t>
      </w:r>
      <w:r w:rsidRPr="0024125D">
        <w:rPr>
          <w:highlight w:val="cyan"/>
          <w:u w:val="single"/>
        </w:rPr>
        <w:t>raise operating costs</w:t>
      </w:r>
      <w:r w:rsidRPr="0024125D">
        <w:rPr>
          <w:u w:val="single"/>
        </w:rPr>
        <w:t xml:space="preserve"> and </w:t>
      </w:r>
      <w:r w:rsidRPr="0024125D">
        <w:rPr>
          <w:highlight w:val="cyan"/>
          <w:u w:val="single"/>
        </w:rPr>
        <w:t>force companies to start paring their employment rolls</w:t>
      </w:r>
      <w:r w:rsidRPr="0024125D">
        <w:rPr>
          <w:u w:val="single"/>
        </w:rPr>
        <w:t>.</w:t>
      </w:r>
    </w:p>
    <w:p w14:paraId="3B9C0C6F" w14:textId="77777777" w:rsidR="00473D1A" w:rsidRPr="0024125D" w:rsidRDefault="00473D1A" w:rsidP="00473D1A">
      <w:pPr>
        <w:rPr>
          <w:u w:val="single"/>
        </w:rPr>
      </w:pPr>
      <w:r w:rsidRPr="0024125D">
        <w:rPr>
          <w:u w:val="single"/>
        </w:rPr>
        <w:t>For instance, respondents to the </w:t>
      </w:r>
      <w:hyperlink r:id="rId16" w:tgtFrame="_blank" w:history="1">
        <w:r w:rsidRPr="0024125D">
          <w:rPr>
            <w:rStyle w:val="Hyperlink"/>
          </w:rPr>
          <w:t>Institute for Supply Management’s November survey</w:t>
        </w:r>
      </w:hyperlink>
      <w:r w:rsidRPr="0024125D">
        <w:rPr>
          <w:u w:val="single"/>
        </w:rPr>
        <w:t> of factory conditions expressed elevated levels of worry.</w:t>
      </w:r>
    </w:p>
    <w:p w14:paraId="6C95DCA8" w14:textId="77777777" w:rsidR="00473D1A" w:rsidRPr="0024125D" w:rsidRDefault="00473D1A" w:rsidP="00473D1A">
      <w:pPr>
        <w:rPr>
          <w:u w:val="single"/>
        </w:rPr>
      </w:pPr>
      <w:r w:rsidRPr="0024125D">
        <w:rPr>
          <w:u w:val="single"/>
        </w:rPr>
        <w:t xml:space="preserve">“We are starting to institute more permanent changes due to the tariff environment,” </w:t>
      </w:r>
      <w:r w:rsidRPr="0024125D">
        <w:rPr>
          <w:highlight w:val="cyan"/>
          <w:u w:val="single"/>
        </w:rPr>
        <w:t>one</w:t>
      </w:r>
      <w:r w:rsidRPr="0024125D">
        <w:rPr>
          <w:u w:val="single"/>
        </w:rPr>
        <w:t xml:space="preserve"> transportation equipment </w:t>
      </w:r>
      <w:r w:rsidRPr="0024125D">
        <w:rPr>
          <w:highlight w:val="cyan"/>
          <w:u w:val="single"/>
        </w:rPr>
        <w:t>executive wrote</w:t>
      </w:r>
      <w:r w:rsidRPr="0024125D">
        <w:rPr>
          <w:u w:val="single"/>
        </w:rPr>
        <w:t xml:space="preserve">. “This includes </w:t>
      </w:r>
      <w:r w:rsidRPr="0024125D">
        <w:rPr>
          <w:highlight w:val="cyan"/>
          <w:u w:val="single"/>
        </w:rPr>
        <w:t>reduction of staff</w:t>
      </w:r>
      <w:r w:rsidRPr="0024125D">
        <w:rPr>
          <w:u w:val="single"/>
        </w:rPr>
        <w:t xml:space="preserve">, new guidance to shareholders, and development of </w:t>
      </w:r>
      <w:r w:rsidRPr="0024125D">
        <w:rPr>
          <w:highlight w:val="cyan"/>
          <w:u w:val="single"/>
        </w:rPr>
        <w:t>additional offshore manufacturing</w:t>
      </w:r>
      <w:r w:rsidRPr="0024125D">
        <w:rPr>
          <w:u w:val="single"/>
        </w:rPr>
        <w:t xml:space="preserve"> that would have otherwise been for U.S. export.”</w:t>
      </w:r>
    </w:p>
    <w:p w14:paraId="4C3F0D2B" w14:textId="77777777" w:rsidR="00473D1A" w:rsidRPr="0024125D" w:rsidRDefault="00473D1A" w:rsidP="00473D1A">
      <w:pPr>
        <w:rPr>
          <w:u w:val="single"/>
        </w:rPr>
      </w:pPr>
      <w:r w:rsidRPr="0024125D">
        <w:rPr>
          <w:u w:val="single"/>
        </w:rPr>
        <w:t>The ISM surveys do not identify respondents by name but rather by industry.</w:t>
      </w:r>
    </w:p>
    <w:p w14:paraId="29E9194B" w14:textId="77777777" w:rsidR="00473D1A" w:rsidRPr="000B2D66" w:rsidRDefault="00473D1A" w:rsidP="00473D1A">
      <w:pPr>
        <w:rPr>
          <w:u w:val="single"/>
        </w:rPr>
      </w:pPr>
      <w:r w:rsidRPr="000B2D66">
        <w:rPr>
          <w:u w:val="single"/>
        </w:rPr>
        <w:t xml:space="preserve">Similar comments were found elsewhere in report, which showed that the ISM </w:t>
      </w:r>
      <w:r w:rsidRPr="000B2D66">
        <w:rPr>
          <w:highlight w:val="cyan"/>
          <w:u w:val="single"/>
        </w:rPr>
        <w:t>manufacturing index</w:t>
      </w:r>
      <w:r w:rsidRPr="000B2D66">
        <w:rPr>
          <w:u w:val="single"/>
        </w:rPr>
        <w:t xml:space="preserve"> edged further into territory </w:t>
      </w:r>
      <w:r w:rsidRPr="000B2D66">
        <w:rPr>
          <w:highlight w:val="cyan"/>
          <w:u w:val="single"/>
        </w:rPr>
        <w:t>signaling</w:t>
      </w:r>
      <w:r w:rsidRPr="000B2D66">
        <w:rPr>
          <w:u w:val="single"/>
        </w:rPr>
        <w:t xml:space="preserve"> a </w:t>
      </w:r>
      <w:r w:rsidRPr="000B2D66">
        <w:rPr>
          <w:highlight w:val="cyan"/>
          <w:u w:val="single"/>
        </w:rPr>
        <w:t>decline</w:t>
      </w:r>
      <w:r w:rsidRPr="000B2D66">
        <w:rPr>
          <w:u w:val="single"/>
        </w:rPr>
        <w:t xml:space="preserve"> in business conditions. The headline reading of </w:t>
      </w:r>
      <w:r w:rsidRPr="000B2D66">
        <w:rPr>
          <w:highlight w:val="cyan"/>
          <w:u w:val="single"/>
        </w:rPr>
        <w:t>48.2%</w:t>
      </w:r>
      <w:r w:rsidRPr="000B2D66">
        <w:rPr>
          <w:u w:val="single"/>
        </w:rPr>
        <w:t xml:space="preserve"> represents the share of businesses reporting expansion, so </w:t>
      </w:r>
      <w:r w:rsidRPr="000B2D66">
        <w:rPr>
          <w:highlight w:val="cyan"/>
          <w:u w:val="single"/>
        </w:rPr>
        <w:t>anything below 50%</w:t>
      </w:r>
      <w:r w:rsidRPr="000B2D66">
        <w:rPr>
          <w:u w:val="single"/>
        </w:rPr>
        <w:t xml:space="preserve"> is </w:t>
      </w:r>
      <w:r w:rsidRPr="000B2D66">
        <w:rPr>
          <w:highlight w:val="cyan"/>
          <w:u w:val="single"/>
        </w:rPr>
        <w:t>indicat</w:t>
      </w:r>
      <w:r w:rsidRPr="000B2D66">
        <w:rPr>
          <w:u w:val="single"/>
        </w:rPr>
        <w:t xml:space="preserve">ive of </w:t>
      </w:r>
      <w:r w:rsidRPr="000B2D66">
        <w:rPr>
          <w:highlight w:val="cyan"/>
          <w:u w:val="single"/>
        </w:rPr>
        <w:t>contraction.</w:t>
      </w:r>
    </w:p>
    <w:p w14:paraId="6E7C1095" w14:textId="77777777" w:rsidR="00473D1A" w:rsidRPr="000B2D66" w:rsidRDefault="00473D1A" w:rsidP="00473D1A">
      <w:pPr>
        <w:rPr>
          <w:u w:val="single"/>
        </w:rPr>
      </w:pPr>
      <w:r w:rsidRPr="000B2D66">
        <w:rPr>
          <w:u w:val="single"/>
        </w:rPr>
        <w:t>The survey’s employment gauge fell 2 points to 44%, its lowest reading since August and consistent with the gradual but persistent trend of labor market softening.</w:t>
      </w:r>
    </w:p>
    <w:p w14:paraId="28952921" w14:textId="77777777" w:rsidR="00473D1A" w:rsidRPr="000B2D66" w:rsidRDefault="00473D1A" w:rsidP="00473D1A">
      <w:pPr>
        <w:rPr>
          <w:u w:val="single"/>
        </w:rPr>
      </w:pPr>
      <w:r w:rsidRPr="000B2D66">
        <w:rPr>
          <w:u w:val="single"/>
        </w:rPr>
        <w:t xml:space="preserve">There were other signs that the </w:t>
      </w:r>
      <w:r w:rsidRPr="000B2D66">
        <w:rPr>
          <w:highlight w:val="cyan"/>
          <w:u w:val="single"/>
        </w:rPr>
        <w:t>labor picture</w:t>
      </w:r>
      <w:r w:rsidRPr="000B2D66">
        <w:rPr>
          <w:u w:val="single"/>
        </w:rPr>
        <w:t xml:space="preserve"> is </w:t>
      </w:r>
      <w:r w:rsidRPr="000B2D66">
        <w:rPr>
          <w:highlight w:val="cyan"/>
          <w:u w:val="single"/>
        </w:rPr>
        <w:t>darkening</w:t>
      </w:r>
      <w:r w:rsidRPr="000B2D66">
        <w:rPr>
          <w:u w:val="single"/>
        </w:rPr>
        <w:t xml:space="preserve"> heading </w:t>
      </w:r>
      <w:r w:rsidRPr="000B2D66">
        <w:rPr>
          <w:highlight w:val="cyan"/>
          <w:u w:val="single"/>
        </w:rPr>
        <w:t>in</w:t>
      </w:r>
      <w:r w:rsidRPr="000B2D66">
        <w:rPr>
          <w:u w:val="single"/>
        </w:rPr>
        <w:t>to 20</w:t>
      </w:r>
      <w:r w:rsidRPr="000B2D66">
        <w:rPr>
          <w:highlight w:val="cyan"/>
          <w:u w:val="single"/>
        </w:rPr>
        <w:t>26</w:t>
      </w:r>
      <w:r w:rsidRPr="000B2D66">
        <w:rPr>
          <w:u w:val="single"/>
        </w:rPr>
        <w:t>.</w:t>
      </w:r>
    </w:p>
    <w:p w14:paraId="7D579A58" w14:textId="77777777" w:rsidR="00473D1A" w:rsidRPr="000B2D66" w:rsidRDefault="00473D1A" w:rsidP="00473D1A">
      <w:pPr>
        <w:rPr>
          <w:sz w:val="16"/>
          <w:szCs w:val="16"/>
        </w:rPr>
      </w:pPr>
      <w:r w:rsidRPr="000B2D66">
        <w:rPr>
          <w:sz w:val="16"/>
          <w:szCs w:val="16"/>
        </w:rPr>
        <w:t>Trump has pushed hard for energy exploration and increased utilization of fossil fuels. But an ISM respondent from the petroleum and coal industry reported, “No major changes at this time, but going into 2026, we expect to see big changes with cash flow and employee head count. The company has sold off a big part of the business that generated free cash while offering voluntary severance packages to anyone.”</w:t>
      </w:r>
    </w:p>
    <w:p w14:paraId="24C92D7D" w14:textId="77777777" w:rsidR="00473D1A" w:rsidRPr="000B2D66" w:rsidRDefault="00473D1A" w:rsidP="00473D1A">
      <w:pPr>
        <w:rPr>
          <w:u w:val="single"/>
        </w:rPr>
      </w:pPr>
      <w:r w:rsidRPr="000B2D66">
        <w:rPr>
          <w:u w:val="single"/>
        </w:rPr>
        <w:t xml:space="preserve">One manager in the electrical equipment, appliances and components business said </w:t>
      </w:r>
      <w:r w:rsidRPr="000B2D66">
        <w:rPr>
          <w:highlight w:val="cyan"/>
          <w:u w:val="single"/>
        </w:rPr>
        <w:t>tariffs are causing a tougher business climate than</w:t>
      </w:r>
      <w:r w:rsidRPr="000B2D66">
        <w:rPr>
          <w:u w:val="single"/>
        </w:rPr>
        <w:t xml:space="preserve"> during the </w:t>
      </w:r>
      <w:r w:rsidRPr="000B2D66">
        <w:rPr>
          <w:highlight w:val="cyan"/>
          <w:u w:val="single"/>
        </w:rPr>
        <w:t>Covid</w:t>
      </w:r>
      <w:r w:rsidRPr="000B2D66">
        <w:rPr>
          <w:u w:val="single"/>
        </w:rPr>
        <w:t xml:space="preserve"> crisis.</w:t>
      </w:r>
    </w:p>
    <w:p w14:paraId="5D149513" w14:textId="77777777" w:rsidR="00473D1A" w:rsidRDefault="00473D1A" w:rsidP="00473D1A">
      <w:pPr>
        <w:pStyle w:val="Heading3"/>
      </w:pPr>
      <w:r>
        <w:lastRenderedPageBreak/>
        <w:t>AT: Stone</w:t>
      </w:r>
    </w:p>
    <w:p w14:paraId="79A7F156" w14:textId="77777777" w:rsidR="00473D1A" w:rsidRDefault="00473D1A" w:rsidP="00473D1A">
      <w:pPr>
        <w:pStyle w:val="Analytic"/>
      </w:pPr>
      <w:r>
        <w:t>Stone is warrant soup, you should be generous with 2ar answers to extrapolations of words like “stocks,” but we’ll turn consumer confidence from the stone evidence, it’s unsustainable the market will crash when the other shoe drops</w:t>
      </w:r>
    </w:p>
    <w:p w14:paraId="3AE25E9D" w14:textId="77777777" w:rsidR="00473D1A" w:rsidRDefault="00473D1A" w:rsidP="00473D1A">
      <w:pPr>
        <w:pStyle w:val="Analytic"/>
      </w:pPr>
      <w:r>
        <w:t xml:space="preserve">Consumer Confidence is </w:t>
      </w:r>
      <w:r w:rsidRPr="00C16A59">
        <w:rPr>
          <w:u w:val="single"/>
        </w:rPr>
        <w:t>historically bad</w:t>
      </w:r>
      <w:r>
        <w:t>, triggers recession when other shoe drops</w:t>
      </w:r>
    </w:p>
    <w:p w14:paraId="195475F1" w14:textId="77777777" w:rsidR="00473D1A" w:rsidRPr="00243B4C" w:rsidRDefault="00473D1A" w:rsidP="00473D1A">
      <w:r>
        <w:rPr>
          <w:b/>
          <w:bCs/>
        </w:rPr>
        <w:t xml:space="preserve">NMMA 12/24 </w:t>
      </w:r>
      <w:r>
        <w:t xml:space="preserve">[National Marine Manufacturer’s Association, </w:t>
      </w:r>
      <w:r w:rsidRPr="00066301">
        <w:t>NMMA is the premier trade group for the $32 billion U.S. marine products industry, with over 1,600 members and 18 boat shows. </w:t>
      </w:r>
      <w:r>
        <w:t>“</w:t>
      </w:r>
      <w:r w:rsidRPr="003C07B6">
        <w:t>Consumer Confidence Falls for Fifth Straight Month in December". https://www.nmma.org/press/article/25345</w:t>
      </w:r>
      <w:r>
        <w:t>.]</w:t>
      </w:r>
    </w:p>
    <w:p w14:paraId="583D6E46" w14:textId="77777777" w:rsidR="00473D1A" w:rsidRPr="00725867" w:rsidRDefault="00473D1A" w:rsidP="00473D1A">
      <w:pPr>
        <w:rPr>
          <w:u w:val="single"/>
        </w:rPr>
      </w:pPr>
      <w:r w:rsidRPr="00725867">
        <w:rPr>
          <w:u w:val="single"/>
        </w:rPr>
        <w:t xml:space="preserve">U.S. </w:t>
      </w:r>
      <w:r w:rsidRPr="00725867">
        <w:rPr>
          <w:highlight w:val="cyan"/>
          <w:u w:val="single"/>
        </w:rPr>
        <w:t>consumer confidence weakened for a fifth consecutive month</w:t>
      </w:r>
      <w:r w:rsidRPr="00725867">
        <w:rPr>
          <w:u w:val="single"/>
        </w:rPr>
        <w:t xml:space="preserve"> in December, reflecting </w:t>
      </w:r>
      <w:r w:rsidRPr="00725867">
        <w:rPr>
          <w:highlight w:val="cyan"/>
          <w:u w:val="single"/>
        </w:rPr>
        <w:t>growing unease</w:t>
      </w:r>
      <w:r w:rsidRPr="00725867">
        <w:rPr>
          <w:u w:val="single"/>
        </w:rPr>
        <w:t xml:space="preserve"> about business conditions, jobs and household income, according to the latest report from The Conference Board. The Consumer Confidence </w:t>
      </w:r>
      <w:r w:rsidRPr="00725867">
        <w:rPr>
          <w:highlight w:val="cyan"/>
          <w:u w:val="single"/>
        </w:rPr>
        <w:t>Index declined 3.8 points in December to 89.1,</w:t>
      </w:r>
      <w:r w:rsidRPr="00725867">
        <w:rPr>
          <w:u w:val="single"/>
        </w:rPr>
        <w:t xml:space="preserve"> down from an upwardly revised 92.9 in November.</w:t>
      </w:r>
    </w:p>
    <w:p w14:paraId="020AB0B1" w14:textId="0964E89C" w:rsidR="00473D1A" w:rsidRPr="00473D1A" w:rsidRDefault="00473D1A" w:rsidP="00473D1A">
      <w:pPr>
        <w:rPr>
          <w:u w:val="single"/>
        </w:rPr>
      </w:pPr>
      <w:r w:rsidRPr="00725867">
        <w:rPr>
          <w:u w:val="single"/>
        </w:rPr>
        <w:t>According to The Conference Board report</w:t>
      </w:r>
      <w:r w:rsidRPr="00725867">
        <w:rPr>
          <w:highlight w:val="cyan"/>
          <w:u w:val="single"/>
        </w:rPr>
        <w:t>, consumers’ assessment of current conditions deteriorated sharply.</w:t>
      </w:r>
      <w:r w:rsidRPr="00725867">
        <w:rPr>
          <w:u w:val="single"/>
        </w:rPr>
        <w:t xml:space="preserve"> The Present </w:t>
      </w:r>
      <w:r w:rsidRPr="00725867">
        <w:rPr>
          <w:highlight w:val="cyan"/>
          <w:u w:val="single"/>
        </w:rPr>
        <w:t>Situation Index fell 9.5 points</w:t>
      </w:r>
      <w:r w:rsidRPr="00725867">
        <w:rPr>
          <w:u w:val="single"/>
        </w:rPr>
        <w:t xml:space="preserve"> to 116.8, driven by more negative views of business and labor market conditions. Meanwhile, </w:t>
      </w:r>
      <w:r w:rsidRPr="00725867">
        <w:rPr>
          <w:color w:val="000000" w:themeColor="text1"/>
          <w:u w:val="single"/>
        </w:rPr>
        <w:t xml:space="preserve">the Expectations Index, </w:t>
      </w:r>
      <w:r w:rsidRPr="00725867">
        <w:rPr>
          <w:u w:val="single"/>
        </w:rPr>
        <w:t xml:space="preserve">which measures consumers’ short-term outlook for income, business and employment, held steady at 70.7. The </w:t>
      </w:r>
      <w:r w:rsidRPr="00725867">
        <w:rPr>
          <w:highlight w:val="cyan"/>
          <w:u w:val="single"/>
        </w:rPr>
        <w:t>expectations measure</w:t>
      </w:r>
      <w:r w:rsidRPr="00725867">
        <w:rPr>
          <w:u w:val="single"/>
        </w:rPr>
        <w:t xml:space="preserve"> has now </w:t>
      </w:r>
      <w:r w:rsidRPr="00725867">
        <w:rPr>
          <w:highlight w:val="cyan"/>
          <w:u w:val="single"/>
        </w:rPr>
        <w:t>remained below 80 for 11 consecutive months, a level that historically signals</w:t>
      </w:r>
      <w:r w:rsidRPr="00725867">
        <w:rPr>
          <w:u w:val="single"/>
        </w:rPr>
        <w:t xml:space="preserve"> heightened </w:t>
      </w:r>
      <w:r w:rsidRPr="00725867">
        <w:rPr>
          <w:highlight w:val="cyan"/>
          <w:u w:val="single"/>
        </w:rPr>
        <w:t>recession</w:t>
      </w:r>
      <w:r w:rsidRPr="00725867">
        <w:rPr>
          <w:u w:val="single"/>
        </w:rPr>
        <w:t xml:space="preserve"> risk.</w:t>
      </w:r>
    </w:p>
    <w:p w14:paraId="6F291864" w14:textId="77777777" w:rsidR="00473D1A" w:rsidRPr="00F65816" w:rsidRDefault="00473D1A" w:rsidP="00473D1A"/>
    <w:p w14:paraId="208F5768" w14:textId="77777777" w:rsidR="00473D1A" w:rsidRPr="00473D1A" w:rsidRDefault="00473D1A" w:rsidP="00473D1A"/>
    <w:sectPr w:rsidR="00473D1A" w:rsidRPr="00473D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1C3BA" w14:textId="77777777" w:rsidR="007162B2" w:rsidRDefault="007162B2" w:rsidP="00066D2C">
      <w:pPr>
        <w:spacing w:after="0" w:line="240" w:lineRule="auto"/>
      </w:pPr>
      <w:r>
        <w:separator/>
      </w:r>
    </w:p>
  </w:endnote>
  <w:endnote w:type="continuationSeparator" w:id="0">
    <w:p w14:paraId="79E6BCB5" w14:textId="77777777" w:rsidR="007162B2" w:rsidRDefault="007162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771D" w14:textId="77777777" w:rsidR="007162B2" w:rsidRDefault="007162B2" w:rsidP="00066D2C">
      <w:pPr>
        <w:spacing w:after="0" w:line="240" w:lineRule="auto"/>
      </w:pPr>
      <w:r>
        <w:separator/>
      </w:r>
    </w:p>
  </w:footnote>
  <w:footnote w:type="continuationSeparator" w:id="0">
    <w:p w14:paraId="0BD47468" w14:textId="77777777" w:rsidR="007162B2" w:rsidRDefault="007162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3F37DB"/>
    <w:multiLevelType w:val="multilevel"/>
    <w:tmpl w:val="10CCCF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D97810"/>
    <w:multiLevelType w:val="hybridMultilevel"/>
    <w:tmpl w:val="A89AA9D8"/>
    <w:lvl w:ilvl="0" w:tplc="5BA899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19414820">
    <w:abstractNumId w:val="10"/>
  </w:num>
  <w:num w:numId="46" w16cid:durableId="1690837960">
    <w:abstractNumId w:val="17"/>
  </w:num>
  <w:num w:numId="47" w16cid:durableId="1676879451">
    <w:abstractNumId w:val="12"/>
  </w:num>
  <w:num w:numId="48" w16cid:durableId="3898895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439A"/>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3D1A"/>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62B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439A"/>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CFCB3"/>
  <w15:chartTrackingRefBased/>
  <w15:docId w15:val="{57A71C9F-C082-C34E-B143-E1D441A1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3D1A"/>
    <w:rPr>
      <w:rFonts w:ascii="Calibri" w:hAnsi="Calibri" w:cs="Calibri"/>
    </w:rPr>
  </w:style>
  <w:style w:type="paragraph" w:styleId="Heading1">
    <w:name w:val="heading 1"/>
    <w:aliases w:val="Pocket"/>
    <w:basedOn w:val="Normal"/>
    <w:next w:val="Normal"/>
    <w:link w:val="Heading1Char"/>
    <w:qFormat/>
    <w:rsid w:val="008843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43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8843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8843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43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43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39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8439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439A"/>
    <w:rPr>
      <w:color w:val="auto"/>
      <w:u w:val="none"/>
    </w:rPr>
  </w:style>
  <w:style w:type="character" w:customStyle="1" w:styleId="Heading1Char">
    <w:name w:val="Heading 1 Char"/>
    <w:aliases w:val="Pocket Char"/>
    <w:basedOn w:val="DefaultParagraphFont"/>
    <w:link w:val="Heading1"/>
    <w:rsid w:val="008843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439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8843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
    <w:basedOn w:val="DefaultParagraphFont"/>
    <w:link w:val="Heading4"/>
    <w:uiPriority w:val="3"/>
    <w:rsid w:val="008843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439A"/>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88439A"/>
    <w:rPr>
      <w:b w:val="0"/>
      <w:sz w:val="22"/>
      <w:u w:val="single"/>
    </w:rPr>
  </w:style>
  <w:style w:type="character" w:styleId="Strong">
    <w:name w:val="Strong"/>
    <w:basedOn w:val="DefaultParagraphFont"/>
    <w:uiPriority w:val="22"/>
    <w:semiHidden/>
    <w:qFormat/>
    <w:rsid w:val="0088439A"/>
    <w:rPr>
      <w:b/>
      <w:bCs/>
    </w:rPr>
  </w:style>
  <w:style w:type="character" w:styleId="BookTitle">
    <w:name w:val="Book Title"/>
    <w:basedOn w:val="DefaultParagraphFont"/>
    <w:uiPriority w:val="33"/>
    <w:semiHidden/>
    <w:qFormat/>
    <w:rsid w:val="0088439A"/>
    <w:rPr>
      <w:b/>
      <w:bCs/>
      <w:i/>
      <w:iCs/>
      <w:spacing w:val="5"/>
    </w:rPr>
  </w:style>
  <w:style w:type="character" w:customStyle="1" w:styleId="Heading5Char">
    <w:name w:val="Heading 5 Char"/>
    <w:basedOn w:val="DefaultParagraphFont"/>
    <w:link w:val="Heading5"/>
    <w:uiPriority w:val="9"/>
    <w:semiHidden/>
    <w:rsid w:val="008843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439A"/>
  </w:style>
  <w:style w:type="paragraph" w:styleId="Header">
    <w:name w:val="header"/>
    <w:basedOn w:val="Normal"/>
    <w:link w:val="HeaderChar"/>
    <w:uiPriority w:val="99"/>
    <w:semiHidden/>
    <w:rsid w:val="008843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439A"/>
    <w:rPr>
      <w:rFonts w:ascii="Calibri" w:hAnsi="Calibri" w:cs="Calibri"/>
    </w:rPr>
  </w:style>
  <w:style w:type="paragraph" w:styleId="Footer">
    <w:name w:val="footer"/>
    <w:basedOn w:val="Normal"/>
    <w:link w:val="FooterChar"/>
    <w:uiPriority w:val="99"/>
    <w:semiHidden/>
    <w:rsid w:val="008843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439A"/>
    <w:rPr>
      <w:rFonts w:ascii="Calibri" w:hAnsi="Calibri" w:cs="Calibri"/>
    </w:rPr>
  </w:style>
  <w:style w:type="paragraph" w:styleId="BodyText">
    <w:name w:val="Body Text"/>
    <w:basedOn w:val="Normal"/>
    <w:link w:val="BodyTextChar"/>
    <w:uiPriority w:val="99"/>
    <w:semiHidden/>
    <w:unhideWhenUsed/>
    <w:rsid w:val="0088439A"/>
    <w:pPr>
      <w:spacing w:after="120"/>
    </w:pPr>
  </w:style>
  <w:style w:type="character" w:customStyle="1" w:styleId="BodyTextChar">
    <w:name w:val="Body Text Char"/>
    <w:basedOn w:val="DefaultParagraphFont"/>
    <w:link w:val="BodyText"/>
    <w:uiPriority w:val="99"/>
    <w:semiHidden/>
    <w:rsid w:val="0088439A"/>
    <w:rPr>
      <w:rFonts w:ascii="Calibri" w:hAnsi="Calibri" w:cs="Calibri"/>
    </w:rPr>
  </w:style>
  <w:style w:type="paragraph" w:styleId="NoSpacing">
    <w:name w:val="No Spacing"/>
    <w:link w:val="NoSpacingChar"/>
    <w:uiPriority w:val="99"/>
    <w:semiHidden/>
    <w:unhideWhenUsed/>
    <w:qFormat/>
    <w:rsid w:val="0088439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439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8439A"/>
    <w:rPr>
      <w:color w:val="0563C1" w:themeColor="hyperlink"/>
      <w:u w:val="single"/>
    </w:rPr>
  </w:style>
  <w:style w:type="character" w:styleId="UnresolvedMention">
    <w:name w:val="Unresolved Mention"/>
    <w:basedOn w:val="DefaultParagraphFont"/>
    <w:uiPriority w:val="99"/>
    <w:semiHidden/>
    <w:unhideWhenUsed/>
    <w:rsid w:val="0088439A"/>
    <w:rPr>
      <w:color w:val="605E5C"/>
      <w:shd w:val="clear" w:color="auto" w:fill="E1DFDD"/>
    </w:rPr>
  </w:style>
  <w:style w:type="paragraph" w:customStyle="1" w:styleId="Analytic">
    <w:name w:val="Analytic"/>
    <w:basedOn w:val="Heading4"/>
    <w:link w:val="AnalyticChar"/>
    <w:autoRedefine/>
    <w:uiPriority w:val="5"/>
    <w:qFormat/>
    <w:rsid w:val="0088439A"/>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88439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8843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439A"/>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473D1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
    <w:basedOn w:val="Normal"/>
    <w:uiPriority w:val="34"/>
    <w:unhideWhenUsed/>
    <w:qFormat/>
    <w:rsid w:val="00473D1A"/>
    <w:pPr>
      <w:ind w:left="720"/>
      <w:contextualSpacing/>
    </w:pPr>
  </w:style>
  <w:style w:type="paragraph" w:customStyle="1" w:styleId="Heading411">
    <w:name w:val="Heading 411"/>
    <w:basedOn w:val="Heading1"/>
    <w:next w:val="NoSpacing"/>
    <w:link w:val="Hyperlink"/>
    <w:autoRedefine/>
    <w:uiPriority w:val="99"/>
    <w:qFormat/>
    <w:rsid w:val="00473D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473D1A"/>
    <w:rPr>
      <w:rFonts w:ascii="Calibri" w:hAnsi="Calibri" w:cs="Calibri"/>
      <w:b/>
      <w:i w:val="0"/>
      <w:iCs/>
      <w:sz w:val="22"/>
      <w:u w:val="single"/>
      <w:bdr w:val="single" w:sz="8" w:space="0" w:color="auto"/>
    </w:rPr>
  </w:style>
  <w:style w:type="paragraph" w:customStyle="1" w:styleId="textbold">
    <w:name w:val="text bold"/>
    <w:basedOn w:val="Normal"/>
    <w:uiPriority w:val="8"/>
    <w:qFormat/>
    <w:rsid w:val="00473D1A"/>
    <w:pPr>
      <w:ind w:left="720"/>
      <w:jc w:val="both"/>
    </w:pPr>
    <w:rPr>
      <w:b/>
      <w:iCs/>
      <w:u w:val="single"/>
    </w:rPr>
  </w:style>
  <w:style w:type="paragraph" w:customStyle="1" w:styleId="UnderlinePara">
    <w:name w:val="Underline Para"/>
    <w:basedOn w:val="Normal"/>
    <w:autoRedefine/>
    <w:uiPriority w:val="7"/>
    <w:qFormat/>
    <w:rsid w:val="00473D1A"/>
    <w:pPr>
      <w:widowControl w:val="0"/>
      <w:suppressAutoHyphens/>
      <w:spacing w:after="200" w:line="240" w:lineRule="auto"/>
      <w:contextualSpacing/>
    </w:pPr>
    <w:rPr>
      <w:rFonts w:asciiTheme="minorHAnsi" w:hAnsiTheme="minorHAnsi" w:cstheme="minorBidi"/>
      <w:u w:val="single"/>
    </w:rPr>
  </w:style>
  <w:style w:type="paragraph" w:customStyle="1" w:styleId="5126c0cd07f243a0-messagelistitem">
    <w:name w:val="_5126c0cd07f243a0-messagelistitem"/>
    <w:basedOn w:val="Normal"/>
    <w:rsid w:val="00473D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benefits.columbia.edu/sites/default/files/content/NLRB%20Decision.pdf" TargetMode="External"/><Relationship Id="rId13" Type="http://schemas.openxmlformats.org/officeDocument/2006/relationships/hyperlink" Target="https://www.reuters.com/markets/us/fed-may-generate-sugar-rush-2026-klement-2025-11-2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quirer.com/economy/economic-outlook-2026-recession-inflation-interest-rates-20251212.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smworld.org/supply-management-news-and-reports/reports/ism-pmi-reports/pmi/novemb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mithsonianmag.com/smithsonian-institution/ed-roberts-wheelchair-records-story-obstacles-overcome-180954531/" TargetMode="External"/><Relationship Id="rId5" Type="http://schemas.openxmlformats.org/officeDocument/2006/relationships/webSettings" Target="webSettings.xml"/><Relationship Id="rId15" Type="http://schemas.openxmlformats.org/officeDocument/2006/relationships/hyperlink" Target="https://www.cnbc.com/2025/11/25/private-payroll-losses-accelerated-in-the-past-four-weeks-adp-reports-.html" TargetMode="External"/><Relationship Id="rId10" Type="http://schemas.openxmlformats.org/officeDocument/2006/relationships/hyperlink" Target="https://www.cdc.gov/media/releases/2018/p0816-disability.html" TargetMode="External"/><Relationship Id="rId4" Type="http://schemas.openxmlformats.org/officeDocument/2006/relationships/settings" Target="settings.xml"/><Relationship Id="rId9" Type="http://schemas.openxmlformats.org/officeDocument/2006/relationships/hyperlink" Target="https://twitter.com/judithheumann" TargetMode="External"/><Relationship Id="rId14" Type="http://schemas.openxmlformats.org/officeDocument/2006/relationships/hyperlink" Target="https://clje.law.harvard.edu/publication/building-worker-power-in-cities-states/workers-excluded-from-the-nl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65</Pages>
  <Words>41026</Words>
  <Characters>233852</Characters>
  <Application>Microsoft Office Word</Application>
  <DocSecurity>0</DocSecurity>
  <Lines>1948</Lines>
  <Paragraphs>548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2026-01-05T02:55:00Z</dcterms:created>
  <dcterms:modified xsi:type="dcterms:W3CDTF">2026-01-05T02:58:00Z</dcterms:modified>
</cp:coreProperties>
</file>