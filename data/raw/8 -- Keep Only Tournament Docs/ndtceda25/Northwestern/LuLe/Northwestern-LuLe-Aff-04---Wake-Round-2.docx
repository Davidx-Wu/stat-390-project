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C8AD" w14:textId="5F32D5AA" w:rsidR="002552A3" w:rsidRDefault="00370BD0" w:rsidP="00370BD0">
      <w:pPr>
        <w:pStyle w:val="Heading1"/>
      </w:pPr>
      <w:r>
        <w:t>1AC</w:t>
      </w:r>
    </w:p>
    <w:p w14:paraId="54DC5820" w14:textId="77777777" w:rsidR="007B46BE" w:rsidRDefault="007B46BE" w:rsidP="007B46BE">
      <w:pPr>
        <w:pStyle w:val="Heading3"/>
      </w:pPr>
      <w:r>
        <w:lastRenderedPageBreak/>
        <w:t>1AC---Administration ADV</w:t>
      </w:r>
    </w:p>
    <w:p w14:paraId="242D9B85" w14:textId="77777777" w:rsidR="007B46BE" w:rsidRDefault="007B46BE" w:rsidP="007B46BE">
      <w:pPr>
        <w:pStyle w:val="Heading4"/>
      </w:pPr>
      <w:r>
        <w:t xml:space="preserve">Advantage 1 is </w:t>
      </w:r>
      <w:r w:rsidRPr="00FC145C">
        <w:rPr>
          <w:u w:val="single"/>
        </w:rPr>
        <w:t>ADMINISTRATION</w:t>
      </w:r>
      <w:r>
        <w:t xml:space="preserve">. </w:t>
      </w:r>
    </w:p>
    <w:p w14:paraId="04B3F345" w14:textId="77777777" w:rsidR="007B46BE" w:rsidRDefault="007B46BE" w:rsidP="007B46BE">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06884927" w14:textId="77777777" w:rsidR="007B46BE" w:rsidRDefault="007B46BE" w:rsidP="007B46BE">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356B21A7" w14:textId="77777777" w:rsidR="007B46BE" w:rsidRPr="00003F28" w:rsidRDefault="007B46BE" w:rsidP="007B46BE">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69F6DE41" w14:textId="77777777" w:rsidR="007B46BE" w:rsidRPr="00003F28" w:rsidRDefault="007B46BE" w:rsidP="007B46BE">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3EB9549B" w14:textId="77777777" w:rsidR="007B46BE" w:rsidRPr="00003F28" w:rsidRDefault="007B46BE" w:rsidP="007B46BE">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66EF94D9" w14:textId="77777777" w:rsidR="007B46BE" w:rsidRPr="00003F28" w:rsidRDefault="007B46BE" w:rsidP="007B46BE">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102E412C" w14:textId="77777777" w:rsidR="007B46BE" w:rsidRPr="00003F28" w:rsidRDefault="007B46BE" w:rsidP="007B46BE">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5986DD85" w14:textId="77777777" w:rsidR="007B46BE" w:rsidRPr="00003F28" w:rsidRDefault="007B46BE" w:rsidP="007B46BE">
      <w:pPr>
        <w:rPr>
          <w:sz w:val="16"/>
        </w:rPr>
      </w:pPr>
      <w:r w:rsidRPr="00003F28">
        <w:rPr>
          <w:sz w:val="16"/>
        </w:rPr>
        <w:t>Unions had argued Trump was using national security as a pretext to go after organizations that have been vocal in challenging many other administration policies.</w:t>
      </w:r>
    </w:p>
    <w:p w14:paraId="25ED1B6C" w14:textId="77777777" w:rsidR="007B46BE" w:rsidRPr="00003F28" w:rsidRDefault="007B46BE" w:rsidP="007B46BE">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1441CB7D" w14:textId="77777777" w:rsidR="007B46BE" w:rsidRPr="00003F28" w:rsidRDefault="007B46BE" w:rsidP="007B46BE">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B28384D" w14:textId="77777777" w:rsidR="007B46BE" w:rsidRPr="00003F28" w:rsidRDefault="007B46BE" w:rsidP="007B46BE">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1104BD2A" w14:textId="77777777" w:rsidR="007B46BE" w:rsidRPr="00003F28" w:rsidRDefault="007B46BE" w:rsidP="007B46BE">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7DD9A9E7" w14:textId="77777777" w:rsidR="007B46BE" w:rsidRPr="00003F28" w:rsidRDefault="007B46BE" w:rsidP="007B46BE">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22580538" w14:textId="77777777" w:rsidR="007B46BE" w:rsidRPr="00003F28" w:rsidRDefault="007B46BE" w:rsidP="007B46BE">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25CD0A64" w14:textId="77777777" w:rsidR="007B46BE" w:rsidRPr="00003F28" w:rsidRDefault="007B46BE" w:rsidP="007B46BE">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46145806" w14:textId="77777777" w:rsidR="007B46BE" w:rsidRPr="0076118E" w:rsidRDefault="007B46BE" w:rsidP="007B46BE">
      <w:pPr>
        <w:rPr>
          <w:sz w:val="16"/>
          <w:szCs w:val="16"/>
        </w:rPr>
      </w:pPr>
      <w:r w:rsidRPr="0076118E">
        <w:rPr>
          <w:sz w:val="16"/>
          <w:szCs w:val="16"/>
        </w:rPr>
        <w:t>The American Foreign Service Association (AFSA), which represents employees at the State Department and other related agencies, also sees it that way.</w:t>
      </w:r>
    </w:p>
    <w:p w14:paraId="1581B2C7" w14:textId="77777777" w:rsidR="007B46BE" w:rsidRPr="0076118E" w:rsidRDefault="007B46BE" w:rsidP="007B46BE">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2BB4328B" w14:textId="77777777" w:rsidR="007B46BE" w:rsidRPr="00003F28" w:rsidRDefault="007B46BE" w:rsidP="007B46BE">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B03C574" w14:textId="77777777" w:rsidR="007B46BE" w:rsidRPr="00003F28" w:rsidRDefault="007B46BE" w:rsidP="007B46BE">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1ABACD82" w14:textId="77777777" w:rsidR="007B46BE" w:rsidRPr="00003F28" w:rsidRDefault="007B46BE" w:rsidP="007B46BE">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0B6AA9F4" w14:textId="77777777" w:rsidR="007B46BE" w:rsidRPr="00003F28" w:rsidRDefault="007B46BE" w:rsidP="007B46BE">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606B230" w14:textId="77777777" w:rsidR="007B46BE" w:rsidRPr="00003F28" w:rsidRDefault="007B46BE" w:rsidP="007B46BE">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19EE85ED" w14:textId="77777777" w:rsidR="007B46BE" w:rsidRPr="00003F28" w:rsidRDefault="007B46BE" w:rsidP="007B46BE">
      <w:pPr>
        <w:rPr>
          <w:sz w:val="16"/>
        </w:rPr>
      </w:pPr>
      <w:r w:rsidRPr="00003F28">
        <w:rPr>
          <w:sz w:val="16"/>
        </w:rPr>
        <w:t>Papp said she feels the plain language of the executive order makes clear the intent.</w:t>
      </w:r>
    </w:p>
    <w:p w14:paraId="6E948832" w14:textId="77777777" w:rsidR="007B46BE" w:rsidRPr="00003F28" w:rsidRDefault="007B46BE" w:rsidP="007B46BE">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5339E1B8" w14:textId="77777777" w:rsidR="007B46BE" w:rsidRPr="00003F28" w:rsidRDefault="007B46BE" w:rsidP="007B46BE">
      <w:pPr>
        <w:rPr>
          <w:sz w:val="16"/>
        </w:rPr>
      </w:pPr>
      <w:r w:rsidRPr="00003F28">
        <w:rPr>
          <w:sz w:val="16"/>
        </w:rPr>
        <w:t>“They don’t like unions that don’t get in line,” Papp said.</w:t>
      </w:r>
    </w:p>
    <w:p w14:paraId="6E953DE9" w14:textId="77777777" w:rsidR="007B46BE" w:rsidRPr="00003F28" w:rsidRDefault="007B46BE" w:rsidP="007B46BE">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E750D53" w14:textId="77777777" w:rsidR="007B46BE" w:rsidRPr="00003F28" w:rsidRDefault="007B46BE" w:rsidP="007B46BE">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1B8D28C2" w14:textId="77777777" w:rsidR="007B46BE" w:rsidRPr="00003F28" w:rsidRDefault="007B46BE" w:rsidP="007B46BE">
      <w:pPr>
        <w:rPr>
          <w:sz w:val="16"/>
        </w:rPr>
      </w:pPr>
      <w:r w:rsidRPr="00003F28">
        <w:rPr>
          <w:sz w:val="16"/>
        </w:rPr>
        <w:t>Nurses at the VA also see it as a response to their pushback on Trump plans they said would diminish care for patients.</w:t>
      </w:r>
    </w:p>
    <w:p w14:paraId="11615AD8" w14:textId="77777777" w:rsidR="007B46BE" w:rsidRPr="00003F28" w:rsidRDefault="007B46BE" w:rsidP="007B46BE">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5EE6C511" w14:textId="77777777" w:rsidR="007B46BE" w:rsidRPr="007B2672" w:rsidRDefault="007B46BE" w:rsidP="007B46BE">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56230AA5" w14:textId="77777777" w:rsidR="007B46BE" w:rsidRDefault="007B46BE" w:rsidP="007B46BE">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195C443F" w14:textId="77777777" w:rsidR="007B46BE" w:rsidRDefault="007B46BE" w:rsidP="007B46BE">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03B2D25F" w14:textId="77777777" w:rsidR="007B46BE" w:rsidRDefault="007B46BE" w:rsidP="007B46BE">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E3D43CD" w14:textId="77777777" w:rsidR="007B46BE" w:rsidRPr="006239FC" w:rsidRDefault="007B46BE" w:rsidP="007B46BE">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F5EFFA5" w14:textId="77777777" w:rsidR="007B46BE" w:rsidRPr="00542962" w:rsidRDefault="007B46BE" w:rsidP="007B46BE">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4A820D45" w14:textId="77777777" w:rsidR="007B46BE" w:rsidRPr="00542962" w:rsidRDefault="007B46BE" w:rsidP="007B46BE">
      <w:pPr>
        <w:rPr>
          <w:i/>
          <w:iCs/>
          <w:sz w:val="16"/>
        </w:rPr>
      </w:pPr>
      <w:r w:rsidRPr="00542962">
        <w:rPr>
          <w:i/>
          <w:iCs/>
          <w:sz w:val="16"/>
        </w:rPr>
        <w:t>A. How Substantive Rights Mediate Bureaucratic Relations</w:t>
      </w:r>
    </w:p>
    <w:p w14:paraId="7A43EFF9" w14:textId="77777777" w:rsidR="007B46BE" w:rsidRPr="00542962" w:rsidRDefault="007B46BE" w:rsidP="007B46BE">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B5A107B" w14:textId="77777777" w:rsidR="007B46BE" w:rsidRPr="00542962" w:rsidRDefault="007B46BE" w:rsidP="007B46BE">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936FD3F" w14:textId="77777777" w:rsidR="007B46BE" w:rsidRPr="00542962" w:rsidRDefault="007B46BE" w:rsidP="007B46BE">
      <w:pPr>
        <w:rPr>
          <w:i/>
          <w:iCs/>
          <w:sz w:val="16"/>
        </w:rPr>
      </w:pPr>
      <w:r w:rsidRPr="00542962">
        <w:rPr>
          <w:i/>
          <w:iCs/>
          <w:sz w:val="16"/>
        </w:rPr>
        <w:t>1. Check on Structural Deregulation</w:t>
      </w:r>
    </w:p>
    <w:p w14:paraId="7D9E4D6C" w14:textId="77777777" w:rsidR="007B46BE" w:rsidRPr="00542962" w:rsidRDefault="007B46BE" w:rsidP="007B46BE">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D0D2BE2" w14:textId="77777777" w:rsidR="007B46BE" w:rsidRPr="00542962" w:rsidRDefault="007B46BE" w:rsidP="007B46BE">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D595C7C" w14:textId="77777777" w:rsidR="007B46BE" w:rsidRPr="00542962" w:rsidRDefault="007B46BE" w:rsidP="007B46BE">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83DE3A7" w14:textId="77777777" w:rsidR="007B46BE" w:rsidRPr="00542962" w:rsidRDefault="007B46BE" w:rsidP="007B46BE">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69535901" w14:textId="77777777" w:rsidR="007B46BE" w:rsidRPr="00542962" w:rsidRDefault="007B46BE" w:rsidP="007B46BE">
      <w:pPr>
        <w:rPr>
          <w:i/>
          <w:iCs/>
          <w:sz w:val="16"/>
        </w:rPr>
      </w:pPr>
      <w:r w:rsidRPr="00542962">
        <w:rPr>
          <w:i/>
          <w:iCs/>
          <w:sz w:val="16"/>
        </w:rPr>
        <w:t>2. Indirect Constraints on Policy</w:t>
      </w:r>
    </w:p>
    <w:p w14:paraId="3D8A6550" w14:textId="77777777" w:rsidR="007B46BE" w:rsidRPr="00542962" w:rsidRDefault="007B46BE" w:rsidP="007B46BE">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15D81C3" w14:textId="77777777" w:rsidR="007B46BE" w:rsidRPr="00542962" w:rsidRDefault="007B46BE" w:rsidP="007B46BE">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B47C531" w14:textId="77777777" w:rsidR="007B46BE" w:rsidRPr="00542962" w:rsidRDefault="007B46BE" w:rsidP="007B46BE">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B64E137" w14:textId="77777777" w:rsidR="007B46BE" w:rsidRPr="00542962" w:rsidRDefault="007B46BE" w:rsidP="007B46BE">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820B5F3" w14:textId="77777777" w:rsidR="007B46BE" w:rsidRPr="00542962" w:rsidRDefault="007B46BE" w:rsidP="007B46BE">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9F1033E" w14:textId="77777777" w:rsidR="007B46BE" w:rsidRPr="00542962" w:rsidRDefault="007B46BE" w:rsidP="007B46BE">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E1644CF" w14:textId="77777777" w:rsidR="007B46BE" w:rsidRPr="00542962" w:rsidRDefault="007B46BE" w:rsidP="007B46BE">
      <w:pPr>
        <w:rPr>
          <w:i/>
          <w:iCs/>
          <w:sz w:val="16"/>
        </w:rPr>
      </w:pPr>
      <w:r w:rsidRPr="00542962">
        <w:rPr>
          <w:i/>
          <w:iCs/>
          <w:sz w:val="16"/>
        </w:rPr>
        <w:t>3. Direct Constraints on Policy</w:t>
      </w:r>
    </w:p>
    <w:p w14:paraId="075A602A" w14:textId="77777777" w:rsidR="007B46BE" w:rsidRPr="00542962" w:rsidRDefault="007B46BE" w:rsidP="007B46BE">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127F01E" w14:textId="77777777" w:rsidR="007B46BE" w:rsidRPr="00542962" w:rsidRDefault="007B46BE" w:rsidP="007B46BE">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43385F7" w14:textId="77777777" w:rsidR="007B46BE" w:rsidRPr="00542962" w:rsidRDefault="007B46BE" w:rsidP="007B46BE">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7A7311E" w14:textId="77777777" w:rsidR="007B46BE" w:rsidRDefault="007B46BE" w:rsidP="007B46BE">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4142450" w14:textId="77777777" w:rsidR="007B46BE" w:rsidRDefault="007B46BE" w:rsidP="007B46BE">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23C1F7CB" w14:textId="77777777" w:rsidR="007B46BE" w:rsidRPr="00AD6953" w:rsidRDefault="007B46BE" w:rsidP="007B46BE">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634BDB58" w14:textId="77777777" w:rsidR="007B46BE" w:rsidRPr="00AD6953" w:rsidRDefault="007B46BE" w:rsidP="007B46BE">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702AAC70" w14:textId="77777777" w:rsidR="007B46BE" w:rsidRPr="00AD6953" w:rsidRDefault="007B46BE" w:rsidP="007B46BE">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30262CFD" w14:textId="77777777" w:rsidR="007B46BE" w:rsidRPr="00AD6953" w:rsidRDefault="007B46BE" w:rsidP="007B46BE">
      <w:pPr>
        <w:rPr>
          <w:sz w:val="4"/>
          <w:szCs w:val="4"/>
        </w:rPr>
      </w:pPr>
      <w:r w:rsidRPr="00AD6953">
        <w:rPr>
          <w:sz w:val="4"/>
          <w:szCs w:val="4"/>
        </w:rPr>
        <w:t>I. What Is the Point of a Nonpartisan Civil Service? Lessons from History</w:t>
      </w:r>
    </w:p>
    <w:p w14:paraId="4398B9C1" w14:textId="77777777" w:rsidR="007B46BE" w:rsidRPr="00AD6953" w:rsidRDefault="007B46BE" w:rsidP="007B46BE">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551B04C4" w14:textId="77777777" w:rsidR="007B46BE" w:rsidRPr="00AD6953" w:rsidRDefault="007B46BE" w:rsidP="007B46BE">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0892C360" w14:textId="77777777" w:rsidR="007B46BE" w:rsidRPr="00AD6953" w:rsidRDefault="007B46BE" w:rsidP="007B46BE">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015DEA22" w14:textId="77777777" w:rsidR="007B46BE" w:rsidRPr="00AD6953" w:rsidRDefault="007B46BE" w:rsidP="007B46BE">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0AEBCCEF" w14:textId="77777777" w:rsidR="007B46BE" w:rsidRPr="00AD6953" w:rsidRDefault="007B46BE" w:rsidP="007B46BE">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1321913E" w14:textId="77777777" w:rsidR="007B46BE" w:rsidRPr="00AD6953" w:rsidRDefault="007B46BE" w:rsidP="007B46BE">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9CDC125" w14:textId="77777777" w:rsidR="007B46BE" w:rsidRPr="00AD6953" w:rsidRDefault="007B46BE" w:rsidP="007B46BE">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35775A75" w14:textId="77777777" w:rsidR="007B46BE" w:rsidRPr="00AD6953" w:rsidRDefault="007B46BE" w:rsidP="007B46BE">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3ED60A91" w14:textId="77777777" w:rsidR="007B46BE" w:rsidRPr="00AD6953" w:rsidRDefault="007B46BE" w:rsidP="007B46BE">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3460268E" w14:textId="77777777" w:rsidR="007B46BE" w:rsidRPr="00AD6953" w:rsidRDefault="007B46BE" w:rsidP="007B46BE">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67B3F32B" w14:textId="77777777" w:rsidR="007B46BE" w:rsidRPr="00AD6953" w:rsidRDefault="007B46BE" w:rsidP="007B46BE">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7D84B3CD" w14:textId="77777777" w:rsidR="007B46BE" w:rsidRPr="00AD6953" w:rsidRDefault="007B46BE" w:rsidP="007B46BE">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66F2B0FD" w14:textId="77777777" w:rsidR="007B46BE" w:rsidRPr="00AD6953" w:rsidRDefault="007B46BE" w:rsidP="007B46BE">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077CBAF2" w14:textId="77777777" w:rsidR="007B46BE" w:rsidRPr="00AD6953" w:rsidRDefault="007B46BE" w:rsidP="007B46BE">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71C9201" w14:textId="77777777" w:rsidR="007B46BE" w:rsidRPr="00AD6953" w:rsidRDefault="007B46BE" w:rsidP="007B46BE">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7E1A2420" w14:textId="77777777" w:rsidR="007B46BE" w:rsidRPr="00AD6953" w:rsidRDefault="007B46BE" w:rsidP="007B46BE">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BE8D1D1" w14:textId="77777777" w:rsidR="007B46BE" w:rsidRPr="00AD6953" w:rsidRDefault="007B46BE" w:rsidP="007B46BE">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3DC611DF" w14:textId="77777777" w:rsidR="007B46BE" w:rsidRPr="00AD6953" w:rsidRDefault="007B46BE" w:rsidP="007B46BE">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2A874C5" w14:textId="77777777" w:rsidR="007B46BE" w:rsidRPr="00AD6953" w:rsidRDefault="007B46BE" w:rsidP="007B46BE">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4394A4D3" w14:textId="77777777" w:rsidR="007B46BE" w:rsidRPr="00AD6953" w:rsidRDefault="007B46BE" w:rsidP="007B46BE">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388404D9" w14:textId="77777777" w:rsidR="007B46BE" w:rsidRPr="00AD6953" w:rsidRDefault="007B46BE" w:rsidP="007B46BE">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3BBADCA3" w14:textId="77777777" w:rsidR="007B46BE" w:rsidRPr="00AD6953" w:rsidRDefault="007B46BE" w:rsidP="007B46BE">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0AAF30F6" w14:textId="77777777" w:rsidR="007B46BE" w:rsidRPr="00AD6953" w:rsidRDefault="007B46BE" w:rsidP="007B46BE">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7DF5F560" w14:textId="77777777" w:rsidR="007B46BE" w:rsidRPr="00AD6953" w:rsidRDefault="007B46BE" w:rsidP="007B46BE">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5FD363ED" w14:textId="77777777" w:rsidR="007B46BE" w:rsidRPr="00AD6953" w:rsidRDefault="007B46BE" w:rsidP="007B46BE">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4BAD6545" w14:textId="77777777" w:rsidR="007B46BE" w:rsidRPr="00AD6953" w:rsidRDefault="007B46BE" w:rsidP="007B46BE">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5612F0AA" w14:textId="77777777" w:rsidR="007B46BE" w:rsidRPr="00AD6953" w:rsidRDefault="007B46BE" w:rsidP="007B46BE">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FA7997A" w14:textId="77777777" w:rsidR="007B46BE" w:rsidRPr="00AD6953" w:rsidRDefault="007B46BE" w:rsidP="007B46BE">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BB7B07E" w14:textId="77777777" w:rsidR="007B46BE" w:rsidRPr="00AD6953" w:rsidRDefault="007B46BE" w:rsidP="007B46BE">
      <w:pPr>
        <w:rPr>
          <w:sz w:val="16"/>
        </w:rPr>
      </w:pPr>
      <w:r w:rsidRPr="00AD6953">
        <w:rPr>
          <w:sz w:val="16"/>
        </w:rPr>
        <w:t>II. The Arguments About Job Protections for Public Employees</w:t>
      </w:r>
    </w:p>
    <w:p w14:paraId="60FA9D13" w14:textId="77777777" w:rsidR="007B46BE" w:rsidRPr="00AD6953" w:rsidRDefault="007B46BE" w:rsidP="007B46BE">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0968D0CD" w14:textId="77777777" w:rsidR="007B46BE" w:rsidRPr="00AD6953" w:rsidRDefault="007B46BE" w:rsidP="007B46BE">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151EF55C" w14:textId="77777777" w:rsidR="007B46BE" w:rsidRPr="00AD6953" w:rsidRDefault="007B46BE" w:rsidP="007B46BE">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5FB77654" w14:textId="77777777" w:rsidR="007B46BE" w:rsidRPr="00AD6953" w:rsidRDefault="007B46BE" w:rsidP="007B46BE">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C435F4A" w14:textId="77777777" w:rsidR="007B46BE" w:rsidRPr="00AD6953" w:rsidRDefault="007B46BE" w:rsidP="007B46BE">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5FAB6D80" w14:textId="77777777" w:rsidR="007B46BE" w:rsidRPr="00AD6953" w:rsidRDefault="007B46BE" w:rsidP="007B46BE">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4E94BC9D" w14:textId="77777777" w:rsidR="007B46BE" w:rsidRPr="006239FC" w:rsidRDefault="007B46BE" w:rsidP="007B46BE">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3B14A934" w14:textId="77777777" w:rsidR="007B46BE" w:rsidRPr="0009693E" w:rsidRDefault="007B46BE" w:rsidP="007B46BE">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22AC0563" w14:textId="77777777" w:rsidR="007B46BE" w:rsidRDefault="007B46BE" w:rsidP="007B46BE">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3C57641B" w14:textId="77777777" w:rsidR="007B46BE" w:rsidRDefault="007B46BE" w:rsidP="007B46BE">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7FA84209" w14:textId="77777777" w:rsidR="007B46BE" w:rsidRPr="009C1A4E" w:rsidRDefault="007B46BE" w:rsidP="007B46BE">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4FA587D" w14:textId="77777777" w:rsidR="007B46BE" w:rsidRPr="009C1A4E" w:rsidRDefault="007B46BE" w:rsidP="007B46BE">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4321B1F7" w14:textId="77777777" w:rsidR="007B46BE" w:rsidRPr="009C1A4E" w:rsidRDefault="007B46BE" w:rsidP="007B46BE">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EB522A0" w14:textId="77777777" w:rsidR="007B46BE" w:rsidRPr="009C1A4E" w:rsidRDefault="007B46BE" w:rsidP="007B46BE">
      <w:pPr>
        <w:rPr>
          <w:sz w:val="12"/>
          <w:szCs w:val="12"/>
        </w:rPr>
      </w:pPr>
      <w:r w:rsidRPr="009C1A4E">
        <w:rPr>
          <w:sz w:val="12"/>
          <w:szCs w:val="12"/>
        </w:rPr>
        <w:t>Civil Service Reform and Merit Principles</w:t>
      </w:r>
    </w:p>
    <w:p w14:paraId="05FE426C" w14:textId="77777777" w:rsidR="007B46BE" w:rsidRPr="009C1A4E" w:rsidRDefault="007B46BE" w:rsidP="007B46BE">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646EB1A" w14:textId="77777777" w:rsidR="007B46BE" w:rsidRPr="009C1A4E" w:rsidRDefault="007B46BE" w:rsidP="007B46BE">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9B5EAF5" w14:textId="77777777" w:rsidR="007B46BE" w:rsidRPr="009C1A4E" w:rsidRDefault="007B46BE" w:rsidP="007B46BE">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0303A0C9" w14:textId="77777777" w:rsidR="007B46BE" w:rsidRPr="009C1A4E" w:rsidRDefault="007B46BE" w:rsidP="007B46BE">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3D3BE216" w14:textId="77777777" w:rsidR="007B46BE" w:rsidRPr="009C1A4E" w:rsidRDefault="007B46BE" w:rsidP="007B46BE">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D5D4022" w14:textId="77777777" w:rsidR="007B46BE" w:rsidRPr="009C1A4E" w:rsidRDefault="007B46BE" w:rsidP="007B46BE">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D723689" w14:textId="77777777" w:rsidR="007B46BE" w:rsidRPr="003E6888" w:rsidRDefault="007B46BE" w:rsidP="007B46BE">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1A30BF8" w14:textId="77777777" w:rsidR="007B46BE" w:rsidRDefault="007B46BE" w:rsidP="007B46BE">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470F2001" w14:textId="77777777" w:rsidR="007B46BE" w:rsidRDefault="007B46BE" w:rsidP="007B46B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A4BAA52" w14:textId="77777777" w:rsidR="007B46BE" w:rsidRPr="00AD6953" w:rsidRDefault="007B46BE" w:rsidP="007B46B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33D1CB1B" w14:textId="77777777" w:rsidR="007B46BE" w:rsidRPr="00AD6953" w:rsidRDefault="007B46BE" w:rsidP="007B46B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26990F2" w14:textId="77777777" w:rsidR="007B46BE" w:rsidRPr="00AD6953" w:rsidRDefault="007B46BE" w:rsidP="007B46BE">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6EA47FC" w14:textId="77777777" w:rsidR="007B46BE" w:rsidRPr="00AD6953" w:rsidRDefault="007B46BE" w:rsidP="007B46B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14D897F8" w14:textId="77777777" w:rsidR="007B46BE" w:rsidRPr="00AD6953" w:rsidRDefault="007B46BE" w:rsidP="007B46B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44ABD84" w14:textId="77777777" w:rsidR="007B46BE" w:rsidRPr="00AD6953" w:rsidRDefault="007B46BE" w:rsidP="007B46B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255422D" w14:textId="77777777" w:rsidR="007B46BE" w:rsidRPr="00AD6953" w:rsidRDefault="007B46BE" w:rsidP="007B46BE">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2BD88E4B" w14:textId="77777777" w:rsidR="007B46BE" w:rsidRPr="003E6888" w:rsidRDefault="007B46BE" w:rsidP="007B46BE">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2DD793D6" w14:textId="77777777" w:rsidR="007B46BE" w:rsidRDefault="007B46BE" w:rsidP="007B46BE">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424F423F" w14:textId="77777777" w:rsidR="007B46BE" w:rsidRDefault="007B46BE" w:rsidP="007B46B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5AD4BFE" w14:textId="77777777" w:rsidR="007B46BE" w:rsidRPr="005A0A81" w:rsidRDefault="007B46BE" w:rsidP="007B46B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44938B3" w14:textId="77777777" w:rsidR="007B46BE" w:rsidRPr="005A0A81" w:rsidRDefault="007B46BE" w:rsidP="007B46B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810F462" w14:textId="77777777" w:rsidR="007B46BE" w:rsidRPr="005A0A81" w:rsidRDefault="007B46BE" w:rsidP="007B46B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D7C26C6" w14:textId="77777777" w:rsidR="007B46BE" w:rsidRPr="005A0A81" w:rsidRDefault="007B46BE" w:rsidP="007B46BE">
      <w:pPr>
        <w:rPr>
          <w:sz w:val="16"/>
        </w:rPr>
      </w:pPr>
      <w:r w:rsidRPr="005A0A81">
        <w:rPr>
          <w:sz w:val="16"/>
        </w:rPr>
        <w:t>These are loosely similar insights - but they concern different aspects of the U.S. state. So is there some way of bringing them together?</w:t>
      </w:r>
    </w:p>
    <w:p w14:paraId="3EE8453C" w14:textId="77777777" w:rsidR="007B46BE" w:rsidRPr="005A0A81" w:rsidRDefault="007B46BE" w:rsidP="007B46BE">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FB4D753" w14:textId="77777777" w:rsidR="007B46BE" w:rsidRPr="005A0A81" w:rsidRDefault="007B46BE" w:rsidP="007B46B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7B584C4" w14:textId="77777777" w:rsidR="007B46BE" w:rsidRPr="00031084" w:rsidRDefault="007B46BE" w:rsidP="007B46B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9B2FF2F" w14:textId="77777777" w:rsidR="007B46BE" w:rsidRPr="005A0A81" w:rsidRDefault="007B46BE" w:rsidP="007B46B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2F49FD1" w14:textId="77777777" w:rsidR="007B46BE" w:rsidRPr="005A0A81" w:rsidRDefault="007B46BE" w:rsidP="007B46B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DA3E46D" w14:textId="77777777" w:rsidR="007B46BE" w:rsidRPr="005A0A81" w:rsidRDefault="007B46BE" w:rsidP="007B46B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37EF8B9" w14:textId="77777777" w:rsidR="007B46BE" w:rsidRPr="005A0A81" w:rsidRDefault="007B46BE" w:rsidP="007B46B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918A3DA" w14:textId="77777777" w:rsidR="007B46BE" w:rsidRPr="005A0A81" w:rsidRDefault="007B46BE" w:rsidP="007B46B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152C972" w14:textId="77777777" w:rsidR="007B46BE" w:rsidRPr="005A0A81" w:rsidRDefault="007B46BE" w:rsidP="007B46B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006FFCA" w14:textId="77777777" w:rsidR="007B46BE" w:rsidRPr="005A0A81" w:rsidRDefault="007B46BE" w:rsidP="007B46B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78FDF5E" w14:textId="77777777" w:rsidR="007B46BE" w:rsidRPr="005A0A81" w:rsidRDefault="007B46BE" w:rsidP="007B46B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5790412" w14:textId="77777777" w:rsidR="007B46BE" w:rsidRPr="005A0A81" w:rsidRDefault="007B46BE" w:rsidP="007B46B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E9E0818" w14:textId="77777777" w:rsidR="007B46BE" w:rsidRDefault="007B46BE" w:rsidP="007B46B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FA96D98" w14:textId="77777777" w:rsidR="007B46BE" w:rsidRDefault="007B46BE" w:rsidP="007B46BE">
      <w:pPr>
        <w:pStyle w:val="Heading4"/>
      </w:pPr>
      <w:r>
        <w:t xml:space="preserve">That is </w:t>
      </w:r>
      <w:r w:rsidRPr="008E37CB">
        <w:rPr>
          <w:u w:val="single"/>
        </w:rPr>
        <w:t>existential</w:t>
      </w:r>
      <w:r>
        <w:t>.</w:t>
      </w:r>
    </w:p>
    <w:p w14:paraId="41DE10C6" w14:textId="77777777" w:rsidR="007B46BE" w:rsidRDefault="007B46BE" w:rsidP="007B46B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F364A60" w14:textId="77777777" w:rsidR="007B46BE" w:rsidRPr="007915B6" w:rsidRDefault="007B46BE" w:rsidP="007B46BE">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0D04BE5" w14:textId="77777777" w:rsidR="007B46BE" w:rsidRPr="007915B6" w:rsidRDefault="007B46BE" w:rsidP="007B46B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1FC762C" w14:textId="77777777" w:rsidR="007B46BE" w:rsidRPr="007915B6" w:rsidRDefault="007B46BE" w:rsidP="007B46B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D4E31A1" w14:textId="77777777" w:rsidR="007B46BE" w:rsidRPr="007915B6" w:rsidRDefault="007B46BE" w:rsidP="007B46BE">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BD2B770" w14:textId="77777777" w:rsidR="007B46BE" w:rsidRPr="007915B6" w:rsidRDefault="007B46BE" w:rsidP="007B46B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DD44E9A" w14:textId="77777777" w:rsidR="007B46BE" w:rsidRPr="007915B6" w:rsidRDefault="007B46BE" w:rsidP="007B46BE">
      <w:pPr>
        <w:rPr>
          <w:sz w:val="12"/>
          <w:szCs w:val="12"/>
        </w:rPr>
      </w:pPr>
      <w:r w:rsidRPr="007915B6">
        <w:rPr>
          <w:sz w:val="12"/>
          <w:szCs w:val="12"/>
        </w:rPr>
        <w:t>[Figure omitted]</w:t>
      </w:r>
    </w:p>
    <w:p w14:paraId="34D86102" w14:textId="77777777" w:rsidR="007B46BE" w:rsidRPr="007915B6" w:rsidRDefault="007B46BE" w:rsidP="007B46BE">
      <w:pPr>
        <w:rPr>
          <w:sz w:val="12"/>
          <w:szCs w:val="12"/>
        </w:rPr>
      </w:pPr>
      <w:r w:rsidRPr="007915B6">
        <w:rPr>
          <w:sz w:val="12"/>
          <w:szCs w:val="12"/>
        </w:rPr>
        <w:t xml:space="preserve">2 Polycrisis: Definitions and Concepts </w:t>
      </w:r>
    </w:p>
    <w:p w14:paraId="6C0E5540" w14:textId="77777777" w:rsidR="007B46BE" w:rsidRPr="007915B6" w:rsidRDefault="007B46BE" w:rsidP="007B46B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CE97C0C" w14:textId="77777777" w:rsidR="007B46BE" w:rsidRPr="007915B6" w:rsidRDefault="007B46BE" w:rsidP="007B46BE">
      <w:pPr>
        <w:rPr>
          <w:sz w:val="12"/>
          <w:szCs w:val="12"/>
        </w:rPr>
      </w:pPr>
      <w:r w:rsidRPr="007915B6">
        <w:rPr>
          <w:sz w:val="12"/>
          <w:szCs w:val="12"/>
        </w:rPr>
        <w:t>2.1 Origin</w:t>
      </w:r>
    </w:p>
    <w:p w14:paraId="2448C5AF" w14:textId="77777777" w:rsidR="007B46BE" w:rsidRPr="007915B6" w:rsidRDefault="007B46BE" w:rsidP="007B46B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6D47EA7" w14:textId="77777777" w:rsidR="007B46BE" w:rsidRPr="007915B6" w:rsidRDefault="007B46BE" w:rsidP="007B46B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10B895B" w14:textId="77777777" w:rsidR="007B46BE" w:rsidRPr="007915B6" w:rsidRDefault="007B46BE" w:rsidP="007B46B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2A16D34" w14:textId="77777777" w:rsidR="007B46BE" w:rsidRPr="007915B6" w:rsidRDefault="007B46BE" w:rsidP="007B46B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5E75B8D" w14:textId="77777777" w:rsidR="007B46BE" w:rsidRPr="007915B6" w:rsidRDefault="007B46BE" w:rsidP="007B46B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7B00D21" w14:textId="77777777" w:rsidR="007B46BE" w:rsidRPr="007915B6" w:rsidRDefault="007B46BE" w:rsidP="007B46BE">
      <w:pPr>
        <w:rPr>
          <w:sz w:val="8"/>
          <w:szCs w:val="8"/>
        </w:rPr>
      </w:pPr>
      <w:r w:rsidRPr="007915B6">
        <w:rPr>
          <w:sz w:val="8"/>
          <w:szCs w:val="8"/>
        </w:rPr>
        <w:t>[Table omitted]</w:t>
      </w:r>
    </w:p>
    <w:p w14:paraId="37F4B42F" w14:textId="77777777" w:rsidR="007B46BE" w:rsidRPr="007915B6" w:rsidRDefault="007B46BE" w:rsidP="007B46BE">
      <w:pPr>
        <w:rPr>
          <w:sz w:val="8"/>
          <w:szCs w:val="8"/>
        </w:rPr>
      </w:pPr>
      <w:r w:rsidRPr="007915B6">
        <w:rPr>
          <w:sz w:val="8"/>
          <w:szCs w:val="8"/>
        </w:rPr>
        <w:t>2.2 A Proposal for Classifying Different Concepts of Polycrisis</w:t>
      </w:r>
    </w:p>
    <w:p w14:paraId="41B13907" w14:textId="77777777" w:rsidR="007B46BE" w:rsidRPr="007915B6" w:rsidRDefault="007B46BE" w:rsidP="007B46B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6E5A619" w14:textId="77777777" w:rsidR="007B46BE" w:rsidRPr="007915B6" w:rsidRDefault="007B46BE" w:rsidP="007B46B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321DDC7" w14:textId="77777777" w:rsidR="007B46BE" w:rsidRPr="007915B6" w:rsidRDefault="007B46BE" w:rsidP="007B46BE">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5460D2E" w14:textId="77777777" w:rsidR="007B46BE" w:rsidRPr="007915B6" w:rsidRDefault="007B46BE" w:rsidP="007B46BE">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B74A183" w14:textId="77777777" w:rsidR="007B46BE" w:rsidRPr="007915B6" w:rsidRDefault="007B46BE" w:rsidP="007B46BE">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464E58C" w14:textId="77777777" w:rsidR="007B46BE" w:rsidRPr="007915B6" w:rsidRDefault="007B46BE" w:rsidP="007B46BE">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DC7063A" w14:textId="77777777" w:rsidR="007B46BE" w:rsidRPr="007915B6" w:rsidRDefault="007B46BE" w:rsidP="007B46B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74694CC" w14:textId="77777777" w:rsidR="007B46BE" w:rsidRPr="007915B6" w:rsidRDefault="007B46BE" w:rsidP="007B46BE">
      <w:pPr>
        <w:rPr>
          <w:sz w:val="8"/>
          <w:szCs w:val="8"/>
        </w:rPr>
      </w:pPr>
      <w:r w:rsidRPr="007915B6">
        <w:rPr>
          <w:sz w:val="8"/>
          <w:szCs w:val="8"/>
        </w:rPr>
        <w:t>3 Systemic Risks: Definitions and Concepts</w:t>
      </w:r>
    </w:p>
    <w:p w14:paraId="59C712A6" w14:textId="77777777" w:rsidR="007B46BE" w:rsidRPr="007915B6" w:rsidRDefault="007B46BE" w:rsidP="007B46B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5236184" w14:textId="77777777" w:rsidR="007B46BE" w:rsidRPr="007915B6" w:rsidRDefault="007B46BE" w:rsidP="007B46BE">
      <w:pPr>
        <w:rPr>
          <w:sz w:val="8"/>
          <w:szCs w:val="8"/>
        </w:rPr>
      </w:pPr>
      <w:r w:rsidRPr="007915B6">
        <w:rPr>
          <w:sz w:val="8"/>
          <w:szCs w:val="8"/>
        </w:rPr>
        <w:lastRenderedPageBreak/>
        <w:t>3.1 History of the Concept of Systemic Risk</w:t>
      </w:r>
    </w:p>
    <w:p w14:paraId="7960DE6A" w14:textId="77777777" w:rsidR="007B46BE" w:rsidRPr="007915B6" w:rsidRDefault="007B46BE" w:rsidP="007B46B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4418411" w14:textId="77777777" w:rsidR="007B46BE" w:rsidRPr="007915B6" w:rsidRDefault="007B46BE" w:rsidP="007B46B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07447E2" w14:textId="77777777" w:rsidR="007B46BE" w:rsidRPr="007915B6" w:rsidRDefault="007B46BE" w:rsidP="007B46B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7F67C6B" w14:textId="77777777" w:rsidR="007B46BE" w:rsidRPr="007915B6" w:rsidRDefault="007B46BE" w:rsidP="007B46B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6101479" w14:textId="77777777" w:rsidR="007B46BE" w:rsidRPr="007915B6" w:rsidRDefault="007B46BE" w:rsidP="007B46B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1EE4CAE" w14:textId="77777777" w:rsidR="007B46BE" w:rsidRPr="007915B6" w:rsidRDefault="007B46BE" w:rsidP="007B46B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E00B089" w14:textId="77777777" w:rsidR="007B46BE" w:rsidRPr="007915B6" w:rsidRDefault="007B46BE" w:rsidP="007B46BE">
      <w:pPr>
        <w:rPr>
          <w:sz w:val="12"/>
          <w:szCs w:val="12"/>
        </w:rPr>
      </w:pPr>
      <w:r w:rsidRPr="007915B6">
        <w:rPr>
          <w:sz w:val="12"/>
          <w:szCs w:val="12"/>
        </w:rPr>
        <w:t>[Table omitted]</w:t>
      </w:r>
    </w:p>
    <w:p w14:paraId="5B81653D" w14:textId="77777777" w:rsidR="007B46BE" w:rsidRPr="007915B6" w:rsidRDefault="007B46BE" w:rsidP="007B46B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E15BD77" w14:textId="77777777" w:rsidR="007B46BE" w:rsidRPr="007915B6" w:rsidRDefault="007B46BE" w:rsidP="007B46BE">
      <w:pPr>
        <w:numPr>
          <w:ilvl w:val="0"/>
          <w:numId w:val="50"/>
        </w:numPr>
        <w:rPr>
          <w:sz w:val="12"/>
          <w:szCs w:val="12"/>
        </w:rPr>
      </w:pPr>
      <w:r w:rsidRPr="007915B6">
        <w:rPr>
          <w:sz w:val="12"/>
          <w:szCs w:val="12"/>
        </w:rPr>
        <w:t>Extremely complex and dynamic networks with multiple, synergistic causes and feedback loops.</w:t>
      </w:r>
    </w:p>
    <w:p w14:paraId="73122BB6" w14:textId="77777777" w:rsidR="007B46BE" w:rsidRPr="007915B6" w:rsidRDefault="007B46BE" w:rsidP="007B46BE">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1B23C8C6" w14:textId="77777777" w:rsidR="007B46BE" w:rsidRPr="007915B6" w:rsidRDefault="007B46BE" w:rsidP="007B46BE">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6DA1DBC" w14:textId="77777777" w:rsidR="007B46BE" w:rsidRPr="007915B6" w:rsidRDefault="007B46BE" w:rsidP="007B46BE">
      <w:pPr>
        <w:numPr>
          <w:ilvl w:val="0"/>
          <w:numId w:val="50"/>
        </w:numPr>
        <w:rPr>
          <w:sz w:val="12"/>
          <w:szCs w:val="12"/>
        </w:rPr>
      </w:pPr>
      <w:r w:rsidRPr="007915B6">
        <w:rPr>
          <w:sz w:val="12"/>
          <w:szCs w:val="12"/>
        </w:rPr>
        <w:t>Stochastic relationships involving deep uncertainty about both underlying causes and ultimate consequences.</w:t>
      </w:r>
    </w:p>
    <w:p w14:paraId="38B38BEA" w14:textId="77777777" w:rsidR="007B46BE" w:rsidRPr="007915B6" w:rsidRDefault="007B46BE" w:rsidP="007B46B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B0B68F2" w14:textId="77777777" w:rsidR="007B46BE" w:rsidRPr="007915B6" w:rsidRDefault="007B46BE" w:rsidP="007B46B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FC5FD0E" w14:textId="77777777" w:rsidR="007B46BE" w:rsidRPr="007915B6" w:rsidRDefault="007B46BE" w:rsidP="007B46BE">
      <w:pPr>
        <w:rPr>
          <w:sz w:val="16"/>
        </w:rPr>
      </w:pPr>
      <w:r w:rsidRPr="007915B6">
        <w:rPr>
          <w:sz w:val="12"/>
          <w:szCs w:val="12"/>
        </w:rPr>
        <w:t>3.2 Multiple Perspectives from Different Disciplines</w:t>
      </w:r>
    </w:p>
    <w:p w14:paraId="4989E691" w14:textId="77777777" w:rsidR="007B46BE" w:rsidRPr="007915B6" w:rsidRDefault="007B46BE" w:rsidP="007B46BE">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A5F1268" w14:textId="77777777" w:rsidR="007B46BE" w:rsidRPr="007915B6" w:rsidRDefault="007B46BE" w:rsidP="007B46B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C51EF6E" w14:textId="77777777" w:rsidR="007B46BE" w:rsidRPr="007915B6" w:rsidRDefault="007B46BE" w:rsidP="007B46BE">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E5B2C06" w14:textId="77777777" w:rsidR="007B46BE" w:rsidRPr="007915B6" w:rsidRDefault="007B46BE" w:rsidP="007B46BE">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AB4AC95" w14:textId="77777777" w:rsidR="007B46BE" w:rsidRPr="007915B6" w:rsidRDefault="007B46BE" w:rsidP="007B46BE">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04DB822" w14:textId="77777777" w:rsidR="007B46BE" w:rsidRPr="00541E5A" w:rsidRDefault="007B46BE" w:rsidP="007B46B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09DA853" w14:textId="77777777" w:rsidR="007B46BE" w:rsidRPr="00541E5A" w:rsidRDefault="007B46BE" w:rsidP="007B46B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B4F45ED" w14:textId="77777777" w:rsidR="007B46BE" w:rsidRPr="00541E5A" w:rsidRDefault="007B46BE" w:rsidP="007B46BE">
      <w:pPr>
        <w:rPr>
          <w:sz w:val="16"/>
        </w:rPr>
      </w:pPr>
      <w:r w:rsidRPr="00541E5A">
        <w:rPr>
          <w:sz w:val="16"/>
        </w:rPr>
        <w:t>3.3 Synopsis: The Relationship between Polycrisis and Systemic Risk</w:t>
      </w:r>
    </w:p>
    <w:p w14:paraId="2B3A9228" w14:textId="77777777" w:rsidR="007B46BE" w:rsidRPr="00541E5A" w:rsidRDefault="007B46BE" w:rsidP="007B46B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0105C228" w14:textId="77777777" w:rsidR="007B46BE" w:rsidRPr="00541E5A" w:rsidRDefault="007B46BE" w:rsidP="007B46B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4F61FCB" w14:textId="77777777" w:rsidR="007B46BE" w:rsidRPr="00541E5A" w:rsidRDefault="007B46BE" w:rsidP="007B46B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12E8F7C" w14:textId="77777777" w:rsidR="007B46BE" w:rsidRPr="00541E5A" w:rsidRDefault="007B46BE" w:rsidP="007B46BE">
      <w:pPr>
        <w:rPr>
          <w:sz w:val="16"/>
        </w:rPr>
      </w:pPr>
      <w:r w:rsidRPr="00541E5A">
        <w:rPr>
          <w:sz w:val="16"/>
        </w:rPr>
        <w:t>[Figure omitted]</w:t>
      </w:r>
    </w:p>
    <w:p w14:paraId="724333BA" w14:textId="77777777" w:rsidR="007B46BE" w:rsidRPr="00541E5A" w:rsidRDefault="007B46BE" w:rsidP="007B46BE">
      <w:pPr>
        <w:rPr>
          <w:sz w:val="16"/>
        </w:rPr>
      </w:pPr>
      <w:r w:rsidRPr="00541E5A">
        <w:rPr>
          <w:sz w:val="16"/>
        </w:rPr>
        <w:t>3.4 Challenges for Risk Assessment, Governance, and Communication</w:t>
      </w:r>
    </w:p>
    <w:p w14:paraId="172462CE" w14:textId="77777777" w:rsidR="007B46BE" w:rsidRPr="00541E5A" w:rsidRDefault="007B46BE" w:rsidP="007B46B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9EF3DFE" w14:textId="77777777" w:rsidR="007B46BE" w:rsidRDefault="007B46BE" w:rsidP="007B46BE">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A2A2C37" w14:textId="77777777" w:rsidR="007B46BE" w:rsidRDefault="007B46BE" w:rsidP="007B46BE">
      <w:pPr>
        <w:pStyle w:val="Heading4"/>
      </w:pPr>
      <w:r>
        <w:t xml:space="preserve">Independently, it averts </w:t>
      </w:r>
      <w:r w:rsidRPr="00592D00">
        <w:rPr>
          <w:u w:val="single"/>
        </w:rPr>
        <w:t>nuclear war</w:t>
      </w:r>
      <w:r>
        <w:t>.</w:t>
      </w:r>
    </w:p>
    <w:p w14:paraId="5EEF05E2" w14:textId="77777777" w:rsidR="007B46BE" w:rsidRDefault="007B46BE" w:rsidP="007B46BE">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12C18905" w14:textId="77777777" w:rsidR="007B46BE" w:rsidRPr="00B62B11" w:rsidRDefault="007B46BE" w:rsidP="007B46BE">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5B23718" w14:textId="77777777" w:rsidR="007B46BE" w:rsidRPr="00B62B11" w:rsidRDefault="007B46BE" w:rsidP="007B46BE">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40F868FD" w14:textId="77777777" w:rsidR="007B46BE" w:rsidRPr="00B62B11" w:rsidRDefault="007B46BE" w:rsidP="007B46BE">
      <w:pPr>
        <w:rPr>
          <w:sz w:val="16"/>
        </w:rPr>
      </w:pPr>
      <w:r w:rsidRPr="00B62B11">
        <w:rPr>
          <w:sz w:val="16"/>
        </w:rPr>
        <w:t>The 2024 US election: towards what?</w:t>
      </w:r>
    </w:p>
    <w:p w14:paraId="14E08083" w14:textId="77777777" w:rsidR="007B46BE" w:rsidRPr="00B62B11" w:rsidRDefault="007B46BE" w:rsidP="007B46BE">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03AEE9D3" w14:textId="77777777" w:rsidR="007B46BE" w:rsidRPr="00B62B11" w:rsidRDefault="007B46BE" w:rsidP="007B46BE">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684CFB06" w14:textId="77777777" w:rsidR="007B46BE" w:rsidRPr="00B62B11" w:rsidRDefault="007B46BE" w:rsidP="007B46BE">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6C46F7EF" w14:textId="77777777" w:rsidR="007B46BE" w:rsidRPr="00B62B11" w:rsidRDefault="007B46BE" w:rsidP="007B46BE">
      <w:pPr>
        <w:rPr>
          <w:sz w:val="16"/>
        </w:rPr>
      </w:pPr>
      <w:r w:rsidRPr="00B62B11">
        <w:rPr>
          <w:sz w:val="16"/>
        </w:rPr>
        <w:t>Conclusion and outlook: the end of the road for hegemonic war?</w:t>
      </w:r>
    </w:p>
    <w:p w14:paraId="79A27518" w14:textId="77777777" w:rsidR="007B46BE" w:rsidRPr="00B62B11" w:rsidRDefault="007B46BE" w:rsidP="007B46BE">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687321DC" w14:textId="77777777" w:rsidR="007B46BE" w:rsidRPr="00B62B11" w:rsidRDefault="007B46BE" w:rsidP="007B46BE">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23E6F6C6" w14:textId="77777777" w:rsidR="007B46BE" w:rsidRPr="00B62B11" w:rsidRDefault="007B46BE" w:rsidP="007B46BE">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E95DB73" w14:textId="77777777" w:rsidR="007B46BE" w:rsidRPr="001944C8" w:rsidRDefault="007B46BE" w:rsidP="007B46BE">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0610BC99" w14:textId="77777777" w:rsidR="007B46BE" w:rsidRDefault="007B46BE" w:rsidP="007B46BE">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B1FE9C3" w14:textId="77777777" w:rsidR="007B46BE" w:rsidRPr="006B3F73" w:rsidRDefault="007B46BE" w:rsidP="007B46BE">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257AFD0" w14:textId="77777777" w:rsidR="007B46BE" w:rsidRPr="006B3F73" w:rsidRDefault="007B46BE" w:rsidP="007B46BE">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9008D77" w14:textId="77777777" w:rsidR="007B46BE" w:rsidRPr="006B3F73" w:rsidRDefault="007B46BE" w:rsidP="007B46BE">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453FCBF9" w14:textId="77777777" w:rsidR="007B46BE" w:rsidRPr="006B3F73" w:rsidRDefault="007B46BE" w:rsidP="007B46BE">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3B80DCB5" w14:textId="77777777" w:rsidR="007B46BE" w:rsidRPr="006B3F73" w:rsidRDefault="007B46BE" w:rsidP="007B46BE">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99FF002" w14:textId="77777777" w:rsidR="007B46BE" w:rsidRPr="005F5B77" w:rsidRDefault="007B46BE" w:rsidP="007B46BE">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67C757EA" w14:textId="77777777" w:rsidR="007B46BE" w:rsidRPr="006B3F73" w:rsidRDefault="007B46BE" w:rsidP="007B46BE">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5848805" w14:textId="77777777" w:rsidR="007B46BE" w:rsidRPr="006B3F73" w:rsidRDefault="007B46BE" w:rsidP="007B46BE">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86303C1" w14:textId="77777777" w:rsidR="007B46BE" w:rsidRPr="006B3F73" w:rsidRDefault="007B46BE" w:rsidP="007B46BE">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993D814" w14:textId="77777777" w:rsidR="007B46BE" w:rsidRPr="006B3F73" w:rsidRDefault="007B46BE" w:rsidP="007B46BE">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7D576B8" w14:textId="77777777" w:rsidR="007B46BE" w:rsidRPr="006B3F73" w:rsidRDefault="007B46BE" w:rsidP="007B46BE">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33849A3" w14:textId="77777777" w:rsidR="007B46BE" w:rsidRPr="006B3F73" w:rsidRDefault="007B46BE" w:rsidP="007B46BE">
      <w:pPr>
        <w:rPr>
          <w:i/>
          <w:iCs/>
          <w:sz w:val="12"/>
          <w:szCs w:val="12"/>
        </w:rPr>
      </w:pPr>
      <w:r w:rsidRPr="006B3F73">
        <w:rPr>
          <w:i/>
          <w:iCs/>
          <w:sz w:val="12"/>
          <w:szCs w:val="12"/>
        </w:rPr>
        <w:t>B. Attacks on the Civil Service</w:t>
      </w:r>
    </w:p>
    <w:p w14:paraId="716DAF0E" w14:textId="77777777" w:rsidR="007B46BE" w:rsidRPr="006B3F73" w:rsidRDefault="007B46BE" w:rsidP="007B46BE">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7E198CF" w14:textId="77777777" w:rsidR="007B46BE" w:rsidRPr="006B3F73" w:rsidRDefault="007B46BE" w:rsidP="007B46BE">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44B00641" w14:textId="77777777" w:rsidR="007B46BE" w:rsidRPr="006B3F73" w:rsidRDefault="007B46BE" w:rsidP="007B46BE">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2FECC946" w14:textId="77777777" w:rsidR="007B46BE" w:rsidRPr="006B3F73" w:rsidRDefault="007B46BE" w:rsidP="007B46BE">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9F25E38" w14:textId="77777777" w:rsidR="007B46BE" w:rsidRPr="006B3F73" w:rsidRDefault="007B46BE" w:rsidP="007B46BE">
      <w:pPr>
        <w:rPr>
          <w:sz w:val="12"/>
          <w:szCs w:val="12"/>
        </w:rPr>
      </w:pPr>
      <w:r w:rsidRPr="006B3F73">
        <w:rPr>
          <w:sz w:val="12"/>
          <w:szCs w:val="12"/>
        </w:rPr>
        <w:t>II. THE RAMIFICATIONS OF SCHEDULE F</w:t>
      </w:r>
    </w:p>
    <w:p w14:paraId="52155160" w14:textId="77777777" w:rsidR="007B46BE" w:rsidRPr="006B3F73" w:rsidRDefault="007B46BE" w:rsidP="007B46BE">
      <w:pPr>
        <w:rPr>
          <w:i/>
          <w:iCs/>
          <w:sz w:val="12"/>
          <w:szCs w:val="12"/>
        </w:rPr>
      </w:pPr>
      <w:r w:rsidRPr="006B3F73">
        <w:rPr>
          <w:i/>
          <w:iCs/>
          <w:sz w:val="12"/>
          <w:szCs w:val="12"/>
        </w:rPr>
        <w:t>A. The Features of Schedule F Explained</w:t>
      </w:r>
    </w:p>
    <w:p w14:paraId="16DFB136" w14:textId="77777777" w:rsidR="007B46BE" w:rsidRPr="006B3F73" w:rsidRDefault="007B46BE" w:rsidP="007B46BE">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E9E1639" w14:textId="77777777" w:rsidR="007B46BE" w:rsidRPr="006B3F73" w:rsidRDefault="007B46BE" w:rsidP="007B46BE">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1C745A0" w14:textId="77777777" w:rsidR="007B46BE" w:rsidRPr="006B3F73" w:rsidRDefault="007B46BE" w:rsidP="007B46BE">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44C6D873" w14:textId="77777777" w:rsidR="007B46BE" w:rsidRPr="006B3F73" w:rsidRDefault="007B46BE" w:rsidP="007B46BE">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1B6A9F01" w14:textId="77777777" w:rsidR="007B46BE" w:rsidRPr="00C6691E" w:rsidRDefault="007B46BE" w:rsidP="007B46BE">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64629A11" w14:textId="77777777" w:rsidR="007B46BE" w:rsidRPr="00C6691E" w:rsidRDefault="007B46BE" w:rsidP="007B46BE">
      <w:pPr>
        <w:rPr>
          <w:i/>
          <w:iCs/>
          <w:sz w:val="16"/>
        </w:rPr>
      </w:pPr>
      <w:r w:rsidRPr="00C6691E">
        <w:rPr>
          <w:i/>
          <w:iCs/>
          <w:sz w:val="16"/>
        </w:rPr>
        <w:t>B. Reading Between the Lines: Trump's True Intentions with Schedule F</w:t>
      </w:r>
    </w:p>
    <w:p w14:paraId="35BD5A90" w14:textId="77777777" w:rsidR="007B46BE" w:rsidRPr="00C6691E" w:rsidRDefault="007B46BE" w:rsidP="007B46BE">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C481EBA" w14:textId="77777777" w:rsidR="007B46BE" w:rsidRPr="00C6691E" w:rsidRDefault="007B46BE" w:rsidP="007B46BE">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5CFAC4C" w14:textId="77777777" w:rsidR="007B46BE" w:rsidRPr="0054600F" w:rsidRDefault="007B46BE" w:rsidP="007B46BE">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7B11BA92" w14:textId="77777777" w:rsidR="007B46BE" w:rsidRPr="0054600F" w:rsidRDefault="007B46BE" w:rsidP="007B46BE">
      <w:pPr>
        <w:rPr>
          <w:i/>
          <w:iCs/>
          <w:sz w:val="16"/>
        </w:rPr>
      </w:pPr>
      <w:r w:rsidRPr="0054600F">
        <w:rPr>
          <w:i/>
          <w:iCs/>
          <w:sz w:val="16"/>
        </w:rPr>
        <w:t>C. The Problems Inherent in the Reinstatement of Schedule F</w:t>
      </w:r>
    </w:p>
    <w:p w14:paraId="722F6082" w14:textId="77777777" w:rsidR="007B46BE" w:rsidRPr="00C6691E" w:rsidRDefault="007B46BE" w:rsidP="007B46BE">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E96439B" w14:textId="77777777" w:rsidR="007B46BE" w:rsidRPr="00C6691E" w:rsidRDefault="007B46BE" w:rsidP="007B46BE">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05AC45D6" w14:textId="77777777" w:rsidR="007B46BE" w:rsidRPr="0054600F" w:rsidRDefault="007B46BE" w:rsidP="007B46BE">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CFFE2E2" w14:textId="77777777" w:rsidR="007B46BE" w:rsidRPr="0054600F" w:rsidRDefault="007B46BE" w:rsidP="007B46BE">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3FAFBE29" w14:textId="77777777" w:rsidR="007B46BE" w:rsidRPr="00C6691E" w:rsidRDefault="007B46BE" w:rsidP="007B46BE">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41EFE5D" w14:textId="77777777" w:rsidR="007B46BE" w:rsidRPr="00C6691E" w:rsidRDefault="007B46BE" w:rsidP="007B46BE">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44111CF6" w14:textId="77777777" w:rsidR="007B46BE" w:rsidRPr="00C6691E" w:rsidRDefault="007B46BE" w:rsidP="007B46BE">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F90E7C6" w14:textId="77777777" w:rsidR="007B46BE" w:rsidRPr="00C6691E" w:rsidRDefault="007B46BE" w:rsidP="007B46BE">
      <w:pPr>
        <w:rPr>
          <w:sz w:val="12"/>
          <w:szCs w:val="12"/>
        </w:rPr>
      </w:pPr>
      <w:r w:rsidRPr="00C6691E">
        <w:rPr>
          <w:sz w:val="12"/>
          <w:szCs w:val="12"/>
        </w:rPr>
        <w:t>III. RESPONSES TO SCHEDULE F</w:t>
      </w:r>
    </w:p>
    <w:p w14:paraId="55189209" w14:textId="77777777" w:rsidR="007B46BE" w:rsidRPr="00C6691E" w:rsidRDefault="007B46BE" w:rsidP="007B46BE">
      <w:pPr>
        <w:rPr>
          <w:i/>
          <w:iCs/>
          <w:sz w:val="12"/>
          <w:szCs w:val="12"/>
        </w:rPr>
      </w:pPr>
      <w:r w:rsidRPr="00C6691E">
        <w:rPr>
          <w:i/>
          <w:iCs/>
          <w:sz w:val="12"/>
          <w:szCs w:val="12"/>
        </w:rPr>
        <w:t>A. Responses to Schedule F that Miss the Mark</w:t>
      </w:r>
    </w:p>
    <w:p w14:paraId="2AA74DD2" w14:textId="77777777" w:rsidR="007B46BE" w:rsidRPr="00C6691E" w:rsidRDefault="007B46BE" w:rsidP="007B46BE">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F613000" w14:textId="77777777" w:rsidR="007B46BE" w:rsidRPr="00C6691E" w:rsidRDefault="007B46BE" w:rsidP="007B46BE">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E7B7179" w14:textId="77777777" w:rsidR="007B46BE" w:rsidRPr="00C6691E" w:rsidRDefault="007B46BE" w:rsidP="007B46BE">
      <w:pPr>
        <w:rPr>
          <w:sz w:val="12"/>
          <w:szCs w:val="12"/>
        </w:rPr>
      </w:pPr>
      <w:r w:rsidRPr="00C6691E">
        <w:rPr>
          <w:sz w:val="12"/>
          <w:szCs w:val="12"/>
        </w:rPr>
        <w:t>1. The Legislative Response</w:t>
      </w:r>
    </w:p>
    <w:p w14:paraId="60BD2A5D" w14:textId="77777777" w:rsidR="007B46BE" w:rsidRPr="00C6691E" w:rsidRDefault="007B46BE" w:rsidP="007B46BE">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40F11EB" w14:textId="77777777" w:rsidR="007B46BE" w:rsidRPr="00C6691E" w:rsidRDefault="007B46BE" w:rsidP="007B46BE">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12F3FEF" w14:textId="77777777" w:rsidR="007B46BE" w:rsidRPr="00C6691E" w:rsidRDefault="007B46BE" w:rsidP="007B46BE">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CB48C50" w14:textId="77777777" w:rsidR="007B46BE" w:rsidRPr="00C6691E" w:rsidRDefault="007B46BE" w:rsidP="007B46BE">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577C6C1" w14:textId="77777777" w:rsidR="007B46BE" w:rsidRPr="00C6691E" w:rsidRDefault="007B46BE" w:rsidP="007B46BE">
      <w:pPr>
        <w:rPr>
          <w:sz w:val="12"/>
          <w:szCs w:val="12"/>
        </w:rPr>
      </w:pPr>
      <w:r w:rsidRPr="00C6691E">
        <w:rPr>
          <w:sz w:val="12"/>
          <w:szCs w:val="12"/>
        </w:rPr>
        <w:t>2. The Executive Response</w:t>
      </w:r>
    </w:p>
    <w:p w14:paraId="3F10D752" w14:textId="77777777" w:rsidR="007B46BE" w:rsidRPr="00C6691E" w:rsidRDefault="007B46BE" w:rsidP="007B46BE">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4212C46" w14:textId="77777777" w:rsidR="007B46BE" w:rsidRPr="00C6691E" w:rsidRDefault="007B46BE" w:rsidP="007B46BE">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7AC37D9" w14:textId="77777777" w:rsidR="007B46BE" w:rsidRPr="00C6691E" w:rsidRDefault="007B46BE" w:rsidP="007B46BE">
      <w:pPr>
        <w:rPr>
          <w:i/>
          <w:iCs/>
          <w:sz w:val="16"/>
        </w:rPr>
      </w:pPr>
      <w:r w:rsidRPr="00C6691E">
        <w:rPr>
          <w:i/>
          <w:iCs/>
          <w:sz w:val="12"/>
          <w:szCs w:val="12"/>
        </w:rPr>
        <w:t>B. The Most Effective Response: The Judicial Response</w:t>
      </w:r>
    </w:p>
    <w:p w14:paraId="74E73F12" w14:textId="77777777" w:rsidR="007B46BE" w:rsidRPr="00C6691E" w:rsidRDefault="007B46BE" w:rsidP="007B46BE">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66B7B11" w14:textId="77777777" w:rsidR="007B46BE" w:rsidRPr="00C6691E" w:rsidRDefault="007B46BE" w:rsidP="007B46BE">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45D19CF" w14:textId="77777777" w:rsidR="007B46BE" w:rsidRDefault="007B46BE" w:rsidP="007B46BE">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42B403D9" w14:textId="77777777" w:rsidR="007B46BE" w:rsidRDefault="007B46BE" w:rsidP="007B46BE">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0F047A05" w14:textId="77777777" w:rsidR="007B46BE" w:rsidRPr="008D50AD" w:rsidRDefault="007B46BE" w:rsidP="007B46BE">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9C9D1A8" w14:textId="77777777" w:rsidR="007B46BE" w:rsidRPr="008D50AD" w:rsidRDefault="007B46BE" w:rsidP="007B46BE">
      <w:pPr>
        <w:rPr>
          <w:sz w:val="16"/>
        </w:rPr>
      </w:pPr>
      <w:r w:rsidRPr="008D50AD">
        <w:rPr>
          <w:sz w:val="16"/>
        </w:rPr>
        <w:t xml:space="preserve">1. </w:t>
      </w:r>
      <w:r w:rsidRPr="005F5B77">
        <w:rPr>
          <w:rStyle w:val="Emphasis"/>
          <w:highlight w:val="yellow"/>
        </w:rPr>
        <w:t>The Value of Unions</w:t>
      </w:r>
    </w:p>
    <w:p w14:paraId="0E7CEA95" w14:textId="77777777" w:rsidR="007B46BE" w:rsidRPr="008D50AD" w:rsidRDefault="007B46BE" w:rsidP="007B46BE">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694013B8" w14:textId="77777777" w:rsidR="007B46BE" w:rsidRPr="008D50AD" w:rsidRDefault="007B46BE" w:rsidP="007B46BE">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A415F85" w14:textId="77777777" w:rsidR="007B46BE" w:rsidRPr="008D50AD" w:rsidRDefault="007B46BE" w:rsidP="007B46BE">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18FA5DD1" w14:textId="77777777" w:rsidR="007B46BE" w:rsidRPr="008D50AD" w:rsidRDefault="007B46BE" w:rsidP="007B46BE">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57EDCF00" w14:textId="77777777" w:rsidR="007B46BE" w:rsidRPr="008D50AD" w:rsidRDefault="007B46BE" w:rsidP="007B46BE">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92B160E" w14:textId="77777777" w:rsidR="007B46BE" w:rsidRDefault="007B46BE" w:rsidP="007B46BE">
      <w:pPr>
        <w:pStyle w:val="Heading3"/>
      </w:pPr>
      <w:bookmarkStart w:id="2" w:name="_Hlk207390626"/>
      <w:r>
        <w:lastRenderedPageBreak/>
        <w:t>1AC---Plan</w:t>
      </w:r>
    </w:p>
    <w:p w14:paraId="64F9F5DE" w14:textId="77777777" w:rsidR="007B46BE" w:rsidRPr="007B0E83" w:rsidRDefault="007B46BE" w:rsidP="007B46BE">
      <w:pPr>
        <w:pStyle w:val="Heading4"/>
      </w:pPr>
      <w:r>
        <w:t>The United States federal government should strengthen collective bargaining rights for federal workers.</w:t>
      </w:r>
    </w:p>
    <w:p w14:paraId="645A3D3B" w14:textId="77777777" w:rsidR="007B46BE" w:rsidRDefault="007B46BE" w:rsidP="007B46BE">
      <w:pPr>
        <w:pStyle w:val="Heading3"/>
      </w:pPr>
      <w:r>
        <w:lastRenderedPageBreak/>
        <w:t>1AC---Reorganization ADV</w:t>
      </w:r>
    </w:p>
    <w:p w14:paraId="74EBFCBD" w14:textId="77777777" w:rsidR="007B46BE" w:rsidRDefault="007B46BE" w:rsidP="007B46BE">
      <w:pPr>
        <w:pStyle w:val="Heading4"/>
      </w:pPr>
      <w:r>
        <w:t xml:space="preserve">Advantage 2 is </w:t>
      </w:r>
      <w:r w:rsidRPr="004B6E7F">
        <w:rPr>
          <w:u w:val="single"/>
        </w:rPr>
        <w:t>REORGANIZATION</w:t>
      </w:r>
      <w:r>
        <w:t>.</w:t>
      </w:r>
    </w:p>
    <w:p w14:paraId="1C4BC59D" w14:textId="77777777" w:rsidR="007B46BE" w:rsidRDefault="007B46BE" w:rsidP="007B46B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21E8E18B" w14:textId="77777777" w:rsidR="007B46BE" w:rsidRDefault="007B46BE" w:rsidP="007B46B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E214C3D" w14:textId="77777777" w:rsidR="007B46BE" w:rsidRPr="00B70172" w:rsidRDefault="007B46BE" w:rsidP="007B46B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5E76A995" w14:textId="77777777" w:rsidR="007B46BE" w:rsidRPr="00B70172" w:rsidRDefault="007B46BE" w:rsidP="007B46BE">
      <w:pPr>
        <w:rPr>
          <w:sz w:val="16"/>
        </w:rPr>
      </w:pPr>
      <w:r w:rsidRPr="00B70172">
        <w:rPr>
          <w:sz w:val="16"/>
        </w:rPr>
        <w:t>Liberal democracy in the world, 1974–2024</w:t>
      </w:r>
    </w:p>
    <w:p w14:paraId="0954A8DA" w14:textId="77777777" w:rsidR="007B46BE" w:rsidRPr="00B70172" w:rsidRDefault="007B46BE" w:rsidP="007B46B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FDE6001" w14:textId="77777777" w:rsidR="007B46BE" w:rsidRPr="00B70172" w:rsidRDefault="007B46BE" w:rsidP="007B46B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6115D1AA" w14:textId="77777777" w:rsidR="007B46BE" w:rsidRPr="00B70172" w:rsidRDefault="007B46BE" w:rsidP="007B46B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D1955A7" w14:textId="77777777" w:rsidR="007B46BE" w:rsidRPr="00B70172" w:rsidRDefault="007B46BE" w:rsidP="007B46BE">
      <w:pPr>
        <w:rPr>
          <w:sz w:val="16"/>
        </w:rPr>
      </w:pPr>
      <w:r w:rsidRPr="00B70172">
        <w:rPr>
          <w:sz w:val="16"/>
        </w:rPr>
        <w:t>[Figure omitted]</w:t>
      </w:r>
    </w:p>
    <w:p w14:paraId="6FF7BAE9" w14:textId="77777777" w:rsidR="007B46BE" w:rsidRPr="00B70172" w:rsidRDefault="007B46BE" w:rsidP="007B46B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0DCA7548" w14:textId="77777777" w:rsidR="007B46BE" w:rsidRPr="009E3F59" w:rsidRDefault="007B46BE" w:rsidP="007B46B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2B020F91" w14:textId="77777777" w:rsidR="007B46BE" w:rsidRPr="009E3F59" w:rsidRDefault="007B46BE" w:rsidP="007B46BE">
      <w:pPr>
        <w:rPr>
          <w:sz w:val="4"/>
          <w:szCs w:val="4"/>
        </w:rPr>
      </w:pPr>
      <w:r w:rsidRPr="009E3F59">
        <w:rPr>
          <w:sz w:val="4"/>
          <w:szCs w:val="4"/>
        </w:rPr>
        <w:t>Regimes of the world, 1974–2024</w:t>
      </w:r>
    </w:p>
    <w:p w14:paraId="091C014D" w14:textId="77777777" w:rsidR="007B46BE" w:rsidRPr="009E3F59" w:rsidRDefault="007B46BE" w:rsidP="007B46B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126A8F5D" w14:textId="77777777" w:rsidR="007B46BE" w:rsidRPr="00B70172" w:rsidRDefault="007B46BE" w:rsidP="007B46B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1D0A9298" w14:textId="77777777" w:rsidR="007B46BE" w:rsidRPr="00B70172" w:rsidRDefault="007B46BE" w:rsidP="007B46B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9A68059" w14:textId="77777777" w:rsidR="007B46BE" w:rsidRPr="00B70172" w:rsidRDefault="007B46BE" w:rsidP="007B46BE">
      <w:pPr>
        <w:rPr>
          <w:sz w:val="4"/>
          <w:szCs w:val="4"/>
        </w:rPr>
      </w:pPr>
      <w:r w:rsidRPr="00B70172">
        <w:rPr>
          <w:sz w:val="4"/>
          <w:szCs w:val="4"/>
        </w:rPr>
        <w:t>[Figure omitted]</w:t>
      </w:r>
    </w:p>
    <w:p w14:paraId="4396B9D6" w14:textId="77777777" w:rsidR="007B46BE" w:rsidRPr="00B70172" w:rsidRDefault="007B46BE" w:rsidP="007B46B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86428FA" w14:textId="77777777" w:rsidR="007B46BE" w:rsidRPr="00B70172" w:rsidRDefault="007B46BE" w:rsidP="007B46BE">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0584B752" w14:textId="77777777" w:rsidR="007B46BE" w:rsidRPr="00B70172" w:rsidRDefault="007B46BE" w:rsidP="007B46BE">
      <w:pPr>
        <w:rPr>
          <w:sz w:val="4"/>
          <w:szCs w:val="4"/>
        </w:rPr>
      </w:pPr>
      <w:r w:rsidRPr="00B70172">
        <w:rPr>
          <w:sz w:val="4"/>
          <w:szCs w:val="4"/>
        </w:rPr>
        <w:t>[Figure omitted]</w:t>
      </w:r>
    </w:p>
    <w:p w14:paraId="4F79769E" w14:textId="77777777" w:rsidR="007B46BE" w:rsidRPr="00B70172" w:rsidRDefault="007B46BE" w:rsidP="007B46B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1C85D39" w14:textId="77777777" w:rsidR="007B46BE" w:rsidRPr="00B70172" w:rsidRDefault="007B46BE" w:rsidP="007B46B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7EAD14AB" w14:textId="77777777" w:rsidR="007B46BE" w:rsidRPr="00B70172" w:rsidRDefault="007B46BE" w:rsidP="007B46B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50FED078" w14:textId="77777777" w:rsidR="007B46BE" w:rsidRPr="00B70172" w:rsidRDefault="007B46BE" w:rsidP="007B46B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A906F06" w14:textId="77777777" w:rsidR="007B46BE" w:rsidRPr="00B70172" w:rsidRDefault="007B46BE" w:rsidP="007B46BE">
      <w:pPr>
        <w:rPr>
          <w:sz w:val="4"/>
          <w:szCs w:val="4"/>
        </w:rPr>
      </w:pPr>
      <w:r w:rsidRPr="00B70172">
        <w:rPr>
          <w:sz w:val="4"/>
          <w:szCs w:val="4"/>
        </w:rPr>
        <w:t>In Figure 6A in Online Appendix, we drill down into the indicators of these components to shed further light on the described patterns of change.</w:t>
      </w:r>
    </w:p>
    <w:p w14:paraId="72001471" w14:textId="77777777" w:rsidR="007B46BE" w:rsidRPr="00B70172" w:rsidRDefault="007B46BE" w:rsidP="007B46BE">
      <w:pPr>
        <w:rPr>
          <w:sz w:val="4"/>
          <w:szCs w:val="4"/>
        </w:rPr>
      </w:pPr>
      <w:r w:rsidRPr="00B70172">
        <w:rPr>
          <w:sz w:val="4"/>
          <w:szCs w:val="4"/>
        </w:rPr>
        <w:t xml:space="preserve">Trends of regime transformations </w:t>
      </w:r>
    </w:p>
    <w:p w14:paraId="081D1609" w14:textId="77777777" w:rsidR="007B46BE" w:rsidRPr="00B70172" w:rsidRDefault="007B46BE" w:rsidP="007B46B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EE308CC" w14:textId="77777777" w:rsidR="007B46BE" w:rsidRPr="00B70172" w:rsidRDefault="007B46BE" w:rsidP="007B46B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6D5566C" w14:textId="77777777" w:rsidR="007B46BE" w:rsidRPr="00B70172" w:rsidRDefault="007B46BE" w:rsidP="007B46B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01613EB0" w14:textId="77777777" w:rsidR="007B46BE" w:rsidRPr="00B70172" w:rsidRDefault="007B46BE" w:rsidP="007B46B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AAE8410" w14:textId="77777777" w:rsidR="007B46BE" w:rsidRPr="00B70172" w:rsidRDefault="007B46BE" w:rsidP="007B46BE">
      <w:pPr>
        <w:rPr>
          <w:sz w:val="4"/>
          <w:szCs w:val="4"/>
        </w:rPr>
      </w:pPr>
      <w:r w:rsidRPr="00B70172">
        <w:rPr>
          <w:sz w:val="4"/>
          <w:szCs w:val="4"/>
        </w:rPr>
        <w:t>[Figure omitted]</w:t>
      </w:r>
    </w:p>
    <w:p w14:paraId="640D0E09" w14:textId="77777777" w:rsidR="007B46BE" w:rsidRPr="00B70172" w:rsidRDefault="007B46BE" w:rsidP="007B46BE">
      <w:pPr>
        <w:rPr>
          <w:sz w:val="4"/>
          <w:szCs w:val="4"/>
        </w:rPr>
      </w:pPr>
      <w:r w:rsidRPr="00B70172">
        <w:rPr>
          <w:sz w:val="4"/>
          <w:szCs w:val="4"/>
        </w:rPr>
        <w:t xml:space="preserve">Stand-alone and Bell-turn autocratization </w:t>
      </w:r>
    </w:p>
    <w:p w14:paraId="63E06BC3" w14:textId="77777777" w:rsidR="007B46BE" w:rsidRPr="00B70172" w:rsidRDefault="007B46BE" w:rsidP="007B46B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3392FD12" w14:textId="77777777" w:rsidR="007B46BE" w:rsidRPr="00B70172" w:rsidRDefault="007B46BE" w:rsidP="007B46B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29035E3A" w14:textId="77777777" w:rsidR="007B46BE" w:rsidRPr="00B70172" w:rsidRDefault="007B46BE" w:rsidP="007B46B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0142A3E0" w14:textId="77777777" w:rsidR="007B46BE" w:rsidRPr="00B70172" w:rsidRDefault="007B46BE" w:rsidP="007B46B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49582D1" w14:textId="77777777" w:rsidR="007B46BE" w:rsidRPr="00B70172" w:rsidRDefault="007B46BE" w:rsidP="007B46BE">
      <w:pPr>
        <w:rPr>
          <w:sz w:val="4"/>
          <w:szCs w:val="4"/>
        </w:rPr>
      </w:pPr>
      <w:r w:rsidRPr="00B70172">
        <w:rPr>
          <w:sz w:val="4"/>
          <w:szCs w:val="4"/>
        </w:rPr>
        <w:t>[Figure omitted]</w:t>
      </w:r>
    </w:p>
    <w:p w14:paraId="26C87FD8" w14:textId="77777777" w:rsidR="007B46BE" w:rsidRPr="00B70172" w:rsidRDefault="007B46BE" w:rsidP="007B46B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4DD4055" w14:textId="77777777" w:rsidR="007B46BE" w:rsidRPr="00B70172" w:rsidRDefault="007B46BE" w:rsidP="007B46BE">
      <w:pPr>
        <w:rPr>
          <w:sz w:val="4"/>
          <w:szCs w:val="4"/>
        </w:rPr>
      </w:pPr>
      <w:r w:rsidRPr="00B70172">
        <w:rPr>
          <w:sz w:val="4"/>
          <w:szCs w:val="4"/>
        </w:rPr>
        <w:t>Stand-alone and U-turn democratization</w:t>
      </w:r>
    </w:p>
    <w:p w14:paraId="66F9E5ED" w14:textId="77777777" w:rsidR="007B46BE" w:rsidRPr="00B70172" w:rsidRDefault="007B46BE" w:rsidP="007B46B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1BF6A844" w14:textId="77777777" w:rsidR="007B46BE" w:rsidRPr="00B70172" w:rsidRDefault="007B46BE" w:rsidP="007B46B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60A1F325" w14:textId="77777777" w:rsidR="007B46BE" w:rsidRPr="00B70172" w:rsidRDefault="007B46BE" w:rsidP="007B46B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FF9C65B" w14:textId="77777777" w:rsidR="007B46BE" w:rsidRPr="00B70172" w:rsidRDefault="007B46BE" w:rsidP="007B46BE">
      <w:pPr>
        <w:rPr>
          <w:sz w:val="4"/>
          <w:szCs w:val="4"/>
        </w:rPr>
      </w:pPr>
      <w:r w:rsidRPr="00B70172">
        <w:rPr>
          <w:sz w:val="4"/>
          <w:szCs w:val="4"/>
        </w:rPr>
        <w:t>[Figure omitted]</w:t>
      </w:r>
    </w:p>
    <w:p w14:paraId="6C3B6AD2" w14:textId="77777777" w:rsidR="007B46BE" w:rsidRPr="00B70172" w:rsidRDefault="007B46BE" w:rsidP="007B46B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E7DEB5B" w14:textId="77777777" w:rsidR="007B46BE" w:rsidRPr="00B70172" w:rsidRDefault="007B46BE" w:rsidP="007B46BE">
      <w:pPr>
        <w:rPr>
          <w:sz w:val="4"/>
          <w:szCs w:val="4"/>
        </w:rPr>
      </w:pPr>
      <w:r w:rsidRPr="00B70172">
        <w:rPr>
          <w:sz w:val="4"/>
          <w:szCs w:val="4"/>
        </w:rPr>
        <w:t>Disinformation and polarization on the rise</w:t>
      </w:r>
    </w:p>
    <w:p w14:paraId="7FBADFA4" w14:textId="77777777" w:rsidR="007B46BE" w:rsidRPr="00B70172" w:rsidRDefault="007B46BE" w:rsidP="007B46B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3F2291C3" w14:textId="77777777" w:rsidR="007B46BE" w:rsidRPr="00B70172" w:rsidRDefault="007B46BE" w:rsidP="007B46B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C3EB0FF" w14:textId="77777777" w:rsidR="007B46BE" w:rsidRPr="00B70172" w:rsidRDefault="007B46BE" w:rsidP="007B46B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C18E13A" w14:textId="77777777" w:rsidR="007B46BE" w:rsidRPr="00B70172" w:rsidRDefault="007B46BE" w:rsidP="007B46BE">
      <w:pPr>
        <w:rPr>
          <w:sz w:val="4"/>
          <w:szCs w:val="4"/>
        </w:rPr>
      </w:pPr>
      <w:r w:rsidRPr="00B70172">
        <w:rPr>
          <w:sz w:val="4"/>
          <w:szCs w:val="4"/>
        </w:rPr>
        <w:t>[Figure omitted]</w:t>
      </w:r>
    </w:p>
    <w:p w14:paraId="61856FEB" w14:textId="77777777" w:rsidR="007B46BE" w:rsidRPr="00B70172" w:rsidRDefault="007B46BE" w:rsidP="007B46B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7238255" w14:textId="77777777" w:rsidR="007B46BE" w:rsidRPr="00B70172" w:rsidRDefault="007B46BE" w:rsidP="007B46BE">
      <w:pPr>
        <w:rPr>
          <w:sz w:val="4"/>
          <w:szCs w:val="4"/>
        </w:rPr>
      </w:pPr>
      <w:r w:rsidRPr="00B70172">
        <w:rPr>
          <w:sz w:val="4"/>
          <w:szCs w:val="4"/>
        </w:rPr>
        <w:t>Introducing the “watchlist” initiative</w:t>
      </w:r>
    </w:p>
    <w:p w14:paraId="084BC94E" w14:textId="77777777" w:rsidR="007B46BE" w:rsidRPr="00B70172" w:rsidRDefault="007B46BE" w:rsidP="007B46B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5E766151" w14:textId="77777777" w:rsidR="007B46BE" w:rsidRPr="00B70172" w:rsidRDefault="007B46BE" w:rsidP="007B46B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E80522A" w14:textId="77777777" w:rsidR="007B46BE" w:rsidRPr="00B70172" w:rsidRDefault="007B46BE" w:rsidP="007B46B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1BDD0B1F" w14:textId="77777777" w:rsidR="007B46BE" w:rsidRPr="00B70172" w:rsidRDefault="007B46BE" w:rsidP="007B46BE">
      <w:pPr>
        <w:rPr>
          <w:sz w:val="4"/>
          <w:szCs w:val="4"/>
        </w:rPr>
      </w:pPr>
      <w:r w:rsidRPr="00B70172">
        <w:rPr>
          <w:sz w:val="4"/>
          <w:szCs w:val="4"/>
        </w:rPr>
        <w:t>[Figure omitted]</w:t>
      </w:r>
    </w:p>
    <w:p w14:paraId="0A007377" w14:textId="77777777" w:rsidR="007B46BE" w:rsidRPr="00B70172" w:rsidRDefault="007B46BE" w:rsidP="007B46B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4E5A4F7B" w14:textId="77777777" w:rsidR="007B46BE" w:rsidRPr="00B70172" w:rsidRDefault="007B46BE" w:rsidP="007B46B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79A804CF" w14:textId="77777777" w:rsidR="007B46BE" w:rsidRPr="00B70172" w:rsidRDefault="007B46BE" w:rsidP="007B46BE">
      <w:pPr>
        <w:rPr>
          <w:sz w:val="4"/>
          <w:szCs w:val="4"/>
        </w:rPr>
      </w:pPr>
      <w:r w:rsidRPr="00B70172">
        <w:rPr>
          <w:sz w:val="4"/>
          <w:szCs w:val="4"/>
        </w:rPr>
        <w:t>[Figure omitted]</w:t>
      </w:r>
    </w:p>
    <w:p w14:paraId="3DCD8551" w14:textId="77777777" w:rsidR="007B46BE" w:rsidRPr="00B70172" w:rsidRDefault="007B46BE" w:rsidP="007B46B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10804188" w14:textId="77777777" w:rsidR="007B46BE" w:rsidRPr="00B70172" w:rsidRDefault="007B46BE" w:rsidP="007B46B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235EAE5D" w14:textId="77777777" w:rsidR="007B46BE" w:rsidRPr="00B70172" w:rsidRDefault="007B46BE" w:rsidP="007B46B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253E2DB" w14:textId="77777777" w:rsidR="007B46BE" w:rsidRPr="00B70172" w:rsidRDefault="007B46BE" w:rsidP="007B46BE">
      <w:pPr>
        <w:rPr>
          <w:sz w:val="16"/>
        </w:rPr>
      </w:pPr>
      <w:r w:rsidRPr="00B70172">
        <w:rPr>
          <w:rStyle w:val="Emphasis"/>
        </w:rPr>
        <w:t>US</w:t>
      </w:r>
      <w:r w:rsidRPr="00B70172">
        <w:rPr>
          <w:sz w:val="16"/>
        </w:rPr>
        <w:t xml:space="preserve">A – </w:t>
      </w:r>
      <w:r w:rsidRPr="00B70172">
        <w:rPr>
          <w:rStyle w:val="Emphasis"/>
        </w:rPr>
        <w:t>democratic breakdown in the making</w:t>
      </w:r>
    </w:p>
    <w:p w14:paraId="6732A075" w14:textId="77777777" w:rsidR="007B46BE" w:rsidRPr="00B70172" w:rsidRDefault="007B46BE" w:rsidP="007B46B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1C428B7D" w14:textId="77777777" w:rsidR="007B46BE" w:rsidRPr="00B70172" w:rsidRDefault="007B46BE" w:rsidP="007B46BE">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3FEE02DE" w14:textId="77777777" w:rsidR="007B46BE" w:rsidRPr="00B70172" w:rsidRDefault="007B46BE" w:rsidP="007B46BE">
      <w:pPr>
        <w:rPr>
          <w:sz w:val="16"/>
        </w:rPr>
      </w:pPr>
      <w:r w:rsidRPr="00B70172">
        <w:rPr>
          <w:sz w:val="16"/>
        </w:rPr>
        <w:t>[Figure omitted]</w:t>
      </w:r>
    </w:p>
    <w:p w14:paraId="28F0CAED" w14:textId="77777777" w:rsidR="007B46BE" w:rsidRPr="00B70172" w:rsidRDefault="007B46BE" w:rsidP="007B46BE">
      <w:pPr>
        <w:rPr>
          <w:i/>
          <w:iCs/>
          <w:sz w:val="16"/>
        </w:rPr>
      </w:pPr>
      <w:r w:rsidRPr="00B70172">
        <w:rPr>
          <w:i/>
          <w:iCs/>
          <w:sz w:val="16"/>
        </w:rPr>
        <w:t xml:space="preserve">Trump 1.0 and USA democracy </w:t>
      </w:r>
    </w:p>
    <w:p w14:paraId="38A5BC7E" w14:textId="77777777" w:rsidR="007B46BE" w:rsidRPr="005E2137" w:rsidRDefault="007B46BE" w:rsidP="007B46B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493CF1CF" w14:textId="77777777" w:rsidR="007B46BE" w:rsidRPr="005E2137" w:rsidRDefault="007B46BE" w:rsidP="007B46BE">
      <w:pPr>
        <w:rPr>
          <w:i/>
          <w:iCs/>
          <w:sz w:val="16"/>
        </w:rPr>
      </w:pPr>
      <w:r w:rsidRPr="005E2137">
        <w:rPr>
          <w:i/>
          <w:iCs/>
          <w:sz w:val="16"/>
        </w:rPr>
        <w:t>Trump 2.0: Attack on all forms of accountability</w:t>
      </w:r>
    </w:p>
    <w:p w14:paraId="42156957" w14:textId="77777777" w:rsidR="007B46BE" w:rsidRPr="00B70172" w:rsidRDefault="007B46BE" w:rsidP="007B46B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4A7711F6" w14:textId="77777777" w:rsidR="007B46BE" w:rsidRPr="00B70172" w:rsidRDefault="007B46BE" w:rsidP="007B46BE">
      <w:pPr>
        <w:rPr>
          <w:i/>
          <w:iCs/>
          <w:sz w:val="16"/>
        </w:rPr>
      </w:pPr>
      <w:r w:rsidRPr="00B70172">
        <w:rPr>
          <w:i/>
          <w:iCs/>
          <w:sz w:val="16"/>
        </w:rPr>
        <w:t>Erosion of horizontal accountability</w:t>
      </w:r>
    </w:p>
    <w:p w14:paraId="54F8DEA9" w14:textId="77777777" w:rsidR="007B46BE" w:rsidRPr="00B70172" w:rsidRDefault="007B46BE" w:rsidP="007B46BE">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A82E07E" w14:textId="77777777" w:rsidR="007B46BE" w:rsidRPr="00B70172" w:rsidRDefault="007B46BE" w:rsidP="007B46B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39EB3F94" w14:textId="77777777" w:rsidR="007B46BE" w:rsidRPr="00B70172" w:rsidRDefault="007B46BE" w:rsidP="007B46B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0F2E9A2" w14:textId="77777777" w:rsidR="007B46BE" w:rsidRPr="00B70172" w:rsidRDefault="007B46BE" w:rsidP="007B46B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1F9AFA9" w14:textId="77777777" w:rsidR="007B46BE" w:rsidRPr="00B70172" w:rsidRDefault="007B46BE" w:rsidP="007B46BE">
      <w:pPr>
        <w:rPr>
          <w:sz w:val="16"/>
        </w:rPr>
      </w:pPr>
      <w:r w:rsidRPr="00B70172">
        <w:rPr>
          <w:sz w:val="16"/>
        </w:rPr>
        <w:t>[Table omitted]</w:t>
      </w:r>
    </w:p>
    <w:p w14:paraId="72D4CEFE" w14:textId="77777777" w:rsidR="007B46BE" w:rsidRPr="00B70172" w:rsidRDefault="007B46BE" w:rsidP="007B46B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915D5FD" w14:textId="77777777" w:rsidR="007B46BE" w:rsidRPr="00B70172" w:rsidRDefault="007B46BE" w:rsidP="007B46BE">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05BF4486" w14:textId="77777777" w:rsidR="007B46BE" w:rsidRPr="00B70172" w:rsidRDefault="007B46BE" w:rsidP="007B46B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15B47497" w14:textId="77777777" w:rsidR="007B46BE" w:rsidRPr="00B70172" w:rsidRDefault="007B46BE" w:rsidP="007B46B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6E98944" w14:textId="77777777" w:rsidR="007B46BE" w:rsidRPr="00B70172" w:rsidRDefault="007B46BE" w:rsidP="007B46B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843C954" w14:textId="77777777" w:rsidR="007B46BE" w:rsidRPr="00B70172" w:rsidRDefault="007B46BE" w:rsidP="007B46BE">
      <w:pPr>
        <w:rPr>
          <w:i/>
          <w:iCs/>
          <w:sz w:val="8"/>
          <w:szCs w:val="8"/>
        </w:rPr>
      </w:pPr>
      <w:r w:rsidRPr="00B70172">
        <w:rPr>
          <w:i/>
          <w:iCs/>
          <w:sz w:val="8"/>
          <w:szCs w:val="8"/>
        </w:rPr>
        <w:t>Attacks on diagonal accountability</w:t>
      </w:r>
    </w:p>
    <w:p w14:paraId="2B8F43E7" w14:textId="77777777" w:rsidR="007B46BE" w:rsidRPr="00B70172" w:rsidRDefault="007B46BE" w:rsidP="007B46B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22CCB16" w14:textId="77777777" w:rsidR="007B46BE" w:rsidRPr="00B70172" w:rsidRDefault="007B46BE" w:rsidP="007B46B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B77E07B" w14:textId="77777777" w:rsidR="007B46BE" w:rsidRPr="00B70172" w:rsidRDefault="007B46BE" w:rsidP="007B46B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0EBD88D" w14:textId="77777777" w:rsidR="007B46BE" w:rsidRPr="00B70172" w:rsidRDefault="007B46BE" w:rsidP="007B46BE">
      <w:pPr>
        <w:rPr>
          <w:sz w:val="8"/>
          <w:szCs w:val="8"/>
        </w:rPr>
      </w:pPr>
      <w:r w:rsidRPr="00B70172">
        <w:rPr>
          <w:sz w:val="8"/>
          <w:szCs w:val="8"/>
        </w:rPr>
        <w:t>[Table omitted]</w:t>
      </w:r>
    </w:p>
    <w:p w14:paraId="32DF7B74" w14:textId="77777777" w:rsidR="007B46BE" w:rsidRPr="00B70172" w:rsidRDefault="007B46BE" w:rsidP="007B46B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28FF000" w14:textId="77777777" w:rsidR="007B46BE" w:rsidRPr="00B70172" w:rsidRDefault="007B46BE" w:rsidP="007B46B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6F70831" w14:textId="77777777" w:rsidR="007B46BE" w:rsidRPr="00B70172" w:rsidRDefault="007B46BE" w:rsidP="007B46B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E02119F" w14:textId="77777777" w:rsidR="007B46BE" w:rsidRPr="00B70172" w:rsidRDefault="007B46BE" w:rsidP="007B46B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06AE816" w14:textId="77777777" w:rsidR="007B46BE" w:rsidRPr="00B70172" w:rsidRDefault="007B46BE" w:rsidP="007B46BE">
      <w:pPr>
        <w:rPr>
          <w:i/>
          <w:iCs/>
          <w:sz w:val="8"/>
          <w:szCs w:val="8"/>
        </w:rPr>
      </w:pPr>
      <w:r w:rsidRPr="00B70172">
        <w:rPr>
          <w:i/>
          <w:iCs/>
          <w:sz w:val="8"/>
          <w:szCs w:val="8"/>
        </w:rPr>
        <w:t>Stirring vertical accountability</w:t>
      </w:r>
    </w:p>
    <w:p w14:paraId="0056806B" w14:textId="77777777" w:rsidR="007B46BE" w:rsidRPr="00B70172" w:rsidRDefault="007B46BE" w:rsidP="007B46B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18935FB" w14:textId="77777777" w:rsidR="007B46BE" w:rsidRPr="00B70172" w:rsidRDefault="007B46BE" w:rsidP="007B46BE">
      <w:pPr>
        <w:rPr>
          <w:sz w:val="16"/>
        </w:rPr>
      </w:pPr>
      <w:r w:rsidRPr="00B70172">
        <w:rPr>
          <w:sz w:val="8"/>
          <w:szCs w:val="8"/>
        </w:rPr>
        <w:t>Is the USA heading to a democratic breakdown?</w:t>
      </w:r>
    </w:p>
    <w:p w14:paraId="57E89EFF" w14:textId="77777777" w:rsidR="007B46BE" w:rsidRPr="00B70172" w:rsidRDefault="007B46BE" w:rsidP="007B46B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1228896B" w14:textId="77777777" w:rsidR="007B46BE" w:rsidRPr="009E3F59" w:rsidRDefault="007B46BE" w:rsidP="007B46BE">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82C7F53" w14:textId="77777777" w:rsidR="007B46BE" w:rsidRPr="009E3F59" w:rsidRDefault="007B46BE" w:rsidP="007B46B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E1D6880" w14:textId="77777777" w:rsidR="007B46BE" w:rsidRDefault="007B46BE" w:rsidP="007B46BE">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693EA5B4" w14:textId="77777777" w:rsidR="007B46BE" w:rsidRDefault="007B46BE" w:rsidP="007B46B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367D4DE" w14:textId="77777777" w:rsidR="007B46BE" w:rsidRPr="00EE24E9" w:rsidRDefault="007B46BE" w:rsidP="007B46B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15E0065" w14:textId="77777777" w:rsidR="007B46BE" w:rsidRPr="00EE24E9" w:rsidRDefault="007B46BE" w:rsidP="007B46B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6E4201EC" w14:textId="77777777" w:rsidR="007B46BE" w:rsidRPr="00EE24E9" w:rsidRDefault="007B46BE" w:rsidP="007B46B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550B5C4" w14:textId="77777777" w:rsidR="007B46BE" w:rsidRPr="00EE24E9" w:rsidRDefault="007B46BE" w:rsidP="007B46BE">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345A03C9" w14:textId="77777777" w:rsidR="007B46BE" w:rsidRPr="00EE24E9" w:rsidRDefault="007B46BE" w:rsidP="007B46BE">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C4FF8ED" w14:textId="77777777" w:rsidR="007B46BE" w:rsidRPr="00EE24E9" w:rsidRDefault="007B46BE" w:rsidP="007B46BE">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230DA42B" w14:textId="77777777" w:rsidR="007B46BE" w:rsidRDefault="007B46BE" w:rsidP="007B46BE">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5D5FDA10" w14:textId="77777777" w:rsidR="007B46BE" w:rsidRDefault="007B46BE" w:rsidP="007B46BE">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13D8CDA" w14:textId="77777777" w:rsidR="007B46BE" w:rsidRDefault="007B46BE" w:rsidP="007B46BE">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71515664" w14:textId="77777777" w:rsidR="007B46BE" w:rsidRPr="00A52D0C" w:rsidRDefault="007B46BE" w:rsidP="007B46BE">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86C3A4E" w14:textId="77777777" w:rsidR="007B46BE" w:rsidRPr="00A52D0C" w:rsidRDefault="007B46BE" w:rsidP="007B46BE">
      <w:pPr>
        <w:rPr>
          <w:sz w:val="8"/>
          <w:szCs w:val="8"/>
        </w:rPr>
      </w:pPr>
      <w:r w:rsidRPr="00A52D0C">
        <w:rPr>
          <w:sz w:val="8"/>
          <w:szCs w:val="8"/>
        </w:rPr>
        <w:t>The Dismantling of Democracy Promotion</w:t>
      </w:r>
    </w:p>
    <w:p w14:paraId="4B05A577" w14:textId="77777777" w:rsidR="007B46BE" w:rsidRPr="00A52D0C" w:rsidRDefault="007B46BE" w:rsidP="007B46BE">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2A9ABFC" w14:textId="77777777" w:rsidR="007B46BE" w:rsidRPr="00A52D0C" w:rsidRDefault="007B46BE" w:rsidP="007B46BE">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237AFA6" w14:textId="77777777" w:rsidR="007B46BE" w:rsidRPr="00A52D0C" w:rsidRDefault="007B46BE" w:rsidP="007B46BE">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D5A49A0" w14:textId="77777777" w:rsidR="007B46BE" w:rsidRPr="00A52D0C" w:rsidRDefault="007B46BE" w:rsidP="007B46BE">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BC73C31" w14:textId="77777777" w:rsidR="007B46BE" w:rsidRPr="00A52D0C" w:rsidRDefault="007B46BE" w:rsidP="007B46BE">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155CFF11" w14:textId="77777777" w:rsidR="007B46BE" w:rsidRPr="00A52D0C" w:rsidRDefault="007B46BE" w:rsidP="007B46BE">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BB1EBCB" w14:textId="77777777" w:rsidR="007B46BE" w:rsidRPr="00A52D0C" w:rsidRDefault="007B46BE" w:rsidP="007B46BE">
      <w:pPr>
        <w:rPr>
          <w:sz w:val="16"/>
        </w:rPr>
      </w:pPr>
      <w:r w:rsidRPr="00A52D0C">
        <w:rPr>
          <w:sz w:val="8"/>
          <w:szCs w:val="8"/>
        </w:rPr>
        <w:t>A Tradition Upended—and a World Imperiled</w:t>
      </w:r>
    </w:p>
    <w:p w14:paraId="63AFA28F" w14:textId="77777777" w:rsidR="007B46BE" w:rsidRPr="00A52D0C" w:rsidRDefault="007B46BE" w:rsidP="007B46BE">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63FC43A7" w14:textId="77777777" w:rsidR="007B46BE" w:rsidRPr="00A52D0C" w:rsidRDefault="007B46BE" w:rsidP="007B46BE">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FBC5999" w14:textId="77777777" w:rsidR="007B46BE" w:rsidRPr="00A52D0C" w:rsidRDefault="007B46BE" w:rsidP="007B46BE">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7C62D0E" w14:textId="77777777" w:rsidR="007B46BE" w:rsidRPr="00A52D0C" w:rsidRDefault="007B46BE" w:rsidP="007B46BE">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8BB5032" w14:textId="77777777" w:rsidR="007B46BE" w:rsidRPr="00A748A7" w:rsidRDefault="007B46BE" w:rsidP="007B46BE">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75006D65" w14:textId="77777777" w:rsidR="007B46BE" w:rsidRDefault="007B46BE" w:rsidP="007B46BE">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C71B6BA" w14:textId="77777777" w:rsidR="007B46BE" w:rsidRPr="00D42521" w:rsidRDefault="007B46BE" w:rsidP="007B46B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17BBACA" w14:textId="77777777" w:rsidR="007B46BE" w:rsidRPr="00D42521" w:rsidRDefault="007B46BE" w:rsidP="007B46B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2B99A39" w14:textId="77777777" w:rsidR="007B46BE" w:rsidRPr="00D42521" w:rsidRDefault="007B46BE" w:rsidP="007B46B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5E3115" w14:textId="77777777" w:rsidR="007B46BE" w:rsidRPr="00D42521" w:rsidRDefault="007B46BE" w:rsidP="007B46BE">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98DCB32" w14:textId="77777777" w:rsidR="007B46BE" w:rsidRPr="00D42521" w:rsidRDefault="007B46BE" w:rsidP="007B46BE">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FB90B76" w14:textId="77777777" w:rsidR="007B46BE" w:rsidRPr="00D42521" w:rsidRDefault="007B46BE" w:rsidP="007B46BE">
      <w:pPr>
        <w:rPr>
          <w:sz w:val="16"/>
        </w:rPr>
      </w:pPr>
      <w:r w:rsidRPr="00D42521">
        <w:rPr>
          <w:sz w:val="16"/>
        </w:rPr>
        <w:t>THE DANGERS OF DECLINISM</w:t>
      </w:r>
    </w:p>
    <w:p w14:paraId="58F9A6F3" w14:textId="77777777" w:rsidR="007B46BE" w:rsidRPr="00D42521" w:rsidRDefault="007B46BE" w:rsidP="007B46B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C86A67E" w14:textId="77777777" w:rsidR="007B46BE" w:rsidRPr="00D42521" w:rsidRDefault="007B46BE" w:rsidP="007B46B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4AE3765" w14:textId="77777777" w:rsidR="007B46BE" w:rsidRPr="00D42521" w:rsidRDefault="007B46BE" w:rsidP="007B46BE">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A8FEEB1" w14:textId="77777777" w:rsidR="007B46BE" w:rsidRPr="00D42521" w:rsidRDefault="007B46BE" w:rsidP="007B46B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EC4BD57" w14:textId="77777777" w:rsidR="007B46BE" w:rsidRPr="00872521" w:rsidRDefault="007B46BE" w:rsidP="007B46B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CA07F8F" w14:textId="77777777" w:rsidR="007B46BE" w:rsidRPr="00872521" w:rsidRDefault="007B46BE" w:rsidP="007B46BE">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544A5954" w14:textId="77777777" w:rsidR="007B46BE" w:rsidRPr="00D42521" w:rsidRDefault="007B46BE" w:rsidP="007B46B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4351D730" w14:textId="77777777" w:rsidR="007B46BE" w:rsidRPr="00D42521" w:rsidRDefault="007B46BE" w:rsidP="007B46BE">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5B926F4" w14:textId="77777777" w:rsidR="007B46BE" w:rsidRPr="00D42521" w:rsidRDefault="007B46BE" w:rsidP="007B46B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B18224E" w14:textId="77777777" w:rsidR="007B46BE" w:rsidRPr="00B31BA2" w:rsidRDefault="007B46BE" w:rsidP="007B46B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07E8BEA4" w14:textId="77777777" w:rsidR="007B46BE" w:rsidRPr="00B31BA2" w:rsidRDefault="007B46BE" w:rsidP="007B46B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6E644D1" w14:textId="77777777" w:rsidR="007B46BE" w:rsidRPr="00FB3A7F" w:rsidRDefault="007B46BE" w:rsidP="007B46B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AEAB1FC" w14:textId="77777777" w:rsidR="007B46BE" w:rsidRPr="00FB3A7F" w:rsidRDefault="007B46BE" w:rsidP="007B46B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8BAE2E5" w14:textId="77777777" w:rsidR="007B46BE" w:rsidRPr="00FB3A7F" w:rsidRDefault="007B46BE" w:rsidP="007B46B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49F3692" w14:textId="77777777" w:rsidR="007B46BE" w:rsidRPr="0078162E" w:rsidRDefault="007B46BE" w:rsidP="007B46BE">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0AFD4E8B" w14:textId="77777777" w:rsidR="007B46BE" w:rsidRPr="0078162E" w:rsidRDefault="007B46BE" w:rsidP="007B46B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2BAD342" w14:textId="77777777" w:rsidR="007B46BE" w:rsidRPr="00FB3A7F" w:rsidRDefault="007B46BE" w:rsidP="007B46B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4475D9F" w14:textId="77777777" w:rsidR="007B46BE" w:rsidRPr="00FB3A7F" w:rsidRDefault="007B46BE" w:rsidP="007B46B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0DF8404" w14:textId="77777777" w:rsidR="007B46BE" w:rsidRPr="00FB3A7F" w:rsidRDefault="007B46BE" w:rsidP="007B46BE">
      <w:pPr>
        <w:rPr>
          <w:sz w:val="12"/>
          <w:szCs w:val="12"/>
        </w:rPr>
      </w:pPr>
      <w:r w:rsidRPr="00FB3A7F">
        <w:rPr>
          <w:sz w:val="12"/>
          <w:szCs w:val="12"/>
        </w:rPr>
        <w:t>Confronting global authoritarianism</w:t>
      </w:r>
    </w:p>
    <w:p w14:paraId="19D84C78" w14:textId="77777777" w:rsidR="007B46BE" w:rsidRPr="00FB3A7F" w:rsidRDefault="007B46BE" w:rsidP="007B46B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9FA6838" w14:textId="77777777" w:rsidR="007B46BE" w:rsidRPr="00FB3A7F" w:rsidRDefault="007B46BE" w:rsidP="007B46B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67CFC68" w14:textId="77777777" w:rsidR="007B46BE" w:rsidRPr="00FB3A7F" w:rsidRDefault="007B46BE" w:rsidP="007B46B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73EBEB9F" w14:textId="77777777" w:rsidR="007B46BE" w:rsidRPr="00FB3A7F" w:rsidRDefault="007B46BE" w:rsidP="007B46B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CBB2015" w14:textId="77777777" w:rsidR="007B46BE" w:rsidRPr="00FB3A7F" w:rsidRDefault="007B46BE" w:rsidP="007B46B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1CAA011" w14:textId="77777777" w:rsidR="007B46BE" w:rsidRPr="00FB3A7F" w:rsidRDefault="007B46BE" w:rsidP="007B46B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56B8F3C" w14:textId="77777777" w:rsidR="007B46BE" w:rsidRPr="00FB3A7F" w:rsidRDefault="007B46BE" w:rsidP="007B46B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A62A939" w14:textId="77777777" w:rsidR="007B46BE" w:rsidRPr="00FB3A7F" w:rsidRDefault="007B46BE" w:rsidP="007B46B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6029A92" w14:textId="77777777" w:rsidR="007B46BE" w:rsidRPr="00FB3A7F" w:rsidRDefault="007B46BE" w:rsidP="007B46B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CF0829F" w14:textId="77777777" w:rsidR="007B46BE" w:rsidRPr="00FB3A7F" w:rsidRDefault="007B46BE" w:rsidP="007B46B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1CFCE5A" w14:textId="77777777" w:rsidR="007B46BE" w:rsidRPr="00FB3A7F" w:rsidRDefault="007B46BE" w:rsidP="007B46B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C2C1C33" w14:textId="77777777" w:rsidR="007B46BE" w:rsidRPr="00FB3A7F" w:rsidRDefault="007B46BE" w:rsidP="007B46B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0342B1A3" w14:textId="77777777" w:rsidR="007B46BE" w:rsidRPr="00FB3A7F" w:rsidRDefault="007B46BE" w:rsidP="007B46BE">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0A57D47" w14:textId="77777777" w:rsidR="007B46BE" w:rsidRPr="00FB3A7F" w:rsidRDefault="007B46BE" w:rsidP="007B46B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7C3D613" w14:textId="77777777" w:rsidR="007B46BE" w:rsidRPr="00FB3A7F" w:rsidRDefault="007B46BE" w:rsidP="007B46B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EF87A1C" w14:textId="77777777" w:rsidR="007B46BE" w:rsidRPr="0078162E" w:rsidRDefault="007B46BE" w:rsidP="007B46B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D714A87" w14:textId="77777777" w:rsidR="007B46BE" w:rsidRPr="0078162E" w:rsidRDefault="007B46BE" w:rsidP="007B46BE">
      <w:pPr>
        <w:rPr>
          <w:sz w:val="16"/>
        </w:rPr>
      </w:pPr>
      <w:r w:rsidRPr="0078162E">
        <w:rPr>
          <w:sz w:val="16"/>
        </w:rPr>
        <w:t>Three bases</w:t>
      </w:r>
    </w:p>
    <w:p w14:paraId="2E450C63" w14:textId="77777777" w:rsidR="007B46BE" w:rsidRPr="0078162E" w:rsidRDefault="007B46BE" w:rsidP="007B46B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9F908A9" w14:textId="77777777" w:rsidR="007B46BE" w:rsidRPr="0078162E" w:rsidRDefault="007B46BE" w:rsidP="007B46B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1CDF4F0" w14:textId="77777777" w:rsidR="007B46BE" w:rsidRPr="0078162E" w:rsidRDefault="007B46BE" w:rsidP="007B46B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53A8835" w14:textId="77777777" w:rsidR="007B46BE" w:rsidRPr="0078162E" w:rsidRDefault="007B46BE" w:rsidP="007B46B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1883E1C" w14:textId="77777777" w:rsidR="007B46BE" w:rsidRPr="0078162E" w:rsidRDefault="007B46BE" w:rsidP="007B46B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2C37E61" w14:textId="77777777" w:rsidR="007B46BE" w:rsidRPr="0078162E" w:rsidRDefault="007B46BE" w:rsidP="007B46B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0D430A6" w14:textId="77777777" w:rsidR="007B46BE" w:rsidRPr="0078162E" w:rsidRDefault="007B46BE" w:rsidP="007B46BE">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75B08E0" w14:textId="77777777" w:rsidR="007B46BE" w:rsidRPr="0078162E" w:rsidRDefault="007B46BE" w:rsidP="007B46BE">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A705889" w14:textId="77777777" w:rsidR="007B46BE" w:rsidRPr="0078162E" w:rsidRDefault="007B46BE" w:rsidP="007B46B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3014D79" w14:textId="77777777" w:rsidR="007B46BE" w:rsidRPr="0078162E" w:rsidRDefault="007B46BE" w:rsidP="007B46B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405DC4B" w14:textId="77777777" w:rsidR="007B46BE" w:rsidRPr="00B31BA2" w:rsidRDefault="007B46BE" w:rsidP="007B46B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FE11213" w14:textId="77777777" w:rsidR="007B46BE" w:rsidRPr="00B31BA2" w:rsidRDefault="007B46BE" w:rsidP="007B46B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87F31CE" w14:textId="77777777" w:rsidR="007B46BE" w:rsidRPr="00B31BA2" w:rsidRDefault="007B46BE" w:rsidP="007B46B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2A66994" w14:textId="77777777" w:rsidR="007B46BE" w:rsidRPr="00B31BA2" w:rsidRDefault="007B46BE" w:rsidP="007B46BE">
      <w:pPr>
        <w:rPr>
          <w:sz w:val="16"/>
        </w:rPr>
      </w:pPr>
      <w:r w:rsidRPr="00B31BA2">
        <w:rPr>
          <w:sz w:val="16"/>
        </w:rPr>
        <w:t>Comparison to other duties</w:t>
      </w:r>
    </w:p>
    <w:p w14:paraId="152D2005" w14:textId="77777777" w:rsidR="007B46BE" w:rsidRPr="00B31BA2" w:rsidRDefault="007B46BE" w:rsidP="007B46BE">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7F321DB4" w14:textId="77777777" w:rsidR="007B46BE" w:rsidRPr="00B31BA2" w:rsidRDefault="007B46BE" w:rsidP="007B46B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40AA83F1" w14:textId="77777777" w:rsidR="007B46BE" w:rsidRPr="00B31BA2" w:rsidRDefault="007B46BE" w:rsidP="007B46B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89490A3" w14:textId="77777777" w:rsidR="007B46BE" w:rsidRPr="00B31BA2" w:rsidRDefault="007B46BE" w:rsidP="007B46B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67DA01F" w14:textId="77777777" w:rsidR="007B46BE" w:rsidRPr="00B31BA2" w:rsidRDefault="007B46BE" w:rsidP="007B46B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C74961C" w14:textId="77777777" w:rsidR="007B46BE" w:rsidRPr="00B31BA2" w:rsidRDefault="007B46BE" w:rsidP="007B46BE">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FAF89A2" w14:textId="77777777" w:rsidR="007B46BE" w:rsidRPr="00A52D0C" w:rsidRDefault="007B46BE" w:rsidP="007B46B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C400768" w14:textId="77777777" w:rsidR="007B46BE" w:rsidRPr="00F704AC" w:rsidRDefault="007B46BE" w:rsidP="007B46BE">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6F690EC6" w14:textId="77777777" w:rsidR="007B46BE" w:rsidRPr="00467B2F" w:rsidRDefault="007B46BE" w:rsidP="007B46B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C68B4A5" w14:textId="77777777" w:rsidR="007B46BE" w:rsidRPr="00467B2F" w:rsidRDefault="007B46BE" w:rsidP="007B46BE">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7E6FB60" w14:textId="77777777" w:rsidR="007B46BE" w:rsidRPr="00467B2F" w:rsidRDefault="007B46BE" w:rsidP="007B46BE">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03467F20" w14:textId="77777777" w:rsidR="007B46BE" w:rsidRPr="00467B2F" w:rsidRDefault="007B46BE" w:rsidP="007B46B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42879BA8" w14:textId="77777777" w:rsidR="007B46BE" w:rsidRDefault="007B46BE" w:rsidP="007B46BE">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676B5C3D" w14:textId="77777777" w:rsidR="007B46BE" w:rsidRPr="00467B2F" w:rsidRDefault="007B46BE" w:rsidP="007B46BE">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1CBE89B2" w14:textId="77777777" w:rsidR="007B46BE" w:rsidRDefault="007B46BE" w:rsidP="007B46BE">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54B53CF7" w14:textId="77777777" w:rsidR="007B46BE" w:rsidRPr="006E6127" w:rsidRDefault="007B46BE" w:rsidP="007B46BE">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47F0BEA0" w14:textId="77777777" w:rsidR="007B46BE" w:rsidRPr="006E6127" w:rsidRDefault="007B46BE" w:rsidP="007B46BE">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79CDD35E" w14:textId="77777777" w:rsidR="007B46BE" w:rsidRPr="006E6127" w:rsidRDefault="007B46BE" w:rsidP="007B46BE">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6832B5C8" w14:textId="77777777" w:rsidR="007B46BE" w:rsidRPr="006E6127" w:rsidRDefault="007B46BE" w:rsidP="007B46BE">
      <w:pPr>
        <w:rPr>
          <w:sz w:val="8"/>
          <w:szCs w:val="8"/>
        </w:rPr>
      </w:pPr>
      <w:r w:rsidRPr="006E6127">
        <w:rPr>
          <w:sz w:val="8"/>
          <w:szCs w:val="8"/>
        </w:rPr>
        <w:t>II. EMBEDDING NEW CONCEPTS INTO GOVERNANCE</w:t>
      </w:r>
    </w:p>
    <w:p w14:paraId="7C74A46D" w14:textId="77777777" w:rsidR="007B46BE" w:rsidRPr="006E6127" w:rsidRDefault="007B46BE" w:rsidP="007B46BE">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21D4E395" w14:textId="77777777" w:rsidR="007B46BE" w:rsidRPr="006E6127" w:rsidRDefault="007B46BE" w:rsidP="007B46BE">
      <w:pPr>
        <w:rPr>
          <w:i/>
          <w:iCs/>
          <w:sz w:val="8"/>
          <w:szCs w:val="8"/>
        </w:rPr>
      </w:pPr>
      <w:r w:rsidRPr="006E6127">
        <w:rPr>
          <w:i/>
          <w:iCs/>
          <w:sz w:val="8"/>
          <w:szCs w:val="8"/>
        </w:rPr>
        <w:t>A. Anti-monopoly and the Problem of Concentrated Economic Power</w:t>
      </w:r>
    </w:p>
    <w:p w14:paraId="7F2B99E0" w14:textId="77777777" w:rsidR="007B46BE" w:rsidRPr="006E6127" w:rsidRDefault="007B46BE" w:rsidP="007B46BE">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46BB22E8" w14:textId="77777777" w:rsidR="007B46BE" w:rsidRPr="006E6127" w:rsidRDefault="007B46BE" w:rsidP="007B46BE">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1436F3C7" w14:textId="77777777" w:rsidR="007B46BE" w:rsidRPr="006E6127" w:rsidRDefault="007B46BE" w:rsidP="007B46BE">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1B32D670" w14:textId="77777777" w:rsidR="007B46BE" w:rsidRPr="006E6127" w:rsidRDefault="007B46BE" w:rsidP="007B46BE">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0859428F" w14:textId="77777777" w:rsidR="007B46BE" w:rsidRPr="006E6127" w:rsidRDefault="007B46BE" w:rsidP="007B46BE">
      <w:pPr>
        <w:rPr>
          <w:i/>
          <w:iCs/>
          <w:sz w:val="8"/>
          <w:szCs w:val="8"/>
        </w:rPr>
      </w:pPr>
      <w:r w:rsidRPr="006E6127">
        <w:rPr>
          <w:i/>
          <w:iCs/>
          <w:sz w:val="8"/>
          <w:szCs w:val="8"/>
        </w:rPr>
        <w:t>B. Equity and Agency Policymaking</w:t>
      </w:r>
    </w:p>
    <w:p w14:paraId="635B2071" w14:textId="77777777" w:rsidR="007B46BE" w:rsidRPr="006E6127" w:rsidRDefault="007B46BE" w:rsidP="007B46BE">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9F88D9B" w14:textId="77777777" w:rsidR="007B46BE" w:rsidRPr="006E6127" w:rsidRDefault="007B46BE" w:rsidP="007B46BE">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0F5D4522" w14:textId="77777777" w:rsidR="007B46BE" w:rsidRPr="006E6127" w:rsidRDefault="007B46BE" w:rsidP="007B46BE">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0831EA51" w14:textId="77777777" w:rsidR="007B46BE" w:rsidRPr="006E6127" w:rsidRDefault="007B46BE" w:rsidP="007B46BE">
      <w:pPr>
        <w:rPr>
          <w:i/>
          <w:iCs/>
          <w:sz w:val="16"/>
        </w:rPr>
      </w:pPr>
      <w:r w:rsidRPr="006E6127">
        <w:rPr>
          <w:i/>
          <w:iCs/>
          <w:sz w:val="8"/>
          <w:szCs w:val="8"/>
        </w:rPr>
        <w:t>C. Administrative Burden and Service Delivery</w:t>
      </w:r>
    </w:p>
    <w:p w14:paraId="7DF6EB68" w14:textId="77777777" w:rsidR="007B46BE" w:rsidRPr="006E6127" w:rsidRDefault="007B46BE" w:rsidP="007B46BE">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04B1E7A6" w14:textId="77777777" w:rsidR="007B46BE" w:rsidRPr="006E6127" w:rsidRDefault="007B46BE" w:rsidP="007B46BE">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38109051" w14:textId="77777777" w:rsidR="007B46BE" w:rsidRPr="006E6127" w:rsidRDefault="007B46BE" w:rsidP="007B46BE">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6E7D3210" w14:textId="77777777" w:rsidR="007B46BE" w:rsidRDefault="007B46BE" w:rsidP="007B46BE">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53F68A52" w14:textId="77777777" w:rsidR="007B46BE" w:rsidRDefault="007B46BE" w:rsidP="007B46BE">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34254508" w14:textId="77777777" w:rsidR="007B46BE" w:rsidRDefault="007B46BE" w:rsidP="007B46BE">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4D60433" w14:textId="77777777" w:rsidR="007B46BE" w:rsidRPr="00602049" w:rsidRDefault="007B46BE" w:rsidP="007B46BE">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716BC628" w14:textId="77777777" w:rsidR="007B46BE" w:rsidRPr="00602049" w:rsidRDefault="007B46BE" w:rsidP="007B46BE">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E9DDE1F" w14:textId="77777777" w:rsidR="007B46BE" w:rsidRPr="00602049" w:rsidRDefault="007B46BE" w:rsidP="007B46BE">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195F3331" w14:textId="77777777" w:rsidR="007B46BE" w:rsidRPr="00602049" w:rsidRDefault="007B46BE" w:rsidP="007B46BE">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743B8FCD" w14:textId="77777777" w:rsidR="007B46BE" w:rsidRPr="003F644C" w:rsidRDefault="007B46BE" w:rsidP="007B46BE">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2C08A3BC" w14:textId="77777777" w:rsidR="007B46BE" w:rsidRPr="00602049" w:rsidRDefault="007B46BE" w:rsidP="007B46BE">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627E2B4D" w14:textId="77777777" w:rsidR="007B46BE" w:rsidRPr="00602049" w:rsidRDefault="007B46BE" w:rsidP="007B46BE">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D50182B" w14:textId="77777777" w:rsidR="007B46BE" w:rsidRPr="00602049" w:rsidRDefault="007B46BE" w:rsidP="007B46BE">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4BBF261" w14:textId="77777777" w:rsidR="007B46BE" w:rsidRPr="003F644C" w:rsidRDefault="007B46BE" w:rsidP="007B46BE">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594E3506" w14:textId="77777777" w:rsidR="007B46BE" w:rsidRPr="003F644C" w:rsidRDefault="007B46BE" w:rsidP="007B46BE">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28551374" w14:textId="77777777" w:rsidR="007B46BE" w:rsidRPr="003F644C" w:rsidRDefault="007B46BE" w:rsidP="007B46BE">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2D80EAC" w14:textId="77777777" w:rsidR="007B46BE" w:rsidRPr="003F644C" w:rsidRDefault="007B46BE" w:rsidP="007B46BE">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5B7CBE8" w14:textId="77777777" w:rsidR="007B46BE" w:rsidRPr="003F644C" w:rsidRDefault="007B46BE" w:rsidP="007B46BE">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7163A94" w14:textId="77777777" w:rsidR="007B46BE" w:rsidRPr="00602049" w:rsidRDefault="007B46BE" w:rsidP="007B46BE">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AD21B8E" w14:textId="77777777" w:rsidR="007B46BE" w:rsidRPr="00602049" w:rsidRDefault="007B46BE" w:rsidP="007B46BE">
      <w:pPr>
        <w:rPr>
          <w:sz w:val="8"/>
          <w:szCs w:val="8"/>
        </w:rPr>
      </w:pPr>
      <w:r w:rsidRPr="00602049">
        <w:rPr>
          <w:sz w:val="8"/>
          <w:szCs w:val="8"/>
        </w:rPr>
        <w:t>[Figure omitted]</w:t>
      </w:r>
    </w:p>
    <w:p w14:paraId="2977DD9F" w14:textId="77777777" w:rsidR="007B46BE" w:rsidRPr="00602049" w:rsidRDefault="007B46BE" w:rsidP="007B46BE">
      <w:pPr>
        <w:rPr>
          <w:sz w:val="8"/>
          <w:szCs w:val="8"/>
        </w:rPr>
      </w:pPr>
      <w:r w:rsidRPr="00602049">
        <w:rPr>
          <w:sz w:val="8"/>
          <w:szCs w:val="8"/>
        </w:rPr>
        <w:t>Methodology</w:t>
      </w:r>
    </w:p>
    <w:p w14:paraId="767DD7BA" w14:textId="77777777" w:rsidR="007B46BE" w:rsidRPr="00602049" w:rsidRDefault="007B46BE" w:rsidP="007B46BE">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4C9F8E6" w14:textId="77777777" w:rsidR="007B46BE" w:rsidRPr="00602049" w:rsidRDefault="007B46BE" w:rsidP="007B46BE">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635E72D5" w14:textId="77777777" w:rsidR="007B46BE" w:rsidRPr="00602049" w:rsidRDefault="007B46BE" w:rsidP="007B46BE">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39684912" w14:textId="77777777" w:rsidR="007B46BE" w:rsidRPr="00602049" w:rsidRDefault="007B46BE" w:rsidP="007B46BE">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70C7FC65" w14:textId="77777777" w:rsidR="007B46BE" w:rsidRPr="00602049" w:rsidRDefault="007B46BE" w:rsidP="007B46BE">
      <w:pPr>
        <w:rPr>
          <w:sz w:val="8"/>
          <w:szCs w:val="8"/>
        </w:rPr>
      </w:pPr>
      <w:r w:rsidRPr="00602049">
        <w:rPr>
          <w:sz w:val="8"/>
          <w:szCs w:val="8"/>
        </w:rPr>
        <w:t>[Figure omitted]</w:t>
      </w:r>
    </w:p>
    <w:p w14:paraId="432AAC1F" w14:textId="77777777" w:rsidR="007B46BE" w:rsidRPr="00602049" w:rsidRDefault="007B46BE" w:rsidP="007B46BE">
      <w:pPr>
        <w:rPr>
          <w:sz w:val="16"/>
        </w:rPr>
      </w:pPr>
      <w:r w:rsidRPr="00602049">
        <w:rPr>
          <w:sz w:val="8"/>
          <w:szCs w:val="8"/>
        </w:rPr>
        <w:t>Pillar I: Quality of Governance</w:t>
      </w:r>
    </w:p>
    <w:p w14:paraId="5719FDA6" w14:textId="77777777" w:rsidR="007B46BE" w:rsidRPr="00602049" w:rsidRDefault="007B46BE" w:rsidP="007B46BE">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1B24A1B9" w14:textId="77777777" w:rsidR="007B46BE" w:rsidRPr="00602049" w:rsidRDefault="007B46BE" w:rsidP="007B46BE">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675CF692" w14:textId="77777777" w:rsidR="007B46BE" w:rsidRDefault="007B46BE" w:rsidP="007B46BE">
      <w:pPr>
        <w:pStyle w:val="Heading4"/>
      </w:pPr>
      <w:r>
        <w:t xml:space="preserve">Particularly, it </w:t>
      </w:r>
      <w:r w:rsidRPr="00DF14AF">
        <w:rPr>
          <w:u w:val="single"/>
        </w:rPr>
        <w:t>alleviates</w:t>
      </w:r>
      <w:r>
        <w:t xml:space="preserve"> the </w:t>
      </w:r>
      <w:r w:rsidRPr="00DF14AF">
        <w:rPr>
          <w:u w:val="single"/>
        </w:rPr>
        <w:t>aging crisis</w:t>
      </w:r>
      <w:r>
        <w:t xml:space="preserve">. </w:t>
      </w:r>
    </w:p>
    <w:p w14:paraId="746C1A00" w14:textId="77777777" w:rsidR="007B46BE" w:rsidRPr="00DF14AF" w:rsidRDefault="007B46BE" w:rsidP="007B46BE">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722E5F78" w14:textId="77777777" w:rsidR="007B46BE" w:rsidRPr="00633AD2" w:rsidRDefault="007B46BE" w:rsidP="007B46BE">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781166F7" w14:textId="77777777" w:rsidR="007B46BE" w:rsidRDefault="007B46BE" w:rsidP="007B46BE">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4EA812FB" w14:textId="77777777" w:rsidR="007B46BE" w:rsidRDefault="007B46BE" w:rsidP="007B46BE">
      <w:pPr>
        <w:pStyle w:val="Heading4"/>
      </w:pPr>
      <w:r w:rsidRPr="00711BA0">
        <w:rPr>
          <w:u w:val="single"/>
        </w:rPr>
        <w:t>Uncontrolled</w:t>
      </w:r>
      <w:r>
        <w:t xml:space="preserve"> ageing causes </w:t>
      </w:r>
      <w:r w:rsidRPr="00711BA0">
        <w:rPr>
          <w:u w:val="single"/>
        </w:rPr>
        <w:t>extinction</w:t>
      </w:r>
      <w:r>
        <w:t>.</w:t>
      </w:r>
    </w:p>
    <w:p w14:paraId="20ED0DC3" w14:textId="77777777" w:rsidR="007B46BE" w:rsidRDefault="007B46BE" w:rsidP="007B46BE">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135BEDE" w14:textId="77777777" w:rsidR="007B46BE" w:rsidRPr="00711BA0" w:rsidRDefault="007B46BE" w:rsidP="007B46BE">
      <w:pPr>
        <w:rPr>
          <w:sz w:val="16"/>
        </w:rPr>
      </w:pPr>
      <w:r w:rsidRPr="00711BA0">
        <w:rPr>
          <w:sz w:val="16"/>
        </w:rPr>
        <w:t xml:space="preserve">2.5 </w:t>
      </w:r>
      <w:r w:rsidRPr="00DE535E">
        <w:rPr>
          <w:rStyle w:val="Emphasis"/>
        </w:rPr>
        <w:t>Super-ageing societies</w:t>
      </w:r>
    </w:p>
    <w:p w14:paraId="45E819FF" w14:textId="77777777" w:rsidR="007B46BE" w:rsidRPr="00711BA0" w:rsidRDefault="007B46BE" w:rsidP="007B46BE">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743A332F" w14:textId="77777777" w:rsidR="007B46BE" w:rsidRPr="00711BA0" w:rsidRDefault="007B46BE" w:rsidP="007B46BE">
      <w:pPr>
        <w:rPr>
          <w:sz w:val="16"/>
        </w:rPr>
      </w:pPr>
      <w:r w:rsidRPr="00711BA0">
        <w:rPr>
          <w:sz w:val="16"/>
        </w:rPr>
        <w:t>[Figure omitted]</w:t>
      </w:r>
    </w:p>
    <w:p w14:paraId="77CA9353" w14:textId="77777777" w:rsidR="007B46BE" w:rsidRPr="00711BA0" w:rsidRDefault="007B46BE" w:rsidP="007B46BE">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3182BDBB" w14:textId="77777777" w:rsidR="007B46BE" w:rsidRPr="00711BA0" w:rsidRDefault="007B46BE" w:rsidP="007B46BE">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7FB57C08" w14:textId="77777777" w:rsidR="007B46BE" w:rsidRPr="00711BA0" w:rsidRDefault="007B46BE" w:rsidP="007B46BE">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70643B96" w14:textId="77777777" w:rsidR="007B46BE" w:rsidRPr="00711BA0" w:rsidRDefault="007B46BE" w:rsidP="007B46BE">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504ECCEC" w14:textId="77777777" w:rsidR="007B46BE" w:rsidRPr="00711BA0" w:rsidRDefault="007B46BE" w:rsidP="007B46BE">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7A185512" w14:textId="77777777" w:rsidR="007B46BE" w:rsidRPr="00711BA0" w:rsidRDefault="007B46BE" w:rsidP="007B46BE">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12847D7E" w14:textId="77777777" w:rsidR="007B46BE" w:rsidRPr="00711BA0" w:rsidRDefault="007B46BE" w:rsidP="007B46BE">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FCEF81A" w14:textId="77777777" w:rsidR="007B46BE" w:rsidRPr="00711BA0" w:rsidRDefault="007B46BE" w:rsidP="007B46BE">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4210F987" w14:textId="77777777" w:rsidR="007B46BE" w:rsidRPr="00711BA0" w:rsidRDefault="007B46BE" w:rsidP="007B46BE">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20418217" w14:textId="77777777" w:rsidR="007B46BE" w:rsidRPr="00711BA0" w:rsidRDefault="007B46BE" w:rsidP="007B46BE">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C28823A" w14:textId="77777777" w:rsidR="007B46BE" w:rsidRPr="00711BA0" w:rsidRDefault="007B46BE" w:rsidP="007B46BE">
      <w:pPr>
        <w:rPr>
          <w:sz w:val="8"/>
          <w:szCs w:val="8"/>
        </w:rPr>
      </w:pPr>
      <w:r w:rsidRPr="00711BA0">
        <w:rPr>
          <w:sz w:val="8"/>
          <w:szCs w:val="8"/>
        </w:rPr>
        <w:t>Pension crises</w:t>
      </w:r>
    </w:p>
    <w:p w14:paraId="0918A4B2" w14:textId="77777777" w:rsidR="007B46BE" w:rsidRPr="00711BA0" w:rsidRDefault="007B46BE" w:rsidP="007B46BE">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1172E7EE" w14:textId="77777777" w:rsidR="007B46BE" w:rsidRPr="00711BA0" w:rsidRDefault="007B46BE" w:rsidP="007B46BE">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00384FD6" w14:textId="77777777" w:rsidR="007B46BE" w:rsidRPr="00711BA0" w:rsidRDefault="007B46BE" w:rsidP="007B46BE">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0B5B64F7" w14:textId="77777777" w:rsidR="007B46BE" w:rsidRPr="00711BA0" w:rsidRDefault="007B46BE" w:rsidP="007B46BE">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C3D0F41" w14:textId="77777777" w:rsidR="007B46BE" w:rsidRPr="00711BA0" w:rsidRDefault="007B46BE" w:rsidP="007B46BE">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5D7F0951" w14:textId="77777777" w:rsidR="007B46BE" w:rsidRPr="00711BA0" w:rsidRDefault="007B46BE" w:rsidP="007B46BE">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D955BBD" w14:textId="77777777" w:rsidR="007B46BE" w:rsidRPr="00711BA0" w:rsidRDefault="007B46BE" w:rsidP="007B46BE">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15ED5068" w14:textId="77777777" w:rsidR="007B46BE" w:rsidRPr="00711BA0" w:rsidRDefault="007B46BE" w:rsidP="007B46BE">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4C326B17" w14:textId="77777777" w:rsidR="007B46BE" w:rsidRPr="00711BA0" w:rsidRDefault="007B46BE" w:rsidP="007B46BE">
      <w:pPr>
        <w:rPr>
          <w:sz w:val="8"/>
          <w:szCs w:val="8"/>
        </w:rPr>
      </w:pPr>
      <w:r w:rsidRPr="00711BA0">
        <w:rPr>
          <w:sz w:val="8"/>
          <w:szCs w:val="8"/>
        </w:rPr>
        <w:t>Long-term care crunch</w:t>
      </w:r>
    </w:p>
    <w:p w14:paraId="45432BDE" w14:textId="77777777" w:rsidR="007B46BE" w:rsidRPr="00711BA0" w:rsidRDefault="007B46BE" w:rsidP="007B46BE">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CF6CDAC" w14:textId="77777777" w:rsidR="007B46BE" w:rsidRPr="00711BA0" w:rsidRDefault="007B46BE" w:rsidP="007B46BE">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33D1A25" w14:textId="77777777" w:rsidR="007B46BE" w:rsidRPr="00711BA0" w:rsidRDefault="007B46BE" w:rsidP="007B46BE">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A20F567" w14:textId="77777777" w:rsidR="007B46BE" w:rsidRPr="00711BA0" w:rsidRDefault="007B46BE" w:rsidP="007B46BE">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D7342D7" w14:textId="77777777" w:rsidR="007B46BE" w:rsidRPr="00711BA0" w:rsidRDefault="007B46BE" w:rsidP="007B46BE">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69D80473" w14:textId="77777777" w:rsidR="007B46BE" w:rsidRPr="00711BA0" w:rsidRDefault="007B46BE" w:rsidP="007B46BE">
      <w:pPr>
        <w:rPr>
          <w:sz w:val="16"/>
        </w:rPr>
      </w:pPr>
      <w:r w:rsidRPr="00711BA0">
        <w:rPr>
          <w:sz w:val="8"/>
          <w:szCs w:val="8"/>
        </w:rPr>
        <w:t>Super-ageing societies of the future</w:t>
      </w:r>
    </w:p>
    <w:p w14:paraId="1F2FA185" w14:textId="77777777" w:rsidR="007B46BE" w:rsidRPr="00711BA0" w:rsidRDefault="007B46BE" w:rsidP="007B46BE">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01543AD2" w14:textId="77777777" w:rsidR="007B46BE" w:rsidRPr="00711BA0" w:rsidRDefault="007B46BE" w:rsidP="007B46BE">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1761330E" w14:textId="77777777" w:rsidR="007B46BE" w:rsidRPr="00711BA0" w:rsidRDefault="007B46BE" w:rsidP="007B46BE">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06F04C60" w14:textId="77777777" w:rsidR="007B46BE" w:rsidRPr="00711BA0" w:rsidRDefault="007B46BE" w:rsidP="007B46BE">
      <w:pPr>
        <w:rPr>
          <w:sz w:val="12"/>
          <w:szCs w:val="12"/>
        </w:rPr>
      </w:pPr>
      <w:r w:rsidRPr="00711BA0">
        <w:rPr>
          <w:sz w:val="12"/>
          <w:szCs w:val="12"/>
        </w:rPr>
        <w:t>Actions for today</w:t>
      </w:r>
    </w:p>
    <w:p w14:paraId="4BAEA4E7" w14:textId="77777777" w:rsidR="007B46BE" w:rsidRPr="00711BA0" w:rsidRDefault="007B46BE" w:rsidP="007B46BE">
      <w:pPr>
        <w:rPr>
          <w:sz w:val="12"/>
          <w:szCs w:val="12"/>
        </w:rPr>
      </w:pPr>
      <w:r w:rsidRPr="00711BA0">
        <w:rPr>
          <w:sz w:val="12"/>
          <w:szCs w:val="12"/>
        </w:rPr>
        <w:t>A. Further encourage flexible work policies</w:t>
      </w:r>
    </w:p>
    <w:p w14:paraId="05F8FF96" w14:textId="77777777" w:rsidR="007B46BE" w:rsidRPr="00711BA0" w:rsidRDefault="007B46BE" w:rsidP="007B46BE">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3C71C834" w14:textId="77777777" w:rsidR="007B46BE" w:rsidRPr="00711BA0" w:rsidRDefault="007B46BE" w:rsidP="007B46BE">
      <w:pPr>
        <w:rPr>
          <w:sz w:val="12"/>
          <w:szCs w:val="12"/>
        </w:rPr>
      </w:pPr>
      <w:r w:rsidRPr="00711BA0">
        <w:rPr>
          <w:sz w:val="12"/>
          <w:szCs w:val="12"/>
        </w:rPr>
        <w:t>B. Campaign to improve pre-retirement health choices</w:t>
      </w:r>
    </w:p>
    <w:p w14:paraId="741A3AE5" w14:textId="77777777" w:rsidR="007B46BE" w:rsidRPr="00711BA0" w:rsidRDefault="007B46BE" w:rsidP="007B46BE">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2D525263" w14:textId="77777777" w:rsidR="007B46BE" w:rsidRPr="00711BA0" w:rsidRDefault="007B46BE" w:rsidP="007B46BE">
      <w:pPr>
        <w:rPr>
          <w:sz w:val="12"/>
          <w:szCs w:val="12"/>
        </w:rPr>
      </w:pPr>
      <w:r w:rsidRPr="00711BA0">
        <w:rPr>
          <w:sz w:val="12"/>
          <w:szCs w:val="12"/>
        </w:rPr>
        <w:t>[Figure omitted]</w:t>
      </w:r>
    </w:p>
    <w:p w14:paraId="4A2F68B8" w14:textId="77777777" w:rsidR="007B46BE" w:rsidRPr="00711BA0" w:rsidRDefault="007B46BE" w:rsidP="007B46BE">
      <w:pPr>
        <w:rPr>
          <w:sz w:val="12"/>
          <w:szCs w:val="12"/>
        </w:rPr>
      </w:pPr>
      <w:r w:rsidRPr="00711BA0">
        <w:rPr>
          <w:sz w:val="12"/>
          <w:szCs w:val="12"/>
        </w:rPr>
        <w:t>C. Proactively build social cohesion across generations</w:t>
      </w:r>
    </w:p>
    <w:p w14:paraId="17D142FF" w14:textId="77777777" w:rsidR="007B46BE" w:rsidRPr="00711BA0" w:rsidRDefault="007B46BE" w:rsidP="007B46BE">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5203F68B" w14:textId="77777777" w:rsidR="007B46BE" w:rsidRPr="00711BA0" w:rsidRDefault="007B46BE" w:rsidP="007B46BE">
      <w:pPr>
        <w:rPr>
          <w:sz w:val="16"/>
        </w:rPr>
      </w:pPr>
      <w:r w:rsidRPr="00711BA0">
        <w:rPr>
          <w:sz w:val="12"/>
          <w:szCs w:val="12"/>
        </w:rPr>
        <w:t>2.6 Looking back: 20 years of the Global Risks Report</w:t>
      </w:r>
    </w:p>
    <w:p w14:paraId="7D161E64" w14:textId="77777777" w:rsidR="007B46BE" w:rsidRPr="00711BA0" w:rsidRDefault="007B46BE" w:rsidP="007B46BE">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5498D1BF" w14:textId="77777777" w:rsidR="007B46BE" w:rsidRPr="00711BA0" w:rsidRDefault="007B46BE" w:rsidP="007B46BE">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05B36A20" w14:textId="77777777" w:rsidR="007B46BE" w:rsidRPr="00711BA0" w:rsidRDefault="007B46BE" w:rsidP="007B46BE">
      <w:pPr>
        <w:rPr>
          <w:sz w:val="16"/>
        </w:rPr>
      </w:pPr>
      <w:r w:rsidRPr="00711BA0">
        <w:rPr>
          <w:sz w:val="16"/>
        </w:rPr>
        <w:t>Key trends in risk perceptions</w:t>
      </w:r>
    </w:p>
    <w:p w14:paraId="4EFB0A04" w14:textId="77777777" w:rsidR="007B46BE" w:rsidRPr="00711BA0" w:rsidRDefault="007B46BE" w:rsidP="007B46BE">
      <w:pPr>
        <w:rPr>
          <w:sz w:val="16"/>
        </w:rPr>
      </w:pPr>
      <w:r w:rsidRPr="00711BA0">
        <w:rPr>
          <w:sz w:val="16"/>
        </w:rPr>
        <w:t>Environmental risks have consistently topped the 10-year ranking</w:t>
      </w:r>
    </w:p>
    <w:p w14:paraId="0FBC24BB" w14:textId="77777777" w:rsidR="007B46BE" w:rsidRPr="00711BA0" w:rsidRDefault="007B46BE" w:rsidP="007B46BE">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3FD9D547" w14:textId="77777777" w:rsidR="007B46BE" w:rsidRPr="00711BA0" w:rsidRDefault="007B46BE" w:rsidP="007B46BE">
      <w:pPr>
        <w:rPr>
          <w:sz w:val="16"/>
        </w:rPr>
      </w:pPr>
      <w:r w:rsidRPr="00711BA0">
        <w:rPr>
          <w:sz w:val="16"/>
        </w:rPr>
        <w:t>[Figures omitted]</w:t>
      </w:r>
    </w:p>
    <w:p w14:paraId="22D7D93D" w14:textId="77777777" w:rsidR="007B46BE" w:rsidRPr="00711BA0" w:rsidRDefault="007B46BE" w:rsidP="007B46BE">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4DB5C7D6" w14:textId="77777777" w:rsidR="007B46BE" w:rsidRPr="00711BA0" w:rsidRDefault="007B46BE" w:rsidP="007B46BE">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51C02BF1" w14:textId="77777777" w:rsidR="007B46BE" w:rsidRPr="00711BA0" w:rsidRDefault="007B46BE" w:rsidP="007B46BE">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5462962A" w14:textId="77777777" w:rsidR="007B46BE" w:rsidRPr="00711BA0" w:rsidRDefault="007B46BE" w:rsidP="007B46BE">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6527AC63" w14:textId="77777777" w:rsidR="007B46BE" w:rsidRPr="00711BA0" w:rsidRDefault="007B46BE" w:rsidP="007B46BE">
      <w:pPr>
        <w:rPr>
          <w:sz w:val="16"/>
        </w:rPr>
      </w:pPr>
      <w:r w:rsidRPr="00711BA0">
        <w:rPr>
          <w:sz w:val="16"/>
        </w:rPr>
        <w:t>Perennial worries about conflict</w:t>
      </w:r>
    </w:p>
    <w:p w14:paraId="3E0D37B8" w14:textId="77777777" w:rsidR="007B46BE" w:rsidRPr="00711BA0" w:rsidRDefault="007B46BE" w:rsidP="007B46BE">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1C1F5AF3" w14:textId="77777777" w:rsidR="007B46BE" w:rsidRPr="00711BA0" w:rsidRDefault="007B46BE" w:rsidP="007B46BE">
      <w:pPr>
        <w:rPr>
          <w:sz w:val="16"/>
        </w:rPr>
      </w:pPr>
      <w:r w:rsidRPr="00711BA0">
        <w:rPr>
          <w:sz w:val="16"/>
        </w:rPr>
        <w:t>[Figure omitted]</w:t>
      </w:r>
    </w:p>
    <w:p w14:paraId="79F0CC3A" w14:textId="77777777" w:rsidR="007B46BE" w:rsidRPr="00711BA0" w:rsidRDefault="007B46BE" w:rsidP="007B46BE">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25D7D6DE" w14:textId="77777777" w:rsidR="007B46BE" w:rsidRPr="00711BA0" w:rsidRDefault="007B46BE" w:rsidP="007B46BE">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45AB79F" w14:textId="77777777" w:rsidR="007B46BE" w:rsidRDefault="007B46BE" w:rsidP="007B46BE">
      <w:pPr>
        <w:pStyle w:val="Heading4"/>
      </w:pPr>
      <w:r>
        <w:t xml:space="preserve">The US is </w:t>
      </w:r>
      <w:r w:rsidRPr="00E60CC6">
        <w:rPr>
          <w:u w:val="single"/>
        </w:rPr>
        <w:t>key</w:t>
      </w:r>
      <w:r>
        <w:t xml:space="preserve"> to </w:t>
      </w:r>
      <w:r w:rsidRPr="00E60CC6">
        <w:rPr>
          <w:u w:val="single"/>
        </w:rPr>
        <w:t>global</w:t>
      </w:r>
      <w:r>
        <w:t xml:space="preserve"> ageing.</w:t>
      </w:r>
    </w:p>
    <w:p w14:paraId="074338B7" w14:textId="77777777" w:rsidR="007B46BE" w:rsidRDefault="007B46BE" w:rsidP="007B46BE">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38E371D0" w14:textId="77777777" w:rsidR="007B46BE" w:rsidRPr="00F91C68" w:rsidRDefault="007B46BE" w:rsidP="007B46BE">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08920E49" w14:textId="77777777" w:rsidR="007B46BE" w:rsidRPr="00F91C68" w:rsidRDefault="007B46BE" w:rsidP="007B46BE">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663AB233" w14:textId="77777777" w:rsidR="007B46BE" w:rsidRPr="00F91C68" w:rsidRDefault="007B46BE" w:rsidP="007B46BE">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74D34AC1" w14:textId="77777777" w:rsidR="007B46BE" w:rsidRPr="00F91C68" w:rsidRDefault="007B46BE" w:rsidP="007B46BE">
      <w:pPr>
        <w:rPr>
          <w:sz w:val="16"/>
        </w:rPr>
      </w:pPr>
      <w:r w:rsidRPr="00F91C68">
        <w:rPr>
          <w:sz w:val="16"/>
        </w:rPr>
        <w:t>Solutions Needed in Three Key Areas</w:t>
      </w:r>
    </w:p>
    <w:p w14:paraId="68E7D475" w14:textId="77777777" w:rsidR="007B46BE" w:rsidRPr="00F91C68" w:rsidRDefault="007B46BE" w:rsidP="007B46BE">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0CE8092" w14:textId="77777777" w:rsidR="007B46BE" w:rsidRPr="00711BA0" w:rsidRDefault="007B46BE" w:rsidP="007B46BE">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2D272261" w14:textId="77777777" w:rsidR="007B46BE" w:rsidRDefault="007B46BE" w:rsidP="007B46BE">
      <w:pPr>
        <w:pStyle w:val="Heading4"/>
      </w:pPr>
      <w:r>
        <w:t xml:space="preserve">The plan </w:t>
      </w:r>
      <w:r w:rsidRPr="00703CD1">
        <w:rPr>
          <w:u w:val="single"/>
        </w:rPr>
        <w:t>solves</w:t>
      </w:r>
      <w:r>
        <w:t>:</w:t>
      </w:r>
    </w:p>
    <w:p w14:paraId="515EA5B3" w14:textId="77777777" w:rsidR="007B46BE" w:rsidRPr="00703CD1" w:rsidRDefault="007B46BE" w:rsidP="007B46BE">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3707A24A" w14:textId="77777777" w:rsidR="007B46BE" w:rsidRDefault="007B46BE" w:rsidP="007B46B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AE9B7B1" w14:textId="77777777" w:rsidR="007B46BE" w:rsidRPr="00467B2F" w:rsidRDefault="007B46BE" w:rsidP="007B46BE">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3338CDBB" w14:textId="77777777" w:rsidR="007B46BE" w:rsidRPr="00467B2F" w:rsidRDefault="007B46BE" w:rsidP="007B46BE">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5393CE7" w14:textId="77777777" w:rsidR="007B46BE" w:rsidRPr="00467B2F" w:rsidRDefault="007B46BE" w:rsidP="007B46BE">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1FE225B7" w14:textId="77777777" w:rsidR="007B46BE" w:rsidRPr="00467B2F" w:rsidRDefault="007B46BE" w:rsidP="007B46BE">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41CD8F02" w14:textId="77777777" w:rsidR="007B46BE" w:rsidRPr="00467B2F" w:rsidRDefault="007B46BE" w:rsidP="007B46BE">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05F41C0B" w14:textId="77777777" w:rsidR="007B46BE" w:rsidRPr="00467B2F" w:rsidRDefault="007B46BE" w:rsidP="007B46BE">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00E47D16" w14:textId="77777777" w:rsidR="007B46BE" w:rsidRPr="00467B2F" w:rsidRDefault="007B46BE" w:rsidP="007B46BE">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89F531D" w14:textId="77777777" w:rsidR="007B46BE" w:rsidRPr="00467B2F" w:rsidRDefault="007B46BE" w:rsidP="007B46BE">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73445A1F" w14:textId="77777777" w:rsidR="007B46BE" w:rsidRPr="00467B2F" w:rsidRDefault="007B46BE" w:rsidP="007B46BE">
      <w:pPr>
        <w:rPr>
          <w:sz w:val="8"/>
          <w:szCs w:val="8"/>
        </w:rPr>
      </w:pPr>
      <w:r w:rsidRPr="00467B2F">
        <w:rPr>
          <w:sz w:val="8"/>
          <w:szCs w:val="8"/>
        </w:rPr>
        <w:t>Competitive and Non-Competitive Schedules and the Evolution of Removal Standard for Federal Service</w:t>
      </w:r>
    </w:p>
    <w:p w14:paraId="204253B8" w14:textId="77777777" w:rsidR="007B46BE" w:rsidRPr="00467B2F" w:rsidRDefault="007B46BE" w:rsidP="007B46BE">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B928872" w14:textId="77777777" w:rsidR="007B46BE" w:rsidRPr="00467B2F" w:rsidRDefault="007B46BE" w:rsidP="007B46BE">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F8945A5" w14:textId="77777777" w:rsidR="007B46BE" w:rsidRPr="00467B2F" w:rsidRDefault="007B46BE" w:rsidP="007B46BE">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041A8AD" w14:textId="77777777" w:rsidR="007B46BE" w:rsidRPr="00467B2F" w:rsidRDefault="007B46BE" w:rsidP="007B46BE">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31F0D79B" w14:textId="77777777" w:rsidR="007B46BE" w:rsidRPr="00467B2F" w:rsidRDefault="007B46BE" w:rsidP="007B46BE">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7F8C1837" w14:textId="77777777" w:rsidR="007B46BE" w:rsidRPr="00467B2F" w:rsidRDefault="007B46BE" w:rsidP="007B46BE">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3C89FE0D" w14:textId="77777777" w:rsidR="007B46BE" w:rsidRPr="00467B2F" w:rsidRDefault="007B46BE" w:rsidP="007B46BE">
      <w:pPr>
        <w:rPr>
          <w:sz w:val="8"/>
          <w:szCs w:val="8"/>
        </w:rPr>
      </w:pPr>
      <w:r w:rsidRPr="00467B2F">
        <w:rPr>
          <w:sz w:val="8"/>
          <w:szCs w:val="8"/>
        </w:rPr>
        <w:t>The Procedural Due Process Revolution and Federal Civil Service Employees</w:t>
      </w:r>
    </w:p>
    <w:p w14:paraId="14E40D2B" w14:textId="77777777" w:rsidR="007B46BE" w:rsidRPr="00467B2F" w:rsidRDefault="007B46BE" w:rsidP="007B46BE">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BD9F94D" w14:textId="77777777" w:rsidR="007B46BE" w:rsidRPr="00467B2F" w:rsidRDefault="007B46BE" w:rsidP="007B46BE">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43DA7CF" w14:textId="77777777" w:rsidR="007B46BE" w:rsidRPr="00467B2F" w:rsidRDefault="007B46BE" w:rsidP="007B46BE">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C5B89D1" w14:textId="77777777" w:rsidR="007B46BE" w:rsidRPr="00467B2F" w:rsidRDefault="007B46BE" w:rsidP="007B46BE">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EC2D3B2" w14:textId="77777777" w:rsidR="007B46BE" w:rsidRPr="00467B2F" w:rsidRDefault="007B46BE" w:rsidP="007B46BE">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340130F" w14:textId="77777777" w:rsidR="007B46BE" w:rsidRPr="00467B2F" w:rsidRDefault="007B46BE" w:rsidP="007B46BE">
      <w:pPr>
        <w:rPr>
          <w:sz w:val="12"/>
          <w:szCs w:val="12"/>
        </w:rPr>
      </w:pPr>
      <w:r w:rsidRPr="00467B2F">
        <w:rPr>
          <w:sz w:val="12"/>
          <w:szCs w:val="12"/>
        </w:rPr>
        <w:t>President Trump’s Declaration of War Against the Competitive Federal Schedule</w:t>
      </w:r>
    </w:p>
    <w:p w14:paraId="4C27CD30" w14:textId="77777777" w:rsidR="007B46BE" w:rsidRPr="00467B2F" w:rsidRDefault="007B46BE" w:rsidP="007B46BE">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DF780C2" w14:textId="77777777" w:rsidR="007B46BE" w:rsidRPr="00467B2F" w:rsidRDefault="007B46BE" w:rsidP="007B46BE">
      <w:pPr>
        <w:rPr>
          <w:sz w:val="16"/>
        </w:rPr>
      </w:pPr>
      <w:r w:rsidRPr="00467B2F">
        <w:rPr>
          <w:sz w:val="12"/>
          <w:szCs w:val="12"/>
        </w:rPr>
        <w:t>The Policy/Career Schedule and Judicial Oversight Unitary Executive Branch Theory</w:t>
      </w:r>
    </w:p>
    <w:p w14:paraId="0B13668D" w14:textId="77777777" w:rsidR="007B46BE" w:rsidRPr="00467B2F" w:rsidRDefault="007B46BE" w:rsidP="007B46BE">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251DB0F" w14:textId="77777777" w:rsidR="007B46BE" w:rsidRPr="00467B2F" w:rsidRDefault="007B46BE" w:rsidP="007B46BE">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94D8BE5" w14:textId="77777777" w:rsidR="007B46BE" w:rsidRDefault="007B46BE" w:rsidP="007B46BE">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EFC8192" w14:textId="77777777" w:rsidR="007B46BE" w:rsidRDefault="007B46BE" w:rsidP="007B46BE">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4803A36B" w14:textId="77777777" w:rsidR="007B46BE" w:rsidRDefault="007B46BE" w:rsidP="007B46BE">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EA1107E" w14:textId="77777777" w:rsidR="007B46BE" w:rsidRPr="00C70FF8" w:rsidRDefault="007B46BE" w:rsidP="007B46BE">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4029CB3" w14:textId="77777777" w:rsidR="007B46BE" w:rsidRPr="00C70FF8" w:rsidRDefault="007B46BE" w:rsidP="007B46BE">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3423A39" w14:textId="77777777" w:rsidR="007B46BE" w:rsidRPr="00C70FF8" w:rsidRDefault="007B46BE" w:rsidP="007B46BE">
      <w:pPr>
        <w:rPr>
          <w:i/>
          <w:iCs/>
          <w:sz w:val="16"/>
        </w:rPr>
      </w:pPr>
      <w:r w:rsidRPr="00C70FF8">
        <w:rPr>
          <w:i/>
          <w:iCs/>
          <w:sz w:val="16"/>
        </w:rPr>
        <w:t>A. Reinforcing Public Participation and Administrative Substantiation</w:t>
      </w:r>
    </w:p>
    <w:p w14:paraId="5EC06337" w14:textId="77777777" w:rsidR="007B46BE" w:rsidRPr="00C70FF8" w:rsidRDefault="007B46BE" w:rsidP="007B46BE">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5AB0BE6" w14:textId="77777777" w:rsidR="007B46BE" w:rsidRPr="00C70FF8" w:rsidRDefault="007B46BE" w:rsidP="007B46BE">
      <w:pPr>
        <w:rPr>
          <w:sz w:val="16"/>
        </w:rPr>
      </w:pPr>
      <w:r w:rsidRPr="00C70FF8">
        <w:rPr>
          <w:sz w:val="16"/>
        </w:rPr>
        <w:t>1. Preserving APA Notice-and-Comment</w:t>
      </w:r>
    </w:p>
    <w:p w14:paraId="5DF44501" w14:textId="77777777" w:rsidR="007B46BE" w:rsidRPr="00C70FF8" w:rsidRDefault="007B46BE" w:rsidP="007B46BE">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F081804" w14:textId="77777777" w:rsidR="007B46BE" w:rsidRPr="00C70FF8" w:rsidRDefault="007B46BE" w:rsidP="007B46BE">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48E5DCA" w14:textId="77777777" w:rsidR="007B46BE" w:rsidRPr="00C70FF8" w:rsidRDefault="007B46BE" w:rsidP="007B46BE">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4B116D5" w14:textId="77777777" w:rsidR="007B46BE" w:rsidRPr="00C70FF8" w:rsidRDefault="007B46BE" w:rsidP="007B46BE">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68C59403" w14:textId="77777777" w:rsidR="007B46BE" w:rsidRPr="00C70FF8" w:rsidRDefault="007B46BE" w:rsidP="007B46BE">
      <w:pPr>
        <w:rPr>
          <w:sz w:val="8"/>
          <w:szCs w:val="8"/>
        </w:rPr>
      </w:pPr>
      <w:r w:rsidRPr="00C70FF8">
        <w:rPr>
          <w:sz w:val="8"/>
          <w:szCs w:val="8"/>
        </w:rPr>
        <w:t>Courts should also be certain to apply any other relevant statutory procedural requirements that reinforce the use of notice-and-comment procedures. 26 1</w:t>
      </w:r>
    </w:p>
    <w:p w14:paraId="7ECC1E7D" w14:textId="77777777" w:rsidR="007B46BE" w:rsidRPr="00C70FF8" w:rsidRDefault="007B46BE" w:rsidP="007B46BE">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7BA94B9" w14:textId="77777777" w:rsidR="007B46BE" w:rsidRPr="00C70FF8" w:rsidRDefault="007B46BE" w:rsidP="007B46BE">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BE86C07" w14:textId="77777777" w:rsidR="007B46BE" w:rsidRPr="00C70FF8" w:rsidRDefault="007B46BE" w:rsidP="007B46BE">
      <w:pPr>
        <w:rPr>
          <w:sz w:val="8"/>
          <w:szCs w:val="8"/>
        </w:rPr>
      </w:pPr>
      <w:r w:rsidRPr="00C70FF8">
        <w:rPr>
          <w:sz w:val="8"/>
          <w:szCs w:val="8"/>
        </w:rPr>
        <w:t>2. Disaggregating Agencies from the President</w:t>
      </w:r>
    </w:p>
    <w:p w14:paraId="2E8514E5" w14:textId="77777777" w:rsidR="007B46BE" w:rsidRPr="00C70FF8" w:rsidRDefault="007B46BE" w:rsidP="007B46BE">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27F728D" w14:textId="77777777" w:rsidR="007B46BE" w:rsidRPr="00C70FF8" w:rsidRDefault="007B46BE" w:rsidP="007B46BE">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E5A7180" w14:textId="77777777" w:rsidR="007B46BE" w:rsidRPr="00C70FF8" w:rsidRDefault="007B46BE" w:rsidP="007B46BE">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EC11304" w14:textId="77777777" w:rsidR="007B46BE" w:rsidRPr="00C70FF8" w:rsidRDefault="007B46BE" w:rsidP="007B46BE">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003604A" w14:textId="77777777" w:rsidR="007B46BE" w:rsidRPr="00C70FF8" w:rsidRDefault="007B46BE" w:rsidP="007B46BE">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C91B693" w14:textId="77777777" w:rsidR="007B46BE" w:rsidRPr="00C70FF8" w:rsidRDefault="007B46BE" w:rsidP="007B46BE">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D15E803" w14:textId="77777777" w:rsidR="007B46BE" w:rsidRPr="00C70FF8" w:rsidRDefault="007B46BE" w:rsidP="007B46BE">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C72A749" w14:textId="77777777" w:rsidR="007B46BE" w:rsidRPr="00C70FF8" w:rsidRDefault="007B46BE" w:rsidP="007B46BE">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35888073" w14:textId="77777777" w:rsidR="007B46BE" w:rsidRPr="00C70FF8" w:rsidRDefault="007B46BE" w:rsidP="007B46BE">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0B488F4" w14:textId="77777777" w:rsidR="007B46BE" w:rsidRPr="009C7D46" w:rsidRDefault="007B46BE" w:rsidP="007B46BE">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8F6D5ED" w14:textId="77777777" w:rsidR="007B46BE" w:rsidRPr="009C7D46" w:rsidRDefault="007B46BE" w:rsidP="007B46BE">
      <w:pPr>
        <w:rPr>
          <w:i/>
          <w:iCs/>
          <w:sz w:val="16"/>
        </w:rPr>
      </w:pPr>
      <w:r w:rsidRPr="009C7D46">
        <w:rPr>
          <w:i/>
          <w:iCs/>
          <w:sz w:val="8"/>
          <w:szCs w:val="8"/>
        </w:rPr>
        <w:t>B. Bolstering Impartial and Expert Decision-Making</w:t>
      </w:r>
    </w:p>
    <w:p w14:paraId="7079C467" w14:textId="77777777" w:rsidR="007B46BE" w:rsidRPr="009C7D46" w:rsidRDefault="007B46BE" w:rsidP="007B46BE">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A70A56C" w14:textId="77777777" w:rsidR="007B46BE" w:rsidRPr="00C70FF8" w:rsidRDefault="007B46BE" w:rsidP="007B46BE">
      <w:pPr>
        <w:rPr>
          <w:sz w:val="16"/>
        </w:rPr>
      </w:pPr>
      <w:r w:rsidRPr="009C7D46">
        <w:rPr>
          <w:sz w:val="16"/>
        </w:rPr>
        <w:t>1. Moderating Political Removal and Appointments</w:t>
      </w:r>
    </w:p>
    <w:p w14:paraId="1E86D968" w14:textId="77777777" w:rsidR="007B46BE" w:rsidRPr="00C70FF8" w:rsidRDefault="007B46BE" w:rsidP="007B46BE">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64F34F6" w14:textId="77777777" w:rsidR="007B46BE" w:rsidRPr="00C70FF8" w:rsidRDefault="007B46BE" w:rsidP="007B46BE">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7AF9477" w14:textId="77777777" w:rsidR="007B46BE" w:rsidRPr="00C70FF8" w:rsidRDefault="007B46BE" w:rsidP="007B46BE">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5DF5D91" w14:textId="77777777" w:rsidR="007B46BE" w:rsidRDefault="007B46BE" w:rsidP="007B46BE">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25155054" w14:textId="77777777" w:rsidR="007B46BE" w:rsidRDefault="007B46BE" w:rsidP="007B46BE">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3DB77963" w14:textId="77777777" w:rsidR="007B46BE" w:rsidRPr="00703CD1" w:rsidRDefault="007B46BE" w:rsidP="007B46BE">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2B8A0C2" w14:textId="77777777" w:rsidR="007B46BE" w:rsidRPr="00703CD1" w:rsidRDefault="007B46BE" w:rsidP="007B46BE">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3FFC0B7E" w14:textId="77777777" w:rsidR="007B46BE" w:rsidRPr="00703CD1" w:rsidRDefault="007B46BE" w:rsidP="007B46BE">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4351B285" w14:textId="77777777" w:rsidR="007B46BE" w:rsidRPr="00703CD1" w:rsidRDefault="007B46BE" w:rsidP="007B46BE">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303A78AD" w14:textId="77777777" w:rsidR="007B46BE" w:rsidRPr="00703CD1" w:rsidRDefault="007B46BE" w:rsidP="007B46BE">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4E344EF4" w14:textId="77777777" w:rsidR="007B46BE" w:rsidRPr="00703CD1" w:rsidRDefault="007B46BE" w:rsidP="007B46BE">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47C5B2C5" w14:textId="77777777" w:rsidR="007B46BE" w:rsidRPr="00703CD1" w:rsidRDefault="007B46BE" w:rsidP="007B46BE">
      <w:pPr>
        <w:rPr>
          <w:sz w:val="12"/>
          <w:szCs w:val="12"/>
        </w:rPr>
      </w:pPr>
      <w:r w:rsidRPr="00703CD1">
        <w:rPr>
          <w:sz w:val="12"/>
          <w:szCs w:val="12"/>
        </w:rPr>
        <w:t>3. Streamlined Process</w:t>
      </w:r>
    </w:p>
    <w:p w14:paraId="0667F807" w14:textId="77777777" w:rsidR="007B46BE" w:rsidRPr="00703CD1" w:rsidRDefault="007B46BE" w:rsidP="007B46BE">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5DA2CA75" w14:textId="77777777" w:rsidR="007B46BE" w:rsidRPr="00703CD1" w:rsidRDefault="007B46BE" w:rsidP="007B46BE">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493DC0E5" w14:textId="77777777" w:rsidR="007B46BE" w:rsidRPr="00703CD1" w:rsidRDefault="007B46BE" w:rsidP="007B46BE">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611DFB96" w14:textId="77777777" w:rsidR="007B46BE" w:rsidRPr="00703CD1" w:rsidRDefault="007B46BE" w:rsidP="007B46BE">
      <w:pPr>
        <w:rPr>
          <w:i/>
          <w:iCs/>
          <w:sz w:val="12"/>
          <w:szCs w:val="12"/>
        </w:rPr>
      </w:pPr>
      <w:r w:rsidRPr="00703CD1">
        <w:rPr>
          <w:i/>
          <w:iCs/>
          <w:sz w:val="12"/>
          <w:szCs w:val="12"/>
        </w:rPr>
        <w:t>B. The Progenitors of Presidential Regulation</w:t>
      </w:r>
    </w:p>
    <w:p w14:paraId="5649A6FF" w14:textId="77777777" w:rsidR="007B46BE" w:rsidRPr="00703CD1" w:rsidRDefault="007B46BE" w:rsidP="007B46BE">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629867FD" w14:textId="77777777" w:rsidR="007B46BE" w:rsidRPr="00703CD1" w:rsidRDefault="007B46BE" w:rsidP="007B46BE">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0BDA4F92" w14:textId="77777777" w:rsidR="007B46BE" w:rsidRPr="00703CD1" w:rsidRDefault="007B46BE" w:rsidP="007B46BE">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512B54C7" w14:textId="77777777" w:rsidR="007B46BE" w:rsidRPr="00703CD1" w:rsidRDefault="007B46BE" w:rsidP="007B46BE">
      <w:pPr>
        <w:rPr>
          <w:sz w:val="4"/>
          <w:szCs w:val="4"/>
        </w:rPr>
      </w:pPr>
      <w:r w:rsidRPr="00703CD1">
        <w:rPr>
          <w:sz w:val="4"/>
          <w:szCs w:val="4"/>
        </w:rPr>
        <w:t>2. The Power to Set Tariffs</w:t>
      </w:r>
    </w:p>
    <w:p w14:paraId="06602DBD" w14:textId="77777777" w:rsidR="007B46BE" w:rsidRPr="00703CD1" w:rsidRDefault="007B46BE" w:rsidP="007B46BE">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32C75E2A" w14:textId="77777777" w:rsidR="007B46BE" w:rsidRPr="00703CD1" w:rsidRDefault="007B46BE" w:rsidP="007B46BE">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25743512" w14:textId="77777777" w:rsidR="007B46BE" w:rsidRPr="00703CD1" w:rsidRDefault="007B46BE" w:rsidP="007B46BE">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7624B5C6" w14:textId="77777777" w:rsidR="007B46BE" w:rsidRPr="00703CD1" w:rsidRDefault="007B46BE" w:rsidP="007B46BE">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795E5CA5" w14:textId="77777777" w:rsidR="007B46BE" w:rsidRPr="00703CD1" w:rsidRDefault="007B46BE" w:rsidP="007B46BE">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34151F8D" w14:textId="77777777" w:rsidR="007B46BE" w:rsidRPr="00703CD1" w:rsidRDefault="007B46BE" w:rsidP="007B46BE">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29683692" w14:textId="77777777" w:rsidR="007B46BE" w:rsidRPr="00703CD1" w:rsidRDefault="007B46BE" w:rsidP="007B46BE">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1E024A6B" w14:textId="77777777" w:rsidR="007B46BE" w:rsidRPr="00703CD1" w:rsidRDefault="007B46BE" w:rsidP="007B46BE">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58EDBA5E" w14:textId="77777777" w:rsidR="007B46BE" w:rsidRPr="00703CD1" w:rsidRDefault="007B46BE" w:rsidP="007B46BE">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33139DA3" w14:textId="77777777" w:rsidR="007B46BE" w:rsidRPr="00703CD1" w:rsidRDefault="007B46BE" w:rsidP="007B46BE">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129348DD" w14:textId="77777777" w:rsidR="007B46BE" w:rsidRPr="00703CD1" w:rsidRDefault="007B46BE" w:rsidP="007B46BE">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75F072D" w14:textId="77777777" w:rsidR="007B46BE" w:rsidRPr="00703CD1" w:rsidRDefault="007B46BE" w:rsidP="007B46BE">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53A3085D" w14:textId="77777777" w:rsidR="007B46BE" w:rsidRPr="00703CD1" w:rsidRDefault="007B46BE" w:rsidP="007B46BE">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3084A869" w14:textId="77777777" w:rsidR="007B46BE" w:rsidRPr="00703CD1" w:rsidRDefault="007B46BE" w:rsidP="007B46BE">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6C3D88B4" w14:textId="77777777" w:rsidR="007B46BE" w:rsidRPr="00703CD1" w:rsidRDefault="007B46BE" w:rsidP="007B46BE">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0FB242F3" w14:textId="77777777" w:rsidR="007B46BE" w:rsidRPr="00703CD1" w:rsidRDefault="007B46BE" w:rsidP="007B46BE">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44BF2AC9" w14:textId="77777777" w:rsidR="007B46BE" w:rsidRPr="00703CD1" w:rsidRDefault="007B46BE" w:rsidP="007B46BE">
      <w:pPr>
        <w:rPr>
          <w:i/>
          <w:iCs/>
          <w:sz w:val="4"/>
          <w:szCs w:val="4"/>
        </w:rPr>
      </w:pPr>
      <w:r w:rsidRPr="00703CD1">
        <w:rPr>
          <w:i/>
          <w:iCs/>
          <w:sz w:val="4"/>
          <w:szCs w:val="4"/>
        </w:rPr>
        <w:t>C. Presidential Regulation under Presidents Trump and Biden</w:t>
      </w:r>
    </w:p>
    <w:p w14:paraId="74D937EF" w14:textId="77777777" w:rsidR="007B46BE" w:rsidRPr="00703CD1" w:rsidRDefault="007B46BE" w:rsidP="007B46BE">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4C43C0A3" w14:textId="77777777" w:rsidR="007B46BE" w:rsidRPr="00703CD1" w:rsidRDefault="007B46BE" w:rsidP="007B46BE">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5E420DF2" w14:textId="77777777" w:rsidR="007B46BE" w:rsidRPr="00703CD1" w:rsidRDefault="007B46BE" w:rsidP="007B46BE">
      <w:pPr>
        <w:rPr>
          <w:sz w:val="4"/>
          <w:szCs w:val="4"/>
        </w:rPr>
      </w:pPr>
      <w:r w:rsidRPr="00703CD1">
        <w:rPr>
          <w:sz w:val="4"/>
          <w:szCs w:val="4"/>
        </w:rPr>
        <w:t>1. Section 232 and U.S. Manufacturing</w:t>
      </w:r>
    </w:p>
    <w:p w14:paraId="271DE9DD" w14:textId="77777777" w:rsidR="007B46BE" w:rsidRPr="00703CD1" w:rsidRDefault="007B46BE" w:rsidP="007B46BE">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41A17ACF" w14:textId="77777777" w:rsidR="007B46BE" w:rsidRPr="00703CD1" w:rsidRDefault="007B46BE" w:rsidP="007B46BE">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AF12187" w14:textId="77777777" w:rsidR="007B46BE" w:rsidRPr="00703CD1" w:rsidRDefault="007B46BE" w:rsidP="007B46BE">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FA01913" w14:textId="77777777" w:rsidR="007B46BE" w:rsidRPr="00703CD1" w:rsidRDefault="007B46BE" w:rsidP="007B46BE">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7BEED06E" w14:textId="77777777" w:rsidR="007B46BE" w:rsidRPr="00703CD1" w:rsidRDefault="007B46BE" w:rsidP="007B46BE">
      <w:pPr>
        <w:rPr>
          <w:sz w:val="4"/>
          <w:szCs w:val="4"/>
        </w:rPr>
      </w:pPr>
      <w:r w:rsidRPr="00703CD1">
        <w:rPr>
          <w:sz w:val="4"/>
          <w:szCs w:val="4"/>
        </w:rPr>
        <w:t>2. Section 301 and Global Supply Chains</w:t>
      </w:r>
    </w:p>
    <w:p w14:paraId="13BF06B2" w14:textId="77777777" w:rsidR="007B46BE" w:rsidRPr="00703CD1" w:rsidRDefault="007B46BE" w:rsidP="007B46BE">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2270A25F" w14:textId="77777777" w:rsidR="007B46BE" w:rsidRPr="00703CD1" w:rsidRDefault="007B46BE" w:rsidP="007B46BE">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5611E9D5" w14:textId="77777777" w:rsidR="007B46BE" w:rsidRPr="00703CD1" w:rsidRDefault="007B46BE" w:rsidP="007B46BE">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0844699F" w14:textId="77777777" w:rsidR="007B46BE" w:rsidRPr="00703CD1" w:rsidRDefault="007B46BE" w:rsidP="007B46BE">
      <w:pPr>
        <w:rPr>
          <w:sz w:val="4"/>
          <w:szCs w:val="4"/>
        </w:rPr>
      </w:pPr>
      <w:r w:rsidRPr="00703CD1">
        <w:rPr>
          <w:sz w:val="4"/>
          <w:szCs w:val="4"/>
        </w:rPr>
        <w:t>3. Emergency Powers as a Basis for Across-the-Board Tariffs</w:t>
      </w:r>
    </w:p>
    <w:p w14:paraId="4394B90D" w14:textId="77777777" w:rsidR="007B46BE" w:rsidRPr="00703CD1" w:rsidRDefault="007B46BE" w:rsidP="007B46BE">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B8BFBB8" w14:textId="77777777" w:rsidR="007B46BE" w:rsidRPr="00703CD1" w:rsidRDefault="007B46BE" w:rsidP="007B46BE">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04448D13" w14:textId="77777777" w:rsidR="007B46BE" w:rsidRPr="00703CD1" w:rsidRDefault="007B46BE" w:rsidP="007B46BE">
      <w:pPr>
        <w:rPr>
          <w:sz w:val="4"/>
          <w:szCs w:val="4"/>
        </w:rPr>
      </w:pPr>
      <w:r w:rsidRPr="00703CD1">
        <w:rPr>
          <w:sz w:val="4"/>
          <w:szCs w:val="4"/>
        </w:rPr>
        <w:t>4. Emergency Powers and the Bulk-Power System</w:t>
      </w:r>
    </w:p>
    <w:p w14:paraId="54E4D377" w14:textId="77777777" w:rsidR="007B46BE" w:rsidRPr="00703CD1" w:rsidRDefault="007B46BE" w:rsidP="007B46BE">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69915398" w14:textId="77777777" w:rsidR="007B46BE" w:rsidRPr="00703CD1" w:rsidRDefault="007B46BE" w:rsidP="007B46BE">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0740E67C" w14:textId="77777777" w:rsidR="007B46BE" w:rsidRPr="00703CD1" w:rsidRDefault="007B46BE" w:rsidP="007B46BE">
      <w:pPr>
        <w:rPr>
          <w:sz w:val="4"/>
          <w:szCs w:val="4"/>
        </w:rPr>
      </w:pPr>
      <w:r w:rsidRPr="00703CD1">
        <w:rPr>
          <w:sz w:val="4"/>
          <w:szCs w:val="4"/>
        </w:rPr>
        <w:t>5. The Defense Production Act, COVID-19, and Climate</w:t>
      </w:r>
    </w:p>
    <w:p w14:paraId="5FD6C49D" w14:textId="77777777" w:rsidR="007B46BE" w:rsidRPr="00703CD1" w:rsidRDefault="007B46BE" w:rsidP="007B46BE">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D41A343" w14:textId="77777777" w:rsidR="007B46BE" w:rsidRPr="00703CD1" w:rsidRDefault="007B46BE" w:rsidP="007B46BE">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6A210E37" w14:textId="77777777" w:rsidR="007B46BE" w:rsidRPr="00703CD1" w:rsidRDefault="007B46BE" w:rsidP="007B46BE">
      <w:pPr>
        <w:rPr>
          <w:sz w:val="4"/>
          <w:szCs w:val="4"/>
        </w:rPr>
      </w:pPr>
      <w:r w:rsidRPr="00703CD1">
        <w:rPr>
          <w:sz w:val="4"/>
          <w:szCs w:val="4"/>
        </w:rPr>
        <w:t>6. IEEPA and Telecommunications Regulation</w:t>
      </w:r>
    </w:p>
    <w:p w14:paraId="112B3BC2" w14:textId="77777777" w:rsidR="007B46BE" w:rsidRPr="00703CD1" w:rsidRDefault="007B46BE" w:rsidP="007B46BE">
      <w:pPr>
        <w:rPr>
          <w:sz w:val="4"/>
          <w:szCs w:val="4"/>
        </w:rPr>
      </w:pPr>
      <w:r w:rsidRPr="00703CD1">
        <w:rPr>
          <w:sz w:val="4"/>
          <w:szCs w:val="4"/>
        </w:rPr>
        <w:t>More expansive still are President Trump’s executive order on ICTS and President Biden’s executive order banning the sale of bulk personal data.</w:t>
      </w:r>
    </w:p>
    <w:p w14:paraId="42A04AE8" w14:textId="77777777" w:rsidR="007B46BE" w:rsidRPr="00703CD1" w:rsidRDefault="007B46BE" w:rsidP="007B46BE">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1A66806C" w14:textId="77777777" w:rsidR="007B46BE" w:rsidRPr="00703CD1" w:rsidRDefault="007B46BE" w:rsidP="007B46BE">
      <w:pPr>
        <w:rPr>
          <w:sz w:val="4"/>
          <w:szCs w:val="4"/>
        </w:rPr>
      </w:pPr>
      <w:r w:rsidRPr="00703CD1">
        <w:rPr>
          <w:sz w:val="4"/>
          <w:szCs w:val="4"/>
        </w:rPr>
        <w:t>The ICTS Order, however, reaches far more than a single company, technology, or transaction. It applies broadly to</w:t>
      </w:r>
    </w:p>
    <w:p w14:paraId="6959766A" w14:textId="77777777" w:rsidR="007B46BE" w:rsidRPr="00703CD1" w:rsidRDefault="007B46BE" w:rsidP="007B46BE">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820AFC7" w14:textId="77777777" w:rsidR="007B46BE" w:rsidRPr="00703CD1" w:rsidRDefault="007B46BE" w:rsidP="007B46BE">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09043505" w14:textId="77777777" w:rsidR="007B46BE" w:rsidRPr="00703CD1" w:rsidRDefault="007B46BE" w:rsidP="007B46BE">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172BE7D" w14:textId="77777777" w:rsidR="007B46BE" w:rsidRPr="00703CD1" w:rsidRDefault="007B46BE" w:rsidP="007B46BE">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2A026155" w14:textId="77777777" w:rsidR="007B46BE" w:rsidRPr="00703CD1" w:rsidRDefault="007B46BE" w:rsidP="007B46BE">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385CBBE5" w14:textId="77777777" w:rsidR="007B46BE" w:rsidRPr="00703CD1" w:rsidRDefault="007B46BE" w:rsidP="007B46BE">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58A10024" w14:textId="77777777" w:rsidR="007B46BE" w:rsidRPr="00703CD1" w:rsidRDefault="007B46BE" w:rsidP="007B46BE">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338F534C" w14:textId="77777777" w:rsidR="007B46BE" w:rsidRPr="00703CD1" w:rsidRDefault="007B46BE" w:rsidP="007B46BE">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1C7B6BDE" w14:textId="77777777" w:rsidR="007B46BE" w:rsidRPr="00703CD1" w:rsidRDefault="007B46BE" w:rsidP="007B46BE">
      <w:pPr>
        <w:rPr>
          <w:sz w:val="4"/>
          <w:szCs w:val="4"/>
        </w:rPr>
      </w:pPr>
      <w:r w:rsidRPr="00703CD1">
        <w:rPr>
          <w:sz w:val="4"/>
          <w:szCs w:val="4"/>
        </w:rPr>
        <w:t>7. The Defense Production Act and Data Privacy</w:t>
      </w:r>
    </w:p>
    <w:p w14:paraId="45E5F4A5" w14:textId="77777777" w:rsidR="007B46BE" w:rsidRPr="00703CD1" w:rsidRDefault="007B46BE" w:rsidP="007B46BE">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21E74558" w14:textId="77777777" w:rsidR="007B46BE" w:rsidRPr="00703CD1" w:rsidRDefault="007B46BE" w:rsidP="007B46BE">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405C0DEC" w14:textId="77777777" w:rsidR="007B46BE" w:rsidRPr="00703CD1" w:rsidRDefault="007B46BE" w:rsidP="007B46BE">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68EDF1E" w14:textId="77777777" w:rsidR="007B46BE" w:rsidRPr="00703CD1" w:rsidRDefault="007B46BE" w:rsidP="007B46BE">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52124735" w14:textId="77777777" w:rsidR="007B46BE" w:rsidRPr="00703CD1" w:rsidRDefault="007B46BE" w:rsidP="007B46BE">
      <w:pPr>
        <w:rPr>
          <w:sz w:val="4"/>
          <w:szCs w:val="4"/>
        </w:rPr>
      </w:pPr>
      <w:r w:rsidRPr="00703CD1">
        <w:rPr>
          <w:sz w:val="4"/>
          <w:szCs w:val="4"/>
        </w:rPr>
        <w:t>* * *</w:t>
      </w:r>
    </w:p>
    <w:p w14:paraId="224296C5" w14:textId="77777777" w:rsidR="007B46BE" w:rsidRPr="00703CD1" w:rsidRDefault="007B46BE" w:rsidP="007B46BE">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6F9EC739" w14:textId="77777777" w:rsidR="007B46BE" w:rsidRPr="00703CD1" w:rsidRDefault="007B46BE" w:rsidP="007B46BE">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394DD6BC" w14:textId="77777777" w:rsidR="007B46BE" w:rsidRPr="00703CD1" w:rsidRDefault="007B46BE" w:rsidP="007B46BE">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7A33BBE4" w14:textId="77777777" w:rsidR="007B46BE" w:rsidRPr="00703CD1" w:rsidRDefault="007B46BE" w:rsidP="007B46BE">
      <w:pPr>
        <w:rPr>
          <w:sz w:val="4"/>
          <w:szCs w:val="4"/>
        </w:rPr>
      </w:pPr>
      <w:r w:rsidRPr="00703CD1">
        <w:rPr>
          <w:sz w:val="4"/>
          <w:szCs w:val="4"/>
        </w:rPr>
        <w:t>II.Why Presidential Regulation</w:t>
      </w:r>
    </w:p>
    <w:p w14:paraId="2DBC129D" w14:textId="77777777" w:rsidR="007B46BE" w:rsidRPr="00703CD1" w:rsidRDefault="007B46BE" w:rsidP="007B46BE">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322E362" w14:textId="77777777" w:rsidR="007B46BE" w:rsidRPr="00703CD1" w:rsidRDefault="007B46BE" w:rsidP="007B46BE">
      <w:pPr>
        <w:rPr>
          <w:i/>
          <w:iCs/>
          <w:sz w:val="4"/>
          <w:szCs w:val="4"/>
        </w:rPr>
      </w:pPr>
      <w:r w:rsidRPr="00703CD1">
        <w:rPr>
          <w:i/>
          <w:iCs/>
          <w:sz w:val="4"/>
          <w:szCs w:val="4"/>
        </w:rPr>
        <w:lastRenderedPageBreak/>
        <w:t>A. Congressional Inaction and Political Polarization</w:t>
      </w:r>
    </w:p>
    <w:p w14:paraId="0C79F1FC" w14:textId="77777777" w:rsidR="007B46BE" w:rsidRPr="00703CD1" w:rsidRDefault="007B46BE" w:rsidP="007B46BE">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3D44F9AF" w14:textId="77777777" w:rsidR="007B46BE" w:rsidRPr="00703CD1" w:rsidRDefault="007B46BE" w:rsidP="007B46BE">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1A2B7DB3" w14:textId="77777777" w:rsidR="007B46BE" w:rsidRPr="00703CD1" w:rsidRDefault="007B46BE" w:rsidP="007B46BE">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11820EAD" w14:textId="77777777" w:rsidR="007B46BE" w:rsidRPr="00703CD1" w:rsidRDefault="007B46BE" w:rsidP="007B46BE">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4579C3BC" w14:textId="77777777" w:rsidR="007B46BE" w:rsidRPr="00703CD1" w:rsidRDefault="007B46BE" w:rsidP="007B46BE">
      <w:pPr>
        <w:rPr>
          <w:i/>
          <w:iCs/>
          <w:sz w:val="4"/>
          <w:szCs w:val="4"/>
        </w:rPr>
      </w:pPr>
      <w:r w:rsidRPr="00703CD1">
        <w:rPr>
          <w:i/>
          <w:iCs/>
          <w:sz w:val="4"/>
          <w:szCs w:val="4"/>
        </w:rPr>
        <w:t>B. The Rise and Rise of Presidential Power</w:t>
      </w:r>
    </w:p>
    <w:p w14:paraId="6B56E8AC" w14:textId="77777777" w:rsidR="007B46BE" w:rsidRPr="00703CD1" w:rsidRDefault="007B46BE" w:rsidP="007B46BE">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029057A" w14:textId="77777777" w:rsidR="007B46BE" w:rsidRPr="00703CD1" w:rsidRDefault="007B46BE" w:rsidP="007B46BE">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40C3B784" w14:textId="77777777" w:rsidR="007B46BE" w:rsidRPr="00703CD1" w:rsidRDefault="007B46BE" w:rsidP="007B46BE">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2F642483" w14:textId="77777777" w:rsidR="007B46BE" w:rsidRPr="00703CD1" w:rsidRDefault="007B46BE" w:rsidP="007B46BE">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FD98A7C" w14:textId="77777777" w:rsidR="007B46BE" w:rsidRPr="00703CD1" w:rsidRDefault="007B46BE" w:rsidP="007B46BE">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47A2892B" w14:textId="77777777" w:rsidR="007B46BE" w:rsidRPr="00703CD1" w:rsidRDefault="007B46BE" w:rsidP="007B46BE">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41751375" w14:textId="77777777" w:rsidR="007B46BE" w:rsidRPr="00703CD1" w:rsidRDefault="007B46BE" w:rsidP="007B46BE">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3784B5E" w14:textId="77777777" w:rsidR="007B46BE" w:rsidRPr="00703CD1" w:rsidRDefault="007B46BE" w:rsidP="007B46BE">
      <w:pPr>
        <w:rPr>
          <w:i/>
          <w:iCs/>
          <w:sz w:val="4"/>
          <w:szCs w:val="4"/>
        </w:rPr>
      </w:pPr>
      <w:r w:rsidRPr="00703CD1">
        <w:rPr>
          <w:i/>
          <w:iCs/>
          <w:sz w:val="4"/>
          <w:szCs w:val="4"/>
        </w:rPr>
        <w:t>C. The Administrative Law Revolution</w:t>
      </w:r>
    </w:p>
    <w:p w14:paraId="78F02325" w14:textId="77777777" w:rsidR="007B46BE" w:rsidRPr="00703CD1" w:rsidRDefault="007B46BE" w:rsidP="007B46BE">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F814604" w14:textId="77777777" w:rsidR="007B46BE" w:rsidRPr="00703CD1" w:rsidRDefault="007B46BE" w:rsidP="007B46BE">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0D67DFCC" w14:textId="77777777" w:rsidR="007B46BE" w:rsidRPr="00703CD1" w:rsidRDefault="007B46BE" w:rsidP="007B46BE">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65014E81" w14:textId="77777777" w:rsidR="007B46BE" w:rsidRPr="00703CD1" w:rsidRDefault="007B46BE" w:rsidP="007B46BE">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7E2D89F2" w14:textId="77777777" w:rsidR="007B46BE" w:rsidRPr="00703CD1" w:rsidRDefault="007B46BE" w:rsidP="007B46BE">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3411F603" w14:textId="77777777" w:rsidR="007B46BE" w:rsidRPr="00703CD1" w:rsidRDefault="007B46BE" w:rsidP="007B46BE">
      <w:pPr>
        <w:rPr>
          <w:i/>
          <w:iCs/>
          <w:sz w:val="4"/>
          <w:szCs w:val="4"/>
        </w:rPr>
      </w:pPr>
      <w:r w:rsidRPr="00703CD1">
        <w:rPr>
          <w:i/>
          <w:iCs/>
          <w:sz w:val="4"/>
          <w:szCs w:val="4"/>
        </w:rPr>
        <w:t>D. Foreign Affairs Exceptionalism and the Blurry Boundary Between Foreign and Domestic Economic Affairs</w:t>
      </w:r>
    </w:p>
    <w:p w14:paraId="3017968D" w14:textId="77777777" w:rsidR="007B46BE" w:rsidRPr="00703CD1" w:rsidRDefault="007B46BE" w:rsidP="007B46BE">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13F76150" w14:textId="77777777" w:rsidR="007B46BE" w:rsidRPr="00703CD1" w:rsidRDefault="007B46BE" w:rsidP="007B46BE">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145CF57C" w14:textId="77777777" w:rsidR="007B46BE" w:rsidRPr="00703CD1" w:rsidRDefault="007B46BE" w:rsidP="007B46BE">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4D424B18" w14:textId="77777777" w:rsidR="007B46BE" w:rsidRPr="00703CD1" w:rsidRDefault="007B46BE" w:rsidP="007B46BE">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0347C8A4" w14:textId="77777777" w:rsidR="007B46BE" w:rsidRPr="00703CD1" w:rsidRDefault="007B46BE" w:rsidP="007B46BE">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73E8E4C9" w14:textId="77777777" w:rsidR="007B46BE" w:rsidRPr="00703CD1" w:rsidRDefault="007B46BE" w:rsidP="007B46BE">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489DEF7A" w14:textId="77777777" w:rsidR="007B46BE" w:rsidRPr="00703CD1" w:rsidRDefault="007B46BE" w:rsidP="007B46BE">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6DF900D8" w14:textId="77777777" w:rsidR="007B46BE" w:rsidRPr="00703CD1" w:rsidRDefault="007B46BE" w:rsidP="007B46BE">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04A26365" w14:textId="77777777" w:rsidR="007B46BE" w:rsidRPr="00703CD1" w:rsidRDefault="007B46BE" w:rsidP="007B46BE">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64CBD602" w14:textId="77777777" w:rsidR="007B46BE" w:rsidRPr="00703CD1" w:rsidRDefault="007B46BE" w:rsidP="007B46BE">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ADDED07" w14:textId="77777777" w:rsidR="007B46BE" w:rsidRPr="00703CD1" w:rsidRDefault="007B46BE" w:rsidP="007B46BE">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2EDB31BC" w14:textId="77777777" w:rsidR="007B46BE" w:rsidRPr="00703CD1" w:rsidRDefault="007B46BE" w:rsidP="007B46BE">
      <w:pPr>
        <w:rPr>
          <w:sz w:val="16"/>
        </w:rPr>
      </w:pPr>
      <w:r w:rsidRPr="00703CD1">
        <w:rPr>
          <w:sz w:val="4"/>
          <w:szCs w:val="4"/>
        </w:rPr>
        <w:t>III. The Consequences of Presidential Regulation</w:t>
      </w:r>
    </w:p>
    <w:p w14:paraId="2A0FCD71" w14:textId="77777777" w:rsidR="007B46BE" w:rsidRPr="00703CD1" w:rsidRDefault="007B46BE" w:rsidP="007B46BE">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3B494137" w14:textId="77777777" w:rsidR="007B46BE" w:rsidRPr="00703CD1" w:rsidRDefault="007B46BE" w:rsidP="007B46BE">
      <w:pPr>
        <w:rPr>
          <w:i/>
          <w:iCs/>
          <w:sz w:val="16"/>
        </w:rPr>
      </w:pPr>
      <w:r w:rsidRPr="00703CD1">
        <w:rPr>
          <w:i/>
          <w:iCs/>
          <w:sz w:val="16"/>
        </w:rPr>
        <w:t>A. Legitimacy, Accountability, and Presidential Regulation</w:t>
      </w:r>
    </w:p>
    <w:p w14:paraId="0457BAAB" w14:textId="77777777" w:rsidR="007B46BE" w:rsidRPr="00703CD1" w:rsidRDefault="007B46BE" w:rsidP="007B46BE">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4A0E3E0" w14:textId="77777777" w:rsidR="007B46BE" w:rsidRPr="00703CD1" w:rsidRDefault="007B46BE" w:rsidP="007B46BE">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B52D33B" w14:textId="77777777" w:rsidR="007B46BE" w:rsidRPr="00703CD1" w:rsidRDefault="007B46BE" w:rsidP="007B46BE">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537E4384" w14:textId="77777777" w:rsidR="007B46BE" w:rsidRPr="00703CD1" w:rsidRDefault="007B46BE" w:rsidP="007B46BE">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2DF10AED" w14:textId="77777777" w:rsidR="007B46BE" w:rsidRPr="00703CD1" w:rsidRDefault="007B46BE" w:rsidP="007B46BE">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133CF620" w14:textId="77777777" w:rsidR="007B46BE" w:rsidRPr="00703CD1" w:rsidRDefault="007B46BE" w:rsidP="007B46BE">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24BADCCE" w14:textId="77777777" w:rsidR="007B46BE" w:rsidRPr="00703CD1" w:rsidRDefault="007B46BE" w:rsidP="007B46BE">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2FB580A3" w14:textId="77777777" w:rsidR="007B46BE" w:rsidRPr="00703CD1" w:rsidRDefault="007B46BE" w:rsidP="007B46BE">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114B0B9" w14:textId="77777777" w:rsidR="007B46BE" w:rsidRPr="00703CD1" w:rsidRDefault="007B46BE" w:rsidP="007B46BE">
      <w:pPr>
        <w:rPr>
          <w:i/>
          <w:iCs/>
          <w:sz w:val="16"/>
        </w:rPr>
      </w:pPr>
      <w:r w:rsidRPr="00703CD1">
        <w:rPr>
          <w:i/>
          <w:iCs/>
          <w:sz w:val="16"/>
        </w:rPr>
        <w:t>B. The Hydraulics of Regulation</w:t>
      </w:r>
    </w:p>
    <w:p w14:paraId="71CC9C4B" w14:textId="77777777" w:rsidR="007B46BE" w:rsidRPr="00703CD1" w:rsidRDefault="007B46BE" w:rsidP="007B46BE">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5194E973" w14:textId="77777777" w:rsidR="007B46BE" w:rsidRPr="00703CD1" w:rsidRDefault="007B46BE" w:rsidP="007B46BE">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58CCB286" w14:textId="77777777" w:rsidR="007B46BE" w:rsidRPr="00703CD1" w:rsidRDefault="007B46BE" w:rsidP="007B46BE">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FE99F0A" w14:textId="77777777" w:rsidR="007B46BE" w:rsidRPr="00703CD1" w:rsidRDefault="007B46BE" w:rsidP="007B46BE">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00870CBE" w14:textId="77777777" w:rsidR="007B46BE" w:rsidRPr="00703CD1" w:rsidRDefault="007B46BE" w:rsidP="007B46BE">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58007AC9" w14:textId="77777777" w:rsidR="007B46BE" w:rsidRPr="00703CD1" w:rsidRDefault="007B46BE" w:rsidP="007B46BE">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25735FD7" w14:textId="77777777" w:rsidR="007B46BE" w:rsidRPr="00703CD1" w:rsidRDefault="007B46BE" w:rsidP="007B46BE">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63092D8" w14:textId="77777777" w:rsidR="007B46BE" w:rsidRPr="00703CD1" w:rsidRDefault="007B46BE" w:rsidP="007B46BE">
      <w:pPr>
        <w:rPr>
          <w:i/>
          <w:iCs/>
          <w:sz w:val="16"/>
        </w:rPr>
      </w:pPr>
      <w:r w:rsidRPr="00703CD1">
        <w:rPr>
          <w:i/>
          <w:iCs/>
          <w:sz w:val="16"/>
        </w:rPr>
        <w:t>C. Regulatory Instability</w:t>
      </w:r>
    </w:p>
    <w:p w14:paraId="207E5D36" w14:textId="77777777" w:rsidR="007B46BE" w:rsidRPr="00960FCE" w:rsidRDefault="007B46BE" w:rsidP="007B46BE">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2ACA93F2" w14:textId="77777777" w:rsidR="007B46BE" w:rsidRPr="005D388F" w:rsidRDefault="007B46BE" w:rsidP="007B46BE"/>
    <w:p w14:paraId="389A6EA6" w14:textId="77777777" w:rsidR="007B46BE" w:rsidRPr="006D4925" w:rsidRDefault="007B46BE" w:rsidP="007B46BE"/>
    <w:p w14:paraId="035AFE59" w14:textId="77777777" w:rsidR="007B46BE" w:rsidRPr="007B46BE" w:rsidRDefault="007B46BE" w:rsidP="007B46BE"/>
    <w:p w14:paraId="20220D3F" w14:textId="77777777" w:rsidR="00370BD0" w:rsidRDefault="00370BD0" w:rsidP="00370BD0">
      <w:pPr>
        <w:pStyle w:val="Heading1"/>
      </w:pPr>
      <w:r>
        <w:lastRenderedPageBreak/>
        <w:t>2AC</w:t>
      </w:r>
    </w:p>
    <w:p w14:paraId="5562E980" w14:textId="77777777" w:rsidR="00370BD0" w:rsidRDefault="00370BD0" w:rsidP="00370BD0">
      <w:pPr>
        <w:pStyle w:val="Heading2"/>
      </w:pPr>
      <w:r>
        <w:lastRenderedPageBreak/>
        <w:t>Administration</w:t>
      </w:r>
    </w:p>
    <w:p w14:paraId="4EA4B581" w14:textId="77777777" w:rsidR="00370BD0" w:rsidRDefault="00370BD0" w:rsidP="00370BD0">
      <w:pPr>
        <w:pStyle w:val="Heading3"/>
      </w:pPr>
      <w:r>
        <w:lastRenderedPageBreak/>
        <w:t>2AC---AT: Admin Fails</w:t>
      </w:r>
    </w:p>
    <w:p w14:paraId="1FD4062F" w14:textId="77777777" w:rsidR="00370BD0" w:rsidRDefault="00370BD0" w:rsidP="00370BD0">
      <w:pPr>
        <w:pStyle w:val="Analytic"/>
      </w:pPr>
    </w:p>
    <w:p w14:paraId="23FDF744" w14:textId="77777777" w:rsidR="00370BD0" w:rsidRDefault="00370BD0" w:rsidP="00370BD0">
      <w:pPr>
        <w:pStyle w:val="Heading3"/>
      </w:pPr>
      <w:r>
        <w:lastRenderedPageBreak/>
        <w:t>2AC---Polycrisis !</w:t>
      </w:r>
    </w:p>
    <w:p w14:paraId="6103BC66" w14:textId="77777777" w:rsidR="00370BD0" w:rsidRDefault="00370BD0" w:rsidP="00370BD0">
      <w:pPr>
        <w:pStyle w:val="Analytic"/>
      </w:pPr>
    </w:p>
    <w:p w14:paraId="675F86F2" w14:textId="77777777" w:rsidR="00370BD0" w:rsidRDefault="00370BD0" w:rsidP="00370BD0"/>
    <w:p w14:paraId="56C8CF59" w14:textId="77777777" w:rsidR="00370BD0" w:rsidRDefault="00370BD0" w:rsidP="00370BD0">
      <w:pPr>
        <w:pStyle w:val="Analytic"/>
      </w:pPr>
    </w:p>
    <w:p w14:paraId="70C77693" w14:textId="77777777" w:rsidR="00370BD0" w:rsidRDefault="00370BD0" w:rsidP="00370BD0">
      <w:pPr>
        <w:pStyle w:val="Heading3"/>
      </w:pPr>
      <w:r>
        <w:lastRenderedPageBreak/>
        <w:t>2AC---AT: Experts</w:t>
      </w:r>
    </w:p>
    <w:p w14:paraId="2F1CDF2A" w14:textId="77777777" w:rsidR="00370BD0" w:rsidRDefault="00370BD0" w:rsidP="00370BD0">
      <w:pPr>
        <w:pStyle w:val="Analytic"/>
      </w:pPr>
    </w:p>
    <w:p w14:paraId="01AA082E" w14:textId="77777777" w:rsidR="00370BD0" w:rsidRDefault="00370BD0" w:rsidP="00370BD0"/>
    <w:p w14:paraId="73088FD8" w14:textId="77777777" w:rsidR="00370BD0" w:rsidRDefault="00370BD0" w:rsidP="00370BD0">
      <w:pPr>
        <w:pStyle w:val="Analytic"/>
      </w:pPr>
    </w:p>
    <w:p w14:paraId="2A834815" w14:textId="77777777" w:rsidR="00370BD0" w:rsidRDefault="00370BD0" w:rsidP="00370BD0"/>
    <w:p w14:paraId="0971212D" w14:textId="77777777" w:rsidR="00370BD0" w:rsidRDefault="00370BD0" w:rsidP="00370BD0">
      <w:pPr>
        <w:pStyle w:val="Analytic"/>
      </w:pPr>
    </w:p>
    <w:p w14:paraId="54128321" w14:textId="77777777" w:rsidR="00370BD0" w:rsidRDefault="00370BD0" w:rsidP="00370BD0">
      <w:pPr>
        <w:pStyle w:val="Heading2"/>
      </w:pPr>
      <w:r>
        <w:lastRenderedPageBreak/>
        <w:t>Reorganization</w:t>
      </w:r>
    </w:p>
    <w:p w14:paraId="653D6346" w14:textId="77777777" w:rsidR="00370BD0" w:rsidRDefault="00370BD0" w:rsidP="00370BD0">
      <w:pPr>
        <w:pStyle w:val="Heading3"/>
      </w:pPr>
      <w:r>
        <w:lastRenderedPageBreak/>
        <w:t>2AC---War !</w:t>
      </w:r>
    </w:p>
    <w:p w14:paraId="7F166FE8" w14:textId="77777777" w:rsidR="00370BD0" w:rsidRDefault="00370BD0" w:rsidP="00370BD0">
      <w:pPr>
        <w:pStyle w:val="Analytic"/>
      </w:pPr>
    </w:p>
    <w:p w14:paraId="1AD024AC" w14:textId="77777777" w:rsidR="00370BD0" w:rsidRDefault="00370BD0" w:rsidP="00370BD0">
      <w:pPr>
        <w:pStyle w:val="Heading3"/>
      </w:pPr>
      <w:r>
        <w:lastRenderedPageBreak/>
        <w:t>2AC---Democracy !</w:t>
      </w:r>
    </w:p>
    <w:p w14:paraId="3E1BAB08" w14:textId="77777777" w:rsidR="00370BD0" w:rsidRDefault="00370BD0" w:rsidP="00370BD0">
      <w:pPr>
        <w:pStyle w:val="Analytic"/>
      </w:pPr>
    </w:p>
    <w:p w14:paraId="467D35DC" w14:textId="77777777" w:rsidR="00370BD0" w:rsidRDefault="00370BD0" w:rsidP="00370BD0">
      <w:pPr>
        <w:pStyle w:val="Heading3"/>
      </w:pPr>
      <w:r>
        <w:lastRenderedPageBreak/>
        <w:t>2AC---Aging Crisis !</w:t>
      </w:r>
    </w:p>
    <w:p w14:paraId="4C881E99" w14:textId="77777777" w:rsidR="00370BD0" w:rsidRDefault="00370BD0" w:rsidP="00370BD0">
      <w:pPr>
        <w:pStyle w:val="Analytic"/>
      </w:pPr>
    </w:p>
    <w:p w14:paraId="1D0AC015" w14:textId="77777777" w:rsidR="00370BD0" w:rsidRPr="00340278" w:rsidRDefault="00370BD0" w:rsidP="00370BD0"/>
    <w:p w14:paraId="407799B4" w14:textId="77777777" w:rsidR="00370BD0" w:rsidRPr="00E91078" w:rsidRDefault="00370BD0" w:rsidP="00370BD0"/>
    <w:p w14:paraId="47507172" w14:textId="77777777" w:rsidR="00370BD0" w:rsidRDefault="00370BD0" w:rsidP="00370BD0">
      <w:pPr>
        <w:pStyle w:val="Heading2"/>
      </w:pPr>
      <w:r>
        <w:lastRenderedPageBreak/>
        <w:t>T-Subs</w:t>
      </w:r>
    </w:p>
    <w:p w14:paraId="741D0132" w14:textId="77777777" w:rsidR="00370BD0" w:rsidRDefault="00370BD0" w:rsidP="00370BD0">
      <w:pPr>
        <w:pStyle w:val="Analytic"/>
      </w:pPr>
    </w:p>
    <w:p w14:paraId="17C3D2C1" w14:textId="77777777" w:rsidR="00370BD0" w:rsidRPr="00C179A3" w:rsidRDefault="00370BD0" w:rsidP="00370BD0">
      <w:pPr>
        <w:pStyle w:val="Heading4"/>
      </w:pPr>
      <w:r>
        <w:t xml:space="preserve">4. Substantial means “great or significant,” </w:t>
      </w:r>
      <w:r>
        <w:rPr>
          <w:u w:val="single"/>
        </w:rPr>
        <w:t>not</w:t>
      </w:r>
      <w:r>
        <w:t xml:space="preserve"> “entirely.”</w:t>
      </w:r>
    </w:p>
    <w:p w14:paraId="4E78E5B1" w14:textId="77777777" w:rsidR="00370BD0" w:rsidRPr="00C179A3" w:rsidRDefault="00370BD0" w:rsidP="00370BD0">
      <w:r>
        <w:t xml:space="preserve">Christopher J. </w:t>
      </w:r>
      <w:r w:rsidRPr="00C179A3">
        <w:rPr>
          <w:rStyle w:val="Style13ptBold"/>
        </w:rPr>
        <w:t>Burke 12</w:t>
      </w:r>
      <w:r>
        <w:t xml:space="preserve">, </w:t>
      </w:r>
      <w:r w:rsidRPr="00C179A3">
        <w:t xml:space="preserve">Magistrate Judge </w:t>
      </w:r>
      <w:r>
        <w:t>of</w:t>
      </w:r>
      <w:r w:rsidRPr="00C179A3">
        <w:t xml:space="preserve"> the United States District Court for the District of Delaware</w:t>
      </w:r>
      <w:r>
        <w:t xml:space="preserve">, 27 April 2012, “Virgin Atl. Airways Ltd. v. Delta Airlines, Inc.,” </w:t>
      </w:r>
      <w:r w:rsidRPr="00C179A3">
        <w:t>2012 U.S. Dist. LEXIS 59074</w:t>
      </w:r>
      <w:r>
        <w:t>, Lexis.</w:t>
      </w:r>
    </w:p>
    <w:p w14:paraId="0F109E41" w14:textId="77777777" w:rsidR="00370BD0" w:rsidRPr="00C83B44" w:rsidRDefault="00370BD0" w:rsidP="00370BD0">
      <w:pPr>
        <w:rPr>
          <w:sz w:val="16"/>
          <w:szCs w:val="16"/>
        </w:rPr>
      </w:pPr>
      <w:r w:rsidRPr="00C83B44">
        <w:rPr>
          <w:sz w:val="16"/>
          <w:szCs w:val="16"/>
        </w:rPr>
        <w:t xml:space="preserve">The Court agrees, and finds that such a result would be at odds with the established law. </w:t>
      </w:r>
      <w:r w:rsidRPr="00C179A3">
        <w:rPr>
          <w:rStyle w:val="StyleUnderline"/>
          <w:highlight w:val="yellow"/>
        </w:rPr>
        <w:t>See</w:t>
      </w:r>
      <w:r w:rsidRPr="00C83B44">
        <w:rPr>
          <w:sz w:val="16"/>
          <w:szCs w:val="16"/>
        </w:rPr>
        <w:t xml:space="preserve">, e.g., </w:t>
      </w:r>
      <w:r w:rsidRPr="00C179A3">
        <w:rPr>
          <w:rStyle w:val="StyleUnderline"/>
          <w:highlight w:val="yellow"/>
        </w:rPr>
        <w:t>Circle R</w:t>
      </w:r>
      <w:r w:rsidRPr="00C83B44">
        <w:rPr>
          <w:sz w:val="16"/>
          <w:szCs w:val="16"/>
        </w:rPr>
        <w:t>, Inc. v. Trail King Indus., Inc., 21 F. App'x 894, 898 (Fed. Cir. 2001) (</w:t>
      </w:r>
      <w:r w:rsidRPr="00C179A3">
        <w:rPr>
          <w:rStyle w:val="Emphasis"/>
          <w:highlight w:val="yellow"/>
        </w:rPr>
        <w:t>reversing</w:t>
      </w:r>
      <w:r w:rsidRPr="00C179A3">
        <w:rPr>
          <w:rStyle w:val="StyleUnderline"/>
          <w:highlight w:val="yellow"/>
        </w:rPr>
        <w:t xml:space="preserve"> a</w:t>
      </w:r>
      <w:r w:rsidRPr="00C83B44">
        <w:rPr>
          <w:rStyle w:val="StyleUnderline"/>
        </w:rPr>
        <w:t xml:space="preserve"> district </w:t>
      </w:r>
      <w:r w:rsidRPr="00C179A3">
        <w:rPr>
          <w:rStyle w:val="StyleUnderline"/>
          <w:highlight w:val="yellow"/>
        </w:rPr>
        <w:t xml:space="preserve">court decision that </w:t>
      </w:r>
      <w:r w:rsidRPr="00C179A3">
        <w:rPr>
          <w:rStyle w:val="Emphasis"/>
          <w:highlight w:val="yellow"/>
        </w:rPr>
        <w:t>construed</w:t>
      </w:r>
      <w:r w:rsidRPr="00C83B44">
        <w:rPr>
          <w:rStyle w:val="StyleUnderline"/>
        </w:rPr>
        <w:t xml:space="preserve"> the phrase "</w:t>
      </w:r>
      <w:r w:rsidRPr="00C179A3">
        <w:rPr>
          <w:rStyle w:val="Emphasis"/>
          <w:highlight w:val="yellow"/>
        </w:rPr>
        <w:t>substantially</w:t>
      </w:r>
      <w:r w:rsidRPr="00C83B44">
        <w:rPr>
          <w:sz w:val="16"/>
          <w:szCs w:val="16"/>
        </w:rPr>
        <w:t xml:space="preserve"> flat" </w:t>
      </w:r>
      <w:r w:rsidRPr="00C179A3">
        <w:rPr>
          <w:rStyle w:val="StyleUnderline"/>
          <w:highlight w:val="yellow"/>
        </w:rPr>
        <w:t>to mean "</w:t>
      </w:r>
      <w:r w:rsidRPr="00C179A3">
        <w:rPr>
          <w:rStyle w:val="Emphasis"/>
          <w:highlight w:val="yellow"/>
        </w:rPr>
        <w:t>entirely</w:t>
      </w:r>
      <w:r w:rsidRPr="00C83B44">
        <w:rPr>
          <w:sz w:val="16"/>
          <w:szCs w:val="16"/>
        </w:rPr>
        <w:t xml:space="preserve"> flat"); York Prods., Inc. v. Cent. Tractor Farm &amp; Family Ctr., 99 F.3d 1568, 1572-73 (Fed. Cir. 1996) (construing "substantially the entire height" as "nearly the entire height"). HN10 The adverb </w:t>
      </w:r>
      <w:r w:rsidRPr="00C83B44">
        <w:rPr>
          <w:rStyle w:val="StyleUnderline"/>
        </w:rPr>
        <w:t>"</w:t>
      </w:r>
      <w:r w:rsidRPr="00C179A3">
        <w:rPr>
          <w:rStyle w:val="StyleUnderline"/>
          <w:highlight w:val="yellow"/>
        </w:rPr>
        <w:t xml:space="preserve">substantially" is </w:t>
      </w:r>
      <w:r w:rsidRPr="00C179A3">
        <w:rPr>
          <w:rStyle w:val="Emphasis"/>
          <w:highlight w:val="yellow"/>
        </w:rPr>
        <w:t>typically defined</w:t>
      </w:r>
      <w:r w:rsidRPr="00C179A3">
        <w:rPr>
          <w:rStyle w:val="StyleUnderline"/>
          <w:highlight w:val="yellow"/>
        </w:rPr>
        <w:t xml:space="preserve"> to mean</w:t>
      </w:r>
      <w:r w:rsidRPr="00C83B44">
        <w:rPr>
          <w:rStyle w:val="StyleUnderline"/>
        </w:rPr>
        <w:t xml:space="preserve"> "to a </w:t>
      </w:r>
      <w:r w:rsidRPr="00C179A3">
        <w:rPr>
          <w:rStyle w:val="Emphasis"/>
          <w:highlight w:val="yellow"/>
        </w:rPr>
        <w:t>great</w:t>
      </w:r>
      <w:r w:rsidRPr="00C179A3">
        <w:rPr>
          <w:rStyle w:val="StyleUnderline"/>
          <w:highlight w:val="yellow"/>
        </w:rPr>
        <w:t xml:space="preserve"> or </w:t>
      </w:r>
      <w:r w:rsidRPr="00C179A3">
        <w:rPr>
          <w:rStyle w:val="Emphasis"/>
          <w:highlight w:val="yellow"/>
        </w:rPr>
        <w:t>significant</w:t>
      </w:r>
      <w:r w:rsidRPr="00C83B44">
        <w:rPr>
          <w:rStyle w:val="Emphasis"/>
        </w:rPr>
        <w:t xml:space="preserve"> extent</w:t>
      </w:r>
      <w:r w:rsidRPr="00C83B44">
        <w:rPr>
          <w:rStyle w:val="StyleUnderline"/>
        </w:rPr>
        <w:t>,</w:t>
      </w:r>
      <w:r w:rsidRPr="00C83B44">
        <w:rPr>
          <w:sz w:val="16"/>
          <w:szCs w:val="16"/>
        </w:rPr>
        <w:t>" or "for the most part; essentially." 4</w:t>
      </w:r>
      <w:r>
        <w:rPr>
          <w:sz w:val="16"/>
          <w:szCs w:val="16"/>
        </w:rPr>
        <w:t xml:space="preserve"> </w:t>
      </w:r>
      <w:r w:rsidRPr="00C83B44">
        <w:rPr>
          <w:sz w:val="16"/>
          <w:szCs w:val="16"/>
        </w:rPr>
        <w:t>HN11 The adjective "flat" is typically defined to mean "smooth and even; without marked lumps to indentations" or "having a broad level surface." 5 These ordinary definitions are generally consistent with the patent specification discussed at length above, which depicts and describes seat-to-bed systems with constituent surfaces that are close to, though not entirely, flat. (See '861 patent, col. 9-10; col. 13 (describing multiple embodiments with "substantially flat" passenger-bearing surfaces that are composed of "substantially coplanar[] and contiguous" surfaces) 6 As such, although the patent specification and claims lead to the inescapable conclusion that the claimed "substantially flat bed" must consist of surfaces that are flat to a great extent, those surfaces need not be precisely so. (See, e.g., id., col. 33:12-17; 36:32-33; 43:7-8; 46:54-56)</w:t>
      </w:r>
    </w:p>
    <w:p w14:paraId="0B93ED1F" w14:textId="77777777" w:rsidR="00370BD0" w:rsidRDefault="00370BD0" w:rsidP="00370BD0">
      <w:pPr>
        <w:rPr>
          <w:sz w:val="16"/>
        </w:rPr>
      </w:pPr>
    </w:p>
    <w:p w14:paraId="44FC7901" w14:textId="77777777" w:rsidR="00370BD0" w:rsidRDefault="00370BD0" w:rsidP="00370BD0">
      <w:pPr>
        <w:pStyle w:val="Analytic"/>
        <w:rPr>
          <w:u w:val="single"/>
        </w:rPr>
      </w:pPr>
    </w:p>
    <w:p w14:paraId="24BB04CA" w14:textId="77777777" w:rsidR="00370BD0" w:rsidRPr="00FA09B1" w:rsidRDefault="00370BD0" w:rsidP="00370BD0"/>
    <w:p w14:paraId="35B382AA" w14:textId="77777777" w:rsidR="00370BD0" w:rsidRDefault="00370BD0" w:rsidP="00370BD0">
      <w:pPr>
        <w:pStyle w:val="Heading2"/>
      </w:pPr>
      <w:r>
        <w:lastRenderedPageBreak/>
        <w:t>Remand CP</w:t>
      </w:r>
    </w:p>
    <w:p w14:paraId="42A87FF6" w14:textId="77777777" w:rsidR="00370BD0" w:rsidRPr="00164FCD" w:rsidRDefault="00370BD0" w:rsidP="00370BD0">
      <w:pPr>
        <w:pStyle w:val="Heading4"/>
      </w:pPr>
      <w:r>
        <w:t xml:space="preserve">1. It results in a </w:t>
      </w:r>
      <w:r w:rsidRPr="00164FCD">
        <w:rPr>
          <w:u w:val="single"/>
        </w:rPr>
        <w:t>legal patchwork</w:t>
      </w:r>
      <w:r>
        <w:t xml:space="preserve"> AND </w:t>
      </w:r>
      <w:r w:rsidRPr="00164FCD">
        <w:rPr>
          <w:u w:val="single"/>
        </w:rPr>
        <w:t>implodes</w:t>
      </w:r>
      <w:r>
        <w:t xml:space="preserve"> legitimacy.</w:t>
      </w:r>
    </w:p>
    <w:p w14:paraId="5541CFCA" w14:textId="77777777" w:rsidR="00370BD0" w:rsidRDefault="00370BD0" w:rsidP="00370BD0">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58CD66E7" w14:textId="77777777" w:rsidR="00370BD0" w:rsidRPr="00727C71" w:rsidRDefault="00370BD0" w:rsidP="00370BD0">
      <w:pPr>
        <w:rPr>
          <w:sz w:val="16"/>
          <w:szCs w:val="18"/>
        </w:rPr>
      </w:pPr>
      <w:r w:rsidRPr="00727C71">
        <w:rPr>
          <w:sz w:val="16"/>
          <w:szCs w:val="18"/>
        </w:rPr>
        <w:t>D. The Likelihood of a Tradeoff</w:t>
      </w:r>
    </w:p>
    <w:p w14:paraId="5AF182AF" w14:textId="77777777" w:rsidR="00370BD0" w:rsidRPr="00727C71" w:rsidRDefault="00370BD0" w:rsidP="00370BD0">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7E2F5A73" w14:textId="77777777" w:rsidR="00370BD0" w:rsidRPr="00727C71" w:rsidRDefault="00370BD0" w:rsidP="00370BD0">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th</w:t>
      </w:r>
      <w:r w:rsidRPr="00164FCD">
        <w:rPr>
          <w:rStyle w:val="StyleUnderline"/>
        </w:rPr>
        <w:t xml:space="preserve">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may be able to work with the inferior</w:t>
      </w:r>
      <w:r w:rsidRPr="00164FCD">
        <w:rPr>
          <w:sz w:val="16"/>
        </w:rPr>
        <w:t xml:space="preserve"> federal </w:t>
      </w:r>
      <w:r w:rsidRPr="00164FCD">
        <w:rPr>
          <w:rStyle w:val="StyleUnderline"/>
        </w:rPr>
        <w:t>courts to promote the legitimacy of both</w:t>
      </w:r>
      <w:r w:rsidRPr="00164FCD">
        <w:rPr>
          <w:sz w:val="16"/>
        </w:rPr>
        <w:t>.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w:t>
      </w:r>
      <w:r w:rsidRPr="00727C71">
        <w:rPr>
          <w:sz w:val="16"/>
        </w:rPr>
        <w:t xml:space="preserve">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164FCD">
        <w:rPr>
          <w:rStyle w:val="Emphasis"/>
          <w:highlight w:val="yellow"/>
        </w:rPr>
        <w:t>"reciprocal legitimation."</w:t>
      </w:r>
      <w:r w:rsidRPr="00727C71">
        <w:rPr>
          <w:sz w:val="16"/>
        </w:rPr>
        <w:t xml:space="preserve"> 265</w:t>
      </w:r>
    </w:p>
    <w:p w14:paraId="79ADD6AC" w14:textId="77777777" w:rsidR="00370BD0" w:rsidRPr="00727C71" w:rsidRDefault="00370BD0" w:rsidP="00370BD0">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164FCD">
        <w:rPr>
          <w:rStyle w:val="Emphasis"/>
        </w:rPr>
        <w:t>"reciprocal legitimation"</w:t>
      </w:r>
      <w:r w:rsidRPr="00164FCD">
        <w:rPr>
          <w:rStyle w:val="StyleUnderline"/>
        </w:rPr>
        <w:t xml:space="preserve"> </w:t>
      </w:r>
      <w:r w:rsidRPr="00F41D04">
        <w:rPr>
          <w:rStyle w:val="StyleUnderline"/>
          <w:highlight w:val="yellow"/>
        </w:rPr>
        <w:t xml:space="preserve">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As Siegel describes, in the wake of Windsor, both a majority of Justices and most inferior federal judges ruled in favor of marriage equality. 266</w:t>
      </w:r>
    </w:p>
    <w:p w14:paraId="1D119014" w14:textId="77777777" w:rsidR="00370BD0" w:rsidRPr="00727C71" w:rsidRDefault="00370BD0" w:rsidP="00370BD0">
      <w:pPr>
        <w:rPr>
          <w:sz w:val="16"/>
        </w:rPr>
      </w:pPr>
      <w:r w:rsidRPr="00727C71">
        <w:rPr>
          <w:rStyle w:val="StyleUnderline"/>
        </w:rPr>
        <w:t xml:space="preserve">But such </w:t>
      </w:r>
      <w:r w:rsidRPr="00164FCD">
        <w:rPr>
          <w:rStyle w:val="StyleUnderline"/>
        </w:rPr>
        <w:t xml:space="preserve">a </w:t>
      </w:r>
      <w:r w:rsidRPr="00F41D04">
        <w:rPr>
          <w:rStyle w:val="StyleUnderline"/>
          <w:highlight w:val="yellow"/>
        </w:rPr>
        <w:t xml:space="preserve">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w:t>
      </w:r>
      <w:r w:rsidRPr="00164FCD">
        <w:rPr>
          <w:rStyle w:val="StyleUnderline"/>
        </w:rPr>
        <w:t>ourts thus seem likely</w:t>
      </w:r>
      <w:r w:rsidRPr="00727C71">
        <w:rPr>
          <w:rStyle w:val="StyleUnderline"/>
        </w:rPr>
        <w:t xml:space="preserve">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w:t>
      </w:r>
      <w:r w:rsidRPr="00164FCD">
        <w:rPr>
          <w:sz w:val="16"/>
        </w:rPr>
        <w:t>Casey)--</w:t>
      </w:r>
      <w:r w:rsidRPr="00164FCD">
        <w:rPr>
          <w:rStyle w:val="StyleUnderline"/>
        </w:rPr>
        <w:t xml:space="preserve">rather than </w:t>
      </w:r>
      <w:r w:rsidRPr="00164FCD">
        <w:rPr>
          <w:rStyle w:val="Emphasis"/>
        </w:rPr>
        <w:t>converge</w:t>
      </w:r>
      <w:r w:rsidRPr="00164FCD">
        <w:rPr>
          <w:rStyle w:val="StyleUnderline"/>
        </w:rPr>
        <w:t xml:space="preserve"> o</w:t>
      </w:r>
      <w:r w:rsidRPr="00727C71">
        <w:rPr>
          <w:rStyle w:val="StyleUnderline"/>
        </w:rPr>
        <w:t>n a common project</w:t>
      </w:r>
      <w:r w:rsidRPr="00727C71">
        <w:rPr>
          <w:sz w:val="16"/>
        </w:rPr>
        <w:t>.</w:t>
      </w:r>
    </w:p>
    <w:p w14:paraId="45D11207" w14:textId="77777777" w:rsidR="00370BD0" w:rsidRPr="00727C71" w:rsidRDefault="00370BD0" w:rsidP="00370BD0">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164FCD">
        <w:rPr>
          <w:rStyle w:val="StyleUnderline"/>
        </w:rPr>
        <w:t xml:space="preserve">the </w:t>
      </w:r>
      <w:r w:rsidRPr="00F41D04">
        <w:rPr>
          <w:rStyle w:val="StyleUnderline"/>
          <w:highlight w:val="yellow"/>
        </w:rPr>
        <w:t>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When Reagan entered office in 1981, more than sixty percent of the federal judiciary had been selected by Democratic Presidents. 267By the end of his presidency, Reagan alone had appointed nearly half of the judiciary (forty-seven percent), creating a majority of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00AD6A51" w14:textId="77777777" w:rsidR="00370BD0" w:rsidRDefault="00370BD0" w:rsidP="00370BD0">
      <w:pPr>
        <w:rPr>
          <w:sz w:val="16"/>
        </w:rPr>
      </w:pPr>
      <w:r w:rsidRPr="00727C71">
        <w:rPr>
          <w:sz w:val="16"/>
        </w:rPr>
        <w:t xml:space="preserve">Accordingly, for the </w:t>
      </w:r>
      <w:r w:rsidRPr="00164FCD">
        <w:rPr>
          <w:sz w:val="16"/>
        </w:rPr>
        <w:t xml:space="preserve">past several decades, </w:t>
      </w:r>
      <w:r w:rsidRPr="00164FCD">
        <w:rPr>
          <w:rStyle w:val="StyleUnderline"/>
        </w:rPr>
        <w:t>the lower federal judiciary has been populated by a mix of Republican and Democratic appointees</w:t>
      </w:r>
      <w:r w:rsidRPr="00164FCD">
        <w:rPr>
          <w:sz w:val="16"/>
        </w:rPr>
        <w:t xml:space="preserve">. This mix likely does not matter in many areas of law. But as we have seen, </w:t>
      </w:r>
      <w:r w:rsidRPr="00164FCD">
        <w:rPr>
          <w:rStyle w:val="StyleUnderline"/>
        </w:rPr>
        <w:t xml:space="preserve">in certain high-profile </w:t>
      </w:r>
      <w:r w:rsidRPr="00164FCD">
        <w:rPr>
          <w:rStyle w:val="StyleUnderline"/>
        </w:rPr>
        <w:lastRenderedPageBreak/>
        <w:t xml:space="preserve">contexts, when Supreme Court doctrine is opaque, there is a </w:t>
      </w:r>
      <w:r w:rsidRPr="00164FCD">
        <w:rPr>
          <w:rStyle w:val="Emphasis"/>
        </w:rPr>
        <w:t>noticeable difference</w:t>
      </w:r>
      <w:r w:rsidRPr="00164FCD">
        <w:rPr>
          <w:rStyle w:val="StyleUnderline"/>
        </w:rPr>
        <w:t xml:space="preserve"> in</w:t>
      </w:r>
      <w:r w:rsidRPr="00164FCD">
        <w:rPr>
          <w:sz w:val="16"/>
        </w:rPr>
        <w:t xml:space="preserve"> the </w:t>
      </w:r>
      <w:r w:rsidRPr="00164FCD">
        <w:rPr>
          <w:rStyle w:val="Emphasis"/>
        </w:rPr>
        <w:t>voting patterns</w:t>
      </w:r>
      <w:r w:rsidRPr="00164FCD">
        <w:rPr>
          <w:sz w:val="16"/>
        </w:rPr>
        <w:t xml:space="preserve"> of Democratic- and Republican-appointed jurists. That is why the Justices have good reason to articulate broad, rule-like doctrines to guide their judicial inferiors. By contrast, </w:t>
      </w:r>
      <w:r w:rsidRPr="00164FCD">
        <w:rPr>
          <w:rStyle w:val="StyleUnderline"/>
        </w:rPr>
        <w:t xml:space="preserve">when the Court fails to provide such guidance, lower court judges are </w:t>
      </w:r>
      <w:r w:rsidRPr="00164FCD">
        <w:rPr>
          <w:rStyle w:val="Emphasis"/>
        </w:rPr>
        <w:t>unlikely to converge</w:t>
      </w:r>
      <w:r w:rsidRPr="00164FCD">
        <w:rPr>
          <w:rStyle w:val="StyleUnderline"/>
        </w:rPr>
        <w:t xml:space="preserve"> on a common</w:t>
      </w:r>
      <w:r w:rsidRPr="00727C71">
        <w:rPr>
          <w:rStyle w:val="StyleUnderline"/>
        </w:rPr>
        <w:t xml:space="preserve">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164FCD">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17D45BC0" w14:textId="77777777" w:rsidR="00370BD0" w:rsidRDefault="00370BD0" w:rsidP="00370BD0">
      <w:pPr>
        <w:pStyle w:val="Analytic"/>
        <w:rPr>
          <w:u w:val="single"/>
        </w:rPr>
      </w:pPr>
    </w:p>
    <w:p w14:paraId="48D0A2AD" w14:textId="77777777" w:rsidR="00370BD0" w:rsidRPr="00541687" w:rsidRDefault="00370BD0" w:rsidP="00370BD0">
      <w:pPr>
        <w:pStyle w:val="Heading4"/>
      </w:pPr>
      <w:r>
        <w:t xml:space="preserve">3. 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6FDA898" w14:textId="77777777" w:rsidR="00370BD0" w:rsidRDefault="00370BD0" w:rsidP="00370BD0">
      <w:r>
        <w:t>&lt;&lt;&lt;FOR REFERENCE&gt;&gt;&gt;</w:t>
      </w:r>
    </w:p>
    <w:p w14:paraId="4C399401" w14:textId="77777777" w:rsidR="00370BD0" w:rsidRPr="0090716D" w:rsidRDefault="00370BD0" w:rsidP="00370BD0">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7EFBA76" w14:textId="77777777" w:rsidR="00370BD0" w:rsidRPr="00774AC3" w:rsidRDefault="00370BD0" w:rsidP="00370BD0"/>
    <w:p w14:paraId="22D12160" w14:textId="77777777" w:rsidR="00370BD0" w:rsidRDefault="00370BD0" w:rsidP="00370BD0">
      <w:pPr>
        <w:pStyle w:val="Analytic"/>
      </w:pPr>
    </w:p>
    <w:p w14:paraId="4BFA37EA" w14:textId="77777777" w:rsidR="00370BD0" w:rsidRPr="00A91DC6" w:rsidRDefault="00370BD0" w:rsidP="00370BD0">
      <w:pPr>
        <w:pStyle w:val="Heading4"/>
      </w:pPr>
      <w:r>
        <w:t xml:space="preserve">5. The CP takes </w:t>
      </w:r>
      <w:r>
        <w:rPr>
          <w:u w:val="single"/>
        </w:rPr>
        <w:t>many years</w:t>
      </w:r>
      <w:r w:rsidRPr="00164FCD">
        <w:t>.</w:t>
      </w:r>
    </w:p>
    <w:p w14:paraId="593FF641" w14:textId="77777777" w:rsidR="00370BD0" w:rsidRDefault="00370BD0" w:rsidP="00370BD0">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05D70B2F" w14:textId="77777777" w:rsidR="00370BD0" w:rsidRPr="00051CAE" w:rsidRDefault="00370BD0" w:rsidP="00370BD0">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164FCD">
        <w:rPr>
          <w:rStyle w:val="StyleUnderline"/>
        </w:rPr>
        <w:t xml:space="preserve">are reasonable </w:t>
      </w:r>
      <w:r w:rsidRPr="00F41D04">
        <w:rPr>
          <w:rStyle w:val="StyleUnderline"/>
          <w:highlight w:val="yellow"/>
        </w:rPr>
        <w:t xml:space="preserve">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164FCD">
        <w:rPr>
          <w:rStyle w:val="StyleUnderline"/>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164FCD">
        <w:rPr>
          <w:rStyle w:val="StyleUnderline"/>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164FCD">
        <w:rPr>
          <w:rStyle w:val="StyleUnderline"/>
        </w:rPr>
        <w:t xml:space="preserve">issues </w:t>
      </w:r>
      <w:r w:rsidRPr="00F41D04">
        <w:rPr>
          <w:rStyle w:val="StyleUnderline"/>
          <w:highlight w:val="yellow"/>
        </w:rPr>
        <w:t>'percolating'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w:t>
      </w:r>
      <w:r w:rsidRPr="00164FCD">
        <w:rPr>
          <w:rStyle w:val="StyleUnderline"/>
        </w:rPr>
        <w:t xml:space="preserve"> in which </w:t>
      </w:r>
      <w:r w:rsidRPr="00F41D04">
        <w:rPr>
          <w:rStyle w:val="StyleUnderline"/>
          <w:highlight w:val="yellow"/>
        </w:rPr>
        <w:t>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25D4CF4F" w14:textId="77777777" w:rsidR="00370BD0" w:rsidRDefault="00370BD0" w:rsidP="00370BD0">
      <w:pPr>
        <w:pStyle w:val="Analytic"/>
      </w:pPr>
    </w:p>
    <w:p w14:paraId="7021DD3E" w14:textId="77777777" w:rsidR="00370BD0" w:rsidRDefault="00370BD0" w:rsidP="00370BD0">
      <w:pPr>
        <w:pStyle w:val="Heading4"/>
      </w:pPr>
      <w:r>
        <w:t xml:space="preserve">8. It’s </w:t>
      </w:r>
      <w:r w:rsidRPr="008D339B">
        <w:rPr>
          <w:u w:val="single"/>
        </w:rPr>
        <w:t>thumped</w:t>
      </w:r>
      <w:r>
        <w:t>.</w:t>
      </w:r>
    </w:p>
    <w:p w14:paraId="5E3181AB" w14:textId="77777777" w:rsidR="00370BD0" w:rsidRDefault="00370BD0" w:rsidP="00370BD0">
      <w:r>
        <w:t xml:space="preserve">Brad </w:t>
      </w:r>
      <w:r w:rsidRPr="00A57B5C">
        <w:rPr>
          <w:rStyle w:val="Style13ptBold"/>
        </w:rPr>
        <w:t>Bondi 25</w:t>
      </w:r>
      <w:r>
        <w:t>, Partner at Paul Hastings, Litigation Department, Neil J. Schumacherand Derek J. Turnbull, 1-21-2025, "President Trump’s Day One Executive Orders: Immediate Impact on U.S. Businesses and Multinationals," Paul Hastings, https://www.paulhastings.com/insights/client-</w:t>
      </w:r>
      <w:r>
        <w:lastRenderedPageBreak/>
        <w:t>alerts/president-trumps-day-one-executive-orders-immediate-impact-on-u-s-businesses-and-multinationals</w:t>
      </w:r>
    </w:p>
    <w:p w14:paraId="2C485769" w14:textId="77777777" w:rsidR="00370BD0" w:rsidRPr="00A42AEE" w:rsidRDefault="00370BD0" w:rsidP="00370BD0">
      <w:pPr>
        <w:rPr>
          <w:sz w:val="16"/>
        </w:rPr>
      </w:pPr>
      <w:r w:rsidRPr="00A42AEE">
        <w:rPr>
          <w:sz w:val="16"/>
        </w:rPr>
        <w:t xml:space="preserve">The deluge of executive orders is likely </w:t>
      </w:r>
      <w:r w:rsidRPr="00A42AEE">
        <w:rPr>
          <w:rStyle w:val="StyleUnderline"/>
        </w:rPr>
        <w:t xml:space="preserve">the </w:t>
      </w:r>
      <w:r w:rsidRPr="00A42AEE">
        <w:rPr>
          <w:rStyle w:val="StyleUnderline"/>
          <w:highlight w:val="yellow"/>
        </w:rPr>
        <w:t xml:space="preserve">first of </w:t>
      </w:r>
      <w:r w:rsidRPr="00A42AEE">
        <w:rPr>
          <w:rStyle w:val="Emphasis"/>
          <w:highlight w:val="yellow"/>
        </w:rPr>
        <w:t>several</w:t>
      </w:r>
      <w:r w:rsidRPr="00A42AEE">
        <w:rPr>
          <w:rStyle w:val="Emphasis"/>
        </w:rPr>
        <w:t xml:space="preserve"> installments</w:t>
      </w:r>
      <w:r w:rsidRPr="00A42AEE">
        <w:rPr>
          <w:rStyle w:val="StyleUnderline"/>
        </w:rPr>
        <w:t xml:space="preserve"> </w:t>
      </w:r>
      <w:r w:rsidRPr="00A42AEE">
        <w:rPr>
          <w:rStyle w:val="StyleUnderline"/>
          <w:highlight w:val="yellow"/>
        </w:rPr>
        <w:t>focused on</w:t>
      </w:r>
      <w:r w:rsidRPr="00A42AEE">
        <w:rPr>
          <w:rStyle w:val="StyleUnderline"/>
        </w:rPr>
        <w:t xml:space="preserve"> prioritizing President </w:t>
      </w:r>
      <w:r w:rsidRPr="00A42AEE">
        <w:rPr>
          <w:rStyle w:val="StyleUnderline"/>
          <w:highlight w:val="yellow"/>
        </w:rPr>
        <w:t>Trump’s agenda on</w:t>
      </w:r>
      <w:r w:rsidRPr="00A42AEE">
        <w:rPr>
          <w:rStyle w:val="StyleUnderline"/>
        </w:rPr>
        <w:t xml:space="preserve"> economic </w:t>
      </w:r>
      <w:r w:rsidRPr="00A42AEE">
        <w:rPr>
          <w:rStyle w:val="Emphasis"/>
          <w:highlight w:val="yellow"/>
        </w:rPr>
        <w:t>growth</w:t>
      </w:r>
      <w:r w:rsidRPr="00A42AEE">
        <w:rPr>
          <w:rStyle w:val="StyleUnderline"/>
          <w:highlight w:val="yellow"/>
        </w:rPr>
        <w:t xml:space="preserve">, </w:t>
      </w:r>
      <w:r w:rsidRPr="00A42AEE">
        <w:rPr>
          <w:rStyle w:val="Emphasis"/>
          <w:highlight w:val="yellow"/>
        </w:rPr>
        <w:t>trade</w:t>
      </w:r>
      <w:r w:rsidRPr="00A42AEE">
        <w:rPr>
          <w:rStyle w:val="StyleUnderline"/>
        </w:rPr>
        <w:t>, and their impact on national security</w:t>
      </w:r>
      <w:r w:rsidRPr="00A42AEE">
        <w:rPr>
          <w:sz w:val="16"/>
        </w:rPr>
        <w:t xml:space="preserve">.  Accordingly, U.S. business and multinationals should </w:t>
      </w:r>
      <w:r w:rsidRPr="00A42AEE">
        <w:rPr>
          <w:rStyle w:val="StyleUnderline"/>
          <w:highlight w:val="yellow"/>
        </w:rPr>
        <w:t xml:space="preserve">expect </w:t>
      </w:r>
      <w:r w:rsidRPr="00A42AEE">
        <w:rPr>
          <w:rStyle w:val="Emphasis"/>
          <w:highlight w:val="yellow"/>
        </w:rPr>
        <w:t>additional orders</w:t>
      </w:r>
      <w:r w:rsidRPr="00A42AEE">
        <w:rPr>
          <w:sz w:val="16"/>
        </w:rPr>
        <w:t xml:space="preserve"> and actions on trade regulations (with a protectionist bent), export controls (with an eye toward limiting the power and influence of China and other geopolitical rivals), and other policies with both economic and national-security implications.</w:t>
      </w:r>
    </w:p>
    <w:p w14:paraId="6E4E2C43" w14:textId="77777777" w:rsidR="00370BD0" w:rsidRDefault="00370BD0" w:rsidP="00370BD0">
      <w:r w:rsidRPr="00A42AEE">
        <w:rPr>
          <w:sz w:val="16"/>
        </w:rPr>
        <w:t xml:space="preserve">Given the significant shift in certain policies, and in some cases </w:t>
      </w:r>
      <w:r w:rsidRPr="00A42AEE">
        <w:rPr>
          <w:rStyle w:val="StyleUnderline"/>
          <w:highlight w:val="yellow"/>
        </w:rPr>
        <w:t xml:space="preserve">disruption of </w:t>
      </w:r>
      <w:r w:rsidRPr="00A42AEE">
        <w:rPr>
          <w:rStyle w:val="Emphasis"/>
          <w:highlight w:val="yellow"/>
        </w:rPr>
        <w:t>reliance interests</w:t>
      </w:r>
      <w:r w:rsidRPr="00A42AEE">
        <w:rPr>
          <w:rStyle w:val="StyleUnderline"/>
        </w:rPr>
        <w:t xml:space="preserve">, we expect </w:t>
      </w:r>
      <w:r w:rsidRPr="00A42AEE">
        <w:rPr>
          <w:rStyle w:val="StyleUnderline"/>
          <w:highlight w:val="yellow"/>
        </w:rPr>
        <w:t>continued uncertainty as businesses</w:t>
      </w:r>
      <w:r w:rsidRPr="00A42AEE">
        <w:rPr>
          <w:rStyle w:val="StyleUnderline"/>
        </w:rPr>
        <w:t xml:space="preserve"> and interest groups </w:t>
      </w:r>
      <w:r w:rsidRPr="00A42AEE">
        <w:rPr>
          <w:rStyle w:val="Emphasis"/>
          <w:highlight w:val="yellow"/>
        </w:rPr>
        <w:t>challenge</w:t>
      </w:r>
      <w:r w:rsidRPr="00A42AEE">
        <w:rPr>
          <w:rStyle w:val="StyleUnderline"/>
        </w:rPr>
        <w:t xml:space="preserve"> certain aspects of </w:t>
      </w:r>
      <w:r w:rsidRPr="00A42AEE">
        <w:rPr>
          <w:rStyle w:val="StyleUnderline"/>
          <w:highlight w:val="yellow"/>
        </w:rPr>
        <w:t>these EOs</w:t>
      </w:r>
      <w:r w:rsidRPr="00A42AEE">
        <w:rPr>
          <w:rStyle w:val="StyleUnderline"/>
        </w:rPr>
        <w:t xml:space="preserve"> in court</w:t>
      </w:r>
      <w:r w:rsidRPr="00A42AEE">
        <w:rPr>
          <w:sz w:val="16"/>
        </w:rPr>
        <w:t>.</w:t>
      </w:r>
    </w:p>
    <w:p w14:paraId="4804ED5E" w14:textId="77777777" w:rsidR="00370BD0" w:rsidRDefault="00370BD0" w:rsidP="00370BD0">
      <w:pPr>
        <w:pStyle w:val="Analytic"/>
        <w:rPr>
          <w:u w:val="single"/>
        </w:rPr>
      </w:pPr>
    </w:p>
    <w:p w14:paraId="0012FFB3" w14:textId="77777777" w:rsidR="00370BD0" w:rsidRPr="006E3D2F" w:rsidRDefault="00370BD0" w:rsidP="00370BD0">
      <w:pPr>
        <w:pStyle w:val="Heading4"/>
      </w:pPr>
      <w:r>
        <w:t xml:space="preserve">10. Link is </w:t>
      </w:r>
      <w:r w:rsidRPr="006E3D2F">
        <w:rPr>
          <w:u w:val="single"/>
        </w:rPr>
        <w:t>utterly incoherent</w:t>
      </w:r>
      <w:r>
        <w:t xml:space="preserve">. There is </w:t>
      </w:r>
      <w:r w:rsidRPr="006E3D2F">
        <w:rPr>
          <w:u w:val="single"/>
        </w:rPr>
        <w:t>no</w:t>
      </w:r>
      <w:r>
        <w:t xml:space="preserve"> ‘reliance interest’ over the Aff AND plan </w:t>
      </w:r>
      <w:r w:rsidRPr="006E3D2F">
        <w:rPr>
          <w:u w:val="single"/>
        </w:rPr>
        <w:t>bolsters</w:t>
      </w:r>
      <w:r>
        <w:t xml:space="preserve"> it through </w:t>
      </w:r>
      <w:r w:rsidRPr="006E3D2F">
        <w:rPr>
          <w:u w:val="single"/>
        </w:rPr>
        <w:t>doctrinal coherence</w:t>
      </w:r>
      <w:r>
        <w:t>.</w:t>
      </w:r>
    </w:p>
    <w:p w14:paraId="73E8339E" w14:textId="77777777" w:rsidR="00370BD0" w:rsidRPr="00A44EAC" w:rsidRDefault="00370BD0" w:rsidP="00370BD0">
      <w:r w:rsidRPr="00A44EAC">
        <w:t xml:space="preserve">William C. </w:t>
      </w:r>
      <w:r w:rsidRPr="00A44EAC">
        <w:rPr>
          <w:rStyle w:val="Style13ptBold"/>
        </w:rPr>
        <w:t>Marra 25</w:t>
      </w:r>
      <w:r w:rsidRPr="00A44EAC">
        <w:t>, JD, Lecturer, Law, The University of Pennsylvania Carey Law School, "Precedent and Jurisdiction," University of Pennsylvania Law Review, Vol. 174, 2025, pg. 1-58. [italics in original]</w:t>
      </w:r>
    </w:p>
    <w:p w14:paraId="2E111A14" w14:textId="77777777" w:rsidR="00370BD0" w:rsidRPr="006E3D2F" w:rsidRDefault="00370BD0" w:rsidP="00370BD0">
      <w:pPr>
        <w:rPr>
          <w:sz w:val="16"/>
        </w:rPr>
      </w:pPr>
      <w:r w:rsidRPr="006E3D2F">
        <w:rPr>
          <w:sz w:val="16"/>
        </w:rPr>
        <w:t xml:space="preserve">Start </w:t>
      </w:r>
      <w:r w:rsidRPr="006E3D2F">
        <w:rPr>
          <w:rStyle w:val="StyleUnderline"/>
        </w:rPr>
        <w:t>with</w:t>
      </w:r>
      <w:r w:rsidRPr="006E3D2F">
        <w:rPr>
          <w:sz w:val="16"/>
        </w:rPr>
        <w:t xml:space="preserve"> </w:t>
      </w:r>
      <w:r w:rsidRPr="006E3D2F">
        <w:rPr>
          <w:rStyle w:val="Emphasis"/>
        </w:rPr>
        <w:t>reliance</w:t>
      </w:r>
      <w:r w:rsidRPr="006E3D2F">
        <w:rPr>
          <w:sz w:val="16"/>
        </w:rPr>
        <w:t xml:space="preserve">. Substantial </w:t>
      </w:r>
      <w:r w:rsidRPr="006E3D2F">
        <w:rPr>
          <w:rStyle w:val="StyleUnderline"/>
        </w:rPr>
        <w:t>historical work</w:t>
      </w:r>
      <w:r w:rsidRPr="006E3D2F">
        <w:rPr>
          <w:sz w:val="16"/>
        </w:rPr>
        <w:t xml:space="preserve"> has </w:t>
      </w:r>
      <w:r w:rsidRPr="006E3D2F">
        <w:rPr>
          <w:rStyle w:val="StyleUnderline"/>
        </w:rPr>
        <w:t>demonstrated that</w:t>
      </w:r>
      <w:r w:rsidRPr="006E3D2F">
        <w:rPr>
          <w:sz w:val="16"/>
        </w:rPr>
        <w:t xml:space="preserve"> early </w:t>
      </w:r>
      <w:r w:rsidRPr="006E3D2F">
        <w:rPr>
          <w:rStyle w:val="StyleUnderline"/>
        </w:rPr>
        <w:t>judges considered reliance as</w:t>
      </w:r>
      <w:r w:rsidRPr="006E3D2F">
        <w:rPr>
          <w:sz w:val="16"/>
        </w:rPr>
        <w:t xml:space="preserve"> </w:t>
      </w:r>
      <w:r w:rsidRPr="006E3D2F">
        <w:rPr>
          <w:rStyle w:val="Emphasis"/>
        </w:rPr>
        <w:t>part of</w:t>
      </w:r>
      <w:r w:rsidRPr="006E3D2F">
        <w:rPr>
          <w:sz w:val="16"/>
        </w:rPr>
        <w:t xml:space="preserve"> </w:t>
      </w:r>
      <w:r w:rsidRPr="006E3D2F">
        <w:rPr>
          <w:rStyle w:val="StyleUnderline"/>
        </w:rPr>
        <w:t>the precedent inquiry</w:t>
      </w:r>
      <w:r w:rsidRPr="006E3D2F">
        <w:rPr>
          <w:sz w:val="16"/>
        </w:rPr>
        <w:t xml:space="preserve">. This work focuses on how </w:t>
      </w:r>
      <w:r w:rsidRPr="006E3D2F">
        <w:rPr>
          <w:rStyle w:val="Emphasis"/>
        </w:rPr>
        <w:t>early courts</w:t>
      </w:r>
      <w:r w:rsidRPr="006E3D2F">
        <w:rPr>
          <w:sz w:val="16"/>
        </w:rPr>
        <w:t xml:space="preserve"> </w:t>
      </w:r>
      <w:r w:rsidRPr="006E3D2F">
        <w:rPr>
          <w:rStyle w:val="StyleUnderline"/>
        </w:rPr>
        <w:t>gave greater deference to precedent that implicated property and contract rights, on the theory</w:t>
      </w:r>
      <w:r w:rsidRPr="006E3D2F">
        <w:rPr>
          <w:sz w:val="16"/>
        </w:rPr>
        <w:t xml:space="preserve"> that </w:t>
      </w:r>
      <w:r w:rsidRPr="006E3D2F">
        <w:rPr>
          <w:rStyle w:val="Emphasis"/>
        </w:rPr>
        <w:t>significant reliance interests</w:t>
      </w:r>
      <w:r w:rsidRPr="006E3D2F">
        <w:rPr>
          <w:sz w:val="16"/>
        </w:rPr>
        <w:t xml:space="preserve"> </w:t>
      </w:r>
      <w:r w:rsidRPr="006E3D2F">
        <w:rPr>
          <w:rStyle w:val="StyleUnderline"/>
        </w:rPr>
        <w:t>typically accrue as parties order</w:t>
      </w:r>
      <w:r w:rsidRPr="006E3D2F">
        <w:rPr>
          <w:sz w:val="16"/>
        </w:rPr>
        <w:t xml:space="preserve"> their </w:t>
      </w:r>
      <w:r w:rsidRPr="006E3D2F">
        <w:rPr>
          <w:rStyle w:val="StyleUnderline"/>
        </w:rPr>
        <w:t>economic affairs based on court decisions in these domains</w:t>
      </w:r>
      <w:r w:rsidRPr="006E3D2F">
        <w:rPr>
          <w:sz w:val="16"/>
        </w:rPr>
        <w:t>.151</w:t>
      </w:r>
    </w:p>
    <w:p w14:paraId="6122451C" w14:textId="77777777" w:rsidR="00370BD0" w:rsidRPr="006E3D2F" w:rsidRDefault="00370BD0" w:rsidP="00370BD0">
      <w:pPr>
        <w:rPr>
          <w:sz w:val="16"/>
        </w:rPr>
      </w:pPr>
      <w:r w:rsidRPr="006E3D2F">
        <w:rPr>
          <w:sz w:val="16"/>
        </w:rPr>
        <w:t xml:space="preserve">Mandatory jurisdiction helped shape a different aspect of the reliance interest. In the era of mandatory jurisdiction, legal questions did not simply repeat frequently. They might also repeat </w:t>
      </w:r>
      <w:r w:rsidRPr="006E3D2F">
        <w:rPr>
          <w:i/>
          <w:iCs/>
          <w:sz w:val="16"/>
        </w:rPr>
        <w:t>rapidly</w:t>
      </w:r>
      <w:r w:rsidRPr="006E3D2F">
        <w:rPr>
          <w:sz w:val="16"/>
        </w:rPr>
        <w:t xml:space="preserve">. Recall the </w:t>
      </w:r>
      <w:r w:rsidRPr="006E3D2F">
        <w:rPr>
          <w:i/>
          <w:iCs/>
          <w:sz w:val="16"/>
        </w:rPr>
        <w:t xml:space="preserve">Minnesota Mining </w:t>
      </w:r>
      <w:r w:rsidRPr="006E3D2F">
        <w:rPr>
          <w:sz w:val="16"/>
        </w:rPr>
        <w:t>case, where the Court was forced to resolve in 1865 a question it had already resolved twice in the past decade, in both 1855 and 1857.152</w:t>
      </w:r>
    </w:p>
    <w:p w14:paraId="7AC226D3" w14:textId="77777777" w:rsidR="00370BD0" w:rsidRPr="006E3D2F" w:rsidRDefault="00370BD0" w:rsidP="00370BD0">
      <w:pPr>
        <w:rPr>
          <w:sz w:val="16"/>
        </w:rPr>
      </w:pPr>
      <w:r w:rsidRPr="006E3D2F">
        <w:rPr>
          <w:sz w:val="16"/>
        </w:rPr>
        <w:t xml:space="preserve">But </w:t>
      </w:r>
      <w:r w:rsidRPr="006E3D2F">
        <w:rPr>
          <w:rStyle w:val="Emphasis"/>
          <w:highlight w:val="yellow"/>
        </w:rPr>
        <w:t>rapid reconsideration</w:t>
      </w:r>
      <w:r w:rsidRPr="006E3D2F">
        <w:rPr>
          <w:sz w:val="16"/>
        </w:rPr>
        <w:t xml:space="preserve"> </w:t>
      </w:r>
      <w:r w:rsidRPr="006E3D2F">
        <w:rPr>
          <w:rStyle w:val="StyleUnderline"/>
        </w:rPr>
        <w:t>of a case</w:t>
      </w:r>
      <w:r w:rsidRPr="006E3D2F">
        <w:rPr>
          <w:sz w:val="16"/>
        </w:rPr>
        <w:t xml:space="preserve"> </w:t>
      </w:r>
      <w:r w:rsidRPr="006E3D2F">
        <w:rPr>
          <w:rStyle w:val="Emphasis"/>
        </w:rPr>
        <w:t xml:space="preserve">did </w:t>
      </w:r>
      <w:r w:rsidRPr="006E3D2F">
        <w:rPr>
          <w:rStyle w:val="Emphasis"/>
          <w:highlight w:val="yellow"/>
        </w:rPr>
        <w:t>not</w:t>
      </w:r>
      <w:r w:rsidRPr="006E3D2F">
        <w:rPr>
          <w:sz w:val="16"/>
        </w:rPr>
        <w:t xml:space="preserve"> </w:t>
      </w:r>
      <w:r w:rsidRPr="006E3D2F">
        <w:rPr>
          <w:rStyle w:val="StyleUnderline"/>
        </w:rPr>
        <w:t xml:space="preserve">always </w:t>
      </w:r>
      <w:r w:rsidRPr="006E3D2F">
        <w:rPr>
          <w:rStyle w:val="StyleUnderline"/>
          <w:highlight w:val="yellow"/>
        </w:rPr>
        <w:t>lead</w:t>
      </w:r>
      <w:r w:rsidRPr="006E3D2F">
        <w:rPr>
          <w:rStyle w:val="StyleUnderline"/>
        </w:rPr>
        <w:t xml:space="preserve"> the Court </w:t>
      </w:r>
      <w:r w:rsidRPr="006E3D2F">
        <w:rPr>
          <w:rStyle w:val="StyleUnderline"/>
          <w:highlight w:val="yellow"/>
        </w:rPr>
        <w:t>to</w:t>
      </w:r>
      <w:r w:rsidRPr="006E3D2F">
        <w:rPr>
          <w:sz w:val="16"/>
          <w:highlight w:val="yellow"/>
        </w:rPr>
        <w:t xml:space="preserve"> </w:t>
      </w:r>
      <w:r w:rsidRPr="006E3D2F">
        <w:rPr>
          <w:rStyle w:val="Emphasis"/>
          <w:highlight w:val="yellow"/>
        </w:rPr>
        <w:t>reaffirm</w:t>
      </w:r>
      <w:r w:rsidRPr="006E3D2F">
        <w:rPr>
          <w:sz w:val="16"/>
        </w:rPr>
        <w:t xml:space="preserve"> its </w:t>
      </w:r>
      <w:r w:rsidRPr="006E3D2F">
        <w:rPr>
          <w:rStyle w:val="StyleUnderline"/>
        </w:rPr>
        <w:t xml:space="preserve">prior </w:t>
      </w:r>
      <w:r w:rsidRPr="006E3D2F">
        <w:rPr>
          <w:rStyle w:val="StyleUnderline"/>
          <w:highlight w:val="yellow"/>
        </w:rPr>
        <w:t>decisions</w:t>
      </w:r>
      <w:r w:rsidRPr="006E3D2F">
        <w:rPr>
          <w:rStyle w:val="StyleUnderline"/>
        </w:rPr>
        <w:t>, and here we see the</w:t>
      </w:r>
      <w:r w:rsidRPr="006E3D2F">
        <w:rPr>
          <w:sz w:val="16"/>
        </w:rPr>
        <w:t xml:space="preserve"> </w:t>
      </w:r>
      <w:r w:rsidRPr="006E3D2F">
        <w:rPr>
          <w:rStyle w:val="Emphasis"/>
        </w:rPr>
        <w:t>impact</w:t>
      </w:r>
      <w:r w:rsidRPr="006E3D2F">
        <w:rPr>
          <w:sz w:val="16"/>
        </w:rPr>
        <w:t xml:space="preserve"> mandatory </w:t>
      </w:r>
      <w:r w:rsidRPr="006E3D2F">
        <w:rPr>
          <w:rStyle w:val="StyleUnderline"/>
        </w:rPr>
        <w:t>jurisdiction had on the reliance inquiry</w:t>
      </w:r>
      <w:r w:rsidRPr="006E3D2F">
        <w:rPr>
          <w:sz w:val="16"/>
        </w:rPr>
        <w:t xml:space="preserve">. The constitutionality of paper money provides the most famous example of the Supreme Court rapidly reconsidering—and overruling—a prior decision. In 1869, the Supreme Court decided </w:t>
      </w:r>
      <w:r w:rsidRPr="006E3D2F">
        <w:rPr>
          <w:i/>
          <w:iCs/>
          <w:sz w:val="16"/>
        </w:rPr>
        <w:t>Hepburn v. Griswold</w:t>
      </w:r>
      <w:r w:rsidRPr="006E3D2F">
        <w:rPr>
          <w:sz w:val="16"/>
        </w:rPr>
        <w:t xml:space="preserve">, holding unconstitutional a federal law authorizing the use of paper money to pay existing debts.153 The decision was immediately controversial, and (probably by coincidence) the very day the decision was announced, President Grant nominated two new Justices to fill vacancies on the Court.154 On December 1, 1870—one year to the day after </w:t>
      </w:r>
      <w:r w:rsidRPr="006E3D2F">
        <w:rPr>
          <w:i/>
          <w:iCs/>
          <w:sz w:val="16"/>
        </w:rPr>
        <w:t>Hepburn</w:t>
      </w:r>
      <w:r w:rsidRPr="006E3D2F">
        <w:rPr>
          <w:sz w:val="16"/>
        </w:rPr>
        <w:t xml:space="preserve"> was decided—the Supreme Court overruled </w:t>
      </w:r>
      <w:r w:rsidRPr="006E3D2F">
        <w:rPr>
          <w:i/>
          <w:iCs/>
          <w:sz w:val="16"/>
        </w:rPr>
        <w:t>Hepburn</w:t>
      </w:r>
      <w:r w:rsidRPr="006E3D2F">
        <w:rPr>
          <w:sz w:val="16"/>
        </w:rPr>
        <w:t xml:space="preserve"> in the </w:t>
      </w:r>
      <w:r w:rsidRPr="006E3D2F">
        <w:rPr>
          <w:i/>
          <w:iCs/>
          <w:sz w:val="16"/>
        </w:rPr>
        <w:t>Legal Tender Cases</w:t>
      </w:r>
      <w:r w:rsidRPr="006E3D2F">
        <w:rPr>
          <w:sz w:val="16"/>
        </w:rPr>
        <w:t>, with the two new Justices joining the majority.155</w:t>
      </w:r>
    </w:p>
    <w:p w14:paraId="05585CD3" w14:textId="77777777" w:rsidR="00370BD0" w:rsidRPr="006E3D2F" w:rsidRDefault="00370BD0" w:rsidP="00370BD0">
      <w:pPr>
        <w:rPr>
          <w:sz w:val="16"/>
        </w:rPr>
      </w:pPr>
      <w:r w:rsidRPr="006E3D2F">
        <w:rPr>
          <w:sz w:val="16"/>
        </w:rPr>
        <w:t xml:space="preserve">One of the newly-appointed Justices, Joseph Bradley, wrote a concurring opinion explaining that </w:t>
      </w:r>
      <w:r w:rsidRPr="006E3D2F">
        <w:rPr>
          <w:rStyle w:val="StyleUnderline"/>
          <w:highlight w:val="yellow"/>
        </w:rPr>
        <w:t>reliance</w:t>
      </w:r>
      <w:r w:rsidRPr="006E3D2F">
        <w:rPr>
          <w:rStyle w:val="StyleUnderline"/>
        </w:rPr>
        <w:t xml:space="preserve"> interests</w:t>
      </w:r>
      <w:r w:rsidRPr="006E3D2F">
        <w:rPr>
          <w:sz w:val="16"/>
        </w:rPr>
        <w:t xml:space="preserve"> </w:t>
      </w:r>
      <w:r w:rsidRPr="006E3D2F">
        <w:rPr>
          <w:rStyle w:val="Emphasis"/>
          <w:highlight w:val="yellow"/>
        </w:rPr>
        <w:t>did not weigh</w:t>
      </w:r>
      <w:r w:rsidRPr="006E3D2F">
        <w:rPr>
          <w:sz w:val="16"/>
          <w:highlight w:val="yellow"/>
        </w:rPr>
        <w:t xml:space="preserve"> </w:t>
      </w:r>
      <w:r w:rsidRPr="006E3D2F">
        <w:rPr>
          <w:rStyle w:val="StyleUnderline"/>
          <w:highlight w:val="yellow"/>
        </w:rPr>
        <w:t>in favor</w:t>
      </w:r>
      <w:r w:rsidRPr="006E3D2F">
        <w:rPr>
          <w:rStyle w:val="StyleUnderline"/>
        </w:rPr>
        <w:t xml:space="preserve"> of retaining</w:t>
      </w:r>
      <w:r w:rsidRPr="006E3D2F">
        <w:rPr>
          <w:sz w:val="16"/>
        </w:rPr>
        <w:t xml:space="preserve"> the </w:t>
      </w:r>
      <w:r w:rsidRPr="006E3D2F">
        <w:rPr>
          <w:rStyle w:val="StyleUnderline"/>
        </w:rPr>
        <w:t>precedent</w:t>
      </w:r>
      <w:r w:rsidRPr="006E3D2F">
        <w:rPr>
          <w:sz w:val="16"/>
        </w:rPr>
        <w:t xml:space="preserve">. Justice Bradley emphasized that </w:t>
      </w:r>
      <w:r w:rsidRPr="006E3D2F">
        <w:rPr>
          <w:i/>
          <w:iCs/>
          <w:sz w:val="16"/>
        </w:rPr>
        <w:t>Hepburn</w:t>
      </w:r>
      <w:r w:rsidRPr="006E3D2F">
        <w:rPr>
          <w:sz w:val="16"/>
        </w:rPr>
        <w:t xml:space="preserve"> was decided “by a bare majority of the court” and was set for re-argument “within a few weeks after[ ] the decision in </w:t>
      </w:r>
      <w:r w:rsidRPr="006E3D2F">
        <w:rPr>
          <w:i/>
          <w:iCs/>
          <w:sz w:val="16"/>
        </w:rPr>
        <w:t>Hepburn v. Griswold</w:t>
      </w:r>
      <w:r w:rsidRPr="006E3D2F">
        <w:rPr>
          <w:sz w:val="16"/>
        </w:rPr>
        <w:t xml:space="preserve"> was delivered.”156 The </w:t>
      </w:r>
      <w:r w:rsidRPr="006E3D2F">
        <w:rPr>
          <w:rStyle w:val="StyleUnderline"/>
          <w:highlight w:val="yellow"/>
        </w:rPr>
        <w:t>recency</w:t>
      </w:r>
      <w:r w:rsidRPr="006E3D2F">
        <w:rPr>
          <w:rStyle w:val="StyleUnderline"/>
        </w:rPr>
        <w:t xml:space="preserve"> of the</w:t>
      </w:r>
      <w:r w:rsidRPr="006E3D2F">
        <w:rPr>
          <w:sz w:val="16"/>
        </w:rPr>
        <w:t xml:space="preserve"> split </w:t>
      </w:r>
      <w:r w:rsidRPr="006E3D2F">
        <w:rPr>
          <w:rStyle w:val="StyleUnderline"/>
        </w:rPr>
        <w:t>decision</w:t>
      </w:r>
      <w:r w:rsidRPr="006E3D2F">
        <w:rPr>
          <w:sz w:val="16"/>
        </w:rPr>
        <w:t>, Justice Bradley wrote, “</w:t>
      </w:r>
      <w:r w:rsidRPr="006E3D2F">
        <w:rPr>
          <w:rStyle w:val="StyleUnderline"/>
        </w:rPr>
        <w:t>must</w:t>
      </w:r>
      <w:r w:rsidRPr="006E3D2F">
        <w:rPr>
          <w:sz w:val="16"/>
        </w:rPr>
        <w:t xml:space="preserve"> necessarily </w:t>
      </w:r>
      <w:r w:rsidRPr="006E3D2F">
        <w:rPr>
          <w:rStyle w:val="StyleUnderline"/>
        </w:rPr>
        <w:t xml:space="preserve">have </w:t>
      </w:r>
      <w:r w:rsidRPr="006E3D2F">
        <w:rPr>
          <w:rStyle w:val="StyleUnderline"/>
          <w:highlight w:val="yellow"/>
        </w:rPr>
        <w:t>had</w:t>
      </w:r>
      <w:r w:rsidRPr="006E3D2F">
        <w:rPr>
          <w:rStyle w:val="StyleUnderline"/>
        </w:rPr>
        <w:t xml:space="preserve"> the </w:t>
      </w:r>
      <w:r w:rsidRPr="006E3D2F">
        <w:rPr>
          <w:rStyle w:val="StyleUnderline"/>
          <w:highlight w:val="yellow"/>
        </w:rPr>
        <w:t>effect of</w:t>
      </w:r>
      <w:r w:rsidRPr="006E3D2F">
        <w:rPr>
          <w:sz w:val="16"/>
          <w:highlight w:val="yellow"/>
        </w:rPr>
        <w:t xml:space="preserve"> </w:t>
      </w:r>
      <w:r w:rsidRPr="006E3D2F">
        <w:rPr>
          <w:rStyle w:val="Emphasis"/>
          <w:highlight w:val="yellow"/>
        </w:rPr>
        <w:t>apprising</w:t>
      </w:r>
      <w:r w:rsidRPr="006E3D2F">
        <w:rPr>
          <w:sz w:val="16"/>
        </w:rPr>
        <w:t xml:space="preserve"> </w:t>
      </w:r>
      <w:r w:rsidRPr="006E3D2F">
        <w:rPr>
          <w:rStyle w:val="StyleUnderline"/>
        </w:rPr>
        <w:t>the country</w:t>
      </w:r>
      <w:r w:rsidRPr="006E3D2F">
        <w:rPr>
          <w:sz w:val="16"/>
        </w:rPr>
        <w:t xml:space="preserve"> that </w:t>
      </w:r>
      <w:r w:rsidRPr="006E3D2F">
        <w:rPr>
          <w:rStyle w:val="StyleUnderline"/>
        </w:rPr>
        <w:t xml:space="preserve">the </w:t>
      </w:r>
      <w:r w:rsidRPr="006E3D2F">
        <w:rPr>
          <w:rStyle w:val="StyleUnderline"/>
          <w:highlight w:val="yellow"/>
        </w:rPr>
        <w:t>decision</w:t>
      </w:r>
      <w:r w:rsidRPr="006E3D2F">
        <w:rPr>
          <w:rStyle w:val="StyleUnderline"/>
        </w:rPr>
        <w:t xml:space="preserve"> was</w:t>
      </w:r>
      <w:r w:rsidRPr="006E3D2F">
        <w:rPr>
          <w:sz w:val="16"/>
        </w:rPr>
        <w:t xml:space="preserve"> </w:t>
      </w:r>
      <w:r w:rsidRPr="006E3D2F">
        <w:rPr>
          <w:rStyle w:val="Emphasis"/>
          <w:highlight w:val="yellow"/>
        </w:rPr>
        <w:t>not fully acquiesced</w:t>
      </w:r>
      <w:r w:rsidRPr="006E3D2F">
        <w:rPr>
          <w:sz w:val="16"/>
        </w:rPr>
        <w:t xml:space="preserve"> </w:t>
      </w:r>
      <w:r w:rsidRPr="006E3D2F">
        <w:rPr>
          <w:rStyle w:val="StyleUnderline"/>
        </w:rPr>
        <w:t xml:space="preserve">in, </w:t>
      </w:r>
      <w:r w:rsidRPr="006E3D2F">
        <w:rPr>
          <w:rStyle w:val="StyleUnderline"/>
          <w:highlight w:val="yellow"/>
        </w:rPr>
        <w:t>and</w:t>
      </w:r>
      <w:r w:rsidRPr="006E3D2F">
        <w:rPr>
          <w:rStyle w:val="StyleUnderline"/>
        </w:rPr>
        <w:t xml:space="preserve"> of</w:t>
      </w:r>
      <w:r w:rsidRPr="006E3D2F">
        <w:rPr>
          <w:sz w:val="16"/>
        </w:rPr>
        <w:t xml:space="preserve"> </w:t>
      </w:r>
      <w:r w:rsidRPr="006E3D2F">
        <w:rPr>
          <w:rStyle w:val="Emphasis"/>
          <w:highlight w:val="yellow"/>
        </w:rPr>
        <w:t>obviating</w:t>
      </w:r>
      <w:r w:rsidRPr="006E3D2F">
        <w:rPr>
          <w:sz w:val="16"/>
          <w:highlight w:val="yellow"/>
        </w:rPr>
        <w:t xml:space="preserve"> </w:t>
      </w:r>
      <w:r w:rsidRPr="006E3D2F">
        <w:rPr>
          <w:rStyle w:val="StyleUnderline"/>
          <w:highlight w:val="yellow"/>
        </w:rPr>
        <w:t>any injurious consequences to</w:t>
      </w:r>
      <w:r w:rsidRPr="006E3D2F">
        <w:rPr>
          <w:rStyle w:val="StyleUnderline"/>
        </w:rPr>
        <w:t xml:space="preserve"> the</w:t>
      </w:r>
      <w:r w:rsidRPr="006E3D2F">
        <w:rPr>
          <w:sz w:val="16"/>
        </w:rPr>
        <w:t xml:space="preserve"> </w:t>
      </w:r>
      <w:r w:rsidRPr="006E3D2F">
        <w:rPr>
          <w:rStyle w:val="Emphasis"/>
          <w:highlight w:val="yellow"/>
        </w:rPr>
        <w:t>business</w:t>
      </w:r>
      <w:r w:rsidRPr="006E3D2F">
        <w:rPr>
          <w:sz w:val="16"/>
        </w:rPr>
        <w:t xml:space="preserve"> </w:t>
      </w:r>
      <w:r w:rsidRPr="006E3D2F">
        <w:rPr>
          <w:rStyle w:val="StyleUnderline"/>
        </w:rPr>
        <w:t xml:space="preserve">of the country </w:t>
      </w:r>
      <w:r w:rsidRPr="006E3D2F">
        <w:rPr>
          <w:rStyle w:val="StyleUnderline"/>
          <w:highlight w:val="yellow"/>
        </w:rPr>
        <w:t>by</w:t>
      </w:r>
      <w:r w:rsidRPr="006E3D2F">
        <w:rPr>
          <w:sz w:val="16"/>
        </w:rPr>
        <w:t xml:space="preserve"> </w:t>
      </w:r>
      <w:r w:rsidRPr="006E3D2F">
        <w:rPr>
          <w:rStyle w:val="Emphasis"/>
        </w:rPr>
        <w:t xml:space="preserve">its </w:t>
      </w:r>
      <w:r w:rsidRPr="006E3D2F">
        <w:rPr>
          <w:rStyle w:val="Emphasis"/>
          <w:highlight w:val="yellow"/>
        </w:rPr>
        <w:t>reversal</w:t>
      </w:r>
      <w:r w:rsidRPr="006E3D2F">
        <w:rPr>
          <w:sz w:val="16"/>
        </w:rPr>
        <w:t xml:space="preserve">.”157 </w:t>
      </w:r>
      <w:r w:rsidRPr="006E3D2F">
        <w:rPr>
          <w:rStyle w:val="StyleUnderline"/>
        </w:rPr>
        <w:t>Rapid reconsideration</w:t>
      </w:r>
      <w:r w:rsidRPr="006E3D2F">
        <w:rPr>
          <w:sz w:val="16"/>
        </w:rPr>
        <w:t xml:space="preserve"> of the case </w:t>
      </w:r>
      <w:r w:rsidRPr="006E3D2F">
        <w:rPr>
          <w:rStyle w:val="StyleUnderline"/>
          <w:highlight w:val="yellow"/>
        </w:rPr>
        <w:t>allow</w:t>
      </w:r>
      <w:r w:rsidRPr="006E3D2F">
        <w:rPr>
          <w:rStyle w:val="StyleUnderline"/>
        </w:rPr>
        <w:t>ed for</w:t>
      </w:r>
      <w:r w:rsidRPr="006E3D2F">
        <w:rPr>
          <w:sz w:val="16"/>
        </w:rPr>
        <w:t xml:space="preserve"> </w:t>
      </w:r>
      <w:r w:rsidRPr="006E3D2F">
        <w:rPr>
          <w:rStyle w:val="Emphasis"/>
          <w:sz w:val="24"/>
          <w:szCs w:val="24"/>
          <w:highlight w:val="yellow"/>
        </w:rPr>
        <w:t>error correction before reliance interests grew too great</w:t>
      </w:r>
      <w:r w:rsidRPr="006E3D2F">
        <w:rPr>
          <w:sz w:val="16"/>
        </w:rPr>
        <w:t>.</w:t>
      </w:r>
    </w:p>
    <w:p w14:paraId="29EDBAFC" w14:textId="77777777" w:rsidR="00370BD0" w:rsidRPr="006E3D2F" w:rsidRDefault="00370BD0" w:rsidP="00370BD0">
      <w:pPr>
        <w:rPr>
          <w:sz w:val="16"/>
        </w:rPr>
      </w:pPr>
      <w:r w:rsidRPr="006E3D2F">
        <w:rPr>
          <w:sz w:val="16"/>
        </w:rPr>
        <w:t xml:space="preserve">Rapid reconsideration could impact the reliance inquiry to such an extent that it could even allow the Court to depart from the well-established rule concerning the sanctity of single precedents involving property rights. Consider </w:t>
      </w:r>
      <w:r w:rsidRPr="006E3D2F">
        <w:rPr>
          <w:i/>
          <w:iCs/>
          <w:sz w:val="16"/>
        </w:rPr>
        <w:t>Gazzam v. Phillips</w:t>
      </w:r>
      <w:r w:rsidRPr="006E3D2F">
        <w:rPr>
          <w:sz w:val="16"/>
        </w:rPr>
        <w:t xml:space="preserve">, an 1857 decision that overruled the Court’s earlier 1845 decision concerning the interpretation of an 1820 law respecting the surveying and selling of public lands.158 </w:t>
      </w:r>
      <w:r w:rsidRPr="006E3D2F">
        <w:rPr>
          <w:i/>
          <w:iCs/>
          <w:sz w:val="16"/>
        </w:rPr>
        <w:t>Gazzam</w:t>
      </w:r>
      <w:r w:rsidRPr="006E3D2F">
        <w:rPr>
          <w:sz w:val="16"/>
        </w:rPr>
        <w:t xml:space="preserve"> is sometimes through to present a puzzle because it overruled a prior decision that established a property rule.159 The puzzle is solved when we consider the role that rapid reconsideration played. The </w:t>
      </w:r>
      <w:r w:rsidRPr="006E3D2F">
        <w:rPr>
          <w:i/>
          <w:iCs/>
          <w:sz w:val="16"/>
        </w:rPr>
        <w:t>Gazzam</w:t>
      </w:r>
      <w:r w:rsidRPr="006E3D2F">
        <w:rPr>
          <w:sz w:val="16"/>
        </w:rPr>
        <w:t xml:space="preserve"> Court acknowledged that “some rights may be disturbed by refusing to follow [its precedent].”160 But the Court nevertheless concluded that “less inconvenience” will result by overruling the precedent because more reliance interests accrued in the years between when the law was enacted in 1820 and the Court first interpreted it in 1845, compared to the 12-year period </w:t>
      </w:r>
      <w:r w:rsidRPr="006E3D2F">
        <w:rPr>
          <w:sz w:val="16"/>
        </w:rPr>
        <w:lastRenderedPageBreak/>
        <w:t>from 1845 to 1857.161 The Court’s logic suggested that if the 1845 precedent had not been reconsidered for another two decades (as is more likely to happen with the Court’s current certiorari docket), then the precedent would have been reaffirmed rather than overruled.</w:t>
      </w:r>
    </w:p>
    <w:p w14:paraId="202B0F18" w14:textId="77777777" w:rsidR="00370BD0" w:rsidRPr="00190DE8" w:rsidRDefault="00370BD0" w:rsidP="00370BD0">
      <w:pPr>
        <w:rPr>
          <w:sz w:val="16"/>
        </w:rPr>
      </w:pPr>
      <w:r w:rsidRPr="006E3D2F">
        <w:rPr>
          <w:sz w:val="16"/>
        </w:rPr>
        <w:t xml:space="preserve">Many </w:t>
      </w:r>
      <w:r w:rsidRPr="006E3D2F">
        <w:rPr>
          <w:rStyle w:val="StyleUnderline"/>
        </w:rPr>
        <w:t xml:space="preserve">other </w:t>
      </w:r>
      <w:r w:rsidRPr="006E3D2F">
        <w:rPr>
          <w:rStyle w:val="StyleUnderline"/>
          <w:highlight w:val="yellow"/>
        </w:rPr>
        <w:t>decisions illustrate</w:t>
      </w:r>
      <w:r w:rsidRPr="006E3D2F">
        <w:rPr>
          <w:rStyle w:val="StyleUnderline"/>
        </w:rPr>
        <w:t xml:space="preserve"> how</w:t>
      </w:r>
      <w:r w:rsidRPr="006E3D2F">
        <w:rPr>
          <w:sz w:val="16"/>
        </w:rPr>
        <w:t xml:space="preserve"> </w:t>
      </w:r>
      <w:r w:rsidRPr="006E3D2F">
        <w:rPr>
          <w:rStyle w:val="Emphasis"/>
        </w:rPr>
        <w:t>rapid reconsideration</w:t>
      </w:r>
      <w:r w:rsidRPr="006E3D2F">
        <w:rPr>
          <w:sz w:val="16"/>
        </w:rPr>
        <w:t xml:space="preserve"> </w:t>
      </w:r>
      <w:r w:rsidRPr="006E3D2F">
        <w:rPr>
          <w:rStyle w:val="StyleUnderline"/>
        </w:rPr>
        <w:t>of precedent could allow for error correction</w:t>
      </w:r>
      <w:r w:rsidRPr="006E3D2F">
        <w:rPr>
          <w:sz w:val="16"/>
        </w:rPr>
        <w:t xml:space="preserve"> </w:t>
      </w:r>
      <w:r w:rsidRPr="006E3D2F">
        <w:rPr>
          <w:rStyle w:val="Emphasis"/>
        </w:rPr>
        <w:t>before</w:t>
      </w:r>
      <w:r w:rsidRPr="006E3D2F">
        <w:rPr>
          <w:sz w:val="16"/>
        </w:rPr>
        <w:t xml:space="preserve"> </w:t>
      </w:r>
      <w:r w:rsidRPr="006E3D2F">
        <w:rPr>
          <w:rStyle w:val="StyleUnderline"/>
        </w:rPr>
        <w:t>reliance interests might accrue and</w:t>
      </w:r>
      <w:r w:rsidRPr="006E3D2F">
        <w:rPr>
          <w:sz w:val="16"/>
        </w:rPr>
        <w:t xml:space="preserve"> </w:t>
      </w:r>
      <w:r w:rsidRPr="006E3D2F">
        <w:rPr>
          <w:rStyle w:val="Emphasis"/>
        </w:rPr>
        <w:t>weigh against</w:t>
      </w:r>
      <w:r w:rsidRPr="006E3D2F">
        <w:rPr>
          <w:sz w:val="16"/>
        </w:rPr>
        <w:t xml:space="preserve"> </w:t>
      </w:r>
      <w:r w:rsidRPr="006E3D2F">
        <w:rPr>
          <w:rStyle w:val="StyleUnderline"/>
        </w:rPr>
        <w:t>overruling</w:t>
      </w:r>
      <w:r w:rsidRPr="006E3D2F">
        <w:rPr>
          <w:sz w:val="16"/>
        </w:rPr>
        <w:t xml:space="preserve">. For example, in 1940, the Supreme Court overruled a decision rendered only four years earlier, emphasizing that the </w:t>
      </w:r>
      <w:r w:rsidRPr="006E3D2F">
        <w:rPr>
          <w:rStyle w:val="StyleUnderline"/>
          <w:highlight w:val="yellow"/>
        </w:rPr>
        <w:t>Court</w:t>
      </w:r>
      <w:r w:rsidRPr="006E3D2F">
        <w:rPr>
          <w:rStyle w:val="StyleUnderline"/>
        </w:rPr>
        <w:t xml:space="preserve"> was</w:t>
      </w:r>
      <w:r w:rsidRPr="006E3D2F">
        <w:rPr>
          <w:sz w:val="16"/>
        </w:rPr>
        <w:t xml:space="preserve"> </w:t>
      </w:r>
      <w:r w:rsidRPr="006E3D2F">
        <w:rPr>
          <w:rStyle w:val="Emphasis"/>
          <w:highlight w:val="yellow"/>
        </w:rPr>
        <w:t>not overruling</w:t>
      </w:r>
      <w:r w:rsidRPr="006E3D2F">
        <w:rPr>
          <w:sz w:val="16"/>
        </w:rPr>
        <w:t xml:space="preserve"> </w:t>
      </w:r>
      <w:r w:rsidRPr="006E3D2F">
        <w:rPr>
          <w:rStyle w:val="StyleUnderline"/>
        </w:rPr>
        <w:t>a case involving</w:t>
      </w:r>
      <w:r w:rsidRPr="006E3D2F">
        <w:rPr>
          <w:sz w:val="16"/>
        </w:rPr>
        <w:t xml:space="preserve"> “</w:t>
      </w:r>
      <w:r w:rsidRPr="006E3D2F">
        <w:rPr>
          <w:rStyle w:val="Emphasis"/>
          <w:highlight w:val="yellow"/>
        </w:rPr>
        <w:t>rules</w:t>
      </w:r>
      <w:r w:rsidRPr="006E3D2F">
        <w:rPr>
          <w:rStyle w:val="Emphasis"/>
        </w:rPr>
        <w:t xml:space="preserve"> of decision</w:t>
      </w:r>
      <w:r w:rsidRPr="006E3D2F">
        <w:rPr>
          <w:sz w:val="16"/>
        </w:rPr>
        <w:t xml:space="preserve"> </w:t>
      </w:r>
      <w:r w:rsidRPr="006E3D2F">
        <w:rPr>
          <w:rStyle w:val="StyleUnderline"/>
        </w:rPr>
        <w:t xml:space="preserve">around </w:t>
      </w:r>
      <w:r w:rsidRPr="006E3D2F">
        <w:rPr>
          <w:rStyle w:val="StyleUnderline"/>
          <w:highlight w:val="yellow"/>
        </w:rPr>
        <w:t>which, by</w:t>
      </w:r>
      <w:r w:rsidRPr="006E3D2F">
        <w:rPr>
          <w:rStyle w:val="StyleUnderline"/>
        </w:rPr>
        <w:t xml:space="preserve"> the </w:t>
      </w:r>
      <w:r w:rsidRPr="006E3D2F">
        <w:rPr>
          <w:rStyle w:val="StyleUnderline"/>
          <w:highlight w:val="yellow"/>
        </w:rPr>
        <w:t>accretion of</w:t>
      </w:r>
      <w:r w:rsidRPr="006E3D2F">
        <w:rPr>
          <w:sz w:val="16"/>
          <w:highlight w:val="yellow"/>
        </w:rPr>
        <w:t xml:space="preserve"> </w:t>
      </w:r>
      <w:r w:rsidRPr="006E3D2F">
        <w:rPr>
          <w:rStyle w:val="Emphasis"/>
          <w:highlight w:val="yellow"/>
        </w:rPr>
        <w:t>time</w:t>
      </w:r>
      <w:r w:rsidRPr="006E3D2F">
        <w:rPr>
          <w:sz w:val="16"/>
          <w:highlight w:val="yellow"/>
        </w:rPr>
        <w:t xml:space="preserve"> </w:t>
      </w:r>
      <w:r w:rsidRPr="006E3D2F">
        <w:rPr>
          <w:rStyle w:val="StyleUnderline"/>
          <w:highlight w:val="yellow"/>
        </w:rPr>
        <w:t>and</w:t>
      </w:r>
      <w:r w:rsidRPr="006E3D2F">
        <w:rPr>
          <w:rStyle w:val="StyleUnderline"/>
        </w:rPr>
        <w:t xml:space="preserve"> the</w:t>
      </w:r>
      <w:r w:rsidRPr="006E3D2F">
        <w:rPr>
          <w:sz w:val="16"/>
        </w:rPr>
        <w:t xml:space="preserve"> </w:t>
      </w:r>
      <w:r w:rsidRPr="006E3D2F">
        <w:rPr>
          <w:rStyle w:val="Emphasis"/>
          <w:highlight w:val="yellow"/>
        </w:rPr>
        <w:t>response of affairs</w:t>
      </w:r>
      <w:r w:rsidRPr="006E3D2F">
        <w:rPr>
          <w:sz w:val="16"/>
          <w:highlight w:val="yellow"/>
        </w:rPr>
        <w:t xml:space="preserve">, </w:t>
      </w:r>
      <w:r w:rsidRPr="006E3D2F">
        <w:rPr>
          <w:rStyle w:val="StyleUnderline"/>
          <w:highlight w:val="yellow"/>
        </w:rPr>
        <w:t>substantial interests have</w:t>
      </w:r>
      <w:r w:rsidRPr="006E3D2F">
        <w:rPr>
          <w:sz w:val="16"/>
          <w:highlight w:val="yellow"/>
        </w:rPr>
        <w:t xml:space="preserve"> </w:t>
      </w:r>
      <w:r w:rsidRPr="006E3D2F">
        <w:rPr>
          <w:rStyle w:val="Emphasis"/>
          <w:highlight w:val="yellow"/>
        </w:rPr>
        <w:t>established</w:t>
      </w:r>
      <w:r w:rsidRPr="006E3D2F">
        <w:rPr>
          <w:sz w:val="16"/>
        </w:rPr>
        <w:t xml:space="preserve"> </w:t>
      </w:r>
      <w:r w:rsidRPr="006E3D2F">
        <w:rPr>
          <w:rStyle w:val="StyleUnderline"/>
        </w:rPr>
        <w:t>themselves</w:t>
      </w:r>
      <w:r w:rsidRPr="006E3D2F">
        <w:rPr>
          <w:sz w:val="16"/>
        </w:rPr>
        <w:t xml:space="preserve">.”162 The </w:t>
      </w:r>
      <w:r w:rsidRPr="006E3D2F">
        <w:rPr>
          <w:rStyle w:val="StyleUnderline"/>
        </w:rPr>
        <w:t>Court explained</w:t>
      </w:r>
      <w:r w:rsidRPr="006E3D2F">
        <w:rPr>
          <w:sz w:val="16"/>
        </w:rPr>
        <w:t xml:space="preserve"> that </w:t>
      </w:r>
      <w:r w:rsidRPr="006E3D2F">
        <w:rPr>
          <w:rStyle w:val="Emphasis"/>
          <w:highlight w:val="yellow"/>
        </w:rPr>
        <w:t>stare decisis</w:t>
      </w:r>
      <w:r w:rsidRPr="006E3D2F">
        <w:rPr>
          <w:sz w:val="16"/>
        </w:rPr>
        <w:t xml:space="preserve"> </w:t>
      </w:r>
      <w:r w:rsidRPr="006E3D2F">
        <w:rPr>
          <w:rStyle w:val="StyleUnderline"/>
        </w:rPr>
        <w:t xml:space="preserve">does </w:t>
      </w:r>
      <w:r w:rsidRPr="006E3D2F">
        <w:rPr>
          <w:rStyle w:val="StyleUnderline"/>
          <w:highlight w:val="yellow"/>
        </w:rPr>
        <w:t>not require</w:t>
      </w:r>
      <w:r w:rsidRPr="006E3D2F">
        <w:rPr>
          <w:sz w:val="16"/>
          <w:highlight w:val="yellow"/>
        </w:rPr>
        <w:t xml:space="preserve"> “</w:t>
      </w:r>
      <w:r w:rsidRPr="006E3D2F">
        <w:rPr>
          <w:rStyle w:val="Emphasis"/>
          <w:highlight w:val="yellow"/>
        </w:rPr>
        <w:t>adherence</w:t>
      </w:r>
      <w:r w:rsidRPr="006E3D2F">
        <w:rPr>
          <w:sz w:val="16"/>
        </w:rPr>
        <w:t xml:space="preserve"> </w:t>
      </w:r>
      <w:r w:rsidRPr="006E3D2F">
        <w:rPr>
          <w:rStyle w:val="StyleUnderline"/>
        </w:rPr>
        <w:t xml:space="preserve">to the latest decision, however recent and questionable, </w:t>
      </w:r>
      <w:r w:rsidRPr="006E3D2F">
        <w:rPr>
          <w:rStyle w:val="StyleUnderline"/>
          <w:highlight w:val="yellow"/>
        </w:rPr>
        <w:t>when such</w:t>
      </w:r>
      <w:r w:rsidRPr="006E3D2F">
        <w:rPr>
          <w:rStyle w:val="StyleUnderline"/>
        </w:rPr>
        <w:t xml:space="preserve"> adherence </w:t>
      </w:r>
      <w:r w:rsidRPr="006E3D2F">
        <w:rPr>
          <w:rStyle w:val="StyleUnderline"/>
          <w:highlight w:val="yellow"/>
        </w:rPr>
        <w:t>involves</w:t>
      </w:r>
      <w:r w:rsidRPr="006E3D2F">
        <w:rPr>
          <w:sz w:val="16"/>
          <w:highlight w:val="yellow"/>
        </w:rPr>
        <w:t xml:space="preserve"> </w:t>
      </w:r>
      <w:r w:rsidRPr="006E3D2F">
        <w:rPr>
          <w:rStyle w:val="Emphasis"/>
          <w:highlight w:val="yellow"/>
        </w:rPr>
        <w:t>collision</w:t>
      </w:r>
      <w:r w:rsidRPr="006E3D2F">
        <w:rPr>
          <w:sz w:val="16"/>
          <w:highlight w:val="yellow"/>
        </w:rPr>
        <w:t xml:space="preserve"> </w:t>
      </w:r>
      <w:r w:rsidRPr="006E3D2F">
        <w:rPr>
          <w:rStyle w:val="StyleUnderline"/>
          <w:highlight w:val="yellow"/>
        </w:rPr>
        <w:t>with</w:t>
      </w:r>
      <w:r w:rsidRPr="006E3D2F">
        <w:rPr>
          <w:rStyle w:val="StyleUnderline"/>
        </w:rPr>
        <w:t xml:space="preserve"> a</w:t>
      </w:r>
      <w:r w:rsidRPr="006E3D2F">
        <w:rPr>
          <w:sz w:val="16"/>
        </w:rPr>
        <w:t xml:space="preserve"> </w:t>
      </w:r>
      <w:r w:rsidRPr="006E3D2F">
        <w:rPr>
          <w:rStyle w:val="Emphasis"/>
          <w:highlight w:val="yellow"/>
        </w:rPr>
        <w:t>prior doctrine</w:t>
      </w:r>
      <w:r w:rsidRPr="006E3D2F">
        <w:rPr>
          <w:sz w:val="16"/>
          <w:highlight w:val="yellow"/>
        </w:rPr>
        <w:t xml:space="preserve"> </w:t>
      </w:r>
      <w:r w:rsidRPr="006E3D2F">
        <w:rPr>
          <w:rStyle w:val="StyleUnderline"/>
          <w:highlight w:val="yellow"/>
        </w:rPr>
        <w:t>more</w:t>
      </w:r>
      <w:r w:rsidRPr="006E3D2F">
        <w:rPr>
          <w:rStyle w:val="StyleUnderline"/>
        </w:rPr>
        <w:t xml:space="preserve"> embracing in its scope, intrinsically </w:t>
      </w:r>
      <w:r w:rsidRPr="006E3D2F">
        <w:rPr>
          <w:rStyle w:val="StyleUnderline"/>
          <w:highlight w:val="yellow"/>
        </w:rPr>
        <w:t>sound</w:t>
      </w:r>
      <w:r w:rsidRPr="006E3D2F">
        <w:rPr>
          <w:rStyle w:val="StyleUnderline"/>
        </w:rPr>
        <w:t xml:space="preserve">er, </w:t>
      </w:r>
      <w:r w:rsidRPr="006E3D2F">
        <w:rPr>
          <w:rStyle w:val="StyleUnderline"/>
          <w:highlight w:val="yellow"/>
        </w:rPr>
        <w:t>and verified by experience</w:t>
      </w:r>
      <w:r w:rsidRPr="006E3D2F">
        <w:rPr>
          <w:sz w:val="16"/>
        </w:rPr>
        <w:t>.”163 Other decisions are to the same effect.164</w:t>
      </w:r>
    </w:p>
    <w:p w14:paraId="2EEED261" w14:textId="77777777" w:rsidR="00370BD0" w:rsidRDefault="00370BD0" w:rsidP="00370BD0">
      <w:pPr>
        <w:pStyle w:val="Analytic"/>
      </w:pPr>
    </w:p>
    <w:p w14:paraId="7E368721" w14:textId="77777777" w:rsidR="00370BD0" w:rsidRPr="00336D26" w:rsidRDefault="00370BD0" w:rsidP="00370BD0">
      <w:pPr>
        <w:pStyle w:val="Heading4"/>
      </w:pPr>
      <w:r>
        <w:t xml:space="preserve">14. The plan’s use of the APA </w:t>
      </w:r>
      <w:r>
        <w:rPr>
          <w:u w:val="single"/>
        </w:rPr>
        <w:t>preserves</w:t>
      </w:r>
      <w:r w:rsidRPr="00190DE8">
        <w:t xml:space="preserve"> reliance</w:t>
      </w:r>
      <w:r>
        <w:t>.</w:t>
      </w:r>
    </w:p>
    <w:p w14:paraId="0CEB030A" w14:textId="77777777" w:rsidR="00370BD0" w:rsidRPr="00483963" w:rsidRDefault="00370BD0" w:rsidP="00370BD0">
      <w:r w:rsidRPr="00106890">
        <w:t xml:space="preserve">Gary M. </w:t>
      </w:r>
      <w:r w:rsidRPr="00336D26">
        <w:rPr>
          <w:rStyle w:val="Style13ptBold"/>
        </w:rPr>
        <w:t>Bridgens 21</w:t>
      </w:r>
      <w:r w:rsidRPr="00106890">
        <w:t>, a J.D. Candidate at the George Mason University, 2021</w:t>
      </w:r>
      <w:r>
        <w:t xml:space="preserve">, </w:t>
      </w:r>
      <w:r w:rsidRPr="00106890">
        <w:t xml:space="preserve">“Demystifying Reliance Interests in Judicial Review of Regulatory Change,” </w:t>
      </w:r>
      <w:r>
        <w:t>George Mason Law Review Volume 29, Issue 1</w:t>
      </w:r>
    </w:p>
    <w:p w14:paraId="2EE04876" w14:textId="77777777" w:rsidR="00370BD0" w:rsidRDefault="00370BD0" w:rsidP="00370BD0">
      <w:r w:rsidRPr="00483963">
        <w:rPr>
          <w:sz w:val="16"/>
        </w:rPr>
        <w:t>Regulatory change is both lawful and necessary. Different administrations have different priorities.</w:t>
      </w:r>
      <w:hyperlink r:id="rId8" w:history="1">
        <w:r w:rsidRPr="00483963">
          <w:rPr>
            <w:vertAlign w:val="superscript"/>
          </w:rPr>
          <w:t>15</w:t>
        </w:r>
      </w:hyperlink>
      <w:r w:rsidRPr="00483963">
        <w:rPr>
          <w:sz w:val="16"/>
        </w:rPr>
        <w:t> However, hyperactive regulatory change, in which federal agencies continuously reverse policy in an issue area, effectively eliminates a policy’s prospects of enhancing public welfare.</w:t>
      </w:r>
      <w:hyperlink r:id="rId9" w:history="1">
        <w:r w:rsidRPr="00483963">
          <w:rPr>
            <w:vertAlign w:val="superscript"/>
          </w:rPr>
          <w:t>16</w:t>
        </w:r>
      </w:hyperlink>
      <w:r w:rsidRPr="00483963">
        <w:rPr>
          <w:sz w:val="16"/>
        </w:rPr>
        <w:t> Accordingly, many regulatory changes are challenged in court by affected parties.</w:t>
      </w:r>
      <w:hyperlink r:id="rId10" w:history="1">
        <w:r w:rsidRPr="00483963">
          <w:rPr>
            <w:vertAlign w:val="superscript"/>
          </w:rPr>
          <w:t>17</w:t>
        </w:r>
      </w:hyperlink>
      <w:r w:rsidRPr="00483963">
        <w:rPr>
          <w:sz w:val="16"/>
        </w:rPr>
        <w:t> The Administrative Procedure Act (“</w:t>
      </w:r>
      <w:r w:rsidRPr="00483963">
        <w:rPr>
          <w:rStyle w:val="Emphasis"/>
          <w:highlight w:val="yellow"/>
        </w:rPr>
        <w:t>APA</w:t>
      </w:r>
      <w:r w:rsidRPr="00483963">
        <w:rPr>
          <w:sz w:val="16"/>
        </w:rPr>
        <w:t xml:space="preserve">”) sets forth the procedures by which </w:t>
      </w:r>
      <w:r w:rsidRPr="00483963">
        <w:rPr>
          <w:rStyle w:val="StyleUnderline"/>
          <w:highlight w:val="yellow"/>
        </w:rPr>
        <w:t xml:space="preserve">federal </w:t>
      </w:r>
      <w:r w:rsidRPr="00483963">
        <w:rPr>
          <w:rStyle w:val="Emphasis"/>
          <w:highlight w:val="yellow"/>
        </w:rPr>
        <w:t>agencies</w:t>
      </w:r>
      <w:r w:rsidRPr="00483963">
        <w:rPr>
          <w:rStyle w:val="Emphasis"/>
        </w:rPr>
        <w:t xml:space="preserve"> are </w:t>
      </w:r>
      <w:r w:rsidRPr="00483963">
        <w:rPr>
          <w:rStyle w:val="Emphasis"/>
          <w:highlight w:val="yellow"/>
        </w:rPr>
        <w:t>accountable</w:t>
      </w:r>
      <w:r w:rsidRPr="00483963">
        <w:rPr>
          <w:rStyle w:val="StyleUnderline"/>
          <w:highlight w:val="yellow"/>
        </w:rPr>
        <w:t xml:space="preserve"> to</w:t>
      </w:r>
      <w:r w:rsidRPr="00483963">
        <w:rPr>
          <w:rStyle w:val="StyleUnderline"/>
        </w:rPr>
        <w:t xml:space="preserve"> the </w:t>
      </w:r>
      <w:r w:rsidRPr="00483963">
        <w:rPr>
          <w:rStyle w:val="StyleUnderline"/>
          <w:highlight w:val="yellow"/>
        </w:rPr>
        <w:t>public</w:t>
      </w:r>
      <w:r w:rsidRPr="00483963">
        <w:rPr>
          <w:rStyle w:val="StyleUnderline"/>
        </w:rPr>
        <w:t xml:space="preserve">, including the </w:t>
      </w:r>
      <w:r w:rsidRPr="00483963">
        <w:rPr>
          <w:rStyle w:val="StyleUnderline"/>
          <w:highlight w:val="yellow"/>
        </w:rPr>
        <w:t xml:space="preserve">standards for </w:t>
      </w:r>
      <w:r w:rsidRPr="00483963">
        <w:rPr>
          <w:rStyle w:val="Emphasis"/>
          <w:highlight w:val="yellow"/>
        </w:rPr>
        <w:t>judicial review</w:t>
      </w:r>
      <w:r w:rsidRPr="00483963">
        <w:rPr>
          <w:rStyle w:val="StyleUnderline"/>
        </w:rPr>
        <w:t xml:space="preserve"> of regulatory change</w:t>
      </w:r>
      <w:r w:rsidRPr="00483963">
        <w:rPr>
          <w:sz w:val="16"/>
        </w:rPr>
        <w:t>.</w:t>
      </w:r>
      <w:hyperlink r:id="rId11" w:history="1">
        <w:r w:rsidRPr="00483963">
          <w:rPr>
            <w:vertAlign w:val="superscript"/>
          </w:rPr>
          <w:t>18</w:t>
        </w:r>
      </w:hyperlink>
      <w:r w:rsidRPr="00483963">
        <w:rPr>
          <w:sz w:val="16"/>
        </w:rPr>
        <w:t xml:space="preserve"> The Supreme Court has held numerous times that </w:t>
      </w:r>
      <w:r w:rsidRPr="00483963">
        <w:rPr>
          <w:rStyle w:val="StyleUnderline"/>
          <w:highlight w:val="yellow"/>
        </w:rPr>
        <w:t>courts reviewing</w:t>
      </w:r>
      <w:r w:rsidRPr="00483963">
        <w:rPr>
          <w:rStyle w:val="StyleUnderline"/>
        </w:rPr>
        <w:t xml:space="preserve"> </w:t>
      </w:r>
      <w:r w:rsidRPr="00483963">
        <w:rPr>
          <w:rStyle w:val="Emphasis"/>
        </w:rPr>
        <w:t xml:space="preserve">regulatory </w:t>
      </w:r>
      <w:r w:rsidRPr="00483963">
        <w:rPr>
          <w:rStyle w:val="Emphasis"/>
          <w:highlight w:val="yellow"/>
        </w:rPr>
        <w:t>activity</w:t>
      </w:r>
      <w:r w:rsidRPr="00483963">
        <w:rPr>
          <w:rStyle w:val="StyleUnderline"/>
        </w:rPr>
        <w:t xml:space="preserve"> under the APA</w:t>
      </w:r>
      <w:r w:rsidRPr="00483963">
        <w:rPr>
          <w:sz w:val="16"/>
        </w:rPr>
        <w:t xml:space="preserve"> must </w:t>
      </w:r>
      <w:r w:rsidRPr="00483963">
        <w:rPr>
          <w:rStyle w:val="StyleUnderline"/>
          <w:highlight w:val="yellow"/>
        </w:rPr>
        <w:t>consider</w:t>
      </w:r>
      <w:r w:rsidRPr="00483963">
        <w:rPr>
          <w:sz w:val="16"/>
        </w:rPr>
        <w:t xml:space="preserve">, among other things, if the changing policy has </w:t>
      </w:r>
      <w:r w:rsidRPr="00483963">
        <w:rPr>
          <w:rStyle w:val="StyleUnderline"/>
        </w:rPr>
        <w:t xml:space="preserve">engendered </w:t>
      </w:r>
      <w:r w:rsidRPr="00483963">
        <w:rPr>
          <w:rStyle w:val="Emphasis"/>
          <w:highlight w:val="yellow"/>
        </w:rPr>
        <w:t>reliance</w:t>
      </w:r>
      <w:r w:rsidRPr="00483963">
        <w:rPr>
          <w:rStyle w:val="Emphasis"/>
        </w:rPr>
        <w:t xml:space="preserve"> interests</w:t>
      </w:r>
      <w:r w:rsidRPr="00483963">
        <w:rPr>
          <w:sz w:val="16"/>
        </w:rPr>
        <w:t>.</w:t>
      </w:r>
      <w:hyperlink r:id="rId12" w:history="1">
        <w:r w:rsidRPr="00483963">
          <w:rPr>
            <w:vertAlign w:val="superscript"/>
          </w:rPr>
          <w:t>19</w:t>
        </w:r>
      </w:hyperlink>
    </w:p>
    <w:p w14:paraId="6D48A8B0" w14:textId="77777777" w:rsidR="00370BD0" w:rsidRDefault="00370BD0" w:rsidP="00370BD0"/>
    <w:p w14:paraId="4A3D409D" w14:textId="77777777" w:rsidR="00370BD0" w:rsidRDefault="00370BD0" w:rsidP="00370BD0">
      <w:pPr>
        <w:pStyle w:val="Analytic"/>
      </w:pPr>
    </w:p>
    <w:p w14:paraId="0FDF5300" w14:textId="77777777" w:rsidR="00370BD0" w:rsidRPr="00667D6E" w:rsidRDefault="00370BD0" w:rsidP="00370BD0"/>
    <w:p w14:paraId="057FEDF6" w14:textId="77777777" w:rsidR="00370BD0" w:rsidRDefault="00370BD0" w:rsidP="00370BD0">
      <w:pPr>
        <w:pStyle w:val="Heading2"/>
      </w:pPr>
      <w:r>
        <w:lastRenderedPageBreak/>
        <w:t>K</w:t>
      </w:r>
    </w:p>
    <w:p w14:paraId="17D8AA5F" w14:textId="77777777" w:rsidR="00370BD0" w:rsidRDefault="00370BD0" w:rsidP="00370BD0">
      <w:pPr>
        <w:pStyle w:val="Analytic"/>
      </w:pPr>
    </w:p>
    <w:p w14:paraId="6E0CB43C" w14:textId="77777777" w:rsidR="00370BD0" w:rsidRPr="00E74CE6" w:rsidRDefault="00370BD0" w:rsidP="00370BD0">
      <w:pPr>
        <w:pStyle w:val="Heading4"/>
      </w:pPr>
      <w:r>
        <w:t xml:space="preserve">9. Settler colonialism’s </w:t>
      </w:r>
      <w:r>
        <w:rPr>
          <w:u w:val="single"/>
        </w:rPr>
        <w:t>not</w:t>
      </w:r>
      <w:r>
        <w:t xml:space="preserve"> fixed or ontological---</w:t>
      </w:r>
      <w:r>
        <w:rPr>
          <w:u w:val="single"/>
        </w:rPr>
        <w:t>but</w:t>
      </w:r>
      <w:r>
        <w:t xml:space="preserve">, the </w:t>
      </w:r>
      <w:r>
        <w:rPr>
          <w:u w:val="single"/>
        </w:rPr>
        <w:t>belief that it is</w:t>
      </w:r>
      <w:r>
        <w:t xml:space="preserve"> casts Indigenous people as </w:t>
      </w:r>
      <w:r>
        <w:rPr>
          <w:u w:val="single"/>
        </w:rPr>
        <w:t>passive victims</w:t>
      </w:r>
      <w:r>
        <w:t xml:space="preserve"> AND excuses settler violence  </w:t>
      </w:r>
    </w:p>
    <w:p w14:paraId="786B44B3" w14:textId="77777777" w:rsidR="00370BD0" w:rsidRDefault="00370BD0" w:rsidP="00370BD0">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46377E3D" w14:textId="77777777" w:rsidR="00370BD0" w:rsidRPr="004F2669" w:rsidRDefault="00370BD0" w:rsidP="00370BD0">
      <w:pPr>
        <w:rPr>
          <w:sz w:val="16"/>
        </w:rPr>
      </w:pPr>
      <w:r w:rsidRPr="004F266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 “</w:t>
      </w:r>
      <w:r w:rsidRPr="004F2669">
        <w:rPr>
          <w:rStyle w:val="Emphasis"/>
          <w:highlight w:val="yellow"/>
        </w:rPr>
        <w:t>structure not event</w:t>
      </w:r>
      <w:r w:rsidRPr="004F2669">
        <w:rPr>
          <w:rStyle w:val="StyleUnderline"/>
          <w:highlight w:val="yellow"/>
        </w:rPr>
        <w:t>” is</w:t>
      </w:r>
      <w:r w:rsidRPr="00F00576">
        <w:rPr>
          <w:rStyle w:val="StyleUnderline"/>
        </w:rPr>
        <w:t xml:space="preserve"> one of the most </w:t>
      </w:r>
      <w:r w:rsidRPr="004F2669">
        <w:rPr>
          <w:rStyle w:val="StyleUnderline"/>
          <w:highlight w:val="yellow"/>
        </w:rPr>
        <w:t>commonly cited</w:t>
      </w:r>
      <w:r w:rsidRPr="00F00576">
        <w:rPr>
          <w:rStyle w:val="StyleUnderline"/>
        </w:rPr>
        <w:t xml:space="preserve"> phrases </w:t>
      </w:r>
      <w:r w:rsidRPr="004F2669">
        <w:rPr>
          <w:rStyle w:val="StyleUnderline"/>
          <w:highlight w:val="yellow"/>
        </w:rPr>
        <w:t>in</w:t>
      </w:r>
      <w:r w:rsidRPr="00F00576">
        <w:rPr>
          <w:rStyle w:val="StyleUnderline"/>
        </w:rPr>
        <w:t xml:space="preserve"> contemporary scholarship about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While many of the scholars who draw on Wolfe's work are not structuralists per se, the repetition of the phrase “structure not event” has centered structural metaphors in geography scholarship about Canadian colonialism.</w:t>
      </w:r>
    </w:p>
    <w:p w14:paraId="59F2C3B3" w14:textId="77777777" w:rsidR="00370BD0" w:rsidRPr="004F2669" w:rsidRDefault="00370BD0" w:rsidP="00370BD0">
      <w:pPr>
        <w:rPr>
          <w:sz w:val="16"/>
        </w:rPr>
      </w:pPr>
      <w:r w:rsidRPr="00F00576">
        <w:rPr>
          <w:rStyle w:val="StyleUnderline"/>
        </w:rPr>
        <w:t>Wolfe's characterization of settler colonialism as structure was a response to</w:t>
      </w:r>
      <w:r w:rsidRPr="004F2669">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F2669">
        <w:rPr>
          <w:sz w:val="16"/>
        </w:rPr>
        <w:t xml:space="preserve">, during the initial moments of settler invasion, </w:t>
      </w:r>
      <w:r w:rsidRPr="00F00576">
        <w:rPr>
          <w:rStyle w:val="StyleUnderline"/>
        </w:rPr>
        <w:t>thus absolving contemporary settler society of responsibility for colonial injustice</w:t>
      </w:r>
      <w:r w:rsidRPr="004F266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514A8630" w14:textId="77777777" w:rsidR="00370BD0" w:rsidRPr="004F2669" w:rsidRDefault="00370BD0" w:rsidP="00370BD0">
      <w:pPr>
        <w:rPr>
          <w:sz w:val="16"/>
        </w:rPr>
      </w:pPr>
      <w:r w:rsidRPr="004F266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4F2669">
        <w:rPr>
          <w:rStyle w:val="StyleUnderline"/>
          <w:highlight w:val="yellow"/>
        </w:rPr>
        <w:t xml:space="preserve">dualism between “structures” and “events” may be </w:t>
      </w:r>
      <w:r w:rsidRPr="004F2669">
        <w:rPr>
          <w:rStyle w:val="Emphasis"/>
          <w:highlight w:val="yellow"/>
        </w:rPr>
        <w:t>intellectually limiting</w:t>
      </w:r>
      <w:r w:rsidRPr="00F00576">
        <w:rPr>
          <w:rStyle w:val="StyleUnderline"/>
        </w:rPr>
        <w:t>, and</w:t>
      </w:r>
      <w:r w:rsidRPr="004F2669">
        <w:rPr>
          <w:sz w:val="16"/>
        </w:rPr>
        <w:t xml:space="preserve"> that </w:t>
      </w:r>
      <w:r w:rsidRPr="00F00576">
        <w:rPr>
          <w:rStyle w:val="StyleUnderline"/>
        </w:rPr>
        <w:t xml:space="preserve">an </w:t>
      </w:r>
      <w:r w:rsidRPr="004F2669">
        <w:rPr>
          <w:rStyle w:val="StyleUnderline"/>
          <w:highlight w:val="yellow"/>
        </w:rPr>
        <w:t xml:space="preserve">over-reliance on structural metaphors risks </w:t>
      </w:r>
      <w:r w:rsidRPr="004F2669">
        <w:rPr>
          <w:rStyle w:val="Emphasis"/>
          <w:highlight w:val="yellow"/>
        </w:rPr>
        <w:t>overstating</w:t>
      </w:r>
      <w:r w:rsidRPr="00F00576">
        <w:rPr>
          <w:rStyle w:val="Emphasis"/>
        </w:rPr>
        <w:t xml:space="preserve"> the </w:t>
      </w:r>
      <w:r w:rsidRPr="004F2669">
        <w:rPr>
          <w:rStyle w:val="Emphasis"/>
          <w:highlight w:val="yellow"/>
        </w:rPr>
        <w:t>permanence of settler</w:t>
      </w:r>
      <w:r w:rsidRPr="00F00576">
        <w:rPr>
          <w:rStyle w:val="Emphasis"/>
        </w:rPr>
        <w:t xml:space="preserve"> colonial </w:t>
      </w:r>
      <w:r w:rsidRPr="004F2669">
        <w:rPr>
          <w:rStyle w:val="Emphasis"/>
          <w:highlight w:val="yellow"/>
        </w:rPr>
        <w:t>formations</w:t>
      </w:r>
      <w:r w:rsidRPr="004F2669">
        <w:rPr>
          <w:sz w:val="16"/>
        </w:rPr>
        <w:t xml:space="preserve">. Dorries et al. (2019) warn that </w:t>
      </w:r>
      <w:r w:rsidRPr="004F2669">
        <w:rPr>
          <w:rStyle w:val="StyleUnderline"/>
          <w:highlight w:val="yellow"/>
        </w:rPr>
        <w:t>some work</w:t>
      </w:r>
      <w:r w:rsidRPr="00F00576">
        <w:rPr>
          <w:rStyle w:val="StyleUnderline"/>
        </w:rPr>
        <w:t xml:space="preserve"> in SCS </w:t>
      </w:r>
      <w:r w:rsidRPr="004F2669">
        <w:rPr>
          <w:rStyle w:val="StyleUnderline"/>
          <w:highlight w:val="yellow"/>
        </w:rPr>
        <w:t>presents settler</w:t>
      </w:r>
      <w:r w:rsidRPr="00F00576">
        <w:rPr>
          <w:rStyle w:val="StyleUnderline"/>
        </w:rPr>
        <w:t xml:space="preserve"> colonial power </w:t>
      </w:r>
      <w:r w:rsidRPr="004F2669">
        <w:rPr>
          <w:rStyle w:val="StyleUnderline"/>
          <w:highlight w:val="yellow"/>
        </w:rPr>
        <w:t>structures</w:t>
      </w:r>
      <w:r w:rsidRPr="00F00576">
        <w:rPr>
          <w:rStyle w:val="StyleUnderline"/>
        </w:rPr>
        <w:t xml:space="preserve"> as </w:t>
      </w:r>
      <w:r w:rsidRPr="004F2669">
        <w:rPr>
          <w:rStyle w:val="Emphasis"/>
          <w:highlight w:val="yellow"/>
        </w:rPr>
        <w:t>so entrenched</w:t>
      </w:r>
      <w:r w:rsidRPr="004F2669">
        <w:rPr>
          <w:sz w:val="16"/>
        </w:rPr>
        <w:t xml:space="preserve"> that </w:t>
      </w:r>
      <w:r w:rsidRPr="004F2669">
        <w:rPr>
          <w:rStyle w:val="StyleUnderline"/>
          <w:highlight w:val="yellow"/>
        </w:rPr>
        <w:t>they appear</w:t>
      </w:r>
      <w:r w:rsidRPr="00F00576">
        <w:rPr>
          <w:rStyle w:val="StyleUnderline"/>
        </w:rPr>
        <w:t xml:space="preserve"> to be almost </w:t>
      </w:r>
      <w:r w:rsidRPr="004F2669">
        <w:rPr>
          <w:rStyle w:val="Emphasis"/>
          <w:highlight w:val="yellow"/>
        </w:rPr>
        <w:t>immutable</w:t>
      </w:r>
      <w:r w:rsidRPr="004F2669">
        <w:rPr>
          <w:sz w:val="16"/>
        </w:rPr>
        <w:t xml:space="preserve">—an </w:t>
      </w:r>
      <w:r w:rsidRPr="00F00576">
        <w:rPr>
          <w:rStyle w:val="StyleUnderline"/>
        </w:rPr>
        <w:t xml:space="preserve">analysis </w:t>
      </w:r>
      <w:r w:rsidRPr="004F2669">
        <w:rPr>
          <w:rStyle w:val="StyleUnderline"/>
          <w:highlight w:val="yellow"/>
        </w:rPr>
        <w:t>that could</w:t>
      </w:r>
      <w:r w:rsidRPr="004F2669">
        <w:rPr>
          <w:sz w:val="16"/>
        </w:rPr>
        <w:t xml:space="preserve"> ultimately </w:t>
      </w:r>
      <w:r w:rsidRPr="004F2669">
        <w:rPr>
          <w:rStyle w:val="StyleUnderline"/>
          <w:highlight w:val="yellow"/>
        </w:rPr>
        <w:t>lead to</w:t>
      </w:r>
      <w:r w:rsidRPr="00F00576">
        <w:rPr>
          <w:rStyle w:val="StyleUnderline"/>
        </w:rPr>
        <w:t xml:space="preserve"> </w:t>
      </w:r>
      <w:r w:rsidRPr="00F00576">
        <w:rPr>
          <w:rStyle w:val="Emphasis"/>
        </w:rPr>
        <w:t xml:space="preserve">despair and </w:t>
      </w:r>
      <w:r w:rsidRPr="004F2669">
        <w:rPr>
          <w:rStyle w:val="Emphasis"/>
          <w:highlight w:val="yellow"/>
        </w:rPr>
        <w:t>political disengagement</w:t>
      </w:r>
      <w:r w:rsidRPr="004F2669">
        <w:rPr>
          <w:sz w:val="16"/>
        </w:rPr>
        <w:t>.</w:t>
      </w:r>
    </w:p>
    <w:p w14:paraId="330AC950" w14:textId="77777777" w:rsidR="00370BD0" w:rsidRPr="004F2669" w:rsidRDefault="00370BD0" w:rsidP="00370BD0">
      <w:pPr>
        <w:rPr>
          <w:sz w:val="16"/>
        </w:rPr>
      </w:pPr>
      <w:r w:rsidRPr="004F2669">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F2669">
        <w:rPr>
          <w:sz w:val="16"/>
        </w:rPr>
        <w:t xml:space="preserve"> (2019, p. 40) </w:t>
      </w:r>
      <w:r w:rsidRPr="00F00576">
        <w:rPr>
          <w:rStyle w:val="StyleUnderline"/>
        </w:rPr>
        <w:t xml:space="preserve">argues for an understanding of settler colonialism as neither event nor structure, but “a milieu or </w:t>
      </w:r>
      <w:r w:rsidRPr="00F00576">
        <w:rPr>
          <w:rStyle w:val="Emphasis"/>
        </w:rPr>
        <w:t>active set of relations</w:t>
      </w:r>
      <w:r w:rsidRPr="004F2669">
        <w:rPr>
          <w:sz w:val="16"/>
        </w:rPr>
        <w:t xml:space="preserve"> that </w:t>
      </w:r>
      <w:r w:rsidRPr="00F00576">
        <w:rPr>
          <w:rStyle w:val="StyleUnderline"/>
        </w:rPr>
        <w:t xml:space="preserve">we can </w:t>
      </w:r>
      <w:r w:rsidRPr="00F00576">
        <w:rPr>
          <w:rStyle w:val="Emphasis"/>
        </w:rPr>
        <w:t>push on</w:t>
      </w:r>
      <w:r w:rsidRPr="00F00576">
        <w:rPr>
          <w:rStyle w:val="StyleUnderline"/>
        </w:rPr>
        <w:t xml:space="preserve">, move around in, and </w:t>
      </w:r>
      <w:r w:rsidRPr="00F00576">
        <w:rPr>
          <w:rStyle w:val="Emphasis"/>
        </w:rPr>
        <w:t>redo from moment to moment</w:t>
      </w:r>
      <w:r w:rsidRPr="004F2669">
        <w:rPr>
          <w:sz w:val="16"/>
        </w:rPr>
        <w:t xml:space="preserve">.” Other interlocutors have argued for a renewed emphasis on process. Hugill and Simpson (2023, p. 280) advocate for “an understanding [of]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xml:space="preserve"> as a process that </w:t>
      </w:r>
      <w:r w:rsidRPr="004F2669">
        <w:rPr>
          <w:rStyle w:val="StyleUnderline"/>
          <w:highlight w:val="yellow"/>
        </w:rPr>
        <w:t xml:space="preserve">is </w:t>
      </w:r>
      <w:r w:rsidRPr="004F2669">
        <w:rPr>
          <w:rStyle w:val="Emphasis"/>
          <w:highlight w:val="yellow"/>
        </w:rPr>
        <w:t>made and remade</w:t>
      </w:r>
      <w:r w:rsidRPr="004F2669">
        <w:rPr>
          <w:rStyle w:val="StyleUnderline"/>
          <w:highlight w:val="yellow"/>
        </w:rPr>
        <w:t xml:space="preserve"> through</w:t>
      </w:r>
      <w:r w:rsidRPr="00F00576">
        <w:rPr>
          <w:rStyle w:val="StyleUnderline"/>
        </w:rPr>
        <w:t xml:space="preserve"> a series of </w:t>
      </w:r>
      <w:r w:rsidRPr="004F2669">
        <w:rPr>
          <w:rStyle w:val="StyleUnderline"/>
          <w:highlight w:val="yellow"/>
        </w:rPr>
        <w:t>events</w:t>
      </w:r>
      <w:r w:rsidRPr="004F2669">
        <w:rPr>
          <w:sz w:val="16"/>
        </w:rPr>
        <w:t>.” Robin D. G. Kelley (2017, p. 269) similarly advances a definition of settler colonialism “as both a structure and a process.”</w:t>
      </w:r>
    </w:p>
    <w:p w14:paraId="3FD9CECA" w14:textId="77777777" w:rsidR="00370BD0" w:rsidRPr="004F2669" w:rsidRDefault="00370BD0" w:rsidP="00370BD0">
      <w:pPr>
        <w:rPr>
          <w:sz w:val="16"/>
        </w:rPr>
      </w:pPr>
      <w:r w:rsidRPr="004F2669">
        <w:rPr>
          <w:sz w:val="16"/>
        </w:rPr>
        <w:t>CLASS AS RELATIONSHIP AND PROCESS</w:t>
      </w:r>
    </w:p>
    <w:p w14:paraId="21DEF539" w14:textId="77777777" w:rsidR="00370BD0" w:rsidRPr="004F2669" w:rsidRDefault="00370BD0" w:rsidP="00370BD0">
      <w:pPr>
        <w:rPr>
          <w:sz w:val="16"/>
        </w:rPr>
      </w:pPr>
      <w:r w:rsidRPr="004F266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01725D62" w14:textId="77777777" w:rsidR="00370BD0" w:rsidRPr="004F2669" w:rsidRDefault="00370BD0" w:rsidP="00370BD0">
      <w:pPr>
        <w:rPr>
          <w:sz w:val="16"/>
        </w:rPr>
      </w:pPr>
      <w:r w:rsidRPr="004F266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F2669">
        <w:rPr>
          <w:sz w:val="16"/>
        </w:rPr>
        <w:t xml:space="preserve">. This </w:t>
      </w:r>
      <w:r w:rsidRPr="00F00576">
        <w:rPr>
          <w:rStyle w:val="StyleUnderline"/>
        </w:rPr>
        <w:t>treatment of</w:t>
      </w:r>
      <w:r w:rsidRPr="004F2669">
        <w:rPr>
          <w:sz w:val="16"/>
        </w:rPr>
        <w:t xml:space="preserve"> social </w:t>
      </w:r>
      <w:r w:rsidRPr="00F00576">
        <w:rPr>
          <w:rStyle w:val="StyleUnderline"/>
        </w:rPr>
        <w:t>classes as</w:t>
      </w:r>
      <w:r w:rsidRPr="004F2669">
        <w:rPr>
          <w:sz w:val="16"/>
        </w:rPr>
        <w:t xml:space="preserve"> more-or-less </w:t>
      </w:r>
      <w:r w:rsidRPr="00F00576">
        <w:rPr>
          <w:rStyle w:val="StyleUnderline"/>
        </w:rPr>
        <w:t>static structures was</w:t>
      </w:r>
      <w:r w:rsidRPr="004F2669">
        <w:rPr>
          <w:sz w:val="16"/>
        </w:rPr>
        <w:t xml:space="preserve">, he argued, </w:t>
      </w:r>
      <w:r w:rsidRPr="00F00576">
        <w:rPr>
          <w:rStyle w:val="StyleUnderline"/>
        </w:rPr>
        <w:t xml:space="preserve">unable to understand and explain </w:t>
      </w:r>
      <w:r w:rsidRPr="00F00576">
        <w:rPr>
          <w:rStyle w:val="Emphasis"/>
        </w:rPr>
        <w:t>historical change</w:t>
      </w:r>
      <w:r w:rsidRPr="004F2669">
        <w:rPr>
          <w:sz w:val="16"/>
        </w:rPr>
        <w:t xml:space="preserve">, class struggle, </w:t>
      </w:r>
      <w:r w:rsidRPr="00F00576">
        <w:rPr>
          <w:rStyle w:val="StyleUnderline"/>
        </w:rPr>
        <w:t xml:space="preserve">and working class </w:t>
      </w:r>
      <w:r w:rsidRPr="00F00576">
        <w:rPr>
          <w:rStyle w:val="Emphasis"/>
        </w:rPr>
        <w:t>agency</w:t>
      </w:r>
      <w:r w:rsidRPr="004F2669">
        <w:rPr>
          <w:sz w:val="16"/>
        </w:rPr>
        <w:t xml:space="preserve">. Wood (1995) similarly argued that structuralist approaches tended </w:t>
      </w:r>
      <w:r w:rsidRPr="004F2669">
        <w:rPr>
          <w:sz w:val="16"/>
        </w:rPr>
        <w:lastRenderedPageBreak/>
        <w:t xml:space="preserve">to treat class as a static category, and as a result the possibility of working class agency was more or less foreclosed in structuralist analyses. The </w:t>
      </w:r>
      <w:r w:rsidRPr="00F00576">
        <w:rPr>
          <w:rStyle w:val="StyleUnderline"/>
        </w:rPr>
        <w:t>result</w:t>
      </w:r>
      <w:r w:rsidRPr="004F2669">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F266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1B752BA1" w14:textId="77777777" w:rsidR="00370BD0" w:rsidRPr="004F2669" w:rsidRDefault="00370BD0" w:rsidP="00370BD0">
      <w:pPr>
        <w:rPr>
          <w:sz w:val="16"/>
        </w:rPr>
      </w:pPr>
      <w:r w:rsidRPr="004F2669">
        <w:rPr>
          <w:sz w:val="16"/>
        </w:rPr>
        <w:t xml:space="preserve">Thompson and Wood's </w:t>
      </w:r>
      <w:r w:rsidRPr="00F00576">
        <w:rPr>
          <w:rStyle w:val="StyleUnderline"/>
        </w:rPr>
        <w:t>criticisms of structuralist Marxism are</w:t>
      </w:r>
      <w:r w:rsidRPr="004F2669">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F00576">
        <w:rPr>
          <w:rStyle w:val="StyleUnderline"/>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“logics</w:t>
      </w:r>
      <w:r w:rsidRPr="00F00576">
        <w:rPr>
          <w:rStyle w:val="StyleUnderline"/>
        </w:rPr>
        <w:t xml:space="preserve">” present themselves </w:t>
      </w:r>
      <w:r w:rsidRPr="004F2669">
        <w:rPr>
          <w:rStyle w:val="StyleUnderline"/>
          <w:highlight w:val="yellow"/>
        </w:rPr>
        <w:t>through history</w:t>
      </w:r>
      <w:r w:rsidRPr="00F00576">
        <w:rPr>
          <w:rStyle w:val="StyleUnderline"/>
        </w:rPr>
        <w:t xml:space="preserve"> and across space, </w:t>
      </w:r>
      <w:r w:rsidRPr="004F2669">
        <w:rPr>
          <w:rStyle w:val="StyleUnderline"/>
          <w:highlight w:val="yellow"/>
        </w:rPr>
        <w:t xml:space="preserve">there is </w:t>
      </w:r>
      <w:r w:rsidRPr="004F2669">
        <w:rPr>
          <w:rStyle w:val="Emphasis"/>
          <w:highlight w:val="yellow"/>
        </w:rPr>
        <w:t>little room for human agency</w:t>
      </w:r>
      <w:r w:rsidRPr="00F00576">
        <w:rPr>
          <w:rStyle w:val="StyleUnderline"/>
        </w:rPr>
        <w:t xml:space="preserve"> where it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F00576">
        <w:rPr>
          <w:rStyle w:val="StyleUnderline"/>
        </w:rPr>
        <w:t xml:space="preserve">, it seems the </w:t>
      </w:r>
      <w:r w:rsidRPr="004F2669">
        <w:rPr>
          <w:rStyle w:val="Emphasis"/>
          <w:highlight w:val="yellow"/>
        </w:rPr>
        <w:t>logic of elimination</w:t>
      </w:r>
      <w:r w:rsidRPr="004F2669">
        <w:rPr>
          <w:rStyle w:val="StyleUnderline"/>
          <w:highlight w:val="yellow"/>
        </w:rPr>
        <w:t xml:space="preserve">, locked into </w:t>
      </w:r>
      <w:r w:rsidRPr="004F2669">
        <w:rPr>
          <w:rStyle w:val="Emphasis"/>
          <w:highlight w:val="yellow"/>
        </w:rPr>
        <w:t>timeless structures</w:t>
      </w:r>
      <w:r w:rsidRPr="00F00576">
        <w:rPr>
          <w:rStyle w:val="StyleUnderline"/>
        </w:rPr>
        <w:t xml:space="preserve">, will </w:t>
      </w:r>
      <w:r w:rsidRPr="004F2669">
        <w:rPr>
          <w:rStyle w:val="StyleUnderline"/>
          <w:highlight w:val="yellow"/>
        </w:rPr>
        <w:t>live on. This</w:t>
      </w:r>
      <w:r w:rsidRPr="00F00576">
        <w:rPr>
          <w:rStyle w:val="StyleUnderline"/>
        </w:rPr>
        <w:t xml:space="preserve"> can lead to analyses that </w:t>
      </w:r>
      <w:r w:rsidRPr="004F2669">
        <w:rPr>
          <w:rStyle w:val="Emphasis"/>
          <w:highlight w:val="yellow"/>
        </w:rPr>
        <w:t>present Indigenous people as</w:t>
      </w:r>
      <w:r w:rsidRPr="004F2669">
        <w:rPr>
          <w:sz w:val="16"/>
        </w:rPr>
        <w:t xml:space="preserve"> little more than </w:t>
      </w:r>
      <w:r w:rsidRPr="004F2669">
        <w:rPr>
          <w:rStyle w:val="Emphasis"/>
          <w:highlight w:val="yellow"/>
        </w:rPr>
        <w:t>passive victims</w:t>
      </w:r>
      <w:r w:rsidRPr="00F00576">
        <w:rPr>
          <w:rStyle w:val="StyleUnderline"/>
        </w:rPr>
        <w:t xml:space="preserve"> of colonialism</w:t>
      </w:r>
      <w:r w:rsidRPr="004F2669">
        <w:rPr>
          <w:sz w:val="16"/>
        </w:rPr>
        <w:t xml:space="preserve"> (Bernauer, 2024), </w:t>
      </w:r>
      <w:r w:rsidRPr="0029363A">
        <w:rPr>
          <w:rStyle w:val="StyleUnderline"/>
        </w:rPr>
        <w:t xml:space="preserve">and risks </w:t>
      </w:r>
      <w:r w:rsidRPr="004F2669">
        <w:rPr>
          <w:rStyle w:val="Emphasis"/>
          <w:highlight w:val="yellow"/>
        </w:rPr>
        <w:t>perpetuating political stasis</w:t>
      </w:r>
      <w:r w:rsidRPr="004F2669">
        <w:rPr>
          <w:sz w:val="16"/>
        </w:rPr>
        <w:t xml:space="preserve"> and despair (Dorries et al., 2019). </w:t>
      </w:r>
      <w:r w:rsidRPr="0029363A">
        <w:rPr>
          <w:rStyle w:val="StyleUnderline"/>
        </w:rPr>
        <w:t xml:space="preserve">Presenting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as</w:t>
      </w:r>
      <w:r w:rsidRPr="0029363A">
        <w:rPr>
          <w:rStyle w:val="StyleUnderline"/>
        </w:rPr>
        <w:t xml:space="preserve"> a </w:t>
      </w:r>
      <w:r w:rsidRPr="0029363A">
        <w:rPr>
          <w:rStyle w:val="Emphasis"/>
        </w:rPr>
        <w:t>structure</w:t>
      </w:r>
      <w:r w:rsidRPr="004F2669">
        <w:rPr>
          <w:sz w:val="16"/>
        </w:rPr>
        <w:t xml:space="preserve"> that is </w:t>
      </w:r>
      <w:r w:rsidRPr="0029363A">
        <w:rPr>
          <w:rStyle w:val="Emphasis"/>
        </w:rPr>
        <w:t>near-</w:t>
      </w:r>
      <w:r w:rsidRPr="004F2669">
        <w:rPr>
          <w:rStyle w:val="Emphasis"/>
          <w:highlight w:val="yellow"/>
        </w:rPr>
        <w:t>impermeable to human agency</w:t>
      </w:r>
      <w:r w:rsidRPr="0029363A">
        <w:rPr>
          <w:rStyle w:val="StyleUnderline"/>
        </w:rPr>
        <w:t xml:space="preserve"> also </w:t>
      </w:r>
      <w:r w:rsidRPr="004F2669">
        <w:rPr>
          <w:rStyle w:val="Emphasis"/>
          <w:highlight w:val="yellow"/>
        </w:rPr>
        <w:t>repeats the</w:t>
      </w:r>
      <w:r w:rsidRPr="004F2669">
        <w:rPr>
          <w:sz w:val="16"/>
        </w:rPr>
        <w:t xml:space="preserve"> very </w:t>
      </w:r>
      <w:r w:rsidRPr="0029363A">
        <w:rPr>
          <w:rStyle w:val="Emphasis"/>
        </w:rPr>
        <w:t>problem</w:t>
      </w:r>
      <w:r w:rsidRPr="004F2669">
        <w:rPr>
          <w:sz w:val="16"/>
        </w:rPr>
        <w:t xml:space="preserve"> that </w:t>
      </w:r>
      <w:r w:rsidRPr="0029363A">
        <w:rPr>
          <w:rStyle w:val="StyleUnderline"/>
        </w:rPr>
        <w:t>Wolfe sought to correct</w:t>
      </w:r>
      <w:r w:rsidRPr="004F2669">
        <w:rPr>
          <w:sz w:val="16"/>
        </w:rPr>
        <w:t xml:space="preserve"> with his structuralist approach in the first place: </w:t>
      </w:r>
      <w:r w:rsidRPr="0029363A">
        <w:rPr>
          <w:rStyle w:val="StyleUnderline"/>
        </w:rPr>
        <w:t xml:space="preserve">the </w:t>
      </w:r>
      <w:r w:rsidRPr="004F2669">
        <w:rPr>
          <w:rStyle w:val="Emphasis"/>
          <w:highlight w:val="yellow"/>
        </w:rPr>
        <w:t>disavowal of settler responsibility</w:t>
      </w:r>
      <w:r w:rsidRPr="0029363A">
        <w:rPr>
          <w:rStyle w:val="StyleUnderline"/>
        </w:rPr>
        <w:t xml:space="preserve"> for colonial injustice. </w:t>
      </w:r>
      <w:r w:rsidRPr="004F2669">
        <w:rPr>
          <w:rStyle w:val="StyleUnderline"/>
          <w:highlight w:val="yellow"/>
        </w:rPr>
        <w:t>If</w:t>
      </w:r>
      <w:r w:rsidRPr="0029363A">
        <w:rPr>
          <w:rStyle w:val="StyleUnderline"/>
        </w:rPr>
        <w:t xml:space="preserve"> the structure of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onialism—and its defining logic of elimination—are</w:t>
      </w:r>
      <w:r w:rsidRPr="004F2669">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F2669">
        <w:rPr>
          <w:sz w:val="16"/>
        </w:rPr>
        <w:t xml:space="preserve"> that </w:t>
      </w:r>
      <w:r w:rsidRPr="004F2669">
        <w:rPr>
          <w:rStyle w:val="StyleUnderline"/>
          <w:highlight w:val="yellow"/>
        </w:rPr>
        <w:t>they are</w:t>
      </w:r>
      <w:r w:rsidRPr="0029363A">
        <w:rPr>
          <w:rStyle w:val="StyleUnderline"/>
        </w:rPr>
        <w:t xml:space="preserve"> near-</w:t>
      </w:r>
      <w:r w:rsidRPr="004F2669">
        <w:rPr>
          <w:rStyle w:val="StyleUnderline"/>
          <w:highlight w:val="yellow"/>
        </w:rPr>
        <w:t>impermeable to human choices</w:t>
      </w:r>
      <w:r w:rsidRPr="0029363A">
        <w:rPr>
          <w:rStyle w:val="StyleUnderline"/>
        </w:rPr>
        <w:t xml:space="preserve"> and actions</w:t>
      </w:r>
      <w:r w:rsidRPr="004F2669">
        <w:rPr>
          <w:sz w:val="16"/>
        </w:rPr>
        <w:t xml:space="preserve">, then </w:t>
      </w:r>
      <w:r w:rsidRPr="004F2669">
        <w:rPr>
          <w:rStyle w:val="Emphasis"/>
          <w:highlight w:val="yellow"/>
        </w:rPr>
        <w:t>settlers bear little responsibility</w:t>
      </w:r>
      <w:r w:rsidRPr="0029363A">
        <w:rPr>
          <w:rStyle w:val="StyleUnderline"/>
        </w:rPr>
        <w:t xml:space="preserve"> for their (in)actions</w:t>
      </w:r>
      <w:r w:rsidRPr="004F2669">
        <w:rPr>
          <w:sz w:val="16"/>
        </w:rPr>
        <w:t>.</w:t>
      </w:r>
    </w:p>
    <w:p w14:paraId="79178DB6" w14:textId="77777777" w:rsidR="00370BD0" w:rsidRPr="004F2669" w:rsidRDefault="00370BD0" w:rsidP="00370BD0">
      <w:pPr>
        <w:rPr>
          <w:sz w:val="16"/>
        </w:rPr>
      </w:pPr>
      <w:r w:rsidRPr="0029363A">
        <w:rPr>
          <w:rStyle w:val="StyleUnderline"/>
        </w:rPr>
        <w:t xml:space="preserve">As </w:t>
      </w:r>
      <w:r w:rsidRPr="004F2669">
        <w:rPr>
          <w:rStyle w:val="StyleUnderline"/>
          <w:highlight w:val="yellow"/>
        </w:rPr>
        <w:t>an alternative</w:t>
      </w:r>
      <w:r w:rsidRPr="004F2669">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F266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17A47CBD" w14:textId="77777777" w:rsidR="00370BD0" w:rsidRPr="004F2669" w:rsidRDefault="00370BD0" w:rsidP="00370BD0">
      <w:pPr>
        <w:rPr>
          <w:sz w:val="16"/>
        </w:rPr>
      </w:pPr>
      <w:r w:rsidRPr="004F2669">
        <w:rPr>
          <w:sz w:val="16"/>
        </w:rPr>
        <w:t>CANADIAN COLONIALISM AS RELATIONSHIP AND PROCESS</w:t>
      </w:r>
    </w:p>
    <w:p w14:paraId="1C5212E3" w14:textId="77777777" w:rsidR="00370BD0" w:rsidRPr="004F2669" w:rsidRDefault="00370BD0" w:rsidP="00370BD0">
      <w:pPr>
        <w:rPr>
          <w:sz w:val="16"/>
        </w:rPr>
      </w:pPr>
      <w:r w:rsidRPr="0029363A">
        <w:rPr>
          <w:rStyle w:val="StyleUnderline"/>
        </w:rPr>
        <w:t>As relationship</w:t>
      </w:r>
      <w:r w:rsidRPr="004F2669">
        <w:rPr>
          <w:sz w:val="16"/>
        </w:rPr>
        <w:t xml:space="preserve">, Canadian settler colonialism refers to at least four types of relations. Most obviously, </w:t>
      </w:r>
      <w:r w:rsidRPr="0029363A">
        <w:rPr>
          <w:rStyle w:val="StyleUnderline"/>
        </w:rPr>
        <w:t xml:space="preserve">settler colonialism refers to the relationships between Indigenous peoples and settlers. This is </w:t>
      </w:r>
      <w:r w:rsidRPr="0029363A">
        <w:rPr>
          <w:rStyle w:val="Emphasis"/>
        </w:rPr>
        <w:t>not a singular and straightforward relation</w:t>
      </w:r>
      <w:r w:rsidRPr="0029363A">
        <w:rPr>
          <w:rStyle w:val="StyleUnderline"/>
        </w:rPr>
        <w:t>, but a complex system of relationships</w:t>
      </w:r>
      <w:r w:rsidRPr="004F2669">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F266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13AB5919" w14:textId="77777777" w:rsidR="00370BD0" w:rsidRPr="004F2669" w:rsidRDefault="00370BD0" w:rsidP="00370BD0">
      <w:pPr>
        <w:rPr>
          <w:sz w:val="16"/>
        </w:rPr>
      </w:pPr>
      <w:r w:rsidRPr="0029363A">
        <w:rPr>
          <w:rStyle w:val="StyleUnderline"/>
        </w:rPr>
        <w:t>As process</w:t>
      </w:r>
      <w:r w:rsidRPr="004F2669">
        <w:rPr>
          <w:sz w:val="16"/>
        </w:rPr>
        <w:t xml:space="preserve">, Canadian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includes</w:t>
      </w:r>
      <w:r w:rsidRPr="004F2669">
        <w:rPr>
          <w:sz w:val="16"/>
        </w:rPr>
        <w:t xml:space="preserve"> the </w:t>
      </w:r>
      <w:r w:rsidRPr="004F2669">
        <w:rPr>
          <w:rStyle w:val="Emphasis"/>
          <w:highlight w:val="yellow"/>
        </w:rPr>
        <w:t>longstanding yet contingent</w:t>
      </w:r>
      <w:r w:rsidRPr="004F2669">
        <w:rPr>
          <w:rStyle w:val="StyleUnderline"/>
          <w:highlight w:val="yellow"/>
        </w:rPr>
        <w:t xml:space="preserve"> processes of dispossession</w:t>
      </w:r>
      <w:r w:rsidRPr="0029363A">
        <w:rPr>
          <w:rStyle w:val="StyleUnderline"/>
        </w:rPr>
        <w:t xml:space="preserve"> and elimination, as well as</w:t>
      </w:r>
      <w:r w:rsidRPr="004F2669">
        <w:rPr>
          <w:sz w:val="16"/>
        </w:rPr>
        <w:t xml:space="preserve"> the </w:t>
      </w:r>
      <w:r w:rsidRPr="0029363A">
        <w:rPr>
          <w:rStyle w:val="Emphasis"/>
        </w:rPr>
        <w:t>political struggles</w:t>
      </w:r>
      <w:r w:rsidRPr="0029363A">
        <w:rPr>
          <w:rStyle w:val="StyleUnderline"/>
        </w:rPr>
        <w:t xml:space="preserve"> that surround them. These are </w:t>
      </w:r>
      <w:r w:rsidRPr="004F2669">
        <w:rPr>
          <w:rStyle w:val="Emphasis"/>
          <w:highlight w:val="yellow"/>
        </w:rPr>
        <w:t>not singular events</w:t>
      </w:r>
      <w:r w:rsidRPr="004F2669">
        <w:rPr>
          <w:rStyle w:val="StyleUnderline"/>
          <w:highlight w:val="yellow"/>
        </w:rPr>
        <w:t>, but dynamic</w:t>
      </w:r>
      <w:r w:rsidRPr="0029363A">
        <w:rPr>
          <w:rStyle w:val="StyleUnderline"/>
        </w:rPr>
        <w:t xml:space="preserve"> and open-ended </w:t>
      </w:r>
      <w:r w:rsidRPr="004F2669">
        <w:rPr>
          <w:rStyle w:val="StyleUnderline"/>
          <w:highlight w:val="yellow"/>
        </w:rPr>
        <w:t xml:space="preserve">processes that </w:t>
      </w:r>
      <w:r w:rsidRPr="004F2669">
        <w:rPr>
          <w:rStyle w:val="Emphasis"/>
          <w:highlight w:val="yellow"/>
        </w:rPr>
        <w:t>can be resisted</w:t>
      </w:r>
      <w:r w:rsidRPr="004F2669">
        <w:rPr>
          <w:rStyle w:val="StyleUnderline"/>
          <w:highlight w:val="yellow"/>
        </w:rPr>
        <w:t xml:space="preserve">, </w:t>
      </w:r>
      <w:r w:rsidRPr="004F2669">
        <w:rPr>
          <w:rStyle w:val="Emphasis"/>
          <w:highlight w:val="yellow"/>
        </w:rPr>
        <w:t>intervened in</w:t>
      </w:r>
      <w:r w:rsidRPr="004F2669">
        <w:rPr>
          <w:rStyle w:val="StyleUnderline"/>
          <w:highlight w:val="yellow"/>
        </w:rPr>
        <w:t>, and</w:t>
      </w:r>
      <w:r w:rsidRPr="004F2669">
        <w:rPr>
          <w:sz w:val="16"/>
        </w:rPr>
        <w:t xml:space="preserve">, one hopes, </w:t>
      </w:r>
      <w:r w:rsidRPr="004F2669">
        <w:rPr>
          <w:rStyle w:val="Emphasis"/>
          <w:highlight w:val="yellow"/>
        </w:rPr>
        <w:t>reversed</w:t>
      </w:r>
      <w:r w:rsidRPr="004F266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2F85C443" w14:textId="77777777" w:rsidR="00370BD0" w:rsidRPr="004F2669" w:rsidRDefault="00370BD0" w:rsidP="00370BD0">
      <w:pPr>
        <w:rPr>
          <w:sz w:val="16"/>
        </w:rPr>
      </w:pPr>
      <w:r w:rsidRPr="004F266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39C71050" w14:textId="77777777" w:rsidR="00370BD0" w:rsidRPr="004F2669" w:rsidRDefault="00370BD0" w:rsidP="00370BD0">
      <w:pPr>
        <w:rPr>
          <w:sz w:val="16"/>
        </w:rPr>
      </w:pPr>
      <w:r w:rsidRPr="004F2669">
        <w:rPr>
          <w:sz w:val="16"/>
        </w:rPr>
        <w:t xml:space="preserve">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w:t>
      </w:r>
      <w:r w:rsidRPr="004F2669">
        <w:rPr>
          <w:sz w:val="16"/>
        </w:rPr>
        <w:lastRenderedPageBreak/>
        <w:t>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24C99BF7" w14:textId="77777777" w:rsidR="00370BD0" w:rsidRPr="004F2669" w:rsidRDefault="00370BD0" w:rsidP="00370BD0">
      <w:pPr>
        <w:rPr>
          <w:sz w:val="16"/>
        </w:rPr>
      </w:pPr>
      <w:r w:rsidRPr="004F2669">
        <w:rPr>
          <w:rStyle w:val="StyleUnderline"/>
        </w:rPr>
        <w:t xml:space="preserve">A </w:t>
      </w:r>
      <w:r w:rsidRPr="004F2669">
        <w:rPr>
          <w:rStyle w:val="StyleUnderline"/>
          <w:highlight w:val="yellow"/>
        </w:rPr>
        <w:t>relationship/process approach</w:t>
      </w:r>
      <w:r w:rsidRPr="004F2669">
        <w:rPr>
          <w:rStyle w:val="StyleUnderline"/>
        </w:rPr>
        <w:t xml:space="preserve"> to settler colonialism also </w:t>
      </w:r>
      <w:r w:rsidRPr="004F2669">
        <w:rPr>
          <w:rStyle w:val="StyleUnderline"/>
          <w:highlight w:val="yellow"/>
        </w:rPr>
        <w:t xml:space="preserve">seems </w:t>
      </w:r>
      <w:r w:rsidRPr="004F2669">
        <w:rPr>
          <w:rStyle w:val="Emphasis"/>
          <w:highlight w:val="yellow"/>
        </w:rPr>
        <w:t>consistent with Indigenous ontologies and epistemologies</w:t>
      </w:r>
      <w:r w:rsidRPr="004F2669">
        <w:rPr>
          <w:sz w:val="16"/>
        </w:rPr>
        <w:t xml:space="preserve">. For example, based on an analysis of Nishnaabeg stories, language, and teachings, Leanne Betasamosake Simpson (2011) argues that </w:t>
      </w:r>
      <w:r w:rsidRPr="004F2669">
        <w:rPr>
          <w:rStyle w:val="StyleUnderline"/>
        </w:rPr>
        <w:t>Indigenous thought is fundamentally relational and emergent (i.e., process-oriented</w:t>
      </w:r>
      <w:r w:rsidRPr="004F2669">
        <w:rPr>
          <w:sz w:val="16"/>
        </w:rPr>
        <w:t>) (see also Coulthard, 2014; Daigle, 2016; McCreary &amp; Milligan, 2014; Wilson &amp; Inkster, 2018).</w:t>
      </w:r>
    </w:p>
    <w:p w14:paraId="65711078" w14:textId="77777777" w:rsidR="00370BD0" w:rsidRPr="004F2669" w:rsidRDefault="00370BD0" w:rsidP="00370BD0">
      <w:pPr>
        <w:rPr>
          <w:sz w:val="16"/>
        </w:rPr>
      </w:pPr>
      <w:r w:rsidRPr="004F2669">
        <w:rPr>
          <w:sz w:val="16"/>
        </w:rPr>
        <w:t xml:space="preserve">To be clear, </w:t>
      </w:r>
      <w:r w:rsidRPr="004F2669">
        <w:rPr>
          <w:rStyle w:val="StyleUnderline"/>
        </w:rPr>
        <w:t>I am not arguing</w:t>
      </w:r>
      <w:r w:rsidRPr="004F2669">
        <w:rPr>
          <w:sz w:val="16"/>
        </w:rPr>
        <w:t xml:space="preserve"> that the concept of </w:t>
      </w:r>
      <w:r w:rsidRPr="004F2669">
        <w:rPr>
          <w:rStyle w:val="StyleUnderline"/>
        </w:rPr>
        <w:t>structure has no value</w:t>
      </w:r>
      <w:r w:rsidRPr="004F266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3D91BF35" w14:textId="77777777" w:rsidR="00370BD0" w:rsidRPr="00AB34DD" w:rsidRDefault="00370BD0" w:rsidP="00370BD0">
      <w:pPr>
        <w:rPr>
          <w:sz w:val="16"/>
        </w:rPr>
      </w:pPr>
      <w:r w:rsidRPr="004F2669">
        <w:rPr>
          <w:rStyle w:val="StyleUnderline"/>
        </w:rPr>
        <w:t xml:space="preserve">My argument has more to do with </w:t>
      </w:r>
      <w:r w:rsidRPr="004F2669">
        <w:rPr>
          <w:rStyle w:val="Emphasis"/>
        </w:rPr>
        <w:t>which concepts and categories take precedence over others</w:t>
      </w:r>
      <w:r w:rsidRPr="004F2669">
        <w:rPr>
          <w:rStyle w:val="StyleUnderline"/>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F2669">
        <w:rPr>
          <w:sz w:val="16"/>
        </w:rPr>
        <w:t xml:space="preserve"> that </w:t>
      </w:r>
      <w:r w:rsidRPr="004F2669">
        <w:rPr>
          <w:rStyle w:val="Emphasis"/>
          <w:highlight w:val="yellow"/>
        </w:rPr>
        <w:t>Indigenous activists</w:t>
      </w:r>
      <w:r w:rsidRPr="004F2669">
        <w:rPr>
          <w:rStyle w:val="Emphasis"/>
        </w:rPr>
        <w:t xml:space="preserve"> and intellectuals </w:t>
      </w:r>
      <w:r w:rsidRPr="004F2669">
        <w:rPr>
          <w:rStyle w:val="Emphasis"/>
          <w:highlight w:val="yellow"/>
        </w:rPr>
        <w:t>place</w:t>
      </w:r>
      <w:r w:rsidRPr="004F2669">
        <w:rPr>
          <w:rStyle w:val="StyleUnderline"/>
          <w:highlight w:val="yellow"/>
        </w:rPr>
        <w:t xml:space="preserve"> on decolonization as transforming relationships and reversing processes</w:t>
      </w:r>
      <w:r w:rsidRPr="004F2669">
        <w:rPr>
          <w:sz w:val="16"/>
        </w:rPr>
        <w:t xml:space="preserve">, it follows logically that </w:t>
      </w:r>
      <w:r w:rsidRPr="004F2669">
        <w:rPr>
          <w:rStyle w:val="Emphasis"/>
        </w:rPr>
        <w:t>relationships and processes should take priority over structures</w:t>
      </w:r>
      <w:r w:rsidRPr="004F2669">
        <w:rPr>
          <w:sz w:val="16"/>
        </w:rPr>
        <w:t xml:space="preserve">, especially when defining fundamental categories like settler colonialism. Structures place limits and exert pressures upon relationships and processes. But </w:t>
      </w:r>
      <w:r w:rsidRPr="004F2669">
        <w:rPr>
          <w:rStyle w:val="StyleUnderline"/>
        </w:rPr>
        <w:t xml:space="preserve">it is </w:t>
      </w:r>
      <w:r w:rsidRPr="004F2669">
        <w:rPr>
          <w:rStyle w:val="Emphasis"/>
          <w:highlight w:val="yellow"/>
        </w:rPr>
        <w:t>living</w:t>
      </w:r>
      <w:r w:rsidRPr="004F2669">
        <w:rPr>
          <w:rStyle w:val="Emphasis"/>
        </w:rPr>
        <w:t xml:space="preserve"> and </w:t>
      </w:r>
      <w:r w:rsidRPr="004F2669">
        <w:rPr>
          <w:rStyle w:val="Emphasis"/>
          <w:highlight w:val="yellow"/>
        </w:rPr>
        <w:t>dynamic relationships and processes</w:t>
      </w:r>
      <w:r w:rsidRPr="004F2669">
        <w:rPr>
          <w:sz w:val="16"/>
        </w:rPr>
        <w:t xml:space="preserve"> (as </w:t>
      </w:r>
      <w:r w:rsidRPr="004F2669">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F2669">
        <w:rPr>
          <w:sz w:val="16"/>
        </w:rPr>
        <w:t xml:space="preserve">) that lie at the heart of Canadian settler colonialism. And it is these relationships that </w:t>
      </w:r>
      <w:r w:rsidRPr="004F2669">
        <w:rPr>
          <w:rStyle w:val="StyleUnderline"/>
          <w:highlight w:val="yellow"/>
        </w:rPr>
        <w:t>must be transformed</w:t>
      </w:r>
      <w:r w:rsidRPr="004F2669">
        <w:rPr>
          <w:rStyle w:val="StyleUnderline"/>
        </w:rPr>
        <w:t>,</w:t>
      </w:r>
      <w:r w:rsidRPr="004F2669">
        <w:rPr>
          <w:sz w:val="16"/>
        </w:rPr>
        <w:t xml:space="preserve"> and these processes that must be reversed, for decolonization to proceed in “Canada.”</w:t>
      </w:r>
    </w:p>
    <w:p w14:paraId="1B613883" w14:textId="77777777" w:rsidR="00370BD0" w:rsidRPr="00C65C2B" w:rsidRDefault="00370BD0" w:rsidP="00370BD0"/>
    <w:p w14:paraId="7BC1AE69" w14:textId="77777777" w:rsidR="00370BD0" w:rsidRDefault="00370BD0" w:rsidP="00370BD0"/>
    <w:p w14:paraId="504CF485" w14:textId="77777777" w:rsidR="00370BD0" w:rsidRDefault="00370BD0" w:rsidP="00370BD0">
      <w:pPr>
        <w:pStyle w:val="Analytic"/>
      </w:pPr>
    </w:p>
    <w:p w14:paraId="334D6E41" w14:textId="77777777" w:rsidR="00370BD0" w:rsidRPr="008320CB" w:rsidRDefault="00370BD0" w:rsidP="00370BD0"/>
    <w:p w14:paraId="3C8B8895" w14:textId="77777777" w:rsidR="00370BD0" w:rsidRDefault="00370BD0" w:rsidP="00370BD0">
      <w:pPr>
        <w:pStyle w:val="Analytic"/>
        <w:rPr>
          <w:u w:val="single"/>
        </w:rPr>
      </w:pPr>
    </w:p>
    <w:p w14:paraId="50039538" w14:textId="77777777" w:rsidR="00370BD0" w:rsidRDefault="00370BD0" w:rsidP="00370BD0">
      <w:pPr>
        <w:pStyle w:val="Heading2"/>
      </w:pPr>
      <w:r>
        <w:lastRenderedPageBreak/>
        <w:t>Adv CP</w:t>
      </w:r>
    </w:p>
    <w:p w14:paraId="34805E0F" w14:textId="77777777" w:rsidR="00370BD0" w:rsidRDefault="00370BD0" w:rsidP="00370BD0">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3BA541B0" w14:textId="77777777" w:rsidR="00370BD0" w:rsidRDefault="00370BD0" w:rsidP="00370BD0">
      <w:r>
        <w:t>&lt;&lt;&lt;FOR REFERENCE&gt;&gt;&gt;</w:t>
      </w:r>
    </w:p>
    <w:p w14:paraId="4DD5C76A" w14:textId="77777777" w:rsidR="00370BD0" w:rsidRPr="003C6D6B" w:rsidRDefault="00370BD0" w:rsidP="00370BD0">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1D501C7B" w14:textId="77777777" w:rsidR="00370BD0" w:rsidRPr="003C6D6B" w:rsidRDefault="00370BD0" w:rsidP="00370BD0">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25614E89" w14:textId="77777777" w:rsidR="00370BD0" w:rsidRPr="003C6D6B" w:rsidRDefault="00370BD0" w:rsidP="00370BD0">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10EABEC" w14:textId="77777777" w:rsidR="00370BD0" w:rsidRPr="003C6D6B" w:rsidRDefault="00370BD0" w:rsidP="00370BD0">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lastRenderedPageBreak/>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4AE64185" w14:textId="77777777" w:rsidR="00370BD0" w:rsidRPr="003C6D6B" w:rsidRDefault="00370BD0" w:rsidP="00370BD0">
      <w:pPr>
        <w:rPr>
          <w:i/>
          <w:iCs/>
          <w:sz w:val="16"/>
          <w:szCs w:val="20"/>
        </w:rPr>
      </w:pPr>
      <w:r w:rsidRPr="003C6D6B">
        <w:rPr>
          <w:i/>
          <w:iCs/>
          <w:sz w:val="16"/>
          <w:szCs w:val="20"/>
        </w:rPr>
        <w:t>2. Indirect Constraints on Policy</w:t>
      </w:r>
    </w:p>
    <w:p w14:paraId="7E6C5B69" w14:textId="77777777" w:rsidR="00370BD0" w:rsidRPr="003C6D6B" w:rsidRDefault="00370BD0" w:rsidP="00370BD0">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1DFBD205" w14:textId="77777777" w:rsidR="00370BD0" w:rsidRPr="003C6D6B" w:rsidRDefault="00370BD0" w:rsidP="00370BD0">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0B4BB7E" w14:textId="77777777" w:rsidR="00370BD0" w:rsidRDefault="00370BD0" w:rsidP="00370BD0">
      <w:pPr>
        <w:pStyle w:val="Analytic"/>
      </w:pPr>
    </w:p>
    <w:p w14:paraId="1089BB06" w14:textId="77777777" w:rsidR="00370BD0" w:rsidRDefault="00370BD0" w:rsidP="00370BD0">
      <w:pPr>
        <w:pStyle w:val="Heading4"/>
      </w:pPr>
      <w:r>
        <w:rPr>
          <w:u w:val="single"/>
        </w:rPr>
        <w:t>Unions key</w:t>
      </w:r>
      <w:r>
        <w:t>.</w:t>
      </w:r>
    </w:p>
    <w:p w14:paraId="0ED89E63" w14:textId="77777777" w:rsidR="00370BD0" w:rsidRDefault="00370BD0" w:rsidP="00370BD0">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7410133" w14:textId="77777777" w:rsidR="00370BD0" w:rsidRPr="00647438" w:rsidRDefault="00370BD0" w:rsidP="00370BD0">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3D7D514" w14:textId="77777777" w:rsidR="00370BD0" w:rsidRPr="001D6F3E" w:rsidRDefault="00370BD0" w:rsidP="00370BD0">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0A1601B0" w14:textId="77777777" w:rsidR="00370BD0" w:rsidRPr="00647438" w:rsidRDefault="00370BD0" w:rsidP="00370BD0">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94B70DE" w14:textId="77777777" w:rsidR="00370BD0" w:rsidRPr="00206DD8" w:rsidRDefault="00370BD0" w:rsidP="00370BD0">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w:t>
      </w:r>
      <w:r w:rsidRPr="00647438">
        <w:rPr>
          <w:sz w:val="16"/>
        </w:rPr>
        <w:lastRenderedPageBreak/>
        <w:t xml:space="preserve">little more than a paycheck. Fair compensation should be a minimum requirement for government employees, but so should a commitment to preserving the people’s common assets. </w:t>
      </w:r>
    </w:p>
    <w:p w14:paraId="2E35A368" w14:textId="77777777" w:rsidR="00370BD0" w:rsidRDefault="00370BD0" w:rsidP="00370BD0">
      <w:pPr>
        <w:pStyle w:val="Analytic"/>
      </w:pPr>
    </w:p>
    <w:p w14:paraId="5ACA8D71" w14:textId="77777777" w:rsidR="00370BD0" w:rsidRDefault="00370BD0" w:rsidP="00370BD0"/>
    <w:p w14:paraId="27A11EE4" w14:textId="77777777" w:rsidR="00370BD0" w:rsidRDefault="00370BD0" w:rsidP="00370BD0">
      <w:pPr>
        <w:pStyle w:val="Analytic"/>
      </w:pPr>
    </w:p>
    <w:p w14:paraId="6B2AC773" w14:textId="77777777" w:rsidR="00370BD0" w:rsidRDefault="00370BD0" w:rsidP="00370BD0"/>
    <w:p w14:paraId="63327093" w14:textId="77777777" w:rsidR="00370BD0" w:rsidRPr="00233B8B" w:rsidRDefault="00370BD0" w:rsidP="00370BD0">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2115A387" w14:textId="77777777" w:rsidR="00370BD0" w:rsidRPr="00233B8B" w:rsidRDefault="00370BD0" w:rsidP="00370BD0">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562F29A4" w14:textId="77777777" w:rsidR="00370BD0" w:rsidRPr="00EA766B" w:rsidRDefault="00370BD0" w:rsidP="00370BD0">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6A5D49E0" w14:textId="77777777" w:rsidR="00370BD0" w:rsidRPr="00EA766B" w:rsidRDefault="00370BD0" w:rsidP="00370BD0">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17E7F34A" w14:textId="77777777" w:rsidR="00370BD0" w:rsidRPr="00EA766B" w:rsidRDefault="00370BD0" w:rsidP="00370BD0">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386D1A5A" w14:textId="77777777" w:rsidR="00370BD0" w:rsidRPr="00EA766B" w:rsidRDefault="00370BD0" w:rsidP="00370BD0">
      <w:pPr>
        <w:spacing w:line="276" w:lineRule="auto"/>
        <w:rPr>
          <w:sz w:val="16"/>
        </w:rPr>
      </w:pPr>
      <w:r w:rsidRPr="00EA766B">
        <w:rPr>
          <w:sz w:val="16"/>
        </w:rPr>
        <w:lastRenderedPageBreak/>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4C98B893" w14:textId="77777777" w:rsidR="00370BD0" w:rsidRPr="00EA766B" w:rsidRDefault="00370BD0" w:rsidP="00370BD0">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19EDBCFE" w14:textId="77777777" w:rsidR="00370BD0" w:rsidRPr="00233B8B" w:rsidRDefault="00370BD0" w:rsidP="00370BD0">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50780ABA" w14:textId="77777777" w:rsidR="00370BD0" w:rsidRPr="00233B8B" w:rsidRDefault="00370BD0" w:rsidP="00370BD0">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28407317" w14:textId="77777777" w:rsidR="00370BD0" w:rsidRPr="00233B8B" w:rsidRDefault="00370BD0" w:rsidP="00370BD0">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4B8BF3F3" w14:textId="77777777" w:rsidR="00370BD0" w:rsidRDefault="00370BD0" w:rsidP="00370BD0"/>
    <w:p w14:paraId="531A8CC4" w14:textId="77777777" w:rsidR="00370BD0" w:rsidRDefault="00370BD0" w:rsidP="00370BD0">
      <w:pPr>
        <w:pStyle w:val="Analytic"/>
      </w:pPr>
    </w:p>
    <w:p w14:paraId="3C970CBA" w14:textId="77777777" w:rsidR="00370BD0" w:rsidRDefault="00370BD0" w:rsidP="00370BD0">
      <w:pPr>
        <w:pStyle w:val="Heading2"/>
      </w:pPr>
      <w:r>
        <w:lastRenderedPageBreak/>
        <w:t>Capital Flight DA</w:t>
      </w:r>
    </w:p>
    <w:p w14:paraId="09D00707" w14:textId="77777777" w:rsidR="00370BD0" w:rsidRDefault="00370BD0" w:rsidP="00370BD0">
      <w:pPr>
        <w:pStyle w:val="Heading4"/>
      </w:pPr>
      <w:r>
        <w:t xml:space="preserve">1. FDI is </w:t>
      </w:r>
      <w:r w:rsidRPr="006F19B6">
        <w:rPr>
          <w:u w:val="single"/>
        </w:rPr>
        <w:t>low</w:t>
      </w:r>
      <w:r>
        <w:t xml:space="preserve">, globally. </w:t>
      </w:r>
    </w:p>
    <w:p w14:paraId="0CAA47A7" w14:textId="77777777" w:rsidR="00370BD0" w:rsidRPr="006F19B6" w:rsidRDefault="00370BD0" w:rsidP="00370BD0">
      <w:r w:rsidRPr="006F19B6">
        <w:rPr>
          <w:rStyle w:val="Style13ptBold"/>
        </w:rPr>
        <w:t>UNCTAD 10-31</w:t>
      </w:r>
      <w:r>
        <w:t>, United Nations Trade and Development, 10-31-2025, "Global foreign investment falls 3% in first half of 2025, hitting industry and infrastructure," https://unctad.org/news/global-foreign-investment-falls-3-first-half-2025-hitting-industry-and-infrastructure</w:t>
      </w:r>
    </w:p>
    <w:p w14:paraId="7B8B764E" w14:textId="77777777" w:rsidR="00370BD0" w:rsidRPr="006F19B6" w:rsidRDefault="00370BD0" w:rsidP="00370BD0">
      <w:pPr>
        <w:rPr>
          <w:sz w:val="16"/>
        </w:rPr>
      </w:pPr>
      <w:r w:rsidRPr="006F19B6">
        <w:rPr>
          <w:rStyle w:val="StyleUnderline"/>
          <w:highlight w:val="yellow"/>
        </w:rPr>
        <w:t>Global</w:t>
      </w:r>
      <w:r w:rsidRPr="006F19B6">
        <w:rPr>
          <w:sz w:val="16"/>
        </w:rPr>
        <w:t xml:space="preserve"> foreign direct investment (</w:t>
      </w:r>
      <w:r w:rsidRPr="006F19B6">
        <w:rPr>
          <w:rStyle w:val="StyleUnderline"/>
          <w:highlight w:val="yellow"/>
        </w:rPr>
        <w:t>FDI</w:t>
      </w:r>
      <w:r w:rsidRPr="006F19B6">
        <w:rPr>
          <w:sz w:val="16"/>
          <w:highlight w:val="yellow"/>
        </w:rPr>
        <w:t xml:space="preserve">) </w:t>
      </w:r>
      <w:r w:rsidRPr="006F19B6">
        <w:rPr>
          <w:rStyle w:val="StyleUnderline"/>
          <w:highlight w:val="yellow"/>
        </w:rPr>
        <w:t>fell 3%</w:t>
      </w:r>
      <w:r w:rsidRPr="006F19B6">
        <w:rPr>
          <w:sz w:val="16"/>
        </w:rPr>
        <w:t xml:space="preserve"> in the first half of 2025, </w:t>
      </w:r>
      <w:r w:rsidRPr="006F19B6">
        <w:rPr>
          <w:rStyle w:val="StyleUnderline"/>
        </w:rPr>
        <w:t>extending</w:t>
      </w:r>
      <w:r w:rsidRPr="006F19B6">
        <w:rPr>
          <w:sz w:val="16"/>
        </w:rPr>
        <w:t xml:space="preserve"> a </w:t>
      </w:r>
      <w:r w:rsidRPr="006F19B6">
        <w:rPr>
          <w:rStyle w:val="Emphasis"/>
          <w:highlight w:val="yellow"/>
        </w:rPr>
        <w:t>two-year slump</w:t>
      </w:r>
      <w:r w:rsidRPr="006F19B6">
        <w:rPr>
          <w:sz w:val="16"/>
        </w:rPr>
        <w:t xml:space="preserve"> as </w:t>
      </w:r>
      <w:r w:rsidRPr="006F19B6">
        <w:rPr>
          <w:rStyle w:val="StyleUnderline"/>
          <w:highlight w:val="yellow"/>
        </w:rPr>
        <w:t>trade tensions</w:t>
      </w:r>
      <w:r w:rsidRPr="006F19B6">
        <w:rPr>
          <w:sz w:val="16"/>
          <w:highlight w:val="yellow"/>
        </w:rPr>
        <w:t xml:space="preserve">, </w:t>
      </w:r>
      <w:r w:rsidRPr="006F19B6">
        <w:rPr>
          <w:rStyle w:val="StyleUnderline"/>
          <w:highlight w:val="yellow"/>
        </w:rPr>
        <w:t>high</w:t>
      </w:r>
      <w:r w:rsidRPr="006F19B6">
        <w:rPr>
          <w:rStyle w:val="StyleUnderline"/>
        </w:rPr>
        <w:t xml:space="preserve"> interest </w:t>
      </w:r>
      <w:r w:rsidRPr="006F19B6">
        <w:rPr>
          <w:rStyle w:val="StyleUnderline"/>
          <w:highlight w:val="yellow"/>
        </w:rPr>
        <w:t>rates</w:t>
      </w:r>
      <w:r w:rsidRPr="006F19B6">
        <w:rPr>
          <w:sz w:val="16"/>
        </w:rPr>
        <w:t xml:space="preserve"> and </w:t>
      </w:r>
      <w:r w:rsidRPr="006F19B6">
        <w:rPr>
          <w:rStyle w:val="StyleUnderline"/>
          <w:highlight w:val="yellow"/>
        </w:rPr>
        <w:t>geopolitical</w:t>
      </w:r>
      <w:r w:rsidRPr="006F19B6">
        <w:rPr>
          <w:sz w:val="16"/>
        </w:rPr>
        <w:t xml:space="preserve"> </w:t>
      </w:r>
      <w:r w:rsidRPr="006F19B6">
        <w:rPr>
          <w:rStyle w:val="Emphasis"/>
          <w:highlight w:val="yellow"/>
        </w:rPr>
        <w:t>uncertainty</w:t>
      </w:r>
      <w:r w:rsidRPr="006F19B6">
        <w:rPr>
          <w:sz w:val="16"/>
        </w:rPr>
        <w:t xml:space="preserve"> </w:t>
      </w:r>
      <w:r w:rsidRPr="006F19B6">
        <w:rPr>
          <w:rStyle w:val="StyleUnderline"/>
        </w:rPr>
        <w:t>kept</w:t>
      </w:r>
      <w:r w:rsidRPr="006F19B6">
        <w:rPr>
          <w:sz w:val="16"/>
        </w:rPr>
        <w:t xml:space="preserve"> </w:t>
      </w:r>
      <w:r w:rsidRPr="006F19B6">
        <w:rPr>
          <w:rStyle w:val="StyleUnderline"/>
          <w:highlight w:val="yellow"/>
        </w:rPr>
        <w:t>investors</w:t>
      </w:r>
      <w:r w:rsidRPr="006F19B6">
        <w:rPr>
          <w:sz w:val="16"/>
          <w:highlight w:val="yellow"/>
        </w:rPr>
        <w:t xml:space="preserve"> </w:t>
      </w:r>
      <w:r w:rsidRPr="006F19B6">
        <w:rPr>
          <w:rStyle w:val="Emphasis"/>
          <w:highlight w:val="yellow"/>
        </w:rPr>
        <w:t>cautious</w:t>
      </w:r>
      <w:r w:rsidRPr="006F19B6">
        <w:rPr>
          <w:sz w:val="16"/>
        </w:rPr>
        <w:t>, UN Trade and Development (UNCTAD) said in its latest Global Investment Trends Monitor.</w:t>
      </w:r>
    </w:p>
    <w:p w14:paraId="304687B9" w14:textId="77777777" w:rsidR="00370BD0" w:rsidRPr="006F19B6" w:rsidRDefault="00370BD0" w:rsidP="00370BD0">
      <w:pPr>
        <w:rPr>
          <w:sz w:val="16"/>
        </w:rPr>
      </w:pPr>
      <w:r w:rsidRPr="006F19B6">
        <w:rPr>
          <w:sz w:val="16"/>
        </w:rPr>
        <w:t xml:space="preserve">The drop was driven by developed economies, where </w:t>
      </w:r>
      <w:r w:rsidRPr="006F19B6">
        <w:rPr>
          <w:rStyle w:val="StyleUnderline"/>
        </w:rPr>
        <w:t>cross-border</w:t>
      </w:r>
      <w:r w:rsidRPr="006F19B6">
        <w:rPr>
          <w:sz w:val="16"/>
        </w:rPr>
        <w:t xml:space="preserve"> mergers and acquisitions (</w:t>
      </w:r>
      <w:r w:rsidRPr="006F19B6">
        <w:rPr>
          <w:rStyle w:val="StyleUnderline"/>
        </w:rPr>
        <w:t>M&amp;As</w:t>
      </w:r>
      <w:r w:rsidRPr="006F19B6">
        <w:rPr>
          <w:sz w:val="16"/>
        </w:rPr>
        <w:t xml:space="preserve">) – which normally make up a large share of their FDI – </w:t>
      </w:r>
      <w:r w:rsidRPr="006F19B6">
        <w:rPr>
          <w:rStyle w:val="StyleUnderline"/>
        </w:rPr>
        <w:t>fell 18%</w:t>
      </w:r>
      <w:r w:rsidRPr="006F19B6">
        <w:rPr>
          <w:sz w:val="16"/>
        </w:rPr>
        <w:t xml:space="preserve"> to $173 billion.</w:t>
      </w:r>
    </w:p>
    <w:p w14:paraId="1CD18193" w14:textId="77777777" w:rsidR="00370BD0" w:rsidRPr="006F19B6" w:rsidRDefault="00370BD0" w:rsidP="00370BD0">
      <w:pPr>
        <w:rPr>
          <w:sz w:val="16"/>
        </w:rPr>
      </w:pPr>
      <w:r w:rsidRPr="006F19B6">
        <w:rPr>
          <w:sz w:val="16"/>
        </w:rPr>
        <w:t>Developing economies fared better overall, with flows remaining flat. But trends diverged by region. Inflows rose 12% in Latin America and the Caribbean and 7% in developing countries in Asia but fell 42% in Africa.</w:t>
      </w:r>
    </w:p>
    <w:p w14:paraId="2C64B52D" w14:textId="77777777" w:rsidR="00370BD0" w:rsidRPr="006F19B6" w:rsidRDefault="00370BD0" w:rsidP="00370BD0">
      <w:pPr>
        <w:rPr>
          <w:sz w:val="16"/>
        </w:rPr>
      </w:pPr>
      <w:r w:rsidRPr="006F19B6">
        <w:rPr>
          <w:rStyle w:val="StyleUnderline"/>
          <w:highlight w:val="yellow"/>
        </w:rPr>
        <w:t>Infrastructure</w:t>
      </w:r>
      <w:r w:rsidRPr="006F19B6">
        <w:rPr>
          <w:sz w:val="16"/>
        </w:rPr>
        <w:t xml:space="preserve"> and </w:t>
      </w:r>
      <w:r w:rsidRPr="006F19B6">
        <w:rPr>
          <w:rStyle w:val="StyleUnderline"/>
          <w:highlight w:val="yellow"/>
        </w:rPr>
        <w:t>manufacturing</w:t>
      </w:r>
      <w:r w:rsidRPr="006F19B6">
        <w:rPr>
          <w:sz w:val="16"/>
          <w:highlight w:val="yellow"/>
        </w:rPr>
        <w:t xml:space="preserve"> </w:t>
      </w:r>
      <w:r w:rsidRPr="006F19B6">
        <w:rPr>
          <w:rStyle w:val="Emphasis"/>
          <w:highlight w:val="yellow"/>
        </w:rPr>
        <w:t>take a hit</w:t>
      </w:r>
    </w:p>
    <w:p w14:paraId="2E8751D8" w14:textId="77777777" w:rsidR="00370BD0" w:rsidRPr="006F19B6" w:rsidRDefault="00370BD0" w:rsidP="00370BD0">
      <w:pPr>
        <w:rPr>
          <w:sz w:val="16"/>
        </w:rPr>
      </w:pPr>
      <w:r w:rsidRPr="006F19B6">
        <w:rPr>
          <w:sz w:val="16"/>
        </w:rPr>
        <w:t>High borrowing costs and economic uncertainty continued to squeeze investment in industry and infrastructure in the first half of 2025.</w:t>
      </w:r>
    </w:p>
    <w:p w14:paraId="185BA4C9" w14:textId="77777777" w:rsidR="00370BD0" w:rsidRPr="006F19B6" w:rsidRDefault="00370BD0" w:rsidP="00370BD0">
      <w:pPr>
        <w:rPr>
          <w:sz w:val="16"/>
        </w:rPr>
      </w:pPr>
      <w:r w:rsidRPr="006F19B6">
        <w:rPr>
          <w:sz w:val="16"/>
        </w:rPr>
        <w:t xml:space="preserve">Announcements of </w:t>
      </w:r>
      <w:r w:rsidRPr="006F19B6">
        <w:rPr>
          <w:rStyle w:val="StyleUnderline"/>
          <w:highlight w:val="yellow"/>
        </w:rPr>
        <w:t>greenfield projects</w:t>
      </w:r>
      <w:r w:rsidRPr="006F19B6">
        <w:rPr>
          <w:sz w:val="16"/>
        </w:rPr>
        <w:t xml:space="preserve"> – when firms build new operations abroad – </w:t>
      </w:r>
      <w:r w:rsidRPr="006F19B6">
        <w:rPr>
          <w:rStyle w:val="StyleUnderline"/>
          <w:highlight w:val="yellow"/>
        </w:rPr>
        <w:t>fell</w:t>
      </w:r>
      <w:r w:rsidRPr="006F19B6">
        <w:rPr>
          <w:sz w:val="16"/>
          <w:highlight w:val="yellow"/>
        </w:rPr>
        <w:t xml:space="preserve"> </w:t>
      </w:r>
      <w:r w:rsidRPr="006F19B6">
        <w:rPr>
          <w:rStyle w:val="Emphasis"/>
          <w:highlight w:val="yellow"/>
        </w:rPr>
        <w:t>17%</w:t>
      </w:r>
      <w:r w:rsidRPr="006F19B6">
        <w:rPr>
          <w:sz w:val="16"/>
        </w:rPr>
        <w:t xml:space="preserve"> in number, driven by a </w:t>
      </w:r>
      <w:r w:rsidRPr="006F19B6">
        <w:rPr>
          <w:rStyle w:val="StyleUnderline"/>
          <w:highlight w:val="yellow"/>
        </w:rPr>
        <w:t>29% decline in</w:t>
      </w:r>
      <w:r w:rsidRPr="006F19B6">
        <w:rPr>
          <w:sz w:val="16"/>
        </w:rPr>
        <w:t xml:space="preserve"> </w:t>
      </w:r>
      <w:r w:rsidRPr="006F19B6">
        <w:rPr>
          <w:rStyle w:val="StyleUnderline"/>
        </w:rPr>
        <w:t>supply-chain-intensive</w:t>
      </w:r>
      <w:r w:rsidRPr="006F19B6">
        <w:rPr>
          <w:sz w:val="16"/>
        </w:rPr>
        <w:t xml:space="preserve"> </w:t>
      </w:r>
      <w:r w:rsidRPr="006F19B6">
        <w:rPr>
          <w:rStyle w:val="Emphasis"/>
          <w:highlight w:val="yellow"/>
        </w:rPr>
        <w:t>manufacturing</w:t>
      </w:r>
      <w:r w:rsidRPr="006F19B6">
        <w:rPr>
          <w:sz w:val="16"/>
        </w:rPr>
        <w:t xml:space="preserve"> such as textiles, electronics and automotives, amid tariff uncertainty.</w:t>
      </w:r>
    </w:p>
    <w:p w14:paraId="0ECD7A48" w14:textId="77777777" w:rsidR="00370BD0" w:rsidRPr="006F19B6" w:rsidRDefault="00370BD0" w:rsidP="00370BD0">
      <w:pPr>
        <w:rPr>
          <w:sz w:val="16"/>
        </w:rPr>
      </w:pPr>
      <w:r w:rsidRPr="006F19B6">
        <w:rPr>
          <w:rStyle w:val="StyleUnderline"/>
        </w:rPr>
        <w:t>International project finance</w:t>
      </w:r>
      <w:r w:rsidRPr="006F19B6">
        <w:rPr>
          <w:sz w:val="16"/>
        </w:rPr>
        <w:t xml:space="preserve"> – critical for infrastructure development – </w:t>
      </w:r>
      <w:r w:rsidRPr="006F19B6">
        <w:rPr>
          <w:rStyle w:val="StyleUnderline"/>
        </w:rPr>
        <w:t xml:space="preserve">also </w:t>
      </w:r>
      <w:r w:rsidRPr="006F19B6">
        <w:rPr>
          <w:rStyle w:val="Emphasis"/>
        </w:rPr>
        <w:t>declined</w:t>
      </w:r>
      <w:r w:rsidRPr="006F19B6">
        <w:rPr>
          <w:sz w:val="16"/>
        </w:rPr>
        <w:t>, with deal numbers down 11% and value 8%.</w:t>
      </w:r>
    </w:p>
    <w:p w14:paraId="7BD8C5AA" w14:textId="77777777" w:rsidR="00370BD0" w:rsidRPr="006F19B6" w:rsidRDefault="00370BD0" w:rsidP="00370BD0">
      <w:pPr>
        <w:rPr>
          <w:sz w:val="16"/>
        </w:rPr>
      </w:pPr>
      <w:r w:rsidRPr="006F19B6">
        <w:rPr>
          <w:noProof/>
          <w:sz w:val="16"/>
        </w:rPr>
        <w:drawing>
          <wp:inline distT="0" distB="0" distL="0" distR="0" wp14:anchorId="4DA95FB8" wp14:editId="75C9E6C3">
            <wp:extent cx="3398982" cy="2920926"/>
            <wp:effectExtent l="0" t="0" r="0" b="0"/>
            <wp:docPr id="137738035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0353" name="Picture 1" descr="A graph of a graph&#10;&#10;AI-generated content may be incorrect."/>
                    <pic:cNvPicPr/>
                  </pic:nvPicPr>
                  <pic:blipFill>
                    <a:blip r:embed="rId13"/>
                    <a:stretch>
                      <a:fillRect/>
                    </a:stretch>
                  </pic:blipFill>
                  <pic:spPr>
                    <a:xfrm>
                      <a:off x="0" y="0"/>
                      <a:ext cx="3427356" cy="2945310"/>
                    </a:xfrm>
                    <a:prstGeom prst="rect">
                      <a:avLst/>
                    </a:prstGeom>
                  </pic:spPr>
                </pic:pic>
              </a:graphicData>
            </a:graphic>
          </wp:inline>
        </w:drawing>
      </w:r>
    </w:p>
    <w:p w14:paraId="4623FCB9" w14:textId="77777777" w:rsidR="00370BD0" w:rsidRPr="00F332C6" w:rsidRDefault="00370BD0" w:rsidP="00370BD0"/>
    <w:p w14:paraId="6DA329AF" w14:textId="77777777" w:rsidR="00370BD0" w:rsidRPr="0021187A" w:rsidRDefault="00370BD0" w:rsidP="00370BD0">
      <w:pPr>
        <w:pStyle w:val="Heading4"/>
      </w:pPr>
      <w:r>
        <w:rPr>
          <w:u w:val="single"/>
        </w:rPr>
        <w:t xml:space="preserve">2. </w:t>
      </w:r>
      <w:r w:rsidRPr="0021187A">
        <w:rPr>
          <w:u w:val="single"/>
        </w:rPr>
        <w:t>No link</w:t>
      </w:r>
      <w:r>
        <w:t xml:space="preserve"> and </w:t>
      </w:r>
      <w:r w:rsidRPr="0021187A">
        <w:rPr>
          <w:u w:val="single"/>
        </w:rPr>
        <w:t>turn</w:t>
      </w:r>
      <w:r>
        <w:t xml:space="preserve">. Unions create </w:t>
      </w:r>
      <w:r w:rsidRPr="0021187A">
        <w:rPr>
          <w:u w:val="single"/>
        </w:rPr>
        <w:t>incentives</w:t>
      </w:r>
      <w:r>
        <w:t xml:space="preserve"> for </w:t>
      </w:r>
      <w:r w:rsidRPr="0021187A">
        <w:rPr>
          <w:u w:val="single"/>
        </w:rPr>
        <w:t>undertaking</w:t>
      </w:r>
      <w:r>
        <w:t xml:space="preserve"> FDI. </w:t>
      </w:r>
    </w:p>
    <w:p w14:paraId="27830EAB" w14:textId="77777777" w:rsidR="00370BD0" w:rsidRPr="00357378" w:rsidRDefault="00370BD0" w:rsidP="00370BD0">
      <w:r>
        <w:t xml:space="preserve">Jiyun </w:t>
      </w:r>
      <w:r w:rsidRPr="00357378">
        <w:rPr>
          <w:rStyle w:val="Style13ptBold"/>
        </w:rPr>
        <w:t>Cao &amp;</w:t>
      </w:r>
      <w:r>
        <w:t xml:space="preserve"> Arijit </w:t>
      </w:r>
      <w:r w:rsidRPr="00357378">
        <w:rPr>
          <w:rStyle w:val="Style13ptBold"/>
        </w:rPr>
        <w:t>Mukherjee 18</w:t>
      </w:r>
      <w:r>
        <w:t xml:space="preserve">, Affiliate of The School of Economics, Nankai University, Tianjin, China and the Collaborative Innovation Center for China Economy, Tianjin, China, Mukherjee is an affiliate of the University of Nottingham, Nottingham, United Kingdom. November 2018, "Foreign direct </w:t>
      </w:r>
      <w:r>
        <w:lastRenderedPageBreak/>
        <w:t>investment, unionised labour markets and welfare," https://www.sciencedirect.com/science/article/pii/S105905601730878X</w:t>
      </w:r>
    </w:p>
    <w:p w14:paraId="69D685C5" w14:textId="77777777" w:rsidR="00370BD0" w:rsidRPr="0021187A" w:rsidRDefault="00370BD0" w:rsidP="00370BD0">
      <w:pPr>
        <w:rPr>
          <w:sz w:val="16"/>
        </w:rPr>
      </w:pPr>
      <w:r w:rsidRPr="0021187A">
        <w:rPr>
          <w:sz w:val="16"/>
        </w:rPr>
        <w:t>4. Conclusion</w:t>
      </w:r>
    </w:p>
    <w:p w14:paraId="65D6B3A0" w14:textId="77777777" w:rsidR="00370BD0" w:rsidRPr="0021187A" w:rsidRDefault="00370BD0" w:rsidP="00370BD0">
      <w:pPr>
        <w:rPr>
          <w:sz w:val="16"/>
        </w:rPr>
      </w:pPr>
      <w:r w:rsidRPr="0021187A">
        <w:rPr>
          <w:sz w:val="16"/>
        </w:rPr>
        <w:t xml:space="preserve">The </w:t>
      </w:r>
      <w:r w:rsidRPr="00357378">
        <w:rPr>
          <w:rStyle w:val="Emphasis"/>
        </w:rPr>
        <w:t>existing</w:t>
      </w:r>
      <w:r w:rsidRPr="0021187A">
        <w:rPr>
          <w:sz w:val="16"/>
        </w:rPr>
        <w:t xml:space="preserve"> </w:t>
      </w:r>
      <w:r w:rsidRPr="00357378">
        <w:rPr>
          <w:rStyle w:val="StyleUnderline"/>
        </w:rPr>
        <w:t>theoretical literature showed</w:t>
      </w:r>
      <w:r w:rsidRPr="0021187A">
        <w:rPr>
          <w:sz w:val="16"/>
        </w:rPr>
        <w:t xml:space="preserve"> that the factors such as </w:t>
      </w:r>
      <w:r w:rsidRPr="00357378">
        <w:rPr>
          <w:rStyle w:val="StyleUnderline"/>
        </w:rPr>
        <w:t>trade cost saving</w:t>
      </w:r>
      <w:r w:rsidRPr="0021187A">
        <w:rPr>
          <w:sz w:val="16"/>
        </w:rPr>
        <w:t xml:space="preserve">, </w:t>
      </w:r>
      <w:r w:rsidRPr="00357378">
        <w:rPr>
          <w:rStyle w:val="StyleUnderline"/>
        </w:rPr>
        <w:t>lower cost of production</w:t>
      </w:r>
      <w:r w:rsidRPr="0021187A">
        <w:rPr>
          <w:sz w:val="16"/>
        </w:rPr>
        <w:t xml:space="preserve">, </w:t>
      </w:r>
      <w:r w:rsidRPr="00357378">
        <w:rPr>
          <w:rStyle w:val="StyleUnderline"/>
        </w:rPr>
        <w:t>information asymmetry</w:t>
      </w:r>
      <w:r w:rsidRPr="0021187A">
        <w:rPr>
          <w:sz w:val="16"/>
        </w:rPr>
        <w:t xml:space="preserve">, exchange rate uncertainty and </w:t>
      </w:r>
      <w:r w:rsidRPr="00357378">
        <w:rPr>
          <w:rStyle w:val="StyleUnderline"/>
        </w:rPr>
        <w:t>environmental regulation</w:t>
      </w:r>
      <w:r w:rsidRPr="0021187A">
        <w:rPr>
          <w:sz w:val="16"/>
        </w:rPr>
        <w:t xml:space="preserve"> </w:t>
      </w:r>
      <w:r w:rsidRPr="00357378">
        <w:rPr>
          <w:rStyle w:val="StyleUnderline"/>
        </w:rPr>
        <w:t>create</w:t>
      </w:r>
      <w:r w:rsidRPr="0021187A">
        <w:rPr>
          <w:sz w:val="16"/>
        </w:rPr>
        <w:t xml:space="preserve"> the </w:t>
      </w:r>
      <w:r w:rsidRPr="00357378">
        <w:rPr>
          <w:rStyle w:val="StyleUnderline"/>
        </w:rPr>
        <w:t>rationale for</w:t>
      </w:r>
      <w:r w:rsidRPr="0021187A">
        <w:rPr>
          <w:sz w:val="16"/>
        </w:rPr>
        <w:t xml:space="preserve"> undertaking </w:t>
      </w:r>
      <w:r w:rsidRPr="00357378">
        <w:rPr>
          <w:rStyle w:val="Emphasis"/>
        </w:rPr>
        <w:t>FDI</w:t>
      </w:r>
      <w:r w:rsidRPr="0021187A">
        <w:rPr>
          <w:sz w:val="16"/>
        </w:rPr>
        <w:t xml:space="preserve">. However, the </w:t>
      </w:r>
      <w:r w:rsidRPr="00357378">
        <w:rPr>
          <w:rStyle w:val="StyleUnderline"/>
        </w:rPr>
        <w:t>effects of</w:t>
      </w:r>
      <w:r w:rsidRPr="0021187A">
        <w:rPr>
          <w:sz w:val="16"/>
        </w:rPr>
        <w:t xml:space="preserve"> the </w:t>
      </w:r>
      <w:r w:rsidRPr="00357378">
        <w:rPr>
          <w:rStyle w:val="Emphasis"/>
        </w:rPr>
        <w:t xml:space="preserve">labour market </w:t>
      </w:r>
      <w:r w:rsidRPr="0021187A">
        <w:rPr>
          <w:sz w:val="16"/>
        </w:rPr>
        <w:t xml:space="preserve">are underexplored. While the empirical evidence on the </w:t>
      </w:r>
      <w:r w:rsidRPr="00357378">
        <w:rPr>
          <w:rStyle w:val="StyleUnderline"/>
        </w:rPr>
        <w:t>relationship between</w:t>
      </w:r>
      <w:r w:rsidRPr="0021187A">
        <w:rPr>
          <w:sz w:val="16"/>
        </w:rPr>
        <w:t xml:space="preserve"> labour </w:t>
      </w:r>
      <w:r w:rsidRPr="00357378">
        <w:rPr>
          <w:rStyle w:val="Emphasis"/>
        </w:rPr>
        <w:t>union</w:t>
      </w:r>
      <w:r w:rsidRPr="0021187A">
        <w:rPr>
          <w:sz w:val="16"/>
        </w:rPr>
        <w:t xml:space="preserve"> </w:t>
      </w:r>
      <w:r w:rsidRPr="00357378">
        <w:rPr>
          <w:rStyle w:val="StyleUnderline"/>
        </w:rPr>
        <w:t>and</w:t>
      </w:r>
      <w:r w:rsidRPr="0021187A">
        <w:rPr>
          <w:sz w:val="16"/>
        </w:rPr>
        <w:t xml:space="preserve"> </w:t>
      </w:r>
      <w:r w:rsidRPr="00357378">
        <w:rPr>
          <w:rStyle w:val="Emphasis"/>
        </w:rPr>
        <w:t>FDI</w:t>
      </w:r>
      <w:r w:rsidRPr="0021187A">
        <w:rPr>
          <w:sz w:val="16"/>
        </w:rPr>
        <w:t xml:space="preserve"> is </w:t>
      </w:r>
      <w:r w:rsidRPr="00357378">
        <w:rPr>
          <w:rStyle w:val="StyleUnderline"/>
        </w:rPr>
        <w:t>mixed</w:t>
      </w:r>
      <w:r w:rsidRPr="0021187A">
        <w:rPr>
          <w:sz w:val="16"/>
        </w:rPr>
        <w:t xml:space="preserve">, the theoretical literature mainly explains that the presence of labour union reduces the incentive for FDI. We provide an explanation for the </w:t>
      </w:r>
      <w:r w:rsidRPr="0021187A">
        <w:rPr>
          <w:rStyle w:val="Emphasis"/>
          <w:highlight w:val="yellow"/>
        </w:rPr>
        <w:t>positive</w:t>
      </w:r>
      <w:r w:rsidRPr="0021187A">
        <w:rPr>
          <w:sz w:val="16"/>
          <w:highlight w:val="yellow"/>
        </w:rPr>
        <w:t xml:space="preserve"> </w:t>
      </w:r>
      <w:r w:rsidRPr="0021187A">
        <w:rPr>
          <w:rStyle w:val="Emphasis"/>
          <w:highlight w:val="yellow"/>
        </w:rPr>
        <w:t>relationship</w:t>
      </w:r>
      <w:r w:rsidRPr="0021187A">
        <w:rPr>
          <w:sz w:val="16"/>
          <w:highlight w:val="yellow"/>
        </w:rPr>
        <w:t xml:space="preserve"> </w:t>
      </w:r>
      <w:r w:rsidRPr="0021187A">
        <w:rPr>
          <w:rStyle w:val="StyleUnderline"/>
          <w:highlight w:val="yellow"/>
        </w:rPr>
        <w:t>between</w:t>
      </w:r>
      <w:r w:rsidRPr="00357378">
        <w:rPr>
          <w:rStyle w:val="StyleUnderline"/>
        </w:rPr>
        <w:t xml:space="preserve"> labour </w:t>
      </w:r>
      <w:r w:rsidRPr="0021187A">
        <w:rPr>
          <w:rStyle w:val="StyleUnderline"/>
          <w:highlight w:val="yellow"/>
        </w:rPr>
        <w:t>union and</w:t>
      </w:r>
      <w:r w:rsidRPr="0021187A">
        <w:rPr>
          <w:sz w:val="16"/>
          <w:highlight w:val="yellow"/>
        </w:rPr>
        <w:t xml:space="preserve"> </w:t>
      </w:r>
      <w:r w:rsidRPr="0021187A">
        <w:rPr>
          <w:rStyle w:val="Emphasis"/>
          <w:highlight w:val="yellow"/>
        </w:rPr>
        <w:t>FDI</w:t>
      </w:r>
      <w:r w:rsidRPr="0021187A">
        <w:rPr>
          <w:sz w:val="16"/>
        </w:rPr>
        <w:t>, thus providing a new rationale for undertaking FDI.</w:t>
      </w:r>
    </w:p>
    <w:p w14:paraId="78B5F1E4" w14:textId="77777777" w:rsidR="00370BD0" w:rsidRPr="0021187A" w:rsidRDefault="00370BD0" w:rsidP="00370BD0">
      <w:pPr>
        <w:rPr>
          <w:sz w:val="16"/>
        </w:rPr>
      </w:pPr>
      <w:r w:rsidRPr="0021187A">
        <w:rPr>
          <w:sz w:val="16"/>
        </w:rPr>
        <w:t xml:space="preserve">We show that the </w:t>
      </w:r>
      <w:r w:rsidRPr="0021187A">
        <w:rPr>
          <w:rStyle w:val="Emphasis"/>
          <w:highlight w:val="yellow"/>
        </w:rPr>
        <w:t>raising</w:t>
      </w:r>
      <w:r w:rsidRPr="0021187A">
        <w:rPr>
          <w:sz w:val="16"/>
        </w:rPr>
        <w:t xml:space="preserve"> </w:t>
      </w:r>
      <w:r w:rsidRPr="00357378">
        <w:rPr>
          <w:rStyle w:val="StyleUnderline"/>
        </w:rPr>
        <w:t xml:space="preserve">rival's </w:t>
      </w:r>
      <w:r w:rsidRPr="0021187A">
        <w:rPr>
          <w:rStyle w:val="StyleUnderline"/>
          <w:highlight w:val="yellow"/>
        </w:rPr>
        <w:t>cost motive</w:t>
      </w:r>
      <w:r w:rsidRPr="0021187A">
        <w:rPr>
          <w:sz w:val="16"/>
        </w:rPr>
        <w:t xml:space="preserve"> may </w:t>
      </w:r>
      <w:r w:rsidRPr="0021187A">
        <w:rPr>
          <w:rStyle w:val="StyleUnderline"/>
          <w:highlight w:val="yellow"/>
        </w:rPr>
        <w:t>create</w:t>
      </w:r>
      <w:r w:rsidRPr="0021187A">
        <w:rPr>
          <w:sz w:val="16"/>
        </w:rPr>
        <w:t xml:space="preserve"> the </w:t>
      </w:r>
      <w:r w:rsidRPr="0021187A">
        <w:rPr>
          <w:rStyle w:val="Emphasis"/>
          <w:highlight w:val="yellow"/>
        </w:rPr>
        <w:t>incentive</w:t>
      </w:r>
      <w:r w:rsidRPr="0021187A">
        <w:rPr>
          <w:sz w:val="16"/>
          <w:highlight w:val="yellow"/>
        </w:rPr>
        <w:t xml:space="preserve"> </w:t>
      </w:r>
      <w:r w:rsidRPr="0021187A">
        <w:rPr>
          <w:rStyle w:val="StyleUnderline"/>
          <w:highlight w:val="yellow"/>
        </w:rPr>
        <w:t>for FDI</w:t>
      </w:r>
      <w:r w:rsidRPr="0021187A">
        <w:rPr>
          <w:sz w:val="16"/>
        </w:rPr>
        <w:t xml:space="preserve"> in </w:t>
      </w:r>
      <w:r w:rsidRPr="0021187A">
        <w:rPr>
          <w:rStyle w:val="StyleUnderline"/>
          <w:highlight w:val="yellow"/>
        </w:rPr>
        <w:t>industries with</w:t>
      </w:r>
      <w:r w:rsidRPr="0021187A">
        <w:rPr>
          <w:sz w:val="16"/>
          <w:highlight w:val="yellow"/>
        </w:rPr>
        <w:t xml:space="preserve"> </w:t>
      </w:r>
      <w:r w:rsidRPr="0021187A">
        <w:rPr>
          <w:rStyle w:val="Emphasis"/>
          <w:highlight w:val="yellow"/>
        </w:rPr>
        <w:t>unionised</w:t>
      </w:r>
      <w:r w:rsidRPr="0021187A">
        <w:rPr>
          <w:sz w:val="16"/>
        </w:rPr>
        <w:t xml:space="preserve"> </w:t>
      </w:r>
      <w:r w:rsidRPr="00357378">
        <w:rPr>
          <w:rStyle w:val="StyleUnderline"/>
        </w:rPr>
        <w:t xml:space="preserve">labour </w:t>
      </w:r>
      <w:r w:rsidRPr="0021187A">
        <w:rPr>
          <w:rStyle w:val="StyleUnderline"/>
          <w:highlight w:val="yellow"/>
        </w:rPr>
        <w:t>markets</w:t>
      </w:r>
      <w:r w:rsidRPr="0021187A">
        <w:rPr>
          <w:sz w:val="16"/>
        </w:rPr>
        <w:t xml:space="preserve">. </w:t>
      </w:r>
      <w:r w:rsidRPr="00357378">
        <w:rPr>
          <w:rStyle w:val="StyleUnderline"/>
        </w:rPr>
        <w:t>If</w:t>
      </w:r>
      <w:r w:rsidRPr="0021187A">
        <w:rPr>
          <w:sz w:val="16"/>
        </w:rPr>
        <w:t xml:space="preserve"> the labour </w:t>
      </w:r>
      <w:r w:rsidRPr="00357378">
        <w:rPr>
          <w:rStyle w:val="StyleUnderline"/>
        </w:rPr>
        <w:t>markets are unionised,</w:t>
      </w:r>
      <w:r w:rsidRPr="0021187A">
        <w:rPr>
          <w:sz w:val="16"/>
        </w:rPr>
        <w:t xml:space="preserve"> a multinational </w:t>
      </w:r>
      <w:r w:rsidRPr="00357378">
        <w:rPr>
          <w:rStyle w:val="StyleUnderline"/>
        </w:rPr>
        <w:t>firm</w:t>
      </w:r>
      <w:r w:rsidRPr="0021187A">
        <w:rPr>
          <w:sz w:val="16"/>
        </w:rPr>
        <w:t xml:space="preserve"> may </w:t>
      </w:r>
      <w:r w:rsidRPr="0021187A">
        <w:rPr>
          <w:rStyle w:val="StyleUnderline"/>
          <w:highlight w:val="yellow"/>
        </w:rPr>
        <w:t>prefer</w:t>
      </w:r>
      <w:r w:rsidRPr="0021187A">
        <w:rPr>
          <w:sz w:val="16"/>
          <w:highlight w:val="yellow"/>
        </w:rPr>
        <w:t xml:space="preserve"> </w:t>
      </w:r>
      <w:r w:rsidRPr="0021187A">
        <w:rPr>
          <w:rStyle w:val="Emphasis"/>
          <w:highlight w:val="yellow"/>
        </w:rPr>
        <w:t>FDI</w:t>
      </w:r>
      <w:r w:rsidRPr="0021187A">
        <w:rPr>
          <w:sz w:val="16"/>
        </w:rPr>
        <w:t xml:space="preserve"> </w:t>
      </w:r>
      <w:r w:rsidRPr="00357378">
        <w:rPr>
          <w:rStyle w:val="StyleUnderline"/>
        </w:rPr>
        <w:t>to export</w:t>
      </w:r>
      <w:r w:rsidRPr="0021187A">
        <w:rPr>
          <w:sz w:val="16"/>
        </w:rPr>
        <w:t xml:space="preserve"> </w:t>
      </w:r>
      <w:r w:rsidRPr="0021187A">
        <w:rPr>
          <w:rStyle w:val="StyleUnderline"/>
          <w:highlight w:val="yellow"/>
        </w:rPr>
        <w:t>if</w:t>
      </w:r>
      <w:r w:rsidRPr="0021187A">
        <w:rPr>
          <w:sz w:val="16"/>
        </w:rPr>
        <w:t xml:space="preserve"> the foreign multinational </w:t>
      </w:r>
      <w:r w:rsidRPr="00357378">
        <w:rPr>
          <w:rStyle w:val="StyleUnderline"/>
        </w:rPr>
        <w:t>firm is</w:t>
      </w:r>
      <w:r w:rsidRPr="0021187A">
        <w:rPr>
          <w:sz w:val="16"/>
        </w:rPr>
        <w:t xml:space="preserve"> sufficiently </w:t>
      </w:r>
      <w:r w:rsidRPr="0021187A">
        <w:rPr>
          <w:rStyle w:val="Emphasis"/>
          <w:highlight w:val="yellow"/>
        </w:rPr>
        <w:t>technologically superior</w:t>
      </w:r>
      <w:r w:rsidRPr="0021187A">
        <w:rPr>
          <w:sz w:val="16"/>
        </w:rPr>
        <w:t xml:space="preserve"> to that of its domestic counterpart.</w:t>
      </w:r>
    </w:p>
    <w:p w14:paraId="770D9FD3" w14:textId="77777777" w:rsidR="00370BD0" w:rsidRPr="0021187A" w:rsidRDefault="00370BD0" w:rsidP="00370BD0">
      <w:pPr>
        <w:rPr>
          <w:sz w:val="16"/>
        </w:rPr>
      </w:pPr>
      <w:r w:rsidRPr="0021187A">
        <w:rPr>
          <w:sz w:val="16"/>
        </w:rPr>
        <w:t>Our analysis also provides striking implications on the consumer and social welfare. FDI (compared to export) reduces the consumer surplus and foreign welfare, and it reduces domestic welfare if the multinational firm is sufficiently technologically superior to the domestic firm. FDI also makes the domestic firm and the foreign labour union worse off but it makes the domestic labour union better off compared to export.</w:t>
      </w:r>
    </w:p>
    <w:p w14:paraId="60B96659" w14:textId="77777777" w:rsidR="00370BD0" w:rsidRPr="0021187A" w:rsidRDefault="00370BD0" w:rsidP="00370BD0">
      <w:pPr>
        <w:rPr>
          <w:sz w:val="16"/>
        </w:rPr>
      </w:pPr>
      <w:r w:rsidRPr="0021187A">
        <w:rPr>
          <w:sz w:val="16"/>
        </w:rPr>
        <w:t xml:space="preserve">We further show that an </w:t>
      </w:r>
      <w:r w:rsidRPr="0021187A">
        <w:rPr>
          <w:rStyle w:val="StyleUnderline"/>
          <w:highlight w:val="yellow"/>
        </w:rPr>
        <w:t>industry-wide</w:t>
      </w:r>
      <w:r w:rsidRPr="0021187A">
        <w:rPr>
          <w:sz w:val="16"/>
        </w:rPr>
        <w:t xml:space="preserve"> domestic </w:t>
      </w:r>
      <w:r w:rsidRPr="0021187A">
        <w:rPr>
          <w:rStyle w:val="Emphasis"/>
        </w:rPr>
        <w:t xml:space="preserve">labour </w:t>
      </w:r>
      <w:r w:rsidRPr="0021187A">
        <w:rPr>
          <w:rStyle w:val="Emphasis"/>
          <w:highlight w:val="yellow"/>
        </w:rPr>
        <w:t>union</w:t>
      </w:r>
      <w:r w:rsidRPr="0021187A">
        <w:rPr>
          <w:sz w:val="16"/>
          <w:highlight w:val="yellow"/>
        </w:rPr>
        <w:t xml:space="preserve"> </w:t>
      </w:r>
      <w:r w:rsidRPr="0021187A">
        <w:rPr>
          <w:rStyle w:val="StyleUnderline"/>
          <w:highlight w:val="yellow"/>
        </w:rPr>
        <w:t>charging</w:t>
      </w:r>
      <w:r w:rsidRPr="0021187A">
        <w:rPr>
          <w:rStyle w:val="StyleUnderline"/>
        </w:rPr>
        <w:t xml:space="preserve"> a </w:t>
      </w:r>
      <w:r w:rsidRPr="0021187A">
        <w:rPr>
          <w:rStyle w:val="Emphasis"/>
          <w:highlight w:val="yellow"/>
        </w:rPr>
        <w:t>uniform wage</w:t>
      </w:r>
      <w:r w:rsidRPr="0021187A">
        <w:rPr>
          <w:sz w:val="16"/>
        </w:rPr>
        <w:t xml:space="preserve"> may </w:t>
      </w:r>
      <w:r w:rsidRPr="0021187A">
        <w:rPr>
          <w:rStyle w:val="StyleUnderline"/>
          <w:highlight w:val="yellow"/>
        </w:rPr>
        <w:t>create</w:t>
      </w:r>
      <w:r w:rsidRPr="0021187A">
        <w:rPr>
          <w:sz w:val="16"/>
        </w:rPr>
        <w:t xml:space="preserve"> </w:t>
      </w:r>
      <w:r w:rsidRPr="0021187A">
        <w:rPr>
          <w:rStyle w:val="Emphasis"/>
        </w:rPr>
        <w:t>higher</w:t>
      </w:r>
      <w:r w:rsidRPr="0021187A">
        <w:rPr>
          <w:sz w:val="16"/>
        </w:rPr>
        <w:t xml:space="preserve"> </w:t>
      </w:r>
      <w:r w:rsidRPr="0021187A">
        <w:rPr>
          <w:rStyle w:val="StyleUnderline"/>
          <w:highlight w:val="yellow"/>
        </w:rPr>
        <w:t xml:space="preserve">incentive for </w:t>
      </w:r>
      <w:r w:rsidRPr="0021187A">
        <w:rPr>
          <w:rStyle w:val="Emphasis"/>
          <w:highlight w:val="yellow"/>
        </w:rPr>
        <w:t>FDI</w:t>
      </w:r>
      <w:r w:rsidRPr="0021187A">
        <w:rPr>
          <w:sz w:val="16"/>
        </w:rPr>
        <w:t xml:space="preserve"> and higher domestic welfare compared to both the industry-wide domestic labour union charging discriminatory wages and firm-specific domestic labour unions.</w:t>
      </w:r>
    </w:p>
    <w:p w14:paraId="4398588C" w14:textId="77777777" w:rsidR="00370BD0" w:rsidRDefault="00370BD0" w:rsidP="00370BD0">
      <w:pPr>
        <w:rPr>
          <w:sz w:val="16"/>
        </w:rPr>
      </w:pPr>
      <w:r w:rsidRPr="0021187A">
        <w:rPr>
          <w:sz w:val="16"/>
        </w:rPr>
        <w:t xml:space="preserve">In this paper, </w:t>
      </w:r>
      <w:r w:rsidRPr="0021187A">
        <w:rPr>
          <w:rStyle w:val="StyleUnderline"/>
        </w:rPr>
        <w:t>we consider</w:t>
      </w:r>
      <w:r w:rsidRPr="0021187A">
        <w:rPr>
          <w:sz w:val="16"/>
        </w:rPr>
        <w:t xml:space="preserve"> </w:t>
      </w:r>
      <w:r w:rsidRPr="0021187A">
        <w:rPr>
          <w:rStyle w:val="Emphasis"/>
        </w:rPr>
        <w:t>green-field FDI</w:t>
      </w:r>
      <w:r w:rsidRPr="0021187A">
        <w:rPr>
          <w:sz w:val="16"/>
        </w:rPr>
        <w:t xml:space="preserve"> and </w:t>
      </w:r>
      <w:r w:rsidRPr="0021187A">
        <w:rPr>
          <w:rStyle w:val="StyleUnderline"/>
        </w:rPr>
        <w:t>show</w:t>
      </w:r>
      <w:r w:rsidRPr="0021187A">
        <w:rPr>
          <w:sz w:val="16"/>
        </w:rPr>
        <w:t xml:space="preserve"> the </w:t>
      </w:r>
      <w:r w:rsidRPr="0021187A">
        <w:rPr>
          <w:rStyle w:val="StyleUnderline"/>
        </w:rPr>
        <w:t xml:space="preserve">effects of labour </w:t>
      </w:r>
      <w:r w:rsidRPr="0021187A">
        <w:rPr>
          <w:rStyle w:val="StyleUnderline"/>
          <w:highlight w:val="yellow"/>
        </w:rPr>
        <w:t>unions</w:t>
      </w:r>
      <w:r w:rsidRPr="0021187A">
        <w:rPr>
          <w:rStyle w:val="StyleUnderline"/>
        </w:rPr>
        <w:t xml:space="preserve"> on</w:t>
      </w:r>
      <w:r w:rsidRPr="0021187A">
        <w:rPr>
          <w:sz w:val="16"/>
        </w:rPr>
        <w:t xml:space="preserve"> the </w:t>
      </w:r>
      <w:r w:rsidRPr="0021187A">
        <w:rPr>
          <w:rStyle w:val="Emphasis"/>
          <w:highlight w:val="yellow"/>
        </w:rPr>
        <w:t>incentive</w:t>
      </w:r>
      <w:r w:rsidRPr="0021187A">
        <w:rPr>
          <w:sz w:val="16"/>
        </w:rPr>
        <w:t xml:space="preserve"> </w:t>
      </w:r>
      <w:r w:rsidRPr="0021187A">
        <w:rPr>
          <w:rStyle w:val="StyleUnderline"/>
        </w:rPr>
        <w:t>for</w:t>
      </w:r>
      <w:r w:rsidRPr="0021187A">
        <w:rPr>
          <w:sz w:val="16"/>
        </w:rPr>
        <w:t xml:space="preserve"> </w:t>
      </w:r>
      <w:r w:rsidRPr="0021187A">
        <w:rPr>
          <w:rStyle w:val="Emphasis"/>
          <w:highlight w:val="yellow"/>
        </w:rPr>
        <w:t>FDI</w:t>
      </w:r>
      <w:r w:rsidRPr="0021187A">
        <w:rPr>
          <w:sz w:val="16"/>
        </w:rPr>
        <w:t>. There is a literature showing the effects of other types of foreign direct investments, such as cross-border mergers and joint ventures, on wages and employments (Lommerud, Straume, &amp; Sørgard, 2006, 2005 and; Belderbos &amp; Zou, 2007; Clougherty, Gugler, Sørgard, &amp; Szücs, 2014). A natural extension of this paper will be to consider the effects of labour unions in the presence of different types of foreign direct investment, such as green-field investment and cross-border mergers.</w:t>
      </w:r>
    </w:p>
    <w:p w14:paraId="4689C222" w14:textId="77777777" w:rsidR="00370BD0" w:rsidRDefault="00370BD0" w:rsidP="00370BD0">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2DE972F0" w14:textId="77777777" w:rsidR="00370BD0" w:rsidRPr="005578E8" w:rsidRDefault="00370BD0" w:rsidP="00370BD0">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6FEB19D5" w14:textId="77777777" w:rsidR="00370BD0" w:rsidRPr="005578E8" w:rsidRDefault="00370BD0" w:rsidP="00370BD0">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294AE682" w14:textId="77777777" w:rsidR="00370BD0" w:rsidRPr="005578E8" w:rsidRDefault="00370BD0" w:rsidP="00370BD0">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3979D2E2" w14:textId="77777777" w:rsidR="00370BD0" w:rsidRPr="005578E8" w:rsidRDefault="00370BD0" w:rsidP="00370BD0">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119BF0C9" w14:textId="77777777" w:rsidR="00370BD0" w:rsidRPr="005578E8" w:rsidRDefault="00370BD0" w:rsidP="00370BD0">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 xml:space="preserve">jump straight </w:t>
      </w:r>
      <w:r w:rsidRPr="00816DA0">
        <w:rPr>
          <w:rStyle w:val="StyleUnderline"/>
        </w:rPr>
        <w:lastRenderedPageBreak/>
        <w:t>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267109D7" w14:textId="77777777" w:rsidR="00370BD0" w:rsidRPr="005578E8" w:rsidRDefault="00370BD0" w:rsidP="00370BD0">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59934722" w14:textId="77777777" w:rsidR="00370BD0" w:rsidRPr="005578E8" w:rsidRDefault="00370BD0" w:rsidP="00370BD0">
      <w:pPr>
        <w:rPr>
          <w:sz w:val="16"/>
        </w:rPr>
      </w:pPr>
      <w:r w:rsidRPr="005578E8">
        <w:rPr>
          <w:sz w:val="16"/>
        </w:rPr>
        <w:t>In brief, Trump has converted the administrative state into a machine for turning his opinions into law with almost no oversight whatsoever—and he’s put the burden on us.</w:t>
      </w:r>
    </w:p>
    <w:p w14:paraId="021CCEE1" w14:textId="77777777" w:rsidR="00370BD0" w:rsidRPr="005578E8" w:rsidRDefault="00370BD0" w:rsidP="00370BD0">
      <w:pPr>
        <w:rPr>
          <w:sz w:val="16"/>
        </w:rPr>
      </w:pPr>
      <w:r w:rsidRPr="005578E8">
        <w:rPr>
          <w:sz w:val="16"/>
        </w:rPr>
        <w:t>Trump’s Burden On Us</w:t>
      </w:r>
    </w:p>
    <w:p w14:paraId="263933F4" w14:textId="77777777" w:rsidR="00370BD0" w:rsidRPr="005578E8" w:rsidRDefault="00370BD0" w:rsidP="00370BD0">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7B8AE38B" w14:textId="77777777" w:rsidR="00370BD0" w:rsidRPr="005578E8" w:rsidRDefault="00370BD0" w:rsidP="00370BD0">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1A483C6A" w14:textId="77777777" w:rsidR="00370BD0" w:rsidRPr="0021187A" w:rsidRDefault="00370BD0" w:rsidP="00370BD0">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60427E28" w14:textId="77777777" w:rsidR="00370BD0" w:rsidRDefault="00370BD0" w:rsidP="00370BD0">
      <w:pPr>
        <w:pStyle w:val="Heading4"/>
      </w:pPr>
      <w:r>
        <w:t xml:space="preserve">4. Trumpian nationalism </w:t>
      </w:r>
      <w:r w:rsidRPr="008F2EFA">
        <w:rPr>
          <w:u w:val="single"/>
        </w:rPr>
        <w:t>dooms</w:t>
      </w:r>
      <w:r>
        <w:t xml:space="preserve"> dollar hegemony. </w:t>
      </w:r>
    </w:p>
    <w:p w14:paraId="71EEA197" w14:textId="77777777" w:rsidR="00370BD0" w:rsidRDefault="00370BD0" w:rsidP="00370BD0">
      <w:r>
        <w:t xml:space="preserve">Gerard </w:t>
      </w:r>
      <w:r w:rsidRPr="008F2EFA">
        <w:rPr>
          <w:rStyle w:val="Style13ptBold"/>
        </w:rPr>
        <w:t>Strange 25</w:t>
      </w:r>
      <w:r>
        <w:t>, School of Social Sciences, Political Science and International Relations, University of Western Australia, Perth, Australia, Australian Journal of International Relations, “The greenback’s double bind: why the global dollar may struggle to survive the Trump administration,” Vol. 79, No. 5, pp. 809-818</w:t>
      </w:r>
    </w:p>
    <w:p w14:paraId="6ABA0E9F" w14:textId="77777777" w:rsidR="00370BD0" w:rsidRPr="008F2EFA" w:rsidRDefault="00370BD0" w:rsidP="00370BD0">
      <w:pPr>
        <w:rPr>
          <w:sz w:val="16"/>
        </w:rPr>
      </w:pPr>
      <w:r w:rsidRPr="008F2EFA">
        <w:rPr>
          <w:sz w:val="16"/>
        </w:rPr>
        <w:t xml:space="preserve">The dollar’s double bind: two big internal challenges to dollar hegemony If the dollar has remained strong throughout the era of globalisation despite major external transformations, </w:t>
      </w:r>
      <w:r w:rsidRPr="008F2EFA">
        <w:rPr>
          <w:rStyle w:val="StyleUnderline"/>
        </w:rPr>
        <w:t>few can doubt</w:t>
      </w:r>
      <w:r w:rsidRPr="008F2EFA">
        <w:rPr>
          <w:sz w:val="16"/>
        </w:rPr>
        <w:t xml:space="preserve"> that the </w:t>
      </w:r>
      <w:r w:rsidRPr="008F2EFA">
        <w:rPr>
          <w:rStyle w:val="Emphasis"/>
        </w:rPr>
        <w:t>economic turmoil</w:t>
      </w:r>
      <w:r w:rsidRPr="008F2EFA">
        <w:rPr>
          <w:rStyle w:val="StyleUnderline"/>
        </w:rPr>
        <w:t xml:space="preserve"> of recent years, marked by growing </w:t>
      </w:r>
      <w:r w:rsidRPr="008F2EFA">
        <w:rPr>
          <w:rStyle w:val="Emphasis"/>
        </w:rPr>
        <w:t>state expenditure</w:t>
      </w:r>
      <w:r w:rsidRPr="008F2EFA">
        <w:rPr>
          <w:rStyle w:val="StyleUnderline"/>
        </w:rPr>
        <w:t xml:space="preserve"> and </w:t>
      </w:r>
      <w:r w:rsidRPr="008F2EFA">
        <w:rPr>
          <w:rStyle w:val="Emphasis"/>
        </w:rPr>
        <w:t>borrowing</w:t>
      </w:r>
      <w:r w:rsidRPr="008F2EFA">
        <w:rPr>
          <w:rStyle w:val="StyleUnderline"/>
        </w:rPr>
        <w:t xml:space="preserve"> in response to crises and a </w:t>
      </w:r>
      <w:r w:rsidRPr="008F2EFA">
        <w:rPr>
          <w:rStyle w:val="Emphasis"/>
        </w:rPr>
        <w:t>turn away from globalisation towards protectionism</w:t>
      </w:r>
      <w:r w:rsidRPr="008F2EFA">
        <w:rPr>
          <w:rStyle w:val="StyleUnderline"/>
        </w:rPr>
        <w:t xml:space="preserve"> raises fundamental questions for the global future of the greenback, its</w:t>
      </w:r>
      <w:r w:rsidRPr="008F2EFA">
        <w:rPr>
          <w:sz w:val="16"/>
        </w:rPr>
        <w:t xml:space="preserve"> long held </w:t>
      </w:r>
      <w:r w:rsidRPr="008F2EFA">
        <w:rPr>
          <w:rStyle w:val="StyleUnderline"/>
        </w:rPr>
        <w:t>status as favoured trade and reserve currency notwithstanding. Part of the problem is</w:t>
      </w:r>
      <w:r w:rsidRPr="008F2EFA">
        <w:rPr>
          <w:sz w:val="16"/>
        </w:rPr>
        <w:t xml:space="preserve"> that </w:t>
      </w:r>
      <w:r w:rsidRPr="008F2EFA">
        <w:rPr>
          <w:rStyle w:val="StyleUnderline"/>
        </w:rPr>
        <w:t xml:space="preserve">the </w:t>
      </w:r>
      <w:r w:rsidRPr="008F2EFA">
        <w:rPr>
          <w:rStyle w:val="Emphasis"/>
          <w:highlight w:val="yellow"/>
        </w:rPr>
        <w:t>U</w:t>
      </w:r>
      <w:r w:rsidRPr="008F2EFA">
        <w:rPr>
          <w:sz w:val="16"/>
        </w:rPr>
        <w:t xml:space="preserve">nited </w:t>
      </w:r>
      <w:r w:rsidRPr="008F2EFA">
        <w:rPr>
          <w:rStyle w:val="Emphasis"/>
          <w:highlight w:val="yellow"/>
        </w:rPr>
        <w:t>S</w:t>
      </w:r>
      <w:r w:rsidRPr="008F2EFA">
        <w:rPr>
          <w:sz w:val="16"/>
        </w:rPr>
        <w:t xml:space="preserve">tates </w:t>
      </w:r>
      <w:r w:rsidRPr="008F2EFA">
        <w:rPr>
          <w:rStyle w:val="StyleUnderline"/>
        </w:rPr>
        <w:t xml:space="preserve">is so clearly at the centre of most of the </w:t>
      </w:r>
      <w:r w:rsidRPr="008F2EFA">
        <w:rPr>
          <w:rStyle w:val="StyleUnderline"/>
          <w:highlight w:val="yellow"/>
        </w:rPr>
        <w:t>turmoil</w:t>
      </w:r>
      <w:r w:rsidRPr="008F2EFA">
        <w:rPr>
          <w:sz w:val="16"/>
        </w:rPr>
        <w:t xml:space="preserve">. Given this context, </w:t>
      </w:r>
      <w:r w:rsidRPr="008F2EFA">
        <w:rPr>
          <w:rStyle w:val="StyleUnderline"/>
        </w:rPr>
        <w:t>what looks increasingly possible if not</w:t>
      </w:r>
      <w:r w:rsidRPr="008F2EFA">
        <w:rPr>
          <w:sz w:val="16"/>
        </w:rPr>
        <w:t xml:space="preserve"> yet </w:t>
      </w:r>
      <w:r w:rsidRPr="008F2EFA">
        <w:rPr>
          <w:rStyle w:val="StyleUnderline"/>
        </w:rPr>
        <w:t xml:space="preserve">likely </w:t>
      </w:r>
      <w:r w:rsidRPr="008F2EFA">
        <w:rPr>
          <w:rStyle w:val="StyleUnderline"/>
          <w:highlight w:val="yellow"/>
        </w:rPr>
        <w:t>is</w:t>
      </w:r>
      <w:r w:rsidRPr="008F2EFA">
        <w:rPr>
          <w:rStyle w:val="StyleUnderline"/>
        </w:rPr>
        <w:t xml:space="preserve"> a </w:t>
      </w:r>
      <w:r w:rsidRPr="008F2EFA">
        <w:rPr>
          <w:rStyle w:val="Emphasis"/>
        </w:rPr>
        <w:t xml:space="preserve">fundamental </w:t>
      </w:r>
      <w:r w:rsidRPr="008F2EFA">
        <w:rPr>
          <w:rStyle w:val="Emphasis"/>
          <w:highlight w:val="yellow"/>
        </w:rPr>
        <w:t>weakening</w:t>
      </w:r>
      <w:r w:rsidRPr="008F2EFA">
        <w:rPr>
          <w:rStyle w:val="StyleUnderline"/>
        </w:rPr>
        <w:t xml:space="preserve"> of </w:t>
      </w:r>
      <w:r w:rsidRPr="008F2EFA">
        <w:rPr>
          <w:rStyle w:val="StyleUnderline"/>
          <w:highlight w:val="yellow"/>
        </w:rPr>
        <w:t>the dollar caused by</w:t>
      </w:r>
      <w:r w:rsidRPr="008F2EFA">
        <w:rPr>
          <w:rStyle w:val="StyleUnderline"/>
        </w:rPr>
        <w:t xml:space="preserve"> the rise of a </w:t>
      </w:r>
      <w:r w:rsidRPr="008F2EFA">
        <w:rPr>
          <w:rStyle w:val="Emphasis"/>
        </w:rPr>
        <w:t>radical</w:t>
      </w:r>
      <w:r w:rsidRPr="008F2EFA">
        <w:rPr>
          <w:rStyle w:val="StyleUnderline"/>
        </w:rPr>
        <w:t xml:space="preserve"> and </w:t>
      </w:r>
      <w:r w:rsidRPr="008F2EFA">
        <w:rPr>
          <w:rStyle w:val="Emphasis"/>
        </w:rPr>
        <w:t xml:space="preserve">potentially </w:t>
      </w:r>
      <w:r w:rsidRPr="008F2EFA">
        <w:rPr>
          <w:rStyle w:val="Emphasis"/>
          <w:highlight w:val="yellow"/>
        </w:rPr>
        <w:t>isolationist</w:t>
      </w:r>
      <w:r w:rsidRPr="008F2EFA">
        <w:rPr>
          <w:rStyle w:val="StyleUnderline"/>
        </w:rPr>
        <w:t xml:space="preserve"> </w:t>
      </w:r>
      <w:r w:rsidRPr="008F2EFA">
        <w:rPr>
          <w:rStyle w:val="StyleUnderline"/>
        </w:rPr>
        <w:lastRenderedPageBreak/>
        <w:t>variant of ‘</w:t>
      </w:r>
      <w:r w:rsidRPr="008F2EFA">
        <w:rPr>
          <w:rStyle w:val="StyleUnderline"/>
          <w:highlight w:val="yellow"/>
        </w:rPr>
        <w:t>Trumpian economic nationalism</w:t>
      </w:r>
      <w:r w:rsidRPr="008F2EFA">
        <w:rPr>
          <w:rStyle w:val="StyleUnderline"/>
        </w:rPr>
        <w:t>’.</w:t>
      </w:r>
      <w:r w:rsidRPr="008F2EFA">
        <w:rPr>
          <w:sz w:val="16"/>
        </w:rPr>
        <w:t xml:space="preserve"> Trade protection through tariffs, although disruptive and destabilising for globalisation in itself, is only one element of this broader and still nascent neomercantilist strategic vision (Helleiner 2021).</w:t>
      </w:r>
    </w:p>
    <w:p w14:paraId="7ECFD1D5" w14:textId="77777777" w:rsidR="00370BD0" w:rsidRPr="008F2EFA" w:rsidRDefault="00370BD0" w:rsidP="00370BD0">
      <w:pPr>
        <w:rPr>
          <w:sz w:val="16"/>
        </w:rPr>
      </w:pPr>
      <w:r w:rsidRPr="008F2EFA">
        <w:rPr>
          <w:rStyle w:val="StyleUnderline"/>
        </w:rPr>
        <w:t xml:space="preserve">In recent weeks, </w:t>
      </w:r>
      <w:r w:rsidRPr="00434ACB">
        <w:rPr>
          <w:rStyle w:val="StyleUnderline"/>
          <w:highlight w:val="yellow"/>
        </w:rPr>
        <w:t>the</w:t>
      </w:r>
      <w:r w:rsidRPr="008F2EFA">
        <w:rPr>
          <w:rStyle w:val="StyleUnderline"/>
        </w:rPr>
        <w:t xml:space="preserve"> dollar’s </w:t>
      </w:r>
      <w:r w:rsidRPr="00434ACB">
        <w:rPr>
          <w:rStyle w:val="Emphasis"/>
          <w:highlight w:val="yellow"/>
        </w:rPr>
        <w:t>effective exchange rate</w:t>
      </w:r>
      <w:r w:rsidRPr="008F2EFA">
        <w:rPr>
          <w:sz w:val="16"/>
        </w:rPr>
        <w:t xml:space="preserve"> against a representative basket of the top traded currencies </w:t>
      </w:r>
      <w:r w:rsidRPr="008F2EFA">
        <w:rPr>
          <w:rStyle w:val="StyleUnderline"/>
        </w:rPr>
        <w:t xml:space="preserve">has </w:t>
      </w:r>
      <w:r w:rsidRPr="00434ACB">
        <w:rPr>
          <w:rStyle w:val="StyleUnderline"/>
          <w:highlight w:val="yellow"/>
        </w:rPr>
        <w:t>plummeted</w:t>
      </w:r>
      <w:r w:rsidRPr="008F2EFA">
        <w:rPr>
          <w:rStyle w:val="StyleUnderline"/>
        </w:rPr>
        <w:t xml:space="preserve"> by up to 9% </w:t>
      </w:r>
      <w:r w:rsidRPr="00434ACB">
        <w:rPr>
          <w:rStyle w:val="StyleUnderline"/>
          <w:highlight w:val="yellow"/>
        </w:rPr>
        <w:t>in response to</w:t>
      </w:r>
      <w:r w:rsidRPr="008F2EFA">
        <w:rPr>
          <w:rStyle w:val="StyleUnderline"/>
        </w:rPr>
        <w:t xml:space="preserve"> the </w:t>
      </w:r>
      <w:r w:rsidRPr="00434ACB">
        <w:rPr>
          <w:rStyle w:val="Emphasis"/>
          <w:highlight w:val="yellow"/>
        </w:rPr>
        <w:t>tariff shocks</w:t>
      </w:r>
      <w:r w:rsidRPr="00434ACB">
        <w:rPr>
          <w:rStyle w:val="StyleUnderline"/>
          <w:highlight w:val="yellow"/>
        </w:rPr>
        <w:t xml:space="preserve"> and</w:t>
      </w:r>
      <w:r w:rsidRPr="00434ACB">
        <w:rPr>
          <w:rStyle w:val="StyleUnderline"/>
        </w:rPr>
        <w:t xml:space="preserve"> subsequent</w:t>
      </w:r>
      <w:r w:rsidRPr="008F2EFA">
        <w:rPr>
          <w:rStyle w:val="StyleUnderline"/>
        </w:rPr>
        <w:t xml:space="preserve"> </w:t>
      </w:r>
      <w:r w:rsidRPr="008F2EFA">
        <w:rPr>
          <w:rStyle w:val="Emphasis"/>
        </w:rPr>
        <w:t xml:space="preserve">global </w:t>
      </w:r>
      <w:r w:rsidRPr="00434ACB">
        <w:rPr>
          <w:rStyle w:val="Emphasis"/>
          <w:highlight w:val="yellow"/>
        </w:rPr>
        <w:t>economic uncertainty</w:t>
      </w:r>
      <w:r w:rsidRPr="008F2EFA">
        <w:rPr>
          <w:rStyle w:val="StyleUnderline"/>
        </w:rPr>
        <w:t xml:space="preserve"> instigated by</w:t>
      </w:r>
      <w:r w:rsidRPr="008F2EFA">
        <w:rPr>
          <w:sz w:val="16"/>
        </w:rPr>
        <w:t xml:space="preserve"> the </w:t>
      </w:r>
      <w:r w:rsidRPr="008F2EFA">
        <w:rPr>
          <w:rStyle w:val="StyleUnderline"/>
        </w:rPr>
        <w:t>Trump</w:t>
      </w:r>
      <w:r w:rsidRPr="008F2EFA">
        <w:rPr>
          <w:sz w:val="16"/>
        </w:rPr>
        <w:t xml:space="preserve"> administration on April 2nd (The Economist 2025b, 7). The fall, although of no great immediate consequence in itself,3 has been seen as potentially significant going forward for at least two reasons. First is that </w:t>
      </w:r>
      <w:r w:rsidRPr="00434ACB">
        <w:rPr>
          <w:rStyle w:val="StyleUnderline"/>
          <w:highlight w:val="yellow"/>
        </w:rPr>
        <w:t>in ‘normal’ bad times the dollar</w:t>
      </w:r>
      <w:r w:rsidRPr="008F2EFA">
        <w:rPr>
          <w:rStyle w:val="StyleUnderline"/>
        </w:rPr>
        <w:t xml:space="preserve"> has a ‘natural’ tendency to </w:t>
      </w:r>
      <w:r w:rsidRPr="00434ACB">
        <w:rPr>
          <w:rStyle w:val="StyleUnderline"/>
          <w:highlight w:val="yellow"/>
        </w:rPr>
        <w:t>rise</w:t>
      </w:r>
      <w:r w:rsidRPr="008F2EFA">
        <w:rPr>
          <w:sz w:val="16"/>
        </w:rPr>
        <w:t xml:space="preserve">, reflecting its unrivalled status as a safe-haven currency. </w:t>
      </w:r>
      <w:r w:rsidRPr="00434ACB">
        <w:rPr>
          <w:rStyle w:val="StyleUnderline"/>
          <w:highlight w:val="yellow"/>
        </w:rPr>
        <w:t>This time</w:t>
      </w:r>
      <w:r w:rsidRPr="008F2EFA">
        <w:rPr>
          <w:sz w:val="16"/>
        </w:rPr>
        <w:t xml:space="preserve">, however, </w:t>
      </w:r>
      <w:r w:rsidRPr="008F2EFA">
        <w:rPr>
          <w:rStyle w:val="StyleUnderline"/>
        </w:rPr>
        <w:t xml:space="preserve">the </w:t>
      </w:r>
      <w:r w:rsidRPr="00434ACB">
        <w:rPr>
          <w:rStyle w:val="Emphasis"/>
          <w:highlight w:val="yellow"/>
        </w:rPr>
        <w:t>instability</w:t>
      </w:r>
      <w:r w:rsidRPr="008F2EFA">
        <w:rPr>
          <w:rStyle w:val="StyleUnderline"/>
        </w:rPr>
        <w:t xml:space="preserve"> induced by</w:t>
      </w:r>
      <w:r w:rsidRPr="008F2EFA">
        <w:rPr>
          <w:sz w:val="16"/>
        </w:rPr>
        <w:t xml:space="preserve"> the </w:t>
      </w:r>
      <w:r w:rsidRPr="008F2EFA">
        <w:rPr>
          <w:rStyle w:val="StyleUnderline"/>
        </w:rPr>
        <w:t>Trump</w:t>
      </w:r>
      <w:r w:rsidRPr="008F2EFA">
        <w:rPr>
          <w:sz w:val="16"/>
        </w:rPr>
        <w:t xml:space="preserve"> administration’s </w:t>
      </w:r>
      <w:r w:rsidRPr="008F2EFA">
        <w:rPr>
          <w:rStyle w:val="Emphasis"/>
        </w:rPr>
        <w:t>protectionist</w:t>
      </w:r>
      <w:r w:rsidRPr="008F2EFA">
        <w:rPr>
          <w:rStyle w:val="StyleUnderline"/>
        </w:rPr>
        <w:t xml:space="preserve"> and </w:t>
      </w:r>
      <w:r w:rsidRPr="008F2EFA">
        <w:rPr>
          <w:rStyle w:val="Emphasis"/>
        </w:rPr>
        <w:t>inflationary trade policies</w:t>
      </w:r>
      <w:r w:rsidRPr="008F2EFA">
        <w:rPr>
          <w:rStyle w:val="StyleUnderline"/>
        </w:rPr>
        <w:t xml:space="preserve"> </w:t>
      </w:r>
      <w:r w:rsidRPr="00434ACB">
        <w:rPr>
          <w:rStyle w:val="StyleUnderline"/>
          <w:highlight w:val="yellow"/>
        </w:rPr>
        <w:t xml:space="preserve">compounds </w:t>
      </w:r>
      <w:r w:rsidRPr="00434ACB">
        <w:rPr>
          <w:rStyle w:val="Emphasis"/>
          <w:highlight w:val="yellow"/>
        </w:rPr>
        <w:t>structural weaknesses</w:t>
      </w:r>
      <w:r w:rsidRPr="008F2EFA">
        <w:rPr>
          <w:rStyle w:val="StyleUnderline"/>
        </w:rPr>
        <w:t xml:space="preserve"> —</w:t>
      </w:r>
      <w:r w:rsidRPr="00434ACB">
        <w:rPr>
          <w:rStyle w:val="Emphasis"/>
          <w:highlight w:val="yellow"/>
        </w:rPr>
        <w:t>federal deficits</w:t>
      </w:r>
      <w:r w:rsidRPr="008F2EFA">
        <w:rPr>
          <w:rStyle w:val="StyleUnderline"/>
        </w:rPr>
        <w:t xml:space="preserve"> stuck at around 6.5% plus</w:t>
      </w:r>
      <w:r w:rsidRPr="008F2EFA">
        <w:rPr>
          <w:sz w:val="16"/>
        </w:rPr>
        <w:t xml:space="preserve"> GDP </w:t>
      </w:r>
      <w:r w:rsidRPr="00434ACB">
        <w:rPr>
          <w:rStyle w:val="StyleUnderline"/>
          <w:highlight w:val="yellow"/>
        </w:rPr>
        <w:t>and</w:t>
      </w:r>
      <w:r w:rsidRPr="008F2EFA">
        <w:rPr>
          <w:rStyle w:val="StyleUnderline"/>
        </w:rPr>
        <w:t xml:space="preserve"> an ‘</w:t>
      </w:r>
      <w:r w:rsidRPr="00434ACB">
        <w:rPr>
          <w:rStyle w:val="StyleUnderline"/>
          <w:highlight w:val="yellow"/>
        </w:rPr>
        <w:t xml:space="preserve">unsustainable’ </w:t>
      </w:r>
      <w:r w:rsidRPr="00434ACB">
        <w:rPr>
          <w:rStyle w:val="Emphasis"/>
          <w:highlight w:val="yellow"/>
        </w:rPr>
        <w:t>debt ratio</w:t>
      </w:r>
      <w:r w:rsidRPr="008F2EFA">
        <w:rPr>
          <w:rStyle w:val="StyleUnderline"/>
        </w:rPr>
        <w:t xml:space="preserve"> around 120% GDP</w:t>
      </w:r>
      <w:r w:rsidRPr="008F2EFA">
        <w:rPr>
          <w:sz w:val="16"/>
        </w:rPr>
        <w:t>—</w:t>
      </w:r>
      <w:r w:rsidRPr="00434ACB">
        <w:rPr>
          <w:rStyle w:val="StyleUnderline"/>
          <w:highlight w:val="yellow"/>
        </w:rPr>
        <w:t xml:space="preserve">that could </w:t>
      </w:r>
      <w:r w:rsidRPr="00434ACB">
        <w:rPr>
          <w:rStyle w:val="Emphasis"/>
          <w:sz w:val="24"/>
          <w:szCs w:val="24"/>
          <w:highlight w:val="yellow"/>
        </w:rPr>
        <w:t>easily embroil the dollar in a full-blown fiscal crisis</w:t>
      </w:r>
      <w:r w:rsidRPr="008F2EFA">
        <w:rPr>
          <w:rStyle w:val="StyleUnderline"/>
          <w:sz w:val="24"/>
          <w:szCs w:val="24"/>
        </w:rPr>
        <w:t xml:space="preserve"> </w:t>
      </w:r>
      <w:r w:rsidRPr="008F2EFA">
        <w:rPr>
          <w:rStyle w:val="StyleUnderline"/>
        </w:rPr>
        <w:t>of America’s own making</w:t>
      </w:r>
      <w:r w:rsidRPr="008F2EFA">
        <w:rPr>
          <w:sz w:val="16"/>
        </w:rPr>
        <w:t xml:space="preserve"> (Emmott 2025; Lowrey 2025; Rogoff 2025). President </w:t>
      </w:r>
      <w:r w:rsidRPr="00434ACB">
        <w:rPr>
          <w:rStyle w:val="StyleUnderline"/>
          <w:highlight w:val="yellow"/>
        </w:rPr>
        <w:t>Trump’s threat</w:t>
      </w:r>
      <w:r w:rsidRPr="008F2EFA">
        <w:rPr>
          <w:sz w:val="16"/>
        </w:rPr>
        <w:t xml:space="preserve"> (subsequently recanted) </w:t>
      </w:r>
      <w:r w:rsidRPr="00434ACB">
        <w:rPr>
          <w:rStyle w:val="StyleUnderline"/>
          <w:highlight w:val="yellow"/>
        </w:rPr>
        <w:t>to sack Powell</w:t>
      </w:r>
      <w:r w:rsidRPr="008F2EFA">
        <w:rPr>
          <w:sz w:val="16"/>
        </w:rPr>
        <w:t xml:space="preserve"> if the Fed refused to do the administration’s bidding, </w:t>
      </w:r>
      <w:r w:rsidRPr="008F2EFA">
        <w:rPr>
          <w:rStyle w:val="StyleUnderline"/>
        </w:rPr>
        <w:t>was an act of coercion that</w:t>
      </w:r>
      <w:r w:rsidRPr="008F2EFA">
        <w:rPr>
          <w:sz w:val="16"/>
        </w:rPr>
        <w:t xml:space="preserve"> by challenging the bank’s independence and authority </w:t>
      </w:r>
      <w:r w:rsidRPr="00434ACB">
        <w:rPr>
          <w:rStyle w:val="StyleUnderline"/>
          <w:highlight w:val="yellow"/>
        </w:rPr>
        <w:t>risked bringing</w:t>
      </w:r>
      <w:r w:rsidRPr="008F2EFA">
        <w:rPr>
          <w:rStyle w:val="StyleUnderline"/>
        </w:rPr>
        <w:t xml:space="preserve"> such a </w:t>
      </w:r>
      <w:r w:rsidRPr="00434ACB">
        <w:rPr>
          <w:rStyle w:val="StyleUnderline"/>
          <w:highlight w:val="yellow"/>
        </w:rPr>
        <w:t>crisis closer</w:t>
      </w:r>
      <w:r w:rsidRPr="008F2EFA">
        <w:rPr>
          <w:sz w:val="16"/>
        </w:rPr>
        <w:t xml:space="preserve"> (Emmott 2025).</w:t>
      </w:r>
    </w:p>
    <w:p w14:paraId="05B1E40D" w14:textId="77777777" w:rsidR="00370BD0" w:rsidRPr="008F2EFA" w:rsidRDefault="00370BD0" w:rsidP="00370BD0">
      <w:pPr>
        <w:rPr>
          <w:sz w:val="16"/>
        </w:rPr>
      </w:pPr>
      <w:r w:rsidRPr="008F2EFA">
        <w:rPr>
          <w:sz w:val="16"/>
        </w:rPr>
        <w:t xml:space="preserve">Second, </w:t>
      </w:r>
      <w:r w:rsidRPr="008F2EFA">
        <w:rPr>
          <w:rStyle w:val="StyleUnderline"/>
        </w:rPr>
        <w:t>the dollar’s</w:t>
      </w:r>
      <w:r w:rsidRPr="008F2EFA">
        <w:rPr>
          <w:sz w:val="16"/>
        </w:rPr>
        <w:t xml:space="preserve"> current </w:t>
      </w:r>
      <w:r w:rsidRPr="008F2EFA">
        <w:rPr>
          <w:rStyle w:val="StyleUnderline"/>
        </w:rPr>
        <w:t>travails may</w:t>
      </w:r>
      <w:r w:rsidRPr="008F2EFA">
        <w:rPr>
          <w:sz w:val="16"/>
        </w:rPr>
        <w:t xml:space="preserve"> also </w:t>
      </w:r>
      <w:r w:rsidRPr="008F2EFA">
        <w:rPr>
          <w:rStyle w:val="StyleUnderline"/>
        </w:rPr>
        <w:t xml:space="preserve">be of longer term significance if they reflect a response to </w:t>
      </w:r>
      <w:r w:rsidRPr="008F2EFA">
        <w:rPr>
          <w:rStyle w:val="Emphasis"/>
        </w:rPr>
        <w:t>wider threats to global economic stability</w:t>
      </w:r>
      <w:r w:rsidRPr="008F2EFA">
        <w:rPr>
          <w:rStyle w:val="StyleUnderline"/>
        </w:rPr>
        <w:t xml:space="preserve"> posed by </w:t>
      </w:r>
      <w:r w:rsidRPr="00434ACB">
        <w:rPr>
          <w:rStyle w:val="StyleUnderline"/>
          <w:highlight w:val="yellow"/>
        </w:rPr>
        <w:t>Trumpian</w:t>
      </w:r>
      <w:r w:rsidRPr="008F2EFA">
        <w:rPr>
          <w:rStyle w:val="StyleUnderline"/>
        </w:rPr>
        <w:t xml:space="preserve"> economic </w:t>
      </w:r>
      <w:r w:rsidRPr="00434ACB">
        <w:rPr>
          <w:rStyle w:val="StyleUnderline"/>
          <w:highlight w:val="yellow"/>
        </w:rPr>
        <w:t>nationalism</w:t>
      </w:r>
      <w:r w:rsidRPr="008F2EFA">
        <w:rPr>
          <w:sz w:val="16"/>
        </w:rPr>
        <w:t xml:space="preserve"> and its radical undercurrents. For example, on the foreign economic policy side some commentators have interpreted </w:t>
      </w:r>
      <w:r w:rsidRPr="008F2EFA">
        <w:rPr>
          <w:rStyle w:val="StyleUnderline"/>
        </w:rPr>
        <w:t>Trump’s</w:t>
      </w:r>
      <w:r w:rsidRPr="008F2EFA">
        <w:rPr>
          <w:sz w:val="16"/>
        </w:rPr>
        <w:t xml:space="preserve"> tariff shock as an early salvo in a broader protectionist strategy aimed principally at China that, if necessary, is </w:t>
      </w:r>
      <w:r w:rsidRPr="008F2EFA">
        <w:rPr>
          <w:rStyle w:val="StyleUnderline"/>
        </w:rPr>
        <w:t xml:space="preserve">willing to </w:t>
      </w:r>
      <w:r w:rsidRPr="00434ACB">
        <w:rPr>
          <w:rStyle w:val="StyleUnderline"/>
          <w:highlight w:val="yellow"/>
        </w:rPr>
        <w:t>entertain</w:t>
      </w:r>
      <w:r w:rsidRPr="008F2EFA">
        <w:rPr>
          <w:rStyle w:val="StyleUnderline"/>
        </w:rPr>
        <w:t xml:space="preserve"> out-and-out </w:t>
      </w:r>
      <w:r w:rsidRPr="00434ACB">
        <w:rPr>
          <w:rStyle w:val="Emphasis"/>
          <w:highlight w:val="yellow"/>
        </w:rPr>
        <w:t>economic war</w:t>
      </w:r>
      <w:r w:rsidRPr="008F2EFA">
        <w:rPr>
          <w:rStyle w:val="StyleUnderline"/>
        </w:rPr>
        <w:t>. This envisages the economic ‘</w:t>
      </w:r>
      <w:r w:rsidRPr="00434ACB">
        <w:rPr>
          <w:rStyle w:val="StyleUnderline"/>
          <w:highlight w:val="yellow"/>
        </w:rPr>
        <w:t>decoupling’</w:t>
      </w:r>
      <w:r w:rsidRPr="008F2EFA">
        <w:rPr>
          <w:rStyle w:val="StyleUnderline"/>
        </w:rPr>
        <w:t xml:space="preserve"> of the USA and</w:t>
      </w:r>
      <w:r w:rsidRPr="008F2EFA">
        <w:rPr>
          <w:sz w:val="16"/>
        </w:rPr>
        <w:t xml:space="preserve"> willing Western </w:t>
      </w:r>
      <w:r w:rsidRPr="008F2EFA">
        <w:rPr>
          <w:rStyle w:val="StyleUnderline"/>
        </w:rPr>
        <w:t xml:space="preserve">allies </w:t>
      </w:r>
      <w:r w:rsidRPr="00434ACB">
        <w:rPr>
          <w:rStyle w:val="StyleUnderline"/>
          <w:highlight w:val="yellow"/>
        </w:rPr>
        <w:t>from China</w:t>
      </w:r>
      <w:r w:rsidRPr="008F2EFA">
        <w:rPr>
          <w:sz w:val="16"/>
        </w:rPr>
        <w:t xml:space="preserve"> in a new, trade-focused, cold war that would necessitate a radical reconfiguration of liberal world order. This is needed, the argument goes, because, although the current order was largely created by the USA, it has come to be dominated by China’s authoritarian model. This is seen to be based on an ‘illiberal’ and ‘unfair’ form of state capitalism against which the USA cannot successfully compete partly because it remains burdened by its hegemonic role (see Miran 2024; Navarro 2023, 765–795; Navarro and Autry 2011). The World Trade Organisation (WTO)—a lawmaking and adjudicating lynchpin of liberal world order—has at the behest of the USA been in operational crisis since 2011 and legally hamstrung since 2018, it’s crucial appellate body (AB), which adjudicates and settles trade disputes between members, having been held in abeyance.4 </w:t>
      </w:r>
      <w:r w:rsidRPr="008F2EFA">
        <w:rPr>
          <w:rStyle w:val="StyleUnderline"/>
        </w:rPr>
        <w:t>While the USA and China</w:t>
      </w:r>
      <w:r w:rsidRPr="008F2EFA">
        <w:rPr>
          <w:sz w:val="16"/>
        </w:rPr>
        <w:t xml:space="preserve"> both </w:t>
      </w:r>
      <w:r w:rsidRPr="008F2EFA">
        <w:rPr>
          <w:rStyle w:val="StyleUnderline"/>
        </w:rPr>
        <w:t>remain members of the WTO it is difficult to see how its crisis can be resolved</w:t>
      </w:r>
      <w:r w:rsidRPr="008F2EFA">
        <w:rPr>
          <w:sz w:val="16"/>
        </w:rPr>
        <w:t>. Although Trump has been openly critical of the WTO, to the point of threatening USA withdrawal from it, one reading of the tariff shock is that it represents a strategic move to help force a more exclusive USAfriendly and free trade dominated reconfiguration of the organisation absent China and perhaps some of its developing world allies. An alternative and currently more likely change is that the WTO will, with the help of a powerful group of pro-globalisation members including China and the EU, find a way around its current crisis that might effectively isolate the USA even if it continues formally to be a WTO member. That said, makeshift reforms introduced after 2018 to allow the AB to continue functioning despite American sabotage has proved less effective than hoped for. Furthermore, negotiations to secure a permanent solution to the crisis—set to have been successfully concluded by the end of 2024—have yet to achieve an agreement or wider positive policy outcome (Hopewell 2025).</w:t>
      </w:r>
    </w:p>
    <w:p w14:paraId="14866A04" w14:textId="77777777" w:rsidR="00370BD0" w:rsidRPr="008F2EFA" w:rsidRDefault="00370BD0" w:rsidP="00370BD0">
      <w:pPr>
        <w:rPr>
          <w:sz w:val="16"/>
        </w:rPr>
      </w:pPr>
      <w:r w:rsidRPr="008F2EFA">
        <w:rPr>
          <w:sz w:val="16"/>
        </w:rPr>
        <w:t>While any fracturing of the WTO would have negative consequences for global trade the overall consequences could potentially be managed. As recently discussed in the post- ‘liberation day’ edition of The Economist, a limited economic decoupling mainly impacting US–China trade could, in principle, be offset by the renewed functioning of the WTO alongside the forging of new trade agreements and the consolidation of existing ones by a trade-favouring coalition of the willing sufficiently determined to defend their economic interests by resisting the protectionist tide (The Economist 2025a).</w:t>
      </w:r>
    </w:p>
    <w:p w14:paraId="039DE423" w14:textId="77777777" w:rsidR="00370BD0" w:rsidRPr="008F2EFA" w:rsidRDefault="00370BD0" w:rsidP="00370BD0">
      <w:pPr>
        <w:rPr>
          <w:sz w:val="16"/>
        </w:rPr>
      </w:pPr>
      <w:r w:rsidRPr="008F2EFA">
        <w:rPr>
          <w:sz w:val="16"/>
        </w:rPr>
        <w:t xml:space="preserve">Wholesale US–China financial decoupling remains unlikely partly because, as already discussed, financial interdependence between the two powers is deeply embedded and partly because it would have damaging consequences for the global economy that few rational policy makers in ‘normal’ times would factor into a feasible foreign economic policy for the world’s leading power. Nevertheless, supporters of radical variants of Trumpian economic nationalism take it seriously as part of a long-term and broader protectionist strategy for rebuilding the US domestic economy. This gives added salience to John Ikenberry’s judgement that, </w:t>
      </w:r>
      <w:r w:rsidRPr="008F2EFA">
        <w:rPr>
          <w:rStyle w:val="StyleUnderline"/>
        </w:rPr>
        <w:t>however structurally important the dollar may appear to be</w:t>
      </w:r>
      <w:r w:rsidRPr="008F2EFA">
        <w:rPr>
          <w:sz w:val="16"/>
        </w:rPr>
        <w:t xml:space="preserve"> for the health of the global economy, </w:t>
      </w:r>
      <w:r w:rsidRPr="008F2EFA">
        <w:rPr>
          <w:rStyle w:val="StyleUnderline"/>
        </w:rPr>
        <w:t>the two</w:t>
      </w:r>
      <w:r w:rsidRPr="008F2EFA">
        <w:rPr>
          <w:sz w:val="16"/>
        </w:rPr>
        <w:t xml:space="preserve"> global </w:t>
      </w:r>
      <w:r w:rsidRPr="008F2EFA">
        <w:rPr>
          <w:rStyle w:val="StyleUnderline"/>
        </w:rPr>
        <w:t>superpowers</w:t>
      </w:r>
      <w:r w:rsidRPr="008F2EFA">
        <w:rPr>
          <w:sz w:val="16"/>
        </w:rPr>
        <w:t xml:space="preserve"> for whom dollar interdependence </w:t>
      </w:r>
      <w:r w:rsidRPr="008F2EFA">
        <w:rPr>
          <w:rStyle w:val="StyleUnderline"/>
        </w:rPr>
        <w:t>has thus far favoured mutually beneficial peace remain ‘locked in a delicate dance’</w:t>
      </w:r>
      <w:r w:rsidRPr="008F2EFA">
        <w:rPr>
          <w:sz w:val="16"/>
        </w:rPr>
        <w:t xml:space="preserve"> (Ikenberry 2011; see also de Graaff and van Apeldoorn 2018, 128–129). </w:t>
      </w:r>
      <w:r w:rsidRPr="008F2EFA">
        <w:rPr>
          <w:rStyle w:val="StyleUnderline"/>
        </w:rPr>
        <w:t>Trumpian economic nationalism</w:t>
      </w:r>
      <w:r w:rsidRPr="008F2EFA">
        <w:rPr>
          <w:sz w:val="16"/>
        </w:rPr>
        <w:t xml:space="preserve">, if taken to the extremes some of its supporters propose, </w:t>
      </w:r>
      <w:r w:rsidRPr="008F2EFA">
        <w:rPr>
          <w:rStyle w:val="StyleUnderline"/>
        </w:rPr>
        <w:t>has the capacity to</w:t>
      </w:r>
      <w:r w:rsidRPr="008F2EFA">
        <w:rPr>
          <w:sz w:val="16"/>
        </w:rPr>
        <w:t>—so to speak—</w:t>
      </w:r>
      <w:r w:rsidRPr="008F2EFA">
        <w:rPr>
          <w:rStyle w:val="Emphasis"/>
        </w:rPr>
        <w:t>stop the music</w:t>
      </w:r>
      <w:r w:rsidRPr="008F2EFA">
        <w:rPr>
          <w:sz w:val="16"/>
        </w:rPr>
        <w:t>.</w:t>
      </w:r>
    </w:p>
    <w:p w14:paraId="5B45CD88" w14:textId="77777777" w:rsidR="00370BD0" w:rsidRPr="008F2EFA" w:rsidRDefault="00370BD0" w:rsidP="00370BD0">
      <w:pPr>
        <w:rPr>
          <w:sz w:val="16"/>
        </w:rPr>
      </w:pPr>
      <w:r w:rsidRPr="008F2EFA">
        <w:rPr>
          <w:sz w:val="16"/>
        </w:rPr>
        <w:t xml:space="preserve">Some of the more extreme ideas associated with Trumpian economics are evident in the Heritage Foundation-sponsored Mandate for Leadership 2025: The Conservative Promise (otherwise known as Project 2025), which is increasingly acknowledged as having leverage within the current Trump administration despite the then presidential candidate’s attempts to distance his campaign from the project in the run-up to the 2024 presidential election. Indeed Project 2025 explicitly favours policy proposals, including the reintroduction of a gold standard and even the </w:t>
      </w:r>
      <w:r w:rsidRPr="008F2EFA">
        <w:rPr>
          <w:sz w:val="16"/>
        </w:rPr>
        <w:lastRenderedPageBreak/>
        <w:t>effective abolition of the Federal Reserve, that, if implemented, would end dollar hegemony by massively constraining the Fed’s monetary power (Dans and Groves 2023, 731–743 ; see also Lowrey 2025).</w:t>
      </w:r>
    </w:p>
    <w:p w14:paraId="1FEACACD" w14:textId="77777777" w:rsidR="00370BD0" w:rsidRPr="008F2EFA" w:rsidRDefault="00370BD0" w:rsidP="00370BD0">
      <w:pPr>
        <w:rPr>
          <w:sz w:val="16"/>
        </w:rPr>
      </w:pPr>
      <w:r w:rsidRPr="008F2EFA">
        <w:rPr>
          <w:sz w:val="16"/>
        </w:rPr>
        <w:t xml:space="preserve">Such </w:t>
      </w:r>
      <w:r w:rsidRPr="008F2EFA">
        <w:rPr>
          <w:rStyle w:val="StyleUnderline"/>
        </w:rPr>
        <w:t>right-libertarian</w:t>
      </w:r>
      <w:r w:rsidRPr="008F2EFA">
        <w:rPr>
          <w:sz w:val="16"/>
        </w:rPr>
        <w:t xml:space="preserve"> sponsored </w:t>
      </w:r>
      <w:r w:rsidRPr="008F2EFA">
        <w:rPr>
          <w:rStyle w:val="StyleUnderline"/>
        </w:rPr>
        <w:t xml:space="preserve">monetary </w:t>
      </w:r>
      <w:r w:rsidRPr="00434ACB">
        <w:rPr>
          <w:rStyle w:val="StyleUnderline"/>
          <w:highlight w:val="yellow"/>
        </w:rPr>
        <w:t>policies</w:t>
      </w:r>
      <w:r w:rsidRPr="008F2EFA">
        <w:rPr>
          <w:sz w:val="16"/>
        </w:rPr>
        <w:t xml:space="preserve">, while extreme in themselves, </w:t>
      </w:r>
      <w:r w:rsidRPr="00434ACB">
        <w:rPr>
          <w:rStyle w:val="StyleUnderline"/>
          <w:highlight w:val="yellow"/>
        </w:rPr>
        <w:t>can be linked to</w:t>
      </w:r>
      <w:r w:rsidRPr="008F2EFA">
        <w:rPr>
          <w:rStyle w:val="StyleUnderline"/>
        </w:rPr>
        <w:t xml:space="preserve"> broader Republican movement</w:t>
      </w:r>
      <w:r w:rsidRPr="008F2EFA">
        <w:rPr>
          <w:sz w:val="16"/>
        </w:rPr>
        <w:t xml:space="preserve"> thinking </w:t>
      </w:r>
      <w:r w:rsidRPr="008F2EFA">
        <w:rPr>
          <w:rStyle w:val="StyleUnderline"/>
        </w:rPr>
        <w:t xml:space="preserve">beyond </w:t>
      </w:r>
      <w:r w:rsidRPr="00434ACB">
        <w:rPr>
          <w:rStyle w:val="Emphasis"/>
          <w:highlight w:val="yellow"/>
        </w:rPr>
        <w:t>Project 2025</w:t>
      </w:r>
      <w:r w:rsidRPr="008F2EFA">
        <w:rPr>
          <w:rStyle w:val="StyleUnderline"/>
        </w:rPr>
        <w:t xml:space="preserve"> but still close to Trump </w:t>
      </w:r>
      <w:r w:rsidRPr="00434ACB">
        <w:rPr>
          <w:rStyle w:val="StyleUnderline"/>
          <w:highlight w:val="yellow"/>
        </w:rPr>
        <w:t>that envisage</w:t>
      </w:r>
      <w:r w:rsidRPr="008F2EFA">
        <w:rPr>
          <w:rStyle w:val="StyleUnderline"/>
        </w:rPr>
        <w:t xml:space="preserve"> a </w:t>
      </w:r>
      <w:r w:rsidRPr="00434ACB">
        <w:rPr>
          <w:rStyle w:val="StyleUnderline"/>
          <w:highlight w:val="yellow"/>
        </w:rPr>
        <w:t xml:space="preserve">genuinely </w:t>
      </w:r>
      <w:r w:rsidRPr="00434ACB">
        <w:rPr>
          <w:rStyle w:val="Emphasis"/>
          <w:highlight w:val="yellow"/>
        </w:rPr>
        <w:t>isolationist</w:t>
      </w:r>
      <w:r w:rsidRPr="00434ACB">
        <w:rPr>
          <w:rStyle w:val="StyleUnderline"/>
          <w:highlight w:val="yellow"/>
        </w:rPr>
        <w:t xml:space="preserve"> USA</w:t>
      </w:r>
      <w:r w:rsidRPr="008F2EFA">
        <w:rPr>
          <w:rStyle w:val="StyleUnderline"/>
        </w:rPr>
        <w:t>. This</w:t>
      </w:r>
      <w:r w:rsidRPr="008F2EFA">
        <w:rPr>
          <w:sz w:val="16"/>
        </w:rPr>
        <w:t xml:space="preserve"> thinking </w:t>
      </w:r>
      <w:r w:rsidRPr="008F2EFA">
        <w:rPr>
          <w:rStyle w:val="StyleUnderline"/>
        </w:rPr>
        <w:t>includes</w:t>
      </w:r>
      <w:r w:rsidRPr="008F2EFA">
        <w:rPr>
          <w:sz w:val="16"/>
        </w:rPr>
        <w:t xml:space="preserve">, for example, the </w:t>
      </w:r>
      <w:r w:rsidRPr="008F2EFA">
        <w:rPr>
          <w:rStyle w:val="Emphasis"/>
        </w:rPr>
        <w:t>neo-autarkic</w:t>
      </w:r>
      <w:r w:rsidRPr="008F2EFA">
        <w:rPr>
          <w:rStyle w:val="StyleUnderline"/>
        </w:rPr>
        <w:t xml:space="preserve"> ideas of Peter Navarro, Trump senoir counsellor for </w:t>
      </w:r>
      <w:r w:rsidRPr="008F2EFA">
        <w:rPr>
          <w:rStyle w:val="Emphasis"/>
        </w:rPr>
        <w:t>trade</w:t>
      </w:r>
      <w:r w:rsidRPr="008F2EFA">
        <w:rPr>
          <w:rStyle w:val="StyleUnderline"/>
        </w:rPr>
        <w:t xml:space="preserve"> and </w:t>
      </w:r>
      <w:r w:rsidRPr="008F2EFA">
        <w:rPr>
          <w:rStyle w:val="Emphasis"/>
        </w:rPr>
        <w:t>manufacturing</w:t>
      </w:r>
      <w:r w:rsidRPr="008F2EFA">
        <w:rPr>
          <w:sz w:val="16"/>
        </w:rPr>
        <w:t xml:space="preserve">, and the isolationist ideas of </w:t>
      </w:r>
      <w:r w:rsidRPr="008F2EFA">
        <w:rPr>
          <w:rStyle w:val="StyleUnderline"/>
        </w:rPr>
        <w:t>Steve Bannon</w:t>
      </w:r>
      <w:r w:rsidRPr="008F2EFA">
        <w:rPr>
          <w:sz w:val="16"/>
        </w:rPr>
        <w:t>, a former Trump advisor and leading Republican movement campaigner and idealogue. Orthodox economics, drawing on the classical trade theory of comparative advantage, regards such thinking as the height of economic irrationality since, at least for developed countries, substantively withdrawing from trade would come at the cost of reduced national income and prosperity. More specifically, if the USA were genuinely to pull back from the world economy it would lose key economic advantages it obtains from national specialisations and associated participation in the global division of labour. Although such comparative advantages require trade, the theory has it that they ensure the overall maximisation of global output and the efficient use of scares resources, advantages from which the USA has undoubtedly benefited. That said, American imports would decline dramatically and, depending on what happened to exports, the trade balance might improve.</w:t>
      </w:r>
    </w:p>
    <w:p w14:paraId="6811C22A" w14:textId="77777777" w:rsidR="00370BD0" w:rsidRDefault="00370BD0" w:rsidP="00370BD0">
      <w:pPr>
        <w:pStyle w:val="Heading2"/>
      </w:pPr>
      <w:r>
        <w:lastRenderedPageBreak/>
        <w:t>Midterms DA</w:t>
      </w:r>
    </w:p>
    <w:p w14:paraId="0C52C0F8" w14:textId="77777777" w:rsidR="00370BD0" w:rsidRDefault="00370BD0" w:rsidP="00370BD0">
      <w:pPr>
        <w:pStyle w:val="Heading4"/>
      </w:pPr>
      <w:r>
        <w:t xml:space="preserve">1. GOP </w:t>
      </w:r>
      <w:r w:rsidRPr="00B7376C">
        <w:rPr>
          <w:u w:val="single"/>
        </w:rPr>
        <w:t>wins now</w:t>
      </w:r>
      <w:r>
        <w:t xml:space="preserve">. </w:t>
      </w:r>
      <w:r w:rsidRPr="00646C18">
        <w:rPr>
          <w:u w:val="single"/>
        </w:rPr>
        <w:t>Inserted</w:t>
      </w:r>
      <w:r>
        <w:t xml:space="preserve"> chart.</w:t>
      </w:r>
    </w:p>
    <w:p w14:paraId="5DC1994C" w14:textId="77777777" w:rsidR="00370BD0" w:rsidRPr="00B7376C" w:rsidRDefault="00370BD0" w:rsidP="00370BD0">
      <w:r w:rsidRPr="00646C18">
        <w:rPr>
          <w:rStyle w:val="Style13ptBold"/>
        </w:rPr>
        <w:t>CPR 10-22</w:t>
      </w:r>
      <w:r>
        <w:t>, "2026 CPR House Race Ratings," Cook Political Report, 10/22/2025, https://www.cookpolitical.com/ratings/house-race-ratings.</w:t>
      </w:r>
    </w:p>
    <w:p w14:paraId="6722E315" w14:textId="77777777" w:rsidR="00370BD0" w:rsidRDefault="00370BD0" w:rsidP="00370BD0">
      <w:r w:rsidRPr="00B7376C">
        <w:rPr>
          <w:noProof/>
        </w:rPr>
        <w:drawing>
          <wp:inline distT="0" distB="0" distL="0" distR="0" wp14:anchorId="5DA6CDA2" wp14:editId="632BB75C">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14"/>
                    <a:stretch>
                      <a:fillRect/>
                    </a:stretch>
                  </pic:blipFill>
                  <pic:spPr>
                    <a:xfrm>
                      <a:off x="0" y="0"/>
                      <a:ext cx="5162257" cy="1569975"/>
                    </a:xfrm>
                    <a:prstGeom prst="rect">
                      <a:avLst/>
                    </a:prstGeom>
                  </pic:spPr>
                </pic:pic>
              </a:graphicData>
            </a:graphic>
          </wp:inline>
        </w:drawing>
      </w:r>
    </w:p>
    <w:p w14:paraId="406E7ABD" w14:textId="77777777" w:rsidR="00370BD0" w:rsidRDefault="00370BD0" w:rsidP="00370BD0">
      <w:pPr>
        <w:pStyle w:val="Heading4"/>
      </w:pPr>
      <w:r>
        <w:rPr>
          <w:u w:val="single"/>
        </w:rPr>
        <w:t xml:space="preserve">2. </w:t>
      </w:r>
      <w:r w:rsidRPr="00A0682A">
        <w:rPr>
          <w:u w:val="single"/>
        </w:rPr>
        <w:t>Prefer</w:t>
      </w:r>
      <w:r w:rsidRPr="00A0682A">
        <w:t xml:space="preserve"> it</w:t>
      </w:r>
      <w:r>
        <w:t>.</w:t>
      </w:r>
    </w:p>
    <w:p w14:paraId="696783E4" w14:textId="77777777" w:rsidR="00370BD0" w:rsidRPr="00C41667" w:rsidRDefault="00370BD0" w:rsidP="00370BD0">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433BBCDC" w14:textId="77777777" w:rsidR="00370BD0" w:rsidRPr="00032298" w:rsidRDefault="00370BD0" w:rsidP="00370BD0">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65C92780" w14:textId="77777777" w:rsidR="00370BD0" w:rsidRPr="00032298" w:rsidRDefault="00370BD0" w:rsidP="00370BD0">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70FD42B2" w14:textId="77777777" w:rsidR="00370BD0" w:rsidRPr="00032298" w:rsidRDefault="00370BD0" w:rsidP="00370BD0">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3EF4A7C4" w14:textId="77777777" w:rsidR="00370BD0" w:rsidRPr="00032298" w:rsidRDefault="00370BD0" w:rsidP="00370BD0">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4AD4E2D8" w14:textId="77777777" w:rsidR="00370BD0" w:rsidRPr="00032298" w:rsidRDefault="00370BD0" w:rsidP="00370BD0">
      <w:pPr>
        <w:rPr>
          <w:sz w:val="8"/>
          <w:szCs w:val="8"/>
        </w:rPr>
      </w:pPr>
      <w:r w:rsidRPr="00032298">
        <w:rPr>
          <w:sz w:val="8"/>
          <w:szCs w:val="8"/>
        </w:rPr>
        <w:t>What Do Lean, Likely, and Solid Mean, Anyway?</w:t>
      </w:r>
    </w:p>
    <w:p w14:paraId="640F4DBC" w14:textId="77777777" w:rsidR="00370BD0" w:rsidRDefault="00370BD0" w:rsidP="00370BD0">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3A261A43" w14:textId="77777777" w:rsidR="00370BD0" w:rsidRDefault="00370BD0" w:rsidP="00370BD0">
      <w:pPr>
        <w:pStyle w:val="Analytic"/>
        <w:rPr>
          <w:rStyle w:val="StyleUnderline"/>
        </w:rPr>
      </w:pPr>
    </w:p>
    <w:p w14:paraId="62CA4492" w14:textId="77777777" w:rsidR="00370BD0" w:rsidRDefault="00370BD0" w:rsidP="00370BD0">
      <w:pPr>
        <w:pStyle w:val="Heading4"/>
      </w:pPr>
      <w:r>
        <w:t xml:space="preserve">4. GOP </w:t>
      </w:r>
      <w:r w:rsidRPr="001D1231">
        <w:rPr>
          <w:u w:val="single"/>
        </w:rPr>
        <w:t>cheats</w:t>
      </w:r>
      <w:r>
        <w:t>.</w:t>
      </w:r>
    </w:p>
    <w:p w14:paraId="04B572C7" w14:textId="77777777" w:rsidR="00370BD0" w:rsidRDefault="00370BD0" w:rsidP="00370BD0">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4000F8AF" w14:textId="77777777" w:rsidR="00370BD0" w:rsidRPr="00552F2B" w:rsidRDefault="00370BD0" w:rsidP="00370BD0">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lastRenderedPageBreak/>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00513ADA" w14:textId="77777777" w:rsidR="00370BD0" w:rsidRPr="00685470" w:rsidRDefault="00370BD0" w:rsidP="00370BD0">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474B788A" w14:textId="77777777" w:rsidR="00370BD0" w:rsidRPr="00103399" w:rsidRDefault="00370BD0" w:rsidP="00370BD0">
      <w:pPr>
        <w:pStyle w:val="Heading4"/>
      </w:pPr>
      <w:r>
        <w:t xml:space="preserve">5. 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355C1A94" w14:textId="77777777" w:rsidR="00370BD0" w:rsidRDefault="00370BD0" w:rsidP="00370BD0">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29747CD4" w14:textId="77777777" w:rsidR="00370BD0" w:rsidRDefault="00370BD0" w:rsidP="00370BD0">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39041F1A" w14:textId="77777777" w:rsidR="00370BD0" w:rsidRDefault="00370BD0" w:rsidP="00370BD0">
      <w:pPr>
        <w:pStyle w:val="Analytic"/>
      </w:pPr>
    </w:p>
    <w:p w14:paraId="64EF0A06" w14:textId="77777777" w:rsidR="00370BD0" w:rsidRDefault="00370BD0" w:rsidP="00370BD0">
      <w:pPr>
        <w:pStyle w:val="Heading4"/>
      </w:pPr>
      <w:r>
        <w:rPr>
          <w:u w:val="single"/>
        </w:rPr>
        <w:t xml:space="preserve">9. </w:t>
      </w:r>
      <w:r w:rsidRPr="005C3ECA">
        <w:rPr>
          <w:u w:val="single"/>
        </w:rPr>
        <w:t>Anti-union</w:t>
      </w:r>
      <w:r>
        <w:t xml:space="preserve"> perception is </w:t>
      </w:r>
      <w:r w:rsidRPr="005C3ECA">
        <w:rPr>
          <w:u w:val="single"/>
        </w:rPr>
        <w:t>locked in</w:t>
      </w:r>
      <w:r>
        <w:t>.</w:t>
      </w:r>
    </w:p>
    <w:p w14:paraId="4160719B" w14:textId="77777777" w:rsidR="00370BD0" w:rsidRDefault="00370BD0" w:rsidP="00370BD0">
      <w:r>
        <w:t xml:space="preserve">Berry </w:t>
      </w:r>
      <w:r w:rsidRPr="00196605">
        <w:rPr>
          <w:rStyle w:val="Style13ptBold"/>
        </w:rPr>
        <w:t>Craig 11-11</w:t>
      </w:r>
      <w:r>
        <w:t>, Reporter, Forward Kentucky, "'Workers First'? Don't Make Us Laugh," Forward Kentucky, 11/11/2025, https://www.forwardky.com/workers-first-dont-make-us-laugh/.</w:t>
      </w:r>
    </w:p>
    <w:p w14:paraId="2BF31097" w14:textId="77777777" w:rsidR="00370BD0" w:rsidRPr="005C3ECA" w:rsidRDefault="00370BD0" w:rsidP="00370BD0">
      <w:pPr>
        <w:rPr>
          <w:sz w:val="16"/>
        </w:rPr>
      </w:pPr>
      <w:r w:rsidRPr="005C3ECA">
        <w:rPr>
          <w:sz w:val="16"/>
        </w:rPr>
        <w:t xml:space="preserve">One of </w:t>
      </w:r>
      <w:r w:rsidRPr="00275D68">
        <w:rPr>
          <w:rStyle w:val="StyleUnderline"/>
        </w:rPr>
        <w:t>the</w:t>
      </w:r>
      <w:r w:rsidRPr="005C3ECA">
        <w:rPr>
          <w:sz w:val="16"/>
        </w:rPr>
        <w:t xml:space="preserve"> </w:t>
      </w:r>
      <w:r w:rsidRPr="00853E3A">
        <w:rPr>
          <w:rStyle w:val="Emphasis"/>
          <w:highlight w:val="yellow"/>
        </w:rPr>
        <w:t>biggest</w:t>
      </w:r>
      <w:r w:rsidRPr="00853E3A">
        <w:rPr>
          <w:sz w:val="16"/>
          <w:highlight w:val="yellow"/>
        </w:rPr>
        <w:t xml:space="preserve"> </w:t>
      </w:r>
      <w:r w:rsidRPr="00853E3A">
        <w:rPr>
          <w:rStyle w:val="StyleUnderline"/>
          <w:highlight w:val="yellow"/>
        </w:rPr>
        <w:t>Trump whoppers is</w:t>
      </w:r>
      <w:r w:rsidRPr="00275D68">
        <w:rPr>
          <w:rStyle w:val="StyleUnderline"/>
        </w:rPr>
        <w:t xml:space="preserve"> his continuing </w:t>
      </w:r>
      <w:r w:rsidRPr="00853E3A">
        <w:rPr>
          <w:rStyle w:val="StyleUnderline"/>
          <w:highlight w:val="yellow"/>
        </w:rPr>
        <w:t>claim</w:t>
      </w:r>
      <w:r w:rsidRPr="00275D68">
        <w:rPr>
          <w:rStyle w:val="StyleUnderline"/>
        </w:rPr>
        <w:t xml:space="preserve"> that</w:t>
      </w:r>
      <w:r w:rsidRPr="005C3ECA">
        <w:rPr>
          <w:sz w:val="16"/>
        </w:rPr>
        <w:t xml:space="preserve"> </w:t>
      </w:r>
      <w:r w:rsidRPr="00853E3A">
        <w:rPr>
          <w:rStyle w:val="Emphasis"/>
          <w:sz w:val="24"/>
          <w:szCs w:val="24"/>
          <w:highlight w:val="yellow"/>
        </w:rPr>
        <w:t>he’s pro-labor</w:t>
      </w:r>
      <w:r w:rsidRPr="005C3ECA">
        <w:rPr>
          <w:sz w:val="16"/>
        </w:rPr>
        <w:t>.</w:t>
      </w:r>
    </w:p>
    <w:p w14:paraId="26D03D0F" w14:textId="77777777" w:rsidR="00370BD0" w:rsidRPr="005C3ECA" w:rsidRDefault="00370BD0" w:rsidP="00370BD0">
      <w:pPr>
        <w:rPr>
          <w:sz w:val="16"/>
        </w:rPr>
      </w:pPr>
      <w:r w:rsidRPr="005C3ECA">
        <w:rPr>
          <w:sz w:val="16"/>
        </w:rPr>
        <w:t xml:space="preserve">Three senior-citizen Kentucky </w:t>
      </w:r>
      <w:r w:rsidRPr="00853E3A">
        <w:rPr>
          <w:rStyle w:val="StyleUnderline"/>
          <w:highlight w:val="yellow"/>
        </w:rPr>
        <w:t>union activists</w:t>
      </w:r>
      <w:r w:rsidRPr="005C3ECA">
        <w:rPr>
          <w:sz w:val="16"/>
        </w:rPr>
        <w:t xml:space="preserve"> </w:t>
      </w:r>
      <w:r w:rsidRPr="00275D68">
        <w:rPr>
          <w:rStyle w:val="Emphasis"/>
        </w:rPr>
        <w:t xml:space="preserve">beg to </w:t>
      </w:r>
      <w:r w:rsidRPr="00853E3A">
        <w:rPr>
          <w:rStyle w:val="Emphasis"/>
          <w:highlight w:val="yellow"/>
        </w:rPr>
        <w:t>differ</w:t>
      </w:r>
      <w:r w:rsidRPr="005C3ECA">
        <w:rPr>
          <w:sz w:val="16"/>
        </w:rPr>
        <w:t xml:space="preserve">, </w:t>
      </w:r>
      <w:r w:rsidRPr="00275D68">
        <w:rPr>
          <w:rStyle w:val="StyleUnderline"/>
        </w:rPr>
        <w:t xml:space="preserve">and </w:t>
      </w:r>
      <w:r w:rsidRPr="00853E3A">
        <w:rPr>
          <w:rStyle w:val="StyleUnderline"/>
          <w:highlight w:val="yellow"/>
        </w:rPr>
        <w:t>in</w:t>
      </w:r>
      <w:r w:rsidRPr="00853E3A">
        <w:rPr>
          <w:sz w:val="16"/>
          <w:highlight w:val="yellow"/>
        </w:rPr>
        <w:t xml:space="preserve"> </w:t>
      </w:r>
      <w:r w:rsidRPr="00853E3A">
        <w:rPr>
          <w:rStyle w:val="Emphasis"/>
          <w:highlight w:val="yellow"/>
        </w:rPr>
        <w:t>no</w:t>
      </w:r>
      <w:r w:rsidRPr="00853E3A">
        <w:rPr>
          <w:sz w:val="16"/>
          <w:highlight w:val="yellow"/>
        </w:rPr>
        <w:t xml:space="preserve"> </w:t>
      </w:r>
      <w:r w:rsidRPr="00853E3A">
        <w:rPr>
          <w:rStyle w:val="StyleUnderline"/>
          <w:highlight w:val="yellow"/>
        </w:rPr>
        <w:t>uncertain terms</w:t>
      </w:r>
      <w:r w:rsidRPr="005C3ECA">
        <w:rPr>
          <w:sz w:val="16"/>
        </w:rPr>
        <w:t>.</w:t>
      </w:r>
    </w:p>
    <w:p w14:paraId="1DC337E0" w14:textId="77777777" w:rsidR="00370BD0" w:rsidRPr="005C3ECA" w:rsidRDefault="00370BD0" w:rsidP="00370BD0">
      <w:pPr>
        <w:rPr>
          <w:sz w:val="16"/>
        </w:rPr>
      </w:pPr>
      <w:r w:rsidRPr="005C3ECA">
        <w:rPr>
          <w:sz w:val="16"/>
        </w:rPr>
        <w:t xml:space="preserve">“He’s </w:t>
      </w:r>
      <w:r w:rsidRPr="00275D68">
        <w:rPr>
          <w:rStyle w:val="StyleUnderline"/>
        </w:rPr>
        <w:t>been</w:t>
      </w:r>
      <w:r w:rsidRPr="005C3ECA">
        <w:rPr>
          <w:sz w:val="16"/>
        </w:rPr>
        <w:t xml:space="preserve"> </w:t>
      </w:r>
      <w:r w:rsidRPr="00275D68">
        <w:rPr>
          <w:rStyle w:val="Emphasis"/>
          <w:sz w:val="24"/>
          <w:szCs w:val="24"/>
        </w:rPr>
        <w:t>anti-union all his life</w:t>
      </w:r>
      <w:r w:rsidRPr="005C3ECA">
        <w:rPr>
          <w:sz w:val="16"/>
        </w:rPr>
        <w:t>,” said Jerry Sykes of Marshall County, an 82-year-old United Auto Workers retiree and member of Four Rivers Indivisible, a western Kentucky branch of the national group.</w:t>
      </w:r>
    </w:p>
    <w:p w14:paraId="65435487" w14:textId="77777777" w:rsidR="00370BD0" w:rsidRPr="005C3ECA" w:rsidRDefault="00370BD0" w:rsidP="00370BD0">
      <w:pPr>
        <w:rPr>
          <w:sz w:val="16"/>
        </w:rPr>
      </w:pPr>
      <w:r w:rsidRPr="005C3ECA">
        <w:rPr>
          <w:sz w:val="16"/>
        </w:rPr>
        <w:t>“</w:t>
      </w:r>
      <w:r w:rsidRPr="00275D68">
        <w:rPr>
          <w:rStyle w:val="StyleUnderline"/>
        </w:rPr>
        <w:t>Look at</w:t>
      </w:r>
      <w:r w:rsidRPr="005C3ECA">
        <w:rPr>
          <w:sz w:val="16"/>
        </w:rPr>
        <w:t xml:space="preserve"> all those </w:t>
      </w:r>
      <w:r w:rsidRPr="00853E3A">
        <w:rPr>
          <w:rStyle w:val="Emphasis"/>
          <w:highlight w:val="yellow"/>
        </w:rPr>
        <w:t>federal</w:t>
      </w:r>
      <w:r w:rsidRPr="005C3ECA">
        <w:rPr>
          <w:sz w:val="16"/>
        </w:rPr>
        <w:t xml:space="preserve"> construction </w:t>
      </w:r>
      <w:r w:rsidRPr="00853E3A">
        <w:rPr>
          <w:rStyle w:val="StyleUnderline"/>
          <w:highlight w:val="yellow"/>
        </w:rPr>
        <w:t>projects he’s cancelled</w:t>
      </w:r>
      <w:r w:rsidRPr="005C3ECA">
        <w:rPr>
          <w:sz w:val="16"/>
        </w:rPr>
        <w:t>,” said 73-year-old Kirk Gillenwaters, a Bullitt countian, UAW retiree, and president of the Kentucky branch of the Alliance for Retired Americans. “</w:t>
      </w:r>
      <w:r w:rsidRPr="00275D68">
        <w:rPr>
          <w:rStyle w:val="StyleUnderline"/>
        </w:rPr>
        <w:t xml:space="preserve">They </w:t>
      </w:r>
      <w:r w:rsidRPr="00853E3A">
        <w:rPr>
          <w:rStyle w:val="StyleUnderline"/>
          <w:highlight w:val="yellow"/>
        </w:rPr>
        <w:t>were</w:t>
      </w:r>
      <w:r w:rsidRPr="00853E3A">
        <w:rPr>
          <w:sz w:val="16"/>
          <w:highlight w:val="yellow"/>
        </w:rPr>
        <w:t xml:space="preserve"> </w:t>
      </w:r>
      <w:r w:rsidRPr="00853E3A">
        <w:rPr>
          <w:rStyle w:val="Emphasis"/>
          <w:highlight w:val="yellow"/>
        </w:rPr>
        <w:t>union projects</w:t>
      </w:r>
      <w:r w:rsidRPr="005C3ECA">
        <w:rPr>
          <w:sz w:val="16"/>
        </w:rPr>
        <w:t xml:space="preserve"> — </w:t>
      </w:r>
      <w:r w:rsidRPr="00275D68">
        <w:rPr>
          <w:rStyle w:val="StyleUnderline"/>
        </w:rPr>
        <w:t>almost</w:t>
      </w:r>
      <w:r w:rsidRPr="005C3ECA">
        <w:rPr>
          <w:sz w:val="16"/>
        </w:rPr>
        <w:t xml:space="preserve"> </w:t>
      </w:r>
      <w:r w:rsidRPr="00275D68">
        <w:rPr>
          <w:rStyle w:val="Emphasis"/>
        </w:rPr>
        <w:t>every</w:t>
      </w:r>
      <w:r w:rsidRPr="005C3ECA">
        <w:rPr>
          <w:sz w:val="16"/>
        </w:rPr>
        <w:t xml:space="preserve"> </w:t>
      </w:r>
      <w:r w:rsidRPr="00275D68">
        <w:rPr>
          <w:rStyle w:val="StyleUnderline"/>
        </w:rPr>
        <w:t>trade</w:t>
      </w:r>
      <w:r w:rsidRPr="005C3ECA">
        <w:rPr>
          <w:sz w:val="16"/>
        </w:rPr>
        <w:t>.”</w:t>
      </w:r>
    </w:p>
    <w:p w14:paraId="630EBC2C" w14:textId="77777777" w:rsidR="00370BD0" w:rsidRPr="005C3ECA" w:rsidRDefault="00370BD0" w:rsidP="00370BD0">
      <w:pPr>
        <w:rPr>
          <w:sz w:val="16"/>
        </w:rPr>
      </w:pPr>
      <w:r w:rsidRPr="00275D68">
        <w:rPr>
          <w:rStyle w:val="StyleUnderline"/>
        </w:rPr>
        <w:lastRenderedPageBreak/>
        <w:t xml:space="preserve">Trump’s </w:t>
      </w:r>
      <w:r w:rsidRPr="00853E3A">
        <w:rPr>
          <w:rStyle w:val="StyleUnderline"/>
          <w:highlight w:val="yellow"/>
        </w:rPr>
        <w:t>policies are “a</w:t>
      </w:r>
      <w:r w:rsidRPr="00853E3A">
        <w:rPr>
          <w:sz w:val="16"/>
          <w:highlight w:val="yellow"/>
        </w:rPr>
        <w:t xml:space="preserve"> </w:t>
      </w:r>
      <w:r w:rsidRPr="00853E3A">
        <w:rPr>
          <w:rStyle w:val="Emphasis"/>
          <w:highlight w:val="yellow"/>
        </w:rPr>
        <w:t>total repudiation</w:t>
      </w:r>
      <w:r w:rsidRPr="00853E3A">
        <w:rPr>
          <w:sz w:val="16"/>
          <w:highlight w:val="yellow"/>
        </w:rPr>
        <w:t xml:space="preserve"> </w:t>
      </w:r>
      <w:r w:rsidRPr="00853E3A">
        <w:rPr>
          <w:rStyle w:val="StyleUnderline"/>
          <w:highlight w:val="yellow"/>
        </w:rPr>
        <w:t>of those who say he is union-friendly</w:t>
      </w:r>
      <w:r w:rsidRPr="005C3ECA">
        <w:rPr>
          <w:sz w:val="16"/>
        </w:rPr>
        <w:t>,” said Bill Londrigan, 69, president emeritus of the Kentucky State AFL-CIO who lives in Waddy, near Frankfort. “Public sector or private sector, it doesn’t matter to Donald Trump.”</w:t>
      </w:r>
    </w:p>
    <w:p w14:paraId="4755CADC" w14:textId="77777777" w:rsidR="00370BD0" w:rsidRPr="005C3ECA" w:rsidRDefault="00370BD0" w:rsidP="00370BD0">
      <w:pPr>
        <w:rPr>
          <w:sz w:val="16"/>
        </w:rPr>
      </w:pPr>
      <w:r w:rsidRPr="00275D68">
        <w:rPr>
          <w:rStyle w:val="StyleUnderline"/>
        </w:rPr>
        <w:t>Unions</w:t>
      </w:r>
      <w:r w:rsidRPr="005C3ECA">
        <w:rPr>
          <w:sz w:val="16"/>
        </w:rPr>
        <w:t xml:space="preserve"> have </w:t>
      </w:r>
      <w:r w:rsidRPr="00275D68">
        <w:rPr>
          <w:rStyle w:val="StyleUnderline"/>
        </w:rPr>
        <w:t>taken</w:t>
      </w:r>
      <w:r w:rsidRPr="005C3ECA">
        <w:rPr>
          <w:sz w:val="16"/>
        </w:rPr>
        <w:t xml:space="preserve"> </w:t>
      </w:r>
      <w:r w:rsidRPr="00275D68">
        <w:rPr>
          <w:rStyle w:val="Emphasis"/>
        </w:rPr>
        <w:t>Trump to court</w:t>
      </w:r>
      <w:r w:rsidRPr="005C3ECA">
        <w:rPr>
          <w:sz w:val="16"/>
        </w:rPr>
        <w:t xml:space="preserve"> </w:t>
      </w:r>
      <w:r w:rsidRPr="00275D68">
        <w:rPr>
          <w:rStyle w:val="StyleUnderline"/>
        </w:rPr>
        <w:t xml:space="preserve">over his </w:t>
      </w:r>
      <w:r w:rsidRPr="00853E3A">
        <w:rPr>
          <w:rStyle w:val="StyleUnderline"/>
          <w:highlight w:val="yellow"/>
        </w:rPr>
        <w:t>mass firings of</w:t>
      </w:r>
      <w:r w:rsidRPr="00853E3A">
        <w:rPr>
          <w:sz w:val="16"/>
          <w:highlight w:val="yellow"/>
        </w:rPr>
        <w:t xml:space="preserve"> </w:t>
      </w:r>
      <w:r w:rsidRPr="00853E3A">
        <w:rPr>
          <w:rStyle w:val="Emphasis"/>
          <w:highlight w:val="yellow"/>
        </w:rPr>
        <w:t>fed</w:t>
      </w:r>
      <w:r w:rsidRPr="00275D68">
        <w:rPr>
          <w:rStyle w:val="Emphasis"/>
        </w:rPr>
        <w:t xml:space="preserve">eral </w:t>
      </w:r>
      <w:r w:rsidRPr="00853E3A">
        <w:rPr>
          <w:rStyle w:val="Emphasis"/>
          <w:highlight w:val="yellow"/>
        </w:rPr>
        <w:t>employees</w:t>
      </w:r>
      <w:r w:rsidRPr="005C3ECA">
        <w:rPr>
          <w:sz w:val="16"/>
        </w:rPr>
        <w:t xml:space="preserve"> </w:t>
      </w:r>
      <w:r w:rsidRPr="00275D68">
        <w:rPr>
          <w:rStyle w:val="StyleUnderline"/>
        </w:rPr>
        <w:t>and stripping away their</w:t>
      </w:r>
      <w:r w:rsidRPr="005C3ECA">
        <w:rPr>
          <w:sz w:val="16"/>
        </w:rPr>
        <w:t xml:space="preserve"> </w:t>
      </w:r>
      <w:r w:rsidRPr="00275D68">
        <w:rPr>
          <w:rStyle w:val="Emphasis"/>
        </w:rPr>
        <w:t>c</w:t>
      </w:r>
      <w:r w:rsidRPr="005C3ECA">
        <w:rPr>
          <w:sz w:val="16"/>
        </w:rPr>
        <w:t xml:space="preserve">ollective </w:t>
      </w:r>
      <w:r w:rsidRPr="00275D68">
        <w:rPr>
          <w:rStyle w:val="Emphasis"/>
        </w:rPr>
        <w:t>b</w:t>
      </w:r>
      <w:r w:rsidRPr="005C3ECA">
        <w:rPr>
          <w:sz w:val="16"/>
        </w:rPr>
        <w:t xml:space="preserve">argaining </w:t>
      </w:r>
      <w:r w:rsidRPr="00275D68">
        <w:rPr>
          <w:rStyle w:val="Emphasis"/>
        </w:rPr>
        <w:t>r</w:t>
      </w:r>
      <w:r w:rsidRPr="005C3ECA">
        <w:rPr>
          <w:sz w:val="16"/>
        </w:rPr>
        <w:t>ights, the latter a move AFL-CIO President Liz Shuler called “</w:t>
      </w:r>
      <w:r w:rsidRPr="00275D68">
        <w:rPr>
          <w:rStyle w:val="StyleUnderline"/>
        </w:rPr>
        <w:t>the</w:t>
      </w:r>
      <w:r w:rsidRPr="005C3ECA">
        <w:rPr>
          <w:sz w:val="16"/>
        </w:rPr>
        <w:t xml:space="preserve"> </w:t>
      </w:r>
      <w:r w:rsidRPr="00853E3A">
        <w:rPr>
          <w:rStyle w:val="Emphasis"/>
          <w:highlight w:val="yellow"/>
        </w:rPr>
        <w:t>single biggest act</w:t>
      </w:r>
      <w:r w:rsidRPr="00853E3A">
        <w:rPr>
          <w:sz w:val="16"/>
          <w:highlight w:val="yellow"/>
        </w:rPr>
        <w:t xml:space="preserve"> </w:t>
      </w:r>
      <w:r w:rsidRPr="00853E3A">
        <w:rPr>
          <w:rStyle w:val="StyleUnderline"/>
          <w:highlight w:val="yellow"/>
        </w:rPr>
        <w:t>of union-busting in history</w:t>
      </w:r>
      <w:r w:rsidRPr="005C3ECA">
        <w:rPr>
          <w:sz w:val="16"/>
        </w:rPr>
        <w:t>.”</w:t>
      </w:r>
    </w:p>
    <w:p w14:paraId="415442D2" w14:textId="77777777" w:rsidR="00370BD0" w:rsidRPr="005C3ECA" w:rsidRDefault="00370BD0" w:rsidP="00370BD0">
      <w:pPr>
        <w:rPr>
          <w:sz w:val="16"/>
        </w:rPr>
      </w:pPr>
      <w:r w:rsidRPr="005C3ECA">
        <w:rPr>
          <w:sz w:val="16"/>
        </w:rPr>
        <w:t>Trump is banking on the 6-3 majority, rightwing, anti-union Supreme Court to ultimately rule in his favor.</w:t>
      </w:r>
    </w:p>
    <w:p w14:paraId="58945784" w14:textId="77777777" w:rsidR="00370BD0" w:rsidRPr="005C3ECA" w:rsidRDefault="00370BD0" w:rsidP="00370BD0">
      <w:pPr>
        <w:rPr>
          <w:sz w:val="16"/>
        </w:rPr>
      </w:pPr>
      <w:r w:rsidRPr="005C3ECA">
        <w:rPr>
          <w:sz w:val="16"/>
        </w:rPr>
        <w:t xml:space="preserve">Meanwhile, Trump’s </w:t>
      </w:r>
      <w:r w:rsidRPr="00853E3A">
        <w:rPr>
          <w:rStyle w:val="StyleUnderline"/>
          <w:highlight w:val="yellow"/>
        </w:rPr>
        <w:t>cancellation of</w:t>
      </w:r>
      <w:r w:rsidRPr="005C3ECA">
        <w:rPr>
          <w:sz w:val="16"/>
        </w:rPr>
        <w:t xml:space="preserve"> </w:t>
      </w:r>
      <w:r w:rsidRPr="00243343">
        <w:rPr>
          <w:rStyle w:val="Emphasis"/>
        </w:rPr>
        <w:t>federal</w:t>
      </w:r>
      <w:r w:rsidRPr="005C3ECA">
        <w:rPr>
          <w:sz w:val="16"/>
        </w:rPr>
        <w:t xml:space="preserve"> construction </w:t>
      </w:r>
      <w:r w:rsidRPr="00853E3A">
        <w:rPr>
          <w:rStyle w:val="Emphasis"/>
          <w:highlight w:val="yellow"/>
        </w:rPr>
        <w:t>projects</w:t>
      </w:r>
      <w:r w:rsidRPr="005C3ECA">
        <w:rPr>
          <w:sz w:val="16"/>
        </w:rPr>
        <w:t xml:space="preserve"> </w:t>
      </w:r>
      <w:r w:rsidRPr="00243343">
        <w:rPr>
          <w:rStyle w:val="StyleUnderline"/>
        </w:rPr>
        <w:t xml:space="preserve">nationwide has </w:t>
      </w:r>
      <w:r w:rsidRPr="00853E3A">
        <w:rPr>
          <w:rStyle w:val="StyleUnderline"/>
          <w:highlight w:val="yellow"/>
        </w:rPr>
        <w:t>wiped out</w:t>
      </w:r>
      <w:r w:rsidRPr="00853E3A">
        <w:rPr>
          <w:sz w:val="16"/>
          <w:highlight w:val="yellow"/>
        </w:rPr>
        <w:t xml:space="preserve"> </w:t>
      </w:r>
      <w:r w:rsidRPr="00853E3A">
        <w:rPr>
          <w:rStyle w:val="Emphasis"/>
          <w:highlight w:val="yellow"/>
        </w:rPr>
        <w:t>tens of thousands</w:t>
      </w:r>
      <w:r w:rsidRPr="00853E3A">
        <w:rPr>
          <w:sz w:val="16"/>
          <w:highlight w:val="yellow"/>
        </w:rPr>
        <w:t xml:space="preserve"> </w:t>
      </w:r>
      <w:r w:rsidRPr="00853E3A">
        <w:rPr>
          <w:rStyle w:val="StyleUnderline"/>
          <w:highlight w:val="yellow"/>
        </w:rPr>
        <w:t>of</w:t>
      </w:r>
      <w:r w:rsidRPr="00243343">
        <w:rPr>
          <w:rStyle w:val="StyleUnderline"/>
        </w:rPr>
        <w:t xml:space="preserve"> private sector </w:t>
      </w:r>
      <w:r w:rsidRPr="00853E3A">
        <w:rPr>
          <w:rStyle w:val="StyleUnderline"/>
          <w:highlight w:val="yellow"/>
        </w:rPr>
        <w:t>union jobs</w:t>
      </w:r>
      <w:r w:rsidRPr="00243343">
        <w:rPr>
          <w:rStyle w:val="StyleUnderline"/>
        </w:rPr>
        <w:t>, mostly in the building and construction trades</w:t>
      </w:r>
      <w:r w:rsidRPr="005C3ECA">
        <w:rPr>
          <w:sz w:val="16"/>
        </w:rPr>
        <w:t>. “</w:t>
      </w:r>
      <w:r w:rsidRPr="00243343">
        <w:rPr>
          <w:rStyle w:val="StyleUnderline"/>
        </w:rPr>
        <w:t>Real jobs and</w:t>
      </w:r>
      <w:r w:rsidRPr="005C3ECA">
        <w:rPr>
          <w:sz w:val="16"/>
        </w:rPr>
        <w:t xml:space="preserve"> real </w:t>
      </w:r>
      <w:r w:rsidRPr="00243343">
        <w:rPr>
          <w:rStyle w:val="StyleUnderline"/>
        </w:rPr>
        <w:t>paychecks are</w:t>
      </w:r>
      <w:r w:rsidRPr="005C3ECA">
        <w:rPr>
          <w:sz w:val="16"/>
        </w:rPr>
        <w:t xml:space="preserve"> </w:t>
      </w:r>
      <w:r w:rsidRPr="00243343">
        <w:rPr>
          <w:rStyle w:val="Emphasis"/>
        </w:rPr>
        <w:t>in jeopardy</w:t>
      </w:r>
      <w:r w:rsidRPr="005C3ECA">
        <w:rPr>
          <w:sz w:val="16"/>
        </w:rPr>
        <w:t xml:space="preserve"> </w:t>
      </w:r>
      <w:r w:rsidRPr="00243343">
        <w:rPr>
          <w:rStyle w:val="StyleUnderline"/>
        </w:rPr>
        <w:t>from these</w:t>
      </w:r>
      <w:r w:rsidRPr="005C3ECA">
        <w:rPr>
          <w:sz w:val="16"/>
        </w:rPr>
        <w:t xml:space="preserve"> </w:t>
      </w:r>
      <w:r w:rsidRPr="00243343">
        <w:rPr>
          <w:rStyle w:val="Emphasis"/>
        </w:rPr>
        <w:t>devastating</w:t>
      </w:r>
      <w:r w:rsidRPr="005C3ECA">
        <w:rPr>
          <w:sz w:val="16"/>
        </w:rPr>
        <w:t xml:space="preserve"> </w:t>
      </w:r>
      <w:r w:rsidRPr="00243343">
        <w:rPr>
          <w:rStyle w:val="StyleUnderline"/>
        </w:rPr>
        <w:t>blows to American workers</w:t>
      </w:r>
      <w:r w:rsidRPr="005C3ECA">
        <w:rPr>
          <w:sz w:val="16"/>
        </w:rPr>
        <w:t xml:space="preserve"> and their families,” said a statement from Sean McGarvey, president of North America’s Building Trades Unions.</w:t>
      </w:r>
    </w:p>
    <w:p w14:paraId="4DEE4C01" w14:textId="77777777" w:rsidR="00370BD0" w:rsidRPr="005C3ECA" w:rsidRDefault="00370BD0" w:rsidP="00370BD0">
      <w:pPr>
        <w:rPr>
          <w:sz w:val="12"/>
          <w:szCs w:val="12"/>
        </w:rPr>
      </w:pPr>
      <w:r w:rsidRPr="005C3ECA">
        <w:rPr>
          <w:sz w:val="12"/>
          <w:szCs w:val="12"/>
        </w:rPr>
        <w:t>Londrigan, an Elevator Constructors union retiree, said he knew Trump wouldn’t limit his attack on organized labor to government employee unions. “They were, in a sense, low hanging fruit because they were employed by the government directly. But as you can see with the cancellation of federal construction projects, private sector union members can be reached very easily, too.”</w:t>
      </w:r>
    </w:p>
    <w:p w14:paraId="49E68F2A" w14:textId="77777777" w:rsidR="00370BD0" w:rsidRPr="005C3ECA" w:rsidRDefault="00370BD0" w:rsidP="00370BD0">
      <w:pPr>
        <w:rPr>
          <w:sz w:val="12"/>
          <w:szCs w:val="12"/>
        </w:rPr>
      </w:pPr>
      <w:r w:rsidRPr="005C3ECA">
        <w:rPr>
          <w:sz w:val="12"/>
          <w:szCs w:val="12"/>
        </w:rPr>
        <w:t>Local, state and federal construction projects employ millions of workers – many, if not most, union members.</w:t>
      </w:r>
    </w:p>
    <w:p w14:paraId="2D0F1F11" w14:textId="77777777" w:rsidR="00370BD0" w:rsidRPr="005C3ECA" w:rsidRDefault="00370BD0" w:rsidP="00370BD0">
      <w:pPr>
        <w:rPr>
          <w:sz w:val="12"/>
          <w:szCs w:val="12"/>
        </w:rPr>
      </w:pPr>
      <w:r w:rsidRPr="005C3ECA">
        <w:rPr>
          <w:sz w:val="12"/>
          <w:szCs w:val="12"/>
        </w:rPr>
        <w:t>Gillenwaters said Trump’s demolition of the White House’s East Wing to make way for his massive ballroom is symbolic of the administration’s plan to wipe out the whole union movement: “The company he hired to tear it down is non-union.”</w:t>
      </w:r>
    </w:p>
    <w:p w14:paraId="38279CBA" w14:textId="77777777" w:rsidR="00370BD0" w:rsidRPr="005C3ECA" w:rsidRDefault="00370BD0" w:rsidP="00370BD0">
      <w:pPr>
        <w:rPr>
          <w:sz w:val="12"/>
          <w:szCs w:val="12"/>
        </w:rPr>
      </w:pPr>
      <w:r w:rsidRPr="005C3ECA">
        <w:rPr>
          <w:sz w:val="12"/>
          <w:szCs w:val="12"/>
        </w:rPr>
        <w:t>Jabbed a Facebook post from the Laborers International Union of North America:</w:t>
      </w:r>
    </w:p>
    <w:p w14:paraId="62B46555" w14:textId="77777777" w:rsidR="00370BD0" w:rsidRPr="005C3ECA" w:rsidRDefault="00370BD0" w:rsidP="00370BD0">
      <w:pPr>
        <w:rPr>
          <w:sz w:val="16"/>
        </w:rPr>
      </w:pPr>
      <w:r w:rsidRPr="005C3ECA">
        <w:rPr>
          <w:sz w:val="12"/>
          <w:szCs w:val="12"/>
        </w:rPr>
        <w:t>“Nonunion Laborers tearing up the #WhiteHouse #EastWing for a $200M ballroom while REAL workers are LOCKED OUT, waiting on a paycheck. ‘Workers first’? Don’t make us laugh.”</w:t>
      </w:r>
    </w:p>
    <w:p w14:paraId="3DA05EF2" w14:textId="77777777" w:rsidR="00370BD0" w:rsidRDefault="00370BD0" w:rsidP="00370BD0">
      <w:pPr>
        <w:rPr>
          <w:sz w:val="16"/>
        </w:rPr>
      </w:pPr>
      <w:r w:rsidRPr="005C3ECA">
        <w:rPr>
          <w:sz w:val="16"/>
        </w:rPr>
        <w:t xml:space="preserve">Exit </w:t>
      </w:r>
      <w:r w:rsidRPr="00853E3A">
        <w:rPr>
          <w:rStyle w:val="StyleUnderline"/>
          <w:highlight w:val="yellow"/>
        </w:rPr>
        <w:t>polls show</w:t>
      </w:r>
      <w:r w:rsidRPr="005C3ECA">
        <w:rPr>
          <w:sz w:val="16"/>
        </w:rPr>
        <w:t xml:space="preserve"> that </w:t>
      </w:r>
      <w:r w:rsidRPr="00853E3A">
        <w:rPr>
          <w:rStyle w:val="Emphasis"/>
          <w:highlight w:val="yellow"/>
        </w:rPr>
        <w:t>most union workers</w:t>
      </w:r>
      <w:r w:rsidRPr="00853E3A">
        <w:rPr>
          <w:sz w:val="16"/>
          <w:highlight w:val="yellow"/>
        </w:rPr>
        <w:t xml:space="preserve"> </w:t>
      </w:r>
      <w:r w:rsidRPr="00853E3A">
        <w:rPr>
          <w:rStyle w:val="StyleUnderline"/>
          <w:highlight w:val="yellow"/>
        </w:rPr>
        <w:t>vote</w:t>
      </w:r>
      <w:r w:rsidRPr="005C3ECA">
        <w:rPr>
          <w:rStyle w:val="StyleUnderline"/>
        </w:rPr>
        <w:t xml:space="preserve">d </w:t>
      </w:r>
      <w:r w:rsidRPr="00853E3A">
        <w:rPr>
          <w:rStyle w:val="StyleUnderline"/>
          <w:highlight w:val="yellow"/>
        </w:rPr>
        <w:t>against Trump</w:t>
      </w:r>
      <w:r w:rsidRPr="005C3ECA">
        <w:rPr>
          <w:sz w:val="16"/>
        </w:rPr>
        <w:t xml:space="preserve"> </w:t>
      </w:r>
      <w:r w:rsidRPr="005C3ECA">
        <w:rPr>
          <w:rStyle w:val="Emphasis"/>
        </w:rPr>
        <w:t>all three times</w:t>
      </w:r>
      <w:r w:rsidRPr="005C3ECA">
        <w:rPr>
          <w:sz w:val="16"/>
        </w:rPr>
        <w:t xml:space="preserve"> </w:t>
      </w:r>
      <w:r w:rsidRPr="005C3ECA">
        <w:rPr>
          <w:rStyle w:val="StyleUnderline"/>
        </w:rPr>
        <w:t>he ran for president</w:t>
      </w:r>
      <w:r w:rsidRPr="005C3ECA">
        <w:rPr>
          <w:sz w:val="16"/>
        </w:rPr>
        <w:t>. (Union members helped build last Tuesday’s “Blue Tsunami,” too.) But a significant minority has supported Trump despite his well-documented anti-union record. “Take notice — that’s my word to them,” Gillenwaters said.</w:t>
      </w:r>
    </w:p>
    <w:p w14:paraId="4C67476D" w14:textId="77777777" w:rsidR="00370BD0" w:rsidRDefault="00370BD0" w:rsidP="00370BD0">
      <w:pPr>
        <w:pStyle w:val="Heading4"/>
      </w:pPr>
      <w:r>
        <w:t xml:space="preserve">10. No </w:t>
      </w:r>
      <w:r w:rsidRPr="00EB5B21">
        <w:rPr>
          <w:u w:val="single"/>
        </w:rPr>
        <w:t>vote-switching</w:t>
      </w:r>
      <w:r>
        <w:t>.</w:t>
      </w:r>
    </w:p>
    <w:p w14:paraId="312BEE73" w14:textId="77777777" w:rsidR="00370BD0" w:rsidRPr="00357F67" w:rsidRDefault="00370BD0" w:rsidP="00370BD0">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D67810C" w14:textId="77777777" w:rsidR="00370BD0" w:rsidRPr="00357F67" w:rsidRDefault="00370BD0" w:rsidP="00370BD0">
      <w:pPr>
        <w:rPr>
          <w:sz w:val="16"/>
          <w:szCs w:val="16"/>
        </w:rPr>
      </w:pPr>
      <w:r w:rsidRPr="00EB5B21">
        <w:rPr>
          <w:rStyle w:val="StyleUnderline"/>
        </w:rPr>
        <w:t xml:space="preserve">This </w:t>
      </w:r>
      <w:r w:rsidRPr="00357F67">
        <w:rPr>
          <w:rStyle w:val="StyleUnderline"/>
          <w:highlight w:val="yellow"/>
        </w:rPr>
        <w:t>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06CEB04F" w14:textId="77777777" w:rsidR="00370BD0" w:rsidRPr="00357F67" w:rsidRDefault="00370BD0" w:rsidP="00370BD0">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24E7F6C" w14:textId="77777777" w:rsidR="00370BD0" w:rsidRDefault="00370BD0" w:rsidP="00370BD0">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720A6398" w14:textId="77777777" w:rsidR="00370BD0" w:rsidRDefault="00370BD0" w:rsidP="00370BD0">
      <w:pPr>
        <w:pStyle w:val="Heading2"/>
      </w:pPr>
      <w:r>
        <w:lastRenderedPageBreak/>
        <w:t>Nondelegation DA</w:t>
      </w:r>
    </w:p>
    <w:p w14:paraId="139BB489" w14:textId="77777777" w:rsidR="00370BD0" w:rsidRDefault="00370BD0" w:rsidP="00370BD0">
      <w:pPr>
        <w:pStyle w:val="Heading4"/>
      </w:pPr>
      <w:r>
        <w:t>Nondelegation isn’t deregulatory. Robust datasets prove.</w:t>
      </w:r>
    </w:p>
    <w:p w14:paraId="5769980D" w14:textId="77777777" w:rsidR="00370BD0" w:rsidRPr="00DB5946" w:rsidRDefault="00370BD0" w:rsidP="00370BD0">
      <w:r>
        <w:t xml:space="preserve">Daniel E. </w:t>
      </w:r>
      <w:r w:rsidRPr="00DB5946">
        <w:rPr>
          <w:rStyle w:val="Style13ptBold"/>
        </w:rPr>
        <w:t>Walters 22</w:t>
      </w:r>
      <w:r>
        <w:t xml:space="preserve">, assistant professor of law at Pennsylvania State University, 2022, “Decoding Nondelegation After Gundy: What the Experience in State Courts Tells Us About What to Expect When We’re Expecting,” </w:t>
      </w:r>
      <w:r>
        <w:rPr>
          <w:i/>
          <w:iCs/>
        </w:rPr>
        <w:t>Emory Law Journal</w:t>
      </w:r>
      <w:r>
        <w:t xml:space="preserve">, vol. 71, no. 3, pp. 469-470, </w:t>
      </w:r>
      <w:r w:rsidRPr="00DB5946">
        <w:t>https://scholarlycommons.law.emory.edu/cgi/viewcontent.cgi?article=1447&amp;context=elj</w:t>
      </w:r>
      <w:r>
        <w:t>.</w:t>
      </w:r>
    </w:p>
    <w:p w14:paraId="08FB11FA" w14:textId="77777777" w:rsidR="00370BD0" w:rsidRPr="00DB5946" w:rsidRDefault="00370BD0" w:rsidP="00370BD0">
      <w:pPr>
        <w:rPr>
          <w:sz w:val="16"/>
          <w:szCs w:val="16"/>
        </w:rPr>
      </w:pPr>
      <w:r w:rsidRPr="003D7E30">
        <w:rPr>
          <w:rStyle w:val="StyleUnderline"/>
          <w:highlight w:val="yellow"/>
        </w:rPr>
        <w:t xml:space="preserve">Looking at an </w:t>
      </w:r>
      <w:r w:rsidRPr="003D7E30">
        <w:rPr>
          <w:rStyle w:val="Emphasis"/>
          <w:highlight w:val="yellow"/>
        </w:rPr>
        <w:t>original dataset</w:t>
      </w:r>
      <w:r w:rsidRPr="003D7E30">
        <w:rPr>
          <w:rStyle w:val="StyleUnderline"/>
          <w:highlight w:val="yellow"/>
        </w:rPr>
        <w:t xml:space="preserve"> of</w:t>
      </w:r>
      <w:r w:rsidRPr="002C2EB4">
        <w:rPr>
          <w:rStyle w:val="StyleUnderline"/>
        </w:rPr>
        <w:t xml:space="preserve"> </w:t>
      </w:r>
      <w:r w:rsidRPr="002C2EB4">
        <w:rPr>
          <w:rStyle w:val="Emphasis"/>
        </w:rPr>
        <w:t xml:space="preserve">all </w:t>
      </w:r>
      <w:r w:rsidRPr="003D7E30">
        <w:rPr>
          <w:rStyle w:val="Emphasis"/>
          <w:highlight w:val="yellow"/>
        </w:rPr>
        <w:t>state supreme court decisions</w:t>
      </w:r>
      <w:r w:rsidRPr="002C2EB4">
        <w:rPr>
          <w:rStyle w:val="StyleUnderline"/>
        </w:rPr>
        <w:t xml:space="preserve"> in </w:t>
      </w:r>
      <w:r w:rsidRPr="002C2EB4">
        <w:rPr>
          <w:rStyle w:val="Emphasis"/>
        </w:rPr>
        <w:t>nondelegation</w:t>
      </w:r>
      <w:r w:rsidRPr="00DB5946">
        <w:rPr>
          <w:rStyle w:val="Emphasis"/>
        </w:rPr>
        <w:t xml:space="preserve"> cases</w:t>
      </w:r>
      <w:r w:rsidRPr="00DB5946">
        <w:rPr>
          <w:rStyle w:val="StyleUnderline"/>
        </w:rPr>
        <w:t xml:space="preserve"> </w:t>
      </w:r>
      <w:r w:rsidRPr="002C2EB4">
        <w:rPr>
          <w:rStyle w:val="StyleUnderline"/>
        </w:rPr>
        <w:t>from</w:t>
      </w:r>
      <w:r w:rsidRPr="00DB5946">
        <w:rPr>
          <w:sz w:val="16"/>
          <w:szCs w:val="16"/>
        </w:rPr>
        <w:t xml:space="preserve"> roughly </w:t>
      </w:r>
      <w:r w:rsidRPr="00DB5946">
        <w:rPr>
          <w:rStyle w:val="StyleUnderline"/>
        </w:rPr>
        <w:t xml:space="preserve">the middle of </w:t>
      </w:r>
      <w:r w:rsidRPr="002C2EB4">
        <w:rPr>
          <w:rStyle w:val="StyleUnderline"/>
        </w:rPr>
        <w:t xml:space="preserve">the </w:t>
      </w:r>
      <w:r w:rsidRPr="002C2EB4">
        <w:rPr>
          <w:rStyle w:val="Emphasis"/>
        </w:rPr>
        <w:t>nineteenth century</w:t>
      </w:r>
      <w:r w:rsidRPr="002C2EB4">
        <w:rPr>
          <w:rStyle w:val="StyleUnderline"/>
        </w:rPr>
        <w:t xml:space="preserve"> to the </w:t>
      </w:r>
      <w:r w:rsidRPr="002C2EB4">
        <w:rPr>
          <w:rStyle w:val="Emphasis"/>
        </w:rPr>
        <w:t>present</w:t>
      </w:r>
      <w:r w:rsidRPr="002C2EB4">
        <w:rPr>
          <w:rStyle w:val="StyleUnderline"/>
        </w:rPr>
        <w:t>, we see</w:t>
      </w:r>
      <w:r w:rsidRPr="00DB5946">
        <w:rPr>
          <w:rStyle w:val="StyleUnderline"/>
        </w:rPr>
        <w:t xml:space="preserve"> that several big patterns and findings emerge</w:t>
      </w:r>
      <w:r w:rsidRPr="00DB5946">
        <w:rPr>
          <w:sz w:val="16"/>
          <w:szCs w:val="16"/>
        </w:rPr>
        <w:t xml:space="preserve">. </w:t>
      </w:r>
    </w:p>
    <w:p w14:paraId="22ED62D6" w14:textId="77777777" w:rsidR="00370BD0" w:rsidRPr="00DB5946" w:rsidRDefault="00370BD0" w:rsidP="00370BD0">
      <w:pPr>
        <w:rPr>
          <w:sz w:val="16"/>
          <w:szCs w:val="16"/>
        </w:rPr>
      </w:pPr>
      <w:r w:rsidRPr="00DB5946">
        <w:rPr>
          <w:rStyle w:val="StyleUnderline"/>
        </w:rPr>
        <w:t>First</w:t>
      </w:r>
      <w:r w:rsidRPr="00DB5946">
        <w:rPr>
          <w:sz w:val="16"/>
          <w:szCs w:val="16"/>
        </w:rPr>
        <w:t xml:space="preserve">, and consistent with prior research on </w:t>
      </w:r>
      <w:r w:rsidRPr="00DB5946">
        <w:rPr>
          <w:rStyle w:val="StyleUnderline"/>
        </w:rPr>
        <w:t>the</w:t>
      </w:r>
      <w:r w:rsidRPr="00DB5946">
        <w:rPr>
          <w:sz w:val="16"/>
          <w:szCs w:val="16"/>
        </w:rPr>
        <w:t xml:space="preserve"> state </w:t>
      </w:r>
      <w:r w:rsidRPr="003D7E30">
        <w:rPr>
          <w:rStyle w:val="Emphasis"/>
          <w:highlight w:val="yellow"/>
        </w:rPr>
        <w:t>nondelegation</w:t>
      </w:r>
      <w:r w:rsidRPr="00DB5946">
        <w:rPr>
          <w:rStyle w:val="Emphasis"/>
        </w:rPr>
        <w:t xml:space="preserve"> doctrine</w:t>
      </w:r>
      <w:r w:rsidRPr="00DB5946">
        <w:rPr>
          <w:sz w:val="16"/>
          <w:szCs w:val="16"/>
        </w:rPr>
        <w:t xml:space="preserve">, the doctrine </w:t>
      </w:r>
      <w:r w:rsidRPr="00DB5946">
        <w:rPr>
          <w:rStyle w:val="StyleUnderline"/>
        </w:rPr>
        <w:t xml:space="preserve">does in fact </w:t>
      </w:r>
      <w:r w:rsidRPr="003D7E30">
        <w:rPr>
          <w:rStyle w:val="StyleUnderline"/>
          <w:highlight w:val="yellow"/>
        </w:rPr>
        <w:t>play a much more</w:t>
      </w:r>
      <w:r w:rsidRPr="00DB5946">
        <w:rPr>
          <w:rStyle w:val="StyleUnderline"/>
        </w:rPr>
        <w:t xml:space="preserve"> </w:t>
      </w:r>
      <w:r w:rsidRPr="00DB5946">
        <w:rPr>
          <w:rStyle w:val="Emphasis"/>
        </w:rPr>
        <w:t xml:space="preserve">consistently </w:t>
      </w:r>
      <w:r w:rsidRPr="003D7E30">
        <w:rPr>
          <w:rStyle w:val="Emphasis"/>
          <w:highlight w:val="yellow"/>
        </w:rPr>
        <w:t>important role</w:t>
      </w:r>
      <w:r w:rsidRPr="003D7E30">
        <w:rPr>
          <w:rStyle w:val="StyleUnderline"/>
          <w:highlight w:val="yellow"/>
        </w:rPr>
        <w:t xml:space="preserve"> in</w:t>
      </w:r>
      <w:r w:rsidRPr="00DB5946">
        <w:rPr>
          <w:rStyle w:val="StyleUnderline"/>
        </w:rPr>
        <w:t xml:space="preserve"> the </w:t>
      </w:r>
      <w:r w:rsidRPr="003D7E30">
        <w:rPr>
          <w:rStyle w:val="Emphasis"/>
          <w:highlight w:val="yellow"/>
        </w:rPr>
        <w:t>state courts</w:t>
      </w:r>
      <w:r w:rsidRPr="00DB5946">
        <w:rPr>
          <w:rStyle w:val="StyleUnderline"/>
        </w:rPr>
        <w:t xml:space="preserve"> than it does in the </w:t>
      </w:r>
      <w:r w:rsidRPr="00DB5946">
        <w:rPr>
          <w:rStyle w:val="Emphasis"/>
        </w:rPr>
        <w:t>federal courts</w:t>
      </w:r>
      <w:r w:rsidRPr="00DB5946">
        <w:rPr>
          <w:sz w:val="16"/>
          <w:szCs w:val="16"/>
        </w:rPr>
        <w:t xml:space="preserve">. In the U.S. Supreme Court, nondelegation challenges are few and far between, and they are almost invariably unsuccessful.212 In the state courts, by contrast, 18.7% of the 1,668 challenges were successful. To be sure, there are many states and many years covered in the dataset, so there is still fewer than one nondelegation challenge per state per year, but this is quite different than the experience in the federal courts. </w:t>
      </w:r>
    </w:p>
    <w:p w14:paraId="07F57C5E" w14:textId="77777777" w:rsidR="00370BD0" w:rsidRPr="00DB5946" w:rsidRDefault="00370BD0" w:rsidP="00370BD0">
      <w:pPr>
        <w:rPr>
          <w:sz w:val="8"/>
          <w:szCs w:val="8"/>
        </w:rPr>
      </w:pPr>
      <w:r w:rsidRPr="00DB5946">
        <w:rPr>
          <w:sz w:val="8"/>
          <w:szCs w:val="8"/>
        </w:rPr>
        <w:t xml:space="preserve">Second, I find a significant amount of volatility in the outcomes of these cases over time, as well as significant differences across states in the shape of the historical pattern. The existing research on the subject has not documented this level of volatility, instead characterizing the approach in the state courts as relatively consistent over time. </w:t>
      </w:r>
    </w:p>
    <w:p w14:paraId="6FB0E6B5" w14:textId="77777777" w:rsidR="00370BD0" w:rsidRPr="00DB5946" w:rsidRDefault="00370BD0" w:rsidP="00370BD0">
      <w:pPr>
        <w:rPr>
          <w:sz w:val="16"/>
          <w:szCs w:val="16"/>
        </w:rPr>
      </w:pPr>
      <w:r w:rsidRPr="00DB5946">
        <w:rPr>
          <w:sz w:val="16"/>
          <w:szCs w:val="16"/>
        </w:rPr>
        <w:t xml:space="preserve">Third and </w:t>
      </w:r>
      <w:r w:rsidRPr="00DB5946">
        <w:rPr>
          <w:rStyle w:val="StyleUnderline"/>
        </w:rPr>
        <w:t xml:space="preserve">finally, a </w:t>
      </w:r>
      <w:r w:rsidRPr="003D7E30">
        <w:rPr>
          <w:rStyle w:val="Emphasis"/>
          <w:highlight w:val="yellow"/>
        </w:rPr>
        <w:t>multivariate analysis</w:t>
      </w:r>
      <w:r w:rsidRPr="00DB5946">
        <w:rPr>
          <w:rStyle w:val="StyleUnderline"/>
        </w:rPr>
        <w:t xml:space="preserve"> of the determinants of individual case outcomes </w:t>
      </w:r>
      <w:r w:rsidRPr="003D7E30">
        <w:rPr>
          <w:rStyle w:val="StyleUnderline"/>
          <w:highlight w:val="yellow"/>
        </w:rPr>
        <w:t xml:space="preserve">revealed </w:t>
      </w:r>
      <w:r w:rsidRPr="003D7E30">
        <w:rPr>
          <w:rStyle w:val="Emphasis"/>
          <w:highlight w:val="yellow"/>
        </w:rPr>
        <w:t>no relationship</w:t>
      </w:r>
      <w:r w:rsidRPr="003D7E30">
        <w:rPr>
          <w:rStyle w:val="StyleUnderline"/>
          <w:highlight w:val="yellow"/>
        </w:rPr>
        <w:t xml:space="preserve"> with</w:t>
      </w:r>
      <w:r w:rsidRPr="00DB5946">
        <w:rPr>
          <w:rStyle w:val="StyleUnderline"/>
        </w:rPr>
        <w:t xml:space="preserve"> the </w:t>
      </w:r>
      <w:r w:rsidRPr="003D7E30">
        <w:rPr>
          <w:rStyle w:val="Emphasis"/>
          <w:highlight w:val="yellow"/>
        </w:rPr>
        <w:t>doctrinal formulation</w:t>
      </w:r>
      <w:r w:rsidRPr="00DB5946">
        <w:rPr>
          <w:rStyle w:val="StyleUnderline"/>
        </w:rPr>
        <w:t xml:space="preserve"> a state maintains</w:t>
      </w:r>
      <w:r w:rsidRPr="00DB5946">
        <w:rPr>
          <w:sz w:val="16"/>
          <w:szCs w:val="16"/>
        </w:rPr>
        <w:t xml:space="preserve">. Indeed, the only factors that seem to matter at all relate to the context in which the court operates vis-à-vis actual delegations and nondelegation challenges. The analysis revealed that courts were less likely to invalidate statutes in individual cases when delegation was occurring at a high rate in that state and when the court had historically deferred, but it also suggested that a recent history of state legislatures delegating leads courts to respond with a greater chance of invalidation, albeit not at a statistically significant level. </w:t>
      </w:r>
      <w:r w:rsidRPr="00DB5946">
        <w:rPr>
          <w:rStyle w:val="StyleUnderline"/>
        </w:rPr>
        <w:t>Overall</w:t>
      </w:r>
      <w:r w:rsidRPr="00DB5946">
        <w:rPr>
          <w:sz w:val="16"/>
          <w:szCs w:val="16"/>
        </w:rPr>
        <w:t xml:space="preserve">, though, </w:t>
      </w:r>
      <w:r w:rsidRPr="003D7E30">
        <w:rPr>
          <w:rStyle w:val="StyleUnderline"/>
          <w:highlight w:val="yellow"/>
        </w:rPr>
        <w:t>the key finding is</w:t>
      </w:r>
      <w:r w:rsidRPr="00DB5946">
        <w:rPr>
          <w:rStyle w:val="StyleUnderline"/>
        </w:rPr>
        <w:t xml:space="preserve"> a </w:t>
      </w:r>
      <w:r w:rsidRPr="003D7E30">
        <w:rPr>
          <w:rStyle w:val="Emphasis"/>
          <w:highlight w:val="yellow"/>
        </w:rPr>
        <w:t>null</w:t>
      </w:r>
      <w:r w:rsidRPr="00DB5946">
        <w:rPr>
          <w:rStyle w:val="Emphasis"/>
        </w:rPr>
        <w:t xml:space="preserve"> finding</w:t>
      </w:r>
      <w:r w:rsidRPr="00DB5946">
        <w:rPr>
          <w:rStyle w:val="StyleUnderline"/>
        </w:rPr>
        <w:t xml:space="preserve">: </w:t>
      </w:r>
      <w:r w:rsidRPr="003D7E30">
        <w:rPr>
          <w:rStyle w:val="StyleUnderline"/>
          <w:highlight w:val="yellow"/>
        </w:rPr>
        <w:t>even when courts apply</w:t>
      </w:r>
      <w:r w:rsidRPr="00DB5946">
        <w:rPr>
          <w:rStyle w:val="StyleUnderline"/>
        </w:rPr>
        <w:t xml:space="preserve"> </w:t>
      </w:r>
      <w:r w:rsidRPr="00DB5946">
        <w:rPr>
          <w:rStyle w:val="Emphasis"/>
        </w:rPr>
        <w:t>core features</w:t>
      </w:r>
      <w:r w:rsidRPr="00DB5946">
        <w:rPr>
          <w:rStyle w:val="StyleUnderline"/>
        </w:rPr>
        <w:t xml:space="preserve"> of </w:t>
      </w:r>
      <w:r w:rsidRPr="003D7E30">
        <w:rPr>
          <w:rStyle w:val="StyleUnderline"/>
          <w:highlight w:val="yellow"/>
        </w:rPr>
        <w:t xml:space="preserve">the </w:t>
      </w:r>
      <w:r w:rsidRPr="003D7E30">
        <w:rPr>
          <w:rStyle w:val="Emphasis"/>
          <w:highlight w:val="yellow"/>
        </w:rPr>
        <w:t>Gorsuch test</w:t>
      </w:r>
      <w:r w:rsidRPr="003D7E30">
        <w:rPr>
          <w:rStyle w:val="StyleUnderline"/>
          <w:highlight w:val="yellow"/>
        </w:rPr>
        <w:t xml:space="preserve">, they are </w:t>
      </w:r>
      <w:r w:rsidRPr="003D7E30">
        <w:rPr>
          <w:rStyle w:val="Emphasis"/>
          <w:highlight w:val="yellow"/>
        </w:rPr>
        <w:t>no more</w:t>
      </w:r>
      <w:r w:rsidRPr="00DB5946">
        <w:rPr>
          <w:rStyle w:val="Emphasis"/>
        </w:rPr>
        <w:t xml:space="preserve"> or less </w:t>
      </w:r>
      <w:r w:rsidRPr="003D7E30">
        <w:rPr>
          <w:rStyle w:val="Emphasis"/>
          <w:highlight w:val="yellow"/>
        </w:rPr>
        <w:t>likely</w:t>
      </w:r>
      <w:r w:rsidRPr="003D7E30">
        <w:rPr>
          <w:rStyle w:val="StyleUnderline"/>
          <w:highlight w:val="yellow"/>
        </w:rPr>
        <w:t xml:space="preserve"> to </w:t>
      </w:r>
      <w:r w:rsidRPr="003D7E30">
        <w:rPr>
          <w:rStyle w:val="Emphasis"/>
          <w:highlight w:val="yellow"/>
        </w:rPr>
        <w:t>invalidate statutes</w:t>
      </w:r>
      <w:r w:rsidRPr="003D7E30">
        <w:rPr>
          <w:rStyle w:val="StyleUnderline"/>
          <w:highlight w:val="yellow"/>
        </w:rPr>
        <w:t xml:space="preserve"> than</w:t>
      </w:r>
      <w:r w:rsidRPr="00DB5946">
        <w:rPr>
          <w:rStyle w:val="StyleUnderline"/>
        </w:rPr>
        <w:t xml:space="preserve"> they are </w:t>
      </w:r>
      <w:r w:rsidRPr="003D7E30">
        <w:rPr>
          <w:rStyle w:val="StyleUnderline"/>
          <w:highlight w:val="yellow"/>
        </w:rPr>
        <w:t>when applying tests</w:t>
      </w:r>
      <w:r w:rsidRPr="00DB5946">
        <w:rPr>
          <w:rStyle w:val="StyleUnderline"/>
        </w:rPr>
        <w:t xml:space="preserve"> </w:t>
      </w:r>
      <w:r w:rsidRPr="00DB5946">
        <w:rPr>
          <w:rStyle w:val="Emphasis"/>
        </w:rPr>
        <w:t xml:space="preserve">much more </w:t>
      </w:r>
      <w:r w:rsidRPr="003D7E30">
        <w:rPr>
          <w:rStyle w:val="Emphasis"/>
          <w:highlight w:val="yellow"/>
        </w:rPr>
        <w:t>similar</w:t>
      </w:r>
      <w:r w:rsidRPr="003D7E30">
        <w:rPr>
          <w:rStyle w:val="StyleUnderline"/>
          <w:highlight w:val="yellow"/>
        </w:rPr>
        <w:t xml:space="preserve"> to the</w:t>
      </w:r>
      <w:r w:rsidRPr="00DB5946">
        <w:rPr>
          <w:rStyle w:val="StyleUnderline"/>
        </w:rPr>
        <w:t xml:space="preserve"> </w:t>
      </w:r>
      <w:r w:rsidRPr="00DB5946">
        <w:rPr>
          <w:rStyle w:val="Emphasis"/>
        </w:rPr>
        <w:t xml:space="preserve">intelligible principle </w:t>
      </w:r>
      <w:r w:rsidRPr="003D7E30">
        <w:rPr>
          <w:rStyle w:val="Emphasis"/>
          <w:highlight w:val="yellow"/>
        </w:rPr>
        <w:t>standard</w:t>
      </w:r>
      <w:r w:rsidRPr="00DB5946">
        <w:rPr>
          <w:rStyle w:val="StyleUnderline"/>
        </w:rPr>
        <w:t xml:space="preserve"> that the </w:t>
      </w:r>
      <w:r w:rsidRPr="003D7E30">
        <w:rPr>
          <w:rStyle w:val="Emphasis"/>
          <w:highlight w:val="yellow"/>
        </w:rPr>
        <w:t>federal courts have employed</w:t>
      </w:r>
      <w:r w:rsidRPr="00DB5946">
        <w:rPr>
          <w:rStyle w:val="Emphasis"/>
        </w:rPr>
        <w:t>.</w:t>
      </w:r>
    </w:p>
    <w:p w14:paraId="708F8F4F" w14:textId="77777777" w:rsidR="00370BD0" w:rsidRDefault="00370BD0" w:rsidP="00370BD0">
      <w:pPr>
        <w:pStyle w:val="Analytic"/>
      </w:pPr>
    </w:p>
    <w:p w14:paraId="4E79B692" w14:textId="77777777" w:rsidR="00370BD0" w:rsidRDefault="00370BD0" w:rsidP="00370BD0"/>
    <w:p w14:paraId="3FDAE963" w14:textId="77777777" w:rsidR="00236A3F" w:rsidRDefault="00236A3F" w:rsidP="00236A3F">
      <w:pPr>
        <w:pStyle w:val="Heading1"/>
      </w:pPr>
      <w:r>
        <w:lastRenderedPageBreak/>
        <w:t>Wake R2---[AFF] Northwestern LL v [NEG] Michigan ES---1AR</w:t>
      </w:r>
    </w:p>
    <w:p w14:paraId="4C38522E" w14:textId="77777777" w:rsidR="00236A3F" w:rsidRDefault="00236A3F" w:rsidP="00236A3F">
      <w:pPr>
        <w:pStyle w:val="Heading2"/>
      </w:pPr>
      <w:bookmarkStart w:id="3" w:name="_Hlk212883397"/>
      <w:r>
        <w:lastRenderedPageBreak/>
        <w:t>Administration---1AR</w:t>
      </w:r>
    </w:p>
    <w:p w14:paraId="27B59909" w14:textId="77777777" w:rsidR="00236A3F" w:rsidRDefault="00236A3F" w:rsidP="00236A3F">
      <w:pPr>
        <w:pStyle w:val="Heading3"/>
      </w:pPr>
      <w:r>
        <w:lastRenderedPageBreak/>
        <w:t>O/V---1AR</w:t>
      </w:r>
    </w:p>
    <w:p w14:paraId="7CBCBE70" w14:textId="77777777" w:rsidR="00236A3F" w:rsidRDefault="00236A3F" w:rsidP="00236A3F">
      <w:pPr>
        <w:pStyle w:val="Analytic"/>
      </w:pPr>
    </w:p>
    <w:p w14:paraId="6FE2DC86" w14:textId="77777777" w:rsidR="00236A3F" w:rsidRDefault="00236A3F" w:rsidP="00236A3F">
      <w:pPr>
        <w:pStyle w:val="Heading3"/>
      </w:pPr>
      <w:r>
        <w:lastRenderedPageBreak/>
        <w:t>1AR---O/V---Polycrisis</w:t>
      </w:r>
    </w:p>
    <w:p w14:paraId="6D32FB09" w14:textId="77777777" w:rsidR="00236A3F" w:rsidRDefault="00236A3F" w:rsidP="00236A3F">
      <w:pPr>
        <w:pStyle w:val="Analytic"/>
      </w:pPr>
    </w:p>
    <w:p w14:paraId="57D579EF" w14:textId="77777777" w:rsidR="00236A3F" w:rsidRDefault="00236A3F" w:rsidP="00236A3F">
      <w:pPr>
        <w:pStyle w:val="Heading3"/>
      </w:pPr>
      <w:r>
        <w:lastRenderedPageBreak/>
        <w:t>1AR---O/V---Nuke War</w:t>
      </w:r>
    </w:p>
    <w:p w14:paraId="33B3B4CB" w14:textId="77777777" w:rsidR="00236A3F" w:rsidRDefault="00236A3F" w:rsidP="00236A3F">
      <w:pPr>
        <w:pStyle w:val="Analytic"/>
      </w:pPr>
    </w:p>
    <w:p w14:paraId="102BA9F7" w14:textId="77777777" w:rsidR="00236A3F" w:rsidRDefault="00236A3F" w:rsidP="00236A3F"/>
    <w:p w14:paraId="76241084" w14:textId="77777777" w:rsidR="00236A3F" w:rsidRDefault="00236A3F" w:rsidP="00236A3F">
      <w:pPr>
        <w:pStyle w:val="Analytic"/>
      </w:pPr>
    </w:p>
    <w:p w14:paraId="609A8319" w14:textId="77777777" w:rsidR="00236A3F" w:rsidRDefault="00236A3F" w:rsidP="00236A3F">
      <w:pPr>
        <w:pStyle w:val="Heading3"/>
      </w:pPr>
      <w:r>
        <w:lastRenderedPageBreak/>
        <w:t>1AR---AT: No Escalation/Safeguards---Nuke War</w:t>
      </w:r>
    </w:p>
    <w:p w14:paraId="22A44C8C" w14:textId="77777777" w:rsidR="00236A3F" w:rsidRDefault="00236A3F" w:rsidP="00236A3F">
      <w:pPr>
        <w:pStyle w:val="Analytic"/>
      </w:pPr>
    </w:p>
    <w:p w14:paraId="14195102" w14:textId="77777777" w:rsidR="00236A3F" w:rsidRDefault="00236A3F" w:rsidP="00236A3F">
      <w:pPr>
        <w:pStyle w:val="Heading2"/>
      </w:pPr>
      <w:r>
        <w:lastRenderedPageBreak/>
        <w:t>Reorganization---1AR</w:t>
      </w:r>
    </w:p>
    <w:p w14:paraId="2A456B68" w14:textId="77777777" w:rsidR="00236A3F" w:rsidRDefault="00236A3F" w:rsidP="00236A3F">
      <w:pPr>
        <w:pStyle w:val="Analytic"/>
      </w:pPr>
    </w:p>
    <w:p w14:paraId="443638AB" w14:textId="77777777" w:rsidR="00236A3F" w:rsidRDefault="00236A3F" w:rsidP="00236A3F">
      <w:pPr>
        <w:pStyle w:val="Heading2"/>
      </w:pPr>
      <w:r>
        <w:lastRenderedPageBreak/>
        <w:t>T-Subsets---1AR</w:t>
      </w:r>
    </w:p>
    <w:p w14:paraId="6F28C153" w14:textId="77777777" w:rsidR="00236A3F" w:rsidRDefault="00236A3F" w:rsidP="00236A3F">
      <w:pPr>
        <w:pStyle w:val="Heading3"/>
      </w:pPr>
      <w:r>
        <w:lastRenderedPageBreak/>
        <w:t>T---C/I---1AR</w:t>
      </w:r>
    </w:p>
    <w:p w14:paraId="098D78C1" w14:textId="77777777" w:rsidR="00236A3F" w:rsidRDefault="00236A3F" w:rsidP="00236A3F">
      <w:pPr>
        <w:pStyle w:val="Analytic"/>
      </w:pPr>
    </w:p>
    <w:p w14:paraId="135E314C" w14:textId="77777777" w:rsidR="00236A3F" w:rsidRDefault="00236A3F" w:rsidP="00236A3F">
      <w:pPr>
        <w:pStyle w:val="Heading4"/>
      </w:pPr>
      <w:r>
        <w:t>Prefer it:</w:t>
      </w:r>
    </w:p>
    <w:p w14:paraId="1F95F865" w14:textId="77777777" w:rsidR="00236A3F" w:rsidRDefault="00236A3F" w:rsidP="00236A3F"/>
    <w:p w14:paraId="5766EE9E" w14:textId="77777777" w:rsidR="00236A3F" w:rsidRDefault="00236A3F" w:rsidP="00236A3F">
      <w:pPr>
        <w:pStyle w:val="Analytic"/>
      </w:pPr>
    </w:p>
    <w:p w14:paraId="22DCF885" w14:textId="77777777" w:rsidR="00236A3F" w:rsidRDefault="00236A3F" w:rsidP="00236A3F"/>
    <w:p w14:paraId="1236C6FC" w14:textId="77777777" w:rsidR="00236A3F" w:rsidRDefault="00236A3F" w:rsidP="00236A3F">
      <w:pPr>
        <w:pStyle w:val="Analytic"/>
      </w:pPr>
    </w:p>
    <w:p w14:paraId="5A7C5BA8" w14:textId="77777777" w:rsidR="00236A3F" w:rsidRDefault="00236A3F" w:rsidP="00236A3F"/>
    <w:p w14:paraId="6FD51904" w14:textId="77777777" w:rsidR="00236A3F" w:rsidRDefault="00236A3F" w:rsidP="00236A3F">
      <w:pPr>
        <w:pStyle w:val="Analytic"/>
      </w:pPr>
    </w:p>
    <w:p w14:paraId="5D2D9840" w14:textId="77777777" w:rsidR="00236A3F" w:rsidRDefault="00236A3F" w:rsidP="00236A3F"/>
    <w:p w14:paraId="3936BB5F" w14:textId="77777777" w:rsidR="00236A3F" w:rsidRDefault="00236A3F" w:rsidP="00236A3F">
      <w:pPr>
        <w:pStyle w:val="Analytic"/>
      </w:pPr>
    </w:p>
    <w:p w14:paraId="03BF097A" w14:textId="77777777" w:rsidR="00236A3F" w:rsidRDefault="00236A3F" w:rsidP="00236A3F">
      <w:pPr>
        <w:pStyle w:val="Heading3"/>
      </w:pPr>
      <w:r>
        <w:lastRenderedPageBreak/>
        <w:t>T---Functional Limits---1AR</w:t>
      </w:r>
    </w:p>
    <w:p w14:paraId="52DB3841" w14:textId="77777777" w:rsidR="00236A3F" w:rsidRDefault="00236A3F" w:rsidP="00236A3F">
      <w:pPr>
        <w:pStyle w:val="Analytic"/>
      </w:pPr>
    </w:p>
    <w:p w14:paraId="3F09F286" w14:textId="77777777" w:rsidR="00236A3F" w:rsidRDefault="00236A3F" w:rsidP="00236A3F">
      <w:pPr>
        <w:pStyle w:val="Heading3"/>
      </w:pPr>
      <w:r>
        <w:lastRenderedPageBreak/>
        <w:t>Predictability---1AR</w:t>
      </w:r>
    </w:p>
    <w:p w14:paraId="7BA9E182" w14:textId="77777777" w:rsidR="00236A3F" w:rsidRDefault="00236A3F" w:rsidP="00236A3F">
      <w:pPr>
        <w:pStyle w:val="Heading4"/>
      </w:pPr>
      <w:r>
        <w:t xml:space="preserve">‘Strengthen’ means </w:t>
      </w:r>
      <w:r>
        <w:rPr>
          <w:u w:val="single"/>
        </w:rPr>
        <w:t>achieving a higher net level</w:t>
      </w:r>
      <w:r>
        <w:t xml:space="preserve"> of protection for bargaining rights </w:t>
      </w:r>
    </w:p>
    <w:p w14:paraId="3F3D2878" w14:textId="77777777" w:rsidR="00236A3F" w:rsidRPr="00F411C3" w:rsidRDefault="00236A3F" w:rsidP="00236A3F">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2846612E" w14:textId="77777777" w:rsidR="00236A3F" w:rsidRPr="00024165" w:rsidRDefault="00236A3F" w:rsidP="00236A3F">
      <w:pPr>
        <w:rPr>
          <w:sz w:val="16"/>
        </w:rPr>
      </w:pPr>
      <w:r w:rsidRPr="00024165">
        <w:rPr>
          <w:sz w:val="16"/>
        </w:rPr>
        <w:t>ARTICLE 43</w:t>
      </w:r>
    </w:p>
    <w:p w14:paraId="2F0AF688" w14:textId="77777777" w:rsidR="00236A3F" w:rsidRPr="00024165" w:rsidRDefault="00236A3F" w:rsidP="00236A3F">
      <w:pPr>
        <w:rPr>
          <w:sz w:val="16"/>
        </w:rPr>
      </w:pPr>
      <w:r w:rsidRPr="00024165">
        <w:rPr>
          <w:sz w:val="16"/>
        </w:rPr>
        <w:t>ENVIRONMENTAL STANDARDS AND CONTROLS</w:t>
      </w:r>
    </w:p>
    <w:p w14:paraId="52A08A8F" w14:textId="77777777" w:rsidR="00236A3F" w:rsidRPr="00024165" w:rsidRDefault="00236A3F" w:rsidP="00236A3F">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73F070E7" w14:textId="77777777" w:rsidR="00236A3F" w:rsidRPr="00024165" w:rsidRDefault="00236A3F" w:rsidP="00236A3F">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6A284FC4" w14:textId="77777777" w:rsidR="00236A3F" w:rsidRPr="00024165" w:rsidRDefault="00236A3F" w:rsidP="00236A3F">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27890A2A" w14:textId="77777777" w:rsidR="00236A3F" w:rsidRPr="00024165" w:rsidRDefault="00236A3F" w:rsidP="00236A3F">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4F57BFAE" w14:textId="77777777" w:rsidR="00236A3F" w:rsidRPr="0030638A" w:rsidRDefault="00236A3F" w:rsidP="00236A3F"/>
    <w:p w14:paraId="7461488E" w14:textId="77777777" w:rsidR="00236A3F" w:rsidRPr="004F7CDF" w:rsidRDefault="00236A3F" w:rsidP="00236A3F">
      <w:pPr>
        <w:pStyle w:val="Heading4"/>
      </w:pPr>
      <w:r>
        <w:t xml:space="preserve">More unpredictable: CBR has </w:t>
      </w:r>
      <w:r w:rsidRPr="004F7CDF">
        <w:rPr>
          <w:u w:val="single"/>
        </w:rPr>
        <w:t>never</w:t>
      </w:r>
      <w:r>
        <w:t xml:space="preserve"> been </w:t>
      </w:r>
      <w:r w:rsidRPr="004F7CDF">
        <w:rPr>
          <w:u w:val="single"/>
        </w:rPr>
        <w:t>economy wide</w:t>
      </w:r>
      <w:r>
        <w:t>.</w:t>
      </w:r>
    </w:p>
    <w:p w14:paraId="53296154" w14:textId="77777777" w:rsidR="00236A3F" w:rsidRDefault="00236A3F" w:rsidP="00236A3F">
      <w:r>
        <w:t xml:space="preserve">Dr. Valerio </w:t>
      </w:r>
      <w:r w:rsidRPr="000162B2">
        <w:rPr>
          <w:rStyle w:val="Style13ptBold"/>
        </w:rPr>
        <w:t>De Stefano &amp;</w:t>
      </w:r>
      <w:r>
        <w:t xml:space="preserve"> Dr. Nicola </w:t>
      </w:r>
      <w:r w:rsidRPr="000162B2">
        <w:rPr>
          <w:rStyle w:val="Style13ptBold"/>
        </w:rPr>
        <w:t>Kountouris 24</w:t>
      </w:r>
      <w:r>
        <w:t>, PhD, Canada Research Chair in Innovation, Law &amp; Society, Osgoode Hall Law School, York University; PhD, Professor of Labor Law &amp; European Law, University College London, "‘Lifting the Private-Law Veil’: Employer Authority and the Contractual-Coating of Worker Subordination," Comparative Labor Law &amp; Policy Journal, Vol. 44, No. 3, pg. 275-304, December 2024, HeinOnline. [italics in original]</w:t>
      </w:r>
    </w:p>
    <w:p w14:paraId="7587A303" w14:textId="77777777" w:rsidR="00236A3F" w:rsidRPr="009C1469" w:rsidRDefault="00236A3F" w:rsidP="00236A3F">
      <w:pPr>
        <w:rPr>
          <w:sz w:val="16"/>
        </w:rPr>
      </w:pPr>
      <w:r w:rsidRPr="009C1469">
        <w:rPr>
          <w:sz w:val="16"/>
        </w:rPr>
        <w:t xml:space="preserve">In </w:t>
      </w:r>
      <w:r w:rsidRPr="009C1469">
        <w:rPr>
          <w:rStyle w:val="StyleUnderline"/>
        </w:rPr>
        <w:t>tracing the</w:t>
      </w:r>
      <w:r w:rsidRPr="009C1469">
        <w:rPr>
          <w:sz w:val="16"/>
        </w:rPr>
        <w:t xml:space="preserve"> </w:t>
      </w:r>
      <w:r w:rsidRPr="001653C4">
        <w:rPr>
          <w:rStyle w:val="Emphasis"/>
          <w:highlight w:val="yellow"/>
        </w:rPr>
        <w:t>historical development</w:t>
      </w:r>
      <w:r w:rsidRPr="001653C4">
        <w:rPr>
          <w:sz w:val="16"/>
          <w:highlight w:val="yellow"/>
        </w:rPr>
        <w:t xml:space="preserve"> </w:t>
      </w:r>
      <w:r w:rsidRPr="001653C4">
        <w:rPr>
          <w:rStyle w:val="StyleUnderline"/>
          <w:highlight w:val="yellow"/>
        </w:rPr>
        <w:t>of</w:t>
      </w:r>
      <w:r w:rsidRPr="001653C4">
        <w:rPr>
          <w:sz w:val="16"/>
          <w:highlight w:val="yellow"/>
        </w:rPr>
        <w:t xml:space="preserve"> </w:t>
      </w:r>
      <w:r w:rsidRPr="001653C4">
        <w:rPr>
          <w:rStyle w:val="Emphasis"/>
          <w:highlight w:val="yellow"/>
        </w:rPr>
        <w:t>labor</w:t>
      </w:r>
      <w:r w:rsidRPr="001653C4">
        <w:rPr>
          <w:sz w:val="16"/>
          <w:highlight w:val="yellow"/>
        </w:rPr>
        <w:t xml:space="preserve"> </w:t>
      </w:r>
      <w:r w:rsidRPr="001653C4">
        <w:rPr>
          <w:rStyle w:val="StyleUnderline"/>
          <w:highlight w:val="yellow"/>
        </w:rPr>
        <w:t>reg</w:t>
      </w:r>
      <w:r w:rsidRPr="009C1469">
        <w:rPr>
          <w:rStyle w:val="StyleUnderline"/>
        </w:rPr>
        <w:t>ulation, it is</w:t>
      </w:r>
      <w:r w:rsidRPr="009C1469">
        <w:rPr>
          <w:sz w:val="16"/>
        </w:rPr>
        <w:t xml:space="preserve"> also </w:t>
      </w:r>
      <w:r w:rsidRPr="009C1469">
        <w:rPr>
          <w:rStyle w:val="StyleUnderline"/>
        </w:rPr>
        <w:t>impossible to assert that hierarchy and subordination in work arrangements have been</w:t>
      </w:r>
      <w:r w:rsidRPr="009C1469">
        <w:rPr>
          <w:sz w:val="16"/>
        </w:rPr>
        <w:t xml:space="preserve"> </w:t>
      </w:r>
      <w:r w:rsidRPr="009C1469">
        <w:rPr>
          <w:rStyle w:val="Emphasis"/>
        </w:rPr>
        <w:t>progressively reduced</w:t>
      </w:r>
      <w:r w:rsidRPr="009C1469">
        <w:rPr>
          <w:sz w:val="16"/>
        </w:rPr>
        <w:t xml:space="preserve"> </w:t>
      </w:r>
      <w:r w:rsidRPr="009C1469">
        <w:rPr>
          <w:rStyle w:val="StyleUnderline"/>
        </w:rPr>
        <w:t>since the start of industrialization</w:t>
      </w:r>
      <w:r w:rsidRPr="009C1469">
        <w:rPr>
          <w:sz w:val="16"/>
        </w:rPr>
        <w:t xml:space="preserve">, in line with the progress towards more democratic and less authoritarian forms of polities. Subordination and autocratic rule at work have sometimes </w:t>
      </w:r>
      <w:r w:rsidRPr="001653C4">
        <w:rPr>
          <w:rStyle w:val="StyleUnderline"/>
          <w:highlight w:val="yellow"/>
        </w:rPr>
        <w:t>follow</w:t>
      </w:r>
      <w:r w:rsidRPr="009C1469">
        <w:rPr>
          <w:rStyle w:val="StyleUnderline"/>
        </w:rPr>
        <w:t>ed a</w:t>
      </w:r>
      <w:r w:rsidRPr="009C1469">
        <w:rPr>
          <w:sz w:val="16"/>
        </w:rPr>
        <w:t xml:space="preserve"> very </w:t>
      </w:r>
      <w:r w:rsidRPr="001653C4">
        <w:rPr>
          <w:rStyle w:val="Emphasis"/>
          <w:highlight w:val="yellow"/>
        </w:rPr>
        <w:t>different</w:t>
      </w:r>
      <w:r w:rsidRPr="001653C4">
        <w:rPr>
          <w:sz w:val="16"/>
          <w:highlight w:val="yellow"/>
        </w:rPr>
        <w:t xml:space="preserve"> </w:t>
      </w:r>
      <w:r w:rsidRPr="001653C4">
        <w:rPr>
          <w:rStyle w:val="StyleUnderline"/>
          <w:highlight w:val="yellow"/>
        </w:rPr>
        <w:t>path</w:t>
      </w:r>
      <w:r w:rsidRPr="009C1469">
        <w:rPr>
          <w:sz w:val="16"/>
        </w:rPr>
        <w:t xml:space="preserve"> from political liberties; sometimes-as </w:t>
      </w:r>
      <w:r w:rsidRPr="001653C4">
        <w:rPr>
          <w:rStyle w:val="StyleUnderline"/>
          <w:highlight w:val="yellow"/>
        </w:rPr>
        <w:t>in</w:t>
      </w:r>
      <w:r w:rsidRPr="009C1469">
        <w:rPr>
          <w:rStyle w:val="StyleUnderline"/>
        </w:rPr>
        <w:t xml:space="preserve"> the cases of</w:t>
      </w:r>
      <w:r w:rsidRPr="009C1469">
        <w:rPr>
          <w:sz w:val="16"/>
        </w:rPr>
        <w:t xml:space="preserve"> </w:t>
      </w:r>
      <w:r w:rsidRPr="009C1469">
        <w:rPr>
          <w:rStyle w:val="Emphasis"/>
        </w:rPr>
        <w:t>France</w:t>
      </w:r>
      <w:r w:rsidRPr="009C1469">
        <w:rPr>
          <w:sz w:val="16"/>
        </w:rPr>
        <w:t xml:space="preserve"> </w:t>
      </w:r>
      <w:r w:rsidRPr="009C1469">
        <w:rPr>
          <w:rStyle w:val="StyleUnderline"/>
        </w:rPr>
        <w:t>and the</w:t>
      </w:r>
      <w:r w:rsidRPr="009C1469">
        <w:rPr>
          <w:sz w:val="16"/>
        </w:rPr>
        <w:t xml:space="preserve"> </w:t>
      </w:r>
      <w:r w:rsidRPr="001653C4">
        <w:rPr>
          <w:rStyle w:val="Emphasis"/>
          <w:highlight w:val="yellow"/>
        </w:rPr>
        <w:t>U</w:t>
      </w:r>
      <w:r w:rsidRPr="009C1469">
        <w:rPr>
          <w:sz w:val="16"/>
        </w:rPr>
        <w:t xml:space="preserve">nited </w:t>
      </w:r>
      <w:r w:rsidRPr="001653C4">
        <w:rPr>
          <w:rStyle w:val="Emphasis"/>
          <w:highlight w:val="yellow"/>
        </w:rPr>
        <w:t>S</w:t>
      </w:r>
      <w:r w:rsidRPr="009C1469">
        <w:rPr>
          <w:sz w:val="16"/>
        </w:rPr>
        <w:t xml:space="preserve">tates-this path was significantly at odds with the public discourse and the people's sensitivities shaped by revolutionary and egalitarian ideas. In our opinion, </w:t>
      </w:r>
      <w:r w:rsidRPr="009C1469">
        <w:rPr>
          <w:rStyle w:val="StyleUnderline"/>
        </w:rPr>
        <w:t>this should prompt a</w:t>
      </w:r>
      <w:r w:rsidRPr="009C1469">
        <w:rPr>
          <w:sz w:val="16"/>
        </w:rPr>
        <w:t xml:space="preserve"> </w:t>
      </w:r>
      <w:r w:rsidRPr="009C1469">
        <w:rPr>
          <w:rStyle w:val="Emphasis"/>
        </w:rPr>
        <w:t>more rigorous</w:t>
      </w:r>
      <w:r w:rsidRPr="009C1469">
        <w:rPr>
          <w:sz w:val="16"/>
        </w:rPr>
        <w:t xml:space="preserve"> </w:t>
      </w:r>
      <w:r w:rsidRPr="009C1469">
        <w:rPr>
          <w:rStyle w:val="StyleUnderline"/>
        </w:rPr>
        <w:t>analysis and critical questioning of work subordination in democratic societies</w:t>
      </w:r>
      <w:r w:rsidRPr="009C1469">
        <w:rPr>
          <w:sz w:val="16"/>
        </w:rPr>
        <w:t>. This analysis should not just aim at mitigating the abuses of managerial prerogatives and employer powers, something already long-rooted and elaborate in labor law scholarship. Instead, we posit that the foundations and justifications of employers' unilateral authorities should be called into question and possibly examined through different lenses and with partially different criteria.</w:t>
      </w:r>
    </w:p>
    <w:p w14:paraId="6F859F93" w14:textId="77777777" w:rsidR="00236A3F" w:rsidRPr="009C1469" w:rsidRDefault="00236A3F" w:rsidP="00236A3F">
      <w:pPr>
        <w:rPr>
          <w:sz w:val="16"/>
        </w:rPr>
      </w:pPr>
      <w:r w:rsidRPr="009C1469">
        <w:rPr>
          <w:sz w:val="16"/>
        </w:rPr>
        <w:t xml:space="preserve">Before we sketch these criteria, a caveat is in order. Of course, work subordination and employer authority are not the same in our contemporary societies as they were decades ago. </w:t>
      </w:r>
      <w:r w:rsidRPr="009C1469">
        <w:rPr>
          <w:rStyle w:val="StyleUnderline"/>
        </w:rPr>
        <w:t>Labor regulation has come a long way to</w:t>
      </w:r>
      <w:r w:rsidRPr="009C1469">
        <w:rPr>
          <w:sz w:val="16"/>
        </w:rPr>
        <w:t xml:space="preserve"> </w:t>
      </w:r>
      <w:r w:rsidRPr="009C1469">
        <w:rPr>
          <w:rStyle w:val="Emphasis"/>
        </w:rPr>
        <w:t>limit</w:t>
      </w:r>
      <w:r w:rsidRPr="009C1469">
        <w:rPr>
          <w:sz w:val="16"/>
        </w:rPr>
        <w:t xml:space="preserve"> </w:t>
      </w:r>
      <w:r w:rsidRPr="009C1469">
        <w:rPr>
          <w:rStyle w:val="StyleUnderline"/>
        </w:rPr>
        <w:t xml:space="preserve">the scope and intensity of </w:t>
      </w:r>
      <w:r w:rsidRPr="009C1469">
        <w:rPr>
          <w:rStyle w:val="StyleUnderline"/>
        </w:rPr>
        <w:lastRenderedPageBreak/>
        <w:t>managerial prerogatives through legislation</w:t>
      </w:r>
      <w:r w:rsidRPr="009C1469">
        <w:rPr>
          <w:sz w:val="16"/>
        </w:rPr>
        <w:t xml:space="preserve"> </w:t>
      </w:r>
      <w:r w:rsidRPr="009C1469">
        <w:rPr>
          <w:rStyle w:val="Emphasis"/>
        </w:rPr>
        <w:t>introducing rights</w:t>
      </w:r>
      <w:r w:rsidRPr="009C1469">
        <w:rPr>
          <w:sz w:val="16"/>
        </w:rPr>
        <w:t xml:space="preserve"> and entitlement </w:t>
      </w:r>
      <w:r w:rsidRPr="009C1469">
        <w:rPr>
          <w:rStyle w:val="StyleUnderline"/>
        </w:rPr>
        <w:t>for workers and</w:t>
      </w:r>
      <w:r w:rsidRPr="009C1469">
        <w:rPr>
          <w:sz w:val="16"/>
        </w:rPr>
        <w:t xml:space="preserve">, above all, </w:t>
      </w:r>
      <w:r w:rsidRPr="009C1469">
        <w:rPr>
          <w:rStyle w:val="StyleUnderline"/>
        </w:rPr>
        <w:t>by strengthening workers' abilities to</w:t>
      </w:r>
      <w:r w:rsidRPr="009C1469">
        <w:rPr>
          <w:sz w:val="16"/>
        </w:rPr>
        <w:t xml:space="preserve"> </w:t>
      </w:r>
      <w:r w:rsidRPr="009C1469">
        <w:rPr>
          <w:rStyle w:val="Emphasis"/>
        </w:rPr>
        <w:t>oppose jointly</w:t>
      </w:r>
      <w:r w:rsidRPr="009C1469">
        <w:rPr>
          <w:sz w:val="16"/>
        </w:rPr>
        <w:t xml:space="preserve"> </w:t>
      </w:r>
      <w:r w:rsidRPr="009C1469">
        <w:rPr>
          <w:rStyle w:val="StyleUnderline"/>
        </w:rPr>
        <w:t>autocratic rule at work</w:t>
      </w:r>
      <w:r w:rsidRPr="009C1469">
        <w:rPr>
          <w:sz w:val="16"/>
        </w:rPr>
        <w:t xml:space="preserve">. </w:t>
      </w:r>
      <w:r w:rsidRPr="001653C4">
        <w:rPr>
          <w:rStyle w:val="Emphasis"/>
        </w:rPr>
        <w:t>Collective bargaining</w:t>
      </w:r>
      <w:r w:rsidRPr="009C1469">
        <w:rPr>
          <w:sz w:val="16"/>
        </w:rPr>
        <w:t xml:space="preserve">, action and voice indeed </w:t>
      </w:r>
      <w:r w:rsidRPr="009C1469">
        <w:rPr>
          <w:rStyle w:val="StyleUnderline"/>
        </w:rPr>
        <w:t>became the</w:t>
      </w:r>
      <w:r w:rsidRPr="009C1469">
        <w:rPr>
          <w:sz w:val="16"/>
        </w:rPr>
        <w:t xml:space="preserve"> </w:t>
      </w:r>
      <w:r w:rsidRPr="001653C4">
        <w:rPr>
          <w:rStyle w:val="Emphasis"/>
        </w:rPr>
        <w:t>privileged</w:t>
      </w:r>
      <w:r w:rsidRPr="009C1469">
        <w:rPr>
          <w:sz w:val="16"/>
        </w:rPr>
        <w:t xml:space="preserve"> </w:t>
      </w:r>
      <w:r w:rsidRPr="009C1469">
        <w:rPr>
          <w:rStyle w:val="StyleUnderline"/>
        </w:rPr>
        <w:t>fora</w:t>
      </w:r>
      <w:r w:rsidRPr="009C1469">
        <w:rPr>
          <w:sz w:val="16"/>
        </w:rPr>
        <w:t xml:space="preserve"> and tools to restore and enforce equality at work in many societies. In Britain, this occurred through collective </w:t>
      </w:r>
      <w:r w:rsidRPr="009C1469">
        <w:rPr>
          <w:i/>
          <w:iCs/>
          <w:sz w:val="16"/>
        </w:rPr>
        <w:t>laissez-faire</w:t>
      </w:r>
      <w:r w:rsidRPr="009C1469">
        <w:rPr>
          <w:sz w:val="16"/>
        </w:rPr>
        <w:t xml:space="preserve">. 77 </w:t>
      </w:r>
      <w:r w:rsidRPr="009C1469">
        <w:rPr>
          <w:rStyle w:val="StyleUnderline"/>
        </w:rPr>
        <w:t>Industrial democracy is</w:t>
      </w:r>
      <w:r w:rsidRPr="009C1469">
        <w:rPr>
          <w:sz w:val="16"/>
        </w:rPr>
        <w:t xml:space="preserve"> also </w:t>
      </w:r>
      <w:r w:rsidRPr="009C1469">
        <w:rPr>
          <w:rStyle w:val="StyleUnderline"/>
        </w:rPr>
        <w:t>a</w:t>
      </w:r>
      <w:r w:rsidRPr="009C1469">
        <w:rPr>
          <w:sz w:val="16"/>
        </w:rPr>
        <w:t xml:space="preserve"> </w:t>
      </w:r>
      <w:r w:rsidRPr="009C1469">
        <w:rPr>
          <w:rStyle w:val="Emphasis"/>
        </w:rPr>
        <w:t>tenet</w:t>
      </w:r>
      <w:r w:rsidRPr="009C1469">
        <w:rPr>
          <w:sz w:val="16"/>
        </w:rPr>
        <w:t xml:space="preserve"> </w:t>
      </w:r>
      <w:r w:rsidRPr="009C1469">
        <w:rPr>
          <w:rStyle w:val="StyleUnderline"/>
        </w:rPr>
        <w:t>of the</w:t>
      </w:r>
      <w:r w:rsidRPr="009C1469">
        <w:rPr>
          <w:sz w:val="16"/>
        </w:rPr>
        <w:t xml:space="preserve"> </w:t>
      </w:r>
      <w:r w:rsidRPr="009C1469">
        <w:rPr>
          <w:rStyle w:val="Emphasis"/>
        </w:rPr>
        <w:t>Wagner Model</w:t>
      </w:r>
      <w:r w:rsidRPr="009C1469">
        <w:rPr>
          <w:sz w:val="16"/>
        </w:rPr>
        <w:t xml:space="preserve"> </w:t>
      </w:r>
      <w:r w:rsidRPr="009C1469">
        <w:rPr>
          <w:rStyle w:val="StyleUnderline"/>
        </w:rPr>
        <w:t>in the</w:t>
      </w:r>
      <w:r w:rsidRPr="009C1469">
        <w:rPr>
          <w:sz w:val="16"/>
        </w:rPr>
        <w:t xml:space="preserve"> </w:t>
      </w:r>
      <w:r w:rsidRPr="009C1469">
        <w:rPr>
          <w:rStyle w:val="Emphasis"/>
        </w:rPr>
        <w:t>U</w:t>
      </w:r>
      <w:r w:rsidRPr="009C1469">
        <w:rPr>
          <w:sz w:val="16"/>
        </w:rPr>
        <w:t xml:space="preserve">nited </w:t>
      </w:r>
      <w:r w:rsidRPr="009C1469">
        <w:rPr>
          <w:rStyle w:val="Emphasis"/>
        </w:rPr>
        <w:t>S</w:t>
      </w:r>
      <w:r w:rsidRPr="009C1469">
        <w:rPr>
          <w:sz w:val="16"/>
        </w:rPr>
        <w:t xml:space="preserve">tates and Canada, </w:t>
      </w:r>
      <w:r w:rsidRPr="009C1469">
        <w:rPr>
          <w:rStyle w:val="StyleUnderline"/>
        </w:rPr>
        <w:t xml:space="preserve">where the </w:t>
      </w:r>
      <w:r w:rsidRPr="001653C4">
        <w:rPr>
          <w:rStyle w:val="StyleUnderline"/>
          <w:highlight w:val="yellow"/>
        </w:rPr>
        <w:t>Supreme Court</w:t>
      </w:r>
      <w:r w:rsidRPr="009C1469">
        <w:rPr>
          <w:rStyle w:val="StyleUnderline"/>
        </w:rPr>
        <w:t xml:space="preserve"> has openly </w:t>
      </w:r>
      <w:r w:rsidRPr="001653C4">
        <w:rPr>
          <w:rStyle w:val="StyleUnderline"/>
          <w:highlight w:val="yellow"/>
        </w:rPr>
        <w:t>acknowledged</w:t>
      </w:r>
      <w:r w:rsidRPr="009C1469">
        <w:rPr>
          <w:sz w:val="16"/>
        </w:rPr>
        <w:t xml:space="preserve"> that "</w:t>
      </w:r>
      <w:r w:rsidRPr="009C1469">
        <w:rPr>
          <w:rStyle w:val="StyleUnderline"/>
        </w:rPr>
        <w:t>[t]he</w:t>
      </w:r>
      <w:r w:rsidRPr="009C1469">
        <w:rPr>
          <w:sz w:val="16"/>
        </w:rPr>
        <w:t xml:space="preserve"> </w:t>
      </w:r>
      <w:r w:rsidRPr="001653C4">
        <w:rPr>
          <w:rStyle w:val="Emphasis"/>
          <w:highlight w:val="yellow"/>
        </w:rPr>
        <w:t>right to bargain collectively</w:t>
      </w:r>
      <w:r w:rsidRPr="009C1469">
        <w:rPr>
          <w:sz w:val="16"/>
        </w:rPr>
        <w:t xml:space="preserve"> </w:t>
      </w:r>
      <w:r w:rsidRPr="009C1469">
        <w:rPr>
          <w:rStyle w:val="StyleUnderline"/>
        </w:rPr>
        <w:t>with an employer</w:t>
      </w:r>
      <w:r w:rsidRPr="009C1469">
        <w:rPr>
          <w:sz w:val="16"/>
        </w:rPr>
        <w:t xml:space="preserve"> enhances the human dignity, liberty and autonomy of workers."78 Bolstering collective rights to preserve individual liberties at the workplace was also the lynchpin of the 1970 </w:t>
      </w:r>
      <w:r w:rsidRPr="009C1469">
        <w:rPr>
          <w:i/>
          <w:iCs/>
          <w:sz w:val="16"/>
        </w:rPr>
        <w:t>Statuto dei Lavoratori</w:t>
      </w:r>
      <w:r w:rsidRPr="009C1469">
        <w:rPr>
          <w:sz w:val="16"/>
        </w:rPr>
        <w:t xml:space="preserve"> in Italy. The main axiological thrust behind the </w:t>
      </w:r>
      <w:r w:rsidRPr="009C1469">
        <w:rPr>
          <w:i/>
          <w:iCs/>
          <w:sz w:val="16"/>
        </w:rPr>
        <w:t>Statuto</w:t>
      </w:r>
      <w:r w:rsidRPr="009C1469">
        <w:rPr>
          <w:sz w:val="16"/>
        </w:rPr>
        <w:t xml:space="preserve"> was "making the Constitution walk into workplaces" 79 and, importantly, stripping employer powers of their most authoritarian elements while still sanctioning the existence of these powers. 80 An innovative element of the </w:t>
      </w:r>
      <w:r w:rsidRPr="009C1469">
        <w:rPr>
          <w:i/>
          <w:iCs/>
          <w:sz w:val="16"/>
        </w:rPr>
        <w:t>Statuto</w:t>
      </w:r>
      <w:r w:rsidRPr="009C1469">
        <w:rPr>
          <w:sz w:val="16"/>
        </w:rPr>
        <w:t xml:space="preserve">, however, was the protection of individual workers' rights as a means to underpin collective rights - in this sense, a landmark </w:t>
      </w:r>
      <w:r w:rsidRPr="009C1469">
        <w:rPr>
          <w:i/>
          <w:iCs/>
          <w:sz w:val="16"/>
        </w:rPr>
        <w:t>Statuto</w:t>
      </w:r>
      <w:r w:rsidRPr="009C1469">
        <w:rPr>
          <w:sz w:val="16"/>
        </w:rPr>
        <w:t xml:space="preserve"> provision materially strengthened remedies against unfair (not only discriminatory or retaliatory) dismissals. Protecting collective bargaining and action and bolstering individual rights, including the right not to have one's contract of employment terminated without a valid reason, has been a common feature of labor regulation throughout many European countries and beyond. This has undeniably contributed to containing employer powers and authority at work. </w:t>
      </w:r>
      <w:r w:rsidRPr="00286DDF">
        <w:rPr>
          <w:rStyle w:val="StyleUnderline"/>
          <w:highlight w:val="yellow"/>
        </w:rPr>
        <w:t>There are</w:t>
      </w:r>
      <w:r w:rsidRPr="009C1469">
        <w:rPr>
          <w:sz w:val="16"/>
        </w:rPr>
        <w:t xml:space="preserve">, however, </w:t>
      </w:r>
      <w:r w:rsidRPr="009C1469">
        <w:rPr>
          <w:rStyle w:val="StyleUnderline"/>
        </w:rPr>
        <w:t>some</w:t>
      </w:r>
      <w:r w:rsidRPr="009C1469">
        <w:rPr>
          <w:sz w:val="16"/>
        </w:rPr>
        <w:t xml:space="preserve"> </w:t>
      </w:r>
      <w:r w:rsidRPr="00286DDF">
        <w:rPr>
          <w:rStyle w:val="Emphasis"/>
          <w:highlight w:val="yellow"/>
        </w:rPr>
        <w:t>crucial</w:t>
      </w:r>
      <w:r w:rsidRPr="00286DDF">
        <w:rPr>
          <w:sz w:val="16"/>
          <w:highlight w:val="yellow"/>
        </w:rPr>
        <w:t xml:space="preserve"> </w:t>
      </w:r>
      <w:r w:rsidRPr="00286DDF">
        <w:rPr>
          <w:rStyle w:val="StyleUnderline"/>
          <w:highlight w:val="yellow"/>
        </w:rPr>
        <w:t>observations</w:t>
      </w:r>
      <w:r w:rsidRPr="009C1469">
        <w:rPr>
          <w:rStyle w:val="StyleUnderline"/>
        </w:rPr>
        <w:t xml:space="preserve"> to make</w:t>
      </w:r>
      <w:r w:rsidRPr="009C1469">
        <w:rPr>
          <w:sz w:val="16"/>
        </w:rPr>
        <w:t>.</w:t>
      </w:r>
    </w:p>
    <w:p w14:paraId="7447C369" w14:textId="77777777" w:rsidR="00236A3F" w:rsidRDefault="00236A3F" w:rsidP="00236A3F">
      <w:pPr>
        <w:rPr>
          <w:sz w:val="16"/>
        </w:rPr>
      </w:pPr>
      <w:r w:rsidRPr="009C1469">
        <w:rPr>
          <w:sz w:val="16"/>
        </w:rPr>
        <w:t xml:space="preserve">Firstly, </w:t>
      </w:r>
      <w:r w:rsidRPr="00AD07BE">
        <w:rPr>
          <w:rStyle w:val="Emphasis"/>
          <w:sz w:val="28"/>
          <w:szCs w:val="28"/>
          <w:highlight w:val="yellow"/>
        </w:rPr>
        <w:t>collective bargaining</w:t>
      </w:r>
      <w:r w:rsidRPr="00AD07BE">
        <w:rPr>
          <w:rStyle w:val="Emphasis"/>
          <w:sz w:val="28"/>
          <w:szCs w:val="28"/>
        </w:rPr>
        <w:t xml:space="preserve"> has </w:t>
      </w:r>
      <w:r w:rsidRPr="00AD07BE">
        <w:rPr>
          <w:rStyle w:val="Emphasis"/>
          <w:sz w:val="28"/>
          <w:szCs w:val="28"/>
          <w:highlight w:val="yellow"/>
        </w:rPr>
        <w:t>never involved the entire workforce</w:t>
      </w:r>
      <w:r w:rsidRPr="009C1469">
        <w:rPr>
          <w:sz w:val="16"/>
          <w:highlight w:val="yellow"/>
        </w:rPr>
        <w:t xml:space="preserve">, </w:t>
      </w:r>
      <w:r w:rsidRPr="00AD07BE">
        <w:rPr>
          <w:rStyle w:val="StyleUnderline"/>
          <w:highlight w:val="yellow"/>
        </w:rPr>
        <w:t>even</w:t>
      </w:r>
      <w:r w:rsidRPr="00AD07BE">
        <w:rPr>
          <w:rStyle w:val="StyleUnderline"/>
        </w:rPr>
        <w:t xml:space="preserve"> in countries </w:t>
      </w:r>
      <w:r w:rsidRPr="00AD07BE">
        <w:rPr>
          <w:rStyle w:val="StyleUnderline"/>
          <w:highlight w:val="yellow"/>
        </w:rPr>
        <w:t>with</w:t>
      </w:r>
      <w:r w:rsidRPr="009C1469">
        <w:rPr>
          <w:sz w:val="16"/>
          <w:highlight w:val="yellow"/>
        </w:rPr>
        <w:t xml:space="preserve"> </w:t>
      </w:r>
      <w:r w:rsidRPr="00AD07BE">
        <w:rPr>
          <w:rStyle w:val="Emphasis"/>
          <w:highlight w:val="yellow"/>
        </w:rPr>
        <w:t>strong</w:t>
      </w:r>
      <w:r w:rsidRPr="009C1469">
        <w:rPr>
          <w:sz w:val="16"/>
          <w:highlight w:val="yellow"/>
        </w:rPr>
        <w:t xml:space="preserve"> </w:t>
      </w:r>
      <w:r w:rsidRPr="00AD07BE">
        <w:rPr>
          <w:rStyle w:val="StyleUnderline"/>
          <w:highlight w:val="yellow"/>
        </w:rPr>
        <w:t>sectoral bargaining</w:t>
      </w:r>
      <w:r w:rsidRPr="00AD07BE">
        <w:rPr>
          <w:rStyle w:val="StyleUnderline"/>
        </w:rPr>
        <w:t>, let alone in</w:t>
      </w:r>
      <w:r w:rsidRPr="009C1469">
        <w:rPr>
          <w:sz w:val="16"/>
        </w:rPr>
        <w:t xml:space="preserve"> </w:t>
      </w:r>
      <w:r w:rsidRPr="00AD07BE">
        <w:rPr>
          <w:rStyle w:val="Emphasis"/>
        </w:rPr>
        <w:t>single-employer</w:t>
      </w:r>
      <w:r w:rsidRPr="009C1469">
        <w:rPr>
          <w:sz w:val="16"/>
        </w:rPr>
        <w:t>-</w:t>
      </w:r>
      <w:r w:rsidRPr="00AD07BE">
        <w:rPr>
          <w:rStyle w:val="StyleUnderline"/>
        </w:rPr>
        <w:t>bargaining-based systems</w:t>
      </w:r>
      <w:r w:rsidRPr="009C1469">
        <w:rPr>
          <w:sz w:val="16"/>
        </w:rPr>
        <w:t xml:space="preserve">. </w:t>
      </w:r>
      <w:r w:rsidRPr="00AD07BE">
        <w:rPr>
          <w:rStyle w:val="StyleUnderline"/>
        </w:rPr>
        <w:t>Many workers</w:t>
      </w:r>
      <w:r w:rsidRPr="009C1469">
        <w:rPr>
          <w:sz w:val="16"/>
        </w:rPr>
        <w:t xml:space="preserve">, and often the most vulnerable groups of workers, sometimes </w:t>
      </w:r>
      <w:r w:rsidRPr="00AD07BE">
        <w:rPr>
          <w:rStyle w:val="StyleUnderline"/>
        </w:rPr>
        <w:t>remained</w:t>
      </w:r>
      <w:r w:rsidRPr="009C1469">
        <w:rPr>
          <w:sz w:val="16"/>
        </w:rPr>
        <w:t xml:space="preserve"> </w:t>
      </w:r>
      <w:r w:rsidRPr="00AD07BE">
        <w:rPr>
          <w:rStyle w:val="Emphasis"/>
        </w:rPr>
        <w:t>excluded</w:t>
      </w:r>
      <w:r w:rsidRPr="009C1469">
        <w:rPr>
          <w:sz w:val="16"/>
        </w:rPr>
        <w:t xml:space="preserve"> </w:t>
      </w:r>
      <w:r w:rsidRPr="00AD07BE">
        <w:rPr>
          <w:rStyle w:val="StyleUnderline"/>
        </w:rPr>
        <w:t>from the</w:t>
      </w:r>
      <w:r w:rsidRPr="009C1469">
        <w:rPr>
          <w:sz w:val="16"/>
        </w:rPr>
        <w:t xml:space="preserve"> most meaningful </w:t>
      </w:r>
      <w:r w:rsidRPr="00AD07BE">
        <w:rPr>
          <w:rStyle w:val="StyleUnderline"/>
        </w:rPr>
        <w:t>collective protection</w:t>
      </w:r>
      <w:r w:rsidRPr="009C1469">
        <w:rPr>
          <w:sz w:val="16"/>
        </w:rPr>
        <w:t xml:space="preserve"> (small and medium enterprise workers in Southern Europe are a prominent example).</w:t>
      </w:r>
    </w:p>
    <w:p w14:paraId="00207A7A" w14:textId="77777777" w:rsidR="00236A3F" w:rsidRPr="004068EB" w:rsidRDefault="00236A3F" w:rsidP="00236A3F"/>
    <w:p w14:paraId="79073A03" w14:textId="77777777" w:rsidR="00236A3F" w:rsidRDefault="00236A3F" w:rsidP="00236A3F">
      <w:pPr>
        <w:pStyle w:val="Heading3"/>
      </w:pPr>
      <w:r>
        <w:lastRenderedPageBreak/>
        <w:t>T---Reasonability---1AR</w:t>
      </w:r>
    </w:p>
    <w:p w14:paraId="25497EED" w14:textId="77777777" w:rsidR="00236A3F" w:rsidRDefault="00236A3F" w:rsidP="00236A3F">
      <w:pPr>
        <w:pStyle w:val="Analytic"/>
      </w:pPr>
    </w:p>
    <w:p w14:paraId="0F97194D" w14:textId="77777777" w:rsidR="00236A3F" w:rsidRDefault="00236A3F" w:rsidP="00236A3F">
      <w:pPr>
        <w:pStyle w:val="Heading2"/>
      </w:pPr>
      <w:r>
        <w:lastRenderedPageBreak/>
        <w:t>Employment CP</w:t>
      </w:r>
    </w:p>
    <w:p w14:paraId="32B2523A" w14:textId="77777777" w:rsidR="00236A3F" w:rsidRDefault="00236A3F" w:rsidP="00236A3F">
      <w:pPr>
        <w:pStyle w:val="Analytic"/>
      </w:pPr>
    </w:p>
    <w:p w14:paraId="7E0937D5" w14:textId="77777777" w:rsidR="00236A3F" w:rsidRDefault="00236A3F" w:rsidP="00236A3F">
      <w:pPr>
        <w:pStyle w:val="Heading4"/>
      </w:pPr>
      <w:r>
        <w:t xml:space="preserve">Strengthening CBR is moving towards explicit duty to bargain </w:t>
      </w:r>
    </w:p>
    <w:p w14:paraId="42AFF27F" w14:textId="77777777" w:rsidR="00236A3F" w:rsidRDefault="00236A3F" w:rsidP="00236A3F">
      <w:r>
        <w:t xml:space="preserve">Noel D. </w:t>
      </w:r>
      <w:r w:rsidRPr="004563BB">
        <w:rPr>
          <w:rStyle w:val="Style13ptBold"/>
        </w:rPr>
        <w:t>Johnson 11</w:t>
      </w:r>
      <w:r>
        <w:t xml:space="preserve">, Assistant Professor of Economics, George Mason University, </w:t>
      </w:r>
      <w:r w:rsidRPr="004563BB">
        <w:rPr>
          <w:b/>
          <w:bCs/>
        </w:rPr>
        <w:t>et al.</w:t>
      </w:r>
      <w:r>
        <w:t>, June 2011, “Pick Your Poison: Do Politicians Regulate When They Can’t Spend?,” https://www.mercatus.org/media/54351/download</w:t>
      </w:r>
    </w:p>
    <w:p w14:paraId="72F6BF3C" w14:textId="77777777" w:rsidR="00236A3F" w:rsidRPr="002F1570" w:rsidRDefault="00236A3F" w:rsidP="00236A3F">
      <w:r w:rsidRPr="00EA70AE">
        <w:rPr>
          <w:rStyle w:val="StyleUnderline"/>
        </w:rPr>
        <w:t>We</w:t>
      </w:r>
      <w:r>
        <w:t xml:space="preserve"> use two approaches to </w:t>
      </w:r>
      <w:r w:rsidRPr="00EA70AE">
        <w:rPr>
          <w:rStyle w:val="StyleUnderline"/>
        </w:rPr>
        <w:t>examine the impact of fiscal restrictions on regulatory policies</w:t>
      </w:r>
      <w:r>
        <w:t xml:space="preserve">. Under the first, </w:t>
      </w:r>
      <w:r w:rsidRPr="00357CE7">
        <w:rPr>
          <w:rStyle w:val="StyleUnderline"/>
          <w:highlight w:val="yellow"/>
        </w:rPr>
        <w:t>we use</w:t>
      </w:r>
      <w:r w:rsidRPr="00EA70AE">
        <w:rPr>
          <w:rStyle w:val="StyleUnderline"/>
        </w:rPr>
        <w:t xml:space="preserve"> panel </w:t>
      </w:r>
      <w:r w:rsidRPr="00357CE7">
        <w:rPr>
          <w:rStyle w:val="StyleUnderline"/>
          <w:highlight w:val="yellow"/>
        </w:rPr>
        <w:t>data on</w:t>
      </w:r>
      <w:r>
        <w:t xml:space="preserve"> four </w:t>
      </w:r>
      <w:r w:rsidRPr="00357CE7">
        <w:rPr>
          <w:rStyle w:val="Emphasis"/>
          <w:highlight w:val="yellow"/>
        </w:rPr>
        <w:t>specific regulatory measures</w:t>
      </w:r>
      <w:r>
        <w:t>: “Workersʼ Compensation,” “Minimum Wage,” “Right-to-work,” and “</w:t>
      </w:r>
      <w:r w:rsidRPr="00EA70AE">
        <w:rPr>
          <w:rStyle w:val="Emphasis"/>
        </w:rPr>
        <w:t>Collective Bargaining</w:t>
      </w:r>
      <w:r>
        <w:t xml:space="preserve">.”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357CE7">
        <w:rPr>
          <w:rStyle w:val="Emphasis"/>
          <w:highlight w:val="yellow"/>
        </w:rPr>
        <w:t>Collective bargaining</w:t>
      </w:r>
      <w:r w:rsidRPr="00357CE7">
        <w:rPr>
          <w:rStyle w:val="StyleUnderline"/>
          <w:highlight w:val="yellow"/>
        </w:rPr>
        <w:t xml:space="preserve"> is a </w:t>
      </w:r>
      <w:r w:rsidRPr="00357CE7">
        <w:rPr>
          <w:rStyle w:val="Emphasis"/>
          <w:highlight w:val="yellow"/>
        </w:rPr>
        <w:t>seven-category classification</w:t>
      </w:r>
      <w:r>
        <w:t xml:space="preserve"> of state laws </w:t>
      </w:r>
      <w:r w:rsidRPr="00357CE7">
        <w:rPr>
          <w:rStyle w:val="StyleUnderline"/>
          <w:highlight w:val="yellow"/>
        </w:rPr>
        <w:t>measuring</w:t>
      </w:r>
      <w:r w:rsidRPr="00EA70AE">
        <w:rPr>
          <w:rStyle w:val="StyleUnderline"/>
        </w:rPr>
        <w:t xml:space="preserve"> the </w:t>
      </w:r>
      <w:r w:rsidRPr="00357CE7">
        <w:rPr>
          <w:rStyle w:val="Emphasis"/>
          <w:highlight w:val="yellow"/>
        </w:rPr>
        <w:t>strength of c</w:t>
      </w:r>
      <w:r w:rsidRPr="00357CE7">
        <w:rPr>
          <w:rStyle w:val="StyleUnderline"/>
        </w:rPr>
        <w:t xml:space="preserve">ollective </w:t>
      </w:r>
      <w:r w:rsidRPr="00357CE7">
        <w:rPr>
          <w:rStyle w:val="Emphasis"/>
          <w:highlight w:val="yellow"/>
        </w:rPr>
        <w:t>b</w:t>
      </w:r>
      <w:r w:rsidRPr="00357CE7">
        <w:rPr>
          <w:rStyle w:val="StyleUnderline"/>
        </w:rPr>
        <w:t xml:space="preserve">argaining </w:t>
      </w:r>
      <w:r w:rsidRPr="00357CE7">
        <w:rPr>
          <w:rStyle w:val="Emphasis"/>
          <w:highlight w:val="yellow"/>
        </w:rPr>
        <w:t>rights</w:t>
      </w:r>
      <w:r>
        <w:t xml:space="preserve"> for public sector workers developed by Freeman and Valletta (1988) and extended by Kim Rueben to 1996. The </w:t>
      </w:r>
      <w:r w:rsidRPr="00357CE7">
        <w:rPr>
          <w:rStyle w:val="StyleUnderline"/>
          <w:highlight w:val="yellow"/>
        </w:rPr>
        <w:t>categories</w:t>
      </w:r>
      <w:r w:rsidRPr="00EA70AE">
        <w:rPr>
          <w:rStyle w:val="StyleUnderline"/>
        </w:rPr>
        <w:t xml:space="preserve"> from lowest to highest </w:t>
      </w:r>
      <w:r w:rsidRPr="00357CE7">
        <w:rPr>
          <w:rStyle w:val="StyleUnderline"/>
          <w:highlight w:val="yellow"/>
        </w:rPr>
        <w:t xml:space="preserve">are: </w:t>
      </w:r>
      <w:r w:rsidRPr="00357CE7">
        <w:rPr>
          <w:rStyle w:val="Emphasis"/>
          <w:highlight w:val="yellow"/>
        </w:rPr>
        <w:t>0</w:t>
      </w:r>
      <w:r>
        <w:t xml:space="preserve">. “Collective Bargaining </w:t>
      </w:r>
      <w:r w:rsidRPr="00357CE7">
        <w:rPr>
          <w:rStyle w:val="Emphasis"/>
          <w:highlight w:val="yellow"/>
        </w:rPr>
        <w:t>Prohibited</w:t>
      </w:r>
      <w:r w:rsidRPr="00357CE7">
        <w:rPr>
          <w:rStyle w:val="StyleUnderline"/>
          <w:highlight w:val="yellow"/>
        </w:rPr>
        <w:t xml:space="preserve">” </w:t>
      </w:r>
      <w:r w:rsidRPr="00357CE7">
        <w:rPr>
          <w:rStyle w:val="Emphasis"/>
          <w:highlight w:val="yellow"/>
        </w:rPr>
        <w:t>1</w:t>
      </w:r>
      <w:r w:rsidRPr="00357CE7">
        <w:rPr>
          <w:rStyle w:val="StyleUnderline"/>
          <w:highlight w:val="yellow"/>
        </w:rPr>
        <w:t xml:space="preserve">. “No Provision” </w:t>
      </w:r>
      <w:r w:rsidRPr="00357CE7">
        <w:rPr>
          <w:rStyle w:val="Emphasis"/>
          <w:highlight w:val="yellow"/>
        </w:rPr>
        <w:t>2</w:t>
      </w:r>
      <w:r w:rsidRPr="00357CE7">
        <w:rPr>
          <w:rStyle w:val="StyleUnderline"/>
          <w:highlight w:val="yellow"/>
        </w:rPr>
        <w:t>. “Employer</w:t>
      </w:r>
      <w:r w:rsidRPr="00EA70AE">
        <w:rPr>
          <w:rStyle w:val="StyleUnderline"/>
        </w:rPr>
        <w:t xml:space="preserve"> Authorized but </w:t>
      </w:r>
      <w:r w:rsidRPr="00357CE7">
        <w:rPr>
          <w:rStyle w:val="StyleUnderline"/>
          <w:highlight w:val="yellow"/>
        </w:rPr>
        <w:t>Not Required</w:t>
      </w:r>
      <w:r w:rsidRPr="00EA70AE">
        <w:rPr>
          <w:rStyle w:val="StyleUnderline"/>
        </w:rPr>
        <w:t xml:space="preserve"> to Bargain” 3. “Right to Present Proposals” 4. “Right to Meet</w:t>
      </w:r>
      <w:r>
        <w:t xml:space="preserve"> and Confer” </w:t>
      </w:r>
      <w:r w:rsidRPr="00EA70AE">
        <w:rPr>
          <w:rStyle w:val="StyleUnderline"/>
        </w:rPr>
        <w:t xml:space="preserve">5. “Duty to Bargain Implied” </w:t>
      </w:r>
      <w:r w:rsidRPr="00357CE7">
        <w:rPr>
          <w:rStyle w:val="Emphasis"/>
          <w:highlight w:val="yellow"/>
        </w:rPr>
        <w:t>6</w:t>
      </w:r>
      <w:r w:rsidRPr="00357CE7">
        <w:rPr>
          <w:rStyle w:val="StyleUnderline"/>
          <w:highlight w:val="yellow"/>
        </w:rPr>
        <w:t>. “</w:t>
      </w:r>
      <w:r w:rsidRPr="00357CE7">
        <w:rPr>
          <w:rStyle w:val="Emphasis"/>
          <w:highlight w:val="yellow"/>
        </w:rPr>
        <w:t>Duty to Bargain Explicit</w:t>
      </w:r>
      <w:r>
        <w:t>.”</w:t>
      </w:r>
    </w:p>
    <w:p w14:paraId="0D22140F" w14:textId="77777777" w:rsidR="00236A3F" w:rsidRDefault="00236A3F" w:rsidP="00236A3F">
      <w:pPr>
        <w:pStyle w:val="Analytic"/>
      </w:pPr>
    </w:p>
    <w:p w14:paraId="6F684768" w14:textId="77777777" w:rsidR="00236A3F" w:rsidRDefault="00236A3F" w:rsidP="00236A3F">
      <w:pPr>
        <w:pStyle w:val="Heading2"/>
      </w:pPr>
      <w:r>
        <w:lastRenderedPageBreak/>
        <w:t>Midterms---1AR</w:t>
      </w:r>
    </w:p>
    <w:p w14:paraId="0E885752" w14:textId="77777777" w:rsidR="00236A3F" w:rsidRDefault="00236A3F" w:rsidP="00236A3F">
      <w:pPr>
        <w:pStyle w:val="Heading3"/>
      </w:pPr>
      <w:r>
        <w:lastRenderedPageBreak/>
        <w:t>AT: Golden Dome---1AR</w:t>
      </w:r>
    </w:p>
    <w:p w14:paraId="1F8AA5E7" w14:textId="77777777" w:rsidR="00236A3F" w:rsidRDefault="00236A3F" w:rsidP="00236A3F">
      <w:pPr>
        <w:pStyle w:val="Analytic"/>
      </w:pPr>
    </w:p>
    <w:p w14:paraId="250B62D7" w14:textId="77777777" w:rsidR="00236A3F" w:rsidRDefault="00236A3F" w:rsidP="00236A3F">
      <w:pPr>
        <w:pStyle w:val="Heading3"/>
      </w:pPr>
      <w:r>
        <w:lastRenderedPageBreak/>
        <w:t>UQ---1AR</w:t>
      </w:r>
    </w:p>
    <w:p w14:paraId="40DB965E" w14:textId="77777777" w:rsidR="00236A3F" w:rsidRDefault="00236A3F" w:rsidP="00236A3F">
      <w:pPr>
        <w:pStyle w:val="Analytic"/>
      </w:pPr>
    </w:p>
    <w:p w14:paraId="432459D5" w14:textId="77777777" w:rsidR="00236A3F" w:rsidRPr="007E1CE3" w:rsidRDefault="00236A3F" w:rsidP="00236A3F">
      <w:pPr>
        <w:pStyle w:val="Heading3"/>
      </w:pPr>
      <w:r>
        <w:lastRenderedPageBreak/>
        <w:t>UQ---Cheating---1AR</w:t>
      </w:r>
    </w:p>
    <w:p w14:paraId="6497175E" w14:textId="77777777" w:rsidR="00236A3F" w:rsidRDefault="00236A3F" w:rsidP="00236A3F">
      <w:pPr>
        <w:pStyle w:val="Analytic"/>
      </w:pPr>
    </w:p>
    <w:p w14:paraId="13686CEF" w14:textId="77777777" w:rsidR="00236A3F" w:rsidRDefault="00236A3F" w:rsidP="00236A3F">
      <w:pPr>
        <w:pStyle w:val="Heading4"/>
      </w:pPr>
      <w:r>
        <w:t xml:space="preserve">There are a </w:t>
      </w:r>
      <w:r w:rsidRPr="00AF7FC6">
        <w:rPr>
          <w:u w:val="single"/>
        </w:rPr>
        <w:t>variety</w:t>
      </w:r>
      <w:r>
        <w:t xml:space="preserve"> of tactics.</w:t>
      </w:r>
    </w:p>
    <w:p w14:paraId="2827C300" w14:textId="77777777" w:rsidR="00236A3F" w:rsidRPr="00692E22" w:rsidRDefault="00236A3F" w:rsidP="00236A3F">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187096FE" w14:textId="77777777" w:rsidR="00236A3F" w:rsidRPr="00AF7FC6" w:rsidRDefault="00236A3F" w:rsidP="00236A3F">
      <w:r w:rsidRPr="00692E22">
        <w:rPr>
          <w:sz w:val="16"/>
          <w:szCs w:val="16"/>
        </w:rPr>
        <w:t xml:space="preserve">Namely, </w:t>
      </w:r>
      <w:r w:rsidRPr="00B16620">
        <w:rPr>
          <w:rStyle w:val="StyleUnderline"/>
          <w:highlight w:val="yellow"/>
        </w:rPr>
        <w:t>Trump’s allies</w:t>
      </w:r>
      <w:r w:rsidRPr="00692E22">
        <w:rPr>
          <w:sz w:val="16"/>
          <w:szCs w:val="16"/>
        </w:rPr>
        <w:t xml:space="preserve"> in the House </w:t>
      </w:r>
      <w:r w:rsidRPr="00B16620">
        <w:rPr>
          <w:rStyle w:val="StyleUnderline"/>
          <w:highlight w:val="yellow"/>
        </w:rPr>
        <w:t xml:space="preserve">could </w:t>
      </w:r>
      <w:r w:rsidRPr="00B16620">
        <w:rPr>
          <w:rStyle w:val="Emphasis"/>
          <w:highlight w:val="yellow"/>
        </w:rPr>
        <w:t>contest</w:t>
      </w:r>
      <w:r w:rsidRPr="00692E22">
        <w:rPr>
          <w:sz w:val="16"/>
          <w:szCs w:val="16"/>
        </w:rPr>
        <w:t xml:space="preserve"> the narrowest </w:t>
      </w:r>
      <w:r w:rsidRPr="00B16620">
        <w:rPr>
          <w:rStyle w:val="StyleUnderline"/>
          <w:highlight w:val="yellow"/>
        </w:rPr>
        <w:t>Dem</w:t>
      </w:r>
      <w:r w:rsidRPr="00692E22">
        <w:rPr>
          <w:rStyle w:val="StyleUnderline"/>
        </w:rPr>
        <w:t xml:space="preserve">ocratic </w:t>
      </w:r>
      <w:r w:rsidRPr="00B16620">
        <w:rPr>
          <w:rStyle w:val="StyleUnderline"/>
          <w:highlight w:val="yellow"/>
        </w:rPr>
        <w:t>victories</w:t>
      </w:r>
      <w:r w:rsidRPr="00B16620">
        <w:rPr>
          <w:sz w:val="16"/>
          <w:szCs w:val="16"/>
          <w:highlight w:val="yellow"/>
        </w:rPr>
        <w:t xml:space="preserve">, </w:t>
      </w:r>
      <w:r w:rsidRPr="00B16620">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B16620">
        <w:rPr>
          <w:rStyle w:val="Emphasis"/>
          <w:highlight w:val="yellow"/>
        </w:rPr>
        <w:t>recount</w:t>
      </w:r>
      <w:r w:rsidRPr="00B16620">
        <w:rPr>
          <w:rStyle w:val="StyleUnderline"/>
          <w:highlight w:val="yellow"/>
        </w:rPr>
        <w:t xml:space="preserve"> to </w:t>
      </w:r>
      <w:r w:rsidRPr="00B16620">
        <w:rPr>
          <w:rStyle w:val="Emphasis"/>
          <w:highlight w:val="yellow"/>
        </w:rPr>
        <w:t>engineer</w:t>
      </w:r>
      <w:r w:rsidRPr="00692E22">
        <w:rPr>
          <w:rStyle w:val="StyleUnderline"/>
        </w:rPr>
        <w:t xml:space="preserve"> enough </w:t>
      </w:r>
      <w:r w:rsidRPr="00B16620">
        <w:rPr>
          <w:rStyle w:val="StyleUnderline"/>
          <w:highlight w:val="yellow"/>
        </w:rPr>
        <w:t>ballots</w:t>
      </w:r>
      <w:r w:rsidRPr="00692E22">
        <w:rPr>
          <w:rStyle w:val="StyleUnderline"/>
        </w:rPr>
        <w:t xml:space="preserve"> to win. </w:t>
      </w:r>
      <w:r w:rsidRPr="00B16620">
        <w:rPr>
          <w:rStyle w:val="StyleUnderline"/>
          <w:highlight w:val="yellow"/>
        </w:rPr>
        <w:t>If state</w:t>
      </w:r>
      <w:r w:rsidRPr="00692E22">
        <w:rPr>
          <w:rStyle w:val="StyleUnderline"/>
        </w:rPr>
        <w:t xml:space="preserve"> election </w:t>
      </w:r>
      <w:r w:rsidRPr="00B16620">
        <w:rPr>
          <w:rStyle w:val="StyleUnderline"/>
          <w:highlight w:val="yellow"/>
        </w:rPr>
        <w:t xml:space="preserve">boards </w:t>
      </w:r>
      <w:r w:rsidRPr="00B16620">
        <w:rPr>
          <w:rStyle w:val="Emphasis"/>
          <w:highlight w:val="yellow"/>
        </w:rPr>
        <w:t>resist</w:t>
      </w:r>
      <w:r w:rsidRPr="00692E22">
        <w:rPr>
          <w:rStyle w:val="StyleUnderline"/>
        </w:rPr>
        <w:t xml:space="preserve">, </w:t>
      </w:r>
      <w:r w:rsidRPr="00B16620">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B16620">
        <w:rPr>
          <w:rStyle w:val="Emphasis"/>
          <w:highlight w:val="yellow"/>
        </w:rPr>
        <w:t>goad</w:t>
      </w:r>
      <w:r w:rsidRPr="00692E22">
        <w:rPr>
          <w:rStyle w:val="Emphasis"/>
        </w:rPr>
        <w:t>ing</w:t>
      </w:r>
      <w:r w:rsidRPr="00692E22">
        <w:rPr>
          <w:rStyle w:val="StyleUnderline"/>
        </w:rPr>
        <w:t xml:space="preserve"> Speaker Mike </w:t>
      </w:r>
      <w:r w:rsidRPr="00B16620">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B16620">
        <w:rPr>
          <w:rStyle w:val="StyleUnderline"/>
          <w:highlight w:val="yellow"/>
        </w:rPr>
        <w:t xml:space="preserve">investigating </w:t>
      </w:r>
      <w:r w:rsidRPr="00B16620">
        <w:rPr>
          <w:rStyle w:val="Emphasis"/>
          <w:highlight w:val="yellow"/>
        </w:rPr>
        <w:t>bogus allegations</w:t>
      </w:r>
      <w:r w:rsidRPr="00B16620">
        <w:rPr>
          <w:rStyle w:val="StyleUnderline"/>
          <w:highlight w:val="yellow"/>
        </w:rPr>
        <w:t xml:space="preserve"> of fraud</w:t>
      </w:r>
      <w:r w:rsidRPr="00692E22">
        <w:rPr>
          <w:sz w:val="16"/>
          <w:szCs w:val="16"/>
        </w:rPr>
        <w:t xml:space="preserve">. Following typical election-denying logic, </w:t>
      </w:r>
      <w:r w:rsidRPr="00B16620">
        <w:rPr>
          <w:rStyle w:val="StyleUnderline"/>
          <w:highlight w:val="yellow"/>
        </w:rPr>
        <w:t xml:space="preserve">they’d </w:t>
      </w:r>
      <w:r w:rsidRPr="00B16620">
        <w:rPr>
          <w:rStyle w:val="Emphasis"/>
          <w:highlight w:val="yellow"/>
        </w:rPr>
        <w:t>eventually</w:t>
      </w:r>
      <w:r w:rsidRPr="00B16620">
        <w:rPr>
          <w:rStyle w:val="StyleUnderline"/>
          <w:highlight w:val="yellow"/>
        </w:rPr>
        <w:t xml:space="preserve"> hit Trump’s numbers</w:t>
      </w:r>
      <w:r w:rsidRPr="00692E22">
        <w:rPr>
          <w:rStyle w:val="StyleUnderline"/>
        </w:rPr>
        <w:t xml:space="preserve">, and then </w:t>
      </w:r>
      <w:r w:rsidRPr="00B16620">
        <w:rPr>
          <w:rStyle w:val="StyleUnderline"/>
          <w:highlight w:val="yellow"/>
        </w:rPr>
        <w:t>Johnson could</w:t>
      </w:r>
      <w:r w:rsidRPr="00692E22">
        <w:rPr>
          <w:rStyle w:val="StyleUnderline"/>
        </w:rPr>
        <w:t xml:space="preserve"> </w:t>
      </w:r>
      <w:r w:rsidRPr="00B16620">
        <w:rPr>
          <w:rStyle w:val="StyleUnderline"/>
          <w:highlight w:val="yellow"/>
        </w:rPr>
        <w:t xml:space="preserve">push for a </w:t>
      </w:r>
      <w:r w:rsidRPr="00B16620">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325D4665" w14:textId="77777777" w:rsidR="00236A3F" w:rsidRDefault="00236A3F" w:rsidP="00236A3F">
      <w:pPr>
        <w:pStyle w:val="Heading4"/>
      </w:pPr>
      <w:r>
        <w:t xml:space="preserve">Courts </w:t>
      </w:r>
      <w:r>
        <w:rPr>
          <w:u w:val="single"/>
        </w:rPr>
        <w:t>won’t check</w:t>
      </w:r>
      <w:r>
        <w:t>.</w:t>
      </w:r>
    </w:p>
    <w:p w14:paraId="3F626C67" w14:textId="77777777" w:rsidR="00236A3F" w:rsidRPr="00692E22" w:rsidRDefault="00236A3F" w:rsidP="00236A3F">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3DE591D8" w14:textId="77777777" w:rsidR="00236A3F" w:rsidRDefault="00236A3F" w:rsidP="00236A3F">
      <w:pPr>
        <w:rPr>
          <w:sz w:val="16"/>
          <w:szCs w:val="16"/>
        </w:rPr>
      </w:pPr>
      <w:r w:rsidRPr="00C971AC">
        <w:rPr>
          <w:rStyle w:val="StyleUnderline"/>
          <w:highlight w:val="yellow"/>
        </w:rPr>
        <w:t>For Dem</w:t>
      </w:r>
      <w:r w:rsidRPr="00692E22">
        <w:rPr>
          <w:rStyle w:val="StyleUnderline"/>
        </w:rPr>
        <w:t>ocrat</w:t>
      </w:r>
      <w:r w:rsidRPr="00C971AC">
        <w:rPr>
          <w:rStyle w:val="StyleUnderline"/>
          <w:highlight w:val="yellow"/>
        </w:rPr>
        <w:t>s counting on the courts</w:t>
      </w:r>
      <w:r w:rsidRPr="00692E22">
        <w:rPr>
          <w:sz w:val="16"/>
          <w:szCs w:val="16"/>
        </w:rPr>
        <w:t xml:space="preserve"> to save them from yet another Trump power grab, </w:t>
      </w:r>
      <w:r w:rsidRPr="00C971AC">
        <w:rPr>
          <w:rStyle w:val="Emphasis"/>
          <w:highlight w:val="yellow"/>
        </w:rPr>
        <w:t>fuhgeddaboudit</w:t>
      </w:r>
      <w:r w:rsidRPr="00692E22">
        <w:rPr>
          <w:rStyle w:val="StyleUnderline"/>
        </w:rPr>
        <w:t xml:space="preserve">. </w:t>
      </w:r>
      <w:r w:rsidRPr="00C971AC">
        <w:rPr>
          <w:rStyle w:val="StyleUnderline"/>
          <w:highlight w:val="yellow"/>
        </w:rPr>
        <w:t xml:space="preserve">When the </w:t>
      </w:r>
      <w:r w:rsidRPr="00C971AC">
        <w:rPr>
          <w:rStyle w:val="Emphasis"/>
          <w:highlight w:val="yellow"/>
        </w:rPr>
        <w:t>1985 dustup</w:t>
      </w:r>
      <w:r w:rsidRPr="00C971AC">
        <w:rPr>
          <w:rStyle w:val="StyleUnderline"/>
          <w:highlight w:val="yellow"/>
        </w:rPr>
        <w:t xml:space="preserve"> found its way into the</w:t>
      </w:r>
      <w:r w:rsidRPr="00692E22">
        <w:rPr>
          <w:rStyle w:val="StyleUnderline"/>
        </w:rPr>
        <w:t xml:space="preserve"> U.S. </w:t>
      </w:r>
      <w:r w:rsidRPr="00C971AC">
        <w:rPr>
          <w:rStyle w:val="Emphasis"/>
          <w:highlight w:val="yellow"/>
        </w:rPr>
        <w:t>Court of Appeals</w:t>
      </w:r>
      <w:r w:rsidRPr="00692E22">
        <w:rPr>
          <w:sz w:val="16"/>
          <w:szCs w:val="16"/>
        </w:rPr>
        <w:t xml:space="preserve"> for the Seventh Circuit, </w:t>
      </w:r>
      <w:r w:rsidRPr="00692E22">
        <w:rPr>
          <w:rStyle w:val="StyleUnderline"/>
        </w:rPr>
        <w:t xml:space="preserve">the </w:t>
      </w:r>
      <w:r w:rsidRPr="00C971AC">
        <w:rPr>
          <w:rStyle w:val="StyleUnderline"/>
          <w:highlight w:val="yellow"/>
        </w:rPr>
        <w:t>judges ruled</w:t>
      </w:r>
      <w:r w:rsidRPr="00692E22">
        <w:rPr>
          <w:rStyle w:val="StyleUnderline"/>
        </w:rPr>
        <w:t xml:space="preserve"> that </w:t>
      </w:r>
      <w:r w:rsidRPr="00C971AC">
        <w:rPr>
          <w:rStyle w:val="StyleUnderline"/>
          <w:highlight w:val="yellow"/>
        </w:rPr>
        <w:t xml:space="preserve">it was none </w:t>
      </w:r>
      <w:r w:rsidRPr="00C971AC">
        <w:rPr>
          <w:rStyle w:val="Emphasis"/>
          <w:highlight w:val="yellow"/>
        </w:rPr>
        <w:t>of their business</w:t>
      </w:r>
      <w:r w:rsidRPr="00692E22">
        <w:rPr>
          <w:sz w:val="16"/>
          <w:szCs w:val="16"/>
        </w:rPr>
        <w:t xml:space="preserve">: “The </w:t>
      </w:r>
      <w:r w:rsidRPr="00C971AC">
        <w:rPr>
          <w:rStyle w:val="StyleUnderline"/>
          <w:highlight w:val="yellow"/>
        </w:rPr>
        <w:t>House</w:t>
      </w:r>
      <w:r w:rsidRPr="00692E22">
        <w:rPr>
          <w:sz w:val="16"/>
          <w:szCs w:val="16"/>
        </w:rPr>
        <w:t xml:space="preserve"> is not only ‘Judge’ but also final arbiter. Its </w:t>
      </w:r>
      <w:r w:rsidRPr="00C971AC">
        <w:rPr>
          <w:rStyle w:val="StyleUnderline"/>
          <w:highlight w:val="yellow"/>
        </w:rPr>
        <w:t>decisions about</w:t>
      </w:r>
      <w:r w:rsidRPr="00692E22">
        <w:rPr>
          <w:rStyle w:val="StyleUnderline"/>
        </w:rPr>
        <w:t xml:space="preserve"> </w:t>
      </w:r>
      <w:r w:rsidRPr="00692E22">
        <w:rPr>
          <w:rStyle w:val="Emphasis"/>
        </w:rPr>
        <w:t>which ballots count</w:t>
      </w:r>
      <w:r w:rsidRPr="00692E22">
        <w:rPr>
          <w:rStyle w:val="StyleUnderline"/>
        </w:rPr>
        <w:t xml:space="preserve">, and </w:t>
      </w:r>
      <w:r w:rsidRPr="00C971AC">
        <w:rPr>
          <w:rStyle w:val="Emphasis"/>
          <w:highlight w:val="yellow"/>
        </w:rPr>
        <w:t>who won</w:t>
      </w:r>
      <w:r w:rsidRPr="00C971AC">
        <w:rPr>
          <w:rStyle w:val="StyleUnderline"/>
          <w:highlight w:val="yellow"/>
        </w:rPr>
        <w:t xml:space="preserve">, are </w:t>
      </w:r>
      <w:r w:rsidRPr="00C971AC">
        <w:rPr>
          <w:rStyle w:val="Emphasis"/>
          <w:highlight w:val="yellow"/>
        </w:rPr>
        <w:t>not reviewable</w:t>
      </w:r>
      <w:r w:rsidRPr="00C971AC">
        <w:rPr>
          <w:rStyle w:val="StyleUnderline"/>
          <w:highlight w:val="yellow"/>
        </w:rPr>
        <w:t xml:space="preserve"> in </w:t>
      </w:r>
      <w:r w:rsidRPr="00C971AC">
        <w:rPr>
          <w:rStyle w:val="Emphasis"/>
          <w:highlight w:val="yellow"/>
        </w:rPr>
        <w:t>any court</w:t>
      </w:r>
      <w:r w:rsidRPr="00692E22">
        <w:rPr>
          <w:sz w:val="16"/>
          <w:szCs w:val="16"/>
        </w:rPr>
        <w:t>.”</w:t>
      </w:r>
    </w:p>
    <w:p w14:paraId="2B18F0EC" w14:textId="77777777" w:rsidR="00236A3F" w:rsidRDefault="00236A3F" w:rsidP="00236A3F">
      <w:pPr>
        <w:pStyle w:val="Analytic"/>
      </w:pPr>
    </w:p>
    <w:p w14:paraId="76DF6553" w14:textId="77777777" w:rsidR="00236A3F" w:rsidRDefault="00236A3F" w:rsidP="00236A3F">
      <w:pPr>
        <w:pStyle w:val="Heading3"/>
      </w:pPr>
      <w:r>
        <w:lastRenderedPageBreak/>
        <w:t>Black Swans---1AR</w:t>
      </w:r>
    </w:p>
    <w:p w14:paraId="733F07F3" w14:textId="77777777" w:rsidR="00236A3F" w:rsidRDefault="00236A3F" w:rsidP="00236A3F">
      <w:pPr>
        <w:pStyle w:val="Analytic"/>
      </w:pPr>
    </w:p>
    <w:p w14:paraId="5420FD92" w14:textId="77777777" w:rsidR="00236A3F" w:rsidRDefault="00236A3F" w:rsidP="00236A3F">
      <w:pPr>
        <w:pStyle w:val="Heading4"/>
      </w:pPr>
      <w:r>
        <w:t xml:space="preserve">It's </w:t>
      </w:r>
      <w:r>
        <w:rPr>
          <w:u w:val="single"/>
        </w:rPr>
        <w:t>too far out</w:t>
      </w:r>
      <w:r>
        <w:t xml:space="preserve"> to predict.</w:t>
      </w:r>
    </w:p>
    <w:p w14:paraId="10ACB377" w14:textId="77777777" w:rsidR="00236A3F" w:rsidRPr="00137F3B" w:rsidRDefault="00236A3F" w:rsidP="00236A3F">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4C6DA583" w14:textId="77777777" w:rsidR="00236A3F" w:rsidRPr="00B554A1" w:rsidRDefault="00236A3F" w:rsidP="00236A3F">
      <w:pPr>
        <w:rPr>
          <w:sz w:val="16"/>
          <w:szCs w:val="16"/>
        </w:rPr>
      </w:pPr>
      <w:r w:rsidRPr="00692E22">
        <w:rPr>
          <w:sz w:val="16"/>
          <w:szCs w:val="16"/>
        </w:rPr>
        <w:t xml:space="preserve">However, experts warn that </w:t>
      </w:r>
      <w:r w:rsidRPr="00B16620">
        <w:rPr>
          <w:rStyle w:val="StyleUnderline"/>
          <w:highlight w:val="yellow"/>
        </w:rPr>
        <w:t xml:space="preserve">the generic ballot </w:t>
      </w:r>
      <w:r w:rsidRPr="00B16620">
        <w:rPr>
          <w:rStyle w:val="Emphasis"/>
          <w:highlight w:val="yellow"/>
        </w:rPr>
        <w:t>more than a year</w:t>
      </w:r>
      <w:r w:rsidRPr="00B16620">
        <w:rPr>
          <w:rStyle w:val="StyleUnderline"/>
          <w:highlight w:val="yellow"/>
        </w:rPr>
        <w:t xml:space="preserve"> before the midterms</w:t>
      </w:r>
      <w:r w:rsidRPr="00692E22">
        <w:rPr>
          <w:rStyle w:val="StyleUnderline"/>
        </w:rPr>
        <w:t xml:space="preserve"> </w:t>
      </w:r>
      <w:r w:rsidRPr="00B16620">
        <w:rPr>
          <w:rStyle w:val="StyleUnderline"/>
          <w:highlight w:val="yellow"/>
        </w:rPr>
        <w:t xml:space="preserve">should be taken with a </w:t>
      </w:r>
      <w:r w:rsidRPr="00B16620">
        <w:rPr>
          <w:rStyle w:val="Emphasis"/>
          <w:highlight w:val="yellow"/>
        </w:rPr>
        <w:t>grain of salt</w:t>
      </w:r>
      <w:r w:rsidRPr="00692E22">
        <w:rPr>
          <w:sz w:val="16"/>
          <w:szCs w:val="16"/>
        </w:rPr>
        <w:t xml:space="preserve">, given the chance that </w:t>
      </w:r>
      <w:r w:rsidRPr="00B16620">
        <w:rPr>
          <w:rStyle w:val="StyleUnderline"/>
          <w:highlight w:val="yellow"/>
        </w:rPr>
        <w:t xml:space="preserve">the environment could </w:t>
      </w:r>
      <w:r w:rsidRPr="00B16620">
        <w:rPr>
          <w:rStyle w:val="Emphasis"/>
          <w:highlight w:val="yellow"/>
        </w:rPr>
        <w:t>change</w:t>
      </w:r>
      <w:r w:rsidRPr="00692E22">
        <w:rPr>
          <w:rStyle w:val="StyleUnderline"/>
        </w:rPr>
        <w:t xml:space="preserve">. </w:t>
      </w:r>
      <w:r w:rsidRPr="00B16620">
        <w:rPr>
          <w:rStyle w:val="StyleUnderline"/>
          <w:highlight w:val="yellow"/>
        </w:rPr>
        <w:t>Dem</w:t>
      </w:r>
      <w:r w:rsidRPr="00692E22">
        <w:rPr>
          <w:rStyle w:val="StyleUnderline"/>
        </w:rPr>
        <w:t>ocrat</w:t>
      </w:r>
      <w:r w:rsidRPr="00B16620">
        <w:rPr>
          <w:rStyle w:val="StyleUnderline"/>
          <w:highlight w:val="yellow"/>
        </w:rPr>
        <w:t>s</w:t>
      </w:r>
      <w:r w:rsidRPr="00692E22">
        <w:rPr>
          <w:rStyle w:val="StyleUnderline"/>
        </w:rPr>
        <w:t xml:space="preserve"> were</w:t>
      </w:r>
      <w:r w:rsidRPr="00692E22">
        <w:rPr>
          <w:sz w:val="16"/>
          <w:szCs w:val="16"/>
        </w:rPr>
        <w:t xml:space="preserve"> arguably </w:t>
      </w:r>
      <w:r w:rsidRPr="00B16620">
        <w:rPr>
          <w:rStyle w:val="Emphasis"/>
          <w:highlight w:val="yellow"/>
        </w:rPr>
        <w:t>facing 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B16620">
        <w:rPr>
          <w:rStyle w:val="StyleUnderline"/>
          <w:highlight w:val="yellow"/>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for Dem</w:t>
      </w:r>
      <w:r w:rsidRPr="00692E22">
        <w:rPr>
          <w:rStyle w:val="StyleUnderline"/>
        </w:rPr>
        <w:t>ocrat</w:t>
      </w:r>
      <w:r w:rsidRPr="00B16620">
        <w:rPr>
          <w:rStyle w:val="StyleUnderline"/>
          <w:highlight w:val="yellow"/>
        </w:rPr>
        <w:t>s</w:t>
      </w:r>
      <w:r w:rsidRPr="00692E22">
        <w:rPr>
          <w:sz w:val="16"/>
          <w:szCs w:val="16"/>
        </w:rPr>
        <w:t>. While Republicans narrowly took control of the House, Democrats expanded their majority in the Senate.</w:t>
      </w:r>
    </w:p>
    <w:p w14:paraId="25735ECB" w14:textId="77777777" w:rsidR="00236A3F" w:rsidRDefault="00236A3F" w:rsidP="00236A3F">
      <w:pPr>
        <w:pStyle w:val="Heading3"/>
      </w:pPr>
      <w:r>
        <w:lastRenderedPageBreak/>
        <w:t>Court Shields---1AR</w:t>
      </w:r>
    </w:p>
    <w:p w14:paraId="5608612B" w14:textId="77777777" w:rsidR="00236A3F" w:rsidRPr="00CE2176" w:rsidRDefault="00236A3F" w:rsidP="00236A3F">
      <w:pPr>
        <w:pStyle w:val="Heading4"/>
      </w:pPr>
      <w:r>
        <w:t xml:space="preserve">It allows </w:t>
      </w:r>
      <w:r w:rsidRPr="004B401B">
        <w:rPr>
          <w:u w:val="single"/>
        </w:rPr>
        <w:t>subversion</w:t>
      </w:r>
      <w:r>
        <w:t xml:space="preserve"> of </w:t>
      </w:r>
      <w:r w:rsidRPr="004B401B">
        <w:rPr>
          <w:u w:val="single"/>
        </w:rPr>
        <w:t>otherwise-fraught</w:t>
      </w:r>
      <w:r>
        <w:t xml:space="preserve"> fights.</w:t>
      </w:r>
    </w:p>
    <w:p w14:paraId="1A849D25" w14:textId="77777777" w:rsidR="00236A3F" w:rsidRDefault="00236A3F" w:rsidP="00236A3F">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6C8D44D8" w14:textId="77777777" w:rsidR="00236A3F" w:rsidRPr="00CE2176" w:rsidRDefault="00236A3F" w:rsidP="00236A3F">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0296F959" w14:textId="77777777" w:rsidR="00236A3F" w:rsidRPr="00CE2176" w:rsidRDefault="00236A3F" w:rsidP="00236A3F">
      <w:pPr>
        <w:rPr>
          <w:sz w:val="16"/>
        </w:rPr>
      </w:pPr>
      <w:r w:rsidRPr="00CE2176">
        <w:rPr>
          <w:sz w:val="16"/>
        </w:rPr>
        <w:t>Congress and the Courts in the Separation of Powers</w:t>
      </w:r>
    </w:p>
    <w:p w14:paraId="74E88DF1" w14:textId="77777777" w:rsidR="00236A3F" w:rsidRPr="00CE2176" w:rsidRDefault="00236A3F" w:rsidP="00236A3F">
      <w:pPr>
        <w:rPr>
          <w:sz w:val="16"/>
        </w:rPr>
      </w:pPr>
      <w:r w:rsidRPr="00CE2176">
        <w:rPr>
          <w:sz w:val="16"/>
        </w:rPr>
        <w:t xml:space="preserve">Although Congress and the federal courts influence one another in a number of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in order to avoid a judicial veto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189A42C1" w14:textId="77777777" w:rsidR="00236A3F" w:rsidRPr="00CE2176" w:rsidRDefault="00236A3F" w:rsidP="00236A3F">
      <w:pPr>
        <w:rPr>
          <w:sz w:val="16"/>
        </w:rPr>
      </w:pPr>
      <w:r w:rsidRPr="00CE2176">
        <w:rPr>
          <w:sz w:val="16"/>
        </w:rPr>
        <w:t xml:space="preserve">Scholars have also identified a number of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had a tendency to drive out questions justice and right, and to fill the mind of legislators with thoughts of mere legality…‘if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70FF953E" w14:textId="77777777" w:rsidR="00236A3F" w:rsidRPr="00CE2176" w:rsidRDefault="00236A3F" w:rsidP="00236A3F">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180D4F08" w14:textId="77777777" w:rsidR="00236A3F" w:rsidRDefault="00236A3F" w:rsidP="00236A3F">
      <w:pPr>
        <w:rPr>
          <w:sz w:val="2"/>
          <w:szCs w:val="2"/>
        </w:rPr>
      </w:pPr>
      <w:r w:rsidRPr="00625EB0">
        <w:rPr>
          <w:sz w:val="2"/>
          <w:szCs w:val="2"/>
        </w:rPr>
        <w:t>The Micro-Mechanics of Legislative Voting under Judicial Review</w:t>
      </w:r>
    </w:p>
    <w:p w14:paraId="519DA1C6" w14:textId="77777777" w:rsidR="00236A3F" w:rsidRDefault="00236A3F" w:rsidP="00236A3F">
      <w:pPr>
        <w:rPr>
          <w:sz w:val="2"/>
          <w:szCs w:val="2"/>
        </w:rPr>
      </w:pPr>
      <w:r w:rsidRPr="00625EB0">
        <w:rPr>
          <w:sz w:val="2"/>
          <w:szCs w:val="2"/>
        </w:rPr>
        <w:t>These ideas have largely been developed from a macro-level view of interactions between institutions—between Congress and the Supreme Court, for example—rather than the decisions of individual actors within these institutions. Rogers (2001) models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275407CA" w14:textId="77777777" w:rsidR="00236A3F" w:rsidRPr="00625EB0" w:rsidRDefault="00236A3F" w:rsidP="00236A3F">
      <w:pPr>
        <w:rPr>
          <w:i/>
          <w:iCs/>
          <w:sz w:val="2"/>
          <w:szCs w:val="2"/>
        </w:rPr>
      </w:pPr>
      <w:r w:rsidRPr="00625EB0">
        <w:rPr>
          <w:i/>
          <w:iCs/>
          <w:sz w:val="2"/>
          <w:szCs w:val="2"/>
        </w:rPr>
        <w:t xml:space="preserve">Considerations in Congressional Voting </w:t>
      </w:r>
    </w:p>
    <w:p w14:paraId="5DBBA892" w14:textId="77777777" w:rsidR="00236A3F" w:rsidRPr="00625EB0" w:rsidRDefault="00236A3F" w:rsidP="00236A3F">
      <w:pPr>
        <w:rPr>
          <w:sz w:val="2"/>
          <w:szCs w:val="2"/>
        </w:rPr>
      </w:pPr>
      <w:r w:rsidRPr="00625EB0">
        <w:rPr>
          <w:sz w:val="2"/>
          <w:szCs w:val="2"/>
        </w:rPr>
        <w:t>There is wide agreement that members’ of Congress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033EE13A" w14:textId="77777777" w:rsidR="00236A3F" w:rsidRPr="00625EB0" w:rsidRDefault="00236A3F" w:rsidP="00236A3F">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1E532F09" w14:textId="77777777" w:rsidR="00236A3F" w:rsidRPr="00625EB0" w:rsidRDefault="00236A3F" w:rsidP="00236A3F">
      <w:pPr>
        <w:rPr>
          <w:sz w:val="2"/>
          <w:szCs w:val="2"/>
        </w:rPr>
      </w:pPr>
      <w:r w:rsidRPr="00625EB0">
        <w:rPr>
          <w:sz w:val="2"/>
          <w:szCs w:val="2"/>
        </w:rPr>
        <w:t xml:space="preserve">A Baseline: Legislative Voting without Judicial Review </w:t>
      </w:r>
    </w:p>
    <w:p w14:paraId="78403240" w14:textId="77777777" w:rsidR="00236A3F" w:rsidRPr="00625EB0" w:rsidRDefault="00236A3F" w:rsidP="00236A3F">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51D4CB1E" w14:textId="77777777" w:rsidR="00236A3F" w:rsidRPr="00625EB0" w:rsidRDefault="00236A3F" w:rsidP="00236A3F">
      <w:pPr>
        <w:rPr>
          <w:sz w:val="2"/>
          <w:szCs w:val="2"/>
        </w:rPr>
      </w:pPr>
      <w:r w:rsidRPr="00625EB0">
        <w:rPr>
          <w:sz w:val="2"/>
          <w:szCs w:val="2"/>
        </w:rPr>
        <w:t xml:space="preserve">Alternatively, members of Congress may be crosspressured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6B812021" w14:textId="77777777" w:rsidR="00236A3F" w:rsidRPr="00625EB0" w:rsidRDefault="00236A3F" w:rsidP="00236A3F">
      <w:pPr>
        <w:rPr>
          <w:sz w:val="2"/>
          <w:szCs w:val="2"/>
        </w:rPr>
      </w:pPr>
      <w:r w:rsidRPr="00625EB0">
        <w:rPr>
          <w:sz w:val="2"/>
          <w:szCs w:val="2"/>
        </w:rPr>
        <w:lastRenderedPageBreak/>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53BA70D9" w14:textId="77777777" w:rsidR="00236A3F" w:rsidRDefault="00236A3F" w:rsidP="00236A3F">
      <w:pPr>
        <w:rPr>
          <w:i/>
          <w:iCs/>
          <w:sz w:val="2"/>
          <w:szCs w:val="2"/>
        </w:rPr>
      </w:pPr>
      <w:r w:rsidRPr="00625EB0">
        <w:rPr>
          <w:i/>
          <w:iCs/>
          <w:sz w:val="2"/>
          <w:szCs w:val="2"/>
        </w:rPr>
        <w:t>The Consequences of Judicial Review</w:t>
      </w:r>
    </w:p>
    <w:p w14:paraId="32880D06" w14:textId="77777777" w:rsidR="00236A3F" w:rsidRPr="00625EB0" w:rsidRDefault="00236A3F" w:rsidP="00236A3F">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28687101" w14:textId="77777777" w:rsidR="00236A3F" w:rsidRPr="00625EB0" w:rsidRDefault="00236A3F" w:rsidP="00236A3F">
      <w:pPr>
        <w:rPr>
          <w:sz w:val="2"/>
          <w:szCs w:val="2"/>
        </w:rPr>
      </w:pPr>
      <w:r w:rsidRPr="00625EB0">
        <w:rPr>
          <w:sz w:val="2"/>
          <w:szCs w:val="2"/>
        </w:rPr>
        <w:t>However, even if a court strikes down a law altogether, judicial review does not erase the fact of a member’s of Congress vote for or against it. As a result, the position-taking consequences of a legislative vote persist even if a law it contributes to creating does not. By putting the policy consequences of a bill at risk, but leaving members’ of Congress voting records on the bill intact, the net effect of judicial review is to increase the relative importance of position-taking in legislative decision-making against policy in legislative decision-making.</w:t>
      </w:r>
    </w:p>
    <w:p w14:paraId="49C3F453" w14:textId="77777777" w:rsidR="00236A3F" w:rsidRPr="00625EB0" w:rsidRDefault="00236A3F" w:rsidP="00236A3F">
      <w:pPr>
        <w:rPr>
          <w:sz w:val="2"/>
          <w:szCs w:val="2"/>
        </w:rPr>
      </w:pPr>
      <w:r w:rsidRPr="00625EB0">
        <w:rPr>
          <w:sz w:val="2"/>
          <w:szCs w:val="2"/>
        </w:rPr>
        <w:t>Figure 1 illustrates the influence of legislators’ private policy judgments, position-taking demands, and judicial review on legislative voting. The diagram relates to a hypothetical bill that is uniformly popular among members’ of Congress constituents but about which congresspeople have varying private judgements ranging from strong opposition to strong support. The horizontal line represents members’ of Congress private policy judgements on the bill, ranging from strong support on the right to strong opposition on the left.</w:t>
      </w:r>
    </w:p>
    <w:p w14:paraId="7D81007F" w14:textId="77777777" w:rsidR="00236A3F" w:rsidRPr="00625EB0" w:rsidRDefault="00236A3F" w:rsidP="00236A3F">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58FCFB00" w14:textId="77777777" w:rsidR="00236A3F" w:rsidRPr="00625EB0" w:rsidRDefault="00236A3F" w:rsidP="00236A3F">
      <w:pPr>
        <w:rPr>
          <w:sz w:val="2"/>
          <w:szCs w:val="2"/>
        </w:rPr>
      </w:pPr>
      <w:r w:rsidRPr="00625EB0">
        <w:rPr>
          <w:sz w:val="2"/>
          <w:szCs w:val="2"/>
        </w:rPr>
        <w:t>[Figure omitted]</w:t>
      </w:r>
    </w:p>
    <w:p w14:paraId="7C361A5E" w14:textId="77777777" w:rsidR="00236A3F" w:rsidRPr="00625EB0" w:rsidRDefault="00236A3F" w:rsidP="00236A3F">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429E9384" w14:textId="77777777" w:rsidR="00236A3F" w:rsidRPr="00625EB0" w:rsidRDefault="00236A3F" w:rsidP="00236A3F">
      <w:pPr>
        <w:rPr>
          <w:sz w:val="2"/>
          <w:szCs w:val="2"/>
        </w:rPr>
      </w:pPr>
      <w:r w:rsidRPr="00625EB0">
        <w:rPr>
          <w:sz w:val="2"/>
          <w:szCs w:val="2"/>
        </w:rPr>
        <w:t>Judicial review shifts this cut point, which is illustrated by a dashed arrow in Figure 1. By reducing the likelihood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588E0319" w14:textId="77777777" w:rsidR="00236A3F" w:rsidRPr="00625EB0" w:rsidRDefault="00236A3F" w:rsidP="00236A3F">
      <w:pPr>
        <w:rPr>
          <w:sz w:val="2"/>
          <w:szCs w:val="2"/>
        </w:rPr>
      </w:pPr>
      <w:r w:rsidRPr="00625EB0">
        <w:rPr>
          <w:sz w:val="2"/>
          <w:szCs w:val="2"/>
        </w:rPr>
        <w:t>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as long as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5B19AF3F" w14:textId="77777777" w:rsidR="00236A3F" w:rsidRPr="00625EB0" w:rsidRDefault="00236A3F" w:rsidP="00236A3F">
      <w:pPr>
        <w:rPr>
          <w:sz w:val="2"/>
          <w:szCs w:val="2"/>
        </w:rPr>
      </w:pPr>
      <w:r w:rsidRPr="00625EB0">
        <w:rPr>
          <w:sz w:val="2"/>
          <w:szCs w:val="2"/>
        </w:rPr>
        <w:t>Assessment</w:t>
      </w:r>
    </w:p>
    <w:p w14:paraId="0364E393" w14:textId="77777777" w:rsidR="00236A3F" w:rsidRPr="00625EB0" w:rsidRDefault="00236A3F" w:rsidP="00236A3F">
      <w:pPr>
        <w:rPr>
          <w:sz w:val="2"/>
          <w:szCs w:val="2"/>
        </w:rPr>
      </w:pPr>
      <w:r w:rsidRPr="00625EB0">
        <w:rPr>
          <w:sz w:val="2"/>
          <w:szCs w:val="2"/>
        </w:rPr>
        <w:t>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In particular, heightened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507B3027" w14:textId="77777777" w:rsidR="00236A3F" w:rsidRPr="00625EB0" w:rsidRDefault="00236A3F" w:rsidP="00236A3F">
      <w:pPr>
        <w:rPr>
          <w:sz w:val="2"/>
          <w:szCs w:val="2"/>
        </w:rPr>
      </w:pPr>
      <w:r w:rsidRPr="00625EB0">
        <w:rPr>
          <w:sz w:val="2"/>
          <w:szCs w:val="2"/>
        </w:rPr>
        <w:t>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on the basis of strategic considerations that would “place [them] in awkward positions vis-a-vis their constituents” (Krehbiel &amp; Rivers, 1990, pp. 550-551 ).</w:t>
      </w:r>
    </w:p>
    <w:p w14:paraId="20F33963" w14:textId="77777777" w:rsidR="00236A3F" w:rsidRPr="00625EB0" w:rsidRDefault="00236A3F" w:rsidP="00236A3F">
      <w:pPr>
        <w:rPr>
          <w:sz w:val="2"/>
          <w:szCs w:val="2"/>
        </w:rPr>
      </w:pPr>
      <w:r w:rsidRPr="00625EB0">
        <w:rPr>
          <w:sz w:val="2"/>
          <w:szCs w:val="2"/>
        </w:rPr>
        <w:t>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members’ of Congress sincere policy preferences), since those votes would reflect a balance of both policy concerns and positiontaking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2DED500D" w14:textId="77777777" w:rsidR="00236A3F" w:rsidRPr="00625EB0" w:rsidRDefault="00236A3F" w:rsidP="00236A3F">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0424C856" w14:textId="77777777" w:rsidR="00236A3F" w:rsidRPr="00625EB0" w:rsidRDefault="00236A3F" w:rsidP="00236A3F">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122634E8" w14:textId="77777777" w:rsidR="00236A3F" w:rsidRPr="00625EB0" w:rsidRDefault="00236A3F" w:rsidP="00236A3F">
      <w:pPr>
        <w:rPr>
          <w:sz w:val="2"/>
          <w:szCs w:val="2"/>
        </w:rPr>
      </w:pPr>
      <w:r w:rsidRPr="00625EB0">
        <w:rPr>
          <w:sz w:val="2"/>
          <w:szCs w:val="2"/>
        </w:rPr>
        <w:t>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electoral circumstances. We additionally estimate statistical models of senators’ votes on these two proposals in order to make precise comparisons between senators’ voting behavior on these two proposals and evaluate their consistency with our theoretical predictions.</w:t>
      </w:r>
    </w:p>
    <w:p w14:paraId="5EC85B75" w14:textId="77777777" w:rsidR="00236A3F" w:rsidRPr="00625EB0" w:rsidRDefault="00236A3F" w:rsidP="00236A3F">
      <w:pPr>
        <w:rPr>
          <w:i/>
          <w:iCs/>
          <w:sz w:val="2"/>
          <w:szCs w:val="2"/>
        </w:rPr>
      </w:pPr>
      <w:r w:rsidRPr="00625EB0">
        <w:rPr>
          <w:i/>
          <w:iCs/>
          <w:sz w:val="2"/>
          <w:szCs w:val="2"/>
        </w:rPr>
        <w:t>The Flag Burning Controversy</w:t>
      </w:r>
    </w:p>
    <w:p w14:paraId="476973AA" w14:textId="77777777" w:rsidR="00236A3F" w:rsidRPr="00625EB0" w:rsidRDefault="00236A3F" w:rsidP="00236A3F">
      <w:pPr>
        <w:rPr>
          <w:sz w:val="2"/>
          <w:szCs w:val="2"/>
        </w:rPr>
      </w:pPr>
      <w:r w:rsidRPr="00625EB0">
        <w:rPr>
          <w:sz w:val="2"/>
          <w:szCs w:val="2"/>
        </w:rPr>
        <w:t>In August,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March, 1989, the Supreme Court heard arguments in Texas v. Johnson. In June, the Court announced its decision.</w:t>
      </w:r>
    </w:p>
    <w:p w14:paraId="33872AA2" w14:textId="77777777" w:rsidR="00236A3F" w:rsidRPr="00625EB0" w:rsidRDefault="00236A3F" w:rsidP="00236A3F">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637B5594" w14:textId="77777777" w:rsidR="00236A3F" w:rsidRPr="00625EB0" w:rsidRDefault="00236A3F" w:rsidP="00236A3F">
      <w:pPr>
        <w:rPr>
          <w:sz w:val="2"/>
          <w:szCs w:val="2"/>
        </w:rPr>
      </w:pPr>
      <w:r w:rsidRPr="00625EB0">
        <w:rPr>
          <w:sz w:val="2"/>
          <w:szCs w:val="2"/>
        </w:rPr>
        <w:t>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leaders maintained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0D8EE89C" w14:textId="77777777" w:rsidR="00236A3F" w:rsidRPr="00625EB0" w:rsidRDefault="00236A3F" w:rsidP="00236A3F">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3E7E53FB" w14:textId="77777777" w:rsidR="00236A3F" w:rsidRPr="00625EB0" w:rsidRDefault="00236A3F" w:rsidP="00236A3F">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0F689D94" w14:textId="77777777" w:rsidR="00236A3F" w:rsidRPr="00625EB0" w:rsidRDefault="00236A3F" w:rsidP="00236A3F">
      <w:pPr>
        <w:rPr>
          <w:sz w:val="2"/>
          <w:szCs w:val="2"/>
        </w:rPr>
      </w:pPr>
      <w:r w:rsidRPr="00625EB0">
        <w:rPr>
          <w:sz w:val="2"/>
          <w:szCs w:val="2"/>
        </w:rPr>
        <w:t xml:space="preserve">Expectations </w:t>
      </w:r>
    </w:p>
    <w:p w14:paraId="3B71DEA1" w14:textId="77777777" w:rsidR="00236A3F" w:rsidRPr="00625EB0" w:rsidRDefault="00236A3F" w:rsidP="00236A3F">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1A76923E" w14:textId="77777777" w:rsidR="00236A3F" w:rsidRPr="00625EB0" w:rsidRDefault="00236A3F" w:rsidP="00236A3F">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51D52080" w14:textId="77777777" w:rsidR="00236A3F" w:rsidRPr="00625EB0" w:rsidRDefault="00236A3F" w:rsidP="00236A3F">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784CAF61" w14:textId="77777777" w:rsidR="00236A3F" w:rsidRPr="00625EB0" w:rsidRDefault="00236A3F" w:rsidP="00236A3F">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30F1171F" w14:textId="77777777" w:rsidR="00236A3F" w:rsidRPr="00625EB0" w:rsidRDefault="00236A3F" w:rsidP="00236A3F">
      <w:pPr>
        <w:rPr>
          <w:i/>
          <w:iCs/>
          <w:sz w:val="2"/>
          <w:szCs w:val="2"/>
        </w:rPr>
      </w:pPr>
      <w:r w:rsidRPr="00625EB0">
        <w:rPr>
          <w:i/>
          <w:iCs/>
          <w:sz w:val="2"/>
          <w:szCs w:val="2"/>
        </w:rPr>
        <w:t>Data and Methods</w:t>
      </w:r>
    </w:p>
    <w:p w14:paraId="2C10D5E8" w14:textId="77777777" w:rsidR="00236A3F" w:rsidRPr="00625EB0" w:rsidRDefault="00236A3F" w:rsidP="00236A3F">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1CEAF05D" w14:textId="77777777" w:rsidR="00236A3F" w:rsidRPr="00625EB0" w:rsidRDefault="00236A3F" w:rsidP="00236A3F">
      <w:pPr>
        <w:rPr>
          <w:sz w:val="2"/>
          <w:szCs w:val="2"/>
        </w:rPr>
      </w:pPr>
      <w:r w:rsidRPr="00625EB0">
        <w:rPr>
          <w:sz w:val="2"/>
          <w:szCs w:val="2"/>
        </w:rPr>
        <w:t xml:space="preserve">Results and Analysis </w:t>
      </w:r>
    </w:p>
    <w:p w14:paraId="7C13D368" w14:textId="77777777" w:rsidR="00236A3F" w:rsidRPr="00625EB0" w:rsidRDefault="00236A3F" w:rsidP="00236A3F">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1FA242C1" w14:textId="77777777" w:rsidR="00236A3F" w:rsidRPr="00625EB0" w:rsidRDefault="00236A3F" w:rsidP="00236A3F">
      <w:pPr>
        <w:rPr>
          <w:sz w:val="2"/>
          <w:szCs w:val="2"/>
        </w:rPr>
      </w:pPr>
      <w:r w:rsidRPr="00625EB0">
        <w:rPr>
          <w:sz w:val="2"/>
          <w:szCs w:val="2"/>
        </w:rPr>
        <w:t>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cut-point might be.</w:t>
      </w:r>
    </w:p>
    <w:p w14:paraId="2EE7B743" w14:textId="77777777" w:rsidR="00236A3F" w:rsidRPr="00625EB0" w:rsidRDefault="00236A3F" w:rsidP="00236A3F">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0A6E5451" w14:textId="77777777" w:rsidR="00236A3F" w:rsidRPr="00625EB0" w:rsidRDefault="00236A3F" w:rsidP="00236A3F">
      <w:pPr>
        <w:rPr>
          <w:sz w:val="2"/>
          <w:szCs w:val="2"/>
        </w:rPr>
      </w:pPr>
      <w:r w:rsidRPr="00625EB0">
        <w:rPr>
          <w:sz w:val="2"/>
          <w:szCs w:val="2"/>
        </w:rPr>
        <w:t>[Table omitted]</w:t>
      </w:r>
    </w:p>
    <w:p w14:paraId="45A56C23" w14:textId="77777777" w:rsidR="00236A3F" w:rsidRPr="00625EB0" w:rsidRDefault="00236A3F" w:rsidP="00236A3F">
      <w:pPr>
        <w:rPr>
          <w:sz w:val="2"/>
          <w:szCs w:val="2"/>
        </w:rPr>
      </w:pPr>
      <w:r w:rsidRPr="00625EB0">
        <w:rPr>
          <w:sz w:val="2"/>
          <w:szCs w:val="2"/>
        </w:rPr>
        <w:t>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ninetyfive percent confidence interval around statute vote predictions, and the dashed bars show the confidence interval around predicted amendment votes.</w:t>
      </w:r>
    </w:p>
    <w:p w14:paraId="763243D8" w14:textId="77777777" w:rsidR="00236A3F" w:rsidRPr="00625EB0" w:rsidRDefault="00236A3F" w:rsidP="00236A3F">
      <w:pPr>
        <w:rPr>
          <w:sz w:val="2"/>
          <w:szCs w:val="2"/>
        </w:rPr>
      </w:pPr>
      <w:r w:rsidRPr="00625EB0">
        <w:rPr>
          <w:sz w:val="2"/>
          <w:szCs w:val="2"/>
        </w:rPr>
        <w:t>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fore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01619A1A" w14:textId="77777777" w:rsidR="00236A3F" w:rsidRPr="00625EB0" w:rsidRDefault="00236A3F" w:rsidP="00236A3F">
      <w:pPr>
        <w:rPr>
          <w:sz w:val="2"/>
          <w:szCs w:val="2"/>
        </w:rPr>
      </w:pPr>
      <w:r w:rsidRPr="00625EB0">
        <w:rPr>
          <w:sz w:val="2"/>
          <w:szCs w:val="2"/>
        </w:rPr>
        <w:t>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All of these results follow directly from the moral hazard theory of legislative voting under judicial review.</w:t>
      </w:r>
    </w:p>
    <w:p w14:paraId="186188D3" w14:textId="77777777" w:rsidR="00236A3F" w:rsidRPr="00625EB0" w:rsidRDefault="00236A3F" w:rsidP="00236A3F">
      <w:pPr>
        <w:rPr>
          <w:sz w:val="2"/>
          <w:szCs w:val="2"/>
        </w:rPr>
      </w:pPr>
      <w:r w:rsidRPr="00625EB0">
        <w:rPr>
          <w:sz w:val="2"/>
          <w:szCs w:val="2"/>
        </w:rPr>
        <w:t>[Figure omitted]</w:t>
      </w:r>
    </w:p>
    <w:p w14:paraId="70CAD507" w14:textId="77777777" w:rsidR="00236A3F" w:rsidRPr="00CE2176" w:rsidRDefault="00236A3F" w:rsidP="00236A3F">
      <w:pPr>
        <w:rPr>
          <w:sz w:val="2"/>
          <w:szCs w:val="2"/>
        </w:rPr>
      </w:pPr>
      <w:r w:rsidRPr="00625EB0">
        <w:rPr>
          <w:sz w:val="2"/>
          <w:szCs w:val="2"/>
        </w:rPr>
        <w:t>Conclusions</w:t>
      </w:r>
    </w:p>
    <w:p w14:paraId="305B52BC" w14:textId="77777777" w:rsidR="00236A3F" w:rsidRPr="00CE2176" w:rsidRDefault="00236A3F" w:rsidP="00236A3F">
      <w:pPr>
        <w:rPr>
          <w:sz w:val="16"/>
        </w:rPr>
      </w:pPr>
      <w:r w:rsidRPr="00CE2176">
        <w:rPr>
          <w:sz w:val="16"/>
        </w:rPr>
        <w:t xml:space="preserve">Scholars proceeding from multiple analytical perspectives in political science and law have long-recognized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6F3B4DC3" w14:textId="77777777" w:rsidR="00236A3F" w:rsidRPr="00767E21" w:rsidRDefault="00236A3F" w:rsidP="00236A3F">
      <w:pPr>
        <w:pStyle w:val="Heading4"/>
        <w:rPr>
          <w:rFonts w:cs="Times New Roman"/>
        </w:rPr>
      </w:pPr>
      <w:r>
        <w:rPr>
          <w:rFonts w:cs="Times New Roman"/>
        </w:rPr>
        <w:t>They’re</w:t>
      </w:r>
      <w:r w:rsidRPr="00767E21">
        <w:rPr>
          <w:rFonts w:cs="Times New Roman"/>
        </w:rPr>
        <w:t xml:space="preserve"> </w:t>
      </w:r>
      <w:r w:rsidRPr="00767E21">
        <w:rPr>
          <w:rFonts w:cs="Times New Roman"/>
          <w:u w:val="single"/>
        </w:rPr>
        <w:t>insulated</w:t>
      </w:r>
      <w:r w:rsidRPr="00767E21">
        <w:rPr>
          <w:rFonts w:cs="Times New Roman"/>
        </w:rPr>
        <w:t xml:space="preserve"> from backlash </w:t>
      </w:r>
    </w:p>
    <w:p w14:paraId="51233484" w14:textId="77777777" w:rsidR="00236A3F" w:rsidRPr="00767E21" w:rsidRDefault="00236A3F" w:rsidP="00236A3F">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Supremacy,” </w:t>
      </w:r>
      <w:r>
        <w:t>Vol. 58</w:t>
      </w:r>
    </w:p>
    <w:p w14:paraId="4EA27D66" w14:textId="77777777" w:rsidR="00236A3F" w:rsidRPr="00767E21" w:rsidRDefault="00236A3F" w:rsidP="00236A3F">
      <w:pPr>
        <w:rPr>
          <w:sz w:val="16"/>
        </w:rPr>
      </w:pPr>
      <w:r w:rsidRPr="00767E21">
        <w:rPr>
          <w:sz w:val="16"/>
        </w:rPr>
        <w:t xml:space="preserve">Accordingly, in deciding who should be the authoritative interpreter of the Constitution, the answer is </w:t>
      </w:r>
      <w:r w:rsidRPr="007E21DA">
        <w:rPr>
          <w:rStyle w:val="StyleUnderline"/>
        </w:rPr>
        <w:t xml:space="preserve">the </w:t>
      </w:r>
      <w:r w:rsidRPr="003C53BF">
        <w:rPr>
          <w:rStyle w:val="StyleUnderline"/>
          <w:highlight w:val="yellow"/>
        </w:rPr>
        <w:t>branch</w:t>
      </w:r>
      <w:r w:rsidRPr="00767E21">
        <w:rPr>
          <w:sz w:val="16"/>
        </w:rPr>
        <w:t xml:space="preserve"> of government that </w:t>
      </w:r>
      <w:r w:rsidRPr="003C53BF">
        <w:rPr>
          <w:rStyle w:val="StyleUnderline"/>
          <w:highlight w:val="yellow"/>
        </w:rPr>
        <w:t>can</w:t>
      </w:r>
      <w:r w:rsidRPr="00767E21">
        <w:rPr>
          <w:rStyle w:val="StyleUnderline"/>
        </w:rPr>
        <w:t xml:space="preserve"> </w:t>
      </w:r>
      <w:r w:rsidRPr="00767E21">
        <w:rPr>
          <w:rStyle w:val="Emphasis"/>
        </w:rPr>
        <w:t xml:space="preserve">best </w:t>
      </w:r>
      <w:r w:rsidRPr="003C53BF">
        <w:rPr>
          <w:rStyle w:val="Emphasis"/>
          <w:highlight w:val="yellow"/>
        </w:rPr>
        <w:t>enforce</w:t>
      </w:r>
      <w:r w:rsidRPr="00767E21">
        <w:rPr>
          <w:rStyle w:val="StyleUnderline"/>
        </w:rPr>
        <w:t xml:space="preserve"> the Constitution’s limits </w:t>
      </w:r>
      <w:r w:rsidRPr="003C53BF">
        <w:rPr>
          <w:rStyle w:val="Emphasis"/>
          <w:highlight w:val="yellow"/>
        </w:rPr>
        <w:t>against</w:t>
      </w:r>
      <w:r w:rsidRPr="00767E21">
        <w:rPr>
          <w:rStyle w:val="StyleUnderline"/>
        </w:rPr>
        <w:t xml:space="preserve"> the desires of </w:t>
      </w:r>
      <w:r w:rsidRPr="003C53BF">
        <w:rPr>
          <w:rStyle w:val="Emphasis"/>
          <w:highlight w:val="yellow"/>
        </w:rPr>
        <w:t>political majorities</w:t>
      </w:r>
      <w:r w:rsidRPr="00767E21">
        <w:rPr>
          <w:sz w:val="16"/>
        </w:rPr>
        <w:t xml:space="preserve">. By this criterion, </w:t>
      </w:r>
      <w:r w:rsidRPr="003C53BF">
        <w:rPr>
          <w:rStyle w:val="StyleUnderline"/>
          <w:highlight w:val="yellow"/>
        </w:rPr>
        <w:t>the</w:t>
      </w:r>
      <w:r w:rsidRPr="00767E21">
        <w:rPr>
          <w:rStyle w:val="StyleUnderline"/>
        </w:rPr>
        <w:t xml:space="preserve"> </w:t>
      </w:r>
      <w:r w:rsidRPr="00767E21">
        <w:rPr>
          <w:rStyle w:val="Emphasis"/>
        </w:rPr>
        <w:t xml:space="preserve">federal </w:t>
      </w:r>
      <w:r w:rsidRPr="003C53BF">
        <w:rPr>
          <w:rStyle w:val="Emphasis"/>
          <w:highlight w:val="yellow"/>
        </w:rPr>
        <w:t>judiciary</w:t>
      </w:r>
      <w:r w:rsidRPr="003C53BF">
        <w:rPr>
          <w:rStyle w:val="StyleUnderline"/>
          <w:highlight w:val="yellow"/>
        </w:rPr>
        <w:t xml:space="preserve"> is</w:t>
      </w:r>
      <w:r w:rsidRPr="00767E21">
        <w:rPr>
          <w:sz w:val="16"/>
        </w:rPr>
        <w:t xml:space="preserve"> the </w:t>
      </w:r>
      <w:r w:rsidRPr="00767E21">
        <w:rPr>
          <w:rStyle w:val="Emphasis"/>
        </w:rPr>
        <w:t>obvious</w:t>
      </w:r>
      <w:r w:rsidRPr="00767E21">
        <w:rPr>
          <w:sz w:val="16"/>
        </w:rPr>
        <w:t xml:space="preserve"> choice. </w:t>
      </w:r>
      <w:r w:rsidRPr="00767E21">
        <w:rPr>
          <w:rStyle w:val="StyleUnderline"/>
        </w:rPr>
        <w:t xml:space="preserve">It is the institution </w:t>
      </w:r>
      <w:r w:rsidRPr="003C53BF">
        <w:rPr>
          <w:rStyle w:val="StyleUnderline"/>
          <w:highlight w:val="yellow"/>
        </w:rPr>
        <w:t xml:space="preserve">most </w:t>
      </w:r>
      <w:r w:rsidRPr="003C53BF">
        <w:rPr>
          <w:rStyle w:val="Emphasis"/>
          <w:highlight w:val="yellow"/>
        </w:rPr>
        <w:t>insulated</w:t>
      </w:r>
      <w:r w:rsidRPr="00767E21">
        <w:rPr>
          <w:rStyle w:val="StyleUnderline"/>
        </w:rPr>
        <w:t xml:space="preserve"> from </w:t>
      </w:r>
      <w:r w:rsidRPr="00767E21">
        <w:rPr>
          <w:rStyle w:val="Emphasis"/>
        </w:rPr>
        <w:t>political pressures</w:t>
      </w:r>
      <w:r w:rsidRPr="00767E21">
        <w:rPr>
          <w:sz w:val="16"/>
        </w:rPr>
        <w:t xml:space="preserve">.27 </w:t>
      </w:r>
      <w:r w:rsidRPr="003C53BF">
        <w:rPr>
          <w:rStyle w:val="StyleUnderline"/>
          <w:highlight w:val="yellow"/>
        </w:rPr>
        <w:t>Article III</w:t>
      </w:r>
      <w:r w:rsidRPr="00767E21">
        <w:rPr>
          <w:sz w:val="16"/>
        </w:rPr>
        <w:t xml:space="preserve"> of the Constitution </w:t>
      </w:r>
      <w:r w:rsidRPr="003C53BF">
        <w:rPr>
          <w:rStyle w:val="StyleUnderline"/>
          <w:highlight w:val="yellow"/>
        </w:rPr>
        <w:t>provides</w:t>
      </w:r>
      <w:r w:rsidRPr="00767E21">
        <w:rPr>
          <w:rStyle w:val="StyleUnderline"/>
        </w:rPr>
        <w:t xml:space="preserve"> that federal</w:t>
      </w:r>
      <w:r w:rsidRPr="00767E21">
        <w:rPr>
          <w:sz w:val="16"/>
        </w:rPr>
        <w:t xml:space="preserve"> court </w:t>
      </w:r>
      <w:r w:rsidRPr="00767E21">
        <w:rPr>
          <w:rStyle w:val="StyleUnderline"/>
        </w:rPr>
        <w:t xml:space="preserve">judges have </w:t>
      </w:r>
      <w:r w:rsidRPr="003C53BF">
        <w:rPr>
          <w:rStyle w:val="Emphasis"/>
          <w:highlight w:val="yellow"/>
        </w:rPr>
        <w:t>life tenure</w:t>
      </w:r>
      <w:r w:rsidRPr="00767E21">
        <w:rPr>
          <w:sz w:val="16"/>
        </w:rPr>
        <w:t xml:space="preserve"> unless impeached </w:t>
      </w:r>
      <w:r w:rsidRPr="003C53BF">
        <w:rPr>
          <w:rStyle w:val="StyleUnderline"/>
          <w:highlight w:val="yellow"/>
        </w:rPr>
        <w:t>and</w:t>
      </w:r>
      <w:r w:rsidRPr="00767E21">
        <w:rPr>
          <w:rStyle w:val="StyleUnderline"/>
        </w:rPr>
        <w:t xml:space="preserve"> that their </w:t>
      </w:r>
      <w:r w:rsidRPr="003C53BF">
        <w:rPr>
          <w:rStyle w:val="Emphasis"/>
          <w:highlight w:val="yellow"/>
        </w:rPr>
        <w:lastRenderedPageBreak/>
        <w:t>salary</w:t>
      </w:r>
      <w:r w:rsidRPr="00767E21">
        <w:rPr>
          <w:rStyle w:val="StyleUnderline"/>
        </w:rPr>
        <w:t xml:space="preserve"> may </w:t>
      </w:r>
      <w:r w:rsidRPr="003C53BF">
        <w:rPr>
          <w:rStyle w:val="Emphasis"/>
          <w:highlight w:val="yellow"/>
        </w:rPr>
        <w:t>not</w:t>
      </w:r>
      <w:r w:rsidRPr="00767E21">
        <w:rPr>
          <w:rStyle w:val="Emphasis"/>
        </w:rPr>
        <w:t xml:space="preserve"> be </w:t>
      </w:r>
      <w:r w:rsidRPr="003C53BF">
        <w:rPr>
          <w:rStyle w:val="Emphasis"/>
          <w:highlight w:val="yellow"/>
        </w:rPr>
        <w:t>decreased</w:t>
      </w:r>
      <w:r w:rsidRPr="00767E21">
        <w:rPr>
          <w:rStyle w:val="StyleUnderline"/>
        </w:rPr>
        <w:t xml:space="preserve"> during</w:t>
      </w:r>
      <w:r w:rsidRPr="00767E21">
        <w:rPr>
          <w:sz w:val="16"/>
        </w:rPr>
        <w:t xml:space="preserve"> their terms of </w:t>
      </w:r>
      <w:r w:rsidRPr="00767E21">
        <w:rPr>
          <w:rStyle w:val="StyleUnderline"/>
        </w:rPr>
        <w:t>office</w:t>
      </w:r>
      <w:r w:rsidRPr="00767E21">
        <w:rPr>
          <w:sz w:val="16"/>
        </w:rPr>
        <w:t xml:space="preserve">.28 </w:t>
      </w:r>
      <w:r w:rsidRPr="00767E21">
        <w:rPr>
          <w:rStyle w:val="StyleUnderline"/>
        </w:rPr>
        <w:t>Unlike legislators</w:t>
      </w:r>
      <w:r w:rsidRPr="00767E21">
        <w:rPr>
          <w:sz w:val="16"/>
        </w:rPr>
        <w:t xml:space="preserve"> or the President, </w:t>
      </w:r>
      <w:r w:rsidRPr="003C53BF">
        <w:rPr>
          <w:rStyle w:val="StyleUnderline"/>
          <w:highlight w:val="yellow"/>
        </w:rPr>
        <w:t xml:space="preserve">they </w:t>
      </w:r>
      <w:r w:rsidRPr="003C53BF">
        <w:rPr>
          <w:rStyle w:val="Emphasis"/>
          <w:highlight w:val="yellow"/>
        </w:rPr>
        <w:t>never</w:t>
      </w:r>
      <w:r w:rsidRPr="003C53BF">
        <w:rPr>
          <w:rStyle w:val="StyleUnderline"/>
          <w:highlight w:val="yellow"/>
        </w:rPr>
        <w:t xml:space="preserve"> face </w:t>
      </w:r>
      <w:r w:rsidRPr="003C53BF">
        <w:rPr>
          <w:rStyle w:val="Emphasis"/>
          <w:highlight w:val="yellow"/>
        </w:rPr>
        <w:t>reelection</w:t>
      </w:r>
      <w:r w:rsidRPr="00767E21">
        <w:rPr>
          <w:sz w:val="16"/>
        </w:rPr>
        <w:t xml:space="preserve">.29 </w:t>
      </w:r>
    </w:p>
    <w:p w14:paraId="4AB19CE7" w14:textId="77777777" w:rsidR="00236A3F" w:rsidRPr="00767E21" w:rsidRDefault="00236A3F" w:rsidP="00236A3F">
      <w:pPr>
        <w:rPr>
          <w:sz w:val="16"/>
        </w:rPr>
      </w:pPr>
      <w:r w:rsidRPr="00767E21">
        <w:rPr>
          <w:sz w:val="16"/>
        </w:rPr>
        <w:t xml:space="preserve">Furthermore, </w:t>
      </w:r>
      <w:r w:rsidRPr="00767E21">
        <w:rPr>
          <w:rStyle w:val="StyleUnderline"/>
        </w:rPr>
        <w:t>the method of</w:t>
      </w:r>
      <w:r w:rsidRPr="00767E21">
        <w:rPr>
          <w:sz w:val="16"/>
        </w:rPr>
        <w:t xml:space="preserve"> federal </w:t>
      </w:r>
      <w:r w:rsidRPr="00767E21">
        <w:rPr>
          <w:rStyle w:val="StyleUnderline"/>
        </w:rPr>
        <w:t xml:space="preserve">judicial </w:t>
      </w:r>
      <w:r w:rsidRPr="003C53BF">
        <w:rPr>
          <w:rStyle w:val="StyleUnderline"/>
          <w:highlight w:val="yellow"/>
        </w:rPr>
        <w:t xml:space="preserve">selection </w:t>
      </w:r>
      <w:r w:rsidRPr="003C53BF">
        <w:rPr>
          <w:rStyle w:val="Emphasis"/>
          <w:highlight w:val="yellow"/>
        </w:rPr>
        <w:t>reinforces</w:t>
      </w:r>
      <w:r w:rsidRPr="00767E21">
        <w:rPr>
          <w:rStyle w:val="StyleUnderline"/>
        </w:rPr>
        <w:t xml:space="preserve"> its </w:t>
      </w:r>
      <w:r w:rsidRPr="003C53BF">
        <w:rPr>
          <w:rStyle w:val="Emphasis"/>
          <w:highlight w:val="yellow"/>
        </w:rPr>
        <w:t>antimajoritarian</w:t>
      </w:r>
      <w:r w:rsidRPr="003C53BF">
        <w:rPr>
          <w:rStyle w:val="StyleUnderline"/>
          <w:highlight w:val="yellow"/>
        </w:rPr>
        <w:t xml:space="preserve"> character</w:t>
      </w:r>
      <w:r w:rsidRPr="00767E21">
        <w:rPr>
          <w:sz w:val="16"/>
        </w:rPr>
        <w:t xml:space="preserve">. Unlike the House of Representatives, whose members are elected at the same time, or the Senate, where one-third of the members are chosen in each election, </w:t>
      </w:r>
      <w:r w:rsidRPr="003C53BF">
        <w:rPr>
          <w:rStyle w:val="StyleUnderline"/>
          <w:highlight w:val="yellow"/>
        </w:rPr>
        <w:t>the Pres</w:t>
      </w:r>
      <w:r w:rsidRPr="00767E21">
        <w:rPr>
          <w:rStyle w:val="StyleUnderline"/>
        </w:rPr>
        <w:t xml:space="preserve">ident </w:t>
      </w:r>
      <w:r w:rsidRPr="003C53BF">
        <w:rPr>
          <w:rStyle w:val="StyleUnderline"/>
          <w:highlight w:val="yellow"/>
        </w:rPr>
        <w:t>appoints</w:t>
      </w:r>
      <w:r w:rsidRPr="00767E21">
        <w:rPr>
          <w:sz w:val="16"/>
        </w:rPr>
        <w:t xml:space="preserve"> the Court’s </w:t>
      </w:r>
      <w:r w:rsidRPr="00767E21">
        <w:rPr>
          <w:rStyle w:val="StyleUnderline"/>
        </w:rPr>
        <w:t xml:space="preserve">members </w:t>
      </w:r>
      <w:r w:rsidRPr="003C53BF">
        <w:rPr>
          <w:rStyle w:val="Emphasis"/>
          <w:highlight w:val="yellow"/>
        </w:rPr>
        <w:t>one at a time</w:t>
      </w:r>
      <w:r w:rsidRPr="00767E21">
        <w:rPr>
          <w:sz w:val="16"/>
        </w:rPr>
        <w:t xml:space="preserve">, as vacancies arise.30 Generally, </w:t>
      </w:r>
      <w:r w:rsidRPr="00767E21">
        <w:rPr>
          <w:rStyle w:val="StyleUnderline"/>
        </w:rPr>
        <w:t>no</w:t>
      </w:r>
      <w:r w:rsidRPr="00767E21">
        <w:rPr>
          <w:sz w:val="16"/>
        </w:rPr>
        <w:t xml:space="preserve"> single </w:t>
      </w:r>
      <w:r w:rsidRPr="00767E21">
        <w:rPr>
          <w:rStyle w:val="StyleUnderline"/>
        </w:rPr>
        <w:t>administration is able to appoint a majority</w:t>
      </w:r>
      <w:r w:rsidRPr="00767E21">
        <w:rPr>
          <w:sz w:val="16"/>
        </w:rPr>
        <w:t xml:space="preserve"> of the Court or the federal judiciary. </w:t>
      </w:r>
      <w:r w:rsidRPr="003C53BF">
        <w:rPr>
          <w:rStyle w:val="StyleUnderline"/>
          <w:highlight w:val="yellow"/>
        </w:rPr>
        <w:t>The</w:t>
      </w:r>
      <w:r w:rsidRPr="00767E21">
        <w:rPr>
          <w:rStyle w:val="StyleUnderline"/>
        </w:rPr>
        <w:t xml:space="preserve"> result is</w:t>
      </w:r>
      <w:r w:rsidRPr="00767E21">
        <w:rPr>
          <w:sz w:val="16"/>
        </w:rPr>
        <w:t xml:space="preserve"> that </w:t>
      </w:r>
      <w:r w:rsidRPr="00767E21">
        <w:rPr>
          <w:rStyle w:val="StyleUnderline"/>
        </w:rPr>
        <w:t xml:space="preserve">the </w:t>
      </w:r>
      <w:r w:rsidRPr="003C53BF">
        <w:rPr>
          <w:rStyle w:val="StyleUnderline"/>
          <w:highlight w:val="yellow"/>
        </w:rPr>
        <w:t xml:space="preserve">Court reflects </w:t>
      </w:r>
      <w:r w:rsidRPr="003C53BF">
        <w:rPr>
          <w:rStyle w:val="Emphasis"/>
          <w:highlight w:val="yellow"/>
        </w:rPr>
        <w:t>many</w:t>
      </w:r>
      <w:r w:rsidRPr="00767E21">
        <w:rPr>
          <w:rStyle w:val="Emphasis"/>
        </w:rPr>
        <w:t xml:space="preserve"> political </w:t>
      </w:r>
      <w:r w:rsidRPr="003C53BF">
        <w:rPr>
          <w:rStyle w:val="Emphasis"/>
          <w:highlight w:val="yellow"/>
        </w:rPr>
        <w:t>views</w:t>
      </w:r>
      <w:r w:rsidRPr="003C53BF">
        <w:rPr>
          <w:rStyle w:val="StyleUnderline"/>
          <w:highlight w:val="yellow"/>
        </w:rPr>
        <w:t>, not</w:t>
      </w:r>
      <w:r w:rsidRPr="00767E21">
        <w:rPr>
          <w:rStyle w:val="StyleUnderline"/>
        </w:rPr>
        <w:t xml:space="preserve"> just the </w:t>
      </w:r>
      <w:r w:rsidRPr="003C53BF">
        <w:rPr>
          <w:rStyle w:val="Emphasis"/>
          <w:highlight w:val="yellow"/>
        </w:rPr>
        <w:t>one</w:t>
      </w:r>
      <w:r w:rsidRPr="003C53BF">
        <w:rPr>
          <w:rStyle w:val="StyleUnderline"/>
          <w:highlight w:val="yellow"/>
        </w:rPr>
        <w:t xml:space="preserve"> that dominates</w:t>
      </w:r>
      <w:r w:rsidRPr="00767E21">
        <w:rPr>
          <w:sz w:val="16"/>
        </w:rPr>
        <w:t xml:space="preserve"> at a particular time. </w:t>
      </w:r>
    </w:p>
    <w:p w14:paraId="1ADD2482" w14:textId="77777777" w:rsidR="00236A3F" w:rsidRPr="00767E21" w:rsidRDefault="00236A3F" w:rsidP="00236A3F">
      <w:pPr>
        <w:rPr>
          <w:sz w:val="16"/>
        </w:rPr>
      </w:pPr>
      <w:r w:rsidRPr="00767E21">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767E21">
        <w:rPr>
          <w:rStyle w:val="StyleUnderline"/>
        </w:rPr>
        <w:t>the</w:t>
      </w:r>
      <w:r w:rsidRPr="00767E21">
        <w:rPr>
          <w:sz w:val="16"/>
        </w:rPr>
        <w:t xml:space="preserve"> federal </w:t>
      </w:r>
      <w:r w:rsidRPr="00767E21">
        <w:rPr>
          <w:rStyle w:val="StyleUnderline"/>
        </w:rPr>
        <w:t xml:space="preserve">judiciary’s </w:t>
      </w:r>
      <w:r w:rsidRPr="003C53BF">
        <w:rPr>
          <w:rStyle w:val="StyleUnderline"/>
          <w:highlight w:val="yellow"/>
        </w:rPr>
        <w:t xml:space="preserve">jurisdiction is </w:t>
      </w:r>
      <w:r w:rsidRPr="003C53BF">
        <w:rPr>
          <w:rStyle w:val="Emphasis"/>
          <w:highlight w:val="yellow"/>
        </w:rPr>
        <w:t>mandatory</w:t>
      </w:r>
      <w:r w:rsidRPr="00767E21">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bookmarkEnd w:id="3"/>
    <w:p w14:paraId="4267F190" w14:textId="77777777" w:rsidR="00236A3F" w:rsidRDefault="00236A3F" w:rsidP="00236A3F">
      <w:pPr>
        <w:pStyle w:val="Heading2"/>
      </w:pPr>
      <w:r>
        <w:lastRenderedPageBreak/>
        <w:t>Capital Flight DA---1AR</w:t>
      </w:r>
    </w:p>
    <w:p w14:paraId="28AAFA67" w14:textId="77777777" w:rsidR="00236A3F" w:rsidRPr="007373B3" w:rsidRDefault="00236A3F" w:rsidP="00236A3F">
      <w:pPr>
        <w:pStyle w:val="Heading3"/>
      </w:pPr>
      <w:r>
        <w:lastRenderedPageBreak/>
        <w:t>FDI Low---1AR</w:t>
      </w:r>
    </w:p>
    <w:p w14:paraId="42551A22" w14:textId="77777777" w:rsidR="00236A3F" w:rsidRPr="001C79D7" w:rsidRDefault="00236A3F" w:rsidP="00236A3F">
      <w:pPr>
        <w:pStyle w:val="Heading4"/>
      </w:pPr>
      <w:r>
        <w:t xml:space="preserve">FDI is </w:t>
      </w:r>
      <w:r w:rsidRPr="001C79D7">
        <w:rPr>
          <w:u w:val="single"/>
        </w:rPr>
        <w:t>down</w:t>
      </w:r>
      <w:r>
        <w:t xml:space="preserve"> for the </w:t>
      </w:r>
      <w:r w:rsidRPr="001C79D7">
        <w:rPr>
          <w:u w:val="single"/>
        </w:rPr>
        <w:t>third</w:t>
      </w:r>
      <w:r>
        <w:t xml:space="preserve">-straight year. </w:t>
      </w:r>
    </w:p>
    <w:p w14:paraId="55D86696" w14:textId="77777777" w:rsidR="00236A3F" w:rsidRPr="006F19B6" w:rsidRDefault="00236A3F" w:rsidP="00236A3F">
      <w:r>
        <w:t xml:space="preserve">Paul </w:t>
      </w:r>
      <w:r w:rsidRPr="006F19B6">
        <w:rPr>
          <w:rStyle w:val="Style13ptBold"/>
        </w:rPr>
        <w:t xml:space="preserve">Hannon </w:t>
      </w:r>
      <w:r>
        <w:rPr>
          <w:rStyle w:val="Style13ptBold"/>
        </w:rPr>
        <w:t>10-31</w:t>
      </w:r>
      <w:r>
        <w:t>, Economics editor for Dow Jones Newswires in London, 10-31-2025, "Foreign Investment on Track for Third Year of Decline, UN Figures Show," https://www.wsj.com/economy/global/foreign-investment-on-track-for-third-year-of-decline-un-figures-show-1fed5561?gaa_at=eafs&amp;gaa_n=AWEtsqc_GrAIfgBNt9Stz2cnq7sD7FPCufRZg6zCt1ULvBhHCsHpW-srN-RCk80eqHY%3D&amp;gaa_ts=691568f3&amp;gaa_sig=YAYFRXzQgpnaPNCqSQPPAjIEqB1MRFDfD9jRI1XDyZaAg-gCtfgCY-ecRpmui_7-6DSPfegsUZx8PCZMLT01DQ%3D%3D</w:t>
      </w:r>
    </w:p>
    <w:p w14:paraId="69E47955" w14:textId="77777777" w:rsidR="00236A3F" w:rsidRPr="001C79D7" w:rsidRDefault="00236A3F" w:rsidP="00236A3F">
      <w:pPr>
        <w:rPr>
          <w:sz w:val="16"/>
        </w:rPr>
      </w:pPr>
      <w:r w:rsidRPr="001C79D7">
        <w:rPr>
          <w:rStyle w:val="StyleUnderline"/>
          <w:highlight w:val="yellow"/>
        </w:rPr>
        <w:t>Overseas investment</w:t>
      </w:r>
      <w:r w:rsidRPr="001C79D7">
        <w:rPr>
          <w:sz w:val="16"/>
        </w:rPr>
        <w:t xml:space="preserve"> by businesses around the world is </w:t>
      </w:r>
      <w:r w:rsidRPr="006F19B6">
        <w:rPr>
          <w:rStyle w:val="StyleUnderline"/>
        </w:rPr>
        <w:t xml:space="preserve">on track to </w:t>
      </w:r>
      <w:r w:rsidRPr="001C79D7">
        <w:rPr>
          <w:rStyle w:val="Emphasis"/>
          <w:highlight w:val="yellow"/>
        </w:rPr>
        <w:t>fall</w:t>
      </w:r>
      <w:r w:rsidRPr="001C79D7">
        <w:rPr>
          <w:sz w:val="16"/>
        </w:rPr>
        <w:t xml:space="preserve"> </w:t>
      </w:r>
      <w:r w:rsidRPr="006F19B6">
        <w:rPr>
          <w:rStyle w:val="StyleUnderline"/>
        </w:rPr>
        <w:t xml:space="preserve">for a </w:t>
      </w:r>
      <w:r w:rsidRPr="001C79D7">
        <w:rPr>
          <w:rStyle w:val="StyleUnderline"/>
          <w:highlight w:val="yellow"/>
        </w:rPr>
        <w:t>third straight year</w:t>
      </w:r>
      <w:r w:rsidRPr="001C79D7">
        <w:rPr>
          <w:sz w:val="16"/>
        </w:rPr>
        <w:t xml:space="preserve"> as </w:t>
      </w:r>
      <w:r w:rsidRPr="001C79D7">
        <w:rPr>
          <w:rStyle w:val="StyleUnderline"/>
          <w:highlight w:val="yellow"/>
        </w:rPr>
        <w:t>trade</w:t>
      </w:r>
      <w:r w:rsidRPr="006F19B6">
        <w:rPr>
          <w:rStyle w:val="StyleUnderline"/>
        </w:rPr>
        <w:t xml:space="preserve"> tensions, </w:t>
      </w:r>
      <w:r w:rsidRPr="001C79D7">
        <w:rPr>
          <w:rStyle w:val="StyleUnderline"/>
          <w:highlight w:val="yellow"/>
        </w:rPr>
        <w:t>geopolitical tensions</w:t>
      </w:r>
      <w:r w:rsidRPr="006F19B6">
        <w:rPr>
          <w:rStyle w:val="StyleUnderline"/>
        </w:rPr>
        <w:t xml:space="preserve"> and </w:t>
      </w:r>
      <w:r w:rsidRPr="001C79D7">
        <w:rPr>
          <w:rStyle w:val="StyleUnderline"/>
          <w:highlight w:val="yellow"/>
        </w:rPr>
        <w:t>high</w:t>
      </w:r>
      <w:r w:rsidRPr="001C79D7">
        <w:rPr>
          <w:sz w:val="16"/>
        </w:rPr>
        <w:t xml:space="preserve"> interest </w:t>
      </w:r>
      <w:r w:rsidRPr="001C79D7">
        <w:rPr>
          <w:rStyle w:val="StyleUnderline"/>
          <w:highlight w:val="yellow"/>
        </w:rPr>
        <w:t>rates</w:t>
      </w:r>
      <w:r w:rsidRPr="001C79D7">
        <w:rPr>
          <w:sz w:val="16"/>
        </w:rPr>
        <w:t xml:space="preserve"> have </w:t>
      </w:r>
      <w:r w:rsidRPr="001C79D7">
        <w:rPr>
          <w:rStyle w:val="Emphasis"/>
          <w:highlight w:val="yellow"/>
        </w:rPr>
        <w:t>chilled</w:t>
      </w:r>
      <w:r w:rsidRPr="001C79D7">
        <w:rPr>
          <w:rStyle w:val="StyleUnderline"/>
          <w:highlight w:val="yellow"/>
        </w:rPr>
        <w:t xml:space="preserve"> </w:t>
      </w:r>
      <w:r w:rsidRPr="001C79D7">
        <w:rPr>
          <w:rStyle w:val="Emphasis"/>
          <w:highlight w:val="yellow"/>
        </w:rPr>
        <w:t>m</w:t>
      </w:r>
      <w:r w:rsidRPr="006F19B6">
        <w:rPr>
          <w:rStyle w:val="StyleUnderline"/>
        </w:rPr>
        <w:t xml:space="preserve">ergers </w:t>
      </w:r>
      <w:r w:rsidRPr="001C79D7">
        <w:rPr>
          <w:rStyle w:val="Emphasis"/>
          <w:highlight w:val="yellow"/>
        </w:rPr>
        <w:t>and</w:t>
      </w:r>
      <w:r w:rsidRPr="001C79D7">
        <w:rPr>
          <w:rStyle w:val="StyleUnderline"/>
          <w:highlight w:val="yellow"/>
        </w:rPr>
        <w:t xml:space="preserve"> </w:t>
      </w:r>
      <w:r w:rsidRPr="001C79D7">
        <w:rPr>
          <w:rStyle w:val="Emphasis"/>
          <w:highlight w:val="yellow"/>
        </w:rPr>
        <w:t>a</w:t>
      </w:r>
      <w:r w:rsidRPr="006F19B6">
        <w:rPr>
          <w:rStyle w:val="StyleUnderline"/>
        </w:rPr>
        <w:t>cquisition</w:t>
      </w:r>
      <w:r w:rsidRPr="001C79D7">
        <w:rPr>
          <w:rStyle w:val="Emphasis"/>
          <w:highlight w:val="yellow"/>
        </w:rPr>
        <w:t>s</w:t>
      </w:r>
      <w:r w:rsidRPr="001C79D7">
        <w:rPr>
          <w:sz w:val="16"/>
          <w:highlight w:val="yellow"/>
        </w:rPr>
        <w:t xml:space="preserve"> </w:t>
      </w:r>
      <w:r w:rsidRPr="001C79D7">
        <w:rPr>
          <w:rStyle w:val="StyleUnderline"/>
          <w:highlight w:val="yellow"/>
        </w:rPr>
        <w:t>and</w:t>
      </w:r>
      <w:r w:rsidRPr="001C79D7">
        <w:rPr>
          <w:sz w:val="16"/>
        </w:rPr>
        <w:t xml:space="preserve"> the </w:t>
      </w:r>
      <w:r w:rsidRPr="006F19B6">
        <w:rPr>
          <w:rStyle w:val="StyleUnderline"/>
        </w:rPr>
        <w:t>construction of</w:t>
      </w:r>
      <w:r w:rsidRPr="001C79D7">
        <w:rPr>
          <w:sz w:val="16"/>
        </w:rPr>
        <w:t xml:space="preserve"> </w:t>
      </w:r>
      <w:r w:rsidRPr="001C79D7">
        <w:rPr>
          <w:rStyle w:val="Emphasis"/>
          <w:highlight w:val="yellow"/>
        </w:rPr>
        <w:t>new factories</w:t>
      </w:r>
      <w:r w:rsidRPr="001C79D7">
        <w:rPr>
          <w:sz w:val="16"/>
        </w:rPr>
        <w:t>, the United Nations said.</w:t>
      </w:r>
    </w:p>
    <w:p w14:paraId="7D0FA0D8" w14:textId="77777777" w:rsidR="00236A3F" w:rsidRPr="001C79D7" w:rsidRDefault="00236A3F" w:rsidP="00236A3F">
      <w:pPr>
        <w:rPr>
          <w:sz w:val="16"/>
        </w:rPr>
      </w:pPr>
      <w:r w:rsidRPr="001C79D7">
        <w:rPr>
          <w:sz w:val="16"/>
        </w:rPr>
        <w:t xml:space="preserve">In a report, the United Nations Conference on Trade and Development said Friday that </w:t>
      </w:r>
      <w:r w:rsidRPr="001C79D7">
        <w:rPr>
          <w:rStyle w:val="Emphasis"/>
          <w:highlight w:val="yellow"/>
        </w:rPr>
        <w:t>f</w:t>
      </w:r>
      <w:r w:rsidRPr="006F19B6">
        <w:rPr>
          <w:rStyle w:val="StyleUnderline"/>
        </w:rPr>
        <w:t xml:space="preserve">oreign </w:t>
      </w:r>
      <w:r w:rsidRPr="001C79D7">
        <w:rPr>
          <w:rStyle w:val="Emphasis"/>
          <w:highlight w:val="yellow"/>
        </w:rPr>
        <w:t>d</w:t>
      </w:r>
      <w:r w:rsidRPr="006F19B6">
        <w:rPr>
          <w:rStyle w:val="StyleUnderline"/>
        </w:rPr>
        <w:t xml:space="preserve">irect </w:t>
      </w:r>
      <w:r w:rsidRPr="001C79D7">
        <w:rPr>
          <w:rStyle w:val="Emphasis"/>
          <w:highlight w:val="yellow"/>
        </w:rPr>
        <w:t>i</w:t>
      </w:r>
      <w:r w:rsidRPr="006F19B6">
        <w:rPr>
          <w:rStyle w:val="StyleUnderline"/>
        </w:rPr>
        <w:t>nvestment</w:t>
      </w:r>
      <w:r w:rsidRPr="001C79D7">
        <w:rPr>
          <w:sz w:val="16"/>
        </w:rPr>
        <w:t xml:space="preserve"> in the first six months of the year was </w:t>
      </w:r>
      <w:r w:rsidRPr="001C79D7">
        <w:rPr>
          <w:rStyle w:val="StyleUnderline"/>
          <w:highlight w:val="yellow"/>
        </w:rPr>
        <w:t>down</w:t>
      </w:r>
      <w:r w:rsidRPr="001C79D7">
        <w:rPr>
          <w:sz w:val="16"/>
          <w:highlight w:val="yellow"/>
        </w:rPr>
        <w:t xml:space="preserve"> </w:t>
      </w:r>
      <w:r w:rsidRPr="001C79D7">
        <w:rPr>
          <w:rStyle w:val="Emphasis"/>
          <w:highlight w:val="yellow"/>
        </w:rPr>
        <w:t>3%</w:t>
      </w:r>
      <w:r w:rsidRPr="001C79D7">
        <w:rPr>
          <w:sz w:val="16"/>
        </w:rPr>
        <w:t xml:space="preserve"> on 2024. FDI flows fell in both 2023 and 2024.</w:t>
      </w:r>
    </w:p>
    <w:p w14:paraId="5B9A7F0B" w14:textId="77777777" w:rsidR="00236A3F" w:rsidRPr="001C79D7" w:rsidRDefault="00236A3F" w:rsidP="00236A3F">
      <w:pPr>
        <w:rPr>
          <w:sz w:val="16"/>
        </w:rPr>
      </w:pPr>
      <w:r w:rsidRPr="001C79D7">
        <w:rPr>
          <w:sz w:val="16"/>
        </w:rPr>
        <w:t xml:space="preserve">“The </w:t>
      </w:r>
      <w:r w:rsidRPr="001C79D7">
        <w:rPr>
          <w:rStyle w:val="StyleUnderline"/>
          <w:highlight w:val="yellow"/>
        </w:rPr>
        <w:t>global investment</w:t>
      </w:r>
      <w:r w:rsidRPr="002B2B28">
        <w:rPr>
          <w:rStyle w:val="StyleUnderline"/>
        </w:rPr>
        <w:t xml:space="preserve"> climate</w:t>
      </w:r>
      <w:r w:rsidRPr="001C79D7">
        <w:rPr>
          <w:sz w:val="16"/>
        </w:rPr>
        <w:t xml:space="preserve"> will </w:t>
      </w:r>
      <w:r w:rsidRPr="002B2B28">
        <w:rPr>
          <w:rStyle w:val="Emphasis"/>
        </w:rPr>
        <w:t xml:space="preserve">remain </w:t>
      </w:r>
      <w:r w:rsidRPr="001C79D7">
        <w:rPr>
          <w:rStyle w:val="Emphasis"/>
          <w:highlight w:val="yellow"/>
        </w:rPr>
        <w:t>challenging</w:t>
      </w:r>
      <w:r w:rsidRPr="001C79D7">
        <w:rPr>
          <w:sz w:val="16"/>
        </w:rPr>
        <w:t xml:space="preserve"> through the rest of 2025,” the UN said. “</w:t>
      </w:r>
      <w:r w:rsidRPr="001C79D7">
        <w:rPr>
          <w:rStyle w:val="StyleUnderline"/>
          <w:highlight w:val="yellow"/>
        </w:rPr>
        <w:t>Geopolitical</w:t>
      </w:r>
      <w:r w:rsidRPr="001C79D7">
        <w:rPr>
          <w:sz w:val="16"/>
          <w:highlight w:val="yellow"/>
        </w:rPr>
        <w:t xml:space="preserve"> </w:t>
      </w:r>
      <w:r w:rsidRPr="001C79D7">
        <w:rPr>
          <w:rStyle w:val="Emphasis"/>
          <w:highlight w:val="yellow"/>
        </w:rPr>
        <w:t>tensions</w:t>
      </w:r>
      <w:r w:rsidRPr="001C79D7">
        <w:rPr>
          <w:sz w:val="16"/>
        </w:rPr>
        <w:t xml:space="preserve">, </w:t>
      </w:r>
      <w:r w:rsidRPr="002B2B28">
        <w:rPr>
          <w:rStyle w:val="StyleUnderline"/>
        </w:rPr>
        <w:t>regional</w:t>
      </w:r>
      <w:r w:rsidRPr="001C79D7">
        <w:rPr>
          <w:sz w:val="16"/>
        </w:rPr>
        <w:t xml:space="preserve"> </w:t>
      </w:r>
      <w:r w:rsidRPr="001C79D7">
        <w:rPr>
          <w:rStyle w:val="Emphasis"/>
          <w:highlight w:val="yellow"/>
        </w:rPr>
        <w:t>conflicts</w:t>
      </w:r>
      <w:r w:rsidRPr="001C79D7">
        <w:rPr>
          <w:sz w:val="16"/>
        </w:rPr>
        <w:t xml:space="preserve">, </w:t>
      </w:r>
      <w:r w:rsidRPr="002B2B28">
        <w:rPr>
          <w:rStyle w:val="StyleUnderline"/>
        </w:rPr>
        <w:t>economic</w:t>
      </w:r>
      <w:r w:rsidRPr="001C79D7">
        <w:rPr>
          <w:sz w:val="16"/>
        </w:rPr>
        <w:t xml:space="preserve"> </w:t>
      </w:r>
      <w:r w:rsidRPr="001C79D7">
        <w:rPr>
          <w:rStyle w:val="Emphasis"/>
          <w:highlight w:val="yellow"/>
        </w:rPr>
        <w:t>fragmentation</w:t>
      </w:r>
      <w:r w:rsidRPr="001C79D7">
        <w:rPr>
          <w:sz w:val="16"/>
        </w:rPr>
        <w:t xml:space="preserve"> and </w:t>
      </w:r>
      <w:r w:rsidRPr="002B2B28">
        <w:rPr>
          <w:rStyle w:val="StyleUnderline"/>
        </w:rPr>
        <w:t>efforts to</w:t>
      </w:r>
      <w:r w:rsidRPr="001C79D7">
        <w:rPr>
          <w:sz w:val="16"/>
        </w:rPr>
        <w:t xml:space="preserve"> </w:t>
      </w:r>
      <w:r w:rsidRPr="001C79D7">
        <w:rPr>
          <w:rStyle w:val="Emphasis"/>
          <w:highlight w:val="yellow"/>
        </w:rPr>
        <w:t>de-risk</w:t>
      </w:r>
      <w:r w:rsidRPr="001C79D7">
        <w:rPr>
          <w:sz w:val="16"/>
        </w:rPr>
        <w:t xml:space="preserve"> supply </w:t>
      </w:r>
      <w:r w:rsidRPr="002B2B28">
        <w:rPr>
          <w:rStyle w:val="StyleUnderline"/>
        </w:rPr>
        <w:t>chains</w:t>
      </w:r>
      <w:r w:rsidRPr="001C79D7">
        <w:rPr>
          <w:sz w:val="16"/>
        </w:rPr>
        <w:t xml:space="preserve"> continue to </w:t>
      </w:r>
      <w:r w:rsidRPr="001C79D7">
        <w:rPr>
          <w:rStyle w:val="Emphasis"/>
          <w:highlight w:val="yellow"/>
        </w:rPr>
        <w:t>weigh</w:t>
      </w:r>
      <w:r w:rsidRPr="001C79D7">
        <w:rPr>
          <w:sz w:val="16"/>
          <w:highlight w:val="yellow"/>
        </w:rPr>
        <w:t xml:space="preserve"> </w:t>
      </w:r>
      <w:r w:rsidRPr="001C79D7">
        <w:rPr>
          <w:rStyle w:val="StyleUnderline"/>
          <w:highlight w:val="yellow"/>
        </w:rPr>
        <w:t>on flows</w:t>
      </w:r>
      <w:r w:rsidRPr="001C79D7">
        <w:rPr>
          <w:sz w:val="16"/>
        </w:rPr>
        <w:t>.”</w:t>
      </w:r>
    </w:p>
    <w:p w14:paraId="5108BD82" w14:textId="77777777" w:rsidR="00236A3F" w:rsidRPr="001C79D7" w:rsidRDefault="00236A3F" w:rsidP="00236A3F">
      <w:pPr>
        <w:rPr>
          <w:sz w:val="16"/>
        </w:rPr>
      </w:pPr>
      <w:r w:rsidRPr="001C79D7">
        <w:rPr>
          <w:sz w:val="16"/>
        </w:rPr>
        <w:t xml:space="preserve">Over recent years, </w:t>
      </w:r>
      <w:r w:rsidRPr="001C79D7">
        <w:rPr>
          <w:rStyle w:val="StyleUnderline"/>
          <w:highlight w:val="yellow"/>
        </w:rPr>
        <w:t>businesses</w:t>
      </w:r>
      <w:r w:rsidRPr="001C79D7">
        <w:rPr>
          <w:sz w:val="16"/>
        </w:rPr>
        <w:t xml:space="preserve"> have become more </w:t>
      </w:r>
      <w:r w:rsidRPr="001C79D7">
        <w:rPr>
          <w:rStyle w:val="Emphasis"/>
          <w:highlight w:val="yellow"/>
        </w:rPr>
        <w:t>wary</w:t>
      </w:r>
      <w:r w:rsidRPr="001C79D7">
        <w:rPr>
          <w:sz w:val="16"/>
          <w:highlight w:val="yellow"/>
        </w:rPr>
        <w:t xml:space="preserve"> </w:t>
      </w:r>
      <w:r w:rsidRPr="001C79D7">
        <w:rPr>
          <w:rStyle w:val="StyleUnderline"/>
          <w:highlight w:val="yellow"/>
        </w:rPr>
        <w:t>of</w:t>
      </w:r>
      <w:r w:rsidRPr="001C79D7">
        <w:rPr>
          <w:sz w:val="16"/>
        </w:rPr>
        <w:t xml:space="preserve"> relying on </w:t>
      </w:r>
      <w:r w:rsidRPr="001C79D7">
        <w:rPr>
          <w:rStyle w:val="StyleUnderline"/>
        </w:rPr>
        <w:t>production</w:t>
      </w:r>
      <w:r w:rsidRPr="001C79D7">
        <w:rPr>
          <w:sz w:val="16"/>
        </w:rPr>
        <w:t xml:space="preserve"> facilities that are </w:t>
      </w:r>
      <w:r w:rsidRPr="001C79D7">
        <w:rPr>
          <w:rStyle w:val="Emphasis"/>
        </w:rPr>
        <w:t>far from their home bases</w:t>
      </w:r>
      <w:r w:rsidRPr="001C79D7">
        <w:rPr>
          <w:sz w:val="16"/>
        </w:rPr>
        <w:t xml:space="preserve"> and </w:t>
      </w:r>
      <w:r w:rsidRPr="001C79D7">
        <w:rPr>
          <w:rStyle w:val="StyleUnderline"/>
        </w:rPr>
        <w:t>vulnerable to</w:t>
      </w:r>
      <w:r w:rsidRPr="001C79D7">
        <w:rPr>
          <w:sz w:val="16"/>
        </w:rPr>
        <w:t xml:space="preserve"> transport </w:t>
      </w:r>
      <w:r w:rsidRPr="001C79D7">
        <w:rPr>
          <w:rStyle w:val="Emphasis"/>
        </w:rPr>
        <w:t>logjams</w:t>
      </w:r>
      <w:r w:rsidRPr="001C79D7">
        <w:rPr>
          <w:sz w:val="16"/>
        </w:rPr>
        <w:t xml:space="preserve">, or in </w:t>
      </w:r>
      <w:r w:rsidRPr="001C79D7">
        <w:rPr>
          <w:rStyle w:val="StyleUnderline"/>
          <w:highlight w:val="yellow"/>
        </w:rPr>
        <w:t>countries</w:t>
      </w:r>
      <w:r w:rsidRPr="001C79D7">
        <w:rPr>
          <w:sz w:val="16"/>
        </w:rPr>
        <w:t xml:space="preserve"> that could be </w:t>
      </w:r>
      <w:r w:rsidRPr="001C79D7">
        <w:rPr>
          <w:rStyle w:val="StyleUnderline"/>
          <w:highlight w:val="yellow"/>
        </w:rPr>
        <w:t>subjected to</w:t>
      </w:r>
      <w:r w:rsidRPr="001C79D7">
        <w:rPr>
          <w:sz w:val="16"/>
        </w:rPr>
        <w:t xml:space="preserve"> higher </w:t>
      </w:r>
      <w:r w:rsidRPr="001C79D7">
        <w:rPr>
          <w:rStyle w:val="Emphasis"/>
          <w:highlight w:val="yellow"/>
        </w:rPr>
        <w:t>tariffs</w:t>
      </w:r>
      <w:r w:rsidRPr="001C79D7">
        <w:rPr>
          <w:sz w:val="16"/>
        </w:rPr>
        <w:t xml:space="preserve"> or considered a threat to national security.</w:t>
      </w:r>
    </w:p>
    <w:p w14:paraId="575B0F5F" w14:textId="77777777" w:rsidR="00236A3F" w:rsidRPr="007373B3" w:rsidRDefault="00236A3F" w:rsidP="00236A3F">
      <w:pPr>
        <w:rPr>
          <w:sz w:val="16"/>
        </w:rPr>
      </w:pPr>
      <w:r w:rsidRPr="001C79D7">
        <w:rPr>
          <w:sz w:val="16"/>
        </w:rPr>
        <w:t xml:space="preserve">Unctad said </w:t>
      </w:r>
      <w:r w:rsidRPr="001C79D7">
        <w:rPr>
          <w:rStyle w:val="StyleUnderline"/>
          <w:highlight w:val="yellow"/>
        </w:rPr>
        <w:t>advanced economies</w:t>
      </w:r>
      <w:r w:rsidRPr="001C79D7">
        <w:rPr>
          <w:sz w:val="16"/>
        </w:rPr>
        <w:t xml:space="preserve"> as a whole were </w:t>
      </w:r>
      <w:r w:rsidRPr="001C79D7">
        <w:rPr>
          <w:rStyle w:val="Emphasis"/>
          <w:highlight w:val="yellow"/>
        </w:rPr>
        <w:t>worst hit</w:t>
      </w:r>
      <w:r w:rsidRPr="001C79D7">
        <w:rPr>
          <w:sz w:val="16"/>
        </w:rPr>
        <w:t xml:space="preserve"> </w:t>
      </w:r>
      <w:r w:rsidRPr="001C79D7">
        <w:rPr>
          <w:rStyle w:val="StyleUnderline"/>
        </w:rPr>
        <w:t>by</w:t>
      </w:r>
      <w:r w:rsidRPr="001C79D7">
        <w:rPr>
          <w:sz w:val="16"/>
        </w:rPr>
        <w:t xml:space="preserve"> the </w:t>
      </w:r>
      <w:r w:rsidRPr="001C79D7">
        <w:rPr>
          <w:rStyle w:val="StyleUnderline"/>
        </w:rPr>
        <w:t xml:space="preserve">decline in </w:t>
      </w:r>
      <w:r w:rsidRPr="001C79D7">
        <w:rPr>
          <w:rStyle w:val="Emphasis"/>
        </w:rPr>
        <w:t>FDI flows</w:t>
      </w:r>
      <w:r w:rsidRPr="001C79D7">
        <w:rPr>
          <w:sz w:val="16"/>
        </w:rPr>
        <w:t>, as the value of cross-border mergers and acquisitions fell 18% to $173 billion.</w:t>
      </w:r>
    </w:p>
    <w:p w14:paraId="72BCBBC9" w14:textId="77777777" w:rsidR="00370BD0" w:rsidRDefault="00370BD0" w:rsidP="00370BD0">
      <w:pPr>
        <w:pStyle w:val="Analytic"/>
      </w:pPr>
    </w:p>
    <w:p w14:paraId="4D7CF3FF" w14:textId="77777777" w:rsidR="00370BD0" w:rsidRPr="00340278" w:rsidRDefault="00370BD0" w:rsidP="00370BD0">
      <w:pPr>
        <w:pStyle w:val="Analytic"/>
      </w:pPr>
    </w:p>
    <w:p w14:paraId="5E2C6DF8" w14:textId="77777777" w:rsidR="00370BD0" w:rsidRPr="00370BD0" w:rsidRDefault="00370BD0" w:rsidP="00370BD0"/>
    <w:sectPr w:rsidR="00370BD0" w:rsidRPr="00370B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8AB25" w14:textId="77777777" w:rsidR="006A1FDB" w:rsidRDefault="006A1FDB" w:rsidP="00066D2C">
      <w:r>
        <w:separator/>
      </w:r>
    </w:p>
  </w:endnote>
  <w:endnote w:type="continuationSeparator" w:id="0">
    <w:p w14:paraId="2803072A" w14:textId="77777777" w:rsidR="006A1FDB" w:rsidRDefault="006A1F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4A8D" w14:textId="77777777" w:rsidR="006A1FDB" w:rsidRDefault="006A1FDB" w:rsidP="00066D2C">
      <w:r>
        <w:separator/>
      </w:r>
    </w:p>
  </w:footnote>
  <w:footnote w:type="continuationSeparator" w:id="0">
    <w:p w14:paraId="149A6BBD" w14:textId="77777777" w:rsidR="006A1FDB" w:rsidRDefault="006A1F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370B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36A3F"/>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0BD0"/>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1FD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6B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C0F"/>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2D22"/>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4A979"/>
  <w15:chartTrackingRefBased/>
  <w15:docId w15:val="{39C46CFA-5220-F248-AEC0-DCF0756DF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0BD0"/>
    <w:rPr>
      <w:rFonts w:ascii="Times New Roman" w:hAnsi="Times New Roman" w:cs="Times New Roman"/>
    </w:rPr>
  </w:style>
  <w:style w:type="paragraph" w:styleId="Heading1">
    <w:name w:val="heading 1"/>
    <w:aliases w:val="Pocket"/>
    <w:basedOn w:val="Normal"/>
    <w:next w:val="Normal"/>
    <w:link w:val="Heading1Char"/>
    <w:qFormat/>
    <w:rsid w:val="00370B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70B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70B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370B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70BD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0B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BD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70BD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70BD0"/>
    <w:rPr>
      <w:color w:val="auto"/>
      <w:u w:val="none"/>
    </w:rPr>
  </w:style>
  <w:style w:type="character" w:customStyle="1" w:styleId="Heading1Char">
    <w:name w:val="Heading 1 Char"/>
    <w:aliases w:val="Pocket Char"/>
    <w:basedOn w:val="DefaultParagraphFont"/>
    <w:link w:val="Heading1"/>
    <w:rsid w:val="00370BD0"/>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370BD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370BD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70BD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0BD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70BD0"/>
    <w:rPr>
      <w:b w:val="0"/>
      <w:sz w:val="22"/>
      <w:u w:val="single"/>
    </w:rPr>
  </w:style>
  <w:style w:type="character" w:styleId="Strong">
    <w:name w:val="Strong"/>
    <w:basedOn w:val="DefaultParagraphFont"/>
    <w:uiPriority w:val="22"/>
    <w:qFormat/>
    <w:rsid w:val="00370BD0"/>
    <w:rPr>
      <w:b/>
      <w:bCs/>
    </w:rPr>
  </w:style>
  <w:style w:type="character" w:styleId="BookTitle">
    <w:name w:val="Book Title"/>
    <w:basedOn w:val="DefaultParagraphFont"/>
    <w:uiPriority w:val="33"/>
    <w:qFormat/>
    <w:rsid w:val="00370BD0"/>
    <w:rPr>
      <w:b/>
      <w:bCs/>
      <w:i/>
      <w:iCs/>
      <w:spacing w:val="5"/>
    </w:rPr>
  </w:style>
  <w:style w:type="character" w:customStyle="1" w:styleId="Heading5Char">
    <w:name w:val="Heading 5 Char"/>
    <w:basedOn w:val="DefaultParagraphFont"/>
    <w:link w:val="Heading5"/>
    <w:uiPriority w:val="9"/>
    <w:rsid w:val="00370B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0BD0"/>
  </w:style>
  <w:style w:type="paragraph" w:styleId="Header">
    <w:name w:val="header"/>
    <w:basedOn w:val="Normal"/>
    <w:link w:val="HeaderChar"/>
    <w:uiPriority w:val="99"/>
    <w:rsid w:val="00370BD0"/>
    <w:pPr>
      <w:tabs>
        <w:tab w:val="center" w:pos="4680"/>
        <w:tab w:val="right" w:pos="9360"/>
      </w:tabs>
    </w:pPr>
  </w:style>
  <w:style w:type="character" w:customStyle="1" w:styleId="HeaderChar">
    <w:name w:val="Header Char"/>
    <w:basedOn w:val="DefaultParagraphFont"/>
    <w:link w:val="Header"/>
    <w:uiPriority w:val="99"/>
    <w:rsid w:val="00370BD0"/>
    <w:rPr>
      <w:rFonts w:ascii="Times New Roman" w:hAnsi="Times New Roman" w:cs="Times New Roman"/>
    </w:rPr>
  </w:style>
  <w:style w:type="paragraph" w:styleId="Footer">
    <w:name w:val="footer"/>
    <w:basedOn w:val="Normal"/>
    <w:link w:val="FooterChar"/>
    <w:uiPriority w:val="99"/>
    <w:rsid w:val="00370BD0"/>
    <w:pPr>
      <w:tabs>
        <w:tab w:val="center" w:pos="4680"/>
        <w:tab w:val="right" w:pos="9360"/>
      </w:tabs>
    </w:pPr>
  </w:style>
  <w:style w:type="character" w:customStyle="1" w:styleId="FooterChar">
    <w:name w:val="Footer Char"/>
    <w:basedOn w:val="DefaultParagraphFont"/>
    <w:link w:val="Footer"/>
    <w:uiPriority w:val="99"/>
    <w:rsid w:val="00370BD0"/>
    <w:rPr>
      <w:rFonts w:ascii="Times New Roman" w:hAnsi="Times New Roman" w:cs="Times New Roman"/>
    </w:rPr>
  </w:style>
  <w:style w:type="paragraph" w:styleId="BodyText">
    <w:name w:val="Body Text"/>
    <w:basedOn w:val="Normal"/>
    <w:link w:val="BodyTextChar"/>
    <w:uiPriority w:val="99"/>
    <w:unhideWhenUsed/>
    <w:rsid w:val="00370BD0"/>
    <w:pPr>
      <w:spacing w:after="120"/>
    </w:pPr>
  </w:style>
  <w:style w:type="character" w:customStyle="1" w:styleId="BodyTextChar">
    <w:name w:val="Body Text Char"/>
    <w:basedOn w:val="DefaultParagraphFont"/>
    <w:link w:val="BodyText"/>
    <w:uiPriority w:val="99"/>
    <w:rsid w:val="00370BD0"/>
    <w:rPr>
      <w:rFonts w:ascii="Times New Roman" w:hAnsi="Times New Roman" w:cs="Times New Roman"/>
    </w:rPr>
  </w:style>
  <w:style w:type="paragraph" w:styleId="NoSpacing">
    <w:name w:val="No Spacing"/>
    <w:link w:val="NoSpacingChar"/>
    <w:uiPriority w:val="99"/>
    <w:unhideWhenUsed/>
    <w:qFormat/>
    <w:rsid w:val="00370BD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70BD0"/>
    <w:rPr>
      <w:rFonts w:ascii="Calibri" w:hAnsi="Calibri" w:cs="Calibri"/>
    </w:rPr>
  </w:style>
  <w:style w:type="character" w:styleId="Hyperlink">
    <w:name w:val="Hyperlink"/>
    <w:basedOn w:val="DefaultParagraphFont"/>
    <w:uiPriority w:val="99"/>
    <w:unhideWhenUsed/>
    <w:rsid w:val="00370BD0"/>
    <w:rPr>
      <w:color w:val="0563C1" w:themeColor="hyperlink"/>
      <w:u w:val="single"/>
    </w:rPr>
  </w:style>
  <w:style w:type="character" w:styleId="UnresolvedMention">
    <w:name w:val="Unresolved Mention"/>
    <w:basedOn w:val="DefaultParagraphFont"/>
    <w:uiPriority w:val="99"/>
    <w:semiHidden/>
    <w:unhideWhenUsed/>
    <w:rsid w:val="00370BD0"/>
    <w:rPr>
      <w:color w:val="605E5C"/>
      <w:shd w:val="clear" w:color="auto" w:fill="E1DFDD"/>
    </w:rPr>
  </w:style>
  <w:style w:type="paragraph" w:customStyle="1" w:styleId="Analytic">
    <w:name w:val="Analytic"/>
    <w:basedOn w:val="Heading4"/>
    <w:link w:val="AnalyticChar"/>
    <w:uiPriority w:val="5"/>
    <w:qFormat/>
    <w:rsid w:val="00370BD0"/>
    <w:rPr>
      <w:color w:val="1F4E79" w:themeColor="accent5" w:themeShade="80"/>
    </w:rPr>
  </w:style>
  <w:style w:type="character" w:customStyle="1" w:styleId="AnalyticChar">
    <w:name w:val="Analytic Char"/>
    <w:basedOn w:val="Heading4Char"/>
    <w:link w:val="Analytic"/>
    <w:uiPriority w:val="5"/>
    <w:rsid w:val="00370BD0"/>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370B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0BD0"/>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70BD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370BD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
    <w:name w:val="1ai"/>
    <w:rsid w:val="007B46BE"/>
    <w:pPr>
      <w:numPr>
        <w:numId w:val="54"/>
      </w:numPr>
    </w:pPr>
  </w:style>
  <w:style w:type="numbering" w:customStyle="1" w:styleId="1ai2">
    <w:name w:val="1ai2"/>
    <w:rsid w:val="007B46BE"/>
    <w:pPr>
      <w:numPr>
        <w:numId w:val="47"/>
      </w:numPr>
    </w:pPr>
  </w:style>
  <w:style w:type="numbering" w:customStyle="1" w:styleId="1ai1">
    <w:name w:val="1ai1"/>
    <w:rsid w:val="007B46BE"/>
    <w:pPr>
      <w:numPr>
        <w:numId w:val="53"/>
      </w:numPr>
    </w:pPr>
  </w:style>
  <w:style w:type="numbering" w:customStyle="1" w:styleId="1ai10">
    <w:name w:val="1ai10"/>
    <w:rsid w:val="007B46BE"/>
    <w:pPr>
      <w:numPr>
        <w:numId w:val="45"/>
      </w:numPr>
    </w:pPr>
  </w:style>
  <w:style w:type="numbering" w:customStyle="1" w:styleId="1111112">
    <w:name w:val="1111112"/>
    <w:rsid w:val="007B46BE"/>
    <w:pPr>
      <w:numPr>
        <w:numId w:val="51"/>
      </w:numPr>
    </w:pPr>
  </w:style>
  <w:style w:type="numbering" w:customStyle="1" w:styleId="1ai11">
    <w:name w:val="1ai11"/>
    <w:rsid w:val="007B46BE"/>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review.gmu.edu/print__issues/demystifying-reliance-interests-in-judicial-review-of-regulatory-change/void(0)"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wreview.gmu.edu/print__issues/demystifying-reliance-interests-in-judicial-review-of-regulatory-change/void(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review.gmu.edu/print__issues/demystifying-reliance-interests-in-judicial-review-of-regulatory-change/void(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awreview.gmu.edu/print__issues/demystifying-reliance-interests-in-judicial-review-of-regulatory-change/void(0)" TargetMode="External"/><Relationship Id="rId4" Type="http://schemas.openxmlformats.org/officeDocument/2006/relationships/settings" Target="settings.xml"/><Relationship Id="rId9" Type="http://schemas.openxmlformats.org/officeDocument/2006/relationships/hyperlink" Target="https://lawreview.gmu.edu/print__issues/demystifying-reliance-interests-in-judicial-review-of-regulatory-change/void(0)"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121</Pages>
  <Words>95705</Words>
  <Characters>521597</Characters>
  <Application>Microsoft Office Word</Application>
  <DocSecurity>0</DocSecurity>
  <Lines>11854</Lines>
  <Paragraphs>6363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3</cp:revision>
  <dcterms:created xsi:type="dcterms:W3CDTF">2025-11-15T18:17:00Z</dcterms:created>
  <dcterms:modified xsi:type="dcterms:W3CDTF">2025-11-15T18:22:00Z</dcterms:modified>
</cp:coreProperties>
</file>