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024F" w14:textId="77777777" w:rsidR="00F664CD" w:rsidRDefault="00F664CD" w:rsidP="00F664CD">
      <w:pPr>
        <w:pStyle w:val="Heading1"/>
      </w:pPr>
      <w:r>
        <w:t>1NC</w:t>
      </w:r>
    </w:p>
    <w:p w14:paraId="751B867C" w14:textId="77777777" w:rsidR="00F664CD" w:rsidRDefault="00F664CD" w:rsidP="00F664CD">
      <w:pPr>
        <w:pStyle w:val="Heading2"/>
      </w:pPr>
      <w:r>
        <w:t>T-ASPEC</w:t>
      </w:r>
    </w:p>
    <w:p w14:paraId="3C033191" w14:textId="77777777" w:rsidR="00F664CD" w:rsidRPr="00716CA1" w:rsidRDefault="00F664CD" w:rsidP="00F664CD">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61915E84" w14:textId="77777777" w:rsidR="00F664CD" w:rsidRPr="00716CA1" w:rsidRDefault="00F664CD" w:rsidP="00F664CD">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0E3DBCD" w14:textId="77777777" w:rsidR="00F664CD" w:rsidRDefault="00F664CD" w:rsidP="00F664CD">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607405E3" w14:textId="77777777" w:rsidR="00F664CD" w:rsidRDefault="00F664CD" w:rsidP="00F664CD">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E12BB11" w14:textId="77777777" w:rsidR="00F664CD" w:rsidRPr="00E6799B" w:rsidRDefault="00F664CD" w:rsidP="00F664CD">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0F9F60B5" w14:textId="77777777" w:rsidR="00F664CD" w:rsidRPr="00E6799B" w:rsidRDefault="00F664CD" w:rsidP="00F664CD">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704DB7F3" w14:textId="77777777" w:rsidR="00F664CD" w:rsidRPr="005B368D" w:rsidRDefault="00F664CD" w:rsidP="00F664CD">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7096C7F5" w14:textId="77777777" w:rsidR="00F664CD" w:rsidRPr="005B368D" w:rsidRDefault="00F664CD" w:rsidP="00F664CD">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6381E462" w14:textId="77777777" w:rsidR="00F664CD" w:rsidRPr="009221F5" w:rsidRDefault="00F664CD" w:rsidP="00F664CD">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0923707A" w14:textId="77777777" w:rsidR="00F664CD" w:rsidRDefault="00F664CD" w:rsidP="00F664CD">
      <w:pPr>
        <w:pStyle w:val="Heading2"/>
      </w:pPr>
      <w:r>
        <w:t>T-Subs</w:t>
      </w:r>
    </w:p>
    <w:p w14:paraId="2F9EA8E0" w14:textId="77777777" w:rsidR="00F664CD" w:rsidRDefault="00F664CD" w:rsidP="00F664CD">
      <w:pPr>
        <w:pStyle w:val="Heading4"/>
      </w:pPr>
      <w:r w:rsidRPr="005D3E09">
        <w:rPr>
          <w:u w:val="single"/>
        </w:rPr>
        <w:t>Interps</w:t>
      </w:r>
      <w:r>
        <w:t>:</w:t>
      </w:r>
    </w:p>
    <w:p w14:paraId="74C167D2" w14:textId="77777777" w:rsidR="00F664CD" w:rsidRPr="006B1DA5" w:rsidRDefault="00F664CD" w:rsidP="00F664CD">
      <w:pPr>
        <w:pStyle w:val="Heading4"/>
      </w:pPr>
      <w:r>
        <w:t xml:space="preserve">‘Collective bargaining rights’ </w:t>
      </w:r>
      <w:r w:rsidRPr="006B1DA5">
        <w:rPr>
          <w:u w:val="single"/>
        </w:rPr>
        <w:t>precludes</w:t>
      </w:r>
      <w:r>
        <w:t xml:space="preserve"> subsets.</w:t>
      </w:r>
    </w:p>
    <w:p w14:paraId="3AB8EA4F" w14:textId="77777777" w:rsidR="00F664CD" w:rsidRPr="003F6C45" w:rsidRDefault="00F664CD" w:rsidP="00F664CD">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301BED3" w14:textId="77777777" w:rsidR="00F664CD" w:rsidRPr="00131A44" w:rsidRDefault="00F664CD" w:rsidP="00F664CD">
      <w:pPr>
        <w:rPr>
          <w:sz w:val="16"/>
        </w:rPr>
      </w:pPr>
      <w:r w:rsidRPr="00131A44">
        <w:rPr>
          <w:sz w:val="16"/>
        </w:rPr>
        <w:t xml:space="preserve">A. </w:t>
      </w:r>
      <w:r w:rsidRPr="00131A44">
        <w:rPr>
          <w:rStyle w:val="Emphasis"/>
        </w:rPr>
        <w:t>Plural "Rights"</w:t>
      </w:r>
    </w:p>
    <w:p w14:paraId="55029498" w14:textId="77777777" w:rsidR="00F664CD" w:rsidRPr="00131A44" w:rsidRDefault="00F664CD" w:rsidP="00F664CD">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F0B734B" w14:textId="77777777" w:rsidR="00F664CD" w:rsidRPr="00131A44" w:rsidRDefault="00F664CD" w:rsidP="00F664CD">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5552E98C" w14:textId="77777777" w:rsidR="00F664CD" w:rsidRPr="00131A44" w:rsidRDefault="00F664CD" w:rsidP="00F664CD">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8D68FE0" w14:textId="77777777" w:rsidR="00F664CD" w:rsidRDefault="00F664CD" w:rsidP="00F664CD">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0A5A736C" w14:textId="77777777" w:rsidR="00F664CD" w:rsidRDefault="00F664CD" w:rsidP="00F664CD">
      <w:pPr>
        <w:pStyle w:val="Heading4"/>
      </w:pPr>
      <w:r>
        <w:t xml:space="preserve">‘Substantially’ is </w:t>
      </w:r>
      <w:r w:rsidRPr="00845931">
        <w:rPr>
          <w:u w:val="single"/>
        </w:rPr>
        <w:t>without</w:t>
      </w:r>
      <w:r>
        <w:t xml:space="preserve"> material qualification.</w:t>
      </w:r>
    </w:p>
    <w:p w14:paraId="4B0AB10E" w14:textId="77777777" w:rsidR="00F664CD" w:rsidRDefault="00F664CD" w:rsidP="00F664CD">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7437301D" w14:textId="77777777" w:rsidR="00F664CD" w:rsidRDefault="00F664CD" w:rsidP="00F664CD">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43DB410" w14:textId="77777777" w:rsidR="00F664CD" w:rsidRDefault="00F664CD" w:rsidP="00F664CD">
      <w:pPr>
        <w:pStyle w:val="Heading4"/>
      </w:pPr>
      <w:r>
        <w:t xml:space="preserve">Violation: the plan </w:t>
      </w:r>
      <w:r w:rsidRPr="006B1DA5">
        <w:rPr>
          <w:u w:val="single"/>
        </w:rPr>
        <w:t>is</w:t>
      </w:r>
      <w:r>
        <w:t xml:space="preserve"> a subset.</w:t>
      </w:r>
    </w:p>
    <w:p w14:paraId="4E31701A" w14:textId="77777777" w:rsidR="00F664CD" w:rsidRDefault="00F664CD" w:rsidP="00F664CD">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9A66851" w14:textId="77777777" w:rsidR="00F664CD" w:rsidRPr="00D245B5" w:rsidRDefault="00F664CD" w:rsidP="00F664CD"/>
    <w:p w14:paraId="5FFCC138" w14:textId="77777777" w:rsidR="00F664CD" w:rsidRDefault="00F664CD" w:rsidP="00F664CD">
      <w:pPr>
        <w:pStyle w:val="Heading2"/>
      </w:pPr>
      <w:bookmarkStart w:id="0" w:name="_Hlk209860246"/>
      <w:r>
        <w:t>Movements DA</w:t>
      </w:r>
    </w:p>
    <w:p w14:paraId="7E8D5A5B" w14:textId="77777777" w:rsidR="00F664CD" w:rsidRDefault="00F664CD" w:rsidP="00F664CD">
      <w:r>
        <w:t xml:space="preserve"> Labor Movements DA</w:t>
      </w:r>
    </w:p>
    <w:p w14:paraId="0FD04D2C" w14:textId="77777777" w:rsidR="00F664CD" w:rsidRPr="00DB2EC4" w:rsidRDefault="00F664CD" w:rsidP="00F664CD">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452D4B0E" w14:textId="77777777" w:rsidR="00F664CD" w:rsidRPr="0056581E" w:rsidRDefault="00F664CD" w:rsidP="00F664CD">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75A52928" w14:textId="77777777" w:rsidR="00F664CD" w:rsidRPr="0053269E" w:rsidRDefault="00F664CD" w:rsidP="00F664CD">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 w:val="24"/>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 w:val="24"/>
          <w:szCs w:val="24"/>
          <w:highlight w:val="yellow"/>
        </w:rPr>
        <w:t>federal workers</w:t>
      </w:r>
      <w:r w:rsidRPr="0053269E">
        <w:rPr>
          <w:rStyle w:val="Emphasis"/>
          <w:sz w:val="24"/>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sweeping </w:t>
      </w:r>
      <w:r w:rsidRPr="0053269E">
        <w:rPr>
          <w:rStyle w:val="Emphasis"/>
          <w:highlight w:val="yellow"/>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5C28D1E6" w14:textId="77777777" w:rsidR="00F664CD" w:rsidRPr="00DB2EC4" w:rsidRDefault="00F664CD" w:rsidP="00F664CD">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250953D3" w14:textId="77777777" w:rsidR="00F664CD" w:rsidRPr="00DB2EC4" w:rsidRDefault="00F664CD" w:rsidP="00F664CD">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 w:val="24"/>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71E19560" w14:textId="77777777" w:rsidR="00F664CD" w:rsidRPr="00DB2EC4" w:rsidRDefault="00F664CD" w:rsidP="00F664CD">
      <w:pPr>
        <w:rPr>
          <w:sz w:val="16"/>
        </w:rPr>
      </w:pPr>
      <w:r w:rsidRPr="00DB2EC4">
        <w:rPr>
          <w:sz w:val="16"/>
        </w:rPr>
        <w:t>Finding Our Voice</w:t>
      </w:r>
    </w:p>
    <w:p w14:paraId="762C67E7" w14:textId="77777777" w:rsidR="00F664CD" w:rsidRPr="0056581E" w:rsidRDefault="00F664CD" w:rsidP="00F664CD">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209AF5A4" w14:textId="77777777" w:rsidR="00F664CD" w:rsidRPr="00DB2EC4" w:rsidRDefault="00F664CD" w:rsidP="00F664CD">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73CE5DA1" w14:textId="77777777" w:rsidR="00F664CD" w:rsidRPr="0056581E" w:rsidRDefault="00F664CD" w:rsidP="00F664CD">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4EEAED83" w14:textId="77777777" w:rsidR="00F664CD" w:rsidRPr="00DB2EC4" w:rsidRDefault="00F664CD" w:rsidP="00F664CD">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25A69687" w14:textId="77777777" w:rsidR="00F664CD" w:rsidRPr="0056581E" w:rsidRDefault="00F664CD" w:rsidP="00F664CD">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02E98E04" w14:textId="77777777" w:rsidR="00F664CD" w:rsidRPr="00DB2EC4" w:rsidRDefault="00F664CD" w:rsidP="00F664CD">
      <w:pPr>
        <w:rPr>
          <w:sz w:val="16"/>
        </w:rPr>
      </w:pPr>
      <w:r w:rsidRPr="00DB2EC4">
        <w:rPr>
          <w:sz w:val="16"/>
        </w:rPr>
        <w:t>A Culture of Courage and Joy</w:t>
      </w:r>
    </w:p>
    <w:p w14:paraId="54F9E22E" w14:textId="77777777" w:rsidR="00F664CD" w:rsidRPr="0056581E" w:rsidRDefault="00F664CD" w:rsidP="00F664CD">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1166D76E" w14:textId="77777777" w:rsidR="00F664CD" w:rsidRPr="00DB2EC4" w:rsidRDefault="00F664CD" w:rsidP="00F664CD">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316363D7" w14:textId="77777777" w:rsidR="00F664CD" w:rsidRPr="00DB2EC4" w:rsidRDefault="00F664CD" w:rsidP="00F664CD">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4CF9F084" w14:textId="77777777" w:rsidR="00F664CD" w:rsidRPr="00DB2EC4" w:rsidRDefault="00F664CD" w:rsidP="00F664CD">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2B8CE7BF" w14:textId="77777777" w:rsidR="00F664CD" w:rsidRPr="00DB2EC4" w:rsidRDefault="00F664CD" w:rsidP="00F664CD">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57A36486" w14:textId="77777777" w:rsidR="00F664CD" w:rsidRPr="0056581E" w:rsidRDefault="00F664CD" w:rsidP="00F664CD">
      <w:pPr>
        <w:rPr>
          <w:rStyle w:val="Emphasis"/>
        </w:rPr>
      </w:pPr>
      <w:r w:rsidRPr="0056581E">
        <w:rPr>
          <w:rStyle w:val="Emphasis"/>
        </w:rPr>
        <w:t>Building Coalitions</w:t>
      </w:r>
    </w:p>
    <w:p w14:paraId="3254563A" w14:textId="77777777" w:rsidR="00F664CD" w:rsidRPr="0056581E" w:rsidRDefault="00F664CD" w:rsidP="00F664CD">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687CB7F9" w14:textId="77777777" w:rsidR="00F664CD" w:rsidRPr="0056581E" w:rsidRDefault="00F664CD" w:rsidP="00F664CD">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13AAC18C" w14:textId="77777777" w:rsidR="00F664CD" w:rsidRPr="0056581E" w:rsidRDefault="00F664CD" w:rsidP="00F664CD">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18CFD587" w14:textId="77777777" w:rsidR="00F664CD" w:rsidRPr="0056581E" w:rsidRDefault="00F664CD" w:rsidP="00F664CD">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783F6253" w14:textId="77777777" w:rsidR="00F664CD" w:rsidRPr="00DB2EC4" w:rsidRDefault="00F664CD" w:rsidP="00F664CD">
      <w:pPr>
        <w:rPr>
          <w:sz w:val="16"/>
        </w:rPr>
      </w:pPr>
      <w:r w:rsidRPr="00DB2EC4">
        <w:rPr>
          <w:sz w:val="16"/>
        </w:rPr>
        <w:t>Forging Durable, Sustainable Power from the Inside Out</w:t>
      </w:r>
    </w:p>
    <w:p w14:paraId="32ABF287" w14:textId="77777777" w:rsidR="00F664CD" w:rsidRPr="0056581E" w:rsidRDefault="00F664CD" w:rsidP="00F664CD">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0983FFEF" w14:textId="77777777" w:rsidR="00F664CD" w:rsidRPr="00DB2EC4" w:rsidRDefault="00F664CD" w:rsidP="00F664CD">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27FE33F7" w14:textId="77777777" w:rsidR="00F664CD" w:rsidRPr="0056581E" w:rsidRDefault="00F664CD" w:rsidP="00F664CD">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5E1C50C9" w14:textId="77777777" w:rsidR="00F664CD" w:rsidRPr="0053269E" w:rsidRDefault="00F664CD" w:rsidP="00F664CD">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7F5428D9" w14:textId="77777777" w:rsidR="00F664CD" w:rsidRDefault="00F664CD" w:rsidP="00F664CD"/>
    <w:p w14:paraId="5AB01A5F" w14:textId="77777777" w:rsidR="00F664CD" w:rsidRDefault="00F664CD" w:rsidP="00F664CD">
      <w:pPr>
        <w:pStyle w:val="Heading4"/>
      </w:pPr>
      <w:r>
        <w:t xml:space="preserve">The plan </w:t>
      </w:r>
      <w:r w:rsidRPr="00866C41">
        <w:rPr>
          <w:u w:val="single"/>
        </w:rPr>
        <w:t>forestalls</w:t>
      </w:r>
      <w:r>
        <w:t xml:space="preserve"> broad-based labor organizing.</w:t>
      </w:r>
    </w:p>
    <w:p w14:paraId="30F08CFF" w14:textId="77777777" w:rsidR="00F664CD" w:rsidRPr="00866C41" w:rsidRDefault="00F664CD" w:rsidP="00F664CD">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175DEE5A" w14:textId="77777777" w:rsidR="00F664CD" w:rsidRPr="00866C41" w:rsidRDefault="00F664CD" w:rsidP="00F664CD">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szCs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098DB2C3" w14:textId="77777777" w:rsidR="00F664CD" w:rsidRPr="00866C41" w:rsidRDefault="00F664CD" w:rsidP="00F664CD">
      <w:pPr>
        <w:rPr>
          <w:rStyle w:val="Emphasis"/>
          <w:sz w:val="28"/>
          <w:szCs w:val="28"/>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hasn’t disappeared</w:t>
      </w:r>
      <w:r w:rsidRPr="00866C41">
        <w:rPr>
          <w:sz w:val="16"/>
          <w:highlight w:val="yellow"/>
        </w:rPr>
        <w:t xml:space="preserve">, </w:t>
      </w:r>
      <w:r w:rsidRPr="00866C41">
        <w:rPr>
          <w:rStyle w:val="StyleUnderline"/>
          <w:highlight w:val="yellow"/>
        </w:rPr>
        <w:t xml:space="preserve">it’s being </w:t>
      </w:r>
      <w:r w:rsidRPr="00866C41">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szCs w:val="24"/>
          <w:highlight w:val="yellow"/>
        </w:rPr>
        <w:t>one of the only</w:t>
      </w:r>
      <w:r w:rsidRPr="00866C41">
        <w:rPr>
          <w:rStyle w:val="Emphasis"/>
          <w:sz w:val="24"/>
          <w:szCs w:val="24"/>
        </w:rPr>
        <w:t xml:space="preserve"> real </w:t>
      </w:r>
      <w:r w:rsidRPr="00866C41">
        <w:rPr>
          <w:rStyle w:val="Emphasis"/>
          <w:sz w:val="24"/>
          <w:szCs w:val="24"/>
          <w:highlight w:val="yellow"/>
        </w:rPr>
        <w:t>mechanisms to change the world</w:t>
      </w:r>
      <w:r w:rsidRPr="00866C41">
        <w:rPr>
          <w:sz w:val="16"/>
          <w:highlight w:val="yellow"/>
        </w:rPr>
        <w:t xml:space="preserve">, </w:t>
      </w:r>
      <w:r w:rsidRPr="00866C41">
        <w:rPr>
          <w:rStyle w:val="Emphasis"/>
          <w:sz w:val="28"/>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 w:val="28"/>
          <w:szCs w:val="28"/>
          <w:highlight w:val="yellow"/>
        </w:rPr>
        <w:t>no one from above</w:t>
      </w:r>
      <w:r w:rsidRPr="00866C41">
        <w:rPr>
          <w:rStyle w:val="Emphasis"/>
          <w:sz w:val="28"/>
          <w:szCs w:val="28"/>
        </w:rPr>
        <w:t xml:space="preserve">, whether the Democrats or anyone else, </w:t>
      </w:r>
      <w:r w:rsidRPr="00866C41">
        <w:rPr>
          <w:rStyle w:val="Emphasis"/>
          <w:sz w:val="28"/>
          <w:szCs w:val="28"/>
          <w:highlight w:val="yellow"/>
        </w:rPr>
        <w:t>is coming to save them.</w:t>
      </w:r>
    </w:p>
    <w:p w14:paraId="1C0FA1EF" w14:textId="77777777" w:rsidR="00F664CD" w:rsidRDefault="00F664CD" w:rsidP="00F664CD"/>
    <w:p w14:paraId="1EC3FF0E" w14:textId="77777777" w:rsidR="00F664CD" w:rsidRDefault="00F664CD" w:rsidP="00F664CD">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601C7C86" w14:textId="77777777" w:rsidR="00F664CD" w:rsidRPr="002C5AA4" w:rsidRDefault="00F664CD" w:rsidP="00F664CD">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FE2029C" w14:textId="77777777" w:rsidR="00F664CD" w:rsidRPr="002C5AA4" w:rsidRDefault="00F664CD" w:rsidP="00F664CD">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5C8B0405" w14:textId="77777777" w:rsidR="00F664CD" w:rsidRPr="009079AF" w:rsidRDefault="00F664CD" w:rsidP="00F664CD">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C261C7D" w14:textId="77777777" w:rsidR="00F664CD" w:rsidRPr="009079AF" w:rsidRDefault="00F664CD" w:rsidP="00F664CD">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3D1FDE19" w14:textId="77777777" w:rsidR="00F664CD" w:rsidRPr="009079AF" w:rsidRDefault="00F664CD" w:rsidP="00F664CD">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0A983423" w14:textId="77777777" w:rsidR="00F664CD" w:rsidRPr="009079AF" w:rsidRDefault="00F664CD" w:rsidP="00F664CD">
      <w:pPr>
        <w:rPr>
          <w:sz w:val="16"/>
        </w:rPr>
      </w:pPr>
      <w:r w:rsidRPr="009079AF">
        <w:rPr>
          <w:sz w:val="16"/>
        </w:rPr>
        <w:t xml:space="preserve">“Not so long ago,” Taylor and Klein write, </w:t>
      </w:r>
    </w:p>
    <w:p w14:paraId="0C14C808" w14:textId="77777777" w:rsidR="00F664CD" w:rsidRPr="009079AF" w:rsidRDefault="00F664CD" w:rsidP="00F664CD">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44A9FEB" w14:textId="77777777" w:rsidR="00F664CD" w:rsidRPr="009079AF" w:rsidRDefault="00F664CD" w:rsidP="00F664CD">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DE5B904" w14:textId="77777777" w:rsidR="00F664CD" w:rsidRPr="009079AF" w:rsidRDefault="00F664CD" w:rsidP="00F664CD">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0F77C3C" w14:textId="77777777" w:rsidR="00F664CD" w:rsidRPr="009079AF" w:rsidRDefault="00F664CD" w:rsidP="00F664CD">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7165E2F5" w14:textId="77777777" w:rsidR="00F664CD" w:rsidRPr="009079AF" w:rsidRDefault="00F664CD" w:rsidP="00F664CD">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CC0D70C" w14:textId="77777777" w:rsidR="00F664CD" w:rsidRPr="00FA1852" w:rsidRDefault="00F664CD" w:rsidP="00F664CD">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D06E5EA" w14:textId="77777777" w:rsidR="00F664CD" w:rsidRPr="009079AF" w:rsidRDefault="00F664CD" w:rsidP="00F664CD">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4CAF13E7" w14:textId="77777777" w:rsidR="00F664CD" w:rsidRPr="009079AF" w:rsidRDefault="00F664CD" w:rsidP="00F664CD">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39B7336" w14:textId="77777777" w:rsidR="00F664CD" w:rsidRPr="009079AF" w:rsidRDefault="00F664CD" w:rsidP="00F664CD">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D9FC6D8" w14:textId="77777777" w:rsidR="00F664CD" w:rsidRPr="009079AF" w:rsidRDefault="00F664CD" w:rsidP="00F664CD">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59C196B" w14:textId="77777777" w:rsidR="00F664CD" w:rsidRPr="009079AF" w:rsidRDefault="00F664CD" w:rsidP="00F664CD">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30880C9E" w14:textId="77777777" w:rsidR="00F664CD" w:rsidRPr="009079AF" w:rsidRDefault="00F664CD" w:rsidP="00F664CD">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E58CEB4" w14:textId="77777777" w:rsidR="00F664CD" w:rsidRPr="009079AF" w:rsidRDefault="00F664CD" w:rsidP="00F664CD">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FFED044" w14:textId="77777777" w:rsidR="00F664CD" w:rsidRPr="009079AF" w:rsidRDefault="00F664CD" w:rsidP="00F664CD">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4D88AABA" w14:textId="77777777" w:rsidR="00F664CD" w:rsidRPr="009221F5" w:rsidRDefault="00F664CD" w:rsidP="00F664CD"/>
    <w:bookmarkEnd w:id="0"/>
    <w:p w14:paraId="0F0A7C3D" w14:textId="77777777" w:rsidR="00F664CD" w:rsidRDefault="00F664CD" w:rsidP="00F664CD">
      <w:pPr>
        <w:pStyle w:val="Heading2"/>
      </w:pPr>
      <w:r>
        <w:t>Econ DA</w:t>
      </w:r>
    </w:p>
    <w:p w14:paraId="204CDB65" w14:textId="77777777" w:rsidR="00F664CD" w:rsidRPr="00CE7BE0" w:rsidRDefault="00F664CD" w:rsidP="00F664CD">
      <w:pPr>
        <w:pStyle w:val="Heading4"/>
      </w:pPr>
      <w:r>
        <w:t xml:space="preserve">Growth is </w:t>
      </w:r>
      <w:r>
        <w:rPr>
          <w:u w:val="single"/>
        </w:rPr>
        <w:t>strong</w:t>
      </w:r>
      <w:r>
        <w:t xml:space="preserve"> and </w:t>
      </w:r>
      <w:r>
        <w:rPr>
          <w:u w:val="single"/>
        </w:rPr>
        <w:t>withstanding</w:t>
      </w:r>
      <w:r>
        <w:t xml:space="preserve"> tailwinds. </w:t>
      </w:r>
    </w:p>
    <w:p w14:paraId="3F89841D" w14:textId="77777777" w:rsidR="00F664CD" w:rsidRPr="00882CF5" w:rsidRDefault="00F664CD" w:rsidP="00F664CD">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199E1EE2" w14:textId="77777777" w:rsidR="00F664CD" w:rsidRDefault="00F664CD" w:rsidP="00F664CD">
      <w:r w:rsidRPr="00031F34">
        <w:rPr>
          <w:rStyle w:val="StyleUnderline"/>
          <w:highlight w:val="yellow"/>
        </w:rPr>
        <w:t xml:space="preserve">The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031F34">
        <w:rPr>
          <w:rStyle w:val="StyleUnderline"/>
          <w:highlight w:val="yellow"/>
        </w:rPr>
        <w:t xml:space="preserve"> as the government </w:t>
      </w:r>
      <w:r w:rsidRPr="00031F34">
        <w:rPr>
          <w:rStyle w:val="Emphasis"/>
          <w:highlight w:val="yellow"/>
        </w:rPr>
        <w:t>revised up</w:t>
      </w:r>
      <w:r w:rsidRPr="00031F34">
        <w:rPr>
          <w:rStyle w:val="StyleUnderline"/>
          <w:highlight w:val="yellow"/>
        </w:rPr>
        <w:t xml:space="preserve"> its </w:t>
      </w:r>
      <w:r w:rsidRPr="00031F34">
        <w:rPr>
          <w:rStyle w:val="Emphasis"/>
          <w:highlight w:val="yellow"/>
        </w:rPr>
        <w:t>previous estimate</w:t>
      </w:r>
      <w:r w:rsidRPr="00B77D4D">
        <w:rPr>
          <w:rStyle w:val="StyleUnderline"/>
        </w:rPr>
        <w:t xml:space="preserve"> of </w:t>
      </w:r>
      <w:r w:rsidRPr="00B77D4D">
        <w:rPr>
          <w:rStyle w:val="Emphasis"/>
        </w:rPr>
        <w:t>consumer spending</w:t>
      </w:r>
      <w:r>
        <w:t>.</w:t>
      </w:r>
    </w:p>
    <w:p w14:paraId="62138F7A" w14:textId="77777777" w:rsidR="00F664CD" w:rsidRDefault="00F664CD" w:rsidP="00F664CD">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measures the value of goods and services produced in the US, </w:t>
      </w:r>
      <w:r w:rsidRPr="00031F34">
        <w:rPr>
          <w:rStyle w:val="Emphasis"/>
          <w:highlight w:val="yellow"/>
        </w:rPr>
        <w:t>increased</w:t>
      </w:r>
      <w:r w:rsidRPr="00031F34">
        <w:rPr>
          <w:rStyle w:val="StyleUnderline"/>
          <w:highlight w:val="yellow"/>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2374312F" w14:textId="77777777" w:rsidR="00F664CD" w:rsidRDefault="00F664CD" w:rsidP="00F664CD">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031F34">
        <w:rPr>
          <w:rStyle w:val="Emphasis"/>
          <w:highlight w:val="yellow"/>
        </w:rPr>
        <w:t>revisions</w:t>
      </w:r>
      <w:r w:rsidRPr="00031F34">
        <w:rPr>
          <w:rStyle w:val="StyleUnderline"/>
          <w:highlight w:val="yellow"/>
        </w:rPr>
        <w:t xml:space="preserve"> 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 since transitioned to period of </w:t>
      </w:r>
      <w:r w:rsidRPr="00031F34">
        <w:rPr>
          <w:rStyle w:val="Emphasis"/>
          <w:highlight w:val="yellow"/>
        </w:rPr>
        <w:t>steadier</w:t>
      </w:r>
      <w:r w:rsidRPr="00031F34">
        <w:rPr>
          <w:rStyle w:val="StyleUnderline"/>
          <w:highlight w:val="yellow"/>
        </w:rPr>
        <w:t xml:space="preserve">, </w:t>
      </w:r>
      <w:r w:rsidRPr="00031F34">
        <w:rPr>
          <w:rStyle w:val="Emphasis"/>
          <w:highlight w:val="yellow"/>
        </w:rPr>
        <w:t>trend growth</w:t>
      </w:r>
      <w:r>
        <w:t xml:space="preserve"> with lingering inflation.</w:t>
      </w:r>
    </w:p>
    <w:p w14:paraId="3B8FA733" w14:textId="77777777" w:rsidR="00F664CD" w:rsidRDefault="00F664CD" w:rsidP="00F664CD">
      <w:r>
        <w:t>[Chart Omitted]</w:t>
      </w:r>
    </w:p>
    <w:p w14:paraId="110E222D" w14:textId="77777777" w:rsidR="00F664CD" w:rsidRDefault="00F664CD" w:rsidP="00F664CD">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031F34">
        <w:rPr>
          <w:rStyle w:val="StyleUnderline"/>
          <w:highlight w:val="yellow"/>
        </w:rPr>
        <w:t>The third quarter is</w:t>
      </w:r>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6641D93C" w14:textId="77777777" w:rsidR="00F664CD" w:rsidRPr="00A15AF1" w:rsidRDefault="00F664CD" w:rsidP="00F664CD">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0737B82E" w14:textId="77777777" w:rsidR="00F664CD" w:rsidRPr="001F7D5B" w:rsidRDefault="00F664CD" w:rsidP="00F664CD">
      <w:pPr>
        <w:pStyle w:val="Heading4"/>
      </w:pPr>
      <w:r>
        <w:t xml:space="preserve">Collective bargaining puts us on a </w:t>
      </w:r>
      <w:r>
        <w:rPr>
          <w:u w:val="single"/>
        </w:rPr>
        <w:t>low-growth trajectory</w:t>
      </w:r>
      <w:r>
        <w:t xml:space="preserve">. </w:t>
      </w:r>
    </w:p>
    <w:p w14:paraId="7FA166F8" w14:textId="77777777" w:rsidR="00F664CD" w:rsidRPr="00490322" w:rsidRDefault="00F664CD" w:rsidP="00F664CD">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DF82304" w14:textId="77777777" w:rsidR="00F664CD" w:rsidRPr="007F3084" w:rsidRDefault="00F664CD" w:rsidP="00F664CD">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63643215" w14:textId="77777777" w:rsidR="00F664CD" w:rsidRPr="007F3084" w:rsidRDefault="00F664CD" w:rsidP="00F664CD">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15E2438C" w14:textId="77777777" w:rsidR="00F664CD" w:rsidRPr="007F3084" w:rsidRDefault="00F664CD" w:rsidP="00F664CD">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24460543" w14:textId="77777777" w:rsidR="00F664CD" w:rsidRPr="007F3084" w:rsidRDefault="00F664CD" w:rsidP="00F664CD">
      <w:pPr>
        <w:rPr>
          <w:sz w:val="14"/>
        </w:rPr>
      </w:pPr>
      <w:r w:rsidRPr="007F3084">
        <w:rPr>
          <w:sz w:val="14"/>
        </w:rPr>
        <w:t>VII. Conclusion</w:t>
      </w:r>
    </w:p>
    <w:p w14:paraId="2D44A60B" w14:textId="77777777" w:rsidR="00F664CD" w:rsidRPr="007F3084" w:rsidRDefault="00F664CD" w:rsidP="00F664CD">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3DA2D182" w14:textId="77777777" w:rsidR="00F664CD" w:rsidRPr="007F3084" w:rsidRDefault="00F664CD" w:rsidP="00F664CD">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2A4C3614" w14:textId="77777777" w:rsidR="00F664CD" w:rsidRPr="007F3084" w:rsidRDefault="00F664CD" w:rsidP="00F664CD">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48C36C8A" w14:textId="77777777" w:rsidR="00F664CD" w:rsidRPr="007F3084" w:rsidRDefault="00F664CD" w:rsidP="00F664CD">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0C27CAB8" w14:textId="77777777" w:rsidR="00F664CD" w:rsidRPr="00E1538E" w:rsidRDefault="00F664CD" w:rsidP="00F664CD">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6D98AD7D" w14:textId="77777777" w:rsidR="00F664CD" w:rsidRDefault="00F664CD" w:rsidP="00F664CD">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5447A8A" w14:textId="77777777" w:rsidR="00F664CD" w:rsidRPr="007F3084" w:rsidRDefault="00F664CD" w:rsidP="00F664CD">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F1DC9C9" w14:textId="77777777" w:rsidR="00F664CD" w:rsidRPr="007F3084" w:rsidRDefault="00F664CD" w:rsidP="00F664CD">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34D31310" w14:textId="77777777" w:rsidR="00F664CD" w:rsidRPr="007F3084" w:rsidRDefault="00F664CD" w:rsidP="00F664CD">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208F2E26" w14:textId="77777777" w:rsidR="00F664CD" w:rsidRPr="007F3084" w:rsidRDefault="00F664CD" w:rsidP="00F664CD">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FEA1969" w14:textId="77777777" w:rsidR="00F664CD" w:rsidRPr="007F3084" w:rsidRDefault="00F664CD" w:rsidP="00F664CD">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42DD8E10" w14:textId="77777777" w:rsidR="00F664CD" w:rsidRPr="007F3084" w:rsidRDefault="00F664CD" w:rsidP="00F664CD">
      <w:pPr>
        <w:rPr>
          <w:sz w:val="14"/>
        </w:rPr>
      </w:pPr>
      <w:r w:rsidRPr="007F3084">
        <w:rPr>
          <w:sz w:val="14"/>
        </w:rPr>
        <w:t>How America Took the Lead</w:t>
      </w:r>
    </w:p>
    <w:p w14:paraId="489FC923" w14:textId="77777777" w:rsidR="00F664CD" w:rsidRPr="007F3084" w:rsidRDefault="00F664CD" w:rsidP="00F664CD">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4F42EF0" w14:textId="77777777" w:rsidR="00F664CD" w:rsidRPr="007F3084" w:rsidRDefault="00F664CD" w:rsidP="00F664CD">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16B98442" w14:textId="77777777" w:rsidR="00F664CD" w:rsidRPr="007F3084" w:rsidRDefault="00F664CD" w:rsidP="00F664CD">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66138DFF" w14:textId="77777777" w:rsidR="00F664CD" w:rsidRPr="007F3084" w:rsidRDefault="00F664CD" w:rsidP="00F664CD">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173B6E6B" w14:textId="77777777" w:rsidR="00F664CD" w:rsidRPr="007F3084" w:rsidRDefault="00F664CD" w:rsidP="00F664CD">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5E07BF3C" w14:textId="77777777" w:rsidR="00F664CD" w:rsidRPr="007F3084" w:rsidRDefault="00F664CD" w:rsidP="00F664CD">
      <w:pPr>
        <w:rPr>
          <w:sz w:val="14"/>
        </w:rPr>
      </w:pPr>
      <w:r w:rsidRPr="007F3084">
        <w:rPr>
          <w:sz w:val="14"/>
        </w:rPr>
        <w:t>The US presided over a global golden age. Yet the stresses on America’s order have become impossible to ignore.</w:t>
      </w:r>
    </w:p>
    <w:p w14:paraId="6A403BC2" w14:textId="77777777" w:rsidR="00F664CD" w:rsidRPr="007F3084" w:rsidRDefault="00F664CD" w:rsidP="00F664CD">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3D416EF3" w14:textId="77777777" w:rsidR="00F664CD" w:rsidRPr="007F3084" w:rsidRDefault="00F664CD" w:rsidP="00F664CD">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124A2238" w14:textId="77777777" w:rsidR="00F664CD" w:rsidRPr="007F3084" w:rsidRDefault="00F664CD" w:rsidP="00F664CD">
      <w:pPr>
        <w:rPr>
          <w:sz w:val="14"/>
        </w:rPr>
      </w:pPr>
      <w:r w:rsidRPr="007F3084">
        <w:rPr>
          <w:sz w:val="14"/>
        </w:rPr>
        <w:t>Losing a War</w:t>
      </w:r>
    </w:p>
    <w:p w14:paraId="410F6BD3" w14:textId="77777777" w:rsidR="00F664CD" w:rsidRPr="007F3084" w:rsidRDefault="00F664CD" w:rsidP="00F664CD">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7A86150" w14:textId="77777777" w:rsidR="00F664CD" w:rsidRPr="007F3084" w:rsidRDefault="00F664CD" w:rsidP="00F664CD">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1A9DD80" w14:textId="77777777" w:rsidR="00F664CD" w:rsidRPr="007F3084" w:rsidRDefault="00F664CD" w:rsidP="00F664CD">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4CA3747B" w14:textId="77777777" w:rsidR="00F664CD" w:rsidRPr="007F3084" w:rsidRDefault="00F664CD" w:rsidP="00F664CD">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5B86BA0" w14:textId="77777777" w:rsidR="00F664CD" w:rsidRPr="007F3084" w:rsidRDefault="00F664CD" w:rsidP="00F664CD">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F05A3E6" w14:textId="77777777" w:rsidR="00F664CD" w:rsidRPr="007F3084" w:rsidRDefault="00F664CD" w:rsidP="00F664CD">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166DB966" w14:textId="77777777" w:rsidR="00F664CD" w:rsidRPr="007F3084" w:rsidRDefault="00F664CD" w:rsidP="00F664CD">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0A6E47DD" w14:textId="77777777" w:rsidR="00F664CD" w:rsidRPr="007F3084" w:rsidRDefault="00F664CD" w:rsidP="00F664CD">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3C7998A" w14:textId="77777777" w:rsidR="00F664CD" w:rsidRPr="007F3084" w:rsidRDefault="00F664CD" w:rsidP="00F664CD">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5B5A1C12" w14:textId="77777777" w:rsidR="00F664CD" w:rsidRPr="007F3084" w:rsidRDefault="00F664CD" w:rsidP="00F664CD">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2AF3CFAF" w14:textId="77777777" w:rsidR="00F664CD" w:rsidRPr="007F3084" w:rsidRDefault="00F664CD" w:rsidP="00F664CD">
      <w:pPr>
        <w:rPr>
          <w:sz w:val="14"/>
        </w:rPr>
      </w:pPr>
      <w:r w:rsidRPr="007F3084">
        <w:rPr>
          <w:sz w:val="14"/>
        </w:rPr>
        <w:t>No one, not even Xi Jinping, knows exactly how capable China’s untested military is. But as the Pacific military balance changes, the dangers of an order-breaking catastrophe mount.</w:t>
      </w:r>
    </w:p>
    <w:p w14:paraId="66732AB0" w14:textId="77777777" w:rsidR="00F664CD" w:rsidRPr="007F3084" w:rsidRDefault="00F664CD" w:rsidP="00F664CD">
      <w:pPr>
        <w:rPr>
          <w:sz w:val="14"/>
        </w:rPr>
      </w:pPr>
      <w:r w:rsidRPr="007F3084">
        <w:rPr>
          <w:sz w:val="14"/>
        </w:rPr>
        <w:t>An Economic Collapse</w:t>
      </w:r>
    </w:p>
    <w:p w14:paraId="6B399207" w14:textId="77777777" w:rsidR="00F664CD" w:rsidRPr="007F3084" w:rsidRDefault="00F664CD" w:rsidP="00F664CD">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1AA40C8F" w14:textId="77777777" w:rsidR="00F664CD" w:rsidRPr="007F3084" w:rsidRDefault="00F664CD" w:rsidP="00F664CD">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228280B9" w14:textId="77777777" w:rsidR="00F664CD" w:rsidRDefault="00F664CD" w:rsidP="00F664CD">
      <w:pPr>
        <w:pStyle w:val="Heading2"/>
      </w:pPr>
      <w:r>
        <w:t>Shutdown DA</w:t>
      </w:r>
    </w:p>
    <w:p w14:paraId="03910A95" w14:textId="77777777" w:rsidR="00F664CD" w:rsidRDefault="00F664CD" w:rsidP="00F664CD">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6E4FB3A4" w14:textId="77777777" w:rsidR="00F664CD" w:rsidRPr="007D058A" w:rsidRDefault="00F664CD" w:rsidP="00F664CD">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02AB9FA8" w14:textId="77777777" w:rsidR="00F664CD" w:rsidRPr="007D058A" w:rsidRDefault="00F664CD" w:rsidP="00F664CD">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0D1893ED" w14:textId="77777777" w:rsidR="00F664CD" w:rsidRPr="007D058A" w:rsidRDefault="00F664CD" w:rsidP="00F664CD">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02EF9ECE" w14:textId="77777777" w:rsidR="00F664CD" w:rsidRPr="007D058A" w:rsidRDefault="00F664CD" w:rsidP="00F664CD">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3DABF5AE" w14:textId="77777777" w:rsidR="00F664CD" w:rsidRPr="007D058A" w:rsidRDefault="00F664CD" w:rsidP="00F664CD">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08FCEF48" w14:textId="77777777" w:rsidR="00F664CD" w:rsidRPr="007D058A" w:rsidRDefault="00F664CD" w:rsidP="00F664CD">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6A746349" w14:textId="77777777" w:rsidR="00F664CD" w:rsidRPr="007D058A" w:rsidRDefault="00F664CD" w:rsidP="00F664CD">
      <w:pPr>
        <w:rPr>
          <w:rStyle w:val="Emphasis"/>
          <w:sz w:val="28"/>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 w:val="28"/>
          <w:szCs w:val="28"/>
          <w:highlight w:val="yellow"/>
        </w:rPr>
        <w:t>right before the deadline.</w:t>
      </w:r>
    </w:p>
    <w:p w14:paraId="0E11E853" w14:textId="77777777" w:rsidR="00F664CD" w:rsidRPr="007D058A" w:rsidRDefault="00F664CD" w:rsidP="00F664CD">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600A74D8" w14:textId="77777777" w:rsidR="00F664CD" w:rsidRDefault="00F664CD" w:rsidP="00F664CD">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0C316142" w14:textId="77777777" w:rsidR="00F664CD" w:rsidRDefault="00F664CD" w:rsidP="00F664CD">
      <w:pPr>
        <w:rPr>
          <w:rStyle w:val="Emphasis"/>
          <w:b w:val="0"/>
          <w:iCs w:val="0"/>
          <w:sz w:val="16"/>
          <w:u w:val="none"/>
          <w:bdr w:val="none" w:sz="0" w:space="0" w:color="auto"/>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5D6CCBD6" w14:textId="77777777" w:rsidR="00F664CD" w:rsidRPr="00D42DF0" w:rsidRDefault="00F664CD" w:rsidP="00F664CD">
      <w:pPr>
        <w:rPr>
          <w:sz w:val="16"/>
        </w:rPr>
      </w:pPr>
    </w:p>
    <w:p w14:paraId="31D4A6B0" w14:textId="77777777" w:rsidR="00F664CD" w:rsidRDefault="00F664CD" w:rsidP="00F664CD">
      <w:pPr>
        <w:pStyle w:val="Heading4"/>
      </w:pPr>
      <w:r>
        <w:t xml:space="preserve">The plan is </w:t>
      </w:r>
      <w:r w:rsidRPr="00802ADC">
        <w:rPr>
          <w:u w:val="single"/>
        </w:rPr>
        <w:t>intensely partisan</w:t>
      </w:r>
      <w:r>
        <w:t>.</w:t>
      </w:r>
    </w:p>
    <w:p w14:paraId="460B6E87" w14:textId="77777777" w:rsidR="00F664CD" w:rsidRPr="00BF0F4F" w:rsidRDefault="00F664CD" w:rsidP="00F664CD">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3F9BFA8C" w14:textId="77777777" w:rsidR="00F664CD" w:rsidRDefault="00F664CD" w:rsidP="00F664CD">
      <w:pPr>
        <w:rPr>
          <w:rStyle w:val="Emphasis"/>
          <w:sz w:val="28"/>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 w:val="28"/>
          <w:szCs w:val="28"/>
          <w:highlight w:val="yellow"/>
        </w:rPr>
        <w:t>list goes on and on.</w:t>
      </w:r>
    </w:p>
    <w:p w14:paraId="5DE7ADF7" w14:textId="77777777" w:rsidR="00F664CD" w:rsidRPr="006B770A" w:rsidRDefault="00F664CD" w:rsidP="00F664CD">
      <w:pPr>
        <w:rPr>
          <w:b/>
          <w:iCs/>
          <w:sz w:val="28"/>
          <w:szCs w:val="28"/>
          <w:u w:val="single"/>
          <w:bdr w:val="single" w:sz="8" w:space="0" w:color="auto"/>
        </w:rPr>
      </w:pPr>
    </w:p>
    <w:p w14:paraId="1C09C628" w14:textId="77777777" w:rsidR="00F664CD" w:rsidRDefault="00F664CD" w:rsidP="00F664CD">
      <w:pPr>
        <w:pStyle w:val="Heading4"/>
      </w:pPr>
      <w:r>
        <w:t xml:space="preserve">Shutdown destroys </w:t>
      </w:r>
      <w:r w:rsidRPr="002045A3">
        <w:rPr>
          <w:u w:val="single"/>
        </w:rPr>
        <w:t>aviation safety</w:t>
      </w:r>
      <w:r>
        <w:t>.</w:t>
      </w:r>
    </w:p>
    <w:p w14:paraId="3E03B5D0" w14:textId="77777777" w:rsidR="00F664CD" w:rsidRDefault="00F664CD" w:rsidP="00F664CD">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2F62B8C4" w14:textId="77777777" w:rsidR="00F664CD" w:rsidRPr="002045A3" w:rsidRDefault="00F664CD" w:rsidP="00F664CD">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795706A0" w14:textId="77777777" w:rsidR="00F664CD" w:rsidRPr="002045A3" w:rsidRDefault="00F664CD" w:rsidP="00F664CD">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1AA616A6" w14:textId="77777777" w:rsidR="00F664CD" w:rsidRPr="002045A3" w:rsidRDefault="00F664CD" w:rsidP="00F664CD">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70BF8EC8" w14:textId="77777777" w:rsidR="00F664CD" w:rsidRPr="002045A3" w:rsidRDefault="00F664CD" w:rsidP="00F664CD">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7FD57C7F" w14:textId="77777777" w:rsidR="00F664CD" w:rsidRPr="002045A3" w:rsidRDefault="00F664CD" w:rsidP="00F664CD">
      <w:pPr>
        <w:rPr>
          <w:sz w:val="16"/>
        </w:rPr>
      </w:pPr>
      <w:r w:rsidRPr="002045A3">
        <w:rPr>
          <w:sz w:val="16"/>
        </w:rPr>
        <w:t>Without a deal, the government is set to shut down on March 14.</w:t>
      </w:r>
    </w:p>
    <w:p w14:paraId="3C161F6E" w14:textId="77777777" w:rsidR="00F664CD" w:rsidRPr="002045A3" w:rsidRDefault="00F664CD" w:rsidP="00F664CD">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37C08C36" w14:textId="77777777" w:rsidR="00F664CD" w:rsidRPr="002045A3" w:rsidRDefault="00F664CD" w:rsidP="00F664CD">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70CFD7DE" w14:textId="77777777" w:rsidR="00F664CD" w:rsidRPr="002045A3" w:rsidRDefault="00F664CD" w:rsidP="00F664CD">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70996132" w14:textId="77777777" w:rsidR="00F664CD" w:rsidRPr="002045A3" w:rsidRDefault="00F664CD" w:rsidP="00F664CD">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4732BD9D" w14:textId="77777777" w:rsidR="00F664CD" w:rsidRPr="002045A3" w:rsidRDefault="00F664CD" w:rsidP="00F664CD">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00A11305" w14:textId="77777777" w:rsidR="00F664CD" w:rsidRDefault="00F664CD" w:rsidP="00F664CD">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3E635845" w14:textId="77777777" w:rsidR="00F664CD" w:rsidRPr="006B770A" w:rsidRDefault="00F664CD" w:rsidP="00F664CD">
      <w:pPr>
        <w:rPr>
          <w:sz w:val="16"/>
        </w:rPr>
      </w:pPr>
    </w:p>
    <w:p w14:paraId="043E246A" w14:textId="77777777" w:rsidR="00F664CD" w:rsidRDefault="00F664CD" w:rsidP="00F664CD">
      <w:pPr>
        <w:pStyle w:val="Heading4"/>
      </w:pPr>
      <w:r>
        <w:t xml:space="preserve">Another crash wrecks the </w:t>
      </w:r>
      <w:r w:rsidRPr="002045A3">
        <w:rPr>
          <w:u w:val="single"/>
        </w:rPr>
        <w:t>aerospace industry</w:t>
      </w:r>
      <w:r>
        <w:t xml:space="preserve"> broadly.</w:t>
      </w:r>
    </w:p>
    <w:p w14:paraId="5F07B12D" w14:textId="77777777" w:rsidR="00F664CD" w:rsidRDefault="00F664CD" w:rsidP="00F664CD">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4524EDCE" w14:textId="77777777" w:rsidR="00F664CD" w:rsidRPr="002045A3" w:rsidRDefault="00F664CD" w:rsidP="00F664CD">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34C3C53D" w14:textId="77777777" w:rsidR="00F664CD" w:rsidRPr="002045A3" w:rsidRDefault="00F664CD" w:rsidP="00F664CD">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557280FD" w14:textId="77777777" w:rsidR="00F664CD" w:rsidRPr="002045A3" w:rsidRDefault="00F664CD" w:rsidP="00F664CD">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24CB3CDC" w14:textId="77777777" w:rsidR="00F664CD" w:rsidRPr="002045A3" w:rsidRDefault="00F664CD" w:rsidP="00F664CD">
      <w:pPr>
        <w:rPr>
          <w:rStyle w:val="Emphasis"/>
          <w:sz w:val="28"/>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 w:val="28"/>
          <w:szCs w:val="28"/>
          <w:highlight w:val="yellow"/>
        </w:rPr>
        <w:t>the broader aviation sector.</w:t>
      </w:r>
    </w:p>
    <w:p w14:paraId="23EA7A52" w14:textId="77777777" w:rsidR="00F664CD" w:rsidRPr="002045A3" w:rsidRDefault="00F664CD" w:rsidP="00F664CD">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756370AE" w14:textId="77777777" w:rsidR="00F664CD" w:rsidRPr="002045A3" w:rsidRDefault="00F664CD" w:rsidP="00F664CD">
      <w:pPr>
        <w:rPr>
          <w:sz w:val="8"/>
          <w:szCs w:val="8"/>
        </w:rPr>
      </w:pPr>
      <w:r w:rsidRPr="002045A3">
        <w:rPr>
          <w:sz w:val="8"/>
          <w:szCs w:val="8"/>
        </w:rPr>
        <w:t>Why This Matters:</w:t>
      </w:r>
    </w:p>
    <w:p w14:paraId="02E6BBB3" w14:textId="77777777" w:rsidR="00F664CD" w:rsidRPr="002045A3" w:rsidRDefault="00F664CD" w:rsidP="00F664CD">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68BB7880" w14:textId="77777777" w:rsidR="00F664CD" w:rsidRPr="002045A3" w:rsidRDefault="00F664CD" w:rsidP="00F664CD">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7B0AA25C" w14:textId="77777777" w:rsidR="00F664CD" w:rsidRPr="002045A3" w:rsidRDefault="00F664CD" w:rsidP="00F664CD">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6203AEC9" w14:textId="77777777" w:rsidR="00F664CD" w:rsidRPr="002045A3" w:rsidRDefault="00F664CD" w:rsidP="00F664CD">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42554F87" w14:textId="77777777" w:rsidR="00F664CD" w:rsidRPr="002045A3" w:rsidRDefault="00F664CD" w:rsidP="00F664CD">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5DD8C735" w14:textId="77777777" w:rsidR="00F664CD" w:rsidRPr="002045A3" w:rsidRDefault="00F664CD" w:rsidP="00F664CD">
      <w:pPr>
        <w:rPr>
          <w:sz w:val="8"/>
          <w:szCs w:val="8"/>
        </w:rPr>
      </w:pPr>
      <w:r w:rsidRPr="002045A3">
        <w:rPr>
          <w:sz w:val="8"/>
          <w:szCs w:val="8"/>
        </w:rPr>
        <w:t>Aftermath:</w:t>
      </w:r>
    </w:p>
    <w:p w14:paraId="605F1BF0" w14:textId="77777777" w:rsidR="00F664CD" w:rsidRDefault="00F664CD" w:rsidP="00F664CD">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3BBF9E4E" w14:textId="77777777" w:rsidR="00F664CD" w:rsidRPr="006B770A" w:rsidRDefault="00F664CD" w:rsidP="00F664CD">
      <w:pPr>
        <w:rPr>
          <w:sz w:val="16"/>
        </w:rPr>
      </w:pPr>
    </w:p>
    <w:p w14:paraId="4128E131" w14:textId="77777777" w:rsidR="00F664CD" w:rsidRDefault="00F664CD" w:rsidP="00F664CD">
      <w:pPr>
        <w:pStyle w:val="Heading4"/>
      </w:pPr>
      <w:r>
        <w:t xml:space="preserve">Commercial aerospace is key to </w:t>
      </w:r>
      <w:r w:rsidRPr="000E545F">
        <w:rPr>
          <w:u w:val="single"/>
        </w:rPr>
        <w:t>hypersonic</w:t>
      </w:r>
      <w:r>
        <w:t xml:space="preserve"> innovation.</w:t>
      </w:r>
    </w:p>
    <w:p w14:paraId="5853D9E2" w14:textId="77777777" w:rsidR="00F664CD" w:rsidRPr="000E545F" w:rsidRDefault="00F664CD" w:rsidP="00F664CD">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23DA9F13" w14:textId="77777777" w:rsidR="00F664CD" w:rsidRPr="000E545F" w:rsidRDefault="00F664CD" w:rsidP="00F664CD">
      <w:pPr>
        <w:rPr>
          <w:sz w:val="16"/>
        </w:rPr>
      </w:pPr>
      <w:r w:rsidRPr="000E545F">
        <w:rPr>
          <w:sz w:val="16"/>
        </w:rPr>
        <w:t>Catching up</w:t>
      </w:r>
    </w:p>
    <w:p w14:paraId="15156BEE" w14:textId="77777777" w:rsidR="00F664CD" w:rsidRPr="000E545F" w:rsidRDefault="00F664CD" w:rsidP="00F664CD">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71DA3CA2" w14:textId="77777777" w:rsidR="00F664CD" w:rsidRPr="000E545F" w:rsidRDefault="00F664CD" w:rsidP="00F664CD">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5C551560" w14:textId="77777777" w:rsidR="00F664CD" w:rsidRPr="000E545F" w:rsidRDefault="00F664CD" w:rsidP="00F664CD">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4721EDE6" w14:textId="77777777" w:rsidR="00F664CD" w:rsidRPr="000E545F" w:rsidRDefault="00F664CD" w:rsidP="00F664CD">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7BB06B37" w14:textId="77777777" w:rsidR="00F664CD" w:rsidRPr="000E545F" w:rsidRDefault="00F664CD" w:rsidP="00F664CD">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3A0E14F1" w14:textId="77777777" w:rsidR="00F664CD" w:rsidRPr="000E545F" w:rsidRDefault="00F664CD" w:rsidP="00F664CD">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4946340C" w14:textId="77777777" w:rsidR="00F664CD" w:rsidRPr="000E545F" w:rsidRDefault="00F664CD" w:rsidP="00F664CD">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254789AD" w14:textId="77777777" w:rsidR="00F664CD" w:rsidRPr="000E545F" w:rsidRDefault="00F664CD" w:rsidP="00F664CD">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4479791B" w14:textId="77777777" w:rsidR="00F664CD" w:rsidRPr="000E545F" w:rsidRDefault="00F664CD" w:rsidP="00F664CD">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0327D0B0" w14:textId="77777777" w:rsidR="00F664CD" w:rsidRPr="000E545F" w:rsidRDefault="00F664CD" w:rsidP="00F664CD">
      <w:pPr>
        <w:rPr>
          <w:sz w:val="16"/>
        </w:rPr>
      </w:pPr>
      <w:r w:rsidRPr="000E545F">
        <w:rPr>
          <w:sz w:val="16"/>
        </w:rPr>
        <w:t>The Pentagon has spent about $12 billion on hypersonic weapons development and testing since 2018. None of the weapons are operational yet.</w:t>
      </w:r>
    </w:p>
    <w:p w14:paraId="297D952E" w14:textId="77777777" w:rsidR="00F664CD" w:rsidRPr="000E545F" w:rsidRDefault="00F664CD" w:rsidP="00F664CD">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51D0C3C1" w14:textId="77777777" w:rsidR="00F664CD" w:rsidRPr="000E545F" w:rsidRDefault="00F664CD" w:rsidP="00F664CD">
      <w:pPr>
        <w:rPr>
          <w:sz w:val="16"/>
        </w:rPr>
      </w:pPr>
      <w:r w:rsidRPr="000E545F">
        <w:rPr>
          <w:sz w:val="16"/>
        </w:rPr>
        <w:t>Paving the way</w:t>
      </w:r>
    </w:p>
    <w:p w14:paraId="50F29CE0" w14:textId="77777777" w:rsidR="00F664CD" w:rsidRPr="000E545F" w:rsidRDefault="00F664CD" w:rsidP="00F664CD">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06792E72" w14:textId="77777777" w:rsidR="00F664CD" w:rsidRDefault="00F664CD" w:rsidP="00F664CD">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71F7828F" w14:textId="77777777" w:rsidR="00F664CD" w:rsidRPr="006B770A" w:rsidRDefault="00F664CD" w:rsidP="00F664CD">
      <w:pPr>
        <w:rPr>
          <w:b/>
          <w:iCs/>
          <w:sz w:val="24"/>
          <w:szCs w:val="24"/>
          <w:u w:val="single"/>
          <w:bdr w:val="single" w:sz="8" w:space="0" w:color="auto"/>
        </w:rPr>
      </w:pPr>
    </w:p>
    <w:p w14:paraId="3F589C2A" w14:textId="77777777" w:rsidR="00F664CD" w:rsidRDefault="00F664CD" w:rsidP="00F664CD">
      <w:pPr>
        <w:pStyle w:val="Heading4"/>
      </w:pPr>
      <w:r>
        <w:t xml:space="preserve">Losing the </w:t>
      </w:r>
      <w:r w:rsidRPr="002027B3">
        <w:rPr>
          <w:u w:val="single"/>
        </w:rPr>
        <w:t>hypersonic race</w:t>
      </w:r>
      <w:r>
        <w:t xml:space="preserve"> causes </w:t>
      </w:r>
      <w:r w:rsidRPr="002027B3">
        <w:rPr>
          <w:u w:val="single"/>
        </w:rPr>
        <w:t>great power war</w:t>
      </w:r>
      <w:r>
        <w:t>.</w:t>
      </w:r>
    </w:p>
    <w:p w14:paraId="456BC69B" w14:textId="77777777" w:rsidR="00F664CD" w:rsidRPr="00D353DF" w:rsidRDefault="00F664CD" w:rsidP="00F664CD">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52AF0FDC" w14:textId="77777777" w:rsidR="00F664CD" w:rsidRPr="00D353DF" w:rsidRDefault="00F664CD" w:rsidP="00F664CD">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210045D0" w14:textId="77777777" w:rsidR="00F664CD" w:rsidRPr="00D353DF" w:rsidRDefault="00F664CD" w:rsidP="00F664CD">
      <w:pPr>
        <w:rPr>
          <w:sz w:val="16"/>
        </w:rPr>
      </w:pPr>
      <w:r w:rsidRPr="00D353DF">
        <w:rPr>
          <w:sz w:val="16"/>
        </w:rPr>
        <w:t>Why now?</w:t>
      </w:r>
    </w:p>
    <w:p w14:paraId="2282FCB4" w14:textId="77777777" w:rsidR="00F664CD" w:rsidRDefault="00F664CD" w:rsidP="00F664CD">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16254B74" w14:textId="77777777" w:rsidR="00F664CD" w:rsidRPr="006B770A" w:rsidRDefault="00F664CD" w:rsidP="00F664CD">
      <w:pPr>
        <w:pStyle w:val="Heading2"/>
      </w:pPr>
      <w:r>
        <w:t>ConCon CP</w:t>
      </w:r>
    </w:p>
    <w:p w14:paraId="2FCC4E40" w14:textId="77777777" w:rsidR="00F664CD" w:rsidRDefault="00F664CD" w:rsidP="00F664CD">
      <w:pPr>
        <w:pStyle w:val="Heading4"/>
        <w:rPr>
          <w:bCs/>
        </w:rPr>
      </w:pPr>
      <w:r w:rsidRPr="00AD51F8">
        <w:t xml:space="preserve">The United States, through a </w:t>
      </w:r>
      <w:r>
        <w:t xml:space="preserve">strictly </w:t>
      </w:r>
      <w:r w:rsidRPr="00AD51F8">
        <w:t>limited constitutional convention called for by at least thirty-four of the States and ratified by at least thirty-eight of the States, should</w:t>
      </w:r>
      <w:r>
        <w:t xml:space="preserve"> 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BE2AE10" w14:textId="77777777" w:rsidR="00F664CD" w:rsidRPr="00AD51F8" w:rsidRDefault="00F664CD" w:rsidP="00F664CD"/>
    <w:p w14:paraId="523C7A39" w14:textId="77777777" w:rsidR="00F664CD" w:rsidRDefault="00F664CD" w:rsidP="00F664CD">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7529B173" w14:textId="77777777" w:rsidR="00F664CD" w:rsidRDefault="00F664CD" w:rsidP="00F664CD">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5B897353" w14:textId="77777777" w:rsidR="00F664CD" w:rsidRPr="0055679D" w:rsidRDefault="00F664CD" w:rsidP="00F664CD">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431A1C61" w14:textId="77777777" w:rsidR="00F664CD" w:rsidRPr="0055679D" w:rsidRDefault="00F664CD" w:rsidP="00F664CD">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5BBF9E49" w14:textId="77777777" w:rsidR="00F664CD" w:rsidRPr="0055679D" w:rsidRDefault="00F664CD" w:rsidP="00F664CD">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612849AF" w14:textId="77777777" w:rsidR="00F664CD" w:rsidRPr="0055679D" w:rsidRDefault="00F664CD" w:rsidP="00F664CD">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619F9F61" w14:textId="77777777" w:rsidR="00F664CD" w:rsidRPr="0055679D" w:rsidRDefault="00F664CD" w:rsidP="00F664CD">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43B24027" w14:textId="77777777" w:rsidR="00F664CD" w:rsidRPr="0055679D" w:rsidRDefault="00F664CD" w:rsidP="00F664CD">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2853F1EF" w14:textId="77777777" w:rsidR="00F664CD" w:rsidRPr="0055679D" w:rsidRDefault="00F664CD" w:rsidP="00F664CD">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37752887" w14:textId="77777777" w:rsidR="00F664CD" w:rsidRPr="0055679D" w:rsidRDefault="00F664CD" w:rsidP="00F664CD">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24A0A08E" w14:textId="77777777" w:rsidR="00F664CD" w:rsidRPr="0055679D" w:rsidRDefault="00F664CD" w:rsidP="00F664CD">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413C3570" w14:textId="77777777" w:rsidR="00F664CD" w:rsidRPr="0055679D" w:rsidRDefault="00F664CD" w:rsidP="00F664CD">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3DDAD8F6" w14:textId="77777777" w:rsidR="00F664CD" w:rsidRPr="0055679D" w:rsidRDefault="00F664CD" w:rsidP="00F664CD">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0FC235F4" w14:textId="77777777" w:rsidR="00F664CD" w:rsidRPr="0055679D" w:rsidRDefault="00F664CD" w:rsidP="00F664CD">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289C8A4A" w14:textId="77777777" w:rsidR="00F664CD" w:rsidRPr="0055679D" w:rsidRDefault="00F664CD" w:rsidP="00F664CD">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1871F8A6" w14:textId="77777777" w:rsidR="00F664CD" w:rsidRPr="0055679D" w:rsidRDefault="00F664CD" w:rsidP="00F664CD">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675CC1E2" w14:textId="77777777" w:rsidR="00F664CD" w:rsidRPr="0055679D" w:rsidRDefault="00F664CD" w:rsidP="00F664CD">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6C86E32D" w14:textId="77777777" w:rsidR="00F664CD" w:rsidRPr="0055679D" w:rsidRDefault="00F664CD" w:rsidP="00F664CD">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0DC61AA7" w14:textId="77777777" w:rsidR="00F664CD" w:rsidRPr="0055679D" w:rsidRDefault="00F664CD" w:rsidP="00F664CD">
      <w:pPr>
        <w:rPr>
          <w:sz w:val="12"/>
          <w:szCs w:val="12"/>
        </w:rPr>
      </w:pPr>
      <w:r w:rsidRPr="0055679D">
        <w:rPr>
          <w:sz w:val="12"/>
          <w:szCs w:val="12"/>
        </w:rPr>
        <w:t>I. CONSTITUTIONAL CLASH OVER TIME</w:t>
      </w:r>
    </w:p>
    <w:p w14:paraId="03F94254" w14:textId="77777777" w:rsidR="00F664CD" w:rsidRPr="0055679D" w:rsidRDefault="00F664CD" w:rsidP="00F664CD">
      <w:pPr>
        <w:rPr>
          <w:i/>
          <w:iCs/>
          <w:sz w:val="12"/>
          <w:szCs w:val="12"/>
        </w:rPr>
      </w:pPr>
      <w:r w:rsidRPr="0055679D">
        <w:rPr>
          <w:i/>
          <w:iCs/>
          <w:sz w:val="12"/>
          <w:szCs w:val="12"/>
        </w:rPr>
        <w:t>A. Defining Constitutionalism</w:t>
      </w:r>
    </w:p>
    <w:p w14:paraId="0C7232D6" w14:textId="77777777" w:rsidR="00F664CD" w:rsidRPr="0055679D" w:rsidRDefault="00F664CD" w:rsidP="00F664CD">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1414F690" w14:textId="77777777" w:rsidR="00F664CD" w:rsidRPr="0055679D" w:rsidRDefault="00F664CD" w:rsidP="00F664CD">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0343BC58" w14:textId="77777777" w:rsidR="00F664CD" w:rsidRPr="0055679D" w:rsidRDefault="00F664CD" w:rsidP="00F664CD">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589D4120" w14:textId="77777777" w:rsidR="00F664CD" w:rsidRPr="0055679D" w:rsidRDefault="00F664CD" w:rsidP="00F664CD">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23D85B92" w14:textId="77777777" w:rsidR="00F664CD" w:rsidRPr="0055679D" w:rsidRDefault="00F664CD" w:rsidP="00F664CD">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3E3DAC95" w14:textId="77777777" w:rsidR="00F664CD" w:rsidRPr="0055679D" w:rsidRDefault="00F664CD" w:rsidP="00F664CD">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5F12A0FA" w14:textId="77777777" w:rsidR="00F664CD" w:rsidRPr="00D245B5" w:rsidRDefault="00F664CD" w:rsidP="00F664CD"/>
    <w:p w14:paraId="68B67048" w14:textId="77777777" w:rsidR="00F664CD" w:rsidRDefault="00F664CD" w:rsidP="00F664CD">
      <w:pPr>
        <w:pStyle w:val="Heading2"/>
      </w:pPr>
      <w:r>
        <w:t>Case---Expertise</w:t>
      </w:r>
    </w:p>
    <w:p w14:paraId="39FE75B7" w14:textId="77777777" w:rsidR="00F664CD" w:rsidRDefault="00F664CD" w:rsidP="00F664CD">
      <w:pPr>
        <w:pStyle w:val="Heading3"/>
      </w:pPr>
      <w:r>
        <w:t>1NC---Circumvention</w:t>
      </w:r>
    </w:p>
    <w:p w14:paraId="71F6B51C" w14:textId="77777777" w:rsidR="00F664CD" w:rsidRPr="00D76560" w:rsidRDefault="00F664CD" w:rsidP="00F664CD">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208EE5E4" w14:textId="77777777" w:rsidR="00F664CD" w:rsidRPr="004C0A57" w:rsidRDefault="00F664CD" w:rsidP="00F664CD">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251612E7" w14:textId="77777777" w:rsidR="00F664CD" w:rsidRPr="004C0A57" w:rsidRDefault="00F664CD" w:rsidP="00F664C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5ADFEECC" w14:textId="77777777" w:rsidR="00F664CD" w:rsidRPr="004C0A57" w:rsidRDefault="00F664CD" w:rsidP="00F664CD">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BD901DE" w14:textId="77777777" w:rsidR="00F664CD" w:rsidRPr="004C0A57" w:rsidRDefault="00F664CD" w:rsidP="00F664C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F2981DC" w14:textId="77777777" w:rsidR="00F664CD" w:rsidRPr="004C0A57" w:rsidRDefault="00F664CD" w:rsidP="00F664CD">
      <w:pPr>
        <w:rPr>
          <w:sz w:val="16"/>
        </w:rPr>
      </w:pPr>
      <w:r w:rsidRPr="004C0A57">
        <w:rPr>
          <w:sz w:val="16"/>
        </w:rPr>
        <w:t>Leadership replacements and policy changes</w:t>
      </w:r>
    </w:p>
    <w:p w14:paraId="66679116" w14:textId="77777777" w:rsidR="00F664CD" w:rsidRPr="004C0A57" w:rsidRDefault="00F664CD" w:rsidP="00F664CD">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2E35F3BA" w14:textId="77777777" w:rsidR="00F664CD" w:rsidRPr="004C0A57" w:rsidRDefault="00F664CD" w:rsidP="00F664CD">
      <w:pPr>
        <w:rPr>
          <w:sz w:val="16"/>
        </w:rPr>
      </w:pPr>
      <w:r w:rsidRPr="004C0A57">
        <w:rPr>
          <w:sz w:val="16"/>
        </w:rPr>
        <w:t>And when the White House fired Dellinger, OSC also dramatically changed its view of what federal employment law says with regard to probationary workers and how they can be fired.</w:t>
      </w:r>
    </w:p>
    <w:p w14:paraId="66D3EE46" w14:textId="77777777" w:rsidR="00F664CD" w:rsidRPr="004C0A57" w:rsidRDefault="00F664CD" w:rsidP="00F664CD">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B68ED1C" w14:textId="77777777" w:rsidR="00F664CD" w:rsidRPr="004C0A57" w:rsidRDefault="00F664CD" w:rsidP="00F664CD">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335D4AC7" w14:textId="77777777" w:rsidR="00F664CD" w:rsidRPr="004C0A57" w:rsidRDefault="00F664CD" w:rsidP="00F664CD">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D0A74A9" w14:textId="77777777" w:rsidR="00F664CD" w:rsidRPr="004C0A57" w:rsidRDefault="00F664CD" w:rsidP="00F664CD">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352A2BFF" w14:textId="77777777" w:rsidR="00F664CD" w:rsidRPr="004C0A57" w:rsidRDefault="00F664CD" w:rsidP="00F664CD">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2DE69CBF" w14:textId="77777777" w:rsidR="00F664CD" w:rsidRDefault="00F664CD" w:rsidP="00F664CD">
      <w:pPr>
        <w:pStyle w:val="Heading3"/>
      </w:pPr>
      <w:bookmarkStart w:id="1" w:name="_Hlk209860264"/>
      <w:r>
        <w:t>Expertise---1NC</w:t>
      </w:r>
    </w:p>
    <w:p w14:paraId="03180D54" w14:textId="77777777" w:rsidR="00F664CD" w:rsidRDefault="00F664CD" w:rsidP="00F664CD">
      <w:pPr>
        <w:pStyle w:val="Heading4"/>
      </w:pPr>
      <w:r>
        <w:t xml:space="preserve">Trump </w:t>
      </w:r>
      <w:r w:rsidRPr="008F5D2D">
        <w:rPr>
          <w:u w:val="single"/>
        </w:rPr>
        <w:t>ignores</w:t>
      </w:r>
      <w:r>
        <w:t xml:space="preserve"> experts anyway.</w:t>
      </w:r>
    </w:p>
    <w:p w14:paraId="4CC3FCFF" w14:textId="77777777" w:rsidR="00F664CD" w:rsidRPr="006E37D2" w:rsidRDefault="00F664CD" w:rsidP="00F664CD">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5CDA64C" w14:textId="77777777" w:rsidR="00F664CD" w:rsidRPr="00F12719" w:rsidRDefault="00F664CD" w:rsidP="00F664CD">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0D716C0F" w14:textId="77777777" w:rsidR="00F664CD" w:rsidRPr="00AC0CCF" w:rsidRDefault="00F664CD" w:rsidP="00F664CD">
      <w:pPr>
        <w:rPr>
          <w:u w:val="singl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p>
    <w:p w14:paraId="534B22A3" w14:textId="77777777" w:rsidR="00F664CD" w:rsidRPr="00BE3545" w:rsidRDefault="00F664CD" w:rsidP="00F664CD">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047CA0FC" w14:textId="77777777" w:rsidR="00F664CD" w:rsidRDefault="00F664CD" w:rsidP="00F664CD">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3C3887E3" w14:textId="77777777" w:rsidR="00F664CD" w:rsidRPr="00F724FD" w:rsidRDefault="00F664CD" w:rsidP="00F664CD">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5FC1ECF9" w14:textId="77777777" w:rsidR="00F664CD" w:rsidRPr="00F724FD" w:rsidRDefault="00F664CD" w:rsidP="00F664CD">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2DAD00AC" w14:textId="77777777" w:rsidR="00F664CD" w:rsidRPr="00F724FD" w:rsidRDefault="00F664CD" w:rsidP="00F664CD">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60FF95C2" w14:textId="77777777" w:rsidR="00F664CD" w:rsidRPr="00F724FD" w:rsidRDefault="00F664CD" w:rsidP="00F664CD">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821140F" w14:textId="77777777" w:rsidR="00F664CD" w:rsidRPr="00F724FD" w:rsidRDefault="00F664CD" w:rsidP="00F664CD">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380B6276" w14:textId="77777777" w:rsidR="00F664CD" w:rsidRPr="00F724FD" w:rsidRDefault="00F664CD" w:rsidP="00F664CD">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27CD08A2" w14:textId="77777777" w:rsidR="00F664CD" w:rsidRPr="00F724FD" w:rsidRDefault="00F664CD" w:rsidP="00F664CD">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7FD0F86D" w14:textId="77777777" w:rsidR="00F664CD" w:rsidRPr="00F724FD" w:rsidRDefault="00F664CD" w:rsidP="00F664CD">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ED77C0A" w14:textId="77777777" w:rsidR="00F664CD" w:rsidRPr="00F724FD" w:rsidRDefault="00F664CD" w:rsidP="00F664CD">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BBE4AA5" w14:textId="77777777" w:rsidR="00F664CD" w:rsidRPr="00F724FD" w:rsidRDefault="00F664CD" w:rsidP="00F664CD">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4E4292ED" w14:textId="77777777" w:rsidR="00F664CD" w:rsidRPr="00F724FD" w:rsidRDefault="00F664CD" w:rsidP="00F664CD">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B0B7905" w14:textId="77777777" w:rsidR="00F664CD" w:rsidRPr="00F724FD" w:rsidRDefault="00F664CD" w:rsidP="00F664CD">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322E9660" w14:textId="77777777" w:rsidR="00F664CD" w:rsidRPr="00F724FD" w:rsidRDefault="00F664CD" w:rsidP="00F664CD">
      <w:pPr>
        <w:rPr>
          <w:sz w:val="16"/>
        </w:rPr>
      </w:pPr>
      <w:r w:rsidRPr="00F724FD">
        <w:rPr>
          <w:sz w:val="16"/>
        </w:rPr>
        <w:t>That’s despite the White House’s estimate that 80 percent of the departures were voluntary.</w:t>
      </w:r>
    </w:p>
    <w:p w14:paraId="404BA788" w14:textId="77777777" w:rsidR="00F664CD" w:rsidRPr="00F724FD" w:rsidRDefault="00F664CD" w:rsidP="00F664CD">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3166F143" w14:textId="77777777" w:rsidR="00F664CD" w:rsidRPr="00F724FD" w:rsidRDefault="00F664CD" w:rsidP="00F664CD">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55425D8C" w14:textId="77777777" w:rsidR="00F664CD" w:rsidRPr="00F724FD" w:rsidRDefault="00F664CD" w:rsidP="00F664CD">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E0BA543" w14:textId="77777777" w:rsidR="00F664CD" w:rsidRPr="00F724FD" w:rsidRDefault="00F664CD" w:rsidP="00F664CD">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4FD000A3" w14:textId="77777777" w:rsidR="00F664CD" w:rsidRPr="00F724FD" w:rsidRDefault="00F664CD" w:rsidP="00F664CD">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9B54C72" w14:textId="77777777" w:rsidR="00F664CD" w:rsidRPr="00F724FD" w:rsidRDefault="00F664CD" w:rsidP="00F664CD">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B42AC72" w14:textId="77777777" w:rsidR="00F664CD" w:rsidRPr="00F724FD" w:rsidRDefault="00F664CD" w:rsidP="00F664CD">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7DE7526" w14:textId="77777777" w:rsidR="00F664CD" w:rsidRPr="00F724FD" w:rsidRDefault="00F664CD" w:rsidP="00F664CD">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7C40DD36" w14:textId="77777777" w:rsidR="00F664CD" w:rsidRPr="00F724FD" w:rsidRDefault="00F664CD" w:rsidP="00F664CD">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5F73597A" w14:textId="77777777" w:rsidR="00F664CD" w:rsidRPr="00F724FD" w:rsidRDefault="00F664CD" w:rsidP="00F664CD">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673C76B5" w14:textId="77777777" w:rsidR="00F664CD" w:rsidRPr="00365DD7" w:rsidRDefault="00F664CD" w:rsidP="00F664CD">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bookmarkEnd w:id="1"/>
    <w:p w14:paraId="15A2F258" w14:textId="77777777" w:rsidR="00F664CD" w:rsidRDefault="00F664CD" w:rsidP="00F664CD">
      <w:pPr>
        <w:pStyle w:val="Heading3"/>
      </w:pPr>
      <w:r>
        <w:t>Expertise---AT: Foreign Policy---1NC</w:t>
      </w:r>
    </w:p>
    <w:p w14:paraId="2737E5B9" w14:textId="77777777" w:rsidR="00F664CD" w:rsidRDefault="00F664CD" w:rsidP="00F664CD">
      <w:pPr>
        <w:pStyle w:val="Heading4"/>
      </w:pPr>
      <w:r>
        <w:t xml:space="preserve">Trump foreign policy </w:t>
      </w:r>
      <w:r w:rsidRPr="0002056B">
        <w:rPr>
          <w:u w:val="single"/>
        </w:rPr>
        <w:t>won’t</w:t>
      </w:r>
      <w:r>
        <w:t xml:space="preserve"> cause wars. </w:t>
      </w:r>
    </w:p>
    <w:p w14:paraId="2674B630" w14:textId="77777777" w:rsidR="00F664CD" w:rsidRDefault="00F664CD" w:rsidP="00F664CD">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67E09F4" w14:textId="77777777" w:rsidR="00F664CD" w:rsidRPr="0002056B" w:rsidRDefault="00F664CD" w:rsidP="00F664CD">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0C50D087" w14:textId="77777777" w:rsidR="00F664CD" w:rsidRPr="0002056B" w:rsidRDefault="00F664CD" w:rsidP="00F664CD">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135C7A53" w14:textId="77777777" w:rsidR="00F664CD" w:rsidRPr="0002056B" w:rsidRDefault="00F664CD" w:rsidP="00F664CD">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DCD8D3B" w14:textId="77777777" w:rsidR="00F664CD" w:rsidRPr="0002056B" w:rsidRDefault="00F664CD" w:rsidP="00F664CD">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1AFEA6C" w14:textId="77777777" w:rsidR="00F664CD" w:rsidRPr="0002056B" w:rsidRDefault="00F664CD" w:rsidP="00F664CD">
      <w:pPr>
        <w:rPr>
          <w:sz w:val="16"/>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44C110D8" w14:textId="77777777" w:rsidR="00F664CD" w:rsidRPr="0002056B" w:rsidRDefault="00F664CD" w:rsidP="00F664CD">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3DAFFF9E" w14:textId="77777777" w:rsidR="00F664CD" w:rsidRPr="0002056B" w:rsidRDefault="00F664CD" w:rsidP="00F664CD">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23EE1F60" w14:textId="77777777" w:rsidR="00F664CD" w:rsidRPr="0002056B" w:rsidRDefault="00F664CD" w:rsidP="00F664CD">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01366A97" w14:textId="77777777" w:rsidR="00F664CD" w:rsidRPr="0002056B" w:rsidRDefault="00F664CD" w:rsidP="00F664CD">
      <w:pPr>
        <w:rPr>
          <w:sz w:val="16"/>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all the more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FA3C5A0" w14:textId="77777777" w:rsidR="00F664CD" w:rsidRPr="0002056B" w:rsidRDefault="00F664CD" w:rsidP="00F664CD">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68E14964" w14:textId="77777777" w:rsidR="00F664CD" w:rsidRPr="0002056B" w:rsidRDefault="00F664CD" w:rsidP="00F664CD">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25C9647F" w14:textId="77777777" w:rsidR="00F664CD" w:rsidRDefault="00F664CD" w:rsidP="00F664CD">
      <w:pPr>
        <w:rPr>
          <w:sz w:val="16"/>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3A213228" w14:textId="77777777" w:rsidR="00F664CD" w:rsidRPr="00C603C5" w:rsidRDefault="00F664CD" w:rsidP="00F664CD">
      <w:pPr>
        <w:pStyle w:val="Heading4"/>
      </w:pPr>
      <w:r>
        <w:t>Reorganization doesn’t hurt foreign policy.</w:t>
      </w:r>
    </w:p>
    <w:p w14:paraId="268DF017" w14:textId="77777777" w:rsidR="00F664CD" w:rsidRDefault="00F664CD" w:rsidP="00F664CD">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2E4067BE" w14:textId="77777777" w:rsidR="00F664CD" w:rsidRPr="000B3BE4" w:rsidRDefault="00F664CD" w:rsidP="00F664CD">
      <w:pPr>
        <w:rPr>
          <w:sz w:val="16"/>
        </w:rPr>
      </w:pPr>
      <w:r w:rsidRPr="000B3BE4">
        <w:rPr>
          <w:sz w:val="16"/>
        </w:rPr>
        <w:t xml:space="preserve">In July, </w:t>
      </w:r>
      <w:r w:rsidRPr="000B3BE4">
        <w:rPr>
          <w:rStyle w:val="StyleUnderline"/>
        </w:rPr>
        <w:t>the</w:t>
      </w:r>
      <w:r w:rsidRPr="000B3BE4">
        <w:rPr>
          <w:sz w:val="16"/>
        </w:rPr>
        <w:t xml:space="preserve"> </w:t>
      </w:r>
      <w:r w:rsidRPr="000B3BE4">
        <w:rPr>
          <w:rStyle w:val="Emphasis"/>
          <w:highlight w:val="yellow"/>
        </w:rPr>
        <w:t>Trump admin</w:t>
      </w:r>
      <w:r w:rsidRPr="000B3BE4">
        <w:rPr>
          <w:sz w:val="16"/>
        </w:rPr>
        <w:t xml:space="preserve">istration </w:t>
      </w:r>
      <w:r w:rsidRPr="000B3BE4">
        <w:rPr>
          <w:rStyle w:val="StyleUnderline"/>
          <w:highlight w:val="yellow"/>
        </w:rPr>
        <w:t>enacted</w:t>
      </w:r>
      <w:r w:rsidRPr="000B3BE4">
        <w:rPr>
          <w:rStyle w:val="StyleUnderline"/>
        </w:rPr>
        <w:t xml:space="preserve"> the</w:t>
      </w:r>
      <w:r w:rsidRPr="000B3BE4">
        <w:rPr>
          <w:sz w:val="16"/>
        </w:rPr>
        <w:t xml:space="preserve"> most sweeping </w:t>
      </w:r>
      <w:r w:rsidRPr="000B3BE4">
        <w:rPr>
          <w:rStyle w:val="Emphasis"/>
          <w:highlight w:val="yellow"/>
        </w:rPr>
        <w:t>reorg</w:t>
      </w:r>
      <w:r w:rsidRPr="000B3BE4">
        <w:rPr>
          <w:rStyle w:val="Emphasis"/>
        </w:rPr>
        <w:t>anization</w:t>
      </w:r>
      <w:r w:rsidRPr="000B3BE4">
        <w:rPr>
          <w:sz w:val="16"/>
        </w:rPr>
        <w:t xml:space="preserve"> </w:t>
      </w:r>
      <w:r w:rsidRPr="000B3BE4">
        <w:rPr>
          <w:rStyle w:val="StyleUnderline"/>
          <w:highlight w:val="yellow"/>
        </w:rPr>
        <w:t>of</w:t>
      </w:r>
      <w:r w:rsidRPr="000B3BE4">
        <w:rPr>
          <w:rStyle w:val="StyleUnderline"/>
        </w:rPr>
        <w:t xml:space="preserve"> the</w:t>
      </w:r>
      <w:r w:rsidRPr="000B3BE4">
        <w:rPr>
          <w:sz w:val="16"/>
        </w:rPr>
        <w:t xml:space="preserve"> U.S. </w:t>
      </w:r>
      <w:r w:rsidRPr="000B3BE4">
        <w:rPr>
          <w:rStyle w:val="Emphasis"/>
          <w:highlight w:val="yellow"/>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0B3BE4">
        <w:rPr>
          <w:rStyle w:val="StyleUnderline"/>
          <w:highlight w:val="yellow"/>
        </w:rPr>
        <w:t>Department</w:t>
      </w:r>
      <w:r w:rsidRPr="000B3BE4">
        <w:rPr>
          <w:rStyle w:val="StyleUnderline"/>
        </w:rPr>
        <w:t xml:space="preserve"> was</w:t>
      </w:r>
      <w:r w:rsidRPr="000B3BE4">
        <w:rPr>
          <w:sz w:val="16"/>
        </w:rPr>
        <w:t xml:space="preserve"> </w:t>
      </w:r>
      <w:r w:rsidRPr="000B3BE4">
        <w:rPr>
          <w:rStyle w:val="Emphasis"/>
          <w:highlight w:val="yellow"/>
        </w:rPr>
        <w:t>badly</w:t>
      </w:r>
      <w:r w:rsidRPr="000B3BE4">
        <w:rPr>
          <w:sz w:val="16"/>
          <w:highlight w:val="yellow"/>
        </w:rPr>
        <w:t xml:space="preserve"> </w:t>
      </w:r>
      <w:r w:rsidRPr="000B3BE4">
        <w:rPr>
          <w:rStyle w:val="StyleUnderline"/>
          <w:highlight w:val="yellow"/>
        </w:rPr>
        <w:t>in need of reform</w:t>
      </w:r>
      <w:r w:rsidRPr="000B3BE4">
        <w:rPr>
          <w:sz w:val="16"/>
        </w:rPr>
        <w:t xml:space="preserve">. The </w:t>
      </w:r>
      <w:r w:rsidRPr="000B3BE4">
        <w:rPr>
          <w:rStyle w:val="StyleUnderline"/>
        </w:rPr>
        <w:t>reorganization is the</w:t>
      </w:r>
      <w:r w:rsidRPr="000B3BE4">
        <w:rPr>
          <w:sz w:val="16"/>
        </w:rPr>
        <w:t xml:space="preserve"> first </w:t>
      </w:r>
      <w:r w:rsidRPr="000B3BE4">
        <w:rPr>
          <w:rStyle w:val="Emphasis"/>
          <w:highlight w:val="yellow"/>
        </w:rPr>
        <w:t>step to</w:t>
      </w:r>
      <w:r w:rsidRPr="000B3BE4">
        <w:rPr>
          <w:rStyle w:val="Emphasis"/>
        </w:rPr>
        <w:t>ward</w:t>
      </w:r>
      <w:r w:rsidRPr="000B3BE4">
        <w:rPr>
          <w:sz w:val="16"/>
        </w:rPr>
        <w:t xml:space="preserve"> </w:t>
      </w:r>
      <w:r w:rsidRPr="000B3BE4">
        <w:rPr>
          <w:rStyle w:val="StyleUnderline"/>
          <w:highlight w:val="yellow"/>
        </w:rPr>
        <w:t>reinvigorating</w:t>
      </w:r>
      <w:r w:rsidRPr="000B3BE4">
        <w:rPr>
          <w:rStyle w:val="StyleUnderline"/>
        </w:rPr>
        <w:t xml:space="preserve"> the department </w:t>
      </w:r>
      <w:r w:rsidRPr="000B3BE4">
        <w:rPr>
          <w:rStyle w:val="StyleUnderline"/>
          <w:highlight w:val="yellow"/>
        </w:rPr>
        <w:t>to</w:t>
      </w:r>
      <w:r w:rsidRPr="000B3BE4">
        <w:rPr>
          <w:sz w:val="16"/>
          <w:highlight w:val="yellow"/>
        </w:rPr>
        <w:t xml:space="preserve"> </w:t>
      </w:r>
      <w:r w:rsidRPr="000B3BE4">
        <w:rPr>
          <w:rStyle w:val="Emphasis"/>
          <w:highlight w:val="yellow"/>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77D89F24" w14:textId="77777777" w:rsidR="00F664CD" w:rsidRPr="000B3BE4" w:rsidRDefault="00F664CD" w:rsidP="00F664CD">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C5E0DFB" w14:textId="77777777" w:rsidR="00F664CD" w:rsidRPr="000B3BE4" w:rsidRDefault="00F664CD" w:rsidP="00F664CD">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4F4B3139" w14:textId="77777777" w:rsidR="00F664CD" w:rsidRPr="000B3BE4" w:rsidRDefault="00F664CD" w:rsidP="00F664CD">
      <w:pPr>
        <w:rPr>
          <w:sz w:val="16"/>
        </w:rPr>
      </w:pPr>
      <w:r w:rsidRPr="000B3BE4">
        <w:rPr>
          <w:sz w:val="16"/>
        </w:rPr>
        <w:t>Despite this reduction in responsibilities and importance, the size of the State Department has grown in recent decades.</w:t>
      </w:r>
    </w:p>
    <w:p w14:paraId="12AC25C9" w14:textId="77777777" w:rsidR="00F664CD" w:rsidRPr="000B3BE4" w:rsidRDefault="00F664CD" w:rsidP="00F664CD">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1324DD5" w14:textId="77777777" w:rsidR="00F664CD" w:rsidRPr="000B3BE4" w:rsidRDefault="00F664CD" w:rsidP="00F664CD">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31E0DEF6" w14:textId="77777777" w:rsidR="00F664CD" w:rsidRPr="000B3BE4" w:rsidRDefault="00F664CD" w:rsidP="00F664CD">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0B3BE4">
        <w:rPr>
          <w:rStyle w:val="StyleUnderline"/>
          <w:highlight w:val="yellow"/>
        </w:rPr>
        <w:t>org</w:t>
      </w:r>
      <w:r w:rsidRPr="000B3BE4">
        <w:rPr>
          <w:rStyle w:val="StyleUnderline"/>
        </w:rPr>
        <w:t>anization</w:t>
      </w:r>
      <w:r w:rsidRPr="000B3BE4">
        <w:rPr>
          <w:sz w:val="16"/>
        </w:rPr>
        <w:t xml:space="preserve">, with everyone reporting directly to the secretary of state, </w:t>
      </w:r>
      <w:r w:rsidRPr="000B3BE4">
        <w:rPr>
          <w:rStyle w:val="Emphasis"/>
          <w:sz w:val="24"/>
          <w:szCs w:val="24"/>
          <w:highlight w:val="yellow"/>
        </w:rPr>
        <w:t>regularly produced gridlock</w:t>
      </w:r>
      <w:r w:rsidRPr="000B3BE4">
        <w:rPr>
          <w:sz w:val="16"/>
        </w:rPr>
        <w:t xml:space="preserve"> </w:t>
      </w:r>
      <w:r w:rsidRPr="000B3BE4">
        <w:rPr>
          <w:rStyle w:val="StyleUnderline"/>
        </w:rPr>
        <w:t xml:space="preserve">as routine memos often had to be </w:t>
      </w:r>
      <w:r w:rsidRPr="000B3BE4">
        <w:rPr>
          <w:rStyle w:val="StyleUnderline"/>
          <w:highlight w:val="yellow"/>
        </w:rPr>
        <w:t>reviewed by up to</w:t>
      </w:r>
      <w:r w:rsidRPr="000B3BE4">
        <w:rPr>
          <w:sz w:val="16"/>
          <w:highlight w:val="yellow"/>
        </w:rPr>
        <w:t xml:space="preserve"> </w:t>
      </w:r>
      <w:r w:rsidRPr="000B3BE4">
        <w:rPr>
          <w:rStyle w:val="Emphasis"/>
          <w:highlight w:val="yellow"/>
        </w:rPr>
        <w:t>10 bureaus</w:t>
      </w:r>
      <w:r w:rsidRPr="000B3BE4">
        <w:rPr>
          <w:sz w:val="16"/>
          <w:highlight w:val="yellow"/>
        </w:rPr>
        <w:t>—</w:t>
      </w:r>
      <w:r w:rsidRPr="000B3BE4">
        <w:rPr>
          <w:rStyle w:val="StyleUnderline"/>
          <w:highlight w:val="yellow"/>
        </w:rPr>
        <w:t>and</w:t>
      </w:r>
      <w:r w:rsidRPr="000B3BE4">
        <w:rPr>
          <w:rStyle w:val="StyleUnderline"/>
        </w:rPr>
        <w:t xml:space="preserve"> frequently by</w:t>
      </w:r>
      <w:r w:rsidRPr="000B3BE4">
        <w:rPr>
          <w:sz w:val="16"/>
        </w:rPr>
        <w:t xml:space="preserve"> </w:t>
      </w:r>
      <w:r w:rsidRPr="000B3BE4">
        <w:rPr>
          <w:rStyle w:val="Emphasis"/>
          <w:highlight w:val="yellow"/>
        </w:rPr>
        <w:t>multiple</w:t>
      </w:r>
      <w:r w:rsidRPr="000B3BE4">
        <w:rPr>
          <w:sz w:val="16"/>
        </w:rPr>
        <w:t xml:space="preserve"> </w:t>
      </w:r>
      <w:r w:rsidRPr="000B3BE4">
        <w:rPr>
          <w:rStyle w:val="StyleUnderline"/>
        </w:rPr>
        <w:t xml:space="preserve">people </w:t>
      </w:r>
      <w:r w:rsidRPr="000B3BE4">
        <w:rPr>
          <w:rStyle w:val="StyleUnderline"/>
          <w:highlight w:val="yellow"/>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1AD66381" w14:textId="77777777" w:rsidR="00F664CD" w:rsidRPr="000B3BE4" w:rsidRDefault="00F664CD" w:rsidP="00F664CD">
      <w:pPr>
        <w:rPr>
          <w:sz w:val="16"/>
        </w:rPr>
      </w:pPr>
      <w:r w:rsidRPr="000B3BE4">
        <w:rPr>
          <w:sz w:val="16"/>
        </w:rPr>
        <w:t xml:space="preserve">These </w:t>
      </w:r>
      <w:r w:rsidRPr="000B3BE4">
        <w:rPr>
          <w:rStyle w:val="StyleUnderline"/>
          <w:highlight w:val="yellow"/>
        </w:rPr>
        <w:t>real</w:t>
      </w:r>
      <w:r w:rsidRPr="000B3BE4">
        <w:rPr>
          <w:rStyle w:val="StyleUnderline"/>
        </w:rPr>
        <w:t xml:space="preserve"> management </w:t>
      </w:r>
      <w:r w:rsidRPr="000B3BE4">
        <w:rPr>
          <w:rStyle w:val="StyleUnderline"/>
          <w:highlight w:val="yellow"/>
        </w:rPr>
        <w:t>challenges</w:t>
      </w:r>
      <w:r w:rsidRPr="000B3BE4">
        <w:rPr>
          <w:rStyle w:val="StyleUnderline"/>
        </w:rPr>
        <w:t xml:space="preserve"> have been </w:t>
      </w:r>
      <w:r w:rsidRPr="000B3BE4">
        <w:rPr>
          <w:rStyle w:val="StyleUnderline"/>
          <w:highlight w:val="yellow"/>
        </w:rPr>
        <w:t>noted</w:t>
      </w:r>
      <w:r w:rsidRPr="000B3BE4">
        <w:rPr>
          <w:sz w:val="16"/>
          <w:highlight w:val="yellow"/>
        </w:rPr>
        <w:t xml:space="preserve"> </w:t>
      </w:r>
      <w:r w:rsidRPr="000B3BE4">
        <w:rPr>
          <w:rStyle w:val="Emphasis"/>
          <w:sz w:val="24"/>
          <w:szCs w:val="24"/>
          <w:highlight w:val="yellow"/>
        </w:rPr>
        <w:t>by bipartisan</w:t>
      </w:r>
      <w:r w:rsidRPr="000B3BE4">
        <w:rPr>
          <w:rStyle w:val="Emphasis"/>
          <w:sz w:val="24"/>
          <w:szCs w:val="24"/>
        </w:rPr>
        <w:t xml:space="preserve"> groups of </w:t>
      </w:r>
      <w:r w:rsidRPr="000B3BE4">
        <w:rPr>
          <w:rStyle w:val="Emphasis"/>
          <w:sz w:val="24"/>
          <w:szCs w:val="24"/>
          <w:highlight w:val="yellow"/>
        </w:rPr>
        <w:t>experts and</w:t>
      </w:r>
      <w:r w:rsidRPr="000B3BE4">
        <w:rPr>
          <w:rStyle w:val="Emphasis"/>
          <w:sz w:val="24"/>
          <w:szCs w:val="24"/>
        </w:rPr>
        <w:t xml:space="preserve"> former </w:t>
      </w:r>
      <w:r w:rsidRPr="000B3BE4">
        <w:rPr>
          <w:rStyle w:val="Emphasis"/>
          <w:sz w:val="24"/>
          <w:szCs w:val="24"/>
          <w:highlight w:val="yellow"/>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2DB40110" w14:textId="77777777" w:rsidR="00F664CD" w:rsidRPr="000B3BE4" w:rsidRDefault="00F664CD" w:rsidP="00F664CD">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6D999B4D" w14:textId="77777777" w:rsidR="00F664CD" w:rsidRPr="000B3BE4" w:rsidRDefault="00F664CD" w:rsidP="00F664CD">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38E7C6AB" w14:textId="77777777" w:rsidR="00F664CD" w:rsidRPr="000B3BE4" w:rsidRDefault="00F664CD" w:rsidP="00F664CD">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2EBD64F7" w14:textId="77777777" w:rsidR="00F664CD" w:rsidRPr="000B3BE4" w:rsidRDefault="00F664CD" w:rsidP="00F664CD">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2D71F37" w14:textId="77777777" w:rsidR="00F664CD" w:rsidRPr="000B3BE4" w:rsidRDefault="00F664CD" w:rsidP="00F664CD">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01D53F66" w14:textId="77777777" w:rsidR="00F664CD" w:rsidRPr="000B3BE4" w:rsidRDefault="00F664CD" w:rsidP="00F664CD">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6CEDEB4B" w14:textId="77777777" w:rsidR="00F664CD" w:rsidRPr="000B3BE4" w:rsidRDefault="00F664CD" w:rsidP="00F664CD">
      <w:pPr>
        <w:rPr>
          <w:sz w:val="16"/>
        </w:rPr>
      </w:pPr>
      <w:r w:rsidRPr="000B3BE4">
        <w:rPr>
          <w:sz w:val="16"/>
        </w:rPr>
        <w:t xml:space="preserve">Media </w:t>
      </w:r>
      <w:r w:rsidRPr="000B3BE4">
        <w:rPr>
          <w:rStyle w:val="StyleUnderline"/>
          <w:highlight w:val="yellow"/>
        </w:rPr>
        <w:t>reports</w:t>
      </w:r>
      <w:r w:rsidRPr="000B3BE4">
        <w:rPr>
          <w:sz w:val="16"/>
          <w:highlight w:val="yellow"/>
        </w:rPr>
        <w:t xml:space="preserve"> </w:t>
      </w:r>
      <w:r w:rsidRPr="000B3BE4">
        <w:rPr>
          <w:rStyle w:val="Emphasis"/>
          <w:highlight w:val="yellow"/>
        </w:rPr>
        <w:t>dramatized</w:t>
      </w:r>
      <w:r w:rsidRPr="000B3BE4">
        <w:rPr>
          <w:sz w:val="16"/>
        </w:rPr>
        <w:t xml:space="preserve"> the </w:t>
      </w:r>
      <w:r w:rsidRPr="000B3BE4">
        <w:rPr>
          <w:rStyle w:val="Emphasis"/>
          <w:highlight w:val="yellow"/>
        </w:rPr>
        <w:t>job losses</w:t>
      </w:r>
      <w:r w:rsidRPr="000B3BE4">
        <w:rPr>
          <w:sz w:val="16"/>
        </w:rPr>
        <w:t xml:space="preserve"> </w:t>
      </w:r>
      <w:r w:rsidRPr="000B3BE4">
        <w:rPr>
          <w:rStyle w:val="StyleUnderline"/>
        </w:rPr>
        <w:t>that would supposedly</w:t>
      </w:r>
      <w:r w:rsidRPr="000B3BE4">
        <w:rPr>
          <w:sz w:val="16"/>
        </w:rPr>
        <w:t xml:space="preserve"> </w:t>
      </w:r>
      <w:r w:rsidRPr="000B3BE4">
        <w:rPr>
          <w:rStyle w:val="Emphasis"/>
          <w:highlight w:val="yellow"/>
        </w:rPr>
        <w:t>gut</w:t>
      </w:r>
      <w:r w:rsidRPr="000B3BE4">
        <w:rPr>
          <w:rStyle w:val="Emphasis"/>
        </w:rPr>
        <w:t xml:space="preserve"> U.S. </w:t>
      </w:r>
      <w:r w:rsidRPr="000B3BE4">
        <w:rPr>
          <w:rStyle w:val="Emphasis"/>
          <w:highlight w:val="yellow"/>
        </w:rPr>
        <w:t>diplomacy</w:t>
      </w:r>
      <w:r w:rsidRPr="000B3BE4">
        <w:rPr>
          <w:sz w:val="16"/>
          <w:highlight w:val="yellow"/>
        </w:rPr>
        <w:t xml:space="preserve">, </w:t>
      </w:r>
      <w:r w:rsidRPr="000B3BE4">
        <w:rPr>
          <w:rStyle w:val="StyleUnderline"/>
          <w:highlight w:val="yellow"/>
        </w:rPr>
        <w:t>but</w:t>
      </w:r>
      <w:r w:rsidRPr="000B3BE4">
        <w:rPr>
          <w:sz w:val="16"/>
        </w:rPr>
        <w:t xml:space="preserve"> the </w:t>
      </w:r>
      <w:r w:rsidRPr="000B3BE4">
        <w:rPr>
          <w:rStyle w:val="StyleUnderline"/>
          <w:highlight w:val="yellow"/>
        </w:rPr>
        <w:t>trimming</w:t>
      </w:r>
      <w:r w:rsidRPr="000B3BE4">
        <w:rPr>
          <w:rStyle w:val="StyleUnderline"/>
        </w:rPr>
        <w:t xml:space="preserve"> of</w:t>
      </w:r>
      <w:r w:rsidRPr="000B3BE4">
        <w:rPr>
          <w:sz w:val="16"/>
        </w:rPr>
        <w:t xml:space="preserve"> roughly </w:t>
      </w:r>
      <w:r w:rsidRPr="000B3BE4">
        <w:rPr>
          <w:rStyle w:val="Emphasis"/>
          <w:highlight w:val="yellow"/>
        </w:rPr>
        <w:t>3,000</w:t>
      </w:r>
      <w:r w:rsidRPr="000B3BE4">
        <w:rPr>
          <w:rStyle w:val="Emphasis"/>
        </w:rPr>
        <w:t xml:space="preserve"> positions</w:t>
      </w:r>
      <w:r w:rsidRPr="000B3BE4">
        <w:rPr>
          <w:sz w:val="16"/>
        </w:rPr>
        <w:t xml:space="preserve"> </w:t>
      </w:r>
      <w:r w:rsidRPr="000B3BE4">
        <w:rPr>
          <w:rStyle w:val="StyleUnderline"/>
        </w:rPr>
        <w:t xml:space="preserve">from a staff </w:t>
      </w:r>
      <w:r w:rsidRPr="000B3BE4">
        <w:rPr>
          <w:rStyle w:val="StyleUnderline"/>
          <w:highlight w:val="yellow"/>
        </w:rPr>
        <w:t>of</w:t>
      </w:r>
      <w:r w:rsidRPr="000B3BE4">
        <w:rPr>
          <w:sz w:val="16"/>
          <w:highlight w:val="yellow"/>
        </w:rPr>
        <w:t xml:space="preserve"> </w:t>
      </w:r>
      <w:r w:rsidRPr="000B3BE4">
        <w:rPr>
          <w:rStyle w:val="Emphasis"/>
          <w:highlight w:val="yellow"/>
        </w:rPr>
        <w:t>80,000</w:t>
      </w:r>
      <w:r w:rsidRPr="000B3BE4">
        <w:rPr>
          <w:sz w:val="16"/>
          <w:highlight w:val="yellow"/>
        </w:rPr>
        <w:t xml:space="preserve"> </w:t>
      </w:r>
      <w:r w:rsidRPr="000B3BE4">
        <w:rPr>
          <w:rStyle w:val="StyleUnderline"/>
          <w:highlight w:val="yellow"/>
        </w:rPr>
        <w:t>was</w:t>
      </w:r>
      <w:r w:rsidRPr="000B3BE4">
        <w:rPr>
          <w:rStyle w:val="StyleUnderline"/>
        </w:rPr>
        <w:t xml:space="preserve"> a</w:t>
      </w:r>
      <w:r w:rsidRPr="000B3BE4">
        <w:rPr>
          <w:sz w:val="16"/>
        </w:rPr>
        <w:t xml:space="preserve"> </w:t>
      </w:r>
      <w:r w:rsidRPr="000B3BE4">
        <w:rPr>
          <w:rStyle w:val="Emphasis"/>
          <w:highlight w:val="yellow"/>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0B3BE4">
        <w:rPr>
          <w:rStyle w:val="Emphasis"/>
          <w:highlight w:val="yellow"/>
        </w:rPr>
        <w:t>reversed</w:t>
      </w:r>
      <w:r w:rsidRPr="000B3BE4">
        <w:rPr>
          <w:sz w:val="16"/>
        </w:rPr>
        <w:t xml:space="preserve"> </w:t>
      </w:r>
      <w:r w:rsidRPr="000B3BE4">
        <w:rPr>
          <w:rStyle w:val="StyleUnderline"/>
        </w:rPr>
        <w:t xml:space="preserve">the </w:t>
      </w:r>
      <w:r w:rsidRPr="000B3BE4">
        <w:rPr>
          <w:rStyle w:val="StyleUnderline"/>
          <w:highlight w:val="yellow"/>
        </w:rPr>
        <w:t>expansion from</w:t>
      </w:r>
      <w:r w:rsidRPr="000B3BE4">
        <w:rPr>
          <w:sz w:val="16"/>
        </w:rPr>
        <w:t xml:space="preserve"> the </w:t>
      </w:r>
      <w:r w:rsidRPr="000B3BE4">
        <w:rPr>
          <w:rStyle w:val="Emphasis"/>
          <w:highlight w:val="yellow"/>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7E6881C6" w14:textId="77777777" w:rsidR="00F664CD" w:rsidRPr="000B3BE4" w:rsidRDefault="00F664CD" w:rsidP="00F664CD">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0A477E7F" w14:textId="77777777" w:rsidR="00F664CD" w:rsidRPr="000B3BE4" w:rsidRDefault="00F664CD" w:rsidP="00F664CD">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73CC8176" w14:textId="77777777" w:rsidR="00F664CD" w:rsidRPr="000B3BE4" w:rsidRDefault="00F664CD" w:rsidP="00F664CD">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78F75F8" w14:textId="77777777" w:rsidR="00F664CD" w:rsidRPr="00C9482A" w:rsidRDefault="00F664CD" w:rsidP="00F664CD">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25AD665D" w14:textId="77777777" w:rsidR="00F664CD" w:rsidRDefault="00F664CD" w:rsidP="00F664CD">
      <w:pPr>
        <w:pStyle w:val="Heading2"/>
      </w:pPr>
      <w:r>
        <w:t>Case---Personalism</w:t>
      </w:r>
    </w:p>
    <w:p w14:paraId="083CCB44" w14:textId="77777777" w:rsidR="00F664CD" w:rsidRDefault="00F664CD" w:rsidP="00F664CD">
      <w:pPr>
        <w:pStyle w:val="Heading3"/>
      </w:pPr>
      <w:r>
        <w:t>Personalism---1NC</w:t>
      </w:r>
    </w:p>
    <w:p w14:paraId="1F4E9C23" w14:textId="77777777" w:rsidR="00F664CD" w:rsidRDefault="00F664CD" w:rsidP="00F664CD">
      <w:pPr>
        <w:pStyle w:val="Heading4"/>
      </w:pPr>
      <w:r>
        <w:t xml:space="preserve">Trump’s </w:t>
      </w:r>
      <w:r w:rsidRPr="00014352">
        <w:rPr>
          <w:u w:val="single"/>
        </w:rPr>
        <w:t>constrained</w:t>
      </w:r>
      <w:r>
        <w:t xml:space="preserve">---he’s </w:t>
      </w:r>
      <w:r w:rsidRPr="00887733">
        <w:rPr>
          <w:u w:val="single"/>
        </w:rPr>
        <w:t>losing</w:t>
      </w:r>
      <w:r>
        <w:t xml:space="preserve"> every battle now. </w:t>
      </w:r>
    </w:p>
    <w:p w14:paraId="25C8B98B" w14:textId="77777777" w:rsidR="00F664CD" w:rsidRDefault="00F664CD" w:rsidP="00F664CD">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2082C045" w14:textId="77777777" w:rsidR="00F664CD" w:rsidRPr="002F1DA6" w:rsidRDefault="00F664CD" w:rsidP="00F664CD">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5316E870" w14:textId="77777777" w:rsidR="00F664CD" w:rsidRDefault="00F664CD" w:rsidP="00F664CD">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0DFF491" w14:textId="77777777" w:rsidR="00F664CD" w:rsidRPr="002F1DA6" w:rsidRDefault="00F664CD" w:rsidP="00F664CD">
      <w:pPr>
        <w:rPr>
          <w:sz w:val="16"/>
        </w:rPr>
      </w:pPr>
      <w:r w:rsidRPr="002F1DA6">
        <w:rPr>
          <w:sz w:val="16"/>
        </w:rPr>
        <w:t>But the U.S. administration has not bent China, Russia or India to its will. These are tougher nuts to crack.</w:t>
      </w:r>
    </w:p>
    <w:p w14:paraId="1AB63D63" w14:textId="77777777" w:rsidR="00F664CD" w:rsidRPr="002F1DA6" w:rsidRDefault="00F664CD" w:rsidP="00F664CD">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5C5DC938" w14:textId="77777777" w:rsidR="00F664CD" w:rsidRPr="002F1DA6" w:rsidRDefault="00F664CD" w:rsidP="00F664CD">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signalling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14FD4369" w14:textId="77777777" w:rsidR="00F664CD" w:rsidRPr="002F1DA6" w:rsidRDefault="00F664CD" w:rsidP="00F664CD">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530FD35B" w14:textId="77777777" w:rsidR="00F664CD" w:rsidRPr="002F1DA6" w:rsidRDefault="00F664CD" w:rsidP="00F664CD">
      <w:pPr>
        <w:rPr>
          <w:sz w:val="16"/>
        </w:rPr>
      </w:pPr>
      <w:r w:rsidRPr="002F1DA6">
        <w:rPr>
          <w:sz w:val="16"/>
        </w:rPr>
        <w:t>POWER AUDIT</w:t>
      </w:r>
    </w:p>
    <w:p w14:paraId="212C3D73" w14:textId="77777777" w:rsidR="00F664CD" w:rsidRPr="002F1DA6" w:rsidRDefault="00F664CD" w:rsidP="00F664CD">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393E3421" w14:textId="77777777" w:rsidR="00F664CD" w:rsidRPr="002F1DA6" w:rsidRDefault="00F664CD" w:rsidP="00F664CD">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2262972E" w14:textId="77777777" w:rsidR="00F664CD" w:rsidRPr="002F1DA6" w:rsidRDefault="00F664CD" w:rsidP="00F664CD">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B4E743C" w14:textId="77777777" w:rsidR="00F664CD" w:rsidRPr="002F1DA6" w:rsidRDefault="00F664CD" w:rsidP="00F664CD">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4BCE084C" w14:textId="77777777" w:rsidR="00F664CD" w:rsidRPr="00F12D76" w:rsidRDefault="00F664CD" w:rsidP="00F664CD">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r w:rsidRPr="002F1DA6">
        <w:rPr>
          <w:rStyle w:val="Emphasis"/>
        </w:rPr>
        <w:t xml:space="preserve">Kilmar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3A213808" w14:textId="77777777" w:rsidR="00F664CD" w:rsidRDefault="00F664CD" w:rsidP="00F664CD">
      <w:pPr>
        <w:pStyle w:val="Heading4"/>
      </w:pPr>
      <w:r>
        <w:t>No “</w:t>
      </w:r>
      <w:r w:rsidRPr="00F12D76">
        <w:rPr>
          <w:u w:val="single"/>
        </w:rPr>
        <w:t>unchecked Trump</w:t>
      </w:r>
      <w:r>
        <w:t>” impact.</w:t>
      </w:r>
    </w:p>
    <w:p w14:paraId="276F5E61" w14:textId="77777777" w:rsidR="00F664CD" w:rsidRPr="007E6ACA" w:rsidRDefault="00F664CD" w:rsidP="00F664CD">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7684700C" w14:textId="77777777" w:rsidR="00F664CD" w:rsidRPr="00572C84" w:rsidRDefault="00F664CD" w:rsidP="00F664CD">
      <w:pPr>
        <w:rPr>
          <w:sz w:val="16"/>
        </w:rPr>
      </w:pPr>
      <w:r w:rsidRPr="007E6ACA">
        <w:rPr>
          <w:rStyle w:val="StyleUnderline"/>
        </w:rPr>
        <w:t xml:space="preserve">The </w:t>
      </w:r>
      <w:r w:rsidRPr="00572C84">
        <w:rPr>
          <w:rStyle w:val="StyleUnderline"/>
          <w:highlight w:val="yellow"/>
        </w:rPr>
        <w:t xml:space="preserve">world </w:t>
      </w:r>
      <w:r w:rsidRPr="00572C84">
        <w:rPr>
          <w:rStyle w:val="Emphasis"/>
          <w:highlight w:val="yellow"/>
        </w:rPr>
        <w:t>survived</w:t>
      </w:r>
      <w:r w:rsidRPr="00572C84">
        <w:rPr>
          <w:rStyle w:val="StyleUnderline"/>
          <w:highlight w:val="yellow"/>
        </w:rPr>
        <w:t xml:space="preserve"> Trump</w:t>
      </w:r>
      <w:r w:rsidRPr="007E6ACA">
        <w:rPr>
          <w:rStyle w:val="StyleUnderline"/>
        </w:rPr>
        <w:t xml:space="preserve"> 1.0</w:t>
      </w:r>
      <w:r w:rsidRPr="00572C84">
        <w:rPr>
          <w:sz w:val="16"/>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572C84">
        <w:rPr>
          <w:sz w:val="16"/>
        </w:rPr>
        <w:t>.</w:t>
      </w:r>
    </w:p>
    <w:p w14:paraId="51CB8122" w14:textId="77777777" w:rsidR="00F664CD" w:rsidRPr="00572C84" w:rsidRDefault="00F664CD" w:rsidP="00F664CD">
      <w:pPr>
        <w:rPr>
          <w:sz w:val="16"/>
        </w:rPr>
      </w:pPr>
      <w:r w:rsidRPr="00572C84">
        <w:rPr>
          <w:sz w:val="16"/>
        </w:rPr>
        <w:t>He has a record of delivering economy prosperity</w:t>
      </w:r>
    </w:p>
    <w:p w14:paraId="0725CA19" w14:textId="77777777" w:rsidR="00F664CD" w:rsidRPr="00572C84" w:rsidRDefault="00F664CD" w:rsidP="00F664CD">
      <w:pPr>
        <w:rPr>
          <w:sz w:val="16"/>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572C84">
        <w:rPr>
          <w:sz w:val="16"/>
        </w:rPr>
        <w:t>. The S&amp;P 500 rose nearly 70 per cent across his term. That metric alone would place him fourth on the post-World War II list, just ahead of Ronald Reagan.</w:t>
      </w:r>
    </w:p>
    <w:p w14:paraId="4FC6E544" w14:textId="77777777" w:rsidR="00F664CD" w:rsidRPr="00572C84" w:rsidRDefault="00F664CD" w:rsidP="00F664CD">
      <w:pPr>
        <w:rPr>
          <w:sz w:val="16"/>
        </w:rPr>
      </w:pPr>
      <w:r w:rsidRPr="00572C84">
        <w:rPr>
          <w:sz w:val="16"/>
        </w:rPr>
        <w:t>The US enjoyed strong job growth. Inflation was under control. Blue collar wages rose. Trump won the support of many American workers for his trade war with China.</w:t>
      </w:r>
    </w:p>
    <w:p w14:paraId="1C5646C9" w14:textId="77777777" w:rsidR="00F664CD" w:rsidRPr="00572C84" w:rsidRDefault="00F664CD" w:rsidP="00F664CD">
      <w:pPr>
        <w:rPr>
          <w:sz w:val="16"/>
        </w:rPr>
      </w:pPr>
      <w:r w:rsidRPr="00572C84">
        <w:rPr>
          <w:rStyle w:val="Emphasis"/>
        </w:rPr>
        <w:t>Without Covid</w:t>
      </w:r>
      <w:r w:rsidRPr="007E6ACA">
        <w:rPr>
          <w:rStyle w:val="StyleUnderline"/>
        </w:rPr>
        <w:t>, Trump’s economic record would likely haven gotten him re-elected in 2020. He will try</w:t>
      </w:r>
      <w:r w:rsidRPr="00572C84">
        <w:rPr>
          <w:sz w:val="16"/>
        </w:rPr>
        <w:t xml:space="preserve">, imperfectly, </w:t>
      </w:r>
      <w:r w:rsidRPr="007E6ACA">
        <w:rPr>
          <w:rStyle w:val="StyleUnderline"/>
        </w:rPr>
        <w:t xml:space="preserve">to recover that </w:t>
      </w:r>
      <w:r w:rsidRPr="00572C84">
        <w:rPr>
          <w:rStyle w:val="Emphasis"/>
        </w:rPr>
        <w:t>pre-virus mojo</w:t>
      </w:r>
      <w:r w:rsidRPr="00572C84">
        <w:rPr>
          <w:sz w:val="16"/>
        </w:rPr>
        <w:t>. He has the mandate to do this.</w:t>
      </w:r>
    </w:p>
    <w:p w14:paraId="34E641C5" w14:textId="77777777" w:rsidR="00F664CD" w:rsidRPr="00572C84" w:rsidRDefault="00F664CD" w:rsidP="00F664CD">
      <w:pPr>
        <w:rPr>
          <w:sz w:val="16"/>
        </w:rPr>
      </w:pPr>
      <w:r w:rsidRPr="00572C84">
        <w:rPr>
          <w:sz w:val="16"/>
        </w:rPr>
        <w:t>His luck abroad might hold</w:t>
      </w:r>
    </w:p>
    <w:p w14:paraId="0075F79D" w14:textId="77777777" w:rsidR="00F664CD" w:rsidRPr="00572C84" w:rsidRDefault="00F664CD" w:rsidP="00F664CD">
      <w:pPr>
        <w:rPr>
          <w:sz w:val="16"/>
        </w:rPr>
      </w:pPr>
      <w:r w:rsidRPr="007E6ACA">
        <w:rPr>
          <w:rStyle w:val="StyleUnderline"/>
        </w:rPr>
        <w:t xml:space="preserve">World peace did not breakout in Trump’s first term. But </w:t>
      </w:r>
      <w:r w:rsidRPr="00572C84">
        <w:rPr>
          <w:rStyle w:val="Emphasis"/>
        </w:rPr>
        <w:t>20</w:t>
      </w:r>
      <w:r w:rsidRPr="00572C84">
        <w:rPr>
          <w:rStyle w:val="Emphasis"/>
          <w:highlight w:val="yellow"/>
        </w:rPr>
        <w:t>17-21</w:t>
      </w:r>
      <w:r w:rsidRPr="00572C84">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572C84">
        <w:rPr>
          <w:rStyle w:val="Emphasis"/>
          <w:highlight w:val="yellow"/>
        </w:rPr>
        <w:t>stabil</w:t>
      </w:r>
      <w:r w:rsidRPr="00572C84">
        <w:rPr>
          <w:rStyle w:val="Emphasis"/>
        </w:rPr>
        <w:t>ity</w:t>
      </w:r>
      <w:r w:rsidRPr="00572C84">
        <w:rPr>
          <w:sz w:val="16"/>
        </w:rPr>
        <w:t>.</w:t>
      </w:r>
    </w:p>
    <w:p w14:paraId="48A8FBBB" w14:textId="77777777" w:rsidR="00F664CD" w:rsidRPr="007F3F4B" w:rsidRDefault="00F664CD" w:rsidP="00F664CD">
      <w:pPr>
        <w:rPr>
          <w:sz w:val="16"/>
        </w:rPr>
      </w:pPr>
      <w:r w:rsidRPr="00572C84">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572C84">
        <w:rPr>
          <w:sz w:val="16"/>
        </w:rPr>
        <w:t xml:space="preserve">. </w:t>
      </w:r>
      <w:r w:rsidRPr="00572C84">
        <w:rPr>
          <w:rStyle w:val="StyleUnderline"/>
          <w:highlight w:val="yellow"/>
        </w:rPr>
        <w:t>Israel</w:t>
      </w:r>
      <w:r w:rsidRPr="007E6ACA">
        <w:rPr>
          <w:rStyle w:val="StyleUnderline"/>
        </w:rPr>
        <w:t xml:space="preserve"> seemed </w:t>
      </w:r>
      <w:r w:rsidRPr="00603435">
        <w:rPr>
          <w:rStyle w:val="StyleUnderline"/>
        </w:rPr>
        <w:t xml:space="preserve">secure </w:t>
      </w:r>
      <w:r w:rsidRPr="00572C84">
        <w:rPr>
          <w:rStyle w:val="StyleUnderline"/>
          <w:highlight w:val="yellow"/>
        </w:rPr>
        <w:t>under</w:t>
      </w:r>
      <w:r w:rsidRPr="007E6ACA">
        <w:rPr>
          <w:rStyle w:val="StyleUnderline"/>
        </w:rPr>
        <w:t xml:space="preserve"> a </w:t>
      </w:r>
      <w:r w:rsidRPr="00572C84">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7F3F4B">
        <w:rPr>
          <w:sz w:val="16"/>
        </w:rPr>
        <w:t>.</w:t>
      </w:r>
    </w:p>
    <w:p w14:paraId="15CE0988" w14:textId="77777777" w:rsidR="00F664CD" w:rsidRPr="007F3F4B" w:rsidRDefault="00F664CD" w:rsidP="00F664CD">
      <w:pPr>
        <w:rPr>
          <w:sz w:val="16"/>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7F3F4B">
        <w:rPr>
          <w:sz w:val="16"/>
        </w:rPr>
        <w:t>.</w:t>
      </w:r>
    </w:p>
    <w:p w14:paraId="1C50681F" w14:textId="77777777" w:rsidR="00F664CD" w:rsidRPr="00572C84" w:rsidRDefault="00F664CD" w:rsidP="00F664CD">
      <w:pPr>
        <w:rPr>
          <w:sz w:val="16"/>
        </w:rPr>
      </w:pPr>
      <w:r w:rsidRPr="007F3F4B">
        <w:rPr>
          <w:sz w:val="16"/>
        </w:rPr>
        <w:t>He leaves office</w:t>
      </w:r>
      <w:r w:rsidRPr="00572C84">
        <w:rPr>
          <w:sz w:val="16"/>
        </w:rPr>
        <w:t xml:space="preserve"> with these crises unresolved.</w:t>
      </w:r>
    </w:p>
    <w:p w14:paraId="53B72C33" w14:textId="77777777" w:rsidR="00F664CD" w:rsidRPr="00572C84" w:rsidRDefault="00F664CD" w:rsidP="00F664CD">
      <w:pPr>
        <w:rPr>
          <w:sz w:val="16"/>
        </w:rPr>
      </w:pPr>
      <w:r w:rsidRPr="00572C84">
        <w:rPr>
          <w:sz w:val="16"/>
        </w:rPr>
        <w:t>How much worse can things get under the new Trump administration? Trump could abandon Volodymir Zelensky. He could telegraph to China his ambivalence about Taiwan – inviting invasion.</w:t>
      </w:r>
    </w:p>
    <w:p w14:paraId="3527908C" w14:textId="77777777" w:rsidR="00F664CD" w:rsidRPr="00572C84" w:rsidRDefault="00F664CD" w:rsidP="00F664CD">
      <w:pPr>
        <w:rPr>
          <w:sz w:val="16"/>
        </w:rPr>
      </w:pPr>
      <w:r w:rsidRPr="00572C84">
        <w:rPr>
          <w:sz w:val="16"/>
        </w:rPr>
        <w:t xml:space="preserve">But </w:t>
      </w:r>
      <w:r w:rsidRPr="007E6ACA">
        <w:rPr>
          <w:rStyle w:val="StyleUnderline"/>
        </w:rPr>
        <w:t xml:space="preserve">his </w:t>
      </w:r>
      <w:r w:rsidRPr="00572C84">
        <w:rPr>
          <w:rStyle w:val="StyleUnderline"/>
          <w:highlight w:val="yellow"/>
        </w:rPr>
        <w:t>return</w:t>
      </w:r>
      <w:r w:rsidRPr="007E6ACA">
        <w:rPr>
          <w:rStyle w:val="StyleUnderline"/>
        </w:rPr>
        <w:t xml:space="preserve"> could also </w:t>
      </w:r>
      <w:r w:rsidRPr="00572C84">
        <w:rPr>
          <w:rStyle w:val="StyleUnderline"/>
          <w:highlight w:val="yellow"/>
        </w:rPr>
        <w:t>mean</w:t>
      </w:r>
      <w:r w:rsidRPr="007E6ACA">
        <w:rPr>
          <w:rStyle w:val="StyleUnderline"/>
        </w:rPr>
        <w:t xml:space="preserve"> the </w:t>
      </w:r>
      <w:r w:rsidRPr="00572C84">
        <w:rPr>
          <w:rStyle w:val="Emphasis"/>
          <w:highlight w:val="yellow"/>
        </w:rPr>
        <w:t>Europe</w:t>
      </w:r>
      <w:r w:rsidRPr="007E6ACA">
        <w:rPr>
          <w:rStyle w:val="StyleUnderline"/>
        </w:rPr>
        <w:t xml:space="preserve">an Union </w:t>
      </w:r>
      <w:r w:rsidRPr="00572C84">
        <w:rPr>
          <w:rStyle w:val="StyleUnderline"/>
          <w:highlight w:val="yellow"/>
        </w:rPr>
        <w:t>takes</w:t>
      </w:r>
      <w:r w:rsidRPr="007E6ACA">
        <w:rPr>
          <w:rStyle w:val="StyleUnderline"/>
        </w:rPr>
        <w:t xml:space="preserve"> its </w:t>
      </w:r>
      <w:r w:rsidRPr="00572C84">
        <w:rPr>
          <w:rStyle w:val="Emphasis"/>
        </w:rPr>
        <w:t xml:space="preserve">own </w:t>
      </w:r>
      <w:r w:rsidRPr="00572C84">
        <w:rPr>
          <w:rStyle w:val="Emphasis"/>
          <w:highlight w:val="yellow"/>
        </w:rPr>
        <w:t>defence</w:t>
      </w:r>
      <w:r w:rsidRPr="00572C84">
        <w:rPr>
          <w:rStyle w:val="StyleUnderline"/>
          <w:highlight w:val="yellow"/>
        </w:rPr>
        <w:t xml:space="preserve"> more seriously</w:t>
      </w:r>
      <w:r w:rsidRPr="00572C84">
        <w:rPr>
          <w:sz w:val="16"/>
        </w:rPr>
        <w:t xml:space="preserve"> (a good thing) and sow confusion into the minds of the Iranian regime about what he intends for them. It is not clear how Biden made progress on any of these fronts.</w:t>
      </w:r>
    </w:p>
    <w:p w14:paraId="49E1138A" w14:textId="77777777" w:rsidR="00F664CD" w:rsidRPr="00572C84" w:rsidRDefault="00F664CD" w:rsidP="00F664CD">
      <w:pPr>
        <w:rPr>
          <w:sz w:val="16"/>
        </w:rPr>
      </w:pPr>
      <w:r w:rsidRPr="00572C84">
        <w:rPr>
          <w:sz w:val="16"/>
        </w:rPr>
        <w:t>He commands democratic legitimacy</w:t>
      </w:r>
    </w:p>
    <w:p w14:paraId="5AB77650" w14:textId="77777777" w:rsidR="00F664CD" w:rsidRPr="00572C84" w:rsidRDefault="00F664CD" w:rsidP="00F664CD">
      <w:pPr>
        <w:rPr>
          <w:sz w:val="16"/>
        </w:rPr>
      </w:pPr>
      <w:r w:rsidRPr="00572C84">
        <w:rPr>
          <w:rStyle w:val="StyleUnderline"/>
          <w:highlight w:val="yellow"/>
        </w:rPr>
        <w:t>Trump’s success</w:t>
      </w:r>
      <w:r w:rsidRPr="007E6ACA">
        <w:rPr>
          <w:rStyle w:val="StyleUnderline"/>
        </w:rPr>
        <w:t xml:space="preserve"> on 5 November</w:t>
      </w:r>
      <w:r w:rsidRPr="00572C84">
        <w:rPr>
          <w:sz w:val="16"/>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572C84">
        <w:rPr>
          <w:sz w:val="16"/>
        </w:rPr>
        <w:t xml:space="preserve"> (the authority to carry out his platform) </w:t>
      </w:r>
      <w:r w:rsidRPr="007E6ACA">
        <w:rPr>
          <w:rStyle w:val="StyleUnderline"/>
        </w:rPr>
        <w:t>for a Republican president in a generation</w:t>
      </w:r>
      <w:r w:rsidRPr="00572C84">
        <w:rPr>
          <w:sz w:val="16"/>
        </w:rPr>
        <w:t>.</w:t>
      </w:r>
    </w:p>
    <w:p w14:paraId="4B42CB74" w14:textId="77777777" w:rsidR="00F664CD" w:rsidRPr="00572C84" w:rsidRDefault="00F664CD" w:rsidP="00F664CD">
      <w:pPr>
        <w:rPr>
          <w:sz w:val="16"/>
        </w:rPr>
      </w:pPr>
      <w:r w:rsidRPr="007E6ACA">
        <w:rPr>
          <w:rStyle w:val="StyleUnderline"/>
        </w:rPr>
        <w:t xml:space="preserve">This is </w:t>
      </w:r>
      <w:r w:rsidRPr="00572C84">
        <w:rPr>
          <w:rStyle w:val="Emphasis"/>
          <w:highlight w:val="yellow"/>
        </w:rPr>
        <w:t>good for democracy</w:t>
      </w:r>
      <w:r w:rsidRPr="00572C84">
        <w:rPr>
          <w:sz w:val="16"/>
        </w:rPr>
        <w:t>.</w:t>
      </w:r>
    </w:p>
    <w:p w14:paraId="5C840CA9" w14:textId="77777777" w:rsidR="00F664CD" w:rsidRPr="007F3F4B" w:rsidRDefault="00F664CD" w:rsidP="00F664CD">
      <w:pPr>
        <w:rPr>
          <w:sz w:val="16"/>
        </w:rPr>
      </w:pPr>
      <w:r w:rsidRPr="007E6ACA">
        <w:rPr>
          <w:rStyle w:val="StyleUnderline"/>
        </w:rPr>
        <w:t xml:space="preserve">The jarring </w:t>
      </w:r>
      <w:r w:rsidRPr="007F3F4B">
        <w:rPr>
          <w:rStyle w:val="StyleUnderline"/>
        </w:rPr>
        <w:t xml:space="preserve">effect of </w:t>
      </w:r>
      <w:r w:rsidRPr="00572C84">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572C84">
        <w:rPr>
          <w:rStyle w:val="Emphasis"/>
          <w:highlight w:val="yellow"/>
        </w:rPr>
        <w:t>the popular vote</w:t>
      </w:r>
      <w:r w:rsidRPr="00572C84">
        <w:rPr>
          <w:sz w:val="16"/>
        </w:rPr>
        <w:t xml:space="preserve"> – the result in 2016 for which Trump was </w:t>
      </w:r>
      <w:r w:rsidRPr="007F3F4B">
        <w:rPr>
          <w:sz w:val="16"/>
        </w:rPr>
        <w:t xml:space="preserve">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7F3F4B">
        <w:rPr>
          <w:sz w:val="16"/>
        </w:rPr>
        <w:t>.</w:t>
      </w:r>
    </w:p>
    <w:p w14:paraId="50E6A255" w14:textId="77777777" w:rsidR="00F664CD" w:rsidRPr="00572C84" w:rsidRDefault="00F664CD" w:rsidP="00F664CD">
      <w:pPr>
        <w:rPr>
          <w:sz w:val="16"/>
        </w:rPr>
      </w:pPr>
      <w:r w:rsidRPr="007F3F4B">
        <w:rPr>
          <w:sz w:val="16"/>
        </w:rPr>
        <w:t>Despite ha</w:t>
      </w:r>
      <w:r w:rsidRPr="00572C84">
        <w:rPr>
          <w:sz w:val="16"/>
        </w:rPr>
        <w:t>ving a three to one spending advantage, including the support of Hollywood and elite universities, Harris was roundly beaten – winning fewer votes in almost every state and among nearly every demographic group than Joe Biden, the man she replaced, did in 2020.</w:t>
      </w:r>
    </w:p>
    <w:p w14:paraId="3AEE8925" w14:textId="77777777" w:rsidR="00F664CD" w:rsidRPr="007E6ACA" w:rsidRDefault="00F664CD" w:rsidP="00F664CD">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6C102A5A" w14:textId="77777777" w:rsidR="00F664CD" w:rsidRPr="00572C84" w:rsidRDefault="00F664CD" w:rsidP="00F664CD">
      <w:pPr>
        <w:rPr>
          <w:sz w:val="16"/>
        </w:rPr>
      </w:pPr>
      <w:r w:rsidRPr="007E6ACA">
        <w:rPr>
          <w:rStyle w:val="StyleUnderline"/>
        </w:rPr>
        <w:t xml:space="preserve">We are in the </w:t>
      </w:r>
      <w:r w:rsidRPr="00572C84">
        <w:rPr>
          <w:rStyle w:val="Emphasis"/>
        </w:rPr>
        <w:t xml:space="preserve">Age of </w:t>
      </w:r>
      <w:r w:rsidRPr="00572C84">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572C84">
        <w:rPr>
          <w:sz w:val="16"/>
        </w:rPr>
        <w:t>, Franklin Roosevelt territory.</w:t>
      </w:r>
    </w:p>
    <w:p w14:paraId="4335BDB3" w14:textId="77777777" w:rsidR="00F664CD" w:rsidRPr="00572C84" w:rsidRDefault="00F664CD" w:rsidP="00F664CD">
      <w:pPr>
        <w:rPr>
          <w:sz w:val="16"/>
        </w:rPr>
      </w:pPr>
      <w:r w:rsidRPr="007E6ACA">
        <w:rPr>
          <w:rStyle w:val="StyleUnderline"/>
        </w:rPr>
        <w:t xml:space="preserve">It will </w:t>
      </w:r>
      <w:r w:rsidRPr="00572C84">
        <w:rPr>
          <w:rStyle w:val="StyleUnderline"/>
          <w:highlight w:val="yellow"/>
        </w:rPr>
        <w:t xml:space="preserve">inevitably </w:t>
      </w:r>
      <w:r w:rsidRPr="00572C84">
        <w:rPr>
          <w:rStyle w:val="Emphasis"/>
          <w:highlight w:val="yellow"/>
        </w:rPr>
        <w:t>change</w:t>
      </w:r>
      <w:r w:rsidRPr="00572C84">
        <w:rPr>
          <w:rStyle w:val="Emphasis"/>
        </w:rPr>
        <w:t xml:space="preserve"> the nature</w:t>
      </w:r>
      <w:r w:rsidRPr="007E6ACA">
        <w:rPr>
          <w:rStyle w:val="StyleUnderline"/>
        </w:rPr>
        <w:t xml:space="preserve"> of </w:t>
      </w:r>
      <w:r w:rsidRPr="00572C84">
        <w:rPr>
          <w:rStyle w:val="StyleUnderline"/>
          <w:highlight w:val="yellow"/>
        </w:rPr>
        <w:t>his opposition</w:t>
      </w:r>
      <w:r w:rsidRPr="00572C84">
        <w:rPr>
          <w:sz w:val="16"/>
        </w:rPr>
        <w:t>. Republicans are touting the end of identity politics. This may be unwarranted optimism. But Trump has revealed the limits of progressive cultural power.</w:t>
      </w:r>
    </w:p>
    <w:p w14:paraId="7FBB515E" w14:textId="77777777" w:rsidR="00F664CD" w:rsidRPr="00572C84" w:rsidRDefault="00F664CD" w:rsidP="00F664CD">
      <w:pPr>
        <w:rPr>
          <w:sz w:val="16"/>
        </w:rPr>
      </w:pPr>
      <w:r w:rsidRPr="007E6ACA">
        <w:rPr>
          <w:rStyle w:val="StyleUnderline"/>
        </w:rPr>
        <w:t>The left’s colonisation of race and gender did not turn into national political power. Quite the opposite</w:t>
      </w:r>
      <w:r w:rsidRPr="00572C84">
        <w:rPr>
          <w:sz w:val="16"/>
        </w:rPr>
        <w:t xml:space="preserve">, in fact. </w:t>
      </w:r>
      <w:r w:rsidRPr="007E6ACA">
        <w:rPr>
          <w:rStyle w:val="StyleUnderline"/>
        </w:rPr>
        <w:t>Their candidate in 2024, a woman of colour, received the lowest share of non-white votes of any Democrat since 1960</w:t>
      </w:r>
      <w:r w:rsidRPr="00572C84">
        <w:rPr>
          <w:sz w:val="16"/>
        </w:rPr>
        <w:t>.</w:t>
      </w:r>
    </w:p>
    <w:p w14:paraId="502D7F14" w14:textId="77777777" w:rsidR="00F664CD" w:rsidRPr="00572C84" w:rsidRDefault="00F664CD" w:rsidP="00F664CD">
      <w:pPr>
        <w:rPr>
          <w:sz w:val="16"/>
        </w:rPr>
      </w:pPr>
      <w:r w:rsidRPr="00572C84">
        <w:rPr>
          <w:sz w:val="16"/>
        </w:rPr>
        <w:t>On gender, she was unable to escape the woke caricature the GOP constructed: “Kamala is for they/them; President Trump is for you.”</w:t>
      </w:r>
    </w:p>
    <w:p w14:paraId="7C710CE3" w14:textId="77777777" w:rsidR="00F664CD" w:rsidRPr="00572C84" w:rsidRDefault="00F664CD" w:rsidP="00F664CD">
      <w:pPr>
        <w:rPr>
          <w:sz w:val="16"/>
        </w:rPr>
      </w:pPr>
      <w:r w:rsidRPr="007E6ACA">
        <w:rPr>
          <w:rStyle w:val="StyleUnderline"/>
        </w:rPr>
        <w:t xml:space="preserve">If the Democrats are serious about winning back power, they will have to relearn the vocabulary of class politics. This just </w:t>
      </w:r>
      <w:r w:rsidRPr="00572C84">
        <w:rPr>
          <w:rStyle w:val="StyleUnderline"/>
          <w:highlight w:val="yellow"/>
        </w:rPr>
        <w:t xml:space="preserve">might </w:t>
      </w:r>
      <w:r w:rsidRPr="00572C84">
        <w:rPr>
          <w:rStyle w:val="Emphasis"/>
          <w:highlight w:val="yellow"/>
        </w:rPr>
        <w:t>revitalise the progressive movement</w:t>
      </w:r>
      <w:r w:rsidRPr="00572C84">
        <w:rPr>
          <w:sz w:val="16"/>
        </w:rPr>
        <w:t>.</w:t>
      </w:r>
    </w:p>
    <w:p w14:paraId="18084C84" w14:textId="77777777" w:rsidR="00F664CD" w:rsidRPr="00572C84" w:rsidRDefault="00F664CD" w:rsidP="00F664CD">
      <w:pPr>
        <w:rPr>
          <w:sz w:val="16"/>
        </w:rPr>
      </w:pPr>
      <w:r w:rsidRPr="007E6ACA">
        <w:rPr>
          <w:rStyle w:val="StyleUnderline"/>
        </w:rPr>
        <w:t xml:space="preserve">That could be one of </w:t>
      </w:r>
      <w:r w:rsidRPr="00572C84">
        <w:rPr>
          <w:rStyle w:val="StyleUnderline"/>
          <w:highlight w:val="yellow"/>
        </w:rPr>
        <w:t xml:space="preserve">Trump’s most </w:t>
      </w:r>
      <w:r w:rsidRPr="00572C84">
        <w:rPr>
          <w:rStyle w:val="Emphasis"/>
          <w:highlight w:val="yellow"/>
        </w:rPr>
        <w:t>enduring legaci</w:t>
      </w:r>
      <w:r w:rsidRPr="00572C84">
        <w:rPr>
          <w:rStyle w:val="Emphasis"/>
        </w:rPr>
        <w:t>es</w:t>
      </w:r>
      <w:r w:rsidRPr="007E6ACA">
        <w:rPr>
          <w:rStyle w:val="StyleUnderline"/>
        </w:rPr>
        <w:t xml:space="preserve">: </w:t>
      </w:r>
      <w:r w:rsidRPr="00572C84">
        <w:rPr>
          <w:rStyle w:val="StyleUnderline"/>
          <w:highlight w:val="yellow"/>
        </w:rPr>
        <w:t>turning</w:t>
      </w:r>
      <w:r w:rsidRPr="007E6ACA">
        <w:rPr>
          <w:rStyle w:val="StyleUnderline"/>
        </w:rPr>
        <w:t xml:space="preserve"> the </w:t>
      </w:r>
      <w:r w:rsidRPr="00572C84">
        <w:rPr>
          <w:rStyle w:val="StyleUnderline"/>
          <w:highlight w:val="yellow"/>
        </w:rPr>
        <w:t>Democrats</w:t>
      </w:r>
      <w:r w:rsidRPr="007E6ACA">
        <w:rPr>
          <w:rStyle w:val="StyleUnderline"/>
        </w:rPr>
        <w:t xml:space="preserve"> from a party of ‘wokers’, </w:t>
      </w:r>
      <w:r w:rsidRPr="00572C84">
        <w:rPr>
          <w:rStyle w:val="StyleUnderline"/>
          <w:highlight w:val="yellow"/>
        </w:rPr>
        <w:t>back to</w:t>
      </w:r>
      <w:r w:rsidRPr="007E6ACA">
        <w:rPr>
          <w:rStyle w:val="StyleUnderline"/>
        </w:rPr>
        <w:t xml:space="preserve"> a </w:t>
      </w:r>
      <w:r w:rsidRPr="00572C84">
        <w:rPr>
          <w:rStyle w:val="Emphasis"/>
        </w:rPr>
        <w:t xml:space="preserve">party of </w:t>
      </w:r>
      <w:r w:rsidRPr="00572C84">
        <w:rPr>
          <w:rStyle w:val="Emphasis"/>
          <w:highlight w:val="yellow"/>
        </w:rPr>
        <w:t>workers</w:t>
      </w:r>
      <w:r w:rsidRPr="00572C84">
        <w:rPr>
          <w:sz w:val="16"/>
        </w:rPr>
        <w:t>.</w:t>
      </w:r>
    </w:p>
    <w:p w14:paraId="116C14BC" w14:textId="77777777" w:rsidR="00F664CD" w:rsidRPr="007E6ACA" w:rsidRDefault="00F664CD" w:rsidP="00F664CD">
      <w:pPr>
        <w:rPr>
          <w:sz w:val="8"/>
          <w:szCs w:val="8"/>
        </w:rPr>
      </w:pPr>
      <w:r w:rsidRPr="007E6ACA">
        <w:rPr>
          <w:sz w:val="8"/>
          <w:szCs w:val="8"/>
        </w:rPr>
        <w:t>He has begun a multiracial conservatism</w:t>
      </w:r>
    </w:p>
    <w:p w14:paraId="7A642D49" w14:textId="77777777" w:rsidR="00F664CD" w:rsidRPr="007E6ACA" w:rsidRDefault="00F664CD" w:rsidP="00F664CD">
      <w:pPr>
        <w:rPr>
          <w:sz w:val="8"/>
          <w:szCs w:val="8"/>
        </w:rPr>
      </w:pPr>
      <w:r w:rsidRPr="007E6ACA">
        <w:rPr>
          <w:sz w:val="8"/>
          <w:szCs w:val="8"/>
        </w:rPr>
        <w:t>The exciting next phase of American political development was confirmed by Trump’s big win. He has blown apart the idea that the GOP is reliant on angry white men.</w:t>
      </w:r>
    </w:p>
    <w:p w14:paraId="702A442D" w14:textId="77777777" w:rsidR="00F664CD" w:rsidRPr="007E6ACA" w:rsidRDefault="00F664CD" w:rsidP="00F664CD">
      <w:pPr>
        <w:rPr>
          <w:sz w:val="8"/>
          <w:szCs w:val="8"/>
        </w:rPr>
      </w:pPr>
      <w:r w:rsidRPr="007E6ACA">
        <w:rPr>
          <w:sz w:val="8"/>
          <w:szCs w:val="8"/>
        </w:rPr>
        <w:t>The gains he made with voters of colour were significant. Just as Democrats must now take class seriously again, so must Republicans learn how to cement their multiracial support.</w:t>
      </w:r>
    </w:p>
    <w:p w14:paraId="20865987" w14:textId="77777777" w:rsidR="00F664CD" w:rsidRPr="007E6ACA" w:rsidRDefault="00F664CD" w:rsidP="00F664CD">
      <w:pPr>
        <w:rPr>
          <w:sz w:val="8"/>
          <w:szCs w:val="8"/>
        </w:rPr>
      </w:pPr>
      <w:r w:rsidRPr="007E6ACA">
        <w:rPr>
          <w:sz w:val="8"/>
          <w:szCs w:val="8"/>
        </w:rPr>
        <w:t>In compelling graphics, the New York Times conceded that ‘Trump’s swift victory was driven by red shifts across the country, with gains among seemingly every possible grouping of Americans.</w:t>
      </w:r>
    </w:p>
    <w:p w14:paraId="5D25482A" w14:textId="77777777" w:rsidR="00F664CD" w:rsidRPr="007E6ACA" w:rsidRDefault="00F664CD" w:rsidP="00F664CD">
      <w:pPr>
        <w:rPr>
          <w:sz w:val="8"/>
          <w:szCs w:val="8"/>
        </w:rPr>
      </w:pPr>
      <w:r w:rsidRPr="007E6ACA">
        <w:rPr>
          <w:sz w:val="8"/>
          <w:szCs w:val="8"/>
        </w:rPr>
        <w:t>Native Americans, one of the groups progressives have attempted to sacralise, moved back towards the GOP (by 10 points). Trump increased his support in Hispanic-majority counties by 13.3 points (compared to 2020).</w:t>
      </w:r>
    </w:p>
    <w:p w14:paraId="7A4E4EF8" w14:textId="77777777" w:rsidR="00F664CD" w:rsidRPr="007E6ACA" w:rsidRDefault="00F664CD" w:rsidP="00F664CD">
      <w:pPr>
        <w:rPr>
          <w:sz w:val="8"/>
          <w:szCs w:val="8"/>
        </w:rPr>
      </w:pPr>
      <w:r w:rsidRPr="007E6ACA">
        <w:rPr>
          <w:sz w:val="8"/>
          <w:szCs w:val="8"/>
        </w:rPr>
        <w:t>More Hispanic women voted for Biden in 2020 than for Harris in 2024. And Trump doubled his support among black men; two in five voted for him.</w:t>
      </w:r>
    </w:p>
    <w:p w14:paraId="29386686" w14:textId="77777777" w:rsidR="00F664CD" w:rsidRDefault="00F664CD" w:rsidP="00F664CD">
      <w:pPr>
        <w:rPr>
          <w:sz w:val="8"/>
          <w:szCs w:val="8"/>
        </w:rPr>
      </w:pPr>
      <w:r w:rsidRPr="007E6ACA">
        <w:rPr>
          <w:sz w:val="8"/>
          <w:szCs w:val="8"/>
        </w:rPr>
        <w:t>Trump 2.0 may go down in history as the beginning of a more genuinely representative form of American democracy – one in which both parties compete on ideas rather than on identities.</w:t>
      </w:r>
    </w:p>
    <w:p w14:paraId="73C1E1D7" w14:textId="77777777" w:rsidR="00F664CD" w:rsidRPr="007E6ACA" w:rsidRDefault="00F664CD" w:rsidP="00F664CD">
      <w:pPr>
        <w:rPr>
          <w:sz w:val="8"/>
          <w:szCs w:val="8"/>
        </w:rPr>
      </w:pPr>
      <w:r w:rsidRPr="007E6ACA">
        <w:rPr>
          <w:sz w:val="8"/>
          <w:szCs w:val="8"/>
        </w:rPr>
        <w:t>He has made the Republicans serious about governance</w:t>
      </w:r>
    </w:p>
    <w:p w14:paraId="7001FA07" w14:textId="77777777" w:rsidR="00F664CD" w:rsidRPr="007E6ACA" w:rsidRDefault="00F664CD" w:rsidP="00F664CD">
      <w:pPr>
        <w:rPr>
          <w:sz w:val="8"/>
          <w:szCs w:val="8"/>
        </w:rPr>
      </w:pPr>
      <w:r w:rsidRPr="007E6ACA">
        <w:rPr>
          <w:sz w:val="8"/>
          <w:szCs w:val="8"/>
        </w:rPr>
        <w:t>When Trump won narrowly in 2016, it was dismissed by many as a protest vote.</w:t>
      </w:r>
    </w:p>
    <w:p w14:paraId="16E1C160" w14:textId="77777777" w:rsidR="00F664CD" w:rsidRPr="007E6ACA" w:rsidRDefault="00F664CD" w:rsidP="00F664CD">
      <w:pPr>
        <w:rPr>
          <w:sz w:val="8"/>
          <w:szCs w:val="8"/>
        </w:rPr>
      </w:pPr>
      <w:r w:rsidRPr="007E6ACA">
        <w:rPr>
          <w:sz w:val="8"/>
          <w:szCs w:val="8"/>
        </w:rPr>
        <w:t>In the interim, Trump has initiated a much deeper transformation of conservatism. By picking JD Vance as his vice president, Trump has anointed a technocratic as his (possible) successor in 2028.</w:t>
      </w:r>
    </w:p>
    <w:p w14:paraId="6DC449D4" w14:textId="77777777" w:rsidR="00F664CD" w:rsidRPr="007E6ACA" w:rsidRDefault="00F664CD" w:rsidP="00F664CD">
      <w:pPr>
        <w:rPr>
          <w:sz w:val="8"/>
          <w:szCs w:val="8"/>
        </w:rPr>
      </w:pPr>
      <w:r w:rsidRPr="007E6ACA">
        <w:rPr>
          <w:sz w:val="8"/>
          <w:szCs w:val="8"/>
        </w:rPr>
        <w:t>Rather than shouting down the institutions of the deep state, Vance is part of a global intellectual movement determined to march back through the institutions currently occupied by the progressive Left.</w:t>
      </w:r>
    </w:p>
    <w:p w14:paraId="1E512E92" w14:textId="77777777" w:rsidR="00F664CD" w:rsidRPr="007E6ACA" w:rsidRDefault="00F664CD" w:rsidP="00F664CD">
      <w:pPr>
        <w:rPr>
          <w:sz w:val="8"/>
          <w:szCs w:val="8"/>
        </w:rPr>
      </w:pPr>
      <w:r w:rsidRPr="007E6ACA">
        <w:rPr>
          <w:sz w:val="8"/>
          <w:szCs w:val="8"/>
        </w:rPr>
        <w:t>The New Right need technocrats and thinkers – not reactionaries – to staff the government departments, schools and campuses of America’s future.</w:t>
      </w:r>
    </w:p>
    <w:p w14:paraId="2B7467E3" w14:textId="77777777" w:rsidR="00F664CD" w:rsidRDefault="00F664CD" w:rsidP="00F664CD">
      <w:pPr>
        <w:rPr>
          <w:sz w:val="8"/>
          <w:szCs w:val="8"/>
        </w:rPr>
      </w:pPr>
      <w:r w:rsidRPr="007E6ACA">
        <w:rPr>
          <w:sz w:val="8"/>
          <w:szCs w:val="8"/>
        </w:rPr>
        <w:t>This cultural recalibration is long overdue. Trump 2.0 makes it possible.</w:t>
      </w:r>
    </w:p>
    <w:p w14:paraId="2BC248EE" w14:textId="77777777" w:rsidR="00F664CD" w:rsidRPr="00572C84" w:rsidRDefault="00F664CD" w:rsidP="00F664CD">
      <w:pPr>
        <w:rPr>
          <w:sz w:val="16"/>
        </w:rPr>
      </w:pPr>
      <w:r w:rsidRPr="00572C84">
        <w:rPr>
          <w:sz w:val="16"/>
        </w:rPr>
        <w:t>He’s an old lame duck</w:t>
      </w:r>
    </w:p>
    <w:p w14:paraId="5774A7A7" w14:textId="77777777" w:rsidR="00F664CD" w:rsidRPr="00572C84" w:rsidRDefault="00F664CD" w:rsidP="00F664CD">
      <w:pPr>
        <w:rPr>
          <w:sz w:val="16"/>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572C84">
        <w:rPr>
          <w:rStyle w:val="StyleUnderline"/>
          <w:highlight w:val="yellow"/>
        </w:rPr>
        <w:t>left</w:t>
      </w:r>
      <w:r w:rsidRPr="007E6ACA">
        <w:rPr>
          <w:rStyle w:val="StyleUnderline"/>
        </w:rPr>
        <w:t xml:space="preserve"> should </w:t>
      </w:r>
      <w:r w:rsidRPr="00572C84">
        <w:rPr>
          <w:rStyle w:val="Emphasis"/>
          <w:highlight w:val="yellow"/>
        </w:rPr>
        <w:t>find solac</w:t>
      </w:r>
      <w:r w:rsidRPr="00603435">
        <w:rPr>
          <w:rStyle w:val="Emphasis"/>
          <w:highlight w:val="yellow"/>
        </w:rPr>
        <w:t>e in</w:t>
      </w:r>
      <w:r w:rsidRPr="00572C84">
        <w:rPr>
          <w:rStyle w:val="Emphasis"/>
        </w:rPr>
        <w:t xml:space="preserve"> his </w:t>
      </w:r>
      <w:r w:rsidRPr="00572C84">
        <w:rPr>
          <w:rStyle w:val="Emphasis"/>
          <w:highlight w:val="yellow"/>
        </w:rPr>
        <w:t>age</w:t>
      </w:r>
      <w:r w:rsidRPr="00572C84">
        <w:rPr>
          <w:sz w:val="16"/>
        </w:rPr>
        <w:t xml:space="preserve"> (he is the oldest man to win the presidency) </w:t>
      </w:r>
      <w:r w:rsidRPr="00572C84">
        <w:rPr>
          <w:rStyle w:val="StyleUnderline"/>
          <w:highlight w:val="yellow"/>
        </w:rPr>
        <w:t>and how quickly</w:t>
      </w:r>
      <w:r w:rsidRPr="007E6ACA">
        <w:rPr>
          <w:rStyle w:val="StyleUnderline"/>
        </w:rPr>
        <w:t xml:space="preserve"> his </w:t>
      </w:r>
      <w:r w:rsidRPr="00572C84">
        <w:rPr>
          <w:rStyle w:val="Emphasis"/>
          <w:highlight w:val="yellow"/>
        </w:rPr>
        <w:t>p</w:t>
      </w:r>
      <w:r w:rsidRPr="007E6ACA">
        <w:rPr>
          <w:rStyle w:val="StyleUnderline"/>
        </w:rPr>
        <w:t xml:space="preserve">olitical </w:t>
      </w:r>
      <w:r w:rsidRPr="00572C84">
        <w:rPr>
          <w:rStyle w:val="Emphasis"/>
          <w:highlight w:val="yellow"/>
        </w:rPr>
        <w:t>c</w:t>
      </w:r>
      <w:r w:rsidRPr="007E6ACA">
        <w:rPr>
          <w:rStyle w:val="StyleUnderline"/>
        </w:rPr>
        <w:t xml:space="preserve">apital </w:t>
      </w:r>
      <w:r w:rsidRPr="00572C84">
        <w:rPr>
          <w:rStyle w:val="Emphasis"/>
        </w:rPr>
        <w:t xml:space="preserve">will </w:t>
      </w:r>
      <w:r w:rsidRPr="00572C84">
        <w:rPr>
          <w:rStyle w:val="Emphasis"/>
          <w:highlight w:val="yellow"/>
        </w:rPr>
        <w:t>disappear</w:t>
      </w:r>
      <w:r w:rsidRPr="00572C84">
        <w:rPr>
          <w:sz w:val="16"/>
        </w:rPr>
        <w:t xml:space="preserve"> (which is what happens to all second termers).</w:t>
      </w:r>
    </w:p>
    <w:p w14:paraId="31509FAA" w14:textId="77777777" w:rsidR="00F664CD" w:rsidRPr="00572C84" w:rsidRDefault="00F664CD" w:rsidP="00F664CD">
      <w:pPr>
        <w:rPr>
          <w:sz w:val="16"/>
        </w:rPr>
      </w:pPr>
      <w:r w:rsidRPr="00572C84">
        <w:rPr>
          <w:sz w:val="16"/>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572C84">
        <w:rPr>
          <w:sz w:val="16"/>
        </w:rPr>
        <w:t>.</w:t>
      </w:r>
    </w:p>
    <w:p w14:paraId="7D0A091B" w14:textId="77777777" w:rsidR="00F664CD" w:rsidRPr="00572C84" w:rsidRDefault="00F664CD" w:rsidP="00F664CD">
      <w:pPr>
        <w:rPr>
          <w:sz w:val="16"/>
        </w:rPr>
      </w:pPr>
      <w:r w:rsidRPr="00572C84">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572C84">
        <w:rPr>
          <w:rStyle w:val="StyleUnderline"/>
          <w:highlight w:val="yellow"/>
        </w:rPr>
        <w:t xml:space="preserve">are </w:t>
      </w:r>
      <w:r w:rsidRPr="00572C84">
        <w:rPr>
          <w:rStyle w:val="Emphasis"/>
          <w:highlight w:val="yellow"/>
        </w:rPr>
        <w:t>lame ducks</w:t>
      </w:r>
      <w:r w:rsidRPr="00572C84">
        <w:rPr>
          <w:sz w:val="16"/>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572C84">
        <w:rPr>
          <w:sz w:val="16"/>
        </w:rPr>
        <w:t>.</w:t>
      </w:r>
    </w:p>
    <w:p w14:paraId="050C5489" w14:textId="77777777" w:rsidR="00F664CD" w:rsidRPr="00572C84" w:rsidRDefault="00F664CD" w:rsidP="00F664CD">
      <w:pPr>
        <w:rPr>
          <w:sz w:val="16"/>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572C84">
        <w:rPr>
          <w:sz w:val="16"/>
        </w:rPr>
        <w:t>.</w:t>
      </w:r>
    </w:p>
    <w:p w14:paraId="4513CBD5" w14:textId="77777777" w:rsidR="00F664CD" w:rsidRPr="00572C84" w:rsidRDefault="00F664CD" w:rsidP="00F664CD">
      <w:pPr>
        <w:rPr>
          <w:sz w:val="16"/>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572C84">
        <w:rPr>
          <w:sz w:val="16"/>
        </w:rPr>
        <w:t>. Richard Nixon resigned in his. Ronald Reagan’s was nearly ended by the Iran-Contra scandal. George W. Bush faced a global financial crisis. Barack Obama’s second term failure was the election of Donald Trump in 2016.</w:t>
      </w:r>
    </w:p>
    <w:p w14:paraId="237F8FD5" w14:textId="77777777" w:rsidR="00F664CD" w:rsidRPr="00572C84" w:rsidRDefault="00F664CD" w:rsidP="00F664CD">
      <w:pPr>
        <w:rPr>
          <w:sz w:val="16"/>
        </w:rPr>
      </w:pPr>
      <w:r w:rsidRPr="007F3F4B">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572C84">
        <w:rPr>
          <w:rStyle w:val="Emphasis"/>
          <w:highlight w:val="yellow"/>
        </w:rPr>
        <w:t>be</w:t>
      </w:r>
      <w:r w:rsidRPr="00572C84">
        <w:rPr>
          <w:rStyle w:val="Emphasis"/>
        </w:rPr>
        <w:t xml:space="preserve"> un</w:t>
      </w:r>
      <w:r w:rsidRPr="00572C84">
        <w:rPr>
          <w:rStyle w:val="Emphasis"/>
          <w:highlight w:val="yellow"/>
        </w:rPr>
        <w:t>bounded</w:t>
      </w:r>
      <w:r w:rsidRPr="007E6ACA">
        <w:rPr>
          <w:rStyle w:val="StyleUnderline"/>
        </w:rPr>
        <w:t xml:space="preserve">. He will </w:t>
      </w:r>
      <w:r w:rsidRPr="00572C84">
        <w:rPr>
          <w:rStyle w:val="StyleUnderline"/>
          <w:highlight w:val="yellow"/>
        </w:rPr>
        <w:t xml:space="preserve">face the same </w:t>
      </w:r>
      <w:r w:rsidRPr="00572C84">
        <w:rPr>
          <w:rStyle w:val="Emphasis"/>
          <w:highlight w:val="yellow"/>
        </w:rPr>
        <w:t>structural</w:t>
      </w:r>
      <w:r w:rsidRPr="00572C84">
        <w:rPr>
          <w:rStyle w:val="Emphasis"/>
        </w:rPr>
        <w:t xml:space="preserve">-political </w:t>
      </w:r>
      <w:r w:rsidRPr="00572C84">
        <w:rPr>
          <w:rStyle w:val="Emphasis"/>
          <w:highlight w:val="yellow"/>
        </w:rPr>
        <w:t>pressures</w:t>
      </w:r>
      <w:r w:rsidRPr="007E6ACA">
        <w:rPr>
          <w:rStyle w:val="StyleUnderline"/>
        </w:rPr>
        <w:t xml:space="preserve"> as his predecessors</w:t>
      </w:r>
      <w:r w:rsidRPr="00572C84">
        <w:rPr>
          <w:sz w:val="16"/>
        </w:rPr>
        <w:t>.</w:t>
      </w:r>
    </w:p>
    <w:p w14:paraId="6FBDB5F8" w14:textId="77777777" w:rsidR="00F664CD" w:rsidRPr="00572C84" w:rsidRDefault="00F664CD" w:rsidP="00F664CD">
      <w:pPr>
        <w:rPr>
          <w:sz w:val="16"/>
        </w:rPr>
      </w:pPr>
      <w:r w:rsidRPr="00572C84">
        <w:rPr>
          <w:sz w:val="16"/>
        </w:rPr>
        <w:t>The Constitution holds</w:t>
      </w:r>
    </w:p>
    <w:p w14:paraId="5BFAD1E5" w14:textId="77777777" w:rsidR="00F664CD" w:rsidRPr="00572C84" w:rsidRDefault="00F664CD" w:rsidP="00F664CD">
      <w:pPr>
        <w:rPr>
          <w:sz w:val="16"/>
        </w:rPr>
      </w:pPr>
      <w:r w:rsidRPr="00572C84">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7F3F4B">
        <w:rPr>
          <w:rStyle w:val="Emphasis"/>
          <w:highlight w:val="yellow"/>
        </w:rPr>
        <w:t>the Constitution</w:t>
      </w:r>
      <w:r w:rsidRPr="007E6ACA">
        <w:rPr>
          <w:rStyle w:val="StyleUnderline"/>
        </w:rPr>
        <w:t xml:space="preserve"> of the United States, now in its 24th decade of operation</w:t>
      </w:r>
      <w:r w:rsidRPr="00572C84">
        <w:rPr>
          <w:sz w:val="16"/>
        </w:rPr>
        <w:t>.</w:t>
      </w:r>
    </w:p>
    <w:p w14:paraId="4053201F" w14:textId="77777777" w:rsidR="00F664CD" w:rsidRPr="00572C84" w:rsidRDefault="00F664CD" w:rsidP="00F664CD">
      <w:pPr>
        <w:rPr>
          <w:sz w:val="16"/>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572C84">
        <w:rPr>
          <w:sz w:val="16"/>
        </w:rPr>
        <w:t>.</w:t>
      </w:r>
    </w:p>
    <w:p w14:paraId="50042E9C" w14:textId="77777777" w:rsidR="00F664CD" w:rsidRPr="00572C84" w:rsidRDefault="00F664CD" w:rsidP="00F664CD">
      <w:pPr>
        <w:rPr>
          <w:rStyle w:val="Emphasis"/>
        </w:rPr>
      </w:pPr>
      <w:r w:rsidRPr="00572C84">
        <w:rPr>
          <w:rStyle w:val="Emphasis"/>
        </w:rPr>
        <w:t>But the Constitution held. It holds still.</w:t>
      </w:r>
    </w:p>
    <w:p w14:paraId="4B7CFF59" w14:textId="77777777" w:rsidR="00F664CD" w:rsidRPr="00572C84" w:rsidRDefault="00F664CD" w:rsidP="00F664CD">
      <w:pPr>
        <w:rPr>
          <w:sz w:val="16"/>
        </w:rPr>
      </w:pPr>
      <w:r w:rsidRPr="007E6ACA">
        <w:rPr>
          <w:rStyle w:val="StyleUnderline"/>
        </w:rPr>
        <w:t xml:space="preserve">Trump left office reluctantly but </w:t>
      </w:r>
      <w:r w:rsidRPr="00572C84">
        <w:rPr>
          <w:rStyle w:val="Emphasis"/>
        </w:rPr>
        <w:t>left nonetheless</w:t>
      </w:r>
      <w:r w:rsidRPr="00572C84">
        <w:rPr>
          <w:sz w:val="16"/>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572C84">
        <w:rPr>
          <w:sz w:val="16"/>
        </w:rPr>
        <w:t>, as the Constitution allows.</w:t>
      </w:r>
    </w:p>
    <w:p w14:paraId="155CC9A8" w14:textId="77777777" w:rsidR="00F664CD" w:rsidRPr="00572C84" w:rsidRDefault="00F664CD" w:rsidP="00F664CD">
      <w:pPr>
        <w:rPr>
          <w:sz w:val="16"/>
        </w:rPr>
      </w:pPr>
      <w:r w:rsidRPr="00572C84">
        <w:rPr>
          <w:sz w:val="16"/>
        </w:rPr>
        <w:t>In questions of power then," said Thomas Jefferson, "let no more be heard of confidence in man, but bind him down from mischief by the chains of the constitution."</w:t>
      </w:r>
    </w:p>
    <w:p w14:paraId="23B10115" w14:textId="77777777" w:rsidR="00F664CD" w:rsidRDefault="00F664CD" w:rsidP="00F664CD">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t>.</w:t>
      </w:r>
    </w:p>
    <w:p w14:paraId="58834E4E" w14:textId="77777777" w:rsidR="00F664CD" w:rsidRDefault="00F664CD" w:rsidP="00F664CD">
      <w:pPr>
        <w:pStyle w:val="Heading3"/>
      </w:pPr>
      <w:r>
        <w:t>Personalism---AT: Polycrisis---1NC</w:t>
      </w:r>
    </w:p>
    <w:p w14:paraId="405FF1B5" w14:textId="77777777" w:rsidR="00F664CD" w:rsidRPr="008F2205" w:rsidRDefault="00F664CD" w:rsidP="00F664CD">
      <w:pPr>
        <w:pStyle w:val="Heading4"/>
      </w:pPr>
      <w:r>
        <w:t xml:space="preserve">No polycrisis impact.  </w:t>
      </w:r>
    </w:p>
    <w:p w14:paraId="3BC891C2" w14:textId="77777777" w:rsidR="00F664CD" w:rsidRPr="003E6008" w:rsidRDefault="00F664CD" w:rsidP="00F664CD">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88C93A0" w14:textId="77777777" w:rsidR="00F664CD" w:rsidRPr="00C122C0" w:rsidRDefault="00F664CD" w:rsidP="00F664CD">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640813ED" w14:textId="77777777" w:rsidR="00F664CD" w:rsidRPr="00C122C0" w:rsidRDefault="00F664CD" w:rsidP="00F664CD">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24F14AC8" w14:textId="77777777" w:rsidR="00F664CD" w:rsidRPr="00C122C0" w:rsidRDefault="00F664CD" w:rsidP="00F664CD">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57CEB2C5" w14:textId="77777777" w:rsidR="00F664CD" w:rsidRDefault="00F664CD" w:rsidP="00F664CD">
      <w:pPr>
        <w:rPr>
          <w:rStyle w:val="Emphasis"/>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2FAD20C9" w14:textId="77777777" w:rsidR="00F664CD" w:rsidRDefault="00F664CD" w:rsidP="00F664CD">
      <w:pPr>
        <w:pStyle w:val="Heading3"/>
      </w:pPr>
      <w:r>
        <w:t>Personalism---AT: Deterrence Breakdown---1NC</w:t>
      </w:r>
    </w:p>
    <w:p w14:paraId="1FCF841B" w14:textId="77777777" w:rsidR="00F664CD" w:rsidRDefault="00F664CD" w:rsidP="00F664CD">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770BC56A" w14:textId="77777777" w:rsidR="00F664CD" w:rsidRDefault="00F664CD" w:rsidP="00F664CD">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19A169E6" w14:textId="77777777" w:rsidR="00F664CD" w:rsidRPr="0046275E" w:rsidRDefault="00F664CD" w:rsidP="00F664CD">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60684FBB" w14:textId="77777777" w:rsidR="00F664CD" w:rsidRPr="0046275E" w:rsidRDefault="00F664CD" w:rsidP="00F664CD">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1CC79519" w14:textId="77777777" w:rsidR="00F664CD" w:rsidRPr="0046275E" w:rsidRDefault="00F664CD" w:rsidP="00F664CD">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2FAFA398" w14:textId="77777777" w:rsidR="00F664CD" w:rsidRPr="0046275E" w:rsidRDefault="00F664CD" w:rsidP="00F664CD">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0023CAF3" w14:textId="77777777" w:rsidR="00F664CD" w:rsidRPr="0046275E" w:rsidRDefault="00F664CD" w:rsidP="00F664CD">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782D7FC0" w14:textId="77777777" w:rsidR="00F664CD" w:rsidRPr="0046275E" w:rsidRDefault="00F664CD" w:rsidP="00F664CD">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48AE0CA" w14:textId="77777777" w:rsidR="00F664CD" w:rsidRPr="0046275E" w:rsidRDefault="00F664CD" w:rsidP="00F664CD">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EDE66CB" w14:textId="77777777" w:rsidR="00F664CD" w:rsidRPr="0046275E" w:rsidRDefault="00F664CD" w:rsidP="00F664CD">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151A698B" w14:textId="77777777" w:rsidR="00F664CD" w:rsidRPr="0046275E" w:rsidRDefault="00F664CD" w:rsidP="00F664CD">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314FAD46" w14:textId="77777777" w:rsidR="00F664CD" w:rsidRPr="0046275E" w:rsidRDefault="00F664CD" w:rsidP="00F664CD">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58B71D9C" w14:textId="77777777" w:rsidR="00F664CD" w:rsidRPr="0046275E" w:rsidRDefault="00F664CD" w:rsidP="00F664CD">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3F7D8F2" w14:textId="77777777" w:rsidR="00F664CD" w:rsidRPr="0046275E" w:rsidRDefault="00F664CD" w:rsidP="00F664CD">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564A6546" w14:textId="77777777" w:rsidR="00F664CD" w:rsidRPr="0046275E" w:rsidRDefault="00F664CD" w:rsidP="00F664CD">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7F1C1275" w14:textId="77777777" w:rsidR="00F664CD" w:rsidRPr="00AC0423" w:rsidRDefault="00F664CD" w:rsidP="00F664CD">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72FCFF26" w14:textId="77777777" w:rsidR="00F664CD" w:rsidRDefault="00F664CD" w:rsidP="00F664CD">
      <w:pPr>
        <w:pStyle w:val="Heading1"/>
      </w:pPr>
      <w:r>
        <w:t>2NC</w:t>
      </w:r>
    </w:p>
    <w:p w14:paraId="6ED53D54" w14:textId="77777777" w:rsidR="00F664CD" w:rsidRPr="00074172" w:rsidRDefault="00F664CD" w:rsidP="00F664CD">
      <w:pPr>
        <w:pStyle w:val="Heading2"/>
      </w:pPr>
      <w:r>
        <w:t>DA</w:t>
      </w:r>
    </w:p>
    <w:p w14:paraId="059EA858" w14:textId="77777777" w:rsidR="00F664CD" w:rsidRPr="00350C54" w:rsidRDefault="00F664CD" w:rsidP="00F664CD">
      <w:pPr>
        <w:pStyle w:val="Heading3"/>
      </w:pPr>
      <w:bookmarkStart w:id="2" w:name="Level_1_278"/>
      <w:r>
        <w:t>2NC---O/V</w:t>
      </w:r>
    </w:p>
    <w:p w14:paraId="32ACEFF1" w14:textId="77777777" w:rsidR="00F664CD" w:rsidRPr="00B24C9E" w:rsidRDefault="00F664CD" w:rsidP="00F664CD">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2F7DBE54" w14:textId="77777777" w:rsidR="00F664CD" w:rsidRPr="00B24C9E" w:rsidRDefault="00F664CD" w:rsidP="00F664CD">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05FB64D3" w14:textId="77777777" w:rsidR="00F664CD" w:rsidRPr="00B24C9E" w:rsidRDefault="00F664CD" w:rsidP="00F664CD">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1857B0FF" w14:textId="77777777" w:rsidR="00F664CD" w:rsidRPr="00B24C9E" w:rsidRDefault="00F664CD" w:rsidP="00F664CD">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772DDEE8" w14:textId="77777777" w:rsidR="00F664CD" w:rsidRPr="00B24C9E" w:rsidRDefault="00F664CD" w:rsidP="00F664CD">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35CD53EE" w14:textId="77777777" w:rsidR="00F664CD" w:rsidRPr="00B24C9E" w:rsidRDefault="00F664CD" w:rsidP="00F664CD">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2119AFCC" w14:textId="77777777" w:rsidR="00F664CD" w:rsidRPr="00B24C9E" w:rsidRDefault="00F664CD" w:rsidP="00F664CD">
      <w:pPr>
        <w:rPr>
          <w:sz w:val="16"/>
        </w:rPr>
      </w:pPr>
      <w:r w:rsidRPr="00B24C9E">
        <w:rPr>
          <w:sz w:val="16"/>
        </w:rPr>
        <w:t>Many voters, overwhelmed by these forces, are being driven into the arms of politicians who may echo their sentiments but offer simplistic, divisive and even destructive policies.</w:t>
      </w:r>
    </w:p>
    <w:p w14:paraId="7179F2E2" w14:textId="77777777" w:rsidR="00F664CD" w:rsidRPr="00101E66" w:rsidRDefault="00F664CD" w:rsidP="00F664CD">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6E67B6C5" w14:textId="77777777" w:rsidR="00F664CD" w:rsidRPr="00101E66" w:rsidRDefault="00F664CD" w:rsidP="00F664CD">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1BDB8859" w14:textId="77777777" w:rsidR="00F664CD" w:rsidRPr="00101E66" w:rsidRDefault="00F664CD" w:rsidP="00F664CD">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500A7DA5" w14:textId="77777777" w:rsidR="00F664CD" w:rsidRPr="007C223D" w:rsidRDefault="00F664CD" w:rsidP="00F664CD"/>
    <w:p w14:paraId="3D830F70" w14:textId="77777777" w:rsidR="00F664CD" w:rsidRPr="004F0A37" w:rsidRDefault="00F664CD" w:rsidP="00F664CD">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67F41620" w14:textId="77777777" w:rsidR="00F664CD" w:rsidRPr="004F0A37" w:rsidRDefault="00F664CD" w:rsidP="00F664CD">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1A01ACAF" w14:textId="77777777" w:rsidR="00F664CD" w:rsidRPr="009941DA" w:rsidRDefault="00F664CD" w:rsidP="00F664CD">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4D4A6DFF" w14:textId="77777777" w:rsidR="00F664CD" w:rsidRPr="009D266A" w:rsidRDefault="00F664CD" w:rsidP="00F664CD">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 w:val="28"/>
          <w:szCs w:val="28"/>
          <w:highlight w:val="yellow"/>
        </w:rPr>
        <w:t>a “policy first” strategy makes 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3B6AA0DC" w14:textId="77777777" w:rsidR="00F664CD" w:rsidRPr="009D266A" w:rsidRDefault="00F664CD" w:rsidP="00F664CD">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04A9EDDE" w14:textId="77777777" w:rsidR="00F664CD" w:rsidRPr="00217B5D" w:rsidRDefault="00F664CD" w:rsidP="00F664CD"/>
    <w:p w14:paraId="06171E3E" w14:textId="77777777" w:rsidR="00F664CD" w:rsidRPr="0053269E" w:rsidRDefault="00F664CD" w:rsidP="00F664CD">
      <w:pPr>
        <w:pStyle w:val="Heading3"/>
      </w:pPr>
      <w:bookmarkStart w:id="3" w:name="Level_1_1724"/>
      <w:r>
        <w:t>2NC---uniqueness---vs. federal workers</w:t>
      </w:r>
    </w:p>
    <w:p w14:paraId="3FEFD3AA" w14:textId="77777777" w:rsidR="00F664CD" w:rsidRPr="004060B7" w:rsidRDefault="00F664CD" w:rsidP="00F664CD">
      <w:pPr>
        <w:pStyle w:val="Heading4"/>
      </w:pPr>
      <w:r>
        <w:t xml:space="preserve">Attacks on </w:t>
      </w:r>
      <w:r w:rsidRPr="00176E4C">
        <w:rPr>
          <w:u w:val="single"/>
        </w:rPr>
        <w:t>federal workers</w:t>
      </w:r>
      <w:r>
        <w:t xml:space="preserve"> are driving </w:t>
      </w:r>
      <w:r w:rsidRPr="00176E4C">
        <w:rPr>
          <w:u w:val="single"/>
        </w:rPr>
        <w:t>broad-based</w:t>
      </w:r>
      <w:r>
        <w:t xml:space="preserve"> democratic and populist movements.</w:t>
      </w:r>
    </w:p>
    <w:p w14:paraId="6E9801DD" w14:textId="77777777" w:rsidR="00F664CD" w:rsidRPr="00AB3990" w:rsidRDefault="00F664CD" w:rsidP="00F664CD">
      <w:pPr>
        <w:rPr>
          <w:rStyle w:val="Emphasis"/>
        </w:rPr>
      </w:pPr>
      <w:r>
        <w:t xml:space="preserve">Michael </w:t>
      </w:r>
      <w:r w:rsidRPr="006F313D">
        <w:rPr>
          <w:rStyle w:val="Style13ptBold"/>
        </w:rPr>
        <w:t>Podhorzer 25</w:t>
      </w:r>
      <w:r>
        <w:t>, former political director of the AFL-CIO, senior fellow at the Center for American Progress and founder of the Analyst Institute, “The Trump Regime’s War on Working People”, https://contrarian.substack.com/p/the-trump-regimes-war-on-working</w:t>
      </w:r>
    </w:p>
    <w:p w14:paraId="588C64B5" w14:textId="77777777" w:rsidR="00F664CD" w:rsidRPr="00176E4C" w:rsidRDefault="00F664CD" w:rsidP="00F664CD">
      <w:pPr>
        <w:rPr>
          <w:sz w:val="16"/>
        </w:rPr>
      </w:pPr>
      <w:r w:rsidRPr="00176E4C">
        <w:rPr>
          <w:sz w:val="16"/>
        </w:rPr>
        <w:t xml:space="preserve">In merely a hundred days, </w:t>
      </w:r>
      <w:r w:rsidRPr="00E2401D">
        <w:rPr>
          <w:rStyle w:val="StyleUnderline"/>
          <w:highlight w:val="yellow"/>
        </w:rPr>
        <w:t>Trump orchestrated a</w:t>
      </w:r>
      <w:r w:rsidRPr="00176E4C">
        <w:rPr>
          <w:sz w:val="16"/>
        </w:rPr>
        <w:t xml:space="preserve"> comprehensive </w:t>
      </w:r>
      <w:r w:rsidRPr="00E2401D">
        <w:rPr>
          <w:rStyle w:val="Emphasis"/>
          <w:highlight w:val="yellow"/>
        </w:rPr>
        <w:t>dismantling</w:t>
      </w:r>
      <w:r w:rsidRPr="00E2401D">
        <w:rPr>
          <w:rStyle w:val="StyleUnderline"/>
          <w:highlight w:val="yellow"/>
        </w:rPr>
        <w:t xml:space="preserve"> of </w:t>
      </w:r>
      <w:r w:rsidRPr="00E2401D">
        <w:rPr>
          <w:rStyle w:val="Emphasis"/>
          <w:highlight w:val="yellow"/>
        </w:rPr>
        <w:t>union protections</w:t>
      </w:r>
      <w:r w:rsidRPr="00AB3990">
        <w:rPr>
          <w:rStyle w:val="StyleUnderline"/>
        </w:rPr>
        <w:t xml:space="preserve"> and civil service stability. His executive orders </w:t>
      </w:r>
      <w:r w:rsidRPr="00AB3990">
        <w:rPr>
          <w:rStyle w:val="Emphasis"/>
        </w:rPr>
        <w:t>stripped collective bargaining rights</w:t>
      </w:r>
      <w:r w:rsidRPr="00176E4C">
        <w:rPr>
          <w:sz w:val="16"/>
        </w:rPr>
        <w:t xml:space="preserve"> </w:t>
      </w:r>
      <w:r w:rsidRPr="00AB3990">
        <w:rPr>
          <w:rStyle w:val="StyleUnderline"/>
        </w:rPr>
        <w:t xml:space="preserve">from over a million </w:t>
      </w:r>
      <w:r w:rsidRPr="00AB3990">
        <w:rPr>
          <w:rStyle w:val="Emphasis"/>
        </w:rPr>
        <w:t>federal workers</w:t>
      </w:r>
      <w:r w:rsidRPr="00176E4C">
        <w:rPr>
          <w:sz w:val="16"/>
        </w:rPr>
        <w:t xml:space="preserve">, </w:t>
      </w:r>
      <w:r w:rsidRPr="00E2401D">
        <w:rPr>
          <w:rStyle w:val="StyleUnderline"/>
          <w:highlight w:val="yellow"/>
        </w:rPr>
        <w:t xml:space="preserve">signaling to employers </w:t>
      </w:r>
      <w:r w:rsidRPr="00E2401D">
        <w:rPr>
          <w:rStyle w:val="Emphasis"/>
          <w:highlight w:val="yellow"/>
        </w:rPr>
        <w:t>nationwide</w:t>
      </w:r>
      <w:r w:rsidRPr="00E2401D">
        <w:rPr>
          <w:rStyle w:val="StyleUnderline"/>
          <w:highlight w:val="yellow"/>
        </w:rPr>
        <w:t xml:space="preserve"> that </w:t>
      </w:r>
      <w:r w:rsidRPr="00E2401D">
        <w:rPr>
          <w:rStyle w:val="Emphasis"/>
          <w:highlight w:val="yellow"/>
        </w:rPr>
        <w:t>union rights were vulnerable</w:t>
      </w:r>
      <w:r w:rsidRPr="00176E4C">
        <w:rPr>
          <w:sz w:val="16"/>
        </w:rPr>
        <w:t>. Trump strategically replaced key independent agency officials committed to protecting workers—such as Gwynne Wilcox from the NLRB and Susan Tsui Grundmann from the Federal Labor Relations Authority (FLRA)—with allies more sympathetic to employers. His nomination of a partner from the notoriously anti-union law firm Morgan Lewis as NLRB General Counsel reinforced this hostile takeover.</w:t>
      </w:r>
    </w:p>
    <w:p w14:paraId="1D006379" w14:textId="77777777" w:rsidR="00F664CD" w:rsidRPr="00176E4C" w:rsidRDefault="00F664CD" w:rsidP="00F664CD">
      <w:pPr>
        <w:rPr>
          <w:sz w:val="16"/>
        </w:rPr>
      </w:pPr>
      <w:r w:rsidRPr="00176E4C">
        <w:rPr>
          <w:sz w:val="16"/>
        </w:rPr>
        <w:t>Trump’s destructive trajectory included targeted attacks on independent agencies designed to safeguard civil rights and labor standards. The dismissals from the Merit Systems Protection Board (MSPB) and Equal Employment Opportunity Commission (EEOC) compromised vital protections against unfair employment practices and workplace discrimination. Trump’s administration didn’t merely fire personnel; it sought to neuter the very institutions responsible for mediating labor disputes and upholding employment standards, significantly weakening the Federal Mediation and Conciliation Service.</w:t>
      </w:r>
    </w:p>
    <w:p w14:paraId="32F4EC21" w14:textId="77777777" w:rsidR="00F664CD" w:rsidRPr="00176E4C" w:rsidRDefault="00F664CD" w:rsidP="00F664CD">
      <w:pPr>
        <w:rPr>
          <w:sz w:val="16"/>
        </w:rPr>
      </w:pPr>
      <w:r w:rsidRPr="00176E4C">
        <w:rPr>
          <w:sz w:val="16"/>
        </w:rPr>
        <w:t>The administration’s systemic assault has extended far beyond administrative reshuffling. Trump aggressively undermined wages and worker safety, eliminating essential training and apprenticeship programs and upending protections designed to ensure equity and dignity in workplaces. Trump’s rollback of executive orders mandating fair wages for federal contractors and protections against employee misclassification exacerbated profound economic inequalities. Simultaneously, his administration drastically weakened safety agencies like the National Institute for Occupational Safety and Health (NIOSH), endangering miners, healthcare workers, and other laborers in high-risk sectors.</w:t>
      </w:r>
    </w:p>
    <w:p w14:paraId="7913794A" w14:textId="77777777" w:rsidR="00F664CD" w:rsidRPr="00176E4C" w:rsidRDefault="00F664CD" w:rsidP="00F664CD">
      <w:pPr>
        <w:rPr>
          <w:sz w:val="16"/>
        </w:rPr>
      </w:pPr>
      <w:r w:rsidRPr="00176E4C">
        <w:rPr>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7B20FAC6" w14:textId="77777777" w:rsidR="00F664CD" w:rsidRPr="00176E4C" w:rsidRDefault="00F664CD" w:rsidP="00F664CD">
      <w:pPr>
        <w:rPr>
          <w:sz w:val="16"/>
        </w:rPr>
      </w:pPr>
      <w:r w:rsidRPr="00176E4C">
        <w:rPr>
          <w:sz w:val="16"/>
        </w:rPr>
        <w:t>The regime also targeted protections against workplace discrimination, systematically denying regulatory protections that had fostered diversity, equity, and inclusion. Trump’s reversal of protections for LGBTQI+ individuals, along with his aggressive rollback of anti-discrimination policies in federal contracting and employment, undermined decades of progress towards equitable workplaces.</w:t>
      </w:r>
    </w:p>
    <w:p w14:paraId="3B41778A" w14:textId="77777777" w:rsidR="00F664CD" w:rsidRPr="00176E4C" w:rsidRDefault="00F664CD" w:rsidP="00F664CD">
      <w:pPr>
        <w:rPr>
          <w:sz w:val="16"/>
        </w:rPr>
      </w:pPr>
      <w:r w:rsidRPr="00176E4C">
        <w:rPr>
          <w:rStyle w:val="Emphasis"/>
        </w:rPr>
        <w:t>However</w:t>
      </w:r>
      <w:r w:rsidRPr="00176E4C">
        <w:rPr>
          <w:sz w:val="16"/>
        </w:rPr>
        <w:t xml:space="preserve">, </w:t>
      </w:r>
      <w:r w:rsidRPr="00E2401D">
        <w:rPr>
          <w:rStyle w:val="StyleUnderline"/>
          <w:highlight w:val="yellow"/>
        </w:rPr>
        <w:t>Trump’s aggressive</w:t>
      </w:r>
      <w:r w:rsidRPr="00176E4C">
        <w:rPr>
          <w:rStyle w:val="StyleUnderline"/>
        </w:rPr>
        <w:t xml:space="preserve"> anti-labor </w:t>
      </w:r>
      <w:r w:rsidRPr="00E2401D">
        <w:rPr>
          <w:rStyle w:val="StyleUnderline"/>
          <w:highlight w:val="yellow"/>
        </w:rPr>
        <w:t xml:space="preserve">actions </w:t>
      </w:r>
      <w:r w:rsidRPr="00E2401D">
        <w:rPr>
          <w:rStyle w:val="Emphasis"/>
          <w:highlight w:val="yellow"/>
        </w:rPr>
        <w:t>have not gone uncontested</w:t>
      </w:r>
      <w:r w:rsidRPr="00E2401D">
        <w:rPr>
          <w:sz w:val="16"/>
          <w:highlight w:val="yellow"/>
        </w:rPr>
        <w:t xml:space="preserve">. </w:t>
      </w:r>
      <w:r w:rsidRPr="00E2401D">
        <w:rPr>
          <w:rStyle w:val="Emphasis"/>
          <w:highlight w:val="yellow"/>
        </w:rPr>
        <w:t>Unions</w:t>
      </w:r>
      <w:r w:rsidRPr="00E2401D">
        <w:rPr>
          <w:sz w:val="16"/>
          <w:highlight w:val="yellow"/>
        </w:rPr>
        <w:t xml:space="preserve"> </w:t>
      </w:r>
      <w:r w:rsidRPr="00E2401D">
        <w:rPr>
          <w:rStyle w:val="StyleUnderline"/>
          <w:highlight w:val="yellow"/>
        </w:rPr>
        <w:t xml:space="preserve">have emerged as </w:t>
      </w:r>
      <w:r w:rsidRPr="00E2401D">
        <w:rPr>
          <w:rStyle w:val="Emphasis"/>
          <w:sz w:val="24"/>
          <w:szCs w:val="24"/>
          <w:highlight w:val="yellow"/>
        </w:rPr>
        <w:t>frontline defenders of democratic</w:t>
      </w:r>
      <w:r w:rsidRPr="00176E4C">
        <w:rPr>
          <w:rStyle w:val="Emphasis"/>
          <w:sz w:val="24"/>
          <w:szCs w:val="24"/>
        </w:rPr>
        <w:t xml:space="preserve"> and workplace </w:t>
      </w:r>
      <w:r w:rsidRPr="00E2401D">
        <w:rPr>
          <w:rStyle w:val="Emphasis"/>
          <w:sz w:val="24"/>
          <w:szCs w:val="24"/>
          <w:highlight w:val="yellow"/>
        </w:rPr>
        <w:t>rights</w:t>
      </w:r>
      <w:r w:rsidRPr="00176E4C">
        <w:rPr>
          <w:sz w:val="16"/>
        </w:rPr>
        <w:t xml:space="preserve">, </w:t>
      </w:r>
      <w:r w:rsidRPr="00176E4C">
        <w:rPr>
          <w:rStyle w:val="StyleUnderline"/>
        </w:rPr>
        <w:t>mounting</w:t>
      </w:r>
      <w:r w:rsidRPr="00176E4C">
        <w:rPr>
          <w:sz w:val="16"/>
        </w:rPr>
        <w:t xml:space="preserve"> </w:t>
      </w:r>
      <w:r w:rsidRPr="00176E4C">
        <w:rPr>
          <w:rStyle w:val="Emphasis"/>
        </w:rPr>
        <w:t>vigorous</w:t>
      </w:r>
      <w:r w:rsidRPr="00176E4C">
        <w:rPr>
          <w:sz w:val="16"/>
        </w:rPr>
        <w:t xml:space="preserve"> legal </w:t>
      </w:r>
      <w:r w:rsidRPr="00176E4C">
        <w:rPr>
          <w:rStyle w:val="Emphasis"/>
        </w:rPr>
        <w:t>challenges</w:t>
      </w:r>
      <w:r w:rsidRPr="00176E4C">
        <w:rPr>
          <w:sz w:val="16"/>
        </w:rPr>
        <w:t xml:space="preserve"> </w:t>
      </w:r>
      <w:r w:rsidRPr="00176E4C">
        <w:rPr>
          <w:rStyle w:val="StyleUnderline"/>
        </w:rPr>
        <w:t xml:space="preserve">to Trump’s overreach. </w:t>
      </w:r>
      <w:r w:rsidRPr="00E2401D">
        <w:rPr>
          <w:rStyle w:val="StyleUnderline"/>
          <w:highlight w:val="yellow"/>
        </w:rPr>
        <w:t>Organizations</w:t>
      </w:r>
      <w:r w:rsidRPr="00176E4C">
        <w:rPr>
          <w:sz w:val="16"/>
        </w:rPr>
        <w:t xml:space="preserve"> like the AFL-CIO, led by President Liz Shuler, </w:t>
      </w:r>
      <w:r w:rsidRPr="00E2401D">
        <w:rPr>
          <w:rStyle w:val="StyleUnderline"/>
          <w:highlight w:val="yellow"/>
        </w:rPr>
        <w:t>have</w:t>
      </w:r>
      <w:r w:rsidRPr="00E2401D">
        <w:rPr>
          <w:sz w:val="16"/>
          <w:highlight w:val="yellow"/>
        </w:rPr>
        <w:t xml:space="preserve"> </w:t>
      </w:r>
      <w:r w:rsidRPr="00E2401D">
        <w:rPr>
          <w:rStyle w:val="Emphasis"/>
          <w:sz w:val="24"/>
          <w:szCs w:val="24"/>
          <w:highlight w:val="yellow"/>
        </w:rPr>
        <w:t>actively mobilized</w:t>
      </w:r>
      <w:r w:rsidRPr="00176E4C">
        <w:rPr>
          <w:rStyle w:val="Emphasis"/>
          <w:sz w:val="24"/>
          <w:szCs w:val="24"/>
        </w:rPr>
        <w:t xml:space="preserve"> against these attacks</w:t>
      </w:r>
      <w:r w:rsidRPr="00176E4C">
        <w:rPr>
          <w:sz w:val="16"/>
        </w:rPr>
        <w:t xml:space="preserve">, </w:t>
      </w:r>
      <w:r w:rsidRPr="00E2401D">
        <w:rPr>
          <w:rStyle w:val="StyleUnderline"/>
          <w:highlight w:val="yellow"/>
        </w:rPr>
        <w:t>organizing</w:t>
      </w:r>
      <w:r w:rsidRPr="00E2401D">
        <w:rPr>
          <w:sz w:val="16"/>
          <w:highlight w:val="yellow"/>
        </w:rPr>
        <w:t xml:space="preserve"> </w:t>
      </w:r>
      <w:r w:rsidRPr="00E2401D">
        <w:rPr>
          <w:rStyle w:val="Emphasis"/>
          <w:sz w:val="24"/>
          <w:szCs w:val="24"/>
          <w:highlight w:val="yellow"/>
        </w:rPr>
        <w:t>nationwide protests</w:t>
      </w:r>
      <w:r w:rsidRPr="00176E4C">
        <w:rPr>
          <w:sz w:val="16"/>
          <w:szCs w:val="24"/>
        </w:rPr>
        <w:t xml:space="preserve"> </w:t>
      </w:r>
      <w:r w:rsidRPr="00176E4C">
        <w:rPr>
          <w:sz w:val="16"/>
        </w:rPr>
        <w:t xml:space="preserve">and town halls </w:t>
      </w:r>
      <w:r w:rsidRPr="00E2401D">
        <w:rPr>
          <w:rStyle w:val="StyleUnderline"/>
          <w:highlight w:val="yellow"/>
        </w:rPr>
        <w:t>to</w:t>
      </w:r>
      <w:r w:rsidRPr="00E2401D">
        <w:rPr>
          <w:sz w:val="16"/>
          <w:highlight w:val="yellow"/>
        </w:rPr>
        <w:t xml:space="preserve"> </w:t>
      </w:r>
      <w:r w:rsidRPr="00E2401D">
        <w:rPr>
          <w:rStyle w:val="Emphasis"/>
          <w:sz w:val="24"/>
          <w:szCs w:val="24"/>
          <w:highlight w:val="yellow"/>
        </w:rPr>
        <w:t>galvanize</w:t>
      </w:r>
      <w:r w:rsidRPr="00176E4C">
        <w:rPr>
          <w:rStyle w:val="Emphasis"/>
          <w:sz w:val="24"/>
          <w:szCs w:val="24"/>
        </w:rPr>
        <w:t xml:space="preserve"> public </w:t>
      </w:r>
      <w:r w:rsidRPr="00E2401D">
        <w:rPr>
          <w:rStyle w:val="Emphasis"/>
          <w:sz w:val="24"/>
          <w:szCs w:val="24"/>
          <w:highlight w:val="yellow"/>
        </w:rPr>
        <w:t>support</w:t>
      </w:r>
      <w:r w:rsidRPr="00176E4C">
        <w:rPr>
          <w:sz w:val="16"/>
        </w:rPr>
        <w:t xml:space="preserve">. </w:t>
      </w:r>
      <w:r w:rsidRPr="00176E4C">
        <w:rPr>
          <w:rStyle w:val="StyleUnderline"/>
        </w:rPr>
        <w:t>Notably</w:t>
      </w:r>
      <w:r w:rsidRPr="00176E4C">
        <w:rPr>
          <w:sz w:val="16"/>
        </w:rPr>
        <w:t xml:space="preserve">, </w:t>
      </w:r>
      <w:r w:rsidRPr="00176E4C">
        <w:rPr>
          <w:rStyle w:val="Emphasis"/>
        </w:rPr>
        <w:t>even traditionally conservative union sectors</w:t>
      </w:r>
      <w:r w:rsidRPr="00176E4C">
        <w:rPr>
          <w:sz w:val="16"/>
        </w:rPr>
        <w:t xml:space="preserve"> </w:t>
      </w:r>
      <w:r w:rsidRPr="00176E4C">
        <w:rPr>
          <w:rStyle w:val="StyleUnderline"/>
        </w:rPr>
        <w:t xml:space="preserve">like the Building Trades have </w:t>
      </w:r>
      <w:r w:rsidRPr="00176E4C">
        <w:rPr>
          <w:rStyle w:val="Emphasis"/>
        </w:rPr>
        <w:t>vocally opposed Trump’s</w:t>
      </w:r>
      <w:r w:rsidRPr="00176E4C">
        <w:rPr>
          <w:sz w:val="16"/>
        </w:rPr>
        <w:t xml:space="preserve"> draconian </w:t>
      </w:r>
      <w:r w:rsidRPr="00176E4C">
        <w:rPr>
          <w:rStyle w:val="Emphasis"/>
        </w:rPr>
        <w:t>measures</w:t>
      </w:r>
      <w:r w:rsidRPr="00176E4C">
        <w:rPr>
          <w:sz w:val="16"/>
        </w:rPr>
        <w:t>, highlighting collective bargaining as one of the few remaining pathways to the middle class.</w:t>
      </w:r>
    </w:p>
    <w:p w14:paraId="5993BB7A" w14:textId="77777777" w:rsidR="00F664CD" w:rsidRPr="00176E4C" w:rsidRDefault="00F664CD" w:rsidP="00F664CD">
      <w:pPr>
        <w:rPr>
          <w:sz w:val="16"/>
        </w:rPr>
      </w:pPr>
      <w:r w:rsidRPr="00176E4C">
        <w:rPr>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138C2911" w14:textId="77777777" w:rsidR="00F664CD" w:rsidRDefault="00F664CD" w:rsidP="00F664CD">
      <w:pPr>
        <w:rPr>
          <w:sz w:val="16"/>
        </w:rPr>
      </w:pPr>
      <w:r w:rsidRPr="00176E4C">
        <w:rPr>
          <w:sz w:val="16"/>
        </w:rPr>
        <w:t xml:space="preserve">In other words, </w:t>
      </w:r>
      <w:r w:rsidRPr="00E2401D">
        <w:rPr>
          <w:rStyle w:val="StyleUnderline"/>
          <w:highlight w:val="yellow"/>
        </w:rPr>
        <w:t xml:space="preserve">the </w:t>
      </w:r>
      <w:r w:rsidRPr="00E2401D">
        <w:rPr>
          <w:rStyle w:val="Emphasis"/>
          <w:highlight w:val="yellow"/>
        </w:rPr>
        <w:t>battle unfolding</w:t>
      </w:r>
      <w:r w:rsidRPr="00176E4C">
        <w:rPr>
          <w:rStyle w:val="StyleUnderline"/>
        </w:rPr>
        <w:t xml:space="preserve"> within </w:t>
      </w:r>
      <w:r w:rsidRPr="00176E4C">
        <w:rPr>
          <w:rStyle w:val="Emphasis"/>
        </w:rPr>
        <w:t>America’s labor landscape</w:t>
      </w:r>
      <w:r w:rsidRPr="00176E4C">
        <w:rPr>
          <w:sz w:val="16"/>
        </w:rPr>
        <w:t xml:space="preserve"> </w:t>
      </w:r>
      <w:r w:rsidRPr="00E2401D">
        <w:rPr>
          <w:rStyle w:val="StyleUnderline"/>
          <w:highlight w:val="yellow"/>
        </w:rPr>
        <w:t xml:space="preserve">is about </w:t>
      </w:r>
      <w:r w:rsidRPr="00E2401D">
        <w:rPr>
          <w:rStyle w:val="Emphasis"/>
          <w:highlight w:val="yellow"/>
        </w:rPr>
        <w:t>far more than workplace rights</w:t>
      </w:r>
      <w:r w:rsidRPr="00176E4C">
        <w:rPr>
          <w:sz w:val="16"/>
        </w:rPr>
        <w:t>—</w:t>
      </w:r>
      <w:r w:rsidRPr="00E2401D">
        <w:rPr>
          <w:rStyle w:val="StyleUnderline"/>
          <w:highlight w:val="yellow"/>
        </w:rPr>
        <w:t xml:space="preserve">it is a struggle for the </w:t>
      </w:r>
      <w:r w:rsidRPr="00E2401D">
        <w:rPr>
          <w:rStyle w:val="Emphasis"/>
          <w:sz w:val="24"/>
          <w:szCs w:val="24"/>
          <w:highlight w:val="yellow"/>
        </w:rPr>
        <w:t>survival of democracy itself</w:t>
      </w:r>
      <w:r w:rsidRPr="00176E4C">
        <w:rPr>
          <w:sz w:val="16"/>
        </w:rPr>
        <w:t xml:space="preserve">. </w:t>
      </w:r>
      <w:r w:rsidRPr="00176E4C">
        <w:rPr>
          <w:rStyle w:val="StyleUnderline"/>
        </w:rPr>
        <w:t xml:space="preserve">Trump’s orchestrated attack on </w:t>
      </w:r>
      <w:r w:rsidRPr="00176E4C">
        <w:rPr>
          <w:rStyle w:val="Emphasis"/>
        </w:rPr>
        <w:t>unions</w:t>
      </w:r>
      <w:r w:rsidRPr="00176E4C">
        <w:rPr>
          <w:sz w:val="16"/>
        </w:rPr>
        <w:t xml:space="preserve"> and civil service institutions </w:t>
      </w:r>
      <w:r w:rsidRPr="00176E4C">
        <w:rPr>
          <w:rStyle w:val="StyleUnderline"/>
        </w:rPr>
        <w:t xml:space="preserve">exposes a </w:t>
      </w:r>
      <w:r w:rsidRPr="00176E4C">
        <w:rPr>
          <w:rStyle w:val="Emphasis"/>
        </w:rPr>
        <w:t>deliberate strategy</w:t>
      </w:r>
      <w:r w:rsidRPr="00176E4C">
        <w:rPr>
          <w:sz w:val="16"/>
        </w:rPr>
        <w:t xml:space="preserve"> </w:t>
      </w:r>
      <w:r w:rsidRPr="00176E4C">
        <w:rPr>
          <w:rStyle w:val="StyleUnderline"/>
        </w:rPr>
        <w:t>aimed at consolidating authoritarian power</w:t>
      </w:r>
      <w:r w:rsidRPr="00176E4C">
        <w:rPr>
          <w:sz w:val="16"/>
        </w:rPr>
        <w:t xml:space="preserve"> by eroding the economic and social foundations upon which democracy rests. </w:t>
      </w:r>
      <w:r w:rsidRPr="00176E4C">
        <w:rPr>
          <w:rStyle w:val="Emphasis"/>
        </w:rPr>
        <w:t>Recognizing</w:t>
      </w:r>
      <w:r w:rsidRPr="00176E4C">
        <w:rPr>
          <w:rStyle w:val="StyleUnderline"/>
        </w:rPr>
        <w:t xml:space="preserve"> and </w:t>
      </w:r>
      <w:r w:rsidRPr="00E2401D">
        <w:rPr>
          <w:rStyle w:val="Emphasis"/>
          <w:highlight w:val="yellow"/>
        </w:rPr>
        <w:t>resisting</w:t>
      </w:r>
      <w:r w:rsidRPr="00E2401D">
        <w:rPr>
          <w:rStyle w:val="StyleUnderline"/>
          <w:highlight w:val="yellow"/>
        </w:rPr>
        <w:t xml:space="preserve"> these attacks</w:t>
      </w:r>
      <w:r w:rsidRPr="00176E4C">
        <w:rPr>
          <w:rStyle w:val="StyleUnderline"/>
        </w:rPr>
        <w:t>, as previous generations have</w:t>
      </w:r>
      <w:r w:rsidRPr="00176E4C">
        <w:rPr>
          <w:sz w:val="16"/>
        </w:rPr>
        <w:t xml:space="preserve">, </w:t>
      </w:r>
      <w:r w:rsidRPr="00E2401D">
        <w:rPr>
          <w:rStyle w:val="Emphasis"/>
          <w:sz w:val="24"/>
          <w:szCs w:val="24"/>
          <w:highlight w:val="yellow"/>
        </w:rPr>
        <w:t>as increasing numbers of people are doing today</w:t>
      </w:r>
      <w:r w:rsidRPr="00E2401D">
        <w:rPr>
          <w:sz w:val="16"/>
          <w:highlight w:val="yellow"/>
        </w:rPr>
        <w:t xml:space="preserve">, </w:t>
      </w:r>
      <w:r w:rsidRPr="00E2401D">
        <w:rPr>
          <w:rStyle w:val="StyleUnderline"/>
          <w:highlight w:val="yellow"/>
        </w:rPr>
        <w:t>remains</w:t>
      </w:r>
      <w:r w:rsidRPr="00E2401D">
        <w:rPr>
          <w:sz w:val="16"/>
          <w:highlight w:val="yellow"/>
        </w:rPr>
        <w:t xml:space="preserve"> </w:t>
      </w:r>
      <w:r w:rsidRPr="00E2401D">
        <w:rPr>
          <w:rStyle w:val="Emphasis"/>
          <w:highlight w:val="yellow"/>
        </w:rPr>
        <w:t>essential</w:t>
      </w:r>
      <w:r w:rsidRPr="00176E4C">
        <w:rPr>
          <w:sz w:val="16"/>
        </w:rPr>
        <w:t xml:space="preserve"> to safeguarding democratic governance and shared prosperity.</w:t>
      </w:r>
    </w:p>
    <w:p w14:paraId="03101A51" w14:textId="77777777" w:rsidR="00F664CD" w:rsidRPr="00176E4C" w:rsidRDefault="00F664CD" w:rsidP="00F664CD">
      <w:pPr>
        <w:rPr>
          <w:sz w:val="16"/>
        </w:rPr>
      </w:pPr>
    </w:p>
    <w:p w14:paraId="1BCE3E30" w14:textId="77777777" w:rsidR="00F664CD" w:rsidRDefault="00F664CD" w:rsidP="00F664CD">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52348A16" w14:textId="77777777" w:rsidR="00F664CD" w:rsidRDefault="00F664CD" w:rsidP="00F664CD">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44A245E2" w14:textId="77777777" w:rsidR="00F664CD" w:rsidRPr="00EA588F" w:rsidRDefault="00F664CD" w:rsidP="00F664CD">
      <w:pPr>
        <w:rPr>
          <w:rStyle w:val="StyleUnderline"/>
        </w:rPr>
      </w:pPr>
      <w:r w:rsidRPr="00B91C8E">
        <w:rPr>
          <w:rStyle w:val="StyleUnderline"/>
          <w:highlight w:val="yellow"/>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B91C8E">
        <w:rPr>
          <w:rStyle w:val="StyleUnderline"/>
          <w:highlight w:val="yellow"/>
        </w:rPr>
        <w:t xml:space="preserve">limit ourselves to </w:t>
      </w:r>
      <w:r w:rsidRPr="00B91C8E">
        <w:rPr>
          <w:rStyle w:val="Emphasis"/>
          <w:highlight w:val="yellow"/>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B91C8E">
        <w:rPr>
          <w:rStyle w:val="StyleUnderline"/>
          <w:highlight w:val="yellow"/>
        </w:rPr>
        <w:t xml:space="preserve">we can </w:t>
      </w:r>
      <w:r w:rsidRPr="00B91C8E">
        <w:rPr>
          <w:rStyle w:val="Emphasis"/>
          <w:highlight w:val="yellow"/>
        </w:rPr>
        <w:t>expand the</w:t>
      </w:r>
      <w:r w:rsidRPr="00EA588F">
        <w:rPr>
          <w:rStyle w:val="Emphasis"/>
        </w:rPr>
        <w:t xml:space="preserve"> labor </w:t>
      </w:r>
      <w:r w:rsidRPr="00B91C8E">
        <w:rPr>
          <w:rStyle w:val="Emphasis"/>
          <w:highlight w:val="yellow"/>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205FCB6A" w14:textId="77777777" w:rsidR="00F664CD" w:rsidRPr="00EA588F" w:rsidRDefault="00F664CD" w:rsidP="00F664CD">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 w:val="24"/>
          <w:szCs w:val="24"/>
        </w:rPr>
        <w:t xml:space="preserve">their </w:t>
      </w:r>
      <w:r w:rsidRPr="00B91C8E">
        <w:rPr>
          <w:rStyle w:val="Emphasis"/>
          <w:sz w:val="24"/>
          <w:szCs w:val="24"/>
          <w:highlight w:val="yellow"/>
        </w:rPr>
        <w:t>resistance</w:t>
      </w:r>
      <w:r w:rsidRPr="00EA588F">
        <w:rPr>
          <w:rStyle w:val="Emphasis"/>
          <w:sz w:val="24"/>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 w:val="24"/>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160B72F5" w14:textId="77777777" w:rsidR="00F664CD" w:rsidRPr="00B91C8E" w:rsidRDefault="00F664CD" w:rsidP="00F664CD">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5045E57D" w14:textId="77777777" w:rsidR="00F664CD" w:rsidRPr="004060B7" w:rsidRDefault="00F664CD" w:rsidP="00F664CD">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4060B7">
        <w:rPr>
          <w:rStyle w:val="StyleUnderline"/>
          <w:highlight w:val="yellow"/>
        </w:rPr>
        <w:t xml:space="preserve">even among </w:t>
      </w:r>
      <w:r w:rsidRPr="004060B7">
        <w:rPr>
          <w:rStyle w:val="Emphasis"/>
          <w:highlight w:val="yellow"/>
        </w:rPr>
        <w:t>conservatives</w:t>
      </w:r>
      <w:r w:rsidRPr="004060B7">
        <w:rPr>
          <w:rStyle w:val="StyleUnderline"/>
        </w:rPr>
        <w:t xml:space="preserve"> and </w:t>
      </w:r>
      <w:r w:rsidRPr="004060B7">
        <w:rPr>
          <w:rStyle w:val="Emphasis"/>
        </w:rPr>
        <w:t>independents</w:t>
      </w:r>
      <w:r w:rsidRPr="004060B7">
        <w:rPr>
          <w:rStyle w:val="StyleUnderline"/>
        </w:rPr>
        <w:t>.</w:t>
      </w:r>
    </w:p>
    <w:p w14:paraId="2481C700" w14:textId="77777777" w:rsidR="00F664CD" w:rsidRPr="004060B7" w:rsidRDefault="00F664CD" w:rsidP="00F664CD">
      <w:pPr>
        <w:rPr>
          <w:sz w:val="16"/>
        </w:rPr>
      </w:pPr>
      <w:r w:rsidRPr="004060B7">
        <w:rPr>
          <w:rStyle w:val="StyleUnderline"/>
        </w:rPr>
        <w:t xml:space="preserve">The administration’s </w:t>
      </w:r>
      <w:r w:rsidRPr="004060B7">
        <w:rPr>
          <w:rStyle w:val="StyleUnderline"/>
          <w:highlight w:val="yellow"/>
        </w:rPr>
        <w:t>connection to the</w:t>
      </w:r>
      <w:r w:rsidRPr="004060B7">
        <w:rPr>
          <w:sz w:val="16"/>
        </w:rPr>
        <w:t xml:space="preserve"> world’s </w:t>
      </w:r>
      <w:r w:rsidRPr="004060B7">
        <w:rPr>
          <w:rStyle w:val="StyleUnderline"/>
          <w:highlight w:val="yellow"/>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 it easier for</w:t>
      </w:r>
      <w:r w:rsidRPr="004060B7">
        <w:rPr>
          <w:rStyle w:val="StyleUnderline"/>
        </w:rPr>
        <w:t xml:space="preserve"> anti-Trump </w:t>
      </w:r>
      <w:r w:rsidRPr="004060B7">
        <w:rPr>
          <w:rStyle w:val="StyleUnderline"/>
          <w:highlight w:val="yellow"/>
        </w:rPr>
        <w:t xml:space="preserve">sentiment to 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21BC15A1" w14:textId="77777777" w:rsidR="00F664CD" w:rsidRPr="004060B7" w:rsidRDefault="00F664CD" w:rsidP="00F664CD">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4060B7">
        <w:rPr>
          <w:rStyle w:val="StyleUnderline"/>
          <w:highlight w:val="yellow"/>
        </w:rPr>
        <w:t xml:space="preserve">of the </w:t>
      </w:r>
      <w:r w:rsidRPr="004060B7">
        <w:rPr>
          <w:rStyle w:val="Emphasis"/>
          <w:highlight w:val="yellow"/>
        </w:rPr>
        <w:t>right to unionize</w:t>
      </w:r>
      <w:r w:rsidRPr="004060B7">
        <w:rPr>
          <w:sz w:val="16"/>
        </w:rPr>
        <w:t xml:space="preserve"> by kneecapping the National Labor Relations Board,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47969808" w14:textId="77777777" w:rsidR="00F664CD" w:rsidRPr="004060B7" w:rsidRDefault="00F664CD" w:rsidP="00F664CD">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77533CE0" w14:textId="77777777" w:rsidR="00F664CD" w:rsidRPr="004060B7" w:rsidRDefault="00F664CD" w:rsidP="00F664CD">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4F5352A3" w14:textId="77777777" w:rsidR="00F664CD" w:rsidRDefault="00F664CD" w:rsidP="00F664CD"/>
    <w:p w14:paraId="4A961B65" w14:textId="77777777" w:rsidR="00F664CD" w:rsidRDefault="00F664CD" w:rsidP="00F664CD">
      <w:pPr>
        <w:pStyle w:val="Heading4"/>
      </w:pPr>
      <w:r>
        <w:t xml:space="preserve">It’s </w:t>
      </w:r>
      <w:r w:rsidRPr="00AB3990">
        <w:rPr>
          <w:u w:val="single"/>
        </w:rPr>
        <w:t>specifically</w:t>
      </w:r>
      <w:r>
        <w:t xml:space="preserve"> driven by </w:t>
      </w:r>
      <w:r w:rsidRPr="00AB3990">
        <w:rPr>
          <w:u w:val="single"/>
        </w:rPr>
        <w:t>labor policy</w:t>
      </w:r>
      <w:r>
        <w:t xml:space="preserve">---and it’s uniting </w:t>
      </w:r>
      <w:r w:rsidRPr="00AB3990">
        <w:rPr>
          <w:u w:val="single"/>
        </w:rPr>
        <w:t>diverse swaths</w:t>
      </w:r>
      <w:r>
        <w:t xml:space="preserve"> of the population.</w:t>
      </w:r>
    </w:p>
    <w:p w14:paraId="7BA5C5E8" w14:textId="77777777" w:rsidR="00F664CD" w:rsidRPr="004060B7" w:rsidRDefault="00F664CD" w:rsidP="00F664CD">
      <w:r>
        <w:t xml:space="preserve">Nathan </w:t>
      </w:r>
      <w:r w:rsidRPr="004060B7">
        <w:rPr>
          <w:rStyle w:val="Style13ptBold"/>
        </w:rPr>
        <w:t>Bernard 25</w:t>
      </w:r>
      <w:r>
        <w:t>, “Labor unions, grassroots activists fueling Maine protests against ultra-rich takeover”, https://mainemorningstar.com/2025/04/13/labor-unions-grassroots-activists-fueling-maine-protests-against-ultra-rich-takeover/</w:t>
      </w:r>
    </w:p>
    <w:p w14:paraId="21A65BC8" w14:textId="77777777" w:rsidR="00F664CD" w:rsidRPr="004060B7" w:rsidRDefault="00F664CD" w:rsidP="00F664CD">
      <w:pPr>
        <w:rPr>
          <w:rStyle w:val="Emphasis"/>
        </w:rPr>
      </w:pPr>
      <w:r w:rsidRPr="004060B7">
        <w:rPr>
          <w:rStyle w:val="StyleUnderline"/>
          <w:highlight w:val="yellow"/>
        </w:rPr>
        <w:t>Like a pot boiling over</w:t>
      </w:r>
      <w:r w:rsidRPr="004060B7">
        <w:rPr>
          <w:sz w:val="16"/>
        </w:rPr>
        <w:t xml:space="preserve">, more than </w:t>
      </w:r>
      <w:r w:rsidRPr="004060B7">
        <w:rPr>
          <w:rStyle w:val="StyleUnderline"/>
          <w:highlight w:val="yellow"/>
        </w:rPr>
        <w:t>10,000</w:t>
      </w:r>
      <w:r w:rsidRPr="004060B7">
        <w:rPr>
          <w:sz w:val="16"/>
        </w:rPr>
        <w:t xml:space="preserve"> Mainers </w:t>
      </w:r>
      <w:r w:rsidRPr="004060B7">
        <w:rPr>
          <w:rStyle w:val="Emphasis"/>
          <w:highlight w:val="yellow"/>
        </w:rPr>
        <w:t>took to the streets</w:t>
      </w:r>
      <w:r w:rsidRPr="004060B7">
        <w:rPr>
          <w:sz w:val="16"/>
        </w:rPr>
        <w:t xml:space="preserve"> last weekend </w:t>
      </w:r>
      <w:r w:rsidRPr="004060B7">
        <w:rPr>
          <w:rStyle w:val="StyleUnderline"/>
          <w:highlight w:val="yellow"/>
        </w:rPr>
        <w:t xml:space="preserve">to </w:t>
      </w:r>
      <w:r w:rsidRPr="004060B7">
        <w:rPr>
          <w:rStyle w:val="Emphasis"/>
          <w:highlight w:val="yellow"/>
        </w:rPr>
        <w:t>protest</w:t>
      </w:r>
      <w:r w:rsidRPr="004060B7">
        <w:rPr>
          <w:rStyle w:val="StyleUnderline"/>
        </w:rPr>
        <w:t xml:space="preserve"> the </w:t>
      </w:r>
      <w:r w:rsidRPr="004060B7">
        <w:rPr>
          <w:rStyle w:val="Emphasis"/>
          <w:highlight w:val="yellow"/>
        </w:rPr>
        <w:t>dismantling of the fed</w:t>
      </w:r>
      <w:r w:rsidRPr="004060B7">
        <w:rPr>
          <w:rStyle w:val="Emphasis"/>
        </w:rPr>
        <w:t>eral government</w:t>
      </w:r>
      <w:r w:rsidRPr="004060B7">
        <w:rPr>
          <w:sz w:val="16"/>
        </w:rPr>
        <w:t xml:space="preserve"> </w:t>
      </w:r>
      <w:r w:rsidRPr="004060B7">
        <w:rPr>
          <w:rStyle w:val="StyleUnderline"/>
        </w:rPr>
        <w:t>by President Donald Trump</w:t>
      </w:r>
      <w:r w:rsidRPr="004060B7">
        <w:rPr>
          <w:sz w:val="16"/>
        </w:rPr>
        <w:t xml:space="preserve"> and billionaire advisor Elon Musk. But </w:t>
      </w:r>
      <w:r w:rsidRPr="004060B7">
        <w:rPr>
          <w:rStyle w:val="StyleUnderline"/>
        </w:rPr>
        <w:t xml:space="preserve">that day of mass action was </w:t>
      </w:r>
      <w:r w:rsidRPr="004060B7">
        <w:rPr>
          <w:rStyle w:val="StyleUnderline"/>
          <w:highlight w:val="yellow"/>
        </w:rPr>
        <w:t xml:space="preserve">fueled by </w:t>
      </w:r>
      <w:r w:rsidRPr="004060B7">
        <w:rPr>
          <w:rStyle w:val="Emphasis"/>
          <w:highlight w:val="yellow"/>
        </w:rPr>
        <w:t>weeks</w:t>
      </w:r>
      <w:r w:rsidRPr="004060B7">
        <w:rPr>
          <w:rStyle w:val="StyleUnderline"/>
          <w:highlight w:val="yellow"/>
        </w:rPr>
        <w:t xml:space="preserve"> of</w:t>
      </w:r>
      <w:r w:rsidRPr="004060B7">
        <w:rPr>
          <w:rStyle w:val="StyleUnderline"/>
        </w:rPr>
        <w:t xml:space="preserve"> local </w:t>
      </w:r>
      <w:r w:rsidRPr="004060B7">
        <w:rPr>
          <w:rStyle w:val="Emphasis"/>
          <w:highlight w:val="yellow"/>
        </w:rPr>
        <w:t>demonstrations</w:t>
      </w:r>
      <w:r w:rsidRPr="004060B7">
        <w:rPr>
          <w:sz w:val="16"/>
          <w:highlight w:val="yellow"/>
        </w:rPr>
        <w:t xml:space="preserve"> </w:t>
      </w:r>
      <w:r w:rsidRPr="004060B7">
        <w:rPr>
          <w:rStyle w:val="StyleUnderline"/>
          <w:highlight w:val="yellow"/>
        </w:rPr>
        <w:t>that</w:t>
      </w:r>
      <w:r w:rsidRPr="004060B7">
        <w:rPr>
          <w:rStyle w:val="StyleUnderline"/>
        </w:rPr>
        <w:t xml:space="preserve"> have </w:t>
      </w:r>
      <w:r w:rsidRPr="004060B7">
        <w:rPr>
          <w:rStyle w:val="Emphasis"/>
          <w:sz w:val="24"/>
          <w:szCs w:val="24"/>
          <w:highlight w:val="yellow"/>
        </w:rPr>
        <w:t>united a diverse coalition of people</w:t>
      </w:r>
      <w:r w:rsidRPr="004060B7">
        <w:rPr>
          <w:sz w:val="16"/>
          <w:szCs w:val="24"/>
          <w:highlight w:val="yellow"/>
        </w:rPr>
        <w:t xml:space="preserve"> </w:t>
      </w:r>
      <w:r w:rsidRPr="004060B7">
        <w:rPr>
          <w:rStyle w:val="StyleUnderline"/>
          <w:highlight w:val="yellow"/>
        </w:rPr>
        <w:t>who</w:t>
      </w:r>
      <w:r w:rsidRPr="004060B7">
        <w:rPr>
          <w:rStyle w:val="StyleUnderline"/>
        </w:rPr>
        <w:t xml:space="preserve"> say they </w:t>
      </w:r>
      <w:r w:rsidRPr="004060B7">
        <w:rPr>
          <w:rStyle w:val="StyleUnderline"/>
          <w:highlight w:val="yellow"/>
        </w:rPr>
        <w:t xml:space="preserve">are </w:t>
      </w:r>
      <w:r w:rsidRPr="004060B7">
        <w:rPr>
          <w:rStyle w:val="Emphasis"/>
          <w:highlight w:val="yellow"/>
        </w:rPr>
        <w:t>energized</w:t>
      </w:r>
      <w:r w:rsidRPr="004060B7">
        <w:rPr>
          <w:rStyle w:val="Emphasis"/>
        </w:rPr>
        <w:t xml:space="preserve"> to take a stand.</w:t>
      </w:r>
    </w:p>
    <w:p w14:paraId="061BBCEF" w14:textId="77777777" w:rsidR="00F664CD" w:rsidRPr="00074172" w:rsidRDefault="00F664CD" w:rsidP="00F664CD">
      <w:pPr>
        <w:rPr>
          <w:sz w:val="16"/>
        </w:rPr>
      </w:pPr>
      <w:r w:rsidRPr="004060B7">
        <w:rPr>
          <w:rStyle w:val="StyleUnderline"/>
        </w:rPr>
        <w:t>Many of these</w:t>
      </w:r>
      <w:r w:rsidRPr="004060B7">
        <w:rPr>
          <w:sz w:val="16"/>
        </w:rPr>
        <w:t xml:space="preserve"> community </w:t>
      </w:r>
      <w:r w:rsidRPr="004060B7">
        <w:rPr>
          <w:rStyle w:val="StyleUnderline"/>
        </w:rPr>
        <w:t>events have been organized by local activists</w:t>
      </w:r>
      <w:r w:rsidRPr="004060B7">
        <w:rPr>
          <w:sz w:val="16"/>
        </w:rPr>
        <w:t xml:space="preserve"> who are </w:t>
      </w:r>
      <w:r w:rsidRPr="004060B7">
        <w:rPr>
          <w:rStyle w:val="Emphasis"/>
        </w:rPr>
        <w:t>raising alarm</w:t>
      </w:r>
      <w:r w:rsidRPr="004060B7">
        <w:rPr>
          <w:sz w:val="16"/>
        </w:rPr>
        <w:t xml:space="preserve"> </w:t>
      </w:r>
      <w:r w:rsidRPr="004060B7">
        <w:rPr>
          <w:rStyle w:val="StyleUnderline"/>
        </w:rPr>
        <w:t>at the growing threats to</w:t>
      </w:r>
      <w:r w:rsidRPr="004060B7">
        <w:rPr>
          <w:sz w:val="16"/>
        </w:rPr>
        <w:t xml:space="preserve"> Social Security and other </w:t>
      </w:r>
      <w:r w:rsidRPr="004060B7">
        <w:rPr>
          <w:rStyle w:val="StyleUnderline"/>
        </w:rPr>
        <w:t xml:space="preserve">programs that are being </w:t>
      </w:r>
      <w:r w:rsidRPr="004060B7">
        <w:rPr>
          <w:rStyle w:val="Emphasis"/>
        </w:rPr>
        <w:t>dismantled</w:t>
      </w:r>
      <w:r w:rsidRPr="004060B7">
        <w:rPr>
          <w:sz w:val="16"/>
        </w:rPr>
        <w:t xml:space="preserve"> by Musk’s Department of Government Efficiency. Others have been led by local labor </w:t>
      </w:r>
      <w:r w:rsidRPr="004060B7">
        <w:rPr>
          <w:rStyle w:val="Emphasis"/>
          <w:highlight w:val="yellow"/>
        </w:rPr>
        <w:t>unions</w:t>
      </w:r>
      <w:r w:rsidRPr="004060B7">
        <w:rPr>
          <w:sz w:val="16"/>
        </w:rPr>
        <w:t xml:space="preserve"> that </w:t>
      </w:r>
      <w:r w:rsidRPr="004060B7">
        <w:rPr>
          <w:rStyle w:val="StyleUnderline"/>
          <w:highlight w:val="yellow"/>
        </w:rPr>
        <w:t>are</w:t>
      </w:r>
      <w:r w:rsidRPr="004060B7">
        <w:rPr>
          <w:sz w:val="16"/>
          <w:highlight w:val="yellow"/>
        </w:rPr>
        <w:t xml:space="preserve"> </w:t>
      </w:r>
      <w:r w:rsidRPr="004060B7">
        <w:rPr>
          <w:rStyle w:val="Emphasis"/>
          <w:highlight w:val="yellow"/>
        </w:rPr>
        <w:t>protesting the assault on workers</w:t>
      </w:r>
      <w:r w:rsidRPr="004060B7">
        <w:rPr>
          <w:sz w:val="16"/>
          <w:highlight w:val="yellow"/>
        </w:rPr>
        <w:t xml:space="preserve">, </w:t>
      </w:r>
      <w:r w:rsidRPr="004060B7">
        <w:rPr>
          <w:rStyle w:val="StyleUnderline"/>
          <w:highlight w:val="yellow"/>
        </w:rPr>
        <w:t>exemplified by</w:t>
      </w:r>
      <w:r w:rsidRPr="004060B7">
        <w:rPr>
          <w:rStyle w:val="StyleUnderline"/>
        </w:rPr>
        <w:t xml:space="preserve"> </w:t>
      </w:r>
      <w:r w:rsidRPr="004060B7">
        <w:rPr>
          <w:rStyle w:val="Emphasis"/>
        </w:rPr>
        <w:t>mass firings</w:t>
      </w:r>
      <w:r w:rsidRPr="004060B7">
        <w:rPr>
          <w:rStyle w:val="StyleUnderline"/>
        </w:rPr>
        <w:t xml:space="preserve">, </w:t>
      </w:r>
      <w:r w:rsidRPr="004060B7">
        <w:rPr>
          <w:rStyle w:val="Emphasis"/>
          <w:highlight w:val="yellow"/>
        </w:rPr>
        <w:t>dismantling of collective bargaining rights</w:t>
      </w:r>
      <w:r w:rsidRPr="004060B7">
        <w:rPr>
          <w:sz w:val="16"/>
        </w:rPr>
        <w:t xml:space="preserve">, </w:t>
      </w:r>
      <w:r w:rsidRPr="004060B7">
        <w:rPr>
          <w:rStyle w:val="StyleUnderline"/>
        </w:rPr>
        <w:t>and efforts to privatize government services</w:t>
      </w:r>
      <w:r w:rsidRPr="004060B7">
        <w:rPr>
          <w:sz w:val="16"/>
        </w:rPr>
        <w:t>. </w:t>
      </w:r>
      <w:bookmarkEnd w:id="3"/>
    </w:p>
    <w:p w14:paraId="712BD5EB" w14:textId="77777777" w:rsidR="00F664CD" w:rsidRDefault="00F664CD" w:rsidP="00F664CD">
      <w:pPr>
        <w:pStyle w:val="Heading3"/>
      </w:pPr>
      <w:bookmarkStart w:id="4" w:name="Level_1_322"/>
      <w:bookmarkEnd w:id="2"/>
      <w:r w:rsidRPr="00764DF7">
        <w:t>2</w:t>
      </w:r>
      <w:r>
        <w:t>NC-</w:t>
      </w:r>
      <w:r w:rsidRPr="00764DF7">
        <w:t>--link wall---vs. federal workers</w:t>
      </w:r>
    </w:p>
    <w:p w14:paraId="39BA81F2" w14:textId="77777777" w:rsidR="00F664CD" w:rsidRDefault="00F664CD" w:rsidP="00F664CD">
      <w:pPr>
        <w:pStyle w:val="Heading4"/>
      </w:pPr>
      <w:r>
        <w:t xml:space="preserve">Stripping federal worker rights represents the </w:t>
      </w:r>
      <w:r w:rsidRPr="006F04FC">
        <w:rPr>
          <w:u w:val="single"/>
        </w:rPr>
        <w:t>biggest</w:t>
      </w:r>
      <w:r>
        <w:t xml:space="preserve"> anti-labor policy in </w:t>
      </w:r>
      <w:r w:rsidRPr="006F04FC">
        <w:rPr>
          <w:i/>
          <w:iCs w:val="0"/>
          <w:u w:val="single"/>
        </w:rPr>
        <w:t>history</w:t>
      </w:r>
      <w:r>
        <w:t xml:space="preserve">---it’ll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4317F835" w14:textId="77777777" w:rsidR="00F664CD" w:rsidRPr="00764DF7" w:rsidRDefault="00F664CD" w:rsidP="00F664CD">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0999D430" w14:textId="77777777" w:rsidR="00F664CD" w:rsidRPr="00764DF7" w:rsidRDefault="00F664CD" w:rsidP="00F664CD">
      <w:pPr>
        <w:rPr>
          <w:rStyle w:val="Emphasis"/>
          <w:sz w:val="24"/>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764DF7">
        <w:rPr>
          <w:rStyle w:val="Emphasis"/>
          <w:sz w:val="24"/>
          <w:szCs w:val="24"/>
          <w:highlight w:val="yellow"/>
        </w:rPr>
        <w:t>single act of union-busting in U.S. history</w:t>
      </w:r>
      <w:r w:rsidRPr="00764DF7">
        <w:rPr>
          <w:rStyle w:val="Emphasis"/>
          <w:sz w:val="24"/>
          <w:szCs w:val="24"/>
        </w:rPr>
        <w:t>.</w:t>
      </w:r>
    </w:p>
    <w:p w14:paraId="6D6DDB20" w14:textId="77777777" w:rsidR="00F664CD" w:rsidRPr="00764DF7" w:rsidRDefault="00F664CD" w:rsidP="00F664CD">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A7C427A" w14:textId="77777777" w:rsidR="00F664CD" w:rsidRPr="00764DF7" w:rsidRDefault="00F664CD" w:rsidP="00F664CD">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7C0F12DD" w14:textId="77777777" w:rsidR="00F664CD" w:rsidRPr="00764DF7" w:rsidRDefault="00F664CD" w:rsidP="00F664CD">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6953B29A" w14:textId="77777777" w:rsidR="00F664CD" w:rsidRPr="00764DF7" w:rsidRDefault="00F664CD" w:rsidP="00F664CD">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4AF7A3C6" w14:textId="77777777" w:rsidR="00F664CD" w:rsidRPr="00764DF7" w:rsidRDefault="00F664CD" w:rsidP="00F664CD">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952B700" w14:textId="77777777" w:rsidR="00F664CD" w:rsidRPr="00764DF7" w:rsidRDefault="00F664CD" w:rsidP="00F664CD">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15434D33" w14:textId="77777777" w:rsidR="00F664CD" w:rsidRPr="00764DF7" w:rsidRDefault="00F664CD" w:rsidP="00F664CD">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1F55AF8" w14:textId="77777777" w:rsidR="00F664CD" w:rsidRPr="00764DF7" w:rsidRDefault="00F664CD" w:rsidP="00F664CD">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4CAFB3D6" w14:textId="77777777" w:rsidR="00F664CD" w:rsidRPr="00764DF7" w:rsidRDefault="00F664CD" w:rsidP="00F664CD">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0B92E71F" w14:textId="77777777" w:rsidR="00F664CD" w:rsidRPr="00764DF7" w:rsidRDefault="00F664CD" w:rsidP="00F664CD">
      <w:pPr>
        <w:rPr>
          <w:sz w:val="8"/>
          <w:szCs w:val="14"/>
        </w:rPr>
      </w:pPr>
      <w:r w:rsidRPr="00764DF7">
        <w:rPr>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1DB94397" w14:textId="77777777" w:rsidR="00F664CD" w:rsidRPr="00764DF7" w:rsidRDefault="00F664CD" w:rsidP="00F664CD">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6762BB97" w14:textId="77777777" w:rsidR="00F664CD" w:rsidRPr="00764DF7" w:rsidRDefault="00F664CD" w:rsidP="00F664CD">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51C3717C" w14:textId="77777777" w:rsidR="00F664CD" w:rsidRPr="00764DF7" w:rsidRDefault="00F664CD" w:rsidP="00F664CD">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51E595E3" w14:textId="77777777" w:rsidR="00F664CD" w:rsidRPr="00764DF7" w:rsidRDefault="00F664CD" w:rsidP="00F664CD">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6FB3F842" w14:textId="77777777" w:rsidR="00F664CD" w:rsidRPr="00764DF7" w:rsidRDefault="00F664CD" w:rsidP="00F664CD">
      <w:pPr>
        <w:rPr>
          <w:sz w:val="16"/>
        </w:rPr>
      </w:pPr>
      <w:r w:rsidRPr="00764DF7">
        <w:rPr>
          <w:sz w:val="16"/>
        </w:rPr>
        <w:t>What Next?</w:t>
      </w:r>
    </w:p>
    <w:p w14:paraId="6647F12A" w14:textId="77777777" w:rsidR="00F664CD" w:rsidRPr="00764DF7" w:rsidRDefault="00F664CD" w:rsidP="00F664CD">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 their</w:t>
      </w:r>
      <w:r w:rsidRPr="00764DF7">
        <w:rPr>
          <w:rStyle w:val="Emphasis"/>
          <w:sz w:val="24"/>
          <w:szCs w:val="24"/>
        </w:rPr>
        <w:t xml:space="preserve"> grand </w:t>
      </w:r>
      <w:r w:rsidRPr="00764DF7">
        <w:rPr>
          <w:rStyle w:val="Emphasis"/>
          <w:sz w:val="24"/>
          <w:szCs w:val="24"/>
          <w:highlight w:val="yellow"/>
        </w:rPr>
        <w:t>plans</w:t>
      </w:r>
      <w:r w:rsidRPr="00764DF7">
        <w:rPr>
          <w:rStyle w:val="Emphasis"/>
          <w:sz w:val="24"/>
          <w:szCs w:val="24"/>
        </w:rPr>
        <w:t>.</w:t>
      </w:r>
    </w:p>
    <w:p w14:paraId="70FBB564" w14:textId="77777777" w:rsidR="00F664CD" w:rsidRPr="00764DF7" w:rsidRDefault="00F664CD" w:rsidP="00F664CD">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036AB511" w14:textId="77777777" w:rsidR="00F664CD" w:rsidRPr="00764DF7" w:rsidRDefault="00F664CD" w:rsidP="00F664CD">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2FB10AD8" w14:textId="77777777" w:rsidR="00F664CD" w:rsidRPr="00764DF7" w:rsidRDefault="00F664CD" w:rsidP="00F664CD">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35F9C6C1" w14:textId="77777777" w:rsidR="00F664CD" w:rsidRPr="00764DF7" w:rsidRDefault="00F664CD" w:rsidP="00F664CD">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4A4A9C20" w14:textId="77777777" w:rsidR="00F664CD" w:rsidRPr="00764DF7" w:rsidRDefault="00F664CD" w:rsidP="00F664CD">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 w:val="24"/>
          <w:szCs w:val="24"/>
          <w:highlight w:val="yellow"/>
        </w:rPr>
        <w:t>an escalating confrontation is more likely now than</w:t>
      </w:r>
      <w:r w:rsidRPr="00764DF7">
        <w:rPr>
          <w:rStyle w:val="Emphasis"/>
          <w:sz w:val="24"/>
          <w:szCs w:val="24"/>
        </w:rPr>
        <w:t xml:space="preserve"> it has been </w:t>
      </w:r>
      <w:r w:rsidRPr="00764DF7">
        <w:rPr>
          <w:rStyle w:val="Emphasis"/>
          <w:sz w:val="24"/>
          <w:szCs w:val="24"/>
          <w:highlight w:val="yellow"/>
        </w:rPr>
        <w:t>in generations.</w:t>
      </w:r>
    </w:p>
    <w:p w14:paraId="2B545271" w14:textId="77777777" w:rsidR="00F664CD" w:rsidRPr="00764DF7" w:rsidRDefault="00F664CD" w:rsidP="00F664CD">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CEB7238" w14:textId="77777777" w:rsidR="00F664CD" w:rsidRPr="00764DF7" w:rsidRDefault="00F664CD" w:rsidP="00F664CD">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F89BEE3" w14:textId="77777777" w:rsidR="00F664CD" w:rsidRPr="00764DF7" w:rsidRDefault="00F664CD" w:rsidP="00F664CD">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726CDD8F" w14:textId="77777777" w:rsidR="00F664CD" w:rsidRPr="00764DF7" w:rsidRDefault="00F664CD" w:rsidP="00F664CD">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 w:val="28"/>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 w:val="24"/>
          <w:szCs w:val="24"/>
          <w:highlight w:val="yellow"/>
        </w:rPr>
        <w:t>it could take surprising forms</w:t>
      </w:r>
      <w:r w:rsidRPr="00764DF7">
        <w:rPr>
          <w:rStyle w:val="Emphasis"/>
          <w:sz w:val="24"/>
          <w:szCs w:val="24"/>
        </w:rPr>
        <w:t xml:space="preserve"> in the months ahead.</w:t>
      </w:r>
    </w:p>
    <w:p w14:paraId="557CA1A5" w14:textId="77777777" w:rsidR="00F664CD" w:rsidRPr="00764DF7" w:rsidRDefault="00F664CD" w:rsidP="00F664CD">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295229F5" w14:textId="77777777" w:rsidR="00F664CD" w:rsidRPr="00764DF7" w:rsidRDefault="00F664CD" w:rsidP="00F664CD">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 w:val="24"/>
          <w:szCs w:val="24"/>
          <w:highlight w:val="yellow"/>
        </w:rPr>
        <w:t>Will the 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50206EE0" w14:textId="77777777" w:rsidR="00F664CD" w:rsidRDefault="00F664CD" w:rsidP="00F664CD"/>
    <w:p w14:paraId="074A5D2C" w14:textId="77777777" w:rsidR="00F664CD" w:rsidRPr="00DB7970" w:rsidRDefault="00F664CD" w:rsidP="00F664CD">
      <w:pPr>
        <w:pStyle w:val="Heading4"/>
      </w:pPr>
      <w:r>
        <w:t xml:space="preserve">The plan </w:t>
      </w:r>
      <w:r w:rsidRPr="006F04FC">
        <w:rPr>
          <w:u w:val="single"/>
        </w:rPr>
        <w:t>flips that</w:t>
      </w:r>
      <w:r>
        <w:t xml:space="preserve">---it undermines </w:t>
      </w:r>
      <w:r w:rsidRPr="006F04FC">
        <w:rPr>
          <w:u w:val="single"/>
        </w:rPr>
        <w:t>momentum</w:t>
      </w:r>
      <w:r>
        <w:t xml:space="preserve"> and tells workers that the government </w:t>
      </w:r>
      <w:r w:rsidRPr="006F04FC">
        <w:rPr>
          <w:u w:val="single"/>
        </w:rPr>
        <w:t>actually will step in</w:t>
      </w:r>
      <w:r>
        <w:t xml:space="preserve"> and </w:t>
      </w:r>
      <w:r w:rsidRPr="006F04FC">
        <w:rPr>
          <w:u w:val="single"/>
        </w:rPr>
        <w:t>save them</w:t>
      </w:r>
      <w:r>
        <w:t>---that’s 1nc Blanc.</w:t>
      </w:r>
    </w:p>
    <w:p w14:paraId="4AE513A3" w14:textId="77777777" w:rsidR="00F664CD" w:rsidRDefault="00F664CD" w:rsidP="00F664CD">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512F25F6" w14:textId="77777777" w:rsidR="00F664CD" w:rsidRDefault="00F664CD" w:rsidP="00F664CD">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18D02EBA" w14:textId="77777777" w:rsidR="00F664CD" w:rsidRPr="004B4605" w:rsidRDefault="00F664CD" w:rsidP="00F664CD">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059D5FAE" w14:textId="77777777" w:rsidR="00F664CD" w:rsidRPr="004B4605" w:rsidRDefault="00F664CD" w:rsidP="00F664CD">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016C3BFB" w14:textId="77777777" w:rsidR="00F664CD" w:rsidRPr="00ED4515" w:rsidRDefault="00F664CD" w:rsidP="00F664CD">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3045AE47" w14:textId="77777777" w:rsidR="00F664CD" w:rsidRPr="00ED4515" w:rsidRDefault="00F664CD" w:rsidP="00F664CD">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7C3BA611" w14:textId="77777777" w:rsidR="00F664CD" w:rsidRPr="00ED4515" w:rsidRDefault="00F664CD" w:rsidP="00F664CD">
      <w:pPr>
        <w:rPr>
          <w:sz w:val="16"/>
        </w:rPr>
      </w:pPr>
      <w:r w:rsidRPr="00ED4515">
        <w:rPr>
          <w:sz w:val="16"/>
        </w:rPr>
        <w:t>Drawing the Right Lessons from History</w:t>
      </w:r>
    </w:p>
    <w:p w14:paraId="175EE270" w14:textId="77777777" w:rsidR="00F664CD" w:rsidRPr="00ED4515" w:rsidRDefault="00F664CD" w:rsidP="00F664CD">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2E218F1F" w14:textId="77777777" w:rsidR="00F664CD" w:rsidRPr="00ED4515" w:rsidRDefault="00F664CD" w:rsidP="00F664CD">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587C6716" w14:textId="77777777" w:rsidR="00F664CD" w:rsidRPr="000959E9" w:rsidRDefault="00F664CD" w:rsidP="00F664CD">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378B9421" w14:textId="77777777" w:rsidR="00F664CD" w:rsidRPr="000959E9" w:rsidRDefault="00F664CD" w:rsidP="00F664CD">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 w:val="28"/>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r w:rsidRPr="000959E9">
        <w:rPr>
          <w:strike/>
          <w:sz w:val="16"/>
        </w:rPr>
        <w:t>suicidal</w:t>
      </w:r>
      <w:r w:rsidRPr="000959E9">
        <w:rPr>
          <w:sz w:val="16"/>
        </w:rPr>
        <w:t>.</w:t>
      </w:r>
    </w:p>
    <w:p w14:paraId="00BE875D" w14:textId="77777777" w:rsidR="00F664CD" w:rsidRPr="00074172" w:rsidRDefault="00F664CD" w:rsidP="00F664CD">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285BB84E" w14:textId="77777777" w:rsidR="00F664CD" w:rsidRPr="006E7740" w:rsidRDefault="00F664CD" w:rsidP="00F664CD">
      <w:pPr>
        <w:pStyle w:val="Heading4"/>
      </w:pPr>
      <w:r>
        <w:rPr>
          <w:u w:val="single"/>
        </w:rPr>
        <w:t>Spillover</w:t>
      </w:r>
      <w:r>
        <w:t xml:space="preserve"> link---treatment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61BA40AE" w14:textId="77777777" w:rsidR="00F664CD" w:rsidRPr="006E7740" w:rsidRDefault="00F664CD" w:rsidP="00F664CD">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41504F54" w14:textId="77777777" w:rsidR="00F664CD" w:rsidRPr="006E7740" w:rsidRDefault="00F664CD" w:rsidP="00F664CD">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6E7740">
        <w:rPr>
          <w:sz w:val="16"/>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6E7740">
        <w:rPr>
          <w:sz w:val="16"/>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41003244" w14:textId="77777777" w:rsidR="00F664CD" w:rsidRPr="00C1393A" w:rsidRDefault="00F664CD" w:rsidP="00F664CD">
      <w:pPr>
        <w:rPr>
          <w:b/>
          <w:iCs/>
          <w:u w:val="single"/>
          <w:bdr w:val="single" w:sz="8" w:space="0" w:color="auto"/>
        </w:rPr>
      </w:pPr>
      <w:r w:rsidRPr="006E7740">
        <w:rPr>
          <w:rStyle w:val="StyleUnderline"/>
        </w:rPr>
        <w:t xml:space="preserve">In 1981 the corporations took their cue from </w:t>
      </w:r>
      <w:r w:rsidRPr="006E7740">
        <w:rPr>
          <w:rStyle w:val="Emphasis"/>
        </w:rPr>
        <w:t>Reagan</w:t>
      </w:r>
      <w:r w:rsidRPr="006E7740">
        <w:rPr>
          <w:sz w:val="16"/>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6E7740">
        <w:rPr>
          <w:sz w:val="16"/>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6E7740">
        <w:rPr>
          <w:sz w:val="16"/>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bookmarkEnd w:id="4"/>
    <w:p w14:paraId="3F9531FF" w14:textId="77777777" w:rsidR="00F664CD" w:rsidRDefault="00F664CD" w:rsidP="00F664CD">
      <w:pPr>
        <w:pStyle w:val="Heading3"/>
      </w:pPr>
      <w:r>
        <w:t>2NC---AT: Impact Defense</w:t>
      </w:r>
    </w:p>
    <w:p w14:paraId="59ABCE90" w14:textId="77777777" w:rsidR="00F664CD" w:rsidRPr="007970DE" w:rsidRDefault="00F664CD" w:rsidP="00F664CD"/>
    <w:p w14:paraId="2F205CBB" w14:textId="77777777" w:rsidR="00F664CD" w:rsidRPr="00C96E64" w:rsidRDefault="00F664CD" w:rsidP="00F664CD"/>
    <w:p w14:paraId="0792336D" w14:textId="77777777" w:rsidR="00F664CD" w:rsidRPr="00AD7D01" w:rsidRDefault="00F664CD" w:rsidP="00F664CD">
      <w:pPr>
        <w:pStyle w:val="Heading4"/>
      </w:pPr>
      <w:r>
        <w:t xml:space="preserve">Unsustainable exploitation of the environment </w:t>
      </w:r>
      <w:r w:rsidRPr="002C170C">
        <w:rPr>
          <w:u w:val="single"/>
        </w:rPr>
        <w:t>ends humanity</w:t>
      </w:r>
      <w:r>
        <w:t>---</w:t>
      </w:r>
      <w:r w:rsidRPr="002C170C">
        <w:rPr>
          <w:u w:val="single"/>
        </w:rPr>
        <w:t>labor</w:t>
      </w:r>
      <w:r>
        <w:t xml:space="preserve"> movements </w:t>
      </w:r>
      <w:r w:rsidRPr="002C170C">
        <w:rPr>
          <w:u w:val="single"/>
        </w:rPr>
        <w:t>solve</w:t>
      </w:r>
      <w:r>
        <w:t>.</w:t>
      </w:r>
    </w:p>
    <w:p w14:paraId="0ECB86A3" w14:textId="77777777" w:rsidR="00F664CD" w:rsidRPr="00AD7D01" w:rsidRDefault="00F664CD" w:rsidP="00F664CD">
      <w:r>
        <w:t xml:space="preserve">Dr. Pradnya </w:t>
      </w:r>
      <w:r w:rsidRPr="00AD7D01">
        <w:rPr>
          <w:rStyle w:val="Style13ptBold"/>
        </w:rPr>
        <w:t>Garud 24</w:t>
      </w:r>
      <w:r>
        <w:t>, PhD in geography from the School of Geography, Development &amp; Environment at the University of Arizona and received a Master of Science in Environmental Sciences from Mumbai University, leads the CDC-funded Environmental Health Capacity Program, environmental health data equity strategist for the Oregon Health Authority in the Data and Epidemiology Unit, “The common ground between labor and climate justice is the key to a livable future”, https://www.ehn.org/labor-and-environmental-movements</w:t>
      </w:r>
    </w:p>
    <w:p w14:paraId="30F8CADF" w14:textId="77777777" w:rsidR="00F664CD" w:rsidRPr="007970DE" w:rsidRDefault="00F664CD" w:rsidP="00F664CD">
      <w:pPr>
        <w:rPr>
          <w:rStyle w:val="StyleUnderline"/>
        </w:rPr>
      </w:pPr>
      <w:r w:rsidRPr="002C170C">
        <w:rPr>
          <w:sz w:val="16"/>
        </w:rPr>
        <w:t xml:space="preserve">My research and recent engagement with the labor movement have made it clear to me that the tale of “jobs versus the environment” does not capture the full story. In reality, </w:t>
      </w:r>
      <w:r w:rsidRPr="007970DE">
        <w:rPr>
          <w:rStyle w:val="StyleUnderline"/>
        </w:rPr>
        <w:t xml:space="preserve">the </w:t>
      </w:r>
      <w:r w:rsidRPr="00A248C6">
        <w:rPr>
          <w:rStyle w:val="Emphasis"/>
          <w:highlight w:val="yellow"/>
        </w:rPr>
        <w:t>exploitation</w:t>
      </w:r>
      <w:r w:rsidRPr="00A248C6">
        <w:rPr>
          <w:rStyle w:val="StyleUnderline"/>
          <w:highlight w:val="yellow"/>
        </w:rPr>
        <w:t xml:space="preserve"> of </w:t>
      </w:r>
      <w:r w:rsidRPr="00A248C6">
        <w:rPr>
          <w:rStyle w:val="Emphasis"/>
          <w:highlight w:val="yellow"/>
        </w:rPr>
        <w:t>workers</w:t>
      </w:r>
      <w:r w:rsidRPr="00A248C6">
        <w:rPr>
          <w:rStyle w:val="StyleUnderline"/>
          <w:highlight w:val="yellow"/>
        </w:rPr>
        <w:t xml:space="preserve"> and</w:t>
      </w:r>
      <w:r w:rsidRPr="007970DE">
        <w:rPr>
          <w:rStyle w:val="StyleUnderline"/>
        </w:rPr>
        <w:t xml:space="preserve"> the </w:t>
      </w:r>
      <w:r w:rsidRPr="00A248C6">
        <w:rPr>
          <w:rStyle w:val="Emphasis"/>
          <w:highlight w:val="yellow"/>
        </w:rPr>
        <w:t>extraction of natural resources</w:t>
      </w:r>
      <w:r w:rsidRPr="007970DE">
        <w:rPr>
          <w:rStyle w:val="StyleUnderline"/>
        </w:rPr>
        <w:t xml:space="preserve"> are at the </w:t>
      </w:r>
      <w:r w:rsidRPr="007970DE">
        <w:rPr>
          <w:rStyle w:val="Emphasis"/>
        </w:rPr>
        <w:t>core of the economic system</w:t>
      </w:r>
      <w:r w:rsidRPr="002C170C">
        <w:rPr>
          <w:sz w:val="16"/>
        </w:rPr>
        <w:t xml:space="preserve"> </w:t>
      </w:r>
      <w:r w:rsidRPr="007970DE">
        <w:rPr>
          <w:rStyle w:val="StyleUnderline"/>
        </w:rPr>
        <w:t xml:space="preserve">that has </w:t>
      </w:r>
      <w:r w:rsidRPr="00A248C6">
        <w:rPr>
          <w:rStyle w:val="StyleUnderline"/>
          <w:highlight w:val="yellow"/>
        </w:rPr>
        <w:t xml:space="preserve">created </w:t>
      </w:r>
      <w:r w:rsidRPr="00A248C6">
        <w:rPr>
          <w:rStyle w:val="Emphasis"/>
          <w:sz w:val="24"/>
          <w:szCs w:val="24"/>
          <w:highlight w:val="yellow"/>
        </w:rPr>
        <w:t>existential threats to humanity</w:t>
      </w:r>
      <w:r w:rsidRPr="002C170C">
        <w:rPr>
          <w:sz w:val="16"/>
        </w:rPr>
        <w:t xml:space="preserve">. Throughout history, </w:t>
      </w:r>
      <w:r w:rsidRPr="007970DE">
        <w:rPr>
          <w:rStyle w:val="StyleUnderline"/>
        </w:rPr>
        <w:t xml:space="preserve">we’ve seen glimpses of what can be achieved </w:t>
      </w:r>
      <w:r w:rsidRPr="00A248C6">
        <w:rPr>
          <w:rStyle w:val="StyleUnderline"/>
          <w:highlight w:val="yellow"/>
        </w:rPr>
        <w:t xml:space="preserve">when </w:t>
      </w:r>
      <w:r w:rsidRPr="00A248C6">
        <w:rPr>
          <w:rStyle w:val="Emphasis"/>
          <w:highlight w:val="yellow"/>
        </w:rPr>
        <w:t>labor organizing</w:t>
      </w:r>
      <w:r w:rsidRPr="007970DE">
        <w:rPr>
          <w:rStyle w:val="StyleUnderline"/>
        </w:rPr>
        <w:t xml:space="preserve"> </w:t>
      </w:r>
      <w:r w:rsidRPr="00A248C6">
        <w:rPr>
          <w:rStyle w:val="StyleUnderline"/>
          <w:highlight w:val="yellow"/>
        </w:rPr>
        <w:t>and</w:t>
      </w:r>
      <w:r w:rsidRPr="00A248C6">
        <w:rPr>
          <w:sz w:val="16"/>
          <w:highlight w:val="yellow"/>
        </w:rPr>
        <w:t> </w:t>
      </w:r>
      <w:r w:rsidRPr="00A248C6">
        <w:rPr>
          <w:rStyle w:val="Emphasis"/>
          <w:highlight w:val="yellow"/>
        </w:rPr>
        <w:t>environmental justice</w:t>
      </w:r>
      <w:r w:rsidRPr="007970DE">
        <w:rPr>
          <w:rStyle w:val="Emphasis"/>
        </w:rPr>
        <w:t> activism</w:t>
      </w:r>
      <w:r w:rsidRPr="002C170C">
        <w:rPr>
          <w:sz w:val="16"/>
        </w:rPr>
        <w:t xml:space="preserve"> </w:t>
      </w:r>
      <w:r w:rsidRPr="00A248C6">
        <w:rPr>
          <w:rStyle w:val="StyleUnderline"/>
          <w:highlight w:val="yellow"/>
        </w:rPr>
        <w:t>work</w:t>
      </w:r>
      <w:r w:rsidRPr="00A248C6">
        <w:rPr>
          <w:sz w:val="16"/>
          <w:highlight w:val="yellow"/>
        </w:rPr>
        <w:t xml:space="preserve"> </w:t>
      </w:r>
      <w:r w:rsidRPr="00A248C6">
        <w:rPr>
          <w:rStyle w:val="Emphasis"/>
          <w:highlight w:val="yellow"/>
        </w:rPr>
        <w:t>together</w:t>
      </w:r>
      <w:r w:rsidRPr="002C170C">
        <w:rPr>
          <w:sz w:val="16"/>
        </w:rPr>
        <w:t xml:space="preserve">, </w:t>
      </w:r>
      <w:r w:rsidRPr="007970DE">
        <w:rPr>
          <w:rStyle w:val="StyleUnderline"/>
        </w:rPr>
        <w:t xml:space="preserve">and </w:t>
      </w:r>
      <w:r w:rsidRPr="00A248C6">
        <w:rPr>
          <w:rStyle w:val="StyleUnderline"/>
          <w:highlight w:val="yellow"/>
        </w:rPr>
        <w:t>this</w:t>
      </w:r>
      <w:r w:rsidRPr="007970DE">
        <w:rPr>
          <w:rStyle w:val="StyleUnderline"/>
        </w:rPr>
        <w:t xml:space="preserve"> kind of union </w:t>
      </w:r>
      <w:r w:rsidRPr="00A248C6">
        <w:rPr>
          <w:rStyle w:val="StyleUnderline"/>
          <w:highlight w:val="yellow"/>
        </w:rPr>
        <w:t xml:space="preserve">is our </w:t>
      </w:r>
      <w:r w:rsidRPr="00A248C6">
        <w:rPr>
          <w:rStyle w:val="Emphasis"/>
          <w:sz w:val="24"/>
          <w:szCs w:val="24"/>
          <w:highlight w:val="yellow"/>
        </w:rPr>
        <w:t>only path to a livable future</w:t>
      </w:r>
      <w:r w:rsidRPr="007970DE">
        <w:rPr>
          <w:rStyle w:val="StyleUnderline"/>
        </w:rPr>
        <w:t>.</w:t>
      </w:r>
    </w:p>
    <w:p w14:paraId="538B9491" w14:textId="77777777" w:rsidR="00F664CD" w:rsidRPr="002C170C" w:rsidRDefault="00F664CD" w:rsidP="00F664CD">
      <w:pPr>
        <w:rPr>
          <w:sz w:val="8"/>
          <w:szCs w:val="8"/>
        </w:rPr>
      </w:pPr>
      <w:r w:rsidRPr="002C170C">
        <w:rPr>
          <w:sz w:val="8"/>
          <w:szCs w:val="8"/>
        </w:rPr>
        <w:t>Late historian Howard Zinn wrote that in order to act, or at least consider the “possibility of sending this spinning top of a world in a different direction,” we need to “remember those times and places… where people have behaved magnificently.” When we look into the often-neglected history of labor-environmentalist relations, we see more examples of cooperation than conflict, as labor and environment scholar Brian Obach found when analyzing both movements.</w:t>
      </w:r>
    </w:p>
    <w:p w14:paraId="2CCF6A6D" w14:textId="77777777" w:rsidR="00F664CD" w:rsidRPr="002C170C" w:rsidRDefault="00F664CD" w:rsidP="00F664CD">
      <w:pPr>
        <w:rPr>
          <w:sz w:val="8"/>
          <w:szCs w:val="8"/>
        </w:rPr>
      </w:pPr>
      <w:r w:rsidRPr="002C170C">
        <w:rPr>
          <w:sz w:val="8"/>
          <w:szCs w:val="8"/>
        </w:rPr>
        <w:t>In 1948, the U.S. Steel’s Donora Zinc Works and the American Steel &amp; Wire plants filled with smog the air of the industrial town of Donora in Pennsylvania. The heavy layer of pollution killed 20 people and caused long-term health effects for at least 5,900 people. U.S. Steel Corporation denied responsibility and instead claimed the incident was “an act of God.” The United Steelworkers union, whose members and families were among the primary victims, pushed for a federal investigation of the incident. The union’s continued advocacy paved the way for the Clean Air Act, the Clean Water Act, OSHA regulations, Superfund laws, the Toxic Substances Control Act, and climate change legislation.</w:t>
      </w:r>
    </w:p>
    <w:p w14:paraId="2C3292B8" w14:textId="77777777" w:rsidR="00F664CD" w:rsidRPr="002C170C" w:rsidRDefault="00F664CD" w:rsidP="00F664CD">
      <w:pPr>
        <w:rPr>
          <w:sz w:val="8"/>
          <w:szCs w:val="8"/>
        </w:rPr>
      </w:pPr>
      <w:r w:rsidRPr="002C170C">
        <w:rPr>
          <w:sz w:val="8"/>
          <w:szCs w:val="8"/>
        </w:rPr>
        <w:t>In the 1960s, the United Auto Workers (UAW), one of the largest industrial unions, spearheaded labor-environmentalism even before the birth of the mainstream environmental movement. In 1965, the union sponsored the United Action for Clean Water conference, in which more than a thousand union members and community and environmental activists mobilized around water pollution and environmental protections. For years, the union had demanded healthcare access, urban industrial cleanups and improved public housing, all of which are linked to the environmental health of communities. And in 1970, the UAW became the primary sponsor of Earth Day. Denis Hayes, founder of the Earth Day Network (now EarthDay.org), said, “without the UAW, the first Earth Day would have likely flopped.”</w:t>
      </w:r>
    </w:p>
    <w:p w14:paraId="2B335C62" w14:textId="77777777" w:rsidR="00F664CD" w:rsidRPr="002C170C" w:rsidRDefault="00F664CD" w:rsidP="00F664CD">
      <w:pPr>
        <w:rPr>
          <w:sz w:val="8"/>
          <w:szCs w:val="8"/>
        </w:rPr>
      </w:pPr>
      <w:r w:rsidRPr="002C170C">
        <w:rPr>
          <w:sz w:val="8"/>
          <w:szCs w:val="8"/>
        </w:rPr>
        <w:t>Unfortunately, shifts in the U.S. economy and a corporate backlash in the 1970s hindered that longstanding environmental vision for unions. The mid-1970s oil price spike exposed economic vulnerabilities. The Reagan administration initiated austerity policies and a crackdown on labor unions, while deindustrialization contributed to the loss of manufacturing jobs – triggering a decline in union membership and union power.</w:t>
      </w:r>
    </w:p>
    <w:p w14:paraId="6C6BF6A3" w14:textId="77777777" w:rsidR="00F664CD" w:rsidRPr="002C170C" w:rsidRDefault="00F664CD" w:rsidP="00F664CD">
      <w:pPr>
        <w:rPr>
          <w:sz w:val="8"/>
          <w:szCs w:val="8"/>
        </w:rPr>
      </w:pPr>
      <w:r w:rsidRPr="002C170C">
        <w:rPr>
          <w:sz w:val="8"/>
          <w:szCs w:val="8"/>
        </w:rPr>
        <w:t>Since then, most labor unions have fought to preserve jobs, especially those with the wages, protections and benefits negotiated in a union contract, as a cornerstone of building a stable future for workers. Pursuing a college degree or similar alternatives is out of reach for many working-class people, and given today’s precarious economic conditions, combined with a hollowed-out social safety net, holding on to a union job is often the only way for workers to maintain their livelihoods and dignity.</w:t>
      </w:r>
    </w:p>
    <w:p w14:paraId="04E1BFA8" w14:textId="77777777" w:rsidR="00F664CD" w:rsidRPr="002C170C" w:rsidRDefault="00F664CD" w:rsidP="00F664CD">
      <w:pPr>
        <w:rPr>
          <w:sz w:val="8"/>
          <w:szCs w:val="8"/>
        </w:rPr>
      </w:pPr>
      <w:r w:rsidRPr="002C170C">
        <w:rPr>
          <w:sz w:val="8"/>
          <w:szCs w:val="8"/>
        </w:rPr>
        <w:t>However, we have seen instances of collaboration in recent decades. In the 1990s, blue-green coalitions reemerged to challenge the North American Free Trade Agreement and its policies to privatize public services and reduce regulations for private companies, weakening labor power and environmental protections in the process. “Teamsters and Turtles” became a rally cry during the 1999 World Trade Organization protests in Seattle. The International Brotherhood of Teamsters, representing a range of workers including those in transportation, warehousing and logistics, and “turtles,” which referred to environmental activists, developed an alliance and a common cause.</w:t>
      </w:r>
    </w:p>
    <w:p w14:paraId="63824DFF" w14:textId="77777777" w:rsidR="00F664CD" w:rsidRPr="002C170C" w:rsidRDefault="00F664CD" w:rsidP="00F664CD">
      <w:pPr>
        <w:rPr>
          <w:rStyle w:val="Emphasis"/>
        </w:rPr>
      </w:pPr>
      <w:r w:rsidRPr="002C170C">
        <w:rPr>
          <w:sz w:val="16"/>
        </w:rPr>
        <w:t xml:space="preserve">The lesson to take from these examples is to recognize the potential of finding common ground, even </w:t>
      </w:r>
      <w:r w:rsidRPr="007970DE">
        <w:rPr>
          <w:rStyle w:val="StyleUnderline"/>
        </w:rPr>
        <w:t xml:space="preserve">when the tide is </w:t>
      </w:r>
      <w:r w:rsidRPr="007970DE">
        <w:rPr>
          <w:rStyle w:val="Emphasis"/>
        </w:rPr>
        <w:t>going against working-class interests</w:t>
      </w:r>
      <w:r w:rsidRPr="007970DE">
        <w:rPr>
          <w:rStyle w:val="StyleUnderline"/>
        </w:rPr>
        <w:t xml:space="preserve"> or environmental protections</w:t>
      </w:r>
      <w:r w:rsidRPr="002C170C">
        <w:rPr>
          <w:sz w:val="16"/>
        </w:rPr>
        <w:t xml:space="preserve">. Research by sociology professor Brian Mayer suggests that when </w:t>
      </w:r>
      <w:r w:rsidRPr="00A248C6">
        <w:rPr>
          <w:rStyle w:val="Emphasis"/>
          <w:highlight w:val="yellow"/>
        </w:rPr>
        <w:t>blue-green coalitions</w:t>
      </w:r>
      <w:r w:rsidRPr="002C170C">
        <w:rPr>
          <w:sz w:val="16"/>
        </w:rPr>
        <w:t xml:space="preserve"> focus on health, labor rights and the environment, </w:t>
      </w:r>
      <w:r w:rsidRPr="002C170C">
        <w:rPr>
          <w:rStyle w:val="StyleUnderline"/>
        </w:rPr>
        <w:t xml:space="preserve">they can </w:t>
      </w:r>
      <w:r w:rsidRPr="00A248C6">
        <w:rPr>
          <w:rStyle w:val="StyleUnderline"/>
          <w:highlight w:val="yellow"/>
        </w:rPr>
        <w:t xml:space="preserve">create a </w:t>
      </w:r>
      <w:r w:rsidRPr="00A248C6">
        <w:rPr>
          <w:rStyle w:val="Emphasis"/>
          <w:highlight w:val="yellow"/>
        </w:rPr>
        <w:t>unique collective identity</w:t>
      </w:r>
      <w:r w:rsidRPr="002C170C">
        <w:rPr>
          <w:sz w:val="16"/>
        </w:rPr>
        <w:t xml:space="preserve"> </w:t>
      </w:r>
      <w:r w:rsidRPr="002C170C">
        <w:rPr>
          <w:rStyle w:val="StyleUnderline"/>
        </w:rPr>
        <w:t xml:space="preserve">and have a combined </w:t>
      </w:r>
      <w:r w:rsidRPr="002C170C">
        <w:rPr>
          <w:rStyle w:val="Emphasis"/>
        </w:rPr>
        <w:t>influence</w:t>
      </w:r>
      <w:r w:rsidRPr="002C170C">
        <w:rPr>
          <w:rStyle w:val="StyleUnderline"/>
        </w:rPr>
        <w:t xml:space="preserve"> capable of </w:t>
      </w:r>
      <w:r w:rsidRPr="00A248C6">
        <w:rPr>
          <w:rStyle w:val="StyleUnderline"/>
          <w:highlight w:val="yellow"/>
        </w:rPr>
        <w:t xml:space="preserve">bringing about </w:t>
      </w:r>
      <w:r w:rsidRPr="00A248C6">
        <w:rPr>
          <w:rStyle w:val="Emphasis"/>
          <w:highlight w:val="yellow"/>
        </w:rPr>
        <w:t>social and environmental change.</w:t>
      </w:r>
    </w:p>
    <w:p w14:paraId="18F711CC" w14:textId="77777777" w:rsidR="00F664CD" w:rsidRPr="002C170C" w:rsidRDefault="00F664CD" w:rsidP="00F664CD">
      <w:pPr>
        <w:rPr>
          <w:sz w:val="16"/>
        </w:rPr>
      </w:pPr>
      <w:r w:rsidRPr="00A248C6">
        <w:rPr>
          <w:rStyle w:val="StyleUnderline"/>
          <w:highlight w:val="yellow"/>
        </w:rPr>
        <w:t>The current conditions</w:t>
      </w:r>
      <w:r w:rsidRPr="007970DE">
        <w:rPr>
          <w:rStyle w:val="StyleUnderline"/>
        </w:rPr>
        <w:t xml:space="preserve"> in </w:t>
      </w:r>
      <w:r w:rsidRPr="007970DE">
        <w:rPr>
          <w:rStyle w:val="Emphasis"/>
        </w:rPr>
        <w:t>climate</w:t>
      </w:r>
      <w:r w:rsidRPr="007970DE">
        <w:rPr>
          <w:rStyle w:val="StyleUnderline"/>
        </w:rPr>
        <w:t xml:space="preserve"> and </w:t>
      </w:r>
      <w:r w:rsidRPr="007970DE">
        <w:rPr>
          <w:rStyle w:val="Emphasis"/>
        </w:rPr>
        <w:t>labor</w:t>
      </w:r>
      <w:r w:rsidRPr="007970DE">
        <w:rPr>
          <w:rStyle w:val="StyleUnderline"/>
        </w:rPr>
        <w:t xml:space="preserve"> </w:t>
      </w:r>
      <w:r w:rsidRPr="00A248C6">
        <w:rPr>
          <w:rStyle w:val="StyleUnderline"/>
          <w:highlight w:val="yellow"/>
        </w:rPr>
        <w:t xml:space="preserve">are </w:t>
      </w:r>
      <w:r w:rsidRPr="00A248C6">
        <w:rPr>
          <w:rStyle w:val="Emphasis"/>
          <w:highlight w:val="yellow"/>
        </w:rPr>
        <w:t>ripe</w:t>
      </w:r>
      <w:r w:rsidRPr="007970DE">
        <w:rPr>
          <w:rStyle w:val="Emphasis"/>
        </w:rPr>
        <w:t xml:space="preserve"> for organizing together</w:t>
      </w:r>
      <w:r w:rsidRPr="007970DE">
        <w:rPr>
          <w:rStyle w:val="StyleUnderline"/>
        </w:rPr>
        <w:t>.</w:t>
      </w:r>
      <w:r w:rsidRPr="002C170C">
        <w:rPr>
          <w:sz w:val="16"/>
        </w:rPr>
        <w:t xml:space="preserve"> The average global surface temperature in 2023 was the highest recorded since 1850, and almost every North American region experienced severe weather events. Working-class people, particularly farm workers and warehouse workers, are bearing the brunt of higher temperatures in their workplaces. As a response, climate and labor activists have organized climate strikes, which draw on the labor movement’s history of collectively withholding labor to apply pressure. Simultaneously, the labor movement has seen one of its most significant upsurges in decades with new union drives, organizing and direct action in workplaces, and strike activity, with 459,000 workers participating in strikes in 2023.</w:t>
      </w:r>
    </w:p>
    <w:p w14:paraId="597270A3" w14:textId="77777777" w:rsidR="00F664CD" w:rsidRPr="002C170C" w:rsidRDefault="00F664CD" w:rsidP="00F664CD">
      <w:pPr>
        <w:rPr>
          <w:sz w:val="8"/>
          <w:szCs w:val="8"/>
        </w:rPr>
      </w:pPr>
      <w:r w:rsidRPr="002C170C">
        <w:rPr>
          <w:sz w:val="8"/>
          <w:szCs w:val="8"/>
        </w:rPr>
        <w:t>Once again, the UAW has taken up the mantle of bridging the gap between labor and the environment. It included electric vehicle and battery production and investment in the contracts it secured with the Big Three automakers – Ford, GM and Stellantis (formerly Chrysler) – following the union’s six-week “Stand Up Strike” in 2023, which won historic gains. In June 2024, UAW negotiated an agreement with electric vehicle battery producer Ultium Cells. Workers of its plant in Lordstown, Ohio, voted to ratify the contract, which is the first at a major electric vehicle battery plant and includes 25% wage increases, improvements in provisions for overtime, breaks and health and safety.</w:t>
      </w:r>
    </w:p>
    <w:p w14:paraId="1657F988" w14:textId="77777777" w:rsidR="00F664CD" w:rsidRPr="002C170C" w:rsidRDefault="00F664CD" w:rsidP="00F664CD">
      <w:pPr>
        <w:rPr>
          <w:sz w:val="8"/>
          <w:szCs w:val="8"/>
        </w:rPr>
      </w:pPr>
      <w:r w:rsidRPr="002C170C">
        <w:rPr>
          <w:sz w:val="8"/>
          <w:szCs w:val="8"/>
        </w:rPr>
        <w:t>This renewed interest in union organizing has even reached workers in environmental nonprofit organizations, including Defenders of Wildlife, Greenpeace, Audubon, the Sierra Club and the Sunrise Movement, spurred on by unions such as the Communication Workers of America and the Progressive Workers Union, and supported by networks like the Green Union Hall. Pursuing unionization has not only helped environmental nonprofit workers gain representation on the job and secure better pay, benefits and equity provisions, but it has also created an avenue for a labor-oriented engagement between workers in environmental advocacy organizations and workers in extractive industries.</w:t>
      </w:r>
    </w:p>
    <w:p w14:paraId="480C817D" w14:textId="77777777" w:rsidR="00F664CD" w:rsidRPr="002C170C" w:rsidRDefault="00F664CD" w:rsidP="00F664CD">
      <w:pPr>
        <w:rPr>
          <w:sz w:val="8"/>
          <w:szCs w:val="8"/>
        </w:rPr>
      </w:pPr>
      <w:r w:rsidRPr="002C170C">
        <w:rPr>
          <w:sz w:val="8"/>
          <w:szCs w:val="8"/>
        </w:rPr>
        <w:t>The project of deepening working-class labor and environmental coalitions is also being taken up by my union, the Service Employees International Union (SEIU) 503, which represents almost 2 million workers in healthcare, public services and property services in the U.S. and Canada. As part of our union’s climate justice committee, we have planned educational workshops to raise awareness and developed proposals for how our union can take on climate, health and environmental issues.</w:t>
      </w:r>
    </w:p>
    <w:p w14:paraId="22D08343" w14:textId="77777777" w:rsidR="00F664CD" w:rsidRPr="002C170C" w:rsidRDefault="00F664CD" w:rsidP="00F664CD">
      <w:pPr>
        <w:rPr>
          <w:rStyle w:val="StyleUnderline"/>
        </w:rPr>
      </w:pPr>
      <w:r w:rsidRPr="002C170C">
        <w:rPr>
          <w:rStyle w:val="StyleUnderline"/>
        </w:rPr>
        <w:t xml:space="preserve">Environmental and climate justice advocacy that centers labor can ensure that workers are at the </w:t>
      </w:r>
      <w:r w:rsidRPr="002C170C">
        <w:rPr>
          <w:rStyle w:val="Emphasis"/>
        </w:rPr>
        <w:t>forefront</w:t>
      </w:r>
      <w:r w:rsidRPr="002C170C">
        <w:rPr>
          <w:sz w:val="16"/>
        </w:rPr>
        <w:t xml:space="preserve"> and not an afterthought </w:t>
      </w:r>
      <w:r w:rsidRPr="002C170C">
        <w:rPr>
          <w:rStyle w:val="StyleUnderline"/>
        </w:rPr>
        <w:t xml:space="preserve">in a </w:t>
      </w:r>
      <w:r w:rsidRPr="002C170C">
        <w:rPr>
          <w:rStyle w:val="Emphasis"/>
        </w:rPr>
        <w:t>just transition</w:t>
      </w:r>
      <w:r w:rsidRPr="002C170C">
        <w:rPr>
          <w:sz w:val="16"/>
        </w:rPr>
        <w:t xml:space="preserve">. </w:t>
      </w:r>
      <w:r w:rsidRPr="002C170C">
        <w:rPr>
          <w:rStyle w:val="StyleUnderline"/>
        </w:rPr>
        <w:t xml:space="preserve">Labor </w:t>
      </w:r>
      <w:r w:rsidRPr="00A248C6">
        <w:rPr>
          <w:rStyle w:val="StyleUnderline"/>
          <w:highlight w:val="yellow"/>
        </w:rPr>
        <w:t>unions</w:t>
      </w:r>
      <w:r w:rsidRPr="002C170C">
        <w:rPr>
          <w:rStyle w:val="StyleUnderline"/>
        </w:rPr>
        <w:t xml:space="preserve"> have </w:t>
      </w:r>
      <w:r w:rsidRPr="00A248C6">
        <w:rPr>
          <w:rStyle w:val="Emphasis"/>
        </w:rPr>
        <w:t>shown</w:t>
      </w:r>
      <w:r w:rsidRPr="00A248C6">
        <w:rPr>
          <w:rStyle w:val="StyleUnderline"/>
        </w:rPr>
        <w:t xml:space="preserve"> they </w:t>
      </w:r>
      <w:r w:rsidRPr="00A248C6">
        <w:rPr>
          <w:rStyle w:val="Emphasis"/>
        </w:rPr>
        <w:t>provide more than a framework</w:t>
      </w:r>
      <w:r w:rsidRPr="00A248C6">
        <w:rPr>
          <w:rStyle w:val="StyleUnderline"/>
        </w:rPr>
        <w:t xml:space="preserve"> to push for better </w:t>
      </w:r>
      <w:r w:rsidRPr="00A248C6">
        <w:rPr>
          <w:rStyle w:val="Emphasis"/>
        </w:rPr>
        <w:t>wages</w:t>
      </w:r>
      <w:r w:rsidRPr="00A248C6">
        <w:rPr>
          <w:rStyle w:val="StyleUnderline"/>
        </w:rPr>
        <w:t xml:space="preserve">, benefits and job security. Rather, they </w:t>
      </w:r>
      <w:r w:rsidRPr="00A248C6">
        <w:rPr>
          <w:rStyle w:val="StyleUnderline"/>
          <w:highlight w:val="yellow"/>
        </w:rPr>
        <w:t>are</w:t>
      </w:r>
      <w:r w:rsidRPr="00A248C6">
        <w:rPr>
          <w:rStyle w:val="StyleUnderline"/>
        </w:rPr>
        <w:t xml:space="preserve"> often </w:t>
      </w:r>
      <w:r w:rsidRPr="00A248C6">
        <w:rPr>
          <w:rStyle w:val="StyleUnderline"/>
          <w:highlight w:val="yellow"/>
        </w:rPr>
        <w:t xml:space="preserve">the </w:t>
      </w:r>
      <w:r w:rsidRPr="00A248C6">
        <w:rPr>
          <w:rStyle w:val="Emphasis"/>
          <w:sz w:val="24"/>
          <w:szCs w:val="24"/>
          <w:highlight w:val="yellow"/>
        </w:rPr>
        <w:t>only democratic spaces accessible to working</w:t>
      </w:r>
      <w:r w:rsidRPr="00A248C6">
        <w:rPr>
          <w:rStyle w:val="Emphasis"/>
          <w:sz w:val="24"/>
          <w:szCs w:val="24"/>
        </w:rPr>
        <w:t xml:space="preserve">-class </w:t>
      </w:r>
      <w:r w:rsidRPr="00A248C6">
        <w:rPr>
          <w:rStyle w:val="Emphasis"/>
          <w:sz w:val="24"/>
          <w:szCs w:val="24"/>
          <w:highlight w:val="yellow"/>
        </w:rPr>
        <w:t>people that foreground the well-being of</w:t>
      </w:r>
      <w:r w:rsidRPr="002C170C">
        <w:rPr>
          <w:rStyle w:val="Emphasis"/>
          <w:sz w:val="24"/>
          <w:szCs w:val="24"/>
        </w:rPr>
        <w:t xml:space="preserve"> workers and their </w:t>
      </w:r>
      <w:r w:rsidRPr="00A248C6">
        <w:rPr>
          <w:rStyle w:val="Emphasis"/>
          <w:sz w:val="24"/>
          <w:szCs w:val="24"/>
          <w:highlight w:val="yellow"/>
        </w:rPr>
        <w:t>communities.</w:t>
      </w:r>
      <w:r w:rsidRPr="00A248C6">
        <w:rPr>
          <w:sz w:val="16"/>
          <w:szCs w:val="24"/>
          <w:highlight w:val="yellow"/>
        </w:rPr>
        <w:t xml:space="preserve"> </w:t>
      </w:r>
      <w:r w:rsidRPr="00A248C6">
        <w:rPr>
          <w:rStyle w:val="StyleUnderline"/>
          <w:highlight w:val="yellow"/>
        </w:rPr>
        <w:t xml:space="preserve">The convergence of </w:t>
      </w:r>
      <w:r w:rsidRPr="00A248C6">
        <w:rPr>
          <w:rStyle w:val="Emphasis"/>
          <w:highlight w:val="yellow"/>
        </w:rPr>
        <w:t>labor</w:t>
      </w:r>
      <w:r w:rsidRPr="00A248C6">
        <w:rPr>
          <w:rStyle w:val="StyleUnderline"/>
          <w:highlight w:val="yellow"/>
        </w:rPr>
        <w:t xml:space="preserve"> and </w:t>
      </w:r>
      <w:r w:rsidRPr="00A248C6">
        <w:rPr>
          <w:rStyle w:val="Emphasis"/>
          <w:highlight w:val="yellow"/>
        </w:rPr>
        <w:t>environmental movements</w:t>
      </w:r>
      <w:r w:rsidRPr="002C170C">
        <w:rPr>
          <w:sz w:val="16"/>
        </w:rPr>
        <w:t xml:space="preserve"> </w:t>
      </w:r>
      <w:r w:rsidRPr="002C170C">
        <w:rPr>
          <w:rStyle w:val="StyleUnderline"/>
        </w:rPr>
        <w:t xml:space="preserve">in the past and present </w:t>
      </w:r>
      <w:r w:rsidRPr="00A248C6">
        <w:rPr>
          <w:rStyle w:val="StyleUnderline"/>
          <w:highlight w:val="yellow"/>
        </w:rPr>
        <w:t>provides</w:t>
      </w:r>
      <w:r w:rsidRPr="002C170C">
        <w:rPr>
          <w:rStyle w:val="StyleUnderline"/>
        </w:rPr>
        <w:t xml:space="preserve"> </w:t>
      </w:r>
      <w:r w:rsidRPr="00A248C6">
        <w:rPr>
          <w:rStyle w:val="StyleUnderline"/>
        </w:rPr>
        <w:t>perhaps</w:t>
      </w:r>
      <w:r w:rsidRPr="002C170C">
        <w:rPr>
          <w:rStyle w:val="StyleUnderline"/>
        </w:rPr>
        <w:t xml:space="preserve"> </w:t>
      </w:r>
      <w:r w:rsidRPr="00A248C6">
        <w:rPr>
          <w:rStyle w:val="StyleUnderline"/>
          <w:highlight w:val="yellow"/>
        </w:rPr>
        <w:t xml:space="preserve">the </w:t>
      </w:r>
      <w:r w:rsidRPr="00A248C6">
        <w:rPr>
          <w:rStyle w:val="Emphasis"/>
          <w:sz w:val="24"/>
          <w:szCs w:val="24"/>
          <w:highlight w:val="yellow"/>
        </w:rPr>
        <w:t>only path to contend with</w:t>
      </w:r>
      <w:r w:rsidRPr="002C170C">
        <w:rPr>
          <w:rStyle w:val="Emphasis"/>
          <w:sz w:val="24"/>
          <w:szCs w:val="24"/>
        </w:rPr>
        <w:t xml:space="preserve"> the ongoing livelihood and </w:t>
      </w:r>
      <w:r w:rsidRPr="00A248C6">
        <w:rPr>
          <w:rStyle w:val="Emphasis"/>
          <w:sz w:val="24"/>
          <w:szCs w:val="24"/>
          <w:highlight w:val="yellow"/>
        </w:rPr>
        <w:t>ecological crises</w:t>
      </w:r>
      <w:r w:rsidRPr="002C170C">
        <w:rPr>
          <w:sz w:val="16"/>
          <w:szCs w:val="24"/>
        </w:rPr>
        <w:t xml:space="preserve"> </w:t>
      </w:r>
      <w:r w:rsidRPr="002C170C">
        <w:rPr>
          <w:rStyle w:val="StyleUnderline"/>
        </w:rPr>
        <w:t xml:space="preserve">caused by the economic system. It could be the only way to chart a future based not on </w:t>
      </w:r>
      <w:r w:rsidRPr="002C170C">
        <w:rPr>
          <w:rStyle w:val="Emphasis"/>
        </w:rPr>
        <w:t>exploitation</w:t>
      </w:r>
      <w:r w:rsidRPr="002C170C">
        <w:rPr>
          <w:rStyle w:val="StyleUnderline"/>
        </w:rPr>
        <w:t xml:space="preserve"> and </w:t>
      </w:r>
      <w:r w:rsidRPr="002C170C">
        <w:rPr>
          <w:rStyle w:val="Emphasis"/>
        </w:rPr>
        <w:t>extraction</w:t>
      </w:r>
      <w:r w:rsidRPr="002C170C">
        <w:rPr>
          <w:rStyle w:val="StyleUnderline"/>
        </w:rPr>
        <w:t xml:space="preserve"> but on principles of environmental and labor </w:t>
      </w:r>
      <w:r w:rsidRPr="002C170C">
        <w:rPr>
          <w:rStyle w:val="Emphasis"/>
        </w:rPr>
        <w:t>justice</w:t>
      </w:r>
      <w:r w:rsidRPr="002C170C">
        <w:rPr>
          <w:rStyle w:val="StyleUnderline"/>
        </w:rPr>
        <w:t>.</w:t>
      </w:r>
    </w:p>
    <w:p w14:paraId="34485591" w14:textId="77777777" w:rsidR="00F664CD" w:rsidRDefault="00F664CD" w:rsidP="00F664CD"/>
    <w:p w14:paraId="5607664E" w14:textId="77777777" w:rsidR="00F664CD" w:rsidRDefault="00F664CD" w:rsidP="00F664CD">
      <w:pPr>
        <w:pStyle w:val="Heading4"/>
      </w:pPr>
      <w:r>
        <w:t xml:space="preserve">AND---organized labor movements </w:t>
      </w:r>
      <w:r w:rsidRPr="002C170C">
        <w:rPr>
          <w:u w:val="single"/>
        </w:rPr>
        <w:t>in the US</w:t>
      </w:r>
      <w:r>
        <w:t xml:space="preserve"> check </w:t>
      </w:r>
      <w:r w:rsidRPr="002C170C">
        <w:rPr>
          <w:u w:val="single"/>
        </w:rPr>
        <w:t>elite war-mongering</w:t>
      </w:r>
      <w:r>
        <w:t xml:space="preserve">---forestalls </w:t>
      </w:r>
      <w:r w:rsidRPr="002C170C">
        <w:rPr>
          <w:u w:val="single"/>
        </w:rPr>
        <w:t>nuclear escalation</w:t>
      </w:r>
      <w:r>
        <w:t>.</w:t>
      </w:r>
    </w:p>
    <w:p w14:paraId="74EC94E0" w14:textId="77777777" w:rsidR="00F664CD" w:rsidRPr="0041516B" w:rsidRDefault="00F664CD" w:rsidP="00F664CD">
      <w:r>
        <w:t xml:space="preserve">Dr. August H. </w:t>
      </w:r>
      <w:r w:rsidRPr="0041516B">
        <w:rPr>
          <w:rStyle w:val="Style13ptBold"/>
        </w:rPr>
        <w:t>Nimtz 25</w:t>
      </w:r>
      <w:r>
        <w:t>, PhD in Political Science from Indiana, Professor of Political Science and African American and African Studies, and Distinguished Teaching Professor, at the University of Minnesota, “Lessons of Los Angeles”, https://legalform.blog/2025/06/16/lessons-of-los-angeles-august-h-nimtz/</w:t>
      </w:r>
    </w:p>
    <w:p w14:paraId="33184DB6" w14:textId="77777777" w:rsidR="00F664CD" w:rsidRPr="0041516B" w:rsidRDefault="00F664CD" w:rsidP="00F664CD">
      <w:pPr>
        <w:rPr>
          <w:sz w:val="16"/>
        </w:rPr>
      </w:pPr>
      <w:r w:rsidRPr="0041516B">
        <w:rPr>
          <w:rStyle w:val="StyleUnderline"/>
          <w:highlight w:val="yellow"/>
        </w:rPr>
        <w:t>What makes this moment</w:t>
      </w:r>
      <w:r w:rsidRPr="0041516B">
        <w:rPr>
          <w:sz w:val="16"/>
        </w:rPr>
        <w:t xml:space="preserve"> potentially </w:t>
      </w:r>
      <w:r w:rsidRPr="0041516B">
        <w:rPr>
          <w:rStyle w:val="Emphasis"/>
          <w:highlight w:val="yellow"/>
        </w:rPr>
        <w:t>different</w:t>
      </w:r>
      <w:r w:rsidRPr="0041516B">
        <w:rPr>
          <w:sz w:val="16"/>
        </w:rPr>
        <w:t xml:space="preserve"> </w:t>
      </w:r>
      <w:r w:rsidRPr="0041516B">
        <w:rPr>
          <w:rStyle w:val="StyleUnderline"/>
        </w:rPr>
        <w:t xml:space="preserve">from 1965 and 1992 is </w:t>
      </w:r>
      <w:r w:rsidRPr="0041516B">
        <w:rPr>
          <w:rStyle w:val="StyleUnderline"/>
          <w:highlight w:val="yellow"/>
        </w:rPr>
        <w:t xml:space="preserve">the possibility of the </w:t>
      </w:r>
      <w:r w:rsidRPr="0041516B">
        <w:rPr>
          <w:rStyle w:val="Emphasis"/>
          <w:sz w:val="24"/>
          <w:szCs w:val="24"/>
          <w:highlight w:val="yellow"/>
        </w:rPr>
        <w:t>working class providing</w:t>
      </w:r>
      <w:r w:rsidRPr="0041516B">
        <w:rPr>
          <w:rStyle w:val="Emphasis"/>
          <w:sz w:val="24"/>
          <w:szCs w:val="24"/>
        </w:rPr>
        <w:t xml:space="preserve"> the requisite </w:t>
      </w:r>
      <w:r w:rsidRPr="0041516B">
        <w:rPr>
          <w:rStyle w:val="Emphasis"/>
          <w:sz w:val="24"/>
          <w:szCs w:val="24"/>
          <w:highlight w:val="yellow"/>
        </w:rPr>
        <w:t>leadership</w:t>
      </w:r>
      <w:r w:rsidRPr="0041516B">
        <w:rPr>
          <w:sz w:val="16"/>
        </w:rPr>
        <w:t xml:space="preserve">. </w:t>
      </w:r>
      <w:r w:rsidRPr="0041516B">
        <w:rPr>
          <w:rStyle w:val="StyleUnderline"/>
        </w:rPr>
        <w:t>For much of post-World War II history</w:t>
      </w:r>
      <w:r w:rsidRPr="0041516B">
        <w:rPr>
          <w:sz w:val="16"/>
        </w:rPr>
        <w:t xml:space="preserve">, the </w:t>
      </w:r>
      <w:r w:rsidRPr="0041516B">
        <w:rPr>
          <w:rStyle w:val="StyleUnderline"/>
        </w:rPr>
        <w:t>organized labour</w:t>
      </w:r>
      <w:r w:rsidRPr="0041516B">
        <w:rPr>
          <w:sz w:val="16"/>
        </w:rPr>
        <w:t xml:space="preserve"> movement </w:t>
      </w:r>
      <w:r w:rsidRPr="0041516B">
        <w:rPr>
          <w:rStyle w:val="StyleUnderline"/>
        </w:rPr>
        <w:t>in the US was largely missing in action when it came to progressive causes</w:t>
      </w:r>
      <w:r w:rsidRPr="0041516B">
        <w:rPr>
          <w:sz w:val="16"/>
        </w:rPr>
        <w:t>, including the Civil Rights Movement. While the police brutality (which sparked the Watts and Rodney King rebellions) is indeed a working-class issue—and thus a union issue—the immigration question, which provoked the actions in Los Angeles is, however, an existential one for the labour movement. With more than twelve million undocumented workers in the U.S., their defense by organized labour is crucial for its future.</w:t>
      </w:r>
    </w:p>
    <w:p w14:paraId="466A0E2B" w14:textId="77777777" w:rsidR="00F664CD" w:rsidRPr="0041516B" w:rsidRDefault="00F664CD" w:rsidP="00F664CD">
      <w:pPr>
        <w:rPr>
          <w:sz w:val="16"/>
        </w:rPr>
      </w:pPr>
      <w:r w:rsidRPr="0041516B">
        <w:rPr>
          <w:sz w:val="16"/>
        </w:rPr>
        <w:t>Rare is the labour official—especially a prominent one—willing to put their body on the line for a cause. But that’s exactly what David Huerta, president of the California chapter of the SEIU (Service Employees International Union), did when he went on June 6 to protest the ICE (Immigration and Customs Enforcement) raid on the garment shop to arrest undocumented workers. His militant but peaceful actions resulted not only in an arrest but head wounds that required hospitalization—the police actions he and others suffered that sparked the subsequent protests.</w:t>
      </w:r>
    </w:p>
    <w:p w14:paraId="6DAE534C" w14:textId="77777777" w:rsidR="00F664CD" w:rsidRPr="0041516B" w:rsidRDefault="00F664CD" w:rsidP="00F664CD">
      <w:pPr>
        <w:rPr>
          <w:sz w:val="16"/>
        </w:rPr>
      </w:pPr>
      <w:r w:rsidRPr="0041516B">
        <w:rPr>
          <w:sz w:val="16"/>
        </w:rPr>
        <w:t>Huerta’s detention and injury prompted not only the labour movement officialdom nationwide to demand his release—accompanied by press conferences and mobilizations in several cities throughout the country—but also key figures in the Democratic Party establishment. His liberation a day or so later registered what organized labour can accomplish and points the way forward for its rank and file.  </w:t>
      </w:r>
    </w:p>
    <w:p w14:paraId="53BE75FB" w14:textId="77777777" w:rsidR="00F664CD" w:rsidRPr="0041516B" w:rsidRDefault="00F664CD" w:rsidP="00F664CD">
      <w:pPr>
        <w:rPr>
          <w:sz w:val="16"/>
        </w:rPr>
      </w:pPr>
      <w:r w:rsidRPr="0041516B">
        <w:rPr>
          <w:rStyle w:val="StyleUnderline"/>
        </w:rPr>
        <w:t xml:space="preserve">As well as its </w:t>
      </w:r>
      <w:r w:rsidRPr="0041516B">
        <w:rPr>
          <w:rStyle w:val="Emphasis"/>
        </w:rPr>
        <w:t>national</w:t>
      </w:r>
      <w:r w:rsidRPr="0041516B">
        <w:rPr>
          <w:rStyle w:val="StyleUnderline"/>
        </w:rPr>
        <w:t xml:space="preserve"> and</w:t>
      </w:r>
      <w:r w:rsidRPr="0041516B">
        <w:rPr>
          <w:sz w:val="16"/>
        </w:rPr>
        <w:t xml:space="preserve">, in some cases, </w:t>
      </w:r>
      <w:r w:rsidRPr="0041516B">
        <w:rPr>
          <w:rStyle w:val="Emphasis"/>
        </w:rPr>
        <w:t>international character</w:t>
      </w:r>
      <w:r w:rsidRPr="0041516B">
        <w:rPr>
          <w:rStyle w:val="StyleUnderline"/>
        </w:rPr>
        <w:t xml:space="preserve">, </w:t>
      </w:r>
      <w:r w:rsidRPr="0041516B">
        <w:rPr>
          <w:rStyle w:val="StyleUnderline"/>
          <w:highlight w:val="yellow"/>
        </w:rPr>
        <w:t xml:space="preserve">the </w:t>
      </w:r>
      <w:r w:rsidRPr="0041516B">
        <w:rPr>
          <w:rStyle w:val="Emphasis"/>
          <w:highlight w:val="yellow"/>
        </w:rPr>
        <w:t>U.S. labour movement</w:t>
      </w:r>
      <w:r w:rsidRPr="0041516B">
        <w:rPr>
          <w:rStyle w:val="StyleUnderline"/>
          <w:highlight w:val="yellow"/>
        </w:rPr>
        <w:t xml:space="preserve"> brings</w:t>
      </w:r>
      <w:r w:rsidRPr="0041516B">
        <w:rPr>
          <w:rStyle w:val="StyleUnderline"/>
        </w:rPr>
        <w:t xml:space="preserve"> something else to the table—the tradition of </w:t>
      </w:r>
      <w:r w:rsidRPr="0041516B">
        <w:rPr>
          <w:rStyle w:val="Emphasis"/>
          <w:highlight w:val="yellow"/>
        </w:rPr>
        <w:t>militant and disciplined actions</w:t>
      </w:r>
      <w:r w:rsidRPr="0041516B">
        <w:t>,</w:t>
      </w:r>
      <w:r w:rsidRPr="0041516B">
        <w:rPr>
          <w:sz w:val="16"/>
        </w:rPr>
        <w:t xml:space="preserve"> </w:t>
      </w:r>
      <w:r w:rsidRPr="0041516B">
        <w:rPr>
          <w:rStyle w:val="StyleUnderline"/>
        </w:rPr>
        <w:t>how the movement has ever advanced. It’s the needed antidote to the</w:t>
      </w:r>
      <w:r w:rsidRPr="0041516B">
        <w:rPr>
          <w:sz w:val="16"/>
        </w:rPr>
        <w:t xml:space="preserve"> ultra-leftist </w:t>
      </w:r>
      <w:r w:rsidRPr="0041516B">
        <w:rPr>
          <w:rStyle w:val="StyleUnderline"/>
        </w:rPr>
        <w:t>“vanguard,” always informed by the elitist assumption that the</w:t>
      </w:r>
      <w:r w:rsidRPr="0041516B">
        <w:rPr>
          <w:sz w:val="16"/>
        </w:rPr>
        <w:t xml:space="preserve"> proletarian </w:t>
      </w:r>
      <w:r w:rsidRPr="0041516B">
        <w:rPr>
          <w:rStyle w:val="StyleUnderline"/>
        </w:rPr>
        <w:t>masses can’t do it for themselves or can ever be won to revolutionary actions</w:t>
      </w:r>
      <w:r w:rsidRPr="0041516B">
        <w:rPr>
          <w:sz w:val="16"/>
        </w:rPr>
        <w:t>. Engaging in actions such as looting and burning objectively alienate the proletarian majority and that play into Trump’s hands—giving him an excuse to take away civil liberties, as well as the political space the working class needs to do the preparatory work Lenin accurately foresaw as needed for doing something genuinely revolutionary as opposed to “revolutionary” performance.</w:t>
      </w:r>
    </w:p>
    <w:p w14:paraId="4CC10343" w14:textId="77777777" w:rsidR="00F664CD" w:rsidRPr="0041516B" w:rsidRDefault="00F664CD" w:rsidP="00F664CD">
      <w:pPr>
        <w:rPr>
          <w:sz w:val="16"/>
        </w:rPr>
      </w:pPr>
      <w:r w:rsidRPr="0041516B">
        <w:rPr>
          <w:sz w:val="16"/>
        </w:rPr>
        <w:t xml:space="preserve">Ultraleftism has a long history. It appeals to those who not only lack faith in the revolutionary potential of the proletariat but prioritizes the expression of outrage at social evils at the expense of seeking solutions—characteristic of too many of today’s social movements. </w:t>
      </w:r>
      <w:r w:rsidRPr="0041516B">
        <w:rPr>
          <w:rStyle w:val="StyleUnderline"/>
        </w:rPr>
        <w:t>The</w:t>
      </w:r>
      <w:r w:rsidRPr="0041516B">
        <w:rPr>
          <w:sz w:val="16"/>
        </w:rPr>
        <w:t xml:space="preserve"> communist </w:t>
      </w:r>
      <w:r w:rsidRPr="0041516B">
        <w:rPr>
          <w:rStyle w:val="StyleUnderline"/>
        </w:rPr>
        <w:t>project</w:t>
      </w:r>
      <w:r w:rsidRPr="0041516B">
        <w:rPr>
          <w:sz w:val="16"/>
        </w:rPr>
        <w:t>, rather—</w:t>
      </w:r>
      <w:r w:rsidRPr="0041516B">
        <w:rPr>
          <w:rStyle w:val="Emphasis"/>
        </w:rPr>
        <w:t>the real one</w:t>
      </w:r>
      <w:r w:rsidRPr="0041516B">
        <w:rPr>
          <w:sz w:val="16"/>
        </w:rPr>
        <w:t xml:space="preserve"> </w:t>
      </w:r>
      <w:r w:rsidRPr="0041516B">
        <w:rPr>
          <w:rStyle w:val="StyleUnderline"/>
        </w:rPr>
        <w:t xml:space="preserve">and not the </w:t>
      </w:r>
      <w:r w:rsidRPr="0041516B">
        <w:rPr>
          <w:rStyle w:val="Emphasis"/>
        </w:rPr>
        <w:t>pretenders</w:t>
      </w:r>
      <w:r w:rsidRPr="0041516B">
        <w:rPr>
          <w:sz w:val="16"/>
        </w:rPr>
        <w:t>—</w:t>
      </w:r>
      <w:r w:rsidRPr="0041516B">
        <w:rPr>
          <w:rStyle w:val="StyleUnderline"/>
        </w:rPr>
        <w:t xml:space="preserve">is about how </w:t>
      </w:r>
      <w:r w:rsidRPr="0041516B">
        <w:rPr>
          <w:rStyle w:val="StyleUnderline"/>
          <w:highlight w:val="yellow"/>
        </w:rPr>
        <w:t xml:space="preserve">the </w:t>
      </w:r>
      <w:r w:rsidRPr="0041516B">
        <w:rPr>
          <w:rStyle w:val="Emphasis"/>
          <w:highlight w:val="yellow"/>
        </w:rPr>
        <w:t>oppressed can win</w:t>
      </w:r>
      <w:r w:rsidRPr="0041516B">
        <w:rPr>
          <w:sz w:val="16"/>
        </w:rPr>
        <w:t xml:space="preserve">, to wit, </w:t>
      </w:r>
      <w:r w:rsidRPr="0041516B">
        <w:rPr>
          <w:rStyle w:val="StyleUnderline"/>
          <w:highlight w:val="yellow"/>
        </w:rPr>
        <w:t xml:space="preserve">put an </w:t>
      </w:r>
      <w:r w:rsidRPr="0041516B">
        <w:rPr>
          <w:rStyle w:val="Emphasis"/>
          <w:highlight w:val="yellow"/>
        </w:rPr>
        <w:t>end</w:t>
      </w:r>
      <w:r w:rsidRPr="0041516B">
        <w:rPr>
          <w:rStyle w:val="StyleUnderline"/>
          <w:highlight w:val="yellow"/>
        </w:rPr>
        <w:t xml:space="preserve"> to </w:t>
      </w:r>
      <w:r w:rsidRPr="0041516B">
        <w:rPr>
          <w:rStyle w:val="Emphasis"/>
          <w:highlight w:val="yellow"/>
        </w:rPr>
        <w:t>social oppression</w:t>
      </w:r>
      <w:r w:rsidRPr="0041516B">
        <w:rPr>
          <w:sz w:val="16"/>
        </w:rPr>
        <w:t>. We’ve been expressing, as the C</w:t>
      </w:r>
      <w:r w:rsidRPr="0041516B">
        <w:rPr>
          <w:i/>
          <w:iCs/>
          <w:sz w:val="16"/>
        </w:rPr>
        <w:t>ommunist Manifesto</w:t>
      </w:r>
      <w:r w:rsidRPr="0041516B">
        <w:rPr>
          <w:sz w:val="16"/>
        </w:rPr>
        <w:t> famously chronicles, outrage and resistance against subjugation for more than ten millennia, ever since the emergence of class society. Knowing how to end it, however, has always been the challenge.</w:t>
      </w:r>
    </w:p>
    <w:p w14:paraId="23A6FC74" w14:textId="77777777" w:rsidR="00F664CD" w:rsidRPr="0041516B" w:rsidRDefault="00F664CD" w:rsidP="00F664CD">
      <w:pPr>
        <w:rPr>
          <w:rStyle w:val="Emphasis"/>
        </w:rPr>
      </w:pPr>
      <w:r w:rsidRPr="0041516B">
        <w:rPr>
          <w:rStyle w:val="StyleUnderline"/>
        </w:rPr>
        <w:t>Only with the</w:t>
      </w:r>
      <w:r w:rsidRPr="0041516B">
        <w:rPr>
          <w:sz w:val="16"/>
        </w:rPr>
        <w:t xml:space="preserve"> coming of the </w:t>
      </w:r>
      <w:r w:rsidRPr="0041516B">
        <w:rPr>
          <w:rStyle w:val="StyleUnderline"/>
        </w:rPr>
        <w:t>proletariat</w:t>
      </w:r>
      <w:r w:rsidRPr="0041516B">
        <w:rPr>
          <w:sz w:val="16"/>
        </w:rPr>
        <w:t xml:space="preserve">, beginning less than three centuries ago, </w:t>
      </w:r>
      <w:r w:rsidRPr="0041516B">
        <w:rPr>
          <w:rStyle w:val="StyleUnderline"/>
        </w:rPr>
        <w:t>has it been possible</w:t>
      </w:r>
      <w:r w:rsidRPr="0041516B">
        <w:rPr>
          <w:sz w:val="16"/>
        </w:rPr>
        <w:t>—this is the central argument of the </w:t>
      </w:r>
      <w:r w:rsidRPr="0041516B">
        <w:rPr>
          <w:i/>
          <w:iCs/>
          <w:sz w:val="16"/>
        </w:rPr>
        <w:t>Manifesto</w:t>
      </w:r>
      <w:r w:rsidRPr="0041516B">
        <w:rPr>
          <w:sz w:val="16"/>
        </w:rPr>
        <w:t>—</w:t>
      </w:r>
      <w:r w:rsidRPr="0041516B">
        <w:rPr>
          <w:rStyle w:val="StyleUnderline"/>
          <w:highlight w:val="yellow"/>
        </w:rPr>
        <w:t>for</w:t>
      </w:r>
      <w:r w:rsidRPr="0041516B">
        <w:rPr>
          <w:rStyle w:val="StyleUnderline"/>
        </w:rPr>
        <w:t xml:space="preserve"> </w:t>
      </w:r>
      <w:r w:rsidRPr="0041516B">
        <w:rPr>
          <w:rStyle w:val="Emphasis"/>
        </w:rPr>
        <w:t xml:space="preserve">social </w:t>
      </w:r>
      <w:r w:rsidRPr="0041516B">
        <w:rPr>
          <w:rStyle w:val="Emphasis"/>
          <w:highlight w:val="yellow"/>
        </w:rPr>
        <w:t>inequality</w:t>
      </w:r>
      <w:r w:rsidRPr="0041516B">
        <w:rPr>
          <w:rStyle w:val="StyleUnderline"/>
          <w:highlight w:val="yellow"/>
        </w:rPr>
        <w:t xml:space="preserve"> and its</w:t>
      </w:r>
      <w:r w:rsidRPr="0041516B">
        <w:rPr>
          <w:rStyle w:val="StyleUnderline"/>
        </w:rPr>
        <w:t xml:space="preserve"> </w:t>
      </w:r>
      <w:r w:rsidRPr="0041516B">
        <w:rPr>
          <w:rStyle w:val="Emphasis"/>
        </w:rPr>
        <w:t xml:space="preserve">ever-horrific </w:t>
      </w:r>
      <w:r w:rsidRPr="0041516B">
        <w:rPr>
          <w:rStyle w:val="Emphasis"/>
          <w:highlight w:val="yellow"/>
        </w:rPr>
        <w:t>consequences</w:t>
      </w:r>
      <w:r w:rsidRPr="0041516B">
        <w:rPr>
          <w:sz w:val="16"/>
          <w:highlight w:val="yellow"/>
        </w:rPr>
        <w:t xml:space="preserve"> </w:t>
      </w:r>
      <w:r w:rsidRPr="0041516B">
        <w:rPr>
          <w:rStyle w:val="StyleUnderline"/>
          <w:highlight w:val="yellow"/>
        </w:rPr>
        <w:t xml:space="preserve">to be confined to the </w:t>
      </w:r>
      <w:r w:rsidRPr="0041516B">
        <w:rPr>
          <w:rStyle w:val="Emphasis"/>
          <w:highlight w:val="yellow"/>
        </w:rPr>
        <w:t>dustbin of history</w:t>
      </w:r>
      <w:r w:rsidRPr="0041516B">
        <w:rPr>
          <w:sz w:val="16"/>
        </w:rPr>
        <w:t xml:space="preserve"> for the first time. The proletariat is </w:t>
      </w:r>
      <w:r w:rsidRPr="0041516B">
        <w:rPr>
          <w:rStyle w:val="StyleUnderline"/>
        </w:rPr>
        <w:t xml:space="preserve">the only subject class whose </w:t>
      </w:r>
      <w:r w:rsidRPr="0041516B">
        <w:rPr>
          <w:rStyle w:val="Emphasis"/>
        </w:rPr>
        <w:t>own liberation</w:t>
      </w:r>
      <w:r w:rsidRPr="0041516B">
        <w:rPr>
          <w:rStyle w:val="StyleUnderline"/>
        </w:rPr>
        <w:t xml:space="preserve"> </w:t>
      </w:r>
      <w:r w:rsidRPr="0041516B">
        <w:rPr>
          <w:rStyle w:val="StyleUnderline"/>
          <w:highlight w:val="yellow"/>
        </w:rPr>
        <w:t xml:space="preserve">makes possible the </w:t>
      </w:r>
      <w:r w:rsidRPr="0041516B">
        <w:rPr>
          <w:rStyle w:val="Emphasis"/>
          <w:highlight w:val="yellow"/>
        </w:rPr>
        <w:t>liberation of the rest of society.</w:t>
      </w:r>
    </w:p>
    <w:p w14:paraId="582FC32F" w14:textId="77777777" w:rsidR="00F664CD" w:rsidRPr="0041516B" w:rsidRDefault="00F664CD" w:rsidP="00F664CD">
      <w:pPr>
        <w:rPr>
          <w:rStyle w:val="Emphasis"/>
        </w:rPr>
      </w:pPr>
      <w:r w:rsidRPr="0041516B">
        <w:rPr>
          <w:sz w:val="16"/>
        </w:rPr>
        <w:t xml:space="preserve">The events in Los Angeles have the potential of being an important learning opportunity—the necessary preparatory work for the real revolutionary moment that Trump redux inexorably promises. Mercilessly, </w:t>
      </w:r>
      <w:r w:rsidRPr="0041516B">
        <w:rPr>
          <w:rStyle w:val="StyleUnderline"/>
          <w:highlight w:val="yellow"/>
        </w:rPr>
        <w:t xml:space="preserve">the </w:t>
      </w:r>
      <w:r w:rsidRPr="0041516B">
        <w:rPr>
          <w:rStyle w:val="Emphasis"/>
          <w:highlight w:val="yellow"/>
        </w:rPr>
        <w:t>actions</w:t>
      </w:r>
      <w:r w:rsidRPr="0041516B">
        <w:rPr>
          <w:rStyle w:val="StyleUnderline"/>
          <w:highlight w:val="yellow"/>
        </w:rPr>
        <w:t xml:space="preserve"> of </w:t>
      </w:r>
      <w:r w:rsidRPr="0041516B">
        <w:rPr>
          <w:rStyle w:val="Emphasis"/>
          <w:highlight w:val="yellow"/>
        </w:rPr>
        <w:t>Trump’s admin</w:t>
      </w:r>
      <w:r w:rsidRPr="0041516B">
        <w:rPr>
          <w:rStyle w:val="Emphasis"/>
        </w:rPr>
        <w:t>istration</w:t>
      </w:r>
      <w:r w:rsidRPr="0041516B">
        <w:rPr>
          <w:rStyle w:val="StyleUnderline"/>
        </w:rPr>
        <w:t xml:space="preserve"> </w:t>
      </w:r>
      <w:r w:rsidRPr="0041516B">
        <w:rPr>
          <w:rStyle w:val="StyleUnderline"/>
          <w:highlight w:val="yellow"/>
        </w:rPr>
        <w:t>compel</w:t>
      </w:r>
      <w:r w:rsidRPr="0041516B">
        <w:rPr>
          <w:rStyle w:val="StyleUnderline"/>
        </w:rPr>
        <w:t xml:space="preserve"> progressive </w:t>
      </w:r>
      <w:r w:rsidRPr="0041516B">
        <w:rPr>
          <w:rStyle w:val="StyleUnderline"/>
          <w:highlight w:val="yellow"/>
        </w:rPr>
        <w:t>forces to think about</w:t>
      </w:r>
      <w:r w:rsidRPr="0041516B">
        <w:rPr>
          <w:rStyle w:val="StyleUnderline"/>
        </w:rPr>
        <w:t xml:space="preserve"> </w:t>
      </w:r>
      <w:r w:rsidRPr="0041516B">
        <w:rPr>
          <w:rStyle w:val="Emphasis"/>
        </w:rPr>
        <w:t xml:space="preserve">how to forge a project that’s </w:t>
      </w:r>
      <w:r w:rsidRPr="0041516B">
        <w:rPr>
          <w:rStyle w:val="Emphasis"/>
          <w:highlight w:val="yellow"/>
        </w:rPr>
        <w:t>more than just expressing outrage</w:t>
      </w:r>
      <w:r w:rsidRPr="0041516B">
        <w:rPr>
          <w:sz w:val="16"/>
          <w:highlight w:val="yellow"/>
        </w:rPr>
        <w:t xml:space="preserve"> </w:t>
      </w:r>
      <w:r w:rsidRPr="0041516B">
        <w:rPr>
          <w:rStyle w:val="StyleUnderline"/>
          <w:highlight w:val="yellow"/>
        </w:rPr>
        <w:t>but</w:t>
      </w:r>
      <w:r w:rsidRPr="0041516B">
        <w:rPr>
          <w:rStyle w:val="StyleUnderline"/>
        </w:rPr>
        <w:t xml:space="preserve"> one </w:t>
      </w:r>
      <w:r w:rsidRPr="0041516B">
        <w:rPr>
          <w:rStyle w:val="Emphasis"/>
          <w:highlight w:val="yellow"/>
        </w:rPr>
        <w:t>rather</w:t>
      </w:r>
      <w:r w:rsidRPr="0041516B">
        <w:rPr>
          <w:rStyle w:val="StyleUnderline"/>
        </w:rPr>
        <w:t xml:space="preserve"> for </w:t>
      </w:r>
      <w:r w:rsidRPr="0041516B">
        <w:rPr>
          <w:rStyle w:val="Emphasis"/>
          <w:sz w:val="24"/>
          <w:szCs w:val="24"/>
          <w:highlight w:val="yellow"/>
        </w:rPr>
        <w:t>taking power</w:t>
      </w:r>
      <w:r w:rsidRPr="0041516B">
        <w:rPr>
          <w:sz w:val="16"/>
        </w:rPr>
        <w:t>—state power—</w:t>
      </w:r>
      <w:r w:rsidRPr="0041516B">
        <w:rPr>
          <w:rStyle w:val="Emphasis"/>
          <w:sz w:val="24"/>
          <w:szCs w:val="24"/>
        </w:rPr>
        <w:t>and how to do so</w:t>
      </w:r>
      <w:r w:rsidRPr="0041516B">
        <w:rPr>
          <w:sz w:val="16"/>
        </w:rPr>
        <w:t xml:space="preserve">. They neglect to do so at their peril. </w:t>
      </w:r>
      <w:r w:rsidRPr="0041516B">
        <w:rPr>
          <w:rStyle w:val="StyleUnderline"/>
          <w:highlight w:val="yellow"/>
        </w:rPr>
        <w:t>With</w:t>
      </w:r>
      <w:r w:rsidRPr="0041516B">
        <w:rPr>
          <w:sz w:val="16"/>
          <w:highlight w:val="yellow"/>
        </w:rPr>
        <w:t xml:space="preserve"> </w:t>
      </w:r>
      <w:r w:rsidRPr="0041516B">
        <w:rPr>
          <w:rStyle w:val="Emphasis"/>
          <w:highlight w:val="yellow"/>
        </w:rPr>
        <w:t>war</w:t>
      </w:r>
      <w:r w:rsidRPr="0041516B">
        <w:rPr>
          <w:rStyle w:val="Emphasis"/>
        </w:rPr>
        <w:t xml:space="preserve"> now </w:t>
      </w:r>
      <w:r w:rsidRPr="0041516B">
        <w:rPr>
          <w:rStyle w:val="Emphasis"/>
          <w:highlight w:val="yellow"/>
        </w:rPr>
        <w:t>on the global center stage</w:t>
      </w:r>
      <w:r w:rsidRPr="0041516B">
        <w:rPr>
          <w:sz w:val="16"/>
          <w:highlight w:val="yellow"/>
        </w:rPr>
        <w:t xml:space="preserve"> </w:t>
      </w:r>
      <w:r w:rsidRPr="0041516B">
        <w:rPr>
          <w:rStyle w:val="StyleUnderline"/>
          <w:highlight w:val="yellow"/>
        </w:rPr>
        <w:t xml:space="preserve">and the </w:t>
      </w:r>
      <w:r w:rsidRPr="0041516B">
        <w:rPr>
          <w:rStyle w:val="Emphasis"/>
          <w:highlight w:val="yellow"/>
        </w:rPr>
        <w:t>nuclear option</w:t>
      </w:r>
      <w:r w:rsidRPr="0041516B">
        <w:rPr>
          <w:rStyle w:val="Emphasis"/>
        </w:rPr>
        <w:t xml:space="preserve"> increasingly being </w:t>
      </w:r>
      <w:r w:rsidRPr="0041516B">
        <w:rPr>
          <w:rStyle w:val="Emphasis"/>
          <w:highlight w:val="yellow"/>
        </w:rPr>
        <w:t>posed</w:t>
      </w:r>
      <w:r w:rsidRPr="0041516B">
        <w:rPr>
          <w:sz w:val="16"/>
          <w:highlight w:val="yellow"/>
        </w:rPr>
        <w:t xml:space="preserve">, </w:t>
      </w:r>
      <w:r w:rsidRPr="0041516B">
        <w:rPr>
          <w:rStyle w:val="StyleUnderline"/>
          <w:highlight w:val="yellow"/>
        </w:rPr>
        <w:t>the stakes</w:t>
      </w:r>
      <w:r w:rsidRPr="0041516B">
        <w:rPr>
          <w:sz w:val="16"/>
          <w:highlight w:val="yellow"/>
        </w:rPr>
        <w:t xml:space="preserve"> </w:t>
      </w:r>
      <w:r w:rsidRPr="0041516B">
        <w:rPr>
          <w:rStyle w:val="Emphasis"/>
          <w:sz w:val="24"/>
          <w:szCs w:val="24"/>
          <w:highlight w:val="yellow"/>
        </w:rPr>
        <w:t>couldn’t be higher for humanity</w:t>
      </w:r>
      <w:r w:rsidRPr="0041516B">
        <w:rPr>
          <w:sz w:val="16"/>
        </w:rPr>
        <w:t xml:space="preserve">. </w:t>
      </w:r>
      <w:r w:rsidRPr="0041516B">
        <w:rPr>
          <w:rStyle w:val="StyleUnderline"/>
        </w:rPr>
        <w:t xml:space="preserve">Only the proletariat of the US can stay the hands of capital’s most consequential </w:t>
      </w:r>
      <w:r w:rsidRPr="0041516B">
        <w:rPr>
          <w:rStyle w:val="Emphasis"/>
        </w:rPr>
        <w:t>war mongers.</w:t>
      </w:r>
    </w:p>
    <w:p w14:paraId="3B5FC222" w14:textId="77777777" w:rsidR="00F664CD" w:rsidRDefault="00F664CD" w:rsidP="00F664CD">
      <w:pPr>
        <w:rPr>
          <w:sz w:val="16"/>
        </w:rPr>
      </w:pPr>
      <w:r w:rsidRPr="0041516B">
        <w:rPr>
          <w:rStyle w:val="Emphasis"/>
          <w:sz w:val="24"/>
          <w:szCs w:val="24"/>
          <w:highlight w:val="yellow"/>
        </w:rPr>
        <w:t>It will be on US soil where the future of humanity will be decided</w:t>
      </w:r>
      <w:r w:rsidRPr="0041516B">
        <w:rPr>
          <w:sz w:val="16"/>
        </w:rPr>
        <w:t xml:space="preserve">: </w:t>
      </w:r>
      <w:r w:rsidRPr="0041516B">
        <w:rPr>
          <w:rStyle w:val="StyleUnderline"/>
        </w:rPr>
        <w:t>the heavyweight fight of all heavyweight fights in class society’s history</w:t>
      </w:r>
      <w:r w:rsidRPr="0041516B">
        <w:rPr>
          <w:sz w:val="16"/>
        </w:rPr>
        <w:t>—</w:t>
      </w:r>
      <w:r w:rsidRPr="0041516B">
        <w:rPr>
          <w:rStyle w:val="StyleUnderline"/>
        </w:rPr>
        <w:t>the</w:t>
      </w:r>
      <w:r w:rsidRPr="0041516B">
        <w:rPr>
          <w:sz w:val="16"/>
        </w:rPr>
        <w:t xml:space="preserve"> US </w:t>
      </w:r>
      <w:r w:rsidRPr="0041516B">
        <w:rPr>
          <w:rStyle w:val="Emphasis"/>
        </w:rPr>
        <w:t>proletariat</w:t>
      </w:r>
      <w:r w:rsidRPr="0041516B">
        <w:rPr>
          <w:rStyle w:val="StyleUnderline"/>
        </w:rPr>
        <w:t xml:space="preserve"> versus the</w:t>
      </w:r>
      <w:r w:rsidRPr="0041516B">
        <w:rPr>
          <w:sz w:val="16"/>
        </w:rPr>
        <w:t xml:space="preserve"> US </w:t>
      </w:r>
      <w:r w:rsidRPr="0041516B">
        <w:rPr>
          <w:rStyle w:val="Emphasis"/>
        </w:rPr>
        <w:t>capitalist class.</w:t>
      </w:r>
      <w:r w:rsidRPr="0041516B">
        <w:rPr>
          <w:sz w:val="16"/>
        </w:rPr>
        <w:t xml:space="preserve"> All that the </w:t>
      </w:r>
      <w:r w:rsidRPr="0041516B">
        <w:rPr>
          <w:i/>
          <w:iCs/>
          <w:sz w:val="16"/>
        </w:rPr>
        <w:t>Manifesto</w:t>
      </w:r>
      <w:r w:rsidRPr="0041516B">
        <w:rPr>
          <w:sz w:val="16"/>
        </w:rPr>
        <w:t> guarantees is the class struggle, not the winners and losers. “Inevitable,” it can’t be stated enough, appears only once in the document, immediately followed by instructions for the proletariat on how to win. Under Trump redux, the American working class, fortunately, is likely to have a steep learning curve.</w:t>
      </w:r>
    </w:p>
    <w:p w14:paraId="63A766F2" w14:textId="77777777" w:rsidR="00F664CD" w:rsidRDefault="00F664CD" w:rsidP="00F664CD">
      <w:pPr>
        <w:pStyle w:val="Heading2"/>
      </w:pPr>
      <w:r>
        <w:t>AT: Expertise---2NC</w:t>
      </w:r>
    </w:p>
    <w:p w14:paraId="28252E87" w14:textId="77777777" w:rsidR="00F664CD" w:rsidRDefault="00F664CD" w:rsidP="00F664CD">
      <w:pPr>
        <w:pStyle w:val="Heading3"/>
      </w:pPr>
      <w:r>
        <w:t>AT: China Lashout---2NC</w:t>
      </w:r>
    </w:p>
    <w:p w14:paraId="3576B800" w14:textId="77777777" w:rsidR="00F664CD" w:rsidRDefault="00F664CD" w:rsidP="00F664CD">
      <w:pPr>
        <w:pStyle w:val="Heading4"/>
      </w:pPr>
      <w:r>
        <w:t xml:space="preserve">China </w:t>
      </w:r>
      <w:r w:rsidRPr="00873CB4">
        <w:rPr>
          <w:u w:val="single"/>
        </w:rPr>
        <w:t>won’t risk</w:t>
      </w:r>
      <w:r>
        <w:t xml:space="preserve"> conflict.</w:t>
      </w:r>
    </w:p>
    <w:p w14:paraId="267DB25E" w14:textId="77777777" w:rsidR="00F664CD" w:rsidRDefault="00F664CD" w:rsidP="00F664CD">
      <w:r>
        <w:t xml:space="preserve">Dr. </w:t>
      </w:r>
      <w:r w:rsidRPr="004A70C4">
        <w:t xml:space="preserve">Steve </w:t>
      </w:r>
      <w:r w:rsidRPr="004A70C4">
        <w:rPr>
          <w:rStyle w:val="Style13ptBold"/>
        </w:rPr>
        <w:t>Chan &amp;</w:t>
      </w:r>
      <w:r w:rsidRPr="004A70C4">
        <w:t xml:space="preserve"> </w:t>
      </w:r>
      <w:r>
        <w:t xml:space="preserve">Dr. </w:t>
      </w:r>
      <w:r w:rsidRPr="004A70C4">
        <w:t>Wei</w:t>
      </w:r>
      <w:r>
        <w:t>x</w:t>
      </w:r>
      <w:r w:rsidRPr="004A70C4">
        <w:t xml:space="preserve">ing </w:t>
      </w:r>
      <w:r w:rsidRPr="004A70C4">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3F3075DF" w14:textId="77777777" w:rsidR="00F664CD" w:rsidRPr="00A62522" w:rsidRDefault="00F664CD" w:rsidP="00F664CD">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4126CEEB" w14:textId="77777777" w:rsidR="00F664CD" w:rsidRPr="00A62522" w:rsidRDefault="00F664CD" w:rsidP="00F664CD">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BE473B">
        <w:rPr>
          <w:rStyle w:val="StyleUnderline"/>
          <w:highlight w:val="yellow"/>
        </w:rPr>
        <w:t>current</w:t>
      </w:r>
      <w:r w:rsidRPr="005C124F">
        <w:rPr>
          <w:rStyle w:val="StyleUnderline"/>
        </w:rPr>
        <w:t xml:space="preserve"> popular western </w:t>
      </w:r>
      <w:r w:rsidRPr="00BE473B">
        <w:rPr>
          <w:rStyle w:val="StyleUnderline"/>
          <w:highlight w:val="yellow"/>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BE473B">
        <w:rPr>
          <w:rStyle w:val="StyleUnderline"/>
          <w:highlight w:val="yellow"/>
        </w:rPr>
        <w:t>presents</w:t>
      </w:r>
      <w:r w:rsidRPr="00BE473B">
        <w:rPr>
          <w:sz w:val="16"/>
          <w:highlight w:val="yellow"/>
        </w:rPr>
        <w:t xml:space="preserve"> </w:t>
      </w:r>
      <w:r w:rsidRPr="00BE473B">
        <w:rPr>
          <w:rStyle w:val="Emphasis"/>
          <w:highlight w:val="yellow"/>
        </w:rPr>
        <w:t>false dichotomies</w:t>
      </w:r>
      <w:r w:rsidRPr="00BE473B">
        <w:rPr>
          <w:sz w:val="16"/>
          <w:highlight w:val="yellow"/>
        </w:rPr>
        <w:t xml:space="preserve">, </w:t>
      </w:r>
      <w:r w:rsidRPr="00BE473B">
        <w:rPr>
          <w:rStyle w:val="StyleUnderline"/>
          <w:highlight w:val="yellow"/>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BE473B">
        <w:rPr>
          <w:rStyle w:val="Emphasis"/>
          <w:highlight w:val="yellow"/>
        </w:rPr>
        <w:t>only alt</w:t>
      </w:r>
      <w:r w:rsidRPr="005C124F">
        <w:rPr>
          <w:rStyle w:val="Emphasis"/>
        </w:rPr>
        <w:t>ernatives</w:t>
      </w:r>
      <w:r w:rsidRPr="00A62522">
        <w:rPr>
          <w:sz w:val="16"/>
        </w:rPr>
        <w:t xml:space="preserve"> </w:t>
      </w:r>
      <w:r w:rsidRPr="005C124F">
        <w:rPr>
          <w:rStyle w:val="StyleUnderline"/>
        </w:rPr>
        <w:t xml:space="preserve">are the </w:t>
      </w:r>
      <w:r w:rsidRPr="00BE473B">
        <w:rPr>
          <w:rStyle w:val="StyleUnderline"/>
          <w:highlight w:val="yellow"/>
        </w:rPr>
        <w:t>current</w:t>
      </w:r>
      <w:r w:rsidRPr="005C124F">
        <w:rPr>
          <w:rStyle w:val="StyleUnderline"/>
        </w:rPr>
        <w:t xml:space="preserve"> international </w:t>
      </w:r>
      <w:r w:rsidRPr="00BE473B">
        <w:rPr>
          <w:rStyle w:val="StyleUnderline"/>
          <w:highlight w:val="yellow"/>
        </w:rPr>
        <w:t>order</w:t>
      </w:r>
      <w:r w:rsidRPr="005C124F">
        <w:rPr>
          <w:rStyle w:val="StyleUnderline"/>
        </w:rPr>
        <w:t xml:space="preserve"> and one that is dominated by China—</w:t>
      </w:r>
      <w:r w:rsidRPr="00BE473B">
        <w:rPr>
          <w:rStyle w:val="StyleUnderline"/>
          <w:highlight w:val="yellow"/>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BE473B">
        <w:rPr>
          <w:rStyle w:val="StyleUnderline"/>
          <w:highlight w:val="yellow"/>
        </w:rPr>
        <w:t>idea</w:t>
      </w:r>
      <w:r w:rsidRPr="00A62522">
        <w:rPr>
          <w:sz w:val="16"/>
        </w:rPr>
        <w:t xml:space="preserve"> that </w:t>
      </w:r>
      <w:r w:rsidRPr="005C124F">
        <w:rPr>
          <w:rStyle w:val="StyleUnderline"/>
        </w:rPr>
        <w:t xml:space="preserve">the world’s </w:t>
      </w:r>
      <w:r w:rsidRPr="00BE473B">
        <w:rPr>
          <w:rStyle w:val="StyleUnderline"/>
          <w:highlight w:val="yellow"/>
        </w:rPr>
        <w:t>two most powerful states</w:t>
      </w:r>
      <w:r w:rsidRPr="005C124F">
        <w:rPr>
          <w:rStyle w:val="StyleUnderline"/>
        </w:rPr>
        <w:t xml:space="preserve"> would</w:t>
      </w:r>
      <w:r w:rsidRPr="00A62522">
        <w:rPr>
          <w:sz w:val="16"/>
        </w:rPr>
        <w:t xml:space="preserve"> </w:t>
      </w:r>
      <w:r w:rsidRPr="00BE473B">
        <w:rPr>
          <w:rStyle w:val="Emphasis"/>
          <w:highlight w:val="yellow"/>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BE473B">
        <w:rPr>
          <w:rStyle w:val="StyleUnderline"/>
          <w:highlight w:val="yellow"/>
        </w:rPr>
        <w:t>is</w:t>
      </w:r>
      <w:r w:rsidRPr="00A62522">
        <w:rPr>
          <w:sz w:val="16"/>
        </w:rPr>
        <w:t xml:space="preserve"> </w:t>
      </w:r>
      <w:r w:rsidRPr="00873CB4">
        <w:rPr>
          <w:rStyle w:val="Emphasis"/>
          <w:sz w:val="24"/>
        </w:rPr>
        <w:t xml:space="preserve">too </w:t>
      </w:r>
      <w:r w:rsidRPr="00BE473B">
        <w:rPr>
          <w:rStyle w:val="Emphasis"/>
          <w:sz w:val="24"/>
          <w:highlight w:val="yellow"/>
        </w:rPr>
        <w:t>facile and far-fetched</w:t>
      </w:r>
      <w:r w:rsidRPr="00A62522">
        <w:rPr>
          <w:sz w:val="16"/>
        </w:rPr>
        <w:t>.</w:t>
      </w:r>
    </w:p>
    <w:p w14:paraId="08DCDE39" w14:textId="77777777" w:rsidR="00F664CD" w:rsidRPr="00873CB4" w:rsidRDefault="00F664CD" w:rsidP="00F664CD">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1C45E3D0" w14:textId="77777777" w:rsidR="00F664CD" w:rsidRPr="00873CB4" w:rsidRDefault="00F664CD" w:rsidP="00F664CD">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40415165" w14:textId="77777777" w:rsidR="00F664CD" w:rsidRPr="00873CB4" w:rsidRDefault="00F664CD" w:rsidP="00F664CD">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24DC5753" w14:textId="77777777" w:rsidR="00F664CD" w:rsidRPr="00873CB4" w:rsidRDefault="00F664CD" w:rsidP="00F664CD">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340ED781" w14:textId="77777777" w:rsidR="00F664CD" w:rsidRPr="00873CB4" w:rsidRDefault="00F664CD" w:rsidP="00F664CD">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386E4D3A" w14:textId="77777777" w:rsidR="00F664CD" w:rsidRPr="00873CB4" w:rsidRDefault="00F664CD" w:rsidP="00F664CD">
      <w:pPr>
        <w:rPr>
          <w:sz w:val="8"/>
          <w:szCs w:val="8"/>
        </w:rPr>
      </w:pPr>
      <w:r w:rsidRPr="00873CB4">
        <w:rPr>
          <w:sz w:val="8"/>
          <w:szCs w:val="8"/>
        </w:rPr>
        <w:t>Conclusion</w:t>
      </w:r>
    </w:p>
    <w:p w14:paraId="7A9569FB" w14:textId="77777777" w:rsidR="00F664CD" w:rsidRPr="00873CB4" w:rsidRDefault="00F664CD" w:rsidP="00F664CD">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510FC010" w14:textId="77777777" w:rsidR="00F664CD" w:rsidRPr="00A62522" w:rsidRDefault="00F664CD" w:rsidP="00F664CD">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BE473B">
        <w:rPr>
          <w:rStyle w:val="Emphasis"/>
          <w:highlight w:val="yellow"/>
        </w:rPr>
        <w:t>China</w:t>
      </w:r>
      <w:r w:rsidRPr="00A62522">
        <w:rPr>
          <w:sz w:val="16"/>
        </w:rPr>
        <w:t xml:space="preserve"> </w:t>
      </w:r>
      <w:r w:rsidRPr="00A62522">
        <w:rPr>
          <w:rStyle w:val="StyleUnderline"/>
        </w:rPr>
        <w:t>has</w:t>
      </w:r>
      <w:r w:rsidRPr="00A62522">
        <w:rPr>
          <w:sz w:val="16"/>
        </w:rPr>
        <w:t xml:space="preserve"> </w:t>
      </w:r>
      <w:r w:rsidRPr="00BE473B">
        <w:rPr>
          <w:rStyle w:val="Emphasis"/>
          <w:highlight w:val="yellow"/>
        </w:rPr>
        <w:t>not pursued</w:t>
      </w:r>
      <w:r w:rsidRPr="00A62522">
        <w:rPr>
          <w:sz w:val="16"/>
        </w:rPr>
        <w:t xml:space="preserve"> </w:t>
      </w:r>
      <w:r w:rsidRPr="00A62522">
        <w:rPr>
          <w:rStyle w:val="StyleUnderline"/>
        </w:rPr>
        <w:t>a</w:t>
      </w:r>
      <w:r w:rsidRPr="00A62522">
        <w:rPr>
          <w:sz w:val="16"/>
        </w:rPr>
        <w:t xml:space="preserve"> more </w:t>
      </w:r>
      <w:r w:rsidRPr="00BE473B">
        <w:rPr>
          <w:rStyle w:val="Emphasis"/>
          <w:highlight w:val="yellow"/>
        </w:rPr>
        <w:t>belligerent</w:t>
      </w:r>
      <w:r w:rsidRPr="00BE473B">
        <w:rPr>
          <w:sz w:val="16"/>
          <w:highlight w:val="yellow"/>
        </w:rPr>
        <w:t xml:space="preserve"> </w:t>
      </w:r>
      <w:r w:rsidRPr="00BE473B">
        <w:rPr>
          <w:rStyle w:val="StyleUnderline"/>
          <w:highlight w:val="yellow"/>
        </w:rPr>
        <w:t>fo</w:t>
      </w:r>
      <w:r w:rsidRPr="00A62522">
        <w:rPr>
          <w:rStyle w:val="StyleUnderline"/>
        </w:rPr>
        <w:t xml:space="preserve">reign </w:t>
      </w:r>
      <w:r w:rsidRPr="00BE473B">
        <w:rPr>
          <w:rStyle w:val="StyleUnderline"/>
          <w:highlight w:val="yellow"/>
        </w:rPr>
        <w:t>po</w:t>
      </w:r>
      <w:r w:rsidRPr="00A62522">
        <w:rPr>
          <w:rStyle w:val="StyleUnderline"/>
        </w:rPr>
        <w:t xml:space="preserve">licy and that its society </w:t>
      </w:r>
      <w:r w:rsidRPr="00BE473B">
        <w:rPr>
          <w:rStyle w:val="StyleUnderline"/>
          <w:highlight w:val="yellow"/>
        </w:rPr>
        <w:t>and</w:t>
      </w:r>
      <w:r w:rsidRPr="00A62522">
        <w:rPr>
          <w:rStyle w:val="StyleUnderline"/>
        </w:rPr>
        <w:t xml:space="preserve"> economy have </w:t>
      </w:r>
      <w:r w:rsidRPr="00BE473B">
        <w:rPr>
          <w:rStyle w:val="StyleUnderline"/>
          <w:highlight w:val="yellow"/>
        </w:rPr>
        <w:t>become</w:t>
      </w:r>
      <w:r w:rsidRPr="00BE473B">
        <w:rPr>
          <w:sz w:val="16"/>
          <w:highlight w:val="yellow"/>
        </w:rPr>
        <w:t xml:space="preserve"> </w:t>
      </w:r>
      <w:r w:rsidRPr="00BE473B">
        <w:rPr>
          <w:rStyle w:val="Emphasis"/>
          <w:highlight w:val="yellow"/>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BE473B">
        <w:rPr>
          <w:rStyle w:val="StyleUnderline"/>
          <w:highlight w:val="yellow"/>
        </w:rPr>
        <w:t>China</w:t>
      </w:r>
      <w:r w:rsidRPr="00A62522">
        <w:rPr>
          <w:rStyle w:val="StyleUnderline"/>
        </w:rPr>
        <w:t xml:space="preserve"> is today</w:t>
      </w:r>
      <w:r w:rsidRPr="00A62522">
        <w:rPr>
          <w:sz w:val="16"/>
        </w:rPr>
        <w:t xml:space="preserve"> </w:t>
      </w:r>
      <w:r w:rsidRPr="00BE473B">
        <w:rPr>
          <w:rStyle w:val="Emphasis"/>
          <w:highlight w:val="yellow"/>
        </w:rPr>
        <w:t>deeply embedded</w:t>
      </w:r>
      <w:r w:rsidRPr="00BE473B">
        <w:rPr>
          <w:sz w:val="16"/>
          <w:highlight w:val="yellow"/>
        </w:rPr>
        <w:t xml:space="preserve"> </w:t>
      </w:r>
      <w:r w:rsidRPr="00BE473B">
        <w:rPr>
          <w:rStyle w:val="StyleUnderline"/>
          <w:highlight w:val="yellow"/>
        </w:rPr>
        <w:t>in</w:t>
      </w:r>
      <w:r w:rsidRPr="00A62522">
        <w:rPr>
          <w:rStyle w:val="StyleUnderline"/>
        </w:rPr>
        <w:t xml:space="preserve"> the </w:t>
      </w:r>
      <w:r w:rsidRPr="00BE473B">
        <w:rPr>
          <w:rStyle w:val="StyleUnderline"/>
          <w:highlight w:val="yellow"/>
        </w:rPr>
        <w:t>global econ</w:t>
      </w:r>
      <w:r w:rsidRPr="00A62522">
        <w:rPr>
          <w:rStyle w:val="StyleUnderline"/>
        </w:rPr>
        <w:t xml:space="preserve">omy, </w:t>
      </w:r>
      <w:r w:rsidRPr="00BE473B">
        <w:rPr>
          <w:rStyle w:val="StyleUnderline"/>
          <w:highlight w:val="yellow"/>
        </w:rPr>
        <w:t>and</w:t>
      </w:r>
      <w:r w:rsidRPr="00A62522">
        <w:rPr>
          <w:sz w:val="16"/>
        </w:rPr>
        <w:t xml:space="preserve"> it is </w:t>
      </w:r>
      <w:r w:rsidRPr="00A62522">
        <w:rPr>
          <w:rStyle w:val="StyleUnderline"/>
        </w:rPr>
        <w:t>an</w:t>
      </w:r>
      <w:r w:rsidRPr="00A62522">
        <w:rPr>
          <w:sz w:val="16"/>
        </w:rPr>
        <w:t xml:space="preserve"> </w:t>
      </w:r>
      <w:r w:rsidRPr="00BE473B">
        <w:rPr>
          <w:rStyle w:val="Emphasis"/>
          <w:highlight w:val="yellow"/>
        </w:rPr>
        <w:t>active</w:t>
      </w:r>
      <w:r w:rsidRPr="00A62522">
        <w:rPr>
          <w:rStyle w:val="Emphasis"/>
        </w:rPr>
        <w:t xml:space="preserve"> participant</w:t>
      </w:r>
      <w:r w:rsidRPr="00A62522">
        <w:rPr>
          <w:sz w:val="16"/>
        </w:rPr>
        <w:t xml:space="preserve"> </w:t>
      </w:r>
      <w:r w:rsidRPr="00BE473B">
        <w:rPr>
          <w:rStyle w:val="StyleUnderline"/>
          <w:highlight w:val="yellow"/>
        </w:rPr>
        <w:t>in</w:t>
      </w:r>
      <w:r w:rsidRPr="00BE473B">
        <w:rPr>
          <w:sz w:val="16"/>
          <w:highlight w:val="yellow"/>
        </w:rPr>
        <w:t xml:space="preserve"> </w:t>
      </w:r>
      <w:r w:rsidRPr="00BE473B">
        <w:rPr>
          <w:rStyle w:val="Emphasis"/>
          <w:highlight w:val="yellow"/>
        </w:rPr>
        <w:t>i</w:t>
      </w:r>
      <w:r w:rsidRPr="00A62522">
        <w:rPr>
          <w:sz w:val="16"/>
        </w:rPr>
        <w:t xml:space="preserve">nternational </w:t>
      </w:r>
      <w:r w:rsidRPr="00BE473B">
        <w:rPr>
          <w:rStyle w:val="Emphasis"/>
          <w:highlight w:val="yellow"/>
        </w:rPr>
        <w:t>o</w:t>
      </w:r>
      <w:r w:rsidRPr="00A62522">
        <w:rPr>
          <w:sz w:val="16"/>
        </w:rPr>
        <w:t>rganization</w:t>
      </w:r>
      <w:r w:rsidRPr="00BE473B">
        <w:rPr>
          <w:rStyle w:val="Emphasis"/>
          <w:highlight w:val="yellow"/>
        </w:rPr>
        <w:t>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multilat</w:t>
      </w:r>
      <w:r w:rsidRPr="00873CB4">
        <w:rPr>
          <w:rStyle w:val="Emphasis"/>
        </w:rPr>
        <w:t>eral</w:t>
      </w:r>
      <w:r w:rsidRPr="00A62522">
        <w:rPr>
          <w:rStyle w:val="Emphasis"/>
        </w:rPr>
        <w:t xml:space="preserve"> </w:t>
      </w:r>
      <w:r w:rsidRPr="00BE473B">
        <w:rPr>
          <w:rStyle w:val="Emphasis"/>
          <w:highlight w:val="yellow"/>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BE473B">
        <w:rPr>
          <w:rStyle w:val="StyleUnderline"/>
          <w:highlight w:val="yellow"/>
        </w:rPr>
        <w:t>becomes stronger, China</w:t>
      </w:r>
      <w:r w:rsidRPr="00A62522">
        <w:rPr>
          <w:rStyle w:val="StyleUnderline"/>
        </w:rPr>
        <w:t xml:space="preserve"> has</w:t>
      </w:r>
      <w:r w:rsidRPr="00A62522">
        <w:rPr>
          <w:sz w:val="16"/>
        </w:rPr>
        <w:t xml:space="preserve"> </w:t>
      </w:r>
      <w:r w:rsidRPr="00BE473B">
        <w:rPr>
          <w:rStyle w:val="Emphasis"/>
          <w:highlight w:val="yellow"/>
        </w:rPr>
        <w:t>less frequently</w:t>
      </w:r>
      <w:r w:rsidRPr="00BE473B">
        <w:rPr>
          <w:sz w:val="16"/>
          <w:highlight w:val="yellow"/>
        </w:rPr>
        <w:t xml:space="preserve"> </w:t>
      </w:r>
      <w:r w:rsidRPr="00BE473B">
        <w:rPr>
          <w:rStyle w:val="StyleUnderline"/>
          <w:highlight w:val="yellow"/>
        </w:rPr>
        <w:t>resorted to coercion in</w:t>
      </w:r>
      <w:r w:rsidRPr="00A62522">
        <w:rPr>
          <w:rStyle w:val="StyleUnderline"/>
        </w:rPr>
        <w:t xml:space="preserve"> its </w:t>
      </w:r>
      <w:r w:rsidRPr="00BE473B">
        <w:rPr>
          <w:rStyle w:val="StyleUnderline"/>
          <w:highlight w:val="yellow"/>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BE473B">
        <w:rPr>
          <w:rStyle w:val="Emphasis"/>
          <w:highlight w:val="yellow"/>
        </w:rPr>
        <w:t>contradicts</w:t>
      </w:r>
      <w:r w:rsidRPr="00A62522">
        <w:rPr>
          <w:sz w:val="16"/>
        </w:rPr>
        <w:t xml:space="preserve"> </w:t>
      </w:r>
      <w:r w:rsidRPr="00A62522">
        <w:rPr>
          <w:rStyle w:val="StyleUnderline"/>
        </w:rPr>
        <w:t xml:space="preserve">the </w:t>
      </w:r>
      <w:r w:rsidRPr="00BE473B">
        <w:rPr>
          <w:rStyle w:val="StyleUnderline"/>
          <w:highlight w:val="yellow"/>
        </w:rPr>
        <w:t>suggestion</w:t>
      </w:r>
      <w:r w:rsidRPr="00A62522">
        <w:rPr>
          <w:sz w:val="16"/>
        </w:rPr>
        <w:t xml:space="preserve"> that </w:t>
      </w:r>
      <w:r w:rsidRPr="00A62522">
        <w:rPr>
          <w:rStyle w:val="StyleUnderline"/>
        </w:rPr>
        <w:t xml:space="preserve">as </w:t>
      </w:r>
      <w:r w:rsidRPr="00BE473B">
        <w:rPr>
          <w:rStyle w:val="StyleUnderline"/>
          <w:highlight w:val="yellow"/>
        </w:rPr>
        <w:t>China</w:t>
      </w:r>
      <w:r w:rsidRPr="00A62522">
        <w:rPr>
          <w:rStyle w:val="StyleUnderline"/>
        </w:rPr>
        <w:t xml:space="preserve"> gains more power, it has </w:t>
      </w:r>
      <w:r w:rsidRPr="00BE473B">
        <w:rPr>
          <w:rStyle w:val="StyleUnderline"/>
          <w:highlight w:val="yellow"/>
        </w:rPr>
        <w:t>become</w:t>
      </w:r>
      <w:r w:rsidRPr="00BE473B">
        <w:rPr>
          <w:sz w:val="16"/>
          <w:highlight w:val="yellow"/>
        </w:rPr>
        <w:t xml:space="preserve"> </w:t>
      </w:r>
      <w:r w:rsidRPr="00BE473B">
        <w:rPr>
          <w:rStyle w:val="Emphasis"/>
          <w:highlight w:val="yellow"/>
        </w:rPr>
        <w:t>more</w:t>
      </w:r>
      <w:r w:rsidRPr="00BE473B">
        <w:rPr>
          <w:sz w:val="16"/>
          <w:highlight w:val="yellow"/>
        </w:rPr>
        <w:t xml:space="preserve"> </w:t>
      </w:r>
      <w:r w:rsidRPr="00BE473B">
        <w:rPr>
          <w:rStyle w:val="StyleUnderline"/>
          <w:highlight w:val="yellow"/>
        </w:rPr>
        <w:t>aggressive</w:t>
      </w:r>
      <w:r w:rsidRPr="00A62522">
        <w:rPr>
          <w:sz w:val="16"/>
        </w:rPr>
        <w:t>.</w:t>
      </w:r>
    </w:p>
    <w:p w14:paraId="644805A5" w14:textId="77777777" w:rsidR="00F664CD" w:rsidRDefault="00F664CD" w:rsidP="00F664CD">
      <w:pPr>
        <w:pStyle w:val="Heading2"/>
      </w:pPr>
      <w:r>
        <w:t>AT: Personalism---2NC</w:t>
      </w:r>
    </w:p>
    <w:p w14:paraId="3A0D70FF" w14:textId="77777777" w:rsidR="00F664CD" w:rsidRDefault="00F664CD" w:rsidP="00F664CD">
      <w:pPr>
        <w:pStyle w:val="Heading3"/>
      </w:pPr>
      <w:r>
        <w:t>AT: Polycrisis---2NC</w:t>
      </w:r>
    </w:p>
    <w:p w14:paraId="30B4A940" w14:textId="77777777" w:rsidR="00F664CD" w:rsidRDefault="00F664CD" w:rsidP="00F664CD">
      <w:pPr>
        <w:pStyle w:val="Heading4"/>
      </w:pPr>
      <w:r>
        <w:t xml:space="preserve">It’s </w:t>
      </w:r>
      <w:r w:rsidRPr="005300F6">
        <w:rPr>
          <w:u w:val="single"/>
        </w:rPr>
        <w:t>alarmism</w:t>
      </w:r>
      <w:r>
        <w:t xml:space="preserve">. </w:t>
      </w:r>
      <w:r>
        <w:tab/>
      </w:r>
    </w:p>
    <w:p w14:paraId="1DCDC216" w14:textId="77777777" w:rsidR="00F664CD" w:rsidRDefault="00F664CD" w:rsidP="00F664C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99B848E" w14:textId="77777777" w:rsidR="00F664CD" w:rsidRDefault="00F664CD" w:rsidP="00F664CD">
      <w: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t xml:space="preserve"> and risks </w:t>
      </w:r>
      <w:r w:rsidRPr="008F2205">
        <w:rPr>
          <w:rStyle w:val="StyleUnderline"/>
        </w:rPr>
        <w:t>the world faces</w:t>
      </w:r>
      <w:r>
        <w:t xml:space="preserve"> today </w:t>
      </w:r>
      <w:r w:rsidRPr="003E6008">
        <w:rPr>
          <w:rStyle w:val="StyleUnderline"/>
          <w:highlight w:val="yellow"/>
        </w:rPr>
        <w:t>are as</w:t>
      </w:r>
      <w:r>
        <w:t xml:space="preserve"> mutually </w:t>
      </w:r>
      <w:r w:rsidRPr="003E6008">
        <w:rPr>
          <w:rStyle w:val="StyleUnderline"/>
          <w:highlight w:val="yellow"/>
        </w:rPr>
        <w:t>reinforcing as</w:t>
      </w:r>
      <w:r w:rsidRPr="008F2205">
        <w:rPr>
          <w:rStyle w:val="StyleUnderline"/>
        </w:rPr>
        <w:t xml:space="preserve"> Tooze and</w:t>
      </w:r>
      <w:r>
        <w:t xml:space="preserve"> the other </w:t>
      </w:r>
      <w:r w:rsidRPr="003E6008">
        <w:rPr>
          <w:rStyle w:val="StyleUnderline"/>
          <w:highlight w:val="yellow"/>
        </w:rPr>
        <w:t>“polycrisis” enthusiasts believe</w:t>
      </w:r>
      <w:r w:rsidRPr="003E6008">
        <w:rPr>
          <w:highlight w:val="yellow"/>
        </w:rPr>
        <w:t>.</w:t>
      </w:r>
    </w:p>
    <w:p w14:paraId="5E392F20" w14:textId="77777777" w:rsidR="00F664CD" w:rsidRDefault="00F664CD" w:rsidP="00F664CD">
      <w:r>
        <w:t>The polycrisis illusion</w:t>
      </w:r>
    </w:p>
    <w:p w14:paraId="52D1BC0F" w14:textId="77777777" w:rsidR="00F664CD" w:rsidRDefault="00F664CD" w:rsidP="00F664CD">
      <w:r>
        <w:t xml:space="preserve">For one thing, </w:t>
      </w:r>
      <w:r w:rsidRPr="003E6008">
        <w:rPr>
          <w:rStyle w:val="StyleUnderline"/>
          <w:highlight w:val="yellow"/>
        </w:rPr>
        <w:t>it’s</w:t>
      </w:r>
      <w:r>
        <w:t xml:space="preserve"> always very </w:t>
      </w:r>
      <w:r w:rsidRPr="003E6008">
        <w:rPr>
          <w:rStyle w:val="StyleUnderline"/>
          <w:highlight w:val="yellow"/>
        </w:rPr>
        <w:t>easy to think</w:t>
      </w:r>
      <w:r>
        <w:t xml:space="preserve"> that </w:t>
      </w:r>
      <w:r w:rsidRPr="003E6008">
        <w:rPr>
          <w:rStyle w:val="StyleUnderline"/>
          <w:highlight w:val="yellow"/>
        </w:rPr>
        <w:t>we live in an era</w:t>
      </w:r>
      <w: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3E6008">
        <w:rPr>
          <w:rStyle w:val="StyleUnderline"/>
          <w:highlight w:val="yellow"/>
        </w:rPr>
        <w:t>the news</w:t>
      </w:r>
      <w:r>
        <w:t xml:space="preserve"> media </w:t>
      </w:r>
      <w:r w:rsidRPr="003E6008">
        <w:rPr>
          <w:rStyle w:val="StyleUnderline"/>
          <w:highlight w:val="yellow"/>
        </w:rPr>
        <w:t>and</w:t>
      </w:r>
      <w: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t xml:space="preserve"> have long ago </w:t>
      </w:r>
      <w:r w:rsidRPr="003E6008">
        <w:rPr>
          <w:rStyle w:val="StyleUnderline"/>
          <w:highlight w:val="yellow"/>
        </w:rPr>
        <w:t>realized</w:t>
      </w:r>
      <w: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8F2205">
        <w:t xml:space="preserve"> the world as defined by </w:t>
      </w:r>
      <w:r w:rsidRPr="003E6008">
        <w:rPr>
          <w:rStyle w:val="StyleUnderline"/>
          <w:highlight w:val="yellow"/>
        </w:rPr>
        <w:t>things that alarm</w:t>
      </w:r>
      <w:r w:rsidRPr="008F2205">
        <w:rPr>
          <w:rStyle w:val="StyleUnderline"/>
        </w:rPr>
        <w:t xml:space="preserve"> us</w:t>
      </w:r>
      <w:r>
        <w:t xml:space="preserve"> — this is the subject of the song “We Didn’t Start the Fire”, quoted at the top of this post.</w:t>
      </w:r>
    </w:p>
    <w:p w14:paraId="532878B2" w14:textId="77777777" w:rsidR="00F664CD" w:rsidRDefault="00F664CD" w:rsidP="00F664CD">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t xml:space="preserve"> actually </w:t>
      </w:r>
      <w:r w:rsidRPr="003E6008">
        <w:rPr>
          <w:rStyle w:val="Emphasis"/>
          <w:highlight w:val="yellow"/>
        </w:rPr>
        <w:t>exist</w:t>
      </w:r>
      <w:r>
        <w:t>, or are far weaker than we think.</w:t>
      </w:r>
    </w:p>
    <w:p w14:paraId="52AB180F" w14:textId="77777777" w:rsidR="00F664CD" w:rsidRPr="00E27DBD" w:rsidRDefault="00F664CD" w:rsidP="00F664CD">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8C6D7A9" w14:textId="77777777" w:rsidR="00F664CD" w:rsidRDefault="00F664CD" w:rsidP="00F664CD">
      <w:pPr>
        <w:pStyle w:val="Heading4"/>
      </w:pPr>
      <w:r>
        <w:t xml:space="preserve">Status quo is an example of a </w:t>
      </w:r>
      <w:r>
        <w:rPr>
          <w:u w:val="single"/>
        </w:rPr>
        <w:t>polysolution</w:t>
      </w:r>
      <w:r>
        <w:t xml:space="preserve">.  </w:t>
      </w:r>
    </w:p>
    <w:p w14:paraId="4F4C2A90" w14:textId="77777777" w:rsidR="00F664CD" w:rsidRDefault="00F664CD" w:rsidP="00F664C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3809AAAF" w14:textId="77777777" w:rsidR="00F664CD" w:rsidRDefault="00F664CD" w:rsidP="00F664CD">
      <w:r>
        <w:t xml:space="preserve">Today, </w:t>
      </w:r>
      <w:r w:rsidRPr="004B6EA5">
        <w:rPr>
          <w:rStyle w:val="StyleUnderline"/>
        </w:rPr>
        <w:t>I can see a number of examples where</w:t>
      </w:r>
      <w:r>
        <w:t xml:space="preserve"> the </w:t>
      </w:r>
      <w:r w:rsidRPr="004B6EA5">
        <w:rPr>
          <w:rStyle w:val="StyleUnderline"/>
        </w:rPr>
        <w:t>various crises</w:t>
      </w:r>
      <w:r>
        <w:t xml:space="preserve"> that </w:t>
      </w:r>
      <w:r w:rsidRPr="004B6EA5">
        <w:rPr>
          <w:rStyle w:val="StyleUnderline"/>
        </w:rPr>
        <w:t>newsreaders worry about are leading to responses that</w:t>
      </w:r>
      <w:r>
        <w:t xml:space="preserve"> will </w:t>
      </w:r>
      <w:r w:rsidRPr="004B6EA5">
        <w:rPr>
          <w:rStyle w:val="StyleUnderline"/>
        </w:rPr>
        <w:t>help address</w:t>
      </w:r>
      <w:r>
        <w:t xml:space="preserve"> the </w:t>
      </w:r>
      <w:r w:rsidRPr="004B6EA5">
        <w:rPr>
          <w:rStyle w:val="StyleUnderline"/>
        </w:rPr>
        <w:t>others</w:t>
      </w:r>
      <w:r>
        <w:t>.</w:t>
      </w:r>
    </w:p>
    <w:p w14:paraId="65E5C347" w14:textId="77777777" w:rsidR="00F664CD" w:rsidRPr="004B6EA5" w:rsidRDefault="00F664CD" w:rsidP="00F664CD">
      <w:r w:rsidRPr="004B6EA5">
        <w:t>Buffer mechanisms in the global political economy of the 2020s</w:t>
      </w:r>
    </w:p>
    <w:p w14:paraId="3A81747A" w14:textId="77777777" w:rsidR="00F664CD" w:rsidRDefault="00F664CD" w:rsidP="00F664CD">
      <w:r>
        <w:t xml:space="preserve">As I mentioned before, one very simple example of a buffer mechanism is supply and demand. In the past year, </w:t>
      </w:r>
      <w:r w:rsidRPr="00CB7A16">
        <w:rPr>
          <w:rStyle w:val="StyleUnderline"/>
          <w:highlight w:val="yellow"/>
        </w:rPr>
        <w:t>China’s economy</w:t>
      </w:r>
      <w:r>
        <w:t xml:space="preserve"> has </w:t>
      </w:r>
      <w:r w:rsidRPr="00CB7A16">
        <w:rPr>
          <w:rStyle w:val="StyleUnderline"/>
          <w:highlight w:val="yellow"/>
        </w:rPr>
        <w:t>slowed</w:t>
      </w:r>
      <w:r>
        <w:t xml:space="preserve"> dramatically </w:t>
      </w:r>
      <w:r w:rsidRPr="009D5AD6">
        <w:rPr>
          <w:rStyle w:val="StyleUnderline"/>
        </w:rPr>
        <w:t>due to a</w:t>
      </w:r>
      <w:r>
        <w:t xml:space="preserve"> combination of a </w:t>
      </w:r>
      <w:r w:rsidRPr="009D5AD6">
        <w:rPr>
          <w:rStyle w:val="StyleUnderline"/>
        </w:rPr>
        <w:t>real estate bust,</w:t>
      </w:r>
      <w:r>
        <w:t xml:space="preserve"> the </w:t>
      </w:r>
      <w:r w:rsidRPr="009D5AD6">
        <w:rPr>
          <w:rStyle w:val="StyleUnderline"/>
        </w:rPr>
        <w:t>Zero Covid policy, and</w:t>
      </w:r>
      <w: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t xml:space="preserve"> global </w:t>
      </w:r>
      <w:r w:rsidRPr="00CB7A16">
        <w:rPr>
          <w:rStyle w:val="StyleUnderline"/>
          <w:highlight w:val="yellow"/>
        </w:rPr>
        <w:t>alarm, but</w:t>
      </w:r>
      <w:r>
        <w:t xml:space="preserve"> in this one </w:t>
      </w:r>
      <w:r w:rsidRPr="00CB7A16">
        <w:rPr>
          <w:rStyle w:val="StyleUnderline"/>
          <w:highlight w:val="yellow"/>
        </w:rPr>
        <w:t>it’s</w:t>
      </w:r>
      <w: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t>, keeping them at around the same level as the early 2010s:</w:t>
      </w:r>
    </w:p>
    <w:p w14:paraId="135E4590" w14:textId="77777777" w:rsidR="00F664CD" w:rsidRDefault="00F664CD" w:rsidP="00F664CD">
      <w:r w:rsidRPr="009D5AD6">
        <w:rPr>
          <w:rStyle w:val="StyleUnderline"/>
        </w:rPr>
        <w:t>That</w:t>
      </w:r>
      <w: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t xml:space="preserve"> (and America’s, and Japan’s, etc.).</w:t>
      </w:r>
    </w:p>
    <w:p w14:paraId="229F659A" w14:textId="77777777" w:rsidR="00F664CD" w:rsidRDefault="00F664CD" w:rsidP="00F664CD">
      <w:r w:rsidRPr="009D5AD6">
        <w:rPr>
          <w:rStyle w:val="StyleUnderline"/>
        </w:rPr>
        <w:t xml:space="preserve">A combination of </w:t>
      </w:r>
      <w:r w:rsidRPr="00CB7A16">
        <w:rPr>
          <w:rStyle w:val="StyleUnderline"/>
          <w:highlight w:val="yellow"/>
        </w:rPr>
        <w:t>China’s</w:t>
      </w:r>
      <w:r>
        <w:t xml:space="preserve"> economic </w:t>
      </w:r>
      <w:r w:rsidRPr="00CB7A16">
        <w:rPr>
          <w:rStyle w:val="StyleUnderline"/>
          <w:highlight w:val="yellow"/>
        </w:rPr>
        <w:t>slowdown and Russia’s</w:t>
      </w:r>
      <w:r>
        <w:t xml:space="preserve"> military </w:t>
      </w:r>
      <w:r w:rsidRPr="00CB7A16">
        <w:rPr>
          <w:rStyle w:val="StyleUnderline"/>
          <w:highlight w:val="yellow"/>
        </w:rPr>
        <w:t>fiasco</w:t>
      </w:r>
      <w:r w:rsidRPr="009D5AD6">
        <w:rPr>
          <w:rStyle w:val="StyleUnderline"/>
        </w:rPr>
        <w:t xml:space="preserve"> in Ukraine</w:t>
      </w:r>
      <w: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t xml:space="preserve">, at least in the short term. </w:t>
      </w:r>
      <w:r w:rsidRPr="00CB7A16">
        <w:rPr>
          <w:rStyle w:val="StyleUnderline"/>
          <w:highlight w:val="yellow"/>
        </w:rPr>
        <w:t xml:space="preserve">Seeing Russia </w:t>
      </w:r>
      <w:r w:rsidRPr="00CB7A16">
        <w:rPr>
          <w:rStyle w:val="Emphasis"/>
          <w:highlight w:val="yellow"/>
        </w:rPr>
        <w:t>fail</w:t>
      </w:r>
      <w: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t xml:space="preserve"> even </w:t>
      </w:r>
      <w:r w:rsidRPr="00CB7A16">
        <w:rPr>
          <w:rStyle w:val="StyleUnderline"/>
          <w:highlight w:val="yellow"/>
        </w:rPr>
        <w:t>Xi</w:t>
      </w:r>
      <w:r>
        <w:t xml:space="preserve"> Jinping </w:t>
      </w:r>
      <w:r w:rsidRPr="00CB7A16">
        <w:rPr>
          <w:rStyle w:val="StyleUnderline"/>
          <w:highlight w:val="yellow"/>
        </w:rPr>
        <w:t>pause about</w:t>
      </w:r>
      <w:r>
        <w:t xml:space="preserve"> launching a similar military adventure to conquer </w:t>
      </w:r>
      <w:r w:rsidRPr="00CB7A16">
        <w:rPr>
          <w:rStyle w:val="Emphasis"/>
          <w:highlight w:val="yellow"/>
        </w:rPr>
        <w:t>Taiwan</w:t>
      </w:r>
      <w:r>
        <w:t>, while economic struggles distract policymakers’ attention.</w:t>
      </w:r>
    </w:p>
    <w:p w14:paraId="580998F0" w14:textId="77777777" w:rsidR="00F664CD" w:rsidRDefault="00F664CD" w:rsidP="00F664CD">
      <w: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33D20C8" w14:textId="77777777" w:rsidR="00F664CD" w:rsidRDefault="00F664CD" w:rsidP="00F664CD">
      <w: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t xml:space="preserve">, especially </w:t>
      </w:r>
      <w:r w:rsidRPr="009D5AD6">
        <w:rPr>
          <w:rStyle w:val="StyleUnderline"/>
        </w:rPr>
        <w:t>in Europe</w:t>
      </w:r>
      <w:r>
        <w:t xml:space="preserve">, </w:t>
      </w:r>
      <w:r w:rsidRPr="00CB7A16">
        <w:rPr>
          <w:rStyle w:val="StyleUnderline"/>
          <w:highlight w:val="yellow"/>
        </w:rPr>
        <w:t>create incentives for</w:t>
      </w:r>
      <w:r>
        <w:t xml:space="preserve"> the rapid deployment of </w:t>
      </w:r>
      <w:r w:rsidRPr="00CB7A16">
        <w:rPr>
          <w:rStyle w:val="Emphasis"/>
          <w:highlight w:val="yellow"/>
        </w:rPr>
        <w:t>renewable energy</w:t>
      </w:r>
      <w:r>
        <w:t>. This is from May:</w:t>
      </w:r>
    </w:p>
    <w:p w14:paraId="5B1F5A38" w14:textId="77777777" w:rsidR="00F664CD" w:rsidRDefault="00F664CD" w:rsidP="00F664CD">
      <w:r>
        <w:t>The Commission proposed that 45% of the EU’s energy mix should come from renewables by 2030, an advance on the current 40% target suggested less than a year ago. Officials also want to cut energy consumption by 13% by 2030…</w:t>
      </w:r>
    </w:p>
    <w:p w14:paraId="5CD4EDB6" w14:textId="77777777" w:rsidR="00F664CD" w:rsidRDefault="00F664CD" w:rsidP="00F664CD">
      <w:r>
        <w:t>“It is clear we need to put an end to this dependence and a lot faster before we had foreseen before this war,” said Frans Timmermans, the EU official in charge of the green deal.</w:t>
      </w:r>
    </w:p>
    <w:p w14:paraId="6FB04804" w14:textId="77777777" w:rsidR="00F664CD" w:rsidRDefault="00F664CD" w:rsidP="00F664CD">
      <w: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8C7A6AE" w14:textId="77777777" w:rsidR="00F664CD" w:rsidRDefault="00F664CD" w:rsidP="00F664CD">
      <w:r w:rsidRPr="00CB7A16">
        <w:t xml:space="preserve">The rapid adoption of </w:t>
      </w:r>
      <w:r w:rsidRPr="00CB7A16">
        <w:rPr>
          <w:rStyle w:val="Emphasis"/>
        </w:rPr>
        <w:t>renewables</w:t>
      </w:r>
      <w:r w:rsidRPr="00CB7A16">
        <w:rPr>
          <w:rStyle w:val="StyleUnderline"/>
        </w:rPr>
        <w:t xml:space="preserve"> will</w:t>
      </w:r>
      <w:r w:rsidRPr="00CB7A16">
        <w:t xml:space="preserve">, in turn, </w:t>
      </w:r>
      <w:r w:rsidRPr="00CB7A16">
        <w:rPr>
          <w:rStyle w:val="StyleUnderline"/>
        </w:rPr>
        <w:t>drive down their price, through</w:t>
      </w:r>
      <w:r w:rsidRPr="00CB7A16">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CB7A16">
        <w:t xml:space="preserve"> even </w:t>
      </w:r>
      <w:r w:rsidRPr="00CB7A16">
        <w:rPr>
          <w:rStyle w:val="StyleUnderline"/>
        </w:rPr>
        <w:t xml:space="preserve">more. </w:t>
      </w:r>
      <w:r w:rsidRPr="00CB7A16">
        <w:rPr>
          <w:rStyle w:val="StyleUnderline"/>
          <w:highlight w:val="yellow"/>
        </w:rPr>
        <w:t>So</w:t>
      </w:r>
      <w:r w:rsidRPr="00CB7A16">
        <w:t xml:space="preserve"> the increased adoption of </w:t>
      </w:r>
      <w:r w:rsidRPr="00CB7A16">
        <w:rPr>
          <w:rStyle w:val="StyleUnderline"/>
          <w:highlight w:val="yellow"/>
        </w:rPr>
        <w:t>renewables in Europe</w:t>
      </w:r>
      <w:r w:rsidRPr="00CB7A16">
        <w:t xml:space="preserve"> and other Russia-sanctioning countries in response to the Ukraine war </w:t>
      </w:r>
      <w:r w:rsidRPr="00CB7A16">
        <w:rPr>
          <w:rStyle w:val="StyleUnderline"/>
          <w:highlight w:val="yellow"/>
        </w:rPr>
        <w:t>will</w:t>
      </w:r>
      <w:r w:rsidRPr="00CB7A16">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CB7A16">
        <w:t xml:space="preserve"> that aren’t joining in the sanctions.</w:t>
      </w:r>
    </w:p>
    <w:p w14:paraId="7E524A55" w14:textId="77777777" w:rsidR="00F664CD" w:rsidRDefault="00F664CD" w:rsidP="00F664CD">
      <w: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9D5AD6">
        <w:t>. But it will also help address another longstanding economic problem in the rich world: slow growth. Due to massive continuing cost drops, renewable energy increasingly isn’t just green energy</w:t>
      </w:r>
      <w:r>
        <w:t xml:space="preserve">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35FA9903" w14:textId="77777777" w:rsidR="00F664CD" w:rsidRDefault="00F664CD" w:rsidP="00F664CD">
      <w:r w:rsidRPr="009D5AD6">
        <w:rPr>
          <w:rStyle w:val="StyleUnderline"/>
        </w:rPr>
        <w:t>This is not to say</w:t>
      </w:r>
      <w:r>
        <w:t xml:space="preserve"> that </w:t>
      </w:r>
      <w:r w:rsidRPr="009D5AD6">
        <w:rPr>
          <w:rStyle w:val="StyleUnderline"/>
        </w:rPr>
        <w:t xml:space="preserve">there are no cases in the world where </w:t>
      </w:r>
      <w:r w:rsidRPr="009D5AD6">
        <w:rPr>
          <w:rStyle w:val="Emphasis"/>
        </w:rPr>
        <w:t>one problem is exacerbating another</w:t>
      </w:r>
      <w: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t xml:space="preserve"> global </w:t>
      </w:r>
      <w:r w:rsidRPr="00CB7A16">
        <w:rPr>
          <w:rStyle w:val="StyleUnderline"/>
          <w:highlight w:val="yellow"/>
        </w:rPr>
        <w:t>free-market</w:t>
      </w:r>
      <w: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69CCE4EC" w14:textId="77777777" w:rsidR="00F664CD" w:rsidRDefault="00F664CD" w:rsidP="00F664CD">
      <w:r>
        <w:t>Dark Brandon vs. polycrisis</w:t>
      </w:r>
    </w:p>
    <w:p w14:paraId="747733F5" w14:textId="77777777" w:rsidR="00F664CD" w:rsidRDefault="00F664CD" w:rsidP="00F664CD">
      <w: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t xml:space="preserve">, have </w:t>
      </w:r>
      <w:r w:rsidRPr="00CB7A16">
        <w:rPr>
          <w:rStyle w:val="StyleUnderline"/>
          <w:highlight w:val="yellow"/>
        </w:rPr>
        <w:t>stirred</w:t>
      </w:r>
      <w:r>
        <w:t xml:space="preserve"> both </w:t>
      </w:r>
      <w:r w:rsidRPr="00CB7A16">
        <w:rPr>
          <w:rStyle w:val="StyleUnderline"/>
          <w:highlight w:val="yellow"/>
        </w:rPr>
        <w:t xml:space="preserve">policymakers and businesses </w:t>
      </w:r>
      <w:r w:rsidRPr="00CB7A16">
        <w:rPr>
          <w:rStyle w:val="Emphasis"/>
          <w:highlight w:val="yellow"/>
        </w:rPr>
        <w:t>to action</w:t>
      </w:r>
      <w: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t>. Nor am I alone in my feeling that the narrative of the world suddenly seems to be improving:</w:t>
      </w:r>
    </w:p>
    <w:p w14:paraId="1C11325F" w14:textId="77777777" w:rsidR="00F664CD" w:rsidRDefault="00F664CD" w:rsidP="00F664CD">
      <w:r>
        <w:t>[Omit Tweet]</w:t>
      </w:r>
    </w:p>
    <w:p w14:paraId="5AC61D6F" w14:textId="77777777" w:rsidR="00F664CD" w:rsidRDefault="00F664CD" w:rsidP="00F664CD">
      <w: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7D640AA1" w14:textId="77777777" w:rsidR="00F664CD" w:rsidRDefault="00F664CD" w:rsidP="00F664CD">
      <w: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01F8C47E" w14:textId="77777777" w:rsidR="00F664CD" w:rsidRDefault="00F664CD" w:rsidP="00F664CD">
      <w:pPr>
        <w:rPr>
          <w:rStyle w:val="StyleUnderline"/>
        </w:rPr>
      </w:pPr>
      <w: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3F96CEF2" w14:textId="77777777" w:rsidR="00F664CD" w:rsidRDefault="00F664CD" w:rsidP="00F664CD">
      <w:pPr>
        <w:rPr>
          <w:sz w:val="16"/>
        </w:rPr>
      </w:pPr>
    </w:p>
    <w:p w14:paraId="178DE419" w14:textId="77777777" w:rsidR="00F664CD" w:rsidRDefault="00F664CD" w:rsidP="00F664CD">
      <w:pPr>
        <w:pStyle w:val="Heading1"/>
      </w:pPr>
      <w:r>
        <w:t>1NR</w:t>
      </w:r>
    </w:p>
    <w:p w14:paraId="397456D1" w14:textId="77777777" w:rsidR="00F664CD" w:rsidRDefault="00F664CD" w:rsidP="00F664CD">
      <w:pPr>
        <w:pStyle w:val="Heading2"/>
      </w:pPr>
      <w:r>
        <w:t>T-Subsets</w:t>
      </w:r>
    </w:p>
    <w:p w14:paraId="3F33718F" w14:textId="77777777" w:rsidR="00F664CD" w:rsidRDefault="00F664CD" w:rsidP="00F664CD">
      <w:pPr>
        <w:pStyle w:val="Heading3"/>
      </w:pPr>
      <w:r>
        <w:t>T-Subsets---OV</w:t>
      </w:r>
    </w:p>
    <w:p w14:paraId="3398486D" w14:textId="77777777" w:rsidR="00F664CD" w:rsidRDefault="00F664CD" w:rsidP="00F664CD">
      <w:pPr>
        <w:pStyle w:val="Heading4"/>
      </w:pPr>
      <w:r w:rsidRPr="0097756E">
        <w:rPr>
          <w:u w:val="single"/>
        </w:rPr>
        <w:t>Even without</w:t>
      </w:r>
      <w:r>
        <w:t xml:space="preserve"> </w:t>
      </w:r>
      <w:r w:rsidRPr="0097756E">
        <w:t>expanding</w:t>
      </w:r>
      <w:r>
        <w:t xml:space="preserve"> the NLRA </w:t>
      </w:r>
      <w:r w:rsidRPr="00DA21D6">
        <w:rPr>
          <w:b w:val="0"/>
          <w:bCs/>
        </w:rPr>
        <w:t xml:space="preserve">(such as </w:t>
      </w:r>
      <w:r w:rsidRPr="00DA21D6">
        <w:rPr>
          <w:b w:val="0"/>
          <w:bCs/>
          <w:u w:val="single"/>
        </w:rPr>
        <w:t>agriculture</w:t>
      </w:r>
      <w:r w:rsidRPr="00DA21D6">
        <w:rPr>
          <w:b w:val="0"/>
          <w:bCs/>
        </w:rPr>
        <w:t xml:space="preserve">, </w:t>
      </w:r>
      <w:r w:rsidRPr="00DA21D6">
        <w:rPr>
          <w:b w:val="0"/>
          <w:bCs/>
          <w:u w:val="single"/>
        </w:rPr>
        <w:t>domestic workers</w:t>
      </w:r>
      <w:r w:rsidRPr="00DA21D6">
        <w:rPr>
          <w:b w:val="0"/>
          <w:bCs/>
        </w:rPr>
        <w:t xml:space="preserve">, and </w:t>
      </w:r>
      <w:r w:rsidRPr="00DA21D6">
        <w:rPr>
          <w:b w:val="0"/>
          <w:bCs/>
          <w:u w:val="single"/>
        </w:rPr>
        <w:t>independent contractors</w:t>
      </w:r>
      <w:r w:rsidRPr="00DA21D6">
        <w:rPr>
          <w:b w:val="0"/>
          <w:bCs/>
        </w:rPr>
        <w:t>)</w:t>
      </w:r>
      <w:r>
        <w:t xml:space="preserve">, there are sectors </w:t>
      </w:r>
      <w:r w:rsidRPr="0097756E">
        <w:rPr>
          <w:u w:val="single"/>
        </w:rPr>
        <w:t>within</w:t>
      </w:r>
      <w:r>
        <w:t xml:space="preserve"> sectors.</w:t>
      </w:r>
    </w:p>
    <w:p w14:paraId="741F5064" w14:textId="77777777" w:rsidR="00F664CD" w:rsidRDefault="00F664CD" w:rsidP="00F664CD">
      <w:r>
        <w:t xml:space="preserve">Ethan </w:t>
      </w:r>
      <w:r w:rsidRPr="008C4961">
        <w:rPr>
          <w:rStyle w:val="Style13ptBold"/>
        </w:rPr>
        <w:t>Wall 15</w:t>
      </w:r>
      <w:r>
        <w:t>, Founder &amp; CEO, Social Media Law, Social Media Law &amp; Order, "Is Your Company Subject to the National Labor Relations Act?" Social Media Law, &amp; Order, 01/02/2015, https://socialmedialawandorder.com/blog/evidence/company-subject-national-labor-relations-act/.</w:t>
      </w:r>
    </w:p>
    <w:p w14:paraId="705C0183" w14:textId="77777777" w:rsidR="00F664CD" w:rsidRPr="008C4961" w:rsidRDefault="00F664CD" w:rsidP="00F664CD">
      <w:pPr>
        <w:rPr>
          <w:sz w:val="16"/>
        </w:rPr>
      </w:pPr>
      <w:r w:rsidRPr="008C4961">
        <w:rPr>
          <w:sz w:val="16"/>
        </w:rPr>
        <w:t xml:space="preserve">Congress enacted </w:t>
      </w:r>
      <w:r w:rsidRPr="008C4961">
        <w:rPr>
          <w:rStyle w:val="StyleUnderline"/>
        </w:rPr>
        <w:t>the</w:t>
      </w:r>
      <w:r w:rsidRPr="008C4961">
        <w:rPr>
          <w:sz w:val="16"/>
        </w:rPr>
        <w:t xml:space="preserve"> National Labor Relations Act (“</w:t>
      </w:r>
      <w:r w:rsidRPr="005B464D">
        <w:rPr>
          <w:rStyle w:val="Emphasis"/>
          <w:highlight w:val="yellow"/>
        </w:rPr>
        <w:t>NLRA</w:t>
      </w:r>
      <w:r w:rsidRPr="00AE4EE5">
        <w:rPr>
          <w:sz w:val="16"/>
        </w:rPr>
        <w:t xml:space="preserve">”) in 1935 </w:t>
      </w:r>
      <w:r w:rsidRPr="00AE4EE5">
        <w:rPr>
          <w:rStyle w:val="StyleUnderline"/>
        </w:rPr>
        <w:t xml:space="preserve">to </w:t>
      </w:r>
      <w:r w:rsidRPr="005B464D">
        <w:rPr>
          <w:rStyle w:val="StyleUnderline"/>
          <w:highlight w:val="yellow"/>
        </w:rPr>
        <w:t>protect</w:t>
      </w:r>
      <w:r w:rsidRPr="00AE4EE5">
        <w:rPr>
          <w:rStyle w:val="StyleUnderline"/>
        </w:rPr>
        <w:t xml:space="preserve"> the rights of employees</w:t>
      </w:r>
      <w:r w:rsidRPr="00AE4EE5">
        <w:rPr>
          <w:sz w:val="16"/>
        </w:rPr>
        <w:t xml:space="preserve"> and emplo</w:t>
      </w:r>
      <w:r w:rsidRPr="008C4961">
        <w:rPr>
          <w:sz w:val="16"/>
        </w:rPr>
        <w:t xml:space="preserve">yers, </w:t>
      </w:r>
      <w:r w:rsidRPr="008C4961">
        <w:rPr>
          <w:rStyle w:val="StyleUnderline"/>
        </w:rPr>
        <w:t>to</w:t>
      </w:r>
      <w:r w:rsidRPr="008C4961">
        <w:rPr>
          <w:sz w:val="16"/>
        </w:rPr>
        <w:t xml:space="preserve"> </w:t>
      </w:r>
      <w:r w:rsidRPr="008C4961">
        <w:rPr>
          <w:rStyle w:val="Emphasis"/>
        </w:rPr>
        <w:t xml:space="preserve">encourage </w:t>
      </w:r>
      <w:r w:rsidRPr="005B464D">
        <w:rPr>
          <w:rStyle w:val="Emphasis"/>
          <w:highlight w:val="yellow"/>
        </w:rPr>
        <w:t>collective bargaining</w:t>
      </w:r>
      <w:r w:rsidRPr="008C4961">
        <w:rPr>
          <w:sz w:val="16"/>
        </w:rPr>
        <w:t xml:space="preserve">, and to curtail certain private-sector labor and management practices that can harm the general welfare of workers, businesses, and the economy. The NLRA </w:t>
      </w:r>
      <w:r w:rsidRPr="008C4961">
        <w:rPr>
          <w:rStyle w:val="StyleUnderline"/>
        </w:rPr>
        <w:t>affords</w:t>
      </w:r>
      <w:r w:rsidRPr="008C4961">
        <w:rPr>
          <w:sz w:val="16"/>
        </w:rPr>
        <w:t xml:space="preserve"> certain </w:t>
      </w:r>
      <w:r w:rsidRPr="008C4961">
        <w:rPr>
          <w:rStyle w:val="Emphasis"/>
        </w:rPr>
        <w:t>rights</w:t>
      </w:r>
      <w:r w:rsidRPr="008C4961">
        <w:rPr>
          <w:sz w:val="16"/>
        </w:rPr>
        <w:t xml:space="preserve"> </w:t>
      </w:r>
      <w:r w:rsidRPr="008C4961">
        <w:rPr>
          <w:rStyle w:val="StyleUnderline"/>
        </w:rPr>
        <w:t>to employees to join together to improve</w:t>
      </w:r>
      <w:r w:rsidRPr="008C4961">
        <w:rPr>
          <w:sz w:val="16"/>
        </w:rPr>
        <w:t xml:space="preserve"> </w:t>
      </w:r>
      <w:r w:rsidRPr="008C4961">
        <w:rPr>
          <w:rStyle w:val="Emphasis"/>
        </w:rPr>
        <w:t>wages</w:t>
      </w:r>
      <w:r w:rsidRPr="008C4961">
        <w:rPr>
          <w:sz w:val="16"/>
        </w:rPr>
        <w:t xml:space="preserve"> </w:t>
      </w:r>
      <w:r w:rsidRPr="008C4961">
        <w:rPr>
          <w:rStyle w:val="StyleUnderline"/>
        </w:rPr>
        <w:t>and</w:t>
      </w:r>
      <w:r w:rsidRPr="008C4961">
        <w:rPr>
          <w:sz w:val="16"/>
        </w:rPr>
        <w:t xml:space="preserve"> </w:t>
      </w:r>
      <w:r w:rsidRPr="008C4961">
        <w:rPr>
          <w:rStyle w:val="Emphasis"/>
        </w:rPr>
        <w:t>working conditions</w:t>
      </w:r>
      <w:r w:rsidRPr="008C4961">
        <w:rPr>
          <w:sz w:val="16"/>
        </w:rPr>
        <w:t>, and provides that covered employees have the right to engage in union activities, including the right to form, join, assist, and be represented by a union. Importantly, the NLRA applies regardless of whether employees are members of a union. The complete text of the NLRA is available on the National Labor Relations Board (NLRB) website.</w:t>
      </w:r>
    </w:p>
    <w:p w14:paraId="14B30218" w14:textId="77777777" w:rsidR="00F664CD" w:rsidRPr="008C4961" w:rsidRDefault="00F664CD" w:rsidP="00F664CD">
      <w:pPr>
        <w:rPr>
          <w:sz w:val="16"/>
        </w:rPr>
      </w:pPr>
      <w:r w:rsidRPr="00AE4EE5">
        <w:rPr>
          <w:rStyle w:val="Emphasis"/>
        </w:rPr>
        <w:t>Most private-sector</w:t>
      </w:r>
      <w:r w:rsidRPr="00AE4EE5">
        <w:rPr>
          <w:sz w:val="16"/>
        </w:rPr>
        <w:t xml:space="preserve"> </w:t>
      </w:r>
      <w:r w:rsidRPr="005B464D">
        <w:rPr>
          <w:rStyle w:val="StyleUnderline"/>
          <w:highlight w:val="yellow"/>
        </w:rPr>
        <w:t>employees</w:t>
      </w:r>
      <w:r w:rsidRPr="008C4961">
        <w:rPr>
          <w:rStyle w:val="StyleUnderline"/>
        </w:rPr>
        <w:t xml:space="preserve"> are </w:t>
      </w:r>
      <w:r w:rsidRPr="005B464D">
        <w:rPr>
          <w:rStyle w:val="StyleUnderline"/>
          <w:highlight w:val="yellow"/>
        </w:rPr>
        <w:t>covered</w:t>
      </w:r>
      <w:r w:rsidRPr="008C4961">
        <w:rPr>
          <w:sz w:val="16"/>
        </w:rPr>
        <w:t xml:space="preserve"> by the NLRA. Because </w:t>
      </w:r>
      <w:r w:rsidRPr="008C4961">
        <w:rPr>
          <w:rStyle w:val="StyleUnderline"/>
        </w:rPr>
        <w:t>the NLRB has “statutory authority over</w:t>
      </w:r>
      <w:r w:rsidRPr="008C4961">
        <w:rPr>
          <w:sz w:val="16"/>
        </w:rPr>
        <w:t xml:space="preserve"> </w:t>
      </w:r>
      <w:r w:rsidRPr="008C4961">
        <w:rPr>
          <w:rStyle w:val="Emphasis"/>
        </w:rPr>
        <w:t>private-sector employers</w:t>
      </w:r>
      <w:r w:rsidRPr="008C4961">
        <w:rPr>
          <w:sz w:val="16"/>
        </w:rPr>
        <w:t xml:space="preserve"> </w:t>
      </w:r>
      <w:r w:rsidRPr="008C4961">
        <w:rPr>
          <w:rStyle w:val="StyleUnderline"/>
        </w:rPr>
        <w:t>whose activity in</w:t>
      </w:r>
      <w:r w:rsidRPr="008C4961">
        <w:rPr>
          <w:sz w:val="16"/>
        </w:rPr>
        <w:t xml:space="preserve"> </w:t>
      </w:r>
      <w:r w:rsidRPr="008C4961">
        <w:rPr>
          <w:rStyle w:val="Emphasis"/>
        </w:rPr>
        <w:t>interstate</w:t>
      </w:r>
      <w:r w:rsidRPr="008C4961">
        <w:rPr>
          <w:sz w:val="16"/>
        </w:rPr>
        <w:t xml:space="preserve"> </w:t>
      </w:r>
      <w:r w:rsidRPr="008C4961">
        <w:rPr>
          <w:rStyle w:val="StyleUnderline"/>
        </w:rPr>
        <w:t>commerce exceeds a minimal level</w:t>
      </w:r>
      <w:r w:rsidRPr="008C4961">
        <w:rPr>
          <w:sz w:val="16"/>
        </w:rPr>
        <w:t xml:space="preserve">,” </w:t>
      </w:r>
      <w:r w:rsidRPr="008C4961">
        <w:rPr>
          <w:rStyle w:val="Emphasis"/>
        </w:rPr>
        <w:t>most</w:t>
      </w:r>
      <w:r w:rsidRPr="008C4961">
        <w:rPr>
          <w:sz w:val="16"/>
        </w:rPr>
        <w:t xml:space="preserve"> </w:t>
      </w:r>
      <w:r w:rsidRPr="008C4961">
        <w:rPr>
          <w:rStyle w:val="StyleUnderline"/>
        </w:rPr>
        <w:t>employees and private-sector employers are subject to</w:t>
      </w:r>
      <w:r w:rsidRPr="008C4961">
        <w:rPr>
          <w:sz w:val="16"/>
        </w:rPr>
        <w:t xml:space="preserve"> the </w:t>
      </w:r>
      <w:r w:rsidRPr="008C4961">
        <w:rPr>
          <w:rStyle w:val="StyleUnderline"/>
        </w:rPr>
        <w:t xml:space="preserve">jurisdiction of the NLRB, </w:t>
      </w:r>
      <w:r w:rsidRPr="00AE4EE5">
        <w:rPr>
          <w:rStyle w:val="StyleUnderline"/>
        </w:rPr>
        <w:t>including</w:t>
      </w:r>
      <w:r w:rsidRPr="008C4961">
        <w:rPr>
          <w:sz w:val="16"/>
        </w:rPr>
        <w:t>:</w:t>
      </w:r>
    </w:p>
    <w:p w14:paraId="3263FDCE" w14:textId="77777777" w:rsidR="00F664CD" w:rsidRPr="008C4961" w:rsidRDefault="00F664CD" w:rsidP="00F664CD">
      <w:pPr>
        <w:pStyle w:val="ListParagraph"/>
        <w:numPr>
          <w:ilvl w:val="0"/>
          <w:numId w:val="45"/>
        </w:numPr>
        <w:rPr>
          <w:sz w:val="16"/>
        </w:rPr>
      </w:pPr>
      <w:r w:rsidRPr="005B464D">
        <w:rPr>
          <w:rStyle w:val="Emphasis"/>
          <w:highlight w:val="yellow"/>
        </w:rPr>
        <w:t>Nonprofits</w:t>
      </w:r>
      <w:r w:rsidRPr="008C4961">
        <w:rPr>
          <w:sz w:val="16"/>
        </w:rPr>
        <w:t>,</w:t>
      </w:r>
    </w:p>
    <w:p w14:paraId="410C8C52" w14:textId="77777777" w:rsidR="00F664CD" w:rsidRPr="008C4961" w:rsidRDefault="00F664CD" w:rsidP="00F664CD">
      <w:pPr>
        <w:pStyle w:val="ListParagraph"/>
        <w:numPr>
          <w:ilvl w:val="0"/>
          <w:numId w:val="45"/>
        </w:numPr>
        <w:rPr>
          <w:sz w:val="16"/>
        </w:rPr>
      </w:pPr>
      <w:r w:rsidRPr="005B464D">
        <w:rPr>
          <w:rStyle w:val="Emphasis"/>
          <w:highlight w:val="yellow"/>
        </w:rPr>
        <w:t>Employee-owned businesses</w:t>
      </w:r>
      <w:r w:rsidRPr="008C4961">
        <w:rPr>
          <w:sz w:val="16"/>
        </w:rPr>
        <w:t>,</w:t>
      </w:r>
    </w:p>
    <w:p w14:paraId="19700061" w14:textId="77777777" w:rsidR="00F664CD" w:rsidRPr="008C4961" w:rsidRDefault="00F664CD" w:rsidP="00F664CD">
      <w:pPr>
        <w:pStyle w:val="ListParagraph"/>
        <w:numPr>
          <w:ilvl w:val="0"/>
          <w:numId w:val="45"/>
        </w:numPr>
        <w:rPr>
          <w:sz w:val="16"/>
        </w:rPr>
      </w:pPr>
      <w:r w:rsidRPr="005B464D">
        <w:rPr>
          <w:rStyle w:val="Emphasis"/>
          <w:highlight w:val="yellow"/>
        </w:rPr>
        <w:t>Labor org</w:t>
      </w:r>
      <w:r w:rsidRPr="008C4961">
        <w:rPr>
          <w:rStyle w:val="Emphasis"/>
        </w:rPr>
        <w:t>anization</w:t>
      </w:r>
      <w:r w:rsidRPr="005B464D">
        <w:rPr>
          <w:rStyle w:val="Emphasis"/>
          <w:highlight w:val="yellow"/>
        </w:rPr>
        <w:t>s</w:t>
      </w:r>
      <w:r w:rsidRPr="008C4961">
        <w:rPr>
          <w:sz w:val="16"/>
        </w:rPr>
        <w:t>,</w:t>
      </w:r>
    </w:p>
    <w:p w14:paraId="78CB53DD" w14:textId="77777777" w:rsidR="00F664CD" w:rsidRPr="008C4961" w:rsidRDefault="00F664CD" w:rsidP="00F664CD">
      <w:pPr>
        <w:pStyle w:val="ListParagraph"/>
        <w:numPr>
          <w:ilvl w:val="0"/>
          <w:numId w:val="45"/>
        </w:numPr>
        <w:rPr>
          <w:sz w:val="16"/>
        </w:rPr>
      </w:pPr>
      <w:r w:rsidRPr="005B464D">
        <w:rPr>
          <w:rStyle w:val="Emphasis"/>
          <w:highlight w:val="yellow"/>
        </w:rPr>
        <w:t>Non-union businesses</w:t>
      </w:r>
      <w:r w:rsidRPr="008C4961">
        <w:rPr>
          <w:sz w:val="16"/>
        </w:rPr>
        <w:t>, and</w:t>
      </w:r>
    </w:p>
    <w:p w14:paraId="2B5D4231" w14:textId="77777777" w:rsidR="00F664CD" w:rsidRPr="008C4961" w:rsidRDefault="00F664CD" w:rsidP="00F664CD">
      <w:pPr>
        <w:pStyle w:val="ListParagraph"/>
        <w:numPr>
          <w:ilvl w:val="0"/>
          <w:numId w:val="45"/>
        </w:numPr>
        <w:rPr>
          <w:sz w:val="16"/>
        </w:rPr>
      </w:pPr>
      <w:r w:rsidRPr="008C4961">
        <w:rPr>
          <w:sz w:val="16"/>
        </w:rPr>
        <w:t>Businesses in states with “Right to Work” laws.</w:t>
      </w:r>
    </w:p>
    <w:p w14:paraId="33C123D9" w14:textId="77777777" w:rsidR="00F664CD" w:rsidRPr="008C4961" w:rsidRDefault="00F664CD" w:rsidP="00F664CD">
      <w:pPr>
        <w:rPr>
          <w:sz w:val="16"/>
        </w:rPr>
      </w:pPr>
      <w:r w:rsidRPr="008C4961">
        <w:rPr>
          <w:rStyle w:val="StyleUnderline"/>
        </w:rPr>
        <w:t xml:space="preserve">Specific examples of </w:t>
      </w:r>
      <w:r w:rsidRPr="005B464D">
        <w:rPr>
          <w:rStyle w:val="StyleUnderline"/>
          <w:highlight w:val="yellow"/>
        </w:rPr>
        <w:t>employers</w:t>
      </w:r>
      <w:r w:rsidRPr="008C4961">
        <w:rPr>
          <w:rStyle w:val="StyleUnderline"/>
        </w:rPr>
        <w:t xml:space="preserve"> covered</w:t>
      </w:r>
      <w:r w:rsidRPr="008C4961">
        <w:rPr>
          <w:sz w:val="16"/>
        </w:rPr>
        <w:t xml:space="preserve"> by the NLRA </w:t>
      </w:r>
      <w:r w:rsidRPr="005B464D">
        <w:rPr>
          <w:rStyle w:val="Emphasis"/>
          <w:highlight w:val="yellow"/>
        </w:rPr>
        <w:t>include</w:t>
      </w:r>
      <w:r w:rsidRPr="008C4961">
        <w:rPr>
          <w:sz w:val="16"/>
        </w:rPr>
        <w:t xml:space="preserve"> </w:t>
      </w:r>
      <w:r w:rsidRPr="008C4961">
        <w:rPr>
          <w:rStyle w:val="StyleUnderline"/>
        </w:rPr>
        <w:t>the following</w:t>
      </w:r>
      <w:r w:rsidRPr="008C4961">
        <w:rPr>
          <w:sz w:val="16"/>
        </w:rPr>
        <w:t>.</w:t>
      </w:r>
    </w:p>
    <w:p w14:paraId="138911B4" w14:textId="77777777" w:rsidR="00F664CD" w:rsidRPr="008C4961" w:rsidRDefault="00F664CD" w:rsidP="00F664CD">
      <w:pPr>
        <w:pStyle w:val="ListParagraph"/>
        <w:numPr>
          <w:ilvl w:val="0"/>
          <w:numId w:val="46"/>
        </w:numPr>
        <w:rPr>
          <w:sz w:val="16"/>
        </w:rPr>
      </w:pPr>
      <w:r w:rsidRPr="005B464D">
        <w:rPr>
          <w:rStyle w:val="Emphasis"/>
          <w:highlight w:val="yellow"/>
        </w:rPr>
        <w:t>Retail</w:t>
      </w:r>
      <w:r w:rsidRPr="008C4961">
        <w:rPr>
          <w:rStyle w:val="Emphasis"/>
        </w:rPr>
        <w:t xml:space="preserve"> employers</w:t>
      </w:r>
      <w:r w:rsidRPr="008C4961">
        <w:rPr>
          <w:sz w:val="16"/>
        </w:rPr>
        <w:t xml:space="preserve"> grossing an annual volume of business of $500,000 or more. These retail employers </w:t>
      </w:r>
      <w:r w:rsidRPr="008C4961">
        <w:rPr>
          <w:rStyle w:val="StyleUnderline"/>
        </w:rPr>
        <w:t>include, but are not limited to, the</w:t>
      </w:r>
      <w:r w:rsidRPr="008C4961">
        <w:rPr>
          <w:sz w:val="16"/>
        </w:rPr>
        <w:t xml:space="preserve"> </w:t>
      </w:r>
      <w:r w:rsidRPr="005B464D">
        <w:rPr>
          <w:rStyle w:val="Emphasis"/>
          <w:highlight w:val="yellow"/>
        </w:rPr>
        <w:t>amusement</w:t>
      </w:r>
      <w:r w:rsidRPr="008C4961">
        <w:rPr>
          <w:sz w:val="16"/>
        </w:rPr>
        <w:t xml:space="preserve"> </w:t>
      </w:r>
      <w:r w:rsidRPr="008C4961">
        <w:rPr>
          <w:rStyle w:val="StyleUnderline"/>
        </w:rPr>
        <w:t>industry</w:t>
      </w:r>
      <w:r w:rsidRPr="008C4961">
        <w:rPr>
          <w:sz w:val="16"/>
        </w:rPr>
        <w:t xml:space="preserve">, </w:t>
      </w:r>
      <w:r w:rsidRPr="008C4961">
        <w:rPr>
          <w:rStyle w:val="Emphasis"/>
        </w:rPr>
        <w:t>apartments</w:t>
      </w:r>
      <w:r w:rsidRPr="008C4961">
        <w:rPr>
          <w:sz w:val="16"/>
        </w:rPr>
        <w:t xml:space="preserve"> and condominiums, </w:t>
      </w:r>
      <w:r w:rsidRPr="005B464D">
        <w:rPr>
          <w:rStyle w:val="Emphasis"/>
          <w:highlight w:val="yellow"/>
        </w:rPr>
        <w:t>casinos</w:t>
      </w:r>
      <w:r w:rsidRPr="008C4961">
        <w:rPr>
          <w:sz w:val="16"/>
        </w:rPr>
        <w:t xml:space="preserve">, </w:t>
      </w:r>
      <w:r w:rsidRPr="008C4961">
        <w:rPr>
          <w:rStyle w:val="Emphasis"/>
        </w:rPr>
        <w:t xml:space="preserve">home </w:t>
      </w:r>
      <w:r w:rsidRPr="005B464D">
        <w:rPr>
          <w:rStyle w:val="Emphasis"/>
          <w:highlight w:val="yellow"/>
        </w:rPr>
        <w:t>construction</w:t>
      </w:r>
      <w:r w:rsidRPr="008C4961">
        <w:rPr>
          <w:sz w:val="16"/>
        </w:rPr>
        <w:t xml:space="preserve">, </w:t>
      </w:r>
      <w:r w:rsidRPr="008C4961">
        <w:rPr>
          <w:rStyle w:val="Emphasis"/>
        </w:rPr>
        <w:t>hotels</w:t>
      </w:r>
      <w:r w:rsidRPr="008C4961">
        <w:rPr>
          <w:sz w:val="16"/>
        </w:rPr>
        <w:t xml:space="preserve">/motels, </w:t>
      </w:r>
      <w:r w:rsidRPr="005B464D">
        <w:rPr>
          <w:rStyle w:val="Emphasis"/>
          <w:highlight w:val="yellow"/>
        </w:rPr>
        <w:t>restaurants</w:t>
      </w:r>
      <w:r w:rsidRPr="008C4961">
        <w:rPr>
          <w:sz w:val="16"/>
        </w:rPr>
        <w:t xml:space="preserve">, </w:t>
      </w:r>
      <w:r w:rsidRPr="008C4961">
        <w:rPr>
          <w:rStyle w:val="StyleUnderline"/>
        </w:rPr>
        <w:t>and</w:t>
      </w:r>
      <w:r w:rsidRPr="008C4961">
        <w:rPr>
          <w:sz w:val="16"/>
        </w:rPr>
        <w:t xml:space="preserve"> </w:t>
      </w:r>
      <w:r w:rsidRPr="008C4961">
        <w:rPr>
          <w:rStyle w:val="Emphasis"/>
        </w:rPr>
        <w:t>private clubs</w:t>
      </w:r>
      <w:r w:rsidRPr="008C4961">
        <w:rPr>
          <w:sz w:val="16"/>
        </w:rPr>
        <w:t>.</w:t>
      </w:r>
    </w:p>
    <w:p w14:paraId="0C78E004" w14:textId="77777777" w:rsidR="00F664CD" w:rsidRPr="008C4961" w:rsidRDefault="00F664CD" w:rsidP="00F664CD">
      <w:pPr>
        <w:pStyle w:val="ListParagraph"/>
        <w:numPr>
          <w:ilvl w:val="0"/>
          <w:numId w:val="46"/>
        </w:numPr>
        <w:rPr>
          <w:sz w:val="16"/>
        </w:rPr>
      </w:pPr>
      <w:r w:rsidRPr="008C4961">
        <w:rPr>
          <w:rStyle w:val="Emphasis"/>
        </w:rPr>
        <w:t>Shopping centers</w:t>
      </w:r>
      <w:r w:rsidRPr="008C4961">
        <w:rPr>
          <w:sz w:val="16"/>
        </w:rPr>
        <w:t xml:space="preserve"> </w:t>
      </w:r>
      <w:r w:rsidRPr="008C4961">
        <w:rPr>
          <w:rStyle w:val="StyleUnderline"/>
        </w:rPr>
        <w:t>and</w:t>
      </w:r>
      <w:r w:rsidRPr="008C4961">
        <w:rPr>
          <w:sz w:val="16"/>
        </w:rPr>
        <w:t xml:space="preserve"> </w:t>
      </w:r>
      <w:r w:rsidRPr="005B464D">
        <w:rPr>
          <w:rStyle w:val="Emphasis"/>
          <w:highlight w:val="yellow"/>
        </w:rPr>
        <w:t>office buildings</w:t>
      </w:r>
      <w:r w:rsidRPr="008C4961">
        <w:rPr>
          <w:sz w:val="16"/>
        </w:rPr>
        <w:t xml:space="preserve"> grossing an annual volume of business of $100,000 or more.</w:t>
      </w:r>
    </w:p>
    <w:p w14:paraId="1436A0B8" w14:textId="77777777" w:rsidR="00F664CD" w:rsidRPr="008C4961" w:rsidRDefault="00F664CD" w:rsidP="00F664CD">
      <w:pPr>
        <w:pStyle w:val="ListParagraph"/>
        <w:numPr>
          <w:ilvl w:val="0"/>
          <w:numId w:val="46"/>
        </w:numPr>
        <w:rPr>
          <w:sz w:val="16"/>
        </w:rPr>
      </w:pPr>
      <w:r w:rsidRPr="005B464D">
        <w:rPr>
          <w:rStyle w:val="Emphasis"/>
          <w:highlight w:val="yellow"/>
        </w:rPr>
        <w:t>Non-retailers</w:t>
      </w:r>
      <w:r w:rsidRPr="008C4961">
        <w:rPr>
          <w:sz w:val="16"/>
        </w:rPr>
        <w:t xml:space="preserve"> with an annual inflow or outflow of $50,000 or more.</w:t>
      </w:r>
    </w:p>
    <w:p w14:paraId="0EC06D37" w14:textId="77777777" w:rsidR="00F664CD" w:rsidRPr="008C4961" w:rsidRDefault="00F664CD" w:rsidP="00F664CD">
      <w:pPr>
        <w:pStyle w:val="ListParagraph"/>
        <w:numPr>
          <w:ilvl w:val="0"/>
          <w:numId w:val="46"/>
        </w:numPr>
        <w:rPr>
          <w:sz w:val="16"/>
        </w:rPr>
      </w:pPr>
      <w:r w:rsidRPr="008C4961">
        <w:rPr>
          <w:sz w:val="16"/>
        </w:rPr>
        <w:t xml:space="preserve">Companies providing essential links in the </w:t>
      </w:r>
      <w:r w:rsidRPr="005B464D">
        <w:rPr>
          <w:rStyle w:val="Emphasis"/>
          <w:highlight w:val="yellow"/>
        </w:rPr>
        <w:t>transportation</w:t>
      </w:r>
      <w:r w:rsidRPr="008C4961">
        <w:rPr>
          <w:sz w:val="16"/>
        </w:rPr>
        <w:t xml:space="preserve"> </w:t>
      </w:r>
      <w:r w:rsidRPr="008C4961">
        <w:rPr>
          <w:rStyle w:val="StyleUnderline"/>
        </w:rPr>
        <w:t>of goods or passengers</w:t>
      </w:r>
      <w:r w:rsidRPr="008C4961">
        <w:rPr>
          <w:sz w:val="16"/>
        </w:rPr>
        <w:t xml:space="preserve"> with a gross annual volume of $50,000 or more. These companies can </w:t>
      </w:r>
      <w:r w:rsidRPr="005B464D">
        <w:rPr>
          <w:rStyle w:val="StyleUnderline"/>
          <w:highlight w:val="yellow"/>
        </w:rPr>
        <w:t>include</w:t>
      </w:r>
      <w:r w:rsidRPr="005B464D">
        <w:rPr>
          <w:sz w:val="16"/>
          <w:highlight w:val="yellow"/>
        </w:rPr>
        <w:t xml:space="preserve"> </w:t>
      </w:r>
      <w:r w:rsidRPr="005B464D">
        <w:rPr>
          <w:rStyle w:val="Emphasis"/>
          <w:highlight w:val="yellow"/>
        </w:rPr>
        <w:t>trucking</w:t>
      </w:r>
      <w:r w:rsidRPr="008C4961">
        <w:rPr>
          <w:sz w:val="16"/>
        </w:rPr>
        <w:t xml:space="preserve"> and </w:t>
      </w:r>
      <w:r w:rsidRPr="005B464D">
        <w:rPr>
          <w:rStyle w:val="Emphasis"/>
          <w:highlight w:val="yellow"/>
        </w:rPr>
        <w:t>shipping</w:t>
      </w:r>
      <w:r w:rsidRPr="008C4961">
        <w:rPr>
          <w:sz w:val="16"/>
        </w:rPr>
        <w:t xml:space="preserve"> companies, </w:t>
      </w:r>
      <w:r w:rsidRPr="008C4961">
        <w:rPr>
          <w:rStyle w:val="Emphasis"/>
        </w:rPr>
        <w:t>private bus</w:t>
      </w:r>
      <w:r w:rsidRPr="008C4961">
        <w:rPr>
          <w:sz w:val="16"/>
        </w:rPr>
        <w:t xml:space="preserve"> companies, </w:t>
      </w:r>
      <w:r w:rsidRPr="005B464D">
        <w:rPr>
          <w:rStyle w:val="StyleUnderline"/>
          <w:highlight w:val="yellow"/>
        </w:rPr>
        <w:t>and</w:t>
      </w:r>
      <w:r w:rsidRPr="005B464D">
        <w:rPr>
          <w:sz w:val="16"/>
          <w:highlight w:val="yellow"/>
        </w:rPr>
        <w:t xml:space="preserve"> </w:t>
      </w:r>
      <w:r w:rsidRPr="005B464D">
        <w:rPr>
          <w:rStyle w:val="Emphasis"/>
          <w:highlight w:val="yellow"/>
        </w:rPr>
        <w:t>warehouses</w:t>
      </w:r>
      <w:r w:rsidRPr="008C4961">
        <w:rPr>
          <w:sz w:val="16"/>
        </w:rPr>
        <w:t xml:space="preserve"> or packing houses.</w:t>
      </w:r>
    </w:p>
    <w:p w14:paraId="072A9D91" w14:textId="77777777" w:rsidR="00F664CD" w:rsidRPr="008C4961" w:rsidRDefault="00F664CD" w:rsidP="00F664CD">
      <w:pPr>
        <w:pStyle w:val="ListParagraph"/>
        <w:numPr>
          <w:ilvl w:val="0"/>
          <w:numId w:val="46"/>
        </w:numPr>
        <w:rPr>
          <w:sz w:val="16"/>
        </w:rPr>
      </w:pPr>
      <w:r w:rsidRPr="005B464D">
        <w:rPr>
          <w:rStyle w:val="Emphasis"/>
          <w:highlight w:val="yellow"/>
        </w:rPr>
        <w:t>Healthcare</w:t>
      </w:r>
      <w:r w:rsidRPr="008C4961">
        <w:rPr>
          <w:sz w:val="16"/>
        </w:rPr>
        <w:t xml:space="preserve"> </w:t>
      </w:r>
      <w:r w:rsidRPr="008C4961">
        <w:rPr>
          <w:rStyle w:val="StyleUnderline"/>
        </w:rPr>
        <w:t>and</w:t>
      </w:r>
      <w:r w:rsidRPr="008C4961">
        <w:rPr>
          <w:sz w:val="16"/>
        </w:rPr>
        <w:t xml:space="preserve"> </w:t>
      </w:r>
      <w:r w:rsidRPr="008C4961">
        <w:rPr>
          <w:rStyle w:val="Emphasis"/>
        </w:rPr>
        <w:t>child care</w:t>
      </w:r>
      <w:r w:rsidRPr="008C4961">
        <w:rPr>
          <w:sz w:val="16"/>
        </w:rPr>
        <w:t xml:space="preserve"> </w:t>
      </w:r>
      <w:r w:rsidRPr="008C4961">
        <w:rPr>
          <w:rStyle w:val="StyleUnderline"/>
        </w:rPr>
        <w:t>businesses</w:t>
      </w:r>
      <w:r w:rsidRPr="008C4961">
        <w:rPr>
          <w:sz w:val="16"/>
        </w:rPr>
        <w:t xml:space="preserve"> with a gross annual volume of $250,000 or more, </w:t>
      </w:r>
      <w:r w:rsidRPr="008C4961">
        <w:rPr>
          <w:rStyle w:val="StyleUnderline"/>
        </w:rPr>
        <w:t>including</w:t>
      </w:r>
      <w:r w:rsidRPr="008C4961">
        <w:rPr>
          <w:sz w:val="16"/>
        </w:rPr>
        <w:t xml:space="preserve"> </w:t>
      </w:r>
      <w:r w:rsidRPr="005B464D">
        <w:rPr>
          <w:rStyle w:val="Emphasis"/>
          <w:highlight w:val="yellow"/>
        </w:rPr>
        <w:t>hospitals</w:t>
      </w:r>
      <w:r w:rsidRPr="008C4961">
        <w:rPr>
          <w:sz w:val="16"/>
        </w:rPr>
        <w:t xml:space="preserve">, </w:t>
      </w:r>
      <w:r w:rsidRPr="008C4961">
        <w:rPr>
          <w:rStyle w:val="Emphasis"/>
        </w:rPr>
        <w:t>medical</w:t>
      </w:r>
      <w:r w:rsidRPr="008C4961">
        <w:rPr>
          <w:sz w:val="16"/>
        </w:rPr>
        <w:t xml:space="preserve"> and dental </w:t>
      </w:r>
      <w:r w:rsidRPr="008C4961">
        <w:rPr>
          <w:rStyle w:val="StyleUnderline"/>
        </w:rPr>
        <w:t>offices</w:t>
      </w:r>
      <w:r w:rsidRPr="008C4961">
        <w:rPr>
          <w:sz w:val="16"/>
        </w:rPr>
        <w:t xml:space="preserve">, </w:t>
      </w:r>
      <w:r w:rsidRPr="005B464D">
        <w:rPr>
          <w:rStyle w:val="Emphasis"/>
          <w:highlight w:val="yellow"/>
        </w:rPr>
        <w:t>social services</w:t>
      </w:r>
      <w:r w:rsidRPr="008C4961">
        <w:rPr>
          <w:rStyle w:val="Emphasis"/>
        </w:rPr>
        <w:t xml:space="preserve"> organizations</w:t>
      </w:r>
      <w:r w:rsidRPr="008C4961">
        <w:rPr>
          <w:sz w:val="16"/>
        </w:rPr>
        <w:t xml:space="preserve">, child care centers, </w:t>
      </w:r>
      <w:r w:rsidRPr="005B464D">
        <w:rPr>
          <w:rStyle w:val="StyleUnderline"/>
          <w:highlight w:val="yellow"/>
        </w:rPr>
        <w:t>and</w:t>
      </w:r>
      <w:r w:rsidRPr="005B464D">
        <w:rPr>
          <w:sz w:val="16"/>
          <w:highlight w:val="yellow"/>
        </w:rPr>
        <w:t xml:space="preserve"> </w:t>
      </w:r>
      <w:r w:rsidRPr="005B464D">
        <w:rPr>
          <w:rStyle w:val="Emphasis"/>
          <w:highlight w:val="yellow"/>
        </w:rPr>
        <w:t>residential care</w:t>
      </w:r>
      <w:r w:rsidRPr="008C4961">
        <w:rPr>
          <w:rStyle w:val="Emphasis"/>
        </w:rPr>
        <w:t xml:space="preserve"> centers</w:t>
      </w:r>
      <w:r w:rsidRPr="008C4961">
        <w:rPr>
          <w:sz w:val="16"/>
        </w:rPr>
        <w:t>.</w:t>
      </w:r>
    </w:p>
    <w:p w14:paraId="08EB7B34" w14:textId="77777777" w:rsidR="00F664CD" w:rsidRPr="008C4961" w:rsidRDefault="00F664CD" w:rsidP="00F664CD">
      <w:pPr>
        <w:pStyle w:val="ListParagraph"/>
        <w:numPr>
          <w:ilvl w:val="0"/>
          <w:numId w:val="46"/>
        </w:numPr>
        <w:rPr>
          <w:sz w:val="16"/>
        </w:rPr>
      </w:pPr>
      <w:r w:rsidRPr="008C4961">
        <w:rPr>
          <w:rStyle w:val="Emphasis"/>
        </w:rPr>
        <w:t>Nursing homes</w:t>
      </w:r>
      <w:r w:rsidRPr="008C4961">
        <w:rPr>
          <w:sz w:val="16"/>
        </w:rPr>
        <w:t xml:space="preserve"> and visiting nurses associations with a gross annual volume of $100,000 or more.</w:t>
      </w:r>
    </w:p>
    <w:p w14:paraId="4CE21DDB" w14:textId="77777777" w:rsidR="00F664CD" w:rsidRPr="008C4961" w:rsidRDefault="00F664CD" w:rsidP="00F664CD">
      <w:pPr>
        <w:pStyle w:val="ListParagraph"/>
        <w:numPr>
          <w:ilvl w:val="0"/>
          <w:numId w:val="46"/>
        </w:numPr>
        <w:rPr>
          <w:sz w:val="16"/>
        </w:rPr>
      </w:pPr>
      <w:r w:rsidRPr="008C4961">
        <w:rPr>
          <w:rStyle w:val="Emphasis"/>
        </w:rPr>
        <w:t>Law firms</w:t>
      </w:r>
      <w:r w:rsidRPr="008C4961">
        <w:rPr>
          <w:sz w:val="16"/>
        </w:rPr>
        <w:t xml:space="preserve"> </w:t>
      </w:r>
      <w:r w:rsidRPr="008C4961">
        <w:rPr>
          <w:rStyle w:val="StyleUnderline"/>
        </w:rPr>
        <w:t>and</w:t>
      </w:r>
      <w:r w:rsidRPr="008C4961">
        <w:rPr>
          <w:sz w:val="16"/>
        </w:rPr>
        <w:t xml:space="preserve"> </w:t>
      </w:r>
      <w:r w:rsidRPr="005B464D">
        <w:rPr>
          <w:rStyle w:val="Emphasis"/>
          <w:highlight w:val="yellow"/>
        </w:rPr>
        <w:t>legal services</w:t>
      </w:r>
      <w:r w:rsidRPr="008C4961">
        <w:rPr>
          <w:sz w:val="16"/>
        </w:rPr>
        <w:t xml:space="preserve"> </w:t>
      </w:r>
      <w:r w:rsidRPr="008C4961">
        <w:rPr>
          <w:rStyle w:val="StyleUnderline"/>
        </w:rPr>
        <w:t>organizations</w:t>
      </w:r>
      <w:r w:rsidRPr="008C4961">
        <w:rPr>
          <w:sz w:val="16"/>
        </w:rPr>
        <w:t xml:space="preserve"> with a gross annual volume of $250,000 or more.</w:t>
      </w:r>
    </w:p>
    <w:p w14:paraId="19A03B98" w14:textId="77777777" w:rsidR="00F664CD" w:rsidRPr="008C4961" w:rsidRDefault="00F664CD" w:rsidP="00F664CD">
      <w:pPr>
        <w:pStyle w:val="ListParagraph"/>
        <w:numPr>
          <w:ilvl w:val="0"/>
          <w:numId w:val="46"/>
        </w:numPr>
        <w:rPr>
          <w:sz w:val="16"/>
        </w:rPr>
      </w:pPr>
      <w:r w:rsidRPr="005B464D">
        <w:rPr>
          <w:rStyle w:val="Emphasis"/>
          <w:highlight w:val="yellow"/>
        </w:rPr>
        <w:t>Cultural</w:t>
      </w:r>
      <w:r w:rsidRPr="008C4961">
        <w:rPr>
          <w:sz w:val="16"/>
        </w:rPr>
        <w:t xml:space="preserve"> </w:t>
      </w:r>
      <w:r w:rsidRPr="008C4961">
        <w:rPr>
          <w:rStyle w:val="StyleUnderline"/>
        </w:rPr>
        <w:t>and</w:t>
      </w:r>
      <w:r w:rsidRPr="008C4961">
        <w:rPr>
          <w:sz w:val="16"/>
        </w:rPr>
        <w:t xml:space="preserve"> </w:t>
      </w:r>
      <w:r w:rsidRPr="008C4961">
        <w:rPr>
          <w:rStyle w:val="Emphasis"/>
        </w:rPr>
        <w:t>educational</w:t>
      </w:r>
      <w:r w:rsidRPr="008C4961">
        <w:rPr>
          <w:sz w:val="16"/>
        </w:rPr>
        <w:t xml:space="preserve"> </w:t>
      </w:r>
      <w:r w:rsidRPr="005B464D">
        <w:rPr>
          <w:rStyle w:val="StyleUnderline"/>
          <w:highlight w:val="yellow"/>
        </w:rPr>
        <w:t>centers</w:t>
      </w:r>
      <w:r w:rsidRPr="008C4961">
        <w:rPr>
          <w:sz w:val="16"/>
        </w:rPr>
        <w:t xml:space="preserve"> with a gross annual volume of $1 million or more. These </w:t>
      </w:r>
      <w:r w:rsidRPr="008C4961">
        <w:rPr>
          <w:rStyle w:val="StyleUnderline"/>
        </w:rPr>
        <w:t>centers can include private and nonprofit</w:t>
      </w:r>
      <w:r w:rsidRPr="008C4961">
        <w:rPr>
          <w:sz w:val="16"/>
        </w:rPr>
        <w:t xml:space="preserve"> </w:t>
      </w:r>
      <w:r w:rsidRPr="005B464D">
        <w:rPr>
          <w:rStyle w:val="Emphasis"/>
          <w:highlight w:val="yellow"/>
        </w:rPr>
        <w:t>colleges</w:t>
      </w:r>
      <w:r w:rsidRPr="008C4961">
        <w:rPr>
          <w:sz w:val="16"/>
        </w:rPr>
        <w:t xml:space="preserve">, universities, </w:t>
      </w:r>
      <w:r w:rsidRPr="008C4961">
        <w:rPr>
          <w:rStyle w:val="Emphasis"/>
        </w:rPr>
        <w:t xml:space="preserve">art </w:t>
      </w:r>
      <w:r w:rsidRPr="005B464D">
        <w:rPr>
          <w:rStyle w:val="Emphasis"/>
          <w:highlight w:val="yellow"/>
        </w:rPr>
        <w:t>museums</w:t>
      </w:r>
      <w:r w:rsidRPr="008C4961">
        <w:rPr>
          <w:sz w:val="16"/>
        </w:rPr>
        <w:t xml:space="preserve">, </w:t>
      </w:r>
      <w:r w:rsidRPr="008C4961">
        <w:rPr>
          <w:rStyle w:val="StyleUnderline"/>
        </w:rPr>
        <w:t>and</w:t>
      </w:r>
      <w:r w:rsidRPr="008C4961">
        <w:rPr>
          <w:sz w:val="16"/>
        </w:rPr>
        <w:t xml:space="preserve"> symphony </w:t>
      </w:r>
      <w:r w:rsidRPr="008C4961">
        <w:rPr>
          <w:rStyle w:val="Emphasis"/>
        </w:rPr>
        <w:t>orchestras</w:t>
      </w:r>
      <w:r w:rsidRPr="008C4961">
        <w:rPr>
          <w:sz w:val="16"/>
        </w:rPr>
        <w:t>.</w:t>
      </w:r>
    </w:p>
    <w:p w14:paraId="331AF250" w14:textId="77777777" w:rsidR="00F664CD" w:rsidRDefault="00F664CD" w:rsidP="00F664CD">
      <w:pPr>
        <w:pStyle w:val="ListParagraph"/>
        <w:numPr>
          <w:ilvl w:val="0"/>
          <w:numId w:val="46"/>
        </w:numPr>
        <w:rPr>
          <w:sz w:val="16"/>
        </w:rPr>
      </w:pPr>
      <w:r w:rsidRPr="005B464D">
        <w:rPr>
          <w:rStyle w:val="Emphasis"/>
          <w:highlight w:val="yellow"/>
        </w:rPr>
        <w:t>Private contractors</w:t>
      </w:r>
      <w:r w:rsidRPr="008C4961">
        <w:rPr>
          <w:sz w:val="16"/>
        </w:rPr>
        <w:t xml:space="preserve"> </w:t>
      </w:r>
      <w:r w:rsidRPr="008C4961">
        <w:rPr>
          <w:rStyle w:val="StyleUnderline"/>
        </w:rPr>
        <w:t>who work for the</w:t>
      </w:r>
      <w:r w:rsidRPr="008C4961">
        <w:rPr>
          <w:sz w:val="16"/>
        </w:rPr>
        <w:t xml:space="preserve"> </w:t>
      </w:r>
      <w:r w:rsidRPr="008C4961">
        <w:rPr>
          <w:rStyle w:val="Emphasis"/>
        </w:rPr>
        <w:t>f</w:t>
      </w:r>
      <w:r w:rsidRPr="008C4961">
        <w:rPr>
          <w:sz w:val="16"/>
        </w:rPr>
        <w:t xml:space="preserve">ederal </w:t>
      </w:r>
      <w:r w:rsidRPr="008C4961">
        <w:rPr>
          <w:rStyle w:val="Emphasis"/>
        </w:rPr>
        <w:t>g</w:t>
      </w:r>
      <w:r w:rsidRPr="008C4961">
        <w:rPr>
          <w:sz w:val="16"/>
        </w:rPr>
        <w:t>overnment.</w:t>
      </w:r>
    </w:p>
    <w:p w14:paraId="2BCEB477" w14:textId="77777777" w:rsidR="00F664CD" w:rsidRDefault="00F664CD" w:rsidP="00F664CD">
      <w:pPr>
        <w:pStyle w:val="Heading4"/>
      </w:pPr>
      <w:r>
        <w:t xml:space="preserve">AND </w:t>
      </w:r>
      <w:r w:rsidRPr="00DA21D6">
        <w:rPr>
          <w:u w:val="single"/>
        </w:rPr>
        <w:t>individual</w:t>
      </w:r>
      <w:r>
        <w:t xml:space="preserve"> bargaining rights are </w:t>
      </w:r>
      <w:r w:rsidRPr="00DA21D6">
        <w:rPr>
          <w:u w:val="single"/>
        </w:rPr>
        <w:t>plenty</w:t>
      </w:r>
      <w:r>
        <w:t>.</w:t>
      </w:r>
    </w:p>
    <w:p w14:paraId="33EE050F" w14:textId="77777777" w:rsidR="00F664CD" w:rsidRDefault="00F664CD" w:rsidP="00F664CD">
      <w:r w:rsidRPr="00DA21D6">
        <w:rPr>
          <w:rStyle w:val="Style13ptBold"/>
        </w:rPr>
        <w:t>AFL-CIO 25</w:t>
      </w:r>
      <w:r>
        <w:t>, "Collective Bargaining," American Federation of Labor &amp; Congress of Industrial Organizations, 09/15/2025, https://aflcio.org/what-unions-do/empower-workers/collective-bargaining.</w:t>
      </w:r>
    </w:p>
    <w:p w14:paraId="4D44E365" w14:textId="77777777" w:rsidR="00F664CD" w:rsidRPr="00AC0423" w:rsidRDefault="00F664CD" w:rsidP="00F664CD">
      <w:pPr>
        <w:rPr>
          <w:sz w:val="16"/>
        </w:rPr>
      </w:pPr>
      <w:r w:rsidRPr="00DA21D6">
        <w:rPr>
          <w:rStyle w:val="StyleUnderline"/>
        </w:rPr>
        <w:t>Collective bargaining</w:t>
      </w:r>
      <w:r w:rsidRPr="00DA21D6">
        <w:rPr>
          <w:sz w:val="16"/>
        </w:rPr>
        <w:t xml:space="preserve"> is the process </w:t>
      </w:r>
      <w:r w:rsidRPr="00DA21D6">
        <w:rPr>
          <w:rStyle w:val="StyleUnderline"/>
        </w:rPr>
        <w:t>in which working people, through</w:t>
      </w:r>
      <w:r w:rsidRPr="00DA21D6">
        <w:rPr>
          <w:sz w:val="16"/>
        </w:rPr>
        <w:t xml:space="preserve"> their </w:t>
      </w:r>
      <w:r w:rsidRPr="00DA21D6">
        <w:rPr>
          <w:rStyle w:val="StyleUnderline"/>
        </w:rPr>
        <w:t>unions</w:t>
      </w:r>
      <w:r w:rsidRPr="00DA21D6">
        <w:rPr>
          <w:sz w:val="16"/>
        </w:rPr>
        <w:t xml:space="preserve">, </w:t>
      </w:r>
      <w:r w:rsidRPr="005B464D">
        <w:rPr>
          <w:rStyle w:val="Emphasis"/>
          <w:highlight w:val="yellow"/>
        </w:rPr>
        <w:t>negotiate contracts</w:t>
      </w:r>
      <w:r w:rsidRPr="00DA21D6">
        <w:rPr>
          <w:sz w:val="16"/>
        </w:rPr>
        <w:t xml:space="preserve"> </w:t>
      </w:r>
      <w:r w:rsidRPr="00DA21D6">
        <w:rPr>
          <w:rStyle w:val="StyleUnderline"/>
        </w:rPr>
        <w:t xml:space="preserve">with their employers </w:t>
      </w:r>
      <w:r w:rsidRPr="005B464D">
        <w:rPr>
          <w:rStyle w:val="StyleUnderline"/>
          <w:highlight w:val="yellow"/>
        </w:rPr>
        <w:t>to determine</w:t>
      </w:r>
      <w:r w:rsidRPr="00DA21D6">
        <w:rPr>
          <w:sz w:val="16"/>
        </w:rPr>
        <w:t xml:space="preserve"> their </w:t>
      </w:r>
      <w:r w:rsidRPr="005B464D">
        <w:rPr>
          <w:rStyle w:val="Emphasis"/>
          <w:highlight w:val="yellow"/>
        </w:rPr>
        <w:t>terms of employment</w:t>
      </w:r>
      <w:r w:rsidRPr="005B464D">
        <w:rPr>
          <w:sz w:val="16"/>
          <w:highlight w:val="yellow"/>
        </w:rPr>
        <w:t xml:space="preserve">, </w:t>
      </w:r>
      <w:r w:rsidRPr="005B464D">
        <w:rPr>
          <w:rStyle w:val="StyleUnderline"/>
          <w:highlight w:val="yellow"/>
        </w:rPr>
        <w:t>including</w:t>
      </w:r>
      <w:r w:rsidRPr="005B464D">
        <w:rPr>
          <w:sz w:val="16"/>
          <w:highlight w:val="yellow"/>
        </w:rPr>
        <w:t xml:space="preserve"> </w:t>
      </w:r>
      <w:r w:rsidRPr="005B464D">
        <w:rPr>
          <w:rStyle w:val="Emphasis"/>
          <w:highlight w:val="yellow"/>
        </w:rPr>
        <w:t>pay</w:t>
      </w:r>
      <w:r w:rsidRPr="005B464D">
        <w:rPr>
          <w:sz w:val="16"/>
          <w:highlight w:val="yellow"/>
        </w:rPr>
        <w:t xml:space="preserve">, </w:t>
      </w:r>
      <w:r w:rsidRPr="005B464D">
        <w:rPr>
          <w:rStyle w:val="Emphasis"/>
          <w:highlight w:val="yellow"/>
        </w:rPr>
        <w:t>benefits</w:t>
      </w:r>
      <w:r w:rsidRPr="005B464D">
        <w:rPr>
          <w:sz w:val="16"/>
          <w:highlight w:val="yellow"/>
        </w:rPr>
        <w:t xml:space="preserve">, </w:t>
      </w:r>
      <w:r w:rsidRPr="005B464D">
        <w:rPr>
          <w:rStyle w:val="Emphasis"/>
          <w:highlight w:val="yellow"/>
        </w:rPr>
        <w:t>hours</w:t>
      </w:r>
      <w:r w:rsidRPr="005B464D">
        <w:rPr>
          <w:sz w:val="16"/>
          <w:highlight w:val="yellow"/>
        </w:rPr>
        <w:t xml:space="preserve">, </w:t>
      </w:r>
      <w:r w:rsidRPr="005B464D">
        <w:rPr>
          <w:rStyle w:val="Emphasis"/>
          <w:highlight w:val="yellow"/>
        </w:rPr>
        <w:t>leave</w:t>
      </w:r>
      <w:r w:rsidRPr="005B464D">
        <w:rPr>
          <w:sz w:val="16"/>
          <w:highlight w:val="yellow"/>
        </w:rPr>
        <w:t xml:space="preserve">, </w:t>
      </w:r>
      <w:r w:rsidRPr="005B464D">
        <w:rPr>
          <w:rStyle w:val="Emphasis"/>
          <w:highlight w:val="yellow"/>
        </w:rPr>
        <w:t>job health</w:t>
      </w:r>
      <w:r w:rsidRPr="00DA21D6">
        <w:rPr>
          <w:sz w:val="16"/>
        </w:rPr>
        <w:t xml:space="preserve"> </w:t>
      </w:r>
      <w:r w:rsidRPr="00DA21D6">
        <w:rPr>
          <w:rStyle w:val="StyleUnderline"/>
        </w:rPr>
        <w:t>and</w:t>
      </w:r>
      <w:r w:rsidRPr="00DA21D6">
        <w:rPr>
          <w:sz w:val="16"/>
        </w:rPr>
        <w:t xml:space="preserve"> </w:t>
      </w:r>
      <w:r w:rsidRPr="005B464D">
        <w:rPr>
          <w:rStyle w:val="Emphasis"/>
          <w:highlight w:val="yellow"/>
        </w:rPr>
        <w:t>safety</w:t>
      </w:r>
      <w:r w:rsidRPr="00DA21D6">
        <w:rPr>
          <w:rStyle w:val="Emphasis"/>
        </w:rPr>
        <w:t xml:space="preserve"> policies</w:t>
      </w:r>
      <w:r w:rsidRPr="00DA21D6">
        <w:rPr>
          <w:sz w:val="16"/>
        </w:rPr>
        <w:t xml:space="preserve">, ways to </w:t>
      </w:r>
      <w:r w:rsidRPr="005B464D">
        <w:rPr>
          <w:rStyle w:val="Emphasis"/>
          <w:highlight w:val="yellow"/>
        </w:rPr>
        <w:t>balance</w:t>
      </w:r>
      <w:r w:rsidRPr="00DA21D6">
        <w:rPr>
          <w:rStyle w:val="Emphasis"/>
        </w:rPr>
        <w:t xml:space="preserve"> work and family</w:t>
      </w:r>
      <w:r w:rsidRPr="00DA21D6">
        <w:rPr>
          <w:sz w:val="16"/>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more</w:t>
      </w:r>
      <w:r w:rsidRPr="00DA21D6">
        <w:rPr>
          <w:sz w:val="16"/>
        </w:rPr>
        <w:t>. Collective bargaining is a way to solve workplace problems. It is also the best means for raising wages in America. Indeed, through collective bargaining, working people in unions have higher wages, better benefits and safer workplaces.</w:t>
      </w:r>
    </w:p>
    <w:p w14:paraId="66D47673" w14:textId="77777777" w:rsidR="00F664CD" w:rsidRDefault="00F664CD" w:rsidP="00F664CD">
      <w:pPr>
        <w:pStyle w:val="Heading3"/>
      </w:pPr>
      <w:r>
        <w:t>T-Subsets---AT: C/I---2NC</w:t>
      </w:r>
    </w:p>
    <w:p w14:paraId="7FD11508" w14:textId="77777777" w:rsidR="00F664CD" w:rsidRDefault="00F664CD" w:rsidP="00F664CD">
      <w:pPr>
        <w:pStyle w:val="Heading4"/>
      </w:pPr>
      <w:r>
        <w:t xml:space="preserve">‘Workers’ means </w:t>
      </w:r>
      <w:r>
        <w:rPr>
          <w:u w:val="single"/>
        </w:rPr>
        <w:t>all</w:t>
      </w:r>
      <w:r>
        <w:t>.</w:t>
      </w:r>
    </w:p>
    <w:p w14:paraId="1320CC65" w14:textId="77777777" w:rsidR="00F664CD" w:rsidRDefault="00F664CD" w:rsidP="00F664C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C4DF529" w14:textId="77777777" w:rsidR="00F664CD" w:rsidRPr="00CF0CAC" w:rsidRDefault="00F664CD" w:rsidP="00F664CD">
      <w:pPr>
        <w:rPr>
          <w:sz w:val="16"/>
          <w:szCs w:val="16"/>
        </w:rPr>
      </w:pPr>
      <w:r w:rsidRPr="00CF0CAC">
        <w:rPr>
          <w:sz w:val="16"/>
          <w:szCs w:val="16"/>
        </w:rPr>
        <w:t>5. For the purpose of the proposed instrument-</w:t>
      </w:r>
    </w:p>
    <w:p w14:paraId="05C32820" w14:textId="77777777" w:rsidR="00F664CD" w:rsidRPr="00880819" w:rsidRDefault="00F664CD" w:rsidP="00F664CD">
      <w:r w:rsidRPr="00CF0CAC">
        <w:rPr>
          <w:sz w:val="16"/>
          <w:szCs w:val="16"/>
        </w:rPr>
        <w:t>(a) the term " branches of economic activity " includes work in the public service;</w:t>
      </w:r>
    </w:p>
    <w:p w14:paraId="2AE6FB6A" w14:textId="77777777" w:rsidR="00F664CD" w:rsidRPr="00880819" w:rsidRDefault="00F664CD" w:rsidP="00F664CD">
      <w:pPr>
        <w:rPr>
          <w:sz w:val="16"/>
        </w:rPr>
      </w:pPr>
      <w:r w:rsidRPr="00880819">
        <w:rPr>
          <w:sz w:val="16"/>
        </w:rPr>
        <w:t xml:space="preserve">(b) </w:t>
      </w:r>
      <w:r w:rsidRPr="008D7A28">
        <w:rPr>
          <w:rStyle w:val="StyleUnderline"/>
        </w:rPr>
        <w:t xml:space="preserve">the </w:t>
      </w:r>
      <w:r w:rsidRPr="005B464D">
        <w:rPr>
          <w:rStyle w:val="StyleUnderline"/>
          <w:highlight w:val="yellow"/>
        </w:rPr>
        <w:t xml:space="preserve">term " workers " means </w:t>
      </w:r>
      <w:r w:rsidRPr="005B464D">
        <w:rPr>
          <w:rStyle w:val="Emphasis"/>
          <w:highlight w:val="yellow"/>
        </w:rPr>
        <w:t>all employed persons</w:t>
      </w:r>
      <w:r w:rsidRPr="008D7A28">
        <w:rPr>
          <w:rStyle w:val="StyleUnderline"/>
        </w:rPr>
        <w:t>, including public employees</w:t>
      </w:r>
      <w:r w:rsidRPr="00880819">
        <w:rPr>
          <w:sz w:val="16"/>
        </w:rPr>
        <w:t>;</w:t>
      </w:r>
    </w:p>
    <w:p w14:paraId="7A47D64A" w14:textId="77777777" w:rsidR="00F664CD" w:rsidRPr="00880819" w:rsidRDefault="00F664CD" w:rsidP="00F664CD">
      <w:pPr>
        <w:rPr>
          <w:sz w:val="16"/>
        </w:rPr>
      </w:pPr>
      <w:r w:rsidRPr="00880819">
        <w:rPr>
          <w:sz w:val="16"/>
        </w:rPr>
        <w:t>(c) the term "workplace" should cover all places where workers need to be or to go by reason of their work and which are under the direct or indirect control of the employer;</w:t>
      </w:r>
    </w:p>
    <w:p w14:paraId="30F4CB58" w14:textId="77777777" w:rsidR="00F664CD" w:rsidRPr="0084226E" w:rsidRDefault="00F664CD" w:rsidP="00F664CD">
      <w:pPr>
        <w:rPr>
          <w:sz w:val="16"/>
        </w:rPr>
      </w:pPr>
      <w:r w:rsidRPr="00880819">
        <w:rPr>
          <w:sz w:val="16"/>
        </w:rPr>
        <w:t>(d) the term "regulations" should cover all provisions given force of law by the competent authority or authorities.</w:t>
      </w:r>
    </w:p>
    <w:p w14:paraId="3A29CF8D" w14:textId="77777777" w:rsidR="00F664CD" w:rsidRPr="0075354B" w:rsidRDefault="00F664CD" w:rsidP="00F664CD">
      <w:pPr>
        <w:pStyle w:val="Heading4"/>
      </w:pPr>
      <w:r>
        <w:t xml:space="preserve">‘The’ is </w:t>
      </w:r>
      <w:r w:rsidRPr="0075354B">
        <w:rPr>
          <w:u w:val="single"/>
        </w:rPr>
        <w:t>whole</w:t>
      </w:r>
      <w:r>
        <w:t>.</w:t>
      </w:r>
    </w:p>
    <w:p w14:paraId="710C333B" w14:textId="77777777" w:rsidR="00F664CD" w:rsidRDefault="00F664CD" w:rsidP="00F664CD">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7C16448F" w14:textId="77777777" w:rsidR="00F664CD" w:rsidRDefault="00F664CD" w:rsidP="00F664CD">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5B464D">
        <w:rPr>
          <w:rStyle w:val="Emphasis"/>
          <w:highlight w:val="yellow"/>
        </w:rPr>
        <w:t>“the”</w:t>
      </w:r>
      <w:r w:rsidRPr="005B464D">
        <w:rPr>
          <w:sz w:val="16"/>
          <w:highlight w:val="yellow"/>
        </w:rPr>
        <w:t xml:space="preserve"> </w:t>
      </w:r>
      <w:r w:rsidRPr="005B464D">
        <w:rPr>
          <w:rStyle w:val="StyleUnderline"/>
          <w:highlight w:val="yellow"/>
        </w:rPr>
        <w:t>connotes</w:t>
      </w:r>
      <w:r w:rsidRPr="005B464D">
        <w:rPr>
          <w:sz w:val="16"/>
          <w:highlight w:val="yellow"/>
        </w:rPr>
        <w:t xml:space="preserve"> </w:t>
      </w:r>
      <w:r w:rsidRPr="005B464D">
        <w:rPr>
          <w:rStyle w:val="Emphasis"/>
          <w:highlight w:val="yellow"/>
        </w:rPr>
        <w:t>all</w:t>
      </w:r>
      <w:r w:rsidRPr="0040636C">
        <w:rPr>
          <w:sz w:val="16"/>
        </w:rPr>
        <w:t xml:space="preserve"> the magnetizing energy </w:t>
      </w:r>
      <w:r w:rsidRPr="0040636C">
        <w:rPr>
          <w:rStyle w:val="StyleUnderline"/>
        </w:rPr>
        <w:t xml:space="preserve">is persuasive because it </w:t>
      </w:r>
      <w:r w:rsidRPr="005B464D">
        <w:rPr>
          <w:rStyle w:val="StyleUnderline"/>
          <w:highlight w:val="yellow"/>
        </w:rPr>
        <w:t>gives</w:t>
      </w:r>
      <w:r w:rsidRPr="005B464D">
        <w:rPr>
          <w:sz w:val="16"/>
          <w:highlight w:val="yellow"/>
        </w:rPr>
        <w:t xml:space="preserve"> </w:t>
      </w:r>
      <w:r w:rsidRPr="005B464D">
        <w:rPr>
          <w:rStyle w:val="Emphasis"/>
          <w:highlight w:val="yellow"/>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40636C">
        <w:rPr>
          <w:rStyle w:val="Emphasis"/>
          <w:i/>
          <w:iCs w:val="0"/>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40636C">
        <w:rPr>
          <w:rStyle w:val="Emphasis"/>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5B464D">
        <w:rPr>
          <w:rStyle w:val="StyleUnderline"/>
          <w:highlight w:val="yellow"/>
        </w:rPr>
        <w:t>to indicate</w:t>
      </w:r>
      <w:r w:rsidRPr="0040636C">
        <w:rPr>
          <w:sz w:val="16"/>
        </w:rPr>
        <w:t xml:space="preserve"> </w:t>
      </w:r>
      <w:r w:rsidRPr="0040636C">
        <w:rPr>
          <w:rStyle w:val="Emphasis"/>
        </w:rPr>
        <w:t xml:space="preserve">reference to </w:t>
      </w:r>
      <w:r w:rsidRPr="005B464D">
        <w:rPr>
          <w:rStyle w:val="Emphasis"/>
          <w:highlight w:val="yellow"/>
        </w:rPr>
        <w:t>a group as a whole</w:t>
      </w:r>
      <w:r w:rsidRPr="0040636C">
        <w:rPr>
          <w:sz w:val="16"/>
        </w:rPr>
        <w:t>”). This claim thus describes an invention that recycles all of the magnetizing energy to reset the transformer core.</w:t>
      </w:r>
    </w:p>
    <w:p w14:paraId="7D5111F7" w14:textId="77777777" w:rsidR="00F664CD" w:rsidRDefault="00F664CD" w:rsidP="00F664CD">
      <w:pPr>
        <w:pStyle w:val="Heading4"/>
      </w:pPr>
      <w:r>
        <w:t xml:space="preserve">‘Strengthen’ is </w:t>
      </w:r>
      <w:r>
        <w:rPr>
          <w:u w:val="single"/>
        </w:rPr>
        <w:t>without qualifiers</w:t>
      </w:r>
      <w:r>
        <w:t>.</w:t>
      </w:r>
    </w:p>
    <w:p w14:paraId="2A2B1FDA" w14:textId="77777777" w:rsidR="00F664CD" w:rsidRDefault="00F664CD" w:rsidP="00F664CD">
      <w:r>
        <w:t xml:space="preserve">Wiley </w:t>
      </w:r>
      <w:r w:rsidRPr="0084226E">
        <w:rPr>
          <w:rStyle w:val="Style13ptBold"/>
        </w:rPr>
        <w:t>Rutledge 42</w:t>
      </w:r>
      <w:r>
        <w:t>, JD, Justice, US Court of Appeals for the District of Columbia, Fairclaw v. Forrest, US Court of Appeals for the District of Columbia, No. 7909, 08/04/1942, Westlaw.</w:t>
      </w:r>
    </w:p>
    <w:p w14:paraId="5371B00E" w14:textId="77777777" w:rsidR="00F664CD" w:rsidRDefault="00F664CD" w:rsidP="00F664CD">
      <w:pPr>
        <w:rPr>
          <w:sz w:val="16"/>
        </w:rPr>
      </w:pPr>
      <w:r w:rsidRPr="0084226E">
        <w:rPr>
          <w:sz w:val="16"/>
        </w:rPr>
        <w:t xml:space="preserve">In determining whether the property of a testator passes by his will, </w:t>
      </w:r>
      <w:r w:rsidRPr="0084226E">
        <w:rPr>
          <w:rStyle w:val="StyleUnderline"/>
        </w:rPr>
        <w:t xml:space="preserve">there is a </w:t>
      </w:r>
      <w:r w:rsidRPr="005B464D">
        <w:rPr>
          <w:rStyle w:val="StyleUnderline"/>
          <w:highlight w:val="yellow"/>
        </w:rPr>
        <w:t>presumption</w:t>
      </w:r>
      <w:r w:rsidRPr="0084226E">
        <w:rPr>
          <w:sz w:val="16"/>
        </w:rPr>
        <w:t xml:space="preserve"> that he did not intend to die intestate, </w:t>
      </w:r>
      <w:r w:rsidRPr="0084226E">
        <w:rPr>
          <w:rStyle w:val="StyleUnderline"/>
        </w:rPr>
        <w:t>which</w:t>
      </w:r>
      <w:r w:rsidRPr="0084226E">
        <w:rPr>
          <w:sz w:val="16"/>
        </w:rPr>
        <w:t xml:space="preserve"> presumption </w:t>
      </w:r>
      <w:r w:rsidRPr="005B464D">
        <w:rPr>
          <w:rStyle w:val="StyleUnderline"/>
          <w:highlight w:val="yellow"/>
        </w:rPr>
        <w:t>is</w:t>
      </w:r>
      <w:r w:rsidRPr="0084226E">
        <w:rPr>
          <w:sz w:val="16"/>
        </w:rPr>
        <w:t xml:space="preserve"> greatly </w:t>
      </w:r>
      <w:r w:rsidRPr="005B464D">
        <w:rPr>
          <w:rStyle w:val="Emphasis"/>
          <w:highlight w:val="yellow"/>
        </w:rPr>
        <w:t>strengthened</w:t>
      </w:r>
      <w:r w:rsidRPr="005B464D">
        <w:rPr>
          <w:sz w:val="16"/>
          <w:highlight w:val="yellow"/>
        </w:rPr>
        <w:t xml:space="preserve"> </w:t>
      </w:r>
      <w:r w:rsidRPr="005B464D">
        <w:rPr>
          <w:rStyle w:val="StyleUnderline"/>
          <w:highlight w:val="yellow"/>
        </w:rPr>
        <w:t>by</w:t>
      </w:r>
      <w:r w:rsidRPr="0084226E">
        <w:rPr>
          <w:sz w:val="16"/>
        </w:rPr>
        <w:t xml:space="preserve"> words of </w:t>
      </w:r>
      <w:r w:rsidRPr="005B464D">
        <w:rPr>
          <w:rStyle w:val="Emphasis"/>
          <w:highlight w:val="yellow"/>
        </w:rPr>
        <w:t>general description</w:t>
      </w:r>
      <w:r w:rsidRPr="0084226E">
        <w:rPr>
          <w:sz w:val="16"/>
        </w:rPr>
        <w:t xml:space="preserve"> in the residuary clause.</w:t>
      </w:r>
    </w:p>
    <w:p w14:paraId="4B7BFC53" w14:textId="77777777" w:rsidR="00F664CD" w:rsidRPr="005B464D" w:rsidRDefault="00F664CD" w:rsidP="00F664CD">
      <w:pPr>
        <w:pStyle w:val="Heading4"/>
      </w:pPr>
      <w:r>
        <w:t xml:space="preserve">‘In’ means </w:t>
      </w:r>
      <w:r w:rsidRPr="0079373E">
        <w:rPr>
          <w:u w:val="single"/>
        </w:rPr>
        <w:t>throughout</w:t>
      </w:r>
      <w:r>
        <w:t>.</w:t>
      </w:r>
    </w:p>
    <w:p w14:paraId="6E8BE3ED" w14:textId="77777777" w:rsidR="00F664CD" w:rsidRPr="005B464D" w:rsidRDefault="00F664CD" w:rsidP="00F664CD">
      <w:r w:rsidRPr="005B464D">
        <w:rPr>
          <w:rStyle w:val="Style13ptBold"/>
        </w:rPr>
        <w:t>Words &amp; Phrases 08</w:t>
      </w:r>
      <w:r w:rsidRPr="005B464D">
        <w:t>, "In," in Words &amp; Phrases Permanent Edition, Vol. 20A, 03/01/2008, pg. 205-215, Thomson West</w:t>
      </w:r>
    </w:p>
    <w:p w14:paraId="07B3EAE5" w14:textId="77777777" w:rsidR="00F664CD" w:rsidRPr="005B464D" w:rsidRDefault="00F664CD" w:rsidP="00F664CD">
      <w:pPr>
        <w:rPr>
          <w:sz w:val="16"/>
        </w:rPr>
      </w:pPr>
      <w:r w:rsidRPr="005B464D">
        <w:rPr>
          <w:sz w:val="16"/>
        </w:rPr>
        <w:t xml:space="preserve">Colo. 1887. In the act of 1861 providing that justices of the peace shall have jurisdiction “in” their respective counties to hear and determine all complaints, ect., </w:t>
      </w:r>
      <w:r w:rsidRPr="003F7E94">
        <w:rPr>
          <w:rStyle w:val="StyleUnderline"/>
          <w:rFonts w:eastAsiaTheme="majorEastAsia"/>
        </w:rPr>
        <w:t xml:space="preserve">the word </w:t>
      </w:r>
      <w:r w:rsidRPr="005B464D">
        <w:rPr>
          <w:rStyle w:val="StyleUnderline"/>
          <w:rFonts w:eastAsiaTheme="majorEastAsia"/>
          <w:highlight w:val="yellow"/>
        </w:rPr>
        <w:t xml:space="preserve">“in” should be </w:t>
      </w:r>
      <w:r w:rsidRPr="005B464D">
        <w:rPr>
          <w:rStyle w:val="Emphasis"/>
          <w:rFonts w:eastAsiaTheme="majorEastAsia"/>
          <w:highlight w:val="yellow"/>
        </w:rPr>
        <w:t>construed to mean throughout</w:t>
      </w:r>
      <w:r w:rsidRPr="005B464D">
        <w:rPr>
          <w:sz w:val="16"/>
        </w:rPr>
        <w:t xml:space="preserve"> such counties.</w:t>
      </w:r>
    </w:p>
    <w:p w14:paraId="1C4706F8" w14:textId="77777777" w:rsidR="00F664CD" w:rsidRPr="00AC0423" w:rsidRDefault="00F664CD" w:rsidP="00F664CD"/>
    <w:p w14:paraId="23C17685"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3996" w14:textId="77777777" w:rsidR="00F664CD" w:rsidRDefault="00F664CD" w:rsidP="00066D2C">
      <w:r>
        <w:separator/>
      </w:r>
    </w:p>
  </w:endnote>
  <w:endnote w:type="continuationSeparator" w:id="0">
    <w:p w14:paraId="474C7BAF" w14:textId="77777777" w:rsidR="00F664CD" w:rsidRDefault="00F664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1E31E" w14:textId="77777777" w:rsidR="00F664CD" w:rsidRDefault="00F664CD" w:rsidP="00066D2C">
      <w:r>
        <w:separator/>
      </w:r>
    </w:p>
  </w:footnote>
  <w:footnote w:type="continuationSeparator" w:id="0">
    <w:p w14:paraId="1D3FD2AE" w14:textId="77777777" w:rsidR="00F664CD" w:rsidRDefault="00F664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346564447">
    <w:abstractNumId w:val="11"/>
  </w:num>
  <w:num w:numId="46" w16cid:durableId="1887984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64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927"/>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4CD"/>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E9473"/>
  <w15:chartTrackingRefBased/>
  <w15:docId w15:val="{704FF9A1-0A4F-434C-B89C-E4843F06C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4CD"/>
    <w:rPr>
      <w:rFonts w:ascii="Calibri" w:hAnsi="Calibri" w:cs="Calibri"/>
    </w:rPr>
  </w:style>
  <w:style w:type="paragraph" w:styleId="Heading1">
    <w:name w:val="heading 1"/>
    <w:aliases w:val="Pocket"/>
    <w:basedOn w:val="Normal"/>
    <w:next w:val="Normal"/>
    <w:link w:val="Heading1Char"/>
    <w:qFormat/>
    <w:rsid w:val="00F664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64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F664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F664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4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64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4C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664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64CD"/>
    <w:rPr>
      <w:color w:val="auto"/>
      <w:u w:val="none"/>
    </w:rPr>
  </w:style>
  <w:style w:type="character" w:customStyle="1" w:styleId="Heading1Char">
    <w:name w:val="Heading 1 Char"/>
    <w:aliases w:val="Pocket Char"/>
    <w:basedOn w:val="DefaultParagraphFont"/>
    <w:link w:val="Heading1"/>
    <w:rsid w:val="00F664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64CD"/>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F664C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664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64C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664CD"/>
    <w:rPr>
      <w:b w:val="0"/>
      <w:sz w:val="22"/>
      <w:u w:val="single"/>
    </w:rPr>
  </w:style>
  <w:style w:type="character" w:styleId="Strong">
    <w:name w:val="Strong"/>
    <w:basedOn w:val="DefaultParagraphFont"/>
    <w:uiPriority w:val="22"/>
    <w:semiHidden/>
    <w:qFormat/>
    <w:rsid w:val="00F664CD"/>
    <w:rPr>
      <w:b/>
      <w:bCs/>
    </w:rPr>
  </w:style>
  <w:style w:type="character" w:styleId="BookTitle">
    <w:name w:val="Book Title"/>
    <w:basedOn w:val="DefaultParagraphFont"/>
    <w:uiPriority w:val="33"/>
    <w:semiHidden/>
    <w:qFormat/>
    <w:rsid w:val="00F664CD"/>
    <w:rPr>
      <w:b/>
      <w:bCs/>
      <w:i/>
      <w:iCs/>
      <w:spacing w:val="5"/>
    </w:rPr>
  </w:style>
  <w:style w:type="character" w:customStyle="1" w:styleId="Heading5Char">
    <w:name w:val="Heading 5 Char"/>
    <w:basedOn w:val="DefaultParagraphFont"/>
    <w:link w:val="Heading5"/>
    <w:uiPriority w:val="9"/>
    <w:semiHidden/>
    <w:rsid w:val="00F664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4CD"/>
  </w:style>
  <w:style w:type="paragraph" w:styleId="Header">
    <w:name w:val="header"/>
    <w:basedOn w:val="Normal"/>
    <w:link w:val="HeaderChar"/>
    <w:uiPriority w:val="99"/>
    <w:semiHidden/>
    <w:rsid w:val="00F664CD"/>
    <w:pPr>
      <w:tabs>
        <w:tab w:val="center" w:pos="4680"/>
        <w:tab w:val="right" w:pos="9360"/>
      </w:tabs>
    </w:pPr>
  </w:style>
  <w:style w:type="character" w:customStyle="1" w:styleId="HeaderChar">
    <w:name w:val="Header Char"/>
    <w:basedOn w:val="DefaultParagraphFont"/>
    <w:link w:val="Header"/>
    <w:uiPriority w:val="99"/>
    <w:semiHidden/>
    <w:rsid w:val="00F664CD"/>
    <w:rPr>
      <w:rFonts w:ascii="Calibri" w:hAnsi="Calibri" w:cs="Calibri"/>
    </w:rPr>
  </w:style>
  <w:style w:type="paragraph" w:styleId="Footer">
    <w:name w:val="footer"/>
    <w:basedOn w:val="Normal"/>
    <w:link w:val="FooterChar"/>
    <w:uiPriority w:val="99"/>
    <w:semiHidden/>
    <w:rsid w:val="00F664CD"/>
    <w:pPr>
      <w:tabs>
        <w:tab w:val="center" w:pos="4680"/>
        <w:tab w:val="right" w:pos="9360"/>
      </w:tabs>
    </w:pPr>
  </w:style>
  <w:style w:type="character" w:customStyle="1" w:styleId="FooterChar">
    <w:name w:val="Footer Char"/>
    <w:basedOn w:val="DefaultParagraphFont"/>
    <w:link w:val="Footer"/>
    <w:uiPriority w:val="99"/>
    <w:semiHidden/>
    <w:rsid w:val="00F664CD"/>
    <w:rPr>
      <w:rFonts w:ascii="Calibri" w:hAnsi="Calibri" w:cs="Calibri"/>
    </w:rPr>
  </w:style>
  <w:style w:type="paragraph" w:styleId="BodyText">
    <w:name w:val="Body Text"/>
    <w:basedOn w:val="Normal"/>
    <w:link w:val="BodyTextChar"/>
    <w:uiPriority w:val="99"/>
    <w:semiHidden/>
    <w:unhideWhenUsed/>
    <w:rsid w:val="00F664CD"/>
    <w:pPr>
      <w:spacing w:after="120"/>
    </w:pPr>
  </w:style>
  <w:style w:type="character" w:customStyle="1" w:styleId="BodyTextChar">
    <w:name w:val="Body Text Char"/>
    <w:basedOn w:val="DefaultParagraphFont"/>
    <w:link w:val="BodyText"/>
    <w:uiPriority w:val="99"/>
    <w:semiHidden/>
    <w:rsid w:val="00F664CD"/>
    <w:rPr>
      <w:rFonts w:ascii="Calibri" w:hAnsi="Calibri" w:cs="Calibri"/>
    </w:rPr>
  </w:style>
  <w:style w:type="paragraph" w:styleId="NoSpacing">
    <w:name w:val="No Spacing"/>
    <w:link w:val="NoSpacingChar"/>
    <w:uiPriority w:val="99"/>
    <w:semiHidden/>
    <w:unhideWhenUsed/>
    <w:qFormat/>
    <w:rsid w:val="00F664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64CD"/>
    <w:rPr>
      <w:rFonts w:ascii="Calibri" w:hAnsi="Calibri" w:cs="Calibri"/>
    </w:rPr>
  </w:style>
  <w:style w:type="character" w:styleId="Hyperlink">
    <w:name w:val="Hyperlink"/>
    <w:basedOn w:val="DefaultParagraphFont"/>
    <w:uiPriority w:val="99"/>
    <w:unhideWhenUsed/>
    <w:rsid w:val="00F664CD"/>
    <w:rPr>
      <w:color w:val="0563C1" w:themeColor="hyperlink"/>
      <w:u w:val="single"/>
    </w:rPr>
  </w:style>
  <w:style w:type="character" w:styleId="UnresolvedMention">
    <w:name w:val="Unresolved Mention"/>
    <w:basedOn w:val="DefaultParagraphFont"/>
    <w:uiPriority w:val="99"/>
    <w:semiHidden/>
    <w:unhideWhenUsed/>
    <w:rsid w:val="00F664CD"/>
    <w:rPr>
      <w:color w:val="605E5C"/>
      <w:shd w:val="clear" w:color="auto" w:fill="E1DFDD"/>
    </w:rPr>
  </w:style>
  <w:style w:type="paragraph" w:customStyle="1" w:styleId="Analytic">
    <w:name w:val="Analytic"/>
    <w:basedOn w:val="Heading4"/>
    <w:link w:val="AnalyticChar"/>
    <w:uiPriority w:val="5"/>
    <w:qFormat/>
    <w:rsid w:val="00F664CD"/>
    <w:rPr>
      <w:color w:val="1F4E79" w:themeColor="accent5" w:themeShade="80"/>
    </w:rPr>
  </w:style>
  <w:style w:type="character" w:customStyle="1" w:styleId="AnalyticChar">
    <w:name w:val="Analytic Char"/>
    <w:basedOn w:val="Heading4Char"/>
    <w:link w:val="Analytic"/>
    <w:uiPriority w:val="5"/>
    <w:rsid w:val="00F664C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664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64C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664C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F664C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F664CD"/>
    <w:pPr>
      <w:ind w:left="288" w:right="288"/>
    </w:pPr>
    <w:rPr>
      <w:rFonts w:asciiTheme="minorHAnsi" w:hAnsiTheme="minorHAnsi" w:cstheme="minorBidi"/>
      <w:u w:val="single"/>
    </w:rPr>
  </w:style>
  <w:style w:type="paragraph" w:styleId="ListParagraph">
    <w:name w:val="List Paragraph"/>
    <w:aliases w:val="6 font"/>
    <w:basedOn w:val="Normal"/>
    <w:uiPriority w:val="34"/>
    <w:unhideWhenUsed/>
    <w:qFormat/>
    <w:rsid w:val="00F66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38216</Words>
  <Characters>181526</Characters>
  <Application>Microsoft Office Word</Application>
  <DocSecurity>0</DocSecurity>
  <Lines>4125</Lines>
  <Paragraphs>1373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2025-09-27T14:19:00Z</dcterms:created>
  <dcterms:modified xsi:type="dcterms:W3CDTF">2025-09-27T14:19:00Z</dcterms:modified>
</cp:coreProperties>
</file>