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733F" w14:textId="6DB79423" w:rsidR="002552A3" w:rsidRDefault="00E34F5D" w:rsidP="00E34F5D">
      <w:pPr>
        <w:pStyle w:val="Heading1"/>
      </w:pPr>
      <w:r>
        <w:t>1NC</w:t>
      </w:r>
    </w:p>
    <w:p w14:paraId="7F71A6FB" w14:textId="45BD0DBA" w:rsidR="00E34F5D" w:rsidRDefault="00E34F5D" w:rsidP="00E34F5D">
      <w:pPr>
        <w:pStyle w:val="Heading2"/>
      </w:pPr>
      <w:r>
        <w:t>OFF</w:t>
      </w:r>
    </w:p>
    <w:p w14:paraId="1F3A8E48" w14:textId="77777777" w:rsidR="00E34F5D" w:rsidRDefault="00E34F5D" w:rsidP="00E34F5D">
      <w:pPr>
        <w:pStyle w:val="Heading3"/>
      </w:pPr>
      <w:r>
        <w:t>P---1NC</w:t>
      </w:r>
    </w:p>
    <w:p w14:paraId="247112F6" w14:textId="77777777" w:rsidR="00E34F5D" w:rsidRPr="00416CEE" w:rsidRDefault="00E34F5D" w:rsidP="00E34F5D">
      <w:r w:rsidRPr="00416CEE">
        <w:t>ASPEC</w:t>
      </w:r>
    </w:p>
    <w:p w14:paraId="20F120B1" w14:textId="77777777" w:rsidR="00E34F5D" w:rsidRPr="00716CA1" w:rsidRDefault="00E34F5D" w:rsidP="00E34F5D">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5D7FD80D" w14:textId="77777777" w:rsidR="00E34F5D" w:rsidRPr="00716CA1" w:rsidRDefault="00E34F5D" w:rsidP="00E34F5D">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0C905BF1" w14:textId="77777777" w:rsidR="00E34F5D" w:rsidRDefault="00E34F5D" w:rsidP="00E34F5D">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1923F1A3" w14:textId="77777777" w:rsidR="00E34F5D" w:rsidRDefault="00E34F5D" w:rsidP="00E34F5D">
      <w:pPr>
        <w:pStyle w:val="Heading3"/>
      </w:pPr>
      <w:r>
        <w:t>DA---1NC</w:t>
      </w:r>
    </w:p>
    <w:p w14:paraId="12F9BFD4" w14:textId="77777777" w:rsidR="00E34F5D" w:rsidRPr="008576E0" w:rsidRDefault="00E34F5D" w:rsidP="00E34F5D">
      <w:r w:rsidRPr="00416CEE">
        <w:t>E</w:t>
      </w:r>
      <w:r>
        <w:t>con</w:t>
      </w:r>
      <w:r w:rsidRPr="00416CEE">
        <w:t xml:space="preserve"> DA</w:t>
      </w:r>
    </w:p>
    <w:p w14:paraId="1240D1AE" w14:textId="77777777" w:rsidR="00E34F5D" w:rsidRDefault="00E34F5D" w:rsidP="00E34F5D">
      <w:pPr>
        <w:pStyle w:val="messagelistitem5126c"/>
        <w:spacing w:before="0" w:beforeAutospacing="0" w:after="0" w:afterAutospacing="0"/>
        <w:textAlignment w:val="baseline"/>
        <w:rPr>
          <w:rStyle w:val="Style13ptBold"/>
        </w:rPr>
      </w:pPr>
      <w:r w:rsidRPr="008576E0">
        <w:rPr>
          <w:rStyle w:val="Style13ptBold"/>
        </w:rPr>
        <w:t xml:space="preserve">The United States federal government should </w:t>
      </w:r>
    </w:p>
    <w:p w14:paraId="5BB8B363" w14:textId="77777777" w:rsidR="00E34F5D" w:rsidRDefault="00E34F5D" w:rsidP="00E34F5D">
      <w:pPr>
        <w:pStyle w:val="messagelistitem5126c"/>
        <w:spacing w:before="0" w:beforeAutospacing="0" w:after="0" w:afterAutospacing="0"/>
        <w:textAlignment w:val="baseline"/>
        <w:rPr>
          <w:rStyle w:val="Style13ptBold"/>
        </w:rPr>
      </w:pPr>
      <w:r w:rsidRPr="008576E0">
        <w:rPr>
          <w:rStyle w:val="Style13ptBold"/>
        </w:rPr>
        <w:t xml:space="preserve">---repeal tariffs, </w:t>
      </w:r>
    </w:p>
    <w:p w14:paraId="57C6B920" w14:textId="77777777" w:rsidR="00E34F5D" w:rsidRPr="008576E0" w:rsidRDefault="00E34F5D" w:rsidP="00E34F5D">
      <w:pPr>
        <w:pStyle w:val="messagelistitem5126c"/>
        <w:spacing w:before="0" w:beforeAutospacing="0" w:after="0" w:afterAutospacing="0"/>
        <w:textAlignment w:val="baseline"/>
        <w:rPr>
          <w:rStyle w:val="Style13ptBold"/>
        </w:rPr>
      </w:pPr>
      <w:r w:rsidRPr="008576E0">
        <w:rPr>
          <w:rStyle w:val="Style13ptBold"/>
        </w:rPr>
        <w:t>---prohibit raising tariffs absent Congressional approval,</w:t>
      </w:r>
      <w:r w:rsidRPr="008576E0">
        <w:rPr>
          <w:rStyle w:val="Style13ptBold"/>
        </w:rPr>
        <w:br/>
        <w:t>---prohibit executive interference with the operations of the Federal Reserve.</w:t>
      </w:r>
    </w:p>
    <w:p w14:paraId="7DB8EA7F" w14:textId="77777777" w:rsidR="00E34F5D" w:rsidRPr="008576E0" w:rsidRDefault="00E34F5D" w:rsidP="00E34F5D"/>
    <w:p w14:paraId="3A08FD3A" w14:textId="77777777" w:rsidR="00E34F5D" w:rsidRPr="00AB3C5A" w:rsidRDefault="00E34F5D" w:rsidP="00E34F5D">
      <w:pPr>
        <w:pStyle w:val="Heading4"/>
      </w:pPr>
      <w:r>
        <w:t xml:space="preserve">Growth is strong and the labor market is steady. </w:t>
      </w:r>
    </w:p>
    <w:p w14:paraId="05E773EA" w14:textId="77777777" w:rsidR="00E34F5D" w:rsidRPr="00966BF5" w:rsidRDefault="00E34F5D" w:rsidP="00E34F5D">
      <w:r>
        <w:t xml:space="preserve">Christopher </w:t>
      </w:r>
      <w:r w:rsidRPr="00BA6C20">
        <w:rPr>
          <w:rStyle w:val="Style13ptBold"/>
        </w:rPr>
        <w:t>Yates 9-5</w:t>
      </w:r>
      <w:r>
        <w:t>, Chartered Financial Analyst, Seeking Alpha, “Are Rate Cuts The Right Move?,” https://seekingalpha.com/article/4820012-are-rate-cuts-right-move</w:t>
      </w:r>
    </w:p>
    <w:p w14:paraId="1B568352" w14:textId="77777777" w:rsidR="00E34F5D" w:rsidRDefault="00E34F5D" w:rsidP="00E34F5D">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Trump 2</w:t>
      </w:r>
      <w:r w:rsidRPr="009834AC">
        <w:rPr>
          <w:rStyle w:val="StyleUnderline"/>
        </w:rPr>
        <w:t xml:space="preserve">.0’s </w:t>
      </w:r>
      <w:r w:rsidRPr="009834AC">
        <w:rPr>
          <w:rStyle w:val="Emphasis"/>
        </w:rPr>
        <w:t>tariff</w:t>
      </w:r>
      <w:r w:rsidRPr="009834AC">
        <w:rPr>
          <w:rStyle w:val="StyleUnderline"/>
        </w:rPr>
        <w:t xml:space="preserve"> and DOGE policies </w:t>
      </w:r>
      <w:r w:rsidRPr="009834AC">
        <w:rPr>
          <w:rStyle w:val="Emphasis"/>
        </w:rPr>
        <w:t>do not</w:t>
      </w:r>
      <w:r w:rsidRPr="009834AC">
        <w:rPr>
          <w:rStyle w:val="StyleUnderline"/>
        </w:rPr>
        <w:t xml:space="preserve"> yet </w:t>
      </w:r>
      <w:r w:rsidRPr="009834AC">
        <w:rPr>
          <w:rStyle w:val="Emphasis"/>
        </w:rPr>
        <w:t>appear</w:t>
      </w:r>
      <w:r w:rsidRPr="009834AC">
        <w:rPr>
          <w:rStyle w:val="StyleUnderline"/>
        </w:rPr>
        <w:t xml:space="preserve"> to be bringing down the US economy, and look increasingly </w:t>
      </w:r>
      <w:r w:rsidRPr="009834AC">
        <w:rPr>
          <w:rStyle w:val="Emphasis"/>
        </w:rPr>
        <w:t>unlikely</w:t>
      </w:r>
      <w:r w:rsidRPr="009834AC">
        <w:t xml:space="preserve"> to</w:t>
      </w:r>
      <w:r>
        <w:t xml:space="preserve"> do so as Trump pivots away from trade wars to more populist-type policies.</w:t>
      </w:r>
    </w:p>
    <w:p w14:paraId="60F893D0" w14:textId="77777777" w:rsidR="00E34F5D" w:rsidRDefault="00E34F5D" w:rsidP="00E34F5D">
      <w:r w:rsidRPr="00D67278">
        <w:rPr>
          <w:rStyle w:val="StyleUnderline"/>
        </w:rPr>
        <w:t xml:space="preserve">Households </w:t>
      </w:r>
      <w:r w:rsidRPr="009834AC">
        <w:rPr>
          <w:rStyle w:val="StyleUnderline"/>
        </w:rPr>
        <w:t xml:space="preserve">and corporations have been able to </w:t>
      </w:r>
      <w:r w:rsidRPr="009834AC">
        <w:rPr>
          <w:rStyle w:val="Emphasis"/>
        </w:rPr>
        <w:t>weather the storm</w:t>
      </w:r>
      <w:r w:rsidRPr="009834AC">
        <w:t xml:space="preserve"> of</w:t>
      </w:r>
      <w:r>
        <w:t xml:space="preserve">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3B4B8727" w14:textId="77777777" w:rsidR="00E34F5D" w:rsidRDefault="00E34F5D" w:rsidP="00E34F5D">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5B8CAEEB" w14:textId="77777777" w:rsidR="00E34F5D" w:rsidRDefault="00E34F5D" w:rsidP="00E34F5D">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3F1F5FB6" w14:textId="77777777" w:rsidR="00E34F5D" w:rsidRDefault="00E34F5D" w:rsidP="00E34F5D">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31A7AA00" w14:textId="77777777" w:rsidR="00E34F5D" w:rsidRDefault="00E34F5D" w:rsidP="00E34F5D">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08319686" w14:textId="77777777" w:rsidR="00E34F5D" w:rsidRDefault="00E34F5D" w:rsidP="00E34F5D">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716841F5" w14:textId="77777777" w:rsidR="00E34F5D" w:rsidRDefault="00E34F5D" w:rsidP="00E34F5D">
      <w:r>
        <w:t>It is the bond market, not the stock market, that represents the Fed and Fiscal put. Both Trump and Powell have made this very clear.</w:t>
      </w:r>
    </w:p>
    <w:p w14:paraId="47B74572" w14:textId="77777777" w:rsidR="00E34F5D" w:rsidRPr="00DF14A8" w:rsidRDefault="00E34F5D" w:rsidP="00E34F5D">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5CF0008D" w14:textId="77777777" w:rsidR="00E34F5D" w:rsidRPr="001F7D5B" w:rsidRDefault="00E34F5D" w:rsidP="00E34F5D">
      <w:pPr>
        <w:pStyle w:val="Heading4"/>
      </w:pPr>
      <w:r>
        <w:t xml:space="preserve">Collective bargaining </w:t>
      </w:r>
      <w:r>
        <w:rPr>
          <w:u w:val="single"/>
        </w:rPr>
        <w:t>slows growth</w:t>
      </w:r>
      <w:r w:rsidRPr="00376F7C">
        <w:t>.</w:t>
      </w:r>
      <w:r>
        <w:t xml:space="preserve">    </w:t>
      </w:r>
    </w:p>
    <w:p w14:paraId="7E520EC4" w14:textId="77777777" w:rsidR="00E34F5D" w:rsidRPr="00490322" w:rsidRDefault="00E34F5D" w:rsidP="00E34F5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D0D6479" w14:textId="77777777" w:rsidR="00E34F5D" w:rsidRPr="00381DC2" w:rsidRDefault="00E34F5D" w:rsidP="00E34F5D">
      <w:pPr>
        <w:rPr>
          <w:sz w:val="16"/>
        </w:rPr>
      </w:pPr>
      <w:r w:rsidRPr="00381DC2">
        <w:rPr>
          <w:sz w:val="16"/>
        </w:rPr>
        <w:t xml:space="preserve">On the other </w:t>
      </w:r>
      <w:r w:rsidRPr="009834AC">
        <w:rPr>
          <w:sz w:val="16"/>
        </w:rPr>
        <w:t xml:space="preserve">hand, </w:t>
      </w:r>
      <w:r w:rsidRPr="009834AC">
        <w:rPr>
          <w:rStyle w:val="StyleUnderline"/>
        </w:rPr>
        <w:t>if the</w:t>
      </w:r>
      <w:r w:rsidRPr="001F7D5B">
        <w:rPr>
          <w:rStyle w:val="StyleUnderline"/>
        </w:rPr>
        <w:t xml:space="preserv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xml:space="preserve">, </w:t>
      </w:r>
      <w:r w:rsidRPr="009834AC">
        <w:rPr>
          <w:rStyle w:val="StyleUnderline"/>
        </w:rPr>
        <w:t>the consequences</w:t>
      </w:r>
      <w:r w:rsidRPr="001F7D5B">
        <w:rPr>
          <w:rStyle w:val="StyleUnderline"/>
        </w:rPr>
        <w:t xml:space="preserve"> for franchisees and their employees </w:t>
      </w:r>
      <w:r w:rsidRPr="009834AC">
        <w:rPr>
          <w:rStyle w:val="StyleUnderline"/>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75D445C1" w14:textId="77777777" w:rsidR="00E34F5D" w:rsidRPr="00381DC2" w:rsidRDefault="00E34F5D" w:rsidP="00E34F5D">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6B84E81C" w14:textId="77777777" w:rsidR="00E34F5D" w:rsidRPr="00381DC2" w:rsidRDefault="00E34F5D" w:rsidP="00E34F5D">
      <w:pPr>
        <w:rPr>
          <w:sz w:val="16"/>
        </w:rPr>
      </w:pPr>
      <w:r w:rsidRPr="00067E2F">
        <w:rPr>
          <w:rStyle w:val="StyleUnderline"/>
        </w:rPr>
        <w:t>It is</w:t>
      </w:r>
      <w:r w:rsidRPr="00067E2F">
        <w:rPr>
          <w:sz w:val="16"/>
        </w:rPr>
        <w:t xml:space="preserve">, of course, </w:t>
      </w:r>
      <w:r w:rsidRPr="00067E2F">
        <w:rPr>
          <w:rStyle w:val="StyleUnderline"/>
        </w:rPr>
        <w:t xml:space="preserve">possible that the council will </w:t>
      </w:r>
      <w:r w:rsidRPr="00067E2F">
        <w:rPr>
          <w:rStyle w:val="Emphasis"/>
        </w:rPr>
        <w:t>prohibit</w:t>
      </w:r>
      <w:r w:rsidRPr="00067E2F">
        <w:rPr>
          <w:sz w:val="16"/>
        </w:rPr>
        <w:t xml:space="preserve"> such </w:t>
      </w:r>
      <w:r w:rsidRPr="00067E2F">
        <w:rPr>
          <w:rStyle w:val="Emphasis"/>
        </w:rPr>
        <w:t>automation</w:t>
      </w:r>
      <w:r w:rsidRPr="00067E2F">
        <w:rPr>
          <w:sz w:val="16"/>
        </w:rPr>
        <w:t xml:space="preserve"> in an effort to maintain jobs. But </w:t>
      </w:r>
      <w:r w:rsidRPr="00067E2F">
        <w:rPr>
          <w:rStyle w:val="StyleUnderline"/>
        </w:rPr>
        <w:t>doing so would</w:t>
      </w:r>
      <w:r w:rsidRPr="00067E2F">
        <w:rPr>
          <w:sz w:val="16"/>
        </w:rPr>
        <w:t xml:space="preserve"> merely </w:t>
      </w:r>
      <w:r w:rsidRPr="00067E2F">
        <w:rPr>
          <w:rStyle w:val="StyleUnderline"/>
        </w:rPr>
        <w:t xml:space="preserve">make it </w:t>
      </w:r>
      <w:r w:rsidRPr="00067E2F">
        <w:rPr>
          <w:rStyle w:val="Emphasis"/>
        </w:rPr>
        <w:t>more difficult</w:t>
      </w:r>
      <w:r w:rsidRPr="00067E2F">
        <w:rPr>
          <w:rStyle w:val="StyleUnderline"/>
        </w:rPr>
        <w:t xml:space="preserve"> for covered fast-food restaurants to </w:t>
      </w:r>
      <w:r w:rsidRPr="00067E2F">
        <w:rPr>
          <w:rStyle w:val="Emphasis"/>
        </w:rPr>
        <w:t>compete</w:t>
      </w:r>
      <w:r w:rsidRPr="00067E2F">
        <w:rPr>
          <w:rStyle w:val="StyleUnderline"/>
        </w:rPr>
        <w:t xml:space="preserve"> with</w:t>
      </w:r>
      <w:r w:rsidRPr="001F7D5B">
        <w:rPr>
          <w:rStyle w:val="StyleUnderline"/>
        </w:rPr>
        <w:t xml:space="preserve">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64C962B2" w14:textId="77777777" w:rsidR="00E34F5D" w:rsidRPr="00381DC2" w:rsidRDefault="00E34F5D" w:rsidP="00E34F5D">
      <w:pPr>
        <w:rPr>
          <w:sz w:val="16"/>
        </w:rPr>
      </w:pPr>
      <w:r w:rsidRPr="00381DC2">
        <w:rPr>
          <w:sz w:val="16"/>
        </w:rPr>
        <w:t>VII. Conclusion</w:t>
      </w:r>
    </w:p>
    <w:p w14:paraId="1CDC2F7E" w14:textId="77777777" w:rsidR="00E34F5D" w:rsidRPr="00381DC2" w:rsidRDefault="00E34F5D" w:rsidP="00E34F5D">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4616ACAB" w14:textId="77777777" w:rsidR="00E34F5D" w:rsidRPr="00381DC2" w:rsidRDefault="00E34F5D" w:rsidP="00E34F5D">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6EEB094A" w14:textId="77777777" w:rsidR="00E34F5D" w:rsidRPr="009834AC" w:rsidRDefault="00E34F5D" w:rsidP="00E34F5D">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w:t>
      </w:r>
      <w:r w:rsidRPr="009834AC">
        <w:rPr>
          <w:rStyle w:val="StyleUnderline"/>
        </w:rPr>
        <w:t xml:space="preserve">avoid by </w:t>
      </w:r>
      <w:r w:rsidRPr="009834AC">
        <w:rPr>
          <w:rStyle w:val="Emphasis"/>
        </w:rPr>
        <w:t>unwinding</w:t>
      </w:r>
      <w:r w:rsidRPr="009834AC">
        <w:rPr>
          <w:rStyle w:val="StyleUnderline"/>
        </w:rPr>
        <w:t xml:space="preserve"> this model at the margins. As the </w:t>
      </w:r>
      <w:r w:rsidRPr="009834AC">
        <w:rPr>
          <w:rStyle w:val="Emphasis"/>
        </w:rPr>
        <w:t>U</w:t>
      </w:r>
      <w:r w:rsidRPr="009834AC">
        <w:rPr>
          <w:rStyle w:val="StyleUnderline"/>
        </w:rPr>
        <w:t xml:space="preserve">nited </w:t>
      </w:r>
      <w:r w:rsidRPr="009834AC">
        <w:rPr>
          <w:rStyle w:val="Emphasis"/>
        </w:rPr>
        <w:t>S</w:t>
      </w:r>
      <w:r w:rsidRPr="009834AC">
        <w:rPr>
          <w:rStyle w:val="StyleUnderline"/>
        </w:rPr>
        <w:t>tates</w:t>
      </w:r>
      <w:r w:rsidRPr="009834AC">
        <w:rPr>
          <w:sz w:val="16"/>
        </w:rPr>
        <w:t xml:space="preserve"> </w:t>
      </w:r>
      <w:r w:rsidRPr="009834AC">
        <w:rPr>
          <w:rStyle w:val="StyleUnderline"/>
        </w:rPr>
        <w:t xml:space="preserve">heads further into </w:t>
      </w:r>
      <w:r w:rsidRPr="009834AC">
        <w:rPr>
          <w:rStyle w:val="Emphasis"/>
        </w:rPr>
        <w:t>unstable economic times</w:t>
      </w:r>
      <w:r w:rsidRPr="009834AC">
        <w:rPr>
          <w:rStyle w:val="StyleUnderline"/>
        </w:rPr>
        <w:t xml:space="preserve">, it would be </w:t>
      </w:r>
      <w:r w:rsidRPr="009834AC">
        <w:rPr>
          <w:rStyle w:val="Emphasis"/>
        </w:rPr>
        <w:t>unwise</w:t>
      </w:r>
      <w:r w:rsidRPr="009834AC">
        <w:rPr>
          <w:rStyle w:val="StyleUnderline"/>
        </w:rPr>
        <w:t xml:space="preserve"> to adopt a bargaining model that would make its labor market </w:t>
      </w:r>
      <w:r w:rsidRPr="009834AC">
        <w:rPr>
          <w:rStyle w:val="Emphasis"/>
        </w:rPr>
        <w:t>less flexible</w:t>
      </w:r>
      <w:r w:rsidRPr="009834AC">
        <w:rPr>
          <w:rStyle w:val="StyleUnderline"/>
        </w:rPr>
        <w:t xml:space="preserve"> and more subject to the </w:t>
      </w:r>
      <w:r w:rsidRPr="009834AC">
        <w:rPr>
          <w:rStyle w:val="Emphasis"/>
        </w:rPr>
        <w:t>disruptive effects</w:t>
      </w:r>
      <w:r w:rsidRPr="009834AC">
        <w:rPr>
          <w:rStyle w:val="StyleUnderline"/>
        </w:rPr>
        <w:t xml:space="preserve"> of </w:t>
      </w:r>
      <w:r w:rsidRPr="009834AC">
        <w:rPr>
          <w:rStyle w:val="Emphasis"/>
        </w:rPr>
        <w:t>competition</w:t>
      </w:r>
      <w:r w:rsidRPr="009834AC">
        <w:rPr>
          <w:rStyle w:val="StyleUnderline"/>
        </w:rPr>
        <w:t xml:space="preserve"> from </w:t>
      </w:r>
      <w:r w:rsidRPr="009834AC">
        <w:rPr>
          <w:rStyle w:val="Emphasis"/>
        </w:rPr>
        <w:t>overseas</w:t>
      </w:r>
      <w:r w:rsidRPr="009834AC">
        <w:rPr>
          <w:rStyle w:val="StyleUnderline"/>
        </w:rPr>
        <w:t xml:space="preserve"> and from </w:t>
      </w:r>
      <w:r w:rsidRPr="009834AC">
        <w:rPr>
          <w:rStyle w:val="Emphasis"/>
        </w:rPr>
        <w:t>new tech</w:t>
      </w:r>
      <w:r w:rsidRPr="009834AC">
        <w:rPr>
          <w:sz w:val="16"/>
        </w:rPr>
        <w:t>nology.</w:t>
      </w:r>
    </w:p>
    <w:p w14:paraId="49D04EAC" w14:textId="77777777" w:rsidR="00E34F5D" w:rsidRPr="00381DC2" w:rsidRDefault="00E34F5D" w:rsidP="00E34F5D">
      <w:pPr>
        <w:rPr>
          <w:sz w:val="16"/>
        </w:rPr>
      </w:pPr>
      <w:r w:rsidRPr="009834AC">
        <w:rPr>
          <w:sz w:val="16"/>
        </w:rPr>
        <w:t xml:space="preserve">No system is perfect, but U.S. labor markets have consistently outperformí those in Germany in terms of output per worker. </w:t>
      </w:r>
      <w:r w:rsidRPr="009834AC">
        <w:rPr>
          <w:rStyle w:val="StyleUnderline"/>
        </w:rPr>
        <w:t xml:space="preserve">The 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576700D0" w14:textId="77777777" w:rsidR="00E34F5D" w:rsidRPr="00E1538E" w:rsidRDefault="00E34F5D" w:rsidP="00E34F5D">
      <w:pPr>
        <w:pStyle w:val="Heading4"/>
      </w:pPr>
      <w:r>
        <w:t xml:space="preserve">That causes </w:t>
      </w:r>
      <w:r w:rsidRPr="00E1538E">
        <w:rPr>
          <w:u w:val="single"/>
        </w:rPr>
        <w:t>global conflict</w:t>
      </w:r>
      <w:r>
        <w:t xml:space="preserve">. That goes </w:t>
      </w:r>
      <w:r w:rsidRPr="00E1538E">
        <w:rPr>
          <w:u w:val="single"/>
        </w:rPr>
        <w:t>nuclear</w:t>
      </w:r>
      <w:r>
        <w:t>.</w:t>
      </w:r>
    </w:p>
    <w:p w14:paraId="25970DB8" w14:textId="77777777" w:rsidR="00E34F5D" w:rsidRDefault="00E34F5D" w:rsidP="00E34F5D">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EF623BC" w14:textId="77777777" w:rsidR="00E34F5D" w:rsidRPr="00E1538E" w:rsidRDefault="00E34F5D" w:rsidP="00E34F5D">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33C5BF9C" w14:textId="77777777" w:rsidR="00E34F5D" w:rsidRPr="00E1538E" w:rsidRDefault="00E34F5D" w:rsidP="00E34F5D">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4454951E" w14:textId="77777777" w:rsidR="00E34F5D" w:rsidRPr="00E1538E" w:rsidRDefault="00E34F5D" w:rsidP="00E34F5D">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7BE98ABE" w14:textId="77777777" w:rsidR="00E34F5D" w:rsidRPr="00E1538E" w:rsidRDefault="00E34F5D" w:rsidP="00E34F5D">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497C9BFA" w14:textId="77777777" w:rsidR="00E34F5D" w:rsidRPr="00E1538E" w:rsidRDefault="00E34F5D" w:rsidP="00E34F5D">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4C789086" w14:textId="77777777" w:rsidR="00E34F5D" w:rsidRPr="00E1538E" w:rsidRDefault="00E34F5D" w:rsidP="00E34F5D">
      <w:pPr>
        <w:rPr>
          <w:sz w:val="16"/>
        </w:rPr>
      </w:pPr>
      <w:r w:rsidRPr="00E1538E">
        <w:rPr>
          <w:sz w:val="16"/>
        </w:rPr>
        <w:t>How America Took the Lead</w:t>
      </w:r>
    </w:p>
    <w:p w14:paraId="484D4231" w14:textId="77777777" w:rsidR="00E34F5D" w:rsidRPr="00E1538E" w:rsidRDefault="00E34F5D" w:rsidP="00E34F5D">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6F11FA6" w14:textId="77777777" w:rsidR="00E34F5D" w:rsidRPr="00E1538E" w:rsidRDefault="00E34F5D" w:rsidP="00E34F5D">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7B5818F0" w14:textId="77777777" w:rsidR="00E34F5D" w:rsidRPr="00E1538E" w:rsidRDefault="00E34F5D" w:rsidP="00E34F5D">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7DC1B621" w14:textId="77777777" w:rsidR="00E34F5D" w:rsidRPr="00E1538E" w:rsidRDefault="00E34F5D" w:rsidP="00E34F5D">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0B751570" w14:textId="77777777" w:rsidR="00E34F5D" w:rsidRPr="00E1538E" w:rsidRDefault="00E34F5D" w:rsidP="00E34F5D">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25C4307F" w14:textId="77777777" w:rsidR="00E34F5D" w:rsidRPr="00E1538E" w:rsidRDefault="00E34F5D" w:rsidP="00E34F5D">
      <w:pPr>
        <w:rPr>
          <w:sz w:val="16"/>
        </w:rPr>
      </w:pPr>
      <w:r w:rsidRPr="00E1538E">
        <w:rPr>
          <w:sz w:val="16"/>
        </w:rPr>
        <w:t>The US presided over a global golden age. Yet the stresses on America’s order have become impossible to ignore.</w:t>
      </w:r>
    </w:p>
    <w:p w14:paraId="72854490" w14:textId="77777777" w:rsidR="00E34F5D" w:rsidRPr="00E1538E" w:rsidRDefault="00E34F5D" w:rsidP="00E34F5D">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7DA42CA3" w14:textId="77777777" w:rsidR="00E34F5D" w:rsidRPr="00E1538E" w:rsidRDefault="00E34F5D" w:rsidP="00E34F5D">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1E5171D0" w14:textId="77777777" w:rsidR="00E34F5D" w:rsidRPr="00E1538E" w:rsidRDefault="00E34F5D" w:rsidP="00E34F5D">
      <w:pPr>
        <w:rPr>
          <w:sz w:val="16"/>
        </w:rPr>
      </w:pPr>
      <w:r w:rsidRPr="00E1538E">
        <w:rPr>
          <w:sz w:val="16"/>
        </w:rPr>
        <w:t>Losing a War</w:t>
      </w:r>
    </w:p>
    <w:p w14:paraId="3587F122" w14:textId="77777777" w:rsidR="00E34F5D" w:rsidRPr="00E1538E" w:rsidRDefault="00E34F5D" w:rsidP="00E34F5D">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B3A8483" w14:textId="77777777" w:rsidR="00E34F5D" w:rsidRPr="00E1538E" w:rsidRDefault="00E34F5D" w:rsidP="00E34F5D">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EFA634A" w14:textId="77777777" w:rsidR="00E34F5D" w:rsidRPr="00E1538E" w:rsidRDefault="00E34F5D" w:rsidP="00E34F5D">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76BFF595" w14:textId="77777777" w:rsidR="00E34F5D" w:rsidRPr="00E1538E" w:rsidRDefault="00E34F5D" w:rsidP="00E34F5D">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D3D3DF4" w14:textId="77777777" w:rsidR="00E34F5D" w:rsidRPr="00E1538E" w:rsidRDefault="00E34F5D" w:rsidP="00E34F5D">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17E97F9" w14:textId="77777777" w:rsidR="00E34F5D" w:rsidRPr="00E1538E" w:rsidRDefault="00E34F5D" w:rsidP="00E34F5D">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0991F99" w14:textId="77777777" w:rsidR="00E34F5D" w:rsidRPr="00E1538E" w:rsidRDefault="00E34F5D" w:rsidP="00E34F5D">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D5DF90A" w14:textId="77777777" w:rsidR="00E34F5D" w:rsidRPr="00E1538E" w:rsidRDefault="00E34F5D" w:rsidP="00E34F5D">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927C0EA" w14:textId="77777777" w:rsidR="00E34F5D" w:rsidRPr="00E1538E" w:rsidRDefault="00E34F5D" w:rsidP="00E34F5D">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5208109" w14:textId="77777777" w:rsidR="00E34F5D" w:rsidRPr="00E1538E" w:rsidRDefault="00E34F5D" w:rsidP="00E34F5D">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5B0320AB" w14:textId="77777777" w:rsidR="00E34F5D" w:rsidRPr="00E1538E" w:rsidRDefault="00E34F5D" w:rsidP="00E34F5D">
      <w:pPr>
        <w:rPr>
          <w:sz w:val="16"/>
        </w:rPr>
      </w:pPr>
      <w:r w:rsidRPr="00E1538E">
        <w:rPr>
          <w:sz w:val="16"/>
        </w:rPr>
        <w:t>No one, not even Xi Jinping, knows exactly how capable China’s untested military is. But as the Pacific military balance changes, the dangers of an order-breaking catastrophe mount.</w:t>
      </w:r>
    </w:p>
    <w:p w14:paraId="22091744" w14:textId="77777777" w:rsidR="00E34F5D" w:rsidRPr="00E1538E" w:rsidRDefault="00E34F5D" w:rsidP="00E34F5D">
      <w:pPr>
        <w:rPr>
          <w:sz w:val="16"/>
        </w:rPr>
      </w:pPr>
      <w:r w:rsidRPr="00E1538E">
        <w:rPr>
          <w:sz w:val="16"/>
        </w:rPr>
        <w:t>An Economic Collapse</w:t>
      </w:r>
    </w:p>
    <w:p w14:paraId="51CE48B2" w14:textId="77777777" w:rsidR="00E34F5D" w:rsidRPr="00E1538E" w:rsidRDefault="00E34F5D" w:rsidP="00E34F5D">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71C7A8F5" w14:textId="77777777" w:rsidR="00E34F5D" w:rsidRPr="00416CEE" w:rsidRDefault="00E34F5D" w:rsidP="00E34F5D">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13A9A61C" w14:textId="77777777" w:rsidR="00E34F5D" w:rsidRDefault="00E34F5D" w:rsidP="00E34F5D">
      <w:pPr>
        <w:pStyle w:val="Heading3"/>
      </w:pPr>
      <w:r>
        <w:t>DA---1NC</w:t>
      </w:r>
    </w:p>
    <w:p w14:paraId="6E56313F" w14:textId="77777777" w:rsidR="00E34F5D" w:rsidRPr="00416CEE" w:rsidRDefault="00E34F5D" w:rsidP="00E34F5D">
      <w:r w:rsidRPr="00416CEE">
        <w:t>Federalism DA</w:t>
      </w:r>
    </w:p>
    <w:p w14:paraId="7BAC3D1D" w14:textId="77777777" w:rsidR="00E34F5D" w:rsidRPr="002F5E4F" w:rsidRDefault="00E34F5D" w:rsidP="00E34F5D">
      <w:pPr>
        <w:pStyle w:val="Heading4"/>
      </w:pPr>
      <w:r>
        <w:t xml:space="preserve">The plan </w:t>
      </w:r>
      <w:r w:rsidRPr="002F5E4F">
        <w:rPr>
          <w:u w:val="single"/>
        </w:rPr>
        <w:t>eviscerates</w:t>
      </w:r>
      <w:r>
        <w:t xml:space="preserve"> the federal-state </w:t>
      </w:r>
      <w:r w:rsidRPr="002F5E4F">
        <w:rPr>
          <w:u w:val="single"/>
        </w:rPr>
        <w:t>balance of power</w:t>
      </w:r>
      <w:r>
        <w:t>.</w:t>
      </w:r>
    </w:p>
    <w:p w14:paraId="19B16BDC" w14:textId="77777777" w:rsidR="00E34F5D" w:rsidRPr="007E3DB8" w:rsidRDefault="00E34F5D" w:rsidP="00E34F5D">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683A72C" w14:textId="77777777" w:rsidR="00E34F5D" w:rsidRPr="00130F8C" w:rsidRDefault="00E34F5D" w:rsidP="00E34F5D">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43B10B11" w14:textId="77777777" w:rsidR="00E34F5D" w:rsidRPr="00130F8C" w:rsidRDefault="00E34F5D" w:rsidP="00E34F5D">
      <w:pPr>
        <w:rPr>
          <w:sz w:val="16"/>
        </w:rPr>
      </w:pPr>
      <w:r w:rsidRPr="00130F8C">
        <w:rPr>
          <w:sz w:val="16"/>
        </w:rPr>
        <w:t>Rising Costs, Different Approaches</w:t>
      </w:r>
    </w:p>
    <w:p w14:paraId="7A025AF9" w14:textId="77777777" w:rsidR="00E34F5D" w:rsidRPr="00130F8C" w:rsidRDefault="00E34F5D" w:rsidP="00E34F5D">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4768ED74" w14:textId="77777777" w:rsidR="00E34F5D" w:rsidRPr="00130F8C" w:rsidRDefault="00E34F5D" w:rsidP="00E34F5D">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1F6A63AB" w14:textId="77777777" w:rsidR="00E34F5D" w:rsidRPr="00130F8C" w:rsidRDefault="00E34F5D" w:rsidP="00E34F5D">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4F7E5982" w14:textId="77777777" w:rsidR="00E34F5D" w:rsidRPr="00C76095" w:rsidRDefault="00E34F5D" w:rsidP="00E34F5D">
      <w:pPr>
        <w:rPr>
          <w:rStyle w:val="StyleUnderline"/>
        </w:rPr>
      </w:pPr>
      <w:r w:rsidRPr="00130F8C">
        <w:rPr>
          <w:rStyle w:val="StyleUnderline"/>
        </w:rPr>
        <w:t>Facing</w:t>
      </w:r>
      <w:r w:rsidRPr="00130F8C">
        <w:rPr>
          <w:sz w:val="16"/>
        </w:rPr>
        <w:t xml:space="preserve"> those </w:t>
      </w:r>
      <w:r w:rsidRPr="00130F8C">
        <w:rPr>
          <w:rStyle w:val="StyleUnderline"/>
        </w:rPr>
        <w:t>costs</w:t>
      </w:r>
      <w:r w:rsidRPr="00C76095">
        <w:rPr>
          <w:rStyle w:val="StyleUnderline"/>
        </w:rPr>
        <w:t xml:space="preserve">, many states have </w:t>
      </w:r>
      <w:r w:rsidRPr="00C76095">
        <w:rPr>
          <w:rStyle w:val="Emphasis"/>
        </w:rPr>
        <w:t>opted out</w:t>
      </w:r>
      <w:r w:rsidRPr="00C76095">
        <w:rPr>
          <w:rStyle w:val="StyleUnderline"/>
        </w:rPr>
        <w:t xml:space="preserve"> of collective bargaining </w:t>
      </w:r>
      <w:r w:rsidRPr="00C76095">
        <w:rPr>
          <w:rStyle w:val="Emphasis"/>
        </w:rPr>
        <w:t>altogether</w:t>
      </w:r>
      <w:r w:rsidRPr="00C76095">
        <w:rPr>
          <w:sz w:val="16"/>
        </w:rPr>
        <w:t xml:space="preserve">. </w:t>
      </w:r>
      <w:r w:rsidRPr="00C76095">
        <w:rPr>
          <w:rStyle w:val="StyleUnderline"/>
        </w:rPr>
        <w:t xml:space="preserve">About two dozen have no laws authorizing collective bargaining by public employees. And a handful of them, including Virginia and North Carolina, </w:t>
      </w:r>
      <w:r w:rsidRPr="00C76095">
        <w:rPr>
          <w:rStyle w:val="Emphasis"/>
        </w:rPr>
        <w:t>ban</w:t>
      </w:r>
      <w:r w:rsidRPr="00C76095">
        <w:rPr>
          <w:rStyle w:val="StyleUnderline"/>
        </w:rPr>
        <w:t xml:space="preserve"> collective </w:t>
      </w:r>
      <w:r w:rsidRPr="00C76095">
        <w:rPr>
          <w:rStyle w:val="Emphasis"/>
        </w:rPr>
        <w:t>bargaining outright</w:t>
      </w:r>
      <w:r w:rsidRPr="00C76095">
        <w:rPr>
          <w:rStyle w:val="StyleUnderline"/>
        </w:rPr>
        <w:t>.</w:t>
      </w:r>
    </w:p>
    <w:p w14:paraId="3D3CA785" w14:textId="77777777" w:rsidR="00E34F5D" w:rsidRPr="00130F8C" w:rsidRDefault="00E34F5D" w:rsidP="00E34F5D">
      <w:pPr>
        <w:rPr>
          <w:sz w:val="16"/>
        </w:rPr>
      </w:pPr>
      <w:r w:rsidRPr="00C76095">
        <w:rPr>
          <w:sz w:val="16"/>
        </w:rPr>
        <w:t xml:space="preserve">Until now, </w:t>
      </w:r>
      <w:r w:rsidRPr="00C76095">
        <w:rPr>
          <w:rStyle w:val="StyleUnderline"/>
        </w:rPr>
        <w:t xml:space="preserve">they’ve been largely </w:t>
      </w:r>
      <w:r w:rsidRPr="00C76095">
        <w:rPr>
          <w:rStyle w:val="Emphasis"/>
          <w:sz w:val="24"/>
        </w:rPr>
        <w:t>free to make that choice.</w:t>
      </w:r>
      <w:r w:rsidRPr="00C76095">
        <w:rPr>
          <w:sz w:val="16"/>
          <w:szCs w:val="24"/>
        </w:rPr>
        <w:t xml:space="preserve"> </w:t>
      </w:r>
      <w:r w:rsidRPr="00C76095">
        <w:rPr>
          <w:rStyle w:val="Emphasis"/>
        </w:rPr>
        <w:t>Collective bargaining</w:t>
      </w:r>
      <w:r w:rsidRPr="00C76095">
        <w:rPr>
          <w:sz w:val="16"/>
        </w:rPr>
        <w:t xml:space="preserve"> </w:t>
      </w:r>
      <w:r w:rsidRPr="00C76095">
        <w:rPr>
          <w:rStyle w:val="StyleUnderline"/>
        </w:rPr>
        <w:t>in the United States is regulated mostly by the National Labor Relations Act</w:t>
      </w:r>
      <w:r w:rsidRPr="00C76095">
        <w:rPr>
          <w:sz w:val="16"/>
        </w:rPr>
        <w:t xml:space="preserve"> (</w:t>
      </w:r>
      <w:r w:rsidRPr="00C76095">
        <w:rPr>
          <w:rStyle w:val="Emphasis"/>
        </w:rPr>
        <w:t>NLRA</w:t>
      </w:r>
      <w:r w:rsidRPr="00C76095">
        <w:rPr>
          <w:sz w:val="16"/>
        </w:rPr>
        <w:t xml:space="preserve">). </w:t>
      </w:r>
      <w:r w:rsidRPr="00C76095">
        <w:rPr>
          <w:rStyle w:val="StyleUnderline"/>
        </w:rPr>
        <w:t>And since its beginning, the</w:t>
      </w:r>
      <w:r w:rsidRPr="00C76095">
        <w:rPr>
          <w:sz w:val="16"/>
        </w:rPr>
        <w:t xml:space="preserve"> </w:t>
      </w:r>
      <w:r w:rsidRPr="00C76095">
        <w:rPr>
          <w:rStyle w:val="StyleUnderline"/>
        </w:rPr>
        <w:t>NLRA has</w:t>
      </w:r>
      <w:r w:rsidRPr="00C76095">
        <w:rPr>
          <w:sz w:val="16"/>
        </w:rPr>
        <w:t> </w:t>
      </w:r>
      <w:r w:rsidRPr="00C76095">
        <w:rPr>
          <w:rStyle w:val="Emphasis"/>
        </w:rPr>
        <w:t>carved out state</w:t>
      </w:r>
      <w:r w:rsidRPr="00C76095">
        <w:rPr>
          <w:sz w:val="16"/>
        </w:rPr>
        <w:t xml:space="preserve"> and local </w:t>
      </w:r>
      <w:r w:rsidRPr="00C76095">
        <w:rPr>
          <w:rStyle w:val="Emphasis"/>
        </w:rPr>
        <w:t>governments</w:t>
      </w:r>
      <w:r w:rsidRPr="00C76095">
        <w:rPr>
          <w:sz w:val="16"/>
        </w:rPr>
        <w:t xml:space="preserve">. (In fact, the president who signed the NLRA, Franklin Delano Roosevelt, thought collective bargaining was incompatible with public service.) </w:t>
      </w:r>
      <w:r w:rsidRPr="00C76095">
        <w:rPr>
          <w:rStyle w:val="Emphasis"/>
        </w:rPr>
        <w:t>State-level</w:t>
      </w:r>
      <w:r w:rsidRPr="00C76095">
        <w:rPr>
          <w:rStyle w:val="StyleUnderline"/>
        </w:rPr>
        <w:t xml:space="preserve"> bargaining </w:t>
      </w:r>
      <w:r w:rsidRPr="00C76095">
        <w:rPr>
          <w:rStyle w:val="Emphasis"/>
        </w:rPr>
        <w:t>bans</w:t>
      </w:r>
      <w:r w:rsidRPr="00C76095">
        <w:rPr>
          <w:rStyle w:val="StyleUnderline"/>
        </w:rPr>
        <w:t xml:space="preserve"> have also been </w:t>
      </w:r>
      <w:r w:rsidRPr="00C76095">
        <w:rPr>
          <w:rStyle w:val="Emphasis"/>
        </w:rPr>
        <w:t>upheld by courts</w:t>
      </w:r>
      <w:r w:rsidRPr="00C76095">
        <w:rPr>
          <w:sz w:val="16"/>
        </w:rPr>
        <w:t xml:space="preserve">, </w:t>
      </w:r>
      <w:r w:rsidRPr="00C76095">
        <w:rPr>
          <w:rStyle w:val="StyleUnderline"/>
        </w:rPr>
        <w:t>including the U.S. Supreme Court.</w:t>
      </w:r>
      <w:r w:rsidRPr="00130F8C">
        <w:rPr>
          <w:rStyle w:val="StyleUnderline"/>
        </w:rPr>
        <w:t xml:space="preserve">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AF3643E" w14:textId="77777777" w:rsidR="00E34F5D" w:rsidRPr="00130F8C" w:rsidRDefault="00E34F5D" w:rsidP="00E34F5D">
      <w:pPr>
        <w:rPr>
          <w:sz w:val="16"/>
        </w:rPr>
      </w:pPr>
      <w:r w:rsidRPr="00130F8C">
        <w:rPr>
          <w:sz w:val="16"/>
        </w:rPr>
        <w:t>Federalizing State Bargaining</w:t>
      </w:r>
    </w:p>
    <w:p w14:paraId="465990F0" w14:textId="77777777" w:rsidR="00E34F5D" w:rsidRPr="00130F8C" w:rsidRDefault="00E34F5D" w:rsidP="00E34F5D">
      <w:pPr>
        <w:rPr>
          <w:rStyle w:val="StyleUnderline"/>
        </w:rPr>
      </w:pPr>
      <w:r w:rsidRPr="00C76095">
        <w:rPr>
          <w:rStyle w:val="Emphasis"/>
          <w:sz w:val="24"/>
        </w:rPr>
        <w:t>But a federal bill aims to change that</w:t>
      </w:r>
      <w:r w:rsidRPr="00C76095">
        <w:rPr>
          <w:sz w:val="16"/>
        </w:rPr>
        <w: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 xml:space="preserve">direct a federal agency, </w:t>
      </w:r>
      <w:r w:rsidRPr="00C76095">
        <w:rPr>
          <w:rStyle w:val="StyleUnderline"/>
        </w:rPr>
        <w:t>the</w:t>
      </w:r>
      <w:r w:rsidRPr="00C76095">
        <w:rPr>
          <w:sz w:val="16"/>
        </w:rPr>
        <w:t xml:space="preserve"> Federal Labor Relations Authority (</w:t>
      </w:r>
      <w:r w:rsidRPr="00C76095">
        <w:rPr>
          <w:rStyle w:val="StyleUnderline"/>
        </w:rPr>
        <w:t>FLRA</w:t>
      </w:r>
      <w:r w:rsidRPr="00C76095">
        <w:rPr>
          <w:sz w:val="16"/>
        </w:rPr>
        <w:t xml:space="preserve">), </w:t>
      </w:r>
      <w:r w:rsidRPr="00C76095">
        <w:rPr>
          <w:rStyle w:val="StyleUnderline"/>
        </w:rPr>
        <w:t xml:space="preserve">to evaluate each state’s laws to determine whether they meet these standards. If a state’s law </w:t>
      </w:r>
      <w:r w:rsidRPr="00C76095">
        <w:rPr>
          <w:rStyle w:val="Emphasis"/>
        </w:rPr>
        <w:t>falls short</w:t>
      </w:r>
      <w:r w:rsidRPr="00C76095">
        <w:rPr>
          <w:rStyle w:val="StyleUnderline"/>
        </w:rPr>
        <w:t xml:space="preserve"> in some way, the FLRA would </w:t>
      </w:r>
      <w:r w:rsidRPr="00C76095">
        <w:rPr>
          <w:rStyle w:val="Emphasis"/>
        </w:rPr>
        <w:t>subject the state</w:t>
      </w:r>
      <w:r w:rsidRPr="00C76095">
        <w:rPr>
          <w:rStyle w:val="StyleUnderline"/>
        </w:rPr>
        <w:t xml:space="preserve"> to a federal </w:t>
      </w:r>
      <w:r w:rsidRPr="00C76095">
        <w:rPr>
          <w:rStyle w:val="Emphasis"/>
        </w:rPr>
        <w:t>supervisory regime</w:t>
      </w:r>
      <w:r w:rsidRPr="00C76095">
        <w:rPr>
          <w:sz w:val="16"/>
        </w:rPr>
        <w:t xml:space="preserve">. </w:t>
      </w:r>
      <w:r w:rsidRPr="00C76095">
        <w:rPr>
          <w:rStyle w:val="StyleUnderline"/>
        </w:rPr>
        <w:t xml:space="preserve">The agency would establish organizing rules, oversee bargaining, police violations, and </w:t>
      </w:r>
      <w:r w:rsidRPr="00C76095">
        <w:rPr>
          <w:rStyle w:val="Emphasis"/>
        </w:rPr>
        <w:t>punish the state</w:t>
      </w:r>
      <w:r w:rsidRPr="00C76095">
        <w:rPr>
          <w:rStyle w:val="StyleUnderline"/>
        </w:rPr>
        <w:t xml:space="preserve"> if it </w:t>
      </w:r>
      <w:r w:rsidRPr="00C76095">
        <w:rPr>
          <w:rStyle w:val="Emphasis"/>
        </w:rPr>
        <w:t>failed to comply.</w:t>
      </w:r>
    </w:p>
    <w:p w14:paraId="751A2F09" w14:textId="77777777" w:rsidR="00E34F5D" w:rsidRPr="00130F8C" w:rsidRDefault="00E34F5D" w:rsidP="00E34F5D">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088B6309" w14:textId="77777777" w:rsidR="00E34F5D" w:rsidRPr="00130F8C" w:rsidRDefault="00E34F5D" w:rsidP="00E34F5D">
      <w:pPr>
        <w:rPr>
          <w:sz w:val="16"/>
        </w:rPr>
      </w:pPr>
      <w:r w:rsidRPr="00130F8C">
        <w:rPr>
          <w:sz w:val="16"/>
        </w:rPr>
        <w:t>Legal Doubts and Political Expediency</w:t>
      </w:r>
    </w:p>
    <w:p w14:paraId="6662FFFF" w14:textId="77777777" w:rsidR="00E34F5D" w:rsidRPr="00130F8C" w:rsidRDefault="00E34F5D" w:rsidP="00E34F5D">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w:t>
      </w:r>
      <w:r w:rsidRPr="00C76095">
        <w:rPr>
          <w:rStyle w:val="StyleUnderline"/>
        </w:rPr>
        <w:t xml:space="preserve">reminded Congress that it has </w:t>
      </w:r>
      <w:r w:rsidRPr="00C76095">
        <w:rPr>
          <w:rStyle w:val="Emphasis"/>
        </w:rPr>
        <w:t>no power to “commandeer” the states</w:t>
      </w:r>
      <w:r w:rsidRPr="00C76095">
        <w:rPr>
          <w:sz w:val="16"/>
        </w:rPr>
        <w:t xml:space="preserve">. </w:t>
      </w:r>
      <w:r w:rsidRPr="00C76095">
        <w:rPr>
          <w:rStyle w:val="StyleUnderline"/>
        </w:rPr>
        <w:t>Congress cannot, for example, </w:t>
      </w:r>
      <w:r w:rsidRPr="00C76095">
        <w:rPr>
          <w:rStyle w:val="Emphasis"/>
        </w:rPr>
        <w:t>enlist state officers</w:t>
      </w:r>
      <w:r w:rsidRPr="00C76095">
        <w:rPr>
          <w:rStyle w:val="StyleUnderline"/>
        </w:rPr>
        <w:t xml:space="preserve"> to </w:t>
      </w:r>
      <w:r w:rsidRPr="00C76095">
        <w:rPr>
          <w:rStyle w:val="Emphasis"/>
        </w:rPr>
        <w:t>carry out federal policies</w:t>
      </w:r>
      <w:r w:rsidRPr="00C76095">
        <w:rPr>
          <w:sz w:val="16"/>
        </w:rPr>
        <w:t>. Nor</w:t>
      </w:r>
      <w:r w:rsidRPr="00130F8C">
        <w:rPr>
          <w:sz w:val="16"/>
        </w:rPr>
        <w:t xml:space="preserve"> can it instruct states to adopt specific legislative programs. </w:t>
      </w:r>
      <w:r w:rsidRPr="009834AC">
        <w:rPr>
          <w:rStyle w:val="StyleUnderline"/>
        </w:rPr>
        <w:t>The PSFNA</w:t>
      </w:r>
      <w:r w:rsidRPr="009834AC">
        <w:rPr>
          <w:sz w:val="16"/>
        </w:rPr>
        <w:t xml:space="preserve">, however, seems to do both. It </w:t>
      </w:r>
      <w:r w:rsidRPr="009834AC">
        <w:rPr>
          <w:rStyle w:val="StyleUnderline"/>
        </w:rPr>
        <w:t xml:space="preserve">would </w:t>
      </w:r>
      <w:r w:rsidRPr="009834AC">
        <w:rPr>
          <w:rStyle w:val="Emphasis"/>
        </w:rPr>
        <w:t>direct states to adopt collective-bargaining laws</w:t>
      </w:r>
      <w:r w:rsidRPr="009834AC">
        <w:rPr>
          <w:rStyle w:val="StyleUnderline"/>
        </w:rPr>
        <w:t xml:space="preserve"> to </w:t>
      </w:r>
      <w:r w:rsidRPr="009834AC">
        <w:rPr>
          <w:rStyle w:val="Emphasis"/>
        </w:rPr>
        <w:t>meet federal standards</w:t>
      </w:r>
      <w:r w:rsidRPr="009834AC">
        <w:rPr>
          <w:sz w:val="16"/>
        </w:rPr>
        <w:t xml:space="preserve">. </w:t>
      </w:r>
      <w:r w:rsidRPr="009834AC">
        <w:rPr>
          <w:rStyle w:val="StyleUnderline"/>
        </w:rPr>
        <w:t>It</w:t>
      </w:r>
      <w:r w:rsidRPr="00130F8C">
        <w:rPr>
          <w:rStyle w:val="StyleUnderline"/>
        </w:rPr>
        <w:t xml:space="preserve">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7F03CE85" w14:textId="77777777" w:rsidR="00E34F5D" w:rsidRDefault="00E34F5D" w:rsidP="00E34F5D"/>
    <w:p w14:paraId="5016D24E" w14:textId="77777777" w:rsidR="00E34F5D" w:rsidRDefault="00E34F5D" w:rsidP="00E34F5D">
      <w:pPr>
        <w:pStyle w:val="Heading4"/>
      </w:pPr>
      <w:r>
        <w:t xml:space="preserve">That </w:t>
      </w:r>
      <w:r w:rsidRPr="00A24902">
        <w:rPr>
          <w:u w:val="single"/>
        </w:rPr>
        <w:t>spills over</w:t>
      </w:r>
      <w:r>
        <w:t xml:space="preserve"> to other issues.</w:t>
      </w:r>
    </w:p>
    <w:p w14:paraId="168EDC45" w14:textId="77777777" w:rsidR="00E34F5D" w:rsidRPr="00242503" w:rsidRDefault="00E34F5D" w:rsidP="00E34F5D">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1A5060E" w14:textId="77777777" w:rsidR="00E34F5D" w:rsidRPr="00F77129" w:rsidRDefault="00E34F5D" w:rsidP="00E34F5D">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32E60966" w14:textId="77777777" w:rsidR="00E34F5D" w:rsidRPr="00F77129" w:rsidRDefault="00E34F5D" w:rsidP="00E34F5D">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E035E61" w14:textId="77777777" w:rsidR="00E34F5D" w:rsidRPr="00F77129" w:rsidRDefault="00E34F5D" w:rsidP="00E34F5D">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w:t>
      </w:r>
      <w:r w:rsidRPr="009834AC">
        <w:rPr>
          <w:rStyle w:val="StyleUnderline"/>
        </w:rPr>
        <w:t xml:space="preserve">case warrant </w:t>
      </w:r>
      <w:r w:rsidRPr="009834AC">
        <w:rPr>
          <w:rStyle w:val="Emphasis"/>
        </w:rPr>
        <w:t>serious</w:t>
      </w:r>
      <w:r w:rsidRPr="009834AC">
        <w:rPr>
          <w:sz w:val="16"/>
        </w:rPr>
        <w:t xml:space="preserve"> </w:t>
      </w:r>
      <w:r w:rsidRPr="009834AC">
        <w:rPr>
          <w:rStyle w:val="StyleUnderline"/>
        </w:rPr>
        <w:t>professional and public</w:t>
      </w:r>
      <w:r w:rsidRPr="009834AC">
        <w:rPr>
          <w:sz w:val="16"/>
        </w:rPr>
        <w:t xml:space="preserve"> </w:t>
      </w:r>
      <w:r w:rsidRPr="009834AC">
        <w:rPr>
          <w:rStyle w:val="Emphasis"/>
        </w:rPr>
        <w:t>attention</w:t>
      </w:r>
      <w:r w:rsidRPr="009834AC">
        <w:rPr>
          <w:sz w:val="16"/>
        </w:rPr>
        <w:t>, partly because</w:t>
      </w:r>
      <w:r w:rsidRPr="00F77129">
        <w:rPr>
          <w:sz w:val="16"/>
        </w:rPr>
        <w:t xml:space="preserv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C76095">
        <w:rPr>
          <w:rStyle w:val="StyleUnderline"/>
        </w:rPr>
        <w:t>If the Board’s positions on these procedural questions ultimately are sustained, National Labor Relations Board v. Arizona could have v</w:t>
      </w:r>
      <w:r w:rsidRPr="00F77129">
        <w:rPr>
          <w:rStyle w:val="StyleUnderline"/>
        </w:rPr>
        <w:t xml:space="preserve">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224889CB" w14:textId="77777777" w:rsidR="00E34F5D" w:rsidRDefault="00E34F5D" w:rsidP="00E34F5D"/>
    <w:p w14:paraId="53DAE4BF" w14:textId="77777777" w:rsidR="00E34F5D" w:rsidRDefault="00E34F5D" w:rsidP="00E34F5D">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F864F7A" w14:textId="77777777" w:rsidR="00E34F5D" w:rsidRPr="00EA0EC2" w:rsidRDefault="00E34F5D" w:rsidP="00E34F5D">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2EA3B7DD" w14:textId="77777777" w:rsidR="00E34F5D" w:rsidRPr="00E2428F" w:rsidRDefault="00E34F5D" w:rsidP="00E34F5D">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9834AC">
        <w:rPr>
          <w:rStyle w:val="StyleUnderline"/>
        </w:rPr>
        <w:t xml:space="preserve">including increasing intensity and frequency of </w:t>
      </w:r>
      <w:r w:rsidRPr="009834AC">
        <w:rPr>
          <w:rStyle w:val="Emphasis"/>
          <w:sz w:val="24"/>
          <w:szCs w:val="24"/>
        </w:rPr>
        <w:t>climatic events.</w:t>
      </w:r>
      <w:r w:rsidRPr="009834AC">
        <w:rPr>
          <w:sz w:val="16"/>
          <w:szCs w:val="24"/>
        </w:rPr>
        <w:t xml:space="preserve"> </w:t>
      </w:r>
      <w:r w:rsidRPr="009834AC">
        <w:rPr>
          <w:rStyle w:val="StyleUnderline"/>
        </w:rPr>
        <w:t>We must embrace the potential of</w:t>
      </w:r>
      <w:r w:rsidRPr="0096780A">
        <w:rPr>
          <w:rStyle w:val="StyleUnderline"/>
        </w:rPr>
        <w:t xml:space="preserve">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C76095">
        <w:rPr>
          <w:rStyle w:val="StyleUnderline"/>
        </w:rPr>
        <w:t xml:space="preserve">that </w:t>
      </w:r>
      <w:r w:rsidRPr="00B237EB">
        <w:rPr>
          <w:rStyle w:val="StyleUnderline"/>
          <w:highlight w:val="yellow"/>
        </w:rPr>
        <w:t>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59D16A22" w14:textId="77777777" w:rsidR="00E34F5D" w:rsidRPr="00E2428F" w:rsidRDefault="00E34F5D" w:rsidP="00E34F5D">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51E173D1" w14:textId="77777777" w:rsidR="00E34F5D" w:rsidRPr="00E2428F" w:rsidRDefault="00E34F5D" w:rsidP="00E34F5D">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5124EE1E" w14:textId="77777777" w:rsidR="00E34F5D" w:rsidRPr="00E2428F" w:rsidRDefault="00E34F5D" w:rsidP="00E34F5D">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10CFE2E5" w14:textId="77777777" w:rsidR="00E34F5D" w:rsidRPr="00E2428F" w:rsidRDefault="00E34F5D" w:rsidP="00E34F5D">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1240378C" w14:textId="77777777" w:rsidR="00E34F5D" w:rsidRPr="00E2428F" w:rsidRDefault="00E34F5D" w:rsidP="00E34F5D">
      <w:pPr>
        <w:rPr>
          <w:sz w:val="4"/>
          <w:szCs w:val="4"/>
        </w:rPr>
      </w:pPr>
      <w:r w:rsidRPr="00E2428F">
        <w:rPr>
          <w:sz w:val="4"/>
          <w:szCs w:val="4"/>
        </w:rPr>
        <w:t>III. Implications of the Innovation Framework</w:t>
      </w:r>
    </w:p>
    <w:p w14:paraId="449FACDB" w14:textId="77777777" w:rsidR="00E34F5D" w:rsidRPr="00E2428F" w:rsidRDefault="00E34F5D" w:rsidP="00E34F5D">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CB733D6" w14:textId="77777777" w:rsidR="00E34F5D" w:rsidRPr="00E2428F" w:rsidRDefault="00E34F5D" w:rsidP="00E34F5D">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5B4C7042" w14:textId="77777777" w:rsidR="00E34F5D" w:rsidRPr="0096780A" w:rsidRDefault="00E34F5D" w:rsidP="00E34F5D">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1E7B73D0" w14:textId="77777777" w:rsidR="00E34F5D" w:rsidRPr="00E2428F" w:rsidRDefault="00E34F5D" w:rsidP="00E34F5D">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0116B241" w14:textId="77777777" w:rsidR="00E34F5D" w:rsidRPr="00E2428F" w:rsidRDefault="00E34F5D" w:rsidP="00E34F5D">
      <w:pPr>
        <w:rPr>
          <w:sz w:val="16"/>
        </w:rPr>
      </w:pPr>
      <w:r w:rsidRPr="0096780A">
        <w:rPr>
          <w:rStyle w:val="StyleUnderline"/>
        </w:rPr>
        <w:t>A framework favoring greater decentralization and democratization recognizes that</w:t>
      </w:r>
      <w:r w:rsidRPr="00E2428F">
        <w:rPr>
          <w:sz w:val="16"/>
        </w:rPr>
        <w:t>, as digital technologies have progressed</w:t>
      </w:r>
      <w:r w:rsidRPr="00C76095">
        <w:rPr>
          <w:sz w:val="16"/>
        </w:rPr>
        <w:t xml:space="preserve">, </w:t>
      </w:r>
      <w:r w:rsidRPr="00C76095">
        <w:rPr>
          <w:rStyle w:val="StyleUnderline"/>
        </w:rPr>
        <w:t xml:space="preserve">the legacy industry ecosystem of a </w:t>
      </w:r>
      <w:r w:rsidRPr="00C76095">
        <w:rPr>
          <w:rStyle w:val="Emphasis"/>
        </w:rPr>
        <w:t>centralized</w:t>
      </w:r>
      <w:r w:rsidRPr="00C76095">
        <w:rPr>
          <w:sz w:val="16"/>
        </w:rPr>
        <w:t xml:space="preserve">, </w:t>
      </w:r>
      <w:r w:rsidRPr="00C76095">
        <w:rPr>
          <w:rStyle w:val="Emphasis"/>
        </w:rPr>
        <w:t>top-down</w:t>
      </w:r>
      <w:r w:rsidRPr="00C76095">
        <w:rPr>
          <w:sz w:val="16"/>
        </w:rPr>
        <w:t xml:space="preserve">, </w:t>
      </w:r>
      <w:r w:rsidRPr="00C76095">
        <w:rPr>
          <w:rStyle w:val="Emphasis"/>
        </w:rPr>
        <w:t>unidirectional</w:t>
      </w:r>
      <w:r w:rsidRPr="00C76095">
        <w:rPr>
          <w:sz w:val="16"/>
        </w:rPr>
        <w:t xml:space="preserve"> </w:t>
      </w:r>
      <w:r w:rsidRPr="00C76095">
        <w:rPr>
          <w:rStyle w:val="StyleUnderline"/>
        </w:rPr>
        <w:t xml:space="preserve">flow of information, energy, and services from monopoly producers to captive customers </w:t>
      </w:r>
      <w:r w:rsidRPr="00C76095">
        <w:rPr>
          <w:rStyle w:val="Emphasis"/>
        </w:rPr>
        <w:t>no longer represents</w:t>
      </w:r>
      <w:r w:rsidRPr="00C76095">
        <w:rPr>
          <w:sz w:val="16"/>
        </w:rPr>
        <w:t xml:space="preserve"> </w:t>
      </w:r>
      <w:r w:rsidRPr="00C76095">
        <w:rPr>
          <w:rStyle w:val="StyleUnderline"/>
        </w:rPr>
        <w:t>the only, or best, structure for ensuring the provision of electrified energy services is</w:t>
      </w:r>
      <w:r w:rsidRPr="00C76095">
        <w:rPr>
          <w:sz w:val="16"/>
        </w:rPr>
        <w:t xml:space="preserve"> </w:t>
      </w:r>
      <w:r w:rsidRPr="00C76095">
        <w:rPr>
          <w:rStyle w:val="Emphasis"/>
        </w:rPr>
        <w:t>dependable</w:t>
      </w:r>
      <w:r w:rsidRPr="00C76095">
        <w:rPr>
          <w:sz w:val="16"/>
        </w:rPr>
        <w:t>, decarbonized, affordable, and just. Instead, the proposed framework seeks a more</w:t>
      </w:r>
      <w:r w:rsidRPr="00E2428F">
        <w:rPr>
          <w:sz w:val="16"/>
        </w:rPr>
        <w:t xml:space="preserve"> dynamic balance between the value that innovators and empowered consumers can create by enabling information and control at the grid edge and the value of the still-critical roles that only centralized large-scale network infrastructure can play.</w:t>
      </w:r>
    </w:p>
    <w:p w14:paraId="5EC12A39" w14:textId="77777777" w:rsidR="00E34F5D" w:rsidRPr="00E2428F" w:rsidRDefault="00E34F5D" w:rsidP="00E34F5D">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337DB8E8" w14:textId="77777777" w:rsidR="00E34F5D" w:rsidRPr="00E2428F" w:rsidRDefault="00E34F5D" w:rsidP="00E34F5D">
      <w:pPr>
        <w:rPr>
          <w:sz w:val="4"/>
          <w:szCs w:val="4"/>
        </w:rPr>
      </w:pPr>
      <w:r w:rsidRPr="00E2428F">
        <w:rPr>
          <w:sz w:val="4"/>
          <w:szCs w:val="4"/>
        </w:rPr>
        <w:t>Regulators</w:t>
      </w:r>
    </w:p>
    <w:p w14:paraId="792B664F" w14:textId="77777777" w:rsidR="00E34F5D" w:rsidRPr="00E2428F" w:rsidRDefault="00E34F5D" w:rsidP="00E34F5D">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1100D039" w14:textId="77777777" w:rsidR="00E34F5D" w:rsidRPr="00E2428F" w:rsidRDefault="00E34F5D" w:rsidP="00E34F5D">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740E75B" w14:textId="77777777" w:rsidR="00E34F5D" w:rsidRPr="00E2428F" w:rsidRDefault="00E34F5D" w:rsidP="00E34F5D">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3FF8874B" w14:textId="77777777" w:rsidR="00E34F5D" w:rsidRPr="00E2428F" w:rsidRDefault="00E34F5D" w:rsidP="00E34F5D">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3C6B1E0A" w14:textId="77777777" w:rsidR="00E34F5D" w:rsidRPr="00E2428F" w:rsidRDefault="00E34F5D" w:rsidP="00E34F5D">
      <w:pPr>
        <w:rPr>
          <w:sz w:val="4"/>
          <w:szCs w:val="4"/>
        </w:rPr>
      </w:pPr>
      <w:r w:rsidRPr="00E2428F">
        <w:rPr>
          <w:sz w:val="4"/>
          <w:szCs w:val="4"/>
        </w:rPr>
        <w:t>Ensuring that innovators have a fair opportunity to use grids as open platforms to interact with potential customers without compromising reliability</w:t>
      </w:r>
    </w:p>
    <w:p w14:paraId="746C3EA5" w14:textId="77777777" w:rsidR="00E34F5D" w:rsidRPr="00E2428F" w:rsidRDefault="00E34F5D" w:rsidP="00E34F5D">
      <w:pPr>
        <w:rPr>
          <w:sz w:val="4"/>
          <w:szCs w:val="4"/>
        </w:rPr>
      </w:pPr>
      <w:r w:rsidRPr="00E2428F">
        <w:rPr>
          <w:sz w:val="4"/>
          <w:szCs w:val="4"/>
        </w:rPr>
        <w:t>Incentivizing monopoly grid operators to employ innovation in optimizing the value, reliability, and resilience of the services they provide</w:t>
      </w:r>
    </w:p>
    <w:p w14:paraId="77AC380C" w14:textId="77777777" w:rsidR="00E34F5D" w:rsidRPr="00E2428F" w:rsidRDefault="00E34F5D" w:rsidP="00E34F5D">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24EF2B28" w14:textId="77777777" w:rsidR="00E34F5D" w:rsidRPr="00E2428F" w:rsidRDefault="00E34F5D" w:rsidP="00E34F5D">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06576EAF" w14:textId="77777777" w:rsidR="00E34F5D" w:rsidRPr="00E2428F" w:rsidRDefault="00E34F5D" w:rsidP="00E34F5D">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633DD82F" w14:textId="77777777" w:rsidR="00E34F5D" w:rsidRPr="00E2428F" w:rsidRDefault="00E34F5D" w:rsidP="00E34F5D">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569B6E25" w14:textId="77777777" w:rsidR="00E34F5D" w:rsidRPr="00E2428F" w:rsidRDefault="00E34F5D" w:rsidP="00E34F5D">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23DD70F0" w14:textId="77777777" w:rsidR="00E34F5D" w:rsidRPr="00E2428F" w:rsidRDefault="00E34F5D" w:rsidP="00E34F5D">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01426575" w14:textId="77777777" w:rsidR="00E34F5D" w:rsidRPr="00E2428F" w:rsidRDefault="00E34F5D" w:rsidP="00E34F5D">
      <w:pPr>
        <w:rPr>
          <w:sz w:val="4"/>
          <w:szCs w:val="4"/>
        </w:rPr>
      </w:pPr>
      <w:r w:rsidRPr="00E2428F">
        <w:rPr>
          <w:sz w:val="4"/>
          <w:szCs w:val="4"/>
        </w:rPr>
        <w:t>Policymakers</w:t>
      </w:r>
    </w:p>
    <w:p w14:paraId="6B3AEACE" w14:textId="77777777" w:rsidR="00E34F5D" w:rsidRPr="00C76095" w:rsidRDefault="00E34F5D" w:rsidP="00E34F5D">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w:t>
      </w:r>
      <w:r w:rsidRPr="00C76095">
        <w:rPr>
          <w:sz w:val="16"/>
        </w:rPr>
        <w:t xml:space="preserve">empowerment and </w:t>
      </w:r>
      <w:r w:rsidRPr="00C76095">
        <w:rPr>
          <w:rStyle w:val="StyleUnderline"/>
        </w:rPr>
        <w:t xml:space="preserve">access to </w:t>
      </w:r>
      <w:r w:rsidRPr="00C76095">
        <w:rPr>
          <w:rStyle w:val="Emphasis"/>
        </w:rPr>
        <w:t>innovative disruption</w:t>
      </w:r>
      <w:r w:rsidRPr="00C76095">
        <w:rPr>
          <w:sz w:val="16"/>
        </w:rPr>
        <w:t xml:space="preserve"> </w:t>
      </w:r>
      <w:r w:rsidRPr="00C76095">
        <w:rPr>
          <w:rStyle w:val="StyleUnderline"/>
        </w:rPr>
        <w:t xml:space="preserve">must become </w:t>
      </w:r>
      <w:r w:rsidRPr="00C76095">
        <w:rPr>
          <w:rStyle w:val="Emphasis"/>
        </w:rPr>
        <w:t>priorities</w:t>
      </w:r>
      <w:r w:rsidRPr="00C76095">
        <w:rPr>
          <w:sz w:val="16"/>
        </w:rPr>
        <w:t xml:space="preserve"> alongside consumer protection. Energy policy should seek to address market failures in the deployment of new products and services, through consumer education and, where appropriate, support for technology deployment.</w:t>
      </w:r>
    </w:p>
    <w:p w14:paraId="4E4ECE9B" w14:textId="77777777" w:rsidR="00E34F5D" w:rsidRPr="00C76095" w:rsidRDefault="00E34F5D" w:rsidP="00E34F5D">
      <w:pPr>
        <w:rPr>
          <w:sz w:val="4"/>
          <w:szCs w:val="4"/>
        </w:rPr>
      </w:pPr>
      <w:r w:rsidRPr="00C76095">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4058F9BC" w14:textId="77777777" w:rsidR="00E34F5D" w:rsidRPr="00C76095" w:rsidRDefault="00E34F5D" w:rsidP="00E34F5D">
      <w:pPr>
        <w:rPr>
          <w:sz w:val="16"/>
        </w:rPr>
      </w:pPr>
      <w:r w:rsidRPr="00C76095">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C76095">
        <w:rPr>
          <w:rStyle w:val="StyleUnderline"/>
        </w:rPr>
        <w:t xml:space="preserve">with a proactive focus on the relative net benefits of </w:t>
      </w:r>
      <w:r w:rsidRPr="00C76095">
        <w:rPr>
          <w:rStyle w:val="Emphasis"/>
        </w:rPr>
        <w:t>nontraditional, non-supply-side</w:t>
      </w:r>
      <w:r w:rsidRPr="00C76095">
        <w:rPr>
          <w:sz w:val="16"/>
        </w:rPr>
        <w:t xml:space="preserve"> </w:t>
      </w:r>
      <w:r w:rsidRPr="00C76095">
        <w:rPr>
          <w:rStyle w:val="StyleUnderline"/>
        </w:rPr>
        <w:t>alternatives</w:t>
      </w:r>
      <w:r w:rsidRPr="00C76095">
        <w:rPr>
          <w:sz w:val="16"/>
        </w:rPr>
        <w:t>.</w:t>
      </w:r>
    </w:p>
    <w:p w14:paraId="30716A94" w14:textId="77777777" w:rsidR="00E34F5D" w:rsidRPr="00C76095" w:rsidRDefault="00E34F5D" w:rsidP="00E34F5D">
      <w:pPr>
        <w:rPr>
          <w:sz w:val="4"/>
          <w:szCs w:val="4"/>
        </w:rPr>
      </w:pPr>
      <w:r w:rsidRPr="00C76095">
        <w:rPr>
          <w:sz w:val="4"/>
          <w:szCs w:val="4"/>
        </w:rPr>
        <w:t>Legislators</w:t>
      </w:r>
    </w:p>
    <w:p w14:paraId="0A127BF9" w14:textId="77777777" w:rsidR="00E34F5D" w:rsidRPr="00C76095" w:rsidRDefault="00E34F5D" w:rsidP="00E34F5D">
      <w:pPr>
        <w:rPr>
          <w:sz w:val="4"/>
          <w:szCs w:val="4"/>
        </w:rPr>
      </w:pPr>
      <w:r w:rsidRPr="00C76095">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022AA886" w14:textId="77777777" w:rsidR="00E34F5D" w:rsidRPr="00C76095" w:rsidRDefault="00E34F5D" w:rsidP="00E34F5D">
      <w:pPr>
        <w:rPr>
          <w:sz w:val="16"/>
        </w:rPr>
      </w:pPr>
      <w:r w:rsidRPr="00C76095">
        <w:rPr>
          <w:rStyle w:val="StyleUnderline"/>
        </w:rPr>
        <w:t>Legislators should</w:t>
      </w:r>
      <w:r w:rsidRPr="00C76095">
        <w:rPr>
          <w:sz w:val="16"/>
        </w:rPr>
        <w:t xml:space="preserve"> also pass legislation to expand and clarify the statutory mandate for regulators, </w:t>
      </w:r>
      <w:r w:rsidRPr="00C76095">
        <w:rPr>
          <w:rStyle w:val="Emphasis"/>
        </w:rPr>
        <w:t>empower</w:t>
      </w:r>
      <w:r w:rsidRPr="00C76095">
        <w:rPr>
          <w:sz w:val="16"/>
        </w:rPr>
        <w:t xml:space="preserve">ing them </w:t>
      </w:r>
      <w:r w:rsidRPr="00C76095">
        <w:rPr>
          <w:rStyle w:val="StyleUnderline"/>
        </w:rPr>
        <w:t>to</w:t>
      </w:r>
      <w:r w:rsidRPr="00C76095">
        <w:rPr>
          <w:sz w:val="16"/>
        </w:rPr>
        <w:t xml:space="preserve"> </w:t>
      </w:r>
      <w:r w:rsidRPr="00C76095">
        <w:rPr>
          <w:rStyle w:val="Emphasis"/>
        </w:rPr>
        <w:t>innovate</w:t>
      </w:r>
      <w:r w:rsidRPr="00C76095">
        <w:rPr>
          <w:sz w:val="16"/>
        </w:rPr>
        <w:t xml:space="preserve"> </w:t>
      </w:r>
      <w:r w:rsidRPr="00C76095">
        <w:rPr>
          <w:rStyle w:val="StyleUnderline"/>
        </w:rPr>
        <w:t>in</w:t>
      </w:r>
      <w:r w:rsidRPr="00C76095">
        <w:rPr>
          <w:sz w:val="16"/>
        </w:rPr>
        <w:t xml:space="preserve"> their </w:t>
      </w:r>
      <w:r w:rsidRPr="00C76095">
        <w:rPr>
          <w:rStyle w:val="StyleUnderline"/>
        </w:rPr>
        <w:t>pursuit of reliability and affordability and direct</w:t>
      </w:r>
      <w:r w:rsidRPr="00C76095">
        <w:rPr>
          <w:sz w:val="16"/>
        </w:rPr>
        <w:t xml:space="preserve">ing </w:t>
      </w:r>
      <w:r w:rsidRPr="00C76095">
        <w:rPr>
          <w:rStyle w:val="StyleUnderline"/>
        </w:rPr>
        <w:t>them to actively consider nontraditional, non-supply-side solutions and solution providers</w:t>
      </w:r>
      <w:r w:rsidRPr="00C76095">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398FBE79" w14:textId="77777777" w:rsidR="00E34F5D" w:rsidRPr="00C76095" w:rsidRDefault="00E34F5D" w:rsidP="00E34F5D">
      <w:pPr>
        <w:rPr>
          <w:sz w:val="4"/>
          <w:szCs w:val="4"/>
        </w:rPr>
      </w:pPr>
      <w:r w:rsidRPr="00C76095">
        <w:rPr>
          <w:sz w:val="4"/>
          <w:szCs w:val="4"/>
        </w:rPr>
        <w:t>Incumbent Industry Players</w:t>
      </w:r>
    </w:p>
    <w:p w14:paraId="5A8AFEBA" w14:textId="77777777" w:rsidR="00E34F5D" w:rsidRPr="00C76095" w:rsidRDefault="00E34F5D" w:rsidP="00E34F5D">
      <w:pPr>
        <w:rPr>
          <w:sz w:val="4"/>
          <w:szCs w:val="4"/>
        </w:rPr>
      </w:pPr>
      <w:r w:rsidRPr="00C76095">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15AFD17" w14:textId="77777777" w:rsidR="00E34F5D" w:rsidRPr="00C76095" w:rsidRDefault="00E34F5D" w:rsidP="00E34F5D">
      <w:pPr>
        <w:rPr>
          <w:sz w:val="4"/>
          <w:szCs w:val="4"/>
        </w:rPr>
      </w:pPr>
      <w:r w:rsidRPr="00C76095">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3AAC14D3" w14:textId="77777777" w:rsidR="00E34F5D" w:rsidRPr="00E2428F" w:rsidRDefault="00E34F5D" w:rsidP="00E34F5D">
      <w:pPr>
        <w:rPr>
          <w:sz w:val="4"/>
          <w:szCs w:val="4"/>
        </w:rPr>
      </w:pPr>
      <w:r w:rsidRPr="00C76095">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6A7C8B4" w14:textId="77777777" w:rsidR="00E34F5D" w:rsidRPr="00E2428F" w:rsidRDefault="00E34F5D" w:rsidP="00E34F5D">
      <w:pPr>
        <w:rPr>
          <w:sz w:val="4"/>
          <w:szCs w:val="4"/>
        </w:rPr>
      </w:pPr>
      <w:r w:rsidRPr="00E2428F">
        <w:rPr>
          <w:sz w:val="4"/>
          <w:szCs w:val="4"/>
        </w:rPr>
        <w:t>Innovators</w:t>
      </w:r>
    </w:p>
    <w:p w14:paraId="1DCB8A5E" w14:textId="77777777" w:rsidR="00E34F5D" w:rsidRPr="00E2428F" w:rsidRDefault="00E34F5D" w:rsidP="00E34F5D">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487FE0F" w14:textId="77777777" w:rsidR="00E34F5D" w:rsidRPr="00E2428F" w:rsidRDefault="00E34F5D" w:rsidP="00E34F5D">
      <w:pPr>
        <w:rPr>
          <w:sz w:val="4"/>
          <w:szCs w:val="4"/>
        </w:rPr>
      </w:pPr>
      <w:r w:rsidRPr="00E2428F">
        <w:rPr>
          <w:sz w:val="4"/>
          <w:szCs w:val="4"/>
        </w:rPr>
        <w:t>Customers</w:t>
      </w:r>
    </w:p>
    <w:p w14:paraId="102A4AFC" w14:textId="77777777" w:rsidR="00E34F5D" w:rsidRPr="00E2428F" w:rsidRDefault="00E34F5D" w:rsidP="00E34F5D">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418B6E9A" w14:textId="77777777" w:rsidR="00E34F5D" w:rsidRPr="00E2428F" w:rsidRDefault="00E34F5D" w:rsidP="00E34F5D">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1D1EE79C" w14:textId="77777777" w:rsidR="00E34F5D" w:rsidRPr="00E2428F" w:rsidRDefault="00E34F5D" w:rsidP="00E34F5D">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45A80119" w14:textId="77777777" w:rsidR="00E34F5D" w:rsidRPr="00E2428F" w:rsidRDefault="00E34F5D" w:rsidP="00E34F5D">
      <w:pPr>
        <w:rPr>
          <w:sz w:val="4"/>
          <w:szCs w:val="4"/>
        </w:rPr>
      </w:pPr>
      <w:r w:rsidRPr="00E2428F">
        <w:rPr>
          <w:sz w:val="4"/>
          <w:szCs w:val="4"/>
        </w:rPr>
        <w:t>IV. Action Plans for Implementation</w:t>
      </w:r>
    </w:p>
    <w:p w14:paraId="593EE31D" w14:textId="77777777" w:rsidR="00E34F5D" w:rsidRPr="00E2428F" w:rsidRDefault="00E34F5D" w:rsidP="00E34F5D">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5C9BB0DE" w14:textId="77777777" w:rsidR="00E34F5D" w:rsidRPr="00E2428F" w:rsidRDefault="00E34F5D" w:rsidP="00E34F5D">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5BDD0C9D" w14:textId="77777777" w:rsidR="00E34F5D" w:rsidRDefault="00E34F5D" w:rsidP="00E34F5D">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w:t>
      </w:r>
      <w:r w:rsidRPr="00C76095">
        <w:rPr>
          <w:sz w:val="16"/>
        </w:rPr>
        <w:t xml:space="preserve">believe that </w:t>
      </w:r>
      <w:r w:rsidRPr="00C76095">
        <w:rPr>
          <w:rStyle w:val="Emphasis"/>
        </w:rPr>
        <w:t>building blocks</w:t>
      </w:r>
      <w:r w:rsidRPr="00C76095">
        <w:rPr>
          <w:sz w:val="16"/>
        </w:rPr>
        <w:t xml:space="preserve"> (</w:t>
      </w:r>
      <w:r w:rsidRPr="00C76095">
        <w:rPr>
          <w:rStyle w:val="StyleUnderline"/>
        </w:rPr>
        <w:t>including</w:t>
      </w:r>
      <w:r w:rsidRPr="00C76095">
        <w:rPr>
          <w:sz w:val="16"/>
        </w:rPr>
        <w:t xml:space="preserve">, for example, </w:t>
      </w:r>
      <w:r w:rsidRPr="00C76095">
        <w:rPr>
          <w:rStyle w:val="Emphasis"/>
        </w:rPr>
        <w:t>microgrids</w:t>
      </w:r>
      <w:r w:rsidRPr="00C76095">
        <w:rPr>
          <w:sz w:val="16"/>
        </w:rPr>
        <w:t xml:space="preserve"> </w:t>
      </w:r>
      <w:r w:rsidRPr="00C76095">
        <w:rPr>
          <w:rStyle w:val="StyleUnderline"/>
        </w:rPr>
        <w:t>and</w:t>
      </w:r>
      <w:r w:rsidRPr="00C76095">
        <w:rPr>
          <w:sz w:val="16"/>
        </w:rPr>
        <w:t xml:space="preserve"> </w:t>
      </w:r>
      <w:r w:rsidRPr="00C76095">
        <w:rPr>
          <w:rStyle w:val="Emphasis"/>
        </w:rPr>
        <w:t>flexible loads</w:t>
      </w:r>
      <w:r w:rsidRPr="00C76095">
        <w:rPr>
          <w:sz w:val="16"/>
        </w:rPr>
        <w:t xml:space="preserve">) </w:t>
      </w:r>
      <w:r w:rsidRPr="00C76095">
        <w:rPr>
          <w:rStyle w:val="StyleUnderline"/>
        </w:rPr>
        <w:t xml:space="preserve">can be </w:t>
      </w:r>
      <w:r w:rsidRPr="00C76095">
        <w:rPr>
          <w:rStyle w:val="Emphasis"/>
        </w:rPr>
        <w:t>aggregated</w:t>
      </w:r>
      <w:r w:rsidRPr="00C76095">
        <w:rPr>
          <w:sz w:val="16"/>
        </w:rPr>
        <w:t xml:space="preserve"> </w:t>
      </w:r>
      <w:r w:rsidRPr="00C76095">
        <w:rPr>
          <w:rStyle w:val="StyleUnderline"/>
        </w:rPr>
        <w:t xml:space="preserve">into the existing systems and offer a pathway to </w:t>
      </w:r>
      <w:r w:rsidRPr="00C76095">
        <w:rPr>
          <w:rStyle w:val="Emphasis"/>
          <w:sz w:val="24"/>
          <w:szCs w:val="24"/>
        </w:rPr>
        <w:t>transformative change.</w:t>
      </w:r>
    </w:p>
    <w:p w14:paraId="4A39C651" w14:textId="77777777" w:rsidR="00E34F5D" w:rsidRDefault="00E34F5D" w:rsidP="00E34F5D">
      <w:pPr>
        <w:rPr>
          <w:rStyle w:val="Emphasis"/>
          <w:sz w:val="24"/>
          <w:szCs w:val="24"/>
        </w:rPr>
      </w:pPr>
    </w:p>
    <w:p w14:paraId="2579DEC1" w14:textId="77777777" w:rsidR="00E34F5D" w:rsidRDefault="00E34F5D" w:rsidP="00E34F5D">
      <w:pPr>
        <w:pStyle w:val="Heading4"/>
      </w:pPr>
      <w:r>
        <w:t xml:space="preserve">Grid collapse </w:t>
      </w:r>
      <w:r w:rsidRPr="00CB1EF7">
        <w:rPr>
          <w:u w:val="single"/>
        </w:rPr>
        <w:t>ends civilization</w:t>
      </w:r>
      <w:r>
        <w:t>.</w:t>
      </w:r>
    </w:p>
    <w:p w14:paraId="4F6356F9" w14:textId="77777777" w:rsidR="00E34F5D" w:rsidRDefault="00E34F5D" w:rsidP="00E34F5D">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10C6586" w14:textId="77777777" w:rsidR="00E34F5D" w:rsidRPr="00CB1EF7" w:rsidRDefault="00E34F5D" w:rsidP="00E34F5D">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439FA211" w14:textId="77777777" w:rsidR="00E34F5D" w:rsidRPr="00ED1EBE" w:rsidRDefault="00E34F5D" w:rsidP="00E34F5D">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5E193E97" w14:textId="77777777" w:rsidR="00E34F5D" w:rsidRPr="00CB1EF7" w:rsidRDefault="00E34F5D" w:rsidP="00E34F5D">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9830D96" w14:textId="77777777" w:rsidR="00E34F5D" w:rsidRPr="00ED1EBE" w:rsidRDefault="00E34F5D" w:rsidP="00E34F5D">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03ACE819" w14:textId="77777777" w:rsidR="00E34F5D" w:rsidRPr="00CB1EF7" w:rsidRDefault="00E34F5D" w:rsidP="00E34F5D">
      <w:pPr>
        <w:rPr>
          <w:sz w:val="16"/>
        </w:rPr>
      </w:pPr>
      <w:r w:rsidRPr="00ED1EBE">
        <w:rPr>
          <w:sz w:val="16"/>
        </w:rPr>
        <w:t>I want you to be better prepared.</w:t>
      </w:r>
    </w:p>
    <w:p w14:paraId="1B50A7D4" w14:textId="77777777" w:rsidR="00E34F5D" w:rsidRPr="00CB1EF7" w:rsidRDefault="00E34F5D" w:rsidP="00E34F5D">
      <w:pPr>
        <w:rPr>
          <w:rStyle w:val="Emphasis"/>
        </w:rPr>
      </w:pPr>
      <w:r w:rsidRPr="00CB1EF7">
        <w:rPr>
          <w:rStyle w:val="Emphasis"/>
        </w:rPr>
        <w:t>The Probability of Darkness</w:t>
      </w:r>
    </w:p>
    <w:p w14:paraId="004331F5" w14:textId="77777777" w:rsidR="00E34F5D" w:rsidRPr="00CB1EF7" w:rsidRDefault="00E34F5D" w:rsidP="00E34F5D">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9834AC">
        <w:rPr>
          <w:rStyle w:val="StyleUnderline"/>
        </w:rPr>
        <w:t xml:space="preserve">infrastructure </w:t>
      </w:r>
      <w:r w:rsidRPr="009834AC">
        <w:rPr>
          <w:rStyle w:val="Emphasis"/>
        </w:rPr>
        <w:t>isn’t just theoretical</w:t>
      </w:r>
      <w:r w:rsidRPr="009834AC">
        <w:rPr>
          <w:sz w:val="16"/>
        </w:rPr>
        <w:t xml:space="preserve"> — </w:t>
      </w:r>
      <w:r w:rsidRPr="009834AC">
        <w:rPr>
          <w:rStyle w:val="StyleUnderline"/>
        </w:rPr>
        <w:t xml:space="preserve">it’s </w:t>
      </w:r>
      <w:r w:rsidRPr="009834AC">
        <w:rPr>
          <w:rStyle w:val="StyleUnderline"/>
          <w:highlight w:val="yellow"/>
        </w:rPr>
        <w:t xml:space="preserve">a </w:t>
      </w:r>
      <w:r w:rsidRPr="009834AC">
        <w:rPr>
          <w:rStyle w:val="Emphasis"/>
          <w:sz w:val="24"/>
          <w:szCs w:val="24"/>
          <w:highlight w:val="yellow"/>
        </w:rPr>
        <w:t xml:space="preserve">ticking </w:t>
      </w:r>
      <w:r w:rsidRPr="00597695">
        <w:rPr>
          <w:rStyle w:val="Emphasis"/>
          <w:sz w:val="24"/>
          <w:szCs w:val="24"/>
          <w:highlight w:val="yellow"/>
        </w:rPr>
        <w:t>probability bomb with multiple detonators</w:t>
      </w:r>
      <w:r w:rsidRPr="00CB1EF7">
        <w:rPr>
          <w:sz w:val="16"/>
        </w:rPr>
        <w:t>.</w:t>
      </w:r>
    </w:p>
    <w:p w14:paraId="2CE0317D" w14:textId="77777777" w:rsidR="00E34F5D" w:rsidRPr="00CB1EF7" w:rsidRDefault="00E34F5D" w:rsidP="00E34F5D">
      <w:pPr>
        <w:rPr>
          <w:sz w:val="16"/>
        </w:rPr>
      </w:pPr>
      <w:r w:rsidRPr="00C76095">
        <w:rPr>
          <w:rStyle w:val="StyleUnderline"/>
        </w:rPr>
        <w:t>From</w:t>
      </w:r>
      <w:r w:rsidRPr="00C76095">
        <w:rPr>
          <w:sz w:val="16"/>
        </w:rPr>
        <w:t xml:space="preserve"> natural </w:t>
      </w:r>
      <w:r w:rsidRPr="00C76095">
        <w:rPr>
          <w:rStyle w:val="Emphasis"/>
        </w:rPr>
        <w:t>disasters</w:t>
      </w:r>
      <w:r w:rsidRPr="00C76095">
        <w:rPr>
          <w:sz w:val="16"/>
        </w:rPr>
        <w:t xml:space="preserve"> </w:t>
      </w:r>
      <w:r w:rsidRPr="00C76095">
        <w:rPr>
          <w:rStyle w:val="StyleUnderline"/>
        </w:rPr>
        <w:t>to</w:t>
      </w:r>
      <w:r w:rsidRPr="00C76095">
        <w:rPr>
          <w:sz w:val="16"/>
        </w:rPr>
        <w:t xml:space="preserve"> </w:t>
      </w:r>
      <w:r w:rsidRPr="00C76095">
        <w:rPr>
          <w:rStyle w:val="Emphasis"/>
        </w:rPr>
        <w:t>cyber attacks</w:t>
      </w:r>
      <w:r w:rsidRPr="00C76095">
        <w:rPr>
          <w:sz w:val="16"/>
        </w:rPr>
        <w:t xml:space="preserve">, </w:t>
      </w:r>
      <w:r w:rsidRPr="00C76095">
        <w:rPr>
          <w:rStyle w:val="StyleUnderline"/>
        </w:rPr>
        <w:t>from</w:t>
      </w:r>
      <w:r w:rsidRPr="00C76095">
        <w:rPr>
          <w:sz w:val="16"/>
        </w:rPr>
        <w:t xml:space="preserve"> </w:t>
      </w:r>
      <w:r w:rsidRPr="00C76095">
        <w:rPr>
          <w:rStyle w:val="Emphasis"/>
        </w:rPr>
        <w:t>solar flares</w:t>
      </w:r>
      <w:r w:rsidRPr="00C76095">
        <w:rPr>
          <w:sz w:val="16"/>
        </w:rPr>
        <w:t xml:space="preserve"> </w:t>
      </w:r>
      <w:r w:rsidRPr="00C76095">
        <w:rPr>
          <w:rStyle w:val="StyleUnderline"/>
        </w:rPr>
        <w:t>to</w:t>
      </w:r>
      <w:r w:rsidRPr="00C76095">
        <w:rPr>
          <w:sz w:val="16"/>
        </w:rPr>
        <w:t xml:space="preserve"> physical </w:t>
      </w:r>
      <w:r w:rsidRPr="00C76095">
        <w:rPr>
          <w:rStyle w:val="Emphasis"/>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FD745B4" w14:textId="77777777" w:rsidR="00E34F5D" w:rsidRPr="00CB1EF7" w:rsidRDefault="00E34F5D" w:rsidP="00E34F5D">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7099E294" w14:textId="77777777" w:rsidR="00E34F5D" w:rsidRPr="00CB1EF7" w:rsidRDefault="00E34F5D" w:rsidP="00E34F5D">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w:t>
      </w:r>
      <w:r w:rsidRPr="00C76095">
        <w:rPr>
          <w:rStyle w:val="StyleUnderline"/>
        </w:rPr>
        <w:t>you’ll face a resource crisis</w:t>
      </w:r>
      <w:r w:rsidRPr="00C76095">
        <w:rPr>
          <w:sz w:val="16"/>
        </w:rPr>
        <w:t xml:space="preserve"> —</w:t>
      </w:r>
      <w:r w:rsidRPr="00CB1EF7">
        <w:rPr>
          <w:sz w:val="16"/>
        </w:rPr>
        <w:t xml:space="preserve"> </w:t>
      </w:r>
      <w:r w:rsidRPr="00597695">
        <w:rPr>
          <w:rStyle w:val="Emphasis"/>
          <w:highlight w:val="yellow"/>
        </w:rPr>
        <w:t>it’s which one</w:t>
      </w:r>
      <w:r w:rsidRPr="00CB1EF7">
        <w:rPr>
          <w:rStyle w:val="Emphasis"/>
        </w:rPr>
        <w:t xml:space="preserve"> will arrive first</w:t>
      </w:r>
      <w:r w:rsidRPr="009834AC">
        <w:rPr>
          <w:sz w:val="16"/>
        </w:rPr>
        <w:t xml:space="preserve">, </w:t>
      </w:r>
      <w:r w:rsidRPr="009834AC">
        <w:rPr>
          <w:rStyle w:val="StyleUnderline"/>
        </w:rPr>
        <w:t>and</w:t>
      </w:r>
      <w:r w:rsidRPr="009834AC">
        <w:rPr>
          <w:sz w:val="16"/>
        </w:rPr>
        <w:t xml:space="preserve"> </w:t>
      </w:r>
      <w:r w:rsidRPr="009834AC">
        <w:rPr>
          <w:rStyle w:val="Emphasis"/>
          <w:sz w:val="26"/>
          <w:szCs w:val="26"/>
        </w:rPr>
        <w:t>how prepared you’ll be when it does</w:t>
      </w:r>
      <w:r w:rsidRPr="009834AC">
        <w:rPr>
          <w:sz w:val="16"/>
        </w:rPr>
        <w:t>.”</w:t>
      </w:r>
    </w:p>
    <w:p w14:paraId="5A963FF3" w14:textId="77777777" w:rsidR="00E34F5D" w:rsidRPr="00CB1EF7" w:rsidRDefault="00E34F5D" w:rsidP="00E34F5D">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5120349A" w14:textId="77777777" w:rsidR="00E34F5D" w:rsidRPr="00CB1EF7" w:rsidRDefault="00E34F5D" w:rsidP="00E34F5D">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5B8EE44A" w14:textId="77777777" w:rsidR="00E34F5D" w:rsidRPr="00CB1EF7" w:rsidRDefault="00E34F5D" w:rsidP="00E34F5D">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13D8DDC0" w14:textId="77777777" w:rsidR="00E34F5D" w:rsidRPr="00CB1EF7" w:rsidRDefault="00E34F5D" w:rsidP="00E34F5D">
      <w:pPr>
        <w:rPr>
          <w:sz w:val="16"/>
          <w:szCs w:val="16"/>
        </w:rPr>
      </w:pPr>
      <w:r w:rsidRPr="00CB1EF7">
        <w:rPr>
          <w:sz w:val="16"/>
          <w:szCs w:val="16"/>
        </w:rPr>
        <w:t>The Cruel Dependency</w:t>
      </w:r>
    </w:p>
    <w:p w14:paraId="01BFD3B0" w14:textId="77777777" w:rsidR="00E34F5D" w:rsidRPr="00ED1EBE" w:rsidRDefault="00E34F5D" w:rsidP="00E34F5D">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3728BE9C" w14:textId="77777777" w:rsidR="00E34F5D" w:rsidRPr="00ED1EBE" w:rsidRDefault="00E34F5D" w:rsidP="00E34F5D">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1253EF1" w14:textId="77777777" w:rsidR="00E34F5D" w:rsidRPr="00CB1EF7" w:rsidRDefault="00E34F5D" w:rsidP="00E34F5D">
      <w:pPr>
        <w:rPr>
          <w:sz w:val="16"/>
          <w:szCs w:val="16"/>
        </w:rPr>
      </w:pPr>
      <w:r w:rsidRPr="00ED1EBE">
        <w:rPr>
          <w:sz w:val="16"/>
          <w:szCs w:val="16"/>
        </w:rPr>
        <w:t>No pumps means no water pressure.</w:t>
      </w:r>
    </w:p>
    <w:p w14:paraId="7CEC6CFA" w14:textId="77777777" w:rsidR="00E34F5D" w:rsidRPr="00CB1EF7" w:rsidRDefault="00E34F5D" w:rsidP="00E34F5D">
      <w:pPr>
        <w:rPr>
          <w:sz w:val="16"/>
          <w:szCs w:val="16"/>
        </w:rPr>
      </w:pPr>
      <w:r w:rsidRPr="00CB1EF7">
        <w:rPr>
          <w:sz w:val="16"/>
          <w:szCs w:val="16"/>
        </w:rPr>
        <w:t>No water pressure means failed cooling systems.</w:t>
      </w:r>
    </w:p>
    <w:p w14:paraId="151DB353" w14:textId="77777777" w:rsidR="00E34F5D" w:rsidRPr="00CB1EF7" w:rsidRDefault="00E34F5D" w:rsidP="00E34F5D">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F753E69" w14:textId="77777777" w:rsidR="00E34F5D" w:rsidRDefault="00E34F5D" w:rsidP="00E34F5D">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3FE81205" w14:textId="77777777" w:rsidR="00E34F5D" w:rsidRDefault="00E34F5D" w:rsidP="00E34F5D">
      <w:pPr>
        <w:rPr>
          <w:sz w:val="16"/>
        </w:rPr>
      </w:pPr>
    </w:p>
    <w:p w14:paraId="4508156B" w14:textId="77777777" w:rsidR="00E34F5D" w:rsidRDefault="00E34F5D" w:rsidP="00E34F5D">
      <w:pPr>
        <w:pStyle w:val="Heading3"/>
      </w:pPr>
      <w:r>
        <w:t>CP---1NC</w:t>
      </w:r>
    </w:p>
    <w:p w14:paraId="622A8E46" w14:textId="77777777" w:rsidR="00E34F5D" w:rsidRDefault="00E34F5D" w:rsidP="00E34F5D">
      <w:r>
        <w:t>Golden Dome CP</w:t>
      </w:r>
    </w:p>
    <w:p w14:paraId="15A0FC8F" w14:textId="77777777" w:rsidR="00E34F5D" w:rsidRPr="00795F7E" w:rsidRDefault="00E34F5D" w:rsidP="00E34F5D">
      <w:pPr>
        <w:pStyle w:val="Heading4"/>
        <w:rPr>
          <w:rStyle w:val="StyleUnderline"/>
          <w:highlight w:val="cyan"/>
        </w:rPr>
      </w:pPr>
      <w:r>
        <w:t>The United States federal government should fund the Golden Dome missile defense system if and only if  T</w:t>
      </w:r>
      <w:r w:rsidRPr="005F199A">
        <w:t>he United States federal government promote</w:t>
      </w:r>
      <w:r>
        <w:t>s</w:t>
      </w:r>
      <w:r w:rsidRPr="005F199A">
        <w:t xml:space="preserve"> broad-based bargaining for workers in the United States</w:t>
      </w:r>
      <w:r>
        <w:t>.</w:t>
      </w:r>
    </w:p>
    <w:p w14:paraId="5C05A75B" w14:textId="77777777" w:rsidR="00E34F5D" w:rsidRDefault="00E34F5D" w:rsidP="00E34F5D">
      <w:pPr>
        <w:pStyle w:val="Heading4"/>
      </w:pPr>
    </w:p>
    <w:p w14:paraId="5FF22ABE" w14:textId="77777777" w:rsidR="00E34F5D" w:rsidRDefault="00E34F5D" w:rsidP="00E34F5D">
      <w:pPr>
        <w:pStyle w:val="Heading4"/>
      </w:pPr>
      <w:r>
        <w:t xml:space="preserve">Development of Golden Dome </w:t>
      </w:r>
      <w:r w:rsidRPr="00BA5BE8">
        <w:rPr>
          <w:u w:val="single"/>
        </w:rPr>
        <w:t>triggers</w:t>
      </w:r>
      <w:r>
        <w:t xml:space="preserve"> space arms racing. That </w:t>
      </w:r>
      <w:r w:rsidRPr="00814D37">
        <w:rPr>
          <w:u w:val="single"/>
        </w:rPr>
        <w:t>goes nuclear</w:t>
      </w:r>
      <w:r>
        <w:t>.</w:t>
      </w:r>
    </w:p>
    <w:p w14:paraId="685EAF4F" w14:textId="77777777" w:rsidR="00E34F5D" w:rsidRDefault="00E34F5D" w:rsidP="00E34F5D">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1378664F" w14:textId="77777777" w:rsidR="00E34F5D" w:rsidRPr="00814D37" w:rsidRDefault="00E34F5D" w:rsidP="00E34F5D">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814D37">
        <w:rPr>
          <w:rStyle w:val="Emphasis"/>
        </w:rPr>
        <w:t>x</w:t>
      </w:r>
      <w:r w:rsidRPr="00814D37">
        <w:rPr>
          <w:sz w:val="16"/>
        </w:rPr>
        <w:t xml:space="preserve">ecutive </w:t>
      </w:r>
      <w:r w:rsidRPr="00814D37">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814D37">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0CF99ACD" w14:textId="77777777" w:rsidR="00E34F5D" w:rsidRPr="00814D37" w:rsidRDefault="00E34F5D" w:rsidP="00E34F5D">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814D37">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814D37">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5EB4637E" w14:textId="77777777" w:rsidR="00E34F5D" w:rsidRPr="00814D37" w:rsidRDefault="00E34F5D" w:rsidP="00E34F5D">
      <w:pPr>
        <w:rPr>
          <w:sz w:val="12"/>
          <w:szCs w:val="12"/>
        </w:rPr>
      </w:pPr>
      <w:r w:rsidRPr="00814D37">
        <w:rPr>
          <w:sz w:val="12"/>
          <w:szCs w:val="12"/>
        </w:rPr>
        <w:t>But in the complicated security landscape confronting the world today, is spectacle the same as safety?</w:t>
      </w:r>
    </w:p>
    <w:p w14:paraId="4959BB61" w14:textId="77777777" w:rsidR="00E34F5D" w:rsidRPr="00814D37" w:rsidRDefault="00E34F5D" w:rsidP="00E34F5D">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12765394" w14:textId="77777777" w:rsidR="00E34F5D" w:rsidRPr="00814D37" w:rsidRDefault="00E34F5D" w:rsidP="00E34F5D">
      <w:pPr>
        <w:rPr>
          <w:sz w:val="12"/>
          <w:szCs w:val="12"/>
        </w:rPr>
      </w:pPr>
      <w:r w:rsidRPr="00814D37">
        <w:rPr>
          <w:sz w:val="12"/>
          <w:szCs w:val="12"/>
        </w:rPr>
        <w:t xml:space="preserve">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  </w:t>
      </w:r>
    </w:p>
    <w:p w14:paraId="60711859" w14:textId="77777777" w:rsidR="00E34F5D" w:rsidRPr="00814D37" w:rsidRDefault="00E34F5D" w:rsidP="00E34F5D">
      <w:pPr>
        <w:rPr>
          <w:sz w:val="12"/>
          <w:szCs w:val="12"/>
        </w:rPr>
      </w:pPr>
      <w:r w:rsidRPr="00814D37">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6DC00863" w14:textId="77777777" w:rsidR="00E34F5D" w:rsidRPr="00814D37" w:rsidRDefault="00E34F5D" w:rsidP="00E34F5D">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7B0EBA0B" w14:textId="77777777" w:rsidR="00E34F5D" w:rsidRPr="00814D37" w:rsidRDefault="00E34F5D" w:rsidP="00E34F5D">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814D37">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814D37">
        <w:rPr>
          <w:rStyle w:val="Emphasis"/>
          <w:highlight w:val="yellow"/>
        </w:rPr>
        <w:t>multi-tiered system</w:t>
      </w:r>
      <w:r w:rsidRPr="00814D37">
        <w:rPr>
          <w:sz w:val="16"/>
        </w:rPr>
        <w:t xml:space="preserve"> </w:t>
      </w:r>
      <w:r w:rsidRPr="00814D37">
        <w:rPr>
          <w:rStyle w:val="StyleUnderline"/>
        </w:rPr>
        <w:t>of new sensors and interceptors—</w:t>
      </w:r>
      <w:r w:rsidRPr="00814D37">
        <w:rPr>
          <w:rStyle w:val="StyleUnderline"/>
          <w:highlight w:val="yellow"/>
        </w:rPr>
        <w:t>on the</w:t>
      </w:r>
      <w:r w:rsidRPr="00814D37">
        <w:rPr>
          <w:sz w:val="16"/>
          <w:highlight w:val="yellow"/>
        </w:rPr>
        <w:t xml:space="preserve"> </w:t>
      </w:r>
      <w:r w:rsidRPr="00814D37">
        <w:rPr>
          <w:rStyle w:val="Emphasis"/>
          <w:highlight w:val="yellow"/>
        </w:rPr>
        <w:t>ground</w:t>
      </w:r>
      <w:r w:rsidRPr="00814D37">
        <w:rPr>
          <w:sz w:val="16"/>
        </w:rPr>
        <w:t xml:space="preserve">, </w:t>
      </w:r>
      <w:r w:rsidRPr="00814D37">
        <w:rPr>
          <w:rStyle w:val="StyleUnderline"/>
        </w:rPr>
        <w:t>in the</w:t>
      </w:r>
      <w:r w:rsidRPr="00814D37">
        <w:rPr>
          <w:sz w:val="16"/>
        </w:rPr>
        <w:t xml:space="preserve"> </w:t>
      </w:r>
      <w:r w:rsidRPr="00814D37">
        <w:rPr>
          <w:rStyle w:val="Emphasis"/>
          <w:highlight w:val="yellow"/>
        </w:rPr>
        <w:t>air</w:t>
      </w:r>
      <w:r w:rsidRPr="00814D37">
        <w:rPr>
          <w:sz w:val="16"/>
          <w:highlight w:val="yellow"/>
        </w:rPr>
        <w:t xml:space="preserve">, </w:t>
      </w:r>
      <w:r w:rsidRPr="00814D37">
        <w:rPr>
          <w:rStyle w:val="StyleUnderline"/>
          <w:highlight w:val="yellow"/>
        </w:rPr>
        <w:t>and</w:t>
      </w:r>
      <w:r w:rsidRPr="00814D37">
        <w:rPr>
          <w:rStyle w:val="StyleUnderline"/>
        </w:rPr>
        <w:t xml:space="preserve"> in</w:t>
      </w:r>
      <w:r w:rsidRPr="00814D37">
        <w:rPr>
          <w:sz w:val="16"/>
        </w:rPr>
        <w:t xml:space="preserve"> </w:t>
      </w:r>
      <w:r w:rsidRPr="00814D37">
        <w:rPr>
          <w:rStyle w:val="Emphasis"/>
          <w:highlight w:val="yellow"/>
        </w:rPr>
        <w:t>space</w:t>
      </w:r>
      <w:r w:rsidRPr="00814D37">
        <w:rPr>
          <w:sz w:val="16"/>
        </w:rPr>
        <w:t>—</w:t>
      </w:r>
      <w:r w:rsidRPr="00814D37">
        <w:rPr>
          <w:rStyle w:val="StyleUnderline"/>
        </w:rPr>
        <w:t>that would work together to counter the threat of attacks</w:t>
      </w:r>
      <w:r w:rsidRPr="00814D37">
        <w:rPr>
          <w:sz w:val="16"/>
        </w:rPr>
        <w:t xml:space="preserve"> from ballistic, hypersonic, and cruise missiles. The system would be coordinated in part by artificial-intelligence models trained for real-time threat detection and response. </w:t>
      </w:r>
    </w:p>
    <w:p w14:paraId="7F043067" w14:textId="77777777" w:rsidR="00E34F5D" w:rsidRPr="00814D37" w:rsidRDefault="00E34F5D" w:rsidP="00E34F5D">
      <w:pPr>
        <w:rPr>
          <w:sz w:val="16"/>
        </w:rPr>
      </w:pPr>
      <w:r w:rsidRPr="00814D37">
        <w:rPr>
          <w:sz w:val="16"/>
        </w:rPr>
        <w:t xml:space="preserve">The </w:t>
      </w:r>
      <w:r w:rsidRPr="00814D37">
        <w:rPr>
          <w:rStyle w:val="StyleUnderline"/>
        </w:rPr>
        <w:t>technology that links the</w:t>
      </w:r>
      <w:r w:rsidRPr="00814D37">
        <w:rPr>
          <w:sz w:val="16"/>
        </w:rPr>
        <w:t xml:space="preserve"> </w:t>
      </w:r>
      <w:r w:rsidRPr="00814D37">
        <w:rPr>
          <w:rStyle w:val="Emphasis"/>
        </w:rPr>
        <w:t>Golden Dome</w:t>
      </w:r>
      <w:r w:rsidRPr="00814D37">
        <w:rPr>
          <w:sz w:val="16"/>
        </w:rPr>
        <w:t xml:space="preserve"> </w:t>
      </w:r>
      <w:r w:rsidRPr="00814D37">
        <w:rPr>
          <w:rStyle w:val="StyleUnderline"/>
        </w:rPr>
        <w:t>directly to</w:t>
      </w:r>
      <w:r w:rsidRPr="00814D37">
        <w:rPr>
          <w:sz w:val="16"/>
        </w:rPr>
        <w:t xml:space="preserve"> </w:t>
      </w:r>
      <w:r w:rsidRPr="00814D37">
        <w:rPr>
          <w:rStyle w:val="Emphasis"/>
        </w:rPr>
        <w:t>SDI</w:t>
      </w:r>
      <w:r w:rsidRPr="00814D37">
        <w:rPr>
          <w:sz w:val="16"/>
        </w:rPr>
        <w:t xml:space="preserve"> </w:t>
      </w:r>
      <w:r w:rsidRPr="00814D37">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814D37">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814D37">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5EC1DBB9" w14:textId="77777777" w:rsidR="00E34F5D" w:rsidRPr="00814D37" w:rsidRDefault="00E34F5D" w:rsidP="00E34F5D">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4E172F3C" w14:textId="77777777" w:rsidR="00E34F5D" w:rsidRPr="00814D37" w:rsidRDefault="00E34F5D" w:rsidP="00E34F5D">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6A7BE145" w14:textId="77777777" w:rsidR="00E34F5D" w:rsidRPr="00814D37" w:rsidRDefault="00E34F5D" w:rsidP="00E34F5D">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2D7DF10E" w14:textId="77777777" w:rsidR="00E34F5D" w:rsidRPr="00814D37" w:rsidRDefault="00E34F5D" w:rsidP="00E34F5D">
      <w:pPr>
        <w:rPr>
          <w:sz w:val="12"/>
          <w:szCs w:val="12"/>
        </w:rPr>
      </w:pPr>
      <w:r w:rsidRPr="00814D37">
        <w:rPr>
          <w:sz w:val="12"/>
          <w:szCs w:val="12"/>
        </w:rPr>
        <w:t xml:space="preserve">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 </w:t>
      </w:r>
    </w:p>
    <w:p w14:paraId="53956985" w14:textId="77777777" w:rsidR="00E34F5D" w:rsidRPr="00814D37" w:rsidRDefault="00E34F5D" w:rsidP="00E34F5D">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25FDFF71" w14:textId="77777777" w:rsidR="00E34F5D" w:rsidRPr="00814D37" w:rsidRDefault="00E34F5D" w:rsidP="00E34F5D">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1C3D49A6" w14:textId="77777777" w:rsidR="00E34F5D" w:rsidRPr="00814D37" w:rsidRDefault="00E34F5D" w:rsidP="00E34F5D">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763F3699" w14:textId="77777777" w:rsidR="00E34F5D" w:rsidRPr="00814D37" w:rsidRDefault="00E34F5D" w:rsidP="00E34F5D">
      <w:pPr>
        <w:rPr>
          <w:sz w:val="16"/>
        </w:rPr>
      </w:pPr>
      <w:r w:rsidRPr="00814D37">
        <w:rPr>
          <w:sz w:val="12"/>
          <w:szCs w:val="12"/>
        </w:rPr>
        <w:t xml:space="preserve">“There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 </w:t>
      </w:r>
    </w:p>
    <w:p w14:paraId="721E8EDB" w14:textId="77777777" w:rsidR="00E34F5D" w:rsidRPr="00814D37" w:rsidRDefault="00E34F5D" w:rsidP="00E34F5D">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814D37">
        <w:rPr>
          <w:rStyle w:val="StyleUnderline"/>
          <w:highlight w:val="yellow"/>
        </w:rPr>
        <w:t>raising</w:t>
      </w:r>
      <w:r w:rsidRPr="00814D37">
        <w:rPr>
          <w:sz w:val="16"/>
          <w:highlight w:val="yellow"/>
        </w:rPr>
        <w:t xml:space="preserve"> </w:t>
      </w:r>
      <w:r w:rsidRPr="00814D37">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814D37">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814D37">
        <w:rPr>
          <w:rStyle w:val="Emphasis"/>
          <w:sz w:val="24"/>
          <w:szCs w:val="24"/>
          <w:highlight w:val="yellow"/>
        </w:rPr>
        <w:t>roiling multipolarity of established and nascent nuc</w:t>
      </w:r>
      <w:r w:rsidRPr="00814D37">
        <w:rPr>
          <w:sz w:val="16"/>
        </w:rPr>
        <w:t xml:space="preserve">lear </w:t>
      </w:r>
      <w:r w:rsidRPr="00814D37">
        <w:rPr>
          <w:rStyle w:val="Emphasis"/>
          <w:sz w:val="24"/>
          <w:szCs w:val="24"/>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814D37">
        <w:rPr>
          <w:rStyle w:val="StyleUnderline"/>
          <w:highlight w:val="yellow"/>
        </w:rPr>
        <w:t>expressed</w:t>
      </w:r>
      <w:r w:rsidRPr="00814D37">
        <w:rPr>
          <w:sz w:val="16"/>
          <w:highlight w:val="yellow"/>
        </w:rPr>
        <w:t xml:space="preserve"> </w:t>
      </w:r>
      <w:r w:rsidRPr="00814D37">
        <w:rPr>
          <w:rStyle w:val="Emphasis"/>
          <w:highlight w:val="yellow"/>
        </w:rPr>
        <w:t>dismay</w:t>
      </w:r>
      <w:r w:rsidRPr="00814D37">
        <w:rPr>
          <w:sz w:val="16"/>
          <w:highlight w:val="yellow"/>
        </w:rPr>
        <w:t xml:space="preserve"> </w:t>
      </w:r>
      <w:r w:rsidRPr="00814D37">
        <w:rPr>
          <w:rStyle w:val="StyleUnderline"/>
          <w:highlight w:val="yellow"/>
        </w:rPr>
        <w:t>over the about-face</w:t>
      </w:r>
      <w:r w:rsidRPr="00814D37">
        <w:rPr>
          <w:rStyle w:val="StyleUnderline"/>
        </w:rPr>
        <w:t xml:space="preserve"> on American</w:t>
      </w:r>
      <w:r w:rsidRPr="00814D37">
        <w:rPr>
          <w:sz w:val="16"/>
        </w:rPr>
        <w:t xml:space="preserve"> </w:t>
      </w:r>
      <w:r w:rsidRPr="00814D37">
        <w:rPr>
          <w:rStyle w:val="Emphasis"/>
        </w:rPr>
        <w:t>m</w:t>
      </w:r>
      <w:r w:rsidRPr="00814D37">
        <w:rPr>
          <w:sz w:val="16"/>
        </w:rPr>
        <w:t xml:space="preserve">issile </w:t>
      </w:r>
      <w:r w:rsidRPr="00814D37">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195B4A64" w14:textId="77777777" w:rsidR="00E34F5D" w:rsidRPr="00814D37" w:rsidRDefault="00E34F5D" w:rsidP="00E34F5D">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5E41A848" w14:textId="77777777" w:rsidR="00E34F5D" w:rsidRPr="00814D37" w:rsidRDefault="00E34F5D" w:rsidP="00E34F5D">
      <w:pPr>
        <w:rPr>
          <w:sz w:val="16"/>
        </w:rPr>
      </w:pPr>
      <w:r w:rsidRPr="00814D37">
        <w:rPr>
          <w:sz w:val="16"/>
        </w:rPr>
        <w:t>The fact that we “blew up that logic” will “have a big impact on whether or not the program actually succeeds in creating the vision that it lays out,” she adds.</w:t>
      </w:r>
    </w:p>
    <w:p w14:paraId="17E1B6B6" w14:textId="77777777" w:rsidR="00E34F5D" w:rsidRPr="00814D37" w:rsidRDefault="00E34F5D" w:rsidP="00E34F5D">
      <w:pPr>
        <w:rPr>
          <w:sz w:val="16"/>
        </w:rPr>
      </w:pPr>
      <w:r w:rsidRPr="00814D37">
        <w:rPr>
          <w:sz w:val="16"/>
        </w:rPr>
        <w:t xml:space="preserve">Russian and Chinese </w:t>
      </w:r>
      <w:r w:rsidRPr="00814D37">
        <w:rPr>
          <w:rStyle w:val="StyleUnderline"/>
        </w:rPr>
        <w:t>officials called the Golden Dome</w:t>
      </w:r>
      <w:r w:rsidRPr="00814D37">
        <w:rPr>
          <w:sz w:val="16"/>
        </w:rPr>
        <w:t xml:space="preserve"> “</w:t>
      </w:r>
      <w:r w:rsidRPr="00814D37">
        <w:rPr>
          <w:rStyle w:val="Emphasis"/>
          <w:highlight w:val="yellow"/>
        </w:rPr>
        <w:t>deeply destabilizing in nature</w:t>
      </w:r>
      <w:r w:rsidRPr="00814D37">
        <w:rPr>
          <w:sz w:val="16"/>
        </w:rPr>
        <w:t xml:space="preserve">” in a joint statement in May, </w:t>
      </w:r>
      <w:r w:rsidRPr="00814D37">
        <w:rPr>
          <w:rStyle w:val="StyleUnderline"/>
          <w:highlight w:val="yellow"/>
        </w:rPr>
        <w:t>and</w:t>
      </w:r>
      <w:r w:rsidRPr="00814D37">
        <w:rPr>
          <w:sz w:val="16"/>
        </w:rPr>
        <w:t xml:space="preserve"> North Korea’s foreign ministry </w:t>
      </w:r>
      <w:r w:rsidRPr="00814D37">
        <w:rPr>
          <w:rStyle w:val="StyleUnderline"/>
        </w:rPr>
        <w:t>warned it could “</w:t>
      </w:r>
      <w:r w:rsidRPr="00814D37">
        <w:rPr>
          <w:rStyle w:val="StyleUnderline"/>
          <w:highlight w:val="yellow"/>
        </w:rPr>
        <w:t>turn</w:t>
      </w:r>
      <w:r w:rsidRPr="00814D37">
        <w:rPr>
          <w:rStyle w:val="StyleUnderline"/>
        </w:rPr>
        <w:t xml:space="preserve"> outer </w:t>
      </w:r>
      <w:r w:rsidRPr="00814D37">
        <w:rPr>
          <w:rStyle w:val="StyleUnderline"/>
          <w:highlight w:val="yellow"/>
        </w:rPr>
        <w:t>space into a</w:t>
      </w:r>
      <w:r w:rsidRPr="00814D37">
        <w:rPr>
          <w:sz w:val="16"/>
        </w:rPr>
        <w:t xml:space="preserve"> potential </w:t>
      </w:r>
      <w:r w:rsidRPr="00814D37">
        <w:rPr>
          <w:rStyle w:val="Emphasis"/>
        </w:rPr>
        <w:t>nuc</w:t>
      </w:r>
      <w:r w:rsidRPr="00814D37">
        <w:rPr>
          <w:sz w:val="16"/>
        </w:rPr>
        <w:t xml:space="preserve">lear </w:t>
      </w:r>
      <w:r w:rsidRPr="00814D37">
        <w:rPr>
          <w:rStyle w:val="Emphasis"/>
          <w:highlight w:val="yellow"/>
        </w:rPr>
        <w:t>war</w:t>
      </w:r>
      <w:r w:rsidRPr="00814D37">
        <w:rPr>
          <w:sz w:val="16"/>
          <w:highlight w:val="yellow"/>
        </w:rPr>
        <w:t xml:space="preserve"> </w:t>
      </w:r>
      <w:r w:rsidRPr="00814D37">
        <w:rPr>
          <w:rStyle w:val="StyleUnderline"/>
          <w:highlight w:val="yellow"/>
        </w:rPr>
        <w:t>field</w:t>
      </w:r>
      <w:r w:rsidRPr="00814D37">
        <w:rPr>
          <w:sz w:val="16"/>
        </w:rPr>
        <w:t xml:space="preserve">.”  </w:t>
      </w:r>
    </w:p>
    <w:p w14:paraId="492B34D1" w14:textId="77777777" w:rsidR="00E34F5D" w:rsidRPr="00814D37" w:rsidRDefault="00E34F5D" w:rsidP="00E34F5D">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19960175" w14:textId="77777777" w:rsidR="00E34F5D" w:rsidRPr="00814D37" w:rsidRDefault="00E34F5D" w:rsidP="00E34F5D">
      <w:pPr>
        <w:rPr>
          <w:sz w:val="12"/>
          <w:szCs w:val="12"/>
        </w:rPr>
      </w:pPr>
      <w:r w:rsidRPr="00814D37">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2AC29C94" w14:textId="77777777" w:rsidR="00E34F5D" w:rsidRPr="00814D37" w:rsidRDefault="00E34F5D" w:rsidP="00E34F5D">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06FDA0A7" w14:textId="77777777" w:rsidR="00E34F5D" w:rsidRPr="00814D37" w:rsidRDefault="00E34F5D" w:rsidP="00E34F5D">
      <w:pPr>
        <w:rPr>
          <w:sz w:val="12"/>
          <w:szCs w:val="12"/>
        </w:rPr>
      </w:pPr>
      <w:r w:rsidRPr="00814D37">
        <w:rPr>
          <w:sz w:val="12"/>
          <w:szCs w:val="12"/>
        </w:rPr>
        <w:t xml:space="preserve">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  </w:t>
      </w:r>
    </w:p>
    <w:p w14:paraId="4B08D3B3" w14:textId="77777777" w:rsidR="00E34F5D" w:rsidRPr="00814D37" w:rsidRDefault="00E34F5D" w:rsidP="00E34F5D">
      <w:pPr>
        <w:rPr>
          <w:sz w:val="16"/>
        </w:rPr>
      </w:pPr>
      <w:r w:rsidRPr="00814D37">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2CAE5A3D" w14:textId="77777777" w:rsidR="00E34F5D" w:rsidRPr="00814D37" w:rsidRDefault="00E34F5D" w:rsidP="00E34F5D">
      <w:pPr>
        <w:rPr>
          <w:sz w:val="16"/>
        </w:rPr>
      </w:pPr>
      <w:r w:rsidRPr="00814D37">
        <w:rPr>
          <w:sz w:val="16"/>
        </w:rPr>
        <w:t xml:space="preserve">Even </w:t>
      </w:r>
      <w:r w:rsidRPr="00814D37">
        <w:rPr>
          <w:rStyle w:val="StyleUnderline"/>
        </w:rPr>
        <w:t>in our era of</w:t>
      </w:r>
      <w:r w:rsidRPr="00814D37">
        <w:rPr>
          <w:sz w:val="16"/>
        </w:rPr>
        <w:t xml:space="preserve"> </w:t>
      </w:r>
      <w:r w:rsidRPr="00814D37">
        <w:rPr>
          <w:rStyle w:val="Emphasis"/>
        </w:rPr>
        <w:t>entrenched</w:t>
      </w:r>
      <w:r w:rsidRPr="00814D37">
        <w:rPr>
          <w:sz w:val="16"/>
        </w:rPr>
        <w:t xml:space="preserve"> </w:t>
      </w:r>
      <w:r w:rsidRPr="00814D37">
        <w:rPr>
          <w:rStyle w:val="StyleUnderline"/>
        </w:rPr>
        <w:t xml:space="preserve">political polarization, </w:t>
      </w:r>
      <w:r w:rsidRPr="00814D37">
        <w:rPr>
          <w:rStyle w:val="StyleUnderline"/>
          <w:highlight w:val="yellow"/>
        </w:rPr>
        <w:t>there is</w:t>
      </w:r>
      <w:r w:rsidRPr="00814D37">
        <w:rPr>
          <w:sz w:val="16"/>
          <w:highlight w:val="yellow"/>
        </w:rPr>
        <w:t xml:space="preserve"> </w:t>
      </w:r>
      <w:r w:rsidRPr="00814D37">
        <w:rPr>
          <w:rStyle w:val="Emphasis"/>
          <w:sz w:val="24"/>
          <w:szCs w:val="24"/>
          <w:highlight w:val="yellow"/>
        </w:rPr>
        <w:t>support across party lines for upgrading and optimizing</w:t>
      </w:r>
      <w:r w:rsidRPr="00814D37">
        <w:rPr>
          <w:sz w:val="16"/>
        </w:rPr>
        <w:t xml:space="preserve"> America’s </w:t>
      </w:r>
      <w:r w:rsidRPr="00814D37">
        <w:rPr>
          <w:rStyle w:val="StyleUnderline"/>
          <w:highlight w:val="yellow"/>
        </w:rPr>
        <w:t>missile defense</w:t>
      </w:r>
      <w:r w:rsidRPr="00814D37">
        <w:rPr>
          <w:rStyle w:val="StyleUnderline"/>
        </w:rPr>
        <w:t xml:space="preserve"> systems</w:t>
      </w:r>
      <w:r w:rsidRPr="00814D37">
        <w:rPr>
          <w:sz w:val="16"/>
        </w:rPr>
        <w:t xml:space="preserve">. No long-range missile has ever struck US soil, but an attack would be disastrous for the nation and the world. </w:t>
      </w:r>
    </w:p>
    <w:p w14:paraId="37C89254" w14:textId="77777777" w:rsidR="00E34F5D" w:rsidRPr="00814D37" w:rsidRDefault="00E34F5D" w:rsidP="00E34F5D">
      <w:pPr>
        <w:rPr>
          <w:sz w:val="16"/>
        </w:rPr>
      </w:pPr>
      <w:r w:rsidRPr="00814D37">
        <w:rPr>
          <w:sz w:val="16"/>
        </w:rPr>
        <w:t>“We’ve come a long way in terms of missile defense,” says Tomero. “</w:t>
      </w:r>
      <w:r w:rsidRPr="00814D37">
        <w:rPr>
          <w:rStyle w:val="StyleUnderline"/>
        </w:rPr>
        <w:t>There has been a lot of</w:t>
      </w:r>
      <w:r w:rsidRPr="00814D37">
        <w:rPr>
          <w:sz w:val="16"/>
        </w:rPr>
        <w:t xml:space="preserve"> </w:t>
      </w:r>
      <w:r w:rsidRPr="00814D37">
        <w:rPr>
          <w:rStyle w:val="Emphasis"/>
        </w:rPr>
        <w:t>bipartisan consensus</w:t>
      </w:r>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24A274E3" w14:textId="77777777" w:rsidR="00E34F5D" w:rsidRPr="00814D37" w:rsidRDefault="00E34F5D" w:rsidP="00E34F5D">
      <w:pPr>
        <w:rPr>
          <w:sz w:val="16"/>
        </w:rPr>
      </w:pPr>
      <w:r w:rsidRPr="00814D37">
        <w:rPr>
          <w:sz w:val="16"/>
        </w:rPr>
        <w:t xml:space="preserve">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 </w:t>
      </w:r>
    </w:p>
    <w:p w14:paraId="076AF02D" w14:textId="77777777" w:rsidR="00E34F5D" w:rsidRPr="00814D37" w:rsidRDefault="00E34F5D" w:rsidP="00E34F5D">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 </w:t>
      </w:r>
    </w:p>
    <w:p w14:paraId="2C8C9B4E" w14:textId="77777777" w:rsidR="00E34F5D" w:rsidRPr="00814D37" w:rsidRDefault="00E34F5D" w:rsidP="00E34F5D">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292ED894" w14:textId="77777777" w:rsidR="00E34F5D" w:rsidRPr="00814D37" w:rsidRDefault="00E34F5D" w:rsidP="00E34F5D">
      <w:pPr>
        <w:rPr>
          <w:sz w:val="16"/>
        </w:rPr>
      </w:pPr>
      <w:r w:rsidRPr="00814D37">
        <w:rPr>
          <w:sz w:val="16"/>
        </w:rPr>
        <w:t xml:space="preserve">But Gorbachev </w:t>
      </w:r>
      <w:r w:rsidRPr="00814D37">
        <w:rPr>
          <w:rStyle w:val="StyleUnderline"/>
          <w:highlight w:val="yellow"/>
        </w:rPr>
        <w:t>saw</w:t>
      </w:r>
      <w:r w:rsidRPr="00814D37">
        <w:rPr>
          <w:rStyle w:val="StyleUnderline"/>
        </w:rPr>
        <w:t xml:space="preserve"> the</w:t>
      </w:r>
      <w:r w:rsidRPr="00814D37">
        <w:rPr>
          <w:sz w:val="16"/>
        </w:rPr>
        <w:t xml:space="preserve"> </w:t>
      </w:r>
      <w:r w:rsidRPr="00814D37">
        <w:rPr>
          <w:rStyle w:val="Emphasis"/>
        </w:rPr>
        <w:t xml:space="preserve">space-based </w:t>
      </w:r>
      <w:r w:rsidRPr="00814D37">
        <w:rPr>
          <w:rStyle w:val="Emphasis"/>
          <w:highlight w:val="yellow"/>
        </w:rPr>
        <w:t>shield</w:t>
      </w:r>
      <w:r w:rsidRPr="00814D37">
        <w:rPr>
          <w:sz w:val="16"/>
          <w:highlight w:val="yellow"/>
        </w:rPr>
        <w:t xml:space="preserve"> </w:t>
      </w:r>
      <w:r w:rsidRPr="00814D37">
        <w:rPr>
          <w:rStyle w:val="StyleUnderline"/>
          <w:highlight w:val="yellow"/>
        </w:rPr>
        <w:t>as</w:t>
      </w:r>
      <w:r w:rsidRPr="00814D37">
        <w:rPr>
          <w:rStyle w:val="StyleUnderline"/>
        </w:rPr>
        <w:t xml:space="preserve"> an</w:t>
      </w:r>
      <w:r w:rsidRPr="00814D37">
        <w:rPr>
          <w:sz w:val="16"/>
        </w:rPr>
        <w:t xml:space="preserve"> </w:t>
      </w:r>
      <w:r w:rsidRPr="00814D37">
        <w:rPr>
          <w:rStyle w:val="Emphasis"/>
          <w:highlight w:val="yellow"/>
        </w:rPr>
        <w:t>offensive</w:t>
      </w:r>
      <w:r w:rsidRPr="00814D37">
        <w:rPr>
          <w:sz w:val="16"/>
        </w:rPr>
        <w:t xml:space="preserve"> </w:t>
      </w:r>
      <w:r w:rsidRPr="00814D37">
        <w:rPr>
          <w:rStyle w:val="StyleUnderline"/>
        </w:rPr>
        <w:t xml:space="preserve">weapon, </w:t>
      </w:r>
      <w:r w:rsidRPr="00814D37">
        <w:rPr>
          <w:rStyle w:val="StyleUnderline"/>
          <w:highlight w:val="yellow"/>
        </w:rPr>
        <w:t>since it</w:t>
      </w:r>
      <w:r w:rsidRPr="00814D37">
        <w:rPr>
          <w:rStyle w:val="StyleUnderline"/>
        </w:rPr>
        <w:t xml:space="preserve"> would </w:t>
      </w:r>
      <w:r w:rsidRPr="00814D37">
        <w:rPr>
          <w:rStyle w:val="StyleUnderline"/>
          <w:highlight w:val="yellow"/>
        </w:rPr>
        <w:t>give</w:t>
      </w:r>
      <w:r w:rsidRPr="00814D37">
        <w:rPr>
          <w:rStyle w:val="StyleUnderline"/>
        </w:rPr>
        <w:t xml:space="preserve"> the</w:t>
      </w:r>
      <w:r w:rsidRPr="00814D37">
        <w:rPr>
          <w:sz w:val="16"/>
        </w:rPr>
        <w:t xml:space="preserve"> </w:t>
      </w:r>
      <w:r w:rsidRPr="00814D37">
        <w:rPr>
          <w:rStyle w:val="Emphasis"/>
          <w:highlight w:val="yellow"/>
        </w:rPr>
        <w:t>US</w:t>
      </w:r>
      <w:r w:rsidRPr="00814D37">
        <w:rPr>
          <w:sz w:val="16"/>
          <w:highlight w:val="yellow"/>
        </w:rPr>
        <w:t xml:space="preserve"> </w:t>
      </w:r>
      <w:r w:rsidRPr="00814D37">
        <w:rPr>
          <w:rStyle w:val="StyleUnderline"/>
          <w:highlight w:val="yellow"/>
        </w:rPr>
        <w:t>a</w:t>
      </w:r>
      <w:r w:rsidRPr="00814D37">
        <w:rPr>
          <w:sz w:val="16"/>
          <w:highlight w:val="yellow"/>
        </w:rPr>
        <w:t xml:space="preserve"> </w:t>
      </w:r>
      <w:r w:rsidRPr="00814D37">
        <w:rPr>
          <w:rStyle w:val="Emphasis"/>
          <w:highlight w:val="yellow"/>
        </w:rPr>
        <w:t>first-strike</w:t>
      </w:r>
      <w:r w:rsidRPr="00814D37">
        <w:rPr>
          <w:sz w:val="16"/>
          <w:highlight w:val="yellow"/>
        </w:rPr>
        <w:t xml:space="preserve"> </w:t>
      </w:r>
      <w:r w:rsidRPr="00814D37">
        <w:rPr>
          <w:rStyle w:val="StyleUnderline"/>
          <w:highlight w:val="yellow"/>
        </w:rPr>
        <w:t>advantage</w:t>
      </w:r>
      <w:r w:rsidRPr="00814D37">
        <w:rPr>
          <w:sz w:val="16"/>
        </w:rPr>
        <w:t xml:space="preserve">. The </w:t>
      </w:r>
      <w:r w:rsidRPr="00814D37">
        <w:rPr>
          <w:rStyle w:val="StyleUnderline"/>
          <w:highlight w:val="yellow"/>
        </w:rPr>
        <w:t>imbalance</w:t>
      </w:r>
      <w:r w:rsidRPr="00814D37">
        <w:rPr>
          <w:sz w:val="16"/>
        </w:rPr>
        <w:t xml:space="preserve">, he warned, </w:t>
      </w:r>
      <w:r w:rsidRPr="00814D37">
        <w:rPr>
          <w:rStyle w:val="StyleUnderline"/>
        </w:rPr>
        <w:t xml:space="preserve">could </w:t>
      </w:r>
      <w:r w:rsidRPr="00814D37">
        <w:rPr>
          <w:rStyle w:val="StyleUnderline"/>
          <w:highlight w:val="yellow"/>
        </w:rPr>
        <w:t>spark a</w:t>
      </w:r>
      <w:r w:rsidRPr="00814D37">
        <w:rPr>
          <w:sz w:val="16"/>
          <w:highlight w:val="yellow"/>
        </w:rPr>
        <w:t xml:space="preserve"> </w:t>
      </w:r>
      <w:r w:rsidRPr="00814D37">
        <w:rPr>
          <w:rStyle w:val="Emphasis"/>
          <w:highlight w:val="yellow"/>
        </w:rPr>
        <w:t>weapons race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814D37">
        <w:rPr>
          <w:rStyle w:val="Emphasis"/>
          <w:highlight w:val="yellow"/>
        </w:rPr>
        <w:t>destabilize</w:t>
      </w:r>
      <w:r w:rsidRPr="00814D37">
        <w:rPr>
          <w:sz w:val="16"/>
        </w:rPr>
        <w:t xml:space="preserve"> </w:t>
      </w:r>
      <w:r w:rsidRPr="00814D37">
        <w:rPr>
          <w:rStyle w:val="StyleUnderline"/>
        </w:rPr>
        <w:t xml:space="preserve">the world order </w:t>
      </w:r>
      <w:r w:rsidRPr="00814D37">
        <w:rPr>
          <w:rStyle w:val="StyleUnderline"/>
          <w:highlight w:val="yellow"/>
        </w:rPr>
        <w:t>and</w:t>
      </w:r>
      <w:r w:rsidRPr="00814D37">
        <w:rPr>
          <w:sz w:val="16"/>
          <w:highlight w:val="yellow"/>
        </w:rPr>
        <w:t xml:space="preserve"> </w:t>
      </w:r>
      <w:r w:rsidRPr="00814D37">
        <w:rPr>
          <w:rStyle w:val="Emphasis"/>
          <w:highlight w:val="yellow"/>
        </w:rPr>
        <w:t>interrupt</w:t>
      </w:r>
      <w:r w:rsidRPr="00814D37">
        <w:rPr>
          <w:sz w:val="16"/>
        </w:rPr>
        <w:t xml:space="preserve"> </w:t>
      </w:r>
      <w:r w:rsidRPr="00814D37">
        <w:rPr>
          <w:rStyle w:val="StyleUnderline"/>
        </w:rPr>
        <w:t xml:space="preserve">the progress of </w:t>
      </w:r>
      <w:r w:rsidRPr="00814D37">
        <w:rPr>
          <w:rStyle w:val="StyleUnderline"/>
          <w:highlight w:val="yellow"/>
        </w:rPr>
        <w:t>arms control and nuc</w:t>
      </w:r>
      <w:r w:rsidRPr="00814D37">
        <w:rPr>
          <w:rStyle w:val="StyleUnderline"/>
        </w:rPr>
        <w:t xml:space="preserve">lear </w:t>
      </w:r>
      <w:r w:rsidRPr="00814D37">
        <w:rPr>
          <w:rStyle w:val="StyleUnderline"/>
          <w:highlight w:val="yellow"/>
        </w:rPr>
        <w:t>de-prolif</w:t>
      </w:r>
      <w:r w:rsidRPr="00814D37">
        <w:rPr>
          <w:rStyle w:val="StyleUnderline"/>
        </w:rPr>
        <w:t xml:space="preserve">eration </w:t>
      </w:r>
      <w:r w:rsidRPr="00814D37">
        <w:rPr>
          <w:rStyle w:val="StyleUnderline"/>
          <w:highlight w:val="yellow"/>
        </w:rPr>
        <w:t>efforts</w:t>
      </w:r>
      <w:r w:rsidRPr="00814D37">
        <w:rPr>
          <w:sz w:val="16"/>
        </w:rPr>
        <w:t xml:space="preserve">. </w:t>
      </w:r>
    </w:p>
    <w:p w14:paraId="0537660F" w14:textId="77777777" w:rsidR="00E34F5D" w:rsidRPr="00814D37" w:rsidRDefault="00E34F5D" w:rsidP="00E34F5D">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3952FB15" w14:textId="77777777" w:rsidR="00E34F5D" w:rsidRPr="00814D37" w:rsidRDefault="00E34F5D" w:rsidP="00E34F5D">
      <w:pPr>
        <w:rPr>
          <w:sz w:val="16"/>
        </w:rPr>
      </w:pPr>
      <w:r w:rsidRPr="00814D37">
        <w:rPr>
          <w:sz w:val="16"/>
        </w:rPr>
        <w:t xml:space="preserve">“It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 </w:t>
      </w:r>
    </w:p>
    <w:p w14:paraId="3F771FDB" w14:textId="77777777" w:rsidR="00E34F5D" w:rsidRPr="00814D37" w:rsidRDefault="00E34F5D" w:rsidP="00E34F5D">
      <w:pPr>
        <w:rPr>
          <w:sz w:val="16"/>
        </w:rPr>
      </w:pPr>
      <w:r w:rsidRPr="00814D37">
        <w:rPr>
          <w:sz w:val="16"/>
        </w:rPr>
        <w:t>Reagan felt a “tremendously powerful impetus” to escape Oppenheimer’s metaphor, Linenthal noted: “It was a new kind of deliverance that would resolve it all. Of course, now there are many more scorpions, so it has to be a bigger bottle.”</w:t>
      </w:r>
    </w:p>
    <w:p w14:paraId="580DFC7C" w14:textId="77777777" w:rsidR="00E34F5D" w:rsidRPr="00814D37" w:rsidRDefault="00E34F5D" w:rsidP="00E34F5D">
      <w:pPr>
        <w:rPr>
          <w:sz w:val="16"/>
        </w:rPr>
      </w:pPr>
      <w:r w:rsidRPr="00814D37">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814D37">
        <w:rPr>
          <w:rStyle w:val="StyleUnderline"/>
        </w:rPr>
        <w:t>the</w:t>
      </w:r>
      <w:r w:rsidRPr="00814D37">
        <w:rPr>
          <w:sz w:val="16"/>
        </w:rPr>
        <w:t xml:space="preserve"> </w:t>
      </w:r>
      <w:r w:rsidRPr="00814D37">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814D37">
        <w:rPr>
          <w:rStyle w:val="Emphasis"/>
          <w:highlight w:val="yellow"/>
        </w:rPr>
        <w:t>risking</w:t>
      </w:r>
      <w:r w:rsidRPr="00814D37">
        <w:rPr>
          <w:sz w:val="16"/>
        </w:rPr>
        <w:t xml:space="preserve"> a possible </w:t>
      </w:r>
      <w:r w:rsidRPr="00814D37">
        <w:rPr>
          <w:rStyle w:val="Emphasis"/>
          <w:highlight w:val="yellow"/>
        </w:rPr>
        <w:t>escalation of military tensions in</w:t>
      </w:r>
      <w:r w:rsidRPr="00814D37">
        <w:rPr>
          <w:rStyle w:val="Emphasis"/>
        </w:rPr>
        <w:t xml:space="preserve"> outer </w:t>
      </w:r>
      <w:r w:rsidRPr="00814D37">
        <w:rPr>
          <w:rStyle w:val="Emphasis"/>
          <w:highlight w:val="yellow"/>
        </w:rPr>
        <w:t>space</w:t>
      </w:r>
      <w:r w:rsidRPr="00814D37">
        <w:rPr>
          <w:sz w:val="16"/>
        </w:rPr>
        <w:t>.</w:t>
      </w:r>
    </w:p>
    <w:p w14:paraId="2B9BF86A" w14:textId="77777777" w:rsidR="00E34F5D" w:rsidRPr="00814D37" w:rsidRDefault="00E34F5D" w:rsidP="00E34F5D">
      <w:pPr>
        <w:rPr>
          <w:sz w:val="16"/>
        </w:rPr>
      </w:pPr>
      <w:r w:rsidRPr="00814D37">
        <w:rPr>
          <w:sz w:val="16"/>
        </w:rPr>
        <w:t xml:space="preserve">Tomero describes </w:t>
      </w:r>
      <w:r w:rsidRPr="00814D37">
        <w:rPr>
          <w:rStyle w:val="StyleUnderline"/>
        </w:rPr>
        <w:t>a “nightmare scenario” in which</w:t>
      </w:r>
      <w:r w:rsidRPr="00814D37">
        <w:rPr>
          <w:sz w:val="16"/>
        </w:rPr>
        <w:t xml:space="preserve"> </w:t>
      </w:r>
      <w:r w:rsidRPr="00814D37">
        <w:rPr>
          <w:rStyle w:val="Emphasis"/>
          <w:highlight w:val="yellow"/>
        </w:rPr>
        <w:t>adversaries attack</w:t>
      </w:r>
      <w:r w:rsidRPr="00814D37">
        <w:rPr>
          <w:sz w:val="16"/>
        </w:rPr>
        <w:t xml:space="preserve"> the Golden Dome’s </w:t>
      </w:r>
      <w:r w:rsidRPr="00814D37">
        <w:rPr>
          <w:rStyle w:val="StyleUnderline"/>
        </w:rPr>
        <w:t xml:space="preserve">space </w:t>
      </w:r>
      <w:r w:rsidRPr="00814D37">
        <w:rPr>
          <w:rStyle w:val="StyleUnderline"/>
          <w:highlight w:val="yellow"/>
        </w:rPr>
        <w:t>infrastructure, leaving</w:t>
      </w:r>
      <w:r w:rsidRPr="00814D37">
        <w:rPr>
          <w:rStyle w:val="StyleUnderline"/>
        </w:rPr>
        <w:t xml:space="preserve"> the </w:t>
      </w:r>
      <w:r w:rsidRPr="00814D37">
        <w:rPr>
          <w:rStyle w:val="StyleUnderline"/>
          <w:highlight w:val="yellow"/>
        </w:rPr>
        <w:t>orbital environment</w:t>
      </w:r>
      <w:r w:rsidRPr="00814D37">
        <w:rPr>
          <w:sz w:val="16"/>
          <w:highlight w:val="yellow"/>
        </w:rPr>
        <w:t xml:space="preserve"> </w:t>
      </w:r>
      <w:r w:rsidRPr="00814D37">
        <w:rPr>
          <w:rStyle w:val="Emphasis"/>
          <w:highlight w:val="yellow"/>
        </w:rPr>
        <w:t>filled</w:t>
      </w:r>
      <w:r w:rsidRPr="00814D37">
        <w:rPr>
          <w:sz w:val="16"/>
          <w:highlight w:val="yellow"/>
        </w:rPr>
        <w:t xml:space="preserve"> </w:t>
      </w:r>
      <w:r w:rsidRPr="00814D37">
        <w:rPr>
          <w:rStyle w:val="StyleUnderline"/>
          <w:highlight w:val="yellow"/>
        </w:rPr>
        <w:t>with debris</w:t>
      </w:r>
      <w:r w:rsidRPr="00814D37">
        <w:rPr>
          <w:rStyle w:val="StyleUnderline"/>
        </w:rPr>
        <w:t xml:space="preserve"> that </w:t>
      </w:r>
      <w:r w:rsidRPr="00814D37">
        <w:rPr>
          <w:rStyle w:val="StyleUnderline"/>
          <w:highlight w:val="yellow"/>
        </w:rPr>
        <w:t>renders</w:t>
      </w:r>
      <w:r w:rsidRPr="00814D37">
        <w:rPr>
          <w:rStyle w:val="StyleUnderline"/>
        </w:rPr>
        <w:t xml:space="preserve"> the defense system, among countless other space </w:t>
      </w:r>
      <w:r w:rsidRPr="00814D37">
        <w:rPr>
          <w:rStyle w:val="StyleUnderline"/>
          <w:highlight w:val="yellow"/>
        </w:rPr>
        <w:t>assets</w:t>
      </w:r>
      <w:r w:rsidRPr="00814D37">
        <w:rPr>
          <w:sz w:val="16"/>
          <w:highlight w:val="yellow"/>
        </w:rPr>
        <w:t xml:space="preserve">, </w:t>
      </w:r>
      <w:r w:rsidRPr="00814D37">
        <w:rPr>
          <w:rStyle w:val="Emphasis"/>
          <w:highlight w:val="yellow"/>
        </w:rPr>
        <w:t>inoperable</w:t>
      </w:r>
      <w:r w:rsidRPr="00814D37">
        <w:rPr>
          <w:sz w:val="16"/>
        </w:rPr>
        <w:t xml:space="preserve">. </w:t>
      </w:r>
    </w:p>
    <w:p w14:paraId="1995CC68" w14:textId="77777777" w:rsidR="00E34F5D" w:rsidRPr="00814D37" w:rsidRDefault="00E34F5D" w:rsidP="00E34F5D">
      <w:pPr>
        <w:rPr>
          <w:sz w:val="16"/>
        </w:rPr>
      </w:pPr>
      <w:r w:rsidRPr="00814D37">
        <w:rPr>
          <w:sz w:val="16"/>
        </w:rPr>
        <w:t xml:space="preserve">“Having </w:t>
      </w:r>
      <w:r w:rsidRPr="00814D37">
        <w:rPr>
          <w:rStyle w:val="StyleUnderline"/>
        </w:rPr>
        <w:t>a</w:t>
      </w:r>
      <w:r w:rsidRPr="00814D37">
        <w:rPr>
          <w:sz w:val="16"/>
        </w:rPr>
        <w:t xml:space="preserve"> </w:t>
      </w:r>
      <w:r w:rsidRPr="00814D37">
        <w:rPr>
          <w:rStyle w:val="Emphasis"/>
        </w:rPr>
        <w:t>one-sided</w:t>
      </w:r>
      <w:r w:rsidRPr="00814D37">
        <w:rPr>
          <w:sz w:val="16"/>
        </w:rPr>
        <w:t xml:space="preserve"> </w:t>
      </w:r>
      <w:r w:rsidRPr="00814D37">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814D37">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814D37">
        <w:rPr>
          <w:rStyle w:val="StyleUnderline"/>
          <w:highlight w:val="yellow"/>
        </w:rPr>
        <w:t>lead to</w:t>
      </w:r>
      <w:r w:rsidRPr="00814D37">
        <w:rPr>
          <w:sz w:val="16"/>
          <w:highlight w:val="yellow"/>
        </w:rPr>
        <w:t xml:space="preserve"> </w:t>
      </w:r>
      <w:r w:rsidRPr="00814D37">
        <w:rPr>
          <w:rStyle w:val="Emphasis"/>
          <w:sz w:val="24"/>
          <w:szCs w:val="24"/>
          <w:highlight w:val="yellow"/>
        </w:rPr>
        <w:t>inadvertent escalation</w:t>
      </w:r>
      <w:r w:rsidRPr="00814D37">
        <w:rPr>
          <w:rStyle w:val="Emphasis"/>
          <w:sz w:val="24"/>
          <w:szCs w:val="24"/>
        </w:rPr>
        <w:t xml:space="preserve"> and </w:t>
      </w:r>
      <w:r w:rsidRPr="00814D37">
        <w:rPr>
          <w:rStyle w:val="Emphasis"/>
          <w:sz w:val="24"/>
          <w:szCs w:val="24"/>
          <w:highlight w:val="yellow"/>
        </w:rPr>
        <w:t>miscalc</w:t>
      </w:r>
      <w:r w:rsidRPr="00814D37">
        <w:rPr>
          <w:sz w:val="16"/>
        </w:rPr>
        <w:t xml:space="preserve">ulation and, I think, lower the threshold to conflict </w:t>
      </w:r>
      <w:r w:rsidRPr="00814D37">
        <w:rPr>
          <w:rStyle w:val="Emphasis"/>
          <w:sz w:val="24"/>
          <w:szCs w:val="24"/>
          <w:highlight w:val="yellow"/>
        </w:rPr>
        <w:t>and nuc</w:t>
      </w:r>
      <w:r w:rsidRPr="00814D37">
        <w:rPr>
          <w:sz w:val="16"/>
        </w:rPr>
        <w:t xml:space="preserve">lear </w:t>
      </w:r>
      <w:r w:rsidRPr="00814D37">
        <w:rPr>
          <w:rStyle w:val="Emphasis"/>
          <w:sz w:val="24"/>
          <w:szCs w:val="24"/>
          <w:highlight w:val="yellow"/>
        </w:rPr>
        <w:t>war</w:t>
      </w:r>
      <w:r w:rsidRPr="00814D37">
        <w:rPr>
          <w:sz w:val="16"/>
        </w:rPr>
        <w:t xml:space="preserve">.” </w:t>
      </w:r>
    </w:p>
    <w:p w14:paraId="22CF79B7" w14:textId="77777777" w:rsidR="00E34F5D" w:rsidRDefault="00E34F5D" w:rsidP="00E34F5D">
      <w:pPr>
        <w:pStyle w:val="Heading3"/>
      </w:pPr>
      <w:bookmarkStart w:id="0" w:name="_Hlk208169883"/>
      <w:r>
        <w:t>DA---1NC</w:t>
      </w:r>
    </w:p>
    <w:p w14:paraId="0C7D2359" w14:textId="77777777" w:rsidR="00E34F5D" w:rsidRPr="006965B4" w:rsidRDefault="00E34F5D" w:rsidP="00E34F5D">
      <w:r>
        <w:t>Litigation DA</w:t>
      </w:r>
    </w:p>
    <w:p w14:paraId="37C1B3D9" w14:textId="77777777" w:rsidR="00E34F5D" w:rsidRDefault="00E34F5D" w:rsidP="00E34F5D">
      <w:pPr>
        <w:pStyle w:val="Heading4"/>
      </w:pPr>
      <w:r>
        <w:t xml:space="preserve">Caseloads are </w:t>
      </w:r>
      <w:r w:rsidRPr="006965B4">
        <w:rPr>
          <w:u w:val="single"/>
        </w:rPr>
        <w:t>stable now</w:t>
      </w:r>
      <w:r>
        <w:t>.</w:t>
      </w:r>
    </w:p>
    <w:p w14:paraId="1D1D4D3F" w14:textId="77777777" w:rsidR="00E34F5D" w:rsidRPr="00E10CF5" w:rsidRDefault="00E34F5D" w:rsidP="00E34F5D">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8293352" w14:textId="77777777" w:rsidR="00E34F5D" w:rsidRPr="006965B4" w:rsidRDefault="00E34F5D" w:rsidP="00E34F5D">
      <w:r>
        <w:rPr>
          <w:noProof/>
        </w:rPr>
        <mc:AlternateContent>
          <mc:Choice Requires="wps">
            <w:drawing>
              <wp:anchor distT="0" distB="0" distL="114300" distR="114300" simplePos="0" relativeHeight="251659264" behindDoc="0" locked="0" layoutInCell="1" allowOverlap="1" wp14:anchorId="224872F7" wp14:editId="506F251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1F58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2EF3933" wp14:editId="3E7242CD">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FA28491" w14:textId="77777777" w:rsidR="00E34F5D" w:rsidRDefault="00E34F5D" w:rsidP="00E34F5D">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8C475DD" w14:textId="77777777" w:rsidR="00E34F5D" w:rsidRDefault="00E34F5D" w:rsidP="00E34F5D">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73EA41D3" w14:textId="77777777" w:rsidR="00E34F5D" w:rsidRPr="00EB5B11" w:rsidRDefault="00E34F5D" w:rsidP="00E34F5D">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CEC31BC" w14:textId="77777777" w:rsidR="00E34F5D" w:rsidRPr="00EB5B11" w:rsidRDefault="00E34F5D" w:rsidP="00E34F5D">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C3D03B1" w14:textId="77777777" w:rsidR="00E34F5D" w:rsidRPr="00EB5B11" w:rsidRDefault="00E34F5D" w:rsidP="00E34F5D">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BC363A9" w14:textId="77777777" w:rsidR="00E34F5D" w:rsidRPr="00EB5B11" w:rsidRDefault="00E34F5D" w:rsidP="00E34F5D">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1D31360" w14:textId="77777777" w:rsidR="00E34F5D" w:rsidRDefault="00E34F5D" w:rsidP="00E34F5D">
      <w:pPr>
        <w:pStyle w:val="Heading4"/>
      </w:pPr>
      <w:r>
        <w:t xml:space="preserve">That </w:t>
      </w:r>
      <w:r w:rsidRPr="00BA6385">
        <w:rPr>
          <w:u w:val="single"/>
        </w:rPr>
        <w:t>decimates</w:t>
      </w:r>
      <w:r>
        <w:t xml:space="preserve"> flexible regulation of </w:t>
      </w:r>
      <w:r w:rsidRPr="00BA6385">
        <w:rPr>
          <w:u w:val="single"/>
        </w:rPr>
        <w:t>emerging tech</w:t>
      </w:r>
      <w:r>
        <w:t>.</w:t>
      </w:r>
    </w:p>
    <w:p w14:paraId="099B2092" w14:textId="77777777" w:rsidR="00E34F5D" w:rsidRDefault="00E34F5D" w:rsidP="00E34F5D">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1F3D3A96" w14:textId="77777777" w:rsidR="00E34F5D" w:rsidRPr="007E7ADD" w:rsidRDefault="00E34F5D" w:rsidP="00E34F5D">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0AFD5327" w14:textId="77777777" w:rsidR="00E34F5D" w:rsidRPr="007E7ADD" w:rsidRDefault="00E34F5D" w:rsidP="00E34F5D">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336BBDA9" w14:textId="77777777" w:rsidR="00E34F5D" w:rsidRPr="007E7ADD" w:rsidRDefault="00E34F5D" w:rsidP="00E34F5D">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757C29A" w14:textId="77777777" w:rsidR="00E34F5D" w:rsidRPr="007E7ADD" w:rsidRDefault="00E34F5D" w:rsidP="00E34F5D">
      <w:pPr>
        <w:numPr>
          <w:ilvl w:val="0"/>
          <w:numId w:val="46"/>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CD16F5B" w14:textId="77777777" w:rsidR="00E34F5D" w:rsidRPr="007E7ADD" w:rsidRDefault="00E34F5D" w:rsidP="00E34F5D">
      <w:pPr>
        <w:numPr>
          <w:ilvl w:val="0"/>
          <w:numId w:val="46"/>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9A9AEA1" w14:textId="77777777" w:rsidR="00E34F5D" w:rsidRPr="007E7ADD" w:rsidRDefault="00E34F5D" w:rsidP="00E34F5D">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D9D35A5" w14:textId="77777777" w:rsidR="00E34F5D" w:rsidRPr="007E7ADD" w:rsidRDefault="00E34F5D" w:rsidP="00E34F5D">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731FEF01" w14:textId="77777777" w:rsidR="00E34F5D" w:rsidRPr="007E7ADD" w:rsidRDefault="00E34F5D" w:rsidP="00E34F5D">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2B20E111" w14:textId="77777777" w:rsidR="00E34F5D" w:rsidRDefault="00E34F5D" w:rsidP="00E34F5D">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7670BA4" w14:textId="77777777" w:rsidR="00E34F5D" w:rsidRDefault="00E34F5D" w:rsidP="00E34F5D">
      <w:pPr>
        <w:pStyle w:val="Heading4"/>
      </w:pPr>
      <w:r w:rsidRPr="00E10997">
        <w:rPr>
          <w:u w:val="single"/>
        </w:rPr>
        <w:t>Extinction</w:t>
      </w:r>
      <w:r>
        <w:t>.</w:t>
      </w:r>
    </w:p>
    <w:p w14:paraId="37364A7A" w14:textId="77777777" w:rsidR="00E34F5D" w:rsidRDefault="00E34F5D" w:rsidP="00E34F5D">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8D3F121" w14:textId="77777777" w:rsidR="00E34F5D" w:rsidRPr="00833116" w:rsidRDefault="00E34F5D" w:rsidP="00E34F5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5D64B6B" w14:textId="77777777" w:rsidR="00E34F5D" w:rsidRDefault="00E34F5D" w:rsidP="00E34F5D">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bookmarkEnd w:id="0"/>
    <w:p w14:paraId="791805D5" w14:textId="77777777" w:rsidR="00E34F5D" w:rsidRPr="00990C27" w:rsidRDefault="00E34F5D" w:rsidP="00E34F5D">
      <w:pPr>
        <w:pStyle w:val="Heading3"/>
        <w:rPr>
          <w:rFonts w:cs="Arial"/>
        </w:rPr>
      </w:pPr>
      <w:r>
        <w:rPr>
          <w:rFonts w:cs="Arial"/>
        </w:rPr>
        <w:t>CP---1NC</w:t>
      </w:r>
    </w:p>
    <w:p w14:paraId="29A4C4E6" w14:textId="77777777" w:rsidR="00E34F5D" w:rsidRPr="00990C27" w:rsidRDefault="00E34F5D" w:rsidP="00E34F5D">
      <w:r w:rsidRPr="00990C27">
        <w:t>States CP</w:t>
      </w:r>
    </w:p>
    <w:p w14:paraId="31228399" w14:textId="77777777" w:rsidR="00E34F5D" w:rsidRPr="00990C27" w:rsidRDefault="00E34F5D" w:rsidP="00E34F5D">
      <w:pPr>
        <w:pStyle w:val="Heading4"/>
        <w:rPr>
          <w:rFonts w:cs="Arial"/>
        </w:rPr>
      </w:pPr>
      <w:r w:rsidRPr="00990C27">
        <w:rPr>
          <w:rFonts w:cs="Arial"/>
        </w:rPr>
        <w:t>The 50 states and relevant subnational entities should (</w:t>
      </w:r>
      <w:r w:rsidRPr="005F199A">
        <w:t>promote broad-based bargaining for workers in the United States</w:t>
      </w:r>
      <w:r>
        <w:t>.</w:t>
      </w:r>
      <w:r w:rsidRPr="00990C27">
        <w:rPr>
          <w:rFonts w:cs="Arial"/>
        </w:rPr>
        <w:t>).</w:t>
      </w:r>
    </w:p>
    <w:p w14:paraId="141F4878" w14:textId="77777777" w:rsidR="00E34F5D" w:rsidRPr="00990C27" w:rsidRDefault="00E34F5D" w:rsidP="00E34F5D"/>
    <w:p w14:paraId="0F2BECCD" w14:textId="77777777" w:rsidR="00E34F5D" w:rsidRPr="00990C27" w:rsidRDefault="00E34F5D" w:rsidP="00E34F5D">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32839B5" w14:textId="77777777" w:rsidR="00E34F5D" w:rsidRPr="00990C27" w:rsidRDefault="00E34F5D" w:rsidP="00E34F5D">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93AA84C" w14:textId="77777777" w:rsidR="00E34F5D" w:rsidRPr="00990C27" w:rsidRDefault="00E34F5D" w:rsidP="00E34F5D">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A5759C1" w14:textId="77777777" w:rsidR="00E34F5D" w:rsidRPr="00990C27" w:rsidRDefault="00E34F5D" w:rsidP="00E34F5D">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441B1B67" w14:textId="77777777" w:rsidR="00E34F5D" w:rsidRPr="00990C27" w:rsidRDefault="00E34F5D" w:rsidP="00E34F5D">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5EF71389" w14:textId="77777777" w:rsidR="00E34F5D" w:rsidRPr="00990C27" w:rsidRDefault="00E34F5D" w:rsidP="00E34F5D">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7B555CC" w14:textId="77777777" w:rsidR="00E34F5D" w:rsidRPr="00990C27" w:rsidRDefault="00E34F5D" w:rsidP="00E34F5D">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2A94396" w14:textId="77777777" w:rsidR="00E34F5D" w:rsidRPr="00990C27" w:rsidRDefault="00E34F5D" w:rsidP="00E34F5D">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0292881E" w14:textId="77777777" w:rsidR="00E34F5D" w:rsidRPr="00990C27" w:rsidRDefault="00E34F5D" w:rsidP="00E34F5D">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4A7CAA55" w14:textId="77777777" w:rsidR="00E34F5D" w:rsidRPr="00990C27" w:rsidRDefault="00E34F5D" w:rsidP="00E34F5D">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2B9F6B01" w14:textId="77777777" w:rsidR="00E34F5D" w:rsidRPr="00990C27" w:rsidRDefault="00E34F5D" w:rsidP="00E34F5D">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DD8D3F7" w14:textId="77777777" w:rsidR="00E34F5D" w:rsidRDefault="00E34F5D" w:rsidP="00E34F5D">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DD3F75B" w14:textId="6233440C" w:rsidR="00E34F5D" w:rsidRPr="00445BFF" w:rsidRDefault="00E34F5D" w:rsidP="00E34F5D">
      <w:pPr>
        <w:pStyle w:val="Heading2"/>
      </w:pPr>
      <w:r>
        <w:t>AT: Unions</w:t>
      </w:r>
    </w:p>
    <w:p w14:paraId="32C889D1" w14:textId="77777777" w:rsidR="00E34F5D" w:rsidRDefault="00E34F5D" w:rsidP="00E34F5D">
      <w:pPr>
        <w:pStyle w:val="Heading3"/>
      </w:pPr>
      <w:r>
        <w:t>Turn---Employment---1NC</w:t>
      </w:r>
    </w:p>
    <w:p w14:paraId="525BDCAF" w14:textId="77777777" w:rsidR="00E34F5D" w:rsidRPr="00CF3277" w:rsidRDefault="00E34F5D" w:rsidP="00E34F5D">
      <w:pPr>
        <w:pStyle w:val="Heading4"/>
      </w:pPr>
      <w:r>
        <w:t xml:space="preserve">1---Sectoral bargaining </w:t>
      </w:r>
      <w:r>
        <w:rPr>
          <w:u w:val="single"/>
        </w:rPr>
        <w:t>decimates</w:t>
      </w:r>
      <w:r>
        <w:t xml:space="preserve"> employment and </w:t>
      </w:r>
      <w:r>
        <w:rPr>
          <w:u w:val="single"/>
        </w:rPr>
        <w:t>disproportionately</w:t>
      </w:r>
      <w:r>
        <w:t xml:space="preserve"> harms small business</w:t>
      </w:r>
    </w:p>
    <w:p w14:paraId="292E0389" w14:textId="77777777" w:rsidR="00E34F5D" w:rsidRDefault="00E34F5D" w:rsidP="00E34F5D">
      <w:r>
        <w:t xml:space="preserve">Ryan </w:t>
      </w:r>
      <w:r w:rsidRPr="00DB48A5">
        <w:rPr>
          <w:rStyle w:val="Style13ptBold"/>
        </w:rPr>
        <w:t>Bourne 19</w:t>
      </w:r>
      <w:r>
        <w:t xml:space="preserve">, </w:t>
      </w:r>
      <w:r w:rsidRPr="00DB48A5">
        <w:t>R. Evan Scharf Chair for the Public Understanding of Economics</w:t>
      </w:r>
      <w:r>
        <w:t xml:space="preserve"> at the CATO Institute, 11/8/2019, “</w:t>
      </w:r>
      <w:r w:rsidRPr="00DB48A5">
        <w:t>The Real Economic Threat Posed by Corbyn and Mcdonnell Is to Jobs</w:t>
      </w:r>
      <w:r>
        <w:t xml:space="preserve">”, </w:t>
      </w:r>
      <w:r w:rsidRPr="00DB48A5">
        <w:t>https://www.cato.org/commentary/real-economic-threat-posed-corbyn-mcdonnell-jobs</w:t>
      </w:r>
    </w:p>
    <w:p w14:paraId="654A7011" w14:textId="77777777" w:rsidR="00E34F5D" w:rsidRPr="00CF3277" w:rsidRDefault="00E34F5D" w:rsidP="00E34F5D">
      <w:pPr>
        <w:rPr>
          <w:sz w:val="16"/>
        </w:rPr>
      </w:pPr>
      <w:r w:rsidRPr="00CF3277">
        <w:rPr>
          <w:sz w:val="16"/>
        </w:rPr>
        <w:t xml:space="preserve">To the extent this is true, it’s a much better problem to have. But Corbyn’s agenda takes complacency that employment is robust to policy change to extremes. </w:t>
      </w:r>
      <w:r w:rsidRPr="00CF3277">
        <w:rPr>
          <w:rStyle w:val="StyleUnderline"/>
        </w:rPr>
        <w:t xml:space="preserve">Our </w:t>
      </w:r>
      <w:r w:rsidRPr="00D44B56">
        <w:rPr>
          <w:rStyle w:val="StyleUnderline"/>
        </w:rPr>
        <w:t xml:space="preserve">flexible labour market has </w:t>
      </w:r>
      <w:r w:rsidRPr="00D44B56">
        <w:rPr>
          <w:rStyle w:val="Emphasis"/>
        </w:rPr>
        <w:t>coped</w:t>
      </w:r>
      <w:r w:rsidRPr="00D44B56">
        <w:rPr>
          <w:rStyle w:val="StyleUnderline"/>
        </w:rPr>
        <w:t xml:space="preserve"> with rising minimum wages and a weak economy in part through greater use of </w:t>
      </w:r>
      <w:r w:rsidRPr="00D44B56">
        <w:rPr>
          <w:rStyle w:val="Emphasis"/>
        </w:rPr>
        <w:t>atypical</w:t>
      </w:r>
      <w:r w:rsidRPr="00D44B56">
        <w:rPr>
          <w:rStyle w:val="StyleUnderline"/>
        </w:rPr>
        <w:t xml:space="preserve"> work contracts and the gig economy</w:t>
      </w:r>
      <w:r w:rsidRPr="00D44B56">
        <w:rPr>
          <w:sz w:val="16"/>
        </w:rPr>
        <w:t>,</w:t>
      </w:r>
      <w:r w:rsidRPr="00CF3277">
        <w:rPr>
          <w:sz w:val="16"/>
        </w:rPr>
        <w:t xml:space="preserve"> as firms find flexible ways to manage costs and would-be workers eek out new opportunities.</w:t>
      </w:r>
    </w:p>
    <w:p w14:paraId="73BA1916" w14:textId="77777777" w:rsidR="00E34F5D" w:rsidRPr="00CF3277" w:rsidRDefault="00E34F5D" w:rsidP="00E34F5D">
      <w:pPr>
        <w:rPr>
          <w:sz w:val="16"/>
        </w:rPr>
      </w:pPr>
      <w:r w:rsidRPr="00CF3277">
        <w:rPr>
          <w:sz w:val="16"/>
        </w:rPr>
        <w:t xml:space="preserve">Yet Labour’s 2017 manifesto promised to extinguish such employment safety valves. </w:t>
      </w:r>
      <w:r w:rsidRPr="00CF3277">
        <w:rPr>
          <w:rStyle w:val="StyleUnderline"/>
        </w:rPr>
        <w:t>Their “</w:t>
      </w:r>
      <w:r w:rsidRPr="00456B61">
        <w:rPr>
          <w:rStyle w:val="StyleUnderline"/>
          <w:highlight w:val="yellow"/>
        </w:rPr>
        <w:t>F</w:t>
      </w:r>
      <w:r w:rsidRPr="00CF3277">
        <w:rPr>
          <w:rStyle w:val="StyleUnderline"/>
        </w:rPr>
        <w:t xml:space="preserve">air </w:t>
      </w:r>
      <w:r w:rsidRPr="00456B61">
        <w:rPr>
          <w:rStyle w:val="StyleUnderline"/>
          <w:highlight w:val="yellow"/>
        </w:rPr>
        <w:t>D</w:t>
      </w:r>
      <w:r w:rsidRPr="00CF3277">
        <w:rPr>
          <w:rStyle w:val="StyleUnderline"/>
        </w:rPr>
        <w:t xml:space="preserve">eal </w:t>
      </w:r>
      <w:r w:rsidRPr="00456B61">
        <w:rPr>
          <w:rStyle w:val="StyleUnderline"/>
          <w:highlight w:val="yellow"/>
        </w:rPr>
        <w:t>A</w:t>
      </w:r>
      <w:r w:rsidRPr="00CF3277">
        <w:rPr>
          <w:rStyle w:val="StyleUnderline"/>
        </w:rPr>
        <w:t xml:space="preserve">t </w:t>
      </w:r>
      <w:r w:rsidRPr="00456B61">
        <w:rPr>
          <w:rStyle w:val="StyleUnderline"/>
          <w:highlight w:val="yellow"/>
        </w:rPr>
        <w:t>W</w:t>
      </w:r>
      <w:r w:rsidRPr="00CF3277">
        <w:rPr>
          <w:rStyle w:val="StyleUnderline"/>
        </w:rPr>
        <w:t xml:space="preserve">ork” pledged to ban zero-hours contracts and </w:t>
      </w:r>
      <w:r w:rsidRPr="00D44B56">
        <w:rPr>
          <w:rStyle w:val="StyleUnderline"/>
        </w:rPr>
        <w:t xml:space="preserve">impose </w:t>
      </w:r>
      <w:r w:rsidRPr="00D44B56">
        <w:rPr>
          <w:rStyle w:val="Emphasis"/>
        </w:rPr>
        <w:t>full employment rights</w:t>
      </w:r>
      <w:r w:rsidRPr="00CF3277">
        <w:rPr>
          <w:rStyle w:val="Emphasis"/>
        </w:rPr>
        <w:t xml:space="preserve"> </w:t>
      </w:r>
      <w:r w:rsidRPr="00CF3277">
        <w:rPr>
          <w:rStyle w:val="StyleUnderline"/>
        </w:rPr>
        <w:t>irrespective of worker hours or permanence,</w:t>
      </w:r>
      <w:r w:rsidRPr="00CF3277">
        <w:rPr>
          <w:sz w:val="16"/>
        </w:rPr>
        <w:t xml:space="preserve"> </w:t>
      </w:r>
      <w:r w:rsidRPr="00D44B56">
        <w:rPr>
          <w:rStyle w:val="StyleUnderline"/>
        </w:rPr>
        <w:t>while</w:t>
      </w:r>
      <w:r w:rsidRPr="00CF3277">
        <w:rPr>
          <w:sz w:val="16"/>
        </w:rPr>
        <w:t xml:space="preserve"> ratcheting up the minimum wage further and </w:t>
      </w:r>
      <w:r w:rsidRPr="00456B61">
        <w:rPr>
          <w:rStyle w:val="StyleUnderline"/>
          <w:highlight w:val="yellow"/>
        </w:rPr>
        <w:t>introducing</w:t>
      </w:r>
      <w:r w:rsidRPr="00CF3277">
        <w:rPr>
          <w:rStyle w:val="StyleUnderline"/>
        </w:rPr>
        <w:t xml:space="preserve"> new </w:t>
      </w:r>
      <w:r w:rsidRPr="00456B61">
        <w:rPr>
          <w:rStyle w:val="Emphasis"/>
          <w:highlight w:val="yellow"/>
        </w:rPr>
        <w:t>sectoral collective bargaining</w:t>
      </w:r>
      <w:r w:rsidRPr="00456B61">
        <w:rPr>
          <w:rStyle w:val="StyleUnderline"/>
          <w:highlight w:val="yellow"/>
        </w:rPr>
        <w:t xml:space="preserve"> </w:t>
      </w:r>
      <w:r w:rsidRPr="00D44B56">
        <w:rPr>
          <w:rStyle w:val="StyleUnderline"/>
        </w:rPr>
        <w:t>powers for trade unions too</w:t>
      </w:r>
      <w:r w:rsidRPr="00CF3277">
        <w:rPr>
          <w:sz w:val="16"/>
        </w:rPr>
        <w:t>.</w:t>
      </w:r>
    </w:p>
    <w:p w14:paraId="456143D3" w14:textId="77777777" w:rsidR="00E34F5D" w:rsidRPr="00CF3277" w:rsidRDefault="00E34F5D" w:rsidP="00E34F5D">
      <w:pPr>
        <w:rPr>
          <w:sz w:val="16"/>
        </w:rPr>
      </w:pPr>
      <w:r w:rsidRPr="00D44B56">
        <w:rPr>
          <w:rStyle w:val="StyleUnderline"/>
        </w:rPr>
        <w:t xml:space="preserve">The dual </w:t>
      </w:r>
      <w:r w:rsidRPr="00456B61">
        <w:rPr>
          <w:rStyle w:val="StyleUnderline"/>
          <w:highlight w:val="yellow"/>
        </w:rPr>
        <w:t xml:space="preserve">effect </w:t>
      </w:r>
      <w:r w:rsidRPr="00D44B56">
        <w:rPr>
          <w:rStyle w:val="StyleUnderline"/>
        </w:rPr>
        <w:t xml:space="preserve">would be </w:t>
      </w:r>
      <w:r w:rsidRPr="00456B61">
        <w:rPr>
          <w:rStyle w:val="Emphasis"/>
          <w:highlight w:val="yellow"/>
        </w:rPr>
        <w:t>devastating</w:t>
      </w:r>
      <w:r w:rsidRPr="00456B61">
        <w:rPr>
          <w:rStyle w:val="StyleUnderline"/>
          <w:highlight w:val="yellow"/>
        </w:rPr>
        <w:t xml:space="preserve"> for jobs</w:t>
      </w:r>
      <w:r w:rsidRPr="00CF3277">
        <w:rPr>
          <w:sz w:val="16"/>
        </w:rPr>
        <w:t xml:space="preserve">. Raising minimum wages puts cost pressures on firms. </w:t>
      </w:r>
      <w:r w:rsidRPr="00456B61">
        <w:rPr>
          <w:rStyle w:val="StyleUnderline"/>
          <w:highlight w:val="yellow"/>
        </w:rPr>
        <w:t xml:space="preserve">Sectoral </w:t>
      </w:r>
      <w:r w:rsidRPr="00D44B56">
        <w:rPr>
          <w:rStyle w:val="StyleUnderline"/>
        </w:rPr>
        <w:t xml:space="preserve">collective </w:t>
      </w:r>
      <w:r w:rsidRPr="00456B61">
        <w:rPr>
          <w:rStyle w:val="StyleUnderline"/>
          <w:highlight w:val="yellow"/>
        </w:rPr>
        <w:t>bargaining leaves</w:t>
      </w:r>
      <w:r w:rsidRPr="00CF3277">
        <w:rPr>
          <w:rStyle w:val="StyleUnderline"/>
        </w:rPr>
        <w:t xml:space="preserve"> even </w:t>
      </w:r>
      <w:r w:rsidRPr="00456B61">
        <w:rPr>
          <w:rStyle w:val="Emphasis"/>
          <w:highlight w:val="yellow"/>
        </w:rPr>
        <w:t>less scope</w:t>
      </w:r>
      <w:r w:rsidRPr="00CF3277">
        <w:rPr>
          <w:rStyle w:val="StyleUnderline"/>
        </w:rPr>
        <w:t xml:space="preserve"> </w:t>
      </w:r>
      <w:r w:rsidRPr="009834AC">
        <w:rPr>
          <w:rStyle w:val="StyleUnderline"/>
        </w:rPr>
        <w:t>for businesses, especially small and medium-sized enterprises, to adjust other wages and labour conditions to their own circumstances</w:t>
      </w:r>
      <w:r w:rsidRPr="00CF3277">
        <w:rPr>
          <w:rStyle w:val="StyleUnderline"/>
        </w:rPr>
        <w:t>.</w:t>
      </w:r>
      <w:r w:rsidRPr="00CF3277">
        <w:rPr>
          <w:sz w:val="16"/>
        </w:rPr>
        <w:t xml:space="preserve"> </w:t>
      </w:r>
      <w:r w:rsidRPr="00456B61">
        <w:rPr>
          <w:rStyle w:val="Emphasis"/>
          <w:highlight w:val="yellow"/>
        </w:rPr>
        <w:t>All companies</w:t>
      </w:r>
      <w:r w:rsidRPr="003C4FCD">
        <w:rPr>
          <w:rStyle w:val="StyleUnderline"/>
        </w:rPr>
        <w:t xml:space="preserve"> in a sector</w:t>
      </w:r>
      <w:r w:rsidRPr="00CF3277">
        <w:rPr>
          <w:rStyle w:val="StyleUnderline"/>
        </w:rPr>
        <w:t xml:space="preserve"> would </w:t>
      </w:r>
      <w:r w:rsidRPr="00456B61">
        <w:rPr>
          <w:rStyle w:val="StyleUnderline"/>
          <w:highlight w:val="yellow"/>
        </w:rPr>
        <w:t xml:space="preserve">have </w:t>
      </w:r>
      <w:r w:rsidRPr="00D44B56">
        <w:rPr>
          <w:rStyle w:val="StyleUnderline"/>
        </w:rPr>
        <w:t xml:space="preserve">to offer </w:t>
      </w:r>
      <w:r w:rsidRPr="00456B61">
        <w:rPr>
          <w:rStyle w:val="StyleUnderline"/>
          <w:highlight w:val="yellow"/>
        </w:rPr>
        <w:t>similar terms</w:t>
      </w:r>
      <w:r w:rsidRPr="00CF3277">
        <w:rPr>
          <w:rStyle w:val="StyleUnderline"/>
        </w:rPr>
        <w:t xml:space="preserve">, </w:t>
      </w:r>
      <w:r w:rsidRPr="00456B61">
        <w:rPr>
          <w:rStyle w:val="Emphasis"/>
          <w:highlight w:val="yellow"/>
        </w:rPr>
        <w:t>dampening remuneration</w:t>
      </w:r>
      <w:r w:rsidRPr="00456B61">
        <w:rPr>
          <w:rStyle w:val="StyleUnderline"/>
          <w:highlight w:val="yellow"/>
        </w:rPr>
        <w:t xml:space="preserve"> </w:t>
      </w:r>
      <w:r w:rsidRPr="00D44B56">
        <w:rPr>
          <w:rStyle w:val="StyleUnderline"/>
        </w:rPr>
        <w:t xml:space="preserve">package </w:t>
      </w:r>
      <w:r w:rsidRPr="00456B61">
        <w:rPr>
          <w:rStyle w:val="StyleUnderline"/>
          <w:highlight w:val="yellow"/>
        </w:rPr>
        <w:t>competition</w:t>
      </w:r>
      <w:r w:rsidRPr="00CF3277">
        <w:rPr>
          <w:sz w:val="16"/>
        </w:rPr>
        <w:t xml:space="preserve"> </w:t>
      </w:r>
      <w:r w:rsidRPr="00456B61">
        <w:rPr>
          <w:rStyle w:val="StyleUnderline"/>
          <w:highlight w:val="yellow"/>
        </w:rPr>
        <w:t>and eliminating</w:t>
      </w:r>
      <w:r w:rsidRPr="00CF3277">
        <w:rPr>
          <w:rStyle w:val="StyleUnderline"/>
        </w:rPr>
        <w:t xml:space="preserve"> the </w:t>
      </w:r>
      <w:r w:rsidRPr="00456B61">
        <w:rPr>
          <w:rStyle w:val="StyleUnderline"/>
          <w:highlight w:val="yellow"/>
        </w:rPr>
        <w:t>ability</w:t>
      </w:r>
      <w:r w:rsidRPr="00CF3277">
        <w:rPr>
          <w:rStyle w:val="StyleUnderline"/>
        </w:rPr>
        <w:t xml:space="preserve"> for employers </w:t>
      </w:r>
      <w:r w:rsidRPr="00456B61">
        <w:rPr>
          <w:rStyle w:val="StyleUnderline"/>
          <w:highlight w:val="yellow"/>
        </w:rPr>
        <w:t>to vary pay</w:t>
      </w:r>
      <w:r w:rsidRPr="00CF3277">
        <w:rPr>
          <w:rStyle w:val="StyleUnderline"/>
        </w:rPr>
        <w:t xml:space="preserve"> significantly </w:t>
      </w:r>
      <w:r w:rsidRPr="00456B61">
        <w:rPr>
          <w:rStyle w:val="StyleUnderline"/>
          <w:highlight w:val="yellow"/>
        </w:rPr>
        <w:t>depending</w:t>
      </w:r>
      <w:r w:rsidRPr="00CF3277">
        <w:rPr>
          <w:rStyle w:val="StyleUnderline"/>
        </w:rPr>
        <w:t xml:space="preserve"> </w:t>
      </w:r>
      <w:r w:rsidRPr="00456B61">
        <w:rPr>
          <w:rStyle w:val="StyleUnderline"/>
          <w:highlight w:val="yellow"/>
        </w:rPr>
        <w:t>on</w:t>
      </w:r>
      <w:r w:rsidRPr="00CF3277">
        <w:rPr>
          <w:rStyle w:val="StyleUnderline"/>
        </w:rPr>
        <w:t xml:space="preserve"> the </w:t>
      </w:r>
      <w:r w:rsidRPr="00456B61">
        <w:rPr>
          <w:rStyle w:val="Emphasis"/>
          <w:highlight w:val="yellow"/>
        </w:rPr>
        <w:t>productivity</w:t>
      </w:r>
      <w:r w:rsidRPr="00CF3277">
        <w:rPr>
          <w:rStyle w:val="StyleUnderline"/>
        </w:rPr>
        <w:t xml:space="preserve"> of potential hires.</w:t>
      </w:r>
    </w:p>
    <w:p w14:paraId="3F73BF9B" w14:textId="77777777" w:rsidR="00E34F5D" w:rsidRPr="00CF3277" w:rsidRDefault="00E34F5D" w:rsidP="00E34F5D">
      <w:pPr>
        <w:rPr>
          <w:sz w:val="16"/>
        </w:rPr>
      </w:pPr>
      <w:r w:rsidRPr="00CF3277">
        <w:rPr>
          <w:rStyle w:val="StyleUnderline"/>
        </w:rPr>
        <w:t xml:space="preserve">Such </w:t>
      </w:r>
      <w:r w:rsidRPr="00456B61">
        <w:rPr>
          <w:rStyle w:val="StyleUnderline"/>
          <w:highlight w:val="yellow"/>
        </w:rPr>
        <w:t>policies benefit “</w:t>
      </w:r>
      <w:r w:rsidRPr="00456B61">
        <w:rPr>
          <w:rStyle w:val="Emphasis"/>
          <w:highlight w:val="yellow"/>
        </w:rPr>
        <w:t>insiders</w:t>
      </w:r>
      <w:r w:rsidRPr="00CF3277">
        <w:rPr>
          <w:rStyle w:val="StyleUnderline"/>
        </w:rPr>
        <w:t xml:space="preserve">” </w:t>
      </w:r>
      <w:r w:rsidRPr="00D44B56">
        <w:rPr>
          <w:rStyle w:val="StyleUnderline"/>
          <w:highlight w:val="yellow"/>
        </w:rPr>
        <w:t>at</w:t>
      </w:r>
      <w:r w:rsidRPr="00D44B56">
        <w:rPr>
          <w:rStyle w:val="StyleUnderline"/>
        </w:rPr>
        <w:t xml:space="preserve"> the </w:t>
      </w:r>
      <w:r w:rsidRPr="00D44B56">
        <w:rPr>
          <w:rStyle w:val="StyleUnderline"/>
          <w:highlight w:val="yellow"/>
        </w:rPr>
        <w:t>expense</w:t>
      </w:r>
      <w:r w:rsidRPr="00D44B56">
        <w:rPr>
          <w:rStyle w:val="StyleUnderline"/>
        </w:rPr>
        <w:t xml:space="preserve"> </w:t>
      </w:r>
      <w:r w:rsidRPr="00D44B56">
        <w:rPr>
          <w:rStyle w:val="StyleUnderline"/>
          <w:highlight w:val="yellow"/>
        </w:rPr>
        <w:t>of</w:t>
      </w:r>
      <w:r w:rsidRPr="00D44B56">
        <w:rPr>
          <w:rStyle w:val="StyleUnderline"/>
        </w:rPr>
        <w:t xml:space="preserve"> those </w:t>
      </w:r>
      <w:r w:rsidRPr="00D44B56">
        <w:rPr>
          <w:rStyle w:val="Emphasis"/>
        </w:rPr>
        <w:t>out of work</w:t>
      </w:r>
      <w:r w:rsidRPr="00CF3277">
        <w:rPr>
          <w:rStyle w:val="StyleUnderline"/>
        </w:rPr>
        <w:t xml:space="preserve"> or in looser</w:t>
      </w:r>
      <w:r w:rsidRPr="00CF3277">
        <w:rPr>
          <w:sz w:val="16"/>
        </w:rPr>
        <w:t xml:space="preserve">, more informal or part-time </w:t>
      </w:r>
      <w:r w:rsidRPr="00CF3277">
        <w:rPr>
          <w:rStyle w:val="StyleUnderline"/>
        </w:rPr>
        <w:t>jobs not governed by such bargaining</w:t>
      </w:r>
      <w:r w:rsidRPr="00CF3277">
        <w:rPr>
          <w:sz w:val="16"/>
        </w:rPr>
        <w:t xml:space="preserve">. </w:t>
      </w:r>
      <w:r w:rsidRPr="00CF3277">
        <w:rPr>
          <w:rStyle w:val="StyleUnderline"/>
        </w:rPr>
        <w:t xml:space="preserve">The latter </w:t>
      </w:r>
      <w:r w:rsidRPr="00D44B56">
        <w:rPr>
          <w:rStyle w:val="StyleUnderline"/>
        </w:rPr>
        <w:t>tends to include younger</w:t>
      </w:r>
      <w:r w:rsidRPr="00CF3277">
        <w:rPr>
          <w:rStyle w:val="StyleUnderline"/>
        </w:rPr>
        <w:t xml:space="preserve"> workers, </w:t>
      </w:r>
      <w:r w:rsidRPr="00456B61">
        <w:rPr>
          <w:rStyle w:val="Emphasis"/>
          <w:highlight w:val="yellow"/>
        </w:rPr>
        <w:t>low-skilled</w:t>
      </w:r>
      <w:r w:rsidRPr="00456B61">
        <w:rPr>
          <w:rStyle w:val="StyleUnderline"/>
          <w:highlight w:val="yellow"/>
        </w:rPr>
        <w:t xml:space="preserve"> workers </w:t>
      </w:r>
      <w:r w:rsidRPr="00D44B56">
        <w:rPr>
          <w:rStyle w:val="StyleUnderline"/>
        </w:rPr>
        <w:t xml:space="preserve">and </w:t>
      </w:r>
      <w:r w:rsidRPr="00D44B56">
        <w:rPr>
          <w:rStyle w:val="Emphasis"/>
        </w:rPr>
        <w:t>women</w:t>
      </w:r>
      <w:r w:rsidRPr="00D44B56">
        <w:rPr>
          <w:sz w:val="16"/>
        </w:rPr>
        <w:t>.</w:t>
      </w:r>
      <w:r w:rsidRPr="00CF3277">
        <w:rPr>
          <w:sz w:val="16"/>
        </w:rPr>
        <w:t xml:space="preserve"> But </w:t>
      </w:r>
      <w:r w:rsidRPr="00456B61">
        <w:rPr>
          <w:rStyle w:val="StyleUnderline"/>
          <w:highlight w:val="yellow"/>
        </w:rPr>
        <w:t>if businesses are</w:t>
      </w:r>
      <w:r w:rsidRPr="00CF3277">
        <w:rPr>
          <w:rStyle w:val="StyleUnderline"/>
        </w:rPr>
        <w:t xml:space="preserve"> also </w:t>
      </w:r>
      <w:r w:rsidRPr="00456B61">
        <w:rPr>
          <w:rStyle w:val="StyleUnderline"/>
          <w:highlight w:val="yellow"/>
        </w:rPr>
        <w:t>banned from</w:t>
      </w:r>
      <w:r w:rsidRPr="00CF3277">
        <w:rPr>
          <w:rStyle w:val="StyleUnderline"/>
        </w:rPr>
        <w:t xml:space="preserve"> offering </w:t>
      </w:r>
      <w:r w:rsidRPr="00456B61">
        <w:rPr>
          <w:rStyle w:val="StyleUnderline"/>
          <w:highlight w:val="yellow"/>
        </w:rPr>
        <w:t xml:space="preserve">flexible </w:t>
      </w:r>
      <w:r w:rsidRPr="00D44B56">
        <w:rPr>
          <w:rStyle w:val="StyleUnderline"/>
        </w:rPr>
        <w:t xml:space="preserve">work </w:t>
      </w:r>
      <w:r w:rsidRPr="00456B61">
        <w:rPr>
          <w:rStyle w:val="StyleUnderline"/>
          <w:highlight w:val="yellow"/>
        </w:rPr>
        <w:t>contracts</w:t>
      </w:r>
      <w:r w:rsidRPr="00CF3277">
        <w:rPr>
          <w:sz w:val="16"/>
        </w:rPr>
        <w:t xml:space="preserve"> or have little incentive to offer part-time roles due to labour rights obligations, </w:t>
      </w:r>
      <w:r w:rsidRPr="00CF3277">
        <w:rPr>
          <w:rStyle w:val="StyleUnderline"/>
        </w:rPr>
        <w:t xml:space="preserve">such </w:t>
      </w:r>
      <w:r w:rsidRPr="00456B61">
        <w:rPr>
          <w:rStyle w:val="StyleUnderline"/>
          <w:highlight w:val="yellow"/>
        </w:rPr>
        <w:t>job</w:t>
      </w:r>
      <w:r w:rsidRPr="00D44B56">
        <w:rPr>
          <w:rStyle w:val="StyleUnderline"/>
          <w:u w:val="none"/>
        </w:rPr>
        <w:t xml:space="preserve"> </w:t>
      </w:r>
      <w:r w:rsidRPr="00D44B56">
        <w:rPr>
          <w:rStyle w:val="StyleUnderline"/>
          <w:sz w:val="16"/>
          <w:u w:val="none"/>
        </w:rPr>
        <w:t>opportunitie</w:t>
      </w:r>
      <w:r w:rsidRPr="00456B61">
        <w:rPr>
          <w:rStyle w:val="StyleUnderline"/>
          <w:highlight w:val="yellow"/>
        </w:rPr>
        <w:t>s</w:t>
      </w:r>
      <w:r w:rsidRPr="00D44B56">
        <w:rPr>
          <w:rStyle w:val="StyleUnderline"/>
        </w:rPr>
        <w:t xml:space="preserve"> will </w:t>
      </w:r>
      <w:r w:rsidRPr="00456B61">
        <w:rPr>
          <w:rStyle w:val="Emphasis"/>
          <w:highlight w:val="yellow"/>
        </w:rPr>
        <w:t>dry up entirely</w:t>
      </w:r>
      <w:r w:rsidRPr="00CF3277">
        <w:rPr>
          <w:rStyle w:val="StyleUnderline"/>
        </w:rPr>
        <w:t>.</w:t>
      </w:r>
    </w:p>
    <w:p w14:paraId="568A81DC" w14:textId="77777777" w:rsidR="00E34F5D" w:rsidRPr="00CF3277" w:rsidRDefault="00E34F5D" w:rsidP="00E34F5D">
      <w:pPr>
        <w:rPr>
          <w:sz w:val="16"/>
        </w:rPr>
      </w:pPr>
      <w:r w:rsidRPr="00D44B56">
        <w:rPr>
          <w:rStyle w:val="StyleUnderline"/>
        </w:rPr>
        <w:t>In Spain, which has sectoral collective bargaining</w:t>
      </w:r>
      <w:r w:rsidRPr="00D44B56">
        <w:rPr>
          <w:sz w:val="16"/>
        </w:rPr>
        <w:t xml:space="preserve"> and highly regulated labour markets, </w:t>
      </w:r>
      <w:r w:rsidRPr="00D44B56">
        <w:rPr>
          <w:rStyle w:val="StyleUnderline"/>
        </w:rPr>
        <w:t xml:space="preserve">the unemployment rate today stands at a massive </w:t>
      </w:r>
      <w:r w:rsidRPr="00D44B56">
        <w:rPr>
          <w:rStyle w:val="Emphasis"/>
        </w:rPr>
        <w:t>14.2pc</w:t>
      </w:r>
      <w:r w:rsidRPr="00D44B56">
        <w:rPr>
          <w:sz w:val="16"/>
        </w:rPr>
        <w:t>. In fact</w:t>
      </w:r>
      <w:r w:rsidRPr="00CF3277">
        <w:rPr>
          <w:sz w:val="16"/>
        </w:rPr>
        <w:t xml:space="preserve">, </w:t>
      </w:r>
      <w:r w:rsidRPr="00CF3277">
        <w:rPr>
          <w:rStyle w:val="StyleUnderline"/>
        </w:rPr>
        <w:t xml:space="preserve">almost </w:t>
      </w:r>
      <w:r w:rsidRPr="00456B61">
        <w:rPr>
          <w:rStyle w:val="StyleUnderline"/>
          <w:highlight w:val="yellow"/>
        </w:rPr>
        <w:t>all</w:t>
      </w:r>
      <w:r w:rsidRPr="00CF3277">
        <w:rPr>
          <w:rStyle w:val="StyleUnderline"/>
        </w:rPr>
        <w:t xml:space="preserve"> major </w:t>
      </w:r>
      <w:r w:rsidRPr="00456B61">
        <w:rPr>
          <w:rStyle w:val="StyleUnderline"/>
          <w:highlight w:val="yellow"/>
        </w:rPr>
        <w:t>EU countries</w:t>
      </w:r>
      <w:r w:rsidRPr="00CF3277">
        <w:rPr>
          <w:rStyle w:val="StyleUnderline"/>
        </w:rPr>
        <w:t xml:space="preserve"> </w:t>
      </w:r>
      <w:r w:rsidRPr="00456B61">
        <w:rPr>
          <w:rStyle w:val="StyleUnderline"/>
          <w:highlight w:val="yellow"/>
        </w:rPr>
        <w:t>with</w:t>
      </w:r>
      <w:r w:rsidRPr="00CF3277">
        <w:rPr>
          <w:rStyle w:val="StyleUnderline"/>
        </w:rPr>
        <w:t xml:space="preserve"> high coverage of </w:t>
      </w:r>
      <w:r w:rsidRPr="00456B61">
        <w:rPr>
          <w:rStyle w:val="StyleUnderline"/>
          <w:highlight w:val="yellow"/>
        </w:rPr>
        <w:t xml:space="preserve">sectoral bargaining have </w:t>
      </w:r>
      <w:r w:rsidRPr="00456B61">
        <w:rPr>
          <w:rStyle w:val="Emphasis"/>
          <w:highlight w:val="yellow"/>
        </w:rPr>
        <w:t>significantly higher</w:t>
      </w:r>
      <w:r w:rsidRPr="00456B61">
        <w:rPr>
          <w:rStyle w:val="StyleUnderline"/>
          <w:highlight w:val="yellow"/>
        </w:rPr>
        <w:t xml:space="preserve"> unemployment</w:t>
      </w:r>
      <w:r w:rsidRPr="00CF3277">
        <w:rPr>
          <w:sz w:val="16"/>
        </w:rPr>
        <w:t xml:space="preserve"> than the UK, including Belgium (5.6pc), Finland (6.7pc), Portugal (6.6pc), Sweden (7.3pc) and France (8.4pc).</w:t>
      </w:r>
    </w:p>
    <w:p w14:paraId="1AA4CBFC" w14:textId="77777777" w:rsidR="00E34F5D" w:rsidRDefault="00E34F5D" w:rsidP="00E34F5D">
      <w:pPr>
        <w:rPr>
          <w:sz w:val="16"/>
        </w:rPr>
      </w:pPr>
      <w:r w:rsidRPr="00CF3277">
        <w:rPr>
          <w:rStyle w:val="StyleUnderline"/>
        </w:rPr>
        <w:t xml:space="preserve">Two </w:t>
      </w:r>
      <w:r w:rsidRPr="00D44B56">
        <w:rPr>
          <w:rStyle w:val="StyleUnderline"/>
        </w:rPr>
        <w:t>countries maintain</w:t>
      </w:r>
      <w:r w:rsidRPr="00D44B56">
        <w:rPr>
          <w:sz w:val="16"/>
        </w:rPr>
        <w:t xml:space="preserve"> comparably </w:t>
      </w:r>
      <w:r w:rsidRPr="00D44B56">
        <w:rPr>
          <w:rStyle w:val="StyleUnderline"/>
        </w:rPr>
        <w:t>low unemployment</w:t>
      </w:r>
      <w:r w:rsidRPr="00CF3277">
        <w:rPr>
          <w:rStyle w:val="StyleUnderline"/>
        </w:rPr>
        <w:t xml:space="preserve"> to the UK with sectoral bargaining</w:t>
      </w:r>
      <w:r w:rsidRPr="00CF3277">
        <w:rPr>
          <w:sz w:val="16"/>
        </w:rPr>
        <w:t xml:space="preserve"> — </w:t>
      </w:r>
      <w:r w:rsidRPr="00CF3277">
        <w:rPr>
          <w:rStyle w:val="StyleUnderline"/>
        </w:rPr>
        <w:t>Denmark and the Netherlands</w:t>
      </w:r>
      <w:r w:rsidRPr="00CF3277">
        <w:rPr>
          <w:sz w:val="16"/>
        </w:rPr>
        <w:t xml:space="preserve">. But </w:t>
      </w:r>
      <w:r w:rsidRPr="00CF3277">
        <w:rPr>
          <w:rStyle w:val="StyleUnderline"/>
        </w:rPr>
        <w:t xml:space="preserve">they </w:t>
      </w:r>
      <w:r w:rsidRPr="00456B61">
        <w:rPr>
          <w:rStyle w:val="StyleUnderline"/>
          <w:highlight w:val="yellow"/>
        </w:rPr>
        <w:t>embrace “</w:t>
      </w:r>
      <w:r w:rsidRPr="00456B61">
        <w:rPr>
          <w:rStyle w:val="Emphasis"/>
          <w:highlight w:val="yellow"/>
        </w:rPr>
        <w:t>hire and fire at will</w:t>
      </w:r>
      <w:r w:rsidRPr="00CF3277">
        <w:rPr>
          <w:rStyle w:val="StyleUnderline"/>
        </w:rPr>
        <w:t>” and high levels of flexible work</w:t>
      </w:r>
      <w:r w:rsidRPr="00CF3277">
        <w:rPr>
          <w:sz w:val="16"/>
        </w:rPr>
        <w:t xml:space="preserve">, respectively. Corbyn opposes both. In short, policy matters. </w:t>
      </w:r>
      <w:r w:rsidRPr="00456B61">
        <w:rPr>
          <w:sz w:val="16"/>
        </w:rPr>
        <w:t xml:space="preserve">If Corbyn’s package reduced our labour market’s flexibility </w:t>
      </w:r>
      <w:r w:rsidRPr="00CF3277">
        <w:rPr>
          <w:sz w:val="16"/>
        </w:rPr>
        <w:t xml:space="preserve">to somewhere between the levels of Belgium and France, </w:t>
      </w:r>
      <w:r w:rsidRPr="00CF3277">
        <w:rPr>
          <w:rStyle w:val="StyleUnderline"/>
        </w:rPr>
        <w:t xml:space="preserve">anywhere between </w:t>
      </w:r>
      <w:r w:rsidRPr="00CF3277">
        <w:rPr>
          <w:rStyle w:val="Emphasis"/>
        </w:rPr>
        <w:t>570,000</w:t>
      </w:r>
      <w:r w:rsidRPr="00CF3277">
        <w:rPr>
          <w:rStyle w:val="StyleUnderline"/>
        </w:rPr>
        <w:t xml:space="preserve"> and </w:t>
      </w:r>
      <w:r w:rsidRPr="00456B61">
        <w:rPr>
          <w:rStyle w:val="Emphasis"/>
          <w:highlight w:val="yellow"/>
        </w:rPr>
        <w:t>1.5 million</w:t>
      </w:r>
      <w:r w:rsidRPr="00456B61">
        <w:rPr>
          <w:rStyle w:val="StyleUnderline"/>
          <w:highlight w:val="yellow"/>
        </w:rPr>
        <w:t xml:space="preserve"> extra people</w:t>
      </w:r>
      <w:r w:rsidRPr="00CF3277">
        <w:rPr>
          <w:rStyle w:val="StyleUnderline"/>
        </w:rPr>
        <w:t xml:space="preserve"> today </w:t>
      </w:r>
      <w:r w:rsidRPr="00456B61">
        <w:rPr>
          <w:rStyle w:val="StyleUnderline"/>
          <w:highlight w:val="yellow"/>
        </w:rPr>
        <w:t>would be out of work</w:t>
      </w:r>
      <w:r w:rsidRPr="00CF3277">
        <w:rPr>
          <w:sz w:val="16"/>
        </w:rPr>
        <w:t>.</w:t>
      </w:r>
    </w:p>
    <w:p w14:paraId="3F324E13" w14:textId="77777777" w:rsidR="00E34F5D" w:rsidRDefault="00E34F5D" w:rsidP="00E34F5D">
      <w:pPr>
        <w:pStyle w:val="Heading3"/>
      </w:pPr>
      <w:r>
        <w:t>AT: Inequality---1NC</w:t>
      </w:r>
    </w:p>
    <w:p w14:paraId="07EA0C57" w14:textId="77777777" w:rsidR="00E34F5D" w:rsidRPr="00070C38" w:rsidRDefault="00E34F5D" w:rsidP="00E34F5D">
      <w:pPr>
        <w:pStyle w:val="Heading4"/>
        <w:rPr>
          <w:rFonts w:cs="Times New Roman"/>
        </w:rPr>
      </w:pPr>
      <w:r>
        <w:rPr>
          <w:rFonts w:cs="Times New Roman"/>
        </w:rPr>
        <w:t>2---Growing earnings</w:t>
      </w:r>
      <w:r w:rsidRPr="00070C38">
        <w:rPr>
          <w:rFonts w:cs="Times New Roman"/>
        </w:rPr>
        <w:t xml:space="preserve"> does not reduce poverty AND trades off with policy measures to solve income inequality. </w:t>
      </w:r>
    </w:p>
    <w:p w14:paraId="38E82C7D" w14:textId="77777777" w:rsidR="00E34F5D" w:rsidRPr="00070C38" w:rsidRDefault="00E34F5D" w:rsidP="00E34F5D">
      <w:r w:rsidRPr="00070C38">
        <w:t xml:space="preserve">Giorgos </w:t>
      </w:r>
      <w:r w:rsidRPr="00070C38">
        <w:rPr>
          <w:b/>
        </w:rPr>
        <w:t>Kallis 18</w:t>
      </w:r>
      <w:r w:rsidRPr="00070C38">
        <w:t>. ICREA professor at ICTA, Autonomous University of Barcelona. 09/2018. “The Case for Degrowth.” Degrowth, Agenda Publishing.</w:t>
      </w:r>
    </w:p>
    <w:p w14:paraId="3DFF8ACE" w14:textId="77777777" w:rsidR="00E34F5D" w:rsidRDefault="00E34F5D" w:rsidP="00E34F5D">
      <w:pPr>
        <w:rPr>
          <w:rStyle w:val="Emphasis"/>
        </w:rPr>
      </w:pPr>
      <w:r w:rsidRPr="00070C38">
        <w:rPr>
          <w:sz w:val="16"/>
        </w:rPr>
        <w:t xml:space="preserve">What about poverty? </w:t>
      </w:r>
      <w:r w:rsidRPr="00070C38">
        <w:rPr>
          <w:rStyle w:val="StyleUnderline"/>
        </w:rPr>
        <w:t xml:space="preserve">To say </w:t>
      </w:r>
      <w:r w:rsidRPr="00D9043E">
        <w:rPr>
          <w:rStyle w:val="StyleUnderline"/>
          <w:highlight w:val="yellow"/>
        </w:rPr>
        <w:t>that growth is necessary</w:t>
      </w:r>
      <w:r w:rsidRPr="00070C38">
        <w:rPr>
          <w:rStyle w:val="StyleUnderline"/>
        </w:rPr>
        <w:t xml:space="preserve"> in order </w:t>
      </w:r>
      <w:r w:rsidRPr="00D9043E">
        <w:rPr>
          <w:rStyle w:val="StyleUnderline"/>
          <w:highlight w:val="yellow"/>
        </w:rPr>
        <w:t xml:space="preserve">to reduce poverty is a </w:t>
      </w:r>
      <w:r w:rsidRPr="00D9043E">
        <w:rPr>
          <w:rStyle w:val="Emphasis"/>
          <w:highlight w:val="yellow"/>
        </w:rPr>
        <w:t>tautology</w:t>
      </w:r>
      <w:r w:rsidRPr="00070C38">
        <w:rPr>
          <w:rStyle w:val="StyleUnderline"/>
        </w:rPr>
        <w:t>, since absolute poverty is measured in GDP terms. The total number of people and the share of the world population living in absolute poverty have declined</w:t>
      </w:r>
      <w:r w:rsidRPr="00070C38">
        <w:rPr>
          <w:sz w:val="16"/>
        </w:rPr>
        <w:t xml:space="preserve"> (Figure 4.7), </w:t>
      </w:r>
      <w:r w:rsidRPr="00070C38">
        <w:rPr>
          <w:rStyle w:val="StyleUnderline"/>
        </w:rPr>
        <w:t xml:space="preserve">but this “convergence” is driven </w:t>
      </w:r>
      <w:r w:rsidRPr="00070C38">
        <w:rPr>
          <w:rStyle w:val="Emphasis"/>
        </w:rPr>
        <w:t>mostly by China</w:t>
      </w:r>
      <w:r w:rsidRPr="00070C38">
        <w:rPr>
          <w:sz w:val="16"/>
        </w:rPr>
        <w:t xml:space="preserve"> (Hickel 2017). </w:t>
      </w:r>
      <w:r w:rsidRPr="00070C38">
        <w:rPr>
          <w:rStyle w:val="StyleUnderline"/>
        </w:rPr>
        <w:t>Assuming that current relationships between GDP growth and poverty reduction</w:t>
      </w:r>
      <w:r w:rsidRPr="00070C38">
        <w:rPr>
          <w:sz w:val="16"/>
        </w:rPr>
        <w:t xml:space="preserve"> </w:t>
      </w:r>
      <w:r w:rsidRPr="00070C38">
        <w:rPr>
          <w:rStyle w:val="Emphasis"/>
        </w:rPr>
        <w:t>continue</w:t>
      </w:r>
      <w:r w:rsidRPr="00070C38">
        <w:rPr>
          <w:sz w:val="16"/>
        </w:rPr>
        <w:t xml:space="preserve"> in the future, </w:t>
      </w:r>
      <w:r w:rsidRPr="00D9043E">
        <w:rPr>
          <w:rStyle w:val="StyleUnderline"/>
          <w:highlight w:val="yellow"/>
        </w:rPr>
        <w:t>eliminating poverty through</w:t>
      </w:r>
      <w:r w:rsidRPr="00D9043E">
        <w:rPr>
          <w:sz w:val="16"/>
          <w:highlight w:val="yellow"/>
        </w:rPr>
        <w:t xml:space="preserve"> </w:t>
      </w:r>
      <w:r w:rsidRPr="00D9043E">
        <w:rPr>
          <w:rStyle w:val="Emphasis"/>
          <w:highlight w:val="yellow"/>
        </w:rPr>
        <w:t>growth</w:t>
      </w:r>
      <w:r w:rsidRPr="00D9043E">
        <w:rPr>
          <w:sz w:val="16"/>
          <w:highlight w:val="yellow"/>
        </w:rPr>
        <w:t xml:space="preserve"> </w:t>
      </w:r>
      <w:r w:rsidRPr="00D9043E">
        <w:rPr>
          <w:rStyle w:val="StyleUnderline"/>
          <w:highlight w:val="yellow"/>
        </w:rPr>
        <w:t>requires</w:t>
      </w:r>
      <w:r w:rsidRPr="00070C38">
        <w:rPr>
          <w:sz w:val="16"/>
        </w:rPr>
        <w:t xml:space="preserve"> </w:t>
      </w:r>
      <w:r w:rsidRPr="00D9043E">
        <w:rPr>
          <w:rStyle w:val="Emphasis"/>
          <w:highlight w:val="yellow"/>
        </w:rPr>
        <w:t>unrealistically high increases in global output</w:t>
      </w:r>
      <w:r w:rsidRPr="00070C38">
        <w:rPr>
          <w:sz w:val="16"/>
        </w:rPr>
        <w:t xml:space="preserve"> (Woodward 2015). </w:t>
      </w:r>
      <w:r w:rsidRPr="00070C38">
        <w:t xml:space="preserve">[[FIGURE 4.7 OMITTED]] </w:t>
      </w:r>
      <w:r w:rsidRPr="00070C38">
        <w:rPr>
          <w:sz w:val="16"/>
        </w:rPr>
        <w:t xml:space="preserve">In a rich country, even the poorest of the poor may have more than $l per day. But they are still poor. </w:t>
      </w:r>
      <w:r w:rsidRPr="00070C38">
        <w:rPr>
          <w:rStyle w:val="Emphasis"/>
        </w:rPr>
        <w:t>Relative</w:t>
      </w:r>
      <w:r w:rsidRPr="00070C38">
        <w:rPr>
          <w:sz w:val="16"/>
        </w:rPr>
        <w:t xml:space="preserve"> rather than absolute </w:t>
      </w:r>
      <w:r w:rsidRPr="00070C38">
        <w:rPr>
          <w:rStyle w:val="StyleUnderline"/>
        </w:rPr>
        <w:t>measures of poverty are important. Overall, the number of</w:t>
      </w:r>
      <w:r w:rsidRPr="00070C38">
        <w:rPr>
          <w:sz w:val="16"/>
        </w:rPr>
        <w:t xml:space="preserve"> </w:t>
      </w:r>
      <w:r w:rsidRPr="00070C38">
        <w:rPr>
          <w:rStyle w:val="Emphasis"/>
        </w:rPr>
        <w:t>relatively</w:t>
      </w:r>
      <w:r w:rsidRPr="00070C38">
        <w:rPr>
          <w:sz w:val="16"/>
        </w:rPr>
        <w:t xml:space="preserve"> </w:t>
      </w:r>
      <w:r w:rsidRPr="00070C38">
        <w:rPr>
          <w:rStyle w:val="StyleUnderline"/>
        </w:rPr>
        <w:t>poor people around the world has been</w:t>
      </w:r>
      <w:r w:rsidRPr="00070C38">
        <w:rPr>
          <w:sz w:val="16"/>
        </w:rPr>
        <w:t xml:space="preserve"> </w:t>
      </w:r>
      <w:r w:rsidRPr="00070C38">
        <w:rPr>
          <w:rStyle w:val="Emphasis"/>
        </w:rPr>
        <w:t>increasing</w:t>
      </w:r>
      <w:r w:rsidRPr="00070C38">
        <w:rPr>
          <w:sz w:val="16"/>
        </w:rPr>
        <w:t xml:space="preserve"> (Ravillon 2012; Figure 4.7). </w:t>
      </w:r>
      <w:r w:rsidRPr="00070C38">
        <w:rPr>
          <w:rStyle w:val="StyleUnderline"/>
        </w:rPr>
        <w:t xml:space="preserve">And </w:t>
      </w:r>
      <w:r w:rsidRPr="00D9043E">
        <w:rPr>
          <w:rStyle w:val="StyleUnderline"/>
          <w:highlight w:val="yellow"/>
        </w:rPr>
        <w:t>among OECD countries, the</w:t>
      </w:r>
      <w:r w:rsidRPr="00070C38">
        <w:rPr>
          <w:rStyle w:val="StyleUnderline"/>
        </w:rPr>
        <w:t xml:space="preserve"> </w:t>
      </w:r>
      <w:r w:rsidRPr="00D9043E">
        <w:rPr>
          <w:rStyle w:val="Emphasis"/>
          <w:highlight w:val="yellow"/>
        </w:rPr>
        <w:t>effect of income on poverty is weak</w:t>
      </w:r>
      <w:r w:rsidRPr="00070C38">
        <w:rPr>
          <w:sz w:val="16"/>
        </w:rPr>
        <w:t xml:space="preserve"> and explains little of the variation in poverty rates (Figure 4.8), </w:t>
      </w:r>
      <w:r w:rsidRPr="00070C38">
        <w:rPr>
          <w:rStyle w:val="StyleUnderline"/>
        </w:rPr>
        <w:t xml:space="preserve">which basically means that </w:t>
      </w:r>
      <w:r w:rsidRPr="00D9043E">
        <w:rPr>
          <w:rStyle w:val="Emphasis"/>
          <w:highlight w:val="yellow"/>
        </w:rPr>
        <w:t>growth does not reduce poverty</w:t>
      </w:r>
      <w:r w:rsidRPr="00070C38">
        <w:t xml:space="preserve">. [[FIGURE 4.8 OMITTED]] </w:t>
      </w:r>
      <w:r w:rsidRPr="00070C38">
        <w:rPr>
          <w:sz w:val="16"/>
        </w:rPr>
        <w:t xml:space="preserve">That growth is not universally linked to objective well-being is reasonable. Growth increases well-being if the social benefits o f growth exceed its costs. That growth has substantial costs is well established (Mishan 1967). </w:t>
      </w:r>
      <w:r w:rsidRPr="00070C38">
        <w:rPr>
          <w:rStyle w:val="StyleUnderline"/>
        </w:rPr>
        <w:t>Data on</w:t>
      </w:r>
      <w:r w:rsidRPr="00070C38">
        <w:rPr>
          <w:sz w:val="16"/>
        </w:rPr>
        <w:t xml:space="preserve"> </w:t>
      </w:r>
      <w:r w:rsidRPr="00070C38">
        <w:rPr>
          <w:rStyle w:val="Emphasis"/>
        </w:rPr>
        <w:t>well-being</w:t>
      </w:r>
      <w:r w:rsidRPr="00070C38">
        <w:rPr>
          <w:sz w:val="16"/>
        </w:rPr>
        <w:t xml:space="preserve">, coupled with data on environmental costs discussed below, </w:t>
      </w:r>
      <w:r w:rsidRPr="00070C38">
        <w:rPr>
          <w:rStyle w:val="StyleUnderline"/>
        </w:rPr>
        <w:t xml:space="preserve">suggests that </w:t>
      </w:r>
      <w:r w:rsidRPr="00D9043E">
        <w:rPr>
          <w:rStyle w:val="StyleUnderline"/>
          <w:highlight w:val="yellow"/>
        </w:rPr>
        <w:t>growth</w:t>
      </w:r>
      <w:r w:rsidRPr="00070C38">
        <w:rPr>
          <w:rStyle w:val="StyleUnderline"/>
        </w:rPr>
        <w:t xml:space="preserve">, at least in rich countries, </w:t>
      </w:r>
      <w:r w:rsidRPr="00D9043E">
        <w:rPr>
          <w:rStyle w:val="StyleUnderline"/>
          <w:highlight w:val="yellow"/>
        </w:rPr>
        <w:t>has become</w:t>
      </w:r>
      <w:r w:rsidRPr="00070C38">
        <w:rPr>
          <w:sz w:val="16"/>
        </w:rPr>
        <w:t xml:space="preserve"> </w:t>
      </w:r>
      <w:r w:rsidRPr="00070C38">
        <w:rPr>
          <w:rStyle w:val="Emphasis"/>
        </w:rPr>
        <w:t>“un-economic”</w:t>
      </w:r>
      <w:r w:rsidRPr="00070C38">
        <w:rPr>
          <w:sz w:val="16"/>
        </w:rPr>
        <w:t xml:space="preserve"> (Daly 1996): the benefits of growth do not exceed its costs. Bartolini (2014) goes further than that: he argues that </w:t>
      </w:r>
      <w:r w:rsidRPr="00070C38">
        <w:rPr>
          <w:rStyle w:val="StyleUnderline"/>
        </w:rPr>
        <w:t xml:space="preserve">most recent growth is </w:t>
      </w:r>
      <w:r w:rsidRPr="00D9043E">
        <w:rPr>
          <w:rStyle w:val="StyleUnderline"/>
          <w:highlight w:val="yellow"/>
        </w:rPr>
        <w:t xml:space="preserve">“negative </w:t>
      </w:r>
      <w:r w:rsidRPr="00070C38">
        <w:rPr>
          <w:rStyle w:val="StyleUnderline"/>
        </w:rPr>
        <w:t xml:space="preserve">growth”, meaning growth </w:t>
      </w:r>
      <w:r w:rsidRPr="00D9043E">
        <w:rPr>
          <w:rStyle w:val="StyleUnderline"/>
          <w:highlight w:val="yellow"/>
        </w:rPr>
        <w:t xml:space="preserve">driven by expenditures compensating for </w:t>
      </w:r>
      <w:r w:rsidRPr="00070C38">
        <w:rPr>
          <w:rStyle w:val="StyleUnderline"/>
        </w:rPr>
        <w:t xml:space="preserve">growing </w:t>
      </w:r>
      <w:r w:rsidRPr="00D9043E">
        <w:rPr>
          <w:rStyle w:val="Emphasis"/>
          <w:highlight w:val="yellow"/>
        </w:rPr>
        <w:t>externalities</w:t>
      </w:r>
      <w:r w:rsidRPr="00070C38">
        <w:rPr>
          <w:sz w:val="16"/>
        </w:rPr>
        <w:t xml:space="preserve"> - paying for private goods, for example, that promise to protect us from the decay of resources that were once common and free. </w:t>
      </w:r>
      <w:r w:rsidRPr="00070C38">
        <w:rPr>
          <w:rStyle w:val="StyleUnderline"/>
        </w:rPr>
        <w:t xml:space="preserve">It could also well be that </w:t>
      </w:r>
      <w:r w:rsidRPr="00D9043E">
        <w:rPr>
          <w:rStyle w:val="StyleUnderline"/>
          <w:highlight w:val="yellow"/>
        </w:rPr>
        <w:t>stagnation of well-being is</w:t>
      </w:r>
      <w:r w:rsidRPr="00070C38">
        <w:rPr>
          <w:rStyle w:val="StyleUnderline"/>
        </w:rPr>
        <w:t xml:space="preserve"> instead </w:t>
      </w:r>
      <w:r w:rsidRPr="00D9043E">
        <w:rPr>
          <w:rStyle w:val="StyleUnderline"/>
          <w:highlight w:val="yellow"/>
        </w:rPr>
        <w:t>because</w:t>
      </w:r>
      <w:r w:rsidRPr="00070C38">
        <w:rPr>
          <w:rStyle w:val="StyleUnderline"/>
        </w:rPr>
        <w:t xml:space="preserve"> </w:t>
      </w:r>
      <w:r w:rsidRPr="00D9043E">
        <w:rPr>
          <w:rStyle w:val="StyleUnderline"/>
          <w:highlight w:val="yellow"/>
        </w:rPr>
        <w:t>of</w:t>
      </w:r>
      <w:r w:rsidRPr="00070C38">
        <w:rPr>
          <w:rStyle w:val="StyleUnderline"/>
        </w:rPr>
        <w:t xml:space="preserve"> an increasingly </w:t>
      </w:r>
      <w:r w:rsidRPr="00D9043E">
        <w:rPr>
          <w:rStyle w:val="Emphasis"/>
          <w:highlight w:val="yellow"/>
        </w:rPr>
        <w:t>skewed distribution of income</w:t>
      </w:r>
      <w:r w:rsidRPr="00070C38">
        <w:rPr>
          <w:rStyle w:val="StyleUnderline"/>
        </w:rPr>
        <w:t>, the result of neoliberal reforms.</w:t>
      </w:r>
      <w:r w:rsidRPr="00070C38">
        <w:rPr>
          <w:sz w:val="16"/>
        </w:rPr>
        <w:t xml:space="preserve"> There is (contested) evidence that the median income in wealthy countries such as the United States has stagnated since the 1970s, even though average income has grown (Stiglitz 2012). If that is so, then </w:t>
      </w:r>
      <w:r w:rsidRPr="00070C38">
        <w:rPr>
          <w:rStyle w:val="StyleUnderline"/>
        </w:rPr>
        <w:t xml:space="preserve">the problem may not be growth itself, but the </w:t>
      </w:r>
      <w:r w:rsidRPr="00070C38">
        <w:rPr>
          <w:rStyle w:val="Emphasis"/>
        </w:rPr>
        <w:t>uneven distribution of its fruits</w:t>
      </w:r>
      <w:r w:rsidRPr="00070C38">
        <w:rPr>
          <w:rStyle w:val="StyleUnderline"/>
        </w:rPr>
        <w:t xml:space="preserve">. There might be a </w:t>
      </w:r>
      <w:r w:rsidRPr="00070C38">
        <w:rPr>
          <w:rStyle w:val="Emphasis"/>
        </w:rPr>
        <w:t xml:space="preserve">link between the two, however, insofar as the pursuit of </w:t>
      </w:r>
      <w:r w:rsidRPr="00D9043E">
        <w:rPr>
          <w:rStyle w:val="Emphasis"/>
          <w:highlight w:val="yellow"/>
        </w:rPr>
        <w:t>growth is used to justify regressive tax policies, austerity and a relaxation of labour rights and social protections.</w:t>
      </w:r>
      <w:r w:rsidRPr="00070C38">
        <w:rPr>
          <w:rStyle w:val="Emphasis"/>
        </w:rPr>
        <w:t xml:space="preserve"> </w:t>
      </w:r>
    </w:p>
    <w:p w14:paraId="0F7CE10C" w14:textId="77777777" w:rsidR="00E34F5D" w:rsidRDefault="00E34F5D" w:rsidP="00E34F5D">
      <w:pPr>
        <w:pStyle w:val="Heading3"/>
      </w:pPr>
      <w:r>
        <w:t>Inequality---1NC</w:t>
      </w:r>
    </w:p>
    <w:p w14:paraId="44D24587" w14:textId="77777777" w:rsidR="00E34F5D" w:rsidRDefault="00E34F5D" w:rsidP="00E34F5D">
      <w:pPr>
        <w:pStyle w:val="Heading4"/>
      </w:pPr>
      <w:r>
        <w:t xml:space="preserve">3---Inequality is </w:t>
      </w:r>
      <w:r w:rsidRPr="002751E4">
        <w:rPr>
          <w:u w:val="single"/>
        </w:rPr>
        <w:t>declining</w:t>
      </w:r>
      <w:r>
        <w:t xml:space="preserve"> AND </w:t>
      </w:r>
      <w:r w:rsidRPr="002751E4">
        <w:rPr>
          <w:u w:val="single"/>
        </w:rPr>
        <w:t>not</w:t>
      </w:r>
      <w:r>
        <w:t xml:space="preserve"> ‘existential.’</w:t>
      </w:r>
    </w:p>
    <w:p w14:paraId="51C22069" w14:textId="77777777" w:rsidR="00E34F5D" w:rsidRDefault="00E34F5D" w:rsidP="00E34F5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F624A37" w14:textId="77777777" w:rsidR="00E34F5D" w:rsidRPr="00B41415" w:rsidRDefault="00E34F5D" w:rsidP="00E34F5D">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18C5F34E" w14:textId="77777777" w:rsidR="00E34F5D" w:rsidRPr="00B41415" w:rsidRDefault="00E34F5D" w:rsidP="00E34F5D">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D13AA35" w14:textId="77777777" w:rsidR="00E34F5D" w:rsidRPr="00B41415" w:rsidRDefault="00E34F5D" w:rsidP="00E34F5D">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7675C044" w14:textId="77777777" w:rsidR="00E34F5D" w:rsidRPr="00B41415" w:rsidRDefault="00E34F5D" w:rsidP="00E34F5D">
      <w:pPr>
        <w:rPr>
          <w:sz w:val="16"/>
        </w:rPr>
      </w:pPr>
      <w:r w:rsidRPr="00B41415">
        <w:rPr>
          <w:sz w:val="16"/>
        </w:rPr>
        <w:t>THE TALE OF RUNAWAY INEQUALITY</w:t>
      </w:r>
    </w:p>
    <w:p w14:paraId="1E5DEB37" w14:textId="77777777" w:rsidR="00E34F5D" w:rsidRPr="00B41415" w:rsidRDefault="00E34F5D" w:rsidP="00E34F5D">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4154FDC" w14:textId="77777777" w:rsidR="00E34F5D" w:rsidRPr="00B41415" w:rsidRDefault="00E34F5D" w:rsidP="00E34F5D">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0A56B37" w14:textId="77777777" w:rsidR="00E34F5D" w:rsidRPr="00B41415" w:rsidRDefault="00E34F5D" w:rsidP="00E34F5D">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350ECA9D" w14:textId="77777777" w:rsidR="00E34F5D" w:rsidRPr="00B41415" w:rsidRDefault="00E34F5D" w:rsidP="00E34F5D">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137FB444" w14:textId="77777777" w:rsidR="00E34F5D" w:rsidRPr="00B41415" w:rsidRDefault="00E34F5D" w:rsidP="00E34F5D">
      <w:pPr>
        <w:rPr>
          <w:sz w:val="16"/>
        </w:rPr>
      </w:pPr>
      <w:r w:rsidRPr="00B41415">
        <w:rPr>
          <w:sz w:val="16"/>
        </w:rPr>
        <w:t>A RISING TIDE</w:t>
      </w:r>
    </w:p>
    <w:p w14:paraId="25335644" w14:textId="77777777" w:rsidR="00E34F5D" w:rsidRPr="00B41415" w:rsidRDefault="00E34F5D" w:rsidP="00E34F5D">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3D814612" w14:textId="77777777" w:rsidR="00E34F5D" w:rsidRPr="00B41415" w:rsidRDefault="00E34F5D" w:rsidP="00E34F5D">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2369F270" w14:textId="77777777" w:rsidR="00E34F5D" w:rsidRPr="00B41415" w:rsidRDefault="00E34F5D" w:rsidP="00E34F5D">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32867A9F" w14:textId="77777777" w:rsidR="00E34F5D" w:rsidRPr="00B41415" w:rsidRDefault="00E34F5D" w:rsidP="00E34F5D">
      <w:pPr>
        <w:rPr>
          <w:sz w:val="16"/>
        </w:rPr>
      </w:pPr>
      <w:r w:rsidRPr="00B41415">
        <w:rPr>
          <w:noProof/>
          <w:sz w:val="16"/>
        </w:rPr>
        <w:drawing>
          <wp:inline distT="0" distB="0" distL="0" distR="0" wp14:anchorId="6DA8A91B" wp14:editId="7A6C5463">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C1AE79F" w14:textId="77777777" w:rsidR="00E34F5D" w:rsidRPr="00B41415" w:rsidRDefault="00E34F5D" w:rsidP="00E34F5D">
      <w:pPr>
        <w:rPr>
          <w:sz w:val="16"/>
        </w:rPr>
      </w:pPr>
      <w:r w:rsidRPr="00B41415">
        <w:rPr>
          <w:noProof/>
          <w:sz w:val="16"/>
        </w:rPr>
        <w:drawing>
          <wp:inline distT="0" distB="0" distL="0" distR="0" wp14:anchorId="28EE433E" wp14:editId="57965CF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F34B200" w14:textId="77777777" w:rsidR="00E34F5D" w:rsidRPr="00B41415" w:rsidRDefault="00E34F5D" w:rsidP="00E34F5D">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039D91EE" w14:textId="77777777" w:rsidR="00E34F5D" w:rsidRDefault="00E34F5D" w:rsidP="00E34F5D"/>
    <w:p w14:paraId="4EF40877" w14:textId="77777777" w:rsidR="00E34F5D" w:rsidRDefault="00E34F5D" w:rsidP="00E34F5D">
      <w:pPr>
        <w:pStyle w:val="Heading3"/>
      </w:pPr>
      <w:r>
        <w:t>Inequality---AT: Civil War---1NC</w:t>
      </w:r>
    </w:p>
    <w:p w14:paraId="02F58F22" w14:textId="77777777" w:rsidR="00E34F5D" w:rsidRDefault="00E34F5D" w:rsidP="00E34F5D">
      <w:pPr>
        <w:pStyle w:val="Heading4"/>
      </w:pPr>
      <w:r>
        <w:t xml:space="preserve">4---No </w:t>
      </w:r>
      <w:r w:rsidRPr="00D863BE">
        <w:rPr>
          <w:u w:val="single"/>
        </w:rPr>
        <w:t>civil war</w:t>
      </w:r>
      <w:r>
        <w:t>.</w:t>
      </w:r>
    </w:p>
    <w:p w14:paraId="2180ACEC" w14:textId="77777777" w:rsidR="00E34F5D" w:rsidRDefault="00E34F5D" w:rsidP="00E34F5D">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60769B99" w14:textId="77777777" w:rsidR="00E34F5D" w:rsidRPr="003D3A83" w:rsidRDefault="00E34F5D" w:rsidP="00E34F5D">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413C2076" w14:textId="77777777" w:rsidR="00E34F5D" w:rsidRPr="003D3A83" w:rsidRDefault="00E34F5D" w:rsidP="00E34F5D">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3AB62D94" w14:textId="77777777" w:rsidR="00E34F5D" w:rsidRPr="003D3A83" w:rsidRDefault="00E34F5D" w:rsidP="00E34F5D">
      <w:pPr>
        <w:rPr>
          <w:sz w:val="16"/>
        </w:rPr>
      </w:pPr>
      <w:r w:rsidRPr="003D3A83">
        <w:rPr>
          <w:sz w:val="16"/>
        </w:rPr>
        <w:t>There is certainly much to be worried about. We can’t go a day without reading about violent incidents taking place around the country.</w:t>
      </w:r>
    </w:p>
    <w:p w14:paraId="79FF5104" w14:textId="77777777" w:rsidR="00E34F5D" w:rsidRPr="003D3A83" w:rsidRDefault="00E34F5D" w:rsidP="00E34F5D">
      <w:pPr>
        <w:rPr>
          <w:sz w:val="16"/>
        </w:rPr>
      </w:pPr>
      <w:r w:rsidRPr="003D3A83">
        <w:rPr>
          <w:sz w:val="16"/>
        </w:rPr>
        <w:t>But “unprecedented”? Really?</w:t>
      </w:r>
    </w:p>
    <w:p w14:paraId="52D406E1" w14:textId="77777777" w:rsidR="00E34F5D" w:rsidRPr="003D3A83" w:rsidRDefault="00E34F5D" w:rsidP="00E34F5D">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2B18CC77" w14:textId="77777777" w:rsidR="00E34F5D" w:rsidRPr="003D3A83" w:rsidRDefault="00E34F5D" w:rsidP="00E34F5D">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168CC31" w14:textId="77777777" w:rsidR="00E34F5D" w:rsidRPr="003D3A83" w:rsidRDefault="00E34F5D" w:rsidP="00E34F5D">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5C6E6145" w14:textId="77777777" w:rsidR="00E34F5D" w:rsidRPr="003D3A83" w:rsidRDefault="00E34F5D" w:rsidP="00E34F5D">
      <w:pPr>
        <w:rPr>
          <w:sz w:val="16"/>
        </w:rPr>
      </w:pPr>
      <w:r w:rsidRPr="003D3A83">
        <w:rPr>
          <w:sz w:val="16"/>
        </w:rPr>
        <w:t>The point here is that history often takes a back seat in these moments when everything appears to be in decline.</w:t>
      </w:r>
    </w:p>
    <w:p w14:paraId="11967C72" w14:textId="77777777" w:rsidR="00E34F5D" w:rsidRPr="003D3A83" w:rsidRDefault="00E34F5D" w:rsidP="00E34F5D">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5530D5DD" w14:textId="77777777" w:rsidR="00E34F5D" w:rsidRPr="003D3A83" w:rsidRDefault="00E34F5D" w:rsidP="00E34F5D">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highlight w:val="yellow"/>
        </w:rPr>
        <w:t>three pres</w:t>
      </w:r>
      <w:r w:rsidRPr="003D3A83">
        <w:rPr>
          <w:rStyle w:val="Emphasis"/>
          <w:i/>
        </w:rPr>
        <w:t xml:space="preserve">idential </w:t>
      </w:r>
      <w:r w:rsidRPr="00CB12B9">
        <w:rPr>
          <w:rStyle w:val="Emphasis"/>
          <w:i/>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D895ED1" w14:textId="77777777" w:rsidR="00E34F5D" w:rsidRPr="003D3A83" w:rsidRDefault="00E34F5D" w:rsidP="00E34F5D">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2A076878" w14:textId="77777777" w:rsidR="00E34F5D" w:rsidRPr="003D3A83" w:rsidRDefault="00E34F5D" w:rsidP="00E34F5D">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793F96B0" w14:textId="77777777" w:rsidR="00E34F5D" w:rsidRPr="003D3A83" w:rsidRDefault="00E34F5D" w:rsidP="00E34F5D">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1784C8A3" w14:textId="77777777" w:rsidR="00E34F5D" w:rsidRPr="003D3A83" w:rsidRDefault="00E34F5D" w:rsidP="00E34F5D">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5C11E1DD" w14:textId="77777777" w:rsidR="00E34F5D" w:rsidRPr="003D3A83" w:rsidRDefault="00E34F5D" w:rsidP="00E34F5D">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512D485" w14:textId="77777777" w:rsidR="00E34F5D" w:rsidRPr="003D3A83" w:rsidRDefault="00E34F5D" w:rsidP="00E34F5D">
      <w:pPr>
        <w:rPr>
          <w:sz w:val="8"/>
          <w:szCs w:val="8"/>
        </w:rPr>
      </w:pPr>
      <w:r w:rsidRPr="003D3A83">
        <w:rPr>
          <w:sz w:val="8"/>
          <w:szCs w:val="8"/>
        </w:rPr>
        <w:t>He also lived long enough to see the gradual erosion of Black civil rights in the last years of his life.</w:t>
      </w:r>
    </w:p>
    <w:p w14:paraId="2E6FC81C" w14:textId="77777777" w:rsidR="00E34F5D" w:rsidRPr="003D3A83" w:rsidRDefault="00E34F5D" w:rsidP="00E34F5D">
      <w:pPr>
        <w:rPr>
          <w:sz w:val="8"/>
          <w:szCs w:val="8"/>
        </w:rPr>
      </w:pPr>
      <w:r w:rsidRPr="003D3A83">
        <w:rPr>
          <w:sz w:val="8"/>
          <w:szCs w:val="8"/>
        </w:rPr>
        <w:t>Douglass’s defiance was on full display in one of his last major speeches delivered in Washington, D.C. on January 9, 1894.</w:t>
      </w:r>
    </w:p>
    <w:p w14:paraId="115CB331" w14:textId="77777777" w:rsidR="00E34F5D" w:rsidRPr="003D3A83" w:rsidRDefault="00E34F5D" w:rsidP="00E34F5D">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C530A30" w14:textId="77777777" w:rsidR="00E34F5D" w:rsidRPr="003D3A83" w:rsidRDefault="00E34F5D" w:rsidP="00E34F5D">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08BA8D70" w14:textId="77777777" w:rsidR="00E34F5D" w:rsidRPr="003D3A83" w:rsidRDefault="00E34F5D" w:rsidP="00E34F5D">
      <w:pPr>
        <w:rPr>
          <w:sz w:val="8"/>
          <w:szCs w:val="8"/>
        </w:rPr>
      </w:pPr>
      <w:r w:rsidRPr="003D3A83">
        <w:rPr>
          <w:sz w:val="8"/>
          <w:szCs w:val="8"/>
        </w:rPr>
        <w:t>And yet Douglass somehow managed to end his speech by reminding his audience of the power of the nation’s founding ideals.</w:t>
      </w:r>
    </w:p>
    <w:p w14:paraId="77D0A56D" w14:textId="77777777" w:rsidR="00E34F5D" w:rsidRPr="003D3A83" w:rsidRDefault="00E34F5D" w:rsidP="00E34F5D">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A673917" w14:textId="77777777" w:rsidR="00E34F5D" w:rsidRPr="003D3A83" w:rsidRDefault="00E34F5D" w:rsidP="00E34F5D">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505EFD1" w14:textId="77777777" w:rsidR="00E34F5D" w:rsidRPr="003D3A83" w:rsidRDefault="00E34F5D" w:rsidP="00E34F5D">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4FCDCAD7" w14:textId="77777777" w:rsidR="00E34F5D" w:rsidRPr="00A45CA2" w:rsidRDefault="00E34F5D" w:rsidP="00E34F5D">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24EB7080" w14:textId="77777777" w:rsidR="00E34F5D" w:rsidRDefault="00E34F5D" w:rsidP="00E34F5D"/>
    <w:p w14:paraId="7747A288" w14:textId="77777777" w:rsidR="00E34F5D" w:rsidRDefault="00E34F5D" w:rsidP="00E34F5D">
      <w:pPr>
        <w:pStyle w:val="Heading3"/>
      </w:pPr>
      <w:r>
        <w:t>Inequality---AT: Societal Collapse---1NC</w:t>
      </w:r>
    </w:p>
    <w:p w14:paraId="123338EA" w14:textId="77777777" w:rsidR="00E34F5D" w:rsidRPr="0045230B" w:rsidRDefault="00E34F5D" w:rsidP="00E34F5D">
      <w:pPr>
        <w:pStyle w:val="Heading4"/>
      </w:pPr>
      <w:r>
        <w:t xml:space="preserve">5---No </w:t>
      </w:r>
      <w:r w:rsidRPr="0045230B">
        <w:rPr>
          <w:u w:val="single"/>
        </w:rPr>
        <w:t>societal collapse</w:t>
      </w:r>
      <w:r>
        <w:t xml:space="preserve"> impact.</w:t>
      </w:r>
    </w:p>
    <w:p w14:paraId="521B2613" w14:textId="77777777" w:rsidR="00E34F5D" w:rsidRPr="008B0D5C" w:rsidRDefault="00E34F5D" w:rsidP="00E34F5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6908229" w14:textId="77777777" w:rsidR="00E34F5D" w:rsidRPr="00134407" w:rsidRDefault="00E34F5D" w:rsidP="00E34F5D">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0DE683E" w14:textId="77777777" w:rsidR="00E34F5D" w:rsidRPr="00134407" w:rsidRDefault="00E34F5D" w:rsidP="00E34F5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0F51C40E" w14:textId="77777777" w:rsidR="00E34F5D" w:rsidRPr="00134407" w:rsidRDefault="00E34F5D" w:rsidP="00E34F5D">
      <w:pPr>
        <w:rPr>
          <w:sz w:val="12"/>
          <w:szCs w:val="12"/>
        </w:rPr>
      </w:pPr>
      <w:r w:rsidRPr="00134407">
        <w:rPr>
          <w:sz w:val="12"/>
          <w:szCs w:val="12"/>
        </w:rPr>
        <w:t>In addition, to these factors which are very directly related to inequality, there are also two other factors that come into play:</w:t>
      </w:r>
    </w:p>
    <w:p w14:paraId="4EDB0309" w14:textId="77777777" w:rsidR="00E34F5D" w:rsidRPr="00134407" w:rsidRDefault="00E34F5D" w:rsidP="00E34F5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31041B7" w14:textId="77777777" w:rsidR="00E34F5D" w:rsidRPr="00134407" w:rsidRDefault="00E34F5D" w:rsidP="00E34F5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1B5F454" w14:textId="77777777" w:rsidR="00E34F5D" w:rsidRPr="00134407" w:rsidRDefault="00E34F5D" w:rsidP="00E34F5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C6B151B" w14:textId="77777777" w:rsidR="00E34F5D" w:rsidRPr="00134407" w:rsidRDefault="00E34F5D" w:rsidP="00E34F5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3157770" w14:textId="77777777" w:rsidR="00E34F5D" w:rsidRPr="00134407" w:rsidRDefault="00E34F5D" w:rsidP="00E34F5D">
      <w:pPr>
        <w:rPr>
          <w:sz w:val="16"/>
        </w:rPr>
      </w:pPr>
      <w:r w:rsidRPr="00134407">
        <w:rPr>
          <w:noProof/>
          <w:sz w:val="16"/>
        </w:rPr>
        <w:drawing>
          <wp:inline distT="0" distB="0" distL="0" distR="0" wp14:anchorId="3E7864F7" wp14:editId="2BC62249">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7993DA3A" w14:textId="77777777" w:rsidR="00E34F5D" w:rsidRPr="00134407" w:rsidRDefault="00E34F5D" w:rsidP="00E34F5D">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3827DB68" w14:textId="77777777" w:rsidR="00E34F5D" w:rsidRPr="00134407" w:rsidRDefault="00E34F5D" w:rsidP="00E34F5D">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C18F3D4" w14:textId="77777777" w:rsidR="00E34F5D" w:rsidRPr="00134407" w:rsidRDefault="00E34F5D" w:rsidP="00E34F5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44EFE0F" w14:textId="77777777" w:rsidR="00E34F5D" w:rsidRPr="00134407" w:rsidRDefault="00E34F5D" w:rsidP="00E34F5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5754A9C" w14:textId="77777777" w:rsidR="00E34F5D" w:rsidRPr="00134407" w:rsidRDefault="00E34F5D" w:rsidP="00E34F5D">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FBC0F3F" w14:textId="77777777" w:rsidR="00E34F5D" w:rsidRPr="00134407" w:rsidRDefault="00E34F5D" w:rsidP="00E34F5D">
      <w:pPr>
        <w:rPr>
          <w:sz w:val="16"/>
        </w:rPr>
      </w:pPr>
      <w:r w:rsidRPr="00134407">
        <w:rPr>
          <w:sz w:val="16"/>
        </w:rPr>
        <w:t>Modern day collapse</w:t>
      </w:r>
    </w:p>
    <w:p w14:paraId="1CA1D628" w14:textId="77777777" w:rsidR="00E34F5D" w:rsidRPr="00134407" w:rsidRDefault="00E34F5D" w:rsidP="00E34F5D">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7A17029" w14:textId="77777777" w:rsidR="00E34F5D" w:rsidRPr="00A45CA2" w:rsidRDefault="00E34F5D" w:rsidP="00E34F5D"/>
    <w:p w14:paraId="57588E23" w14:textId="77777777" w:rsidR="00E34F5D" w:rsidRDefault="00E34F5D" w:rsidP="00E34F5D">
      <w:pPr>
        <w:pStyle w:val="Heading3"/>
      </w:pPr>
      <w:r>
        <w:t>Democracy---AT: War---1NC</w:t>
      </w:r>
    </w:p>
    <w:p w14:paraId="7B51CC39" w14:textId="77777777" w:rsidR="00E34F5D" w:rsidRDefault="00E34F5D" w:rsidP="00E34F5D">
      <w:pPr>
        <w:pStyle w:val="Heading4"/>
      </w:pPr>
      <w:r>
        <w:t xml:space="preserve">6---No </w:t>
      </w:r>
      <w:r w:rsidRPr="006D0D74">
        <w:rPr>
          <w:u w:val="single"/>
        </w:rPr>
        <w:t>democratic peace</w:t>
      </w:r>
      <w:r>
        <w:t>.</w:t>
      </w:r>
    </w:p>
    <w:p w14:paraId="0C149C0C" w14:textId="77777777" w:rsidR="00E34F5D" w:rsidRDefault="00E34F5D" w:rsidP="00E34F5D">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0DB33D39" w14:textId="77777777" w:rsidR="00E34F5D" w:rsidRPr="006D3AA3" w:rsidRDefault="00E34F5D" w:rsidP="00E34F5D">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0406469" w14:textId="77777777" w:rsidR="00E34F5D" w:rsidRPr="006D3AA3" w:rsidRDefault="00E34F5D" w:rsidP="00E34F5D">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3158EC88" w14:textId="77777777" w:rsidR="00E34F5D" w:rsidRPr="006D3AA3" w:rsidRDefault="00E34F5D" w:rsidP="00E34F5D">
      <w:pPr>
        <w:rPr>
          <w:sz w:val="16"/>
        </w:rPr>
      </w:pPr>
      <w:r w:rsidRPr="006D3AA3">
        <w:rPr>
          <w:sz w:val="16"/>
        </w:rPr>
        <w:t>RECAP OF THE RESEARCH GOALS AND RESEARCH DESIGN</w:t>
      </w:r>
    </w:p>
    <w:p w14:paraId="3B76F5D2" w14:textId="77777777" w:rsidR="00E34F5D" w:rsidRPr="006D3AA3" w:rsidRDefault="00E34F5D" w:rsidP="00E34F5D">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DC16004" w14:textId="77777777" w:rsidR="00E34F5D" w:rsidRPr="006D3AA3" w:rsidRDefault="00E34F5D" w:rsidP="00E34F5D">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E8D546A" w14:textId="77777777" w:rsidR="00E34F5D" w:rsidRPr="006D3AA3" w:rsidRDefault="00E34F5D" w:rsidP="00E34F5D">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EEC53FA" w14:textId="77777777" w:rsidR="00E34F5D" w:rsidRPr="006D3AA3" w:rsidRDefault="00E34F5D" w:rsidP="00E34F5D">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B5E861E" w14:textId="77777777" w:rsidR="00E34F5D" w:rsidRPr="006D3AA3" w:rsidRDefault="00E34F5D" w:rsidP="00E34F5D">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44C271B" w14:textId="77777777" w:rsidR="00E34F5D" w:rsidRPr="006D3AA3" w:rsidRDefault="00E34F5D" w:rsidP="00E34F5D">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8851A8A" w14:textId="77777777" w:rsidR="00E34F5D" w:rsidRPr="006D3AA3" w:rsidRDefault="00E34F5D" w:rsidP="00E34F5D">
      <w:pPr>
        <w:rPr>
          <w:sz w:val="16"/>
        </w:rPr>
      </w:pPr>
      <w:r w:rsidRPr="006D3AA3">
        <w:rPr>
          <w:sz w:val="16"/>
        </w:rPr>
        <w:t>RECAP OF RESEARCH FINDINGS</w:t>
      </w:r>
    </w:p>
    <w:p w14:paraId="1557F0FC" w14:textId="77777777" w:rsidR="00E34F5D" w:rsidRPr="006D3AA3" w:rsidRDefault="00E34F5D" w:rsidP="00E34F5D">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69C4A6A5" w14:textId="77777777" w:rsidR="00E34F5D" w:rsidRPr="006D3AA3" w:rsidRDefault="00E34F5D" w:rsidP="00E34F5D">
      <w:pPr>
        <w:rPr>
          <w:sz w:val="16"/>
        </w:rPr>
      </w:pPr>
      <w:r w:rsidRPr="006D3AA3">
        <w:rPr>
          <w:sz w:val="16"/>
        </w:rPr>
        <w:t>After a brief overview of the results in slightly more detail, the implications of these findings and how these relate to earlier studies will be discussed.</w:t>
      </w:r>
    </w:p>
    <w:p w14:paraId="383A0380" w14:textId="77777777" w:rsidR="00E34F5D" w:rsidRPr="006D3AA3" w:rsidRDefault="00E34F5D" w:rsidP="00E34F5D">
      <w:pPr>
        <w:rPr>
          <w:sz w:val="16"/>
        </w:rPr>
      </w:pPr>
      <w:r w:rsidRPr="006D3AA3">
        <w:rPr>
          <w:sz w:val="16"/>
        </w:rPr>
        <w:t>How the findings relate to the assumptions of democratic peace theory</w:t>
      </w:r>
    </w:p>
    <w:p w14:paraId="24A50D22" w14:textId="77777777" w:rsidR="00E34F5D" w:rsidRPr="006D3AA3" w:rsidRDefault="00E34F5D" w:rsidP="00E34F5D">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AF59DB4" w14:textId="77777777" w:rsidR="00E34F5D" w:rsidRPr="006D3AA3" w:rsidRDefault="00E34F5D" w:rsidP="00E34F5D">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BAFDFC0" w14:textId="77777777" w:rsidR="00E34F5D" w:rsidRPr="006D3AA3" w:rsidRDefault="00E34F5D" w:rsidP="00E34F5D">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527AF2D" w14:textId="77777777" w:rsidR="00E34F5D" w:rsidRPr="006D3AA3" w:rsidRDefault="00E34F5D" w:rsidP="00E34F5D">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E7836DF" w14:textId="77777777" w:rsidR="00E34F5D" w:rsidRPr="006D3AA3" w:rsidRDefault="00E34F5D" w:rsidP="00E34F5D">
      <w:pPr>
        <w:rPr>
          <w:sz w:val="16"/>
        </w:rPr>
      </w:pPr>
      <w:r w:rsidRPr="006D3AA3">
        <w:rPr>
          <w:sz w:val="16"/>
        </w:rPr>
        <w:t>Results for hawkishness as a factor in decision-making</w:t>
      </w:r>
    </w:p>
    <w:p w14:paraId="14DE0DF0" w14:textId="77777777" w:rsidR="00E34F5D" w:rsidRPr="006D3AA3" w:rsidRDefault="00E34F5D" w:rsidP="00E34F5D">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5C96CA8" w14:textId="77777777" w:rsidR="00E34F5D" w:rsidRPr="006D3AA3" w:rsidRDefault="00E34F5D" w:rsidP="00E34F5D">
      <w:pPr>
        <w:rPr>
          <w:sz w:val="16"/>
        </w:rPr>
      </w:pPr>
      <w:r w:rsidRPr="006D3AA3">
        <w:rPr>
          <w:sz w:val="16"/>
        </w:rPr>
        <w:t>Results for the effect of the behaviour of the opposing state</w:t>
      </w:r>
    </w:p>
    <w:p w14:paraId="3B5A32E9" w14:textId="77777777" w:rsidR="00E34F5D" w:rsidRPr="006D3AA3" w:rsidRDefault="00E34F5D" w:rsidP="00E34F5D">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E5FF23C" w14:textId="77777777" w:rsidR="00E34F5D" w:rsidRPr="006D3AA3" w:rsidRDefault="00E34F5D" w:rsidP="00E34F5D">
      <w:pPr>
        <w:rPr>
          <w:sz w:val="16"/>
        </w:rPr>
      </w:pPr>
      <w:r w:rsidRPr="006D3AA3">
        <w:rPr>
          <w:sz w:val="16"/>
        </w:rPr>
        <w:t>UNDERSTANDING THE FINDINGS</w:t>
      </w:r>
    </w:p>
    <w:p w14:paraId="11DC9641" w14:textId="77777777" w:rsidR="00E34F5D" w:rsidRPr="004849B8" w:rsidRDefault="00E34F5D" w:rsidP="00E34F5D">
      <w:pPr>
        <w:rPr>
          <w:sz w:val="16"/>
        </w:rPr>
      </w:pPr>
      <w:r w:rsidRPr="004849B8">
        <w:rPr>
          <w:sz w:val="16"/>
        </w:rPr>
        <w:t>Contribution to democratic peace theory</w:t>
      </w:r>
    </w:p>
    <w:p w14:paraId="567D06C4" w14:textId="77777777" w:rsidR="00E34F5D" w:rsidRPr="004849B8" w:rsidRDefault="00E34F5D" w:rsidP="00E34F5D">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15796E2A" w14:textId="77777777" w:rsidR="00E34F5D" w:rsidRPr="004849B8" w:rsidRDefault="00E34F5D" w:rsidP="00E34F5D">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6E83F661" w14:textId="77777777" w:rsidR="00E34F5D" w:rsidRPr="004849B8" w:rsidRDefault="00E34F5D" w:rsidP="00E34F5D">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78FDF1F" w14:textId="77777777" w:rsidR="00E34F5D" w:rsidRPr="004849B8" w:rsidRDefault="00E34F5D" w:rsidP="00E34F5D">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56F9A14" w14:textId="77777777" w:rsidR="00E34F5D" w:rsidRDefault="00E34F5D" w:rsidP="00E34F5D">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576C7BB" w14:textId="77777777" w:rsidR="00E34F5D" w:rsidRPr="004849B8" w:rsidRDefault="00E34F5D" w:rsidP="00E34F5D">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8D9424E" w14:textId="77777777" w:rsidR="00E34F5D" w:rsidRPr="004849B8" w:rsidRDefault="00E34F5D" w:rsidP="00E34F5D">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1D156FE" w14:textId="77777777" w:rsidR="00E34F5D" w:rsidRPr="004849B8" w:rsidRDefault="00E34F5D" w:rsidP="00E34F5D">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37033201" w14:textId="77777777" w:rsidR="00E34F5D" w:rsidRPr="004849B8" w:rsidRDefault="00E34F5D" w:rsidP="00E34F5D">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0A22124" w14:textId="77777777" w:rsidR="00E34F5D" w:rsidRPr="004849B8" w:rsidRDefault="00E34F5D" w:rsidP="00E34F5D">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6DE0E36" w14:textId="77777777" w:rsidR="00E34F5D" w:rsidRPr="004849B8" w:rsidRDefault="00E34F5D" w:rsidP="00E34F5D">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FD406EE" w14:textId="77777777" w:rsidR="00E34F5D" w:rsidRPr="004849B8" w:rsidRDefault="00E34F5D" w:rsidP="00E34F5D">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41AC616" w14:textId="77777777" w:rsidR="00E34F5D" w:rsidRPr="004849B8" w:rsidRDefault="00E34F5D" w:rsidP="00E34F5D">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122DE395" w14:textId="77777777" w:rsidR="00E34F5D" w:rsidRPr="004849B8" w:rsidRDefault="00E34F5D" w:rsidP="00E34F5D">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5807757" w14:textId="77777777" w:rsidR="00E34F5D" w:rsidRPr="004849B8" w:rsidRDefault="00E34F5D" w:rsidP="00E34F5D">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C6EFE87" w14:textId="77777777" w:rsidR="00E34F5D" w:rsidRPr="004849B8" w:rsidRDefault="00E34F5D" w:rsidP="00E34F5D">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3927442E" w14:textId="77777777" w:rsidR="00E34F5D" w:rsidRPr="004849B8" w:rsidRDefault="00E34F5D" w:rsidP="00E34F5D">
      <w:pPr>
        <w:rPr>
          <w:sz w:val="8"/>
          <w:szCs w:val="8"/>
        </w:rPr>
      </w:pPr>
      <w:r w:rsidRPr="004849B8">
        <w:rPr>
          <w:sz w:val="8"/>
          <w:szCs w:val="8"/>
        </w:rPr>
        <w:t>Hawkishness as an explanatory factor</w:t>
      </w:r>
    </w:p>
    <w:p w14:paraId="326F68F6" w14:textId="77777777" w:rsidR="00E34F5D" w:rsidRPr="004849B8" w:rsidRDefault="00E34F5D" w:rsidP="00E34F5D">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71A6D72" w14:textId="77777777" w:rsidR="00E34F5D" w:rsidRPr="004849B8" w:rsidRDefault="00E34F5D" w:rsidP="00E34F5D">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BE5A493" w14:textId="77777777" w:rsidR="00E34F5D" w:rsidRPr="004849B8" w:rsidRDefault="00E34F5D" w:rsidP="00E34F5D">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3E7867A" w14:textId="77777777" w:rsidR="00E34F5D" w:rsidRPr="004849B8" w:rsidRDefault="00E34F5D" w:rsidP="00E34F5D">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41EBF74" w14:textId="77777777" w:rsidR="00E34F5D" w:rsidRPr="004849B8" w:rsidRDefault="00E34F5D" w:rsidP="00E34F5D">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4AA38368" w14:textId="77777777" w:rsidR="00E34F5D" w:rsidRPr="004849B8" w:rsidRDefault="00E34F5D" w:rsidP="00E34F5D">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DF50472" w14:textId="77777777" w:rsidR="00E34F5D" w:rsidRPr="004849B8" w:rsidRDefault="00E34F5D" w:rsidP="00E34F5D">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BB8772F" w14:textId="77777777" w:rsidR="00E34F5D" w:rsidRPr="004849B8" w:rsidRDefault="00E34F5D" w:rsidP="00E34F5D">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2EC123F6" w14:textId="77777777" w:rsidR="00E34F5D" w:rsidRPr="004849B8" w:rsidRDefault="00E34F5D" w:rsidP="00E34F5D">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28D5EB2" w14:textId="77777777" w:rsidR="00E34F5D" w:rsidRPr="004849B8" w:rsidRDefault="00E34F5D" w:rsidP="00E34F5D">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476B3B2" w14:textId="77777777" w:rsidR="00E34F5D" w:rsidRPr="004849B8" w:rsidRDefault="00E34F5D" w:rsidP="00E34F5D">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18D8961F" w14:textId="77777777" w:rsidR="00E34F5D" w:rsidRPr="004849B8" w:rsidRDefault="00E34F5D" w:rsidP="00E34F5D">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803F0AA" w14:textId="77777777" w:rsidR="00E34F5D" w:rsidRPr="004849B8" w:rsidRDefault="00E34F5D" w:rsidP="00E34F5D">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5A347595" w14:textId="77777777" w:rsidR="00E34F5D" w:rsidRPr="004849B8" w:rsidRDefault="00E34F5D" w:rsidP="00E34F5D">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98FCE71" w14:textId="77777777" w:rsidR="00E34F5D" w:rsidRPr="00BF395A" w:rsidRDefault="00E34F5D" w:rsidP="00E34F5D">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CEF7B74" w14:textId="77777777" w:rsidR="00E34F5D" w:rsidRPr="00BF395A" w:rsidRDefault="00E34F5D" w:rsidP="00E34F5D">
      <w:pPr>
        <w:rPr>
          <w:sz w:val="8"/>
          <w:szCs w:val="8"/>
        </w:rPr>
      </w:pPr>
      <w:r w:rsidRPr="00BF395A">
        <w:rPr>
          <w:sz w:val="8"/>
          <w:szCs w:val="8"/>
        </w:rPr>
        <w:t>WHERE DOES THIS LEAVE THE IDEA OF DEMOCRATIC PEACE?</w:t>
      </w:r>
    </w:p>
    <w:p w14:paraId="5A5FBFAB" w14:textId="77777777" w:rsidR="00E34F5D" w:rsidRDefault="00E34F5D" w:rsidP="00E34F5D">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2648FB9C" w14:textId="77777777" w:rsidR="00E34F5D" w:rsidRPr="00BF395A" w:rsidRDefault="00E34F5D" w:rsidP="00E34F5D">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8E94625" w14:textId="77777777" w:rsidR="00E34F5D" w:rsidRPr="00BF395A" w:rsidRDefault="00E34F5D" w:rsidP="00E34F5D">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834D54F" w14:textId="77777777" w:rsidR="00E34F5D" w:rsidRPr="00BF395A" w:rsidRDefault="00E34F5D" w:rsidP="00E34F5D">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DE7DF55" w14:textId="77777777" w:rsidR="00E34F5D" w:rsidRPr="00BF395A" w:rsidRDefault="00E34F5D" w:rsidP="00E34F5D">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36FC373" w14:textId="77777777" w:rsidR="00E34F5D" w:rsidRPr="00BF395A" w:rsidRDefault="00E34F5D" w:rsidP="00E34F5D">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1AA117C" w14:textId="77777777" w:rsidR="00E34F5D" w:rsidRPr="00BF395A" w:rsidRDefault="00E34F5D" w:rsidP="00E34F5D">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46D7B85" w14:textId="77777777" w:rsidR="00E34F5D" w:rsidRPr="00BF395A" w:rsidRDefault="00E34F5D" w:rsidP="00E34F5D">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7285D01" w14:textId="77777777" w:rsidR="00E34F5D" w:rsidRPr="00BF395A" w:rsidRDefault="00E34F5D" w:rsidP="00E34F5D">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284D856" w14:textId="77777777" w:rsidR="00E34F5D" w:rsidRPr="00BF395A" w:rsidRDefault="00E34F5D" w:rsidP="00E34F5D">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6D6C4770" w14:textId="77777777" w:rsidR="00E34F5D" w:rsidRPr="00BF395A" w:rsidRDefault="00E34F5D" w:rsidP="00E34F5D">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6DFD789D" w14:textId="77777777" w:rsidR="00E34F5D" w:rsidRDefault="00E34F5D" w:rsidP="00E34F5D">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00912A7" w14:textId="77777777" w:rsidR="00E34F5D" w:rsidRDefault="00E34F5D" w:rsidP="00E34F5D">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
    <w:p w14:paraId="671D4EA2" w14:textId="77777777" w:rsidR="00E34F5D" w:rsidRPr="0058539A" w:rsidRDefault="00E34F5D" w:rsidP="00E34F5D">
      <w:pPr>
        <w:rPr>
          <w:sz w:val="16"/>
        </w:rPr>
      </w:pPr>
      <w:r w:rsidRPr="0058539A">
        <w:rPr>
          <w:sz w:val="16"/>
        </w:rPr>
        <w:t>CONCLUSION</w:t>
      </w:r>
    </w:p>
    <w:p w14:paraId="6A5E7F01" w14:textId="77777777" w:rsidR="00E34F5D" w:rsidRPr="0058539A" w:rsidRDefault="00E34F5D" w:rsidP="00E34F5D">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463B479E" w14:textId="77777777" w:rsidR="00E34F5D" w:rsidRPr="0058539A" w:rsidRDefault="00E34F5D" w:rsidP="00E34F5D">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6B3754B5" w14:textId="77777777" w:rsidR="00E34F5D" w:rsidRDefault="00E34F5D" w:rsidP="00E34F5D">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4B99B90" w14:textId="77777777" w:rsidR="00E34F5D" w:rsidRDefault="00E34F5D" w:rsidP="00E34F5D"/>
    <w:p w14:paraId="1F91CE3D" w14:textId="77777777" w:rsidR="00E34F5D" w:rsidRDefault="00E34F5D" w:rsidP="00E34F5D">
      <w:pPr>
        <w:pStyle w:val="Heading3"/>
      </w:pPr>
      <w:r>
        <w:t>Democracy---AT: Public Goods---1NC</w:t>
      </w:r>
    </w:p>
    <w:p w14:paraId="37A1B55B" w14:textId="77777777" w:rsidR="00E34F5D" w:rsidRDefault="00E34F5D" w:rsidP="00E34F5D">
      <w:pPr>
        <w:pStyle w:val="Heading4"/>
      </w:pPr>
      <w:r>
        <w:t xml:space="preserve">7---Democracy </w:t>
      </w:r>
      <w:r w:rsidRPr="008B06E1">
        <w:rPr>
          <w:u w:val="single"/>
        </w:rPr>
        <w:t>can’t deliver</w:t>
      </w:r>
      <w:r>
        <w:t xml:space="preserve"> public goods.</w:t>
      </w:r>
    </w:p>
    <w:p w14:paraId="51B72A91" w14:textId="77777777" w:rsidR="00E34F5D" w:rsidRPr="001A52F9" w:rsidRDefault="00E34F5D" w:rsidP="00E34F5D">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7AE8D397" w14:textId="77777777" w:rsidR="00E34F5D" w:rsidRPr="001A52F9" w:rsidRDefault="00E34F5D" w:rsidP="00E34F5D">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510A3CAB" w14:textId="77777777" w:rsidR="00E34F5D" w:rsidRPr="001A52F9" w:rsidRDefault="00E34F5D" w:rsidP="00E34F5D">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10C64CDB" w14:textId="77777777" w:rsidR="00E34F5D" w:rsidRPr="001A52F9" w:rsidRDefault="00E34F5D" w:rsidP="00E34F5D">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227F3425" w14:textId="77777777" w:rsidR="00E34F5D" w:rsidRPr="001A52F9" w:rsidRDefault="00E34F5D" w:rsidP="00E34F5D">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050026F8" w14:textId="77777777" w:rsidR="00E34F5D" w:rsidRPr="001A52F9" w:rsidRDefault="00E34F5D" w:rsidP="00E34F5D">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1E39C0E" w14:textId="77777777" w:rsidR="00E34F5D" w:rsidRDefault="00E34F5D" w:rsidP="00E34F5D">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43E6CC7B" w14:textId="77777777" w:rsidR="00E34F5D" w:rsidRPr="00067E2F" w:rsidRDefault="00E34F5D" w:rsidP="00E34F5D">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083F6D38" w14:textId="77777777" w:rsidR="00E34F5D" w:rsidRPr="00067E2F" w:rsidRDefault="00E34F5D" w:rsidP="00E34F5D">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44DAB5B" w14:textId="77777777" w:rsidR="00E34F5D" w:rsidRPr="00C506CF" w:rsidRDefault="00E34F5D" w:rsidP="00E34F5D">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2B36367" w14:textId="77777777" w:rsidR="00E34F5D" w:rsidRPr="00C506CF" w:rsidRDefault="00E34F5D" w:rsidP="00E34F5D">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6F939BD" w14:textId="77777777" w:rsidR="00E34F5D" w:rsidRPr="00C506CF" w:rsidRDefault="00E34F5D" w:rsidP="00E34F5D">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4228E0E6" w14:textId="77777777" w:rsidR="00E34F5D" w:rsidRPr="00C506CF" w:rsidRDefault="00E34F5D" w:rsidP="00E34F5D">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548BE35" w14:textId="77777777" w:rsidR="00E34F5D" w:rsidRPr="00C506CF" w:rsidRDefault="00E34F5D" w:rsidP="00E34F5D">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2B5CB40" w14:textId="77777777" w:rsidR="00E34F5D" w:rsidRPr="00C506CF" w:rsidRDefault="00E34F5D" w:rsidP="00E34F5D">
      <w:pPr>
        <w:rPr>
          <w:sz w:val="8"/>
          <w:szCs w:val="8"/>
        </w:rPr>
      </w:pPr>
      <w:r w:rsidRPr="00C506CF">
        <w:rPr>
          <w:sz w:val="8"/>
          <w:szCs w:val="8"/>
        </w:rPr>
        <w:t>Liberal Illusions</w:t>
      </w:r>
    </w:p>
    <w:p w14:paraId="5343217A" w14:textId="77777777" w:rsidR="00E34F5D" w:rsidRPr="00C506CF" w:rsidRDefault="00E34F5D" w:rsidP="00E34F5D">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1682D3F" w14:textId="77777777" w:rsidR="00E34F5D" w:rsidRPr="00C506CF" w:rsidRDefault="00E34F5D" w:rsidP="00E34F5D">
      <w:pPr>
        <w:rPr>
          <w:rStyle w:val="StyleUnderline"/>
          <w:sz w:val="8"/>
          <w:szCs w:val="8"/>
        </w:rPr>
      </w:pPr>
      <w:r w:rsidRPr="00C506CF">
        <w:rPr>
          <w:sz w:val="8"/>
          <w:szCs w:val="8"/>
        </w:rPr>
        <w:t>Myopia</w:t>
      </w:r>
    </w:p>
    <w:p w14:paraId="249CA141" w14:textId="77777777" w:rsidR="00E34F5D" w:rsidRPr="00C506CF" w:rsidRDefault="00E34F5D" w:rsidP="00E34F5D">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27E30C83" w14:textId="77777777" w:rsidR="00E34F5D" w:rsidRPr="00C506CF" w:rsidRDefault="00E34F5D" w:rsidP="00E34F5D">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C63C585" w14:textId="77777777" w:rsidR="00E34F5D" w:rsidRPr="00C506CF" w:rsidRDefault="00E34F5D" w:rsidP="00E34F5D">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A9D678B" w14:textId="77777777" w:rsidR="00E34F5D" w:rsidRPr="003A1C10" w:rsidRDefault="00E34F5D" w:rsidP="00E34F5D">
      <w:pPr>
        <w:rPr>
          <w:sz w:val="16"/>
        </w:rPr>
      </w:pPr>
      <w:r w:rsidRPr="00C506CF">
        <w:rPr>
          <w:sz w:val="8"/>
          <w:szCs w:val="8"/>
        </w:rPr>
        <w:t>Parochialism</w:t>
      </w:r>
    </w:p>
    <w:p w14:paraId="739A0C5F" w14:textId="77777777" w:rsidR="00E34F5D" w:rsidRPr="003A1C10" w:rsidRDefault="00E34F5D" w:rsidP="00E34F5D">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7D98049" w14:textId="77777777" w:rsidR="00E34F5D" w:rsidRPr="003A1C10" w:rsidRDefault="00E34F5D" w:rsidP="00E34F5D">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6E1B6063" w14:textId="77777777" w:rsidR="00E34F5D" w:rsidRPr="00C506CF" w:rsidRDefault="00E34F5D" w:rsidP="00E34F5D">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2B4D9726" w14:textId="77777777" w:rsidR="00E34F5D" w:rsidRDefault="00E34F5D" w:rsidP="00E34F5D">
      <w:pPr>
        <w:pStyle w:val="Heading3"/>
      </w:pPr>
      <w:r>
        <w:t>AT: China Rise---1NC</w:t>
      </w:r>
    </w:p>
    <w:p w14:paraId="5AAC56E8" w14:textId="77777777" w:rsidR="00E34F5D" w:rsidRDefault="00E34F5D" w:rsidP="00E34F5D">
      <w:pPr>
        <w:pStyle w:val="Heading4"/>
      </w:pPr>
      <w:r>
        <w:t>9---US-China competition is neither</w:t>
      </w:r>
      <w:r w:rsidRPr="005B1317">
        <w:t xml:space="preserve"> </w:t>
      </w:r>
      <w:r w:rsidRPr="005B1317">
        <w:rPr>
          <w:u w:val="single"/>
        </w:rPr>
        <w:t>conflict-driving</w:t>
      </w:r>
      <w:r>
        <w:t xml:space="preserve"> NOR </w:t>
      </w:r>
      <w:r w:rsidRPr="005B1317">
        <w:rPr>
          <w:u w:val="single"/>
        </w:rPr>
        <w:t>zero sum</w:t>
      </w:r>
      <w:r>
        <w:t>.</w:t>
      </w:r>
    </w:p>
    <w:p w14:paraId="208EF4C6" w14:textId="77777777" w:rsidR="00E34F5D" w:rsidRDefault="00E34F5D" w:rsidP="00E34F5D">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Vol. 101, Issue 1, pg. 35-37, January 2025, OUP.</w:t>
      </w:r>
    </w:p>
    <w:p w14:paraId="27511863" w14:textId="77777777" w:rsidR="00E34F5D" w:rsidRPr="00BB3E34" w:rsidRDefault="00E34F5D" w:rsidP="00E34F5D">
      <w:pPr>
        <w:rPr>
          <w:sz w:val="16"/>
        </w:rPr>
      </w:pPr>
      <w:r w:rsidRPr="00F165A5">
        <w:rPr>
          <w:sz w:val="16"/>
        </w:rPr>
        <w:t xml:space="preserve">The COVID-19 pandemic accelerated the international order transition, featuring intensified strategic competition between the United States and China, </w:t>
      </w:r>
      <w:r w:rsidRPr="00067E2F">
        <w:rPr>
          <w:sz w:val="16"/>
        </w:rPr>
        <w:t xml:space="preserve">especially in the Indo-Pacific region.1 A </w:t>
      </w:r>
      <w:r w:rsidRPr="00067E2F">
        <w:rPr>
          <w:rStyle w:val="StyleUnderline"/>
        </w:rPr>
        <w:t>prevailing view of</w:t>
      </w:r>
      <w:r w:rsidRPr="00067E2F">
        <w:rPr>
          <w:sz w:val="16"/>
        </w:rPr>
        <w:t xml:space="preserve"> </w:t>
      </w:r>
      <w:r w:rsidRPr="00067E2F">
        <w:rPr>
          <w:rStyle w:val="Emphasis"/>
        </w:rPr>
        <w:t>US–China competition</w:t>
      </w:r>
      <w:r w:rsidRPr="00067E2F">
        <w:rPr>
          <w:sz w:val="16"/>
        </w:rPr>
        <w:t xml:space="preserve"> </w:t>
      </w:r>
      <w:r w:rsidRPr="00067E2F">
        <w:rPr>
          <w:rStyle w:val="StyleUnderline"/>
        </w:rPr>
        <w:t>is the</w:t>
      </w:r>
      <w:r w:rsidRPr="00067E2F">
        <w:rPr>
          <w:sz w:val="16"/>
        </w:rPr>
        <w:t xml:space="preserve"> </w:t>
      </w:r>
      <w:r w:rsidRPr="00067E2F">
        <w:rPr>
          <w:rStyle w:val="Emphasis"/>
        </w:rPr>
        <w:t>‘Thucydides trap’</w:t>
      </w:r>
      <w:r w:rsidRPr="00067E2F">
        <w:rPr>
          <w:sz w:val="16"/>
        </w:rPr>
        <w:t xml:space="preserve">—rooted in power transition theory and </w:t>
      </w:r>
      <w:r w:rsidRPr="00067E2F">
        <w:rPr>
          <w:rStyle w:val="StyleUnderline"/>
        </w:rPr>
        <w:t>suggesting that</w:t>
      </w:r>
      <w:r w:rsidRPr="00067E2F">
        <w:rPr>
          <w:sz w:val="16"/>
        </w:rPr>
        <w:t xml:space="preserve"> </w:t>
      </w:r>
      <w:r w:rsidRPr="00067E2F">
        <w:rPr>
          <w:rStyle w:val="Emphasis"/>
        </w:rPr>
        <w:t>strategic competition</w:t>
      </w:r>
      <w:r w:rsidRPr="00067E2F">
        <w:rPr>
          <w:sz w:val="16"/>
        </w:rPr>
        <w:t xml:space="preserve"> </w:t>
      </w:r>
      <w:r w:rsidRPr="00067E2F">
        <w:rPr>
          <w:rStyle w:val="StyleUnderline"/>
        </w:rPr>
        <w:t>between a rising power and the hegemon will</w:t>
      </w:r>
      <w:r w:rsidRPr="00067E2F">
        <w:rPr>
          <w:sz w:val="16"/>
        </w:rPr>
        <w:t xml:space="preserve"> </w:t>
      </w:r>
      <w:r w:rsidRPr="00067E2F">
        <w:rPr>
          <w:rStyle w:val="Emphasis"/>
        </w:rPr>
        <w:t>inevitably</w:t>
      </w:r>
      <w:r w:rsidRPr="00067E2F">
        <w:rPr>
          <w:sz w:val="16"/>
        </w:rPr>
        <w:t xml:space="preserve"> </w:t>
      </w:r>
      <w:r w:rsidRPr="00067E2F">
        <w:rPr>
          <w:rStyle w:val="StyleUnderline"/>
        </w:rPr>
        <w:t>lead to conflict in the international system</w:t>
      </w:r>
      <w:r w:rsidRPr="00067E2F">
        <w:rPr>
          <w:sz w:val="16"/>
        </w:rPr>
        <w:t xml:space="preserve">.2 </w:t>
      </w:r>
      <w:r w:rsidRPr="00067E2F">
        <w:rPr>
          <w:rStyle w:val="StyleUnderline"/>
        </w:rPr>
        <w:t>Challenging this pessimistic and alarmist view</w:t>
      </w:r>
      <w:r w:rsidRPr="00067E2F">
        <w:rPr>
          <w:sz w:val="16"/>
        </w:rPr>
        <w:t xml:space="preserve">, we </w:t>
      </w:r>
      <w:r w:rsidRPr="00067E2F">
        <w:rPr>
          <w:rStyle w:val="StyleUnderline"/>
        </w:rPr>
        <w:t>propose</w:t>
      </w:r>
      <w:r w:rsidRPr="00067E2F">
        <w:rPr>
          <w:sz w:val="16"/>
        </w:rPr>
        <w:t xml:space="preserve"> a soft balancing argument—</w:t>
      </w:r>
      <w:r w:rsidRPr="00067E2F">
        <w:rPr>
          <w:rStyle w:val="Emphasis"/>
        </w:rPr>
        <w:t>institutional balancing</w:t>
      </w:r>
      <w:r w:rsidRPr="00067E2F">
        <w:rPr>
          <w:sz w:val="16"/>
        </w:rPr>
        <w:t xml:space="preserve"> for peace—</w:t>
      </w:r>
      <w:r w:rsidRPr="00067E2F">
        <w:rPr>
          <w:rStyle w:val="StyleUnderline"/>
        </w:rPr>
        <w:t>to emphasize the positive outcomes of the strategic competition</w:t>
      </w:r>
      <w:r w:rsidRPr="00674874">
        <w:rPr>
          <w:rStyle w:val="StyleUnderline"/>
        </w:rPr>
        <w:t xml:space="preserve">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6D215A3D" w14:textId="77777777" w:rsidR="00E34F5D" w:rsidRPr="00F165A5" w:rsidRDefault="00E34F5D" w:rsidP="00E34F5D">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338FD2EB" w14:textId="77777777" w:rsidR="00E34F5D" w:rsidRPr="00F165A5" w:rsidRDefault="00E34F5D" w:rsidP="00E34F5D">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2F9B457B" w14:textId="77777777" w:rsidR="00E34F5D" w:rsidRPr="00F165A5" w:rsidRDefault="00E34F5D" w:rsidP="00E34F5D">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72C55DCA" w14:textId="77777777" w:rsidR="00E34F5D" w:rsidRDefault="00E34F5D" w:rsidP="00E34F5D">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szCs w:val="24"/>
          <w:highlight w:val="yellow"/>
        </w:rPr>
        <w:t>conducive to</w:t>
      </w:r>
      <w:r w:rsidRPr="005B1317">
        <w:rPr>
          <w:rStyle w:val="Emphasis"/>
          <w:sz w:val="24"/>
          <w:szCs w:val="24"/>
        </w:rPr>
        <w:t xml:space="preserve"> regional </w:t>
      </w:r>
      <w:r w:rsidRPr="00BE473B">
        <w:rPr>
          <w:rStyle w:val="Emphasis"/>
          <w:sz w:val="24"/>
          <w:szCs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52C85493" w14:textId="6F1F149B" w:rsidR="00E34F5D" w:rsidRPr="005B1317" w:rsidRDefault="00E34F5D" w:rsidP="00E34F5D">
      <w:pPr>
        <w:pStyle w:val="Heading2"/>
      </w:pPr>
      <w:r>
        <w:t>AT: Solvency</w:t>
      </w:r>
    </w:p>
    <w:p w14:paraId="1C8758EE" w14:textId="77777777" w:rsidR="00E34F5D" w:rsidRDefault="00E34F5D" w:rsidP="00E34F5D">
      <w:pPr>
        <w:pStyle w:val="Heading3"/>
      </w:pPr>
      <w:r>
        <w:t>Solvency---General---1NC</w:t>
      </w:r>
    </w:p>
    <w:p w14:paraId="0F6B66A6" w14:textId="77777777" w:rsidR="00E34F5D" w:rsidRDefault="00E34F5D" w:rsidP="00E34F5D">
      <w:pPr>
        <w:pStyle w:val="Heading4"/>
      </w:pPr>
      <w:r>
        <w:t>1---The system of sectoral bargaining is not scalable to the US economy AND workers are resistant</w:t>
      </w:r>
    </w:p>
    <w:p w14:paraId="264DAD06" w14:textId="77777777" w:rsidR="00E34F5D" w:rsidRPr="00EA3AEB" w:rsidRDefault="00E34F5D" w:rsidP="00E34F5D">
      <w:r>
        <w:t xml:space="preserve">Eric </w:t>
      </w:r>
      <w:r w:rsidRPr="00EA3AEB">
        <w:rPr>
          <w:rStyle w:val="Style13ptBold"/>
        </w:rPr>
        <w:t>Morath 19</w:t>
      </w:r>
      <w:r>
        <w:t>, Deputy Economics Editor at the Wall Street Journal, 10/20/2019, “</w:t>
      </w:r>
      <w:r w:rsidRPr="00EA3AEB">
        <w:t>Germany’s Labor System Would Be Difficult to Import to U.S.</w:t>
      </w:r>
      <w:r>
        <w:t>”, The Wall Street Journal</w:t>
      </w:r>
    </w:p>
    <w:p w14:paraId="0CF373EF" w14:textId="77777777" w:rsidR="00E34F5D" w:rsidRPr="00EA3A86" w:rsidRDefault="00E34F5D" w:rsidP="00E34F5D">
      <w:pPr>
        <w:rPr>
          <w:sz w:val="16"/>
        </w:rPr>
      </w:pPr>
      <w:r w:rsidRPr="00EA3A86">
        <w:rPr>
          <w:sz w:val="16"/>
        </w:rPr>
        <w:t>MUNICH, Germany—Some Democratic presidential candidates want to bring elements of German labor relations to the U.S. While that could appear attractive on the surface, doing so would be difficult and the economic payoff uncertain.</w:t>
      </w:r>
    </w:p>
    <w:p w14:paraId="72B34680" w14:textId="77777777" w:rsidR="00E34F5D" w:rsidRPr="00EA3A86" w:rsidRDefault="00E34F5D" w:rsidP="00E34F5D">
      <w:pPr>
        <w:rPr>
          <w:sz w:val="16"/>
        </w:rPr>
      </w:pPr>
      <w:r w:rsidRPr="00F00DC9">
        <w:rPr>
          <w:rStyle w:val="StyleUnderline"/>
        </w:rPr>
        <w:t xml:space="preserve">Labor </w:t>
      </w:r>
      <w:r w:rsidRPr="0017533E">
        <w:rPr>
          <w:rStyle w:val="StyleUnderline"/>
          <w:highlight w:val="yellow"/>
        </w:rPr>
        <w:t xml:space="preserve">unions are much </w:t>
      </w:r>
      <w:r w:rsidRPr="0017533E">
        <w:rPr>
          <w:rStyle w:val="Emphasis"/>
          <w:highlight w:val="yellow"/>
        </w:rPr>
        <w:t>more prevalent</w:t>
      </w:r>
      <w:r w:rsidRPr="00F00DC9">
        <w:rPr>
          <w:rStyle w:val="StyleUnderline"/>
        </w:rPr>
        <w:t xml:space="preserve"> </w:t>
      </w:r>
      <w:r w:rsidRPr="0017533E">
        <w:rPr>
          <w:rStyle w:val="StyleUnderline"/>
          <w:highlight w:val="yellow"/>
        </w:rPr>
        <w:t>in Germany</w:t>
      </w:r>
      <w:r w:rsidRPr="0017533E">
        <w:rPr>
          <w:sz w:val="16"/>
          <w:highlight w:val="yellow"/>
        </w:rPr>
        <w:t xml:space="preserve"> </w:t>
      </w:r>
      <w:r w:rsidRPr="0017533E">
        <w:rPr>
          <w:rStyle w:val="StyleUnderline"/>
          <w:highlight w:val="yellow"/>
        </w:rPr>
        <w:t>than</w:t>
      </w:r>
      <w:r w:rsidRPr="00F00DC9">
        <w:rPr>
          <w:rStyle w:val="StyleUnderline"/>
        </w:rPr>
        <w:t xml:space="preserve"> in </w:t>
      </w:r>
      <w:r w:rsidRPr="0017533E">
        <w:rPr>
          <w:rStyle w:val="StyleUnderline"/>
          <w:highlight w:val="yellow"/>
        </w:rPr>
        <w:t>the U.S</w:t>
      </w:r>
      <w:r w:rsidRPr="00F00DC9">
        <w:rPr>
          <w:rStyle w:val="StyleUnderline"/>
        </w:rPr>
        <w:t>.</w:t>
      </w:r>
      <w:r w:rsidRPr="00EA3A86">
        <w:rPr>
          <w:sz w:val="16"/>
        </w:rPr>
        <w:t xml:space="preserve"> under a system called Sozialpartnerschaft, or social partnership. It has fans among both corporate leaders and unions here. The system is credited with giving German workers job security and a greater voice in how companies are run. But labor </w:t>
      </w:r>
      <w:r w:rsidRPr="00F00DC9">
        <w:rPr>
          <w:rStyle w:val="StyleUnderline"/>
        </w:rPr>
        <w:t xml:space="preserve">experts view </w:t>
      </w:r>
      <w:r w:rsidRPr="0017533E">
        <w:rPr>
          <w:rStyle w:val="StyleUnderline"/>
          <w:highlight w:val="yellow"/>
        </w:rPr>
        <w:t>it</w:t>
      </w:r>
      <w:r w:rsidRPr="0017533E">
        <w:rPr>
          <w:rStyle w:val="StyleUnderline"/>
          <w:sz w:val="16"/>
          <w:szCs w:val="16"/>
        </w:rPr>
        <w:t xml:space="preserve"> a</w:t>
      </w:r>
      <w:r w:rsidRPr="0017533E">
        <w:rPr>
          <w:rStyle w:val="StyleUnderline"/>
          <w:highlight w:val="yellow"/>
        </w:rPr>
        <w:t>s</w:t>
      </w:r>
      <w:r w:rsidRPr="00F00DC9">
        <w:rPr>
          <w:rStyle w:val="StyleUnderline"/>
        </w:rPr>
        <w:t xml:space="preserve"> </w:t>
      </w:r>
      <w:r w:rsidRPr="0017533E">
        <w:rPr>
          <w:rStyle w:val="StyleUnderline"/>
          <w:highlight w:val="yellow"/>
        </w:rPr>
        <w:t xml:space="preserve">a </w:t>
      </w:r>
      <w:r w:rsidRPr="0017533E">
        <w:rPr>
          <w:rStyle w:val="Emphasis"/>
          <w:highlight w:val="yellow"/>
        </w:rPr>
        <w:t>uniquely German</w:t>
      </w:r>
      <w:r w:rsidRPr="0017533E">
        <w:rPr>
          <w:rStyle w:val="StyleUnderline"/>
          <w:highlight w:val="yellow"/>
        </w:rPr>
        <w:t xml:space="preserve"> system</w:t>
      </w:r>
      <w:r w:rsidRPr="00EA3A86">
        <w:rPr>
          <w:sz w:val="16"/>
        </w:rPr>
        <w:t xml:space="preserve"> developed when manufacturing giants dominated the economy.</w:t>
      </w:r>
    </w:p>
    <w:p w14:paraId="62A4A2EB" w14:textId="77777777" w:rsidR="00E34F5D" w:rsidRPr="00EA3A86" w:rsidRDefault="00E34F5D" w:rsidP="00E34F5D">
      <w:pPr>
        <w:rPr>
          <w:sz w:val="16"/>
        </w:rPr>
      </w:pPr>
      <w:r w:rsidRPr="00EA3A86">
        <w:rPr>
          <w:sz w:val="16"/>
        </w:rPr>
        <w:t xml:space="preserve">“A model like Sozialpartnerschaft that </w:t>
      </w:r>
      <w:r w:rsidRPr="00F00DC9">
        <w:rPr>
          <w:rStyle w:val="StyleUnderline"/>
        </w:rPr>
        <w:t>has grown over decades is based on many economic, cultural and social aspects</w:t>
      </w:r>
      <w:r w:rsidRPr="00EA3A86">
        <w:rPr>
          <w:sz w:val="16"/>
        </w:rPr>
        <w:t>,” said Solveigh Hieronimus, a McKinsey &amp; Co. partner in Munich who advises on labor-market strategies. “</w:t>
      </w:r>
      <w:r w:rsidRPr="00F00DC9">
        <w:rPr>
          <w:rStyle w:val="StyleUnderline"/>
        </w:rPr>
        <w:t>It is</w:t>
      </w:r>
      <w:r w:rsidRPr="00EA3A86">
        <w:rPr>
          <w:sz w:val="16"/>
        </w:rPr>
        <w:t xml:space="preserve"> probably </w:t>
      </w:r>
      <w:r w:rsidRPr="0017533E">
        <w:rPr>
          <w:rStyle w:val="Emphasis"/>
          <w:highlight w:val="yellow"/>
        </w:rPr>
        <w:t>not easily transferable</w:t>
      </w:r>
      <w:r w:rsidRPr="0017533E">
        <w:rPr>
          <w:rStyle w:val="StyleUnderline"/>
          <w:highlight w:val="yellow"/>
        </w:rPr>
        <w:t xml:space="preserve"> to other countries</w:t>
      </w:r>
      <w:r w:rsidRPr="00EA3A86">
        <w:rPr>
          <w:sz w:val="16"/>
        </w:rPr>
        <w:t>.”</w:t>
      </w:r>
    </w:p>
    <w:p w14:paraId="610B0C7A" w14:textId="77777777" w:rsidR="00E34F5D" w:rsidRPr="00F00DC9" w:rsidRDefault="00E34F5D" w:rsidP="00E34F5D">
      <w:pPr>
        <w:rPr>
          <w:rStyle w:val="StyleUnderline"/>
        </w:rPr>
      </w:pPr>
      <w:r w:rsidRPr="00F00DC9">
        <w:rPr>
          <w:rStyle w:val="StyleUnderline"/>
        </w:rPr>
        <w:t xml:space="preserve">The </w:t>
      </w:r>
      <w:r w:rsidRPr="0017533E">
        <w:rPr>
          <w:rStyle w:val="StyleUnderline"/>
          <w:highlight w:val="yellow"/>
        </w:rPr>
        <w:t>German system has</w:t>
      </w:r>
      <w:r w:rsidRPr="00F00DC9">
        <w:rPr>
          <w:rStyle w:val="StyleUnderline"/>
        </w:rPr>
        <w:t xml:space="preserve"> </w:t>
      </w:r>
      <w:r w:rsidRPr="0017533E">
        <w:rPr>
          <w:rStyle w:val="StyleUnderline"/>
          <w:highlight w:val="yellow"/>
        </w:rPr>
        <w:t>two</w:t>
      </w:r>
      <w:r w:rsidRPr="00F00DC9">
        <w:rPr>
          <w:rStyle w:val="StyleUnderline"/>
        </w:rPr>
        <w:t xml:space="preserve"> main </w:t>
      </w:r>
      <w:r w:rsidRPr="0017533E">
        <w:rPr>
          <w:rStyle w:val="StyleUnderline"/>
          <w:highlight w:val="yellow"/>
        </w:rPr>
        <w:t xml:space="preserve">features that </w:t>
      </w:r>
      <w:r w:rsidRPr="0017533E">
        <w:rPr>
          <w:rStyle w:val="Emphasis"/>
          <w:highlight w:val="yellow"/>
        </w:rPr>
        <w:t>separate</w:t>
      </w:r>
      <w:r w:rsidRPr="0017533E">
        <w:rPr>
          <w:rStyle w:val="StyleUnderline"/>
          <w:highlight w:val="yellow"/>
        </w:rPr>
        <w:t xml:space="preserve"> it</w:t>
      </w:r>
      <w:r w:rsidRPr="00F00DC9">
        <w:rPr>
          <w:rStyle w:val="StyleUnderline"/>
        </w:rPr>
        <w:t xml:space="preserve"> </w:t>
      </w:r>
      <w:r w:rsidRPr="0017533E">
        <w:rPr>
          <w:rStyle w:val="StyleUnderline"/>
          <w:highlight w:val="yellow"/>
        </w:rPr>
        <w:t>from the U.S</w:t>
      </w:r>
      <w:r w:rsidRPr="00F00DC9">
        <w:rPr>
          <w:rStyle w:val="StyleUnderline"/>
        </w:rPr>
        <w:t>.</w:t>
      </w:r>
    </w:p>
    <w:p w14:paraId="7FEA8EDD" w14:textId="77777777" w:rsidR="00E34F5D" w:rsidRPr="00EA3A86" w:rsidRDefault="00E34F5D" w:rsidP="00E34F5D">
      <w:pPr>
        <w:rPr>
          <w:sz w:val="16"/>
        </w:rPr>
      </w:pPr>
      <w:r w:rsidRPr="00F00DC9">
        <w:rPr>
          <w:rStyle w:val="StyleUnderline"/>
        </w:rPr>
        <w:t xml:space="preserve">One is </w:t>
      </w:r>
      <w:r w:rsidRPr="0017533E">
        <w:rPr>
          <w:rStyle w:val="Emphasis"/>
          <w:highlight w:val="yellow"/>
        </w:rPr>
        <w:t>works councils</w:t>
      </w:r>
      <w:r w:rsidRPr="00EA3A86">
        <w:rPr>
          <w:sz w:val="16"/>
        </w:rPr>
        <w:t>—</w:t>
      </w:r>
      <w:r w:rsidRPr="0017533E">
        <w:rPr>
          <w:rStyle w:val="StyleUnderline"/>
          <w:highlight w:val="yellow"/>
        </w:rPr>
        <w:t>employee representatives</w:t>
      </w:r>
      <w:r w:rsidRPr="00F00DC9">
        <w:rPr>
          <w:rStyle w:val="StyleUnderline"/>
        </w:rPr>
        <w:t xml:space="preserve"> who have a say in company management</w:t>
      </w:r>
      <w:r w:rsidRPr="00EA3A86">
        <w:rPr>
          <w:sz w:val="16"/>
        </w:rPr>
        <w:t xml:space="preserve">. In large German firms, </w:t>
      </w:r>
      <w:r w:rsidRPr="00F00DC9">
        <w:rPr>
          <w:rStyle w:val="StyleUnderline"/>
        </w:rPr>
        <w:t xml:space="preserve">these workers </w:t>
      </w:r>
      <w:r w:rsidRPr="0017533E">
        <w:rPr>
          <w:rStyle w:val="StyleUnderline"/>
          <w:highlight w:val="yellow"/>
        </w:rPr>
        <w:t>hold</w:t>
      </w:r>
      <w:r w:rsidRPr="00F00DC9">
        <w:rPr>
          <w:rStyle w:val="StyleUnderline"/>
        </w:rPr>
        <w:t xml:space="preserve"> half the </w:t>
      </w:r>
      <w:r w:rsidRPr="0017533E">
        <w:rPr>
          <w:rStyle w:val="StyleUnderline"/>
          <w:highlight w:val="yellow"/>
        </w:rPr>
        <w:t>seats on corporate boards</w:t>
      </w:r>
      <w:r w:rsidRPr="00EA3A86">
        <w:rPr>
          <w:sz w:val="16"/>
        </w:rPr>
        <w:t>,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6477BFBA" w14:textId="77777777" w:rsidR="00E34F5D" w:rsidRPr="00EA3A86" w:rsidRDefault="00E34F5D" w:rsidP="00E34F5D">
      <w:pPr>
        <w:rPr>
          <w:sz w:val="16"/>
        </w:rPr>
      </w:pPr>
      <w:r w:rsidRPr="00EA3A86">
        <w:rPr>
          <w:sz w:val="16"/>
        </w:rPr>
        <w:t>Such</w:t>
      </w:r>
      <w:r w:rsidRPr="00F00DC9">
        <w:rPr>
          <w:rStyle w:val="StyleUnderline"/>
        </w:rPr>
        <w:t xml:space="preserve"> councils have been criticized by business groups for drawing out decision making</w:t>
      </w:r>
      <w:r w:rsidRPr="00EA3A86">
        <w:rPr>
          <w:sz w:val="16"/>
        </w:rPr>
        <w:t xml:space="preserve"> around reorganizations or adoption of new technology at a time when German companies are facing competition from Asia and the U.S.</w:t>
      </w:r>
    </w:p>
    <w:p w14:paraId="61031DC2" w14:textId="77777777" w:rsidR="00E34F5D" w:rsidRPr="00EA3A86" w:rsidRDefault="00E34F5D" w:rsidP="00E34F5D">
      <w:pPr>
        <w:rPr>
          <w:sz w:val="16"/>
        </w:rPr>
      </w:pPr>
      <w:r w:rsidRPr="00EA3A86">
        <w:rPr>
          <w:sz w:val="16"/>
        </w:rPr>
        <w:t>“There’s a big contradiction between the needs of the union and the needs of the company,” said Bertram Brossardt, chief executive of the Bavarian Industry Association.</w:t>
      </w:r>
    </w:p>
    <w:p w14:paraId="4F99777D" w14:textId="77777777" w:rsidR="00E34F5D" w:rsidRPr="00EA3A86" w:rsidRDefault="00E34F5D" w:rsidP="00E34F5D">
      <w:pPr>
        <w:rPr>
          <w:sz w:val="16"/>
        </w:rPr>
      </w:pPr>
      <w:r w:rsidRPr="00F00DC9">
        <w:rPr>
          <w:rStyle w:val="StyleUnderline"/>
        </w:rPr>
        <w:t xml:space="preserve">The </w:t>
      </w:r>
      <w:r w:rsidRPr="0017533E">
        <w:rPr>
          <w:rStyle w:val="StyleUnderline"/>
          <w:highlight w:val="yellow"/>
        </w:rPr>
        <w:t>other</w:t>
      </w:r>
      <w:r w:rsidRPr="00F00DC9">
        <w:rPr>
          <w:rStyle w:val="StyleUnderline"/>
        </w:rPr>
        <w:t xml:space="preserve"> key </w:t>
      </w:r>
      <w:r w:rsidRPr="0017533E">
        <w:rPr>
          <w:rStyle w:val="StyleUnderline"/>
          <w:highlight w:val="yellow"/>
        </w:rPr>
        <w:t>feature</w:t>
      </w:r>
      <w:r w:rsidRPr="00F00DC9">
        <w:rPr>
          <w:rStyle w:val="StyleUnderline"/>
        </w:rPr>
        <w:t xml:space="preserve"> of the German system </w:t>
      </w:r>
      <w:r w:rsidRPr="0017533E">
        <w:rPr>
          <w:rStyle w:val="StyleUnderline"/>
          <w:highlight w:val="yellow"/>
        </w:rPr>
        <w:t>is sectorwide contracts</w:t>
      </w:r>
      <w:r w:rsidRPr="00EA3A86">
        <w:rPr>
          <w:sz w:val="16"/>
        </w:rPr>
        <w:t>. Sen. Bernie Sanders (I., Vt.), another candidate for the Democratic presidential nomination, has supported this with the aim of extending the better pay and benefits received by union members to more U.S. workers.</w:t>
      </w:r>
    </w:p>
    <w:p w14:paraId="4D89D259" w14:textId="77777777" w:rsidR="00E34F5D" w:rsidRPr="00EA3A86" w:rsidRDefault="00E34F5D" w:rsidP="00E34F5D">
      <w:pPr>
        <w:rPr>
          <w:sz w:val="16"/>
        </w:rPr>
      </w:pPr>
      <w:r w:rsidRPr="00EA3A86">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3B57754D" w14:textId="77777777" w:rsidR="00E34F5D" w:rsidRPr="00EA3A86" w:rsidRDefault="00E34F5D" w:rsidP="00E34F5D">
      <w:pPr>
        <w:rPr>
          <w:sz w:val="16"/>
        </w:rPr>
      </w:pPr>
      <w:r w:rsidRPr="00EA3A86">
        <w:rPr>
          <w:sz w:val="16"/>
        </w:rPr>
        <w:t>In the U.S., such sectoral contracts would require a significant rewrite of labor law,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253BE410" w14:textId="77777777" w:rsidR="00E34F5D" w:rsidRPr="00EA3A86" w:rsidRDefault="00E34F5D" w:rsidP="00E34F5D">
      <w:pPr>
        <w:rPr>
          <w:sz w:val="16"/>
        </w:rPr>
      </w:pPr>
      <w:r w:rsidRPr="00EA3A86">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05A91288" w14:textId="77777777" w:rsidR="00E34F5D" w:rsidRPr="00EA3A86" w:rsidRDefault="00E34F5D" w:rsidP="00E34F5D">
      <w:pPr>
        <w:rPr>
          <w:sz w:val="16"/>
        </w:rPr>
      </w:pPr>
      <w:r w:rsidRPr="00EA3A86">
        <w:rPr>
          <w:sz w:val="16"/>
        </w:rPr>
        <w:t>But if the works-council system didn’t exist today, he doubts Germans would be clamoring to create it.</w:t>
      </w:r>
    </w:p>
    <w:p w14:paraId="4238A148" w14:textId="77777777" w:rsidR="00E34F5D" w:rsidRPr="00EA3A86" w:rsidRDefault="00E34F5D" w:rsidP="00E34F5D">
      <w:pPr>
        <w:rPr>
          <w:sz w:val="16"/>
        </w:rPr>
      </w:pPr>
      <w:r w:rsidRPr="00EA3A86">
        <w:rPr>
          <w:rStyle w:val="StyleUnderline"/>
        </w:rPr>
        <w:t>“</w:t>
      </w:r>
      <w:r w:rsidRPr="00067E2F">
        <w:rPr>
          <w:rStyle w:val="StyleUnderline"/>
        </w:rPr>
        <w:t xml:space="preserve">The current system is not in line with the </w:t>
      </w:r>
      <w:r w:rsidRPr="00067E2F">
        <w:rPr>
          <w:rStyle w:val="Emphasis"/>
        </w:rPr>
        <w:t>modern world</w:t>
      </w:r>
      <w:r w:rsidRPr="00067E2F">
        <w:rPr>
          <w:rStyle w:val="StyleUnderline"/>
        </w:rPr>
        <w:t xml:space="preserve"> of working</w:t>
      </w:r>
      <w:r w:rsidRPr="00067E2F">
        <w:rPr>
          <w:sz w:val="16"/>
        </w:rPr>
        <w:t xml:space="preserve">,” he said. </w:t>
      </w:r>
      <w:r w:rsidRPr="00067E2F">
        <w:rPr>
          <w:rStyle w:val="StyleUnderline"/>
        </w:rPr>
        <w:t>“The system creates more costs for the firms</w:t>
      </w:r>
      <w:r w:rsidRPr="00067E2F">
        <w:rPr>
          <w:sz w:val="16"/>
        </w:rPr>
        <w:t>, and</w:t>
      </w:r>
      <w:r w:rsidRPr="00EA3A86">
        <w:rPr>
          <w:sz w:val="16"/>
        </w:rPr>
        <w:t xml:space="preserve"> the benefits of the system are hard to calculate.”</w:t>
      </w:r>
    </w:p>
    <w:p w14:paraId="119011A3" w14:textId="77777777" w:rsidR="00E34F5D" w:rsidRPr="00EA3A86" w:rsidRDefault="00E34F5D" w:rsidP="00E34F5D">
      <w:pPr>
        <w:rPr>
          <w:sz w:val="16"/>
        </w:rPr>
      </w:pPr>
      <w:r w:rsidRPr="0017533E">
        <w:rPr>
          <w:rStyle w:val="StyleUnderline"/>
          <w:highlight w:val="yellow"/>
        </w:rPr>
        <w:t>German wages</w:t>
      </w:r>
      <w:r w:rsidRPr="00EA3A86">
        <w:rPr>
          <w:rStyle w:val="StyleUnderline"/>
        </w:rPr>
        <w:t xml:space="preserve"> have </w:t>
      </w:r>
      <w:r w:rsidRPr="0017533E">
        <w:rPr>
          <w:rStyle w:val="StyleUnderline"/>
          <w:highlight w:val="yellow"/>
        </w:rPr>
        <w:t>grown</w:t>
      </w:r>
      <w:r w:rsidRPr="00EA3A86">
        <w:rPr>
          <w:rStyle w:val="StyleUnderline"/>
        </w:rPr>
        <w:t xml:space="preserve"> </w:t>
      </w:r>
      <w:r w:rsidRPr="00EA3A86">
        <w:rPr>
          <w:rStyle w:val="Emphasis"/>
        </w:rPr>
        <w:t xml:space="preserve">more </w:t>
      </w:r>
      <w:r w:rsidRPr="0017533E">
        <w:rPr>
          <w:rStyle w:val="Emphasis"/>
          <w:highlight w:val="yellow"/>
        </w:rPr>
        <w:t>slowly</w:t>
      </w:r>
      <w:r w:rsidRPr="00EA3A86">
        <w:rPr>
          <w:sz w:val="16"/>
        </w:rPr>
        <w:t xml:space="preserve">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5F0162D2" w14:textId="77777777" w:rsidR="00E34F5D" w:rsidRPr="00EA3A86" w:rsidRDefault="00E34F5D" w:rsidP="00E34F5D">
      <w:pPr>
        <w:rPr>
          <w:sz w:val="16"/>
        </w:rPr>
      </w:pPr>
      <w:r w:rsidRPr="00EA3A86">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5338EC80" w14:textId="77777777" w:rsidR="00E34F5D" w:rsidRPr="00EA3A86" w:rsidRDefault="00E34F5D" w:rsidP="00E34F5D">
      <w:pPr>
        <w:rPr>
          <w:sz w:val="16"/>
        </w:rPr>
      </w:pPr>
      <w:r w:rsidRPr="00EA3A86">
        <w:rPr>
          <w:sz w:val="16"/>
        </w:rPr>
        <w:t>German labor leaders, however, say they their system has clear benefits.</w:t>
      </w:r>
    </w:p>
    <w:p w14:paraId="49D5DF03" w14:textId="77777777" w:rsidR="00E34F5D" w:rsidRPr="00EA3A86" w:rsidRDefault="00E34F5D" w:rsidP="00E34F5D">
      <w:pPr>
        <w:rPr>
          <w:sz w:val="16"/>
        </w:rPr>
      </w:pPr>
      <w:r w:rsidRPr="00EA3A86">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2CD9613D" w14:textId="77777777" w:rsidR="00E34F5D" w:rsidRPr="00EA3A86" w:rsidRDefault="00E34F5D" w:rsidP="00E34F5D">
      <w:pPr>
        <w:rPr>
          <w:sz w:val="16"/>
        </w:rPr>
      </w:pPr>
      <w:r w:rsidRPr="00EA3A86">
        <w:rPr>
          <w:sz w:val="16"/>
        </w:rPr>
        <w:t xml:space="preserve">U.S. labor-market fluctuations have downsides for some workers. But </w:t>
      </w:r>
      <w:r w:rsidRPr="00EA3A86">
        <w:rPr>
          <w:rStyle w:val="StyleUnderline"/>
        </w:rPr>
        <w:t xml:space="preserve">the </w:t>
      </w:r>
      <w:r w:rsidRPr="0017533E">
        <w:rPr>
          <w:rStyle w:val="StyleUnderline"/>
          <w:highlight w:val="yellow"/>
        </w:rPr>
        <w:t>American system</w:t>
      </w:r>
      <w:r w:rsidRPr="00EA3A86">
        <w:rPr>
          <w:rStyle w:val="StyleUnderline"/>
        </w:rPr>
        <w:t xml:space="preserve"> has </w:t>
      </w:r>
      <w:r w:rsidRPr="0017533E">
        <w:rPr>
          <w:rStyle w:val="StyleUnderline"/>
          <w:highlight w:val="yellow"/>
        </w:rPr>
        <w:t>aided in</w:t>
      </w:r>
      <w:r w:rsidRPr="00EA3A86">
        <w:rPr>
          <w:rStyle w:val="StyleUnderline"/>
        </w:rPr>
        <w:t xml:space="preserve"> the </w:t>
      </w:r>
      <w:r w:rsidRPr="0017533E">
        <w:rPr>
          <w:rStyle w:val="StyleUnderline"/>
          <w:highlight w:val="yellow"/>
        </w:rPr>
        <w:t>creation</w:t>
      </w:r>
      <w:r w:rsidRPr="00EA3A86">
        <w:rPr>
          <w:rStyle w:val="StyleUnderline"/>
        </w:rPr>
        <w:t xml:space="preserve"> </w:t>
      </w:r>
      <w:r w:rsidRPr="0017533E">
        <w:rPr>
          <w:rStyle w:val="StyleUnderline"/>
          <w:highlight w:val="yellow"/>
        </w:rPr>
        <w:t>of</w:t>
      </w:r>
      <w:r w:rsidRPr="00EA3A86">
        <w:rPr>
          <w:rStyle w:val="StyleUnderline"/>
        </w:rPr>
        <w:t xml:space="preserve"> some of the world’s </w:t>
      </w:r>
      <w:r w:rsidRPr="0017533E">
        <w:rPr>
          <w:rStyle w:val="StyleUnderline"/>
          <w:highlight w:val="yellow"/>
        </w:rPr>
        <w:t>leading</w:t>
      </w:r>
      <w:r w:rsidRPr="00EA3A86">
        <w:rPr>
          <w:rStyle w:val="StyleUnderline"/>
        </w:rPr>
        <w:t xml:space="preserve"> </w:t>
      </w:r>
      <w:r w:rsidRPr="0017533E">
        <w:rPr>
          <w:rStyle w:val="Emphasis"/>
          <w:highlight w:val="yellow"/>
        </w:rPr>
        <w:t>tech</w:t>
      </w:r>
      <w:r w:rsidRPr="00EA3A86">
        <w:rPr>
          <w:rStyle w:val="Emphasis"/>
        </w:rPr>
        <w:t xml:space="preserve">nology </w:t>
      </w:r>
      <w:r w:rsidRPr="0017533E">
        <w:rPr>
          <w:rStyle w:val="Emphasis"/>
          <w:highlight w:val="yellow"/>
        </w:rPr>
        <w:t>firms</w:t>
      </w:r>
      <w:r w:rsidRPr="00EA3A86">
        <w:rPr>
          <w:sz w:val="16"/>
        </w:rPr>
        <w:t xml:space="preserve"> a</w:t>
      </w:r>
      <w:r w:rsidRPr="00067E2F">
        <w:rPr>
          <w:sz w:val="16"/>
        </w:rPr>
        <w:t xml:space="preserve">nd supported a decadelong stretch of economic growth, while </w:t>
      </w:r>
      <w:r w:rsidRPr="00067E2F">
        <w:rPr>
          <w:rStyle w:val="StyleUnderline"/>
        </w:rPr>
        <w:t xml:space="preserve">Europe’s economy has grown in </w:t>
      </w:r>
      <w:r w:rsidRPr="00067E2F">
        <w:rPr>
          <w:rStyle w:val="Emphasis"/>
        </w:rPr>
        <w:t>fits and starts</w:t>
      </w:r>
      <w:r w:rsidRPr="00067E2F">
        <w:rPr>
          <w:sz w:val="16"/>
        </w:rPr>
        <w:t>.</w:t>
      </w:r>
    </w:p>
    <w:p w14:paraId="2A743143" w14:textId="77777777" w:rsidR="00E34F5D" w:rsidRPr="00EA3A86" w:rsidRDefault="00E34F5D" w:rsidP="00E34F5D">
      <w:pPr>
        <w:rPr>
          <w:sz w:val="16"/>
        </w:rPr>
      </w:pPr>
      <w:r w:rsidRPr="00EA3A86">
        <w:rPr>
          <w:rStyle w:val="StyleUnderline"/>
        </w:rPr>
        <w:t xml:space="preserve">Another </w:t>
      </w:r>
      <w:r w:rsidRPr="0017533E">
        <w:rPr>
          <w:rStyle w:val="StyleUnderline"/>
          <w:highlight w:val="yellow"/>
        </w:rPr>
        <w:t>challenge to bringing</w:t>
      </w:r>
      <w:r w:rsidRPr="00EA3A86">
        <w:rPr>
          <w:rStyle w:val="StyleUnderline"/>
        </w:rPr>
        <w:t xml:space="preserve"> a </w:t>
      </w:r>
      <w:r w:rsidRPr="0017533E">
        <w:rPr>
          <w:rStyle w:val="StyleUnderline"/>
          <w:highlight w:val="yellow"/>
        </w:rPr>
        <w:t>German-style system</w:t>
      </w:r>
      <w:r w:rsidRPr="00EA3A86">
        <w:rPr>
          <w:sz w:val="16"/>
        </w:rPr>
        <w:t xml:space="preserve"> to the U.S.: </w:t>
      </w:r>
      <w:r w:rsidRPr="00EA3A86">
        <w:rPr>
          <w:rStyle w:val="StyleUnderline"/>
        </w:rPr>
        <w:t xml:space="preserve">There </w:t>
      </w:r>
      <w:r w:rsidRPr="0017533E">
        <w:rPr>
          <w:rStyle w:val="StyleUnderline"/>
          <w:highlight w:val="yellow"/>
        </w:rPr>
        <w:t>is</w:t>
      </w:r>
      <w:r w:rsidRPr="00EA3A86">
        <w:rPr>
          <w:rStyle w:val="StyleUnderline"/>
        </w:rPr>
        <w:t xml:space="preserve"> a </w:t>
      </w:r>
      <w:r w:rsidRPr="0017533E">
        <w:rPr>
          <w:rStyle w:val="Emphasis"/>
          <w:highlight w:val="yellow"/>
        </w:rPr>
        <w:t>small base</w:t>
      </w:r>
      <w:r w:rsidRPr="0017533E">
        <w:rPr>
          <w:rStyle w:val="StyleUnderline"/>
          <w:highlight w:val="yellow"/>
        </w:rPr>
        <w:t xml:space="preserve"> of unionized workers</w:t>
      </w:r>
      <w:r w:rsidRPr="00EA3A86">
        <w:rPr>
          <w:rStyle w:val="StyleUnderline"/>
        </w:rPr>
        <w:t xml:space="preserve"> to build it on</w:t>
      </w:r>
      <w:r w:rsidRPr="00EA3A86">
        <w:rPr>
          <w:sz w:val="16"/>
        </w:rPr>
        <w:t xml:space="preserve">. In the U.S., </w:t>
      </w:r>
      <w:r w:rsidRPr="0017533E">
        <w:rPr>
          <w:rStyle w:val="Emphasis"/>
          <w:highlight w:val="yellow"/>
        </w:rPr>
        <w:t>12%</w:t>
      </w:r>
      <w:r w:rsidRPr="0017533E">
        <w:rPr>
          <w:rStyle w:val="StyleUnderline"/>
          <w:highlight w:val="yellow"/>
        </w:rPr>
        <w:t xml:space="preserve"> of U.S. workers</w:t>
      </w:r>
      <w:r w:rsidRPr="00EA3A86">
        <w:rPr>
          <w:rStyle w:val="StyleUnderline"/>
        </w:rPr>
        <w:t xml:space="preserve"> were represented</w:t>
      </w:r>
      <w:r w:rsidRPr="00EA3A86">
        <w:rPr>
          <w:sz w:val="16"/>
        </w:rPr>
        <w:t xml:space="preserve"> by labor unions in 2018, according to the Labor Department.</w:t>
      </w:r>
    </w:p>
    <w:p w14:paraId="4692917C" w14:textId="77777777" w:rsidR="00E34F5D" w:rsidRPr="00EA3A86" w:rsidRDefault="00E34F5D" w:rsidP="00E34F5D">
      <w:pPr>
        <w:rPr>
          <w:sz w:val="16"/>
        </w:rPr>
      </w:pPr>
      <w:r w:rsidRPr="00EA3A86">
        <w:rPr>
          <w:sz w:val="16"/>
        </w:rPr>
        <w:t xml:space="preserve">In contrast, </w:t>
      </w:r>
      <w:r w:rsidRPr="0017533E">
        <w:rPr>
          <w:rStyle w:val="Emphasis"/>
          <w:highlight w:val="yellow"/>
        </w:rPr>
        <w:t>46%</w:t>
      </w:r>
      <w:r w:rsidRPr="0017533E">
        <w:rPr>
          <w:rStyle w:val="StyleUnderline"/>
          <w:highlight w:val="yellow"/>
        </w:rPr>
        <w:t xml:space="preserve"> of Germans</w:t>
      </w:r>
      <w:r w:rsidRPr="00EA3A86">
        <w:rPr>
          <w:rStyle w:val="StyleUnderline"/>
        </w:rPr>
        <w:t xml:space="preserve"> work for employers subject to collective-bargaining agreements</w:t>
      </w:r>
      <w:r w:rsidRPr="00EA3A86">
        <w:rPr>
          <w:sz w:val="16"/>
        </w:rPr>
        <w:t xml:space="preserve"> negotiated by unions, according to the Institute for Employment Research in Nuremberg.</w:t>
      </w:r>
    </w:p>
    <w:p w14:paraId="7FE41A16" w14:textId="77777777" w:rsidR="00E34F5D" w:rsidRDefault="00E34F5D" w:rsidP="00E34F5D">
      <w:pPr>
        <w:rPr>
          <w:sz w:val="16"/>
        </w:rPr>
      </w:pPr>
      <w:r w:rsidRPr="0017533E">
        <w:rPr>
          <w:rStyle w:val="StyleUnderline"/>
          <w:highlight w:val="yellow"/>
        </w:rPr>
        <w:t>U.S. workers</w:t>
      </w:r>
      <w:r w:rsidRPr="00EA3A86">
        <w:rPr>
          <w:sz w:val="16"/>
        </w:rPr>
        <w:t xml:space="preserve"> appear to </w:t>
      </w:r>
      <w:r w:rsidRPr="0017533E">
        <w:rPr>
          <w:rStyle w:val="StyleUnderline"/>
          <w:highlight w:val="yellow"/>
        </w:rPr>
        <w:t xml:space="preserve">have </w:t>
      </w:r>
      <w:r w:rsidRPr="0017533E">
        <w:rPr>
          <w:rStyle w:val="Emphasis"/>
          <w:highlight w:val="yellow"/>
        </w:rPr>
        <w:t>chosen</w:t>
      </w:r>
      <w:r w:rsidRPr="0017533E">
        <w:rPr>
          <w:rStyle w:val="StyleUnderline"/>
          <w:highlight w:val="yellow"/>
        </w:rPr>
        <w:t xml:space="preserve"> not to follow in Germany’s footsteps</w:t>
      </w:r>
      <w:r w:rsidRPr="00EA3A86">
        <w:rPr>
          <w:sz w:val="16"/>
        </w:rPr>
        <w:t xml:space="preserve">, said Mr. Brossardt of the industry association. “To change </w:t>
      </w:r>
      <w:r w:rsidRPr="00067E2F">
        <w:rPr>
          <w:sz w:val="16"/>
        </w:rPr>
        <w:t xml:space="preserve">traditions, </w:t>
      </w:r>
      <w:r w:rsidRPr="00067E2F">
        <w:rPr>
          <w:rStyle w:val="StyleUnderline"/>
        </w:rPr>
        <w:t>I don’t know if it’s possible if the employees don’t want to take part in a union</w:t>
      </w:r>
      <w:r w:rsidRPr="00067E2F">
        <w:rPr>
          <w:sz w:val="16"/>
        </w:rPr>
        <w:t>,” he</w:t>
      </w:r>
      <w:r w:rsidRPr="00EA3A86">
        <w:rPr>
          <w:sz w:val="16"/>
        </w:rPr>
        <w:t xml:space="preserve"> said.</w:t>
      </w:r>
    </w:p>
    <w:p w14:paraId="6CC9A83D" w14:textId="77777777" w:rsidR="00E34F5D" w:rsidRPr="00EA3A86" w:rsidRDefault="00E34F5D" w:rsidP="00E34F5D">
      <w:pPr>
        <w:rPr>
          <w:sz w:val="16"/>
        </w:rPr>
      </w:pPr>
    </w:p>
    <w:p w14:paraId="0F481BE2" w14:textId="77777777" w:rsidR="00E34F5D" w:rsidRDefault="00E34F5D" w:rsidP="00E34F5D">
      <w:pPr>
        <w:pStyle w:val="Heading4"/>
      </w:pPr>
      <w:r>
        <w:t xml:space="preserve">3---Sectoral bargaining magnifies the freerider problem, making leadership inefficient </w:t>
      </w:r>
    </w:p>
    <w:p w14:paraId="5C6259FB" w14:textId="77777777" w:rsidR="00E34F5D" w:rsidRPr="00EA3AEB" w:rsidRDefault="00E34F5D" w:rsidP="00E34F5D">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4422EAD1" w14:textId="77777777" w:rsidR="00E34F5D" w:rsidRPr="00AD1B36" w:rsidRDefault="00E34F5D" w:rsidP="00E34F5D">
      <w:pPr>
        <w:rPr>
          <w:sz w:val="16"/>
        </w:rPr>
      </w:pPr>
      <w:r w:rsidRPr="00AD1B36">
        <w:rPr>
          <w:sz w:val="16"/>
        </w:rPr>
        <w:t xml:space="preserve">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 </w:t>
      </w:r>
    </w:p>
    <w:p w14:paraId="0A973EB4" w14:textId="77777777" w:rsidR="00E34F5D" w:rsidRPr="00AD1B36" w:rsidRDefault="00E34F5D" w:rsidP="00E34F5D">
      <w:pPr>
        <w:rPr>
          <w:sz w:val="16"/>
        </w:rPr>
      </w:pPr>
      <w:r w:rsidRPr="00AD1B36">
        <w:rPr>
          <w:sz w:val="16"/>
        </w:rPr>
        <w:t xml:space="preserve">However, </w:t>
      </w:r>
      <w:r w:rsidRPr="00AD1B36">
        <w:rPr>
          <w:rStyle w:val="StyleUnderline"/>
        </w:rPr>
        <w:t xml:space="preserve">many </w:t>
      </w:r>
      <w:r w:rsidRPr="00AD1B36">
        <w:rPr>
          <w:rStyle w:val="StyleUnderline"/>
          <w:highlight w:val="yellow"/>
        </w:rPr>
        <w:t xml:space="preserve">workers </w:t>
      </w:r>
      <w:r w:rsidRPr="00AD1B36">
        <w:rPr>
          <w:rStyle w:val="Emphasis"/>
          <w:highlight w:val="yellow"/>
        </w:rPr>
        <w:t>do not want</w:t>
      </w:r>
      <w:r w:rsidRPr="00AD1B36">
        <w:rPr>
          <w:rStyle w:val="StyleUnderline"/>
          <w:highlight w:val="yellow"/>
        </w:rPr>
        <w:t xml:space="preserve"> union representation</w:t>
      </w:r>
      <w:r w:rsidRPr="00AD1B36">
        <w:rPr>
          <w:sz w:val="16"/>
        </w:rPr>
        <w:t xml:space="preserve">. </w:t>
      </w:r>
      <w:r w:rsidRPr="00AD1B36">
        <w:rPr>
          <w:rStyle w:val="StyleUnderline"/>
          <w:highlight w:val="yellow"/>
        </w:rPr>
        <w:t>Unionization</w:t>
      </w:r>
      <w:r w:rsidRPr="00AD1B36">
        <w:rPr>
          <w:rStyle w:val="StyleUnderline"/>
        </w:rPr>
        <w:t xml:space="preserve"> in the private sector has </w:t>
      </w:r>
      <w:r w:rsidRPr="00AD1B36">
        <w:rPr>
          <w:rStyle w:val="StyleUnderline"/>
          <w:highlight w:val="yellow"/>
        </w:rPr>
        <w:t xml:space="preserve">fallen to </w:t>
      </w:r>
      <w:r w:rsidRPr="00AD1B36">
        <w:rPr>
          <w:rStyle w:val="Emphasis"/>
          <w:highlight w:val="yellow"/>
        </w:rPr>
        <w:t>6.3 percent</w:t>
      </w:r>
      <w:r w:rsidRPr="00AD1B36">
        <w:rPr>
          <w:sz w:val="16"/>
        </w:rPr>
        <w:t xml:space="preserve">, according the Bureau of Labor Statistics.49 </w:t>
      </w:r>
      <w:r w:rsidRPr="00AD1B36">
        <w:rPr>
          <w:rStyle w:val="StyleUnderline"/>
          <w:highlight w:val="yellow"/>
        </w:rPr>
        <w:t>If</w:t>
      </w:r>
      <w:r w:rsidRPr="00AD1B36">
        <w:rPr>
          <w:rStyle w:val="StyleUnderline"/>
        </w:rPr>
        <w:t xml:space="preserve"> American labor law </w:t>
      </w:r>
      <w:r w:rsidRPr="00AD1B36">
        <w:rPr>
          <w:rStyle w:val="StyleUnderline"/>
          <w:highlight w:val="yellow"/>
        </w:rPr>
        <w:t>introduced sectoral bargaining</w:t>
      </w:r>
      <w:r w:rsidRPr="00AD1B36">
        <w:rPr>
          <w:sz w:val="16"/>
          <w:highlight w:val="yellow"/>
        </w:rPr>
        <w:t>,</w:t>
      </w:r>
      <w:r w:rsidRPr="00AD1B36">
        <w:rPr>
          <w:sz w:val="16"/>
        </w:rPr>
        <w:t xml:space="preserve"> but still required majority representation before bargaining commenced, </w:t>
      </w:r>
      <w:r w:rsidRPr="00AD1B36">
        <w:rPr>
          <w:rStyle w:val="Emphasis"/>
          <w:highlight w:val="yellow"/>
        </w:rPr>
        <w:t>this would be a problem</w:t>
      </w:r>
      <w:r w:rsidRPr="00AD1B36">
        <w:rPr>
          <w:rStyle w:val="StyleUnderline"/>
          <w:highlight w:val="yellow"/>
        </w:rPr>
        <w:t xml:space="preserve"> for</w:t>
      </w:r>
      <w:r w:rsidRPr="00AD1B36">
        <w:rPr>
          <w:rStyle w:val="StyleUnderline"/>
        </w:rPr>
        <w:t xml:space="preserve"> American organized </w:t>
      </w:r>
      <w:r w:rsidRPr="00AD1B36">
        <w:rPr>
          <w:rStyle w:val="StyleUnderline"/>
          <w:highlight w:val="yellow"/>
        </w:rPr>
        <w:t>labor</w:t>
      </w:r>
      <w:r w:rsidRPr="00AD1B36">
        <w:rPr>
          <w:sz w:val="16"/>
        </w:rPr>
        <w:t xml:space="preserve">. </w:t>
      </w:r>
    </w:p>
    <w:p w14:paraId="674D2CA5" w14:textId="77777777" w:rsidR="00E34F5D" w:rsidRPr="00AD1B36" w:rsidRDefault="00E34F5D" w:rsidP="00E34F5D">
      <w:pPr>
        <w:rPr>
          <w:sz w:val="16"/>
        </w:rPr>
      </w:pPr>
      <w:r w:rsidRPr="00AD1B36">
        <w:rPr>
          <w:sz w:val="16"/>
        </w:rPr>
        <w:t xml:space="preserve">In a House Labor Committee hearing, Brishen Rogers, a law professor at Temple School of Law and a fellow at the Roosevelt Institute, noted this difficulty. He suggested something similar to a sectoral bargaining model used in France: “In terms of sectoral bargaining, </w:t>
      </w:r>
      <w:r w:rsidRPr="00AD1B36">
        <w:rPr>
          <w:rStyle w:val="StyleUnderline"/>
          <w:highlight w:val="yellow"/>
        </w:rPr>
        <w:t>the challenge is</w:t>
      </w:r>
      <w:r w:rsidRPr="00AD1B36">
        <w:rPr>
          <w:rStyle w:val="StyleUnderline"/>
        </w:rPr>
        <w:t xml:space="preserve"> that if we all of a sudden convert to a sectoral bargaining model</w:t>
      </w:r>
      <w:r w:rsidRPr="00AD1B36">
        <w:rPr>
          <w:sz w:val="16"/>
        </w:rPr>
        <w:t xml:space="preserve"> but still require unions to have majority support before they can bargain, in </w:t>
      </w:r>
      <w:r w:rsidRPr="00AD1B36">
        <w:rPr>
          <w:rStyle w:val="Emphasis"/>
          <w:highlight w:val="yellow"/>
        </w:rPr>
        <w:t>very few</w:t>
      </w:r>
      <w:r w:rsidRPr="00AD1B36">
        <w:rPr>
          <w:highlight w:val="yellow"/>
        </w:rPr>
        <w:t xml:space="preserve"> sectors</w:t>
      </w:r>
      <w:r w:rsidRPr="00AD1B36">
        <w:rPr>
          <w:rStyle w:val="StyleUnderline"/>
          <w:highlight w:val="yellow"/>
        </w:rPr>
        <w:t xml:space="preserve"> are</w:t>
      </w:r>
      <w:r w:rsidRPr="00AD1B36">
        <w:rPr>
          <w:sz w:val="16"/>
        </w:rPr>
        <w:t xml:space="preserve"> you going to be </w:t>
      </w:r>
      <w:r w:rsidRPr="00AD1B36">
        <w:rPr>
          <w:rStyle w:val="StyleUnderline"/>
          <w:highlight w:val="yellow"/>
        </w:rPr>
        <w:t>able to bargain</w:t>
      </w:r>
      <w:r w:rsidRPr="00AD1B36">
        <w:rPr>
          <w:sz w:val="16"/>
        </w:rPr>
        <w:t xml:space="preserve">…. If you want to act very quickly, you could say well in any industry in which unions have 5 percent density the union has rights to at least bargain over some topics.”50 </w:t>
      </w:r>
    </w:p>
    <w:p w14:paraId="16B6AB0F" w14:textId="77777777" w:rsidR="00E34F5D" w:rsidRPr="00AD1B36" w:rsidRDefault="00E34F5D" w:rsidP="00E34F5D">
      <w:pPr>
        <w:rPr>
          <w:sz w:val="16"/>
        </w:rPr>
      </w:pPr>
      <w:r w:rsidRPr="00AD1B36">
        <w:rPr>
          <w:rStyle w:val="StyleUnderline"/>
          <w:highlight w:val="yellow"/>
        </w:rPr>
        <w:t>Union leaders</w:t>
      </w:r>
      <w:r w:rsidRPr="00AD1B36">
        <w:rPr>
          <w:sz w:val="16"/>
        </w:rPr>
        <w:t xml:space="preserve"> already </w:t>
      </w:r>
      <w:r w:rsidRPr="00AD1B36">
        <w:rPr>
          <w:rStyle w:val="Emphasis"/>
          <w:highlight w:val="yellow"/>
        </w:rPr>
        <w:t>complain</w:t>
      </w:r>
      <w:r w:rsidRPr="00AD1B36">
        <w:rPr>
          <w:rStyle w:val="StyleUnderline"/>
          <w:highlight w:val="yellow"/>
        </w:rPr>
        <w:t xml:space="preserve"> about</w:t>
      </w:r>
      <w:r w:rsidRPr="00AD1B36">
        <w:rPr>
          <w:rStyle w:val="StyleUnderline"/>
        </w:rPr>
        <w:t xml:space="preserve"> the </w:t>
      </w:r>
      <w:r w:rsidRPr="00AD1B36">
        <w:rPr>
          <w:rStyle w:val="StyleUnderline"/>
          <w:highlight w:val="yellow"/>
        </w:rPr>
        <w:t>“free rider” problem</w:t>
      </w:r>
      <w:r w:rsidRPr="00AD1B36">
        <w:rPr>
          <w:sz w:val="16"/>
        </w:rPr>
        <w:t xml:space="preserve"> of having to represent some workers who refuse to join the union or pay dues or the equivalent. </w:t>
      </w:r>
      <w:r w:rsidRPr="00AD1B36">
        <w:rPr>
          <w:rStyle w:val="StyleUnderline"/>
        </w:rPr>
        <w:t xml:space="preserve">They </w:t>
      </w:r>
      <w:r w:rsidRPr="00AD1B36">
        <w:rPr>
          <w:rStyle w:val="StyleUnderline"/>
          <w:highlight w:val="yellow"/>
        </w:rPr>
        <w:t xml:space="preserve">may be </w:t>
      </w:r>
      <w:r w:rsidRPr="00AD1B36">
        <w:rPr>
          <w:rStyle w:val="Emphasis"/>
          <w:highlight w:val="yellow"/>
        </w:rPr>
        <w:t>reluctant</w:t>
      </w:r>
      <w:r w:rsidRPr="00AD1B36">
        <w:rPr>
          <w:rStyle w:val="StyleUnderline"/>
          <w:highlight w:val="yellow"/>
        </w:rPr>
        <w:t xml:space="preserve"> to represent</w:t>
      </w:r>
      <w:r w:rsidRPr="00AD1B36">
        <w:rPr>
          <w:rStyle w:val="StyleUnderline"/>
        </w:rPr>
        <w:t xml:space="preserve"> many more </w:t>
      </w:r>
      <w:r w:rsidRPr="00AD1B36">
        <w:rPr>
          <w:rStyle w:val="StyleUnderline"/>
          <w:highlight w:val="yellow"/>
        </w:rPr>
        <w:t>workers</w:t>
      </w:r>
      <w:r w:rsidRPr="00AD1B36">
        <w:rPr>
          <w:sz w:val="16"/>
        </w:rPr>
        <w:t xml:space="preserve"> </w:t>
      </w:r>
      <w:r w:rsidRPr="00AD1B36">
        <w:rPr>
          <w:rStyle w:val="StyleUnderline"/>
        </w:rPr>
        <w:t>without getting paid</w:t>
      </w:r>
      <w:r w:rsidRPr="00AD1B36">
        <w:rPr>
          <w:sz w:val="16"/>
        </w:rPr>
        <w:t xml:space="preserve"> by those workers. </w:t>
      </w:r>
    </w:p>
    <w:p w14:paraId="78CD0E40" w14:textId="77777777" w:rsidR="00E34F5D" w:rsidRDefault="00E34F5D" w:rsidP="00E34F5D">
      <w:pPr>
        <w:rPr>
          <w:sz w:val="16"/>
        </w:rPr>
      </w:pPr>
      <w:r w:rsidRPr="00AD1B36">
        <w:rPr>
          <w:sz w:val="16"/>
        </w:rPr>
        <w:t xml:space="preserve">Currently in a majority of states, </w:t>
      </w:r>
      <w:r w:rsidRPr="00AD1B36">
        <w:rPr>
          <w:rStyle w:val="StyleUnderline"/>
          <w:highlight w:val="yellow"/>
        </w:rPr>
        <w:t>private sector</w:t>
      </w:r>
      <w:r w:rsidRPr="00AD1B36">
        <w:rPr>
          <w:rStyle w:val="StyleUnderline"/>
        </w:rPr>
        <w:t xml:space="preserve"> workers have </w:t>
      </w:r>
      <w:r w:rsidRPr="00AD1B36">
        <w:rPr>
          <w:rStyle w:val="StyleUnderline"/>
          <w:highlight w:val="yellow"/>
        </w:rPr>
        <w:t>right-to-work protections</w:t>
      </w:r>
      <w:r w:rsidRPr="00AD1B36">
        <w:rPr>
          <w:sz w:val="16"/>
        </w:rPr>
        <w:t xml:space="preserve">.51 Right-to-work prevents unions from getting workers fired for not paying union fees; it forbids requiring union payment as a condition of employment. </w:t>
      </w:r>
      <w:r w:rsidRPr="00AD1B36">
        <w:rPr>
          <w:rStyle w:val="StyleUnderline"/>
        </w:rPr>
        <w:t xml:space="preserve">The </w:t>
      </w:r>
      <w:r w:rsidRPr="00AD1B36">
        <w:rPr>
          <w:rStyle w:val="StyleUnderline"/>
          <w:highlight w:val="yellow"/>
        </w:rPr>
        <w:t>Supreme Court ruled</w:t>
      </w:r>
      <w:r w:rsidRPr="00AD1B36">
        <w:rPr>
          <w:sz w:val="16"/>
        </w:rPr>
        <w:t xml:space="preserve"> in the 2018 case Janus v. AFSCME that </w:t>
      </w:r>
      <w:r w:rsidRPr="00AD1B36">
        <w:rPr>
          <w:rStyle w:val="StyleUnderline"/>
          <w:highlight w:val="yellow"/>
        </w:rPr>
        <w:t>all public employees have</w:t>
      </w:r>
      <w:r w:rsidRPr="00AD1B36">
        <w:rPr>
          <w:rStyle w:val="StyleUnderline"/>
        </w:rPr>
        <w:t xml:space="preserve"> a First Amendment </w:t>
      </w:r>
      <w:r w:rsidRPr="00AD1B36">
        <w:rPr>
          <w:rStyle w:val="StyleUnderline"/>
          <w:highlight w:val="yellow"/>
        </w:rPr>
        <w:t xml:space="preserve">right to </w:t>
      </w:r>
      <w:r w:rsidRPr="00AD1B36">
        <w:rPr>
          <w:rStyle w:val="Emphasis"/>
          <w:highlight w:val="yellow"/>
        </w:rPr>
        <w:t>not pay</w:t>
      </w:r>
      <w:r w:rsidRPr="00AD1B36">
        <w:rPr>
          <w:rStyle w:val="StyleUnderline"/>
          <w:highlight w:val="yellow"/>
        </w:rPr>
        <w:t xml:space="preserve"> union fees</w:t>
      </w:r>
      <w:r w:rsidRPr="00AD1B36">
        <w:rPr>
          <w:rStyle w:val="StyleUnderline"/>
        </w:rPr>
        <w:t>,</w:t>
      </w:r>
      <w:r w:rsidRPr="00AD1B36">
        <w:rPr>
          <w:sz w:val="16"/>
        </w:rPr>
        <w:t xml:space="preserve"> essentially extending right-to-work to all public employees in all states.52</w:t>
      </w:r>
    </w:p>
    <w:p w14:paraId="58BE4B1D" w14:textId="6AEE0BB9" w:rsidR="00E34F5D" w:rsidRDefault="00223E0C" w:rsidP="00223E0C">
      <w:pPr>
        <w:pStyle w:val="Heading1"/>
      </w:pPr>
      <w:r>
        <w:t>2NC</w:t>
      </w:r>
    </w:p>
    <w:p w14:paraId="32BEFFC7" w14:textId="77777777" w:rsidR="00223E0C" w:rsidRDefault="00223E0C" w:rsidP="00223E0C">
      <w:pPr>
        <w:pStyle w:val="Heading2"/>
      </w:pPr>
      <w:r>
        <w:t>DA---2NC</w:t>
      </w:r>
    </w:p>
    <w:p w14:paraId="66F263F3" w14:textId="1A77BA45" w:rsidR="00223E0C" w:rsidRDefault="00223E0C" w:rsidP="00223E0C">
      <w:pPr>
        <w:pStyle w:val="Heading3"/>
      </w:pPr>
      <w:r>
        <w:t>O/V---2NC</w:t>
      </w:r>
    </w:p>
    <w:p w14:paraId="7BF1477A" w14:textId="77777777" w:rsidR="00223E0C" w:rsidRDefault="00223E0C" w:rsidP="00223E0C">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72500A3B" w14:textId="77777777" w:rsidR="00223E0C" w:rsidRDefault="00223E0C" w:rsidP="00223E0C">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03A55D78" w14:textId="77777777" w:rsidR="00223E0C" w:rsidRPr="000259F7" w:rsidRDefault="00223E0C" w:rsidP="00223E0C">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79FF6496" w14:textId="77777777" w:rsidR="00223E0C" w:rsidRPr="000259F7" w:rsidRDefault="00223E0C" w:rsidP="00223E0C">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55C2BDD6" w14:textId="77777777" w:rsidR="00223E0C" w:rsidRPr="000259F7" w:rsidRDefault="00223E0C" w:rsidP="00223E0C">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2AF99196" w14:textId="77777777" w:rsidR="00223E0C" w:rsidRPr="000259F7" w:rsidRDefault="00223E0C" w:rsidP="00223E0C">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4352EEF9" w14:textId="77777777" w:rsidR="00223E0C" w:rsidRPr="000259F7" w:rsidRDefault="00223E0C" w:rsidP="00223E0C">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CDCE895" w14:textId="6CA2EA09" w:rsidR="00223E0C" w:rsidRPr="00223E0C" w:rsidRDefault="00223E0C" w:rsidP="00223E0C">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71D37AB0" w14:textId="77777777" w:rsidR="00223E0C" w:rsidRPr="00745529" w:rsidRDefault="00223E0C" w:rsidP="00223E0C">
      <w:pPr>
        <w:pStyle w:val="Heading4"/>
        <w:rPr>
          <w:rFonts w:cs="Times New Roman"/>
        </w:rPr>
      </w:pPr>
      <w:r>
        <w:rPr>
          <w:rFonts w:cs="Times New Roman"/>
        </w:rPr>
        <w:t>Slow growth</w:t>
      </w:r>
      <w:r w:rsidRPr="00745529">
        <w:rPr>
          <w:rFonts w:cs="Times New Roman"/>
        </w:rPr>
        <w:t xml:space="preserve"> causes lash-out and war with the U.S.</w:t>
      </w:r>
    </w:p>
    <w:p w14:paraId="591694C4" w14:textId="77777777" w:rsidR="00223E0C" w:rsidRPr="00745529" w:rsidRDefault="00223E0C" w:rsidP="00223E0C">
      <w:r w:rsidRPr="00745529">
        <w:t xml:space="preserve">Dr. Brandon </w:t>
      </w:r>
      <w:r w:rsidRPr="00745529">
        <w:rPr>
          <w:b/>
        </w:rPr>
        <w:t>Tozzo 18</w:t>
      </w:r>
      <w:r w:rsidRPr="00745529">
        <w:t>. Ph.D in Political Studies. Commentator. Political Science Professor at Trent University. 2018. “The Demographic and Economic Problems of China.” American Hegemony after the Great Recession, Palgrave Macmillan UK. CrossRef, doi:10.1057/978-1-137-57539-5.</w:t>
      </w:r>
    </w:p>
    <w:p w14:paraId="52561385" w14:textId="77777777" w:rsidR="00223E0C" w:rsidRPr="00A051B3" w:rsidRDefault="00223E0C" w:rsidP="00223E0C">
      <w:pPr>
        <w:rPr>
          <w:sz w:val="16"/>
        </w:rPr>
      </w:pPr>
      <w:r w:rsidRPr="00F23684">
        <w:rPr>
          <w:rStyle w:val="Emphasis"/>
          <w:highlight w:val="yellow"/>
        </w:rPr>
        <w:t>So far</w:t>
      </w:r>
      <w:r w:rsidRPr="00346661">
        <w:rPr>
          <w:rStyle w:val="StyleUnderline"/>
        </w:rPr>
        <w:t xml:space="preserve">, China’s </w:t>
      </w:r>
      <w:r w:rsidRPr="00F23684">
        <w:rPr>
          <w:rStyle w:val="StyleUnderline"/>
          <w:highlight w:val="yellow"/>
        </w:rPr>
        <w:t>high</w:t>
      </w:r>
      <w:r w:rsidRPr="00346661">
        <w:rPr>
          <w:rStyle w:val="StyleUnderline"/>
        </w:rPr>
        <w:t xml:space="preserve"> level of economic </w:t>
      </w:r>
      <w:r w:rsidRPr="00F23684">
        <w:rPr>
          <w:rStyle w:val="StyleUnderline"/>
          <w:highlight w:val="yellow"/>
        </w:rPr>
        <w:t>growth</w:t>
      </w:r>
      <w:r w:rsidRPr="00346661">
        <w:rPr>
          <w:rStyle w:val="StyleUnderline"/>
        </w:rPr>
        <w:t xml:space="preserve"> has </w:t>
      </w:r>
      <w:r w:rsidRPr="00F23684">
        <w:rPr>
          <w:rStyle w:val="StyleUnderline"/>
          <w:highlight w:val="yellow"/>
        </w:rPr>
        <w:t>meant</w:t>
      </w:r>
      <w:r w:rsidRPr="00346661">
        <w:rPr>
          <w:rStyle w:val="StyleUnderline"/>
        </w:rPr>
        <w:t xml:space="preserve"> that widening </w:t>
      </w:r>
      <w:r w:rsidRPr="00F23684">
        <w:rPr>
          <w:rStyle w:val="StyleUnderline"/>
          <w:highlight w:val="yellow"/>
        </w:rPr>
        <w:t>social cleavages have not presented a</w:t>
      </w:r>
      <w:r w:rsidRPr="00346661">
        <w:rPr>
          <w:rStyle w:val="StyleUnderline"/>
        </w:rPr>
        <w:t xml:space="preserve"> serious </w:t>
      </w:r>
      <w:r w:rsidRPr="00F23684">
        <w:rPr>
          <w:rStyle w:val="StyleUnderline"/>
          <w:highlight w:val="yellow"/>
        </w:rPr>
        <w:t>threat</w:t>
      </w:r>
      <w:r w:rsidRPr="00346661">
        <w:rPr>
          <w:rStyle w:val="StyleUnderline"/>
        </w:rPr>
        <w:t xml:space="preserve"> to the rule of the CCP, which has managed to bolster its legitimacy by positioning itself as a regime capable of </w:t>
      </w:r>
      <w:r w:rsidRPr="00346661">
        <w:rPr>
          <w:rStyle w:val="Emphasis"/>
        </w:rPr>
        <w:t>delivering prosperity</w:t>
      </w:r>
      <w:r w:rsidRPr="00346661">
        <w:rPr>
          <w:rStyle w:val="StyleUnderline"/>
        </w:rPr>
        <w:t xml:space="preserve"> to its people</w:t>
      </w:r>
      <w:r w:rsidRPr="00346661">
        <w:rPr>
          <w:sz w:val="16"/>
        </w:rPr>
        <w:t xml:space="preserve">.14 </w:t>
      </w:r>
      <w:r w:rsidRPr="00F23684">
        <w:rPr>
          <w:rStyle w:val="StyleUnderline"/>
          <w:highlight w:val="yellow"/>
        </w:rPr>
        <w:t>However</w:t>
      </w:r>
      <w:r w:rsidRPr="00346661">
        <w:rPr>
          <w:sz w:val="16"/>
        </w:rPr>
        <w:t xml:space="preserve">, it must be kept in mind that </w:t>
      </w:r>
      <w:r w:rsidRPr="00F23684">
        <w:rPr>
          <w:rStyle w:val="StyleUnderline"/>
          <w:highlight w:val="yellow"/>
        </w:rPr>
        <w:t>China’s</w:t>
      </w:r>
      <w:r w:rsidRPr="00346661">
        <w:rPr>
          <w:rStyle w:val="StyleUnderline"/>
        </w:rPr>
        <w:t xml:space="preserve"> developmental </w:t>
      </w:r>
      <w:r w:rsidRPr="00F23684">
        <w:rPr>
          <w:rStyle w:val="StyleUnderline"/>
          <w:highlight w:val="yellow"/>
        </w:rPr>
        <w:t xml:space="preserve">model is </w:t>
      </w:r>
      <w:r w:rsidRPr="00F23684">
        <w:rPr>
          <w:rStyle w:val="Emphasis"/>
          <w:highlight w:val="yellow"/>
        </w:rPr>
        <w:t>predicated on</w:t>
      </w:r>
      <w:r w:rsidRPr="00346661">
        <w:rPr>
          <w:rStyle w:val="Emphasis"/>
        </w:rPr>
        <w:t xml:space="preserve"> economic </w:t>
      </w:r>
      <w:r w:rsidRPr="00F23684">
        <w:rPr>
          <w:rStyle w:val="Emphasis"/>
          <w:highlight w:val="yellow"/>
        </w:rPr>
        <w:t>growth</w:t>
      </w:r>
      <w:r w:rsidRPr="00346661">
        <w:rPr>
          <w:sz w:val="16"/>
        </w:rPr>
        <w:t xml:space="preserve"> and positive relations with the USA, the country that its rise is supposedly threatening to unseat as hegemon of the international system. </w:t>
      </w:r>
      <w:r w:rsidRPr="00346661">
        <w:rPr>
          <w:sz w:val="8"/>
          <w:szCs w:val="8"/>
        </w:rPr>
        <w:t xml:space="preserve">Despite the global economic downturn, the USA remains China’s most important export market, making up close to 20% of China’s foreign trade in 2010.15 There are two major reasons why this is the case. The frst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fnancial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However, China’s vast exposure to American debt is a double-edged sword. The Chinese are too invested in the USA to withdraw their fnancing, which in turn decreases any leverage Beijing might have over American economic policy. This reason behind this entrapment has to do with several important pathologies of Chinese development. Stateowned enterprises continue to be a key component of China’s domestic economy; they depend upon growth in China’s privately owned foreign investment for growth and proftability (Vermieren 2014). This has led to a broad penetration of the use of fxed assets in both state-owned enterprises and in private enterprises that rely upon exports (Ibid 2014). Deleveraging itself from the USA would be diffcult. Even if the government slowly started selling off Treasury bonds, it would shake the confdence of international investors, leading to an increase in interest rates as the USA struggled to fnance its defcit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fnancial crisis hits a major trading partner, despite the resources of the CCP, it could hamper China’s economic growth. 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fnancial markets. This could have massive potential consequences on the stability of the Chinese regime and on global economic stability. More recently, China’s economy has experienced a stock market crisis in 2015, though this has not translated into a broader economic downturn in the economy. There is, of course, some diffculty in relying upon government-based reports, since the government has a political incentive to promote data favourable to the regime. Nonetheless, despite the lack of reliable information there has been a slowdown in private-sector investment, from growth of more than 40% in 2011 to just 2.8% in the frst half of 2016 (Economist 2016). Rather than an anomaly, the lack of private-sector investment is indicative of other worrying signs in the economy. Although the Chinese economy is still 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fnancial crisis to more than 250% in 2016 (Economist 2016). This puts it similar to countries such as Spain and Japan, both have long-term structural economic problems that will undermine growth for the foreseeable future. In a period of eight years since the onset of the fnancial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The IMF report identifed several measures to ease China’s debt burden and aid its economy to transition from a middle-income country to a higher income country. The paramount recommendation is that the Chinese government must recognize and cease supporting, through favourable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offcials to let companies go bankrupt if they face signifcant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benefcial to the country. 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intensifed in the early months of 2016, with more than 500 protests in January alone (Ibid). Yet again, we get a signifcant tension between the top-down policy from the Chinese government and the response from people who are faced with precarious working conditions and less pay. </w:t>
      </w:r>
      <w:r w:rsidRPr="00346661">
        <w:rPr>
          <w:sz w:val="16"/>
        </w:rPr>
        <w:t xml:space="preserve">If the Chinese government does implement structural reform to the economy, it will lead to the failure of many SOEs that have been propped up through favourable conditions by the Chinese government. However, if they are allowed to fail, more </w:t>
      </w:r>
      <w:r w:rsidRPr="00346661">
        <w:rPr>
          <w:rStyle w:val="Emphasis"/>
        </w:rPr>
        <w:t>protests with erupt</w:t>
      </w:r>
      <w:r w:rsidRPr="00346661">
        <w:rPr>
          <w:sz w:val="16"/>
        </w:rPr>
        <w:t xml:space="preserve"> </w:t>
      </w:r>
      <w:r w:rsidRPr="00346661">
        <w:rPr>
          <w:rStyle w:val="StyleUnderline"/>
        </w:rPr>
        <w:t>from angry workers</w:t>
      </w:r>
      <w:r w:rsidRPr="00346661">
        <w:rPr>
          <w:sz w:val="16"/>
        </w:rPr>
        <w:t xml:space="preserve"> who are either unemployed or must continue to accept less wages. </w:t>
      </w:r>
      <w:r w:rsidRPr="00F23684">
        <w:rPr>
          <w:rStyle w:val="StyleUnderline"/>
          <w:highlight w:val="yellow"/>
        </w:rPr>
        <w:t>Despite</w:t>
      </w:r>
      <w:r w:rsidRPr="00346661">
        <w:rPr>
          <w:sz w:val="16"/>
        </w:rPr>
        <w:t xml:space="preserve"> the </w:t>
      </w:r>
      <w:r w:rsidRPr="00346661">
        <w:rPr>
          <w:rStyle w:val="Emphasis"/>
        </w:rPr>
        <w:t xml:space="preserve">sophisticated mechanisms for </w:t>
      </w:r>
      <w:r w:rsidRPr="00F23684">
        <w:rPr>
          <w:rStyle w:val="Emphasis"/>
          <w:highlight w:val="yellow"/>
        </w:rPr>
        <w:t>repression</w:t>
      </w:r>
      <w:r w:rsidRPr="00346661">
        <w:rPr>
          <w:sz w:val="16"/>
        </w:rPr>
        <w:t xml:space="preserve"> </w:t>
      </w:r>
      <w:r w:rsidRPr="00346661">
        <w:rPr>
          <w:rStyle w:val="StyleUnderline"/>
        </w:rPr>
        <w:t>from the Chinese government</w:t>
      </w:r>
      <w:r w:rsidRPr="00346661">
        <w:rPr>
          <w:sz w:val="16"/>
        </w:rPr>
        <w:t xml:space="preserve">, </w:t>
      </w:r>
      <w:r w:rsidRPr="00346661">
        <w:rPr>
          <w:rStyle w:val="StyleUnderline"/>
        </w:rPr>
        <w:t xml:space="preserve">the </w:t>
      </w:r>
      <w:r w:rsidRPr="00F23684">
        <w:rPr>
          <w:rStyle w:val="StyleUnderline"/>
          <w:highlight w:val="yellow"/>
        </w:rPr>
        <w:t>protests are</w:t>
      </w:r>
      <w:r w:rsidRPr="00346661">
        <w:rPr>
          <w:rStyle w:val="StyleUnderline"/>
        </w:rPr>
        <w:t xml:space="preserve"> becoming </w:t>
      </w:r>
      <w:r w:rsidRPr="00F23684">
        <w:rPr>
          <w:rStyle w:val="StyleUnderline"/>
          <w:highlight w:val="yellow"/>
        </w:rPr>
        <w:t>increasingly</w:t>
      </w:r>
      <w:r w:rsidRPr="00346661">
        <w:rPr>
          <w:rStyle w:val="StyleUnderline"/>
        </w:rPr>
        <w:t xml:space="preserve"> </w:t>
      </w:r>
      <w:r w:rsidRPr="00346661">
        <w:rPr>
          <w:rStyle w:val="Emphasis"/>
        </w:rPr>
        <w:t xml:space="preserve">better </w:t>
      </w:r>
      <w:r w:rsidRPr="00F23684">
        <w:rPr>
          <w:rStyle w:val="Emphasis"/>
          <w:highlight w:val="yellow"/>
        </w:rPr>
        <w:t>organized</w:t>
      </w:r>
      <w:r w:rsidRPr="00346661">
        <w:rPr>
          <w:rStyle w:val="Emphasis"/>
        </w:rPr>
        <w:t xml:space="preserve"> and sophisticated</w:t>
      </w:r>
      <w:r w:rsidRPr="00346661">
        <w:rPr>
          <w:sz w:val="16"/>
        </w:rPr>
        <w:t xml:space="preserve">. Since protests have become widespread, protesters have been using social media as an organizational tool (Minter 2016). The response of the Chinese government to these protests across stateowned and private enterprises has been the same: to arrest dissidents, clamp down on social media and delete news reports on strikes (Ibid). In particular, the Chinese government has devoted more resources to limiting social media and quickly deleting protests and anti-government riots from dissenting workers. The Chinese government has a long-standing policy to block platforms that may be used to organize dissent or spread messages that threaten its legitimacy. For example, some of the largest social media sites used in the West, like Facebook and Twitter, have been blocked by the Chinese government and politically sensitive phrases are often quickly deleted from blogs and other websites (Bamman 2012). Even with these obvious impediments, labour groups use social media platforms to organize and spread their discontent. Some of the largest and well-organized protests, typically numbering in the thousands though diffcult to confrm, have come from China’s north-eastern state-owned coal industry, which has been hit by the slowing of the Chinese economy. The demands of the workers are commonplace payment of wages and better working conditions. However, the state-owned coal industry is caught in a bind: demand for coal has declined by 6% in 2015, while the industry must provide the supply at below market prices to keep energy prices low for other Chinese industries and for growing cities (Hornby 2016). 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Indeed, </w:t>
      </w:r>
      <w:r w:rsidRPr="00346661">
        <w:rPr>
          <w:rStyle w:val="StyleUnderline"/>
        </w:rPr>
        <w:t xml:space="preserve">the </w:t>
      </w:r>
      <w:r w:rsidRPr="00F23684">
        <w:rPr>
          <w:rStyle w:val="StyleUnderline"/>
          <w:highlight w:val="yellow"/>
        </w:rPr>
        <w:t>crackdown</w:t>
      </w:r>
      <w:r w:rsidRPr="00346661">
        <w:rPr>
          <w:rStyle w:val="StyleUnderline"/>
        </w:rPr>
        <w:t xml:space="preserve"> on worker protests and censorship is </w:t>
      </w:r>
      <w:r w:rsidRPr="00346661">
        <w:rPr>
          <w:rStyle w:val="Emphasis"/>
        </w:rPr>
        <w:t>not a sign of strength</w:t>
      </w:r>
      <w:r w:rsidRPr="00346661">
        <w:rPr>
          <w:rStyle w:val="StyleUnderline"/>
        </w:rPr>
        <w:t xml:space="preserve">, but </w:t>
      </w:r>
      <w:r w:rsidRPr="00F23684">
        <w:rPr>
          <w:rStyle w:val="StyleUnderline"/>
          <w:highlight w:val="yellow"/>
        </w:rPr>
        <w:t>speaks to</w:t>
      </w:r>
      <w:r w:rsidRPr="00346661">
        <w:rPr>
          <w:rStyle w:val="StyleUnderline"/>
        </w:rPr>
        <w:t xml:space="preserve"> the </w:t>
      </w:r>
      <w:r w:rsidRPr="00F23684">
        <w:rPr>
          <w:rStyle w:val="Emphasis"/>
          <w:highlight w:val="yellow"/>
        </w:rPr>
        <w:t>fragility</w:t>
      </w:r>
      <w:r w:rsidRPr="00346661">
        <w:rPr>
          <w:rStyle w:val="Emphasis"/>
        </w:rPr>
        <w:t xml:space="preserve"> of the regime</w:t>
      </w:r>
      <w:r w:rsidRPr="00346661">
        <w:rPr>
          <w:rStyle w:val="StyleUnderline"/>
        </w:rPr>
        <w:t xml:space="preserve">: Despite appearances, China’s political system is </w:t>
      </w:r>
      <w:r w:rsidRPr="00346661">
        <w:rPr>
          <w:rStyle w:val="Emphasis"/>
        </w:rPr>
        <w:t>badly broken</w:t>
      </w:r>
      <w:r w:rsidRPr="00346661">
        <w:rPr>
          <w:sz w:val="16"/>
        </w:rPr>
        <w:t xml:space="preserve">, and nobody knows it better than the Communist Party itself. China’s strongman leader, </w:t>
      </w:r>
      <w:r w:rsidRPr="00346661">
        <w:rPr>
          <w:rStyle w:val="StyleUnderline"/>
        </w:rPr>
        <w:t>Xi</w:t>
      </w:r>
      <w:r w:rsidRPr="00346661">
        <w:rPr>
          <w:sz w:val="16"/>
        </w:rPr>
        <w:t xml:space="preserve"> Jinping, </w:t>
      </w:r>
      <w:r w:rsidRPr="00346661">
        <w:rPr>
          <w:rStyle w:val="StyleUnderline"/>
        </w:rPr>
        <w:t>is hoping that a crackdown on dissent and corruption will shore up the party’s rule</w:t>
      </w:r>
      <w:r w:rsidRPr="00346661">
        <w:rPr>
          <w:sz w:val="16"/>
        </w:rPr>
        <w:t xml:space="preserve">. He is determined to avoid becoming the Mikhail Gorbachev of China, presiding over the party’s collapse. </w:t>
      </w:r>
      <w:r w:rsidRPr="00346661">
        <w:rPr>
          <w:rStyle w:val="StyleUnderline"/>
        </w:rPr>
        <w:t xml:space="preserve">But instead of being the antithesis of Mr. Gorbachev, Mr. Xi may well wind up having the same effect. His </w:t>
      </w:r>
      <w:r w:rsidRPr="00F23684">
        <w:rPr>
          <w:rStyle w:val="Emphasis"/>
          <w:highlight w:val="yellow"/>
        </w:rPr>
        <w:t>despotism</w:t>
      </w:r>
      <w:r w:rsidRPr="00F23684">
        <w:rPr>
          <w:rStyle w:val="StyleUnderline"/>
          <w:highlight w:val="yellow"/>
        </w:rPr>
        <w:t xml:space="preserve"> is</w:t>
      </w:r>
      <w:r w:rsidRPr="00346661">
        <w:rPr>
          <w:rStyle w:val="StyleUnderline"/>
        </w:rPr>
        <w:t xml:space="preserve"> </w:t>
      </w:r>
      <w:r w:rsidRPr="00346661">
        <w:rPr>
          <w:rStyle w:val="Emphasis"/>
        </w:rPr>
        <w:t>severely stressing China’s system and society</w:t>
      </w:r>
      <w:r w:rsidRPr="00346661">
        <w:rPr>
          <w:rStyle w:val="StyleUnderline"/>
        </w:rPr>
        <w:t xml:space="preserve">—and bringing it </w:t>
      </w:r>
      <w:r w:rsidRPr="00F23684">
        <w:rPr>
          <w:rStyle w:val="Emphasis"/>
          <w:highlight w:val="yellow"/>
        </w:rPr>
        <w:t>closer to a breaking point</w:t>
      </w:r>
      <w:r w:rsidRPr="00346661">
        <w:rPr>
          <w:sz w:val="16"/>
        </w:rPr>
        <w:t xml:space="preserve">. (Shambaugh 2015: 2) The actions of the Chinese party against dissent are not a testament to its power, but a sign of its weakness. </w:t>
      </w:r>
      <w:r w:rsidRPr="00346661">
        <w:rPr>
          <w:rStyle w:val="StyleUnderline"/>
        </w:rPr>
        <w:t xml:space="preserve">Unlike democratic countries, where people can voice their dissent and periodically vote their leaders out, the Chinese government is </w:t>
      </w:r>
      <w:r w:rsidRPr="00346661">
        <w:rPr>
          <w:rStyle w:val="Emphasis"/>
        </w:rPr>
        <w:t>unwilling to tolerate political opposition</w:t>
      </w:r>
      <w:r w:rsidRPr="00346661">
        <w:rPr>
          <w:sz w:val="16"/>
        </w:rPr>
        <w:t xml:space="preserve"> to the regime. </w:t>
      </w:r>
      <w:r w:rsidRPr="00346661">
        <w:rPr>
          <w:rStyle w:val="StyleUnderline"/>
        </w:rPr>
        <w:t xml:space="preserve">While the methods to combat protesters are getting more sophisticated, every time the Chinese government intervenes, it </w:t>
      </w:r>
      <w:r w:rsidRPr="00346661">
        <w:rPr>
          <w:rStyle w:val="Emphasis"/>
        </w:rPr>
        <w:t>shows the vulnerability of the government</w:t>
      </w:r>
      <w:r w:rsidRPr="00346661">
        <w:rPr>
          <w:rStyle w:val="StyleUnderline"/>
        </w:rPr>
        <w:t>: it is a self-conscious regime that is aware that its own legitimacy may be threatened</w:t>
      </w:r>
      <w:r w:rsidRPr="00346661">
        <w:rPr>
          <w:sz w:val="16"/>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346661">
        <w:rPr>
          <w:rStyle w:val="StyleUnderline"/>
        </w:rPr>
        <w:t xml:space="preserve">While it is far too premature to tell if the regime is threatened, the protests from industrial workers and the reluctance of elites to commit to the country’s future offer </w:t>
      </w:r>
      <w:r w:rsidRPr="00346661">
        <w:rPr>
          <w:rStyle w:val="Emphasis"/>
        </w:rPr>
        <w:t>worrying signs for the regime</w:t>
      </w:r>
      <w:r w:rsidRPr="00346661">
        <w:rPr>
          <w:sz w:val="16"/>
        </w:rPr>
        <w:t xml:space="preserve">. 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confict can be resolved through institutional channels (Christensen and Xing 2016). On the other hand, some in the security establishment believe </w:t>
      </w:r>
      <w:r w:rsidRPr="00F23684">
        <w:rPr>
          <w:rStyle w:val="StyleUnderline"/>
          <w:highlight w:val="yellow"/>
        </w:rPr>
        <w:t>it is only</w:t>
      </w:r>
      <w:r w:rsidRPr="00346661">
        <w:rPr>
          <w:rStyle w:val="StyleUnderline"/>
        </w:rPr>
        <w:t xml:space="preserve"> a matter of </w:t>
      </w:r>
      <w:r w:rsidRPr="00F23684">
        <w:rPr>
          <w:rStyle w:val="StyleUnderline"/>
          <w:highlight w:val="yellow"/>
        </w:rPr>
        <w:t>time before China becomes</w:t>
      </w:r>
      <w:r w:rsidRPr="00346661">
        <w:rPr>
          <w:rStyle w:val="StyleUnderline"/>
        </w:rPr>
        <w:t xml:space="preserve"> </w:t>
      </w:r>
      <w:r w:rsidRPr="00346661">
        <w:rPr>
          <w:rStyle w:val="Emphasis"/>
        </w:rPr>
        <w:t xml:space="preserve">more </w:t>
      </w:r>
      <w:r w:rsidRPr="00F23684">
        <w:rPr>
          <w:rStyle w:val="Emphasis"/>
          <w:highlight w:val="yellow"/>
        </w:rPr>
        <w:t>assertive over Taiwan</w:t>
      </w:r>
      <w:r w:rsidRPr="00346661">
        <w:rPr>
          <w:sz w:val="16"/>
        </w:rPr>
        <w:t xml:space="preserve"> </w:t>
      </w:r>
      <w:r w:rsidRPr="00346661">
        <w:rPr>
          <w:rStyle w:val="StyleUnderline"/>
        </w:rPr>
        <w:t>and</w:t>
      </w:r>
      <w:r w:rsidRPr="00346661">
        <w:rPr>
          <w:sz w:val="16"/>
        </w:rPr>
        <w:t xml:space="preserve"> </w:t>
      </w:r>
      <w:r w:rsidRPr="00346661">
        <w:rPr>
          <w:rStyle w:val="Emphasis"/>
        </w:rPr>
        <w:t xml:space="preserve">scarce </w:t>
      </w:r>
      <w:r w:rsidRPr="00F23684">
        <w:rPr>
          <w:rStyle w:val="Emphasis"/>
          <w:highlight w:val="yellow"/>
        </w:rPr>
        <w:t>oil</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other</w:t>
      </w:r>
      <w:r w:rsidRPr="00346661">
        <w:rPr>
          <w:rStyle w:val="Emphasis"/>
        </w:rPr>
        <w:t xml:space="preserve"> natural </w:t>
      </w:r>
      <w:r w:rsidRPr="00F23684">
        <w:rPr>
          <w:rStyle w:val="Emphasis"/>
          <w:highlight w:val="yellow"/>
        </w:rPr>
        <w:t>resources</w:t>
      </w:r>
      <w:r w:rsidRPr="00346661">
        <w:rPr>
          <w:sz w:val="16"/>
        </w:rPr>
        <w:t xml:space="preserve">.25 They argue a rising China </w:t>
      </w:r>
      <w:r w:rsidRPr="00346661">
        <w:rPr>
          <w:rStyle w:val="StyleUnderline"/>
        </w:rPr>
        <w:t>will</w:t>
      </w:r>
      <w:r w:rsidRPr="00346661">
        <w:rPr>
          <w:sz w:val="16"/>
        </w:rPr>
        <w:t xml:space="preserve"> </w:t>
      </w:r>
      <w:r w:rsidRPr="00346661">
        <w:rPr>
          <w:rStyle w:val="Emphasis"/>
        </w:rPr>
        <w:t>displace the contemporary balance of power</w:t>
      </w:r>
      <w:r w:rsidRPr="00346661">
        <w:rPr>
          <w:sz w:val="16"/>
        </w:rPr>
        <w:t xml:space="preserve"> </w:t>
      </w:r>
      <w:r w:rsidRPr="00F23684">
        <w:rPr>
          <w:rStyle w:val="StyleUnderline"/>
          <w:highlight w:val="yellow"/>
        </w:rPr>
        <w:t xml:space="preserve">and instigate </w:t>
      </w:r>
      <w:r w:rsidRPr="00F23684">
        <w:rPr>
          <w:rStyle w:val="Emphasis"/>
          <w:highlight w:val="yellow"/>
        </w:rPr>
        <w:t>conflict with</w:t>
      </w:r>
      <w:r w:rsidRPr="00346661">
        <w:rPr>
          <w:rStyle w:val="Emphasis"/>
        </w:rPr>
        <w:t xml:space="preserve"> the </w:t>
      </w:r>
      <w:r w:rsidRPr="00F23684">
        <w:rPr>
          <w:rStyle w:val="Emphasis"/>
          <w:highlight w:val="yellow"/>
        </w:rPr>
        <w:t>US</w:t>
      </w:r>
      <w:r w:rsidRPr="00346661">
        <w:rPr>
          <w:rStyle w:val="Emphasis"/>
        </w:rPr>
        <w:t>A</w:t>
      </w:r>
      <w:r w:rsidRPr="00346661">
        <w:rPr>
          <w:rStyle w:val="StyleUnderline"/>
        </w:rPr>
        <w:t>. The past may not be indicative of the future and China is facing</w:t>
      </w:r>
      <w:r w:rsidRPr="00346661">
        <w:rPr>
          <w:sz w:val="16"/>
        </w:rPr>
        <w:t xml:space="preserve"> a series of </w:t>
      </w:r>
      <w:r w:rsidRPr="00346661">
        <w:rPr>
          <w:rStyle w:val="Emphasis"/>
        </w:rPr>
        <w:t>domestic</w:t>
      </w:r>
      <w:r w:rsidRPr="00346661">
        <w:rPr>
          <w:sz w:val="16"/>
        </w:rPr>
        <w:t xml:space="preserve"> and international </w:t>
      </w:r>
      <w:r w:rsidRPr="00346661">
        <w:rPr>
          <w:rStyle w:val="Emphasis"/>
        </w:rPr>
        <w:t>challenges</w:t>
      </w:r>
      <w:r w:rsidRPr="00346661">
        <w:rPr>
          <w:sz w:val="16"/>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trans-Pacifc and transAtlantic trade agreements, such as the Trans-Pacifc Partnership (Glenn 2017). </w:t>
      </w:r>
      <w:r w:rsidRPr="00346661">
        <w:rPr>
          <w:rStyle w:val="StyleUnderline"/>
        </w:rPr>
        <w:t xml:space="preserve">While US–China relations have been relatively stable for the past 40 years, it is </w:t>
      </w:r>
      <w:r w:rsidRPr="00346661">
        <w:rPr>
          <w:rStyle w:val="Emphasis"/>
        </w:rPr>
        <w:t>not necessarily an indication that they will remain so inevitably</w:t>
      </w:r>
      <w:r w:rsidRPr="00346661">
        <w:rPr>
          <w:sz w:val="16"/>
        </w:rPr>
        <w:t xml:space="preserve"> </w:t>
      </w:r>
      <w:r w:rsidRPr="00346661">
        <w:rPr>
          <w:rStyle w:val="StyleUnderline"/>
        </w:rPr>
        <w:t>as China continues to grow as a global power and the USA becomes more protectionist</w:t>
      </w:r>
      <w:r w:rsidRPr="00346661">
        <w:rPr>
          <w:sz w:val="16"/>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346661">
        <w:rPr>
          <w:rStyle w:val="StyleUnderline"/>
        </w:rPr>
        <w:t xml:space="preserve">Europe was highly integrated prior to the First World War, particularly Britain and Germany, but this did </w:t>
      </w:r>
      <w:r w:rsidRPr="00346661">
        <w:rPr>
          <w:rStyle w:val="Emphasis"/>
        </w:rPr>
        <w:t>not prevent a catastrophic conflict</w:t>
      </w:r>
      <w:r w:rsidRPr="00346661">
        <w:rPr>
          <w:sz w:val="16"/>
        </w:rPr>
        <w:t xml:space="preserve"> </w:t>
      </w:r>
      <w:r w:rsidRPr="00346661">
        <w:rPr>
          <w:rStyle w:val="StyleUnderline"/>
        </w:rPr>
        <w:t xml:space="preserve">from </w:t>
      </w:r>
      <w:r w:rsidRPr="00346661">
        <w:rPr>
          <w:rStyle w:val="Emphasis"/>
        </w:rPr>
        <w:t>engulfing the continent</w:t>
      </w:r>
      <w:r w:rsidRPr="00346661">
        <w:rPr>
          <w:sz w:val="16"/>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confict that was supposed to be over by the Christmas of 1914. </w:t>
      </w:r>
      <w:r w:rsidRPr="00346661">
        <w:rPr>
          <w:rStyle w:val="StyleUnderline"/>
        </w:rPr>
        <w:t>Few</w:t>
      </w:r>
      <w:r w:rsidRPr="00346661">
        <w:rPr>
          <w:sz w:val="16"/>
        </w:rPr>
        <w:t xml:space="preserve">, if any, scholars or policy-makers </w:t>
      </w:r>
      <w:r w:rsidRPr="00346661">
        <w:rPr>
          <w:rStyle w:val="StyleUnderline"/>
        </w:rPr>
        <w:t>are under the illusion that a confict between China and the America would be cheap</w:t>
      </w:r>
      <w:r w:rsidRPr="00346661">
        <w:rPr>
          <w:sz w:val="16"/>
        </w:rPr>
        <w:t xml:space="preserve"> in terms of materiel or human lives or easily resolvable once started. Both Beijing and Washington recognize their mutual economic reliance and </w:t>
      </w:r>
      <w:r w:rsidRPr="00346661">
        <w:rPr>
          <w:rStyle w:val="StyleUnderline"/>
        </w:rPr>
        <w:t xml:space="preserve">the advent of </w:t>
      </w:r>
      <w:r w:rsidRPr="00F23684">
        <w:rPr>
          <w:rStyle w:val="Emphasis"/>
          <w:highlight w:val="yellow"/>
        </w:rPr>
        <w:t>nuclear weapons</w:t>
      </w:r>
      <w:r w:rsidRPr="00346661">
        <w:rPr>
          <w:sz w:val="16"/>
        </w:rPr>
        <w:t xml:space="preserve">, perhaps a key reason the Cold War did not cascade into a full out war, </w:t>
      </w:r>
      <w:r w:rsidRPr="00F23684">
        <w:rPr>
          <w:rStyle w:val="Emphasis"/>
          <w:highlight w:val="yellow"/>
        </w:rPr>
        <w:t>raise</w:t>
      </w:r>
      <w:r w:rsidRPr="00346661">
        <w:rPr>
          <w:rStyle w:val="StyleUnderline"/>
        </w:rPr>
        <w:t xml:space="preserve">s </w:t>
      </w:r>
      <w:r w:rsidRPr="00F23684">
        <w:rPr>
          <w:rStyle w:val="StyleUnderline"/>
          <w:highlight w:val="yellow"/>
        </w:rPr>
        <w:t>the costs</w:t>
      </w:r>
      <w:r w:rsidRPr="00346661">
        <w:rPr>
          <w:rStyle w:val="StyleUnderline"/>
        </w:rPr>
        <w:t xml:space="preserve"> of great power confict even </w:t>
      </w:r>
      <w:r w:rsidRPr="00F23684">
        <w:rPr>
          <w:rStyle w:val="StyleUnderline"/>
          <w:highlight w:val="yellow"/>
        </w:rPr>
        <w:t>further</w:t>
      </w:r>
      <w:r w:rsidRPr="00346661">
        <w:rPr>
          <w:rStyle w:val="StyleUnderline"/>
        </w:rPr>
        <w:t xml:space="preserve">. Yet, many in Washington </w:t>
      </w:r>
      <w:r w:rsidRPr="00346661">
        <w:rPr>
          <w:rStyle w:val="Emphasis"/>
        </w:rPr>
        <w:t xml:space="preserve">still view China as threat to American interests. </w:t>
      </w:r>
      <w:r w:rsidRPr="00346661">
        <w:rPr>
          <w:sz w:val="16"/>
        </w:rPr>
        <w:t xml:space="preserve">While seemingly unaffected by the fnancial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diffcult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fnding the transition from middle-income status to high income, diffcult for a series of international and domestic economic problems. The rise of China could lead to tension with the USA, but </w:t>
      </w:r>
      <w:r w:rsidRPr="00346661">
        <w:rPr>
          <w:rStyle w:val="Emphasis"/>
        </w:rPr>
        <w:t>conflict</w:t>
      </w:r>
      <w:r w:rsidRPr="00346661">
        <w:rPr>
          <w:sz w:val="16"/>
        </w:rPr>
        <w:t xml:space="preserve"> between these two countries </w:t>
      </w:r>
      <w:r w:rsidRPr="00346661">
        <w:rPr>
          <w:rStyle w:val="StyleUnderline"/>
        </w:rPr>
        <w:t xml:space="preserve">would have </w:t>
      </w:r>
      <w:r w:rsidRPr="00346661">
        <w:rPr>
          <w:rStyle w:val="Emphasis"/>
        </w:rPr>
        <w:t>dire economic consequences</w:t>
      </w:r>
      <w:r w:rsidRPr="00346661">
        <w:rPr>
          <w:rStyle w:val="StyleUnderline"/>
        </w:rPr>
        <w:t xml:space="preserve"> for the global economy. It is possible that </w:t>
      </w:r>
      <w:r w:rsidRPr="00F23684">
        <w:rPr>
          <w:rStyle w:val="StyleUnderline"/>
          <w:highlight w:val="yellow"/>
        </w:rPr>
        <w:t>domestic</w:t>
      </w:r>
      <w:r w:rsidRPr="00346661">
        <w:rPr>
          <w:sz w:val="16"/>
        </w:rPr>
        <w:t xml:space="preserve"> or international </w:t>
      </w:r>
      <w:r w:rsidRPr="00F23684">
        <w:rPr>
          <w:rStyle w:val="StyleUnderline"/>
          <w:highlight w:val="yellow"/>
        </w:rPr>
        <w:t>factors</w:t>
      </w:r>
      <w:r w:rsidRPr="00346661">
        <w:rPr>
          <w:rStyle w:val="StyleUnderline"/>
        </w:rPr>
        <w:t xml:space="preserve"> could </w:t>
      </w:r>
      <w:r w:rsidRPr="00F23684">
        <w:rPr>
          <w:rStyle w:val="StyleUnderline"/>
          <w:highlight w:val="yellow"/>
        </w:rPr>
        <w:t>lead Beijing to</w:t>
      </w:r>
      <w:r w:rsidRPr="00346661">
        <w:rPr>
          <w:rStyle w:val="StyleUnderline"/>
        </w:rPr>
        <w:t xml:space="preserve"> be </w:t>
      </w:r>
      <w:r w:rsidRPr="00346661">
        <w:rPr>
          <w:rStyle w:val="Emphasis"/>
        </w:rPr>
        <w:t>more aggressive on issues such as Taiwan</w:t>
      </w:r>
      <w:r w:rsidRPr="00346661">
        <w:rPr>
          <w:rStyle w:val="StyleUnderline"/>
        </w:rPr>
        <w:t xml:space="preserve"> leading to </w:t>
      </w:r>
      <w:r w:rsidRPr="00F23684">
        <w:rPr>
          <w:rStyle w:val="StyleUnderline"/>
          <w:highlight w:val="yellow"/>
        </w:rPr>
        <w:t xml:space="preserve">a </w:t>
      </w:r>
      <w:r w:rsidRPr="00F23684">
        <w:rPr>
          <w:rStyle w:val="Emphasis"/>
          <w:highlight w:val="yellow"/>
        </w:rPr>
        <w:t>direct confrontation</w:t>
      </w:r>
      <w:r w:rsidRPr="00346661">
        <w:rPr>
          <w:rStyle w:val="Emphasis"/>
        </w:rPr>
        <w:t xml:space="preserve"> with the USA</w:t>
      </w:r>
      <w:r w:rsidRPr="00346661">
        <w:rPr>
          <w:sz w:val="16"/>
        </w:rPr>
        <w:t>, but if the economic consequences of 9/11 or the fnancial crisis are any indication, fnancial markets will limit the policies of these countries. Both countries are reliant upon the free mobility of goods and fnance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14:paraId="33E270B6" w14:textId="7E319A84" w:rsidR="00223E0C" w:rsidRDefault="00223E0C" w:rsidP="00223E0C">
      <w:pPr>
        <w:pStyle w:val="Heading3"/>
      </w:pPr>
      <w:r>
        <w:t>U---Broad---Brink</w:t>
      </w:r>
    </w:p>
    <w:p w14:paraId="110AC1A6" w14:textId="77777777" w:rsidR="00223E0C" w:rsidRPr="00D54A17" w:rsidRDefault="00223E0C" w:rsidP="00223E0C">
      <w:pPr>
        <w:pStyle w:val="Heading4"/>
      </w:pPr>
      <w:r>
        <w:t xml:space="preserve">We </w:t>
      </w:r>
      <w:r>
        <w:rPr>
          <w:u w:val="single"/>
        </w:rPr>
        <w:t>haven’t breached</w:t>
      </w:r>
      <w:r>
        <w:t xml:space="preserve"> the firewall. </w:t>
      </w:r>
    </w:p>
    <w:p w14:paraId="64B3B460" w14:textId="77777777" w:rsidR="00223E0C" w:rsidRPr="00A17300" w:rsidRDefault="00223E0C" w:rsidP="00223E0C">
      <w:r>
        <w:t xml:space="preserve">Eva </w:t>
      </w:r>
      <w:r w:rsidRPr="00041E12">
        <w:rPr>
          <w:rStyle w:val="Style13ptBold"/>
        </w:rPr>
        <w:t>Roytburg 9-5</w:t>
      </w:r>
      <w:r>
        <w:t>, Fellow on Fortune's News desk, “America’s job growth has flatlined — and Mark Zandi believes June may have been the start of a recession,” https://fortune.com/2025/09/05/jobs-report-unemployment-fed-rate-cuts-recession-zandi/</w:t>
      </w:r>
    </w:p>
    <w:p w14:paraId="5D1BB41E" w14:textId="77777777" w:rsidR="00223E0C" w:rsidRDefault="00223E0C" w:rsidP="00223E0C">
      <w:r>
        <w:t xml:space="preserve">But </w:t>
      </w:r>
      <w:r w:rsidRPr="00D54A17">
        <w:rPr>
          <w:rStyle w:val="Emphasis"/>
        </w:rPr>
        <w:t>for now</w:t>
      </w:r>
      <w:r w:rsidRPr="00D54A17">
        <w:rPr>
          <w:rStyle w:val="StyleUnderline"/>
        </w:rPr>
        <w:t xml:space="preserve">, </w:t>
      </w:r>
      <w:r w:rsidRPr="00D54A17">
        <w:rPr>
          <w:rStyle w:val="StyleUnderline"/>
          <w:highlight w:val="yellow"/>
        </w:rPr>
        <w:t xml:space="preserve">layoffs remain </w:t>
      </w:r>
      <w:r w:rsidRPr="00D54A17">
        <w:rPr>
          <w:rStyle w:val="Emphasis"/>
          <w:highlight w:val="yellow"/>
        </w:rPr>
        <w:t>subdued</w:t>
      </w:r>
      <w:r>
        <w:t xml:space="preserve">, a dynamic Zandi described as </w:t>
      </w:r>
      <w:r w:rsidRPr="00D54A17">
        <w:rPr>
          <w:rStyle w:val="StyleUnderline"/>
          <w:highlight w:val="yellow"/>
        </w:rPr>
        <w:t>a “</w:t>
      </w:r>
      <w:r w:rsidRPr="00D54A17">
        <w:rPr>
          <w:rStyle w:val="Emphasis"/>
          <w:highlight w:val="yellow"/>
        </w:rPr>
        <w:t>firewall</w:t>
      </w:r>
      <w:r w:rsidRPr="00D54A17">
        <w:rPr>
          <w:rStyle w:val="StyleUnderline"/>
          <w:highlight w:val="yellow"/>
        </w:rPr>
        <w:t xml:space="preserve">” </w:t>
      </w:r>
      <w:r w:rsidRPr="00D54A17">
        <w:rPr>
          <w:rStyle w:val="Emphasis"/>
          <w:highlight w:val="yellow"/>
        </w:rPr>
        <w:t>holding back</w:t>
      </w:r>
      <w:r w:rsidRPr="00D54A17">
        <w:rPr>
          <w:rStyle w:val="StyleUnderline"/>
          <w:highlight w:val="yellow"/>
        </w:rPr>
        <w:t xml:space="preserve"> a </w:t>
      </w:r>
      <w:r w:rsidRPr="00D54A17">
        <w:rPr>
          <w:rStyle w:val="Emphasis"/>
          <w:highlight w:val="yellow"/>
        </w:rPr>
        <w:t>deeper downturn</w:t>
      </w:r>
      <w:r w:rsidRPr="00D54A17">
        <w:rPr>
          <w:highlight w:val="yellow"/>
        </w:rPr>
        <w:t>.</w:t>
      </w:r>
    </w:p>
    <w:p w14:paraId="0AD9DCA9" w14:textId="77777777" w:rsidR="00223E0C" w:rsidRPr="003D1785" w:rsidRDefault="00223E0C" w:rsidP="00223E0C">
      <w:r>
        <w:t>“</w:t>
      </w:r>
      <w:r w:rsidRPr="00D54A17">
        <w:rPr>
          <w:rStyle w:val="StyleUnderline"/>
          <w:highlight w:val="yellow"/>
        </w:rPr>
        <w:t xml:space="preserve">Businesses </w:t>
      </w:r>
      <w:r w:rsidRPr="00D54A17">
        <w:rPr>
          <w:rStyle w:val="Emphasis"/>
          <w:highlight w:val="yellow"/>
        </w:rPr>
        <w:t>haven’t panicked</w:t>
      </w:r>
      <w:r w:rsidRPr="00D54A17">
        <w:rPr>
          <w:rStyle w:val="StyleUnderline"/>
        </w:rPr>
        <w:t xml:space="preserve"> yet</w:t>
      </w:r>
      <w:r>
        <w:t xml:space="preserve">,” he said. “It’s just that </w:t>
      </w:r>
      <w:r w:rsidRPr="00D54A17">
        <w:rPr>
          <w:rStyle w:val="StyleUnderline"/>
        </w:rPr>
        <w:t xml:space="preserve">they’ve turned more </w:t>
      </w:r>
      <w:r w:rsidRPr="00D54A17">
        <w:rPr>
          <w:rStyle w:val="Emphasis"/>
        </w:rPr>
        <w:t>cautious</w:t>
      </w:r>
      <w:r w:rsidRPr="00D54A17">
        <w:rPr>
          <w:rStyle w:val="StyleUnderline"/>
        </w:rPr>
        <w:t xml:space="preserve"> in</w:t>
      </w:r>
      <w:r>
        <w:t xml:space="preserve"> their </w:t>
      </w:r>
      <w:r w:rsidRPr="00D54A17">
        <w:rPr>
          <w:rStyle w:val="StyleUnderline"/>
        </w:rPr>
        <w:t xml:space="preserve">hiring. </w:t>
      </w:r>
      <w:r w:rsidRPr="00D54A17">
        <w:rPr>
          <w:rStyle w:val="StyleUnderline"/>
          <w:highlight w:val="yellow"/>
        </w:rPr>
        <w:t xml:space="preserve">That </w:t>
      </w:r>
      <w:r w:rsidRPr="00D54A17">
        <w:rPr>
          <w:rStyle w:val="Emphasis"/>
          <w:highlight w:val="yellow"/>
        </w:rPr>
        <w:t>firewall</w:t>
      </w:r>
      <w:r w:rsidRPr="00D54A17">
        <w:rPr>
          <w:rStyle w:val="StyleUnderline"/>
        </w:rPr>
        <w:t xml:space="preserve"> between a stalling economy and a recession </w:t>
      </w:r>
      <w:r w:rsidRPr="00D54A17">
        <w:rPr>
          <w:rStyle w:val="Emphasis"/>
          <w:highlight w:val="yellow"/>
        </w:rPr>
        <w:t>hasn’t been breached</w:t>
      </w:r>
      <w:r w:rsidRPr="00D54A17">
        <w:rPr>
          <w:rStyle w:val="StyleUnderline"/>
          <w:highlight w:val="yellow"/>
        </w:rPr>
        <w:t>, but it’s</w:t>
      </w:r>
      <w:r>
        <w:t xml:space="preserve"> very, very </w:t>
      </w:r>
      <w:r w:rsidRPr="00D54A17">
        <w:rPr>
          <w:rStyle w:val="Emphasis"/>
          <w:highlight w:val="yellow"/>
        </w:rPr>
        <w:t>close</w:t>
      </w:r>
      <w:r>
        <w:t>.”</w:t>
      </w:r>
    </w:p>
    <w:p w14:paraId="62F2F93D" w14:textId="77777777" w:rsidR="00223E0C" w:rsidRPr="000F5BC8" w:rsidRDefault="00223E0C" w:rsidP="00223E0C">
      <w:pPr>
        <w:pStyle w:val="Heading4"/>
        <w:rPr>
          <w:b w:val="0"/>
          <w:bCs/>
        </w:rPr>
      </w:pPr>
      <w:r>
        <w:t xml:space="preserve">The economy is </w:t>
      </w:r>
      <w:r>
        <w:rPr>
          <w:u w:val="single"/>
        </w:rPr>
        <w:t>healthy</w:t>
      </w:r>
      <w:r>
        <w:t xml:space="preserve"> but </w:t>
      </w:r>
      <w:r>
        <w:rPr>
          <w:u w:val="single"/>
        </w:rPr>
        <w:t>vulnerable</w:t>
      </w:r>
      <w:r>
        <w:t xml:space="preserve">---only the plan’s structural </w:t>
      </w:r>
      <w:r>
        <w:rPr>
          <w:u w:val="single"/>
        </w:rPr>
        <w:t>shock</w:t>
      </w:r>
      <w:r>
        <w:t xml:space="preserve"> would send it off the </w:t>
      </w:r>
      <w:r>
        <w:rPr>
          <w:u w:val="single"/>
        </w:rPr>
        <w:t>deep end</w:t>
      </w:r>
      <w:r>
        <w:t xml:space="preserve">. </w:t>
      </w:r>
      <w:r w:rsidRPr="000F5BC8">
        <w:rPr>
          <w:b w:val="0"/>
          <w:bCs/>
        </w:rPr>
        <w:t xml:space="preserve">Their predictions are </w:t>
      </w:r>
      <w:r w:rsidRPr="000F5BC8">
        <w:rPr>
          <w:b w:val="0"/>
          <w:bCs/>
          <w:u w:val="single"/>
        </w:rPr>
        <w:t>dramatic</w:t>
      </w:r>
      <w:r w:rsidRPr="000F5BC8">
        <w:rPr>
          <w:b w:val="0"/>
          <w:bCs/>
        </w:rPr>
        <w:t>.</w:t>
      </w:r>
    </w:p>
    <w:p w14:paraId="1E507BB1" w14:textId="77777777" w:rsidR="00223E0C" w:rsidRPr="006C6933" w:rsidRDefault="00223E0C" w:rsidP="00223E0C">
      <w:r>
        <w:t xml:space="preserve">Allison </w:t>
      </w:r>
      <w:r w:rsidRPr="00E25C19">
        <w:rPr>
          <w:rStyle w:val="Style13ptBold"/>
        </w:rPr>
        <w:t>Schrager 9-1</w:t>
      </w:r>
      <w:r>
        <w:t>, Senior Fellow at the Manhattan Institute, Bloomberg Opinion Columnist Covering Economics, 9-1-25, “US economy: How can such good numbers cause such bad vibes?.” https://economictimes.indiatimes.com/news/international/global-trends/us-economy-how-can-such-good-numbers-cause-such-bad-vibes/articleshow/123654592.cms?from=mdr</w:t>
      </w:r>
    </w:p>
    <w:p w14:paraId="10A609AC" w14:textId="77777777" w:rsidR="00223E0C" w:rsidRPr="00381DC2" w:rsidRDefault="00223E0C" w:rsidP="00223E0C">
      <w:pPr>
        <w:rPr>
          <w:sz w:val="16"/>
        </w:rPr>
      </w:pPr>
      <w:r w:rsidRPr="00381DC2">
        <w:rPr>
          <w:sz w:val="16"/>
        </w:rPr>
        <w:t xml:space="preserve">Then </w:t>
      </w:r>
      <w:r w:rsidRPr="005F74C1">
        <w:rPr>
          <w:rStyle w:val="StyleUnderline"/>
        </w:rPr>
        <w:t xml:space="preserve">there is </w:t>
      </w:r>
      <w:r w:rsidRPr="00DA7697">
        <w:rPr>
          <w:rStyle w:val="StyleUnderline"/>
          <w:highlight w:val="yellow"/>
        </w:rPr>
        <w:t>the</w:t>
      </w:r>
      <w:r w:rsidRPr="005F74C1">
        <w:rPr>
          <w:rStyle w:val="StyleUnderline"/>
        </w:rPr>
        <w:t xml:space="preserve"> natural </w:t>
      </w:r>
      <w:r w:rsidRPr="00DA7697">
        <w:rPr>
          <w:rStyle w:val="StyleUnderline"/>
          <w:highlight w:val="yellow"/>
        </w:rPr>
        <w:t xml:space="preserve">human </w:t>
      </w:r>
      <w:r w:rsidRPr="00DA7697">
        <w:rPr>
          <w:rStyle w:val="Emphasis"/>
          <w:highlight w:val="yellow"/>
        </w:rPr>
        <w:t>bias</w:t>
      </w:r>
      <w:r w:rsidRPr="00DA7697">
        <w:rPr>
          <w:rStyle w:val="StyleUnderline"/>
          <w:highlight w:val="yellow"/>
        </w:rPr>
        <w:t xml:space="preserve"> to be </w:t>
      </w:r>
      <w:r w:rsidRPr="00DA7697">
        <w:rPr>
          <w:rStyle w:val="Emphasis"/>
          <w:highlight w:val="yellow"/>
        </w:rPr>
        <w:t>negative</w:t>
      </w:r>
      <w:r w:rsidRPr="00381DC2">
        <w:rPr>
          <w:sz w:val="16"/>
        </w:rPr>
        <w:t xml:space="preserve">. Throughout this boom, surveys have shown that people feel good about their own economic situation, but view the overall economy as terrible. There is also a political layer, with more </w:t>
      </w:r>
      <w:r w:rsidRPr="005F74C1">
        <w:rPr>
          <w:rStyle w:val="StyleUnderline"/>
        </w:rPr>
        <w:t xml:space="preserve">Americans </w:t>
      </w:r>
      <w:r w:rsidRPr="00DA7697">
        <w:rPr>
          <w:rStyle w:val="StyleUnderline"/>
          <w:highlight w:val="yellow"/>
        </w:rPr>
        <w:t xml:space="preserve">viewing the economy through a </w:t>
      </w:r>
      <w:r w:rsidRPr="00DA7697">
        <w:rPr>
          <w:rStyle w:val="Emphasis"/>
          <w:highlight w:val="yellow"/>
        </w:rPr>
        <w:t>partisan lens</w:t>
      </w:r>
      <w:r w:rsidRPr="005F74C1">
        <w:rPr>
          <w:rStyle w:val="StyleUnderline"/>
        </w:rPr>
        <w:t xml:space="preserve">. If their </w:t>
      </w:r>
      <w:r w:rsidRPr="005F74C1">
        <w:rPr>
          <w:rStyle w:val="Emphasis"/>
        </w:rPr>
        <w:t>preferred party</w:t>
      </w:r>
      <w:r w:rsidRPr="005F74C1">
        <w:rPr>
          <w:rStyle w:val="StyleUnderline"/>
        </w:rPr>
        <w:t xml:space="preserve"> is </w:t>
      </w:r>
      <w:r w:rsidRPr="005F74C1">
        <w:rPr>
          <w:rStyle w:val="Emphasis"/>
        </w:rPr>
        <w:t>not</w:t>
      </w:r>
      <w:r w:rsidRPr="005F74C1">
        <w:rPr>
          <w:rStyle w:val="StyleUnderline"/>
        </w:rPr>
        <w:t xml:space="preserve"> in </w:t>
      </w:r>
      <w:r w:rsidRPr="005F74C1">
        <w:rPr>
          <w:rStyle w:val="Emphasis"/>
        </w:rPr>
        <w:t>power</w:t>
      </w:r>
      <w:r w:rsidRPr="005F74C1">
        <w:rPr>
          <w:rStyle w:val="StyleUnderline"/>
        </w:rPr>
        <w:t xml:space="preserve">, they tend to have </w:t>
      </w:r>
      <w:r w:rsidRPr="005F74C1">
        <w:rPr>
          <w:rStyle w:val="Emphasis"/>
        </w:rPr>
        <w:t>less confidence</w:t>
      </w:r>
      <w:r w:rsidRPr="005F74C1">
        <w:rPr>
          <w:rStyle w:val="StyleUnderline"/>
        </w:rPr>
        <w:t xml:space="preserve"> in the economy</w:t>
      </w:r>
      <w:r w:rsidRPr="00381DC2">
        <w:rPr>
          <w:sz w:val="16"/>
        </w:rPr>
        <w:t>.</w:t>
      </w:r>
    </w:p>
    <w:p w14:paraId="4CCDD331" w14:textId="77777777" w:rsidR="00223E0C" w:rsidRPr="00381DC2" w:rsidRDefault="00223E0C" w:rsidP="00223E0C">
      <w:pPr>
        <w:rPr>
          <w:sz w:val="16"/>
        </w:rPr>
      </w:pPr>
      <w:r w:rsidRPr="00381DC2">
        <w:rPr>
          <w:sz w:val="16"/>
        </w:rPr>
        <w:t xml:space="preserve">Finally, </w:t>
      </w:r>
      <w:r w:rsidRPr="005F74C1">
        <w:rPr>
          <w:rStyle w:val="StyleUnderline"/>
        </w:rPr>
        <w:t xml:space="preserve">there are some </w:t>
      </w:r>
      <w:r w:rsidRPr="00381DC2">
        <w:rPr>
          <w:sz w:val="16"/>
        </w:rPr>
        <w:t xml:space="preserve">legitimately </w:t>
      </w:r>
      <w:r w:rsidRPr="005F74C1">
        <w:rPr>
          <w:rStyle w:val="StyleUnderline"/>
        </w:rPr>
        <w:t>bad numbers</w:t>
      </w:r>
      <w:r w:rsidRPr="00381DC2">
        <w:rPr>
          <w:sz w:val="16"/>
        </w:rPr>
        <w:t xml:space="preserve"> — as any economist can tell you, </w:t>
      </w:r>
      <w:r w:rsidRPr="005F74C1">
        <w:rPr>
          <w:rStyle w:val="StyleUnderline"/>
        </w:rPr>
        <w:t xml:space="preserve">there is always bad news </w:t>
      </w:r>
      <w:r w:rsidRPr="005F74C1">
        <w:rPr>
          <w:rStyle w:val="Emphasis"/>
        </w:rPr>
        <w:t>if</w:t>
      </w:r>
      <w:r w:rsidRPr="005F74C1">
        <w:rPr>
          <w:rStyle w:val="StyleUnderline"/>
        </w:rPr>
        <w:t xml:space="preserve"> you </w:t>
      </w:r>
      <w:r w:rsidRPr="005F74C1">
        <w:rPr>
          <w:rStyle w:val="Emphasis"/>
        </w:rPr>
        <w:t>know where to look</w:t>
      </w:r>
      <w:r w:rsidRPr="00381DC2">
        <w:rPr>
          <w:sz w:val="16"/>
        </w:rPr>
        <w:t>.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r w:rsidRPr="00381DC2">
        <w:rPr>
          <w:sz w:val="16"/>
        </w:rPr>
        <w:br/>
      </w:r>
      <w:r w:rsidRPr="00381DC2">
        <w:rPr>
          <w:sz w:val="16"/>
        </w:rPr>
        <w:br/>
        <w:t xml:space="preserve">These could all be signs that a recession is coming. At the same time, </w:t>
      </w:r>
      <w:r w:rsidRPr="00C23A8D">
        <w:rPr>
          <w:rStyle w:val="StyleUnderline"/>
        </w:rPr>
        <w:t xml:space="preserve">to state the </w:t>
      </w:r>
      <w:r w:rsidRPr="00C23A8D">
        <w:rPr>
          <w:rStyle w:val="Emphasis"/>
        </w:rPr>
        <w:t>obvious</w:t>
      </w:r>
      <w:r w:rsidRPr="00C23A8D">
        <w:rPr>
          <w:rStyle w:val="StyleUnderline"/>
        </w:rPr>
        <w:t xml:space="preserve">, it is </w:t>
      </w:r>
      <w:r w:rsidRPr="00C23A8D">
        <w:rPr>
          <w:rStyle w:val="Emphasis"/>
        </w:rPr>
        <w:t>impossible to know</w:t>
      </w:r>
      <w:r w:rsidRPr="00381DC2">
        <w:rPr>
          <w:sz w:val="16"/>
        </w:rPr>
        <w:t xml:space="preserve"> what the future holds. One thing economists do know is that </w:t>
      </w:r>
      <w:r w:rsidRPr="00DA7697">
        <w:rPr>
          <w:rStyle w:val="StyleUnderline"/>
          <w:highlight w:val="yellow"/>
        </w:rPr>
        <w:t xml:space="preserve">booms don’t </w:t>
      </w:r>
      <w:r w:rsidRPr="00DA7697">
        <w:rPr>
          <w:rStyle w:val="Emphasis"/>
          <w:highlight w:val="yellow"/>
        </w:rPr>
        <w:t>die</w:t>
      </w:r>
      <w:r w:rsidRPr="00DA7697">
        <w:rPr>
          <w:rStyle w:val="StyleUnderline"/>
          <w:highlight w:val="yellow"/>
        </w:rPr>
        <w:t xml:space="preserve"> of </w:t>
      </w:r>
      <w:r w:rsidRPr="00DA7697">
        <w:rPr>
          <w:rStyle w:val="Emphasis"/>
          <w:highlight w:val="yellow"/>
        </w:rPr>
        <w:t>old age</w:t>
      </w:r>
      <w:r w:rsidRPr="00381DC2">
        <w:rPr>
          <w:sz w:val="16"/>
        </w:rPr>
        <w:t xml:space="preserve"> — </w:t>
      </w:r>
      <w:r w:rsidRPr="00DA7697">
        <w:rPr>
          <w:rStyle w:val="StyleUnderline"/>
          <w:highlight w:val="yellow"/>
        </w:rPr>
        <w:t xml:space="preserve">it’s </w:t>
      </w:r>
      <w:r w:rsidRPr="00DA7697">
        <w:rPr>
          <w:rStyle w:val="StyleUnderline"/>
        </w:rPr>
        <w:t xml:space="preserve">usually </w:t>
      </w:r>
      <w:r w:rsidRPr="00DA7697">
        <w:rPr>
          <w:rStyle w:val="StyleUnderline"/>
          <w:highlight w:val="yellow"/>
        </w:rPr>
        <w:t xml:space="preserve">a </w:t>
      </w:r>
      <w:r w:rsidRPr="00DA7697">
        <w:rPr>
          <w:rStyle w:val="Emphasis"/>
          <w:highlight w:val="yellow"/>
        </w:rPr>
        <w:t>homicide</w:t>
      </w:r>
      <w:r w:rsidRPr="00DA7697">
        <w:rPr>
          <w:rStyle w:val="StyleUnderline"/>
          <w:highlight w:val="yellow"/>
        </w:rPr>
        <w:t xml:space="preserve">, in the form of a </w:t>
      </w:r>
      <w:r w:rsidRPr="00DA7697">
        <w:rPr>
          <w:rStyle w:val="Emphasis"/>
          <w:highlight w:val="yellow"/>
        </w:rPr>
        <w:t>big economic shock</w:t>
      </w:r>
      <w:r w:rsidRPr="00381DC2">
        <w:rPr>
          <w:sz w:val="16"/>
        </w:rPr>
        <w:t xml:space="preserve">, often in debt markets. </w:t>
      </w:r>
      <w:r w:rsidRPr="00DA7697">
        <w:rPr>
          <w:rStyle w:val="StyleUnderline"/>
          <w:highlight w:val="yellow"/>
        </w:rPr>
        <w:t>The current state</w:t>
      </w:r>
      <w:r w:rsidRPr="00C23A8D">
        <w:rPr>
          <w:rStyle w:val="StyleUnderline"/>
        </w:rPr>
        <w:t xml:space="preserve"> of the economy </w:t>
      </w:r>
      <w:r w:rsidRPr="00C23A8D">
        <w:rPr>
          <w:rStyle w:val="Emphasis"/>
        </w:rPr>
        <w:t>can’t predict</w:t>
      </w:r>
      <w:r w:rsidRPr="00C23A8D">
        <w:rPr>
          <w:rStyle w:val="StyleUnderline"/>
        </w:rPr>
        <w:t xml:space="preserve"> whether a shock is coming, but it’s </w:t>
      </w:r>
      <w:r w:rsidRPr="00DA7697">
        <w:rPr>
          <w:rStyle w:val="StyleUnderline"/>
          <w:highlight w:val="yellow"/>
        </w:rPr>
        <w:t xml:space="preserve">a </w:t>
      </w:r>
      <w:r w:rsidRPr="00DA7697">
        <w:rPr>
          <w:rStyle w:val="Emphasis"/>
          <w:highlight w:val="yellow"/>
        </w:rPr>
        <w:t>good indicator</w:t>
      </w:r>
      <w:r w:rsidRPr="00DA7697">
        <w:rPr>
          <w:rStyle w:val="StyleUnderline"/>
          <w:highlight w:val="yellow"/>
        </w:rPr>
        <w:t xml:space="preserve"> of whether a </w:t>
      </w:r>
      <w:r w:rsidRPr="00DA7697">
        <w:rPr>
          <w:rStyle w:val="Emphasis"/>
          <w:highlight w:val="yellow"/>
        </w:rPr>
        <w:t>shock</w:t>
      </w:r>
      <w:r w:rsidRPr="00DA7697">
        <w:rPr>
          <w:rStyle w:val="StyleUnderline"/>
          <w:highlight w:val="yellow"/>
        </w:rPr>
        <w:t xml:space="preserve"> can be </w:t>
      </w:r>
      <w:r w:rsidRPr="00DA7697">
        <w:rPr>
          <w:rStyle w:val="Emphasis"/>
          <w:highlight w:val="yellow"/>
        </w:rPr>
        <w:t>withstood</w:t>
      </w:r>
      <w:r w:rsidRPr="00381DC2">
        <w:rPr>
          <w:sz w:val="16"/>
        </w:rPr>
        <w:t xml:space="preserve">. And </w:t>
      </w:r>
      <w:r w:rsidRPr="00C23A8D">
        <w:rPr>
          <w:rStyle w:val="StyleUnderline"/>
        </w:rPr>
        <w:t xml:space="preserve">the current US economy, </w:t>
      </w:r>
      <w:r w:rsidRPr="00DA7697">
        <w:rPr>
          <w:rStyle w:val="StyleUnderline"/>
          <w:highlight w:val="yellow"/>
        </w:rPr>
        <w:t>while</w:t>
      </w:r>
      <w:r w:rsidRPr="00C23A8D">
        <w:rPr>
          <w:rStyle w:val="StyleUnderline"/>
        </w:rPr>
        <w:t xml:space="preserve"> still </w:t>
      </w:r>
      <w:r w:rsidRPr="00DA7697">
        <w:rPr>
          <w:rStyle w:val="Emphasis"/>
          <w:highlight w:val="yellow"/>
        </w:rPr>
        <w:t>booming</w:t>
      </w:r>
      <w:r w:rsidRPr="00C23A8D">
        <w:rPr>
          <w:rStyle w:val="StyleUnderline"/>
        </w:rPr>
        <w:t xml:space="preserve">, is </w:t>
      </w:r>
      <w:r w:rsidRPr="00DA7697">
        <w:rPr>
          <w:rStyle w:val="StyleUnderline"/>
          <w:highlight w:val="yellow"/>
        </w:rPr>
        <w:t>looking</w:t>
      </w:r>
      <w:r w:rsidRPr="00C23A8D">
        <w:rPr>
          <w:rStyle w:val="StyleUnderline"/>
        </w:rPr>
        <w:t xml:space="preserve"> </w:t>
      </w:r>
      <w:r w:rsidRPr="00C23A8D">
        <w:rPr>
          <w:rStyle w:val="Emphasis"/>
        </w:rPr>
        <w:t xml:space="preserve">more </w:t>
      </w:r>
      <w:r w:rsidRPr="00DA7697">
        <w:rPr>
          <w:rStyle w:val="Emphasis"/>
          <w:highlight w:val="yellow"/>
        </w:rPr>
        <w:t>vulnerable</w:t>
      </w:r>
      <w:r w:rsidRPr="00381DC2">
        <w:rPr>
          <w:sz w:val="16"/>
        </w:rPr>
        <w:t xml:space="preserve"> than it did just a few quarters ago.</w:t>
      </w:r>
    </w:p>
    <w:p w14:paraId="0F2BD220" w14:textId="77777777" w:rsidR="00223E0C" w:rsidRPr="00381DC2" w:rsidRDefault="00223E0C" w:rsidP="00223E0C">
      <w:pPr>
        <w:rPr>
          <w:sz w:val="16"/>
        </w:rPr>
      </w:pPr>
      <w:r w:rsidRPr="00381DC2">
        <w:rPr>
          <w:sz w:val="16"/>
        </w:rPr>
        <w:t xml:space="preserve">This has been a legitimately strange boom. It felt bad initially because inflation did some economic damage, and it feels bad now because some important indicators are getting worse. But </w:t>
      </w:r>
      <w:r w:rsidRPr="00DA7697">
        <w:rPr>
          <w:rStyle w:val="Emphasis"/>
        </w:rPr>
        <w:t>none of this means</w:t>
      </w:r>
      <w:r w:rsidRPr="00DA7697">
        <w:rPr>
          <w:rStyle w:val="StyleUnderline"/>
        </w:rPr>
        <w:t xml:space="preserve"> the US is heading for a </w:t>
      </w:r>
      <w:r w:rsidRPr="00DA7697">
        <w:rPr>
          <w:rStyle w:val="Emphasis"/>
        </w:rPr>
        <w:t>recession</w:t>
      </w:r>
      <w:r w:rsidRPr="00381DC2">
        <w:rPr>
          <w:sz w:val="16"/>
        </w:rPr>
        <w:t xml:space="preserve">, never mind a depression. It may be that </w:t>
      </w:r>
      <w:r w:rsidRPr="00DA7697">
        <w:rPr>
          <w:rStyle w:val="StyleUnderline"/>
          <w:highlight w:val="yellow"/>
        </w:rPr>
        <w:t>the</w:t>
      </w:r>
      <w:r w:rsidRPr="00907379">
        <w:rPr>
          <w:rStyle w:val="StyleUnderline"/>
        </w:rPr>
        <w:t xml:space="preserve"> US </w:t>
      </w:r>
      <w:r w:rsidRPr="00DA7697">
        <w:rPr>
          <w:rStyle w:val="StyleUnderline"/>
          <w:highlight w:val="yellow"/>
        </w:rPr>
        <w:t xml:space="preserve">economy is coalescing around a </w:t>
      </w:r>
      <w:r w:rsidRPr="00DA7697">
        <w:rPr>
          <w:rStyle w:val="Emphasis"/>
          <w:highlight w:val="yellow"/>
        </w:rPr>
        <w:t>new normal</w:t>
      </w:r>
      <w:r w:rsidRPr="00381DC2">
        <w:rPr>
          <w:sz w:val="16"/>
        </w:rPr>
        <w:t>, with higher inflation and interest rates, and that just feels weird.</w:t>
      </w:r>
    </w:p>
    <w:p w14:paraId="1F28C881" w14:textId="77777777" w:rsidR="00223E0C" w:rsidRDefault="00223E0C" w:rsidP="00223E0C">
      <w:pPr>
        <w:pStyle w:val="Heading4"/>
      </w:pPr>
      <w:r>
        <w:t>The economy is still growing.</w:t>
      </w:r>
    </w:p>
    <w:p w14:paraId="7AA0BD26" w14:textId="77777777" w:rsidR="00223E0C" w:rsidRPr="00315069" w:rsidRDefault="00223E0C" w:rsidP="00223E0C">
      <w:r>
        <w:t xml:space="preserve">Stan </w:t>
      </w:r>
      <w:r w:rsidRPr="005D6823">
        <w:rPr>
          <w:rStyle w:val="Style13ptBold"/>
        </w:rPr>
        <w:t>Choe 9-5</w:t>
      </w:r>
      <w:r>
        <w:t>, AP Business Writer, “Wall Street wobbles as it questions whether the US job market has slowed just enough or too much,” https://apnews.com/article/stocks-japan-wages-spending-trump-jobs-a0403b5a549883edfde1f606db97ff0a</w:t>
      </w:r>
    </w:p>
    <w:p w14:paraId="0385552B" w14:textId="77777777" w:rsidR="00223E0C" w:rsidRDefault="00223E0C" w:rsidP="00223E0C">
      <w:r>
        <w:t xml:space="preserve">While the </w:t>
      </w:r>
      <w:r w:rsidRPr="00436FAD">
        <w:rPr>
          <w:rStyle w:val="StyleUnderline"/>
          <w:highlight w:val="yellow"/>
        </w:rPr>
        <w:t>data on the job market</w:t>
      </w:r>
      <w:r w:rsidRPr="00E5204B">
        <w:rPr>
          <w:rStyle w:val="StyleUnderline"/>
        </w:rPr>
        <w:t xml:space="preserve"> is disappointing, it’s</w:t>
      </w:r>
      <w:r>
        <w:t xml:space="preserve"> still </w:t>
      </w:r>
      <w:r w:rsidRPr="00436FAD">
        <w:rPr>
          <w:rStyle w:val="Emphasis"/>
          <w:highlight w:val="yellow"/>
        </w:rPr>
        <w:t>not so weak</w:t>
      </w:r>
      <w:r>
        <w:t xml:space="preserve"> that it’s screaming a recession is here, and </w:t>
      </w:r>
      <w:r w:rsidRPr="00436FAD">
        <w:rPr>
          <w:rStyle w:val="StyleUnderline"/>
          <w:highlight w:val="yellow"/>
        </w:rPr>
        <w:t>the</w:t>
      </w:r>
      <w:r w:rsidRPr="00E5204B">
        <w:rPr>
          <w:rStyle w:val="StyleUnderline"/>
        </w:rPr>
        <w:t xml:space="preserve"> U.S. </w:t>
      </w:r>
      <w:r w:rsidRPr="00436FAD">
        <w:rPr>
          <w:rStyle w:val="Emphasis"/>
          <w:highlight w:val="yellow"/>
        </w:rPr>
        <w:t>economy</w:t>
      </w:r>
      <w:r w:rsidRPr="00436FAD">
        <w:rPr>
          <w:rStyle w:val="StyleUnderline"/>
          <w:highlight w:val="yellow"/>
        </w:rPr>
        <w:t xml:space="preserve"> is </w:t>
      </w:r>
      <w:r w:rsidRPr="00436FAD">
        <w:rPr>
          <w:rStyle w:val="Emphasis"/>
          <w:highlight w:val="yellow"/>
        </w:rPr>
        <w:t>continuing to grow</w:t>
      </w:r>
      <w:r>
        <w:t>. A big question for investors is whether the job market can remain in a balance where it’s not so strong that it prevents cuts to interest rates but also not so weak that the economy falls off.</w:t>
      </w:r>
    </w:p>
    <w:p w14:paraId="2D20F790" w14:textId="77777777" w:rsidR="00223E0C" w:rsidRDefault="00223E0C" w:rsidP="00223E0C">
      <w:r>
        <w:t>Uncertainty about that helped lead to Friday’s swings in the stock market. Wall Street needs things to go as hoped because it already sent stock prices to records amid expectations for a Goldilocks scenario where interest rates ease, and the economy keeps chugging along.</w:t>
      </w:r>
    </w:p>
    <w:p w14:paraId="64C617D7" w14:textId="77777777" w:rsidR="00223E0C" w:rsidRDefault="00223E0C" w:rsidP="00223E0C">
      <w:r>
        <w:t>On Wall Street, Friday’s heaviest weight on the stock market was Nvidia, the chip company that’s become the face of the artificial-intelligence boom. It’s been contending with criticism that its stock price charged too high, too fast and became too expensive following Wall Street’s rush into AI, and it fell 2.8%.</w:t>
      </w:r>
    </w:p>
    <w:p w14:paraId="1E8D8CB7" w14:textId="77777777" w:rsidR="00223E0C" w:rsidRDefault="00223E0C" w:rsidP="00223E0C">
      <w:r>
        <w:t>Lululemon dropped 18.1% after the yoga and athletic gear maker’s revenue for the latest quarter fell short of analysts’ expectations. CEO Calvin McDonald pointed to disappointing results from its U.S. operation, while Chief Financial Officer Meghan Frank said Lululemon is facing “industrywide challenges, including higher tariff rates.”</w:t>
      </w:r>
    </w:p>
    <w:p w14:paraId="375C1AC1" w14:textId="77777777" w:rsidR="00223E0C" w:rsidRDefault="00223E0C" w:rsidP="00223E0C">
      <w:r>
        <w:t xml:space="preserve">Still, </w:t>
      </w:r>
      <w:r w:rsidRPr="00436FAD">
        <w:rPr>
          <w:rStyle w:val="Emphasis"/>
          <w:highlight w:val="yellow"/>
        </w:rPr>
        <w:t>more stocks rose</w:t>
      </w:r>
      <w:r w:rsidRPr="00E5204B">
        <w:rPr>
          <w:rStyle w:val="StyleUnderline"/>
        </w:rPr>
        <w:t xml:space="preserve"> on Wall Street </w:t>
      </w:r>
      <w:r w:rsidRPr="00436FAD">
        <w:rPr>
          <w:rStyle w:val="Emphasis"/>
          <w:highlight w:val="yellow"/>
        </w:rPr>
        <w:t>than fell</w:t>
      </w:r>
      <w:r>
        <w:t xml:space="preserve">. </w:t>
      </w:r>
      <w:r w:rsidRPr="00E5204B">
        <w:rPr>
          <w:rStyle w:val="StyleUnderline"/>
        </w:rPr>
        <w:t xml:space="preserve">Leading the way was Broadcom, which </w:t>
      </w:r>
      <w:r w:rsidRPr="00E5204B">
        <w:rPr>
          <w:rStyle w:val="Emphasis"/>
        </w:rPr>
        <w:t>climbed</w:t>
      </w:r>
      <w:r>
        <w:t xml:space="preserve"> 9.5% after reporting better profit and revenue for the latest quarter than analysts expected. CEO Hock Tan said </w:t>
      </w:r>
      <w:r w:rsidRPr="00436FAD">
        <w:rPr>
          <w:rStyle w:val="StyleUnderline"/>
          <w:highlight w:val="yellow"/>
        </w:rPr>
        <w:t xml:space="preserve">customers are </w:t>
      </w:r>
      <w:r w:rsidRPr="00436FAD">
        <w:rPr>
          <w:rStyle w:val="Emphasis"/>
          <w:highlight w:val="yellow"/>
        </w:rPr>
        <w:t>continuing</w:t>
      </w:r>
      <w:r w:rsidRPr="00436FAD">
        <w:rPr>
          <w:highlight w:val="yellow"/>
        </w:rPr>
        <w:t xml:space="preserve"> </w:t>
      </w:r>
      <w:r w:rsidRPr="00436FAD">
        <w:rPr>
          <w:rStyle w:val="StyleUnderline"/>
          <w:highlight w:val="yellow"/>
        </w:rPr>
        <w:t xml:space="preserve">to </w:t>
      </w:r>
      <w:r w:rsidRPr="00436FAD">
        <w:rPr>
          <w:rStyle w:val="Emphasis"/>
          <w:highlight w:val="yellow"/>
        </w:rPr>
        <w:t>invest strongly</w:t>
      </w:r>
      <w:r w:rsidRPr="00E5204B">
        <w:rPr>
          <w:rStyle w:val="StyleUnderline"/>
        </w:rPr>
        <w:t xml:space="preserve"> in AI chips</w:t>
      </w:r>
      <w:r>
        <w:t>.</w:t>
      </w:r>
    </w:p>
    <w:p w14:paraId="05E8424E" w14:textId="40F94CB6" w:rsidR="00223E0C" w:rsidRDefault="00223E0C" w:rsidP="00223E0C">
      <w:pPr>
        <w:pStyle w:val="Heading3"/>
      </w:pPr>
      <w:r>
        <w:t>Sectoral Bargaining---2NC</w:t>
      </w:r>
    </w:p>
    <w:p w14:paraId="3A4452B9" w14:textId="77777777" w:rsidR="00223E0C" w:rsidRPr="00C62690" w:rsidRDefault="00223E0C" w:rsidP="00223E0C">
      <w:pPr>
        <w:pStyle w:val="Heading4"/>
      </w:pPr>
      <w:r w:rsidRPr="00420480">
        <w:rPr>
          <w:u w:val="single"/>
        </w:rPr>
        <w:t>Spillover</w:t>
      </w:r>
      <w:r>
        <w:t xml:space="preserve">. The plan affects the </w:t>
      </w:r>
      <w:r>
        <w:rPr>
          <w:u w:val="single"/>
        </w:rPr>
        <w:t>whole economy</w:t>
      </w:r>
      <w:r>
        <w:t>.</w:t>
      </w:r>
    </w:p>
    <w:p w14:paraId="6A26595F" w14:textId="77777777" w:rsidR="00223E0C" w:rsidRPr="00490322" w:rsidRDefault="00223E0C" w:rsidP="00223E0C">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5C3F8D5E" w14:textId="77777777" w:rsidR="00223E0C" w:rsidRPr="00381DC2" w:rsidRDefault="00223E0C" w:rsidP="00223E0C">
      <w:pPr>
        <w:rPr>
          <w:sz w:val="16"/>
        </w:rPr>
      </w:pPr>
      <w:r w:rsidRPr="00F831CF">
        <w:rPr>
          <w:rStyle w:val="Emphasis"/>
          <w:highlight w:val="yellow"/>
        </w:rPr>
        <w:t>Spillover Effects</w:t>
      </w:r>
      <w:r w:rsidRPr="00381DC2">
        <w:rPr>
          <w:sz w:val="16"/>
        </w:rPr>
        <w:t xml:space="preserve"> and Additional Costs  </w:t>
      </w:r>
    </w:p>
    <w:p w14:paraId="0D1F32A8" w14:textId="77777777" w:rsidR="00223E0C" w:rsidRPr="00381DC2" w:rsidRDefault="00223E0C" w:rsidP="00223E0C">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00E712E7" w14:textId="77777777" w:rsidR="00223E0C" w:rsidRPr="00381DC2" w:rsidRDefault="00223E0C" w:rsidP="00223E0C">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3BCCE06A" w14:textId="77777777" w:rsidR="00223E0C" w:rsidRPr="00381DC2" w:rsidRDefault="00223E0C" w:rsidP="00223E0C">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3DCA1AB3" w14:textId="77777777" w:rsidR="00223E0C" w:rsidRPr="00381DC2" w:rsidRDefault="00223E0C" w:rsidP="00223E0C">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192166CA" w14:textId="77777777" w:rsidR="00223E0C" w:rsidRPr="005906EF" w:rsidRDefault="00223E0C" w:rsidP="00223E0C">
      <w:pPr>
        <w:pStyle w:val="Heading4"/>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3171001E" w14:textId="77777777" w:rsidR="00223E0C" w:rsidRPr="00490322" w:rsidRDefault="00223E0C" w:rsidP="00223E0C">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571E433B" w14:textId="77777777" w:rsidR="00223E0C" w:rsidRPr="00381DC2" w:rsidRDefault="00223E0C" w:rsidP="00223E0C">
      <w:pPr>
        <w:rPr>
          <w:sz w:val="16"/>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3F062173" w14:textId="77777777" w:rsidR="00223E0C" w:rsidRPr="00381DC2" w:rsidRDefault="00223E0C" w:rsidP="00223E0C">
      <w:pPr>
        <w:rPr>
          <w:sz w:val="16"/>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693E0BA5" w14:textId="77777777" w:rsidR="00223E0C" w:rsidRPr="00381DC2" w:rsidRDefault="00223E0C" w:rsidP="00223E0C">
      <w:pPr>
        <w:rPr>
          <w:sz w:val="16"/>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0C51B51A" w14:textId="77777777" w:rsidR="00223E0C" w:rsidRPr="00381DC2" w:rsidRDefault="00223E0C" w:rsidP="00223E0C">
      <w:pPr>
        <w:rPr>
          <w:sz w:val="16"/>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the two major teachers’ unions that control a majority of the nation’s government schoolteachers have opposed improvements to curriculum, protected underperforming teachers, and pushed for medically unwarranted Covid-19 school lockdowns.</w:t>
      </w:r>
    </w:p>
    <w:p w14:paraId="359D5919" w14:textId="77777777" w:rsidR="00223E0C" w:rsidRPr="00381DC2" w:rsidRDefault="00223E0C" w:rsidP="00223E0C">
      <w:pPr>
        <w:rPr>
          <w:sz w:val="16"/>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706FE5D3" w14:textId="77777777" w:rsidR="00223E0C" w:rsidRPr="00381DC2" w:rsidRDefault="00223E0C" w:rsidP="00223E0C">
      <w:pPr>
        <w:rPr>
          <w:sz w:val="16"/>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0FD0D660" w14:textId="77777777" w:rsidR="00223E0C" w:rsidRPr="00381DC2" w:rsidRDefault="00223E0C" w:rsidP="00223E0C">
      <w:pPr>
        <w:rPr>
          <w:sz w:val="16"/>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59BCEB21" w14:textId="77777777" w:rsidR="00223E0C" w:rsidRPr="00381DC2" w:rsidRDefault="00223E0C" w:rsidP="00223E0C">
      <w:pPr>
        <w:rPr>
          <w:sz w:val="16"/>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3F952B0D" w14:textId="77777777" w:rsidR="00223E0C" w:rsidRPr="00381DC2" w:rsidRDefault="00223E0C" w:rsidP="00223E0C">
      <w:pPr>
        <w:rPr>
          <w:sz w:val="16"/>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58A1784C" w14:textId="77777777" w:rsidR="00223E0C" w:rsidRPr="00381DC2" w:rsidRDefault="00223E0C" w:rsidP="00223E0C">
      <w:pPr>
        <w:rPr>
          <w:sz w:val="16"/>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4590EF00" w14:textId="77777777" w:rsidR="00223E0C" w:rsidRPr="00381DC2" w:rsidRDefault="00223E0C" w:rsidP="00223E0C">
      <w:pPr>
        <w:rPr>
          <w:sz w:val="16"/>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642DA259" w14:textId="77777777" w:rsidR="00223E0C" w:rsidRPr="00381DC2" w:rsidRDefault="00223E0C" w:rsidP="00223E0C">
      <w:pPr>
        <w:rPr>
          <w:sz w:val="16"/>
        </w:rPr>
      </w:pPr>
      <w:r w:rsidRPr="00381DC2">
        <w:rPr>
          <w:sz w:val="16"/>
        </w:rPr>
        <w:t>Cass praised the elevator monopoly because it means manufacturers can’t “squeeze workers” to cut costs.</w:t>
      </w:r>
    </w:p>
    <w:p w14:paraId="45BA17E2" w14:textId="77777777" w:rsidR="00223E0C" w:rsidRPr="00381DC2" w:rsidRDefault="00223E0C" w:rsidP="00223E0C">
      <w:pPr>
        <w:rPr>
          <w:sz w:val="16"/>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0F3313FE" w14:textId="77777777" w:rsidR="00223E0C" w:rsidRPr="00381DC2" w:rsidRDefault="00223E0C" w:rsidP="00223E0C">
      <w:pPr>
        <w:rPr>
          <w:sz w:val="16"/>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3592B76A" w14:textId="77777777" w:rsidR="00223E0C" w:rsidRPr="00381DC2" w:rsidRDefault="00223E0C" w:rsidP="00223E0C">
      <w:pPr>
        <w:rPr>
          <w:sz w:val="16"/>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58932391" w14:textId="77777777" w:rsidR="00223E0C" w:rsidRPr="00381DC2" w:rsidRDefault="00223E0C" w:rsidP="00223E0C">
      <w:pPr>
        <w:rPr>
          <w:sz w:val="16"/>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1FC84526" w14:textId="77777777" w:rsidR="00223E0C" w:rsidRPr="00381DC2" w:rsidRDefault="00223E0C" w:rsidP="00223E0C">
      <w:pPr>
        <w:rPr>
          <w:sz w:val="16"/>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6111839E" w14:textId="77777777" w:rsidR="00223E0C" w:rsidRPr="00A618D9" w:rsidRDefault="00223E0C" w:rsidP="00223E0C">
      <w:pPr>
        <w:pStyle w:val="Heading4"/>
      </w:pPr>
      <w:r w:rsidRPr="008A4881">
        <w:rPr>
          <w:u w:val="single"/>
        </w:rPr>
        <w:t>Firm closure</w:t>
      </w:r>
      <w:r>
        <w:t xml:space="preserve">. Studies conclude sectoral bargaining </w:t>
      </w:r>
      <w:r>
        <w:rPr>
          <w:u w:val="single"/>
        </w:rPr>
        <w:t>stifles</w:t>
      </w:r>
      <w:r>
        <w:t xml:space="preserve"> companies</w:t>
      </w:r>
    </w:p>
    <w:p w14:paraId="77F322CE" w14:textId="77777777" w:rsidR="00223E0C" w:rsidRPr="00490322" w:rsidRDefault="00223E0C" w:rsidP="00223E0C">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458B33F1" w14:textId="77777777" w:rsidR="00223E0C" w:rsidRPr="00381DC2" w:rsidRDefault="00223E0C" w:rsidP="00223E0C">
      <w:pPr>
        <w:rPr>
          <w:sz w:val="16"/>
        </w:rPr>
      </w:pPr>
      <w:r w:rsidRPr="00381DC2">
        <w:rPr>
          <w:sz w:val="16"/>
        </w:rPr>
        <w:t>7. Conclusions</w:t>
      </w:r>
    </w:p>
    <w:p w14:paraId="08548F2D" w14:textId="77777777" w:rsidR="00223E0C" w:rsidRPr="00381DC2" w:rsidRDefault="00223E0C" w:rsidP="00223E0C">
      <w:pPr>
        <w:rPr>
          <w:sz w:val="16"/>
        </w:rPr>
      </w:pPr>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381DC2">
        <w:rPr>
          <w:sz w:val="16"/>
        </w:rPr>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381DC2">
        <w:rPr>
          <w:sz w:val="16"/>
        </w:rPr>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2F057708" w14:textId="77777777" w:rsidR="00223E0C" w:rsidRPr="00381DC2" w:rsidRDefault="00223E0C" w:rsidP="00223E0C">
      <w:pPr>
        <w:rPr>
          <w:sz w:val="16"/>
        </w:rPr>
      </w:pPr>
      <w:r w:rsidRPr="00381DC2">
        <w:rPr>
          <w:sz w:val="16"/>
        </w:rPr>
        <w:t xml:space="preserve">In this article, we are one of the first to analyse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381DC2">
        <w:rPr>
          <w:sz w:val="16"/>
        </w:rPr>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381DC2">
        <w:rPr>
          <w:sz w:val="16"/>
        </w:rPr>
        <w:t xml:space="preserve"> Given the increasing rate of unemployment (and particularly youth unemployment) over the period, </w:t>
      </w:r>
      <w:r w:rsidRPr="00A30B21">
        <w:rPr>
          <w:rStyle w:val="StyleUnderline"/>
        </w:rPr>
        <w:t>such employment losses are not likely to have been absorbed by other sectors</w:t>
      </w:r>
      <w:r w:rsidRPr="00381DC2">
        <w:rPr>
          <w:sz w:val="16"/>
        </w:rPr>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381DC2">
        <w:rPr>
          <w:sz w:val="16"/>
        </w:rPr>
        <w:t xml:space="preserve">. Indeed, their </w:t>
      </w:r>
      <w:r w:rsidRPr="00A30B21">
        <w:rPr>
          <w:rStyle w:val="StyleUnderline"/>
        </w:rPr>
        <w:t>employment impact outweighs the wage increase for continuing workers</w:t>
      </w:r>
      <w:r w:rsidRPr="00381DC2">
        <w:rPr>
          <w:sz w:val="16"/>
        </w:rPr>
        <w:t xml:space="preserve"> resulting from extensions, which we observe in our worker-level analysis. On the other hand, </w:t>
      </w:r>
      <w:r w:rsidRPr="00A30B21">
        <w:rPr>
          <w:rStyle w:val="StyleUnderline"/>
        </w:rPr>
        <w:t>the number of contractors</w:t>
      </w:r>
      <w:r w:rsidRPr="00381DC2">
        <w:rPr>
          <w:sz w:val="16"/>
        </w:rPr>
        <w:t xml:space="preserve"> (service providers), which </w:t>
      </w:r>
      <w:r w:rsidRPr="00A30B21">
        <w:rPr>
          <w:rStyle w:val="StyleUnderline"/>
        </w:rPr>
        <w:t xml:space="preserve">are not subject to collective agreements nor to labour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greater labour market segmentation</w:t>
      </w:r>
      <w:r w:rsidRPr="00381DC2">
        <w:rPr>
          <w:sz w:val="16"/>
        </w:rPr>
        <w:t>.</w:t>
      </w:r>
    </w:p>
    <w:p w14:paraId="41C400F9" w14:textId="3700BC42" w:rsidR="00223E0C" w:rsidRDefault="00223E0C" w:rsidP="00223E0C">
      <w:pPr>
        <w:pStyle w:val="Heading3"/>
      </w:pPr>
      <w:r>
        <w:t>Sectoral Bargaining---AT: Link Turn---2NC</w:t>
      </w:r>
    </w:p>
    <w:p w14:paraId="17662CFF" w14:textId="77777777" w:rsidR="00223E0C" w:rsidRPr="009F56D7" w:rsidRDefault="00223E0C" w:rsidP="00223E0C">
      <w:pPr>
        <w:pStyle w:val="Heading4"/>
      </w:pPr>
      <w:r w:rsidRPr="00583023">
        <w:rPr>
          <w:u w:val="single"/>
        </w:rPr>
        <w:t>Rigidity</w:t>
      </w:r>
      <w:r>
        <w:t xml:space="preserve">. Agreements are neither </w:t>
      </w:r>
      <w:r>
        <w:rPr>
          <w:u w:val="single"/>
        </w:rPr>
        <w:t>tailored</w:t>
      </w:r>
      <w:r>
        <w:t xml:space="preserve"> nor </w:t>
      </w:r>
      <w:r>
        <w:rPr>
          <w:u w:val="single"/>
        </w:rPr>
        <w:t>flexible</w:t>
      </w:r>
      <w:r>
        <w:t xml:space="preserve">, which </w:t>
      </w:r>
      <w:r>
        <w:rPr>
          <w:u w:val="single"/>
        </w:rPr>
        <w:t>kills profit</w:t>
      </w:r>
      <w:r>
        <w:t xml:space="preserve">. </w:t>
      </w:r>
    </w:p>
    <w:p w14:paraId="45D8F2A0" w14:textId="77777777" w:rsidR="00223E0C" w:rsidRPr="00490322" w:rsidRDefault="00223E0C" w:rsidP="00223E0C">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2EE0C29C" w14:textId="77777777" w:rsidR="00223E0C" w:rsidRPr="00381DC2" w:rsidRDefault="00223E0C" w:rsidP="00223E0C">
      <w:pPr>
        <w:rPr>
          <w:sz w:val="16"/>
        </w:rPr>
      </w:pPr>
      <w:r w:rsidRPr="00381DC2">
        <w:rPr>
          <w:sz w:val="16"/>
        </w:rPr>
        <w:t xml:space="preserve">1.     </w:t>
      </w:r>
      <w:r w:rsidRPr="009F56D7">
        <w:rPr>
          <w:rStyle w:val="StyleUnderline"/>
          <w:highlight w:val="yellow"/>
        </w:rPr>
        <w:t xml:space="preserve">Agreements are neither </w:t>
      </w:r>
      <w:r w:rsidRPr="009F56D7">
        <w:rPr>
          <w:rStyle w:val="Emphasis"/>
          <w:highlight w:val="yellow"/>
        </w:rPr>
        <w:t>tailored</w:t>
      </w:r>
      <w:r w:rsidRPr="009F56D7">
        <w:rPr>
          <w:rStyle w:val="StyleUnderline"/>
          <w:highlight w:val="yellow"/>
        </w:rPr>
        <w:t xml:space="preserve"> nor </w:t>
      </w:r>
      <w:r w:rsidRPr="009F56D7">
        <w:rPr>
          <w:rStyle w:val="Emphasis"/>
          <w:highlight w:val="yellow"/>
        </w:rPr>
        <w:t>flexible</w:t>
      </w:r>
    </w:p>
    <w:p w14:paraId="7F96B661" w14:textId="77777777" w:rsidR="00223E0C" w:rsidRPr="00381DC2" w:rsidRDefault="00223E0C" w:rsidP="00223E0C">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53DFB407" w14:textId="77777777" w:rsidR="00223E0C" w:rsidRPr="00381DC2" w:rsidRDefault="00223E0C" w:rsidP="00223E0C">
      <w:pPr>
        <w:rPr>
          <w:sz w:val="16"/>
        </w:rPr>
      </w:pPr>
      <w:r w:rsidRPr="009F56D7">
        <w:rPr>
          <w:rStyle w:val="StyleUnderline"/>
          <w:highlight w:val="yellow"/>
        </w:rPr>
        <w:t>It is</w:t>
      </w:r>
      <w:r w:rsidRPr="00381DC2">
        <w:rPr>
          <w:sz w:val="16"/>
          <w:highlight w:val="yellow"/>
        </w:rPr>
        <w:t>,</w:t>
      </w:r>
      <w:r w:rsidRPr="00381DC2">
        <w:rPr>
          <w:sz w:val="16"/>
        </w:rPr>
        <w:t xml:space="preserve"> therefore, </w:t>
      </w:r>
      <w:r w:rsidRPr="00C02495">
        <w:rPr>
          <w:rStyle w:val="StyleUnderline"/>
        </w:rPr>
        <w:t xml:space="preserve">practically </w:t>
      </w:r>
      <w:r w:rsidRPr="009F56D7">
        <w:rPr>
          <w:rStyle w:val="Emphasis"/>
          <w:highlight w:val="yellow"/>
        </w:rPr>
        <w:t>impossible</w:t>
      </w:r>
      <w:r w:rsidRPr="009F56D7">
        <w:rPr>
          <w:rStyle w:val="StyleUnderline"/>
          <w:highlight w:val="yellow"/>
        </w:rPr>
        <w:t xml:space="preserve"> for a </w:t>
      </w:r>
      <w:r w:rsidRPr="009F56D7">
        <w:rPr>
          <w:rStyle w:val="Emphasis"/>
          <w:highlight w:val="yellow"/>
        </w:rPr>
        <w:t>one-size-fits-all</w:t>
      </w:r>
      <w:r w:rsidRPr="009F56D7">
        <w:rPr>
          <w:rStyle w:val="StyleUnderline"/>
          <w:highlight w:val="yellow"/>
        </w:rPr>
        <w:t xml:space="preserve"> sectoral</w:t>
      </w:r>
      <w:r w:rsidRPr="00C02495">
        <w:rPr>
          <w:rStyle w:val="StyleUnderline"/>
        </w:rPr>
        <w:t xml:space="preserve"> collective-bargaining </w:t>
      </w:r>
      <w:r w:rsidRPr="009F56D7">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9F56D7">
        <w:rPr>
          <w:rStyle w:val="StyleUnderline"/>
          <w:highlight w:val="yellow"/>
        </w:rPr>
        <w:t xml:space="preserve">businesses within a </w:t>
      </w:r>
      <w:r w:rsidRPr="009F56D7">
        <w:rPr>
          <w:rStyle w:val="Emphasis"/>
          <w:highlight w:val="yellow"/>
        </w:rPr>
        <w:t>broadly defined sector</w:t>
      </w:r>
      <w:r w:rsidRPr="009F56D7">
        <w:rPr>
          <w:rStyle w:val="StyleUnderline"/>
          <w:highlight w:val="yellow"/>
        </w:rPr>
        <w:t xml:space="preserve"> will </w:t>
      </w:r>
      <w:r w:rsidRPr="009F56D7">
        <w:rPr>
          <w:rStyle w:val="Emphasis"/>
          <w:highlight w:val="yellow"/>
        </w:rPr>
        <w:t>vary</w:t>
      </w:r>
      <w:r w:rsidRPr="009F56D7">
        <w:rPr>
          <w:rStyle w:val="StyleUnderline"/>
          <w:highlight w:val="yellow"/>
        </w:rPr>
        <w:t xml:space="preserve"> in </w:t>
      </w:r>
      <w:r w:rsidRPr="009F56D7">
        <w:rPr>
          <w:rStyle w:val="StyleUnderline"/>
        </w:rPr>
        <w:t>terms</w:t>
      </w:r>
      <w:r w:rsidRPr="00C02495">
        <w:rPr>
          <w:rStyle w:val="StyleUnderline"/>
        </w:rPr>
        <w:t xml:space="preserve"> of </w:t>
      </w:r>
      <w:r w:rsidRPr="009F56D7">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9F56D7">
        <w:rPr>
          <w:rStyle w:val="StyleUnderline"/>
          <w:highlight w:val="yellow"/>
        </w:rPr>
        <w:t>Belonging to an association</w:t>
      </w:r>
      <w:r w:rsidRPr="00C02495">
        <w:rPr>
          <w:rStyle w:val="StyleUnderline"/>
        </w:rPr>
        <w:t xml:space="preserve"> or federation of employers </w:t>
      </w:r>
      <w:r w:rsidRPr="009F56D7">
        <w:rPr>
          <w:rStyle w:val="StyleUnderline"/>
          <w:highlight w:val="yellow"/>
        </w:rPr>
        <w:t>can</w:t>
      </w:r>
      <w:r w:rsidRPr="00381DC2">
        <w:rPr>
          <w:sz w:val="16"/>
        </w:rPr>
        <w:t xml:space="preserve">, therefore, </w:t>
      </w:r>
      <w:r w:rsidRPr="009F56D7">
        <w:rPr>
          <w:rStyle w:val="Emphasis"/>
          <w:highlight w:val="yellow"/>
        </w:rPr>
        <w:t>exacerbate</w:t>
      </w:r>
      <w:r w:rsidRPr="009F56D7">
        <w:rPr>
          <w:rStyle w:val="StyleUnderline"/>
          <w:highlight w:val="yellow"/>
        </w:rPr>
        <w:t xml:space="preserve"> a </w:t>
      </w:r>
      <w:r w:rsidRPr="009F56D7">
        <w:rPr>
          <w:rStyle w:val="Emphasis"/>
          <w:highlight w:val="yellow"/>
        </w:rPr>
        <w:t>less-profitable</w:t>
      </w:r>
      <w:r w:rsidRPr="00C02495">
        <w:rPr>
          <w:rStyle w:val="StyleUnderline"/>
        </w:rPr>
        <w:t xml:space="preserve"> company’s financial </w:t>
      </w:r>
      <w:r w:rsidRPr="009F56D7">
        <w:rPr>
          <w:rStyle w:val="Emphasis"/>
          <w:highlight w:val="yellow"/>
        </w:rPr>
        <w:t>situation</w:t>
      </w:r>
      <w:r w:rsidRPr="00381DC2">
        <w:rPr>
          <w:sz w:val="16"/>
        </w:rPr>
        <w:t>.</w:t>
      </w:r>
    </w:p>
    <w:p w14:paraId="480A5612" w14:textId="77777777" w:rsidR="00223E0C" w:rsidRPr="00381DC2" w:rsidRDefault="00223E0C" w:rsidP="00223E0C">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4F94CF19" w14:textId="77777777" w:rsidR="00223E0C" w:rsidRPr="00381DC2" w:rsidRDefault="00223E0C" w:rsidP="00223E0C">
      <w:pPr>
        <w:rPr>
          <w:sz w:val="16"/>
        </w:rPr>
      </w:pPr>
      <w:r w:rsidRPr="00381DC2">
        <w:rPr>
          <w:sz w:val="16"/>
        </w:rPr>
        <w:t xml:space="preserve">2.     In the near term, </w:t>
      </w:r>
      <w:r w:rsidRPr="009F56D7">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9F56D7">
        <w:rPr>
          <w:rStyle w:val="StyleUnderline"/>
          <w:highlight w:val="yellow"/>
        </w:rPr>
        <w:t>is</w:t>
      </w:r>
      <w:r w:rsidRPr="00C02495">
        <w:rPr>
          <w:rStyle w:val="StyleUnderline"/>
        </w:rPr>
        <w:t xml:space="preserve"> exceedingly</w:t>
      </w:r>
      <w:r w:rsidRPr="00381DC2">
        <w:rPr>
          <w:sz w:val="16"/>
        </w:rPr>
        <w:t xml:space="preserve"> </w:t>
      </w:r>
      <w:r w:rsidRPr="009F56D7">
        <w:rPr>
          <w:rStyle w:val="Emphasis"/>
          <w:highlight w:val="yellow"/>
        </w:rPr>
        <w:t>difficult</w:t>
      </w:r>
    </w:p>
    <w:p w14:paraId="1AD9D4C4" w14:textId="77777777" w:rsidR="00223E0C" w:rsidRPr="00381DC2" w:rsidRDefault="00223E0C" w:rsidP="00223E0C">
      <w:pPr>
        <w:rPr>
          <w:sz w:val="16"/>
        </w:rPr>
      </w:pPr>
      <w:r w:rsidRPr="00C02495">
        <w:rPr>
          <w:rStyle w:val="StyleUnderline"/>
        </w:rPr>
        <w:t xml:space="preserve">Opting into sectoral collective bargaining has far-reaching consequences. </w:t>
      </w:r>
      <w:r w:rsidRPr="009F56D7">
        <w:rPr>
          <w:rStyle w:val="StyleUnderline"/>
          <w:highlight w:val="yellow"/>
        </w:rPr>
        <w:t>Once an employer has opted in</w:t>
      </w:r>
      <w:r w:rsidRPr="00381DC2">
        <w:rPr>
          <w:sz w:val="16"/>
        </w:rPr>
        <w:t xml:space="preserve">to sectoral collective bargaining, </w:t>
      </w:r>
      <w:r w:rsidRPr="009F56D7">
        <w:rPr>
          <w:rStyle w:val="StyleUnderline"/>
          <w:highlight w:val="yellow"/>
        </w:rPr>
        <w:t xml:space="preserve">it will have a </w:t>
      </w:r>
      <w:r w:rsidRPr="009F56D7">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9F56D7">
        <w:rPr>
          <w:rStyle w:val="Emphasis"/>
          <w:highlight w:val="yellow"/>
        </w:rPr>
        <w:t>imperative</w:t>
      </w:r>
      <w:r w:rsidRPr="009F56D7">
        <w:rPr>
          <w:rStyle w:val="StyleUnderline"/>
          <w:highlight w:val="yellow"/>
        </w:rPr>
        <w:t xml:space="preserve"> to react with</w:t>
      </w:r>
      <w:r w:rsidRPr="00C02495">
        <w:rPr>
          <w:rStyle w:val="StyleUnderline"/>
        </w:rPr>
        <w:t xml:space="preserve"> maximum </w:t>
      </w:r>
      <w:r w:rsidRPr="009F56D7">
        <w:rPr>
          <w:rStyle w:val="Emphasis"/>
          <w:highlight w:val="yellow"/>
        </w:rPr>
        <w:t>flexibility</w:t>
      </w:r>
      <w:r w:rsidRPr="00C02495">
        <w:rPr>
          <w:rStyle w:val="StyleUnderline"/>
        </w:rPr>
        <w:t xml:space="preserve">, and </w:t>
      </w:r>
      <w:r w:rsidRPr="009F56D7">
        <w:rPr>
          <w:rStyle w:val="StyleUnderline"/>
          <w:highlight w:val="yellow"/>
        </w:rPr>
        <w:t xml:space="preserve">in a </w:t>
      </w:r>
      <w:r w:rsidRPr="009F56D7">
        <w:rPr>
          <w:rStyle w:val="Emphasis"/>
          <w:highlight w:val="yellow"/>
        </w:rPr>
        <w:t>decentralized way</w:t>
      </w:r>
      <w:r w:rsidRPr="009F56D7">
        <w:rPr>
          <w:rStyle w:val="StyleUnderline"/>
          <w:highlight w:val="yellow"/>
        </w:rPr>
        <w:t>, to</w:t>
      </w:r>
      <w:r w:rsidRPr="00C02495">
        <w:rPr>
          <w:rStyle w:val="StyleUnderline"/>
        </w:rPr>
        <w:t xml:space="preserve"> </w:t>
      </w:r>
      <w:r w:rsidRPr="009F56D7">
        <w:rPr>
          <w:rStyle w:val="Emphasis"/>
          <w:highlight w:val="yellow"/>
        </w:rPr>
        <w:t>challenges</w:t>
      </w:r>
      <w:r w:rsidRPr="009F56D7">
        <w:rPr>
          <w:rStyle w:val="StyleUnderline"/>
          <w:highlight w:val="yellow"/>
        </w:rPr>
        <w:t xml:space="preserve"> created by </w:t>
      </w:r>
      <w:r w:rsidRPr="009F56D7">
        <w:rPr>
          <w:rStyle w:val="Emphasis"/>
          <w:highlight w:val="yellow"/>
        </w:rPr>
        <w:t>innovative</w:t>
      </w:r>
      <w:r w:rsidRPr="00C02495">
        <w:rPr>
          <w:rStyle w:val="StyleUnderline"/>
        </w:rPr>
        <w:t xml:space="preserve"> products and </w:t>
      </w:r>
      <w:r w:rsidRPr="009F56D7">
        <w:rPr>
          <w:rStyle w:val="Emphasis"/>
          <w:highlight w:val="yellow"/>
        </w:rPr>
        <w:t>tech</w:t>
      </w:r>
      <w:r w:rsidRPr="00381DC2">
        <w:rPr>
          <w:sz w:val="16"/>
        </w:rPr>
        <w:t>nologies.35</w:t>
      </w:r>
    </w:p>
    <w:p w14:paraId="31C41F26" w14:textId="77777777" w:rsidR="00223E0C" w:rsidRPr="00381DC2" w:rsidRDefault="00223E0C" w:rsidP="00223E0C">
      <w:pPr>
        <w:rPr>
          <w:sz w:val="16"/>
        </w:rPr>
      </w:pPr>
      <w:r w:rsidRPr="00381DC2">
        <w:rPr>
          <w:sz w:val="16"/>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4BEBB445" w14:textId="77777777" w:rsidR="00223E0C" w:rsidRPr="00381DC2" w:rsidRDefault="00223E0C" w:rsidP="00223E0C">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9F56D7">
        <w:rPr>
          <w:rStyle w:val="StyleUnderline"/>
          <w:highlight w:val="yellow"/>
        </w:rPr>
        <w:t xml:space="preserve">agreements are </w:t>
      </w:r>
      <w:r w:rsidRPr="009F56D7">
        <w:rPr>
          <w:rStyle w:val="Emphasis"/>
          <w:highlight w:val="yellow"/>
        </w:rPr>
        <w:t>risky</w:t>
      </w:r>
      <w:r w:rsidRPr="009F56D7">
        <w:rPr>
          <w:rStyle w:val="StyleUnderline"/>
          <w:highlight w:val="yellow"/>
        </w:rPr>
        <w:t xml:space="preserve"> for employers because they </w:t>
      </w:r>
      <w:r w:rsidRPr="009F56D7">
        <w:rPr>
          <w:rStyle w:val="Emphasis"/>
          <w:highlight w:val="yellow"/>
        </w:rPr>
        <w:t>never “end</w:t>
      </w:r>
      <w:r w:rsidRPr="00381DC2">
        <w:rPr>
          <w:sz w:val="16"/>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2C6F8F23" w14:textId="77777777" w:rsidR="00223E0C" w:rsidRPr="00381DC2" w:rsidRDefault="00223E0C" w:rsidP="00223E0C">
      <w:pPr>
        <w:rPr>
          <w:sz w:val="16"/>
        </w:rPr>
      </w:pPr>
      <w:r w:rsidRPr="00381DC2">
        <w:rPr>
          <w:sz w:val="16"/>
        </w:rPr>
        <w:t xml:space="preserve">The termination of the “continuing commitment” is at once also the beginning of what is known as the “continuing effect” or “aftereffect” (Nachwirkung); see section 4, para. 5 of the TVG. </w:t>
      </w:r>
      <w:r w:rsidRPr="009F56D7">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9F56D7">
        <w:rPr>
          <w:rStyle w:val="StyleUnderline"/>
          <w:highlight w:val="yellow"/>
        </w:rPr>
        <w:t xml:space="preserve">agreement has </w:t>
      </w:r>
      <w:r w:rsidRPr="009F56D7">
        <w:rPr>
          <w:rStyle w:val="Emphasis"/>
          <w:highlight w:val="yellow"/>
        </w:rPr>
        <w:t>expired</w:t>
      </w:r>
      <w:r w:rsidRPr="009F56D7">
        <w:rPr>
          <w:rStyle w:val="StyleUnderline"/>
          <w:highlight w:val="yellow"/>
        </w:rPr>
        <w:t xml:space="preserve">, its </w:t>
      </w:r>
      <w:r w:rsidRPr="009F56D7">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4ED303E9" w14:textId="77777777" w:rsidR="00223E0C" w:rsidRPr="00381DC2" w:rsidRDefault="00223E0C" w:rsidP="00223E0C">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1049E574" w14:textId="77777777" w:rsidR="00223E0C" w:rsidRPr="00381DC2" w:rsidRDefault="00223E0C" w:rsidP="00223E0C">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7DF44484" w14:textId="77777777" w:rsidR="00223E0C" w:rsidRPr="00381DC2" w:rsidRDefault="00223E0C" w:rsidP="00223E0C">
      <w:pPr>
        <w:rPr>
          <w:sz w:val="16"/>
        </w:rPr>
      </w:pPr>
      <w:r w:rsidRPr="00381DC2">
        <w:rPr>
          <w:sz w:val="16"/>
        </w:rPr>
        <w:t xml:space="preserve">Thus, </w:t>
      </w:r>
      <w:r w:rsidRPr="00FA09C9">
        <w:rPr>
          <w:rStyle w:val="StyleUnderline"/>
        </w:rPr>
        <w:t xml:space="preserve">from the perspective of an employer, </w:t>
      </w:r>
      <w:r w:rsidRPr="009F56D7">
        <w:rPr>
          <w:rStyle w:val="StyleUnderline"/>
          <w:highlight w:val="yellow"/>
        </w:rPr>
        <w:t xml:space="preserve">it is </w:t>
      </w:r>
      <w:r w:rsidRPr="009F56D7">
        <w:rPr>
          <w:rStyle w:val="Emphasis"/>
          <w:highlight w:val="yellow"/>
        </w:rPr>
        <w:t>difficult</w:t>
      </w:r>
      <w:r w:rsidRPr="00381DC2">
        <w:rPr>
          <w:sz w:val="16"/>
        </w:rPr>
        <w:t xml:space="preserve">, in practical terms, </w:t>
      </w:r>
      <w:r w:rsidRPr="009F56D7">
        <w:rPr>
          <w:rStyle w:val="StyleUnderline"/>
        </w:rPr>
        <w:t>t</w:t>
      </w:r>
      <w:r w:rsidRPr="009F56D7">
        <w:rPr>
          <w:rStyle w:val="StyleUnderline"/>
          <w:highlight w:val="yellow"/>
        </w:rPr>
        <w:t xml:space="preserve">o </w:t>
      </w:r>
      <w:r w:rsidRPr="009F56D7">
        <w:rPr>
          <w:rStyle w:val="Emphasis"/>
          <w:highlight w:val="yellow"/>
        </w:rPr>
        <w:t>opt out</w:t>
      </w:r>
      <w:r w:rsidRPr="009F56D7">
        <w:rPr>
          <w:rStyle w:val="StyleUnderline"/>
          <w:highlight w:val="yellow"/>
        </w:rPr>
        <w:t xml:space="preserve"> again</w:t>
      </w:r>
      <w:r w:rsidRPr="00FA09C9">
        <w:rPr>
          <w:rStyle w:val="StyleUnderline"/>
        </w:rPr>
        <w:t xml:space="preserve"> once one has opted into sectoral collective bargaining. This can provide </w:t>
      </w:r>
      <w:r w:rsidRPr="009F56D7">
        <w:rPr>
          <w:rStyle w:val="StyleUnderline"/>
          <w:highlight w:val="yellow"/>
        </w:rPr>
        <w:t>a</w:t>
      </w:r>
      <w:r w:rsidRPr="00FA09C9">
        <w:rPr>
          <w:rStyle w:val="StyleUnderline"/>
        </w:rPr>
        <w:t xml:space="preserve">n especially </w:t>
      </w:r>
      <w:r w:rsidRPr="009F56D7">
        <w:rPr>
          <w:rStyle w:val="Emphasis"/>
          <w:highlight w:val="yellow"/>
        </w:rPr>
        <w:t>serious</w:t>
      </w:r>
      <w:r w:rsidRPr="00FA09C9">
        <w:rPr>
          <w:rStyle w:val="Emphasis"/>
        </w:rPr>
        <w:t xml:space="preserve"> </w:t>
      </w:r>
      <w:r w:rsidRPr="009F56D7">
        <w:rPr>
          <w:rStyle w:val="Emphasis"/>
          <w:highlight w:val="yellow"/>
        </w:rPr>
        <w:t>disadvantage</w:t>
      </w:r>
      <w:r w:rsidRPr="009F56D7">
        <w:rPr>
          <w:rStyle w:val="StyleUnderline"/>
          <w:highlight w:val="yellow"/>
        </w:rPr>
        <w:t xml:space="preserve"> in times of </w:t>
      </w:r>
      <w:r w:rsidRPr="009F56D7">
        <w:rPr>
          <w:rStyle w:val="Emphasis"/>
          <w:highlight w:val="yellow"/>
        </w:rPr>
        <w:t>rapid</w:t>
      </w:r>
      <w:r w:rsidRPr="009F56D7">
        <w:rPr>
          <w:rStyle w:val="StyleUnderline"/>
          <w:highlight w:val="yellow"/>
        </w:rPr>
        <w:t xml:space="preserve"> economic </w:t>
      </w:r>
      <w:r w:rsidRPr="009F56D7">
        <w:rPr>
          <w:rStyle w:val="Emphasis"/>
          <w:highlight w:val="yellow"/>
        </w:rPr>
        <w:t>transformation</w:t>
      </w:r>
      <w:r w:rsidRPr="00FA09C9">
        <w:rPr>
          <w:rStyle w:val="StyleUnderline"/>
        </w:rPr>
        <w:t>, or for a business in crisis</w:t>
      </w:r>
      <w:r w:rsidRPr="00381DC2">
        <w:rPr>
          <w:sz w:val="16"/>
        </w:rPr>
        <w:t>.</w:t>
      </w:r>
    </w:p>
    <w:p w14:paraId="1EF570B2" w14:textId="77777777" w:rsidR="00223E0C" w:rsidRPr="00CA4CD4" w:rsidRDefault="00223E0C" w:rsidP="00223E0C">
      <w:pPr>
        <w:pStyle w:val="Heading4"/>
      </w:pPr>
      <w:r w:rsidRPr="008A4881">
        <w:rPr>
          <w:u w:val="single"/>
        </w:rPr>
        <w:t>Flexibility</w:t>
      </w:r>
      <w:r>
        <w:t xml:space="preserve">. Employer set wages need to </w:t>
      </w:r>
      <w:r>
        <w:rPr>
          <w:u w:val="single"/>
        </w:rPr>
        <w:t>vary</w:t>
      </w:r>
      <w:r>
        <w:t xml:space="preserve"> across firms. </w:t>
      </w:r>
    </w:p>
    <w:p w14:paraId="48F11024" w14:textId="77777777" w:rsidR="00223E0C" w:rsidRPr="00490322" w:rsidRDefault="00223E0C" w:rsidP="00223E0C">
      <w:r w:rsidRPr="00490322">
        <w:t xml:space="preserve">David </w:t>
      </w:r>
      <w:r w:rsidRPr="001F7D5B">
        <w:rPr>
          <w:rStyle w:val="Style13ptBold"/>
        </w:rPr>
        <w:t>Card and</w:t>
      </w:r>
      <w:r w:rsidRPr="00490322">
        <w:t xml:space="preserve"> Ana Rute </w:t>
      </w:r>
      <w:r w:rsidRPr="001F7D5B">
        <w:rPr>
          <w:rStyle w:val="Style13ptBold"/>
        </w:rPr>
        <w:t>Cardoso 21</w:t>
      </w:r>
      <w:r w:rsidRPr="00490322">
        <w:t>, Card, PhD, Professor of Economics at the University of California, Berkeley, Co-recipient of the Nobel Memorial Prize in Economics, Cardoso, PhD, Research scientist at the Institute for Economic Analysis, April 2021, “Wage Flexibility Under Sectoral Bargaining,” NBER Working Paper No. 28695, https://www.nber.org/system/files/working_papers/w28695/w28695.pdf</w:t>
      </w:r>
    </w:p>
    <w:p w14:paraId="630506C0" w14:textId="77777777" w:rsidR="00223E0C" w:rsidRPr="00381DC2" w:rsidRDefault="00223E0C" w:rsidP="00223E0C">
      <w:pPr>
        <w:rPr>
          <w:sz w:val="16"/>
        </w:rPr>
      </w:pPr>
      <w:r w:rsidRPr="00381DC2">
        <w:rPr>
          <w:sz w:val="16"/>
        </w:rPr>
        <w:t xml:space="preserve">8 </w:t>
      </w:r>
      <w:r w:rsidRPr="001F7D5B">
        <w:rPr>
          <w:rStyle w:val="StyleUnderline"/>
        </w:rPr>
        <w:t>Conclusions</w:t>
      </w:r>
    </w:p>
    <w:p w14:paraId="52E0CD23" w14:textId="77777777" w:rsidR="00223E0C" w:rsidRPr="00381DC2" w:rsidRDefault="00223E0C" w:rsidP="00223E0C">
      <w:pPr>
        <w:rPr>
          <w:sz w:val="16"/>
        </w:rPr>
      </w:pPr>
      <w:r w:rsidRPr="00381DC2">
        <w:rPr>
          <w:sz w:val="16"/>
        </w:rPr>
        <w:t>In this paper we have tried to provide a simple framework for thinking about the effect of “</w:t>
      </w:r>
      <w:r w:rsidRPr="00B01D69">
        <w:rPr>
          <w:rStyle w:val="Emphasis"/>
          <w:highlight w:val="yellow"/>
        </w:rPr>
        <w:t>European style</w:t>
      </w:r>
      <w:r w:rsidRPr="00B01D69">
        <w:rPr>
          <w:rStyle w:val="StyleUnderline"/>
          <w:highlight w:val="yellow"/>
        </w:rPr>
        <w:t xml:space="preserve">” </w:t>
      </w:r>
      <w:r w:rsidRPr="00B01D69">
        <w:rPr>
          <w:rStyle w:val="Emphasis"/>
          <w:highlight w:val="yellow"/>
        </w:rPr>
        <w:t>sectoral</w:t>
      </w:r>
      <w:r w:rsidRPr="001F7D5B">
        <w:rPr>
          <w:rStyle w:val="StyleUnderline"/>
        </w:rPr>
        <w:t xml:space="preserve"> wage </w:t>
      </w:r>
      <w:r w:rsidRPr="00B01D69">
        <w:rPr>
          <w:rStyle w:val="Emphasis"/>
          <w:highlight w:val="yellow"/>
        </w:rPr>
        <w:t>contracts</w:t>
      </w:r>
      <w:r w:rsidRPr="001F7D5B">
        <w:rPr>
          <w:rStyle w:val="StyleUnderline"/>
        </w:rPr>
        <w:t xml:space="preserve"> on wage inequality and patterns of wage changes</w:t>
      </w:r>
      <w:r w:rsidRPr="00381DC2">
        <w:rPr>
          <w:sz w:val="16"/>
        </w:rPr>
        <w:t xml:space="preserve"> for different individuals and groups over time. Our approach builds on earlier work by Cardoso and Portugal (2005). As they (and many subsequent authors) have noted</w:t>
      </w:r>
      <w:r w:rsidRPr="001F7D5B">
        <w:rPr>
          <w:rStyle w:val="StyleUnderline"/>
        </w:rPr>
        <w:t xml:space="preserve">, a key feature that </w:t>
      </w:r>
      <w:r w:rsidRPr="001F7D5B">
        <w:rPr>
          <w:rStyle w:val="Emphasis"/>
        </w:rPr>
        <w:t>distinguishes</w:t>
      </w:r>
      <w:r w:rsidRPr="001F7D5B">
        <w:rPr>
          <w:rStyle w:val="StyleUnderline"/>
        </w:rPr>
        <w:t xml:space="preserve"> European style contracts from union contracts in the U.S. is that </w:t>
      </w:r>
      <w:r w:rsidRPr="001F7D5B">
        <w:rPr>
          <w:rStyle w:val="Emphasis"/>
        </w:rPr>
        <w:t>most workers</w:t>
      </w:r>
      <w:r w:rsidRPr="001F7D5B">
        <w:rPr>
          <w:rStyle w:val="StyleUnderline"/>
        </w:rPr>
        <w:t xml:space="preserve"> receive </w:t>
      </w:r>
      <w:r w:rsidRPr="00B01D69">
        <w:rPr>
          <w:rStyle w:val="StyleUnderline"/>
          <w:highlight w:val="yellow"/>
        </w:rPr>
        <w:t xml:space="preserve">an </w:t>
      </w:r>
      <w:r w:rsidRPr="00B01D69">
        <w:rPr>
          <w:rStyle w:val="Emphasis"/>
          <w:highlight w:val="yellow"/>
        </w:rPr>
        <w:t>idiosyncratic wage cushion</w:t>
      </w:r>
      <w:r w:rsidRPr="001F7D5B">
        <w:rPr>
          <w:rStyle w:val="StyleUnderline"/>
        </w:rPr>
        <w:t xml:space="preserve"> that “</w:t>
      </w:r>
      <w:r w:rsidRPr="001F7D5B">
        <w:rPr>
          <w:rStyle w:val="Emphasis"/>
        </w:rPr>
        <w:t>tops up</w:t>
      </w:r>
      <w:r w:rsidRPr="001F7D5B">
        <w:rPr>
          <w:rStyle w:val="StyleUnderline"/>
        </w:rPr>
        <w:t>” their wage over the contractual wage floor</w:t>
      </w:r>
      <w:r w:rsidRPr="00381DC2">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152AAC4E" w14:textId="77777777" w:rsidR="00223E0C" w:rsidRDefault="00223E0C" w:rsidP="00223E0C">
      <w:pPr>
        <w:rPr>
          <w:sz w:val="16"/>
        </w:rPr>
      </w:pPr>
      <w:r w:rsidRPr="001F7D5B">
        <w:rPr>
          <w:rStyle w:val="StyleUnderline"/>
        </w:rPr>
        <w:t xml:space="preserve">Since </w:t>
      </w:r>
      <w:r w:rsidRPr="00B01D69">
        <w:rPr>
          <w:rStyle w:val="StyleUnderline"/>
          <w:highlight w:val="yellow"/>
        </w:rPr>
        <w:t>wage cushions</w:t>
      </w:r>
      <w:r w:rsidRPr="001F7D5B">
        <w:rPr>
          <w:rStyle w:val="StyleUnderline"/>
        </w:rPr>
        <w:t xml:space="preserve"> are </w:t>
      </w:r>
      <w:r w:rsidRPr="00B01D69">
        <w:rPr>
          <w:rStyle w:val="StyleUnderline"/>
          <w:highlight w:val="yellow"/>
        </w:rPr>
        <w:t xml:space="preserve">set by the </w:t>
      </w:r>
      <w:r w:rsidRPr="00B01D69">
        <w:rPr>
          <w:rStyle w:val="Emphasis"/>
          <w:highlight w:val="yellow"/>
        </w:rPr>
        <w:t>employer</w:t>
      </w:r>
      <w:r w:rsidRPr="001F7D5B">
        <w:rPr>
          <w:rStyle w:val="StyleUnderline"/>
        </w:rPr>
        <w:t xml:space="preserve">, rather than by the </w:t>
      </w:r>
      <w:r w:rsidRPr="001F7D5B">
        <w:rPr>
          <w:rStyle w:val="Emphasis"/>
        </w:rPr>
        <w:t>sectoral bargain</w:t>
      </w:r>
      <w:r w:rsidRPr="001F7D5B">
        <w:rPr>
          <w:rStyle w:val="StyleUnderline"/>
        </w:rPr>
        <w:t xml:space="preserve"> itself, they </w:t>
      </w:r>
      <w:r w:rsidRPr="00B01D69">
        <w:rPr>
          <w:rStyle w:val="StyleUnderline"/>
          <w:highlight w:val="yellow"/>
        </w:rPr>
        <w:t xml:space="preserve">introduce an </w:t>
      </w:r>
      <w:r w:rsidRPr="00B01D69">
        <w:rPr>
          <w:rStyle w:val="Emphasis"/>
          <w:highlight w:val="yellow"/>
        </w:rPr>
        <w:t>important source</w:t>
      </w:r>
      <w:r w:rsidRPr="00B01D69">
        <w:rPr>
          <w:rStyle w:val="StyleUnderline"/>
          <w:highlight w:val="yellow"/>
        </w:rPr>
        <w:t xml:space="preserve"> of </w:t>
      </w:r>
      <w:r w:rsidRPr="00B01D69">
        <w:rPr>
          <w:rStyle w:val="Emphasis"/>
          <w:highlight w:val="yellow"/>
        </w:rPr>
        <w:t>wage flexibility</w:t>
      </w:r>
      <w:r w:rsidRPr="001F7D5B">
        <w:rPr>
          <w:rStyle w:val="StyleUnderline"/>
        </w:rPr>
        <w:t xml:space="preserve"> both to the cross-sectional</w:t>
      </w:r>
      <w:r w:rsidRPr="00381DC2">
        <w:rPr>
          <w:sz w:val="16"/>
        </w:rPr>
        <w:t xml:space="preserve"> wage distribution at a point in time, </w:t>
      </w:r>
      <w:r w:rsidRPr="001F7D5B">
        <w:rPr>
          <w:rStyle w:val="StyleUnderline"/>
        </w:rPr>
        <w:t xml:space="preserve">and to </w:t>
      </w:r>
      <w:r w:rsidRPr="001F7D5B">
        <w:rPr>
          <w:rStyle w:val="Emphasis"/>
        </w:rPr>
        <w:t>changes</w:t>
      </w:r>
      <w:r w:rsidRPr="001F7D5B">
        <w:rPr>
          <w:rStyle w:val="StyleUnderline"/>
        </w:rPr>
        <w:t xml:space="preserve"> in </w:t>
      </w:r>
      <w:r w:rsidRPr="001F7D5B">
        <w:rPr>
          <w:rStyle w:val="Emphasis"/>
        </w:rPr>
        <w:t>wages</w:t>
      </w:r>
      <w:r w:rsidRPr="001F7D5B">
        <w:rPr>
          <w:rStyle w:val="StyleUnderline"/>
        </w:rPr>
        <w:t xml:space="preserve"> for individuals and groups</w:t>
      </w:r>
      <w:r w:rsidRPr="00381DC2">
        <w:rPr>
          <w:sz w:val="16"/>
        </w:rPr>
        <w:t xml:space="preserve"> over time. We show that variation in wage cushions contributes significantly to many of the standard “wage gaps” in the labor market, including differences by gender, education, age, and between more and less profitable employers. The </w:t>
      </w:r>
      <w:r w:rsidRPr="00B01D69">
        <w:rPr>
          <w:rStyle w:val="Emphasis"/>
          <w:highlight w:val="yellow"/>
        </w:rPr>
        <w:t>variation</w:t>
      </w:r>
      <w:r w:rsidRPr="00381DC2">
        <w:rPr>
          <w:sz w:val="16"/>
        </w:rPr>
        <w:t xml:space="preserve"> in </w:t>
      </w:r>
      <w:r w:rsidRPr="001F7D5B">
        <w:rPr>
          <w:rStyle w:val="Emphasis"/>
        </w:rPr>
        <w:t>wage cushions</w:t>
      </w:r>
      <w:r w:rsidRPr="001F7D5B">
        <w:rPr>
          <w:rStyle w:val="StyleUnderline"/>
        </w:rPr>
        <w:t xml:space="preserve"> is</w:t>
      </w:r>
      <w:r w:rsidRPr="00381DC2">
        <w:rPr>
          <w:sz w:val="16"/>
        </w:rPr>
        <w:t xml:space="preserve"> particularly </w:t>
      </w:r>
      <w:r w:rsidRPr="00B01D69">
        <w:rPr>
          <w:rStyle w:val="StyleUnderline"/>
          <w:highlight w:val="yellow"/>
        </w:rPr>
        <w:t xml:space="preserve">important in </w:t>
      </w:r>
      <w:r w:rsidRPr="00B01D69">
        <w:rPr>
          <w:rStyle w:val="Emphasis"/>
          <w:highlight w:val="yellow"/>
        </w:rPr>
        <w:t>allowing wages</w:t>
      </w:r>
      <w:r w:rsidRPr="00B01D69">
        <w:rPr>
          <w:rStyle w:val="StyleUnderline"/>
          <w:highlight w:val="yellow"/>
        </w:rPr>
        <w:t xml:space="preserve"> to </w:t>
      </w:r>
      <w:r w:rsidRPr="00B01D69">
        <w:rPr>
          <w:rStyle w:val="Emphasis"/>
          <w:highlight w:val="yellow"/>
        </w:rPr>
        <w:t>vary</w:t>
      </w:r>
      <w:r w:rsidRPr="00B01D69">
        <w:rPr>
          <w:rStyle w:val="StyleUnderline"/>
          <w:highlight w:val="yellow"/>
        </w:rPr>
        <w:t xml:space="preserve"> between more and less </w:t>
      </w:r>
      <w:r w:rsidRPr="00B01D69">
        <w:rPr>
          <w:rStyle w:val="Emphasis"/>
          <w:highlight w:val="yellow"/>
        </w:rPr>
        <w:t>profitable firms</w:t>
      </w:r>
      <w:r w:rsidRPr="001F7D5B">
        <w:rPr>
          <w:rStyle w:val="StyleUnderline"/>
        </w:rPr>
        <w:t xml:space="preserve"> covered by the same sectoral agreement</w:t>
      </w:r>
      <w:r w:rsidRPr="00381DC2">
        <w:rPr>
          <w:sz w:val="16"/>
        </w:rPr>
        <w:t>, addressing a concern about sectoral bargaining that is widely raised by policy analysts (e.g., Boeri et al., 2019).</w:t>
      </w:r>
    </w:p>
    <w:p w14:paraId="08DA5656" w14:textId="5001B5A9" w:rsidR="00223E0C" w:rsidRDefault="00223E0C" w:rsidP="00223E0C">
      <w:pPr>
        <w:pStyle w:val="Heading3"/>
        <w:rPr>
          <w:lang w:eastAsia="ko-KR"/>
        </w:rPr>
      </w:pPr>
      <w:r>
        <w:rPr>
          <w:lang w:eastAsia="ko-KR"/>
        </w:rPr>
        <w:t>U---Labor Market---Productivity</w:t>
      </w:r>
    </w:p>
    <w:p w14:paraId="3B2EDBC3" w14:textId="77777777" w:rsidR="00223E0C" w:rsidRPr="007E3015" w:rsidRDefault="00223E0C" w:rsidP="00223E0C">
      <w:pPr>
        <w:pStyle w:val="Heading4"/>
        <w:rPr>
          <w:lang w:eastAsia="ko-KR"/>
        </w:rPr>
      </w:pPr>
      <w:r>
        <w:rPr>
          <w:lang w:eastAsia="ko-KR"/>
        </w:rPr>
        <w:t xml:space="preserve">Productivity is </w:t>
      </w:r>
      <w:r>
        <w:rPr>
          <w:u w:val="single"/>
          <w:lang w:eastAsia="ko-KR"/>
        </w:rPr>
        <w:t>strong</w:t>
      </w:r>
      <w:r>
        <w:rPr>
          <w:lang w:eastAsia="ko-KR"/>
        </w:rPr>
        <w:t xml:space="preserve"> and </w:t>
      </w:r>
      <w:r>
        <w:rPr>
          <w:u w:val="single"/>
          <w:lang w:eastAsia="ko-KR"/>
        </w:rPr>
        <w:t>on the upswing</w:t>
      </w:r>
      <w:r>
        <w:rPr>
          <w:lang w:eastAsia="ko-KR"/>
        </w:rPr>
        <w:t>.</w:t>
      </w:r>
    </w:p>
    <w:p w14:paraId="0FB19C5D" w14:textId="77777777" w:rsidR="00223E0C" w:rsidRDefault="00223E0C" w:rsidP="00223E0C">
      <w:pPr>
        <w:rPr>
          <w:lang w:eastAsia="ko-KR"/>
        </w:rPr>
      </w:pPr>
      <w:r>
        <w:rPr>
          <w:lang w:eastAsia="ko-KR"/>
        </w:rPr>
        <w:t xml:space="preserve">Diccon </w:t>
      </w:r>
      <w:r w:rsidRPr="006C223C">
        <w:rPr>
          <w:rStyle w:val="Style13ptBold"/>
        </w:rPr>
        <w:t>Hyatt 8-20</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2BC84B11" w14:textId="77777777" w:rsidR="00223E0C" w:rsidRPr="00381DC2" w:rsidRDefault="00223E0C" w:rsidP="00223E0C">
      <w:pPr>
        <w:rPr>
          <w:sz w:val="16"/>
          <w:lang w:eastAsia="ko-KR"/>
        </w:rPr>
      </w:pPr>
      <w:r w:rsidRPr="00381DC2">
        <w:rPr>
          <w:sz w:val="16"/>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381DC2">
        <w:rPr>
          <w:sz w:val="16"/>
          <w:highlight w:val="yellow"/>
          <w:lang w:eastAsia="ko-KR"/>
        </w:rPr>
        <w:t>.</w:t>
      </w:r>
    </w:p>
    <w:p w14:paraId="3DF49641" w14:textId="77777777" w:rsidR="00223E0C" w:rsidRPr="00381DC2" w:rsidRDefault="00223E0C" w:rsidP="00223E0C">
      <w:pPr>
        <w:rPr>
          <w:sz w:val="16"/>
          <w:lang w:eastAsia="ko-KR"/>
        </w:rPr>
      </w:pPr>
      <w:r w:rsidRPr="00381DC2">
        <w:rPr>
          <w:sz w:val="16"/>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381DC2">
        <w:rPr>
          <w:sz w:val="16"/>
          <w:lang w:eastAsia="ko-KR"/>
        </w:rPr>
        <w:t xml:space="preserve">, the Bureau of Labor Statistics reported earlier this month. </w:t>
      </w:r>
      <w:r w:rsidRPr="001A70FD">
        <w:rPr>
          <w:rStyle w:val="Emphasis"/>
          <w:highlight w:val="yellow"/>
        </w:rPr>
        <w:t>Productivity bounced back</w:t>
      </w:r>
      <w:r w:rsidRPr="00381DC2">
        <w:rPr>
          <w:sz w:val="16"/>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381DC2">
        <w:rPr>
          <w:sz w:val="16"/>
          <w:lang w:eastAsia="ko-KR"/>
        </w:rPr>
        <w:t xml:space="preserve"> of 2.1%.1</w:t>
      </w:r>
    </w:p>
    <w:p w14:paraId="6B35159A" w14:textId="77777777" w:rsidR="00223E0C" w:rsidRPr="00381DC2" w:rsidRDefault="00223E0C" w:rsidP="00223E0C">
      <w:pPr>
        <w:rPr>
          <w:sz w:val="16"/>
          <w:lang w:eastAsia="ko-KR"/>
        </w:rPr>
      </w:pPr>
      <w:r w:rsidRPr="00381DC2">
        <w:rPr>
          <w:sz w:val="16"/>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381DC2">
        <w:rPr>
          <w:sz w:val="16"/>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381DC2">
        <w:rPr>
          <w:sz w:val="16"/>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381DC2">
        <w:rPr>
          <w:sz w:val="16"/>
          <w:lang w:eastAsia="ko-KR"/>
        </w:rPr>
        <w:t>.</w:t>
      </w:r>
    </w:p>
    <w:p w14:paraId="6E8A948D" w14:textId="77777777" w:rsidR="00223E0C" w:rsidRPr="00381DC2" w:rsidRDefault="00223E0C" w:rsidP="00223E0C">
      <w:pPr>
        <w:rPr>
          <w:sz w:val="16"/>
          <w:lang w:eastAsia="ko-KR"/>
        </w:rPr>
      </w:pPr>
      <w:r w:rsidRPr="00381DC2">
        <w:rPr>
          <w:sz w:val="16"/>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381DC2">
        <w:rPr>
          <w:sz w:val="16"/>
          <w:lang w:eastAsia="ko-KR"/>
        </w:rPr>
        <w:t>," economists at Wells Fargo Securities led by Sarah House wrote in a commentary this week.2</w:t>
      </w:r>
    </w:p>
    <w:p w14:paraId="5571DCBB" w14:textId="77777777" w:rsidR="00223E0C" w:rsidRPr="00381DC2" w:rsidRDefault="00223E0C" w:rsidP="00223E0C">
      <w:pPr>
        <w:rPr>
          <w:sz w:val="16"/>
          <w:lang w:eastAsia="ko-KR"/>
        </w:rPr>
      </w:pPr>
      <w:r w:rsidRPr="00381DC2">
        <w:rPr>
          <w:sz w:val="16"/>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381DC2">
        <w:rPr>
          <w:sz w:val="16"/>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0C2DE75A" w14:textId="77777777" w:rsidR="00223E0C" w:rsidRPr="00381DC2" w:rsidRDefault="00223E0C" w:rsidP="00223E0C">
      <w:pPr>
        <w:rPr>
          <w:sz w:val="16"/>
          <w:lang w:eastAsia="ko-KR"/>
        </w:rPr>
      </w:pPr>
      <w:r w:rsidRPr="00381DC2">
        <w:rPr>
          <w:sz w:val="16"/>
          <w:lang w:eastAsia="ko-KR"/>
        </w:rPr>
        <w:t xml:space="preserve">According to Wells Fargo economists, </w:t>
      </w:r>
      <w:r w:rsidRPr="001A70FD">
        <w:rPr>
          <w:rStyle w:val="StyleUnderline"/>
          <w:highlight w:val="yellow"/>
        </w:rPr>
        <w:t>there are</w:t>
      </w:r>
      <w:r w:rsidRPr="00381DC2">
        <w:rPr>
          <w:sz w:val="16"/>
          <w:lang w:eastAsia="ko-KR"/>
        </w:rPr>
        <w:t xml:space="preserve"> at least </w:t>
      </w:r>
      <w:r w:rsidRPr="001C57D2">
        <w:rPr>
          <w:rStyle w:val="Emphasis"/>
        </w:rPr>
        <w:t>three</w:t>
      </w:r>
      <w:r w:rsidRPr="00381DC2">
        <w:rPr>
          <w:sz w:val="16"/>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381DC2">
        <w:rPr>
          <w:sz w:val="16"/>
          <w:lang w:eastAsia="ko-KR"/>
        </w:rPr>
        <w:t xml:space="preserve"> these days and could continue to do so well into the future.</w:t>
      </w:r>
    </w:p>
    <w:p w14:paraId="58110D02" w14:textId="77777777" w:rsidR="00223E0C" w:rsidRPr="001C57D2" w:rsidRDefault="00223E0C" w:rsidP="00223E0C">
      <w:pPr>
        <w:rPr>
          <w:rStyle w:val="Emphasis"/>
        </w:rPr>
      </w:pPr>
      <w:r w:rsidRPr="001A70FD">
        <w:rPr>
          <w:rStyle w:val="Emphasis"/>
          <w:highlight w:val="yellow"/>
        </w:rPr>
        <w:t>Automation</w:t>
      </w:r>
    </w:p>
    <w:p w14:paraId="212CF11A" w14:textId="77777777" w:rsidR="00223E0C" w:rsidRPr="00381DC2" w:rsidRDefault="00223E0C" w:rsidP="00223E0C">
      <w:pPr>
        <w:rPr>
          <w:sz w:val="16"/>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381DC2">
        <w:rPr>
          <w:sz w:val="16"/>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381DC2">
        <w:rPr>
          <w:sz w:val="16"/>
          <w:lang w:eastAsia="ko-KR"/>
        </w:rPr>
        <w:t xml:space="preserve"> the adoption of </w:t>
      </w:r>
      <w:r w:rsidRPr="001C57D2">
        <w:rPr>
          <w:rStyle w:val="StyleUnderline"/>
        </w:rPr>
        <w:t xml:space="preserve">generative </w:t>
      </w:r>
      <w:r w:rsidRPr="001C57D2">
        <w:rPr>
          <w:rStyle w:val="Emphasis"/>
        </w:rPr>
        <w:t>AI</w:t>
      </w:r>
      <w:r w:rsidRPr="00381DC2">
        <w:rPr>
          <w:sz w:val="16"/>
          <w:lang w:eastAsia="ko-KR"/>
        </w:rPr>
        <w:t>, which could help some workers be more productive and, in some cases, even replace human workers entirely.</w:t>
      </w:r>
    </w:p>
    <w:p w14:paraId="542A3116" w14:textId="77777777" w:rsidR="00223E0C" w:rsidRPr="001C57D2" w:rsidRDefault="00223E0C" w:rsidP="00223E0C">
      <w:pPr>
        <w:rPr>
          <w:rStyle w:val="Emphasis"/>
        </w:rPr>
      </w:pPr>
      <w:r w:rsidRPr="001A70FD">
        <w:rPr>
          <w:rStyle w:val="Emphasis"/>
          <w:highlight w:val="yellow"/>
        </w:rPr>
        <w:t>Work From Home</w:t>
      </w:r>
    </w:p>
    <w:p w14:paraId="71A9ED22" w14:textId="77777777" w:rsidR="00223E0C" w:rsidRPr="00381DC2" w:rsidRDefault="00223E0C" w:rsidP="00223E0C">
      <w:pPr>
        <w:rPr>
          <w:sz w:val="16"/>
          <w:lang w:eastAsia="ko-KR"/>
        </w:rPr>
      </w:pPr>
      <w:r w:rsidRPr="00381DC2">
        <w:rPr>
          <w:sz w:val="16"/>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381DC2">
        <w:rPr>
          <w:sz w:val="16"/>
          <w:lang w:eastAsia="ko-KR"/>
        </w:rPr>
        <w:t>. The Wells Fargo economists noted the effect of remote work is "contested" in the business world, with some notable downsides, including making it harder for entry-level employees to learn from their colleagues.</w:t>
      </w:r>
    </w:p>
    <w:p w14:paraId="1EFB30E2" w14:textId="77777777" w:rsidR="00223E0C" w:rsidRPr="001C57D2" w:rsidRDefault="00223E0C" w:rsidP="00223E0C">
      <w:pPr>
        <w:rPr>
          <w:rStyle w:val="Emphasis"/>
        </w:rPr>
      </w:pPr>
      <w:r w:rsidRPr="001A70FD">
        <w:rPr>
          <w:rStyle w:val="Emphasis"/>
          <w:highlight w:val="yellow"/>
        </w:rPr>
        <w:t>Entrepreneurship</w:t>
      </w:r>
    </w:p>
    <w:p w14:paraId="258F0793" w14:textId="77777777" w:rsidR="00223E0C" w:rsidRPr="00381DC2" w:rsidRDefault="00223E0C" w:rsidP="00223E0C">
      <w:pPr>
        <w:rPr>
          <w:sz w:val="16"/>
          <w:lang w:eastAsia="ko-KR"/>
        </w:rPr>
      </w:pPr>
      <w:r w:rsidRPr="001C57D2">
        <w:rPr>
          <w:rStyle w:val="StyleUnderline"/>
        </w:rPr>
        <w:t xml:space="preserve">The pandemic's disruption turned out to be </w:t>
      </w:r>
      <w:r w:rsidRPr="001C57D2">
        <w:rPr>
          <w:rStyle w:val="Emphasis"/>
        </w:rPr>
        <w:t>innovative</w:t>
      </w:r>
      <w:r w:rsidRPr="00381DC2">
        <w:rPr>
          <w:sz w:val="16"/>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381DC2">
        <w:rPr>
          <w:sz w:val="16"/>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381DC2">
        <w:rPr>
          <w:sz w:val="16"/>
          <w:lang w:eastAsia="ko-KR"/>
        </w:rPr>
        <w:t>.</w:t>
      </w:r>
    </w:p>
    <w:p w14:paraId="7B225217" w14:textId="77777777" w:rsidR="00223E0C" w:rsidRPr="00381DC2" w:rsidRDefault="00223E0C" w:rsidP="00223E0C">
      <w:pPr>
        <w:rPr>
          <w:sz w:val="16"/>
          <w:lang w:eastAsia="ko-KR"/>
        </w:rPr>
      </w:pPr>
      <w:r w:rsidRPr="00381DC2">
        <w:rPr>
          <w:sz w:val="16"/>
          <w:lang w:eastAsia="ko-KR"/>
        </w:rPr>
        <w:t>Can It Last?</w:t>
      </w:r>
    </w:p>
    <w:p w14:paraId="6EB42554" w14:textId="77777777" w:rsidR="00223E0C" w:rsidRPr="00381DC2" w:rsidRDefault="00223E0C" w:rsidP="00223E0C">
      <w:pPr>
        <w:rPr>
          <w:sz w:val="16"/>
          <w:lang w:eastAsia="ko-KR"/>
        </w:rPr>
      </w:pPr>
      <w:r w:rsidRPr="001C57D2">
        <w:rPr>
          <w:rStyle w:val="StyleUnderline"/>
        </w:rPr>
        <w:t>Economists</w:t>
      </w:r>
      <w:r w:rsidRPr="00381DC2">
        <w:rPr>
          <w:sz w:val="16"/>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381DC2">
        <w:rPr>
          <w:sz w:val="16"/>
          <w:lang w:eastAsia="ko-KR"/>
        </w:rPr>
        <w:t xml:space="preserve"> of 2.1%. But not everyone is so optimistic. The Congressional Budget Office projects productivity will rise at 1.4% a year between 2025 and 2035.</w:t>
      </w:r>
    </w:p>
    <w:p w14:paraId="42D63FE8" w14:textId="77777777" w:rsidR="00223E0C" w:rsidRPr="00AD3E05" w:rsidRDefault="00223E0C" w:rsidP="00223E0C">
      <w:pPr>
        <w:pStyle w:val="Heading4"/>
        <w:rPr>
          <w:lang w:eastAsia="ko-KR"/>
        </w:rPr>
      </w:pPr>
      <w:r>
        <w:rPr>
          <w:lang w:eastAsia="ko-KR"/>
        </w:rPr>
        <w:t xml:space="preserve">Long-term and short-term trends </w:t>
      </w:r>
      <w:r>
        <w:rPr>
          <w:u w:val="single"/>
          <w:lang w:eastAsia="ko-KR"/>
        </w:rPr>
        <w:t>prove</w:t>
      </w:r>
      <w:r>
        <w:rPr>
          <w:lang w:eastAsia="ko-KR"/>
        </w:rPr>
        <w:t>.</w:t>
      </w:r>
    </w:p>
    <w:p w14:paraId="305E6E3D" w14:textId="77777777" w:rsidR="00223E0C" w:rsidRDefault="00223E0C" w:rsidP="00223E0C">
      <w:pPr>
        <w:rPr>
          <w:lang w:eastAsia="ko-KR"/>
        </w:rPr>
      </w:pPr>
      <w:r>
        <w:rPr>
          <w:lang w:eastAsia="ko-KR"/>
        </w:rPr>
        <w:t xml:space="preserve">Matt </w:t>
      </w:r>
      <w:r w:rsidRPr="001C040C">
        <w:rPr>
          <w:rStyle w:val="Style13ptBold"/>
        </w:rPr>
        <w:t>Gentzkow 8-9</w:t>
      </w:r>
      <w:r>
        <w:rPr>
          <w:lang w:eastAsia="ko-KR"/>
        </w:rPr>
        <w:t>, Investment Strategist, 8-9-25, “The Power of Productivity,” https://wealthstrategists.com/2025/08/09/the-power-of-productivity/</w:t>
      </w:r>
    </w:p>
    <w:p w14:paraId="31B7F486" w14:textId="77777777" w:rsidR="00223E0C" w:rsidRPr="00381DC2" w:rsidRDefault="00223E0C" w:rsidP="00223E0C">
      <w:pPr>
        <w:rPr>
          <w:sz w:val="16"/>
          <w:lang w:eastAsia="ko-KR"/>
        </w:rPr>
      </w:pPr>
      <w:r w:rsidRPr="0061054E">
        <w:rPr>
          <w:rStyle w:val="StyleUnderline"/>
        </w:rPr>
        <w:t xml:space="preserve">The </w:t>
      </w:r>
      <w:r w:rsidRPr="0061054E">
        <w:rPr>
          <w:rStyle w:val="Emphasis"/>
        </w:rPr>
        <w:t>Long-Term Trends</w:t>
      </w:r>
    </w:p>
    <w:p w14:paraId="792C94C3" w14:textId="77777777" w:rsidR="00223E0C" w:rsidRPr="00381DC2" w:rsidRDefault="00223E0C" w:rsidP="00223E0C">
      <w:pPr>
        <w:rPr>
          <w:sz w:val="16"/>
          <w:lang w:eastAsia="ko-KR"/>
        </w:rPr>
      </w:pPr>
      <w:r w:rsidRPr="00381DC2">
        <w:rPr>
          <w:sz w:val="16"/>
          <w:lang w:eastAsia="ko-KR"/>
        </w:rPr>
        <w:t xml:space="preserve">Since WWII, </w:t>
      </w:r>
      <w:r w:rsidRPr="0061054E">
        <w:rPr>
          <w:rStyle w:val="StyleUnderline"/>
        </w:rPr>
        <w:t xml:space="preserve">US </w:t>
      </w:r>
      <w:r w:rsidRPr="007D5316">
        <w:rPr>
          <w:rStyle w:val="Emphasis"/>
          <w:highlight w:val="yellow"/>
        </w:rPr>
        <w:t>labor</w:t>
      </w:r>
      <w:r w:rsidRPr="0061054E">
        <w:rPr>
          <w:rStyle w:val="StyleUnderline"/>
        </w:rPr>
        <w:t xml:space="preserve"> force </w:t>
      </w:r>
      <w:r w:rsidRPr="007D5316">
        <w:rPr>
          <w:rStyle w:val="Emphasis"/>
          <w:highlight w:val="yellow"/>
        </w:rPr>
        <w:t>productivity</w:t>
      </w:r>
      <w:r w:rsidRPr="00381DC2">
        <w:rPr>
          <w:sz w:val="16"/>
          <w:highlight w:val="yellow"/>
          <w:lang w:eastAsia="ko-KR"/>
        </w:rPr>
        <w:t xml:space="preserve"> </w:t>
      </w:r>
      <w:r w:rsidRPr="007D5316">
        <w:rPr>
          <w:rStyle w:val="StyleUnderline"/>
          <w:highlight w:val="yellow"/>
        </w:rPr>
        <w:t xml:space="preserve">has shown </w:t>
      </w:r>
      <w:r w:rsidRPr="007D5316">
        <w:rPr>
          <w:rStyle w:val="Emphasis"/>
          <w:highlight w:val="yellow"/>
        </w:rPr>
        <w:t>strength</w:t>
      </w:r>
      <w:r w:rsidRPr="0061054E">
        <w:rPr>
          <w:rStyle w:val="StyleUnderline"/>
        </w:rPr>
        <w:t xml:space="preserve"> over the </w:t>
      </w:r>
      <w:r w:rsidRPr="0061054E">
        <w:rPr>
          <w:rStyle w:val="Emphasis"/>
        </w:rPr>
        <w:t>long run</w:t>
      </w:r>
      <w:r w:rsidRPr="00381DC2">
        <w:rPr>
          <w:sz w:val="16"/>
          <w:lang w:eastAsia="ko-KR"/>
        </w:rPr>
        <w:t>, averaging over 2% per year, but the pace of growth has been cyclical. We can divide the post-WWII era into four distinct cycles of labor productivity growth:</w:t>
      </w:r>
    </w:p>
    <w:p w14:paraId="3E54061C" w14:textId="77777777" w:rsidR="00223E0C" w:rsidRPr="00381DC2" w:rsidRDefault="00223E0C" w:rsidP="00223E0C">
      <w:pPr>
        <w:rPr>
          <w:sz w:val="16"/>
          <w:lang w:eastAsia="ko-KR"/>
        </w:rPr>
      </w:pPr>
      <w:r w:rsidRPr="00381DC2">
        <w:rPr>
          <w:sz w:val="16"/>
          <w:lang w:eastAsia="ko-KR"/>
        </w:rPr>
        <w:t>1950-1970: +2.7% per year</w:t>
      </w:r>
    </w:p>
    <w:p w14:paraId="387B3105" w14:textId="77777777" w:rsidR="00223E0C" w:rsidRPr="00381DC2" w:rsidRDefault="00223E0C" w:rsidP="00223E0C">
      <w:pPr>
        <w:rPr>
          <w:sz w:val="16"/>
          <w:lang w:eastAsia="ko-KR"/>
        </w:rPr>
      </w:pPr>
      <w:r w:rsidRPr="00381DC2">
        <w:rPr>
          <w:sz w:val="16"/>
          <w:lang w:eastAsia="ko-KR"/>
        </w:rPr>
        <w:t>1971-1994: +1.7% per year</w:t>
      </w:r>
    </w:p>
    <w:p w14:paraId="69146647" w14:textId="77777777" w:rsidR="00223E0C" w:rsidRPr="00381DC2" w:rsidRDefault="00223E0C" w:rsidP="00223E0C">
      <w:pPr>
        <w:rPr>
          <w:sz w:val="16"/>
          <w:lang w:eastAsia="ko-KR"/>
        </w:rPr>
      </w:pPr>
      <w:r w:rsidRPr="00381DC2">
        <w:rPr>
          <w:sz w:val="16"/>
          <w:lang w:eastAsia="ko-KR"/>
        </w:rPr>
        <w:t>1995-2005: +2.8% per year</w:t>
      </w:r>
    </w:p>
    <w:p w14:paraId="4EA4AD59" w14:textId="77777777" w:rsidR="00223E0C" w:rsidRPr="00381DC2" w:rsidRDefault="00223E0C" w:rsidP="00223E0C">
      <w:pPr>
        <w:rPr>
          <w:sz w:val="16"/>
          <w:lang w:eastAsia="ko-KR"/>
        </w:rPr>
      </w:pPr>
      <w:r w:rsidRPr="00381DC2">
        <w:rPr>
          <w:sz w:val="16"/>
          <w:lang w:eastAsia="ko-KR"/>
        </w:rPr>
        <w:t>2006-2022: +1.6% per year</w:t>
      </w:r>
    </w:p>
    <w:p w14:paraId="1E9B1D54" w14:textId="77777777" w:rsidR="00223E0C" w:rsidRPr="00381DC2" w:rsidRDefault="00223E0C" w:rsidP="00223E0C">
      <w:pPr>
        <w:rPr>
          <w:sz w:val="16"/>
          <w:lang w:eastAsia="ko-KR"/>
        </w:rPr>
      </w:pPr>
      <w:r w:rsidRPr="00381DC2">
        <w:rPr>
          <w:lang w:eastAsia="ko-KR"/>
        </w:rPr>
        <w:t>[Chart Omitted]</w:t>
      </w:r>
    </w:p>
    <w:p w14:paraId="3FC0EBDE" w14:textId="77777777" w:rsidR="00223E0C" w:rsidRPr="00381DC2" w:rsidRDefault="00223E0C" w:rsidP="00223E0C">
      <w:pPr>
        <w:rPr>
          <w:sz w:val="16"/>
          <w:lang w:eastAsia="ko-KR"/>
        </w:rPr>
      </w:pPr>
      <w:r w:rsidRPr="00381DC2">
        <w:rPr>
          <w:sz w:val="16"/>
          <w:lang w:eastAsia="ko-KR"/>
        </w:rPr>
        <w:t xml:space="preserve">In 2023 and 2024, </w:t>
      </w:r>
      <w:r w:rsidRPr="0061054E">
        <w:rPr>
          <w:rStyle w:val="StyleUnderline"/>
        </w:rPr>
        <w:t>labor productivity grew at 1.9% and 2.7%,</w:t>
      </w:r>
      <w:r w:rsidRPr="00381DC2">
        <w:rPr>
          <w:sz w:val="16"/>
          <w:lang w:eastAsia="ko-KR"/>
        </w:rPr>
        <w:t xml:space="preserve"> respectively, more </w:t>
      </w:r>
      <w:r w:rsidRPr="0061054E">
        <w:rPr>
          <w:rStyle w:val="StyleUnderline"/>
        </w:rPr>
        <w:t xml:space="preserve">in line with </w:t>
      </w:r>
      <w:r w:rsidRPr="00F430FC">
        <w:rPr>
          <w:rStyle w:val="StyleUnderline"/>
          <w:highlight w:val="yellow"/>
        </w:rPr>
        <w:t xml:space="preserve">a </w:t>
      </w:r>
      <w:r w:rsidRPr="00F430FC">
        <w:rPr>
          <w:rStyle w:val="Emphasis"/>
          <w:highlight w:val="yellow"/>
        </w:rPr>
        <w:t>long-term upswing</w:t>
      </w:r>
      <w:r w:rsidRPr="00F430FC">
        <w:rPr>
          <w:rStyle w:val="StyleUnderline"/>
        </w:rPr>
        <w:t xml:space="preserve"> in </w:t>
      </w:r>
      <w:r w:rsidRPr="00F430FC">
        <w:rPr>
          <w:rStyle w:val="Emphasis"/>
        </w:rPr>
        <w:t>productivity</w:t>
      </w:r>
      <w:r w:rsidRPr="00381DC2">
        <w:rPr>
          <w:sz w:val="16"/>
          <w:lang w:eastAsia="ko-KR"/>
        </w:rPr>
        <w:t xml:space="preserve">. If we </w:t>
      </w:r>
      <w:r w:rsidRPr="00F430FC">
        <w:rPr>
          <w:rStyle w:val="StyleUnderline"/>
        </w:rPr>
        <w:t xml:space="preserve">are entering a </w:t>
      </w:r>
      <w:r w:rsidRPr="00F430FC">
        <w:rPr>
          <w:rStyle w:val="Emphasis"/>
        </w:rPr>
        <w:t>new cycle</w:t>
      </w:r>
      <w:r w:rsidRPr="00F430FC">
        <w:rPr>
          <w:rStyle w:val="StyleUnderline"/>
        </w:rPr>
        <w:t xml:space="preserve"> of stronger </w:t>
      </w:r>
      <w:r w:rsidRPr="00F430FC">
        <w:rPr>
          <w:rStyle w:val="Emphasis"/>
        </w:rPr>
        <w:t>productivity growth</w:t>
      </w:r>
      <w:r w:rsidRPr="00381DC2">
        <w:rPr>
          <w:sz w:val="16"/>
          <w:lang w:eastAsia="ko-KR"/>
        </w:rPr>
        <w:t>, there are a few combining forces driving the acceleration:</w:t>
      </w:r>
    </w:p>
    <w:p w14:paraId="67258102" w14:textId="77777777" w:rsidR="00223E0C" w:rsidRPr="00381DC2" w:rsidRDefault="00223E0C" w:rsidP="00223E0C">
      <w:pPr>
        <w:rPr>
          <w:sz w:val="16"/>
          <w:lang w:eastAsia="ko-KR"/>
        </w:rPr>
      </w:pPr>
      <w:r w:rsidRPr="0061054E">
        <w:rPr>
          <w:rStyle w:val="Emphasis"/>
        </w:rPr>
        <w:t>A</w:t>
      </w:r>
      <w:r w:rsidRPr="00381DC2">
        <w:rPr>
          <w:sz w:val="16"/>
          <w:lang w:eastAsia="ko-KR"/>
        </w:rPr>
        <w:t xml:space="preserve">rtificial </w:t>
      </w:r>
      <w:r w:rsidRPr="0061054E">
        <w:rPr>
          <w:rStyle w:val="Emphasis"/>
        </w:rPr>
        <w:t>i</w:t>
      </w:r>
      <w:r w:rsidRPr="00381DC2">
        <w:rPr>
          <w:sz w:val="16"/>
          <w:lang w:eastAsia="ko-KR"/>
        </w:rPr>
        <w:t xml:space="preserve">ntelligence: </w:t>
      </w:r>
      <w:r w:rsidRPr="00F430FC">
        <w:rPr>
          <w:rStyle w:val="StyleUnderline"/>
          <w:highlight w:val="yellow"/>
        </w:rPr>
        <w:t xml:space="preserve">Businesses are </w:t>
      </w:r>
      <w:r w:rsidRPr="00F430FC">
        <w:rPr>
          <w:rStyle w:val="Emphasis"/>
          <w:highlight w:val="yellow"/>
        </w:rPr>
        <w:t>investing aggressively</w:t>
      </w:r>
      <w:r w:rsidRPr="00F430FC">
        <w:rPr>
          <w:rStyle w:val="StyleUnderline"/>
          <w:highlight w:val="yellow"/>
        </w:rPr>
        <w:t xml:space="preserve"> in AI</w:t>
      </w:r>
      <w:r w:rsidRPr="0061054E">
        <w:rPr>
          <w:rStyle w:val="StyleUnderline"/>
        </w:rPr>
        <w:t xml:space="preserve"> technologies that </w:t>
      </w:r>
      <w:r w:rsidRPr="0061054E">
        <w:rPr>
          <w:rStyle w:val="Emphasis"/>
        </w:rPr>
        <w:t>reduce routine tasks</w:t>
      </w:r>
      <w:r w:rsidRPr="0061054E">
        <w:rPr>
          <w:rStyle w:val="StyleUnderline"/>
        </w:rPr>
        <w:t xml:space="preserve"> and </w:t>
      </w:r>
      <w:r w:rsidRPr="0061054E">
        <w:rPr>
          <w:rStyle w:val="Emphasis"/>
        </w:rPr>
        <w:t>enhance efficiencies</w:t>
      </w:r>
      <w:r w:rsidRPr="00381DC2">
        <w:rPr>
          <w:sz w:val="16"/>
          <w:lang w:eastAsia="ko-KR"/>
        </w:rPr>
        <w:t>.</w:t>
      </w:r>
    </w:p>
    <w:p w14:paraId="24D31001" w14:textId="77777777" w:rsidR="00223E0C" w:rsidRPr="00381DC2" w:rsidRDefault="00223E0C" w:rsidP="00223E0C">
      <w:pPr>
        <w:rPr>
          <w:sz w:val="16"/>
          <w:lang w:eastAsia="ko-KR"/>
        </w:rPr>
      </w:pPr>
      <w:r w:rsidRPr="00F430FC">
        <w:rPr>
          <w:rStyle w:val="Emphasis"/>
          <w:highlight w:val="yellow"/>
        </w:rPr>
        <w:t>Entrepreneurial boom</w:t>
      </w:r>
      <w:r w:rsidRPr="0061054E">
        <w:rPr>
          <w:rStyle w:val="StyleUnderline"/>
        </w:rPr>
        <w:t xml:space="preserve">: The U.S. has seen </w:t>
      </w:r>
      <w:r w:rsidRPr="0061054E">
        <w:rPr>
          <w:rStyle w:val="Emphasis"/>
        </w:rPr>
        <w:t>record</w:t>
      </w:r>
      <w:r w:rsidRPr="0061054E">
        <w:rPr>
          <w:rStyle w:val="StyleUnderline"/>
        </w:rPr>
        <w:t xml:space="preserve"> new business formations, signaling an </w:t>
      </w:r>
      <w:r w:rsidRPr="0061054E">
        <w:rPr>
          <w:rStyle w:val="Emphasis"/>
        </w:rPr>
        <w:t>uptick</w:t>
      </w:r>
      <w:r w:rsidRPr="0061054E">
        <w:rPr>
          <w:rStyle w:val="StyleUnderline"/>
        </w:rPr>
        <w:t xml:space="preserve"> in creative </w:t>
      </w:r>
      <w:r w:rsidRPr="0061054E">
        <w:rPr>
          <w:rStyle w:val="Emphasis"/>
        </w:rPr>
        <w:t>innovation</w:t>
      </w:r>
      <w:r w:rsidRPr="00381DC2">
        <w:rPr>
          <w:sz w:val="16"/>
          <w:lang w:eastAsia="ko-KR"/>
        </w:rPr>
        <w:t>.</w:t>
      </w:r>
    </w:p>
    <w:p w14:paraId="5019CDE1" w14:textId="77777777" w:rsidR="00223E0C" w:rsidRPr="00381DC2" w:rsidRDefault="00223E0C" w:rsidP="00223E0C">
      <w:pPr>
        <w:rPr>
          <w:sz w:val="16"/>
          <w:lang w:eastAsia="ko-KR"/>
        </w:rPr>
      </w:pPr>
      <w:r w:rsidRPr="00F430FC">
        <w:rPr>
          <w:rStyle w:val="Emphasis"/>
          <w:highlight w:val="yellow"/>
        </w:rPr>
        <w:t>Reshoring</w:t>
      </w:r>
      <w:r w:rsidRPr="00F430FC">
        <w:rPr>
          <w:rStyle w:val="StyleUnderline"/>
          <w:highlight w:val="yellow"/>
        </w:rPr>
        <w:t xml:space="preserve"> and </w:t>
      </w:r>
      <w:r w:rsidRPr="00F430FC">
        <w:rPr>
          <w:rStyle w:val="Emphasis"/>
          <w:highlight w:val="yellow"/>
        </w:rPr>
        <w:t>manufacturing</w:t>
      </w:r>
      <w:r w:rsidRPr="0061054E">
        <w:rPr>
          <w:rStyle w:val="StyleUnderline"/>
        </w:rPr>
        <w:t xml:space="preserve">: Strategic </w:t>
      </w:r>
      <w:r w:rsidRPr="00F430FC">
        <w:rPr>
          <w:rStyle w:val="StyleUnderline"/>
        </w:rPr>
        <w:t xml:space="preserve">efforts to </w:t>
      </w:r>
      <w:r w:rsidRPr="00F430FC">
        <w:rPr>
          <w:rStyle w:val="Emphasis"/>
        </w:rPr>
        <w:t>bring back production</w:t>
      </w:r>
      <w:r w:rsidRPr="0061054E">
        <w:rPr>
          <w:rStyle w:val="StyleUnderline"/>
        </w:rPr>
        <w:t xml:space="preserve"> capacity, particularly in semiconductors and advanced manufacturing</w:t>
      </w:r>
      <w:r w:rsidRPr="00381DC2">
        <w:rPr>
          <w:sz w:val="16"/>
          <w:lang w:eastAsia="ko-KR"/>
        </w:rPr>
        <w:t>.</w:t>
      </w:r>
    </w:p>
    <w:p w14:paraId="08FC1093" w14:textId="77777777" w:rsidR="00223E0C" w:rsidRPr="00381DC2" w:rsidRDefault="00223E0C" w:rsidP="00223E0C">
      <w:pPr>
        <w:rPr>
          <w:sz w:val="16"/>
          <w:lang w:eastAsia="ko-KR"/>
        </w:rPr>
      </w:pPr>
      <w:r w:rsidRPr="00F430FC">
        <w:rPr>
          <w:rStyle w:val="Emphasis"/>
          <w:highlight w:val="yellow"/>
        </w:rPr>
        <w:t>Hybrid work</w:t>
      </w:r>
      <w:r w:rsidRPr="00F430FC">
        <w:rPr>
          <w:rStyle w:val="StyleUnderline"/>
          <w:highlight w:val="yellow"/>
        </w:rPr>
        <w:t xml:space="preserve"> models</w:t>
      </w:r>
      <w:r w:rsidRPr="00381DC2">
        <w:rPr>
          <w:sz w:val="16"/>
          <w:lang w:eastAsia="ko-KR"/>
        </w:rPr>
        <w:t xml:space="preserve">: More </w:t>
      </w:r>
      <w:r w:rsidRPr="0061054E">
        <w:rPr>
          <w:rStyle w:val="StyleUnderline"/>
        </w:rPr>
        <w:t>flexible work arrangements have</w:t>
      </w:r>
      <w:r w:rsidRPr="00381DC2">
        <w:rPr>
          <w:sz w:val="16"/>
          <w:lang w:eastAsia="ko-KR"/>
        </w:rPr>
        <w:t xml:space="preserve"> in many cases </w:t>
      </w:r>
      <w:r w:rsidRPr="0061054E">
        <w:rPr>
          <w:rStyle w:val="Emphasis"/>
        </w:rPr>
        <w:t>increased output</w:t>
      </w:r>
      <w:r w:rsidRPr="00381DC2">
        <w:rPr>
          <w:sz w:val="16"/>
          <w:lang w:eastAsia="ko-KR"/>
        </w:rPr>
        <w:t>.</w:t>
      </w:r>
    </w:p>
    <w:p w14:paraId="49149717" w14:textId="77777777" w:rsidR="00223E0C" w:rsidRPr="00381DC2" w:rsidRDefault="00223E0C" w:rsidP="00223E0C">
      <w:pPr>
        <w:rPr>
          <w:sz w:val="16"/>
          <w:lang w:eastAsia="ko-KR"/>
        </w:rPr>
      </w:pPr>
      <w:r w:rsidRPr="00381DC2">
        <w:rPr>
          <w:sz w:val="16"/>
          <w:lang w:eastAsia="ko-KR"/>
        </w:rPr>
        <w:t xml:space="preserve">Taken together, </w:t>
      </w:r>
      <w:r w:rsidRPr="0061054E">
        <w:rPr>
          <w:rStyle w:val="StyleUnderline"/>
        </w:rPr>
        <w:t>these dynamics</w:t>
      </w:r>
      <w:r w:rsidRPr="00381DC2">
        <w:rPr>
          <w:sz w:val="16"/>
          <w:lang w:eastAsia="ko-KR"/>
        </w:rPr>
        <w:t xml:space="preserve"> I think </w:t>
      </w:r>
      <w:r w:rsidRPr="00F430FC">
        <w:rPr>
          <w:rStyle w:val="StyleUnderline"/>
          <w:highlight w:val="yellow"/>
        </w:rPr>
        <w:t xml:space="preserve">suggest </w:t>
      </w:r>
      <w:r w:rsidRPr="00F430FC">
        <w:rPr>
          <w:rStyle w:val="Emphasis"/>
          <w:highlight w:val="yellow"/>
        </w:rPr>
        <w:t>more</w:t>
      </w:r>
      <w:r w:rsidRPr="00F430FC">
        <w:rPr>
          <w:rStyle w:val="StyleUnderline"/>
          <w:highlight w:val="yellow"/>
        </w:rPr>
        <w:t xml:space="preserve"> than just a </w:t>
      </w:r>
      <w:r w:rsidRPr="00F430FC">
        <w:rPr>
          <w:rStyle w:val="Emphasis"/>
          <w:highlight w:val="yellow"/>
        </w:rPr>
        <w:t>post-pandemic bounce</w:t>
      </w:r>
      <w:r w:rsidRPr="0061054E">
        <w:rPr>
          <w:rStyle w:val="StyleUnderline"/>
        </w:rPr>
        <w:t xml:space="preserve">. They are </w:t>
      </w:r>
      <w:r w:rsidRPr="0061054E">
        <w:rPr>
          <w:rStyle w:val="Emphasis"/>
        </w:rPr>
        <w:t>structural shifts</w:t>
      </w:r>
      <w:r w:rsidRPr="00381DC2">
        <w:rPr>
          <w:sz w:val="16"/>
          <w:lang w:eastAsia="ko-KR"/>
        </w:rPr>
        <w:t xml:space="preserve"> in how, when, and where work gets done.</w:t>
      </w:r>
    </w:p>
    <w:p w14:paraId="35F53655" w14:textId="77777777" w:rsidR="00223E0C" w:rsidRPr="00381DC2" w:rsidRDefault="00223E0C" w:rsidP="00223E0C">
      <w:pPr>
        <w:rPr>
          <w:sz w:val="16"/>
          <w:lang w:eastAsia="ko-KR"/>
        </w:rPr>
      </w:pPr>
      <w:r w:rsidRPr="00381DC2">
        <w:rPr>
          <w:sz w:val="16"/>
          <w:lang w:eastAsia="ko-KR"/>
        </w:rPr>
        <w:t>Impact for Investors</w:t>
      </w:r>
    </w:p>
    <w:p w14:paraId="1B3220B7" w14:textId="77777777" w:rsidR="00223E0C" w:rsidRPr="00381DC2" w:rsidRDefault="00223E0C" w:rsidP="00223E0C">
      <w:pPr>
        <w:rPr>
          <w:sz w:val="16"/>
          <w:lang w:eastAsia="ko-KR"/>
        </w:rPr>
      </w:pPr>
      <w:r w:rsidRPr="00381DC2">
        <w:rPr>
          <w:sz w:val="16"/>
          <w:lang w:eastAsia="ko-KR"/>
        </w:rPr>
        <w:t xml:space="preserve">Productivity is an important engine in long-term economic progress but also financial markets. </w:t>
      </w:r>
      <w:r w:rsidRPr="00F430FC">
        <w:rPr>
          <w:rStyle w:val="StyleUnderline"/>
          <w:highlight w:val="yellow"/>
        </w:rPr>
        <w:t>When companies</w:t>
      </w:r>
      <w:r w:rsidRPr="0061054E">
        <w:rPr>
          <w:rStyle w:val="StyleUnderline"/>
        </w:rPr>
        <w:t xml:space="preserve"> can </w:t>
      </w:r>
      <w:r w:rsidRPr="00F430FC">
        <w:rPr>
          <w:rStyle w:val="Emphasis"/>
          <w:highlight w:val="yellow"/>
        </w:rPr>
        <w:t>produce more</w:t>
      </w:r>
      <w:r w:rsidRPr="0061054E">
        <w:rPr>
          <w:rStyle w:val="StyleUnderline"/>
        </w:rPr>
        <w:t xml:space="preserve"> with the same labor force, </w:t>
      </w:r>
      <w:r w:rsidRPr="00F430FC">
        <w:rPr>
          <w:rStyle w:val="Emphasis"/>
          <w:highlight w:val="yellow"/>
        </w:rPr>
        <w:t>margins expand</w:t>
      </w:r>
      <w:r w:rsidRPr="00F430FC">
        <w:rPr>
          <w:rStyle w:val="StyleUnderline"/>
          <w:highlight w:val="yellow"/>
        </w:rPr>
        <w:t xml:space="preserve"> and </w:t>
      </w:r>
      <w:r w:rsidRPr="00F430FC">
        <w:rPr>
          <w:rStyle w:val="Emphasis"/>
          <w:highlight w:val="yellow"/>
        </w:rPr>
        <w:t>returns</w:t>
      </w:r>
      <w:r w:rsidRPr="00F430FC">
        <w:rPr>
          <w:rStyle w:val="StyleUnderline"/>
          <w:highlight w:val="yellow"/>
        </w:rPr>
        <w:t xml:space="preserve"> on capital </w:t>
      </w:r>
      <w:r w:rsidRPr="00F430FC">
        <w:rPr>
          <w:rStyle w:val="Emphasis"/>
          <w:highlight w:val="yellow"/>
        </w:rPr>
        <w:t>improve</w:t>
      </w:r>
      <w:r w:rsidRPr="00381DC2">
        <w:rPr>
          <w:sz w:val="16"/>
          <w:highlight w:val="yellow"/>
          <w:lang w:eastAsia="ko-KR"/>
        </w:rPr>
        <w:t xml:space="preserve">, </w:t>
      </w:r>
      <w:r w:rsidRPr="00F430FC">
        <w:rPr>
          <w:rStyle w:val="StyleUnderline"/>
          <w:highlight w:val="yellow"/>
        </w:rPr>
        <w:t xml:space="preserve">creating a </w:t>
      </w:r>
      <w:r w:rsidRPr="00F430FC">
        <w:rPr>
          <w:rStyle w:val="Emphasis"/>
          <w:highlight w:val="yellow"/>
        </w:rPr>
        <w:t>powerful feedback loop</w:t>
      </w:r>
      <w:r w:rsidRPr="00381DC2">
        <w:rPr>
          <w:sz w:val="16"/>
          <w:highlight w:val="yellow"/>
          <w:lang w:eastAsia="ko-KR"/>
        </w:rPr>
        <w:t>:</w:t>
      </w:r>
    </w:p>
    <w:p w14:paraId="6D1DCB0B" w14:textId="77777777" w:rsidR="00223E0C" w:rsidRPr="0061054E" w:rsidRDefault="00223E0C" w:rsidP="00223E0C">
      <w:pPr>
        <w:rPr>
          <w:rStyle w:val="StyleUnderline"/>
        </w:rPr>
      </w:pPr>
      <w:r w:rsidRPr="0061054E">
        <w:rPr>
          <w:rStyle w:val="StyleUnderline"/>
        </w:rPr>
        <w:t>Higher productivity → higher corporate earnings → higher wages →</w:t>
      </w:r>
    </w:p>
    <w:p w14:paraId="2B03588A" w14:textId="77777777" w:rsidR="00223E0C" w:rsidRPr="00381DC2" w:rsidRDefault="00223E0C" w:rsidP="00223E0C">
      <w:pPr>
        <w:rPr>
          <w:sz w:val="16"/>
          <w:lang w:eastAsia="ko-KR"/>
        </w:rPr>
      </w:pPr>
      <w:r w:rsidRPr="0061054E">
        <w:rPr>
          <w:rStyle w:val="StyleUnderline"/>
        </w:rPr>
        <w:t xml:space="preserve">higher consumption → </w:t>
      </w:r>
      <w:r w:rsidRPr="00F430FC">
        <w:rPr>
          <w:rStyle w:val="Emphasis"/>
          <w:highlight w:val="yellow"/>
        </w:rPr>
        <w:t>stronger GDP</w:t>
      </w:r>
      <w:r w:rsidRPr="00381DC2">
        <w:rPr>
          <w:sz w:val="16"/>
          <w:lang w:eastAsia="ko-KR"/>
        </w:rPr>
        <w:t xml:space="preserve"> </w:t>
      </w:r>
      <w:r w:rsidRPr="0061054E">
        <w:rPr>
          <w:rStyle w:val="StyleUnderline"/>
        </w:rPr>
        <w:t>→ higher asset prices</w:t>
      </w:r>
    </w:p>
    <w:p w14:paraId="3A685D35" w14:textId="77777777" w:rsidR="00223E0C" w:rsidRPr="00381DC2" w:rsidRDefault="00223E0C" w:rsidP="00223E0C">
      <w:pPr>
        <w:rPr>
          <w:sz w:val="16"/>
          <w:lang w:eastAsia="ko-KR"/>
        </w:rPr>
      </w:pPr>
      <w:r w:rsidRPr="00381DC2">
        <w:rPr>
          <w:sz w:val="16"/>
          <w:lang w:eastAsia="ko-KR"/>
        </w:rPr>
        <w:t xml:space="preserve">But </w:t>
      </w:r>
      <w:r w:rsidRPr="0061054E">
        <w:rPr>
          <w:rStyle w:val="StyleUnderline"/>
        </w:rPr>
        <w:t xml:space="preserve">have </w:t>
      </w:r>
      <w:r w:rsidRPr="00CB1BE3">
        <w:rPr>
          <w:rStyle w:val="Emphasis"/>
        </w:rPr>
        <w:t>investors</w:t>
      </w:r>
      <w:r w:rsidRPr="0061054E">
        <w:rPr>
          <w:rStyle w:val="StyleUnderline"/>
        </w:rPr>
        <w:t xml:space="preserve"> been </w:t>
      </w:r>
      <w:r w:rsidRPr="00CB1BE3">
        <w:rPr>
          <w:rStyle w:val="Emphasis"/>
        </w:rPr>
        <w:t>rewarded</w:t>
      </w:r>
      <w:r w:rsidRPr="0061054E">
        <w:rPr>
          <w:rStyle w:val="StyleUnderline"/>
        </w:rPr>
        <w:t xml:space="preserve"> </w:t>
      </w:r>
      <w:r w:rsidRPr="00CB1BE3">
        <w:rPr>
          <w:rStyle w:val="StyleUnderline"/>
        </w:rPr>
        <w:t>during cycles of increased productivity</w:t>
      </w:r>
      <w:r w:rsidRPr="00381DC2">
        <w:rPr>
          <w:sz w:val="16"/>
          <w:lang w:eastAsia="ko-KR"/>
        </w:rPr>
        <w:t>? Yes. Here’s the same chart with the average S&amp;P annual return during the same periods:</w:t>
      </w:r>
    </w:p>
    <w:p w14:paraId="50CC8123" w14:textId="77777777" w:rsidR="00223E0C" w:rsidRPr="00381DC2" w:rsidRDefault="00223E0C" w:rsidP="00223E0C">
      <w:pPr>
        <w:rPr>
          <w:sz w:val="16"/>
          <w:lang w:eastAsia="ko-KR"/>
        </w:rPr>
      </w:pPr>
      <w:r w:rsidRPr="00381DC2">
        <w:rPr>
          <w:lang w:eastAsia="ko-KR"/>
        </w:rPr>
        <w:t>[Chart Omitted]</w:t>
      </w:r>
    </w:p>
    <w:p w14:paraId="5082EF1C" w14:textId="77777777" w:rsidR="00223E0C" w:rsidRDefault="00223E0C" w:rsidP="00223E0C">
      <w:pPr>
        <w:rPr>
          <w:sz w:val="16"/>
          <w:lang w:eastAsia="ko-KR"/>
        </w:rPr>
      </w:pPr>
      <w:r w:rsidRPr="00381DC2">
        <w:rPr>
          <w:sz w:val="16"/>
          <w:lang w:eastAsia="ko-KR"/>
        </w:rPr>
        <w:t xml:space="preserve">Of course, many </w:t>
      </w:r>
      <w:r w:rsidRPr="00CB1BE3">
        <w:rPr>
          <w:rStyle w:val="StyleUnderline"/>
        </w:rPr>
        <w:t xml:space="preserve">factors influence </w:t>
      </w:r>
      <w:r w:rsidRPr="00CB1BE3">
        <w:rPr>
          <w:rStyle w:val="Emphasis"/>
        </w:rPr>
        <w:t>equity returns</w:t>
      </w:r>
      <w:r w:rsidRPr="00381DC2">
        <w:rPr>
          <w:sz w:val="16"/>
          <w:lang w:eastAsia="ko-KR"/>
        </w:rPr>
        <w:t xml:space="preserve">, and past performance is not a guarantee of future results, but the recent uptick in productivity is a </w:t>
      </w:r>
      <w:r w:rsidRPr="00DF7495">
        <w:rPr>
          <w:rStyle w:val="Emphasis"/>
        </w:rPr>
        <w:t>positive signal</w:t>
      </w:r>
      <w:r w:rsidRPr="00381DC2">
        <w:rPr>
          <w:sz w:val="16"/>
          <w:lang w:eastAsia="ko-KR"/>
        </w:rPr>
        <w:t xml:space="preserve"> as we move ahead!</w:t>
      </w:r>
    </w:p>
    <w:p w14:paraId="2B3B9CC5" w14:textId="3242F729" w:rsidR="00223E0C" w:rsidRDefault="00223E0C" w:rsidP="00223E0C">
      <w:pPr>
        <w:pStyle w:val="Heading3"/>
      </w:pPr>
      <w:r>
        <w:t>AT: Productivity</w:t>
      </w:r>
    </w:p>
    <w:p w14:paraId="28FA05F0" w14:textId="77777777" w:rsidR="00223E0C" w:rsidRPr="00584FD9" w:rsidRDefault="00223E0C" w:rsidP="00223E0C">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1AC28FE5" w14:textId="77777777" w:rsidR="00223E0C" w:rsidRPr="00A257F7" w:rsidRDefault="00223E0C" w:rsidP="00223E0C">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35171783" w14:textId="77777777" w:rsidR="00223E0C" w:rsidRPr="00381DC2" w:rsidRDefault="00223E0C" w:rsidP="00223E0C">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51EDD5D4" w14:textId="77777777" w:rsidR="00223E0C" w:rsidRPr="00381DC2" w:rsidRDefault="00223E0C" w:rsidP="00223E0C">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2C310CAB" w14:textId="77777777" w:rsidR="00223E0C" w:rsidRPr="00381DC2" w:rsidRDefault="00223E0C" w:rsidP="00223E0C">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0BFD01D" w14:textId="77777777" w:rsidR="00223E0C" w:rsidRPr="00381DC2" w:rsidRDefault="00223E0C" w:rsidP="00223E0C">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099FDA21" w14:textId="77777777" w:rsidR="00223E0C" w:rsidRDefault="00223E0C" w:rsidP="00223E0C">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547FE58D" w14:textId="77777777" w:rsidR="00223E0C" w:rsidRPr="00937756" w:rsidRDefault="00223E0C" w:rsidP="00223E0C">
      <w:pPr>
        <w:pStyle w:val="Heading4"/>
      </w:pPr>
      <w:r>
        <w:t xml:space="preserve">Wage-led productivity growth </w:t>
      </w:r>
      <w:r w:rsidRPr="00CD5698">
        <w:rPr>
          <w:u w:val="single"/>
        </w:rPr>
        <w:t>can’t solve</w:t>
      </w:r>
      <w:r>
        <w:t xml:space="preserve">. </w:t>
      </w:r>
    </w:p>
    <w:p w14:paraId="49962997" w14:textId="77777777" w:rsidR="00223E0C" w:rsidRPr="004B47B8" w:rsidRDefault="00223E0C" w:rsidP="00223E0C">
      <w:r>
        <w:t xml:space="preserve">Sem </w:t>
      </w:r>
      <w:r w:rsidRPr="003C63C2">
        <w:rPr>
          <w:rStyle w:val="Style13ptBold"/>
        </w:rPr>
        <w:t>Vandekerckhove 18</w:t>
      </w:r>
      <w:r>
        <w:t>, Senior Researcher, Research Institute for Work and Society, KU Leuven, June 2018, “</w:t>
      </w:r>
      <w:r w:rsidRPr="004B47B8">
        <w:t>Inclusive Growth Through Collective Bargaining In Europe</w:t>
      </w:r>
      <w:r>
        <w:t>,” CAWIE Research Paper 3.1, https://theses.hal.science/tel-03264365/document</w:t>
      </w:r>
    </w:p>
    <w:p w14:paraId="20C657C1" w14:textId="77777777" w:rsidR="00223E0C" w:rsidRPr="00381DC2" w:rsidRDefault="00223E0C" w:rsidP="00223E0C">
      <w:pPr>
        <w:rPr>
          <w:sz w:val="16"/>
        </w:rPr>
      </w:pPr>
      <w:r w:rsidRPr="00381DC2">
        <w:rPr>
          <w:sz w:val="16"/>
        </w:rPr>
        <w:t xml:space="preserve">1.4 </w:t>
      </w:r>
      <w:r w:rsidRPr="00F71FEE">
        <w:rPr>
          <w:rStyle w:val="Emphasis"/>
          <w:highlight w:val="yellow"/>
        </w:rPr>
        <w:t>Competitiveness</w:t>
      </w:r>
      <w:r w:rsidRPr="00F71FEE">
        <w:rPr>
          <w:rStyle w:val="StyleUnderline"/>
          <w:highlight w:val="yellow"/>
        </w:rPr>
        <w:t xml:space="preserve"> is a </w:t>
      </w:r>
      <w:r w:rsidRPr="00F71FEE">
        <w:rPr>
          <w:rStyle w:val="Emphasis"/>
          <w:highlight w:val="yellow"/>
        </w:rPr>
        <w:t>worry</w:t>
      </w:r>
      <w:r w:rsidRPr="00F71FEE">
        <w:rPr>
          <w:rStyle w:val="StyleUnderline"/>
          <w:highlight w:val="yellow"/>
        </w:rPr>
        <w:t xml:space="preserve"> for </w:t>
      </w:r>
      <w:r w:rsidRPr="00F71FEE">
        <w:rPr>
          <w:rStyle w:val="Emphasis"/>
          <w:highlight w:val="yellow"/>
        </w:rPr>
        <w:t>everybody</w:t>
      </w:r>
    </w:p>
    <w:p w14:paraId="74214F0B" w14:textId="77777777" w:rsidR="00223E0C" w:rsidRPr="00381DC2" w:rsidRDefault="00223E0C" w:rsidP="00223E0C">
      <w:pPr>
        <w:rPr>
          <w:sz w:val="16"/>
        </w:rPr>
      </w:pPr>
      <w:r w:rsidRPr="00381DC2">
        <w:rPr>
          <w:sz w:val="16"/>
        </w:rPr>
        <w:t xml:space="preserve">The </w:t>
      </w:r>
      <w:r w:rsidRPr="002076C7">
        <w:rPr>
          <w:rStyle w:val="Emphasis"/>
        </w:rPr>
        <w:t>constraints</w:t>
      </w:r>
      <w:r w:rsidRPr="002076C7">
        <w:rPr>
          <w:rStyle w:val="StyleUnderline"/>
        </w:rPr>
        <w:t xml:space="preserve"> on </w:t>
      </w:r>
      <w:r w:rsidRPr="002076C7">
        <w:rPr>
          <w:rStyle w:val="Emphasis"/>
        </w:rPr>
        <w:t>bargaining</w:t>
      </w:r>
      <w:r w:rsidRPr="002076C7">
        <w:rPr>
          <w:rStyle w:val="StyleUnderline"/>
        </w:rPr>
        <w:t xml:space="preserve"> imposed by </w:t>
      </w:r>
      <w:r w:rsidRPr="002076C7">
        <w:rPr>
          <w:rStyle w:val="Emphasis"/>
        </w:rPr>
        <w:t>competitiveness</w:t>
      </w:r>
      <w:r w:rsidRPr="00381DC2">
        <w:rPr>
          <w:sz w:val="16"/>
        </w:rPr>
        <w:t xml:space="preserve"> were addressed in many, if not all interviews. The Belgian service sector union LBC-NVK points out that service sectors that until recently were considered to be ‘shielded’ from competition (for example, banks, retail) are now experiencing mergers and takeovers by international groups. </w:t>
      </w:r>
      <w:r w:rsidRPr="002076C7">
        <w:rPr>
          <w:rStyle w:val="StyleUnderline"/>
        </w:rPr>
        <w:t xml:space="preserve">As activities or investments can be moved, the </w:t>
      </w:r>
      <w:r w:rsidRPr="002076C7">
        <w:rPr>
          <w:rStyle w:val="Emphasis"/>
        </w:rPr>
        <w:t>bargaining power</w:t>
      </w:r>
      <w:r w:rsidRPr="002076C7">
        <w:rPr>
          <w:rStyle w:val="StyleUnderline"/>
        </w:rPr>
        <w:t xml:space="preserve"> of unions </w:t>
      </w:r>
      <w:r w:rsidRPr="002076C7">
        <w:rPr>
          <w:rStyle w:val="Emphasis"/>
        </w:rPr>
        <w:t>weakens</w:t>
      </w:r>
      <w:r w:rsidRPr="002076C7">
        <w:rPr>
          <w:rStyle w:val="StyleUnderline"/>
        </w:rPr>
        <w:t xml:space="preserve"> and businesses slipstream into low-road strategies, leading to an </w:t>
      </w:r>
      <w:r w:rsidRPr="002076C7">
        <w:rPr>
          <w:rStyle w:val="Emphasis"/>
        </w:rPr>
        <w:t>undercutting</w:t>
      </w:r>
      <w:r w:rsidRPr="002076C7">
        <w:rPr>
          <w:rStyle w:val="StyleUnderline"/>
        </w:rPr>
        <w:t xml:space="preserve"> of wages. This is a</w:t>
      </w:r>
      <w:r w:rsidRPr="00381DC2">
        <w:rPr>
          <w:sz w:val="16"/>
        </w:rPr>
        <w:t xml:space="preserve"> prime example of a </w:t>
      </w:r>
      <w:r w:rsidRPr="002076C7">
        <w:rPr>
          <w:rStyle w:val="Emphasis"/>
        </w:rPr>
        <w:t>coordination problem</w:t>
      </w:r>
      <w:r w:rsidRPr="00381DC2">
        <w:rPr>
          <w:sz w:val="16"/>
        </w:rPr>
        <w:t xml:space="preserve">, because competition within the EU prevents wage increases, for instance in the east (Drahokoupil &amp; Piasna, 2017; Galgoczi, 2017). The image that is often used is that of </w:t>
      </w:r>
      <w:r w:rsidRPr="002076C7">
        <w:rPr>
          <w:rStyle w:val="StyleUnderline"/>
        </w:rPr>
        <w:t xml:space="preserve">a </w:t>
      </w:r>
      <w:r w:rsidRPr="002076C7">
        <w:rPr>
          <w:rStyle w:val="Emphasis"/>
        </w:rPr>
        <w:t>competitiveness ‘gap’</w:t>
      </w:r>
      <w:r w:rsidRPr="00381DC2">
        <w:rPr>
          <w:sz w:val="16"/>
        </w:rPr>
        <w:t xml:space="preserve">, which </w:t>
      </w:r>
      <w:r w:rsidRPr="002076C7">
        <w:rPr>
          <w:rStyle w:val="StyleUnderline"/>
        </w:rPr>
        <w:t>exerts downward pressure on wages</w:t>
      </w:r>
      <w:r w:rsidRPr="00381DC2">
        <w:rPr>
          <w:sz w:val="16"/>
        </w:rPr>
        <w:t xml:space="preserve">. In Finland, this gap is estimated at between 10 and 15 per cent, which the employers’ federations EK and TI say is due to wage claims. The </w:t>
      </w:r>
      <w:r w:rsidRPr="00F71FEE">
        <w:rPr>
          <w:rStyle w:val="StyleUnderline"/>
          <w:highlight w:val="yellow"/>
        </w:rPr>
        <w:t>unions</w:t>
      </w:r>
      <w:r w:rsidRPr="00381DC2">
        <w:rPr>
          <w:sz w:val="16"/>
        </w:rPr>
        <w:t xml:space="preserve">, on the other hand, </w:t>
      </w:r>
      <w:r w:rsidRPr="00F71FEE">
        <w:rPr>
          <w:rStyle w:val="StyleUnderline"/>
          <w:highlight w:val="yellow"/>
        </w:rPr>
        <w:t xml:space="preserve">point to </w:t>
      </w:r>
      <w:r w:rsidRPr="00F71FEE">
        <w:rPr>
          <w:rStyle w:val="Emphasis"/>
          <w:highlight w:val="yellow"/>
        </w:rPr>
        <w:t>slower productivity growth</w:t>
      </w:r>
      <w:r w:rsidRPr="00F71FEE">
        <w:rPr>
          <w:rStyle w:val="StyleUnderline"/>
          <w:highlight w:val="yellow"/>
        </w:rPr>
        <w:t xml:space="preserve"> compared with </w:t>
      </w:r>
      <w:r w:rsidRPr="00F71FEE">
        <w:rPr>
          <w:rStyle w:val="Emphasis"/>
          <w:highlight w:val="yellow"/>
        </w:rPr>
        <w:t>competing countries</w:t>
      </w:r>
      <w:r w:rsidRPr="002076C7">
        <w:rPr>
          <w:rStyle w:val="StyleUnderline"/>
        </w:rPr>
        <w:t xml:space="preserve"> and the </w:t>
      </w:r>
      <w:r w:rsidRPr="002076C7">
        <w:rPr>
          <w:rStyle w:val="Emphasis"/>
        </w:rPr>
        <w:t>decline</w:t>
      </w:r>
      <w:r w:rsidRPr="002076C7">
        <w:rPr>
          <w:rStyle w:val="StyleUnderline"/>
        </w:rPr>
        <w:t xml:space="preserve"> of the Nokia-cluster</w:t>
      </w:r>
      <w:r w:rsidRPr="00381DC2">
        <w:rPr>
          <w:sz w:val="16"/>
        </w:rPr>
        <w:t>. In either case, the social partners had to accept an internal devaluation through wage moderation and similar measures in the short term. In Belgium there is a poorly quantified ‘historical wage gap’ (as the measured wage gap resulting from wage drift since 1996 is closed) that, according to the revision of the ‘wage norm’, is supposed to absorb half of potential wage increases if wage margins turn out to have been calculated too conservatively by planners.</w:t>
      </w:r>
    </w:p>
    <w:p w14:paraId="3CE24139" w14:textId="77777777" w:rsidR="00223E0C" w:rsidRPr="00381DC2" w:rsidRDefault="00223E0C" w:rsidP="00223E0C">
      <w:pPr>
        <w:rPr>
          <w:sz w:val="16"/>
        </w:rPr>
      </w:pPr>
      <w:r w:rsidRPr="002076C7">
        <w:rPr>
          <w:rStyle w:val="StyleUnderline"/>
        </w:rPr>
        <w:t xml:space="preserve">For unions and employers alike, </w:t>
      </w:r>
      <w:r w:rsidRPr="00F71FEE">
        <w:rPr>
          <w:rStyle w:val="Emphasis"/>
          <w:highlight w:val="yellow"/>
        </w:rPr>
        <w:t>competitiveness</w:t>
      </w:r>
      <w:r w:rsidRPr="002076C7">
        <w:rPr>
          <w:rStyle w:val="StyleUnderline"/>
        </w:rPr>
        <w:t xml:space="preserve"> seems to be </w:t>
      </w:r>
      <w:r w:rsidRPr="00F71FEE">
        <w:rPr>
          <w:rStyle w:val="Emphasis"/>
          <w:highlight w:val="yellow"/>
        </w:rPr>
        <w:t>beyond</w:t>
      </w:r>
      <w:r w:rsidRPr="00F71FEE">
        <w:rPr>
          <w:rStyle w:val="StyleUnderline"/>
          <w:highlight w:val="yellow"/>
        </w:rPr>
        <w:t xml:space="preserve"> their </w:t>
      </w:r>
      <w:r w:rsidRPr="00F71FEE">
        <w:rPr>
          <w:rStyle w:val="Emphasis"/>
          <w:highlight w:val="yellow"/>
        </w:rPr>
        <w:t>control</w:t>
      </w:r>
      <w:r w:rsidRPr="00381DC2">
        <w:rPr>
          <w:sz w:val="16"/>
        </w:rPr>
        <w:t xml:space="preserve">. The Finnish union for professional and managerial staff AKAVA sympathises with the idea of </w:t>
      </w:r>
      <w:r w:rsidRPr="00F71FEE">
        <w:rPr>
          <w:rStyle w:val="Emphasis"/>
          <w:highlight w:val="yellow"/>
        </w:rPr>
        <w:t>wage-led growth</w:t>
      </w:r>
      <w:r w:rsidRPr="00381DC2">
        <w:rPr>
          <w:sz w:val="16"/>
        </w:rPr>
        <w:t xml:space="preserve">, but believes that it </w:t>
      </w:r>
      <w:r w:rsidRPr="00F71FEE">
        <w:rPr>
          <w:rStyle w:val="Emphasis"/>
          <w:highlight w:val="yellow"/>
        </w:rPr>
        <w:t>cannot</w:t>
      </w:r>
      <w:r w:rsidRPr="002076C7">
        <w:rPr>
          <w:rStyle w:val="Emphasis"/>
        </w:rPr>
        <w:t xml:space="preserve"> </w:t>
      </w:r>
      <w:r w:rsidRPr="00F71FEE">
        <w:rPr>
          <w:rStyle w:val="Emphasis"/>
          <w:highlight w:val="yellow"/>
        </w:rPr>
        <w:t>work</w:t>
      </w:r>
      <w:r w:rsidRPr="00F71FEE">
        <w:rPr>
          <w:rStyle w:val="StyleUnderline"/>
          <w:highlight w:val="yellow"/>
        </w:rPr>
        <w:t xml:space="preserve"> without supranational coordination, which</w:t>
      </w:r>
      <w:r w:rsidRPr="002076C7">
        <w:rPr>
          <w:rStyle w:val="StyleUnderline"/>
        </w:rPr>
        <w:t xml:space="preserve"> it </w:t>
      </w:r>
      <w:r w:rsidRPr="00F71FEE">
        <w:rPr>
          <w:rStyle w:val="StyleUnderline"/>
          <w:highlight w:val="yellow"/>
        </w:rPr>
        <w:t xml:space="preserve">is </w:t>
      </w:r>
      <w:r w:rsidRPr="00F71FEE">
        <w:rPr>
          <w:rStyle w:val="Emphasis"/>
          <w:highlight w:val="yellow"/>
        </w:rPr>
        <w:t>not</w:t>
      </w:r>
      <w:r w:rsidRPr="002076C7">
        <w:rPr>
          <w:rStyle w:val="Emphasis"/>
        </w:rPr>
        <w:t xml:space="preserve"> expecting </w:t>
      </w:r>
      <w:r w:rsidRPr="00F71FEE">
        <w:rPr>
          <w:rStyle w:val="Emphasis"/>
          <w:highlight w:val="yellow"/>
        </w:rPr>
        <w:t>to happen</w:t>
      </w:r>
      <w:r w:rsidRPr="002076C7">
        <w:rPr>
          <w:rStyle w:val="StyleUnderline"/>
        </w:rPr>
        <w:t xml:space="preserve">, because in the current bargaining environment, one cannot guarantee that </w:t>
      </w:r>
      <w:r w:rsidRPr="002076C7">
        <w:rPr>
          <w:rStyle w:val="Emphasis"/>
        </w:rPr>
        <w:t>all countries</w:t>
      </w:r>
      <w:r w:rsidRPr="002076C7">
        <w:rPr>
          <w:rStyle w:val="StyleUnderline"/>
        </w:rPr>
        <w:t xml:space="preserve"> will</w:t>
      </w:r>
      <w:r w:rsidRPr="00381DC2">
        <w:rPr>
          <w:sz w:val="16"/>
        </w:rPr>
        <w:t xml:space="preserve"> effectively </w:t>
      </w:r>
      <w:r w:rsidRPr="002076C7">
        <w:rPr>
          <w:rStyle w:val="StyleUnderline"/>
        </w:rPr>
        <w:t>get the same</w:t>
      </w:r>
      <w:r w:rsidRPr="00381DC2">
        <w:rPr>
          <w:sz w:val="16"/>
        </w:rPr>
        <w:t xml:space="preserve"> pay </w:t>
      </w:r>
      <w:r w:rsidRPr="002076C7">
        <w:rPr>
          <w:rStyle w:val="StyleUnderline"/>
        </w:rPr>
        <w:t>rises</w:t>
      </w:r>
      <w:r w:rsidRPr="00381DC2">
        <w:rPr>
          <w:sz w:val="16"/>
        </w:rPr>
        <w:t>. The Finnish employers’ federation EK argues that a small open economy in the EMU has to maintain its competitiveness and monitor what is happening elsewhere. Finally, a board member of the Dutch VNONCW says:</w:t>
      </w:r>
    </w:p>
    <w:p w14:paraId="4EECF4A8" w14:textId="77777777" w:rsidR="00223E0C" w:rsidRDefault="00223E0C" w:rsidP="00223E0C">
      <w:pPr>
        <w:pStyle w:val="Heading2"/>
      </w:pPr>
      <w:r>
        <w:t>AT: Unions---2NC</w:t>
      </w:r>
    </w:p>
    <w:p w14:paraId="1433FA9B" w14:textId="4E10A8CD" w:rsidR="00223E0C" w:rsidRDefault="00223E0C" w:rsidP="00223E0C">
      <w:pPr>
        <w:pStyle w:val="Heading3"/>
      </w:pPr>
      <w:r>
        <w:t>Turn---Employment---2NC</w:t>
      </w:r>
    </w:p>
    <w:p w14:paraId="2921C089" w14:textId="77777777" w:rsidR="00223E0C" w:rsidRDefault="00223E0C" w:rsidP="00223E0C">
      <w:pPr>
        <w:pStyle w:val="Heading4"/>
      </w:pPr>
      <w:r>
        <w:t xml:space="preserve">Sectoral bargaining concessions in California reduced employment </w:t>
      </w:r>
      <w:r w:rsidRPr="00F00DC9">
        <w:rPr>
          <w:u w:val="single"/>
        </w:rPr>
        <w:t>across</w:t>
      </w:r>
      <w:r>
        <w:t xml:space="preserve"> the sector</w:t>
      </w:r>
    </w:p>
    <w:p w14:paraId="0EE41267" w14:textId="77777777" w:rsidR="00223E0C" w:rsidRPr="00ED3CB5" w:rsidRDefault="00223E0C" w:rsidP="00223E0C">
      <w:r>
        <w:t xml:space="preserve">Pepperdine </w:t>
      </w:r>
      <w:r w:rsidRPr="00ED3CB5">
        <w:rPr>
          <w:rStyle w:val="Style13ptBold"/>
        </w:rPr>
        <w:t>PRO 25</w:t>
      </w:r>
      <w:r>
        <w:t>, Public Relations office at Pepperdine University’s School of Public Policy, 3/1/2025, “</w:t>
      </w:r>
      <w:r w:rsidRPr="00ED3CB5">
        <w:t>At One Year, California’s Fast-Food Minimum Wage Hike has Reduced Jobs, New Pepperdine White Paper Reveals</w:t>
      </w:r>
      <w:r>
        <w:t xml:space="preserve">”, </w:t>
      </w:r>
      <w:r w:rsidRPr="00ED3CB5">
        <w:t>https://www.pepperdine.edu/press-room/news-releases/spp-fast-food-white-paper.htm</w:t>
      </w:r>
    </w:p>
    <w:p w14:paraId="5EA2A998" w14:textId="77777777" w:rsidR="00223E0C" w:rsidRPr="00B22E71" w:rsidRDefault="00223E0C" w:rsidP="00223E0C">
      <w:pPr>
        <w:rPr>
          <w:sz w:val="16"/>
        </w:rPr>
      </w:pPr>
      <w:r w:rsidRPr="00B22E71">
        <w:rPr>
          <w:sz w:val="16"/>
        </w:rPr>
        <w:t xml:space="preserve">The study reveals that </w:t>
      </w:r>
      <w:r w:rsidRPr="00B22E71">
        <w:rPr>
          <w:rStyle w:val="StyleUnderline"/>
        </w:rPr>
        <w:t xml:space="preserve">revised </w:t>
      </w:r>
      <w:r w:rsidRPr="00B22E71">
        <w:rPr>
          <w:rStyle w:val="StyleUnderline"/>
          <w:highlight w:val="yellow"/>
        </w:rPr>
        <w:t>employment estimates show a decline of</w:t>
      </w:r>
      <w:r w:rsidRPr="00B22E71">
        <w:rPr>
          <w:rStyle w:val="StyleUnderline"/>
        </w:rPr>
        <w:t xml:space="preserve"> over 23,100 </w:t>
      </w:r>
      <w:r w:rsidRPr="00B22E71">
        <w:rPr>
          <w:rStyle w:val="StyleUnderline"/>
          <w:highlight w:val="yellow"/>
        </w:rPr>
        <w:t>jobs (</w:t>
      </w:r>
      <w:r w:rsidRPr="00B22E71">
        <w:rPr>
          <w:rStyle w:val="Emphasis"/>
          <w:highlight w:val="yellow"/>
        </w:rPr>
        <w:t>3.2%)</w:t>
      </w:r>
      <w:r w:rsidRPr="00B22E71">
        <w:rPr>
          <w:sz w:val="16"/>
        </w:rPr>
        <w:t xml:space="preserve"> in the limited-service restaurant sector over the past year, </w:t>
      </w:r>
      <w:r w:rsidRPr="00B22E71">
        <w:rPr>
          <w:rStyle w:val="StyleUnderline"/>
          <w:highlight w:val="yellow"/>
        </w:rPr>
        <w:t xml:space="preserve">while the rest of the U.S. saw </w:t>
      </w:r>
      <w:r w:rsidRPr="00B22E71">
        <w:rPr>
          <w:rStyle w:val="Emphasis"/>
          <w:highlight w:val="yellow"/>
        </w:rPr>
        <w:t>growth</w:t>
      </w:r>
      <w:r w:rsidRPr="00B22E71">
        <w:rPr>
          <w:sz w:val="16"/>
        </w:rPr>
        <w:t xml:space="preserve"> of 0.8% in the same category. The findings suggest that early claims of </w:t>
      </w:r>
      <w:r w:rsidRPr="00B22E71">
        <w:rPr>
          <w:rStyle w:val="StyleUnderline"/>
        </w:rPr>
        <w:t xml:space="preserve">the </w:t>
      </w:r>
      <w:r w:rsidRPr="00B22E71">
        <w:rPr>
          <w:rStyle w:val="StyleUnderline"/>
          <w:highlight w:val="yellow"/>
        </w:rPr>
        <w:t>Fast Act</w:t>
      </w:r>
      <w:r w:rsidRPr="00B22E71">
        <w:rPr>
          <w:rStyle w:val="StyleUnderline"/>
        </w:rPr>
        <w:t xml:space="preserve">’s </w:t>
      </w:r>
      <w:r w:rsidRPr="00B22E71">
        <w:rPr>
          <w:rStyle w:val="StyleUnderline"/>
          <w:highlight w:val="yellow"/>
        </w:rPr>
        <w:t>success</w:t>
      </w:r>
      <w:r w:rsidRPr="00B22E71">
        <w:rPr>
          <w:rStyle w:val="StyleUnderline"/>
        </w:rPr>
        <w:t xml:space="preserve"> were </w:t>
      </w:r>
      <w:r w:rsidRPr="00B22E71">
        <w:rPr>
          <w:rStyle w:val="Emphasis"/>
          <w:highlight w:val="yellow"/>
        </w:rPr>
        <w:t>premature</w:t>
      </w:r>
      <w:r w:rsidRPr="00B22E71">
        <w:rPr>
          <w:sz w:val="16"/>
        </w:rPr>
        <w:t xml:space="preserve"> and based on incomplete data.</w:t>
      </w:r>
    </w:p>
    <w:p w14:paraId="2151248E" w14:textId="77777777" w:rsidR="00223E0C" w:rsidRPr="00B22E71" w:rsidRDefault="00223E0C" w:rsidP="00223E0C">
      <w:pPr>
        <w:rPr>
          <w:sz w:val="16"/>
        </w:rPr>
      </w:pPr>
      <w:r w:rsidRPr="00B22E71">
        <w:rPr>
          <w:sz w:val="16"/>
        </w:rPr>
        <w:t xml:space="preserve">“This new data should be a wake-up call for policymakers,” said Christopher Thornberg, Founding Partner at Beacon Economics. “The employment losses in California’s fast-food industry are now evident, and they confirm what many had warned about: </w:t>
      </w:r>
      <w:r w:rsidRPr="00B22E71">
        <w:rPr>
          <w:rStyle w:val="StyleUnderline"/>
        </w:rPr>
        <w:t xml:space="preserve">drastic wage hikes create real </w:t>
      </w:r>
      <w:r w:rsidRPr="00B22E71">
        <w:rPr>
          <w:rStyle w:val="Emphasis"/>
        </w:rPr>
        <w:t>economic consequences</w:t>
      </w:r>
      <w:r w:rsidRPr="00B22E71">
        <w:rPr>
          <w:sz w:val="16"/>
        </w:rPr>
        <w:t>, especially for entry-level workers.”</w:t>
      </w:r>
    </w:p>
    <w:p w14:paraId="720EBB26" w14:textId="70289032" w:rsidR="00223E0C" w:rsidRPr="00223E0C" w:rsidRDefault="00223E0C" w:rsidP="00223E0C">
      <w:pPr>
        <w:rPr>
          <w:sz w:val="16"/>
        </w:rPr>
      </w:pPr>
      <w:r w:rsidRPr="00B22E71">
        <w:rPr>
          <w:sz w:val="16"/>
        </w:rPr>
        <w:t xml:space="preserve">The white paper, a partnership project between Pepperdine School of Public Policy and Beacon Economics, </w:t>
      </w:r>
      <w:r w:rsidRPr="00B22E71">
        <w:rPr>
          <w:rStyle w:val="StyleUnderline"/>
        </w:rPr>
        <w:t xml:space="preserve">warns that the </w:t>
      </w:r>
      <w:r w:rsidRPr="00B22E71">
        <w:rPr>
          <w:rStyle w:val="StyleUnderline"/>
          <w:highlight w:val="yellow"/>
        </w:rPr>
        <w:t>negative effects</w:t>
      </w:r>
      <w:r w:rsidRPr="00B22E71">
        <w:rPr>
          <w:rStyle w:val="StyleUnderline"/>
        </w:rPr>
        <w:t xml:space="preserve"> of the Fast Act </w:t>
      </w:r>
      <w:r w:rsidRPr="00B22E71">
        <w:rPr>
          <w:rStyle w:val="StyleUnderline"/>
          <w:highlight w:val="yellow"/>
        </w:rPr>
        <w:t>may</w:t>
      </w:r>
      <w:r w:rsidRPr="00B22E71">
        <w:rPr>
          <w:rStyle w:val="StyleUnderline"/>
        </w:rPr>
        <w:t xml:space="preserve"> well </w:t>
      </w:r>
      <w:r w:rsidRPr="00B22E71">
        <w:rPr>
          <w:rStyle w:val="Emphasis"/>
          <w:highlight w:val="yellow"/>
        </w:rPr>
        <w:t>extend</w:t>
      </w:r>
      <w:r w:rsidRPr="00B22E71">
        <w:rPr>
          <w:rStyle w:val="StyleUnderline"/>
          <w:highlight w:val="yellow"/>
        </w:rPr>
        <w:t xml:space="preserve"> beyond employment</w:t>
      </w:r>
      <w:r w:rsidRPr="00B22E71">
        <w:rPr>
          <w:rStyle w:val="StyleUnderline"/>
        </w:rPr>
        <w:t xml:space="preserve"> numbers, </w:t>
      </w:r>
      <w:r w:rsidRPr="00B22E71">
        <w:rPr>
          <w:rStyle w:val="StyleUnderline"/>
          <w:highlight w:val="yellow"/>
        </w:rPr>
        <w:t>with</w:t>
      </w:r>
      <w:r w:rsidRPr="00B22E71">
        <w:rPr>
          <w:rStyle w:val="StyleUnderline"/>
        </w:rPr>
        <w:t xml:space="preserve"> potential </w:t>
      </w:r>
      <w:r w:rsidRPr="00B22E71">
        <w:rPr>
          <w:rStyle w:val="StyleUnderline"/>
          <w:highlight w:val="yellow"/>
        </w:rPr>
        <w:t>long-term impacts on business sustainability</w:t>
      </w:r>
      <w:r w:rsidRPr="00B22E71">
        <w:rPr>
          <w:rStyle w:val="StyleUnderline"/>
        </w:rPr>
        <w:t xml:space="preserve">, employee work </w:t>
      </w:r>
      <w:r w:rsidRPr="00B22E71">
        <w:rPr>
          <w:rStyle w:val="StyleUnderline"/>
          <w:highlight w:val="yellow"/>
        </w:rPr>
        <w:t>hours</w:t>
      </w:r>
      <w:r w:rsidRPr="00B22E71">
        <w:rPr>
          <w:rStyle w:val="StyleUnderline"/>
        </w:rPr>
        <w:t xml:space="preserve">, </w:t>
      </w:r>
      <w:r w:rsidRPr="00B22E71">
        <w:rPr>
          <w:rStyle w:val="StyleUnderline"/>
          <w:highlight w:val="yellow"/>
        </w:rPr>
        <w:t xml:space="preserve">and </w:t>
      </w:r>
      <w:r w:rsidRPr="00B22E71">
        <w:rPr>
          <w:rStyle w:val="Emphasis"/>
          <w:highlight w:val="yellow"/>
        </w:rPr>
        <w:t>benefits</w:t>
      </w:r>
      <w:r w:rsidRPr="00B22E71">
        <w:rPr>
          <w:sz w:val="16"/>
        </w:rPr>
        <w:t>. Given these findings, the white paper urges the Fast Food Council to halt any further regulatory changes until unbiased, comprehensive research is conducted.</w:t>
      </w:r>
    </w:p>
    <w:p w14:paraId="2800B134" w14:textId="5F30B231" w:rsidR="00223E0C" w:rsidRDefault="00223E0C" w:rsidP="00223E0C">
      <w:pPr>
        <w:pStyle w:val="Heading3"/>
      </w:pPr>
      <w:r>
        <w:t>Inequality---U---2NC</w:t>
      </w:r>
    </w:p>
    <w:p w14:paraId="3D9AD3AF" w14:textId="77777777" w:rsidR="00223E0C" w:rsidRDefault="00223E0C" w:rsidP="00223E0C">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77B7B876" w14:textId="77777777" w:rsidR="00223E0C" w:rsidRDefault="00223E0C" w:rsidP="00223E0C">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5E2C898A" w14:textId="77777777" w:rsidR="00223E0C" w:rsidRPr="0021451C" w:rsidRDefault="00223E0C" w:rsidP="00223E0C">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6DA56AF1" w14:textId="77777777" w:rsidR="00223E0C" w:rsidRPr="0021451C" w:rsidRDefault="00223E0C" w:rsidP="00223E0C">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7E048A65" w14:textId="77777777" w:rsidR="00223E0C" w:rsidRPr="0021451C" w:rsidRDefault="00223E0C" w:rsidP="00223E0C">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0F3E45CC" w14:textId="77777777" w:rsidR="00223E0C" w:rsidRPr="0021451C" w:rsidRDefault="00223E0C" w:rsidP="00223E0C">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63085562" w14:textId="77777777" w:rsidR="00223E0C" w:rsidRPr="0021451C" w:rsidRDefault="00223E0C" w:rsidP="00223E0C">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51C08C3C" w14:textId="77777777" w:rsidR="00223E0C" w:rsidRPr="0021451C" w:rsidRDefault="00223E0C" w:rsidP="00223E0C">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2D0A865" w14:textId="77777777" w:rsidR="00223E0C" w:rsidRDefault="00223E0C" w:rsidP="00223E0C">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3EAF19A3" w14:textId="77777777" w:rsidR="00223E0C" w:rsidRDefault="00223E0C" w:rsidP="00223E0C">
      <w:pPr>
        <w:pStyle w:val="Heading4"/>
      </w:pPr>
      <w:r>
        <w:t xml:space="preserve">*It’s </w:t>
      </w:r>
      <w:r w:rsidRPr="00D10AEB">
        <w:rPr>
          <w:u w:val="single"/>
        </w:rPr>
        <w:t>baseless alarmism</w:t>
      </w:r>
      <w:r>
        <w:t>!</w:t>
      </w:r>
    </w:p>
    <w:p w14:paraId="5E774892" w14:textId="77777777" w:rsidR="00223E0C" w:rsidRDefault="00223E0C" w:rsidP="00223E0C">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2127F862" w14:textId="77777777" w:rsidR="00223E0C" w:rsidRPr="00B06148" w:rsidRDefault="00223E0C" w:rsidP="00223E0C">
      <w:pPr>
        <w:rPr>
          <w:sz w:val="16"/>
        </w:rPr>
      </w:pPr>
      <w:r w:rsidRPr="00B06148">
        <w:rPr>
          <w:sz w:val="16"/>
        </w:rPr>
        <w:t xml:space="preserve">Perhaps more than any other issue, </w:t>
      </w:r>
      <w:r w:rsidRPr="00CB12B9">
        <w:rPr>
          <w:rStyle w:val="StyleUnderline"/>
          <w:highlight w:val="yellow"/>
        </w:rPr>
        <w:t>claims of skyrocketing</w:t>
      </w:r>
      <w:r w:rsidRPr="00B06148">
        <w:rPr>
          <w:sz w:val="16"/>
        </w:rPr>
        <w:t xml:space="preserve"> </w:t>
      </w:r>
      <w:r w:rsidRPr="00CC535D">
        <w:rPr>
          <w:rStyle w:val="Emphasis"/>
        </w:rPr>
        <w:t xml:space="preserve">economic </w:t>
      </w:r>
      <w:r w:rsidRPr="00CB12B9">
        <w:rPr>
          <w:rStyle w:val="Emphasis"/>
          <w:highlight w:val="yellow"/>
        </w:rPr>
        <w:t>inequality</w:t>
      </w:r>
      <w:r w:rsidRPr="00B06148">
        <w:rPr>
          <w:sz w:val="16"/>
        </w:rPr>
        <w:t xml:space="preserve"> </w:t>
      </w:r>
      <w:r w:rsidRPr="00CC535D">
        <w:rPr>
          <w:rStyle w:val="StyleUnderline"/>
        </w:rPr>
        <w:t>provided the impetus for the</w:t>
      </w:r>
      <w:r w:rsidRPr="00B06148">
        <w:rPr>
          <w:sz w:val="16"/>
        </w:rPr>
        <w:t xml:space="preserve"> Law &amp; Political Economy (LPE) </w:t>
      </w:r>
      <w:r w:rsidRPr="00CC535D">
        <w:rPr>
          <w:rStyle w:val="StyleUnderline"/>
        </w:rPr>
        <w:t>movement</w:t>
      </w:r>
      <w:r w:rsidRPr="00B06148">
        <w:rPr>
          <w:sz w:val="16"/>
        </w:rPr>
        <w:t>.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w:t>
      </w:r>
      <w:r w:rsidRPr="00D10AEB">
        <w:rPr>
          <w:sz w:val="16"/>
        </w:rPr>
        <w:t xml:space="preserve">, </w:t>
      </w:r>
      <w:r w:rsidRPr="00D10AEB">
        <w:rPr>
          <w:rStyle w:val="StyleUnderline"/>
        </w:rPr>
        <w:t>asserting that</w:t>
      </w:r>
      <w:r w:rsidRPr="00D10AEB">
        <w:rPr>
          <w:sz w:val="16"/>
        </w:rPr>
        <w:t xml:space="preserve"> "I</w:t>
      </w:r>
      <w:r w:rsidRPr="00B06148">
        <w:rPr>
          <w:sz w:val="16"/>
        </w:rPr>
        <w:t xml:space="preserve">n </w:t>
      </w:r>
      <w:r w:rsidRPr="00D10AEB">
        <w:rPr>
          <w:rStyle w:val="StyleUnderline"/>
        </w:rPr>
        <w:t>the</w:t>
      </w:r>
      <w:r w:rsidRPr="00D10AEB">
        <w:rPr>
          <w:sz w:val="16"/>
        </w:rPr>
        <w:t xml:space="preserve"> </w:t>
      </w:r>
      <w:r w:rsidRPr="00D10AEB">
        <w:rPr>
          <w:rStyle w:val="Emphasis"/>
        </w:rPr>
        <w:t>U</w:t>
      </w:r>
      <w:r w:rsidRPr="00D10AEB">
        <w:rPr>
          <w:sz w:val="16"/>
        </w:rPr>
        <w:t xml:space="preserve">nited </w:t>
      </w:r>
      <w:r w:rsidRPr="00D10AEB">
        <w:rPr>
          <w:rStyle w:val="Emphasis"/>
        </w:rPr>
        <w:t>S</w:t>
      </w:r>
      <w:r w:rsidRPr="00D10AEB">
        <w:rPr>
          <w:sz w:val="16"/>
        </w:rPr>
        <w:t xml:space="preserve">tates and across the world, </w:t>
      </w:r>
      <w:r w:rsidRPr="00D10AEB">
        <w:rPr>
          <w:rStyle w:val="StyleUnderline"/>
        </w:rPr>
        <w:t>income inequality has returned to the levels of the</w:t>
      </w:r>
      <w:r w:rsidRPr="00D10AEB">
        <w:rPr>
          <w:sz w:val="16"/>
        </w:rPr>
        <w:t xml:space="preserve"> </w:t>
      </w:r>
      <w:r w:rsidRPr="00D10AEB">
        <w:rPr>
          <w:rStyle w:val="Emphasis"/>
        </w:rPr>
        <w:t>Gilded Age</w:t>
      </w:r>
      <w:r w:rsidRPr="00D10AEB">
        <w:rPr>
          <w:sz w:val="16"/>
        </w:rPr>
        <w:t>." 2 "Why focus on what we call law and political economy, and why now?," two of these</w:t>
      </w:r>
      <w:r w:rsidRPr="00B06148">
        <w:rPr>
          <w:sz w:val="16"/>
        </w:rPr>
        <w:t xml:space="preserve"> authors self-query in another essay. Their answer, and the LPE movement's </w:t>
      </w:r>
      <w:r w:rsidRPr="00B06148">
        <w:rPr>
          <w:i/>
          <w:iCs/>
          <w:sz w:val="16"/>
        </w:rPr>
        <w:t>raison d'etre</w:t>
      </w:r>
      <w:r w:rsidRPr="00B06148">
        <w:rPr>
          <w:sz w:val="16"/>
        </w:rPr>
        <w:t xml:space="preserve">, is that "in the last decade, </w:t>
      </w:r>
      <w:r w:rsidRPr="00CC535D">
        <w:rPr>
          <w:rStyle w:val="StyleUnderline"/>
        </w:rPr>
        <w:t>inequality has become</w:t>
      </w:r>
      <w:r w:rsidRPr="00B06148">
        <w:rPr>
          <w:sz w:val="16"/>
        </w:rPr>
        <w:t xml:space="preserve"> </w:t>
      </w:r>
      <w:r w:rsidRPr="00CC535D">
        <w:rPr>
          <w:rStyle w:val="Emphasis"/>
        </w:rPr>
        <w:t>impossible</w:t>
      </w:r>
      <w:r w:rsidRPr="00B06148">
        <w:rPr>
          <w:sz w:val="16"/>
        </w:rPr>
        <w:t xml:space="preserve"> </w:t>
      </w:r>
      <w:r w:rsidRPr="00CC535D">
        <w:rPr>
          <w:rStyle w:val="StyleUnderline"/>
        </w:rPr>
        <w:t>to ignore</w:t>
      </w:r>
      <w:r w:rsidRPr="00B06148">
        <w:rPr>
          <w:sz w:val="16"/>
        </w:rPr>
        <w:t>."3</w:t>
      </w:r>
    </w:p>
    <w:p w14:paraId="15709E4C" w14:textId="77777777" w:rsidR="00223E0C" w:rsidRPr="00B06148" w:rsidRDefault="00223E0C" w:rsidP="00223E0C">
      <w:pPr>
        <w:rPr>
          <w:sz w:val="16"/>
        </w:rPr>
      </w:pPr>
      <w:r w:rsidRPr="00CC535D">
        <w:rPr>
          <w:rStyle w:val="StyleUnderline"/>
        </w:rPr>
        <w:t>This starting point</w:t>
      </w:r>
      <w:r w:rsidRPr="00B06148">
        <w:rPr>
          <w:sz w:val="16"/>
        </w:rPr>
        <w:t xml:space="preserve">, often </w:t>
      </w:r>
      <w:r w:rsidRPr="00CB12B9">
        <w:rPr>
          <w:rStyle w:val="StyleUnderline"/>
          <w:highlight w:val="yellow"/>
        </w:rPr>
        <w:t>couched in</w:t>
      </w:r>
      <w:r w:rsidRPr="00CB12B9">
        <w:rPr>
          <w:sz w:val="16"/>
          <w:highlight w:val="yellow"/>
        </w:rPr>
        <w:t xml:space="preserve"> </w:t>
      </w:r>
      <w:r w:rsidRPr="00CB12B9">
        <w:rPr>
          <w:rStyle w:val="Emphasis"/>
          <w:highlight w:val="yellow"/>
        </w:rPr>
        <w:t>language of alarm and political urgency</w:t>
      </w:r>
      <w:r w:rsidRPr="00B06148">
        <w:rPr>
          <w:sz w:val="16"/>
        </w:rPr>
        <w:t xml:space="preserve">, </w:t>
      </w:r>
      <w:r w:rsidRPr="00CC535D">
        <w:rPr>
          <w:rStyle w:val="StyleUnderline"/>
        </w:rPr>
        <w:t>links a nominally empirical claim</w:t>
      </w:r>
      <w:r w:rsidRPr="00B06148">
        <w:rPr>
          <w:sz w:val="16"/>
        </w:rPr>
        <w:t xml:space="preserve"> (rising inequality) </w:t>
      </w:r>
      <w:r w:rsidRPr="00CC535D">
        <w:rPr>
          <w:rStyle w:val="StyleUnderline"/>
        </w:rPr>
        <w:t>to a</w:t>
      </w:r>
      <w:r w:rsidRPr="00B06148">
        <w:rPr>
          <w:sz w:val="16"/>
        </w:rPr>
        <w:t xml:space="preserve"> </w:t>
      </w:r>
      <w:r w:rsidRPr="00CC535D">
        <w:rPr>
          <w:rStyle w:val="Emphasis"/>
        </w:rPr>
        <w:t>suite</w:t>
      </w:r>
      <w:r w:rsidRPr="00B06148">
        <w:rPr>
          <w:sz w:val="16"/>
        </w:rPr>
        <w:t xml:space="preserve"> </w:t>
      </w:r>
      <w:r w:rsidRPr="00CC535D">
        <w:rPr>
          <w:rStyle w:val="StyleUnderline"/>
        </w:rPr>
        <w:t>of policy beliefs</w:t>
      </w:r>
      <w:r w:rsidRPr="00B06148">
        <w:rPr>
          <w:sz w:val="16"/>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1C758328" w14:textId="77777777" w:rsidR="00223E0C" w:rsidRPr="00B06148" w:rsidRDefault="00223E0C" w:rsidP="00223E0C">
      <w:pPr>
        <w:rPr>
          <w:sz w:val="16"/>
        </w:rPr>
      </w:pPr>
      <w:r w:rsidRPr="00B06148">
        <w:rPr>
          <w:sz w:val="16"/>
        </w:rPr>
        <w:t xml:space="preserve">Curiously, </w:t>
      </w:r>
      <w:r w:rsidRPr="00CC535D">
        <w:rPr>
          <w:rStyle w:val="StyleUnderline"/>
        </w:rPr>
        <w:t>the</w:t>
      </w:r>
      <w:r w:rsidRPr="00B06148">
        <w:rPr>
          <w:sz w:val="16"/>
        </w:rPr>
        <w:t xml:space="preserve"> LPE literature's </w:t>
      </w:r>
      <w:r w:rsidRPr="00CC535D">
        <w:rPr>
          <w:rStyle w:val="Emphasis"/>
        </w:rPr>
        <w:t>empirical claims</w:t>
      </w:r>
      <w:r w:rsidRPr="00B06148">
        <w:rPr>
          <w:sz w:val="16"/>
        </w:rPr>
        <w:t xml:space="preserve"> </w:t>
      </w:r>
      <w:r w:rsidRPr="00CC535D">
        <w:rPr>
          <w:rStyle w:val="StyleUnderline"/>
        </w:rPr>
        <w:t>about rising inequality, as well as its</w:t>
      </w:r>
      <w:r w:rsidRPr="00B06148">
        <w:rPr>
          <w:sz w:val="16"/>
        </w:rPr>
        <w:t xml:space="preserve"> </w:t>
      </w:r>
      <w:r w:rsidRPr="00CC535D">
        <w:rPr>
          <w:rStyle w:val="Emphasis"/>
        </w:rPr>
        <w:t>entire</w:t>
      </w:r>
      <w:r w:rsidRPr="00B06148">
        <w:rPr>
          <w:sz w:val="16"/>
        </w:rPr>
        <w:t xml:space="preserve"> evaluative </w:t>
      </w:r>
      <w:r w:rsidRPr="00CC535D">
        <w:rPr>
          <w:rStyle w:val="Emphasis"/>
        </w:rPr>
        <w:t>framework</w:t>
      </w:r>
      <w:r w:rsidRPr="00B06148">
        <w:rPr>
          <w:sz w:val="16"/>
        </w:rPr>
        <w:t xml:space="preserve"> </w:t>
      </w:r>
      <w:r w:rsidRPr="00CC535D">
        <w:rPr>
          <w:rStyle w:val="StyleUnderline"/>
        </w:rPr>
        <w:t>for studying the issue, derive from a</w:t>
      </w:r>
      <w:r w:rsidRPr="00B06148">
        <w:rPr>
          <w:sz w:val="16"/>
        </w:rPr>
        <w:t xml:space="preserve"> </w:t>
      </w:r>
      <w:r w:rsidRPr="00CC535D">
        <w:rPr>
          <w:rStyle w:val="Emphasis"/>
        </w:rPr>
        <w:t>single</w:t>
      </w:r>
      <w:r w:rsidRPr="00B06148">
        <w:rPr>
          <w:sz w:val="16"/>
        </w:rPr>
        <w:t xml:space="preserve"> </w:t>
      </w:r>
      <w:r w:rsidRPr="00CC535D">
        <w:rPr>
          <w:rStyle w:val="StyleUnderline"/>
        </w:rPr>
        <w:t>source</w:t>
      </w:r>
      <w:r w:rsidRPr="00B06148">
        <w:rPr>
          <w:sz w:val="16"/>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63355C30" w14:textId="77777777" w:rsidR="00223E0C" w:rsidRPr="00B06148" w:rsidRDefault="00223E0C" w:rsidP="00223E0C">
      <w:pPr>
        <w:ind w:left="720"/>
        <w:rPr>
          <w:sz w:val="8"/>
          <w:szCs w:val="8"/>
        </w:rPr>
      </w:pPr>
      <w:r w:rsidRPr="00B06148">
        <w:rPr>
          <w:sz w:val="8"/>
          <w:szCs w:val="8"/>
        </w:rPr>
        <w:t>"It wasn't supposed to be like this. The present that we are living in is not the future that we were promised. Wealth was not supposed to be so unequal, and its inequality was not supposed to be such a problem for democracy."</w:t>
      </w:r>
    </w:p>
    <w:p w14:paraId="111E824B" w14:textId="77777777" w:rsidR="00223E0C" w:rsidRPr="00B06148" w:rsidRDefault="00223E0C" w:rsidP="00223E0C">
      <w:pPr>
        <w:rPr>
          <w:sz w:val="8"/>
          <w:szCs w:val="8"/>
        </w:rPr>
      </w:pPr>
      <w:r w:rsidRPr="00B06148">
        <w:rPr>
          <w:sz w:val="8"/>
          <w:szCs w:val="8"/>
        </w:rPr>
        <w:t xml:space="preserve">Britton-Purdy 7 further recounts "the 2014 appearance in English of Thomas Piketty's </w:t>
      </w:r>
      <w:r w:rsidRPr="00B06148">
        <w:rPr>
          <w:i/>
          <w:iCs/>
          <w:sz w:val="8"/>
          <w:szCs w:val="8"/>
        </w:rPr>
        <w:t>Capital in the 21st Century</w:t>
      </w:r>
      <w:r w:rsidRPr="00B06148">
        <w:rPr>
          <w:sz w:val="8"/>
          <w:szCs w:val="8"/>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5A793D74" w14:textId="77777777" w:rsidR="00223E0C" w:rsidRPr="00B06148" w:rsidRDefault="00223E0C" w:rsidP="00223E0C">
      <w:pPr>
        <w:rPr>
          <w:sz w:val="8"/>
          <w:szCs w:val="8"/>
        </w:rPr>
      </w:pPr>
      <w:r w:rsidRPr="00B06148">
        <w:rPr>
          <w:sz w:val="8"/>
          <w:szCs w:val="8"/>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78376C8B" w14:textId="77777777" w:rsidR="00223E0C" w:rsidRPr="00B06148" w:rsidRDefault="00223E0C" w:rsidP="00223E0C">
      <w:pPr>
        <w:rPr>
          <w:sz w:val="8"/>
          <w:szCs w:val="8"/>
        </w:rPr>
      </w:pPr>
      <w:r w:rsidRPr="00B06148">
        <w:rPr>
          <w:sz w:val="8"/>
          <w:szCs w:val="8"/>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014C15CC" w14:textId="77777777" w:rsidR="00223E0C" w:rsidRPr="00B06148" w:rsidRDefault="00223E0C" w:rsidP="00223E0C">
      <w:pPr>
        <w:rPr>
          <w:sz w:val="8"/>
          <w:szCs w:val="8"/>
        </w:rPr>
      </w:pPr>
      <w:r w:rsidRPr="00B06148">
        <w:rPr>
          <w:sz w:val="8"/>
          <w:szCs w:val="8"/>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5EECEBFA" w14:textId="77777777" w:rsidR="00223E0C" w:rsidRPr="00B06148" w:rsidRDefault="00223E0C" w:rsidP="00223E0C">
      <w:pPr>
        <w:rPr>
          <w:sz w:val="8"/>
          <w:szCs w:val="8"/>
        </w:rPr>
      </w:pPr>
      <w:r w:rsidRPr="00B06148">
        <w:rPr>
          <w:sz w:val="8"/>
          <w:szCs w:val="8"/>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4225D0DB" w14:textId="77777777" w:rsidR="00223E0C" w:rsidRPr="00B06148" w:rsidRDefault="00223E0C" w:rsidP="00223E0C">
      <w:pPr>
        <w:rPr>
          <w:sz w:val="8"/>
          <w:szCs w:val="8"/>
        </w:rPr>
      </w:pPr>
      <w:r w:rsidRPr="00B06148">
        <w:rPr>
          <w:sz w:val="8"/>
          <w:szCs w:val="8"/>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3FCA2A3D" w14:textId="77777777" w:rsidR="00223E0C" w:rsidRPr="00B06148" w:rsidRDefault="00223E0C" w:rsidP="00223E0C">
      <w:pPr>
        <w:rPr>
          <w:sz w:val="8"/>
          <w:szCs w:val="8"/>
        </w:rPr>
      </w:pPr>
      <w:r w:rsidRPr="00B06148">
        <w:rPr>
          <w:sz w:val="8"/>
          <w:szCs w:val="8"/>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sidRPr="00B06148">
        <w:rPr>
          <w:i/>
          <w:iCs/>
          <w:sz w:val="8"/>
          <w:szCs w:val="8"/>
        </w:rPr>
        <w:t>Pollock v. Farmers Loan &amp; Trust</w:t>
      </w:r>
      <w:r w:rsidRPr="00B06148">
        <w:rPr>
          <w:sz w:val="8"/>
          <w:szCs w:val="8"/>
        </w:rPr>
        <w:t xml:space="preserve"> and successive cases </w:t>
      </w:r>
      <w:r w:rsidRPr="00B06148">
        <w:rPr>
          <w:i/>
          <w:iCs/>
          <w:sz w:val="8"/>
          <w:szCs w:val="8"/>
        </w:rPr>
        <w:t>Eisner v. Macomber</w:t>
      </w:r>
      <w:r w:rsidRPr="00B06148">
        <w:rPr>
          <w:sz w:val="8"/>
          <w:szCs w:val="8"/>
        </w:rPr>
        <w:t xml:space="preserve"> and </w:t>
      </w:r>
      <w:r w:rsidRPr="00B06148">
        <w:rPr>
          <w:i/>
          <w:iCs/>
          <w:sz w:val="8"/>
          <w:szCs w:val="8"/>
        </w:rPr>
        <w:t>Commissioner v. Glenshaw Glass Co.</w:t>
      </w:r>
      <w:r w:rsidRPr="00B06148">
        <w:rPr>
          <w:sz w:val="8"/>
          <w:szCs w:val="8"/>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sidRPr="00B06148">
        <w:rPr>
          <w:i/>
          <w:iCs/>
          <w:sz w:val="8"/>
          <w:szCs w:val="8"/>
        </w:rPr>
        <w:t>Pollock</w:t>
      </w:r>
      <w:r w:rsidRPr="00B06148">
        <w:rPr>
          <w:sz w:val="8"/>
          <w:szCs w:val="8"/>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49C34758" w14:textId="77777777" w:rsidR="00223E0C" w:rsidRPr="00B06148" w:rsidRDefault="00223E0C" w:rsidP="00223E0C">
      <w:pPr>
        <w:rPr>
          <w:sz w:val="16"/>
        </w:rPr>
      </w:pPr>
      <w:r w:rsidRPr="00B06148">
        <w:rPr>
          <w:sz w:val="8"/>
          <w:szCs w:val="8"/>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6394C4FF" w14:textId="77777777" w:rsidR="00223E0C" w:rsidRDefault="00223E0C" w:rsidP="00223E0C">
      <w:pPr>
        <w:rPr>
          <w:sz w:val="16"/>
        </w:rPr>
      </w:pPr>
      <w:r w:rsidRPr="00B06148">
        <w:rPr>
          <w:sz w:val="16"/>
        </w:rPr>
        <w:t xml:space="preserve">While PSZ's </w:t>
      </w:r>
      <w:r w:rsidRPr="00B06148">
        <w:rPr>
          <w:rStyle w:val="StyleUnderline"/>
        </w:rPr>
        <w:t>empirical work is highly influential</w:t>
      </w:r>
      <w:r w:rsidRPr="00B06148">
        <w:rPr>
          <w:sz w:val="16"/>
        </w:rPr>
        <w:t xml:space="preserve"> in both academic and policy circles, </w:t>
      </w:r>
      <w:r w:rsidRPr="00B06148">
        <w:rPr>
          <w:rStyle w:val="StyleUnderline"/>
        </w:rPr>
        <w:t xml:space="preserve">its </w:t>
      </w:r>
      <w:r w:rsidRPr="00CB12B9">
        <w:rPr>
          <w:rStyle w:val="StyleUnderline"/>
          <w:highlight w:val="yellow"/>
        </w:rPr>
        <w:t>accuracy is</w:t>
      </w:r>
      <w:r w:rsidRPr="00B06148">
        <w:rPr>
          <w:sz w:val="16"/>
        </w:rPr>
        <w:t xml:space="preserve"> also </w:t>
      </w:r>
      <w:r w:rsidRPr="00CB12B9">
        <w:rPr>
          <w:rStyle w:val="Emphasis"/>
          <w:highlight w:val="yellow"/>
        </w:rPr>
        <w:t>highly contested</w:t>
      </w:r>
      <w:r w:rsidRPr="00B06148">
        <w:rPr>
          <w:sz w:val="16"/>
        </w:rPr>
        <w:t xml:space="preserve">. As I will argue in subsequent sections, </w:t>
      </w:r>
      <w:r w:rsidRPr="00B06148">
        <w:rPr>
          <w:rStyle w:val="StyleUnderline"/>
        </w:rPr>
        <w:t>the</w:t>
      </w:r>
      <w:r w:rsidRPr="00B06148">
        <w:rPr>
          <w:sz w:val="16"/>
        </w:rPr>
        <w:t xml:space="preserve"> PSZ </w:t>
      </w:r>
      <w:r w:rsidRPr="00B06148">
        <w:rPr>
          <w:rStyle w:val="StyleUnderline"/>
        </w:rPr>
        <w:t>empirical series</w:t>
      </w:r>
      <w:r w:rsidRPr="00B06148">
        <w:rPr>
          <w:sz w:val="16"/>
        </w:rPr>
        <w:t xml:space="preserve"> also </w:t>
      </w:r>
      <w:r w:rsidRPr="00B06148">
        <w:rPr>
          <w:rStyle w:val="StyleUnderline"/>
        </w:rPr>
        <w:t>provide an</w:t>
      </w:r>
      <w:r w:rsidRPr="00B06148">
        <w:rPr>
          <w:sz w:val="16"/>
        </w:rPr>
        <w:t xml:space="preserve"> </w:t>
      </w:r>
      <w:r w:rsidRPr="00CB12B9">
        <w:rPr>
          <w:rStyle w:val="Emphasis"/>
          <w:highlight w:val="yellow"/>
        </w:rPr>
        <w:t>unreliable basis</w:t>
      </w:r>
      <w:r w:rsidRPr="00CB12B9">
        <w:rPr>
          <w:sz w:val="16"/>
          <w:highlight w:val="yellow"/>
        </w:rPr>
        <w:t xml:space="preserve"> </w:t>
      </w:r>
      <w:r w:rsidRPr="00CB12B9">
        <w:rPr>
          <w:rStyle w:val="StyleUnderline"/>
          <w:highlight w:val="yellow"/>
        </w:rPr>
        <w:t>for</w:t>
      </w:r>
      <w:r w:rsidRPr="00B06148">
        <w:rPr>
          <w:rStyle w:val="StyleUnderline"/>
        </w:rPr>
        <w:t xml:space="preserve"> asserting</w:t>
      </w:r>
      <w:r w:rsidRPr="00B06148">
        <w:rPr>
          <w:sz w:val="16"/>
        </w:rPr>
        <w:t xml:space="preserve"> </w:t>
      </w:r>
      <w:r w:rsidRPr="00CB12B9">
        <w:rPr>
          <w:rStyle w:val="Emphasis"/>
          <w:highlight w:val="yellow"/>
        </w:rPr>
        <w:t>causal</w:t>
      </w:r>
      <w:r w:rsidRPr="00CB12B9">
        <w:rPr>
          <w:sz w:val="16"/>
          <w:highlight w:val="yellow"/>
        </w:rPr>
        <w:t xml:space="preserve"> </w:t>
      </w:r>
      <w:r w:rsidRPr="00CB12B9">
        <w:rPr>
          <w:rStyle w:val="StyleUnderline"/>
          <w:highlight w:val="yellow"/>
        </w:rPr>
        <w:t>claims</w:t>
      </w:r>
      <w:r w:rsidRPr="00B06148">
        <w:rPr>
          <w:rStyle w:val="StyleUnderline"/>
        </w:rPr>
        <w:t xml:space="preserve"> about</w:t>
      </w:r>
      <w:r w:rsidRPr="00B06148">
        <w:rPr>
          <w:sz w:val="16"/>
        </w:rPr>
        <w:t xml:space="preserve"> the relationship between specific tax policies and </w:t>
      </w:r>
      <w:r w:rsidRPr="00B06148">
        <w:rPr>
          <w:rStyle w:val="StyleUnderline"/>
        </w:rPr>
        <w:t>economic inequality</w:t>
      </w:r>
      <w:r w:rsidRPr="00B06148">
        <w:rPr>
          <w:sz w:val="16"/>
        </w:rPr>
        <w:t xml:space="preserve">. Although </w:t>
      </w:r>
      <w:r w:rsidRPr="00B06148">
        <w:rPr>
          <w:rStyle w:val="StyleUnderline"/>
        </w:rPr>
        <w:t xml:space="preserve">the </w:t>
      </w:r>
      <w:r w:rsidRPr="00CB12B9">
        <w:rPr>
          <w:rStyle w:val="StyleUnderline"/>
          <w:highlight w:val="yellow"/>
        </w:rPr>
        <w:t>lit</w:t>
      </w:r>
      <w:r w:rsidRPr="00B06148">
        <w:rPr>
          <w:rStyle w:val="StyleUnderline"/>
        </w:rPr>
        <w:t>erature</w:t>
      </w:r>
      <w:r w:rsidRPr="00B06148">
        <w:rPr>
          <w:sz w:val="16"/>
        </w:rPr>
        <w:t xml:space="preserve"> </w:t>
      </w:r>
      <w:r w:rsidRPr="00CB12B9">
        <w:rPr>
          <w:rStyle w:val="Emphasis"/>
          <w:highlight w:val="yellow"/>
        </w:rPr>
        <w:t>contesting</w:t>
      </w:r>
      <w:r w:rsidRPr="00B06148">
        <w:rPr>
          <w:sz w:val="16"/>
        </w:rPr>
        <w:t xml:space="preserve"> PSZ </w:t>
      </w:r>
      <w:r w:rsidRPr="00CB12B9">
        <w:rPr>
          <w:rStyle w:val="StyleUnderline"/>
          <w:highlight w:val="yellow"/>
        </w:rPr>
        <w:t>is</w:t>
      </w:r>
      <w:r w:rsidRPr="0045230B">
        <w:rPr>
          <w:rStyle w:val="StyleUnderline"/>
        </w:rPr>
        <w:t xml:space="preserve"> both </w:t>
      </w:r>
      <w:r w:rsidRPr="00CB12B9">
        <w:rPr>
          <w:rStyle w:val="StyleUnderline"/>
          <w:highlight w:val="yellow"/>
        </w:rPr>
        <w:t>empirically robust and growing</w:t>
      </w:r>
      <w:r w:rsidRPr="00B06148">
        <w:rPr>
          <w:rStyle w:val="StyleUnderline"/>
        </w:rPr>
        <w:t>, it</w:t>
      </w:r>
      <w:r w:rsidRPr="00B06148">
        <w:rPr>
          <w:sz w:val="16"/>
        </w:rPr>
        <w:t xml:space="preserve"> has </w:t>
      </w:r>
      <w:r w:rsidRPr="00B06148">
        <w:rPr>
          <w:rStyle w:val="StyleUnderline"/>
        </w:rPr>
        <w:t>received</w:t>
      </w:r>
      <w:r w:rsidRPr="00B06148">
        <w:rPr>
          <w:sz w:val="16"/>
        </w:rPr>
        <w:t xml:space="preserve"> esse</w:t>
      </w:r>
      <w:r w:rsidRPr="00D10AEB">
        <w:rPr>
          <w:sz w:val="16"/>
        </w:rPr>
        <w:t xml:space="preserve">ntially </w:t>
      </w:r>
      <w:r w:rsidRPr="00D10AEB">
        <w:rPr>
          <w:rStyle w:val="Emphasis"/>
        </w:rPr>
        <w:t>no consideration</w:t>
      </w:r>
      <w:r w:rsidRPr="00D10AEB">
        <w:rPr>
          <w:sz w:val="16"/>
        </w:rPr>
        <w:t xml:space="preserve"> </w:t>
      </w:r>
      <w:r w:rsidRPr="00D10AEB">
        <w:rPr>
          <w:rStyle w:val="StyleUnderline"/>
        </w:rPr>
        <w:t>in</w:t>
      </w:r>
      <w:r w:rsidRPr="00D10AEB">
        <w:rPr>
          <w:sz w:val="16"/>
        </w:rPr>
        <w:t xml:space="preserve"> either </w:t>
      </w:r>
      <w:r w:rsidRPr="00D10AEB">
        <w:rPr>
          <w:rStyle w:val="StyleUnderline"/>
        </w:rPr>
        <w:t>the</w:t>
      </w:r>
      <w:r w:rsidRPr="00D10AEB">
        <w:rPr>
          <w:sz w:val="16"/>
        </w:rPr>
        <w:t xml:space="preserve"> LPE </w:t>
      </w:r>
      <w:r w:rsidRPr="00D10AEB">
        <w:rPr>
          <w:rStyle w:val="StyleUnderline"/>
        </w:rPr>
        <w:t>scholarly literature</w:t>
      </w:r>
      <w:r w:rsidRPr="00D10AEB">
        <w:rPr>
          <w:sz w:val="16"/>
        </w:rPr>
        <w:t xml:space="preserve"> or its closely-related prescriptive advocacy in the policy realm. In each case, </w:t>
      </w:r>
      <w:r w:rsidRPr="00D10AEB">
        <w:rPr>
          <w:rStyle w:val="StyleUnderline"/>
        </w:rPr>
        <w:t>an uncritical acceptance of</w:t>
      </w:r>
      <w:r w:rsidRPr="00D10AEB">
        <w:rPr>
          <w:sz w:val="16"/>
        </w:rPr>
        <w:t xml:space="preserve"> Piketty's </w:t>
      </w:r>
      <w:r w:rsidRPr="00D10AEB">
        <w:rPr>
          <w:rStyle w:val="StyleUnderline"/>
        </w:rPr>
        <w:t>statistics is used to reach</w:t>
      </w:r>
      <w:r w:rsidRPr="00D10AEB">
        <w:rPr>
          <w:sz w:val="16"/>
        </w:rPr>
        <w:t xml:space="preserve"> </w:t>
      </w:r>
      <w:r w:rsidRPr="00D10AEB">
        <w:rPr>
          <w:rStyle w:val="Emphasis"/>
        </w:rPr>
        <w:t>sweeping</w:t>
      </w:r>
      <w:r w:rsidRPr="00D10AEB">
        <w:rPr>
          <w:sz w:val="16"/>
        </w:rPr>
        <w:t xml:space="preserve"> </w:t>
      </w:r>
      <w:r w:rsidRPr="00D10AEB">
        <w:rPr>
          <w:rStyle w:val="StyleUnderline"/>
        </w:rPr>
        <w:t>conclusions in</w:t>
      </w:r>
      <w:r w:rsidRPr="00D10AEB">
        <w:rPr>
          <w:sz w:val="16"/>
        </w:rPr>
        <w:t xml:space="preserve"> apparent </w:t>
      </w:r>
      <w:r w:rsidRPr="00D10AEB">
        <w:rPr>
          <w:rStyle w:val="StyleUnderline"/>
        </w:rPr>
        <w:t>ignorance of their</w:t>
      </w:r>
      <w:r w:rsidRPr="00D10AEB">
        <w:rPr>
          <w:sz w:val="16"/>
        </w:rPr>
        <w:t xml:space="preserve"> </w:t>
      </w:r>
      <w:r w:rsidRPr="00D10AEB">
        <w:rPr>
          <w:rStyle w:val="Emphasis"/>
        </w:rPr>
        <w:t>empirical shortcomings</w:t>
      </w:r>
      <w:r w:rsidRPr="00D10AEB">
        <w:rPr>
          <w:sz w:val="16"/>
        </w:rPr>
        <w:t xml:space="preserve"> </w:t>
      </w:r>
      <w:r w:rsidRPr="00D10AEB">
        <w:rPr>
          <w:rStyle w:val="StyleUnderline"/>
        </w:rPr>
        <w:t>and limitations</w:t>
      </w:r>
      <w:r w:rsidRPr="00D10AEB">
        <w:rPr>
          <w:sz w:val="16"/>
        </w:rPr>
        <w:t xml:space="preserve">. As a result, </w:t>
      </w:r>
      <w:r w:rsidRPr="00D10AEB">
        <w:rPr>
          <w:rStyle w:val="StyleUnderline"/>
        </w:rPr>
        <w:t>the</w:t>
      </w:r>
      <w:r w:rsidRPr="00D10AEB">
        <w:rPr>
          <w:sz w:val="16"/>
        </w:rPr>
        <w:t xml:space="preserve"> LPE literature's </w:t>
      </w:r>
      <w:r w:rsidRPr="00D10AEB">
        <w:rPr>
          <w:rStyle w:val="StyleUnderline"/>
        </w:rPr>
        <w:t>foundational premise</w:t>
      </w:r>
      <w:r w:rsidRPr="00D10AEB">
        <w:rPr>
          <w:sz w:val="16"/>
        </w:rPr>
        <w:t xml:space="preserve">, viz. </w:t>
      </w:r>
      <w:r w:rsidRPr="00D10AEB">
        <w:rPr>
          <w:rStyle w:val="StyleUnderline"/>
        </w:rPr>
        <w:t>the</w:t>
      </w:r>
      <w:r w:rsidRPr="00D10AEB">
        <w:rPr>
          <w:sz w:val="16"/>
        </w:rPr>
        <w:t xml:space="preserve"> </w:t>
      </w:r>
      <w:r w:rsidRPr="00CB12B9">
        <w:rPr>
          <w:rStyle w:val="Emphasis"/>
          <w:sz w:val="28"/>
          <w:szCs w:val="28"/>
          <w:highlight w:val="yellow"/>
        </w:rPr>
        <w:t>existence of a crisis of</w:t>
      </w:r>
      <w:r w:rsidRPr="00CC535D">
        <w:rPr>
          <w:rStyle w:val="Emphasis"/>
          <w:sz w:val="28"/>
          <w:szCs w:val="28"/>
        </w:rPr>
        <w:t xml:space="preserve"> economic </w:t>
      </w:r>
      <w:r w:rsidRPr="00CB12B9">
        <w:rPr>
          <w:rStyle w:val="Emphasis"/>
          <w:sz w:val="28"/>
          <w:szCs w:val="28"/>
          <w:highlight w:val="yellow"/>
        </w:rPr>
        <w:t>inequality in the U</w:t>
      </w:r>
      <w:r w:rsidRPr="00B06148">
        <w:rPr>
          <w:sz w:val="16"/>
        </w:rPr>
        <w:t xml:space="preserve">nited </w:t>
      </w:r>
      <w:r w:rsidRPr="00CB12B9">
        <w:rPr>
          <w:rStyle w:val="Emphasis"/>
          <w:sz w:val="28"/>
          <w:szCs w:val="28"/>
          <w:highlight w:val="yellow"/>
        </w:rPr>
        <w:t>S</w:t>
      </w:r>
      <w:r w:rsidRPr="00B06148">
        <w:rPr>
          <w:sz w:val="16"/>
        </w:rPr>
        <w:t xml:space="preserve">tates, </w:t>
      </w:r>
      <w:r w:rsidRPr="00CB12B9">
        <w:rPr>
          <w:rStyle w:val="Emphasis"/>
          <w:sz w:val="28"/>
          <w:szCs w:val="28"/>
          <w:highlight w:val="yellow"/>
        </w:rPr>
        <w:t>remains an unsupported contention</w:t>
      </w:r>
      <w:r w:rsidRPr="00B06148">
        <w:rPr>
          <w:sz w:val="16"/>
        </w:rPr>
        <w:t>.</w:t>
      </w:r>
    </w:p>
    <w:p w14:paraId="5D565628" w14:textId="77777777" w:rsidR="00223E0C" w:rsidRDefault="00223E0C" w:rsidP="00223E0C">
      <w:pPr>
        <w:rPr>
          <w:sz w:val="16"/>
        </w:rPr>
      </w:pPr>
    </w:p>
    <w:p w14:paraId="61D5D761" w14:textId="723B53A8" w:rsidR="00223E0C" w:rsidRDefault="00223E0C" w:rsidP="00223E0C">
      <w:pPr>
        <w:pStyle w:val="Heading3"/>
      </w:pPr>
      <w:bookmarkStart w:id="2" w:name="BlockBM210"/>
      <w:r>
        <w:t>Inequality---AT: Civil War---Defense---2NC</w:t>
      </w:r>
    </w:p>
    <w:p w14:paraId="63B49FDE" w14:textId="77777777" w:rsidR="00223E0C" w:rsidRPr="00D863BE" w:rsidRDefault="00223E0C" w:rsidP="00223E0C">
      <w:pPr>
        <w:pStyle w:val="Heading4"/>
      </w:pPr>
      <w:r>
        <w:t xml:space="preserve">There are </w:t>
      </w:r>
      <w:r w:rsidRPr="00D863BE">
        <w:rPr>
          <w:u w:val="single"/>
        </w:rPr>
        <w:t>numerous</w:t>
      </w:r>
      <w:r>
        <w:t xml:space="preserve"> constraints.</w:t>
      </w:r>
    </w:p>
    <w:p w14:paraId="2365FC9D" w14:textId="77777777" w:rsidR="00223E0C" w:rsidRDefault="00223E0C" w:rsidP="00223E0C">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1A98DB45" w14:textId="77777777" w:rsidR="00223E0C" w:rsidRPr="005C090E" w:rsidRDefault="00223E0C" w:rsidP="00223E0C">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75209D6F" w14:textId="77777777" w:rsidR="00223E0C" w:rsidRPr="005C090E" w:rsidRDefault="00223E0C" w:rsidP="00223E0C">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7F44B471" w14:textId="77777777" w:rsidR="00223E0C" w:rsidRPr="005C090E" w:rsidRDefault="00223E0C" w:rsidP="00223E0C">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09CB3C7B" w14:textId="77777777" w:rsidR="00223E0C" w:rsidRPr="005C090E" w:rsidRDefault="00223E0C" w:rsidP="00223E0C">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54DBDDAD" w14:textId="77777777" w:rsidR="00223E0C" w:rsidRPr="005C090E" w:rsidRDefault="00223E0C" w:rsidP="00223E0C">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11D40905" w14:textId="77777777" w:rsidR="00223E0C" w:rsidRPr="005C090E" w:rsidRDefault="00223E0C" w:rsidP="00223E0C">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0E6AD01F" w14:textId="77777777" w:rsidR="00223E0C" w:rsidRPr="005C090E" w:rsidRDefault="00223E0C" w:rsidP="00223E0C">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32BEFDCB" w14:textId="77777777" w:rsidR="00223E0C" w:rsidRPr="005C090E" w:rsidRDefault="00223E0C" w:rsidP="00223E0C">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641B27FD" w14:textId="77777777" w:rsidR="00223E0C" w:rsidRPr="005C090E" w:rsidRDefault="00223E0C" w:rsidP="00223E0C">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00DA0D8D" w14:textId="77777777" w:rsidR="00223E0C" w:rsidRPr="005C090E" w:rsidRDefault="00223E0C" w:rsidP="00223E0C">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48467845" w14:textId="77777777" w:rsidR="00223E0C" w:rsidRPr="005C090E" w:rsidRDefault="00223E0C" w:rsidP="00223E0C">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5280C2B0" w14:textId="77777777" w:rsidR="00223E0C" w:rsidRPr="005C090E" w:rsidRDefault="00223E0C" w:rsidP="00223E0C">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0B9B427" w14:textId="77777777" w:rsidR="00223E0C" w:rsidRPr="005C090E" w:rsidRDefault="00223E0C" w:rsidP="00223E0C">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5F410A51" w14:textId="77777777" w:rsidR="00223E0C" w:rsidRPr="005C090E" w:rsidRDefault="00223E0C" w:rsidP="00223E0C">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D35B092" w14:textId="77777777" w:rsidR="00223E0C" w:rsidRPr="005C090E" w:rsidRDefault="00223E0C" w:rsidP="00223E0C">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6FC3C780" w14:textId="77777777" w:rsidR="00223E0C" w:rsidRPr="005C090E" w:rsidRDefault="00223E0C" w:rsidP="00223E0C">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44C95A02" w14:textId="77777777" w:rsidR="00223E0C" w:rsidRPr="005C090E" w:rsidRDefault="00223E0C" w:rsidP="00223E0C">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7B8ED6C4" w14:textId="77777777" w:rsidR="00223E0C" w:rsidRPr="005C090E" w:rsidRDefault="00223E0C" w:rsidP="00223E0C">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31D20774" w14:textId="77777777" w:rsidR="00223E0C" w:rsidRPr="005C090E" w:rsidRDefault="00223E0C" w:rsidP="00223E0C">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6174B67E" w14:textId="77777777" w:rsidR="00223E0C" w:rsidRDefault="00223E0C" w:rsidP="00223E0C">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5589F94E" w14:textId="77777777" w:rsidR="00223E0C" w:rsidRDefault="00223E0C" w:rsidP="00223E0C"/>
    <w:p w14:paraId="683549E4" w14:textId="69055116" w:rsidR="00223E0C" w:rsidRDefault="00223E0C" w:rsidP="00223E0C">
      <w:pPr>
        <w:pStyle w:val="Heading3"/>
      </w:pPr>
      <w:r>
        <w:t>Inequality---AT: Societal Collapse---2NC</w:t>
      </w:r>
    </w:p>
    <w:p w14:paraId="5F60A96F" w14:textId="77777777" w:rsidR="00223E0C" w:rsidRPr="002D13C4" w:rsidRDefault="00223E0C" w:rsidP="00223E0C">
      <w:pPr>
        <w:pStyle w:val="Heading4"/>
      </w:pPr>
      <w:r>
        <w:t xml:space="preserve">Collapse is </w:t>
      </w:r>
      <w:r w:rsidRPr="004A5A18">
        <w:rPr>
          <w:u w:val="single"/>
        </w:rPr>
        <w:t>overly pessimistic</w:t>
      </w:r>
      <w:r>
        <w:t>.</w:t>
      </w:r>
    </w:p>
    <w:p w14:paraId="1A50FFF6" w14:textId="77777777" w:rsidR="00223E0C" w:rsidRDefault="00223E0C" w:rsidP="00223E0C">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307844C7" w14:textId="77777777" w:rsidR="00223E0C" w:rsidRPr="002D13C4" w:rsidRDefault="00223E0C" w:rsidP="00223E0C">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10F359EB" w14:textId="77777777" w:rsidR="00223E0C" w:rsidRPr="002D13C4" w:rsidRDefault="00223E0C" w:rsidP="00223E0C">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62CD34C1" w14:textId="77777777" w:rsidR="00223E0C" w:rsidRPr="002D13C4" w:rsidRDefault="00223E0C" w:rsidP="00223E0C">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756DCCA4" w14:textId="77777777" w:rsidR="00223E0C" w:rsidRPr="002D13C4" w:rsidRDefault="00223E0C" w:rsidP="00223E0C">
      <w:pPr>
        <w:rPr>
          <w:sz w:val="16"/>
        </w:rPr>
      </w:pPr>
      <w:r w:rsidRPr="002D13C4">
        <w:rPr>
          <w:sz w:val="16"/>
        </w:rPr>
        <w:t>I want to describe the emergence of this collapse culture, and in a follow up post, explain it.</w:t>
      </w:r>
    </w:p>
    <w:p w14:paraId="1050AB70" w14:textId="77777777" w:rsidR="00223E0C" w:rsidRPr="002D13C4" w:rsidRDefault="00223E0C" w:rsidP="00223E0C">
      <w:pPr>
        <w:rPr>
          <w:sz w:val="16"/>
        </w:rPr>
      </w:pPr>
      <w:r w:rsidRPr="002D13C4">
        <w:rPr>
          <w:sz w:val="16"/>
        </w:rPr>
        <w:t>The emergence of collapse culture</w:t>
      </w:r>
    </w:p>
    <w:p w14:paraId="01CDA4E8" w14:textId="77777777" w:rsidR="00223E0C" w:rsidRPr="002D13C4" w:rsidRDefault="00223E0C" w:rsidP="00223E0C">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493C1B1E" w14:textId="77777777" w:rsidR="00223E0C" w:rsidRPr="002D13C4" w:rsidRDefault="00223E0C" w:rsidP="00223E0C">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21E928A4" w14:textId="77777777" w:rsidR="00223E0C" w:rsidRPr="002D13C4" w:rsidRDefault="00223E0C" w:rsidP="00223E0C">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08C8E4C9" w14:textId="77777777" w:rsidR="00223E0C" w:rsidRPr="002D13C4" w:rsidRDefault="00223E0C" w:rsidP="00223E0C">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1DFDB841" w14:textId="77777777" w:rsidR="00223E0C" w:rsidRPr="002D13C4" w:rsidRDefault="00223E0C" w:rsidP="00223E0C">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29926929" w14:textId="77777777" w:rsidR="00223E0C" w:rsidRDefault="00223E0C" w:rsidP="00223E0C">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bookmarkEnd w:id="2"/>
    <w:p w14:paraId="6C5ED460" w14:textId="0C0498FB" w:rsidR="00223E0C" w:rsidRDefault="00223E0C" w:rsidP="00223E0C">
      <w:pPr>
        <w:pStyle w:val="Heading3"/>
      </w:pPr>
      <w:r>
        <w:t>Democracy---AT: War---2NC</w:t>
      </w:r>
    </w:p>
    <w:p w14:paraId="0D066907" w14:textId="77777777" w:rsidR="00223E0C" w:rsidRDefault="00223E0C" w:rsidP="00223E0C">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49F7F8A6" w14:textId="77777777" w:rsidR="00223E0C" w:rsidRPr="002A168C" w:rsidRDefault="00223E0C" w:rsidP="00223E0C">
      <w:r w:rsidRPr="002A168C">
        <w:t>&lt;&lt;</w:t>
      </w:r>
      <w:r>
        <w:t>FOR REFERENCE---Bakker</w:t>
      </w:r>
      <w:r w:rsidRPr="002A168C">
        <w:t>&gt;&gt;</w:t>
      </w:r>
    </w:p>
    <w:p w14:paraId="490AE09B" w14:textId="77777777" w:rsidR="00223E0C" w:rsidRPr="002A168C" w:rsidRDefault="00223E0C" w:rsidP="00223E0C">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41576E27" w14:textId="77777777" w:rsidR="00223E0C" w:rsidRPr="002A168C" w:rsidRDefault="00223E0C" w:rsidP="00223E0C">
      <w:pPr>
        <w:rPr>
          <w:sz w:val="16"/>
          <w:szCs w:val="18"/>
        </w:rPr>
      </w:pPr>
      <w:r w:rsidRPr="002A168C">
        <w:rPr>
          <w:sz w:val="16"/>
          <w:szCs w:val="18"/>
        </w:rPr>
        <w:t>RECAP OF THE RESEARCH GOALS AND RESEARCH DESIGN</w:t>
      </w:r>
    </w:p>
    <w:p w14:paraId="5229B1D2" w14:textId="77777777" w:rsidR="00223E0C" w:rsidRPr="002A168C" w:rsidRDefault="00223E0C" w:rsidP="00223E0C">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497B575" w14:textId="77777777" w:rsidR="00223E0C" w:rsidRPr="002A168C" w:rsidRDefault="00223E0C" w:rsidP="00223E0C">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B19201E" w14:textId="77777777" w:rsidR="00223E0C" w:rsidRPr="002A168C" w:rsidRDefault="00223E0C" w:rsidP="00223E0C">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3DF21E34" w14:textId="77777777" w:rsidR="00223E0C" w:rsidRDefault="00223E0C" w:rsidP="00223E0C">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C7D7BBF" w14:textId="77777777" w:rsidR="00223E0C" w:rsidRPr="00FD4FDE" w:rsidRDefault="00223E0C" w:rsidP="00223E0C">
      <w:pPr>
        <w:pStyle w:val="Heading4"/>
      </w:pPr>
      <w:r>
        <w:t xml:space="preserve">Aff authors </w:t>
      </w:r>
      <w:r w:rsidRPr="00FD4FDE">
        <w:rPr>
          <w:u w:val="single"/>
        </w:rPr>
        <w:t>assume</w:t>
      </w:r>
      <w:r>
        <w:t xml:space="preserve">, rather than </w:t>
      </w:r>
      <w:r w:rsidRPr="00FD4FDE">
        <w:rPr>
          <w:u w:val="single"/>
        </w:rPr>
        <w:t>explain</w:t>
      </w:r>
      <w:r>
        <w:t>, institutional effects. That’s Rutar and Bakker.</w:t>
      </w:r>
    </w:p>
    <w:p w14:paraId="45011378" w14:textId="77777777" w:rsidR="00223E0C" w:rsidRDefault="00223E0C" w:rsidP="00223E0C">
      <w:r w:rsidRPr="00FD4FDE">
        <w:t>&lt;&lt;</w:t>
      </w:r>
      <w:r>
        <w:t>FOR REFERENCE</w:t>
      </w:r>
      <w:r w:rsidRPr="00FD4FDE">
        <w:t>&gt;&gt;</w:t>
      </w:r>
    </w:p>
    <w:p w14:paraId="5554CE90" w14:textId="77777777" w:rsidR="00223E0C" w:rsidRDefault="00223E0C" w:rsidP="00223E0C">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318560B3" w14:textId="77777777" w:rsidR="00223E0C" w:rsidRDefault="00223E0C" w:rsidP="00223E0C">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64DB8C91" w14:textId="77777777" w:rsidR="00223E0C" w:rsidRDefault="00223E0C" w:rsidP="00223E0C">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55AC72D6" w14:textId="77777777" w:rsidR="00223E0C" w:rsidRPr="001402A5" w:rsidRDefault="00223E0C" w:rsidP="00223E0C">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53BE659D" w14:textId="77777777" w:rsidR="00223E0C" w:rsidRPr="001402A5" w:rsidRDefault="00223E0C" w:rsidP="00223E0C">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4A4D2B20" w14:textId="77777777" w:rsidR="00223E0C" w:rsidRPr="001402A5" w:rsidRDefault="00223E0C" w:rsidP="00223E0C">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D7C4478" w14:textId="77777777" w:rsidR="00223E0C" w:rsidRPr="001402A5" w:rsidRDefault="00223E0C" w:rsidP="00223E0C">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735B5AE6" w14:textId="77777777" w:rsidR="00223E0C" w:rsidRPr="001402A5" w:rsidRDefault="00223E0C" w:rsidP="00223E0C">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12BB294F" w14:textId="77777777" w:rsidR="00223E0C" w:rsidRPr="001402A5" w:rsidRDefault="00223E0C" w:rsidP="00223E0C">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12C8A00" w14:textId="77777777" w:rsidR="00223E0C" w:rsidRDefault="00223E0C" w:rsidP="00223E0C">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606C95C0" w14:textId="23C8DDDA" w:rsidR="00223E0C" w:rsidRDefault="00223E0C" w:rsidP="00223E0C">
      <w:pPr>
        <w:pStyle w:val="Heading1"/>
      </w:pPr>
      <w:r>
        <w:t>1NR</w:t>
      </w:r>
    </w:p>
    <w:p w14:paraId="7E120FD7" w14:textId="77777777" w:rsidR="00223E0C" w:rsidRDefault="00223E0C" w:rsidP="00223E0C">
      <w:pPr>
        <w:pStyle w:val="Heading3"/>
      </w:pPr>
      <w:r>
        <w:t>UQ---T/L</w:t>
      </w:r>
    </w:p>
    <w:p w14:paraId="15F699A1" w14:textId="77777777" w:rsidR="00223E0C" w:rsidRDefault="00223E0C" w:rsidP="00223E0C">
      <w:pPr>
        <w:pStyle w:val="Heading4"/>
      </w:pPr>
      <w:r>
        <w:t xml:space="preserve">Caseload is </w:t>
      </w:r>
      <w:r w:rsidRPr="006B07F4">
        <w:rPr>
          <w:u w:val="single"/>
        </w:rPr>
        <w:t>shrinking</w:t>
      </w:r>
      <w:r>
        <w:t xml:space="preserve"> AND courts </w:t>
      </w:r>
      <w:r w:rsidRPr="006B07F4">
        <w:rPr>
          <w:u w:val="single"/>
        </w:rPr>
        <w:t>prioritize</w:t>
      </w:r>
      <w:r>
        <w:t xml:space="preserve"> efficency.</w:t>
      </w:r>
    </w:p>
    <w:p w14:paraId="307065F8" w14:textId="77777777" w:rsidR="00223E0C" w:rsidRDefault="00223E0C" w:rsidP="00223E0C">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6304A293" w14:textId="77777777" w:rsidR="00223E0C" w:rsidRPr="006B07F4" w:rsidRDefault="00223E0C" w:rsidP="00223E0C">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43DDC62E" w14:textId="77777777" w:rsidR="00223E0C" w:rsidRPr="006B07F4" w:rsidRDefault="00223E0C" w:rsidP="00223E0C">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2E08B851" w14:textId="77777777" w:rsidR="00223E0C" w:rsidRPr="006B07F4" w:rsidRDefault="00223E0C" w:rsidP="00223E0C">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1F93BA98" w14:textId="77777777" w:rsidR="00223E0C" w:rsidRPr="006B07F4" w:rsidRDefault="00223E0C" w:rsidP="00223E0C">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016A116B" w14:textId="77777777" w:rsidR="00223E0C" w:rsidRDefault="00223E0C" w:rsidP="00223E0C">
      <w:pPr>
        <w:pStyle w:val="Heading4"/>
      </w:pPr>
      <w:r>
        <w:t xml:space="preserve">Numbers </w:t>
      </w:r>
      <w:r w:rsidRPr="00006377">
        <w:rPr>
          <w:u w:val="single"/>
        </w:rPr>
        <w:t>per judge</w:t>
      </w:r>
      <w:r>
        <w:t xml:space="preserve"> are down.</w:t>
      </w:r>
    </w:p>
    <w:p w14:paraId="5D2AF230" w14:textId="77777777" w:rsidR="00223E0C" w:rsidRDefault="00223E0C" w:rsidP="00223E0C">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5399FDBE" w14:textId="77777777" w:rsidR="00223E0C" w:rsidRDefault="00223E0C" w:rsidP="00223E0C">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opens up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55A85350" w14:textId="77777777" w:rsidR="00223E0C" w:rsidRDefault="00223E0C" w:rsidP="00223E0C">
      <w:pPr>
        <w:pStyle w:val="Heading4"/>
      </w:pPr>
      <w:r>
        <w:t xml:space="preserve">So are </w:t>
      </w:r>
      <w:r w:rsidRPr="00307A29">
        <w:rPr>
          <w:u w:val="single"/>
        </w:rPr>
        <w:t>filing rates</w:t>
      </w:r>
      <w:r>
        <w:t>.</w:t>
      </w:r>
    </w:p>
    <w:p w14:paraId="3591167B" w14:textId="77777777" w:rsidR="00223E0C" w:rsidRPr="00CA1372" w:rsidRDefault="00223E0C" w:rsidP="00223E0C">
      <w:r>
        <w:t xml:space="preserve">Kenneth S. </w:t>
      </w:r>
      <w:r w:rsidRPr="00CA1372">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1A182E2C" w14:textId="77777777" w:rsidR="00223E0C" w:rsidRDefault="00223E0C" w:rsidP="00223E0C">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2CB01E62" w14:textId="77777777" w:rsidR="00223E0C" w:rsidRDefault="00223E0C" w:rsidP="00223E0C">
      <w:pPr>
        <w:pStyle w:val="Heading4"/>
      </w:pPr>
      <w:r>
        <w:t xml:space="preserve">This trend is </w:t>
      </w:r>
      <w:r w:rsidRPr="00C14144">
        <w:rPr>
          <w:u w:val="single"/>
        </w:rPr>
        <w:t>strong</w:t>
      </w:r>
      <w:r>
        <w:t>.</w:t>
      </w:r>
    </w:p>
    <w:p w14:paraId="7B8A6B9E" w14:textId="77777777" w:rsidR="00223E0C" w:rsidRDefault="00223E0C" w:rsidP="00223E0C">
      <w:r>
        <w:t xml:space="preserve">Dr. Stefanie A. </w:t>
      </w:r>
      <w:r w:rsidRPr="00292724">
        <w:rPr>
          <w:rStyle w:val="Style13ptBold"/>
        </w:rPr>
        <w:t>Lindquist &amp;</w:t>
      </w:r>
      <w:r>
        <w:t xml:space="preserve"> Dr. Kirk </w:t>
      </w:r>
      <w:r w:rsidRPr="00292724">
        <w:rPr>
          <w:rStyle w:val="Style13ptBold"/>
        </w:rPr>
        <w:t>Randazzo 24</w:t>
      </w:r>
      <w:r>
        <w:t>, PhD, Dean &amp; Professor, Law, Washington University in St. Louis; PhD, Professor, Political Science, University of South Carolina, "The Vanishing Appeal?" University of Pittsburgh Law Review, Vol. 86, No. 2, pg. 477-504, 2024, HeinOnline. [italics in original]</w:t>
      </w:r>
    </w:p>
    <w:p w14:paraId="084F7A52" w14:textId="77777777" w:rsidR="00223E0C" w:rsidRPr="00C97CD9" w:rsidRDefault="00223E0C" w:rsidP="00223E0C">
      <w:pPr>
        <w:rPr>
          <w:sz w:val="16"/>
        </w:rPr>
      </w:pPr>
      <w:r w:rsidRPr="00C97CD9">
        <w:rPr>
          <w:sz w:val="16"/>
        </w:rPr>
        <w:t xml:space="preserve">The </w:t>
      </w:r>
      <w:r w:rsidRPr="00C14144">
        <w:rPr>
          <w:rStyle w:val="StyleUnderline"/>
          <w:highlight w:val="yellow"/>
        </w:rPr>
        <w:t>idea</w:t>
      </w:r>
      <w:r w:rsidRPr="00C97CD9">
        <w:rPr>
          <w:rStyle w:val="StyleUnderline"/>
        </w:rPr>
        <w:t xml:space="preserve"> that</w:t>
      </w:r>
      <w:r w:rsidRPr="00C97CD9">
        <w:rPr>
          <w:sz w:val="16"/>
        </w:rPr>
        <w:t xml:space="preserve"> the </w:t>
      </w:r>
      <w:r w:rsidRPr="00C97CD9">
        <w:rPr>
          <w:rStyle w:val="StyleUnderline"/>
        </w:rPr>
        <w:t xml:space="preserve">federal </w:t>
      </w:r>
      <w:r w:rsidRPr="00C14144">
        <w:rPr>
          <w:rStyle w:val="StyleUnderline"/>
          <w:highlight w:val="yellow"/>
        </w:rPr>
        <w:t>courts face</w:t>
      </w:r>
      <w:r w:rsidRPr="00C97CD9">
        <w:rPr>
          <w:rStyle w:val="StyleUnderline"/>
        </w:rPr>
        <w:t xml:space="preserve"> a</w:t>
      </w:r>
      <w:r w:rsidRPr="00C97CD9">
        <w:rPr>
          <w:sz w:val="16"/>
        </w:rPr>
        <w:t xml:space="preserve"> </w:t>
      </w:r>
      <w:r w:rsidRPr="00C14144">
        <w:rPr>
          <w:rStyle w:val="Emphasis"/>
          <w:highlight w:val="yellow"/>
        </w:rPr>
        <w:t>crisis in case volume</w:t>
      </w:r>
      <w:r w:rsidRPr="00C97CD9">
        <w:rPr>
          <w:sz w:val="16"/>
        </w:rPr>
        <w:t xml:space="preserve"> </w:t>
      </w:r>
      <w:r w:rsidRPr="00C97CD9">
        <w:rPr>
          <w:rStyle w:val="StyleUnderline"/>
        </w:rPr>
        <w:t>has become the</w:t>
      </w:r>
      <w:r w:rsidRPr="00C97CD9">
        <w:rPr>
          <w:sz w:val="16"/>
        </w:rPr>
        <w:t xml:space="preserve"> </w:t>
      </w:r>
      <w:r w:rsidRPr="00C97CD9">
        <w:rPr>
          <w:rStyle w:val="Emphasis"/>
        </w:rPr>
        <w:t>accepted</w:t>
      </w:r>
      <w:r w:rsidRPr="00C97CD9">
        <w:rPr>
          <w:sz w:val="16"/>
        </w:rPr>
        <w:t xml:space="preserve"> </w:t>
      </w:r>
      <w:r w:rsidRPr="00C97CD9">
        <w:rPr>
          <w:rStyle w:val="StyleUnderline"/>
        </w:rPr>
        <w:t>wisdom among scholars and observers for decades</w:t>
      </w:r>
      <w:r w:rsidRPr="00C97CD9">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6C14613F" w14:textId="77777777" w:rsidR="00223E0C" w:rsidRPr="00C97CD9" w:rsidRDefault="00223E0C" w:rsidP="00223E0C">
      <w:pPr>
        <w:rPr>
          <w:sz w:val="16"/>
        </w:rPr>
      </w:pPr>
      <w:r w:rsidRPr="00C97CD9">
        <w:rPr>
          <w:sz w:val="16"/>
        </w:rPr>
        <w:t xml:space="preserve">This </w:t>
      </w:r>
      <w:r w:rsidRPr="00C97CD9">
        <w:rPr>
          <w:rStyle w:val="StyleUnderline"/>
        </w:rPr>
        <w:t>concern about growing caseloads may</w:t>
      </w:r>
      <w:r w:rsidRPr="00C97CD9">
        <w:rPr>
          <w:sz w:val="16"/>
        </w:rPr>
        <w:t xml:space="preserve"> </w:t>
      </w:r>
      <w:r w:rsidRPr="00C14144">
        <w:rPr>
          <w:rStyle w:val="Emphasis"/>
          <w:highlight w:val="yellow"/>
        </w:rPr>
        <w:t>now</w:t>
      </w:r>
      <w:r w:rsidRPr="00C97CD9">
        <w:rPr>
          <w:rStyle w:val="Emphasis"/>
        </w:rPr>
        <w:t xml:space="preserve"> be </w:t>
      </w:r>
      <w:r w:rsidRPr="00C14144">
        <w:rPr>
          <w:rStyle w:val="Emphasis"/>
          <w:highlight w:val="yellow"/>
        </w:rPr>
        <w:t>outdated</w:t>
      </w:r>
      <w:r w:rsidRPr="00C97CD9">
        <w:rPr>
          <w:sz w:val="16"/>
        </w:rPr>
        <w:t xml:space="preserve">, however, </w:t>
      </w:r>
      <w:r w:rsidRPr="00C14144">
        <w:rPr>
          <w:rStyle w:val="StyleUnderline"/>
          <w:highlight w:val="yellow"/>
        </w:rPr>
        <w:t>in light of</w:t>
      </w:r>
      <w:r w:rsidRPr="00C97CD9">
        <w:rPr>
          <w:rStyle w:val="StyleUnderline"/>
        </w:rPr>
        <w:t xml:space="preserve"> a</w:t>
      </w:r>
      <w:r w:rsidRPr="00C97CD9">
        <w:rPr>
          <w:sz w:val="16"/>
        </w:rPr>
        <w:t xml:space="preserve"> </w:t>
      </w:r>
      <w:r w:rsidRPr="00C14144">
        <w:rPr>
          <w:rStyle w:val="Emphasis"/>
          <w:highlight w:val="yellow"/>
        </w:rPr>
        <w:t>new trend</w:t>
      </w:r>
      <w:r w:rsidRPr="00C97CD9">
        <w:rPr>
          <w:sz w:val="16"/>
        </w:rPr>
        <w:t xml:space="preserve"> </w:t>
      </w:r>
      <w:r w:rsidRPr="00C97CD9">
        <w:rPr>
          <w:rStyle w:val="StyleUnderline"/>
        </w:rPr>
        <w:t>that</w:t>
      </w:r>
      <w:r w:rsidRPr="00C97CD9">
        <w:rPr>
          <w:sz w:val="16"/>
        </w:rPr>
        <w:t xml:space="preserve"> has </w:t>
      </w:r>
      <w:r w:rsidRPr="00C97CD9">
        <w:rPr>
          <w:rStyle w:val="StyleUnderline"/>
        </w:rPr>
        <w:t>emerged in the federal</w:t>
      </w:r>
      <w:r w:rsidRPr="00C97CD9">
        <w:rPr>
          <w:sz w:val="16"/>
        </w:rPr>
        <w:t xml:space="preserve"> circuit </w:t>
      </w:r>
      <w:r w:rsidRPr="00C97CD9">
        <w:rPr>
          <w:rStyle w:val="StyleUnderline"/>
        </w:rPr>
        <w:t>courts</w:t>
      </w:r>
      <w:r w:rsidRPr="00C97CD9">
        <w:rPr>
          <w:sz w:val="16"/>
        </w:rPr>
        <w:t xml:space="preserve">. Since 2006, </w:t>
      </w:r>
      <w:r w:rsidRPr="00C97CD9">
        <w:rPr>
          <w:rStyle w:val="StyleUnderline"/>
        </w:rPr>
        <w:t xml:space="preserve">the </w:t>
      </w:r>
      <w:r w:rsidRPr="00C14144">
        <w:rPr>
          <w:rStyle w:val="StyleUnderline"/>
          <w:highlight w:val="yellow"/>
        </w:rPr>
        <w:t>number of</w:t>
      </w:r>
      <w:r w:rsidRPr="00C97CD9">
        <w:rPr>
          <w:sz w:val="16"/>
        </w:rPr>
        <w:t xml:space="preserve"> </w:t>
      </w:r>
      <w:r w:rsidRPr="00C97CD9">
        <w:rPr>
          <w:rStyle w:val="Emphasis"/>
        </w:rPr>
        <w:t xml:space="preserve">federal </w:t>
      </w:r>
      <w:r w:rsidRPr="00C14144">
        <w:rPr>
          <w:rStyle w:val="Emphasis"/>
          <w:highlight w:val="yellow"/>
        </w:rPr>
        <w:t>appellate filings</w:t>
      </w:r>
      <w:r w:rsidRPr="00C97CD9">
        <w:rPr>
          <w:sz w:val="16"/>
        </w:rPr>
        <w:t xml:space="preserve"> </w:t>
      </w:r>
      <w:r w:rsidRPr="00C97CD9">
        <w:rPr>
          <w:rStyle w:val="StyleUnderline"/>
        </w:rPr>
        <w:t>has</w:t>
      </w:r>
      <w:r w:rsidRPr="00C97CD9">
        <w:rPr>
          <w:sz w:val="16"/>
        </w:rPr>
        <w:t xml:space="preserve"> </w:t>
      </w:r>
      <w:r w:rsidRPr="00C97CD9">
        <w:rPr>
          <w:rStyle w:val="Emphasis"/>
        </w:rPr>
        <w:t>stopped rising</w:t>
      </w:r>
      <w:r w:rsidRPr="00C97CD9">
        <w:rPr>
          <w:sz w:val="16"/>
        </w:rPr>
        <w:t xml:space="preserve"> </w:t>
      </w:r>
      <w:r w:rsidRPr="00C97CD9">
        <w:rPr>
          <w:rStyle w:val="StyleUnderline"/>
        </w:rPr>
        <w:t>and has</w:t>
      </w:r>
      <w:r w:rsidRPr="00C97CD9">
        <w:rPr>
          <w:sz w:val="16"/>
        </w:rPr>
        <w:t xml:space="preserve">, instead, </w:t>
      </w:r>
      <w:r w:rsidRPr="00C14144">
        <w:rPr>
          <w:rStyle w:val="Emphasis"/>
          <w:i/>
          <w:iCs w:val="0"/>
          <w:highlight w:val="yellow"/>
        </w:rPr>
        <w:t>decreased steadily</w:t>
      </w:r>
      <w:r w:rsidRPr="00C97CD9">
        <w:rPr>
          <w:sz w:val="16"/>
        </w:rPr>
        <w:t xml:space="preserve"> and almost monotonically, with a reduction of 26,000 cases from the high point in 2005.14</w:t>
      </w:r>
    </w:p>
    <w:p w14:paraId="64E39656" w14:textId="77777777" w:rsidR="00223E0C" w:rsidRDefault="00223E0C" w:rsidP="00223E0C">
      <w:r w:rsidRPr="00C97CD9">
        <w:rPr>
          <w:sz w:val="16"/>
        </w:rPr>
        <w:t xml:space="preserve">Figure 1 presents </w:t>
      </w:r>
      <w:r w:rsidRPr="00C14144">
        <w:rPr>
          <w:rStyle w:val="StyleUnderline"/>
          <w:highlight w:val="yellow"/>
        </w:rPr>
        <w:t>data from the</w:t>
      </w:r>
      <w:r w:rsidRPr="00C14144">
        <w:rPr>
          <w:sz w:val="16"/>
          <w:highlight w:val="yellow"/>
        </w:rPr>
        <w:t xml:space="preserve"> </w:t>
      </w:r>
      <w:r w:rsidRPr="00C14144">
        <w:rPr>
          <w:rStyle w:val="Emphasis"/>
          <w:highlight w:val="yellow"/>
        </w:rPr>
        <w:t>Admin</w:t>
      </w:r>
      <w:r w:rsidRPr="00C97CD9">
        <w:rPr>
          <w:rStyle w:val="Emphasis"/>
        </w:rPr>
        <w:t xml:space="preserve">istrative </w:t>
      </w:r>
      <w:r w:rsidRPr="00C14144">
        <w:rPr>
          <w:rStyle w:val="Emphasis"/>
          <w:highlight w:val="yellow"/>
        </w:rPr>
        <w:t>Office</w:t>
      </w:r>
      <w:r w:rsidRPr="00C14144">
        <w:rPr>
          <w:sz w:val="16"/>
          <w:highlight w:val="yellow"/>
        </w:rPr>
        <w:t xml:space="preserve"> </w:t>
      </w:r>
      <w:r w:rsidRPr="00C14144">
        <w:rPr>
          <w:rStyle w:val="StyleUnderline"/>
          <w:highlight w:val="yellow"/>
        </w:rPr>
        <w:t>of the</w:t>
      </w:r>
      <w:r w:rsidRPr="00C14144">
        <w:rPr>
          <w:sz w:val="16"/>
          <w:highlight w:val="yellow"/>
        </w:rPr>
        <w:t xml:space="preserve"> </w:t>
      </w:r>
      <w:r w:rsidRPr="00C14144">
        <w:rPr>
          <w:rStyle w:val="Emphasis"/>
          <w:highlight w:val="yellow"/>
        </w:rPr>
        <w:t>U</w:t>
      </w:r>
      <w:r w:rsidRPr="00C97CD9">
        <w:rPr>
          <w:sz w:val="16"/>
        </w:rPr>
        <w:t xml:space="preserve">nited </w:t>
      </w:r>
      <w:r w:rsidRPr="00C14144">
        <w:rPr>
          <w:rStyle w:val="Emphasis"/>
          <w:highlight w:val="yellow"/>
        </w:rPr>
        <w:t>S</w:t>
      </w:r>
      <w:r w:rsidRPr="00C97CD9">
        <w:rPr>
          <w:sz w:val="16"/>
        </w:rPr>
        <w:t xml:space="preserve">tates </w:t>
      </w:r>
      <w:r w:rsidRPr="00C14144">
        <w:rPr>
          <w:rStyle w:val="Emphasis"/>
          <w:highlight w:val="yellow"/>
        </w:rPr>
        <w:t>C</w:t>
      </w:r>
      <w:r w:rsidRPr="00C97CD9">
        <w:rPr>
          <w:sz w:val="16"/>
        </w:rPr>
        <w:t xml:space="preserve">ourts </w:t>
      </w:r>
      <w:r w:rsidRPr="00C97CD9">
        <w:rPr>
          <w:rStyle w:val="StyleUnderline"/>
        </w:rPr>
        <w:t>on the total number of appellate filings in all circuits</w:t>
      </w:r>
      <w:r w:rsidRPr="00C97CD9">
        <w:rPr>
          <w:sz w:val="16"/>
        </w:rPr>
        <w:t xml:space="preserve"> from 1983 to 2022.15 Until 2006, appellate filings marched apace with rises in the U.S. population.16 But since 2006, </w:t>
      </w:r>
      <w:r w:rsidRPr="00C97CD9">
        <w:rPr>
          <w:rStyle w:val="StyleUnderline"/>
        </w:rPr>
        <w:t xml:space="preserve">the </w:t>
      </w:r>
      <w:r w:rsidRPr="00C14144">
        <w:rPr>
          <w:rStyle w:val="StyleUnderline"/>
          <w:highlight w:val="yellow"/>
        </w:rPr>
        <w:t>trend lines for filings and population are</w:t>
      </w:r>
      <w:r w:rsidRPr="00C14144">
        <w:rPr>
          <w:sz w:val="16"/>
          <w:highlight w:val="yellow"/>
        </w:rPr>
        <w:t xml:space="preserve"> </w:t>
      </w:r>
      <w:r w:rsidRPr="00C14144">
        <w:rPr>
          <w:rStyle w:val="Emphasis"/>
          <w:highlight w:val="yellow"/>
        </w:rPr>
        <w:t>moving in opposite directions</w:t>
      </w:r>
      <w:r w:rsidRPr="00C97CD9">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sidRPr="00C97CD9">
        <w:rPr>
          <w:rStyle w:val="StyleUnderline"/>
        </w:rPr>
        <w:t>decline is</w:t>
      </w:r>
      <w:r w:rsidRPr="00C97CD9">
        <w:rPr>
          <w:sz w:val="16"/>
        </w:rPr>
        <w:t xml:space="preserve"> </w:t>
      </w:r>
      <w:r w:rsidRPr="00C97CD9">
        <w:rPr>
          <w:rStyle w:val="Emphasis"/>
        </w:rPr>
        <w:t>not</w:t>
      </w:r>
      <w:r w:rsidRPr="00C97CD9">
        <w:rPr>
          <w:sz w:val="16"/>
        </w:rPr>
        <w:t xml:space="preserve"> necessarily </w:t>
      </w:r>
      <w:r w:rsidRPr="00C97CD9">
        <w:rPr>
          <w:rStyle w:val="StyleUnderline"/>
        </w:rPr>
        <w:t>news</w:t>
      </w:r>
      <w:r w:rsidRPr="00C97CD9">
        <w:rPr>
          <w:sz w:val="16"/>
        </w:rPr>
        <w:t xml:space="preserve">: in its 2022 reports, the Administrative Office of the United States Courts reported a twenty-four percent decline in appellate filings since 2013.19 In part, </w:t>
      </w:r>
      <w:r w:rsidRPr="00C97CD9">
        <w:rPr>
          <w:rStyle w:val="StyleUnderline"/>
        </w:rPr>
        <w:t>this decline appears to be</w:t>
      </w:r>
      <w:r w:rsidRPr="00C97CD9">
        <w:rPr>
          <w:sz w:val="16"/>
        </w:rPr>
        <w:t xml:space="preserve"> </w:t>
      </w:r>
      <w:r w:rsidRPr="00C97CD9">
        <w:rPr>
          <w:rStyle w:val="Emphasis"/>
        </w:rPr>
        <w:t>related</w:t>
      </w:r>
      <w:r w:rsidRPr="00C97CD9">
        <w:rPr>
          <w:sz w:val="16"/>
        </w:rPr>
        <w:t xml:space="preserve"> </w:t>
      </w:r>
      <w:r w:rsidRPr="00C97CD9">
        <w:rPr>
          <w:rStyle w:val="StyleUnderline"/>
        </w:rPr>
        <w:t>to the</w:t>
      </w:r>
      <w:r w:rsidRPr="00C97CD9">
        <w:rPr>
          <w:sz w:val="16"/>
        </w:rPr>
        <w:t xml:space="preserve"> </w:t>
      </w:r>
      <w:r w:rsidRPr="00C97CD9">
        <w:rPr>
          <w:rStyle w:val="Emphasis"/>
        </w:rPr>
        <w:t>rate</w:t>
      </w:r>
      <w:r w:rsidRPr="00C97CD9">
        <w:rPr>
          <w:sz w:val="16"/>
        </w:rPr>
        <w:t xml:space="preserve"> </w:t>
      </w:r>
      <w:r w:rsidRPr="00C97CD9">
        <w:rPr>
          <w:rStyle w:val="StyleUnderline"/>
        </w:rPr>
        <w:t>of appeal</w:t>
      </w:r>
      <w:r w:rsidRPr="00C97CD9">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0A0B432D" w14:textId="77777777" w:rsidR="00223E0C" w:rsidRDefault="00223E0C" w:rsidP="00223E0C">
      <w:pPr>
        <w:pStyle w:val="Heading4"/>
      </w:pPr>
      <w:r>
        <w:t xml:space="preserve">Judges have </w:t>
      </w:r>
      <w:r w:rsidRPr="00382478">
        <w:rPr>
          <w:u w:val="single"/>
        </w:rPr>
        <w:t>more time</w:t>
      </w:r>
      <w:r>
        <w:t xml:space="preserve"> than ever.</w:t>
      </w:r>
    </w:p>
    <w:p w14:paraId="6D1CD855" w14:textId="77777777" w:rsidR="00223E0C" w:rsidRDefault="00223E0C" w:rsidP="00223E0C">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06A41D8F" w14:textId="77777777" w:rsidR="00223E0C" w:rsidRPr="00C879B1" w:rsidRDefault="00223E0C" w:rsidP="00223E0C">
      <w:pPr>
        <w:rPr>
          <w:sz w:val="16"/>
        </w:rPr>
      </w:pPr>
      <w:r w:rsidRPr="00382478">
        <w:rPr>
          <w:rStyle w:val="StyleUnderline"/>
          <w:highlight w:val="yellow"/>
        </w:rPr>
        <w:t>Judges</w:t>
      </w:r>
      <w:r w:rsidRPr="00307A29">
        <w:rPr>
          <w:rStyle w:val="StyleUnderline"/>
        </w:rPr>
        <w:t xml:space="preserve"> in</w:t>
      </w:r>
      <w:r w:rsidRPr="00307A29">
        <w:rPr>
          <w:sz w:val="16"/>
        </w:rPr>
        <w:t xml:space="preserve"> the </w:t>
      </w:r>
      <w:r w:rsidRPr="00307A29">
        <w:rPr>
          <w:rStyle w:val="Emphasis"/>
        </w:rPr>
        <w:t>federal</w:t>
      </w:r>
      <w:r w:rsidRPr="00307A29">
        <w:rPr>
          <w:sz w:val="16"/>
        </w:rPr>
        <w:t xml:space="preserve"> appellate </w:t>
      </w:r>
      <w:r w:rsidRPr="00307A29">
        <w:rPr>
          <w:rStyle w:val="Emphasis"/>
        </w:rPr>
        <w:t>courts</w:t>
      </w:r>
      <w:r w:rsidRPr="00307A29">
        <w:rPr>
          <w:sz w:val="16"/>
        </w:rPr>
        <w:t xml:space="preserve"> </w:t>
      </w:r>
      <w:r w:rsidRPr="00382478">
        <w:rPr>
          <w:rStyle w:val="StyleUnderline"/>
          <w:highlight w:val="yellow"/>
        </w:rPr>
        <w:t>have</w:t>
      </w:r>
      <w:r w:rsidRPr="00382478">
        <w:rPr>
          <w:sz w:val="16"/>
          <w:highlight w:val="yellow"/>
        </w:rPr>
        <w:t xml:space="preserve"> </w:t>
      </w:r>
      <w:r w:rsidRPr="00382478">
        <w:rPr>
          <w:rStyle w:val="Emphasis"/>
          <w:highlight w:val="yellow"/>
        </w:rPr>
        <w:t>more time</w:t>
      </w:r>
      <w:r w:rsidRPr="00307A29">
        <w:rPr>
          <w:sz w:val="16"/>
        </w:rPr>
        <w:t xml:space="preserve"> </w:t>
      </w:r>
      <w:r w:rsidRPr="00307A29">
        <w:rPr>
          <w:rStyle w:val="StyleUnderline"/>
        </w:rPr>
        <w:t xml:space="preserve">on their hands </w:t>
      </w:r>
      <w:r w:rsidRPr="00382478">
        <w:rPr>
          <w:rStyle w:val="StyleUnderline"/>
          <w:highlight w:val="yellow"/>
        </w:rPr>
        <w:t>than they've had in</w:t>
      </w:r>
      <w:r w:rsidRPr="00382478">
        <w:rPr>
          <w:sz w:val="16"/>
          <w:highlight w:val="yellow"/>
        </w:rPr>
        <w:t xml:space="preserve"> </w:t>
      </w:r>
      <w:r w:rsidRPr="00382478">
        <w:rPr>
          <w:rStyle w:val="Emphasis"/>
          <w:highlight w:val="yellow"/>
        </w:rPr>
        <w:t>decades</w:t>
      </w:r>
      <w:r w:rsidRPr="00307A29">
        <w:rPr>
          <w:sz w:val="16"/>
        </w:rPr>
        <w:t xml:space="preserve">. Nearly two decades ago, the courts had nearly twice the volume of work they see today.73 And yet the </w:t>
      </w:r>
      <w:r w:rsidRPr="00307A29">
        <w:rPr>
          <w:rStyle w:val="StyleUnderline"/>
        </w:rPr>
        <w:t>courts</w:t>
      </w:r>
      <w:r w:rsidRPr="00307A29">
        <w:rPr>
          <w:sz w:val="16"/>
        </w:rPr>
        <w:t xml:space="preserve"> have </w:t>
      </w:r>
      <w:r w:rsidRPr="00307A29">
        <w:rPr>
          <w:rStyle w:val="StyleUnderline"/>
        </w:rPr>
        <w:t xml:space="preserve">continued to </w:t>
      </w:r>
      <w:r w:rsidRPr="00382478">
        <w:rPr>
          <w:rStyle w:val="StyleUnderline"/>
          <w:highlight w:val="yellow"/>
        </w:rPr>
        <w:t>rely on</w:t>
      </w:r>
      <w:r w:rsidRPr="00307A29">
        <w:rPr>
          <w:sz w:val="16"/>
        </w:rPr>
        <w:t xml:space="preserve"> the short-cut </w:t>
      </w:r>
      <w:r w:rsidRPr="00382478">
        <w:rPr>
          <w:rStyle w:val="StyleUnderline"/>
          <w:highlight w:val="yellow"/>
        </w:rPr>
        <w:t>procedures</w:t>
      </w:r>
      <w:r w:rsidRPr="00307A29">
        <w:rPr>
          <w:rStyle w:val="StyleUnderline"/>
        </w:rPr>
        <w:t xml:space="preserve"> they innovated </w:t>
      </w:r>
      <w:r w:rsidRPr="00382478">
        <w:rPr>
          <w:rStyle w:val="StyleUnderline"/>
          <w:highlight w:val="yellow"/>
        </w:rPr>
        <w:t>to</w:t>
      </w:r>
      <w:r w:rsidRPr="00307A29">
        <w:rPr>
          <w:sz w:val="16"/>
        </w:rPr>
        <w:t xml:space="preserve"> </w:t>
      </w:r>
      <w:r w:rsidRPr="00307A29">
        <w:rPr>
          <w:rStyle w:val="Emphasis"/>
        </w:rPr>
        <w:t>help</w:t>
      </w:r>
      <w:r w:rsidRPr="00307A29">
        <w:rPr>
          <w:sz w:val="16"/>
        </w:rPr>
        <w:t xml:space="preserve"> them </w:t>
      </w:r>
      <w:r w:rsidRPr="00382478">
        <w:rPr>
          <w:rStyle w:val="Emphasis"/>
          <w:highlight w:val="yellow"/>
        </w:rPr>
        <w:t>tackle</w:t>
      </w:r>
      <w:r w:rsidRPr="00382478">
        <w:rPr>
          <w:sz w:val="16"/>
          <w:highlight w:val="yellow"/>
        </w:rPr>
        <w:t xml:space="preserve"> </w:t>
      </w:r>
      <w:r w:rsidRPr="00382478">
        <w:rPr>
          <w:rStyle w:val="StyleUnderline"/>
          <w:highlight w:val="yellow"/>
        </w:rPr>
        <w:t>increased demand</w:t>
      </w:r>
      <w:r w:rsidRPr="00307A29">
        <w:rPr>
          <w:sz w:val="16"/>
        </w:rPr>
        <w:t xml:space="preserve"> principally, nonpublication and decisions without oral argument. These </w:t>
      </w:r>
      <w:r w:rsidRPr="00307A29">
        <w:rPr>
          <w:rStyle w:val="StyleUnderline"/>
        </w:rPr>
        <w:t>innovations have</w:t>
      </w:r>
      <w:r w:rsidRPr="00307A29">
        <w:rPr>
          <w:sz w:val="16"/>
        </w:rPr>
        <w:t xml:space="preserve"> </w:t>
      </w:r>
      <w:r w:rsidRPr="00382478">
        <w:rPr>
          <w:rStyle w:val="Emphasis"/>
          <w:highlight w:val="yellow"/>
        </w:rPr>
        <w:t>endured</w:t>
      </w:r>
      <w:r w:rsidRPr="00382478">
        <w:rPr>
          <w:sz w:val="16"/>
          <w:highlight w:val="yellow"/>
        </w:rPr>
        <w:t xml:space="preserve">, </w:t>
      </w:r>
      <w:r w:rsidRPr="00382478">
        <w:rPr>
          <w:rStyle w:val="StyleUnderline"/>
          <w:highlight w:val="yellow"/>
        </w:rPr>
        <w:t>suggesting</w:t>
      </w:r>
      <w:r w:rsidRPr="00307A29">
        <w:rPr>
          <w:sz w:val="16"/>
        </w:rPr>
        <w:t xml:space="preserve"> that </w:t>
      </w:r>
      <w:r w:rsidRPr="00382478">
        <w:rPr>
          <w:rStyle w:val="StyleUnderline"/>
          <w:highlight w:val="yellow"/>
        </w:rPr>
        <w:t>courts</w:t>
      </w:r>
      <w:r w:rsidRPr="00307A29">
        <w:rPr>
          <w:sz w:val="16"/>
        </w:rPr>
        <w:t xml:space="preserve"> broadly </w:t>
      </w:r>
      <w:r w:rsidRPr="00382478">
        <w:rPr>
          <w:rStyle w:val="Emphasis"/>
          <w:highlight w:val="yellow"/>
        </w:rPr>
        <w:t>prioritize efficient</w:t>
      </w:r>
      <w:r w:rsidRPr="00307A29">
        <w:rPr>
          <w:sz w:val="16"/>
        </w:rPr>
        <w:t xml:space="preserve"> dispute </w:t>
      </w:r>
      <w:r w:rsidRPr="00382478">
        <w:rPr>
          <w:rStyle w:val="Emphasis"/>
          <w:highlight w:val="yellow"/>
        </w:rPr>
        <w:t>resolution</w:t>
      </w:r>
      <w:r w:rsidRPr="00307A29">
        <w:rPr>
          <w:sz w:val="16"/>
        </w:rPr>
        <w:t xml:space="preserve"> </w:t>
      </w:r>
      <w:r w:rsidRPr="00307A29">
        <w:rPr>
          <w:rStyle w:val="StyleUnderline"/>
        </w:rPr>
        <w:t>over competing priorities</w:t>
      </w:r>
      <w:r w:rsidRPr="00307A29">
        <w:rPr>
          <w:sz w:val="16"/>
        </w:rPr>
        <w:t>.</w:t>
      </w:r>
    </w:p>
    <w:p w14:paraId="610EA0FB" w14:textId="77777777" w:rsidR="00223E0C" w:rsidRDefault="00223E0C" w:rsidP="00223E0C">
      <w:pPr>
        <w:pStyle w:val="Heading3"/>
      </w:pPr>
      <w:r>
        <w:t>Link---AT: No Suits</w:t>
      </w:r>
    </w:p>
    <w:p w14:paraId="0942B991" w14:textId="77777777" w:rsidR="00223E0C" w:rsidRDefault="00223E0C" w:rsidP="00223E0C">
      <w:pPr>
        <w:pStyle w:val="Heading4"/>
      </w:pPr>
      <w:r>
        <w:t xml:space="preserve">Sectoral bargaining is a </w:t>
      </w:r>
      <w:r w:rsidRPr="007C5EDA">
        <w:rPr>
          <w:u w:val="single"/>
        </w:rPr>
        <w:t>catalyst</w:t>
      </w:r>
      <w:r>
        <w:t xml:space="preserve"> for </w:t>
      </w:r>
      <w:r w:rsidRPr="007C5EDA">
        <w:rPr>
          <w:u w:val="single"/>
        </w:rPr>
        <w:t>further litigation</w:t>
      </w:r>
      <w:r>
        <w:t>.</w:t>
      </w:r>
    </w:p>
    <w:p w14:paraId="5FD5B73B" w14:textId="77777777" w:rsidR="00223E0C" w:rsidRPr="00436945" w:rsidRDefault="00223E0C" w:rsidP="00223E0C">
      <w:r>
        <w:t xml:space="preserve">Kati L. </w:t>
      </w:r>
      <w:r w:rsidRPr="00436945">
        <w:rPr>
          <w:rStyle w:val="Style13ptBold"/>
        </w:rPr>
        <w:t>Griffith &amp;</w:t>
      </w:r>
      <w:r>
        <w:t xml:space="preserve"> Leslie C. </w:t>
      </w:r>
      <w:r w:rsidRPr="00436945">
        <w:rPr>
          <w:rStyle w:val="Style13ptBold"/>
        </w:rPr>
        <w:t>Gates 20</w:t>
      </w:r>
      <w:r>
        <w:t>, JD, Professor, Labor &amp; Employment Law, Cornell ILR School, Associate Member, Cornell Law Faculty; PhD, Associate Professor, Sociology, Binghamton University, Director, Graduate Studies, Binghamton University, "Milking Outdated Laws: Alt-Labor as a Litigation Catalyst," Chicago-Kent Law Review, Vol. 95, No. 1, pg. 245-272, 2020, HeinOnline. [italics in original]</w:t>
      </w:r>
    </w:p>
    <w:p w14:paraId="24E33E2F" w14:textId="77777777" w:rsidR="00223E0C" w:rsidRPr="00555781" w:rsidRDefault="00223E0C" w:rsidP="00223E0C">
      <w:pPr>
        <w:rPr>
          <w:sz w:val="16"/>
        </w:rPr>
      </w:pPr>
      <w:r w:rsidRPr="00555781">
        <w:rPr>
          <w:sz w:val="16"/>
        </w:rPr>
        <w:t xml:space="preserve">Beyond legislation and labor standard enforcement, </w:t>
      </w:r>
      <w:r w:rsidRPr="007C5EDA">
        <w:rPr>
          <w:rStyle w:val="Emphasis"/>
          <w:highlight w:val="yellow"/>
        </w:rPr>
        <w:t>alt-labor</w:t>
      </w:r>
      <w:r w:rsidRPr="00555781">
        <w:rPr>
          <w:sz w:val="16"/>
        </w:rPr>
        <w:t xml:space="preserve"> </w:t>
      </w:r>
      <w:r w:rsidRPr="00555781">
        <w:rPr>
          <w:rStyle w:val="StyleUnderline"/>
        </w:rPr>
        <w:t>has</w:t>
      </w:r>
      <w:r w:rsidRPr="00555781">
        <w:rPr>
          <w:sz w:val="16"/>
        </w:rPr>
        <w:t xml:space="preserve"> additionally </w:t>
      </w:r>
      <w:r w:rsidRPr="007C5EDA">
        <w:rPr>
          <w:rStyle w:val="StyleUnderline"/>
          <w:highlight w:val="yellow"/>
        </w:rPr>
        <w:t>pushed</w:t>
      </w:r>
      <w:r w:rsidRPr="007C5EDA">
        <w:rPr>
          <w:sz w:val="16"/>
          <w:highlight w:val="yellow"/>
        </w:rPr>
        <w:t xml:space="preserve"> </w:t>
      </w:r>
      <w:r w:rsidRPr="007C5EDA">
        <w:rPr>
          <w:rStyle w:val="Emphasis"/>
          <w:highlight w:val="yellow"/>
        </w:rPr>
        <w:t>beyond</w:t>
      </w:r>
      <w:r w:rsidRPr="00555781">
        <w:rPr>
          <w:sz w:val="16"/>
        </w:rPr>
        <w:t xml:space="preserve"> </w:t>
      </w:r>
      <w:r w:rsidRPr="00555781">
        <w:rPr>
          <w:rStyle w:val="StyleUnderline"/>
        </w:rPr>
        <w:t>traditional organizing</w:t>
      </w:r>
      <w:r w:rsidRPr="00555781">
        <w:rPr>
          <w:sz w:val="16"/>
        </w:rPr>
        <w:t xml:space="preserve"> tactics </w:t>
      </w:r>
      <w:r w:rsidRPr="00555781">
        <w:rPr>
          <w:rStyle w:val="StyleUnderline"/>
        </w:rPr>
        <w:t>and forms of</w:t>
      </w:r>
      <w:r w:rsidRPr="00555781">
        <w:rPr>
          <w:sz w:val="16"/>
        </w:rPr>
        <w:t xml:space="preserve"> </w:t>
      </w:r>
      <w:r w:rsidRPr="007C5EDA">
        <w:rPr>
          <w:rStyle w:val="Emphasis"/>
          <w:highlight w:val="yellow"/>
        </w:rPr>
        <w:t>firm-level bargaining</w:t>
      </w:r>
      <w:r w:rsidRPr="00555781">
        <w:rPr>
          <w:sz w:val="16"/>
        </w:rPr>
        <w:t xml:space="preserve">. It incorporates "traditional" tactics such as boycotts and pickets. Additionally, however, </w:t>
      </w:r>
      <w:r w:rsidRPr="00555781">
        <w:rPr>
          <w:rStyle w:val="StyleUnderline"/>
        </w:rPr>
        <w:t>it has</w:t>
      </w:r>
      <w:r w:rsidRPr="00555781">
        <w:rPr>
          <w:sz w:val="16"/>
        </w:rPr>
        <w:t xml:space="preserve"> often </w:t>
      </w:r>
      <w:r w:rsidRPr="00555781">
        <w:rPr>
          <w:rStyle w:val="StyleUnderline"/>
        </w:rPr>
        <w:t>promoted</w:t>
      </w:r>
      <w:r w:rsidRPr="00555781">
        <w:rPr>
          <w:sz w:val="16"/>
        </w:rPr>
        <w:t xml:space="preserve"> social movement </w:t>
      </w:r>
      <w:r w:rsidRPr="00555781">
        <w:rPr>
          <w:rStyle w:val="StyleUnderline"/>
        </w:rPr>
        <w:t>strategies that involve</w:t>
      </w:r>
      <w:r w:rsidRPr="00555781">
        <w:rPr>
          <w:sz w:val="16"/>
        </w:rPr>
        <w:t xml:space="preserve"> </w:t>
      </w:r>
      <w:r w:rsidRPr="00555781">
        <w:rPr>
          <w:rStyle w:val="Emphasis"/>
        </w:rPr>
        <w:t>broader swaths</w:t>
      </w:r>
      <w:r w:rsidRPr="00555781">
        <w:rPr>
          <w:sz w:val="16"/>
        </w:rPr>
        <w:t xml:space="preserve"> </w:t>
      </w:r>
      <w:r w:rsidRPr="00555781">
        <w:rPr>
          <w:rStyle w:val="StyleUnderline"/>
        </w:rPr>
        <w:t>of the community</w:t>
      </w:r>
      <w:r w:rsidRPr="00555781">
        <w:rPr>
          <w:sz w:val="16"/>
        </w:rPr>
        <w:t xml:space="preserve">, press attention and other forms of pressure on employers outside of traditional union pressure tactics. 6 It has </w:t>
      </w:r>
      <w:r w:rsidRPr="007C5EDA">
        <w:rPr>
          <w:rStyle w:val="StyleUnderline"/>
          <w:highlight w:val="yellow"/>
        </w:rPr>
        <w:t>advocated for</w:t>
      </w:r>
      <w:r w:rsidRPr="00555781">
        <w:rPr>
          <w:rStyle w:val="StyleUnderline"/>
        </w:rPr>
        <w:t xml:space="preserve"> collective bargaining with employers at the</w:t>
      </w:r>
      <w:r w:rsidRPr="00555781">
        <w:rPr>
          <w:sz w:val="16"/>
        </w:rPr>
        <w:t xml:space="preserve"> </w:t>
      </w:r>
      <w:r w:rsidRPr="007C5EDA">
        <w:rPr>
          <w:rStyle w:val="Emphasis"/>
          <w:highlight w:val="yellow"/>
        </w:rPr>
        <w:t>sectoral</w:t>
      </w:r>
      <w:r w:rsidRPr="00555781">
        <w:rPr>
          <w:rStyle w:val="Emphasis"/>
        </w:rPr>
        <w:t xml:space="preserve"> level</w:t>
      </w:r>
      <w:r w:rsidRPr="00555781">
        <w:rPr>
          <w:sz w:val="16"/>
        </w:rPr>
        <w:t xml:space="preserve"> </w:t>
      </w:r>
      <w:r w:rsidRPr="00555781">
        <w:rPr>
          <w:rStyle w:val="StyleUnderline"/>
        </w:rPr>
        <w:t xml:space="preserve">of an industry, </w:t>
      </w:r>
      <w:r w:rsidRPr="007C5EDA">
        <w:rPr>
          <w:rStyle w:val="StyleUnderline"/>
          <w:highlight w:val="yellow"/>
        </w:rPr>
        <w:t>rather than</w:t>
      </w:r>
      <w:r w:rsidRPr="00555781">
        <w:rPr>
          <w:sz w:val="16"/>
        </w:rPr>
        <w:t xml:space="preserve"> </w:t>
      </w:r>
      <w:r w:rsidRPr="00555781">
        <w:rPr>
          <w:rStyle w:val="Emphasis"/>
        </w:rPr>
        <w:t>traditional</w:t>
      </w:r>
      <w:r w:rsidRPr="00555781">
        <w:rPr>
          <w:sz w:val="16"/>
        </w:rPr>
        <w:t xml:space="preserve"> </w:t>
      </w:r>
      <w:r w:rsidRPr="007C5EDA">
        <w:rPr>
          <w:rStyle w:val="StyleUnderline"/>
          <w:highlight w:val="yellow"/>
        </w:rPr>
        <w:t>collective bargaining</w:t>
      </w:r>
      <w:r w:rsidRPr="00555781">
        <w:rPr>
          <w:rStyle w:val="StyleUnderline"/>
        </w:rPr>
        <w:t xml:space="preserve"> efforts at the establishment level</w:t>
      </w:r>
      <w:r w:rsidRPr="00555781">
        <w:rPr>
          <w:sz w:val="16"/>
        </w:rPr>
        <w:t>.</w:t>
      </w:r>
    </w:p>
    <w:p w14:paraId="3CD54C31" w14:textId="77777777" w:rsidR="00223E0C" w:rsidRPr="00555781" w:rsidRDefault="00223E0C" w:rsidP="00223E0C">
      <w:pPr>
        <w:rPr>
          <w:sz w:val="16"/>
        </w:rPr>
      </w:pPr>
      <w:r w:rsidRPr="00555781">
        <w:rPr>
          <w:sz w:val="16"/>
        </w:rPr>
        <w:t xml:space="preserve">In this article, we highlight another achievement of alt-labor--its role in instigating positive, pro-worker, developments through litigation. The litigation it bolsters often exposes the questions, gaps and failures of current interpretations of New Deal and civil rights era legal gains. </w:t>
      </w:r>
      <w:r w:rsidRPr="00555781">
        <w:rPr>
          <w:rStyle w:val="StyleUnderline"/>
        </w:rPr>
        <w:t>It</w:t>
      </w:r>
      <w:r w:rsidRPr="00555781">
        <w:rPr>
          <w:sz w:val="16"/>
        </w:rPr>
        <w:t xml:space="preserve"> thereby </w:t>
      </w:r>
      <w:r w:rsidRPr="00555781">
        <w:rPr>
          <w:rStyle w:val="StyleUnderline"/>
        </w:rPr>
        <w:t>serves as a</w:t>
      </w:r>
      <w:r w:rsidRPr="00555781">
        <w:rPr>
          <w:sz w:val="16"/>
        </w:rPr>
        <w:t xml:space="preserve"> </w:t>
      </w:r>
      <w:r w:rsidRPr="00555781">
        <w:rPr>
          <w:rStyle w:val="Emphasis"/>
        </w:rPr>
        <w:t>catalyst</w:t>
      </w:r>
      <w:r w:rsidRPr="00555781">
        <w:rPr>
          <w:sz w:val="16"/>
        </w:rPr>
        <w:t xml:space="preserve"> to reimagine the interpretation of these laws in light of new organizing strategies among marginalized workers and new global economic realities. It has </w:t>
      </w:r>
      <w:r w:rsidRPr="007C5EDA">
        <w:rPr>
          <w:rStyle w:val="StyleUnderline"/>
          <w:highlight w:val="yellow"/>
        </w:rPr>
        <w:t>raised</w:t>
      </w:r>
      <w:r w:rsidRPr="007C5EDA">
        <w:rPr>
          <w:sz w:val="16"/>
          <w:highlight w:val="yellow"/>
        </w:rPr>
        <w:t xml:space="preserve"> </w:t>
      </w:r>
      <w:r w:rsidRPr="007C5EDA">
        <w:rPr>
          <w:rStyle w:val="Emphasis"/>
          <w:highlight w:val="yellow"/>
        </w:rPr>
        <w:t>key questions</w:t>
      </w:r>
      <w:r w:rsidRPr="007C5EDA">
        <w:rPr>
          <w:sz w:val="16"/>
          <w:highlight w:val="yellow"/>
        </w:rPr>
        <w:t xml:space="preserve"> </w:t>
      </w:r>
      <w:r w:rsidRPr="007C5EDA">
        <w:rPr>
          <w:rStyle w:val="StyleUnderline"/>
          <w:highlight w:val="yellow"/>
        </w:rPr>
        <w:t>and</w:t>
      </w:r>
      <w:r w:rsidRPr="00555781">
        <w:rPr>
          <w:sz w:val="16"/>
        </w:rPr>
        <w:t xml:space="preserve"> has </w:t>
      </w:r>
      <w:r w:rsidRPr="007C5EDA">
        <w:rPr>
          <w:rStyle w:val="StyleUnderline"/>
          <w:highlight w:val="yellow"/>
        </w:rPr>
        <w:t>challenged</w:t>
      </w:r>
      <w:r w:rsidRPr="007C5EDA">
        <w:rPr>
          <w:sz w:val="16"/>
          <w:highlight w:val="yellow"/>
        </w:rPr>
        <w:t xml:space="preserve"> </w:t>
      </w:r>
      <w:r w:rsidRPr="007C5EDA">
        <w:rPr>
          <w:rStyle w:val="Emphasis"/>
          <w:highlight w:val="yellow"/>
        </w:rPr>
        <w:t>assumed exclusions</w:t>
      </w:r>
      <w:r w:rsidRPr="00555781">
        <w:rPr>
          <w:sz w:val="16"/>
        </w:rPr>
        <w:t xml:space="preserve"> </w:t>
      </w:r>
      <w:r w:rsidRPr="00555781">
        <w:rPr>
          <w:rStyle w:val="StyleUnderline"/>
        </w:rPr>
        <w:t>from labor</w:t>
      </w:r>
      <w:r w:rsidRPr="00555781">
        <w:rPr>
          <w:sz w:val="16"/>
        </w:rPr>
        <w:t xml:space="preserve"> and employment </w:t>
      </w:r>
      <w:r w:rsidRPr="00555781">
        <w:rPr>
          <w:rStyle w:val="StyleUnderline"/>
        </w:rPr>
        <w:t>law</w:t>
      </w:r>
      <w:r w:rsidRPr="00555781">
        <w:rPr>
          <w:sz w:val="16"/>
        </w:rPr>
        <w:t xml:space="preserve">. </w:t>
      </w:r>
      <w:r w:rsidRPr="00555781">
        <w:rPr>
          <w:rStyle w:val="StyleUnderline"/>
        </w:rPr>
        <w:t xml:space="preserve">As </w:t>
      </w:r>
      <w:r w:rsidRPr="007C5EDA">
        <w:rPr>
          <w:rStyle w:val="StyleUnderline"/>
          <w:highlight w:val="yellow"/>
        </w:rPr>
        <w:t>new actors</w:t>
      </w:r>
      <w:r w:rsidRPr="00555781">
        <w:rPr>
          <w:sz w:val="16"/>
        </w:rPr>
        <w:t xml:space="preserve"> have stepped forward to </w:t>
      </w:r>
      <w:r w:rsidRPr="007C5EDA">
        <w:rPr>
          <w:rStyle w:val="StyleUnderline"/>
          <w:highlight w:val="yellow"/>
        </w:rPr>
        <w:t>make legal claims</w:t>
      </w:r>
      <w:r w:rsidRPr="00555781">
        <w:rPr>
          <w:rStyle w:val="StyleUnderline"/>
        </w:rPr>
        <w:t>, they have</w:t>
      </w:r>
      <w:r w:rsidRPr="00555781">
        <w:rPr>
          <w:sz w:val="16"/>
        </w:rPr>
        <w:t xml:space="preserve"> also successfully </w:t>
      </w:r>
      <w:r w:rsidRPr="00555781">
        <w:rPr>
          <w:rStyle w:val="StyleUnderline"/>
        </w:rPr>
        <w:t>pushed judges to</w:t>
      </w:r>
      <w:r w:rsidRPr="00555781">
        <w:rPr>
          <w:sz w:val="16"/>
        </w:rPr>
        <w:t xml:space="preserve"> </w:t>
      </w:r>
      <w:r w:rsidRPr="00555781">
        <w:rPr>
          <w:rStyle w:val="Emphasis"/>
        </w:rPr>
        <w:t>reimagine</w:t>
      </w:r>
      <w:r w:rsidRPr="00555781">
        <w:rPr>
          <w:sz w:val="16"/>
        </w:rPr>
        <w:t xml:space="preserve"> state and </w:t>
      </w:r>
      <w:r w:rsidRPr="00555781">
        <w:rPr>
          <w:rStyle w:val="StyleUnderline"/>
        </w:rPr>
        <w:t>federal workplace laws</w:t>
      </w:r>
      <w:r w:rsidRPr="00555781">
        <w:rPr>
          <w:sz w:val="16"/>
        </w:rPr>
        <w:t xml:space="preserve"> from the ground up. These </w:t>
      </w:r>
      <w:r w:rsidRPr="00555781">
        <w:rPr>
          <w:rStyle w:val="StyleUnderline"/>
        </w:rPr>
        <w:t>efforts have</w:t>
      </w:r>
      <w:r w:rsidRPr="00555781">
        <w:rPr>
          <w:sz w:val="16"/>
        </w:rPr>
        <w:t xml:space="preserve"> </w:t>
      </w:r>
      <w:r w:rsidRPr="007C5EDA">
        <w:rPr>
          <w:rStyle w:val="Emphasis"/>
          <w:highlight w:val="yellow"/>
        </w:rPr>
        <w:t>led to</w:t>
      </w:r>
      <w:r w:rsidRPr="00555781">
        <w:rPr>
          <w:sz w:val="16"/>
        </w:rPr>
        <w:t xml:space="preserve"> actual </w:t>
      </w:r>
      <w:r w:rsidRPr="007C5EDA">
        <w:rPr>
          <w:rStyle w:val="Emphasis"/>
          <w:highlight w:val="yellow"/>
        </w:rPr>
        <w:t>litigation</w:t>
      </w:r>
      <w:r w:rsidRPr="00555781">
        <w:rPr>
          <w:sz w:val="16"/>
        </w:rPr>
        <w:t xml:space="preserve"> wins in some cases, and have questioned longstanding assumptions in others. These efforts catalyze worker advocates and government actors to re-interpret what many characterize as outdated labor and employment laws. We conceptualize these efforts not as changing existing law, or as contradicting existing doctrine, but rather as bringing about "a natural outgrowth" of existing statutory language and case law precedent.7 </w:t>
      </w:r>
    </w:p>
    <w:p w14:paraId="5DD8D9B4" w14:textId="77777777" w:rsidR="00223E0C" w:rsidRPr="00555781" w:rsidRDefault="00223E0C" w:rsidP="00223E0C">
      <w:pPr>
        <w:rPr>
          <w:sz w:val="16"/>
        </w:rPr>
      </w:pPr>
      <w:r w:rsidRPr="00555781">
        <w:rPr>
          <w:sz w:val="16"/>
        </w:rPr>
        <w:t xml:space="preserve">While here we focus on a success story among upstate New York dairy workers, we do not overlook that new forms of worker organizing can lead to less-worker friendly developments in the law. Non-traditional corporate campaigns have, on occasion, provoked an employer backlash. Some unions instigating such campaigns, for instance, have faced defamation suits.8 The Fight for Fifteen's efforts to bring to light the power and control of fast-food brands (franchisors) as joint employers has been both a seed for litigation against franchisors and the provocateur of a backlash among powerful interest groups who aim to narrow the scope of joint employer law. 9 </w:t>
      </w:r>
    </w:p>
    <w:p w14:paraId="6324A96D" w14:textId="77777777" w:rsidR="00223E0C" w:rsidRPr="00555781" w:rsidRDefault="00223E0C" w:rsidP="00223E0C">
      <w:pPr>
        <w:rPr>
          <w:sz w:val="16"/>
        </w:rPr>
      </w:pPr>
      <w:r w:rsidRPr="00555781">
        <w:rPr>
          <w:sz w:val="16"/>
        </w:rPr>
        <w:t xml:space="preserve">Clearly </w:t>
      </w:r>
      <w:r w:rsidRPr="007C5EDA">
        <w:rPr>
          <w:rStyle w:val="StyleUnderline"/>
          <w:highlight w:val="yellow"/>
        </w:rPr>
        <w:t>advancing</w:t>
      </w:r>
      <w:r w:rsidRPr="00555781">
        <w:rPr>
          <w:rStyle w:val="StyleUnderline"/>
        </w:rPr>
        <w:t xml:space="preserve"> worker </w:t>
      </w:r>
      <w:r w:rsidRPr="007C5EDA">
        <w:rPr>
          <w:rStyle w:val="StyleUnderline"/>
          <w:highlight w:val="yellow"/>
        </w:rPr>
        <w:t>rights is</w:t>
      </w:r>
      <w:r w:rsidRPr="007C5EDA">
        <w:rPr>
          <w:sz w:val="16"/>
          <w:highlight w:val="yellow"/>
        </w:rPr>
        <w:t xml:space="preserve"> </w:t>
      </w:r>
      <w:r w:rsidRPr="007C5EDA">
        <w:rPr>
          <w:rStyle w:val="Emphasis"/>
          <w:highlight w:val="yellow"/>
        </w:rPr>
        <w:t>never</w:t>
      </w:r>
      <w:r w:rsidRPr="007C5EDA">
        <w:rPr>
          <w:sz w:val="16"/>
          <w:highlight w:val="yellow"/>
        </w:rPr>
        <w:t xml:space="preserve"> </w:t>
      </w:r>
      <w:r w:rsidRPr="007C5EDA">
        <w:rPr>
          <w:rStyle w:val="StyleUnderline"/>
          <w:highlight w:val="yellow"/>
        </w:rPr>
        <w:t>without risks</w:t>
      </w:r>
      <w:r w:rsidRPr="00555781">
        <w:rPr>
          <w:sz w:val="16"/>
        </w:rPr>
        <w:t xml:space="preserve">. In light of these risks, it is critical to take stock of the full range of potential gains made by alt-labor. It is also important to denote what gains can be accomplished with existing state and federal legislation, given the challenge of enacting federal legislation to address income inequality and the decline of labor union power. </w:t>
      </w:r>
      <w:r w:rsidRPr="00555781">
        <w:rPr>
          <w:rStyle w:val="StyleUnderline"/>
        </w:rPr>
        <w:t>By involving</w:t>
      </w:r>
      <w:r w:rsidRPr="00555781">
        <w:rPr>
          <w:sz w:val="16"/>
        </w:rPr>
        <w:t xml:space="preserve"> </w:t>
      </w:r>
      <w:r w:rsidRPr="00555781">
        <w:rPr>
          <w:rStyle w:val="Emphasis"/>
        </w:rPr>
        <w:t>non-traditional</w:t>
      </w:r>
      <w:r w:rsidRPr="00555781">
        <w:rPr>
          <w:sz w:val="16"/>
        </w:rPr>
        <w:t xml:space="preserve"> </w:t>
      </w:r>
      <w:r w:rsidRPr="00555781">
        <w:rPr>
          <w:rStyle w:val="StyleUnderline"/>
        </w:rPr>
        <w:t>populations of workers</w:t>
      </w:r>
      <w:r w:rsidRPr="00555781">
        <w:rPr>
          <w:sz w:val="16"/>
        </w:rPr>
        <w:t xml:space="preserve">, alt-labor inspired </w:t>
      </w:r>
      <w:r w:rsidRPr="00555781">
        <w:rPr>
          <w:rStyle w:val="StyleUnderline"/>
        </w:rPr>
        <w:t>litigation</w:t>
      </w:r>
      <w:r w:rsidRPr="00555781">
        <w:rPr>
          <w:sz w:val="16"/>
        </w:rPr>
        <w:t xml:space="preserve"> efforts expose the questions, gaps, failures as well as the promise of New Deal and civil rights era legal gains. They </w:t>
      </w:r>
      <w:r w:rsidRPr="00555781">
        <w:rPr>
          <w:rStyle w:val="StyleUnderline"/>
        </w:rPr>
        <w:t>push the legal system to</w:t>
      </w:r>
      <w:r w:rsidRPr="00555781">
        <w:rPr>
          <w:sz w:val="16"/>
        </w:rPr>
        <w:t xml:space="preserve"> </w:t>
      </w:r>
      <w:r w:rsidRPr="00555781">
        <w:rPr>
          <w:rStyle w:val="Emphasis"/>
        </w:rPr>
        <w:t>reimagine</w:t>
      </w:r>
      <w:r w:rsidRPr="00555781">
        <w:rPr>
          <w:sz w:val="16"/>
        </w:rPr>
        <w:t xml:space="preserve"> </w:t>
      </w:r>
      <w:r w:rsidRPr="00555781">
        <w:rPr>
          <w:rStyle w:val="StyleUnderline"/>
        </w:rPr>
        <w:t>the application of these laws</w:t>
      </w:r>
      <w:r w:rsidRPr="00555781">
        <w:rPr>
          <w:sz w:val="16"/>
        </w:rPr>
        <w:t xml:space="preserve"> in light of new realities. At times, they are successful at achieving new and inclusive applications of existing law. Other times they question assumed exclusions, which shifts the narrative. </w:t>
      </w:r>
    </w:p>
    <w:p w14:paraId="1084AF0A" w14:textId="77777777" w:rsidR="00223E0C" w:rsidRPr="00555781" w:rsidRDefault="00223E0C" w:rsidP="00223E0C">
      <w:pPr>
        <w:rPr>
          <w:sz w:val="16"/>
        </w:rPr>
      </w:pPr>
      <w:r w:rsidRPr="00555781">
        <w:rPr>
          <w:sz w:val="16"/>
        </w:rPr>
        <w:t>In the next part (Part II), we draw from scholarly debates about the role of litigation as a social change strategy to build our litigation as a catalyst approach.1 0 Part III fleshes out the catalyst concept with an in-depth analysis of the litigation successes and questions that sprung out of altlabor organizing in the upstate New York dairy industry. Courageous organizing among New York's dairy workers has resulted in a successful effort to push for doctrinal renovation and has exposed legal gaps.11 These latter efforts have questioned historic exclusions and have thus laid the groundwork for a future challenge. These under-celebrated efforts push decision-makers to reinterpret existing law to better accommodate the new realities of workers in industries like the dairy industry which global economic shifts have recently transformed.</w:t>
      </w:r>
    </w:p>
    <w:p w14:paraId="4D3BD073" w14:textId="77777777" w:rsidR="00223E0C" w:rsidRPr="00555781" w:rsidRDefault="00223E0C" w:rsidP="00223E0C">
      <w:pPr>
        <w:rPr>
          <w:sz w:val="16"/>
        </w:rPr>
      </w:pPr>
      <w:r w:rsidRPr="00555781">
        <w:rPr>
          <w:sz w:val="16"/>
        </w:rPr>
        <w:t>II. THE LITIGATION CATALYST APPROACH</w:t>
      </w:r>
    </w:p>
    <w:p w14:paraId="0AB8A000" w14:textId="77777777" w:rsidR="00223E0C" w:rsidRPr="00555781" w:rsidRDefault="00223E0C" w:rsidP="00223E0C">
      <w:pPr>
        <w:rPr>
          <w:sz w:val="16"/>
        </w:rPr>
      </w:pPr>
      <w:r w:rsidRPr="00555781">
        <w:rPr>
          <w:sz w:val="16"/>
        </w:rPr>
        <w:t xml:space="preserve">The existing debates about the role of litigation in social change suggest the importance of looking at lawyers and litigation as just one strategy within broader advocacy and organizing efforts. These debates focus primarily on how litigation feeds or impedes social movement efforts to shift power relations, but less on how they contribute to changes in the development of the law itself. Our </w:t>
      </w:r>
      <w:r w:rsidRPr="007C5EDA">
        <w:rPr>
          <w:rStyle w:val="StyleUnderline"/>
          <w:highlight w:val="yellow"/>
        </w:rPr>
        <w:t>alt-labor as a</w:t>
      </w:r>
      <w:r w:rsidRPr="007C5EDA">
        <w:rPr>
          <w:sz w:val="16"/>
          <w:highlight w:val="yellow"/>
        </w:rPr>
        <w:t xml:space="preserve"> </w:t>
      </w:r>
      <w:r w:rsidRPr="007C5EDA">
        <w:rPr>
          <w:rStyle w:val="Emphasis"/>
          <w:highlight w:val="yellow"/>
        </w:rPr>
        <w:t>litigation catalyst</w:t>
      </w:r>
      <w:r w:rsidRPr="00555781">
        <w:rPr>
          <w:sz w:val="16"/>
        </w:rPr>
        <w:t xml:space="preserve"> approach both acknowledges the need to view litigation in its wider context and </w:t>
      </w:r>
      <w:r w:rsidRPr="00555781">
        <w:rPr>
          <w:rStyle w:val="StyleUnderline"/>
        </w:rPr>
        <w:t>highlights</w:t>
      </w:r>
      <w:r w:rsidRPr="00555781">
        <w:rPr>
          <w:sz w:val="16"/>
        </w:rPr>
        <w:t xml:space="preserve"> the value of considering litigation's impact on the development of </w:t>
      </w:r>
      <w:r w:rsidRPr="00555781">
        <w:rPr>
          <w:rStyle w:val="StyleUnderline"/>
        </w:rPr>
        <w:t>case law that</w:t>
      </w:r>
      <w:r w:rsidRPr="00555781">
        <w:rPr>
          <w:sz w:val="16"/>
        </w:rPr>
        <w:t xml:space="preserve"> </w:t>
      </w:r>
      <w:r w:rsidRPr="007C5EDA">
        <w:rPr>
          <w:rStyle w:val="Emphasis"/>
          <w:highlight w:val="yellow"/>
        </w:rPr>
        <w:t>renovates interp</w:t>
      </w:r>
      <w:r w:rsidRPr="00555781">
        <w:rPr>
          <w:rStyle w:val="Emphasis"/>
        </w:rPr>
        <w:t>retation</w:t>
      </w:r>
      <w:r w:rsidRPr="007C5EDA">
        <w:rPr>
          <w:rStyle w:val="Emphasis"/>
          <w:highlight w:val="yellow"/>
        </w:rPr>
        <w:t>s</w:t>
      </w:r>
      <w:r w:rsidRPr="007C5EDA">
        <w:rPr>
          <w:sz w:val="16"/>
          <w:highlight w:val="yellow"/>
        </w:rPr>
        <w:t xml:space="preserve"> </w:t>
      </w:r>
      <w:r w:rsidRPr="007C5EDA">
        <w:rPr>
          <w:rStyle w:val="StyleUnderline"/>
          <w:highlight w:val="yellow"/>
        </w:rPr>
        <w:t>of existing laws</w:t>
      </w:r>
      <w:r w:rsidRPr="00555781">
        <w:rPr>
          <w:rStyle w:val="StyleUnderline"/>
        </w:rPr>
        <w:t xml:space="preserve"> to</w:t>
      </w:r>
      <w:r w:rsidRPr="00555781">
        <w:rPr>
          <w:sz w:val="16"/>
        </w:rPr>
        <w:t xml:space="preserve"> </w:t>
      </w:r>
      <w:r w:rsidRPr="00555781">
        <w:rPr>
          <w:rStyle w:val="Emphasis"/>
        </w:rPr>
        <w:t>include</w:t>
      </w:r>
      <w:r w:rsidRPr="00555781">
        <w:rPr>
          <w:sz w:val="16"/>
        </w:rPr>
        <w:t xml:space="preserve"> </w:t>
      </w:r>
      <w:r w:rsidRPr="00555781">
        <w:rPr>
          <w:rStyle w:val="StyleUnderline"/>
        </w:rPr>
        <w:t>groups long thought</w:t>
      </w:r>
      <w:r w:rsidRPr="00555781">
        <w:rPr>
          <w:sz w:val="16"/>
        </w:rPr>
        <w:t xml:space="preserve"> (erroneously) to be </w:t>
      </w:r>
      <w:r w:rsidRPr="00555781">
        <w:rPr>
          <w:rStyle w:val="StyleUnderline"/>
        </w:rPr>
        <w:t>excluded from worker protections</w:t>
      </w:r>
      <w:r w:rsidRPr="00555781">
        <w:rPr>
          <w:sz w:val="16"/>
        </w:rPr>
        <w:t>.' 2</w:t>
      </w:r>
    </w:p>
    <w:p w14:paraId="67DED9C5" w14:textId="77777777" w:rsidR="00223E0C" w:rsidRPr="00D0722B" w:rsidRDefault="00223E0C" w:rsidP="00223E0C">
      <w:pPr>
        <w:rPr>
          <w:sz w:val="16"/>
        </w:rPr>
      </w:pPr>
      <w:r w:rsidRPr="00555781">
        <w:rPr>
          <w:sz w:val="16"/>
        </w:rPr>
        <w:t xml:space="preserve">Some scholars have been critical of litigation as a source of positive change for disadvantaged groups.13 They note that litigation tends to privilege individual interests over collective interests.' 4 They observe that </w:t>
      </w:r>
      <w:r w:rsidRPr="00555781">
        <w:rPr>
          <w:rStyle w:val="StyleUnderline"/>
        </w:rPr>
        <w:t xml:space="preserve">the </w:t>
      </w:r>
      <w:r w:rsidRPr="007C5EDA">
        <w:rPr>
          <w:rStyle w:val="StyleUnderline"/>
          <w:highlight w:val="yellow"/>
        </w:rPr>
        <w:t>court</w:t>
      </w:r>
      <w:r w:rsidRPr="00555781">
        <w:rPr>
          <w:rStyle w:val="StyleUnderline"/>
        </w:rPr>
        <w:t xml:space="preserve"> system </w:t>
      </w:r>
      <w:r w:rsidRPr="007C5EDA">
        <w:rPr>
          <w:rStyle w:val="StyleUnderline"/>
          <w:highlight w:val="yellow"/>
        </w:rPr>
        <w:t>is</w:t>
      </w:r>
      <w:r w:rsidRPr="007C5EDA">
        <w:rPr>
          <w:sz w:val="16"/>
          <w:highlight w:val="yellow"/>
        </w:rPr>
        <w:t xml:space="preserve"> </w:t>
      </w:r>
      <w:r w:rsidRPr="007C5EDA">
        <w:rPr>
          <w:rStyle w:val="Emphasis"/>
          <w:highlight w:val="yellow"/>
        </w:rPr>
        <w:t>slow</w:t>
      </w:r>
      <w:r w:rsidRPr="00555781">
        <w:rPr>
          <w:sz w:val="16"/>
        </w:rPr>
        <w:t xml:space="preserve"> </w:t>
      </w:r>
      <w:r w:rsidRPr="00555781">
        <w:rPr>
          <w:rStyle w:val="StyleUnderline"/>
        </w:rPr>
        <w:t>and</w:t>
      </w:r>
      <w:r w:rsidRPr="00555781">
        <w:rPr>
          <w:sz w:val="16"/>
        </w:rPr>
        <w:t xml:space="preserve"> </w:t>
      </w:r>
      <w:r w:rsidRPr="00555781">
        <w:rPr>
          <w:rStyle w:val="Emphasis"/>
        </w:rPr>
        <w:t>tightly constricts</w:t>
      </w:r>
      <w:r w:rsidRPr="00555781">
        <w:rPr>
          <w:sz w:val="16"/>
        </w:rPr>
        <w:t xml:space="preserve"> </w:t>
      </w:r>
      <w:r w:rsidRPr="00555781">
        <w:rPr>
          <w:rStyle w:val="StyleUnderline"/>
        </w:rPr>
        <w:t>how parties can frame</w:t>
      </w:r>
      <w:r w:rsidRPr="00555781">
        <w:rPr>
          <w:sz w:val="16"/>
        </w:rPr>
        <w:t xml:space="preserve"> their </w:t>
      </w:r>
      <w:r w:rsidRPr="00555781">
        <w:rPr>
          <w:rStyle w:val="StyleUnderline"/>
        </w:rPr>
        <w:t>claims for change</w:t>
      </w:r>
      <w:r w:rsidRPr="00555781">
        <w:rPr>
          <w:sz w:val="16"/>
        </w:rPr>
        <w:t xml:space="preserve">. They point out that a court win can change the law on the books, but it does not necessarily translate into actual change in practice.' 5 Others advance the view that litigation can provoke </w:t>
      </w:r>
      <w:r w:rsidRPr="00555781">
        <w:rPr>
          <w:rStyle w:val="StyleUnderline"/>
        </w:rPr>
        <w:t>a</w:t>
      </w:r>
      <w:r w:rsidRPr="00555781">
        <w:rPr>
          <w:sz w:val="16"/>
        </w:rPr>
        <w:t xml:space="preserve"> </w:t>
      </w:r>
      <w:r w:rsidRPr="007C5EDA">
        <w:rPr>
          <w:rStyle w:val="Emphasis"/>
          <w:highlight w:val="yellow"/>
        </w:rPr>
        <w:t>negative "backlash"</w:t>
      </w:r>
      <w:r w:rsidRPr="00555781">
        <w:rPr>
          <w:sz w:val="16"/>
        </w:rPr>
        <w:t xml:space="preserve"> </w:t>
      </w:r>
      <w:r w:rsidRPr="00555781">
        <w:rPr>
          <w:rStyle w:val="StyleUnderline"/>
        </w:rPr>
        <w:t>to the movement that</w:t>
      </w:r>
      <w:r w:rsidRPr="00555781">
        <w:rPr>
          <w:sz w:val="16"/>
        </w:rPr>
        <w:t xml:space="preserve"> actually </w:t>
      </w:r>
      <w:r w:rsidRPr="00555781">
        <w:rPr>
          <w:rStyle w:val="Emphasis"/>
        </w:rPr>
        <w:t>undermines</w:t>
      </w:r>
      <w:r w:rsidRPr="00555781">
        <w:rPr>
          <w:sz w:val="16"/>
        </w:rPr>
        <w:t xml:space="preserve"> </w:t>
      </w:r>
      <w:r w:rsidRPr="00555781">
        <w:rPr>
          <w:rStyle w:val="StyleUnderline"/>
        </w:rPr>
        <w:t>a</w:t>
      </w:r>
      <w:r w:rsidRPr="00555781">
        <w:rPr>
          <w:sz w:val="16"/>
        </w:rPr>
        <w:t xml:space="preserve"> social </w:t>
      </w:r>
      <w:r w:rsidRPr="00555781">
        <w:rPr>
          <w:rStyle w:val="StyleUnderline"/>
        </w:rPr>
        <w:t>movement's long-term goals</w:t>
      </w:r>
      <w:r w:rsidRPr="00555781">
        <w:rPr>
          <w:sz w:val="16"/>
        </w:rPr>
        <w:t xml:space="preserve">. These backlash scholars often point to the rise of the political right in response to high-profile Supreme Court decisions such as </w:t>
      </w:r>
      <w:r w:rsidRPr="00555781">
        <w:rPr>
          <w:i/>
          <w:iCs/>
          <w:sz w:val="16"/>
        </w:rPr>
        <w:t>Roe v. Wade</w:t>
      </w:r>
      <w:r w:rsidRPr="00555781">
        <w:rPr>
          <w:sz w:val="16"/>
        </w:rPr>
        <w:t xml:space="preserve"> and </w:t>
      </w:r>
      <w:r w:rsidRPr="00555781">
        <w:rPr>
          <w:i/>
          <w:iCs/>
          <w:sz w:val="16"/>
        </w:rPr>
        <w:t>Brown v. Board of Education</w:t>
      </w:r>
      <w:r w:rsidRPr="00555781">
        <w:rPr>
          <w:sz w:val="16"/>
        </w:rPr>
        <w:t xml:space="preserve">.16 Catherine Albiston's oft-cited article, which ominously refers to litigation strategies as the "the dark side," </w:t>
      </w:r>
      <w:r w:rsidRPr="007C5EDA">
        <w:rPr>
          <w:rStyle w:val="StyleUnderline"/>
          <w:highlight w:val="yellow"/>
        </w:rPr>
        <w:t>paints</w:t>
      </w:r>
      <w:r w:rsidRPr="00555781">
        <w:rPr>
          <w:rStyle w:val="StyleUnderline"/>
        </w:rPr>
        <w:t xml:space="preserve"> a picture of </w:t>
      </w:r>
      <w:r w:rsidRPr="007C5EDA">
        <w:rPr>
          <w:rStyle w:val="StyleUnderline"/>
          <w:highlight w:val="yellow"/>
        </w:rPr>
        <w:t>litigation as</w:t>
      </w:r>
      <w:r w:rsidRPr="00555781">
        <w:rPr>
          <w:rStyle w:val="StyleUnderline"/>
        </w:rPr>
        <w:t xml:space="preserve"> a</w:t>
      </w:r>
      <w:r w:rsidRPr="00555781">
        <w:rPr>
          <w:sz w:val="16"/>
        </w:rPr>
        <w:t xml:space="preserve"> </w:t>
      </w:r>
      <w:r w:rsidRPr="007C5EDA">
        <w:rPr>
          <w:rStyle w:val="Emphasis"/>
          <w:highlight w:val="yellow"/>
        </w:rPr>
        <w:t>demobilizing</w:t>
      </w:r>
      <w:r w:rsidRPr="00555781">
        <w:rPr>
          <w:rStyle w:val="Emphasis"/>
        </w:rPr>
        <w:t xml:space="preserve"> force</w:t>
      </w:r>
      <w:r w:rsidRPr="00555781">
        <w:rPr>
          <w:sz w:val="16"/>
        </w:rPr>
        <w:t xml:space="preserve"> </w:t>
      </w:r>
      <w:r w:rsidRPr="00555781">
        <w:rPr>
          <w:rStyle w:val="StyleUnderline"/>
        </w:rPr>
        <w:t>that puts too much power in the hands of lawyers</w:t>
      </w:r>
      <w:r w:rsidRPr="00555781">
        <w:rPr>
          <w:sz w:val="16"/>
        </w:rPr>
        <w:t xml:space="preserve"> rather than movement leaders. 17</w:t>
      </w:r>
    </w:p>
    <w:p w14:paraId="6B553620" w14:textId="77777777" w:rsidR="00223E0C" w:rsidRDefault="00223E0C" w:rsidP="00223E0C">
      <w:pPr>
        <w:pStyle w:val="Heading3"/>
      </w:pPr>
      <w:r>
        <w:t>!---AT: No Emerging Tech</w:t>
      </w:r>
    </w:p>
    <w:p w14:paraId="3F0A687B" w14:textId="77777777" w:rsidR="00223E0C" w:rsidRPr="0088454B" w:rsidRDefault="00223E0C" w:rsidP="00223E0C">
      <w:pPr>
        <w:pStyle w:val="Heading4"/>
      </w:pPr>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Cases are </w:t>
      </w:r>
      <w:r w:rsidRPr="0088454B">
        <w:rPr>
          <w:u w:val="single"/>
        </w:rPr>
        <w:t>imminent</w:t>
      </w:r>
      <w:r>
        <w:t>.</w:t>
      </w:r>
    </w:p>
    <w:p w14:paraId="0D56FE18" w14:textId="77777777" w:rsidR="00223E0C" w:rsidRDefault="00223E0C" w:rsidP="00223E0C">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D5E962A" w14:textId="77777777" w:rsidR="00223E0C" w:rsidRPr="00300C72" w:rsidRDefault="00223E0C" w:rsidP="00223E0C">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iCs w:val="0"/>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10B3B2FC" w14:textId="77777777" w:rsidR="00223E0C" w:rsidRPr="00300C72" w:rsidRDefault="00223E0C" w:rsidP="00223E0C">
      <w:pPr>
        <w:rPr>
          <w:sz w:val="16"/>
        </w:rPr>
      </w:pPr>
      <w:r w:rsidRPr="00300C72">
        <w:rPr>
          <w:sz w:val="16"/>
        </w:rPr>
        <w:t>A. JUDGES ARE NOT READY</w:t>
      </w:r>
    </w:p>
    <w:p w14:paraId="58E62C56" w14:textId="77777777" w:rsidR="00223E0C" w:rsidRPr="00300C72" w:rsidRDefault="00223E0C" w:rsidP="00223E0C">
      <w:pPr>
        <w:rPr>
          <w:i/>
          <w:iCs/>
          <w:sz w:val="16"/>
        </w:rPr>
      </w:pPr>
      <w:r w:rsidRPr="00300C72">
        <w:rPr>
          <w:i/>
          <w:iCs/>
          <w:sz w:val="16"/>
        </w:rPr>
        <w:t>1. Rising Judicial Power</w:t>
      </w:r>
    </w:p>
    <w:p w14:paraId="113FC154" w14:textId="77777777" w:rsidR="00223E0C" w:rsidRPr="00300C72" w:rsidRDefault="00223E0C" w:rsidP="00223E0C">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55E85E13" w14:textId="77777777" w:rsidR="00223E0C" w:rsidRPr="00300C72" w:rsidRDefault="00223E0C" w:rsidP="00223E0C">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4E6DDF56" w14:textId="77777777" w:rsidR="00223E0C" w:rsidRPr="00300C72" w:rsidRDefault="00223E0C" w:rsidP="00223E0C">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681DB750" w14:textId="77777777" w:rsidR="00223E0C" w:rsidRPr="00300C72" w:rsidRDefault="00223E0C" w:rsidP="00223E0C">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570E666E" w14:textId="77777777" w:rsidR="00223E0C" w:rsidRPr="00300C72" w:rsidRDefault="00223E0C" w:rsidP="00223E0C">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government;152 they are unlike congressional members who have staff and committee information gathering abilities or executive agencies who hire experts. Indeed, "[m]ost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5E7C7927" w14:textId="77777777" w:rsidR="00223E0C" w:rsidRPr="00300C72" w:rsidRDefault="00223E0C" w:rsidP="00223E0C">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6840BC49" w14:textId="77777777" w:rsidR="00223E0C" w:rsidRPr="00300C72" w:rsidRDefault="00223E0C" w:rsidP="00223E0C">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168424AC" w14:textId="77777777" w:rsidR="00223E0C" w:rsidRPr="00300C72" w:rsidRDefault="00223E0C" w:rsidP="00223E0C">
      <w:pPr>
        <w:rPr>
          <w:sz w:val="12"/>
          <w:szCs w:val="12"/>
        </w:rPr>
      </w:pPr>
      <w:r w:rsidRPr="00300C72">
        <w:rPr>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667FA064" w14:textId="77777777" w:rsidR="00223E0C" w:rsidRPr="00300C72" w:rsidRDefault="00223E0C" w:rsidP="00223E0C">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4939083A" w14:textId="77777777" w:rsidR="00223E0C" w:rsidRPr="00300C72" w:rsidRDefault="00223E0C" w:rsidP="00223E0C">
      <w:pPr>
        <w:rPr>
          <w:i/>
          <w:iCs/>
          <w:sz w:val="12"/>
          <w:szCs w:val="12"/>
        </w:rPr>
      </w:pPr>
      <w:r w:rsidRPr="00300C72">
        <w:rPr>
          <w:i/>
          <w:iCs/>
          <w:sz w:val="12"/>
          <w:szCs w:val="12"/>
        </w:rPr>
        <w:t>2. Difficult and Complex Cases</w:t>
      </w:r>
    </w:p>
    <w:p w14:paraId="2BFD6220" w14:textId="77777777" w:rsidR="00223E0C" w:rsidRPr="00300C72" w:rsidRDefault="00223E0C" w:rsidP="00223E0C">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32AA4349" w14:textId="77777777" w:rsidR="00223E0C" w:rsidRPr="00300C72" w:rsidRDefault="00223E0C" w:rsidP="00223E0C">
      <w:pPr>
        <w:rPr>
          <w:sz w:val="16"/>
        </w:rPr>
      </w:pPr>
      <w:r w:rsidRPr="00300C72">
        <w:rPr>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48E4234E" w14:textId="77777777" w:rsidR="00223E0C" w:rsidRPr="00300C72" w:rsidRDefault="00223E0C" w:rsidP="00223E0C">
      <w:pPr>
        <w:rPr>
          <w:i/>
          <w:iCs/>
          <w:sz w:val="16"/>
        </w:rPr>
      </w:pPr>
      <w:r w:rsidRPr="00300C72">
        <w:rPr>
          <w:i/>
          <w:iCs/>
          <w:sz w:val="16"/>
        </w:rPr>
        <w:t>3. Overworked Judiciary</w:t>
      </w:r>
    </w:p>
    <w:p w14:paraId="732B54BA" w14:textId="77777777" w:rsidR="00223E0C" w:rsidRPr="00300C72" w:rsidRDefault="00223E0C" w:rsidP="00223E0C">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605E6B44" w14:textId="77777777" w:rsidR="00223E0C" w:rsidRPr="00300C72" w:rsidRDefault="00223E0C" w:rsidP="00223E0C">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2145E7BF" w14:textId="77777777" w:rsidR="00223E0C" w:rsidRPr="0088454B" w:rsidRDefault="00223E0C" w:rsidP="00223E0C">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p w14:paraId="11D84E46" w14:textId="77777777" w:rsidR="00223E0C" w:rsidRPr="00E7573D" w:rsidRDefault="00223E0C" w:rsidP="00223E0C">
      <w:pPr>
        <w:pStyle w:val="Heading4"/>
      </w:pPr>
      <w:r>
        <w:t xml:space="preserve">Labor cases drive </w:t>
      </w:r>
      <w:r w:rsidRPr="00A46EAB">
        <w:rPr>
          <w:u w:val="single"/>
        </w:rPr>
        <w:t>tradeoffs</w:t>
      </w:r>
      <w:r>
        <w:t xml:space="preserve"> that </w:t>
      </w:r>
      <w:r w:rsidRPr="0088454B">
        <w:rPr>
          <w:u w:val="single"/>
        </w:rPr>
        <w:t>wreck</w:t>
      </w:r>
      <w:r>
        <w:t xml:space="preserve"> judicial functionality.</w:t>
      </w:r>
    </w:p>
    <w:p w14:paraId="323F9CA3" w14:textId="77777777" w:rsidR="00223E0C" w:rsidRDefault="00223E0C" w:rsidP="00223E0C">
      <w:r>
        <w:t xml:space="preserve">Dr. Jake </w:t>
      </w:r>
      <w:r w:rsidRPr="002F259A">
        <w:rPr>
          <w:rStyle w:val="Style13ptBold"/>
        </w:rPr>
        <w:t>Barnes et al. 25</w:t>
      </w:r>
      <w:r>
        <w:t>,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Labour Federalism: Opportunities and Challenges," Comparative Labor Law &amp; Policy Journal, Vol. 45, No. 1, pg. 87-112, 03/20/2025, pg. 87-112. [italics in original]</w:t>
      </w:r>
    </w:p>
    <w:p w14:paraId="4D68DE73" w14:textId="77777777" w:rsidR="00223E0C" w:rsidRPr="008E7B3D" w:rsidRDefault="00223E0C" w:rsidP="00223E0C">
      <w:pPr>
        <w:rPr>
          <w:sz w:val="16"/>
        </w:rPr>
      </w:pPr>
      <w:r w:rsidRPr="002F259A">
        <w:rPr>
          <w:sz w:val="16"/>
        </w:rPr>
        <w:t xml:space="preserve">Two recent Supreme Court rulings are </w:t>
      </w:r>
      <w:r w:rsidRPr="002F259A">
        <w:rPr>
          <w:rStyle w:val="StyleUnderline"/>
        </w:rPr>
        <w:t>likely</w:t>
      </w:r>
      <w:r w:rsidRPr="002F259A">
        <w:rPr>
          <w:sz w:val="16"/>
        </w:rPr>
        <w:t xml:space="preserve"> to </w:t>
      </w:r>
      <w:r w:rsidRPr="002F259A">
        <w:rPr>
          <w:rStyle w:val="StyleUnderline"/>
        </w:rPr>
        <w:t>make the</w:t>
      </w:r>
      <w:r w:rsidRPr="002F259A">
        <w:rPr>
          <w:sz w:val="16"/>
        </w:rPr>
        <w:t xml:space="preserve"> </w:t>
      </w:r>
      <w:r w:rsidRPr="00E261ED">
        <w:rPr>
          <w:rStyle w:val="Emphasis"/>
          <w:highlight w:val="yellow"/>
        </w:rPr>
        <w:t>implementation</w:t>
      </w:r>
      <w:r w:rsidRPr="00E261ED">
        <w:rPr>
          <w:sz w:val="16"/>
          <w:highlight w:val="yellow"/>
        </w:rPr>
        <w:t xml:space="preserve"> </w:t>
      </w:r>
      <w:r w:rsidRPr="00E261ED">
        <w:rPr>
          <w:rStyle w:val="StyleUnderline"/>
          <w:highlight w:val="yellow"/>
        </w:rPr>
        <w:t>and</w:t>
      </w:r>
      <w:r w:rsidRPr="00E261ED">
        <w:rPr>
          <w:sz w:val="16"/>
          <w:highlight w:val="yellow"/>
        </w:rPr>
        <w:t xml:space="preserve"> </w:t>
      </w:r>
      <w:r w:rsidRPr="00E261ED">
        <w:rPr>
          <w:rStyle w:val="Emphasis"/>
          <w:highlight w:val="yellow"/>
        </w:rPr>
        <w:t>enforcement</w:t>
      </w:r>
      <w:r w:rsidRPr="00E261ED">
        <w:rPr>
          <w:sz w:val="16"/>
          <w:highlight w:val="yellow"/>
        </w:rPr>
        <w:t xml:space="preserve"> </w:t>
      </w:r>
      <w:r w:rsidRPr="00E261ED">
        <w:rPr>
          <w:rStyle w:val="StyleUnderline"/>
          <w:highlight w:val="yellow"/>
        </w:rPr>
        <w:t>of</w:t>
      </w:r>
      <w:r w:rsidRPr="00E261ED">
        <w:rPr>
          <w:sz w:val="16"/>
          <w:highlight w:val="yellow"/>
        </w:rPr>
        <w:t xml:space="preserve"> </w:t>
      </w:r>
      <w:r w:rsidRPr="00E261ED">
        <w:rPr>
          <w:rStyle w:val="Emphasis"/>
          <w:highlight w:val="yellow"/>
        </w:rPr>
        <w:t>labour standards</w:t>
      </w:r>
      <w:r w:rsidRPr="002F259A">
        <w:rPr>
          <w:sz w:val="16"/>
        </w:rPr>
        <w:t xml:space="preserve"> </w:t>
      </w:r>
      <w:r w:rsidRPr="002F259A">
        <w:rPr>
          <w:rStyle w:val="StyleUnderline"/>
        </w:rPr>
        <w:t>increasingly difficult at the federal level</w:t>
      </w:r>
      <w:r w:rsidRPr="002F259A">
        <w:rPr>
          <w:sz w:val="16"/>
        </w:rPr>
        <w:t xml:space="preserve">. The Supreme Court in June 2024 overruled a 1984 decision in </w:t>
      </w:r>
      <w:r w:rsidRPr="002F259A">
        <w:rPr>
          <w:i/>
          <w:iCs/>
          <w:sz w:val="16"/>
        </w:rPr>
        <w:t>Chevron v. Natural Resources Defense Council</w:t>
      </w:r>
      <w:r w:rsidRPr="002F259A">
        <w:rPr>
          <w:sz w:val="16"/>
        </w:rPr>
        <w:t>14 which held that federal courts must defer to “reasonable” agency interpretations of ambiguous federal legislation.15 The “</w:t>
      </w:r>
      <w:r w:rsidRPr="002F259A">
        <w:rPr>
          <w:i/>
          <w:iCs/>
          <w:sz w:val="16"/>
        </w:rPr>
        <w:t>Chevron</w:t>
      </w:r>
      <w:r w:rsidRPr="002F259A">
        <w:rPr>
          <w:sz w:val="16"/>
        </w:rPr>
        <w:t xml:space="preserve"> doctrine” was cited by federal courts more than 18,000 times over the past 40 years before being overturned (Howe, 2024a). With its overturning also comes </w:t>
      </w:r>
      <w:r w:rsidRPr="002F259A">
        <w:rPr>
          <w:rStyle w:val="StyleUnderline"/>
        </w:rPr>
        <w:t>a</w:t>
      </w:r>
      <w:r w:rsidRPr="002F259A">
        <w:rPr>
          <w:sz w:val="16"/>
        </w:rPr>
        <w:t xml:space="preserve"> potentially </w:t>
      </w:r>
      <w:r w:rsidRPr="002F259A">
        <w:rPr>
          <w:rStyle w:val="Emphasis"/>
        </w:rPr>
        <w:t>consequential</w:t>
      </w:r>
      <w:r w:rsidRPr="002F259A">
        <w:rPr>
          <w:sz w:val="16"/>
        </w:rPr>
        <w:t xml:space="preserve"> </w:t>
      </w:r>
      <w:r w:rsidRPr="002F259A">
        <w:rPr>
          <w:rStyle w:val="StyleUnderline"/>
        </w:rPr>
        <w:t>shift of power from the</w:t>
      </w:r>
      <w:r w:rsidRPr="002F259A">
        <w:rPr>
          <w:sz w:val="16"/>
        </w:rPr>
        <w:t xml:space="preserve"> </w:t>
      </w:r>
      <w:r w:rsidRPr="002F259A">
        <w:rPr>
          <w:rStyle w:val="Emphasis"/>
        </w:rPr>
        <w:t>executive to</w:t>
      </w:r>
      <w:r w:rsidRPr="002F259A">
        <w:rPr>
          <w:sz w:val="16"/>
        </w:rPr>
        <w:t xml:space="preserve"> the </w:t>
      </w:r>
      <w:r w:rsidRPr="002F259A">
        <w:rPr>
          <w:rStyle w:val="Emphasis"/>
        </w:rPr>
        <w:t>judicial</w:t>
      </w:r>
      <w:r w:rsidRPr="002F259A">
        <w:rPr>
          <w:sz w:val="16"/>
        </w:rPr>
        <w:t xml:space="preserve"> </w:t>
      </w:r>
      <w:r w:rsidRPr="002F259A">
        <w:rPr>
          <w:rStyle w:val="StyleUnderline"/>
        </w:rPr>
        <w:t>branch in determining the</w:t>
      </w:r>
      <w:r w:rsidRPr="002F259A">
        <w:rPr>
          <w:sz w:val="16"/>
        </w:rPr>
        <w:t xml:space="preserve"> </w:t>
      </w:r>
      <w:r w:rsidRPr="002F259A">
        <w:rPr>
          <w:rStyle w:val="Emphasis"/>
        </w:rPr>
        <w:t>meaning of law</w:t>
      </w:r>
      <w:r w:rsidRPr="002F259A">
        <w:rPr>
          <w:sz w:val="16"/>
        </w:rPr>
        <w:t xml:space="preserve">, </w:t>
      </w:r>
      <w:r w:rsidRPr="002F259A">
        <w:rPr>
          <w:rStyle w:val="StyleUnderline"/>
        </w:rPr>
        <w:t>including those that</w:t>
      </w:r>
      <w:r w:rsidRPr="002F259A">
        <w:rPr>
          <w:sz w:val="16"/>
        </w:rPr>
        <w:t xml:space="preserve"> </w:t>
      </w:r>
      <w:r w:rsidRPr="002F259A">
        <w:rPr>
          <w:rStyle w:val="Emphasis"/>
        </w:rPr>
        <w:t>set</w:t>
      </w:r>
      <w:r w:rsidRPr="002F259A">
        <w:rPr>
          <w:sz w:val="16"/>
        </w:rPr>
        <w:t xml:space="preserve"> wages and </w:t>
      </w:r>
      <w:r w:rsidRPr="002F259A">
        <w:rPr>
          <w:rStyle w:val="Emphasis"/>
        </w:rPr>
        <w:t>conditions</w:t>
      </w:r>
      <w:r w:rsidRPr="002F259A">
        <w:rPr>
          <w:sz w:val="16"/>
        </w:rPr>
        <w:t xml:space="preserve"> </w:t>
      </w:r>
      <w:r w:rsidRPr="002F259A">
        <w:rPr>
          <w:rStyle w:val="StyleUnderline"/>
        </w:rPr>
        <w:t>in the workplace</w:t>
      </w:r>
      <w:r w:rsidRPr="002F259A">
        <w:rPr>
          <w:sz w:val="16"/>
        </w:rPr>
        <w:t xml:space="preserve">. Less than a week after </w:t>
      </w:r>
      <w:r w:rsidRPr="002F259A">
        <w:rPr>
          <w:i/>
          <w:iCs/>
          <w:sz w:val="16"/>
        </w:rPr>
        <w:t>Chevron</w:t>
      </w:r>
      <w:r w:rsidRPr="002F259A">
        <w:rPr>
          <w:sz w:val="16"/>
        </w:rPr>
        <w:t xml:space="preserve"> was overturned, the Supreme Court ruled in </w:t>
      </w:r>
      <w:r w:rsidRPr="002F259A">
        <w:rPr>
          <w:i/>
          <w:iCs/>
          <w:sz w:val="16"/>
        </w:rPr>
        <w:t>Corner Post. Inc. v. Board of Governors of the Federal Reserve System</w:t>
      </w:r>
      <w:r w:rsidRPr="002F259A">
        <w:rPr>
          <w:sz w:val="16"/>
        </w:rPr>
        <w:t xml:space="preserve">16 that plaintiffs have six years from the time of injury to sue federal agencies, rather than six years after the regulation is issued (as set by the Administrative Procedure Act). This subtle yet significant </w:t>
      </w:r>
      <w:r w:rsidRPr="002F259A">
        <w:rPr>
          <w:rStyle w:val="StyleUnderline"/>
        </w:rPr>
        <w:t>change</w:t>
      </w:r>
      <w:r w:rsidRPr="002F259A">
        <w:rPr>
          <w:sz w:val="16"/>
        </w:rPr>
        <w:t xml:space="preserve"> to the statute of limitations </w:t>
      </w:r>
      <w:r w:rsidRPr="00E261ED">
        <w:rPr>
          <w:rStyle w:val="Emphasis"/>
          <w:highlight w:val="yellow"/>
        </w:rPr>
        <w:t>opens the door</w:t>
      </w:r>
      <w:r w:rsidRPr="00E261ED">
        <w:rPr>
          <w:sz w:val="16"/>
          <w:highlight w:val="yellow"/>
        </w:rPr>
        <w:t xml:space="preserve"> </w:t>
      </w:r>
      <w:r w:rsidRPr="00E261ED">
        <w:rPr>
          <w:rStyle w:val="StyleUnderline"/>
          <w:highlight w:val="yellow"/>
        </w:rPr>
        <w:t>for</w:t>
      </w:r>
      <w:r w:rsidRPr="002F259A">
        <w:rPr>
          <w:rStyle w:val="StyleUnderline"/>
        </w:rPr>
        <w:t xml:space="preserve"> many</w:t>
      </w:r>
      <w:r w:rsidRPr="002F259A">
        <w:rPr>
          <w:sz w:val="16"/>
        </w:rPr>
        <w:t xml:space="preserve"> </w:t>
      </w:r>
      <w:r w:rsidRPr="00E261ED">
        <w:rPr>
          <w:rStyle w:val="Emphasis"/>
          <w:highlight w:val="yellow"/>
        </w:rPr>
        <w:t>new</w:t>
      </w:r>
      <w:r w:rsidRPr="00E261ED">
        <w:rPr>
          <w:sz w:val="16"/>
          <w:highlight w:val="yellow"/>
        </w:rPr>
        <w:t xml:space="preserve"> </w:t>
      </w:r>
      <w:r w:rsidRPr="00E261ED">
        <w:rPr>
          <w:rStyle w:val="StyleUnderline"/>
          <w:highlight w:val="yellow"/>
        </w:rPr>
        <w:t>legal challenges</w:t>
      </w:r>
      <w:r w:rsidRPr="002F259A">
        <w:rPr>
          <w:sz w:val="16"/>
        </w:rPr>
        <w:t xml:space="preserve"> to federal agencies regarding older regulations </w:t>
      </w:r>
      <w:r w:rsidRPr="00E261ED">
        <w:rPr>
          <w:rStyle w:val="StyleUnderline"/>
          <w:highlight w:val="yellow"/>
        </w:rPr>
        <w:t>and</w:t>
      </w:r>
      <w:r w:rsidRPr="002F259A">
        <w:rPr>
          <w:sz w:val="16"/>
        </w:rPr>
        <w:t xml:space="preserve"> subsequently may </w:t>
      </w:r>
      <w:r w:rsidRPr="00E261ED">
        <w:rPr>
          <w:rStyle w:val="StyleUnderline"/>
          <w:highlight w:val="yellow"/>
        </w:rPr>
        <w:t>lead</w:t>
      </w:r>
      <w:r w:rsidRPr="002F259A">
        <w:rPr>
          <w:sz w:val="16"/>
        </w:rPr>
        <w:t xml:space="preserve"> agencies </w:t>
      </w:r>
      <w:r w:rsidRPr="00E261ED">
        <w:rPr>
          <w:rStyle w:val="StyleUnderline"/>
          <w:highlight w:val="yellow"/>
        </w:rPr>
        <w:t>to</w:t>
      </w:r>
      <w:r w:rsidRPr="002F259A">
        <w:rPr>
          <w:sz w:val="16"/>
        </w:rPr>
        <w:t xml:space="preserve"> dedicate </w:t>
      </w:r>
      <w:r w:rsidRPr="00E261ED">
        <w:rPr>
          <w:rStyle w:val="StyleUnderline"/>
          <w:highlight w:val="yellow"/>
        </w:rPr>
        <w:t>larger percent</w:t>
      </w:r>
      <w:r w:rsidRPr="002F259A">
        <w:rPr>
          <w:rStyle w:val="StyleUnderline"/>
        </w:rPr>
        <w:t xml:space="preserve">ages </w:t>
      </w:r>
      <w:r w:rsidRPr="00E261ED">
        <w:rPr>
          <w:rStyle w:val="StyleUnderline"/>
          <w:highlight w:val="yellow"/>
        </w:rPr>
        <w:t>of</w:t>
      </w:r>
      <w:r w:rsidRPr="002F259A">
        <w:rPr>
          <w:sz w:val="16"/>
        </w:rPr>
        <w:t xml:space="preserve"> their </w:t>
      </w:r>
      <w:r w:rsidRPr="00E261ED">
        <w:rPr>
          <w:rStyle w:val="Emphasis"/>
          <w:highlight w:val="yellow"/>
        </w:rPr>
        <w:t>time and resources</w:t>
      </w:r>
      <w:r w:rsidRPr="00E261ED">
        <w:rPr>
          <w:sz w:val="16"/>
          <w:highlight w:val="yellow"/>
        </w:rPr>
        <w:t xml:space="preserve"> </w:t>
      </w:r>
      <w:r w:rsidRPr="00E261ED">
        <w:rPr>
          <w:rStyle w:val="StyleUnderline"/>
          <w:highlight w:val="yellow"/>
        </w:rPr>
        <w:t>to fighting</w:t>
      </w:r>
      <w:r w:rsidRPr="00E261ED">
        <w:rPr>
          <w:rStyle w:val="StyleUnderline"/>
        </w:rPr>
        <w:t xml:space="preserve"> impending</w:t>
      </w:r>
      <w:r w:rsidRPr="002F259A">
        <w:rPr>
          <w:sz w:val="16"/>
        </w:rPr>
        <w:t xml:space="preserve"> </w:t>
      </w:r>
      <w:r w:rsidRPr="00E261ED">
        <w:rPr>
          <w:rStyle w:val="Emphasis"/>
          <w:highlight w:val="yellow"/>
        </w:rPr>
        <w:t>legal battles</w:t>
      </w:r>
      <w:r w:rsidRPr="002F259A">
        <w:rPr>
          <w:sz w:val="16"/>
        </w:rPr>
        <w:t xml:space="preserve">, rather than towards carrying out their intended mission. In a dissenting opinion to the </w:t>
      </w:r>
      <w:r w:rsidRPr="002F259A">
        <w:rPr>
          <w:i/>
          <w:iCs/>
          <w:sz w:val="16"/>
        </w:rPr>
        <w:t>Corner Post, Inc.</w:t>
      </w:r>
      <w:r w:rsidRPr="002F259A">
        <w:rPr>
          <w:sz w:val="16"/>
        </w:rPr>
        <w:t xml:space="preserve"> decision, Supreme Court Justice Ketanji Brown Jackson concluded that both </w:t>
      </w:r>
      <w:r w:rsidRPr="002F259A">
        <w:rPr>
          <w:i/>
          <w:iCs/>
          <w:sz w:val="16"/>
        </w:rPr>
        <w:t>Corner Post</w:t>
      </w:r>
      <w:r w:rsidRPr="002F259A">
        <w:rPr>
          <w:sz w:val="16"/>
        </w:rPr>
        <w:t xml:space="preserve"> and the overturning of </w:t>
      </w:r>
      <w:r w:rsidRPr="002F259A">
        <w:rPr>
          <w:i/>
          <w:iCs/>
          <w:sz w:val="16"/>
        </w:rPr>
        <w:t>Chevron</w:t>
      </w:r>
      <w:r w:rsidRPr="002F259A">
        <w:rPr>
          <w:sz w:val="16"/>
        </w:rPr>
        <w:t xml:space="preserve"> have </w:t>
      </w:r>
      <w:r w:rsidRPr="002F259A">
        <w:rPr>
          <w:rStyle w:val="StyleUnderline"/>
        </w:rPr>
        <w:t xml:space="preserve">authorised </w:t>
      </w:r>
      <w:r w:rsidRPr="00E261ED">
        <w:rPr>
          <w:rStyle w:val="StyleUnderline"/>
          <w:highlight w:val="yellow"/>
        </w:rPr>
        <w:t>a</w:t>
      </w:r>
      <w:r w:rsidRPr="00E261ED">
        <w:rPr>
          <w:sz w:val="16"/>
          <w:highlight w:val="yellow"/>
        </w:rPr>
        <w:t xml:space="preserve"> “</w:t>
      </w:r>
      <w:r w:rsidRPr="00E261ED">
        <w:rPr>
          <w:rStyle w:val="Emphasis"/>
          <w:highlight w:val="yellow"/>
        </w:rPr>
        <w:t>tsunami of lawsuits</w:t>
      </w:r>
      <w:r w:rsidRPr="002F259A">
        <w:rPr>
          <w:sz w:val="16"/>
        </w:rPr>
        <w:t xml:space="preserve"> against agencies” </w:t>
      </w:r>
      <w:r w:rsidRPr="002F259A">
        <w:rPr>
          <w:rStyle w:val="StyleUnderline"/>
        </w:rPr>
        <w:t>that “</w:t>
      </w:r>
      <w:r w:rsidRPr="00E261ED">
        <w:rPr>
          <w:rStyle w:val="StyleUnderline"/>
          <w:highlight w:val="yellow"/>
        </w:rPr>
        <w:t>has</w:t>
      </w:r>
      <w:r w:rsidRPr="002F259A">
        <w:rPr>
          <w:rStyle w:val="StyleUnderline"/>
        </w:rPr>
        <w:t xml:space="preserve"> the </w:t>
      </w:r>
      <w:r w:rsidRPr="00E261ED">
        <w:rPr>
          <w:rStyle w:val="StyleUnderline"/>
          <w:highlight w:val="yellow"/>
        </w:rPr>
        <w:t>potential to</w:t>
      </w:r>
      <w:r w:rsidRPr="00E261ED">
        <w:rPr>
          <w:sz w:val="16"/>
          <w:highlight w:val="yellow"/>
        </w:rPr>
        <w:t xml:space="preserve"> </w:t>
      </w:r>
      <w:r w:rsidRPr="00E261ED">
        <w:rPr>
          <w:rStyle w:val="Emphasis"/>
          <w:highlight w:val="yellow"/>
        </w:rPr>
        <w:t>devastate</w:t>
      </w:r>
      <w:r w:rsidRPr="002F259A">
        <w:rPr>
          <w:sz w:val="16"/>
        </w:rPr>
        <w:t xml:space="preserve"> </w:t>
      </w:r>
      <w:r w:rsidRPr="002F259A">
        <w:rPr>
          <w:rStyle w:val="StyleUnderline"/>
        </w:rPr>
        <w:t xml:space="preserve">the </w:t>
      </w:r>
      <w:r w:rsidRPr="00E261ED">
        <w:rPr>
          <w:rStyle w:val="StyleUnderline"/>
          <w:highlight w:val="yellow"/>
        </w:rPr>
        <w:t>functioning of the</w:t>
      </w:r>
      <w:r w:rsidRPr="00E261ED">
        <w:rPr>
          <w:sz w:val="16"/>
          <w:highlight w:val="yellow"/>
        </w:rPr>
        <w:t xml:space="preserve"> </w:t>
      </w:r>
      <w:r w:rsidRPr="00E261ED">
        <w:rPr>
          <w:rStyle w:val="Emphasis"/>
          <w:highlight w:val="yellow"/>
        </w:rPr>
        <w:t>F</w:t>
      </w:r>
      <w:r w:rsidRPr="002F259A">
        <w:rPr>
          <w:sz w:val="16"/>
        </w:rPr>
        <w:t xml:space="preserve">ederal </w:t>
      </w:r>
      <w:r w:rsidRPr="00E261ED">
        <w:rPr>
          <w:rStyle w:val="Emphasis"/>
          <w:highlight w:val="yellow"/>
        </w:rPr>
        <w:t>G</w:t>
      </w:r>
      <w:r w:rsidRPr="002F259A">
        <w:rPr>
          <w:sz w:val="16"/>
        </w:rPr>
        <w:t>overnment.” As federal labour and employment law becomes increasingly irrelevant to current labour conditions and the Supreme Court weakens federal agencies, it is increasingly incumbent upon state and local governments to raise standards for workers and their families (Howe, 2024b).</w:t>
      </w:r>
    </w:p>
    <w:p w14:paraId="4B2AB552" w14:textId="77777777" w:rsidR="00223E0C" w:rsidRPr="00AD1303" w:rsidRDefault="00223E0C" w:rsidP="00223E0C">
      <w:pPr>
        <w:pStyle w:val="Heading4"/>
      </w:pPr>
      <w:r>
        <w:t xml:space="preserve">Cross-issue spillover is </w:t>
      </w:r>
      <w:r w:rsidRPr="00AC7D94">
        <w:rPr>
          <w:u w:val="single"/>
        </w:rPr>
        <w:t>guranteed</w:t>
      </w:r>
      <w:r>
        <w:t xml:space="preserve">. Courts </w:t>
      </w:r>
      <w:r w:rsidRPr="00257F73">
        <w:rPr>
          <w:u w:val="single"/>
        </w:rPr>
        <w:t>preemptively scaleback</w:t>
      </w:r>
      <w:r>
        <w:t xml:space="preserve"> when </w:t>
      </w:r>
      <w:r w:rsidRPr="007D0E84">
        <w:rPr>
          <w:u w:val="single"/>
        </w:rPr>
        <w:t>at risk</w:t>
      </w:r>
      <w:r>
        <w:t xml:space="preserve"> of overload.</w:t>
      </w:r>
    </w:p>
    <w:p w14:paraId="407AF8EF" w14:textId="77777777" w:rsidR="00223E0C" w:rsidRDefault="00223E0C" w:rsidP="00223E0C">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48ACC31D" w14:textId="77777777" w:rsidR="00223E0C" w:rsidRPr="00ED79A1" w:rsidRDefault="00223E0C" w:rsidP="00223E0C">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26C604A8" w14:textId="77777777" w:rsidR="00223E0C" w:rsidRPr="00ED79A1" w:rsidRDefault="00223E0C" w:rsidP="00223E0C">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15AD61B3" w14:textId="77777777" w:rsidR="00223E0C" w:rsidRPr="00ED79A1" w:rsidRDefault="00223E0C" w:rsidP="00223E0C">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the "</w:t>
      </w:r>
      <w:r w:rsidRPr="00ED79A1">
        <w:rPr>
          <w:rStyle w:val="Emphasis"/>
        </w:rPr>
        <w:t>floodgates</w:t>
      </w:r>
      <w:r w:rsidRPr="00ED79A1">
        <w:rPr>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3789BA23" w14:textId="77777777" w:rsidR="00223E0C" w:rsidRDefault="00223E0C" w:rsidP="00223E0C">
      <w:pPr>
        <w:pStyle w:val="Heading3"/>
      </w:pPr>
      <w:r>
        <w:t>At: other firms</w:t>
      </w:r>
    </w:p>
    <w:p w14:paraId="39B6ADB4" w14:textId="77777777" w:rsidR="00223E0C" w:rsidRDefault="00223E0C" w:rsidP="00223E0C">
      <w:pPr>
        <w:pStyle w:val="Heading4"/>
      </w:pPr>
      <w:r>
        <w:t xml:space="preserve">Agencies </w:t>
      </w:r>
      <w:r w:rsidRPr="00292724">
        <w:rPr>
          <w:u w:val="single"/>
        </w:rPr>
        <w:t>cannot regulate</w:t>
      </w:r>
      <w:r>
        <w:t xml:space="preserve"> emerging tech.</w:t>
      </w:r>
    </w:p>
    <w:p w14:paraId="303295D4" w14:textId="77777777" w:rsidR="00223E0C" w:rsidRDefault="00223E0C" w:rsidP="00223E0C">
      <w:r>
        <w:t xml:space="preserve">Elizabeth </w:t>
      </w:r>
      <w:r w:rsidRPr="00974C91">
        <w:rPr>
          <w:rStyle w:val="Style13ptBold"/>
        </w:rPr>
        <w:t>Penava 23</w:t>
      </w:r>
      <w:r>
        <w:t>, JD, Associate Attorney, Gibson Dunn, "New Technology Will Raise New Legal Questions," The Regulatory Review, 01/31/2023, https://www.theregreview.org/2023/01/31/penava-new-technology-will-raise-new-legal-questions/.</w:t>
      </w:r>
    </w:p>
    <w:p w14:paraId="1FAAABC7" w14:textId="77777777" w:rsidR="00223E0C" w:rsidRPr="00292724" w:rsidRDefault="00223E0C" w:rsidP="00223E0C">
      <w:pPr>
        <w:rPr>
          <w:sz w:val="16"/>
        </w:rPr>
      </w:pPr>
      <w:r w:rsidRPr="00292724">
        <w:rPr>
          <w:sz w:val="16"/>
        </w:rPr>
        <w:t xml:space="preserve">What do human clones and self-driving cars have in common? In both cases, </w:t>
      </w:r>
      <w:r w:rsidRPr="00DA6F74">
        <w:rPr>
          <w:rStyle w:val="Emphasis"/>
          <w:highlight w:val="yellow"/>
        </w:rPr>
        <w:t>U.S.</w:t>
      </w:r>
      <w:r w:rsidRPr="00292724">
        <w:rPr>
          <w:sz w:val="16"/>
        </w:rPr>
        <w:t xml:space="preserve"> administrative </w:t>
      </w:r>
      <w:r w:rsidRPr="00DA6F74">
        <w:rPr>
          <w:rStyle w:val="Emphasis"/>
          <w:highlight w:val="yellow"/>
        </w:rPr>
        <w:t>agencies</w:t>
      </w:r>
      <w:r w:rsidRPr="00292724">
        <w:rPr>
          <w:sz w:val="16"/>
        </w:rPr>
        <w:t xml:space="preserve"> </w:t>
      </w:r>
      <w:r w:rsidRPr="00292724">
        <w:rPr>
          <w:rStyle w:val="StyleUnderline"/>
        </w:rPr>
        <w:t xml:space="preserve">have </w:t>
      </w:r>
      <w:r w:rsidRPr="00DA6F74">
        <w:rPr>
          <w:rStyle w:val="StyleUnderline"/>
          <w:highlight w:val="yellow"/>
        </w:rPr>
        <w:t>take</w:t>
      </w:r>
      <w:r w:rsidRPr="00292724">
        <w:rPr>
          <w:rStyle w:val="StyleUnderline"/>
        </w:rPr>
        <w:t xml:space="preserve">n </w:t>
      </w:r>
      <w:r w:rsidRPr="00DA6F74">
        <w:rPr>
          <w:rStyle w:val="StyleUnderline"/>
          <w:highlight w:val="yellow"/>
        </w:rPr>
        <w:t>steps</w:t>
      </w:r>
      <w:r w:rsidRPr="00292724">
        <w:rPr>
          <w:rStyle w:val="StyleUnderline"/>
        </w:rPr>
        <w:t xml:space="preserve"> to</w:t>
      </w:r>
      <w:r w:rsidRPr="00292724">
        <w:rPr>
          <w:sz w:val="16"/>
        </w:rPr>
        <w:t xml:space="preserve"> </w:t>
      </w:r>
      <w:r w:rsidRPr="00292724">
        <w:rPr>
          <w:rStyle w:val="Emphasis"/>
        </w:rPr>
        <w:t>regulate</w:t>
      </w:r>
      <w:r w:rsidRPr="00292724">
        <w:rPr>
          <w:sz w:val="16"/>
        </w:rPr>
        <w:t xml:space="preserve"> these </w:t>
      </w:r>
      <w:r w:rsidRPr="00292724">
        <w:rPr>
          <w:rStyle w:val="StyleUnderline"/>
        </w:rPr>
        <w:t>brand-new technologies</w:t>
      </w:r>
      <w:r w:rsidRPr="00292724">
        <w:rPr>
          <w:sz w:val="16"/>
        </w:rPr>
        <w:t xml:space="preserve">—and have done so </w:t>
      </w:r>
      <w:r w:rsidRPr="00292724">
        <w:rPr>
          <w:rStyle w:val="StyleUnderline"/>
        </w:rPr>
        <w:t>without</w:t>
      </w:r>
      <w:r w:rsidRPr="00292724">
        <w:rPr>
          <w:sz w:val="16"/>
        </w:rPr>
        <w:t xml:space="preserve"> any </w:t>
      </w:r>
      <w:r w:rsidRPr="00292724">
        <w:rPr>
          <w:rStyle w:val="Emphasis"/>
        </w:rPr>
        <w:t>new</w:t>
      </w:r>
      <w:r w:rsidRPr="00292724">
        <w:rPr>
          <w:sz w:val="16"/>
        </w:rPr>
        <w:t xml:space="preserve"> specific </w:t>
      </w:r>
      <w:r w:rsidRPr="00292724">
        <w:rPr>
          <w:rStyle w:val="StyleUnderline"/>
        </w:rPr>
        <w:t>legislative authorization</w:t>
      </w:r>
      <w:r w:rsidRPr="00292724">
        <w:rPr>
          <w:sz w:val="16"/>
        </w:rPr>
        <w:t xml:space="preserve"> from the U.S. Congress.</w:t>
      </w:r>
    </w:p>
    <w:p w14:paraId="718CA8E3" w14:textId="77777777" w:rsidR="00223E0C" w:rsidRPr="00292724" w:rsidRDefault="00223E0C" w:rsidP="00223E0C">
      <w:pPr>
        <w:rPr>
          <w:sz w:val="16"/>
        </w:rPr>
      </w:pPr>
      <w:r w:rsidRPr="00292724">
        <w:rPr>
          <w:sz w:val="16"/>
        </w:rPr>
        <w:t xml:space="preserve">But according to two legal scholars, </w:t>
      </w:r>
      <w:r w:rsidRPr="00292724">
        <w:rPr>
          <w:rStyle w:val="StyleUnderline"/>
        </w:rPr>
        <w:t>a new doctrine</w:t>
      </w:r>
      <w:r w:rsidRPr="00292724">
        <w:rPr>
          <w:sz w:val="16"/>
        </w:rPr>
        <w:t xml:space="preserve"> announced </w:t>
      </w:r>
      <w:r w:rsidRPr="00292724">
        <w:rPr>
          <w:rStyle w:val="StyleUnderline"/>
        </w:rPr>
        <w:t xml:space="preserve">by </w:t>
      </w:r>
      <w:r w:rsidRPr="00DA6F74">
        <w:rPr>
          <w:rStyle w:val="StyleUnderline"/>
          <w:highlight w:val="yellow"/>
        </w:rPr>
        <w:t>the</w:t>
      </w:r>
      <w:r w:rsidRPr="00292724">
        <w:rPr>
          <w:sz w:val="16"/>
        </w:rPr>
        <w:t xml:space="preserve"> U.S. </w:t>
      </w:r>
      <w:r w:rsidRPr="00DA6F74">
        <w:rPr>
          <w:rStyle w:val="Emphasis"/>
          <w:highlight w:val="yellow"/>
        </w:rPr>
        <w:t>Supreme Court</w:t>
      </w:r>
      <w:r w:rsidRPr="00292724">
        <w:rPr>
          <w:sz w:val="16"/>
        </w:rPr>
        <w:t xml:space="preserve"> earlier this year </w:t>
      </w:r>
      <w:r w:rsidRPr="00292724">
        <w:rPr>
          <w:rStyle w:val="StyleUnderline"/>
        </w:rPr>
        <w:t>may</w:t>
      </w:r>
      <w:r w:rsidRPr="00292724">
        <w:rPr>
          <w:sz w:val="16"/>
        </w:rPr>
        <w:t xml:space="preserve"> </w:t>
      </w:r>
      <w:r w:rsidRPr="00DA6F74">
        <w:rPr>
          <w:rStyle w:val="Emphasis"/>
          <w:highlight w:val="yellow"/>
        </w:rPr>
        <w:t>jeopardize</w:t>
      </w:r>
      <w:r w:rsidRPr="00DA6F74">
        <w:rPr>
          <w:sz w:val="16"/>
          <w:highlight w:val="yellow"/>
        </w:rPr>
        <w:t xml:space="preserve"> </w:t>
      </w:r>
      <w:r w:rsidRPr="00DA6F74">
        <w:rPr>
          <w:rStyle w:val="StyleUnderline"/>
          <w:highlight w:val="yellow"/>
        </w:rPr>
        <w:t>agencies’ ability to regulate</w:t>
      </w:r>
      <w:r w:rsidRPr="00DA6F74">
        <w:rPr>
          <w:sz w:val="16"/>
          <w:highlight w:val="yellow"/>
        </w:rPr>
        <w:t xml:space="preserve"> </w:t>
      </w:r>
      <w:r w:rsidRPr="00DA6F74">
        <w:rPr>
          <w:rStyle w:val="Emphasis"/>
          <w:highlight w:val="yellow"/>
        </w:rPr>
        <w:t>emerging tech</w:t>
      </w:r>
      <w:r w:rsidRPr="00292724">
        <w:rPr>
          <w:sz w:val="16"/>
        </w:rPr>
        <w:t xml:space="preserve">nologies </w:t>
      </w:r>
      <w:r w:rsidRPr="00292724">
        <w:rPr>
          <w:rStyle w:val="StyleUnderline"/>
        </w:rPr>
        <w:t>in the future</w:t>
      </w:r>
      <w:r w:rsidRPr="00292724">
        <w:rPr>
          <w:sz w:val="16"/>
        </w:rPr>
        <w:t xml:space="preserve">. In a forthcoming article, Walter G. Johnson and Lucille M. Tournas argue that </w:t>
      </w:r>
      <w:r w:rsidRPr="00292724">
        <w:rPr>
          <w:rStyle w:val="StyleUnderline"/>
        </w:rPr>
        <w:t>the</w:t>
      </w:r>
      <w:r w:rsidRPr="00292724">
        <w:rPr>
          <w:sz w:val="16"/>
        </w:rPr>
        <w:t xml:space="preserve"> Court’s </w:t>
      </w:r>
      <w:r w:rsidRPr="00292724">
        <w:rPr>
          <w:rStyle w:val="Emphasis"/>
        </w:rPr>
        <w:t>n</w:t>
      </w:r>
      <w:r w:rsidRPr="00292724">
        <w:rPr>
          <w:sz w:val="16"/>
        </w:rPr>
        <w:t xml:space="preserve">ew </w:t>
      </w:r>
      <w:r w:rsidRPr="00292724">
        <w:rPr>
          <w:rStyle w:val="Emphasis"/>
        </w:rPr>
        <w:t>m</w:t>
      </w:r>
      <w:r w:rsidRPr="00292724">
        <w:rPr>
          <w:sz w:val="16"/>
        </w:rPr>
        <w:t xml:space="preserve">ajor </w:t>
      </w:r>
      <w:r w:rsidRPr="00292724">
        <w:rPr>
          <w:rStyle w:val="Emphasis"/>
        </w:rPr>
        <w:t>q</w:t>
      </w:r>
      <w:r w:rsidRPr="00292724">
        <w:rPr>
          <w:sz w:val="16"/>
        </w:rPr>
        <w:t xml:space="preserve">uestions </w:t>
      </w:r>
      <w:r w:rsidRPr="00292724">
        <w:rPr>
          <w:rStyle w:val="Emphasis"/>
        </w:rPr>
        <w:t>doctrine</w:t>
      </w:r>
      <w:r w:rsidRPr="00292724">
        <w:rPr>
          <w:sz w:val="16"/>
        </w:rPr>
        <w:t xml:space="preserve"> </w:t>
      </w:r>
      <w:r w:rsidRPr="00292724">
        <w:rPr>
          <w:rStyle w:val="StyleUnderline"/>
        </w:rPr>
        <w:t>will hinder agencies’ ability to issue new rules or use existing laws to govern new technologies</w:t>
      </w:r>
      <w:r w:rsidRPr="00292724">
        <w:rPr>
          <w:sz w:val="16"/>
        </w:rPr>
        <w:t xml:space="preserve">, potentially </w:t>
      </w:r>
      <w:r w:rsidRPr="00292724">
        <w:rPr>
          <w:rStyle w:val="StyleUnderline"/>
        </w:rPr>
        <w:t>resulting in</w:t>
      </w:r>
      <w:r w:rsidRPr="00292724">
        <w:rPr>
          <w:sz w:val="16"/>
        </w:rPr>
        <w:t xml:space="preserve"> </w:t>
      </w:r>
      <w:r w:rsidRPr="00292724">
        <w:rPr>
          <w:rStyle w:val="Emphasis"/>
        </w:rPr>
        <w:t>regulatory vacuums</w:t>
      </w:r>
      <w:r w:rsidRPr="00292724">
        <w:rPr>
          <w:sz w:val="16"/>
        </w:rPr>
        <w:t xml:space="preserve"> </w:t>
      </w:r>
      <w:r w:rsidRPr="00292724">
        <w:rPr>
          <w:rStyle w:val="StyleUnderline"/>
        </w:rPr>
        <w:t>that threaten public health and safety</w:t>
      </w:r>
      <w:r w:rsidRPr="00292724">
        <w:rPr>
          <w:sz w:val="16"/>
        </w:rPr>
        <w:t>.</w:t>
      </w:r>
    </w:p>
    <w:p w14:paraId="3C380420" w14:textId="77777777" w:rsidR="00223E0C" w:rsidRPr="00292724" w:rsidRDefault="00223E0C" w:rsidP="00223E0C">
      <w:pPr>
        <w:rPr>
          <w:sz w:val="16"/>
        </w:rPr>
      </w:pPr>
      <w:r w:rsidRPr="00292724">
        <w:rPr>
          <w:sz w:val="16"/>
        </w:rPr>
        <w:t>Regulators will still be able to use softer tools and certain types of inter-agency coordination, but ultimately regulatory officials will need political support if they are to adopt binding regulations that address the risks of new technologies, contend Johnson and Tournas.</w:t>
      </w:r>
    </w:p>
    <w:p w14:paraId="4C031C9C" w14:textId="77777777" w:rsidR="00223E0C" w:rsidRPr="00292724" w:rsidRDefault="00223E0C" w:rsidP="00223E0C">
      <w:pPr>
        <w:rPr>
          <w:sz w:val="16"/>
        </w:rPr>
      </w:pPr>
      <w:r w:rsidRPr="00292724">
        <w:rPr>
          <w:sz w:val="16"/>
        </w:rPr>
        <w:t>Johnson and Tournas acknowledge that new technologies can make important improvements to the quality of life and health—but they also observe that new technologies can present unique challenges and risks to safety, equity, and autonomy. Accordingly, regulating new technologies is important to protect the public, argue Johnson and Tournas.</w:t>
      </w:r>
    </w:p>
    <w:p w14:paraId="2E6D7679" w14:textId="77777777" w:rsidR="00223E0C" w:rsidRPr="00292724" w:rsidRDefault="00223E0C" w:rsidP="00223E0C">
      <w:pPr>
        <w:rPr>
          <w:sz w:val="16"/>
        </w:rPr>
      </w:pPr>
      <w:r w:rsidRPr="00292724">
        <w:rPr>
          <w:sz w:val="16"/>
        </w:rPr>
        <w:t>They explain that, in the past, agencies used a variety of tools to address technology early in its development, including applying existing or “inherited” regulatory schemes. In this way, for example, the United States has effectively banned human cloning, even though Congress has never enacted legislation on the matter. Instead, after the birth of a cloned sheep, Dolly, sparked global policy debate in the late 1990s, the U.S. Food and Drug Administration (FDA) asserted its authority to act under its existing medical products rules. FDA has continued to govern in this area despite a lack of federal legislation specifically authorizing it to do so.</w:t>
      </w:r>
    </w:p>
    <w:p w14:paraId="3866C5B7" w14:textId="77777777" w:rsidR="00223E0C" w:rsidRPr="00292724" w:rsidRDefault="00223E0C" w:rsidP="00223E0C">
      <w:pPr>
        <w:rPr>
          <w:sz w:val="16"/>
        </w:rPr>
      </w:pPr>
      <w:r w:rsidRPr="00292724">
        <w:rPr>
          <w:sz w:val="16"/>
        </w:rPr>
        <w:t xml:space="preserve">But Johnson and Tournas argue </w:t>
      </w:r>
      <w:r w:rsidRPr="00292724">
        <w:rPr>
          <w:rStyle w:val="StyleUnderline"/>
        </w:rPr>
        <w:t>that</w:t>
      </w:r>
      <w:r w:rsidRPr="00292724">
        <w:rPr>
          <w:sz w:val="16"/>
        </w:rPr>
        <w:t xml:space="preserve"> </w:t>
      </w:r>
      <w:r w:rsidRPr="00292724">
        <w:rPr>
          <w:rStyle w:val="Emphasis"/>
        </w:rPr>
        <w:t>recent</w:t>
      </w:r>
      <w:r w:rsidRPr="00292724">
        <w:rPr>
          <w:sz w:val="16"/>
        </w:rPr>
        <w:t xml:space="preserve"> </w:t>
      </w:r>
      <w:r w:rsidRPr="00292724">
        <w:rPr>
          <w:rStyle w:val="StyleUnderline"/>
        </w:rPr>
        <w:t>Supreme Court decisions announcing a</w:t>
      </w:r>
      <w:r w:rsidRPr="00292724">
        <w:rPr>
          <w:sz w:val="16"/>
        </w:rPr>
        <w:t xml:space="preserve"> </w:t>
      </w:r>
      <w:r w:rsidRPr="00292724">
        <w:rPr>
          <w:rStyle w:val="Emphasis"/>
        </w:rPr>
        <w:t>m</w:t>
      </w:r>
      <w:r w:rsidRPr="00292724">
        <w:rPr>
          <w:sz w:val="16"/>
        </w:rPr>
        <w:t xml:space="preserve">ajor </w:t>
      </w:r>
      <w:r w:rsidRPr="00292724">
        <w:rPr>
          <w:rStyle w:val="Emphasis"/>
        </w:rPr>
        <w:t>q</w:t>
      </w:r>
      <w:r w:rsidRPr="00292724">
        <w:rPr>
          <w:sz w:val="16"/>
        </w:rPr>
        <w:t xml:space="preserve">uestions </w:t>
      </w:r>
      <w:r w:rsidRPr="00292724">
        <w:rPr>
          <w:rStyle w:val="Emphasis"/>
        </w:rPr>
        <w:t>d</w:t>
      </w:r>
      <w:r w:rsidRPr="00292724">
        <w:rPr>
          <w:sz w:val="16"/>
        </w:rPr>
        <w:t xml:space="preserve">octrine </w:t>
      </w:r>
      <w:r w:rsidRPr="00292724">
        <w:rPr>
          <w:rStyle w:val="StyleUnderline"/>
        </w:rPr>
        <w:t>have</w:t>
      </w:r>
      <w:r w:rsidRPr="00292724">
        <w:rPr>
          <w:sz w:val="16"/>
        </w:rPr>
        <w:t xml:space="preserve"> </w:t>
      </w:r>
      <w:r w:rsidRPr="00292724">
        <w:rPr>
          <w:rStyle w:val="Emphasis"/>
        </w:rPr>
        <w:t>threatened</w:t>
      </w:r>
      <w:r w:rsidRPr="00292724">
        <w:rPr>
          <w:sz w:val="16"/>
        </w:rPr>
        <w:t xml:space="preserve"> </w:t>
      </w:r>
      <w:r w:rsidRPr="00292724">
        <w:rPr>
          <w:rStyle w:val="StyleUnderline"/>
        </w:rPr>
        <w:t>agencies’ ability to use</w:t>
      </w:r>
      <w:r w:rsidRPr="00292724">
        <w:rPr>
          <w:sz w:val="16"/>
        </w:rPr>
        <w:t xml:space="preserve"> either </w:t>
      </w:r>
      <w:r w:rsidRPr="00292724">
        <w:rPr>
          <w:rStyle w:val="StyleUnderline"/>
        </w:rPr>
        <w:t>new or inherited regulation to address new technologies</w:t>
      </w:r>
      <w:r w:rsidRPr="00292724">
        <w:rPr>
          <w:sz w:val="16"/>
        </w:rPr>
        <w:t xml:space="preserve">. Most notably, the Supreme Court struck down an environmental rule in </w:t>
      </w:r>
      <w:r w:rsidRPr="00292724">
        <w:rPr>
          <w:i/>
          <w:iCs/>
          <w:sz w:val="16"/>
        </w:rPr>
        <w:t>West Virginia v. Environmental Protection Agency</w:t>
      </w:r>
      <w:r w:rsidRPr="00292724">
        <w:rPr>
          <w:sz w:val="16"/>
        </w:rPr>
        <w:t xml:space="preserve"> on the basis that the agency had acted under a statute that did not, in fact, authorize it to cover such an important issue. In doing so, the Court formally announced a </w:t>
      </w:r>
      <w:r w:rsidRPr="00292724">
        <w:rPr>
          <w:rStyle w:val="StyleUnderline"/>
        </w:rPr>
        <w:t>new doctrine which</w:t>
      </w:r>
      <w:r w:rsidRPr="00292724">
        <w:rPr>
          <w:sz w:val="16"/>
        </w:rPr>
        <w:t xml:space="preserve"> </w:t>
      </w:r>
      <w:r w:rsidRPr="00292724">
        <w:rPr>
          <w:rStyle w:val="Emphasis"/>
        </w:rPr>
        <w:t>requires</w:t>
      </w:r>
      <w:r w:rsidRPr="00292724">
        <w:rPr>
          <w:sz w:val="16"/>
        </w:rPr>
        <w:t xml:space="preserve"> </w:t>
      </w:r>
      <w:r w:rsidRPr="00292724">
        <w:rPr>
          <w:rStyle w:val="StyleUnderline"/>
        </w:rPr>
        <w:t>an agency to have</w:t>
      </w:r>
      <w:r w:rsidRPr="00292724">
        <w:rPr>
          <w:sz w:val="16"/>
        </w:rPr>
        <w:t xml:space="preserve"> </w:t>
      </w:r>
      <w:r w:rsidRPr="00292724">
        <w:rPr>
          <w:rStyle w:val="Emphasis"/>
        </w:rPr>
        <w:t>clear statutory authorization</w:t>
      </w:r>
      <w:r w:rsidRPr="00292724">
        <w:rPr>
          <w:sz w:val="16"/>
        </w:rPr>
        <w:t xml:space="preserve"> </w:t>
      </w:r>
      <w:r w:rsidRPr="00292724">
        <w:rPr>
          <w:rStyle w:val="StyleUnderline"/>
        </w:rPr>
        <w:t>to act on an issue of major</w:t>
      </w:r>
      <w:r w:rsidRPr="00292724">
        <w:rPr>
          <w:sz w:val="16"/>
        </w:rPr>
        <w:t xml:space="preserve"> </w:t>
      </w:r>
      <w:r w:rsidRPr="00292724">
        <w:rPr>
          <w:rStyle w:val="Emphasis"/>
        </w:rPr>
        <w:t>political</w:t>
      </w:r>
      <w:r w:rsidRPr="00292724">
        <w:rPr>
          <w:sz w:val="16"/>
        </w:rPr>
        <w:t xml:space="preserve"> </w:t>
      </w:r>
      <w:r w:rsidRPr="00292724">
        <w:rPr>
          <w:rStyle w:val="StyleUnderline"/>
        </w:rPr>
        <w:t>or</w:t>
      </w:r>
      <w:r w:rsidRPr="00292724">
        <w:rPr>
          <w:sz w:val="16"/>
        </w:rPr>
        <w:t xml:space="preserve"> </w:t>
      </w:r>
      <w:r w:rsidRPr="00292724">
        <w:rPr>
          <w:rStyle w:val="Emphasis"/>
        </w:rPr>
        <w:t>economic</w:t>
      </w:r>
      <w:r w:rsidRPr="00292724">
        <w:rPr>
          <w:sz w:val="16"/>
        </w:rPr>
        <w:t xml:space="preserve"> </w:t>
      </w:r>
      <w:r w:rsidRPr="00292724">
        <w:rPr>
          <w:rStyle w:val="StyleUnderline"/>
        </w:rPr>
        <w:t>significance</w:t>
      </w:r>
      <w:r w:rsidRPr="00292724">
        <w:rPr>
          <w:sz w:val="16"/>
        </w:rPr>
        <w:t>.</w:t>
      </w:r>
    </w:p>
    <w:p w14:paraId="59BBDB70" w14:textId="77777777" w:rsidR="00223E0C" w:rsidRDefault="00223E0C" w:rsidP="00223E0C">
      <w:pPr>
        <w:pStyle w:val="Heading3"/>
      </w:pPr>
      <w:r>
        <w:t>Impact</w:t>
      </w:r>
    </w:p>
    <w:p w14:paraId="16DE4F5A" w14:textId="77777777" w:rsidR="00223E0C" w:rsidRPr="00E65D5A" w:rsidRDefault="00223E0C" w:rsidP="00223E0C">
      <w:pPr>
        <w:pStyle w:val="Heading4"/>
      </w:pPr>
      <w:r>
        <w:t xml:space="preserve">Overload </w:t>
      </w:r>
      <w:r>
        <w:rPr>
          <w:u w:val="single"/>
        </w:rPr>
        <w:t>gura</w:t>
      </w:r>
      <w:r w:rsidRPr="00E65D5A">
        <w:rPr>
          <w:u w:val="single"/>
        </w:rPr>
        <w:t>ntees extinction</w:t>
      </w:r>
      <w:r>
        <w:t xml:space="preserve"> AND turns </w:t>
      </w:r>
      <w:r w:rsidRPr="00E65D5A">
        <w:rPr>
          <w:u w:val="single"/>
        </w:rPr>
        <w:t>every</w:t>
      </w:r>
      <w:r>
        <w:t xml:space="preserve"> impact. Risk is </w:t>
      </w:r>
      <w:r w:rsidRPr="00E65D5A">
        <w:rPr>
          <w:u w:val="single"/>
        </w:rPr>
        <w:t>underestimated</w:t>
      </w:r>
      <w:r>
        <w:t>.</w:t>
      </w:r>
    </w:p>
    <w:p w14:paraId="6996E63E" w14:textId="77777777" w:rsidR="00223E0C" w:rsidRPr="00E65D5A" w:rsidRDefault="00223E0C" w:rsidP="00223E0C">
      <w:pPr>
        <w:rPr>
          <w:sz w:val="16"/>
        </w:rPr>
      </w:pPr>
      <w:r w:rsidRPr="00E65D5A">
        <w:t xml:space="preserve">Kevin </w:t>
      </w:r>
      <w:r w:rsidRPr="00E65D5A">
        <w:rPr>
          <w:rStyle w:val="Style13ptBold"/>
        </w:rPr>
        <w:t>Frazier 23</w:t>
      </w:r>
      <w:r w:rsidRPr="00E65D5A">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5D0BBB5A" w14:textId="77777777" w:rsidR="00223E0C" w:rsidRPr="00E65D5A" w:rsidRDefault="00223E0C" w:rsidP="00223E0C">
      <w:pPr>
        <w:rPr>
          <w:sz w:val="16"/>
        </w:rPr>
      </w:pPr>
      <w:r w:rsidRPr="00E65D5A">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E65D5A">
        <w:rPr>
          <w:rStyle w:val="StyleUnderline"/>
        </w:rPr>
        <w:t>growing and</w:t>
      </w:r>
      <w:r w:rsidRPr="00E65D5A">
        <w:rPr>
          <w:sz w:val="16"/>
        </w:rPr>
        <w:t xml:space="preserve"> increasingly </w:t>
      </w:r>
      <w:r w:rsidRPr="00E65D5A">
        <w:rPr>
          <w:rStyle w:val="StyleUnderline"/>
        </w:rPr>
        <w:t>animated set of</w:t>
      </w:r>
      <w:r w:rsidRPr="00E65D5A">
        <w:rPr>
          <w:sz w:val="16"/>
        </w:rPr>
        <w:t xml:space="preserve"> </w:t>
      </w:r>
      <w:r w:rsidRPr="00E65D5A">
        <w:rPr>
          <w:rStyle w:val="Emphasis"/>
        </w:rPr>
        <w:t>experts</w:t>
      </w:r>
      <w:r w:rsidRPr="00E65D5A">
        <w:rPr>
          <w:sz w:val="16"/>
        </w:rPr>
        <w:t xml:space="preserve"> </w:t>
      </w:r>
      <w:r w:rsidRPr="00E65D5A">
        <w:rPr>
          <w:rStyle w:val="StyleUnderline"/>
        </w:rPr>
        <w:t>have warned that</w:t>
      </w:r>
      <w:r w:rsidRPr="00E65D5A">
        <w:rPr>
          <w:sz w:val="16"/>
        </w:rPr>
        <w:t xml:space="preserve"> the </w:t>
      </w:r>
      <w:r w:rsidRPr="00E65D5A">
        <w:rPr>
          <w:rStyle w:val="Emphasis"/>
        </w:rPr>
        <w:t>tech</w:t>
      </w:r>
      <w:r w:rsidRPr="00E65D5A">
        <w:rPr>
          <w:sz w:val="16"/>
        </w:rPr>
        <w:t xml:space="preserve">nological </w:t>
      </w:r>
      <w:r w:rsidRPr="00E65D5A">
        <w:rPr>
          <w:rStyle w:val="Emphasis"/>
        </w:rPr>
        <w:t>advances</w:t>
      </w:r>
      <w:r w:rsidRPr="00E65D5A">
        <w:rPr>
          <w:sz w:val="16"/>
        </w:rPr>
        <w:t xml:space="preserve"> </w:t>
      </w:r>
      <w:r w:rsidRPr="00E65D5A">
        <w:rPr>
          <w:rStyle w:val="StyleUnderline"/>
        </w:rPr>
        <w:t>that have afforded humanity</w:t>
      </w:r>
      <w:r w:rsidRPr="00E65D5A">
        <w:rPr>
          <w:sz w:val="16"/>
        </w:rPr>
        <w:t xml:space="preserve"> tremendous </w:t>
      </w:r>
      <w:r w:rsidRPr="00E65D5A">
        <w:rPr>
          <w:rStyle w:val="StyleUnderline"/>
        </w:rPr>
        <w:t>benefits</w:t>
      </w:r>
      <w:r w:rsidRPr="00E65D5A">
        <w:rPr>
          <w:sz w:val="16"/>
        </w:rPr>
        <w:t xml:space="preserve"> also </w:t>
      </w:r>
      <w:r w:rsidRPr="00E65D5A">
        <w:rPr>
          <w:rStyle w:val="StyleUnderline"/>
        </w:rPr>
        <w:t>have the potential to bring about</w:t>
      </w:r>
      <w:r w:rsidRPr="00E65D5A">
        <w:rPr>
          <w:sz w:val="16"/>
        </w:rPr>
        <w:t xml:space="preserve"> </w:t>
      </w:r>
      <w:r w:rsidRPr="00E65D5A">
        <w:rPr>
          <w:rStyle w:val="Emphasis"/>
        </w:rPr>
        <w:t>our demise</w:t>
      </w:r>
      <w:r w:rsidRPr="00E65D5A">
        <w:rPr>
          <w:sz w:val="16"/>
        </w:rPr>
        <w:t xml:space="preserve">.1 6 Popular media has picked up these concerns and introduced them to the public. WIRED magazine, for instance, published an article detailing </w:t>
      </w:r>
      <w:r w:rsidRPr="00E65D5A">
        <w:rPr>
          <w:rStyle w:val="StyleUnderline"/>
        </w:rPr>
        <w:t>the</w:t>
      </w:r>
      <w:r w:rsidRPr="00E65D5A">
        <w:rPr>
          <w:sz w:val="16"/>
        </w:rPr>
        <w:t xml:space="preserve"> "top 10 </w:t>
      </w:r>
      <w:r w:rsidRPr="00E65D5A">
        <w:rPr>
          <w:rStyle w:val="StyleUnderline"/>
          <w:highlight w:val="yellow"/>
        </w:rPr>
        <w:t>threats</w:t>
      </w:r>
      <w:r w:rsidRPr="00E65D5A">
        <w:rPr>
          <w:sz w:val="16"/>
          <w:highlight w:val="yellow"/>
        </w:rPr>
        <w:t xml:space="preserve"> </w:t>
      </w:r>
      <w:r w:rsidRPr="00E65D5A">
        <w:rPr>
          <w:rStyle w:val="Emphasis"/>
          <w:highlight w:val="yellow"/>
        </w:rPr>
        <w:t>facing civilisation</w:t>
      </w:r>
      <w:r w:rsidRPr="00E65D5A">
        <w:rPr>
          <w:sz w:val="16"/>
        </w:rPr>
        <w:t xml:space="preserve">," which </w:t>
      </w:r>
      <w:r w:rsidRPr="00E65D5A">
        <w:rPr>
          <w:rStyle w:val="StyleUnderline"/>
          <w:highlight w:val="yellow"/>
        </w:rPr>
        <w:t>include</w:t>
      </w:r>
      <w:r w:rsidRPr="00E65D5A">
        <w:rPr>
          <w:rStyle w:val="StyleUnderline"/>
        </w:rPr>
        <w:t>d</w:t>
      </w:r>
      <w:r w:rsidRPr="00E65D5A">
        <w:rPr>
          <w:sz w:val="16"/>
        </w:rPr>
        <w:t xml:space="preserve"> </w:t>
      </w:r>
      <w:r w:rsidRPr="00E65D5A">
        <w:rPr>
          <w:rStyle w:val="Emphasis"/>
          <w:highlight w:val="yellow"/>
        </w:rPr>
        <w:t>AI</w:t>
      </w:r>
      <w:r w:rsidRPr="00E65D5A">
        <w:rPr>
          <w:sz w:val="16"/>
          <w:highlight w:val="yellow"/>
        </w:rPr>
        <w:t xml:space="preserve"> </w:t>
      </w:r>
      <w:r w:rsidRPr="00E65D5A">
        <w:rPr>
          <w:rStyle w:val="StyleUnderline"/>
          <w:highlight w:val="yellow"/>
        </w:rPr>
        <w:t>taking over</w:t>
      </w:r>
      <w:r w:rsidRPr="00E65D5A">
        <w:rPr>
          <w:rStyle w:val="StyleUnderline"/>
        </w:rPr>
        <w:t xml:space="preserve"> the world</w:t>
      </w:r>
      <w:r w:rsidRPr="00E65D5A">
        <w:rPr>
          <w:sz w:val="16"/>
        </w:rPr>
        <w:t xml:space="preserve">, </w:t>
      </w:r>
      <w:r w:rsidRPr="00E65D5A">
        <w:rPr>
          <w:rStyle w:val="Emphasis"/>
          <w:highlight w:val="yellow"/>
        </w:rPr>
        <w:t>natural</w:t>
      </w:r>
      <w:r w:rsidRPr="00E65D5A">
        <w:rPr>
          <w:sz w:val="16"/>
          <w:highlight w:val="yellow"/>
        </w:rPr>
        <w:t xml:space="preserve"> </w:t>
      </w:r>
      <w:r w:rsidRPr="00E65D5A">
        <w:rPr>
          <w:rStyle w:val="StyleUnderline"/>
          <w:highlight w:val="yellow"/>
        </w:rPr>
        <w:t>and</w:t>
      </w:r>
      <w:r w:rsidRPr="00E65D5A">
        <w:rPr>
          <w:sz w:val="16"/>
          <w:highlight w:val="yellow"/>
        </w:rPr>
        <w:t xml:space="preserve"> </w:t>
      </w:r>
      <w:r w:rsidRPr="00E65D5A">
        <w:rPr>
          <w:rStyle w:val="Emphasis"/>
          <w:highlight w:val="yellow"/>
        </w:rPr>
        <w:t>engineered</w:t>
      </w:r>
      <w:r w:rsidRPr="00E65D5A">
        <w:rPr>
          <w:sz w:val="16"/>
        </w:rPr>
        <w:t xml:space="preserve"> human </w:t>
      </w:r>
      <w:r w:rsidRPr="00E65D5A">
        <w:rPr>
          <w:rStyle w:val="Emphasis"/>
          <w:highlight w:val="yellow"/>
        </w:rPr>
        <w:t>disease</w:t>
      </w:r>
      <w:r w:rsidRPr="00E65D5A">
        <w:rPr>
          <w:sz w:val="16"/>
        </w:rPr>
        <w:t xml:space="preserve"> </w:t>
      </w:r>
      <w:r w:rsidRPr="00E65D5A">
        <w:rPr>
          <w:rStyle w:val="StyleUnderline"/>
        </w:rPr>
        <w:t xml:space="preserve">imperiling humanity, </w:t>
      </w:r>
      <w:r w:rsidRPr="00E65D5A">
        <w:rPr>
          <w:rStyle w:val="StyleUnderline"/>
          <w:highlight w:val="yellow"/>
        </w:rPr>
        <w:t>and</w:t>
      </w:r>
      <w:r w:rsidRPr="00E65D5A">
        <w:rPr>
          <w:sz w:val="16"/>
          <w:highlight w:val="yellow"/>
        </w:rPr>
        <w:t xml:space="preserve"> </w:t>
      </w:r>
      <w:r w:rsidRPr="00E65D5A">
        <w:rPr>
          <w:rStyle w:val="Emphasis"/>
          <w:highlight w:val="yellow"/>
        </w:rPr>
        <w:t>extreme climate change</w:t>
      </w:r>
      <w:r w:rsidRPr="00E65D5A">
        <w:rPr>
          <w:sz w:val="16"/>
        </w:rPr>
        <w:t xml:space="preserve"> </w:t>
      </w:r>
      <w:r w:rsidRPr="00E65D5A">
        <w:rPr>
          <w:rStyle w:val="StyleUnderline"/>
        </w:rPr>
        <w:t>bringing down</w:t>
      </w:r>
      <w:r w:rsidRPr="00E65D5A">
        <w:rPr>
          <w:sz w:val="16"/>
        </w:rPr>
        <w:t xml:space="preserve"> </w:t>
      </w:r>
      <w:r w:rsidRPr="00E65D5A">
        <w:rPr>
          <w:rStyle w:val="Emphasis"/>
        </w:rPr>
        <w:t>c</w:t>
      </w:r>
      <w:r w:rsidRPr="00E65D5A">
        <w:rPr>
          <w:sz w:val="16"/>
        </w:rPr>
        <w:t xml:space="preserve">ritical </w:t>
      </w:r>
      <w:r w:rsidRPr="00E65D5A">
        <w:rPr>
          <w:rStyle w:val="Emphasis"/>
        </w:rPr>
        <w:t>i</w:t>
      </w:r>
      <w:r w:rsidRPr="00E65D5A">
        <w:rPr>
          <w:sz w:val="16"/>
        </w:rPr>
        <w:t>nfrastructure.17</w:t>
      </w:r>
    </w:p>
    <w:p w14:paraId="261F5BF1" w14:textId="77777777" w:rsidR="00223E0C" w:rsidRPr="00E65D5A" w:rsidRDefault="00223E0C" w:rsidP="00223E0C">
      <w:pPr>
        <w:rPr>
          <w:sz w:val="16"/>
        </w:rPr>
      </w:pPr>
      <w:r w:rsidRPr="00E65D5A">
        <w:rPr>
          <w:sz w:val="16"/>
        </w:rPr>
        <w:t xml:space="preserve">These </w:t>
      </w:r>
      <w:r w:rsidRPr="00E65D5A">
        <w:rPr>
          <w:rStyle w:val="StyleUnderline"/>
        </w:rPr>
        <w:t>risks have</w:t>
      </w:r>
      <w:r w:rsidRPr="00E65D5A">
        <w:rPr>
          <w:sz w:val="16"/>
        </w:rPr>
        <w:t xml:space="preserve"> slowly but surely and, as of late, </w:t>
      </w:r>
      <w:r w:rsidRPr="00E65D5A">
        <w:rPr>
          <w:rStyle w:val="Emphasis"/>
        </w:rPr>
        <w:t>rapidly</w:t>
      </w:r>
      <w:r w:rsidRPr="00E65D5A">
        <w:rPr>
          <w:sz w:val="16"/>
        </w:rPr>
        <w:t xml:space="preserve"> </w:t>
      </w:r>
      <w:r w:rsidRPr="00E65D5A">
        <w:rPr>
          <w:rStyle w:val="StyleUnderline"/>
          <w:highlight w:val="yellow"/>
        </w:rPr>
        <w:t>worked</w:t>
      </w:r>
      <w:r w:rsidRPr="00E65D5A">
        <w:rPr>
          <w:rStyle w:val="StyleUnderline"/>
        </w:rPr>
        <w:t xml:space="preserve"> their way </w:t>
      </w:r>
      <w:r w:rsidRPr="00E65D5A">
        <w:rPr>
          <w:rStyle w:val="StyleUnderline"/>
          <w:highlight w:val="yellow"/>
        </w:rPr>
        <w:t>into</w:t>
      </w:r>
      <w:r w:rsidRPr="00E65D5A">
        <w:rPr>
          <w:sz w:val="16"/>
          <w:highlight w:val="yellow"/>
        </w:rPr>
        <w:t xml:space="preserve"> </w:t>
      </w:r>
      <w:r w:rsidRPr="00E65D5A">
        <w:rPr>
          <w:rStyle w:val="Emphasis"/>
          <w:highlight w:val="yellow"/>
        </w:rPr>
        <w:t>legal</w:t>
      </w:r>
      <w:r w:rsidRPr="00E65D5A">
        <w:rPr>
          <w:sz w:val="16"/>
          <w:highlight w:val="yellow"/>
        </w:rPr>
        <w:t xml:space="preserve"> </w:t>
      </w:r>
      <w:r w:rsidRPr="00E65D5A">
        <w:rPr>
          <w:rStyle w:val="StyleUnderline"/>
          <w:highlight w:val="yellow"/>
        </w:rPr>
        <w:t>disputes</w:t>
      </w:r>
      <w:r w:rsidRPr="00E65D5A">
        <w:rPr>
          <w:sz w:val="16"/>
        </w:rPr>
        <w:t xml:space="preserve">. The U.S. Supreme Court, </w:t>
      </w:r>
      <w:r w:rsidRPr="00E65D5A">
        <w:rPr>
          <w:rStyle w:val="StyleUnderline"/>
        </w:rPr>
        <w:t>in numerous cases, evaluated the</w:t>
      </w:r>
      <w:r w:rsidRPr="00E65D5A">
        <w:rPr>
          <w:sz w:val="16"/>
        </w:rPr>
        <w:t xml:space="preserve"> proper </w:t>
      </w:r>
      <w:r w:rsidRPr="00E65D5A">
        <w:rPr>
          <w:rStyle w:val="Emphasis"/>
        </w:rPr>
        <w:t>scope</w:t>
      </w:r>
      <w:r w:rsidRPr="00E65D5A">
        <w:rPr>
          <w:sz w:val="16"/>
        </w:rPr>
        <w:t xml:space="preserve"> </w:t>
      </w:r>
      <w:r w:rsidRPr="00E65D5A">
        <w:rPr>
          <w:rStyle w:val="StyleUnderline"/>
        </w:rPr>
        <w:t>of government powers</w:t>
      </w:r>
      <w:r w:rsidRPr="00E65D5A">
        <w:rPr>
          <w:sz w:val="16"/>
        </w:rPr>
        <w:t xml:space="preserve"> in light of a pandemic.1 8 </w:t>
      </w:r>
      <w:r w:rsidRPr="00E65D5A">
        <w:rPr>
          <w:rStyle w:val="StyleUnderline"/>
        </w:rPr>
        <w:t>The</w:t>
      </w:r>
      <w:r w:rsidRPr="00E65D5A">
        <w:rPr>
          <w:sz w:val="16"/>
        </w:rPr>
        <w:t xml:space="preserve"> </w:t>
      </w:r>
      <w:r w:rsidRPr="00E65D5A">
        <w:rPr>
          <w:rStyle w:val="Emphasis"/>
          <w:highlight w:val="yellow"/>
        </w:rPr>
        <w:t>Court</w:t>
      </w:r>
      <w:r w:rsidRPr="00E65D5A">
        <w:rPr>
          <w:sz w:val="16"/>
        </w:rPr>
        <w:t xml:space="preserve"> </w:t>
      </w:r>
      <w:r w:rsidRPr="00E65D5A">
        <w:rPr>
          <w:rStyle w:val="StyleUnderline"/>
        </w:rPr>
        <w:t>has</w:t>
      </w:r>
      <w:r w:rsidRPr="00E65D5A">
        <w:rPr>
          <w:sz w:val="16"/>
        </w:rPr>
        <w:t xml:space="preserve"> also </w:t>
      </w:r>
      <w:r w:rsidRPr="00E65D5A">
        <w:rPr>
          <w:rStyle w:val="StyleUnderline"/>
          <w:highlight w:val="yellow"/>
        </w:rPr>
        <w:t>assess</w:t>
      </w:r>
      <w:r w:rsidRPr="00E65D5A">
        <w:rPr>
          <w:rStyle w:val="StyleUnderline"/>
        </w:rPr>
        <w:t>ed</w:t>
      </w:r>
      <w:r w:rsidRPr="00E65D5A">
        <w:rPr>
          <w:sz w:val="16"/>
        </w:rPr>
        <w:t xml:space="preserve"> the bounds of </w:t>
      </w:r>
      <w:r w:rsidRPr="00E65D5A">
        <w:rPr>
          <w:rStyle w:val="StyleUnderline"/>
        </w:rPr>
        <w:t xml:space="preserve">government action in </w:t>
      </w:r>
      <w:r w:rsidRPr="00E65D5A">
        <w:rPr>
          <w:rStyle w:val="StyleUnderline"/>
          <w:highlight w:val="yellow"/>
        </w:rPr>
        <w:t>response to</w:t>
      </w:r>
      <w:r w:rsidRPr="00E65D5A">
        <w:rPr>
          <w:sz w:val="16"/>
          <w:highlight w:val="yellow"/>
        </w:rPr>
        <w:t xml:space="preserve"> </w:t>
      </w:r>
      <w:r w:rsidRPr="00E65D5A">
        <w:rPr>
          <w:rStyle w:val="Emphasis"/>
          <w:highlight w:val="yellow"/>
        </w:rPr>
        <w:t>climate</w:t>
      </w:r>
      <w:r w:rsidRPr="00E65D5A">
        <w:rPr>
          <w:rStyle w:val="Emphasis"/>
        </w:rPr>
        <w:t xml:space="preserve"> change</w:t>
      </w:r>
      <w:r w:rsidRPr="00E65D5A">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E65D5A">
        <w:rPr>
          <w:rStyle w:val="StyleUnderline"/>
          <w:highlight w:val="yellow"/>
        </w:rPr>
        <w:t>also</w:t>
      </w:r>
      <w:r w:rsidRPr="00E65D5A">
        <w:rPr>
          <w:rStyle w:val="StyleUnderline"/>
        </w:rPr>
        <w:t xml:space="preserve"> considered</w:t>
      </w:r>
      <w:r w:rsidRPr="00E65D5A">
        <w:rPr>
          <w:sz w:val="16"/>
        </w:rPr>
        <w:t xml:space="preserve"> the </w:t>
      </w:r>
      <w:r w:rsidRPr="00E65D5A">
        <w:rPr>
          <w:rStyle w:val="StyleUnderline"/>
        </w:rPr>
        <w:t>legality of regulations pertaining to</w:t>
      </w:r>
      <w:r w:rsidRPr="00E65D5A">
        <w:rPr>
          <w:sz w:val="16"/>
        </w:rPr>
        <w:t xml:space="preserve"> </w:t>
      </w:r>
      <w:r w:rsidRPr="00E65D5A">
        <w:rPr>
          <w:rStyle w:val="Emphasis"/>
          <w:highlight w:val="yellow"/>
        </w:rPr>
        <w:t>emerging tech</w:t>
      </w:r>
      <w:r w:rsidRPr="00E65D5A">
        <w:rPr>
          <w:sz w:val="16"/>
        </w:rPr>
        <w:t xml:space="preserve">nologies21 </w:t>
      </w:r>
      <w:r w:rsidRPr="00E65D5A">
        <w:rPr>
          <w:rStyle w:val="StyleUnderline"/>
        </w:rPr>
        <w:t>as well as the seriousness of</w:t>
      </w:r>
      <w:r w:rsidRPr="00E65D5A">
        <w:rPr>
          <w:sz w:val="16"/>
        </w:rPr>
        <w:t xml:space="preserve"> </w:t>
      </w:r>
      <w:r w:rsidRPr="00E65D5A">
        <w:rPr>
          <w:rStyle w:val="Emphasis"/>
        </w:rPr>
        <w:t>threats to democratic society</w:t>
      </w:r>
      <w:r w:rsidRPr="00E65D5A">
        <w:rPr>
          <w:sz w:val="16"/>
        </w:rPr>
        <w:t xml:space="preserve"> </w:t>
      </w:r>
      <w:r w:rsidRPr="00E65D5A">
        <w:rPr>
          <w:rStyle w:val="StyleUnderline"/>
        </w:rPr>
        <w:t>posed by</w:t>
      </w:r>
      <w:r w:rsidRPr="00E65D5A">
        <w:rPr>
          <w:sz w:val="16"/>
        </w:rPr>
        <w:t xml:space="preserve"> </w:t>
      </w:r>
      <w:r w:rsidRPr="00E65D5A">
        <w:rPr>
          <w:rStyle w:val="Emphasis"/>
        </w:rPr>
        <w:t>automation</w:t>
      </w:r>
      <w:r w:rsidRPr="00E65D5A">
        <w:rPr>
          <w:sz w:val="16"/>
        </w:rPr>
        <w:t xml:space="preserve">, </w:t>
      </w:r>
      <w:r w:rsidRPr="00E65D5A">
        <w:rPr>
          <w:rStyle w:val="Emphasis"/>
        </w:rPr>
        <w:t>a</w:t>
      </w:r>
      <w:r w:rsidRPr="00E65D5A">
        <w:rPr>
          <w:sz w:val="16"/>
        </w:rPr>
        <w:t xml:space="preserve">rtificial </w:t>
      </w:r>
      <w:r w:rsidRPr="00E65D5A">
        <w:rPr>
          <w:rStyle w:val="Emphasis"/>
        </w:rPr>
        <w:t>i</w:t>
      </w:r>
      <w:r w:rsidRPr="00E65D5A">
        <w:rPr>
          <w:sz w:val="16"/>
        </w:rPr>
        <w:t xml:space="preserve">ntelligence, </w:t>
      </w:r>
      <w:r w:rsidRPr="00E65D5A">
        <w:rPr>
          <w:rStyle w:val="StyleUnderline"/>
        </w:rPr>
        <w:t>and</w:t>
      </w:r>
      <w:r w:rsidRPr="00E65D5A">
        <w:rPr>
          <w:sz w:val="16"/>
        </w:rPr>
        <w:t xml:space="preserve"> </w:t>
      </w:r>
      <w:r w:rsidRPr="00E65D5A">
        <w:rPr>
          <w:rStyle w:val="Emphasis"/>
        </w:rPr>
        <w:t>misinfo</w:t>
      </w:r>
      <w:r w:rsidRPr="00E65D5A">
        <w:rPr>
          <w:sz w:val="16"/>
        </w:rPr>
        <w:t xml:space="preserve">rmation.22 Observers </w:t>
      </w:r>
      <w:r w:rsidRPr="00E65D5A">
        <w:rPr>
          <w:rStyle w:val="StyleUnderline"/>
        </w:rPr>
        <w:t>anticipate</w:t>
      </w:r>
      <w:r w:rsidRPr="00E65D5A">
        <w:rPr>
          <w:sz w:val="16"/>
        </w:rPr>
        <w:t xml:space="preserve"> that </w:t>
      </w:r>
      <w:r w:rsidRPr="00E65D5A">
        <w:rPr>
          <w:rStyle w:val="StyleUnderline"/>
        </w:rPr>
        <w:t>courts will see claims involving</w:t>
      </w:r>
      <w:r w:rsidRPr="00E65D5A">
        <w:rPr>
          <w:sz w:val="16"/>
        </w:rPr>
        <w:t xml:space="preserve"> </w:t>
      </w:r>
      <w:r w:rsidRPr="00E65D5A">
        <w:rPr>
          <w:rStyle w:val="Emphasis"/>
          <w:highlight w:val="yellow"/>
        </w:rPr>
        <w:t>existential risks</w:t>
      </w:r>
      <w:r w:rsidRPr="00E65D5A">
        <w:rPr>
          <w:sz w:val="16"/>
          <w:highlight w:val="yellow"/>
        </w:rPr>
        <w:t xml:space="preserve"> </w:t>
      </w:r>
      <w:r w:rsidRPr="00E65D5A">
        <w:rPr>
          <w:rStyle w:val="StyleUnderline"/>
          <w:highlight w:val="yellow"/>
        </w:rPr>
        <w:t>continue</w:t>
      </w:r>
      <w:r w:rsidRPr="00E65D5A">
        <w:rPr>
          <w:rStyle w:val="StyleUnderline"/>
        </w:rPr>
        <w:t xml:space="preserve"> to </w:t>
      </w:r>
      <w:r w:rsidRPr="00E65D5A">
        <w:rPr>
          <w:rStyle w:val="StyleUnderline"/>
          <w:highlight w:val="yellow"/>
        </w:rPr>
        <w:t>make up a</w:t>
      </w:r>
      <w:r w:rsidRPr="00E65D5A">
        <w:rPr>
          <w:sz w:val="16"/>
          <w:highlight w:val="yellow"/>
        </w:rPr>
        <w:t xml:space="preserve"> </w:t>
      </w:r>
      <w:r w:rsidRPr="00E65D5A">
        <w:rPr>
          <w:rStyle w:val="Emphasis"/>
          <w:highlight w:val="yellow"/>
        </w:rPr>
        <w:t>larger</w:t>
      </w:r>
      <w:r w:rsidRPr="00E65D5A">
        <w:rPr>
          <w:sz w:val="16"/>
          <w:highlight w:val="yellow"/>
        </w:rPr>
        <w:t xml:space="preserve"> </w:t>
      </w:r>
      <w:r w:rsidRPr="00E65D5A">
        <w:rPr>
          <w:rStyle w:val="StyleUnderline"/>
          <w:highlight w:val="yellow"/>
        </w:rPr>
        <w:t>part of</w:t>
      </w:r>
      <w:r w:rsidRPr="00E65D5A">
        <w:rPr>
          <w:rStyle w:val="StyleUnderline"/>
        </w:rPr>
        <w:t xml:space="preserve"> their </w:t>
      </w:r>
      <w:r w:rsidRPr="00E65D5A">
        <w:rPr>
          <w:rStyle w:val="StyleUnderline"/>
          <w:highlight w:val="yellow"/>
        </w:rPr>
        <w:t>docket</w:t>
      </w:r>
      <w:r w:rsidRPr="00E65D5A">
        <w:rPr>
          <w:sz w:val="16"/>
        </w:rPr>
        <w:t>.23</w:t>
      </w:r>
    </w:p>
    <w:p w14:paraId="1C16E3C7" w14:textId="77777777" w:rsidR="00223E0C" w:rsidRPr="00E65D5A" w:rsidRDefault="00223E0C" w:rsidP="00223E0C">
      <w:pPr>
        <w:rPr>
          <w:sz w:val="16"/>
        </w:rPr>
      </w:pPr>
      <w:r w:rsidRPr="00E65D5A">
        <w:rPr>
          <w:rStyle w:val="StyleUnderline"/>
        </w:rPr>
        <w:t>Humans</w:t>
      </w:r>
      <w:r w:rsidRPr="00E65D5A">
        <w:rPr>
          <w:sz w:val="16"/>
        </w:rPr>
        <w:t xml:space="preserve">, generally, </w:t>
      </w:r>
      <w:r w:rsidRPr="00E65D5A">
        <w:rPr>
          <w:rStyle w:val="StyleUnderline"/>
        </w:rPr>
        <w:t>have</w:t>
      </w:r>
      <w:r w:rsidRPr="00E65D5A">
        <w:rPr>
          <w:sz w:val="16"/>
        </w:rPr>
        <w:t xml:space="preserve"> </w:t>
      </w:r>
      <w:r w:rsidRPr="00E65D5A">
        <w:rPr>
          <w:rStyle w:val="Emphasis"/>
        </w:rPr>
        <w:t>difficulty</w:t>
      </w:r>
      <w:r w:rsidRPr="00E65D5A">
        <w:rPr>
          <w:sz w:val="16"/>
        </w:rPr>
        <w:t xml:space="preserve"> </w:t>
      </w:r>
      <w:r w:rsidRPr="00E65D5A">
        <w:rPr>
          <w:rStyle w:val="StyleUnderline"/>
        </w:rPr>
        <w:t>thinking of and responding to existential risks</w:t>
      </w:r>
      <w:r w:rsidRPr="00E65D5A">
        <w:rPr>
          <w:sz w:val="16"/>
        </w:rPr>
        <w:t xml:space="preserve"> and their underlying causes24-donning a robe, as it turns out, does not alleviate these troubles.25 Proper </w:t>
      </w:r>
      <w:r w:rsidRPr="00E65D5A">
        <w:rPr>
          <w:rStyle w:val="StyleUnderline"/>
        </w:rPr>
        <w:t>adjudication</w:t>
      </w:r>
      <w:r w:rsidRPr="00E65D5A">
        <w:rPr>
          <w:sz w:val="16"/>
        </w:rPr>
        <w:t xml:space="preserve"> of claims involving existential risk </w:t>
      </w:r>
      <w:r w:rsidRPr="00E65D5A">
        <w:rPr>
          <w:rStyle w:val="StyleUnderline"/>
        </w:rPr>
        <w:t>requires</w:t>
      </w:r>
      <w:r w:rsidRPr="00E65D5A">
        <w:rPr>
          <w:sz w:val="16"/>
        </w:rPr>
        <w:t xml:space="preserve"> two </w:t>
      </w:r>
      <w:r w:rsidRPr="00E65D5A">
        <w:rPr>
          <w:rStyle w:val="Emphasis"/>
        </w:rPr>
        <w:t>difficult</w:t>
      </w:r>
      <w:r w:rsidRPr="00E65D5A">
        <w:rPr>
          <w:sz w:val="16"/>
        </w:rPr>
        <w:t xml:space="preserve"> </w:t>
      </w:r>
      <w:r w:rsidRPr="00E65D5A">
        <w:rPr>
          <w:rStyle w:val="StyleUnderline"/>
        </w:rPr>
        <w:t>tasks</w:t>
      </w:r>
      <w:r w:rsidRPr="00E65D5A">
        <w:rPr>
          <w:sz w:val="16"/>
        </w:rPr>
        <w:t xml:space="preserve">: first, </w:t>
      </w:r>
      <w:r w:rsidRPr="00E65D5A">
        <w:rPr>
          <w:rStyle w:val="StyleUnderline"/>
        </w:rPr>
        <w:t>thinking over</w:t>
      </w:r>
      <w:r w:rsidRPr="00E65D5A">
        <w:rPr>
          <w:sz w:val="16"/>
        </w:rPr>
        <w:t xml:space="preserve"> </w:t>
      </w:r>
      <w:r w:rsidRPr="00E65D5A">
        <w:rPr>
          <w:rStyle w:val="Emphasis"/>
        </w:rPr>
        <w:t>long-time horizons</w:t>
      </w:r>
      <w:r w:rsidRPr="00E65D5A">
        <w:rPr>
          <w:sz w:val="16"/>
        </w:rPr>
        <w:t xml:space="preserve">; </w:t>
      </w:r>
      <w:r w:rsidRPr="00E65D5A">
        <w:rPr>
          <w:rStyle w:val="StyleUnderline"/>
        </w:rPr>
        <w:t>and</w:t>
      </w:r>
      <w:r w:rsidRPr="00E65D5A">
        <w:rPr>
          <w:sz w:val="16"/>
        </w:rPr>
        <w:t xml:space="preserve"> second, </w:t>
      </w:r>
      <w:r w:rsidRPr="00E65D5A">
        <w:rPr>
          <w:rStyle w:val="StyleUnderline"/>
        </w:rPr>
        <w:t>understanding the</w:t>
      </w:r>
      <w:r w:rsidRPr="00E65D5A">
        <w:rPr>
          <w:sz w:val="16"/>
        </w:rPr>
        <w:t xml:space="preserve"> </w:t>
      </w:r>
      <w:r w:rsidRPr="00E65D5A">
        <w:rPr>
          <w:rStyle w:val="Emphasis"/>
        </w:rPr>
        <w:t>science</w:t>
      </w:r>
      <w:r w:rsidRPr="00E65D5A">
        <w:rPr>
          <w:sz w:val="16"/>
        </w:rPr>
        <w:t xml:space="preserve"> </w:t>
      </w:r>
      <w:r w:rsidRPr="00E65D5A">
        <w:rPr>
          <w:rStyle w:val="StyleUnderline"/>
        </w:rPr>
        <w:t>at issue</w:t>
      </w:r>
      <w:r w:rsidRPr="00E65D5A">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E65D5A">
        <w:rPr>
          <w:rStyle w:val="StyleUnderline"/>
        </w:rPr>
        <w:t>these</w:t>
      </w:r>
      <w:r w:rsidRPr="00E65D5A">
        <w:rPr>
          <w:sz w:val="16"/>
        </w:rPr>
        <w:t xml:space="preserve"> </w:t>
      </w:r>
      <w:r w:rsidRPr="00E65D5A">
        <w:rPr>
          <w:rStyle w:val="Emphasis"/>
          <w:highlight w:val="yellow"/>
        </w:rPr>
        <w:t>cognitive limits</w:t>
      </w:r>
      <w:r w:rsidRPr="00E65D5A">
        <w:rPr>
          <w:sz w:val="16"/>
          <w:highlight w:val="yellow"/>
        </w:rPr>
        <w:t xml:space="preserve"> </w:t>
      </w:r>
      <w:r w:rsidRPr="00E65D5A">
        <w:rPr>
          <w:rStyle w:val="StyleUnderline"/>
          <w:highlight w:val="yellow"/>
        </w:rPr>
        <w:t>manifest through</w:t>
      </w:r>
      <w:r w:rsidRPr="00E65D5A">
        <w:rPr>
          <w:sz w:val="16"/>
          <w:highlight w:val="yellow"/>
        </w:rPr>
        <w:t xml:space="preserve"> </w:t>
      </w:r>
      <w:r w:rsidRPr="00E65D5A">
        <w:rPr>
          <w:rStyle w:val="Emphasis"/>
          <w:highlight w:val="yellow"/>
        </w:rPr>
        <w:t>underestimation</w:t>
      </w:r>
      <w:r w:rsidRPr="00E65D5A">
        <w:rPr>
          <w:sz w:val="16"/>
        </w:rPr>
        <w:t xml:space="preserve">s </w:t>
      </w:r>
      <w:r w:rsidRPr="00E65D5A">
        <w:rPr>
          <w:rStyle w:val="StyleUnderline"/>
          <w:highlight w:val="yellow"/>
        </w:rPr>
        <w:t>of</w:t>
      </w:r>
      <w:r w:rsidRPr="00E65D5A">
        <w:rPr>
          <w:rStyle w:val="StyleUnderline"/>
        </w:rPr>
        <w:t xml:space="preserve"> long-term </w:t>
      </w:r>
      <w:r w:rsidRPr="00E65D5A">
        <w:rPr>
          <w:rStyle w:val="StyleUnderline"/>
          <w:highlight w:val="yellow"/>
        </w:rPr>
        <w:t>costs</w:t>
      </w:r>
      <w:r w:rsidRPr="00E65D5A">
        <w:rPr>
          <w:rStyle w:val="StyleUnderline"/>
        </w:rPr>
        <w:t xml:space="preserve"> and benefits</w:t>
      </w:r>
      <w:r w:rsidRPr="00E65D5A">
        <w:rPr>
          <w:sz w:val="16"/>
        </w:rPr>
        <w:t>.27</w:t>
      </w:r>
    </w:p>
    <w:p w14:paraId="352CF7C0" w14:textId="77777777" w:rsidR="00223E0C" w:rsidRPr="00E65D5A" w:rsidRDefault="00223E0C" w:rsidP="00223E0C">
      <w:pPr>
        <w:rPr>
          <w:sz w:val="16"/>
        </w:rPr>
      </w:pPr>
      <w:r w:rsidRPr="00E65D5A">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E65D5A">
        <w:rPr>
          <w:rStyle w:val="StyleUnderline"/>
        </w:rPr>
        <w:t>judges</w:t>
      </w:r>
      <w:r w:rsidRPr="00E65D5A">
        <w:rPr>
          <w:sz w:val="16"/>
        </w:rPr>
        <w:t xml:space="preserve"> had </w:t>
      </w:r>
      <w:r w:rsidRPr="00E65D5A">
        <w:rPr>
          <w:rStyle w:val="Emphasis"/>
        </w:rPr>
        <w:t>develop</w:t>
      </w:r>
      <w:r w:rsidRPr="00E65D5A">
        <w:rPr>
          <w:sz w:val="16"/>
        </w:rPr>
        <w:t xml:space="preserve">ed </w:t>
      </w:r>
      <w:r w:rsidRPr="00E65D5A">
        <w:rPr>
          <w:rStyle w:val="StyleUnderline"/>
        </w:rPr>
        <w:t>a knack for knocking on the</w:t>
      </w:r>
      <w:r w:rsidRPr="00E65D5A">
        <w:rPr>
          <w:sz w:val="16"/>
        </w:rPr>
        <w:t xml:space="preserve"> </w:t>
      </w:r>
      <w:r w:rsidRPr="00E65D5A">
        <w:rPr>
          <w:rStyle w:val="Emphasis"/>
        </w:rPr>
        <w:t>doors of experts</w:t>
      </w:r>
      <w:r w:rsidRPr="00E65D5A">
        <w:rPr>
          <w:sz w:val="16"/>
        </w:rPr>
        <w:t xml:space="preserve"> </w:t>
      </w:r>
      <w:r w:rsidRPr="00E65D5A">
        <w:rPr>
          <w:rStyle w:val="StyleUnderline"/>
        </w:rPr>
        <w:t>to assist in the evaluation of complex matters</w:t>
      </w:r>
      <w:r w:rsidRPr="00E65D5A">
        <w:rPr>
          <w:sz w:val="16"/>
        </w:rPr>
        <w:t>. The next Part explores the role of judges as gatekeepers and their modern pivot away from "better practice[s]."31</w:t>
      </w:r>
    </w:p>
    <w:p w14:paraId="19294BE8" w14:textId="77777777" w:rsidR="00223E0C" w:rsidRPr="00E65D5A" w:rsidRDefault="00223E0C" w:rsidP="00223E0C">
      <w:pPr>
        <w:rPr>
          <w:sz w:val="16"/>
        </w:rPr>
      </w:pPr>
      <w:r w:rsidRPr="00E65D5A">
        <w:rPr>
          <w:sz w:val="16"/>
        </w:rPr>
        <w:t>II. JUDGES AS GATEKEEPERS</w:t>
      </w:r>
    </w:p>
    <w:p w14:paraId="1BAE0567" w14:textId="735AA604" w:rsidR="00223E0C" w:rsidRPr="00223E0C" w:rsidRDefault="00223E0C" w:rsidP="00223E0C">
      <w:pPr>
        <w:rPr>
          <w:sz w:val="16"/>
        </w:rPr>
      </w:pPr>
      <w:r w:rsidRPr="00E65D5A">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E65D5A">
        <w:rPr>
          <w:rStyle w:val="StyleUnderline"/>
        </w:rPr>
        <w:t xml:space="preserve">the concept of judges </w:t>
      </w:r>
      <w:r w:rsidRPr="00E65D5A">
        <w:rPr>
          <w:rStyle w:val="StyleUnderline"/>
          <w:highlight w:val="yellow"/>
        </w:rPr>
        <w:t>as</w:t>
      </w:r>
      <w:r w:rsidRPr="00E65D5A">
        <w:rPr>
          <w:sz w:val="16"/>
          <w:highlight w:val="yellow"/>
        </w:rPr>
        <w:t xml:space="preserve"> </w:t>
      </w:r>
      <w:r w:rsidRPr="00E65D5A">
        <w:rPr>
          <w:rStyle w:val="Emphasis"/>
          <w:highlight w:val="yellow"/>
        </w:rPr>
        <w:t>gatekeepers</w:t>
      </w:r>
      <w:r w:rsidRPr="00E65D5A">
        <w:rPr>
          <w:sz w:val="16"/>
        </w:rPr>
        <w:t xml:space="preserve"> </w:t>
      </w:r>
      <w:r w:rsidRPr="00E65D5A">
        <w:rPr>
          <w:rStyle w:val="StyleUnderline"/>
        </w:rPr>
        <w:t>has become entrenched</w:t>
      </w:r>
      <w:r w:rsidRPr="00E65D5A">
        <w:rPr>
          <w:sz w:val="16"/>
        </w:rPr>
        <w:t xml:space="preserve">.34 </w:t>
      </w:r>
      <w:r w:rsidRPr="00E65D5A">
        <w:rPr>
          <w:rStyle w:val="StyleUnderline"/>
          <w:highlight w:val="yellow"/>
        </w:rPr>
        <w:t>Given</w:t>
      </w:r>
      <w:r w:rsidRPr="00E65D5A">
        <w:rPr>
          <w:rStyle w:val="StyleUnderline"/>
        </w:rPr>
        <w:t xml:space="preserve"> the</w:t>
      </w:r>
      <w:r w:rsidRPr="00E65D5A">
        <w:rPr>
          <w:sz w:val="16"/>
        </w:rPr>
        <w:t xml:space="preserve"> </w:t>
      </w:r>
      <w:r w:rsidRPr="00E65D5A">
        <w:rPr>
          <w:rStyle w:val="Emphasis"/>
          <w:highlight w:val="yellow"/>
        </w:rPr>
        <w:t>import</w:t>
      </w:r>
      <w:r w:rsidRPr="00E65D5A">
        <w:rPr>
          <w:rStyle w:val="Emphasis"/>
        </w:rPr>
        <w:t>ance</w:t>
      </w:r>
      <w:r w:rsidRPr="00E65D5A">
        <w:rPr>
          <w:sz w:val="16"/>
        </w:rPr>
        <w:t xml:space="preserve"> </w:t>
      </w:r>
      <w:r w:rsidRPr="00E65D5A">
        <w:rPr>
          <w:rStyle w:val="StyleUnderline"/>
          <w:highlight w:val="yellow"/>
        </w:rPr>
        <w:t>of this</w:t>
      </w:r>
      <w:r w:rsidRPr="00E65D5A">
        <w:rPr>
          <w:rStyle w:val="StyleUnderline"/>
        </w:rPr>
        <w:t xml:space="preserve"> judicial responsibility</w:t>
      </w:r>
      <w:r w:rsidRPr="00E65D5A">
        <w:rPr>
          <w:sz w:val="16"/>
        </w:rPr>
        <w:t xml:space="preserve">,35 </w:t>
      </w:r>
      <w:r w:rsidRPr="00E65D5A">
        <w:rPr>
          <w:rStyle w:val="Emphasis"/>
          <w:sz w:val="24"/>
          <w:szCs w:val="24"/>
          <w:highlight w:val="yellow"/>
        </w:rPr>
        <w:t>whether judges have</w:t>
      </w:r>
      <w:r w:rsidRPr="00E65D5A">
        <w:rPr>
          <w:sz w:val="16"/>
        </w:rPr>
        <w:t xml:space="preserve"> the skills, </w:t>
      </w:r>
      <w:r w:rsidRPr="00E65D5A">
        <w:rPr>
          <w:rStyle w:val="Emphasis"/>
          <w:sz w:val="24"/>
          <w:szCs w:val="24"/>
          <w:highlight w:val="yellow"/>
        </w:rPr>
        <w:t>resources</w:t>
      </w:r>
      <w:r w:rsidRPr="00E65D5A">
        <w:rPr>
          <w:sz w:val="16"/>
        </w:rPr>
        <w:t xml:space="preserve">, and knowledge </w:t>
      </w:r>
      <w:r w:rsidRPr="00E65D5A">
        <w:rPr>
          <w:rStyle w:val="Emphasis"/>
          <w:sz w:val="24"/>
          <w:szCs w:val="24"/>
          <w:highlight w:val="yellow"/>
        </w:rPr>
        <w:t>necessary</w:t>
      </w:r>
      <w:r w:rsidRPr="00E65D5A">
        <w:rPr>
          <w:sz w:val="16"/>
        </w:rPr>
        <w:t xml:space="preserve"> to competently fulfill that role </w:t>
      </w:r>
      <w:r w:rsidRPr="00E65D5A">
        <w:rPr>
          <w:rStyle w:val="StyleUnderline"/>
          <w:highlight w:val="yellow"/>
        </w:rPr>
        <w:t>requires</w:t>
      </w:r>
      <w:r w:rsidRPr="00E65D5A">
        <w:rPr>
          <w:sz w:val="16"/>
        </w:rPr>
        <w:t xml:space="preserve"> ongoing </w:t>
      </w:r>
      <w:r w:rsidRPr="00E65D5A">
        <w:rPr>
          <w:rStyle w:val="StyleUnderline"/>
          <w:highlight w:val="yellow"/>
        </w:rPr>
        <w:t>investigation</w:t>
      </w:r>
      <w:r w:rsidRPr="00E65D5A">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sectPr w:rsidR="00223E0C" w:rsidRPr="00223E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9474B" w14:textId="77777777" w:rsidR="00E34F5D" w:rsidRDefault="00E34F5D" w:rsidP="00066D2C">
      <w:r>
        <w:separator/>
      </w:r>
    </w:p>
  </w:endnote>
  <w:endnote w:type="continuationSeparator" w:id="0">
    <w:p w14:paraId="7A90506F" w14:textId="77777777" w:rsidR="00E34F5D" w:rsidRDefault="00E34F5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07D1" w14:textId="77777777" w:rsidR="00E34F5D" w:rsidRDefault="00E34F5D" w:rsidP="00066D2C">
      <w:r>
        <w:separator/>
      </w:r>
    </w:p>
  </w:footnote>
  <w:footnote w:type="continuationSeparator" w:id="0">
    <w:p w14:paraId="36C3D168" w14:textId="77777777" w:rsidR="00E34F5D" w:rsidRDefault="00E34F5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42511611">
    <w:abstractNumId w:val="13"/>
  </w:num>
  <w:num w:numId="46" w16cid:durableId="1956405982">
    <w:abstractNumId w:val="14"/>
  </w:num>
  <w:num w:numId="47" w16cid:durableId="1287740430">
    <w:abstractNumId w:val="16"/>
  </w:num>
  <w:num w:numId="48" w16cid:durableId="1661156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4F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3E0C"/>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305"/>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4F5D"/>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9833A"/>
  <w15:chartTrackingRefBased/>
  <w15:docId w15:val="{B53D7A75-45C2-425F-836F-95512244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4F5D"/>
    <w:rPr>
      <w:rFonts w:ascii="Calibri" w:hAnsi="Calibri" w:cs="Calibri"/>
    </w:rPr>
  </w:style>
  <w:style w:type="paragraph" w:styleId="Heading1">
    <w:name w:val="heading 1"/>
    <w:aliases w:val="Pocket"/>
    <w:basedOn w:val="Normal"/>
    <w:next w:val="Normal"/>
    <w:link w:val="Heading1Char"/>
    <w:qFormat/>
    <w:rsid w:val="00E34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4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34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E34F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4F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4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4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4F5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E34F5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4F5D"/>
    <w:rPr>
      <w:color w:val="auto"/>
      <w:u w:val="none"/>
    </w:rPr>
  </w:style>
  <w:style w:type="character" w:customStyle="1" w:styleId="Heading1Char">
    <w:name w:val="Heading 1 Char"/>
    <w:aliases w:val="Pocket Char"/>
    <w:basedOn w:val="DefaultParagraphFont"/>
    <w:link w:val="Heading1"/>
    <w:rsid w:val="00E34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4F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34F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E34F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34F5D"/>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E34F5D"/>
    <w:rPr>
      <w:b w:val="0"/>
      <w:sz w:val="22"/>
      <w:u w:val="single"/>
    </w:rPr>
  </w:style>
  <w:style w:type="character" w:styleId="Strong">
    <w:name w:val="Strong"/>
    <w:basedOn w:val="DefaultParagraphFont"/>
    <w:uiPriority w:val="22"/>
    <w:qFormat/>
    <w:rsid w:val="00E34F5D"/>
    <w:rPr>
      <w:b/>
      <w:bCs/>
    </w:rPr>
  </w:style>
  <w:style w:type="character" w:styleId="BookTitle">
    <w:name w:val="Book Title"/>
    <w:basedOn w:val="DefaultParagraphFont"/>
    <w:uiPriority w:val="33"/>
    <w:qFormat/>
    <w:rsid w:val="00E34F5D"/>
    <w:rPr>
      <w:b/>
      <w:bCs/>
      <w:i/>
      <w:iCs/>
      <w:spacing w:val="5"/>
    </w:rPr>
  </w:style>
  <w:style w:type="character" w:customStyle="1" w:styleId="Heading5Char">
    <w:name w:val="Heading 5 Char"/>
    <w:basedOn w:val="DefaultParagraphFont"/>
    <w:link w:val="Heading5"/>
    <w:uiPriority w:val="9"/>
    <w:semiHidden/>
    <w:rsid w:val="00E34F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4F5D"/>
  </w:style>
  <w:style w:type="paragraph" w:styleId="Header">
    <w:name w:val="header"/>
    <w:basedOn w:val="Normal"/>
    <w:link w:val="HeaderChar"/>
    <w:uiPriority w:val="99"/>
    <w:semiHidden/>
    <w:rsid w:val="00E34F5D"/>
    <w:pPr>
      <w:tabs>
        <w:tab w:val="center" w:pos="4680"/>
        <w:tab w:val="right" w:pos="9360"/>
      </w:tabs>
    </w:pPr>
  </w:style>
  <w:style w:type="character" w:customStyle="1" w:styleId="HeaderChar">
    <w:name w:val="Header Char"/>
    <w:basedOn w:val="DefaultParagraphFont"/>
    <w:link w:val="Header"/>
    <w:uiPriority w:val="99"/>
    <w:semiHidden/>
    <w:rsid w:val="00E34F5D"/>
    <w:rPr>
      <w:rFonts w:ascii="Calibri" w:hAnsi="Calibri" w:cs="Calibri"/>
    </w:rPr>
  </w:style>
  <w:style w:type="paragraph" w:styleId="Footer">
    <w:name w:val="footer"/>
    <w:basedOn w:val="Normal"/>
    <w:link w:val="FooterChar"/>
    <w:uiPriority w:val="99"/>
    <w:semiHidden/>
    <w:rsid w:val="00E34F5D"/>
    <w:pPr>
      <w:tabs>
        <w:tab w:val="center" w:pos="4680"/>
        <w:tab w:val="right" w:pos="9360"/>
      </w:tabs>
    </w:pPr>
  </w:style>
  <w:style w:type="character" w:customStyle="1" w:styleId="FooterChar">
    <w:name w:val="Footer Char"/>
    <w:basedOn w:val="DefaultParagraphFont"/>
    <w:link w:val="Footer"/>
    <w:uiPriority w:val="99"/>
    <w:semiHidden/>
    <w:rsid w:val="00E34F5D"/>
    <w:rPr>
      <w:rFonts w:ascii="Calibri" w:hAnsi="Calibri" w:cs="Calibri"/>
    </w:rPr>
  </w:style>
  <w:style w:type="paragraph" w:styleId="BodyText">
    <w:name w:val="Body Text"/>
    <w:basedOn w:val="Normal"/>
    <w:link w:val="BodyTextChar"/>
    <w:uiPriority w:val="99"/>
    <w:semiHidden/>
    <w:unhideWhenUsed/>
    <w:rsid w:val="00E34F5D"/>
    <w:pPr>
      <w:spacing w:after="120"/>
    </w:pPr>
  </w:style>
  <w:style w:type="character" w:customStyle="1" w:styleId="BodyTextChar">
    <w:name w:val="Body Text Char"/>
    <w:basedOn w:val="DefaultParagraphFont"/>
    <w:link w:val="BodyText"/>
    <w:uiPriority w:val="99"/>
    <w:semiHidden/>
    <w:rsid w:val="00E34F5D"/>
    <w:rPr>
      <w:rFonts w:ascii="Calibri" w:hAnsi="Calibri" w:cs="Calibri"/>
    </w:rPr>
  </w:style>
  <w:style w:type="paragraph" w:styleId="NoSpacing">
    <w:name w:val="No Spacing"/>
    <w:link w:val="NoSpacingChar"/>
    <w:uiPriority w:val="99"/>
    <w:unhideWhenUsed/>
    <w:qFormat/>
    <w:rsid w:val="00E34F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34F5D"/>
    <w:rPr>
      <w:rFonts w:ascii="Calibri" w:hAnsi="Calibri" w:cs="Calibri"/>
    </w:rPr>
  </w:style>
  <w:style w:type="character" w:styleId="Hyperlink">
    <w:name w:val="Hyperlink"/>
    <w:basedOn w:val="DefaultParagraphFont"/>
    <w:uiPriority w:val="99"/>
    <w:unhideWhenUsed/>
    <w:rsid w:val="00E34F5D"/>
    <w:rPr>
      <w:color w:val="0563C1" w:themeColor="hyperlink"/>
      <w:u w:val="single"/>
    </w:rPr>
  </w:style>
  <w:style w:type="character" w:styleId="UnresolvedMention">
    <w:name w:val="Unresolved Mention"/>
    <w:basedOn w:val="DefaultParagraphFont"/>
    <w:uiPriority w:val="99"/>
    <w:semiHidden/>
    <w:unhideWhenUsed/>
    <w:rsid w:val="00E34F5D"/>
    <w:rPr>
      <w:color w:val="605E5C"/>
      <w:shd w:val="clear" w:color="auto" w:fill="E1DFDD"/>
    </w:rPr>
  </w:style>
  <w:style w:type="paragraph" w:customStyle="1" w:styleId="Analytic">
    <w:name w:val="Analytic"/>
    <w:basedOn w:val="Heading4"/>
    <w:link w:val="AnalyticChar"/>
    <w:uiPriority w:val="5"/>
    <w:qFormat/>
    <w:rsid w:val="00E34F5D"/>
    <w:rPr>
      <w:color w:val="1F4E79" w:themeColor="accent5" w:themeShade="80"/>
    </w:rPr>
  </w:style>
  <w:style w:type="character" w:customStyle="1" w:styleId="AnalyticChar">
    <w:name w:val="Analytic Char"/>
    <w:basedOn w:val="Heading4Char"/>
    <w:link w:val="Analytic"/>
    <w:uiPriority w:val="5"/>
    <w:rsid w:val="00E34F5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34F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4F5D"/>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E34F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4F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4F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4F5D"/>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E34F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essagelistitem5126c">
    <w:name w:val="messagelistitem__5126c"/>
    <w:basedOn w:val="Normal"/>
    <w:rsid w:val="00E34F5D"/>
    <w:pPr>
      <w:spacing w:before="100" w:beforeAutospacing="1" w:after="100" w:afterAutospacing="1" w:line="240" w:lineRule="auto"/>
    </w:pPr>
    <w:rPr>
      <w:rFonts w:eastAsia="Times New Roman"/>
      <w:sz w:val="24"/>
      <w:szCs w:val="24"/>
    </w:rPr>
  </w:style>
  <w:style w:type="paragraph" w:styleId="Title">
    <w:name w:val="Title"/>
    <w:basedOn w:val="Normal"/>
    <w:next w:val="Normal"/>
    <w:link w:val="TitleChar"/>
    <w:uiPriority w:val="10"/>
    <w:qFormat/>
    <w:rsid w:val="00E34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4F5D"/>
    <w:pPr>
      <w:spacing w:before="160"/>
      <w:jc w:val="center"/>
    </w:pPr>
    <w:rPr>
      <w:i/>
      <w:iCs/>
      <w:color w:val="404040" w:themeColor="text1" w:themeTint="BF"/>
    </w:rPr>
  </w:style>
  <w:style w:type="character" w:customStyle="1" w:styleId="QuoteChar">
    <w:name w:val="Quote Char"/>
    <w:basedOn w:val="DefaultParagraphFont"/>
    <w:link w:val="Quote"/>
    <w:uiPriority w:val="29"/>
    <w:rsid w:val="00E34F5D"/>
    <w:rPr>
      <w:rFonts w:ascii="Calibri" w:hAnsi="Calibri" w:cs="Calibri"/>
      <w:i/>
      <w:iCs/>
      <w:color w:val="404040" w:themeColor="text1" w:themeTint="BF"/>
    </w:rPr>
  </w:style>
  <w:style w:type="paragraph" w:styleId="ListParagraph">
    <w:name w:val="List Paragraph"/>
    <w:basedOn w:val="Normal"/>
    <w:uiPriority w:val="34"/>
    <w:qFormat/>
    <w:rsid w:val="00E34F5D"/>
    <w:pPr>
      <w:ind w:left="720"/>
      <w:contextualSpacing/>
    </w:pPr>
  </w:style>
  <w:style w:type="character" w:styleId="IntenseEmphasis">
    <w:name w:val="Intense Emphasis"/>
    <w:basedOn w:val="DefaultParagraphFont"/>
    <w:uiPriority w:val="21"/>
    <w:qFormat/>
    <w:rsid w:val="00E34F5D"/>
    <w:rPr>
      <w:i/>
      <w:iCs/>
      <w:color w:val="2F5496" w:themeColor="accent1" w:themeShade="BF"/>
    </w:rPr>
  </w:style>
  <w:style w:type="paragraph" w:styleId="IntenseQuote">
    <w:name w:val="Intense Quote"/>
    <w:basedOn w:val="Normal"/>
    <w:next w:val="Normal"/>
    <w:link w:val="IntenseQuoteChar"/>
    <w:uiPriority w:val="30"/>
    <w:qFormat/>
    <w:rsid w:val="00E34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F5D"/>
    <w:rPr>
      <w:rFonts w:ascii="Calibri" w:hAnsi="Calibri" w:cs="Calibri"/>
      <w:i/>
      <w:iCs/>
      <w:color w:val="2F5496" w:themeColor="accent1" w:themeShade="BF"/>
    </w:rPr>
  </w:style>
  <w:style w:type="character" w:styleId="IntenseReference">
    <w:name w:val="Intense Reference"/>
    <w:basedOn w:val="DefaultParagraphFont"/>
    <w:uiPriority w:val="32"/>
    <w:qFormat/>
    <w:rsid w:val="00E34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53955</Words>
  <Characters>300401</Characters>
  <Application>Microsoft Office Word</Application>
  <DocSecurity>0</DocSecurity>
  <Lines>2503</Lines>
  <Paragraphs>707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2025-09-08T01:41:00Z</dcterms:created>
  <dcterms:modified xsi:type="dcterms:W3CDTF">2025-09-08T01:55:00Z</dcterms:modified>
</cp:coreProperties>
</file>