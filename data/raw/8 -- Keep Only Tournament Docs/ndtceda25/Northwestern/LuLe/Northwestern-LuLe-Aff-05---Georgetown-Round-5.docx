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33EC" w14:textId="46248233" w:rsidR="002552A3" w:rsidRDefault="00EA3E1A" w:rsidP="00EA3E1A">
      <w:pPr>
        <w:pStyle w:val="Heading1"/>
      </w:pPr>
      <w:r>
        <w:t>1AC</w:t>
      </w:r>
    </w:p>
    <w:p w14:paraId="44A8EDD5" w14:textId="77777777" w:rsidR="00EA3E1A" w:rsidRDefault="00EA3E1A" w:rsidP="00EA3E1A">
      <w:pPr>
        <w:pStyle w:val="Heading3"/>
      </w:pPr>
      <w:r>
        <w:lastRenderedPageBreak/>
        <w:t>1AC---Administration ADV</w:t>
      </w:r>
    </w:p>
    <w:p w14:paraId="1FB8D8E6" w14:textId="77777777" w:rsidR="00EA3E1A" w:rsidRDefault="00EA3E1A" w:rsidP="00EA3E1A">
      <w:pPr>
        <w:pStyle w:val="Heading4"/>
      </w:pPr>
      <w:r>
        <w:t xml:space="preserve">Advantage 1 is </w:t>
      </w:r>
      <w:r w:rsidRPr="00FC145C">
        <w:rPr>
          <w:u w:val="single"/>
        </w:rPr>
        <w:t>ADMINISTRATION</w:t>
      </w:r>
      <w:r>
        <w:t xml:space="preserve">. </w:t>
      </w:r>
    </w:p>
    <w:p w14:paraId="1165C533" w14:textId="77777777" w:rsidR="00EA3E1A" w:rsidRDefault="00EA3E1A" w:rsidP="00EA3E1A">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84B009C" w14:textId="77777777" w:rsidR="00EA3E1A" w:rsidRDefault="00EA3E1A" w:rsidP="00EA3E1A">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4063144C" w14:textId="77777777" w:rsidR="00EA3E1A" w:rsidRPr="00003F28" w:rsidRDefault="00EA3E1A" w:rsidP="00EA3E1A">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340E8738" w14:textId="77777777" w:rsidR="00EA3E1A" w:rsidRPr="00003F28" w:rsidRDefault="00EA3E1A" w:rsidP="00EA3E1A">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2C66407E" w14:textId="77777777" w:rsidR="00EA3E1A" w:rsidRPr="00003F28" w:rsidRDefault="00EA3E1A" w:rsidP="00EA3E1A">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69C4F0BF" w14:textId="77777777" w:rsidR="00EA3E1A" w:rsidRPr="00003F28" w:rsidRDefault="00EA3E1A" w:rsidP="00EA3E1A">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4354BA76" w14:textId="77777777" w:rsidR="00EA3E1A" w:rsidRPr="00003F28" w:rsidRDefault="00EA3E1A" w:rsidP="00EA3E1A">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24820A00" w14:textId="77777777" w:rsidR="00EA3E1A" w:rsidRPr="00003F28" w:rsidRDefault="00EA3E1A" w:rsidP="00EA3E1A">
      <w:pPr>
        <w:rPr>
          <w:sz w:val="16"/>
        </w:rPr>
      </w:pPr>
      <w:r w:rsidRPr="00003F28">
        <w:rPr>
          <w:sz w:val="16"/>
        </w:rPr>
        <w:t>Unions had argued Trump was using national security as a pretext to go after organizations that have been vocal in challenging many other administration policies.</w:t>
      </w:r>
    </w:p>
    <w:p w14:paraId="2BC66044" w14:textId="77777777" w:rsidR="00EA3E1A" w:rsidRPr="00003F28" w:rsidRDefault="00EA3E1A" w:rsidP="00EA3E1A">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7467E85E" w14:textId="77777777" w:rsidR="00EA3E1A" w:rsidRPr="00003F28" w:rsidRDefault="00EA3E1A" w:rsidP="00EA3E1A">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14A4BEB" w14:textId="77777777" w:rsidR="00EA3E1A" w:rsidRPr="00003F28" w:rsidRDefault="00EA3E1A" w:rsidP="00EA3E1A">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2A4F5442" w14:textId="77777777" w:rsidR="00EA3E1A" w:rsidRPr="00003F28" w:rsidRDefault="00EA3E1A" w:rsidP="00EA3E1A">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4060324E" w14:textId="77777777" w:rsidR="00EA3E1A" w:rsidRPr="00003F28" w:rsidRDefault="00EA3E1A" w:rsidP="00EA3E1A">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4576BB5E" w14:textId="77777777" w:rsidR="00EA3E1A" w:rsidRPr="00003F28" w:rsidRDefault="00EA3E1A" w:rsidP="00EA3E1A">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76FEE79A" w14:textId="77777777" w:rsidR="00EA3E1A" w:rsidRPr="00003F28" w:rsidRDefault="00EA3E1A" w:rsidP="00EA3E1A">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2C07F2B6" w14:textId="77777777" w:rsidR="00EA3E1A" w:rsidRPr="0076118E" w:rsidRDefault="00EA3E1A" w:rsidP="00EA3E1A">
      <w:pPr>
        <w:rPr>
          <w:sz w:val="16"/>
          <w:szCs w:val="16"/>
        </w:rPr>
      </w:pPr>
      <w:r w:rsidRPr="0076118E">
        <w:rPr>
          <w:sz w:val="16"/>
          <w:szCs w:val="16"/>
        </w:rPr>
        <w:t>The American Foreign Service Association (AFSA), which represents employees at the State Department and other related agencies, also sees it that way.</w:t>
      </w:r>
    </w:p>
    <w:p w14:paraId="47F6FC05" w14:textId="77777777" w:rsidR="00EA3E1A" w:rsidRPr="0076118E" w:rsidRDefault="00EA3E1A" w:rsidP="00EA3E1A">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692F25BA" w14:textId="77777777" w:rsidR="00EA3E1A" w:rsidRPr="00003F28" w:rsidRDefault="00EA3E1A" w:rsidP="00EA3E1A">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50C74F93" w14:textId="77777777" w:rsidR="00EA3E1A" w:rsidRPr="00003F28" w:rsidRDefault="00EA3E1A" w:rsidP="00EA3E1A">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09448FAD" w14:textId="77777777" w:rsidR="00EA3E1A" w:rsidRPr="00003F28" w:rsidRDefault="00EA3E1A" w:rsidP="00EA3E1A">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26488816" w14:textId="77777777" w:rsidR="00EA3E1A" w:rsidRPr="00003F28" w:rsidRDefault="00EA3E1A" w:rsidP="00EA3E1A">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47997C39" w14:textId="77777777" w:rsidR="00EA3E1A" w:rsidRPr="00003F28" w:rsidRDefault="00EA3E1A" w:rsidP="00EA3E1A">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63F7471" w14:textId="77777777" w:rsidR="00EA3E1A" w:rsidRPr="00003F28" w:rsidRDefault="00EA3E1A" w:rsidP="00EA3E1A">
      <w:pPr>
        <w:rPr>
          <w:sz w:val="16"/>
        </w:rPr>
      </w:pPr>
      <w:r w:rsidRPr="00003F28">
        <w:rPr>
          <w:sz w:val="16"/>
        </w:rPr>
        <w:t>Papp said she feels the plain language of the executive order makes clear the intent.</w:t>
      </w:r>
    </w:p>
    <w:p w14:paraId="2B62F5CF" w14:textId="77777777" w:rsidR="00EA3E1A" w:rsidRPr="00003F28" w:rsidRDefault="00EA3E1A" w:rsidP="00EA3E1A">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0E7CC91D" w14:textId="77777777" w:rsidR="00EA3E1A" w:rsidRPr="00003F28" w:rsidRDefault="00EA3E1A" w:rsidP="00EA3E1A">
      <w:pPr>
        <w:rPr>
          <w:sz w:val="16"/>
        </w:rPr>
      </w:pPr>
      <w:r w:rsidRPr="00003F28">
        <w:rPr>
          <w:sz w:val="16"/>
        </w:rPr>
        <w:t>“They don’t like unions that don’t get in line,” Papp said.</w:t>
      </w:r>
    </w:p>
    <w:p w14:paraId="643C18E0" w14:textId="77777777" w:rsidR="00EA3E1A" w:rsidRPr="00003F28" w:rsidRDefault="00EA3E1A" w:rsidP="00EA3E1A">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7093442E" w14:textId="77777777" w:rsidR="00EA3E1A" w:rsidRPr="00003F28" w:rsidRDefault="00EA3E1A" w:rsidP="00EA3E1A">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5CAB8DBF" w14:textId="77777777" w:rsidR="00EA3E1A" w:rsidRPr="00003F28" w:rsidRDefault="00EA3E1A" w:rsidP="00EA3E1A">
      <w:pPr>
        <w:rPr>
          <w:sz w:val="16"/>
        </w:rPr>
      </w:pPr>
      <w:r w:rsidRPr="00003F28">
        <w:rPr>
          <w:sz w:val="16"/>
        </w:rPr>
        <w:t>Nurses at the VA also see it as a response to their pushback on Trump plans they said would diminish care for patients.</w:t>
      </w:r>
    </w:p>
    <w:p w14:paraId="3C69CDF3" w14:textId="77777777" w:rsidR="00EA3E1A" w:rsidRPr="00003F28" w:rsidRDefault="00EA3E1A" w:rsidP="00EA3E1A">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420EBCE4" w14:textId="77777777" w:rsidR="00EA3E1A" w:rsidRPr="007B2672" w:rsidRDefault="00EA3E1A" w:rsidP="00EA3E1A">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A7159F5" w14:textId="77777777" w:rsidR="00EA3E1A" w:rsidRDefault="00EA3E1A" w:rsidP="00EA3E1A">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7994F1C1" w14:textId="77777777" w:rsidR="00EA3E1A" w:rsidRDefault="00EA3E1A" w:rsidP="00EA3E1A">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620B6C93" w14:textId="77777777" w:rsidR="00EA3E1A" w:rsidRDefault="00EA3E1A" w:rsidP="00EA3E1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B514028" w14:textId="77777777" w:rsidR="00EA3E1A" w:rsidRPr="006239FC" w:rsidRDefault="00EA3E1A" w:rsidP="00EA3E1A">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271728EE" w14:textId="77777777" w:rsidR="00EA3E1A" w:rsidRPr="00542962" w:rsidRDefault="00EA3E1A" w:rsidP="00EA3E1A">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3E8A099A" w14:textId="77777777" w:rsidR="00EA3E1A" w:rsidRPr="00542962" w:rsidRDefault="00EA3E1A" w:rsidP="00EA3E1A">
      <w:pPr>
        <w:rPr>
          <w:i/>
          <w:iCs/>
          <w:sz w:val="16"/>
        </w:rPr>
      </w:pPr>
      <w:r w:rsidRPr="00542962">
        <w:rPr>
          <w:i/>
          <w:iCs/>
          <w:sz w:val="16"/>
        </w:rPr>
        <w:t>A. How Substantive Rights Mediate Bureaucratic Relations</w:t>
      </w:r>
    </w:p>
    <w:p w14:paraId="509F3C4D" w14:textId="77777777" w:rsidR="00EA3E1A" w:rsidRPr="00542962" w:rsidRDefault="00EA3E1A" w:rsidP="00EA3E1A">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7D92A45" w14:textId="77777777" w:rsidR="00EA3E1A" w:rsidRPr="00542962" w:rsidRDefault="00EA3E1A" w:rsidP="00EA3E1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313759CE" w14:textId="77777777" w:rsidR="00EA3E1A" w:rsidRPr="00542962" w:rsidRDefault="00EA3E1A" w:rsidP="00EA3E1A">
      <w:pPr>
        <w:rPr>
          <w:i/>
          <w:iCs/>
          <w:sz w:val="16"/>
        </w:rPr>
      </w:pPr>
      <w:r w:rsidRPr="00542962">
        <w:rPr>
          <w:i/>
          <w:iCs/>
          <w:sz w:val="16"/>
        </w:rPr>
        <w:t>1. Check on Structural Deregulation</w:t>
      </w:r>
    </w:p>
    <w:p w14:paraId="337D0B47" w14:textId="77777777" w:rsidR="00EA3E1A" w:rsidRPr="00542962" w:rsidRDefault="00EA3E1A" w:rsidP="00EA3E1A">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F267BA8" w14:textId="77777777" w:rsidR="00EA3E1A" w:rsidRPr="00542962" w:rsidRDefault="00EA3E1A" w:rsidP="00EA3E1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262C634" w14:textId="77777777" w:rsidR="00EA3E1A" w:rsidRPr="00542962" w:rsidRDefault="00EA3E1A" w:rsidP="00EA3E1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25AA17F" w14:textId="77777777" w:rsidR="00EA3E1A" w:rsidRPr="00542962" w:rsidRDefault="00EA3E1A" w:rsidP="00EA3E1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69F22820" w14:textId="77777777" w:rsidR="00EA3E1A" w:rsidRPr="00542962" w:rsidRDefault="00EA3E1A" w:rsidP="00EA3E1A">
      <w:pPr>
        <w:rPr>
          <w:i/>
          <w:iCs/>
          <w:sz w:val="16"/>
        </w:rPr>
      </w:pPr>
      <w:r w:rsidRPr="00542962">
        <w:rPr>
          <w:i/>
          <w:iCs/>
          <w:sz w:val="16"/>
        </w:rPr>
        <w:t>2. Indirect Constraints on Policy</w:t>
      </w:r>
    </w:p>
    <w:p w14:paraId="09FA4D2A" w14:textId="77777777" w:rsidR="00EA3E1A" w:rsidRPr="00542962" w:rsidRDefault="00EA3E1A" w:rsidP="00EA3E1A">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26F0033" w14:textId="77777777" w:rsidR="00EA3E1A" w:rsidRPr="00542962" w:rsidRDefault="00EA3E1A" w:rsidP="00EA3E1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7678A5B" w14:textId="77777777" w:rsidR="00EA3E1A" w:rsidRPr="00542962" w:rsidRDefault="00EA3E1A" w:rsidP="00EA3E1A">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3A339921" w14:textId="77777777" w:rsidR="00EA3E1A" w:rsidRPr="00542962" w:rsidRDefault="00EA3E1A" w:rsidP="00EA3E1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886592F" w14:textId="77777777" w:rsidR="00EA3E1A" w:rsidRPr="00542962" w:rsidRDefault="00EA3E1A" w:rsidP="00EA3E1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51843E2" w14:textId="77777777" w:rsidR="00EA3E1A" w:rsidRPr="00542962" w:rsidRDefault="00EA3E1A" w:rsidP="00EA3E1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F0E67C" w14:textId="77777777" w:rsidR="00EA3E1A" w:rsidRPr="00542962" w:rsidRDefault="00EA3E1A" w:rsidP="00EA3E1A">
      <w:pPr>
        <w:rPr>
          <w:i/>
          <w:iCs/>
          <w:sz w:val="16"/>
        </w:rPr>
      </w:pPr>
      <w:r w:rsidRPr="00542962">
        <w:rPr>
          <w:i/>
          <w:iCs/>
          <w:sz w:val="16"/>
        </w:rPr>
        <w:t>3. Direct Constraints on Policy</w:t>
      </w:r>
    </w:p>
    <w:p w14:paraId="4AC6CB0F" w14:textId="77777777" w:rsidR="00EA3E1A" w:rsidRPr="00542962" w:rsidRDefault="00EA3E1A" w:rsidP="00EA3E1A">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768D823" w14:textId="77777777" w:rsidR="00EA3E1A" w:rsidRPr="00542962" w:rsidRDefault="00EA3E1A" w:rsidP="00EA3E1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38A0D1" w14:textId="77777777" w:rsidR="00EA3E1A" w:rsidRPr="00542962" w:rsidRDefault="00EA3E1A" w:rsidP="00EA3E1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37E2D32" w14:textId="77777777" w:rsidR="00EA3E1A" w:rsidRDefault="00EA3E1A" w:rsidP="00EA3E1A">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A98A4A3" w14:textId="77777777" w:rsidR="00EA3E1A" w:rsidRDefault="00EA3E1A" w:rsidP="00EA3E1A">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2CF0FA60" w14:textId="77777777" w:rsidR="00EA3E1A" w:rsidRPr="00AD6953" w:rsidRDefault="00EA3E1A" w:rsidP="00EA3E1A">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33C203B3" w14:textId="77777777" w:rsidR="00EA3E1A" w:rsidRPr="00AD6953" w:rsidRDefault="00EA3E1A" w:rsidP="00EA3E1A">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3514C72A" w14:textId="77777777" w:rsidR="00EA3E1A" w:rsidRPr="00AD6953" w:rsidRDefault="00EA3E1A" w:rsidP="00EA3E1A">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792967A0" w14:textId="77777777" w:rsidR="00EA3E1A" w:rsidRPr="00AD6953" w:rsidRDefault="00EA3E1A" w:rsidP="00EA3E1A">
      <w:pPr>
        <w:rPr>
          <w:sz w:val="4"/>
          <w:szCs w:val="4"/>
        </w:rPr>
      </w:pPr>
      <w:r w:rsidRPr="00AD6953">
        <w:rPr>
          <w:sz w:val="4"/>
          <w:szCs w:val="4"/>
        </w:rPr>
        <w:t>I. What Is the Point of a Nonpartisan Civil Service? Lessons from History</w:t>
      </w:r>
    </w:p>
    <w:p w14:paraId="44796F5E" w14:textId="77777777" w:rsidR="00EA3E1A" w:rsidRPr="00AD6953" w:rsidRDefault="00EA3E1A" w:rsidP="00EA3E1A">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01B247F0" w14:textId="77777777" w:rsidR="00EA3E1A" w:rsidRPr="00AD6953" w:rsidRDefault="00EA3E1A" w:rsidP="00EA3E1A">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2F7E6D0C" w14:textId="77777777" w:rsidR="00EA3E1A" w:rsidRPr="00AD6953" w:rsidRDefault="00EA3E1A" w:rsidP="00EA3E1A">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202A3B4F" w14:textId="77777777" w:rsidR="00EA3E1A" w:rsidRPr="00AD6953" w:rsidRDefault="00EA3E1A" w:rsidP="00EA3E1A">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0F31F6EE" w14:textId="77777777" w:rsidR="00EA3E1A" w:rsidRPr="00AD6953" w:rsidRDefault="00EA3E1A" w:rsidP="00EA3E1A">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0ADAC8E7" w14:textId="77777777" w:rsidR="00EA3E1A" w:rsidRPr="00AD6953" w:rsidRDefault="00EA3E1A" w:rsidP="00EA3E1A">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65A017D" w14:textId="77777777" w:rsidR="00EA3E1A" w:rsidRPr="00AD6953" w:rsidRDefault="00EA3E1A" w:rsidP="00EA3E1A">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45F7DB65" w14:textId="77777777" w:rsidR="00EA3E1A" w:rsidRPr="00AD6953" w:rsidRDefault="00EA3E1A" w:rsidP="00EA3E1A">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50A89A5E" w14:textId="77777777" w:rsidR="00EA3E1A" w:rsidRPr="00AD6953" w:rsidRDefault="00EA3E1A" w:rsidP="00EA3E1A">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6F36D878" w14:textId="77777777" w:rsidR="00EA3E1A" w:rsidRPr="00AD6953" w:rsidRDefault="00EA3E1A" w:rsidP="00EA3E1A">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61B6902" w14:textId="77777777" w:rsidR="00EA3E1A" w:rsidRPr="00AD6953" w:rsidRDefault="00EA3E1A" w:rsidP="00EA3E1A">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04983D7C" w14:textId="77777777" w:rsidR="00EA3E1A" w:rsidRPr="00AD6953" w:rsidRDefault="00EA3E1A" w:rsidP="00EA3E1A">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5F7B63A9" w14:textId="77777777" w:rsidR="00EA3E1A" w:rsidRPr="00AD6953" w:rsidRDefault="00EA3E1A" w:rsidP="00EA3E1A">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1BAB2B48" w14:textId="77777777" w:rsidR="00EA3E1A" w:rsidRPr="00AD6953" w:rsidRDefault="00EA3E1A" w:rsidP="00EA3E1A">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10A81751" w14:textId="77777777" w:rsidR="00EA3E1A" w:rsidRPr="00AD6953" w:rsidRDefault="00EA3E1A" w:rsidP="00EA3E1A">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1B932DB5" w14:textId="77777777" w:rsidR="00EA3E1A" w:rsidRPr="00AD6953" w:rsidRDefault="00EA3E1A" w:rsidP="00EA3E1A">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84D43D4" w14:textId="77777777" w:rsidR="00EA3E1A" w:rsidRPr="00AD6953" w:rsidRDefault="00EA3E1A" w:rsidP="00EA3E1A">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47301C5E" w14:textId="77777777" w:rsidR="00EA3E1A" w:rsidRPr="00AD6953" w:rsidRDefault="00EA3E1A" w:rsidP="00EA3E1A">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BBD21D6" w14:textId="77777777" w:rsidR="00EA3E1A" w:rsidRPr="00AD6953" w:rsidRDefault="00EA3E1A" w:rsidP="00EA3E1A">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1C7C07F" w14:textId="77777777" w:rsidR="00EA3E1A" w:rsidRPr="00AD6953" w:rsidRDefault="00EA3E1A" w:rsidP="00EA3E1A">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73092FE" w14:textId="77777777" w:rsidR="00EA3E1A" w:rsidRPr="00AD6953" w:rsidRDefault="00EA3E1A" w:rsidP="00EA3E1A">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0D83DF5C" w14:textId="77777777" w:rsidR="00EA3E1A" w:rsidRPr="00AD6953" w:rsidRDefault="00EA3E1A" w:rsidP="00EA3E1A">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171C9208" w14:textId="77777777" w:rsidR="00EA3E1A" w:rsidRPr="00AD6953" w:rsidRDefault="00EA3E1A" w:rsidP="00EA3E1A">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3E1B0CEE" w14:textId="77777777" w:rsidR="00EA3E1A" w:rsidRPr="00AD6953" w:rsidRDefault="00EA3E1A" w:rsidP="00EA3E1A">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2ECBE000" w14:textId="77777777" w:rsidR="00EA3E1A" w:rsidRPr="00AD6953" w:rsidRDefault="00EA3E1A" w:rsidP="00EA3E1A">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5E5D3C29" w14:textId="77777777" w:rsidR="00EA3E1A" w:rsidRPr="00AD6953" w:rsidRDefault="00EA3E1A" w:rsidP="00EA3E1A">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39D9DAC5" w14:textId="77777777" w:rsidR="00EA3E1A" w:rsidRPr="00AD6953" w:rsidRDefault="00EA3E1A" w:rsidP="00EA3E1A">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75AA844A" w14:textId="77777777" w:rsidR="00EA3E1A" w:rsidRPr="00AD6953" w:rsidRDefault="00EA3E1A" w:rsidP="00EA3E1A">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9A20B16" w14:textId="77777777" w:rsidR="00EA3E1A" w:rsidRPr="00AD6953" w:rsidRDefault="00EA3E1A" w:rsidP="00EA3E1A">
      <w:pPr>
        <w:rPr>
          <w:sz w:val="16"/>
        </w:rPr>
      </w:pPr>
      <w:r w:rsidRPr="00AD6953">
        <w:rPr>
          <w:sz w:val="16"/>
        </w:rPr>
        <w:t>II. The Arguments About Job Protections for Public Employees</w:t>
      </w:r>
    </w:p>
    <w:p w14:paraId="48901CBD" w14:textId="77777777" w:rsidR="00EA3E1A" w:rsidRPr="00AD6953" w:rsidRDefault="00EA3E1A" w:rsidP="00EA3E1A">
      <w:pPr>
        <w:rPr>
          <w:sz w:val="16"/>
        </w:rPr>
      </w:pPr>
      <w:r w:rsidRPr="00AD6953">
        <w:rPr>
          <w:sz w:val="16"/>
        </w:rPr>
        <w:t xml:space="preserve">Having examined </w:t>
      </w:r>
      <w:proofErr w:type="gramStart"/>
      <w:r w:rsidRPr="00AD6953">
        <w:rPr>
          <w:sz w:val="16"/>
        </w:rPr>
        <w:t>what</w:t>
      </w:r>
      <w:proofErr w:type="gramEnd"/>
      <w:r w:rsidRPr="00AD6953">
        <w:rPr>
          <w:sz w:val="16"/>
        </w:rPr>
        <w:t xml:space="preserve">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5BAB5F04" w14:textId="77777777" w:rsidR="00EA3E1A" w:rsidRPr="00AD6953" w:rsidRDefault="00EA3E1A" w:rsidP="00EA3E1A">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58690CEB" w14:textId="77777777" w:rsidR="00EA3E1A" w:rsidRPr="00AD6953" w:rsidRDefault="00EA3E1A" w:rsidP="00EA3E1A">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512185DC" w14:textId="77777777" w:rsidR="00EA3E1A" w:rsidRPr="00AD6953" w:rsidRDefault="00EA3E1A" w:rsidP="00EA3E1A">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0E1937BF" w14:textId="77777777" w:rsidR="00EA3E1A" w:rsidRPr="00AD6953" w:rsidRDefault="00EA3E1A" w:rsidP="00EA3E1A">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787C404C" w14:textId="77777777" w:rsidR="00EA3E1A" w:rsidRPr="00AD6953" w:rsidRDefault="00EA3E1A" w:rsidP="00EA3E1A">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51BBA05D" w14:textId="77777777" w:rsidR="00EA3E1A" w:rsidRPr="006239FC" w:rsidRDefault="00EA3E1A" w:rsidP="00EA3E1A">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2603FA43" w14:textId="77777777" w:rsidR="00EA3E1A" w:rsidRPr="0009693E" w:rsidRDefault="00EA3E1A" w:rsidP="00EA3E1A">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01A49417" w14:textId="77777777" w:rsidR="00EA3E1A" w:rsidRDefault="00EA3E1A" w:rsidP="00EA3E1A">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21D1EF3A" w14:textId="77777777" w:rsidR="00EA3E1A" w:rsidRDefault="00EA3E1A" w:rsidP="00EA3E1A">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0DD358BE" w14:textId="77777777" w:rsidR="00EA3E1A" w:rsidRPr="009C1A4E" w:rsidRDefault="00EA3E1A" w:rsidP="00EA3E1A">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000039BF" w14:textId="77777777" w:rsidR="00EA3E1A" w:rsidRPr="009C1A4E" w:rsidRDefault="00EA3E1A" w:rsidP="00EA3E1A">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23B3FF83" w14:textId="77777777" w:rsidR="00EA3E1A" w:rsidRPr="009C1A4E" w:rsidRDefault="00EA3E1A" w:rsidP="00EA3E1A">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B5DF961" w14:textId="77777777" w:rsidR="00EA3E1A" w:rsidRPr="009C1A4E" w:rsidRDefault="00EA3E1A" w:rsidP="00EA3E1A">
      <w:pPr>
        <w:rPr>
          <w:sz w:val="12"/>
          <w:szCs w:val="12"/>
        </w:rPr>
      </w:pPr>
      <w:r w:rsidRPr="009C1A4E">
        <w:rPr>
          <w:sz w:val="12"/>
          <w:szCs w:val="12"/>
        </w:rPr>
        <w:t>Civil Service Reform and Merit Principles</w:t>
      </w:r>
    </w:p>
    <w:p w14:paraId="6F34D15E" w14:textId="77777777" w:rsidR="00EA3E1A" w:rsidRPr="009C1A4E" w:rsidRDefault="00EA3E1A" w:rsidP="00EA3E1A">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5851048C" w14:textId="77777777" w:rsidR="00EA3E1A" w:rsidRPr="009C1A4E" w:rsidRDefault="00EA3E1A" w:rsidP="00EA3E1A">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7286360" w14:textId="77777777" w:rsidR="00EA3E1A" w:rsidRPr="009C1A4E" w:rsidRDefault="00EA3E1A" w:rsidP="00EA3E1A">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3791EA9" w14:textId="77777777" w:rsidR="00EA3E1A" w:rsidRPr="009C1A4E" w:rsidRDefault="00EA3E1A" w:rsidP="00EA3E1A">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89A097D" w14:textId="77777777" w:rsidR="00EA3E1A" w:rsidRPr="009C1A4E" w:rsidRDefault="00EA3E1A" w:rsidP="00EA3E1A">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486B0748" w14:textId="77777777" w:rsidR="00EA3E1A" w:rsidRPr="009C1A4E" w:rsidRDefault="00EA3E1A" w:rsidP="00EA3E1A">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4D032D32" w14:textId="77777777" w:rsidR="00EA3E1A" w:rsidRPr="003E6888" w:rsidRDefault="00EA3E1A" w:rsidP="00EA3E1A">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0DE9C16A" w14:textId="77777777" w:rsidR="00EA3E1A" w:rsidRDefault="00EA3E1A" w:rsidP="00EA3E1A">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5BADC8B6" w14:textId="77777777" w:rsidR="00EA3E1A" w:rsidRDefault="00EA3E1A" w:rsidP="00EA3E1A">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34F9D9B7" w14:textId="77777777" w:rsidR="00EA3E1A" w:rsidRPr="00AD6953" w:rsidRDefault="00EA3E1A" w:rsidP="00EA3E1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70221506" w14:textId="77777777" w:rsidR="00EA3E1A" w:rsidRPr="00AD6953" w:rsidRDefault="00EA3E1A" w:rsidP="00EA3E1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68D7552" w14:textId="77777777" w:rsidR="00EA3E1A" w:rsidRPr="00AD6953" w:rsidRDefault="00EA3E1A" w:rsidP="00EA3E1A">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BDACB71" w14:textId="77777777" w:rsidR="00EA3E1A" w:rsidRPr="00AD6953" w:rsidRDefault="00EA3E1A" w:rsidP="00EA3E1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73BB832B" w14:textId="77777777" w:rsidR="00EA3E1A" w:rsidRPr="00AD6953" w:rsidRDefault="00EA3E1A" w:rsidP="00EA3E1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BA3EFA5" w14:textId="77777777" w:rsidR="00EA3E1A" w:rsidRPr="00AD6953" w:rsidRDefault="00EA3E1A" w:rsidP="00EA3E1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B2D83DA" w14:textId="77777777" w:rsidR="00EA3E1A" w:rsidRPr="00AD6953" w:rsidRDefault="00EA3E1A" w:rsidP="00EA3E1A">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7C282639" w14:textId="77777777" w:rsidR="00EA3E1A" w:rsidRPr="003E6888" w:rsidRDefault="00EA3E1A" w:rsidP="00EA3E1A">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B4F455B" w14:textId="77777777" w:rsidR="00EA3E1A" w:rsidRDefault="00EA3E1A" w:rsidP="00EA3E1A">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B247613" w14:textId="77777777" w:rsidR="00EA3E1A" w:rsidRDefault="00EA3E1A" w:rsidP="00EA3E1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60D26B5A" w14:textId="77777777" w:rsidR="00EA3E1A" w:rsidRPr="005A0A81" w:rsidRDefault="00EA3E1A" w:rsidP="00EA3E1A">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36D3B3C" w14:textId="77777777" w:rsidR="00EA3E1A" w:rsidRPr="005A0A81" w:rsidRDefault="00EA3E1A" w:rsidP="00EA3E1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086109E" w14:textId="77777777" w:rsidR="00EA3E1A" w:rsidRPr="005A0A81" w:rsidRDefault="00EA3E1A" w:rsidP="00EA3E1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2382A22" w14:textId="77777777" w:rsidR="00EA3E1A" w:rsidRPr="005A0A81" w:rsidRDefault="00EA3E1A" w:rsidP="00EA3E1A">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3FB51EB0" w14:textId="77777777" w:rsidR="00EA3E1A" w:rsidRPr="005A0A81" w:rsidRDefault="00EA3E1A" w:rsidP="00EA3E1A">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2671298" w14:textId="77777777" w:rsidR="00EA3E1A" w:rsidRPr="005A0A81" w:rsidRDefault="00EA3E1A" w:rsidP="00EA3E1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674114BA" w14:textId="77777777" w:rsidR="00EA3E1A" w:rsidRPr="00031084" w:rsidRDefault="00EA3E1A" w:rsidP="00EA3E1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6C516A9" w14:textId="77777777" w:rsidR="00EA3E1A" w:rsidRPr="005A0A81" w:rsidRDefault="00EA3E1A" w:rsidP="00EA3E1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2032B3D" w14:textId="77777777" w:rsidR="00EA3E1A" w:rsidRPr="005A0A81" w:rsidRDefault="00EA3E1A" w:rsidP="00EA3E1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E9E6E79" w14:textId="77777777" w:rsidR="00EA3E1A" w:rsidRPr="005A0A81" w:rsidRDefault="00EA3E1A" w:rsidP="00EA3E1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F00CAFC" w14:textId="77777777" w:rsidR="00EA3E1A" w:rsidRPr="005A0A81" w:rsidRDefault="00EA3E1A" w:rsidP="00EA3E1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C77F3C6" w14:textId="77777777" w:rsidR="00EA3E1A" w:rsidRPr="005A0A81" w:rsidRDefault="00EA3E1A" w:rsidP="00EA3E1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0CFBEAF" w14:textId="77777777" w:rsidR="00EA3E1A" w:rsidRPr="005A0A81" w:rsidRDefault="00EA3E1A" w:rsidP="00EA3E1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CD30B8C" w14:textId="77777777" w:rsidR="00EA3E1A" w:rsidRPr="005A0A81" w:rsidRDefault="00EA3E1A" w:rsidP="00EA3E1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76F011B" w14:textId="77777777" w:rsidR="00EA3E1A" w:rsidRPr="005A0A81" w:rsidRDefault="00EA3E1A" w:rsidP="00EA3E1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88A3D68" w14:textId="77777777" w:rsidR="00EA3E1A" w:rsidRPr="005A0A81" w:rsidRDefault="00EA3E1A" w:rsidP="00EA3E1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A627508" w14:textId="77777777" w:rsidR="00EA3E1A" w:rsidRDefault="00EA3E1A" w:rsidP="00EA3E1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E307ADC" w14:textId="77777777" w:rsidR="00EA3E1A" w:rsidRDefault="00EA3E1A" w:rsidP="00EA3E1A">
      <w:pPr>
        <w:pStyle w:val="Heading4"/>
      </w:pPr>
      <w:r>
        <w:t xml:space="preserve">That is </w:t>
      </w:r>
      <w:r w:rsidRPr="008E37CB">
        <w:rPr>
          <w:u w:val="single"/>
        </w:rPr>
        <w:t>existential</w:t>
      </w:r>
      <w:r>
        <w:t>.</w:t>
      </w:r>
    </w:p>
    <w:p w14:paraId="54E64AA6" w14:textId="77777777" w:rsidR="00EA3E1A" w:rsidRDefault="00EA3E1A" w:rsidP="00EA3E1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1CA9E65" w14:textId="77777777" w:rsidR="00EA3E1A" w:rsidRPr="007915B6" w:rsidRDefault="00EA3E1A" w:rsidP="00EA3E1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52B453B" w14:textId="77777777" w:rsidR="00EA3E1A" w:rsidRPr="007915B6" w:rsidRDefault="00EA3E1A" w:rsidP="00EA3E1A">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80BDFA6" w14:textId="77777777" w:rsidR="00EA3E1A" w:rsidRPr="007915B6" w:rsidRDefault="00EA3E1A" w:rsidP="00EA3E1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1A8F967C" w14:textId="77777777" w:rsidR="00EA3E1A" w:rsidRPr="007915B6" w:rsidRDefault="00EA3E1A" w:rsidP="00EA3E1A">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18CC8D9" w14:textId="77777777" w:rsidR="00EA3E1A" w:rsidRPr="007915B6" w:rsidRDefault="00EA3E1A" w:rsidP="00EA3E1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101F057" w14:textId="77777777" w:rsidR="00EA3E1A" w:rsidRPr="007915B6" w:rsidRDefault="00EA3E1A" w:rsidP="00EA3E1A">
      <w:pPr>
        <w:rPr>
          <w:sz w:val="12"/>
          <w:szCs w:val="12"/>
        </w:rPr>
      </w:pPr>
      <w:r w:rsidRPr="007915B6">
        <w:rPr>
          <w:sz w:val="12"/>
          <w:szCs w:val="12"/>
        </w:rPr>
        <w:t>[Figure omitted]</w:t>
      </w:r>
    </w:p>
    <w:p w14:paraId="226E2CB3" w14:textId="77777777" w:rsidR="00EA3E1A" w:rsidRPr="007915B6" w:rsidRDefault="00EA3E1A" w:rsidP="00EA3E1A">
      <w:pPr>
        <w:rPr>
          <w:sz w:val="12"/>
          <w:szCs w:val="12"/>
        </w:rPr>
      </w:pPr>
      <w:r w:rsidRPr="007915B6">
        <w:rPr>
          <w:sz w:val="12"/>
          <w:szCs w:val="12"/>
        </w:rPr>
        <w:t xml:space="preserve">2 Polycrisis: Definitions and Concepts </w:t>
      </w:r>
    </w:p>
    <w:p w14:paraId="77B58280" w14:textId="77777777" w:rsidR="00EA3E1A" w:rsidRPr="007915B6" w:rsidRDefault="00EA3E1A" w:rsidP="00EA3E1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95C608A" w14:textId="77777777" w:rsidR="00EA3E1A" w:rsidRPr="007915B6" w:rsidRDefault="00EA3E1A" w:rsidP="00EA3E1A">
      <w:pPr>
        <w:rPr>
          <w:sz w:val="12"/>
          <w:szCs w:val="12"/>
        </w:rPr>
      </w:pPr>
      <w:r w:rsidRPr="007915B6">
        <w:rPr>
          <w:sz w:val="12"/>
          <w:szCs w:val="12"/>
        </w:rPr>
        <w:t>2.1 Origin</w:t>
      </w:r>
    </w:p>
    <w:p w14:paraId="37F04129" w14:textId="77777777" w:rsidR="00EA3E1A" w:rsidRPr="007915B6" w:rsidRDefault="00EA3E1A" w:rsidP="00EA3E1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700901F" w14:textId="77777777" w:rsidR="00EA3E1A" w:rsidRPr="007915B6" w:rsidRDefault="00EA3E1A" w:rsidP="00EA3E1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0BA5C105" w14:textId="77777777" w:rsidR="00EA3E1A" w:rsidRPr="007915B6" w:rsidRDefault="00EA3E1A" w:rsidP="00EA3E1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0EA826E" w14:textId="77777777" w:rsidR="00EA3E1A" w:rsidRPr="007915B6" w:rsidRDefault="00EA3E1A" w:rsidP="00EA3E1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F9A96D7" w14:textId="77777777" w:rsidR="00EA3E1A" w:rsidRPr="007915B6" w:rsidRDefault="00EA3E1A" w:rsidP="00EA3E1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899B111" w14:textId="77777777" w:rsidR="00EA3E1A" w:rsidRPr="007915B6" w:rsidRDefault="00EA3E1A" w:rsidP="00EA3E1A">
      <w:pPr>
        <w:rPr>
          <w:sz w:val="8"/>
          <w:szCs w:val="8"/>
        </w:rPr>
      </w:pPr>
      <w:r w:rsidRPr="007915B6">
        <w:rPr>
          <w:sz w:val="8"/>
          <w:szCs w:val="8"/>
        </w:rPr>
        <w:t>[Table omitted]</w:t>
      </w:r>
    </w:p>
    <w:p w14:paraId="5B2A8F7F" w14:textId="77777777" w:rsidR="00EA3E1A" w:rsidRPr="007915B6" w:rsidRDefault="00EA3E1A" w:rsidP="00EA3E1A">
      <w:pPr>
        <w:rPr>
          <w:sz w:val="8"/>
          <w:szCs w:val="8"/>
        </w:rPr>
      </w:pPr>
      <w:r w:rsidRPr="007915B6">
        <w:rPr>
          <w:sz w:val="8"/>
          <w:szCs w:val="8"/>
        </w:rPr>
        <w:t>2.2 A Proposal for Classifying Different Concepts of Polycrisis</w:t>
      </w:r>
    </w:p>
    <w:p w14:paraId="0ACFEF6E" w14:textId="77777777" w:rsidR="00EA3E1A" w:rsidRPr="007915B6" w:rsidRDefault="00EA3E1A" w:rsidP="00EA3E1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620FED7" w14:textId="77777777" w:rsidR="00EA3E1A" w:rsidRPr="007915B6" w:rsidRDefault="00EA3E1A" w:rsidP="00EA3E1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ADD5A92" w14:textId="77777777" w:rsidR="00EA3E1A" w:rsidRPr="007915B6" w:rsidRDefault="00EA3E1A" w:rsidP="00EA3E1A">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8E84C0F" w14:textId="77777777" w:rsidR="00EA3E1A" w:rsidRPr="007915B6" w:rsidRDefault="00EA3E1A" w:rsidP="00EA3E1A">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2BABE0E" w14:textId="77777777" w:rsidR="00EA3E1A" w:rsidRPr="007915B6" w:rsidRDefault="00EA3E1A" w:rsidP="00EA3E1A">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119FA6D" w14:textId="77777777" w:rsidR="00EA3E1A" w:rsidRPr="007915B6" w:rsidRDefault="00EA3E1A" w:rsidP="00EA3E1A">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CA8EB2F" w14:textId="77777777" w:rsidR="00EA3E1A" w:rsidRPr="007915B6" w:rsidRDefault="00EA3E1A" w:rsidP="00EA3E1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7533DC4" w14:textId="77777777" w:rsidR="00EA3E1A" w:rsidRPr="007915B6" w:rsidRDefault="00EA3E1A" w:rsidP="00EA3E1A">
      <w:pPr>
        <w:rPr>
          <w:sz w:val="8"/>
          <w:szCs w:val="8"/>
        </w:rPr>
      </w:pPr>
      <w:r w:rsidRPr="007915B6">
        <w:rPr>
          <w:sz w:val="8"/>
          <w:szCs w:val="8"/>
        </w:rPr>
        <w:t>3 Systemic Risks: Definitions and Concepts</w:t>
      </w:r>
    </w:p>
    <w:p w14:paraId="7F758448" w14:textId="77777777" w:rsidR="00EA3E1A" w:rsidRPr="007915B6" w:rsidRDefault="00EA3E1A" w:rsidP="00EA3E1A">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A60B691" w14:textId="77777777" w:rsidR="00EA3E1A" w:rsidRPr="007915B6" w:rsidRDefault="00EA3E1A" w:rsidP="00EA3E1A">
      <w:pPr>
        <w:rPr>
          <w:sz w:val="8"/>
          <w:szCs w:val="8"/>
        </w:rPr>
      </w:pPr>
      <w:r w:rsidRPr="007915B6">
        <w:rPr>
          <w:sz w:val="8"/>
          <w:szCs w:val="8"/>
        </w:rPr>
        <w:lastRenderedPageBreak/>
        <w:t>3.1 History of the Concept of Systemic Risk</w:t>
      </w:r>
    </w:p>
    <w:p w14:paraId="4B48AE9E" w14:textId="77777777" w:rsidR="00EA3E1A" w:rsidRPr="007915B6" w:rsidRDefault="00EA3E1A" w:rsidP="00EA3E1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3E5FCA5A" w14:textId="77777777" w:rsidR="00EA3E1A" w:rsidRPr="007915B6" w:rsidRDefault="00EA3E1A" w:rsidP="00EA3E1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BE2A832" w14:textId="77777777" w:rsidR="00EA3E1A" w:rsidRPr="007915B6" w:rsidRDefault="00EA3E1A" w:rsidP="00EA3E1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15B8DA2" w14:textId="77777777" w:rsidR="00EA3E1A" w:rsidRPr="007915B6" w:rsidRDefault="00EA3E1A" w:rsidP="00EA3E1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0556946" w14:textId="77777777" w:rsidR="00EA3E1A" w:rsidRPr="007915B6" w:rsidRDefault="00EA3E1A" w:rsidP="00EA3E1A">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7B49213" w14:textId="77777777" w:rsidR="00EA3E1A" w:rsidRPr="007915B6" w:rsidRDefault="00EA3E1A" w:rsidP="00EA3E1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554AF1C" w14:textId="77777777" w:rsidR="00EA3E1A" w:rsidRPr="007915B6" w:rsidRDefault="00EA3E1A" w:rsidP="00EA3E1A">
      <w:pPr>
        <w:rPr>
          <w:sz w:val="12"/>
          <w:szCs w:val="12"/>
        </w:rPr>
      </w:pPr>
      <w:r w:rsidRPr="007915B6">
        <w:rPr>
          <w:sz w:val="12"/>
          <w:szCs w:val="12"/>
        </w:rPr>
        <w:t>[Table omitted]</w:t>
      </w:r>
    </w:p>
    <w:p w14:paraId="1CCE6E3C" w14:textId="77777777" w:rsidR="00EA3E1A" w:rsidRPr="007915B6" w:rsidRDefault="00EA3E1A" w:rsidP="00EA3E1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667BBF4" w14:textId="77777777" w:rsidR="00EA3E1A" w:rsidRPr="007915B6" w:rsidRDefault="00EA3E1A" w:rsidP="00EA3E1A">
      <w:pPr>
        <w:numPr>
          <w:ilvl w:val="0"/>
          <w:numId w:val="50"/>
        </w:numPr>
        <w:rPr>
          <w:sz w:val="12"/>
          <w:szCs w:val="12"/>
        </w:rPr>
      </w:pPr>
      <w:r w:rsidRPr="007915B6">
        <w:rPr>
          <w:sz w:val="12"/>
          <w:szCs w:val="12"/>
        </w:rPr>
        <w:t>Extremely complex and dynamic networks with multiple, synergistic causes and feedback loops.</w:t>
      </w:r>
    </w:p>
    <w:p w14:paraId="44A25668" w14:textId="77777777" w:rsidR="00EA3E1A" w:rsidRPr="007915B6" w:rsidRDefault="00EA3E1A" w:rsidP="00EA3E1A">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22D9BAA9" w14:textId="77777777" w:rsidR="00EA3E1A" w:rsidRPr="007915B6" w:rsidRDefault="00EA3E1A" w:rsidP="00EA3E1A">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5DAA7EF" w14:textId="77777777" w:rsidR="00EA3E1A" w:rsidRPr="007915B6" w:rsidRDefault="00EA3E1A" w:rsidP="00EA3E1A">
      <w:pPr>
        <w:numPr>
          <w:ilvl w:val="0"/>
          <w:numId w:val="50"/>
        </w:numPr>
        <w:rPr>
          <w:sz w:val="12"/>
          <w:szCs w:val="12"/>
        </w:rPr>
      </w:pPr>
      <w:r w:rsidRPr="007915B6">
        <w:rPr>
          <w:sz w:val="12"/>
          <w:szCs w:val="12"/>
        </w:rPr>
        <w:t>Stochastic relationships involving deep uncertainty about both underlying causes and ultimate consequences.</w:t>
      </w:r>
    </w:p>
    <w:p w14:paraId="00693AB1" w14:textId="77777777" w:rsidR="00EA3E1A" w:rsidRPr="007915B6" w:rsidRDefault="00EA3E1A" w:rsidP="00EA3E1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FFD5AFC" w14:textId="77777777" w:rsidR="00EA3E1A" w:rsidRPr="007915B6" w:rsidRDefault="00EA3E1A" w:rsidP="00EA3E1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59868B7" w14:textId="77777777" w:rsidR="00EA3E1A" w:rsidRPr="007915B6" w:rsidRDefault="00EA3E1A" w:rsidP="00EA3E1A">
      <w:pPr>
        <w:rPr>
          <w:sz w:val="16"/>
        </w:rPr>
      </w:pPr>
      <w:r w:rsidRPr="007915B6">
        <w:rPr>
          <w:sz w:val="12"/>
          <w:szCs w:val="12"/>
        </w:rPr>
        <w:t>3.2 Multiple Perspectives from Different Disciplines</w:t>
      </w:r>
    </w:p>
    <w:p w14:paraId="12F5FD50" w14:textId="77777777" w:rsidR="00EA3E1A" w:rsidRPr="007915B6" w:rsidRDefault="00EA3E1A" w:rsidP="00EA3E1A">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0203AED2" w14:textId="77777777" w:rsidR="00EA3E1A" w:rsidRPr="007915B6" w:rsidRDefault="00EA3E1A" w:rsidP="00EA3E1A">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2567013" w14:textId="77777777" w:rsidR="00EA3E1A" w:rsidRPr="007915B6" w:rsidRDefault="00EA3E1A" w:rsidP="00EA3E1A">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916752E" w14:textId="77777777" w:rsidR="00EA3E1A" w:rsidRPr="007915B6" w:rsidRDefault="00EA3E1A" w:rsidP="00EA3E1A">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D9A1BE2" w14:textId="77777777" w:rsidR="00EA3E1A" w:rsidRPr="007915B6" w:rsidRDefault="00EA3E1A" w:rsidP="00EA3E1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7C2C9373" w14:textId="77777777" w:rsidR="00EA3E1A" w:rsidRPr="00541E5A" w:rsidRDefault="00EA3E1A" w:rsidP="00EA3E1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5521A7A0" w14:textId="77777777" w:rsidR="00EA3E1A" w:rsidRPr="00541E5A" w:rsidRDefault="00EA3E1A" w:rsidP="00EA3E1A">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72880EA" w14:textId="77777777" w:rsidR="00EA3E1A" w:rsidRPr="00541E5A" w:rsidRDefault="00EA3E1A" w:rsidP="00EA3E1A">
      <w:pPr>
        <w:rPr>
          <w:sz w:val="16"/>
        </w:rPr>
      </w:pPr>
      <w:r w:rsidRPr="00541E5A">
        <w:rPr>
          <w:sz w:val="16"/>
        </w:rPr>
        <w:t>3.3 Synopsis: The Relationship between Polycrisis and Systemic Risk</w:t>
      </w:r>
    </w:p>
    <w:p w14:paraId="37E6580A" w14:textId="77777777" w:rsidR="00EA3E1A" w:rsidRPr="00541E5A" w:rsidRDefault="00EA3E1A" w:rsidP="00EA3E1A">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1ACC58F8" w14:textId="77777777" w:rsidR="00EA3E1A" w:rsidRPr="00541E5A" w:rsidRDefault="00EA3E1A" w:rsidP="00EA3E1A">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C7DD3B3" w14:textId="77777777" w:rsidR="00EA3E1A" w:rsidRPr="00541E5A" w:rsidRDefault="00EA3E1A" w:rsidP="00EA3E1A">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722F36F1" w14:textId="77777777" w:rsidR="00EA3E1A" w:rsidRPr="00541E5A" w:rsidRDefault="00EA3E1A" w:rsidP="00EA3E1A">
      <w:pPr>
        <w:rPr>
          <w:sz w:val="16"/>
        </w:rPr>
      </w:pPr>
      <w:r w:rsidRPr="00541E5A">
        <w:rPr>
          <w:sz w:val="16"/>
        </w:rPr>
        <w:t>[Figure omitted]</w:t>
      </w:r>
    </w:p>
    <w:p w14:paraId="185BAF3E" w14:textId="77777777" w:rsidR="00EA3E1A" w:rsidRPr="00541E5A" w:rsidRDefault="00EA3E1A" w:rsidP="00EA3E1A">
      <w:pPr>
        <w:rPr>
          <w:sz w:val="16"/>
        </w:rPr>
      </w:pPr>
      <w:r w:rsidRPr="00541E5A">
        <w:rPr>
          <w:sz w:val="16"/>
        </w:rPr>
        <w:t>3.4 Challenges for Risk Assessment, Governance, and Communication</w:t>
      </w:r>
    </w:p>
    <w:p w14:paraId="105EA263" w14:textId="77777777" w:rsidR="00EA3E1A" w:rsidRPr="00541E5A" w:rsidRDefault="00EA3E1A" w:rsidP="00EA3E1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98860AC" w14:textId="77777777" w:rsidR="00EA3E1A" w:rsidRDefault="00EA3E1A" w:rsidP="00EA3E1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FF15C83" w14:textId="77777777" w:rsidR="00EA3E1A" w:rsidRDefault="00EA3E1A" w:rsidP="00EA3E1A">
      <w:pPr>
        <w:pStyle w:val="Heading4"/>
      </w:pPr>
      <w:r>
        <w:t xml:space="preserve">Independently, it averts </w:t>
      </w:r>
      <w:r w:rsidRPr="00592D00">
        <w:rPr>
          <w:u w:val="single"/>
        </w:rPr>
        <w:t>nuclear war</w:t>
      </w:r>
      <w:r>
        <w:t>.</w:t>
      </w:r>
    </w:p>
    <w:p w14:paraId="0976BFA5" w14:textId="77777777" w:rsidR="00EA3E1A" w:rsidRDefault="00EA3E1A" w:rsidP="00EA3E1A">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2BA2DD4E" w14:textId="77777777" w:rsidR="00EA3E1A" w:rsidRPr="00B62B11" w:rsidRDefault="00EA3E1A" w:rsidP="00EA3E1A">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210D44D" w14:textId="77777777" w:rsidR="00EA3E1A" w:rsidRPr="00B62B11" w:rsidRDefault="00EA3E1A" w:rsidP="00EA3E1A">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AAD5514" w14:textId="77777777" w:rsidR="00EA3E1A" w:rsidRPr="00B62B11" w:rsidRDefault="00EA3E1A" w:rsidP="00EA3E1A">
      <w:pPr>
        <w:rPr>
          <w:sz w:val="16"/>
        </w:rPr>
      </w:pPr>
      <w:r w:rsidRPr="00B62B11">
        <w:rPr>
          <w:sz w:val="16"/>
        </w:rPr>
        <w:t>The 2024 US election: towards what?</w:t>
      </w:r>
    </w:p>
    <w:p w14:paraId="66A5C890" w14:textId="77777777" w:rsidR="00EA3E1A" w:rsidRPr="00B62B11" w:rsidRDefault="00EA3E1A" w:rsidP="00EA3E1A">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010C3686" w14:textId="77777777" w:rsidR="00EA3E1A" w:rsidRPr="00B62B11" w:rsidRDefault="00EA3E1A" w:rsidP="00EA3E1A">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4C946FF8" w14:textId="77777777" w:rsidR="00EA3E1A" w:rsidRPr="00B62B11" w:rsidRDefault="00EA3E1A" w:rsidP="00EA3E1A">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75986D42" w14:textId="77777777" w:rsidR="00EA3E1A" w:rsidRPr="00B62B11" w:rsidRDefault="00EA3E1A" w:rsidP="00EA3E1A">
      <w:pPr>
        <w:rPr>
          <w:sz w:val="16"/>
        </w:rPr>
      </w:pPr>
      <w:r w:rsidRPr="00B62B11">
        <w:rPr>
          <w:sz w:val="16"/>
        </w:rPr>
        <w:t>Conclusion and outlook: the end of the road for hegemonic war?</w:t>
      </w:r>
    </w:p>
    <w:p w14:paraId="73A4856B" w14:textId="77777777" w:rsidR="00EA3E1A" w:rsidRPr="00B62B11" w:rsidRDefault="00EA3E1A" w:rsidP="00EA3E1A">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099F513C" w14:textId="77777777" w:rsidR="00EA3E1A" w:rsidRPr="00B62B11" w:rsidRDefault="00EA3E1A" w:rsidP="00EA3E1A">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3FFC2BE9" w14:textId="77777777" w:rsidR="00EA3E1A" w:rsidRPr="00B62B11" w:rsidRDefault="00EA3E1A" w:rsidP="00EA3E1A">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482D5D90" w14:textId="77777777" w:rsidR="00EA3E1A" w:rsidRPr="001944C8" w:rsidRDefault="00EA3E1A" w:rsidP="00EA3E1A">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0F6B47F0" w14:textId="77777777" w:rsidR="00EA3E1A" w:rsidRDefault="00EA3E1A" w:rsidP="00EA3E1A">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1B387DF" w14:textId="77777777" w:rsidR="00EA3E1A" w:rsidRPr="006B3F73" w:rsidRDefault="00EA3E1A" w:rsidP="00EA3E1A">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F704D00" w14:textId="77777777" w:rsidR="00EA3E1A" w:rsidRPr="006B3F73" w:rsidRDefault="00EA3E1A" w:rsidP="00EA3E1A">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246F4C9" w14:textId="77777777" w:rsidR="00EA3E1A" w:rsidRPr="006B3F73" w:rsidRDefault="00EA3E1A" w:rsidP="00EA3E1A">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47297931" w14:textId="77777777" w:rsidR="00EA3E1A" w:rsidRPr="006B3F73" w:rsidRDefault="00EA3E1A" w:rsidP="00EA3E1A">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1D1B3328" w14:textId="77777777" w:rsidR="00EA3E1A" w:rsidRPr="006B3F73" w:rsidRDefault="00EA3E1A" w:rsidP="00EA3E1A">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37863DA7" w14:textId="77777777" w:rsidR="00EA3E1A" w:rsidRPr="005F5B77" w:rsidRDefault="00EA3E1A" w:rsidP="00EA3E1A">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33F80B62" w14:textId="77777777" w:rsidR="00EA3E1A" w:rsidRPr="006B3F73" w:rsidRDefault="00EA3E1A" w:rsidP="00EA3E1A">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DD96EAA" w14:textId="77777777" w:rsidR="00EA3E1A" w:rsidRPr="006B3F73" w:rsidRDefault="00EA3E1A" w:rsidP="00EA3E1A">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9775536" w14:textId="77777777" w:rsidR="00EA3E1A" w:rsidRPr="006B3F73" w:rsidRDefault="00EA3E1A" w:rsidP="00EA3E1A">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620CD035" w14:textId="77777777" w:rsidR="00EA3E1A" w:rsidRPr="006B3F73" w:rsidRDefault="00EA3E1A" w:rsidP="00EA3E1A">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09C680F" w14:textId="77777777" w:rsidR="00EA3E1A" w:rsidRPr="006B3F73" w:rsidRDefault="00EA3E1A" w:rsidP="00EA3E1A">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2B50C305" w14:textId="77777777" w:rsidR="00EA3E1A" w:rsidRPr="006B3F73" w:rsidRDefault="00EA3E1A" w:rsidP="00EA3E1A">
      <w:pPr>
        <w:rPr>
          <w:i/>
          <w:iCs/>
          <w:sz w:val="12"/>
          <w:szCs w:val="12"/>
        </w:rPr>
      </w:pPr>
      <w:r w:rsidRPr="006B3F73">
        <w:rPr>
          <w:i/>
          <w:iCs/>
          <w:sz w:val="12"/>
          <w:szCs w:val="12"/>
        </w:rPr>
        <w:t>B. Attacks on the Civil Service</w:t>
      </w:r>
    </w:p>
    <w:p w14:paraId="545659CD" w14:textId="77777777" w:rsidR="00EA3E1A" w:rsidRPr="006B3F73" w:rsidRDefault="00EA3E1A" w:rsidP="00EA3E1A">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0FBFF627" w14:textId="77777777" w:rsidR="00EA3E1A" w:rsidRPr="006B3F73" w:rsidRDefault="00EA3E1A" w:rsidP="00EA3E1A">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5252E021" w14:textId="77777777" w:rsidR="00EA3E1A" w:rsidRPr="006B3F73" w:rsidRDefault="00EA3E1A" w:rsidP="00EA3E1A">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06D2109" w14:textId="77777777" w:rsidR="00EA3E1A" w:rsidRPr="006B3F73" w:rsidRDefault="00EA3E1A" w:rsidP="00EA3E1A">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5994850" w14:textId="77777777" w:rsidR="00EA3E1A" w:rsidRPr="006B3F73" w:rsidRDefault="00EA3E1A" w:rsidP="00EA3E1A">
      <w:pPr>
        <w:rPr>
          <w:sz w:val="12"/>
          <w:szCs w:val="12"/>
        </w:rPr>
      </w:pPr>
      <w:r w:rsidRPr="006B3F73">
        <w:rPr>
          <w:sz w:val="12"/>
          <w:szCs w:val="12"/>
        </w:rPr>
        <w:t>II. THE RAMIFICATIONS OF SCHEDULE F</w:t>
      </w:r>
    </w:p>
    <w:p w14:paraId="6477EA12" w14:textId="77777777" w:rsidR="00EA3E1A" w:rsidRPr="006B3F73" w:rsidRDefault="00EA3E1A" w:rsidP="00EA3E1A">
      <w:pPr>
        <w:rPr>
          <w:i/>
          <w:iCs/>
          <w:sz w:val="12"/>
          <w:szCs w:val="12"/>
        </w:rPr>
      </w:pPr>
      <w:r w:rsidRPr="006B3F73">
        <w:rPr>
          <w:i/>
          <w:iCs/>
          <w:sz w:val="12"/>
          <w:szCs w:val="12"/>
        </w:rPr>
        <w:t>A. The Features of Schedule F Explained</w:t>
      </w:r>
    </w:p>
    <w:p w14:paraId="675B998A" w14:textId="77777777" w:rsidR="00EA3E1A" w:rsidRPr="006B3F73" w:rsidRDefault="00EA3E1A" w:rsidP="00EA3E1A">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01E3DA4" w14:textId="77777777" w:rsidR="00EA3E1A" w:rsidRPr="006B3F73" w:rsidRDefault="00EA3E1A" w:rsidP="00EA3E1A">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632F95BE" w14:textId="77777777" w:rsidR="00EA3E1A" w:rsidRPr="006B3F73" w:rsidRDefault="00EA3E1A" w:rsidP="00EA3E1A">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39079B5" w14:textId="77777777" w:rsidR="00EA3E1A" w:rsidRPr="006B3F73" w:rsidRDefault="00EA3E1A" w:rsidP="00EA3E1A">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899ECDF" w14:textId="77777777" w:rsidR="00EA3E1A" w:rsidRPr="00C6691E" w:rsidRDefault="00EA3E1A" w:rsidP="00EA3E1A">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5420F1DD" w14:textId="77777777" w:rsidR="00EA3E1A" w:rsidRPr="00C6691E" w:rsidRDefault="00EA3E1A" w:rsidP="00EA3E1A">
      <w:pPr>
        <w:rPr>
          <w:i/>
          <w:iCs/>
          <w:sz w:val="16"/>
        </w:rPr>
      </w:pPr>
      <w:r w:rsidRPr="00C6691E">
        <w:rPr>
          <w:i/>
          <w:iCs/>
          <w:sz w:val="16"/>
        </w:rPr>
        <w:t>B. Reading Between the Lines: Trump's True Intentions with Schedule F</w:t>
      </w:r>
    </w:p>
    <w:p w14:paraId="0EEB96BC" w14:textId="77777777" w:rsidR="00EA3E1A" w:rsidRPr="00C6691E" w:rsidRDefault="00EA3E1A" w:rsidP="00EA3E1A">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7F026FE7" w14:textId="77777777" w:rsidR="00EA3E1A" w:rsidRPr="00C6691E" w:rsidRDefault="00EA3E1A" w:rsidP="00EA3E1A">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B8BE74F" w14:textId="77777777" w:rsidR="00EA3E1A" w:rsidRPr="0054600F" w:rsidRDefault="00EA3E1A" w:rsidP="00EA3E1A">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13574E0" w14:textId="77777777" w:rsidR="00EA3E1A" w:rsidRPr="0054600F" w:rsidRDefault="00EA3E1A" w:rsidP="00EA3E1A">
      <w:pPr>
        <w:rPr>
          <w:i/>
          <w:iCs/>
          <w:sz w:val="16"/>
        </w:rPr>
      </w:pPr>
      <w:r w:rsidRPr="0054600F">
        <w:rPr>
          <w:i/>
          <w:iCs/>
          <w:sz w:val="16"/>
        </w:rPr>
        <w:t>C. The Problems Inherent in the Reinstatement of Schedule F</w:t>
      </w:r>
    </w:p>
    <w:p w14:paraId="5AD19189" w14:textId="77777777" w:rsidR="00EA3E1A" w:rsidRPr="00C6691E" w:rsidRDefault="00EA3E1A" w:rsidP="00EA3E1A">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34C91EA5" w14:textId="77777777" w:rsidR="00EA3E1A" w:rsidRPr="00C6691E" w:rsidRDefault="00EA3E1A" w:rsidP="00EA3E1A">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22A96CAC" w14:textId="77777777" w:rsidR="00EA3E1A" w:rsidRPr="0054600F" w:rsidRDefault="00EA3E1A" w:rsidP="00EA3E1A">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8BAB5F5" w14:textId="77777777" w:rsidR="00EA3E1A" w:rsidRPr="0054600F" w:rsidRDefault="00EA3E1A" w:rsidP="00EA3E1A">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0DE3700B" w14:textId="77777777" w:rsidR="00EA3E1A" w:rsidRPr="00C6691E" w:rsidRDefault="00EA3E1A" w:rsidP="00EA3E1A">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94E0905" w14:textId="77777777" w:rsidR="00EA3E1A" w:rsidRPr="00C6691E" w:rsidRDefault="00EA3E1A" w:rsidP="00EA3E1A">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1BCF967" w14:textId="77777777" w:rsidR="00EA3E1A" w:rsidRPr="00C6691E" w:rsidRDefault="00EA3E1A" w:rsidP="00EA3E1A">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9B8D688" w14:textId="77777777" w:rsidR="00EA3E1A" w:rsidRPr="00C6691E" w:rsidRDefault="00EA3E1A" w:rsidP="00EA3E1A">
      <w:pPr>
        <w:rPr>
          <w:sz w:val="12"/>
          <w:szCs w:val="12"/>
        </w:rPr>
      </w:pPr>
      <w:r w:rsidRPr="00C6691E">
        <w:rPr>
          <w:sz w:val="12"/>
          <w:szCs w:val="12"/>
        </w:rPr>
        <w:t>III. RESPONSES TO SCHEDULE F</w:t>
      </w:r>
    </w:p>
    <w:p w14:paraId="430B11D2" w14:textId="77777777" w:rsidR="00EA3E1A" w:rsidRPr="00C6691E" w:rsidRDefault="00EA3E1A" w:rsidP="00EA3E1A">
      <w:pPr>
        <w:rPr>
          <w:i/>
          <w:iCs/>
          <w:sz w:val="12"/>
          <w:szCs w:val="12"/>
        </w:rPr>
      </w:pPr>
      <w:r w:rsidRPr="00C6691E">
        <w:rPr>
          <w:i/>
          <w:iCs/>
          <w:sz w:val="12"/>
          <w:szCs w:val="12"/>
        </w:rPr>
        <w:t>A. Responses to Schedule F that Miss the Mark</w:t>
      </w:r>
    </w:p>
    <w:p w14:paraId="1AB78D38" w14:textId="77777777" w:rsidR="00EA3E1A" w:rsidRPr="00C6691E" w:rsidRDefault="00EA3E1A" w:rsidP="00EA3E1A">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EB14E5A" w14:textId="77777777" w:rsidR="00EA3E1A" w:rsidRPr="00C6691E" w:rsidRDefault="00EA3E1A" w:rsidP="00EA3E1A">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3177E3B" w14:textId="77777777" w:rsidR="00EA3E1A" w:rsidRPr="00C6691E" w:rsidRDefault="00EA3E1A" w:rsidP="00EA3E1A">
      <w:pPr>
        <w:rPr>
          <w:sz w:val="12"/>
          <w:szCs w:val="12"/>
        </w:rPr>
      </w:pPr>
      <w:r w:rsidRPr="00C6691E">
        <w:rPr>
          <w:sz w:val="12"/>
          <w:szCs w:val="12"/>
        </w:rPr>
        <w:t>1. The Legislative Response</w:t>
      </w:r>
    </w:p>
    <w:p w14:paraId="7752655D" w14:textId="77777777" w:rsidR="00EA3E1A" w:rsidRPr="00C6691E" w:rsidRDefault="00EA3E1A" w:rsidP="00EA3E1A">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2F078903" w14:textId="77777777" w:rsidR="00EA3E1A" w:rsidRPr="00C6691E" w:rsidRDefault="00EA3E1A" w:rsidP="00EA3E1A">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4F20050A" w14:textId="77777777" w:rsidR="00EA3E1A" w:rsidRPr="00C6691E" w:rsidRDefault="00EA3E1A" w:rsidP="00EA3E1A">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1A6E3F61" w14:textId="77777777" w:rsidR="00EA3E1A" w:rsidRPr="00C6691E" w:rsidRDefault="00EA3E1A" w:rsidP="00EA3E1A">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282318D" w14:textId="77777777" w:rsidR="00EA3E1A" w:rsidRPr="00C6691E" w:rsidRDefault="00EA3E1A" w:rsidP="00EA3E1A">
      <w:pPr>
        <w:rPr>
          <w:sz w:val="12"/>
          <w:szCs w:val="12"/>
        </w:rPr>
      </w:pPr>
      <w:r w:rsidRPr="00C6691E">
        <w:rPr>
          <w:sz w:val="12"/>
          <w:szCs w:val="12"/>
        </w:rPr>
        <w:t>2. The Executive Response</w:t>
      </w:r>
    </w:p>
    <w:p w14:paraId="27B3A260" w14:textId="77777777" w:rsidR="00EA3E1A" w:rsidRPr="00C6691E" w:rsidRDefault="00EA3E1A" w:rsidP="00EA3E1A">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31690089" w14:textId="77777777" w:rsidR="00EA3E1A" w:rsidRPr="00C6691E" w:rsidRDefault="00EA3E1A" w:rsidP="00EA3E1A">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446626F" w14:textId="77777777" w:rsidR="00EA3E1A" w:rsidRPr="00C6691E" w:rsidRDefault="00EA3E1A" w:rsidP="00EA3E1A">
      <w:pPr>
        <w:rPr>
          <w:i/>
          <w:iCs/>
          <w:sz w:val="16"/>
        </w:rPr>
      </w:pPr>
      <w:r w:rsidRPr="00C6691E">
        <w:rPr>
          <w:i/>
          <w:iCs/>
          <w:sz w:val="12"/>
          <w:szCs w:val="12"/>
        </w:rPr>
        <w:t>B. The Most Effective Response: The Judicial Response</w:t>
      </w:r>
    </w:p>
    <w:p w14:paraId="3B3B0DEC" w14:textId="77777777" w:rsidR="00EA3E1A" w:rsidRPr="00C6691E" w:rsidRDefault="00EA3E1A" w:rsidP="00EA3E1A">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6391E927" w14:textId="77777777" w:rsidR="00EA3E1A" w:rsidRPr="00C6691E" w:rsidRDefault="00EA3E1A" w:rsidP="00EA3E1A">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6FAA75E0" w14:textId="77777777" w:rsidR="00EA3E1A" w:rsidRDefault="00EA3E1A" w:rsidP="00EA3E1A">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7979041D" w14:textId="77777777" w:rsidR="00EA3E1A" w:rsidRDefault="00EA3E1A" w:rsidP="00EA3E1A">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329FC266" w14:textId="77777777" w:rsidR="00EA3E1A" w:rsidRPr="008D50AD" w:rsidRDefault="00EA3E1A" w:rsidP="00EA3E1A">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5F19241" w14:textId="77777777" w:rsidR="00EA3E1A" w:rsidRPr="008D50AD" w:rsidRDefault="00EA3E1A" w:rsidP="00EA3E1A">
      <w:pPr>
        <w:rPr>
          <w:sz w:val="16"/>
        </w:rPr>
      </w:pPr>
      <w:r w:rsidRPr="008D50AD">
        <w:rPr>
          <w:sz w:val="16"/>
        </w:rPr>
        <w:t xml:space="preserve">1. </w:t>
      </w:r>
      <w:r w:rsidRPr="005F5B77">
        <w:rPr>
          <w:rStyle w:val="Emphasis"/>
          <w:highlight w:val="yellow"/>
        </w:rPr>
        <w:t>The Value of Unions</w:t>
      </w:r>
    </w:p>
    <w:p w14:paraId="0F84A13B" w14:textId="77777777" w:rsidR="00EA3E1A" w:rsidRPr="008D50AD" w:rsidRDefault="00EA3E1A" w:rsidP="00EA3E1A">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6E2A1133" w14:textId="77777777" w:rsidR="00EA3E1A" w:rsidRPr="008D50AD" w:rsidRDefault="00EA3E1A" w:rsidP="00EA3E1A">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EE2B747" w14:textId="77777777" w:rsidR="00EA3E1A" w:rsidRPr="008D50AD" w:rsidRDefault="00EA3E1A" w:rsidP="00EA3E1A">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3A9E1242" w14:textId="77777777" w:rsidR="00EA3E1A" w:rsidRPr="008D50AD" w:rsidRDefault="00EA3E1A" w:rsidP="00EA3E1A">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5D2F444B" w14:textId="77777777" w:rsidR="00EA3E1A" w:rsidRPr="008D50AD" w:rsidRDefault="00EA3E1A" w:rsidP="00EA3E1A">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795BD4AC" w14:textId="77777777" w:rsidR="00EA3E1A" w:rsidRDefault="00EA3E1A" w:rsidP="00EA3E1A">
      <w:pPr>
        <w:pStyle w:val="Heading3"/>
      </w:pPr>
      <w:bookmarkStart w:id="2" w:name="_Hlk207390626"/>
      <w:r>
        <w:lastRenderedPageBreak/>
        <w:t>1AC---Plan</w:t>
      </w:r>
    </w:p>
    <w:p w14:paraId="52FACC1C" w14:textId="77777777" w:rsidR="00EA3E1A" w:rsidRPr="007B0E83" w:rsidRDefault="00EA3E1A" w:rsidP="00EA3E1A">
      <w:pPr>
        <w:pStyle w:val="Heading4"/>
      </w:pPr>
      <w:r>
        <w:t>The United States federal government should strengthen collective bargaining rights for federal workers.</w:t>
      </w:r>
    </w:p>
    <w:p w14:paraId="7A753126" w14:textId="77777777" w:rsidR="00EA3E1A" w:rsidRDefault="00EA3E1A" w:rsidP="00EA3E1A">
      <w:pPr>
        <w:pStyle w:val="Heading3"/>
      </w:pPr>
      <w:r>
        <w:lastRenderedPageBreak/>
        <w:t>1AC---Reorganization ADV</w:t>
      </w:r>
    </w:p>
    <w:p w14:paraId="7CEB7CFB" w14:textId="77777777" w:rsidR="00EA3E1A" w:rsidRDefault="00EA3E1A" w:rsidP="00EA3E1A">
      <w:pPr>
        <w:pStyle w:val="Heading4"/>
      </w:pPr>
      <w:r>
        <w:t xml:space="preserve">Advantage 2 is </w:t>
      </w:r>
      <w:r w:rsidRPr="004B6E7F">
        <w:rPr>
          <w:u w:val="single"/>
        </w:rPr>
        <w:t>REORGANIZATION</w:t>
      </w:r>
      <w:r>
        <w:t>.</w:t>
      </w:r>
    </w:p>
    <w:p w14:paraId="7126A4E3" w14:textId="77777777" w:rsidR="00EA3E1A" w:rsidRDefault="00EA3E1A" w:rsidP="00EA3E1A">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2909478" w14:textId="77777777" w:rsidR="00EA3E1A" w:rsidRDefault="00EA3E1A" w:rsidP="00EA3E1A">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2F9CB11D" w14:textId="77777777" w:rsidR="00EA3E1A" w:rsidRPr="00B70172" w:rsidRDefault="00EA3E1A" w:rsidP="00EA3E1A">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9436035" w14:textId="77777777" w:rsidR="00EA3E1A" w:rsidRPr="00B70172" w:rsidRDefault="00EA3E1A" w:rsidP="00EA3E1A">
      <w:pPr>
        <w:rPr>
          <w:sz w:val="16"/>
        </w:rPr>
      </w:pPr>
      <w:r w:rsidRPr="00B70172">
        <w:rPr>
          <w:sz w:val="16"/>
        </w:rPr>
        <w:t>Liberal democracy in the world, 1974–2024</w:t>
      </w:r>
    </w:p>
    <w:p w14:paraId="18CE8D59" w14:textId="77777777" w:rsidR="00EA3E1A" w:rsidRPr="00B70172" w:rsidRDefault="00EA3E1A" w:rsidP="00EA3E1A">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47115CBC" w14:textId="77777777" w:rsidR="00EA3E1A" w:rsidRPr="00B70172" w:rsidRDefault="00EA3E1A" w:rsidP="00EA3E1A">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001F6421" w14:textId="77777777" w:rsidR="00EA3E1A" w:rsidRPr="00B70172" w:rsidRDefault="00EA3E1A" w:rsidP="00EA3E1A">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4F50F292" w14:textId="77777777" w:rsidR="00EA3E1A" w:rsidRPr="00B70172" w:rsidRDefault="00EA3E1A" w:rsidP="00EA3E1A">
      <w:pPr>
        <w:rPr>
          <w:sz w:val="16"/>
        </w:rPr>
      </w:pPr>
      <w:r w:rsidRPr="00B70172">
        <w:rPr>
          <w:sz w:val="16"/>
        </w:rPr>
        <w:t>[Figure omitted]</w:t>
      </w:r>
    </w:p>
    <w:p w14:paraId="6F76A7CD" w14:textId="77777777" w:rsidR="00EA3E1A" w:rsidRPr="00B70172" w:rsidRDefault="00EA3E1A" w:rsidP="00EA3E1A">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61046C1" w14:textId="77777777" w:rsidR="00EA3E1A" w:rsidRPr="009E3F59" w:rsidRDefault="00EA3E1A" w:rsidP="00EA3E1A">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29772784" w14:textId="77777777" w:rsidR="00EA3E1A" w:rsidRPr="009E3F59" w:rsidRDefault="00EA3E1A" w:rsidP="00EA3E1A">
      <w:pPr>
        <w:rPr>
          <w:sz w:val="4"/>
          <w:szCs w:val="4"/>
        </w:rPr>
      </w:pPr>
      <w:r w:rsidRPr="009E3F59">
        <w:rPr>
          <w:sz w:val="4"/>
          <w:szCs w:val="4"/>
        </w:rPr>
        <w:t>Regimes of the world, 1974–2024</w:t>
      </w:r>
    </w:p>
    <w:p w14:paraId="5B33BEC7" w14:textId="77777777" w:rsidR="00EA3E1A" w:rsidRPr="009E3F59" w:rsidRDefault="00EA3E1A" w:rsidP="00EA3E1A">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6B2AD199" w14:textId="77777777" w:rsidR="00EA3E1A" w:rsidRPr="00B70172" w:rsidRDefault="00EA3E1A" w:rsidP="00EA3E1A">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4B7DDB4" w14:textId="77777777" w:rsidR="00EA3E1A" w:rsidRPr="00B70172" w:rsidRDefault="00EA3E1A" w:rsidP="00EA3E1A">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CC13DA5" w14:textId="77777777" w:rsidR="00EA3E1A" w:rsidRPr="00B70172" w:rsidRDefault="00EA3E1A" w:rsidP="00EA3E1A">
      <w:pPr>
        <w:rPr>
          <w:sz w:val="4"/>
          <w:szCs w:val="4"/>
        </w:rPr>
      </w:pPr>
      <w:r w:rsidRPr="00B70172">
        <w:rPr>
          <w:sz w:val="4"/>
          <w:szCs w:val="4"/>
        </w:rPr>
        <w:t>[Figure omitted]</w:t>
      </w:r>
    </w:p>
    <w:p w14:paraId="1C66DB6E" w14:textId="77777777" w:rsidR="00EA3E1A" w:rsidRPr="00B70172" w:rsidRDefault="00EA3E1A" w:rsidP="00EA3E1A">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30FCC16F" w14:textId="77777777" w:rsidR="00EA3E1A" w:rsidRPr="00B70172" w:rsidRDefault="00EA3E1A" w:rsidP="00EA3E1A">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B959B2F" w14:textId="77777777" w:rsidR="00EA3E1A" w:rsidRPr="00B70172" w:rsidRDefault="00EA3E1A" w:rsidP="00EA3E1A">
      <w:pPr>
        <w:rPr>
          <w:sz w:val="4"/>
          <w:szCs w:val="4"/>
        </w:rPr>
      </w:pPr>
      <w:r w:rsidRPr="00B70172">
        <w:rPr>
          <w:sz w:val="4"/>
          <w:szCs w:val="4"/>
        </w:rPr>
        <w:t>[Figure omitted]</w:t>
      </w:r>
    </w:p>
    <w:p w14:paraId="656F4E70" w14:textId="77777777" w:rsidR="00EA3E1A" w:rsidRPr="00B70172" w:rsidRDefault="00EA3E1A" w:rsidP="00EA3E1A">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7A20FBF8" w14:textId="77777777" w:rsidR="00EA3E1A" w:rsidRPr="00B70172" w:rsidRDefault="00EA3E1A" w:rsidP="00EA3E1A">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E6F5EC4" w14:textId="77777777" w:rsidR="00EA3E1A" w:rsidRPr="00B70172" w:rsidRDefault="00EA3E1A" w:rsidP="00EA3E1A">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719360D6" w14:textId="77777777" w:rsidR="00EA3E1A" w:rsidRPr="00B70172" w:rsidRDefault="00EA3E1A" w:rsidP="00EA3E1A">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DF6F791" w14:textId="77777777" w:rsidR="00EA3E1A" w:rsidRPr="00B70172" w:rsidRDefault="00EA3E1A" w:rsidP="00EA3E1A">
      <w:pPr>
        <w:rPr>
          <w:sz w:val="4"/>
          <w:szCs w:val="4"/>
        </w:rPr>
      </w:pPr>
      <w:r w:rsidRPr="00B70172">
        <w:rPr>
          <w:sz w:val="4"/>
          <w:szCs w:val="4"/>
        </w:rPr>
        <w:t>In Figure 6A in Online Appendix, we drill down into the indicators of these components to shed further light on the described patterns of change.</w:t>
      </w:r>
    </w:p>
    <w:p w14:paraId="468438E3" w14:textId="77777777" w:rsidR="00EA3E1A" w:rsidRPr="00B70172" w:rsidRDefault="00EA3E1A" w:rsidP="00EA3E1A">
      <w:pPr>
        <w:rPr>
          <w:sz w:val="4"/>
          <w:szCs w:val="4"/>
        </w:rPr>
      </w:pPr>
      <w:r w:rsidRPr="00B70172">
        <w:rPr>
          <w:sz w:val="4"/>
          <w:szCs w:val="4"/>
        </w:rPr>
        <w:t xml:space="preserve">Trends of regime transformations </w:t>
      </w:r>
    </w:p>
    <w:p w14:paraId="598733AE" w14:textId="77777777" w:rsidR="00EA3E1A" w:rsidRPr="00B70172" w:rsidRDefault="00EA3E1A" w:rsidP="00EA3E1A">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32D68489" w14:textId="77777777" w:rsidR="00EA3E1A" w:rsidRPr="00B70172" w:rsidRDefault="00EA3E1A" w:rsidP="00EA3E1A">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AA74BF1" w14:textId="77777777" w:rsidR="00EA3E1A" w:rsidRPr="00B70172" w:rsidRDefault="00EA3E1A" w:rsidP="00EA3E1A">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F194407" w14:textId="77777777" w:rsidR="00EA3E1A" w:rsidRPr="00B70172" w:rsidRDefault="00EA3E1A" w:rsidP="00EA3E1A">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7539476" w14:textId="77777777" w:rsidR="00EA3E1A" w:rsidRPr="00B70172" w:rsidRDefault="00EA3E1A" w:rsidP="00EA3E1A">
      <w:pPr>
        <w:rPr>
          <w:sz w:val="4"/>
          <w:szCs w:val="4"/>
        </w:rPr>
      </w:pPr>
      <w:r w:rsidRPr="00B70172">
        <w:rPr>
          <w:sz w:val="4"/>
          <w:szCs w:val="4"/>
        </w:rPr>
        <w:t>[Figure omitted]</w:t>
      </w:r>
    </w:p>
    <w:p w14:paraId="5C735D7D" w14:textId="77777777" w:rsidR="00EA3E1A" w:rsidRPr="00B70172" w:rsidRDefault="00EA3E1A" w:rsidP="00EA3E1A">
      <w:pPr>
        <w:rPr>
          <w:sz w:val="4"/>
          <w:szCs w:val="4"/>
        </w:rPr>
      </w:pPr>
      <w:r w:rsidRPr="00B70172">
        <w:rPr>
          <w:sz w:val="4"/>
          <w:szCs w:val="4"/>
        </w:rPr>
        <w:t xml:space="preserve">Stand-alone and Bell-turn autocratization </w:t>
      </w:r>
    </w:p>
    <w:p w14:paraId="50D67088" w14:textId="77777777" w:rsidR="00EA3E1A" w:rsidRPr="00B70172" w:rsidRDefault="00EA3E1A" w:rsidP="00EA3E1A">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4DA7EF5E" w14:textId="77777777" w:rsidR="00EA3E1A" w:rsidRPr="00B70172" w:rsidRDefault="00EA3E1A" w:rsidP="00EA3E1A">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E96BA72" w14:textId="77777777" w:rsidR="00EA3E1A" w:rsidRPr="00B70172" w:rsidRDefault="00EA3E1A" w:rsidP="00EA3E1A">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77B8453" w14:textId="77777777" w:rsidR="00EA3E1A" w:rsidRPr="00B70172" w:rsidRDefault="00EA3E1A" w:rsidP="00EA3E1A">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89046FC" w14:textId="77777777" w:rsidR="00EA3E1A" w:rsidRPr="00B70172" w:rsidRDefault="00EA3E1A" w:rsidP="00EA3E1A">
      <w:pPr>
        <w:rPr>
          <w:sz w:val="4"/>
          <w:szCs w:val="4"/>
        </w:rPr>
      </w:pPr>
      <w:r w:rsidRPr="00B70172">
        <w:rPr>
          <w:sz w:val="4"/>
          <w:szCs w:val="4"/>
        </w:rPr>
        <w:t>[Figure omitted]</w:t>
      </w:r>
    </w:p>
    <w:p w14:paraId="71FFFB6C" w14:textId="77777777" w:rsidR="00EA3E1A" w:rsidRPr="00B70172" w:rsidRDefault="00EA3E1A" w:rsidP="00EA3E1A">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045D6230" w14:textId="77777777" w:rsidR="00EA3E1A" w:rsidRPr="00B70172" w:rsidRDefault="00EA3E1A" w:rsidP="00EA3E1A">
      <w:pPr>
        <w:rPr>
          <w:sz w:val="4"/>
          <w:szCs w:val="4"/>
        </w:rPr>
      </w:pPr>
      <w:r w:rsidRPr="00B70172">
        <w:rPr>
          <w:sz w:val="4"/>
          <w:szCs w:val="4"/>
        </w:rPr>
        <w:t>Stand-alone and U-turn democratization</w:t>
      </w:r>
    </w:p>
    <w:p w14:paraId="0D8C79F9" w14:textId="77777777" w:rsidR="00EA3E1A" w:rsidRPr="00B70172" w:rsidRDefault="00EA3E1A" w:rsidP="00EA3E1A">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12FF137" w14:textId="77777777" w:rsidR="00EA3E1A" w:rsidRPr="00B70172" w:rsidRDefault="00EA3E1A" w:rsidP="00EA3E1A">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745A7D2" w14:textId="77777777" w:rsidR="00EA3E1A" w:rsidRPr="00B70172" w:rsidRDefault="00EA3E1A" w:rsidP="00EA3E1A">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1643D8CA" w14:textId="77777777" w:rsidR="00EA3E1A" w:rsidRPr="00B70172" w:rsidRDefault="00EA3E1A" w:rsidP="00EA3E1A">
      <w:pPr>
        <w:rPr>
          <w:sz w:val="4"/>
          <w:szCs w:val="4"/>
        </w:rPr>
      </w:pPr>
      <w:r w:rsidRPr="00B70172">
        <w:rPr>
          <w:sz w:val="4"/>
          <w:szCs w:val="4"/>
        </w:rPr>
        <w:t>[Figure omitted]</w:t>
      </w:r>
    </w:p>
    <w:p w14:paraId="43E08B62" w14:textId="77777777" w:rsidR="00EA3E1A" w:rsidRPr="00B70172" w:rsidRDefault="00EA3E1A" w:rsidP="00EA3E1A">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8500BD1" w14:textId="77777777" w:rsidR="00EA3E1A" w:rsidRPr="00B70172" w:rsidRDefault="00EA3E1A" w:rsidP="00EA3E1A">
      <w:pPr>
        <w:rPr>
          <w:sz w:val="4"/>
          <w:szCs w:val="4"/>
        </w:rPr>
      </w:pPr>
      <w:r w:rsidRPr="00B70172">
        <w:rPr>
          <w:sz w:val="4"/>
          <w:szCs w:val="4"/>
        </w:rPr>
        <w:t>Disinformation and polarization on the rise</w:t>
      </w:r>
    </w:p>
    <w:p w14:paraId="51E202E7" w14:textId="77777777" w:rsidR="00EA3E1A" w:rsidRPr="00B70172" w:rsidRDefault="00EA3E1A" w:rsidP="00EA3E1A">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69637AD" w14:textId="77777777" w:rsidR="00EA3E1A" w:rsidRPr="00B70172" w:rsidRDefault="00EA3E1A" w:rsidP="00EA3E1A">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BE2C6EF" w14:textId="77777777" w:rsidR="00EA3E1A" w:rsidRPr="00B70172" w:rsidRDefault="00EA3E1A" w:rsidP="00EA3E1A">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35F6858F" w14:textId="77777777" w:rsidR="00EA3E1A" w:rsidRPr="00B70172" w:rsidRDefault="00EA3E1A" w:rsidP="00EA3E1A">
      <w:pPr>
        <w:rPr>
          <w:sz w:val="4"/>
          <w:szCs w:val="4"/>
        </w:rPr>
      </w:pPr>
      <w:r w:rsidRPr="00B70172">
        <w:rPr>
          <w:sz w:val="4"/>
          <w:szCs w:val="4"/>
        </w:rPr>
        <w:t>[Figure omitted]</w:t>
      </w:r>
    </w:p>
    <w:p w14:paraId="4D6E8468" w14:textId="77777777" w:rsidR="00EA3E1A" w:rsidRPr="00B70172" w:rsidRDefault="00EA3E1A" w:rsidP="00EA3E1A">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3DA723C" w14:textId="77777777" w:rsidR="00EA3E1A" w:rsidRPr="00B70172" w:rsidRDefault="00EA3E1A" w:rsidP="00EA3E1A">
      <w:pPr>
        <w:rPr>
          <w:sz w:val="4"/>
          <w:szCs w:val="4"/>
        </w:rPr>
      </w:pPr>
      <w:r w:rsidRPr="00B70172">
        <w:rPr>
          <w:sz w:val="4"/>
          <w:szCs w:val="4"/>
        </w:rPr>
        <w:t>Introducing the “watchlist” initiative</w:t>
      </w:r>
    </w:p>
    <w:p w14:paraId="0E5D2338" w14:textId="77777777" w:rsidR="00EA3E1A" w:rsidRPr="00B70172" w:rsidRDefault="00EA3E1A" w:rsidP="00EA3E1A">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261CD065" w14:textId="77777777" w:rsidR="00EA3E1A" w:rsidRPr="00B70172" w:rsidRDefault="00EA3E1A" w:rsidP="00EA3E1A">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A737D3F" w14:textId="77777777" w:rsidR="00EA3E1A" w:rsidRPr="00B70172" w:rsidRDefault="00EA3E1A" w:rsidP="00EA3E1A">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B98A975" w14:textId="77777777" w:rsidR="00EA3E1A" w:rsidRPr="00B70172" w:rsidRDefault="00EA3E1A" w:rsidP="00EA3E1A">
      <w:pPr>
        <w:rPr>
          <w:sz w:val="4"/>
          <w:szCs w:val="4"/>
        </w:rPr>
      </w:pPr>
      <w:r w:rsidRPr="00B70172">
        <w:rPr>
          <w:sz w:val="4"/>
          <w:szCs w:val="4"/>
        </w:rPr>
        <w:t>[Figure omitted]</w:t>
      </w:r>
    </w:p>
    <w:p w14:paraId="2AA9E9F6" w14:textId="77777777" w:rsidR="00EA3E1A" w:rsidRPr="00B70172" w:rsidRDefault="00EA3E1A" w:rsidP="00EA3E1A">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38150F7" w14:textId="77777777" w:rsidR="00EA3E1A" w:rsidRPr="00B70172" w:rsidRDefault="00EA3E1A" w:rsidP="00EA3E1A">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30C0254" w14:textId="77777777" w:rsidR="00EA3E1A" w:rsidRPr="00B70172" w:rsidRDefault="00EA3E1A" w:rsidP="00EA3E1A">
      <w:pPr>
        <w:rPr>
          <w:sz w:val="4"/>
          <w:szCs w:val="4"/>
        </w:rPr>
      </w:pPr>
      <w:r w:rsidRPr="00B70172">
        <w:rPr>
          <w:sz w:val="4"/>
          <w:szCs w:val="4"/>
        </w:rPr>
        <w:t>[Figure omitted]</w:t>
      </w:r>
    </w:p>
    <w:p w14:paraId="1EC207E4" w14:textId="77777777" w:rsidR="00EA3E1A" w:rsidRPr="00B70172" w:rsidRDefault="00EA3E1A" w:rsidP="00EA3E1A">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14B57239" w14:textId="77777777" w:rsidR="00EA3E1A" w:rsidRPr="00B70172" w:rsidRDefault="00EA3E1A" w:rsidP="00EA3E1A">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0FEBB79F" w14:textId="77777777" w:rsidR="00EA3E1A" w:rsidRPr="00B70172" w:rsidRDefault="00EA3E1A" w:rsidP="00EA3E1A">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60F00A1A" w14:textId="77777777" w:rsidR="00EA3E1A" w:rsidRPr="00B70172" w:rsidRDefault="00EA3E1A" w:rsidP="00EA3E1A">
      <w:pPr>
        <w:rPr>
          <w:sz w:val="16"/>
        </w:rPr>
      </w:pPr>
      <w:r w:rsidRPr="00B70172">
        <w:rPr>
          <w:rStyle w:val="Emphasis"/>
        </w:rPr>
        <w:t>US</w:t>
      </w:r>
      <w:r w:rsidRPr="00B70172">
        <w:rPr>
          <w:sz w:val="16"/>
        </w:rPr>
        <w:t xml:space="preserve">A – </w:t>
      </w:r>
      <w:r w:rsidRPr="00B70172">
        <w:rPr>
          <w:rStyle w:val="Emphasis"/>
        </w:rPr>
        <w:t>democratic breakdown in the making</w:t>
      </w:r>
    </w:p>
    <w:p w14:paraId="73C08240" w14:textId="77777777" w:rsidR="00EA3E1A" w:rsidRPr="00B70172" w:rsidRDefault="00EA3E1A" w:rsidP="00EA3E1A">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3B51C64A" w14:textId="77777777" w:rsidR="00EA3E1A" w:rsidRPr="00B70172" w:rsidRDefault="00EA3E1A" w:rsidP="00EA3E1A">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4B30D415" w14:textId="77777777" w:rsidR="00EA3E1A" w:rsidRPr="00B70172" w:rsidRDefault="00EA3E1A" w:rsidP="00EA3E1A">
      <w:pPr>
        <w:rPr>
          <w:sz w:val="16"/>
        </w:rPr>
      </w:pPr>
      <w:r w:rsidRPr="00B70172">
        <w:rPr>
          <w:sz w:val="16"/>
        </w:rPr>
        <w:t>[Figure omitted]</w:t>
      </w:r>
    </w:p>
    <w:p w14:paraId="2B45033F" w14:textId="77777777" w:rsidR="00EA3E1A" w:rsidRPr="00B70172" w:rsidRDefault="00EA3E1A" w:rsidP="00EA3E1A">
      <w:pPr>
        <w:rPr>
          <w:i/>
          <w:iCs/>
          <w:sz w:val="16"/>
        </w:rPr>
      </w:pPr>
      <w:r w:rsidRPr="00B70172">
        <w:rPr>
          <w:i/>
          <w:iCs/>
          <w:sz w:val="16"/>
        </w:rPr>
        <w:t xml:space="preserve">Trump 1.0 and USA democracy </w:t>
      </w:r>
    </w:p>
    <w:p w14:paraId="119A44A8" w14:textId="77777777" w:rsidR="00EA3E1A" w:rsidRPr="005E2137" w:rsidRDefault="00EA3E1A" w:rsidP="00EA3E1A">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6648A06B" w14:textId="77777777" w:rsidR="00EA3E1A" w:rsidRPr="005E2137" w:rsidRDefault="00EA3E1A" w:rsidP="00EA3E1A">
      <w:pPr>
        <w:rPr>
          <w:i/>
          <w:iCs/>
          <w:sz w:val="16"/>
        </w:rPr>
      </w:pPr>
      <w:r w:rsidRPr="005E2137">
        <w:rPr>
          <w:i/>
          <w:iCs/>
          <w:sz w:val="16"/>
        </w:rPr>
        <w:t>Trump 2.0: Attack on all forms of accountability</w:t>
      </w:r>
    </w:p>
    <w:p w14:paraId="0B3F1C57" w14:textId="77777777" w:rsidR="00EA3E1A" w:rsidRPr="00B70172" w:rsidRDefault="00EA3E1A" w:rsidP="00EA3E1A">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F2EE590" w14:textId="77777777" w:rsidR="00EA3E1A" w:rsidRPr="00B70172" w:rsidRDefault="00EA3E1A" w:rsidP="00EA3E1A">
      <w:pPr>
        <w:rPr>
          <w:i/>
          <w:iCs/>
          <w:sz w:val="16"/>
        </w:rPr>
      </w:pPr>
      <w:r w:rsidRPr="00B70172">
        <w:rPr>
          <w:i/>
          <w:iCs/>
          <w:sz w:val="16"/>
        </w:rPr>
        <w:t>Erosion of horizontal accountability</w:t>
      </w:r>
    </w:p>
    <w:p w14:paraId="15298262" w14:textId="77777777" w:rsidR="00EA3E1A" w:rsidRPr="00B70172" w:rsidRDefault="00EA3E1A" w:rsidP="00EA3E1A">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47B9E80" w14:textId="77777777" w:rsidR="00EA3E1A" w:rsidRPr="00B70172" w:rsidRDefault="00EA3E1A" w:rsidP="00EA3E1A">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457C777B" w14:textId="77777777" w:rsidR="00EA3E1A" w:rsidRPr="00B70172" w:rsidRDefault="00EA3E1A" w:rsidP="00EA3E1A">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53008193" w14:textId="77777777" w:rsidR="00EA3E1A" w:rsidRPr="00B70172" w:rsidRDefault="00EA3E1A" w:rsidP="00EA3E1A">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5577C0B7" w14:textId="77777777" w:rsidR="00EA3E1A" w:rsidRPr="00B70172" w:rsidRDefault="00EA3E1A" w:rsidP="00EA3E1A">
      <w:pPr>
        <w:rPr>
          <w:sz w:val="16"/>
        </w:rPr>
      </w:pPr>
      <w:r w:rsidRPr="00B70172">
        <w:rPr>
          <w:sz w:val="16"/>
        </w:rPr>
        <w:t>[Table omitted]</w:t>
      </w:r>
    </w:p>
    <w:p w14:paraId="6E28FDED" w14:textId="77777777" w:rsidR="00EA3E1A" w:rsidRPr="00B70172" w:rsidRDefault="00EA3E1A" w:rsidP="00EA3E1A">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5A257F2" w14:textId="77777777" w:rsidR="00EA3E1A" w:rsidRPr="00B70172" w:rsidRDefault="00EA3E1A" w:rsidP="00EA3E1A">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014B981" w14:textId="77777777" w:rsidR="00EA3E1A" w:rsidRPr="00B70172" w:rsidRDefault="00EA3E1A" w:rsidP="00EA3E1A">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261D547E" w14:textId="77777777" w:rsidR="00EA3E1A" w:rsidRPr="00B70172" w:rsidRDefault="00EA3E1A" w:rsidP="00EA3E1A">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4E3F3C51" w14:textId="77777777" w:rsidR="00EA3E1A" w:rsidRPr="00B70172" w:rsidRDefault="00EA3E1A" w:rsidP="00EA3E1A">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6AF9C165" w14:textId="77777777" w:rsidR="00EA3E1A" w:rsidRPr="00B70172" w:rsidRDefault="00EA3E1A" w:rsidP="00EA3E1A">
      <w:pPr>
        <w:rPr>
          <w:i/>
          <w:iCs/>
          <w:sz w:val="8"/>
          <w:szCs w:val="8"/>
        </w:rPr>
      </w:pPr>
      <w:r w:rsidRPr="00B70172">
        <w:rPr>
          <w:i/>
          <w:iCs/>
          <w:sz w:val="8"/>
          <w:szCs w:val="8"/>
        </w:rPr>
        <w:t>Attacks on diagonal accountability</w:t>
      </w:r>
    </w:p>
    <w:p w14:paraId="0A7D34F5" w14:textId="77777777" w:rsidR="00EA3E1A" w:rsidRPr="00B70172" w:rsidRDefault="00EA3E1A" w:rsidP="00EA3E1A">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006558D3" w14:textId="77777777" w:rsidR="00EA3E1A" w:rsidRPr="00B70172" w:rsidRDefault="00EA3E1A" w:rsidP="00EA3E1A">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B0D4482" w14:textId="77777777" w:rsidR="00EA3E1A" w:rsidRPr="00B70172" w:rsidRDefault="00EA3E1A" w:rsidP="00EA3E1A">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70A0F5C" w14:textId="77777777" w:rsidR="00EA3E1A" w:rsidRPr="00B70172" w:rsidRDefault="00EA3E1A" w:rsidP="00EA3E1A">
      <w:pPr>
        <w:rPr>
          <w:sz w:val="8"/>
          <w:szCs w:val="8"/>
        </w:rPr>
      </w:pPr>
      <w:r w:rsidRPr="00B70172">
        <w:rPr>
          <w:sz w:val="8"/>
          <w:szCs w:val="8"/>
        </w:rPr>
        <w:t>[Table omitted]</w:t>
      </w:r>
    </w:p>
    <w:p w14:paraId="37FC265F" w14:textId="77777777" w:rsidR="00EA3E1A" w:rsidRPr="00B70172" w:rsidRDefault="00EA3E1A" w:rsidP="00EA3E1A">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5F58DE34" w14:textId="77777777" w:rsidR="00EA3E1A" w:rsidRPr="00B70172" w:rsidRDefault="00EA3E1A" w:rsidP="00EA3E1A">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F516CF8" w14:textId="77777777" w:rsidR="00EA3E1A" w:rsidRPr="00B70172" w:rsidRDefault="00EA3E1A" w:rsidP="00EA3E1A">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1CE5E81" w14:textId="77777777" w:rsidR="00EA3E1A" w:rsidRPr="00B70172" w:rsidRDefault="00EA3E1A" w:rsidP="00EA3E1A">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50C50CF" w14:textId="77777777" w:rsidR="00EA3E1A" w:rsidRPr="00B70172" w:rsidRDefault="00EA3E1A" w:rsidP="00EA3E1A">
      <w:pPr>
        <w:rPr>
          <w:i/>
          <w:iCs/>
          <w:sz w:val="8"/>
          <w:szCs w:val="8"/>
        </w:rPr>
      </w:pPr>
      <w:r w:rsidRPr="00B70172">
        <w:rPr>
          <w:i/>
          <w:iCs/>
          <w:sz w:val="8"/>
          <w:szCs w:val="8"/>
        </w:rPr>
        <w:t>Stirring vertical accountability</w:t>
      </w:r>
    </w:p>
    <w:p w14:paraId="4484D5CA" w14:textId="77777777" w:rsidR="00EA3E1A" w:rsidRPr="00B70172" w:rsidRDefault="00EA3E1A" w:rsidP="00EA3E1A">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370A6FE3" w14:textId="77777777" w:rsidR="00EA3E1A" w:rsidRPr="00B70172" w:rsidRDefault="00EA3E1A" w:rsidP="00EA3E1A">
      <w:pPr>
        <w:rPr>
          <w:sz w:val="16"/>
        </w:rPr>
      </w:pPr>
      <w:r w:rsidRPr="00B70172">
        <w:rPr>
          <w:sz w:val="8"/>
          <w:szCs w:val="8"/>
        </w:rPr>
        <w:t>Is the USA heading to a democratic breakdown?</w:t>
      </w:r>
    </w:p>
    <w:p w14:paraId="26733893" w14:textId="77777777" w:rsidR="00EA3E1A" w:rsidRPr="00B70172" w:rsidRDefault="00EA3E1A" w:rsidP="00EA3E1A">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D4E2277" w14:textId="77777777" w:rsidR="00EA3E1A" w:rsidRPr="009E3F59" w:rsidRDefault="00EA3E1A" w:rsidP="00EA3E1A">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98CF883" w14:textId="77777777" w:rsidR="00EA3E1A" w:rsidRPr="009E3F59" w:rsidRDefault="00EA3E1A" w:rsidP="00EA3E1A">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02685CB" w14:textId="77777777" w:rsidR="00EA3E1A" w:rsidRDefault="00EA3E1A" w:rsidP="00EA3E1A">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00E78C2D" w14:textId="77777777" w:rsidR="00EA3E1A" w:rsidRDefault="00EA3E1A" w:rsidP="00EA3E1A">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DF93C24" w14:textId="77777777" w:rsidR="00EA3E1A" w:rsidRPr="00EE24E9" w:rsidRDefault="00EA3E1A" w:rsidP="00EA3E1A">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6D8507D8" w14:textId="77777777" w:rsidR="00EA3E1A" w:rsidRPr="00EE24E9" w:rsidRDefault="00EA3E1A" w:rsidP="00EA3E1A">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38ADBD0" w14:textId="77777777" w:rsidR="00EA3E1A" w:rsidRPr="00EE24E9" w:rsidRDefault="00EA3E1A" w:rsidP="00EA3E1A">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11F7515" w14:textId="77777777" w:rsidR="00EA3E1A" w:rsidRPr="00EE24E9" w:rsidRDefault="00EA3E1A" w:rsidP="00EA3E1A">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EDB7B26" w14:textId="77777777" w:rsidR="00EA3E1A" w:rsidRPr="00EE24E9" w:rsidRDefault="00EA3E1A" w:rsidP="00EA3E1A">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55103672" w14:textId="77777777" w:rsidR="00EA3E1A" w:rsidRPr="00EE24E9" w:rsidRDefault="00EA3E1A" w:rsidP="00EA3E1A">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A05A4DA" w14:textId="77777777" w:rsidR="00EA3E1A" w:rsidRDefault="00EA3E1A" w:rsidP="00EA3E1A">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5923F8B" w14:textId="77777777" w:rsidR="00EA3E1A" w:rsidRDefault="00EA3E1A" w:rsidP="00EA3E1A">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069CBD79" w14:textId="77777777" w:rsidR="00EA3E1A" w:rsidRDefault="00EA3E1A" w:rsidP="00EA3E1A">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461D75BE" w14:textId="77777777" w:rsidR="00EA3E1A" w:rsidRPr="00A52D0C" w:rsidRDefault="00EA3E1A" w:rsidP="00EA3E1A">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33AC8FF" w14:textId="77777777" w:rsidR="00EA3E1A" w:rsidRPr="00A52D0C" w:rsidRDefault="00EA3E1A" w:rsidP="00EA3E1A">
      <w:pPr>
        <w:rPr>
          <w:sz w:val="8"/>
          <w:szCs w:val="8"/>
        </w:rPr>
      </w:pPr>
      <w:r w:rsidRPr="00A52D0C">
        <w:rPr>
          <w:sz w:val="8"/>
          <w:szCs w:val="8"/>
        </w:rPr>
        <w:t>The Dismantling of Democracy Promotion</w:t>
      </w:r>
    </w:p>
    <w:p w14:paraId="313DC9B6" w14:textId="77777777" w:rsidR="00EA3E1A" w:rsidRPr="00A52D0C" w:rsidRDefault="00EA3E1A" w:rsidP="00EA3E1A">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2A701453" w14:textId="77777777" w:rsidR="00EA3E1A" w:rsidRPr="00A52D0C" w:rsidRDefault="00EA3E1A" w:rsidP="00EA3E1A">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8C87963" w14:textId="77777777" w:rsidR="00EA3E1A" w:rsidRPr="00A52D0C" w:rsidRDefault="00EA3E1A" w:rsidP="00EA3E1A">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2DE59E83" w14:textId="77777777" w:rsidR="00EA3E1A" w:rsidRPr="00A52D0C" w:rsidRDefault="00EA3E1A" w:rsidP="00EA3E1A">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5CFECF5F" w14:textId="77777777" w:rsidR="00EA3E1A" w:rsidRPr="00A52D0C" w:rsidRDefault="00EA3E1A" w:rsidP="00EA3E1A">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366649CD" w14:textId="77777777" w:rsidR="00EA3E1A" w:rsidRPr="00A52D0C" w:rsidRDefault="00EA3E1A" w:rsidP="00EA3E1A">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0D2A1298" w14:textId="77777777" w:rsidR="00EA3E1A" w:rsidRPr="00A52D0C" w:rsidRDefault="00EA3E1A" w:rsidP="00EA3E1A">
      <w:pPr>
        <w:rPr>
          <w:sz w:val="16"/>
        </w:rPr>
      </w:pPr>
      <w:r w:rsidRPr="00A52D0C">
        <w:rPr>
          <w:sz w:val="8"/>
          <w:szCs w:val="8"/>
        </w:rPr>
        <w:t>A Tradition Upended—and a World Imperiled</w:t>
      </w:r>
    </w:p>
    <w:p w14:paraId="221811E2" w14:textId="77777777" w:rsidR="00EA3E1A" w:rsidRPr="00A52D0C" w:rsidRDefault="00EA3E1A" w:rsidP="00EA3E1A">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1072DB94" w14:textId="77777777" w:rsidR="00EA3E1A" w:rsidRPr="00A52D0C" w:rsidRDefault="00EA3E1A" w:rsidP="00EA3E1A">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215E7364" w14:textId="77777777" w:rsidR="00EA3E1A" w:rsidRPr="00A52D0C" w:rsidRDefault="00EA3E1A" w:rsidP="00EA3E1A">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3F7D86C4" w14:textId="77777777" w:rsidR="00EA3E1A" w:rsidRPr="00A52D0C" w:rsidRDefault="00EA3E1A" w:rsidP="00EA3E1A">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DA7D2F6" w14:textId="77777777" w:rsidR="00EA3E1A" w:rsidRPr="00A748A7" w:rsidRDefault="00EA3E1A" w:rsidP="00EA3E1A">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A550554" w14:textId="77777777" w:rsidR="00EA3E1A" w:rsidRDefault="00EA3E1A" w:rsidP="00EA3E1A">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6ABA38CF" w14:textId="77777777" w:rsidR="00EA3E1A" w:rsidRPr="00D42521" w:rsidRDefault="00EA3E1A" w:rsidP="00EA3E1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522607A" w14:textId="77777777" w:rsidR="00EA3E1A" w:rsidRPr="00D42521" w:rsidRDefault="00EA3E1A" w:rsidP="00EA3E1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2DBE4CA" w14:textId="77777777" w:rsidR="00EA3E1A" w:rsidRPr="00D42521" w:rsidRDefault="00EA3E1A" w:rsidP="00EA3E1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8E4E344" w14:textId="77777777" w:rsidR="00EA3E1A" w:rsidRPr="00D42521" w:rsidRDefault="00EA3E1A" w:rsidP="00EA3E1A">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FEF5EED" w14:textId="77777777" w:rsidR="00EA3E1A" w:rsidRPr="00D42521" w:rsidRDefault="00EA3E1A" w:rsidP="00EA3E1A">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D197EEB" w14:textId="77777777" w:rsidR="00EA3E1A" w:rsidRPr="00D42521" w:rsidRDefault="00EA3E1A" w:rsidP="00EA3E1A">
      <w:pPr>
        <w:rPr>
          <w:sz w:val="16"/>
        </w:rPr>
      </w:pPr>
      <w:r w:rsidRPr="00D42521">
        <w:rPr>
          <w:sz w:val="16"/>
        </w:rPr>
        <w:t>THE DANGERS OF DECLINISM</w:t>
      </w:r>
    </w:p>
    <w:p w14:paraId="1626C887" w14:textId="77777777" w:rsidR="00EA3E1A" w:rsidRPr="00D42521" w:rsidRDefault="00EA3E1A" w:rsidP="00EA3E1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8E79DA2" w14:textId="77777777" w:rsidR="00EA3E1A" w:rsidRPr="00D42521" w:rsidRDefault="00EA3E1A" w:rsidP="00EA3E1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89751B4" w14:textId="77777777" w:rsidR="00EA3E1A" w:rsidRPr="00D42521" w:rsidRDefault="00EA3E1A" w:rsidP="00EA3E1A">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02637EB" w14:textId="77777777" w:rsidR="00EA3E1A" w:rsidRPr="00D42521" w:rsidRDefault="00EA3E1A" w:rsidP="00EA3E1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53BD776" w14:textId="77777777" w:rsidR="00EA3E1A" w:rsidRPr="00872521" w:rsidRDefault="00EA3E1A" w:rsidP="00EA3E1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73C5A055" w14:textId="77777777" w:rsidR="00EA3E1A" w:rsidRPr="00872521" w:rsidRDefault="00EA3E1A" w:rsidP="00EA3E1A">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7FA4DCA1" w14:textId="77777777" w:rsidR="00EA3E1A" w:rsidRPr="00D42521" w:rsidRDefault="00EA3E1A" w:rsidP="00EA3E1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2B10126" w14:textId="77777777" w:rsidR="00EA3E1A" w:rsidRPr="00D42521" w:rsidRDefault="00EA3E1A" w:rsidP="00EA3E1A">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B8607F8" w14:textId="77777777" w:rsidR="00EA3E1A" w:rsidRPr="00D42521" w:rsidRDefault="00EA3E1A" w:rsidP="00EA3E1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2FEC5DA2" w14:textId="77777777" w:rsidR="00EA3E1A" w:rsidRPr="00B31BA2" w:rsidRDefault="00EA3E1A" w:rsidP="00EA3E1A">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9D0CD98" w14:textId="77777777" w:rsidR="00EA3E1A" w:rsidRPr="00B31BA2" w:rsidRDefault="00EA3E1A" w:rsidP="00EA3E1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A6C0D77" w14:textId="77777777" w:rsidR="00EA3E1A" w:rsidRPr="00FB3A7F" w:rsidRDefault="00EA3E1A" w:rsidP="00EA3E1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1E4D98DA" w14:textId="77777777" w:rsidR="00EA3E1A" w:rsidRPr="00FB3A7F" w:rsidRDefault="00EA3E1A" w:rsidP="00EA3E1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w:t>
      </w:r>
      <w:proofErr w:type="gramStart"/>
      <w:r w:rsidRPr="00FB3A7F">
        <w:rPr>
          <w:rStyle w:val="StyleUnderline"/>
        </w:rPr>
        <w: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1ED9806" w14:textId="77777777" w:rsidR="00EA3E1A" w:rsidRPr="00FB3A7F" w:rsidRDefault="00EA3E1A" w:rsidP="00EA3E1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2EDD3D4" w14:textId="77777777" w:rsidR="00EA3E1A" w:rsidRPr="0078162E" w:rsidRDefault="00EA3E1A" w:rsidP="00EA3E1A">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68E447F3" w14:textId="77777777" w:rsidR="00EA3E1A" w:rsidRPr="0078162E" w:rsidRDefault="00EA3E1A" w:rsidP="00EA3E1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8A9309D" w14:textId="77777777" w:rsidR="00EA3E1A" w:rsidRPr="00FB3A7F" w:rsidRDefault="00EA3E1A" w:rsidP="00EA3E1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DBAA9C3" w14:textId="77777777" w:rsidR="00EA3E1A" w:rsidRPr="00FB3A7F" w:rsidRDefault="00EA3E1A" w:rsidP="00EA3E1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D0F768D" w14:textId="77777777" w:rsidR="00EA3E1A" w:rsidRPr="00FB3A7F" w:rsidRDefault="00EA3E1A" w:rsidP="00EA3E1A">
      <w:pPr>
        <w:rPr>
          <w:sz w:val="12"/>
          <w:szCs w:val="12"/>
        </w:rPr>
      </w:pPr>
      <w:r w:rsidRPr="00FB3A7F">
        <w:rPr>
          <w:sz w:val="12"/>
          <w:szCs w:val="12"/>
        </w:rPr>
        <w:t>Confronting global authoritarianism</w:t>
      </w:r>
    </w:p>
    <w:p w14:paraId="054401D4" w14:textId="77777777" w:rsidR="00EA3E1A" w:rsidRPr="00FB3A7F" w:rsidRDefault="00EA3E1A" w:rsidP="00EA3E1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D06C635" w14:textId="77777777" w:rsidR="00EA3E1A" w:rsidRPr="00FB3A7F" w:rsidRDefault="00EA3E1A" w:rsidP="00EA3E1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27EEAED4" w14:textId="77777777" w:rsidR="00EA3E1A" w:rsidRPr="00FB3A7F" w:rsidRDefault="00EA3E1A" w:rsidP="00EA3E1A">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AB5D11D" w14:textId="77777777" w:rsidR="00EA3E1A" w:rsidRPr="00FB3A7F" w:rsidRDefault="00EA3E1A" w:rsidP="00EA3E1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C23EDB2" w14:textId="77777777" w:rsidR="00EA3E1A" w:rsidRPr="00FB3A7F" w:rsidRDefault="00EA3E1A" w:rsidP="00EA3E1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962AD4B" w14:textId="77777777" w:rsidR="00EA3E1A" w:rsidRPr="00FB3A7F" w:rsidRDefault="00EA3E1A" w:rsidP="00EA3E1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99ED1D1" w14:textId="77777777" w:rsidR="00EA3E1A" w:rsidRPr="00FB3A7F" w:rsidRDefault="00EA3E1A" w:rsidP="00EA3E1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CE401E9" w14:textId="77777777" w:rsidR="00EA3E1A" w:rsidRPr="00FB3A7F" w:rsidRDefault="00EA3E1A" w:rsidP="00EA3E1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22A3051" w14:textId="77777777" w:rsidR="00EA3E1A" w:rsidRPr="00FB3A7F" w:rsidRDefault="00EA3E1A" w:rsidP="00EA3E1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78C8A1E" w14:textId="77777777" w:rsidR="00EA3E1A" w:rsidRPr="00FB3A7F" w:rsidRDefault="00EA3E1A" w:rsidP="00EA3E1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359B4996" w14:textId="77777777" w:rsidR="00EA3E1A" w:rsidRPr="00FB3A7F" w:rsidRDefault="00EA3E1A" w:rsidP="00EA3E1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162CB2C" w14:textId="77777777" w:rsidR="00EA3E1A" w:rsidRPr="00FB3A7F" w:rsidRDefault="00EA3E1A" w:rsidP="00EA3E1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6191BFE" w14:textId="77777777" w:rsidR="00EA3E1A" w:rsidRPr="00FB3A7F" w:rsidRDefault="00EA3E1A" w:rsidP="00EA3E1A">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6C53C446" w14:textId="77777777" w:rsidR="00EA3E1A" w:rsidRPr="00FB3A7F" w:rsidRDefault="00EA3E1A" w:rsidP="00EA3E1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649DABEF" w14:textId="77777777" w:rsidR="00EA3E1A" w:rsidRPr="00FB3A7F" w:rsidRDefault="00EA3E1A" w:rsidP="00EA3E1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FD9EF6E" w14:textId="77777777" w:rsidR="00EA3E1A" w:rsidRPr="0078162E" w:rsidRDefault="00EA3E1A" w:rsidP="00EA3E1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6C30F40" w14:textId="77777777" w:rsidR="00EA3E1A" w:rsidRPr="0078162E" w:rsidRDefault="00EA3E1A" w:rsidP="00EA3E1A">
      <w:pPr>
        <w:rPr>
          <w:sz w:val="16"/>
        </w:rPr>
      </w:pPr>
      <w:r w:rsidRPr="0078162E">
        <w:rPr>
          <w:sz w:val="16"/>
        </w:rPr>
        <w:t>Three bases</w:t>
      </w:r>
    </w:p>
    <w:p w14:paraId="742CDE3E" w14:textId="77777777" w:rsidR="00EA3E1A" w:rsidRPr="0078162E" w:rsidRDefault="00EA3E1A" w:rsidP="00EA3E1A">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856E21D" w14:textId="77777777" w:rsidR="00EA3E1A" w:rsidRPr="0078162E" w:rsidRDefault="00EA3E1A" w:rsidP="00EA3E1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82D5A76" w14:textId="77777777" w:rsidR="00EA3E1A" w:rsidRPr="0078162E" w:rsidRDefault="00EA3E1A" w:rsidP="00EA3E1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3EF4384F" w14:textId="77777777" w:rsidR="00EA3E1A" w:rsidRPr="0078162E" w:rsidRDefault="00EA3E1A" w:rsidP="00EA3E1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A210791" w14:textId="77777777" w:rsidR="00EA3E1A" w:rsidRPr="0078162E" w:rsidRDefault="00EA3E1A" w:rsidP="00EA3E1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02C097D" w14:textId="77777777" w:rsidR="00EA3E1A" w:rsidRPr="0078162E" w:rsidRDefault="00EA3E1A" w:rsidP="00EA3E1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5474C2A5" w14:textId="77777777" w:rsidR="00EA3E1A" w:rsidRPr="0078162E" w:rsidRDefault="00EA3E1A" w:rsidP="00EA3E1A">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E5C23A9" w14:textId="77777777" w:rsidR="00EA3E1A" w:rsidRPr="0078162E" w:rsidRDefault="00EA3E1A" w:rsidP="00EA3E1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FD0DD90" w14:textId="77777777" w:rsidR="00EA3E1A" w:rsidRPr="0078162E" w:rsidRDefault="00EA3E1A" w:rsidP="00EA3E1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AD0CEFB" w14:textId="77777777" w:rsidR="00EA3E1A" w:rsidRPr="0078162E" w:rsidRDefault="00EA3E1A" w:rsidP="00EA3E1A">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7A13BB7" w14:textId="77777777" w:rsidR="00EA3E1A" w:rsidRPr="00B31BA2" w:rsidRDefault="00EA3E1A" w:rsidP="00EA3E1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F7CAEB9" w14:textId="77777777" w:rsidR="00EA3E1A" w:rsidRPr="00B31BA2" w:rsidRDefault="00EA3E1A" w:rsidP="00EA3E1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D47E7D7" w14:textId="77777777" w:rsidR="00EA3E1A" w:rsidRPr="00B31BA2" w:rsidRDefault="00EA3E1A" w:rsidP="00EA3E1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A960DE1" w14:textId="77777777" w:rsidR="00EA3E1A" w:rsidRPr="00B31BA2" w:rsidRDefault="00EA3E1A" w:rsidP="00EA3E1A">
      <w:pPr>
        <w:rPr>
          <w:sz w:val="16"/>
        </w:rPr>
      </w:pPr>
      <w:r w:rsidRPr="00B31BA2">
        <w:rPr>
          <w:sz w:val="16"/>
        </w:rPr>
        <w:t>Comparison to other duties</w:t>
      </w:r>
    </w:p>
    <w:p w14:paraId="499F445C" w14:textId="77777777" w:rsidR="00EA3E1A" w:rsidRPr="00B31BA2" w:rsidRDefault="00EA3E1A" w:rsidP="00EA3E1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7E0E4C2B" w14:textId="77777777" w:rsidR="00EA3E1A" w:rsidRPr="00B31BA2" w:rsidRDefault="00EA3E1A" w:rsidP="00EA3E1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58D0A28" w14:textId="77777777" w:rsidR="00EA3E1A" w:rsidRPr="00B31BA2" w:rsidRDefault="00EA3E1A" w:rsidP="00EA3E1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ECB4FAA" w14:textId="77777777" w:rsidR="00EA3E1A" w:rsidRPr="00B31BA2" w:rsidRDefault="00EA3E1A" w:rsidP="00EA3E1A">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8BBE9E7" w14:textId="77777777" w:rsidR="00EA3E1A" w:rsidRPr="00B31BA2" w:rsidRDefault="00EA3E1A" w:rsidP="00EA3E1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C08FEC9" w14:textId="77777777" w:rsidR="00EA3E1A" w:rsidRPr="00B31BA2" w:rsidRDefault="00EA3E1A" w:rsidP="00EA3E1A">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02343E2" w14:textId="77777777" w:rsidR="00EA3E1A" w:rsidRPr="00A52D0C" w:rsidRDefault="00EA3E1A" w:rsidP="00EA3E1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33EFE6EE" w14:textId="77777777" w:rsidR="00EA3E1A" w:rsidRPr="00F704AC" w:rsidRDefault="00EA3E1A" w:rsidP="00EA3E1A">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157B0A49" w14:textId="77777777" w:rsidR="00EA3E1A" w:rsidRPr="00467B2F" w:rsidRDefault="00EA3E1A" w:rsidP="00EA3E1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C46537C" w14:textId="77777777" w:rsidR="00EA3E1A" w:rsidRPr="00467B2F" w:rsidRDefault="00EA3E1A" w:rsidP="00EA3E1A">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20FD8208" w14:textId="77777777" w:rsidR="00EA3E1A" w:rsidRPr="00467B2F" w:rsidRDefault="00EA3E1A" w:rsidP="00EA3E1A">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38723969" w14:textId="77777777" w:rsidR="00EA3E1A" w:rsidRPr="00467B2F" w:rsidRDefault="00EA3E1A" w:rsidP="00EA3E1A">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11113615" w14:textId="77777777" w:rsidR="00EA3E1A" w:rsidRDefault="00EA3E1A" w:rsidP="00EA3E1A">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5C547B4D" w14:textId="77777777" w:rsidR="00EA3E1A" w:rsidRPr="00467B2F" w:rsidRDefault="00EA3E1A" w:rsidP="00EA3E1A">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300B113D" w14:textId="77777777" w:rsidR="00EA3E1A" w:rsidRDefault="00EA3E1A" w:rsidP="00EA3E1A">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33A129F4" w14:textId="77777777" w:rsidR="00EA3E1A" w:rsidRPr="006E6127" w:rsidRDefault="00EA3E1A" w:rsidP="00EA3E1A">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48D3327B" w14:textId="77777777" w:rsidR="00EA3E1A" w:rsidRPr="006E6127" w:rsidRDefault="00EA3E1A" w:rsidP="00EA3E1A">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9448567" w14:textId="77777777" w:rsidR="00EA3E1A" w:rsidRPr="006E6127" w:rsidRDefault="00EA3E1A" w:rsidP="00EA3E1A">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4BEAFC4" w14:textId="77777777" w:rsidR="00EA3E1A" w:rsidRPr="006E6127" w:rsidRDefault="00EA3E1A" w:rsidP="00EA3E1A">
      <w:pPr>
        <w:rPr>
          <w:sz w:val="8"/>
          <w:szCs w:val="8"/>
        </w:rPr>
      </w:pPr>
      <w:r w:rsidRPr="006E6127">
        <w:rPr>
          <w:sz w:val="8"/>
          <w:szCs w:val="8"/>
        </w:rPr>
        <w:t>II. EMBEDDING NEW CONCEPTS INTO GOVERNANCE</w:t>
      </w:r>
    </w:p>
    <w:p w14:paraId="2269A289" w14:textId="77777777" w:rsidR="00EA3E1A" w:rsidRPr="006E6127" w:rsidRDefault="00EA3E1A" w:rsidP="00EA3E1A">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498D1B50" w14:textId="77777777" w:rsidR="00EA3E1A" w:rsidRPr="006E6127" w:rsidRDefault="00EA3E1A" w:rsidP="00EA3E1A">
      <w:pPr>
        <w:rPr>
          <w:i/>
          <w:iCs/>
          <w:sz w:val="8"/>
          <w:szCs w:val="8"/>
        </w:rPr>
      </w:pPr>
      <w:r w:rsidRPr="006E6127">
        <w:rPr>
          <w:i/>
          <w:iCs/>
          <w:sz w:val="8"/>
          <w:szCs w:val="8"/>
        </w:rPr>
        <w:t>A. Anti-monopoly and the Problem of Concentrated Economic Power</w:t>
      </w:r>
    </w:p>
    <w:p w14:paraId="455DB915" w14:textId="77777777" w:rsidR="00EA3E1A" w:rsidRPr="006E6127" w:rsidRDefault="00EA3E1A" w:rsidP="00EA3E1A">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37923F7C" w14:textId="77777777" w:rsidR="00EA3E1A" w:rsidRPr="006E6127" w:rsidRDefault="00EA3E1A" w:rsidP="00EA3E1A">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009A3E42" w14:textId="77777777" w:rsidR="00EA3E1A" w:rsidRPr="006E6127" w:rsidRDefault="00EA3E1A" w:rsidP="00EA3E1A">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38532505" w14:textId="77777777" w:rsidR="00EA3E1A" w:rsidRPr="006E6127" w:rsidRDefault="00EA3E1A" w:rsidP="00EA3E1A">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8C00FC0" w14:textId="77777777" w:rsidR="00EA3E1A" w:rsidRPr="006E6127" w:rsidRDefault="00EA3E1A" w:rsidP="00EA3E1A">
      <w:pPr>
        <w:rPr>
          <w:i/>
          <w:iCs/>
          <w:sz w:val="8"/>
          <w:szCs w:val="8"/>
        </w:rPr>
      </w:pPr>
      <w:r w:rsidRPr="006E6127">
        <w:rPr>
          <w:i/>
          <w:iCs/>
          <w:sz w:val="8"/>
          <w:szCs w:val="8"/>
        </w:rPr>
        <w:t>B. Equity and Agency Policymaking</w:t>
      </w:r>
    </w:p>
    <w:p w14:paraId="2B292360" w14:textId="77777777" w:rsidR="00EA3E1A" w:rsidRPr="006E6127" w:rsidRDefault="00EA3E1A" w:rsidP="00EA3E1A">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643EDF8E" w14:textId="77777777" w:rsidR="00EA3E1A" w:rsidRPr="006E6127" w:rsidRDefault="00EA3E1A" w:rsidP="00EA3E1A">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B1347F1" w14:textId="77777777" w:rsidR="00EA3E1A" w:rsidRPr="006E6127" w:rsidRDefault="00EA3E1A" w:rsidP="00EA3E1A">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0DBBBDF9" w14:textId="77777777" w:rsidR="00EA3E1A" w:rsidRPr="006E6127" w:rsidRDefault="00EA3E1A" w:rsidP="00EA3E1A">
      <w:pPr>
        <w:rPr>
          <w:i/>
          <w:iCs/>
          <w:sz w:val="16"/>
        </w:rPr>
      </w:pPr>
      <w:r w:rsidRPr="006E6127">
        <w:rPr>
          <w:i/>
          <w:iCs/>
          <w:sz w:val="8"/>
          <w:szCs w:val="8"/>
        </w:rPr>
        <w:t>C. Administrative Burden and Service Delivery</w:t>
      </w:r>
    </w:p>
    <w:p w14:paraId="7673AFA1" w14:textId="77777777" w:rsidR="00EA3E1A" w:rsidRPr="006E6127" w:rsidRDefault="00EA3E1A" w:rsidP="00EA3E1A">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F2599D7" w14:textId="77777777" w:rsidR="00EA3E1A" w:rsidRPr="006E6127" w:rsidRDefault="00EA3E1A" w:rsidP="00EA3E1A">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708BAB96" w14:textId="77777777" w:rsidR="00EA3E1A" w:rsidRPr="006E6127" w:rsidRDefault="00EA3E1A" w:rsidP="00EA3E1A">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39429B92" w14:textId="77777777" w:rsidR="00EA3E1A" w:rsidRDefault="00EA3E1A" w:rsidP="00EA3E1A">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4B56F01A" w14:textId="77777777" w:rsidR="00EA3E1A" w:rsidRDefault="00EA3E1A" w:rsidP="00EA3E1A">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6145FAE6" w14:textId="77777777" w:rsidR="00EA3E1A" w:rsidRDefault="00EA3E1A" w:rsidP="00EA3E1A">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54B72125" w14:textId="77777777" w:rsidR="00EA3E1A" w:rsidRPr="00602049" w:rsidRDefault="00EA3E1A" w:rsidP="00EA3E1A">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107F6F3F" w14:textId="77777777" w:rsidR="00EA3E1A" w:rsidRPr="00602049" w:rsidRDefault="00EA3E1A" w:rsidP="00EA3E1A">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03DB7F75" w14:textId="77777777" w:rsidR="00EA3E1A" w:rsidRPr="00602049" w:rsidRDefault="00EA3E1A" w:rsidP="00EA3E1A">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16B56E7E" w14:textId="77777777" w:rsidR="00EA3E1A" w:rsidRPr="00602049" w:rsidRDefault="00EA3E1A" w:rsidP="00EA3E1A">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495C9A16" w14:textId="77777777" w:rsidR="00EA3E1A" w:rsidRPr="003F644C" w:rsidRDefault="00EA3E1A" w:rsidP="00EA3E1A">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0900E52" w14:textId="77777777" w:rsidR="00EA3E1A" w:rsidRPr="00602049" w:rsidRDefault="00EA3E1A" w:rsidP="00EA3E1A">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3182087A" w14:textId="77777777" w:rsidR="00EA3E1A" w:rsidRPr="00602049" w:rsidRDefault="00EA3E1A" w:rsidP="00EA3E1A">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648BFBFF" w14:textId="77777777" w:rsidR="00EA3E1A" w:rsidRPr="00602049" w:rsidRDefault="00EA3E1A" w:rsidP="00EA3E1A">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94F5C82" w14:textId="77777777" w:rsidR="00EA3E1A" w:rsidRPr="003F644C" w:rsidRDefault="00EA3E1A" w:rsidP="00EA3E1A">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249CDAEB" w14:textId="77777777" w:rsidR="00EA3E1A" w:rsidRPr="003F644C" w:rsidRDefault="00EA3E1A" w:rsidP="00EA3E1A">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30872E3B" w14:textId="77777777" w:rsidR="00EA3E1A" w:rsidRPr="003F644C" w:rsidRDefault="00EA3E1A" w:rsidP="00EA3E1A">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4D056480" w14:textId="77777777" w:rsidR="00EA3E1A" w:rsidRPr="003F644C" w:rsidRDefault="00EA3E1A" w:rsidP="00EA3E1A">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62ED5EE3" w14:textId="77777777" w:rsidR="00EA3E1A" w:rsidRPr="003F644C" w:rsidRDefault="00EA3E1A" w:rsidP="00EA3E1A">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475E02E1" w14:textId="77777777" w:rsidR="00EA3E1A" w:rsidRPr="00602049" w:rsidRDefault="00EA3E1A" w:rsidP="00EA3E1A">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CA15876" w14:textId="77777777" w:rsidR="00EA3E1A" w:rsidRPr="00602049" w:rsidRDefault="00EA3E1A" w:rsidP="00EA3E1A">
      <w:pPr>
        <w:rPr>
          <w:sz w:val="8"/>
          <w:szCs w:val="8"/>
        </w:rPr>
      </w:pPr>
      <w:r w:rsidRPr="00602049">
        <w:rPr>
          <w:sz w:val="8"/>
          <w:szCs w:val="8"/>
        </w:rPr>
        <w:t>[Figure omitted]</w:t>
      </w:r>
    </w:p>
    <w:p w14:paraId="54CBA831" w14:textId="77777777" w:rsidR="00EA3E1A" w:rsidRPr="00602049" w:rsidRDefault="00EA3E1A" w:rsidP="00EA3E1A">
      <w:pPr>
        <w:rPr>
          <w:sz w:val="8"/>
          <w:szCs w:val="8"/>
        </w:rPr>
      </w:pPr>
      <w:r w:rsidRPr="00602049">
        <w:rPr>
          <w:sz w:val="8"/>
          <w:szCs w:val="8"/>
        </w:rPr>
        <w:t>Methodology</w:t>
      </w:r>
    </w:p>
    <w:p w14:paraId="24004D46" w14:textId="77777777" w:rsidR="00EA3E1A" w:rsidRPr="00602049" w:rsidRDefault="00EA3E1A" w:rsidP="00EA3E1A">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3AA1385E" w14:textId="77777777" w:rsidR="00EA3E1A" w:rsidRPr="00602049" w:rsidRDefault="00EA3E1A" w:rsidP="00EA3E1A">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55FC41FE" w14:textId="77777777" w:rsidR="00EA3E1A" w:rsidRPr="00602049" w:rsidRDefault="00EA3E1A" w:rsidP="00EA3E1A">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97C90EE" w14:textId="77777777" w:rsidR="00EA3E1A" w:rsidRPr="00602049" w:rsidRDefault="00EA3E1A" w:rsidP="00EA3E1A">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4AD0C444" w14:textId="77777777" w:rsidR="00EA3E1A" w:rsidRPr="00602049" w:rsidRDefault="00EA3E1A" w:rsidP="00EA3E1A">
      <w:pPr>
        <w:rPr>
          <w:sz w:val="8"/>
          <w:szCs w:val="8"/>
        </w:rPr>
      </w:pPr>
      <w:r w:rsidRPr="00602049">
        <w:rPr>
          <w:sz w:val="8"/>
          <w:szCs w:val="8"/>
        </w:rPr>
        <w:t>[Figure omitted]</w:t>
      </w:r>
    </w:p>
    <w:p w14:paraId="46063B52" w14:textId="77777777" w:rsidR="00EA3E1A" w:rsidRPr="00602049" w:rsidRDefault="00EA3E1A" w:rsidP="00EA3E1A">
      <w:pPr>
        <w:rPr>
          <w:sz w:val="16"/>
        </w:rPr>
      </w:pPr>
      <w:r w:rsidRPr="00602049">
        <w:rPr>
          <w:sz w:val="8"/>
          <w:szCs w:val="8"/>
        </w:rPr>
        <w:t>Pillar I: Quality of Governance</w:t>
      </w:r>
    </w:p>
    <w:p w14:paraId="781E91BA" w14:textId="77777777" w:rsidR="00EA3E1A" w:rsidRPr="00602049" w:rsidRDefault="00EA3E1A" w:rsidP="00EA3E1A">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47C97DB6" w14:textId="77777777" w:rsidR="00EA3E1A" w:rsidRPr="00602049" w:rsidRDefault="00EA3E1A" w:rsidP="00EA3E1A">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17E89399" w14:textId="77777777" w:rsidR="00EA3E1A" w:rsidRDefault="00EA3E1A" w:rsidP="00EA3E1A">
      <w:pPr>
        <w:pStyle w:val="Heading4"/>
      </w:pPr>
      <w:r>
        <w:t xml:space="preserve">Particularly, it </w:t>
      </w:r>
      <w:r w:rsidRPr="00DF14AF">
        <w:rPr>
          <w:u w:val="single"/>
        </w:rPr>
        <w:t>alleviates</w:t>
      </w:r>
      <w:r>
        <w:t xml:space="preserve"> the </w:t>
      </w:r>
      <w:r w:rsidRPr="00DF14AF">
        <w:rPr>
          <w:u w:val="single"/>
        </w:rPr>
        <w:t>aging crisis</w:t>
      </w:r>
      <w:r>
        <w:t xml:space="preserve">. </w:t>
      </w:r>
    </w:p>
    <w:p w14:paraId="50731E50" w14:textId="77777777" w:rsidR="00EA3E1A" w:rsidRPr="00DF14AF" w:rsidRDefault="00EA3E1A" w:rsidP="00EA3E1A">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6B5EB2B5" w14:textId="77777777" w:rsidR="00EA3E1A" w:rsidRPr="00633AD2" w:rsidRDefault="00EA3E1A" w:rsidP="00EA3E1A">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2AFACD2E" w14:textId="77777777" w:rsidR="00EA3E1A" w:rsidRDefault="00EA3E1A" w:rsidP="00EA3E1A">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729E281D" w14:textId="77777777" w:rsidR="00EA3E1A" w:rsidRDefault="00EA3E1A" w:rsidP="00EA3E1A">
      <w:pPr>
        <w:pStyle w:val="Heading4"/>
      </w:pPr>
      <w:r w:rsidRPr="00711BA0">
        <w:rPr>
          <w:u w:val="single"/>
        </w:rPr>
        <w:t>Uncontrolled</w:t>
      </w:r>
      <w:r>
        <w:t xml:space="preserve"> ageing causes </w:t>
      </w:r>
      <w:r w:rsidRPr="00711BA0">
        <w:rPr>
          <w:u w:val="single"/>
        </w:rPr>
        <w:t>extinction</w:t>
      </w:r>
      <w:r>
        <w:t>.</w:t>
      </w:r>
    </w:p>
    <w:p w14:paraId="3875C889" w14:textId="77777777" w:rsidR="00EA3E1A" w:rsidRDefault="00EA3E1A" w:rsidP="00EA3E1A">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199B0E1B" w14:textId="77777777" w:rsidR="00EA3E1A" w:rsidRPr="00711BA0" w:rsidRDefault="00EA3E1A" w:rsidP="00EA3E1A">
      <w:pPr>
        <w:rPr>
          <w:sz w:val="16"/>
        </w:rPr>
      </w:pPr>
      <w:r w:rsidRPr="00711BA0">
        <w:rPr>
          <w:sz w:val="16"/>
        </w:rPr>
        <w:t xml:space="preserve">2.5 </w:t>
      </w:r>
      <w:r w:rsidRPr="00DE535E">
        <w:rPr>
          <w:rStyle w:val="Emphasis"/>
        </w:rPr>
        <w:t>Super-ageing societies</w:t>
      </w:r>
    </w:p>
    <w:p w14:paraId="6C78EF95" w14:textId="77777777" w:rsidR="00EA3E1A" w:rsidRPr="00711BA0" w:rsidRDefault="00EA3E1A" w:rsidP="00EA3E1A">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768C15CC" w14:textId="77777777" w:rsidR="00EA3E1A" w:rsidRPr="00711BA0" w:rsidRDefault="00EA3E1A" w:rsidP="00EA3E1A">
      <w:pPr>
        <w:rPr>
          <w:sz w:val="16"/>
        </w:rPr>
      </w:pPr>
      <w:r w:rsidRPr="00711BA0">
        <w:rPr>
          <w:sz w:val="16"/>
        </w:rPr>
        <w:t>[Figure omitted]</w:t>
      </w:r>
    </w:p>
    <w:p w14:paraId="772D17E3" w14:textId="77777777" w:rsidR="00EA3E1A" w:rsidRPr="00711BA0" w:rsidRDefault="00EA3E1A" w:rsidP="00EA3E1A">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17FA4525" w14:textId="77777777" w:rsidR="00EA3E1A" w:rsidRPr="00711BA0" w:rsidRDefault="00EA3E1A" w:rsidP="00EA3E1A">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773B62A5" w14:textId="77777777" w:rsidR="00EA3E1A" w:rsidRPr="00711BA0" w:rsidRDefault="00EA3E1A" w:rsidP="00EA3E1A">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C445BB6" w14:textId="77777777" w:rsidR="00EA3E1A" w:rsidRPr="00711BA0" w:rsidRDefault="00EA3E1A" w:rsidP="00EA3E1A">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257F340E" w14:textId="77777777" w:rsidR="00EA3E1A" w:rsidRPr="00711BA0" w:rsidRDefault="00EA3E1A" w:rsidP="00EA3E1A">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1BFCB5E2" w14:textId="77777777" w:rsidR="00EA3E1A" w:rsidRPr="00711BA0" w:rsidRDefault="00EA3E1A" w:rsidP="00EA3E1A">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48DA6CCD" w14:textId="77777777" w:rsidR="00EA3E1A" w:rsidRPr="00711BA0" w:rsidRDefault="00EA3E1A" w:rsidP="00EA3E1A">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E8CDC2B" w14:textId="77777777" w:rsidR="00EA3E1A" w:rsidRPr="00711BA0" w:rsidRDefault="00EA3E1A" w:rsidP="00EA3E1A">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7CE76CCE" w14:textId="77777777" w:rsidR="00EA3E1A" w:rsidRPr="00711BA0" w:rsidRDefault="00EA3E1A" w:rsidP="00EA3E1A">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55461F88" w14:textId="77777777" w:rsidR="00EA3E1A" w:rsidRPr="00711BA0" w:rsidRDefault="00EA3E1A" w:rsidP="00EA3E1A">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E34989E" w14:textId="77777777" w:rsidR="00EA3E1A" w:rsidRPr="00711BA0" w:rsidRDefault="00EA3E1A" w:rsidP="00EA3E1A">
      <w:pPr>
        <w:rPr>
          <w:sz w:val="8"/>
          <w:szCs w:val="8"/>
        </w:rPr>
      </w:pPr>
      <w:r w:rsidRPr="00711BA0">
        <w:rPr>
          <w:sz w:val="8"/>
          <w:szCs w:val="8"/>
        </w:rPr>
        <w:t>Pension crises</w:t>
      </w:r>
    </w:p>
    <w:p w14:paraId="42CFDB09" w14:textId="77777777" w:rsidR="00EA3E1A" w:rsidRPr="00711BA0" w:rsidRDefault="00EA3E1A" w:rsidP="00EA3E1A">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3B12C8DA" w14:textId="77777777" w:rsidR="00EA3E1A" w:rsidRPr="00711BA0" w:rsidRDefault="00EA3E1A" w:rsidP="00EA3E1A">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5AB03234" w14:textId="77777777" w:rsidR="00EA3E1A" w:rsidRPr="00711BA0" w:rsidRDefault="00EA3E1A" w:rsidP="00EA3E1A">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3482DB05" w14:textId="77777777" w:rsidR="00EA3E1A" w:rsidRPr="00711BA0" w:rsidRDefault="00EA3E1A" w:rsidP="00EA3E1A">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1B191866" w14:textId="77777777" w:rsidR="00EA3E1A" w:rsidRPr="00711BA0" w:rsidRDefault="00EA3E1A" w:rsidP="00EA3E1A">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CC9C2C5" w14:textId="77777777" w:rsidR="00EA3E1A" w:rsidRPr="00711BA0" w:rsidRDefault="00EA3E1A" w:rsidP="00EA3E1A">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5341BE81" w14:textId="77777777" w:rsidR="00EA3E1A" w:rsidRPr="00711BA0" w:rsidRDefault="00EA3E1A" w:rsidP="00EA3E1A">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1C364AE2" w14:textId="77777777" w:rsidR="00EA3E1A" w:rsidRPr="00711BA0" w:rsidRDefault="00EA3E1A" w:rsidP="00EA3E1A">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69E388C8" w14:textId="77777777" w:rsidR="00EA3E1A" w:rsidRPr="00711BA0" w:rsidRDefault="00EA3E1A" w:rsidP="00EA3E1A">
      <w:pPr>
        <w:rPr>
          <w:sz w:val="8"/>
          <w:szCs w:val="8"/>
        </w:rPr>
      </w:pPr>
      <w:r w:rsidRPr="00711BA0">
        <w:rPr>
          <w:sz w:val="8"/>
          <w:szCs w:val="8"/>
        </w:rPr>
        <w:t>Long-term care crunch</w:t>
      </w:r>
    </w:p>
    <w:p w14:paraId="590341D6" w14:textId="77777777" w:rsidR="00EA3E1A" w:rsidRPr="00711BA0" w:rsidRDefault="00EA3E1A" w:rsidP="00EA3E1A">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6D019F22" w14:textId="77777777" w:rsidR="00EA3E1A" w:rsidRPr="00711BA0" w:rsidRDefault="00EA3E1A" w:rsidP="00EA3E1A">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242C6DF" w14:textId="77777777" w:rsidR="00EA3E1A" w:rsidRPr="00711BA0" w:rsidRDefault="00EA3E1A" w:rsidP="00EA3E1A">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06D44C08" w14:textId="77777777" w:rsidR="00EA3E1A" w:rsidRPr="00711BA0" w:rsidRDefault="00EA3E1A" w:rsidP="00EA3E1A">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9757B7E" w14:textId="77777777" w:rsidR="00EA3E1A" w:rsidRPr="00711BA0" w:rsidRDefault="00EA3E1A" w:rsidP="00EA3E1A">
      <w:pPr>
        <w:rPr>
          <w:sz w:val="8"/>
          <w:szCs w:val="8"/>
        </w:rPr>
      </w:pPr>
      <w:r w:rsidRPr="00711BA0">
        <w:rPr>
          <w:sz w:val="8"/>
          <w:szCs w:val="8"/>
        </w:rPr>
        <w:t xml:space="preserve">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4B0F472C" w14:textId="77777777" w:rsidR="00EA3E1A" w:rsidRPr="00711BA0" w:rsidRDefault="00EA3E1A" w:rsidP="00EA3E1A">
      <w:pPr>
        <w:rPr>
          <w:sz w:val="16"/>
        </w:rPr>
      </w:pPr>
      <w:r w:rsidRPr="00711BA0">
        <w:rPr>
          <w:sz w:val="8"/>
          <w:szCs w:val="8"/>
        </w:rPr>
        <w:t>Super-ageing societies of the future</w:t>
      </w:r>
    </w:p>
    <w:p w14:paraId="242A37E1" w14:textId="77777777" w:rsidR="00EA3E1A" w:rsidRPr="00711BA0" w:rsidRDefault="00EA3E1A" w:rsidP="00EA3E1A">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labour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02AE84DD" w14:textId="77777777" w:rsidR="00EA3E1A" w:rsidRPr="00711BA0" w:rsidRDefault="00EA3E1A" w:rsidP="00EA3E1A">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C2BC8C1" w14:textId="77777777" w:rsidR="00EA3E1A" w:rsidRPr="00711BA0" w:rsidRDefault="00EA3E1A" w:rsidP="00EA3E1A">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36C19658" w14:textId="77777777" w:rsidR="00EA3E1A" w:rsidRPr="00711BA0" w:rsidRDefault="00EA3E1A" w:rsidP="00EA3E1A">
      <w:pPr>
        <w:rPr>
          <w:sz w:val="12"/>
          <w:szCs w:val="12"/>
        </w:rPr>
      </w:pPr>
      <w:r w:rsidRPr="00711BA0">
        <w:rPr>
          <w:sz w:val="12"/>
          <w:szCs w:val="12"/>
        </w:rPr>
        <w:t>Actions for today</w:t>
      </w:r>
    </w:p>
    <w:p w14:paraId="3BB16C89" w14:textId="77777777" w:rsidR="00EA3E1A" w:rsidRPr="00711BA0" w:rsidRDefault="00EA3E1A" w:rsidP="00EA3E1A">
      <w:pPr>
        <w:rPr>
          <w:sz w:val="12"/>
          <w:szCs w:val="12"/>
        </w:rPr>
      </w:pPr>
      <w:r w:rsidRPr="00711BA0">
        <w:rPr>
          <w:sz w:val="12"/>
          <w:szCs w:val="12"/>
        </w:rPr>
        <w:t>A. Further encourage flexible work policies</w:t>
      </w:r>
    </w:p>
    <w:p w14:paraId="209D90F3" w14:textId="77777777" w:rsidR="00EA3E1A" w:rsidRPr="00711BA0" w:rsidRDefault="00EA3E1A" w:rsidP="00EA3E1A">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57CE7133" w14:textId="77777777" w:rsidR="00EA3E1A" w:rsidRPr="00711BA0" w:rsidRDefault="00EA3E1A" w:rsidP="00EA3E1A">
      <w:pPr>
        <w:rPr>
          <w:sz w:val="12"/>
          <w:szCs w:val="12"/>
        </w:rPr>
      </w:pPr>
      <w:r w:rsidRPr="00711BA0">
        <w:rPr>
          <w:sz w:val="12"/>
          <w:szCs w:val="12"/>
        </w:rPr>
        <w:t>B. Campaign to improve pre-retirement health choices</w:t>
      </w:r>
    </w:p>
    <w:p w14:paraId="25D990D7" w14:textId="77777777" w:rsidR="00EA3E1A" w:rsidRPr="00711BA0" w:rsidRDefault="00EA3E1A" w:rsidP="00EA3E1A">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26963D62" w14:textId="77777777" w:rsidR="00EA3E1A" w:rsidRPr="00711BA0" w:rsidRDefault="00EA3E1A" w:rsidP="00EA3E1A">
      <w:pPr>
        <w:rPr>
          <w:sz w:val="12"/>
          <w:szCs w:val="12"/>
        </w:rPr>
      </w:pPr>
      <w:r w:rsidRPr="00711BA0">
        <w:rPr>
          <w:sz w:val="12"/>
          <w:szCs w:val="12"/>
        </w:rPr>
        <w:t>[Figure omitted]</w:t>
      </w:r>
    </w:p>
    <w:p w14:paraId="6CBD91B2" w14:textId="77777777" w:rsidR="00EA3E1A" w:rsidRPr="00711BA0" w:rsidRDefault="00EA3E1A" w:rsidP="00EA3E1A">
      <w:pPr>
        <w:rPr>
          <w:sz w:val="12"/>
          <w:szCs w:val="12"/>
        </w:rPr>
      </w:pPr>
      <w:r w:rsidRPr="00711BA0">
        <w:rPr>
          <w:sz w:val="12"/>
          <w:szCs w:val="12"/>
        </w:rPr>
        <w:t>C. Proactively build social cohesion across generations</w:t>
      </w:r>
    </w:p>
    <w:p w14:paraId="3F8B433D" w14:textId="77777777" w:rsidR="00EA3E1A" w:rsidRPr="00711BA0" w:rsidRDefault="00EA3E1A" w:rsidP="00EA3E1A">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5C9F5273" w14:textId="77777777" w:rsidR="00EA3E1A" w:rsidRPr="00711BA0" w:rsidRDefault="00EA3E1A" w:rsidP="00EA3E1A">
      <w:pPr>
        <w:rPr>
          <w:sz w:val="16"/>
        </w:rPr>
      </w:pPr>
      <w:r w:rsidRPr="00711BA0">
        <w:rPr>
          <w:sz w:val="12"/>
          <w:szCs w:val="12"/>
        </w:rPr>
        <w:t>2.6 Looking back: 20 years of the Global Risks Report</w:t>
      </w:r>
    </w:p>
    <w:p w14:paraId="672AF711" w14:textId="77777777" w:rsidR="00EA3E1A" w:rsidRPr="00711BA0" w:rsidRDefault="00EA3E1A" w:rsidP="00EA3E1A">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76553997" w14:textId="77777777" w:rsidR="00EA3E1A" w:rsidRPr="00711BA0" w:rsidRDefault="00EA3E1A" w:rsidP="00EA3E1A">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3E8F3DB5" w14:textId="77777777" w:rsidR="00EA3E1A" w:rsidRPr="00711BA0" w:rsidRDefault="00EA3E1A" w:rsidP="00EA3E1A">
      <w:pPr>
        <w:rPr>
          <w:sz w:val="16"/>
        </w:rPr>
      </w:pPr>
      <w:r w:rsidRPr="00711BA0">
        <w:rPr>
          <w:sz w:val="16"/>
        </w:rPr>
        <w:t>Key trends in risk perceptions</w:t>
      </w:r>
    </w:p>
    <w:p w14:paraId="183F1928" w14:textId="77777777" w:rsidR="00EA3E1A" w:rsidRPr="00711BA0" w:rsidRDefault="00EA3E1A" w:rsidP="00EA3E1A">
      <w:pPr>
        <w:rPr>
          <w:sz w:val="16"/>
        </w:rPr>
      </w:pPr>
      <w:r w:rsidRPr="00711BA0">
        <w:rPr>
          <w:sz w:val="16"/>
        </w:rPr>
        <w:t>Environmental risks have consistently topped the 10-year ranking</w:t>
      </w:r>
    </w:p>
    <w:p w14:paraId="47B4C32F" w14:textId="77777777" w:rsidR="00EA3E1A" w:rsidRPr="00711BA0" w:rsidRDefault="00EA3E1A" w:rsidP="00EA3E1A">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CB0CFFE" w14:textId="77777777" w:rsidR="00EA3E1A" w:rsidRPr="00711BA0" w:rsidRDefault="00EA3E1A" w:rsidP="00EA3E1A">
      <w:pPr>
        <w:rPr>
          <w:sz w:val="16"/>
        </w:rPr>
      </w:pPr>
      <w:r w:rsidRPr="00711BA0">
        <w:rPr>
          <w:sz w:val="16"/>
        </w:rPr>
        <w:t>[Figures omitted]</w:t>
      </w:r>
    </w:p>
    <w:p w14:paraId="26282F06" w14:textId="77777777" w:rsidR="00EA3E1A" w:rsidRPr="00711BA0" w:rsidRDefault="00EA3E1A" w:rsidP="00EA3E1A">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6EA0B44C" w14:textId="77777777" w:rsidR="00EA3E1A" w:rsidRPr="00711BA0" w:rsidRDefault="00EA3E1A" w:rsidP="00EA3E1A">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631AD84" w14:textId="77777777" w:rsidR="00EA3E1A" w:rsidRPr="00711BA0" w:rsidRDefault="00EA3E1A" w:rsidP="00EA3E1A">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5ADA55A0" w14:textId="77777777" w:rsidR="00EA3E1A" w:rsidRPr="00711BA0" w:rsidRDefault="00EA3E1A" w:rsidP="00EA3E1A">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513CF91" w14:textId="77777777" w:rsidR="00EA3E1A" w:rsidRPr="00711BA0" w:rsidRDefault="00EA3E1A" w:rsidP="00EA3E1A">
      <w:pPr>
        <w:rPr>
          <w:sz w:val="16"/>
        </w:rPr>
      </w:pPr>
      <w:r w:rsidRPr="00711BA0">
        <w:rPr>
          <w:sz w:val="16"/>
        </w:rPr>
        <w:t>Perennial worries about conflict</w:t>
      </w:r>
    </w:p>
    <w:p w14:paraId="640EAB7D" w14:textId="77777777" w:rsidR="00EA3E1A" w:rsidRPr="00711BA0" w:rsidRDefault="00EA3E1A" w:rsidP="00EA3E1A">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21D5D4FF" w14:textId="77777777" w:rsidR="00EA3E1A" w:rsidRPr="00711BA0" w:rsidRDefault="00EA3E1A" w:rsidP="00EA3E1A">
      <w:pPr>
        <w:rPr>
          <w:sz w:val="16"/>
        </w:rPr>
      </w:pPr>
      <w:r w:rsidRPr="00711BA0">
        <w:rPr>
          <w:sz w:val="16"/>
        </w:rPr>
        <w:t>[Figure omitted]</w:t>
      </w:r>
    </w:p>
    <w:p w14:paraId="2358F469" w14:textId="77777777" w:rsidR="00EA3E1A" w:rsidRPr="00711BA0" w:rsidRDefault="00EA3E1A" w:rsidP="00EA3E1A">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6A51558" w14:textId="77777777" w:rsidR="00EA3E1A" w:rsidRPr="00711BA0" w:rsidRDefault="00EA3E1A" w:rsidP="00EA3E1A">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2630A976" w14:textId="77777777" w:rsidR="00EA3E1A" w:rsidRDefault="00EA3E1A" w:rsidP="00EA3E1A">
      <w:pPr>
        <w:pStyle w:val="Heading4"/>
      </w:pPr>
      <w:r>
        <w:t xml:space="preserve">The US is </w:t>
      </w:r>
      <w:r w:rsidRPr="00E60CC6">
        <w:rPr>
          <w:u w:val="single"/>
        </w:rPr>
        <w:t>key</w:t>
      </w:r>
      <w:r>
        <w:t xml:space="preserve"> to </w:t>
      </w:r>
      <w:r w:rsidRPr="00E60CC6">
        <w:rPr>
          <w:u w:val="single"/>
        </w:rPr>
        <w:t>global</w:t>
      </w:r>
      <w:r>
        <w:t xml:space="preserve"> ageing.</w:t>
      </w:r>
    </w:p>
    <w:p w14:paraId="33E1DB33" w14:textId="77777777" w:rsidR="00EA3E1A" w:rsidRDefault="00EA3E1A" w:rsidP="00EA3E1A">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7AA30A5E" w14:textId="77777777" w:rsidR="00EA3E1A" w:rsidRPr="00F91C68" w:rsidRDefault="00EA3E1A" w:rsidP="00EA3E1A">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5BD1A5FE" w14:textId="77777777" w:rsidR="00EA3E1A" w:rsidRPr="00F91C68" w:rsidRDefault="00EA3E1A" w:rsidP="00EA3E1A">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14D9E60E" w14:textId="77777777" w:rsidR="00EA3E1A" w:rsidRPr="00F91C68" w:rsidRDefault="00EA3E1A" w:rsidP="00EA3E1A">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065B6654" w14:textId="77777777" w:rsidR="00EA3E1A" w:rsidRPr="00F91C68" w:rsidRDefault="00EA3E1A" w:rsidP="00EA3E1A">
      <w:pPr>
        <w:rPr>
          <w:sz w:val="16"/>
        </w:rPr>
      </w:pPr>
      <w:r w:rsidRPr="00F91C68">
        <w:rPr>
          <w:sz w:val="16"/>
        </w:rPr>
        <w:t>Solutions Needed in Three Key Areas</w:t>
      </w:r>
    </w:p>
    <w:p w14:paraId="7B7163AD" w14:textId="77777777" w:rsidR="00EA3E1A" w:rsidRPr="00F91C68" w:rsidRDefault="00EA3E1A" w:rsidP="00EA3E1A">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4809E8C5" w14:textId="77777777" w:rsidR="00EA3E1A" w:rsidRPr="00711BA0" w:rsidRDefault="00EA3E1A" w:rsidP="00EA3E1A">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3F33B03F" w14:textId="77777777" w:rsidR="00EA3E1A" w:rsidRDefault="00EA3E1A" w:rsidP="00EA3E1A">
      <w:pPr>
        <w:pStyle w:val="Heading4"/>
      </w:pPr>
      <w:r>
        <w:t xml:space="preserve">The plan </w:t>
      </w:r>
      <w:r w:rsidRPr="00703CD1">
        <w:rPr>
          <w:u w:val="single"/>
        </w:rPr>
        <w:t>solves</w:t>
      </w:r>
      <w:r>
        <w:t>:</w:t>
      </w:r>
    </w:p>
    <w:p w14:paraId="3CFD4331" w14:textId="77777777" w:rsidR="00EA3E1A" w:rsidRPr="00703CD1" w:rsidRDefault="00EA3E1A" w:rsidP="00EA3E1A">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5B0794A1" w14:textId="77777777" w:rsidR="00EA3E1A" w:rsidRDefault="00EA3E1A" w:rsidP="00EA3E1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CDDB88F" w14:textId="77777777" w:rsidR="00EA3E1A" w:rsidRPr="00467B2F" w:rsidRDefault="00EA3E1A" w:rsidP="00EA3E1A">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70FE1825" w14:textId="77777777" w:rsidR="00EA3E1A" w:rsidRPr="00467B2F" w:rsidRDefault="00EA3E1A" w:rsidP="00EA3E1A">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EF1273F" w14:textId="77777777" w:rsidR="00EA3E1A" w:rsidRPr="00467B2F" w:rsidRDefault="00EA3E1A" w:rsidP="00EA3E1A">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647B73A0" w14:textId="77777777" w:rsidR="00EA3E1A" w:rsidRPr="00467B2F" w:rsidRDefault="00EA3E1A" w:rsidP="00EA3E1A">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6F0FB5DC" w14:textId="77777777" w:rsidR="00EA3E1A" w:rsidRPr="00467B2F" w:rsidRDefault="00EA3E1A" w:rsidP="00EA3E1A">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8C0B8F9" w14:textId="77777777" w:rsidR="00EA3E1A" w:rsidRPr="00467B2F" w:rsidRDefault="00EA3E1A" w:rsidP="00EA3E1A">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248512A2" w14:textId="77777777" w:rsidR="00EA3E1A" w:rsidRPr="00467B2F" w:rsidRDefault="00EA3E1A" w:rsidP="00EA3E1A">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0289317" w14:textId="77777777" w:rsidR="00EA3E1A" w:rsidRPr="00467B2F" w:rsidRDefault="00EA3E1A" w:rsidP="00EA3E1A">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F9FA2B6" w14:textId="77777777" w:rsidR="00EA3E1A" w:rsidRPr="00467B2F" w:rsidRDefault="00EA3E1A" w:rsidP="00EA3E1A">
      <w:pPr>
        <w:rPr>
          <w:sz w:val="8"/>
          <w:szCs w:val="8"/>
        </w:rPr>
      </w:pPr>
      <w:r w:rsidRPr="00467B2F">
        <w:rPr>
          <w:sz w:val="8"/>
          <w:szCs w:val="8"/>
        </w:rPr>
        <w:t>Competitive and Non-Competitive Schedules and the Evolution of Removal Standard for Federal Service</w:t>
      </w:r>
    </w:p>
    <w:p w14:paraId="3A31F34A" w14:textId="77777777" w:rsidR="00EA3E1A" w:rsidRPr="00467B2F" w:rsidRDefault="00EA3E1A" w:rsidP="00EA3E1A">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94F2930" w14:textId="77777777" w:rsidR="00EA3E1A" w:rsidRPr="00467B2F" w:rsidRDefault="00EA3E1A" w:rsidP="00EA3E1A">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CEBDEF7" w14:textId="77777777" w:rsidR="00EA3E1A" w:rsidRPr="00467B2F" w:rsidRDefault="00EA3E1A" w:rsidP="00EA3E1A">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FD5A356" w14:textId="77777777" w:rsidR="00EA3E1A" w:rsidRPr="00467B2F" w:rsidRDefault="00EA3E1A" w:rsidP="00EA3E1A">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1E812E1" w14:textId="77777777" w:rsidR="00EA3E1A" w:rsidRPr="00467B2F" w:rsidRDefault="00EA3E1A" w:rsidP="00EA3E1A">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F290625" w14:textId="77777777" w:rsidR="00EA3E1A" w:rsidRPr="00467B2F" w:rsidRDefault="00EA3E1A" w:rsidP="00EA3E1A">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3DDB36D" w14:textId="77777777" w:rsidR="00EA3E1A" w:rsidRPr="00467B2F" w:rsidRDefault="00EA3E1A" w:rsidP="00EA3E1A">
      <w:pPr>
        <w:rPr>
          <w:sz w:val="8"/>
          <w:szCs w:val="8"/>
        </w:rPr>
      </w:pPr>
      <w:r w:rsidRPr="00467B2F">
        <w:rPr>
          <w:sz w:val="8"/>
          <w:szCs w:val="8"/>
        </w:rPr>
        <w:t>The Procedural Due Process Revolution and Federal Civil Service Employees</w:t>
      </w:r>
    </w:p>
    <w:p w14:paraId="2B392B59" w14:textId="77777777" w:rsidR="00EA3E1A" w:rsidRPr="00467B2F" w:rsidRDefault="00EA3E1A" w:rsidP="00EA3E1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4B40CB80" w14:textId="77777777" w:rsidR="00EA3E1A" w:rsidRPr="00467B2F" w:rsidRDefault="00EA3E1A" w:rsidP="00EA3E1A">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FCBC2FF" w14:textId="77777777" w:rsidR="00EA3E1A" w:rsidRPr="00467B2F" w:rsidRDefault="00EA3E1A" w:rsidP="00EA3E1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7046DC8" w14:textId="77777777" w:rsidR="00EA3E1A" w:rsidRPr="00467B2F" w:rsidRDefault="00EA3E1A" w:rsidP="00EA3E1A">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FF44D87" w14:textId="77777777" w:rsidR="00EA3E1A" w:rsidRPr="00467B2F" w:rsidRDefault="00EA3E1A" w:rsidP="00EA3E1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A4EEC89" w14:textId="77777777" w:rsidR="00EA3E1A" w:rsidRPr="00467B2F" w:rsidRDefault="00EA3E1A" w:rsidP="00EA3E1A">
      <w:pPr>
        <w:rPr>
          <w:sz w:val="12"/>
          <w:szCs w:val="12"/>
        </w:rPr>
      </w:pPr>
      <w:r w:rsidRPr="00467B2F">
        <w:rPr>
          <w:sz w:val="12"/>
          <w:szCs w:val="12"/>
        </w:rPr>
        <w:t>President Trump’s Declaration of War Against the Competitive Federal Schedule</w:t>
      </w:r>
    </w:p>
    <w:p w14:paraId="40D54253" w14:textId="77777777" w:rsidR="00EA3E1A" w:rsidRPr="00467B2F" w:rsidRDefault="00EA3E1A" w:rsidP="00EA3E1A">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05E3C0C" w14:textId="77777777" w:rsidR="00EA3E1A" w:rsidRPr="00467B2F" w:rsidRDefault="00EA3E1A" w:rsidP="00EA3E1A">
      <w:pPr>
        <w:rPr>
          <w:sz w:val="16"/>
        </w:rPr>
      </w:pPr>
      <w:r w:rsidRPr="00467B2F">
        <w:rPr>
          <w:sz w:val="12"/>
          <w:szCs w:val="12"/>
        </w:rPr>
        <w:t>The Policy/Career Schedule and Judicial Oversight Unitary Executive Branch Theory</w:t>
      </w:r>
    </w:p>
    <w:p w14:paraId="4A3286A7" w14:textId="77777777" w:rsidR="00EA3E1A" w:rsidRPr="00467B2F" w:rsidRDefault="00EA3E1A" w:rsidP="00EA3E1A">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F649CE6" w14:textId="77777777" w:rsidR="00EA3E1A" w:rsidRPr="00467B2F" w:rsidRDefault="00EA3E1A" w:rsidP="00EA3E1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21E3CA12" w14:textId="77777777" w:rsidR="00EA3E1A" w:rsidRDefault="00EA3E1A" w:rsidP="00EA3E1A">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ACBD5F4" w14:textId="77777777" w:rsidR="00EA3E1A" w:rsidRDefault="00EA3E1A" w:rsidP="00EA3E1A">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38DBBB12" w14:textId="77777777" w:rsidR="00EA3E1A" w:rsidRDefault="00EA3E1A" w:rsidP="00EA3E1A">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60A47BAD" w14:textId="77777777" w:rsidR="00EA3E1A" w:rsidRPr="00C70FF8" w:rsidRDefault="00EA3E1A" w:rsidP="00EA3E1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21298965" w14:textId="77777777" w:rsidR="00EA3E1A" w:rsidRPr="00C70FF8" w:rsidRDefault="00EA3E1A" w:rsidP="00EA3E1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5188B099" w14:textId="77777777" w:rsidR="00EA3E1A" w:rsidRPr="00C70FF8" w:rsidRDefault="00EA3E1A" w:rsidP="00EA3E1A">
      <w:pPr>
        <w:rPr>
          <w:i/>
          <w:iCs/>
          <w:sz w:val="16"/>
        </w:rPr>
      </w:pPr>
      <w:r w:rsidRPr="00C70FF8">
        <w:rPr>
          <w:i/>
          <w:iCs/>
          <w:sz w:val="16"/>
        </w:rPr>
        <w:t>A. Reinforcing Public Participation and Administrative Substantiation</w:t>
      </w:r>
    </w:p>
    <w:p w14:paraId="03EBAD4F" w14:textId="77777777" w:rsidR="00EA3E1A" w:rsidRPr="00C70FF8" w:rsidRDefault="00EA3E1A" w:rsidP="00EA3E1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3646D5F" w14:textId="77777777" w:rsidR="00EA3E1A" w:rsidRPr="00C70FF8" w:rsidRDefault="00EA3E1A" w:rsidP="00EA3E1A">
      <w:pPr>
        <w:rPr>
          <w:sz w:val="16"/>
        </w:rPr>
      </w:pPr>
      <w:r w:rsidRPr="00C70FF8">
        <w:rPr>
          <w:sz w:val="16"/>
        </w:rPr>
        <w:t>1. Preserving APA Notice-and-Comment</w:t>
      </w:r>
    </w:p>
    <w:p w14:paraId="3EC4756E" w14:textId="77777777" w:rsidR="00EA3E1A" w:rsidRPr="00C70FF8" w:rsidRDefault="00EA3E1A" w:rsidP="00EA3E1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1D9E557" w14:textId="77777777" w:rsidR="00EA3E1A" w:rsidRPr="00C70FF8" w:rsidRDefault="00EA3E1A" w:rsidP="00EA3E1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F3FEF0D" w14:textId="77777777" w:rsidR="00EA3E1A" w:rsidRPr="00C70FF8" w:rsidRDefault="00EA3E1A" w:rsidP="00EA3E1A">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2C2CBA0" w14:textId="77777777" w:rsidR="00EA3E1A" w:rsidRPr="00C70FF8" w:rsidRDefault="00EA3E1A" w:rsidP="00EA3E1A">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060A5D05" w14:textId="77777777" w:rsidR="00EA3E1A" w:rsidRPr="00C70FF8" w:rsidRDefault="00EA3E1A" w:rsidP="00EA3E1A">
      <w:pPr>
        <w:rPr>
          <w:sz w:val="8"/>
          <w:szCs w:val="8"/>
        </w:rPr>
      </w:pPr>
      <w:r w:rsidRPr="00C70FF8">
        <w:rPr>
          <w:sz w:val="8"/>
          <w:szCs w:val="8"/>
        </w:rPr>
        <w:t>Courts should also be certain to apply any other relevant statutory procedural requirements that reinforce the use of notice-and-comment procedures. 26 1</w:t>
      </w:r>
    </w:p>
    <w:p w14:paraId="569F3C85" w14:textId="77777777" w:rsidR="00EA3E1A" w:rsidRPr="00C70FF8" w:rsidRDefault="00EA3E1A" w:rsidP="00EA3E1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5E19187" w14:textId="77777777" w:rsidR="00EA3E1A" w:rsidRPr="00C70FF8" w:rsidRDefault="00EA3E1A" w:rsidP="00EA3E1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2998CABA" w14:textId="77777777" w:rsidR="00EA3E1A" w:rsidRPr="00C70FF8" w:rsidRDefault="00EA3E1A" w:rsidP="00EA3E1A">
      <w:pPr>
        <w:rPr>
          <w:sz w:val="8"/>
          <w:szCs w:val="8"/>
        </w:rPr>
      </w:pPr>
      <w:r w:rsidRPr="00C70FF8">
        <w:rPr>
          <w:sz w:val="8"/>
          <w:szCs w:val="8"/>
        </w:rPr>
        <w:t>2. Disaggregating Agencies from the President</w:t>
      </w:r>
    </w:p>
    <w:p w14:paraId="65A5FD83" w14:textId="77777777" w:rsidR="00EA3E1A" w:rsidRPr="00C70FF8" w:rsidRDefault="00EA3E1A" w:rsidP="00EA3E1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2BFB706B" w14:textId="77777777" w:rsidR="00EA3E1A" w:rsidRPr="00C70FF8" w:rsidRDefault="00EA3E1A" w:rsidP="00EA3E1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8148CF0" w14:textId="77777777" w:rsidR="00EA3E1A" w:rsidRPr="00C70FF8" w:rsidRDefault="00EA3E1A" w:rsidP="00EA3E1A">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76FCBBE" w14:textId="77777777" w:rsidR="00EA3E1A" w:rsidRPr="00C70FF8" w:rsidRDefault="00EA3E1A" w:rsidP="00EA3E1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6E84232" w14:textId="77777777" w:rsidR="00EA3E1A" w:rsidRPr="00C70FF8" w:rsidRDefault="00EA3E1A" w:rsidP="00EA3E1A">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40298A" w14:textId="77777777" w:rsidR="00EA3E1A" w:rsidRPr="00C70FF8" w:rsidRDefault="00EA3E1A" w:rsidP="00EA3E1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38687E0" w14:textId="77777777" w:rsidR="00EA3E1A" w:rsidRPr="00C70FF8" w:rsidRDefault="00EA3E1A" w:rsidP="00EA3E1A">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B174FB3" w14:textId="77777777" w:rsidR="00EA3E1A" w:rsidRPr="00C70FF8" w:rsidRDefault="00EA3E1A" w:rsidP="00EA3E1A">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8597020" w14:textId="77777777" w:rsidR="00EA3E1A" w:rsidRPr="00C70FF8" w:rsidRDefault="00EA3E1A" w:rsidP="00EA3E1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A2F5D42" w14:textId="77777777" w:rsidR="00EA3E1A" w:rsidRPr="009C7D46" w:rsidRDefault="00EA3E1A" w:rsidP="00EA3E1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76197A73" w14:textId="77777777" w:rsidR="00EA3E1A" w:rsidRPr="009C7D46" w:rsidRDefault="00EA3E1A" w:rsidP="00EA3E1A">
      <w:pPr>
        <w:rPr>
          <w:i/>
          <w:iCs/>
          <w:sz w:val="16"/>
        </w:rPr>
      </w:pPr>
      <w:r w:rsidRPr="009C7D46">
        <w:rPr>
          <w:i/>
          <w:iCs/>
          <w:sz w:val="8"/>
          <w:szCs w:val="8"/>
        </w:rPr>
        <w:t>B. Bolstering Impartial and Expert Decision-Making</w:t>
      </w:r>
    </w:p>
    <w:p w14:paraId="4A7B86F0" w14:textId="77777777" w:rsidR="00EA3E1A" w:rsidRPr="009C7D46" w:rsidRDefault="00EA3E1A" w:rsidP="00EA3E1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FF47415" w14:textId="77777777" w:rsidR="00EA3E1A" w:rsidRPr="00C70FF8" w:rsidRDefault="00EA3E1A" w:rsidP="00EA3E1A">
      <w:pPr>
        <w:rPr>
          <w:sz w:val="16"/>
        </w:rPr>
      </w:pPr>
      <w:r w:rsidRPr="009C7D46">
        <w:rPr>
          <w:sz w:val="16"/>
        </w:rPr>
        <w:t>1. Moderating Political Removal and Appointments</w:t>
      </w:r>
    </w:p>
    <w:p w14:paraId="60165418" w14:textId="77777777" w:rsidR="00EA3E1A" w:rsidRPr="00C70FF8" w:rsidRDefault="00EA3E1A" w:rsidP="00EA3E1A">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3A51055" w14:textId="77777777" w:rsidR="00EA3E1A" w:rsidRPr="00C70FF8" w:rsidRDefault="00EA3E1A" w:rsidP="00EA3E1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E707121" w14:textId="77777777" w:rsidR="00EA3E1A" w:rsidRPr="00C70FF8" w:rsidRDefault="00EA3E1A" w:rsidP="00EA3E1A">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AB1008A" w14:textId="77777777" w:rsidR="00EA3E1A" w:rsidRDefault="00EA3E1A" w:rsidP="00EA3E1A">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336E8A39" w14:textId="77777777" w:rsidR="00EA3E1A" w:rsidRDefault="00EA3E1A" w:rsidP="00EA3E1A">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32B96940" w14:textId="77777777" w:rsidR="00EA3E1A" w:rsidRPr="00703CD1" w:rsidRDefault="00EA3E1A" w:rsidP="00EA3E1A">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0E078D1A" w14:textId="77777777" w:rsidR="00EA3E1A" w:rsidRPr="00703CD1" w:rsidRDefault="00EA3E1A" w:rsidP="00EA3E1A">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52BCD18C" w14:textId="77777777" w:rsidR="00EA3E1A" w:rsidRPr="00703CD1" w:rsidRDefault="00EA3E1A" w:rsidP="00EA3E1A">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30BFBD0E" w14:textId="77777777" w:rsidR="00EA3E1A" w:rsidRPr="00703CD1" w:rsidRDefault="00EA3E1A" w:rsidP="00EA3E1A">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46C489B8" w14:textId="77777777" w:rsidR="00EA3E1A" w:rsidRPr="00703CD1" w:rsidRDefault="00EA3E1A" w:rsidP="00EA3E1A">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CE42431" w14:textId="77777777" w:rsidR="00EA3E1A" w:rsidRPr="00703CD1" w:rsidRDefault="00EA3E1A" w:rsidP="00EA3E1A">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574D6F86" w14:textId="77777777" w:rsidR="00EA3E1A" w:rsidRPr="00703CD1" w:rsidRDefault="00EA3E1A" w:rsidP="00EA3E1A">
      <w:pPr>
        <w:rPr>
          <w:sz w:val="12"/>
          <w:szCs w:val="12"/>
        </w:rPr>
      </w:pPr>
      <w:r w:rsidRPr="00703CD1">
        <w:rPr>
          <w:sz w:val="12"/>
          <w:szCs w:val="12"/>
        </w:rPr>
        <w:t>3. Streamlined Process</w:t>
      </w:r>
    </w:p>
    <w:p w14:paraId="50BC4DF5" w14:textId="77777777" w:rsidR="00EA3E1A" w:rsidRPr="00703CD1" w:rsidRDefault="00EA3E1A" w:rsidP="00EA3E1A">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63078785" w14:textId="77777777" w:rsidR="00EA3E1A" w:rsidRPr="00703CD1" w:rsidRDefault="00EA3E1A" w:rsidP="00EA3E1A">
      <w:pPr>
        <w:rPr>
          <w:sz w:val="12"/>
          <w:szCs w:val="12"/>
        </w:rPr>
      </w:pPr>
      <w:r w:rsidRPr="00703CD1">
        <w:rPr>
          <w:sz w:val="12"/>
          <w:szCs w:val="12"/>
        </w:rPr>
        <w:t xml:space="preserve">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32E6D927" w14:textId="77777777" w:rsidR="00EA3E1A" w:rsidRPr="00703CD1" w:rsidRDefault="00EA3E1A" w:rsidP="00EA3E1A">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5D256CDB" w14:textId="77777777" w:rsidR="00EA3E1A" w:rsidRPr="00703CD1" w:rsidRDefault="00EA3E1A" w:rsidP="00EA3E1A">
      <w:pPr>
        <w:rPr>
          <w:i/>
          <w:iCs/>
          <w:sz w:val="12"/>
          <w:szCs w:val="12"/>
        </w:rPr>
      </w:pPr>
      <w:r w:rsidRPr="00703CD1">
        <w:rPr>
          <w:i/>
          <w:iCs/>
          <w:sz w:val="12"/>
          <w:szCs w:val="12"/>
        </w:rPr>
        <w:t>B. The Progenitors of Presidential Regulation</w:t>
      </w:r>
    </w:p>
    <w:p w14:paraId="7FCDF688" w14:textId="77777777" w:rsidR="00EA3E1A" w:rsidRPr="00703CD1" w:rsidRDefault="00EA3E1A" w:rsidP="00EA3E1A">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1B77AB9B" w14:textId="77777777" w:rsidR="00EA3E1A" w:rsidRPr="00703CD1" w:rsidRDefault="00EA3E1A" w:rsidP="00EA3E1A">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58FF17DF" w14:textId="77777777" w:rsidR="00EA3E1A" w:rsidRPr="00703CD1" w:rsidRDefault="00EA3E1A" w:rsidP="00EA3E1A">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4D43B98D" w14:textId="77777777" w:rsidR="00EA3E1A" w:rsidRPr="00703CD1" w:rsidRDefault="00EA3E1A" w:rsidP="00EA3E1A">
      <w:pPr>
        <w:rPr>
          <w:sz w:val="4"/>
          <w:szCs w:val="4"/>
        </w:rPr>
      </w:pPr>
      <w:r w:rsidRPr="00703CD1">
        <w:rPr>
          <w:sz w:val="4"/>
          <w:szCs w:val="4"/>
        </w:rPr>
        <w:t>2. The Power to Set Tariffs</w:t>
      </w:r>
    </w:p>
    <w:p w14:paraId="3A323382" w14:textId="77777777" w:rsidR="00EA3E1A" w:rsidRPr="00703CD1" w:rsidRDefault="00EA3E1A" w:rsidP="00EA3E1A">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32EEE189" w14:textId="77777777" w:rsidR="00EA3E1A" w:rsidRPr="00703CD1" w:rsidRDefault="00EA3E1A" w:rsidP="00EA3E1A">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14F2069" w14:textId="77777777" w:rsidR="00EA3E1A" w:rsidRPr="00703CD1" w:rsidRDefault="00EA3E1A" w:rsidP="00EA3E1A">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239B153E" w14:textId="77777777" w:rsidR="00EA3E1A" w:rsidRPr="00703CD1" w:rsidRDefault="00EA3E1A" w:rsidP="00EA3E1A">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0F8AAEBD" w14:textId="77777777" w:rsidR="00EA3E1A" w:rsidRPr="00703CD1" w:rsidRDefault="00EA3E1A" w:rsidP="00EA3E1A">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565E3983" w14:textId="77777777" w:rsidR="00EA3E1A" w:rsidRPr="00703CD1" w:rsidRDefault="00EA3E1A" w:rsidP="00EA3E1A">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77D140E9" w14:textId="77777777" w:rsidR="00EA3E1A" w:rsidRPr="00703CD1" w:rsidRDefault="00EA3E1A" w:rsidP="00EA3E1A">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31B4212F" w14:textId="77777777" w:rsidR="00EA3E1A" w:rsidRPr="00703CD1" w:rsidRDefault="00EA3E1A" w:rsidP="00EA3E1A">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are a core component of a modern presidential regulation.</w:t>
      </w:r>
    </w:p>
    <w:p w14:paraId="6669C92F" w14:textId="77777777" w:rsidR="00EA3E1A" w:rsidRPr="00703CD1" w:rsidRDefault="00EA3E1A" w:rsidP="00EA3E1A">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03580A5C" w14:textId="77777777" w:rsidR="00EA3E1A" w:rsidRPr="00703CD1" w:rsidRDefault="00EA3E1A" w:rsidP="00EA3E1A">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63922FAE" w14:textId="77777777" w:rsidR="00EA3E1A" w:rsidRPr="00703CD1" w:rsidRDefault="00EA3E1A" w:rsidP="00EA3E1A">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office.134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7A3C1241" w14:textId="77777777" w:rsidR="00EA3E1A" w:rsidRPr="00703CD1" w:rsidRDefault="00EA3E1A" w:rsidP="00EA3E1A">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6D9544F7" w14:textId="77777777" w:rsidR="00EA3E1A" w:rsidRPr="00703CD1" w:rsidRDefault="00EA3E1A" w:rsidP="00EA3E1A">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1283B397" w14:textId="77777777" w:rsidR="00EA3E1A" w:rsidRPr="00703CD1" w:rsidRDefault="00EA3E1A" w:rsidP="00EA3E1A">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618D6512" w14:textId="77777777" w:rsidR="00EA3E1A" w:rsidRPr="00703CD1" w:rsidRDefault="00EA3E1A" w:rsidP="00EA3E1A">
      <w:pPr>
        <w:rPr>
          <w:sz w:val="4"/>
          <w:szCs w:val="4"/>
        </w:rPr>
      </w:pPr>
      <w:r w:rsidRPr="00703CD1">
        <w:rPr>
          <w:sz w:val="4"/>
          <w:szCs w:val="4"/>
        </w:rPr>
        <w:t xml:space="preserve">An important, related authority is over export controls. The Export Administration Act of 1979 authorized a system of controls for exports for dualuse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086B4CBE" w14:textId="77777777" w:rsidR="00EA3E1A" w:rsidRPr="00703CD1" w:rsidRDefault="00EA3E1A" w:rsidP="00EA3E1A">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176BC967" w14:textId="77777777" w:rsidR="00EA3E1A" w:rsidRPr="00703CD1" w:rsidRDefault="00EA3E1A" w:rsidP="00EA3E1A">
      <w:pPr>
        <w:rPr>
          <w:i/>
          <w:iCs/>
          <w:sz w:val="4"/>
          <w:szCs w:val="4"/>
        </w:rPr>
      </w:pPr>
      <w:r w:rsidRPr="00703CD1">
        <w:rPr>
          <w:i/>
          <w:iCs/>
          <w:sz w:val="4"/>
          <w:szCs w:val="4"/>
        </w:rPr>
        <w:t>C. Presidential Regulation under Presidents Trump and Biden</w:t>
      </w:r>
    </w:p>
    <w:p w14:paraId="1D1A269F" w14:textId="77777777" w:rsidR="00EA3E1A" w:rsidRPr="00703CD1" w:rsidRDefault="00EA3E1A" w:rsidP="00EA3E1A">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0F487011" w14:textId="77777777" w:rsidR="00EA3E1A" w:rsidRPr="00703CD1" w:rsidRDefault="00EA3E1A" w:rsidP="00EA3E1A">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68FFE888" w14:textId="77777777" w:rsidR="00EA3E1A" w:rsidRPr="00703CD1" w:rsidRDefault="00EA3E1A" w:rsidP="00EA3E1A">
      <w:pPr>
        <w:rPr>
          <w:sz w:val="4"/>
          <w:szCs w:val="4"/>
        </w:rPr>
      </w:pPr>
      <w:r w:rsidRPr="00703CD1">
        <w:rPr>
          <w:sz w:val="4"/>
          <w:szCs w:val="4"/>
        </w:rPr>
        <w:t>1. Section 232 and U.S. Manufacturing</w:t>
      </w:r>
    </w:p>
    <w:p w14:paraId="3C8897A0" w14:textId="77777777" w:rsidR="00EA3E1A" w:rsidRPr="00703CD1" w:rsidRDefault="00EA3E1A" w:rsidP="00EA3E1A">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5F2DB661" w14:textId="77777777" w:rsidR="00EA3E1A" w:rsidRPr="00703CD1" w:rsidRDefault="00EA3E1A" w:rsidP="00EA3E1A">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77BA9E99" w14:textId="77777777" w:rsidR="00EA3E1A" w:rsidRPr="00703CD1" w:rsidRDefault="00EA3E1A" w:rsidP="00EA3E1A">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4D633AFC" w14:textId="77777777" w:rsidR="00EA3E1A" w:rsidRPr="00703CD1" w:rsidRDefault="00EA3E1A" w:rsidP="00EA3E1A">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2DAA27F" w14:textId="77777777" w:rsidR="00EA3E1A" w:rsidRPr="00703CD1" w:rsidRDefault="00EA3E1A" w:rsidP="00EA3E1A">
      <w:pPr>
        <w:rPr>
          <w:sz w:val="4"/>
          <w:szCs w:val="4"/>
        </w:rPr>
      </w:pPr>
      <w:r w:rsidRPr="00703CD1">
        <w:rPr>
          <w:sz w:val="4"/>
          <w:szCs w:val="4"/>
        </w:rPr>
        <w:t>2. Section 301 and Global Supply Chains</w:t>
      </w:r>
    </w:p>
    <w:p w14:paraId="4898D0E1" w14:textId="77777777" w:rsidR="00EA3E1A" w:rsidRPr="00703CD1" w:rsidRDefault="00EA3E1A" w:rsidP="00EA3E1A">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29923369" w14:textId="77777777" w:rsidR="00EA3E1A" w:rsidRPr="00703CD1" w:rsidRDefault="00EA3E1A" w:rsidP="00EA3E1A">
      <w:pPr>
        <w:rPr>
          <w:sz w:val="4"/>
          <w:szCs w:val="4"/>
        </w:rPr>
      </w:pPr>
      <w:r w:rsidRPr="00703CD1">
        <w:rPr>
          <w:sz w:val="4"/>
          <w:szCs w:val="4"/>
        </w:rPr>
        <w:t xml:space="preserve">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68CB1DA8" w14:textId="77777777" w:rsidR="00EA3E1A" w:rsidRPr="00703CD1" w:rsidRDefault="00EA3E1A" w:rsidP="00EA3E1A">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533DA00E" w14:textId="77777777" w:rsidR="00EA3E1A" w:rsidRPr="00703CD1" w:rsidRDefault="00EA3E1A" w:rsidP="00EA3E1A">
      <w:pPr>
        <w:rPr>
          <w:sz w:val="4"/>
          <w:szCs w:val="4"/>
        </w:rPr>
      </w:pPr>
      <w:r w:rsidRPr="00703CD1">
        <w:rPr>
          <w:sz w:val="4"/>
          <w:szCs w:val="4"/>
        </w:rPr>
        <w:t>3. Emergency Powers as a Basis for Across-the-Board Tariffs</w:t>
      </w:r>
    </w:p>
    <w:p w14:paraId="7E3213BF" w14:textId="77777777" w:rsidR="00EA3E1A" w:rsidRPr="00703CD1" w:rsidRDefault="00EA3E1A" w:rsidP="00EA3E1A">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622C7E58" w14:textId="77777777" w:rsidR="00EA3E1A" w:rsidRPr="00703CD1" w:rsidRDefault="00EA3E1A" w:rsidP="00EA3E1A">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5FF7EED4" w14:textId="77777777" w:rsidR="00EA3E1A" w:rsidRPr="00703CD1" w:rsidRDefault="00EA3E1A" w:rsidP="00EA3E1A">
      <w:pPr>
        <w:rPr>
          <w:sz w:val="4"/>
          <w:szCs w:val="4"/>
        </w:rPr>
      </w:pPr>
      <w:r w:rsidRPr="00703CD1">
        <w:rPr>
          <w:sz w:val="4"/>
          <w:szCs w:val="4"/>
        </w:rPr>
        <w:t>4. Emergency Powers and the Bulk-Power System</w:t>
      </w:r>
    </w:p>
    <w:p w14:paraId="45921455" w14:textId="77777777" w:rsidR="00EA3E1A" w:rsidRPr="00703CD1" w:rsidRDefault="00EA3E1A" w:rsidP="00EA3E1A">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1022C824" w14:textId="77777777" w:rsidR="00EA3E1A" w:rsidRPr="00703CD1" w:rsidRDefault="00EA3E1A" w:rsidP="00EA3E1A">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164B697" w14:textId="77777777" w:rsidR="00EA3E1A" w:rsidRPr="00703CD1" w:rsidRDefault="00EA3E1A" w:rsidP="00EA3E1A">
      <w:pPr>
        <w:rPr>
          <w:sz w:val="4"/>
          <w:szCs w:val="4"/>
        </w:rPr>
      </w:pPr>
      <w:r w:rsidRPr="00703CD1">
        <w:rPr>
          <w:sz w:val="4"/>
          <w:szCs w:val="4"/>
        </w:rPr>
        <w:t>5. The Defense Production Act, COVID-19, and Climate</w:t>
      </w:r>
    </w:p>
    <w:p w14:paraId="2FBD8A76" w14:textId="77777777" w:rsidR="00EA3E1A" w:rsidRPr="00703CD1" w:rsidRDefault="00EA3E1A" w:rsidP="00EA3E1A">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15758EE9" w14:textId="77777777" w:rsidR="00EA3E1A" w:rsidRPr="00703CD1" w:rsidRDefault="00EA3E1A" w:rsidP="00EA3E1A">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59F84368" w14:textId="77777777" w:rsidR="00EA3E1A" w:rsidRPr="00703CD1" w:rsidRDefault="00EA3E1A" w:rsidP="00EA3E1A">
      <w:pPr>
        <w:rPr>
          <w:sz w:val="4"/>
          <w:szCs w:val="4"/>
        </w:rPr>
      </w:pPr>
      <w:r w:rsidRPr="00703CD1">
        <w:rPr>
          <w:sz w:val="4"/>
          <w:szCs w:val="4"/>
        </w:rPr>
        <w:t>6. IEEPA and Telecommunications Regulation</w:t>
      </w:r>
    </w:p>
    <w:p w14:paraId="243EC08E" w14:textId="77777777" w:rsidR="00EA3E1A" w:rsidRPr="00703CD1" w:rsidRDefault="00EA3E1A" w:rsidP="00EA3E1A">
      <w:pPr>
        <w:rPr>
          <w:sz w:val="4"/>
          <w:szCs w:val="4"/>
        </w:rPr>
      </w:pPr>
      <w:r w:rsidRPr="00703CD1">
        <w:rPr>
          <w:sz w:val="4"/>
          <w:szCs w:val="4"/>
        </w:rPr>
        <w:t>More expansive still are President Trump’s executive order on ICTS and President Biden’s executive order banning the sale of bulk personal data.</w:t>
      </w:r>
    </w:p>
    <w:p w14:paraId="166DBDE9" w14:textId="77777777" w:rsidR="00EA3E1A" w:rsidRPr="00703CD1" w:rsidRDefault="00EA3E1A" w:rsidP="00EA3E1A">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B1B6193" w14:textId="77777777" w:rsidR="00EA3E1A" w:rsidRPr="00703CD1" w:rsidRDefault="00EA3E1A" w:rsidP="00EA3E1A">
      <w:pPr>
        <w:rPr>
          <w:sz w:val="4"/>
          <w:szCs w:val="4"/>
        </w:rPr>
      </w:pPr>
      <w:r w:rsidRPr="00703CD1">
        <w:rPr>
          <w:sz w:val="4"/>
          <w:szCs w:val="4"/>
        </w:rPr>
        <w:t>The ICTS Order, however, reaches far more than a single company, technology, or transaction. It applies broadly to</w:t>
      </w:r>
    </w:p>
    <w:p w14:paraId="347AF448" w14:textId="77777777" w:rsidR="00EA3E1A" w:rsidRPr="00703CD1" w:rsidRDefault="00EA3E1A" w:rsidP="00EA3E1A">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6BFA4A9E" w14:textId="77777777" w:rsidR="00EA3E1A" w:rsidRPr="00703CD1" w:rsidRDefault="00EA3E1A" w:rsidP="00EA3E1A">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7C0D6EC7" w14:textId="77777777" w:rsidR="00EA3E1A" w:rsidRPr="00703CD1" w:rsidRDefault="00EA3E1A" w:rsidP="00EA3E1A">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2A5FD157" w14:textId="77777777" w:rsidR="00EA3E1A" w:rsidRPr="00703CD1" w:rsidRDefault="00EA3E1A" w:rsidP="00EA3E1A">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38EEB2A0" w14:textId="77777777" w:rsidR="00EA3E1A" w:rsidRPr="00703CD1" w:rsidRDefault="00EA3E1A" w:rsidP="00EA3E1A">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38476A8F" w14:textId="77777777" w:rsidR="00EA3E1A" w:rsidRPr="00703CD1" w:rsidRDefault="00EA3E1A" w:rsidP="00EA3E1A">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26CFBFE6" w14:textId="77777777" w:rsidR="00EA3E1A" w:rsidRPr="00703CD1" w:rsidRDefault="00EA3E1A" w:rsidP="00EA3E1A">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0B01AD21" w14:textId="77777777" w:rsidR="00EA3E1A" w:rsidRPr="00703CD1" w:rsidRDefault="00EA3E1A" w:rsidP="00EA3E1A">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5A5B84E8" w14:textId="77777777" w:rsidR="00EA3E1A" w:rsidRPr="00703CD1" w:rsidRDefault="00EA3E1A" w:rsidP="00EA3E1A">
      <w:pPr>
        <w:rPr>
          <w:sz w:val="4"/>
          <w:szCs w:val="4"/>
        </w:rPr>
      </w:pPr>
      <w:r w:rsidRPr="00703CD1">
        <w:rPr>
          <w:sz w:val="4"/>
          <w:szCs w:val="4"/>
        </w:rPr>
        <w:t>7. The Defense Production Act and Data Privacy</w:t>
      </w:r>
    </w:p>
    <w:p w14:paraId="0406A1C9" w14:textId="77777777" w:rsidR="00EA3E1A" w:rsidRPr="00703CD1" w:rsidRDefault="00EA3E1A" w:rsidP="00EA3E1A">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0D7945E8" w14:textId="77777777" w:rsidR="00EA3E1A" w:rsidRPr="00703CD1" w:rsidRDefault="00EA3E1A" w:rsidP="00EA3E1A">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007B9D5E" w14:textId="77777777" w:rsidR="00EA3E1A" w:rsidRPr="00703CD1" w:rsidRDefault="00EA3E1A" w:rsidP="00EA3E1A">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150C896" w14:textId="77777777" w:rsidR="00EA3E1A" w:rsidRPr="00703CD1" w:rsidRDefault="00EA3E1A" w:rsidP="00EA3E1A">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332BE721" w14:textId="77777777" w:rsidR="00EA3E1A" w:rsidRPr="00703CD1" w:rsidRDefault="00EA3E1A" w:rsidP="00EA3E1A">
      <w:pPr>
        <w:rPr>
          <w:sz w:val="4"/>
          <w:szCs w:val="4"/>
        </w:rPr>
      </w:pPr>
      <w:r w:rsidRPr="00703CD1">
        <w:rPr>
          <w:sz w:val="4"/>
          <w:szCs w:val="4"/>
        </w:rPr>
        <w:t>* * *</w:t>
      </w:r>
    </w:p>
    <w:p w14:paraId="364EAAA7" w14:textId="77777777" w:rsidR="00EA3E1A" w:rsidRPr="00703CD1" w:rsidRDefault="00EA3E1A" w:rsidP="00EA3E1A">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02F599B5" w14:textId="77777777" w:rsidR="00EA3E1A" w:rsidRPr="00703CD1" w:rsidRDefault="00EA3E1A" w:rsidP="00EA3E1A">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3166622" w14:textId="77777777" w:rsidR="00EA3E1A" w:rsidRPr="00703CD1" w:rsidRDefault="00EA3E1A" w:rsidP="00EA3E1A">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2D58F4BB" w14:textId="77777777" w:rsidR="00EA3E1A" w:rsidRPr="00703CD1" w:rsidRDefault="00EA3E1A" w:rsidP="00EA3E1A">
      <w:pPr>
        <w:rPr>
          <w:sz w:val="4"/>
          <w:szCs w:val="4"/>
        </w:rPr>
      </w:pPr>
      <w:r w:rsidRPr="00703CD1">
        <w:rPr>
          <w:sz w:val="4"/>
          <w:szCs w:val="4"/>
        </w:rPr>
        <w:t>II.Why Presidential Regulation</w:t>
      </w:r>
    </w:p>
    <w:p w14:paraId="48B17443" w14:textId="77777777" w:rsidR="00EA3E1A" w:rsidRPr="00703CD1" w:rsidRDefault="00EA3E1A" w:rsidP="00EA3E1A">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5AC60F5F" w14:textId="77777777" w:rsidR="00EA3E1A" w:rsidRPr="00703CD1" w:rsidRDefault="00EA3E1A" w:rsidP="00EA3E1A">
      <w:pPr>
        <w:rPr>
          <w:i/>
          <w:iCs/>
          <w:sz w:val="4"/>
          <w:szCs w:val="4"/>
        </w:rPr>
      </w:pPr>
      <w:r w:rsidRPr="00703CD1">
        <w:rPr>
          <w:i/>
          <w:iCs/>
          <w:sz w:val="4"/>
          <w:szCs w:val="4"/>
        </w:rPr>
        <w:lastRenderedPageBreak/>
        <w:t>A. Congressional Inaction and Political Polarization</w:t>
      </w:r>
    </w:p>
    <w:p w14:paraId="7B4891F7" w14:textId="77777777" w:rsidR="00EA3E1A" w:rsidRPr="00703CD1" w:rsidRDefault="00EA3E1A" w:rsidP="00EA3E1A">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A14A47F" w14:textId="77777777" w:rsidR="00EA3E1A" w:rsidRPr="00703CD1" w:rsidRDefault="00EA3E1A" w:rsidP="00EA3E1A">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74F76809" w14:textId="77777777" w:rsidR="00EA3E1A" w:rsidRPr="00703CD1" w:rsidRDefault="00EA3E1A" w:rsidP="00EA3E1A">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525F218C" w14:textId="77777777" w:rsidR="00EA3E1A" w:rsidRPr="00703CD1" w:rsidRDefault="00EA3E1A" w:rsidP="00EA3E1A">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2696D080" w14:textId="77777777" w:rsidR="00EA3E1A" w:rsidRPr="00703CD1" w:rsidRDefault="00EA3E1A" w:rsidP="00EA3E1A">
      <w:pPr>
        <w:rPr>
          <w:i/>
          <w:iCs/>
          <w:sz w:val="4"/>
          <w:szCs w:val="4"/>
        </w:rPr>
      </w:pPr>
      <w:r w:rsidRPr="00703CD1">
        <w:rPr>
          <w:i/>
          <w:iCs/>
          <w:sz w:val="4"/>
          <w:szCs w:val="4"/>
        </w:rPr>
        <w:t>B. The Rise and Rise of Presidential Power</w:t>
      </w:r>
    </w:p>
    <w:p w14:paraId="02C993C6" w14:textId="77777777" w:rsidR="00EA3E1A" w:rsidRPr="00703CD1" w:rsidRDefault="00EA3E1A" w:rsidP="00EA3E1A">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0A36BB2B" w14:textId="77777777" w:rsidR="00EA3E1A" w:rsidRPr="00703CD1" w:rsidRDefault="00EA3E1A" w:rsidP="00EA3E1A">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70B728DA" w14:textId="77777777" w:rsidR="00EA3E1A" w:rsidRPr="00703CD1" w:rsidRDefault="00EA3E1A" w:rsidP="00EA3E1A">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DA727ED" w14:textId="77777777" w:rsidR="00EA3E1A" w:rsidRPr="00703CD1" w:rsidRDefault="00EA3E1A" w:rsidP="00EA3E1A">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50B37980" w14:textId="77777777" w:rsidR="00EA3E1A" w:rsidRPr="00703CD1" w:rsidRDefault="00EA3E1A" w:rsidP="00EA3E1A">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10490B81" w14:textId="77777777" w:rsidR="00EA3E1A" w:rsidRPr="00703CD1" w:rsidRDefault="00EA3E1A" w:rsidP="00EA3E1A">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5D4B0BD5" w14:textId="77777777" w:rsidR="00EA3E1A" w:rsidRPr="00703CD1" w:rsidRDefault="00EA3E1A" w:rsidP="00EA3E1A">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2311DE85" w14:textId="77777777" w:rsidR="00EA3E1A" w:rsidRPr="00703CD1" w:rsidRDefault="00EA3E1A" w:rsidP="00EA3E1A">
      <w:pPr>
        <w:rPr>
          <w:i/>
          <w:iCs/>
          <w:sz w:val="4"/>
          <w:szCs w:val="4"/>
        </w:rPr>
      </w:pPr>
      <w:r w:rsidRPr="00703CD1">
        <w:rPr>
          <w:i/>
          <w:iCs/>
          <w:sz w:val="4"/>
          <w:szCs w:val="4"/>
        </w:rPr>
        <w:t>C. The Administrative Law Revolution</w:t>
      </w:r>
    </w:p>
    <w:p w14:paraId="7F925C9E" w14:textId="77777777" w:rsidR="00EA3E1A" w:rsidRPr="00703CD1" w:rsidRDefault="00EA3E1A" w:rsidP="00EA3E1A">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CF82478" w14:textId="77777777" w:rsidR="00EA3E1A" w:rsidRPr="00703CD1" w:rsidRDefault="00EA3E1A" w:rsidP="00EA3E1A">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469BC7DD" w14:textId="77777777" w:rsidR="00EA3E1A" w:rsidRPr="00703CD1" w:rsidRDefault="00EA3E1A" w:rsidP="00EA3E1A">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614F52EF" w14:textId="77777777" w:rsidR="00EA3E1A" w:rsidRPr="00703CD1" w:rsidRDefault="00EA3E1A" w:rsidP="00EA3E1A">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3B2D7902" w14:textId="77777777" w:rsidR="00EA3E1A" w:rsidRPr="00703CD1" w:rsidRDefault="00EA3E1A" w:rsidP="00EA3E1A">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5A8827ED" w14:textId="77777777" w:rsidR="00EA3E1A" w:rsidRPr="00703CD1" w:rsidRDefault="00EA3E1A" w:rsidP="00EA3E1A">
      <w:pPr>
        <w:rPr>
          <w:i/>
          <w:iCs/>
          <w:sz w:val="4"/>
          <w:szCs w:val="4"/>
        </w:rPr>
      </w:pPr>
      <w:r w:rsidRPr="00703CD1">
        <w:rPr>
          <w:i/>
          <w:iCs/>
          <w:sz w:val="4"/>
          <w:szCs w:val="4"/>
        </w:rPr>
        <w:t>D. Foreign Affairs Exceptionalism and the Blurry Boundary Between Foreign and Domestic Economic Affairs</w:t>
      </w:r>
    </w:p>
    <w:p w14:paraId="3470A603" w14:textId="77777777" w:rsidR="00EA3E1A" w:rsidRPr="00703CD1" w:rsidRDefault="00EA3E1A" w:rsidP="00EA3E1A">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609D7EAE" w14:textId="77777777" w:rsidR="00EA3E1A" w:rsidRPr="00703CD1" w:rsidRDefault="00EA3E1A" w:rsidP="00EA3E1A">
      <w:pPr>
        <w:rPr>
          <w:sz w:val="4"/>
          <w:szCs w:val="4"/>
        </w:rPr>
      </w:pPr>
      <w:r w:rsidRPr="00703CD1">
        <w:rPr>
          <w:sz w:val="4"/>
          <w:szCs w:val="4"/>
        </w:rPr>
        <w:t xml:space="preserve">As discussed in Section I.A.1, the President’s constitutional powers over foreign affairs are extensive, in part because they are vague. Less often remarked upon, though, is the breadth of the President’s statutory foreign affairs powers.329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1511BEE4" w14:textId="77777777" w:rsidR="00EA3E1A" w:rsidRPr="00703CD1" w:rsidRDefault="00EA3E1A" w:rsidP="00EA3E1A">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64D4F6F6" w14:textId="77777777" w:rsidR="00EA3E1A" w:rsidRPr="00703CD1" w:rsidRDefault="00EA3E1A" w:rsidP="00EA3E1A">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591315CE" w14:textId="77777777" w:rsidR="00EA3E1A" w:rsidRPr="00703CD1" w:rsidRDefault="00EA3E1A" w:rsidP="00EA3E1A">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C3862E4" w14:textId="77777777" w:rsidR="00EA3E1A" w:rsidRPr="00703CD1" w:rsidRDefault="00EA3E1A" w:rsidP="00EA3E1A">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2A36A39D" w14:textId="77777777" w:rsidR="00EA3E1A" w:rsidRPr="00703CD1" w:rsidRDefault="00EA3E1A" w:rsidP="00EA3E1A">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0D2F8F43" w14:textId="77777777" w:rsidR="00EA3E1A" w:rsidRPr="00703CD1" w:rsidRDefault="00EA3E1A" w:rsidP="00EA3E1A">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7497ACEB" w14:textId="77777777" w:rsidR="00EA3E1A" w:rsidRPr="00703CD1" w:rsidRDefault="00EA3E1A" w:rsidP="00EA3E1A">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79D19A52" w14:textId="77777777" w:rsidR="00EA3E1A" w:rsidRPr="00703CD1" w:rsidRDefault="00EA3E1A" w:rsidP="00EA3E1A">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91A2BA7" w14:textId="77777777" w:rsidR="00EA3E1A" w:rsidRPr="00703CD1" w:rsidRDefault="00EA3E1A" w:rsidP="00EA3E1A">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7C09AD36" w14:textId="77777777" w:rsidR="00EA3E1A" w:rsidRPr="00703CD1" w:rsidRDefault="00EA3E1A" w:rsidP="00EA3E1A">
      <w:pPr>
        <w:rPr>
          <w:sz w:val="16"/>
        </w:rPr>
      </w:pPr>
      <w:r w:rsidRPr="00703CD1">
        <w:rPr>
          <w:sz w:val="4"/>
          <w:szCs w:val="4"/>
        </w:rPr>
        <w:t>III. The Consequences of Presidential Regulation</w:t>
      </w:r>
    </w:p>
    <w:p w14:paraId="1A46E116" w14:textId="77777777" w:rsidR="00EA3E1A" w:rsidRPr="00703CD1" w:rsidRDefault="00EA3E1A" w:rsidP="00EA3E1A">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C35D532" w14:textId="77777777" w:rsidR="00EA3E1A" w:rsidRPr="00703CD1" w:rsidRDefault="00EA3E1A" w:rsidP="00EA3E1A">
      <w:pPr>
        <w:rPr>
          <w:i/>
          <w:iCs/>
          <w:sz w:val="16"/>
        </w:rPr>
      </w:pPr>
      <w:r w:rsidRPr="00703CD1">
        <w:rPr>
          <w:i/>
          <w:iCs/>
          <w:sz w:val="16"/>
        </w:rPr>
        <w:t>A. Legitimacy, Accountability, and Presidential Regulation</w:t>
      </w:r>
    </w:p>
    <w:p w14:paraId="2840AE97" w14:textId="77777777" w:rsidR="00EA3E1A" w:rsidRPr="00703CD1" w:rsidRDefault="00EA3E1A" w:rsidP="00EA3E1A">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54769F03" w14:textId="77777777" w:rsidR="00EA3E1A" w:rsidRPr="00703CD1" w:rsidRDefault="00EA3E1A" w:rsidP="00EA3E1A">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65BF0CDB" w14:textId="77777777" w:rsidR="00EA3E1A" w:rsidRPr="00703CD1" w:rsidRDefault="00EA3E1A" w:rsidP="00EA3E1A">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6D5D146F" w14:textId="77777777" w:rsidR="00EA3E1A" w:rsidRPr="00703CD1" w:rsidRDefault="00EA3E1A" w:rsidP="00EA3E1A">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26E5CF3A" w14:textId="77777777" w:rsidR="00EA3E1A" w:rsidRPr="00703CD1" w:rsidRDefault="00EA3E1A" w:rsidP="00EA3E1A">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594BA2EF" w14:textId="77777777" w:rsidR="00EA3E1A" w:rsidRPr="00703CD1" w:rsidRDefault="00EA3E1A" w:rsidP="00EA3E1A">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45B693E0" w14:textId="77777777" w:rsidR="00EA3E1A" w:rsidRPr="00703CD1" w:rsidRDefault="00EA3E1A" w:rsidP="00EA3E1A">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853C52E" w14:textId="77777777" w:rsidR="00EA3E1A" w:rsidRPr="00703CD1" w:rsidRDefault="00EA3E1A" w:rsidP="00EA3E1A">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10C03029" w14:textId="77777777" w:rsidR="00EA3E1A" w:rsidRPr="00703CD1" w:rsidRDefault="00EA3E1A" w:rsidP="00EA3E1A">
      <w:pPr>
        <w:rPr>
          <w:i/>
          <w:iCs/>
          <w:sz w:val="16"/>
        </w:rPr>
      </w:pPr>
      <w:r w:rsidRPr="00703CD1">
        <w:rPr>
          <w:i/>
          <w:iCs/>
          <w:sz w:val="16"/>
        </w:rPr>
        <w:t>B. The Hydraulics of Regulation</w:t>
      </w:r>
    </w:p>
    <w:p w14:paraId="38043C15" w14:textId="77777777" w:rsidR="00EA3E1A" w:rsidRPr="00703CD1" w:rsidRDefault="00EA3E1A" w:rsidP="00EA3E1A">
      <w:pPr>
        <w:rPr>
          <w:sz w:val="16"/>
        </w:rPr>
      </w:pPr>
      <w:r w:rsidRPr="00703CD1">
        <w:rPr>
          <w:sz w:val="16"/>
        </w:rPr>
        <w:t xml:space="preserve">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1581CB65" w14:textId="77777777" w:rsidR="00EA3E1A" w:rsidRPr="00703CD1" w:rsidRDefault="00EA3E1A" w:rsidP="00EA3E1A">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2F64AC65" w14:textId="77777777" w:rsidR="00EA3E1A" w:rsidRPr="00703CD1" w:rsidRDefault="00EA3E1A" w:rsidP="00EA3E1A">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44367C34" w14:textId="77777777" w:rsidR="00EA3E1A" w:rsidRPr="00703CD1" w:rsidRDefault="00EA3E1A" w:rsidP="00EA3E1A">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7947A4BD" w14:textId="77777777" w:rsidR="00EA3E1A" w:rsidRPr="00703CD1" w:rsidRDefault="00EA3E1A" w:rsidP="00EA3E1A">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C87DC4C" w14:textId="77777777" w:rsidR="00EA3E1A" w:rsidRPr="00703CD1" w:rsidRDefault="00EA3E1A" w:rsidP="00EA3E1A">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131B3032" w14:textId="77777777" w:rsidR="00EA3E1A" w:rsidRPr="00703CD1" w:rsidRDefault="00EA3E1A" w:rsidP="00EA3E1A">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1514A6D0" w14:textId="77777777" w:rsidR="00EA3E1A" w:rsidRPr="00703CD1" w:rsidRDefault="00EA3E1A" w:rsidP="00EA3E1A">
      <w:pPr>
        <w:rPr>
          <w:i/>
          <w:iCs/>
          <w:sz w:val="16"/>
        </w:rPr>
      </w:pPr>
      <w:r w:rsidRPr="00703CD1">
        <w:rPr>
          <w:i/>
          <w:iCs/>
          <w:sz w:val="16"/>
        </w:rPr>
        <w:t>C. Regulatory Instability</w:t>
      </w:r>
    </w:p>
    <w:p w14:paraId="54503953" w14:textId="77777777" w:rsidR="00EA3E1A" w:rsidRPr="00960FCE" w:rsidRDefault="00EA3E1A" w:rsidP="00EA3E1A">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24B41519" w14:textId="77777777" w:rsidR="00EA3E1A" w:rsidRPr="005D388F" w:rsidRDefault="00EA3E1A" w:rsidP="00EA3E1A"/>
    <w:p w14:paraId="2B9A21CC" w14:textId="77777777" w:rsidR="00EA3E1A" w:rsidRPr="006D4925" w:rsidRDefault="00EA3E1A" w:rsidP="00EA3E1A"/>
    <w:p w14:paraId="7AC3A83A" w14:textId="77777777" w:rsidR="00EA3E1A" w:rsidRDefault="00EA3E1A" w:rsidP="00EA3E1A">
      <w:pPr>
        <w:pStyle w:val="Heading1"/>
      </w:pPr>
      <w:r>
        <w:lastRenderedPageBreak/>
        <w:t>2AC</w:t>
      </w:r>
    </w:p>
    <w:p w14:paraId="3F19C470" w14:textId="77777777" w:rsidR="00EA3E1A" w:rsidRDefault="00EA3E1A" w:rsidP="00EA3E1A">
      <w:pPr>
        <w:pStyle w:val="Heading2"/>
      </w:pPr>
      <w:r>
        <w:lastRenderedPageBreak/>
        <w:t>Administration</w:t>
      </w:r>
    </w:p>
    <w:p w14:paraId="5A91D0D5" w14:textId="77777777" w:rsidR="00EA3E1A" w:rsidRDefault="00EA3E1A" w:rsidP="00EA3E1A">
      <w:pPr>
        <w:pStyle w:val="Heading3"/>
      </w:pPr>
      <w:r>
        <w:lastRenderedPageBreak/>
        <w:t>Polycrisis</w:t>
      </w:r>
    </w:p>
    <w:p w14:paraId="2705548C" w14:textId="77777777" w:rsidR="00EA3E1A" w:rsidRDefault="00EA3E1A" w:rsidP="00EA3E1A"/>
    <w:p w14:paraId="1289382F" w14:textId="77777777" w:rsidR="00EA3E1A" w:rsidRDefault="00EA3E1A" w:rsidP="00EA3E1A">
      <w:pPr>
        <w:pStyle w:val="Heading3"/>
      </w:pPr>
      <w:r>
        <w:lastRenderedPageBreak/>
        <w:t>AT: Experts</w:t>
      </w:r>
    </w:p>
    <w:p w14:paraId="353D14D4" w14:textId="77777777" w:rsidR="00EA3E1A" w:rsidRDefault="00EA3E1A" w:rsidP="00EA3E1A"/>
    <w:p w14:paraId="0354D3DF" w14:textId="77777777" w:rsidR="00EA3E1A" w:rsidRDefault="00EA3E1A" w:rsidP="00EA3E1A">
      <w:pPr>
        <w:pStyle w:val="Heading3"/>
      </w:pPr>
      <w:r>
        <w:lastRenderedPageBreak/>
        <w:t>AT: Admin State Fails</w:t>
      </w:r>
    </w:p>
    <w:p w14:paraId="6850D718" w14:textId="77777777" w:rsidR="00EA3E1A" w:rsidRDefault="00EA3E1A" w:rsidP="00EA3E1A"/>
    <w:p w14:paraId="00589FB2" w14:textId="77777777" w:rsidR="00EA3E1A" w:rsidRDefault="00EA3E1A" w:rsidP="00EA3E1A">
      <w:pPr>
        <w:pStyle w:val="Heading3"/>
      </w:pPr>
      <w:r>
        <w:lastRenderedPageBreak/>
        <w:t>AT: States Solve</w:t>
      </w:r>
    </w:p>
    <w:p w14:paraId="62F33053" w14:textId="77777777" w:rsidR="00EA3E1A" w:rsidRDefault="00EA3E1A" w:rsidP="00EA3E1A"/>
    <w:p w14:paraId="2691D6FE" w14:textId="77777777" w:rsidR="00EA3E1A" w:rsidRDefault="00EA3E1A" w:rsidP="00EA3E1A">
      <w:pPr>
        <w:pStyle w:val="Heading3"/>
      </w:pPr>
      <w:r>
        <w:lastRenderedPageBreak/>
        <w:t>AT: Polysolution</w:t>
      </w:r>
    </w:p>
    <w:p w14:paraId="43F19348" w14:textId="77777777" w:rsidR="00EA3E1A" w:rsidRDefault="00EA3E1A" w:rsidP="00EA3E1A"/>
    <w:p w14:paraId="25AC1629" w14:textId="77777777" w:rsidR="00EA3E1A" w:rsidRDefault="00EA3E1A" w:rsidP="00EA3E1A">
      <w:pPr>
        <w:pStyle w:val="Heading2"/>
      </w:pPr>
      <w:r>
        <w:lastRenderedPageBreak/>
        <w:t>Reorganization</w:t>
      </w:r>
    </w:p>
    <w:p w14:paraId="55DAF70A" w14:textId="77777777" w:rsidR="00EA3E1A" w:rsidRDefault="00EA3E1A" w:rsidP="00EA3E1A">
      <w:pPr>
        <w:pStyle w:val="Heading3"/>
      </w:pPr>
      <w:r>
        <w:lastRenderedPageBreak/>
        <w:t>Democracy</w:t>
      </w:r>
    </w:p>
    <w:p w14:paraId="4C4413CC" w14:textId="77777777" w:rsidR="00EA3E1A" w:rsidRDefault="00EA3E1A" w:rsidP="00EA3E1A"/>
    <w:p w14:paraId="6AB858CA" w14:textId="77777777" w:rsidR="00EA3E1A" w:rsidRDefault="00EA3E1A" w:rsidP="00EA3E1A">
      <w:pPr>
        <w:pStyle w:val="Heading3"/>
      </w:pPr>
      <w:r>
        <w:lastRenderedPageBreak/>
        <w:t>Aging Crisis</w:t>
      </w:r>
    </w:p>
    <w:p w14:paraId="3D333BDD" w14:textId="77777777" w:rsidR="00EA3E1A" w:rsidRDefault="00EA3E1A" w:rsidP="00EA3E1A"/>
    <w:p w14:paraId="718C5823" w14:textId="77777777" w:rsidR="00EA3E1A" w:rsidRDefault="00EA3E1A" w:rsidP="00EA3E1A">
      <w:pPr>
        <w:pStyle w:val="Heading3"/>
      </w:pPr>
      <w:r>
        <w:lastRenderedPageBreak/>
        <w:t>AT: No Autocracy</w:t>
      </w:r>
    </w:p>
    <w:p w14:paraId="301E222A" w14:textId="77777777" w:rsidR="00EA3E1A" w:rsidRDefault="00EA3E1A" w:rsidP="00EA3E1A"/>
    <w:p w14:paraId="0F116ADF" w14:textId="77777777" w:rsidR="00EA3E1A" w:rsidRDefault="00EA3E1A" w:rsidP="00EA3E1A">
      <w:pPr>
        <w:pStyle w:val="Heading3"/>
      </w:pPr>
      <w:r>
        <w:lastRenderedPageBreak/>
        <w:t>AT: No Backsliding</w:t>
      </w:r>
    </w:p>
    <w:p w14:paraId="2A3D96AC" w14:textId="77777777" w:rsidR="00EA3E1A" w:rsidRDefault="00EA3E1A" w:rsidP="00EA3E1A"/>
    <w:p w14:paraId="17CA1E07" w14:textId="77777777" w:rsidR="00EA3E1A" w:rsidRDefault="00EA3E1A" w:rsidP="00EA3E1A">
      <w:pPr>
        <w:pStyle w:val="Heading3"/>
      </w:pPr>
      <w:r>
        <w:lastRenderedPageBreak/>
        <w:t>AT: Aging Crisis</w:t>
      </w:r>
    </w:p>
    <w:p w14:paraId="3FEEA858" w14:textId="77777777" w:rsidR="00EA3E1A" w:rsidRDefault="00EA3E1A" w:rsidP="00EA3E1A"/>
    <w:p w14:paraId="41BCFB7B" w14:textId="77777777" w:rsidR="00EA3E1A" w:rsidRDefault="00EA3E1A" w:rsidP="00EA3E1A">
      <w:pPr>
        <w:pStyle w:val="Heading2"/>
      </w:pPr>
      <w:r>
        <w:lastRenderedPageBreak/>
        <w:t>T-Substantial</w:t>
      </w:r>
    </w:p>
    <w:p w14:paraId="0A086A6A" w14:textId="77777777" w:rsidR="00EA3E1A" w:rsidRDefault="00EA3E1A" w:rsidP="00EA3E1A">
      <w:pPr>
        <w:pStyle w:val="Heading3"/>
      </w:pPr>
      <w:r>
        <w:lastRenderedPageBreak/>
        <w:t>2AC</w:t>
      </w:r>
    </w:p>
    <w:p w14:paraId="7FE717FB" w14:textId="77777777" w:rsidR="00EA3E1A" w:rsidRDefault="00EA3E1A" w:rsidP="00EA3E1A"/>
    <w:p w14:paraId="5F8FF038" w14:textId="77777777" w:rsidR="00EA3E1A" w:rsidRPr="00A44EAC" w:rsidRDefault="00EA3E1A" w:rsidP="00EA3E1A">
      <w:pPr>
        <w:pStyle w:val="Heading4"/>
      </w:pPr>
      <w:bookmarkStart w:id="3" w:name="_Hlk212897996"/>
      <w:r w:rsidRPr="00A44EAC">
        <w:t xml:space="preserve">‘Substantially’ means </w:t>
      </w:r>
      <w:r w:rsidRPr="00A44EAC">
        <w:rPr>
          <w:u w:val="single"/>
        </w:rPr>
        <w:t>considerable</w:t>
      </w:r>
      <w:r w:rsidRPr="00A44EAC">
        <w:t>.</w:t>
      </w:r>
    </w:p>
    <w:p w14:paraId="2FFF6DBC" w14:textId="77777777" w:rsidR="00EA3E1A" w:rsidRPr="00A44EAC" w:rsidRDefault="00EA3E1A" w:rsidP="00EA3E1A">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75219385" w14:textId="77777777" w:rsidR="00EA3E1A" w:rsidRPr="00FD0954" w:rsidRDefault="00EA3E1A" w:rsidP="00EA3E1A">
      <w:pPr>
        <w:rPr>
          <w:sz w:val="16"/>
        </w:rPr>
      </w:pPr>
      <w:r w:rsidRPr="00A44EAC">
        <w:rPr>
          <w:sz w:val="16"/>
        </w:rPr>
        <w:t xml:space="preserve">Because </w:t>
      </w:r>
      <w:r w:rsidRPr="00A44EAC">
        <w:rPr>
          <w:rStyle w:val="StyleUnderline"/>
        </w:rPr>
        <w:t>the adverb</w:t>
      </w:r>
      <w:r w:rsidRPr="00A44EAC">
        <w:rPr>
          <w:sz w:val="16"/>
        </w:rPr>
        <w:t xml:space="preserve"> </w:t>
      </w:r>
      <w:r w:rsidRPr="0079163D">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79163D">
        <w:rPr>
          <w:rStyle w:val="StyleUnderline"/>
          <w:highlight w:val="yellow"/>
        </w:rPr>
        <w:t>interpreted in</w:t>
      </w:r>
      <w:r w:rsidRPr="00A44EAC">
        <w:rPr>
          <w:rStyle w:val="StyleUnderline"/>
        </w:rPr>
        <w:t xml:space="preserve"> light of its</w:t>
      </w:r>
      <w:r w:rsidRPr="00A44EAC">
        <w:rPr>
          <w:sz w:val="16"/>
        </w:rPr>
        <w:t xml:space="preserve"> </w:t>
      </w:r>
      <w:r w:rsidRPr="0079163D">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79163D">
        <w:rPr>
          <w:rStyle w:val="StyleUnderline"/>
          <w:highlight w:val="yellow"/>
        </w:rPr>
        <w:t>is</w:t>
      </w:r>
      <w:r w:rsidRPr="0079163D">
        <w:rPr>
          <w:sz w:val="16"/>
          <w:highlight w:val="yellow"/>
        </w:rPr>
        <w:t xml:space="preserve"> “</w:t>
      </w:r>
      <w:r w:rsidRPr="0079163D">
        <w:rPr>
          <w:rStyle w:val="Emphasis"/>
          <w:highlight w:val="yellow"/>
        </w:rPr>
        <w:t>[c]onsiderable</w:t>
      </w:r>
      <w:r w:rsidRPr="0079163D">
        <w:rPr>
          <w:sz w:val="16"/>
          <w:highlight w:val="yellow"/>
        </w:rPr>
        <w:t xml:space="preserve"> </w:t>
      </w:r>
      <w:r w:rsidRPr="0079163D">
        <w:rPr>
          <w:rStyle w:val="StyleUnderline"/>
          <w:highlight w:val="yellow"/>
        </w:rPr>
        <w:t>in</w:t>
      </w:r>
      <w:r w:rsidRPr="00A44EAC">
        <w:rPr>
          <w:rStyle w:val="StyleUnderline"/>
        </w:rPr>
        <w:t xml:space="preserve"> importance, </w:t>
      </w:r>
      <w:r w:rsidRPr="0079163D">
        <w:rPr>
          <w:rStyle w:val="Emphasis"/>
          <w:highlight w:val="yellow"/>
        </w:rPr>
        <w:t>value</w:t>
      </w:r>
      <w:r w:rsidRPr="00A44EAC">
        <w:rPr>
          <w:rStyle w:val="StyleUnderline"/>
        </w:rPr>
        <w:t>, degree, amount or extent</w:t>
      </w:r>
      <w:r w:rsidRPr="00A44EAC">
        <w:rPr>
          <w:sz w:val="16"/>
        </w:rPr>
        <w:t xml:space="preserve">.” This </w:t>
      </w:r>
      <w:r w:rsidRPr="0079163D">
        <w:rPr>
          <w:rStyle w:val="StyleUnderline"/>
          <w:highlight w:val="yellow"/>
        </w:rPr>
        <w:t>definition from</w:t>
      </w:r>
      <w:r w:rsidRPr="00A44EAC">
        <w:rPr>
          <w:sz w:val="16"/>
        </w:rPr>
        <w:t xml:space="preserve"> </w:t>
      </w:r>
      <w:r w:rsidRPr="00A44EAC">
        <w:rPr>
          <w:i/>
          <w:iCs/>
          <w:sz w:val="16"/>
        </w:rPr>
        <w:t xml:space="preserve">The </w:t>
      </w:r>
      <w:r w:rsidRPr="0079163D">
        <w:rPr>
          <w:rStyle w:val="Emphasis"/>
          <w:i/>
          <w:highlight w:val="yellow"/>
        </w:rPr>
        <w:t>A</w:t>
      </w:r>
      <w:r w:rsidRPr="00A44EAC">
        <w:rPr>
          <w:i/>
          <w:iCs/>
          <w:sz w:val="16"/>
        </w:rPr>
        <w:t xml:space="preserve">merican </w:t>
      </w:r>
      <w:r w:rsidRPr="0079163D">
        <w:rPr>
          <w:rStyle w:val="Emphasis"/>
          <w:i/>
          <w:highlight w:val="yellow"/>
        </w:rPr>
        <w:t>H</w:t>
      </w:r>
      <w:r w:rsidRPr="00A44EAC">
        <w:rPr>
          <w:i/>
          <w:iCs/>
          <w:sz w:val="16"/>
        </w:rPr>
        <w:t xml:space="preserve">eritage </w:t>
      </w:r>
      <w:r w:rsidRPr="0079163D">
        <w:rPr>
          <w:rStyle w:val="Emphasis"/>
          <w:i/>
          <w:highlight w:val="yellow"/>
        </w:rPr>
        <w:t>D</w:t>
      </w:r>
      <w:r w:rsidRPr="00A44EAC">
        <w:rPr>
          <w:i/>
          <w:iCs/>
          <w:sz w:val="16"/>
        </w:rPr>
        <w:t>ictionary</w:t>
      </w:r>
      <w:r w:rsidRPr="00A44EAC">
        <w:rPr>
          <w:sz w:val="16"/>
        </w:rPr>
        <w:t xml:space="preserve"> </w:t>
      </w:r>
      <w:r w:rsidRPr="0079163D">
        <w:rPr>
          <w:rStyle w:val="StyleUnderline"/>
          <w:highlight w:val="yellow"/>
        </w:rPr>
        <w:t>is</w:t>
      </w:r>
      <w:r w:rsidRPr="00A44EAC">
        <w:rPr>
          <w:rStyle w:val="StyleUnderline"/>
        </w:rPr>
        <w:t xml:space="preserve"> the</w:t>
      </w:r>
      <w:r w:rsidRPr="00A44EAC">
        <w:rPr>
          <w:sz w:val="16"/>
        </w:rPr>
        <w:t xml:space="preserve"> </w:t>
      </w:r>
      <w:r w:rsidRPr="0079163D">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79163D">
        <w:rPr>
          <w:rStyle w:val="StyleUnderline"/>
          <w:highlight w:val="yellow"/>
        </w:rPr>
        <w:t>by the</w:t>
      </w:r>
      <w:r w:rsidRPr="0079163D">
        <w:rPr>
          <w:sz w:val="16"/>
          <w:highlight w:val="yellow"/>
        </w:rPr>
        <w:t xml:space="preserve"> </w:t>
      </w:r>
      <w:r w:rsidRPr="0079163D">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bookmarkEnd w:id="3"/>
    <w:p w14:paraId="2425476F" w14:textId="77777777" w:rsidR="00EA3E1A" w:rsidRDefault="00EA3E1A" w:rsidP="00EA3E1A"/>
    <w:p w14:paraId="45323960" w14:textId="77777777" w:rsidR="00EA3E1A" w:rsidRDefault="00EA3E1A" w:rsidP="00EA3E1A">
      <w:pPr>
        <w:pStyle w:val="Heading4"/>
      </w:pPr>
      <w:r>
        <w:t xml:space="preserve">In </w:t>
      </w:r>
      <w:r>
        <w:rPr>
          <w:u w:val="single"/>
        </w:rPr>
        <w:t>context</w:t>
      </w:r>
      <w:r>
        <w:t>, the plan “substantially strengthens” labor law.</w:t>
      </w:r>
    </w:p>
    <w:p w14:paraId="32CFFFBA" w14:textId="77777777" w:rsidR="00EA3E1A" w:rsidRPr="00704E38" w:rsidRDefault="00EA3E1A" w:rsidP="00EA3E1A">
      <w:r>
        <w:t xml:space="preserve">Thurgood </w:t>
      </w:r>
      <w:r w:rsidRPr="00704E38">
        <w:rPr>
          <w:rStyle w:val="Style13ptBold"/>
        </w:rPr>
        <w:t>Marshall 74</w:t>
      </w:r>
      <w:r>
        <w:t xml:space="preserve">, former Supreme Court justice, 25 June 1974, “Letter Carriers v. Austin,” </w:t>
      </w:r>
      <w:r w:rsidRPr="00704E38">
        <w:t>418 U.S. 264 (1974)</w:t>
      </w:r>
      <w:r>
        <w:t xml:space="preserve">, </w:t>
      </w:r>
      <w:r w:rsidRPr="00704E38">
        <w:t>https://scholar.google.com/scholar_case?case=923744859423605953&amp;hl=en&amp;as_sdt=400006&amp;inst=6453202103507108275</w:t>
      </w:r>
      <w:r>
        <w:t>.</w:t>
      </w:r>
    </w:p>
    <w:p w14:paraId="709252F7" w14:textId="77777777" w:rsidR="00EA3E1A" w:rsidRDefault="00EA3E1A" w:rsidP="00EA3E1A">
      <w:pPr>
        <w:rPr>
          <w:sz w:val="16"/>
          <w:szCs w:val="16"/>
        </w:rPr>
      </w:pPr>
      <w:r w:rsidRPr="00003B0D">
        <w:rPr>
          <w:sz w:val="16"/>
          <w:szCs w:val="16"/>
        </w:rPr>
        <w:t xml:space="preserve">The basic provisions of </w:t>
      </w:r>
      <w:r w:rsidRPr="0079163D">
        <w:rPr>
          <w:rStyle w:val="StyleUnderline"/>
          <w:highlight w:val="yellow"/>
        </w:rPr>
        <w:t>the Ex</w:t>
      </w:r>
      <w:r w:rsidRPr="00003B0D">
        <w:rPr>
          <w:rStyle w:val="StyleUnderline"/>
        </w:rPr>
        <w:t xml:space="preserve">ecutive </w:t>
      </w:r>
      <w:r w:rsidRPr="0079163D">
        <w:rPr>
          <w:rStyle w:val="StyleUnderline"/>
          <w:highlight w:val="yellow"/>
        </w:rPr>
        <w:t>O</w:t>
      </w:r>
      <w:r w:rsidRPr="00003B0D">
        <w:rPr>
          <w:rStyle w:val="StyleUnderline"/>
        </w:rPr>
        <w:t xml:space="preserve">rder </w:t>
      </w:r>
      <w:r w:rsidRPr="0079163D">
        <w:rPr>
          <w:rStyle w:val="StyleUnderline"/>
          <w:highlight w:val="yellow"/>
        </w:rPr>
        <w:t xml:space="preserve">establish a </w:t>
      </w:r>
      <w:r w:rsidRPr="0079163D">
        <w:rPr>
          <w:rStyle w:val="Emphasis"/>
          <w:highlight w:val="yellow"/>
        </w:rPr>
        <w:t>labor</w:t>
      </w:r>
      <w:r w:rsidRPr="00704E38">
        <w:rPr>
          <w:rStyle w:val="Emphasis"/>
        </w:rPr>
        <w:t xml:space="preserve">-management relations </w:t>
      </w:r>
      <w:r w:rsidRPr="0079163D">
        <w:rPr>
          <w:rStyle w:val="Emphasis"/>
          <w:highlight w:val="yellow"/>
        </w:rPr>
        <w:t>system</w:t>
      </w:r>
      <w:r w:rsidRPr="0079163D">
        <w:rPr>
          <w:rStyle w:val="StyleUnderline"/>
          <w:highlight w:val="yellow"/>
        </w:rPr>
        <w:t xml:space="preserve"> for </w:t>
      </w:r>
      <w:r w:rsidRPr="0079163D">
        <w:rPr>
          <w:rStyle w:val="Emphasis"/>
          <w:highlight w:val="yellow"/>
        </w:rPr>
        <w:t>federal employment</w:t>
      </w:r>
      <w:r w:rsidRPr="00003B0D">
        <w:rPr>
          <w:sz w:val="16"/>
          <w:szCs w:val="16"/>
        </w:rPr>
        <w:t xml:space="preserve"> 274*274 which is remarkably </w:t>
      </w:r>
      <w:r w:rsidRPr="0079163D">
        <w:rPr>
          <w:rStyle w:val="StyleUnderline"/>
          <w:highlight w:val="yellow"/>
        </w:rPr>
        <w:t>similar to the</w:t>
      </w:r>
      <w:r w:rsidRPr="00003B0D">
        <w:rPr>
          <w:sz w:val="16"/>
          <w:szCs w:val="16"/>
        </w:rPr>
        <w:t xml:space="preserve"> scheme of the </w:t>
      </w:r>
      <w:r w:rsidRPr="0079163D">
        <w:rPr>
          <w:rStyle w:val="Emphasis"/>
          <w:highlight w:val="yellow"/>
        </w:rPr>
        <w:t>N</w:t>
      </w:r>
      <w:r w:rsidRPr="00704E38">
        <w:rPr>
          <w:rStyle w:val="StyleUnderline"/>
        </w:rPr>
        <w:t>ational</w:t>
      </w:r>
      <w:r w:rsidRPr="00003B0D">
        <w:rPr>
          <w:rStyle w:val="StyleUnderline"/>
        </w:rPr>
        <w:t xml:space="preserve"> </w:t>
      </w:r>
      <w:r w:rsidRPr="0079163D">
        <w:rPr>
          <w:rStyle w:val="Emphasis"/>
          <w:highlight w:val="yellow"/>
        </w:rPr>
        <w:t>L</w:t>
      </w:r>
      <w:r w:rsidRPr="00003B0D">
        <w:rPr>
          <w:rStyle w:val="StyleUnderline"/>
        </w:rPr>
        <w:t xml:space="preserve">abor </w:t>
      </w:r>
      <w:r w:rsidRPr="0079163D">
        <w:rPr>
          <w:rStyle w:val="Emphasis"/>
          <w:highlight w:val="yellow"/>
        </w:rPr>
        <w:t>R</w:t>
      </w:r>
      <w:r w:rsidRPr="00003B0D">
        <w:rPr>
          <w:rStyle w:val="StyleUnderline"/>
        </w:rPr>
        <w:t xml:space="preserve">elations </w:t>
      </w:r>
      <w:r w:rsidRPr="0079163D">
        <w:rPr>
          <w:rStyle w:val="Emphasis"/>
          <w:highlight w:val="yellow"/>
        </w:rPr>
        <w:t>A</w:t>
      </w:r>
      <w:r w:rsidRPr="00003B0D">
        <w:rPr>
          <w:rStyle w:val="StyleUnderline"/>
        </w:rPr>
        <w:t>ct</w:t>
      </w:r>
      <w:r w:rsidRPr="00003B0D">
        <w:rPr>
          <w:sz w:val="16"/>
          <w:szCs w:val="16"/>
        </w:rPr>
        <w:t xml:space="preserve">.[6] Although several significant adjustments have been made to reflect the different structure and responsibilities of the governmental employer,[7] it is apparent that the Order adopted in large part the provisions and policies of the NLRA as its model.[8] Indeed, </w:t>
      </w:r>
      <w:r w:rsidRPr="0079163D">
        <w:rPr>
          <w:rStyle w:val="StyleUnderline"/>
          <w:highlight w:val="yellow"/>
        </w:rPr>
        <w:t xml:space="preserve">one of the </w:t>
      </w:r>
      <w:r w:rsidRPr="0079163D">
        <w:rPr>
          <w:rStyle w:val="Emphasis"/>
          <w:highlight w:val="yellow"/>
        </w:rPr>
        <w:t>primary purposes</w:t>
      </w:r>
      <w:r w:rsidRPr="00704E38">
        <w:rPr>
          <w:rStyle w:val="StyleUnderline"/>
        </w:rPr>
        <w:t xml:space="preserve"> of the</w:t>
      </w:r>
      <w:r w:rsidRPr="00003B0D">
        <w:rPr>
          <w:sz w:val="16"/>
          <w:szCs w:val="16"/>
        </w:rPr>
        <w:t xml:space="preserve"> 275*275 </w:t>
      </w:r>
      <w:r w:rsidRPr="00704E38">
        <w:rPr>
          <w:rStyle w:val="StyleUnderline"/>
        </w:rPr>
        <w:t xml:space="preserve">Executive Order </w:t>
      </w:r>
      <w:r w:rsidRPr="0079163D">
        <w:rPr>
          <w:rStyle w:val="StyleUnderline"/>
          <w:highlight w:val="yellow"/>
        </w:rPr>
        <w:t>was to "</w:t>
      </w:r>
      <w:r w:rsidRPr="0079163D">
        <w:rPr>
          <w:rStyle w:val="Emphasis"/>
          <w:highlight w:val="yellow"/>
        </w:rPr>
        <w:t>substantially strengthen</w:t>
      </w:r>
      <w:r w:rsidRPr="0079163D">
        <w:rPr>
          <w:rStyle w:val="StyleUnderline"/>
          <w:highlight w:val="yellow"/>
        </w:rPr>
        <w:t xml:space="preserve"> the Federal labor</w:t>
      </w:r>
      <w:r w:rsidRPr="00704E38">
        <w:rPr>
          <w:rStyle w:val="StyleUnderline"/>
        </w:rPr>
        <w:t xml:space="preserve"> relations </w:t>
      </w:r>
      <w:r w:rsidRPr="0079163D">
        <w:rPr>
          <w:rStyle w:val="StyleUnderline"/>
          <w:highlight w:val="yellow"/>
        </w:rPr>
        <w:t>system</w:t>
      </w:r>
      <w:r w:rsidRPr="00704E38">
        <w:rPr>
          <w:rStyle w:val="StyleUnderline"/>
        </w:rPr>
        <w:t xml:space="preserve"> by bringing it </w:t>
      </w:r>
      <w:r w:rsidRPr="00704E38">
        <w:rPr>
          <w:rStyle w:val="Emphasis"/>
        </w:rPr>
        <w:t>more into line</w:t>
      </w:r>
      <w:r w:rsidRPr="00704E38">
        <w:rPr>
          <w:rStyle w:val="StyleUnderline"/>
        </w:rPr>
        <w:t xml:space="preserve"> with practices in the </w:t>
      </w:r>
      <w:r w:rsidRPr="00704E38">
        <w:rPr>
          <w:rStyle w:val="Emphasis"/>
        </w:rPr>
        <w:t>private sector</w:t>
      </w:r>
      <w:r w:rsidRPr="00003B0D">
        <w:rPr>
          <w:sz w:val="16"/>
          <w:szCs w:val="16"/>
        </w:rPr>
        <w:t xml:space="preserve"> of the economy."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 Charleston Naval Shipyard, Case Nos. 40-1940 (CA), 40-1950 (CA), A/SLMR No. 1, p. 3 (Nov. 3, 1970).</w:t>
      </w:r>
    </w:p>
    <w:p w14:paraId="5836981A" w14:textId="77777777" w:rsidR="00EA3E1A" w:rsidRDefault="00EA3E1A" w:rsidP="00EA3E1A"/>
    <w:p w14:paraId="4175FEED" w14:textId="77777777" w:rsidR="00EA3E1A" w:rsidRDefault="00EA3E1A" w:rsidP="00EA3E1A">
      <w:pPr>
        <w:pStyle w:val="Heading2"/>
      </w:pPr>
      <w:r>
        <w:lastRenderedPageBreak/>
        <w:t>Remand CP</w:t>
      </w:r>
    </w:p>
    <w:p w14:paraId="66C1B000" w14:textId="77777777" w:rsidR="00EA3E1A" w:rsidRPr="00CE3189" w:rsidRDefault="00EA3E1A" w:rsidP="00EA3E1A">
      <w:pPr>
        <w:pStyle w:val="Heading3"/>
      </w:pPr>
      <w:r>
        <w:lastRenderedPageBreak/>
        <w:t>CP</w:t>
      </w:r>
    </w:p>
    <w:p w14:paraId="2F89CB0A" w14:textId="77777777" w:rsidR="00EA3E1A" w:rsidRPr="00164FCD" w:rsidRDefault="00EA3E1A" w:rsidP="00EA3E1A">
      <w:pPr>
        <w:pStyle w:val="Heading4"/>
      </w:pPr>
      <w:r>
        <w:t xml:space="preserve">1. It results in a </w:t>
      </w:r>
      <w:r w:rsidRPr="00164FCD">
        <w:rPr>
          <w:u w:val="single"/>
        </w:rPr>
        <w:t>legal patchwork</w:t>
      </w:r>
      <w:r>
        <w:t xml:space="preserve"> AND </w:t>
      </w:r>
      <w:r w:rsidRPr="00164FCD">
        <w:rPr>
          <w:u w:val="single"/>
        </w:rPr>
        <w:t>implodes</w:t>
      </w:r>
      <w:r>
        <w:t xml:space="preserve"> legitimacy.</w:t>
      </w:r>
    </w:p>
    <w:p w14:paraId="543F0CB5" w14:textId="77777777" w:rsidR="00EA3E1A" w:rsidRDefault="00EA3E1A" w:rsidP="00EA3E1A">
      <w:r>
        <w:t xml:space="preserve">Tara Leigh </w:t>
      </w:r>
      <w:r w:rsidRPr="00CC06B2">
        <w:rPr>
          <w:rStyle w:val="Style13ptBold"/>
        </w:rPr>
        <w:t>Grove 21</w:t>
      </w:r>
      <w:r>
        <w:t>, Charles E. Tweedy, Jr., Endowed Chairholder of Law &amp; Director in the Program in Constitutional Studies at the University of Alabama School of Law, “Sacrificing Legitimacy in a Hierarchical Judiciary”, Columbia Law Review, 121 Colum. L. Rev. 1555, June 2021, Lexis</w:t>
      </w:r>
    </w:p>
    <w:p w14:paraId="11D75FF0" w14:textId="77777777" w:rsidR="00EA3E1A" w:rsidRPr="00727C71" w:rsidRDefault="00EA3E1A" w:rsidP="00EA3E1A">
      <w:pPr>
        <w:rPr>
          <w:sz w:val="16"/>
          <w:szCs w:val="18"/>
        </w:rPr>
      </w:pPr>
      <w:r w:rsidRPr="00727C71">
        <w:rPr>
          <w:sz w:val="16"/>
          <w:szCs w:val="18"/>
        </w:rPr>
        <w:t>D. The Likelihood of a Tradeoff</w:t>
      </w:r>
    </w:p>
    <w:p w14:paraId="0E88280C" w14:textId="77777777" w:rsidR="00EA3E1A" w:rsidRPr="00727C71" w:rsidRDefault="00EA3E1A" w:rsidP="00EA3E1A">
      <w:pPr>
        <w:rPr>
          <w:sz w:val="16"/>
        </w:rPr>
      </w:pPr>
      <w:r w:rsidRPr="00727C71">
        <w:rPr>
          <w:sz w:val="16"/>
        </w:rPr>
        <w:t xml:space="preserve">This Essay argues that, </w:t>
      </w:r>
      <w:r w:rsidRPr="00727C71">
        <w:rPr>
          <w:rStyle w:val="StyleUnderline"/>
        </w:rPr>
        <w:t>when the Supreme Court is invited to change the law in high-profile and contested areas, the Justices may face an unappealing tradeoff. To preserve the external legitimacy of the Court, the Justices may feel pressure not to issue the broad, rule-like doctrines that can most effectively guide the lower courts</w:t>
      </w:r>
      <w:r w:rsidRPr="00727C71">
        <w:rPr>
          <w:sz w:val="16"/>
        </w:rPr>
        <w:t>. The Justices may thereby not only sacrifice meaningful legal change but also pose risks for the longterm sociological legitimacy of the inferior federal bench.</w:t>
      </w:r>
    </w:p>
    <w:p w14:paraId="18750E22" w14:textId="77777777" w:rsidR="00EA3E1A" w:rsidRPr="00727C71" w:rsidRDefault="00EA3E1A" w:rsidP="00EA3E1A">
      <w:pPr>
        <w:rPr>
          <w:sz w:val="16"/>
        </w:rPr>
      </w:pPr>
      <w:r w:rsidRPr="00727C71">
        <w:rPr>
          <w:rStyle w:val="StyleUnderline"/>
        </w:rPr>
        <w:t>How likely are the Justices to face such a tradeoff?</w:t>
      </w:r>
      <w:r w:rsidRPr="00727C71">
        <w:rPr>
          <w:sz w:val="16"/>
        </w:rPr>
        <w:t xml:space="preserve"> In recent work, Neil </w:t>
      </w:r>
      <w:r w:rsidRPr="0079163D">
        <w:rPr>
          <w:rStyle w:val="Emphasis"/>
          <w:highlight w:val="yellow"/>
        </w:rPr>
        <w:t>Siegel</w:t>
      </w:r>
      <w:r w:rsidRPr="0079163D">
        <w:rPr>
          <w:rStyle w:val="StyleUnderline"/>
          <w:highlight w:val="yellow"/>
        </w:rPr>
        <w:t xml:space="preserve"> asserts</w:t>
      </w:r>
      <w:r w:rsidRPr="00727C71">
        <w:rPr>
          <w:rStyle w:val="StyleUnderline"/>
        </w:rPr>
        <w:t xml:space="preserve"> that</w:t>
      </w:r>
      <w:r w:rsidRPr="00727C71">
        <w:rPr>
          <w:sz w:val="16"/>
        </w:rPr>
        <w:t xml:space="preserve">, at least in a subset of salient cases, </w:t>
      </w:r>
      <w:r w:rsidRPr="00727C71">
        <w:rPr>
          <w:rStyle w:val="StyleUnderline"/>
        </w:rPr>
        <w:t>th</w:t>
      </w:r>
      <w:r w:rsidRPr="00164FCD">
        <w:rPr>
          <w:rStyle w:val="StyleUnderline"/>
        </w:rPr>
        <w:t xml:space="preserve">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may be able to work with the inferior</w:t>
      </w:r>
      <w:r w:rsidRPr="00164FCD">
        <w:rPr>
          <w:sz w:val="16"/>
        </w:rPr>
        <w:t xml:space="preserve"> federal </w:t>
      </w:r>
      <w:r w:rsidRPr="00164FCD">
        <w:rPr>
          <w:rStyle w:val="StyleUnderline"/>
        </w:rPr>
        <w:t>courts to promote the legitimacy of both</w:t>
      </w:r>
      <w:r w:rsidRPr="00164FCD">
        <w:rPr>
          <w:sz w:val="16"/>
        </w:rPr>
        <w:t>. 261Siegel points to recent litigation over same-sex marriage: The Court in United States v. Windsor struck down the Defense of Marriage Act, which prohibited the federal government from recognizing state-approved same-sex marriages. 262Lower federal courts then, Siegel argues, used Windsor "to legitimate their [subsequent] decisions" striking down state bans on same-sex marriage. 263And when the S</w:t>
      </w:r>
      <w:r w:rsidRPr="00727C71">
        <w:rPr>
          <w:sz w:val="16"/>
        </w:rPr>
        <w:t xml:space="preserve">upreme Court itself required states to recognize same-sex marriage in Obergefell v. Hodges, the Court sought to "blunt threats to its own legitimacy by invoking those [earlier] district and circuit court decisions." 264 </w:t>
      </w:r>
      <w:r w:rsidRPr="00727C71">
        <w:rPr>
          <w:rStyle w:val="StyleUnderline"/>
        </w:rPr>
        <w:t xml:space="preserve">Siegel describes this phenomenon as </w:t>
      </w:r>
      <w:r w:rsidRPr="0079163D">
        <w:rPr>
          <w:rStyle w:val="Emphasis"/>
          <w:highlight w:val="yellow"/>
        </w:rPr>
        <w:t>"reciprocal legitimation."</w:t>
      </w:r>
      <w:r w:rsidRPr="00727C71">
        <w:rPr>
          <w:sz w:val="16"/>
        </w:rPr>
        <w:t xml:space="preserve"> 265</w:t>
      </w:r>
    </w:p>
    <w:p w14:paraId="5DABE38D" w14:textId="77777777" w:rsidR="00EA3E1A" w:rsidRPr="00727C71" w:rsidRDefault="00EA3E1A" w:rsidP="00EA3E1A">
      <w:pPr>
        <w:rPr>
          <w:sz w:val="16"/>
        </w:rPr>
      </w:pPr>
      <w:r w:rsidRPr="00727C71">
        <w:rPr>
          <w:sz w:val="16"/>
        </w:rPr>
        <w:t xml:space="preserve">Siegel identifies an important phenomenon--one that seems to capture the same-sex marriage saga. </w:t>
      </w:r>
      <w:r w:rsidRPr="00727C71">
        <w:rPr>
          <w:rStyle w:val="StyleUnderline"/>
        </w:rPr>
        <w:t xml:space="preserve">But </w:t>
      </w:r>
      <w:r w:rsidRPr="00164FCD">
        <w:rPr>
          <w:rStyle w:val="Emphasis"/>
        </w:rPr>
        <w:t>"reciprocal legitimation"</w:t>
      </w:r>
      <w:r w:rsidRPr="00164FCD">
        <w:rPr>
          <w:rStyle w:val="StyleUnderline"/>
        </w:rPr>
        <w:t xml:space="preserve"> </w:t>
      </w:r>
      <w:r w:rsidRPr="0079163D">
        <w:rPr>
          <w:rStyle w:val="StyleUnderline"/>
          <w:highlight w:val="yellow"/>
        </w:rPr>
        <w:t xml:space="preserve">seems </w:t>
      </w:r>
      <w:r w:rsidRPr="0079163D">
        <w:rPr>
          <w:rStyle w:val="Emphasis"/>
          <w:highlight w:val="yellow"/>
        </w:rPr>
        <w:t>unlikely to work</w:t>
      </w:r>
      <w:r w:rsidRPr="0079163D">
        <w:rPr>
          <w:rStyle w:val="StyleUnderline"/>
          <w:highlight w:val="yellow"/>
        </w:rPr>
        <w:t xml:space="preserve"> with</w:t>
      </w:r>
      <w:r w:rsidRPr="00727C71">
        <w:rPr>
          <w:rStyle w:val="StyleUnderline"/>
        </w:rPr>
        <w:t xml:space="preserve"> respect to many </w:t>
      </w:r>
      <w:r w:rsidRPr="0079163D">
        <w:rPr>
          <w:rStyle w:val="Emphasis"/>
          <w:highlight w:val="yellow"/>
        </w:rPr>
        <w:t>high-profile issues</w:t>
      </w:r>
      <w:r w:rsidRPr="00727C71">
        <w:rPr>
          <w:rStyle w:val="StyleUnderline"/>
        </w:rPr>
        <w:t xml:space="preserve"> today. This phenomenon </w:t>
      </w:r>
      <w:r w:rsidRPr="00727C71">
        <w:rPr>
          <w:rStyle w:val="Emphasis"/>
        </w:rPr>
        <w:t>envisions</w:t>
      </w:r>
      <w:r w:rsidRPr="00727C71">
        <w:rPr>
          <w:rStyle w:val="StyleUnderline"/>
        </w:rPr>
        <w:t xml:space="preserve"> a federal judiciary that shares a </w:t>
      </w:r>
      <w:r w:rsidRPr="00727C71">
        <w:rPr>
          <w:rStyle w:val="Emphasis"/>
        </w:rPr>
        <w:t>common project</w:t>
      </w:r>
      <w:r w:rsidRPr="00727C71">
        <w:rPr>
          <w:rStyle w:val="StyleUnderline"/>
        </w:rPr>
        <w:t>--and thus seeks to push the law in a single direction</w:t>
      </w:r>
      <w:r w:rsidRPr="00727C71">
        <w:rPr>
          <w:sz w:val="16"/>
        </w:rPr>
        <w:t xml:space="preserve">. As Siegel describes, in the wake of Windsor, both </w:t>
      </w:r>
      <w:proofErr w:type="gramStart"/>
      <w:r w:rsidRPr="00727C71">
        <w:rPr>
          <w:sz w:val="16"/>
        </w:rPr>
        <w:t>a majority of</w:t>
      </w:r>
      <w:proofErr w:type="gramEnd"/>
      <w:r w:rsidRPr="00727C71">
        <w:rPr>
          <w:sz w:val="16"/>
        </w:rPr>
        <w:t xml:space="preserve"> Justices and most inferior federal judges ruled in favor of marriage equality. 266</w:t>
      </w:r>
    </w:p>
    <w:p w14:paraId="264570B7" w14:textId="77777777" w:rsidR="00EA3E1A" w:rsidRPr="00727C71" w:rsidRDefault="00EA3E1A" w:rsidP="00EA3E1A">
      <w:pPr>
        <w:rPr>
          <w:sz w:val="16"/>
        </w:rPr>
      </w:pPr>
      <w:r w:rsidRPr="00727C71">
        <w:rPr>
          <w:rStyle w:val="StyleUnderline"/>
        </w:rPr>
        <w:t xml:space="preserve">But such </w:t>
      </w:r>
      <w:r w:rsidRPr="00164FCD">
        <w:rPr>
          <w:rStyle w:val="StyleUnderline"/>
        </w:rPr>
        <w:t xml:space="preserve">a </w:t>
      </w:r>
      <w:r w:rsidRPr="0079163D">
        <w:rPr>
          <w:rStyle w:val="StyleUnderline"/>
          <w:highlight w:val="yellow"/>
        </w:rPr>
        <w:t xml:space="preserve">common project seems </w:t>
      </w:r>
      <w:r w:rsidRPr="0079163D">
        <w:rPr>
          <w:rStyle w:val="Emphasis"/>
          <w:highlight w:val="yellow"/>
        </w:rPr>
        <w:t>unlikely</w:t>
      </w:r>
      <w:r w:rsidRPr="00727C71">
        <w:rPr>
          <w:rStyle w:val="StyleUnderline"/>
        </w:rPr>
        <w:t xml:space="preserve"> with respect to many of the </w:t>
      </w:r>
      <w:r w:rsidRPr="00727C71">
        <w:rPr>
          <w:rStyle w:val="Emphasis"/>
        </w:rPr>
        <w:t>high-profile issues</w:t>
      </w:r>
      <w:r w:rsidRPr="00727C71">
        <w:rPr>
          <w:rStyle w:val="StyleUnderline"/>
        </w:rPr>
        <w:t xml:space="preserve"> that are the focus of commentary today</w:t>
      </w:r>
      <w:r w:rsidRPr="00727C71">
        <w:rPr>
          <w:sz w:val="16"/>
        </w:rPr>
        <w:t xml:space="preserve">. As we have seen, </w:t>
      </w:r>
      <w:r w:rsidRPr="00727C71">
        <w:rPr>
          <w:rStyle w:val="StyleUnderline"/>
        </w:rPr>
        <w:t xml:space="preserve">absent guidance from the Supreme Court, </w:t>
      </w:r>
      <w:r w:rsidRPr="0079163D">
        <w:rPr>
          <w:rStyle w:val="Emphasis"/>
          <w:highlight w:val="yellow"/>
        </w:rPr>
        <w:t>Dem</w:t>
      </w:r>
      <w:r w:rsidRPr="00727C71">
        <w:rPr>
          <w:rStyle w:val="StyleUnderline"/>
        </w:rPr>
        <w:t xml:space="preserve">ocratic- </w:t>
      </w:r>
      <w:r w:rsidRPr="0079163D">
        <w:rPr>
          <w:rStyle w:val="StyleUnderline"/>
          <w:highlight w:val="yellow"/>
        </w:rPr>
        <w:t>and Republican</w:t>
      </w:r>
      <w:r w:rsidRPr="00727C71">
        <w:rPr>
          <w:rStyle w:val="StyleUnderline"/>
        </w:rPr>
        <w:t xml:space="preserve">-appointed </w:t>
      </w:r>
      <w:r w:rsidRPr="0079163D">
        <w:rPr>
          <w:rStyle w:val="StyleUnderline"/>
          <w:highlight w:val="yellow"/>
        </w:rPr>
        <w:t>lower</w:t>
      </w:r>
      <w:r w:rsidRPr="00727C71">
        <w:rPr>
          <w:rStyle w:val="StyleUnderline"/>
        </w:rPr>
        <w:t xml:space="preserve"> court </w:t>
      </w:r>
      <w:r w:rsidRPr="0079163D">
        <w:rPr>
          <w:rStyle w:val="StyleUnderline"/>
          <w:highlight w:val="yellow"/>
        </w:rPr>
        <w:t>judges</w:t>
      </w:r>
      <w:r w:rsidRPr="00727C71">
        <w:rPr>
          <w:rStyle w:val="StyleUnderline"/>
        </w:rPr>
        <w:t xml:space="preserve"> often </w:t>
      </w:r>
      <w:r w:rsidRPr="0079163D">
        <w:rPr>
          <w:rStyle w:val="StyleUnderline"/>
          <w:highlight w:val="yellow"/>
        </w:rPr>
        <w:t xml:space="preserve">vote in </w:t>
      </w:r>
      <w:r w:rsidRPr="0079163D">
        <w:rPr>
          <w:rStyle w:val="Emphasis"/>
          <w:highlight w:val="yellow"/>
        </w:rPr>
        <w:t>distinct ways</w:t>
      </w:r>
      <w:r w:rsidRPr="00727C71">
        <w:rPr>
          <w:rStyle w:val="StyleUnderline"/>
        </w:rPr>
        <w:t xml:space="preserve"> on issues such as abortion, affirmative action, and gun rights. The lower c</w:t>
      </w:r>
      <w:r w:rsidRPr="00164FCD">
        <w:rPr>
          <w:rStyle w:val="StyleUnderline"/>
        </w:rPr>
        <w:t>ourts thus seem likely</w:t>
      </w:r>
      <w:r w:rsidRPr="00727C71">
        <w:rPr>
          <w:rStyle w:val="StyleUnderline"/>
        </w:rPr>
        <w:t xml:space="preserve"> to </w:t>
      </w:r>
      <w:r w:rsidRPr="0079163D">
        <w:rPr>
          <w:rStyle w:val="StyleUnderline"/>
          <w:highlight w:val="yellow"/>
        </w:rPr>
        <w:t>push</w:t>
      </w:r>
      <w:r w:rsidRPr="00727C71">
        <w:rPr>
          <w:rStyle w:val="StyleUnderline"/>
        </w:rPr>
        <w:t xml:space="preserve"> the </w:t>
      </w:r>
      <w:r w:rsidRPr="0079163D">
        <w:rPr>
          <w:rStyle w:val="StyleUnderline"/>
          <w:highlight w:val="yellow"/>
        </w:rPr>
        <w:t xml:space="preserve">law in </w:t>
      </w:r>
      <w:r w:rsidRPr="0079163D">
        <w:rPr>
          <w:rStyle w:val="Emphasis"/>
          <w:highlight w:val="yellow"/>
        </w:rPr>
        <w:t>opposing directions</w:t>
      </w:r>
      <w:r w:rsidRPr="0079163D">
        <w:rPr>
          <w:rStyle w:val="StyleUnderline"/>
          <w:highlight w:val="yellow"/>
        </w:rPr>
        <w:t xml:space="preserve">--and develop a </w:t>
      </w:r>
      <w:r w:rsidRPr="0079163D">
        <w:rPr>
          <w:rStyle w:val="Emphasis"/>
          <w:highlight w:val="yellow"/>
        </w:rPr>
        <w:t>patchwork</w:t>
      </w:r>
      <w:r w:rsidRPr="0079163D">
        <w:rPr>
          <w:rStyle w:val="StyleUnderline"/>
          <w:highlight w:val="yellow"/>
        </w:rPr>
        <w:t xml:space="preserve"> of </w:t>
      </w:r>
      <w:r w:rsidRPr="0079163D">
        <w:rPr>
          <w:rStyle w:val="Emphasis"/>
          <w:highlight w:val="yellow"/>
        </w:rPr>
        <w:t>disparate decisions</w:t>
      </w:r>
      <w:r w:rsidRPr="00727C71">
        <w:rPr>
          <w:sz w:val="16"/>
        </w:rPr>
        <w:t xml:space="preserve"> (as happened in the wake of Brown II and </w:t>
      </w:r>
      <w:proofErr w:type="gramStart"/>
      <w:r w:rsidRPr="00164FCD">
        <w:rPr>
          <w:sz w:val="16"/>
        </w:rPr>
        <w:t>Casey)--</w:t>
      </w:r>
      <w:proofErr w:type="gramEnd"/>
      <w:r w:rsidRPr="00164FCD">
        <w:rPr>
          <w:rStyle w:val="StyleUnderline"/>
        </w:rPr>
        <w:t xml:space="preserve">rather than </w:t>
      </w:r>
      <w:r w:rsidRPr="00164FCD">
        <w:rPr>
          <w:rStyle w:val="Emphasis"/>
        </w:rPr>
        <w:t>converge</w:t>
      </w:r>
      <w:r w:rsidRPr="00164FCD">
        <w:rPr>
          <w:rStyle w:val="StyleUnderline"/>
        </w:rPr>
        <w:t xml:space="preserve"> o</w:t>
      </w:r>
      <w:r w:rsidRPr="00727C71">
        <w:rPr>
          <w:rStyle w:val="StyleUnderline"/>
        </w:rPr>
        <w:t>n a common project</w:t>
      </w:r>
      <w:r w:rsidRPr="00727C71">
        <w:rPr>
          <w:sz w:val="16"/>
        </w:rPr>
        <w:t>.</w:t>
      </w:r>
    </w:p>
    <w:p w14:paraId="5101E3D0" w14:textId="77777777" w:rsidR="00EA3E1A" w:rsidRPr="00727C71" w:rsidRDefault="00EA3E1A" w:rsidP="00EA3E1A">
      <w:pPr>
        <w:rPr>
          <w:sz w:val="16"/>
        </w:rPr>
      </w:pPr>
      <w:r w:rsidRPr="00727C71">
        <w:rPr>
          <w:rStyle w:val="StyleUnderline"/>
        </w:rPr>
        <w:t xml:space="preserve">That is </w:t>
      </w:r>
      <w:r w:rsidRPr="0079163D">
        <w:rPr>
          <w:rStyle w:val="Emphasis"/>
          <w:highlight w:val="yellow"/>
        </w:rPr>
        <w:t>particularly</w:t>
      </w:r>
      <w:r w:rsidRPr="00727C71">
        <w:rPr>
          <w:rStyle w:val="StyleUnderline"/>
        </w:rPr>
        <w:t xml:space="preserve"> true </w:t>
      </w:r>
      <w:r w:rsidRPr="0079163D">
        <w:rPr>
          <w:rStyle w:val="StyleUnderline"/>
          <w:highlight w:val="yellow"/>
        </w:rPr>
        <w:t>given</w:t>
      </w:r>
      <w:r w:rsidRPr="00727C71">
        <w:rPr>
          <w:rStyle w:val="StyleUnderline"/>
        </w:rPr>
        <w:t xml:space="preserve"> that </w:t>
      </w:r>
      <w:r w:rsidRPr="00164FCD">
        <w:rPr>
          <w:rStyle w:val="StyleUnderline"/>
        </w:rPr>
        <w:t xml:space="preserve">the </w:t>
      </w:r>
      <w:r w:rsidRPr="0079163D">
        <w:rPr>
          <w:rStyle w:val="StyleUnderline"/>
          <w:highlight w:val="yellow"/>
        </w:rPr>
        <w:t>lower</w:t>
      </w:r>
      <w:r w:rsidRPr="00727C71">
        <w:rPr>
          <w:rStyle w:val="StyleUnderline"/>
        </w:rPr>
        <w:t xml:space="preserve"> federal </w:t>
      </w:r>
      <w:r w:rsidRPr="0079163D">
        <w:rPr>
          <w:rStyle w:val="StyleUnderline"/>
          <w:highlight w:val="yellow"/>
        </w:rPr>
        <w:t>judiciary has</w:t>
      </w:r>
      <w:r w:rsidRPr="00727C71">
        <w:rPr>
          <w:rStyle w:val="StyleUnderline"/>
        </w:rPr>
        <w:t xml:space="preserve"> for some time </w:t>
      </w:r>
      <w:r w:rsidRPr="0079163D">
        <w:rPr>
          <w:rStyle w:val="StyleUnderline"/>
          <w:highlight w:val="yellow"/>
        </w:rPr>
        <w:t xml:space="preserve">been an </w:t>
      </w:r>
      <w:r w:rsidRPr="0079163D">
        <w:rPr>
          <w:rStyle w:val="Emphasis"/>
          <w:highlight w:val="yellow"/>
        </w:rPr>
        <w:t>ideological patchwork</w:t>
      </w:r>
      <w:r w:rsidRPr="00727C71">
        <w:rPr>
          <w:sz w:val="16"/>
        </w:rPr>
        <w:t xml:space="preserve">. Over the past several decades, </w:t>
      </w:r>
      <w:r w:rsidRPr="00727C71">
        <w:rPr>
          <w:rStyle w:val="StyleUnderline"/>
        </w:rPr>
        <w:t>the presidency has repeatedly changed hands</w:t>
      </w:r>
      <w:r w:rsidRPr="00727C71">
        <w:rPr>
          <w:sz w:val="16"/>
        </w:rPr>
        <w:t xml:space="preserve"> between the Republican and Democratic parties. </w:t>
      </w:r>
      <w:r w:rsidRPr="00727C71">
        <w:rPr>
          <w:rStyle w:val="StyleUnderline"/>
        </w:rPr>
        <w:t>And</w:t>
      </w:r>
      <w:r w:rsidRPr="00727C71">
        <w:rPr>
          <w:sz w:val="16"/>
        </w:rPr>
        <w:t xml:space="preserve"> since Reagan, each President has </w:t>
      </w:r>
      <w:r w:rsidRPr="00727C71">
        <w:rPr>
          <w:rStyle w:val="StyleUnderline"/>
        </w:rPr>
        <w:t>sought to influence the ideological direction of the lower federal courts</w:t>
      </w:r>
      <w:r w:rsidRPr="00727C71">
        <w:rPr>
          <w:sz w:val="16"/>
        </w:rPr>
        <w:t xml:space="preserve">. When Reagan entered office in 1981, more than sixty percent of the federal judiciary had been selected by Democratic Presidents. 267By the end of his presidency, Reagan alone had appointed nearly half of the judiciary (forty-seven percent), creating </w:t>
      </w:r>
      <w:proofErr w:type="gramStart"/>
      <w:r w:rsidRPr="00727C71">
        <w:rPr>
          <w:sz w:val="16"/>
        </w:rPr>
        <w:t>a majority of</w:t>
      </w:r>
      <w:proofErr w:type="gramEnd"/>
      <w:r w:rsidRPr="00727C71">
        <w:rPr>
          <w:sz w:val="16"/>
        </w:rPr>
        <w:t xml:space="preserve"> Republican appointees. 268Following the Clinton presidency, the inferior federal courts were roughly evenly split between Democratic- and Republican-appointed jurists. 269And although George W. Bush increased the number of Republican appointees, 270President Obama largely evened the balance during his first term in office. 271Obama made even greater strides after Democrats eliminated the filibuster (and before Republicans retook the Senate), such that he "was finally able to shift the overall partisan balance on the lower federal courts in the Democrats' favor." 272Over four years, with a Republican-controlled Senate (and no filibuster), President Trump again transformed the lower federal courts. Trump alone appointed around 200 judges, including over one-quarter of the federal courts of appeals. 273Yet many Democratic-appointed jurists remain on the federal bench. 274</w:t>
      </w:r>
    </w:p>
    <w:p w14:paraId="508D7967" w14:textId="77777777" w:rsidR="00EA3E1A" w:rsidRDefault="00EA3E1A" w:rsidP="00EA3E1A">
      <w:pPr>
        <w:rPr>
          <w:sz w:val="16"/>
        </w:rPr>
      </w:pPr>
      <w:r w:rsidRPr="00727C71">
        <w:rPr>
          <w:sz w:val="16"/>
        </w:rPr>
        <w:t xml:space="preserve">Accordingly, for the </w:t>
      </w:r>
      <w:r w:rsidRPr="00164FCD">
        <w:rPr>
          <w:sz w:val="16"/>
        </w:rPr>
        <w:t xml:space="preserve">past several decades, </w:t>
      </w:r>
      <w:r w:rsidRPr="00164FCD">
        <w:rPr>
          <w:rStyle w:val="StyleUnderline"/>
        </w:rPr>
        <w:t>the lower federal judiciary has been populated by a mix of Republican and Democratic appointees</w:t>
      </w:r>
      <w:r w:rsidRPr="00164FCD">
        <w:rPr>
          <w:sz w:val="16"/>
        </w:rPr>
        <w:t xml:space="preserve">. This mix likely does not matter in many areas of law. But as we have seen, </w:t>
      </w:r>
      <w:r w:rsidRPr="00164FCD">
        <w:rPr>
          <w:rStyle w:val="StyleUnderline"/>
        </w:rPr>
        <w:t xml:space="preserve">in certain high-profile contexts, when Supreme Court doctrine is opaque, there is a </w:t>
      </w:r>
      <w:r w:rsidRPr="00164FCD">
        <w:rPr>
          <w:rStyle w:val="Emphasis"/>
        </w:rPr>
        <w:t>noticeable difference</w:t>
      </w:r>
      <w:r w:rsidRPr="00164FCD">
        <w:rPr>
          <w:rStyle w:val="StyleUnderline"/>
        </w:rPr>
        <w:t xml:space="preserve"> in</w:t>
      </w:r>
      <w:r w:rsidRPr="00164FCD">
        <w:rPr>
          <w:sz w:val="16"/>
        </w:rPr>
        <w:t xml:space="preserve"> the </w:t>
      </w:r>
      <w:r w:rsidRPr="00164FCD">
        <w:rPr>
          <w:rStyle w:val="Emphasis"/>
        </w:rPr>
        <w:t>voting patterns</w:t>
      </w:r>
      <w:r w:rsidRPr="00164FCD">
        <w:rPr>
          <w:sz w:val="16"/>
        </w:rPr>
        <w:t xml:space="preserve"> </w:t>
      </w:r>
      <w:r w:rsidRPr="00164FCD">
        <w:rPr>
          <w:sz w:val="16"/>
        </w:rPr>
        <w:lastRenderedPageBreak/>
        <w:t xml:space="preserve">of Democratic- and Republican-appointed jurists. That is why the Justices have good reason to articulate broad, rule-like doctrines to guide their judicial inferiors. By contrast, </w:t>
      </w:r>
      <w:r w:rsidRPr="00164FCD">
        <w:rPr>
          <w:rStyle w:val="StyleUnderline"/>
        </w:rPr>
        <w:t xml:space="preserve">when the Court fails to provide such guidance, lower court judges are </w:t>
      </w:r>
      <w:r w:rsidRPr="00164FCD">
        <w:rPr>
          <w:rStyle w:val="Emphasis"/>
        </w:rPr>
        <w:t>unlikely to converge</w:t>
      </w:r>
      <w:r w:rsidRPr="00164FCD">
        <w:rPr>
          <w:rStyle w:val="StyleUnderline"/>
        </w:rPr>
        <w:t xml:space="preserve"> on a common</w:t>
      </w:r>
      <w:r w:rsidRPr="00727C71">
        <w:rPr>
          <w:rStyle w:val="StyleUnderline"/>
        </w:rPr>
        <w:t xml:space="preserve"> approach</w:t>
      </w:r>
      <w:r w:rsidRPr="00727C71">
        <w:rPr>
          <w:sz w:val="16"/>
        </w:rPr>
        <w:t>. Instead, we can expect to see what we in fact do see: noticeable differences in lower court decisions in salient cases--</w:t>
      </w:r>
      <w:r w:rsidRPr="00727C71">
        <w:rPr>
          <w:rStyle w:val="StyleUnderline"/>
        </w:rPr>
        <w:t xml:space="preserve">in ways </w:t>
      </w:r>
      <w:r w:rsidRPr="0079163D">
        <w:rPr>
          <w:rStyle w:val="StyleUnderline"/>
          <w:highlight w:val="yellow"/>
        </w:rPr>
        <w:t>that</w:t>
      </w:r>
      <w:r w:rsidRPr="00727C71">
        <w:rPr>
          <w:sz w:val="16"/>
        </w:rPr>
        <w:t xml:space="preserve"> raise the stakes for judicial appointments and </w:t>
      </w:r>
      <w:r w:rsidRPr="00727C71">
        <w:rPr>
          <w:rStyle w:val="StyleUnderline"/>
        </w:rPr>
        <w:t xml:space="preserve">pose </w:t>
      </w:r>
      <w:r w:rsidRPr="0079163D">
        <w:rPr>
          <w:rStyle w:val="Emphasis"/>
          <w:highlight w:val="yellow"/>
        </w:rPr>
        <w:t>risks</w:t>
      </w:r>
      <w:r w:rsidRPr="00727C71">
        <w:rPr>
          <w:rStyle w:val="Emphasis"/>
        </w:rPr>
        <w:t xml:space="preserve"> for</w:t>
      </w:r>
      <w:r w:rsidRPr="00727C71">
        <w:rPr>
          <w:sz w:val="16"/>
        </w:rPr>
        <w:t xml:space="preserve"> the long-term </w:t>
      </w:r>
      <w:r w:rsidRPr="0079163D">
        <w:rPr>
          <w:rStyle w:val="Emphasis"/>
          <w:highlight w:val="yellow"/>
        </w:rPr>
        <w:t>legitimacy</w:t>
      </w:r>
      <w:r w:rsidRPr="00727C71">
        <w:rPr>
          <w:sz w:val="16"/>
        </w:rPr>
        <w:t xml:space="preserve"> of the inferior federal bench.</w:t>
      </w:r>
    </w:p>
    <w:p w14:paraId="5E775243" w14:textId="77777777" w:rsidR="00EA3E1A" w:rsidRDefault="00EA3E1A" w:rsidP="00EA3E1A"/>
    <w:p w14:paraId="229BB91F" w14:textId="77777777" w:rsidR="00EA3E1A" w:rsidRPr="00541687" w:rsidRDefault="00EA3E1A" w:rsidP="00EA3E1A">
      <w:pPr>
        <w:pStyle w:val="Heading4"/>
      </w:pPr>
      <w:r>
        <w:t xml:space="preserve">3. 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4B199980" w14:textId="77777777" w:rsidR="00EA3E1A" w:rsidRDefault="00EA3E1A" w:rsidP="00EA3E1A">
      <w:r>
        <w:t>&lt;&lt;&lt;FOR REFERENCE&gt;&gt;&gt;</w:t>
      </w:r>
    </w:p>
    <w:p w14:paraId="3022A907" w14:textId="77777777" w:rsidR="00EA3E1A" w:rsidRPr="0090716D" w:rsidRDefault="00EA3E1A" w:rsidP="00EA3E1A">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79163D">
        <w:rPr>
          <w:rStyle w:val="Emphasis"/>
          <w:szCs w:val="20"/>
          <w:highlight w:val="yellow"/>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79163D">
        <w:rPr>
          <w:rStyle w:val="Emphasis"/>
          <w:szCs w:val="20"/>
          <w:highlight w:val="yellow"/>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Cs w:val="20"/>
        </w:rPr>
        <w:t>and in doing so, they</w:t>
      </w:r>
      <w:r w:rsidRPr="006D49F7">
        <w:rPr>
          <w:sz w:val="16"/>
          <w:szCs w:val="20"/>
        </w:rPr>
        <w:t xml:space="preserve"> </w:t>
      </w:r>
      <w:r w:rsidRPr="0079163D">
        <w:rPr>
          <w:rStyle w:val="Emphasis"/>
          <w:szCs w:val="20"/>
          <w:highlight w:val="yellow"/>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79163D">
        <w:rPr>
          <w:rStyle w:val="Emphasis"/>
          <w:szCs w:val="20"/>
          <w:highlight w:val="yellow"/>
        </w:rPr>
        <w:t>Knowledge of</w:t>
      </w:r>
      <w:r w:rsidRPr="006D49F7">
        <w:rPr>
          <w:sz w:val="16"/>
          <w:szCs w:val="20"/>
        </w:rPr>
        <w:t xml:space="preserve"> due process </w:t>
      </w:r>
      <w:r w:rsidRPr="0079163D">
        <w:rPr>
          <w:rStyle w:val="Emphasis"/>
          <w:szCs w:val="20"/>
          <w:highlight w:val="yellow"/>
        </w:rPr>
        <w:t>rights</w:t>
      </w:r>
      <w:r w:rsidRPr="0079163D">
        <w:rPr>
          <w:sz w:val="16"/>
          <w:szCs w:val="20"/>
          <w:highlight w:val="yellow"/>
        </w:rPr>
        <w:t xml:space="preserve"> </w:t>
      </w:r>
      <w:r w:rsidRPr="0079163D">
        <w:rPr>
          <w:rStyle w:val="StyleUnderline"/>
          <w:szCs w:val="20"/>
          <w:highlight w:val="yellow"/>
        </w:rPr>
        <w:t>and</w:t>
      </w:r>
      <w:r w:rsidRPr="0079163D">
        <w:rPr>
          <w:sz w:val="16"/>
          <w:szCs w:val="20"/>
          <w:highlight w:val="yellow"/>
        </w:rPr>
        <w:t xml:space="preserve"> </w:t>
      </w:r>
      <w:r w:rsidRPr="0079163D">
        <w:rPr>
          <w:rStyle w:val="Emphasis"/>
          <w:szCs w:val="20"/>
          <w:highlight w:val="yellow"/>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79163D">
        <w:rPr>
          <w:rStyle w:val="Emphasis"/>
          <w:szCs w:val="20"/>
          <w:highlight w:val="yellow"/>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79163D">
        <w:rPr>
          <w:rStyle w:val="StyleUnderline"/>
          <w:szCs w:val="20"/>
          <w:highlight w:val="yellow"/>
        </w:rPr>
        <w:t>promote</w:t>
      </w:r>
      <w:r w:rsidRPr="0079163D">
        <w:rPr>
          <w:sz w:val="16"/>
          <w:szCs w:val="20"/>
          <w:highlight w:val="yellow"/>
        </w:rPr>
        <w:t xml:space="preserve"> </w:t>
      </w:r>
      <w:r w:rsidRPr="0079163D">
        <w:rPr>
          <w:rStyle w:val="Emphasis"/>
          <w:szCs w:val="20"/>
          <w:highlight w:val="yellow"/>
        </w:rPr>
        <w:t>better</w:t>
      </w:r>
      <w:r w:rsidRPr="006D49F7">
        <w:rPr>
          <w:sz w:val="16"/>
          <w:szCs w:val="20"/>
        </w:rPr>
        <w:t xml:space="preserve"> </w:t>
      </w:r>
      <w:r w:rsidRPr="003C6D6B">
        <w:rPr>
          <w:rStyle w:val="StyleUnderline"/>
          <w:szCs w:val="20"/>
        </w:rPr>
        <w:t xml:space="preserve">individual </w:t>
      </w:r>
      <w:r w:rsidRPr="0079163D">
        <w:rPr>
          <w:rStyle w:val="StyleUnderline"/>
          <w:szCs w:val="20"/>
          <w:highlight w:val="yellow"/>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79163D">
        <w:rPr>
          <w:rStyle w:val="StyleUnderline"/>
          <w:szCs w:val="20"/>
          <w:highlight w:val="yellow"/>
        </w:rPr>
        <w:t>enhance</w:t>
      </w:r>
      <w:r w:rsidRPr="003C6D6B">
        <w:rPr>
          <w:rStyle w:val="StyleUnderline"/>
          <w:szCs w:val="20"/>
        </w:rPr>
        <w:t xml:space="preserve"> workplace</w:t>
      </w:r>
      <w:r w:rsidRPr="006D49F7">
        <w:rPr>
          <w:sz w:val="16"/>
          <w:szCs w:val="20"/>
        </w:rPr>
        <w:t xml:space="preserve"> </w:t>
      </w:r>
      <w:r w:rsidRPr="0079163D">
        <w:rPr>
          <w:rStyle w:val="Emphasis"/>
          <w:szCs w:val="20"/>
          <w:highlight w:val="yellow"/>
        </w:rPr>
        <w:t>satisfaction</w:t>
      </w:r>
      <w:r w:rsidRPr="0079163D">
        <w:rPr>
          <w:sz w:val="16"/>
          <w:szCs w:val="20"/>
          <w:highlight w:val="yellow"/>
        </w:rPr>
        <w:t xml:space="preserve">, </w:t>
      </w:r>
      <w:r w:rsidRPr="0079163D">
        <w:rPr>
          <w:rStyle w:val="Emphasis"/>
          <w:szCs w:val="20"/>
          <w:highlight w:val="yellow"/>
        </w:rPr>
        <w:t>lower turnover</w:t>
      </w:r>
      <w:r w:rsidRPr="006D49F7">
        <w:rPr>
          <w:sz w:val="16"/>
          <w:szCs w:val="20"/>
        </w:rPr>
        <w:t xml:space="preserve"> intentions, </w:t>
      </w:r>
      <w:r w:rsidRPr="0079163D">
        <w:rPr>
          <w:rStyle w:val="StyleUnderline"/>
          <w:szCs w:val="20"/>
          <w:highlight w:val="yellow"/>
        </w:rPr>
        <w:t>and lead to</w:t>
      </w:r>
      <w:r w:rsidRPr="0079163D">
        <w:rPr>
          <w:sz w:val="16"/>
          <w:szCs w:val="20"/>
          <w:highlight w:val="yellow"/>
        </w:rPr>
        <w:t xml:space="preserve"> </w:t>
      </w:r>
      <w:r w:rsidRPr="0079163D">
        <w:rPr>
          <w:rStyle w:val="Emphasis"/>
          <w:szCs w:val="20"/>
          <w:highlight w:val="yellow"/>
        </w:rPr>
        <w:t>better</w:t>
      </w:r>
      <w:r w:rsidRPr="003C6D6B">
        <w:rPr>
          <w:rStyle w:val="Emphasis"/>
          <w:szCs w:val="20"/>
        </w:rPr>
        <w:t xml:space="preserve"> quality</w:t>
      </w:r>
      <w:r w:rsidRPr="006D49F7">
        <w:rPr>
          <w:sz w:val="16"/>
          <w:szCs w:val="20"/>
        </w:rPr>
        <w:t xml:space="preserve"> work-unit </w:t>
      </w:r>
      <w:r w:rsidRPr="0079163D">
        <w:rPr>
          <w:rStyle w:val="Emphasis"/>
          <w:szCs w:val="20"/>
          <w:highlight w:val="yellow"/>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79163D">
        <w:rPr>
          <w:rStyle w:val="StyleUnderline"/>
          <w:szCs w:val="20"/>
          <w:highlight w:val="yellow"/>
        </w:rPr>
        <w:t>effects</w:t>
      </w:r>
      <w:r w:rsidRPr="003C6D6B">
        <w:rPr>
          <w:rStyle w:val="StyleUnderline"/>
          <w:szCs w:val="20"/>
        </w:rPr>
        <w:t xml:space="preserve"> of adherence to merit principles can</w:t>
      </w:r>
      <w:r w:rsidRPr="006D49F7">
        <w:rPr>
          <w:sz w:val="16"/>
          <w:szCs w:val="20"/>
        </w:rPr>
        <w:t xml:space="preserve"> </w:t>
      </w:r>
      <w:r w:rsidRPr="0079163D">
        <w:rPr>
          <w:rStyle w:val="Emphasis"/>
          <w:szCs w:val="20"/>
          <w:highlight w:val="yellow"/>
        </w:rPr>
        <w:t>buttress</w:t>
      </w:r>
      <w:r w:rsidRPr="0079163D">
        <w:rPr>
          <w:sz w:val="16"/>
          <w:szCs w:val="20"/>
          <w:highlight w:val="yellow"/>
        </w:rPr>
        <w:t xml:space="preserve"> </w:t>
      </w:r>
      <w:r w:rsidRPr="0079163D">
        <w:rPr>
          <w:rStyle w:val="StyleUnderline"/>
          <w:szCs w:val="20"/>
          <w:highlight w:val="yellow"/>
        </w:rPr>
        <w:t>and</w:t>
      </w:r>
      <w:r w:rsidRPr="0079163D">
        <w:rPr>
          <w:sz w:val="16"/>
          <w:szCs w:val="20"/>
          <w:highlight w:val="yellow"/>
        </w:rPr>
        <w:t xml:space="preserve"> </w:t>
      </w:r>
      <w:r w:rsidRPr="0079163D">
        <w:rPr>
          <w:rStyle w:val="Emphasis"/>
          <w:szCs w:val="20"/>
          <w:highlight w:val="yellow"/>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79163D">
        <w:rPr>
          <w:rStyle w:val="StyleUnderline"/>
          <w:szCs w:val="20"/>
          <w:highlight w:val="yellow"/>
        </w:rPr>
        <w:t>public admin</w:t>
      </w:r>
      <w:r w:rsidRPr="003C6D6B">
        <w:rPr>
          <w:rStyle w:val="StyleUnderline"/>
          <w:szCs w:val="20"/>
        </w:rPr>
        <w:t>istration</w:t>
      </w:r>
      <w:r w:rsidRPr="006D49F7">
        <w:rPr>
          <w:sz w:val="16"/>
          <w:szCs w:val="20"/>
        </w:rPr>
        <w:t>.</w:t>
      </w:r>
    </w:p>
    <w:p w14:paraId="3CBB501A" w14:textId="77777777" w:rsidR="00EA3E1A" w:rsidRPr="00774AC3" w:rsidRDefault="00EA3E1A" w:rsidP="00EA3E1A"/>
    <w:p w14:paraId="78FCD81F" w14:textId="77777777" w:rsidR="00EA3E1A" w:rsidRDefault="00EA3E1A" w:rsidP="00EA3E1A"/>
    <w:p w14:paraId="16FC25EF" w14:textId="77777777" w:rsidR="00EA3E1A" w:rsidRPr="00A91DC6" w:rsidRDefault="00EA3E1A" w:rsidP="00EA3E1A">
      <w:pPr>
        <w:pStyle w:val="Heading4"/>
      </w:pPr>
      <w:r>
        <w:t xml:space="preserve">5. The CP takes </w:t>
      </w:r>
      <w:r>
        <w:rPr>
          <w:u w:val="single"/>
        </w:rPr>
        <w:t>many years</w:t>
      </w:r>
      <w:r w:rsidRPr="00164FCD">
        <w:t>.</w:t>
      </w:r>
    </w:p>
    <w:p w14:paraId="62480149" w14:textId="77777777" w:rsidR="00EA3E1A" w:rsidRDefault="00EA3E1A" w:rsidP="00EA3E1A">
      <w:r>
        <w:t xml:space="preserve">Sam </w:t>
      </w:r>
      <w:r w:rsidRPr="00A91DC6">
        <w:rPr>
          <w:rStyle w:val="Style13ptBold"/>
        </w:rPr>
        <w:t>Heavenrich 20</w:t>
      </w:r>
      <w:r>
        <w:t>, J.D. Candidate at Yale Law School, Former Research Fellow at the Stanford Center for Internet and Society, BA from Columbia University, “An Appellate Solution to Nationwide Injunctions”, Indiana Law Journal Supplement, 96 Ind. L.J. Supp. 1, Lexis</w:t>
      </w:r>
    </w:p>
    <w:p w14:paraId="796DF5C1" w14:textId="72B42520" w:rsidR="00EA3E1A" w:rsidRPr="00EA3E1A" w:rsidRDefault="00EA3E1A" w:rsidP="00EA3E1A">
      <w:pPr>
        <w:rPr>
          <w:sz w:val="16"/>
        </w:rPr>
      </w:pPr>
      <w:r w:rsidRPr="00A91DC6">
        <w:rPr>
          <w:sz w:val="16"/>
        </w:rPr>
        <w:t>109 Clopton, supra note 28, at 38; see also Malveaux, supra note 17, at 58 ("</w:t>
      </w:r>
      <w:r w:rsidRPr="00DF3497">
        <w:rPr>
          <w:rStyle w:val="StyleUnderline"/>
        </w:rPr>
        <w:t>In</w:t>
      </w:r>
      <w:r w:rsidRPr="00A91DC6">
        <w:rPr>
          <w:rStyle w:val="StyleUnderline"/>
        </w:rPr>
        <w:t xml:space="preserve"> these instances where so many risk irreparable harm, it behooves the Court to ask: </w:t>
      </w:r>
      <w:r w:rsidRPr="0079163D">
        <w:rPr>
          <w:rStyle w:val="Emphasis"/>
          <w:highlight w:val="yellow"/>
        </w:rPr>
        <w:t>How much time</w:t>
      </w:r>
      <w:r w:rsidRPr="00A91DC6">
        <w:rPr>
          <w:rStyle w:val="StyleUnderline"/>
        </w:rPr>
        <w:t xml:space="preserve"> and how many decisions </w:t>
      </w:r>
      <w:r w:rsidRPr="00164FCD">
        <w:rPr>
          <w:rStyle w:val="StyleUnderline"/>
        </w:rPr>
        <w:t xml:space="preserve">are reasonable </w:t>
      </w:r>
      <w:r w:rsidRPr="0079163D">
        <w:rPr>
          <w:rStyle w:val="StyleUnderline"/>
          <w:highlight w:val="yellow"/>
        </w:rPr>
        <w:t xml:space="preserve">for </w:t>
      </w:r>
      <w:r w:rsidRPr="0079163D">
        <w:rPr>
          <w:rStyle w:val="Emphasis"/>
          <w:highlight w:val="yellow"/>
        </w:rPr>
        <w:t>percolation</w:t>
      </w:r>
      <w:r w:rsidRPr="0079163D">
        <w:rPr>
          <w:rStyle w:val="StyleUnderline"/>
          <w:highlight w:val="yellow"/>
        </w:rPr>
        <w:t xml:space="preserve">? . . . </w:t>
      </w:r>
      <w:r w:rsidRPr="0079163D">
        <w:rPr>
          <w:rStyle w:val="Emphasis"/>
          <w:highlight w:val="yellow"/>
        </w:rPr>
        <w:t>Incrementalism</w:t>
      </w:r>
      <w:r w:rsidRPr="00164FCD">
        <w:rPr>
          <w:rStyle w:val="StyleUnderline"/>
        </w:rPr>
        <w:t xml:space="preserve"> has</w:t>
      </w:r>
      <w:r w:rsidRPr="00A91DC6">
        <w:rPr>
          <w:rStyle w:val="StyleUnderline"/>
        </w:rPr>
        <w:t xml:space="preserve"> its </w:t>
      </w:r>
      <w:r w:rsidRPr="0079163D">
        <w:rPr>
          <w:rStyle w:val="Emphasis"/>
          <w:highlight w:val="yellow"/>
        </w:rPr>
        <w:t>costs</w:t>
      </w:r>
      <w:r w:rsidRPr="00A91DC6">
        <w:rPr>
          <w:rStyle w:val="StyleUnderline"/>
        </w:rPr>
        <w:t xml:space="preserve"> too</w:t>
      </w:r>
      <w:r w:rsidRPr="00A91DC6">
        <w:rPr>
          <w:sz w:val="16"/>
        </w:rPr>
        <w:t>."); William H. Rehnquist, The Changing Role of the Supreme Court, 14 FLA. ST. U. L. REV. 1, 11 (1986) ("</w:t>
      </w:r>
      <w:r w:rsidRPr="00A91DC6">
        <w:rPr>
          <w:rStyle w:val="StyleUnderline"/>
        </w:rPr>
        <w:t xml:space="preserve">If we were </w:t>
      </w:r>
      <w:r w:rsidRPr="00164FCD">
        <w:rPr>
          <w:rStyle w:val="StyleUnderline"/>
        </w:rPr>
        <w:t xml:space="preserve">talking about </w:t>
      </w:r>
      <w:r w:rsidRPr="0079163D">
        <w:rPr>
          <w:rStyle w:val="Emphasis"/>
          <w:highlight w:val="yellow"/>
        </w:rPr>
        <w:t>lab</w:t>
      </w:r>
      <w:r w:rsidRPr="00A91DC6">
        <w:rPr>
          <w:rStyle w:val="StyleUnderline"/>
        </w:rPr>
        <w:t xml:space="preserve">oratory </w:t>
      </w:r>
      <w:r w:rsidRPr="0079163D">
        <w:rPr>
          <w:rStyle w:val="Emphasis"/>
          <w:highlight w:val="yellow"/>
        </w:rPr>
        <w:t>cultures</w:t>
      </w:r>
      <w:r w:rsidRPr="0079163D">
        <w:rPr>
          <w:rStyle w:val="StyleUnderline"/>
          <w:highlight w:val="yellow"/>
        </w:rPr>
        <w:t xml:space="preserve"> or </w:t>
      </w:r>
      <w:r w:rsidRPr="0079163D">
        <w:rPr>
          <w:rStyle w:val="Emphasis"/>
          <w:highlight w:val="yellow"/>
        </w:rPr>
        <w:t>seedlings</w:t>
      </w:r>
      <w:r w:rsidRPr="00A91DC6">
        <w:rPr>
          <w:rStyle w:val="StyleUnderline"/>
        </w:rPr>
        <w:t xml:space="preserve">, the concept of </w:t>
      </w:r>
      <w:r w:rsidRPr="00164FCD">
        <w:rPr>
          <w:rStyle w:val="StyleUnderline"/>
        </w:rPr>
        <w:t xml:space="preserve">issues </w:t>
      </w:r>
      <w:r w:rsidRPr="0079163D">
        <w:rPr>
          <w:rStyle w:val="StyleUnderline"/>
          <w:highlight w:val="yellow"/>
        </w:rPr>
        <w:t>'percolating'</w:t>
      </w:r>
      <w:r w:rsidRPr="00A91DC6">
        <w:rPr>
          <w:rStyle w:val="StyleUnderline"/>
        </w:rPr>
        <w:t xml:space="preserve"> in the courts of appeals </w:t>
      </w:r>
      <w:r w:rsidRPr="0079163D">
        <w:rPr>
          <w:rStyle w:val="StyleUnderline"/>
          <w:highlight w:val="yellow"/>
        </w:rPr>
        <w:t xml:space="preserve">for </w:t>
      </w:r>
      <w:r w:rsidRPr="0079163D">
        <w:rPr>
          <w:rStyle w:val="Emphasis"/>
          <w:highlight w:val="yellow"/>
        </w:rPr>
        <w:t>many years</w:t>
      </w:r>
      <w:r w:rsidRPr="00A91DC6">
        <w:rPr>
          <w:rStyle w:val="StyleUnderline"/>
        </w:rPr>
        <w:t xml:space="preserve"> before they are really ready to be decided by the Supreme Court might make some sense. But it </w:t>
      </w:r>
      <w:r w:rsidRPr="0079163D">
        <w:rPr>
          <w:rStyle w:val="StyleUnderline"/>
          <w:highlight w:val="yellow"/>
        </w:rPr>
        <w:t xml:space="preserve">makes </w:t>
      </w:r>
      <w:r w:rsidRPr="0079163D">
        <w:rPr>
          <w:rStyle w:val="Emphasis"/>
          <w:highlight w:val="yellow"/>
        </w:rPr>
        <w:t>very little sense</w:t>
      </w:r>
      <w:r w:rsidRPr="0079163D">
        <w:rPr>
          <w:rStyle w:val="StyleUnderline"/>
          <w:highlight w:val="yellow"/>
        </w:rPr>
        <w:t xml:space="preserve"> in the</w:t>
      </w:r>
      <w:r w:rsidRPr="00A91DC6">
        <w:rPr>
          <w:rStyle w:val="StyleUnderline"/>
        </w:rPr>
        <w:t xml:space="preserve"> legal </w:t>
      </w:r>
      <w:r w:rsidRPr="0079163D">
        <w:rPr>
          <w:rStyle w:val="StyleUnderline"/>
          <w:highlight w:val="yellow"/>
        </w:rPr>
        <w:t>world</w:t>
      </w:r>
      <w:r w:rsidRPr="00164FCD">
        <w:rPr>
          <w:rStyle w:val="StyleUnderline"/>
        </w:rPr>
        <w:t xml:space="preserve"> in which </w:t>
      </w:r>
      <w:r w:rsidRPr="0079163D">
        <w:rPr>
          <w:rStyle w:val="StyleUnderline"/>
          <w:highlight w:val="yellow"/>
        </w:rPr>
        <w:t>we live</w:t>
      </w:r>
      <w:r w:rsidRPr="00A91DC6">
        <w:rPr>
          <w:sz w:val="16"/>
        </w:rPr>
        <w:t>."); Barnas, supra note 28, at 1713-14 ("[T]he endorsement of nationwide class actions in Califano and nonmutual offensive issue preclusion in Parklane suggests that percolation is an important but not dispositive policy concern.").</w:t>
      </w:r>
    </w:p>
    <w:p w14:paraId="0A79DAA9" w14:textId="77777777" w:rsidR="00EA3E1A" w:rsidRDefault="00EA3E1A" w:rsidP="00EA3E1A">
      <w:pPr>
        <w:pStyle w:val="Heading4"/>
      </w:pPr>
      <w:r>
        <w:t xml:space="preserve">11. Lower courts </w:t>
      </w:r>
      <w:r w:rsidRPr="00164FCD">
        <w:rPr>
          <w:u w:val="single"/>
        </w:rPr>
        <w:t>ignore</w:t>
      </w:r>
      <w:r>
        <w:t xml:space="preserve"> it.</w:t>
      </w:r>
    </w:p>
    <w:p w14:paraId="7FC64E4C" w14:textId="77777777" w:rsidR="00EA3E1A" w:rsidRDefault="00EA3E1A" w:rsidP="00EA3E1A">
      <w:r>
        <w:t xml:space="preserve">Elise </w:t>
      </w:r>
      <w:r w:rsidRPr="0069707D">
        <w:rPr>
          <w:rStyle w:val="Style13ptBold"/>
        </w:rPr>
        <w:t xml:space="preserve">Borochoff </w:t>
      </w:r>
      <w:r>
        <w:rPr>
          <w:rStyle w:val="Style13ptBold"/>
        </w:rPr>
        <w:t>0</w:t>
      </w:r>
      <w:r w:rsidRPr="0069707D">
        <w:rPr>
          <w:rStyle w:val="Style13ptBold"/>
        </w:rPr>
        <w:t>8</w:t>
      </w:r>
      <w:r>
        <w:t>, J.D. Candidate at Harvard Law School, M.A. in Political Science from Emory University, B.A. in Political Science, from Emory University, “Lower Court Compliance with Supreme Court Remands”, Toronto Law Review, 24 Touro L. Rev. 849, Lexis</w:t>
      </w:r>
    </w:p>
    <w:p w14:paraId="75B6AFB2" w14:textId="77777777" w:rsidR="00EA3E1A" w:rsidRPr="0069707D" w:rsidRDefault="00EA3E1A" w:rsidP="00EA3E1A">
      <w:pPr>
        <w:rPr>
          <w:sz w:val="16"/>
        </w:rPr>
      </w:pPr>
      <w:r w:rsidRPr="0069707D">
        <w:rPr>
          <w:sz w:val="16"/>
        </w:rPr>
        <w:t>B. Recognition of Noncompliance with the Supreme Court</w:t>
      </w:r>
    </w:p>
    <w:p w14:paraId="7C7F23B1" w14:textId="77777777" w:rsidR="00EA3E1A" w:rsidRPr="0069707D" w:rsidRDefault="00EA3E1A" w:rsidP="00EA3E1A">
      <w:pPr>
        <w:rPr>
          <w:sz w:val="16"/>
        </w:rPr>
      </w:pPr>
      <w:r w:rsidRPr="0069707D">
        <w:rPr>
          <w:sz w:val="16"/>
        </w:rPr>
        <w:lastRenderedPageBreak/>
        <w:t xml:space="preserve">Beginning in the 1950s, </w:t>
      </w:r>
      <w:r w:rsidRPr="0069707D">
        <w:rPr>
          <w:rStyle w:val="StyleUnderline"/>
        </w:rPr>
        <w:t xml:space="preserve">legal scholars began to </w:t>
      </w:r>
      <w:r w:rsidRPr="0069707D">
        <w:rPr>
          <w:rStyle w:val="Emphasis"/>
        </w:rPr>
        <w:t>doubt</w:t>
      </w:r>
      <w:r w:rsidRPr="0069707D">
        <w:rPr>
          <w:rStyle w:val="StyleUnderline"/>
        </w:rPr>
        <w:t xml:space="preserve"> the hierarchical model's </w:t>
      </w:r>
      <w:r w:rsidRPr="0069707D">
        <w:rPr>
          <w:rStyle w:val="Emphasis"/>
        </w:rPr>
        <w:t>validity</w:t>
      </w:r>
      <w:r w:rsidRPr="0069707D">
        <w:rPr>
          <w:sz w:val="16"/>
        </w:rPr>
        <w:t xml:space="preserve">. 16 First, some articles noted that </w:t>
      </w:r>
      <w:r w:rsidRPr="0069707D">
        <w:rPr>
          <w:rStyle w:val="StyleUnderline"/>
        </w:rPr>
        <w:t xml:space="preserve">state courts would often rely on state law, effectively </w:t>
      </w:r>
      <w:r w:rsidRPr="0069707D">
        <w:rPr>
          <w:rStyle w:val="Emphasis"/>
        </w:rPr>
        <w:t>ignoring</w:t>
      </w:r>
      <w:r w:rsidRPr="0069707D">
        <w:rPr>
          <w:rStyle w:val="StyleUnderline"/>
        </w:rPr>
        <w:t xml:space="preserve"> the Supreme Court's reasoning</w:t>
      </w:r>
      <w:r w:rsidRPr="0069707D">
        <w:rPr>
          <w:sz w:val="16"/>
        </w:rPr>
        <w:t>. 17 Others soon no</w:t>
      </w:r>
      <w:r w:rsidRPr="00164FCD">
        <w:rPr>
          <w:sz w:val="16"/>
        </w:rPr>
        <w:t xml:space="preserve">ted that </w:t>
      </w:r>
      <w:r w:rsidRPr="00164FCD">
        <w:rPr>
          <w:rStyle w:val="Emphasis"/>
          <w:sz w:val="24"/>
          <w:szCs w:val="26"/>
        </w:rPr>
        <w:t xml:space="preserve">even </w:t>
      </w:r>
      <w:r w:rsidRPr="0079163D">
        <w:rPr>
          <w:rStyle w:val="Emphasis"/>
          <w:sz w:val="24"/>
          <w:szCs w:val="26"/>
          <w:highlight w:val="yellow"/>
        </w:rPr>
        <w:t>fed</w:t>
      </w:r>
      <w:r w:rsidRPr="00164FCD">
        <w:rPr>
          <w:rStyle w:val="Emphasis"/>
          <w:sz w:val="24"/>
          <w:szCs w:val="26"/>
        </w:rPr>
        <w:t xml:space="preserve">eral </w:t>
      </w:r>
      <w:r w:rsidRPr="0079163D">
        <w:rPr>
          <w:rStyle w:val="Emphasis"/>
          <w:sz w:val="24"/>
          <w:szCs w:val="26"/>
          <w:highlight w:val="yellow"/>
        </w:rPr>
        <w:t>courts</w:t>
      </w:r>
      <w:r w:rsidRPr="0069707D">
        <w:rPr>
          <w:rStyle w:val="Emphasis"/>
          <w:sz w:val="24"/>
          <w:szCs w:val="26"/>
        </w:rPr>
        <w:t xml:space="preserve">, while relying on federal law, also </w:t>
      </w:r>
      <w:r w:rsidRPr="0079163D">
        <w:rPr>
          <w:rStyle w:val="Emphasis"/>
          <w:sz w:val="24"/>
          <w:szCs w:val="26"/>
          <w:highlight w:val="yellow"/>
        </w:rPr>
        <w:t>ignored S</w:t>
      </w:r>
      <w:r w:rsidRPr="0069707D">
        <w:rPr>
          <w:rStyle w:val="Emphasis"/>
          <w:sz w:val="24"/>
          <w:szCs w:val="26"/>
        </w:rPr>
        <w:t xml:space="preserve">upreme </w:t>
      </w:r>
      <w:r w:rsidRPr="0079163D">
        <w:rPr>
          <w:rStyle w:val="Emphasis"/>
          <w:sz w:val="24"/>
          <w:szCs w:val="26"/>
          <w:highlight w:val="yellow"/>
        </w:rPr>
        <w:t>C</w:t>
      </w:r>
      <w:r w:rsidRPr="0069707D">
        <w:rPr>
          <w:rStyle w:val="Emphasis"/>
          <w:sz w:val="24"/>
          <w:szCs w:val="26"/>
        </w:rPr>
        <w:t xml:space="preserve">ourt </w:t>
      </w:r>
      <w:r w:rsidRPr="0079163D">
        <w:rPr>
          <w:rStyle w:val="Emphasis"/>
          <w:sz w:val="24"/>
          <w:szCs w:val="26"/>
          <w:highlight w:val="yellow"/>
        </w:rPr>
        <w:t>decisions</w:t>
      </w:r>
      <w:r w:rsidRPr="0069707D">
        <w:rPr>
          <w:sz w:val="16"/>
        </w:rPr>
        <w:t xml:space="preserve">. 18 While authors did not openly criticize the hierarchical model, </w:t>
      </w:r>
      <w:r w:rsidRPr="0069707D">
        <w:rPr>
          <w:rStyle w:val="StyleUnderline"/>
        </w:rPr>
        <w:t xml:space="preserve">the increasing profile of noncompliance </w:t>
      </w:r>
      <w:r w:rsidRPr="0069707D">
        <w:rPr>
          <w:rStyle w:val="Emphasis"/>
        </w:rPr>
        <w:t>shed doubt</w:t>
      </w:r>
      <w:r w:rsidRPr="0069707D">
        <w:rPr>
          <w:rStyle w:val="StyleUnderline"/>
        </w:rPr>
        <w:t xml:space="preserve"> on its accuracy. Implicit critiques</w:t>
      </w:r>
      <w:r w:rsidRPr="0069707D">
        <w:rPr>
          <w:sz w:val="16"/>
        </w:rPr>
        <w:t xml:space="preserve"> of the hierarchical model </w:t>
      </w:r>
      <w:r w:rsidRPr="0069707D">
        <w:rPr>
          <w:rStyle w:val="StyleUnderline"/>
        </w:rPr>
        <w:t>became</w:t>
      </w:r>
      <w:r w:rsidRPr="0069707D">
        <w:rPr>
          <w:sz w:val="16"/>
        </w:rPr>
        <w:t xml:space="preserve"> more </w:t>
      </w:r>
      <w:r w:rsidRPr="0069707D">
        <w:rPr>
          <w:rStyle w:val="StyleUnderline"/>
        </w:rPr>
        <w:t xml:space="preserve">explicit </w:t>
      </w:r>
      <w:r w:rsidRPr="0079163D">
        <w:rPr>
          <w:rStyle w:val="StyleUnderline"/>
          <w:highlight w:val="yellow"/>
        </w:rPr>
        <w:t>after</w:t>
      </w:r>
      <w:r w:rsidRPr="0069707D">
        <w:rPr>
          <w:sz w:val="16"/>
        </w:rPr>
        <w:t xml:space="preserve"> the Warren Court's decisions in </w:t>
      </w:r>
      <w:r w:rsidRPr="0079163D">
        <w:rPr>
          <w:rStyle w:val="Emphasis"/>
          <w:highlight w:val="yellow"/>
        </w:rPr>
        <w:t>Brown</w:t>
      </w:r>
      <w:r w:rsidRPr="0069707D">
        <w:rPr>
          <w:sz w:val="16"/>
        </w:rPr>
        <w:t xml:space="preserve"> v. Board of Education 19 </w:t>
      </w:r>
      <w:r w:rsidRPr="0069707D">
        <w:rPr>
          <w:rStyle w:val="StyleUnderline"/>
        </w:rPr>
        <w:t>and other controversial civil rights</w:t>
      </w:r>
      <w:r w:rsidRPr="0069707D">
        <w:rPr>
          <w:sz w:val="16"/>
        </w:rPr>
        <w:t xml:space="preserve"> cases. 20 </w:t>
      </w:r>
      <w:r w:rsidRPr="0079163D">
        <w:rPr>
          <w:rStyle w:val="Emphasis"/>
          <w:highlight w:val="yellow"/>
        </w:rPr>
        <w:t>Noncompliance</w:t>
      </w:r>
      <w:r w:rsidRPr="0069707D">
        <w:rPr>
          <w:rStyle w:val="StyleUnderline"/>
        </w:rPr>
        <w:t xml:space="preserve"> with the Supreme Court's decisions </w:t>
      </w:r>
      <w:r w:rsidRPr="0079163D">
        <w:rPr>
          <w:rStyle w:val="Emphasis"/>
          <w:highlight w:val="yellow"/>
        </w:rPr>
        <w:t>undermined the model</w:t>
      </w:r>
      <w:r w:rsidRPr="0069707D">
        <w:rPr>
          <w:rStyle w:val="StyleUnderline"/>
        </w:rPr>
        <w:t xml:space="preserve"> of </w:t>
      </w:r>
      <w:r w:rsidRPr="00164FCD">
        <w:rPr>
          <w:rStyle w:val="StyleUnderline"/>
        </w:rPr>
        <w:t xml:space="preserve">the </w:t>
      </w:r>
      <w:r w:rsidRPr="00164FCD">
        <w:rPr>
          <w:rStyle w:val="Emphasis"/>
        </w:rPr>
        <w:t>S</w:t>
      </w:r>
      <w:r w:rsidRPr="00164FCD">
        <w:rPr>
          <w:rStyle w:val="StyleUnderline"/>
        </w:rPr>
        <w:t xml:space="preserve">upreme </w:t>
      </w:r>
      <w:r w:rsidRPr="00164FCD">
        <w:rPr>
          <w:rStyle w:val="Emphasis"/>
        </w:rPr>
        <w:t>C</w:t>
      </w:r>
      <w:r w:rsidRPr="00164FCD">
        <w:rPr>
          <w:rStyle w:val="StyleUnderline"/>
        </w:rPr>
        <w:t>ourt as an apolitical institution ruling over the entirety of the judicial branch</w:t>
      </w:r>
      <w:r w:rsidRPr="00164FCD">
        <w:rPr>
          <w:sz w:val="16"/>
        </w:rPr>
        <w:t>.</w:t>
      </w:r>
    </w:p>
    <w:p w14:paraId="34892A06" w14:textId="77777777" w:rsidR="00EA3E1A" w:rsidRPr="0069707D" w:rsidRDefault="00EA3E1A" w:rsidP="00EA3E1A">
      <w:pPr>
        <w:rPr>
          <w:sz w:val="16"/>
        </w:rPr>
      </w:pPr>
      <w:r w:rsidRPr="0069707D">
        <w:rPr>
          <w:sz w:val="16"/>
        </w:rPr>
        <w:t xml:space="preserve">In response, judicial scholars suggested alternative models of judicial power. Professor Walter Murphy compared the relationship between the Supreme Court and lower courts to that of the President and administrative agents. 21 While the Supreme Court sits on top of the hierarchy within the judicial branch, </w:t>
      </w:r>
      <w:r w:rsidRPr="0079163D">
        <w:rPr>
          <w:rStyle w:val="StyleUnderline"/>
          <w:highlight w:val="yellow"/>
        </w:rPr>
        <w:t>lower courts maintain</w:t>
      </w:r>
      <w:r w:rsidRPr="0069707D">
        <w:rPr>
          <w:rStyle w:val="StyleUnderline"/>
        </w:rPr>
        <w:t xml:space="preserve"> a </w:t>
      </w:r>
      <w:r w:rsidRPr="0079163D">
        <w:rPr>
          <w:rStyle w:val="Emphasis"/>
          <w:sz w:val="24"/>
          <w:szCs w:val="26"/>
          <w:highlight w:val="yellow"/>
        </w:rPr>
        <w:t>significant</w:t>
      </w:r>
      <w:r w:rsidRPr="0069707D">
        <w:rPr>
          <w:rStyle w:val="Emphasis"/>
          <w:sz w:val="24"/>
          <w:szCs w:val="26"/>
        </w:rPr>
        <w:t xml:space="preserve"> degree of </w:t>
      </w:r>
      <w:r w:rsidRPr="0079163D">
        <w:rPr>
          <w:rStyle w:val="Emphasis"/>
          <w:sz w:val="24"/>
          <w:szCs w:val="26"/>
          <w:highlight w:val="yellow"/>
        </w:rPr>
        <w:t>leeway</w:t>
      </w:r>
      <w:r w:rsidRPr="0069707D">
        <w:rPr>
          <w:rStyle w:val="StyleUnderline"/>
          <w:sz w:val="24"/>
          <w:szCs w:val="26"/>
        </w:rPr>
        <w:t xml:space="preserve"> </w:t>
      </w:r>
      <w:r w:rsidRPr="0069707D">
        <w:rPr>
          <w:rStyle w:val="StyleUnderline"/>
        </w:rPr>
        <w:t>in implementing the Court's decisions</w:t>
      </w:r>
      <w:r w:rsidRPr="0069707D">
        <w:rPr>
          <w:sz w:val="16"/>
        </w:rPr>
        <w:t xml:space="preserve">. 22 Murphy's model of bureaucratic decision making was </w:t>
      </w:r>
      <w:r w:rsidRPr="0079163D">
        <w:rPr>
          <w:rStyle w:val="StyleUnderline"/>
          <w:highlight w:val="yellow"/>
        </w:rPr>
        <w:t>especially</w:t>
      </w:r>
      <w:r w:rsidRPr="0069707D">
        <w:rPr>
          <w:sz w:val="16"/>
        </w:rPr>
        <w:t xml:space="preserve"> applicable </w:t>
      </w:r>
      <w:proofErr w:type="gramStart"/>
      <w:r w:rsidRPr="0079163D">
        <w:rPr>
          <w:rStyle w:val="StyleUnderline"/>
          <w:highlight w:val="yellow"/>
        </w:rPr>
        <w:t>in</w:t>
      </w:r>
      <w:r w:rsidRPr="0069707D">
        <w:rPr>
          <w:rStyle w:val="StyleUnderline"/>
        </w:rPr>
        <w:t xml:space="preserve"> the area of</w:t>
      </w:r>
      <w:proofErr w:type="gramEnd"/>
      <w:r w:rsidRPr="0069707D">
        <w:rPr>
          <w:rStyle w:val="StyleUnderline"/>
        </w:rPr>
        <w:t xml:space="preserve"> </w:t>
      </w:r>
      <w:r w:rsidRPr="0079163D">
        <w:rPr>
          <w:rStyle w:val="Emphasis"/>
          <w:highlight w:val="yellow"/>
        </w:rPr>
        <w:t>remands</w:t>
      </w:r>
      <w:r w:rsidRPr="0069707D">
        <w:rPr>
          <w:rStyle w:val="StyleUnderline"/>
        </w:rPr>
        <w:t>, because</w:t>
      </w:r>
      <w:r w:rsidRPr="0069707D">
        <w:rPr>
          <w:sz w:val="16"/>
        </w:rPr>
        <w:t xml:space="preserve"> he argued that </w:t>
      </w:r>
      <w:r w:rsidRPr="0069707D">
        <w:rPr>
          <w:rStyle w:val="StyleUnderline"/>
        </w:rPr>
        <w:t xml:space="preserve">remands are </w:t>
      </w:r>
      <w:r w:rsidRPr="00164FCD">
        <w:rPr>
          <w:rStyle w:val="StyleUnderline"/>
        </w:rPr>
        <w:t>an area in which</w:t>
      </w:r>
      <w:r w:rsidRPr="00AB5896">
        <w:rPr>
          <w:rStyle w:val="StyleUnderline"/>
        </w:rPr>
        <w:t xml:space="preserve"> lower</w:t>
      </w:r>
      <w:r w:rsidRPr="0069707D">
        <w:rPr>
          <w:rStyle w:val="StyleUnderline"/>
        </w:rPr>
        <w:t xml:space="preserve"> </w:t>
      </w:r>
      <w:r w:rsidRPr="0079163D">
        <w:rPr>
          <w:rStyle w:val="StyleUnderline"/>
          <w:highlight w:val="yellow"/>
        </w:rPr>
        <w:t>courts exercise</w:t>
      </w:r>
      <w:r w:rsidRPr="0069707D">
        <w:rPr>
          <w:rStyle w:val="StyleUnderline"/>
        </w:rPr>
        <w:t xml:space="preserve"> a </w:t>
      </w:r>
      <w:r w:rsidRPr="0079163D">
        <w:rPr>
          <w:rStyle w:val="Emphasis"/>
          <w:sz w:val="24"/>
          <w:szCs w:val="26"/>
          <w:highlight w:val="yellow"/>
        </w:rPr>
        <w:t>significant</w:t>
      </w:r>
      <w:r w:rsidRPr="0069707D">
        <w:rPr>
          <w:rStyle w:val="Emphasis"/>
          <w:sz w:val="24"/>
          <w:szCs w:val="26"/>
        </w:rPr>
        <w:t xml:space="preserve"> amount of </w:t>
      </w:r>
      <w:r w:rsidRPr="0079163D">
        <w:rPr>
          <w:rStyle w:val="Emphasis"/>
          <w:sz w:val="24"/>
          <w:szCs w:val="26"/>
          <w:highlight w:val="yellow"/>
        </w:rPr>
        <w:t>discretion</w:t>
      </w:r>
      <w:r w:rsidRPr="0069707D">
        <w:rPr>
          <w:sz w:val="16"/>
        </w:rPr>
        <w:t xml:space="preserve">. 23 Meanwhile, others suggested that Murphy's model attributed an excessive amount of influence to the Supreme Court. These critics held that, </w:t>
      </w:r>
      <w:r w:rsidRPr="0079163D">
        <w:rPr>
          <w:rStyle w:val="StyleUnderline"/>
          <w:highlight w:val="yellow"/>
        </w:rPr>
        <w:t>in a</w:t>
      </w:r>
      <w:r w:rsidRPr="0069707D">
        <w:rPr>
          <w:rStyle w:val="StyleUnderline"/>
        </w:rPr>
        <w:t xml:space="preserve"> </w:t>
      </w:r>
      <w:r w:rsidRPr="0069707D">
        <w:rPr>
          <w:rStyle w:val="Emphasis"/>
        </w:rPr>
        <w:t xml:space="preserve">significant </w:t>
      </w:r>
      <w:r w:rsidRPr="0079163D">
        <w:rPr>
          <w:rStyle w:val="Emphasis"/>
          <w:highlight w:val="yellow"/>
        </w:rPr>
        <w:t>number</w:t>
      </w:r>
      <w:r w:rsidRPr="0079163D">
        <w:rPr>
          <w:rStyle w:val="StyleUnderline"/>
          <w:highlight w:val="yellow"/>
        </w:rPr>
        <w:t xml:space="preserve"> of cases</w:t>
      </w:r>
      <w:r w:rsidRPr="0069707D">
        <w:rPr>
          <w:rStyle w:val="StyleUnderline"/>
        </w:rPr>
        <w:t xml:space="preserve">, lower </w:t>
      </w:r>
      <w:r w:rsidRPr="0079163D">
        <w:rPr>
          <w:rStyle w:val="StyleUnderline"/>
          <w:highlight w:val="yellow"/>
        </w:rPr>
        <w:t xml:space="preserve">courts were </w:t>
      </w:r>
      <w:r w:rsidRPr="0079163D">
        <w:rPr>
          <w:rStyle w:val="Emphasis"/>
          <w:highlight w:val="yellow"/>
        </w:rPr>
        <w:t>not influenced</w:t>
      </w:r>
      <w:r w:rsidRPr="0069707D">
        <w:rPr>
          <w:rStyle w:val="StyleUnderline"/>
        </w:rPr>
        <w:t xml:space="preserve"> by the Supreme Court</w:t>
      </w:r>
      <w:r w:rsidRPr="0069707D">
        <w:rPr>
          <w:sz w:val="16"/>
        </w:rPr>
        <w:t>. 24</w:t>
      </w:r>
    </w:p>
    <w:p w14:paraId="50BC6875" w14:textId="04013F14" w:rsidR="00EA3E1A" w:rsidRPr="00EA3E1A" w:rsidRDefault="00EA3E1A" w:rsidP="00EA3E1A">
      <w:pPr>
        <w:rPr>
          <w:sz w:val="16"/>
        </w:rPr>
      </w:pPr>
      <w:r w:rsidRPr="0069707D">
        <w:rPr>
          <w:sz w:val="16"/>
        </w:rPr>
        <w:t xml:space="preserve">The debate concerning the judiciary had shifted. No longer did legal scholars assume that the Supreme Court had absolute control over lower courts' decision making. The debate now centered on the relative degree of freedom lower courts maintained in relation to the Supreme Court. Once scholars began to focus on </w:t>
      </w:r>
      <w:r w:rsidRPr="00164FCD">
        <w:rPr>
          <w:rStyle w:val="StyleUnderline"/>
        </w:rPr>
        <w:t xml:space="preserve">lower </w:t>
      </w:r>
      <w:r w:rsidRPr="0079163D">
        <w:rPr>
          <w:rStyle w:val="StyleUnderline"/>
          <w:highlight w:val="yellow"/>
        </w:rPr>
        <w:t>courts</w:t>
      </w:r>
      <w:r w:rsidRPr="00AB5896">
        <w:rPr>
          <w:rStyle w:val="StyleUnderline"/>
        </w:rPr>
        <w:t>'</w:t>
      </w:r>
      <w:r w:rsidRPr="0069707D">
        <w:rPr>
          <w:sz w:val="16"/>
        </w:rPr>
        <w:t xml:space="preserve"> ability to </w:t>
      </w:r>
      <w:r w:rsidRPr="0079163D">
        <w:rPr>
          <w:rStyle w:val="Emphasis"/>
          <w:highlight w:val="yellow"/>
        </w:rPr>
        <w:t>evade</w:t>
      </w:r>
      <w:r w:rsidRPr="0069707D">
        <w:rPr>
          <w:rStyle w:val="StyleUnderline"/>
        </w:rPr>
        <w:t xml:space="preserve"> Supreme Court decisions, </w:t>
      </w:r>
      <w:r w:rsidRPr="0079163D">
        <w:rPr>
          <w:rStyle w:val="StyleUnderline"/>
          <w:highlight w:val="yellow"/>
        </w:rPr>
        <w:t>compliance with</w:t>
      </w:r>
      <w:r w:rsidRPr="0069707D">
        <w:rPr>
          <w:rStyle w:val="StyleUnderline"/>
        </w:rPr>
        <w:t xml:space="preserve"> Supreme Court </w:t>
      </w:r>
      <w:r w:rsidRPr="0079163D">
        <w:rPr>
          <w:rStyle w:val="Emphasis"/>
          <w:highlight w:val="yellow"/>
        </w:rPr>
        <w:t>remands</w:t>
      </w:r>
      <w:r w:rsidRPr="0069707D">
        <w:rPr>
          <w:rStyle w:val="StyleUnderline"/>
        </w:rPr>
        <w:t xml:space="preserve"> became a </w:t>
      </w:r>
      <w:r w:rsidRPr="0069707D">
        <w:rPr>
          <w:rStyle w:val="Emphasis"/>
        </w:rPr>
        <w:t>significant issue</w:t>
      </w:r>
      <w:r w:rsidRPr="0069707D">
        <w:rPr>
          <w:sz w:val="16"/>
        </w:rPr>
        <w:t>. While the Supreme Court has issued a direct decision on the issue area, it has not provided the final answer to the conflict. Lower courts have the freedom to evade the Supreme Court's opinion or to implement the opinion in a manner not anticipated by the Court.</w:t>
      </w:r>
    </w:p>
    <w:p w14:paraId="568AF497" w14:textId="77777777" w:rsidR="00EA3E1A" w:rsidRDefault="00EA3E1A" w:rsidP="00EA3E1A">
      <w:pPr>
        <w:pStyle w:val="Heading3"/>
      </w:pPr>
      <w:r>
        <w:lastRenderedPageBreak/>
        <w:t>INB</w:t>
      </w:r>
    </w:p>
    <w:p w14:paraId="32E6FC83" w14:textId="77777777" w:rsidR="00EA3E1A" w:rsidRDefault="00EA3E1A" w:rsidP="00EA3E1A">
      <w:pPr>
        <w:pStyle w:val="Heading4"/>
      </w:pPr>
      <w:r>
        <w:t>15. No emerging tech impact.</w:t>
      </w:r>
    </w:p>
    <w:p w14:paraId="62720601" w14:textId="77777777" w:rsidR="00EA3E1A" w:rsidRPr="00EF55C7" w:rsidRDefault="00EA3E1A" w:rsidP="00EA3E1A">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4B5D3B17" w14:textId="77777777" w:rsidR="00EA3E1A" w:rsidRPr="00EF55C7" w:rsidRDefault="00EA3E1A" w:rsidP="00EA3E1A">
      <w:pPr>
        <w:rPr>
          <w:sz w:val="16"/>
        </w:rPr>
      </w:pPr>
      <w:r w:rsidRPr="0079163D">
        <w:rPr>
          <w:rStyle w:val="StyleUnderline"/>
          <w:highlight w:val="yellow"/>
        </w:rPr>
        <w:t>Humans and tech</w:t>
      </w:r>
      <w:r w:rsidRPr="007474CC">
        <w:rPr>
          <w:rStyle w:val="StyleUnderline"/>
        </w:rPr>
        <w:t xml:space="preserve"> </w:t>
      </w:r>
      <w:r w:rsidRPr="007474CC">
        <w:rPr>
          <w:rStyle w:val="Emphasis"/>
        </w:rPr>
        <w:t xml:space="preserve">always </w:t>
      </w:r>
      <w:r w:rsidRPr="0079163D">
        <w:rPr>
          <w:rStyle w:val="Emphasis"/>
          <w:highlight w:val="yellow"/>
        </w:rPr>
        <w:t>positively evolve</w:t>
      </w:r>
      <w:r w:rsidRPr="00EF55C7">
        <w:rPr>
          <w:sz w:val="16"/>
        </w:rPr>
        <w:t xml:space="preserve">: The natural evolution of humanity and its tools and </w:t>
      </w:r>
      <w:r w:rsidRPr="0079163D">
        <w:rPr>
          <w:rStyle w:val="StyleUnderline"/>
          <w:highlight w:val="yellow"/>
        </w:rPr>
        <w:t>systems</w:t>
      </w:r>
      <w:r w:rsidRPr="007474CC">
        <w:rPr>
          <w:rStyle w:val="StyleUnderline"/>
        </w:rPr>
        <w:t xml:space="preserve"> </w:t>
      </w:r>
      <w:proofErr w:type="gramStart"/>
      <w:r w:rsidRPr="007474CC">
        <w:rPr>
          <w:rStyle w:val="StyleUnderline"/>
        </w:rPr>
        <w:t>has</w:t>
      </w:r>
      <w:proofErr w:type="gramEnd"/>
      <w:r w:rsidRPr="007474CC">
        <w:rPr>
          <w:rStyle w:val="StyleUnderline"/>
        </w:rPr>
        <w:t xml:space="preserve"> always worked out to </w:t>
      </w:r>
      <w:r w:rsidRPr="0079163D">
        <w:rPr>
          <w:rStyle w:val="Emphasis"/>
          <w:highlight w:val="yellow"/>
        </w:rPr>
        <w:t>benefit</w:t>
      </w:r>
      <w:r w:rsidRPr="007474CC">
        <w:rPr>
          <w:rStyle w:val="StyleUnderline"/>
        </w:rPr>
        <w:t xml:space="preserve"> most </w:t>
      </w:r>
      <w:r w:rsidRPr="0079163D">
        <w:rPr>
          <w:rStyle w:val="StyleUnderline"/>
          <w:highlight w:val="yellow"/>
        </w:rPr>
        <w:t>people</w:t>
      </w:r>
      <w:r w:rsidRPr="007474CC">
        <w:rPr>
          <w:rStyle w:val="StyleUnderline"/>
        </w:rPr>
        <w:t xml:space="preserve"> most of the time. </w:t>
      </w:r>
      <w:r w:rsidRPr="0079163D">
        <w:rPr>
          <w:rStyle w:val="Emphasis"/>
          <w:highlight w:val="yellow"/>
        </w:rPr>
        <w:t>Regulation</w:t>
      </w:r>
      <w:r w:rsidRPr="007474CC">
        <w:rPr>
          <w:rStyle w:val="Emphasis"/>
        </w:rPr>
        <w:t xml:space="preserve"> </w:t>
      </w:r>
      <w:r w:rsidRPr="0079163D">
        <w:rPr>
          <w:rStyle w:val="Emphasis"/>
          <w:highlight w:val="yellow"/>
        </w:rPr>
        <w:t>of</w:t>
      </w:r>
      <w:r w:rsidRPr="007474CC">
        <w:rPr>
          <w:rStyle w:val="Emphasis"/>
        </w:rPr>
        <w:t xml:space="preserve"> AI</w:t>
      </w:r>
      <w:r w:rsidRPr="007474CC">
        <w:rPr>
          <w:rStyle w:val="StyleUnderline"/>
        </w:rPr>
        <w:t xml:space="preserve"> and </w:t>
      </w:r>
      <w:r w:rsidRPr="0079163D">
        <w:rPr>
          <w:rStyle w:val="Emphasis"/>
          <w:highlight w:val="yellow"/>
        </w:rPr>
        <w:t>tech</w:t>
      </w:r>
      <w:r w:rsidRPr="007474CC">
        <w:rPr>
          <w:rStyle w:val="StyleUnderline"/>
        </w:rPr>
        <w:t xml:space="preserve"> companies, refined </w:t>
      </w:r>
      <w:r w:rsidRPr="007474CC">
        <w:rPr>
          <w:rStyle w:val="Emphasis"/>
        </w:rPr>
        <w:t xml:space="preserve">design </w:t>
      </w:r>
      <w:r w:rsidRPr="0079163D">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52B0BC51" w14:textId="77777777" w:rsidR="00EA3E1A" w:rsidRPr="00EF55C7" w:rsidRDefault="00EA3E1A" w:rsidP="00EA3E1A">
      <w:pPr>
        <w:rPr>
          <w:sz w:val="16"/>
        </w:rPr>
      </w:pPr>
      <w:r w:rsidRPr="0079163D">
        <w:rPr>
          <w:rStyle w:val="StyleUnderline"/>
          <w:highlight w:val="yellow"/>
        </w:rPr>
        <w:t>Businesses</w:t>
      </w:r>
      <w:r w:rsidRPr="007474CC">
        <w:rPr>
          <w:rStyle w:val="StyleUnderline"/>
        </w:rPr>
        <w:t xml:space="preserve"> will </w:t>
      </w:r>
      <w:r w:rsidRPr="0079163D">
        <w:rPr>
          <w:rStyle w:val="Emphasis"/>
          <w:highlight w:val="yellow"/>
        </w:rPr>
        <w:t>protect</w:t>
      </w:r>
      <w:r w:rsidRPr="007474CC">
        <w:rPr>
          <w:rStyle w:val="Emphasis"/>
        </w:rPr>
        <w:t xml:space="preserve"> human </w:t>
      </w:r>
      <w:r w:rsidRPr="0079163D">
        <w:rPr>
          <w:rStyle w:val="Emphasis"/>
          <w:highlight w:val="yellow"/>
        </w:rPr>
        <w:t>agency</w:t>
      </w:r>
      <w:r w:rsidRPr="0079163D">
        <w:rPr>
          <w:rStyle w:val="StyleUnderline"/>
          <w:highlight w:val="yellow"/>
        </w:rPr>
        <w:t xml:space="preserve"> because</w:t>
      </w:r>
      <w:r w:rsidRPr="007474CC">
        <w:rPr>
          <w:rStyle w:val="StyleUnderline"/>
        </w:rPr>
        <w:t xml:space="preserve"> the </w:t>
      </w:r>
      <w:r w:rsidRPr="0079163D">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w:t>
      </w:r>
      <w:proofErr w:type="gramStart"/>
      <w:r w:rsidRPr="007474CC">
        <w:rPr>
          <w:rStyle w:val="StyleUnderline"/>
        </w:rPr>
        <w:t xml:space="preserve">in order </w:t>
      </w:r>
      <w:r w:rsidRPr="0079163D">
        <w:rPr>
          <w:rStyle w:val="Emphasis"/>
          <w:highlight w:val="yellow"/>
        </w:rPr>
        <w:t>to</w:t>
      </w:r>
      <w:proofErr w:type="gramEnd"/>
      <w:r w:rsidRPr="0079163D">
        <w:rPr>
          <w:rStyle w:val="Emphasis"/>
          <w:highlight w:val="yellow"/>
        </w:rPr>
        <w:t xml:space="preserve"> stay useful</w:t>
      </w:r>
      <w:r w:rsidRPr="007474CC">
        <w:rPr>
          <w:rStyle w:val="StyleUnderline"/>
        </w:rPr>
        <w:t xml:space="preserve"> to customers</w:t>
      </w:r>
      <w:r w:rsidRPr="00EF55C7">
        <w:rPr>
          <w:sz w:val="16"/>
        </w:rPr>
        <w:t>, to stay ahead of competitors and to assist the public and retain its trust.</w:t>
      </w:r>
    </w:p>
    <w:p w14:paraId="61355CE5" w14:textId="77777777" w:rsidR="00EA3E1A" w:rsidRPr="00EF55C7" w:rsidRDefault="00EA3E1A" w:rsidP="00EA3E1A">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5739A57E" w14:textId="77777777" w:rsidR="00EA3E1A" w:rsidRPr="00EF55C7" w:rsidRDefault="00EA3E1A" w:rsidP="00EA3E1A">
      <w:pPr>
        <w:rPr>
          <w:sz w:val="16"/>
        </w:rPr>
      </w:pPr>
      <w:r w:rsidRPr="00EF55C7">
        <w:rPr>
          <w:sz w:val="16"/>
        </w:rPr>
        <w:t>Humans and tech always positively evolve</w:t>
      </w:r>
    </w:p>
    <w:p w14:paraId="598EA69E" w14:textId="77777777" w:rsidR="00EA3E1A" w:rsidRPr="00EF55C7" w:rsidRDefault="00EA3E1A" w:rsidP="00EA3E1A">
      <w:pPr>
        <w:rPr>
          <w:sz w:val="16"/>
        </w:rPr>
      </w:pPr>
      <w:r w:rsidRPr="0079163D">
        <w:rPr>
          <w:rStyle w:val="StyleUnderline"/>
          <w:highlight w:val="yellow"/>
        </w:rPr>
        <w:t>Many</w:t>
      </w:r>
      <w:r w:rsidRPr="007474CC">
        <w:rPr>
          <w:rStyle w:val="StyleUnderline"/>
        </w:rPr>
        <w:t xml:space="preserve"> of the </w:t>
      </w:r>
      <w:r w:rsidRPr="0079163D">
        <w:rPr>
          <w:rStyle w:val="StyleUnderline"/>
          <w:highlight w:val="yellow"/>
        </w:rPr>
        <w:t>experts</w:t>
      </w:r>
      <w:r w:rsidRPr="00EF55C7">
        <w:rPr>
          <w:sz w:val="16"/>
        </w:rPr>
        <w:t xml:space="preserve"> who have hope about the future of human agency noted that throughout history, </w:t>
      </w:r>
      <w:r w:rsidRPr="0079163D">
        <w:rPr>
          <w:rStyle w:val="StyleUnderline"/>
          <w:highlight w:val="yellow"/>
        </w:rPr>
        <w:t>humans</w:t>
      </w:r>
      <w:r w:rsidRPr="007474CC">
        <w:rPr>
          <w:rStyle w:val="StyleUnderline"/>
        </w:rPr>
        <w:t xml:space="preserve"> and technology </w:t>
      </w:r>
      <w:r w:rsidRPr="0079163D">
        <w:rPr>
          <w:rStyle w:val="StyleUnderline"/>
          <w:highlight w:val="yellow"/>
        </w:rPr>
        <w:t xml:space="preserve">have </w:t>
      </w:r>
      <w:r w:rsidRPr="0079163D">
        <w:rPr>
          <w:rStyle w:val="Emphasis"/>
          <w:highlight w:val="yellow"/>
        </w:rPr>
        <w:t>always overcome</w:t>
      </w:r>
      <w:r w:rsidRPr="007474CC">
        <w:rPr>
          <w:rStyle w:val="StyleUnderline"/>
        </w:rPr>
        <w:t xml:space="preserve"> significant </w:t>
      </w:r>
      <w:r w:rsidRPr="0079163D">
        <w:rPr>
          <w:rStyle w:val="StyleUnderline"/>
          <w:highlight w:val="yellow"/>
        </w:rPr>
        <w:t>hurdles</w:t>
      </w:r>
      <w:r w:rsidRPr="00EF55C7">
        <w:rPr>
          <w:sz w:val="16"/>
        </w:rPr>
        <w:t xml:space="preserve">. They said </w:t>
      </w:r>
      <w:r w:rsidRPr="007474CC">
        <w:rPr>
          <w:rStyle w:val="StyleUnderline"/>
        </w:rPr>
        <w:t xml:space="preserve">societies </w:t>
      </w:r>
      <w:proofErr w:type="gramStart"/>
      <w:r w:rsidRPr="0079163D">
        <w:rPr>
          <w:rStyle w:val="StyleUnderline"/>
          <w:highlight w:val="yellow"/>
        </w:rPr>
        <w:t>make adjustments</w:t>
      </w:r>
      <w:proofErr w:type="gramEnd"/>
      <w:r w:rsidRPr="0079163D">
        <w:rPr>
          <w:rStyle w:val="StyleUnderline"/>
          <w:highlight w:val="yellow"/>
        </w:rPr>
        <w:t xml:space="preserve"> through </w:t>
      </w:r>
      <w:r w:rsidRPr="0079163D">
        <w:rPr>
          <w:rStyle w:val="Emphasis"/>
          <w:highlight w:val="yellow"/>
        </w:rPr>
        <w:t>better regulation</w:t>
      </w:r>
      <w:r w:rsidRPr="007474CC">
        <w:rPr>
          <w:rStyle w:val="StyleUnderline"/>
        </w:rPr>
        <w:t xml:space="preserve">, improved </w:t>
      </w:r>
      <w:r w:rsidRPr="0079163D">
        <w:rPr>
          <w:rStyle w:val="Emphasis"/>
          <w:highlight w:val="yellow"/>
        </w:rPr>
        <w:t>design</w:t>
      </w:r>
      <w:r w:rsidRPr="0079163D">
        <w:rPr>
          <w:rStyle w:val="StyleUnderline"/>
          <w:highlight w:val="yellow"/>
        </w:rPr>
        <w:t>, updating of</w:t>
      </w:r>
      <w:r w:rsidRPr="007474CC">
        <w:rPr>
          <w:rStyle w:val="StyleUnderline"/>
        </w:rPr>
        <w:t xml:space="preserve"> societal </w:t>
      </w:r>
      <w:r w:rsidRPr="0079163D">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9163D">
        <w:rPr>
          <w:rStyle w:val="StyleUnderline"/>
          <w:highlight w:val="yellow"/>
        </w:rPr>
        <w:t>People</w:t>
      </w:r>
      <w:r w:rsidRPr="007474CC">
        <w:rPr>
          <w:rStyle w:val="StyleUnderline"/>
        </w:rPr>
        <w:t xml:space="preserve"> tend to </w:t>
      </w:r>
      <w:r w:rsidRPr="0079163D">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509ADF0D" w14:textId="77777777" w:rsidR="00EA3E1A" w:rsidRPr="00EF55C7" w:rsidRDefault="00EA3E1A" w:rsidP="00EA3E1A">
      <w:pPr>
        <w:rPr>
          <w:sz w:val="16"/>
        </w:rPr>
      </w:pPr>
      <w:r w:rsidRPr="00EF55C7">
        <w:rPr>
          <w:sz w:val="16"/>
        </w:rPr>
        <w:t>Ulf-Dietrich Reips, professor and chair for psychological methods at the University of Konstanz, Germany, wrote, “</w:t>
      </w:r>
      <w:r w:rsidRPr="0079163D">
        <w:rPr>
          <w:rStyle w:val="StyleUnderline"/>
          <w:highlight w:val="yellow"/>
        </w:rPr>
        <w:t>Many</w:t>
      </w:r>
      <w:r w:rsidRPr="007474CC">
        <w:rPr>
          <w:rStyle w:val="StyleUnderline"/>
        </w:rPr>
        <w:t xml:space="preserve"> current </w:t>
      </w:r>
      <w:r w:rsidRPr="0079163D">
        <w:rPr>
          <w:rStyle w:val="StyleUnderline"/>
          <w:highlight w:val="yellow"/>
        </w:rPr>
        <w:t xml:space="preserve">issues with </w:t>
      </w:r>
      <w:r w:rsidRPr="0079163D">
        <w:rPr>
          <w:rStyle w:val="Emphasis"/>
          <w:highlight w:val="yellow"/>
        </w:rPr>
        <w:t>control of</w:t>
      </w:r>
      <w:r w:rsidRPr="007474CC">
        <w:rPr>
          <w:rStyle w:val="Emphasis"/>
        </w:rPr>
        <w:t xml:space="preserve"> important </w:t>
      </w:r>
      <w:r w:rsidRPr="0079163D">
        <w:rPr>
          <w:rStyle w:val="Emphasis"/>
          <w:highlight w:val="yellow"/>
        </w:rPr>
        <w:t>decision-making</w:t>
      </w:r>
      <w:r w:rsidRPr="007474CC">
        <w:rPr>
          <w:rStyle w:val="StyleUnderline"/>
        </w:rPr>
        <w:t xml:space="preserve"> will in the year 2035 have </w:t>
      </w:r>
      <w:r w:rsidRPr="0079163D">
        <w:rPr>
          <w:rStyle w:val="StyleUnderline"/>
          <w:highlight w:val="yellow"/>
        </w:rPr>
        <w:t xml:space="preserve">been </w:t>
      </w:r>
      <w:r w:rsidRPr="0079163D">
        <w:rPr>
          <w:rStyle w:val="Emphasis"/>
          <w:highlight w:val="yellow"/>
        </w:rPr>
        <w:t>worked out</w:t>
      </w:r>
      <w:r w:rsidRPr="007474CC">
        <w:rPr>
          <w:rStyle w:val="StyleUnderline"/>
        </w:rPr>
        <w:t xml:space="preserve">, precisely </w:t>
      </w:r>
      <w:r w:rsidRPr="0079163D">
        <w:rPr>
          <w:rStyle w:val="StyleUnderline"/>
          <w:highlight w:val="yellow"/>
        </w:rPr>
        <w:t>because</w:t>
      </w:r>
      <w:r w:rsidRPr="007474CC">
        <w:rPr>
          <w:rStyle w:val="StyleUnderline"/>
        </w:rPr>
        <w:t xml:space="preserve"> we are </w:t>
      </w:r>
      <w:r w:rsidRPr="0079163D">
        <w:rPr>
          <w:rStyle w:val="Emphasis"/>
          <w:highlight w:val="yellow"/>
        </w:rPr>
        <w:t xml:space="preserve">raising </w:t>
      </w:r>
      <w:r w:rsidRPr="007474CC">
        <w:rPr>
          <w:rStyle w:val="Emphasis"/>
        </w:rPr>
        <w:t xml:space="preserve">the </w:t>
      </w:r>
      <w:r w:rsidRPr="0079163D">
        <w:rPr>
          <w:rStyle w:val="Emphasis"/>
          <w:highlight w:val="yellow"/>
        </w:rPr>
        <w:t>question</w:t>
      </w:r>
      <w:r w:rsidRPr="0079163D">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w:t>
      </w:r>
      <w:proofErr w:type="gramStart"/>
      <w:r w:rsidRPr="00EF55C7">
        <w:rPr>
          <w:sz w:val="16"/>
        </w:rPr>
        <w:t>actually be</w:t>
      </w:r>
      <w:proofErr w:type="gramEnd"/>
      <w:r w:rsidRPr="00EF55C7">
        <w:rPr>
          <w:sz w:val="16"/>
        </w:rPr>
        <w:t xml:space="preserv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xml:space="preserve">, although not necessarily only human input and most certainly procedures for human decision-making based on machine input need to be developed and adapted. A major issue will be the trade-off between individual and society. But that </w:t>
      </w:r>
      <w:proofErr w:type="gramStart"/>
      <w:r w:rsidRPr="00EF55C7">
        <w:rPr>
          <w:sz w:val="16"/>
        </w:rPr>
        <w:t>in itself is</w:t>
      </w:r>
      <w:proofErr w:type="gramEnd"/>
      <w:r w:rsidRPr="00EF55C7">
        <w:rPr>
          <w:sz w:val="16"/>
        </w:rPr>
        <w:t xml:space="preserve"> nothing new.”</w:t>
      </w:r>
    </w:p>
    <w:p w14:paraId="606BE5E3" w14:textId="77777777" w:rsidR="00EA3E1A" w:rsidRPr="00CE3189" w:rsidRDefault="00EA3E1A" w:rsidP="00EA3E1A"/>
    <w:p w14:paraId="265F3272" w14:textId="77777777" w:rsidR="00EA3E1A" w:rsidRDefault="00EA3E1A" w:rsidP="00EA3E1A">
      <w:pPr>
        <w:pStyle w:val="Heading2"/>
      </w:pPr>
      <w:r>
        <w:lastRenderedPageBreak/>
        <w:t>Set Col K</w:t>
      </w:r>
    </w:p>
    <w:p w14:paraId="2D1F185B" w14:textId="77777777" w:rsidR="00EA3E1A" w:rsidRPr="00CE3189" w:rsidRDefault="00EA3E1A" w:rsidP="00EA3E1A">
      <w:pPr>
        <w:pStyle w:val="Heading3"/>
      </w:pPr>
      <w:r>
        <w:lastRenderedPageBreak/>
        <w:t>FW</w:t>
      </w:r>
    </w:p>
    <w:p w14:paraId="1CF625D7" w14:textId="77777777" w:rsidR="00EA3E1A" w:rsidRDefault="00EA3E1A" w:rsidP="00EA3E1A"/>
    <w:p w14:paraId="2A166739" w14:textId="77777777" w:rsidR="00EA3E1A" w:rsidRPr="00CE3189" w:rsidRDefault="00EA3E1A" w:rsidP="00EA3E1A">
      <w:pPr>
        <w:pStyle w:val="Heading3"/>
      </w:pPr>
      <w:r w:rsidRPr="00CE3189">
        <w:lastRenderedPageBreak/>
        <w:t>Perm</w:t>
      </w:r>
    </w:p>
    <w:p w14:paraId="3882BF70" w14:textId="77777777" w:rsidR="00EA3E1A" w:rsidRDefault="00EA3E1A" w:rsidP="00EA3E1A"/>
    <w:p w14:paraId="0AF6FB57" w14:textId="77777777" w:rsidR="00EA3E1A" w:rsidRDefault="00EA3E1A" w:rsidP="00EA3E1A"/>
    <w:p w14:paraId="4014EF4E" w14:textId="77777777" w:rsidR="00EA3E1A" w:rsidRPr="00CE3189" w:rsidRDefault="00EA3E1A" w:rsidP="00EA3E1A">
      <w:pPr>
        <w:pStyle w:val="Heading3"/>
      </w:pPr>
      <w:r w:rsidRPr="00CE3189">
        <w:lastRenderedPageBreak/>
        <w:t>Link</w:t>
      </w:r>
    </w:p>
    <w:p w14:paraId="7E2D4DBC" w14:textId="77777777" w:rsidR="00EA3E1A" w:rsidRDefault="00EA3E1A" w:rsidP="00EA3E1A"/>
    <w:p w14:paraId="2B0C33AA" w14:textId="77777777" w:rsidR="00EA3E1A" w:rsidRPr="00E74CE6" w:rsidRDefault="00EA3E1A" w:rsidP="00EA3E1A">
      <w:pPr>
        <w:pStyle w:val="Heading4"/>
      </w:pPr>
      <w:r>
        <w:t xml:space="preserve">8. Settler colonialism’s </w:t>
      </w:r>
      <w:r>
        <w:rPr>
          <w:u w:val="single"/>
        </w:rPr>
        <w:t>not</w:t>
      </w:r>
      <w:r>
        <w:t xml:space="preserve"> fixed or ontological---</w:t>
      </w:r>
      <w:proofErr w:type="gramStart"/>
      <w:r>
        <w:rPr>
          <w:u w:val="single"/>
        </w:rPr>
        <w:t>but</w:t>
      </w:r>
      <w:r>
        <w:t>,</w:t>
      </w:r>
      <w:proofErr w:type="gramEnd"/>
      <w:r>
        <w:t xml:space="preserve"> the </w:t>
      </w:r>
      <w:r>
        <w:rPr>
          <w:u w:val="single"/>
        </w:rPr>
        <w:t>belief that it is</w:t>
      </w:r>
      <w:r>
        <w:t xml:space="preserve"> casts Indigenous people as </w:t>
      </w:r>
      <w:r>
        <w:rPr>
          <w:u w:val="single"/>
        </w:rPr>
        <w:t>passive victims</w:t>
      </w:r>
      <w:r>
        <w:t xml:space="preserve"> AND excuses settler violence  </w:t>
      </w:r>
    </w:p>
    <w:p w14:paraId="0E26B8BC" w14:textId="77777777" w:rsidR="00EA3E1A" w:rsidRDefault="00EA3E1A" w:rsidP="00EA3E1A">
      <w:r>
        <w:t xml:space="preserve">Warren </w:t>
      </w:r>
      <w:r w:rsidRPr="00F00576">
        <w:rPr>
          <w:rStyle w:val="Style13ptBold"/>
        </w:rPr>
        <w:t>Bernauer 24</w:t>
      </w:r>
      <w:r>
        <w:t xml:space="preserve">, Faculty of Environment, Earth, and Resources, University of Manitoba, 7/3/24, “Canadian settler colonialism: Structure, event, relationship, or </w:t>
      </w:r>
      <w:proofErr w:type="gramStart"/>
      <w:r>
        <w:t>process?,</w:t>
      </w:r>
      <w:proofErr w:type="gramEnd"/>
      <w:r>
        <w:t>” Canadian Geographies, DOI: 10.1111/cag.12943</w:t>
      </w:r>
    </w:p>
    <w:p w14:paraId="7E89ABB5" w14:textId="77777777" w:rsidR="00EA3E1A" w:rsidRPr="004F2669" w:rsidRDefault="00EA3E1A" w:rsidP="00EA3E1A">
      <w:pPr>
        <w:rPr>
          <w:sz w:val="16"/>
        </w:rPr>
      </w:pPr>
      <w:r w:rsidRPr="004F2669">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w:t>
      </w:r>
      <w:proofErr w:type="gramStart"/>
      <w:r w:rsidRPr="004F2669">
        <w:rPr>
          <w:sz w:val="16"/>
        </w:rPr>
        <w:t>In particular, Wolfe's</w:t>
      </w:r>
      <w:proofErr w:type="gramEnd"/>
      <w:r w:rsidRPr="004F2669">
        <w:rPr>
          <w:sz w:val="16"/>
        </w:rPr>
        <w:t xml:space="preserve">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 “</w:t>
      </w:r>
      <w:r w:rsidRPr="0079163D">
        <w:rPr>
          <w:rStyle w:val="Emphasis"/>
          <w:highlight w:val="yellow"/>
        </w:rPr>
        <w:t>structure not event</w:t>
      </w:r>
      <w:r w:rsidRPr="0079163D">
        <w:rPr>
          <w:rStyle w:val="StyleUnderline"/>
          <w:highlight w:val="yellow"/>
        </w:rPr>
        <w:t>” is</w:t>
      </w:r>
      <w:r w:rsidRPr="00F00576">
        <w:rPr>
          <w:rStyle w:val="StyleUnderline"/>
        </w:rPr>
        <w:t xml:space="preserve"> one of the </w:t>
      </w:r>
      <w:proofErr w:type="gramStart"/>
      <w:r w:rsidRPr="00F00576">
        <w:rPr>
          <w:rStyle w:val="StyleUnderline"/>
        </w:rPr>
        <w:t xml:space="preserve">most </w:t>
      </w:r>
      <w:r w:rsidRPr="0079163D">
        <w:rPr>
          <w:rStyle w:val="StyleUnderline"/>
          <w:highlight w:val="yellow"/>
        </w:rPr>
        <w:t>commonly cited</w:t>
      </w:r>
      <w:proofErr w:type="gramEnd"/>
      <w:r w:rsidRPr="00F00576">
        <w:rPr>
          <w:rStyle w:val="StyleUnderline"/>
        </w:rPr>
        <w:t xml:space="preserve"> phrases </w:t>
      </w:r>
      <w:r w:rsidRPr="0079163D">
        <w:rPr>
          <w:rStyle w:val="StyleUnderline"/>
          <w:highlight w:val="yellow"/>
        </w:rPr>
        <w:t>in</w:t>
      </w:r>
      <w:r w:rsidRPr="00F00576">
        <w:rPr>
          <w:rStyle w:val="StyleUnderline"/>
        </w:rPr>
        <w:t xml:space="preserve"> contemporary scholarship about </w:t>
      </w:r>
      <w:r w:rsidRPr="0079163D">
        <w:rPr>
          <w:rStyle w:val="Emphasis"/>
          <w:highlight w:val="yellow"/>
        </w:rPr>
        <w:t>set</w:t>
      </w:r>
      <w:r w:rsidRPr="00F00576">
        <w:rPr>
          <w:rStyle w:val="StyleUnderline"/>
        </w:rPr>
        <w:t xml:space="preserve">tler </w:t>
      </w:r>
      <w:r w:rsidRPr="0079163D">
        <w:rPr>
          <w:rStyle w:val="Emphasis"/>
          <w:highlight w:val="yellow"/>
        </w:rPr>
        <w:t>col</w:t>
      </w:r>
      <w:r w:rsidRPr="00F00576">
        <w:rPr>
          <w:rStyle w:val="StyleUnderline"/>
        </w:rPr>
        <w:t>onialism</w:t>
      </w:r>
      <w:r w:rsidRPr="004F2669">
        <w:rPr>
          <w:sz w:val="16"/>
        </w:rPr>
        <w:t>. While many of the scholars who draw on Wolfe's work are not structuralists per se, the repetition of the phrase “structure not event” has centered structural metaphors in geography scholarship about Canadian colonialism.</w:t>
      </w:r>
    </w:p>
    <w:p w14:paraId="028D2D6D" w14:textId="77777777" w:rsidR="00EA3E1A" w:rsidRPr="004F2669" w:rsidRDefault="00EA3E1A" w:rsidP="00EA3E1A">
      <w:pPr>
        <w:rPr>
          <w:sz w:val="16"/>
        </w:rPr>
      </w:pPr>
      <w:r w:rsidRPr="00F00576">
        <w:rPr>
          <w:rStyle w:val="StyleUnderline"/>
        </w:rPr>
        <w:t>Wolfe's characterization of settler colonialism as structure was a response to</w:t>
      </w:r>
      <w:r w:rsidRPr="004F2669">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F2669">
        <w:rPr>
          <w:sz w:val="16"/>
        </w:rPr>
        <w:t xml:space="preserve">, during the initial moments of settler invasion, </w:t>
      </w:r>
      <w:r w:rsidRPr="00F00576">
        <w:rPr>
          <w:rStyle w:val="StyleUnderline"/>
        </w:rPr>
        <w:t>thus absolving contemporary settler society of responsibility for colonial injustice</w:t>
      </w:r>
      <w:r w:rsidRPr="004F2669">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7D146D02" w14:textId="77777777" w:rsidR="00EA3E1A" w:rsidRPr="004F2669" w:rsidRDefault="00EA3E1A" w:rsidP="00EA3E1A">
      <w:pPr>
        <w:rPr>
          <w:sz w:val="16"/>
        </w:rPr>
      </w:pPr>
      <w:r w:rsidRPr="004F2669">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79163D">
        <w:rPr>
          <w:rStyle w:val="StyleUnderline"/>
          <w:highlight w:val="yellow"/>
        </w:rPr>
        <w:t xml:space="preserve">dualism between “structures” and “events” may be </w:t>
      </w:r>
      <w:r w:rsidRPr="0079163D">
        <w:rPr>
          <w:rStyle w:val="Emphasis"/>
          <w:highlight w:val="yellow"/>
        </w:rPr>
        <w:t>intellectually limiting</w:t>
      </w:r>
      <w:r w:rsidRPr="00F00576">
        <w:rPr>
          <w:rStyle w:val="StyleUnderline"/>
        </w:rPr>
        <w:t>, and</w:t>
      </w:r>
      <w:r w:rsidRPr="004F2669">
        <w:rPr>
          <w:sz w:val="16"/>
        </w:rPr>
        <w:t xml:space="preserve"> that </w:t>
      </w:r>
      <w:r w:rsidRPr="00F00576">
        <w:rPr>
          <w:rStyle w:val="StyleUnderline"/>
        </w:rPr>
        <w:t xml:space="preserve">an </w:t>
      </w:r>
      <w:r w:rsidRPr="0079163D">
        <w:rPr>
          <w:rStyle w:val="StyleUnderline"/>
          <w:highlight w:val="yellow"/>
        </w:rPr>
        <w:t xml:space="preserve">over-reliance on structural metaphors risks </w:t>
      </w:r>
      <w:r w:rsidRPr="0079163D">
        <w:rPr>
          <w:rStyle w:val="Emphasis"/>
          <w:highlight w:val="yellow"/>
        </w:rPr>
        <w:t>overstating</w:t>
      </w:r>
      <w:r w:rsidRPr="00F00576">
        <w:rPr>
          <w:rStyle w:val="Emphasis"/>
        </w:rPr>
        <w:t xml:space="preserve"> the </w:t>
      </w:r>
      <w:r w:rsidRPr="0079163D">
        <w:rPr>
          <w:rStyle w:val="Emphasis"/>
          <w:highlight w:val="yellow"/>
        </w:rPr>
        <w:t>permanence of settler</w:t>
      </w:r>
      <w:r w:rsidRPr="00F00576">
        <w:rPr>
          <w:rStyle w:val="Emphasis"/>
        </w:rPr>
        <w:t xml:space="preserve"> colonial </w:t>
      </w:r>
      <w:r w:rsidRPr="0079163D">
        <w:rPr>
          <w:rStyle w:val="Emphasis"/>
          <w:highlight w:val="yellow"/>
        </w:rPr>
        <w:t>formations</w:t>
      </w:r>
      <w:r w:rsidRPr="004F2669">
        <w:rPr>
          <w:sz w:val="16"/>
        </w:rPr>
        <w:t xml:space="preserve">. Dorries et al. (2019) warn that </w:t>
      </w:r>
      <w:r w:rsidRPr="0079163D">
        <w:rPr>
          <w:rStyle w:val="StyleUnderline"/>
          <w:highlight w:val="yellow"/>
        </w:rPr>
        <w:t>some work</w:t>
      </w:r>
      <w:r w:rsidRPr="00F00576">
        <w:rPr>
          <w:rStyle w:val="StyleUnderline"/>
        </w:rPr>
        <w:t xml:space="preserve"> in SCS </w:t>
      </w:r>
      <w:r w:rsidRPr="0079163D">
        <w:rPr>
          <w:rStyle w:val="StyleUnderline"/>
          <w:highlight w:val="yellow"/>
        </w:rPr>
        <w:t>presents settler</w:t>
      </w:r>
      <w:r w:rsidRPr="00F00576">
        <w:rPr>
          <w:rStyle w:val="StyleUnderline"/>
        </w:rPr>
        <w:t xml:space="preserve"> colonial power </w:t>
      </w:r>
      <w:r w:rsidRPr="0079163D">
        <w:rPr>
          <w:rStyle w:val="StyleUnderline"/>
          <w:highlight w:val="yellow"/>
        </w:rPr>
        <w:t>structures</w:t>
      </w:r>
      <w:r w:rsidRPr="00F00576">
        <w:rPr>
          <w:rStyle w:val="StyleUnderline"/>
        </w:rPr>
        <w:t xml:space="preserve"> as </w:t>
      </w:r>
      <w:r w:rsidRPr="0079163D">
        <w:rPr>
          <w:rStyle w:val="Emphasis"/>
          <w:highlight w:val="yellow"/>
        </w:rPr>
        <w:t>so entrenched</w:t>
      </w:r>
      <w:r w:rsidRPr="004F2669">
        <w:rPr>
          <w:sz w:val="16"/>
        </w:rPr>
        <w:t xml:space="preserve"> that </w:t>
      </w:r>
      <w:r w:rsidRPr="0079163D">
        <w:rPr>
          <w:rStyle w:val="StyleUnderline"/>
          <w:highlight w:val="yellow"/>
        </w:rPr>
        <w:t>they appear</w:t>
      </w:r>
      <w:r w:rsidRPr="00F00576">
        <w:rPr>
          <w:rStyle w:val="StyleUnderline"/>
        </w:rPr>
        <w:t xml:space="preserve"> to be almost </w:t>
      </w:r>
      <w:r w:rsidRPr="0079163D">
        <w:rPr>
          <w:rStyle w:val="Emphasis"/>
          <w:highlight w:val="yellow"/>
        </w:rPr>
        <w:t>immutable</w:t>
      </w:r>
      <w:r w:rsidRPr="004F2669">
        <w:rPr>
          <w:sz w:val="16"/>
        </w:rPr>
        <w:t xml:space="preserve">—an </w:t>
      </w:r>
      <w:r w:rsidRPr="00F00576">
        <w:rPr>
          <w:rStyle w:val="StyleUnderline"/>
        </w:rPr>
        <w:t xml:space="preserve">analysis </w:t>
      </w:r>
      <w:r w:rsidRPr="0079163D">
        <w:rPr>
          <w:rStyle w:val="StyleUnderline"/>
          <w:highlight w:val="yellow"/>
        </w:rPr>
        <w:t>that could</w:t>
      </w:r>
      <w:r w:rsidRPr="004F2669">
        <w:rPr>
          <w:sz w:val="16"/>
        </w:rPr>
        <w:t xml:space="preserve"> ultimately </w:t>
      </w:r>
      <w:r w:rsidRPr="0079163D">
        <w:rPr>
          <w:rStyle w:val="StyleUnderline"/>
          <w:highlight w:val="yellow"/>
        </w:rPr>
        <w:t>lead to</w:t>
      </w:r>
      <w:r w:rsidRPr="00F00576">
        <w:rPr>
          <w:rStyle w:val="StyleUnderline"/>
        </w:rPr>
        <w:t xml:space="preserve"> </w:t>
      </w:r>
      <w:r w:rsidRPr="00F00576">
        <w:rPr>
          <w:rStyle w:val="Emphasis"/>
        </w:rPr>
        <w:t xml:space="preserve">despair and </w:t>
      </w:r>
      <w:r w:rsidRPr="0079163D">
        <w:rPr>
          <w:rStyle w:val="Emphasis"/>
          <w:highlight w:val="yellow"/>
        </w:rPr>
        <w:t>political disengagement</w:t>
      </w:r>
      <w:r w:rsidRPr="004F2669">
        <w:rPr>
          <w:sz w:val="16"/>
        </w:rPr>
        <w:t>.</w:t>
      </w:r>
    </w:p>
    <w:p w14:paraId="13A6F1B3" w14:textId="77777777" w:rsidR="00EA3E1A" w:rsidRPr="004F2669" w:rsidRDefault="00EA3E1A" w:rsidP="00EA3E1A">
      <w:pPr>
        <w:rPr>
          <w:sz w:val="16"/>
        </w:rPr>
      </w:pPr>
      <w:r w:rsidRPr="004F2669">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F2669">
        <w:rPr>
          <w:sz w:val="16"/>
        </w:rPr>
        <w:t xml:space="preserve"> (2019, p. 40) </w:t>
      </w:r>
      <w:r w:rsidRPr="00F00576">
        <w:rPr>
          <w:rStyle w:val="StyleUnderline"/>
        </w:rPr>
        <w:t xml:space="preserve">argues for an understanding of settler colonialism as neither event nor structure, but “a milieu or </w:t>
      </w:r>
      <w:r w:rsidRPr="00F00576">
        <w:rPr>
          <w:rStyle w:val="Emphasis"/>
        </w:rPr>
        <w:t>active set of relations</w:t>
      </w:r>
      <w:r w:rsidRPr="004F2669">
        <w:rPr>
          <w:sz w:val="16"/>
        </w:rPr>
        <w:t xml:space="preserve"> that </w:t>
      </w:r>
      <w:r w:rsidRPr="00F00576">
        <w:rPr>
          <w:rStyle w:val="StyleUnderline"/>
        </w:rPr>
        <w:t xml:space="preserve">we can </w:t>
      </w:r>
      <w:r w:rsidRPr="00F00576">
        <w:rPr>
          <w:rStyle w:val="Emphasis"/>
        </w:rPr>
        <w:t>push on</w:t>
      </w:r>
      <w:r w:rsidRPr="00F00576">
        <w:rPr>
          <w:rStyle w:val="StyleUnderline"/>
        </w:rPr>
        <w:t xml:space="preserve">, move around in, and </w:t>
      </w:r>
      <w:r w:rsidRPr="00F00576">
        <w:rPr>
          <w:rStyle w:val="Emphasis"/>
        </w:rPr>
        <w:t>redo from moment to moment</w:t>
      </w:r>
      <w:r w:rsidRPr="004F2669">
        <w:rPr>
          <w:sz w:val="16"/>
        </w:rPr>
        <w:t xml:space="preserve">.” Other interlocutors have argued for a renewed emphasis on process. Hugill and Simpson (2023, p. 280) advocate for “an understanding [of] </w:t>
      </w:r>
      <w:r w:rsidRPr="0079163D">
        <w:rPr>
          <w:rStyle w:val="Emphasis"/>
          <w:highlight w:val="yellow"/>
        </w:rPr>
        <w:t>set</w:t>
      </w:r>
      <w:r w:rsidRPr="00F00576">
        <w:rPr>
          <w:rStyle w:val="StyleUnderline"/>
        </w:rPr>
        <w:t xml:space="preserve">tler </w:t>
      </w:r>
      <w:r w:rsidRPr="0079163D">
        <w:rPr>
          <w:rStyle w:val="Emphasis"/>
          <w:highlight w:val="yellow"/>
        </w:rPr>
        <w:t>col</w:t>
      </w:r>
      <w:r w:rsidRPr="00F00576">
        <w:rPr>
          <w:rStyle w:val="StyleUnderline"/>
        </w:rPr>
        <w:t>onialism</w:t>
      </w:r>
      <w:r w:rsidRPr="004F2669">
        <w:rPr>
          <w:sz w:val="16"/>
        </w:rPr>
        <w:t xml:space="preserve"> as a process that </w:t>
      </w:r>
      <w:r w:rsidRPr="0079163D">
        <w:rPr>
          <w:rStyle w:val="StyleUnderline"/>
          <w:highlight w:val="yellow"/>
        </w:rPr>
        <w:t xml:space="preserve">is </w:t>
      </w:r>
      <w:r w:rsidRPr="0079163D">
        <w:rPr>
          <w:rStyle w:val="Emphasis"/>
          <w:highlight w:val="yellow"/>
        </w:rPr>
        <w:t>made and remade</w:t>
      </w:r>
      <w:r w:rsidRPr="0079163D">
        <w:rPr>
          <w:rStyle w:val="StyleUnderline"/>
          <w:highlight w:val="yellow"/>
        </w:rPr>
        <w:t xml:space="preserve"> through</w:t>
      </w:r>
      <w:r w:rsidRPr="00F00576">
        <w:rPr>
          <w:rStyle w:val="StyleUnderline"/>
        </w:rPr>
        <w:t xml:space="preserve"> a series of </w:t>
      </w:r>
      <w:r w:rsidRPr="0079163D">
        <w:rPr>
          <w:rStyle w:val="StyleUnderline"/>
          <w:highlight w:val="yellow"/>
        </w:rPr>
        <w:t>events</w:t>
      </w:r>
      <w:r w:rsidRPr="004F2669">
        <w:rPr>
          <w:sz w:val="16"/>
        </w:rPr>
        <w:t>.” Robin D. G. Kelley (2017, p. 269) similarly advances a definition of settler colonialism “as both a structure and a process.”</w:t>
      </w:r>
    </w:p>
    <w:p w14:paraId="06930FC3" w14:textId="77777777" w:rsidR="00EA3E1A" w:rsidRPr="004F2669" w:rsidRDefault="00EA3E1A" w:rsidP="00EA3E1A">
      <w:pPr>
        <w:rPr>
          <w:sz w:val="16"/>
        </w:rPr>
      </w:pPr>
      <w:r w:rsidRPr="004F2669">
        <w:rPr>
          <w:sz w:val="16"/>
        </w:rPr>
        <w:t>CLASS AS RELATIONSHIP AND PROCESS</w:t>
      </w:r>
    </w:p>
    <w:p w14:paraId="52D05400" w14:textId="77777777" w:rsidR="00EA3E1A" w:rsidRPr="004F2669" w:rsidRDefault="00EA3E1A" w:rsidP="00EA3E1A">
      <w:pPr>
        <w:rPr>
          <w:sz w:val="16"/>
        </w:rPr>
      </w:pPr>
      <w:r w:rsidRPr="004F2669">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1D336BA1" w14:textId="77777777" w:rsidR="00EA3E1A" w:rsidRPr="004F2669" w:rsidRDefault="00EA3E1A" w:rsidP="00EA3E1A">
      <w:pPr>
        <w:rPr>
          <w:sz w:val="16"/>
        </w:rPr>
      </w:pPr>
      <w:r w:rsidRPr="004F2669">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F2669">
        <w:rPr>
          <w:sz w:val="16"/>
        </w:rPr>
        <w:t xml:space="preserve">. This </w:t>
      </w:r>
      <w:r w:rsidRPr="00F00576">
        <w:rPr>
          <w:rStyle w:val="StyleUnderline"/>
        </w:rPr>
        <w:t>treatment of</w:t>
      </w:r>
      <w:r w:rsidRPr="004F2669">
        <w:rPr>
          <w:sz w:val="16"/>
        </w:rPr>
        <w:t xml:space="preserve"> social </w:t>
      </w:r>
      <w:r w:rsidRPr="00F00576">
        <w:rPr>
          <w:rStyle w:val="StyleUnderline"/>
        </w:rPr>
        <w:t>classes as</w:t>
      </w:r>
      <w:r w:rsidRPr="004F2669">
        <w:rPr>
          <w:sz w:val="16"/>
        </w:rPr>
        <w:t xml:space="preserve"> more-or-less </w:t>
      </w:r>
      <w:r w:rsidRPr="00F00576">
        <w:rPr>
          <w:rStyle w:val="StyleUnderline"/>
        </w:rPr>
        <w:t>static structures was</w:t>
      </w:r>
      <w:r w:rsidRPr="004F2669">
        <w:rPr>
          <w:sz w:val="16"/>
        </w:rPr>
        <w:t xml:space="preserve">, he argued, </w:t>
      </w:r>
      <w:r w:rsidRPr="00F00576">
        <w:rPr>
          <w:rStyle w:val="StyleUnderline"/>
        </w:rPr>
        <w:t xml:space="preserve">unable to understand and explain </w:t>
      </w:r>
      <w:r w:rsidRPr="00F00576">
        <w:rPr>
          <w:rStyle w:val="Emphasis"/>
        </w:rPr>
        <w:t>historical change</w:t>
      </w:r>
      <w:r w:rsidRPr="004F2669">
        <w:rPr>
          <w:sz w:val="16"/>
        </w:rPr>
        <w:t xml:space="preserve">, class struggle, </w:t>
      </w:r>
      <w:r w:rsidRPr="00F00576">
        <w:rPr>
          <w:rStyle w:val="StyleUnderline"/>
        </w:rPr>
        <w:t xml:space="preserve">and </w:t>
      </w:r>
      <w:proofErr w:type="gramStart"/>
      <w:r w:rsidRPr="00F00576">
        <w:rPr>
          <w:rStyle w:val="StyleUnderline"/>
        </w:rPr>
        <w:t>working class</w:t>
      </w:r>
      <w:proofErr w:type="gramEnd"/>
      <w:r w:rsidRPr="00F00576">
        <w:rPr>
          <w:rStyle w:val="StyleUnderline"/>
        </w:rPr>
        <w:t xml:space="preserve"> </w:t>
      </w:r>
      <w:r w:rsidRPr="00F00576">
        <w:rPr>
          <w:rStyle w:val="Emphasis"/>
        </w:rPr>
        <w:t>agency</w:t>
      </w:r>
      <w:r w:rsidRPr="004F2669">
        <w:rPr>
          <w:sz w:val="16"/>
        </w:rPr>
        <w:t xml:space="preserve">. Wood (1995) similarly argued that structuralist approaches tended to treat class as a static category, and as a result the possibility of </w:t>
      </w:r>
      <w:proofErr w:type="gramStart"/>
      <w:r w:rsidRPr="004F2669">
        <w:rPr>
          <w:sz w:val="16"/>
        </w:rPr>
        <w:t>working class</w:t>
      </w:r>
      <w:proofErr w:type="gramEnd"/>
      <w:r w:rsidRPr="004F2669">
        <w:rPr>
          <w:sz w:val="16"/>
        </w:rPr>
        <w:t xml:space="preserve"> agency was </w:t>
      </w:r>
      <w:proofErr w:type="gramStart"/>
      <w:r w:rsidRPr="004F2669">
        <w:rPr>
          <w:sz w:val="16"/>
        </w:rPr>
        <w:t>more or less foreclosed</w:t>
      </w:r>
      <w:proofErr w:type="gramEnd"/>
      <w:r w:rsidRPr="004F2669">
        <w:rPr>
          <w:sz w:val="16"/>
        </w:rPr>
        <w:t xml:space="preserve"> in structuralist analyses. The </w:t>
      </w:r>
      <w:r w:rsidRPr="00F00576">
        <w:rPr>
          <w:rStyle w:val="StyleUnderline"/>
        </w:rPr>
        <w:lastRenderedPageBreak/>
        <w:t>result</w:t>
      </w:r>
      <w:r w:rsidRPr="004F2669">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F2669">
        <w:rPr>
          <w:sz w:val="16"/>
        </w:rPr>
        <w:t xml:space="preserve"> (Wood, 1995, p. 104). To be sure, neither Thompson nor Wood dispenses with the concept of structure entirely. However, in their approach, structures do not define and determine class relationships and </w:t>
      </w:r>
      <w:proofErr w:type="gramStart"/>
      <w:r w:rsidRPr="004F2669">
        <w:rPr>
          <w:sz w:val="16"/>
        </w:rPr>
        <w:t>processes, but</w:t>
      </w:r>
      <w:proofErr w:type="gramEnd"/>
      <w:r w:rsidRPr="004F2669">
        <w:rPr>
          <w:sz w:val="16"/>
        </w:rPr>
        <w:t xml:space="preserve"> rather influence and exert pressure upon them. This approach to Marxist historiography, they argue, leaves more space for working-class agency and socialist transformation from below.</w:t>
      </w:r>
    </w:p>
    <w:p w14:paraId="58B4BAFB" w14:textId="77777777" w:rsidR="00EA3E1A" w:rsidRPr="004F2669" w:rsidRDefault="00EA3E1A" w:rsidP="00EA3E1A">
      <w:pPr>
        <w:rPr>
          <w:sz w:val="16"/>
        </w:rPr>
      </w:pPr>
      <w:r w:rsidRPr="004F2669">
        <w:rPr>
          <w:sz w:val="16"/>
        </w:rPr>
        <w:t xml:space="preserve">Thompson and Wood's </w:t>
      </w:r>
      <w:r w:rsidRPr="00F00576">
        <w:rPr>
          <w:rStyle w:val="StyleUnderline"/>
        </w:rPr>
        <w:t>criticisms of structuralist Marxism are</w:t>
      </w:r>
      <w:r w:rsidRPr="004F2669">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79163D">
        <w:rPr>
          <w:rStyle w:val="StyleUnderline"/>
          <w:highlight w:val="yellow"/>
        </w:rPr>
        <w:t>focusing on</w:t>
      </w:r>
      <w:r w:rsidRPr="00F00576">
        <w:rPr>
          <w:rStyle w:val="StyleUnderline"/>
        </w:rPr>
        <w:t xml:space="preserve"> how </w:t>
      </w:r>
      <w:r w:rsidRPr="0079163D">
        <w:rPr>
          <w:rStyle w:val="Emphasis"/>
          <w:highlight w:val="yellow"/>
        </w:rPr>
        <w:t>static</w:t>
      </w:r>
      <w:r w:rsidRPr="00F00576">
        <w:rPr>
          <w:rStyle w:val="Emphasis"/>
        </w:rPr>
        <w:t xml:space="preserve"> and </w:t>
      </w:r>
      <w:r w:rsidRPr="0079163D">
        <w:rPr>
          <w:rStyle w:val="Emphasis"/>
          <w:highlight w:val="yellow"/>
        </w:rPr>
        <w:t>impersonal “structures” and “logics</w:t>
      </w:r>
      <w:r w:rsidRPr="00F00576">
        <w:rPr>
          <w:rStyle w:val="StyleUnderline"/>
        </w:rPr>
        <w:t xml:space="preserve">” present themselves </w:t>
      </w:r>
      <w:r w:rsidRPr="0079163D">
        <w:rPr>
          <w:rStyle w:val="StyleUnderline"/>
          <w:highlight w:val="yellow"/>
        </w:rPr>
        <w:t>through history</w:t>
      </w:r>
      <w:r w:rsidRPr="00F00576">
        <w:rPr>
          <w:rStyle w:val="StyleUnderline"/>
        </w:rPr>
        <w:t xml:space="preserve"> and across space, </w:t>
      </w:r>
      <w:r w:rsidRPr="0079163D">
        <w:rPr>
          <w:rStyle w:val="StyleUnderline"/>
          <w:highlight w:val="yellow"/>
        </w:rPr>
        <w:t xml:space="preserve">there is </w:t>
      </w:r>
      <w:r w:rsidRPr="0079163D">
        <w:rPr>
          <w:rStyle w:val="Emphasis"/>
          <w:highlight w:val="yellow"/>
        </w:rPr>
        <w:t>little room for human agency</w:t>
      </w:r>
      <w:r w:rsidRPr="00F00576">
        <w:rPr>
          <w:rStyle w:val="StyleUnderline"/>
        </w:rPr>
        <w:t xml:space="preserve"> where it </w:t>
      </w:r>
      <w:r w:rsidRPr="00F00576">
        <w:rPr>
          <w:rStyle w:val="Emphasis"/>
        </w:rPr>
        <w:t>really counts</w:t>
      </w:r>
      <w:r w:rsidRPr="00F00576">
        <w:rPr>
          <w:rStyle w:val="StyleUnderline"/>
        </w:rPr>
        <w:t xml:space="preserve">: </w:t>
      </w:r>
      <w:r w:rsidRPr="0079163D">
        <w:rPr>
          <w:rStyle w:val="StyleUnderline"/>
          <w:highlight w:val="yellow"/>
        </w:rPr>
        <w:t>no matter what we do</w:t>
      </w:r>
      <w:r w:rsidRPr="00F00576">
        <w:rPr>
          <w:rStyle w:val="StyleUnderline"/>
        </w:rPr>
        <w:t xml:space="preserve">, it seems the </w:t>
      </w:r>
      <w:r w:rsidRPr="0079163D">
        <w:rPr>
          <w:rStyle w:val="Emphasis"/>
          <w:highlight w:val="yellow"/>
        </w:rPr>
        <w:t>logic of elimination</w:t>
      </w:r>
      <w:r w:rsidRPr="0079163D">
        <w:rPr>
          <w:rStyle w:val="StyleUnderline"/>
          <w:highlight w:val="yellow"/>
        </w:rPr>
        <w:t xml:space="preserve">, locked into </w:t>
      </w:r>
      <w:r w:rsidRPr="0079163D">
        <w:rPr>
          <w:rStyle w:val="Emphasis"/>
          <w:highlight w:val="yellow"/>
        </w:rPr>
        <w:t>timeless structures</w:t>
      </w:r>
      <w:r w:rsidRPr="00F00576">
        <w:rPr>
          <w:rStyle w:val="StyleUnderline"/>
        </w:rPr>
        <w:t xml:space="preserve">, will </w:t>
      </w:r>
      <w:r w:rsidRPr="0079163D">
        <w:rPr>
          <w:rStyle w:val="StyleUnderline"/>
          <w:highlight w:val="yellow"/>
        </w:rPr>
        <w:t>live on. This</w:t>
      </w:r>
      <w:r w:rsidRPr="00F00576">
        <w:rPr>
          <w:rStyle w:val="StyleUnderline"/>
        </w:rPr>
        <w:t xml:space="preserve"> can lead to analyses that </w:t>
      </w:r>
      <w:r w:rsidRPr="0079163D">
        <w:rPr>
          <w:rStyle w:val="Emphasis"/>
          <w:highlight w:val="yellow"/>
        </w:rPr>
        <w:t>present Indigenous people as</w:t>
      </w:r>
      <w:r w:rsidRPr="004F2669">
        <w:rPr>
          <w:sz w:val="16"/>
        </w:rPr>
        <w:t xml:space="preserve"> little more than </w:t>
      </w:r>
      <w:r w:rsidRPr="0079163D">
        <w:rPr>
          <w:rStyle w:val="Emphasis"/>
          <w:highlight w:val="yellow"/>
        </w:rPr>
        <w:t>passive victims</w:t>
      </w:r>
      <w:r w:rsidRPr="00F00576">
        <w:rPr>
          <w:rStyle w:val="StyleUnderline"/>
        </w:rPr>
        <w:t xml:space="preserve"> of colonialism</w:t>
      </w:r>
      <w:r w:rsidRPr="004F2669">
        <w:rPr>
          <w:sz w:val="16"/>
        </w:rPr>
        <w:t xml:space="preserve"> (Bernauer, 2024), </w:t>
      </w:r>
      <w:r w:rsidRPr="0029363A">
        <w:rPr>
          <w:rStyle w:val="StyleUnderline"/>
        </w:rPr>
        <w:t xml:space="preserve">and risks </w:t>
      </w:r>
      <w:r w:rsidRPr="0079163D">
        <w:rPr>
          <w:rStyle w:val="Emphasis"/>
          <w:highlight w:val="yellow"/>
        </w:rPr>
        <w:t>perpetuating political stasis</w:t>
      </w:r>
      <w:r w:rsidRPr="004F2669">
        <w:rPr>
          <w:sz w:val="16"/>
        </w:rPr>
        <w:t xml:space="preserve"> and despair (Dorries et al., 2019). </w:t>
      </w:r>
      <w:r w:rsidRPr="0029363A">
        <w:rPr>
          <w:rStyle w:val="StyleUnderline"/>
        </w:rPr>
        <w:t xml:space="preserve">Presenting </w:t>
      </w:r>
      <w:r w:rsidRPr="0079163D">
        <w:rPr>
          <w:rStyle w:val="Emphasis"/>
          <w:highlight w:val="yellow"/>
        </w:rPr>
        <w:t>set</w:t>
      </w:r>
      <w:r w:rsidRPr="0029363A">
        <w:rPr>
          <w:rStyle w:val="StyleUnderline"/>
        </w:rPr>
        <w:t xml:space="preserve">tler </w:t>
      </w:r>
      <w:r w:rsidRPr="0079163D">
        <w:rPr>
          <w:rStyle w:val="Emphasis"/>
          <w:highlight w:val="yellow"/>
        </w:rPr>
        <w:t>col</w:t>
      </w:r>
      <w:r w:rsidRPr="0029363A">
        <w:rPr>
          <w:rStyle w:val="StyleUnderline"/>
        </w:rPr>
        <w:t xml:space="preserve">onialism </w:t>
      </w:r>
      <w:r w:rsidRPr="0079163D">
        <w:rPr>
          <w:rStyle w:val="StyleUnderline"/>
          <w:highlight w:val="yellow"/>
        </w:rPr>
        <w:t>as</w:t>
      </w:r>
      <w:r w:rsidRPr="0029363A">
        <w:rPr>
          <w:rStyle w:val="StyleUnderline"/>
        </w:rPr>
        <w:t xml:space="preserve"> a </w:t>
      </w:r>
      <w:r w:rsidRPr="0029363A">
        <w:rPr>
          <w:rStyle w:val="Emphasis"/>
        </w:rPr>
        <w:t>structure</w:t>
      </w:r>
      <w:r w:rsidRPr="004F2669">
        <w:rPr>
          <w:sz w:val="16"/>
        </w:rPr>
        <w:t xml:space="preserve"> that is </w:t>
      </w:r>
      <w:r w:rsidRPr="0029363A">
        <w:rPr>
          <w:rStyle w:val="Emphasis"/>
        </w:rPr>
        <w:t>near-</w:t>
      </w:r>
      <w:r w:rsidRPr="0079163D">
        <w:rPr>
          <w:rStyle w:val="Emphasis"/>
          <w:highlight w:val="yellow"/>
        </w:rPr>
        <w:t>impermeable to human agency</w:t>
      </w:r>
      <w:r w:rsidRPr="0029363A">
        <w:rPr>
          <w:rStyle w:val="StyleUnderline"/>
        </w:rPr>
        <w:t xml:space="preserve"> also </w:t>
      </w:r>
      <w:r w:rsidRPr="0079163D">
        <w:rPr>
          <w:rStyle w:val="Emphasis"/>
          <w:highlight w:val="yellow"/>
        </w:rPr>
        <w:t>repeats the</w:t>
      </w:r>
      <w:r w:rsidRPr="004F2669">
        <w:rPr>
          <w:sz w:val="16"/>
        </w:rPr>
        <w:t xml:space="preserve"> very </w:t>
      </w:r>
      <w:r w:rsidRPr="0029363A">
        <w:rPr>
          <w:rStyle w:val="Emphasis"/>
        </w:rPr>
        <w:t>problem</w:t>
      </w:r>
      <w:r w:rsidRPr="004F2669">
        <w:rPr>
          <w:sz w:val="16"/>
        </w:rPr>
        <w:t xml:space="preserve"> that </w:t>
      </w:r>
      <w:r w:rsidRPr="0029363A">
        <w:rPr>
          <w:rStyle w:val="StyleUnderline"/>
        </w:rPr>
        <w:t>Wolfe sought to correct</w:t>
      </w:r>
      <w:r w:rsidRPr="004F2669">
        <w:rPr>
          <w:sz w:val="16"/>
        </w:rPr>
        <w:t xml:space="preserve"> with his structuralist approach in the first place: </w:t>
      </w:r>
      <w:r w:rsidRPr="0029363A">
        <w:rPr>
          <w:rStyle w:val="StyleUnderline"/>
        </w:rPr>
        <w:t xml:space="preserve">the </w:t>
      </w:r>
      <w:r w:rsidRPr="0079163D">
        <w:rPr>
          <w:rStyle w:val="Emphasis"/>
          <w:highlight w:val="yellow"/>
        </w:rPr>
        <w:t>disavowal of settler responsibility</w:t>
      </w:r>
      <w:r w:rsidRPr="0029363A">
        <w:rPr>
          <w:rStyle w:val="StyleUnderline"/>
        </w:rPr>
        <w:t xml:space="preserve"> for colonial injustice. </w:t>
      </w:r>
      <w:r w:rsidRPr="0079163D">
        <w:rPr>
          <w:rStyle w:val="StyleUnderline"/>
          <w:highlight w:val="yellow"/>
        </w:rPr>
        <w:t>If</w:t>
      </w:r>
      <w:r w:rsidRPr="0029363A">
        <w:rPr>
          <w:rStyle w:val="StyleUnderline"/>
        </w:rPr>
        <w:t xml:space="preserve"> the structure of </w:t>
      </w:r>
      <w:r w:rsidRPr="0079163D">
        <w:rPr>
          <w:rStyle w:val="Emphasis"/>
          <w:highlight w:val="yellow"/>
        </w:rPr>
        <w:t>set</w:t>
      </w:r>
      <w:r w:rsidRPr="0029363A">
        <w:rPr>
          <w:rStyle w:val="StyleUnderline"/>
        </w:rPr>
        <w:t xml:space="preserve">tler </w:t>
      </w:r>
      <w:r w:rsidRPr="0079163D">
        <w:rPr>
          <w:rStyle w:val="Emphasis"/>
          <w:highlight w:val="yellow"/>
        </w:rPr>
        <w:t>col</w:t>
      </w:r>
      <w:r w:rsidRPr="0029363A">
        <w:rPr>
          <w:rStyle w:val="StyleUnderline"/>
        </w:rPr>
        <w:t>onialism—and its defining logic of elimination—are</w:t>
      </w:r>
      <w:r w:rsidRPr="004F2669">
        <w:rPr>
          <w:sz w:val="16"/>
        </w:rPr>
        <w:t xml:space="preserve"> indeed </w:t>
      </w:r>
      <w:r w:rsidRPr="0079163D">
        <w:rPr>
          <w:rStyle w:val="Emphasis"/>
          <w:highlight w:val="yellow"/>
        </w:rPr>
        <w:t>so</w:t>
      </w:r>
      <w:r w:rsidRPr="0029363A">
        <w:rPr>
          <w:rStyle w:val="Emphasis"/>
        </w:rPr>
        <w:t xml:space="preserve"> deeply </w:t>
      </w:r>
      <w:r w:rsidRPr="0079163D">
        <w:rPr>
          <w:rStyle w:val="Emphasis"/>
          <w:highlight w:val="yellow"/>
        </w:rPr>
        <w:t>entrenched</w:t>
      </w:r>
      <w:r w:rsidRPr="004F2669">
        <w:rPr>
          <w:sz w:val="16"/>
        </w:rPr>
        <w:t xml:space="preserve"> that </w:t>
      </w:r>
      <w:r w:rsidRPr="0079163D">
        <w:rPr>
          <w:rStyle w:val="StyleUnderline"/>
          <w:highlight w:val="yellow"/>
        </w:rPr>
        <w:t>they are</w:t>
      </w:r>
      <w:r w:rsidRPr="0029363A">
        <w:rPr>
          <w:rStyle w:val="StyleUnderline"/>
        </w:rPr>
        <w:t xml:space="preserve"> near-</w:t>
      </w:r>
      <w:r w:rsidRPr="0079163D">
        <w:rPr>
          <w:rStyle w:val="StyleUnderline"/>
          <w:highlight w:val="yellow"/>
        </w:rPr>
        <w:t>impermeable to human choices</w:t>
      </w:r>
      <w:r w:rsidRPr="0029363A">
        <w:rPr>
          <w:rStyle w:val="StyleUnderline"/>
        </w:rPr>
        <w:t xml:space="preserve"> and actions</w:t>
      </w:r>
      <w:r w:rsidRPr="004F2669">
        <w:rPr>
          <w:sz w:val="16"/>
        </w:rPr>
        <w:t xml:space="preserve">, then </w:t>
      </w:r>
      <w:r w:rsidRPr="0079163D">
        <w:rPr>
          <w:rStyle w:val="Emphasis"/>
          <w:highlight w:val="yellow"/>
        </w:rPr>
        <w:t>settlers bear little responsibility</w:t>
      </w:r>
      <w:r w:rsidRPr="0029363A">
        <w:rPr>
          <w:rStyle w:val="StyleUnderline"/>
        </w:rPr>
        <w:t xml:space="preserve"> for their (in)actions</w:t>
      </w:r>
      <w:r w:rsidRPr="004F2669">
        <w:rPr>
          <w:sz w:val="16"/>
        </w:rPr>
        <w:t>.</w:t>
      </w:r>
    </w:p>
    <w:p w14:paraId="28761191" w14:textId="77777777" w:rsidR="00EA3E1A" w:rsidRPr="004F2669" w:rsidRDefault="00EA3E1A" w:rsidP="00EA3E1A">
      <w:pPr>
        <w:rPr>
          <w:sz w:val="16"/>
        </w:rPr>
      </w:pPr>
      <w:r w:rsidRPr="0029363A">
        <w:rPr>
          <w:rStyle w:val="StyleUnderline"/>
        </w:rPr>
        <w:t xml:space="preserve">As </w:t>
      </w:r>
      <w:r w:rsidRPr="0079163D">
        <w:rPr>
          <w:rStyle w:val="StyleUnderline"/>
          <w:highlight w:val="yellow"/>
        </w:rPr>
        <w:t>an alternative</w:t>
      </w:r>
      <w:r w:rsidRPr="004F2669">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F2669">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548CAE1C" w14:textId="77777777" w:rsidR="00EA3E1A" w:rsidRPr="004F2669" w:rsidRDefault="00EA3E1A" w:rsidP="00EA3E1A">
      <w:pPr>
        <w:rPr>
          <w:sz w:val="16"/>
        </w:rPr>
      </w:pPr>
      <w:r w:rsidRPr="004F2669">
        <w:rPr>
          <w:sz w:val="16"/>
        </w:rPr>
        <w:t>CANADIAN COLONIALISM AS RELATIONSHIP AND PROCESS</w:t>
      </w:r>
    </w:p>
    <w:p w14:paraId="3400381F" w14:textId="77777777" w:rsidR="00EA3E1A" w:rsidRPr="004F2669" w:rsidRDefault="00EA3E1A" w:rsidP="00EA3E1A">
      <w:pPr>
        <w:rPr>
          <w:sz w:val="16"/>
        </w:rPr>
      </w:pPr>
      <w:r w:rsidRPr="0029363A">
        <w:rPr>
          <w:rStyle w:val="StyleUnderline"/>
        </w:rPr>
        <w:t>As relationship</w:t>
      </w:r>
      <w:r w:rsidRPr="004F2669">
        <w:rPr>
          <w:sz w:val="16"/>
        </w:rPr>
        <w:t xml:space="preserve">, Canadian settler colonialism refers to at least four types of relations. Most obviously, </w:t>
      </w:r>
      <w:r w:rsidRPr="0029363A">
        <w:rPr>
          <w:rStyle w:val="StyleUnderline"/>
        </w:rPr>
        <w:t xml:space="preserve">settler colonialism refers to the relationships between Indigenous peoples and settlers. This is </w:t>
      </w:r>
      <w:r w:rsidRPr="0029363A">
        <w:rPr>
          <w:rStyle w:val="Emphasis"/>
        </w:rPr>
        <w:t>not a singular and straightforward relation</w:t>
      </w:r>
      <w:r w:rsidRPr="0029363A">
        <w:rPr>
          <w:rStyle w:val="StyleUnderline"/>
        </w:rPr>
        <w:t>, but a complex system of relationships</w:t>
      </w:r>
      <w:r w:rsidRPr="004F2669">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F2669">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0775CFD6" w14:textId="77777777" w:rsidR="00EA3E1A" w:rsidRPr="004F2669" w:rsidRDefault="00EA3E1A" w:rsidP="00EA3E1A">
      <w:pPr>
        <w:rPr>
          <w:sz w:val="16"/>
        </w:rPr>
      </w:pPr>
      <w:r w:rsidRPr="0029363A">
        <w:rPr>
          <w:rStyle w:val="StyleUnderline"/>
        </w:rPr>
        <w:t>As process</w:t>
      </w:r>
      <w:r w:rsidRPr="004F2669">
        <w:rPr>
          <w:sz w:val="16"/>
        </w:rPr>
        <w:t xml:space="preserve">, Canadian </w:t>
      </w:r>
      <w:r w:rsidRPr="0079163D">
        <w:rPr>
          <w:rStyle w:val="Emphasis"/>
          <w:highlight w:val="yellow"/>
        </w:rPr>
        <w:t>set</w:t>
      </w:r>
      <w:r w:rsidRPr="0029363A">
        <w:rPr>
          <w:rStyle w:val="StyleUnderline"/>
        </w:rPr>
        <w:t xml:space="preserve">tler </w:t>
      </w:r>
      <w:r w:rsidRPr="0079163D">
        <w:rPr>
          <w:rStyle w:val="Emphasis"/>
          <w:highlight w:val="yellow"/>
        </w:rPr>
        <w:t>col</w:t>
      </w:r>
      <w:r w:rsidRPr="0029363A">
        <w:rPr>
          <w:rStyle w:val="StyleUnderline"/>
        </w:rPr>
        <w:t xml:space="preserve">onialism </w:t>
      </w:r>
      <w:r w:rsidRPr="0079163D">
        <w:rPr>
          <w:rStyle w:val="StyleUnderline"/>
          <w:highlight w:val="yellow"/>
        </w:rPr>
        <w:t>includes</w:t>
      </w:r>
      <w:r w:rsidRPr="004F2669">
        <w:rPr>
          <w:sz w:val="16"/>
        </w:rPr>
        <w:t xml:space="preserve"> the </w:t>
      </w:r>
      <w:r w:rsidRPr="0079163D">
        <w:rPr>
          <w:rStyle w:val="Emphasis"/>
          <w:highlight w:val="yellow"/>
        </w:rPr>
        <w:t>longstanding yet contingent</w:t>
      </w:r>
      <w:r w:rsidRPr="0079163D">
        <w:rPr>
          <w:rStyle w:val="StyleUnderline"/>
          <w:highlight w:val="yellow"/>
        </w:rPr>
        <w:t xml:space="preserve"> processes of dispossession</w:t>
      </w:r>
      <w:r w:rsidRPr="0029363A">
        <w:rPr>
          <w:rStyle w:val="StyleUnderline"/>
        </w:rPr>
        <w:t xml:space="preserve"> and elimination, as well as</w:t>
      </w:r>
      <w:r w:rsidRPr="004F2669">
        <w:rPr>
          <w:sz w:val="16"/>
        </w:rPr>
        <w:t xml:space="preserve"> the </w:t>
      </w:r>
      <w:r w:rsidRPr="0029363A">
        <w:rPr>
          <w:rStyle w:val="Emphasis"/>
        </w:rPr>
        <w:t>political struggles</w:t>
      </w:r>
      <w:r w:rsidRPr="0029363A">
        <w:rPr>
          <w:rStyle w:val="StyleUnderline"/>
        </w:rPr>
        <w:t xml:space="preserve"> that surround them. These are </w:t>
      </w:r>
      <w:r w:rsidRPr="0079163D">
        <w:rPr>
          <w:rStyle w:val="Emphasis"/>
          <w:highlight w:val="yellow"/>
        </w:rPr>
        <w:t>not singular events</w:t>
      </w:r>
      <w:r w:rsidRPr="0079163D">
        <w:rPr>
          <w:rStyle w:val="StyleUnderline"/>
          <w:highlight w:val="yellow"/>
        </w:rPr>
        <w:t>, but dynamic</w:t>
      </w:r>
      <w:r w:rsidRPr="0029363A">
        <w:rPr>
          <w:rStyle w:val="StyleUnderline"/>
        </w:rPr>
        <w:t xml:space="preserve"> and open-ended </w:t>
      </w:r>
      <w:r w:rsidRPr="0079163D">
        <w:rPr>
          <w:rStyle w:val="StyleUnderline"/>
          <w:highlight w:val="yellow"/>
        </w:rPr>
        <w:t xml:space="preserve">processes that </w:t>
      </w:r>
      <w:r w:rsidRPr="0079163D">
        <w:rPr>
          <w:rStyle w:val="Emphasis"/>
          <w:highlight w:val="yellow"/>
        </w:rPr>
        <w:t>can be resisted</w:t>
      </w:r>
      <w:r w:rsidRPr="0079163D">
        <w:rPr>
          <w:rStyle w:val="StyleUnderline"/>
          <w:highlight w:val="yellow"/>
        </w:rPr>
        <w:t xml:space="preserve">, </w:t>
      </w:r>
      <w:r w:rsidRPr="0079163D">
        <w:rPr>
          <w:rStyle w:val="Emphasis"/>
          <w:highlight w:val="yellow"/>
        </w:rPr>
        <w:t>intervened in</w:t>
      </w:r>
      <w:r w:rsidRPr="0079163D">
        <w:rPr>
          <w:rStyle w:val="StyleUnderline"/>
          <w:highlight w:val="yellow"/>
        </w:rPr>
        <w:t>, and</w:t>
      </w:r>
      <w:r w:rsidRPr="004F2669">
        <w:rPr>
          <w:sz w:val="16"/>
        </w:rPr>
        <w:t xml:space="preserve">, one hopes, </w:t>
      </w:r>
      <w:r w:rsidRPr="0079163D">
        <w:rPr>
          <w:rStyle w:val="Emphasis"/>
          <w:highlight w:val="yellow"/>
        </w:rPr>
        <w:t>reversed</w:t>
      </w:r>
      <w:r w:rsidRPr="004F2669">
        <w:rPr>
          <w:sz w:val="16"/>
        </w:rPr>
        <w:t xml:space="preserve">. These processes are what establish and sustain colonial relationships over time and across space. </w:t>
      </w:r>
      <w:proofErr w:type="gramStart"/>
      <w:r w:rsidRPr="004F2669">
        <w:rPr>
          <w:sz w:val="16"/>
        </w:rPr>
        <w:t>By definition, dispossession</w:t>
      </w:r>
      <w:proofErr w:type="gramEnd"/>
      <w:r w:rsidRPr="004F2669">
        <w:rPr>
          <w:sz w:val="16"/>
        </w:rPr>
        <w:t xml:space="preserve">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4DB2FEA9" w14:textId="77777777" w:rsidR="00EA3E1A" w:rsidRPr="004F2669" w:rsidRDefault="00EA3E1A" w:rsidP="00EA3E1A">
      <w:pPr>
        <w:rPr>
          <w:sz w:val="16"/>
        </w:rPr>
      </w:pPr>
      <w:r w:rsidRPr="004F2669">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66E082E4" w14:textId="77777777" w:rsidR="00EA3E1A" w:rsidRPr="004F2669" w:rsidRDefault="00EA3E1A" w:rsidP="00EA3E1A">
      <w:pPr>
        <w:rPr>
          <w:sz w:val="16"/>
        </w:rPr>
      </w:pPr>
      <w:r w:rsidRPr="004F2669">
        <w:rPr>
          <w:sz w:val="16"/>
        </w:rPr>
        <w:t xml:space="preserve">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w:t>
      </w:r>
      <w:r w:rsidRPr="004F2669">
        <w:rPr>
          <w:sz w:val="16"/>
        </w:rPr>
        <w:lastRenderedPageBreak/>
        <w:t>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4E0A5B70" w14:textId="77777777" w:rsidR="00EA3E1A" w:rsidRPr="004F2669" w:rsidRDefault="00EA3E1A" w:rsidP="00EA3E1A">
      <w:pPr>
        <w:rPr>
          <w:sz w:val="16"/>
        </w:rPr>
      </w:pPr>
      <w:r w:rsidRPr="004F2669">
        <w:rPr>
          <w:rStyle w:val="StyleUnderline"/>
        </w:rPr>
        <w:t xml:space="preserve">A </w:t>
      </w:r>
      <w:r w:rsidRPr="0079163D">
        <w:rPr>
          <w:rStyle w:val="StyleUnderline"/>
          <w:highlight w:val="yellow"/>
        </w:rPr>
        <w:t>relationship/process approach</w:t>
      </w:r>
      <w:r w:rsidRPr="004F2669">
        <w:rPr>
          <w:rStyle w:val="StyleUnderline"/>
        </w:rPr>
        <w:t xml:space="preserve"> to settler colonialism also </w:t>
      </w:r>
      <w:r w:rsidRPr="0079163D">
        <w:rPr>
          <w:rStyle w:val="StyleUnderline"/>
          <w:highlight w:val="yellow"/>
        </w:rPr>
        <w:t xml:space="preserve">seems </w:t>
      </w:r>
      <w:r w:rsidRPr="0079163D">
        <w:rPr>
          <w:rStyle w:val="Emphasis"/>
          <w:highlight w:val="yellow"/>
        </w:rPr>
        <w:t>consistent with Indigenous ontologies and epistemologies</w:t>
      </w:r>
      <w:r w:rsidRPr="004F2669">
        <w:rPr>
          <w:sz w:val="16"/>
        </w:rPr>
        <w:t xml:space="preserve">. For example, based on an analysis of Nishnaabeg stories, language, and teachings, Leanne Betasamosake Simpson (2011) argues that </w:t>
      </w:r>
      <w:r w:rsidRPr="004F2669">
        <w:rPr>
          <w:rStyle w:val="StyleUnderline"/>
        </w:rPr>
        <w:t>Indigenous thought is fundamentally relational and emergent (i.e., process-oriented</w:t>
      </w:r>
      <w:r w:rsidRPr="004F2669">
        <w:rPr>
          <w:sz w:val="16"/>
        </w:rPr>
        <w:t>) (see also Coulthard, 2014; Daigle, 2016; McCreary &amp; Milligan, 2014; Wilson &amp; Inkster, 2018).</w:t>
      </w:r>
    </w:p>
    <w:p w14:paraId="7E62C621" w14:textId="77777777" w:rsidR="00EA3E1A" w:rsidRPr="004F2669" w:rsidRDefault="00EA3E1A" w:rsidP="00EA3E1A">
      <w:pPr>
        <w:rPr>
          <w:sz w:val="16"/>
        </w:rPr>
      </w:pPr>
      <w:r w:rsidRPr="004F2669">
        <w:rPr>
          <w:sz w:val="16"/>
        </w:rPr>
        <w:t xml:space="preserve">To be clear, </w:t>
      </w:r>
      <w:r w:rsidRPr="004F2669">
        <w:rPr>
          <w:rStyle w:val="StyleUnderline"/>
        </w:rPr>
        <w:t>I am not arguing</w:t>
      </w:r>
      <w:r w:rsidRPr="004F2669">
        <w:rPr>
          <w:sz w:val="16"/>
        </w:rPr>
        <w:t xml:space="preserve"> that the concept of </w:t>
      </w:r>
      <w:r w:rsidRPr="004F2669">
        <w:rPr>
          <w:rStyle w:val="StyleUnderline"/>
        </w:rPr>
        <w:t>structure has no value</w:t>
      </w:r>
      <w:r w:rsidRPr="004F2669">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2E57D627" w14:textId="77777777" w:rsidR="00EA3E1A" w:rsidRPr="00AB34DD" w:rsidRDefault="00EA3E1A" w:rsidP="00EA3E1A">
      <w:pPr>
        <w:rPr>
          <w:sz w:val="16"/>
        </w:rPr>
      </w:pPr>
      <w:r w:rsidRPr="004F2669">
        <w:rPr>
          <w:rStyle w:val="StyleUnderline"/>
        </w:rPr>
        <w:t xml:space="preserve">My argument has more to do with </w:t>
      </w:r>
      <w:r w:rsidRPr="004F2669">
        <w:rPr>
          <w:rStyle w:val="Emphasis"/>
        </w:rPr>
        <w:t>which concepts and categories take precedence over others</w:t>
      </w:r>
      <w:r w:rsidRPr="004F2669">
        <w:rPr>
          <w:rStyle w:val="StyleUnderline"/>
        </w:rPr>
        <w:t xml:space="preserve">. </w:t>
      </w:r>
      <w:r w:rsidRPr="0079163D">
        <w:rPr>
          <w:rStyle w:val="StyleUnderline"/>
          <w:highlight w:val="yellow"/>
        </w:rPr>
        <w:t>Because of</w:t>
      </w:r>
      <w:r w:rsidRPr="004F2669">
        <w:rPr>
          <w:rStyle w:val="StyleUnderline"/>
        </w:rPr>
        <w:t xml:space="preserve"> the </w:t>
      </w:r>
      <w:r w:rsidRPr="0079163D">
        <w:rPr>
          <w:rStyle w:val="StyleUnderline"/>
          <w:highlight w:val="yellow"/>
        </w:rPr>
        <w:t>emphasis</w:t>
      </w:r>
      <w:r w:rsidRPr="004F2669">
        <w:rPr>
          <w:sz w:val="16"/>
        </w:rPr>
        <w:t xml:space="preserve"> that </w:t>
      </w:r>
      <w:r w:rsidRPr="0079163D">
        <w:rPr>
          <w:rStyle w:val="Emphasis"/>
          <w:highlight w:val="yellow"/>
        </w:rPr>
        <w:t>Indigenous activists</w:t>
      </w:r>
      <w:r w:rsidRPr="004F2669">
        <w:rPr>
          <w:rStyle w:val="Emphasis"/>
        </w:rPr>
        <w:t xml:space="preserve"> and intellectuals </w:t>
      </w:r>
      <w:r w:rsidRPr="0079163D">
        <w:rPr>
          <w:rStyle w:val="Emphasis"/>
          <w:highlight w:val="yellow"/>
        </w:rPr>
        <w:t>place</w:t>
      </w:r>
      <w:r w:rsidRPr="0079163D">
        <w:rPr>
          <w:rStyle w:val="StyleUnderline"/>
          <w:highlight w:val="yellow"/>
        </w:rPr>
        <w:t xml:space="preserve"> on decolonization as transforming relationships and reversing processes</w:t>
      </w:r>
      <w:r w:rsidRPr="004F2669">
        <w:rPr>
          <w:sz w:val="16"/>
        </w:rPr>
        <w:t xml:space="preserve">, it follows logically that </w:t>
      </w:r>
      <w:r w:rsidRPr="004F2669">
        <w:rPr>
          <w:rStyle w:val="Emphasis"/>
        </w:rPr>
        <w:t>relationships and processes should take priority over structures</w:t>
      </w:r>
      <w:r w:rsidRPr="004F2669">
        <w:rPr>
          <w:sz w:val="16"/>
        </w:rPr>
        <w:t xml:space="preserve">, especially when defining fundamental categories like settler colonialism. Structures place limits and exert pressures upon relationships and processes. But </w:t>
      </w:r>
      <w:r w:rsidRPr="004F2669">
        <w:rPr>
          <w:rStyle w:val="StyleUnderline"/>
        </w:rPr>
        <w:t xml:space="preserve">it is </w:t>
      </w:r>
      <w:r w:rsidRPr="0079163D">
        <w:rPr>
          <w:rStyle w:val="Emphasis"/>
          <w:highlight w:val="yellow"/>
        </w:rPr>
        <w:t>living</w:t>
      </w:r>
      <w:r w:rsidRPr="004F2669">
        <w:rPr>
          <w:rStyle w:val="Emphasis"/>
        </w:rPr>
        <w:t xml:space="preserve"> and </w:t>
      </w:r>
      <w:r w:rsidRPr="0079163D">
        <w:rPr>
          <w:rStyle w:val="Emphasis"/>
          <w:highlight w:val="yellow"/>
        </w:rPr>
        <w:t>dynamic relationships and processes</w:t>
      </w:r>
      <w:r w:rsidRPr="004F2669">
        <w:rPr>
          <w:sz w:val="16"/>
        </w:rPr>
        <w:t xml:space="preserve"> (as </w:t>
      </w:r>
      <w:r w:rsidRPr="0079163D">
        <w:rPr>
          <w:rStyle w:val="StyleUnderline"/>
          <w:highlight w:val="yellow"/>
        </w:rPr>
        <w:t>opposed to</w:t>
      </w:r>
      <w:r w:rsidRPr="004F2669">
        <w:rPr>
          <w:rStyle w:val="StyleUnderline"/>
        </w:rPr>
        <w:t xml:space="preserve"> the </w:t>
      </w:r>
      <w:r w:rsidRPr="0079163D">
        <w:rPr>
          <w:rStyle w:val="StyleUnderline"/>
          <w:highlight w:val="yellow"/>
        </w:rPr>
        <w:t>structures</w:t>
      </w:r>
      <w:r w:rsidRPr="004F2669">
        <w:rPr>
          <w:rStyle w:val="StyleUnderline"/>
        </w:rPr>
        <w:t xml:space="preserve"> that constrain and influence them</w:t>
      </w:r>
      <w:r w:rsidRPr="004F2669">
        <w:rPr>
          <w:sz w:val="16"/>
        </w:rPr>
        <w:t xml:space="preserve">) that lie at the heart of Canadian settler colonialism. And it is these relationships that </w:t>
      </w:r>
      <w:r w:rsidRPr="0079163D">
        <w:rPr>
          <w:rStyle w:val="StyleUnderline"/>
          <w:highlight w:val="yellow"/>
        </w:rPr>
        <w:t>must be transformed</w:t>
      </w:r>
      <w:r w:rsidRPr="004F2669">
        <w:rPr>
          <w:rStyle w:val="StyleUnderline"/>
        </w:rPr>
        <w:t>,</w:t>
      </w:r>
      <w:r w:rsidRPr="004F2669">
        <w:rPr>
          <w:sz w:val="16"/>
        </w:rPr>
        <w:t xml:space="preserve"> and these processes that must be reversed, for decolonization to proceed in “Canada.”</w:t>
      </w:r>
    </w:p>
    <w:p w14:paraId="7ABF5AE0" w14:textId="77777777" w:rsidR="00EA3E1A" w:rsidRDefault="00EA3E1A" w:rsidP="00EA3E1A"/>
    <w:p w14:paraId="1A0E32DF" w14:textId="77777777" w:rsidR="00EA3E1A" w:rsidRPr="00CE3189" w:rsidRDefault="00EA3E1A" w:rsidP="00EA3E1A">
      <w:pPr>
        <w:pStyle w:val="Heading3"/>
        <w:rPr>
          <w:rStyle w:val="StyleUnderline"/>
          <w:sz w:val="26"/>
          <w:u w:val="none"/>
        </w:rPr>
      </w:pPr>
      <w:r>
        <w:rPr>
          <w:rStyle w:val="StyleUnderline"/>
          <w:sz w:val="26"/>
          <w:u w:val="none"/>
        </w:rPr>
        <w:lastRenderedPageBreak/>
        <w:t>Alt</w:t>
      </w:r>
    </w:p>
    <w:p w14:paraId="2DC25347" w14:textId="77777777" w:rsidR="00EA3E1A" w:rsidRDefault="00EA3E1A" w:rsidP="00EA3E1A"/>
    <w:p w14:paraId="7F51A290" w14:textId="77777777" w:rsidR="00EA3E1A" w:rsidRDefault="00EA3E1A" w:rsidP="00EA3E1A">
      <w:pPr>
        <w:pStyle w:val="Heading2"/>
      </w:pPr>
      <w:r>
        <w:lastRenderedPageBreak/>
        <w:t>CB PIC</w:t>
      </w:r>
    </w:p>
    <w:p w14:paraId="79D66179" w14:textId="77777777" w:rsidR="00EA3E1A" w:rsidRDefault="00EA3E1A" w:rsidP="00EA3E1A"/>
    <w:p w14:paraId="30666634" w14:textId="77777777" w:rsidR="00EA3E1A" w:rsidRDefault="00EA3E1A" w:rsidP="00EA3E1A">
      <w:pPr>
        <w:pStyle w:val="Heading4"/>
      </w:pPr>
      <w:r>
        <w:t xml:space="preserve">5. </w:t>
      </w:r>
      <w:r>
        <w:rPr>
          <w:u w:val="single"/>
        </w:rPr>
        <w:t>Unions key</w:t>
      </w:r>
      <w:r>
        <w:t>.</w:t>
      </w:r>
    </w:p>
    <w:p w14:paraId="636BAD7C" w14:textId="77777777" w:rsidR="00EA3E1A" w:rsidRDefault="00EA3E1A" w:rsidP="00EA3E1A">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34EB4AA9" w14:textId="77777777" w:rsidR="00EA3E1A" w:rsidRPr="00647438" w:rsidRDefault="00EA3E1A" w:rsidP="00EA3E1A">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419BFC5A" w14:textId="77777777" w:rsidR="00EA3E1A" w:rsidRPr="001D6F3E" w:rsidRDefault="00EA3E1A" w:rsidP="00EA3E1A">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182CE310" w14:textId="77777777" w:rsidR="00EA3E1A" w:rsidRPr="00647438" w:rsidRDefault="00EA3E1A" w:rsidP="00EA3E1A">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0D0F928A" w14:textId="77777777" w:rsidR="00EA3E1A" w:rsidRDefault="00EA3E1A" w:rsidP="00EA3E1A">
      <w:pPr>
        <w:rPr>
          <w:sz w:val="16"/>
        </w:rPr>
      </w:pPr>
      <w:proofErr w:type="gramStart"/>
      <w:r w:rsidRPr="00647438">
        <w:rPr>
          <w:sz w:val="16"/>
        </w:rPr>
        <w:t>Finally</w:t>
      </w:r>
      <w:proofErr w:type="gramEnd"/>
      <w:r w:rsidRPr="00647438">
        <w:rPr>
          <w:sz w:val="16"/>
        </w:rPr>
        <w:t xml:space="preserve">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w:t>
      </w:r>
      <w:proofErr w:type="gramStart"/>
      <w:r w:rsidRPr="006E010D">
        <w:rPr>
          <w:rStyle w:val="StyleUnderline"/>
        </w:rPr>
        <w:t xml:space="preserve">as a </w:t>
      </w:r>
      <w:r w:rsidRPr="006E010D">
        <w:rPr>
          <w:rStyle w:val="Emphasis"/>
        </w:rPr>
        <w:t>way to</w:t>
      </w:r>
      <w:proofErr w:type="gramEnd"/>
      <w:r w:rsidRPr="006E010D">
        <w:rPr>
          <w:rStyle w:val="Emphasis"/>
        </w:rPr>
        <w:t xml:space="preserve">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97574AD" w14:textId="77777777" w:rsidR="00EA3E1A" w:rsidRDefault="00EA3E1A" w:rsidP="00EA3E1A"/>
    <w:p w14:paraId="1A09E1B3" w14:textId="77777777" w:rsidR="00EA3E1A" w:rsidRDefault="00EA3E1A" w:rsidP="00EA3E1A">
      <w:pPr>
        <w:pStyle w:val="Heading4"/>
      </w:pPr>
      <w:r>
        <w:t xml:space="preserve">16. Reversal is </w:t>
      </w:r>
      <w:r>
        <w:rPr>
          <w:u w:val="single"/>
        </w:rPr>
        <w:t>too late</w:t>
      </w:r>
      <w:r>
        <w:t>.</w:t>
      </w:r>
    </w:p>
    <w:p w14:paraId="08244322" w14:textId="77777777" w:rsidR="00EA3E1A" w:rsidRPr="00F23B8B" w:rsidRDefault="00EA3E1A" w:rsidP="00EA3E1A">
      <w:r>
        <w:t xml:space="preserve">Jacob </w:t>
      </w:r>
      <w:r w:rsidRPr="00F85B4D">
        <w:rPr>
          <w:rStyle w:val="Style13ptBold"/>
        </w:rPr>
        <w:t>Leibenluft et al. 25</w:t>
      </w:r>
      <w:r>
        <w:t>, JD, Visiting fellow at the Washington Center for Equitable Growth, Executive Associate Director, Office of Management and Budget, Devin O’Connor, Senior Fellow on the Federal Fiscal Policy team, Center on Budget and Policy Priorities, Sam Berger, JD, Senior Fellow on the Federal Fiscal Policy team, 12-15-25, “Administration’s Abuse of Layoff Powers Shows Need for Congressional Action,” https://www.cbpp.org/research/federal-budget/administrations-abuse-of-layoff-powers-shows-need-for-congressional-action</w:t>
      </w:r>
    </w:p>
    <w:p w14:paraId="72301E2E" w14:textId="77777777" w:rsidR="00EA3E1A" w:rsidRPr="00F55C9A" w:rsidRDefault="00EA3E1A" w:rsidP="00EA3E1A">
      <w:pPr>
        <w:rPr>
          <w:sz w:val="16"/>
        </w:rPr>
      </w:pPr>
      <w:r w:rsidRPr="00151584">
        <w:rPr>
          <w:rStyle w:val="Emphasis"/>
        </w:rPr>
        <w:t>RIFs</w:t>
      </w:r>
      <w:r w:rsidRPr="00151584">
        <w:rPr>
          <w:rStyle w:val="StyleUnderline"/>
        </w:rPr>
        <w:t xml:space="preserve"> Cause </w:t>
      </w:r>
      <w:r w:rsidRPr="00151584">
        <w:rPr>
          <w:rStyle w:val="Emphasis"/>
        </w:rPr>
        <w:t xml:space="preserve">Significant </w:t>
      </w:r>
      <w:r w:rsidRPr="00010B30">
        <w:rPr>
          <w:rStyle w:val="Emphasis"/>
          <w:highlight w:val="yellow"/>
        </w:rPr>
        <w:t>Harm</w:t>
      </w:r>
      <w:r w:rsidRPr="00010B30">
        <w:rPr>
          <w:rStyle w:val="StyleUnderline"/>
          <w:highlight w:val="yellow"/>
        </w:rPr>
        <w:t xml:space="preserve"> Even if </w:t>
      </w:r>
      <w:r w:rsidRPr="00010B30">
        <w:rPr>
          <w:rStyle w:val="Emphasis"/>
          <w:highlight w:val="yellow"/>
        </w:rPr>
        <w:t>Reversed</w:t>
      </w:r>
      <w:r w:rsidRPr="00151584">
        <w:rPr>
          <w:rStyle w:val="Emphasis"/>
        </w:rPr>
        <w:t xml:space="preserve"> Later</w:t>
      </w:r>
    </w:p>
    <w:p w14:paraId="3B02B8B5" w14:textId="77777777" w:rsidR="00EA3E1A" w:rsidRPr="00F55C9A" w:rsidRDefault="00EA3E1A" w:rsidP="00EA3E1A">
      <w:pPr>
        <w:rPr>
          <w:sz w:val="16"/>
        </w:rPr>
      </w:pPr>
      <w:r w:rsidRPr="00F55C9A">
        <w:rPr>
          <w:sz w:val="16"/>
        </w:rPr>
        <w:t xml:space="preserve">The Administration’s </w:t>
      </w:r>
      <w:r w:rsidRPr="00151584">
        <w:rPr>
          <w:rStyle w:val="StyleUnderline"/>
        </w:rPr>
        <w:t xml:space="preserve">RIFs have been characterized by a </w:t>
      </w:r>
      <w:r w:rsidRPr="00010B30">
        <w:rPr>
          <w:rStyle w:val="Emphasis"/>
          <w:highlight w:val="yellow"/>
        </w:rPr>
        <w:t>sloppiness</w:t>
      </w:r>
      <w:r w:rsidRPr="00151584">
        <w:rPr>
          <w:rStyle w:val="StyleUnderline"/>
        </w:rPr>
        <w:t xml:space="preserve"> that highlights the </w:t>
      </w:r>
      <w:r w:rsidRPr="00151584">
        <w:rPr>
          <w:rStyle w:val="Emphasis"/>
        </w:rPr>
        <w:t>lack</w:t>
      </w:r>
      <w:r w:rsidRPr="00151584">
        <w:rPr>
          <w:rStyle w:val="StyleUnderline"/>
        </w:rPr>
        <w:t xml:space="preserve"> of </w:t>
      </w:r>
      <w:r w:rsidRPr="00151584">
        <w:rPr>
          <w:rStyle w:val="Emphasis"/>
        </w:rPr>
        <w:t>careful planning</w:t>
      </w:r>
      <w:r w:rsidRPr="00151584">
        <w:rPr>
          <w:rStyle w:val="StyleUnderline"/>
        </w:rPr>
        <w:t xml:space="preserve"> or </w:t>
      </w:r>
      <w:r w:rsidRPr="00151584">
        <w:rPr>
          <w:rStyle w:val="Emphasis"/>
        </w:rPr>
        <w:t>genuine need</w:t>
      </w:r>
      <w:r w:rsidRPr="00F55C9A">
        <w:rPr>
          <w:sz w:val="16"/>
        </w:rPr>
        <w:t xml:space="preserve"> for RIFs, </w:t>
      </w:r>
      <w:r w:rsidRPr="00151584">
        <w:rPr>
          <w:rStyle w:val="StyleUnderline"/>
        </w:rPr>
        <w:t xml:space="preserve">resulting in </w:t>
      </w:r>
      <w:r w:rsidRPr="00151584">
        <w:rPr>
          <w:rStyle w:val="Emphasis"/>
        </w:rPr>
        <w:t>damage</w:t>
      </w:r>
      <w:r w:rsidRPr="00151584">
        <w:rPr>
          <w:rStyle w:val="StyleUnderline"/>
        </w:rPr>
        <w:t xml:space="preserve"> to </w:t>
      </w:r>
      <w:r w:rsidRPr="00151584">
        <w:rPr>
          <w:rStyle w:val="Emphasis"/>
        </w:rPr>
        <w:t>critical services</w:t>
      </w:r>
      <w:r w:rsidRPr="00151584">
        <w:rPr>
          <w:rStyle w:val="StyleUnderline"/>
        </w:rPr>
        <w:t xml:space="preserve"> and </w:t>
      </w:r>
      <w:r w:rsidRPr="00151584">
        <w:rPr>
          <w:rStyle w:val="Emphasis"/>
        </w:rPr>
        <w:t>programs</w:t>
      </w:r>
      <w:r w:rsidRPr="00F55C9A">
        <w:rPr>
          <w:sz w:val="16"/>
        </w:rPr>
        <w:t xml:space="preserve">. In particular, the </w:t>
      </w:r>
      <w:r w:rsidRPr="00F55C9A">
        <w:rPr>
          <w:sz w:val="16"/>
        </w:rPr>
        <w:lastRenderedPageBreak/>
        <w:t>Administration has shown a pattern of issuing RIF notices and then being forced to rescind significant numbers of those notices in the face of political blowback.</w:t>
      </w:r>
    </w:p>
    <w:p w14:paraId="7274C41A" w14:textId="77777777" w:rsidR="00EA3E1A" w:rsidRPr="00F55C9A" w:rsidRDefault="00EA3E1A" w:rsidP="00EA3E1A">
      <w:pPr>
        <w:rPr>
          <w:sz w:val="16"/>
        </w:rPr>
      </w:pPr>
      <w:r w:rsidRPr="00F55C9A">
        <w:rPr>
          <w:sz w:val="16"/>
        </w:rPr>
        <w:t xml:space="preserve">In October, for example, </w:t>
      </w:r>
      <w:r w:rsidRPr="003F0FE0">
        <w:rPr>
          <w:rStyle w:val="StyleUnderline"/>
        </w:rPr>
        <w:t xml:space="preserve">the </w:t>
      </w:r>
      <w:r w:rsidRPr="003F0FE0">
        <w:rPr>
          <w:rStyle w:val="Emphasis"/>
        </w:rPr>
        <w:t>CDC</w:t>
      </w:r>
      <w:r w:rsidRPr="00F55C9A">
        <w:rPr>
          <w:sz w:val="16"/>
        </w:rPr>
        <w:t xml:space="preserve"> reportedly </w:t>
      </w:r>
      <w:r w:rsidRPr="003F0FE0">
        <w:rPr>
          <w:rStyle w:val="StyleUnderline"/>
        </w:rPr>
        <w:t xml:space="preserve">issued about </w:t>
      </w:r>
      <w:r w:rsidRPr="003F0FE0">
        <w:rPr>
          <w:rStyle w:val="Emphasis"/>
        </w:rPr>
        <w:t>1,300 RIF notices</w:t>
      </w:r>
      <w:r w:rsidRPr="003F0FE0">
        <w:rPr>
          <w:rStyle w:val="StyleUnderline"/>
        </w:rPr>
        <w:t xml:space="preserve"> but then </w:t>
      </w:r>
      <w:r w:rsidRPr="003F0FE0">
        <w:rPr>
          <w:rStyle w:val="Emphasis"/>
        </w:rPr>
        <w:t>rescinded</w:t>
      </w:r>
      <w:r w:rsidRPr="003F0FE0">
        <w:rPr>
          <w:rStyle w:val="StyleUnderline"/>
        </w:rPr>
        <w:t xml:space="preserve"> about </w:t>
      </w:r>
      <w:r w:rsidRPr="003F0FE0">
        <w:rPr>
          <w:rStyle w:val="Emphasis"/>
        </w:rPr>
        <w:t>700</w:t>
      </w:r>
      <w:r w:rsidRPr="00F55C9A">
        <w:rPr>
          <w:sz w:val="16"/>
        </w:rPr>
        <w:t xml:space="preserve"> of them </w:t>
      </w:r>
      <w:r w:rsidRPr="003F0FE0">
        <w:rPr>
          <w:rStyle w:val="StyleUnderline"/>
        </w:rPr>
        <w:t xml:space="preserve">within </w:t>
      </w:r>
      <w:r w:rsidRPr="003F0FE0">
        <w:rPr>
          <w:rStyle w:val="Emphasis"/>
        </w:rPr>
        <w:t>24 hours</w:t>
      </w:r>
      <w:r w:rsidRPr="003F0FE0">
        <w:rPr>
          <w:rStyle w:val="StyleUnderline"/>
        </w:rPr>
        <w:t xml:space="preserve"> after it was revealed that the layoffs would </w:t>
      </w:r>
      <w:r w:rsidRPr="003F0FE0">
        <w:rPr>
          <w:rStyle w:val="Emphasis"/>
        </w:rPr>
        <w:t>target employees</w:t>
      </w:r>
      <w:r w:rsidRPr="003F0FE0">
        <w:rPr>
          <w:rStyle w:val="StyleUnderline"/>
        </w:rPr>
        <w:t xml:space="preserve"> who were </w:t>
      </w:r>
      <w:r w:rsidRPr="003F0FE0">
        <w:rPr>
          <w:rStyle w:val="Emphasis"/>
        </w:rPr>
        <w:t>critical</w:t>
      </w:r>
      <w:r w:rsidRPr="003F0FE0">
        <w:rPr>
          <w:rStyle w:val="StyleUnderline"/>
        </w:rPr>
        <w:t xml:space="preserve"> to </w:t>
      </w:r>
      <w:r w:rsidRPr="003F0FE0">
        <w:rPr>
          <w:rStyle w:val="Emphasis"/>
        </w:rPr>
        <w:t>disease</w:t>
      </w:r>
      <w:r w:rsidRPr="003F0FE0">
        <w:rPr>
          <w:rStyle w:val="StyleUnderline"/>
        </w:rPr>
        <w:t xml:space="preserve"> </w:t>
      </w:r>
      <w:r w:rsidRPr="003F0FE0">
        <w:rPr>
          <w:rStyle w:val="Emphasis"/>
        </w:rPr>
        <w:t>outbreak</w:t>
      </w:r>
      <w:r w:rsidRPr="003F0FE0">
        <w:rPr>
          <w:rStyle w:val="StyleUnderline"/>
        </w:rPr>
        <w:t xml:space="preserve"> investigations, lab </w:t>
      </w:r>
      <w:r w:rsidRPr="003F0FE0">
        <w:rPr>
          <w:rStyle w:val="Emphasis"/>
        </w:rPr>
        <w:t>safety</w:t>
      </w:r>
      <w:r w:rsidRPr="00F55C9A">
        <w:rPr>
          <w:sz w:val="16"/>
        </w:rPr>
        <w:t xml:space="preserve">, and preparing the widely used “Morbidity and Mortality Weekly Report.”[22] In April, </w:t>
      </w:r>
      <w:r w:rsidRPr="003F0FE0">
        <w:rPr>
          <w:rStyle w:val="StyleUnderline"/>
        </w:rPr>
        <w:t xml:space="preserve">more than </w:t>
      </w:r>
      <w:r w:rsidRPr="003F0FE0">
        <w:rPr>
          <w:rStyle w:val="Emphasis"/>
        </w:rPr>
        <w:t>100 workers</w:t>
      </w:r>
      <w:r w:rsidRPr="003F0FE0">
        <w:rPr>
          <w:rStyle w:val="StyleUnderline"/>
        </w:rPr>
        <w:t xml:space="preserve"> from HHS’s National Institute for Occupational Safety and Health who work on coal miner and firefighter safety were</w:t>
      </w:r>
      <w:r w:rsidRPr="00F55C9A">
        <w:rPr>
          <w:sz w:val="16"/>
        </w:rPr>
        <w:t xml:space="preserve"> </w:t>
      </w:r>
      <w:r w:rsidRPr="003F0FE0">
        <w:rPr>
          <w:rStyle w:val="Emphasis"/>
        </w:rPr>
        <w:t>recalled</w:t>
      </w:r>
      <w:r w:rsidRPr="00F55C9A">
        <w:rPr>
          <w:sz w:val="16"/>
        </w:rPr>
        <w:t xml:space="preserve"> </w:t>
      </w:r>
      <w:r w:rsidRPr="003F0FE0">
        <w:rPr>
          <w:rStyle w:val="Emphasis"/>
        </w:rPr>
        <w:t>following</w:t>
      </w:r>
      <w:r w:rsidRPr="003F0FE0">
        <w:rPr>
          <w:rStyle w:val="StyleUnderline"/>
        </w:rPr>
        <w:t xml:space="preserve"> announced </w:t>
      </w:r>
      <w:r w:rsidRPr="003F0FE0">
        <w:rPr>
          <w:rStyle w:val="Emphasis"/>
        </w:rPr>
        <w:t>RIFs</w:t>
      </w:r>
      <w:r w:rsidRPr="00F55C9A">
        <w:rPr>
          <w:sz w:val="16"/>
        </w:rPr>
        <w:t>, in the wake of complaints from West Virginia legislators.[23]</w:t>
      </w:r>
    </w:p>
    <w:p w14:paraId="04941D2C" w14:textId="77777777" w:rsidR="00EA3E1A" w:rsidRPr="00F55C9A" w:rsidRDefault="00EA3E1A" w:rsidP="00EA3E1A">
      <w:pPr>
        <w:rPr>
          <w:sz w:val="16"/>
        </w:rPr>
      </w:pPr>
      <w:r w:rsidRPr="00F55C9A">
        <w:rPr>
          <w:sz w:val="16"/>
        </w:rPr>
        <w:t xml:space="preserve">Administration officials have argued that their willingness to move quickly but undo RIFs when they risk causing too much damage is a feature, not a bug. HHS Secretary Robert F. Kennedy, Jr., stated that 20 percent of the staff affected by his department’s RIFs “are going to have to be reinstalled because we'll make mistakes.”[24] But </w:t>
      </w:r>
      <w:r w:rsidRPr="003F0FE0">
        <w:rPr>
          <w:rStyle w:val="Emphasis"/>
        </w:rPr>
        <w:t>breaking things</w:t>
      </w:r>
      <w:r w:rsidRPr="00F55C9A">
        <w:rPr>
          <w:sz w:val="16"/>
        </w:rPr>
        <w:t xml:space="preserve"> </w:t>
      </w:r>
      <w:r w:rsidRPr="003F0FE0">
        <w:rPr>
          <w:rStyle w:val="StyleUnderline"/>
        </w:rPr>
        <w:t xml:space="preserve">first and then </w:t>
      </w:r>
      <w:r w:rsidRPr="003F0FE0">
        <w:rPr>
          <w:rStyle w:val="Emphasis"/>
        </w:rPr>
        <w:t>trying</w:t>
      </w:r>
      <w:r w:rsidRPr="003F0FE0">
        <w:rPr>
          <w:rStyle w:val="StyleUnderline"/>
        </w:rPr>
        <w:t xml:space="preserve"> to </w:t>
      </w:r>
      <w:r w:rsidRPr="003F0FE0">
        <w:rPr>
          <w:rStyle w:val="Emphasis"/>
        </w:rPr>
        <w:t>put back</w:t>
      </w:r>
      <w:r w:rsidRPr="003F0FE0">
        <w:rPr>
          <w:rStyle w:val="StyleUnderline"/>
        </w:rPr>
        <w:t xml:space="preserve"> the </w:t>
      </w:r>
      <w:r w:rsidRPr="003F0FE0">
        <w:rPr>
          <w:rStyle w:val="Emphasis"/>
        </w:rPr>
        <w:t>pieces</w:t>
      </w:r>
      <w:r w:rsidRPr="003F0FE0">
        <w:rPr>
          <w:rStyle w:val="StyleUnderline"/>
        </w:rPr>
        <w:t xml:space="preserve"> is a</w:t>
      </w:r>
      <w:r w:rsidRPr="00F55C9A">
        <w:rPr>
          <w:sz w:val="16"/>
        </w:rPr>
        <w:t xml:space="preserve"> </w:t>
      </w:r>
      <w:r w:rsidRPr="003F0FE0">
        <w:rPr>
          <w:rStyle w:val="Emphasis"/>
        </w:rPr>
        <w:t>deeply inappropriate</w:t>
      </w:r>
      <w:r w:rsidRPr="00F55C9A">
        <w:rPr>
          <w:sz w:val="16"/>
        </w:rPr>
        <w:t xml:space="preserve">, </w:t>
      </w:r>
      <w:r w:rsidRPr="003F0FE0">
        <w:rPr>
          <w:rStyle w:val="Emphasis"/>
        </w:rPr>
        <w:t>inefficient</w:t>
      </w:r>
      <w:r w:rsidRPr="003F0FE0">
        <w:rPr>
          <w:rStyle w:val="StyleUnderline"/>
        </w:rPr>
        <w:t xml:space="preserve">, and </w:t>
      </w:r>
      <w:r w:rsidRPr="003F0FE0">
        <w:rPr>
          <w:rStyle w:val="Emphasis"/>
        </w:rPr>
        <w:t>damaging</w:t>
      </w:r>
      <w:r w:rsidRPr="003F0FE0">
        <w:rPr>
          <w:rStyle w:val="StyleUnderline"/>
        </w:rPr>
        <w:t xml:space="preserve"> use of </w:t>
      </w:r>
      <w:r w:rsidRPr="003F0FE0">
        <w:rPr>
          <w:rStyle w:val="Emphasis"/>
        </w:rPr>
        <w:t>RIFs</w:t>
      </w:r>
      <w:r w:rsidRPr="003F0FE0">
        <w:rPr>
          <w:rStyle w:val="StyleUnderline"/>
        </w:rPr>
        <w:t xml:space="preserve">, a tool intended as a </w:t>
      </w:r>
      <w:r w:rsidRPr="003F0FE0">
        <w:rPr>
          <w:rStyle w:val="Emphasis"/>
        </w:rPr>
        <w:t>last resort</w:t>
      </w:r>
      <w:r w:rsidRPr="003F0FE0">
        <w:rPr>
          <w:rStyle w:val="StyleUnderline"/>
        </w:rPr>
        <w:t xml:space="preserve"> to address ongoing lack of work or a shortage of funds</w:t>
      </w:r>
      <w:r w:rsidRPr="00F55C9A">
        <w:rPr>
          <w:sz w:val="16"/>
        </w:rPr>
        <w:t>.</w:t>
      </w:r>
    </w:p>
    <w:p w14:paraId="412FE0E6" w14:textId="77777777" w:rsidR="00EA3E1A" w:rsidRPr="00F55C9A" w:rsidRDefault="00EA3E1A" w:rsidP="00EA3E1A">
      <w:pPr>
        <w:rPr>
          <w:sz w:val="16"/>
        </w:rPr>
      </w:pPr>
      <w:r w:rsidRPr="003F0FE0">
        <w:rPr>
          <w:rStyle w:val="StyleUnderline"/>
        </w:rPr>
        <w:t xml:space="preserve">At agencies like the </w:t>
      </w:r>
      <w:r w:rsidRPr="00010B30">
        <w:rPr>
          <w:rStyle w:val="Emphasis"/>
          <w:highlight w:val="yellow"/>
        </w:rPr>
        <w:t>CDC</w:t>
      </w:r>
      <w:r w:rsidRPr="00010B30">
        <w:rPr>
          <w:rStyle w:val="StyleUnderline"/>
          <w:highlight w:val="yellow"/>
        </w:rPr>
        <w:t xml:space="preserve"> and </w:t>
      </w:r>
      <w:r w:rsidRPr="00010B30">
        <w:rPr>
          <w:rStyle w:val="Emphasis"/>
          <w:highlight w:val="yellow"/>
        </w:rPr>
        <w:t>FDA</w:t>
      </w:r>
      <w:r w:rsidRPr="00010B30">
        <w:rPr>
          <w:rStyle w:val="StyleUnderline"/>
          <w:highlight w:val="yellow"/>
        </w:rPr>
        <w:t xml:space="preserve">, </w:t>
      </w:r>
      <w:r w:rsidRPr="00010B30">
        <w:rPr>
          <w:rStyle w:val="Emphasis"/>
          <w:highlight w:val="yellow"/>
        </w:rPr>
        <w:t>firings</w:t>
      </w:r>
      <w:r w:rsidRPr="003F0FE0">
        <w:rPr>
          <w:rStyle w:val="StyleUnderline"/>
        </w:rPr>
        <w:t xml:space="preserve">, </w:t>
      </w:r>
      <w:r w:rsidRPr="003F0FE0">
        <w:rPr>
          <w:rStyle w:val="Emphasis"/>
        </w:rPr>
        <w:t>even when reversed</w:t>
      </w:r>
      <w:r w:rsidRPr="003F0FE0">
        <w:rPr>
          <w:rStyle w:val="StyleUnderline"/>
        </w:rPr>
        <w:t xml:space="preserve">, </w:t>
      </w:r>
      <w:r w:rsidRPr="003F0FE0">
        <w:rPr>
          <w:rStyle w:val="Emphasis"/>
        </w:rPr>
        <w:t xml:space="preserve">deeply </w:t>
      </w:r>
      <w:r w:rsidRPr="00010B30">
        <w:rPr>
          <w:rStyle w:val="Emphasis"/>
          <w:highlight w:val="yellow"/>
        </w:rPr>
        <w:t>harmed</w:t>
      </w:r>
      <w:r w:rsidRPr="00010B30">
        <w:rPr>
          <w:rStyle w:val="StyleUnderline"/>
          <w:highlight w:val="yellow"/>
        </w:rPr>
        <w:t xml:space="preserve"> agency </w:t>
      </w:r>
      <w:r w:rsidRPr="00010B30">
        <w:rPr>
          <w:rStyle w:val="Emphasis"/>
          <w:highlight w:val="yellow"/>
        </w:rPr>
        <w:t>morale</w:t>
      </w:r>
      <w:r w:rsidRPr="003F0FE0">
        <w:rPr>
          <w:rStyle w:val="StyleUnderline"/>
        </w:rPr>
        <w:t xml:space="preserve"> in ways that can </w:t>
      </w:r>
      <w:r w:rsidRPr="00010B30">
        <w:rPr>
          <w:rStyle w:val="StyleUnderline"/>
          <w:highlight w:val="yellow"/>
        </w:rPr>
        <w:t xml:space="preserve">affect </w:t>
      </w:r>
      <w:r w:rsidRPr="00010B30">
        <w:rPr>
          <w:rStyle w:val="Emphasis"/>
          <w:highlight w:val="yellow"/>
        </w:rPr>
        <w:t>performance</w:t>
      </w:r>
      <w:r w:rsidRPr="003F0FE0">
        <w:rPr>
          <w:rStyle w:val="StyleUnderline"/>
        </w:rPr>
        <w:t xml:space="preserve">, while </w:t>
      </w:r>
      <w:r w:rsidRPr="00010B30">
        <w:rPr>
          <w:rStyle w:val="StyleUnderline"/>
          <w:highlight w:val="yellow"/>
        </w:rPr>
        <w:t>encouraging</w:t>
      </w:r>
      <w:r w:rsidRPr="003F0FE0">
        <w:rPr>
          <w:rStyle w:val="StyleUnderline"/>
        </w:rPr>
        <w:t xml:space="preserve"> expert personnel to look for </w:t>
      </w:r>
      <w:r w:rsidRPr="00010B30">
        <w:rPr>
          <w:rStyle w:val="Emphasis"/>
          <w:highlight w:val="yellow"/>
        </w:rPr>
        <w:t>employment elsewhere</w:t>
      </w:r>
      <w:r w:rsidRPr="00010B30">
        <w:rPr>
          <w:rStyle w:val="StyleUnderline"/>
          <w:highlight w:val="yellow"/>
        </w:rPr>
        <w:t xml:space="preserve"> and </w:t>
      </w:r>
      <w:r w:rsidRPr="00010B30">
        <w:rPr>
          <w:rStyle w:val="Emphasis"/>
          <w:highlight w:val="yellow"/>
        </w:rPr>
        <w:t>discouraging</w:t>
      </w:r>
      <w:r w:rsidRPr="003F0FE0">
        <w:rPr>
          <w:rStyle w:val="StyleUnderline"/>
        </w:rPr>
        <w:t xml:space="preserve"> the </w:t>
      </w:r>
      <w:r w:rsidRPr="00010B30">
        <w:rPr>
          <w:rStyle w:val="Emphasis"/>
          <w:highlight w:val="yellow"/>
        </w:rPr>
        <w:t>recruitment</w:t>
      </w:r>
      <w:r w:rsidRPr="003F0FE0">
        <w:rPr>
          <w:rStyle w:val="StyleUnderline"/>
        </w:rPr>
        <w:t xml:space="preserve"> of </w:t>
      </w:r>
      <w:r w:rsidRPr="003F0FE0">
        <w:rPr>
          <w:rStyle w:val="Emphasis"/>
        </w:rPr>
        <w:t>new personnel</w:t>
      </w:r>
      <w:r w:rsidRPr="003F0FE0">
        <w:rPr>
          <w:rStyle w:val="StyleUnderline"/>
        </w:rPr>
        <w:t xml:space="preserve"> who </w:t>
      </w:r>
      <w:r w:rsidRPr="00010B30">
        <w:rPr>
          <w:rStyle w:val="StyleUnderline"/>
          <w:highlight w:val="yellow"/>
        </w:rPr>
        <w:t>might</w:t>
      </w:r>
      <w:r w:rsidRPr="003F0FE0">
        <w:rPr>
          <w:rStyle w:val="StyleUnderline"/>
        </w:rPr>
        <w:t xml:space="preserve"> </w:t>
      </w:r>
      <w:r w:rsidRPr="003F0FE0">
        <w:rPr>
          <w:rStyle w:val="Emphasis"/>
        </w:rPr>
        <w:t xml:space="preserve">justifiably </w:t>
      </w:r>
      <w:r w:rsidRPr="00010B30">
        <w:rPr>
          <w:rStyle w:val="Emphasis"/>
          <w:highlight w:val="yellow"/>
        </w:rPr>
        <w:t>fear</w:t>
      </w:r>
      <w:r w:rsidRPr="003F0FE0">
        <w:rPr>
          <w:rStyle w:val="Emphasis"/>
        </w:rPr>
        <w:t xml:space="preserve"> arbitrary</w:t>
      </w:r>
      <w:r w:rsidRPr="003F0FE0">
        <w:rPr>
          <w:rStyle w:val="StyleUnderline"/>
        </w:rPr>
        <w:t xml:space="preserve"> mass </w:t>
      </w:r>
      <w:r w:rsidRPr="00010B30">
        <w:rPr>
          <w:rStyle w:val="Emphasis"/>
          <w:highlight w:val="yellow"/>
        </w:rPr>
        <w:t>firings</w:t>
      </w:r>
      <w:r w:rsidRPr="00F55C9A">
        <w:rPr>
          <w:sz w:val="16"/>
        </w:rPr>
        <w:t xml:space="preserve"> in the future.[25] Thus, </w:t>
      </w:r>
      <w:r w:rsidRPr="003F0FE0">
        <w:rPr>
          <w:rStyle w:val="Emphasis"/>
        </w:rPr>
        <w:t>even when RIFs</w:t>
      </w:r>
      <w:r w:rsidRPr="003F0FE0">
        <w:rPr>
          <w:rStyle w:val="StyleUnderline"/>
        </w:rPr>
        <w:t xml:space="preserve"> are </w:t>
      </w:r>
      <w:r w:rsidRPr="003F0FE0">
        <w:rPr>
          <w:rStyle w:val="Emphasis"/>
        </w:rPr>
        <w:t>canceled</w:t>
      </w:r>
      <w:r w:rsidRPr="003F0FE0">
        <w:rPr>
          <w:rStyle w:val="StyleUnderline"/>
        </w:rPr>
        <w:t xml:space="preserve">, their </w:t>
      </w:r>
      <w:r w:rsidRPr="003F0FE0">
        <w:rPr>
          <w:rStyle w:val="Emphasis"/>
        </w:rPr>
        <w:t xml:space="preserve">corrosive </w:t>
      </w:r>
      <w:r w:rsidRPr="00010B30">
        <w:rPr>
          <w:rStyle w:val="Emphasis"/>
          <w:highlight w:val="yellow"/>
        </w:rPr>
        <w:t>impact remains</w:t>
      </w:r>
      <w:r w:rsidRPr="003F0FE0">
        <w:rPr>
          <w:rStyle w:val="StyleUnderline"/>
        </w:rPr>
        <w:t xml:space="preserve">, likely </w:t>
      </w:r>
      <w:r w:rsidRPr="00010B30">
        <w:rPr>
          <w:rStyle w:val="Emphasis"/>
          <w:highlight w:val="yellow"/>
        </w:rPr>
        <w:t>harming</w:t>
      </w:r>
      <w:r w:rsidRPr="003F0FE0">
        <w:rPr>
          <w:rStyle w:val="StyleUnderline"/>
        </w:rPr>
        <w:t xml:space="preserve"> government </w:t>
      </w:r>
      <w:r w:rsidRPr="00010B30">
        <w:rPr>
          <w:rStyle w:val="Emphasis"/>
          <w:highlight w:val="yellow"/>
        </w:rPr>
        <w:t>operations</w:t>
      </w:r>
      <w:r w:rsidRPr="00010B30">
        <w:rPr>
          <w:rStyle w:val="StyleUnderline"/>
          <w:highlight w:val="yellow"/>
        </w:rPr>
        <w:t xml:space="preserve"> for </w:t>
      </w:r>
      <w:r w:rsidRPr="00010B30">
        <w:rPr>
          <w:rStyle w:val="Emphasis"/>
          <w:highlight w:val="yellow"/>
        </w:rPr>
        <w:t>years</w:t>
      </w:r>
      <w:r w:rsidRPr="00F55C9A">
        <w:rPr>
          <w:sz w:val="16"/>
        </w:rPr>
        <w:t xml:space="preserve"> to come. And, of course, </w:t>
      </w:r>
      <w:r w:rsidRPr="003F0FE0">
        <w:rPr>
          <w:rStyle w:val="StyleUnderline"/>
        </w:rPr>
        <w:t xml:space="preserve">the Administration’s ability </w:t>
      </w:r>
      <w:r w:rsidRPr="003F0FE0">
        <w:rPr>
          <w:rStyle w:val="Emphasis"/>
        </w:rPr>
        <w:t>to address mistakes</w:t>
      </w:r>
      <w:r w:rsidRPr="003F0FE0">
        <w:rPr>
          <w:rStyle w:val="StyleUnderline"/>
        </w:rPr>
        <w:t xml:space="preserve"> still depends on </w:t>
      </w:r>
      <w:r w:rsidRPr="003F0FE0">
        <w:rPr>
          <w:rStyle w:val="Emphasis"/>
        </w:rPr>
        <w:t>correctly identifying</w:t>
      </w:r>
      <w:r w:rsidRPr="00F55C9A">
        <w:rPr>
          <w:sz w:val="16"/>
        </w:rPr>
        <w:t xml:space="preserve"> </w:t>
      </w:r>
      <w:r w:rsidRPr="003F0FE0">
        <w:rPr>
          <w:rStyle w:val="StyleUnderline"/>
        </w:rPr>
        <w:t xml:space="preserve">when and where they occurred and genuinely wanting to </w:t>
      </w:r>
      <w:r w:rsidRPr="003F0FE0">
        <w:rPr>
          <w:rStyle w:val="Emphasis"/>
        </w:rPr>
        <w:t>reverse them</w:t>
      </w:r>
      <w:r w:rsidRPr="00F55C9A">
        <w:rPr>
          <w:sz w:val="16"/>
        </w:rPr>
        <w:t>.</w:t>
      </w:r>
    </w:p>
    <w:p w14:paraId="64D3AF12" w14:textId="77777777" w:rsidR="00EA3E1A" w:rsidRPr="004A6CD3" w:rsidRDefault="00EA3E1A" w:rsidP="00EA3E1A"/>
    <w:p w14:paraId="27F02560" w14:textId="77777777" w:rsidR="00EA3E1A" w:rsidRDefault="00EA3E1A" w:rsidP="00EA3E1A">
      <w:pPr>
        <w:pStyle w:val="Heading2"/>
      </w:pPr>
      <w:r>
        <w:lastRenderedPageBreak/>
        <w:t>EU CP</w:t>
      </w:r>
    </w:p>
    <w:p w14:paraId="42D69390" w14:textId="77777777" w:rsidR="00EA3E1A" w:rsidRDefault="00EA3E1A" w:rsidP="00EA3E1A"/>
    <w:p w14:paraId="3CE7E44A" w14:textId="77777777" w:rsidR="00EA3E1A" w:rsidRDefault="00EA3E1A" w:rsidP="00EA3E1A">
      <w:pPr>
        <w:pStyle w:val="Heading4"/>
      </w:pPr>
      <w:r>
        <w:t>2. Us solves eu.</w:t>
      </w:r>
    </w:p>
    <w:p w14:paraId="272DB0B8" w14:textId="77777777" w:rsidR="00EA3E1A" w:rsidRPr="005B2242" w:rsidRDefault="00EA3E1A" w:rsidP="00EA3E1A">
      <w:pPr>
        <w:pStyle w:val="Heading4"/>
      </w:pPr>
      <w:r>
        <w:t xml:space="preserve">3. European leadership is </w:t>
      </w:r>
      <w:r>
        <w:rPr>
          <w:u w:val="single"/>
        </w:rPr>
        <w:t>structurally doomed</w:t>
      </w:r>
      <w:r>
        <w:t xml:space="preserve">, but </w:t>
      </w:r>
      <w:r>
        <w:rPr>
          <w:u w:val="single"/>
        </w:rPr>
        <w:t>irrelevant</w:t>
      </w:r>
    </w:p>
    <w:p w14:paraId="1EE14169" w14:textId="77777777" w:rsidR="00EA3E1A" w:rsidRDefault="00EA3E1A" w:rsidP="00EA3E1A">
      <w:r>
        <w:t xml:space="preserve">Dr. Andrew A. </w:t>
      </w:r>
      <w:r w:rsidRPr="00BC3406">
        <w:rPr>
          <w:rStyle w:val="Style13ptBold"/>
        </w:rPr>
        <w:t>Michta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42972652" w14:textId="77777777" w:rsidR="00EA3E1A" w:rsidRPr="00BC3406" w:rsidRDefault="00EA3E1A" w:rsidP="00EA3E1A">
      <w:pPr>
        <w:rPr>
          <w:sz w:val="16"/>
        </w:rPr>
      </w:pPr>
      <w:r w:rsidRPr="00BC3406">
        <w:rPr>
          <w:rStyle w:val="StyleUnderline"/>
        </w:rPr>
        <w:t>These are not happy times in Europe</w:t>
      </w:r>
      <w:r w:rsidRPr="00BC3406">
        <w:rPr>
          <w:sz w:val="16"/>
        </w:rPr>
        <w:t xml:space="preserve">. The ongoing spectacle of a British political class hell-bent on performing political seppuku over </w:t>
      </w:r>
      <w:r w:rsidRPr="00BC3406">
        <w:rPr>
          <w:rStyle w:val="StyleUnderline"/>
        </w:rPr>
        <w:t>Brexit continues to dominate</w:t>
      </w:r>
      <w:r w:rsidRPr="00BC3406">
        <w:rPr>
          <w:sz w:val="16"/>
        </w:rPr>
        <w:t xml:space="preserve"> the headlines. </w:t>
      </w:r>
      <w:r w:rsidRPr="0079163D">
        <w:rPr>
          <w:rStyle w:val="Emphasis"/>
          <w:highlight w:val="yellow"/>
        </w:rPr>
        <w:t>Regardless of Brexit</w:t>
      </w:r>
      <w:r w:rsidRPr="00BC3406">
        <w:rPr>
          <w:rStyle w:val="Emphasis"/>
        </w:rPr>
        <w:t xml:space="preserve">’s </w:t>
      </w:r>
      <w:proofErr w:type="gramStart"/>
      <w:r w:rsidRPr="00BC3406">
        <w:rPr>
          <w:rStyle w:val="Emphasis"/>
        </w:rPr>
        <w:t>final outcome</w:t>
      </w:r>
      <w:proofErr w:type="gramEnd"/>
      <w:r w:rsidRPr="00BC3406">
        <w:rPr>
          <w:rStyle w:val="StyleUnderline"/>
        </w:rPr>
        <w:t xml:space="preserve">, the </w:t>
      </w:r>
      <w:r w:rsidRPr="0079163D">
        <w:rPr>
          <w:rStyle w:val="StyleUnderline"/>
          <w:highlight w:val="yellow"/>
        </w:rPr>
        <w:t>damage</w:t>
      </w:r>
      <w:r w:rsidRPr="00BC3406">
        <w:rPr>
          <w:rStyle w:val="StyleUnderline"/>
        </w:rPr>
        <w:t xml:space="preserve"> done</w:t>
      </w:r>
      <w:r w:rsidRPr="00BC3406">
        <w:rPr>
          <w:sz w:val="16"/>
        </w:rPr>
        <w:t xml:space="preserve"> to Labour and Conservatives alike </w:t>
      </w:r>
      <w:r w:rsidRPr="0079163D">
        <w:rPr>
          <w:rStyle w:val="StyleUnderline"/>
          <w:highlight w:val="yellow"/>
        </w:rPr>
        <w:t>will</w:t>
      </w:r>
      <w:r w:rsidRPr="00BC3406">
        <w:rPr>
          <w:rStyle w:val="StyleUnderline"/>
        </w:rPr>
        <w:t xml:space="preserve"> change</w:t>
      </w:r>
      <w:r w:rsidRPr="00BC3406">
        <w:rPr>
          <w:sz w:val="16"/>
        </w:rPr>
        <w:t xml:space="preserve"> British </w:t>
      </w:r>
      <w:r w:rsidRPr="00BC3406">
        <w:rPr>
          <w:rStyle w:val="StyleUnderline"/>
        </w:rPr>
        <w:t>politics</w:t>
      </w:r>
      <w:r w:rsidRPr="00BC3406">
        <w:rPr>
          <w:sz w:val="16"/>
        </w:rPr>
        <w:t xml:space="preserve"> for decades to come. It will alter party loyalties and shift the baseline expectations of the electorate. Most important, </w:t>
      </w:r>
      <w:r w:rsidRPr="00BC3406">
        <w:rPr>
          <w:rStyle w:val="StyleUnderline"/>
        </w:rPr>
        <w:t xml:space="preserve">it will </w:t>
      </w:r>
      <w:r w:rsidRPr="0079163D">
        <w:rPr>
          <w:rStyle w:val="StyleUnderline"/>
          <w:highlight w:val="yellow"/>
        </w:rPr>
        <w:t>permanently</w:t>
      </w:r>
      <w:r w:rsidRPr="00BC3406">
        <w:rPr>
          <w:rStyle w:val="StyleUnderline"/>
        </w:rPr>
        <w:t xml:space="preserve"> color the perception of the elite’s competence to govern</w:t>
      </w:r>
      <w:r w:rsidRPr="00BC3406">
        <w:rPr>
          <w:sz w:val="16"/>
        </w:rPr>
        <w:t xml:space="preserve">. Still, </w:t>
      </w:r>
      <w:r w:rsidRPr="00BC3406">
        <w:rPr>
          <w:rStyle w:val="StyleUnderline"/>
        </w:rPr>
        <w:t>the political farce</w:t>
      </w:r>
      <w:r w:rsidRPr="00BC3406">
        <w:rPr>
          <w:sz w:val="16"/>
        </w:rPr>
        <w:t xml:space="preserve"> unfolding in London </w:t>
      </w:r>
      <w:r w:rsidRPr="00BC3406">
        <w:rPr>
          <w:rStyle w:val="StyleUnderline"/>
        </w:rPr>
        <w:t>should not overshadow</w:t>
      </w:r>
      <w:r w:rsidRPr="00BC3406">
        <w:rPr>
          <w:sz w:val="16"/>
        </w:rPr>
        <w:t xml:space="preserve"> a more fundamental ongoing transformation: </w:t>
      </w:r>
      <w:r w:rsidRPr="00BC3406">
        <w:rPr>
          <w:rStyle w:val="StyleUnderline"/>
        </w:rPr>
        <w:t xml:space="preserve">the </w:t>
      </w:r>
      <w:r w:rsidRPr="0079163D">
        <w:rPr>
          <w:rStyle w:val="Emphasis"/>
          <w:highlight w:val="yellow"/>
        </w:rPr>
        <w:t>hollow</w:t>
      </w:r>
      <w:r w:rsidRPr="00BC3406">
        <w:rPr>
          <w:rStyle w:val="Emphasis"/>
        </w:rPr>
        <w:t xml:space="preserve">ing </w:t>
      </w:r>
      <w:r w:rsidRPr="0079163D">
        <w:rPr>
          <w:rStyle w:val="Emphasis"/>
          <w:highlight w:val="yellow"/>
        </w:rPr>
        <w:t>out</w:t>
      </w:r>
      <w:r w:rsidRPr="00BC3406">
        <w:rPr>
          <w:rStyle w:val="StyleUnderline"/>
        </w:rPr>
        <w:t xml:space="preserve"> of </w:t>
      </w:r>
      <w:r w:rsidRPr="0079163D">
        <w:rPr>
          <w:rStyle w:val="StyleUnderline"/>
          <w:highlight w:val="yellow"/>
        </w:rPr>
        <w:t xml:space="preserve">the </w:t>
      </w:r>
      <w:r w:rsidRPr="0079163D">
        <w:rPr>
          <w:rStyle w:val="Emphasis"/>
          <w:highlight w:val="yellow"/>
        </w:rPr>
        <w:t>E</w:t>
      </w:r>
      <w:r w:rsidRPr="00BC3406">
        <w:rPr>
          <w:sz w:val="16"/>
        </w:rPr>
        <w:t xml:space="preserve">uropean </w:t>
      </w:r>
      <w:r w:rsidRPr="0079163D">
        <w:rPr>
          <w:rStyle w:val="Emphasis"/>
          <w:highlight w:val="yellow"/>
        </w:rPr>
        <w:t>U</w:t>
      </w:r>
      <w:r w:rsidRPr="00BC3406">
        <w:rPr>
          <w:sz w:val="16"/>
        </w:rPr>
        <w:t xml:space="preserve">nion. </w:t>
      </w:r>
    </w:p>
    <w:p w14:paraId="3BA5F513" w14:textId="77777777" w:rsidR="00EA3E1A" w:rsidRPr="00BC3406" w:rsidRDefault="00EA3E1A" w:rsidP="00EA3E1A">
      <w:pPr>
        <w:rPr>
          <w:sz w:val="16"/>
        </w:rPr>
      </w:pPr>
      <w:r w:rsidRPr="00BC3406">
        <w:rPr>
          <w:sz w:val="16"/>
        </w:rPr>
        <w:t xml:space="preserve">The United Kingdom is not only Europe’s second-largest economy, but also the most powerful EU nation not part of the common currency zone. There was already </w:t>
      </w:r>
      <w:r w:rsidRPr="00BC3406">
        <w:rPr>
          <w:rStyle w:val="StyleUnderline"/>
        </w:rPr>
        <w:t xml:space="preserve">an </w:t>
      </w:r>
      <w:r w:rsidRPr="0079163D">
        <w:rPr>
          <w:rStyle w:val="Emphasis"/>
          <w:highlight w:val="yellow"/>
        </w:rPr>
        <w:t>imbalance</w:t>
      </w:r>
      <w:r w:rsidRPr="0079163D">
        <w:rPr>
          <w:rStyle w:val="StyleUnderline"/>
          <w:highlight w:val="yellow"/>
        </w:rPr>
        <w:t xml:space="preserve"> between</w:t>
      </w:r>
      <w:r w:rsidRPr="00BC3406">
        <w:rPr>
          <w:rStyle w:val="StyleUnderline"/>
        </w:rPr>
        <w:t xml:space="preserve"> the </w:t>
      </w:r>
      <w:r w:rsidRPr="0079163D">
        <w:rPr>
          <w:rStyle w:val="StyleUnderline"/>
          <w:highlight w:val="yellow"/>
        </w:rPr>
        <w:t>eurozone and</w:t>
      </w:r>
      <w:r w:rsidRPr="00BC3406">
        <w:rPr>
          <w:rStyle w:val="StyleUnderline"/>
        </w:rPr>
        <w:t xml:space="preserve"> the </w:t>
      </w:r>
      <w:r w:rsidRPr="0079163D">
        <w:rPr>
          <w:rStyle w:val="StyleUnderline"/>
          <w:highlight w:val="yellow"/>
        </w:rPr>
        <w:t>non-euro</w:t>
      </w:r>
      <w:r w:rsidRPr="00BC3406">
        <w:rPr>
          <w:rStyle w:val="StyleUnderline"/>
        </w:rPr>
        <w:t xml:space="preserve"> countries</w:t>
      </w:r>
      <w:r w:rsidRPr="00BC3406">
        <w:rPr>
          <w:sz w:val="16"/>
        </w:rPr>
        <w:t xml:space="preserve">, and as Britain exits the Union, that imbalance </w:t>
      </w:r>
      <w:r w:rsidRPr="0079163D">
        <w:rPr>
          <w:rStyle w:val="StyleUnderline"/>
          <w:highlight w:val="yellow"/>
        </w:rPr>
        <w:t>will accelerate</w:t>
      </w:r>
      <w:r w:rsidRPr="00BC3406">
        <w:rPr>
          <w:sz w:val="16"/>
        </w:rPr>
        <w:t xml:space="preserve"> the process of </w:t>
      </w:r>
      <w:r w:rsidRPr="00BC3406">
        <w:rPr>
          <w:rStyle w:val="StyleUnderline"/>
        </w:rPr>
        <w:t xml:space="preserve">Europe’s </w:t>
      </w:r>
      <w:r w:rsidRPr="0079163D">
        <w:rPr>
          <w:rStyle w:val="Emphasis"/>
          <w:highlight w:val="yellow"/>
        </w:rPr>
        <w:t>bifurcation</w:t>
      </w:r>
      <w:r w:rsidRPr="00BC3406">
        <w:rPr>
          <w:sz w:val="16"/>
        </w:rPr>
        <w:t>.</w:t>
      </w:r>
    </w:p>
    <w:p w14:paraId="68B7B935" w14:textId="77777777" w:rsidR="00EA3E1A" w:rsidRPr="00BC3406" w:rsidRDefault="00EA3E1A" w:rsidP="00EA3E1A">
      <w:pPr>
        <w:rPr>
          <w:sz w:val="16"/>
        </w:rPr>
      </w:pPr>
      <w:r w:rsidRPr="00BC3406">
        <w:rPr>
          <w:sz w:val="16"/>
        </w:rPr>
        <w:t xml:space="preserve">As </w:t>
      </w:r>
      <w:r w:rsidRPr="00BC3406">
        <w:rPr>
          <w:rStyle w:val="StyleUnderline"/>
        </w:rPr>
        <w:t xml:space="preserve">the </w:t>
      </w:r>
      <w:r w:rsidRPr="0079163D">
        <w:rPr>
          <w:rStyle w:val="Emphasis"/>
          <w:highlight w:val="yellow"/>
        </w:rPr>
        <w:t>essential</w:t>
      </w:r>
      <w:r w:rsidRPr="00BC3406">
        <w:rPr>
          <w:rStyle w:val="StyleUnderline"/>
        </w:rPr>
        <w:t xml:space="preserve"> political </w:t>
      </w:r>
      <w:r w:rsidRPr="0079163D">
        <w:rPr>
          <w:rStyle w:val="StyleUnderline"/>
          <w:highlight w:val="yellow"/>
        </w:rPr>
        <w:t>linkages</w:t>
      </w:r>
      <w:r w:rsidRPr="00BC3406">
        <w:rPr>
          <w:rStyle w:val="StyleUnderline"/>
        </w:rPr>
        <w:t xml:space="preserve"> that anchor</w:t>
      </w:r>
      <w:r w:rsidRPr="00BC3406">
        <w:rPr>
          <w:sz w:val="16"/>
        </w:rPr>
        <w:t xml:space="preserve"> the </w:t>
      </w:r>
      <w:r w:rsidRPr="00BC3406">
        <w:rPr>
          <w:rStyle w:val="StyleUnderline"/>
        </w:rPr>
        <w:t>Europe</w:t>
      </w:r>
      <w:r w:rsidRPr="00BC3406">
        <w:rPr>
          <w:sz w:val="16"/>
        </w:rPr>
        <w:t xml:space="preserve">an project </w:t>
      </w:r>
      <w:r w:rsidRPr="00BC3406">
        <w:rPr>
          <w:rStyle w:val="StyleUnderline"/>
        </w:rPr>
        <w:t xml:space="preserve">continue to </w:t>
      </w:r>
      <w:r w:rsidRPr="0079163D">
        <w:rPr>
          <w:rStyle w:val="Emphasis"/>
          <w:highlight w:val="yellow"/>
        </w:rPr>
        <w:t>fray</w:t>
      </w:r>
      <w:r w:rsidRPr="00BC3406">
        <w:rPr>
          <w:rStyle w:val="StyleUnderline"/>
        </w:rPr>
        <w:t>, the quasi-federalist design</w:t>
      </w:r>
      <w:r w:rsidRPr="00BC3406">
        <w:rPr>
          <w:sz w:val="16"/>
        </w:rPr>
        <w:t xml:space="preserve"> articulated in the Lisbon Treaty </w:t>
      </w:r>
      <w:r w:rsidRPr="00BC3406">
        <w:rPr>
          <w:rStyle w:val="StyleUnderline"/>
        </w:rPr>
        <w:t>is increasingly out of sync with</w:t>
      </w:r>
      <w:r w:rsidRPr="00BC3406">
        <w:rPr>
          <w:sz w:val="16"/>
        </w:rPr>
        <w:t xml:space="preserve"> Europe’s </w:t>
      </w:r>
      <w:r w:rsidRPr="00BC3406">
        <w:rPr>
          <w:rStyle w:val="StyleUnderline"/>
        </w:rPr>
        <w:t>political realities</w:t>
      </w:r>
      <w:r w:rsidRPr="00BC3406">
        <w:rPr>
          <w:sz w:val="16"/>
        </w:rPr>
        <w:t xml:space="preserve">. More important, </w:t>
      </w:r>
      <w:r w:rsidRPr="0079163D">
        <w:rPr>
          <w:rStyle w:val="StyleUnderline"/>
          <w:highlight w:val="yellow"/>
        </w:rPr>
        <w:t xml:space="preserve">it’s </w:t>
      </w:r>
      <w:r w:rsidRPr="0079163D">
        <w:rPr>
          <w:rStyle w:val="Emphasis"/>
          <w:highlight w:val="yellow"/>
        </w:rPr>
        <w:t>increasingly irrelevant</w:t>
      </w:r>
      <w:r w:rsidRPr="00BC3406">
        <w:rPr>
          <w:rStyle w:val="StyleUnderline"/>
        </w:rPr>
        <w:t xml:space="preserve"> to the rapidly changing security environment in and around the Continent. Europe has </w:t>
      </w:r>
      <w:r w:rsidRPr="0079163D">
        <w:rPr>
          <w:rStyle w:val="Emphasis"/>
          <w:highlight w:val="yellow"/>
        </w:rPr>
        <w:t>yet to</w:t>
      </w:r>
      <w:r w:rsidRPr="00BC3406">
        <w:rPr>
          <w:rStyle w:val="Emphasis"/>
        </w:rPr>
        <w:t xml:space="preserve"> fully </w:t>
      </w:r>
      <w:r w:rsidRPr="0079163D">
        <w:rPr>
          <w:rStyle w:val="Emphasis"/>
          <w:highlight w:val="yellow"/>
        </w:rPr>
        <w:t>recover</w:t>
      </w:r>
      <w:r w:rsidRPr="0079163D">
        <w:rPr>
          <w:rStyle w:val="StyleUnderline"/>
          <w:highlight w:val="yellow"/>
        </w:rPr>
        <w:t xml:space="preserve"> from</w:t>
      </w:r>
      <w:r w:rsidRPr="00BC3406">
        <w:rPr>
          <w:sz w:val="16"/>
        </w:rPr>
        <w:t xml:space="preserve"> two shocks that have shaken it over the last ten-plus years. The first was </w:t>
      </w:r>
      <w:r w:rsidRPr="00BC3406">
        <w:rPr>
          <w:rStyle w:val="StyleUnderline"/>
        </w:rPr>
        <w:t>the 20</w:t>
      </w:r>
      <w:r w:rsidRPr="0079163D">
        <w:rPr>
          <w:rStyle w:val="Emphasis"/>
          <w:highlight w:val="yellow"/>
        </w:rPr>
        <w:t>08</w:t>
      </w:r>
      <w:r w:rsidRPr="00BC3406">
        <w:rPr>
          <w:rStyle w:val="StyleUnderline"/>
        </w:rPr>
        <w:t xml:space="preserve"> economic </w:t>
      </w:r>
      <w:r w:rsidRPr="0079163D">
        <w:rPr>
          <w:rStyle w:val="StyleUnderline"/>
          <w:highlight w:val="yellow"/>
        </w:rPr>
        <w:t>crisis</w:t>
      </w:r>
      <w:r w:rsidRPr="00BC3406">
        <w:rPr>
          <w:sz w:val="16"/>
        </w:rPr>
        <w:t xml:space="preserve">, which exposed the eurozone’s fundamentally flawed construct: that of a centralized monetary policy paired with fiscal decisions left to individual governments. The second was </w:t>
      </w:r>
      <w:r w:rsidRPr="00BC3406">
        <w:rPr>
          <w:rStyle w:val="StyleUnderline"/>
        </w:rPr>
        <w:t xml:space="preserve">the </w:t>
      </w:r>
      <w:r w:rsidRPr="0079163D">
        <w:rPr>
          <w:rStyle w:val="StyleUnderline"/>
          <w:highlight w:val="yellow"/>
        </w:rPr>
        <w:t>mishandling</w:t>
      </w:r>
      <w:r w:rsidRPr="00BC3406">
        <w:rPr>
          <w:sz w:val="16"/>
        </w:rPr>
        <w:t xml:space="preserve"> of the surge of </w:t>
      </w:r>
      <w:r w:rsidRPr="0079163D">
        <w:rPr>
          <w:rStyle w:val="StyleUnderline"/>
          <w:highlight w:val="yellow"/>
        </w:rPr>
        <w:t>immigration</w:t>
      </w:r>
      <w:r w:rsidRPr="00BC3406">
        <w:rPr>
          <w:sz w:val="16"/>
        </w:rPr>
        <w:t xml:space="preserve"> from the Middle East and North Africa </w:t>
      </w:r>
      <w:r w:rsidRPr="00BC3406">
        <w:rPr>
          <w:rStyle w:val="StyleUnderline"/>
        </w:rPr>
        <w:t>in 2015-2016, which fractured the neoliberal political consensus</w:t>
      </w:r>
      <w:r w:rsidRPr="00BC3406">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6B492841" w14:textId="77777777" w:rsidR="00EA3E1A" w:rsidRPr="00BC3406" w:rsidRDefault="00EA3E1A" w:rsidP="00EA3E1A">
      <w:pPr>
        <w:rPr>
          <w:sz w:val="16"/>
        </w:rPr>
      </w:pPr>
      <w:r w:rsidRPr="0079163D">
        <w:rPr>
          <w:rStyle w:val="StyleUnderline"/>
          <w:highlight w:val="yellow"/>
        </w:rPr>
        <w:t>To aggravate</w:t>
      </w:r>
      <w:r w:rsidRPr="00BC3406">
        <w:rPr>
          <w:rStyle w:val="StyleUnderline"/>
        </w:rPr>
        <w:t xml:space="preserve"> matters, Europe is </w:t>
      </w:r>
      <w:r w:rsidRPr="0079163D">
        <w:rPr>
          <w:rStyle w:val="Emphasis"/>
          <w:highlight w:val="yellow"/>
        </w:rPr>
        <w:t>heading for turbulent</w:t>
      </w:r>
      <w:r w:rsidRPr="00BC3406">
        <w:rPr>
          <w:rStyle w:val="Emphasis"/>
        </w:rPr>
        <w:t xml:space="preserve"> economic </w:t>
      </w:r>
      <w:r w:rsidRPr="0079163D">
        <w:rPr>
          <w:rStyle w:val="Emphasis"/>
          <w:highlight w:val="yellow"/>
        </w:rPr>
        <w:t>times</w:t>
      </w:r>
      <w:r w:rsidRPr="0079163D">
        <w:rPr>
          <w:rStyle w:val="StyleUnderline"/>
          <w:highlight w:val="yellow"/>
        </w:rPr>
        <w:t xml:space="preserve"> that will fuel</w:t>
      </w:r>
      <w:r w:rsidRPr="00BC3406">
        <w:rPr>
          <w:rStyle w:val="StyleUnderline"/>
        </w:rPr>
        <w:t xml:space="preserve"> </w:t>
      </w:r>
      <w:r w:rsidRPr="00BC3406">
        <w:rPr>
          <w:rStyle w:val="Emphasis"/>
        </w:rPr>
        <w:t xml:space="preserve">political </w:t>
      </w:r>
      <w:r w:rsidRPr="0079163D">
        <w:rPr>
          <w:rStyle w:val="Emphasis"/>
          <w:highlight w:val="yellow"/>
        </w:rPr>
        <w:t>instability</w:t>
      </w:r>
      <w:r w:rsidRPr="00BC3406">
        <w:rPr>
          <w:rStyle w:val="StyleUnderline"/>
        </w:rPr>
        <w:t xml:space="preserve"> and </w:t>
      </w:r>
      <w:r w:rsidRPr="00BC3406">
        <w:rPr>
          <w:rStyle w:val="Emphasis"/>
        </w:rPr>
        <w:t>public discontent</w:t>
      </w:r>
      <w:r w:rsidRPr="00BC3406">
        <w:rPr>
          <w:sz w:val="16"/>
        </w:rPr>
        <w:t xml:space="preserve">. The yellow vests protesting in France are not an isolated phenomenon. Their actions express a deepening and widespread dissatisfaction over stagnating economies. </w:t>
      </w:r>
      <w:r w:rsidRPr="0079163D">
        <w:rPr>
          <w:rStyle w:val="StyleUnderline"/>
          <w:highlight w:val="yellow"/>
        </w:rPr>
        <w:t>That</w:t>
      </w:r>
      <w:r w:rsidRPr="00BC3406">
        <w:rPr>
          <w:sz w:val="16"/>
        </w:rPr>
        <w:t xml:space="preserve"> discontent has </w:t>
      </w:r>
      <w:r w:rsidRPr="00BC3406">
        <w:rPr>
          <w:rStyle w:val="StyleUnderline"/>
        </w:rPr>
        <w:t xml:space="preserve">already </w:t>
      </w:r>
      <w:r w:rsidRPr="0079163D">
        <w:rPr>
          <w:rStyle w:val="StyleUnderline"/>
          <w:highlight w:val="yellow"/>
        </w:rPr>
        <w:t>transformed</w:t>
      </w:r>
      <w:r w:rsidRPr="00BC3406">
        <w:rPr>
          <w:rStyle w:val="StyleUnderline"/>
        </w:rPr>
        <w:t xml:space="preserve"> the electoral map of </w:t>
      </w:r>
      <w:r w:rsidRPr="0079163D">
        <w:rPr>
          <w:rStyle w:val="StyleUnderline"/>
          <w:highlight w:val="yellow"/>
        </w:rPr>
        <w:t>Italy</w:t>
      </w:r>
      <w:r w:rsidRPr="00BC3406">
        <w:rPr>
          <w:rStyle w:val="StyleUnderline"/>
        </w:rPr>
        <w:t>, and it is reshaping political landscapes across Europe</w:t>
      </w:r>
      <w:r w:rsidRPr="00BC3406">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709A2512" w14:textId="77777777" w:rsidR="00EA3E1A" w:rsidRDefault="00EA3E1A" w:rsidP="00EA3E1A">
      <w:pPr>
        <w:rPr>
          <w:sz w:val="16"/>
        </w:rPr>
      </w:pPr>
      <w:r w:rsidRPr="00BC3406">
        <w:rPr>
          <w:sz w:val="16"/>
        </w:rPr>
        <w:t xml:space="preserve">But it is external security which presents a truly intractable problem for Europe. This is because </w:t>
      </w:r>
      <w:r w:rsidRPr="00BC3406">
        <w:rPr>
          <w:rStyle w:val="StyleUnderline"/>
        </w:rPr>
        <w:t xml:space="preserve">the </w:t>
      </w:r>
      <w:r w:rsidRPr="0079163D">
        <w:rPr>
          <w:rStyle w:val="Emphasis"/>
          <w:highlight w:val="yellow"/>
        </w:rPr>
        <w:t>E</w:t>
      </w:r>
      <w:r w:rsidRPr="00BC3406">
        <w:rPr>
          <w:sz w:val="16"/>
        </w:rPr>
        <w:t xml:space="preserve">uropean </w:t>
      </w:r>
      <w:r w:rsidRPr="0079163D">
        <w:rPr>
          <w:rStyle w:val="Emphasis"/>
          <w:highlight w:val="yellow"/>
        </w:rPr>
        <w:t>U</w:t>
      </w:r>
      <w:r w:rsidRPr="00BC3406">
        <w:rPr>
          <w:sz w:val="16"/>
        </w:rPr>
        <w:t xml:space="preserve">nion </w:t>
      </w:r>
      <w:r w:rsidRPr="0079163D">
        <w:rPr>
          <w:rStyle w:val="StyleUnderline"/>
          <w:highlight w:val="yellow"/>
        </w:rPr>
        <w:t>is not</w:t>
      </w:r>
      <w:r w:rsidRPr="00BC3406">
        <w:rPr>
          <w:rStyle w:val="StyleUnderline"/>
        </w:rPr>
        <w:t xml:space="preserve"> structured to become </w:t>
      </w:r>
      <w:r w:rsidRPr="0079163D">
        <w:rPr>
          <w:rStyle w:val="StyleUnderline"/>
          <w:highlight w:val="yellow"/>
        </w:rPr>
        <w:t>a serious</w:t>
      </w:r>
      <w:r w:rsidRPr="00BC3406">
        <w:rPr>
          <w:rStyle w:val="StyleUnderline"/>
        </w:rPr>
        <w:t xml:space="preserve"> military </w:t>
      </w:r>
      <w:r w:rsidRPr="0079163D">
        <w:rPr>
          <w:rStyle w:val="StyleUnderline"/>
          <w:highlight w:val="yellow"/>
        </w:rPr>
        <w:t>actor, and</w:t>
      </w:r>
      <w:r w:rsidRPr="00BC3406">
        <w:rPr>
          <w:rStyle w:val="StyleUnderline"/>
        </w:rPr>
        <w:t xml:space="preserve"> it probably </w:t>
      </w:r>
      <w:r w:rsidRPr="0079163D">
        <w:rPr>
          <w:rStyle w:val="Emphasis"/>
          <w:highlight w:val="yellow"/>
        </w:rPr>
        <w:t>never will be</w:t>
      </w:r>
      <w:r w:rsidRPr="00BC3406">
        <w:rPr>
          <w:sz w:val="16"/>
        </w:rPr>
        <w:t xml:space="preserve">. Thus far </w:t>
      </w:r>
      <w:r w:rsidRPr="00BC3406">
        <w:rPr>
          <w:rStyle w:val="StyleUnderline"/>
        </w:rPr>
        <w:t>Europe has proved unable to come to grips with the depth of the challenge that a revisionist Russia and surging China pose to its future</w:t>
      </w:r>
      <w:r w:rsidRPr="00BC3406">
        <w:rPr>
          <w:sz w:val="16"/>
        </w:rPr>
        <w:t xml:space="preserve">. Sure, leaders debate a “European Army” or an “Army of Europeans.” They have launched initiatives such as PESCO, CARD, and EDF that are meant to allow EU member-states to jointly plan, develop, and invest in shared military capability projects, </w:t>
      </w:r>
      <w:proofErr w:type="gramStart"/>
      <w:r w:rsidRPr="00BC3406">
        <w:rPr>
          <w:sz w:val="16"/>
        </w:rPr>
        <w:t>so as to</w:t>
      </w:r>
      <w:proofErr w:type="gramEnd"/>
      <w:r w:rsidRPr="00BC3406">
        <w:rPr>
          <w:sz w:val="16"/>
        </w:rPr>
        <w:t xml:space="preserve"> enhance the readiness of their forces. There has even been talk of building a “European aircraft carrier.” But </w:t>
      </w:r>
      <w:r w:rsidRPr="0079163D">
        <w:rPr>
          <w:rStyle w:val="Emphasis"/>
          <w:highlight w:val="yellow"/>
        </w:rPr>
        <w:t>no amount of</w:t>
      </w:r>
      <w:r w:rsidRPr="00BC3406">
        <w:rPr>
          <w:rStyle w:val="Emphasis"/>
        </w:rPr>
        <w:t xml:space="preserve"> institutional </w:t>
      </w:r>
      <w:r w:rsidRPr="0079163D">
        <w:rPr>
          <w:rStyle w:val="Emphasis"/>
          <w:highlight w:val="yellow"/>
        </w:rPr>
        <w:t>tinkering</w:t>
      </w:r>
      <w:r w:rsidRPr="0079163D">
        <w:rPr>
          <w:rStyle w:val="StyleUnderline"/>
          <w:highlight w:val="yellow"/>
        </w:rPr>
        <w:t xml:space="preserve"> can address</w:t>
      </w:r>
      <w:r w:rsidRPr="00BC3406">
        <w:rPr>
          <w:rStyle w:val="StyleUnderline"/>
        </w:rPr>
        <w:t xml:space="preserve"> the </w:t>
      </w:r>
      <w:r w:rsidRPr="0079163D">
        <w:rPr>
          <w:rStyle w:val="StyleUnderline"/>
          <w:highlight w:val="yellow"/>
        </w:rPr>
        <w:t>fundamental reality that</w:t>
      </w:r>
      <w:r w:rsidRPr="00BC3406">
        <w:rPr>
          <w:rStyle w:val="StyleUnderline"/>
        </w:rPr>
        <w:t xml:space="preserve"> the </w:t>
      </w:r>
      <w:r w:rsidRPr="00BC3406">
        <w:rPr>
          <w:rStyle w:val="Emphasis"/>
        </w:rPr>
        <w:t>E</w:t>
      </w:r>
      <w:r w:rsidRPr="00BC3406">
        <w:rPr>
          <w:sz w:val="16"/>
        </w:rPr>
        <w:t xml:space="preserve">uropean </w:t>
      </w:r>
      <w:r w:rsidRPr="00BC3406">
        <w:rPr>
          <w:rStyle w:val="Emphasis"/>
        </w:rPr>
        <w:t>U</w:t>
      </w:r>
      <w:r w:rsidRPr="00BC3406">
        <w:rPr>
          <w:sz w:val="16"/>
        </w:rPr>
        <w:t xml:space="preserve">nion </w:t>
      </w:r>
      <w:r w:rsidRPr="00BC3406">
        <w:rPr>
          <w:rStyle w:val="StyleUnderline"/>
        </w:rPr>
        <w:t xml:space="preserve">rests on </w:t>
      </w:r>
      <w:r w:rsidRPr="0079163D">
        <w:rPr>
          <w:rStyle w:val="Emphasis"/>
          <w:highlight w:val="yellow"/>
        </w:rPr>
        <w:t>pooled sovereignty</w:t>
      </w:r>
      <w:r w:rsidRPr="00BC3406">
        <w:rPr>
          <w:rStyle w:val="StyleUnderline"/>
        </w:rPr>
        <w:t xml:space="preserve">. This structure by design </w:t>
      </w:r>
      <w:r w:rsidRPr="0079163D">
        <w:rPr>
          <w:rStyle w:val="StyleUnderline"/>
          <w:highlight w:val="yellow"/>
        </w:rPr>
        <w:t>makes it</w:t>
      </w:r>
      <w:r w:rsidRPr="00BC3406">
        <w:rPr>
          <w:rStyle w:val="StyleUnderline"/>
        </w:rPr>
        <w:t xml:space="preserve"> </w:t>
      </w:r>
      <w:r w:rsidRPr="00BC3406">
        <w:rPr>
          <w:rStyle w:val="Emphasis"/>
        </w:rPr>
        <w:t xml:space="preserve">all but </w:t>
      </w:r>
      <w:r w:rsidRPr="0079163D">
        <w:rPr>
          <w:rStyle w:val="Emphasis"/>
          <w:highlight w:val="yellow"/>
        </w:rPr>
        <w:t>impossible to generate consensus</w:t>
      </w:r>
      <w:r w:rsidRPr="00BC3406">
        <w:rPr>
          <w:rStyle w:val="StyleUnderline"/>
        </w:rPr>
        <w:t xml:space="preserve"> about the Continent’s defense, beyond </w:t>
      </w:r>
      <w:r w:rsidRPr="00BC3406">
        <w:rPr>
          <w:rStyle w:val="StyleUnderline"/>
        </w:rPr>
        <w:lastRenderedPageBreak/>
        <w:t>regional security considerations</w:t>
      </w:r>
      <w:r w:rsidRPr="00BC3406">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6C5DAB70" w14:textId="77777777" w:rsidR="00EA3E1A" w:rsidRDefault="00EA3E1A" w:rsidP="00EA3E1A">
      <w:pPr>
        <w:pStyle w:val="Heading4"/>
      </w:pPr>
      <w:r>
        <w:t xml:space="preserve">12. 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086CBDD" w14:textId="77777777" w:rsidR="00EA3E1A" w:rsidRDefault="00EA3E1A" w:rsidP="00EA3E1A">
      <w:r>
        <w:t>&lt;&lt;&lt;FOR REFERENCE&gt;&gt;&gt;</w:t>
      </w:r>
    </w:p>
    <w:p w14:paraId="2E47D7F2" w14:textId="77777777" w:rsidR="00EA3E1A" w:rsidRPr="0079163D" w:rsidRDefault="00EA3E1A" w:rsidP="00EA3E1A">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0BBA7015" w14:textId="77777777" w:rsidR="00EA3E1A" w:rsidRPr="0079163D" w:rsidRDefault="00EA3E1A" w:rsidP="00EA3E1A">
      <w:pPr>
        <w:rPr>
          <w:sz w:val="16"/>
        </w:rPr>
      </w:pPr>
    </w:p>
    <w:p w14:paraId="0A6A96D2" w14:textId="77777777" w:rsidR="00EA3E1A" w:rsidRPr="00EA3E1A" w:rsidRDefault="00EA3E1A" w:rsidP="00EA3E1A">
      <w:pPr>
        <w:pStyle w:val="Heading2"/>
      </w:pPr>
      <w:r w:rsidRPr="00EA3E1A">
        <w:lastRenderedPageBreak/>
        <w:t>Capital Flight DA</w:t>
      </w:r>
    </w:p>
    <w:p w14:paraId="3628AAD1" w14:textId="77777777" w:rsidR="00EA3E1A" w:rsidRDefault="00EA3E1A" w:rsidP="00EA3E1A">
      <w:pPr>
        <w:pStyle w:val="Heading3"/>
      </w:pPr>
      <w:r w:rsidRPr="0079163D">
        <w:lastRenderedPageBreak/>
        <w:t>DA</w:t>
      </w:r>
    </w:p>
    <w:p w14:paraId="512DD410" w14:textId="77777777" w:rsidR="00EA3E1A" w:rsidRDefault="00EA3E1A" w:rsidP="00EA3E1A">
      <w:pPr>
        <w:pStyle w:val="Heading4"/>
      </w:pPr>
      <w:r>
        <w:t xml:space="preserve">1. FDI is </w:t>
      </w:r>
      <w:r w:rsidRPr="006F19B6">
        <w:rPr>
          <w:u w:val="single"/>
        </w:rPr>
        <w:t>low</w:t>
      </w:r>
      <w:r>
        <w:t xml:space="preserve">, globally. </w:t>
      </w:r>
    </w:p>
    <w:p w14:paraId="662D563B" w14:textId="77777777" w:rsidR="00EA3E1A" w:rsidRPr="006F19B6" w:rsidRDefault="00EA3E1A" w:rsidP="00EA3E1A">
      <w:r w:rsidRPr="006F19B6">
        <w:rPr>
          <w:rStyle w:val="Style13ptBold"/>
        </w:rPr>
        <w:t>UNCTAD 10-31</w:t>
      </w:r>
      <w:r>
        <w:t>, United Nations Trade and Development, 10-31-2025, "Global foreign investment falls 3% in first half of 2025, hitting industry and infrastructure," https://unctad.org/news/global-foreign-investment-falls-3-first-half-2025-hitting-industry-and-infrastructure</w:t>
      </w:r>
    </w:p>
    <w:p w14:paraId="74520F44" w14:textId="77777777" w:rsidR="00EA3E1A" w:rsidRPr="006F19B6" w:rsidRDefault="00EA3E1A" w:rsidP="00EA3E1A">
      <w:pPr>
        <w:rPr>
          <w:sz w:val="16"/>
        </w:rPr>
      </w:pPr>
      <w:r w:rsidRPr="006F19B6">
        <w:rPr>
          <w:rStyle w:val="StyleUnderline"/>
          <w:highlight w:val="yellow"/>
        </w:rPr>
        <w:t>Global</w:t>
      </w:r>
      <w:r w:rsidRPr="006F19B6">
        <w:rPr>
          <w:sz w:val="16"/>
        </w:rPr>
        <w:t xml:space="preserve"> foreign direct investment (</w:t>
      </w:r>
      <w:r w:rsidRPr="006F19B6">
        <w:rPr>
          <w:rStyle w:val="StyleUnderline"/>
          <w:highlight w:val="yellow"/>
        </w:rPr>
        <w:t>FDI</w:t>
      </w:r>
      <w:r w:rsidRPr="006F19B6">
        <w:rPr>
          <w:sz w:val="16"/>
          <w:highlight w:val="yellow"/>
        </w:rPr>
        <w:t xml:space="preserve">) </w:t>
      </w:r>
      <w:r w:rsidRPr="006F19B6">
        <w:rPr>
          <w:rStyle w:val="StyleUnderline"/>
          <w:highlight w:val="yellow"/>
        </w:rPr>
        <w:t>fell 3%</w:t>
      </w:r>
      <w:r w:rsidRPr="006F19B6">
        <w:rPr>
          <w:sz w:val="16"/>
        </w:rPr>
        <w:t xml:space="preserve"> in the first half of 2025, </w:t>
      </w:r>
      <w:r w:rsidRPr="006F19B6">
        <w:rPr>
          <w:rStyle w:val="StyleUnderline"/>
        </w:rPr>
        <w:t>extending</w:t>
      </w:r>
      <w:r w:rsidRPr="006F19B6">
        <w:rPr>
          <w:sz w:val="16"/>
        </w:rPr>
        <w:t xml:space="preserve"> a </w:t>
      </w:r>
      <w:r w:rsidRPr="006F19B6">
        <w:rPr>
          <w:rStyle w:val="Emphasis"/>
          <w:highlight w:val="yellow"/>
        </w:rPr>
        <w:t>two-year slump</w:t>
      </w:r>
      <w:r w:rsidRPr="006F19B6">
        <w:rPr>
          <w:sz w:val="16"/>
        </w:rPr>
        <w:t xml:space="preserve"> as </w:t>
      </w:r>
      <w:r w:rsidRPr="006F19B6">
        <w:rPr>
          <w:rStyle w:val="StyleUnderline"/>
          <w:highlight w:val="yellow"/>
        </w:rPr>
        <w:t>trade tensions</w:t>
      </w:r>
      <w:r w:rsidRPr="006F19B6">
        <w:rPr>
          <w:sz w:val="16"/>
          <w:highlight w:val="yellow"/>
        </w:rPr>
        <w:t xml:space="preserve">, </w:t>
      </w:r>
      <w:r w:rsidRPr="006F19B6">
        <w:rPr>
          <w:rStyle w:val="StyleUnderline"/>
          <w:highlight w:val="yellow"/>
        </w:rPr>
        <w:t>high</w:t>
      </w:r>
      <w:r w:rsidRPr="006F19B6">
        <w:rPr>
          <w:rStyle w:val="StyleUnderline"/>
        </w:rPr>
        <w:t xml:space="preserve"> interest </w:t>
      </w:r>
      <w:r w:rsidRPr="006F19B6">
        <w:rPr>
          <w:rStyle w:val="StyleUnderline"/>
          <w:highlight w:val="yellow"/>
        </w:rPr>
        <w:t>rates</w:t>
      </w:r>
      <w:r w:rsidRPr="006F19B6">
        <w:rPr>
          <w:sz w:val="16"/>
        </w:rPr>
        <w:t xml:space="preserve"> and </w:t>
      </w:r>
      <w:r w:rsidRPr="006F19B6">
        <w:rPr>
          <w:rStyle w:val="StyleUnderline"/>
          <w:highlight w:val="yellow"/>
        </w:rPr>
        <w:t>geopolitical</w:t>
      </w:r>
      <w:r w:rsidRPr="006F19B6">
        <w:rPr>
          <w:sz w:val="16"/>
        </w:rPr>
        <w:t xml:space="preserve"> </w:t>
      </w:r>
      <w:r w:rsidRPr="006F19B6">
        <w:rPr>
          <w:rStyle w:val="Emphasis"/>
          <w:highlight w:val="yellow"/>
        </w:rPr>
        <w:t>uncertainty</w:t>
      </w:r>
      <w:r w:rsidRPr="006F19B6">
        <w:rPr>
          <w:sz w:val="16"/>
        </w:rPr>
        <w:t xml:space="preserve"> </w:t>
      </w:r>
      <w:r w:rsidRPr="006F19B6">
        <w:rPr>
          <w:rStyle w:val="StyleUnderline"/>
        </w:rPr>
        <w:t>kept</w:t>
      </w:r>
      <w:r w:rsidRPr="006F19B6">
        <w:rPr>
          <w:sz w:val="16"/>
        </w:rPr>
        <w:t xml:space="preserve"> </w:t>
      </w:r>
      <w:r w:rsidRPr="006F19B6">
        <w:rPr>
          <w:rStyle w:val="StyleUnderline"/>
          <w:highlight w:val="yellow"/>
        </w:rPr>
        <w:t>investors</w:t>
      </w:r>
      <w:r w:rsidRPr="006F19B6">
        <w:rPr>
          <w:sz w:val="16"/>
          <w:highlight w:val="yellow"/>
        </w:rPr>
        <w:t xml:space="preserve"> </w:t>
      </w:r>
      <w:r w:rsidRPr="006F19B6">
        <w:rPr>
          <w:rStyle w:val="Emphasis"/>
          <w:highlight w:val="yellow"/>
        </w:rPr>
        <w:t>cautious</w:t>
      </w:r>
      <w:r w:rsidRPr="006F19B6">
        <w:rPr>
          <w:sz w:val="16"/>
        </w:rPr>
        <w:t>, UN Trade and Development (UNCTAD) said in its latest Global Investment Trends Monitor.</w:t>
      </w:r>
    </w:p>
    <w:p w14:paraId="0B208AE2" w14:textId="77777777" w:rsidR="00EA3E1A" w:rsidRPr="006F19B6" w:rsidRDefault="00EA3E1A" w:rsidP="00EA3E1A">
      <w:pPr>
        <w:rPr>
          <w:sz w:val="16"/>
        </w:rPr>
      </w:pPr>
      <w:r w:rsidRPr="006F19B6">
        <w:rPr>
          <w:sz w:val="16"/>
        </w:rPr>
        <w:t xml:space="preserve">The drop was driven by developed economies, where </w:t>
      </w:r>
      <w:r w:rsidRPr="006F19B6">
        <w:rPr>
          <w:rStyle w:val="StyleUnderline"/>
        </w:rPr>
        <w:t>cross-border</w:t>
      </w:r>
      <w:r w:rsidRPr="006F19B6">
        <w:rPr>
          <w:sz w:val="16"/>
        </w:rPr>
        <w:t xml:space="preserve"> mergers and acquisitions (</w:t>
      </w:r>
      <w:r w:rsidRPr="006F19B6">
        <w:rPr>
          <w:rStyle w:val="StyleUnderline"/>
        </w:rPr>
        <w:t>M&amp;As</w:t>
      </w:r>
      <w:r w:rsidRPr="006F19B6">
        <w:rPr>
          <w:sz w:val="16"/>
        </w:rPr>
        <w:t xml:space="preserve">) – which normally make up a large share of their FDI – </w:t>
      </w:r>
      <w:r w:rsidRPr="006F19B6">
        <w:rPr>
          <w:rStyle w:val="StyleUnderline"/>
        </w:rPr>
        <w:t>fell 18%</w:t>
      </w:r>
      <w:r w:rsidRPr="006F19B6">
        <w:rPr>
          <w:sz w:val="16"/>
        </w:rPr>
        <w:t xml:space="preserve"> to $173 billion.</w:t>
      </w:r>
    </w:p>
    <w:p w14:paraId="7A7CB838" w14:textId="77777777" w:rsidR="00EA3E1A" w:rsidRPr="006F19B6" w:rsidRDefault="00EA3E1A" w:rsidP="00EA3E1A">
      <w:pPr>
        <w:rPr>
          <w:sz w:val="16"/>
        </w:rPr>
      </w:pPr>
      <w:r w:rsidRPr="006F19B6">
        <w:rPr>
          <w:sz w:val="16"/>
        </w:rPr>
        <w:t>Developing economies fared better overall, with flows remaining flat. But trends diverged by region. Inflows rose 12% in Latin America and the Caribbean and 7% in developing countries in Asia but fell 42% in Africa.</w:t>
      </w:r>
    </w:p>
    <w:p w14:paraId="1DB43E6C" w14:textId="77777777" w:rsidR="00EA3E1A" w:rsidRPr="006F19B6" w:rsidRDefault="00EA3E1A" w:rsidP="00EA3E1A">
      <w:pPr>
        <w:rPr>
          <w:sz w:val="16"/>
        </w:rPr>
      </w:pPr>
      <w:r w:rsidRPr="006F19B6">
        <w:rPr>
          <w:rStyle w:val="StyleUnderline"/>
          <w:highlight w:val="yellow"/>
        </w:rPr>
        <w:t>Infrastructure</w:t>
      </w:r>
      <w:r w:rsidRPr="006F19B6">
        <w:rPr>
          <w:sz w:val="16"/>
        </w:rPr>
        <w:t xml:space="preserve"> and </w:t>
      </w:r>
      <w:r w:rsidRPr="006F19B6">
        <w:rPr>
          <w:rStyle w:val="StyleUnderline"/>
          <w:highlight w:val="yellow"/>
        </w:rPr>
        <w:t>manufacturing</w:t>
      </w:r>
      <w:r w:rsidRPr="006F19B6">
        <w:rPr>
          <w:sz w:val="16"/>
          <w:highlight w:val="yellow"/>
        </w:rPr>
        <w:t xml:space="preserve"> </w:t>
      </w:r>
      <w:r w:rsidRPr="006F19B6">
        <w:rPr>
          <w:rStyle w:val="Emphasis"/>
          <w:highlight w:val="yellow"/>
        </w:rPr>
        <w:t>take a hit</w:t>
      </w:r>
    </w:p>
    <w:p w14:paraId="26CB754D" w14:textId="77777777" w:rsidR="00EA3E1A" w:rsidRPr="006F19B6" w:rsidRDefault="00EA3E1A" w:rsidP="00EA3E1A">
      <w:pPr>
        <w:rPr>
          <w:sz w:val="16"/>
        </w:rPr>
      </w:pPr>
      <w:r w:rsidRPr="006F19B6">
        <w:rPr>
          <w:sz w:val="16"/>
        </w:rPr>
        <w:t>High borrowing costs and economic uncertainty continued to squeeze investment in industry and infrastructure in the first half of 2025.</w:t>
      </w:r>
    </w:p>
    <w:p w14:paraId="665FCA0F" w14:textId="77777777" w:rsidR="00EA3E1A" w:rsidRPr="006F19B6" w:rsidRDefault="00EA3E1A" w:rsidP="00EA3E1A">
      <w:pPr>
        <w:rPr>
          <w:sz w:val="16"/>
        </w:rPr>
      </w:pPr>
      <w:r w:rsidRPr="006F19B6">
        <w:rPr>
          <w:sz w:val="16"/>
        </w:rPr>
        <w:t xml:space="preserve">Announcements of </w:t>
      </w:r>
      <w:r w:rsidRPr="006F19B6">
        <w:rPr>
          <w:rStyle w:val="StyleUnderline"/>
          <w:highlight w:val="yellow"/>
        </w:rPr>
        <w:t>greenfield projects</w:t>
      </w:r>
      <w:r w:rsidRPr="006F19B6">
        <w:rPr>
          <w:sz w:val="16"/>
        </w:rPr>
        <w:t xml:space="preserve"> – when firms build new operations abroad – </w:t>
      </w:r>
      <w:r w:rsidRPr="006F19B6">
        <w:rPr>
          <w:rStyle w:val="StyleUnderline"/>
          <w:highlight w:val="yellow"/>
        </w:rPr>
        <w:t>fell</w:t>
      </w:r>
      <w:r w:rsidRPr="006F19B6">
        <w:rPr>
          <w:sz w:val="16"/>
          <w:highlight w:val="yellow"/>
        </w:rPr>
        <w:t xml:space="preserve"> </w:t>
      </w:r>
      <w:r w:rsidRPr="006F19B6">
        <w:rPr>
          <w:rStyle w:val="Emphasis"/>
          <w:highlight w:val="yellow"/>
        </w:rPr>
        <w:t>17%</w:t>
      </w:r>
      <w:r w:rsidRPr="006F19B6">
        <w:rPr>
          <w:sz w:val="16"/>
        </w:rPr>
        <w:t xml:space="preserve"> in number, driven by a </w:t>
      </w:r>
      <w:r w:rsidRPr="006F19B6">
        <w:rPr>
          <w:rStyle w:val="StyleUnderline"/>
          <w:highlight w:val="yellow"/>
        </w:rPr>
        <w:t>29% decline in</w:t>
      </w:r>
      <w:r w:rsidRPr="006F19B6">
        <w:rPr>
          <w:sz w:val="16"/>
        </w:rPr>
        <w:t xml:space="preserve"> </w:t>
      </w:r>
      <w:r w:rsidRPr="006F19B6">
        <w:rPr>
          <w:rStyle w:val="StyleUnderline"/>
        </w:rPr>
        <w:t>supply-chain-intensive</w:t>
      </w:r>
      <w:r w:rsidRPr="006F19B6">
        <w:rPr>
          <w:sz w:val="16"/>
        </w:rPr>
        <w:t xml:space="preserve"> </w:t>
      </w:r>
      <w:r w:rsidRPr="006F19B6">
        <w:rPr>
          <w:rStyle w:val="Emphasis"/>
          <w:highlight w:val="yellow"/>
        </w:rPr>
        <w:t>manufacturing</w:t>
      </w:r>
      <w:r w:rsidRPr="006F19B6">
        <w:rPr>
          <w:sz w:val="16"/>
        </w:rPr>
        <w:t xml:space="preserve"> such as textiles, electronics and automotives, amid tariff uncertainty.</w:t>
      </w:r>
    </w:p>
    <w:p w14:paraId="03D79F68" w14:textId="77777777" w:rsidR="00EA3E1A" w:rsidRPr="006F19B6" w:rsidRDefault="00EA3E1A" w:rsidP="00EA3E1A">
      <w:pPr>
        <w:rPr>
          <w:sz w:val="16"/>
        </w:rPr>
      </w:pPr>
      <w:r w:rsidRPr="006F19B6">
        <w:rPr>
          <w:rStyle w:val="StyleUnderline"/>
        </w:rPr>
        <w:t>International project finance</w:t>
      </w:r>
      <w:r w:rsidRPr="006F19B6">
        <w:rPr>
          <w:sz w:val="16"/>
        </w:rPr>
        <w:t xml:space="preserve"> – critical for infrastructure development – </w:t>
      </w:r>
      <w:r w:rsidRPr="006F19B6">
        <w:rPr>
          <w:rStyle w:val="StyleUnderline"/>
        </w:rPr>
        <w:t xml:space="preserve">also </w:t>
      </w:r>
      <w:r w:rsidRPr="006F19B6">
        <w:rPr>
          <w:rStyle w:val="Emphasis"/>
        </w:rPr>
        <w:t>declined</w:t>
      </w:r>
      <w:r w:rsidRPr="006F19B6">
        <w:rPr>
          <w:sz w:val="16"/>
        </w:rPr>
        <w:t>, with deal numbers down 11% and value 8%.</w:t>
      </w:r>
    </w:p>
    <w:p w14:paraId="020B1939" w14:textId="77777777" w:rsidR="00EA3E1A" w:rsidRPr="0079163D" w:rsidRDefault="00EA3E1A" w:rsidP="00EA3E1A">
      <w:pPr>
        <w:rPr>
          <w:sz w:val="16"/>
        </w:rPr>
      </w:pPr>
      <w:r w:rsidRPr="006F19B6">
        <w:rPr>
          <w:noProof/>
          <w:sz w:val="16"/>
        </w:rPr>
        <w:drawing>
          <wp:inline distT="0" distB="0" distL="0" distR="0" wp14:anchorId="362F1F8F" wp14:editId="48DA73B6">
            <wp:extent cx="3398982" cy="2920926"/>
            <wp:effectExtent l="0" t="0" r="0" b="0"/>
            <wp:docPr id="137738035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0353" name="Picture 1" descr="A graph of a graph&#10;&#10;AI-generated content may be incorrect."/>
                    <pic:cNvPicPr/>
                  </pic:nvPicPr>
                  <pic:blipFill>
                    <a:blip r:embed="rId8"/>
                    <a:stretch>
                      <a:fillRect/>
                    </a:stretch>
                  </pic:blipFill>
                  <pic:spPr>
                    <a:xfrm>
                      <a:off x="0" y="0"/>
                      <a:ext cx="3427356" cy="2945310"/>
                    </a:xfrm>
                    <a:prstGeom prst="rect">
                      <a:avLst/>
                    </a:prstGeom>
                  </pic:spPr>
                </pic:pic>
              </a:graphicData>
            </a:graphic>
          </wp:inline>
        </w:drawing>
      </w:r>
    </w:p>
    <w:p w14:paraId="7ED35B46" w14:textId="77777777" w:rsidR="00EA3E1A" w:rsidRPr="0021187A" w:rsidRDefault="00EA3E1A" w:rsidP="00EA3E1A">
      <w:pPr>
        <w:pStyle w:val="Heading4"/>
      </w:pPr>
      <w:r>
        <w:rPr>
          <w:u w:val="single"/>
        </w:rPr>
        <w:t xml:space="preserve">2. </w:t>
      </w:r>
      <w:r w:rsidRPr="0021187A">
        <w:rPr>
          <w:u w:val="single"/>
        </w:rPr>
        <w:t>No link</w:t>
      </w:r>
      <w:r>
        <w:t xml:space="preserve"> and </w:t>
      </w:r>
      <w:r w:rsidRPr="0021187A">
        <w:rPr>
          <w:u w:val="single"/>
        </w:rPr>
        <w:t>turn</w:t>
      </w:r>
      <w:r>
        <w:t xml:space="preserve">. Unions create </w:t>
      </w:r>
      <w:r w:rsidRPr="0021187A">
        <w:rPr>
          <w:u w:val="single"/>
        </w:rPr>
        <w:t>incentives</w:t>
      </w:r>
      <w:r>
        <w:t xml:space="preserve"> for </w:t>
      </w:r>
      <w:r w:rsidRPr="0021187A">
        <w:rPr>
          <w:u w:val="single"/>
        </w:rPr>
        <w:t>undertaking</w:t>
      </w:r>
      <w:r>
        <w:t xml:space="preserve"> FDI. </w:t>
      </w:r>
    </w:p>
    <w:p w14:paraId="0D6175C9" w14:textId="77777777" w:rsidR="00EA3E1A" w:rsidRPr="00357378" w:rsidRDefault="00EA3E1A" w:rsidP="00EA3E1A">
      <w:r>
        <w:t xml:space="preserve">Jiyun </w:t>
      </w:r>
      <w:r w:rsidRPr="00357378">
        <w:rPr>
          <w:rStyle w:val="Style13ptBold"/>
        </w:rPr>
        <w:t>Cao &amp;</w:t>
      </w:r>
      <w:r>
        <w:t xml:space="preserve"> Arijit </w:t>
      </w:r>
      <w:r w:rsidRPr="00357378">
        <w:rPr>
          <w:rStyle w:val="Style13ptBold"/>
        </w:rPr>
        <w:t>Mukherjee 18</w:t>
      </w:r>
      <w:r>
        <w:t>, Affiliate of The School of Economics, Nankai University, Tianjin, China and the Collaborative Innovation Center for China Economy, Tianjin, China, Mukherjee is an affiliate of the University of Nottingham, Nottingham, United Kingdom. November 2018, "Foreign direct investment, unionised labour markets and welfare," https://www.sciencedirect.com/science/article/pii/S105905601730878X</w:t>
      </w:r>
    </w:p>
    <w:p w14:paraId="6EF052E5" w14:textId="77777777" w:rsidR="00EA3E1A" w:rsidRPr="0021187A" w:rsidRDefault="00EA3E1A" w:rsidP="00EA3E1A">
      <w:pPr>
        <w:rPr>
          <w:sz w:val="16"/>
        </w:rPr>
      </w:pPr>
      <w:r w:rsidRPr="0021187A">
        <w:rPr>
          <w:sz w:val="16"/>
        </w:rPr>
        <w:lastRenderedPageBreak/>
        <w:t>4. Conclusion</w:t>
      </w:r>
    </w:p>
    <w:p w14:paraId="14A901D9" w14:textId="77777777" w:rsidR="00EA3E1A" w:rsidRPr="0021187A" w:rsidRDefault="00EA3E1A" w:rsidP="00EA3E1A">
      <w:pPr>
        <w:rPr>
          <w:sz w:val="16"/>
        </w:rPr>
      </w:pPr>
      <w:r w:rsidRPr="0021187A">
        <w:rPr>
          <w:sz w:val="16"/>
        </w:rPr>
        <w:t xml:space="preserve">The </w:t>
      </w:r>
      <w:r w:rsidRPr="00357378">
        <w:rPr>
          <w:rStyle w:val="Emphasis"/>
        </w:rPr>
        <w:t>existing</w:t>
      </w:r>
      <w:r w:rsidRPr="0021187A">
        <w:rPr>
          <w:sz w:val="16"/>
        </w:rPr>
        <w:t xml:space="preserve"> </w:t>
      </w:r>
      <w:r w:rsidRPr="00357378">
        <w:rPr>
          <w:rStyle w:val="StyleUnderline"/>
        </w:rPr>
        <w:t>theoretical literature showed</w:t>
      </w:r>
      <w:r w:rsidRPr="0021187A">
        <w:rPr>
          <w:sz w:val="16"/>
        </w:rPr>
        <w:t xml:space="preserve"> that the factors such as </w:t>
      </w:r>
      <w:r w:rsidRPr="00357378">
        <w:rPr>
          <w:rStyle w:val="StyleUnderline"/>
        </w:rPr>
        <w:t>trade cost saving</w:t>
      </w:r>
      <w:r w:rsidRPr="0021187A">
        <w:rPr>
          <w:sz w:val="16"/>
        </w:rPr>
        <w:t xml:space="preserve">, </w:t>
      </w:r>
      <w:r w:rsidRPr="00357378">
        <w:rPr>
          <w:rStyle w:val="StyleUnderline"/>
        </w:rPr>
        <w:t>lower cost of production</w:t>
      </w:r>
      <w:r w:rsidRPr="0021187A">
        <w:rPr>
          <w:sz w:val="16"/>
        </w:rPr>
        <w:t xml:space="preserve">, </w:t>
      </w:r>
      <w:r w:rsidRPr="00357378">
        <w:rPr>
          <w:rStyle w:val="StyleUnderline"/>
        </w:rPr>
        <w:t>information asymmetry</w:t>
      </w:r>
      <w:r w:rsidRPr="0021187A">
        <w:rPr>
          <w:sz w:val="16"/>
        </w:rPr>
        <w:t xml:space="preserve">, exchange rate uncertainty and </w:t>
      </w:r>
      <w:r w:rsidRPr="00357378">
        <w:rPr>
          <w:rStyle w:val="StyleUnderline"/>
        </w:rPr>
        <w:t>environmental regulation</w:t>
      </w:r>
      <w:r w:rsidRPr="0021187A">
        <w:rPr>
          <w:sz w:val="16"/>
        </w:rPr>
        <w:t xml:space="preserve"> </w:t>
      </w:r>
      <w:r w:rsidRPr="00357378">
        <w:rPr>
          <w:rStyle w:val="StyleUnderline"/>
        </w:rPr>
        <w:t>create</w:t>
      </w:r>
      <w:r w:rsidRPr="0021187A">
        <w:rPr>
          <w:sz w:val="16"/>
        </w:rPr>
        <w:t xml:space="preserve"> the </w:t>
      </w:r>
      <w:r w:rsidRPr="00357378">
        <w:rPr>
          <w:rStyle w:val="StyleUnderline"/>
        </w:rPr>
        <w:t>rationale for</w:t>
      </w:r>
      <w:r w:rsidRPr="0021187A">
        <w:rPr>
          <w:sz w:val="16"/>
        </w:rPr>
        <w:t xml:space="preserve"> undertaking </w:t>
      </w:r>
      <w:r w:rsidRPr="00357378">
        <w:rPr>
          <w:rStyle w:val="Emphasis"/>
        </w:rPr>
        <w:t>FDI</w:t>
      </w:r>
      <w:r w:rsidRPr="0021187A">
        <w:rPr>
          <w:sz w:val="16"/>
        </w:rPr>
        <w:t xml:space="preserve">. However, the </w:t>
      </w:r>
      <w:r w:rsidRPr="00357378">
        <w:rPr>
          <w:rStyle w:val="StyleUnderline"/>
        </w:rPr>
        <w:t>effects of</w:t>
      </w:r>
      <w:r w:rsidRPr="0021187A">
        <w:rPr>
          <w:sz w:val="16"/>
        </w:rPr>
        <w:t xml:space="preserve"> the </w:t>
      </w:r>
      <w:r w:rsidRPr="00357378">
        <w:rPr>
          <w:rStyle w:val="Emphasis"/>
        </w:rPr>
        <w:t xml:space="preserve">labour market </w:t>
      </w:r>
      <w:r w:rsidRPr="0021187A">
        <w:rPr>
          <w:sz w:val="16"/>
        </w:rPr>
        <w:t xml:space="preserve">are underexplored. While the empirical evidence on the </w:t>
      </w:r>
      <w:r w:rsidRPr="00357378">
        <w:rPr>
          <w:rStyle w:val="StyleUnderline"/>
        </w:rPr>
        <w:t>relationship between</w:t>
      </w:r>
      <w:r w:rsidRPr="0021187A">
        <w:rPr>
          <w:sz w:val="16"/>
        </w:rPr>
        <w:t xml:space="preserve"> labour </w:t>
      </w:r>
      <w:r w:rsidRPr="00357378">
        <w:rPr>
          <w:rStyle w:val="Emphasis"/>
        </w:rPr>
        <w:t>union</w:t>
      </w:r>
      <w:r w:rsidRPr="0021187A">
        <w:rPr>
          <w:sz w:val="16"/>
        </w:rPr>
        <w:t xml:space="preserve"> </w:t>
      </w:r>
      <w:r w:rsidRPr="00357378">
        <w:rPr>
          <w:rStyle w:val="StyleUnderline"/>
        </w:rPr>
        <w:t>and</w:t>
      </w:r>
      <w:r w:rsidRPr="0021187A">
        <w:rPr>
          <w:sz w:val="16"/>
        </w:rPr>
        <w:t xml:space="preserve"> </w:t>
      </w:r>
      <w:r w:rsidRPr="00357378">
        <w:rPr>
          <w:rStyle w:val="Emphasis"/>
        </w:rPr>
        <w:t>FDI</w:t>
      </w:r>
      <w:r w:rsidRPr="0021187A">
        <w:rPr>
          <w:sz w:val="16"/>
        </w:rPr>
        <w:t xml:space="preserve"> is </w:t>
      </w:r>
      <w:r w:rsidRPr="00357378">
        <w:rPr>
          <w:rStyle w:val="StyleUnderline"/>
        </w:rPr>
        <w:t>mixed</w:t>
      </w:r>
      <w:r w:rsidRPr="0021187A">
        <w:rPr>
          <w:sz w:val="16"/>
        </w:rPr>
        <w:t xml:space="preserve">, the theoretical literature mainly explains that the presence of labour union reduces the incentive for FDI. We provide an explanation for the </w:t>
      </w:r>
      <w:r w:rsidRPr="0021187A">
        <w:rPr>
          <w:rStyle w:val="Emphasis"/>
          <w:highlight w:val="yellow"/>
        </w:rPr>
        <w:t>positive</w:t>
      </w:r>
      <w:r w:rsidRPr="0021187A">
        <w:rPr>
          <w:sz w:val="16"/>
          <w:highlight w:val="yellow"/>
        </w:rPr>
        <w:t xml:space="preserve"> </w:t>
      </w:r>
      <w:r w:rsidRPr="0021187A">
        <w:rPr>
          <w:rStyle w:val="Emphasis"/>
          <w:highlight w:val="yellow"/>
        </w:rPr>
        <w:t>relationship</w:t>
      </w:r>
      <w:r w:rsidRPr="0021187A">
        <w:rPr>
          <w:sz w:val="16"/>
          <w:highlight w:val="yellow"/>
        </w:rPr>
        <w:t xml:space="preserve"> </w:t>
      </w:r>
      <w:r w:rsidRPr="0021187A">
        <w:rPr>
          <w:rStyle w:val="StyleUnderline"/>
          <w:highlight w:val="yellow"/>
        </w:rPr>
        <w:t>between</w:t>
      </w:r>
      <w:r w:rsidRPr="00357378">
        <w:rPr>
          <w:rStyle w:val="StyleUnderline"/>
        </w:rPr>
        <w:t xml:space="preserve"> labour </w:t>
      </w:r>
      <w:r w:rsidRPr="0021187A">
        <w:rPr>
          <w:rStyle w:val="StyleUnderline"/>
          <w:highlight w:val="yellow"/>
        </w:rPr>
        <w:t>union and</w:t>
      </w:r>
      <w:r w:rsidRPr="0021187A">
        <w:rPr>
          <w:sz w:val="16"/>
          <w:highlight w:val="yellow"/>
        </w:rPr>
        <w:t xml:space="preserve"> </w:t>
      </w:r>
      <w:r w:rsidRPr="0021187A">
        <w:rPr>
          <w:rStyle w:val="Emphasis"/>
          <w:highlight w:val="yellow"/>
        </w:rPr>
        <w:t>FDI</w:t>
      </w:r>
      <w:r w:rsidRPr="0021187A">
        <w:rPr>
          <w:sz w:val="16"/>
        </w:rPr>
        <w:t>, thus providing a new rationale for undertaking FDI.</w:t>
      </w:r>
    </w:p>
    <w:p w14:paraId="32B88F77" w14:textId="77777777" w:rsidR="00EA3E1A" w:rsidRPr="0021187A" w:rsidRDefault="00EA3E1A" w:rsidP="00EA3E1A">
      <w:pPr>
        <w:rPr>
          <w:sz w:val="16"/>
        </w:rPr>
      </w:pPr>
      <w:r w:rsidRPr="0021187A">
        <w:rPr>
          <w:sz w:val="16"/>
        </w:rPr>
        <w:t xml:space="preserve">We show that the </w:t>
      </w:r>
      <w:r w:rsidRPr="0021187A">
        <w:rPr>
          <w:rStyle w:val="Emphasis"/>
          <w:highlight w:val="yellow"/>
        </w:rPr>
        <w:t>raising</w:t>
      </w:r>
      <w:r w:rsidRPr="0021187A">
        <w:rPr>
          <w:sz w:val="16"/>
        </w:rPr>
        <w:t xml:space="preserve"> </w:t>
      </w:r>
      <w:r w:rsidRPr="00357378">
        <w:rPr>
          <w:rStyle w:val="StyleUnderline"/>
        </w:rPr>
        <w:t xml:space="preserve">rival's </w:t>
      </w:r>
      <w:r w:rsidRPr="0021187A">
        <w:rPr>
          <w:rStyle w:val="StyleUnderline"/>
          <w:highlight w:val="yellow"/>
        </w:rPr>
        <w:t>cost motive</w:t>
      </w:r>
      <w:r w:rsidRPr="0021187A">
        <w:rPr>
          <w:sz w:val="16"/>
        </w:rPr>
        <w:t xml:space="preserve"> may </w:t>
      </w:r>
      <w:r w:rsidRPr="0021187A">
        <w:rPr>
          <w:rStyle w:val="StyleUnderline"/>
          <w:highlight w:val="yellow"/>
        </w:rPr>
        <w:t>create</w:t>
      </w:r>
      <w:r w:rsidRPr="0021187A">
        <w:rPr>
          <w:sz w:val="16"/>
        </w:rPr>
        <w:t xml:space="preserve"> the </w:t>
      </w:r>
      <w:r w:rsidRPr="0021187A">
        <w:rPr>
          <w:rStyle w:val="Emphasis"/>
          <w:highlight w:val="yellow"/>
        </w:rPr>
        <w:t>incentive</w:t>
      </w:r>
      <w:r w:rsidRPr="0021187A">
        <w:rPr>
          <w:sz w:val="16"/>
          <w:highlight w:val="yellow"/>
        </w:rPr>
        <w:t xml:space="preserve"> </w:t>
      </w:r>
      <w:r w:rsidRPr="0021187A">
        <w:rPr>
          <w:rStyle w:val="StyleUnderline"/>
          <w:highlight w:val="yellow"/>
        </w:rPr>
        <w:t>for FDI</w:t>
      </w:r>
      <w:r w:rsidRPr="0021187A">
        <w:rPr>
          <w:sz w:val="16"/>
        </w:rPr>
        <w:t xml:space="preserve"> in </w:t>
      </w:r>
      <w:r w:rsidRPr="0021187A">
        <w:rPr>
          <w:rStyle w:val="StyleUnderline"/>
          <w:highlight w:val="yellow"/>
        </w:rPr>
        <w:t>industries with</w:t>
      </w:r>
      <w:r w:rsidRPr="0021187A">
        <w:rPr>
          <w:sz w:val="16"/>
          <w:highlight w:val="yellow"/>
        </w:rPr>
        <w:t xml:space="preserve"> </w:t>
      </w:r>
      <w:r w:rsidRPr="0021187A">
        <w:rPr>
          <w:rStyle w:val="Emphasis"/>
          <w:highlight w:val="yellow"/>
        </w:rPr>
        <w:t>unionised</w:t>
      </w:r>
      <w:r w:rsidRPr="0021187A">
        <w:rPr>
          <w:sz w:val="16"/>
        </w:rPr>
        <w:t xml:space="preserve"> </w:t>
      </w:r>
      <w:r w:rsidRPr="00357378">
        <w:rPr>
          <w:rStyle w:val="StyleUnderline"/>
        </w:rPr>
        <w:t xml:space="preserve">labour </w:t>
      </w:r>
      <w:r w:rsidRPr="0021187A">
        <w:rPr>
          <w:rStyle w:val="StyleUnderline"/>
          <w:highlight w:val="yellow"/>
        </w:rPr>
        <w:t>markets</w:t>
      </w:r>
      <w:r w:rsidRPr="0021187A">
        <w:rPr>
          <w:sz w:val="16"/>
        </w:rPr>
        <w:t xml:space="preserve">. </w:t>
      </w:r>
      <w:r w:rsidRPr="00357378">
        <w:rPr>
          <w:rStyle w:val="StyleUnderline"/>
        </w:rPr>
        <w:t>If</w:t>
      </w:r>
      <w:r w:rsidRPr="0021187A">
        <w:rPr>
          <w:sz w:val="16"/>
        </w:rPr>
        <w:t xml:space="preserve"> the labour </w:t>
      </w:r>
      <w:r w:rsidRPr="00357378">
        <w:rPr>
          <w:rStyle w:val="StyleUnderline"/>
        </w:rPr>
        <w:t>markets are unionised,</w:t>
      </w:r>
      <w:r w:rsidRPr="0021187A">
        <w:rPr>
          <w:sz w:val="16"/>
        </w:rPr>
        <w:t xml:space="preserve"> a multinational </w:t>
      </w:r>
      <w:r w:rsidRPr="00357378">
        <w:rPr>
          <w:rStyle w:val="StyleUnderline"/>
        </w:rPr>
        <w:t>firm</w:t>
      </w:r>
      <w:r w:rsidRPr="0021187A">
        <w:rPr>
          <w:sz w:val="16"/>
        </w:rPr>
        <w:t xml:space="preserve"> may </w:t>
      </w:r>
      <w:r w:rsidRPr="0021187A">
        <w:rPr>
          <w:rStyle w:val="StyleUnderline"/>
          <w:highlight w:val="yellow"/>
        </w:rPr>
        <w:t>prefer</w:t>
      </w:r>
      <w:r w:rsidRPr="0021187A">
        <w:rPr>
          <w:sz w:val="16"/>
          <w:highlight w:val="yellow"/>
        </w:rPr>
        <w:t xml:space="preserve"> </w:t>
      </w:r>
      <w:r w:rsidRPr="0021187A">
        <w:rPr>
          <w:rStyle w:val="Emphasis"/>
          <w:highlight w:val="yellow"/>
        </w:rPr>
        <w:t>FDI</w:t>
      </w:r>
      <w:r w:rsidRPr="0021187A">
        <w:rPr>
          <w:sz w:val="16"/>
        </w:rPr>
        <w:t xml:space="preserve"> </w:t>
      </w:r>
      <w:r w:rsidRPr="00357378">
        <w:rPr>
          <w:rStyle w:val="StyleUnderline"/>
        </w:rPr>
        <w:t>to export</w:t>
      </w:r>
      <w:r w:rsidRPr="0021187A">
        <w:rPr>
          <w:sz w:val="16"/>
        </w:rPr>
        <w:t xml:space="preserve"> </w:t>
      </w:r>
      <w:r w:rsidRPr="0021187A">
        <w:rPr>
          <w:rStyle w:val="StyleUnderline"/>
          <w:highlight w:val="yellow"/>
        </w:rPr>
        <w:t>if</w:t>
      </w:r>
      <w:r w:rsidRPr="0021187A">
        <w:rPr>
          <w:sz w:val="16"/>
        </w:rPr>
        <w:t xml:space="preserve"> the foreign multinational </w:t>
      </w:r>
      <w:r w:rsidRPr="00357378">
        <w:rPr>
          <w:rStyle w:val="StyleUnderline"/>
        </w:rPr>
        <w:t>firm is</w:t>
      </w:r>
      <w:r w:rsidRPr="0021187A">
        <w:rPr>
          <w:sz w:val="16"/>
        </w:rPr>
        <w:t xml:space="preserve"> sufficiently </w:t>
      </w:r>
      <w:r w:rsidRPr="0021187A">
        <w:rPr>
          <w:rStyle w:val="Emphasis"/>
          <w:highlight w:val="yellow"/>
        </w:rPr>
        <w:t>technologically superior</w:t>
      </w:r>
      <w:r w:rsidRPr="0021187A">
        <w:rPr>
          <w:sz w:val="16"/>
        </w:rPr>
        <w:t xml:space="preserve"> to that of its domestic counterpart.</w:t>
      </w:r>
    </w:p>
    <w:p w14:paraId="6D649375" w14:textId="77777777" w:rsidR="00EA3E1A" w:rsidRPr="0021187A" w:rsidRDefault="00EA3E1A" w:rsidP="00EA3E1A">
      <w:pPr>
        <w:rPr>
          <w:sz w:val="16"/>
        </w:rPr>
      </w:pPr>
      <w:r w:rsidRPr="0021187A">
        <w:rPr>
          <w:sz w:val="16"/>
        </w:rPr>
        <w:t xml:space="preserve">Our analysis also provides striking implications on the consumer and social welfare. FDI (compared to export) reduces the consumer surplus and foreign welfare, and it reduces domestic welfare if the multinational firm is sufficiently technologically superior to the domestic firm. FDI also makes the domestic firm and the foreign labour union </w:t>
      </w:r>
      <w:proofErr w:type="gramStart"/>
      <w:r w:rsidRPr="0021187A">
        <w:rPr>
          <w:sz w:val="16"/>
        </w:rPr>
        <w:t>worse off</w:t>
      </w:r>
      <w:proofErr w:type="gramEnd"/>
      <w:r w:rsidRPr="0021187A">
        <w:rPr>
          <w:sz w:val="16"/>
        </w:rPr>
        <w:t xml:space="preserve"> but it makes the domestic labour union better off compared to export.</w:t>
      </w:r>
    </w:p>
    <w:p w14:paraId="4679D76E" w14:textId="77777777" w:rsidR="00EA3E1A" w:rsidRPr="0021187A" w:rsidRDefault="00EA3E1A" w:rsidP="00EA3E1A">
      <w:pPr>
        <w:rPr>
          <w:sz w:val="16"/>
        </w:rPr>
      </w:pPr>
      <w:r w:rsidRPr="0021187A">
        <w:rPr>
          <w:sz w:val="16"/>
        </w:rPr>
        <w:t xml:space="preserve">We further show that an </w:t>
      </w:r>
      <w:r w:rsidRPr="0021187A">
        <w:rPr>
          <w:rStyle w:val="StyleUnderline"/>
          <w:highlight w:val="yellow"/>
        </w:rPr>
        <w:t>industry-wide</w:t>
      </w:r>
      <w:r w:rsidRPr="0021187A">
        <w:rPr>
          <w:sz w:val="16"/>
        </w:rPr>
        <w:t xml:space="preserve"> domestic </w:t>
      </w:r>
      <w:r w:rsidRPr="0021187A">
        <w:rPr>
          <w:rStyle w:val="Emphasis"/>
        </w:rPr>
        <w:t xml:space="preserve">labour </w:t>
      </w:r>
      <w:r w:rsidRPr="0021187A">
        <w:rPr>
          <w:rStyle w:val="Emphasis"/>
          <w:highlight w:val="yellow"/>
        </w:rPr>
        <w:t>union</w:t>
      </w:r>
      <w:r w:rsidRPr="0021187A">
        <w:rPr>
          <w:sz w:val="16"/>
          <w:highlight w:val="yellow"/>
        </w:rPr>
        <w:t xml:space="preserve"> </w:t>
      </w:r>
      <w:r w:rsidRPr="0021187A">
        <w:rPr>
          <w:rStyle w:val="StyleUnderline"/>
          <w:highlight w:val="yellow"/>
        </w:rPr>
        <w:t>charging</w:t>
      </w:r>
      <w:r w:rsidRPr="0021187A">
        <w:rPr>
          <w:rStyle w:val="StyleUnderline"/>
        </w:rPr>
        <w:t xml:space="preserve"> a </w:t>
      </w:r>
      <w:r w:rsidRPr="0021187A">
        <w:rPr>
          <w:rStyle w:val="Emphasis"/>
          <w:highlight w:val="yellow"/>
        </w:rPr>
        <w:t>uniform wage</w:t>
      </w:r>
      <w:r w:rsidRPr="0021187A">
        <w:rPr>
          <w:sz w:val="16"/>
        </w:rPr>
        <w:t xml:space="preserve"> may </w:t>
      </w:r>
      <w:r w:rsidRPr="0021187A">
        <w:rPr>
          <w:rStyle w:val="StyleUnderline"/>
          <w:highlight w:val="yellow"/>
        </w:rPr>
        <w:t>create</w:t>
      </w:r>
      <w:r w:rsidRPr="0021187A">
        <w:rPr>
          <w:sz w:val="16"/>
        </w:rPr>
        <w:t xml:space="preserve"> </w:t>
      </w:r>
      <w:r w:rsidRPr="0021187A">
        <w:rPr>
          <w:rStyle w:val="Emphasis"/>
        </w:rPr>
        <w:t>higher</w:t>
      </w:r>
      <w:r w:rsidRPr="0021187A">
        <w:rPr>
          <w:sz w:val="16"/>
        </w:rPr>
        <w:t xml:space="preserve"> </w:t>
      </w:r>
      <w:r w:rsidRPr="0021187A">
        <w:rPr>
          <w:rStyle w:val="StyleUnderline"/>
          <w:highlight w:val="yellow"/>
        </w:rPr>
        <w:t xml:space="preserve">incentive for </w:t>
      </w:r>
      <w:r w:rsidRPr="0021187A">
        <w:rPr>
          <w:rStyle w:val="Emphasis"/>
          <w:highlight w:val="yellow"/>
        </w:rPr>
        <w:t>FDI</w:t>
      </w:r>
      <w:r w:rsidRPr="0021187A">
        <w:rPr>
          <w:sz w:val="16"/>
        </w:rPr>
        <w:t xml:space="preserve"> and higher domestic welfare compared to both the industry-wide domestic labour union charging discriminatory wages and firm-specific domestic labour unions.</w:t>
      </w:r>
    </w:p>
    <w:p w14:paraId="4B4A6E67" w14:textId="77777777" w:rsidR="00EA3E1A" w:rsidRDefault="00EA3E1A" w:rsidP="00EA3E1A">
      <w:pPr>
        <w:rPr>
          <w:sz w:val="16"/>
        </w:rPr>
      </w:pPr>
      <w:r w:rsidRPr="0021187A">
        <w:rPr>
          <w:sz w:val="16"/>
        </w:rPr>
        <w:t xml:space="preserve">In this paper, </w:t>
      </w:r>
      <w:r w:rsidRPr="0021187A">
        <w:rPr>
          <w:rStyle w:val="StyleUnderline"/>
        </w:rPr>
        <w:t>we consider</w:t>
      </w:r>
      <w:r w:rsidRPr="0021187A">
        <w:rPr>
          <w:sz w:val="16"/>
        </w:rPr>
        <w:t xml:space="preserve"> </w:t>
      </w:r>
      <w:r w:rsidRPr="0021187A">
        <w:rPr>
          <w:rStyle w:val="Emphasis"/>
        </w:rPr>
        <w:t>green-field FDI</w:t>
      </w:r>
      <w:r w:rsidRPr="0021187A">
        <w:rPr>
          <w:sz w:val="16"/>
        </w:rPr>
        <w:t xml:space="preserve"> and </w:t>
      </w:r>
      <w:r w:rsidRPr="0021187A">
        <w:rPr>
          <w:rStyle w:val="StyleUnderline"/>
        </w:rPr>
        <w:t>show</w:t>
      </w:r>
      <w:r w:rsidRPr="0021187A">
        <w:rPr>
          <w:sz w:val="16"/>
        </w:rPr>
        <w:t xml:space="preserve"> the </w:t>
      </w:r>
      <w:r w:rsidRPr="0021187A">
        <w:rPr>
          <w:rStyle w:val="StyleUnderline"/>
        </w:rPr>
        <w:t xml:space="preserve">effects of labour </w:t>
      </w:r>
      <w:r w:rsidRPr="0021187A">
        <w:rPr>
          <w:rStyle w:val="StyleUnderline"/>
          <w:highlight w:val="yellow"/>
        </w:rPr>
        <w:t>unions</w:t>
      </w:r>
      <w:r w:rsidRPr="0021187A">
        <w:rPr>
          <w:rStyle w:val="StyleUnderline"/>
        </w:rPr>
        <w:t xml:space="preserve"> on</w:t>
      </w:r>
      <w:r w:rsidRPr="0021187A">
        <w:rPr>
          <w:sz w:val="16"/>
        </w:rPr>
        <w:t xml:space="preserve"> the </w:t>
      </w:r>
      <w:r w:rsidRPr="0021187A">
        <w:rPr>
          <w:rStyle w:val="Emphasis"/>
          <w:highlight w:val="yellow"/>
        </w:rPr>
        <w:t>incentive</w:t>
      </w:r>
      <w:r w:rsidRPr="0021187A">
        <w:rPr>
          <w:sz w:val="16"/>
        </w:rPr>
        <w:t xml:space="preserve"> </w:t>
      </w:r>
      <w:r w:rsidRPr="0021187A">
        <w:rPr>
          <w:rStyle w:val="StyleUnderline"/>
        </w:rPr>
        <w:t>for</w:t>
      </w:r>
      <w:r w:rsidRPr="0021187A">
        <w:rPr>
          <w:sz w:val="16"/>
        </w:rPr>
        <w:t xml:space="preserve"> </w:t>
      </w:r>
      <w:r w:rsidRPr="0021187A">
        <w:rPr>
          <w:rStyle w:val="Emphasis"/>
          <w:highlight w:val="yellow"/>
        </w:rPr>
        <w:t>FDI</w:t>
      </w:r>
      <w:r w:rsidRPr="0021187A">
        <w:rPr>
          <w:sz w:val="16"/>
        </w:rPr>
        <w:t xml:space="preserve">. There is a literature showing the effects of other types of foreign direct investments, such as cross-border mergers and joint ventures, on wages and employments (Lommerud, Straume, &amp; Sørgard, 2006, 2005 </w:t>
      </w:r>
      <w:proofErr w:type="gramStart"/>
      <w:r w:rsidRPr="0021187A">
        <w:rPr>
          <w:sz w:val="16"/>
        </w:rPr>
        <w:t>and;</w:t>
      </w:r>
      <w:proofErr w:type="gramEnd"/>
      <w:r w:rsidRPr="0021187A">
        <w:rPr>
          <w:sz w:val="16"/>
        </w:rPr>
        <w:t xml:space="preserve"> Belderbos &amp; Zou, 2007; Clougherty, Gugler, Sørgard, &amp; Szücs, 2014). A natural extension of this paper will be to consider the effects of labour unions in the presence of different types of foreign direct investment, such as green-field investment and cross-border mergers.</w:t>
      </w:r>
    </w:p>
    <w:p w14:paraId="017A3E49" w14:textId="77777777" w:rsidR="00EA3E1A" w:rsidRDefault="00EA3E1A" w:rsidP="00EA3E1A">
      <w:pPr>
        <w:pStyle w:val="Heading4"/>
      </w:pPr>
      <w:r>
        <w:t xml:space="preserve">3. Collapse </w:t>
      </w:r>
      <w:r w:rsidRPr="005A6295">
        <w:rPr>
          <w:u w:val="single"/>
        </w:rPr>
        <w:t>inevitable</w:t>
      </w:r>
      <w:r>
        <w:t xml:space="preserve">. </w:t>
      </w:r>
    </w:p>
    <w:p w14:paraId="49B43A54" w14:textId="77777777" w:rsidR="00EA3E1A" w:rsidRDefault="00EA3E1A" w:rsidP="00EA3E1A">
      <w:r>
        <w:t xml:space="preserve">Han </w:t>
      </w:r>
      <w:r w:rsidRPr="005A6295">
        <w:rPr>
          <w:rStyle w:val="Style13ptBold"/>
        </w:rPr>
        <w:t>Liqun 10-9</w:t>
      </w:r>
      <w:r>
        <w:t xml:space="preserve">, Researcher, International Relations, China Institutes of Contemporary International Relations, "The Impending Fall of the U.S. Dollar," China-US Focus, 10/09/2025, </w:t>
      </w:r>
      <w:r w:rsidRPr="005A6295">
        <w:t>https://www.chinausfocus.com/finance-economy/the-impending-fall-of-the-us-dollar</w:t>
      </w:r>
      <w:r>
        <w:t>.</w:t>
      </w:r>
    </w:p>
    <w:p w14:paraId="222E911E" w14:textId="77777777" w:rsidR="00EA3E1A" w:rsidRPr="00135D34" w:rsidRDefault="00EA3E1A" w:rsidP="00EA3E1A">
      <w:pPr>
        <w:rPr>
          <w:sz w:val="16"/>
        </w:rPr>
      </w:pPr>
      <w:r w:rsidRPr="00135D34">
        <w:rPr>
          <w:sz w:val="16"/>
        </w:rPr>
        <w:t xml:space="preserve">Recently, </w:t>
      </w:r>
      <w:r w:rsidRPr="00770F1D">
        <w:rPr>
          <w:rStyle w:val="Emphasis"/>
        </w:rPr>
        <w:t>U.S. treasury yields</w:t>
      </w:r>
      <w:r w:rsidRPr="00135D34">
        <w:rPr>
          <w:sz w:val="16"/>
        </w:rPr>
        <w:t xml:space="preserve"> have </w:t>
      </w:r>
      <w:r w:rsidRPr="00770F1D">
        <w:rPr>
          <w:rStyle w:val="StyleUnderline"/>
        </w:rPr>
        <w:t>hit record highs, while the</w:t>
      </w:r>
      <w:r w:rsidRPr="00135D34">
        <w:rPr>
          <w:sz w:val="16"/>
        </w:rPr>
        <w:t xml:space="preserve"> </w:t>
      </w:r>
      <w:r w:rsidRPr="00770F1D">
        <w:rPr>
          <w:rStyle w:val="Emphasis"/>
        </w:rPr>
        <w:t xml:space="preserve">U.S. </w:t>
      </w:r>
      <w:r w:rsidRPr="006A1FFC">
        <w:rPr>
          <w:rStyle w:val="Emphasis"/>
          <w:highlight w:val="yellow"/>
        </w:rPr>
        <w:t>dollar</w:t>
      </w:r>
      <w:r w:rsidRPr="00135D34">
        <w:rPr>
          <w:sz w:val="16"/>
        </w:rPr>
        <w:t xml:space="preserve"> index </w:t>
      </w:r>
      <w:r w:rsidRPr="00770F1D">
        <w:rPr>
          <w:rStyle w:val="StyleUnderline"/>
        </w:rPr>
        <w:t xml:space="preserve">has </w:t>
      </w:r>
      <w:r w:rsidRPr="006A1FFC">
        <w:rPr>
          <w:rStyle w:val="StyleUnderline"/>
          <w:highlight w:val="yellow"/>
        </w:rPr>
        <w:t>continued to decline</w:t>
      </w:r>
      <w:r w:rsidRPr="00135D34">
        <w:rPr>
          <w:sz w:val="16"/>
        </w:rPr>
        <w:t xml:space="preserve">. </w:t>
      </w:r>
      <w:r w:rsidRPr="00904E9F">
        <w:rPr>
          <w:rStyle w:val="StyleUnderline"/>
        </w:rPr>
        <w:t>This development reflects</w:t>
      </w:r>
      <w:r w:rsidRPr="00135D34">
        <w:rPr>
          <w:sz w:val="16"/>
        </w:rPr>
        <w:t xml:space="preserve"> </w:t>
      </w:r>
      <w:r w:rsidRPr="00904E9F">
        <w:rPr>
          <w:rStyle w:val="Emphasis"/>
        </w:rPr>
        <w:t>more than a fluctuation</w:t>
      </w:r>
      <w:r w:rsidRPr="00135D34">
        <w:rPr>
          <w:sz w:val="16"/>
        </w:rPr>
        <w:t xml:space="preserve"> </w:t>
      </w:r>
      <w:r w:rsidRPr="00904E9F">
        <w:rPr>
          <w:rStyle w:val="StyleUnderline"/>
        </w:rPr>
        <w:t>in</w:t>
      </w:r>
      <w:r w:rsidRPr="00135D34">
        <w:rPr>
          <w:sz w:val="16"/>
        </w:rPr>
        <w:t xml:space="preserve"> financial </w:t>
      </w:r>
      <w:r w:rsidRPr="00904E9F">
        <w:rPr>
          <w:rStyle w:val="StyleUnderline"/>
        </w:rPr>
        <w:t>indicators</w:t>
      </w:r>
      <w:r w:rsidRPr="00135D34">
        <w:rPr>
          <w:sz w:val="16"/>
        </w:rPr>
        <w:t xml:space="preserve">. </w:t>
      </w:r>
      <w:r w:rsidRPr="00904E9F">
        <w:rPr>
          <w:rStyle w:val="StyleUnderline"/>
        </w:rPr>
        <w:t>It signals a</w:t>
      </w:r>
      <w:r w:rsidRPr="00135D34">
        <w:rPr>
          <w:sz w:val="16"/>
        </w:rPr>
        <w:t xml:space="preserve"> </w:t>
      </w:r>
      <w:r w:rsidRPr="00904E9F">
        <w:rPr>
          <w:rStyle w:val="Emphasis"/>
        </w:rPr>
        <w:t>significant adjustment</w:t>
      </w:r>
      <w:r w:rsidRPr="00135D34">
        <w:rPr>
          <w:sz w:val="16"/>
        </w:rPr>
        <w:t xml:space="preserve"> </w:t>
      </w:r>
      <w:r w:rsidRPr="00904E9F">
        <w:rPr>
          <w:rStyle w:val="StyleUnderline"/>
        </w:rPr>
        <w:t>in underlying</w:t>
      </w:r>
      <w:r w:rsidRPr="00135D34">
        <w:rPr>
          <w:sz w:val="16"/>
        </w:rPr>
        <w:t xml:space="preserve"> </w:t>
      </w:r>
      <w:r w:rsidRPr="00904E9F">
        <w:rPr>
          <w:rStyle w:val="Emphasis"/>
        </w:rPr>
        <w:t>market</w:t>
      </w:r>
      <w:r w:rsidRPr="00135D34">
        <w:rPr>
          <w:sz w:val="16"/>
        </w:rPr>
        <w:t xml:space="preserve"> supply and demand.</w:t>
      </w:r>
    </w:p>
    <w:p w14:paraId="6F8200B7" w14:textId="77777777" w:rsidR="00EA3E1A" w:rsidRPr="00135D34" w:rsidRDefault="00EA3E1A" w:rsidP="00EA3E1A">
      <w:pPr>
        <w:rPr>
          <w:sz w:val="16"/>
        </w:rPr>
      </w:pPr>
      <w:r w:rsidRPr="00135D34">
        <w:rPr>
          <w:sz w:val="16"/>
        </w:rPr>
        <w:t xml:space="preserve">In recent years, </w:t>
      </w:r>
      <w:r w:rsidRPr="00904E9F">
        <w:rPr>
          <w:rStyle w:val="StyleUnderline"/>
        </w:rPr>
        <w:t>Washington’s</w:t>
      </w:r>
      <w:r w:rsidRPr="00135D34">
        <w:rPr>
          <w:sz w:val="16"/>
        </w:rPr>
        <w:t xml:space="preserve"> </w:t>
      </w:r>
      <w:r w:rsidRPr="00135D34">
        <w:rPr>
          <w:rStyle w:val="Emphasis"/>
        </w:rPr>
        <w:t>fiscal deficit</w:t>
      </w:r>
      <w:r w:rsidRPr="00135D34">
        <w:rPr>
          <w:sz w:val="16"/>
        </w:rPr>
        <w:t xml:space="preserve"> </w:t>
      </w:r>
      <w:r w:rsidRPr="00904E9F">
        <w:rPr>
          <w:rStyle w:val="StyleUnderline"/>
        </w:rPr>
        <w:t>has</w:t>
      </w:r>
      <w:r w:rsidRPr="00135D34">
        <w:rPr>
          <w:sz w:val="16"/>
        </w:rPr>
        <w:t xml:space="preserve"> </w:t>
      </w:r>
      <w:r w:rsidRPr="00904E9F">
        <w:rPr>
          <w:rStyle w:val="Emphasis"/>
        </w:rPr>
        <w:t>continued</w:t>
      </w:r>
      <w:r w:rsidRPr="00135D34">
        <w:rPr>
          <w:sz w:val="16"/>
        </w:rPr>
        <w:t xml:space="preserve"> </w:t>
      </w:r>
      <w:r w:rsidRPr="00904E9F">
        <w:rPr>
          <w:rStyle w:val="StyleUnderline"/>
        </w:rPr>
        <w:t>to expand</w:t>
      </w:r>
      <w:r w:rsidRPr="00135D34">
        <w:rPr>
          <w:sz w:val="16"/>
        </w:rPr>
        <w:t xml:space="preserve">. In fiscal 2024, </w:t>
      </w:r>
      <w:r w:rsidRPr="00904E9F">
        <w:rPr>
          <w:rStyle w:val="StyleUnderline"/>
        </w:rPr>
        <w:t>the federal budget deficit reached</w:t>
      </w:r>
      <w:r w:rsidRPr="00135D34">
        <w:rPr>
          <w:sz w:val="16"/>
        </w:rPr>
        <w:t xml:space="preserve"> </w:t>
      </w:r>
      <w:r w:rsidRPr="00904E9F">
        <w:rPr>
          <w:rStyle w:val="Emphasis"/>
        </w:rPr>
        <w:t>$1.8 trillion</w:t>
      </w:r>
      <w:r w:rsidRPr="00135D34">
        <w:rPr>
          <w:sz w:val="16"/>
        </w:rPr>
        <w:t xml:space="preserve">, </w:t>
      </w:r>
      <w:r w:rsidRPr="00904E9F">
        <w:rPr>
          <w:rStyle w:val="StyleUnderline"/>
        </w:rPr>
        <w:t>the highest level in two centuries</w:t>
      </w:r>
      <w:r w:rsidRPr="00135D34">
        <w:rPr>
          <w:sz w:val="16"/>
        </w:rPr>
        <w:t xml:space="preserve"> outside of the COVID-19 pandemic. Despite President Donald Trump’s pledges to increase revenue and cut spending, government borrowing has continued to grow, exceeding $1.3 trillion in the first half of fiscal 2025 (ending in March). According to the Congressional Budget Office, the One Big Beautiful Bill Act promoted by the Trump administration will add an estimated $3.4 trillion to the U.S. government’s debt over the next decade. Consequently, the Treasury Department has been forced to ramp up debt issuance. As of </w:t>
      </w:r>
      <w:proofErr w:type="gramStart"/>
      <w:r w:rsidRPr="00135D34">
        <w:rPr>
          <w:sz w:val="16"/>
        </w:rPr>
        <w:t>August</w:t>
      </w:r>
      <w:proofErr w:type="gramEnd"/>
      <w:r w:rsidRPr="00135D34">
        <w:rPr>
          <w:sz w:val="16"/>
        </w:rPr>
        <w:t xml:space="preserve"> this year, </w:t>
      </w:r>
      <w:r w:rsidRPr="00904E9F">
        <w:rPr>
          <w:rStyle w:val="StyleUnderline"/>
        </w:rPr>
        <w:t>federal debt had climbed past</w:t>
      </w:r>
      <w:r w:rsidRPr="00135D34">
        <w:rPr>
          <w:sz w:val="16"/>
        </w:rPr>
        <w:t xml:space="preserve"> </w:t>
      </w:r>
      <w:r w:rsidRPr="00904E9F">
        <w:rPr>
          <w:rStyle w:val="Emphasis"/>
        </w:rPr>
        <w:t>$37 trillion</w:t>
      </w:r>
      <w:r w:rsidRPr="00135D34">
        <w:rPr>
          <w:sz w:val="16"/>
        </w:rPr>
        <w:t xml:space="preserve">, </w:t>
      </w:r>
      <w:r w:rsidRPr="00904E9F">
        <w:rPr>
          <w:rStyle w:val="StyleUnderline"/>
        </w:rPr>
        <w:t>with the debt-to-GDP ratio nearing</w:t>
      </w:r>
      <w:r w:rsidRPr="00135D34">
        <w:rPr>
          <w:sz w:val="16"/>
        </w:rPr>
        <w:t xml:space="preserve"> </w:t>
      </w:r>
      <w:r w:rsidRPr="00904E9F">
        <w:rPr>
          <w:rStyle w:val="Emphasis"/>
        </w:rPr>
        <w:t>140 percent</w:t>
      </w:r>
      <w:r w:rsidRPr="00135D34">
        <w:rPr>
          <w:sz w:val="16"/>
        </w:rPr>
        <w:t xml:space="preserve"> </w:t>
      </w:r>
      <w:r w:rsidRPr="00904E9F">
        <w:rPr>
          <w:rStyle w:val="StyleUnderline"/>
        </w:rPr>
        <w:t>and annual interest payments approaching</w:t>
      </w:r>
      <w:r w:rsidRPr="00135D34">
        <w:rPr>
          <w:sz w:val="16"/>
        </w:rPr>
        <w:t xml:space="preserve"> </w:t>
      </w:r>
      <w:r w:rsidRPr="00904E9F">
        <w:rPr>
          <w:rStyle w:val="Emphasis"/>
        </w:rPr>
        <w:t>$1 trillion</w:t>
      </w:r>
      <w:r w:rsidRPr="00135D34">
        <w:rPr>
          <w:sz w:val="16"/>
        </w:rPr>
        <w:t>.</w:t>
      </w:r>
    </w:p>
    <w:p w14:paraId="69625DFF" w14:textId="77777777" w:rsidR="00EA3E1A" w:rsidRPr="00135D34" w:rsidRDefault="00EA3E1A" w:rsidP="00EA3E1A">
      <w:pPr>
        <w:rPr>
          <w:sz w:val="16"/>
        </w:rPr>
      </w:pPr>
      <w:r w:rsidRPr="00135D34">
        <w:rPr>
          <w:sz w:val="16"/>
        </w:rPr>
        <w:t xml:space="preserve">Mounting interest costs are a key reason Trump is pressing the Federal Reserve to cut interest rates. However, </w:t>
      </w:r>
      <w:r w:rsidRPr="00904E9F">
        <w:rPr>
          <w:rStyle w:val="Emphasis"/>
        </w:rPr>
        <w:t xml:space="preserve">market </w:t>
      </w:r>
      <w:r w:rsidRPr="006A1FFC">
        <w:rPr>
          <w:rStyle w:val="Emphasis"/>
          <w:highlight w:val="yellow"/>
        </w:rPr>
        <w:t>demand</w:t>
      </w:r>
      <w:r w:rsidRPr="00135D34">
        <w:rPr>
          <w:sz w:val="16"/>
        </w:rPr>
        <w:t xml:space="preserve"> </w:t>
      </w:r>
      <w:r w:rsidRPr="00135D34">
        <w:rPr>
          <w:rStyle w:val="StyleUnderline"/>
        </w:rPr>
        <w:t>for</w:t>
      </w:r>
      <w:r w:rsidRPr="00135D34">
        <w:rPr>
          <w:sz w:val="16"/>
        </w:rPr>
        <w:t xml:space="preserve"> </w:t>
      </w:r>
      <w:r w:rsidRPr="00904E9F">
        <w:rPr>
          <w:rStyle w:val="Emphasis"/>
        </w:rPr>
        <w:t xml:space="preserve">U.S. </w:t>
      </w:r>
      <w:r w:rsidRPr="00135D34">
        <w:rPr>
          <w:rStyle w:val="Emphasis"/>
        </w:rPr>
        <w:t>Treasuries</w:t>
      </w:r>
      <w:r w:rsidRPr="00135D34">
        <w:rPr>
          <w:sz w:val="16"/>
        </w:rPr>
        <w:t xml:space="preserve"> </w:t>
      </w:r>
      <w:r w:rsidRPr="00135D34">
        <w:rPr>
          <w:rStyle w:val="StyleUnderline"/>
        </w:rPr>
        <w:t>appears</w:t>
      </w:r>
      <w:r w:rsidRPr="00135D34">
        <w:rPr>
          <w:sz w:val="16"/>
        </w:rPr>
        <w:t xml:space="preserve"> </w:t>
      </w:r>
      <w:r w:rsidRPr="006A1FFC">
        <w:rPr>
          <w:rStyle w:val="Emphasis"/>
          <w:highlight w:val="yellow"/>
        </w:rPr>
        <w:t>weaker</w:t>
      </w:r>
      <w:r w:rsidRPr="006A1FFC">
        <w:rPr>
          <w:sz w:val="16"/>
          <w:highlight w:val="yellow"/>
        </w:rPr>
        <w:t xml:space="preserve"> </w:t>
      </w:r>
      <w:r w:rsidRPr="006A1FFC">
        <w:rPr>
          <w:rStyle w:val="StyleUnderline"/>
          <w:highlight w:val="yellow"/>
        </w:rPr>
        <w:t>than expected</w:t>
      </w:r>
      <w:r w:rsidRPr="00135D34">
        <w:rPr>
          <w:sz w:val="16"/>
        </w:rPr>
        <w:t xml:space="preserve">. Global </w:t>
      </w:r>
      <w:r w:rsidRPr="006A1FFC">
        <w:rPr>
          <w:rStyle w:val="StyleUnderline"/>
          <w:highlight w:val="yellow"/>
        </w:rPr>
        <w:t>central banks and</w:t>
      </w:r>
      <w:r w:rsidRPr="00904E9F">
        <w:rPr>
          <w:rStyle w:val="StyleUnderline"/>
        </w:rPr>
        <w:t xml:space="preserve"> institutional </w:t>
      </w:r>
      <w:r w:rsidRPr="006A1FFC">
        <w:rPr>
          <w:rStyle w:val="StyleUnderline"/>
          <w:highlight w:val="yellow"/>
        </w:rPr>
        <w:t>investors</w:t>
      </w:r>
      <w:r w:rsidRPr="00135D34">
        <w:rPr>
          <w:sz w:val="16"/>
        </w:rPr>
        <w:t xml:space="preserve">, including those in the United States, </w:t>
      </w:r>
      <w:r w:rsidRPr="00135D34">
        <w:rPr>
          <w:rStyle w:val="StyleUnderline"/>
        </w:rPr>
        <w:t>have</w:t>
      </w:r>
      <w:r w:rsidRPr="00135D34">
        <w:rPr>
          <w:sz w:val="16"/>
        </w:rPr>
        <w:t xml:space="preserve"> </w:t>
      </w:r>
      <w:r w:rsidRPr="006A1FFC">
        <w:rPr>
          <w:rStyle w:val="Emphasis"/>
          <w:highlight w:val="yellow"/>
        </w:rPr>
        <w:t>not</w:t>
      </w:r>
      <w:r w:rsidRPr="00135D34">
        <w:rPr>
          <w:sz w:val="16"/>
        </w:rPr>
        <w:t xml:space="preserve"> </w:t>
      </w:r>
      <w:r w:rsidRPr="00904E9F">
        <w:rPr>
          <w:rStyle w:val="StyleUnderline"/>
        </w:rPr>
        <w:t xml:space="preserve">been </w:t>
      </w:r>
      <w:r w:rsidRPr="006A1FFC">
        <w:rPr>
          <w:rStyle w:val="StyleUnderline"/>
          <w:highlight w:val="yellow"/>
        </w:rPr>
        <w:t>purchasing</w:t>
      </w:r>
      <w:r w:rsidRPr="00904E9F">
        <w:rPr>
          <w:rStyle w:val="StyleUnderline"/>
        </w:rPr>
        <w:t xml:space="preserve"> long-term </w:t>
      </w:r>
      <w:r w:rsidRPr="006A1FFC">
        <w:rPr>
          <w:rStyle w:val="StyleUnderline"/>
          <w:highlight w:val="yellow"/>
        </w:rPr>
        <w:t>treasuries</w:t>
      </w:r>
      <w:r w:rsidRPr="00904E9F">
        <w:rPr>
          <w:rStyle w:val="StyleUnderline"/>
        </w:rPr>
        <w:t xml:space="preserve"> at the pace the government anticipated</w:t>
      </w:r>
      <w:r w:rsidRPr="00135D34">
        <w:rPr>
          <w:sz w:val="16"/>
        </w:rPr>
        <w:t xml:space="preserve">. The </w:t>
      </w:r>
      <w:r w:rsidRPr="00904E9F">
        <w:rPr>
          <w:rStyle w:val="StyleUnderline"/>
        </w:rPr>
        <w:t>sharp increase in</w:t>
      </w:r>
      <w:r w:rsidRPr="00135D34">
        <w:rPr>
          <w:sz w:val="16"/>
        </w:rPr>
        <w:t xml:space="preserve"> </w:t>
      </w:r>
      <w:r w:rsidRPr="00904E9F">
        <w:rPr>
          <w:rStyle w:val="Emphasis"/>
        </w:rPr>
        <w:t>supply</w:t>
      </w:r>
      <w:r w:rsidRPr="00135D34">
        <w:rPr>
          <w:sz w:val="16"/>
        </w:rPr>
        <w:t xml:space="preserve"> </w:t>
      </w:r>
      <w:r w:rsidRPr="00904E9F">
        <w:rPr>
          <w:rStyle w:val="StyleUnderline"/>
        </w:rPr>
        <w:t>and the</w:t>
      </w:r>
      <w:r w:rsidRPr="00135D34">
        <w:rPr>
          <w:sz w:val="16"/>
        </w:rPr>
        <w:t xml:space="preserve"> relative </w:t>
      </w:r>
      <w:r w:rsidRPr="00904E9F">
        <w:rPr>
          <w:rStyle w:val="Emphasis"/>
        </w:rPr>
        <w:t>lack of demand</w:t>
      </w:r>
      <w:r w:rsidRPr="00135D34">
        <w:rPr>
          <w:sz w:val="16"/>
        </w:rPr>
        <w:t xml:space="preserve"> </w:t>
      </w:r>
      <w:r w:rsidRPr="00904E9F">
        <w:rPr>
          <w:rStyle w:val="StyleUnderline"/>
        </w:rPr>
        <w:t>have placed</w:t>
      </w:r>
      <w:r w:rsidRPr="00135D34">
        <w:rPr>
          <w:sz w:val="16"/>
        </w:rPr>
        <w:t xml:space="preserve"> </w:t>
      </w:r>
      <w:r w:rsidRPr="00904E9F">
        <w:rPr>
          <w:rStyle w:val="Emphasis"/>
        </w:rPr>
        <w:t>downward pressure</w:t>
      </w:r>
      <w:r w:rsidRPr="00135D34">
        <w:rPr>
          <w:sz w:val="16"/>
        </w:rPr>
        <w:t xml:space="preserve"> </w:t>
      </w:r>
      <w:r w:rsidRPr="00904E9F">
        <w:rPr>
          <w:rStyle w:val="StyleUnderline"/>
        </w:rPr>
        <w:t>on treasuries’ prices and</w:t>
      </w:r>
      <w:r w:rsidRPr="00135D34">
        <w:rPr>
          <w:sz w:val="16"/>
        </w:rPr>
        <w:t xml:space="preserve"> </w:t>
      </w:r>
      <w:r w:rsidRPr="00904E9F">
        <w:rPr>
          <w:rStyle w:val="Emphasis"/>
        </w:rPr>
        <w:t>directly</w:t>
      </w:r>
      <w:r w:rsidRPr="00135D34">
        <w:rPr>
          <w:sz w:val="16"/>
        </w:rPr>
        <w:t xml:space="preserve"> </w:t>
      </w:r>
      <w:r w:rsidRPr="00904E9F">
        <w:rPr>
          <w:rStyle w:val="StyleUnderline"/>
        </w:rPr>
        <w:t>pushed up yields</w:t>
      </w:r>
      <w:r w:rsidRPr="00135D34">
        <w:rPr>
          <w:sz w:val="16"/>
        </w:rPr>
        <w:t xml:space="preserve">, with the 30-year bond yield briefly crossing the 5 percent mark. At a recent conference, Ray Dalio, founder of Bridgewater Associates, said the U.S. government would need to issue an additional $12 trillion in bonds to cover a $2 trillion </w:t>
      </w:r>
      <w:r w:rsidRPr="00135D34">
        <w:rPr>
          <w:sz w:val="16"/>
        </w:rPr>
        <w:lastRenderedPageBreak/>
        <w:t xml:space="preserve">deficit, $1 trillion in interest payments and $9 trillion in refinancing costs for maturing debt. But </w:t>
      </w:r>
      <w:r w:rsidRPr="00904E9F">
        <w:rPr>
          <w:rStyle w:val="StyleUnderline"/>
        </w:rPr>
        <w:t>there is</w:t>
      </w:r>
      <w:r w:rsidRPr="00135D34">
        <w:rPr>
          <w:sz w:val="16"/>
        </w:rPr>
        <w:t xml:space="preserve"> currently </w:t>
      </w:r>
      <w:r w:rsidRPr="00135D34">
        <w:rPr>
          <w:rStyle w:val="Emphasis"/>
        </w:rPr>
        <w:t>insufficient market demand</w:t>
      </w:r>
      <w:r w:rsidRPr="00135D34">
        <w:rPr>
          <w:sz w:val="16"/>
        </w:rPr>
        <w:t xml:space="preserve"> </w:t>
      </w:r>
      <w:r w:rsidRPr="00904E9F">
        <w:rPr>
          <w:rStyle w:val="StyleUnderline"/>
        </w:rPr>
        <w:t>to absorb that volume of issuance, thus leading to a</w:t>
      </w:r>
      <w:r w:rsidRPr="00135D34">
        <w:rPr>
          <w:sz w:val="16"/>
        </w:rPr>
        <w:t xml:space="preserve"> </w:t>
      </w:r>
      <w:r w:rsidRPr="00904E9F">
        <w:rPr>
          <w:rStyle w:val="Emphasis"/>
        </w:rPr>
        <w:t>supply-demand imbalance</w:t>
      </w:r>
      <w:r w:rsidRPr="00135D34">
        <w:rPr>
          <w:sz w:val="16"/>
        </w:rPr>
        <w:t>.</w:t>
      </w:r>
    </w:p>
    <w:p w14:paraId="7DBCE0AA" w14:textId="77777777" w:rsidR="00EA3E1A" w:rsidRPr="00135D34" w:rsidRDefault="00EA3E1A" w:rsidP="00EA3E1A">
      <w:pPr>
        <w:rPr>
          <w:sz w:val="16"/>
        </w:rPr>
      </w:pPr>
      <w:r w:rsidRPr="00135D34">
        <w:rPr>
          <w:sz w:val="16"/>
        </w:rPr>
        <w:t xml:space="preserve">While Dalio’s figure may not be exact, it is nonetheless revealing. Since January, </w:t>
      </w:r>
      <w:r w:rsidRPr="00322059">
        <w:rPr>
          <w:rStyle w:val="StyleUnderline"/>
        </w:rPr>
        <w:t>the</w:t>
      </w:r>
      <w:r w:rsidRPr="00135D34">
        <w:rPr>
          <w:sz w:val="16"/>
        </w:rPr>
        <w:t xml:space="preserve"> </w:t>
      </w:r>
      <w:r w:rsidRPr="00322059">
        <w:rPr>
          <w:rStyle w:val="Emphasis"/>
        </w:rPr>
        <w:t xml:space="preserve">dollar </w:t>
      </w:r>
      <w:r w:rsidRPr="006A1FFC">
        <w:rPr>
          <w:rStyle w:val="Emphasis"/>
          <w:highlight w:val="yellow"/>
        </w:rPr>
        <w:t>index</w:t>
      </w:r>
      <w:r w:rsidRPr="00135D34">
        <w:rPr>
          <w:sz w:val="16"/>
        </w:rPr>
        <w:t xml:space="preserve"> </w:t>
      </w:r>
      <w:r w:rsidRPr="00322059">
        <w:rPr>
          <w:rStyle w:val="StyleUnderline"/>
        </w:rPr>
        <w:t xml:space="preserve">has </w:t>
      </w:r>
      <w:r w:rsidRPr="006A1FFC">
        <w:rPr>
          <w:rStyle w:val="StyleUnderline"/>
          <w:highlight w:val="yellow"/>
        </w:rPr>
        <w:t>fallen</w:t>
      </w:r>
      <w:r w:rsidRPr="00135D34">
        <w:rPr>
          <w:sz w:val="16"/>
        </w:rPr>
        <w:t xml:space="preserve"> </w:t>
      </w:r>
      <w:r w:rsidRPr="00322059">
        <w:rPr>
          <w:rStyle w:val="Emphasis"/>
        </w:rPr>
        <w:t xml:space="preserve">by </w:t>
      </w:r>
      <w:r w:rsidRPr="006A1FFC">
        <w:rPr>
          <w:rStyle w:val="Emphasis"/>
          <w:highlight w:val="yellow"/>
        </w:rPr>
        <w:t>over 10 percent</w:t>
      </w:r>
      <w:r w:rsidRPr="006A1FFC">
        <w:rPr>
          <w:sz w:val="16"/>
          <w:highlight w:val="yellow"/>
        </w:rPr>
        <w:t xml:space="preserve">, </w:t>
      </w:r>
      <w:r w:rsidRPr="006A1FFC">
        <w:rPr>
          <w:rStyle w:val="StyleUnderline"/>
          <w:highlight w:val="yellow"/>
        </w:rPr>
        <w:t>slipping</w:t>
      </w:r>
      <w:r w:rsidRPr="006A1FFC">
        <w:rPr>
          <w:sz w:val="16"/>
          <w:highlight w:val="yellow"/>
        </w:rPr>
        <w:t xml:space="preserve"> </w:t>
      </w:r>
      <w:r w:rsidRPr="006A1FFC">
        <w:rPr>
          <w:rStyle w:val="Emphasis"/>
          <w:sz w:val="24"/>
          <w:szCs w:val="24"/>
          <w:highlight w:val="yellow"/>
        </w:rPr>
        <w:t>below</w:t>
      </w:r>
      <w:r w:rsidRPr="00135D34">
        <w:rPr>
          <w:rStyle w:val="Emphasis"/>
          <w:sz w:val="24"/>
          <w:szCs w:val="24"/>
        </w:rPr>
        <w:t xml:space="preserve"> 97 </w:t>
      </w:r>
      <w:r w:rsidRPr="006A1FFC">
        <w:rPr>
          <w:rStyle w:val="Emphasis"/>
          <w:sz w:val="24"/>
          <w:szCs w:val="24"/>
          <w:highlight w:val="yellow"/>
        </w:rPr>
        <w:t>several times</w:t>
      </w:r>
      <w:r w:rsidRPr="00135D34">
        <w:rPr>
          <w:sz w:val="16"/>
        </w:rPr>
        <w:t xml:space="preserve">. After Trump announced sweeping reciprocal tariffs in April, both 10-year and 30-year treasuries surged, but the index dropped sharply and has fallen below 100 over several days, reaching a nearly three-year low. By contrast, from June 2021 to September 2022, it saw steady growth. The unusual coexistence of weak treasuries and a weak dollar </w:t>
      </w:r>
      <w:proofErr w:type="gramStart"/>
      <w:r w:rsidRPr="00135D34">
        <w:rPr>
          <w:sz w:val="16"/>
        </w:rPr>
        <w:t>has</w:t>
      </w:r>
      <w:proofErr w:type="gramEnd"/>
      <w:r w:rsidRPr="00135D34">
        <w:rPr>
          <w:sz w:val="16"/>
        </w:rPr>
        <w:t xml:space="preserve"> therefore attracted significant market attention.</w:t>
      </w:r>
    </w:p>
    <w:p w14:paraId="5203E293" w14:textId="77777777" w:rsidR="00EA3E1A" w:rsidRPr="00135D34" w:rsidRDefault="00EA3E1A" w:rsidP="00EA3E1A">
      <w:pPr>
        <w:rPr>
          <w:sz w:val="12"/>
          <w:szCs w:val="12"/>
        </w:rPr>
      </w:pPr>
      <w:r w:rsidRPr="00135D34">
        <w:rPr>
          <w:sz w:val="12"/>
          <w:szCs w:val="12"/>
        </w:rPr>
        <w:t>From a technical perspective, many factors can explain the fluctuations of the index, but examining the relationship between the dollar and treasuries provides a more interesting answer. The Bretton Woods system established a peg between the dollar and gold and formed a gold exchange standard centered on the dollar. In 1971, Washington suspended the official conversion of gold at $35 per ounce, marking the collapse of the Bretton Woods system and ushering in the era of floating exchange rates. Assets such as U.S. treasuries have become the primary pillar for the dollar.</w:t>
      </w:r>
    </w:p>
    <w:p w14:paraId="7A18152A" w14:textId="77777777" w:rsidR="00EA3E1A" w:rsidRPr="00135D34" w:rsidRDefault="00EA3E1A" w:rsidP="00EA3E1A">
      <w:pPr>
        <w:rPr>
          <w:sz w:val="12"/>
          <w:szCs w:val="12"/>
        </w:rPr>
      </w:pPr>
      <w:r w:rsidRPr="00135D34">
        <w:rPr>
          <w:sz w:val="12"/>
          <w:szCs w:val="12"/>
        </w:rPr>
        <w:t>For decades, treasuries, as the world’s largest, most liquid and relatively safe asset, have met the needs of global central banks for foreign exchange reserves and underpinned the dollar and the U.S. fiscal system in a mutually reinforcing cycle. In other words, the dollar is now both a “credit dollar” and a “debt dollar” backed by U.S. treasuries.</w:t>
      </w:r>
    </w:p>
    <w:p w14:paraId="08F0DE74" w14:textId="77777777" w:rsidR="00EA3E1A" w:rsidRPr="00135D34" w:rsidRDefault="00EA3E1A" w:rsidP="00EA3E1A">
      <w:pPr>
        <w:rPr>
          <w:sz w:val="12"/>
          <w:szCs w:val="12"/>
        </w:rPr>
      </w:pPr>
      <w:r w:rsidRPr="00135D34">
        <w:rPr>
          <w:sz w:val="12"/>
          <w:szCs w:val="12"/>
        </w:rPr>
        <w:t xml:space="preserve">However, the correlation between the yields of treasuries and the dollar index is not static. A booming U.S. economy could drive investors towards higher-yielding dollar assets, leading to a simultaneous rise in the dollar index and treasury yields. Conversely, a flight to safety </w:t>
      </w:r>
      <w:proofErr w:type="gramStart"/>
      <w:r w:rsidRPr="00135D34">
        <w:rPr>
          <w:sz w:val="12"/>
          <w:szCs w:val="12"/>
        </w:rPr>
        <w:t>could can</w:t>
      </w:r>
      <w:proofErr w:type="gramEnd"/>
      <w:r w:rsidRPr="00135D34">
        <w:rPr>
          <w:sz w:val="12"/>
          <w:szCs w:val="12"/>
        </w:rPr>
        <w:t xml:space="preserve"> push up demand for treasuries, lifting in the dollar index while driving treasury yields lower. In either case, the outcome tends to be favorable to the United States.</w:t>
      </w:r>
    </w:p>
    <w:p w14:paraId="1B92B4BA" w14:textId="77777777" w:rsidR="00EA3E1A" w:rsidRPr="00135D34" w:rsidRDefault="00EA3E1A" w:rsidP="00EA3E1A">
      <w:pPr>
        <w:rPr>
          <w:sz w:val="16"/>
        </w:rPr>
      </w:pPr>
      <w:r w:rsidRPr="00135D34">
        <w:rPr>
          <w:sz w:val="12"/>
          <w:szCs w:val="12"/>
        </w:rPr>
        <w:t>But a rare scenario can also occur: If markets begin to doubt the U.S. government’s creditworthiness, demand for treasuries could weaken; or, if the government issues far more bonds than the market is willing to absorb, it may be forced to sell them at a discount. Either case could lead to higher treasury yields. In such a scenario, market pessimism about the U.S. economy could mean that funds leaving treasuries might not flow into other dollar-denominated assets but rather move into other markets or currencies, thereby pushing the dollar index lower.</w:t>
      </w:r>
    </w:p>
    <w:p w14:paraId="662BF9F7" w14:textId="77777777" w:rsidR="00EA3E1A" w:rsidRPr="00135D34" w:rsidRDefault="00EA3E1A" w:rsidP="00EA3E1A">
      <w:pPr>
        <w:rPr>
          <w:sz w:val="16"/>
        </w:rPr>
      </w:pPr>
      <w:r w:rsidRPr="00135D34">
        <w:rPr>
          <w:sz w:val="16"/>
        </w:rPr>
        <w:t xml:space="preserve">In fact, </w:t>
      </w:r>
      <w:r w:rsidRPr="00322059">
        <w:rPr>
          <w:rStyle w:val="StyleUnderline"/>
        </w:rPr>
        <w:t>this is</w:t>
      </w:r>
      <w:r w:rsidRPr="00135D34">
        <w:rPr>
          <w:sz w:val="16"/>
        </w:rPr>
        <w:t xml:space="preserve"> </w:t>
      </w:r>
      <w:r w:rsidRPr="00322059">
        <w:rPr>
          <w:rStyle w:val="Emphasis"/>
        </w:rPr>
        <w:t>exactly</w:t>
      </w:r>
      <w:r w:rsidRPr="00135D34">
        <w:rPr>
          <w:sz w:val="16"/>
        </w:rPr>
        <w:t xml:space="preserve"> </w:t>
      </w:r>
      <w:r w:rsidRPr="00322059">
        <w:rPr>
          <w:rStyle w:val="StyleUnderline"/>
        </w:rPr>
        <w:t>what is happening now</w:t>
      </w:r>
      <w:r w:rsidRPr="00135D34">
        <w:rPr>
          <w:sz w:val="16"/>
        </w:rPr>
        <w:t xml:space="preserve">. The dynamic is </w:t>
      </w:r>
      <w:proofErr w:type="gramStart"/>
      <w:r w:rsidRPr="00135D34">
        <w:rPr>
          <w:sz w:val="16"/>
        </w:rPr>
        <w:t>similar to</w:t>
      </w:r>
      <w:proofErr w:type="gramEnd"/>
      <w:r w:rsidRPr="00135D34">
        <w:rPr>
          <w:sz w:val="16"/>
        </w:rPr>
        <w:t xml:space="preserve"> that of a large corporation: When its business performance is strong, investors are willing to pay high prices for its bonds and provide financing despite its high debt levels. However, if </w:t>
      </w:r>
      <w:r w:rsidRPr="00322059">
        <w:rPr>
          <w:rStyle w:val="StyleUnderline"/>
        </w:rPr>
        <w:t>concerns</w:t>
      </w:r>
      <w:r w:rsidRPr="00135D34">
        <w:rPr>
          <w:sz w:val="16"/>
        </w:rPr>
        <w:t xml:space="preserve"> </w:t>
      </w:r>
      <w:r w:rsidRPr="00322059">
        <w:rPr>
          <w:rStyle w:val="Emphasis"/>
        </w:rPr>
        <w:t>emerge</w:t>
      </w:r>
      <w:r w:rsidRPr="00135D34">
        <w:rPr>
          <w:sz w:val="16"/>
        </w:rPr>
        <w:t xml:space="preserve"> </w:t>
      </w:r>
      <w:r w:rsidRPr="00322059">
        <w:rPr>
          <w:rStyle w:val="StyleUnderline"/>
        </w:rPr>
        <w:t>about its</w:t>
      </w:r>
      <w:r w:rsidRPr="00135D34">
        <w:rPr>
          <w:sz w:val="16"/>
        </w:rPr>
        <w:t xml:space="preserve"> </w:t>
      </w:r>
      <w:r w:rsidRPr="00322059">
        <w:rPr>
          <w:rStyle w:val="Emphasis"/>
        </w:rPr>
        <w:t>strained capital chain</w:t>
      </w:r>
      <w:r w:rsidRPr="00135D34">
        <w:rPr>
          <w:sz w:val="16"/>
        </w:rPr>
        <w:t xml:space="preserve">, </w:t>
      </w:r>
      <w:r w:rsidRPr="00322059">
        <w:rPr>
          <w:rStyle w:val="StyleUnderline"/>
        </w:rPr>
        <w:t>investors</w:t>
      </w:r>
      <w:r w:rsidRPr="00135D34">
        <w:rPr>
          <w:sz w:val="16"/>
        </w:rPr>
        <w:t xml:space="preserve"> may </w:t>
      </w:r>
      <w:r w:rsidRPr="00322059">
        <w:rPr>
          <w:rStyle w:val="Emphasis"/>
        </w:rPr>
        <w:t>cut back</w:t>
      </w:r>
      <w:r w:rsidRPr="00135D34">
        <w:rPr>
          <w:sz w:val="16"/>
        </w:rPr>
        <w:t xml:space="preserve">, </w:t>
      </w:r>
      <w:r w:rsidRPr="00322059">
        <w:rPr>
          <w:rStyle w:val="StyleUnderline"/>
        </w:rPr>
        <w:t>refuse to roll over maturing bonds and dump its bonds at low prices</w:t>
      </w:r>
      <w:r w:rsidRPr="00135D34">
        <w:rPr>
          <w:sz w:val="16"/>
        </w:rPr>
        <w:t>. Corporate history is full of examples of companies that collapsed overnight under such conditions.</w:t>
      </w:r>
    </w:p>
    <w:p w14:paraId="402173FD" w14:textId="77777777" w:rsidR="00EA3E1A" w:rsidRPr="00135D34" w:rsidRDefault="00EA3E1A" w:rsidP="00EA3E1A">
      <w:pPr>
        <w:rPr>
          <w:sz w:val="16"/>
        </w:rPr>
      </w:pPr>
      <w:r w:rsidRPr="00135D34">
        <w:rPr>
          <w:sz w:val="16"/>
        </w:rPr>
        <w:t>U.S. treasuries and the dollar are two crucial pillars of the current global financial system. To maintain market stability, it is essential that both remain sound in the long term. As the issuer, the United States bears the responsibility for safeguarding global financial stability. Restoring market trust in treasuries and the dollar now depends on two factors: first, whether Washington can effectively control its fiscal deficit, achieve a more sustainable balance of payments and thus enhance market confidence in treasuries; and, second, whether it can uphold the independence of its monetary policy and allow the dollar's value to be determined by the market — rather than political interference — thereby enhancing market confidence in the currency. Even a partial alleviation of the debt crisis would go a long way toward stabilizing expectations.</w:t>
      </w:r>
    </w:p>
    <w:p w14:paraId="5E6B8308" w14:textId="77777777" w:rsidR="00EA3E1A" w:rsidRPr="00135D34" w:rsidRDefault="00EA3E1A" w:rsidP="00EA3E1A">
      <w:pPr>
        <w:rPr>
          <w:sz w:val="16"/>
        </w:rPr>
      </w:pPr>
      <w:r w:rsidRPr="00135D34">
        <w:rPr>
          <w:sz w:val="16"/>
        </w:rPr>
        <w:t xml:space="preserve">But it now appears that the </w:t>
      </w:r>
      <w:r w:rsidRPr="006A1FFC">
        <w:rPr>
          <w:rStyle w:val="Emphasis"/>
          <w:highlight w:val="yellow"/>
        </w:rPr>
        <w:t>Trump</w:t>
      </w:r>
      <w:r w:rsidRPr="00135D34">
        <w:rPr>
          <w:sz w:val="16"/>
        </w:rPr>
        <w:t xml:space="preserve"> administration</w:t>
      </w:r>
      <w:r w:rsidRPr="006A1FFC">
        <w:rPr>
          <w:rStyle w:val="Emphasis"/>
          <w:highlight w:val="yellow"/>
        </w:rPr>
        <w:t>'s policies</w:t>
      </w:r>
      <w:r w:rsidRPr="00135D34">
        <w:rPr>
          <w:sz w:val="16"/>
        </w:rPr>
        <w:t xml:space="preserve"> </w:t>
      </w:r>
      <w:r w:rsidRPr="00322059">
        <w:rPr>
          <w:rStyle w:val="StyleUnderline"/>
        </w:rPr>
        <w:t xml:space="preserve">are </w:t>
      </w:r>
      <w:r w:rsidRPr="006A1FFC">
        <w:rPr>
          <w:rStyle w:val="StyleUnderline"/>
          <w:highlight w:val="yellow"/>
        </w:rPr>
        <w:t>undermining</w:t>
      </w:r>
      <w:r w:rsidRPr="00322059">
        <w:rPr>
          <w:rStyle w:val="StyleUnderline"/>
        </w:rPr>
        <w:t>, rather than maintaining, the</w:t>
      </w:r>
      <w:r w:rsidRPr="00135D34">
        <w:rPr>
          <w:sz w:val="16"/>
        </w:rPr>
        <w:t xml:space="preserve"> </w:t>
      </w:r>
      <w:r w:rsidRPr="006A1FFC">
        <w:rPr>
          <w:rStyle w:val="Emphasis"/>
          <w:highlight w:val="yellow"/>
        </w:rPr>
        <w:t>stability</w:t>
      </w:r>
      <w:r w:rsidRPr="006A1FFC">
        <w:rPr>
          <w:sz w:val="16"/>
          <w:highlight w:val="yellow"/>
        </w:rPr>
        <w:t xml:space="preserve"> </w:t>
      </w:r>
      <w:r w:rsidRPr="006A1FFC">
        <w:rPr>
          <w:rStyle w:val="StyleUnderline"/>
          <w:highlight w:val="yellow"/>
        </w:rPr>
        <w:t>of</w:t>
      </w:r>
      <w:r w:rsidRPr="00135D34">
        <w:rPr>
          <w:sz w:val="16"/>
        </w:rPr>
        <w:t xml:space="preserve"> U.S. debt and </w:t>
      </w:r>
      <w:r w:rsidRPr="00322059">
        <w:rPr>
          <w:rStyle w:val="StyleUnderline"/>
        </w:rPr>
        <w:t xml:space="preserve">the </w:t>
      </w:r>
      <w:r w:rsidRPr="006A1FFC">
        <w:rPr>
          <w:rStyle w:val="StyleUnderline"/>
          <w:highlight w:val="yellow"/>
        </w:rPr>
        <w:t>dollar</w:t>
      </w:r>
      <w:r w:rsidRPr="00135D34">
        <w:rPr>
          <w:sz w:val="16"/>
        </w:rPr>
        <w:t xml:space="preserve">. Although Trump has repeatedly pledged, both during his campaign and after taking office, to increase revenue and reduce spending, </w:t>
      </w:r>
      <w:r w:rsidRPr="00322059">
        <w:rPr>
          <w:rStyle w:val="StyleUnderline"/>
        </w:rPr>
        <w:t>the</w:t>
      </w:r>
      <w:r w:rsidRPr="00135D34">
        <w:rPr>
          <w:sz w:val="16"/>
        </w:rPr>
        <w:t xml:space="preserve"> U.S. </w:t>
      </w:r>
      <w:r w:rsidRPr="006A1FFC">
        <w:rPr>
          <w:rStyle w:val="Emphasis"/>
          <w:highlight w:val="yellow"/>
        </w:rPr>
        <w:t>fiscal deficit</w:t>
      </w:r>
      <w:r w:rsidRPr="00135D34">
        <w:rPr>
          <w:sz w:val="16"/>
        </w:rPr>
        <w:t xml:space="preserve"> </w:t>
      </w:r>
      <w:r w:rsidRPr="00322059">
        <w:rPr>
          <w:rStyle w:val="StyleUnderline"/>
        </w:rPr>
        <w:t xml:space="preserve">has only continued to </w:t>
      </w:r>
      <w:r w:rsidRPr="006A1FFC">
        <w:rPr>
          <w:rStyle w:val="StyleUnderline"/>
          <w:highlight w:val="yellow"/>
        </w:rPr>
        <w:t>widen</w:t>
      </w:r>
      <w:r w:rsidRPr="00135D34">
        <w:rPr>
          <w:sz w:val="16"/>
        </w:rPr>
        <w:t xml:space="preserve">. </w:t>
      </w:r>
      <w:r w:rsidRPr="006A1FFC">
        <w:rPr>
          <w:rStyle w:val="Emphasis"/>
          <w:highlight w:val="yellow"/>
        </w:rPr>
        <w:t>Increasing tariffs</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cutting domestic institutions</w:t>
      </w:r>
      <w:r w:rsidRPr="00135D34">
        <w:rPr>
          <w:sz w:val="16"/>
        </w:rPr>
        <w:t xml:space="preserve"> have, to some extent, been used by the president to achieve these goals and sideline opponents, but their impact on fiscal consolidation has been limited. Further, his </w:t>
      </w:r>
      <w:r w:rsidRPr="006A1FFC">
        <w:rPr>
          <w:rStyle w:val="StyleUnderline"/>
          <w:highlight w:val="yellow"/>
        </w:rPr>
        <w:t>pressure on</w:t>
      </w:r>
      <w:r w:rsidRPr="00322059">
        <w:rPr>
          <w:rStyle w:val="StyleUnderline"/>
        </w:rPr>
        <w:t xml:space="preserve"> the</w:t>
      </w:r>
      <w:r w:rsidRPr="00135D34">
        <w:rPr>
          <w:sz w:val="16"/>
        </w:rPr>
        <w:t xml:space="preserve"> </w:t>
      </w:r>
      <w:r w:rsidRPr="006A1FFC">
        <w:rPr>
          <w:rStyle w:val="Emphasis"/>
          <w:highlight w:val="yellow"/>
        </w:rPr>
        <w:t>Fed</w:t>
      </w:r>
      <w:r w:rsidRPr="00322059">
        <w:rPr>
          <w:rStyle w:val="Emphasis"/>
        </w:rPr>
        <w:t>eral Reserve</w:t>
      </w:r>
      <w:r w:rsidRPr="00135D34">
        <w:rPr>
          <w:sz w:val="16"/>
        </w:rPr>
        <w:t xml:space="preserve"> </w:t>
      </w:r>
      <w:r w:rsidRPr="00322059">
        <w:rPr>
          <w:rStyle w:val="StyleUnderline"/>
        </w:rPr>
        <w:t>has heightened</w:t>
      </w:r>
      <w:r w:rsidRPr="00135D34">
        <w:rPr>
          <w:sz w:val="16"/>
        </w:rPr>
        <w:t xml:space="preserve"> </w:t>
      </w:r>
      <w:r w:rsidRPr="00322059">
        <w:rPr>
          <w:rStyle w:val="Emphasis"/>
        </w:rPr>
        <w:t>uncertainty</w:t>
      </w:r>
      <w:r w:rsidRPr="00135D34">
        <w:rPr>
          <w:sz w:val="16"/>
        </w:rPr>
        <w:t xml:space="preserve"> </w:t>
      </w:r>
      <w:r w:rsidRPr="00322059">
        <w:rPr>
          <w:rStyle w:val="StyleUnderline"/>
        </w:rPr>
        <w:t>surrounding the dollar</w:t>
      </w:r>
      <w:r w:rsidRPr="00135D34">
        <w:rPr>
          <w:sz w:val="16"/>
        </w:rPr>
        <w:t xml:space="preserve">. Together, </w:t>
      </w:r>
      <w:r w:rsidRPr="00322059">
        <w:rPr>
          <w:rStyle w:val="StyleUnderline"/>
        </w:rPr>
        <w:t>these dynamics have</w:t>
      </w:r>
      <w:r w:rsidRPr="00135D34">
        <w:rPr>
          <w:sz w:val="16"/>
        </w:rPr>
        <w:t xml:space="preserve"> </w:t>
      </w:r>
      <w:r w:rsidRPr="00322059">
        <w:rPr>
          <w:rStyle w:val="Emphasis"/>
        </w:rPr>
        <w:t>subjected</w:t>
      </w:r>
      <w:r w:rsidRPr="00135D34">
        <w:rPr>
          <w:sz w:val="16"/>
        </w:rPr>
        <w:t xml:space="preserve"> the U.S. fiscal and monetary systems to a rare systemic shock, one that, left unaddressed, could plunge </w:t>
      </w:r>
      <w:r w:rsidRPr="00322059">
        <w:rPr>
          <w:rStyle w:val="StyleUnderline"/>
        </w:rPr>
        <w:t>the</w:t>
      </w:r>
      <w:r w:rsidRPr="00135D34">
        <w:rPr>
          <w:sz w:val="16"/>
        </w:rPr>
        <w:t xml:space="preserve"> global </w:t>
      </w:r>
      <w:r w:rsidRPr="00322059">
        <w:rPr>
          <w:rStyle w:val="StyleUnderline"/>
        </w:rPr>
        <w:t>financial system into</w:t>
      </w:r>
      <w:r w:rsidRPr="00135D34">
        <w:rPr>
          <w:sz w:val="16"/>
        </w:rPr>
        <w:t xml:space="preserve"> </w:t>
      </w:r>
      <w:r w:rsidRPr="00322059">
        <w:rPr>
          <w:rStyle w:val="Emphasis"/>
        </w:rPr>
        <w:t>huge</w:t>
      </w:r>
      <w:r w:rsidRPr="00135D34">
        <w:rPr>
          <w:sz w:val="16"/>
        </w:rPr>
        <w:t xml:space="preserve"> </w:t>
      </w:r>
      <w:r w:rsidRPr="00322059">
        <w:rPr>
          <w:rStyle w:val="StyleUnderline"/>
        </w:rPr>
        <w:t>danger</w:t>
      </w:r>
      <w:r w:rsidRPr="00135D34">
        <w:rPr>
          <w:sz w:val="16"/>
        </w:rPr>
        <w:t>.</w:t>
      </w:r>
    </w:p>
    <w:p w14:paraId="5D8EA6BE" w14:textId="77777777" w:rsidR="00EA3E1A" w:rsidRPr="00135D34" w:rsidRDefault="00EA3E1A" w:rsidP="00EA3E1A">
      <w:pPr>
        <w:rPr>
          <w:sz w:val="16"/>
        </w:rPr>
      </w:pPr>
      <w:r w:rsidRPr="00135D34">
        <w:rPr>
          <w:sz w:val="16"/>
        </w:rPr>
        <w:t xml:space="preserve">The </w:t>
      </w:r>
      <w:r w:rsidRPr="00135D34">
        <w:rPr>
          <w:rStyle w:val="StyleUnderline"/>
        </w:rPr>
        <w:t xml:space="preserve">unusual </w:t>
      </w:r>
      <w:r w:rsidRPr="006A1FFC">
        <w:rPr>
          <w:rStyle w:val="StyleUnderline"/>
          <w:highlight w:val="yellow"/>
        </w:rPr>
        <w:t>movements</w:t>
      </w:r>
      <w:r w:rsidRPr="00135D34">
        <w:rPr>
          <w:rStyle w:val="StyleUnderline"/>
        </w:rPr>
        <w:t xml:space="preserve"> of</w:t>
      </w:r>
      <w:r w:rsidRPr="00135D34">
        <w:rPr>
          <w:sz w:val="16"/>
        </w:rPr>
        <w:t xml:space="preserve"> </w:t>
      </w:r>
      <w:r w:rsidRPr="00135D34">
        <w:rPr>
          <w:rStyle w:val="Emphasis"/>
        </w:rPr>
        <w:t>U.S. treasuries</w:t>
      </w:r>
      <w:r w:rsidRPr="00135D34">
        <w:rPr>
          <w:sz w:val="16"/>
        </w:rPr>
        <w:t xml:space="preserve"> </w:t>
      </w:r>
      <w:r w:rsidRPr="00135D34">
        <w:rPr>
          <w:rStyle w:val="StyleUnderline"/>
        </w:rPr>
        <w:t>and the dollar</w:t>
      </w:r>
      <w:r w:rsidRPr="00135D34">
        <w:rPr>
          <w:sz w:val="16"/>
        </w:rPr>
        <w:t xml:space="preserve"> </w:t>
      </w:r>
      <w:r w:rsidRPr="006A1FFC">
        <w:rPr>
          <w:rStyle w:val="Emphasis"/>
          <w:highlight w:val="yellow"/>
        </w:rPr>
        <w:t>reflect</w:t>
      </w:r>
      <w:r w:rsidRPr="00135D34">
        <w:rPr>
          <w:sz w:val="16"/>
        </w:rPr>
        <w:t xml:space="preserve"> not only </w:t>
      </w:r>
      <w:r w:rsidRPr="00135D34">
        <w:rPr>
          <w:rStyle w:val="StyleUnderline"/>
        </w:rPr>
        <w:t>a</w:t>
      </w:r>
      <w:r w:rsidRPr="00135D34">
        <w:rPr>
          <w:sz w:val="16"/>
        </w:rPr>
        <w:t xml:space="preserve"> </w:t>
      </w:r>
      <w:r w:rsidRPr="006A1FFC">
        <w:rPr>
          <w:rStyle w:val="Emphasis"/>
          <w:highlight w:val="yellow"/>
        </w:rPr>
        <w:t>global reassessment</w:t>
      </w:r>
      <w:r w:rsidRPr="006A1FFC">
        <w:rPr>
          <w:sz w:val="16"/>
          <w:highlight w:val="yellow"/>
        </w:rPr>
        <w:t xml:space="preserve"> </w:t>
      </w:r>
      <w:r w:rsidRPr="006A1FFC">
        <w:rPr>
          <w:rStyle w:val="StyleUnderline"/>
          <w:highlight w:val="yellow"/>
        </w:rPr>
        <w:t>of</w:t>
      </w:r>
      <w:r w:rsidRPr="00135D34">
        <w:rPr>
          <w:sz w:val="16"/>
        </w:rPr>
        <w:t xml:space="preserve"> “credit dollar” or “debt </w:t>
      </w:r>
      <w:r w:rsidRPr="006A1FFC">
        <w:rPr>
          <w:rStyle w:val="Emphasis"/>
          <w:highlight w:val="yellow"/>
        </w:rPr>
        <w:t>dollar</w:t>
      </w:r>
      <w:r w:rsidRPr="00135D34">
        <w:rPr>
          <w:sz w:val="16"/>
        </w:rPr>
        <w:t xml:space="preserve">” but also questions about U.S. national power and international standing. If Washington fails to restore fiscal health or at least demonstrate signs of recovery, the global financial system is likely to undergo significant historical changes and </w:t>
      </w:r>
      <w:r w:rsidRPr="00135D34">
        <w:rPr>
          <w:rStyle w:val="StyleUnderline"/>
        </w:rPr>
        <w:t>the</w:t>
      </w:r>
      <w:r w:rsidRPr="00135D34">
        <w:rPr>
          <w:sz w:val="16"/>
        </w:rPr>
        <w:t xml:space="preserve"> </w:t>
      </w:r>
      <w:r w:rsidRPr="006A1FFC">
        <w:rPr>
          <w:rStyle w:val="Emphasis"/>
          <w:highlight w:val="yellow"/>
        </w:rPr>
        <w:t>dollar’s</w:t>
      </w:r>
      <w:r w:rsidRPr="00135D34">
        <w:rPr>
          <w:sz w:val="16"/>
        </w:rPr>
        <w:t xml:space="preserve"> long-standing </w:t>
      </w:r>
      <w:r w:rsidRPr="006A1FFC">
        <w:rPr>
          <w:rStyle w:val="Emphasis"/>
          <w:highlight w:val="yellow"/>
        </w:rPr>
        <w:t>heg</w:t>
      </w:r>
      <w:r w:rsidRPr="00135D34">
        <w:rPr>
          <w:rStyle w:val="Emphasis"/>
        </w:rPr>
        <w:t>emony</w:t>
      </w:r>
      <w:r w:rsidRPr="00135D34">
        <w:rPr>
          <w:sz w:val="16"/>
        </w:rPr>
        <w:t xml:space="preserve"> may soon </w:t>
      </w:r>
      <w:r w:rsidRPr="006A1FFC">
        <w:rPr>
          <w:rStyle w:val="StyleUnderline"/>
          <w:highlight w:val="yellow"/>
        </w:rPr>
        <w:t>face</w:t>
      </w:r>
      <w:r w:rsidRPr="00135D34">
        <w:rPr>
          <w:rStyle w:val="StyleUnderline"/>
        </w:rPr>
        <w:t xml:space="preserve"> a</w:t>
      </w:r>
      <w:r w:rsidRPr="00135D34">
        <w:rPr>
          <w:sz w:val="16"/>
        </w:rPr>
        <w:t xml:space="preserve"> </w:t>
      </w:r>
      <w:r w:rsidRPr="006A1FFC">
        <w:rPr>
          <w:rStyle w:val="Emphasis"/>
          <w:highlight w:val="yellow"/>
        </w:rPr>
        <w:t>critical</w:t>
      </w:r>
      <w:r w:rsidRPr="006A1FFC">
        <w:rPr>
          <w:sz w:val="16"/>
          <w:highlight w:val="yellow"/>
        </w:rPr>
        <w:t xml:space="preserve"> </w:t>
      </w:r>
      <w:r w:rsidRPr="006A1FFC">
        <w:rPr>
          <w:rStyle w:val="StyleUnderline"/>
          <w:highlight w:val="yellow"/>
        </w:rPr>
        <w:t>turning point</w:t>
      </w:r>
      <w:r w:rsidRPr="00135D34">
        <w:rPr>
          <w:sz w:val="16"/>
        </w:rPr>
        <w:t>.</w:t>
      </w:r>
    </w:p>
    <w:p w14:paraId="2E2B7D65" w14:textId="77777777" w:rsidR="00EA3E1A" w:rsidRPr="0079163D" w:rsidRDefault="00EA3E1A" w:rsidP="00EA3E1A">
      <w:pPr>
        <w:rPr>
          <w:sz w:val="16"/>
        </w:rPr>
      </w:pPr>
    </w:p>
    <w:p w14:paraId="55764516" w14:textId="77777777" w:rsidR="00EA3E1A" w:rsidRPr="001071F8" w:rsidRDefault="00EA3E1A" w:rsidP="00EA3E1A">
      <w:pPr>
        <w:pStyle w:val="Heading2"/>
      </w:pPr>
      <w:r w:rsidRPr="001071F8">
        <w:lastRenderedPageBreak/>
        <w:t>Midterms DA</w:t>
      </w:r>
    </w:p>
    <w:p w14:paraId="35453C14" w14:textId="77777777" w:rsidR="00EA3E1A" w:rsidRPr="001071F8" w:rsidRDefault="00EA3E1A" w:rsidP="00EA3E1A">
      <w:pPr>
        <w:pStyle w:val="Heading3"/>
      </w:pPr>
      <w:r w:rsidRPr="001071F8">
        <w:lastRenderedPageBreak/>
        <w:t>DA</w:t>
      </w:r>
    </w:p>
    <w:p w14:paraId="3C1E9200" w14:textId="77777777" w:rsidR="00EA3E1A" w:rsidRDefault="00EA3E1A" w:rsidP="00EA3E1A"/>
    <w:p w14:paraId="7BD3CF75" w14:textId="77777777" w:rsidR="00EA3E1A" w:rsidRDefault="00EA3E1A" w:rsidP="00EA3E1A">
      <w:pPr>
        <w:pStyle w:val="Heading4"/>
      </w:pPr>
      <w:r>
        <w:t xml:space="preserve">4. GOP </w:t>
      </w:r>
      <w:r w:rsidRPr="003779BB">
        <w:rPr>
          <w:u w:val="single"/>
        </w:rPr>
        <w:t>wins now</w:t>
      </w:r>
      <w:r>
        <w:t xml:space="preserve">. </w:t>
      </w:r>
    </w:p>
    <w:p w14:paraId="07CAA3F5" w14:textId="77777777" w:rsidR="00EA3E1A" w:rsidRDefault="00EA3E1A" w:rsidP="00EA3E1A">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0400A96D" w14:textId="77777777" w:rsidR="00EA3E1A" w:rsidRPr="007613C0" w:rsidRDefault="00EA3E1A" w:rsidP="00EA3E1A">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28706FA6" w14:textId="77777777" w:rsidR="00EA3E1A" w:rsidRPr="007613C0" w:rsidRDefault="00EA3E1A" w:rsidP="00EA3E1A">
      <w:pPr>
        <w:rPr>
          <w:sz w:val="16"/>
        </w:rPr>
      </w:pPr>
      <w:r w:rsidRPr="007613C0">
        <w:rPr>
          <w:sz w:val="16"/>
        </w:rPr>
        <w:t>The odds are not with those hopes or that excitement.</w:t>
      </w:r>
    </w:p>
    <w:p w14:paraId="7C77FDDB" w14:textId="77777777" w:rsidR="00EA3E1A" w:rsidRPr="007613C0" w:rsidRDefault="00EA3E1A" w:rsidP="00EA3E1A">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2252B07F" w14:textId="77777777" w:rsidR="00EA3E1A" w:rsidRPr="007613C0" w:rsidRDefault="00EA3E1A" w:rsidP="00EA3E1A">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5949CE3A" w14:textId="77777777" w:rsidR="00EA3E1A" w:rsidRDefault="00EA3E1A" w:rsidP="00EA3E1A">
      <w:pPr>
        <w:pStyle w:val="Heading4"/>
      </w:pPr>
      <w:r>
        <w:t xml:space="preserve">5. 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7F797BF4" w14:textId="77777777" w:rsidR="00EA3E1A" w:rsidRDefault="00EA3E1A" w:rsidP="00EA3E1A">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72954DA1" w14:textId="77777777" w:rsidR="00EA3E1A" w:rsidRPr="00EA3F10" w:rsidRDefault="00EA3E1A" w:rsidP="00EA3E1A">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64CFFB6B" w14:textId="77777777" w:rsidR="00EA3E1A" w:rsidRPr="00EA3F10" w:rsidRDefault="00EA3E1A" w:rsidP="00EA3E1A">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 xml:space="preserve">Trump, which helped propel their candidates to victory in </w:t>
      </w:r>
      <w:proofErr w:type="gramStart"/>
      <w:r w:rsidRPr="00086FDB">
        <w:rPr>
          <w:rStyle w:val="StyleUnderline"/>
        </w:rPr>
        <w:t>a</w:t>
      </w:r>
      <w:r w:rsidRPr="00EA3F10">
        <w:rPr>
          <w:sz w:val="16"/>
        </w:rPr>
        <w:t xml:space="preserve"> </w:t>
      </w:r>
      <w:r w:rsidRPr="00086FDB">
        <w:rPr>
          <w:rStyle w:val="Emphasis"/>
        </w:rPr>
        <w:t>number</w:t>
      </w:r>
      <w:r w:rsidRPr="00EA3F10">
        <w:rPr>
          <w:sz w:val="16"/>
        </w:rPr>
        <w:t xml:space="preserve"> </w:t>
      </w:r>
      <w:r w:rsidRPr="00086FDB">
        <w:rPr>
          <w:rStyle w:val="StyleUnderline"/>
        </w:rPr>
        <w:t>of</w:t>
      </w:r>
      <w:proofErr w:type="gramEnd"/>
      <w:r w:rsidRPr="00086FDB">
        <w:rPr>
          <w:rStyle w:val="StyleUnderline"/>
        </w:rPr>
        <w:t xml:space="preserve"> competitive races in 2025</w:t>
      </w:r>
      <w:r w:rsidRPr="00EA3F10">
        <w:rPr>
          <w:sz w:val="16"/>
        </w:rPr>
        <w:t>.</w:t>
      </w:r>
    </w:p>
    <w:p w14:paraId="19ED214C" w14:textId="77777777" w:rsidR="00EA3E1A" w:rsidRPr="00EA3F10" w:rsidRDefault="00EA3E1A" w:rsidP="00EA3E1A">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392329E4" w14:textId="77777777" w:rsidR="00EA3E1A" w:rsidRPr="00EA3F10" w:rsidRDefault="00EA3E1A" w:rsidP="00EA3E1A">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150ADC08" w14:textId="77777777" w:rsidR="00EA3E1A" w:rsidRPr="00EA3F10" w:rsidRDefault="00EA3E1A" w:rsidP="00EA3E1A">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5CA7EE54" w14:textId="77777777" w:rsidR="00EA3E1A" w:rsidRPr="00EA3F10" w:rsidRDefault="00EA3E1A" w:rsidP="00EA3E1A">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316EFB09" w14:textId="77777777" w:rsidR="00EA3E1A" w:rsidRPr="00EA3F10" w:rsidRDefault="00EA3E1A" w:rsidP="00EA3E1A">
      <w:pPr>
        <w:rPr>
          <w:sz w:val="16"/>
        </w:rPr>
      </w:pPr>
      <w:r w:rsidRPr="00EA3F10">
        <w:rPr>
          <w:sz w:val="16"/>
        </w:rPr>
        <w:lastRenderedPageBreak/>
        <w:t>But as the off-year election calendar ramped up, a string of blue victories and overperformances put wind in the party’s sails and lifted hopes that Democrats could make a comeback in Congress next fall.</w:t>
      </w:r>
    </w:p>
    <w:p w14:paraId="09A15F0A" w14:textId="77777777" w:rsidR="00EA3E1A" w:rsidRPr="00EA3F10" w:rsidRDefault="00EA3E1A" w:rsidP="00EA3E1A">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0EC7C326" w14:textId="77777777" w:rsidR="00EA3E1A" w:rsidRPr="00EA3F10" w:rsidRDefault="00EA3E1A" w:rsidP="00EA3E1A">
      <w:pPr>
        <w:rPr>
          <w:sz w:val="16"/>
        </w:rPr>
      </w:pPr>
      <w:r w:rsidRPr="00EA3F10">
        <w:rPr>
          <w:sz w:val="16"/>
        </w:rPr>
        <w:t xml:space="preserve">On Tuesday, Democrats closed out 2025 with a special election win for a state Senate seat in Iowa, preventing Republicans from regaining a supermajority in the chamber. </w:t>
      </w:r>
    </w:p>
    <w:p w14:paraId="20964B58" w14:textId="77777777" w:rsidR="00EA3E1A" w:rsidRPr="00EA3F10" w:rsidRDefault="00EA3E1A" w:rsidP="00EA3E1A">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40D52DD5" w14:textId="77777777" w:rsidR="00EA3E1A" w:rsidRPr="00EA3F10" w:rsidRDefault="00EA3E1A" w:rsidP="00EA3E1A">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4D4C2D6E" w14:textId="77777777" w:rsidR="00EA3E1A" w:rsidRPr="00EA3F10" w:rsidRDefault="00EA3E1A" w:rsidP="00EA3E1A">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w:t>
      </w:r>
      <w:proofErr w:type="gramStart"/>
      <w:r w:rsidRPr="00EA3F10">
        <w:rPr>
          <w:sz w:val="16"/>
        </w:rPr>
        <w:t>really divisive</w:t>
      </w:r>
      <w:proofErr w:type="gramEnd"/>
      <w:r w:rsidRPr="00EA3F10">
        <w:rPr>
          <w:sz w:val="16"/>
        </w:rPr>
        <w:t xml:space="preserve"> and </w:t>
      </w:r>
      <w:proofErr w:type="gramStart"/>
      <w:r w:rsidRPr="00EA3F10">
        <w:rPr>
          <w:sz w:val="16"/>
        </w:rPr>
        <w:t>really contentious</w:t>
      </w:r>
      <w:proofErr w:type="gramEnd"/>
      <w:r w:rsidRPr="00EA3F10">
        <w:rPr>
          <w:sz w:val="16"/>
        </w:rPr>
        <w:t xml:space="preserve">,” said Cheyenne Hunt, executive director of the progressive advocacy group Gen-Z for Change, who ran for Congress in California last year. </w:t>
      </w:r>
    </w:p>
    <w:p w14:paraId="7E77A1C2" w14:textId="77777777" w:rsidR="00EA3E1A" w:rsidRPr="00EA3F10" w:rsidRDefault="00EA3E1A" w:rsidP="00EA3E1A">
      <w:pPr>
        <w:rPr>
          <w:sz w:val="16"/>
        </w:rPr>
      </w:pPr>
      <w:r w:rsidRPr="00EA3F10">
        <w:rPr>
          <w:sz w:val="16"/>
        </w:rPr>
        <w:t xml:space="preserve">The electoral wins in 2025 have shown “there is a path forward” as voters signal growing frustration with the Trump administration, she added. </w:t>
      </w:r>
    </w:p>
    <w:p w14:paraId="4E8596A6" w14:textId="77777777" w:rsidR="00EA3E1A" w:rsidRPr="00EA3F10" w:rsidRDefault="00EA3E1A" w:rsidP="00EA3E1A">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75F12BDA" w14:textId="77777777" w:rsidR="00EA3E1A" w:rsidRPr="00EA3F10" w:rsidRDefault="00EA3E1A" w:rsidP="00EA3E1A">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402C4A53" w14:textId="77777777" w:rsidR="00EA3E1A" w:rsidRPr="00EA3F10" w:rsidRDefault="00EA3E1A" w:rsidP="00EA3E1A">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7E2C1CDA" w14:textId="77777777" w:rsidR="00EA3E1A" w:rsidRPr="00EA3F10" w:rsidRDefault="00EA3E1A" w:rsidP="00EA3E1A">
      <w:pPr>
        <w:rPr>
          <w:sz w:val="16"/>
        </w:rPr>
      </w:pPr>
      <w:r w:rsidRPr="00EA3F10">
        <w:rPr>
          <w:sz w:val="16"/>
        </w:rPr>
        <w:t>But it remains to be seen whether that will be a sufficient strategy for the party to maintain its momentum through the midterms and beyond.</w:t>
      </w:r>
    </w:p>
    <w:p w14:paraId="7D5BDB11" w14:textId="77777777" w:rsidR="00EA3E1A" w:rsidRPr="00EA3F10" w:rsidRDefault="00EA3E1A" w:rsidP="00EA3E1A">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47F00F64" w14:textId="77777777" w:rsidR="00EA3E1A" w:rsidRPr="00EA3F10" w:rsidRDefault="00EA3E1A" w:rsidP="00EA3E1A">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5F8B3EAD" w14:textId="77777777" w:rsidR="00EA3E1A" w:rsidRPr="00EA3F10" w:rsidRDefault="00EA3E1A" w:rsidP="00EA3E1A">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7BF05A65" w14:textId="77777777" w:rsidR="00EA3E1A" w:rsidRPr="00EA3F10" w:rsidRDefault="00EA3E1A" w:rsidP="00EA3E1A">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4EC8D5F1" w14:textId="77777777" w:rsidR="00EA3E1A" w:rsidRPr="00EA3F10" w:rsidRDefault="00EA3E1A" w:rsidP="00EA3E1A">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09C46522" w14:textId="77777777" w:rsidR="00EA3E1A" w:rsidRDefault="00EA3E1A" w:rsidP="00EA3E1A">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30B01071" w14:textId="77777777" w:rsidR="00EA3E1A" w:rsidRDefault="00EA3E1A" w:rsidP="00EA3E1A">
      <w:pPr>
        <w:pStyle w:val="Heading4"/>
      </w:pPr>
      <w:r>
        <w:lastRenderedPageBreak/>
        <w:t xml:space="preserve">13. It’s </w:t>
      </w:r>
      <w:r w:rsidRPr="00E47BE5">
        <w:rPr>
          <w:u w:val="single"/>
        </w:rPr>
        <w:t>inevitable</w:t>
      </w:r>
      <w:r>
        <w:t xml:space="preserve"> OR </w:t>
      </w:r>
      <w:r w:rsidRPr="00E47BE5">
        <w:rPr>
          <w:u w:val="single"/>
        </w:rPr>
        <w:t>impossible</w:t>
      </w:r>
      <w:r>
        <w:t>.</w:t>
      </w:r>
    </w:p>
    <w:p w14:paraId="6D73937E" w14:textId="77777777" w:rsidR="00EA3E1A" w:rsidRDefault="00EA3E1A" w:rsidP="00EA3E1A">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05EE3DD1" w14:textId="77777777" w:rsidR="00EA3E1A" w:rsidRPr="00E47BE5" w:rsidRDefault="00EA3E1A" w:rsidP="00EA3E1A">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1FC623C4" w14:textId="77777777" w:rsidR="00EA3E1A" w:rsidRDefault="00EA3E1A" w:rsidP="00EA3E1A">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0F56C975" w14:textId="77777777" w:rsidR="00EA3E1A" w:rsidRDefault="00EA3E1A" w:rsidP="00EA3E1A">
      <w:pPr>
        <w:pStyle w:val="Heading4"/>
      </w:pPr>
      <w:r>
        <w:t xml:space="preserve">14. No </w:t>
      </w:r>
      <w:r w:rsidRPr="008569DD">
        <w:rPr>
          <w:u w:val="single"/>
        </w:rPr>
        <w:t>arms racing</w:t>
      </w:r>
      <w:r>
        <w:t xml:space="preserve"> NOR </w:t>
      </w:r>
      <w:r w:rsidRPr="008569DD">
        <w:rPr>
          <w:u w:val="single"/>
        </w:rPr>
        <w:t>instability</w:t>
      </w:r>
      <w:r>
        <w:t>.</w:t>
      </w:r>
    </w:p>
    <w:p w14:paraId="0F7B4A46" w14:textId="77777777" w:rsidR="00EA3E1A" w:rsidRDefault="00EA3E1A" w:rsidP="00EA3E1A">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07DD1ED3" w14:textId="77777777" w:rsidR="00EA3E1A" w:rsidRPr="008569DD" w:rsidRDefault="00EA3E1A" w:rsidP="00EA3E1A">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48F42B64" w14:textId="77777777" w:rsidR="00EA3E1A" w:rsidRDefault="00EA3E1A" w:rsidP="00EA3E1A">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5A3171A5" w14:textId="77777777" w:rsidR="00EA3E1A" w:rsidRPr="00D01DEE" w:rsidRDefault="00EA3E1A" w:rsidP="00EA3E1A"/>
    <w:p w14:paraId="35E1AA5F" w14:textId="77777777" w:rsidR="00EA3E1A" w:rsidRDefault="00EA3E1A" w:rsidP="00EA3E1A">
      <w:pPr>
        <w:pStyle w:val="Heading2"/>
      </w:pPr>
      <w:r w:rsidRPr="001071F8">
        <w:lastRenderedPageBreak/>
        <w:t>LNG DA</w:t>
      </w:r>
    </w:p>
    <w:p w14:paraId="57251BEB" w14:textId="1375D10D" w:rsidR="00EA3E1A" w:rsidRPr="00EA3E1A" w:rsidRDefault="00EA3E1A" w:rsidP="00EA3E1A">
      <w:pPr>
        <w:pStyle w:val="Heading3"/>
      </w:pPr>
      <w:r>
        <w:lastRenderedPageBreak/>
        <w:t>DA</w:t>
      </w:r>
    </w:p>
    <w:p w14:paraId="2D51D9C7" w14:textId="77777777" w:rsidR="00EA3E1A" w:rsidRDefault="00EA3E1A" w:rsidP="00EA3E1A">
      <w:pPr>
        <w:pStyle w:val="Heading4"/>
      </w:pPr>
      <w:r>
        <w:rPr>
          <w:u w:val="single"/>
        </w:rPr>
        <w:t>1. Turn</w:t>
      </w:r>
      <w:r>
        <w:t xml:space="preserve">. State capacity is a </w:t>
      </w:r>
      <w:r>
        <w:rPr>
          <w:u w:val="single"/>
        </w:rPr>
        <w:t>pre-requisite</w:t>
      </w:r>
      <w:r>
        <w:t xml:space="preserve"> to </w:t>
      </w:r>
      <w:r>
        <w:rPr>
          <w:u w:val="single"/>
        </w:rPr>
        <w:t>ANY</w:t>
      </w:r>
      <w:r>
        <w:t xml:space="preserve"> deregulation.</w:t>
      </w:r>
    </w:p>
    <w:p w14:paraId="381C63E9" w14:textId="77777777" w:rsidR="00EA3E1A" w:rsidRPr="00F30B0B" w:rsidRDefault="00EA3E1A" w:rsidP="00EA3E1A">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3431B976" w14:textId="77777777" w:rsidR="00EA3E1A" w:rsidRPr="00F30B0B" w:rsidRDefault="00EA3E1A" w:rsidP="00EA3E1A">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 w:val="24"/>
          <w:szCs w:val="24"/>
          <w:highlight w:val="yellow"/>
        </w:rPr>
        <w:t>If an agency lacks</w:t>
      </w:r>
      <w:r w:rsidRPr="004E4541">
        <w:rPr>
          <w:rStyle w:val="Emphasis"/>
          <w:sz w:val="24"/>
          <w:szCs w:val="24"/>
        </w:rPr>
        <w:t xml:space="preserve"> a sizable </w:t>
      </w:r>
      <w:r w:rsidRPr="004E4541">
        <w:rPr>
          <w:rStyle w:val="Emphasis"/>
          <w:sz w:val="24"/>
          <w:szCs w:val="24"/>
          <w:highlight w:val="yellow"/>
        </w:rPr>
        <w:t>workforce</w:t>
      </w:r>
      <w:r w:rsidRPr="004E4541">
        <w:rPr>
          <w:rStyle w:val="Emphasis"/>
          <w:sz w:val="24"/>
          <w:szCs w:val="24"/>
        </w:rPr>
        <w:t xml:space="preserve"> and/or procedural and </w:t>
      </w:r>
      <w:r w:rsidRPr="004E4541">
        <w:rPr>
          <w:rStyle w:val="Emphasis"/>
          <w:sz w:val="24"/>
          <w:szCs w:val="24"/>
          <w:highlight w:val="yellow"/>
        </w:rPr>
        <w:t>substantive knowledge, it constrains what</w:t>
      </w:r>
      <w:r w:rsidRPr="004E4541">
        <w:rPr>
          <w:rStyle w:val="Emphasis"/>
          <w:sz w:val="24"/>
          <w:szCs w:val="24"/>
        </w:rPr>
        <w:t xml:space="preserve"> the </w:t>
      </w:r>
      <w:r w:rsidRPr="004E4541">
        <w:rPr>
          <w:rStyle w:val="Emphasis"/>
          <w:sz w:val="24"/>
          <w:szCs w:val="24"/>
          <w:highlight w:val="yellow"/>
        </w:rPr>
        <w:t>president can accomplish</w:t>
      </w:r>
      <w:r w:rsidRPr="00F30B0B">
        <w:rPr>
          <w:rFonts w:eastAsia="Calibri"/>
          <w:sz w:val="16"/>
        </w:rPr>
        <w:t>.205</w:t>
      </w:r>
    </w:p>
    <w:p w14:paraId="72A4B935" w14:textId="77777777" w:rsidR="00EA3E1A" w:rsidRDefault="00EA3E1A" w:rsidP="00EA3E1A">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34622230" w14:textId="77777777" w:rsidR="00EA3E1A" w:rsidRPr="003A3288" w:rsidRDefault="00EA3E1A" w:rsidP="00EA3E1A"/>
    <w:p w14:paraId="33C64F8C" w14:textId="77777777" w:rsidR="00EA3E1A" w:rsidRPr="00212874" w:rsidRDefault="00EA3E1A" w:rsidP="00EA3E1A">
      <w:pPr>
        <w:pStyle w:val="Heading4"/>
      </w:pPr>
      <w:r>
        <w:rPr>
          <w:u w:val="single"/>
        </w:rPr>
        <w:t>2. No link</w:t>
      </w:r>
      <w:r>
        <w:t xml:space="preserve">: CBR doesn’t affect </w:t>
      </w:r>
      <w:r>
        <w:rPr>
          <w:u w:val="single"/>
        </w:rPr>
        <w:t>regulatory decisions</w:t>
      </w:r>
      <w:r>
        <w:t>.</w:t>
      </w:r>
    </w:p>
    <w:p w14:paraId="59E68BF8" w14:textId="77777777" w:rsidR="00EA3E1A" w:rsidRDefault="00EA3E1A" w:rsidP="00EA3E1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7C948853" w14:textId="77777777" w:rsidR="00EA3E1A" w:rsidRPr="0049328D" w:rsidRDefault="00EA3E1A" w:rsidP="00EA3E1A">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693ED32F" w14:textId="77777777" w:rsidR="00EA3E1A" w:rsidRPr="0049328D" w:rsidRDefault="00EA3E1A" w:rsidP="00EA3E1A">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2A3895A8" w14:textId="77777777" w:rsidR="00EA3E1A" w:rsidRPr="00344E8E" w:rsidRDefault="00EA3E1A" w:rsidP="00EA3E1A">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w:t>
      </w:r>
      <w:proofErr w:type="gramStart"/>
      <w:r w:rsidRPr="0049328D">
        <w:rPr>
          <w:sz w:val="16"/>
        </w:rPr>
        <w:t>servants</w:t>
      </w:r>
      <w:proofErr w:type="gramEnd"/>
      <w:r w:rsidRPr="0049328D">
        <w:rPr>
          <w:sz w:val="16"/>
        </w:rPr>
        <w:t xml:space="preserve">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lastRenderedPageBreak/>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3E05107D" w14:textId="77777777" w:rsidR="00EA3E1A" w:rsidRDefault="00EA3E1A" w:rsidP="00EA3E1A">
      <w:pPr>
        <w:pStyle w:val="Heading4"/>
      </w:pPr>
      <w:r>
        <w:t xml:space="preserve">5. Deregulation is </w:t>
      </w:r>
      <w:r w:rsidRPr="00DB63DE">
        <w:rPr>
          <w:u w:val="single"/>
        </w:rPr>
        <w:t>slow</w:t>
      </w:r>
      <w:r>
        <w:t xml:space="preserve"> AND </w:t>
      </w:r>
      <w:r w:rsidRPr="00DB63DE">
        <w:rPr>
          <w:u w:val="single"/>
        </w:rPr>
        <w:t>unpredictable</w:t>
      </w:r>
      <w:r>
        <w:t>.</w:t>
      </w:r>
    </w:p>
    <w:p w14:paraId="63565D61" w14:textId="77777777" w:rsidR="00EA3E1A" w:rsidRDefault="00EA3E1A" w:rsidP="00EA3E1A">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03494781" w14:textId="77777777" w:rsidR="00EA3E1A" w:rsidRDefault="00EA3E1A" w:rsidP="00EA3E1A">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44957E40" w14:textId="77777777" w:rsidR="00EA3E1A" w:rsidRDefault="00EA3E1A" w:rsidP="00EA3E1A">
      <w:pPr>
        <w:pStyle w:val="Heading4"/>
      </w:pPr>
      <w:r>
        <w:rPr>
          <w:u w:val="single"/>
        </w:rPr>
        <w:t xml:space="preserve">8. </w:t>
      </w:r>
      <w:r w:rsidRPr="0068088D">
        <w:rPr>
          <w:u w:val="single"/>
        </w:rPr>
        <w:t>No chance</w:t>
      </w:r>
      <w:r>
        <w:t xml:space="preserve"> of collapse. </w:t>
      </w:r>
    </w:p>
    <w:p w14:paraId="36194939" w14:textId="77777777" w:rsidR="00EA3E1A" w:rsidRPr="0068088D" w:rsidRDefault="00EA3E1A" w:rsidP="00EA3E1A">
      <w:r>
        <w:t xml:space="preserve">Peter </w:t>
      </w:r>
      <w:r w:rsidRPr="0068088D">
        <w:rPr>
          <w:rStyle w:val="Style13ptBold"/>
        </w:rPr>
        <w:t>Rutland 24</w:t>
      </w:r>
      <w:r>
        <w:t>, Professor of Government at Wesleyan University and associate of the Davis Center for Russian and Eurasian Studies at Harvard University, 4-30-2024, "A Putin collapse? The dangers of wishful thinking," https://responsiblestatecraft.org/putin-russia-collapse/</w:t>
      </w:r>
    </w:p>
    <w:p w14:paraId="031ADFBC" w14:textId="77777777" w:rsidR="00EA3E1A" w:rsidRPr="0068088D" w:rsidRDefault="00EA3E1A" w:rsidP="00EA3E1A">
      <w:pPr>
        <w:rPr>
          <w:sz w:val="16"/>
        </w:rPr>
      </w:pPr>
      <w:r w:rsidRPr="0068088D">
        <w:rPr>
          <w:sz w:val="16"/>
        </w:rPr>
        <w:t>The Carnegie Center’s Maksim Samorukov recently published an article in Foreign Affairs entitled “</w:t>
      </w:r>
      <w:r w:rsidRPr="0068088D">
        <w:rPr>
          <w:rStyle w:val="StyleUnderline"/>
          <w:highlight w:val="yellow"/>
        </w:rPr>
        <w:t>Putin’s</w:t>
      </w:r>
      <w:r w:rsidRPr="0068088D">
        <w:rPr>
          <w:sz w:val="16"/>
        </w:rPr>
        <w:t xml:space="preserve"> brittle </w:t>
      </w:r>
      <w:r w:rsidRPr="0068088D">
        <w:rPr>
          <w:rStyle w:val="StyleUnderline"/>
          <w:highlight w:val="yellow"/>
        </w:rPr>
        <w:t>regime</w:t>
      </w:r>
      <w:r w:rsidRPr="0068088D">
        <w:rPr>
          <w:sz w:val="16"/>
        </w:rPr>
        <w:t xml:space="preserve">. Like the Soviet one that preceded it, his system is always </w:t>
      </w:r>
      <w:r w:rsidRPr="0068088D">
        <w:rPr>
          <w:rStyle w:val="StyleUnderline"/>
        </w:rPr>
        <w:t>on</w:t>
      </w:r>
      <w:r w:rsidRPr="0068088D">
        <w:rPr>
          <w:sz w:val="16"/>
        </w:rPr>
        <w:t xml:space="preserve"> the </w:t>
      </w:r>
      <w:r w:rsidRPr="0068088D">
        <w:rPr>
          <w:rStyle w:val="Emphasis"/>
        </w:rPr>
        <w:t>brink</w:t>
      </w:r>
      <w:r w:rsidRPr="0068088D">
        <w:rPr>
          <w:sz w:val="16"/>
        </w:rPr>
        <w:t xml:space="preserve"> </w:t>
      </w:r>
      <w:r w:rsidRPr="0068088D">
        <w:rPr>
          <w:rStyle w:val="StyleUnderline"/>
        </w:rPr>
        <w:t>of</w:t>
      </w:r>
      <w:r w:rsidRPr="0068088D">
        <w:rPr>
          <w:sz w:val="16"/>
        </w:rPr>
        <w:t xml:space="preserve"> </w:t>
      </w:r>
      <w:r w:rsidRPr="0068088D">
        <w:rPr>
          <w:rStyle w:val="Emphasis"/>
        </w:rPr>
        <w:t>collapse</w:t>
      </w:r>
      <w:r w:rsidRPr="0068088D">
        <w:rPr>
          <w:sz w:val="16"/>
        </w:rPr>
        <w:t>.”</w:t>
      </w:r>
    </w:p>
    <w:p w14:paraId="3905E279" w14:textId="77777777" w:rsidR="00EA3E1A" w:rsidRPr="0068088D" w:rsidRDefault="00EA3E1A" w:rsidP="00EA3E1A">
      <w:pPr>
        <w:rPr>
          <w:sz w:val="16"/>
        </w:rPr>
      </w:pPr>
      <w:r w:rsidRPr="0068088D">
        <w:rPr>
          <w:sz w:val="16"/>
        </w:rPr>
        <w:t xml:space="preserve">The </w:t>
      </w:r>
      <w:r w:rsidRPr="0068088D">
        <w:rPr>
          <w:rStyle w:val="StyleUnderline"/>
        </w:rPr>
        <w:t>argument</w:t>
      </w:r>
      <w:r w:rsidRPr="0068088D">
        <w:rPr>
          <w:sz w:val="16"/>
        </w:rPr>
        <w:t xml:space="preserve"> is </w:t>
      </w:r>
      <w:r w:rsidRPr="0068088D">
        <w:rPr>
          <w:rStyle w:val="StyleUnderline"/>
        </w:rPr>
        <w:t>driven by</w:t>
      </w:r>
      <w:r w:rsidRPr="0068088D">
        <w:rPr>
          <w:sz w:val="16"/>
        </w:rPr>
        <w:t xml:space="preserve"> a </w:t>
      </w:r>
      <w:r w:rsidRPr="0068088D">
        <w:rPr>
          <w:rStyle w:val="Emphasis"/>
        </w:rPr>
        <w:t>straightforward</w:t>
      </w:r>
      <w:r w:rsidRPr="0068088D">
        <w:rPr>
          <w:sz w:val="16"/>
        </w:rPr>
        <w:t xml:space="preserve"> historical </w:t>
      </w:r>
      <w:r w:rsidRPr="0068088D">
        <w:rPr>
          <w:rStyle w:val="StyleUnderline"/>
        </w:rPr>
        <w:t>analogy</w:t>
      </w:r>
      <w:r w:rsidRPr="0068088D">
        <w:rPr>
          <w:sz w:val="16"/>
        </w:rPr>
        <w:t xml:space="preserve">. The Soviet system appeared strong and immutable, and virtually no one predicted its collapse. But collapse it did. Likewise, the </w:t>
      </w:r>
      <w:r w:rsidRPr="0068088D">
        <w:rPr>
          <w:rStyle w:val="StyleUnderline"/>
        </w:rPr>
        <w:t>Putin</w:t>
      </w:r>
      <w:r w:rsidRPr="0068088D">
        <w:rPr>
          <w:sz w:val="16"/>
        </w:rPr>
        <w:t xml:space="preserve"> system </w:t>
      </w:r>
      <w:r w:rsidRPr="0068088D">
        <w:rPr>
          <w:rStyle w:val="StyleUnderline"/>
        </w:rPr>
        <w:t>appears</w:t>
      </w:r>
      <w:r w:rsidRPr="0068088D">
        <w:rPr>
          <w:sz w:val="16"/>
        </w:rPr>
        <w:t xml:space="preserve"> </w:t>
      </w:r>
      <w:r w:rsidRPr="0068088D">
        <w:rPr>
          <w:rStyle w:val="Emphasis"/>
          <w:highlight w:val="yellow"/>
        </w:rPr>
        <w:t>strong</w:t>
      </w:r>
      <w:r w:rsidRPr="0068088D">
        <w:rPr>
          <w:sz w:val="16"/>
          <w:highlight w:val="yellow"/>
        </w:rPr>
        <w:t xml:space="preserve"> </w:t>
      </w:r>
      <w:r w:rsidRPr="0068088D">
        <w:rPr>
          <w:rStyle w:val="StyleUnderline"/>
          <w:highlight w:val="yellow"/>
        </w:rPr>
        <w:t>and</w:t>
      </w:r>
      <w:r w:rsidRPr="0068088D">
        <w:rPr>
          <w:sz w:val="16"/>
          <w:highlight w:val="yellow"/>
        </w:rPr>
        <w:t xml:space="preserve"> </w:t>
      </w:r>
      <w:r w:rsidRPr="0068088D">
        <w:rPr>
          <w:rStyle w:val="Emphasis"/>
          <w:highlight w:val="yellow"/>
        </w:rPr>
        <w:t>resilient</w:t>
      </w:r>
      <w:r w:rsidRPr="0068088D">
        <w:rPr>
          <w:sz w:val="16"/>
        </w:rPr>
        <w:t>, and few people can imagine its collapse. But collapse it will.</w:t>
      </w:r>
    </w:p>
    <w:p w14:paraId="31CE181F" w14:textId="77777777" w:rsidR="00EA3E1A" w:rsidRPr="0068088D" w:rsidRDefault="00EA3E1A" w:rsidP="00EA3E1A">
      <w:pPr>
        <w:rPr>
          <w:sz w:val="16"/>
        </w:rPr>
      </w:pPr>
      <w:r w:rsidRPr="0068088D">
        <w:rPr>
          <w:sz w:val="16"/>
        </w:rPr>
        <w:t>One can understand why this argument would be attractive to Foreign Affairs. Wishful thinking always gets an audience: people like to be told what they want to hear. Absent any prospects of a successful counter-offensive in Ukraine, the most likely scenario for Ukrainian victory is regime collapse in Russia.</w:t>
      </w:r>
    </w:p>
    <w:p w14:paraId="4A8037C6" w14:textId="77777777" w:rsidR="00EA3E1A" w:rsidRPr="0068088D" w:rsidRDefault="00EA3E1A" w:rsidP="00EA3E1A">
      <w:pPr>
        <w:rPr>
          <w:sz w:val="16"/>
        </w:rPr>
      </w:pPr>
      <w:r w:rsidRPr="0068088D">
        <w:rPr>
          <w:rStyle w:val="StyleUnderline"/>
        </w:rPr>
        <w:t>Historical analogies</w:t>
      </w:r>
      <w:r w:rsidRPr="0068088D">
        <w:rPr>
          <w:sz w:val="16"/>
        </w:rPr>
        <w:t xml:space="preserve"> can be attractive but </w:t>
      </w:r>
      <w:r w:rsidRPr="0068088D">
        <w:rPr>
          <w:rStyle w:val="Emphasis"/>
        </w:rPr>
        <w:t>misleading</w:t>
      </w:r>
      <w:r w:rsidRPr="0068088D">
        <w:rPr>
          <w:sz w:val="16"/>
        </w:rPr>
        <w:t xml:space="preserve"> in that they may </w:t>
      </w:r>
      <w:r w:rsidRPr="0068088D">
        <w:rPr>
          <w:rStyle w:val="StyleUnderline"/>
        </w:rPr>
        <w:t>focus our</w:t>
      </w:r>
      <w:r w:rsidRPr="0068088D">
        <w:rPr>
          <w:sz w:val="16"/>
        </w:rPr>
        <w:t xml:space="preserve"> attention on </w:t>
      </w:r>
      <w:r w:rsidRPr="0068088D">
        <w:rPr>
          <w:rStyle w:val="Emphasis"/>
        </w:rPr>
        <w:t>superficial similarities</w:t>
      </w:r>
      <w:r w:rsidRPr="0068088D">
        <w:rPr>
          <w:sz w:val="16"/>
        </w:rPr>
        <w:t xml:space="preserve">, while </w:t>
      </w:r>
      <w:r w:rsidRPr="0068088D">
        <w:rPr>
          <w:rStyle w:val="StyleUnderline"/>
        </w:rPr>
        <w:t>ignoring</w:t>
      </w:r>
      <w:r w:rsidRPr="0068088D">
        <w:rPr>
          <w:sz w:val="16"/>
        </w:rPr>
        <w:t xml:space="preserve"> </w:t>
      </w:r>
      <w:r w:rsidRPr="0068088D">
        <w:rPr>
          <w:rStyle w:val="Emphasis"/>
        </w:rPr>
        <w:t>structural differences</w:t>
      </w:r>
      <w:r w:rsidRPr="0068088D">
        <w:rPr>
          <w:sz w:val="16"/>
        </w:rPr>
        <w:t>. And there are several important respects in which Putin’s regime is in a very different place from the Soviet Union of the perestroika era.</w:t>
      </w:r>
    </w:p>
    <w:p w14:paraId="33E890F4" w14:textId="77777777" w:rsidR="00EA3E1A" w:rsidRPr="0068088D" w:rsidRDefault="00EA3E1A" w:rsidP="00EA3E1A">
      <w:pPr>
        <w:rPr>
          <w:sz w:val="16"/>
        </w:rPr>
      </w:pPr>
      <w:r w:rsidRPr="0068088D">
        <w:rPr>
          <w:sz w:val="16"/>
        </w:rPr>
        <w:t>First, Mikhail Gorbachev was only in power for six years and he was never able to establish effective control over the inner circle of Soviet leaders, nor the bureaucracy at large. As a result, his policy initiatives were blocked from effective implementation, forcing him to adopt more radical measures which destabilized the entire system.</w:t>
      </w:r>
    </w:p>
    <w:p w14:paraId="7C0DBB4D" w14:textId="77777777" w:rsidR="00EA3E1A" w:rsidRPr="0068088D" w:rsidRDefault="00EA3E1A" w:rsidP="00EA3E1A">
      <w:pPr>
        <w:rPr>
          <w:sz w:val="16"/>
        </w:rPr>
      </w:pPr>
      <w:r w:rsidRPr="0068088D">
        <w:rPr>
          <w:sz w:val="16"/>
        </w:rPr>
        <w:t xml:space="preserve">In contrast, </w:t>
      </w:r>
      <w:r w:rsidRPr="0068088D">
        <w:rPr>
          <w:rStyle w:val="StyleUnderline"/>
          <w:highlight w:val="yellow"/>
        </w:rPr>
        <w:t>Putin</w:t>
      </w:r>
      <w:r w:rsidRPr="0068088D">
        <w:rPr>
          <w:sz w:val="16"/>
        </w:rPr>
        <w:t xml:space="preserve"> very quickly </w:t>
      </w:r>
      <w:r w:rsidRPr="0068088D">
        <w:rPr>
          <w:rStyle w:val="Emphasis"/>
          <w:highlight w:val="yellow"/>
        </w:rPr>
        <w:t>established</w:t>
      </w:r>
      <w:r w:rsidRPr="0068088D">
        <w:rPr>
          <w:sz w:val="16"/>
        </w:rPr>
        <w:t xml:space="preserve"> </w:t>
      </w:r>
      <w:r w:rsidRPr="0068088D">
        <w:rPr>
          <w:rStyle w:val="StyleUnderline"/>
        </w:rPr>
        <w:t xml:space="preserve">strong </w:t>
      </w:r>
      <w:r w:rsidRPr="0068088D">
        <w:rPr>
          <w:rStyle w:val="StyleUnderline"/>
          <w:highlight w:val="yellow"/>
        </w:rPr>
        <w:t>control over</w:t>
      </w:r>
      <w:r w:rsidRPr="0068088D">
        <w:rPr>
          <w:sz w:val="16"/>
          <w:highlight w:val="yellow"/>
        </w:rPr>
        <w:t xml:space="preserve"> </w:t>
      </w:r>
      <w:r w:rsidRPr="0068088D">
        <w:rPr>
          <w:rStyle w:val="Emphasis"/>
          <w:highlight w:val="yellow"/>
        </w:rPr>
        <w:t>rival elites</w:t>
      </w:r>
      <w:r w:rsidRPr="0068088D">
        <w:rPr>
          <w:sz w:val="16"/>
        </w:rPr>
        <w:t xml:space="preserve"> after he came to power in 2000, </w:t>
      </w:r>
      <w:r w:rsidRPr="0068088D">
        <w:rPr>
          <w:rStyle w:val="StyleUnderline"/>
          <w:highlight w:val="yellow"/>
        </w:rPr>
        <w:t>restoring</w:t>
      </w:r>
      <w:r w:rsidRPr="0068088D">
        <w:rPr>
          <w:sz w:val="16"/>
        </w:rPr>
        <w:t xml:space="preserve"> the “</w:t>
      </w:r>
      <w:r w:rsidRPr="0068088D">
        <w:rPr>
          <w:rStyle w:val="Emphasis"/>
          <w:highlight w:val="yellow"/>
        </w:rPr>
        <w:t>power vertical</w:t>
      </w:r>
      <w:r w:rsidRPr="0068088D">
        <w:rPr>
          <w:sz w:val="16"/>
        </w:rPr>
        <w:t xml:space="preserve">.” He has </w:t>
      </w:r>
      <w:r w:rsidRPr="0068088D">
        <w:rPr>
          <w:rStyle w:val="StyleUnderline"/>
        </w:rPr>
        <w:t xml:space="preserve">been </w:t>
      </w:r>
      <w:r w:rsidRPr="0068088D">
        <w:rPr>
          <w:rStyle w:val="StyleUnderline"/>
          <w:highlight w:val="yellow"/>
        </w:rPr>
        <w:t>in</w:t>
      </w:r>
      <w:r w:rsidRPr="0068088D">
        <w:rPr>
          <w:sz w:val="16"/>
          <w:highlight w:val="yellow"/>
        </w:rPr>
        <w:t xml:space="preserve"> </w:t>
      </w:r>
      <w:r w:rsidRPr="0068088D">
        <w:rPr>
          <w:rStyle w:val="StyleUnderline"/>
          <w:highlight w:val="yellow"/>
        </w:rPr>
        <w:t>charge for</w:t>
      </w:r>
      <w:r w:rsidRPr="0068088D">
        <w:rPr>
          <w:sz w:val="16"/>
          <w:highlight w:val="yellow"/>
        </w:rPr>
        <w:t xml:space="preserve"> </w:t>
      </w:r>
      <w:r w:rsidRPr="0068088D">
        <w:rPr>
          <w:rStyle w:val="Emphasis"/>
          <w:highlight w:val="yellow"/>
        </w:rPr>
        <w:t>24 years</w:t>
      </w:r>
      <w:r w:rsidRPr="0068088D">
        <w:rPr>
          <w:sz w:val="16"/>
        </w:rPr>
        <w:t xml:space="preserve">, and most analysts agree that the </w:t>
      </w:r>
      <w:r w:rsidRPr="0068088D">
        <w:rPr>
          <w:rStyle w:val="StyleUnderline"/>
        </w:rPr>
        <w:t xml:space="preserve">institutional </w:t>
      </w:r>
      <w:r w:rsidRPr="0068088D">
        <w:rPr>
          <w:rStyle w:val="StyleUnderline"/>
          <w:highlight w:val="yellow"/>
        </w:rPr>
        <w:t>foundations of</w:t>
      </w:r>
      <w:r w:rsidRPr="0068088D">
        <w:rPr>
          <w:sz w:val="16"/>
        </w:rPr>
        <w:t xml:space="preserve"> the </w:t>
      </w:r>
      <w:r w:rsidRPr="0068088D">
        <w:rPr>
          <w:rStyle w:val="StyleUnderline"/>
          <w:highlight w:val="yellow"/>
        </w:rPr>
        <w:t>Putin</w:t>
      </w:r>
      <w:r w:rsidRPr="0068088D">
        <w:rPr>
          <w:sz w:val="16"/>
        </w:rPr>
        <w:t xml:space="preserve"> regime are </w:t>
      </w:r>
      <w:r w:rsidRPr="0068088D">
        <w:rPr>
          <w:rStyle w:val="Emphasis"/>
          <w:highlight w:val="yellow"/>
        </w:rPr>
        <w:t>robust</w:t>
      </w:r>
      <w:r w:rsidRPr="0068088D">
        <w:rPr>
          <w:sz w:val="16"/>
        </w:rPr>
        <w:t xml:space="preserve"> and it will </w:t>
      </w:r>
      <w:r w:rsidRPr="0068088D">
        <w:rPr>
          <w:rStyle w:val="StyleUnderline"/>
        </w:rPr>
        <w:t xml:space="preserve">likely </w:t>
      </w:r>
      <w:r w:rsidRPr="0068088D">
        <w:rPr>
          <w:rStyle w:val="StyleUnderline"/>
          <w:highlight w:val="yellow"/>
        </w:rPr>
        <w:t>survive</w:t>
      </w:r>
      <w:r w:rsidRPr="0068088D">
        <w:rPr>
          <w:sz w:val="16"/>
        </w:rPr>
        <w:t xml:space="preserve"> the </w:t>
      </w:r>
      <w:r w:rsidRPr="0068088D">
        <w:rPr>
          <w:rStyle w:val="Emphasis"/>
          <w:highlight w:val="yellow"/>
        </w:rPr>
        <w:t>death</w:t>
      </w:r>
      <w:r w:rsidRPr="0068088D">
        <w:rPr>
          <w:sz w:val="16"/>
          <w:highlight w:val="yellow"/>
        </w:rPr>
        <w:t xml:space="preserve"> </w:t>
      </w:r>
      <w:r w:rsidRPr="0068088D">
        <w:rPr>
          <w:rStyle w:val="StyleUnderline"/>
          <w:highlight w:val="yellow"/>
        </w:rPr>
        <w:t>of</w:t>
      </w:r>
      <w:r w:rsidRPr="0068088D">
        <w:rPr>
          <w:sz w:val="16"/>
        </w:rPr>
        <w:t xml:space="preserve"> its </w:t>
      </w:r>
      <w:r w:rsidRPr="0068088D">
        <w:rPr>
          <w:rStyle w:val="Emphasis"/>
          <w:highlight w:val="yellow"/>
        </w:rPr>
        <w:t>founder</w:t>
      </w:r>
      <w:r w:rsidRPr="0068088D">
        <w:rPr>
          <w:sz w:val="16"/>
        </w:rPr>
        <w:t>.</w:t>
      </w:r>
    </w:p>
    <w:p w14:paraId="35D770EF" w14:textId="77777777" w:rsidR="00EA3E1A" w:rsidRPr="0068088D" w:rsidRDefault="00EA3E1A" w:rsidP="00EA3E1A">
      <w:pPr>
        <w:rPr>
          <w:sz w:val="16"/>
        </w:rPr>
      </w:pPr>
      <w:r w:rsidRPr="0068088D">
        <w:rPr>
          <w:sz w:val="16"/>
        </w:rPr>
        <w:t xml:space="preserve">Second, a critical factor in the unraveling of the USSR was the fact that it was fighting an unwinnable war in Afghanistan, which forced it to enter negotiations with the West. </w:t>
      </w:r>
      <w:r w:rsidRPr="0068088D">
        <w:rPr>
          <w:rStyle w:val="StyleUnderline"/>
        </w:rPr>
        <w:t>Russia</w:t>
      </w:r>
      <w:r w:rsidRPr="0068088D">
        <w:rPr>
          <w:sz w:val="16"/>
        </w:rPr>
        <w:t xml:space="preserve"> is </w:t>
      </w:r>
      <w:r w:rsidRPr="0068088D">
        <w:rPr>
          <w:rStyle w:val="StyleUnderline"/>
          <w:highlight w:val="yellow"/>
        </w:rPr>
        <w:t>fighting</w:t>
      </w:r>
      <w:r w:rsidRPr="0068088D">
        <w:rPr>
          <w:sz w:val="16"/>
        </w:rPr>
        <w:t xml:space="preserve"> a </w:t>
      </w:r>
      <w:r w:rsidRPr="0068088D">
        <w:rPr>
          <w:rStyle w:val="StyleUnderline"/>
          <w:highlight w:val="yellow"/>
        </w:rPr>
        <w:t>war</w:t>
      </w:r>
      <w:r w:rsidRPr="0068088D">
        <w:rPr>
          <w:sz w:val="16"/>
        </w:rPr>
        <w:t xml:space="preserve"> in Ukraine which it is still </w:t>
      </w:r>
      <w:r w:rsidRPr="0068088D">
        <w:rPr>
          <w:rStyle w:val="Emphasis"/>
          <w:highlight w:val="yellow"/>
        </w:rPr>
        <w:t>confident</w:t>
      </w:r>
      <w:r w:rsidRPr="0068088D">
        <w:rPr>
          <w:sz w:val="16"/>
        </w:rPr>
        <w:t xml:space="preserve"> </w:t>
      </w:r>
      <w:r w:rsidRPr="0068088D">
        <w:rPr>
          <w:rStyle w:val="StyleUnderline"/>
        </w:rPr>
        <w:t xml:space="preserve">it </w:t>
      </w:r>
      <w:r w:rsidRPr="0068088D">
        <w:rPr>
          <w:rStyle w:val="StyleUnderline"/>
          <w:highlight w:val="yellow"/>
        </w:rPr>
        <w:t>can win</w:t>
      </w:r>
      <w:r w:rsidRPr="0068088D">
        <w:rPr>
          <w:sz w:val="16"/>
        </w:rPr>
        <w:t>.</w:t>
      </w:r>
    </w:p>
    <w:p w14:paraId="25145352" w14:textId="77777777" w:rsidR="00EA3E1A" w:rsidRPr="0068088D" w:rsidRDefault="00EA3E1A" w:rsidP="00EA3E1A">
      <w:pPr>
        <w:rPr>
          <w:sz w:val="16"/>
        </w:rPr>
      </w:pPr>
      <w:r w:rsidRPr="0068088D">
        <w:rPr>
          <w:sz w:val="16"/>
        </w:rPr>
        <w:t xml:space="preserve">Third, the </w:t>
      </w:r>
      <w:r w:rsidRPr="0068088D">
        <w:rPr>
          <w:rStyle w:val="StyleUnderline"/>
        </w:rPr>
        <w:t>Soviet Union</w:t>
      </w:r>
      <w:r w:rsidRPr="0068088D">
        <w:rPr>
          <w:sz w:val="16"/>
        </w:rPr>
        <w:t xml:space="preserve"> was </w:t>
      </w:r>
      <w:r w:rsidRPr="0068088D">
        <w:rPr>
          <w:rStyle w:val="Emphasis"/>
        </w:rPr>
        <w:t>bankrupt</w:t>
      </w:r>
      <w:r w:rsidRPr="0068088D">
        <w:rPr>
          <w:sz w:val="16"/>
        </w:rPr>
        <w:t xml:space="preserve">, running trade deficits and borrowing money abroad. In contrast, despite the pressure of Western sanctions, Russia ran a $50 billion trade surplus last year. The Soviet planned economy was rigid and value-destroying, a sinkhole of state </w:t>
      </w:r>
      <w:r w:rsidRPr="0068088D">
        <w:rPr>
          <w:sz w:val="16"/>
        </w:rPr>
        <w:lastRenderedPageBreak/>
        <w:t xml:space="preserve">subsidies. Unlike the Soviet Union, </w:t>
      </w:r>
      <w:r w:rsidRPr="0068088D">
        <w:rPr>
          <w:rStyle w:val="StyleUnderline"/>
          <w:highlight w:val="yellow"/>
        </w:rPr>
        <w:t>Russia</w:t>
      </w:r>
      <w:r w:rsidRPr="0068088D">
        <w:rPr>
          <w:sz w:val="16"/>
        </w:rPr>
        <w:t xml:space="preserve"> </w:t>
      </w:r>
      <w:r w:rsidRPr="0068088D">
        <w:rPr>
          <w:rStyle w:val="StyleUnderline"/>
        </w:rPr>
        <w:t>has</w:t>
      </w:r>
      <w:r w:rsidRPr="0068088D">
        <w:rPr>
          <w:sz w:val="16"/>
        </w:rPr>
        <w:t xml:space="preserve"> a </w:t>
      </w:r>
      <w:r w:rsidRPr="0068088D">
        <w:rPr>
          <w:rStyle w:val="Emphasis"/>
          <w:highlight w:val="yellow"/>
        </w:rPr>
        <w:t>dynamic</w:t>
      </w:r>
      <w:r w:rsidRPr="0068088D">
        <w:rPr>
          <w:sz w:val="16"/>
          <w:highlight w:val="yellow"/>
        </w:rPr>
        <w:t xml:space="preserve"> </w:t>
      </w:r>
      <w:r w:rsidRPr="0068088D">
        <w:rPr>
          <w:rStyle w:val="StyleUnderline"/>
          <w:highlight w:val="yellow"/>
        </w:rPr>
        <w:t>capitalist economy</w:t>
      </w:r>
      <w:r w:rsidRPr="0068088D">
        <w:rPr>
          <w:sz w:val="16"/>
        </w:rPr>
        <w:t xml:space="preserve">, well </w:t>
      </w:r>
      <w:r w:rsidRPr="0068088D">
        <w:rPr>
          <w:rStyle w:val="StyleUnderline"/>
          <w:highlight w:val="yellow"/>
        </w:rPr>
        <w:t>integrated into</w:t>
      </w:r>
      <w:r w:rsidRPr="0068088D">
        <w:rPr>
          <w:sz w:val="16"/>
        </w:rPr>
        <w:t xml:space="preserve"> the </w:t>
      </w:r>
      <w:r w:rsidRPr="0068088D">
        <w:rPr>
          <w:rStyle w:val="Emphasis"/>
          <w:highlight w:val="yellow"/>
        </w:rPr>
        <w:t>global economy</w:t>
      </w:r>
      <w:r w:rsidRPr="0068088D">
        <w:rPr>
          <w:sz w:val="16"/>
        </w:rPr>
        <w:t xml:space="preserve">, and one whose </w:t>
      </w:r>
      <w:r w:rsidRPr="0068088D">
        <w:rPr>
          <w:rStyle w:val="StyleUnderline"/>
          <w:highlight w:val="yellow"/>
        </w:rPr>
        <w:t>entrepreneurs</w:t>
      </w:r>
      <w:r w:rsidRPr="0068088D">
        <w:rPr>
          <w:sz w:val="16"/>
        </w:rPr>
        <w:t xml:space="preserve"> have been </w:t>
      </w:r>
      <w:r w:rsidRPr="0068088D">
        <w:rPr>
          <w:rStyle w:val="Emphasis"/>
          <w:highlight w:val="yellow"/>
        </w:rPr>
        <w:t>adept</w:t>
      </w:r>
      <w:r w:rsidRPr="0068088D">
        <w:rPr>
          <w:sz w:val="16"/>
        </w:rPr>
        <w:t xml:space="preserve"> at </w:t>
      </w:r>
      <w:r w:rsidRPr="0068088D">
        <w:rPr>
          <w:rStyle w:val="StyleUnderline"/>
          <w:highlight w:val="yellow"/>
        </w:rPr>
        <w:t>evading</w:t>
      </w:r>
      <w:r w:rsidRPr="0068088D">
        <w:rPr>
          <w:sz w:val="16"/>
        </w:rPr>
        <w:t xml:space="preserve"> Western </w:t>
      </w:r>
      <w:r w:rsidRPr="0068088D">
        <w:rPr>
          <w:rStyle w:val="StyleUnderline"/>
          <w:highlight w:val="yellow"/>
        </w:rPr>
        <w:t>sanctions</w:t>
      </w:r>
      <w:r w:rsidRPr="0068088D">
        <w:rPr>
          <w:sz w:val="16"/>
        </w:rPr>
        <w:t>.</w:t>
      </w:r>
    </w:p>
    <w:p w14:paraId="17CD4A1B" w14:textId="77777777" w:rsidR="00EA3E1A" w:rsidRPr="0068088D" w:rsidRDefault="00EA3E1A" w:rsidP="00EA3E1A">
      <w:pPr>
        <w:rPr>
          <w:sz w:val="16"/>
        </w:rPr>
      </w:pPr>
      <w:r w:rsidRPr="0068088D">
        <w:rPr>
          <w:sz w:val="16"/>
        </w:rPr>
        <w:t xml:space="preserve">Fourth, the USSR was a federation where ethnic Russians made up 52% of the population. </w:t>
      </w:r>
      <w:r w:rsidRPr="0068088D">
        <w:rPr>
          <w:rStyle w:val="StyleUnderline"/>
          <w:highlight w:val="yellow"/>
        </w:rPr>
        <w:t>Putin’s Russia</w:t>
      </w:r>
      <w:r w:rsidRPr="0068088D">
        <w:rPr>
          <w:sz w:val="16"/>
        </w:rPr>
        <w:t xml:space="preserve"> is a more </w:t>
      </w:r>
      <w:r w:rsidRPr="0068088D">
        <w:rPr>
          <w:rStyle w:val="Emphasis"/>
          <w:highlight w:val="yellow"/>
        </w:rPr>
        <w:t>centralized</w:t>
      </w:r>
      <w:r w:rsidRPr="0068088D">
        <w:rPr>
          <w:sz w:val="16"/>
        </w:rPr>
        <w:t xml:space="preserve"> </w:t>
      </w:r>
      <w:r w:rsidRPr="0068088D">
        <w:rPr>
          <w:rStyle w:val="StyleUnderline"/>
        </w:rPr>
        <w:t>state</w:t>
      </w:r>
      <w:r w:rsidRPr="0068088D">
        <w:rPr>
          <w:sz w:val="16"/>
        </w:rPr>
        <w:t xml:space="preserve"> where </w:t>
      </w:r>
      <w:r w:rsidRPr="0068088D">
        <w:rPr>
          <w:rStyle w:val="StyleUnderline"/>
          <w:highlight w:val="yellow"/>
        </w:rPr>
        <w:t>Russians</w:t>
      </w:r>
      <w:r w:rsidRPr="0068088D">
        <w:rPr>
          <w:sz w:val="16"/>
        </w:rPr>
        <w:t xml:space="preserve"> are </w:t>
      </w:r>
      <w:r w:rsidRPr="0068088D">
        <w:rPr>
          <w:rStyle w:val="Emphasis"/>
          <w:highlight w:val="yellow"/>
        </w:rPr>
        <w:t>82%</w:t>
      </w:r>
      <w:r w:rsidRPr="0068088D">
        <w:rPr>
          <w:sz w:val="16"/>
          <w:highlight w:val="yellow"/>
        </w:rPr>
        <w:t xml:space="preserve"> </w:t>
      </w:r>
      <w:r w:rsidRPr="0068088D">
        <w:rPr>
          <w:rStyle w:val="StyleUnderline"/>
          <w:highlight w:val="yellow"/>
        </w:rPr>
        <w:t>of</w:t>
      </w:r>
      <w:r w:rsidRPr="0068088D">
        <w:rPr>
          <w:rStyle w:val="StyleUnderline"/>
        </w:rPr>
        <w:t xml:space="preserve"> the </w:t>
      </w:r>
      <w:r w:rsidRPr="0068088D">
        <w:rPr>
          <w:rStyle w:val="StyleUnderline"/>
          <w:highlight w:val="yellow"/>
        </w:rPr>
        <w:t>population</w:t>
      </w:r>
      <w:r w:rsidRPr="0068088D">
        <w:rPr>
          <w:sz w:val="16"/>
        </w:rPr>
        <w:t>.</w:t>
      </w:r>
    </w:p>
    <w:p w14:paraId="39A0B511" w14:textId="77777777" w:rsidR="00EA3E1A" w:rsidRPr="00FA179C" w:rsidRDefault="00EA3E1A" w:rsidP="00EA3E1A"/>
    <w:p w14:paraId="61C2EF9F" w14:textId="77777777" w:rsidR="00EA3E1A" w:rsidRDefault="00EA3E1A" w:rsidP="00EA3E1A">
      <w:pPr>
        <w:pStyle w:val="Heading1"/>
      </w:pPr>
      <w:r>
        <w:lastRenderedPageBreak/>
        <w:t>Georgetown R5---[AFF] Northwestern LL v [NEG] Michigan ES---1AR</w:t>
      </w:r>
    </w:p>
    <w:p w14:paraId="0E6F86E6" w14:textId="77777777" w:rsidR="00EA3E1A" w:rsidRDefault="00EA3E1A" w:rsidP="00EA3E1A">
      <w:pPr>
        <w:pStyle w:val="Heading2"/>
      </w:pPr>
      <w:bookmarkStart w:id="4" w:name="_Hlk212883397"/>
      <w:r>
        <w:lastRenderedPageBreak/>
        <w:t>Administration---1AR</w:t>
      </w:r>
    </w:p>
    <w:p w14:paraId="6796DAC0" w14:textId="77777777" w:rsidR="00EA3E1A" w:rsidRDefault="00EA3E1A" w:rsidP="00EA3E1A">
      <w:pPr>
        <w:pStyle w:val="Heading3"/>
      </w:pPr>
      <w:r>
        <w:lastRenderedPageBreak/>
        <w:t>O/V---1AR</w:t>
      </w:r>
    </w:p>
    <w:p w14:paraId="2152F69B" w14:textId="77777777" w:rsidR="00EA3E1A" w:rsidRDefault="00EA3E1A" w:rsidP="00EA3E1A"/>
    <w:p w14:paraId="06CB5FA5" w14:textId="77777777" w:rsidR="00EA3E1A" w:rsidRDefault="00EA3E1A" w:rsidP="00EA3E1A">
      <w:pPr>
        <w:pStyle w:val="Heading3"/>
      </w:pPr>
      <w:r>
        <w:lastRenderedPageBreak/>
        <w:t>1AR---O/V---Polycrisis</w:t>
      </w:r>
    </w:p>
    <w:p w14:paraId="4320ED6C" w14:textId="77777777" w:rsidR="00EA3E1A" w:rsidRDefault="00EA3E1A" w:rsidP="00EA3E1A"/>
    <w:p w14:paraId="61410FB7" w14:textId="77777777" w:rsidR="00EA3E1A" w:rsidRDefault="00EA3E1A" w:rsidP="00EA3E1A">
      <w:pPr>
        <w:pStyle w:val="Heading3"/>
      </w:pPr>
      <w:r>
        <w:lastRenderedPageBreak/>
        <w:t>1AR---O/V---Nuke War</w:t>
      </w:r>
    </w:p>
    <w:p w14:paraId="1804C443" w14:textId="77777777" w:rsidR="00EA3E1A" w:rsidRDefault="00EA3E1A" w:rsidP="00EA3E1A"/>
    <w:p w14:paraId="09E9FD95" w14:textId="77777777" w:rsidR="00EA3E1A" w:rsidRDefault="00EA3E1A" w:rsidP="00EA3E1A"/>
    <w:p w14:paraId="70B1FC4A" w14:textId="77777777" w:rsidR="00EA3E1A" w:rsidRDefault="00EA3E1A" w:rsidP="00EA3E1A"/>
    <w:p w14:paraId="7728A7CD" w14:textId="77777777" w:rsidR="00EA3E1A" w:rsidRDefault="00EA3E1A" w:rsidP="00EA3E1A">
      <w:pPr>
        <w:pStyle w:val="Heading2"/>
      </w:pPr>
      <w:r>
        <w:lastRenderedPageBreak/>
        <w:t>Reorganization---1AR</w:t>
      </w:r>
    </w:p>
    <w:p w14:paraId="6DBA6C84" w14:textId="77777777" w:rsidR="00EA3E1A" w:rsidRPr="00C1737E" w:rsidRDefault="00EA3E1A" w:rsidP="00EA3E1A">
      <w:pPr>
        <w:pStyle w:val="Heading3"/>
      </w:pPr>
      <w:r>
        <w:lastRenderedPageBreak/>
        <w:t>O/V---1AR</w:t>
      </w:r>
    </w:p>
    <w:p w14:paraId="23E1E656" w14:textId="77777777" w:rsidR="00EA3E1A" w:rsidRDefault="00EA3E1A" w:rsidP="00EA3E1A"/>
    <w:p w14:paraId="2C4E37C0" w14:textId="77777777" w:rsidR="00EA3E1A" w:rsidRPr="00772579" w:rsidRDefault="00EA3E1A" w:rsidP="00EA3E1A">
      <w:pPr>
        <w:pStyle w:val="Heading3"/>
      </w:pPr>
      <w:r>
        <w:lastRenderedPageBreak/>
        <w:t>Labor - Solvency</w:t>
      </w:r>
    </w:p>
    <w:p w14:paraId="4FBD97AB" w14:textId="77777777" w:rsidR="00EA3E1A" w:rsidRDefault="00EA3E1A" w:rsidP="00EA3E1A"/>
    <w:p w14:paraId="37704992" w14:textId="77777777" w:rsidR="00EA3E1A" w:rsidRDefault="00EA3E1A" w:rsidP="00EA3E1A">
      <w:pPr>
        <w:pStyle w:val="Heading3"/>
      </w:pPr>
      <w:r>
        <w:lastRenderedPageBreak/>
        <w:t>Public Goods---2AC</w:t>
      </w:r>
    </w:p>
    <w:p w14:paraId="69C346B2" w14:textId="77777777" w:rsidR="00EA3E1A" w:rsidRPr="005D15D9" w:rsidRDefault="00EA3E1A" w:rsidP="00EA3E1A">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037C00A5" w14:textId="77777777" w:rsidR="00EA3E1A" w:rsidRPr="00370653" w:rsidRDefault="00EA3E1A" w:rsidP="00EA3E1A">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47317596" w14:textId="77777777" w:rsidR="00EA3E1A" w:rsidRPr="00D03018" w:rsidRDefault="00EA3E1A" w:rsidP="00EA3E1A">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4F78C572" w14:textId="77777777" w:rsidR="00EA3E1A" w:rsidRDefault="00EA3E1A" w:rsidP="00EA3E1A">
      <w:pPr>
        <w:pStyle w:val="Heading3"/>
      </w:pPr>
      <w:r>
        <w:lastRenderedPageBreak/>
        <w:t>Democracy---1AR</w:t>
      </w:r>
    </w:p>
    <w:p w14:paraId="673B8AF7" w14:textId="77777777" w:rsidR="00EA3E1A" w:rsidRDefault="00EA3E1A" w:rsidP="00EA3E1A"/>
    <w:p w14:paraId="724F1CCA" w14:textId="77777777" w:rsidR="00EA3E1A" w:rsidRPr="00FC6295" w:rsidRDefault="00EA3E1A" w:rsidP="00EA3E1A">
      <w:pPr>
        <w:pStyle w:val="Heading4"/>
      </w:pPr>
      <w:r>
        <w:t xml:space="preserve">DPT </w:t>
      </w:r>
      <w:r>
        <w:rPr>
          <w:u w:val="single"/>
        </w:rPr>
        <w:t>true</w:t>
      </w:r>
      <w:r>
        <w:t xml:space="preserve">. </w:t>
      </w:r>
      <w:r w:rsidRPr="00F02A3A">
        <w:t>You will not find a more qualified author.</w:t>
      </w:r>
    </w:p>
    <w:p w14:paraId="60106346" w14:textId="77777777" w:rsidR="00EA3E1A" w:rsidRPr="00811A6C" w:rsidRDefault="00EA3E1A" w:rsidP="00EA3E1A">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6FBD51DD" w14:textId="77777777" w:rsidR="00EA3E1A" w:rsidRPr="00401FF7" w:rsidRDefault="00EA3E1A" w:rsidP="00EA3E1A">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4CFA7888" w14:textId="77777777" w:rsidR="00EA3E1A" w:rsidRPr="00D03018" w:rsidRDefault="00EA3E1A" w:rsidP="00EA3E1A">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bookmarkEnd w:id="4"/>
    <w:p w14:paraId="3FEECCCD" w14:textId="77777777" w:rsidR="00EA3E1A" w:rsidRDefault="00EA3E1A" w:rsidP="00EA3E1A">
      <w:pPr>
        <w:pStyle w:val="Heading2"/>
      </w:pPr>
      <w:r>
        <w:lastRenderedPageBreak/>
        <w:t>Employment Law CP---1AR</w:t>
      </w:r>
    </w:p>
    <w:p w14:paraId="4733B4AE" w14:textId="77777777" w:rsidR="00EA3E1A" w:rsidRDefault="00EA3E1A" w:rsidP="00EA3E1A">
      <w:pPr>
        <w:pStyle w:val="Heading3"/>
      </w:pPr>
      <w:r>
        <w:lastRenderedPageBreak/>
        <w:t>AT: Impact---1AR</w:t>
      </w:r>
    </w:p>
    <w:p w14:paraId="25A759BE" w14:textId="77777777" w:rsidR="00EA3E1A" w:rsidRDefault="00EA3E1A" w:rsidP="00EA3E1A"/>
    <w:p w14:paraId="202AA265" w14:textId="77777777" w:rsidR="00EA3E1A" w:rsidRDefault="00EA3E1A" w:rsidP="00EA3E1A">
      <w:pPr>
        <w:pStyle w:val="Heading3"/>
      </w:pPr>
      <w:r>
        <w:lastRenderedPageBreak/>
        <w:t>Perm---1AR</w:t>
      </w:r>
    </w:p>
    <w:p w14:paraId="1EA4C466" w14:textId="77777777" w:rsidR="00EA3E1A" w:rsidRDefault="00EA3E1A" w:rsidP="00EA3E1A"/>
    <w:p w14:paraId="320F5060" w14:textId="77777777" w:rsidR="00EA3E1A" w:rsidRDefault="00EA3E1A" w:rsidP="00EA3E1A">
      <w:pPr>
        <w:pStyle w:val="Heading3"/>
      </w:pPr>
      <w:r>
        <w:lastRenderedPageBreak/>
        <w:t>Deficit---1AR</w:t>
      </w:r>
    </w:p>
    <w:p w14:paraId="108B4C1E" w14:textId="77777777" w:rsidR="00EA3E1A" w:rsidRDefault="00EA3E1A" w:rsidP="00EA3E1A"/>
    <w:p w14:paraId="4AF3DB30" w14:textId="77777777" w:rsidR="00EA3E1A" w:rsidRDefault="00EA3E1A" w:rsidP="00EA3E1A">
      <w:pPr>
        <w:pStyle w:val="Heading3"/>
      </w:pPr>
      <w:r>
        <w:lastRenderedPageBreak/>
        <w:t>AT: Solvency---1AR</w:t>
      </w:r>
    </w:p>
    <w:p w14:paraId="082C9470" w14:textId="77777777" w:rsidR="00EA3E1A" w:rsidRDefault="00EA3E1A" w:rsidP="00EA3E1A"/>
    <w:p w14:paraId="3147318E" w14:textId="77777777" w:rsidR="00EA3E1A" w:rsidRDefault="00EA3E1A" w:rsidP="00EA3E1A">
      <w:pPr>
        <w:pStyle w:val="Heading2"/>
      </w:pPr>
      <w:r>
        <w:lastRenderedPageBreak/>
        <w:t>Midterms DA---1AR</w:t>
      </w:r>
    </w:p>
    <w:p w14:paraId="1344D627" w14:textId="77777777" w:rsidR="00EA3E1A" w:rsidRDefault="00EA3E1A" w:rsidP="00EA3E1A">
      <w:pPr>
        <w:pStyle w:val="Heading3"/>
      </w:pPr>
      <w:r>
        <w:lastRenderedPageBreak/>
        <w:t>T No Courts---CBR---Courts</w:t>
      </w:r>
    </w:p>
    <w:p w14:paraId="52D8472C" w14:textId="77777777" w:rsidR="00EA3E1A" w:rsidRDefault="00EA3E1A" w:rsidP="00EA3E1A">
      <w:pPr>
        <w:pStyle w:val="Heading4"/>
      </w:pPr>
      <w:r>
        <w:t>Courts can strengthen collective bargaining rights.</w:t>
      </w:r>
    </w:p>
    <w:p w14:paraId="4E2F34E1" w14:textId="77777777" w:rsidR="00EA3E1A" w:rsidRPr="000177BD" w:rsidRDefault="00EA3E1A" w:rsidP="00EA3E1A">
      <w:r>
        <w:t xml:space="preserve">Milla </w:t>
      </w:r>
      <w:r w:rsidRPr="000177BD">
        <w:rPr>
          <w:rStyle w:val="Style13ptBold"/>
        </w:rPr>
        <w:t>Sanes 14</w:t>
      </w:r>
      <w:r>
        <w:t xml:space="preserve">, Program Assistant at the Center for Economic and Policy Research; and John Schmitt, Senior Economist at the Center for Economic and Policy Research, March 2014, “Regulation of Public Sector Collective Bargaining in the States,” </w:t>
      </w:r>
      <w:r>
        <w:rPr>
          <w:i/>
          <w:iCs/>
        </w:rPr>
        <w:t>Center for Economic and Policy Research</w:t>
      </w:r>
      <w:r>
        <w:t xml:space="preserve">, pp. 3-4, </w:t>
      </w:r>
      <w:r w:rsidRPr="000177BD">
        <w:t>https://cepr.net/documents/state-public-cb-2014-03.pdf</w:t>
      </w:r>
      <w:r>
        <w:t>.</w:t>
      </w:r>
    </w:p>
    <w:p w14:paraId="040C8A09" w14:textId="77777777" w:rsidR="00EA3E1A" w:rsidRPr="000177BD" w:rsidRDefault="00EA3E1A" w:rsidP="00EA3E1A">
      <w:pPr>
        <w:rPr>
          <w:sz w:val="16"/>
          <w:szCs w:val="16"/>
        </w:rPr>
      </w:pPr>
      <w:r w:rsidRPr="000177BD">
        <w:rPr>
          <w:rStyle w:val="StyleUnderline"/>
          <w:highlight w:val="yellow"/>
        </w:rPr>
        <w:t>Our work updates</w:t>
      </w:r>
      <w:r w:rsidRPr="000177BD">
        <w:rPr>
          <w:sz w:val="16"/>
          <w:szCs w:val="16"/>
        </w:rPr>
        <w:t xml:space="preserve">, in part, </w:t>
      </w:r>
      <w:r w:rsidRPr="000177BD">
        <w:rPr>
          <w:rStyle w:val="StyleUnderline"/>
          <w:highlight w:val="yellow"/>
        </w:rPr>
        <w:t>a</w:t>
      </w:r>
      <w:r w:rsidRPr="000177BD">
        <w:rPr>
          <w:sz w:val="16"/>
          <w:szCs w:val="16"/>
        </w:rPr>
        <w:t xml:space="preserve"> 1988 </w:t>
      </w:r>
      <w:r w:rsidRPr="000177BD">
        <w:rPr>
          <w:rStyle w:val="StyleUnderline"/>
          <w:highlight w:val="yellow"/>
        </w:rPr>
        <w:t>study by</w:t>
      </w:r>
      <w:r w:rsidRPr="000177BD">
        <w:rPr>
          <w:sz w:val="16"/>
          <w:szCs w:val="16"/>
        </w:rPr>
        <w:t xml:space="preserve"> Robert </w:t>
      </w:r>
      <w:r w:rsidRPr="000177BD">
        <w:rPr>
          <w:rStyle w:val="Emphasis"/>
          <w:highlight w:val="yellow"/>
        </w:rPr>
        <w:t>Valletta</w:t>
      </w:r>
      <w:r w:rsidRPr="000177BD">
        <w:rPr>
          <w:rStyle w:val="StyleUnderline"/>
          <w:highlight w:val="yellow"/>
        </w:rPr>
        <w:t xml:space="preserve"> and</w:t>
      </w:r>
      <w:r w:rsidRPr="000177BD">
        <w:rPr>
          <w:sz w:val="16"/>
          <w:szCs w:val="16"/>
        </w:rPr>
        <w:t xml:space="preserve"> Richard </w:t>
      </w:r>
      <w:r w:rsidRPr="000177BD">
        <w:rPr>
          <w:rStyle w:val="Emphasis"/>
          <w:highlight w:val="yellow"/>
        </w:rPr>
        <w:t>Freeman</w:t>
      </w:r>
      <w:r w:rsidRPr="000177BD">
        <w:rPr>
          <w:sz w:val="16"/>
          <w:szCs w:val="16"/>
        </w:rPr>
        <w:t>, who conducted a comprehensive review of collective-bargaining laws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70183D21" w14:textId="77777777" w:rsidR="00EA3E1A" w:rsidRDefault="00EA3E1A" w:rsidP="00EA3E1A">
      <w:pPr>
        <w:rPr>
          <w:sz w:val="16"/>
          <w:szCs w:val="16"/>
        </w:rPr>
      </w:pPr>
      <w:r w:rsidRPr="000177BD">
        <w:rPr>
          <w:sz w:val="16"/>
          <w:szCs w:val="16"/>
        </w:rPr>
        <w:t xml:space="preserve">At the state-and-local level, </w:t>
      </w:r>
      <w:r w:rsidRPr="000177BD">
        <w:rPr>
          <w:rStyle w:val="StyleUnderline"/>
          <w:highlight w:val="yellow"/>
        </w:rPr>
        <w:t xml:space="preserve">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xml:space="preserve">, the scope of collective bargaining, and the right to strike in connection with union activity </w:t>
      </w:r>
      <w:r w:rsidRPr="000177BD">
        <w:rPr>
          <w:rStyle w:val="StyleUnderline"/>
          <w:highlight w:val="yellow"/>
        </w:rPr>
        <w:t xml:space="preserve">is </w:t>
      </w:r>
      <w:r w:rsidRPr="000177BD">
        <w:rPr>
          <w:rStyle w:val="Emphasis"/>
          <w:highlight w:val="yellow"/>
        </w:rPr>
        <w:t>determined</w:t>
      </w:r>
      <w:r w:rsidRPr="000177BD">
        <w:rPr>
          <w:rStyle w:val="StyleUnderline"/>
          <w:highlight w:val="yellow"/>
        </w:rPr>
        <w:t xml:space="preserve"> by</w:t>
      </w:r>
      <w:r w:rsidRPr="000177BD">
        <w:rPr>
          <w:rStyle w:val="StyleUnderline"/>
        </w:rPr>
        <w:t xml:space="preserve"> a </w:t>
      </w:r>
      <w:r w:rsidRPr="000177BD">
        <w:rPr>
          <w:rStyle w:val="Emphasis"/>
        </w:rPr>
        <w:t>combination</w:t>
      </w:r>
      <w:r w:rsidRPr="000177BD">
        <w:rPr>
          <w:rStyle w:val="StyleUnderline"/>
        </w:rPr>
        <w:t xml:space="preserve"> of</w:t>
      </w:r>
      <w:r w:rsidRPr="000177BD">
        <w:rPr>
          <w:sz w:val="16"/>
          <w:szCs w:val="16"/>
        </w:rPr>
        <w:t xml:space="preserve"> state </w:t>
      </w:r>
      <w:r w:rsidRPr="000177BD">
        <w:rPr>
          <w:rStyle w:val="Emphasis"/>
        </w:rPr>
        <w:t>laws</w:t>
      </w:r>
      <w:r w:rsidRPr="000177BD">
        <w:rPr>
          <w:rStyle w:val="StyleUnderline"/>
        </w:rPr>
        <w:t xml:space="preserve"> and </w:t>
      </w:r>
      <w:r w:rsidRPr="000177BD">
        <w:rPr>
          <w:rStyle w:val="Emphasis"/>
          <w:highlight w:val="yellow"/>
        </w:rPr>
        <w:t>case law</w:t>
      </w:r>
      <w:r w:rsidRPr="000177BD">
        <w:rPr>
          <w:sz w:val="16"/>
          <w:szCs w:val="16"/>
        </w:rPr>
        <w:t xml:space="preserve">. The interpretations of the relevant laws and </w:t>
      </w:r>
      <w:r w:rsidRPr="000177BD">
        <w:rPr>
          <w:rStyle w:val="Emphasis"/>
          <w:highlight w:val="yellow"/>
        </w:rPr>
        <w:t>court interp</w:t>
      </w:r>
      <w:r w:rsidRPr="000177BD">
        <w:rPr>
          <w:rStyle w:val="Emphasis"/>
        </w:rPr>
        <w:t>retation</w:t>
      </w:r>
      <w:r w:rsidRPr="000177BD">
        <w:rPr>
          <w:rStyle w:val="Emphasis"/>
          <w:highlight w:val="yellow"/>
        </w:rPr>
        <w:t>s</w:t>
      </w:r>
      <w:r w:rsidRPr="000177BD">
        <w:rPr>
          <w:sz w:val="16"/>
          <w:szCs w:val="16"/>
        </w:rPr>
        <w:t xml:space="preserve">, and the frequent silences of both legislators and the courts with respect to specific types of public-sector workers in particular legal jurisdictions, makes it difficult to summarize the legal state of play across 50 states, Washington, DC, and thousands of local jurisdictions. In the rest of this report, we offer our best interpretation of how the relevant state statutes and case law </w:t>
      </w:r>
      <w:r w:rsidRPr="000177BD">
        <w:rPr>
          <w:rStyle w:val="StyleUnderline"/>
          <w:highlight w:val="yellow"/>
        </w:rPr>
        <w:t>answer</w:t>
      </w:r>
      <w:r w:rsidRPr="000177BD">
        <w:rPr>
          <w:sz w:val="16"/>
          <w:szCs w:val="16"/>
        </w:rPr>
        <w:t xml:space="preserve"> our three key questions – </w:t>
      </w:r>
      <w:r w:rsidRPr="000177BD">
        <w:rPr>
          <w:rStyle w:val="StyleUnderline"/>
          <w:highlight w:val="yellow"/>
        </w:rPr>
        <w:t xml:space="preserve">whether workers have the </w:t>
      </w:r>
      <w:r w:rsidRPr="000177BD">
        <w:rPr>
          <w:rStyle w:val="Emphasis"/>
          <w:highlight w:val="yellow"/>
        </w:rPr>
        <w:t>right</w:t>
      </w:r>
      <w:r w:rsidRPr="000177BD">
        <w:rPr>
          <w:rStyle w:val="StyleUnderline"/>
          <w:highlight w:val="yellow"/>
        </w:rPr>
        <w:t xml:space="preserve"> to </w:t>
      </w:r>
      <w:r w:rsidRPr="000177BD">
        <w:rPr>
          <w:rStyle w:val="Emphasis"/>
          <w:highlight w:val="yellow"/>
        </w:rPr>
        <w:t>bargain collectively</w:t>
      </w:r>
      <w:r w:rsidRPr="000177BD">
        <w:rPr>
          <w:sz w:val="16"/>
          <w:szCs w:val="16"/>
        </w:rPr>
        <w:t>,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Our approach is to look first at state statutes. Where state statutes have left ambiguities or do not address public-employee collective bargaining or related issues of interest, we have looked to case law and executive orders.</w:t>
      </w:r>
    </w:p>
    <w:p w14:paraId="6CEE0E3A" w14:textId="77777777" w:rsidR="00EA3E1A" w:rsidRDefault="00EA3E1A" w:rsidP="00EA3E1A"/>
    <w:p w14:paraId="03A4AEDA" w14:textId="77777777" w:rsidR="00EA3E1A" w:rsidRDefault="00EA3E1A" w:rsidP="00EA3E1A">
      <w:pPr>
        <w:pStyle w:val="Heading2"/>
      </w:pPr>
      <w:r>
        <w:lastRenderedPageBreak/>
        <w:t>Capital Flight DA---1AR</w:t>
      </w:r>
    </w:p>
    <w:p w14:paraId="5FD48456" w14:textId="77777777" w:rsidR="00EA3E1A" w:rsidRDefault="00EA3E1A" w:rsidP="00EA3E1A">
      <w:pPr>
        <w:pStyle w:val="Heading3"/>
      </w:pPr>
      <w:r>
        <w:lastRenderedPageBreak/>
        <w:t>AT: Turns Case</w:t>
      </w:r>
    </w:p>
    <w:p w14:paraId="76E5B859" w14:textId="77777777" w:rsidR="00EA3E1A" w:rsidRDefault="00EA3E1A" w:rsidP="00EA3E1A"/>
    <w:p w14:paraId="65DE17C1" w14:textId="77777777" w:rsidR="00EA3E1A" w:rsidRDefault="00EA3E1A" w:rsidP="00EA3E1A">
      <w:pPr>
        <w:pStyle w:val="Heading3"/>
      </w:pPr>
      <w:r>
        <w:lastRenderedPageBreak/>
        <w:t>FDI Low---1AR</w:t>
      </w:r>
    </w:p>
    <w:p w14:paraId="144236D6" w14:textId="77777777" w:rsidR="00EA3E1A" w:rsidRPr="001C79D7" w:rsidRDefault="00EA3E1A" w:rsidP="00EA3E1A">
      <w:pPr>
        <w:pStyle w:val="Heading4"/>
      </w:pPr>
      <w:r>
        <w:t xml:space="preserve">FDI is </w:t>
      </w:r>
      <w:r w:rsidRPr="001C79D7">
        <w:rPr>
          <w:u w:val="single"/>
        </w:rPr>
        <w:t>down</w:t>
      </w:r>
      <w:r>
        <w:t xml:space="preserve"> for the </w:t>
      </w:r>
      <w:r w:rsidRPr="001C79D7">
        <w:rPr>
          <w:u w:val="single"/>
        </w:rPr>
        <w:t>third</w:t>
      </w:r>
      <w:r>
        <w:t>-straight year – assumes US inflow</w:t>
      </w:r>
    </w:p>
    <w:p w14:paraId="4B3E5C8D" w14:textId="77777777" w:rsidR="00EA3E1A" w:rsidRPr="006F19B6" w:rsidRDefault="00EA3E1A" w:rsidP="00EA3E1A">
      <w:r>
        <w:t xml:space="preserve">Paul </w:t>
      </w:r>
      <w:r w:rsidRPr="006F19B6">
        <w:rPr>
          <w:rStyle w:val="Style13ptBold"/>
        </w:rPr>
        <w:t xml:space="preserve">Hannon </w:t>
      </w:r>
      <w:r>
        <w:rPr>
          <w:rStyle w:val="Style13ptBold"/>
        </w:rPr>
        <w:t>10-31</w:t>
      </w:r>
      <w:r>
        <w:t>, Economics editor for Dow Jones Newswires in London, 10-31-2025, "Foreign Investment on Track for Third Year of Decline, UN Figures Show," https://www.wsj.com/economy/global/foreign-investment-on-track-for-third-year-of-decline-un-figures-show-1fed5561?gaa_at=eafs&amp;gaa_n=AWEtsqc_GrAIfgBNt9Stz2cnq7sD7FPCufRZg6zCt1ULvBhHCsHpW-srN-RCk80eqHY%3D&amp;gaa_ts=691568f3&amp;gaa_sig=YAYFRXzQgpnaPNCqSQPPAjIEqB1MRFDfD9jRI1XDyZaAg-gCtfgCY-ecRpmui_7-6DSPfegsUZx8PCZMLT01DQ%3D%3D</w:t>
      </w:r>
    </w:p>
    <w:p w14:paraId="32715887" w14:textId="77777777" w:rsidR="00EA3E1A" w:rsidRPr="001C79D7" w:rsidRDefault="00EA3E1A" w:rsidP="00EA3E1A">
      <w:pPr>
        <w:rPr>
          <w:sz w:val="16"/>
        </w:rPr>
      </w:pPr>
      <w:r w:rsidRPr="001C79D7">
        <w:rPr>
          <w:rStyle w:val="StyleUnderline"/>
          <w:highlight w:val="yellow"/>
        </w:rPr>
        <w:t>Overseas investment</w:t>
      </w:r>
      <w:r w:rsidRPr="001C79D7">
        <w:rPr>
          <w:sz w:val="16"/>
        </w:rPr>
        <w:t xml:space="preserve"> by businesses around the world is </w:t>
      </w:r>
      <w:r w:rsidRPr="006F19B6">
        <w:rPr>
          <w:rStyle w:val="StyleUnderline"/>
        </w:rPr>
        <w:t xml:space="preserve">on track to </w:t>
      </w:r>
      <w:r w:rsidRPr="001C79D7">
        <w:rPr>
          <w:rStyle w:val="Emphasis"/>
          <w:highlight w:val="yellow"/>
        </w:rPr>
        <w:t>fall</w:t>
      </w:r>
      <w:r w:rsidRPr="001C79D7">
        <w:rPr>
          <w:sz w:val="16"/>
        </w:rPr>
        <w:t xml:space="preserve"> </w:t>
      </w:r>
      <w:r w:rsidRPr="006F19B6">
        <w:rPr>
          <w:rStyle w:val="StyleUnderline"/>
        </w:rPr>
        <w:t xml:space="preserve">for a </w:t>
      </w:r>
      <w:r w:rsidRPr="001C79D7">
        <w:rPr>
          <w:rStyle w:val="StyleUnderline"/>
          <w:highlight w:val="yellow"/>
        </w:rPr>
        <w:t>third straight year</w:t>
      </w:r>
      <w:r w:rsidRPr="001C79D7">
        <w:rPr>
          <w:sz w:val="16"/>
        </w:rPr>
        <w:t xml:space="preserve"> as </w:t>
      </w:r>
      <w:r w:rsidRPr="001C79D7">
        <w:rPr>
          <w:rStyle w:val="StyleUnderline"/>
          <w:highlight w:val="yellow"/>
        </w:rPr>
        <w:t>trade</w:t>
      </w:r>
      <w:r w:rsidRPr="006F19B6">
        <w:rPr>
          <w:rStyle w:val="StyleUnderline"/>
        </w:rPr>
        <w:t xml:space="preserve"> tensions, </w:t>
      </w:r>
      <w:r w:rsidRPr="001C79D7">
        <w:rPr>
          <w:rStyle w:val="StyleUnderline"/>
          <w:highlight w:val="yellow"/>
        </w:rPr>
        <w:t>geopolitical tensions</w:t>
      </w:r>
      <w:r w:rsidRPr="006F19B6">
        <w:rPr>
          <w:rStyle w:val="StyleUnderline"/>
        </w:rPr>
        <w:t xml:space="preserve"> and </w:t>
      </w:r>
      <w:r w:rsidRPr="001C79D7">
        <w:rPr>
          <w:rStyle w:val="StyleUnderline"/>
          <w:highlight w:val="yellow"/>
        </w:rPr>
        <w:t>high</w:t>
      </w:r>
      <w:r w:rsidRPr="001C79D7">
        <w:rPr>
          <w:sz w:val="16"/>
        </w:rPr>
        <w:t xml:space="preserve"> interest </w:t>
      </w:r>
      <w:r w:rsidRPr="001C79D7">
        <w:rPr>
          <w:rStyle w:val="StyleUnderline"/>
          <w:highlight w:val="yellow"/>
        </w:rPr>
        <w:t>rates</w:t>
      </w:r>
      <w:r w:rsidRPr="001C79D7">
        <w:rPr>
          <w:sz w:val="16"/>
        </w:rPr>
        <w:t xml:space="preserve"> have </w:t>
      </w:r>
      <w:r w:rsidRPr="001C79D7">
        <w:rPr>
          <w:rStyle w:val="Emphasis"/>
          <w:highlight w:val="yellow"/>
        </w:rPr>
        <w:t>chilled</w:t>
      </w:r>
      <w:r w:rsidRPr="001C79D7">
        <w:rPr>
          <w:rStyle w:val="StyleUnderline"/>
          <w:highlight w:val="yellow"/>
        </w:rPr>
        <w:t xml:space="preserve"> </w:t>
      </w:r>
      <w:r w:rsidRPr="001C79D7">
        <w:rPr>
          <w:rStyle w:val="Emphasis"/>
          <w:highlight w:val="yellow"/>
        </w:rPr>
        <w:t>m</w:t>
      </w:r>
      <w:r w:rsidRPr="006F19B6">
        <w:rPr>
          <w:rStyle w:val="StyleUnderline"/>
        </w:rPr>
        <w:t xml:space="preserve">ergers </w:t>
      </w:r>
      <w:r w:rsidRPr="001C79D7">
        <w:rPr>
          <w:rStyle w:val="Emphasis"/>
          <w:highlight w:val="yellow"/>
        </w:rPr>
        <w:t>and</w:t>
      </w:r>
      <w:r w:rsidRPr="001C79D7">
        <w:rPr>
          <w:rStyle w:val="StyleUnderline"/>
          <w:highlight w:val="yellow"/>
        </w:rPr>
        <w:t xml:space="preserve"> </w:t>
      </w:r>
      <w:r w:rsidRPr="001C79D7">
        <w:rPr>
          <w:rStyle w:val="Emphasis"/>
          <w:highlight w:val="yellow"/>
        </w:rPr>
        <w:t>a</w:t>
      </w:r>
      <w:r w:rsidRPr="006F19B6">
        <w:rPr>
          <w:rStyle w:val="StyleUnderline"/>
        </w:rPr>
        <w:t>cquisition</w:t>
      </w:r>
      <w:r w:rsidRPr="001C79D7">
        <w:rPr>
          <w:rStyle w:val="Emphasis"/>
          <w:highlight w:val="yellow"/>
        </w:rPr>
        <w:t>s</w:t>
      </w:r>
      <w:r w:rsidRPr="001C79D7">
        <w:rPr>
          <w:sz w:val="16"/>
          <w:highlight w:val="yellow"/>
        </w:rPr>
        <w:t xml:space="preserve"> </w:t>
      </w:r>
      <w:r w:rsidRPr="001C79D7">
        <w:rPr>
          <w:rStyle w:val="StyleUnderline"/>
          <w:highlight w:val="yellow"/>
        </w:rPr>
        <w:t>and</w:t>
      </w:r>
      <w:r w:rsidRPr="001C79D7">
        <w:rPr>
          <w:sz w:val="16"/>
        </w:rPr>
        <w:t xml:space="preserve"> the </w:t>
      </w:r>
      <w:r w:rsidRPr="006F19B6">
        <w:rPr>
          <w:rStyle w:val="StyleUnderline"/>
        </w:rPr>
        <w:t>construction of</w:t>
      </w:r>
      <w:r w:rsidRPr="001C79D7">
        <w:rPr>
          <w:sz w:val="16"/>
        </w:rPr>
        <w:t xml:space="preserve"> </w:t>
      </w:r>
      <w:r w:rsidRPr="001C79D7">
        <w:rPr>
          <w:rStyle w:val="Emphasis"/>
          <w:highlight w:val="yellow"/>
        </w:rPr>
        <w:t>new factories</w:t>
      </w:r>
      <w:r w:rsidRPr="001C79D7">
        <w:rPr>
          <w:sz w:val="16"/>
        </w:rPr>
        <w:t>, the United Nations said.</w:t>
      </w:r>
    </w:p>
    <w:p w14:paraId="415DFB93" w14:textId="77777777" w:rsidR="00EA3E1A" w:rsidRPr="001C79D7" w:rsidRDefault="00EA3E1A" w:rsidP="00EA3E1A">
      <w:pPr>
        <w:rPr>
          <w:sz w:val="16"/>
        </w:rPr>
      </w:pPr>
      <w:r w:rsidRPr="001C79D7">
        <w:rPr>
          <w:sz w:val="16"/>
        </w:rPr>
        <w:t xml:space="preserve">In a report, the United Nations Conference on Trade and Development said Friday that </w:t>
      </w:r>
      <w:r w:rsidRPr="001C79D7">
        <w:rPr>
          <w:rStyle w:val="Emphasis"/>
          <w:highlight w:val="yellow"/>
        </w:rPr>
        <w:t>f</w:t>
      </w:r>
      <w:r w:rsidRPr="006F19B6">
        <w:rPr>
          <w:rStyle w:val="StyleUnderline"/>
        </w:rPr>
        <w:t xml:space="preserve">oreign </w:t>
      </w:r>
      <w:r w:rsidRPr="001C79D7">
        <w:rPr>
          <w:rStyle w:val="Emphasis"/>
          <w:highlight w:val="yellow"/>
        </w:rPr>
        <w:t>d</w:t>
      </w:r>
      <w:r w:rsidRPr="006F19B6">
        <w:rPr>
          <w:rStyle w:val="StyleUnderline"/>
        </w:rPr>
        <w:t xml:space="preserve">irect </w:t>
      </w:r>
      <w:r w:rsidRPr="001C79D7">
        <w:rPr>
          <w:rStyle w:val="Emphasis"/>
          <w:highlight w:val="yellow"/>
        </w:rPr>
        <w:t>i</w:t>
      </w:r>
      <w:r w:rsidRPr="006F19B6">
        <w:rPr>
          <w:rStyle w:val="StyleUnderline"/>
        </w:rPr>
        <w:t>nvestment</w:t>
      </w:r>
      <w:r w:rsidRPr="001C79D7">
        <w:rPr>
          <w:sz w:val="16"/>
        </w:rPr>
        <w:t xml:space="preserve"> in the first six months of the year was </w:t>
      </w:r>
      <w:r w:rsidRPr="001C79D7">
        <w:rPr>
          <w:rStyle w:val="StyleUnderline"/>
          <w:highlight w:val="yellow"/>
        </w:rPr>
        <w:t>down</w:t>
      </w:r>
      <w:r w:rsidRPr="001C79D7">
        <w:rPr>
          <w:sz w:val="16"/>
          <w:highlight w:val="yellow"/>
        </w:rPr>
        <w:t xml:space="preserve"> </w:t>
      </w:r>
      <w:r w:rsidRPr="001C79D7">
        <w:rPr>
          <w:rStyle w:val="Emphasis"/>
          <w:highlight w:val="yellow"/>
        </w:rPr>
        <w:t>3%</w:t>
      </w:r>
      <w:r w:rsidRPr="001C79D7">
        <w:rPr>
          <w:sz w:val="16"/>
        </w:rPr>
        <w:t xml:space="preserve"> on 2024. FDI flows fell in both 2023 and 2024.</w:t>
      </w:r>
    </w:p>
    <w:p w14:paraId="4D8909A6" w14:textId="77777777" w:rsidR="00EA3E1A" w:rsidRPr="001C79D7" w:rsidRDefault="00EA3E1A" w:rsidP="00EA3E1A">
      <w:pPr>
        <w:rPr>
          <w:sz w:val="16"/>
        </w:rPr>
      </w:pPr>
      <w:r w:rsidRPr="001C79D7">
        <w:rPr>
          <w:sz w:val="16"/>
        </w:rPr>
        <w:t xml:space="preserve">“The </w:t>
      </w:r>
      <w:r w:rsidRPr="001C79D7">
        <w:rPr>
          <w:rStyle w:val="StyleUnderline"/>
          <w:highlight w:val="yellow"/>
        </w:rPr>
        <w:t>global investment</w:t>
      </w:r>
      <w:r w:rsidRPr="002B2B28">
        <w:rPr>
          <w:rStyle w:val="StyleUnderline"/>
        </w:rPr>
        <w:t xml:space="preserve"> climate</w:t>
      </w:r>
      <w:r w:rsidRPr="001C79D7">
        <w:rPr>
          <w:sz w:val="16"/>
        </w:rPr>
        <w:t xml:space="preserve"> will </w:t>
      </w:r>
      <w:r w:rsidRPr="002B2B28">
        <w:rPr>
          <w:rStyle w:val="Emphasis"/>
        </w:rPr>
        <w:t xml:space="preserve">remain </w:t>
      </w:r>
      <w:r w:rsidRPr="001C79D7">
        <w:rPr>
          <w:rStyle w:val="Emphasis"/>
          <w:highlight w:val="yellow"/>
        </w:rPr>
        <w:t>challenging</w:t>
      </w:r>
      <w:r w:rsidRPr="001C79D7">
        <w:rPr>
          <w:sz w:val="16"/>
        </w:rPr>
        <w:t xml:space="preserve"> through the rest of 2025,” the UN said. “</w:t>
      </w:r>
      <w:r w:rsidRPr="001C79D7">
        <w:rPr>
          <w:rStyle w:val="StyleUnderline"/>
          <w:highlight w:val="yellow"/>
        </w:rPr>
        <w:t>Geopolitical</w:t>
      </w:r>
      <w:r w:rsidRPr="001C79D7">
        <w:rPr>
          <w:sz w:val="16"/>
          <w:highlight w:val="yellow"/>
        </w:rPr>
        <w:t xml:space="preserve"> </w:t>
      </w:r>
      <w:r w:rsidRPr="001C79D7">
        <w:rPr>
          <w:rStyle w:val="Emphasis"/>
          <w:highlight w:val="yellow"/>
        </w:rPr>
        <w:t>tensions</w:t>
      </w:r>
      <w:r w:rsidRPr="001C79D7">
        <w:rPr>
          <w:sz w:val="16"/>
        </w:rPr>
        <w:t xml:space="preserve">, </w:t>
      </w:r>
      <w:r w:rsidRPr="002B2B28">
        <w:rPr>
          <w:rStyle w:val="StyleUnderline"/>
        </w:rPr>
        <w:t>regional</w:t>
      </w:r>
      <w:r w:rsidRPr="001C79D7">
        <w:rPr>
          <w:sz w:val="16"/>
        </w:rPr>
        <w:t xml:space="preserve"> </w:t>
      </w:r>
      <w:r w:rsidRPr="001C79D7">
        <w:rPr>
          <w:rStyle w:val="Emphasis"/>
          <w:highlight w:val="yellow"/>
        </w:rPr>
        <w:t>conflicts</w:t>
      </w:r>
      <w:r w:rsidRPr="001C79D7">
        <w:rPr>
          <w:sz w:val="16"/>
        </w:rPr>
        <w:t xml:space="preserve">, </w:t>
      </w:r>
      <w:r w:rsidRPr="002B2B28">
        <w:rPr>
          <w:rStyle w:val="StyleUnderline"/>
        </w:rPr>
        <w:t>economic</w:t>
      </w:r>
      <w:r w:rsidRPr="001C79D7">
        <w:rPr>
          <w:sz w:val="16"/>
        </w:rPr>
        <w:t xml:space="preserve"> </w:t>
      </w:r>
      <w:r w:rsidRPr="001C79D7">
        <w:rPr>
          <w:rStyle w:val="Emphasis"/>
          <w:highlight w:val="yellow"/>
        </w:rPr>
        <w:t>fragmentation</w:t>
      </w:r>
      <w:r w:rsidRPr="001C79D7">
        <w:rPr>
          <w:sz w:val="16"/>
        </w:rPr>
        <w:t xml:space="preserve"> and </w:t>
      </w:r>
      <w:r w:rsidRPr="002B2B28">
        <w:rPr>
          <w:rStyle w:val="StyleUnderline"/>
        </w:rPr>
        <w:t>efforts to</w:t>
      </w:r>
      <w:r w:rsidRPr="001C79D7">
        <w:rPr>
          <w:sz w:val="16"/>
        </w:rPr>
        <w:t xml:space="preserve"> </w:t>
      </w:r>
      <w:r w:rsidRPr="001C79D7">
        <w:rPr>
          <w:rStyle w:val="Emphasis"/>
          <w:highlight w:val="yellow"/>
        </w:rPr>
        <w:t>de-risk</w:t>
      </w:r>
      <w:r w:rsidRPr="001C79D7">
        <w:rPr>
          <w:sz w:val="16"/>
        </w:rPr>
        <w:t xml:space="preserve"> supply </w:t>
      </w:r>
      <w:r w:rsidRPr="002B2B28">
        <w:rPr>
          <w:rStyle w:val="StyleUnderline"/>
        </w:rPr>
        <w:t>chains</w:t>
      </w:r>
      <w:r w:rsidRPr="001C79D7">
        <w:rPr>
          <w:sz w:val="16"/>
        </w:rPr>
        <w:t xml:space="preserve"> continue to </w:t>
      </w:r>
      <w:r w:rsidRPr="001C79D7">
        <w:rPr>
          <w:rStyle w:val="Emphasis"/>
          <w:highlight w:val="yellow"/>
        </w:rPr>
        <w:t>weigh</w:t>
      </w:r>
      <w:r w:rsidRPr="001C79D7">
        <w:rPr>
          <w:sz w:val="16"/>
          <w:highlight w:val="yellow"/>
        </w:rPr>
        <w:t xml:space="preserve"> </w:t>
      </w:r>
      <w:r w:rsidRPr="001C79D7">
        <w:rPr>
          <w:rStyle w:val="StyleUnderline"/>
          <w:highlight w:val="yellow"/>
        </w:rPr>
        <w:t>on flows</w:t>
      </w:r>
      <w:r w:rsidRPr="001C79D7">
        <w:rPr>
          <w:sz w:val="16"/>
        </w:rPr>
        <w:t>.”</w:t>
      </w:r>
    </w:p>
    <w:p w14:paraId="1D43F794" w14:textId="77777777" w:rsidR="00EA3E1A" w:rsidRPr="001C79D7" w:rsidRDefault="00EA3E1A" w:rsidP="00EA3E1A">
      <w:pPr>
        <w:rPr>
          <w:sz w:val="16"/>
        </w:rPr>
      </w:pPr>
      <w:r w:rsidRPr="001C79D7">
        <w:rPr>
          <w:sz w:val="16"/>
        </w:rPr>
        <w:t xml:space="preserve">Over recent years, </w:t>
      </w:r>
      <w:r w:rsidRPr="001C79D7">
        <w:rPr>
          <w:rStyle w:val="StyleUnderline"/>
          <w:highlight w:val="yellow"/>
        </w:rPr>
        <w:t>businesses</w:t>
      </w:r>
      <w:r w:rsidRPr="001C79D7">
        <w:rPr>
          <w:sz w:val="16"/>
        </w:rPr>
        <w:t xml:space="preserve"> have become more </w:t>
      </w:r>
      <w:r w:rsidRPr="001C79D7">
        <w:rPr>
          <w:rStyle w:val="Emphasis"/>
          <w:highlight w:val="yellow"/>
        </w:rPr>
        <w:t>wary</w:t>
      </w:r>
      <w:r w:rsidRPr="001C79D7">
        <w:rPr>
          <w:sz w:val="16"/>
          <w:highlight w:val="yellow"/>
        </w:rPr>
        <w:t xml:space="preserve"> </w:t>
      </w:r>
      <w:r w:rsidRPr="001C79D7">
        <w:rPr>
          <w:rStyle w:val="StyleUnderline"/>
          <w:highlight w:val="yellow"/>
        </w:rPr>
        <w:t>of</w:t>
      </w:r>
      <w:r w:rsidRPr="001C79D7">
        <w:rPr>
          <w:sz w:val="16"/>
        </w:rPr>
        <w:t xml:space="preserve"> relying on </w:t>
      </w:r>
      <w:r w:rsidRPr="001C79D7">
        <w:rPr>
          <w:rStyle w:val="StyleUnderline"/>
        </w:rPr>
        <w:t>production</w:t>
      </w:r>
      <w:r w:rsidRPr="001C79D7">
        <w:rPr>
          <w:sz w:val="16"/>
        </w:rPr>
        <w:t xml:space="preserve"> facilities that are </w:t>
      </w:r>
      <w:r w:rsidRPr="001C79D7">
        <w:rPr>
          <w:rStyle w:val="Emphasis"/>
        </w:rPr>
        <w:t>far from their home bases</w:t>
      </w:r>
      <w:r w:rsidRPr="001C79D7">
        <w:rPr>
          <w:sz w:val="16"/>
        </w:rPr>
        <w:t xml:space="preserve"> and </w:t>
      </w:r>
      <w:r w:rsidRPr="001C79D7">
        <w:rPr>
          <w:rStyle w:val="StyleUnderline"/>
        </w:rPr>
        <w:t>vulnerable to</w:t>
      </w:r>
      <w:r w:rsidRPr="001C79D7">
        <w:rPr>
          <w:sz w:val="16"/>
        </w:rPr>
        <w:t xml:space="preserve"> transport </w:t>
      </w:r>
      <w:r w:rsidRPr="001C79D7">
        <w:rPr>
          <w:rStyle w:val="Emphasis"/>
        </w:rPr>
        <w:t>logjams</w:t>
      </w:r>
      <w:r w:rsidRPr="001C79D7">
        <w:rPr>
          <w:sz w:val="16"/>
        </w:rPr>
        <w:t xml:space="preserve">, or in </w:t>
      </w:r>
      <w:r w:rsidRPr="001C79D7">
        <w:rPr>
          <w:rStyle w:val="StyleUnderline"/>
          <w:highlight w:val="yellow"/>
        </w:rPr>
        <w:t>countries</w:t>
      </w:r>
      <w:r w:rsidRPr="001C79D7">
        <w:rPr>
          <w:sz w:val="16"/>
        </w:rPr>
        <w:t xml:space="preserve"> that could be </w:t>
      </w:r>
      <w:r w:rsidRPr="001C79D7">
        <w:rPr>
          <w:rStyle w:val="StyleUnderline"/>
          <w:highlight w:val="yellow"/>
        </w:rPr>
        <w:t>subjected to</w:t>
      </w:r>
      <w:r w:rsidRPr="001C79D7">
        <w:rPr>
          <w:sz w:val="16"/>
        </w:rPr>
        <w:t xml:space="preserve"> higher </w:t>
      </w:r>
      <w:r w:rsidRPr="001C79D7">
        <w:rPr>
          <w:rStyle w:val="Emphasis"/>
          <w:highlight w:val="yellow"/>
        </w:rPr>
        <w:t>tariffs</w:t>
      </w:r>
      <w:r w:rsidRPr="001C79D7">
        <w:rPr>
          <w:sz w:val="16"/>
        </w:rPr>
        <w:t xml:space="preserve"> or considered a threat to national security.</w:t>
      </w:r>
    </w:p>
    <w:p w14:paraId="537DAD2D" w14:textId="77777777" w:rsidR="00EA3E1A" w:rsidRPr="00A7334F" w:rsidRDefault="00EA3E1A" w:rsidP="00EA3E1A">
      <w:pPr>
        <w:rPr>
          <w:sz w:val="16"/>
        </w:rPr>
      </w:pPr>
      <w:r w:rsidRPr="001C79D7">
        <w:rPr>
          <w:sz w:val="16"/>
        </w:rPr>
        <w:t xml:space="preserve">Unctad said </w:t>
      </w:r>
      <w:r w:rsidRPr="001C79D7">
        <w:rPr>
          <w:rStyle w:val="StyleUnderline"/>
          <w:highlight w:val="yellow"/>
        </w:rPr>
        <w:t>advanced economies</w:t>
      </w:r>
      <w:r w:rsidRPr="001C79D7">
        <w:rPr>
          <w:sz w:val="16"/>
        </w:rPr>
        <w:t xml:space="preserve"> </w:t>
      </w:r>
      <w:proofErr w:type="gramStart"/>
      <w:r w:rsidRPr="001C79D7">
        <w:rPr>
          <w:sz w:val="16"/>
        </w:rPr>
        <w:t>as a whole were</w:t>
      </w:r>
      <w:proofErr w:type="gramEnd"/>
      <w:r w:rsidRPr="001C79D7">
        <w:rPr>
          <w:sz w:val="16"/>
        </w:rPr>
        <w:t xml:space="preserve"> </w:t>
      </w:r>
      <w:r w:rsidRPr="001C79D7">
        <w:rPr>
          <w:rStyle w:val="Emphasis"/>
          <w:highlight w:val="yellow"/>
        </w:rPr>
        <w:t>worst hit</w:t>
      </w:r>
      <w:r w:rsidRPr="001C79D7">
        <w:rPr>
          <w:sz w:val="16"/>
        </w:rPr>
        <w:t xml:space="preserve"> </w:t>
      </w:r>
      <w:r w:rsidRPr="001C79D7">
        <w:rPr>
          <w:rStyle w:val="StyleUnderline"/>
        </w:rPr>
        <w:t>by</w:t>
      </w:r>
      <w:r w:rsidRPr="001C79D7">
        <w:rPr>
          <w:sz w:val="16"/>
        </w:rPr>
        <w:t xml:space="preserve"> the </w:t>
      </w:r>
      <w:r w:rsidRPr="001C79D7">
        <w:rPr>
          <w:rStyle w:val="StyleUnderline"/>
        </w:rPr>
        <w:t xml:space="preserve">decline in </w:t>
      </w:r>
      <w:r w:rsidRPr="001C79D7">
        <w:rPr>
          <w:rStyle w:val="Emphasis"/>
        </w:rPr>
        <w:t>FDI flows</w:t>
      </w:r>
      <w:r w:rsidRPr="001C79D7">
        <w:rPr>
          <w:sz w:val="16"/>
        </w:rPr>
        <w:t>, as the value of cross-border mergers and acquisitions fell 18% to $173 billion.</w:t>
      </w:r>
    </w:p>
    <w:p w14:paraId="17696AF8" w14:textId="77777777" w:rsidR="00EA3E1A" w:rsidRDefault="00EA3E1A" w:rsidP="00EA3E1A">
      <w:pPr>
        <w:pStyle w:val="Heading3"/>
      </w:pPr>
      <w:r>
        <w:lastRenderedPageBreak/>
        <w:t>AT: Link---1AR</w:t>
      </w:r>
    </w:p>
    <w:p w14:paraId="42397AD8" w14:textId="77777777" w:rsidR="00EA3E1A" w:rsidRDefault="00EA3E1A" w:rsidP="00EA3E1A"/>
    <w:p w14:paraId="322A86A3" w14:textId="77777777" w:rsidR="00EA3E1A" w:rsidRDefault="00EA3E1A" w:rsidP="00EA3E1A">
      <w:pPr>
        <w:pStyle w:val="Heading3"/>
      </w:pPr>
      <w:r>
        <w:lastRenderedPageBreak/>
        <w:t>AT: Link---FDI---1AR</w:t>
      </w:r>
    </w:p>
    <w:p w14:paraId="247BF0B6" w14:textId="77777777" w:rsidR="00EA3E1A" w:rsidRDefault="00EA3E1A" w:rsidP="00EA3E1A">
      <w:pPr>
        <w:pStyle w:val="Heading4"/>
      </w:pPr>
      <w:r>
        <w:t xml:space="preserve">Subsidies </w:t>
      </w:r>
      <w:r w:rsidRPr="0014644F">
        <w:rPr>
          <w:u w:val="single"/>
        </w:rPr>
        <w:t>outweigh</w:t>
      </w:r>
      <w:r>
        <w:t xml:space="preserve">. </w:t>
      </w:r>
    </w:p>
    <w:p w14:paraId="41CE3342" w14:textId="77777777" w:rsidR="00EA3E1A" w:rsidRPr="0014644F" w:rsidRDefault="00EA3E1A" w:rsidP="00EA3E1A">
      <w:r>
        <w:t xml:space="preserve">Ferdinand </w:t>
      </w:r>
      <w:r w:rsidRPr="0014644F">
        <w:rPr>
          <w:rStyle w:val="Style13ptBold"/>
        </w:rPr>
        <w:t>Mittermaier &amp;</w:t>
      </w:r>
      <w:r>
        <w:t xml:space="preserve"> Andreas </w:t>
      </w:r>
      <w:r w:rsidRPr="0014644F">
        <w:rPr>
          <w:rStyle w:val="Style13ptBold"/>
        </w:rPr>
        <w:t>Haufler 11</w:t>
      </w:r>
      <w:r>
        <w:t xml:space="preserve">, Ferdinand Mittermaier, Assistant, Executive Board Allianz Insurance, Andreas Haufler, Chair for Economic Policy Bibliothek Wirtscharftswiseneschaften - University of Munich, 10-25-2011, "Why are unionised countries often successful in attracting foreign direct </w:t>
      </w:r>
      <w:proofErr w:type="gramStart"/>
      <w:r>
        <w:t>investment?,</w:t>
      </w:r>
      <w:proofErr w:type="gramEnd"/>
      <w:r>
        <w:t>" https://cepr.org/voxeu/columns/why-are-unionised-countries-often-successful-attracting-foreign-direct-investment</w:t>
      </w:r>
    </w:p>
    <w:p w14:paraId="1E914D36" w14:textId="77777777" w:rsidR="00EA3E1A" w:rsidRPr="0014644F" w:rsidRDefault="00EA3E1A" w:rsidP="00EA3E1A">
      <w:pPr>
        <w:rPr>
          <w:sz w:val="16"/>
        </w:rPr>
      </w:pPr>
      <w:r w:rsidRPr="0014644F">
        <w:rPr>
          <w:sz w:val="16"/>
        </w:rPr>
        <w:t xml:space="preserve">Attracting FDI is regarded by most countries, developed and less-developed alike, as a key policy tool for generating economic growth and employment.1 In many OECD countries, employment in multinational firms now accounts for more than 25% of total employment in the manufacturing sector (OECD 2008). In the international </w:t>
      </w:r>
      <w:r w:rsidRPr="0014644F">
        <w:rPr>
          <w:rStyle w:val="StyleUnderline"/>
        </w:rPr>
        <w:t xml:space="preserve">competition for </w:t>
      </w:r>
      <w:r w:rsidRPr="0014644F">
        <w:rPr>
          <w:rStyle w:val="StyleUnderline"/>
          <w:highlight w:val="yellow"/>
        </w:rPr>
        <w:t>FDI</w:t>
      </w:r>
      <w:r w:rsidRPr="0014644F">
        <w:rPr>
          <w:sz w:val="16"/>
        </w:rPr>
        <w:t xml:space="preserve">, </w:t>
      </w:r>
      <w:r w:rsidRPr="0014644F">
        <w:rPr>
          <w:rStyle w:val="StyleUnderline"/>
          <w:highlight w:val="yellow"/>
        </w:rPr>
        <w:t>countries</w:t>
      </w:r>
      <w:r w:rsidRPr="0014644F">
        <w:rPr>
          <w:sz w:val="16"/>
        </w:rPr>
        <w:t xml:space="preserve"> and regions </w:t>
      </w:r>
      <w:r w:rsidRPr="0014644F">
        <w:rPr>
          <w:rStyle w:val="StyleUnderline"/>
          <w:highlight w:val="yellow"/>
        </w:rPr>
        <w:t>with</w:t>
      </w:r>
      <w:r w:rsidRPr="0014644F">
        <w:rPr>
          <w:sz w:val="16"/>
          <w:highlight w:val="yellow"/>
        </w:rPr>
        <w:t xml:space="preserve"> </w:t>
      </w:r>
      <w:r w:rsidRPr="0014644F">
        <w:rPr>
          <w:rStyle w:val="Emphasis"/>
          <w:highlight w:val="yellow"/>
        </w:rPr>
        <w:t>strong</w:t>
      </w:r>
      <w:r w:rsidRPr="0014644F">
        <w:rPr>
          <w:sz w:val="16"/>
        </w:rPr>
        <w:t xml:space="preserve"> trade </w:t>
      </w:r>
      <w:r w:rsidRPr="0014644F">
        <w:rPr>
          <w:rStyle w:val="StyleUnderline"/>
          <w:highlight w:val="yellow"/>
        </w:rPr>
        <w:t>unions</w:t>
      </w:r>
      <w:r w:rsidRPr="0014644F">
        <w:rPr>
          <w:sz w:val="16"/>
        </w:rPr>
        <w:t xml:space="preserve"> and relatively high wages </w:t>
      </w:r>
      <w:r w:rsidRPr="0014644F">
        <w:rPr>
          <w:rStyle w:val="StyleUnderline"/>
          <w:highlight w:val="yellow"/>
        </w:rPr>
        <w:t>are</w:t>
      </w:r>
      <w:r w:rsidRPr="0014644F">
        <w:rPr>
          <w:sz w:val="16"/>
        </w:rPr>
        <w:t xml:space="preserve"> often </w:t>
      </w:r>
      <w:r w:rsidRPr="0014644F">
        <w:rPr>
          <w:rStyle w:val="Emphasis"/>
        </w:rPr>
        <w:t xml:space="preserve">surprisingly </w:t>
      </w:r>
      <w:r w:rsidRPr="0014644F">
        <w:rPr>
          <w:rStyle w:val="Emphasis"/>
          <w:highlight w:val="yellow"/>
        </w:rPr>
        <w:t>successful</w:t>
      </w:r>
      <w:r w:rsidRPr="0014644F">
        <w:rPr>
          <w:sz w:val="16"/>
        </w:rPr>
        <w:t xml:space="preserve">. Theoretical economic reasoning would typically suggest that unionisation, which tends to increase the level of wages, will act as a deterrent to FDI (Naylor and Santoni 2003; Munch 2003). Nevertheless, </w:t>
      </w:r>
      <w:r w:rsidRPr="0014644F">
        <w:rPr>
          <w:rStyle w:val="Emphasis"/>
        </w:rPr>
        <w:t xml:space="preserve">several </w:t>
      </w:r>
      <w:r w:rsidRPr="0014644F">
        <w:rPr>
          <w:rStyle w:val="Emphasis"/>
          <w:highlight w:val="yellow"/>
        </w:rPr>
        <w:t>empirical studies</w:t>
      </w:r>
      <w:r w:rsidRPr="0014644F">
        <w:rPr>
          <w:sz w:val="16"/>
        </w:rPr>
        <w:t xml:space="preserve"> </w:t>
      </w:r>
      <w:r w:rsidRPr="0014644F">
        <w:rPr>
          <w:rStyle w:val="StyleUnderline"/>
          <w:highlight w:val="yellow"/>
        </w:rPr>
        <w:t>find</w:t>
      </w:r>
      <w:r w:rsidRPr="0014644F">
        <w:rPr>
          <w:sz w:val="16"/>
        </w:rPr>
        <w:t xml:space="preserve"> instead a surprising </w:t>
      </w:r>
      <w:r w:rsidRPr="0014644F">
        <w:rPr>
          <w:rStyle w:val="Emphasis"/>
          <w:highlight w:val="yellow"/>
        </w:rPr>
        <w:t>positive effect</w:t>
      </w:r>
      <w:r w:rsidRPr="0014644F">
        <w:rPr>
          <w:sz w:val="16"/>
          <w:highlight w:val="yellow"/>
        </w:rPr>
        <w:t xml:space="preserve"> </w:t>
      </w:r>
      <w:r w:rsidRPr="0014644F">
        <w:rPr>
          <w:rStyle w:val="StyleUnderline"/>
          <w:highlight w:val="yellow"/>
        </w:rPr>
        <w:t>of unionisation on</w:t>
      </w:r>
      <w:r w:rsidRPr="0014644F">
        <w:rPr>
          <w:sz w:val="16"/>
        </w:rPr>
        <w:t xml:space="preserve"> </w:t>
      </w:r>
      <w:r w:rsidRPr="0014644F">
        <w:rPr>
          <w:rStyle w:val="Emphasis"/>
        </w:rPr>
        <w:t xml:space="preserve">direct </w:t>
      </w:r>
      <w:r w:rsidRPr="0014644F">
        <w:rPr>
          <w:rStyle w:val="Emphasis"/>
          <w:highlight w:val="yellow"/>
        </w:rPr>
        <w:t>investment</w:t>
      </w:r>
      <w:r w:rsidRPr="0014644F">
        <w:rPr>
          <w:sz w:val="16"/>
        </w:rPr>
        <w:t xml:space="preserve"> (e.g. Friedman et al. 1992).</w:t>
      </w:r>
    </w:p>
    <w:p w14:paraId="474BC91D" w14:textId="77777777" w:rsidR="00EA3E1A" w:rsidRPr="0014644F" w:rsidRDefault="00EA3E1A" w:rsidP="00EA3E1A">
      <w:pPr>
        <w:rPr>
          <w:sz w:val="16"/>
        </w:rPr>
      </w:pPr>
      <w:r w:rsidRPr="0014644F">
        <w:rPr>
          <w:sz w:val="16"/>
        </w:rPr>
        <w:t xml:space="preserve">One solution to this puzzle is the </w:t>
      </w:r>
      <w:r w:rsidRPr="0014644F">
        <w:rPr>
          <w:rStyle w:val="Emphasis"/>
          <w:highlight w:val="yellow"/>
        </w:rPr>
        <w:t>use of</w:t>
      </w:r>
      <w:r w:rsidRPr="0014644F">
        <w:rPr>
          <w:sz w:val="16"/>
        </w:rPr>
        <w:t xml:space="preserve"> large </w:t>
      </w:r>
      <w:r w:rsidRPr="0014644F">
        <w:rPr>
          <w:rStyle w:val="StyleUnderline"/>
        </w:rPr>
        <w:t>government</w:t>
      </w:r>
      <w:r w:rsidRPr="0014644F">
        <w:rPr>
          <w:sz w:val="16"/>
        </w:rPr>
        <w:t xml:space="preserve"> </w:t>
      </w:r>
      <w:r w:rsidRPr="0014644F">
        <w:rPr>
          <w:rStyle w:val="Emphasis"/>
          <w:highlight w:val="yellow"/>
        </w:rPr>
        <w:t>subsidies</w:t>
      </w:r>
      <w:r w:rsidRPr="0014644F">
        <w:rPr>
          <w:sz w:val="16"/>
        </w:rPr>
        <w:t xml:space="preserve">, which are </w:t>
      </w:r>
      <w:r w:rsidRPr="0014644F">
        <w:rPr>
          <w:rStyle w:val="StyleUnderline"/>
          <w:highlight w:val="yellow"/>
        </w:rPr>
        <w:t>paid</w:t>
      </w:r>
      <w:r w:rsidRPr="0014644F">
        <w:rPr>
          <w:sz w:val="16"/>
        </w:rPr>
        <w:t xml:space="preserve"> in regions </w:t>
      </w:r>
      <w:r w:rsidRPr="0014644F">
        <w:rPr>
          <w:rStyle w:val="StyleUnderline"/>
          <w:highlight w:val="yellow"/>
        </w:rPr>
        <w:t>with</w:t>
      </w:r>
      <w:r w:rsidRPr="0014644F">
        <w:rPr>
          <w:sz w:val="16"/>
          <w:highlight w:val="yellow"/>
        </w:rPr>
        <w:t xml:space="preserve"> </w:t>
      </w:r>
      <w:r w:rsidRPr="0014644F">
        <w:rPr>
          <w:rStyle w:val="Emphasis"/>
          <w:highlight w:val="yellow"/>
        </w:rPr>
        <w:t>strong union power</w:t>
      </w:r>
      <w:r w:rsidRPr="0014644F">
        <w:rPr>
          <w:sz w:val="16"/>
        </w:rPr>
        <w:t xml:space="preserve"> and high unemployment, such as eastern Germany or southern Italy. As shown in Table 1, multinational firms locating in these regions have often been able to receive subsidy rates of 25%-30% of the total value of the investment. This raises the further question, however, of why high-wage countries or regions are willing to offer such high subsidy levels to multinational firms, thus outcompeting their lower-wage neighbours.</w:t>
      </w:r>
    </w:p>
    <w:p w14:paraId="416F35BA" w14:textId="77777777" w:rsidR="00EA3E1A" w:rsidRPr="0014644F" w:rsidRDefault="00EA3E1A" w:rsidP="00EA3E1A">
      <w:pPr>
        <w:rPr>
          <w:sz w:val="16"/>
        </w:rPr>
      </w:pPr>
      <w:r w:rsidRPr="0014644F">
        <w:t>[Chart Omitted]</w:t>
      </w:r>
    </w:p>
    <w:p w14:paraId="626CF264" w14:textId="77777777" w:rsidR="00EA3E1A" w:rsidRPr="0014644F" w:rsidRDefault="00EA3E1A" w:rsidP="00EA3E1A">
      <w:pPr>
        <w:rPr>
          <w:sz w:val="16"/>
        </w:rPr>
      </w:pPr>
      <w:r w:rsidRPr="0014644F">
        <w:rPr>
          <w:sz w:val="16"/>
        </w:rPr>
        <w:t xml:space="preserve">In recent research (Haufler and Mittermaier 2011) we show that </w:t>
      </w:r>
      <w:r w:rsidRPr="0014644F">
        <w:rPr>
          <w:rStyle w:val="StyleUnderline"/>
        </w:rPr>
        <w:t>high subsidy payments</w:t>
      </w:r>
      <w:r w:rsidRPr="0014644F">
        <w:rPr>
          <w:sz w:val="16"/>
        </w:rPr>
        <w:t xml:space="preserve"> can be a </w:t>
      </w:r>
      <w:r w:rsidRPr="0014644F">
        <w:rPr>
          <w:rStyle w:val="Emphasis"/>
          <w:highlight w:val="yellow"/>
        </w:rPr>
        <w:t>rational policy</w:t>
      </w:r>
      <w:r w:rsidRPr="0014644F">
        <w:rPr>
          <w:sz w:val="16"/>
          <w:highlight w:val="yellow"/>
        </w:rPr>
        <w:t xml:space="preserve"> </w:t>
      </w:r>
      <w:r w:rsidRPr="0014644F">
        <w:rPr>
          <w:rStyle w:val="StyleUnderline"/>
          <w:highlight w:val="yellow"/>
        </w:rPr>
        <w:t>for governments</w:t>
      </w:r>
      <w:r w:rsidRPr="0014644F">
        <w:rPr>
          <w:sz w:val="16"/>
        </w:rPr>
        <w:t xml:space="preserve">, as they </w:t>
      </w:r>
      <w:r w:rsidRPr="0014644F">
        <w:rPr>
          <w:rStyle w:val="StyleUnderline"/>
        </w:rPr>
        <w:t>give</w:t>
      </w:r>
      <w:r w:rsidRPr="0014644F">
        <w:rPr>
          <w:sz w:val="16"/>
        </w:rPr>
        <w:t xml:space="preserve"> trade </w:t>
      </w:r>
      <w:r w:rsidRPr="0014644F">
        <w:rPr>
          <w:rStyle w:val="StyleUnderline"/>
        </w:rPr>
        <w:t>unions</w:t>
      </w:r>
      <w:r w:rsidRPr="0014644F">
        <w:rPr>
          <w:sz w:val="16"/>
        </w:rPr>
        <w:t xml:space="preserve"> an </w:t>
      </w:r>
      <w:r w:rsidRPr="0014644F">
        <w:rPr>
          <w:rStyle w:val="StyleUnderline"/>
        </w:rPr>
        <w:t>incentive to exert</w:t>
      </w:r>
      <w:r w:rsidRPr="0014644F">
        <w:rPr>
          <w:sz w:val="16"/>
        </w:rPr>
        <w:t xml:space="preserve"> </w:t>
      </w:r>
      <w:r w:rsidRPr="0014644F">
        <w:rPr>
          <w:rStyle w:val="Emphasis"/>
        </w:rPr>
        <w:t>wage restraint</w:t>
      </w:r>
      <w:r w:rsidRPr="0014644F">
        <w:rPr>
          <w:sz w:val="16"/>
        </w:rPr>
        <w:t xml:space="preserve"> in exchange for additional jobs that are created in the </w:t>
      </w:r>
      <w:proofErr w:type="gramStart"/>
      <w:r w:rsidRPr="0014644F">
        <w:rPr>
          <w:sz w:val="16"/>
        </w:rPr>
        <w:t>newly-attracted</w:t>
      </w:r>
      <w:proofErr w:type="gramEnd"/>
      <w:r w:rsidRPr="0014644F">
        <w:rPr>
          <w:sz w:val="16"/>
        </w:rPr>
        <w:t xml:space="preserve"> firms. A government that acts in the best interest of its citizens will therefore be willing to offer multinational firms a subsidy that more than compensates the firm for the higher wage cost in that region. These subsidies not only induce the multinational firm to locate in the unionised country, but they also </w:t>
      </w:r>
      <w:r w:rsidRPr="0014644F">
        <w:rPr>
          <w:rStyle w:val="StyleUnderline"/>
          <w:highlight w:val="yellow"/>
        </w:rPr>
        <w:t>ensure</w:t>
      </w:r>
      <w:r w:rsidRPr="0014644F">
        <w:rPr>
          <w:sz w:val="16"/>
        </w:rPr>
        <w:t xml:space="preserve"> that the </w:t>
      </w:r>
      <w:r w:rsidRPr="0014644F">
        <w:rPr>
          <w:rStyle w:val="StyleUnderline"/>
          <w:highlight w:val="yellow"/>
        </w:rPr>
        <w:t>union</w:t>
      </w:r>
      <w:r w:rsidRPr="0014644F">
        <w:rPr>
          <w:sz w:val="16"/>
          <w:highlight w:val="yellow"/>
        </w:rPr>
        <w:t xml:space="preserve"> </w:t>
      </w:r>
      <w:r w:rsidRPr="0014644F">
        <w:rPr>
          <w:rStyle w:val="Emphasis"/>
          <w:highlight w:val="yellow"/>
        </w:rPr>
        <w:t>prefers</w:t>
      </w:r>
      <w:r w:rsidRPr="0014644F">
        <w:rPr>
          <w:sz w:val="16"/>
        </w:rPr>
        <w:t xml:space="preserve"> a </w:t>
      </w:r>
      <w:r w:rsidRPr="0014644F">
        <w:rPr>
          <w:rStyle w:val="StyleUnderline"/>
        </w:rPr>
        <w:t>situation with lower wages and</w:t>
      </w:r>
      <w:r w:rsidRPr="0014644F">
        <w:rPr>
          <w:sz w:val="16"/>
        </w:rPr>
        <w:t xml:space="preserve"> </w:t>
      </w:r>
      <w:r w:rsidRPr="0014644F">
        <w:rPr>
          <w:rStyle w:val="Emphasis"/>
          <w:highlight w:val="yellow"/>
        </w:rPr>
        <w:t>FDI</w:t>
      </w:r>
      <w:r w:rsidRPr="0014644F">
        <w:rPr>
          <w:sz w:val="16"/>
        </w:rPr>
        <w:t xml:space="preserve"> to the alternative of setting a high wage but accepting low employment (which then occurs only in domestic firms). As a result, the </w:t>
      </w:r>
      <w:r w:rsidRPr="0014644F">
        <w:rPr>
          <w:rStyle w:val="StyleUnderline"/>
          <w:highlight w:val="yellow"/>
        </w:rPr>
        <w:t>unionised country</w:t>
      </w:r>
      <w:r w:rsidRPr="0014644F">
        <w:rPr>
          <w:sz w:val="16"/>
        </w:rPr>
        <w:t xml:space="preserve"> or region </w:t>
      </w:r>
      <w:proofErr w:type="gramStart"/>
      <w:r w:rsidRPr="0014644F">
        <w:rPr>
          <w:sz w:val="16"/>
        </w:rPr>
        <w:t xml:space="preserve">is </w:t>
      </w:r>
      <w:r w:rsidRPr="0014644F">
        <w:rPr>
          <w:rStyle w:val="StyleUnderline"/>
        </w:rPr>
        <w:t>able to</w:t>
      </w:r>
      <w:proofErr w:type="gramEnd"/>
      <w:r w:rsidRPr="0014644F">
        <w:rPr>
          <w:sz w:val="16"/>
        </w:rPr>
        <w:t xml:space="preserve"> “</w:t>
      </w:r>
      <w:r w:rsidRPr="0014644F">
        <w:rPr>
          <w:rStyle w:val="Emphasis"/>
          <w:highlight w:val="yellow"/>
        </w:rPr>
        <w:t>win</w:t>
      </w:r>
      <w:r w:rsidRPr="0014644F">
        <w:rPr>
          <w:sz w:val="16"/>
        </w:rPr>
        <w:t xml:space="preserve">” the </w:t>
      </w:r>
      <w:r w:rsidRPr="0014644F">
        <w:rPr>
          <w:rStyle w:val="StyleUnderline"/>
          <w:highlight w:val="yellow"/>
        </w:rPr>
        <w:t>competition for FDI</w:t>
      </w:r>
      <w:r w:rsidRPr="0014644F">
        <w:rPr>
          <w:rStyle w:val="StyleUnderline"/>
        </w:rPr>
        <w:t xml:space="preserve"> over</w:t>
      </w:r>
      <w:r w:rsidRPr="0014644F">
        <w:rPr>
          <w:sz w:val="16"/>
        </w:rPr>
        <w:t xml:space="preserve"> its </w:t>
      </w:r>
      <w:r w:rsidRPr="0014644F">
        <w:rPr>
          <w:rStyle w:val="Emphasis"/>
        </w:rPr>
        <w:t>less-unionised neighbour</w:t>
      </w:r>
      <w:r w:rsidRPr="0014644F">
        <w:rPr>
          <w:sz w:val="16"/>
        </w:rPr>
        <w:t>. The subsidisation policy benefits the high-wage country in the aggregate, because union power is effectively curbed and wages are lower than they would be in the absence of the successful bid for FDI.</w:t>
      </w:r>
    </w:p>
    <w:p w14:paraId="089BCDA8" w14:textId="77777777" w:rsidR="00EA3E1A" w:rsidRPr="0014644F" w:rsidRDefault="00EA3E1A" w:rsidP="00EA3E1A">
      <w:pPr>
        <w:rPr>
          <w:sz w:val="16"/>
        </w:rPr>
      </w:pPr>
      <w:r w:rsidRPr="0014644F">
        <w:rPr>
          <w:sz w:val="16"/>
        </w:rPr>
        <w:t xml:space="preserve">Previous work has also shown that, </w:t>
      </w:r>
      <w:r w:rsidRPr="0014644F">
        <w:rPr>
          <w:rStyle w:val="StyleUnderline"/>
          <w:highlight w:val="yellow"/>
        </w:rPr>
        <w:t>when countries compete</w:t>
      </w:r>
      <w:r w:rsidRPr="0014644F">
        <w:rPr>
          <w:rStyle w:val="StyleUnderline"/>
        </w:rPr>
        <w:t xml:space="preserve"> over FDI</w:t>
      </w:r>
      <w:r w:rsidRPr="0014644F">
        <w:rPr>
          <w:sz w:val="16"/>
        </w:rPr>
        <w:t xml:space="preserve">, the multinational </w:t>
      </w:r>
      <w:r w:rsidRPr="0014644F">
        <w:rPr>
          <w:rStyle w:val="StyleUnderline"/>
          <w:highlight w:val="yellow"/>
        </w:rPr>
        <w:t>firm</w:t>
      </w:r>
      <w:r w:rsidRPr="0014644F">
        <w:rPr>
          <w:sz w:val="16"/>
          <w:highlight w:val="yellow"/>
        </w:rPr>
        <w:t xml:space="preserve"> </w:t>
      </w:r>
      <w:r w:rsidRPr="0014644F">
        <w:rPr>
          <w:rStyle w:val="StyleUnderline"/>
          <w:highlight w:val="yellow"/>
        </w:rPr>
        <w:t>locates</w:t>
      </w:r>
      <w:r w:rsidRPr="0014644F">
        <w:rPr>
          <w:sz w:val="16"/>
        </w:rPr>
        <w:t xml:space="preserve"> either </w:t>
      </w:r>
      <w:r w:rsidRPr="0014644F">
        <w:rPr>
          <w:rStyle w:val="StyleUnderline"/>
          <w:highlight w:val="yellow"/>
        </w:rPr>
        <w:t>in</w:t>
      </w:r>
      <w:r w:rsidRPr="0014644F">
        <w:rPr>
          <w:sz w:val="16"/>
        </w:rPr>
        <w:t xml:space="preserve"> the </w:t>
      </w:r>
      <w:r w:rsidRPr="0014644F">
        <w:rPr>
          <w:rStyle w:val="Emphasis"/>
          <w:highlight w:val="yellow"/>
        </w:rPr>
        <w:t>larger market</w:t>
      </w:r>
      <w:r w:rsidRPr="0014644F">
        <w:rPr>
          <w:sz w:val="16"/>
        </w:rPr>
        <w:t xml:space="preserve"> (Haufler and Wooton 1999), </w:t>
      </w:r>
      <w:r w:rsidRPr="0014644F">
        <w:rPr>
          <w:rStyle w:val="StyleUnderline"/>
        </w:rPr>
        <w:t>or</w:t>
      </w:r>
      <w:r w:rsidRPr="0014644F">
        <w:rPr>
          <w:sz w:val="16"/>
        </w:rPr>
        <w:t xml:space="preserve"> in the market where it faces </w:t>
      </w:r>
      <w:r w:rsidRPr="0014644F">
        <w:rPr>
          <w:rStyle w:val="Emphasis"/>
        </w:rPr>
        <w:t>fewer competitors</w:t>
      </w:r>
      <w:r w:rsidRPr="0014644F">
        <w:rPr>
          <w:sz w:val="16"/>
        </w:rPr>
        <w:t xml:space="preserve"> (Bjorvatn and Eckel 2006). The </w:t>
      </w:r>
      <w:r w:rsidRPr="0014644F">
        <w:rPr>
          <w:rStyle w:val="StyleUnderline"/>
          <w:highlight w:val="yellow"/>
        </w:rPr>
        <w:t>incentive to subsidise</w:t>
      </w:r>
      <w:r w:rsidRPr="0014644F">
        <w:rPr>
          <w:sz w:val="16"/>
          <w:highlight w:val="yellow"/>
        </w:rPr>
        <w:t xml:space="preserve"> </w:t>
      </w:r>
      <w:r w:rsidRPr="0014644F">
        <w:rPr>
          <w:rStyle w:val="StyleUnderline"/>
          <w:highlight w:val="yellow"/>
        </w:rPr>
        <w:t>FDI</w:t>
      </w:r>
      <w:r w:rsidRPr="0014644F">
        <w:rPr>
          <w:rStyle w:val="StyleUnderline"/>
        </w:rPr>
        <w:t xml:space="preserve"> induced </w:t>
      </w:r>
      <w:r w:rsidRPr="0014644F">
        <w:rPr>
          <w:rStyle w:val="StyleUnderline"/>
          <w:highlight w:val="yellow"/>
        </w:rPr>
        <w:t>by</w:t>
      </w:r>
      <w:r w:rsidRPr="0014644F">
        <w:rPr>
          <w:sz w:val="16"/>
          <w:highlight w:val="yellow"/>
        </w:rPr>
        <w:t xml:space="preserve"> </w:t>
      </w:r>
      <w:r w:rsidRPr="0014644F">
        <w:rPr>
          <w:rStyle w:val="Emphasis"/>
          <w:highlight w:val="yellow"/>
        </w:rPr>
        <w:t>union power</w:t>
      </w:r>
      <w:r w:rsidRPr="0014644F">
        <w:rPr>
          <w:sz w:val="16"/>
          <w:highlight w:val="yellow"/>
        </w:rPr>
        <w:t xml:space="preserve"> </w:t>
      </w:r>
      <w:r w:rsidRPr="0014644F">
        <w:rPr>
          <w:rStyle w:val="StyleUnderline"/>
          <w:highlight w:val="yellow"/>
        </w:rPr>
        <w:t>is</w:t>
      </w:r>
      <w:r w:rsidRPr="0014644F">
        <w:rPr>
          <w:sz w:val="16"/>
          <w:highlight w:val="yellow"/>
        </w:rPr>
        <w:t xml:space="preserve"> </w:t>
      </w:r>
      <w:r w:rsidRPr="0014644F">
        <w:rPr>
          <w:rStyle w:val="Emphasis"/>
          <w:highlight w:val="yellow"/>
        </w:rPr>
        <w:t>so strong</w:t>
      </w:r>
      <w:r w:rsidRPr="0014644F">
        <w:rPr>
          <w:sz w:val="16"/>
        </w:rPr>
        <w:t xml:space="preserve">, however, that </w:t>
      </w:r>
      <w:r w:rsidRPr="0014644F">
        <w:rPr>
          <w:rStyle w:val="StyleUnderline"/>
          <w:highlight w:val="yellow"/>
        </w:rPr>
        <w:t>it</w:t>
      </w:r>
      <w:r w:rsidRPr="0014644F">
        <w:rPr>
          <w:rStyle w:val="StyleUnderline"/>
        </w:rPr>
        <w:t xml:space="preserve"> may</w:t>
      </w:r>
      <w:r w:rsidRPr="0014644F">
        <w:rPr>
          <w:sz w:val="16"/>
        </w:rPr>
        <w:t xml:space="preserve"> even </w:t>
      </w:r>
      <w:r w:rsidRPr="0014644F">
        <w:rPr>
          <w:rStyle w:val="Emphasis"/>
          <w:highlight w:val="yellow"/>
        </w:rPr>
        <w:t>offset</w:t>
      </w:r>
      <w:r w:rsidRPr="0014644F">
        <w:rPr>
          <w:sz w:val="16"/>
          <w:highlight w:val="yellow"/>
        </w:rPr>
        <w:t xml:space="preserve"> </w:t>
      </w:r>
      <w:r w:rsidRPr="0014644F">
        <w:rPr>
          <w:rStyle w:val="StyleUnderline"/>
          <w:highlight w:val="yellow"/>
        </w:rPr>
        <w:t>other</w:t>
      </w:r>
      <w:r w:rsidRPr="0014644F">
        <w:rPr>
          <w:sz w:val="16"/>
        </w:rPr>
        <w:t xml:space="preserve"> such locational </w:t>
      </w:r>
      <w:r w:rsidRPr="0014644F">
        <w:rPr>
          <w:rStyle w:val="StyleUnderline"/>
          <w:highlight w:val="yellow"/>
        </w:rPr>
        <w:t>considerations</w:t>
      </w:r>
      <w:r w:rsidRPr="0014644F">
        <w:rPr>
          <w:sz w:val="16"/>
        </w:rPr>
        <w:t xml:space="preserve">. Hence, the </w:t>
      </w:r>
      <w:r w:rsidRPr="0014644F">
        <w:rPr>
          <w:rStyle w:val="StyleUnderline"/>
        </w:rPr>
        <w:t>unionised country</w:t>
      </w:r>
      <w:r w:rsidRPr="0014644F">
        <w:rPr>
          <w:sz w:val="16"/>
        </w:rPr>
        <w:t xml:space="preserve"> may </w:t>
      </w:r>
      <w:r w:rsidRPr="0014644F">
        <w:rPr>
          <w:rStyle w:val="StyleUnderline"/>
        </w:rPr>
        <w:t>attract</w:t>
      </w:r>
      <w:r w:rsidRPr="0014644F">
        <w:rPr>
          <w:sz w:val="16"/>
        </w:rPr>
        <w:t xml:space="preserve"> the multinational </w:t>
      </w:r>
      <w:r w:rsidRPr="0014644F">
        <w:rPr>
          <w:rStyle w:val="StyleUnderline"/>
        </w:rPr>
        <w:t xml:space="preserve">firm in </w:t>
      </w:r>
      <w:r w:rsidRPr="0014644F">
        <w:rPr>
          <w:rStyle w:val="Emphasis"/>
        </w:rPr>
        <w:t>equilibrium</w:t>
      </w:r>
      <w:r w:rsidRPr="0014644F">
        <w:rPr>
          <w:sz w:val="16"/>
        </w:rPr>
        <w:t>, even if it has the smaller home market and the larger number of competitors, in comparison to its low-wage neighbour.</w:t>
      </w:r>
    </w:p>
    <w:p w14:paraId="5C2D6C03" w14:textId="77777777" w:rsidR="00EA3E1A" w:rsidRDefault="00EA3E1A" w:rsidP="00EA3E1A"/>
    <w:p w14:paraId="5595A1F4" w14:textId="77777777" w:rsidR="00EA3E1A" w:rsidRDefault="00EA3E1A" w:rsidP="00EA3E1A"/>
    <w:p w14:paraId="6872F8F0" w14:textId="77777777" w:rsidR="00EA3E1A" w:rsidRDefault="00EA3E1A" w:rsidP="00EA3E1A">
      <w:pPr>
        <w:pStyle w:val="Heading3"/>
      </w:pPr>
      <w:r>
        <w:lastRenderedPageBreak/>
        <w:t>AT: Dollar Impact---Resilient---1AR</w:t>
      </w:r>
    </w:p>
    <w:p w14:paraId="1DC4ED3A" w14:textId="77777777" w:rsidR="00EA3E1A" w:rsidRDefault="00EA3E1A" w:rsidP="00EA3E1A">
      <w:pPr>
        <w:pStyle w:val="Heading4"/>
      </w:pPr>
      <w:r>
        <w:t xml:space="preserve">There is </w:t>
      </w:r>
      <w:r w:rsidRPr="009D3025">
        <w:rPr>
          <w:u w:val="single"/>
        </w:rPr>
        <w:t>no alternative</w:t>
      </w:r>
      <w:r>
        <w:t xml:space="preserve">, BUT it would be </w:t>
      </w:r>
      <w:r w:rsidRPr="009D3025">
        <w:rPr>
          <w:u w:val="single"/>
        </w:rPr>
        <w:t>gradual</w:t>
      </w:r>
      <w:r>
        <w:t>.</w:t>
      </w:r>
    </w:p>
    <w:p w14:paraId="26CD7BF9" w14:textId="77777777" w:rsidR="00EA3E1A" w:rsidRDefault="00EA3E1A" w:rsidP="00EA3E1A">
      <w:r>
        <w:t xml:space="preserve">Dr. Martin </w:t>
      </w:r>
      <w:r w:rsidRPr="00B715B6">
        <w:rPr>
          <w:rStyle w:val="Style13ptBold"/>
        </w:rPr>
        <w:t xml:space="preserve">Mühleisen </w:t>
      </w:r>
      <w:r>
        <w:rPr>
          <w:rStyle w:val="Style13ptBold"/>
        </w:rPr>
        <w:t>25</w:t>
      </w:r>
      <w:r>
        <w:t>, PhD, Nonresident Senior Fellow, Economics, Atlantic Council GeoEconomics Center, Former International Monetary Fund Official, "The Dollar's Role in the Fight for US Primacy," Atlantic Council, 09/29/2025, https://www.atlanticcouncil.org/in-depth-research-reports/issue-brief/the-dollars-role-in-the-fight-for-us-primacy/.</w:t>
      </w:r>
    </w:p>
    <w:p w14:paraId="3419D840" w14:textId="77777777" w:rsidR="00EA3E1A" w:rsidRPr="00B27483" w:rsidRDefault="00EA3E1A" w:rsidP="00EA3E1A">
      <w:pPr>
        <w:rPr>
          <w:sz w:val="16"/>
        </w:rPr>
      </w:pPr>
      <w:r w:rsidRPr="00B27483">
        <w:rPr>
          <w:sz w:val="16"/>
        </w:rPr>
        <w:t xml:space="preserve">With these prospects, </w:t>
      </w:r>
      <w:r w:rsidRPr="00D046D8">
        <w:rPr>
          <w:rStyle w:val="StyleUnderline"/>
        </w:rPr>
        <w:t>the debate about the</w:t>
      </w:r>
      <w:r w:rsidRPr="00B27483">
        <w:rPr>
          <w:sz w:val="16"/>
        </w:rPr>
        <w:t xml:space="preserve"> </w:t>
      </w:r>
      <w:r w:rsidRPr="00D046D8">
        <w:rPr>
          <w:rStyle w:val="Emphasis"/>
        </w:rPr>
        <w:t>future</w:t>
      </w:r>
      <w:r w:rsidRPr="00B27483">
        <w:rPr>
          <w:sz w:val="16"/>
        </w:rPr>
        <w:t xml:space="preserve"> </w:t>
      </w:r>
      <w:r w:rsidRPr="00D046D8">
        <w:rPr>
          <w:rStyle w:val="StyleUnderline"/>
        </w:rPr>
        <w:t xml:space="preserve">of </w:t>
      </w:r>
      <w:r w:rsidRPr="009D3025">
        <w:rPr>
          <w:rStyle w:val="StyleUnderline"/>
          <w:highlight w:val="yellow"/>
        </w:rPr>
        <w:t>dollar</w:t>
      </w:r>
      <w:r w:rsidRPr="00F36447">
        <w:rPr>
          <w:rStyle w:val="StyleUnderline"/>
        </w:rPr>
        <w:t xml:space="preserve"> dominance</w:t>
      </w:r>
      <w:r w:rsidRPr="00D046D8">
        <w:rPr>
          <w:rStyle w:val="StyleUnderline"/>
        </w:rPr>
        <w:t xml:space="preserve"> is back in full swing</w:t>
      </w:r>
      <w:r w:rsidRPr="00B27483">
        <w:rPr>
          <w:sz w:val="16"/>
        </w:rPr>
        <w:t>. The risks of using the dollar would certainly increase if the Trump administration were able to directly influence monetary policy in the face of rising inflation (as happened, for example, under Turkish President Recep Tayyip Erdoğan in recent years, leading to overall negative outcomes).</w:t>
      </w:r>
    </w:p>
    <w:p w14:paraId="5E89CC17" w14:textId="77777777" w:rsidR="00EA3E1A" w:rsidRPr="00B27483" w:rsidRDefault="00EA3E1A" w:rsidP="00EA3E1A">
      <w:pPr>
        <w:rPr>
          <w:sz w:val="16"/>
        </w:rPr>
      </w:pPr>
      <w:r w:rsidRPr="00B27483">
        <w:rPr>
          <w:sz w:val="16"/>
        </w:rPr>
        <w:t xml:space="preserve">It is </w:t>
      </w:r>
      <w:r w:rsidRPr="00D046D8">
        <w:rPr>
          <w:rStyle w:val="StyleUnderline"/>
        </w:rPr>
        <w:t>important to keep in mind</w:t>
      </w:r>
      <w:r w:rsidRPr="00B27483">
        <w:rPr>
          <w:sz w:val="16"/>
        </w:rPr>
        <w:t xml:space="preserve">, however, </w:t>
      </w:r>
      <w:r w:rsidRPr="00D046D8">
        <w:rPr>
          <w:rStyle w:val="StyleUnderline"/>
        </w:rPr>
        <w:t>that</w:t>
      </w:r>
      <w:r w:rsidRPr="00B27483">
        <w:rPr>
          <w:sz w:val="16"/>
        </w:rPr>
        <w:t xml:space="preserve"> </w:t>
      </w:r>
      <w:r w:rsidRPr="009D3025">
        <w:rPr>
          <w:rStyle w:val="Emphasis"/>
          <w:highlight w:val="yellow"/>
        </w:rPr>
        <w:t>changes</w:t>
      </w:r>
      <w:r w:rsidRPr="00B27483">
        <w:rPr>
          <w:sz w:val="16"/>
        </w:rPr>
        <w:t xml:space="preserve"> </w:t>
      </w:r>
      <w:r w:rsidRPr="00D046D8">
        <w:rPr>
          <w:rStyle w:val="StyleUnderline"/>
        </w:rPr>
        <w:t>in global currency arrangements are</w:t>
      </w:r>
      <w:r w:rsidRPr="00B27483">
        <w:rPr>
          <w:sz w:val="16"/>
        </w:rPr>
        <w:t xml:space="preserve"> </w:t>
      </w:r>
      <w:r w:rsidRPr="009D3025">
        <w:rPr>
          <w:rStyle w:val="Emphasis"/>
          <w:sz w:val="24"/>
          <w:szCs w:val="24"/>
          <w:highlight w:val="yellow"/>
        </w:rPr>
        <w:t>not</w:t>
      </w:r>
      <w:r w:rsidRPr="00D046D8">
        <w:rPr>
          <w:rStyle w:val="Emphasis"/>
          <w:sz w:val="24"/>
          <w:szCs w:val="24"/>
        </w:rPr>
        <w:t xml:space="preserve"> bound </w:t>
      </w:r>
      <w:r w:rsidRPr="009D3025">
        <w:rPr>
          <w:rStyle w:val="Emphasis"/>
          <w:sz w:val="24"/>
          <w:szCs w:val="24"/>
          <w:highlight w:val="yellow"/>
        </w:rPr>
        <w:t>to happen overnight</w:t>
      </w:r>
      <w:r w:rsidRPr="00B27483">
        <w:rPr>
          <w:sz w:val="16"/>
        </w:rPr>
        <w:t xml:space="preserve">. </w:t>
      </w:r>
      <w:r w:rsidRPr="009D3025">
        <w:rPr>
          <w:rStyle w:val="StyleUnderline"/>
          <w:highlight w:val="yellow"/>
        </w:rPr>
        <w:t>Even</w:t>
      </w:r>
      <w:r w:rsidRPr="00F36447">
        <w:rPr>
          <w:rStyle w:val="StyleUnderline"/>
        </w:rPr>
        <w:t xml:space="preserve"> in</w:t>
      </w:r>
      <w:r w:rsidRPr="00D046D8">
        <w:rPr>
          <w:rStyle w:val="StyleUnderline"/>
        </w:rPr>
        <w:t xml:space="preserve"> the case of</w:t>
      </w:r>
      <w:r w:rsidRPr="00B27483">
        <w:rPr>
          <w:sz w:val="16"/>
        </w:rPr>
        <w:t xml:space="preserve"> </w:t>
      </w:r>
      <w:r w:rsidRPr="009D3025">
        <w:rPr>
          <w:rStyle w:val="Emphasis"/>
          <w:highlight w:val="yellow"/>
        </w:rPr>
        <w:t>large policy mistakes</w:t>
      </w:r>
      <w:r w:rsidRPr="00B27483">
        <w:rPr>
          <w:sz w:val="16"/>
        </w:rPr>
        <w:t xml:space="preserve">, </w:t>
      </w:r>
      <w:r w:rsidRPr="00D046D8">
        <w:rPr>
          <w:rStyle w:val="StyleUnderline"/>
        </w:rPr>
        <w:t xml:space="preserve">the global role of the </w:t>
      </w:r>
      <w:r w:rsidRPr="009D3025">
        <w:rPr>
          <w:rStyle w:val="StyleUnderline"/>
        </w:rPr>
        <w:t>dollar</w:t>
      </w:r>
      <w:r w:rsidRPr="00D046D8">
        <w:rPr>
          <w:rStyle w:val="StyleUnderline"/>
        </w:rPr>
        <w:t xml:space="preserve"> might </w:t>
      </w:r>
      <w:r w:rsidRPr="009D3025">
        <w:rPr>
          <w:rStyle w:val="StyleUnderline"/>
          <w:highlight w:val="yellow"/>
        </w:rPr>
        <w:t>only weaken</w:t>
      </w:r>
      <w:r w:rsidRPr="009D3025">
        <w:rPr>
          <w:sz w:val="16"/>
          <w:highlight w:val="yellow"/>
        </w:rPr>
        <w:t xml:space="preserve"> </w:t>
      </w:r>
      <w:r w:rsidRPr="009D3025">
        <w:rPr>
          <w:rStyle w:val="Emphasis"/>
          <w:highlight w:val="yellow"/>
        </w:rPr>
        <w:t>gradually</w:t>
      </w:r>
      <w:r w:rsidRPr="00B27483">
        <w:rPr>
          <w:sz w:val="16"/>
        </w:rPr>
        <w:t xml:space="preserve">, </w:t>
      </w:r>
      <w:r w:rsidRPr="00D046D8">
        <w:rPr>
          <w:rStyle w:val="StyleUnderline"/>
        </w:rPr>
        <w:t>as it still seems</w:t>
      </w:r>
      <w:r w:rsidRPr="00B27483">
        <w:rPr>
          <w:sz w:val="16"/>
        </w:rPr>
        <w:t xml:space="preserve"> </w:t>
      </w:r>
      <w:r w:rsidRPr="009D3025">
        <w:rPr>
          <w:rStyle w:val="Emphasis"/>
          <w:highlight w:val="yellow"/>
        </w:rPr>
        <w:t>unlikely</w:t>
      </w:r>
      <w:r w:rsidRPr="00B27483">
        <w:rPr>
          <w:sz w:val="16"/>
        </w:rPr>
        <w:t xml:space="preserve"> </w:t>
      </w:r>
      <w:r w:rsidRPr="00D046D8">
        <w:rPr>
          <w:rStyle w:val="StyleUnderline"/>
        </w:rPr>
        <w:t xml:space="preserve">that </w:t>
      </w:r>
      <w:r w:rsidRPr="009D3025">
        <w:rPr>
          <w:rStyle w:val="StyleUnderline"/>
          <w:highlight w:val="yellow"/>
        </w:rPr>
        <w:t>another</w:t>
      </w:r>
      <w:r w:rsidRPr="00B27483">
        <w:rPr>
          <w:sz w:val="16"/>
        </w:rPr>
        <w:t xml:space="preserve"> dominant </w:t>
      </w:r>
      <w:r w:rsidRPr="00D046D8">
        <w:rPr>
          <w:rStyle w:val="StyleUnderline"/>
        </w:rPr>
        <w:t xml:space="preserve">currency </w:t>
      </w:r>
      <w:r w:rsidRPr="009D3025">
        <w:rPr>
          <w:rStyle w:val="StyleUnderline"/>
          <w:highlight w:val="yellow"/>
        </w:rPr>
        <w:t>contender could</w:t>
      </w:r>
      <w:r w:rsidRPr="009D3025">
        <w:rPr>
          <w:sz w:val="16"/>
          <w:highlight w:val="yellow"/>
        </w:rPr>
        <w:t xml:space="preserve"> </w:t>
      </w:r>
      <w:r w:rsidRPr="009D3025">
        <w:rPr>
          <w:rStyle w:val="Emphasis"/>
          <w:highlight w:val="yellow"/>
        </w:rPr>
        <w:t>replace it</w:t>
      </w:r>
      <w:r w:rsidRPr="00B27483">
        <w:rPr>
          <w:sz w:val="16"/>
        </w:rPr>
        <w:t xml:space="preserve"> </w:t>
      </w:r>
      <w:r w:rsidRPr="00D046D8">
        <w:rPr>
          <w:rStyle w:val="StyleUnderline"/>
        </w:rPr>
        <w:t xml:space="preserve">within a short </w:t>
      </w:r>
      <w:proofErr w:type="gramStart"/>
      <w:r w:rsidRPr="00D046D8">
        <w:rPr>
          <w:rStyle w:val="StyleUnderline"/>
        </w:rPr>
        <w:t>time period</w:t>
      </w:r>
      <w:proofErr w:type="gramEnd"/>
      <w:r w:rsidRPr="00B27483">
        <w:rPr>
          <w:sz w:val="16"/>
        </w:rPr>
        <w:t>.</w:t>
      </w:r>
    </w:p>
    <w:p w14:paraId="67677B13" w14:textId="77777777" w:rsidR="00EA3E1A" w:rsidRPr="00B27483" w:rsidRDefault="00EA3E1A" w:rsidP="00EA3E1A">
      <w:pPr>
        <w:rPr>
          <w:sz w:val="16"/>
        </w:rPr>
      </w:pPr>
      <w:r w:rsidRPr="00B27483">
        <w:rPr>
          <w:sz w:val="16"/>
        </w:rPr>
        <w:t xml:space="preserve">A </w:t>
      </w:r>
      <w:r w:rsidRPr="00D046D8">
        <w:rPr>
          <w:rStyle w:val="StyleUnderline"/>
        </w:rPr>
        <w:t>recent</w:t>
      </w:r>
      <w:r w:rsidRPr="00B27483">
        <w:rPr>
          <w:sz w:val="16"/>
        </w:rPr>
        <w:t xml:space="preserve"> Atlantic Council strategy </w:t>
      </w:r>
      <w:r w:rsidRPr="00D046D8">
        <w:rPr>
          <w:rStyle w:val="StyleUnderline"/>
        </w:rPr>
        <w:t>paper</w:t>
      </w:r>
      <w:r w:rsidRPr="00B27483">
        <w:rPr>
          <w:sz w:val="16"/>
        </w:rPr>
        <w:t xml:space="preserve"> emphasized the link between global hegemony and reserve currency status, </w:t>
      </w:r>
      <w:r w:rsidRPr="00D046D8">
        <w:rPr>
          <w:rStyle w:val="StyleUnderline"/>
        </w:rPr>
        <w:t>suggesting that only</w:t>
      </w:r>
      <w:r w:rsidRPr="00B27483">
        <w:rPr>
          <w:sz w:val="16"/>
        </w:rPr>
        <w:t xml:space="preserve"> </w:t>
      </w:r>
      <w:r w:rsidRPr="00D046D8">
        <w:rPr>
          <w:rStyle w:val="Emphasis"/>
        </w:rPr>
        <w:t>China</w:t>
      </w:r>
      <w:r w:rsidRPr="00B27483">
        <w:rPr>
          <w:sz w:val="16"/>
        </w:rPr>
        <w:t xml:space="preserve">, </w:t>
      </w:r>
      <w:r w:rsidRPr="00D046D8">
        <w:rPr>
          <w:rStyle w:val="StyleUnderline"/>
        </w:rPr>
        <w:t>with its economic reach and geopolitical expansion, could</w:t>
      </w:r>
      <w:r w:rsidRPr="00B27483">
        <w:rPr>
          <w:sz w:val="16"/>
        </w:rPr>
        <w:t xml:space="preserve"> </w:t>
      </w:r>
      <w:r w:rsidRPr="00D046D8">
        <w:rPr>
          <w:rStyle w:val="Emphasis"/>
        </w:rPr>
        <w:t>possibly</w:t>
      </w:r>
      <w:r w:rsidRPr="00B27483">
        <w:rPr>
          <w:sz w:val="16"/>
        </w:rPr>
        <w:t xml:space="preserve"> </w:t>
      </w:r>
      <w:r w:rsidRPr="00D046D8">
        <w:rPr>
          <w:rStyle w:val="StyleUnderline"/>
        </w:rPr>
        <w:t>become a successor to the</w:t>
      </w:r>
      <w:r w:rsidRPr="00B27483">
        <w:rPr>
          <w:sz w:val="16"/>
        </w:rPr>
        <w:t xml:space="preserve"> </w:t>
      </w:r>
      <w:r w:rsidRPr="00D046D8">
        <w:rPr>
          <w:rStyle w:val="Emphasis"/>
        </w:rPr>
        <w:t>U</w:t>
      </w:r>
      <w:r w:rsidRPr="00B27483">
        <w:rPr>
          <w:sz w:val="16"/>
        </w:rPr>
        <w:t xml:space="preserve">nited </w:t>
      </w:r>
      <w:r w:rsidRPr="00D046D8">
        <w:rPr>
          <w:rStyle w:val="Emphasis"/>
        </w:rPr>
        <w:t>S</w:t>
      </w:r>
      <w:r w:rsidRPr="00B27483">
        <w:rPr>
          <w:sz w:val="16"/>
        </w:rPr>
        <w:t xml:space="preserve">tates. </w:t>
      </w:r>
      <w:r w:rsidRPr="009D3025">
        <w:rPr>
          <w:rStyle w:val="Emphasis"/>
        </w:rPr>
        <w:t>Europe</w:t>
      </w:r>
      <w:r w:rsidRPr="009D3025">
        <w:rPr>
          <w:sz w:val="16"/>
        </w:rPr>
        <w:t>, meanwhile,</w:t>
      </w:r>
      <w:r w:rsidRPr="00B27483">
        <w:rPr>
          <w:sz w:val="16"/>
        </w:rPr>
        <w:t xml:space="preserve"> </w:t>
      </w:r>
      <w:r w:rsidRPr="00D046D8">
        <w:rPr>
          <w:rStyle w:val="StyleUnderline"/>
        </w:rPr>
        <w:t xml:space="preserve">is </w:t>
      </w:r>
      <w:r w:rsidRPr="009D3025">
        <w:rPr>
          <w:rStyle w:val="StyleUnderline"/>
          <w:highlight w:val="yellow"/>
        </w:rPr>
        <w:t>buffeted by</w:t>
      </w:r>
      <w:r w:rsidRPr="009D3025">
        <w:rPr>
          <w:sz w:val="16"/>
          <w:highlight w:val="yellow"/>
        </w:rPr>
        <w:t xml:space="preserve"> </w:t>
      </w:r>
      <w:r w:rsidRPr="009D3025">
        <w:rPr>
          <w:rStyle w:val="Emphasis"/>
          <w:highlight w:val="yellow"/>
        </w:rPr>
        <w:t>powerful forces</w:t>
      </w:r>
      <w:r w:rsidRPr="00B27483">
        <w:rPr>
          <w:sz w:val="16"/>
        </w:rPr>
        <w:t xml:space="preserve"> </w:t>
      </w:r>
      <w:r w:rsidRPr="00D046D8">
        <w:rPr>
          <w:rStyle w:val="StyleUnderline"/>
        </w:rPr>
        <w:t xml:space="preserve">from the </w:t>
      </w:r>
      <w:r w:rsidRPr="009D3025">
        <w:rPr>
          <w:rStyle w:val="StyleUnderline"/>
          <w:highlight w:val="yellow"/>
        </w:rPr>
        <w:t>outside and within</w:t>
      </w:r>
      <w:r w:rsidRPr="009D3025">
        <w:rPr>
          <w:sz w:val="16"/>
          <w:highlight w:val="yellow"/>
        </w:rPr>
        <w:t xml:space="preserve">, </w:t>
      </w:r>
      <w:r w:rsidRPr="009D3025">
        <w:rPr>
          <w:rStyle w:val="Emphasis"/>
          <w:highlight w:val="yellow"/>
        </w:rPr>
        <w:t>ruling out</w:t>
      </w:r>
      <w:r w:rsidRPr="00B27483">
        <w:rPr>
          <w:sz w:val="16"/>
        </w:rPr>
        <w:t xml:space="preserve"> </w:t>
      </w:r>
      <w:r w:rsidRPr="00D046D8">
        <w:rPr>
          <w:rStyle w:val="StyleUnderline"/>
        </w:rPr>
        <w:t>a major geopolitical role for the</w:t>
      </w:r>
      <w:r w:rsidRPr="00B27483">
        <w:rPr>
          <w:sz w:val="16"/>
        </w:rPr>
        <w:t xml:space="preserve"> </w:t>
      </w:r>
      <w:r w:rsidRPr="009D3025">
        <w:rPr>
          <w:rStyle w:val="Emphasis"/>
          <w:highlight w:val="yellow"/>
        </w:rPr>
        <w:t>euro</w:t>
      </w:r>
      <w:r w:rsidRPr="00B27483">
        <w:rPr>
          <w:sz w:val="16"/>
        </w:rPr>
        <w:t xml:space="preserve"> </w:t>
      </w:r>
      <w:r w:rsidRPr="00D046D8">
        <w:rPr>
          <w:rStyle w:val="StyleUnderline"/>
        </w:rPr>
        <w:t>in the foreseeable future</w:t>
      </w:r>
      <w:r w:rsidRPr="00B27483">
        <w:rPr>
          <w:sz w:val="16"/>
        </w:rPr>
        <w:t>.</w:t>
      </w:r>
    </w:p>
    <w:p w14:paraId="07E97740" w14:textId="77777777" w:rsidR="00EA3E1A" w:rsidRPr="00B27483" w:rsidRDefault="00EA3E1A" w:rsidP="00EA3E1A">
      <w:pPr>
        <w:rPr>
          <w:sz w:val="16"/>
        </w:rPr>
      </w:pPr>
      <w:r w:rsidRPr="00B27483">
        <w:rPr>
          <w:sz w:val="16"/>
        </w:rPr>
        <w:t xml:space="preserve">However, </w:t>
      </w:r>
      <w:r w:rsidRPr="009D3025">
        <w:rPr>
          <w:rStyle w:val="Emphasis"/>
          <w:highlight w:val="yellow"/>
        </w:rPr>
        <w:t>China</w:t>
      </w:r>
      <w:r w:rsidRPr="00C70FA6">
        <w:rPr>
          <w:rStyle w:val="Emphasis"/>
        </w:rPr>
        <w:t>’s</w:t>
      </w:r>
      <w:r w:rsidRPr="00C70FA6">
        <w:rPr>
          <w:sz w:val="16"/>
        </w:rPr>
        <w:t xml:space="preserve"> economic </w:t>
      </w:r>
      <w:r w:rsidRPr="00C70FA6">
        <w:rPr>
          <w:rStyle w:val="Emphasis"/>
        </w:rPr>
        <w:t>model</w:t>
      </w:r>
      <w:r w:rsidRPr="00C70FA6">
        <w:rPr>
          <w:sz w:val="16"/>
        </w:rPr>
        <w:t xml:space="preserve"> </w:t>
      </w:r>
      <w:r w:rsidRPr="00C70FA6">
        <w:rPr>
          <w:rStyle w:val="StyleUnderline"/>
        </w:rPr>
        <w:t>i</w:t>
      </w:r>
      <w:r w:rsidRPr="003E0713">
        <w:rPr>
          <w:rStyle w:val="StyleUnderline"/>
        </w:rPr>
        <w:t xml:space="preserve">s </w:t>
      </w:r>
      <w:r w:rsidRPr="009D3025">
        <w:rPr>
          <w:rStyle w:val="StyleUnderline"/>
          <w:highlight w:val="yellow"/>
        </w:rPr>
        <w:t>showing</w:t>
      </w:r>
      <w:r w:rsidRPr="009D3025">
        <w:rPr>
          <w:sz w:val="16"/>
          <w:highlight w:val="yellow"/>
        </w:rPr>
        <w:t xml:space="preserve"> </w:t>
      </w:r>
      <w:r w:rsidRPr="009D3025">
        <w:rPr>
          <w:rStyle w:val="Emphasis"/>
          <w:highlight w:val="yellow"/>
        </w:rPr>
        <w:t>severe strains</w:t>
      </w:r>
      <w:r w:rsidRPr="009D3025">
        <w:rPr>
          <w:sz w:val="16"/>
          <w:highlight w:val="yellow"/>
        </w:rPr>
        <w:t xml:space="preserve"> </w:t>
      </w:r>
      <w:r w:rsidRPr="009D3025">
        <w:rPr>
          <w:rStyle w:val="StyleUnderline"/>
          <w:highlight w:val="yellow"/>
        </w:rPr>
        <w:t>from adverse demographics, stagnant growth, and</w:t>
      </w:r>
      <w:r w:rsidRPr="003E0713">
        <w:rPr>
          <w:rStyle w:val="StyleUnderline"/>
        </w:rPr>
        <w:t xml:space="preserve"> a </w:t>
      </w:r>
      <w:r w:rsidRPr="009D3025">
        <w:rPr>
          <w:rStyle w:val="StyleUnderline"/>
          <w:highlight w:val="yellow"/>
        </w:rPr>
        <w:t>large domestic debt</w:t>
      </w:r>
      <w:r w:rsidRPr="003E0713">
        <w:rPr>
          <w:rStyle w:val="StyleUnderline"/>
        </w:rPr>
        <w:t xml:space="preserve"> overhang</w:t>
      </w:r>
      <w:r w:rsidRPr="00B27483">
        <w:rPr>
          <w:sz w:val="16"/>
        </w:rPr>
        <w:t xml:space="preserve">. Moreover, </w:t>
      </w:r>
      <w:r w:rsidRPr="003E0713">
        <w:rPr>
          <w:rStyle w:val="StyleUnderline"/>
        </w:rPr>
        <w:t>as China is a</w:t>
      </w:r>
      <w:r w:rsidRPr="00B27483">
        <w:rPr>
          <w:sz w:val="16"/>
        </w:rPr>
        <w:t xml:space="preserve"> </w:t>
      </w:r>
      <w:r w:rsidRPr="003E0713">
        <w:rPr>
          <w:rStyle w:val="Emphasis"/>
        </w:rPr>
        <w:t>continental</w:t>
      </w:r>
      <w:r w:rsidRPr="00B27483">
        <w:rPr>
          <w:sz w:val="16"/>
        </w:rPr>
        <w:t xml:space="preserve"> (</w:t>
      </w:r>
      <w:r w:rsidRPr="003E0713">
        <w:rPr>
          <w:rStyle w:val="StyleUnderline"/>
        </w:rPr>
        <w:t>rather than maritime) power</w:t>
      </w:r>
      <w:r w:rsidRPr="00B27483">
        <w:rPr>
          <w:sz w:val="16"/>
        </w:rPr>
        <w:t xml:space="preserve">, Chinese </w:t>
      </w:r>
      <w:r w:rsidRPr="003E0713">
        <w:rPr>
          <w:rStyle w:val="StyleUnderline"/>
        </w:rPr>
        <w:t>leaders have</w:t>
      </w:r>
      <w:r w:rsidRPr="00B27483">
        <w:rPr>
          <w:sz w:val="16"/>
        </w:rPr>
        <w:t xml:space="preserve"> </w:t>
      </w:r>
      <w:r w:rsidRPr="003E0713">
        <w:rPr>
          <w:rStyle w:val="Emphasis"/>
        </w:rPr>
        <w:t>consistently stated</w:t>
      </w:r>
      <w:r w:rsidRPr="00B27483">
        <w:rPr>
          <w:sz w:val="16"/>
        </w:rPr>
        <w:t xml:space="preserve"> that </w:t>
      </w:r>
      <w:r w:rsidRPr="003E0713">
        <w:rPr>
          <w:rStyle w:val="StyleUnderline"/>
        </w:rPr>
        <w:t xml:space="preserve">their strategic </w:t>
      </w:r>
      <w:r w:rsidRPr="009D3025">
        <w:rPr>
          <w:rStyle w:val="StyleUnderline"/>
          <w:highlight w:val="yellow"/>
        </w:rPr>
        <w:t>aims</w:t>
      </w:r>
      <w:r w:rsidRPr="00586789">
        <w:rPr>
          <w:rStyle w:val="StyleUnderline"/>
        </w:rPr>
        <w:t xml:space="preserve"> revolve </w:t>
      </w:r>
      <w:r w:rsidRPr="009D3025">
        <w:rPr>
          <w:rStyle w:val="StyleUnderline"/>
          <w:highlight w:val="yellow"/>
        </w:rPr>
        <w:t>around</w:t>
      </w:r>
      <w:r w:rsidRPr="009D3025">
        <w:rPr>
          <w:sz w:val="16"/>
          <w:highlight w:val="yellow"/>
        </w:rPr>
        <w:t xml:space="preserve"> </w:t>
      </w:r>
      <w:r w:rsidRPr="009D3025">
        <w:rPr>
          <w:rStyle w:val="Emphasis"/>
          <w:highlight w:val="yellow"/>
        </w:rPr>
        <w:t>regional</w:t>
      </w:r>
      <w:r w:rsidRPr="009D3025">
        <w:rPr>
          <w:sz w:val="16"/>
          <w:highlight w:val="yellow"/>
        </w:rPr>
        <w:t xml:space="preserve"> </w:t>
      </w:r>
      <w:r w:rsidRPr="009D3025">
        <w:rPr>
          <w:rStyle w:val="StyleUnderline"/>
          <w:highlight w:val="yellow"/>
        </w:rPr>
        <w:t>order</w:t>
      </w:r>
      <w:r w:rsidRPr="00586789">
        <w:rPr>
          <w:rStyle w:val="StyleUnderline"/>
        </w:rPr>
        <w:t xml:space="preserve"> and expanding trade and economic relations, </w:t>
      </w:r>
      <w:r w:rsidRPr="009D3025">
        <w:rPr>
          <w:rStyle w:val="StyleUnderline"/>
          <w:highlight w:val="yellow"/>
        </w:rPr>
        <w:t>rather than</w:t>
      </w:r>
      <w:r w:rsidRPr="003E0713">
        <w:rPr>
          <w:rStyle w:val="StyleUnderline"/>
        </w:rPr>
        <w:t xml:space="preserve"> gaining</w:t>
      </w:r>
      <w:r w:rsidRPr="00B27483">
        <w:rPr>
          <w:sz w:val="16"/>
        </w:rPr>
        <w:t xml:space="preserve"> </w:t>
      </w:r>
      <w:r w:rsidRPr="003E0713">
        <w:rPr>
          <w:rStyle w:val="Emphasis"/>
        </w:rPr>
        <w:t xml:space="preserve">global </w:t>
      </w:r>
      <w:r w:rsidRPr="009D3025">
        <w:rPr>
          <w:rStyle w:val="Emphasis"/>
          <w:highlight w:val="yellow"/>
        </w:rPr>
        <w:t>dominance</w:t>
      </w:r>
      <w:r w:rsidRPr="00B27483">
        <w:rPr>
          <w:sz w:val="16"/>
        </w:rPr>
        <w:t xml:space="preserve">. </w:t>
      </w:r>
      <w:r w:rsidRPr="003E0713">
        <w:rPr>
          <w:rStyle w:val="StyleUnderline"/>
        </w:rPr>
        <w:t>Another reason to be</w:t>
      </w:r>
      <w:r w:rsidRPr="00B27483">
        <w:rPr>
          <w:sz w:val="16"/>
        </w:rPr>
        <w:t xml:space="preserve"> </w:t>
      </w:r>
      <w:r w:rsidRPr="003E0713">
        <w:rPr>
          <w:rStyle w:val="Emphasis"/>
        </w:rPr>
        <w:t>skeptical</w:t>
      </w:r>
      <w:r w:rsidRPr="00B27483">
        <w:rPr>
          <w:sz w:val="16"/>
        </w:rPr>
        <w:t xml:space="preserve"> </w:t>
      </w:r>
      <w:r w:rsidRPr="003E0713">
        <w:rPr>
          <w:rStyle w:val="StyleUnderline"/>
        </w:rPr>
        <w:t>about</w:t>
      </w:r>
      <w:r w:rsidRPr="00B27483">
        <w:rPr>
          <w:sz w:val="16"/>
        </w:rPr>
        <w:t xml:space="preserve"> the </w:t>
      </w:r>
      <w:r w:rsidRPr="003E0713">
        <w:rPr>
          <w:rStyle w:val="StyleUnderline"/>
        </w:rPr>
        <w:t xml:space="preserve">renminbi’s international use is that China’s capital </w:t>
      </w:r>
      <w:r w:rsidRPr="00CC7420">
        <w:rPr>
          <w:rStyle w:val="StyleUnderline"/>
        </w:rPr>
        <w:t>account and</w:t>
      </w:r>
      <w:r w:rsidRPr="003E0713">
        <w:rPr>
          <w:rStyle w:val="StyleUnderline"/>
        </w:rPr>
        <w:t xml:space="preserve"> financial </w:t>
      </w:r>
      <w:r w:rsidRPr="009D3025">
        <w:rPr>
          <w:rStyle w:val="StyleUnderline"/>
          <w:highlight w:val="yellow"/>
        </w:rPr>
        <w:t>markets</w:t>
      </w:r>
      <w:r w:rsidRPr="003E0713">
        <w:rPr>
          <w:rStyle w:val="StyleUnderline"/>
        </w:rPr>
        <w:t xml:space="preserve"> are</w:t>
      </w:r>
      <w:r w:rsidRPr="00B27483">
        <w:rPr>
          <w:sz w:val="16"/>
        </w:rPr>
        <w:t xml:space="preserve"> still </w:t>
      </w:r>
      <w:r w:rsidRPr="009D3025">
        <w:rPr>
          <w:rStyle w:val="Emphasis"/>
          <w:highlight w:val="yellow"/>
        </w:rPr>
        <w:t>tightly controlled</w:t>
      </w:r>
      <w:r w:rsidRPr="009D3025">
        <w:rPr>
          <w:sz w:val="16"/>
          <w:highlight w:val="yellow"/>
        </w:rPr>
        <w:t xml:space="preserve"> </w:t>
      </w:r>
      <w:r w:rsidRPr="009D3025">
        <w:rPr>
          <w:rStyle w:val="StyleUnderline"/>
          <w:highlight w:val="yellow"/>
        </w:rPr>
        <w:t>and</w:t>
      </w:r>
      <w:r w:rsidRPr="003E0713">
        <w:rPr>
          <w:rStyle w:val="StyleUnderline"/>
        </w:rPr>
        <w:t xml:space="preserve"> fairly</w:t>
      </w:r>
      <w:r w:rsidRPr="00B27483">
        <w:rPr>
          <w:sz w:val="16"/>
        </w:rPr>
        <w:t xml:space="preserve"> </w:t>
      </w:r>
      <w:r w:rsidRPr="009D3025">
        <w:rPr>
          <w:rStyle w:val="Emphasis"/>
          <w:highlight w:val="yellow"/>
        </w:rPr>
        <w:t>closed</w:t>
      </w:r>
      <w:r w:rsidRPr="00B27483">
        <w:rPr>
          <w:sz w:val="16"/>
        </w:rPr>
        <w:t xml:space="preserve"> </w:t>
      </w:r>
      <w:r w:rsidRPr="003E0713">
        <w:rPr>
          <w:rStyle w:val="StyleUnderline"/>
        </w:rPr>
        <w:t>to the outside</w:t>
      </w:r>
      <w:r w:rsidRPr="00B27483">
        <w:rPr>
          <w:sz w:val="16"/>
        </w:rPr>
        <w:t xml:space="preserve">. Moreover, </w:t>
      </w:r>
      <w:r w:rsidRPr="003E0713">
        <w:rPr>
          <w:rStyle w:val="StyleUnderline"/>
        </w:rPr>
        <w:t xml:space="preserve">the renminbi plays </w:t>
      </w:r>
      <w:r w:rsidRPr="009D3025">
        <w:rPr>
          <w:rStyle w:val="StyleUnderline"/>
          <w:highlight w:val="yellow"/>
        </w:rPr>
        <w:t>only</w:t>
      </w:r>
      <w:r w:rsidRPr="003E0713">
        <w:rPr>
          <w:rStyle w:val="StyleUnderline"/>
        </w:rPr>
        <w:t xml:space="preserve"> a</w:t>
      </w:r>
      <w:r w:rsidRPr="00B27483">
        <w:rPr>
          <w:sz w:val="16"/>
        </w:rPr>
        <w:t xml:space="preserve"> </w:t>
      </w:r>
      <w:r w:rsidRPr="009D3025">
        <w:rPr>
          <w:rStyle w:val="Emphasis"/>
          <w:highlight w:val="yellow"/>
        </w:rPr>
        <w:t>limited r</w:t>
      </w:r>
      <w:r w:rsidRPr="00024D9D">
        <w:rPr>
          <w:rStyle w:val="Emphasis"/>
          <w:highlight w:val="yellow"/>
        </w:rPr>
        <w:t>ole as a st</w:t>
      </w:r>
      <w:r w:rsidRPr="009D3025">
        <w:rPr>
          <w:rStyle w:val="Emphasis"/>
          <w:highlight w:val="yellow"/>
        </w:rPr>
        <w:t>ore of value</w:t>
      </w:r>
      <w:r w:rsidRPr="00CC7420">
        <w:rPr>
          <w:sz w:val="16"/>
        </w:rPr>
        <w:t xml:space="preserve">, </w:t>
      </w:r>
      <w:r w:rsidRPr="00CC7420">
        <w:rPr>
          <w:rStyle w:val="StyleUnderline"/>
        </w:rPr>
        <w:t>given China’s lack of a</w:t>
      </w:r>
      <w:r w:rsidRPr="00CC7420">
        <w:rPr>
          <w:sz w:val="16"/>
        </w:rPr>
        <w:t xml:space="preserve"> </w:t>
      </w:r>
      <w:r w:rsidRPr="00CC7420">
        <w:rPr>
          <w:rStyle w:val="Emphasis"/>
        </w:rPr>
        <w:t>stable</w:t>
      </w:r>
      <w:r w:rsidRPr="00CC7420">
        <w:rPr>
          <w:sz w:val="16"/>
        </w:rPr>
        <w:t xml:space="preserve"> </w:t>
      </w:r>
      <w:r w:rsidRPr="00CC7420">
        <w:rPr>
          <w:rStyle w:val="StyleUnderline"/>
        </w:rPr>
        <w:t>and</w:t>
      </w:r>
      <w:r w:rsidRPr="00CC7420">
        <w:rPr>
          <w:sz w:val="16"/>
        </w:rPr>
        <w:t xml:space="preserve"> </w:t>
      </w:r>
      <w:r w:rsidRPr="00CC7420">
        <w:rPr>
          <w:rStyle w:val="Emphasis"/>
        </w:rPr>
        <w:t>transparent</w:t>
      </w:r>
      <w:r w:rsidRPr="00CC7420">
        <w:rPr>
          <w:sz w:val="16"/>
        </w:rPr>
        <w:t xml:space="preserve"> </w:t>
      </w:r>
      <w:r w:rsidRPr="00CC7420">
        <w:rPr>
          <w:rStyle w:val="StyleUnderline"/>
        </w:rPr>
        <w:t>regulatory regime</w:t>
      </w:r>
      <w:r w:rsidRPr="00CC7420">
        <w:rPr>
          <w:sz w:val="16"/>
        </w:rPr>
        <w:t xml:space="preserve"> and an independent judiciary.</w:t>
      </w:r>
    </w:p>
    <w:p w14:paraId="22908295" w14:textId="77777777" w:rsidR="00EA3E1A" w:rsidRDefault="00EA3E1A" w:rsidP="00EA3E1A">
      <w:pPr>
        <w:rPr>
          <w:sz w:val="16"/>
        </w:rPr>
      </w:pPr>
      <w:r w:rsidRPr="00B27483">
        <w:rPr>
          <w:rStyle w:val="StyleUnderline"/>
        </w:rPr>
        <w:t>Chinese authorities have</w:t>
      </w:r>
      <w:r w:rsidRPr="00B27483">
        <w:rPr>
          <w:sz w:val="16"/>
        </w:rPr>
        <w:t xml:space="preserve"> </w:t>
      </w:r>
      <w:r w:rsidRPr="00B27483">
        <w:rPr>
          <w:rStyle w:val="Emphasis"/>
        </w:rPr>
        <w:t>refrained</w:t>
      </w:r>
      <w:r w:rsidRPr="00B27483">
        <w:rPr>
          <w:sz w:val="16"/>
        </w:rPr>
        <w:t xml:space="preserve"> </w:t>
      </w:r>
      <w:r w:rsidRPr="00B27483">
        <w:rPr>
          <w:rStyle w:val="StyleUnderline"/>
        </w:rPr>
        <w:t>from liberalizing the capital account because of the</w:t>
      </w:r>
      <w:r w:rsidRPr="00B27483">
        <w:rPr>
          <w:sz w:val="16"/>
        </w:rPr>
        <w:t xml:space="preserve"> </w:t>
      </w:r>
      <w:r w:rsidRPr="009D3025">
        <w:rPr>
          <w:rStyle w:val="Emphasis"/>
          <w:highlight w:val="yellow"/>
        </w:rPr>
        <w:t>risk</w:t>
      </w:r>
      <w:r w:rsidRPr="00B27483">
        <w:rPr>
          <w:sz w:val="16"/>
        </w:rPr>
        <w:t xml:space="preserve"> that </w:t>
      </w:r>
      <w:r w:rsidRPr="009D3025">
        <w:rPr>
          <w:rStyle w:val="StyleUnderline"/>
          <w:highlight w:val="yellow"/>
        </w:rPr>
        <w:t>residents</w:t>
      </w:r>
      <w:r w:rsidRPr="00B27483">
        <w:rPr>
          <w:rStyle w:val="StyleUnderline"/>
        </w:rPr>
        <w:t xml:space="preserve"> would </w:t>
      </w:r>
      <w:r w:rsidRPr="009D3025">
        <w:rPr>
          <w:rStyle w:val="StyleUnderline"/>
          <w:highlight w:val="yellow"/>
        </w:rPr>
        <w:t>invest</w:t>
      </w:r>
      <w:r w:rsidRPr="00B27483">
        <w:rPr>
          <w:rStyle w:val="StyleUnderline"/>
        </w:rPr>
        <w:t xml:space="preserve"> substantial parts of their savings </w:t>
      </w:r>
      <w:r w:rsidRPr="009D3025">
        <w:rPr>
          <w:rStyle w:val="StyleUnderline"/>
          <w:highlight w:val="yellow"/>
        </w:rPr>
        <w:t>abroad</w:t>
      </w:r>
      <w:r w:rsidRPr="00B27483">
        <w:rPr>
          <w:rStyle w:val="StyleUnderline"/>
        </w:rPr>
        <w:t xml:space="preserve"> for</w:t>
      </w:r>
      <w:r w:rsidRPr="00B27483">
        <w:rPr>
          <w:sz w:val="16"/>
        </w:rPr>
        <w:t xml:space="preserve"> </w:t>
      </w:r>
      <w:r w:rsidRPr="00B27483">
        <w:rPr>
          <w:rStyle w:val="Emphasis"/>
        </w:rPr>
        <w:t>more attractive</w:t>
      </w:r>
      <w:r w:rsidRPr="00B27483">
        <w:rPr>
          <w:sz w:val="16"/>
        </w:rPr>
        <w:t xml:space="preserve"> </w:t>
      </w:r>
      <w:r w:rsidRPr="00B27483">
        <w:rPr>
          <w:rStyle w:val="StyleUnderline"/>
        </w:rPr>
        <w:t xml:space="preserve">returns, </w:t>
      </w:r>
      <w:r w:rsidRPr="009D3025">
        <w:rPr>
          <w:rStyle w:val="StyleUnderline"/>
          <w:highlight w:val="yellow"/>
        </w:rPr>
        <w:t>leading to</w:t>
      </w:r>
      <w:r w:rsidRPr="009D3025">
        <w:rPr>
          <w:sz w:val="16"/>
          <w:highlight w:val="yellow"/>
        </w:rPr>
        <w:t xml:space="preserve"> </w:t>
      </w:r>
      <w:r w:rsidRPr="009D3025">
        <w:rPr>
          <w:rStyle w:val="Emphasis"/>
          <w:highlight w:val="yellow"/>
        </w:rPr>
        <w:t>sharp</w:t>
      </w:r>
      <w:r w:rsidRPr="00B27483">
        <w:rPr>
          <w:sz w:val="16"/>
        </w:rPr>
        <w:t xml:space="preserve"> </w:t>
      </w:r>
      <w:r w:rsidRPr="00B27483">
        <w:rPr>
          <w:rStyle w:val="StyleUnderline"/>
        </w:rPr>
        <w:t xml:space="preserve">capital </w:t>
      </w:r>
      <w:r w:rsidRPr="009D3025">
        <w:rPr>
          <w:rStyle w:val="StyleUnderline"/>
          <w:highlight w:val="yellow"/>
        </w:rPr>
        <w:t>outflows</w:t>
      </w:r>
      <w:r w:rsidRPr="00B27483">
        <w:rPr>
          <w:sz w:val="16"/>
        </w:rPr>
        <w:t xml:space="preserve">. This risk would, of course, diminish if the United States (along with other Western countries) were to end up in a debt spiral, but </w:t>
      </w:r>
      <w:r w:rsidRPr="00B27483">
        <w:rPr>
          <w:rStyle w:val="StyleUnderline"/>
        </w:rPr>
        <w:t>it</w:t>
      </w:r>
      <w:r w:rsidRPr="00B27483">
        <w:rPr>
          <w:sz w:val="16"/>
        </w:rPr>
        <w:t xml:space="preserve"> still </w:t>
      </w:r>
      <w:r w:rsidRPr="00B27483">
        <w:rPr>
          <w:rStyle w:val="StyleUnderline"/>
        </w:rPr>
        <w:t>seems</w:t>
      </w:r>
      <w:r w:rsidRPr="00B27483">
        <w:rPr>
          <w:sz w:val="16"/>
        </w:rPr>
        <w:t xml:space="preserve"> </w:t>
      </w:r>
      <w:r w:rsidRPr="009D3025">
        <w:rPr>
          <w:rStyle w:val="Emphasis"/>
          <w:highlight w:val="yellow"/>
        </w:rPr>
        <w:t>unlikely</w:t>
      </w:r>
      <w:r w:rsidRPr="00B27483">
        <w:rPr>
          <w:sz w:val="16"/>
        </w:rPr>
        <w:t xml:space="preserve"> </w:t>
      </w:r>
      <w:r w:rsidRPr="00B27483">
        <w:rPr>
          <w:rStyle w:val="StyleUnderline"/>
        </w:rPr>
        <w:t>that the</w:t>
      </w:r>
      <w:r w:rsidRPr="00B27483">
        <w:rPr>
          <w:sz w:val="16"/>
        </w:rPr>
        <w:t xml:space="preserve"> </w:t>
      </w:r>
      <w:r w:rsidRPr="009D3025">
        <w:rPr>
          <w:rStyle w:val="Emphasis"/>
          <w:highlight w:val="yellow"/>
        </w:rPr>
        <w:t>C</w:t>
      </w:r>
      <w:r w:rsidRPr="00B27483">
        <w:rPr>
          <w:sz w:val="16"/>
        </w:rPr>
        <w:t xml:space="preserve">hinese </w:t>
      </w:r>
      <w:r w:rsidRPr="009D3025">
        <w:rPr>
          <w:rStyle w:val="Emphasis"/>
          <w:highlight w:val="yellow"/>
        </w:rPr>
        <w:t>C</w:t>
      </w:r>
      <w:r w:rsidRPr="00B27483">
        <w:rPr>
          <w:sz w:val="16"/>
        </w:rPr>
        <w:t xml:space="preserve">ommunist </w:t>
      </w:r>
      <w:r w:rsidRPr="009D3025">
        <w:rPr>
          <w:rStyle w:val="Emphasis"/>
          <w:highlight w:val="yellow"/>
        </w:rPr>
        <w:t>P</w:t>
      </w:r>
      <w:r w:rsidRPr="00B27483">
        <w:rPr>
          <w:sz w:val="16"/>
        </w:rPr>
        <w:t xml:space="preserve">arty </w:t>
      </w:r>
      <w:r w:rsidRPr="00B27483">
        <w:rPr>
          <w:rStyle w:val="StyleUnderline"/>
        </w:rPr>
        <w:t xml:space="preserve">would </w:t>
      </w:r>
      <w:r w:rsidRPr="009D3025">
        <w:rPr>
          <w:rStyle w:val="StyleUnderline"/>
          <w:highlight w:val="yellow"/>
        </w:rPr>
        <w:t>give up control</w:t>
      </w:r>
      <w:r w:rsidRPr="00B27483">
        <w:rPr>
          <w:rStyle w:val="StyleUnderline"/>
        </w:rPr>
        <w:t xml:space="preserve"> over its citizens’ external transactions</w:t>
      </w:r>
      <w:r w:rsidRPr="00B27483">
        <w:rPr>
          <w:sz w:val="16"/>
        </w:rPr>
        <w:t>.</w:t>
      </w:r>
    </w:p>
    <w:p w14:paraId="1CEE47AD" w14:textId="77777777" w:rsidR="00EA3E1A" w:rsidRDefault="00EA3E1A" w:rsidP="00EA3E1A">
      <w:pPr>
        <w:pStyle w:val="Analytic"/>
      </w:pPr>
    </w:p>
    <w:p w14:paraId="7C407E80" w14:textId="77777777" w:rsidR="00EA3E1A" w:rsidRPr="00675509" w:rsidRDefault="00EA3E1A" w:rsidP="00EA3E1A">
      <w:pPr>
        <w:pStyle w:val="Analytic"/>
      </w:pPr>
    </w:p>
    <w:p w14:paraId="654F1D0C" w14:textId="77777777" w:rsidR="00EA3E1A" w:rsidRDefault="00EA3E1A" w:rsidP="00EA3E1A">
      <w:pPr>
        <w:pStyle w:val="Analytic"/>
      </w:pPr>
    </w:p>
    <w:p w14:paraId="271A4754" w14:textId="77777777" w:rsidR="00EA3E1A" w:rsidRPr="00FA179C" w:rsidRDefault="00EA3E1A" w:rsidP="00EA3E1A">
      <w:pPr>
        <w:pStyle w:val="Analytic"/>
      </w:pPr>
    </w:p>
    <w:p w14:paraId="34192B8F" w14:textId="77777777" w:rsidR="00EA3E1A" w:rsidRPr="00EA3E1A" w:rsidRDefault="00EA3E1A" w:rsidP="00EA3E1A"/>
    <w:sectPr w:rsidR="00EA3E1A" w:rsidRPr="00EA3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1081" w14:textId="77777777" w:rsidR="00212EEB" w:rsidRDefault="00212EEB" w:rsidP="00066D2C">
      <w:r>
        <w:separator/>
      </w:r>
    </w:p>
  </w:endnote>
  <w:endnote w:type="continuationSeparator" w:id="0">
    <w:p w14:paraId="0EFFA041" w14:textId="77777777" w:rsidR="00212EEB" w:rsidRDefault="00212E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16C36" w14:textId="77777777" w:rsidR="00212EEB" w:rsidRDefault="00212EEB" w:rsidP="00066D2C">
      <w:r>
        <w:separator/>
      </w:r>
    </w:p>
  </w:footnote>
  <w:footnote w:type="continuationSeparator" w:id="0">
    <w:p w14:paraId="4D412A45" w14:textId="77777777" w:rsidR="00212EEB" w:rsidRDefault="00212E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EA3E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2EEB"/>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1D7D"/>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B3F2E"/>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3E1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C0737"/>
  <w15:chartTrackingRefBased/>
  <w15:docId w15:val="{A7D850E7-4B32-734A-8B9C-8B2135A25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A3E1A"/>
    <w:rPr>
      <w:rFonts w:ascii="Times New Roman" w:hAnsi="Times New Roman" w:cs="Times New Roman"/>
    </w:rPr>
  </w:style>
  <w:style w:type="paragraph" w:styleId="Heading1">
    <w:name w:val="heading 1"/>
    <w:aliases w:val="Pocket"/>
    <w:basedOn w:val="Normal"/>
    <w:next w:val="Normal"/>
    <w:link w:val="Heading1Char"/>
    <w:qFormat/>
    <w:rsid w:val="00EA3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A3E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A3E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EA3E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A3E1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A3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E1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A3E1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EA3E1A"/>
    <w:rPr>
      <w:color w:val="auto"/>
      <w:u w:val="none"/>
    </w:rPr>
  </w:style>
  <w:style w:type="character" w:customStyle="1" w:styleId="Heading1Char">
    <w:name w:val="Heading 1 Char"/>
    <w:aliases w:val="Pocket Char"/>
    <w:basedOn w:val="DefaultParagraphFont"/>
    <w:link w:val="Heading1"/>
    <w:rsid w:val="00EA3E1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EA3E1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A3E1A"/>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A3E1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A3E1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EA3E1A"/>
    <w:rPr>
      <w:b w:val="0"/>
      <w:sz w:val="22"/>
      <w:u w:val="single"/>
    </w:rPr>
  </w:style>
  <w:style w:type="character" w:styleId="Strong">
    <w:name w:val="Strong"/>
    <w:basedOn w:val="DefaultParagraphFont"/>
    <w:uiPriority w:val="22"/>
    <w:qFormat/>
    <w:rsid w:val="00EA3E1A"/>
    <w:rPr>
      <w:b/>
      <w:bCs/>
    </w:rPr>
  </w:style>
  <w:style w:type="character" w:styleId="BookTitle">
    <w:name w:val="Book Title"/>
    <w:basedOn w:val="DefaultParagraphFont"/>
    <w:uiPriority w:val="33"/>
    <w:qFormat/>
    <w:rsid w:val="00EA3E1A"/>
    <w:rPr>
      <w:b/>
      <w:bCs/>
      <w:i/>
      <w:iCs/>
      <w:spacing w:val="5"/>
    </w:rPr>
  </w:style>
  <w:style w:type="character" w:customStyle="1" w:styleId="Heading5Char">
    <w:name w:val="Heading 5 Char"/>
    <w:basedOn w:val="DefaultParagraphFont"/>
    <w:link w:val="Heading5"/>
    <w:uiPriority w:val="9"/>
    <w:rsid w:val="00EA3E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A3E1A"/>
  </w:style>
  <w:style w:type="paragraph" w:styleId="Header">
    <w:name w:val="header"/>
    <w:basedOn w:val="Normal"/>
    <w:link w:val="HeaderChar"/>
    <w:uiPriority w:val="99"/>
    <w:rsid w:val="00EA3E1A"/>
    <w:pPr>
      <w:tabs>
        <w:tab w:val="center" w:pos="4680"/>
        <w:tab w:val="right" w:pos="9360"/>
      </w:tabs>
    </w:pPr>
  </w:style>
  <w:style w:type="character" w:customStyle="1" w:styleId="HeaderChar">
    <w:name w:val="Header Char"/>
    <w:basedOn w:val="DefaultParagraphFont"/>
    <w:link w:val="Header"/>
    <w:uiPriority w:val="99"/>
    <w:rsid w:val="00EA3E1A"/>
    <w:rPr>
      <w:rFonts w:ascii="Times New Roman" w:hAnsi="Times New Roman" w:cs="Times New Roman"/>
    </w:rPr>
  </w:style>
  <w:style w:type="paragraph" w:styleId="Footer">
    <w:name w:val="footer"/>
    <w:basedOn w:val="Normal"/>
    <w:link w:val="FooterChar"/>
    <w:uiPriority w:val="99"/>
    <w:rsid w:val="00EA3E1A"/>
    <w:pPr>
      <w:tabs>
        <w:tab w:val="center" w:pos="4680"/>
        <w:tab w:val="right" w:pos="9360"/>
      </w:tabs>
    </w:pPr>
  </w:style>
  <w:style w:type="character" w:customStyle="1" w:styleId="FooterChar">
    <w:name w:val="Footer Char"/>
    <w:basedOn w:val="DefaultParagraphFont"/>
    <w:link w:val="Footer"/>
    <w:uiPriority w:val="99"/>
    <w:rsid w:val="00EA3E1A"/>
    <w:rPr>
      <w:rFonts w:ascii="Times New Roman" w:hAnsi="Times New Roman" w:cs="Times New Roman"/>
    </w:rPr>
  </w:style>
  <w:style w:type="paragraph" w:styleId="BodyText">
    <w:name w:val="Body Text"/>
    <w:basedOn w:val="Normal"/>
    <w:link w:val="BodyTextChar"/>
    <w:uiPriority w:val="99"/>
    <w:unhideWhenUsed/>
    <w:rsid w:val="00EA3E1A"/>
    <w:pPr>
      <w:spacing w:after="120"/>
    </w:pPr>
  </w:style>
  <w:style w:type="character" w:customStyle="1" w:styleId="BodyTextChar">
    <w:name w:val="Body Text Char"/>
    <w:basedOn w:val="DefaultParagraphFont"/>
    <w:link w:val="BodyText"/>
    <w:uiPriority w:val="99"/>
    <w:rsid w:val="00EA3E1A"/>
    <w:rPr>
      <w:rFonts w:ascii="Times New Roman" w:hAnsi="Times New Roman" w:cs="Times New Roman"/>
    </w:rPr>
  </w:style>
  <w:style w:type="paragraph" w:styleId="NoSpacing">
    <w:name w:val="No Spacing"/>
    <w:link w:val="NoSpacingChar"/>
    <w:uiPriority w:val="99"/>
    <w:unhideWhenUsed/>
    <w:qFormat/>
    <w:rsid w:val="00EA3E1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A3E1A"/>
    <w:rPr>
      <w:rFonts w:ascii="Calibri" w:hAnsi="Calibri" w:cs="Calibri"/>
    </w:rPr>
  </w:style>
  <w:style w:type="character" w:styleId="Hyperlink">
    <w:name w:val="Hyperlink"/>
    <w:basedOn w:val="DefaultParagraphFont"/>
    <w:uiPriority w:val="99"/>
    <w:unhideWhenUsed/>
    <w:rsid w:val="00EA3E1A"/>
    <w:rPr>
      <w:color w:val="0563C1" w:themeColor="hyperlink"/>
      <w:u w:val="single"/>
    </w:rPr>
  </w:style>
  <w:style w:type="character" w:styleId="UnresolvedMention">
    <w:name w:val="Unresolved Mention"/>
    <w:basedOn w:val="DefaultParagraphFont"/>
    <w:uiPriority w:val="99"/>
    <w:semiHidden/>
    <w:unhideWhenUsed/>
    <w:rsid w:val="00EA3E1A"/>
    <w:rPr>
      <w:color w:val="605E5C"/>
      <w:shd w:val="clear" w:color="auto" w:fill="E1DFDD"/>
    </w:rPr>
  </w:style>
  <w:style w:type="paragraph" w:customStyle="1" w:styleId="Analytic">
    <w:name w:val="Analytic"/>
    <w:basedOn w:val="Heading4"/>
    <w:link w:val="AnalyticChar"/>
    <w:uiPriority w:val="5"/>
    <w:qFormat/>
    <w:rsid w:val="00EA3E1A"/>
    <w:rPr>
      <w:color w:val="1F4E79" w:themeColor="accent5" w:themeShade="80"/>
    </w:rPr>
  </w:style>
  <w:style w:type="character" w:customStyle="1" w:styleId="AnalyticChar">
    <w:name w:val="Analytic Char"/>
    <w:basedOn w:val="Heading4Char"/>
    <w:link w:val="Analytic"/>
    <w:uiPriority w:val="5"/>
    <w:rsid w:val="00EA3E1A"/>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EA3E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3E1A"/>
    <w:rPr>
      <w:rFonts w:ascii="Times New Roman" w:eastAsiaTheme="majorEastAsia" w:hAnsi="Times New Roman" w:cstheme="majorBidi"/>
      <w:i/>
      <w:iCs/>
      <w:color w:val="385623" w:themeColor="accent6" w:themeShade="80"/>
      <w:sz w:val="24"/>
    </w:rPr>
  </w:style>
  <w:style w:type="numbering" w:customStyle="1" w:styleId="1ai">
    <w:name w:val="1ai"/>
    <w:rsid w:val="00EA3E1A"/>
    <w:pPr>
      <w:numPr>
        <w:numId w:val="54"/>
      </w:numPr>
    </w:pPr>
  </w:style>
  <w:style w:type="numbering" w:customStyle="1" w:styleId="1ai2">
    <w:name w:val="1ai2"/>
    <w:rsid w:val="00EA3E1A"/>
    <w:pPr>
      <w:numPr>
        <w:numId w:val="47"/>
      </w:numPr>
    </w:pPr>
  </w:style>
  <w:style w:type="numbering" w:customStyle="1" w:styleId="1ai1">
    <w:name w:val="1ai1"/>
    <w:rsid w:val="00EA3E1A"/>
    <w:pPr>
      <w:numPr>
        <w:numId w:val="53"/>
      </w:numPr>
    </w:pPr>
  </w:style>
  <w:style w:type="numbering" w:customStyle="1" w:styleId="1ai10">
    <w:name w:val="1ai10"/>
    <w:rsid w:val="00EA3E1A"/>
    <w:pPr>
      <w:numPr>
        <w:numId w:val="45"/>
      </w:numPr>
    </w:pPr>
  </w:style>
  <w:style w:type="numbering" w:customStyle="1" w:styleId="1111112">
    <w:name w:val="1111112"/>
    <w:rsid w:val="00EA3E1A"/>
    <w:pPr>
      <w:numPr>
        <w:numId w:val="51"/>
      </w:numPr>
    </w:pPr>
  </w:style>
  <w:style w:type="numbering" w:customStyle="1" w:styleId="1ai11">
    <w:name w:val="1ai11"/>
    <w:rsid w:val="00EA3E1A"/>
    <w:pPr>
      <w:numPr>
        <w:numId w:val="46"/>
      </w:numPr>
    </w:pPr>
  </w:style>
  <w:style w:type="paragraph" w:customStyle="1" w:styleId="textbold">
    <w:name w:val="text bold"/>
    <w:basedOn w:val="Normal"/>
    <w:link w:val="Emphasis"/>
    <w:uiPriority w:val="8"/>
    <w:qFormat/>
    <w:rsid w:val="00EA3E1A"/>
    <w:pPr>
      <w:widowControl w:val="0"/>
      <w:ind w:left="720"/>
    </w:pPr>
    <w:rPr>
      <w:b/>
      <w:iCs/>
      <w:u w:val="single"/>
      <w:bdr w:val="single" w:sz="8" w:space="0" w:color="auto"/>
    </w:rPr>
  </w:style>
  <w:style w:type="paragraph" w:customStyle="1" w:styleId="Emphasis1">
    <w:name w:val="Emphasis1"/>
    <w:basedOn w:val="Normal"/>
    <w:uiPriority w:val="8"/>
    <w:qFormat/>
    <w:rsid w:val="00EA3E1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EA3E1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132</Pages>
  <Words>86855</Words>
  <Characters>488129</Characters>
  <Application>Microsoft Office Word</Application>
  <DocSecurity>0</DocSecurity>
  <Lines>11093</Lines>
  <Paragraphs>7666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2026-01-04T15:54:00Z</dcterms:created>
  <dcterms:modified xsi:type="dcterms:W3CDTF">2026-01-04T15:59:00Z</dcterms:modified>
</cp:coreProperties>
</file>