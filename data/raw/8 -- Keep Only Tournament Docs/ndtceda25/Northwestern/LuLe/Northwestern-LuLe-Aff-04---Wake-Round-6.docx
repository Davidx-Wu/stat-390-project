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35A4" w14:textId="00212794" w:rsidR="002552A3" w:rsidRDefault="00D2210B" w:rsidP="00D2210B">
      <w:pPr>
        <w:pStyle w:val="Heading1"/>
      </w:pPr>
      <w:r>
        <w:t>1AC</w:t>
      </w:r>
    </w:p>
    <w:p w14:paraId="7CC3FEC2" w14:textId="77777777" w:rsidR="00D2210B" w:rsidRDefault="00D2210B" w:rsidP="00D2210B">
      <w:pPr>
        <w:pStyle w:val="Heading3"/>
      </w:pPr>
      <w:r>
        <w:lastRenderedPageBreak/>
        <w:t>1AC---Administration ADV</w:t>
      </w:r>
    </w:p>
    <w:p w14:paraId="06115DED" w14:textId="77777777" w:rsidR="00D2210B" w:rsidRDefault="00D2210B" w:rsidP="00D2210B">
      <w:pPr>
        <w:pStyle w:val="Heading4"/>
      </w:pPr>
      <w:r>
        <w:t xml:space="preserve">Advantage 1 is </w:t>
      </w:r>
      <w:r w:rsidRPr="00FC145C">
        <w:rPr>
          <w:u w:val="single"/>
        </w:rPr>
        <w:t>ADMINISTRATION</w:t>
      </w:r>
      <w:r>
        <w:t xml:space="preserve">. </w:t>
      </w:r>
    </w:p>
    <w:p w14:paraId="634D13E7" w14:textId="77777777" w:rsidR="00D2210B" w:rsidRDefault="00D2210B" w:rsidP="00D2210B">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1F0177B6" w14:textId="77777777" w:rsidR="00D2210B" w:rsidRDefault="00D2210B" w:rsidP="00D2210B">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165A3F16" w14:textId="77777777" w:rsidR="00D2210B" w:rsidRPr="00003F28" w:rsidRDefault="00D2210B" w:rsidP="00D2210B">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1F32EACA" w14:textId="77777777" w:rsidR="00D2210B" w:rsidRPr="00003F28" w:rsidRDefault="00D2210B" w:rsidP="00D2210B">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F65F8E8" w14:textId="77777777" w:rsidR="00D2210B" w:rsidRPr="00003F28" w:rsidRDefault="00D2210B" w:rsidP="00D2210B">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060ADEF6" w14:textId="77777777" w:rsidR="00D2210B" w:rsidRPr="00003F28" w:rsidRDefault="00D2210B" w:rsidP="00D2210B">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A182E73" w14:textId="77777777" w:rsidR="00D2210B" w:rsidRPr="00003F28" w:rsidRDefault="00D2210B" w:rsidP="00D2210B">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3CBADCA0" w14:textId="77777777" w:rsidR="00D2210B" w:rsidRPr="00003F28" w:rsidRDefault="00D2210B" w:rsidP="00D2210B">
      <w:pPr>
        <w:rPr>
          <w:sz w:val="16"/>
        </w:rPr>
      </w:pPr>
      <w:r w:rsidRPr="00003F28">
        <w:rPr>
          <w:sz w:val="16"/>
        </w:rPr>
        <w:t>Unions had argued Trump was using national security as a pretext to go after organizations that have been vocal in challenging many other administration policies.</w:t>
      </w:r>
    </w:p>
    <w:p w14:paraId="67AEC0B6" w14:textId="77777777" w:rsidR="00D2210B" w:rsidRPr="00003F28" w:rsidRDefault="00D2210B" w:rsidP="00D2210B">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3623F71C" w14:textId="77777777" w:rsidR="00D2210B" w:rsidRPr="00003F28" w:rsidRDefault="00D2210B" w:rsidP="00D2210B">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1CCBC3B7" w14:textId="77777777" w:rsidR="00D2210B" w:rsidRPr="00003F28" w:rsidRDefault="00D2210B" w:rsidP="00D2210B">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50201574" w14:textId="77777777" w:rsidR="00D2210B" w:rsidRPr="00003F28" w:rsidRDefault="00D2210B" w:rsidP="00D2210B">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79E3D209" w14:textId="77777777" w:rsidR="00D2210B" w:rsidRPr="00003F28" w:rsidRDefault="00D2210B" w:rsidP="00D2210B">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33FDADBD" w14:textId="77777777" w:rsidR="00D2210B" w:rsidRPr="00003F28" w:rsidRDefault="00D2210B" w:rsidP="00D2210B">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25FEF8EA" w14:textId="77777777" w:rsidR="00D2210B" w:rsidRPr="00003F28" w:rsidRDefault="00D2210B" w:rsidP="00D2210B">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419FE6E6" w14:textId="77777777" w:rsidR="00D2210B" w:rsidRPr="0076118E" w:rsidRDefault="00D2210B" w:rsidP="00D2210B">
      <w:pPr>
        <w:rPr>
          <w:sz w:val="16"/>
          <w:szCs w:val="16"/>
        </w:rPr>
      </w:pPr>
      <w:r w:rsidRPr="0076118E">
        <w:rPr>
          <w:sz w:val="16"/>
          <w:szCs w:val="16"/>
        </w:rPr>
        <w:t>The American Foreign Service Association (AFSA), which represents employees at the State Department and other related agencies, also sees it that way.</w:t>
      </w:r>
    </w:p>
    <w:p w14:paraId="2E69E0BE" w14:textId="77777777" w:rsidR="00D2210B" w:rsidRPr="0076118E" w:rsidRDefault="00D2210B" w:rsidP="00D2210B">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2EDFB509" w14:textId="77777777" w:rsidR="00D2210B" w:rsidRPr="00003F28" w:rsidRDefault="00D2210B" w:rsidP="00D2210B">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730F635" w14:textId="77777777" w:rsidR="00D2210B" w:rsidRPr="00003F28" w:rsidRDefault="00D2210B" w:rsidP="00D2210B">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C62243A" w14:textId="77777777" w:rsidR="00D2210B" w:rsidRPr="00003F28" w:rsidRDefault="00D2210B" w:rsidP="00D2210B">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2C1477CC" w14:textId="77777777" w:rsidR="00D2210B" w:rsidRPr="00003F28" w:rsidRDefault="00D2210B" w:rsidP="00D2210B">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844A5D4" w14:textId="77777777" w:rsidR="00D2210B" w:rsidRPr="00003F28" w:rsidRDefault="00D2210B" w:rsidP="00D2210B">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6C9A6BE3" w14:textId="77777777" w:rsidR="00D2210B" w:rsidRPr="00003F28" w:rsidRDefault="00D2210B" w:rsidP="00D2210B">
      <w:pPr>
        <w:rPr>
          <w:sz w:val="16"/>
        </w:rPr>
      </w:pPr>
      <w:r w:rsidRPr="00003F28">
        <w:rPr>
          <w:sz w:val="16"/>
        </w:rPr>
        <w:t>Papp said she feels the plain language of the executive order makes clear the intent.</w:t>
      </w:r>
    </w:p>
    <w:p w14:paraId="7B29D44E" w14:textId="77777777" w:rsidR="00D2210B" w:rsidRPr="00003F28" w:rsidRDefault="00D2210B" w:rsidP="00D2210B">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0EC2A34F" w14:textId="77777777" w:rsidR="00D2210B" w:rsidRPr="00003F28" w:rsidRDefault="00D2210B" w:rsidP="00D2210B">
      <w:pPr>
        <w:rPr>
          <w:sz w:val="16"/>
        </w:rPr>
      </w:pPr>
      <w:r w:rsidRPr="00003F28">
        <w:rPr>
          <w:sz w:val="16"/>
        </w:rPr>
        <w:t>“They don’t like unions that don’t get in line,” Papp said.</w:t>
      </w:r>
    </w:p>
    <w:p w14:paraId="5BFFC1A0" w14:textId="77777777" w:rsidR="00D2210B" w:rsidRPr="00003F28" w:rsidRDefault="00D2210B" w:rsidP="00D2210B">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7DB3EC3D" w14:textId="77777777" w:rsidR="00D2210B" w:rsidRPr="00003F28" w:rsidRDefault="00D2210B" w:rsidP="00D2210B">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7A7AED8C" w14:textId="77777777" w:rsidR="00D2210B" w:rsidRPr="00003F28" w:rsidRDefault="00D2210B" w:rsidP="00D2210B">
      <w:pPr>
        <w:rPr>
          <w:sz w:val="16"/>
        </w:rPr>
      </w:pPr>
      <w:r w:rsidRPr="00003F28">
        <w:rPr>
          <w:sz w:val="16"/>
        </w:rPr>
        <w:t>Nurses at the VA also see it as a response to their pushback on Trump plans they said would diminish care for patients.</w:t>
      </w:r>
    </w:p>
    <w:p w14:paraId="58F80AC5" w14:textId="77777777" w:rsidR="00D2210B" w:rsidRPr="00003F28" w:rsidRDefault="00D2210B" w:rsidP="00D2210B">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3EC20B99" w14:textId="77777777" w:rsidR="00D2210B" w:rsidRPr="007B2672" w:rsidRDefault="00D2210B" w:rsidP="00D2210B">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3543B2DE" w14:textId="77777777" w:rsidR="00D2210B" w:rsidRDefault="00D2210B" w:rsidP="00D2210B">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0131B0AA" w14:textId="77777777" w:rsidR="00D2210B" w:rsidRDefault="00D2210B" w:rsidP="00D2210B">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6A531E35" w14:textId="77777777" w:rsidR="00D2210B" w:rsidRDefault="00D2210B" w:rsidP="00D2210B">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1BAB6CB" w14:textId="77777777" w:rsidR="00D2210B" w:rsidRPr="006239FC" w:rsidRDefault="00D2210B" w:rsidP="00D2210B">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43033907" w14:textId="77777777" w:rsidR="00D2210B" w:rsidRPr="00542962" w:rsidRDefault="00D2210B" w:rsidP="00D2210B">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6DAF8C9E" w14:textId="77777777" w:rsidR="00D2210B" w:rsidRPr="00542962" w:rsidRDefault="00D2210B" w:rsidP="00D2210B">
      <w:pPr>
        <w:rPr>
          <w:i/>
          <w:iCs/>
          <w:sz w:val="16"/>
        </w:rPr>
      </w:pPr>
      <w:r w:rsidRPr="00542962">
        <w:rPr>
          <w:i/>
          <w:iCs/>
          <w:sz w:val="16"/>
        </w:rPr>
        <w:t>A. How Substantive Rights Mediate Bureaucratic Relations</w:t>
      </w:r>
    </w:p>
    <w:p w14:paraId="02B289C1" w14:textId="77777777" w:rsidR="00D2210B" w:rsidRPr="00542962" w:rsidRDefault="00D2210B" w:rsidP="00D2210B">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65B6A70" w14:textId="77777777" w:rsidR="00D2210B" w:rsidRPr="00542962" w:rsidRDefault="00D2210B" w:rsidP="00D2210B">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C0EFC71" w14:textId="77777777" w:rsidR="00D2210B" w:rsidRPr="00542962" w:rsidRDefault="00D2210B" w:rsidP="00D2210B">
      <w:pPr>
        <w:rPr>
          <w:i/>
          <w:iCs/>
          <w:sz w:val="16"/>
        </w:rPr>
      </w:pPr>
      <w:r w:rsidRPr="00542962">
        <w:rPr>
          <w:i/>
          <w:iCs/>
          <w:sz w:val="16"/>
        </w:rPr>
        <w:t>1. Check on Structural Deregulation</w:t>
      </w:r>
    </w:p>
    <w:p w14:paraId="75F75CE7" w14:textId="77777777" w:rsidR="00D2210B" w:rsidRPr="00542962" w:rsidRDefault="00D2210B" w:rsidP="00D2210B">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DB412AA" w14:textId="77777777" w:rsidR="00D2210B" w:rsidRPr="00542962" w:rsidRDefault="00D2210B" w:rsidP="00D2210B">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703CCA43" w14:textId="77777777" w:rsidR="00D2210B" w:rsidRPr="00542962" w:rsidRDefault="00D2210B" w:rsidP="00D2210B">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728699E" w14:textId="77777777" w:rsidR="00D2210B" w:rsidRPr="00542962" w:rsidRDefault="00D2210B" w:rsidP="00D2210B">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1468C737" w14:textId="77777777" w:rsidR="00D2210B" w:rsidRPr="00542962" w:rsidRDefault="00D2210B" w:rsidP="00D2210B">
      <w:pPr>
        <w:rPr>
          <w:i/>
          <w:iCs/>
          <w:sz w:val="16"/>
        </w:rPr>
      </w:pPr>
      <w:r w:rsidRPr="00542962">
        <w:rPr>
          <w:i/>
          <w:iCs/>
          <w:sz w:val="16"/>
        </w:rPr>
        <w:t>2. Indirect Constraints on Policy</w:t>
      </w:r>
    </w:p>
    <w:p w14:paraId="12AF4347" w14:textId="77777777" w:rsidR="00D2210B" w:rsidRPr="00542962" w:rsidRDefault="00D2210B" w:rsidP="00D2210B">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8B4BA68" w14:textId="77777777" w:rsidR="00D2210B" w:rsidRPr="00542962" w:rsidRDefault="00D2210B" w:rsidP="00D2210B">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86009C9" w14:textId="77777777" w:rsidR="00D2210B" w:rsidRPr="00542962" w:rsidRDefault="00D2210B" w:rsidP="00D2210B">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7645457" w14:textId="77777777" w:rsidR="00D2210B" w:rsidRPr="00542962" w:rsidRDefault="00D2210B" w:rsidP="00D2210B">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F044BDE" w14:textId="77777777" w:rsidR="00D2210B" w:rsidRPr="00542962" w:rsidRDefault="00D2210B" w:rsidP="00D2210B">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2DF81AD" w14:textId="77777777" w:rsidR="00D2210B" w:rsidRPr="00542962" w:rsidRDefault="00D2210B" w:rsidP="00D2210B">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37EB79E" w14:textId="77777777" w:rsidR="00D2210B" w:rsidRPr="00542962" w:rsidRDefault="00D2210B" w:rsidP="00D2210B">
      <w:pPr>
        <w:rPr>
          <w:i/>
          <w:iCs/>
          <w:sz w:val="16"/>
        </w:rPr>
      </w:pPr>
      <w:r w:rsidRPr="00542962">
        <w:rPr>
          <w:i/>
          <w:iCs/>
          <w:sz w:val="16"/>
        </w:rPr>
        <w:t>3. Direct Constraints on Policy</w:t>
      </w:r>
    </w:p>
    <w:p w14:paraId="1F570636" w14:textId="77777777" w:rsidR="00D2210B" w:rsidRPr="00542962" w:rsidRDefault="00D2210B" w:rsidP="00D2210B">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89608FA" w14:textId="77777777" w:rsidR="00D2210B" w:rsidRPr="00542962" w:rsidRDefault="00D2210B" w:rsidP="00D2210B">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EE343F9" w14:textId="77777777" w:rsidR="00D2210B" w:rsidRPr="00542962" w:rsidRDefault="00D2210B" w:rsidP="00D2210B">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FB3898A" w14:textId="77777777" w:rsidR="00D2210B" w:rsidRDefault="00D2210B" w:rsidP="00D2210B">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35B0440E" w14:textId="77777777" w:rsidR="00D2210B" w:rsidRDefault="00D2210B" w:rsidP="00D2210B">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462FAD85" w14:textId="77777777" w:rsidR="00D2210B" w:rsidRPr="00AD6953" w:rsidRDefault="00D2210B" w:rsidP="00D2210B">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2E209864" w14:textId="77777777" w:rsidR="00D2210B" w:rsidRPr="00AD6953" w:rsidRDefault="00D2210B" w:rsidP="00D2210B">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3382FC56" w14:textId="77777777" w:rsidR="00D2210B" w:rsidRPr="00AD6953" w:rsidRDefault="00D2210B" w:rsidP="00D2210B">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43173813" w14:textId="77777777" w:rsidR="00D2210B" w:rsidRPr="00AD6953" w:rsidRDefault="00D2210B" w:rsidP="00D2210B">
      <w:pPr>
        <w:rPr>
          <w:sz w:val="4"/>
          <w:szCs w:val="4"/>
        </w:rPr>
      </w:pPr>
      <w:r w:rsidRPr="00AD6953">
        <w:rPr>
          <w:sz w:val="4"/>
          <w:szCs w:val="4"/>
        </w:rPr>
        <w:t>I. What Is the Point of a Nonpartisan Civil Service? Lessons from History</w:t>
      </w:r>
    </w:p>
    <w:p w14:paraId="6CCEF9A8" w14:textId="77777777" w:rsidR="00D2210B" w:rsidRPr="00AD6953" w:rsidRDefault="00D2210B" w:rsidP="00D2210B">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5B4C8A2E" w14:textId="77777777" w:rsidR="00D2210B" w:rsidRPr="00AD6953" w:rsidRDefault="00D2210B" w:rsidP="00D2210B">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225DF2FC" w14:textId="77777777" w:rsidR="00D2210B" w:rsidRPr="00AD6953" w:rsidRDefault="00D2210B" w:rsidP="00D2210B">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093F7316" w14:textId="77777777" w:rsidR="00D2210B" w:rsidRPr="00AD6953" w:rsidRDefault="00D2210B" w:rsidP="00D2210B">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622EB5AF" w14:textId="77777777" w:rsidR="00D2210B" w:rsidRPr="00AD6953" w:rsidRDefault="00D2210B" w:rsidP="00D2210B">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34FCD83C" w14:textId="77777777" w:rsidR="00D2210B" w:rsidRPr="00AD6953" w:rsidRDefault="00D2210B" w:rsidP="00D2210B">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63005195" w14:textId="77777777" w:rsidR="00D2210B" w:rsidRPr="00AD6953" w:rsidRDefault="00D2210B" w:rsidP="00D2210B">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1E46AE87" w14:textId="77777777" w:rsidR="00D2210B" w:rsidRPr="00AD6953" w:rsidRDefault="00D2210B" w:rsidP="00D2210B">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18A22C04" w14:textId="77777777" w:rsidR="00D2210B" w:rsidRPr="00AD6953" w:rsidRDefault="00D2210B" w:rsidP="00D2210B">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207F470F" w14:textId="77777777" w:rsidR="00D2210B" w:rsidRPr="00AD6953" w:rsidRDefault="00D2210B" w:rsidP="00D2210B">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4DD5C75E" w14:textId="77777777" w:rsidR="00D2210B" w:rsidRPr="00AD6953" w:rsidRDefault="00D2210B" w:rsidP="00D2210B">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1D4E2E7A" w14:textId="77777777" w:rsidR="00D2210B" w:rsidRPr="00AD6953" w:rsidRDefault="00D2210B" w:rsidP="00D2210B">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5B59C32E" w14:textId="77777777" w:rsidR="00D2210B" w:rsidRPr="00AD6953" w:rsidRDefault="00D2210B" w:rsidP="00D2210B">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1DA192C8" w14:textId="77777777" w:rsidR="00D2210B" w:rsidRPr="00AD6953" w:rsidRDefault="00D2210B" w:rsidP="00D2210B">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A88B8AE" w14:textId="77777777" w:rsidR="00D2210B" w:rsidRPr="00AD6953" w:rsidRDefault="00D2210B" w:rsidP="00D2210B">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4A21C3A0" w14:textId="77777777" w:rsidR="00D2210B" w:rsidRPr="00AD6953" w:rsidRDefault="00D2210B" w:rsidP="00D2210B">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C5AB7DB" w14:textId="77777777" w:rsidR="00D2210B" w:rsidRPr="00AD6953" w:rsidRDefault="00D2210B" w:rsidP="00D2210B">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0F4C0129" w14:textId="77777777" w:rsidR="00D2210B" w:rsidRPr="00AD6953" w:rsidRDefault="00D2210B" w:rsidP="00D2210B">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71D54900" w14:textId="77777777" w:rsidR="00D2210B" w:rsidRPr="00AD6953" w:rsidRDefault="00D2210B" w:rsidP="00D2210B">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1E5E6D4D" w14:textId="77777777" w:rsidR="00D2210B" w:rsidRPr="00AD6953" w:rsidRDefault="00D2210B" w:rsidP="00D2210B">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2793F6D2" w14:textId="77777777" w:rsidR="00D2210B" w:rsidRPr="00AD6953" w:rsidRDefault="00D2210B" w:rsidP="00D2210B">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2709394" w14:textId="77777777" w:rsidR="00D2210B" w:rsidRPr="00AD6953" w:rsidRDefault="00D2210B" w:rsidP="00D2210B">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63DA84EE" w14:textId="77777777" w:rsidR="00D2210B" w:rsidRPr="00AD6953" w:rsidRDefault="00D2210B" w:rsidP="00D2210B">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512A9B84" w14:textId="77777777" w:rsidR="00D2210B" w:rsidRPr="00AD6953" w:rsidRDefault="00D2210B" w:rsidP="00D2210B">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6A9CF6DC" w14:textId="77777777" w:rsidR="00D2210B" w:rsidRPr="00AD6953" w:rsidRDefault="00D2210B" w:rsidP="00D2210B">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22B742F2" w14:textId="77777777" w:rsidR="00D2210B" w:rsidRPr="00AD6953" w:rsidRDefault="00D2210B" w:rsidP="00D2210B">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6B8FFC67" w14:textId="77777777" w:rsidR="00D2210B" w:rsidRPr="00AD6953" w:rsidRDefault="00D2210B" w:rsidP="00D2210B">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0DD2E7FE" w14:textId="77777777" w:rsidR="00D2210B" w:rsidRPr="00AD6953" w:rsidRDefault="00D2210B" w:rsidP="00D2210B">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F1AB664" w14:textId="77777777" w:rsidR="00D2210B" w:rsidRPr="00AD6953" w:rsidRDefault="00D2210B" w:rsidP="00D2210B">
      <w:pPr>
        <w:rPr>
          <w:sz w:val="16"/>
        </w:rPr>
      </w:pPr>
      <w:r w:rsidRPr="00AD6953">
        <w:rPr>
          <w:sz w:val="16"/>
        </w:rPr>
        <w:t>II. The Arguments About Job Protections for Public Employees</w:t>
      </w:r>
    </w:p>
    <w:p w14:paraId="6ED4003A" w14:textId="77777777" w:rsidR="00D2210B" w:rsidRPr="00AD6953" w:rsidRDefault="00D2210B" w:rsidP="00D2210B">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5619B278" w14:textId="77777777" w:rsidR="00D2210B" w:rsidRPr="00AD6953" w:rsidRDefault="00D2210B" w:rsidP="00D2210B">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32E09A1C" w14:textId="77777777" w:rsidR="00D2210B" w:rsidRPr="00AD6953" w:rsidRDefault="00D2210B" w:rsidP="00D2210B">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6D84E8F4" w14:textId="77777777" w:rsidR="00D2210B" w:rsidRPr="00AD6953" w:rsidRDefault="00D2210B" w:rsidP="00D2210B">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EE9CF1B" w14:textId="77777777" w:rsidR="00D2210B" w:rsidRPr="00AD6953" w:rsidRDefault="00D2210B" w:rsidP="00D2210B">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0ABAF908" w14:textId="77777777" w:rsidR="00D2210B" w:rsidRPr="00AD6953" w:rsidRDefault="00D2210B" w:rsidP="00D2210B">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41F0608D" w14:textId="77777777" w:rsidR="00D2210B" w:rsidRPr="006239FC" w:rsidRDefault="00D2210B" w:rsidP="00D2210B">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3DB4E75A" w14:textId="77777777" w:rsidR="00D2210B" w:rsidRPr="0009693E" w:rsidRDefault="00D2210B" w:rsidP="00D2210B">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601C3146" w14:textId="77777777" w:rsidR="00D2210B" w:rsidRDefault="00D2210B" w:rsidP="00D2210B">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349B3282" w14:textId="77777777" w:rsidR="00D2210B" w:rsidRDefault="00D2210B" w:rsidP="00D2210B">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40ED642B" w14:textId="77777777" w:rsidR="00D2210B" w:rsidRPr="009C1A4E" w:rsidRDefault="00D2210B" w:rsidP="00D2210B">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6E288F46" w14:textId="77777777" w:rsidR="00D2210B" w:rsidRPr="009C1A4E" w:rsidRDefault="00D2210B" w:rsidP="00D2210B">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250D5F7A" w14:textId="77777777" w:rsidR="00D2210B" w:rsidRPr="009C1A4E" w:rsidRDefault="00D2210B" w:rsidP="00D2210B">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D148624" w14:textId="77777777" w:rsidR="00D2210B" w:rsidRPr="009C1A4E" w:rsidRDefault="00D2210B" w:rsidP="00D2210B">
      <w:pPr>
        <w:rPr>
          <w:sz w:val="12"/>
          <w:szCs w:val="12"/>
        </w:rPr>
      </w:pPr>
      <w:r w:rsidRPr="009C1A4E">
        <w:rPr>
          <w:sz w:val="12"/>
          <w:szCs w:val="12"/>
        </w:rPr>
        <w:t>Civil Service Reform and Merit Principles</w:t>
      </w:r>
    </w:p>
    <w:p w14:paraId="676ADD1B" w14:textId="77777777" w:rsidR="00D2210B" w:rsidRPr="009C1A4E" w:rsidRDefault="00D2210B" w:rsidP="00D2210B">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09B14056" w14:textId="77777777" w:rsidR="00D2210B" w:rsidRPr="009C1A4E" w:rsidRDefault="00D2210B" w:rsidP="00D2210B">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FFDC974" w14:textId="77777777" w:rsidR="00D2210B" w:rsidRPr="009C1A4E" w:rsidRDefault="00D2210B" w:rsidP="00D2210B">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76265967" w14:textId="77777777" w:rsidR="00D2210B" w:rsidRPr="009C1A4E" w:rsidRDefault="00D2210B" w:rsidP="00D2210B">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3840C4C5" w14:textId="77777777" w:rsidR="00D2210B" w:rsidRPr="009C1A4E" w:rsidRDefault="00D2210B" w:rsidP="00D2210B">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7C99940" w14:textId="77777777" w:rsidR="00D2210B" w:rsidRPr="009C1A4E" w:rsidRDefault="00D2210B" w:rsidP="00D2210B">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7C09045D" w14:textId="77777777" w:rsidR="00D2210B" w:rsidRPr="003E6888" w:rsidRDefault="00D2210B" w:rsidP="00D2210B">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00F95502" w14:textId="77777777" w:rsidR="00D2210B" w:rsidRDefault="00D2210B" w:rsidP="00D2210B">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783ECC85" w14:textId="77777777" w:rsidR="00D2210B" w:rsidRDefault="00D2210B" w:rsidP="00D2210B">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C38FD43" w14:textId="77777777" w:rsidR="00D2210B" w:rsidRPr="00AD6953" w:rsidRDefault="00D2210B" w:rsidP="00D2210B">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5158A46B" w14:textId="77777777" w:rsidR="00D2210B" w:rsidRPr="00AD6953" w:rsidRDefault="00D2210B" w:rsidP="00D2210B">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0A875BC" w14:textId="77777777" w:rsidR="00D2210B" w:rsidRPr="00AD6953" w:rsidRDefault="00D2210B" w:rsidP="00D2210B">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9B99778" w14:textId="77777777" w:rsidR="00D2210B" w:rsidRPr="00AD6953" w:rsidRDefault="00D2210B" w:rsidP="00D2210B">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0FF4BF32" w14:textId="77777777" w:rsidR="00D2210B" w:rsidRPr="00AD6953" w:rsidRDefault="00D2210B" w:rsidP="00D2210B">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B57AA85" w14:textId="77777777" w:rsidR="00D2210B" w:rsidRPr="00AD6953" w:rsidRDefault="00D2210B" w:rsidP="00D2210B">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D35837D" w14:textId="77777777" w:rsidR="00D2210B" w:rsidRPr="00AD6953" w:rsidRDefault="00D2210B" w:rsidP="00D2210B">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79021DB6" w14:textId="77777777" w:rsidR="00D2210B" w:rsidRPr="003E6888" w:rsidRDefault="00D2210B" w:rsidP="00D2210B">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613ABE02" w14:textId="77777777" w:rsidR="00D2210B" w:rsidRDefault="00D2210B" w:rsidP="00D2210B">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25984C56" w14:textId="77777777" w:rsidR="00D2210B" w:rsidRDefault="00D2210B" w:rsidP="00D2210B">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EB55183" w14:textId="77777777" w:rsidR="00D2210B" w:rsidRPr="005A0A81" w:rsidRDefault="00D2210B" w:rsidP="00D2210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D04F95C" w14:textId="77777777" w:rsidR="00D2210B" w:rsidRPr="005A0A81" w:rsidRDefault="00D2210B" w:rsidP="00D2210B">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2DF3867" w14:textId="77777777" w:rsidR="00D2210B" w:rsidRPr="005A0A81" w:rsidRDefault="00D2210B" w:rsidP="00D2210B">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883BC87" w14:textId="77777777" w:rsidR="00D2210B" w:rsidRPr="005A0A81" w:rsidRDefault="00D2210B" w:rsidP="00D2210B">
      <w:pPr>
        <w:rPr>
          <w:sz w:val="16"/>
        </w:rPr>
      </w:pPr>
      <w:r w:rsidRPr="005A0A81">
        <w:rPr>
          <w:sz w:val="16"/>
        </w:rPr>
        <w:t>These are loosely similar insights - but they concern different aspects of the U.S. state. So is there some way of bringing them together?</w:t>
      </w:r>
    </w:p>
    <w:p w14:paraId="70E483A5" w14:textId="77777777" w:rsidR="00D2210B" w:rsidRPr="005A0A81" w:rsidRDefault="00D2210B" w:rsidP="00D2210B">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99B53D8" w14:textId="77777777" w:rsidR="00D2210B" w:rsidRPr="005A0A81" w:rsidRDefault="00D2210B" w:rsidP="00D2210B">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6EC4589" w14:textId="77777777" w:rsidR="00D2210B" w:rsidRPr="00031084" w:rsidRDefault="00D2210B" w:rsidP="00D2210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13457DC" w14:textId="77777777" w:rsidR="00D2210B" w:rsidRPr="005A0A81" w:rsidRDefault="00D2210B" w:rsidP="00D2210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01B6A83" w14:textId="77777777" w:rsidR="00D2210B" w:rsidRPr="005A0A81" w:rsidRDefault="00D2210B" w:rsidP="00D2210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6D20A65" w14:textId="77777777" w:rsidR="00D2210B" w:rsidRPr="005A0A81" w:rsidRDefault="00D2210B" w:rsidP="00D2210B">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2E58043" w14:textId="77777777" w:rsidR="00D2210B" w:rsidRPr="005A0A81" w:rsidRDefault="00D2210B" w:rsidP="00D2210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9764D54" w14:textId="77777777" w:rsidR="00D2210B" w:rsidRPr="005A0A81" w:rsidRDefault="00D2210B" w:rsidP="00D2210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A8151D4" w14:textId="77777777" w:rsidR="00D2210B" w:rsidRPr="005A0A81" w:rsidRDefault="00D2210B" w:rsidP="00D2210B">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E2D0256" w14:textId="77777777" w:rsidR="00D2210B" w:rsidRPr="005A0A81" w:rsidRDefault="00D2210B" w:rsidP="00D2210B">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FBF92A7" w14:textId="77777777" w:rsidR="00D2210B" w:rsidRPr="005A0A81" w:rsidRDefault="00D2210B" w:rsidP="00D2210B">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36A02CA" w14:textId="77777777" w:rsidR="00D2210B" w:rsidRPr="005A0A81" w:rsidRDefault="00D2210B" w:rsidP="00D2210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4F9A500" w14:textId="77777777" w:rsidR="00D2210B" w:rsidRDefault="00D2210B" w:rsidP="00D2210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83BAB85" w14:textId="77777777" w:rsidR="00D2210B" w:rsidRDefault="00D2210B" w:rsidP="00D2210B">
      <w:pPr>
        <w:pStyle w:val="Heading4"/>
      </w:pPr>
      <w:r>
        <w:t xml:space="preserve">That is </w:t>
      </w:r>
      <w:r w:rsidRPr="008E37CB">
        <w:rPr>
          <w:u w:val="single"/>
        </w:rPr>
        <w:t>existential</w:t>
      </w:r>
      <w:r>
        <w:t>.</w:t>
      </w:r>
    </w:p>
    <w:p w14:paraId="342FE1D6" w14:textId="77777777" w:rsidR="00D2210B" w:rsidRDefault="00D2210B" w:rsidP="00D2210B">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BF7A463" w14:textId="77777777" w:rsidR="00D2210B" w:rsidRPr="007915B6" w:rsidRDefault="00D2210B" w:rsidP="00D2210B">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66A350B" w14:textId="77777777" w:rsidR="00D2210B" w:rsidRPr="007915B6" w:rsidRDefault="00D2210B" w:rsidP="00D2210B">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381C0FC" w14:textId="77777777" w:rsidR="00D2210B" w:rsidRPr="007915B6" w:rsidRDefault="00D2210B" w:rsidP="00D2210B">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3D56327" w14:textId="77777777" w:rsidR="00D2210B" w:rsidRPr="007915B6" w:rsidRDefault="00D2210B" w:rsidP="00D2210B">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C49C6AF" w14:textId="77777777" w:rsidR="00D2210B" w:rsidRPr="007915B6" w:rsidRDefault="00D2210B" w:rsidP="00D2210B">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557D030" w14:textId="77777777" w:rsidR="00D2210B" w:rsidRPr="007915B6" w:rsidRDefault="00D2210B" w:rsidP="00D2210B">
      <w:pPr>
        <w:rPr>
          <w:sz w:val="12"/>
          <w:szCs w:val="12"/>
        </w:rPr>
      </w:pPr>
      <w:r w:rsidRPr="007915B6">
        <w:rPr>
          <w:sz w:val="12"/>
          <w:szCs w:val="12"/>
        </w:rPr>
        <w:t>[Figure omitted]</w:t>
      </w:r>
    </w:p>
    <w:p w14:paraId="14DA8626" w14:textId="77777777" w:rsidR="00D2210B" w:rsidRPr="007915B6" w:rsidRDefault="00D2210B" w:rsidP="00D2210B">
      <w:pPr>
        <w:rPr>
          <w:sz w:val="12"/>
          <w:szCs w:val="12"/>
        </w:rPr>
      </w:pPr>
      <w:r w:rsidRPr="007915B6">
        <w:rPr>
          <w:sz w:val="12"/>
          <w:szCs w:val="12"/>
        </w:rPr>
        <w:t xml:space="preserve">2 Polycrisis: Definitions and Concepts </w:t>
      </w:r>
    </w:p>
    <w:p w14:paraId="1E5928F0" w14:textId="77777777" w:rsidR="00D2210B" w:rsidRPr="007915B6" w:rsidRDefault="00D2210B" w:rsidP="00D2210B">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D843D74" w14:textId="77777777" w:rsidR="00D2210B" w:rsidRPr="007915B6" w:rsidRDefault="00D2210B" w:rsidP="00D2210B">
      <w:pPr>
        <w:rPr>
          <w:sz w:val="12"/>
          <w:szCs w:val="12"/>
        </w:rPr>
      </w:pPr>
      <w:r w:rsidRPr="007915B6">
        <w:rPr>
          <w:sz w:val="12"/>
          <w:szCs w:val="12"/>
        </w:rPr>
        <w:t>2.1 Origin</w:t>
      </w:r>
    </w:p>
    <w:p w14:paraId="353662CF" w14:textId="77777777" w:rsidR="00D2210B" w:rsidRPr="007915B6" w:rsidRDefault="00D2210B" w:rsidP="00D2210B">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279669C" w14:textId="77777777" w:rsidR="00D2210B" w:rsidRPr="007915B6" w:rsidRDefault="00D2210B" w:rsidP="00D2210B">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662261F" w14:textId="77777777" w:rsidR="00D2210B" w:rsidRPr="007915B6" w:rsidRDefault="00D2210B" w:rsidP="00D2210B">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E5D369F" w14:textId="77777777" w:rsidR="00D2210B" w:rsidRPr="007915B6" w:rsidRDefault="00D2210B" w:rsidP="00D2210B">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9056DE9" w14:textId="77777777" w:rsidR="00D2210B" w:rsidRPr="007915B6" w:rsidRDefault="00D2210B" w:rsidP="00D2210B">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0567B75" w14:textId="77777777" w:rsidR="00D2210B" w:rsidRPr="007915B6" w:rsidRDefault="00D2210B" w:rsidP="00D2210B">
      <w:pPr>
        <w:rPr>
          <w:sz w:val="8"/>
          <w:szCs w:val="8"/>
        </w:rPr>
      </w:pPr>
      <w:r w:rsidRPr="007915B6">
        <w:rPr>
          <w:sz w:val="8"/>
          <w:szCs w:val="8"/>
        </w:rPr>
        <w:t>[Table omitted]</w:t>
      </w:r>
    </w:p>
    <w:p w14:paraId="50CAFBFD" w14:textId="77777777" w:rsidR="00D2210B" w:rsidRPr="007915B6" w:rsidRDefault="00D2210B" w:rsidP="00D2210B">
      <w:pPr>
        <w:rPr>
          <w:sz w:val="8"/>
          <w:szCs w:val="8"/>
        </w:rPr>
      </w:pPr>
      <w:r w:rsidRPr="007915B6">
        <w:rPr>
          <w:sz w:val="8"/>
          <w:szCs w:val="8"/>
        </w:rPr>
        <w:t>2.2 A Proposal for Classifying Different Concepts of Polycrisis</w:t>
      </w:r>
    </w:p>
    <w:p w14:paraId="1631F380" w14:textId="77777777" w:rsidR="00D2210B" w:rsidRPr="007915B6" w:rsidRDefault="00D2210B" w:rsidP="00D2210B">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5574022" w14:textId="77777777" w:rsidR="00D2210B" w:rsidRPr="007915B6" w:rsidRDefault="00D2210B" w:rsidP="00D2210B">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F440888" w14:textId="77777777" w:rsidR="00D2210B" w:rsidRPr="007915B6" w:rsidRDefault="00D2210B" w:rsidP="00D2210B">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0081B62" w14:textId="77777777" w:rsidR="00D2210B" w:rsidRPr="007915B6" w:rsidRDefault="00D2210B" w:rsidP="00D2210B">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20F2723" w14:textId="77777777" w:rsidR="00D2210B" w:rsidRPr="007915B6" w:rsidRDefault="00D2210B" w:rsidP="00D2210B">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A5D4DD2" w14:textId="77777777" w:rsidR="00D2210B" w:rsidRPr="007915B6" w:rsidRDefault="00D2210B" w:rsidP="00D2210B">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87F4C2D" w14:textId="77777777" w:rsidR="00D2210B" w:rsidRPr="007915B6" w:rsidRDefault="00D2210B" w:rsidP="00D2210B">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69A40DA" w14:textId="77777777" w:rsidR="00D2210B" w:rsidRPr="007915B6" w:rsidRDefault="00D2210B" w:rsidP="00D2210B">
      <w:pPr>
        <w:rPr>
          <w:sz w:val="8"/>
          <w:szCs w:val="8"/>
        </w:rPr>
      </w:pPr>
      <w:r w:rsidRPr="007915B6">
        <w:rPr>
          <w:sz w:val="8"/>
          <w:szCs w:val="8"/>
        </w:rPr>
        <w:t>3 Systemic Risks: Definitions and Concepts</w:t>
      </w:r>
    </w:p>
    <w:p w14:paraId="06B6B142" w14:textId="77777777" w:rsidR="00D2210B" w:rsidRPr="007915B6" w:rsidRDefault="00D2210B" w:rsidP="00D2210B">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9BADE16" w14:textId="77777777" w:rsidR="00D2210B" w:rsidRPr="007915B6" w:rsidRDefault="00D2210B" w:rsidP="00D2210B">
      <w:pPr>
        <w:rPr>
          <w:sz w:val="8"/>
          <w:szCs w:val="8"/>
        </w:rPr>
      </w:pPr>
      <w:r w:rsidRPr="007915B6">
        <w:rPr>
          <w:sz w:val="8"/>
          <w:szCs w:val="8"/>
        </w:rPr>
        <w:lastRenderedPageBreak/>
        <w:t>3.1 History of the Concept of Systemic Risk</w:t>
      </w:r>
    </w:p>
    <w:p w14:paraId="00E6B2CF" w14:textId="77777777" w:rsidR="00D2210B" w:rsidRPr="007915B6" w:rsidRDefault="00D2210B" w:rsidP="00D2210B">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D66673F" w14:textId="77777777" w:rsidR="00D2210B" w:rsidRPr="007915B6" w:rsidRDefault="00D2210B" w:rsidP="00D2210B">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C93B0A2" w14:textId="77777777" w:rsidR="00D2210B" w:rsidRPr="007915B6" w:rsidRDefault="00D2210B" w:rsidP="00D2210B">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8EC0689" w14:textId="77777777" w:rsidR="00D2210B" w:rsidRPr="007915B6" w:rsidRDefault="00D2210B" w:rsidP="00D2210B">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1C3A988" w14:textId="77777777" w:rsidR="00D2210B" w:rsidRPr="007915B6" w:rsidRDefault="00D2210B" w:rsidP="00D2210B">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A4BB898" w14:textId="77777777" w:rsidR="00D2210B" w:rsidRPr="007915B6" w:rsidRDefault="00D2210B" w:rsidP="00D2210B">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5F59887" w14:textId="77777777" w:rsidR="00D2210B" w:rsidRPr="007915B6" w:rsidRDefault="00D2210B" w:rsidP="00D2210B">
      <w:pPr>
        <w:rPr>
          <w:sz w:val="12"/>
          <w:szCs w:val="12"/>
        </w:rPr>
      </w:pPr>
      <w:r w:rsidRPr="007915B6">
        <w:rPr>
          <w:sz w:val="12"/>
          <w:szCs w:val="12"/>
        </w:rPr>
        <w:t>[Table omitted]</w:t>
      </w:r>
    </w:p>
    <w:p w14:paraId="79E94FE0" w14:textId="77777777" w:rsidR="00D2210B" w:rsidRPr="007915B6" w:rsidRDefault="00D2210B" w:rsidP="00D2210B">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6AA469B" w14:textId="77777777" w:rsidR="00D2210B" w:rsidRPr="007915B6" w:rsidRDefault="00D2210B" w:rsidP="00D2210B">
      <w:pPr>
        <w:numPr>
          <w:ilvl w:val="0"/>
          <w:numId w:val="50"/>
        </w:numPr>
        <w:rPr>
          <w:sz w:val="12"/>
          <w:szCs w:val="12"/>
        </w:rPr>
      </w:pPr>
      <w:r w:rsidRPr="007915B6">
        <w:rPr>
          <w:sz w:val="12"/>
          <w:szCs w:val="12"/>
        </w:rPr>
        <w:t>Extremely complex and dynamic networks with multiple, synergistic causes and feedback loops.</w:t>
      </w:r>
    </w:p>
    <w:p w14:paraId="4D634FF2" w14:textId="77777777" w:rsidR="00D2210B" w:rsidRPr="007915B6" w:rsidRDefault="00D2210B" w:rsidP="00D2210B">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75FED41F" w14:textId="77777777" w:rsidR="00D2210B" w:rsidRPr="007915B6" w:rsidRDefault="00D2210B" w:rsidP="00D2210B">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4C1CA7F7" w14:textId="77777777" w:rsidR="00D2210B" w:rsidRPr="007915B6" w:rsidRDefault="00D2210B" w:rsidP="00D2210B">
      <w:pPr>
        <w:numPr>
          <w:ilvl w:val="0"/>
          <w:numId w:val="50"/>
        </w:numPr>
        <w:rPr>
          <w:sz w:val="12"/>
          <w:szCs w:val="12"/>
        </w:rPr>
      </w:pPr>
      <w:r w:rsidRPr="007915B6">
        <w:rPr>
          <w:sz w:val="12"/>
          <w:szCs w:val="12"/>
        </w:rPr>
        <w:t>Stochastic relationships involving deep uncertainty about both underlying causes and ultimate consequences.</w:t>
      </w:r>
    </w:p>
    <w:p w14:paraId="02648E91" w14:textId="77777777" w:rsidR="00D2210B" w:rsidRPr="007915B6" w:rsidRDefault="00D2210B" w:rsidP="00D2210B">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6BE105D" w14:textId="77777777" w:rsidR="00D2210B" w:rsidRPr="007915B6" w:rsidRDefault="00D2210B" w:rsidP="00D2210B">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486A8C4" w14:textId="77777777" w:rsidR="00D2210B" w:rsidRPr="007915B6" w:rsidRDefault="00D2210B" w:rsidP="00D2210B">
      <w:pPr>
        <w:rPr>
          <w:sz w:val="16"/>
        </w:rPr>
      </w:pPr>
      <w:r w:rsidRPr="007915B6">
        <w:rPr>
          <w:sz w:val="12"/>
          <w:szCs w:val="12"/>
        </w:rPr>
        <w:t>3.2 Multiple Perspectives from Different Disciplines</w:t>
      </w:r>
    </w:p>
    <w:p w14:paraId="5D051DAD" w14:textId="77777777" w:rsidR="00D2210B" w:rsidRPr="007915B6" w:rsidRDefault="00D2210B" w:rsidP="00D2210B">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85051B6" w14:textId="77777777" w:rsidR="00D2210B" w:rsidRPr="007915B6" w:rsidRDefault="00D2210B" w:rsidP="00D2210B">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C5B811E" w14:textId="77777777" w:rsidR="00D2210B" w:rsidRPr="007915B6" w:rsidRDefault="00D2210B" w:rsidP="00D2210B">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D75391C" w14:textId="77777777" w:rsidR="00D2210B" w:rsidRPr="007915B6" w:rsidRDefault="00D2210B" w:rsidP="00D2210B">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51CBF84" w14:textId="77777777" w:rsidR="00D2210B" w:rsidRPr="007915B6" w:rsidRDefault="00D2210B" w:rsidP="00D2210B">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AEBE459" w14:textId="77777777" w:rsidR="00D2210B" w:rsidRPr="00541E5A" w:rsidRDefault="00D2210B" w:rsidP="00D2210B">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6A4096B" w14:textId="77777777" w:rsidR="00D2210B" w:rsidRPr="00541E5A" w:rsidRDefault="00D2210B" w:rsidP="00D2210B">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E0A149A" w14:textId="77777777" w:rsidR="00D2210B" w:rsidRPr="00541E5A" w:rsidRDefault="00D2210B" w:rsidP="00D2210B">
      <w:pPr>
        <w:rPr>
          <w:sz w:val="16"/>
        </w:rPr>
      </w:pPr>
      <w:r w:rsidRPr="00541E5A">
        <w:rPr>
          <w:sz w:val="16"/>
        </w:rPr>
        <w:t>3.3 Synopsis: The Relationship between Polycrisis and Systemic Risk</w:t>
      </w:r>
    </w:p>
    <w:p w14:paraId="63C543C4" w14:textId="77777777" w:rsidR="00D2210B" w:rsidRPr="00541E5A" w:rsidRDefault="00D2210B" w:rsidP="00D2210B">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21C59EBB" w14:textId="77777777" w:rsidR="00D2210B" w:rsidRPr="00541E5A" w:rsidRDefault="00D2210B" w:rsidP="00D2210B">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5672E52" w14:textId="77777777" w:rsidR="00D2210B" w:rsidRPr="00541E5A" w:rsidRDefault="00D2210B" w:rsidP="00D2210B">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268D714" w14:textId="77777777" w:rsidR="00D2210B" w:rsidRPr="00541E5A" w:rsidRDefault="00D2210B" w:rsidP="00D2210B">
      <w:pPr>
        <w:rPr>
          <w:sz w:val="16"/>
        </w:rPr>
      </w:pPr>
      <w:r w:rsidRPr="00541E5A">
        <w:rPr>
          <w:sz w:val="16"/>
        </w:rPr>
        <w:t>[Figure omitted]</w:t>
      </w:r>
    </w:p>
    <w:p w14:paraId="1B100B8F" w14:textId="77777777" w:rsidR="00D2210B" w:rsidRPr="00541E5A" w:rsidRDefault="00D2210B" w:rsidP="00D2210B">
      <w:pPr>
        <w:rPr>
          <w:sz w:val="16"/>
        </w:rPr>
      </w:pPr>
      <w:r w:rsidRPr="00541E5A">
        <w:rPr>
          <w:sz w:val="16"/>
        </w:rPr>
        <w:t>3.4 Challenges for Risk Assessment, Governance, and Communication</w:t>
      </w:r>
    </w:p>
    <w:p w14:paraId="51983900" w14:textId="77777777" w:rsidR="00D2210B" w:rsidRPr="00541E5A" w:rsidRDefault="00D2210B" w:rsidP="00D2210B">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57CF9CD9" w14:textId="77777777" w:rsidR="00D2210B" w:rsidRDefault="00D2210B" w:rsidP="00D2210B">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2C12798" w14:textId="77777777" w:rsidR="00D2210B" w:rsidRDefault="00D2210B" w:rsidP="00D2210B">
      <w:pPr>
        <w:pStyle w:val="Heading4"/>
      </w:pPr>
      <w:r>
        <w:t xml:space="preserve">Independently, it averts </w:t>
      </w:r>
      <w:r w:rsidRPr="00592D00">
        <w:rPr>
          <w:u w:val="single"/>
        </w:rPr>
        <w:t>nuclear war</w:t>
      </w:r>
      <w:r>
        <w:t>.</w:t>
      </w:r>
    </w:p>
    <w:p w14:paraId="5718C83C" w14:textId="77777777" w:rsidR="00D2210B" w:rsidRDefault="00D2210B" w:rsidP="00D2210B">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6CC693B7" w14:textId="77777777" w:rsidR="00D2210B" w:rsidRPr="00B62B11" w:rsidRDefault="00D2210B" w:rsidP="00D2210B">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191DBF3B" w14:textId="77777777" w:rsidR="00D2210B" w:rsidRPr="00B62B11" w:rsidRDefault="00D2210B" w:rsidP="00D2210B">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53DF58E" w14:textId="77777777" w:rsidR="00D2210B" w:rsidRPr="00B62B11" w:rsidRDefault="00D2210B" w:rsidP="00D2210B">
      <w:pPr>
        <w:rPr>
          <w:sz w:val="16"/>
        </w:rPr>
      </w:pPr>
      <w:r w:rsidRPr="00B62B11">
        <w:rPr>
          <w:sz w:val="16"/>
        </w:rPr>
        <w:t>The 2024 US election: towards what?</w:t>
      </w:r>
    </w:p>
    <w:p w14:paraId="55020820" w14:textId="77777777" w:rsidR="00D2210B" w:rsidRPr="00B62B11" w:rsidRDefault="00D2210B" w:rsidP="00D2210B">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49FE8EAA" w14:textId="77777777" w:rsidR="00D2210B" w:rsidRPr="00B62B11" w:rsidRDefault="00D2210B" w:rsidP="00D2210B">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45B3DDD5" w14:textId="77777777" w:rsidR="00D2210B" w:rsidRPr="00B62B11" w:rsidRDefault="00D2210B" w:rsidP="00D2210B">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2052188F" w14:textId="77777777" w:rsidR="00D2210B" w:rsidRPr="00B62B11" w:rsidRDefault="00D2210B" w:rsidP="00D2210B">
      <w:pPr>
        <w:rPr>
          <w:sz w:val="16"/>
        </w:rPr>
      </w:pPr>
      <w:r w:rsidRPr="00B62B11">
        <w:rPr>
          <w:sz w:val="16"/>
        </w:rPr>
        <w:t>Conclusion and outlook: the end of the road for hegemonic war?</w:t>
      </w:r>
    </w:p>
    <w:p w14:paraId="0884FA2C" w14:textId="77777777" w:rsidR="00D2210B" w:rsidRPr="00B62B11" w:rsidRDefault="00D2210B" w:rsidP="00D2210B">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07E23C0" w14:textId="77777777" w:rsidR="00D2210B" w:rsidRPr="00B62B11" w:rsidRDefault="00D2210B" w:rsidP="00D2210B">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22E7EAD" w14:textId="77777777" w:rsidR="00D2210B" w:rsidRPr="00B62B11" w:rsidRDefault="00D2210B" w:rsidP="00D2210B">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3CBE8B57" w14:textId="77777777" w:rsidR="00D2210B" w:rsidRPr="001944C8" w:rsidRDefault="00D2210B" w:rsidP="00D2210B">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74F44FEF" w14:textId="77777777" w:rsidR="00D2210B" w:rsidRDefault="00D2210B" w:rsidP="00D2210B">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BAB8107" w14:textId="77777777" w:rsidR="00D2210B" w:rsidRPr="006B3F73" w:rsidRDefault="00D2210B" w:rsidP="00D2210B">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D81D776" w14:textId="77777777" w:rsidR="00D2210B" w:rsidRPr="006B3F73" w:rsidRDefault="00D2210B" w:rsidP="00D2210B">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933B59D" w14:textId="77777777" w:rsidR="00D2210B" w:rsidRPr="006B3F73" w:rsidRDefault="00D2210B" w:rsidP="00D2210B">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2FCB2985" w14:textId="77777777" w:rsidR="00D2210B" w:rsidRPr="006B3F73" w:rsidRDefault="00D2210B" w:rsidP="00D2210B">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200492DC" w14:textId="77777777" w:rsidR="00D2210B" w:rsidRPr="006B3F73" w:rsidRDefault="00D2210B" w:rsidP="00D2210B">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6A82B698" w14:textId="77777777" w:rsidR="00D2210B" w:rsidRPr="005F5B77" w:rsidRDefault="00D2210B" w:rsidP="00D2210B">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33A3D9A9" w14:textId="77777777" w:rsidR="00D2210B" w:rsidRPr="006B3F73" w:rsidRDefault="00D2210B" w:rsidP="00D2210B">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FE1E636" w14:textId="77777777" w:rsidR="00D2210B" w:rsidRPr="006B3F73" w:rsidRDefault="00D2210B" w:rsidP="00D2210B">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84979D7" w14:textId="77777777" w:rsidR="00D2210B" w:rsidRPr="006B3F73" w:rsidRDefault="00D2210B" w:rsidP="00D2210B">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05D3E6E1" w14:textId="77777777" w:rsidR="00D2210B" w:rsidRPr="006B3F73" w:rsidRDefault="00D2210B" w:rsidP="00D2210B">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D4CFAF0" w14:textId="77777777" w:rsidR="00D2210B" w:rsidRPr="006B3F73" w:rsidRDefault="00D2210B" w:rsidP="00D2210B">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7D43A1AD" w14:textId="77777777" w:rsidR="00D2210B" w:rsidRPr="006B3F73" w:rsidRDefault="00D2210B" w:rsidP="00D2210B">
      <w:pPr>
        <w:rPr>
          <w:i/>
          <w:iCs/>
          <w:sz w:val="12"/>
          <w:szCs w:val="12"/>
        </w:rPr>
      </w:pPr>
      <w:r w:rsidRPr="006B3F73">
        <w:rPr>
          <w:i/>
          <w:iCs/>
          <w:sz w:val="12"/>
          <w:szCs w:val="12"/>
        </w:rPr>
        <w:t>B. Attacks on the Civil Service</w:t>
      </w:r>
    </w:p>
    <w:p w14:paraId="269E578B" w14:textId="77777777" w:rsidR="00D2210B" w:rsidRPr="006B3F73" w:rsidRDefault="00D2210B" w:rsidP="00D2210B">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3914657" w14:textId="77777777" w:rsidR="00D2210B" w:rsidRPr="006B3F73" w:rsidRDefault="00D2210B" w:rsidP="00D2210B">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7443F17" w14:textId="77777777" w:rsidR="00D2210B" w:rsidRPr="006B3F73" w:rsidRDefault="00D2210B" w:rsidP="00D2210B">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03513C6" w14:textId="77777777" w:rsidR="00D2210B" w:rsidRPr="006B3F73" w:rsidRDefault="00D2210B" w:rsidP="00D2210B">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7F44522A" w14:textId="77777777" w:rsidR="00D2210B" w:rsidRPr="006B3F73" w:rsidRDefault="00D2210B" w:rsidP="00D2210B">
      <w:pPr>
        <w:rPr>
          <w:sz w:val="12"/>
          <w:szCs w:val="12"/>
        </w:rPr>
      </w:pPr>
      <w:r w:rsidRPr="006B3F73">
        <w:rPr>
          <w:sz w:val="12"/>
          <w:szCs w:val="12"/>
        </w:rPr>
        <w:t>II. THE RAMIFICATIONS OF SCHEDULE F</w:t>
      </w:r>
    </w:p>
    <w:p w14:paraId="7B112125" w14:textId="77777777" w:rsidR="00D2210B" w:rsidRPr="006B3F73" w:rsidRDefault="00D2210B" w:rsidP="00D2210B">
      <w:pPr>
        <w:rPr>
          <w:i/>
          <w:iCs/>
          <w:sz w:val="12"/>
          <w:szCs w:val="12"/>
        </w:rPr>
      </w:pPr>
      <w:r w:rsidRPr="006B3F73">
        <w:rPr>
          <w:i/>
          <w:iCs/>
          <w:sz w:val="12"/>
          <w:szCs w:val="12"/>
        </w:rPr>
        <w:t>A. The Features of Schedule F Explained</w:t>
      </w:r>
    </w:p>
    <w:p w14:paraId="5B318D70" w14:textId="77777777" w:rsidR="00D2210B" w:rsidRPr="006B3F73" w:rsidRDefault="00D2210B" w:rsidP="00D2210B">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70BEB6A" w14:textId="77777777" w:rsidR="00D2210B" w:rsidRPr="006B3F73" w:rsidRDefault="00D2210B" w:rsidP="00D2210B">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3F53004C" w14:textId="77777777" w:rsidR="00D2210B" w:rsidRPr="006B3F73" w:rsidRDefault="00D2210B" w:rsidP="00D2210B">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E3F45B0" w14:textId="77777777" w:rsidR="00D2210B" w:rsidRPr="006B3F73" w:rsidRDefault="00D2210B" w:rsidP="00D2210B">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C61683A" w14:textId="77777777" w:rsidR="00D2210B" w:rsidRPr="00C6691E" w:rsidRDefault="00D2210B" w:rsidP="00D2210B">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0FE83325" w14:textId="77777777" w:rsidR="00D2210B" w:rsidRPr="00C6691E" w:rsidRDefault="00D2210B" w:rsidP="00D2210B">
      <w:pPr>
        <w:rPr>
          <w:i/>
          <w:iCs/>
          <w:sz w:val="16"/>
        </w:rPr>
      </w:pPr>
      <w:r w:rsidRPr="00C6691E">
        <w:rPr>
          <w:i/>
          <w:iCs/>
          <w:sz w:val="16"/>
        </w:rPr>
        <w:t>B. Reading Between the Lines: Trump's True Intentions with Schedule F</w:t>
      </w:r>
    </w:p>
    <w:p w14:paraId="59FEBD26" w14:textId="77777777" w:rsidR="00D2210B" w:rsidRPr="00C6691E" w:rsidRDefault="00D2210B" w:rsidP="00D2210B">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CAB492D" w14:textId="77777777" w:rsidR="00D2210B" w:rsidRPr="00C6691E" w:rsidRDefault="00D2210B" w:rsidP="00D2210B">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2230C2D" w14:textId="77777777" w:rsidR="00D2210B" w:rsidRPr="0054600F" w:rsidRDefault="00D2210B" w:rsidP="00D2210B">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5970977" w14:textId="77777777" w:rsidR="00D2210B" w:rsidRPr="0054600F" w:rsidRDefault="00D2210B" w:rsidP="00D2210B">
      <w:pPr>
        <w:rPr>
          <w:i/>
          <w:iCs/>
          <w:sz w:val="16"/>
        </w:rPr>
      </w:pPr>
      <w:r w:rsidRPr="0054600F">
        <w:rPr>
          <w:i/>
          <w:iCs/>
          <w:sz w:val="16"/>
        </w:rPr>
        <w:t>C. The Problems Inherent in the Reinstatement of Schedule F</w:t>
      </w:r>
    </w:p>
    <w:p w14:paraId="4E530275" w14:textId="77777777" w:rsidR="00D2210B" w:rsidRPr="00C6691E" w:rsidRDefault="00D2210B" w:rsidP="00D2210B">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1920F61" w14:textId="77777777" w:rsidR="00D2210B" w:rsidRPr="00C6691E" w:rsidRDefault="00D2210B" w:rsidP="00D2210B">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3B64E404" w14:textId="77777777" w:rsidR="00D2210B" w:rsidRPr="0054600F" w:rsidRDefault="00D2210B" w:rsidP="00D2210B">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88C36E2" w14:textId="77777777" w:rsidR="00D2210B" w:rsidRPr="0054600F" w:rsidRDefault="00D2210B" w:rsidP="00D2210B">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2622563E" w14:textId="77777777" w:rsidR="00D2210B" w:rsidRPr="00C6691E" w:rsidRDefault="00D2210B" w:rsidP="00D2210B">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E534FB5" w14:textId="77777777" w:rsidR="00D2210B" w:rsidRPr="00C6691E" w:rsidRDefault="00D2210B" w:rsidP="00D2210B">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2D259BA9" w14:textId="77777777" w:rsidR="00D2210B" w:rsidRPr="00C6691E" w:rsidRDefault="00D2210B" w:rsidP="00D2210B">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6D1721F" w14:textId="77777777" w:rsidR="00D2210B" w:rsidRPr="00C6691E" w:rsidRDefault="00D2210B" w:rsidP="00D2210B">
      <w:pPr>
        <w:rPr>
          <w:sz w:val="12"/>
          <w:szCs w:val="12"/>
        </w:rPr>
      </w:pPr>
      <w:r w:rsidRPr="00C6691E">
        <w:rPr>
          <w:sz w:val="12"/>
          <w:szCs w:val="12"/>
        </w:rPr>
        <w:t>III. RESPONSES TO SCHEDULE F</w:t>
      </w:r>
    </w:p>
    <w:p w14:paraId="7C13CCED" w14:textId="77777777" w:rsidR="00D2210B" w:rsidRPr="00C6691E" w:rsidRDefault="00D2210B" w:rsidP="00D2210B">
      <w:pPr>
        <w:rPr>
          <w:i/>
          <w:iCs/>
          <w:sz w:val="12"/>
          <w:szCs w:val="12"/>
        </w:rPr>
      </w:pPr>
      <w:r w:rsidRPr="00C6691E">
        <w:rPr>
          <w:i/>
          <w:iCs/>
          <w:sz w:val="12"/>
          <w:szCs w:val="12"/>
        </w:rPr>
        <w:t>A. Responses to Schedule F that Miss the Mark</w:t>
      </w:r>
    </w:p>
    <w:p w14:paraId="1EA98CBF" w14:textId="77777777" w:rsidR="00D2210B" w:rsidRPr="00C6691E" w:rsidRDefault="00D2210B" w:rsidP="00D2210B">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9893D65" w14:textId="77777777" w:rsidR="00D2210B" w:rsidRPr="00C6691E" w:rsidRDefault="00D2210B" w:rsidP="00D2210B">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51054CDE" w14:textId="77777777" w:rsidR="00D2210B" w:rsidRPr="00C6691E" w:rsidRDefault="00D2210B" w:rsidP="00D2210B">
      <w:pPr>
        <w:rPr>
          <w:sz w:val="12"/>
          <w:szCs w:val="12"/>
        </w:rPr>
      </w:pPr>
      <w:r w:rsidRPr="00C6691E">
        <w:rPr>
          <w:sz w:val="12"/>
          <w:szCs w:val="12"/>
        </w:rPr>
        <w:t>1. The Legislative Response</w:t>
      </w:r>
    </w:p>
    <w:p w14:paraId="5362C02E" w14:textId="77777777" w:rsidR="00D2210B" w:rsidRPr="00C6691E" w:rsidRDefault="00D2210B" w:rsidP="00D2210B">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E739542" w14:textId="77777777" w:rsidR="00D2210B" w:rsidRPr="00C6691E" w:rsidRDefault="00D2210B" w:rsidP="00D2210B">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331B1B6" w14:textId="77777777" w:rsidR="00D2210B" w:rsidRPr="00C6691E" w:rsidRDefault="00D2210B" w:rsidP="00D2210B">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47B5774" w14:textId="77777777" w:rsidR="00D2210B" w:rsidRPr="00C6691E" w:rsidRDefault="00D2210B" w:rsidP="00D2210B">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AD6C9CC" w14:textId="77777777" w:rsidR="00D2210B" w:rsidRPr="00C6691E" w:rsidRDefault="00D2210B" w:rsidP="00D2210B">
      <w:pPr>
        <w:rPr>
          <w:sz w:val="12"/>
          <w:szCs w:val="12"/>
        </w:rPr>
      </w:pPr>
      <w:r w:rsidRPr="00C6691E">
        <w:rPr>
          <w:sz w:val="12"/>
          <w:szCs w:val="12"/>
        </w:rPr>
        <w:t>2. The Executive Response</w:t>
      </w:r>
    </w:p>
    <w:p w14:paraId="0D085AA0" w14:textId="77777777" w:rsidR="00D2210B" w:rsidRPr="00C6691E" w:rsidRDefault="00D2210B" w:rsidP="00D2210B">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1489527E" w14:textId="77777777" w:rsidR="00D2210B" w:rsidRPr="00C6691E" w:rsidRDefault="00D2210B" w:rsidP="00D2210B">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32E5F3F" w14:textId="77777777" w:rsidR="00D2210B" w:rsidRPr="00C6691E" w:rsidRDefault="00D2210B" w:rsidP="00D2210B">
      <w:pPr>
        <w:rPr>
          <w:i/>
          <w:iCs/>
          <w:sz w:val="16"/>
        </w:rPr>
      </w:pPr>
      <w:r w:rsidRPr="00C6691E">
        <w:rPr>
          <w:i/>
          <w:iCs/>
          <w:sz w:val="12"/>
          <w:szCs w:val="12"/>
        </w:rPr>
        <w:t>B. The Most Effective Response: The Judicial Response</w:t>
      </w:r>
    </w:p>
    <w:p w14:paraId="5508EBEC" w14:textId="77777777" w:rsidR="00D2210B" w:rsidRPr="00C6691E" w:rsidRDefault="00D2210B" w:rsidP="00D2210B">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24F961F" w14:textId="77777777" w:rsidR="00D2210B" w:rsidRPr="00C6691E" w:rsidRDefault="00D2210B" w:rsidP="00D2210B">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523F17D9" w14:textId="77777777" w:rsidR="00D2210B" w:rsidRDefault="00D2210B" w:rsidP="00D2210B">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5982D1F2" w14:textId="77777777" w:rsidR="00D2210B" w:rsidRDefault="00D2210B" w:rsidP="00D2210B">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0ABD2342" w14:textId="77777777" w:rsidR="00D2210B" w:rsidRPr="008D50AD" w:rsidRDefault="00D2210B" w:rsidP="00D2210B">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4FE5580" w14:textId="77777777" w:rsidR="00D2210B" w:rsidRPr="008D50AD" w:rsidRDefault="00D2210B" w:rsidP="00D2210B">
      <w:pPr>
        <w:rPr>
          <w:sz w:val="16"/>
        </w:rPr>
      </w:pPr>
      <w:r w:rsidRPr="008D50AD">
        <w:rPr>
          <w:sz w:val="16"/>
        </w:rPr>
        <w:t xml:space="preserve">1. </w:t>
      </w:r>
      <w:r w:rsidRPr="005F5B77">
        <w:rPr>
          <w:rStyle w:val="Emphasis"/>
          <w:highlight w:val="yellow"/>
        </w:rPr>
        <w:t>The Value of Unions</w:t>
      </w:r>
    </w:p>
    <w:p w14:paraId="7C22BDA7" w14:textId="77777777" w:rsidR="00D2210B" w:rsidRPr="008D50AD" w:rsidRDefault="00D2210B" w:rsidP="00D2210B">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5BD2ABAC" w14:textId="77777777" w:rsidR="00D2210B" w:rsidRPr="008D50AD" w:rsidRDefault="00D2210B" w:rsidP="00D2210B">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C10D700" w14:textId="77777777" w:rsidR="00D2210B" w:rsidRPr="008D50AD" w:rsidRDefault="00D2210B" w:rsidP="00D2210B">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D14FBF4" w14:textId="77777777" w:rsidR="00D2210B" w:rsidRPr="008D50AD" w:rsidRDefault="00D2210B" w:rsidP="00D2210B">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5912C17D" w14:textId="77777777" w:rsidR="00D2210B" w:rsidRPr="008D50AD" w:rsidRDefault="00D2210B" w:rsidP="00D2210B">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3F95D05F" w14:textId="77777777" w:rsidR="00D2210B" w:rsidRDefault="00D2210B" w:rsidP="00D2210B">
      <w:pPr>
        <w:pStyle w:val="Heading3"/>
      </w:pPr>
      <w:bookmarkStart w:id="2" w:name="_Hlk207390626"/>
      <w:r>
        <w:lastRenderedPageBreak/>
        <w:t>1AC---Plan</w:t>
      </w:r>
    </w:p>
    <w:p w14:paraId="71679EEE" w14:textId="77777777" w:rsidR="00D2210B" w:rsidRPr="007B0E83" w:rsidRDefault="00D2210B" w:rsidP="00D2210B">
      <w:pPr>
        <w:pStyle w:val="Heading4"/>
      </w:pPr>
      <w:r>
        <w:t>The United States federal government should strengthen collective bargaining rights for federal workers.</w:t>
      </w:r>
    </w:p>
    <w:p w14:paraId="2F49092C" w14:textId="77777777" w:rsidR="00D2210B" w:rsidRDefault="00D2210B" w:rsidP="00D2210B">
      <w:pPr>
        <w:pStyle w:val="Heading3"/>
      </w:pPr>
      <w:r>
        <w:lastRenderedPageBreak/>
        <w:t>1AC---Reorganization ADV</w:t>
      </w:r>
    </w:p>
    <w:p w14:paraId="1FF1A870" w14:textId="77777777" w:rsidR="00D2210B" w:rsidRDefault="00D2210B" w:rsidP="00D2210B">
      <w:pPr>
        <w:pStyle w:val="Heading4"/>
      </w:pPr>
      <w:r>
        <w:t xml:space="preserve">Advantage 2 is </w:t>
      </w:r>
      <w:r w:rsidRPr="004B6E7F">
        <w:rPr>
          <w:u w:val="single"/>
        </w:rPr>
        <w:t>REORGANIZATION</w:t>
      </w:r>
      <w:r>
        <w:t>.</w:t>
      </w:r>
    </w:p>
    <w:p w14:paraId="14D7A728" w14:textId="77777777" w:rsidR="00D2210B" w:rsidRDefault="00D2210B" w:rsidP="00D2210B">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30347489" w14:textId="77777777" w:rsidR="00D2210B" w:rsidRDefault="00D2210B" w:rsidP="00D2210B">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67677ECA" w14:textId="77777777" w:rsidR="00D2210B" w:rsidRPr="00B70172" w:rsidRDefault="00D2210B" w:rsidP="00D2210B">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0877EF1E" w14:textId="77777777" w:rsidR="00D2210B" w:rsidRPr="00B70172" w:rsidRDefault="00D2210B" w:rsidP="00D2210B">
      <w:pPr>
        <w:rPr>
          <w:sz w:val="16"/>
        </w:rPr>
      </w:pPr>
      <w:r w:rsidRPr="00B70172">
        <w:rPr>
          <w:sz w:val="16"/>
        </w:rPr>
        <w:t>Liberal democracy in the world, 1974–2024</w:t>
      </w:r>
    </w:p>
    <w:p w14:paraId="7C1CFC4E" w14:textId="77777777" w:rsidR="00D2210B" w:rsidRPr="00B70172" w:rsidRDefault="00D2210B" w:rsidP="00D2210B">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7F083531" w14:textId="77777777" w:rsidR="00D2210B" w:rsidRPr="00B70172" w:rsidRDefault="00D2210B" w:rsidP="00D2210B">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78ED988D" w14:textId="77777777" w:rsidR="00D2210B" w:rsidRPr="00B70172" w:rsidRDefault="00D2210B" w:rsidP="00D2210B">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4E024DE3" w14:textId="77777777" w:rsidR="00D2210B" w:rsidRPr="00B70172" w:rsidRDefault="00D2210B" w:rsidP="00D2210B">
      <w:pPr>
        <w:rPr>
          <w:sz w:val="16"/>
        </w:rPr>
      </w:pPr>
      <w:r w:rsidRPr="00B70172">
        <w:rPr>
          <w:sz w:val="16"/>
        </w:rPr>
        <w:t>[Figure omitted]</w:t>
      </w:r>
    </w:p>
    <w:p w14:paraId="4972D043" w14:textId="77777777" w:rsidR="00D2210B" w:rsidRPr="00B70172" w:rsidRDefault="00D2210B" w:rsidP="00D2210B">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4AC692A" w14:textId="77777777" w:rsidR="00D2210B" w:rsidRPr="009E3F59" w:rsidRDefault="00D2210B" w:rsidP="00D2210B">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754B4D64" w14:textId="77777777" w:rsidR="00D2210B" w:rsidRPr="009E3F59" w:rsidRDefault="00D2210B" w:rsidP="00D2210B">
      <w:pPr>
        <w:rPr>
          <w:sz w:val="4"/>
          <w:szCs w:val="4"/>
        </w:rPr>
      </w:pPr>
      <w:r w:rsidRPr="009E3F59">
        <w:rPr>
          <w:sz w:val="4"/>
          <w:szCs w:val="4"/>
        </w:rPr>
        <w:t>Regimes of the world, 1974–2024</w:t>
      </w:r>
    </w:p>
    <w:p w14:paraId="64E4ED10" w14:textId="77777777" w:rsidR="00D2210B" w:rsidRPr="009E3F59" w:rsidRDefault="00D2210B" w:rsidP="00D2210B">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3D6762B1" w14:textId="77777777" w:rsidR="00D2210B" w:rsidRPr="00B70172" w:rsidRDefault="00D2210B" w:rsidP="00D2210B">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241FF03" w14:textId="77777777" w:rsidR="00D2210B" w:rsidRPr="00B70172" w:rsidRDefault="00D2210B" w:rsidP="00D2210B">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8E0E057" w14:textId="77777777" w:rsidR="00D2210B" w:rsidRPr="00B70172" w:rsidRDefault="00D2210B" w:rsidP="00D2210B">
      <w:pPr>
        <w:rPr>
          <w:sz w:val="4"/>
          <w:szCs w:val="4"/>
        </w:rPr>
      </w:pPr>
      <w:r w:rsidRPr="00B70172">
        <w:rPr>
          <w:sz w:val="4"/>
          <w:szCs w:val="4"/>
        </w:rPr>
        <w:t>[Figure omitted]</w:t>
      </w:r>
    </w:p>
    <w:p w14:paraId="660B6A08" w14:textId="77777777" w:rsidR="00D2210B" w:rsidRPr="00B70172" w:rsidRDefault="00D2210B" w:rsidP="00D2210B">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5EEF9B7B" w14:textId="77777777" w:rsidR="00D2210B" w:rsidRPr="00B70172" w:rsidRDefault="00D2210B" w:rsidP="00D2210B">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92CB113" w14:textId="77777777" w:rsidR="00D2210B" w:rsidRPr="00B70172" w:rsidRDefault="00D2210B" w:rsidP="00D2210B">
      <w:pPr>
        <w:rPr>
          <w:sz w:val="4"/>
          <w:szCs w:val="4"/>
        </w:rPr>
      </w:pPr>
      <w:r w:rsidRPr="00B70172">
        <w:rPr>
          <w:sz w:val="4"/>
          <w:szCs w:val="4"/>
        </w:rPr>
        <w:t>[Figure omitted]</w:t>
      </w:r>
    </w:p>
    <w:p w14:paraId="3291F541" w14:textId="77777777" w:rsidR="00D2210B" w:rsidRPr="00B70172" w:rsidRDefault="00D2210B" w:rsidP="00D2210B">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247A7FCE" w14:textId="77777777" w:rsidR="00D2210B" w:rsidRPr="00B70172" w:rsidRDefault="00D2210B" w:rsidP="00D2210B">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0A85B65D" w14:textId="77777777" w:rsidR="00D2210B" w:rsidRPr="00B70172" w:rsidRDefault="00D2210B" w:rsidP="00D2210B">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6B1CDEC" w14:textId="77777777" w:rsidR="00D2210B" w:rsidRPr="00B70172" w:rsidRDefault="00D2210B" w:rsidP="00D2210B">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2E35C328" w14:textId="77777777" w:rsidR="00D2210B" w:rsidRPr="00B70172" w:rsidRDefault="00D2210B" w:rsidP="00D2210B">
      <w:pPr>
        <w:rPr>
          <w:sz w:val="4"/>
          <w:szCs w:val="4"/>
        </w:rPr>
      </w:pPr>
      <w:r w:rsidRPr="00B70172">
        <w:rPr>
          <w:sz w:val="4"/>
          <w:szCs w:val="4"/>
        </w:rPr>
        <w:t>In Figure 6A in Online Appendix, we drill down into the indicators of these components to shed further light on the described patterns of change.</w:t>
      </w:r>
    </w:p>
    <w:p w14:paraId="5F8CA900" w14:textId="77777777" w:rsidR="00D2210B" w:rsidRPr="00B70172" w:rsidRDefault="00D2210B" w:rsidP="00D2210B">
      <w:pPr>
        <w:rPr>
          <w:sz w:val="4"/>
          <w:szCs w:val="4"/>
        </w:rPr>
      </w:pPr>
      <w:r w:rsidRPr="00B70172">
        <w:rPr>
          <w:sz w:val="4"/>
          <w:szCs w:val="4"/>
        </w:rPr>
        <w:t xml:space="preserve">Trends of regime transformations </w:t>
      </w:r>
    </w:p>
    <w:p w14:paraId="323C4C2D" w14:textId="77777777" w:rsidR="00D2210B" w:rsidRPr="00B70172" w:rsidRDefault="00D2210B" w:rsidP="00D2210B">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4E4338C2" w14:textId="77777777" w:rsidR="00D2210B" w:rsidRPr="00B70172" w:rsidRDefault="00D2210B" w:rsidP="00D2210B">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03E53F39" w14:textId="77777777" w:rsidR="00D2210B" w:rsidRPr="00B70172" w:rsidRDefault="00D2210B" w:rsidP="00D2210B">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0CB731E5" w14:textId="77777777" w:rsidR="00D2210B" w:rsidRPr="00B70172" w:rsidRDefault="00D2210B" w:rsidP="00D2210B">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6B01DCE7" w14:textId="77777777" w:rsidR="00D2210B" w:rsidRPr="00B70172" w:rsidRDefault="00D2210B" w:rsidP="00D2210B">
      <w:pPr>
        <w:rPr>
          <w:sz w:val="4"/>
          <w:szCs w:val="4"/>
        </w:rPr>
      </w:pPr>
      <w:r w:rsidRPr="00B70172">
        <w:rPr>
          <w:sz w:val="4"/>
          <w:szCs w:val="4"/>
        </w:rPr>
        <w:t>[Figure omitted]</w:t>
      </w:r>
    </w:p>
    <w:p w14:paraId="41848B65" w14:textId="77777777" w:rsidR="00D2210B" w:rsidRPr="00B70172" w:rsidRDefault="00D2210B" w:rsidP="00D2210B">
      <w:pPr>
        <w:rPr>
          <w:sz w:val="4"/>
          <w:szCs w:val="4"/>
        </w:rPr>
      </w:pPr>
      <w:r w:rsidRPr="00B70172">
        <w:rPr>
          <w:sz w:val="4"/>
          <w:szCs w:val="4"/>
        </w:rPr>
        <w:t xml:space="preserve">Stand-alone and Bell-turn autocratization </w:t>
      </w:r>
    </w:p>
    <w:p w14:paraId="14E476BD" w14:textId="77777777" w:rsidR="00D2210B" w:rsidRPr="00B70172" w:rsidRDefault="00D2210B" w:rsidP="00D2210B">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1BABEA5C" w14:textId="77777777" w:rsidR="00D2210B" w:rsidRPr="00B70172" w:rsidRDefault="00D2210B" w:rsidP="00D2210B">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2D4A79A7" w14:textId="77777777" w:rsidR="00D2210B" w:rsidRPr="00B70172" w:rsidRDefault="00D2210B" w:rsidP="00D2210B">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D29D848" w14:textId="77777777" w:rsidR="00D2210B" w:rsidRPr="00B70172" w:rsidRDefault="00D2210B" w:rsidP="00D2210B">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695B091C" w14:textId="77777777" w:rsidR="00D2210B" w:rsidRPr="00B70172" w:rsidRDefault="00D2210B" w:rsidP="00D2210B">
      <w:pPr>
        <w:rPr>
          <w:sz w:val="4"/>
          <w:szCs w:val="4"/>
        </w:rPr>
      </w:pPr>
      <w:r w:rsidRPr="00B70172">
        <w:rPr>
          <w:sz w:val="4"/>
          <w:szCs w:val="4"/>
        </w:rPr>
        <w:t>[Figure omitted]</w:t>
      </w:r>
    </w:p>
    <w:p w14:paraId="647977E6" w14:textId="77777777" w:rsidR="00D2210B" w:rsidRPr="00B70172" w:rsidRDefault="00D2210B" w:rsidP="00D2210B">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2F98EA5" w14:textId="77777777" w:rsidR="00D2210B" w:rsidRPr="00B70172" w:rsidRDefault="00D2210B" w:rsidP="00D2210B">
      <w:pPr>
        <w:rPr>
          <w:sz w:val="4"/>
          <w:szCs w:val="4"/>
        </w:rPr>
      </w:pPr>
      <w:r w:rsidRPr="00B70172">
        <w:rPr>
          <w:sz w:val="4"/>
          <w:szCs w:val="4"/>
        </w:rPr>
        <w:t>Stand-alone and U-turn democratization</w:t>
      </w:r>
    </w:p>
    <w:p w14:paraId="5AE20C7B" w14:textId="77777777" w:rsidR="00D2210B" w:rsidRPr="00B70172" w:rsidRDefault="00D2210B" w:rsidP="00D2210B">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2D05C1E5" w14:textId="77777777" w:rsidR="00D2210B" w:rsidRPr="00B70172" w:rsidRDefault="00D2210B" w:rsidP="00D2210B">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0EC47A8" w14:textId="77777777" w:rsidR="00D2210B" w:rsidRPr="00B70172" w:rsidRDefault="00D2210B" w:rsidP="00D2210B">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1385CD3A" w14:textId="77777777" w:rsidR="00D2210B" w:rsidRPr="00B70172" w:rsidRDefault="00D2210B" w:rsidP="00D2210B">
      <w:pPr>
        <w:rPr>
          <w:sz w:val="4"/>
          <w:szCs w:val="4"/>
        </w:rPr>
      </w:pPr>
      <w:r w:rsidRPr="00B70172">
        <w:rPr>
          <w:sz w:val="4"/>
          <w:szCs w:val="4"/>
        </w:rPr>
        <w:t>[Figure omitted]</w:t>
      </w:r>
    </w:p>
    <w:p w14:paraId="0F1EF1B4" w14:textId="77777777" w:rsidR="00D2210B" w:rsidRPr="00B70172" w:rsidRDefault="00D2210B" w:rsidP="00D2210B">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12B52BE" w14:textId="77777777" w:rsidR="00D2210B" w:rsidRPr="00B70172" w:rsidRDefault="00D2210B" w:rsidP="00D2210B">
      <w:pPr>
        <w:rPr>
          <w:sz w:val="4"/>
          <w:szCs w:val="4"/>
        </w:rPr>
      </w:pPr>
      <w:r w:rsidRPr="00B70172">
        <w:rPr>
          <w:sz w:val="4"/>
          <w:szCs w:val="4"/>
        </w:rPr>
        <w:t>Disinformation and polarization on the rise</w:t>
      </w:r>
    </w:p>
    <w:p w14:paraId="66122062" w14:textId="77777777" w:rsidR="00D2210B" w:rsidRPr="00B70172" w:rsidRDefault="00D2210B" w:rsidP="00D2210B">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07135E1" w14:textId="77777777" w:rsidR="00D2210B" w:rsidRPr="00B70172" w:rsidRDefault="00D2210B" w:rsidP="00D2210B">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722CD040" w14:textId="77777777" w:rsidR="00D2210B" w:rsidRPr="00B70172" w:rsidRDefault="00D2210B" w:rsidP="00D2210B">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3C3E2D72" w14:textId="77777777" w:rsidR="00D2210B" w:rsidRPr="00B70172" w:rsidRDefault="00D2210B" w:rsidP="00D2210B">
      <w:pPr>
        <w:rPr>
          <w:sz w:val="4"/>
          <w:szCs w:val="4"/>
        </w:rPr>
      </w:pPr>
      <w:r w:rsidRPr="00B70172">
        <w:rPr>
          <w:sz w:val="4"/>
          <w:szCs w:val="4"/>
        </w:rPr>
        <w:t>[Figure omitted]</w:t>
      </w:r>
    </w:p>
    <w:p w14:paraId="3862548B" w14:textId="77777777" w:rsidR="00D2210B" w:rsidRPr="00B70172" w:rsidRDefault="00D2210B" w:rsidP="00D2210B">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2F522214" w14:textId="77777777" w:rsidR="00D2210B" w:rsidRPr="00B70172" w:rsidRDefault="00D2210B" w:rsidP="00D2210B">
      <w:pPr>
        <w:rPr>
          <w:sz w:val="4"/>
          <w:szCs w:val="4"/>
        </w:rPr>
      </w:pPr>
      <w:r w:rsidRPr="00B70172">
        <w:rPr>
          <w:sz w:val="4"/>
          <w:szCs w:val="4"/>
        </w:rPr>
        <w:t>Introducing the “watchlist” initiative</w:t>
      </w:r>
    </w:p>
    <w:p w14:paraId="7CF21AF9" w14:textId="77777777" w:rsidR="00D2210B" w:rsidRPr="00B70172" w:rsidRDefault="00D2210B" w:rsidP="00D2210B">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6F01CE1F" w14:textId="77777777" w:rsidR="00D2210B" w:rsidRPr="00B70172" w:rsidRDefault="00D2210B" w:rsidP="00D2210B">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334D6B48" w14:textId="77777777" w:rsidR="00D2210B" w:rsidRPr="00B70172" w:rsidRDefault="00D2210B" w:rsidP="00D2210B">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C1971EA" w14:textId="77777777" w:rsidR="00D2210B" w:rsidRPr="00B70172" w:rsidRDefault="00D2210B" w:rsidP="00D2210B">
      <w:pPr>
        <w:rPr>
          <w:sz w:val="4"/>
          <w:szCs w:val="4"/>
        </w:rPr>
      </w:pPr>
      <w:r w:rsidRPr="00B70172">
        <w:rPr>
          <w:sz w:val="4"/>
          <w:szCs w:val="4"/>
        </w:rPr>
        <w:t>[Figure omitted]</w:t>
      </w:r>
    </w:p>
    <w:p w14:paraId="3733DFCC" w14:textId="77777777" w:rsidR="00D2210B" w:rsidRPr="00B70172" w:rsidRDefault="00D2210B" w:rsidP="00D2210B">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C1D5B04" w14:textId="77777777" w:rsidR="00D2210B" w:rsidRPr="00B70172" w:rsidRDefault="00D2210B" w:rsidP="00D2210B">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6D399459" w14:textId="77777777" w:rsidR="00D2210B" w:rsidRPr="00B70172" w:rsidRDefault="00D2210B" w:rsidP="00D2210B">
      <w:pPr>
        <w:rPr>
          <w:sz w:val="4"/>
          <w:szCs w:val="4"/>
        </w:rPr>
      </w:pPr>
      <w:r w:rsidRPr="00B70172">
        <w:rPr>
          <w:sz w:val="4"/>
          <w:szCs w:val="4"/>
        </w:rPr>
        <w:t>[Figure omitted]</w:t>
      </w:r>
    </w:p>
    <w:p w14:paraId="54FD09C0" w14:textId="77777777" w:rsidR="00D2210B" w:rsidRPr="00B70172" w:rsidRDefault="00D2210B" w:rsidP="00D2210B">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0A6BE87D" w14:textId="77777777" w:rsidR="00D2210B" w:rsidRPr="00B70172" w:rsidRDefault="00D2210B" w:rsidP="00D2210B">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68C2BFCD" w14:textId="77777777" w:rsidR="00D2210B" w:rsidRPr="00B70172" w:rsidRDefault="00D2210B" w:rsidP="00D2210B">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24504C0" w14:textId="77777777" w:rsidR="00D2210B" w:rsidRPr="00B70172" w:rsidRDefault="00D2210B" w:rsidP="00D2210B">
      <w:pPr>
        <w:rPr>
          <w:sz w:val="16"/>
        </w:rPr>
      </w:pPr>
      <w:r w:rsidRPr="00B70172">
        <w:rPr>
          <w:rStyle w:val="Emphasis"/>
        </w:rPr>
        <w:t>US</w:t>
      </w:r>
      <w:r w:rsidRPr="00B70172">
        <w:rPr>
          <w:sz w:val="16"/>
        </w:rPr>
        <w:t xml:space="preserve">A – </w:t>
      </w:r>
      <w:r w:rsidRPr="00B70172">
        <w:rPr>
          <w:rStyle w:val="Emphasis"/>
        </w:rPr>
        <w:t>democratic breakdown in the making</w:t>
      </w:r>
    </w:p>
    <w:p w14:paraId="7CD3F517" w14:textId="77777777" w:rsidR="00D2210B" w:rsidRPr="00B70172" w:rsidRDefault="00D2210B" w:rsidP="00D2210B">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6A6E6E29" w14:textId="77777777" w:rsidR="00D2210B" w:rsidRPr="00B70172" w:rsidRDefault="00D2210B" w:rsidP="00D2210B">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29851002" w14:textId="77777777" w:rsidR="00D2210B" w:rsidRPr="00B70172" w:rsidRDefault="00D2210B" w:rsidP="00D2210B">
      <w:pPr>
        <w:rPr>
          <w:sz w:val="16"/>
        </w:rPr>
      </w:pPr>
      <w:r w:rsidRPr="00B70172">
        <w:rPr>
          <w:sz w:val="16"/>
        </w:rPr>
        <w:t>[Figure omitted]</w:t>
      </w:r>
    </w:p>
    <w:p w14:paraId="70C3F2E4" w14:textId="77777777" w:rsidR="00D2210B" w:rsidRPr="00B70172" w:rsidRDefault="00D2210B" w:rsidP="00D2210B">
      <w:pPr>
        <w:rPr>
          <w:i/>
          <w:iCs/>
          <w:sz w:val="16"/>
        </w:rPr>
      </w:pPr>
      <w:r w:rsidRPr="00B70172">
        <w:rPr>
          <w:i/>
          <w:iCs/>
          <w:sz w:val="16"/>
        </w:rPr>
        <w:t xml:space="preserve">Trump 1.0 and USA democracy </w:t>
      </w:r>
    </w:p>
    <w:p w14:paraId="284A10B0" w14:textId="77777777" w:rsidR="00D2210B" w:rsidRPr="005E2137" w:rsidRDefault="00D2210B" w:rsidP="00D2210B">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3C6EED28" w14:textId="77777777" w:rsidR="00D2210B" w:rsidRPr="005E2137" w:rsidRDefault="00D2210B" w:rsidP="00D2210B">
      <w:pPr>
        <w:rPr>
          <w:i/>
          <w:iCs/>
          <w:sz w:val="16"/>
        </w:rPr>
      </w:pPr>
      <w:r w:rsidRPr="005E2137">
        <w:rPr>
          <w:i/>
          <w:iCs/>
          <w:sz w:val="16"/>
        </w:rPr>
        <w:t>Trump 2.0: Attack on all forms of accountability</w:t>
      </w:r>
    </w:p>
    <w:p w14:paraId="068CDA5F" w14:textId="77777777" w:rsidR="00D2210B" w:rsidRPr="00B70172" w:rsidRDefault="00D2210B" w:rsidP="00D2210B">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64A222E2" w14:textId="77777777" w:rsidR="00D2210B" w:rsidRPr="00B70172" w:rsidRDefault="00D2210B" w:rsidP="00D2210B">
      <w:pPr>
        <w:rPr>
          <w:i/>
          <w:iCs/>
          <w:sz w:val="16"/>
        </w:rPr>
      </w:pPr>
      <w:r w:rsidRPr="00B70172">
        <w:rPr>
          <w:i/>
          <w:iCs/>
          <w:sz w:val="16"/>
        </w:rPr>
        <w:t>Erosion of horizontal accountability</w:t>
      </w:r>
    </w:p>
    <w:p w14:paraId="3B213708" w14:textId="77777777" w:rsidR="00D2210B" w:rsidRPr="00B70172" w:rsidRDefault="00D2210B" w:rsidP="00D2210B">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0448FC36" w14:textId="77777777" w:rsidR="00D2210B" w:rsidRPr="00B70172" w:rsidRDefault="00D2210B" w:rsidP="00D2210B">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F004FF9" w14:textId="77777777" w:rsidR="00D2210B" w:rsidRPr="00B70172" w:rsidRDefault="00D2210B" w:rsidP="00D2210B">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A08F1AD" w14:textId="77777777" w:rsidR="00D2210B" w:rsidRPr="00B70172" w:rsidRDefault="00D2210B" w:rsidP="00D2210B">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542C5B2E" w14:textId="77777777" w:rsidR="00D2210B" w:rsidRPr="00B70172" w:rsidRDefault="00D2210B" w:rsidP="00D2210B">
      <w:pPr>
        <w:rPr>
          <w:sz w:val="16"/>
        </w:rPr>
      </w:pPr>
      <w:r w:rsidRPr="00B70172">
        <w:rPr>
          <w:sz w:val="16"/>
        </w:rPr>
        <w:t>[Table omitted]</w:t>
      </w:r>
    </w:p>
    <w:p w14:paraId="44B2CBAD" w14:textId="77777777" w:rsidR="00D2210B" w:rsidRPr="00B70172" w:rsidRDefault="00D2210B" w:rsidP="00D2210B">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1A3C8F21" w14:textId="77777777" w:rsidR="00D2210B" w:rsidRPr="00B70172" w:rsidRDefault="00D2210B" w:rsidP="00D2210B">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204BB251" w14:textId="77777777" w:rsidR="00D2210B" w:rsidRPr="00B70172" w:rsidRDefault="00D2210B" w:rsidP="00D2210B">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1304924A" w14:textId="77777777" w:rsidR="00D2210B" w:rsidRPr="00B70172" w:rsidRDefault="00D2210B" w:rsidP="00D2210B">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316CD196" w14:textId="77777777" w:rsidR="00D2210B" w:rsidRPr="00B70172" w:rsidRDefault="00D2210B" w:rsidP="00D2210B">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36B143E1" w14:textId="77777777" w:rsidR="00D2210B" w:rsidRPr="00B70172" w:rsidRDefault="00D2210B" w:rsidP="00D2210B">
      <w:pPr>
        <w:rPr>
          <w:i/>
          <w:iCs/>
          <w:sz w:val="8"/>
          <w:szCs w:val="8"/>
        </w:rPr>
      </w:pPr>
      <w:r w:rsidRPr="00B70172">
        <w:rPr>
          <w:i/>
          <w:iCs/>
          <w:sz w:val="8"/>
          <w:szCs w:val="8"/>
        </w:rPr>
        <w:t>Attacks on diagonal accountability</w:t>
      </w:r>
    </w:p>
    <w:p w14:paraId="4985E727" w14:textId="77777777" w:rsidR="00D2210B" w:rsidRPr="00B70172" w:rsidRDefault="00D2210B" w:rsidP="00D2210B">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101A9E5" w14:textId="77777777" w:rsidR="00D2210B" w:rsidRPr="00B70172" w:rsidRDefault="00D2210B" w:rsidP="00D2210B">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27DF9128" w14:textId="77777777" w:rsidR="00D2210B" w:rsidRPr="00B70172" w:rsidRDefault="00D2210B" w:rsidP="00D2210B">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6D072A3" w14:textId="77777777" w:rsidR="00D2210B" w:rsidRPr="00B70172" w:rsidRDefault="00D2210B" w:rsidP="00D2210B">
      <w:pPr>
        <w:rPr>
          <w:sz w:val="8"/>
          <w:szCs w:val="8"/>
        </w:rPr>
      </w:pPr>
      <w:r w:rsidRPr="00B70172">
        <w:rPr>
          <w:sz w:val="8"/>
          <w:szCs w:val="8"/>
        </w:rPr>
        <w:t>[Table omitted]</w:t>
      </w:r>
    </w:p>
    <w:p w14:paraId="45CABF84" w14:textId="77777777" w:rsidR="00D2210B" w:rsidRPr="00B70172" w:rsidRDefault="00D2210B" w:rsidP="00D2210B">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E21FECD" w14:textId="77777777" w:rsidR="00D2210B" w:rsidRPr="00B70172" w:rsidRDefault="00D2210B" w:rsidP="00D2210B">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4938BBC4" w14:textId="77777777" w:rsidR="00D2210B" w:rsidRPr="00B70172" w:rsidRDefault="00D2210B" w:rsidP="00D2210B">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20881802" w14:textId="77777777" w:rsidR="00D2210B" w:rsidRPr="00B70172" w:rsidRDefault="00D2210B" w:rsidP="00D2210B">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200DDB59" w14:textId="77777777" w:rsidR="00D2210B" w:rsidRPr="00B70172" w:rsidRDefault="00D2210B" w:rsidP="00D2210B">
      <w:pPr>
        <w:rPr>
          <w:i/>
          <w:iCs/>
          <w:sz w:val="8"/>
          <w:szCs w:val="8"/>
        </w:rPr>
      </w:pPr>
      <w:r w:rsidRPr="00B70172">
        <w:rPr>
          <w:i/>
          <w:iCs/>
          <w:sz w:val="8"/>
          <w:szCs w:val="8"/>
        </w:rPr>
        <w:t>Stirring vertical accountability</w:t>
      </w:r>
    </w:p>
    <w:p w14:paraId="4EA497E8" w14:textId="77777777" w:rsidR="00D2210B" w:rsidRPr="00B70172" w:rsidRDefault="00D2210B" w:rsidP="00D2210B">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1B64906D" w14:textId="77777777" w:rsidR="00D2210B" w:rsidRPr="00B70172" w:rsidRDefault="00D2210B" w:rsidP="00D2210B">
      <w:pPr>
        <w:rPr>
          <w:sz w:val="16"/>
        </w:rPr>
      </w:pPr>
      <w:r w:rsidRPr="00B70172">
        <w:rPr>
          <w:sz w:val="8"/>
          <w:szCs w:val="8"/>
        </w:rPr>
        <w:t>Is the USA heading to a democratic breakdown?</w:t>
      </w:r>
    </w:p>
    <w:p w14:paraId="7C0563B6" w14:textId="77777777" w:rsidR="00D2210B" w:rsidRPr="00B70172" w:rsidRDefault="00D2210B" w:rsidP="00D2210B">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5CF2D35" w14:textId="77777777" w:rsidR="00D2210B" w:rsidRPr="009E3F59" w:rsidRDefault="00D2210B" w:rsidP="00D2210B">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28064045" w14:textId="77777777" w:rsidR="00D2210B" w:rsidRPr="009E3F59" w:rsidRDefault="00D2210B" w:rsidP="00D2210B">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12DC4DD8" w14:textId="77777777" w:rsidR="00D2210B" w:rsidRDefault="00D2210B" w:rsidP="00D2210B">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8A3027B" w14:textId="77777777" w:rsidR="00D2210B" w:rsidRDefault="00D2210B" w:rsidP="00D2210B">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0A2E634" w14:textId="77777777" w:rsidR="00D2210B" w:rsidRPr="00EE24E9" w:rsidRDefault="00D2210B" w:rsidP="00D2210B">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5466113C" w14:textId="77777777" w:rsidR="00D2210B" w:rsidRPr="00EE24E9" w:rsidRDefault="00D2210B" w:rsidP="00D2210B">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6AB01B69" w14:textId="77777777" w:rsidR="00D2210B" w:rsidRPr="00EE24E9" w:rsidRDefault="00D2210B" w:rsidP="00D2210B">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01188B93" w14:textId="77777777" w:rsidR="00D2210B" w:rsidRPr="00EE24E9" w:rsidRDefault="00D2210B" w:rsidP="00D2210B">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25AF469E" w14:textId="77777777" w:rsidR="00D2210B" w:rsidRPr="00EE24E9" w:rsidRDefault="00D2210B" w:rsidP="00D2210B">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5034E86D" w14:textId="77777777" w:rsidR="00D2210B" w:rsidRPr="00EE24E9" w:rsidRDefault="00D2210B" w:rsidP="00D2210B">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8C57873" w14:textId="77777777" w:rsidR="00D2210B" w:rsidRDefault="00D2210B" w:rsidP="00D2210B">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6AAAA3A6" w14:textId="77777777" w:rsidR="00D2210B" w:rsidRDefault="00D2210B" w:rsidP="00D2210B">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2F550946" w14:textId="77777777" w:rsidR="00D2210B" w:rsidRDefault="00D2210B" w:rsidP="00D2210B">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C518078" w14:textId="77777777" w:rsidR="00D2210B" w:rsidRPr="00A52D0C" w:rsidRDefault="00D2210B" w:rsidP="00D2210B">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0DBA64B9" w14:textId="77777777" w:rsidR="00D2210B" w:rsidRPr="00A52D0C" w:rsidRDefault="00D2210B" w:rsidP="00D2210B">
      <w:pPr>
        <w:rPr>
          <w:sz w:val="8"/>
          <w:szCs w:val="8"/>
        </w:rPr>
      </w:pPr>
      <w:r w:rsidRPr="00A52D0C">
        <w:rPr>
          <w:sz w:val="8"/>
          <w:szCs w:val="8"/>
        </w:rPr>
        <w:t>The Dismantling of Democracy Promotion</w:t>
      </w:r>
    </w:p>
    <w:p w14:paraId="42B6BAB0" w14:textId="77777777" w:rsidR="00D2210B" w:rsidRPr="00A52D0C" w:rsidRDefault="00D2210B" w:rsidP="00D2210B">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7724D597" w14:textId="77777777" w:rsidR="00D2210B" w:rsidRPr="00A52D0C" w:rsidRDefault="00D2210B" w:rsidP="00D2210B">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B22F206" w14:textId="77777777" w:rsidR="00D2210B" w:rsidRPr="00A52D0C" w:rsidRDefault="00D2210B" w:rsidP="00D2210B">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6ABA6DF" w14:textId="77777777" w:rsidR="00D2210B" w:rsidRPr="00A52D0C" w:rsidRDefault="00D2210B" w:rsidP="00D2210B">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622D98EB" w14:textId="77777777" w:rsidR="00D2210B" w:rsidRPr="00A52D0C" w:rsidRDefault="00D2210B" w:rsidP="00D2210B">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0A505C65" w14:textId="77777777" w:rsidR="00D2210B" w:rsidRPr="00A52D0C" w:rsidRDefault="00D2210B" w:rsidP="00D2210B">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47F54D2E" w14:textId="77777777" w:rsidR="00D2210B" w:rsidRPr="00A52D0C" w:rsidRDefault="00D2210B" w:rsidP="00D2210B">
      <w:pPr>
        <w:rPr>
          <w:sz w:val="16"/>
        </w:rPr>
      </w:pPr>
      <w:r w:rsidRPr="00A52D0C">
        <w:rPr>
          <w:sz w:val="8"/>
          <w:szCs w:val="8"/>
        </w:rPr>
        <w:t>A Tradition Upended—and a World Imperiled</w:t>
      </w:r>
    </w:p>
    <w:p w14:paraId="289ECA49" w14:textId="77777777" w:rsidR="00D2210B" w:rsidRPr="00A52D0C" w:rsidRDefault="00D2210B" w:rsidP="00D2210B">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6EC30D8F" w14:textId="77777777" w:rsidR="00D2210B" w:rsidRPr="00A52D0C" w:rsidRDefault="00D2210B" w:rsidP="00D2210B">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4BEC2C3F" w14:textId="77777777" w:rsidR="00D2210B" w:rsidRPr="00A52D0C" w:rsidRDefault="00D2210B" w:rsidP="00D2210B">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E6A4C1F" w14:textId="77777777" w:rsidR="00D2210B" w:rsidRPr="00A52D0C" w:rsidRDefault="00D2210B" w:rsidP="00D2210B">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EF715EF" w14:textId="77777777" w:rsidR="00D2210B" w:rsidRPr="00A748A7" w:rsidRDefault="00D2210B" w:rsidP="00D2210B">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8112F0B" w14:textId="77777777" w:rsidR="00D2210B" w:rsidRDefault="00D2210B" w:rsidP="00D2210B">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06467BD6" w14:textId="77777777" w:rsidR="00D2210B" w:rsidRPr="00D42521" w:rsidRDefault="00D2210B" w:rsidP="00D2210B">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909751E" w14:textId="77777777" w:rsidR="00D2210B" w:rsidRPr="00D42521" w:rsidRDefault="00D2210B" w:rsidP="00D2210B">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ADED876" w14:textId="77777777" w:rsidR="00D2210B" w:rsidRPr="00D42521" w:rsidRDefault="00D2210B" w:rsidP="00D2210B">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2231B88" w14:textId="77777777" w:rsidR="00D2210B" w:rsidRPr="00D42521" w:rsidRDefault="00D2210B" w:rsidP="00D2210B">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7E40321" w14:textId="77777777" w:rsidR="00D2210B" w:rsidRPr="00D42521" w:rsidRDefault="00D2210B" w:rsidP="00D2210B">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158D0D8" w14:textId="77777777" w:rsidR="00D2210B" w:rsidRPr="00D42521" w:rsidRDefault="00D2210B" w:rsidP="00D2210B">
      <w:pPr>
        <w:rPr>
          <w:sz w:val="16"/>
        </w:rPr>
      </w:pPr>
      <w:r w:rsidRPr="00D42521">
        <w:rPr>
          <w:sz w:val="16"/>
        </w:rPr>
        <w:t>THE DANGERS OF DECLINISM</w:t>
      </w:r>
    </w:p>
    <w:p w14:paraId="5750CFB9" w14:textId="77777777" w:rsidR="00D2210B" w:rsidRPr="00D42521" w:rsidRDefault="00D2210B" w:rsidP="00D2210B">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523DE391" w14:textId="77777777" w:rsidR="00D2210B" w:rsidRPr="00D42521" w:rsidRDefault="00D2210B" w:rsidP="00D2210B">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B501914" w14:textId="77777777" w:rsidR="00D2210B" w:rsidRPr="00D42521" w:rsidRDefault="00D2210B" w:rsidP="00D2210B">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ADEE138" w14:textId="77777777" w:rsidR="00D2210B" w:rsidRPr="00D42521" w:rsidRDefault="00D2210B" w:rsidP="00D2210B">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372E9BA" w14:textId="77777777" w:rsidR="00D2210B" w:rsidRPr="00872521" w:rsidRDefault="00D2210B" w:rsidP="00D2210B">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A7D49E1" w14:textId="77777777" w:rsidR="00D2210B" w:rsidRPr="00872521" w:rsidRDefault="00D2210B" w:rsidP="00D2210B">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73881740" w14:textId="77777777" w:rsidR="00D2210B" w:rsidRPr="00D42521" w:rsidRDefault="00D2210B" w:rsidP="00D2210B">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46F0DC46" w14:textId="77777777" w:rsidR="00D2210B" w:rsidRPr="00D42521" w:rsidRDefault="00D2210B" w:rsidP="00D2210B">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13F442C" w14:textId="77777777" w:rsidR="00D2210B" w:rsidRPr="00D42521" w:rsidRDefault="00D2210B" w:rsidP="00D2210B">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326FE30" w14:textId="77777777" w:rsidR="00D2210B" w:rsidRPr="00B31BA2" w:rsidRDefault="00D2210B" w:rsidP="00D2210B">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9F245BC" w14:textId="77777777" w:rsidR="00D2210B" w:rsidRPr="00B31BA2" w:rsidRDefault="00D2210B" w:rsidP="00D2210B">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3E6A3662" w14:textId="77777777" w:rsidR="00D2210B" w:rsidRPr="00FB3A7F" w:rsidRDefault="00D2210B" w:rsidP="00D2210B">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0BB51576" w14:textId="77777777" w:rsidR="00D2210B" w:rsidRPr="00FB3A7F" w:rsidRDefault="00D2210B" w:rsidP="00D2210B">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D050AC3" w14:textId="77777777" w:rsidR="00D2210B" w:rsidRPr="00FB3A7F" w:rsidRDefault="00D2210B" w:rsidP="00D2210B">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57AABD7" w14:textId="77777777" w:rsidR="00D2210B" w:rsidRPr="0078162E" w:rsidRDefault="00D2210B" w:rsidP="00D2210B">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4E1F1825" w14:textId="77777777" w:rsidR="00D2210B" w:rsidRPr="0078162E" w:rsidRDefault="00D2210B" w:rsidP="00D2210B">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9EE1065" w14:textId="77777777" w:rsidR="00D2210B" w:rsidRPr="00FB3A7F" w:rsidRDefault="00D2210B" w:rsidP="00D2210B">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CF7BB12" w14:textId="77777777" w:rsidR="00D2210B" w:rsidRPr="00FB3A7F" w:rsidRDefault="00D2210B" w:rsidP="00D2210B">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6D08D36" w14:textId="77777777" w:rsidR="00D2210B" w:rsidRPr="00FB3A7F" w:rsidRDefault="00D2210B" w:rsidP="00D2210B">
      <w:pPr>
        <w:rPr>
          <w:sz w:val="12"/>
          <w:szCs w:val="12"/>
        </w:rPr>
      </w:pPr>
      <w:r w:rsidRPr="00FB3A7F">
        <w:rPr>
          <w:sz w:val="12"/>
          <w:szCs w:val="12"/>
        </w:rPr>
        <w:t>Confronting global authoritarianism</w:t>
      </w:r>
    </w:p>
    <w:p w14:paraId="29C62B22" w14:textId="77777777" w:rsidR="00D2210B" w:rsidRPr="00FB3A7F" w:rsidRDefault="00D2210B" w:rsidP="00D2210B">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2717B03" w14:textId="77777777" w:rsidR="00D2210B" w:rsidRPr="00FB3A7F" w:rsidRDefault="00D2210B" w:rsidP="00D2210B">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688FCC1" w14:textId="77777777" w:rsidR="00D2210B" w:rsidRPr="00FB3A7F" w:rsidRDefault="00D2210B" w:rsidP="00D2210B">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05549B7" w14:textId="77777777" w:rsidR="00D2210B" w:rsidRPr="00FB3A7F" w:rsidRDefault="00D2210B" w:rsidP="00D2210B">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2F99D8A" w14:textId="77777777" w:rsidR="00D2210B" w:rsidRPr="00FB3A7F" w:rsidRDefault="00D2210B" w:rsidP="00D2210B">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D1D897B" w14:textId="77777777" w:rsidR="00D2210B" w:rsidRPr="00FB3A7F" w:rsidRDefault="00D2210B" w:rsidP="00D2210B">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612FFF0F" w14:textId="77777777" w:rsidR="00D2210B" w:rsidRPr="00FB3A7F" w:rsidRDefault="00D2210B" w:rsidP="00D2210B">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958D851" w14:textId="77777777" w:rsidR="00D2210B" w:rsidRPr="00FB3A7F" w:rsidRDefault="00D2210B" w:rsidP="00D2210B">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06F4430" w14:textId="77777777" w:rsidR="00D2210B" w:rsidRPr="00FB3A7F" w:rsidRDefault="00D2210B" w:rsidP="00D2210B">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797B816" w14:textId="77777777" w:rsidR="00D2210B" w:rsidRPr="00FB3A7F" w:rsidRDefault="00D2210B" w:rsidP="00D2210B">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527DE4E1" w14:textId="77777777" w:rsidR="00D2210B" w:rsidRPr="00FB3A7F" w:rsidRDefault="00D2210B" w:rsidP="00D2210B">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42C2711E" w14:textId="77777777" w:rsidR="00D2210B" w:rsidRPr="00FB3A7F" w:rsidRDefault="00D2210B" w:rsidP="00D2210B">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87A5C86" w14:textId="77777777" w:rsidR="00D2210B" w:rsidRPr="00FB3A7F" w:rsidRDefault="00D2210B" w:rsidP="00D2210B">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93C453D" w14:textId="77777777" w:rsidR="00D2210B" w:rsidRPr="00FB3A7F" w:rsidRDefault="00D2210B" w:rsidP="00D2210B">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83916B8" w14:textId="77777777" w:rsidR="00D2210B" w:rsidRPr="00FB3A7F" w:rsidRDefault="00D2210B" w:rsidP="00D2210B">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3129575A" w14:textId="77777777" w:rsidR="00D2210B" w:rsidRPr="0078162E" w:rsidRDefault="00D2210B" w:rsidP="00D2210B">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A08EE9D" w14:textId="77777777" w:rsidR="00D2210B" w:rsidRPr="0078162E" w:rsidRDefault="00D2210B" w:rsidP="00D2210B">
      <w:pPr>
        <w:rPr>
          <w:sz w:val="16"/>
        </w:rPr>
      </w:pPr>
      <w:r w:rsidRPr="0078162E">
        <w:rPr>
          <w:sz w:val="16"/>
        </w:rPr>
        <w:t>Three bases</w:t>
      </w:r>
    </w:p>
    <w:p w14:paraId="63B6CB7C" w14:textId="77777777" w:rsidR="00D2210B" w:rsidRPr="0078162E" w:rsidRDefault="00D2210B" w:rsidP="00D2210B">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6A934B4" w14:textId="77777777" w:rsidR="00D2210B" w:rsidRPr="0078162E" w:rsidRDefault="00D2210B" w:rsidP="00D2210B">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5457C35E" w14:textId="77777777" w:rsidR="00D2210B" w:rsidRPr="0078162E" w:rsidRDefault="00D2210B" w:rsidP="00D2210B">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5EECF3B" w14:textId="77777777" w:rsidR="00D2210B" w:rsidRPr="0078162E" w:rsidRDefault="00D2210B" w:rsidP="00D2210B">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7590DB5A" w14:textId="77777777" w:rsidR="00D2210B" w:rsidRPr="0078162E" w:rsidRDefault="00D2210B" w:rsidP="00D2210B">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13C127E" w14:textId="77777777" w:rsidR="00D2210B" w:rsidRPr="0078162E" w:rsidRDefault="00D2210B" w:rsidP="00D2210B">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89E3CED" w14:textId="77777777" w:rsidR="00D2210B" w:rsidRPr="0078162E" w:rsidRDefault="00D2210B" w:rsidP="00D2210B">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993F8B6" w14:textId="77777777" w:rsidR="00D2210B" w:rsidRPr="0078162E" w:rsidRDefault="00D2210B" w:rsidP="00D2210B">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7CB922D3" w14:textId="77777777" w:rsidR="00D2210B" w:rsidRPr="0078162E" w:rsidRDefault="00D2210B" w:rsidP="00D2210B">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6579E825" w14:textId="77777777" w:rsidR="00D2210B" w:rsidRPr="0078162E" w:rsidRDefault="00D2210B" w:rsidP="00D2210B">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0CBB813" w14:textId="77777777" w:rsidR="00D2210B" w:rsidRPr="00B31BA2" w:rsidRDefault="00D2210B" w:rsidP="00D2210B">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2616234" w14:textId="77777777" w:rsidR="00D2210B" w:rsidRPr="00B31BA2" w:rsidRDefault="00D2210B" w:rsidP="00D2210B">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D0152AA" w14:textId="77777777" w:rsidR="00D2210B" w:rsidRPr="00B31BA2" w:rsidRDefault="00D2210B" w:rsidP="00D2210B">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6CCFB47" w14:textId="77777777" w:rsidR="00D2210B" w:rsidRPr="00B31BA2" w:rsidRDefault="00D2210B" w:rsidP="00D2210B">
      <w:pPr>
        <w:rPr>
          <w:sz w:val="16"/>
        </w:rPr>
      </w:pPr>
      <w:r w:rsidRPr="00B31BA2">
        <w:rPr>
          <w:sz w:val="16"/>
        </w:rPr>
        <w:t>Comparison to other duties</w:t>
      </w:r>
    </w:p>
    <w:p w14:paraId="10D0C37D" w14:textId="77777777" w:rsidR="00D2210B" w:rsidRPr="00B31BA2" w:rsidRDefault="00D2210B" w:rsidP="00D2210B">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3E84D14" w14:textId="77777777" w:rsidR="00D2210B" w:rsidRPr="00B31BA2" w:rsidRDefault="00D2210B" w:rsidP="00D2210B">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1E1DAB8" w14:textId="77777777" w:rsidR="00D2210B" w:rsidRPr="00B31BA2" w:rsidRDefault="00D2210B" w:rsidP="00D2210B">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090B89D" w14:textId="77777777" w:rsidR="00D2210B" w:rsidRPr="00B31BA2" w:rsidRDefault="00D2210B" w:rsidP="00D2210B">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B070493" w14:textId="77777777" w:rsidR="00D2210B" w:rsidRPr="00B31BA2" w:rsidRDefault="00D2210B" w:rsidP="00D2210B">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7475551" w14:textId="77777777" w:rsidR="00D2210B" w:rsidRPr="00B31BA2" w:rsidRDefault="00D2210B" w:rsidP="00D2210B">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36A0E888" w14:textId="77777777" w:rsidR="00D2210B" w:rsidRPr="00A52D0C" w:rsidRDefault="00D2210B" w:rsidP="00D2210B">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60576A8" w14:textId="77777777" w:rsidR="00D2210B" w:rsidRPr="00F704AC" w:rsidRDefault="00D2210B" w:rsidP="00D2210B">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2AA5EF49" w14:textId="77777777" w:rsidR="00D2210B" w:rsidRPr="00467B2F" w:rsidRDefault="00D2210B" w:rsidP="00D2210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AD99EB5" w14:textId="77777777" w:rsidR="00D2210B" w:rsidRPr="00467B2F" w:rsidRDefault="00D2210B" w:rsidP="00D2210B">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9AA61C4" w14:textId="77777777" w:rsidR="00D2210B" w:rsidRPr="00467B2F" w:rsidRDefault="00D2210B" w:rsidP="00D2210B">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28757824" w14:textId="77777777" w:rsidR="00D2210B" w:rsidRPr="00467B2F" w:rsidRDefault="00D2210B" w:rsidP="00D2210B">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D8ED20C" w14:textId="77777777" w:rsidR="00D2210B" w:rsidRDefault="00D2210B" w:rsidP="00D2210B">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2B1CEF73" w14:textId="77777777" w:rsidR="00D2210B" w:rsidRPr="00467B2F" w:rsidRDefault="00D2210B" w:rsidP="00D2210B">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101AE77F" w14:textId="77777777" w:rsidR="00D2210B" w:rsidRDefault="00D2210B" w:rsidP="00D2210B">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732FA902" w14:textId="77777777" w:rsidR="00D2210B" w:rsidRPr="006E6127" w:rsidRDefault="00D2210B" w:rsidP="00D2210B">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0673A293" w14:textId="77777777" w:rsidR="00D2210B" w:rsidRPr="006E6127" w:rsidRDefault="00D2210B" w:rsidP="00D2210B">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1D3083A6" w14:textId="77777777" w:rsidR="00D2210B" w:rsidRPr="006E6127" w:rsidRDefault="00D2210B" w:rsidP="00D2210B">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69372B27" w14:textId="77777777" w:rsidR="00D2210B" w:rsidRPr="006E6127" w:rsidRDefault="00D2210B" w:rsidP="00D2210B">
      <w:pPr>
        <w:rPr>
          <w:sz w:val="8"/>
          <w:szCs w:val="8"/>
        </w:rPr>
      </w:pPr>
      <w:r w:rsidRPr="006E6127">
        <w:rPr>
          <w:sz w:val="8"/>
          <w:szCs w:val="8"/>
        </w:rPr>
        <w:t>II. EMBEDDING NEW CONCEPTS INTO GOVERNANCE</w:t>
      </w:r>
    </w:p>
    <w:p w14:paraId="047F6BAF" w14:textId="77777777" w:rsidR="00D2210B" w:rsidRPr="006E6127" w:rsidRDefault="00D2210B" w:rsidP="00D2210B">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2752DD5C" w14:textId="77777777" w:rsidR="00D2210B" w:rsidRPr="006E6127" w:rsidRDefault="00D2210B" w:rsidP="00D2210B">
      <w:pPr>
        <w:rPr>
          <w:i/>
          <w:iCs/>
          <w:sz w:val="8"/>
          <w:szCs w:val="8"/>
        </w:rPr>
      </w:pPr>
      <w:r w:rsidRPr="006E6127">
        <w:rPr>
          <w:i/>
          <w:iCs/>
          <w:sz w:val="8"/>
          <w:szCs w:val="8"/>
        </w:rPr>
        <w:t>A. Anti-monopoly and the Problem of Concentrated Economic Power</w:t>
      </w:r>
    </w:p>
    <w:p w14:paraId="3102E285" w14:textId="77777777" w:rsidR="00D2210B" w:rsidRPr="006E6127" w:rsidRDefault="00D2210B" w:rsidP="00D2210B">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56B8E8D3" w14:textId="77777777" w:rsidR="00D2210B" w:rsidRPr="006E6127" w:rsidRDefault="00D2210B" w:rsidP="00D2210B">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0EC8BEB2" w14:textId="77777777" w:rsidR="00D2210B" w:rsidRPr="006E6127" w:rsidRDefault="00D2210B" w:rsidP="00D2210B">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648768D" w14:textId="77777777" w:rsidR="00D2210B" w:rsidRPr="006E6127" w:rsidRDefault="00D2210B" w:rsidP="00D2210B">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4F8C86D" w14:textId="77777777" w:rsidR="00D2210B" w:rsidRPr="006E6127" w:rsidRDefault="00D2210B" w:rsidP="00D2210B">
      <w:pPr>
        <w:rPr>
          <w:i/>
          <w:iCs/>
          <w:sz w:val="8"/>
          <w:szCs w:val="8"/>
        </w:rPr>
      </w:pPr>
      <w:r w:rsidRPr="006E6127">
        <w:rPr>
          <w:i/>
          <w:iCs/>
          <w:sz w:val="8"/>
          <w:szCs w:val="8"/>
        </w:rPr>
        <w:t>B. Equity and Agency Policymaking</w:t>
      </w:r>
    </w:p>
    <w:p w14:paraId="372DE932" w14:textId="77777777" w:rsidR="00D2210B" w:rsidRPr="006E6127" w:rsidRDefault="00D2210B" w:rsidP="00D2210B">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7757F6B5" w14:textId="77777777" w:rsidR="00D2210B" w:rsidRPr="006E6127" w:rsidRDefault="00D2210B" w:rsidP="00D2210B">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04A06BE7" w14:textId="77777777" w:rsidR="00D2210B" w:rsidRPr="006E6127" w:rsidRDefault="00D2210B" w:rsidP="00D2210B">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195830D9" w14:textId="77777777" w:rsidR="00D2210B" w:rsidRPr="006E6127" w:rsidRDefault="00D2210B" w:rsidP="00D2210B">
      <w:pPr>
        <w:rPr>
          <w:i/>
          <w:iCs/>
          <w:sz w:val="16"/>
        </w:rPr>
      </w:pPr>
      <w:r w:rsidRPr="006E6127">
        <w:rPr>
          <w:i/>
          <w:iCs/>
          <w:sz w:val="8"/>
          <w:szCs w:val="8"/>
        </w:rPr>
        <w:t>C. Administrative Burden and Service Delivery</w:t>
      </w:r>
    </w:p>
    <w:p w14:paraId="6756A396" w14:textId="77777777" w:rsidR="00D2210B" w:rsidRPr="006E6127" w:rsidRDefault="00D2210B" w:rsidP="00D2210B">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01CE9886" w14:textId="77777777" w:rsidR="00D2210B" w:rsidRPr="006E6127" w:rsidRDefault="00D2210B" w:rsidP="00D2210B">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6DBDF6C9" w14:textId="77777777" w:rsidR="00D2210B" w:rsidRPr="006E6127" w:rsidRDefault="00D2210B" w:rsidP="00D2210B">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2BB1805F" w14:textId="77777777" w:rsidR="00D2210B" w:rsidRDefault="00D2210B" w:rsidP="00D2210B">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539696F3" w14:textId="77777777" w:rsidR="00D2210B" w:rsidRDefault="00D2210B" w:rsidP="00D2210B">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5329CB55" w14:textId="77777777" w:rsidR="00D2210B" w:rsidRDefault="00D2210B" w:rsidP="00D2210B">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056A5AAB" w14:textId="77777777" w:rsidR="00D2210B" w:rsidRPr="00602049" w:rsidRDefault="00D2210B" w:rsidP="00D2210B">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5C24FCFB" w14:textId="77777777" w:rsidR="00D2210B" w:rsidRPr="00602049" w:rsidRDefault="00D2210B" w:rsidP="00D2210B">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1209FF21" w14:textId="77777777" w:rsidR="00D2210B" w:rsidRPr="00602049" w:rsidRDefault="00D2210B" w:rsidP="00D2210B">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248D5594" w14:textId="77777777" w:rsidR="00D2210B" w:rsidRPr="00602049" w:rsidRDefault="00D2210B" w:rsidP="00D2210B">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5D18D845" w14:textId="77777777" w:rsidR="00D2210B" w:rsidRPr="003F644C" w:rsidRDefault="00D2210B" w:rsidP="00D2210B">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1D2DB02D" w14:textId="77777777" w:rsidR="00D2210B" w:rsidRPr="00602049" w:rsidRDefault="00D2210B" w:rsidP="00D2210B">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7CCC7168" w14:textId="77777777" w:rsidR="00D2210B" w:rsidRPr="00602049" w:rsidRDefault="00D2210B" w:rsidP="00D2210B">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4A27926D" w14:textId="77777777" w:rsidR="00D2210B" w:rsidRPr="00602049" w:rsidRDefault="00D2210B" w:rsidP="00D2210B">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6B292BCC" w14:textId="77777777" w:rsidR="00D2210B" w:rsidRPr="003F644C" w:rsidRDefault="00D2210B" w:rsidP="00D2210B">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258226E6" w14:textId="77777777" w:rsidR="00D2210B" w:rsidRPr="003F644C" w:rsidRDefault="00D2210B" w:rsidP="00D2210B">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0D1B0DB7" w14:textId="77777777" w:rsidR="00D2210B" w:rsidRPr="003F644C" w:rsidRDefault="00D2210B" w:rsidP="00D2210B">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1E9D5E2" w14:textId="77777777" w:rsidR="00D2210B" w:rsidRPr="003F644C" w:rsidRDefault="00D2210B" w:rsidP="00D2210B">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2BF25FA" w14:textId="77777777" w:rsidR="00D2210B" w:rsidRPr="003F644C" w:rsidRDefault="00D2210B" w:rsidP="00D2210B">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5A20D0B8" w14:textId="77777777" w:rsidR="00D2210B" w:rsidRPr="00602049" w:rsidRDefault="00D2210B" w:rsidP="00D2210B">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7F40813" w14:textId="77777777" w:rsidR="00D2210B" w:rsidRPr="00602049" w:rsidRDefault="00D2210B" w:rsidP="00D2210B">
      <w:pPr>
        <w:rPr>
          <w:sz w:val="8"/>
          <w:szCs w:val="8"/>
        </w:rPr>
      </w:pPr>
      <w:r w:rsidRPr="00602049">
        <w:rPr>
          <w:sz w:val="8"/>
          <w:szCs w:val="8"/>
        </w:rPr>
        <w:t>[Figure omitted]</w:t>
      </w:r>
    </w:p>
    <w:p w14:paraId="27E68397" w14:textId="77777777" w:rsidR="00D2210B" w:rsidRPr="00602049" w:rsidRDefault="00D2210B" w:rsidP="00D2210B">
      <w:pPr>
        <w:rPr>
          <w:sz w:val="8"/>
          <w:szCs w:val="8"/>
        </w:rPr>
      </w:pPr>
      <w:r w:rsidRPr="00602049">
        <w:rPr>
          <w:sz w:val="8"/>
          <w:szCs w:val="8"/>
        </w:rPr>
        <w:t>Methodology</w:t>
      </w:r>
    </w:p>
    <w:p w14:paraId="515304A8" w14:textId="77777777" w:rsidR="00D2210B" w:rsidRPr="00602049" w:rsidRDefault="00D2210B" w:rsidP="00D2210B">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78E681D6" w14:textId="77777777" w:rsidR="00D2210B" w:rsidRPr="00602049" w:rsidRDefault="00D2210B" w:rsidP="00D2210B">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E0FE2A8" w14:textId="77777777" w:rsidR="00D2210B" w:rsidRPr="00602049" w:rsidRDefault="00D2210B" w:rsidP="00D2210B">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027720E0" w14:textId="77777777" w:rsidR="00D2210B" w:rsidRPr="00602049" w:rsidRDefault="00D2210B" w:rsidP="00D2210B">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2F34DCAF" w14:textId="77777777" w:rsidR="00D2210B" w:rsidRPr="00602049" w:rsidRDefault="00D2210B" w:rsidP="00D2210B">
      <w:pPr>
        <w:rPr>
          <w:sz w:val="8"/>
          <w:szCs w:val="8"/>
        </w:rPr>
      </w:pPr>
      <w:r w:rsidRPr="00602049">
        <w:rPr>
          <w:sz w:val="8"/>
          <w:szCs w:val="8"/>
        </w:rPr>
        <w:t>[Figure omitted]</w:t>
      </w:r>
    </w:p>
    <w:p w14:paraId="1A02FEF8" w14:textId="77777777" w:rsidR="00D2210B" w:rsidRPr="00602049" w:rsidRDefault="00D2210B" w:rsidP="00D2210B">
      <w:pPr>
        <w:rPr>
          <w:sz w:val="16"/>
        </w:rPr>
      </w:pPr>
      <w:r w:rsidRPr="00602049">
        <w:rPr>
          <w:sz w:val="8"/>
          <w:szCs w:val="8"/>
        </w:rPr>
        <w:t>Pillar I: Quality of Governance</w:t>
      </w:r>
    </w:p>
    <w:p w14:paraId="7FFC2EF4" w14:textId="77777777" w:rsidR="00D2210B" w:rsidRPr="00602049" w:rsidRDefault="00D2210B" w:rsidP="00D2210B">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08A2560F" w14:textId="77777777" w:rsidR="00D2210B" w:rsidRPr="00602049" w:rsidRDefault="00D2210B" w:rsidP="00D2210B">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56CC23E3" w14:textId="77777777" w:rsidR="00D2210B" w:rsidRDefault="00D2210B" w:rsidP="00D2210B">
      <w:pPr>
        <w:pStyle w:val="Heading4"/>
      </w:pPr>
      <w:r>
        <w:t xml:space="preserve">Particularly, it </w:t>
      </w:r>
      <w:r w:rsidRPr="00DF14AF">
        <w:rPr>
          <w:u w:val="single"/>
        </w:rPr>
        <w:t>alleviates</w:t>
      </w:r>
      <w:r>
        <w:t xml:space="preserve"> the </w:t>
      </w:r>
      <w:r w:rsidRPr="00DF14AF">
        <w:rPr>
          <w:u w:val="single"/>
        </w:rPr>
        <w:t>aging crisis</w:t>
      </w:r>
      <w:r>
        <w:t xml:space="preserve">. </w:t>
      </w:r>
    </w:p>
    <w:p w14:paraId="70899C45" w14:textId="77777777" w:rsidR="00D2210B" w:rsidRPr="00DF14AF" w:rsidRDefault="00D2210B" w:rsidP="00D2210B">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6A3CF6FA" w14:textId="77777777" w:rsidR="00D2210B" w:rsidRPr="00633AD2" w:rsidRDefault="00D2210B" w:rsidP="00D2210B">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3FDBD506" w14:textId="77777777" w:rsidR="00D2210B" w:rsidRDefault="00D2210B" w:rsidP="00D2210B">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6F8818D9" w14:textId="77777777" w:rsidR="00D2210B" w:rsidRDefault="00D2210B" w:rsidP="00D2210B">
      <w:pPr>
        <w:pStyle w:val="Heading4"/>
      </w:pPr>
      <w:r w:rsidRPr="00711BA0">
        <w:rPr>
          <w:u w:val="single"/>
        </w:rPr>
        <w:t>Uncontrolled</w:t>
      </w:r>
      <w:r>
        <w:t xml:space="preserve"> ageing causes </w:t>
      </w:r>
      <w:r w:rsidRPr="00711BA0">
        <w:rPr>
          <w:u w:val="single"/>
        </w:rPr>
        <w:t>extinction</w:t>
      </w:r>
      <w:r>
        <w:t>.</w:t>
      </w:r>
    </w:p>
    <w:p w14:paraId="532E3C95" w14:textId="77777777" w:rsidR="00D2210B" w:rsidRDefault="00D2210B" w:rsidP="00D2210B">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2FD714CB" w14:textId="77777777" w:rsidR="00D2210B" w:rsidRPr="00711BA0" w:rsidRDefault="00D2210B" w:rsidP="00D2210B">
      <w:pPr>
        <w:rPr>
          <w:sz w:val="16"/>
        </w:rPr>
      </w:pPr>
      <w:r w:rsidRPr="00711BA0">
        <w:rPr>
          <w:sz w:val="16"/>
        </w:rPr>
        <w:t xml:space="preserve">2.5 </w:t>
      </w:r>
      <w:r w:rsidRPr="00DE535E">
        <w:rPr>
          <w:rStyle w:val="Emphasis"/>
        </w:rPr>
        <w:t>Super-ageing societies</w:t>
      </w:r>
    </w:p>
    <w:p w14:paraId="69458277" w14:textId="77777777" w:rsidR="00D2210B" w:rsidRPr="00711BA0" w:rsidRDefault="00D2210B" w:rsidP="00D2210B">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2AAAFD74" w14:textId="77777777" w:rsidR="00D2210B" w:rsidRPr="00711BA0" w:rsidRDefault="00D2210B" w:rsidP="00D2210B">
      <w:pPr>
        <w:rPr>
          <w:sz w:val="16"/>
        </w:rPr>
      </w:pPr>
      <w:r w:rsidRPr="00711BA0">
        <w:rPr>
          <w:sz w:val="16"/>
        </w:rPr>
        <w:t>[Figure omitted]</w:t>
      </w:r>
    </w:p>
    <w:p w14:paraId="7CCA0608" w14:textId="77777777" w:rsidR="00D2210B" w:rsidRPr="00711BA0" w:rsidRDefault="00D2210B" w:rsidP="00D2210B">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6D565844" w14:textId="77777777" w:rsidR="00D2210B" w:rsidRPr="00711BA0" w:rsidRDefault="00D2210B" w:rsidP="00D2210B">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2485102E" w14:textId="77777777" w:rsidR="00D2210B" w:rsidRPr="00711BA0" w:rsidRDefault="00D2210B" w:rsidP="00D2210B">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1FCA88B5" w14:textId="77777777" w:rsidR="00D2210B" w:rsidRPr="00711BA0" w:rsidRDefault="00D2210B" w:rsidP="00D2210B">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37EB52FC" w14:textId="77777777" w:rsidR="00D2210B" w:rsidRPr="00711BA0" w:rsidRDefault="00D2210B" w:rsidP="00D2210B">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59DB4F1C" w14:textId="77777777" w:rsidR="00D2210B" w:rsidRPr="00711BA0" w:rsidRDefault="00D2210B" w:rsidP="00D2210B">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4D76BC8A" w14:textId="77777777" w:rsidR="00D2210B" w:rsidRPr="00711BA0" w:rsidRDefault="00D2210B" w:rsidP="00D2210B">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5F2BCC07" w14:textId="77777777" w:rsidR="00D2210B" w:rsidRPr="00711BA0" w:rsidRDefault="00D2210B" w:rsidP="00D2210B">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2E3F16D7" w14:textId="77777777" w:rsidR="00D2210B" w:rsidRPr="00711BA0" w:rsidRDefault="00D2210B" w:rsidP="00D2210B">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455BF7F8" w14:textId="77777777" w:rsidR="00D2210B" w:rsidRPr="00711BA0" w:rsidRDefault="00D2210B" w:rsidP="00D2210B">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7444B1F8" w14:textId="77777777" w:rsidR="00D2210B" w:rsidRPr="00711BA0" w:rsidRDefault="00D2210B" w:rsidP="00D2210B">
      <w:pPr>
        <w:rPr>
          <w:sz w:val="8"/>
          <w:szCs w:val="8"/>
        </w:rPr>
      </w:pPr>
      <w:r w:rsidRPr="00711BA0">
        <w:rPr>
          <w:sz w:val="8"/>
          <w:szCs w:val="8"/>
        </w:rPr>
        <w:t>Pension crises</w:t>
      </w:r>
    </w:p>
    <w:p w14:paraId="0A6C5EDF" w14:textId="77777777" w:rsidR="00D2210B" w:rsidRPr="00711BA0" w:rsidRDefault="00D2210B" w:rsidP="00D2210B">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7A805A83" w14:textId="77777777" w:rsidR="00D2210B" w:rsidRPr="00711BA0" w:rsidRDefault="00D2210B" w:rsidP="00D2210B">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291D5B10" w14:textId="77777777" w:rsidR="00D2210B" w:rsidRPr="00711BA0" w:rsidRDefault="00D2210B" w:rsidP="00D2210B">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663B37DF" w14:textId="77777777" w:rsidR="00D2210B" w:rsidRPr="00711BA0" w:rsidRDefault="00D2210B" w:rsidP="00D2210B">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08DB55A9" w14:textId="77777777" w:rsidR="00D2210B" w:rsidRPr="00711BA0" w:rsidRDefault="00D2210B" w:rsidP="00D2210B">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6171DA3B" w14:textId="77777777" w:rsidR="00D2210B" w:rsidRPr="00711BA0" w:rsidRDefault="00D2210B" w:rsidP="00D2210B">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7CDFF38" w14:textId="77777777" w:rsidR="00D2210B" w:rsidRPr="00711BA0" w:rsidRDefault="00D2210B" w:rsidP="00D2210B">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64C4F5DC" w14:textId="77777777" w:rsidR="00D2210B" w:rsidRPr="00711BA0" w:rsidRDefault="00D2210B" w:rsidP="00D2210B">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7318F60D" w14:textId="77777777" w:rsidR="00D2210B" w:rsidRPr="00711BA0" w:rsidRDefault="00D2210B" w:rsidP="00D2210B">
      <w:pPr>
        <w:rPr>
          <w:sz w:val="8"/>
          <w:szCs w:val="8"/>
        </w:rPr>
      </w:pPr>
      <w:r w:rsidRPr="00711BA0">
        <w:rPr>
          <w:sz w:val="8"/>
          <w:szCs w:val="8"/>
        </w:rPr>
        <w:t>Long-term care crunch</w:t>
      </w:r>
    </w:p>
    <w:p w14:paraId="1FA4379A" w14:textId="77777777" w:rsidR="00D2210B" w:rsidRPr="00711BA0" w:rsidRDefault="00D2210B" w:rsidP="00D2210B">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79F5D18E" w14:textId="77777777" w:rsidR="00D2210B" w:rsidRPr="00711BA0" w:rsidRDefault="00D2210B" w:rsidP="00D2210B">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67520C8" w14:textId="77777777" w:rsidR="00D2210B" w:rsidRPr="00711BA0" w:rsidRDefault="00D2210B" w:rsidP="00D2210B">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36777D96" w14:textId="77777777" w:rsidR="00D2210B" w:rsidRPr="00711BA0" w:rsidRDefault="00D2210B" w:rsidP="00D2210B">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2119B0AC" w14:textId="77777777" w:rsidR="00D2210B" w:rsidRPr="00711BA0" w:rsidRDefault="00D2210B" w:rsidP="00D2210B">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19B6D67" w14:textId="77777777" w:rsidR="00D2210B" w:rsidRPr="00711BA0" w:rsidRDefault="00D2210B" w:rsidP="00D2210B">
      <w:pPr>
        <w:rPr>
          <w:sz w:val="16"/>
        </w:rPr>
      </w:pPr>
      <w:r w:rsidRPr="00711BA0">
        <w:rPr>
          <w:sz w:val="8"/>
          <w:szCs w:val="8"/>
        </w:rPr>
        <w:t>Super-ageing societies of the future</w:t>
      </w:r>
    </w:p>
    <w:p w14:paraId="72C10E16" w14:textId="77777777" w:rsidR="00D2210B" w:rsidRPr="00711BA0" w:rsidRDefault="00D2210B" w:rsidP="00D2210B">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34663FD" w14:textId="77777777" w:rsidR="00D2210B" w:rsidRPr="00711BA0" w:rsidRDefault="00D2210B" w:rsidP="00D2210B">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6E76E6CE" w14:textId="77777777" w:rsidR="00D2210B" w:rsidRPr="00711BA0" w:rsidRDefault="00D2210B" w:rsidP="00D2210B">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62815D74" w14:textId="77777777" w:rsidR="00D2210B" w:rsidRPr="00711BA0" w:rsidRDefault="00D2210B" w:rsidP="00D2210B">
      <w:pPr>
        <w:rPr>
          <w:sz w:val="12"/>
          <w:szCs w:val="12"/>
        </w:rPr>
      </w:pPr>
      <w:r w:rsidRPr="00711BA0">
        <w:rPr>
          <w:sz w:val="12"/>
          <w:szCs w:val="12"/>
        </w:rPr>
        <w:t>Actions for today</w:t>
      </w:r>
    </w:p>
    <w:p w14:paraId="17EB0548" w14:textId="77777777" w:rsidR="00D2210B" w:rsidRPr="00711BA0" w:rsidRDefault="00D2210B" w:rsidP="00D2210B">
      <w:pPr>
        <w:rPr>
          <w:sz w:val="12"/>
          <w:szCs w:val="12"/>
        </w:rPr>
      </w:pPr>
      <w:r w:rsidRPr="00711BA0">
        <w:rPr>
          <w:sz w:val="12"/>
          <w:szCs w:val="12"/>
        </w:rPr>
        <w:t>A. Further encourage flexible work policies</w:t>
      </w:r>
    </w:p>
    <w:p w14:paraId="2E366257" w14:textId="77777777" w:rsidR="00D2210B" w:rsidRPr="00711BA0" w:rsidRDefault="00D2210B" w:rsidP="00D2210B">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77676C82" w14:textId="77777777" w:rsidR="00D2210B" w:rsidRPr="00711BA0" w:rsidRDefault="00D2210B" w:rsidP="00D2210B">
      <w:pPr>
        <w:rPr>
          <w:sz w:val="12"/>
          <w:szCs w:val="12"/>
        </w:rPr>
      </w:pPr>
      <w:r w:rsidRPr="00711BA0">
        <w:rPr>
          <w:sz w:val="12"/>
          <w:szCs w:val="12"/>
        </w:rPr>
        <w:t>B. Campaign to improve pre-retirement health choices</w:t>
      </w:r>
    </w:p>
    <w:p w14:paraId="55BAAD50" w14:textId="77777777" w:rsidR="00D2210B" w:rsidRPr="00711BA0" w:rsidRDefault="00D2210B" w:rsidP="00D2210B">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7597BA17" w14:textId="77777777" w:rsidR="00D2210B" w:rsidRPr="00711BA0" w:rsidRDefault="00D2210B" w:rsidP="00D2210B">
      <w:pPr>
        <w:rPr>
          <w:sz w:val="12"/>
          <w:szCs w:val="12"/>
        </w:rPr>
      </w:pPr>
      <w:r w:rsidRPr="00711BA0">
        <w:rPr>
          <w:sz w:val="12"/>
          <w:szCs w:val="12"/>
        </w:rPr>
        <w:t>[Figure omitted]</w:t>
      </w:r>
    </w:p>
    <w:p w14:paraId="58CAF100" w14:textId="77777777" w:rsidR="00D2210B" w:rsidRPr="00711BA0" w:rsidRDefault="00D2210B" w:rsidP="00D2210B">
      <w:pPr>
        <w:rPr>
          <w:sz w:val="12"/>
          <w:szCs w:val="12"/>
        </w:rPr>
      </w:pPr>
      <w:r w:rsidRPr="00711BA0">
        <w:rPr>
          <w:sz w:val="12"/>
          <w:szCs w:val="12"/>
        </w:rPr>
        <w:t>C. Proactively build social cohesion across generations</w:t>
      </w:r>
    </w:p>
    <w:p w14:paraId="7C8C755F" w14:textId="77777777" w:rsidR="00D2210B" w:rsidRPr="00711BA0" w:rsidRDefault="00D2210B" w:rsidP="00D2210B">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337FBEB0" w14:textId="77777777" w:rsidR="00D2210B" w:rsidRPr="00711BA0" w:rsidRDefault="00D2210B" w:rsidP="00D2210B">
      <w:pPr>
        <w:rPr>
          <w:sz w:val="16"/>
        </w:rPr>
      </w:pPr>
      <w:r w:rsidRPr="00711BA0">
        <w:rPr>
          <w:sz w:val="12"/>
          <w:szCs w:val="12"/>
        </w:rPr>
        <w:t>2.6 Looking back: 20 years of the Global Risks Report</w:t>
      </w:r>
    </w:p>
    <w:p w14:paraId="46C34579" w14:textId="77777777" w:rsidR="00D2210B" w:rsidRPr="00711BA0" w:rsidRDefault="00D2210B" w:rsidP="00D2210B">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4C4CFD23" w14:textId="77777777" w:rsidR="00D2210B" w:rsidRPr="00711BA0" w:rsidRDefault="00D2210B" w:rsidP="00D2210B">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4097FAD0" w14:textId="77777777" w:rsidR="00D2210B" w:rsidRPr="00711BA0" w:rsidRDefault="00D2210B" w:rsidP="00D2210B">
      <w:pPr>
        <w:rPr>
          <w:sz w:val="16"/>
        </w:rPr>
      </w:pPr>
      <w:r w:rsidRPr="00711BA0">
        <w:rPr>
          <w:sz w:val="16"/>
        </w:rPr>
        <w:t>Key trends in risk perceptions</w:t>
      </w:r>
    </w:p>
    <w:p w14:paraId="217DC1E6" w14:textId="77777777" w:rsidR="00D2210B" w:rsidRPr="00711BA0" w:rsidRDefault="00D2210B" w:rsidP="00D2210B">
      <w:pPr>
        <w:rPr>
          <w:sz w:val="16"/>
        </w:rPr>
      </w:pPr>
      <w:r w:rsidRPr="00711BA0">
        <w:rPr>
          <w:sz w:val="16"/>
        </w:rPr>
        <w:t>Environmental risks have consistently topped the 10-year ranking</w:t>
      </w:r>
    </w:p>
    <w:p w14:paraId="70846134" w14:textId="77777777" w:rsidR="00D2210B" w:rsidRPr="00711BA0" w:rsidRDefault="00D2210B" w:rsidP="00D2210B">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21920120" w14:textId="77777777" w:rsidR="00D2210B" w:rsidRPr="00711BA0" w:rsidRDefault="00D2210B" w:rsidP="00D2210B">
      <w:pPr>
        <w:rPr>
          <w:sz w:val="16"/>
        </w:rPr>
      </w:pPr>
      <w:r w:rsidRPr="00711BA0">
        <w:rPr>
          <w:sz w:val="16"/>
        </w:rPr>
        <w:t>[Figures omitted]</w:t>
      </w:r>
    </w:p>
    <w:p w14:paraId="7941FE6A" w14:textId="77777777" w:rsidR="00D2210B" w:rsidRPr="00711BA0" w:rsidRDefault="00D2210B" w:rsidP="00D2210B">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73CA27E2" w14:textId="77777777" w:rsidR="00D2210B" w:rsidRPr="00711BA0" w:rsidRDefault="00D2210B" w:rsidP="00D2210B">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D690137" w14:textId="77777777" w:rsidR="00D2210B" w:rsidRPr="00711BA0" w:rsidRDefault="00D2210B" w:rsidP="00D2210B">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3060550D" w14:textId="77777777" w:rsidR="00D2210B" w:rsidRPr="00711BA0" w:rsidRDefault="00D2210B" w:rsidP="00D2210B">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7AABA4CB" w14:textId="77777777" w:rsidR="00D2210B" w:rsidRPr="00711BA0" w:rsidRDefault="00D2210B" w:rsidP="00D2210B">
      <w:pPr>
        <w:rPr>
          <w:sz w:val="16"/>
        </w:rPr>
      </w:pPr>
      <w:r w:rsidRPr="00711BA0">
        <w:rPr>
          <w:sz w:val="16"/>
        </w:rPr>
        <w:t>Perennial worries about conflict</w:t>
      </w:r>
    </w:p>
    <w:p w14:paraId="25DDEE1E" w14:textId="77777777" w:rsidR="00D2210B" w:rsidRPr="00711BA0" w:rsidRDefault="00D2210B" w:rsidP="00D2210B">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4E04BDCE" w14:textId="77777777" w:rsidR="00D2210B" w:rsidRPr="00711BA0" w:rsidRDefault="00D2210B" w:rsidP="00D2210B">
      <w:pPr>
        <w:rPr>
          <w:sz w:val="16"/>
        </w:rPr>
      </w:pPr>
      <w:r w:rsidRPr="00711BA0">
        <w:rPr>
          <w:sz w:val="16"/>
        </w:rPr>
        <w:t>[Figure omitted]</w:t>
      </w:r>
    </w:p>
    <w:p w14:paraId="26F25790" w14:textId="77777777" w:rsidR="00D2210B" w:rsidRPr="00711BA0" w:rsidRDefault="00D2210B" w:rsidP="00D2210B">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3A15ECFB" w14:textId="77777777" w:rsidR="00D2210B" w:rsidRPr="00711BA0" w:rsidRDefault="00D2210B" w:rsidP="00D2210B">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76311F77" w14:textId="77777777" w:rsidR="00D2210B" w:rsidRDefault="00D2210B" w:rsidP="00D2210B">
      <w:pPr>
        <w:pStyle w:val="Heading4"/>
      </w:pPr>
      <w:r>
        <w:t xml:space="preserve">The US is </w:t>
      </w:r>
      <w:r w:rsidRPr="00E60CC6">
        <w:rPr>
          <w:u w:val="single"/>
        </w:rPr>
        <w:t>key</w:t>
      </w:r>
      <w:r>
        <w:t xml:space="preserve"> to </w:t>
      </w:r>
      <w:r w:rsidRPr="00E60CC6">
        <w:rPr>
          <w:u w:val="single"/>
        </w:rPr>
        <w:t>global</w:t>
      </w:r>
      <w:r>
        <w:t xml:space="preserve"> ageing.</w:t>
      </w:r>
    </w:p>
    <w:p w14:paraId="5591009B" w14:textId="77777777" w:rsidR="00D2210B" w:rsidRDefault="00D2210B" w:rsidP="00D2210B">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36D11533" w14:textId="77777777" w:rsidR="00D2210B" w:rsidRPr="00F91C68" w:rsidRDefault="00D2210B" w:rsidP="00D2210B">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0E2705AB" w14:textId="77777777" w:rsidR="00D2210B" w:rsidRPr="00F91C68" w:rsidRDefault="00D2210B" w:rsidP="00D2210B">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0A11372F" w14:textId="77777777" w:rsidR="00D2210B" w:rsidRPr="00F91C68" w:rsidRDefault="00D2210B" w:rsidP="00D2210B">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517EB32E" w14:textId="77777777" w:rsidR="00D2210B" w:rsidRPr="00F91C68" w:rsidRDefault="00D2210B" w:rsidP="00D2210B">
      <w:pPr>
        <w:rPr>
          <w:sz w:val="16"/>
        </w:rPr>
      </w:pPr>
      <w:r w:rsidRPr="00F91C68">
        <w:rPr>
          <w:sz w:val="16"/>
        </w:rPr>
        <w:t>Solutions Needed in Three Key Areas</w:t>
      </w:r>
    </w:p>
    <w:p w14:paraId="04ACD2E4" w14:textId="77777777" w:rsidR="00D2210B" w:rsidRPr="00F91C68" w:rsidRDefault="00D2210B" w:rsidP="00D2210B">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75232CDF" w14:textId="77777777" w:rsidR="00D2210B" w:rsidRPr="00711BA0" w:rsidRDefault="00D2210B" w:rsidP="00D2210B">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617D621E" w14:textId="77777777" w:rsidR="00D2210B" w:rsidRDefault="00D2210B" w:rsidP="00D2210B">
      <w:pPr>
        <w:pStyle w:val="Heading4"/>
      </w:pPr>
      <w:r>
        <w:t xml:space="preserve">The plan </w:t>
      </w:r>
      <w:r w:rsidRPr="00703CD1">
        <w:rPr>
          <w:u w:val="single"/>
        </w:rPr>
        <w:t>solves</w:t>
      </w:r>
      <w:r>
        <w:t>:</w:t>
      </w:r>
    </w:p>
    <w:p w14:paraId="222A0386" w14:textId="77777777" w:rsidR="00D2210B" w:rsidRPr="00703CD1" w:rsidRDefault="00D2210B" w:rsidP="00D2210B">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40D5F15D" w14:textId="77777777" w:rsidR="00D2210B" w:rsidRDefault="00D2210B" w:rsidP="00D2210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A9953C6" w14:textId="77777777" w:rsidR="00D2210B" w:rsidRPr="00467B2F" w:rsidRDefault="00D2210B" w:rsidP="00D2210B">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72FCEB7" w14:textId="77777777" w:rsidR="00D2210B" w:rsidRPr="00467B2F" w:rsidRDefault="00D2210B" w:rsidP="00D2210B">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019F8A8" w14:textId="77777777" w:rsidR="00D2210B" w:rsidRPr="00467B2F" w:rsidRDefault="00D2210B" w:rsidP="00D2210B">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1F650506" w14:textId="77777777" w:rsidR="00D2210B" w:rsidRPr="00467B2F" w:rsidRDefault="00D2210B" w:rsidP="00D2210B">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17E6F4E" w14:textId="77777777" w:rsidR="00D2210B" w:rsidRPr="00467B2F" w:rsidRDefault="00D2210B" w:rsidP="00D2210B">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6A80B8AF" w14:textId="77777777" w:rsidR="00D2210B" w:rsidRPr="00467B2F" w:rsidRDefault="00D2210B" w:rsidP="00D2210B">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739F800" w14:textId="77777777" w:rsidR="00D2210B" w:rsidRPr="00467B2F" w:rsidRDefault="00D2210B" w:rsidP="00D2210B">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5EC08EB" w14:textId="77777777" w:rsidR="00D2210B" w:rsidRPr="00467B2F" w:rsidRDefault="00D2210B" w:rsidP="00D2210B">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3B1EEEF2" w14:textId="77777777" w:rsidR="00D2210B" w:rsidRPr="00467B2F" w:rsidRDefault="00D2210B" w:rsidP="00D2210B">
      <w:pPr>
        <w:rPr>
          <w:sz w:val="8"/>
          <w:szCs w:val="8"/>
        </w:rPr>
      </w:pPr>
      <w:r w:rsidRPr="00467B2F">
        <w:rPr>
          <w:sz w:val="8"/>
          <w:szCs w:val="8"/>
        </w:rPr>
        <w:t>Competitive and Non-Competitive Schedules and the Evolution of Removal Standard for Federal Service</w:t>
      </w:r>
    </w:p>
    <w:p w14:paraId="2CC19002" w14:textId="77777777" w:rsidR="00D2210B" w:rsidRPr="00467B2F" w:rsidRDefault="00D2210B" w:rsidP="00D2210B">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18BE6B41" w14:textId="77777777" w:rsidR="00D2210B" w:rsidRPr="00467B2F" w:rsidRDefault="00D2210B" w:rsidP="00D2210B">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C255DE0" w14:textId="77777777" w:rsidR="00D2210B" w:rsidRPr="00467B2F" w:rsidRDefault="00D2210B" w:rsidP="00D2210B">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208F3C3C" w14:textId="77777777" w:rsidR="00D2210B" w:rsidRPr="00467B2F" w:rsidRDefault="00D2210B" w:rsidP="00D2210B">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320685D1" w14:textId="77777777" w:rsidR="00D2210B" w:rsidRPr="00467B2F" w:rsidRDefault="00D2210B" w:rsidP="00D2210B">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3F48695C" w14:textId="77777777" w:rsidR="00D2210B" w:rsidRPr="00467B2F" w:rsidRDefault="00D2210B" w:rsidP="00D2210B">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57FEBE5F" w14:textId="77777777" w:rsidR="00D2210B" w:rsidRPr="00467B2F" w:rsidRDefault="00D2210B" w:rsidP="00D2210B">
      <w:pPr>
        <w:rPr>
          <w:sz w:val="8"/>
          <w:szCs w:val="8"/>
        </w:rPr>
      </w:pPr>
      <w:r w:rsidRPr="00467B2F">
        <w:rPr>
          <w:sz w:val="8"/>
          <w:szCs w:val="8"/>
        </w:rPr>
        <w:t>The Procedural Due Process Revolution and Federal Civil Service Employees</w:t>
      </w:r>
    </w:p>
    <w:p w14:paraId="62DA1515" w14:textId="77777777" w:rsidR="00D2210B" w:rsidRPr="00467B2F" w:rsidRDefault="00D2210B" w:rsidP="00D2210B">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367A6E9" w14:textId="77777777" w:rsidR="00D2210B" w:rsidRPr="00467B2F" w:rsidRDefault="00D2210B" w:rsidP="00D2210B">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A7B2225" w14:textId="77777777" w:rsidR="00D2210B" w:rsidRPr="00467B2F" w:rsidRDefault="00D2210B" w:rsidP="00D2210B">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0D9B5B2" w14:textId="77777777" w:rsidR="00D2210B" w:rsidRPr="00467B2F" w:rsidRDefault="00D2210B" w:rsidP="00D2210B">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3B1C0F62" w14:textId="77777777" w:rsidR="00D2210B" w:rsidRPr="00467B2F" w:rsidRDefault="00D2210B" w:rsidP="00D2210B">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E86F267" w14:textId="77777777" w:rsidR="00D2210B" w:rsidRPr="00467B2F" w:rsidRDefault="00D2210B" w:rsidP="00D2210B">
      <w:pPr>
        <w:rPr>
          <w:sz w:val="12"/>
          <w:szCs w:val="12"/>
        </w:rPr>
      </w:pPr>
      <w:r w:rsidRPr="00467B2F">
        <w:rPr>
          <w:sz w:val="12"/>
          <w:szCs w:val="12"/>
        </w:rPr>
        <w:t>President Trump’s Declaration of War Against the Competitive Federal Schedule</w:t>
      </w:r>
    </w:p>
    <w:p w14:paraId="5A0E2984" w14:textId="77777777" w:rsidR="00D2210B" w:rsidRPr="00467B2F" w:rsidRDefault="00D2210B" w:rsidP="00D2210B">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C5B8D75" w14:textId="77777777" w:rsidR="00D2210B" w:rsidRPr="00467B2F" w:rsidRDefault="00D2210B" w:rsidP="00D2210B">
      <w:pPr>
        <w:rPr>
          <w:sz w:val="16"/>
        </w:rPr>
      </w:pPr>
      <w:r w:rsidRPr="00467B2F">
        <w:rPr>
          <w:sz w:val="12"/>
          <w:szCs w:val="12"/>
        </w:rPr>
        <w:t>The Policy/Career Schedule and Judicial Oversight Unitary Executive Branch Theory</w:t>
      </w:r>
    </w:p>
    <w:p w14:paraId="0F4EBFE9" w14:textId="77777777" w:rsidR="00D2210B" w:rsidRPr="00467B2F" w:rsidRDefault="00D2210B" w:rsidP="00D2210B">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B25119A" w14:textId="77777777" w:rsidR="00D2210B" w:rsidRPr="00467B2F" w:rsidRDefault="00D2210B" w:rsidP="00D2210B">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821377C" w14:textId="77777777" w:rsidR="00D2210B" w:rsidRDefault="00D2210B" w:rsidP="00D2210B">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D5A5128" w14:textId="77777777" w:rsidR="00D2210B" w:rsidRDefault="00D2210B" w:rsidP="00D2210B">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3CE865D1" w14:textId="77777777" w:rsidR="00D2210B" w:rsidRDefault="00D2210B" w:rsidP="00D2210B">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A96C730" w14:textId="77777777" w:rsidR="00D2210B" w:rsidRPr="00C70FF8" w:rsidRDefault="00D2210B" w:rsidP="00D2210B">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564421F" w14:textId="77777777" w:rsidR="00D2210B" w:rsidRPr="00C70FF8" w:rsidRDefault="00D2210B" w:rsidP="00D2210B">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2497641" w14:textId="77777777" w:rsidR="00D2210B" w:rsidRPr="00C70FF8" w:rsidRDefault="00D2210B" w:rsidP="00D2210B">
      <w:pPr>
        <w:rPr>
          <w:i/>
          <w:iCs/>
          <w:sz w:val="16"/>
        </w:rPr>
      </w:pPr>
      <w:r w:rsidRPr="00C70FF8">
        <w:rPr>
          <w:i/>
          <w:iCs/>
          <w:sz w:val="16"/>
        </w:rPr>
        <w:t>A. Reinforcing Public Participation and Administrative Substantiation</w:t>
      </w:r>
    </w:p>
    <w:p w14:paraId="474A7108" w14:textId="77777777" w:rsidR="00D2210B" w:rsidRPr="00C70FF8" w:rsidRDefault="00D2210B" w:rsidP="00D2210B">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DDF1C72" w14:textId="77777777" w:rsidR="00D2210B" w:rsidRPr="00C70FF8" w:rsidRDefault="00D2210B" w:rsidP="00D2210B">
      <w:pPr>
        <w:rPr>
          <w:sz w:val="16"/>
        </w:rPr>
      </w:pPr>
      <w:r w:rsidRPr="00C70FF8">
        <w:rPr>
          <w:sz w:val="16"/>
        </w:rPr>
        <w:t>1. Preserving APA Notice-and-Comment</w:t>
      </w:r>
    </w:p>
    <w:p w14:paraId="43530167" w14:textId="77777777" w:rsidR="00D2210B" w:rsidRPr="00C70FF8" w:rsidRDefault="00D2210B" w:rsidP="00D2210B">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269AAE7" w14:textId="77777777" w:rsidR="00D2210B" w:rsidRPr="00C70FF8" w:rsidRDefault="00D2210B" w:rsidP="00D2210B">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ACE3BA2" w14:textId="77777777" w:rsidR="00D2210B" w:rsidRPr="00C70FF8" w:rsidRDefault="00D2210B" w:rsidP="00D2210B">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4D275EB" w14:textId="77777777" w:rsidR="00D2210B" w:rsidRPr="00C70FF8" w:rsidRDefault="00D2210B" w:rsidP="00D2210B">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9027776" w14:textId="77777777" w:rsidR="00D2210B" w:rsidRPr="00C70FF8" w:rsidRDefault="00D2210B" w:rsidP="00D2210B">
      <w:pPr>
        <w:rPr>
          <w:sz w:val="8"/>
          <w:szCs w:val="8"/>
        </w:rPr>
      </w:pPr>
      <w:r w:rsidRPr="00C70FF8">
        <w:rPr>
          <w:sz w:val="8"/>
          <w:szCs w:val="8"/>
        </w:rPr>
        <w:t>Courts should also be certain to apply any other relevant statutory procedural requirements that reinforce the use of notice-and-comment procedures. 26 1</w:t>
      </w:r>
    </w:p>
    <w:p w14:paraId="2EADC176" w14:textId="77777777" w:rsidR="00D2210B" w:rsidRPr="00C70FF8" w:rsidRDefault="00D2210B" w:rsidP="00D2210B">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AE38C4E" w14:textId="77777777" w:rsidR="00D2210B" w:rsidRPr="00C70FF8" w:rsidRDefault="00D2210B" w:rsidP="00D2210B">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68A6E44" w14:textId="77777777" w:rsidR="00D2210B" w:rsidRPr="00C70FF8" w:rsidRDefault="00D2210B" w:rsidP="00D2210B">
      <w:pPr>
        <w:rPr>
          <w:sz w:val="8"/>
          <w:szCs w:val="8"/>
        </w:rPr>
      </w:pPr>
      <w:r w:rsidRPr="00C70FF8">
        <w:rPr>
          <w:sz w:val="8"/>
          <w:szCs w:val="8"/>
        </w:rPr>
        <w:t>2. Disaggregating Agencies from the President</w:t>
      </w:r>
    </w:p>
    <w:p w14:paraId="67B5100D" w14:textId="77777777" w:rsidR="00D2210B" w:rsidRPr="00C70FF8" w:rsidRDefault="00D2210B" w:rsidP="00D2210B">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2835AB66" w14:textId="77777777" w:rsidR="00D2210B" w:rsidRPr="00C70FF8" w:rsidRDefault="00D2210B" w:rsidP="00D2210B">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DFD3861" w14:textId="77777777" w:rsidR="00D2210B" w:rsidRPr="00C70FF8" w:rsidRDefault="00D2210B" w:rsidP="00D2210B">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668B049" w14:textId="77777777" w:rsidR="00D2210B" w:rsidRPr="00C70FF8" w:rsidRDefault="00D2210B" w:rsidP="00D2210B">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93FD28F" w14:textId="77777777" w:rsidR="00D2210B" w:rsidRPr="00C70FF8" w:rsidRDefault="00D2210B" w:rsidP="00D2210B">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07DA353" w14:textId="77777777" w:rsidR="00D2210B" w:rsidRPr="00C70FF8" w:rsidRDefault="00D2210B" w:rsidP="00D2210B">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EEF65CA" w14:textId="77777777" w:rsidR="00D2210B" w:rsidRPr="00C70FF8" w:rsidRDefault="00D2210B" w:rsidP="00D2210B">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120F0E4" w14:textId="77777777" w:rsidR="00D2210B" w:rsidRPr="00C70FF8" w:rsidRDefault="00D2210B" w:rsidP="00D2210B">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7C63F76" w14:textId="77777777" w:rsidR="00D2210B" w:rsidRPr="00C70FF8" w:rsidRDefault="00D2210B" w:rsidP="00D2210B">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B7D433F" w14:textId="77777777" w:rsidR="00D2210B" w:rsidRPr="009C7D46" w:rsidRDefault="00D2210B" w:rsidP="00D2210B">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F899642" w14:textId="77777777" w:rsidR="00D2210B" w:rsidRPr="009C7D46" w:rsidRDefault="00D2210B" w:rsidP="00D2210B">
      <w:pPr>
        <w:rPr>
          <w:i/>
          <w:iCs/>
          <w:sz w:val="16"/>
        </w:rPr>
      </w:pPr>
      <w:r w:rsidRPr="009C7D46">
        <w:rPr>
          <w:i/>
          <w:iCs/>
          <w:sz w:val="8"/>
          <w:szCs w:val="8"/>
        </w:rPr>
        <w:t>B. Bolstering Impartial and Expert Decision-Making</w:t>
      </w:r>
    </w:p>
    <w:p w14:paraId="5C566207" w14:textId="77777777" w:rsidR="00D2210B" w:rsidRPr="009C7D46" w:rsidRDefault="00D2210B" w:rsidP="00D2210B">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78FB90B7" w14:textId="77777777" w:rsidR="00D2210B" w:rsidRPr="00C70FF8" w:rsidRDefault="00D2210B" w:rsidP="00D2210B">
      <w:pPr>
        <w:rPr>
          <w:sz w:val="16"/>
        </w:rPr>
      </w:pPr>
      <w:r w:rsidRPr="009C7D46">
        <w:rPr>
          <w:sz w:val="16"/>
        </w:rPr>
        <w:t>1. Moderating Political Removal and Appointments</w:t>
      </w:r>
    </w:p>
    <w:p w14:paraId="65EBA514" w14:textId="77777777" w:rsidR="00D2210B" w:rsidRPr="00C70FF8" w:rsidRDefault="00D2210B" w:rsidP="00D2210B">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C28DFFC" w14:textId="77777777" w:rsidR="00D2210B" w:rsidRPr="00C70FF8" w:rsidRDefault="00D2210B" w:rsidP="00D2210B">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72599B7" w14:textId="77777777" w:rsidR="00D2210B" w:rsidRPr="00C70FF8" w:rsidRDefault="00D2210B" w:rsidP="00D2210B">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2886F326" w14:textId="77777777" w:rsidR="00D2210B" w:rsidRDefault="00D2210B" w:rsidP="00D2210B">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5C2AC155" w14:textId="77777777" w:rsidR="00D2210B" w:rsidRDefault="00D2210B" w:rsidP="00D2210B">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6F47D37C" w14:textId="77777777" w:rsidR="00D2210B" w:rsidRPr="00703CD1" w:rsidRDefault="00D2210B" w:rsidP="00D2210B">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318934AF" w14:textId="77777777" w:rsidR="00D2210B" w:rsidRPr="00703CD1" w:rsidRDefault="00D2210B" w:rsidP="00D2210B">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77B6E1FB" w14:textId="77777777" w:rsidR="00D2210B" w:rsidRPr="00703CD1" w:rsidRDefault="00D2210B" w:rsidP="00D2210B">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3E08542B" w14:textId="77777777" w:rsidR="00D2210B" w:rsidRPr="00703CD1" w:rsidRDefault="00D2210B" w:rsidP="00D2210B">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6091C45E" w14:textId="77777777" w:rsidR="00D2210B" w:rsidRPr="00703CD1" w:rsidRDefault="00D2210B" w:rsidP="00D2210B">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532746AE" w14:textId="77777777" w:rsidR="00D2210B" w:rsidRPr="00703CD1" w:rsidRDefault="00D2210B" w:rsidP="00D2210B">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24CF56B5" w14:textId="77777777" w:rsidR="00D2210B" w:rsidRPr="00703CD1" w:rsidRDefault="00D2210B" w:rsidP="00D2210B">
      <w:pPr>
        <w:rPr>
          <w:sz w:val="12"/>
          <w:szCs w:val="12"/>
        </w:rPr>
      </w:pPr>
      <w:r w:rsidRPr="00703CD1">
        <w:rPr>
          <w:sz w:val="12"/>
          <w:szCs w:val="12"/>
        </w:rPr>
        <w:t>3. Streamlined Process</w:t>
      </w:r>
    </w:p>
    <w:p w14:paraId="413E1AE5" w14:textId="77777777" w:rsidR="00D2210B" w:rsidRPr="00703CD1" w:rsidRDefault="00D2210B" w:rsidP="00D2210B">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069AA56D" w14:textId="77777777" w:rsidR="00D2210B" w:rsidRPr="00703CD1" w:rsidRDefault="00D2210B" w:rsidP="00D2210B">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75C8FF17" w14:textId="77777777" w:rsidR="00D2210B" w:rsidRPr="00703CD1" w:rsidRDefault="00D2210B" w:rsidP="00D2210B">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3AEF13E9" w14:textId="77777777" w:rsidR="00D2210B" w:rsidRPr="00703CD1" w:rsidRDefault="00D2210B" w:rsidP="00D2210B">
      <w:pPr>
        <w:rPr>
          <w:i/>
          <w:iCs/>
          <w:sz w:val="12"/>
          <w:szCs w:val="12"/>
        </w:rPr>
      </w:pPr>
      <w:r w:rsidRPr="00703CD1">
        <w:rPr>
          <w:i/>
          <w:iCs/>
          <w:sz w:val="12"/>
          <w:szCs w:val="12"/>
        </w:rPr>
        <w:t>B. The Progenitors of Presidential Regulation</w:t>
      </w:r>
    </w:p>
    <w:p w14:paraId="00DBA38C" w14:textId="77777777" w:rsidR="00D2210B" w:rsidRPr="00703CD1" w:rsidRDefault="00D2210B" w:rsidP="00D2210B">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051DD36E" w14:textId="77777777" w:rsidR="00D2210B" w:rsidRPr="00703CD1" w:rsidRDefault="00D2210B" w:rsidP="00D2210B">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6444E4D2" w14:textId="77777777" w:rsidR="00D2210B" w:rsidRPr="00703CD1" w:rsidRDefault="00D2210B" w:rsidP="00D2210B">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420B4B08" w14:textId="77777777" w:rsidR="00D2210B" w:rsidRPr="00703CD1" w:rsidRDefault="00D2210B" w:rsidP="00D2210B">
      <w:pPr>
        <w:rPr>
          <w:sz w:val="4"/>
          <w:szCs w:val="4"/>
        </w:rPr>
      </w:pPr>
      <w:r w:rsidRPr="00703CD1">
        <w:rPr>
          <w:sz w:val="4"/>
          <w:szCs w:val="4"/>
        </w:rPr>
        <w:t>2. The Power to Set Tariffs</w:t>
      </w:r>
    </w:p>
    <w:p w14:paraId="464A4201" w14:textId="77777777" w:rsidR="00D2210B" w:rsidRPr="00703CD1" w:rsidRDefault="00D2210B" w:rsidP="00D2210B">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29D300DF" w14:textId="77777777" w:rsidR="00D2210B" w:rsidRPr="00703CD1" w:rsidRDefault="00D2210B" w:rsidP="00D2210B">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ED5430E" w14:textId="77777777" w:rsidR="00D2210B" w:rsidRPr="00703CD1" w:rsidRDefault="00D2210B" w:rsidP="00D2210B">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767A33F8" w14:textId="77777777" w:rsidR="00D2210B" w:rsidRPr="00703CD1" w:rsidRDefault="00D2210B" w:rsidP="00D2210B">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4928A0A9" w14:textId="77777777" w:rsidR="00D2210B" w:rsidRPr="00703CD1" w:rsidRDefault="00D2210B" w:rsidP="00D2210B">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36A85F11" w14:textId="77777777" w:rsidR="00D2210B" w:rsidRPr="00703CD1" w:rsidRDefault="00D2210B" w:rsidP="00D2210B">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7453E9B0" w14:textId="77777777" w:rsidR="00D2210B" w:rsidRPr="00703CD1" w:rsidRDefault="00D2210B" w:rsidP="00D2210B">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5238EEF6" w14:textId="77777777" w:rsidR="00D2210B" w:rsidRPr="00703CD1" w:rsidRDefault="00D2210B" w:rsidP="00D2210B">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6D342E1A" w14:textId="77777777" w:rsidR="00D2210B" w:rsidRPr="00703CD1" w:rsidRDefault="00D2210B" w:rsidP="00D2210B">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5D99A61" w14:textId="77777777" w:rsidR="00D2210B" w:rsidRPr="00703CD1" w:rsidRDefault="00D2210B" w:rsidP="00D2210B">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0804232E" w14:textId="77777777" w:rsidR="00D2210B" w:rsidRPr="00703CD1" w:rsidRDefault="00D2210B" w:rsidP="00D2210B">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21C64812" w14:textId="77777777" w:rsidR="00D2210B" w:rsidRPr="00703CD1" w:rsidRDefault="00D2210B" w:rsidP="00D2210B">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4EC7A265" w14:textId="77777777" w:rsidR="00D2210B" w:rsidRPr="00703CD1" w:rsidRDefault="00D2210B" w:rsidP="00D2210B">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5BADDDF2" w14:textId="77777777" w:rsidR="00D2210B" w:rsidRPr="00703CD1" w:rsidRDefault="00D2210B" w:rsidP="00D2210B">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38288447" w14:textId="77777777" w:rsidR="00D2210B" w:rsidRPr="00703CD1" w:rsidRDefault="00D2210B" w:rsidP="00D2210B">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056758D6" w14:textId="77777777" w:rsidR="00D2210B" w:rsidRPr="00703CD1" w:rsidRDefault="00D2210B" w:rsidP="00D2210B">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68C7B054" w14:textId="77777777" w:rsidR="00D2210B" w:rsidRPr="00703CD1" w:rsidRDefault="00D2210B" w:rsidP="00D2210B">
      <w:pPr>
        <w:rPr>
          <w:i/>
          <w:iCs/>
          <w:sz w:val="4"/>
          <w:szCs w:val="4"/>
        </w:rPr>
      </w:pPr>
      <w:r w:rsidRPr="00703CD1">
        <w:rPr>
          <w:i/>
          <w:iCs/>
          <w:sz w:val="4"/>
          <w:szCs w:val="4"/>
        </w:rPr>
        <w:t>C. Presidential Regulation under Presidents Trump and Biden</w:t>
      </w:r>
    </w:p>
    <w:p w14:paraId="4FC47542" w14:textId="77777777" w:rsidR="00D2210B" w:rsidRPr="00703CD1" w:rsidRDefault="00D2210B" w:rsidP="00D2210B">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3ED350A6" w14:textId="77777777" w:rsidR="00D2210B" w:rsidRPr="00703CD1" w:rsidRDefault="00D2210B" w:rsidP="00D2210B">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4BC9CAD1" w14:textId="77777777" w:rsidR="00D2210B" w:rsidRPr="00703CD1" w:rsidRDefault="00D2210B" w:rsidP="00D2210B">
      <w:pPr>
        <w:rPr>
          <w:sz w:val="4"/>
          <w:szCs w:val="4"/>
        </w:rPr>
      </w:pPr>
      <w:r w:rsidRPr="00703CD1">
        <w:rPr>
          <w:sz w:val="4"/>
          <w:szCs w:val="4"/>
        </w:rPr>
        <w:t>1. Section 232 and U.S. Manufacturing</w:t>
      </w:r>
    </w:p>
    <w:p w14:paraId="17769DF4" w14:textId="77777777" w:rsidR="00D2210B" w:rsidRPr="00703CD1" w:rsidRDefault="00D2210B" w:rsidP="00D2210B">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3C964DF1" w14:textId="77777777" w:rsidR="00D2210B" w:rsidRPr="00703CD1" w:rsidRDefault="00D2210B" w:rsidP="00D2210B">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D38E825" w14:textId="77777777" w:rsidR="00D2210B" w:rsidRPr="00703CD1" w:rsidRDefault="00D2210B" w:rsidP="00D2210B">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B2ECC3A" w14:textId="77777777" w:rsidR="00D2210B" w:rsidRPr="00703CD1" w:rsidRDefault="00D2210B" w:rsidP="00D2210B">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0D5D9F6C" w14:textId="77777777" w:rsidR="00D2210B" w:rsidRPr="00703CD1" w:rsidRDefault="00D2210B" w:rsidP="00D2210B">
      <w:pPr>
        <w:rPr>
          <w:sz w:val="4"/>
          <w:szCs w:val="4"/>
        </w:rPr>
      </w:pPr>
      <w:r w:rsidRPr="00703CD1">
        <w:rPr>
          <w:sz w:val="4"/>
          <w:szCs w:val="4"/>
        </w:rPr>
        <w:t>2. Section 301 and Global Supply Chains</w:t>
      </w:r>
    </w:p>
    <w:p w14:paraId="5BB9973F" w14:textId="77777777" w:rsidR="00D2210B" w:rsidRPr="00703CD1" w:rsidRDefault="00D2210B" w:rsidP="00D2210B">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79EC41BF" w14:textId="77777777" w:rsidR="00D2210B" w:rsidRPr="00703CD1" w:rsidRDefault="00D2210B" w:rsidP="00D2210B">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77A331DF" w14:textId="77777777" w:rsidR="00D2210B" w:rsidRPr="00703CD1" w:rsidRDefault="00D2210B" w:rsidP="00D2210B">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ABD3105" w14:textId="77777777" w:rsidR="00D2210B" w:rsidRPr="00703CD1" w:rsidRDefault="00D2210B" w:rsidP="00D2210B">
      <w:pPr>
        <w:rPr>
          <w:sz w:val="4"/>
          <w:szCs w:val="4"/>
        </w:rPr>
      </w:pPr>
      <w:r w:rsidRPr="00703CD1">
        <w:rPr>
          <w:sz w:val="4"/>
          <w:szCs w:val="4"/>
        </w:rPr>
        <w:t>3. Emergency Powers as a Basis for Across-the-Board Tariffs</w:t>
      </w:r>
    </w:p>
    <w:p w14:paraId="570E7424" w14:textId="77777777" w:rsidR="00D2210B" w:rsidRPr="00703CD1" w:rsidRDefault="00D2210B" w:rsidP="00D2210B">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608A756C" w14:textId="77777777" w:rsidR="00D2210B" w:rsidRPr="00703CD1" w:rsidRDefault="00D2210B" w:rsidP="00D2210B">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3AC7A31A" w14:textId="77777777" w:rsidR="00D2210B" w:rsidRPr="00703CD1" w:rsidRDefault="00D2210B" w:rsidP="00D2210B">
      <w:pPr>
        <w:rPr>
          <w:sz w:val="4"/>
          <w:szCs w:val="4"/>
        </w:rPr>
      </w:pPr>
      <w:r w:rsidRPr="00703CD1">
        <w:rPr>
          <w:sz w:val="4"/>
          <w:szCs w:val="4"/>
        </w:rPr>
        <w:t>4. Emergency Powers and the Bulk-Power System</w:t>
      </w:r>
    </w:p>
    <w:p w14:paraId="17C8E162" w14:textId="77777777" w:rsidR="00D2210B" w:rsidRPr="00703CD1" w:rsidRDefault="00D2210B" w:rsidP="00D2210B">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107B2447" w14:textId="77777777" w:rsidR="00D2210B" w:rsidRPr="00703CD1" w:rsidRDefault="00D2210B" w:rsidP="00D2210B">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5F2B69B2" w14:textId="77777777" w:rsidR="00D2210B" w:rsidRPr="00703CD1" w:rsidRDefault="00D2210B" w:rsidP="00D2210B">
      <w:pPr>
        <w:rPr>
          <w:sz w:val="4"/>
          <w:szCs w:val="4"/>
        </w:rPr>
      </w:pPr>
      <w:r w:rsidRPr="00703CD1">
        <w:rPr>
          <w:sz w:val="4"/>
          <w:szCs w:val="4"/>
        </w:rPr>
        <w:t>5. The Defense Production Act, COVID-19, and Climate</w:t>
      </w:r>
    </w:p>
    <w:p w14:paraId="1F82AA75" w14:textId="77777777" w:rsidR="00D2210B" w:rsidRPr="00703CD1" w:rsidRDefault="00D2210B" w:rsidP="00D2210B">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72D20758" w14:textId="77777777" w:rsidR="00D2210B" w:rsidRPr="00703CD1" w:rsidRDefault="00D2210B" w:rsidP="00D2210B">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7E70A7B0" w14:textId="77777777" w:rsidR="00D2210B" w:rsidRPr="00703CD1" w:rsidRDefault="00D2210B" w:rsidP="00D2210B">
      <w:pPr>
        <w:rPr>
          <w:sz w:val="4"/>
          <w:szCs w:val="4"/>
        </w:rPr>
      </w:pPr>
      <w:r w:rsidRPr="00703CD1">
        <w:rPr>
          <w:sz w:val="4"/>
          <w:szCs w:val="4"/>
        </w:rPr>
        <w:t>6. IEEPA and Telecommunications Regulation</w:t>
      </w:r>
    </w:p>
    <w:p w14:paraId="42DDFA5B" w14:textId="77777777" w:rsidR="00D2210B" w:rsidRPr="00703CD1" w:rsidRDefault="00D2210B" w:rsidP="00D2210B">
      <w:pPr>
        <w:rPr>
          <w:sz w:val="4"/>
          <w:szCs w:val="4"/>
        </w:rPr>
      </w:pPr>
      <w:r w:rsidRPr="00703CD1">
        <w:rPr>
          <w:sz w:val="4"/>
          <w:szCs w:val="4"/>
        </w:rPr>
        <w:t>More expansive still are President Trump’s executive order on ICTS and President Biden’s executive order banning the sale of bulk personal data.</w:t>
      </w:r>
    </w:p>
    <w:p w14:paraId="58DA52CB" w14:textId="77777777" w:rsidR="00D2210B" w:rsidRPr="00703CD1" w:rsidRDefault="00D2210B" w:rsidP="00D2210B">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4AA71880" w14:textId="77777777" w:rsidR="00D2210B" w:rsidRPr="00703CD1" w:rsidRDefault="00D2210B" w:rsidP="00D2210B">
      <w:pPr>
        <w:rPr>
          <w:sz w:val="4"/>
          <w:szCs w:val="4"/>
        </w:rPr>
      </w:pPr>
      <w:r w:rsidRPr="00703CD1">
        <w:rPr>
          <w:sz w:val="4"/>
          <w:szCs w:val="4"/>
        </w:rPr>
        <w:t>The ICTS Order, however, reaches far more than a single company, technology, or transaction. It applies broadly to</w:t>
      </w:r>
    </w:p>
    <w:p w14:paraId="0763CFC7" w14:textId="77777777" w:rsidR="00D2210B" w:rsidRPr="00703CD1" w:rsidRDefault="00D2210B" w:rsidP="00D2210B">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1B26C0A4" w14:textId="77777777" w:rsidR="00D2210B" w:rsidRPr="00703CD1" w:rsidRDefault="00D2210B" w:rsidP="00D2210B">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38B901A9" w14:textId="77777777" w:rsidR="00D2210B" w:rsidRPr="00703CD1" w:rsidRDefault="00D2210B" w:rsidP="00D2210B">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2C817F12" w14:textId="77777777" w:rsidR="00D2210B" w:rsidRPr="00703CD1" w:rsidRDefault="00D2210B" w:rsidP="00D2210B">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7EF4A4BC" w14:textId="77777777" w:rsidR="00D2210B" w:rsidRPr="00703CD1" w:rsidRDefault="00D2210B" w:rsidP="00D2210B">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0A60C047" w14:textId="77777777" w:rsidR="00D2210B" w:rsidRPr="00703CD1" w:rsidRDefault="00D2210B" w:rsidP="00D2210B">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3CBD208F" w14:textId="77777777" w:rsidR="00D2210B" w:rsidRPr="00703CD1" w:rsidRDefault="00D2210B" w:rsidP="00D2210B">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3E96F3B4" w14:textId="77777777" w:rsidR="00D2210B" w:rsidRPr="00703CD1" w:rsidRDefault="00D2210B" w:rsidP="00D2210B">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40100D7E" w14:textId="77777777" w:rsidR="00D2210B" w:rsidRPr="00703CD1" w:rsidRDefault="00D2210B" w:rsidP="00D2210B">
      <w:pPr>
        <w:rPr>
          <w:sz w:val="4"/>
          <w:szCs w:val="4"/>
        </w:rPr>
      </w:pPr>
      <w:r w:rsidRPr="00703CD1">
        <w:rPr>
          <w:sz w:val="4"/>
          <w:szCs w:val="4"/>
        </w:rPr>
        <w:t>7. The Defense Production Act and Data Privacy</w:t>
      </w:r>
    </w:p>
    <w:p w14:paraId="42E27117" w14:textId="77777777" w:rsidR="00D2210B" w:rsidRPr="00703CD1" w:rsidRDefault="00D2210B" w:rsidP="00D2210B">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041962CA" w14:textId="77777777" w:rsidR="00D2210B" w:rsidRPr="00703CD1" w:rsidRDefault="00D2210B" w:rsidP="00D2210B">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CEF9448" w14:textId="77777777" w:rsidR="00D2210B" w:rsidRPr="00703CD1" w:rsidRDefault="00D2210B" w:rsidP="00D2210B">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6E187122" w14:textId="77777777" w:rsidR="00D2210B" w:rsidRPr="00703CD1" w:rsidRDefault="00D2210B" w:rsidP="00D2210B">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3AB92388" w14:textId="77777777" w:rsidR="00D2210B" w:rsidRPr="00703CD1" w:rsidRDefault="00D2210B" w:rsidP="00D2210B">
      <w:pPr>
        <w:rPr>
          <w:sz w:val="4"/>
          <w:szCs w:val="4"/>
        </w:rPr>
      </w:pPr>
      <w:r w:rsidRPr="00703CD1">
        <w:rPr>
          <w:sz w:val="4"/>
          <w:szCs w:val="4"/>
        </w:rPr>
        <w:t>* * *</w:t>
      </w:r>
    </w:p>
    <w:p w14:paraId="6B94EDBF" w14:textId="77777777" w:rsidR="00D2210B" w:rsidRPr="00703CD1" w:rsidRDefault="00D2210B" w:rsidP="00D2210B">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4B71B451" w14:textId="77777777" w:rsidR="00D2210B" w:rsidRPr="00703CD1" w:rsidRDefault="00D2210B" w:rsidP="00D2210B">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641F71E6" w14:textId="77777777" w:rsidR="00D2210B" w:rsidRPr="00703CD1" w:rsidRDefault="00D2210B" w:rsidP="00D2210B">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56162AB" w14:textId="77777777" w:rsidR="00D2210B" w:rsidRPr="00703CD1" w:rsidRDefault="00D2210B" w:rsidP="00D2210B">
      <w:pPr>
        <w:rPr>
          <w:sz w:val="4"/>
          <w:szCs w:val="4"/>
        </w:rPr>
      </w:pPr>
      <w:r w:rsidRPr="00703CD1">
        <w:rPr>
          <w:sz w:val="4"/>
          <w:szCs w:val="4"/>
        </w:rPr>
        <w:t>II.Why Presidential Regulation</w:t>
      </w:r>
    </w:p>
    <w:p w14:paraId="2412F2FE" w14:textId="77777777" w:rsidR="00D2210B" w:rsidRPr="00703CD1" w:rsidRDefault="00D2210B" w:rsidP="00D2210B">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0600CEF2" w14:textId="77777777" w:rsidR="00D2210B" w:rsidRPr="00703CD1" w:rsidRDefault="00D2210B" w:rsidP="00D2210B">
      <w:pPr>
        <w:rPr>
          <w:i/>
          <w:iCs/>
          <w:sz w:val="4"/>
          <w:szCs w:val="4"/>
        </w:rPr>
      </w:pPr>
      <w:r w:rsidRPr="00703CD1">
        <w:rPr>
          <w:i/>
          <w:iCs/>
          <w:sz w:val="4"/>
          <w:szCs w:val="4"/>
        </w:rPr>
        <w:lastRenderedPageBreak/>
        <w:t>A. Congressional Inaction and Political Polarization</w:t>
      </w:r>
    </w:p>
    <w:p w14:paraId="680FD721" w14:textId="77777777" w:rsidR="00D2210B" w:rsidRPr="00703CD1" w:rsidRDefault="00D2210B" w:rsidP="00D2210B">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42BCF630" w14:textId="77777777" w:rsidR="00D2210B" w:rsidRPr="00703CD1" w:rsidRDefault="00D2210B" w:rsidP="00D2210B">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663D6A2C" w14:textId="77777777" w:rsidR="00D2210B" w:rsidRPr="00703CD1" w:rsidRDefault="00D2210B" w:rsidP="00D2210B">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5D1F18E9" w14:textId="77777777" w:rsidR="00D2210B" w:rsidRPr="00703CD1" w:rsidRDefault="00D2210B" w:rsidP="00D2210B">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0D0B9750" w14:textId="77777777" w:rsidR="00D2210B" w:rsidRPr="00703CD1" w:rsidRDefault="00D2210B" w:rsidP="00D2210B">
      <w:pPr>
        <w:rPr>
          <w:i/>
          <w:iCs/>
          <w:sz w:val="4"/>
          <w:szCs w:val="4"/>
        </w:rPr>
      </w:pPr>
      <w:r w:rsidRPr="00703CD1">
        <w:rPr>
          <w:i/>
          <w:iCs/>
          <w:sz w:val="4"/>
          <w:szCs w:val="4"/>
        </w:rPr>
        <w:t>B. The Rise and Rise of Presidential Power</w:t>
      </w:r>
    </w:p>
    <w:p w14:paraId="10B8846C" w14:textId="77777777" w:rsidR="00D2210B" w:rsidRPr="00703CD1" w:rsidRDefault="00D2210B" w:rsidP="00D2210B">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11BCEB18" w14:textId="77777777" w:rsidR="00D2210B" w:rsidRPr="00703CD1" w:rsidRDefault="00D2210B" w:rsidP="00D2210B">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1793B29D" w14:textId="77777777" w:rsidR="00D2210B" w:rsidRPr="00703CD1" w:rsidRDefault="00D2210B" w:rsidP="00D2210B">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18380209" w14:textId="77777777" w:rsidR="00D2210B" w:rsidRPr="00703CD1" w:rsidRDefault="00D2210B" w:rsidP="00D2210B">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37B2D44F" w14:textId="77777777" w:rsidR="00D2210B" w:rsidRPr="00703CD1" w:rsidRDefault="00D2210B" w:rsidP="00D2210B">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6287A7A6" w14:textId="77777777" w:rsidR="00D2210B" w:rsidRPr="00703CD1" w:rsidRDefault="00D2210B" w:rsidP="00D2210B">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09377A0D" w14:textId="77777777" w:rsidR="00D2210B" w:rsidRPr="00703CD1" w:rsidRDefault="00D2210B" w:rsidP="00D2210B">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30520A08" w14:textId="77777777" w:rsidR="00D2210B" w:rsidRPr="00703CD1" w:rsidRDefault="00D2210B" w:rsidP="00D2210B">
      <w:pPr>
        <w:rPr>
          <w:i/>
          <w:iCs/>
          <w:sz w:val="4"/>
          <w:szCs w:val="4"/>
        </w:rPr>
      </w:pPr>
      <w:r w:rsidRPr="00703CD1">
        <w:rPr>
          <w:i/>
          <w:iCs/>
          <w:sz w:val="4"/>
          <w:szCs w:val="4"/>
        </w:rPr>
        <w:t>C. The Administrative Law Revolution</w:t>
      </w:r>
    </w:p>
    <w:p w14:paraId="5657AF6B" w14:textId="77777777" w:rsidR="00D2210B" w:rsidRPr="00703CD1" w:rsidRDefault="00D2210B" w:rsidP="00D2210B">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7CF185E4" w14:textId="77777777" w:rsidR="00D2210B" w:rsidRPr="00703CD1" w:rsidRDefault="00D2210B" w:rsidP="00D2210B">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58AA7CDA" w14:textId="77777777" w:rsidR="00D2210B" w:rsidRPr="00703CD1" w:rsidRDefault="00D2210B" w:rsidP="00D2210B">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1F84AF28" w14:textId="77777777" w:rsidR="00D2210B" w:rsidRPr="00703CD1" w:rsidRDefault="00D2210B" w:rsidP="00D2210B">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404063F4" w14:textId="77777777" w:rsidR="00D2210B" w:rsidRPr="00703CD1" w:rsidRDefault="00D2210B" w:rsidP="00D2210B">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014759FE" w14:textId="77777777" w:rsidR="00D2210B" w:rsidRPr="00703CD1" w:rsidRDefault="00D2210B" w:rsidP="00D2210B">
      <w:pPr>
        <w:rPr>
          <w:i/>
          <w:iCs/>
          <w:sz w:val="4"/>
          <w:szCs w:val="4"/>
        </w:rPr>
      </w:pPr>
      <w:r w:rsidRPr="00703CD1">
        <w:rPr>
          <w:i/>
          <w:iCs/>
          <w:sz w:val="4"/>
          <w:szCs w:val="4"/>
        </w:rPr>
        <w:t>D. Foreign Affairs Exceptionalism and the Blurry Boundary Between Foreign and Domestic Economic Affairs</w:t>
      </w:r>
    </w:p>
    <w:p w14:paraId="29540A4A" w14:textId="77777777" w:rsidR="00D2210B" w:rsidRPr="00703CD1" w:rsidRDefault="00D2210B" w:rsidP="00D2210B">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181B8863" w14:textId="77777777" w:rsidR="00D2210B" w:rsidRPr="00703CD1" w:rsidRDefault="00D2210B" w:rsidP="00D2210B">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734BF239" w14:textId="77777777" w:rsidR="00D2210B" w:rsidRPr="00703CD1" w:rsidRDefault="00D2210B" w:rsidP="00D2210B">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43987C5D" w14:textId="77777777" w:rsidR="00D2210B" w:rsidRPr="00703CD1" w:rsidRDefault="00D2210B" w:rsidP="00D2210B">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4BE7E369" w14:textId="77777777" w:rsidR="00D2210B" w:rsidRPr="00703CD1" w:rsidRDefault="00D2210B" w:rsidP="00D2210B">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1A0C1501" w14:textId="77777777" w:rsidR="00D2210B" w:rsidRPr="00703CD1" w:rsidRDefault="00D2210B" w:rsidP="00D2210B">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5C8E8361" w14:textId="77777777" w:rsidR="00D2210B" w:rsidRPr="00703CD1" w:rsidRDefault="00D2210B" w:rsidP="00D2210B">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62530D08" w14:textId="77777777" w:rsidR="00D2210B" w:rsidRPr="00703CD1" w:rsidRDefault="00D2210B" w:rsidP="00D2210B">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2727E238" w14:textId="77777777" w:rsidR="00D2210B" w:rsidRPr="00703CD1" w:rsidRDefault="00D2210B" w:rsidP="00D2210B">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401E50EA" w14:textId="77777777" w:rsidR="00D2210B" w:rsidRPr="00703CD1" w:rsidRDefault="00D2210B" w:rsidP="00D2210B">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6613014A" w14:textId="77777777" w:rsidR="00D2210B" w:rsidRPr="00703CD1" w:rsidRDefault="00D2210B" w:rsidP="00D2210B">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02255D63" w14:textId="77777777" w:rsidR="00D2210B" w:rsidRPr="00703CD1" w:rsidRDefault="00D2210B" w:rsidP="00D2210B">
      <w:pPr>
        <w:rPr>
          <w:sz w:val="16"/>
        </w:rPr>
      </w:pPr>
      <w:r w:rsidRPr="00703CD1">
        <w:rPr>
          <w:sz w:val="4"/>
          <w:szCs w:val="4"/>
        </w:rPr>
        <w:t>III. The Consequences of Presidential Regulation</w:t>
      </w:r>
    </w:p>
    <w:p w14:paraId="6E7C48D9" w14:textId="77777777" w:rsidR="00D2210B" w:rsidRPr="00703CD1" w:rsidRDefault="00D2210B" w:rsidP="00D2210B">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31039B48" w14:textId="77777777" w:rsidR="00D2210B" w:rsidRPr="00703CD1" w:rsidRDefault="00D2210B" w:rsidP="00D2210B">
      <w:pPr>
        <w:rPr>
          <w:i/>
          <w:iCs/>
          <w:sz w:val="16"/>
        </w:rPr>
      </w:pPr>
      <w:r w:rsidRPr="00703CD1">
        <w:rPr>
          <w:i/>
          <w:iCs/>
          <w:sz w:val="16"/>
        </w:rPr>
        <w:t>A. Legitimacy, Accountability, and Presidential Regulation</w:t>
      </w:r>
    </w:p>
    <w:p w14:paraId="7268D984" w14:textId="77777777" w:rsidR="00D2210B" w:rsidRPr="00703CD1" w:rsidRDefault="00D2210B" w:rsidP="00D2210B">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3B6D9E48" w14:textId="77777777" w:rsidR="00D2210B" w:rsidRPr="00703CD1" w:rsidRDefault="00D2210B" w:rsidP="00D2210B">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775DF743" w14:textId="77777777" w:rsidR="00D2210B" w:rsidRPr="00703CD1" w:rsidRDefault="00D2210B" w:rsidP="00D2210B">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6AE3ADA3" w14:textId="77777777" w:rsidR="00D2210B" w:rsidRPr="00703CD1" w:rsidRDefault="00D2210B" w:rsidP="00D2210B">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3B89406C" w14:textId="77777777" w:rsidR="00D2210B" w:rsidRPr="00703CD1" w:rsidRDefault="00D2210B" w:rsidP="00D2210B">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1B7952F7" w14:textId="77777777" w:rsidR="00D2210B" w:rsidRPr="00703CD1" w:rsidRDefault="00D2210B" w:rsidP="00D2210B">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18709E82" w14:textId="77777777" w:rsidR="00D2210B" w:rsidRPr="00703CD1" w:rsidRDefault="00D2210B" w:rsidP="00D2210B">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337D8D5C" w14:textId="77777777" w:rsidR="00D2210B" w:rsidRPr="00703CD1" w:rsidRDefault="00D2210B" w:rsidP="00D2210B">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72A4DBBC" w14:textId="77777777" w:rsidR="00D2210B" w:rsidRPr="00703CD1" w:rsidRDefault="00D2210B" w:rsidP="00D2210B">
      <w:pPr>
        <w:rPr>
          <w:i/>
          <w:iCs/>
          <w:sz w:val="16"/>
        </w:rPr>
      </w:pPr>
      <w:r w:rsidRPr="00703CD1">
        <w:rPr>
          <w:i/>
          <w:iCs/>
          <w:sz w:val="16"/>
        </w:rPr>
        <w:t>B. The Hydraulics of Regulation</w:t>
      </w:r>
    </w:p>
    <w:p w14:paraId="398EA8EB" w14:textId="77777777" w:rsidR="00D2210B" w:rsidRPr="00703CD1" w:rsidRDefault="00D2210B" w:rsidP="00D2210B">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30F30F52" w14:textId="77777777" w:rsidR="00D2210B" w:rsidRPr="00703CD1" w:rsidRDefault="00D2210B" w:rsidP="00D2210B">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779F8F5B" w14:textId="77777777" w:rsidR="00D2210B" w:rsidRPr="00703CD1" w:rsidRDefault="00D2210B" w:rsidP="00D2210B">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3F4B9CB5" w14:textId="77777777" w:rsidR="00D2210B" w:rsidRPr="00703CD1" w:rsidRDefault="00D2210B" w:rsidP="00D2210B">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52C78EF7" w14:textId="77777777" w:rsidR="00D2210B" w:rsidRPr="00703CD1" w:rsidRDefault="00D2210B" w:rsidP="00D2210B">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4CC470F2" w14:textId="77777777" w:rsidR="00D2210B" w:rsidRPr="00703CD1" w:rsidRDefault="00D2210B" w:rsidP="00D2210B">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272DDE3D" w14:textId="77777777" w:rsidR="00D2210B" w:rsidRPr="00703CD1" w:rsidRDefault="00D2210B" w:rsidP="00D2210B">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25B39A56" w14:textId="77777777" w:rsidR="00D2210B" w:rsidRPr="00703CD1" w:rsidRDefault="00D2210B" w:rsidP="00D2210B">
      <w:pPr>
        <w:rPr>
          <w:i/>
          <w:iCs/>
          <w:sz w:val="16"/>
        </w:rPr>
      </w:pPr>
      <w:r w:rsidRPr="00703CD1">
        <w:rPr>
          <w:i/>
          <w:iCs/>
          <w:sz w:val="16"/>
        </w:rPr>
        <w:t>C. Regulatory Instability</w:t>
      </w:r>
    </w:p>
    <w:p w14:paraId="7634965A" w14:textId="77777777" w:rsidR="00D2210B" w:rsidRPr="00960FCE" w:rsidRDefault="00D2210B" w:rsidP="00D2210B">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5A78F4FA" w14:textId="77777777" w:rsidR="00D2210B" w:rsidRPr="005D388F" w:rsidRDefault="00D2210B" w:rsidP="00D2210B"/>
    <w:p w14:paraId="2264171D" w14:textId="77777777" w:rsidR="00D2210B" w:rsidRDefault="00D2210B" w:rsidP="00D2210B">
      <w:pPr>
        <w:pStyle w:val="Heading1"/>
      </w:pPr>
      <w:r>
        <w:lastRenderedPageBreak/>
        <w:t>2AC</w:t>
      </w:r>
    </w:p>
    <w:p w14:paraId="74D770D3" w14:textId="77777777" w:rsidR="00D2210B" w:rsidRDefault="00D2210B" w:rsidP="00D2210B">
      <w:pPr>
        <w:pStyle w:val="Heading2"/>
      </w:pPr>
      <w:r>
        <w:lastRenderedPageBreak/>
        <w:t>Administration</w:t>
      </w:r>
    </w:p>
    <w:p w14:paraId="08103ED3" w14:textId="77777777" w:rsidR="00D2210B" w:rsidRDefault="00D2210B" w:rsidP="00D2210B">
      <w:pPr>
        <w:pStyle w:val="Heading3"/>
      </w:pPr>
      <w:r>
        <w:lastRenderedPageBreak/>
        <w:t>AT: Turn</w:t>
      </w:r>
    </w:p>
    <w:p w14:paraId="7246D4FA" w14:textId="77777777" w:rsidR="00D2210B" w:rsidRDefault="00D2210B" w:rsidP="00D2210B">
      <w:pPr>
        <w:pStyle w:val="Heading3"/>
      </w:pPr>
      <w:r>
        <w:lastRenderedPageBreak/>
        <w:t>AT: CBR irrev</w:t>
      </w:r>
    </w:p>
    <w:p w14:paraId="22658118" w14:textId="77777777" w:rsidR="00D2210B" w:rsidRDefault="00D2210B" w:rsidP="00D2210B">
      <w:pPr>
        <w:pStyle w:val="Analytic"/>
      </w:pPr>
    </w:p>
    <w:p w14:paraId="2B163C61" w14:textId="77777777" w:rsidR="00D2210B" w:rsidRDefault="00D2210B" w:rsidP="00D2210B">
      <w:pPr>
        <w:pStyle w:val="Heading3"/>
      </w:pPr>
      <w:r>
        <w:lastRenderedPageBreak/>
        <w:t>AT: Pay/Strikes</w:t>
      </w:r>
    </w:p>
    <w:p w14:paraId="0F1713BB" w14:textId="77777777" w:rsidR="00D2210B" w:rsidRDefault="00D2210B" w:rsidP="00D2210B">
      <w:pPr>
        <w:pStyle w:val="Analytic"/>
      </w:pPr>
    </w:p>
    <w:p w14:paraId="035CB325" w14:textId="77777777" w:rsidR="00D2210B" w:rsidRDefault="00D2210B" w:rsidP="00D2210B">
      <w:pPr>
        <w:pStyle w:val="Heading3"/>
      </w:pPr>
      <w:r>
        <w:lastRenderedPageBreak/>
        <w:t>AT: Too Late</w:t>
      </w:r>
    </w:p>
    <w:p w14:paraId="16514D7D" w14:textId="77777777" w:rsidR="00D2210B" w:rsidRDefault="00D2210B" w:rsidP="00D2210B">
      <w:pPr>
        <w:pStyle w:val="Heading4"/>
      </w:pPr>
      <w:r>
        <w:t>The plan solves:</w:t>
      </w:r>
    </w:p>
    <w:p w14:paraId="48166CFB" w14:textId="77777777" w:rsidR="00D2210B" w:rsidRPr="00786AEF" w:rsidRDefault="00D2210B" w:rsidP="00D2210B">
      <w:pPr>
        <w:pStyle w:val="Heading4"/>
        <w:rPr>
          <w:rFonts w:cs="Calibri"/>
        </w:rPr>
      </w:pPr>
      <w:r>
        <w:rPr>
          <w:u w:val="single"/>
        </w:rPr>
        <w:t>Hiring</w:t>
      </w:r>
      <w:r>
        <w:t>.</w:t>
      </w:r>
      <w:r w:rsidRPr="00786AEF">
        <w:rPr>
          <w:rFonts w:cs="Calibri"/>
        </w:rPr>
        <w:t xml:space="preserve"> Collective rights attract </w:t>
      </w:r>
      <w:r>
        <w:rPr>
          <w:rFonts w:cs="Calibri"/>
          <w:u w:val="single"/>
        </w:rPr>
        <w:t>new talent</w:t>
      </w:r>
      <w:r>
        <w:rPr>
          <w:rFonts w:cs="Calibri"/>
        </w:rPr>
        <w:t xml:space="preserve"> to fill old positions</w:t>
      </w:r>
      <w:r w:rsidRPr="00786AEF">
        <w:rPr>
          <w:rFonts w:cs="Calibri"/>
        </w:rPr>
        <w:t xml:space="preserve">. </w:t>
      </w:r>
    </w:p>
    <w:p w14:paraId="1F5FB858" w14:textId="77777777" w:rsidR="00D2210B" w:rsidRDefault="00D2210B" w:rsidP="00D2210B">
      <w:r w:rsidRPr="00786AEF">
        <w:t>&lt;&lt;&lt;FOR REFERENC</w:t>
      </w:r>
      <w:r>
        <w:t>E</w:t>
      </w:r>
      <w:r w:rsidRPr="00786AEF">
        <w:t>&gt;&gt;&gt;</w:t>
      </w:r>
    </w:p>
    <w:p w14:paraId="362FD5AC" w14:textId="77777777" w:rsidR="00D2210B" w:rsidRPr="003C6D6B" w:rsidRDefault="00D2210B" w:rsidP="00D2210B">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6424E8D2" w14:textId="77777777" w:rsidR="00D2210B" w:rsidRPr="003C6D6B" w:rsidRDefault="00D2210B" w:rsidP="00D2210B">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7704A91C" w14:textId="77777777" w:rsidR="00D2210B" w:rsidRPr="003C6D6B" w:rsidRDefault="00D2210B" w:rsidP="00D2210B">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08D89BCC" w14:textId="77777777" w:rsidR="00D2210B" w:rsidRPr="00786AEF" w:rsidRDefault="00D2210B" w:rsidP="00D2210B"/>
    <w:p w14:paraId="78DDA7EA" w14:textId="77777777" w:rsidR="00D2210B" w:rsidRDefault="00D2210B" w:rsidP="00D2210B">
      <w:pPr>
        <w:pStyle w:val="Heading4"/>
      </w:pPr>
      <w:r w:rsidRPr="005D5624">
        <w:rPr>
          <w:u w:val="single"/>
        </w:rPr>
        <w:t>Firing</w:t>
      </w:r>
      <w:r>
        <w:t xml:space="preserve">. </w:t>
      </w:r>
      <w:r w:rsidRPr="005D5624">
        <w:t>Collective</w:t>
      </w:r>
      <w:r>
        <w:t xml:space="preserve"> rights </w:t>
      </w:r>
      <w:r>
        <w:rPr>
          <w:u w:val="single"/>
        </w:rPr>
        <w:t>deter trump</w:t>
      </w:r>
      <w:r>
        <w:t xml:space="preserve"> from messing with workers. That’s Handler.</w:t>
      </w:r>
    </w:p>
    <w:p w14:paraId="6A7FAECC" w14:textId="77777777" w:rsidR="00D2210B" w:rsidRDefault="00D2210B" w:rsidP="00D2210B">
      <w:r w:rsidRPr="00786AEF">
        <w:t>&lt;&lt;&lt;FOR REFERENC</w:t>
      </w:r>
      <w:r>
        <w:t>E</w:t>
      </w:r>
      <w:r w:rsidRPr="00786AEF">
        <w:t>&gt;&gt;&gt;</w:t>
      </w:r>
    </w:p>
    <w:p w14:paraId="3F61AC70" w14:textId="77777777" w:rsidR="00D2210B" w:rsidRPr="006B2F46" w:rsidRDefault="00D2210B" w:rsidP="00D2210B">
      <w:pPr>
        <w:rPr>
          <w:sz w:val="16"/>
          <w:szCs w:val="20"/>
        </w:rPr>
      </w:pPr>
      <w:r w:rsidRPr="006B2F46">
        <w:rPr>
          <w:sz w:val="16"/>
          <w:szCs w:val="20"/>
        </w:rPr>
        <w:t xml:space="preserve">1. </w:t>
      </w:r>
      <w:r w:rsidRPr="003C6D6B">
        <w:rPr>
          <w:rStyle w:val="Emphasis"/>
          <w:sz w:val="20"/>
          <w:szCs w:val="20"/>
          <w:highlight w:val="darkGray"/>
        </w:rPr>
        <w:t>The Value of Unions</w:t>
      </w:r>
    </w:p>
    <w:p w14:paraId="212126D9" w14:textId="77777777" w:rsidR="00D2210B" w:rsidRPr="006B2F46" w:rsidRDefault="00D2210B" w:rsidP="00D2210B">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0FDC045D" w14:textId="77777777" w:rsidR="00D2210B" w:rsidRPr="00C44EF1" w:rsidRDefault="00D2210B" w:rsidP="00D2210B">
      <w:pPr>
        <w:rPr>
          <w:sz w:val="16"/>
          <w:szCs w:val="20"/>
        </w:rPr>
      </w:pPr>
      <w:r w:rsidRPr="006B2F46">
        <w:rPr>
          <w:sz w:val="16"/>
          <w:szCs w:val="20"/>
        </w:rPr>
        <w:lastRenderedPageBreak/>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6A019BD" w14:textId="77777777" w:rsidR="00D2210B" w:rsidRDefault="00D2210B" w:rsidP="00D2210B">
      <w:pPr>
        <w:pStyle w:val="Heading3"/>
      </w:pPr>
      <w:r>
        <w:lastRenderedPageBreak/>
        <w:t>AT: Retirements</w:t>
      </w:r>
    </w:p>
    <w:p w14:paraId="470812BE" w14:textId="77777777" w:rsidR="00D2210B" w:rsidRDefault="00D2210B" w:rsidP="00D2210B">
      <w:pPr>
        <w:pStyle w:val="Analytic"/>
      </w:pPr>
    </w:p>
    <w:p w14:paraId="1BC3EDE0" w14:textId="77777777" w:rsidR="00D2210B" w:rsidRDefault="00D2210B" w:rsidP="00D2210B">
      <w:pPr>
        <w:pStyle w:val="Heading3"/>
      </w:pPr>
      <w:r>
        <w:lastRenderedPageBreak/>
        <w:t>AT: Firings</w:t>
      </w:r>
    </w:p>
    <w:p w14:paraId="46895E9A" w14:textId="77777777" w:rsidR="00D2210B" w:rsidRDefault="00D2210B" w:rsidP="00D2210B">
      <w:pPr>
        <w:pStyle w:val="Analytic"/>
      </w:pPr>
    </w:p>
    <w:p w14:paraId="1EFF0494" w14:textId="77777777" w:rsidR="00D2210B" w:rsidRDefault="00D2210B" w:rsidP="00D2210B">
      <w:pPr>
        <w:pStyle w:val="Heading3"/>
      </w:pPr>
      <w:r>
        <w:lastRenderedPageBreak/>
        <w:t>AT: RIFs</w:t>
      </w:r>
    </w:p>
    <w:p w14:paraId="385F51F2" w14:textId="77777777" w:rsidR="00D2210B" w:rsidRDefault="00D2210B" w:rsidP="00D2210B">
      <w:pPr>
        <w:pStyle w:val="Analytic"/>
      </w:pPr>
    </w:p>
    <w:p w14:paraId="3BD782E3" w14:textId="77777777" w:rsidR="00D2210B" w:rsidRDefault="00D2210B" w:rsidP="00D2210B">
      <w:pPr>
        <w:pStyle w:val="Heading3"/>
      </w:pPr>
      <w:r>
        <w:lastRenderedPageBreak/>
        <w:t>AT: Regs/Funding</w:t>
      </w:r>
    </w:p>
    <w:p w14:paraId="55C50D5D" w14:textId="77777777" w:rsidR="00D2210B" w:rsidRDefault="00D2210B" w:rsidP="00D2210B">
      <w:pPr>
        <w:pStyle w:val="Analytic"/>
      </w:pPr>
    </w:p>
    <w:p w14:paraId="039E8CE5" w14:textId="77777777" w:rsidR="00D2210B" w:rsidRDefault="00D2210B" w:rsidP="00D2210B">
      <w:pPr>
        <w:pStyle w:val="Heading3"/>
      </w:pPr>
      <w:r>
        <w:lastRenderedPageBreak/>
        <w:t>AT: admin dead</w:t>
      </w:r>
    </w:p>
    <w:p w14:paraId="748FD414" w14:textId="77777777" w:rsidR="00D2210B" w:rsidRDefault="00D2210B" w:rsidP="00D2210B">
      <w:pPr>
        <w:pStyle w:val="Heading3"/>
      </w:pPr>
      <w:r>
        <w:lastRenderedPageBreak/>
        <w:t>Polycrisis---2AC</w:t>
      </w:r>
    </w:p>
    <w:p w14:paraId="4CC7E785" w14:textId="77777777" w:rsidR="00D2210B" w:rsidRDefault="00D2210B" w:rsidP="00D2210B">
      <w:pPr>
        <w:pStyle w:val="Analytic"/>
      </w:pPr>
    </w:p>
    <w:p w14:paraId="2C09B481" w14:textId="77777777" w:rsidR="00D2210B" w:rsidRDefault="00D2210B" w:rsidP="00D2210B">
      <w:pPr>
        <w:pStyle w:val="Heading3"/>
      </w:pPr>
      <w:r>
        <w:lastRenderedPageBreak/>
        <w:t>Nuke war---2AC</w:t>
      </w:r>
    </w:p>
    <w:p w14:paraId="0B5E94E1" w14:textId="77777777" w:rsidR="00D2210B" w:rsidRDefault="00D2210B" w:rsidP="00D2210B">
      <w:pPr>
        <w:pStyle w:val="Analytic"/>
      </w:pPr>
    </w:p>
    <w:p w14:paraId="46823150" w14:textId="77777777" w:rsidR="00D2210B" w:rsidRPr="00893B28" w:rsidRDefault="00D2210B" w:rsidP="00D2210B"/>
    <w:p w14:paraId="0BAA9F09" w14:textId="77777777" w:rsidR="00D2210B" w:rsidRDefault="00D2210B" w:rsidP="00D2210B">
      <w:pPr>
        <w:pStyle w:val="Heading2"/>
      </w:pPr>
      <w:r>
        <w:lastRenderedPageBreak/>
        <w:t>Reorg</w:t>
      </w:r>
    </w:p>
    <w:p w14:paraId="2BA3CEFF" w14:textId="77777777" w:rsidR="00D2210B" w:rsidRDefault="00D2210B" w:rsidP="00D2210B">
      <w:pPr>
        <w:pStyle w:val="Heading3"/>
      </w:pPr>
      <w:r>
        <w:lastRenderedPageBreak/>
        <w:t>Democracy---2AC</w:t>
      </w:r>
    </w:p>
    <w:p w14:paraId="4648E55A" w14:textId="77777777" w:rsidR="00D2210B" w:rsidRDefault="00D2210B" w:rsidP="00D2210B">
      <w:pPr>
        <w:pStyle w:val="Analytic"/>
      </w:pPr>
    </w:p>
    <w:p w14:paraId="759389EE" w14:textId="77777777" w:rsidR="00D2210B" w:rsidRDefault="00D2210B" w:rsidP="00D2210B">
      <w:pPr>
        <w:pStyle w:val="Heading3"/>
      </w:pPr>
      <w:r>
        <w:lastRenderedPageBreak/>
        <w:t>Aging Crisis---2AC</w:t>
      </w:r>
    </w:p>
    <w:p w14:paraId="381F604E" w14:textId="77777777" w:rsidR="00D2210B" w:rsidRDefault="00D2210B" w:rsidP="00D2210B">
      <w:pPr>
        <w:pStyle w:val="Analytic"/>
      </w:pPr>
    </w:p>
    <w:p w14:paraId="26BE58F1" w14:textId="77777777" w:rsidR="00D2210B" w:rsidRDefault="00D2210B" w:rsidP="00D2210B">
      <w:pPr>
        <w:pStyle w:val="Heading3"/>
      </w:pPr>
      <w:r>
        <w:lastRenderedPageBreak/>
        <w:t>Democracy good</w:t>
      </w:r>
    </w:p>
    <w:p w14:paraId="6F66EFC3" w14:textId="77777777" w:rsidR="00D2210B" w:rsidRPr="003266F4" w:rsidRDefault="00D2210B" w:rsidP="00D2210B">
      <w:pPr>
        <w:pStyle w:val="Heading4"/>
      </w:pPr>
      <w:bookmarkStart w:id="3"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5B09005A" w14:textId="77777777" w:rsidR="00D2210B" w:rsidRPr="003266F4" w:rsidRDefault="00D2210B" w:rsidP="00D2210B">
      <w:r>
        <w:t>&lt;&lt;&lt;FOR REFERENCE&gt;&gt;&gt;</w:t>
      </w:r>
    </w:p>
    <w:p w14:paraId="035F67EC" w14:textId="77777777" w:rsidR="00D2210B" w:rsidRPr="003266F4" w:rsidRDefault="00D2210B" w:rsidP="00D2210B">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7E22796F" w14:textId="77777777" w:rsidR="00D2210B" w:rsidRDefault="00D2210B" w:rsidP="00D2210B">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0B999A14" w14:textId="77777777" w:rsidR="00D2210B" w:rsidRDefault="00D2210B" w:rsidP="00D2210B">
      <w:r>
        <w:t>&lt;&lt;&lt;FOR REFERENCE---PATTISON&gt;&gt;&gt;</w:t>
      </w:r>
    </w:p>
    <w:p w14:paraId="1EB8A365" w14:textId="77777777" w:rsidR="00D2210B" w:rsidRPr="00827974" w:rsidRDefault="00D2210B" w:rsidP="00D2210B">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2C612106" w14:textId="77777777" w:rsidR="00D2210B" w:rsidRPr="003266F4" w:rsidRDefault="00D2210B" w:rsidP="00D2210B">
      <w:r>
        <w:t>&lt;&lt;&lt;FOR REFERENCE&gt;&gt;&gt;</w:t>
      </w:r>
    </w:p>
    <w:p w14:paraId="253CBA06" w14:textId="77777777" w:rsidR="00D2210B" w:rsidRPr="003266F4" w:rsidRDefault="00D2210B" w:rsidP="00D2210B">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25B93FAA" w14:textId="77777777" w:rsidR="00D2210B" w:rsidRPr="003266F4" w:rsidRDefault="00D2210B" w:rsidP="00D2210B">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xml:space="preserve">. Democratic solidarity shaped the agendas and actions of major Western </w:t>
      </w:r>
      <w:r w:rsidRPr="003266F4">
        <w:rPr>
          <w:sz w:val="16"/>
          <w:szCs w:val="20"/>
        </w:rPr>
        <w:lastRenderedPageBreak/>
        <w:t>institutions such as NATO, the G7, and the Organisation for Economic Co-operation and Development, and reinforced common Western positions within more encompassing bodies like the United Nations.</w:t>
      </w:r>
    </w:p>
    <w:p w14:paraId="4ECC1B2C" w14:textId="77777777" w:rsidR="00D2210B" w:rsidRPr="003266F4" w:rsidRDefault="00D2210B" w:rsidP="00D2210B">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73B4C97" w14:textId="77777777" w:rsidR="00D2210B" w:rsidRPr="003266F4" w:rsidRDefault="00D2210B" w:rsidP="00D2210B">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08F5FC06" w14:textId="77777777" w:rsidR="00D2210B" w:rsidRPr="003266F4" w:rsidRDefault="00D2210B" w:rsidP="00D2210B"/>
    <w:bookmarkEnd w:id="3"/>
    <w:p w14:paraId="5FD22A60" w14:textId="77777777" w:rsidR="00D2210B" w:rsidRDefault="00D2210B" w:rsidP="00D2210B">
      <w:pPr>
        <w:pStyle w:val="Heading4"/>
      </w:pPr>
      <w:r>
        <w:t xml:space="preserve">2. </w:t>
      </w:r>
      <w:bookmarkStart w:id="4" w:name="_Hlk207976280"/>
      <w:r>
        <w:t xml:space="preserve">Autocracies </w:t>
      </w:r>
      <w:r>
        <w:rPr>
          <w:u w:val="single"/>
        </w:rPr>
        <w:t>fail</w:t>
      </w:r>
      <w:r>
        <w:t>: that’s Patrick.</w:t>
      </w:r>
    </w:p>
    <w:p w14:paraId="1CB0878F" w14:textId="77777777" w:rsidR="00D2210B" w:rsidRDefault="00D2210B" w:rsidP="00D2210B">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3B4D34E4" w14:textId="77777777" w:rsidR="00D2210B" w:rsidRPr="00827974" w:rsidRDefault="00D2210B" w:rsidP="00D2210B">
      <w:r>
        <w:t>&lt;&lt;&lt;FOR REFERENCE&gt;&gt;&gt;</w:t>
      </w:r>
    </w:p>
    <w:p w14:paraId="1BF2F4A8" w14:textId="77777777" w:rsidR="00D2210B" w:rsidRPr="00827974" w:rsidRDefault="00D2210B" w:rsidP="00D2210B">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52A0A51A" w14:textId="77777777" w:rsidR="00D2210B" w:rsidRPr="00827974" w:rsidRDefault="00D2210B" w:rsidP="00D2210B">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77EAA8A3" w14:textId="77777777" w:rsidR="00D2210B" w:rsidRPr="00827974" w:rsidRDefault="00D2210B" w:rsidP="00D2210B"/>
    <w:p w14:paraId="00547F63" w14:textId="77777777" w:rsidR="00D2210B" w:rsidRDefault="00D2210B" w:rsidP="00D2210B">
      <w:pPr>
        <w:pStyle w:val="Heading4"/>
      </w:pPr>
      <w:r>
        <w:lastRenderedPageBreak/>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44A7AA58" w14:textId="77777777" w:rsidR="00D2210B" w:rsidRPr="00827974" w:rsidRDefault="00D2210B" w:rsidP="00D2210B">
      <w:r>
        <w:t>&lt;&lt;&lt;FOR REFERENCE&gt;&gt;&gt;</w:t>
      </w:r>
    </w:p>
    <w:p w14:paraId="6F3EC058" w14:textId="77777777" w:rsidR="00D2210B" w:rsidRPr="00827974" w:rsidRDefault="00D2210B" w:rsidP="00D2210B">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5565D80B" w14:textId="77777777" w:rsidR="00D2210B" w:rsidRPr="00827974" w:rsidRDefault="00D2210B" w:rsidP="00D2210B">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3F1E0360" w14:textId="77777777" w:rsidR="00D2210B" w:rsidRDefault="00D2210B" w:rsidP="00D2210B">
      <w:pPr>
        <w:pStyle w:val="Heading4"/>
      </w:pPr>
      <w:r>
        <w:t xml:space="preserve">They undermine </w:t>
      </w:r>
      <w:r>
        <w:rPr>
          <w:u w:val="single"/>
        </w:rPr>
        <w:t>emerging tech</w:t>
      </w:r>
      <w:r>
        <w:t xml:space="preserve"> regs and </w:t>
      </w:r>
      <w:r>
        <w:rPr>
          <w:u w:val="single"/>
        </w:rPr>
        <w:t>pandemic response</w:t>
      </w:r>
      <w:r>
        <w:t>.</w:t>
      </w:r>
    </w:p>
    <w:p w14:paraId="7D744A7F" w14:textId="77777777" w:rsidR="00D2210B" w:rsidRPr="00827974" w:rsidRDefault="00D2210B" w:rsidP="00D2210B">
      <w:r>
        <w:t>&lt;&lt;&lt;FOR REFERENCE&gt;&gt;&gt;</w:t>
      </w:r>
    </w:p>
    <w:p w14:paraId="715AD50F" w14:textId="77777777" w:rsidR="00D2210B" w:rsidRPr="00827974" w:rsidRDefault="00D2210B" w:rsidP="00D2210B">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44AC8215" w14:textId="77777777" w:rsidR="00D2210B" w:rsidRPr="00827974" w:rsidRDefault="00D2210B" w:rsidP="00D2210B">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9072D2E" w14:textId="77777777" w:rsidR="00D2210B" w:rsidRPr="00827974" w:rsidRDefault="00D2210B" w:rsidP="00D2210B">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35D177A" w14:textId="77777777" w:rsidR="00D2210B" w:rsidRPr="00827974" w:rsidRDefault="00D2210B" w:rsidP="00D2210B">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55A6E05" w14:textId="77777777" w:rsidR="00D2210B" w:rsidRPr="00827974" w:rsidRDefault="00D2210B" w:rsidP="00D2210B">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 xml:space="preserve">global </w:t>
      </w:r>
      <w:r w:rsidRPr="00827974">
        <w:rPr>
          <w:rStyle w:val="StyleUnderline"/>
          <w:sz w:val="20"/>
          <w:szCs w:val="20"/>
        </w:rPr>
        <w:lastRenderedPageBreak/>
        <w:t>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93BB9B1" w14:textId="77777777" w:rsidR="00D2210B" w:rsidRPr="00827974" w:rsidRDefault="00D2210B" w:rsidP="00D2210B"/>
    <w:p w14:paraId="734F8926" w14:textId="77777777" w:rsidR="00D2210B" w:rsidRDefault="00D2210B" w:rsidP="00D2210B">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4D4D6C71" w14:textId="77777777" w:rsidR="00D2210B" w:rsidRDefault="00D2210B" w:rsidP="00D2210B">
      <w:r>
        <w:t>&lt;&lt;&lt;FOR REFERENCE&gt;&gt;&gt;</w:t>
      </w:r>
    </w:p>
    <w:p w14:paraId="2E460BA2" w14:textId="77777777" w:rsidR="00D2210B" w:rsidRPr="0032010F" w:rsidRDefault="00D2210B" w:rsidP="00D2210B">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503924DC" w14:textId="77777777" w:rsidR="00D2210B" w:rsidRPr="0032010F" w:rsidRDefault="00D2210B" w:rsidP="00D2210B">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B47F20D" w14:textId="77777777" w:rsidR="00D2210B" w:rsidRPr="0032010F" w:rsidRDefault="00D2210B" w:rsidP="00D2210B">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21DA64D" w14:textId="77777777" w:rsidR="00D2210B" w:rsidRPr="0032010F" w:rsidRDefault="00D2210B" w:rsidP="00D2210B">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5681C00C" w14:textId="77777777" w:rsidR="00D2210B" w:rsidRPr="0032010F" w:rsidRDefault="00D2210B" w:rsidP="00D2210B">
      <w:pPr>
        <w:rPr>
          <w:sz w:val="16"/>
          <w:szCs w:val="20"/>
        </w:rPr>
      </w:pPr>
      <w:r w:rsidRPr="0032010F">
        <w:rPr>
          <w:sz w:val="16"/>
          <w:szCs w:val="20"/>
        </w:rPr>
        <w:lastRenderedPageBreak/>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4AB171A9" w14:textId="77777777" w:rsidR="00D2210B" w:rsidRPr="00827974" w:rsidRDefault="00D2210B" w:rsidP="00D2210B"/>
    <w:bookmarkEnd w:id="4"/>
    <w:p w14:paraId="1462506A" w14:textId="77777777" w:rsidR="00D2210B" w:rsidRPr="0003016F" w:rsidRDefault="00D2210B" w:rsidP="00D2210B"/>
    <w:p w14:paraId="1AB3BB31" w14:textId="77777777" w:rsidR="00D2210B" w:rsidRPr="00993EC9" w:rsidRDefault="00D2210B" w:rsidP="00D2210B">
      <w:pPr>
        <w:pStyle w:val="Heading4"/>
      </w:pPr>
      <w:r>
        <w:t xml:space="preserve">4. Digital authoritarianism causes </w:t>
      </w:r>
      <w:r w:rsidRPr="00993EC9">
        <w:rPr>
          <w:u w:val="single"/>
        </w:rPr>
        <w:t>info warfare</w:t>
      </w:r>
      <w:r>
        <w:t xml:space="preserve"> </w:t>
      </w:r>
    </w:p>
    <w:p w14:paraId="7C21019E" w14:textId="77777777" w:rsidR="00D2210B" w:rsidRDefault="00D2210B" w:rsidP="00D2210B">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1947FACB" w14:textId="77777777" w:rsidR="00D2210B" w:rsidRPr="00993EC9" w:rsidRDefault="00D2210B" w:rsidP="00D2210B">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796D02E7" w14:textId="77777777" w:rsidR="00D2210B" w:rsidRDefault="00D2210B" w:rsidP="00D2210B">
      <w:pPr>
        <w:pStyle w:val="Heading4"/>
      </w:pPr>
      <w:r>
        <w:t xml:space="preserve">Extinction---threat multiplier </w:t>
      </w:r>
    </w:p>
    <w:p w14:paraId="66154ADB" w14:textId="77777777" w:rsidR="00D2210B" w:rsidRPr="004B572A" w:rsidRDefault="00D2210B" w:rsidP="00D2210B">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59E5A5D3" w14:textId="77777777" w:rsidR="00D2210B" w:rsidRPr="00735D3F" w:rsidRDefault="00D2210B" w:rsidP="00D2210B">
      <w:pPr>
        <w:rPr>
          <w:rStyle w:val="StyleUnderline"/>
        </w:rPr>
      </w:pPr>
      <w:r w:rsidRPr="00735D3F">
        <w:rPr>
          <w:rStyle w:val="Emphasis"/>
        </w:rPr>
        <w:t xml:space="preserve">To: </w:t>
      </w:r>
      <w:r w:rsidRPr="00735D3F">
        <w:rPr>
          <w:rStyle w:val="StyleUnderline"/>
        </w:rPr>
        <w:t>Leaders and citizens of the world</w:t>
      </w:r>
    </w:p>
    <w:p w14:paraId="5A176991" w14:textId="77777777" w:rsidR="00D2210B" w:rsidRPr="00935E84" w:rsidRDefault="00D2210B" w:rsidP="00D2210B">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4F39B851" w14:textId="77777777" w:rsidR="00D2210B" w:rsidRPr="00735D3F" w:rsidRDefault="00D2210B" w:rsidP="00D2210B">
      <w:pPr>
        <w:rPr>
          <w:rStyle w:val="StyleUnderline"/>
        </w:rPr>
      </w:pPr>
      <w:r w:rsidRPr="00735D3F">
        <w:rPr>
          <w:rStyle w:val="Emphasis"/>
        </w:rPr>
        <w:t>Date:</w:t>
      </w:r>
      <w:r w:rsidRPr="00935E84">
        <w:rPr>
          <w:sz w:val="16"/>
        </w:rPr>
        <w:t xml:space="preserve"> </w:t>
      </w:r>
      <w:r w:rsidRPr="00735D3F">
        <w:rPr>
          <w:rStyle w:val="StyleUnderline"/>
        </w:rPr>
        <w:t>January 23, 2020</w:t>
      </w:r>
    </w:p>
    <w:p w14:paraId="7460D0B1" w14:textId="77777777" w:rsidR="00D2210B" w:rsidRPr="00935E84" w:rsidRDefault="00D2210B" w:rsidP="00D2210B">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41330B44" w14:textId="77777777" w:rsidR="00D2210B" w:rsidRPr="00935E84" w:rsidRDefault="00D2210B" w:rsidP="00D2210B">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5E43F802" w14:textId="77777777" w:rsidR="00D2210B" w:rsidRPr="00935E84" w:rsidRDefault="00D2210B" w:rsidP="00D2210B">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708E496D" w14:textId="77777777" w:rsidR="00D2210B" w:rsidRPr="00EA673C" w:rsidRDefault="00D2210B" w:rsidP="00D2210B">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In the last year, many governments used cyber-</w:t>
      </w:r>
      <w:r w:rsidRPr="00EA673C">
        <w:rPr>
          <w:rStyle w:val="StyleUnderline"/>
        </w:rPr>
        <w:lastRenderedPageBreak/>
        <w:t xml:space="preserve">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1DA3DF99" w14:textId="77777777" w:rsidR="00D2210B" w:rsidRPr="00EA673C" w:rsidRDefault="00D2210B" w:rsidP="00D2210B">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32C5B3F2" w14:textId="77777777" w:rsidR="00D2210B" w:rsidRPr="00935E84" w:rsidRDefault="00D2210B" w:rsidP="00D2210B">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659509B4" w14:textId="77777777" w:rsidR="00D2210B" w:rsidRPr="00935E84" w:rsidRDefault="00D2210B" w:rsidP="00D2210B">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21A22079" w14:textId="77777777" w:rsidR="00D2210B" w:rsidRPr="00935E84" w:rsidRDefault="00D2210B" w:rsidP="00D2210B">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63C492E1" w14:textId="77777777" w:rsidR="00D2210B" w:rsidRPr="00893B28" w:rsidRDefault="00D2210B" w:rsidP="00D2210B"/>
    <w:p w14:paraId="0743A22D" w14:textId="77777777" w:rsidR="00D2210B" w:rsidRDefault="00D2210B" w:rsidP="00D2210B">
      <w:pPr>
        <w:pStyle w:val="Heading2"/>
      </w:pPr>
      <w:r>
        <w:lastRenderedPageBreak/>
        <w:t>T-CBR</w:t>
      </w:r>
    </w:p>
    <w:p w14:paraId="48B1430E" w14:textId="77777777" w:rsidR="00D2210B" w:rsidRDefault="00D2210B" w:rsidP="00D2210B">
      <w:pPr>
        <w:pStyle w:val="Analytic"/>
      </w:pPr>
    </w:p>
    <w:p w14:paraId="53665E74" w14:textId="77777777" w:rsidR="00D2210B" w:rsidRDefault="00D2210B" w:rsidP="00D2210B">
      <w:pPr>
        <w:pStyle w:val="Heading2"/>
      </w:pPr>
      <w:r>
        <w:lastRenderedPageBreak/>
        <w:t>T-Preexisting</w:t>
      </w:r>
    </w:p>
    <w:p w14:paraId="19427756" w14:textId="77777777" w:rsidR="00D2210B" w:rsidRDefault="00D2210B" w:rsidP="00D2210B">
      <w:pPr>
        <w:pStyle w:val="Analytic"/>
      </w:pPr>
    </w:p>
    <w:p w14:paraId="25E8E700" w14:textId="77777777" w:rsidR="00D2210B" w:rsidRDefault="00D2210B" w:rsidP="00D2210B">
      <w:pPr>
        <w:pStyle w:val="Heading4"/>
      </w:pPr>
      <w:r>
        <w:t xml:space="preserve">We meet.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72F2ACC9" w14:textId="77777777" w:rsidR="00D2210B" w:rsidRPr="004F40D5" w:rsidRDefault="00D2210B" w:rsidP="00D2210B">
      <w:r>
        <w:t xml:space="preserve">Arthur N. </w:t>
      </w:r>
      <w:r w:rsidRPr="004F40D5">
        <w:rPr>
          <w:rStyle w:val="Style13ptBold"/>
        </w:rPr>
        <w:t>Read 04</w:t>
      </w:r>
      <w:r>
        <w:t xml:space="preserve">, general counsel of Friends of Farmworkers, a Pennsylvania-based legal services program, 2004, “Let the Flowers Bloom and Protect the Workers Too – A Strategic Approach Toward Addressing the Marginalization of Agricultural Workers,” </w:t>
      </w:r>
      <w:r>
        <w:rPr>
          <w:i/>
          <w:iCs/>
        </w:rPr>
        <w:t>University of Pennsylvania Journal of Labor and Employment Law</w:t>
      </w:r>
      <w:r>
        <w:t xml:space="preserve">, vol. 6, no. 3, pp. 545-546, </w:t>
      </w:r>
      <w:r w:rsidRPr="004F40D5">
        <w:t>https://scholarship.law.upenn.edu/cgi/viewcontent.cgi?article=1179&amp;context=jbl</w:t>
      </w:r>
      <w:r>
        <w:t>.</w:t>
      </w:r>
    </w:p>
    <w:p w14:paraId="62DB874A" w14:textId="77777777" w:rsidR="00D2210B" w:rsidRPr="005D7BC2" w:rsidRDefault="00D2210B" w:rsidP="00D2210B">
      <w:pPr>
        <w:rPr>
          <w:sz w:val="16"/>
          <w:szCs w:val="16"/>
        </w:rPr>
      </w:pPr>
      <w:r w:rsidRPr="004F40D5">
        <w:rPr>
          <w:sz w:val="16"/>
          <w:szCs w:val="16"/>
        </w:rPr>
        <w:t xml:space="preserve">It is critical to note </w:t>
      </w:r>
      <w:r w:rsidRPr="004F40D5">
        <w:rPr>
          <w:rStyle w:val="StyleUnderline"/>
        </w:rPr>
        <w:t xml:space="preserve">as a </w:t>
      </w:r>
      <w:r w:rsidRPr="004F40D5">
        <w:rPr>
          <w:rStyle w:val="Emphasis"/>
        </w:rPr>
        <w:t>threshold matter</w:t>
      </w:r>
      <w:r w:rsidRPr="004F40D5">
        <w:rPr>
          <w:sz w:val="16"/>
          <w:szCs w:val="16"/>
        </w:rPr>
        <w:t xml:space="preserve"> that </w:t>
      </w:r>
      <w:r w:rsidRPr="007813EE">
        <w:rPr>
          <w:rStyle w:val="StyleUnderline"/>
          <w:highlight w:val="yellow"/>
        </w:rPr>
        <w:t xml:space="preserve">the right of </w:t>
      </w:r>
      <w:r w:rsidRPr="007813EE">
        <w:rPr>
          <w:rStyle w:val="Emphasis"/>
          <w:highlight w:val="yellow"/>
        </w:rPr>
        <w:t>all workers</w:t>
      </w:r>
      <w:r w:rsidRPr="007813EE">
        <w:rPr>
          <w:rStyle w:val="StyleUnderline"/>
          <w:highlight w:val="yellow"/>
        </w:rPr>
        <w:t>, including</w:t>
      </w:r>
      <w:r w:rsidRPr="004F40D5">
        <w:rPr>
          <w:rStyle w:val="StyleUnderline"/>
        </w:rPr>
        <w:t xml:space="preserve"> agricultural and domestic </w:t>
      </w:r>
      <w:r w:rsidRPr="007813EE">
        <w:rPr>
          <w:rStyle w:val="StyleUnderline"/>
          <w:highlight w:val="yellow"/>
        </w:rPr>
        <w:t xml:space="preserve">workers </w:t>
      </w:r>
      <w:r w:rsidRPr="007813EE">
        <w:rPr>
          <w:rStyle w:val="Emphasis"/>
          <w:highlight w:val="yellow"/>
        </w:rPr>
        <w:t>excluded</w:t>
      </w:r>
      <w:r w:rsidRPr="007813EE">
        <w:rPr>
          <w:rStyle w:val="StyleUnderline"/>
          <w:highlight w:val="yellow"/>
        </w:rPr>
        <w:t xml:space="preserve"> from </w:t>
      </w:r>
      <w:r w:rsidRPr="007813EE">
        <w:rPr>
          <w:rStyle w:val="Emphasis"/>
          <w:highlight w:val="yellow"/>
        </w:rPr>
        <w:t>NLRA protection</w:t>
      </w:r>
      <w:r w:rsidRPr="007813EE">
        <w:rPr>
          <w:rStyle w:val="StyleUnderline"/>
          <w:highlight w:val="yellow"/>
        </w:rPr>
        <w:t>, to</w:t>
      </w:r>
      <w:r w:rsidRPr="004F40D5">
        <w:rPr>
          <w:rStyle w:val="StyleUnderline"/>
        </w:rPr>
        <w:t xml:space="preserve"> collectively withhold their services or otherwise </w:t>
      </w:r>
      <w:r w:rsidRPr="007813EE">
        <w:rPr>
          <w:rStyle w:val="StyleUnderline"/>
          <w:highlight w:val="yellow"/>
        </w:rPr>
        <w:t xml:space="preserve">engage in </w:t>
      </w:r>
      <w:r w:rsidRPr="007813EE">
        <w:rPr>
          <w:rStyle w:val="Emphasis"/>
          <w:highlight w:val="yellow"/>
        </w:rPr>
        <w:t>collective activity</w:t>
      </w:r>
      <w:r w:rsidRPr="004F40D5">
        <w:rPr>
          <w:rStyle w:val="StyleUnderline"/>
        </w:rPr>
        <w:t xml:space="preserve"> </w:t>
      </w:r>
      <w:r w:rsidRPr="007813EE">
        <w:rPr>
          <w:rStyle w:val="StyleUnderline"/>
          <w:highlight w:val="yellow"/>
        </w:rPr>
        <w:t xml:space="preserve">exists </w:t>
      </w:r>
      <w:r w:rsidRPr="007813EE">
        <w:rPr>
          <w:rStyle w:val="Emphasis"/>
          <w:highlight w:val="yellow"/>
        </w:rPr>
        <w:t>independently</w:t>
      </w:r>
      <w:r w:rsidRPr="007813EE">
        <w:rPr>
          <w:rStyle w:val="StyleUnderline"/>
          <w:highlight w:val="yellow"/>
        </w:rPr>
        <w:t xml:space="preserve"> of whether</w:t>
      </w:r>
      <w:r w:rsidRPr="004F40D5">
        <w:rPr>
          <w:rStyle w:val="StyleUnderline"/>
        </w:rPr>
        <w:t xml:space="preserve"> or not </w:t>
      </w:r>
      <w:r w:rsidRPr="007813EE">
        <w:rPr>
          <w:rStyle w:val="StyleUnderline"/>
          <w:highlight w:val="yellow"/>
        </w:rPr>
        <w:t>that right is</w:t>
      </w:r>
      <w:r w:rsidRPr="004F40D5">
        <w:rPr>
          <w:sz w:val="16"/>
          <w:szCs w:val="16"/>
        </w:rPr>
        <w:t xml:space="preserve"> specifically </w:t>
      </w:r>
      <w:r w:rsidRPr="007813EE">
        <w:rPr>
          <w:rStyle w:val="Emphasis"/>
          <w:highlight w:val="yellow"/>
        </w:rPr>
        <w:t>protected</w:t>
      </w:r>
      <w:r w:rsidRPr="004F40D5">
        <w:rPr>
          <w:rStyle w:val="StyleUnderline"/>
        </w:rPr>
        <w:t xml:space="preserve"> </w:t>
      </w:r>
      <w:r w:rsidRPr="007813EE">
        <w:rPr>
          <w:rStyle w:val="StyleUnderline"/>
          <w:highlight w:val="yellow"/>
        </w:rPr>
        <w:t xml:space="preserve">under the </w:t>
      </w:r>
      <w:r w:rsidRPr="007813EE">
        <w:rPr>
          <w:rStyle w:val="Emphasis"/>
          <w:highlight w:val="yellow"/>
        </w:rPr>
        <w:t>NLRA</w:t>
      </w:r>
      <w:r w:rsidRPr="004F40D5">
        <w:rPr>
          <w:rStyle w:val="StyleUnderline"/>
        </w:rPr>
        <w:t xml:space="preserve">. </w:t>
      </w:r>
      <w:r w:rsidRPr="007813EE">
        <w:rPr>
          <w:rStyle w:val="StyleUnderline"/>
          <w:highlight w:val="yellow"/>
        </w:rPr>
        <w:t xml:space="preserve">This right has </w:t>
      </w:r>
      <w:r w:rsidRPr="007813EE">
        <w:rPr>
          <w:rStyle w:val="Emphasis"/>
          <w:highlight w:val="yellow"/>
        </w:rPr>
        <w:t>foundations</w:t>
      </w:r>
      <w:r w:rsidRPr="007813EE">
        <w:rPr>
          <w:rStyle w:val="StyleUnderline"/>
          <w:highlight w:val="yellow"/>
        </w:rPr>
        <w:t xml:space="preserve"> under the</w:t>
      </w:r>
      <w:r w:rsidRPr="004F40D5">
        <w:rPr>
          <w:sz w:val="16"/>
          <w:szCs w:val="16"/>
        </w:rPr>
        <w:t xml:space="preserve"> Thirteenth Amendment to the United States Constitution." The right to engage in collective activity also has foundations under the </w:t>
      </w:r>
      <w:r w:rsidRPr="007813EE">
        <w:rPr>
          <w:rStyle w:val="Emphasis"/>
          <w:highlight w:val="yellow"/>
        </w:rPr>
        <w:t>First Amendment</w:t>
      </w:r>
      <w:r w:rsidRPr="004F40D5">
        <w:rPr>
          <w:rStyle w:val="StyleUnderline"/>
        </w:rPr>
        <w:t>.</w:t>
      </w:r>
      <w:r w:rsidRPr="004F40D5">
        <w:rPr>
          <w:sz w:val="16"/>
          <w:szCs w:val="16"/>
        </w:rPr>
        <w:t>52</w:t>
      </w:r>
    </w:p>
    <w:p w14:paraId="1AE20DDB" w14:textId="77777777" w:rsidR="00D2210B" w:rsidRPr="00E0236E" w:rsidRDefault="00D2210B" w:rsidP="00D2210B">
      <w:pPr>
        <w:pStyle w:val="Heading4"/>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6D3A5A94" w14:textId="77777777" w:rsidR="00D2210B" w:rsidRPr="002A08B0" w:rsidRDefault="00D2210B" w:rsidP="00D2210B">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72B1DFAA" w14:textId="77777777" w:rsidR="00D2210B" w:rsidRPr="002A08B0" w:rsidRDefault="00D2210B" w:rsidP="00D2210B">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2CDE7F5C" w14:textId="77777777" w:rsidR="00D2210B" w:rsidRDefault="00D2210B" w:rsidP="00D2210B">
      <w:pPr>
        <w:pStyle w:val="Analytic"/>
        <w:rPr>
          <w:u w:val="single"/>
        </w:rPr>
      </w:pPr>
    </w:p>
    <w:p w14:paraId="6EC8B6F9" w14:textId="77777777" w:rsidR="00D2210B" w:rsidRPr="005D7BC2" w:rsidRDefault="00D2210B" w:rsidP="00D2210B"/>
    <w:p w14:paraId="25206465" w14:textId="77777777" w:rsidR="00D2210B" w:rsidRPr="006A3D09" w:rsidRDefault="00D2210B" w:rsidP="00D2210B">
      <w:pPr>
        <w:pStyle w:val="Heading2"/>
      </w:pPr>
      <w:r>
        <w:lastRenderedPageBreak/>
        <w:t>Cap K</w:t>
      </w:r>
    </w:p>
    <w:p w14:paraId="66B84CC8" w14:textId="77777777" w:rsidR="00D2210B" w:rsidRPr="00345F09" w:rsidRDefault="00D2210B" w:rsidP="00D2210B">
      <w:pPr>
        <w:pStyle w:val="Heading4"/>
        <w:rPr>
          <w:rFonts w:cs="Calibri"/>
        </w:rPr>
      </w:pPr>
      <w:r>
        <w:rPr>
          <w:rFonts w:cs="Calibri"/>
        </w:rPr>
        <w:t xml:space="preserve">1.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4766898B" w14:textId="77777777" w:rsidR="00D2210B" w:rsidRPr="00345F09" w:rsidRDefault="00D2210B" w:rsidP="00D2210B">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3B7811F" w14:textId="77777777" w:rsidR="00D2210B" w:rsidRPr="00345F09" w:rsidRDefault="00D2210B" w:rsidP="00D2210B">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71E1641E" w14:textId="77777777" w:rsidR="00D2210B" w:rsidRPr="00345F09" w:rsidRDefault="00D2210B" w:rsidP="00D2210B">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6ECAB547" w14:textId="77777777" w:rsidR="00D2210B" w:rsidRPr="00345F09" w:rsidRDefault="00D2210B" w:rsidP="00D2210B">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719951A9" w14:textId="77777777" w:rsidR="00D2210B" w:rsidRPr="00345F09" w:rsidRDefault="00D2210B" w:rsidP="00D2210B">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21DEBDC0" w14:textId="77777777" w:rsidR="00D2210B" w:rsidRPr="00345F09" w:rsidRDefault="00D2210B" w:rsidP="00D2210B">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922443D" w14:textId="77777777" w:rsidR="00D2210B" w:rsidRPr="00345F09" w:rsidRDefault="00D2210B" w:rsidP="00D2210B">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32A0E208" w14:textId="77777777" w:rsidR="00D2210B" w:rsidRPr="00345F09" w:rsidRDefault="00D2210B" w:rsidP="00D2210B">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610C08C6" w14:textId="77777777" w:rsidR="00D2210B" w:rsidRPr="00345F09" w:rsidRDefault="00D2210B" w:rsidP="00D2210B">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w:t>
      </w:r>
      <w:r w:rsidRPr="00345F09">
        <w:rPr>
          <w:u w:val="single"/>
        </w:rPr>
        <w:lastRenderedPageBreak/>
        <w:t xml:space="preserve">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25B972CA" w14:textId="77777777" w:rsidR="00D2210B" w:rsidRPr="00345F09" w:rsidRDefault="00D2210B" w:rsidP="00D2210B">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56758793" w14:textId="77777777" w:rsidR="00D2210B" w:rsidRPr="00345F09" w:rsidRDefault="00D2210B" w:rsidP="00D2210B">
      <w:r w:rsidRPr="00345F09">
        <w:rPr>
          <w:noProof/>
        </w:rPr>
        <w:drawing>
          <wp:inline distT="0" distB="0" distL="0" distR="0" wp14:anchorId="1C6076F6" wp14:editId="3BC08985">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75DEE439" w14:textId="77777777" w:rsidR="00D2210B" w:rsidRPr="00345F09" w:rsidRDefault="00D2210B" w:rsidP="00D2210B">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lastRenderedPageBreak/>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02E6460A" w14:textId="77777777" w:rsidR="00D2210B" w:rsidRPr="00345F09" w:rsidRDefault="00D2210B" w:rsidP="00D2210B">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57198D54" w14:textId="77777777" w:rsidR="00D2210B" w:rsidRPr="00345F09" w:rsidRDefault="00D2210B" w:rsidP="00D2210B">
      <w:pPr>
        <w:rPr>
          <w:b/>
          <w:bCs/>
          <w:sz w:val="16"/>
        </w:rPr>
      </w:pPr>
      <w:r w:rsidRPr="00345F09">
        <w:rPr>
          <w:b/>
          <w:bCs/>
        </w:rPr>
        <w:t>[Image Omitted]</w:t>
      </w:r>
    </w:p>
    <w:p w14:paraId="0A4FA2FE" w14:textId="77777777" w:rsidR="00D2210B" w:rsidRPr="00345F09" w:rsidRDefault="00D2210B" w:rsidP="00D2210B">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2C2C9BBA" w14:textId="77777777" w:rsidR="00D2210B" w:rsidRPr="00345F09" w:rsidRDefault="00D2210B" w:rsidP="00D2210B">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465F03EA" w14:textId="77777777" w:rsidR="00D2210B" w:rsidRPr="00345F09" w:rsidRDefault="00D2210B" w:rsidP="00D2210B">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4625FD93" w14:textId="77777777" w:rsidR="00D2210B" w:rsidRDefault="00D2210B" w:rsidP="00D2210B">
      <w:pPr>
        <w:pStyle w:val="Analytic"/>
      </w:pPr>
    </w:p>
    <w:p w14:paraId="3A7DDAE0" w14:textId="77777777" w:rsidR="00D2210B" w:rsidRPr="00041831" w:rsidRDefault="00D2210B" w:rsidP="00D2210B">
      <w:pPr>
        <w:pStyle w:val="Heading4"/>
      </w:pPr>
      <w:r>
        <w:t xml:space="preserve">4. A </w:t>
      </w:r>
      <w:r>
        <w:rPr>
          <w:u w:val="single"/>
        </w:rPr>
        <w:t>hierarchical</w:t>
      </w:r>
      <w:r>
        <w:t xml:space="preserve"> bureaucracy is </w:t>
      </w:r>
      <w:r>
        <w:rPr>
          <w:u w:val="single"/>
        </w:rPr>
        <w:t>key</w:t>
      </w:r>
      <w:r>
        <w:t xml:space="preserve"> to state capacity.</w:t>
      </w:r>
    </w:p>
    <w:p w14:paraId="0942A17D" w14:textId="77777777" w:rsidR="00D2210B" w:rsidRPr="00041831" w:rsidRDefault="00D2210B" w:rsidP="00D2210B">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5C39F148" w14:textId="77777777" w:rsidR="00D2210B" w:rsidRPr="00041831" w:rsidRDefault="00D2210B" w:rsidP="00D2210B">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35EA2BD3" w14:textId="77777777" w:rsidR="00D2210B" w:rsidRPr="00041831" w:rsidRDefault="00D2210B" w:rsidP="00D2210B">
      <w:pPr>
        <w:rPr>
          <w:sz w:val="16"/>
          <w:szCs w:val="16"/>
        </w:rPr>
      </w:pPr>
      <w:r w:rsidRPr="00041831">
        <w:rPr>
          <w:sz w:val="16"/>
          <w:szCs w:val="16"/>
        </w:rPr>
        <w:t xml:space="preserve">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w:t>
      </w:r>
      <w:r w:rsidRPr="00041831">
        <w:rPr>
          <w:sz w:val="16"/>
          <w:szCs w:val="16"/>
        </w:rPr>
        <w:lastRenderedPageBreak/>
        <w:t>&amp;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3A0213B" w14:textId="77777777" w:rsidR="00D2210B" w:rsidRPr="00041831" w:rsidRDefault="00D2210B" w:rsidP="00D2210B">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6127BDA2" w14:textId="77777777" w:rsidR="00D2210B" w:rsidRDefault="00D2210B" w:rsidP="00D2210B"/>
    <w:p w14:paraId="4CA2CA97" w14:textId="77777777" w:rsidR="00D2210B" w:rsidRDefault="00D2210B" w:rsidP="00D2210B">
      <w:pPr>
        <w:pStyle w:val="Analytic"/>
      </w:pPr>
    </w:p>
    <w:p w14:paraId="1C42DB6C" w14:textId="77777777" w:rsidR="00D2210B" w:rsidRDefault="00D2210B" w:rsidP="00D2210B">
      <w:pPr>
        <w:pStyle w:val="Heading4"/>
      </w:pPr>
      <w:r>
        <w:t xml:space="preserve">8. Growth key to </w:t>
      </w:r>
      <w:r>
        <w:rPr>
          <w:u w:val="single"/>
        </w:rPr>
        <w:t>innovate past</w:t>
      </w:r>
      <w:r>
        <w:t xml:space="preserve"> risks. Extinction.</w:t>
      </w:r>
    </w:p>
    <w:p w14:paraId="4BE88C89" w14:textId="77777777" w:rsidR="00D2210B" w:rsidRPr="00304866" w:rsidRDefault="00D2210B" w:rsidP="00D2210B">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3364367E" w14:textId="77777777" w:rsidR="00D2210B" w:rsidRPr="00067FE1" w:rsidRDefault="00D2210B" w:rsidP="00D2210B">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68B47A2" w14:textId="77777777" w:rsidR="00D2210B" w:rsidRPr="00067FE1" w:rsidRDefault="00D2210B" w:rsidP="00D2210B">
      <w:pPr>
        <w:rPr>
          <w:sz w:val="16"/>
        </w:rPr>
      </w:pPr>
      <w:r w:rsidRPr="00067FE1">
        <w:rPr>
          <w:sz w:val="16"/>
        </w:rPr>
        <w:t xml:space="preserve">1 Introduction </w:t>
      </w:r>
    </w:p>
    <w:p w14:paraId="4847CCBF" w14:textId="77777777" w:rsidR="00D2210B" w:rsidRPr="004D68D5" w:rsidRDefault="00D2210B" w:rsidP="00D2210B">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05868C63" w14:textId="77777777" w:rsidR="00D2210B" w:rsidRPr="00067FE1" w:rsidRDefault="00D2210B" w:rsidP="00D2210B">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5C47301" w14:textId="77777777" w:rsidR="00D2210B" w:rsidRPr="00067FE1" w:rsidRDefault="00D2210B" w:rsidP="00D2210B">
      <w:pPr>
        <w:rPr>
          <w:sz w:val="16"/>
        </w:rPr>
      </w:pPr>
      <w:r w:rsidRPr="00067FE1">
        <w:rPr>
          <w:sz w:val="16"/>
        </w:rPr>
        <w:lastRenderedPageBreak/>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C7CBA51" w14:textId="77777777" w:rsidR="00D2210B" w:rsidRPr="00522B89" w:rsidRDefault="00D2210B" w:rsidP="00D2210B">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8047DCE" w14:textId="77777777" w:rsidR="00D2210B" w:rsidRPr="00067FE1" w:rsidRDefault="00D2210B" w:rsidP="00D2210B">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F5B3381" w14:textId="77777777" w:rsidR="00D2210B" w:rsidRPr="00067FE1" w:rsidRDefault="00D2210B" w:rsidP="00D2210B">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8D3DCBE" w14:textId="77777777" w:rsidR="00D2210B" w:rsidRDefault="00D2210B" w:rsidP="00D2210B">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2C828B0" w14:textId="77777777" w:rsidR="00D2210B" w:rsidRDefault="00D2210B" w:rsidP="00D2210B">
      <w:pPr>
        <w:pStyle w:val="Analytic"/>
        <w:rPr>
          <w:u w:val="single"/>
        </w:rPr>
      </w:pPr>
    </w:p>
    <w:p w14:paraId="23CD9C3D" w14:textId="77777777" w:rsidR="00D2210B" w:rsidRDefault="00D2210B" w:rsidP="00D2210B">
      <w:pPr>
        <w:pStyle w:val="Heading4"/>
      </w:pPr>
      <w:r>
        <w:t xml:space="preserve">13. The alt causes </w:t>
      </w:r>
      <w:r>
        <w:rPr>
          <w:u w:val="single"/>
        </w:rPr>
        <w:t>transition wars</w:t>
      </w:r>
      <w:r>
        <w:t>.</w:t>
      </w:r>
    </w:p>
    <w:p w14:paraId="21EFA1C2" w14:textId="77777777" w:rsidR="00D2210B" w:rsidRPr="00682380" w:rsidRDefault="00D2210B" w:rsidP="00D2210B">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011D61E7" w14:textId="77777777" w:rsidR="00D2210B" w:rsidRPr="00AE0446" w:rsidRDefault="00D2210B" w:rsidP="00D2210B">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5F4186E6" w14:textId="77777777" w:rsidR="00D2210B" w:rsidRPr="00AE0446" w:rsidRDefault="00D2210B" w:rsidP="00D2210B">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6FE1174B" w14:textId="77777777" w:rsidR="00D2210B" w:rsidRPr="00AE0446" w:rsidRDefault="00D2210B" w:rsidP="00D2210B">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29479993" w14:textId="77777777" w:rsidR="00D2210B" w:rsidRPr="00AE0446" w:rsidRDefault="00D2210B" w:rsidP="00D2210B">
      <w:pPr>
        <w:rPr>
          <w:sz w:val="16"/>
        </w:rPr>
      </w:pPr>
      <w:r w:rsidRPr="00AE0446">
        <w:rPr>
          <w:sz w:val="16"/>
        </w:rPr>
        <w:lastRenderedPageBreak/>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3ADB6383" w14:textId="77777777" w:rsidR="00D2210B" w:rsidRPr="00AE0446" w:rsidRDefault="00D2210B" w:rsidP="00D2210B">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0D855A88" w14:textId="77777777" w:rsidR="00D2210B" w:rsidRPr="00AE0446" w:rsidRDefault="00D2210B" w:rsidP="00D2210B">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4FEEC0E3" w14:textId="77777777" w:rsidR="00D2210B" w:rsidRPr="00AE0446" w:rsidRDefault="00D2210B" w:rsidP="00D2210B">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56AA81F" w14:textId="77777777" w:rsidR="00D2210B" w:rsidRPr="00AE0446" w:rsidRDefault="00D2210B" w:rsidP="00D2210B">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7C07711" w14:textId="77777777" w:rsidR="00D2210B" w:rsidRDefault="00D2210B" w:rsidP="00D2210B">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6DA49DCA" w14:textId="77777777" w:rsidR="00D2210B" w:rsidRPr="00C9335E" w:rsidRDefault="00D2210B" w:rsidP="00D2210B"/>
    <w:p w14:paraId="5F464DAF" w14:textId="77777777" w:rsidR="00D2210B" w:rsidRPr="00C9335E" w:rsidRDefault="00D2210B" w:rsidP="00D2210B">
      <w:pPr>
        <w:pStyle w:val="Heading4"/>
        <w:rPr>
          <w:rFonts w:cs="Arial"/>
        </w:rPr>
      </w:pPr>
      <w:r w:rsidRPr="00C9335E">
        <w:rPr>
          <w:rFonts w:cs="Arial"/>
        </w:rPr>
        <w:t xml:space="preserve">Perm is best. We should be </w:t>
      </w:r>
      <w:r w:rsidRPr="00C9335E">
        <w:rPr>
          <w:rFonts w:cs="Arial"/>
          <w:u w:val="single"/>
        </w:rPr>
        <w:t>reflexive</w:t>
      </w:r>
      <w:r w:rsidRPr="00C9335E">
        <w:rPr>
          <w:rFonts w:cs="Arial"/>
        </w:rPr>
        <w:t xml:space="preserve"> about labor law’s </w:t>
      </w:r>
      <w:r w:rsidRPr="00C9335E">
        <w:rPr>
          <w:rFonts w:cs="Arial"/>
          <w:u w:val="single"/>
        </w:rPr>
        <w:t>limits</w:t>
      </w:r>
      <w:r w:rsidRPr="00C9335E">
        <w:rPr>
          <w:rFonts w:cs="Arial"/>
        </w:rPr>
        <w:t xml:space="preserve"> while </w:t>
      </w:r>
      <w:r w:rsidRPr="00C9335E">
        <w:rPr>
          <w:rFonts w:cs="Arial"/>
          <w:u w:val="single"/>
        </w:rPr>
        <w:t>still recognizing</w:t>
      </w:r>
      <w:r w:rsidRPr="00C9335E">
        <w:rPr>
          <w:rFonts w:cs="Arial"/>
        </w:rPr>
        <w:t xml:space="preserve"> the importance of </w:t>
      </w:r>
      <w:r w:rsidRPr="00C9335E">
        <w:rPr>
          <w:rFonts w:cs="Arial"/>
          <w:u w:val="single"/>
        </w:rPr>
        <w:t>shaping</w:t>
      </w:r>
      <w:r w:rsidRPr="00C9335E">
        <w:rPr>
          <w:rFonts w:cs="Arial"/>
        </w:rPr>
        <w:t xml:space="preserve"> it to better protect the interests of </w:t>
      </w:r>
      <w:r w:rsidRPr="00C9335E">
        <w:rPr>
          <w:rFonts w:cs="Arial"/>
          <w:u w:val="single"/>
        </w:rPr>
        <w:t>workers</w:t>
      </w:r>
      <w:r w:rsidRPr="00C9335E">
        <w:rPr>
          <w:rFonts w:cs="Arial"/>
        </w:rPr>
        <w:t xml:space="preserve"> and </w:t>
      </w:r>
      <w:r w:rsidRPr="00C9335E">
        <w:rPr>
          <w:rFonts w:cs="Arial"/>
          <w:u w:val="single"/>
        </w:rPr>
        <w:t>anti-capitalist movements</w:t>
      </w:r>
      <w:r w:rsidRPr="00C9335E">
        <w:rPr>
          <w:rFonts w:cs="Arial"/>
        </w:rPr>
        <w:t>.</w:t>
      </w:r>
    </w:p>
    <w:p w14:paraId="271F23CB" w14:textId="77777777" w:rsidR="00D2210B" w:rsidRPr="00C9335E" w:rsidRDefault="00D2210B" w:rsidP="00D2210B">
      <w:r w:rsidRPr="00C9335E">
        <w:t xml:space="preserve">Zoe </w:t>
      </w:r>
      <w:r w:rsidRPr="00C9335E">
        <w:rPr>
          <w:rStyle w:val="Style13ptBold"/>
        </w:rPr>
        <w:t>Adams 22</w:t>
      </w:r>
      <w:r w:rsidRPr="00C9335E">
        <w:t xml:space="preserve">, affiliated lecturer in law at the University of Cambridge, 25 April 2022, “A structural approach to labour law,” </w:t>
      </w:r>
      <w:r w:rsidRPr="00C9335E">
        <w:rPr>
          <w:i/>
          <w:iCs/>
        </w:rPr>
        <w:t>Cambridge Journal of Economics</w:t>
      </w:r>
      <w:r w:rsidRPr="00C9335E">
        <w:t>, vol. 46, no. 3, https://academic.oup.com/cje/article/46/3/447/6573896?login=false#460194781.</w:t>
      </w:r>
    </w:p>
    <w:p w14:paraId="70ACE7D4" w14:textId="77777777" w:rsidR="00D2210B" w:rsidRPr="00C9335E" w:rsidRDefault="00D2210B" w:rsidP="00D2210B">
      <w:pPr>
        <w:rPr>
          <w:sz w:val="16"/>
          <w:szCs w:val="16"/>
        </w:rPr>
      </w:pPr>
      <w:r w:rsidRPr="00C9335E">
        <w:rPr>
          <w:sz w:val="16"/>
          <w:szCs w:val="16"/>
        </w:rPr>
        <w:t xml:space="preserve">These observations generate a particular problem for labour lawyers. </w:t>
      </w:r>
      <w:r w:rsidRPr="00C9335E">
        <w:rPr>
          <w:rStyle w:val="StyleUnderline"/>
          <w:highlight w:val="yellow"/>
        </w:rPr>
        <w:t xml:space="preserve">Law </w:t>
      </w:r>
      <w:r w:rsidRPr="00C9335E">
        <w:rPr>
          <w:rStyle w:val="Emphasis"/>
          <w:highlight w:val="yellow"/>
        </w:rPr>
        <w:t>cannot</w:t>
      </w:r>
      <w:r w:rsidRPr="00C9335E">
        <w:rPr>
          <w:rStyle w:val="StyleUnderline"/>
          <w:highlight w:val="yellow"/>
        </w:rPr>
        <w:t xml:space="preserve"> be </w:t>
      </w:r>
      <w:r w:rsidRPr="00C9335E">
        <w:rPr>
          <w:rStyle w:val="Emphasis"/>
          <w:highlight w:val="yellow"/>
        </w:rPr>
        <w:t>avoided</w:t>
      </w:r>
      <w:r w:rsidRPr="00C9335E">
        <w:rPr>
          <w:sz w:val="16"/>
          <w:szCs w:val="16"/>
        </w:rPr>
        <w:t xml:space="preserve">; not only do we constantly confront the law, </w:t>
      </w:r>
      <w:r w:rsidRPr="00C9335E">
        <w:rPr>
          <w:rStyle w:val="StyleUnderline"/>
        </w:rPr>
        <w:t xml:space="preserve">for our actions will </w:t>
      </w:r>
      <w:r w:rsidRPr="00C9335E">
        <w:rPr>
          <w:rStyle w:val="Emphasis"/>
        </w:rPr>
        <w:t>inevitably</w:t>
      </w:r>
      <w:r w:rsidRPr="00C9335E">
        <w:rPr>
          <w:rStyle w:val="StyleUnderline"/>
        </w:rPr>
        <w:t xml:space="preserve"> have </w:t>
      </w:r>
      <w:r w:rsidRPr="00C9335E">
        <w:rPr>
          <w:rStyle w:val="Emphasis"/>
        </w:rPr>
        <w:t>legal consequences</w:t>
      </w:r>
      <w:r w:rsidRPr="00C9335E">
        <w:rPr>
          <w:rStyle w:val="StyleUnderline"/>
        </w:rPr>
        <w:t xml:space="preserve"> (and we have </w:t>
      </w:r>
      <w:r w:rsidRPr="00C9335E">
        <w:rPr>
          <w:rStyle w:val="Emphasis"/>
        </w:rPr>
        <w:t>no choice</w:t>
      </w:r>
      <w:r w:rsidRPr="00C9335E">
        <w:rPr>
          <w:rStyle w:val="StyleUnderline"/>
        </w:rPr>
        <w:t xml:space="preserve"> but to engage with law on </w:t>
      </w:r>
      <w:r w:rsidRPr="00C9335E">
        <w:rPr>
          <w:rStyle w:val="Emphasis"/>
        </w:rPr>
        <w:t>its terms</w:t>
      </w:r>
      <w:r w:rsidRPr="00C9335E">
        <w:rPr>
          <w:rStyle w:val="StyleUnderline"/>
        </w:rPr>
        <w:t xml:space="preserve"> if we are to </w:t>
      </w:r>
      <w:r w:rsidRPr="00C9335E">
        <w:rPr>
          <w:rStyle w:val="Emphasis"/>
        </w:rPr>
        <w:t>effectively defend</w:t>
      </w:r>
      <w:r w:rsidRPr="00C9335E">
        <w:rPr>
          <w:rStyle w:val="StyleUnderline"/>
        </w:rPr>
        <w:t xml:space="preserve"> our and workers’</w:t>
      </w:r>
      <w:r w:rsidRPr="00C9335E">
        <w:rPr>
          <w:sz w:val="16"/>
          <w:szCs w:val="16"/>
        </w:rPr>
        <w:t xml:space="preserve"> short-term or </w:t>
      </w:r>
      <w:r w:rsidRPr="00C9335E">
        <w:rPr>
          <w:rStyle w:val="Emphasis"/>
        </w:rPr>
        <w:t>immediate interests</w:t>
      </w:r>
      <w:r w:rsidRPr="00C9335E">
        <w:rPr>
          <w:sz w:val="16"/>
          <w:szCs w:val="16"/>
        </w:rPr>
        <w:t xml:space="preserve">; Knox, 2012, p. 223), </w:t>
      </w:r>
      <w:r w:rsidRPr="00C9335E">
        <w:rPr>
          <w:rStyle w:val="StyleUnderline"/>
        </w:rPr>
        <w:t xml:space="preserve">but </w:t>
      </w:r>
      <w:r w:rsidRPr="00C9335E">
        <w:rPr>
          <w:rStyle w:val="Emphasis"/>
        </w:rPr>
        <w:t>so too</w:t>
      </w:r>
      <w:r w:rsidRPr="00C9335E">
        <w:rPr>
          <w:rStyle w:val="StyleUnderline"/>
        </w:rPr>
        <w:t xml:space="preserve"> does law possess certain capacities in capitalism that makes it</w:t>
      </w:r>
      <w:r w:rsidRPr="00C9335E">
        <w:rPr>
          <w:sz w:val="16"/>
          <w:szCs w:val="16"/>
        </w:rPr>
        <w:t xml:space="preserve"> extremely </w:t>
      </w:r>
      <w:r w:rsidRPr="00C9335E">
        <w:rPr>
          <w:rStyle w:val="Emphasis"/>
        </w:rPr>
        <w:t>important</w:t>
      </w:r>
      <w:r w:rsidRPr="00C9335E">
        <w:rPr>
          <w:rStyle w:val="StyleUnderline"/>
        </w:rPr>
        <w:t xml:space="preserve"> as a mechanism for </w:t>
      </w:r>
      <w:r w:rsidRPr="00C9335E">
        <w:rPr>
          <w:rStyle w:val="Emphasis"/>
        </w:rPr>
        <w:t>advancing</w:t>
      </w:r>
      <w:r w:rsidRPr="00C9335E">
        <w:rPr>
          <w:rStyle w:val="StyleUnderline"/>
        </w:rPr>
        <w:t xml:space="preserve">, and </w:t>
      </w:r>
      <w:r w:rsidRPr="00C9335E">
        <w:rPr>
          <w:rStyle w:val="Emphasis"/>
        </w:rPr>
        <w:t>boosting</w:t>
      </w:r>
      <w:r w:rsidRPr="00C9335E">
        <w:rPr>
          <w:rStyle w:val="StyleUnderline"/>
        </w:rPr>
        <w:t xml:space="preserve"> the </w:t>
      </w:r>
      <w:r w:rsidRPr="00C9335E">
        <w:rPr>
          <w:rStyle w:val="Emphasis"/>
        </w:rPr>
        <w:t>legitimacy</w:t>
      </w:r>
      <w:r w:rsidRPr="00C9335E">
        <w:rPr>
          <w:rStyle w:val="StyleUnderline"/>
        </w:rPr>
        <w:t xml:space="preserve"> of our </w:t>
      </w:r>
      <w:r w:rsidRPr="00C9335E">
        <w:rPr>
          <w:rStyle w:val="Emphasis"/>
        </w:rPr>
        <w:t>normative projects</w:t>
      </w:r>
      <w:r w:rsidRPr="00C9335E">
        <w:rPr>
          <w:rStyle w:val="StyleUnderline"/>
        </w:rPr>
        <w:t xml:space="preserve">: capacities of </w:t>
      </w:r>
      <w:r w:rsidRPr="00C9335E">
        <w:rPr>
          <w:rStyle w:val="Emphasis"/>
        </w:rPr>
        <w:t>scale</w:t>
      </w:r>
      <w:r w:rsidRPr="00C9335E">
        <w:rPr>
          <w:rStyle w:val="StyleUnderline"/>
        </w:rPr>
        <w:t xml:space="preserve">, </w:t>
      </w:r>
      <w:r w:rsidRPr="00C9335E">
        <w:rPr>
          <w:rStyle w:val="Emphasis"/>
        </w:rPr>
        <w:t>enforcement</w:t>
      </w:r>
      <w:r w:rsidRPr="00C9335E">
        <w:rPr>
          <w:rStyle w:val="StyleUnderline"/>
        </w:rPr>
        <w:t xml:space="preserve"> and </w:t>
      </w:r>
      <w:r w:rsidRPr="00C9335E">
        <w:rPr>
          <w:rStyle w:val="Emphasis"/>
        </w:rPr>
        <w:t>legitimacy</w:t>
      </w:r>
      <w:r w:rsidRPr="00C9335E">
        <w:rPr>
          <w:sz w:val="16"/>
          <w:szCs w:val="16"/>
        </w:rPr>
        <w:t xml:space="preserve"> etc (Knox, 2012, p. 214; Kusiak, 2021). </w:t>
      </w:r>
      <w:r w:rsidRPr="00C9335E">
        <w:rPr>
          <w:rStyle w:val="StyleUnderline"/>
        </w:rPr>
        <w:t xml:space="preserve">Thus, </w:t>
      </w:r>
      <w:r w:rsidRPr="00C9335E">
        <w:rPr>
          <w:rStyle w:val="Emphasis"/>
          <w:highlight w:val="yellow"/>
        </w:rPr>
        <w:t>not using law</w:t>
      </w:r>
      <w:r w:rsidRPr="00C9335E">
        <w:rPr>
          <w:rStyle w:val="StyleUnderline"/>
          <w:highlight w:val="yellow"/>
        </w:rPr>
        <w:t xml:space="preserve"> seems</w:t>
      </w:r>
      <w:r w:rsidRPr="00C9335E">
        <w:rPr>
          <w:sz w:val="16"/>
          <w:szCs w:val="16"/>
        </w:rPr>
        <w:t xml:space="preserve"> an </w:t>
      </w:r>
      <w:r w:rsidRPr="00C9335E">
        <w:rPr>
          <w:rStyle w:val="Emphasis"/>
        </w:rPr>
        <w:t xml:space="preserve">unduly </w:t>
      </w:r>
      <w:r w:rsidRPr="00C9335E">
        <w:rPr>
          <w:rStyle w:val="Emphasis"/>
        </w:rPr>
        <w:lastRenderedPageBreak/>
        <w:t>pessimistic</w:t>
      </w:r>
      <w:r w:rsidRPr="00C9335E">
        <w:rPr>
          <w:rStyle w:val="StyleUnderline"/>
        </w:rPr>
        <w:t>, and</w:t>
      </w:r>
      <w:r w:rsidRPr="00C9335E">
        <w:rPr>
          <w:sz w:val="16"/>
          <w:szCs w:val="16"/>
        </w:rPr>
        <w:t xml:space="preserve"> perhaps </w:t>
      </w:r>
      <w:r w:rsidRPr="00C9335E">
        <w:rPr>
          <w:rStyle w:val="Emphasis"/>
          <w:highlight w:val="yellow"/>
        </w:rPr>
        <w:t>self-defeating</w:t>
      </w:r>
      <w:r w:rsidRPr="00C9335E">
        <w:rPr>
          <w:sz w:val="16"/>
          <w:szCs w:val="16"/>
        </w:rPr>
        <w:t xml:space="preserve"> conclusion (Knox, 2012, p. 223). </w:t>
      </w:r>
      <w:r w:rsidRPr="00C9335E">
        <w:rPr>
          <w:rStyle w:val="StyleUnderline"/>
          <w:highlight w:val="yellow"/>
        </w:rPr>
        <w:t xml:space="preserve">The </w:t>
      </w:r>
      <w:r w:rsidRPr="00C9335E">
        <w:rPr>
          <w:rStyle w:val="Emphasis"/>
          <w:highlight w:val="yellow"/>
        </w:rPr>
        <w:t>problem</w:t>
      </w:r>
      <w:r w:rsidRPr="00C9335E">
        <w:rPr>
          <w:sz w:val="16"/>
          <w:szCs w:val="16"/>
        </w:rPr>
        <w:t xml:space="preserve">, however, </w:t>
      </w:r>
      <w:r w:rsidRPr="00C9335E">
        <w:rPr>
          <w:rStyle w:val="StyleUnderline"/>
          <w:highlight w:val="yellow"/>
        </w:rPr>
        <w:t>is</w:t>
      </w:r>
      <w:r w:rsidRPr="00C9335E">
        <w:rPr>
          <w:rStyle w:val="StyleUnderline"/>
        </w:rPr>
        <w:t xml:space="preserve"> that our </w:t>
      </w:r>
      <w:r w:rsidRPr="00C9335E">
        <w:rPr>
          <w:rStyle w:val="Emphasis"/>
          <w:highlight w:val="yellow"/>
        </w:rPr>
        <w:t>engagement</w:t>
      </w:r>
      <w:r w:rsidRPr="00C9335E">
        <w:rPr>
          <w:rStyle w:val="StyleUnderline"/>
          <w:highlight w:val="yellow"/>
        </w:rPr>
        <w:t xml:space="preserve"> with the law</w:t>
      </w:r>
      <w:r w:rsidRPr="00C9335E">
        <w:rPr>
          <w:sz w:val="16"/>
          <w:szCs w:val="16"/>
        </w:rPr>
        <w:t xml:space="preserve">, and thus, our attempts to ‘use’ it to advance our normative aspirations, </w:t>
      </w:r>
      <w:r w:rsidRPr="00C9335E">
        <w:rPr>
          <w:rStyle w:val="StyleUnderline"/>
        </w:rPr>
        <w:t>is</w:t>
      </w:r>
      <w:r w:rsidRPr="00C9335E">
        <w:rPr>
          <w:sz w:val="16"/>
          <w:szCs w:val="16"/>
        </w:rPr>
        <w:t xml:space="preserve"> profoundly </w:t>
      </w:r>
      <w:r w:rsidRPr="00C9335E">
        <w:rPr>
          <w:rStyle w:val="StyleUnderline"/>
        </w:rPr>
        <w:t xml:space="preserve">problematic: doing so not only </w:t>
      </w:r>
      <w:r w:rsidRPr="00C9335E">
        <w:rPr>
          <w:rStyle w:val="StyleUnderline"/>
          <w:highlight w:val="yellow"/>
        </w:rPr>
        <w:t>risks</w:t>
      </w:r>
      <w:r w:rsidRPr="00C9335E">
        <w:rPr>
          <w:rStyle w:val="StyleUnderline"/>
        </w:rPr>
        <w:t xml:space="preserve"> those conflicts and projects being </w:t>
      </w:r>
      <w:r w:rsidRPr="00C9335E">
        <w:rPr>
          <w:rStyle w:val="Emphasis"/>
        </w:rPr>
        <w:t>distorted</w:t>
      </w:r>
      <w:r w:rsidRPr="00C9335E">
        <w:rPr>
          <w:rStyle w:val="StyleUnderline"/>
        </w:rPr>
        <w:t xml:space="preserve"> and </w:t>
      </w:r>
      <w:r w:rsidRPr="00C9335E">
        <w:rPr>
          <w:rStyle w:val="Emphasis"/>
        </w:rPr>
        <w:t>reframed</w:t>
      </w:r>
      <w:r w:rsidRPr="00C9335E">
        <w:rPr>
          <w:rStyle w:val="StyleUnderline"/>
        </w:rPr>
        <w:t xml:space="preserve"> in ways that are </w:t>
      </w:r>
      <w:r w:rsidRPr="00C9335E">
        <w:rPr>
          <w:rStyle w:val="Emphasis"/>
        </w:rPr>
        <w:t>consistent</w:t>
      </w:r>
      <w:r w:rsidRPr="00C9335E">
        <w:rPr>
          <w:rStyle w:val="StyleUnderline"/>
        </w:rPr>
        <w:t xml:space="preserve"> with </w:t>
      </w:r>
      <w:r w:rsidRPr="00C9335E">
        <w:rPr>
          <w:rStyle w:val="Emphasis"/>
        </w:rPr>
        <w:t>existing structures</w:t>
      </w:r>
      <w:r w:rsidRPr="00C9335E">
        <w:rPr>
          <w:rStyle w:val="StyleUnderline"/>
        </w:rPr>
        <w:t xml:space="preserve">, but it also risks </w:t>
      </w:r>
      <w:r w:rsidRPr="00C9335E">
        <w:rPr>
          <w:rStyle w:val="Emphasis"/>
          <w:highlight w:val="yellow"/>
        </w:rPr>
        <w:t>perpetuating</w:t>
      </w:r>
      <w:r w:rsidRPr="00C9335E">
        <w:rPr>
          <w:rStyle w:val="StyleUnderline"/>
        </w:rPr>
        <w:t xml:space="preserve"> and </w:t>
      </w:r>
      <w:r w:rsidRPr="00C9335E">
        <w:rPr>
          <w:rStyle w:val="Emphasis"/>
        </w:rPr>
        <w:t>legitimising</w:t>
      </w:r>
      <w:r w:rsidRPr="00C9335E">
        <w:rPr>
          <w:rStyle w:val="StyleUnderline"/>
        </w:rPr>
        <w:t xml:space="preserve"> those </w:t>
      </w:r>
      <w:r w:rsidRPr="00C9335E">
        <w:rPr>
          <w:rStyle w:val="StyleUnderline"/>
          <w:highlight w:val="yellow"/>
        </w:rPr>
        <w:t>structures</w:t>
      </w:r>
      <w:r w:rsidRPr="00C9335E">
        <w:rPr>
          <w:rStyle w:val="StyleUnderline"/>
        </w:rPr>
        <w:t xml:space="preserve"> in the process</w:t>
      </w:r>
      <w:r w:rsidRPr="00C9335E">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34469BFD" w14:textId="77777777" w:rsidR="00D2210B" w:rsidRPr="00C9335E" w:rsidRDefault="00D2210B" w:rsidP="00D2210B">
      <w:pPr>
        <w:rPr>
          <w:sz w:val="16"/>
          <w:szCs w:val="16"/>
        </w:rPr>
      </w:pPr>
      <w:r w:rsidRPr="00C9335E">
        <w:rPr>
          <w:rStyle w:val="StyleUnderline"/>
        </w:rPr>
        <w:t xml:space="preserve">In light of these observations, labour lawyers need to take a </w:t>
      </w:r>
      <w:r w:rsidRPr="00C9335E">
        <w:rPr>
          <w:rStyle w:val="Emphasis"/>
        </w:rPr>
        <w:t>cautious</w:t>
      </w:r>
      <w:r w:rsidRPr="00C9335E">
        <w:rPr>
          <w:rStyle w:val="StyleUnderline"/>
        </w:rPr>
        <w:t xml:space="preserve"> and </w:t>
      </w:r>
      <w:r w:rsidRPr="00C9335E">
        <w:rPr>
          <w:rStyle w:val="Emphasis"/>
        </w:rPr>
        <w:t>reflexive approach</w:t>
      </w:r>
      <w:r w:rsidRPr="00C9335E">
        <w:rPr>
          <w:rStyle w:val="StyleUnderline"/>
        </w:rPr>
        <w:t xml:space="preserve"> when it comes to</w:t>
      </w:r>
      <w:r w:rsidRPr="00C9335E">
        <w:rPr>
          <w:sz w:val="16"/>
          <w:szCs w:val="16"/>
        </w:rPr>
        <w:t xml:space="preserve"> thinking about </w:t>
      </w:r>
      <w:r w:rsidRPr="00C9335E">
        <w:rPr>
          <w:rStyle w:val="StyleUnderline"/>
        </w:rPr>
        <w:t>law’s</w:t>
      </w:r>
      <w:r w:rsidRPr="00C9335E">
        <w:rPr>
          <w:sz w:val="16"/>
          <w:szCs w:val="16"/>
        </w:rPr>
        <w:t xml:space="preserve"> potential </w:t>
      </w:r>
      <w:r w:rsidRPr="00C9335E">
        <w:rPr>
          <w:rStyle w:val="StyleUnderline"/>
        </w:rPr>
        <w:t xml:space="preserve">role in </w:t>
      </w:r>
      <w:r w:rsidRPr="00C9335E">
        <w:rPr>
          <w:rStyle w:val="Emphasis"/>
        </w:rPr>
        <w:t>changing</w:t>
      </w:r>
      <w:r w:rsidRPr="00C9335E">
        <w:rPr>
          <w:rStyle w:val="StyleUnderline"/>
        </w:rPr>
        <w:t xml:space="preserve"> or </w:t>
      </w:r>
      <w:r w:rsidRPr="00C9335E">
        <w:rPr>
          <w:rStyle w:val="Emphasis"/>
        </w:rPr>
        <w:t>improving</w:t>
      </w:r>
      <w:r w:rsidRPr="00C9335E">
        <w:rPr>
          <w:sz w:val="16"/>
          <w:szCs w:val="16"/>
        </w:rPr>
        <w:t xml:space="preserve"> the </w:t>
      </w:r>
      <w:r w:rsidRPr="00C9335E">
        <w:rPr>
          <w:rStyle w:val="StyleUnderline"/>
        </w:rPr>
        <w:t>problems</w:t>
      </w:r>
      <w:r w:rsidRPr="00C9335E">
        <w:rPr>
          <w:sz w:val="16"/>
          <w:szCs w:val="16"/>
        </w:rPr>
        <w:t xml:space="preserve"> identified by social actors and commentators. In particular, it cautions us that </w:t>
      </w:r>
      <w:r w:rsidRPr="00C9335E">
        <w:rPr>
          <w:rStyle w:val="StyleUnderline"/>
        </w:rPr>
        <w:t>using law</w:t>
      </w:r>
      <w:r w:rsidRPr="00C9335E">
        <w:rPr>
          <w:sz w:val="16"/>
          <w:szCs w:val="16"/>
        </w:rPr>
        <w:t xml:space="preserve">, and legal argument, in the short term, to respond to immediate social problems, or resolve conjunctural social struggles and disputes </w:t>
      </w:r>
      <w:r w:rsidRPr="00C9335E">
        <w:rPr>
          <w:rStyle w:val="StyleUnderline"/>
        </w:rPr>
        <w:t xml:space="preserve">is </w:t>
      </w:r>
      <w:r w:rsidRPr="00C9335E">
        <w:rPr>
          <w:rStyle w:val="Emphasis"/>
        </w:rPr>
        <w:t>inherently risky</w:t>
      </w:r>
      <w:r w:rsidRPr="00C9335E">
        <w:rPr>
          <w:rStyle w:val="StyleUnderline"/>
        </w:rPr>
        <w:t xml:space="preserve">. It is likely that in doing so, we will simply be </w:t>
      </w:r>
      <w:r w:rsidRPr="00C9335E">
        <w:rPr>
          <w:rStyle w:val="Emphasis"/>
        </w:rPr>
        <w:t>reproducing</w:t>
      </w:r>
      <w:r w:rsidRPr="00C9335E">
        <w:rPr>
          <w:rStyle w:val="StyleUnderline"/>
        </w:rPr>
        <w:t xml:space="preserve"> and </w:t>
      </w:r>
      <w:r w:rsidRPr="00C9335E">
        <w:rPr>
          <w:rStyle w:val="Emphasis"/>
        </w:rPr>
        <w:t>legitimising</w:t>
      </w:r>
      <w:r w:rsidRPr="00C9335E">
        <w:rPr>
          <w:rStyle w:val="StyleUnderline"/>
        </w:rPr>
        <w:t xml:space="preserve">, the very structures that in the </w:t>
      </w:r>
      <w:r w:rsidRPr="00C9335E">
        <w:rPr>
          <w:rStyle w:val="Emphasis"/>
        </w:rPr>
        <w:t>long term</w:t>
      </w:r>
      <w:r w:rsidRPr="00C9335E">
        <w:rPr>
          <w:rStyle w:val="StyleUnderline"/>
        </w:rPr>
        <w:t xml:space="preserve">, will be </w:t>
      </w:r>
      <w:r w:rsidRPr="00C9335E">
        <w:rPr>
          <w:rStyle w:val="Emphasis"/>
        </w:rPr>
        <w:t>necessary</w:t>
      </w:r>
      <w:r w:rsidRPr="00C9335E">
        <w:rPr>
          <w:rStyle w:val="StyleUnderline"/>
        </w:rPr>
        <w:t xml:space="preserve"> to </w:t>
      </w:r>
      <w:r w:rsidRPr="00C9335E">
        <w:rPr>
          <w:rStyle w:val="Emphasis"/>
        </w:rPr>
        <w:t>change</w:t>
      </w:r>
      <w:r w:rsidRPr="00C9335E">
        <w:rPr>
          <w:rStyle w:val="StyleUnderline"/>
        </w:rPr>
        <w:t xml:space="preserve"> or </w:t>
      </w:r>
      <w:r w:rsidRPr="00C9335E">
        <w:rPr>
          <w:rStyle w:val="Emphasis"/>
        </w:rPr>
        <w:t>transcend</w:t>
      </w:r>
      <w:r w:rsidRPr="00C9335E">
        <w:rPr>
          <w:sz w:val="16"/>
          <w:szCs w:val="16"/>
        </w:rPr>
        <w:t xml:space="preserve">, to overcome their underlying causes (Knox, 2012; Holdren, 2020; Adams, 2020A). </w:t>
      </w:r>
      <w:r w:rsidRPr="00C9335E">
        <w:rPr>
          <w:rStyle w:val="StyleUnderline"/>
          <w:highlight w:val="yellow"/>
        </w:rPr>
        <w:t xml:space="preserve">This does </w:t>
      </w:r>
      <w:r w:rsidRPr="00C9335E">
        <w:rPr>
          <w:rStyle w:val="Emphasis"/>
          <w:highlight w:val="yellow"/>
        </w:rPr>
        <w:t>not</w:t>
      </w:r>
      <w:r w:rsidRPr="00C9335E">
        <w:rPr>
          <w:rStyle w:val="StyleUnderline"/>
          <w:highlight w:val="yellow"/>
        </w:rPr>
        <w:t xml:space="preserve"> mean </w:t>
      </w:r>
      <w:r w:rsidRPr="00C9335E">
        <w:rPr>
          <w:rStyle w:val="Emphasis"/>
          <w:highlight w:val="yellow"/>
        </w:rPr>
        <w:t>abandoning</w:t>
      </w:r>
      <w:r w:rsidRPr="00C9335E">
        <w:rPr>
          <w:rStyle w:val="StyleUnderline"/>
          <w:highlight w:val="yellow"/>
        </w:rPr>
        <w:t xml:space="preserve"> the law</w:t>
      </w:r>
      <w:r w:rsidRPr="00C9335E">
        <w:rPr>
          <w:rStyle w:val="StyleUnderline"/>
        </w:rPr>
        <w:t xml:space="preserve"> entirely; </w:t>
      </w:r>
      <w:r w:rsidRPr="00C9335E">
        <w:rPr>
          <w:rStyle w:val="StyleUnderline"/>
          <w:highlight w:val="yellow"/>
        </w:rPr>
        <w:t>it</w:t>
      </w:r>
      <w:r w:rsidRPr="00C9335E">
        <w:rPr>
          <w:rStyle w:val="StyleUnderline"/>
        </w:rPr>
        <w:t xml:space="preserve"> simply </w:t>
      </w:r>
      <w:r w:rsidRPr="00C9335E">
        <w:rPr>
          <w:rStyle w:val="StyleUnderline"/>
          <w:highlight w:val="yellow"/>
        </w:rPr>
        <w:t>means</w:t>
      </w:r>
      <w:r w:rsidRPr="00C9335E">
        <w:rPr>
          <w:rStyle w:val="StyleUnderline"/>
        </w:rPr>
        <w:t xml:space="preserve"> that </w:t>
      </w:r>
      <w:r w:rsidRPr="00C9335E">
        <w:rPr>
          <w:rStyle w:val="StyleUnderline"/>
          <w:highlight w:val="yellow"/>
        </w:rPr>
        <w:t xml:space="preserve">we must remain </w:t>
      </w:r>
      <w:r w:rsidRPr="00C9335E">
        <w:rPr>
          <w:rStyle w:val="Emphasis"/>
          <w:highlight w:val="yellow"/>
        </w:rPr>
        <w:t>reflexive</w:t>
      </w:r>
      <w:r w:rsidRPr="00C9335E">
        <w:rPr>
          <w:rStyle w:val="Emphasis"/>
        </w:rPr>
        <w:t>ly aware</w:t>
      </w:r>
      <w:r w:rsidRPr="00C9335E">
        <w:rPr>
          <w:rStyle w:val="StyleUnderline"/>
        </w:rPr>
        <w:t xml:space="preserve"> of these risks, and that we must </w:t>
      </w:r>
      <w:r w:rsidRPr="00C9335E">
        <w:rPr>
          <w:rStyle w:val="Emphasis"/>
        </w:rPr>
        <w:t>explore</w:t>
      </w:r>
      <w:r w:rsidRPr="00C9335E">
        <w:rPr>
          <w:sz w:val="16"/>
          <w:szCs w:val="16"/>
        </w:rPr>
        <w:t xml:space="preserve">, and pay attention to, </w:t>
      </w:r>
      <w:r w:rsidRPr="00C9335E">
        <w:rPr>
          <w:rStyle w:val="StyleUnderline"/>
        </w:rPr>
        <w:t>the scope that exists for deploying law</w:t>
      </w:r>
      <w:r w:rsidRPr="00C9335E">
        <w:rPr>
          <w:sz w:val="16"/>
          <w:szCs w:val="16"/>
        </w:rPr>
        <w:t xml:space="preserve"> and legal argument, </w:t>
      </w:r>
      <w:r w:rsidRPr="00C9335E">
        <w:rPr>
          <w:rStyle w:val="StyleUnderline"/>
        </w:rPr>
        <w:t xml:space="preserve">in a way that </w:t>
      </w:r>
      <w:r w:rsidRPr="00C9335E">
        <w:rPr>
          <w:rStyle w:val="Emphasis"/>
        </w:rPr>
        <w:t>disrupts</w:t>
      </w:r>
      <w:r w:rsidRPr="00C9335E">
        <w:rPr>
          <w:rStyle w:val="StyleUnderline"/>
        </w:rPr>
        <w:t xml:space="preserve">, </w:t>
      </w:r>
      <w:r w:rsidRPr="00C9335E">
        <w:rPr>
          <w:rStyle w:val="Emphasis"/>
        </w:rPr>
        <w:t>unsettles</w:t>
      </w:r>
      <w:r w:rsidRPr="00C9335E">
        <w:rPr>
          <w:rStyle w:val="StyleUnderline"/>
        </w:rPr>
        <w:t xml:space="preserve">, and </w:t>
      </w:r>
      <w:r w:rsidRPr="00C9335E">
        <w:rPr>
          <w:rStyle w:val="Emphasis"/>
        </w:rPr>
        <w:t>re-politicises</w:t>
      </w:r>
      <w:r w:rsidRPr="00C9335E">
        <w:rPr>
          <w:sz w:val="16"/>
          <w:szCs w:val="16"/>
        </w:rPr>
        <w:t xml:space="preserve">; in a way that not only makes structures visible, but also, the role in those </w:t>
      </w:r>
      <w:r w:rsidRPr="00C9335E">
        <w:rPr>
          <w:rStyle w:val="StyleUnderline"/>
        </w:rPr>
        <w:t>structures</w:t>
      </w:r>
      <w:r w:rsidRPr="00C9335E">
        <w:rPr>
          <w:sz w:val="16"/>
          <w:szCs w:val="16"/>
        </w:rPr>
        <w:t>, of law, and legal concepts.</w:t>
      </w:r>
    </w:p>
    <w:p w14:paraId="13DB0903" w14:textId="77777777" w:rsidR="00D2210B" w:rsidRPr="00C9335E" w:rsidRDefault="00D2210B" w:rsidP="00D2210B">
      <w:pPr>
        <w:rPr>
          <w:sz w:val="16"/>
          <w:szCs w:val="16"/>
        </w:rPr>
      </w:pPr>
      <w:r w:rsidRPr="00C9335E">
        <w:rPr>
          <w:sz w:val="16"/>
          <w:szCs w:val="16"/>
        </w:rPr>
        <w:t xml:space="preserve">These observations suggest </w:t>
      </w:r>
      <w:r w:rsidRPr="00C9335E">
        <w:rPr>
          <w:rStyle w:val="StyleUnderline"/>
        </w:rPr>
        <w:t xml:space="preserve">a </w:t>
      </w:r>
      <w:r w:rsidRPr="00C9335E">
        <w:rPr>
          <w:rStyle w:val="Emphasis"/>
        </w:rPr>
        <w:t>twofold strategy</w:t>
      </w:r>
      <w:r w:rsidRPr="00C9335E">
        <w:rPr>
          <w:rStyle w:val="StyleUnderline"/>
        </w:rPr>
        <w:t xml:space="preserve"> will be </w:t>
      </w:r>
      <w:r w:rsidRPr="00C9335E">
        <w:rPr>
          <w:rStyle w:val="Emphasis"/>
        </w:rPr>
        <w:t>necessary</w:t>
      </w:r>
      <w:r w:rsidRPr="00C9335E">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C9335E">
        <w:rPr>
          <w:rStyle w:val="StyleUnderline"/>
        </w:rPr>
        <w:t xml:space="preserve">The </w:t>
      </w:r>
      <w:r w:rsidRPr="00C9335E">
        <w:rPr>
          <w:rStyle w:val="Emphasis"/>
        </w:rPr>
        <w:t>task</w:t>
      </w:r>
      <w:r w:rsidRPr="00C9335E">
        <w:rPr>
          <w:rStyle w:val="StyleUnderline"/>
        </w:rPr>
        <w:t xml:space="preserve"> for the </w:t>
      </w:r>
      <w:r w:rsidRPr="00C9335E">
        <w:rPr>
          <w:rStyle w:val="Emphasis"/>
        </w:rPr>
        <w:t>labour law scholar</w:t>
      </w:r>
      <w:r w:rsidRPr="00C9335E">
        <w:rPr>
          <w:rStyle w:val="StyleUnderline"/>
        </w:rPr>
        <w:t xml:space="preserve"> should</w:t>
      </w:r>
      <w:r w:rsidRPr="00C9335E">
        <w:rPr>
          <w:sz w:val="16"/>
          <w:szCs w:val="16"/>
        </w:rPr>
        <w:t xml:space="preserve"> not </w:t>
      </w:r>
      <w:r w:rsidRPr="00C9335E">
        <w:rPr>
          <w:rStyle w:val="StyleUnderline"/>
        </w:rPr>
        <w:t>be</w:t>
      </w:r>
      <w:r w:rsidRPr="00C9335E">
        <w:rPr>
          <w:sz w:val="16"/>
          <w:szCs w:val="16"/>
        </w:rPr>
        <w:t xml:space="preserve"> to internalise the values that appear desirable or important to us, but to constantly question, and problemetise them; to explore and expose their structural basis, so as to open the door to </w:t>
      </w:r>
      <w:r w:rsidRPr="00C9335E">
        <w:rPr>
          <w:rStyle w:val="StyleUnderline"/>
        </w:rPr>
        <w:t xml:space="preserve">a more </w:t>
      </w:r>
      <w:r w:rsidRPr="00C9335E">
        <w:rPr>
          <w:rStyle w:val="Emphasis"/>
        </w:rPr>
        <w:t>reflexive</w:t>
      </w:r>
      <w:r w:rsidRPr="00C9335E">
        <w:rPr>
          <w:rStyle w:val="StyleUnderline"/>
        </w:rPr>
        <w:t xml:space="preserve">, </w:t>
      </w:r>
      <w:r w:rsidRPr="00C9335E">
        <w:rPr>
          <w:rStyle w:val="Emphasis"/>
        </w:rPr>
        <w:t>situated</w:t>
      </w:r>
      <w:r w:rsidRPr="00C9335E">
        <w:rPr>
          <w:rStyle w:val="StyleUnderline"/>
        </w:rPr>
        <w:t xml:space="preserve">, </w:t>
      </w:r>
      <w:r w:rsidRPr="00C9335E">
        <w:rPr>
          <w:rStyle w:val="Emphasis"/>
        </w:rPr>
        <w:t>normative critique</w:t>
      </w:r>
      <w:r w:rsidRPr="00C9335E">
        <w:rPr>
          <w:sz w:val="16"/>
          <w:szCs w:val="16"/>
        </w:rPr>
        <w:t>.</w:t>
      </w:r>
    </w:p>
    <w:p w14:paraId="54F5723C" w14:textId="77777777" w:rsidR="00D2210B" w:rsidRPr="00C9335E" w:rsidRDefault="00D2210B" w:rsidP="00D2210B">
      <w:pPr>
        <w:rPr>
          <w:sz w:val="16"/>
          <w:szCs w:val="16"/>
        </w:rPr>
      </w:pPr>
      <w:r w:rsidRPr="00C9335E">
        <w:rPr>
          <w:sz w:val="16"/>
          <w:szCs w:val="16"/>
        </w:rPr>
        <w:t xml:space="preserve">In thinking about our shorter term goals, moreover, one of the implications of </w:t>
      </w:r>
      <w:r w:rsidRPr="00C9335E">
        <w:rPr>
          <w:rStyle w:val="StyleUnderline"/>
        </w:rPr>
        <w:t xml:space="preserve">the </w:t>
      </w:r>
      <w:r w:rsidRPr="00C9335E">
        <w:rPr>
          <w:rStyle w:val="Emphasis"/>
        </w:rPr>
        <w:t>structural approach</w:t>
      </w:r>
      <w:r w:rsidRPr="00C9335E">
        <w:rPr>
          <w:sz w:val="16"/>
          <w:szCs w:val="16"/>
        </w:rPr>
        <w:t xml:space="preserve"> is that it </w:t>
      </w:r>
      <w:r w:rsidRPr="00C9335E">
        <w:rPr>
          <w:rStyle w:val="StyleUnderline"/>
        </w:rPr>
        <w:t xml:space="preserve">points our attention to the importance of exploring </w:t>
      </w:r>
      <w:r w:rsidRPr="00C9335E">
        <w:rPr>
          <w:rStyle w:val="Emphasis"/>
        </w:rPr>
        <w:t>both</w:t>
      </w:r>
      <w:r w:rsidRPr="00C9335E">
        <w:rPr>
          <w:rStyle w:val="StyleUnderline"/>
        </w:rPr>
        <w:t xml:space="preserve"> the </w:t>
      </w:r>
      <w:r w:rsidRPr="00C9335E">
        <w:rPr>
          <w:rStyle w:val="Emphasis"/>
        </w:rPr>
        <w:t>underlying structural logics</w:t>
      </w:r>
      <w:r w:rsidRPr="00C9335E">
        <w:rPr>
          <w:rStyle w:val="StyleUnderline"/>
        </w:rPr>
        <w:t xml:space="preserve"> shaping social development and the </w:t>
      </w:r>
      <w:r w:rsidRPr="00C9335E">
        <w:rPr>
          <w:rStyle w:val="Emphasis"/>
        </w:rPr>
        <w:t>complexity</w:t>
      </w:r>
      <w:r w:rsidRPr="00C9335E">
        <w:rPr>
          <w:rStyle w:val="StyleUnderline"/>
        </w:rPr>
        <w:t xml:space="preserve"> and </w:t>
      </w:r>
      <w:r w:rsidRPr="00C9335E">
        <w:rPr>
          <w:rStyle w:val="Emphasis"/>
        </w:rPr>
        <w:t>contingency</w:t>
      </w:r>
      <w:r w:rsidRPr="00C9335E">
        <w:rPr>
          <w:rStyle w:val="StyleUnderline"/>
        </w:rPr>
        <w:t xml:space="preserve"> of the ways in which those logics </w:t>
      </w:r>
      <w:r w:rsidRPr="00C9335E">
        <w:rPr>
          <w:rStyle w:val="Emphasis"/>
        </w:rPr>
        <w:t>manifest in practice</w:t>
      </w:r>
      <w:r w:rsidRPr="00C9335E">
        <w:rPr>
          <w:rStyle w:val="StyleUnderline"/>
        </w:rPr>
        <w:t xml:space="preserve">. </w:t>
      </w:r>
      <w:r w:rsidRPr="00C9335E">
        <w:rPr>
          <w:rStyle w:val="StyleUnderline"/>
          <w:highlight w:val="yellow"/>
        </w:rPr>
        <w:t>While</w:t>
      </w:r>
      <w:r w:rsidRPr="00C9335E">
        <w:rPr>
          <w:rStyle w:val="StyleUnderline"/>
        </w:rPr>
        <w:t xml:space="preserve"> the structure of </w:t>
      </w:r>
      <w:r w:rsidRPr="00C9335E">
        <w:rPr>
          <w:rStyle w:val="StyleUnderline"/>
          <w:highlight w:val="yellow"/>
        </w:rPr>
        <w:t>capitalism</w:t>
      </w:r>
      <w:r w:rsidRPr="00C9335E">
        <w:rPr>
          <w:sz w:val="16"/>
          <w:szCs w:val="16"/>
        </w:rPr>
        <w:t xml:space="preserve"> profoundly </w:t>
      </w:r>
      <w:r w:rsidRPr="00C9335E">
        <w:rPr>
          <w:rStyle w:val="Emphasis"/>
          <w:highlight w:val="yellow"/>
        </w:rPr>
        <w:t>conditions</w:t>
      </w:r>
      <w:r w:rsidRPr="00C9335E">
        <w:rPr>
          <w:rStyle w:val="StyleUnderline"/>
        </w:rPr>
        <w:t xml:space="preserve"> the sort of </w:t>
      </w:r>
      <w:r w:rsidRPr="00C9335E">
        <w:rPr>
          <w:rStyle w:val="StyleUnderline"/>
          <w:highlight w:val="yellow"/>
        </w:rPr>
        <w:t>social development</w:t>
      </w:r>
      <w:r w:rsidRPr="00C9335E">
        <w:rPr>
          <w:rStyle w:val="StyleUnderline"/>
        </w:rPr>
        <w:t xml:space="preserve"> that can occur</w:t>
      </w:r>
      <w:r w:rsidRPr="00C9335E">
        <w:rPr>
          <w:sz w:val="16"/>
          <w:szCs w:val="16"/>
        </w:rPr>
        <w:t xml:space="preserve">, and thus, the sorts of socio-economic outcomes that can be achieved, </w:t>
      </w:r>
      <w:r w:rsidRPr="00C9335E">
        <w:rPr>
          <w:rStyle w:val="StyleUnderline"/>
          <w:highlight w:val="yellow"/>
        </w:rPr>
        <w:t xml:space="preserve">it does </w:t>
      </w:r>
      <w:r w:rsidRPr="00C9335E">
        <w:rPr>
          <w:rStyle w:val="Emphasis"/>
          <w:highlight w:val="yellow"/>
        </w:rPr>
        <w:t>not determine</w:t>
      </w:r>
      <w:r w:rsidRPr="00C9335E">
        <w:rPr>
          <w:rStyle w:val="StyleUnderline"/>
          <w:highlight w:val="yellow"/>
        </w:rPr>
        <w:t xml:space="preserve"> them</w:t>
      </w:r>
      <w:r w:rsidRPr="00C9335E">
        <w:rPr>
          <w:sz w:val="16"/>
          <w:szCs w:val="16"/>
        </w:rPr>
        <w:t xml:space="preserve">. Thus, </w:t>
      </w:r>
      <w:r w:rsidRPr="00C9335E">
        <w:rPr>
          <w:rStyle w:val="StyleUnderline"/>
          <w:highlight w:val="yellow"/>
        </w:rPr>
        <w:t xml:space="preserve">the </w:t>
      </w:r>
      <w:r w:rsidRPr="00C9335E">
        <w:rPr>
          <w:rStyle w:val="Emphasis"/>
          <w:highlight w:val="yellow"/>
        </w:rPr>
        <w:t>particular way</w:t>
      </w:r>
      <w:r w:rsidRPr="00C9335E">
        <w:rPr>
          <w:rStyle w:val="StyleUnderline"/>
        </w:rPr>
        <w:t xml:space="preserve"> in which </w:t>
      </w:r>
      <w:r w:rsidRPr="00C9335E">
        <w:rPr>
          <w:rStyle w:val="StyleUnderline"/>
          <w:highlight w:val="yellow"/>
        </w:rPr>
        <w:t>capitalism</w:t>
      </w:r>
      <w:r w:rsidRPr="00C9335E">
        <w:rPr>
          <w:rStyle w:val="StyleUnderline"/>
        </w:rPr>
        <w:t xml:space="preserve"> </w:t>
      </w:r>
      <w:r w:rsidRPr="00C9335E">
        <w:rPr>
          <w:rStyle w:val="StyleUnderline"/>
          <w:highlight w:val="yellow"/>
        </w:rPr>
        <w:t>manifests</w:t>
      </w:r>
      <w:r w:rsidRPr="00C9335E">
        <w:rPr>
          <w:rStyle w:val="StyleUnderline"/>
        </w:rPr>
        <w:t xml:space="preserve"> today, </w:t>
      </w:r>
      <w:r w:rsidRPr="00C9335E">
        <w:rPr>
          <w:rStyle w:val="StyleUnderline"/>
          <w:highlight w:val="yellow"/>
        </w:rPr>
        <w:t>and</w:t>
      </w:r>
      <w:r w:rsidRPr="00C9335E">
        <w:rPr>
          <w:sz w:val="16"/>
          <w:szCs w:val="16"/>
        </w:rPr>
        <w:t xml:space="preserve"> indeed </w:t>
      </w:r>
      <w:r w:rsidRPr="00C9335E">
        <w:rPr>
          <w:rStyle w:val="StyleUnderline"/>
          <w:highlight w:val="yellow"/>
        </w:rPr>
        <w:t xml:space="preserve">the </w:t>
      </w:r>
      <w:r w:rsidRPr="00C9335E">
        <w:rPr>
          <w:rStyle w:val="Emphasis"/>
          <w:highlight w:val="yellow"/>
        </w:rPr>
        <w:t>legal framework</w:t>
      </w:r>
      <w:r w:rsidRPr="00C9335E">
        <w:rPr>
          <w:rStyle w:val="StyleUnderline"/>
          <w:highlight w:val="yellow"/>
        </w:rPr>
        <w:t xml:space="preserve"> in which its</w:t>
      </w:r>
      <w:r w:rsidRPr="00C9335E">
        <w:rPr>
          <w:rStyle w:val="StyleUnderline"/>
        </w:rPr>
        <w:t xml:space="preserve"> constitutive </w:t>
      </w:r>
      <w:r w:rsidRPr="00C9335E">
        <w:rPr>
          <w:rStyle w:val="StyleUnderline"/>
          <w:highlight w:val="yellow"/>
        </w:rPr>
        <w:t xml:space="preserve">practices are embedded, was </w:t>
      </w:r>
      <w:r w:rsidRPr="00C9335E">
        <w:rPr>
          <w:rStyle w:val="Emphasis"/>
          <w:highlight w:val="yellow"/>
        </w:rPr>
        <w:t>not pre-given</w:t>
      </w:r>
      <w:r w:rsidRPr="00C9335E">
        <w:rPr>
          <w:rStyle w:val="StyleUnderline"/>
        </w:rPr>
        <w:t>.</w:t>
      </w:r>
      <w:r w:rsidRPr="00C9335E">
        <w:rPr>
          <w:sz w:val="16"/>
          <w:szCs w:val="16"/>
        </w:rPr>
        <w:t xml:space="preserve"> Rather, </w:t>
      </w:r>
      <w:r w:rsidRPr="00C9335E">
        <w:rPr>
          <w:rStyle w:val="StyleUnderline"/>
        </w:rPr>
        <w:t xml:space="preserve">it was the result of the </w:t>
      </w:r>
      <w:r w:rsidRPr="00C9335E">
        <w:rPr>
          <w:rStyle w:val="Emphasis"/>
        </w:rPr>
        <w:t>particular way</w:t>
      </w:r>
      <w:r w:rsidRPr="00C9335E">
        <w:rPr>
          <w:rStyle w:val="StyleUnderline"/>
        </w:rPr>
        <w:t xml:space="preserve"> in which those logics were </w:t>
      </w:r>
      <w:r w:rsidRPr="00C9335E">
        <w:rPr>
          <w:rStyle w:val="Emphasis"/>
        </w:rPr>
        <w:t>subjectively interpreted</w:t>
      </w:r>
      <w:r w:rsidRPr="00C9335E">
        <w:rPr>
          <w:rStyle w:val="StyleUnderline"/>
        </w:rPr>
        <w:t xml:space="preserve"> by social actors, and the way in which they responded to those logics in </w:t>
      </w:r>
      <w:r w:rsidRPr="00C9335E">
        <w:rPr>
          <w:rStyle w:val="Emphasis"/>
        </w:rPr>
        <w:t>particular conditions</w:t>
      </w:r>
      <w:r w:rsidRPr="00C9335E">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C9335E">
        <w:rPr>
          <w:rStyle w:val="StyleUnderline"/>
        </w:rPr>
        <w:t xml:space="preserve">This observation forces us to recognise the </w:t>
      </w:r>
      <w:r w:rsidRPr="00C9335E">
        <w:rPr>
          <w:rStyle w:val="Emphasis"/>
        </w:rPr>
        <w:t>contingency</w:t>
      </w:r>
      <w:r w:rsidRPr="00C9335E">
        <w:rPr>
          <w:rStyle w:val="StyleUnderline"/>
        </w:rPr>
        <w:t xml:space="preserve"> of the </w:t>
      </w:r>
      <w:r w:rsidRPr="00C9335E">
        <w:rPr>
          <w:rStyle w:val="Emphasis"/>
        </w:rPr>
        <w:t>present</w:t>
      </w:r>
      <w:r w:rsidRPr="00C9335E">
        <w:rPr>
          <w:rStyle w:val="StyleUnderline"/>
        </w:rPr>
        <w:t xml:space="preserve">, and thus, the </w:t>
      </w:r>
      <w:r w:rsidRPr="00C9335E">
        <w:rPr>
          <w:rStyle w:val="Emphasis"/>
        </w:rPr>
        <w:t>potential</w:t>
      </w:r>
      <w:r w:rsidRPr="00C9335E">
        <w:rPr>
          <w:rStyle w:val="StyleUnderline"/>
        </w:rPr>
        <w:t xml:space="preserve"> that exists for a </w:t>
      </w:r>
      <w:r w:rsidRPr="00C9335E">
        <w:rPr>
          <w:rStyle w:val="Emphasis"/>
        </w:rPr>
        <w:t>variety of futures</w:t>
      </w:r>
      <w:r w:rsidRPr="00C9335E">
        <w:rPr>
          <w:rStyle w:val="StyleUnderline"/>
        </w:rPr>
        <w:t xml:space="preserve"> to be brought about, depending on </w:t>
      </w:r>
      <w:r w:rsidRPr="00C9335E">
        <w:rPr>
          <w:rStyle w:val="Emphasis"/>
        </w:rPr>
        <w:t>how</w:t>
      </w:r>
      <w:r w:rsidRPr="00C9335E">
        <w:rPr>
          <w:rStyle w:val="StyleUnderline"/>
        </w:rPr>
        <w:t xml:space="preserve"> we react </w:t>
      </w:r>
      <w:r w:rsidRPr="00C9335E">
        <w:rPr>
          <w:rStyle w:val="Emphasis"/>
        </w:rPr>
        <w:t>today</w:t>
      </w:r>
      <w:r w:rsidRPr="00C9335E">
        <w:rPr>
          <w:rStyle w:val="StyleUnderline"/>
        </w:rPr>
        <w:t xml:space="preserve"> to the </w:t>
      </w:r>
      <w:r w:rsidRPr="00C9335E">
        <w:rPr>
          <w:rStyle w:val="Emphasis"/>
        </w:rPr>
        <w:t>structural contexts</w:t>
      </w:r>
      <w:r w:rsidRPr="00C9335E">
        <w:rPr>
          <w:rStyle w:val="StyleUnderline"/>
        </w:rPr>
        <w:t xml:space="preserve"> in which we find ourselves</w:t>
      </w:r>
      <w:r w:rsidRPr="00C9335E">
        <w:rPr>
          <w:sz w:val="16"/>
          <w:szCs w:val="16"/>
        </w:rPr>
        <w:t xml:space="preserve">, and the conjunctural conditions which we face. </w:t>
      </w:r>
      <w:r w:rsidRPr="00C9335E">
        <w:rPr>
          <w:rStyle w:val="StyleUnderline"/>
        </w:rPr>
        <w:t>These may be</w:t>
      </w:r>
      <w:r w:rsidRPr="00C9335E">
        <w:rPr>
          <w:sz w:val="16"/>
          <w:szCs w:val="16"/>
        </w:rPr>
        <w:t xml:space="preserve"> </w:t>
      </w:r>
      <w:r w:rsidRPr="00C9335E">
        <w:rPr>
          <w:sz w:val="16"/>
          <w:szCs w:val="16"/>
        </w:rPr>
        <w:lastRenderedPageBreak/>
        <w:t xml:space="preserve">futures within capitalism, changes within capitalism’s necessary structures, but, potentially, </w:t>
      </w:r>
      <w:r w:rsidRPr="00C9335E">
        <w:rPr>
          <w:rStyle w:val="StyleUnderline"/>
        </w:rPr>
        <w:t xml:space="preserve">futures within such structures that </w:t>
      </w:r>
      <w:r w:rsidRPr="00C9335E">
        <w:rPr>
          <w:rStyle w:val="Emphasis"/>
        </w:rPr>
        <w:t>embrace</w:t>
      </w:r>
      <w:r w:rsidRPr="00C9335E">
        <w:rPr>
          <w:rStyle w:val="StyleUnderline"/>
        </w:rPr>
        <w:t xml:space="preserve"> the potential for one day </w:t>
      </w:r>
      <w:r w:rsidRPr="00C9335E">
        <w:rPr>
          <w:rStyle w:val="Emphasis"/>
        </w:rPr>
        <w:t>transcending</w:t>
      </w:r>
      <w:r w:rsidRPr="00C9335E">
        <w:rPr>
          <w:rStyle w:val="StyleUnderline"/>
        </w:rPr>
        <w:t xml:space="preserve"> them</w:t>
      </w:r>
      <w:r w:rsidRPr="00C9335E">
        <w:rPr>
          <w:sz w:val="16"/>
          <w:szCs w:val="16"/>
        </w:rPr>
        <w:t>.</w:t>
      </w:r>
    </w:p>
    <w:p w14:paraId="672C3FD6" w14:textId="77777777" w:rsidR="00D2210B" w:rsidRPr="00C9335E" w:rsidRDefault="00D2210B" w:rsidP="00D2210B">
      <w:pPr>
        <w:rPr>
          <w:sz w:val="16"/>
          <w:szCs w:val="16"/>
        </w:rPr>
      </w:pPr>
      <w:r w:rsidRPr="00C9335E">
        <w:rPr>
          <w:sz w:val="16"/>
          <w:szCs w:val="16"/>
        </w:rPr>
        <w:t xml:space="preserve">What the analysis of law’s relationship with capitalism emphasises, however, is that </w:t>
      </w:r>
      <w:r w:rsidRPr="00C9335E">
        <w:rPr>
          <w:rStyle w:val="Emphasis"/>
          <w:highlight w:val="yellow"/>
        </w:rPr>
        <w:t>labour law</w:t>
      </w:r>
      <w:r w:rsidRPr="00C9335E">
        <w:rPr>
          <w:rStyle w:val="StyleUnderline"/>
          <w:highlight w:val="yellow"/>
        </w:rPr>
        <w:t xml:space="preserve"> cannot</w:t>
      </w:r>
      <w:r w:rsidRPr="00C9335E">
        <w:rPr>
          <w:rStyle w:val="StyleUnderline"/>
        </w:rPr>
        <w:t xml:space="preserve"> be seen as a mechanism with the capacity to </w:t>
      </w:r>
      <w:r w:rsidRPr="00C9335E">
        <w:rPr>
          <w:rStyle w:val="StyleUnderline"/>
          <w:highlight w:val="yellow"/>
        </w:rPr>
        <w:t xml:space="preserve">change </w:t>
      </w:r>
      <w:r w:rsidRPr="00C9335E">
        <w:rPr>
          <w:rStyle w:val="Emphasis"/>
          <w:highlight w:val="yellow"/>
        </w:rPr>
        <w:t>underlying</w:t>
      </w:r>
      <w:r w:rsidRPr="00C9335E">
        <w:rPr>
          <w:rStyle w:val="StyleUnderline"/>
        </w:rPr>
        <w:t xml:space="preserve"> or </w:t>
      </w:r>
      <w:r w:rsidRPr="00C9335E">
        <w:rPr>
          <w:rStyle w:val="Emphasis"/>
        </w:rPr>
        <w:t xml:space="preserve">basic </w:t>
      </w:r>
      <w:r w:rsidRPr="00C9335E">
        <w:rPr>
          <w:rStyle w:val="Emphasis"/>
          <w:highlight w:val="yellow"/>
        </w:rPr>
        <w:t>structures</w:t>
      </w:r>
      <w:r w:rsidRPr="00C9335E">
        <w:rPr>
          <w:sz w:val="16"/>
          <w:szCs w:val="16"/>
        </w:rPr>
        <w:t xml:space="preserve">. To do so, would be to undermine the structural basis of law, and labour law itself (Lukáks, 1971, p. 264). </w:t>
      </w:r>
      <w:r w:rsidRPr="00C9335E">
        <w:rPr>
          <w:rStyle w:val="StyleUnderline"/>
          <w:highlight w:val="yellow"/>
        </w:rPr>
        <w:t xml:space="preserve">It </w:t>
      </w:r>
      <w:r w:rsidRPr="00C9335E">
        <w:rPr>
          <w:rStyle w:val="Emphasis"/>
          <w:highlight w:val="yellow"/>
        </w:rPr>
        <w:t>can</w:t>
      </w:r>
      <w:r w:rsidRPr="00C9335E">
        <w:rPr>
          <w:rStyle w:val="StyleUnderline"/>
        </w:rPr>
        <w:t xml:space="preserve">, however, </w:t>
      </w:r>
      <w:r w:rsidRPr="00C9335E">
        <w:rPr>
          <w:rStyle w:val="StyleUnderline"/>
          <w:highlight w:val="yellow"/>
        </w:rPr>
        <w:t>still</w:t>
      </w:r>
      <w:r w:rsidRPr="00C9335E">
        <w:rPr>
          <w:rStyle w:val="StyleUnderline"/>
        </w:rPr>
        <w:t xml:space="preserve"> be seen as a mechanism with the capacity to </w:t>
      </w:r>
      <w:r w:rsidRPr="00C9335E">
        <w:rPr>
          <w:rStyle w:val="Emphasis"/>
        </w:rPr>
        <w:t>legitimise</w:t>
      </w:r>
      <w:r w:rsidRPr="00C9335E">
        <w:rPr>
          <w:sz w:val="16"/>
          <w:szCs w:val="16"/>
        </w:rPr>
        <w:t xml:space="preserve"> and/</w:t>
      </w:r>
      <w:r w:rsidRPr="00C9335E">
        <w:rPr>
          <w:rStyle w:val="StyleUnderline"/>
        </w:rPr>
        <w:t xml:space="preserve">or </w:t>
      </w:r>
      <w:r w:rsidRPr="00C9335E">
        <w:rPr>
          <w:rStyle w:val="Emphasis"/>
          <w:highlight w:val="yellow"/>
        </w:rPr>
        <w:t>destabilise</w:t>
      </w:r>
      <w:r w:rsidRPr="00C9335E">
        <w:rPr>
          <w:rStyle w:val="StyleUnderline"/>
        </w:rPr>
        <w:t xml:space="preserve"> those structures</w:t>
      </w:r>
      <w:r w:rsidRPr="00C9335E">
        <w:rPr>
          <w:sz w:val="16"/>
          <w:szCs w:val="16"/>
        </w:rPr>
        <w:t>—including law—</w:t>
      </w:r>
      <w:r w:rsidRPr="00C9335E">
        <w:rPr>
          <w:rStyle w:val="StyleUnderline"/>
        </w:rPr>
        <w:t xml:space="preserve">to </w:t>
      </w:r>
      <w:r w:rsidRPr="00C9335E">
        <w:rPr>
          <w:rStyle w:val="Emphasis"/>
        </w:rPr>
        <w:t>foster</w:t>
      </w:r>
      <w:r w:rsidRPr="00C9335E">
        <w:rPr>
          <w:rStyle w:val="StyleUnderline"/>
        </w:rPr>
        <w:t xml:space="preserve"> and </w:t>
      </w:r>
      <w:r w:rsidRPr="00C9335E">
        <w:rPr>
          <w:rStyle w:val="Emphasis"/>
        </w:rPr>
        <w:t>facilitate</w:t>
      </w:r>
      <w:r w:rsidRPr="00C9335E">
        <w:rPr>
          <w:rStyle w:val="StyleUnderline"/>
        </w:rPr>
        <w:t xml:space="preserve"> the capacities and capabilities that will be </w:t>
      </w:r>
      <w:r w:rsidRPr="00C9335E">
        <w:rPr>
          <w:rStyle w:val="Emphasis"/>
        </w:rPr>
        <w:t>required</w:t>
      </w:r>
      <w:r w:rsidRPr="00C9335E">
        <w:rPr>
          <w:rStyle w:val="StyleUnderline"/>
        </w:rPr>
        <w:t xml:space="preserve"> to overcome those structures, depending on </w:t>
      </w:r>
      <w:r w:rsidRPr="00C9335E">
        <w:rPr>
          <w:rStyle w:val="Emphasis"/>
        </w:rPr>
        <w:t>how</w:t>
      </w:r>
      <w:r w:rsidRPr="00C9335E">
        <w:rPr>
          <w:rStyle w:val="StyleUnderline"/>
        </w:rPr>
        <w:t xml:space="preserve"> it is used, and for </w:t>
      </w:r>
      <w:r w:rsidRPr="00C9335E">
        <w:rPr>
          <w:rStyle w:val="Emphasis"/>
        </w:rPr>
        <w:t>what purposes</w:t>
      </w:r>
      <w:r w:rsidRPr="00C9335E">
        <w:rPr>
          <w:rStyle w:val="StyleUnderline"/>
        </w:rPr>
        <w:t xml:space="preserve">. </w:t>
      </w:r>
      <w:r w:rsidRPr="00C9335E">
        <w:rPr>
          <w:rStyle w:val="Emphasis"/>
          <w:highlight w:val="yellow"/>
        </w:rPr>
        <w:t>Minimum wage</w:t>
      </w:r>
      <w:r w:rsidRPr="00C9335E">
        <w:rPr>
          <w:rStyle w:val="Emphasis"/>
        </w:rPr>
        <w:t xml:space="preserve"> regulations</w:t>
      </w:r>
      <w:r w:rsidRPr="00C9335E">
        <w:rPr>
          <w:rStyle w:val="StyleUnderline"/>
        </w:rPr>
        <w:t xml:space="preserve">, </w:t>
      </w:r>
      <w:r w:rsidRPr="00C9335E">
        <w:rPr>
          <w:rStyle w:val="Emphasis"/>
          <w:highlight w:val="yellow"/>
        </w:rPr>
        <w:t>working time</w:t>
      </w:r>
      <w:r w:rsidRPr="00C9335E">
        <w:rPr>
          <w:rStyle w:val="Emphasis"/>
        </w:rPr>
        <w:t xml:space="preserve"> regulations</w:t>
      </w:r>
      <w:r w:rsidRPr="00C9335E">
        <w:rPr>
          <w:rStyle w:val="StyleUnderline"/>
        </w:rPr>
        <w:t xml:space="preserve">, </w:t>
      </w:r>
      <w:r w:rsidRPr="00C9335E">
        <w:rPr>
          <w:rStyle w:val="Emphasis"/>
          <w:highlight w:val="yellow"/>
        </w:rPr>
        <w:t>health and safety protections</w:t>
      </w:r>
      <w:r w:rsidRPr="00C9335E">
        <w:rPr>
          <w:rStyle w:val="StyleUnderline"/>
        </w:rPr>
        <w:t xml:space="preserve"> etc, </w:t>
      </w:r>
      <w:r w:rsidRPr="00C9335E">
        <w:rPr>
          <w:rStyle w:val="StyleUnderline"/>
          <w:highlight w:val="yellow"/>
        </w:rPr>
        <w:t>may not challenge the</w:t>
      </w:r>
      <w:r w:rsidRPr="00C9335E">
        <w:rPr>
          <w:rStyle w:val="StyleUnderline"/>
        </w:rPr>
        <w:t xml:space="preserve"> </w:t>
      </w:r>
      <w:r w:rsidRPr="00C9335E">
        <w:rPr>
          <w:rStyle w:val="Emphasis"/>
        </w:rPr>
        <w:t xml:space="preserve">basic </w:t>
      </w:r>
      <w:r w:rsidRPr="00C9335E">
        <w:rPr>
          <w:rStyle w:val="Emphasis"/>
          <w:highlight w:val="yellow"/>
        </w:rPr>
        <w:t>structure</w:t>
      </w:r>
      <w:r w:rsidRPr="00C9335E">
        <w:rPr>
          <w:rStyle w:val="StyleUnderline"/>
          <w:highlight w:val="yellow"/>
        </w:rPr>
        <w:t xml:space="preserve"> of capitalism</w:t>
      </w:r>
      <w:r w:rsidRPr="00C9335E">
        <w:rPr>
          <w:sz w:val="16"/>
          <w:szCs w:val="16"/>
        </w:rPr>
        <w:t xml:space="preserve">, therefore, </w:t>
      </w:r>
      <w:r w:rsidRPr="00C9335E">
        <w:rPr>
          <w:rStyle w:val="StyleUnderline"/>
        </w:rPr>
        <w:t xml:space="preserve">and may indeed </w:t>
      </w:r>
      <w:r w:rsidRPr="00C9335E">
        <w:rPr>
          <w:rStyle w:val="Emphasis"/>
        </w:rPr>
        <w:t>undermine</w:t>
      </w:r>
      <w:r w:rsidRPr="00C9335E">
        <w:rPr>
          <w:rStyle w:val="StyleUnderline"/>
        </w:rPr>
        <w:t xml:space="preserve"> attempts to </w:t>
      </w:r>
      <w:r w:rsidRPr="00C9335E">
        <w:rPr>
          <w:rStyle w:val="Emphasis"/>
        </w:rPr>
        <w:t>challenge</w:t>
      </w:r>
      <w:r w:rsidRPr="00C9335E">
        <w:rPr>
          <w:rStyle w:val="StyleUnderline"/>
        </w:rPr>
        <w:t xml:space="preserve"> it in the </w:t>
      </w:r>
      <w:r w:rsidRPr="00C9335E">
        <w:rPr>
          <w:rStyle w:val="Emphasis"/>
        </w:rPr>
        <w:t>immediate future</w:t>
      </w:r>
      <w:r w:rsidRPr="00C9335E">
        <w:rPr>
          <w:rStyle w:val="StyleUnderline"/>
        </w:rPr>
        <w:t xml:space="preserve"> (by </w:t>
      </w:r>
      <w:r w:rsidRPr="00C9335E">
        <w:rPr>
          <w:rStyle w:val="Emphasis"/>
        </w:rPr>
        <w:t>stabilising</w:t>
      </w:r>
      <w:r w:rsidRPr="00C9335E">
        <w:rPr>
          <w:rStyle w:val="StyleUnderline"/>
        </w:rPr>
        <w:t xml:space="preserve"> existing practices), </w:t>
      </w:r>
      <w:r w:rsidRPr="00C9335E">
        <w:rPr>
          <w:rStyle w:val="StyleUnderline"/>
          <w:highlight w:val="yellow"/>
        </w:rPr>
        <w:t xml:space="preserve">but they will be </w:t>
      </w:r>
      <w:r w:rsidRPr="00C9335E">
        <w:rPr>
          <w:rStyle w:val="Emphasis"/>
          <w:highlight w:val="yellow"/>
        </w:rPr>
        <w:t>absolutely vital</w:t>
      </w:r>
      <w:r w:rsidRPr="00C9335E">
        <w:rPr>
          <w:rStyle w:val="StyleUnderline"/>
        </w:rPr>
        <w:t xml:space="preserve"> when it comes </w:t>
      </w:r>
      <w:r w:rsidRPr="00C9335E">
        <w:rPr>
          <w:rStyle w:val="StyleUnderline"/>
          <w:highlight w:val="yellow"/>
        </w:rPr>
        <w:t>to developing</w:t>
      </w:r>
      <w:r w:rsidRPr="00C9335E">
        <w:rPr>
          <w:rStyle w:val="StyleUnderline"/>
        </w:rPr>
        <w:t xml:space="preserve"> the sort of </w:t>
      </w:r>
      <w:r w:rsidRPr="00C9335E">
        <w:rPr>
          <w:rStyle w:val="Emphasis"/>
        </w:rPr>
        <w:t xml:space="preserve">social </w:t>
      </w:r>
      <w:r w:rsidRPr="00C9335E">
        <w:rPr>
          <w:rStyle w:val="Emphasis"/>
          <w:highlight w:val="yellow"/>
        </w:rPr>
        <w:t>movements</w:t>
      </w:r>
      <w:r w:rsidRPr="00C9335E">
        <w:rPr>
          <w:rStyle w:val="StyleUnderline"/>
        </w:rPr>
        <w:t xml:space="preserve"> that will be </w:t>
      </w:r>
      <w:r w:rsidRPr="00C9335E">
        <w:rPr>
          <w:rStyle w:val="Emphasis"/>
        </w:rPr>
        <w:t>required</w:t>
      </w:r>
      <w:r w:rsidRPr="00C9335E">
        <w:rPr>
          <w:rStyle w:val="StyleUnderline"/>
        </w:rPr>
        <w:t xml:space="preserve"> to </w:t>
      </w:r>
      <w:r w:rsidRPr="00C9335E">
        <w:rPr>
          <w:rStyle w:val="Emphasis"/>
        </w:rPr>
        <w:t>transcend</w:t>
      </w:r>
      <w:r w:rsidRPr="00C9335E">
        <w:rPr>
          <w:rStyle w:val="StyleUnderline"/>
        </w:rPr>
        <w:t xml:space="preserve"> those basic structures </w:t>
      </w:r>
      <w:r w:rsidRPr="00C9335E">
        <w:rPr>
          <w:rStyle w:val="Emphasis"/>
        </w:rPr>
        <w:t>in practice</w:t>
      </w:r>
      <w:r w:rsidRPr="00C9335E">
        <w:rPr>
          <w:sz w:val="16"/>
          <w:szCs w:val="16"/>
        </w:rPr>
        <w:t xml:space="preserve">. Not only this, but, </w:t>
      </w:r>
      <w:r w:rsidRPr="00C9335E">
        <w:rPr>
          <w:rStyle w:val="StyleUnderline"/>
          <w:highlight w:val="yellow"/>
        </w:rPr>
        <w:t xml:space="preserve">in the </w:t>
      </w:r>
      <w:r w:rsidRPr="00C9335E">
        <w:rPr>
          <w:rStyle w:val="Emphasis"/>
          <w:highlight w:val="yellow"/>
        </w:rPr>
        <w:t>same way</w:t>
      </w:r>
      <w:r w:rsidRPr="00C9335E">
        <w:rPr>
          <w:rStyle w:val="StyleUnderline"/>
        </w:rPr>
        <w:t xml:space="preserve"> that the structures of </w:t>
      </w:r>
      <w:r w:rsidRPr="00C9335E">
        <w:rPr>
          <w:rStyle w:val="StyleUnderline"/>
          <w:highlight w:val="yellow"/>
        </w:rPr>
        <w:t xml:space="preserve">capitalism can </w:t>
      </w:r>
      <w:r w:rsidRPr="00C9335E">
        <w:rPr>
          <w:rStyle w:val="Emphasis"/>
          <w:highlight w:val="yellow"/>
        </w:rPr>
        <w:t>manifest</w:t>
      </w:r>
      <w:r w:rsidRPr="00C9335E">
        <w:rPr>
          <w:rStyle w:val="Emphasis"/>
        </w:rPr>
        <w:t xml:space="preserve"> concretely</w:t>
      </w:r>
      <w:r w:rsidRPr="00C9335E">
        <w:rPr>
          <w:rStyle w:val="StyleUnderline"/>
        </w:rPr>
        <w:t xml:space="preserve"> </w:t>
      </w:r>
      <w:r w:rsidRPr="00C9335E">
        <w:rPr>
          <w:rStyle w:val="StyleUnderline"/>
          <w:highlight w:val="yellow"/>
        </w:rPr>
        <w:t xml:space="preserve">in a </w:t>
      </w:r>
      <w:r w:rsidRPr="00C9335E">
        <w:rPr>
          <w:rStyle w:val="Emphasis"/>
          <w:highlight w:val="yellow"/>
        </w:rPr>
        <w:t>variety</w:t>
      </w:r>
      <w:r w:rsidRPr="00C9335E">
        <w:rPr>
          <w:rStyle w:val="StyleUnderline"/>
          <w:highlight w:val="yellow"/>
        </w:rPr>
        <w:t xml:space="preserve"> of</w:t>
      </w:r>
      <w:r w:rsidRPr="00C9335E">
        <w:rPr>
          <w:rStyle w:val="StyleUnderline"/>
        </w:rPr>
        <w:t xml:space="preserve"> </w:t>
      </w:r>
      <w:r w:rsidRPr="00C9335E">
        <w:rPr>
          <w:rStyle w:val="Emphasis"/>
        </w:rPr>
        <w:t xml:space="preserve">empirical </w:t>
      </w:r>
      <w:r w:rsidRPr="00C9335E">
        <w:rPr>
          <w:rStyle w:val="Emphasis"/>
          <w:highlight w:val="yellow"/>
        </w:rPr>
        <w:t>forms</w:t>
      </w:r>
      <w:r w:rsidRPr="00C9335E">
        <w:rPr>
          <w:rStyle w:val="StyleUnderline"/>
          <w:highlight w:val="yellow"/>
        </w:rPr>
        <w:t xml:space="preserve">, </w:t>
      </w:r>
      <w:r w:rsidRPr="00C9335E">
        <w:rPr>
          <w:rStyle w:val="Emphasis"/>
          <w:highlight w:val="yellow"/>
        </w:rPr>
        <w:t>so too</w:t>
      </w:r>
      <w:r w:rsidRPr="00C9335E">
        <w:rPr>
          <w:rStyle w:val="StyleUnderline"/>
          <w:highlight w:val="yellow"/>
        </w:rPr>
        <w:t xml:space="preserve"> can</w:t>
      </w:r>
      <w:r w:rsidRPr="00C9335E">
        <w:rPr>
          <w:rStyle w:val="StyleUnderline"/>
        </w:rPr>
        <w:t xml:space="preserve"> core </w:t>
      </w:r>
      <w:r w:rsidRPr="00C9335E">
        <w:rPr>
          <w:rStyle w:val="Emphasis"/>
          <w:highlight w:val="yellow"/>
        </w:rPr>
        <w:t>labour law</w:t>
      </w:r>
      <w:r w:rsidRPr="00C9335E">
        <w:rPr>
          <w:rStyle w:val="Emphasis"/>
        </w:rPr>
        <w:t xml:space="preserve"> protections</w:t>
      </w:r>
      <w:r w:rsidRPr="00C9335E">
        <w:rPr>
          <w:sz w:val="16"/>
          <w:szCs w:val="16"/>
        </w:rPr>
        <w:t xml:space="preserve">, functionally necessary for capitalism, </w:t>
      </w:r>
      <w:r w:rsidRPr="00C9335E">
        <w:rPr>
          <w:rStyle w:val="StyleUnderline"/>
        </w:rPr>
        <w:t xml:space="preserve">be </w:t>
      </w:r>
      <w:r w:rsidRPr="00C9335E">
        <w:rPr>
          <w:rStyle w:val="Emphasis"/>
        </w:rPr>
        <w:t>designed</w:t>
      </w:r>
      <w:r w:rsidRPr="00C9335E">
        <w:rPr>
          <w:rStyle w:val="StyleUnderline"/>
        </w:rPr>
        <w:t xml:space="preserve">, </w:t>
      </w:r>
      <w:r w:rsidRPr="00C9335E">
        <w:rPr>
          <w:rStyle w:val="Emphasis"/>
        </w:rPr>
        <w:t>structured</w:t>
      </w:r>
      <w:r w:rsidRPr="00C9335E">
        <w:rPr>
          <w:rStyle w:val="StyleUnderline"/>
        </w:rPr>
        <w:t xml:space="preserve"> and </w:t>
      </w:r>
      <w:r w:rsidRPr="00C9335E">
        <w:rPr>
          <w:rStyle w:val="Emphasis"/>
        </w:rPr>
        <w:t>conceived</w:t>
      </w:r>
      <w:r w:rsidRPr="00C9335E">
        <w:rPr>
          <w:rStyle w:val="StyleUnderline"/>
        </w:rPr>
        <w:t xml:space="preserve">, in a </w:t>
      </w:r>
      <w:r w:rsidRPr="00C9335E">
        <w:rPr>
          <w:rStyle w:val="Emphasis"/>
        </w:rPr>
        <w:t>myriad</w:t>
      </w:r>
      <w:r w:rsidRPr="00C9335E">
        <w:rPr>
          <w:rStyle w:val="StyleUnderline"/>
        </w:rPr>
        <w:t xml:space="preserve"> of ways as well</w:t>
      </w:r>
      <w:r w:rsidRPr="00C9335E">
        <w:rPr>
          <w:sz w:val="16"/>
          <w:szCs w:val="16"/>
        </w:rPr>
        <w:t>—</w:t>
      </w:r>
      <w:r w:rsidRPr="00C9335E">
        <w:rPr>
          <w:rStyle w:val="StyleUnderline"/>
        </w:rPr>
        <w:t xml:space="preserve">with </w:t>
      </w:r>
      <w:r w:rsidRPr="00C9335E">
        <w:rPr>
          <w:rStyle w:val="Emphasis"/>
        </w:rPr>
        <w:t>very different empirical effects</w:t>
      </w:r>
      <w:r w:rsidRPr="00C9335E">
        <w:rPr>
          <w:sz w:val="16"/>
          <w:szCs w:val="16"/>
        </w:rPr>
        <w:t xml:space="preserve"> Thus, </w:t>
      </w:r>
      <w:r w:rsidRPr="00C9335E">
        <w:rPr>
          <w:rStyle w:val="StyleUnderline"/>
          <w:highlight w:val="yellow"/>
        </w:rPr>
        <w:t>a minimum wage</w:t>
      </w:r>
      <w:r w:rsidRPr="00C9335E">
        <w:rPr>
          <w:rStyle w:val="StyleUnderline"/>
        </w:rPr>
        <w:t xml:space="preserve"> that is </w:t>
      </w:r>
      <w:r w:rsidRPr="00C9335E">
        <w:rPr>
          <w:rStyle w:val="Emphasis"/>
        </w:rPr>
        <w:t>payable for work</w:t>
      </w:r>
      <w:r w:rsidRPr="00C9335E">
        <w:rPr>
          <w:rStyle w:val="StyleUnderline"/>
        </w:rPr>
        <w:t xml:space="preserve">, and which is </w:t>
      </w:r>
      <w:r w:rsidRPr="00C9335E">
        <w:rPr>
          <w:rStyle w:val="StyleUnderline"/>
          <w:highlight w:val="yellow"/>
        </w:rPr>
        <w:t>set at a</w:t>
      </w:r>
      <w:r w:rsidRPr="00C9335E">
        <w:rPr>
          <w:sz w:val="16"/>
          <w:szCs w:val="16"/>
        </w:rPr>
        <w:t xml:space="preserve"> level that the market can ‘bear’ (a </w:t>
      </w:r>
      <w:r w:rsidRPr="00C9335E">
        <w:rPr>
          <w:rStyle w:val="StyleUnderline"/>
        </w:rPr>
        <w:t>‘</w:t>
      </w:r>
      <w:r w:rsidRPr="00C9335E">
        <w:rPr>
          <w:rStyle w:val="Emphasis"/>
          <w:highlight w:val="yellow"/>
        </w:rPr>
        <w:t>market-clearing’ rate</w:t>
      </w:r>
      <w:r w:rsidRPr="00C9335E">
        <w:rPr>
          <w:rStyle w:val="StyleUnderline"/>
          <w:highlight w:val="yellow"/>
        </w:rPr>
        <w:t>) will</w:t>
      </w:r>
      <w:r w:rsidRPr="00C9335E">
        <w:rPr>
          <w:rStyle w:val="StyleUnderline"/>
        </w:rPr>
        <w:t xml:space="preserve"> indeed simply </w:t>
      </w:r>
      <w:r w:rsidRPr="00C9335E">
        <w:rPr>
          <w:rStyle w:val="Emphasis"/>
          <w:highlight w:val="yellow"/>
        </w:rPr>
        <w:t>reinforce</w:t>
      </w:r>
      <w:r w:rsidRPr="00C9335E">
        <w:rPr>
          <w:rStyle w:val="StyleUnderline"/>
        </w:rPr>
        <w:t xml:space="preserve"> the premise that </w:t>
      </w:r>
      <w:r w:rsidRPr="00C9335E">
        <w:rPr>
          <w:rStyle w:val="Emphasis"/>
          <w:highlight w:val="yellow"/>
        </w:rPr>
        <w:t>competitive markets</w:t>
      </w:r>
      <w:r w:rsidRPr="00C9335E">
        <w:rPr>
          <w:rStyle w:val="StyleUnderline"/>
        </w:rPr>
        <w:t xml:space="preserve"> can realise </w:t>
      </w:r>
      <w:r w:rsidRPr="00C9335E">
        <w:rPr>
          <w:rStyle w:val="Emphasis"/>
        </w:rPr>
        <w:t>just outcomes</w:t>
      </w:r>
      <w:r w:rsidRPr="00C9335E">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2799DEFE" w14:textId="77777777" w:rsidR="00D2210B" w:rsidRPr="00C9335E" w:rsidRDefault="00D2210B" w:rsidP="00D2210B">
      <w:pPr>
        <w:rPr>
          <w:sz w:val="16"/>
          <w:szCs w:val="16"/>
        </w:rPr>
      </w:pPr>
      <w:r w:rsidRPr="00C9335E">
        <w:rPr>
          <w:rStyle w:val="StyleUnderline"/>
          <w:highlight w:val="yellow"/>
        </w:rPr>
        <w:t xml:space="preserve">In </w:t>
      </w:r>
      <w:r w:rsidRPr="00C9335E">
        <w:rPr>
          <w:rStyle w:val="Emphasis"/>
          <w:highlight w:val="yellow"/>
        </w:rPr>
        <w:t>contrast</w:t>
      </w:r>
      <w:r w:rsidRPr="00C9335E">
        <w:rPr>
          <w:sz w:val="16"/>
          <w:szCs w:val="16"/>
        </w:rPr>
        <w:t xml:space="preserve"> with this, however, </w:t>
      </w:r>
      <w:r w:rsidRPr="00C9335E">
        <w:rPr>
          <w:rStyle w:val="StyleUnderline"/>
          <w:highlight w:val="yellow"/>
        </w:rPr>
        <w:t>a minimum wage</w:t>
      </w:r>
      <w:r w:rsidRPr="00C9335E">
        <w:rPr>
          <w:rStyle w:val="StyleUnderline"/>
        </w:rPr>
        <w:t xml:space="preserve"> conceived</w:t>
      </w:r>
      <w:r w:rsidRPr="00C9335E">
        <w:rPr>
          <w:sz w:val="16"/>
          <w:szCs w:val="16"/>
        </w:rPr>
        <w:t xml:space="preserve"> in such a way as </w:t>
      </w:r>
      <w:r w:rsidRPr="00C9335E">
        <w:rPr>
          <w:rStyle w:val="StyleUnderline"/>
        </w:rPr>
        <w:t xml:space="preserve">to ensure a </w:t>
      </w:r>
      <w:r w:rsidRPr="00C9335E">
        <w:rPr>
          <w:rStyle w:val="Emphasis"/>
        </w:rPr>
        <w:t>guaranteed weekly income</w:t>
      </w:r>
      <w:r w:rsidRPr="00C9335E">
        <w:rPr>
          <w:rStyle w:val="StyleUnderline"/>
        </w:rPr>
        <w:t xml:space="preserve"> for </w:t>
      </w:r>
      <w:r w:rsidRPr="00C9335E">
        <w:rPr>
          <w:rStyle w:val="Emphasis"/>
        </w:rPr>
        <w:t>all labour market participants</w:t>
      </w:r>
      <w:r w:rsidRPr="00C9335E">
        <w:rPr>
          <w:rStyle w:val="StyleUnderline"/>
        </w:rPr>
        <w:t xml:space="preserve">, irrespective of how much work they are able to access, set at a level </w:t>
      </w:r>
      <w:r w:rsidRPr="00C9335E">
        <w:rPr>
          <w:rStyle w:val="StyleUnderline"/>
          <w:highlight w:val="yellow"/>
        </w:rPr>
        <w:t>that</w:t>
      </w:r>
      <w:r w:rsidRPr="00C9335E">
        <w:rPr>
          <w:sz w:val="16"/>
          <w:szCs w:val="16"/>
        </w:rPr>
        <w:t xml:space="preserve"> not only </w:t>
      </w:r>
      <w:r w:rsidRPr="00C9335E">
        <w:rPr>
          <w:rStyle w:val="StyleUnderline"/>
          <w:highlight w:val="yellow"/>
        </w:rPr>
        <w:t>reflects</w:t>
      </w:r>
      <w:r w:rsidRPr="00C9335E">
        <w:rPr>
          <w:sz w:val="16"/>
          <w:szCs w:val="16"/>
        </w:rPr>
        <w:t xml:space="preserve"> average living costs, rather than ‘market value’, but </w:t>
      </w:r>
      <w:r w:rsidRPr="00C9335E">
        <w:rPr>
          <w:rStyle w:val="StyleUnderline"/>
          <w:highlight w:val="yellow"/>
        </w:rPr>
        <w:t>a</w:t>
      </w:r>
      <w:r w:rsidRPr="00C9335E">
        <w:rPr>
          <w:rStyle w:val="StyleUnderline"/>
        </w:rPr>
        <w:t xml:space="preserve">n </w:t>
      </w:r>
      <w:r w:rsidRPr="00C9335E">
        <w:rPr>
          <w:rStyle w:val="Emphasis"/>
        </w:rPr>
        <w:t xml:space="preserve">explicitly </w:t>
      </w:r>
      <w:r w:rsidRPr="00C9335E">
        <w:rPr>
          <w:rStyle w:val="Emphasis"/>
          <w:highlight w:val="yellow"/>
        </w:rPr>
        <w:t>political decision</w:t>
      </w:r>
      <w:r w:rsidRPr="00C9335E">
        <w:rPr>
          <w:rStyle w:val="StyleUnderline"/>
          <w:highlight w:val="yellow"/>
        </w:rPr>
        <w:t xml:space="preserve"> about what</w:t>
      </w:r>
      <w:r w:rsidRPr="00C9335E">
        <w:rPr>
          <w:rStyle w:val="StyleUnderline"/>
        </w:rPr>
        <w:t xml:space="preserve"> sort of </w:t>
      </w:r>
      <w:r w:rsidRPr="00C9335E">
        <w:rPr>
          <w:rStyle w:val="Emphasis"/>
          <w:highlight w:val="yellow"/>
        </w:rPr>
        <w:t>standard</w:t>
      </w:r>
      <w:r w:rsidRPr="00C9335E">
        <w:rPr>
          <w:rStyle w:val="StyleUnderline"/>
        </w:rPr>
        <w:t xml:space="preserve"> of living </w:t>
      </w:r>
      <w:r w:rsidRPr="00C9335E">
        <w:rPr>
          <w:rStyle w:val="StyleUnderline"/>
          <w:highlight w:val="yellow"/>
        </w:rPr>
        <w:t>workers are</w:t>
      </w:r>
      <w:r w:rsidRPr="00C9335E">
        <w:rPr>
          <w:rStyle w:val="StyleUnderline"/>
        </w:rPr>
        <w:t xml:space="preserve"> deemed to be </w:t>
      </w:r>
      <w:r w:rsidRPr="00C9335E">
        <w:rPr>
          <w:rStyle w:val="Emphasis"/>
          <w:highlight w:val="yellow"/>
        </w:rPr>
        <w:t>entitled</w:t>
      </w:r>
      <w:r w:rsidRPr="00C9335E">
        <w:rPr>
          <w:rStyle w:val="StyleUnderline"/>
        </w:rPr>
        <w:t xml:space="preserve">, can actually go </w:t>
      </w:r>
      <w:r w:rsidRPr="00C9335E">
        <w:rPr>
          <w:rStyle w:val="Emphasis"/>
        </w:rPr>
        <w:t>some way</w:t>
      </w:r>
      <w:r w:rsidRPr="00C9335E">
        <w:rPr>
          <w:rStyle w:val="StyleUnderline"/>
        </w:rPr>
        <w:t xml:space="preserve"> towards </w:t>
      </w:r>
      <w:r w:rsidRPr="00C9335E">
        <w:rPr>
          <w:rStyle w:val="Emphasis"/>
        </w:rPr>
        <w:t>shaping</w:t>
      </w:r>
      <w:r w:rsidRPr="00C9335E">
        <w:rPr>
          <w:rStyle w:val="StyleUnderline"/>
        </w:rPr>
        <w:t xml:space="preserve"> capitalism’s development, while, </w:t>
      </w:r>
      <w:r w:rsidRPr="00C9335E">
        <w:rPr>
          <w:rStyle w:val="Emphasis"/>
        </w:rPr>
        <w:t>simultaneously</w:t>
      </w:r>
      <w:r w:rsidRPr="00C9335E">
        <w:rPr>
          <w:rStyle w:val="StyleUnderline"/>
        </w:rPr>
        <w:t xml:space="preserve">, </w:t>
      </w:r>
      <w:r w:rsidRPr="00C9335E">
        <w:rPr>
          <w:rStyle w:val="Emphasis"/>
          <w:highlight w:val="yellow"/>
        </w:rPr>
        <w:t>problematis</w:t>
      </w:r>
      <w:r w:rsidRPr="00C9335E">
        <w:rPr>
          <w:rStyle w:val="Emphasis"/>
        </w:rPr>
        <w:t>ing</w:t>
      </w:r>
      <w:r w:rsidRPr="00C9335E">
        <w:rPr>
          <w:rStyle w:val="StyleUnderline"/>
        </w:rPr>
        <w:t xml:space="preserve"> </w:t>
      </w:r>
      <w:r w:rsidRPr="00C9335E">
        <w:rPr>
          <w:rStyle w:val="StyleUnderline"/>
          <w:highlight w:val="yellow"/>
        </w:rPr>
        <w:t xml:space="preserve">the </w:t>
      </w:r>
      <w:r w:rsidRPr="00C9335E">
        <w:rPr>
          <w:rStyle w:val="Emphasis"/>
          <w:highlight w:val="yellow"/>
        </w:rPr>
        <w:t>naturalistic image</w:t>
      </w:r>
      <w:r w:rsidRPr="00C9335E">
        <w:rPr>
          <w:rStyle w:val="StyleUnderline"/>
          <w:highlight w:val="yellow"/>
        </w:rPr>
        <w:t xml:space="preserve"> of the </w:t>
      </w:r>
      <w:r w:rsidRPr="00C9335E">
        <w:rPr>
          <w:rStyle w:val="Emphasis"/>
          <w:highlight w:val="yellow"/>
        </w:rPr>
        <w:t>market</w:t>
      </w:r>
      <w:r w:rsidRPr="00C9335E">
        <w:rPr>
          <w:sz w:val="16"/>
          <w:szCs w:val="16"/>
        </w:rPr>
        <w:t xml:space="preserve">, and the ‘wage’, that the former construction of the minimum wage perpetuates (Adams, 2019; Adams, 2020A). Of course, </w:t>
      </w:r>
      <w:r w:rsidRPr="00C9335E">
        <w:rPr>
          <w:rStyle w:val="StyleUnderline"/>
        </w:rPr>
        <w:t xml:space="preserve">this </w:t>
      </w:r>
      <w:r w:rsidRPr="00C9335E">
        <w:rPr>
          <w:rStyle w:val="Emphasis"/>
        </w:rPr>
        <w:t>form</w:t>
      </w:r>
      <w:r w:rsidRPr="00C9335E">
        <w:rPr>
          <w:rStyle w:val="StyleUnderline"/>
        </w:rPr>
        <w:t xml:space="preserve"> of minimum wage is </w:t>
      </w:r>
      <w:r w:rsidRPr="00C9335E">
        <w:rPr>
          <w:rStyle w:val="Emphasis"/>
        </w:rPr>
        <w:t>still limited</w:t>
      </w:r>
      <w:r w:rsidRPr="00C9335E">
        <w:rPr>
          <w:rStyle w:val="StyleUnderline"/>
        </w:rPr>
        <w:t xml:space="preserve">—it does not address the </w:t>
      </w:r>
      <w:r w:rsidRPr="00C9335E">
        <w:rPr>
          <w:rStyle w:val="Emphasis"/>
        </w:rPr>
        <w:t>underlying causes</w:t>
      </w:r>
      <w:r w:rsidRPr="00C9335E">
        <w:rPr>
          <w:rStyle w:val="StyleUnderline"/>
        </w:rPr>
        <w:t xml:space="preserve"> of low pay, because it does </w:t>
      </w:r>
      <w:r w:rsidRPr="00C9335E">
        <w:rPr>
          <w:rStyle w:val="Emphasis"/>
        </w:rPr>
        <w:t>not abolish</w:t>
      </w:r>
      <w:r w:rsidRPr="00C9335E">
        <w:rPr>
          <w:rStyle w:val="StyleUnderline"/>
        </w:rPr>
        <w:t xml:space="preserve"> the structures that </w:t>
      </w:r>
      <w:r w:rsidRPr="00C9335E">
        <w:rPr>
          <w:rStyle w:val="Emphasis"/>
        </w:rPr>
        <w:t>give rise</w:t>
      </w:r>
      <w:r w:rsidRPr="00C9335E">
        <w:rPr>
          <w:rStyle w:val="StyleUnderline"/>
        </w:rPr>
        <w:t xml:space="preserve"> to the necessity to work for wages</w:t>
      </w:r>
      <w:r w:rsidRPr="00C9335E">
        <w:rPr>
          <w:sz w:val="16"/>
          <w:szCs w:val="16"/>
        </w:rPr>
        <w:t>—</w:t>
      </w:r>
      <w:r w:rsidRPr="00C9335E">
        <w:rPr>
          <w:rStyle w:val="StyleUnderline"/>
        </w:rPr>
        <w:t xml:space="preserve">but it does a </w:t>
      </w:r>
      <w:r w:rsidRPr="00C9335E">
        <w:rPr>
          <w:rStyle w:val="Emphasis"/>
        </w:rPr>
        <w:t>better job</w:t>
      </w:r>
      <w:r w:rsidRPr="00C9335E">
        <w:rPr>
          <w:rStyle w:val="StyleUnderline"/>
        </w:rPr>
        <w:t xml:space="preserve"> of not only </w:t>
      </w:r>
      <w:r w:rsidRPr="00C9335E">
        <w:rPr>
          <w:rStyle w:val="Emphasis"/>
        </w:rPr>
        <w:t>mediating</w:t>
      </w:r>
      <w:r w:rsidRPr="00C9335E">
        <w:rPr>
          <w:rStyle w:val="StyleUnderline"/>
        </w:rPr>
        <w:t xml:space="preserve"> capitalism’s </w:t>
      </w:r>
      <w:r w:rsidRPr="00C9335E">
        <w:rPr>
          <w:rStyle w:val="Emphasis"/>
        </w:rPr>
        <w:t>contradictions</w:t>
      </w:r>
      <w:r w:rsidRPr="00C9335E">
        <w:rPr>
          <w:rStyle w:val="StyleUnderline"/>
        </w:rPr>
        <w:t xml:space="preserve">, but also, of doing so in a way that </w:t>
      </w:r>
      <w:r w:rsidRPr="00C9335E">
        <w:rPr>
          <w:rStyle w:val="Emphasis"/>
        </w:rPr>
        <w:t>reveals</w:t>
      </w:r>
      <w:r w:rsidRPr="00C9335E">
        <w:rPr>
          <w:rStyle w:val="StyleUnderline"/>
        </w:rPr>
        <w:t xml:space="preserve"> the </w:t>
      </w:r>
      <w:r w:rsidRPr="00C9335E">
        <w:rPr>
          <w:rStyle w:val="Emphasis"/>
        </w:rPr>
        <w:t>limits of law</w:t>
      </w:r>
      <w:r w:rsidRPr="00C9335E">
        <w:rPr>
          <w:rStyle w:val="StyleUnderline"/>
        </w:rPr>
        <w:t xml:space="preserve">, and which helps to </w:t>
      </w:r>
      <w:r w:rsidRPr="00C9335E">
        <w:rPr>
          <w:rStyle w:val="Emphasis"/>
        </w:rPr>
        <w:t>expose</w:t>
      </w:r>
      <w:r w:rsidRPr="00C9335E">
        <w:rPr>
          <w:rStyle w:val="StyleUnderline"/>
        </w:rPr>
        <w:t xml:space="preserve"> and </w:t>
      </w:r>
      <w:r w:rsidRPr="00C9335E">
        <w:rPr>
          <w:rStyle w:val="Emphasis"/>
        </w:rPr>
        <w:t>problematise</w:t>
      </w:r>
      <w:r w:rsidRPr="00C9335E">
        <w:rPr>
          <w:rStyle w:val="StyleUnderline"/>
        </w:rPr>
        <w:t xml:space="preserve">, the </w:t>
      </w:r>
      <w:r w:rsidRPr="00C9335E">
        <w:rPr>
          <w:rStyle w:val="Emphasis"/>
        </w:rPr>
        <w:t>legal and political foundations</w:t>
      </w:r>
      <w:r w:rsidRPr="00C9335E">
        <w:rPr>
          <w:rStyle w:val="StyleUnderline"/>
        </w:rPr>
        <w:t xml:space="preserve"> of </w:t>
      </w:r>
      <w:r w:rsidRPr="00C9335E">
        <w:rPr>
          <w:rStyle w:val="Emphasis"/>
        </w:rPr>
        <w:t>markets</w:t>
      </w:r>
      <w:r w:rsidRPr="00C9335E">
        <w:rPr>
          <w:rStyle w:val="StyleUnderline"/>
        </w:rPr>
        <w:t xml:space="preserve"> at the same time</w:t>
      </w:r>
      <w:r w:rsidRPr="00C9335E">
        <w:rPr>
          <w:sz w:val="16"/>
          <w:szCs w:val="16"/>
        </w:rPr>
        <w:t>.</w:t>
      </w:r>
    </w:p>
    <w:p w14:paraId="550C7F7A" w14:textId="77777777" w:rsidR="00D2210B" w:rsidRPr="005D7BC2" w:rsidRDefault="00D2210B" w:rsidP="00D2210B">
      <w:pPr>
        <w:rPr>
          <w:u w:val="single"/>
        </w:rPr>
      </w:pPr>
      <w:r w:rsidRPr="00C9335E">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C9335E">
        <w:rPr>
          <w:rStyle w:val="StyleUnderline"/>
        </w:rPr>
        <w:t xml:space="preserve">while a labour market may be </w:t>
      </w:r>
      <w:r w:rsidRPr="00C9335E">
        <w:rPr>
          <w:rStyle w:val="Emphasis"/>
        </w:rPr>
        <w:t>integral</w:t>
      </w:r>
      <w:r w:rsidRPr="00C9335E">
        <w:rPr>
          <w:rStyle w:val="StyleUnderline"/>
        </w:rPr>
        <w:t xml:space="preserve"> to capitalism, the </w:t>
      </w:r>
      <w:r w:rsidRPr="00C9335E">
        <w:rPr>
          <w:rStyle w:val="Emphasis"/>
        </w:rPr>
        <w:t>precise institutional framework</w:t>
      </w:r>
      <w:r w:rsidRPr="00C9335E">
        <w:rPr>
          <w:rStyle w:val="StyleUnderline"/>
        </w:rPr>
        <w:t xml:space="preserve"> in which labour markets are embedded is </w:t>
      </w:r>
      <w:r w:rsidRPr="00C9335E">
        <w:rPr>
          <w:rStyle w:val="Emphasis"/>
        </w:rPr>
        <w:t>not pre-determined</w:t>
      </w:r>
      <w:r w:rsidRPr="00C9335E">
        <w:rPr>
          <w:sz w:val="16"/>
          <w:szCs w:val="16"/>
        </w:rPr>
        <w:t xml:space="preserve">. The precise dynamics of competition, and thus, </w:t>
      </w:r>
      <w:r w:rsidRPr="00C9335E">
        <w:rPr>
          <w:rStyle w:val="StyleUnderline"/>
        </w:rPr>
        <w:t xml:space="preserve">the </w:t>
      </w:r>
      <w:r w:rsidRPr="00C9335E">
        <w:rPr>
          <w:rStyle w:val="Emphasis"/>
        </w:rPr>
        <w:t>degree</w:t>
      </w:r>
      <w:r w:rsidRPr="00C9335E">
        <w:rPr>
          <w:rStyle w:val="StyleUnderline"/>
        </w:rPr>
        <w:t xml:space="preserve">, if not the </w:t>
      </w:r>
      <w:r w:rsidRPr="00C9335E">
        <w:rPr>
          <w:rStyle w:val="Emphasis"/>
        </w:rPr>
        <w:t>existence</w:t>
      </w:r>
      <w:r w:rsidRPr="00C9335E">
        <w:rPr>
          <w:rStyle w:val="StyleUnderline"/>
        </w:rPr>
        <w:t xml:space="preserve">, of the </w:t>
      </w:r>
      <w:r w:rsidRPr="00C9335E">
        <w:rPr>
          <w:rStyle w:val="Emphasis"/>
          <w:highlight w:val="yellow"/>
        </w:rPr>
        <w:t>inequality of power</w:t>
      </w:r>
      <w:r w:rsidRPr="00C9335E">
        <w:rPr>
          <w:rStyle w:val="StyleUnderline"/>
          <w:highlight w:val="yellow"/>
        </w:rPr>
        <w:t xml:space="preserve"> between </w:t>
      </w:r>
      <w:r w:rsidRPr="00C9335E">
        <w:rPr>
          <w:rStyle w:val="Emphasis"/>
          <w:highlight w:val="yellow"/>
        </w:rPr>
        <w:t>capital</w:t>
      </w:r>
      <w:r w:rsidRPr="00C9335E">
        <w:rPr>
          <w:rStyle w:val="StyleUnderline"/>
          <w:highlight w:val="yellow"/>
        </w:rPr>
        <w:t xml:space="preserve"> and </w:t>
      </w:r>
      <w:r w:rsidRPr="00C9335E">
        <w:rPr>
          <w:rStyle w:val="Emphasis"/>
          <w:highlight w:val="yellow"/>
        </w:rPr>
        <w:t>labour</w:t>
      </w:r>
      <w:r w:rsidRPr="00C9335E">
        <w:rPr>
          <w:rStyle w:val="StyleUnderline"/>
          <w:highlight w:val="yellow"/>
        </w:rPr>
        <w:t xml:space="preserve">, can be </w:t>
      </w:r>
      <w:r w:rsidRPr="00C9335E">
        <w:rPr>
          <w:rStyle w:val="Emphasis"/>
          <w:highlight w:val="yellow"/>
        </w:rPr>
        <w:t>profoundly influenced</w:t>
      </w:r>
      <w:r w:rsidRPr="00C9335E">
        <w:rPr>
          <w:rStyle w:val="StyleUnderline"/>
          <w:highlight w:val="yellow"/>
        </w:rPr>
        <w:t xml:space="preserve"> through</w:t>
      </w:r>
      <w:r w:rsidRPr="00C9335E">
        <w:rPr>
          <w:rStyle w:val="StyleUnderline"/>
        </w:rPr>
        <w:t xml:space="preserve"> the introduction</w:t>
      </w:r>
      <w:r w:rsidRPr="00C9335E">
        <w:rPr>
          <w:sz w:val="16"/>
          <w:szCs w:val="16"/>
        </w:rPr>
        <w:t xml:space="preserve"> (or not) </w:t>
      </w:r>
      <w:r w:rsidRPr="00C9335E">
        <w:rPr>
          <w:rStyle w:val="StyleUnderline"/>
        </w:rPr>
        <w:t xml:space="preserve">of </w:t>
      </w:r>
      <w:r w:rsidRPr="00C9335E">
        <w:rPr>
          <w:rStyle w:val="Emphasis"/>
        </w:rPr>
        <w:t xml:space="preserve">various </w:t>
      </w:r>
      <w:r w:rsidRPr="00C9335E">
        <w:rPr>
          <w:rStyle w:val="Emphasis"/>
          <w:highlight w:val="yellow"/>
        </w:rPr>
        <w:t>institutions</w:t>
      </w:r>
      <w:r w:rsidRPr="00C9335E">
        <w:rPr>
          <w:rStyle w:val="StyleUnderline"/>
        </w:rPr>
        <w:t xml:space="preserve">: institutional </w:t>
      </w:r>
      <w:r w:rsidRPr="00C9335E">
        <w:rPr>
          <w:rStyle w:val="StyleUnderline"/>
          <w:highlight w:val="yellow"/>
        </w:rPr>
        <w:t xml:space="preserve">support for </w:t>
      </w:r>
      <w:r w:rsidRPr="00C9335E">
        <w:rPr>
          <w:rStyle w:val="Emphasis"/>
          <w:highlight w:val="yellow"/>
        </w:rPr>
        <w:t>collective bargaining</w:t>
      </w:r>
      <w:r w:rsidRPr="00C9335E">
        <w:rPr>
          <w:rStyle w:val="StyleUnderline"/>
        </w:rPr>
        <w:t xml:space="preserve">; </w:t>
      </w:r>
      <w:r w:rsidRPr="00C9335E">
        <w:rPr>
          <w:rStyle w:val="StyleUnderline"/>
          <w:highlight w:val="yellow"/>
        </w:rPr>
        <w:t>generous</w:t>
      </w:r>
      <w:r w:rsidRPr="00C9335E">
        <w:rPr>
          <w:rStyle w:val="StyleUnderline"/>
        </w:rPr>
        <w:t xml:space="preserve"> </w:t>
      </w:r>
      <w:r w:rsidRPr="00C9335E">
        <w:rPr>
          <w:rStyle w:val="Emphasis"/>
        </w:rPr>
        <w:t>social security rights</w:t>
      </w:r>
      <w:r w:rsidRPr="00C9335E">
        <w:rPr>
          <w:rStyle w:val="StyleUnderline"/>
        </w:rPr>
        <w:t xml:space="preserve">; comprehensive </w:t>
      </w:r>
      <w:r w:rsidRPr="00C9335E">
        <w:rPr>
          <w:rStyle w:val="Emphasis"/>
          <w:highlight w:val="yellow"/>
        </w:rPr>
        <w:t>public-service provision</w:t>
      </w:r>
      <w:r w:rsidRPr="00C9335E">
        <w:rPr>
          <w:rStyle w:val="StyleUnderline"/>
        </w:rPr>
        <w:t xml:space="preserve"> etc. While still supporting the existence </w:t>
      </w:r>
      <w:r w:rsidRPr="00C9335E">
        <w:rPr>
          <w:rStyle w:val="StyleUnderline"/>
        </w:rPr>
        <w:lastRenderedPageBreak/>
        <w:t xml:space="preserve">and perpetuation of labour market practices, and the underlying structures which give rise to them, </w:t>
      </w:r>
      <w:r w:rsidRPr="00C9335E">
        <w:rPr>
          <w:rStyle w:val="StyleUnderline"/>
          <w:highlight w:val="yellow"/>
        </w:rPr>
        <w:t>such mechanisms</w:t>
      </w:r>
      <w:r w:rsidRPr="00C9335E">
        <w:rPr>
          <w:rStyle w:val="StyleUnderline"/>
        </w:rPr>
        <w:t xml:space="preserve"> can </w:t>
      </w:r>
      <w:r w:rsidRPr="00C9335E">
        <w:rPr>
          <w:rStyle w:val="StyleUnderline"/>
          <w:highlight w:val="yellow"/>
        </w:rPr>
        <w:t xml:space="preserve">make a </w:t>
      </w:r>
      <w:r w:rsidRPr="00C9335E">
        <w:rPr>
          <w:rStyle w:val="Emphasis"/>
          <w:highlight w:val="yellow"/>
        </w:rPr>
        <w:t>real difference</w:t>
      </w:r>
      <w:r w:rsidRPr="00C9335E">
        <w:rPr>
          <w:rStyle w:val="StyleUnderline"/>
          <w:highlight w:val="yellow"/>
        </w:rPr>
        <w:t xml:space="preserve"> to the way</w:t>
      </w:r>
      <w:r w:rsidRPr="00C9335E">
        <w:rPr>
          <w:rStyle w:val="StyleUnderline"/>
        </w:rPr>
        <w:t xml:space="preserve"> in which the tendencies embedded in those </w:t>
      </w:r>
      <w:r w:rsidRPr="00C9335E">
        <w:rPr>
          <w:rStyle w:val="StyleUnderline"/>
          <w:highlight w:val="yellow"/>
        </w:rPr>
        <w:t xml:space="preserve">structures </w:t>
      </w:r>
      <w:r w:rsidRPr="00C9335E">
        <w:rPr>
          <w:rStyle w:val="Emphasis"/>
          <w:highlight w:val="yellow"/>
        </w:rPr>
        <w:t>actually play out</w:t>
      </w:r>
      <w:r w:rsidRPr="00C9335E">
        <w:rPr>
          <w:rStyle w:val="StyleUnderline"/>
        </w:rPr>
        <w:t xml:space="preserve">, </w:t>
      </w:r>
      <w:r w:rsidRPr="00C9335E">
        <w:rPr>
          <w:rStyle w:val="StyleUnderline"/>
          <w:highlight w:val="yellow"/>
        </w:rPr>
        <w:t>influencing</w:t>
      </w:r>
      <w:r w:rsidRPr="00C9335E">
        <w:rPr>
          <w:rStyle w:val="StyleUnderline"/>
        </w:rPr>
        <w:t xml:space="preserve"> the </w:t>
      </w:r>
      <w:r w:rsidRPr="00C9335E">
        <w:rPr>
          <w:rStyle w:val="Emphasis"/>
          <w:highlight w:val="yellow"/>
        </w:rPr>
        <w:t>options available</w:t>
      </w:r>
      <w:r w:rsidRPr="00C9335E">
        <w:rPr>
          <w:rStyle w:val="StyleUnderline"/>
          <w:highlight w:val="yellow"/>
        </w:rPr>
        <w:t xml:space="preserve"> to workers</w:t>
      </w:r>
      <w:r w:rsidRPr="00C9335E">
        <w:rPr>
          <w:rStyle w:val="StyleUnderline"/>
        </w:rPr>
        <w:t xml:space="preserve"> and employers, </w:t>
      </w:r>
      <w:r w:rsidRPr="00C9335E">
        <w:rPr>
          <w:rStyle w:val="StyleUnderline"/>
          <w:highlight w:val="yellow"/>
        </w:rPr>
        <w:t xml:space="preserve">and the </w:t>
      </w:r>
      <w:r w:rsidRPr="00C9335E">
        <w:rPr>
          <w:rStyle w:val="Emphasis"/>
          <w:highlight w:val="yellow"/>
        </w:rPr>
        <w:t>scope</w:t>
      </w:r>
      <w:r w:rsidRPr="00C9335E">
        <w:rPr>
          <w:rStyle w:val="StyleUnderline"/>
          <w:highlight w:val="yellow"/>
        </w:rPr>
        <w:t xml:space="preserve"> and </w:t>
      </w:r>
      <w:r w:rsidRPr="00C9335E">
        <w:rPr>
          <w:rStyle w:val="Emphasis"/>
          <w:highlight w:val="yellow"/>
        </w:rPr>
        <w:t>extent</w:t>
      </w:r>
      <w:r w:rsidRPr="00C9335E">
        <w:rPr>
          <w:rStyle w:val="StyleUnderline"/>
          <w:highlight w:val="yellow"/>
        </w:rPr>
        <w:t>, of</w:t>
      </w:r>
      <w:r w:rsidRPr="00C9335E">
        <w:rPr>
          <w:rStyle w:val="StyleUnderline"/>
        </w:rPr>
        <w:t xml:space="preserve"> their </w:t>
      </w:r>
      <w:r w:rsidRPr="00C9335E">
        <w:rPr>
          <w:rStyle w:val="Emphasis"/>
          <w:highlight w:val="yellow"/>
        </w:rPr>
        <w:t>capacities</w:t>
      </w:r>
      <w:r w:rsidRPr="00C9335E">
        <w:rPr>
          <w:rStyle w:val="StyleUnderline"/>
          <w:highlight w:val="yellow"/>
        </w:rPr>
        <w:t xml:space="preserve"> for</w:t>
      </w:r>
      <w:r w:rsidRPr="00C9335E">
        <w:rPr>
          <w:rStyle w:val="StyleUnderline"/>
        </w:rPr>
        <w:t xml:space="preserve"> </w:t>
      </w:r>
      <w:r w:rsidRPr="00C9335E">
        <w:rPr>
          <w:rStyle w:val="Emphasis"/>
        </w:rPr>
        <w:t xml:space="preserve">various forms of </w:t>
      </w:r>
      <w:r w:rsidRPr="00C9335E">
        <w:rPr>
          <w:rStyle w:val="Emphasis"/>
          <w:highlight w:val="yellow"/>
        </w:rPr>
        <w:t>action</w:t>
      </w:r>
      <w:r w:rsidRPr="00C9335E">
        <w:rPr>
          <w:sz w:val="16"/>
          <w:szCs w:val="16"/>
        </w:rPr>
        <w:t xml:space="preserve">. In this way, </w:t>
      </w:r>
      <w:r w:rsidRPr="00C9335E">
        <w:rPr>
          <w:rStyle w:val="StyleUnderline"/>
        </w:rPr>
        <w:t xml:space="preserve">such measures might </w:t>
      </w:r>
      <w:r w:rsidRPr="00C9335E">
        <w:rPr>
          <w:rStyle w:val="Emphasis"/>
        </w:rPr>
        <w:t>not only improve</w:t>
      </w:r>
      <w:r w:rsidRPr="00C9335E">
        <w:rPr>
          <w:rStyle w:val="StyleUnderline"/>
        </w:rPr>
        <w:t xml:space="preserve"> the conditions of life and work </w:t>
      </w:r>
      <w:r w:rsidRPr="00C9335E">
        <w:rPr>
          <w:rStyle w:val="Emphasis"/>
        </w:rPr>
        <w:t>within capitalism</w:t>
      </w:r>
      <w:r w:rsidRPr="00C9335E">
        <w:rPr>
          <w:rStyle w:val="StyleUnderline"/>
        </w:rPr>
        <w:t xml:space="preserve">, but might </w:t>
      </w:r>
      <w:r w:rsidRPr="00C9335E">
        <w:rPr>
          <w:rStyle w:val="Emphasis"/>
        </w:rPr>
        <w:t>also</w:t>
      </w:r>
      <w:r w:rsidRPr="00C9335E">
        <w:rPr>
          <w:rStyle w:val="StyleUnderline"/>
        </w:rPr>
        <w:t xml:space="preserve"> help provide the </w:t>
      </w:r>
      <w:r w:rsidRPr="00C9335E">
        <w:rPr>
          <w:rStyle w:val="Emphasis"/>
        </w:rPr>
        <w:t>conditions</w:t>
      </w:r>
      <w:r w:rsidRPr="00C9335E">
        <w:rPr>
          <w:rStyle w:val="StyleUnderline"/>
        </w:rPr>
        <w:t xml:space="preserve"> for the sort of </w:t>
      </w:r>
      <w:r w:rsidRPr="00C9335E">
        <w:rPr>
          <w:rStyle w:val="Emphasis"/>
        </w:rPr>
        <w:t>political mobilisations</w:t>
      </w:r>
      <w:r w:rsidRPr="00C9335E">
        <w:rPr>
          <w:rStyle w:val="StyleUnderline"/>
        </w:rPr>
        <w:t xml:space="preserve"> and strategies </w:t>
      </w:r>
      <w:r w:rsidRPr="00C9335E">
        <w:rPr>
          <w:rStyle w:val="StyleUnderline"/>
          <w:highlight w:val="yellow"/>
        </w:rPr>
        <w:t>that</w:t>
      </w:r>
      <w:r w:rsidRPr="00C9335E">
        <w:rPr>
          <w:rStyle w:val="StyleUnderline"/>
        </w:rPr>
        <w:t xml:space="preserve"> may one day help us </w:t>
      </w:r>
      <w:r w:rsidRPr="00C9335E">
        <w:rPr>
          <w:rStyle w:val="Emphasis"/>
          <w:highlight w:val="yellow"/>
        </w:rPr>
        <w:t>challenge capitalistic structures</w:t>
      </w:r>
      <w:r w:rsidRPr="00C9335E">
        <w:rPr>
          <w:rStyle w:val="StyleUnderline"/>
        </w:rPr>
        <w:t xml:space="preserve"> more </w:t>
      </w:r>
      <w:r w:rsidRPr="00C9335E">
        <w:rPr>
          <w:rStyle w:val="Emphasis"/>
          <w:highlight w:val="yellow"/>
        </w:rPr>
        <w:t>directly</w:t>
      </w:r>
      <w:r w:rsidRPr="00C9335E">
        <w:rPr>
          <w:rStyle w:val="StyleUnderline"/>
        </w:rPr>
        <w:t>.</w:t>
      </w:r>
    </w:p>
    <w:p w14:paraId="5B8356EA" w14:textId="77777777" w:rsidR="00D2210B" w:rsidRPr="005D7BC2" w:rsidRDefault="00D2210B" w:rsidP="00D2210B"/>
    <w:p w14:paraId="58AA48EA" w14:textId="77777777" w:rsidR="00D2210B" w:rsidRDefault="00D2210B" w:rsidP="00D2210B">
      <w:pPr>
        <w:pStyle w:val="Heading2"/>
      </w:pPr>
      <w:r>
        <w:lastRenderedPageBreak/>
        <w:t>Rights PIC</w:t>
      </w:r>
    </w:p>
    <w:p w14:paraId="17BC2728" w14:textId="77777777" w:rsidR="00D2210B" w:rsidRPr="005E2907" w:rsidRDefault="00D2210B" w:rsidP="00D2210B">
      <w:pPr>
        <w:pStyle w:val="Heading3"/>
      </w:pPr>
      <w:r>
        <w:lastRenderedPageBreak/>
        <w:t>Top</w:t>
      </w:r>
    </w:p>
    <w:p w14:paraId="2836DD75" w14:textId="77777777" w:rsidR="00D2210B" w:rsidRDefault="00D2210B" w:rsidP="00D2210B">
      <w:pPr>
        <w:pStyle w:val="Analytic"/>
      </w:pPr>
    </w:p>
    <w:p w14:paraId="5BDAA69F" w14:textId="77777777" w:rsidR="00D2210B" w:rsidRPr="00786AEF" w:rsidRDefault="00D2210B" w:rsidP="00D2210B">
      <w:pPr>
        <w:pStyle w:val="Heading4"/>
        <w:rPr>
          <w:rFonts w:cs="Calibri"/>
        </w:rPr>
      </w:pPr>
      <w:r w:rsidRPr="00786AEF">
        <w:rPr>
          <w:rFonts w:cs="Calibri"/>
        </w:rPr>
        <w:t xml:space="preserve">Legal rights can flow from </w:t>
      </w:r>
      <w:r w:rsidRPr="00786AEF">
        <w:rPr>
          <w:rFonts w:cs="Calibri"/>
          <w:u w:val="single"/>
        </w:rPr>
        <w:t>norms</w:t>
      </w:r>
      <w:r w:rsidRPr="00786AEF">
        <w:rPr>
          <w:rFonts w:cs="Calibri"/>
        </w:rPr>
        <w:t xml:space="preserve">. </w:t>
      </w:r>
    </w:p>
    <w:p w14:paraId="6E3708C9" w14:textId="77777777" w:rsidR="00D2210B" w:rsidRPr="00786AEF" w:rsidRDefault="00D2210B" w:rsidP="00D2210B">
      <w:r w:rsidRPr="00786AEF">
        <w:t xml:space="preserve">Ori </w:t>
      </w:r>
      <w:r w:rsidRPr="00304111">
        <w:rPr>
          <w:rStyle w:val="Style13ptBold"/>
        </w:rPr>
        <w:t>Herstein 23</w:t>
      </w:r>
      <w:r w:rsidRPr="00786AEF">
        <w:t>, Montesquieu Chair for Comparative Law and Legal History, Vice Dean for Curriculum, The Hebrew University of Jerusalem. Honorary Visiting Professor, King's College London. Associate Editor, Law and Philosophy. Education: Bachelor's degree in Law and Philosophy, Tel Aviv University. Master's studies in Philosophy, Tel Aviv University</w:t>
      </w:r>
      <w:r>
        <w:t xml:space="preserve">, </w:t>
      </w:r>
      <w:r w:rsidRPr="00786AEF">
        <w:t>Master's degree in Law, Columbia University</w:t>
      </w:r>
      <w:r>
        <w:t xml:space="preserve">, </w:t>
      </w:r>
      <w:r w:rsidRPr="00786AEF">
        <w:t>Doctoral degree in Law, Columbia University</w:t>
      </w:r>
      <w:r>
        <w:t>,</w:t>
      </w:r>
      <w:r w:rsidRPr="00786AEF">
        <w:t xml:space="preserve"> 1/27/2023</w:t>
      </w:r>
      <w:r>
        <w:t xml:space="preserve">, </w:t>
      </w:r>
      <w:r w:rsidRPr="00786AEF">
        <w:t>“Legal Rights</w:t>
      </w:r>
      <w:r>
        <w:t>,</w:t>
      </w:r>
      <w:r w:rsidRPr="00786AEF">
        <w:t>” Stanford Encyclopedia of Philosophy. https://plato.stanford.edu/entries/legal-rights/</w:t>
      </w:r>
    </w:p>
    <w:p w14:paraId="5058FDDB" w14:textId="77777777" w:rsidR="00D2210B" w:rsidRPr="00786AEF" w:rsidRDefault="00D2210B" w:rsidP="00D2210B">
      <w:pPr>
        <w:rPr>
          <w:sz w:val="16"/>
        </w:rPr>
      </w:pPr>
      <w:r w:rsidRPr="00786AEF">
        <w:rPr>
          <w:sz w:val="16"/>
        </w:rPr>
        <w:t xml:space="preserve">Legal rights are some of law’s most basic and pervasive building blocks. </w:t>
      </w:r>
      <w:r w:rsidRPr="00E605F5">
        <w:rPr>
          <w:rStyle w:val="StyleUnderline"/>
          <w:highlight w:val="yellow"/>
        </w:rPr>
        <w:t xml:space="preserve">This entry </w:t>
      </w:r>
      <w:r w:rsidRPr="00E605F5">
        <w:rPr>
          <w:rStyle w:val="Emphasis"/>
          <w:sz w:val="24"/>
          <w:szCs w:val="24"/>
          <w:highlight w:val="yellow"/>
        </w:rPr>
        <w:t>elucidates “legal right”</w:t>
      </w:r>
      <w:r w:rsidRPr="00E605F5">
        <w:rPr>
          <w:rStyle w:val="StyleUnderline"/>
          <w:highlight w:val="yellow"/>
        </w:rPr>
        <w:t xml:space="preserve"> as a</w:t>
      </w:r>
      <w:r w:rsidRPr="00786AEF">
        <w:rPr>
          <w:rStyle w:val="StyleUnderline"/>
        </w:rPr>
        <w:t xml:space="preserve"> </w:t>
      </w:r>
      <w:r w:rsidRPr="00786AEF">
        <w:rPr>
          <w:rStyle w:val="Emphasis"/>
        </w:rPr>
        <w:t xml:space="preserve">general </w:t>
      </w:r>
      <w:r w:rsidRPr="00E605F5">
        <w:rPr>
          <w:rStyle w:val="Emphasis"/>
          <w:highlight w:val="yellow"/>
        </w:rPr>
        <w:t>concept</w:t>
      </w:r>
      <w:r w:rsidRPr="00786AEF">
        <w:rPr>
          <w:sz w:val="16"/>
        </w:rPr>
        <w:t>, covering features common to all rights (legal, moral, or otherwise) and demonstrating how those general features manifest in the particular instance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010F978C" w14:textId="77777777" w:rsidR="00D2210B" w:rsidRPr="00786AEF" w:rsidRDefault="00D2210B" w:rsidP="00D2210B">
      <w:pPr>
        <w:rPr>
          <w:sz w:val="16"/>
        </w:rPr>
      </w:pPr>
      <w:r w:rsidRPr="00786AEF">
        <w:rPr>
          <w:sz w:val="16"/>
        </w:rPr>
        <w:t>&lt;&lt;TABLE OF CONTENTS EXCLUDED&gt;&gt;</w:t>
      </w:r>
    </w:p>
    <w:p w14:paraId="4E35994B" w14:textId="77777777" w:rsidR="00D2210B" w:rsidRPr="00786AEF" w:rsidRDefault="00D2210B" w:rsidP="00D2210B">
      <w:pPr>
        <w:rPr>
          <w:sz w:val="16"/>
        </w:rPr>
      </w:pPr>
      <w:r w:rsidRPr="00786AEF">
        <w:rPr>
          <w:sz w:val="16"/>
        </w:rPr>
        <w:t>1. The Legal Validity and Justification of Legal Rights</w:t>
      </w:r>
    </w:p>
    <w:p w14:paraId="7946BE5E" w14:textId="77777777" w:rsidR="00D2210B" w:rsidRPr="00786AEF" w:rsidRDefault="00D2210B" w:rsidP="00D2210B">
      <w:pPr>
        <w:rPr>
          <w:sz w:val="16"/>
        </w:rPr>
      </w:pPr>
      <w:r w:rsidRPr="00786AEF">
        <w:rPr>
          <w:rStyle w:val="Emphasis"/>
        </w:rPr>
        <w:t xml:space="preserve">Legal </w:t>
      </w:r>
      <w:r w:rsidRPr="00E605F5">
        <w:rPr>
          <w:rStyle w:val="Emphasis"/>
          <w:highlight w:val="yellow"/>
        </w:rPr>
        <w:t>rights</w:t>
      </w:r>
      <w:r w:rsidRPr="00786AEF">
        <w:rPr>
          <w:rStyle w:val="StyleUnderline"/>
        </w:rPr>
        <w:t xml:space="preserve"> are creatures of the law. As such, their</w:t>
      </w:r>
      <w:r w:rsidRPr="00786AEF">
        <w:rPr>
          <w:sz w:val="16"/>
        </w:rPr>
        <w:t xml:space="preserve"> legal </w:t>
      </w:r>
      <w:r w:rsidRPr="00786AEF">
        <w:rPr>
          <w:rStyle w:val="Emphasis"/>
        </w:rPr>
        <w:t>validity</w:t>
      </w:r>
      <w:r w:rsidRPr="00786AEF">
        <w:rPr>
          <w:sz w:val="16"/>
        </w:rPr>
        <w:t>—that is, a right’s status as legal—</w:t>
      </w:r>
      <w:r w:rsidRPr="00786AEF">
        <w:rPr>
          <w:rStyle w:val="Emphasis"/>
        </w:rPr>
        <w:t xml:space="preserve">typically </w:t>
      </w:r>
      <w:r w:rsidRPr="00E605F5">
        <w:rPr>
          <w:rStyle w:val="Emphasis"/>
          <w:highlight w:val="yellow"/>
        </w:rPr>
        <w:t>flow</w:t>
      </w:r>
      <w:r w:rsidRPr="00786AEF">
        <w:rPr>
          <w:rStyle w:val="StyleUnderline"/>
        </w:rPr>
        <w:t xml:space="preserve">s </w:t>
      </w:r>
      <w:r w:rsidRPr="00E605F5">
        <w:rPr>
          <w:rStyle w:val="StyleUnderline"/>
          <w:highlight w:val="yellow"/>
        </w:rPr>
        <w:t>from</w:t>
      </w:r>
      <w:r w:rsidRPr="00786AEF">
        <w:rPr>
          <w:sz w:val="16"/>
        </w:rPr>
        <w:t xml:space="preserve"> other legal </w:t>
      </w:r>
      <w:r w:rsidRPr="00E605F5">
        <w:rPr>
          <w:rStyle w:val="Emphasis"/>
          <w:sz w:val="24"/>
          <w:szCs w:val="24"/>
          <w:highlight w:val="yellow"/>
        </w:rPr>
        <w:t xml:space="preserve">norms </w:t>
      </w:r>
      <w:r w:rsidRPr="00E605F5">
        <w:rPr>
          <w:rStyle w:val="Emphasis"/>
          <w:highlight w:val="yellow"/>
        </w:rPr>
        <w:t>or</w:t>
      </w:r>
      <w:r w:rsidRPr="00786AEF">
        <w:rPr>
          <w:rStyle w:val="StyleUnderline"/>
        </w:rPr>
        <w:t xml:space="preserve"> from a </w:t>
      </w:r>
      <w:r w:rsidRPr="00786AEF">
        <w:rPr>
          <w:rStyle w:val="Emphasis"/>
        </w:rPr>
        <w:t>source</w:t>
      </w:r>
      <w:r w:rsidRPr="00786AEF">
        <w:rPr>
          <w:rStyle w:val="StyleUnderline"/>
        </w:rPr>
        <w:t xml:space="preserve"> of </w:t>
      </w:r>
      <w:r w:rsidRPr="00E605F5">
        <w:rPr>
          <w:rStyle w:val="Emphasis"/>
          <w:highlight w:val="yellow"/>
        </w:rPr>
        <w:t>law</w:t>
      </w:r>
      <w:r w:rsidRPr="00786AEF">
        <w:rPr>
          <w:sz w:val="16"/>
        </w:rPr>
        <w:t xml:space="preserve"> (MacCormick 1977: 189 &amp; 206; Sumner 1987: 68–70; Raz 1994: 263–268).</w:t>
      </w:r>
    </w:p>
    <w:p w14:paraId="2A020593" w14:textId="77777777" w:rsidR="00D2210B" w:rsidRPr="00786AEF" w:rsidRDefault="00D2210B" w:rsidP="00D2210B">
      <w:pPr>
        <w:rPr>
          <w:sz w:val="16"/>
        </w:rPr>
      </w:pPr>
      <w:r w:rsidRPr="00786AEF">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2A9CA1C2" w14:textId="77777777" w:rsidR="00D2210B" w:rsidRPr="00786AEF" w:rsidRDefault="00D2210B" w:rsidP="00D2210B">
      <w:pPr>
        <w:rPr>
          <w:sz w:val="16"/>
        </w:rPr>
      </w:pPr>
      <w:r w:rsidRPr="00786AEF">
        <w:rPr>
          <w:rStyle w:val="StyleUnderline"/>
        </w:rPr>
        <w:t xml:space="preserve">These legal mechanisms can create rights </w:t>
      </w:r>
      <w:r w:rsidRPr="00786AEF">
        <w:rPr>
          <w:rStyle w:val="Emphasis"/>
        </w:rPr>
        <w:t>explicitly</w:t>
      </w:r>
      <w:r w:rsidRPr="00786AEF">
        <w:rPr>
          <w:sz w:val="16"/>
        </w:rPr>
        <w:t xml:space="preserve"> (Raz 1994: 268). For example, according to the Fourth Amendment of the U.S. Constitution:</w:t>
      </w:r>
    </w:p>
    <w:p w14:paraId="55F662A5" w14:textId="77777777" w:rsidR="00D2210B" w:rsidRPr="00786AEF" w:rsidRDefault="00D2210B" w:rsidP="00D2210B">
      <w:pPr>
        <w:ind w:firstLine="720"/>
        <w:rPr>
          <w:sz w:val="16"/>
        </w:rPr>
      </w:pPr>
      <w:r w:rsidRPr="00786AEF">
        <w:rPr>
          <w:sz w:val="16"/>
        </w:rPr>
        <w:t>The right of the people to be secure in their persons, houses, papers, and effects, against unreasonable search and seizure, shall not be violated…. (emphasis added)</w:t>
      </w:r>
    </w:p>
    <w:p w14:paraId="6833459B" w14:textId="77777777" w:rsidR="00D2210B" w:rsidRPr="00786AEF" w:rsidRDefault="00D2210B" w:rsidP="00D2210B">
      <w:pPr>
        <w:rPr>
          <w:sz w:val="16"/>
        </w:rPr>
      </w:pPr>
      <w:r w:rsidRPr="00786AEF">
        <w:rPr>
          <w:rStyle w:val="Emphasis"/>
        </w:rPr>
        <w:t xml:space="preserve">Legal </w:t>
      </w:r>
      <w:r w:rsidRPr="00E605F5">
        <w:rPr>
          <w:rStyle w:val="Emphasis"/>
          <w:highlight w:val="yellow"/>
        </w:rPr>
        <w:t>rights</w:t>
      </w:r>
      <w:r w:rsidRPr="00E605F5">
        <w:rPr>
          <w:rStyle w:val="StyleUnderline"/>
          <w:highlight w:val="yellow"/>
        </w:rPr>
        <w:t xml:space="preserve"> are</w:t>
      </w:r>
      <w:r w:rsidRPr="00786AEF">
        <w:rPr>
          <w:sz w:val="16"/>
        </w:rPr>
        <w:t xml:space="preserve"> also </w:t>
      </w:r>
      <w:r w:rsidRPr="00E605F5">
        <w:rPr>
          <w:rStyle w:val="StyleUnderline"/>
          <w:highlight w:val="yellow"/>
        </w:rPr>
        <w:t xml:space="preserve">created </w:t>
      </w:r>
      <w:r w:rsidRPr="00E605F5">
        <w:rPr>
          <w:rStyle w:val="Emphasis"/>
          <w:highlight w:val="yellow"/>
        </w:rPr>
        <w:t>implicitly</w:t>
      </w:r>
      <w:r w:rsidRPr="00786AEF">
        <w:rPr>
          <w:sz w:val="16"/>
        </w:rPr>
        <w:t xml:space="preserve"> (Raz 1994: 268). For instance, </w:t>
      </w:r>
      <w:r w:rsidRPr="00E605F5">
        <w:rPr>
          <w:rStyle w:val="StyleUnderline"/>
          <w:highlight w:val="yellow"/>
        </w:rPr>
        <w:t>by establishing</w:t>
      </w:r>
      <w:r w:rsidRPr="00786AEF">
        <w:rPr>
          <w:sz w:val="16"/>
        </w:rPr>
        <w:t xml:space="preserve"> legal </w:t>
      </w:r>
      <w:r w:rsidRPr="00E605F5">
        <w:rPr>
          <w:rStyle w:val="StyleUnderline"/>
          <w:highlight w:val="yellow"/>
        </w:rPr>
        <w:t xml:space="preserve">relations </w:t>
      </w:r>
      <w:r w:rsidRPr="00E605F5">
        <w:rPr>
          <w:rStyle w:val="Emphasis"/>
          <w:highlight w:val="yellow"/>
        </w:rPr>
        <w:t>exhibiting</w:t>
      </w:r>
      <w:r w:rsidRPr="00E605F5">
        <w:rPr>
          <w:rStyle w:val="StyleUnderline"/>
          <w:highlight w:val="yellow"/>
        </w:rPr>
        <w:t xml:space="preserve"> the </w:t>
      </w:r>
      <w:r w:rsidRPr="00E605F5">
        <w:rPr>
          <w:rStyle w:val="Emphasis"/>
          <w:highlight w:val="yellow"/>
        </w:rPr>
        <w:t>forms</w:t>
      </w:r>
      <w:r w:rsidRPr="00E605F5">
        <w:rPr>
          <w:rStyle w:val="StyleUnderline"/>
          <w:highlight w:val="yellow"/>
        </w:rPr>
        <w:t xml:space="preserve"> and </w:t>
      </w:r>
      <w:r w:rsidRPr="00E605F5">
        <w:rPr>
          <w:rStyle w:val="Emphasis"/>
          <w:highlight w:val="yellow"/>
        </w:rPr>
        <w:t>functions</w:t>
      </w:r>
      <w:r w:rsidRPr="00786AEF">
        <w:rPr>
          <w:rStyle w:val="StyleUnderline"/>
        </w:rPr>
        <w:t xml:space="preserve"> of a right, </w:t>
      </w:r>
      <w:r w:rsidRPr="00E605F5">
        <w:rPr>
          <w:rStyle w:val="StyleUnderline"/>
          <w:highlight w:val="yellow"/>
        </w:rPr>
        <w:t>a</w:t>
      </w:r>
      <w:r w:rsidRPr="00786AEF">
        <w:rPr>
          <w:sz w:val="16"/>
        </w:rPr>
        <w:t xml:space="preserve"> legal </w:t>
      </w:r>
      <w:r w:rsidRPr="00E605F5">
        <w:rPr>
          <w:rStyle w:val="StyleUnderline"/>
          <w:highlight w:val="yellow"/>
        </w:rPr>
        <w:t>rule can</w:t>
      </w:r>
      <w:r w:rsidRPr="00786AEF">
        <w:rPr>
          <w:rStyle w:val="StyleUnderline"/>
        </w:rPr>
        <w:t xml:space="preserve"> </w:t>
      </w:r>
      <w:r w:rsidRPr="00786AEF">
        <w:rPr>
          <w:rStyle w:val="Emphasis"/>
        </w:rPr>
        <w:t xml:space="preserve">thereby </w:t>
      </w:r>
      <w:r w:rsidRPr="00E605F5">
        <w:rPr>
          <w:rStyle w:val="Emphasis"/>
          <w:highlight w:val="yellow"/>
        </w:rPr>
        <w:t>vest</w:t>
      </w:r>
      <w:r w:rsidRPr="00E605F5">
        <w:rPr>
          <w:rStyle w:val="StyleUnderline"/>
          <w:highlight w:val="yellow"/>
        </w:rPr>
        <w:t xml:space="preserve"> a</w:t>
      </w:r>
      <w:r w:rsidRPr="00786AEF">
        <w:rPr>
          <w:rStyle w:val="StyleUnderline"/>
        </w:rPr>
        <w:t xml:space="preserve"> </w:t>
      </w:r>
      <w:r w:rsidRPr="00786AEF">
        <w:rPr>
          <w:rStyle w:val="Emphasis"/>
        </w:rPr>
        <w:t xml:space="preserve">legal </w:t>
      </w:r>
      <w:r w:rsidRPr="00E605F5">
        <w:rPr>
          <w:rStyle w:val="Emphasis"/>
          <w:highlight w:val="yellow"/>
        </w:rPr>
        <w:t>right</w:t>
      </w:r>
      <w:r w:rsidRPr="00E605F5">
        <w:rPr>
          <w:rStyle w:val="StyleUnderline"/>
          <w:highlight w:val="yellow"/>
        </w:rPr>
        <w:t xml:space="preserve"> without </w:t>
      </w:r>
      <w:r w:rsidRPr="00E605F5">
        <w:rPr>
          <w:rStyle w:val="Emphasis"/>
          <w:highlight w:val="yellow"/>
        </w:rPr>
        <w:t>explicitly mentioning</w:t>
      </w:r>
      <w:r w:rsidRPr="00E605F5">
        <w:rPr>
          <w:rStyle w:val="StyleUnderline"/>
          <w:highlight w:val="yellow"/>
        </w:rPr>
        <w:t xml:space="preserve"> the term</w:t>
      </w:r>
      <w:r w:rsidRPr="00786AEF">
        <w:rPr>
          <w:rStyle w:val="StyleUnderline"/>
        </w:rPr>
        <w:t xml:space="preserve"> “right”</w:t>
      </w:r>
      <w:r w:rsidRPr="00786AEF">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12023A35" w14:textId="77777777" w:rsidR="00D2210B" w:rsidRDefault="00D2210B" w:rsidP="00D2210B">
      <w:pPr>
        <w:rPr>
          <w:sz w:val="16"/>
        </w:rPr>
      </w:pPr>
      <w:r w:rsidRPr="00786AEF">
        <w:rPr>
          <w:sz w:val="16"/>
        </w:rPr>
        <w:t xml:space="preserve">Moreover, in holding certain conduct to be wrongful to X and/or in granting X a corresponding right to a remedy, legal rules can arguably grant X a legal right against such conduct. </w:t>
      </w:r>
      <w:r w:rsidRPr="00786AEF">
        <w:rPr>
          <w:rStyle w:val="StyleUnderline"/>
        </w:rPr>
        <w:t xml:space="preserve">For example, </w:t>
      </w:r>
      <w:r w:rsidRPr="00E605F5">
        <w:rPr>
          <w:rStyle w:val="StyleUnderline"/>
          <w:highlight w:val="yellow"/>
        </w:rPr>
        <w:t>the American</w:t>
      </w:r>
      <w:r w:rsidRPr="00786AEF">
        <w:rPr>
          <w:rStyle w:val="StyleUnderline"/>
        </w:rPr>
        <w:t xml:space="preserve"> </w:t>
      </w:r>
      <w:r w:rsidRPr="00786AEF">
        <w:rPr>
          <w:rStyle w:val="Emphasis"/>
        </w:rPr>
        <w:t xml:space="preserve">common law </w:t>
      </w:r>
      <w:r w:rsidRPr="00E605F5">
        <w:rPr>
          <w:rStyle w:val="Emphasis"/>
          <w:highlight w:val="yellow"/>
        </w:rPr>
        <w:t>tort</w:t>
      </w:r>
      <w:r w:rsidRPr="00786AEF">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E605F5">
        <w:rPr>
          <w:rStyle w:val="StyleUnderline"/>
          <w:highlight w:val="yellow"/>
        </w:rPr>
        <w:t>grants a</w:t>
      </w:r>
      <w:r w:rsidRPr="00786AEF">
        <w:rPr>
          <w:rStyle w:val="StyleUnderline"/>
        </w:rPr>
        <w:t xml:space="preserve"> </w:t>
      </w:r>
      <w:r w:rsidRPr="00786AEF">
        <w:rPr>
          <w:rStyle w:val="Emphasis"/>
        </w:rPr>
        <w:t xml:space="preserve">legal </w:t>
      </w:r>
      <w:r w:rsidRPr="00E605F5">
        <w:rPr>
          <w:rStyle w:val="Emphasis"/>
          <w:highlight w:val="yellow"/>
        </w:rPr>
        <w:t>right</w:t>
      </w:r>
      <w:r w:rsidRPr="00786AEF">
        <w:rPr>
          <w:rStyle w:val="StyleUnderline"/>
        </w:rPr>
        <w:t xml:space="preserve"> against it</w:t>
      </w:r>
      <w:r w:rsidRPr="00786AEF">
        <w:rPr>
          <w:sz w:val="16"/>
        </w:rPr>
        <w:t xml:space="preserve"> (Goldberg &amp; Zipursky 2020: 92–98). Moreover, following the logic of </w:t>
      </w:r>
      <w:r w:rsidRPr="00E605F5">
        <w:rPr>
          <w:rStyle w:val="Emphasis"/>
          <w:sz w:val="24"/>
          <w:szCs w:val="24"/>
          <w:highlight w:val="yellow"/>
        </w:rPr>
        <w:t>“where there’s a remedy, there’s a right”</w:t>
      </w:r>
      <w:r w:rsidRPr="00786AEF">
        <w:rPr>
          <w:sz w:val="18"/>
          <w:szCs w:val="24"/>
        </w:rPr>
        <w:t xml:space="preserve"> </w:t>
      </w:r>
      <w:r w:rsidRPr="00786AEF">
        <w:rPr>
          <w:sz w:val="16"/>
        </w:rPr>
        <w:t>(ubi remedium ibi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7A7FB022" w14:textId="77777777" w:rsidR="00D2210B" w:rsidRPr="00236141" w:rsidRDefault="00D2210B" w:rsidP="00D2210B">
      <w:pPr>
        <w:pStyle w:val="Heading3"/>
      </w:pPr>
      <w:r>
        <w:lastRenderedPageBreak/>
        <w:t>Rights key</w:t>
      </w:r>
    </w:p>
    <w:p w14:paraId="0F9500FD" w14:textId="77777777" w:rsidR="00D2210B" w:rsidRDefault="00D2210B" w:rsidP="00D2210B">
      <w:pPr>
        <w:pStyle w:val="Heading4"/>
      </w:pPr>
      <w:r>
        <w:t xml:space="preserve">Only ‘rights’ enable </w:t>
      </w:r>
      <w:r w:rsidRPr="00FB0148">
        <w:rPr>
          <w:u w:val="single"/>
        </w:rPr>
        <w:t>autonomy</w:t>
      </w:r>
      <w:r>
        <w:t xml:space="preserve"> to navigate </w:t>
      </w:r>
      <w:r w:rsidRPr="00FB0148">
        <w:rPr>
          <w:u w:val="single"/>
        </w:rPr>
        <w:t>complex governance</w:t>
      </w:r>
      <w:r>
        <w:t>.</w:t>
      </w:r>
    </w:p>
    <w:p w14:paraId="6253AE51" w14:textId="77777777" w:rsidR="00D2210B" w:rsidRDefault="00D2210B" w:rsidP="00D2210B">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F535369" w14:textId="77777777" w:rsidR="00D2210B" w:rsidRPr="00253E05" w:rsidRDefault="00D2210B" w:rsidP="00D2210B">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7AB3B1E4" w14:textId="77777777" w:rsidR="00D2210B" w:rsidRPr="00253E05" w:rsidRDefault="00D2210B" w:rsidP="00D2210B">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5ABC745C" w14:textId="77777777" w:rsidR="00D2210B" w:rsidRPr="00253E05" w:rsidRDefault="00D2210B" w:rsidP="00D2210B">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0AC8C2EB" w14:textId="77777777" w:rsidR="00D2210B" w:rsidRPr="00253E05" w:rsidRDefault="00D2210B" w:rsidP="00D2210B">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2EA6E83" w14:textId="77777777" w:rsidR="00D2210B" w:rsidRPr="00253E05" w:rsidRDefault="00D2210B" w:rsidP="00D2210B">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069E79D3" w14:textId="77777777" w:rsidR="00D2210B" w:rsidRDefault="00D2210B" w:rsidP="00D2210B">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w:t>
      </w:r>
      <w:r w:rsidRPr="00253E05">
        <w:rPr>
          <w:sz w:val="16"/>
        </w:rPr>
        <w:lastRenderedPageBreak/>
        <w:t xml:space="preserve">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08B44C27" w14:textId="77777777" w:rsidR="00D2210B" w:rsidRPr="00FF7BF3" w:rsidRDefault="00D2210B" w:rsidP="00D2210B">
      <w:pPr>
        <w:pStyle w:val="Heading3"/>
      </w:pPr>
      <w:r>
        <w:lastRenderedPageBreak/>
        <w:t>LTNB</w:t>
      </w:r>
    </w:p>
    <w:p w14:paraId="07DA2600" w14:textId="77777777" w:rsidR="00D2210B" w:rsidRDefault="00D2210B" w:rsidP="00D2210B">
      <w:pPr>
        <w:pStyle w:val="Analytic"/>
      </w:pPr>
    </w:p>
    <w:p w14:paraId="56F07975" w14:textId="77777777" w:rsidR="00D2210B" w:rsidRDefault="00D2210B" w:rsidP="00D2210B">
      <w:pPr>
        <w:pStyle w:val="Heading4"/>
      </w:pPr>
      <w:r>
        <w:t>Rights PIC links to politics.</w:t>
      </w:r>
    </w:p>
    <w:p w14:paraId="627064D4" w14:textId="77777777" w:rsidR="00D2210B" w:rsidRPr="001328F4" w:rsidRDefault="00D2210B" w:rsidP="00D2210B">
      <w:r>
        <w:t xml:space="preserve">Dennis R. </w:t>
      </w:r>
      <w:r w:rsidRPr="001328F4">
        <w:rPr>
          <w:rStyle w:val="Style13ptBold"/>
        </w:rPr>
        <w:t>Nolan 78</w:t>
      </w:r>
      <w:r>
        <w:t xml:space="preserve">, Associate Professor of Law at the University of South Carolina, 1978, "Public Sector Collective Bargaining: Defining the Federal Role,” </w:t>
      </w:r>
      <w:r>
        <w:rPr>
          <w:i/>
          <w:iCs/>
        </w:rPr>
        <w:t>Cornell Law Review</w:t>
      </w:r>
      <w:r>
        <w:t xml:space="preserve">, vol. 63, pp. 438, </w:t>
      </w:r>
      <w:r w:rsidRPr="001328F4">
        <w:t>https://scholarship.law.cornell.edu/cgi/viewcontent.cgi?article=4143&amp;context=clr</w:t>
      </w:r>
      <w:r>
        <w:t>.</w:t>
      </w:r>
    </w:p>
    <w:p w14:paraId="0CD9055E" w14:textId="77777777" w:rsidR="00D2210B" w:rsidRPr="001328F4" w:rsidRDefault="00D2210B" w:rsidP="00D2210B">
      <w:pPr>
        <w:rPr>
          <w:sz w:val="16"/>
          <w:szCs w:val="16"/>
        </w:rPr>
      </w:pPr>
      <w:r w:rsidRPr="001328F4">
        <w:rPr>
          <w:rStyle w:val="StyleUnderline"/>
          <w:highlight w:val="yellow"/>
        </w:rPr>
        <w:t xml:space="preserve">It has become </w:t>
      </w:r>
      <w:r w:rsidRPr="001328F4">
        <w:rPr>
          <w:rStyle w:val="Emphasis"/>
          <w:highlight w:val="yellow"/>
        </w:rPr>
        <w:t>commonplace</w:t>
      </w:r>
      <w:r w:rsidRPr="001328F4">
        <w:rPr>
          <w:rStyle w:val="StyleUnderline"/>
          <w:highlight w:val="yellow"/>
        </w:rPr>
        <w:t xml:space="preserve"> to speak of</w:t>
      </w:r>
      <w:r w:rsidRPr="001328F4">
        <w:rPr>
          <w:rStyle w:val="StyleUnderline"/>
        </w:rPr>
        <w:t xml:space="preserve"> federal </w:t>
      </w:r>
      <w:r w:rsidRPr="001328F4">
        <w:rPr>
          <w:rStyle w:val="StyleUnderline"/>
          <w:highlight w:val="yellow"/>
        </w:rPr>
        <w:t>legislation</w:t>
      </w:r>
      <w:r w:rsidRPr="001328F4">
        <w:rPr>
          <w:rStyle w:val="StyleUnderline"/>
        </w:rPr>
        <w:t xml:space="preserve"> as necessary </w:t>
      </w:r>
      <w:r w:rsidRPr="001328F4">
        <w:rPr>
          <w:rStyle w:val="StyleUnderline"/>
          <w:highlight w:val="yellow"/>
        </w:rPr>
        <w:t>to guarantee</w:t>
      </w:r>
      <w:r w:rsidRPr="001328F4">
        <w:rPr>
          <w:rStyle w:val="StyleUnderline"/>
        </w:rPr>
        <w:t xml:space="preserve"> the "</w:t>
      </w:r>
      <w:r w:rsidRPr="001328F4">
        <w:rPr>
          <w:rStyle w:val="Emphasis"/>
          <w:highlight w:val="yellow"/>
        </w:rPr>
        <w:t>rights</w:t>
      </w:r>
      <w:r w:rsidRPr="001328F4">
        <w:rPr>
          <w:rStyle w:val="StyleUnderline"/>
          <w:highlight w:val="yellow"/>
        </w:rPr>
        <w:t>" of</w:t>
      </w:r>
      <w:r w:rsidRPr="001328F4">
        <w:rPr>
          <w:sz w:val="16"/>
          <w:szCs w:val="16"/>
        </w:rPr>
        <w:t xml:space="preserve"> public </w:t>
      </w:r>
      <w:r w:rsidRPr="001328F4">
        <w:rPr>
          <w:rStyle w:val="Emphasis"/>
          <w:highlight w:val="yellow"/>
        </w:rPr>
        <w:t>employees</w:t>
      </w:r>
      <w:r w:rsidRPr="001328F4">
        <w:rPr>
          <w:sz w:val="16"/>
          <w:szCs w:val="16"/>
        </w:rPr>
        <w:t xml:space="preserve">. One commentator has complained, for example, that an evaluation of state laws "mostly reveals underaction" by the states in providing the "essential elements of public sector bargaining rights."' 7 </w:t>
      </w:r>
      <w:r w:rsidRPr="001328F4">
        <w:rPr>
          <w:rStyle w:val="StyleUnderline"/>
        </w:rPr>
        <w:t xml:space="preserve">The </w:t>
      </w:r>
      <w:r w:rsidRPr="001328F4">
        <w:rPr>
          <w:rStyle w:val="Emphasis"/>
          <w:highlight w:val="yellow"/>
        </w:rPr>
        <w:t>favorable connotations</w:t>
      </w:r>
      <w:r w:rsidRPr="001328F4">
        <w:rPr>
          <w:rStyle w:val="StyleUnderline"/>
          <w:highlight w:val="yellow"/>
        </w:rPr>
        <w:t xml:space="preserve"> of the term "</w:t>
      </w:r>
      <w:r w:rsidRPr="001328F4">
        <w:rPr>
          <w:rStyle w:val="Emphasis"/>
          <w:highlight w:val="yellow"/>
        </w:rPr>
        <w:t>rights</w:t>
      </w:r>
      <w:r w:rsidRPr="001328F4">
        <w:rPr>
          <w:rStyle w:val="StyleUnderline"/>
        </w:rPr>
        <w:t>"</w:t>
      </w:r>
      <w:r w:rsidRPr="001328F4">
        <w:rPr>
          <w:sz w:val="16"/>
          <w:szCs w:val="16"/>
        </w:rPr>
        <w:t xml:space="preserve"> may </w:t>
      </w:r>
      <w:r w:rsidRPr="001328F4">
        <w:rPr>
          <w:rStyle w:val="StyleUnderline"/>
          <w:highlight w:val="yellow"/>
        </w:rPr>
        <w:t>make such arg</w:t>
      </w:r>
      <w:r w:rsidRPr="001328F4">
        <w:rPr>
          <w:rStyle w:val="StyleUnderline"/>
        </w:rPr>
        <w:t>ument</w:t>
      </w:r>
      <w:r w:rsidRPr="001328F4">
        <w:rPr>
          <w:rStyle w:val="StyleUnderline"/>
          <w:highlight w:val="yellow"/>
        </w:rPr>
        <w:t xml:space="preserve">s </w:t>
      </w:r>
      <w:r w:rsidRPr="001328F4">
        <w:rPr>
          <w:rStyle w:val="Emphasis"/>
          <w:highlight w:val="yellow"/>
        </w:rPr>
        <w:t>politically effective</w:t>
      </w:r>
      <w:r w:rsidRPr="001328F4">
        <w:rPr>
          <w:sz w:val="16"/>
          <w:szCs w:val="16"/>
        </w:rPr>
        <w:t>, but the issue requires a more thorough analysis.</w:t>
      </w:r>
    </w:p>
    <w:p w14:paraId="7CAF8D49" w14:textId="77777777" w:rsidR="00D2210B" w:rsidRPr="003030AF" w:rsidRDefault="00D2210B" w:rsidP="00D2210B"/>
    <w:p w14:paraId="75CC14D0" w14:textId="77777777" w:rsidR="00D2210B" w:rsidRDefault="00D2210B" w:rsidP="00D2210B">
      <w:pPr>
        <w:pStyle w:val="Analytic"/>
      </w:pPr>
    </w:p>
    <w:p w14:paraId="314773F6" w14:textId="77777777" w:rsidR="00D2210B" w:rsidRDefault="00D2210B" w:rsidP="00D2210B">
      <w:pPr>
        <w:pStyle w:val="Heading3"/>
      </w:pPr>
      <w:r>
        <w:lastRenderedPageBreak/>
        <w:t>AT: Plank---Firings</w:t>
      </w:r>
    </w:p>
    <w:p w14:paraId="1D387CB6" w14:textId="77777777" w:rsidR="00D2210B" w:rsidRDefault="00D2210B" w:rsidP="00D2210B">
      <w:pPr>
        <w:pStyle w:val="Analytic"/>
      </w:pPr>
    </w:p>
    <w:p w14:paraId="1B150B84" w14:textId="77777777" w:rsidR="00D2210B" w:rsidRPr="00581291" w:rsidRDefault="00D2210B" w:rsidP="00D2210B"/>
    <w:p w14:paraId="11677FAD" w14:textId="77777777" w:rsidR="00D2210B" w:rsidRDefault="00D2210B" w:rsidP="00D2210B">
      <w:pPr>
        <w:pStyle w:val="Heading4"/>
      </w:pPr>
      <w:r>
        <w:t xml:space="preserve">DOGE cuts </w:t>
      </w:r>
      <w:r>
        <w:rPr>
          <w:u w:val="single"/>
        </w:rPr>
        <w:t>elsewhere</w:t>
      </w:r>
      <w:r>
        <w:t xml:space="preserve"> or Trump finds a way to circumvent.</w:t>
      </w:r>
    </w:p>
    <w:p w14:paraId="4A99D694" w14:textId="77777777" w:rsidR="00D2210B" w:rsidRPr="00E343D1" w:rsidRDefault="00D2210B" w:rsidP="00D2210B">
      <w:r>
        <w:t xml:space="preserve">Elizabeth </w:t>
      </w:r>
      <w:r w:rsidRPr="00E343D1">
        <w:rPr>
          <w:rStyle w:val="Style13ptBold"/>
        </w:rPr>
        <w:t>Linos 25</w:t>
      </w:r>
      <w:r w:rsidRPr="00E343D1">
        <w:t xml:space="preserve">, </w:t>
      </w:r>
      <w:r>
        <w:t>t</w:t>
      </w:r>
      <w:r w:rsidRPr="00E343D1">
        <w:t>he Emma Bloomberg Associate Professor for Public Policy and Management,</w:t>
      </w:r>
      <w:r>
        <w:t xml:space="preserve"> </w:t>
      </w:r>
      <w:r w:rsidRPr="00E343D1">
        <w:t xml:space="preserve">2-19-2025, "Analyzing DOGE actions one month into Trump’s second administration," </w:t>
      </w:r>
      <w:r>
        <w:t>Harvard Kennedy School</w:t>
      </w:r>
      <w:r w:rsidRPr="00E343D1">
        <w:t>, https://www.hks.harvard.edu/faculty-research/policy-topics/democracy-governance/analyzing-doge-actions-one-month-trumps-second</w:t>
      </w:r>
    </w:p>
    <w:p w14:paraId="0AC9D797" w14:textId="77777777" w:rsidR="00D2210B" w:rsidRPr="009D5B66" w:rsidRDefault="00D2210B" w:rsidP="00D2210B">
      <w:pPr>
        <w:rPr>
          <w:sz w:val="16"/>
        </w:rPr>
      </w:pPr>
      <w:r w:rsidRPr="00E1485A">
        <w:rPr>
          <w:rStyle w:val="StyleUnderline"/>
        </w:rPr>
        <w:t xml:space="preserve">The </w:t>
      </w:r>
      <w:r w:rsidRPr="00E1485A">
        <w:rPr>
          <w:rStyle w:val="StyleUnderline"/>
          <w:highlight w:val="yellow"/>
        </w:rPr>
        <w:t>administration</w:t>
      </w:r>
      <w:r w:rsidRPr="00E1485A">
        <w:rPr>
          <w:rStyle w:val="StyleUnderline"/>
        </w:rPr>
        <w:t xml:space="preserve"> also seems to be </w:t>
      </w:r>
      <w:r w:rsidRPr="00E1485A">
        <w:rPr>
          <w:rStyle w:val="Emphasis"/>
          <w:highlight w:val="yellow"/>
        </w:rPr>
        <w:t>weakening</w:t>
      </w:r>
      <w:r w:rsidRPr="00E1485A">
        <w:rPr>
          <w:rStyle w:val="StyleUnderline"/>
          <w:highlight w:val="yellow"/>
        </w:rPr>
        <w:t xml:space="preserve">, or </w:t>
      </w:r>
      <w:r w:rsidRPr="00E1485A">
        <w:rPr>
          <w:rStyle w:val="Emphasis"/>
          <w:highlight w:val="yellow"/>
        </w:rPr>
        <w:t>fully eliminating</w:t>
      </w:r>
      <w:r w:rsidRPr="00E1485A">
        <w:rPr>
          <w:rStyle w:val="StyleUnderline"/>
        </w:rPr>
        <w:t xml:space="preserve">, the </w:t>
      </w:r>
      <w:r w:rsidRPr="00E1485A">
        <w:rPr>
          <w:rStyle w:val="Emphasis"/>
          <w:highlight w:val="yellow"/>
        </w:rPr>
        <w:t>teams</w:t>
      </w:r>
      <w:r w:rsidRPr="00E1485A">
        <w:rPr>
          <w:rStyle w:val="StyleUnderline"/>
        </w:rPr>
        <w:t xml:space="preserve"> that were </w:t>
      </w:r>
      <w:r w:rsidRPr="00E1485A">
        <w:rPr>
          <w:rStyle w:val="StyleUnderline"/>
          <w:highlight w:val="yellow"/>
        </w:rPr>
        <w:t xml:space="preserve">doing </w:t>
      </w:r>
      <w:r w:rsidRPr="00E1485A">
        <w:rPr>
          <w:rStyle w:val="Emphasis"/>
          <w:highlight w:val="yellow"/>
        </w:rPr>
        <w:t>exactly the kind</w:t>
      </w:r>
      <w:r w:rsidRPr="00E1485A">
        <w:rPr>
          <w:rStyle w:val="StyleUnderline"/>
          <w:highlight w:val="yellow"/>
        </w:rPr>
        <w:t xml:space="preserve"> of work DOGE</w:t>
      </w:r>
      <w:r w:rsidRPr="00E1485A">
        <w:rPr>
          <w:rStyle w:val="StyleUnderline"/>
        </w:rPr>
        <w:t xml:space="preserve"> claims to </w:t>
      </w:r>
      <w:r w:rsidRPr="00E1485A">
        <w:rPr>
          <w:rStyle w:val="Emphasis"/>
          <w:highlight w:val="yellow"/>
        </w:rPr>
        <w:t>value</w:t>
      </w:r>
      <w:r w:rsidRPr="00E1485A">
        <w:rPr>
          <w:rStyle w:val="StyleUnderline"/>
        </w:rPr>
        <w:t xml:space="preserve">: teams </w:t>
      </w:r>
      <w:r w:rsidRPr="00E1485A">
        <w:rPr>
          <w:rStyle w:val="StyleUnderline"/>
          <w:highlight w:val="yellow"/>
        </w:rPr>
        <w:t xml:space="preserve">that focus on </w:t>
      </w:r>
      <w:r w:rsidRPr="00E1485A">
        <w:rPr>
          <w:rStyle w:val="Emphasis"/>
          <w:highlight w:val="yellow"/>
        </w:rPr>
        <w:t>data</w:t>
      </w:r>
      <w:r w:rsidRPr="00E1485A">
        <w:rPr>
          <w:rStyle w:val="StyleUnderline"/>
        </w:rPr>
        <w:t xml:space="preserve">, </w:t>
      </w:r>
      <w:r w:rsidRPr="00E1485A">
        <w:rPr>
          <w:rStyle w:val="Emphasis"/>
          <w:highlight w:val="yellow"/>
        </w:rPr>
        <w:t>evaluation</w:t>
      </w:r>
      <w:r w:rsidRPr="00E1485A">
        <w:rPr>
          <w:rStyle w:val="StyleUnderline"/>
          <w:highlight w:val="yellow"/>
        </w:rPr>
        <w:t>, and</w:t>
      </w:r>
      <w:r w:rsidRPr="00E1485A">
        <w:rPr>
          <w:rStyle w:val="StyleUnderline"/>
        </w:rPr>
        <w:t xml:space="preserve"> customer experience have spent years </w:t>
      </w:r>
      <w:r w:rsidRPr="009D5B66">
        <w:rPr>
          <w:sz w:val="16"/>
        </w:rPr>
        <w:t xml:space="preserve">reducing bureaucratic red tape, modernizing service delivery, and </w:t>
      </w:r>
      <w:r w:rsidRPr="00E1485A">
        <w:rPr>
          <w:rStyle w:val="StyleUnderline"/>
          <w:highlight w:val="yellow"/>
        </w:rPr>
        <w:t xml:space="preserve">bringing in </w:t>
      </w:r>
      <w:r w:rsidRPr="00E1485A">
        <w:rPr>
          <w:rStyle w:val="Emphasis"/>
          <w:highlight w:val="yellow"/>
        </w:rPr>
        <w:t>critical tech</w:t>
      </w:r>
      <w:r w:rsidRPr="00E1485A">
        <w:rPr>
          <w:rStyle w:val="StyleUnderline"/>
          <w:highlight w:val="yellow"/>
        </w:rPr>
        <w:t xml:space="preserve"> talent</w:t>
      </w:r>
      <w:r w:rsidRPr="009D5B66">
        <w:rPr>
          <w:sz w:val="16"/>
        </w:rPr>
        <w:t xml:space="preserve">. These teams were already working—under both Democratic and Republican administrations—to make government more efficient and responsive to the public. </w:t>
      </w:r>
      <w:r w:rsidRPr="00E1485A">
        <w:rPr>
          <w:rStyle w:val="StyleUnderline"/>
        </w:rPr>
        <w:t xml:space="preserve">Gutting them is not a strategy for reform; it is a strategy for </w:t>
      </w:r>
      <w:r w:rsidRPr="00E1485A">
        <w:rPr>
          <w:rStyle w:val="Emphasis"/>
        </w:rPr>
        <w:t>dysfunction</w:t>
      </w:r>
      <w:r w:rsidRPr="009D5B66">
        <w:rPr>
          <w:sz w:val="16"/>
        </w:rPr>
        <w:t>.</w:t>
      </w:r>
    </w:p>
    <w:p w14:paraId="7C607DF0" w14:textId="77777777" w:rsidR="00D2210B" w:rsidRDefault="00D2210B" w:rsidP="00D2210B">
      <w:pPr>
        <w:rPr>
          <w:sz w:val="16"/>
        </w:rPr>
      </w:pPr>
      <w:r w:rsidRPr="00E343D1">
        <w:rPr>
          <w:sz w:val="16"/>
        </w:rPr>
        <w:t xml:space="preserve">At this point, it is impossible to argue that these cuts stem from a mere misunderstanding of government operations. The past few weeks have made it clear: </w:t>
      </w:r>
      <w:r w:rsidRPr="00E343D1">
        <w:rPr>
          <w:rStyle w:val="StyleUnderline"/>
          <w:highlight w:val="yellow"/>
        </w:rPr>
        <w:t>DOGE is not about</w:t>
      </w:r>
      <w:r w:rsidRPr="00E343D1">
        <w:rPr>
          <w:rStyle w:val="StyleUnderline"/>
        </w:rPr>
        <w:t xml:space="preserve"> </w:t>
      </w:r>
      <w:r w:rsidRPr="00E343D1">
        <w:rPr>
          <w:rStyle w:val="StyleUnderline"/>
          <w:highlight w:val="yellow"/>
        </w:rPr>
        <w:t xml:space="preserve">fixing </w:t>
      </w:r>
      <w:r w:rsidRPr="00E343D1">
        <w:rPr>
          <w:rStyle w:val="Emphasis"/>
          <w:highlight w:val="yellow"/>
        </w:rPr>
        <w:t>inefficiencies</w:t>
      </w:r>
      <w:r w:rsidRPr="00E343D1">
        <w:rPr>
          <w:rStyle w:val="StyleUnderline"/>
        </w:rPr>
        <w:t xml:space="preserve">—it is </w:t>
      </w:r>
      <w:r w:rsidRPr="00E343D1">
        <w:rPr>
          <w:rStyle w:val="StyleUnderline"/>
          <w:highlight w:val="yellow"/>
        </w:rPr>
        <w:t xml:space="preserve">about </w:t>
      </w:r>
      <w:r w:rsidRPr="00E343D1">
        <w:rPr>
          <w:rStyle w:val="Emphasis"/>
          <w:highlight w:val="yellow"/>
        </w:rPr>
        <w:t>dismantling government</w:t>
      </w:r>
      <w:r w:rsidRPr="00E343D1">
        <w:rPr>
          <w:rStyle w:val="StyleUnderline"/>
          <w:highlight w:val="yellow"/>
        </w:rPr>
        <w:t xml:space="preserve"> itself</w:t>
      </w:r>
      <w:r w:rsidRPr="00E343D1">
        <w:rPr>
          <w:sz w:val="16"/>
        </w:rPr>
        <w:t xml:space="preserve">. If we truly care about making public services work better, the answer isn’t mass layoffs and blind cuts. It’s investing in the people and processes that can drive real improvement. </w:t>
      </w:r>
      <w:r w:rsidRPr="00E343D1">
        <w:rPr>
          <w:rStyle w:val="StyleUnderline"/>
        </w:rPr>
        <w:t xml:space="preserve">Anything less isn’t reform—it’s </w:t>
      </w:r>
      <w:r w:rsidRPr="00E343D1">
        <w:rPr>
          <w:rStyle w:val="Emphasis"/>
        </w:rPr>
        <w:t>sabotage</w:t>
      </w:r>
      <w:r w:rsidRPr="00E343D1">
        <w:rPr>
          <w:sz w:val="16"/>
        </w:rPr>
        <w:t>.</w:t>
      </w:r>
    </w:p>
    <w:p w14:paraId="1CCC6856" w14:textId="77777777" w:rsidR="00D2210B" w:rsidRDefault="00D2210B" w:rsidP="00D2210B">
      <w:pPr>
        <w:pStyle w:val="Heading3"/>
      </w:pPr>
      <w:r>
        <w:lastRenderedPageBreak/>
        <w:t>AT: Plank---Remote</w:t>
      </w:r>
    </w:p>
    <w:p w14:paraId="68CB605D" w14:textId="77777777" w:rsidR="00D2210B" w:rsidRDefault="00D2210B" w:rsidP="00D2210B">
      <w:pPr>
        <w:pStyle w:val="Heading3"/>
      </w:pPr>
      <w:r>
        <w:lastRenderedPageBreak/>
        <w:t>AT: Plank---Whistleblowers</w:t>
      </w:r>
    </w:p>
    <w:p w14:paraId="5D3CC7AB" w14:textId="77777777" w:rsidR="00D2210B" w:rsidRDefault="00D2210B" w:rsidP="00D2210B">
      <w:pPr>
        <w:pStyle w:val="Analytic"/>
      </w:pPr>
    </w:p>
    <w:p w14:paraId="7FC4DCEF" w14:textId="77777777" w:rsidR="00D2210B" w:rsidRPr="005E2907" w:rsidRDefault="00D2210B" w:rsidP="00D2210B">
      <w:pPr>
        <w:pStyle w:val="Heading3"/>
      </w:pPr>
      <w:r>
        <w:lastRenderedPageBreak/>
        <w:t>AT: Plank---Aim</w:t>
      </w:r>
    </w:p>
    <w:p w14:paraId="3E5CB9A8" w14:textId="77777777" w:rsidR="00D2210B" w:rsidRPr="00F753BC" w:rsidRDefault="00D2210B" w:rsidP="00D2210B">
      <w:pPr>
        <w:pStyle w:val="Heading3"/>
      </w:pPr>
      <w:r>
        <w:lastRenderedPageBreak/>
        <w:t>Labor conflict</w:t>
      </w:r>
    </w:p>
    <w:p w14:paraId="064B2D0A" w14:textId="77777777" w:rsidR="00D2210B" w:rsidRPr="00D15E0B" w:rsidRDefault="00D2210B" w:rsidP="00D2210B">
      <w:pPr>
        <w:pStyle w:val="Heading4"/>
      </w:pPr>
      <w:r>
        <w:t xml:space="preserve">Labor conflicts </w:t>
      </w:r>
      <w:r>
        <w:rPr>
          <w:u w:val="single"/>
        </w:rPr>
        <w:t>kill</w:t>
      </w:r>
      <w:r>
        <w:t xml:space="preserve"> institutions.</w:t>
      </w:r>
    </w:p>
    <w:p w14:paraId="0D0B854B" w14:textId="77777777" w:rsidR="00D2210B" w:rsidRDefault="00D2210B" w:rsidP="00D2210B">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E054B9E" w14:textId="77777777" w:rsidR="00D2210B" w:rsidRPr="003047FD" w:rsidRDefault="00D2210B" w:rsidP="00D2210B">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the president has, oversight breakdowns and 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of the President and the</w:t>
      </w:r>
      <w:r w:rsidRPr="003047FD">
        <w:rPr>
          <w:sz w:val="16"/>
        </w:rPr>
        <w:t xml:space="preserve"> </w:t>
      </w:r>
      <w:r w:rsidRPr="003047FD">
        <w:rPr>
          <w:rStyle w:val="Emphasis"/>
        </w:rPr>
        <w:t>interests</w:t>
      </w:r>
      <w:r w:rsidRPr="003047FD">
        <w:rPr>
          <w:sz w:val="16"/>
        </w:rPr>
        <w:t xml:space="preserve"> </w:t>
      </w:r>
      <w:r w:rsidRPr="003047FD">
        <w:rPr>
          <w:rStyle w:val="StyleUnderline"/>
        </w:rPr>
        <w:t>of the bureaucracy are 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7C3296CE" w14:textId="77777777" w:rsidR="00D2210B" w:rsidRPr="003047FD" w:rsidRDefault="00D2210B" w:rsidP="00D2210B">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02081218" w14:textId="77777777" w:rsidR="00D2210B" w:rsidRDefault="00D2210B" w:rsidP="00D2210B">
      <w:pPr>
        <w:pStyle w:val="Heading3"/>
      </w:pPr>
      <w:r>
        <w:lastRenderedPageBreak/>
        <w:t>Bruno long</w:t>
      </w:r>
    </w:p>
    <w:p w14:paraId="0AAAE0FD" w14:textId="77777777" w:rsidR="00D2210B" w:rsidRPr="006E010D" w:rsidRDefault="00D2210B" w:rsidP="00D2210B">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5885FB37" w14:textId="77777777" w:rsidR="00D2210B" w:rsidRDefault="00D2210B" w:rsidP="00D2210B">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7034B62" w14:textId="77777777" w:rsidR="00D2210B" w:rsidRPr="00647438" w:rsidRDefault="00D2210B" w:rsidP="00D2210B">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46FB40F" w14:textId="77777777" w:rsidR="00D2210B" w:rsidRPr="001D6F3E" w:rsidRDefault="00D2210B" w:rsidP="00D2210B">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0C5B8BE7" w14:textId="77777777" w:rsidR="00D2210B" w:rsidRPr="00647438" w:rsidRDefault="00D2210B" w:rsidP="00D2210B">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2F12D856" w14:textId="77777777" w:rsidR="00D2210B" w:rsidRPr="00647438" w:rsidRDefault="00D2210B" w:rsidP="00D2210B">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10236A9" w14:textId="77777777" w:rsidR="00D2210B" w:rsidRPr="00647438" w:rsidRDefault="00D2210B" w:rsidP="00D2210B">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4CF79596" w14:textId="77777777" w:rsidR="00D2210B" w:rsidRPr="00647438" w:rsidRDefault="00D2210B" w:rsidP="00D2210B">
      <w:pPr>
        <w:rPr>
          <w:sz w:val="16"/>
        </w:rPr>
      </w:pPr>
      <w:r w:rsidRPr="00647438">
        <w:rPr>
          <w:sz w:val="16"/>
        </w:rPr>
        <w:t>What this study reveals is that a demeaning one-dimensional narrative of public employees badly mischaracterizes public servants.</w:t>
      </w:r>
    </w:p>
    <w:p w14:paraId="51326B11" w14:textId="77777777" w:rsidR="00D2210B" w:rsidRPr="00647438" w:rsidRDefault="00D2210B" w:rsidP="00D2210B">
      <w:pPr>
        <w:rPr>
          <w:sz w:val="16"/>
        </w:rPr>
      </w:pPr>
      <w:r w:rsidRPr="00647438">
        <w:rPr>
          <w:sz w:val="16"/>
        </w:rPr>
        <w:t>Introduction</w:t>
      </w:r>
    </w:p>
    <w:p w14:paraId="16424CBC" w14:textId="77777777" w:rsidR="00D2210B" w:rsidRPr="00333848" w:rsidRDefault="00D2210B" w:rsidP="00D2210B">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08868ECF" w14:textId="77777777" w:rsidR="00D2210B" w:rsidRPr="00333848" w:rsidRDefault="00D2210B" w:rsidP="00D2210B">
      <w:r w:rsidRPr="00333848">
        <w:t>&lt;&lt;&lt;CONDENSED&gt;&gt;&gt;</w:t>
      </w:r>
    </w:p>
    <w:p w14:paraId="2D214BC1" w14:textId="77777777" w:rsidR="00D2210B" w:rsidRPr="00647438" w:rsidRDefault="00D2210B" w:rsidP="00D2210B">
      <w:pPr>
        <w:rPr>
          <w:sz w:val="8"/>
          <w:szCs w:val="8"/>
        </w:rPr>
      </w:pPr>
      <w:r w:rsidRPr="00333848">
        <w:rPr>
          <w:sz w:val="8"/>
          <w:szCs w:val="8"/>
        </w:rPr>
        <w:t xml:space="preserve">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w:t>
      </w:r>
      <w:r w:rsidRPr="00333848">
        <w:rPr>
          <w:sz w:val="8"/>
          <w:szCs w:val="8"/>
        </w:rPr>
        <w:lastRenderedPageBreak/>
        <w:t>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7163F98F" w14:textId="77777777" w:rsidR="00D2210B" w:rsidRPr="00647438" w:rsidRDefault="00D2210B" w:rsidP="00D2210B">
      <w:r>
        <w:t>&lt;&lt;&lt;UNCONDENSED&gt;&gt;&gt;</w:t>
      </w:r>
    </w:p>
    <w:p w14:paraId="2369E9F9" w14:textId="77777777" w:rsidR="00D2210B" w:rsidRPr="00647438" w:rsidRDefault="00D2210B" w:rsidP="00D2210B">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3141B513" w14:textId="77777777" w:rsidR="00D2210B" w:rsidRPr="00647438" w:rsidRDefault="00D2210B" w:rsidP="00D2210B">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40CC558C" w14:textId="77777777" w:rsidR="00D2210B" w:rsidRPr="00647438" w:rsidRDefault="00D2210B" w:rsidP="00D2210B">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79FAA5CF" w14:textId="77777777" w:rsidR="00D2210B" w:rsidRPr="00647438" w:rsidRDefault="00D2210B" w:rsidP="00D2210B">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1FB8011E" w14:textId="77777777" w:rsidR="00D2210B" w:rsidRPr="00E87216" w:rsidRDefault="00D2210B" w:rsidP="00D2210B">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710FAC98" w14:textId="77777777" w:rsidR="00D2210B" w:rsidRPr="00647438" w:rsidRDefault="00D2210B" w:rsidP="00D2210B">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w:t>
      </w:r>
      <w:r w:rsidRPr="00E87216">
        <w:rPr>
          <w:rStyle w:val="StyleUnderline"/>
        </w:rPr>
        <w:lastRenderedPageBreak/>
        <w:t xml:space="preserve">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015D351D" w14:textId="77777777" w:rsidR="00D2210B" w:rsidRPr="00647438" w:rsidRDefault="00D2210B" w:rsidP="00D2210B">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2FAE7806" w14:textId="77777777" w:rsidR="00D2210B" w:rsidRPr="009052FC" w:rsidRDefault="00D2210B" w:rsidP="00D2210B"/>
    <w:p w14:paraId="533F3F84" w14:textId="77777777" w:rsidR="00D2210B" w:rsidRDefault="00D2210B" w:rsidP="00D2210B">
      <w:pPr>
        <w:pStyle w:val="Heading2"/>
      </w:pPr>
      <w:r>
        <w:lastRenderedPageBreak/>
        <w:t>Lobbying DA</w:t>
      </w:r>
    </w:p>
    <w:p w14:paraId="3C7493C7" w14:textId="77777777" w:rsidR="00D2210B" w:rsidRDefault="00D2210B" w:rsidP="00D2210B">
      <w:pPr>
        <w:pStyle w:val="Heading4"/>
      </w:pPr>
      <w:r>
        <w:t xml:space="preserve">Lobbying on ‘unoffical time’ </w:t>
      </w:r>
      <w:r w:rsidRPr="00CF578F">
        <w:rPr>
          <w:u w:val="single"/>
        </w:rPr>
        <w:t>thumps</w:t>
      </w:r>
      <w:r>
        <w:t>.</w:t>
      </w:r>
    </w:p>
    <w:p w14:paraId="5F56178D" w14:textId="77777777" w:rsidR="00D2210B" w:rsidRDefault="00D2210B" w:rsidP="00D2210B">
      <w:r>
        <w:t xml:space="preserve">Cheyanne M. </w:t>
      </w:r>
      <w:r w:rsidRPr="00CF578F">
        <w:rPr>
          <w:rStyle w:val="Style13ptBold"/>
        </w:rPr>
        <w:t>Daniels 10-27</w:t>
      </w:r>
      <w:r>
        <w:t>, Breaking News Reporter, POLITICO, "Largest Federal Workers' Union Calls for an Immediate End to the Shutdown," POLITICO, 10/27/2025, https://www.politico.com/live-updates/2025/10/27/congress/afges-shutdown-message-00623518.</w:t>
      </w:r>
    </w:p>
    <w:p w14:paraId="04D26966" w14:textId="77777777" w:rsidR="00D2210B" w:rsidRPr="00CF578F" w:rsidRDefault="00D2210B" w:rsidP="00D2210B">
      <w:pPr>
        <w:rPr>
          <w:sz w:val="16"/>
        </w:rPr>
      </w:pPr>
      <w:r w:rsidRPr="00CF578F">
        <w:rPr>
          <w:sz w:val="16"/>
        </w:rPr>
        <w:t xml:space="preserve">The </w:t>
      </w:r>
      <w:r w:rsidRPr="00CF578F">
        <w:rPr>
          <w:rStyle w:val="StyleUnderline"/>
        </w:rPr>
        <w:t xml:space="preserve">nation’s </w:t>
      </w:r>
      <w:r w:rsidRPr="00CF578F">
        <w:rPr>
          <w:rStyle w:val="StyleUnderline"/>
          <w:highlight w:val="yellow"/>
        </w:rPr>
        <w:t>largest union of</w:t>
      </w:r>
      <w:r w:rsidRPr="00CF578F">
        <w:rPr>
          <w:sz w:val="16"/>
          <w:highlight w:val="yellow"/>
        </w:rPr>
        <w:t xml:space="preserve"> </w:t>
      </w:r>
      <w:r w:rsidRPr="00CF578F">
        <w:rPr>
          <w:rStyle w:val="Emphasis"/>
          <w:highlight w:val="yellow"/>
        </w:rPr>
        <w:t>fed</w:t>
      </w:r>
      <w:r w:rsidRPr="00CF578F">
        <w:rPr>
          <w:rStyle w:val="Emphasis"/>
        </w:rPr>
        <w:t xml:space="preserve">eral </w:t>
      </w:r>
      <w:r w:rsidRPr="00CF578F">
        <w:rPr>
          <w:rStyle w:val="Emphasis"/>
          <w:highlight w:val="yellow"/>
        </w:rPr>
        <w:t>workers</w:t>
      </w:r>
      <w:r w:rsidRPr="00CF578F">
        <w:rPr>
          <w:sz w:val="16"/>
        </w:rPr>
        <w:t xml:space="preserve"> </w:t>
      </w:r>
      <w:r w:rsidRPr="00CF578F">
        <w:rPr>
          <w:rStyle w:val="StyleUnderline"/>
        </w:rPr>
        <w:t>is</w:t>
      </w:r>
      <w:r w:rsidRPr="00CF578F">
        <w:rPr>
          <w:sz w:val="16"/>
        </w:rPr>
        <w:t xml:space="preserve"> </w:t>
      </w:r>
      <w:r w:rsidRPr="00CF578F">
        <w:rPr>
          <w:rStyle w:val="Emphasis"/>
          <w:highlight w:val="yellow"/>
        </w:rPr>
        <w:t>calling on Congress</w:t>
      </w:r>
      <w:r w:rsidRPr="00CF578F">
        <w:rPr>
          <w:sz w:val="16"/>
          <w:highlight w:val="yellow"/>
        </w:rPr>
        <w:t xml:space="preserve"> </w:t>
      </w:r>
      <w:r w:rsidRPr="00CF578F">
        <w:rPr>
          <w:rStyle w:val="StyleUnderline"/>
          <w:highlight w:val="yellow"/>
        </w:rPr>
        <w:t>to pass</w:t>
      </w:r>
      <w:r w:rsidRPr="00CF578F">
        <w:rPr>
          <w:rStyle w:val="StyleUnderline"/>
        </w:rPr>
        <w:t xml:space="preserve"> a short-term </w:t>
      </w:r>
      <w:r w:rsidRPr="00CF578F">
        <w:rPr>
          <w:rStyle w:val="StyleUnderline"/>
          <w:highlight w:val="yellow"/>
        </w:rPr>
        <w:t>funding</w:t>
      </w:r>
      <w:r w:rsidRPr="00CF578F">
        <w:rPr>
          <w:rStyle w:val="StyleUnderline"/>
        </w:rPr>
        <w:t xml:space="preserve"> bill and</w:t>
      </w:r>
      <w:r w:rsidRPr="00CF578F">
        <w:rPr>
          <w:sz w:val="16"/>
        </w:rPr>
        <w:t xml:space="preserve"> immediately </w:t>
      </w:r>
      <w:r w:rsidRPr="00CF578F">
        <w:rPr>
          <w:rStyle w:val="StyleUnderline"/>
        </w:rPr>
        <w:t>end the government shutdown</w:t>
      </w:r>
      <w:r w:rsidRPr="00CF578F">
        <w:rPr>
          <w:sz w:val="16"/>
        </w:rPr>
        <w:t xml:space="preserve"> as it heads into its fourth week.</w:t>
      </w:r>
    </w:p>
    <w:p w14:paraId="1722141F" w14:textId="77777777" w:rsidR="00D2210B" w:rsidRPr="00CF578F" w:rsidRDefault="00D2210B" w:rsidP="00D2210B">
      <w:pPr>
        <w:rPr>
          <w:sz w:val="16"/>
        </w:rPr>
      </w:pPr>
      <w:r w:rsidRPr="00CF578F">
        <w:rPr>
          <w:sz w:val="16"/>
        </w:rPr>
        <w:t xml:space="preserve">In a strong condemnation of both parties on Monday, </w:t>
      </w:r>
      <w:r w:rsidRPr="00CF578F">
        <w:rPr>
          <w:rStyle w:val="StyleUnderline"/>
        </w:rPr>
        <w:t>the</w:t>
      </w:r>
      <w:r w:rsidRPr="00CF578F">
        <w:rPr>
          <w:sz w:val="16"/>
        </w:rPr>
        <w:t xml:space="preserve"> </w:t>
      </w:r>
      <w:r w:rsidRPr="00CF578F">
        <w:rPr>
          <w:rStyle w:val="Emphasis"/>
        </w:rPr>
        <w:t>A</w:t>
      </w:r>
      <w:r w:rsidRPr="00CF578F">
        <w:rPr>
          <w:sz w:val="16"/>
        </w:rPr>
        <w:t xml:space="preserve">merican </w:t>
      </w:r>
      <w:r w:rsidRPr="00CF578F">
        <w:rPr>
          <w:rStyle w:val="Emphasis"/>
        </w:rPr>
        <w:t>F</w:t>
      </w:r>
      <w:r w:rsidRPr="00CF578F">
        <w:rPr>
          <w:sz w:val="16"/>
        </w:rPr>
        <w:t xml:space="preserve">ederation of </w:t>
      </w:r>
      <w:r w:rsidRPr="00CF578F">
        <w:rPr>
          <w:rStyle w:val="Emphasis"/>
        </w:rPr>
        <w:t>G</w:t>
      </w:r>
      <w:r w:rsidRPr="00CF578F">
        <w:rPr>
          <w:sz w:val="16"/>
        </w:rPr>
        <w:t xml:space="preserve">overnment </w:t>
      </w:r>
      <w:r w:rsidRPr="00CF578F">
        <w:rPr>
          <w:rStyle w:val="Emphasis"/>
        </w:rPr>
        <w:t>E</w:t>
      </w:r>
      <w:r w:rsidRPr="00CF578F">
        <w:rPr>
          <w:sz w:val="16"/>
        </w:rPr>
        <w:t xml:space="preserve">mployees </w:t>
      </w:r>
      <w:r w:rsidRPr="00CF578F">
        <w:rPr>
          <w:rStyle w:val="StyleUnderline"/>
        </w:rPr>
        <w:t>argued the shutdown is an “avoidable crisis”</w:t>
      </w:r>
      <w:r w:rsidRPr="00CF578F">
        <w:rPr>
          <w:sz w:val="16"/>
        </w:rPr>
        <w:t xml:space="preserve"> harming American families and workers across the nation.</w:t>
      </w:r>
    </w:p>
    <w:p w14:paraId="116AA73B" w14:textId="77777777" w:rsidR="00D2210B" w:rsidRPr="00CF578F" w:rsidRDefault="00D2210B" w:rsidP="00D2210B">
      <w:pPr>
        <w:rPr>
          <w:sz w:val="16"/>
        </w:rPr>
      </w:pPr>
      <w:r w:rsidRPr="00CF578F">
        <w:rPr>
          <w:sz w:val="16"/>
        </w:rPr>
        <w:t>“Both political parties have made their point, and still there is no clear end in sight,” Everett Kelley, president of the AFGE, wrote. “It’s time to pass a clean continuing resolution and end this shutdown today. No half measures, and no gamesmanship.”</w:t>
      </w:r>
    </w:p>
    <w:p w14:paraId="439E3E3A" w14:textId="77777777" w:rsidR="00D2210B" w:rsidRDefault="00D2210B" w:rsidP="00D2210B">
      <w:pPr>
        <w:rPr>
          <w:sz w:val="16"/>
        </w:rPr>
      </w:pPr>
      <w:r w:rsidRPr="00CF578F">
        <w:rPr>
          <w:sz w:val="16"/>
        </w:rPr>
        <w:t xml:space="preserve">The </w:t>
      </w:r>
      <w:r w:rsidRPr="00CF578F">
        <w:rPr>
          <w:rStyle w:val="Emphasis"/>
        </w:rPr>
        <w:t>AFGE</w:t>
      </w:r>
      <w:r w:rsidRPr="00CF578F">
        <w:rPr>
          <w:sz w:val="16"/>
        </w:rPr>
        <w:t xml:space="preserve"> </w:t>
      </w:r>
      <w:r w:rsidRPr="00CF578F">
        <w:rPr>
          <w:rStyle w:val="StyleUnderline"/>
        </w:rPr>
        <w:t xml:space="preserve">represents </w:t>
      </w:r>
      <w:r w:rsidRPr="00CF578F">
        <w:rPr>
          <w:rStyle w:val="StyleUnderline"/>
          <w:highlight w:val="yellow"/>
        </w:rPr>
        <w:t>more than</w:t>
      </w:r>
      <w:r w:rsidRPr="00CF578F">
        <w:rPr>
          <w:sz w:val="16"/>
          <w:highlight w:val="yellow"/>
        </w:rPr>
        <w:t xml:space="preserve"> </w:t>
      </w:r>
      <w:r w:rsidRPr="00CF578F">
        <w:rPr>
          <w:rStyle w:val="Emphasis"/>
          <w:highlight w:val="yellow"/>
        </w:rPr>
        <w:t>800,000</w:t>
      </w:r>
      <w:r w:rsidRPr="00CF578F">
        <w:rPr>
          <w:sz w:val="16"/>
        </w:rPr>
        <w:t xml:space="preserve"> </w:t>
      </w:r>
      <w:r w:rsidRPr="00CF578F">
        <w:rPr>
          <w:rStyle w:val="StyleUnderline"/>
        </w:rPr>
        <w:t xml:space="preserve">federal and Washington government </w:t>
      </w:r>
      <w:r w:rsidRPr="00CF578F">
        <w:rPr>
          <w:rStyle w:val="StyleUnderline"/>
          <w:highlight w:val="yellow"/>
        </w:rPr>
        <w:t>workers</w:t>
      </w:r>
      <w:r w:rsidRPr="00CF578F">
        <w:rPr>
          <w:sz w:val="16"/>
        </w:rPr>
        <w:t xml:space="preserve"> and has filed several lawsuits against the Trump administration, including over mass layoffs.</w:t>
      </w:r>
    </w:p>
    <w:p w14:paraId="28C60EF7" w14:textId="77777777" w:rsidR="00D2210B" w:rsidRDefault="00D2210B" w:rsidP="00D2210B">
      <w:pPr>
        <w:pStyle w:val="Analytic"/>
      </w:pPr>
    </w:p>
    <w:p w14:paraId="5138CFAE" w14:textId="77777777" w:rsidR="00D2210B" w:rsidRPr="00632C02" w:rsidRDefault="00D2210B" w:rsidP="00D2210B">
      <w:pPr>
        <w:pStyle w:val="Heading4"/>
      </w:pPr>
      <w:r>
        <w:t xml:space="preserve">No </w:t>
      </w:r>
      <w:r w:rsidRPr="00632C02">
        <w:rPr>
          <w:u w:val="single"/>
        </w:rPr>
        <w:t>link</w:t>
      </w:r>
      <w:r>
        <w:t xml:space="preserve">. Lobbying </w:t>
      </w:r>
      <w:r w:rsidRPr="00632C02">
        <w:rPr>
          <w:u w:val="single"/>
        </w:rPr>
        <w:t>must be</w:t>
      </w:r>
      <w:r>
        <w:t xml:space="preserve"> employment related.</w:t>
      </w:r>
    </w:p>
    <w:p w14:paraId="0B8417A9" w14:textId="77777777" w:rsidR="00D2210B" w:rsidRPr="007E1D3D" w:rsidRDefault="00D2210B" w:rsidP="00D2210B">
      <w:r>
        <w:t xml:space="preserve">William L. </w:t>
      </w:r>
      <w:r w:rsidRPr="00632C02">
        <w:rPr>
          <w:rStyle w:val="Style13ptBold"/>
        </w:rPr>
        <w:t>Kovacs III 17</w:t>
      </w:r>
      <w:r>
        <w:t>, JD, Labor Policy Analyst, Competitive Enterprise Institute, "The Use of Official Time for Union Activities at the Department of Veterans Affairs," Testimony before Subcommittee on Economic Opportunity &amp; Subcommittee on Government Operations, 02/16/2</w:t>
      </w:r>
      <w:r w:rsidRPr="007E1D3D">
        <w:t>017, pg. 1-11. [italics in original]</w:t>
      </w:r>
    </w:p>
    <w:p w14:paraId="658C72E1" w14:textId="77777777" w:rsidR="00D2210B" w:rsidRPr="00632C02" w:rsidRDefault="00D2210B" w:rsidP="00D2210B">
      <w:pPr>
        <w:rPr>
          <w:sz w:val="16"/>
        </w:rPr>
      </w:pPr>
      <w:r w:rsidRPr="007E1D3D">
        <w:rPr>
          <w:sz w:val="16"/>
        </w:rPr>
        <w:t xml:space="preserve">Notwithstanding efforts made by Congress to root out lobbying by federal employees while using tax dollars, as a general rule, </w:t>
      </w:r>
      <w:r w:rsidRPr="007E1D3D">
        <w:rPr>
          <w:rStyle w:val="StyleUnderline"/>
        </w:rPr>
        <w:t>lobbying on official time is</w:t>
      </w:r>
      <w:r w:rsidRPr="007E1D3D">
        <w:rPr>
          <w:sz w:val="16"/>
        </w:rPr>
        <w:t xml:space="preserve"> </w:t>
      </w:r>
      <w:r w:rsidRPr="007E1D3D">
        <w:rPr>
          <w:rStyle w:val="Emphasis"/>
        </w:rPr>
        <w:t>permitted</w:t>
      </w:r>
      <w:r w:rsidRPr="007E1D3D">
        <w:rPr>
          <w:sz w:val="16"/>
        </w:rPr>
        <w:t>:</w:t>
      </w:r>
    </w:p>
    <w:p w14:paraId="581FFC53" w14:textId="77777777" w:rsidR="00D2210B" w:rsidRPr="00632C02" w:rsidRDefault="00D2210B" w:rsidP="00D2210B">
      <w:pPr>
        <w:ind w:left="720"/>
        <w:rPr>
          <w:sz w:val="16"/>
        </w:rPr>
      </w:pPr>
      <w:r w:rsidRPr="00632C02">
        <w:rPr>
          <w:sz w:val="16"/>
        </w:rPr>
        <w:t xml:space="preserve">As a general proposition … </w:t>
      </w:r>
      <w:r w:rsidRPr="007E1D3D">
        <w:rPr>
          <w:rStyle w:val="StyleUnderline"/>
          <w:highlight w:val="yellow"/>
        </w:rPr>
        <w:t>unions</w:t>
      </w:r>
      <w:r w:rsidRPr="00B33F4A">
        <w:rPr>
          <w:rStyle w:val="StyleUnderline"/>
        </w:rPr>
        <w:t xml:space="preserve"> may</w:t>
      </w:r>
      <w:r w:rsidRPr="00632C02">
        <w:rPr>
          <w:sz w:val="16"/>
        </w:rPr>
        <w:t xml:space="preserve"> negotiate for official time to </w:t>
      </w:r>
      <w:r w:rsidRPr="007E1D3D">
        <w:rPr>
          <w:rStyle w:val="Emphasis"/>
          <w:highlight w:val="yellow"/>
        </w:rPr>
        <w:t>lobby Congress</w:t>
      </w:r>
      <w:r w:rsidRPr="007E1D3D">
        <w:rPr>
          <w:sz w:val="16"/>
          <w:highlight w:val="yellow"/>
        </w:rPr>
        <w:t xml:space="preserve"> </w:t>
      </w:r>
      <w:r w:rsidRPr="007E1D3D">
        <w:rPr>
          <w:rStyle w:val="StyleUnderline"/>
          <w:highlight w:val="yellow"/>
        </w:rPr>
        <w:t>on</w:t>
      </w:r>
      <w:r w:rsidRPr="007E1D3D">
        <w:rPr>
          <w:sz w:val="16"/>
          <w:highlight w:val="yellow"/>
        </w:rPr>
        <w:t xml:space="preserve"> </w:t>
      </w:r>
      <w:r w:rsidRPr="007E1D3D">
        <w:rPr>
          <w:rStyle w:val="Emphasis"/>
          <w:sz w:val="24"/>
          <w:szCs w:val="24"/>
          <w:highlight w:val="yellow"/>
        </w:rPr>
        <w:t>employment</w:t>
      </w:r>
      <w:r w:rsidRPr="00B33F4A">
        <w:rPr>
          <w:rStyle w:val="Emphasis"/>
          <w:sz w:val="24"/>
          <w:szCs w:val="24"/>
        </w:rPr>
        <w:t xml:space="preserve">-related </w:t>
      </w:r>
      <w:r w:rsidRPr="007E1D3D">
        <w:rPr>
          <w:rStyle w:val="Emphasis"/>
          <w:sz w:val="24"/>
          <w:szCs w:val="24"/>
          <w:highlight w:val="yellow"/>
        </w:rPr>
        <w:t>matters</w:t>
      </w:r>
      <w:r w:rsidRPr="007E1D3D">
        <w:rPr>
          <w:sz w:val="16"/>
          <w:highlight w:val="yellow"/>
        </w:rPr>
        <w:t xml:space="preserve">, </w:t>
      </w:r>
      <w:r w:rsidRPr="007E1D3D">
        <w:rPr>
          <w:rStyle w:val="StyleUnderline"/>
          <w:highlight w:val="yellow"/>
        </w:rPr>
        <w:t>as</w:t>
      </w:r>
      <w:r w:rsidRPr="00632C02">
        <w:rPr>
          <w:sz w:val="16"/>
        </w:rPr>
        <w:t xml:space="preserve"> AFGE Local 12 and Dept. of Labor, 61 </w:t>
      </w:r>
      <w:r w:rsidRPr="007E1D3D">
        <w:rPr>
          <w:rStyle w:val="Emphasis"/>
          <w:highlight w:val="yellow"/>
        </w:rPr>
        <w:t>FLRA</w:t>
      </w:r>
      <w:r w:rsidRPr="00632C02">
        <w:rPr>
          <w:sz w:val="16"/>
        </w:rPr>
        <w:t xml:space="preserve"> 209, 216 (2005), </w:t>
      </w:r>
      <w:r w:rsidRPr="007E1D3D">
        <w:rPr>
          <w:rStyle w:val="StyleUnderline"/>
          <w:highlight w:val="yellow"/>
        </w:rPr>
        <w:t>explain</w:t>
      </w:r>
      <w:r w:rsidRPr="00632C02">
        <w:rPr>
          <w:rStyle w:val="StyleUnderline"/>
        </w:rPr>
        <w:t>ed</w:t>
      </w:r>
      <w:r w:rsidRPr="00632C02">
        <w:rPr>
          <w:sz w:val="16"/>
        </w:rPr>
        <w:t xml:space="preserve"> concerning Proposal 6, “lobbying Congress. </w:t>
      </w:r>
      <w:r w:rsidRPr="00B33F4A">
        <w:rPr>
          <w:rStyle w:val="StyleUnderline"/>
        </w:rPr>
        <w:t>Union representatives shall be</w:t>
      </w:r>
      <w:r w:rsidRPr="00632C02">
        <w:rPr>
          <w:sz w:val="16"/>
        </w:rPr>
        <w:t xml:space="preserve"> </w:t>
      </w:r>
      <w:r w:rsidRPr="00B33F4A">
        <w:rPr>
          <w:rStyle w:val="Emphasis"/>
        </w:rPr>
        <w:t>granted</w:t>
      </w:r>
      <w:r w:rsidRPr="00632C02">
        <w:rPr>
          <w:sz w:val="16"/>
        </w:rPr>
        <w:t xml:space="preserve"> </w:t>
      </w:r>
      <w:r w:rsidRPr="00B33F4A">
        <w:rPr>
          <w:rStyle w:val="StyleUnderline"/>
        </w:rPr>
        <w:t>official time to lobby Congress concerning</w:t>
      </w:r>
      <w:r w:rsidRPr="00632C02">
        <w:rPr>
          <w:sz w:val="16"/>
        </w:rPr>
        <w:t xml:space="preserve"> pending or desired </w:t>
      </w:r>
      <w:r w:rsidRPr="00B33F4A">
        <w:rPr>
          <w:rStyle w:val="StyleUnderline"/>
        </w:rPr>
        <w:t xml:space="preserve">legislation </w:t>
      </w:r>
      <w:r w:rsidRPr="007E1D3D">
        <w:rPr>
          <w:rStyle w:val="StyleUnderline"/>
          <w:highlight w:val="yellow"/>
        </w:rPr>
        <w:t>affecting</w:t>
      </w:r>
      <w:r w:rsidRPr="007E1D3D">
        <w:rPr>
          <w:sz w:val="16"/>
          <w:highlight w:val="yellow"/>
        </w:rPr>
        <w:t xml:space="preserve"> </w:t>
      </w:r>
      <w:r w:rsidRPr="007E1D3D">
        <w:rPr>
          <w:rStyle w:val="Emphasis"/>
          <w:highlight w:val="yellow"/>
        </w:rPr>
        <w:t>conditions of employment</w:t>
      </w:r>
      <w:r w:rsidRPr="007E1D3D">
        <w:rPr>
          <w:sz w:val="16"/>
          <w:highlight w:val="yellow"/>
        </w:rPr>
        <w:t xml:space="preserve"> </w:t>
      </w:r>
      <w:r w:rsidRPr="007E1D3D">
        <w:rPr>
          <w:rStyle w:val="StyleUnderline"/>
          <w:highlight w:val="yellow"/>
        </w:rPr>
        <w:t>of</w:t>
      </w:r>
      <w:r w:rsidRPr="00B33F4A">
        <w:rPr>
          <w:rStyle w:val="StyleUnderline"/>
        </w:rPr>
        <w:t xml:space="preserve"> bargaining </w:t>
      </w:r>
      <w:r w:rsidRPr="007E1D3D">
        <w:rPr>
          <w:rStyle w:val="StyleUnderline"/>
          <w:highlight w:val="yellow"/>
        </w:rPr>
        <w:t>unit employees</w:t>
      </w:r>
      <w:r w:rsidRPr="00632C02">
        <w:rPr>
          <w:sz w:val="16"/>
        </w:rPr>
        <w:t>.”xxxvi</w:t>
      </w:r>
    </w:p>
    <w:p w14:paraId="5E1FED25" w14:textId="77777777" w:rsidR="00D2210B" w:rsidRDefault="00D2210B" w:rsidP="00D2210B">
      <w:r w:rsidRPr="00632C02">
        <w:rPr>
          <w:sz w:val="16"/>
        </w:rPr>
        <w:t xml:space="preserve">In a number of cases, </w:t>
      </w:r>
      <w:r w:rsidRPr="00B33F4A">
        <w:rPr>
          <w:rStyle w:val="StyleUnderline"/>
        </w:rPr>
        <w:t>the</w:t>
      </w:r>
      <w:r w:rsidRPr="00632C02">
        <w:rPr>
          <w:sz w:val="16"/>
        </w:rPr>
        <w:t xml:space="preserve"> </w:t>
      </w:r>
      <w:r w:rsidRPr="007E1D3D">
        <w:rPr>
          <w:rStyle w:val="Emphasis"/>
          <w:highlight w:val="yellow"/>
        </w:rPr>
        <w:t>FLRA</w:t>
      </w:r>
      <w:r w:rsidRPr="007E1D3D">
        <w:rPr>
          <w:sz w:val="16"/>
          <w:highlight w:val="yellow"/>
        </w:rPr>
        <w:t xml:space="preserve"> </w:t>
      </w:r>
      <w:r w:rsidRPr="007E1D3D">
        <w:rPr>
          <w:rStyle w:val="StyleUnderline"/>
          <w:highlight w:val="yellow"/>
        </w:rPr>
        <w:t>has ruled</w:t>
      </w:r>
      <w:r w:rsidRPr="00B33F4A">
        <w:rPr>
          <w:rStyle w:val="StyleUnderline"/>
        </w:rPr>
        <w:t xml:space="preserve"> to </w:t>
      </w:r>
      <w:r w:rsidRPr="007E1D3D">
        <w:rPr>
          <w:rStyle w:val="StyleUnderline"/>
        </w:rPr>
        <w:t>permit</w:t>
      </w:r>
      <w:r w:rsidRPr="00B33F4A">
        <w:rPr>
          <w:rStyle w:val="StyleUnderline"/>
        </w:rPr>
        <w:t xml:space="preserve"> unions to negotiate for official time </w:t>
      </w:r>
      <w:r w:rsidRPr="007E1D3D">
        <w:rPr>
          <w:rStyle w:val="StyleUnderline"/>
          <w:highlight w:val="yellow"/>
        </w:rPr>
        <w:t>for</w:t>
      </w:r>
      <w:r w:rsidRPr="00B33F4A">
        <w:rPr>
          <w:rStyle w:val="StyleUnderline"/>
        </w:rPr>
        <w:t xml:space="preserve"> purposes of</w:t>
      </w:r>
      <w:r w:rsidRPr="00632C02">
        <w:rPr>
          <w:sz w:val="16"/>
        </w:rPr>
        <w:t xml:space="preserve"> </w:t>
      </w:r>
      <w:r w:rsidRPr="00B33F4A">
        <w:rPr>
          <w:rStyle w:val="Emphasis"/>
        </w:rPr>
        <w:t>lobbying activity</w:t>
      </w:r>
      <w:r w:rsidRPr="00632C02">
        <w:rPr>
          <w:sz w:val="16"/>
        </w:rPr>
        <w:t xml:space="preserve"> </w:t>
      </w:r>
      <w:r w:rsidRPr="00B33F4A">
        <w:rPr>
          <w:rStyle w:val="StyleUnderline"/>
        </w:rPr>
        <w:t>related to</w:t>
      </w:r>
      <w:r w:rsidRPr="00632C02">
        <w:rPr>
          <w:sz w:val="16"/>
        </w:rPr>
        <w:t xml:space="preserve"> </w:t>
      </w:r>
      <w:r w:rsidRPr="00B33F4A">
        <w:rPr>
          <w:rStyle w:val="Emphasis"/>
        </w:rPr>
        <w:t>employee</w:t>
      </w:r>
      <w:r w:rsidRPr="00632C02">
        <w:rPr>
          <w:sz w:val="16"/>
        </w:rPr>
        <w:t xml:space="preserve"> </w:t>
      </w:r>
      <w:r w:rsidRPr="00B33F4A">
        <w:rPr>
          <w:rStyle w:val="StyleUnderline"/>
        </w:rPr>
        <w:t>work conditions</w:t>
      </w:r>
      <w:r w:rsidRPr="00632C02">
        <w:rPr>
          <w:sz w:val="16"/>
        </w:rPr>
        <w:t xml:space="preserve">, including at the Department of Veterans Affairs.xxxvii </w:t>
      </w:r>
      <w:r w:rsidRPr="00632C02">
        <w:t>***FOOTNOTE BEGINS***</w:t>
      </w:r>
      <w:r w:rsidRPr="00632C02">
        <w:rPr>
          <w:sz w:val="16"/>
        </w:rPr>
        <w:t xml:space="preserve">  Here is </w:t>
      </w:r>
      <w:r w:rsidRPr="007E1D3D">
        <w:rPr>
          <w:rStyle w:val="StyleUnderline"/>
          <w:highlight w:val="yellow"/>
        </w:rPr>
        <w:t>a</w:t>
      </w:r>
      <w:r w:rsidRPr="007E1D3D">
        <w:rPr>
          <w:sz w:val="16"/>
          <w:highlight w:val="yellow"/>
        </w:rPr>
        <w:t xml:space="preserve"> </w:t>
      </w:r>
      <w:r w:rsidRPr="007E1D3D">
        <w:rPr>
          <w:rStyle w:val="Emphasis"/>
          <w:highlight w:val="yellow"/>
        </w:rPr>
        <w:t>selection</w:t>
      </w:r>
      <w:r w:rsidRPr="007E1D3D">
        <w:rPr>
          <w:sz w:val="16"/>
          <w:highlight w:val="yellow"/>
        </w:rPr>
        <w:t xml:space="preserve"> </w:t>
      </w:r>
      <w:r w:rsidRPr="007E1D3D">
        <w:rPr>
          <w:rStyle w:val="StyleUnderline"/>
          <w:highlight w:val="yellow"/>
        </w:rPr>
        <w:t>of cases</w:t>
      </w:r>
      <w:r w:rsidRPr="00B33F4A">
        <w:rPr>
          <w:rStyle w:val="StyleUnderline"/>
        </w:rPr>
        <w:t xml:space="preserve"> permitted lobbying on official time decided</w:t>
      </w:r>
      <w:r w:rsidRPr="00632C02">
        <w:rPr>
          <w:sz w:val="16"/>
        </w:rPr>
        <w:t xml:space="preserve"> </w:t>
      </w:r>
      <w:r w:rsidRPr="00B33F4A">
        <w:rPr>
          <w:rStyle w:val="Emphasis"/>
        </w:rPr>
        <w:t>by the FLRA</w:t>
      </w:r>
      <w:r w:rsidRPr="00632C02">
        <w:rPr>
          <w:sz w:val="16"/>
        </w:rPr>
        <w:t xml:space="preserve">: </w:t>
      </w:r>
      <w:r w:rsidRPr="00632C02">
        <w:rPr>
          <w:i/>
          <w:iCs/>
          <w:sz w:val="16"/>
        </w:rPr>
        <w:t>NFFE</w:t>
      </w:r>
      <w:r w:rsidRPr="00632C02">
        <w:rPr>
          <w:sz w:val="16"/>
        </w:rPr>
        <w:t xml:space="preserve">, </w:t>
      </w:r>
      <w:r w:rsidRPr="00B33F4A">
        <w:rPr>
          <w:rStyle w:val="Emphasis"/>
        </w:rPr>
        <w:t>Local 122</w:t>
      </w:r>
      <w:r w:rsidRPr="00632C02">
        <w:rPr>
          <w:sz w:val="16"/>
        </w:rPr>
        <w:t xml:space="preserve">, 47 FLRA 105, (1993), https://www.flra.gov/decisions/v47/47-105.html. </w:t>
      </w:r>
      <w:r w:rsidRPr="00632C02">
        <w:rPr>
          <w:i/>
          <w:iCs/>
          <w:sz w:val="16"/>
        </w:rPr>
        <w:t>NFFE</w:t>
      </w:r>
      <w:r w:rsidRPr="00632C02">
        <w:rPr>
          <w:sz w:val="16"/>
        </w:rPr>
        <w:t xml:space="preserve">, </w:t>
      </w:r>
      <w:r w:rsidRPr="00B33F4A">
        <w:rPr>
          <w:rStyle w:val="Emphasis"/>
        </w:rPr>
        <w:t>Local 259</w:t>
      </w:r>
      <w:r w:rsidRPr="00632C02">
        <w:rPr>
          <w:sz w:val="16"/>
        </w:rPr>
        <w:t xml:space="preserve">, 52 FLRA 93, (1997), https://www.flra.gov/decisions/v52/52-093.html. </w:t>
      </w:r>
      <w:r w:rsidRPr="00632C02">
        <w:rPr>
          <w:i/>
          <w:iCs/>
          <w:sz w:val="16"/>
        </w:rPr>
        <w:t>ACT</w:t>
      </w:r>
      <w:r w:rsidRPr="00632C02">
        <w:rPr>
          <w:sz w:val="16"/>
        </w:rPr>
        <w:t xml:space="preserve">, </w:t>
      </w:r>
      <w:r w:rsidRPr="00B33F4A">
        <w:rPr>
          <w:rStyle w:val="Emphasis"/>
        </w:rPr>
        <w:t>G</w:t>
      </w:r>
      <w:r w:rsidRPr="00632C02">
        <w:rPr>
          <w:sz w:val="16"/>
        </w:rPr>
        <w:t xml:space="preserve">ranite </w:t>
      </w:r>
      <w:r w:rsidRPr="00B33F4A">
        <w:rPr>
          <w:rStyle w:val="Emphasis"/>
        </w:rPr>
        <w:t>S</w:t>
      </w:r>
      <w:r w:rsidRPr="00632C02">
        <w:rPr>
          <w:sz w:val="16"/>
        </w:rPr>
        <w:t xml:space="preserve">tate </w:t>
      </w:r>
      <w:r w:rsidRPr="00B33F4A">
        <w:rPr>
          <w:rStyle w:val="Emphasis"/>
        </w:rPr>
        <w:t>C</w:t>
      </w:r>
      <w:r w:rsidRPr="00632C02">
        <w:rPr>
          <w:sz w:val="16"/>
        </w:rPr>
        <w:t xml:space="preserve">hapter, 54 FLRA 38, (1998), https://www.flra.gov/decisions/v54/54-038.html. </w:t>
      </w:r>
      <w:r w:rsidRPr="00632C02">
        <w:t>***FOOTNOTE ENDS***</w:t>
      </w:r>
    </w:p>
    <w:p w14:paraId="09D97AFD" w14:textId="77777777" w:rsidR="00D2210B" w:rsidRDefault="00D2210B" w:rsidP="00D2210B">
      <w:pPr>
        <w:pStyle w:val="Heading4"/>
      </w:pPr>
      <w:r>
        <w:t xml:space="preserve">Unions </w:t>
      </w:r>
      <w:r w:rsidRPr="003A3402">
        <w:rPr>
          <w:u w:val="single"/>
        </w:rPr>
        <w:t>can’t lobby</w:t>
      </w:r>
      <w:r>
        <w:t xml:space="preserve">. </w:t>
      </w:r>
    </w:p>
    <w:p w14:paraId="774FE784" w14:textId="77777777" w:rsidR="00D2210B" w:rsidRPr="003A3402" w:rsidRDefault="00D2210B" w:rsidP="00D2210B">
      <w:r>
        <w:t xml:space="preserve">Erich </w:t>
      </w:r>
      <w:r w:rsidRPr="003A3402">
        <w:rPr>
          <w:rStyle w:val="Style13ptBold"/>
        </w:rPr>
        <w:t>Wagner 20</w:t>
      </w:r>
      <w:r>
        <w:t>, bachelor’s in journalism from the University of Maryland, a senior correspondent covering pay, benefits, organized labor and other federal workforce issues, 8-19-2020, "Labor Authority: Unions Can't Do 'Grassroots' Lobbying on Official Time," https://www.govexec.com/management/2020/08/labor-authority-unions-cant-do-grassroots-lobbying-official-time/167870/</w:t>
      </w:r>
    </w:p>
    <w:p w14:paraId="4F71A837" w14:textId="77777777" w:rsidR="00D2210B" w:rsidRPr="003A3402" w:rsidRDefault="00D2210B" w:rsidP="00D2210B">
      <w:pPr>
        <w:rPr>
          <w:sz w:val="16"/>
        </w:rPr>
      </w:pPr>
      <w:r w:rsidRPr="003A3402">
        <w:rPr>
          <w:sz w:val="16"/>
        </w:rPr>
        <w:lastRenderedPageBreak/>
        <w:t xml:space="preserve">The </w:t>
      </w:r>
      <w:r w:rsidRPr="003A3402">
        <w:rPr>
          <w:rStyle w:val="Emphasis"/>
          <w:highlight w:val="yellow"/>
        </w:rPr>
        <w:t>F</w:t>
      </w:r>
      <w:r w:rsidRPr="003A3402">
        <w:rPr>
          <w:rStyle w:val="StyleUnderline"/>
        </w:rPr>
        <w:t xml:space="preserve">ederal </w:t>
      </w:r>
      <w:r w:rsidRPr="003A3402">
        <w:rPr>
          <w:rStyle w:val="Emphasis"/>
          <w:highlight w:val="yellow"/>
        </w:rPr>
        <w:t>L</w:t>
      </w:r>
      <w:r w:rsidRPr="003A3402">
        <w:rPr>
          <w:rStyle w:val="StyleUnderline"/>
        </w:rPr>
        <w:t xml:space="preserve">abor </w:t>
      </w:r>
      <w:r w:rsidRPr="003A3402">
        <w:rPr>
          <w:rStyle w:val="Emphasis"/>
          <w:highlight w:val="yellow"/>
        </w:rPr>
        <w:t>R</w:t>
      </w:r>
      <w:r w:rsidRPr="003A3402">
        <w:rPr>
          <w:rStyle w:val="StyleUnderline"/>
        </w:rPr>
        <w:t xml:space="preserve">elations </w:t>
      </w:r>
      <w:r w:rsidRPr="003A3402">
        <w:rPr>
          <w:rStyle w:val="Emphasis"/>
          <w:highlight w:val="yellow"/>
        </w:rPr>
        <w:t>A</w:t>
      </w:r>
      <w:r w:rsidRPr="003A3402">
        <w:rPr>
          <w:rStyle w:val="StyleUnderline"/>
        </w:rPr>
        <w:t>uthority</w:t>
      </w:r>
      <w:r w:rsidRPr="003A3402">
        <w:rPr>
          <w:sz w:val="16"/>
        </w:rPr>
        <w:t xml:space="preserve"> on Wednesday </w:t>
      </w:r>
      <w:r w:rsidRPr="003A3402">
        <w:rPr>
          <w:rStyle w:val="StyleUnderline"/>
          <w:highlight w:val="yellow"/>
        </w:rPr>
        <w:t>said</w:t>
      </w:r>
      <w:r w:rsidRPr="003A3402">
        <w:rPr>
          <w:sz w:val="16"/>
        </w:rPr>
        <w:t xml:space="preserve"> that </w:t>
      </w:r>
      <w:r w:rsidRPr="003A3402">
        <w:rPr>
          <w:rStyle w:val="StyleUnderline"/>
          <w:highlight w:val="yellow"/>
        </w:rPr>
        <w:t>union members</w:t>
      </w:r>
      <w:r w:rsidRPr="003A3402">
        <w:rPr>
          <w:sz w:val="16"/>
        </w:rPr>
        <w:t xml:space="preserve"> </w:t>
      </w:r>
      <w:r w:rsidRPr="003A3402">
        <w:rPr>
          <w:rStyle w:val="StyleUnderline"/>
        </w:rPr>
        <w:t>at</w:t>
      </w:r>
      <w:r w:rsidRPr="003A3402">
        <w:rPr>
          <w:sz w:val="16"/>
        </w:rPr>
        <w:t xml:space="preserve"> </w:t>
      </w:r>
      <w:r w:rsidRPr="003A3402">
        <w:rPr>
          <w:rStyle w:val="Emphasis"/>
          <w:highlight w:val="yellow"/>
        </w:rPr>
        <w:t>federal agencies</w:t>
      </w:r>
      <w:r w:rsidRPr="003A3402">
        <w:rPr>
          <w:sz w:val="16"/>
        </w:rPr>
        <w:t xml:space="preserve"> </w:t>
      </w:r>
      <w:r w:rsidRPr="003A3402">
        <w:rPr>
          <w:rStyle w:val="StyleUnderline"/>
        </w:rPr>
        <w:t>can</w:t>
      </w:r>
      <w:r w:rsidRPr="003A3402">
        <w:rPr>
          <w:sz w:val="16"/>
        </w:rPr>
        <w:t xml:space="preserve"> </w:t>
      </w:r>
      <w:r w:rsidRPr="003A3402">
        <w:rPr>
          <w:rStyle w:val="Emphasis"/>
          <w:highlight w:val="yellow"/>
        </w:rPr>
        <w:t>no longer</w:t>
      </w:r>
      <w:r w:rsidRPr="003A3402">
        <w:rPr>
          <w:sz w:val="16"/>
          <w:highlight w:val="yellow"/>
        </w:rPr>
        <w:t xml:space="preserve"> </w:t>
      </w:r>
      <w:r w:rsidRPr="003A3402">
        <w:rPr>
          <w:rStyle w:val="StyleUnderline"/>
          <w:highlight w:val="yellow"/>
        </w:rPr>
        <w:t>do</w:t>
      </w:r>
      <w:r w:rsidRPr="003A3402">
        <w:rPr>
          <w:sz w:val="16"/>
        </w:rPr>
        <w:t xml:space="preserve"> so-called “grassroots” </w:t>
      </w:r>
      <w:r w:rsidRPr="003A3402">
        <w:rPr>
          <w:rStyle w:val="StyleUnderline"/>
          <w:highlight w:val="yellow"/>
        </w:rPr>
        <w:t>lobbying</w:t>
      </w:r>
      <w:r w:rsidRPr="003A3402">
        <w:rPr>
          <w:sz w:val="16"/>
        </w:rPr>
        <w:t xml:space="preserve"> while on official time, </w:t>
      </w:r>
      <w:r w:rsidRPr="003A3402">
        <w:rPr>
          <w:rStyle w:val="StyleUnderline"/>
          <w:highlight w:val="yellow"/>
        </w:rPr>
        <w:t>upending</w:t>
      </w:r>
      <w:r w:rsidRPr="003A3402">
        <w:rPr>
          <w:sz w:val="16"/>
        </w:rPr>
        <w:t xml:space="preserve"> decades of </w:t>
      </w:r>
      <w:r w:rsidRPr="003A3402">
        <w:rPr>
          <w:rStyle w:val="StyleUnderline"/>
          <w:highlight w:val="yellow"/>
        </w:rPr>
        <w:t>precedent</w:t>
      </w:r>
      <w:r w:rsidRPr="003A3402">
        <w:rPr>
          <w:sz w:val="16"/>
        </w:rPr>
        <w:t>.</w:t>
      </w:r>
    </w:p>
    <w:p w14:paraId="564F2A29" w14:textId="77777777" w:rsidR="00D2210B" w:rsidRPr="003A3402" w:rsidRDefault="00D2210B" w:rsidP="00D2210B">
      <w:pPr>
        <w:rPr>
          <w:sz w:val="16"/>
        </w:rPr>
      </w:pPr>
      <w:r w:rsidRPr="003A3402">
        <w:rPr>
          <w:sz w:val="16"/>
        </w:rPr>
        <w:t>The 2-1 decision came in the form of a response to a request for a general statement of policy or guidance. Although the FLRA has traditionally resisted making general policy statements in favor of establishing precedent through individual labor-management disputes, the agency has recently reversed course in the face of an onslaught of such requests from the Trump administration.</w:t>
      </w:r>
    </w:p>
    <w:p w14:paraId="36113B1D" w14:textId="77777777" w:rsidR="00D2210B" w:rsidRDefault="00D2210B" w:rsidP="00D2210B">
      <w:pPr>
        <w:rPr>
          <w:sz w:val="16"/>
        </w:rPr>
      </w:pPr>
      <w:r w:rsidRPr="003A3402">
        <w:rPr>
          <w:sz w:val="16"/>
        </w:rPr>
        <w:t xml:space="preserve">But unlike the FLRA’s first foray into policy statements, which was at the behest of the Office of Personnel Management, Wednesday’s decision followed a request from the National Right to Work Legal Defense Foundation, a conservative anti-labor advocacy group. That organization asked the </w:t>
      </w:r>
      <w:r w:rsidRPr="003A3402">
        <w:rPr>
          <w:rStyle w:val="StyleUnderline"/>
        </w:rPr>
        <w:t>FLRA</w:t>
      </w:r>
      <w:r w:rsidRPr="003A3402">
        <w:rPr>
          <w:sz w:val="16"/>
        </w:rPr>
        <w:t xml:space="preserve"> to </w:t>
      </w:r>
      <w:r w:rsidRPr="003A3402">
        <w:rPr>
          <w:rStyle w:val="Emphasis"/>
          <w:highlight w:val="yellow"/>
        </w:rPr>
        <w:t>outlaw</w:t>
      </w:r>
      <w:r w:rsidRPr="003A3402">
        <w:rPr>
          <w:sz w:val="16"/>
        </w:rPr>
        <w:t xml:space="preserve"> the </w:t>
      </w:r>
      <w:r w:rsidRPr="003A3402">
        <w:rPr>
          <w:rStyle w:val="StyleUnderline"/>
          <w:highlight w:val="yellow"/>
        </w:rPr>
        <w:t>use of</w:t>
      </w:r>
      <w:r w:rsidRPr="003A3402">
        <w:rPr>
          <w:sz w:val="16"/>
        </w:rPr>
        <w:t xml:space="preserve"> official </w:t>
      </w:r>
      <w:r w:rsidRPr="003A3402">
        <w:rPr>
          <w:rStyle w:val="StyleUnderline"/>
        </w:rPr>
        <w:t>time for</w:t>
      </w:r>
      <w:r w:rsidRPr="003A3402">
        <w:rPr>
          <w:sz w:val="16"/>
        </w:rPr>
        <w:t xml:space="preserve"> any </w:t>
      </w:r>
      <w:r w:rsidRPr="003A3402">
        <w:rPr>
          <w:rStyle w:val="Emphasis"/>
          <w:highlight w:val="yellow"/>
        </w:rPr>
        <w:t>lobbying</w:t>
      </w:r>
      <w:r w:rsidRPr="003A3402">
        <w:rPr>
          <w:rStyle w:val="Emphasis"/>
        </w:rPr>
        <w:t xml:space="preserve"> </w:t>
      </w:r>
      <w:r w:rsidRPr="003A3402">
        <w:rPr>
          <w:rStyle w:val="Emphasis"/>
          <w:highlight w:val="yellow"/>
        </w:rPr>
        <w:t>activities</w:t>
      </w:r>
      <w:r w:rsidRPr="003A3402">
        <w:rPr>
          <w:sz w:val="16"/>
          <w:highlight w:val="yellow"/>
        </w:rPr>
        <w:t xml:space="preserve"> </w:t>
      </w:r>
      <w:r w:rsidRPr="003A3402">
        <w:rPr>
          <w:rStyle w:val="StyleUnderline"/>
          <w:highlight w:val="yellow"/>
        </w:rPr>
        <w:t>due to</w:t>
      </w:r>
      <w:r w:rsidRPr="003A3402">
        <w:rPr>
          <w:sz w:val="16"/>
        </w:rPr>
        <w:t xml:space="preserve"> the </w:t>
      </w:r>
      <w:r w:rsidRPr="003A3402">
        <w:rPr>
          <w:rStyle w:val="Emphasis"/>
          <w:highlight w:val="yellow"/>
        </w:rPr>
        <w:t>A</w:t>
      </w:r>
      <w:r w:rsidRPr="003A3402">
        <w:rPr>
          <w:rStyle w:val="StyleUnderline"/>
        </w:rPr>
        <w:t>nti-</w:t>
      </w:r>
      <w:r w:rsidRPr="003A3402">
        <w:rPr>
          <w:rStyle w:val="Emphasis"/>
          <w:highlight w:val="yellow"/>
        </w:rPr>
        <w:t>L</w:t>
      </w:r>
      <w:r w:rsidRPr="003A3402">
        <w:rPr>
          <w:rStyle w:val="StyleUnderline"/>
        </w:rPr>
        <w:t xml:space="preserve">obbying </w:t>
      </w:r>
      <w:r w:rsidRPr="003A3402">
        <w:rPr>
          <w:rStyle w:val="Emphasis"/>
          <w:highlight w:val="yellow"/>
        </w:rPr>
        <w:t>A</w:t>
      </w:r>
      <w:r w:rsidRPr="003A3402">
        <w:rPr>
          <w:rStyle w:val="StyleUnderline"/>
        </w:rPr>
        <w:t>ct</w:t>
      </w:r>
      <w:r w:rsidRPr="003A3402">
        <w:rPr>
          <w:sz w:val="16"/>
        </w:rPr>
        <w:t xml:space="preserve">, a 1996 law that </w:t>
      </w:r>
      <w:r w:rsidRPr="003A3402">
        <w:rPr>
          <w:rStyle w:val="StyleUnderline"/>
          <w:highlight w:val="yellow"/>
        </w:rPr>
        <w:t>blocks</w:t>
      </w:r>
      <w:r w:rsidRPr="003A3402">
        <w:rPr>
          <w:sz w:val="16"/>
        </w:rPr>
        <w:t xml:space="preserve"> </w:t>
      </w:r>
      <w:r w:rsidRPr="003A3402">
        <w:rPr>
          <w:rStyle w:val="Emphasis"/>
        </w:rPr>
        <w:t xml:space="preserve">federal </w:t>
      </w:r>
      <w:r w:rsidRPr="003A3402">
        <w:rPr>
          <w:rStyle w:val="Emphasis"/>
          <w:highlight w:val="yellow"/>
        </w:rPr>
        <w:t>funds</w:t>
      </w:r>
      <w:r w:rsidRPr="003A3402">
        <w:rPr>
          <w:sz w:val="16"/>
          <w:highlight w:val="yellow"/>
        </w:rPr>
        <w:t xml:space="preserve"> </w:t>
      </w:r>
      <w:r w:rsidRPr="003A3402">
        <w:rPr>
          <w:rStyle w:val="StyleUnderline"/>
          <w:highlight w:val="yellow"/>
        </w:rPr>
        <w:t>from being used to</w:t>
      </w:r>
      <w:r w:rsidRPr="003A3402">
        <w:rPr>
          <w:sz w:val="16"/>
          <w:highlight w:val="yellow"/>
        </w:rPr>
        <w:t xml:space="preserve"> </w:t>
      </w:r>
      <w:r w:rsidRPr="003A3402">
        <w:rPr>
          <w:rStyle w:val="Emphasis"/>
          <w:highlight w:val="yellow"/>
        </w:rPr>
        <w:t>lobby</w:t>
      </w:r>
      <w:r w:rsidRPr="003A3402">
        <w:rPr>
          <w:sz w:val="16"/>
          <w:highlight w:val="yellow"/>
        </w:rPr>
        <w:t xml:space="preserve"> </w:t>
      </w:r>
      <w:r w:rsidRPr="003A3402">
        <w:rPr>
          <w:rStyle w:val="StyleUnderline"/>
          <w:highlight w:val="yellow"/>
        </w:rPr>
        <w:t>Congress</w:t>
      </w:r>
      <w:r w:rsidRPr="003A3402">
        <w:rPr>
          <w:sz w:val="16"/>
        </w:rPr>
        <w:t xml:space="preserve"> or officials in the executive branch.</w:t>
      </w:r>
    </w:p>
    <w:p w14:paraId="4E15A7AB" w14:textId="77777777" w:rsidR="00D2210B" w:rsidRDefault="00D2210B" w:rsidP="00D2210B">
      <w:pPr>
        <w:pStyle w:val="Analytic"/>
      </w:pPr>
    </w:p>
    <w:p w14:paraId="2FCE26AF" w14:textId="77777777" w:rsidR="00D2210B" w:rsidRDefault="00D2210B" w:rsidP="00D2210B"/>
    <w:p w14:paraId="12AEE011" w14:textId="77777777" w:rsidR="00D2210B" w:rsidRDefault="00D2210B" w:rsidP="00D2210B">
      <w:pPr>
        <w:pStyle w:val="Analytic"/>
      </w:pPr>
    </w:p>
    <w:p w14:paraId="59D6B382" w14:textId="77777777" w:rsidR="00D2210B" w:rsidRDefault="00D2210B" w:rsidP="00D2210B">
      <w:pPr>
        <w:pStyle w:val="Heading3"/>
      </w:pPr>
      <w:r>
        <w:lastRenderedPageBreak/>
        <w:t>AI Impact</w:t>
      </w:r>
    </w:p>
    <w:p w14:paraId="1CB15912" w14:textId="77777777" w:rsidR="00D2210B" w:rsidRDefault="00D2210B" w:rsidP="00D2210B">
      <w:pPr>
        <w:pStyle w:val="Heading4"/>
      </w:pPr>
      <w:r>
        <w:t xml:space="preserve">Leadership </w:t>
      </w:r>
      <w:r w:rsidRPr="00642642">
        <w:rPr>
          <w:u w:val="single"/>
        </w:rPr>
        <w:t>is useless</w:t>
      </w:r>
      <w:r>
        <w:t xml:space="preserve"> over AI.</w:t>
      </w:r>
    </w:p>
    <w:p w14:paraId="5AB2CF05" w14:textId="77777777" w:rsidR="00D2210B" w:rsidRPr="00193946" w:rsidRDefault="00D2210B" w:rsidP="00D2210B">
      <w:r>
        <w:t xml:space="preserve">Dr. Jane </w:t>
      </w:r>
      <w:r w:rsidRPr="00BE7722">
        <w:rPr>
          <w:rStyle w:val="Style13ptBold"/>
        </w:rPr>
        <w:t>Vaynman &amp;</w:t>
      </w:r>
      <w:r>
        <w:t xml:space="preserve"> Dr. Tristan A. </w:t>
      </w:r>
      <w:r w:rsidRPr="00BE7722">
        <w:rPr>
          <w:rStyle w:val="Style13ptBold"/>
        </w:rPr>
        <w:t>Volpe 25</w:t>
      </w:r>
      <w:r>
        <w:t>, PhD, Assistant Professor, Strategic Studies, Johns Hopkins University School of Advanced International Studies; PhD, Associate Professor, Naval Postgraduate School. Nonresident Fellow, Carnegie Endowment for International Peace Nuclear Policy Program, "Competition and Collusion: How the AI Arms Race Can Motivate Governance," in The Artificial General Intelligence Race &amp; International Security, Chapter 6, September 2025, pg. 43-53.</w:t>
      </w:r>
    </w:p>
    <w:p w14:paraId="18BCD799" w14:textId="77777777" w:rsidR="00D2210B" w:rsidRPr="00642642" w:rsidRDefault="00D2210B" w:rsidP="00D2210B">
      <w:pPr>
        <w:rPr>
          <w:sz w:val="16"/>
        </w:rPr>
      </w:pPr>
      <w:r w:rsidRPr="00642642">
        <w:rPr>
          <w:sz w:val="16"/>
        </w:rPr>
        <w:t xml:space="preserve">A </w:t>
      </w:r>
      <w:r w:rsidRPr="0080264E">
        <w:rPr>
          <w:rStyle w:val="StyleUnderline"/>
        </w:rPr>
        <w:t>hegemonic approach—where a</w:t>
      </w:r>
      <w:r w:rsidRPr="00642642">
        <w:rPr>
          <w:sz w:val="16"/>
        </w:rPr>
        <w:t xml:space="preserve"> </w:t>
      </w:r>
      <w:r w:rsidRPr="00642642">
        <w:rPr>
          <w:rStyle w:val="Emphasis"/>
          <w:highlight w:val="yellow"/>
        </w:rPr>
        <w:t>single</w:t>
      </w:r>
      <w:r w:rsidRPr="00642642">
        <w:rPr>
          <w:sz w:val="16"/>
        </w:rPr>
        <w:t xml:space="preserve"> </w:t>
      </w:r>
      <w:r w:rsidRPr="0080264E">
        <w:rPr>
          <w:rStyle w:val="StyleUnderline"/>
        </w:rPr>
        <w:t xml:space="preserve">dominant </w:t>
      </w:r>
      <w:r w:rsidRPr="00642642">
        <w:rPr>
          <w:rStyle w:val="StyleUnderline"/>
          <w:highlight w:val="yellow"/>
        </w:rPr>
        <w:t>actor sets and enforces</w:t>
      </w:r>
      <w:r w:rsidRPr="0080264E">
        <w:rPr>
          <w:rStyle w:val="StyleUnderline"/>
        </w:rPr>
        <w:t xml:space="preserve"> the rules—is</w:t>
      </w:r>
      <w:r w:rsidRPr="00642642">
        <w:rPr>
          <w:sz w:val="16"/>
        </w:rPr>
        <w:t xml:space="preserve"> </w:t>
      </w:r>
      <w:r w:rsidRPr="00642642">
        <w:rPr>
          <w:rStyle w:val="Emphasis"/>
          <w:sz w:val="24"/>
          <w:szCs w:val="24"/>
          <w:highlight w:val="yellow"/>
        </w:rPr>
        <w:t>unlikely to succeed</w:t>
      </w:r>
      <w:r w:rsidRPr="00642642">
        <w:rPr>
          <w:sz w:val="16"/>
        </w:rPr>
        <w:t xml:space="preserve">, </w:t>
      </w:r>
      <w:r w:rsidRPr="0080264E">
        <w:rPr>
          <w:rStyle w:val="StyleUnderline"/>
        </w:rPr>
        <w:t xml:space="preserve">since </w:t>
      </w:r>
      <w:r w:rsidRPr="00642642">
        <w:rPr>
          <w:rStyle w:val="StyleUnderline"/>
          <w:highlight w:val="yellow"/>
        </w:rPr>
        <w:t>AI</w:t>
      </w:r>
      <w:r w:rsidRPr="0080264E">
        <w:rPr>
          <w:rStyle w:val="StyleUnderline"/>
        </w:rPr>
        <w:t xml:space="preserve"> development </w:t>
      </w:r>
      <w:r w:rsidRPr="00642642">
        <w:rPr>
          <w:rStyle w:val="StyleUnderline"/>
          <w:highlight w:val="yellow"/>
        </w:rPr>
        <w:t>is</w:t>
      </w:r>
      <w:r w:rsidRPr="00642642">
        <w:rPr>
          <w:sz w:val="16"/>
          <w:highlight w:val="yellow"/>
        </w:rPr>
        <w:t xml:space="preserve"> </w:t>
      </w:r>
      <w:r w:rsidRPr="00642642">
        <w:rPr>
          <w:rStyle w:val="Emphasis"/>
          <w:highlight w:val="yellow"/>
        </w:rPr>
        <w:t>highly diffuse</w:t>
      </w:r>
      <w:r w:rsidRPr="00642642">
        <w:rPr>
          <w:sz w:val="16"/>
          <w:highlight w:val="yellow"/>
        </w:rPr>
        <w:t xml:space="preserve"> </w:t>
      </w:r>
      <w:r w:rsidRPr="00642642">
        <w:rPr>
          <w:rStyle w:val="StyleUnderline"/>
          <w:highlight w:val="yellow"/>
        </w:rPr>
        <w:t>and</w:t>
      </w:r>
      <w:r w:rsidRPr="00642642">
        <w:rPr>
          <w:sz w:val="16"/>
          <w:highlight w:val="yellow"/>
        </w:rPr>
        <w:t xml:space="preserve"> </w:t>
      </w:r>
      <w:r w:rsidRPr="00642642">
        <w:rPr>
          <w:rStyle w:val="Emphasis"/>
          <w:highlight w:val="yellow"/>
        </w:rPr>
        <w:t>lacks</w:t>
      </w:r>
      <w:r w:rsidRPr="00642642">
        <w:rPr>
          <w:sz w:val="16"/>
        </w:rPr>
        <w:t xml:space="preserve"> the </w:t>
      </w:r>
      <w:r w:rsidRPr="00642642">
        <w:rPr>
          <w:rStyle w:val="Emphasis"/>
          <w:highlight w:val="yellow"/>
        </w:rPr>
        <w:t>choke points</w:t>
      </w:r>
      <w:r w:rsidRPr="00642642">
        <w:rPr>
          <w:sz w:val="16"/>
        </w:rPr>
        <w:t xml:space="preserve"> </w:t>
      </w:r>
      <w:r w:rsidRPr="0080264E">
        <w:rPr>
          <w:rStyle w:val="StyleUnderline"/>
        </w:rPr>
        <w:t>found in technologies that depend on</w:t>
      </w:r>
      <w:r w:rsidRPr="00642642">
        <w:rPr>
          <w:sz w:val="16"/>
        </w:rPr>
        <w:t xml:space="preserve"> </w:t>
      </w:r>
      <w:r w:rsidRPr="0080264E">
        <w:rPr>
          <w:rStyle w:val="Emphasis"/>
        </w:rPr>
        <w:t>rare materials</w:t>
      </w:r>
      <w:r w:rsidRPr="00642642">
        <w:rPr>
          <w:sz w:val="16"/>
        </w:rPr>
        <w:t xml:space="preserve"> </w:t>
      </w:r>
      <w:r w:rsidRPr="0080264E">
        <w:rPr>
          <w:rStyle w:val="StyleUnderline"/>
        </w:rPr>
        <w:t>or</w:t>
      </w:r>
      <w:r w:rsidRPr="00642642">
        <w:rPr>
          <w:sz w:val="16"/>
        </w:rPr>
        <w:t xml:space="preserve"> </w:t>
      </w:r>
      <w:r w:rsidRPr="0080264E">
        <w:rPr>
          <w:rStyle w:val="Emphasis"/>
        </w:rPr>
        <w:t>specialized</w:t>
      </w:r>
      <w:r w:rsidRPr="00642642">
        <w:rPr>
          <w:sz w:val="16"/>
        </w:rPr>
        <w:t xml:space="preserve"> </w:t>
      </w:r>
      <w:r w:rsidRPr="0080264E">
        <w:rPr>
          <w:rStyle w:val="StyleUnderline"/>
        </w:rPr>
        <w:t>manufacturing facilities</w:t>
      </w:r>
      <w:r w:rsidRPr="00642642">
        <w:rPr>
          <w:sz w:val="16"/>
        </w:rPr>
        <w:t xml:space="preserve">. </w:t>
      </w:r>
      <w:r w:rsidRPr="0080264E">
        <w:rPr>
          <w:rStyle w:val="StyleUnderline"/>
        </w:rPr>
        <w:t>The</w:t>
      </w:r>
      <w:r w:rsidRPr="00642642">
        <w:rPr>
          <w:sz w:val="16"/>
        </w:rPr>
        <w:t xml:space="preserve"> </w:t>
      </w:r>
      <w:r w:rsidRPr="00642642">
        <w:rPr>
          <w:rStyle w:val="Emphasis"/>
          <w:highlight w:val="yellow"/>
        </w:rPr>
        <w:t>U</w:t>
      </w:r>
      <w:r w:rsidRPr="00642642">
        <w:rPr>
          <w:sz w:val="16"/>
        </w:rPr>
        <w:t xml:space="preserve">nited </w:t>
      </w:r>
      <w:r w:rsidRPr="00642642">
        <w:rPr>
          <w:rStyle w:val="Emphasis"/>
          <w:highlight w:val="yellow"/>
        </w:rPr>
        <w:t>S</w:t>
      </w:r>
      <w:r w:rsidRPr="00642642">
        <w:rPr>
          <w:sz w:val="16"/>
        </w:rPr>
        <w:t xml:space="preserve">tates’ recent </w:t>
      </w:r>
      <w:r w:rsidRPr="00642642">
        <w:rPr>
          <w:rStyle w:val="StyleUnderline"/>
          <w:highlight w:val="yellow"/>
        </w:rPr>
        <w:t>attempts to</w:t>
      </w:r>
      <w:r w:rsidRPr="00642642">
        <w:rPr>
          <w:sz w:val="16"/>
          <w:highlight w:val="yellow"/>
        </w:rPr>
        <w:t xml:space="preserve"> </w:t>
      </w:r>
      <w:r w:rsidRPr="00642642">
        <w:rPr>
          <w:rStyle w:val="Emphasis"/>
          <w:highlight w:val="yellow"/>
        </w:rPr>
        <w:t>restrict China’s access</w:t>
      </w:r>
      <w:r w:rsidRPr="00642642">
        <w:rPr>
          <w:sz w:val="16"/>
          <w:highlight w:val="yellow"/>
        </w:rPr>
        <w:t xml:space="preserve"> </w:t>
      </w:r>
      <w:r w:rsidRPr="00642642">
        <w:rPr>
          <w:rStyle w:val="StyleUnderline"/>
          <w:highlight w:val="yellow"/>
        </w:rPr>
        <w:t>to</w:t>
      </w:r>
      <w:r w:rsidRPr="0080264E">
        <w:rPr>
          <w:rStyle w:val="StyleUnderline"/>
        </w:rPr>
        <w:t xml:space="preserve"> advanced </w:t>
      </w:r>
      <w:r w:rsidRPr="00642642">
        <w:rPr>
          <w:rStyle w:val="StyleUnderline"/>
          <w:highlight w:val="yellow"/>
        </w:rPr>
        <w:t>semiconductors</w:t>
      </w:r>
      <w:r w:rsidRPr="00642642">
        <w:rPr>
          <w:sz w:val="16"/>
          <w:highlight w:val="yellow"/>
        </w:rPr>
        <w:t xml:space="preserve"> </w:t>
      </w:r>
      <w:r w:rsidRPr="00642642">
        <w:rPr>
          <w:rStyle w:val="Emphasis"/>
          <w:highlight w:val="yellow"/>
        </w:rPr>
        <w:t>illustrate</w:t>
      </w:r>
      <w:r w:rsidRPr="00642642">
        <w:rPr>
          <w:sz w:val="16"/>
          <w:highlight w:val="yellow"/>
        </w:rPr>
        <w:t xml:space="preserve"> </w:t>
      </w:r>
      <w:r w:rsidRPr="00642642">
        <w:rPr>
          <w:rStyle w:val="StyleUnderline"/>
          <w:highlight w:val="yellow"/>
        </w:rPr>
        <w:t>this</w:t>
      </w:r>
      <w:r w:rsidRPr="0080264E">
        <w:rPr>
          <w:rStyle w:val="StyleUnderline"/>
        </w:rPr>
        <w:t xml:space="preserve"> challenge: </w:t>
      </w:r>
      <w:r w:rsidRPr="00642642">
        <w:rPr>
          <w:rStyle w:val="StyleUnderline"/>
          <w:highlight w:val="yellow"/>
        </w:rPr>
        <w:t>Despite</w:t>
      </w:r>
      <w:r w:rsidRPr="00642642">
        <w:rPr>
          <w:sz w:val="16"/>
        </w:rPr>
        <w:t xml:space="preserve"> these </w:t>
      </w:r>
      <w:r w:rsidRPr="0080264E">
        <w:rPr>
          <w:rStyle w:val="StyleUnderline"/>
        </w:rPr>
        <w:t>measures</w:t>
      </w:r>
      <w:r w:rsidRPr="00642642">
        <w:rPr>
          <w:sz w:val="16"/>
        </w:rPr>
        <w:t xml:space="preserve">, </w:t>
      </w:r>
      <w:r w:rsidRPr="0080264E">
        <w:rPr>
          <w:rStyle w:val="Emphasis"/>
        </w:rPr>
        <w:t xml:space="preserve">Chinese </w:t>
      </w:r>
      <w:r w:rsidRPr="00642642">
        <w:rPr>
          <w:rStyle w:val="Emphasis"/>
          <w:highlight w:val="yellow"/>
        </w:rPr>
        <w:t>firms</w:t>
      </w:r>
      <w:r w:rsidRPr="00642642">
        <w:rPr>
          <w:sz w:val="16"/>
        </w:rPr>
        <w:t xml:space="preserve"> like DeepSeek </w:t>
      </w:r>
      <w:r w:rsidRPr="0080264E">
        <w:rPr>
          <w:rStyle w:val="StyleUnderline"/>
        </w:rPr>
        <w:t xml:space="preserve">have </w:t>
      </w:r>
      <w:r w:rsidRPr="00642642">
        <w:rPr>
          <w:rStyle w:val="StyleUnderline"/>
          <w:highlight w:val="yellow"/>
        </w:rPr>
        <w:t>continued to develop</w:t>
      </w:r>
      <w:r w:rsidRPr="00642642">
        <w:rPr>
          <w:sz w:val="16"/>
        </w:rPr>
        <w:t xml:space="preserve"> </w:t>
      </w:r>
      <w:r w:rsidRPr="0080264E">
        <w:rPr>
          <w:rStyle w:val="Emphasis"/>
        </w:rPr>
        <w:t>competitive</w:t>
      </w:r>
      <w:r w:rsidRPr="00642642">
        <w:rPr>
          <w:sz w:val="16"/>
        </w:rPr>
        <w:t xml:space="preserve"> </w:t>
      </w:r>
      <w:r w:rsidRPr="0080264E">
        <w:rPr>
          <w:rStyle w:val="StyleUnderline"/>
        </w:rPr>
        <w:t xml:space="preserve">AI </w:t>
      </w:r>
      <w:r w:rsidRPr="00642642">
        <w:rPr>
          <w:rStyle w:val="StyleUnderline"/>
          <w:highlight w:val="yellow"/>
        </w:rPr>
        <w:t>models, suggesting</w:t>
      </w:r>
      <w:r w:rsidRPr="00642642">
        <w:rPr>
          <w:sz w:val="16"/>
        </w:rPr>
        <w:t xml:space="preserve"> that </w:t>
      </w:r>
      <w:r w:rsidRPr="0080264E">
        <w:rPr>
          <w:rStyle w:val="StyleUnderline"/>
        </w:rPr>
        <w:t>even</w:t>
      </w:r>
      <w:r w:rsidRPr="00642642">
        <w:rPr>
          <w:sz w:val="16"/>
        </w:rPr>
        <w:t xml:space="preserve"> </w:t>
      </w:r>
      <w:r w:rsidRPr="00642642">
        <w:rPr>
          <w:rStyle w:val="Emphasis"/>
          <w:highlight w:val="yellow"/>
        </w:rPr>
        <w:t>comprehensive</w:t>
      </w:r>
      <w:r w:rsidRPr="00642642">
        <w:rPr>
          <w:sz w:val="16"/>
        </w:rPr>
        <w:t xml:space="preserve"> technological </w:t>
      </w:r>
      <w:r w:rsidRPr="00642642">
        <w:rPr>
          <w:rStyle w:val="StyleUnderline"/>
          <w:highlight w:val="yellow"/>
        </w:rPr>
        <w:t>containment</w:t>
      </w:r>
      <w:r w:rsidRPr="0080264E">
        <w:rPr>
          <w:rStyle w:val="StyleUnderline"/>
        </w:rPr>
        <w:t xml:space="preserve"> strategies </w:t>
      </w:r>
      <w:r w:rsidRPr="00642642">
        <w:rPr>
          <w:rStyle w:val="StyleUnderline"/>
          <w:highlight w:val="yellow"/>
        </w:rPr>
        <w:t>have</w:t>
      </w:r>
      <w:r w:rsidRPr="00642642">
        <w:rPr>
          <w:sz w:val="16"/>
          <w:highlight w:val="yellow"/>
        </w:rPr>
        <w:t xml:space="preserve"> </w:t>
      </w:r>
      <w:r w:rsidRPr="00642642">
        <w:rPr>
          <w:rStyle w:val="Emphasis"/>
          <w:highlight w:val="yellow"/>
        </w:rPr>
        <w:t>significant limit</w:t>
      </w:r>
      <w:r w:rsidRPr="0080264E">
        <w:rPr>
          <w:rStyle w:val="Emphasis"/>
        </w:rPr>
        <w:t>ation</w:t>
      </w:r>
      <w:r w:rsidRPr="00642642">
        <w:rPr>
          <w:rStyle w:val="Emphasis"/>
          <w:highlight w:val="yellow"/>
        </w:rPr>
        <w:t>s</w:t>
      </w:r>
      <w:r w:rsidRPr="00642642">
        <w:rPr>
          <w:sz w:val="16"/>
        </w:rPr>
        <w:t xml:space="preserve"> </w:t>
      </w:r>
      <w:r w:rsidRPr="0080264E">
        <w:rPr>
          <w:rStyle w:val="StyleUnderline"/>
        </w:rPr>
        <w:t>in this domain</w:t>
      </w:r>
      <w:r w:rsidRPr="00642642">
        <w:rPr>
          <w:sz w:val="16"/>
        </w:rPr>
        <w:t>.18</w:t>
      </w:r>
    </w:p>
    <w:p w14:paraId="426709FA" w14:textId="77777777" w:rsidR="00D2210B" w:rsidRPr="005D7BC2" w:rsidRDefault="00D2210B" w:rsidP="00D2210B"/>
    <w:p w14:paraId="05F6A386" w14:textId="77777777" w:rsidR="00D2210B" w:rsidRDefault="00D2210B" w:rsidP="00D2210B">
      <w:pPr>
        <w:pStyle w:val="Heading2"/>
      </w:pPr>
      <w:r>
        <w:lastRenderedPageBreak/>
        <w:t>Midterms DA</w:t>
      </w:r>
    </w:p>
    <w:p w14:paraId="61EC0E24" w14:textId="77777777" w:rsidR="00D2210B" w:rsidRDefault="00D2210B" w:rsidP="00D2210B">
      <w:pPr>
        <w:pStyle w:val="Heading4"/>
      </w:pPr>
      <w:r>
        <w:t xml:space="preserve">1. GOP </w:t>
      </w:r>
      <w:r w:rsidRPr="00B7376C">
        <w:rPr>
          <w:u w:val="single"/>
        </w:rPr>
        <w:t>wins now</w:t>
      </w:r>
      <w:r>
        <w:t xml:space="preserve">. </w:t>
      </w:r>
      <w:r w:rsidRPr="00646C18">
        <w:rPr>
          <w:u w:val="single"/>
        </w:rPr>
        <w:t>Inserted</w:t>
      </w:r>
      <w:r>
        <w:t xml:space="preserve"> chart.</w:t>
      </w:r>
    </w:p>
    <w:p w14:paraId="37E75957" w14:textId="77777777" w:rsidR="00D2210B" w:rsidRPr="00B7376C" w:rsidRDefault="00D2210B" w:rsidP="00D2210B">
      <w:r w:rsidRPr="00646C18">
        <w:rPr>
          <w:rStyle w:val="Style13ptBold"/>
        </w:rPr>
        <w:t>CPR 10-22</w:t>
      </w:r>
      <w:r>
        <w:t>, "2026 CPR House Race Ratings," Cook Political Report, 10/22/2025, https://www.cookpolitical.com/ratings/house-race-ratings.</w:t>
      </w:r>
    </w:p>
    <w:p w14:paraId="415B256A" w14:textId="77777777" w:rsidR="00D2210B" w:rsidRDefault="00D2210B" w:rsidP="00D2210B">
      <w:r w:rsidRPr="00B7376C">
        <w:rPr>
          <w:noProof/>
        </w:rPr>
        <w:drawing>
          <wp:inline distT="0" distB="0" distL="0" distR="0" wp14:anchorId="64687819" wp14:editId="16D44D8C">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9"/>
                    <a:stretch>
                      <a:fillRect/>
                    </a:stretch>
                  </pic:blipFill>
                  <pic:spPr>
                    <a:xfrm>
                      <a:off x="0" y="0"/>
                      <a:ext cx="5162257" cy="1569975"/>
                    </a:xfrm>
                    <a:prstGeom prst="rect">
                      <a:avLst/>
                    </a:prstGeom>
                  </pic:spPr>
                </pic:pic>
              </a:graphicData>
            </a:graphic>
          </wp:inline>
        </w:drawing>
      </w:r>
    </w:p>
    <w:p w14:paraId="60B71FEF" w14:textId="77777777" w:rsidR="00D2210B" w:rsidRDefault="00D2210B" w:rsidP="00D2210B">
      <w:pPr>
        <w:pStyle w:val="Heading4"/>
      </w:pPr>
      <w:r>
        <w:rPr>
          <w:u w:val="single"/>
        </w:rPr>
        <w:t xml:space="preserve">2. </w:t>
      </w:r>
      <w:r w:rsidRPr="00A0682A">
        <w:rPr>
          <w:u w:val="single"/>
        </w:rPr>
        <w:t>Prefer</w:t>
      </w:r>
      <w:r w:rsidRPr="00A0682A">
        <w:t xml:space="preserve"> it</w:t>
      </w:r>
      <w:r>
        <w:t>.</w:t>
      </w:r>
    </w:p>
    <w:p w14:paraId="6C50F827" w14:textId="77777777" w:rsidR="00D2210B" w:rsidRPr="00C41667" w:rsidRDefault="00D2210B" w:rsidP="00D2210B">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794CD252" w14:textId="77777777" w:rsidR="00D2210B" w:rsidRPr="00032298" w:rsidRDefault="00D2210B" w:rsidP="00D2210B">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132D920C" w14:textId="77777777" w:rsidR="00D2210B" w:rsidRPr="00032298" w:rsidRDefault="00D2210B" w:rsidP="00D2210B">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56488C62" w14:textId="77777777" w:rsidR="00D2210B" w:rsidRPr="00032298" w:rsidRDefault="00D2210B" w:rsidP="00D2210B">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383E6405" w14:textId="77777777" w:rsidR="00D2210B" w:rsidRPr="00032298" w:rsidRDefault="00D2210B" w:rsidP="00D2210B">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4C8FD42E" w14:textId="77777777" w:rsidR="00D2210B" w:rsidRPr="00032298" w:rsidRDefault="00D2210B" w:rsidP="00D2210B">
      <w:pPr>
        <w:rPr>
          <w:sz w:val="8"/>
          <w:szCs w:val="8"/>
        </w:rPr>
      </w:pPr>
      <w:r w:rsidRPr="00032298">
        <w:rPr>
          <w:sz w:val="8"/>
          <w:szCs w:val="8"/>
        </w:rPr>
        <w:t>What Do Lean, Likely, and Solid Mean, Anyway?</w:t>
      </w:r>
    </w:p>
    <w:p w14:paraId="44CBC3AD" w14:textId="77777777" w:rsidR="00D2210B" w:rsidRDefault="00D2210B" w:rsidP="00D2210B">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581E8AF4" w14:textId="77777777" w:rsidR="00D2210B" w:rsidRDefault="00D2210B" w:rsidP="00D2210B">
      <w:pPr>
        <w:pStyle w:val="Analytic"/>
        <w:rPr>
          <w:rStyle w:val="StyleUnderline"/>
        </w:rPr>
      </w:pPr>
    </w:p>
    <w:p w14:paraId="26C59AF1" w14:textId="77777777" w:rsidR="00D2210B" w:rsidRDefault="00D2210B" w:rsidP="00D2210B">
      <w:pPr>
        <w:pStyle w:val="Heading4"/>
      </w:pPr>
      <w:r>
        <w:t xml:space="preserve">4. GOP </w:t>
      </w:r>
      <w:r w:rsidRPr="001D1231">
        <w:rPr>
          <w:u w:val="single"/>
        </w:rPr>
        <w:t>cheats</w:t>
      </w:r>
      <w:r>
        <w:t>.</w:t>
      </w:r>
    </w:p>
    <w:p w14:paraId="05D5E366" w14:textId="77777777" w:rsidR="00D2210B" w:rsidRDefault="00D2210B" w:rsidP="00D2210B">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79817D58" w14:textId="77777777" w:rsidR="00D2210B" w:rsidRPr="00552F2B" w:rsidRDefault="00D2210B" w:rsidP="00D2210B">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lastRenderedPageBreak/>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77B28922" w14:textId="77777777" w:rsidR="00D2210B" w:rsidRPr="00685470" w:rsidRDefault="00D2210B" w:rsidP="00D2210B">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1743DA69" w14:textId="77777777" w:rsidR="00D2210B" w:rsidRPr="00103399" w:rsidRDefault="00D2210B" w:rsidP="00D2210B">
      <w:pPr>
        <w:pStyle w:val="Heading4"/>
      </w:pPr>
      <w:r>
        <w:t xml:space="preserve">5. 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211EA7C4" w14:textId="77777777" w:rsidR="00D2210B" w:rsidRDefault="00D2210B" w:rsidP="00D2210B">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3016D7D5" w14:textId="77777777" w:rsidR="00D2210B" w:rsidRDefault="00D2210B" w:rsidP="00D2210B">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59B80CB6" w14:textId="77777777" w:rsidR="00D2210B" w:rsidRDefault="00D2210B" w:rsidP="00D2210B">
      <w:pPr>
        <w:pStyle w:val="Heading4"/>
      </w:pPr>
      <w:r>
        <w:rPr>
          <w:u w:val="single"/>
        </w:rPr>
        <w:t xml:space="preserve">8. </w:t>
      </w:r>
      <w:r w:rsidRPr="00FE17FD">
        <w:rPr>
          <w:u w:val="single"/>
        </w:rPr>
        <w:t>Other issues</w:t>
      </w:r>
      <w:r>
        <w:t xml:space="preserve"> outweigh.</w:t>
      </w:r>
    </w:p>
    <w:p w14:paraId="04CC9031" w14:textId="77777777" w:rsidR="00D2210B" w:rsidRDefault="00D2210B" w:rsidP="00D2210B">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36C454C2" w14:textId="77777777" w:rsidR="00D2210B" w:rsidRPr="003C0D1D" w:rsidRDefault="00D2210B" w:rsidP="00D2210B">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24F46FB8" w14:textId="77777777" w:rsidR="00D2210B" w:rsidRPr="003C0D1D" w:rsidRDefault="00D2210B" w:rsidP="00D2210B">
      <w:pPr>
        <w:rPr>
          <w:sz w:val="16"/>
        </w:rPr>
      </w:pPr>
      <w:r w:rsidRPr="003C0D1D">
        <w:rPr>
          <w:noProof/>
          <w:sz w:val="16"/>
        </w:rPr>
        <w:lastRenderedPageBreak/>
        <w:drawing>
          <wp:inline distT="0" distB="0" distL="0" distR="0" wp14:anchorId="69AFAE00" wp14:editId="13B33468">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10"/>
                    <a:stretch>
                      <a:fillRect/>
                    </a:stretch>
                  </pic:blipFill>
                  <pic:spPr>
                    <a:xfrm>
                      <a:off x="0" y="0"/>
                      <a:ext cx="3062103" cy="3279610"/>
                    </a:xfrm>
                    <a:prstGeom prst="rect">
                      <a:avLst/>
                    </a:prstGeom>
                  </pic:spPr>
                </pic:pic>
              </a:graphicData>
            </a:graphic>
          </wp:inline>
        </w:drawing>
      </w:r>
    </w:p>
    <w:p w14:paraId="506EA622" w14:textId="77777777" w:rsidR="00D2210B" w:rsidRPr="003C0D1D" w:rsidRDefault="00D2210B" w:rsidP="00D2210B">
      <w:pPr>
        <w:rPr>
          <w:sz w:val="16"/>
        </w:rPr>
      </w:pPr>
      <w:r w:rsidRPr="003C0D1D">
        <w:rPr>
          <w:sz w:val="16"/>
        </w:rPr>
        <w:t>By 17 percentage points, more Americans say they agree with the GOP than the Democrats (45% vs. 28%) when it comes to crime policy – a larger Republican edge on this issue than two years ago.</w:t>
      </w:r>
    </w:p>
    <w:p w14:paraId="3FE83A59" w14:textId="77777777" w:rsidR="00D2210B" w:rsidRPr="003C0D1D" w:rsidRDefault="00D2210B" w:rsidP="00D2210B">
      <w:pPr>
        <w:rPr>
          <w:sz w:val="16"/>
        </w:rPr>
      </w:pPr>
      <w:r w:rsidRPr="003C0D1D">
        <w:rPr>
          <w:sz w:val="16"/>
        </w:rPr>
        <w:t>The Republican advantage on immigration policy stands at 9 points (44% vs. 35%), essentially unchanged since 2023.</w:t>
      </w:r>
    </w:p>
    <w:p w14:paraId="4B13338F" w14:textId="77777777" w:rsidR="00D2210B" w:rsidRPr="003C0D1D" w:rsidRDefault="00D2210B" w:rsidP="00D2210B">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3AADDCE0" w14:textId="77777777" w:rsidR="00D2210B" w:rsidRPr="003C0D1D" w:rsidRDefault="00D2210B" w:rsidP="00D2210B">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3AFF54BE" w14:textId="77777777" w:rsidR="00D2210B" w:rsidRPr="009131B6" w:rsidRDefault="00D2210B" w:rsidP="00D2210B">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09C1A475" w14:textId="77777777" w:rsidR="00D2210B" w:rsidRDefault="00D2210B" w:rsidP="00D2210B">
      <w:pPr>
        <w:pStyle w:val="Heading1"/>
      </w:pPr>
      <w:r>
        <w:lastRenderedPageBreak/>
        <w:t xml:space="preserve">Wake R6---[AFF] Northwestern LL v [NEG] </w:t>
      </w:r>
      <w:r w:rsidRPr="00613B50">
        <w:rPr>
          <w:highlight w:val="yellow"/>
        </w:rPr>
        <w:t>xx</w:t>
      </w:r>
      <w:r>
        <w:t>---1AR</w:t>
      </w:r>
    </w:p>
    <w:p w14:paraId="64CEC304" w14:textId="77777777" w:rsidR="00D2210B" w:rsidRDefault="00D2210B" w:rsidP="00D2210B">
      <w:pPr>
        <w:pStyle w:val="Heading2"/>
      </w:pPr>
      <w:bookmarkStart w:id="5" w:name="_Hlk212883397"/>
      <w:r>
        <w:lastRenderedPageBreak/>
        <w:t>Administration---1AR</w:t>
      </w:r>
    </w:p>
    <w:p w14:paraId="6B1C583A" w14:textId="77777777" w:rsidR="00D2210B" w:rsidRDefault="00D2210B" w:rsidP="00D2210B">
      <w:pPr>
        <w:pStyle w:val="Heading3"/>
      </w:pPr>
      <w:r>
        <w:lastRenderedPageBreak/>
        <w:t>O/V---1AR</w:t>
      </w:r>
    </w:p>
    <w:p w14:paraId="397198DD" w14:textId="77777777" w:rsidR="00D2210B" w:rsidRDefault="00D2210B" w:rsidP="00D2210B">
      <w:pPr>
        <w:pStyle w:val="Analytic"/>
      </w:pPr>
    </w:p>
    <w:p w14:paraId="5602306C" w14:textId="77777777" w:rsidR="00D2210B" w:rsidRDefault="00D2210B" w:rsidP="00D2210B">
      <w:pPr>
        <w:pStyle w:val="Heading3"/>
      </w:pPr>
      <w:r>
        <w:lastRenderedPageBreak/>
        <w:t>1AR---O/V---Polycrisis</w:t>
      </w:r>
    </w:p>
    <w:p w14:paraId="2D088CC8" w14:textId="77777777" w:rsidR="00D2210B" w:rsidRDefault="00D2210B" w:rsidP="00D2210B">
      <w:pPr>
        <w:pStyle w:val="Analytic"/>
      </w:pPr>
    </w:p>
    <w:p w14:paraId="3C0D9D90" w14:textId="77777777" w:rsidR="00D2210B" w:rsidRDefault="00D2210B" w:rsidP="00D2210B">
      <w:pPr>
        <w:pStyle w:val="Heading3"/>
      </w:pPr>
      <w:r>
        <w:lastRenderedPageBreak/>
        <w:t>1AR---O/V---Nuke War</w:t>
      </w:r>
    </w:p>
    <w:p w14:paraId="71626D09" w14:textId="77777777" w:rsidR="00D2210B" w:rsidRDefault="00D2210B" w:rsidP="00D2210B">
      <w:pPr>
        <w:pStyle w:val="Analytic"/>
      </w:pPr>
    </w:p>
    <w:p w14:paraId="67FDD64C" w14:textId="77777777" w:rsidR="00D2210B" w:rsidRDefault="00D2210B" w:rsidP="00D2210B"/>
    <w:p w14:paraId="10130E55" w14:textId="77777777" w:rsidR="00D2210B" w:rsidRDefault="00D2210B" w:rsidP="00D2210B">
      <w:pPr>
        <w:pStyle w:val="Analytic"/>
      </w:pPr>
    </w:p>
    <w:p w14:paraId="46199BDC" w14:textId="77777777" w:rsidR="00D2210B" w:rsidRDefault="00D2210B" w:rsidP="00D2210B">
      <w:pPr>
        <w:pStyle w:val="Heading3"/>
      </w:pPr>
      <w:r>
        <w:lastRenderedPageBreak/>
        <w:t>1AR---AT: No Escalation/Safeguards---Nuke War</w:t>
      </w:r>
    </w:p>
    <w:p w14:paraId="5F7D1D9D" w14:textId="77777777" w:rsidR="00D2210B" w:rsidRDefault="00D2210B" w:rsidP="00D2210B">
      <w:pPr>
        <w:pStyle w:val="Analytic"/>
      </w:pPr>
    </w:p>
    <w:p w14:paraId="5DE5EFF1" w14:textId="77777777" w:rsidR="00D2210B" w:rsidRDefault="00D2210B" w:rsidP="00D2210B">
      <w:pPr>
        <w:pStyle w:val="Heading2"/>
      </w:pPr>
      <w:r>
        <w:lastRenderedPageBreak/>
        <w:t>Reorganization---1AR</w:t>
      </w:r>
    </w:p>
    <w:p w14:paraId="5932DD92" w14:textId="77777777" w:rsidR="00D2210B" w:rsidRPr="00C1737E" w:rsidRDefault="00D2210B" w:rsidP="00D2210B">
      <w:pPr>
        <w:pStyle w:val="Heading3"/>
      </w:pPr>
      <w:r>
        <w:lastRenderedPageBreak/>
        <w:t>O/V---1AR</w:t>
      </w:r>
    </w:p>
    <w:p w14:paraId="0F6B0EE5" w14:textId="77777777" w:rsidR="00D2210B" w:rsidRDefault="00D2210B" w:rsidP="00D2210B">
      <w:pPr>
        <w:pStyle w:val="Analytic"/>
      </w:pPr>
    </w:p>
    <w:p w14:paraId="19272D67" w14:textId="77777777" w:rsidR="00D2210B" w:rsidRPr="00772579" w:rsidRDefault="00D2210B" w:rsidP="00D2210B">
      <w:pPr>
        <w:pStyle w:val="Heading3"/>
      </w:pPr>
      <w:r>
        <w:lastRenderedPageBreak/>
        <w:t>Labor - Solvency</w:t>
      </w:r>
    </w:p>
    <w:p w14:paraId="0F058377" w14:textId="77777777" w:rsidR="00D2210B" w:rsidRDefault="00D2210B" w:rsidP="00D2210B">
      <w:pPr>
        <w:pStyle w:val="Analytic"/>
      </w:pPr>
    </w:p>
    <w:p w14:paraId="619124CD" w14:textId="77777777" w:rsidR="00D2210B" w:rsidRDefault="00D2210B" w:rsidP="00D2210B">
      <w:pPr>
        <w:pStyle w:val="Heading3"/>
      </w:pPr>
      <w:r>
        <w:lastRenderedPageBreak/>
        <w:t>DPT---1AR</w:t>
      </w:r>
    </w:p>
    <w:p w14:paraId="183DABA2" w14:textId="77777777" w:rsidR="00D2210B" w:rsidRDefault="00D2210B" w:rsidP="00D2210B">
      <w:pPr>
        <w:pStyle w:val="Analytic"/>
      </w:pPr>
    </w:p>
    <w:p w14:paraId="10EE338E" w14:textId="77777777" w:rsidR="00D2210B" w:rsidRDefault="00D2210B" w:rsidP="00D2210B">
      <w:pPr>
        <w:pStyle w:val="Heading4"/>
      </w:pPr>
      <w:r>
        <w:t xml:space="preserve">Those wars are </w:t>
      </w:r>
      <w:r>
        <w:rPr>
          <w:u w:val="single"/>
        </w:rPr>
        <w:t>nuclear</w:t>
      </w:r>
      <w:r>
        <w:t>. That’s 1AC Beckley.</w:t>
      </w:r>
    </w:p>
    <w:p w14:paraId="1D3C8FED" w14:textId="77777777" w:rsidR="00D2210B" w:rsidRPr="00633BE1" w:rsidRDefault="00D2210B" w:rsidP="00D2210B">
      <w:r>
        <w:t>&lt;&lt;&lt;FOR REFERENCE&gt;&gt;&gt;</w:t>
      </w:r>
    </w:p>
    <w:p w14:paraId="376A398F" w14:textId="77777777" w:rsidR="00D2210B" w:rsidRDefault="00D2210B" w:rsidP="00D2210B">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012F0137" w14:textId="77777777" w:rsidR="00D2210B" w:rsidRDefault="00D2210B" w:rsidP="00D2210B">
      <w:pPr>
        <w:pStyle w:val="Analytic"/>
      </w:pPr>
    </w:p>
    <w:p w14:paraId="034E3B6E" w14:textId="77777777" w:rsidR="00D2210B" w:rsidRDefault="00D2210B" w:rsidP="00D2210B">
      <w:pPr>
        <w:pStyle w:val="Heading3"/>
      </w:pPr>
      <w:r>
        <w:lastRenderedPageBreak/>
        <w:t>Public Goods---1AR</w:t>
      </w:r>
    </w:p>
    <w:p w14:paraId="6B4A9106" w14:textId="77777777" w:rsidR="00D2210B" w:rsidRPr="00F60501" w:rsidRDefault="00D2210B" w:rsidP="00D2210B">
      <w:pPr>
        <w:pStyle w:val="Heading4"/>
      </w:pPr>
      <w:r>
        <w:t xml:space="preserve">Prefer </w:t>
      </w:r>
      <w:r>
        <w:rPr>
          <w:u w:val="single"/>
        </w:rPr>
        <w:t>studies</w:t>
      </w:r>
      <w:r>
        <w:t>.</w:t>
      </w:r>
    </w:p>
    <w:p w14:paraId="26AA8302" w14:textId="77777777" w:rsidR="00D2210B" w:rsidRPr="004B01A1" w:rsidRDefault="00D2210B" w:rsidP="00D2210B">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7670BD90" w14:textId="77777777" w:rsidR="00D2210B" w:rsidRPr="00FC2355" w:rsidRDefault="00D2210B" w:rsidP="00D2210B">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FC2355">
        <w:rPr>
          <w:rStyle w:val="StyleUnderline"/>
          <w:highlight w:val="yellow"/>
        </w:rPr>
        <w:t xml:space="preserve">utilize </w:t>
      </w:r>
      <w:r w:rsidRPr="00FC2355">
        <w:rPr>
          <w:rStyle w:val="Emphasis"/>
          <w:highlight w:val="yellow"/>
        </w:rPr>
        <w:t>recently published data</w:t>
      </w:r>
      <w:r w:rsidRPr="00C5729A">
        <w:rPr>
          <w:rStyle w:val="StyleUnderline"/>
        </w:rPr>
        <w:t xml:space="preserve"> on ethnic fractionalizatio</w:t>
      </w:r>
      <w:r w:rsidRPr="00FC2355">
        <w:rPr>
          <w:sz w:val="16"/>
        </w:rPr>
        <w:t xml:space="preserve">n (Drazanová,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5E253559" w14:textId="77777777" w:rsidR="00D2210B" w:rsidRPr="00911AB2" w:rsidRDefault="00D2210B" w:rsidP="00D2210B">
      <w:pPr>
        <w:rPr>
          <w:sz w:val="16"/>
        </w:rPr>
      </w:pPr>
      <w:r w:rsidRPr="00FC2355">
        <w:rPr>
          <w:sz w:val="16"/>
        </w:rPr>
        <w:t xml:space="preserve">We contribute to the existing literature in two ways. First, we extend the </w:t>
      </w:r>
      <w:r w:rsidRPr="002030D6">
        <w:rPr>
          <w:rStyle w:val="StyleUnderline"/>
        </w:rPr>
        <w:t xml:space="preserve">theoretical </w:t>
      </w:r>
      <w:r w:rsidRPr="002030D6">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2030D6">
        <w:rPr>
          <w:rStyle w:val="Emphasis"/>
          <w:highlight w:val="yellow"/>
        </w:rPr>
        <w:t>consensus</w:t>
      </w:r>
      <w:r w:rsidRPr="00C5729A">
        <w:rPr>
          <w:rStyle w:val="StyleUnderline"/>
        </w:rPr>
        <w:t xml:space="preserve"> that </w:t>
      </w:r>
      <w:r w:rsidRPr="00FC2355">
        <w:rPr>
          <w:rStyle w:val="Emphasis"/>
          <w:highlight w:val="yellow"/>
        </w:rPr>
        <w:t xml:space="preserve">non-democratic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democratic</w:t>
      </w:r>
      <w:r w:rsidRPr="00C5729A">
        <w:rPr>
          <w:rStyle w:val="StyleUnderline"/>
        </w:rPr>
        <w:t xml:space="preserve"> </w:t>
      </w:r>
      <w:r w:rsidRPr="00FC2355">
        <w:rPr>
          <w:rStyle w:val="StyleUnderline"/>
        </w:rPr>
        <w:t xml:space="preserve">governments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democratic 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547C70B8" w14:textId="77777777" w:rsidR="00D2210B" w:rsidRPr="00772579" w:rsidRDefault="00D2210B" w:rsidP="00D2210B">
      <w:pPr>
        <w:pStyle w:val="Heading3"/>
      </w:pPr>
      <w:r>
        <w:lastRenderedPageBreak/>
        <w:t>Labor - Solvency</w:t>
      </w:r>
    </w:p>
    <w:p w14:paraId="44FD376F" w14:textId="77777777" w:rsidR="00D2210B" w:rsidRDefault="00D2210B" w:rsidP="00D2210B">
      <w:pPr>
        <w:pStyle w:val="Analytic"/>
      </w:pPr>
    </w:p>
    <w:bookmarkEnd w:id="5"/>
    <w:p w14:paraId="41446914" w14:textId="77777777" w:rsidR="00D2210B" w:rsidRPr="00A01E25" w:rsidRDefault="00D2210B" w:rsidP="00D2210B">
      <w:pPr>
        <w:pStyle w:val="Heading2"/>
      </w:pPr>
      <w:r>
        <w:lastRenderedPageBreak/>
        <w:t xml:space="preserve">CBR PIC---1AR </w:t>
      </w:r>
    </w:p>
    <w:p w14:paraId="787FF03D" w14:textId="77777777" w:rsidR="00D2210B" w:rsidRDefault="00D2210B" w:rsidP="00D2210B">
      <w:pPr>
        <w:pStyle w:val="Heading3"/>
      </w:pPr>
      <w:r>
        <w:lastRenderedPageBreak/>
        <w:t>Deficit</w:t>
      </w:r>
    </w:p>
    <w:p w14:paraId="5F305B67" w14:textId="77777777" w:rsidR="00D2210B" w:rsidRDefault="00D2210B" w:rsidP="00D2210B">
      <w:pPr>
        <w:pStyle w:val="Analytic"/>
      </w:pPr>
    </w:p>
    <w:p w14:paraId="5D2F7960" w14:textId="77777777" w:rsidR="00D2210B" w:rsidRDefault="00D2210B" w:rsidP="00D2210B">
      <w:pPr>
        <w:pStyle w:val="Heading3"/>
      </w:pPr>
      <w:r>
        <w:lastRenderedPageBreak/>
        <w:t>AT: Solvency</w:t>
      </w:r>
    </w:p>
    <w:p w14:paraId="0150347E" w14:textId="77777777" w:rsidR="00D2210B" w:rsidRDefault="00D2210B" w:rsidP="00D2210B">
      <w:pPr>
        <w:pStyle w:val="Analytic"/>
      </w:pPr>
    </w:p>
    <w:p w14:paraId="7CFA665D" w14:textId="77777777" w:rsidR="00D2210B" w:rsidRDefault="00D2210B" w:rsidP="00D2210B">
      <w:pPr>
        <w:pStyle w:val="Heading2"/>
      </w:pPr>
      <w:r>
        <w:lastRenderedPageBreak/>
        <w:t>T-CBR---1AR</w:t>
      </w:r>
    </w:p>
    <w:p w14:paraId="2D35FE84" w14:textId="77777777" w:rsidR="00D2210B" w:rsidRDefault="00D2210B" w:rsidP="00D2210B">
      <w:pPr>
        <w:pStyle w:val="Analytic"/>
      </w:pPr>
    </w:p>
    <w:p w14:paraId="0B71CF38" w14:textId="77777777" w:rsidR="00D2210B" w:rsidRDefault="00D2210B" w:rsidP="00D2210B">
      <w:pPr>
        <w:pStyle w:val="Heading2"/>
      </w:pPr>
      <w:r>
        <w:lastRenderedPageBreak/>
        <w:t>Lobbying DA---1AR</w:t>
      </w:r>
    </w:p>
    <w:p w14:paraId="282752D7" w14:textId="77777777" w:rsidR="00D2210B" w:rsidRDefault="00D2210B" w:rsidP="00D2210B">
      <w:pPr>
        <w:pStyle w:val="Heading3"/>
      </w:pPr>
      <w:r>
        <w:lastRenderedPageBreak/>
        <w:t>Thumped---1AR</w:t>
      </w:r>
    </w:p>
    <w:p w14:paraId="07A1BE20" w14:textId="77777777" w:rsidR="00D2210B" w:rsidRDefault="00D2210B" w:rsidP="00D2210B">
      <w:pPr>
        <w:pStyle w:val="Analytic"/>
      </w:pPr>
    </w:p>
    <w:p w14:paraId="6307980E" w14:textId="77777777" w:rsidR="00D2210B" w:rsidRDefault="00D2210B" w:rsidP="00D2210B">
      <w:pPr>
        <w:pStyle w:val="Heading3"/>
      </w:pPr>
      <w:r>
        <w:lastRenderedPageBreak/>
        <w:t>AT: Lobbying</w:t>
      </w:r>
    </w:p>
    <w:p w14:paraId="35614766" w14:textId="77777777" w:rsidR="00D2210B" w:rsidRDefault="00D2210B" w:rsidP="00D2210B">
      <w:pPr>
        <w:pStyle w:val="Analytic"/>
      </w:pPr>
    </w:p>
    <w:p w14:paraId="6FFCE6A0" w14:textId="77777777" w:rsidR="00D2210B" w:rsidRDefault="00D2210B" w:rsidP="00D2210B">
      <w:pPr>
        <w:pStyle w:val="Heading3"/>
      </w:pPr>
      <w:r>
        <w:lastRenderedPageBreak/>
        <w:t>AT: AI Impact---AT: War---1AR</w:t>
      </w:r>
    </w:p>
    <w:p w14:paraId="54286868" w14:textId="77777777" w:rsidR="00D2210B" w:rsidRDefault="00D2210B" w:rsidP="00D2210B">
      <w:pPr>
        <w:pStyle w:val="Analytic"/>
      </w:pPr>
    </w:p>
    <w:p w14:paraId="2D3A475B" w14:textId="77777777" w:rsidR="00D2210B" w:rsidRDefault="00D2210B" w:rsidP="00D2210B">
      <w:pPr>
        <w:pStyle w:val="Heading4"/>
      </w:pPr>
      <w:r w:rsidRPr="00DF5368">
        <w:rPr>
          <w:u w:val="single"/>
        </w:rPr>
        <w:t>Coutermeasures</w:t>
      </w:r>
      <w:r>
        <w:t xml:space="preserve"> solve.</w:t>
      </w:r>
    </w:p>
    <w:p w14:paraId="2FD04547" w14:textId="77777777" w:rsidR="00D2210B" w:rsidRPr="005255CB" w:rsidRDefault="00D2210B" w:rsidP="00D2210B">
      <w:r>
        <w:t xml:space="preserve">Dr. Zachary </w:t>
      </w:r>
      <w:r w:rsidRPr="005255CB">
        <w:rPr>
          <w:rStyle w:val="Style13ptBold"/>
        </w:rPr>
        <w:t>Burdette et al. 25</w:t>
      </w:r>
      <w:r>
        <w:t>, PhD, Associate Political Scientist, Political Science, RAND; Dr. Dwight Phillips, PhD, Senior International &amp; Defense Researcher, International Relations, RAND; Jacob L. Heim, MA, Senior Policy Researcher, Policy Analysis, RAND; Dr. Edward Geist, PhD, Policy Researcher, Policy Analysis, RAND; David R. Frelinger, Policy Researcher, Policy Analysis, RAND; Chad Heitzenrater, D.Phil., Senior Information Scientist, Information Science, RAND; Dr. Karl P. Mueller, PhD, Senior Political Scientist, Political Science, RAND, "Does an AI First-Mover Advantage Matter?" in An AI Revolution in Military Affairs?, Chapter 6, 07/03/2025, pg. 53-55. [italics in original]</w:t>
      </w:r>
    </w:p>
    <w:p w14:paraId="63FE78C0" w14:textId="77777777" w:rsidR="00D2210B" w:rsidRPr="00F71421" w:rsidRDefault="00D2210B" w:rsidP="00D2210B">
      <w:pPr>
        <w:rPr>
          <w:sz w:val="16"/>
        </w:rPr>
      </w:pPr>
      <w:r w:rsidRPr="00F71421">
        <w:rPr>
          <w:sz w:val="16"/>
        </w:rPr>
        <w:t xml:space="preserve">Historically, successful </w:t>
      </w:r>
      <w:r w:rsidRPr="00F71421">
        <w:rPr>
          <w:rStyle w:val="StyleUnderline"/>
        </w:rPr>
        <w:t>military innovations tend to spread, but there are</w:t>
      </w:r>
      <w:r w:rsidRPr="00F71421">
        <w:rPr>
          <w:sz w:val="16"/>
        </w:rPr>
        <w:t xml:space="preserve"> </w:t>
      </w:r>
      <w:r w:rsidRPr="00F71421">
        <w:rPr>
          <w:rStyle w:val="Emphasis"/>
        </w:rPr>
        <w:t>often delays</w:t>
      </w:r>
      <w:r w:rsidRPr="00F71421">
        <w:rPr>
          <w:sz w:val="16"/>
        </w:rPr>
        <w:t xml:space="preserve"> </w:t>
      </w:r>
      <w:r w:rsidRPr="00F71421">
        <w:rPr>
          <w:rStyle w:val="StyleUnderline"/>
        </w:rPr>
        <w:t>between when an innovation</w:t>
      </w:r>
      <w:r w:rsidRPr="00F71421">
        <w:rPr>
          <w:sz w:val="16"/>
        </w:rPr>
        <w:t xml:space="preserve"> </w:t>
      </w:r>
      <w:r w:rsidRPr="00F71421">
        <w:rPr>
          <w:rStyle w:val="Emphasis"/>
        </w:rPr>
        <w:t>first appears</w:t>
      </w:r>
      <w:r w:rsidRPr="00F71421">
        <w:rPr>
          <w:sz w:val="16"/>
        </w:rPr>
        <w:t xml:space="preserve"> </w:t>
      </w:r>
      <w:r w:rsidRPr="00F71421">
        <w:rPr>
          <w:rStyle w:val="StyleUnderline"/>
        </w:rPr>
        <w:t>on the battlefield, when it</w:t>
      </w:r>
      <w:r w:rsidRPr="00F71421">
        <w:rPr>
          <w:sz w:val="16"/>
        </w:rPr>
        <w:t xml:space="preserve"> </w:t>
      </w:r>
      <w:r w:rsidRPr="00F71421">
        <w:rPr>
          <w:rStyle w:val="Emphasis"/>
        </w:rPr>
        <w:t>diffuses</w:t>
      </w:r>
      <w:r w:rsidRPr="00F71421">
        <w:rPr>
          <w:sz w:val="16"/>
        </w:rPr>
        <w:t xml:space="preserve">, </w:t>
      </w:r>
      <w:r w:rsidRPr="00F71421">
        <w:rPr>
          <w:rStyle w:val="StyleUnderline"/>
        </w:rPr>
        <w:t>and how it is adapted and adopted before a</w:t>
      </w:r>
      <w:r w:rsidRPr="00F71421">
        <w:rPr>
          <w:sz w:val="16"/>
        </w:rPr>
        <w:t xml:space="preserve"> long-term </w:t>
      </w:r>
      <w:r w:rsidRPr="00F71421">
        <w:rPr>
          <w:rStyle w:val="StyleUnderline"/>
        </w:rPr>
        <w:t>equilibrium emerges</w:t>
      </w:r>
      <w:r w:rsidRPr="00F71421">
        <w:rPr>
          <w:sz w:val="16"/>
        </w:rPr>
        <w:t>.115 This pattern suggests that there may also be a window during which one side has a first-mover advantage with AGI. There are three potential reasons that one side could gain a first-mover advantage. First, it could master the technology underlying AGI before its competitor manages to do so. Second, both sides may have the same technology, but the first mover is willing to accept greater risk in pursuing far-reaching military adoption of AI-enabled capabilities while the other holds back.116 Third, both sides may want to adapt their forces, but the first mover may navigate the bureaucratic and acquisition process of replacing its legacy force structure much faster. That is, both sides may have access to the technology and share a preference to leverage it, but one side is better at executing that implementation.</w:t>
      </w:r>
    </w:p>
    <w:p w14:paraId="346B544A" w14:textId="77777777" w:rsidR="00D2210B" w:rsidRPr="00F71421" w:rsidRDefault="00D2210B" w:rsidP="00D2210B">
      <w:pPr>
        <w:rPr>
          <w:sz w:val="16"/>
        </w:rPr>
      </w:pPr>
      <w:r w:rsidRPr="00F71421">
        <w:rPr>
          <w:sz w:val="16"/>
        </w:rPr>
        <w:t xml:space="preserve">The </w:t>
      </w:r>
      <w:r w:rsidRPr="00F71421">
        <w:rPr>
          <w:rStyle w:val="StyleUnderline"/>
        </w:rPr>
        <w:t>military implications of</w:t>
      </w:r>
      <w:r w:rsidRPr="00F71421">
        <w:rPr>
          <w:sz w:val="16"/>
        </w:rPr>
        <w:t xml:space="preserve"> </w:t>
      </w:r>
      <w:r w:rsidRPr="00F71421">
        <w:rPr>
          <w:rStyle w:val="Emphasis"/>
        </w:rPr>
        <w:t>AI</w:t>
      </w:r>
      <w:r w:rsidRPr="00F71421">
        <w:rPr>
          <w:sz w:val="16"/>
        </w:rPr>
        <w:t xml:space="preserve"> </w:t>
      </w:r>
      <w:r w:rsidRPr="00F71421">
        <w:rPr>
          <w:rStyle w:val="StyleUnderline"/>
        </w:rPr>
        <w:t>would differ during a</w:t>
      </w:r>
      <w:r w:rsidRPr="00F71421">
        <w:rPr>
          <w:sz w:val="16"/>
        </w:rPr>
        <w:t xml:space="preserve"> </w:t>
      </w:r>
      <w:r w:rsidRPr="00F71421">
        <w:rPr>
          <w:rStyle w:val="Emphasis"/>
        </w:rPr>
        <w:t>transitional first-mover</w:t>
      </w:r>
      <w:r w:rsidRPr="00F71421">
        <w:rPr>
          <w:sz w:val="16"/>
        </w:rPr>
        <w:t xml:space="preserve"> </w:t>
      </w:r>
      <w:r w:rsidRPr="00F71421">
        <w:rPr>
          <w:rStyle w:val="StyleUnderline"/>
        </w:rPr>
        <w:t>regime on the way toward a</w:t>
      </w:r>
      <w:r w:rsidRPr="00F71421">
        <w:rPr>
          <w:sz w:val="16"/>
        </w:rPr>
        <w:t xml:space="preserve"> </w:t>
      </w:r>
      <w:r w:rsidRPr="00F71421">
        <w:rPr>
          <w:rStyle w:val="Emphasis"/>
        </w:rPr>
        <w:t>mature</w:t>
      </w:r>
      <w:r w:rsidRPr="00F71421">
        <w:rPr>
          <w:sz w:val="16"/>
        </w:rPr>
        <w:t xml:space="preserve"> </w:t>
      </w:r>
      <w:r w:rsidRPr="00F71421">
        <w:rPr>
          <w:rStyle w:val="StyleUnderline"/>
        </w:rPr>
        <w:t>regime</w:t>
      </w:r>
      <w:r w:rsidRPr="00F71421">
        <w:rPr>
          <w:sz w:val="16"/>
        </w:rPr>
        <w:t>. Figure 6.1 outlines four possibilities depending on (1) whether “Blue” and “Red” maintain the status quo or adapt to AI and (2) when each side adapts. In the top right quadrant, Red embraces AI while Blue adheres to the status quo. During that transition period, Red could use its first-mover advantage in ways that might be impractical in a mature regime. For example, in the hider-finder competition, the finder may gain an exponential advantage if the hider has not yet developed a Fog of War machine and deployed decoys in mass.</w:t>
      </w:r>
    </w:p>
    <w:p w14:paraId="148D5C00" w14:textId="77777777" w:rsidR="00D2210B" w:rsidRPr="00F71421" w:rsidRDefault="00D2210B" w:rsidP="00D2210B">
      <w:pPr>
        <w:rPr>
          <w:sz w:val="16"/>
        </w:rPr>
      </w:pPr>
      <w:r w:rsidRPr="00F71421">
        <w:rPr>
          <w:sz w:val="16"/>
        </w:rPr>
        <w:t>[Figure omitted]</w:t>
      </w:r>
    </w:p>
    <w:p w14:paraId="0E0F198F" w14:textId="77777777" w:rsidR="00D2210B" w:rsidRPr="00F71421" w:rsidRDefault="00D2210B" w:rsidP="00D2210B">
      <w:pPr>
        <w:rPr>
          <w:sz w:val="16"/>
        </w:rPr>
      </w:pPr>
      <w:r w:rsidRPr="00F71421">
        <w:rPr>
          <w:sz w:val="16"/>
        </w:rPr>
        <w:t xml:space="preserve">Having </w:t>
      </w:r>
      <w:r w:rsidRPr="00F71421">
        <w:rPr>
          <w:rStyle w:val="StyleUnderline"/>
        </w:rPr>
        <w:t>an</w:t>
      </w:r>
      <w:r w:rsidRPr="00F71421">
        <w:rPr>
          <w:sz w:val="16"/>
        </w:rPr>
        <w:t xml:space="preserve"> </w:t>
      </w:r>
      <w:r w:rsidRPr="00DF5368">
        <w:rPr>
          <w:rStyle w:val="Emphasis"/>
          <w:highlight w:val="yellow"/>
        </w:rPr>
        <w:t>AGI first-mover</w:t>
      </w:r>
      <w:r w:rsidRPr="00F71421">
        <w:rPr>
          <w:rStyle w:val="Emphasis"/>
        </w:rPr>
        <w:t xml:space="preserve"> advantage</w:t>
      </w:r>
      <w:r w:rsidRPr="00F71421">
        <w:rPr>
          <w:sz w:val="16"/>
        </w:rPr>
        <w:t xml:space="preserve"> </w:t>
      </w:r>
      <w:r w:rsidRPr="00F71421">
        <w:rPr>
          <w:rStyle w:val="StyleUnderline"/>
        </w:rPr>
        <w:t xml:space="preserve">does </w:t>
      </w:r>
      <w:r w:rsidRPr="00DF5368">
        <w:rPr>
          <w:rStyle w:val="StyleUnderline"/>
          <w:highlight w:val="yellow"/>
        </w:rPr>
        <w:t>not</w:t>
      </w:r>
      <w:r w:rsidRPr="00DF5368">
        <w:rPr>
          <w:sz w:val="16"/>
          <w:highlight w:val="yellow"/>
        </w:rPr>
        <w:t xml:space="preserve"> </w:t>
      </w:r>
      <w:r w:rsidRPr="00DF5368">
        <w:rPr>
          <w:rStyle w:val="Emphasis"/>
          <w:highlight w:val="yellow"/>
        </w:rPr>
        <w:t>auto</w:t>
      </w:r>
      <w:r w:rsidRPr="00F71421">
        <w:rPr>
          <w:rStyle w:val="Emphasis"/>
        </w:rPr>
        <w:t>matically</w:t>
      </w:r>
      <w:r w:rsidRPr="00F71421">
        <w:rPr>
          <w:sz w:val="16"/>
        </w:rPr>
        <w:t xml:space="preserve"> </w:t>
      </w:r>
      <w:r w:rsidRPr="00F71421">
        <w:rPr>
          <w:rStyle w:val="StyleUnderline"/>
        </w:rPr>
        <w:t xml:space="preserve">translate into </w:t>
      </w:r>
      <w:r w:rsidRPr="00DF5368">
        <w:rPr>
          <w:rStyle w:val="StyleUnderline"/>
          <w:highlight w:val="yellow"/>
        </w:rPr>
        <w:t>decisive</w:t>
      </w:r>
      <w:r w:rsidRPr="00F71421">
        <w:rPr>
          <w:rStyle w:val="StyleUnderline"/>
        </w:rPr>
        <w:t xml:space="preserve"> military </w:t>
      </w:r>
      <w:r w:rsidRPr="00DF5368">
        <w:rPr>
          <w:rStyle w:val="StyleUnderline"/>
          <w:highlight w:val="yellow"/>
        </w:rPr>
        <w:t>advantages</w:t>
      </w:r>
      <w:r w:rsidRPr="00F71421">
        <w:rPr>
          <w:sz w:val="16"/>
        </w:rPr>
        <w:t xml:space="preserve">. From the perspective of the second mover, </w:t>
      </w:r>
      <w:r w:rsidRPr="00F71421">
        <w:rPr>
          <w:rStyle w:val="StyleUnderline"/>
        </w:rPr>
        <w:t>there are</w:t>
      </w:r>
      <w:r w:rsidRPr="00F71421">
        <w:rPr>
          <w:sz w:val="16"/>
        </w:rPr>
        <w:t xml:space="preserve"> </w:t>
      </w:r>
      <w:r w:rsidRPr="00DF5368">
        <w:rPr>
          <w:rStyle w:val="Emphasis"/>
          <w:highlight w:val="yellow"/>
        </w:rPr>
        <w:t>lower-tech countermeasures</w:t>
      </w:r>
      <w:r w:rsidRPr="00F71421">
        <w:rPr>
          <w:sz w:val="16"/>
        </w:rPr>
        <w:t xml:space="preserve"> </w:t>
      </w:r>
      <w:r w:rsidRPr="00F71421">
        <w:rPr>
          <w:rStyle w:val="StyleUnderline"/>
        </w:rPr>
        <w:t>to</w:t>
      </w:r>
      <w:r w:rsidRPr="00F71421">
        <w:rPr>
          <w:sz w:val="16"/>
        </w:rPr>
        <w:t xml:space="preserve"> </w:t>
      </w:r>
      <w:r w:rsidRPr="00DF5368">
        <w:rPr>
          <w:rStyle w:val="Emphasis"/>
          <w:highlight w:val="yellow"/>
        </w:rPr>
        <w:t>offset</w:t>
      </w:r>
      <w:r w:rsidRPr="00F71421">
        <w:rPr>
          <w:sz w:val="16"/>
        </w:rPr>
        <w:t xml:space="preserve"> some of </w:t>
      </w:r>
      <w:r w:rsidRPr="00F71421">
        <w:rPr>
          <w:rStyle w:val="StyleUnderline"/>
        </w:rPr>
        <w:t>the first mover’s advantages even before it</w:t>
      </w:r>
      <w:r w:rsidRPr="00F71421">
        <w:rPr>
          <w:sz w:val="16"/>
        </w:rPr>
        <w:t xml:space="preserve"> </w:t>
      </w:r>
      <w:r w:rsidRPr="00F71421">
        <w:rPr>
          <w:rStyle w:val="Emphasis"/>
        </w:rPr>
        <w:t>masters AGI</w:t>
      </w:r>
      <w:r w:rsidRPr="00F71421">
        <w:rPr>
          <w:sz w:val="16"/>
        </w:rPr>
        <w:t xml:space="preserve">. </w:t>
      </w:r>
      <w:r w:rsidRPr="00F71421">
        <w:rPr>
          <w:rStyle w:val="StyleUnderline"/>
        </w:rPr>
        <w:t>Those</w:t>
      </w:r>
      <w:r w:rsidRPr="00F71421">
        <w:rPr>
          <w:sz w:val="16"/>
        </w:rPr>
        <w:t xml:space="preserve"> “lower-tech” </w:t>
      </w:r>
      <w:r w:rsidRPr="00F71421">
        <w:rPr>
          <w:rStyle w:val="StyleUnderline"/>
        </w:rPr>
        <w:t xml:space="preserve">countermeasures could even </w:t>
      </w:r>
      <w:r w:rsidRPr="00DF5368">
        <w:rPr>
          <w:rStyle w:val="StyleUnderline"/>
          <w:highlight w:val="yellow"/>
        </w:rPr>
        <w:t>include</w:t>
      </w:r>
      <w:r w:rsidRPr="00DF5368">
        <w:rPr>
          <w:sz w:val="16"/>
          <w:highlight w:val="yellow"/>
        </w:rPr>
        <w:t xml:space="preserve"> </w:t>
      </w:r>
      <w:r w:rsidRPr="00DF5368">
        <w:rPr>
          <w:rStyle w:val="Emphasis"/>
          <w:highlight w:val="yellow"/>
        </w:rPr>
        <w:t>ANI</w:t>
      </w:r>
      <w:r w:rsidRPr="00F71421">
        <w:rPr>
          <w:sz w:val="16"/>
        </w:rPr>
        <w:t xml:space="preserve">, </w:t>
      </w:r>
      <w:r w:rsidRPr="00F71421">
        <w:rPr>
          <w:rStyle w:val="StyleUnderline"/>
        </w:rPr>
        <w:t>which has</w:t>
      </w:r>
      <w:r w:rsidRPr="00F71421">
        <w:rPr>
          <w:sz w:val="16"/>
        </w:rPr>
        <w:t xml:space="preserve"> already </w:t>
      </w:r>
      <w:r w:rsidRPr="00DF5368">
        <w:rPr>
          <w:rStyle w:val="StyleUnderline"/>
          <w:highlight w:val="yellow"/>
        </w:rPr>
        <w:t>proven</w:t>
      </w:r>
      <w:r w:rsidRPr="00DF5368">
        <w:rPr>
          <w:sz w:val="16"/>
          <w:highlight w:val="yellow"/>
        </w:rPr>
        <w:t xml:space="preserve"> </w:t>
      </w:r>
      <w:r w:rsidRPr="00DF5368">
        <w:rPr>
          <w:rStyle w:val="Emphasis"/>
          <w:highlight w:val="yellow"/>
        </w:rPr>
        <w:t>highly effective</w:t>
      </w:r>
      <w:r w:rsidRPr="00DF5368">
        <w:rPr>
          <w:sz w:val="16"/>
          <w:highlight w:val="yellow"/>
        </w:rPr>
        <w:t xml:space="preserve"> </w:t>
      </w:r>
      <w:r w:rsidRPr="00DF5368">
        <w:rPr>
          <w:rStyle w:val="StyleUnderline"/>
          <w:highlight w:val="yellow"/>
        </w:rPr>
        <w:t>at</w:t>
      </w:r>
      <w:r w:rsidRPr="00F71421">
        <w:rPr>
          <w:rStyle w:val="StyleUnderline"/>
        </w:rPr>
        <w:t xml:space="preserve"> performing </w:t>
      </w:r>
      <w:r w:rsidRPr="00DF5368">
        <w:rPr>
          <w:rStyle w:val="StyleUnderline"/>
          <w:highlight w:val="yellow"/>
        </w:rPr>
        <w:t>specific tasks</w:t>
      </w:r>
      <w:r w:rsidRPr="00F71421">
        <w:rPr>
          <w:rStyle w:val="StyleUnderline"/>
        </w:rPr>
        <w:t xml:space="preserve"> even if it sometimes has shortcomings</w:t>
      </w:r>
      <w:r w:rsidRPr="00F71421">
        <w:rPr>
          <w:sz w:val="16"/>
        </w:rPr>
        <w:t xml:space="preserve"> in its reliability and adaptability. In the hider-finder competition, for example, the Fog of War Machine concept was originally envisioned as something that a second-tier power could use ANI to do to offset a leading military’s AI-enabled sensor fusion.117 </w:t>
      </w:r>
      <w:r w:rsidRPr="00F71421">
        <w:rPr>
          <w:rStyle w:val="StyleUnderline"/>
        </w:rPr>
        <w:t>Militaries have a</w:t>
      </w:r>
      <w:r w:rsidRPr="00F71421">
        <w:rPr>
          <w:sz w:val="16"/>
        </w:rPr>
        <w:t xml:space="preserve"> </w:t>
      </w:r>
      <w:r w:rsidRPr="00F62DEC">
        <w:rPr>
          <w:rStyle w:val="Emphasis"/>
          <w:highlight w:val="yellow"/>
        </w:rPr>
        <w:t>long history</w:t>
      </w:r>
      <w:r w:rsidRPr="00F62DEC">
        <w:rPr>
          <w:sz w:val="16"/>
          <w:highlight w:val="yellow"/>
        </w:rPr>
        <w:t xml:space="preserve"> </w:t>
      </w:r>
      <w:r w:rsidRPr="00F62DEC">
        <w:rPr>
          <w:rStyle w:val="StyleUnderline"/>
          <w:highlight w:val="yellow"/>
        </w:rPr>
        <w:t>of</w:t>
      </w:r>
      <w:r w:rsidRPr="00F71421">
        <w:rPr>
          <w:rStyle w:val="StyleUnderline"/>
        </w:rPr>
        <w:t xml:space="preserve"> </w:t>
      </w:r>
      <w:r w:rsidRPr="00F62DEC">
        <w:rPr>
          <w:rStyle w:val="StyleUnderline"/>
        </w:rPr>
        <w:t>using</w:t>
      </w:r>
      <w:r w:rsidRPr="00F62DEC">
        <w:rPr>
          <w:sz w:val="16"/>
        </w:rPr>
        <w:t xml:space="preserve"> </w:t>
      </w:r>
      <w:r w:rsidRPr="00DF5368">
        <w:rPr>
          <w:rStyle w:val="Emphasis"/>
          <w:highlight w:val="yellow"/>
        </w:rPr>
        <w:t>deception</w:t>
      </w:r>
      <w:r w:rsidRPr="00F71421">
        <w:rPr>
          <w:sz w:val="16"/>
        </w:rPr>
        <w:t xml:space="preserve"> </w:t>
      </w:r>
      <w:r w:rsidRPr="00F71421">
        <w:rPr>
          <w:rStyle w:val="StyleUnderline"/>
        </w:rPr>
        <w:t>to offset</w:t>
      </w:r>
      <w:r w:rsidRPr="00F71421">
        <w:rPr>
          <w:sz w:val="16"/>
        </w:rPr>
        <w:t xml:space="preserve"> their </w:t>
      </w:r>
      <w:r w:rsidRPr="00F71421">
        <w:rPr>
          <w:rStyle w:val="StyleUnderline"/>
        </w:rPr>
        <w:t>weaknesses</w:t>
      </w:r>
      <w:r w:rsidRPr="00F71421">
        <w:rPr>
          <w:sz w:val="16"/>
        </w:rPr>
        <w:t xml:space="preserve">. For example, Serbian forces demonstrated tactics such as decoys and terrain masking in 1999 to partially offset U.S. and North Atlantic Treaty Organization (NATO) advantages in airborne and overhead sensing.118 Much of the physical pieces required for a Fog of War Machine can be relatively basic, such as using shaped chicken wire to make a truck look like a mobile missile launcher or placing an electronic emitter on a small commercial drone. The </w:t>
      </w:r>
      <w:r w:rsidRPr="00F71421">
        <w:rPr>
          <w:rStyle w:val="StyleUnderline"/>
        </w:rPr>
        <w:t>second mover could develop an</w:t>
      </w:r>
      <w:r w:rsidRPr="00F71421">
        <w:rPr>
          <w:sz w:val="16"/>
        </w:rPr>
        <w:t xml:space="preserve"> </w:t>
      </w:r>
      <w:r w:rsidRPr="00F71421">
        <w:rPr>
          <w:rStyle w:val="Emphasis"/>
        </w:rPr>
        <w:t>ANI</w:t>
      </w:r>
      <w:r w:rsidRPr="00F71421">
        <w:rPr>
          <w:sz w:val="16"/>
        </w:rPr>
        <w:t xml:space="preserve"> </w:t>
      </w:r>
      <w:r w:rsidRPr="00F71421">
        <w:rPr>
          <w:rStyle w:val="StyleUnderline"/>
        </w:rPr>
        <w:t>that is</w:t>
      </w:r>
      <w:r w:rsidRPr="00F71421">
        <w:rPr>
          <w:sz w:val="16"/>
        </w:rPr>
        <w:t xml:space="preserve"> </w:t>
      </w:r>
      <w:r w:rsidRPr="00F71421">
        <w:rPr>
          <w:rStyle w:val="Emphasis"/>
        </w:rPr>
        <w:t>tailor-made for orchestrating</w:t>
      </w:r>
      <w:r w:rsidRPr="00F71421">
        <w:rPr>
          <w:sz w:val="16"/>
        </w:rPr>
        <w:t xml:space="preserve"> these military </w:t>
      </w:r>
      <w:r w:rsidRPr="00F71421">
        <w:rPr>
          <w:rStyle w:val="Emphasis"/>
        </w:rPr>
        <w:t>deception efforts</w:t>
      </w:r>
      <w:r w:rsidRPr="00F71421">
        <w:rPr>
          <w:sz w:val="16"/>
        </w:rPr>
        <w:t xml:space="preserve">, </w:t>
      </w:r>
      <w:r w:rsidRPr="00F71421">
        <w:rPr>
          <w:rStyle w:val="StyleUnderline"/>
        </w:rPr>
        <w:t>even if it lacks the ability to do much else</w:t>
      </w:r>
      <w:r w:rsidRPr="00F71421">
        <w:rPr>
          <w:sz w:val="16"/>
        </w:rPr>
        <w:t xml:space="preserve">. Red could also use existing jammers and missiles to attack the sensing and communications systems that support Blue’s sensor fusion networks, </w:t>
      </w:r>
      <w:r w:rsidRPr="00F62DEC">
        <w:rPr>
          <w:rStyle w:val="StyleUnderline"/>
          <w:highlight w:val="yellow"/>
        </w:rPr>
        <w:t>polluting and degrading</w:t>
      </w:r>
      <w:r w:rsidRPr="00F71421">
        <w:rPr>
          <w:rStyle w:val="StyleUnderline"/>
        </w:rPr>
        <w:t xml:space="preserve"> the </w:t>
      </w:r>
      <w:r w:rsidRPr="00F62DEC">
        <w:rPr>
          <w:rStyle w:val="StyleUnderline"/>
          <w:highlight w:val="yellow"/>
        </w:rPr>
        <w:t>data</w:t>
      </w:r>
      <w:r w:rsidRPr="00F71421">
        <w:rPr>
          <w:sz w:val="16"/>
        </w:rPr>
        <w:t xml:space="preserve"> Blue’s </w:t>
      </w:r>
      <w:r w:rsidRPr="00F62DEC">
        <w:rPr>
          <w:rStyle w:val="Emphasis"/>
          <w:highlight w:val="yellow"/>
        </w:rPr>
        <w:t>AGI</w:t>
      </w:r>
      <w:r w:rsidRPr="00F62DEC">
        <w:rPr>
          <w:sz w:val="16"/>
          <w:highlight w:val="yellow"/>
        </w:rPr>
        <w:t xml:space="preserve"> </w:t>
      </w:r>
      <w:r w:rsidRPr="00F62DEC">
        <w:rPr>
          <w:rStyle w:val="StyleUnderline"/>
          <w:highlight w:val="yellow"/>
        </w:rPr>
        <w:t>receives</w:t>
      </w:r>
      <w:r w:rsidRPr="00F71421">
        <w:rPr>
          <w:rStyle w:val="StyleUnderline"/>
        </w:rPr>
        <w:t xml:space="preserve"> in the first place</w:t>
      </w:r>
      <w:r w:rsidRPr="00F71421">
        <w:rPr>
          <w:sz w:val="16"/>
        </w:rPr>
        <w:t>.</w:t>
      </w:r>
    </w:p>
    <w:p w14:paraId="74544735" w14:textId="77777777" w:rsidR="00D2210B" w:rsidRDefault="00D2210B" w:rsidP="00D2210B">
      <w:r w:rsidRPr="00F71421">
        <w:rPr>
          <w:rStyle w:val="StyleUnderline"/>
        </w:rPr>
        <w:t>The</w:t>
      </w:r>
      <w:r w:rsidRPr="00F71421">
        <w:rPr>
          <w:sz w:val="16"/>
        </w:rPr>
        <w:t xml:space="preserve"> </w:t>
      </w:r>
      <w:r w:rsidRPr="00F71421">
        <w:rPr>
          <w:rStyle w:val="Emphasis"/>
        </w:rPr>
        <w:t>key implication</w:t>
      </w:r>
      <w:r w:rsidRPr="00F71421">
        <w:rPr>
          <w:sz w:val="16"/>
        </w:rPr>
        <w:t xml:space="preserve"> </w:t>
      </w:r>
      <w:r w:rsidRPr="00F71421">
        <w:rPr>
          <w:rStyle w:val="StyleUnderline"/>
        </w:rPr>
        <w:t xml:space="preserve">is that </w:t>
      </w:r>
      <w:r w:rsidRPr="00F71421">
        <w:rPr>
          <w:rStyle w:val="StyleUnderline"/>
          <w:i/>
          <w:iCs/>
        </w:rPr>
        <w:t>even if one side gains a</w:t>
      </w:r>
      <w:r w:rsidRPr="00F71421">
        <w:rPr>
          <w:i/>
          <w:iCs/>
          <w:sz w:val="16"/>
        </w:rPr>
        <w:t xml:space="preserve"> </w:t>
      </w:r>
      <w:r w:rsidRPr="00F71421">
        <w:rPr>
          <w:rStyle w:val="Emphasis"/>
          <w:i/>
        </w:rPr>
        <w:t>first mover</w:t>
      </w:r>
      <w:r w:rsidRPr="00F71421">
        <w:rPr>
          <w:i/>
          <w:iCs/>
          <w:sz w:val="16"/>
        </w:rPr>
        <w:t xml:space="preserve"> </w:t>
      </w:r>
      <w:r w:rsidRPr="00F71421">
        <w:rPr>
          <w:rStyle w:val="StyleUnderline"/>
          <w:i/>
          <w:iCs/>
        </w:rPr>
        <w:t xml:space="preserve">advantage, the </w:t>
      </w:r>
      <w:r w:rsidRPr="00F62DEC">
        <w:rPr>
          <w:rStyle w:val="StyleUnderline"/>
          <w:i/>
          <w:iCs/>
          <w:highlight w:val="yellow"/>
        </w:rPr>
        <w:t>second mover</w:t>
      </w:r>
      <w:r w:rsidRPr="00F71421">
        <w:rPr>
          <w:i/>
          <w:iCs/>
          <w:sz w:val="16"/>
        </w:rPr>
        <w:t xml:space="preserve"> </w:t>
      </w:r>
      <w:r w:rsidRPr="00F71421">
        <w:rPr>
          <w:rStyle w:val="Emphasis"/>
          <w:i/>
        </w:rPr>
        <w:t xml:space="preserve">still </w:t>
      </w:r>
      <w:r w:rsidRPr="00F62DEC">
        <w:rPr>
          <w:rStyle w:val="Emphasis"/>
          <w:i/>
          <w:highlight w:val="yellow"/>
        </w:rPr>
        <w:t>has options to limit</w:t>
      </w:r>
      <w:r w:rsidRPr="00F71421">
        <w:rPr>
          <w:i/>
          <w:iCs/>
          <w:sz w:val="16"/>
        </w:rPr>
        <w:t xml:space="preserve"> </w:t>
      </w:r>
      <w:r w:rsidRPr="00F71421">
        <w:rPr>
          <w:rStyle w:val="StyleUnderline"/>
          <w:i/>
          <w:iCs/>
        </w:rPr>
        <w:t xml:space="preserve">the extent of that </w:t>
      </w:r>
      <w:r w:rsidRPr="00F62DEC">
        <w:rPr>
          <w:rStyle w:val="StyleUnderline"/>
          <w:i/>
          <w:iCs/>
          <w:highlight w:val="yellow"/>
        </w:rPr>
        <w:t>advantage</w:t>
      </w:r>
      <w:r w:rsidRPr="00F71421">
        <w:rPr>
          <w:sz w:val="16"/>
        </w:rPr>
        <w:t xml:space="preserve">, particularly if they are already using ANI. </w:t>
      </w:r>
      <w:r w:rsidRPr="00F71421">
        <w:rPr>
          <w:rStyle w:val="Emphasis"/>
        </w:rPr>
        <w:t>AGI</w:t>
      </w:r>
      <w:r w:rsidRPr="00F71421">
        <w:rPr>
          <w:sz w:val="16"/>
        </w:rPr>
        <w:t xml:space="preserve"> </w:t>
      </w:r>
      <w:r w:rsidRPr="00F71421">
        <w:rPr>
          <w:rStyle w:val="StyleUnderline"/>
        </w:rPr>
        <w:t>does not</w:t>
      </w:r>
      <w:r w:rsidRPr="00F71421">
        <w:rPr>
          <w:sz w:val="16"/>
        </w:rPr>
        <w:t xml:space="preserve"> </w:t>
      </w:r>
      <w:r w:rsidRPr="00F71421">
        <w:rPr>
          <w:rStyle w:val="Emphasis"/>
        </w:rPr>
        <w:t>inherently</w:t>
      </w:r>
      <w:r w:rsidRPr="00F71421">
        <w:rPr>
          <w:sz w:val="16"/>
        </w:rPr>
        <w:t xml:space="preserve"> </w:t>
      </w:r>
      <w:r w:rsidRPr="00F71421">
        <w:rPr>
          <w:rStyle w:val="StyleUnderline"/>
        </w:rPr>
        <w:t>promise overmatch against opponents</w:t>
      </w:r>
      <w:r w:rsidRPr="00F71421">
        <w:rPr>
          <w:sz w:val="16"/>
        </w:rPr>
        <w:t xml:space="preserve"> that lack frontier models. Moreover, if advantages accrue incrementally or with short measure/counter-measure cycles, the duration of that advantage may only be measured in months or, at most, a few years.119 In fact, </w:t>
      </w:r>
      <w:r w:rsidRPr="00F71421">
        <w:rPr>
          <w:rStyle w:val="StyleUnderline"/>
        </w:rPr>
        <w:t>the</w:t>
      </w:r>
      <w:r w:rsidRPr="00F71421">
        <w:rPr>
          <w:sz w:val="16"/>
        </w:rPr>
        <w:t xml:space="preserve"> </w:t>
      </w:r>
      <w:r w:rsidRPr="00F71421">
        <w:rPr>
          <w:rStyle w:val="Emphasis"/>
        </w:rPr>
        <w:t>key limiting factor</w:t>
      </w:r>
      <w:r w:rsidRPr="00F71421">
        <w:rPr>
          <w:sz w:val="16"/>
        </w:rPr>
        <w:t xml:space="preserve"> </w:t>
      </w:r>
      <w:r w:rsidRPr="00F71421">
        <w:rPr>
          <w:rStyle w:val="StyleUnderline"/>
        </w:rPr>
        <w:t xml:space="preserve">may </w:t>
      </w:r>
      <w:r w:rsidRPr="00F62DEC">
        <w:rPr>
          <w:rStyle w:val="StyleUnderline"/>
          <w:highlight w:val="yellow"/>
        </w:rPr>
        <w:t>be</w:t>
      </w:r>
      <w:r w:rsidRPr="00F71421">
        <w:rPr>
          <w:rStyle w:val="StyleUnderline"/>
        </w:rPr>
        <w:t xml:space="preserve"> the </w:t>
      </w:r>
      <w:r w:rsidRPr="00F62DEC">
        <w:rPr>
          <w:rStyle w:val="StyleUnderline"/>
          <w:highlight w:val="yellow"/>
        </w:rPr>
        <w:t>ability, capacity, and resources</w:t>
      </w:r>
      <w:r w:rsidRPr="00F71421">
        <w:rPr>
          <w:rStyle w:val="StyleUnderline"/>
        </w:rPr>
        <w:t xml:space="preserve"> that </w:t>
      </w:r>
      <w:r w:rsidRPr="00F62DEC">
        <w:rPr>
          <w:rStyle w:val="StyleUnderline"/>
          <w:highlight w:val="yellow"/>
        </w:rPr>
        <w:t>both sides have to produce</w:t>
      </w:r>
      <w:r w:rsidRPr="00F71421">
        <w:rPr>
          <w:sz w:val="16"/>
        </w:rPr>
        <w:t xml:space="preserve"> </w:t>
      </w:r>
      <w:r w:rsidRPr="00F71421">
        <w:rPr>
          <w:rStyle w:val="Emphasis"/>
        </w:rPr>
        <w:t xml:space="preserve">mass </w:t>
      </w:r>
      <w:r w:rsidRPr="00F62DEC">
        <w:rPr>
          <w:rStyle w:val="Emphasis"/>
          <w:highlight w:val="yellow"/>
        </w:rPr>
        <w:t>quantities</w:t>
      </w:r>
      <w:r w:rsidRPr="00F62DEC">
        <w:rPr>
          <w:sz w:val="16"/>
          <w:highlight w:val="yellow"/>
        </w:rPr>
        <w:t xml:space="preserve"> </w:t>
      </w:r>
      <w:r w:rsidRPr="00F62DEC">
        <w:rPr>
          <w:rStyle w:val="StyleUnderline"/>
          <w:highlight w:val="yellow"/>
        </w:rPr>
        <w:t>of</w:t>
      </w:r>
      <w:r w:rsidRPr="00F71421">
        <w:rPr>
          <w:rStyle w:val="StyleUnderline"/>
        </w:rPr>
        <w:t xml:space="preserve"> key robotics </w:t>
      </w:r>
      <w:r w:rsidRPr="00F62DEC">
        <w:rPr>
          <w:rStyle w:val="StyleUnderline"/>
          <w:highlight w:val="yellow"/>
        </w:rPr>
        <w:t>systems rather than</w:t>
      </w:r>
      <w:r w:rsidRPr="00F71421">
        <w:rPr>
          <w:rStyle w:val="StyleUnderline"/>
        </w:rPr>
        <w:t xml:space="preserve"> just </w:t>
      </w:r>
      <w:r w:rsidRPr="00F62DEC">
        <w:rPr>
          <w:rStyle w:val="StyleUnderline"/>
          <w:highlight w:val="yellow"/>
        </w:rPr>
        <w:t>how intelligent</w:t>
      </w:r>
      <w:r w:rsidRPr="00F71421">
        <w:rPr>
          <w:rStyle w:val="StyleUnderline"/>
        </w:rPr>
        <w:t xml:space="preserve"> they can make them</w:t>
      </w:r>
      <w:r w:rsidRPr="00F71421">
        <w:rPr>
          <w:sz w:val="16"/>
        </w:rPr>
        <w:t>.</w:t>
      </w:r>
    </w:p>
    <w:p w14:paraId="603CA84D" w14:textId="77777777" w:rsidR="00D2210B" w:rsidRPr="0038489A" w:rsidRDefault="00D2210B" w:rsidP="00D2210B">
      <w:pPr>
        <w:pStyle w:val="Heading3"/>
        <w:rPr>
          <w:lang w:val="it-IT"/>
        </w:rPr>
      </w:pPr>
      <w:r w:rsidRPr="0038489A">
        <w:rPr>
          <w:lang w:val="it-IT"/>
        </w:rPr>
        <w:lastRenderedPageBreak/>
        <w:t>AT: AI Impact---No AGI---1AR</w:t>
      </w:r>
    </w:p>
    <w:p w14:paraId="121168F8" w14:textId="77777777" w:rsidR="00D2210B" w:rsidRDefault="00D2210B" w:rsidP="00D2210B">
      <w:pPr>
        <w:pStyle w:val="Heading4"/>
      </w:pPr>
      <w:r>
        <w:t xml:space="preserve">It’s </w:t>
      </w:r>
      <w:r w:rsidRPr="006442EF">
        <w:rPr>
          <w:u w:val="single"/>
        </w:rPr>
        <w:t>not imminent</w:t>
      </w:r>
      <w:r>
        <w:t>.</w:t>
      </w:r>
    </w:p>
    <w:p w14:paraId="40F4A126" w14:textId="77777777" w:rsidR="00D2210B" w:rsidRDefault="00D2210B" w:rsidP="00D2210B">
      <w:r>
        <w:t xml:space="preserve">Dr. Gary </w:t>
      </w:r>
      <w:r w:rsidRPr="00BA0403">
        <w:rPr>
          <w:rStyle w:val="Style13ptBold"/>
        </w:rPr>
        <w:t xml:space="preserve">Marcus </w:t>
      </w:r>
      <w:r>
        <w:rPr>
          <w:rStyle w:val="Style13ptBold"/>
        </w:rPr>
        <w:t>10-18</w:t>
      </w:r>
      <w:r>
        <w:t>, PhD, Professor Emeritus, Psychology and Neural Science, New York University, "Game Over. AGI Is Not Imminent, and LLMs Are Not the Royal Road to Getting There," Gary Marcus Substack, 10/18/2025, https://garymarcus.substack.com/p/the-last-few-months-have-been-devastating.</w:t>
      </w:r>
    </w:p>
    <w:p w14:paraId="03D70B58" w14:textId="77777777" w:rsidR="00D2210B" w:rsidRPr="006442EF" w:rsidRDefault="00D2210B" w:rsidP="00D2210B">
      <w:pPr>
        <w:rPr>
          <w:sz w:val="16"/>
        </w:rPr>
      </w:pPr>
      <w:r w:rsidRPr="006442EF">
        <w:rPr>
          <w:sz w:val="16"/>
        </w:rPr>
        <w:t xml:space="preserve">First slowly, and then all at once, </w:t>
      </w:r>
      <w:r w:rsidRPr="006442EF">
        <w:rPr>
          <w:rStyle w:val="StyleUnderline"/>
        </w:rPr>
        <w:t>dreams of</w:t>
      </w:r>
      <w:r w:rsidRPr="006442EF">
        <w:rPr>
          <w:sz w:val="16"/>
        </w:rPr>
        <w:t xml:space="preserve"> </w:t>
      </w:r>
      <w:r w:rsidRPr="006442EF">
        <w:rPr>
          <w:rStyle w:val="Emphasis"/>
          <w:highlight w:val="yellow"/>
        </w:rPr>
        <w:t>LLMs</w:t>
      </w:r>
      <w:r w:rsidRPr="006442EF">
        <w:rPr>
          <w:sz w:val="16"/>
          <w:highlight w:val="yellow"/>
        </w:rPr>
        <w:t xml:space="preserve"> </w:t>
      </w:r>
      <w:r w:rsidRPr="006442EF">
        <w:rPr>
          <w:rStyle w:val="StyleUnderline"/>
          <w:highlight w:val="yellow"/>
        </w:rPr>
        <w:t>bringing us to</w:t>
      </w:r>
      <w:r w:rsidRPr="006442EF">
        <w:rPr>
          <w:rStyle w:val="StyleUnderline"/>
        </w:rPr>
        <w:t xml:space="preserve"> the</w:t>
      </w:r>
      <w:r w:rsidRPr="006442EF">
        <w:rPr>
          <w:sz w:val="16"/>
        </w:rPr>
        <w:t xml:space="preserve"> </w:t>
      </w:r>
      <w:r w:rsidRPr="006442EF">
        <w:rPr>
          <w:rStyle w:val="Emphasis"/>
        </w:rPr>
        <w:t xml:space="preserve">cusp of </w:t>
      </w:r>
      <w:r w:rsidRPr="006442EF">
        <w:rPr>
          <w:rStyle w:val="Emphasis"/>
          <w:highlight w:val="yellow"/>
        </w:rPr>
        <w:t>AGI</w:t>
      </w:r>
      <w:r w:rsidRPr="006442EF">
        <w:rPr>
          <w:sz w:val="16"/>
        </w:rPr>
        <w:t xml:space="preserve"> </w:t>
      </w:r>
      <w:r w:rsidRPr="006442EF">
        <w:rPr>
          <w:rStyle w:val="StyleUnderline"/>
        </w:rPr>
        <w:t xml:space="preserve">have </w:t>
      </w:r>
      <w:r w:rsidRPr="006442EF">
        <w:rPr>
          <w:rStyle w:val="StyleUnderline"/>
          <w:highlight w:val="yellow"/>
        </w:rPr>
        <w:t>fallen apart</w:t>
      </w:r>
      <w:r w:rsidRPr="006442EF">
        <w:rPr>
          <w:sz w:val="16"/>
        </w:rPr>
        <w:t xml:space="preserve">. The </w:t>
      </w:r>
      <w:r w:rsidRPr="006442EF">
        <w:rPr>
          <w:rStyle w:val="StyleUnderline"/>
        </w:rPr>
        <w:t>last few months have been</w:t>
      </w:r>
      <w:r w:rsidRPr="006442EF">
        <w:rPr>
          <w:sz w:val="16"/>
        </w:rPr>
        <w:t xml:space="preserve"> </w:t>
      </w:r>
      <w:r w:rsidRPr="006442EF">
        <w:rPr>
          <w:rStyle w:val="Emphasis"/>
        </w:rPr>
        <w:t>devastating</w:t>
      </w:r>
      <w:r w:rsidRPr="006442EF">
        <w:rPr>
          <w:sz w:val="16"/>
        </w:rPr>
        <w:t>:</w:t>
      </w:r>
    </w:p>
    <w:p w14:paraId="6BDAEEF5" w14:textId="77777777" w:rsidR="00D2210B" w:rsidRPr="006442EF" w:rsidRDefault="00D2210B" w:rsidP="00D2210B">
      <w:pPr>
        <w:rPr>
          <w:sz w:val="16"/>
        </w:rPr>
      </w:pPr>
      <w:r w:rsidRPr="006442EF">
        <w:rPr>
          <w:sz w:val="16"/>
        </w:rPr>
        <w:t xml:space="preserve">• June, 2025: the Apple reasoning </w:t>
      </w:r>
      <w:r w:rsidRPr="006442EF">
        <w:rPr>
          <w:rStyle w:val="StyleUnderline"/>
        </w:rPr>
        <w:t xml:space="preserve">paper confirmed that </w:t>
      </w:r>
      <w:r w:rsidRPr="006442EF">
        <w:rPr>
          <w:rStyle w:val="StyleUnderline"/>
          <w:highlight w:val="yellow"/>
        </w:rPr>
        <w:t>even with</w:t>
      </w:r>
      <w:r w:rsidRPr="006442EF">
        <w:rPr>
          <w:sz w:val="16"/>
          <w:highlight w:val="yellow"/>
        </w:rPr>
        <w:t xml:space="preserve"> </w:t>
      </w:r>
      <w:r w:rsidRPr="006442EF">
        <w:rPr>
          <w:rStyle w:val="Emphasis"/>
          <w:highlight w:val="yellow"/>
        </w:rPr>
        <w:t>“reasoning”</w:t>
      </w:r>
      <w:r w:rsidRPr="006442EF">
        <w:rPr>
          <w:sz w:val="16"/>
        </w:rPr>
        <w:t xml:space="preserve">, </w:t>
      </w:r>
      <w:r w:rsidRPr="006442EF">
        <w:rPr>
          <w:rStyle w:val="StyleUnderline"/>
          <w:highlight w:val="yellow"/>
        </w:rPr>
        <w:t>LLMs</w:t>
      </w:r>
      <w:r w:rsidRPr="006442EF">
        <w:rPr>
          <w:rStyle w:val="StyleUnderline"/>
        </w:rPr>
        <w:t xml:space="preserve"> still </w:t>
      </w:r>
      <w:r w:rsidRPr="006442EF">
        <w:rPr>
          <w:rStyle w:val="StyleUnderline"/>
          <w:highlight w:val="yellow"/>
        </w:rPr>
        <w:t>can’t</w:t>
      </w:r>
      <w:r w:rsidRPr="006442EF">
        <w:rPr>
          <w:sz w:val="16"/>
          <w:highlight w:val="yellow"/>
        </w:rPr>
        <w:t xml:space="preserve"> </w:t>
      </w:r>
      <w:r w:rsidRPr="006442EF">
        <w:rPr>
          <w:rStyle w:val="Emphasis"/>
          <w:highlight w:val="yellow"/>
        </w:rPr>
        <w:t>solve distribution shift</w:t>
      </w:r>
      <w:r w:rsidRPr="006442EF">
        <w:rPr>
          <w:sz w:val="16"/>
        </w:rPr>
        <w:t xml:space="preserve">, </w:t>
      </w:r>
      <w:r w:rsidRPr="006442EF">
        <w:rPr>
          <w:rStyle w:val="StyleUnderline"/>
        </w:rPr>
        <w:t>the</w:t>
      </w:r>
      <w:r w:rsidRPr="006442EF">
        <w:rPr>
          <w:sz w:val="16"/>
        </w:rPr>
        <w:t xml:space="preserve"> </w:t>
      </w:r>
      <w:r w:rsidRPr="006442EF">
        <w:rPr>
          <w:rStyle w:val="Emphasis"/>
        </w:rPr>
        <w:t xml:space="preserve">core </w:t>
      </w:r>
      <w:r w:rsidRPr="006442EF">
        <w:rPr>
          <w:rStyle w:val="Emphasis"/>
          <w:highlight w:val="yellow"/>
        </w:rPr>
        <w:t>Achille’s heel</w:t>
      </w:r>
      <w:r w:rsidRPr="006442EF">
        <w:rPr>
          <w:sz w:val="16"/>
          <w:highlight w:val="yellow"/>
        </w:rPr>
        <w:t xml:space="preserve"> </w:t>
      </w:r>
      <w:r w:rsidRPr="006442EF">
        <w:rPr>
          <w:rStyle w:val="StyleUnderline"/>
          <w:highlight w:val="yellow"/>
        </w:rPr>
        <w:t>in</w:t>
      </w:r>
      <w:r w:rsidRPr="006442EF">
        <w:rPr>
          <w:rStyle w:val="StyleUnderline"/>
        </w:rPr>
        <w:t xml:space="preserve"> neural </w:t>
      </w:r>
      <w:r w:rsidRPr="006442EF">
        <w:rPr>
          <w:rStyle w:val="StyleUnderline"/>
          <w:highlight w:val="yellow"/>
        </w:rPr>
        <w:t>networks</w:t>
      </w:r>
      <w:r w:rsidRPr="006442EF">
        <w:rPr>
          <w:sz w:val="16"/>
        </w:rPr>
        <w:t xml:space="preserve"> that I have been writing about for nearly 30 years. Several </w:t>
      </w:r>
      <w:r w:rsidRPr="006442EF">
        <w:rPr>
          <w:rStyle w:val="StyleUnderline"/>
        </w:rPr>
        <w:t>other papers</w:t>
      </w:r>
      <w:r w:rsidRPr="006442EF">
        <w:rPr>
          <w:sz w:val="16"/>
        </w:rPr>
        <w:t xml:space="preserve">, include the ASU “Mirage“ paper </w:t>
      </w:r>
      <w:r w:rsidRPr="006442EF">
        <w:rPr>
          <w:rStyle w:val="Emphasis"/>
        </w:rPr>
        <w:t>quickly</w:t>
      </w:r>
      <w:r w:rsidRPr="006442EF">
        <w:rPr>
          <w:sz w:val="16"/>
        </w:rPr>
        <w:t xml:space="preserve"> </w:t>
      </w:r>
      <w:r w:rsidRPr="006442EF">
        <w:rPr>
          <w:rStyle w:val="StyleUnderline"/>
        </w:rPr>
        <w:t>extended this finding</w:t>
      </w:r>
      <w:r w:rsidRPr="006442EF">
        <w:rPr>
          <w:sz w:val="16"/>
        </w:rPr>
        <w:t>.</w:t>
      </w:r>
    </w:p>
    <w:p w14:paraId="490E0B7D" w14:textId="77777777" w:rsidR="00D2210B" w:rsidRPr="006442EF" w:rsidRDefault="00D2210B" w:rsidP="00D2210B">
      <w:pPr>
        <w:rPr>
          <w:sz w:val="16"/>
        </w:rPr>
      </w:pPr>
      <w:r w:rsidRPr="006442EF">
        <w:rPr>
          <w:sz w:val="16"/>
        </w:rPr>
        <w:t>[Figure omitted]</w:t>
      </w:r>
    </w:p>
    <w:p w14:paraId="3ADB9633" w14:textId="77777777" w:rsidR="00D2210B" w:rsidRPr="006442EF" w:rsidRDefault="00D2210B" w:rsidP="00D2210B">
      <w:pPr>
        <w:rPr>
          <w:sz w:val="16"/>
        </w:rPr>
      </w:pPr>
      <w:r w:rsidRPr="006442EF">
        <w:rPr>
          <w:sz w:val="16"/>
        </w:rPr>
        <w:t>• August, 2025: GPT-5 came late and fell short.</w:t>
      </w:r>
    </w:p>
    <w:p w14:paraId="151DE990" w14:textId="77777777" w:rsidR="00D2210B" w:rsidRPr="006442EF" w:rsidRDefault="00D2210B" w:rsidP="00D2210B">
      <w:pPr>
        <w:rPr>
          <w:sz w:val="16"/>
        </w:rPr>
      </w:pPr>
      <w:r w:rsidRPr="006442EF">
        <w:rPr>
          <w:sz w:val="16"/>
        </w:rPr>
        <w:t>[Figure omitted]</w:t>
      </w:r>
    </w:p>
    <w:p w14:paraId="3795F448" w14:textId="77777777" w:rsidR="00D2210B" w:rsidRPr="006442EF" w:rsidRDefault="00D2210B" w:rsidP="00D2210B">
      <w:pPr>
        <w:rPr>
          <w:sz w:val="16"/>
        </w:rPr>
      </w:pPr>
      <w:r w:rsidRPr="006442EF">
        <w:rPr>
          <w:sz w:val="16"/>
        </w:rPr>
        <w:t>• September, 2025: Turing Award winner Rich Sutton, known best for RL and his “bitter lesson” thanked me for my critiques of LLMs and agreed. Seismic. (And astonishingly gracious!)</w:t>
      </w:r>
    </w:p>
    <w:p w14:paraId="0EC94620" w14:textId="77777777" w:rsidR="00D2210B" w:rsidRPr="006442EF" w:rsidRDefault="00D2210B" w:rsidP="00D2210B">
      <w:pPr>
        <w:rPr>
          <w:sz w:val="16"/>
        </w:rPr>
      </w:pPr>
      <w:r w:rsidRPr="006442EF">
        <w:rPr>
          <w:sz w:val="16"/>
        </w:rPr>
        <w:t xml:space="preserve">• October, 2025: Andrej Karpathy, a widely-respected machine learning expert who once ran AI for Tesla and twice worked for OpenAI, just said </w:t>
      </w:r>
      <w:r w:rsidRPr="006442EF">
        <w:rPr>
          <w:rStyle w:val="StyleUnderline"/>
          <w:highlight w:val="yellow"/>
        </w:rPr>
        <w:t>agents</w:t>
      </w:r>
      <w:r w:rsidRPr="006442EF">
        <w:rPr>
          <w:sz w:val="16"/>
          <w:highlight w:val="yellow"/>
        </w:rPr>
        <w:t xml:space="preserve"> </w:t>
      </w:r>
      <w:r w:rsidRPr="006442EF">
        <w:rPr>
          <w:rStyle w:val="Emphasis"/>
          <w:highlight w:val="yellow"/>
        </w:rPr>
        <w:t>aren’t</w:t>
      </w:r>
      <w:r w:rsidRPr="006442EF">
        <w:rPr>
          <w:rStyle w:val="Emphasis"/>
        </w:rPr>
        <w:t xml:space="preserve"> anywhere </w:t>
      </w:r>
      <w:r w:rsidRPr="006442EF">
        <w:rPr>
          <w:rStyle w:val="Emphasis"/>
          <w:highlight w:val="yellow"/>
        </w:rPr>
        <w:t>close</w:t>
      </w:r>
      <w:r w:rsidRPr="006442EF">
        <w:rPr>
          <w:sz w:val="16"/>
          <w:highlight w:val="yellow"/>
        </w:rPr>
        <w:t xml:space="preserve">, </w:t>
      </w:r>
      <w:r w:rsidRPr="006442EF">
        <w:rPr>
          <w:rStyle w:val="StyleUnderline"/>
          <w:highlight w:val="yellow"/>
        </w:rPr>
        <w:t>and</w:t>
      </w:r>
      <w:r w:rsidRPr="006442EF">
        <w:rPr>
          <w:sz w:val="16"/>
        </w:rPr>
        <w:t xml:space="preserve"> that </w:t>
      </w:r>
      <w:r w:rsidRPr="006442EF">
        <w:rPr>
          <w:rStyle w:val="StyleUnderline"/>
        </w:rPr>
        <w:t xml:space="preserve">AGI is </w:t>
      </w:r>
      <w:r w:rsidRPr="006442EF">
        <w:rPr>
          <w:rStyle w:val="StyleUnderline"/>
          <w:highlight w:val="yellow"/>
        </w:rPr>
        <w:t>a</w:t>
      </w:r>
      <w:r w:rsidRPr="006442EF">
        <w:rPr>
          <w:sz w:val="16"/>
          <w:highlight w:val="yellow"/>
        </w:rPr>
        <w:t xml:space="preserve"> </w:t>
      </w:r>
      <w:r w:rsidRPr="006442EF">
        <w:rPr>
          <w:rStyle w:val="Emphasis"/>
          <w:highlight w:val="yellow"/>
        </w:rPr>
        <w:t>decade</w:t>
      </w:r>
      <w:r w:rsidRPr="006442EF">
        <w:rPr>
          <w:sz w:val="16"/>
          <w:highlight w:val="yellow"/>
        </w:rPr>
        <w:t xml:space="preserve"> </w:t>
      </w:r>
      <w:r w:rsidRPr="006442EF">
        <w:rPr>
          <w:rStyle w:val="StyleUnderline"/>
          <w:highlight w:val="yellow"/>
        </w:rPr>
        <w:t>away</w:t>
      </w:r>
      <w:r w:rsidRPr="006442EF">
        <w:rPr>
          <w:sz w:val="16"/>
        </w:rPr>
        <w:t>.</w:t>
      </w:r>
    </w:p>
    <w:p w14:paraId="5A93F68A" w14:textId="77777777" w:rsidR="00D2210B" w:rsidRPr="006442EF" w:rsidRDefault="00D2210B" w:rsidP="00D2210B">
      <w:pPr>
        <w:rPr>
          <w:sz w:val="16"/>
        </w:rPr>
      </w:pPr>
      <w:r w:rsidRPr="006442EF">
        <w:rPr>
          <w:sz w:val="16"/>
        </w:rPr>
        <w:t>[Figure omitted]</w:t>
      </w:r>
    </w:p>
    <w:p w14:paraId="7965FFD2" w14:textId="77777777" w:rsidR="00D2210B" w:rsidRPr="006442EF" w:rsidRDefault="00D2210B" w:rsidP="00D2210B">
      <w:pPr>
        <w:rPr>
          <w:sz w:val="16"/>
        </w:rPr>
      </w:pPr>
      <w:r w:rsidRPr="006442EF">
        <w:rPr>
          <w:sz w:val="16"/>
        </w:rPr>
        <w:t xml:space="preserve">• October, 2025: Nobel Laureate and Google DeepMind Sir Demis Hassabis just </w:t>
      </w:r>
      <w:r w:rsidRPr="006442EF">
        <w:rPr>
          <w:rStyle w:val="StyleUnderline"/>
        </w:rPr>
        <w:t>blew up</w:t>
      </w:r>
      <w:r w:rsidRPr="006442EF">
        <w:rPr>
          <w:sz w:val="16"/>
        </w:rPr>
        <w:t xml:space="preserve"> some </w:t>
      </w:r>
      <w:r w:rsidRPr="006442EF">
        <w:rPr>
          <w:rStyle w:val="Emphasis"/>
        </w:rPr>
        <w:t>wildly overhyped</w:t>
      </w:r>
      <w:r w:rsidRPr="006442EF">
        <w:rPr>
          <w:sz w:val="16"/>
        </w:rPr>
        <w:t xml:space="preserve"> </w:t>
      </w:r>
      <w:r w:rsidRPr="006442EF">
        <w:rPr>
          <w:rStyle w:val="StyleUnderline"/>
        </w:rPr>
        <w:t>claims</w:t>
      </w:r>
      <w:r w:rsidRPr="006442EF">
        <w:rPr>
          <w:sz w:val="16"/>
        </w:rPr>
        <w:t xml:space="preserve"> from OpenAI’s Sebastien Bubeck </w:t>
      </w:r>
      <w:r w:rsidRPr="006442EF">
        <w:rPr>
          <w:rStyle w:val="StyleUnderline"/>
        </w:rPr>
        <w:t>about math</w:t>
      </w:r>
      <w:r w:rsidRPr="006442EF">
        <w:rPr>
          <w:sz w:val="16"/>
        </w:rPr>
        <w:t>. Researcher/Hyperbolic Labs CTO Yuchen Jin explains:</w:t>
      </w:r>
    </w:p>
    <w:p w14:paraId="59140683" w14:textId="77777777" w:rsidR="00D2210B" w:rsidRPr="006442EF" w:rsidRDefault="00D2210B" w:rsidP="00D2210B">
      <w:pPr>
        <w:rPr>
          <w:sz w:val="16"/>
        </w:rPr>
      </w:pPr>
      <w:r w:rsidRPr="006442EF">
        <w:rPr>
          <w:sz w:val="16"/>
        </w:rPr>
        <w:t>Embarrassing indeed.</w:t>
      </w:r>
    </w:p>
    <w:p w14:paraId="704AA6BB" w14:textId="77777777" w:rsidR="00D2210B" w:rsidRPr="006442EF" w:rsidRDefault="00D2210B" w:rsidP="00D2210B">
      <w:pPr>
        <w:rPr>
          <w:sz w:val="16"/>
        </w:rPr>
      </w:pPr>
      <w:r w:rsidRPr="006442EF">
        <w:rPr>
          <w:sz w:val="16"/>
        </w:rPr>
        <w:t xml:space="preserve">LLMs have their place, but </w:t>
      </w:r>
      <w:r w:rsidRPr="006442EF">
        <w:rPr>
          <w:rStyle w:val="StyleUnderline"/>
        </w:rPr>
        <w:t>anyone</w:t>
      </w:r>
      <w:r w:rsidRPr="006442EF">
        <w:rPr>
          <w:sz w:val="16"/>
        </w:rPr>
        <w:t xml:space="preserve"> </w:t>
      </w:r>
      <w:r w:rsidRPr="006442EF">
        <w:rPr>
          <w:rStyle w:val="Emphasis"/>
          <w:highlight w:val="yellow"/>
        </w:rPr>
        <w:t>expecting</w:t>
      </w:r>
      <w:r w:rsidRPr="006442EF">
        <w:rPr>
          <w:sz w:val="16"/>
        </w:rPr>
        <w:t xml:space="preserve"> </w:t>
      </w:r>
      <w:r w:rsidRPr="006442EF">
        <w:rPr>
          <w:rStyle w:val="StyleUnderline"/>
        </w:rPr>
        <w:t xml:space="preserve">the </w:t>
      </w:r>
      <w:r w:rsidRPr="006442EF">
        <w:rPr>
          <w:rStyle w:val="StyleUnderline"/>
          <w:highlight w:val="yellow"/>
        </w:rPr>
        <w:t>current paradigm to be</w:t>
      </w:r>
      <w:r w:rsidRPr="006442EF">
        <w:rPr>
          <w:sz w:val="16"/>
          <w:highlight w:val="yellow"/>
        </w:rPr>
        <w:t xml:space="preserve"> </w:t>
      </w:r>
      <w:r w:rsidRPr="006442EF">
        <w:rPr>
          <w:rStyle w:val="Emphasis"/>
          <w:highlight w:val="yellow"/>
        </w:rPr>
        <w:t>close</w:t>
      </w:r>
      <w:r w:rsidRPr="006442EF">
        <w:rPr>
          <w:sz w:val="16"/>
        </w:rPr>
        <w:t xml:space="preserve"> </w:t>
      </w:r>
      <w:r w:rsidRPr="006442EF">
        <w:rPr>
          <w:rStyle w:val="StyleUnderline"/>
        </w:rPr>
        <w:t xml:space="preserve">to AGI </w:t>
      </w:r>
      <w:r w:rsidRPr="006442EF">
        <w:rPr>
          <w:rStyle w:val="StyleUnderline"/>
          <w:highlight w:val="yellow"/>
        </w:rPr>
        <w:t>is delusional</w:t>
      </w:r>
      <w:r w:rsidRPr="006442EF">
        <w:rPr>
          <w:sz w:val="16"/>
        </w:rPr>
        <w:t>.</w:t>
      </w:r>
    </w:p>
    <w:p w14:paraId="7AEB3749" w14:textId="77777777" w:rsidR="00D2210B" w:rsidRDefault="00D2210B" w:rsidP="00D2210B">
      <w:pPr>
        <w:pStyle w:val="Heading2"/>
      </w:pPr>
      <w:r>
        <w:lastRenderedPageBreak/>
        <w:t>Midterms DA – 1AR</w:t>
      </w:r>
    </w:p>
    <w:p w14:paraId="2CB4E62E" w14:textId="77777777" w:rsidR="00D2210B" w:rsidRDefault="00D2210B" w:rsidP="00D2210B">
      <w:pPr>
        <w:pStyle w:val="Heading3"/>
      </w:pPr>
      <w:bookmarkStart w:id="6" w:name="_Hlk212911581"/>
      <w:r>
        <w:lastRenderedPageBreak/>
        <w:t>UQ---1AR</w:t>
      </w:r>
    </w:p>
    <w:p w14:paraId="32EF3386" w14:textId="77777777" w:rsidR="00D2210B" w:rsidRDefault="00D2210B" w:rsidP="00D2210B">
      <w:pPr>
        <w:pStyle w:val="Analytic"/>
      </w:pPr>
    </w:p>
    <w:p w14:paraId="1D987A17" w14:textId="77777777" w:rsidR="00D2210B" w:rsidRPr="007E1CE3" w:rsidRDefault="00D2210B" w:rsidP="00D2210B">
      <w:pPr>
        <w:pStyle w:val="Heading3"/>
      </w:pPr>
      <w:r>
        <w:lastRenderedPageBreak/>
        <w:t>UQ---Cheating---1AR</w:t>
      </w:r>
    </w:p>
    <w:p w14:paraId="7D909919" w14:textId="77777777" w:rsidR="00D2210B" w:rsidRDefault="00D2210B" w:rsidP="00D2210B">
      <w:pPr>
        <w:pStyle w:val="Analytic"/>
      </w:pPr>
    </w:p>
    <w:p w14:paraId="2F4E3EA2" w14:textId="77777777" w:rsidR="00D2210B" w:rsidRDefault="00D2210B" w:rsidP="00D2210B">
      <w:pPr>
        <w:pStyle w:val="Heading4"/>
      </w:pPr>
      <w:r>
        <w:t xml:space="preserve">There are a </w:t>
      </w:r>
      <w:r w:rsidRPr="00AF7FC6">
        <w:rPr>
          <w:u w:val="single"/>
        </w:rPr>
        <w:t>variety</w:t>
      </w:r>
      <w:r>
        <w:t xml:space="preserve"> of tactics.</w:t>
      </w:r>
    </w:p>
    <w:p w14:paraId="67C58B90" w14:textId="77777777" w:rsidR="00D2210B" w:rsidRPr="00692E22" w:rsidRDefault="00D2210B" w:rsidP="00D2210B">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208814CA" w14:textId="77777777" w:rsidR="00D2210B" w:rsidRPr="00AF7FC6" w:rsidRDefault="00D2210B" w:rsidP="00D2210B">
      <w:r w:rsidRPr="00692E22">
        <w:rPr>
          <w:sz w:val="16"/>
          <w:szCs w:val="16"/>
        </w:rPr>
        <w:t xml:space="preserve">Namely, </w:t>
      </w:r>
      <w:r w:rsidRPr="00B16620">
        <w:rPr>
          <w:rStyle w:val="StyleUnderline"/>
          <w:highlight w:val="yellow"/>
        </w:rPr>
        <w:t>Trump’s allies</w:t>
      </w:r>
      <w:r w:rsidRPr="00692E22">
        <w:rPr>
          <w:sz w:val="16"/>
          <w:szCs w:val="16"/>
        </w:rPr>
        <w:t xml:space="preserve"> in the House </w:t>
      </w:r>
      <w:r w:rsidRPr="00B16620">
        <w:rPr>
          <w:rStyle w:val="StyleUnderline"/>
          <w:highlight w:val="yellow"/>
        </w:rPr>
        <w:t xml:space="preserve">could </w:t>
      </w:r>
      <w:r w:rsidRPr="00B16620">
        <w:rPr>
          <w:rStyle w:val="Emphasis"/>
          <w:highlight w:val="yellow"/>
        </w:rPr>
        <w:t>contest</w:t>
      </w:r>
      <w:r w:rsidRPr="00692E22">
        <w:rPr>
          <w:sz w:val="16"/>
          <w:szCs w:val="16"/>
        </w:rPr>
        <w:t xml:space="preserve"> the narrowest </w:t>
      </w:r>
      <w:r w:rsidRPr="00B16620">
        <w:rPr>
          <w:rStyle w:val="StyleUnderline"/>
          <w:highlight w:val="yellow"/>
        </w:rPr>
        <w:t>Dem</w:t>
      </w:r>
      <w:r w:rsidRPr="00692E22">
        <w:rPr>
          <w:rStyle w:val="StyleUnderline"/>
        </w:rPr>
        <w:t xml:space="preserve">ocratic </w:t>
      </w:r>
      <w:r w:rsidRPr="00B16620">
        <w:rPr>
          <w:rStyle w:val="StyleUnderline"/>
          <w:highlight w:val="yellow"/>
        </w:rPr>
        <w:t>victories</w:t>
      </w:r>
      <w:r w:rsidRPr="00B16620">
        <w:rPr>
          <w:sz w:val="16"/>
          <w:szCs w:val="16"/>
          <w:highlight w:val="yellow"/>
        </w:rPr>
        <w:t xml:space="preserve">, </w:t>
      </w:r>
      <w:r w:rsidRPr="00B16620">
        <w:rPr>
          <w:rStyle w:val="StyleUnderline"/>
          <w:highlight w:val="yellow"/>
        </w:rPr>
        <w:t>demanding</w:t>
      </w:r>
      <w:r w:rsidRPr="00692E22">
        <w:rPr>
          <w:rStyle w:val="StyleUnderline"/>
        </w:rPr>
        <w:t xml:space="preserve"> </w:t>
      </w:r>
      <w:r w:rsidRPr="00692E22">
        <w:rPr>
          <w:rStyle w:val="Emphasis"/>
        </w:rPr>
        <w:t>2020-style recount</w:t>
      </w:r>
      <w:r w:rsidRPr="00692E22">
        <w:rPr>
          <w:rStyle w:val="StyleUnderline"/>
        </w:rPr>
        <w:t xml:space="preserve"> after </w:t>
      </w:r>
      <w:r w:rsidRPr="00B16620">
        <w:rPr>
          <w:rStyle w:val="Emphasis"/>
          <w:highlight w:val="yellow"/>
        </w:rPr>
        <w:t>recount</w:t>
      </w:r>
      <w:r w:rsidRPr="00B16620">
        <w:rPr>
          <w:rStyle w:val="StyleUnderline"/>
          <w:highlight w:val="yellow"/>
        </w:rPr>
        <w:t xml:space="preserve"> to </w:t>
      </w:r>
      <w:r w:rsidRPr="00B16620">
        <w:rPr>
          <w:rStyle w:val="Emphasis"/>
          <w:highlight w:val="yellow"/>
        </w:rPr>
        <w:t>engineer</w:t>
      </w:r>
      <w:r w:rsidRPr="00692E22">
        <w:rPr>
          <w:rStyle w:val="StyleUnderline"/>
        </w:rPr>
        <w:t xml:space="preserve"> enough </w:t>
      </w:r>
      <w:r w:rsidRPr="00B16620">
        <w:rPr>
          <w:rStyle w:val="StyleUnderline"/>
          <w:highlight w:val="yellow"/>
        </w:rPr>
        <w:t>ballots</w:t>
      </w:r>
      <w:r w:rsidRPr="00692E22">
        <w:rPr>
          <w:rStyle w:val="StyleUnderline"/>
        </w:rPr>
        <w:t xml:space="preserve"> to win. </w:t>
      </w:r>
      <w:r w:rsidRPr="00B16620">
        <w:rPr>
          <w:rStyle w:val="StyleUnderline"/>
          <w:highlight w:val="yellow"/>
        </w:rPr>
        <w:t>If state</w:t>
      </w:r>
      <w:r w:rsidRPr="00692E22">
        <w:rPr>
          <w:rStyle w:val="StyleUnderline"/>
        </w:rPr>
        <w:t xml:space="preserve"> election </w:t>
      </w:r>
      <w:r w:rsidRPr="00B16620">
        <w:rPr>
          <w:rStyle w:val="StyleUnderline"/>
          <w:highlight w:val="yellow"/>
        </w:rPr>
        <w:t xml:space="preserve">boards </w:t>
      </w:r>
      <w:r w:rsidRPr="00B16620">
        <w:rPr>
          <w:rStyle w:val="Emphasis"/>
          <w:highlight w:val="yellow"/>
        </w:rPr>
        <w:t>resist</w:t>
      </w:r>
      <w:r w:rsidRPr="00692E22">
        <w:rPr>
          <w:rStyle w:val="StyleUnderline"/>
        </w:rPr>
        <w:t xml:space="preserve">, </w:t>
      </w:r>
      <w:r w:rsidRPr="00B16620">
        <w:rPr>
          <w:rStyle w:val="StyleUnderline"/>
          <w:highlight w:val="yellow"/>
        </w:rPr>
        <w:t>Trump</w:t>
      </w:r>
      <w:r w:rsidRPr="00692E22">
        <w:rPr>
          <w:rStyle w:val="StyleUnderline"/>
        </w:rPr>
        <w:t xml:space="preserve"> could </w:t>
      </w:r>
      <w:r w:rsidRPr="00692E22">
        <w:rPr>
          <w:rStyle w:val="Emphasis"/>
        </w:rPr>
        <w:t>pivot</w:t>
      </w:r>
      <w:r w:rsidRPr="00692E22">
        <w:rPr>
          <w:rStyle w:val="StyleUnderline"/>
        </w:rPr>
        <w:t xml:space="preserve">, </w:t>
      </w:r>
      <w:r w:rsidRPr="00B16620">
        <w:rPr>
          <w:rStyle w:val="Emphasis"/>
          <w:highlight w:val="yellow"/>
        </w:rPr>
        <w:t>goad</w:t>
      </w:r>
      <w:r w:rsidRPr="00692E22">
        <w:rPr>
          <w:rStyle w:val="Emphasis"/>
        </w:rPr>
        <w:t>ing</w:t>
      </w:r>
      <w:r w:rsidRPr="00692E22">
        <w:rPr>
          <w:rStyle w:val="StyleUnderline"/>
        </w:rPr>
        <w:t xml:space="preserve"> Speaker Mike </w:t>
      </w:r>
      <w:r w:rsidRPr="00B16620">
        <w:rPr>
          <w:rStyle w:val="StyleUnderline"/>
          <w:highlight w:val="yellow"/>
        </w:rPr>
        <w:t>Johnson into</w:t>
      </w:r>
      <w:r w:rsidRPr="00692E22">
        <w:rPr>
          <w:rStyle w:val="StyleUnderline"/>
        </w:rPr>
        <w:t xml:space="preserve"> tasking the Committee on House Administration</w:t>
      </w:r>
      <w:r w:rsidRPr="00692E22">
        <w:rPr>
          <w:sz w:val="16"/>
          <w:szCs w:val="16"/>
        </w:rPr>
        <w:t xml:space="preserve">, or some other panel </w:t>
      </w:r>
      <w:r w:rsidRPr="00692E22">
        <w:rPr>
          <w:rStyle w:val="StyleUnderline"/>
        </w:rPr>
        <w:t xml:space="preserve">packed with </w:t>
      </w:r>
      <w:r w:rsidRPr="00692E22">
        <w:rPr>
          <w:rStyle w:val="Emphasis"/>
        </w:rPr>
        <w:t>MAGA acolytes</w:t>
      </w:r>
      <w:r w:rsidRPr="00692E22">
        <w:rPr>
          <w:rStyle w:val="StyleUnderline"/>
        </w:rPr>
        <w:t xml:space="preserve">, into </w:t>
      </w:r>
      <w:r w:rsidRPr="00B16620">
        <w:rPr>
          <w:rStyle w:val="StyleUnderline"/>
          <w:highlight w:val="yellow"/>
        </w:rPr>
        <w:t xml:space="preserve">investigating </w:t>
      </w:r>
      <w:r w:rsidRPr="00B16620">
        <w:rPr>
          <w:rStyle w:val="Emphasis"/>
          <w:highlight w:val="yellow"/>
        </w:rPr>
        <w:t>bogus allegations</w:t>
      </w:r>
      <w:r w:rsidRPr="00B16620">
        <w:rPr>
          <w:rStyle w:val="StyleUnderline"/>
          <w:highlight w:val="yellow"/>
        </w:rPr>
        <w:t xml:space="preserve"> of fraud</w:t>
      </w:r>
      <w:r w:rsidRPr="00692E22">
        <w:rPr>
          <w:sz w:val="16"/>
          <w:szCs w:val="16"/>
        </w:rPr>
        <w:t xml:space="preserve">. Following typical election-denying logic, </w:t>
      </w:r>
      <w:r w:rsidRPr="00B16620">
        <w:rPr>
          <w:rStyle w:val="StyleUnderline"/>
          <w:highlight w:val="yellow"/>
        </w:rPr>
        <w:t xml:space="preserve">they’d </w:t>
      </w:r>
      <w:r w:rsidRPr="00B16620">
        <w:rPr>
          <w:rStyle w:val="Emphasis"/>
          <w:highlight w:val="yellow"/>
        </w:rPr>
        <w:t>eventually</w:t>
      </w:r>
      <w:r w:rsidRPr="00B16620">
        <w:rPr>
          <w:rStyle w:val="StyleUnderline"/>
          <w:highlight w:val="yellow"/>
        </w:rPr>
        <w:t xml:space="preserve"> hit Trump’s numbers</w:t>
      </w:r>
      <w:r w:rsidRPr="00692E22">
        <w:rPr>
          <w:rStyle w:val="StyleUnderline"/>
        </w:rPr>
        <w:t xml:space="preserve">, and then </w:t>
      </w:r>
      <w:r w:rsidRPr="00B16620">
        <w:rPr>
          <w:rStyle w:val="StyleUnderline"/>
          <w:highlight w:val="yellow"/>
        </w:rPr>
        <w:t>Johnson could</w:t>
      </w:r>
      <w:r w:rsidRPr="00692E22">
        <w:rPr>
          <w:rStyle w:val="StyleUnderline"/>
        </w:rPr>
        <w:t xml:space="preserve"> </w:t>
      </w:r>
      <w:r w:rsidRPr="00B16620">
        <w:rPr>
          <w:rStyle w:val="StyleUnderline"/>
          <w:highlight w:val="yellow"/>
        </w:rPr>
        <w:t xml:space="preserve">push for a </w:t>
      </w:r>
      <w:r w:rsidRPr="00B16620">
        <w:rPr>
          <w:rStyle w:val="Emphasis"/>
          <w:highlight w:val="yellow"/>
        </w:rPr>
        <w:t>full House vote</w:t>
      </w:r>
      <w:r w:rsidRPr="00692E22">
        <w:rPr>
          <w:rStyle w:val="StyleUnderline"/>
        </w:rPr>
        <w:t xml:space="preserve"> to seat the </w:t>
      </w:r>
      <w:r w:rsidRPr="00692E22">
        <w:rPr>
          <w:rStyle w:val="Emphasis"/>
        </w:rPr>
        <w:t>aggrieved</w:t>
      </w:r>
      <w:r w:rsidRPr="00692E22">
        <w:rPr>
          <w:rStyle w:val="StyleUnderline"/>
        </w:rPr>
        <w:t xml:space="preserve"> Republican candidates</w:t>
      </w:r>
      <w:r w:rsidRPr="00692E22">
        <w:rPr>
          <w:sz w:val="16"/>
          <w:szCs w:val="16"/>
        </w:rPr>
        <w:t>.</w:t>
      </w:r>
    </w:p>
    <w:p w14:paraId="1F925E6E" w14:textId="77777777" w:rsidR="00D2210B" w:rsidRPr="00692E22" w:rsidRDefault="00D2210B" w:rsidP="00D2210B">
      <w:pPr>
        <w:pStyle w:val="Heading4"/>
      </w:pPr>
      <w:r>
        <w:t xml:space="preserve">Johnson is </w:t>
      </w:r>
      <w:r>
        <w:rPr>
          <w:u w:val="single"/>
        </w:rPr>
        <w:t>willing to do it</w:t>
      </w:r>
      <w:r>
        <w:t xml:space="preserve">, and he </w:t>
      </w:r>
      <w:r>
        <w:rPr>
          <w:u w:val="single"/>
        </w:rPr>
        <w:t>has the votes</w:t>
      </w:r>
      <w:r>
        <w:t>.</w:t>
      </w:r>
    </w:p>
    <w:p w14:paraId="4D3D5BA8" w14:textId="77777777" w:rsidR="00D2210B" w:rsidRPr="00692E22" w:rsidRDefault="00D2210B" w:rsidP="00D2210B">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45F210A0" w14:textId="77777777" w:rsidR="00D2210B" w:rsidRPr="00692E22" w:rsidRDefault="00D2210B" w:rsidP="00D2210B">
      <w:pPr>
        <w:rPr>
          <w:sz w:val="16"/>
          <w:szCs w:val="16"/>
        </w:rPr>
      </w:pPr>
      <w:r w:rsidRPr="00692E22">
        <w:rPr>
          <w:sz w:val="16"/>
          <w:szCs w:val="16"/>
        </w:rPr>
        <w:t xml:space="preserve">Not that he’d need it. </w:t>
      </w:r>
      <w:r w:rsidRPr="00C971AC">
        <w:rPr>
          <w:rStyle w:val="Emphasis"/>
          <w:highlight w:val="yellow"/>
        </w:rPr>
        <w:t>Johnson</w:t>
      </w:r>
      <w:r w:rsidRPr="00692E22">
        <w:rPr>
          <w:rStyle w:val="StyleUnderline"/>
        </w:rPr>
        <w:t xml:space="preserve">, </w:t>
      </w:r>
      <w:r w:rsidRPr="00C971AC">
        <w:rPr>
          <w:rStyle w:val="StyleUnderline"/>
          <w:highlight w:val="yellow"/>
        </w:rPr>
        <w:t xml:space="preserve">the </w:t>
      </w:r>
      <w:r w:rsidRPr="00C971AC">
        <w:rPr>
          <w:rStyle w:val="Emphasis"/>
          <w:highlight w:val="yellow"/>
        </w:rPr>
        <w:t>lead author</w:t>
      </w:r>
      <w:r w:rsidRPr="00C971AC">
        <w:rPr>
          <w:rStyle w:val="StyleUnderline"/>
          <w:highlight w:val="yellow"/>
        </w:rPr>
        <w:t xml:space="preserve"> of the</w:t>
      </w:r>
      <w:r w:rsidRPr="00692E22">
        <w:rPr>
          <w:rStyle w:val="StyleUnderline"/>
        </w:rPr>
        <w:t xml:space="preserve"> </w:t>
      </w:r>
      <w:r w:rsidRPr="00692E22">
        <w:rPr>
          <w:rStyle w:val="Emphasis"/>
        </w:rPr>
        <w:t xml:space="preserve">2020 amicus </w:t>
      </w:r>
      <w:r w:rsidRPr="00C971AC">
        <w:rPr>
          <w:rStyle w:val="Emphasis"/>
          <w:highlight w:val="yellow"/>
        </w:rPr>
        <w:t>brief</w:t>
      </w:r>
      <w:r w:rsidRPr="00692E22">
        <w:rPr>
          <w:rStyle w:val="StyleUnderline"/>
        </w:rPr>
        <w:t xml:space="preserve"> </w:t>
      </w:r>
      <w:r w:rsidRPr="00C971AC">
        <w:rPr>
          <w:rStyle w:val="StyleUnderline"/>
          <w:highlight w:val="yellow"/>
        </w:rPr>
        <w:t>arguing for</w:t>
      </w:r>
      <w:r w:rsidRPr="00692E22">
        <w:rPr>
          <w:rStyle w:val="StyleUnderline"/>
        </w:rPr>
        <w:t xml:space="preserve"> the </w:t>
      </w:r>
      <w:r w:rsidRPr="00C971AC">
        <w:rPr>
          <w:rStyle w:val="Emphasis"/>
          <w:highlight w:val="yellow"/>
        </w:rPr>
        <w:t>nullification</w:t>
      </w:r>
      <w:r w:rsidRPr="00C971AC">
        <w:rPr>
          <w:rStyle w:val="StyleUnderline"/>
          <w:highlight w:val="yellow"/>
        </w:rPr>
        <w:t xml:space="preserve"> of </w:t>
      </w:r>
      <w:r w:rsidRPr="00C971AC">
        <w:rPr>
          <w:rStyle w:val="Emphasis"/>
          <w:highlight w:val="yellow"/>
        </w:rPr>
        <w:t>electoral votes</w:t>
      </w:r>
      <w:r w:rsidRPr="00692E22">
        <w:rPr>
          <w:rStyle w:val="StyleUnderline"/>
        </w:rPr>
        <w:t xml:space="preserve"> in four swing states won by Joe Biden, who </w:t>
      </w:r>
      <w:r w:rsidRPr="00C971AC">
        <w:rPr>
          <w:rStyle w:val="StyleUnderline"/>
          <w:highlight w:val="yellow"/>
        </w:rPr>
        <w:t xml:space="preserve">rallied </w:t>
      </w:r>
      <w:r w:rsidRPr="00C971AC">
        <w:rPr>
          <w:rStyle w:val="Emphasis"/>
          <w:highlight w:val="yellow"/>
        </w:rPr>
        <w:t>125</w:t>
      </w:r>
      <w:r w:rsidRPr="00692E22">
        <w:rPr>
          <w:rStyle w:val="Emphasis"/>
        </w:rPr>
        <w:t xml:space="preserve"> House </w:t>
      </w:r>
      <w:r w:rsidRPr="00C971AC">
        <w:rPr>
          <w:rStyle w:val="Emphasis"/>
          <w:highlight w:val="yellow"/>
        </w:rPr>
        <w:t>Republicans</w:t>
      </w:r>
      <w:r w:rsidRPr="00692E22">
        <w:rPr>
          <w:rStyle w:val="StyleUnderline"/>
        </w:rPr>
        <w:t xml:space="preserve"> </w:t>
      </w:r>
      <w:r w:rsidRPr="00C971AC">
        <w:rPr>
          <w:rStyle w:val="StyleUnderline"/>
          <w:highlight w:val="yellow"/>
        </w:rPr>
        <w:t>to back the scheme, is</w:t>
      </w:r>
      <w:r w:rsidRPr="00692E22">
        <w:rPr>
          <w:rStyle w:val="StyleUnderline"/>
        </w:rPr>
        <w:t xml:space="preserve"> now </w:t>
      </w:r>
      <w:r w:rsidRPr="00C971AC">
        <w:rPr>
          <w:rStyle w:val="StyleUnderline"/>
          <w:highlight w:val="yellow"/>
        </w:rPr>
        <w:t xml:space="preserve">the </w:t>
      </w:r>
      <w:r w:rsidRPr="00C971AC">
        <w:rPr>
          <w:rStyle w:val="Emphasis"/>
          <w:highlight w:val="yellow"/>
        </w:rPr>
        <w:t>most powerful election denier</w:t>
      </w:r>
      <w:r w:rsidRPr="00692E22">
        <w:rPr>
          <w:rStyle w:val="StyleUnderline"/>
        </w:rPr>
        <w:t xml:space="preserve"> in the House. </w:t>
      </w:r>
      <w:r w:rsidRPr="00C971AC">
        <w:rPr>
          <w:rStyle w:val="StyleUnderline"/>
          <w:highlight w:val="yellow"/>
        </w:rPr>
        <w:t xml:space="preserve">He is a </w:t>
      </w:r>
      <w:r w:rsidRPr="00C971AC">
        <w:rPr>
          <w:rStyle w:val="Emphasis"/>
          <w:highlight w:val="yellow"/>
        </w:rPr>
        <w:t>true believer</w:t>
      </w:r>
      <w:r w:rsidRPr="00692E22">
        <w:rPr>
          <w:sz w:val="16"/>
          <w:szCs w:val="16"/>
        </w:rP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7274A6BC" w14:textId="77777777" w:rsidR="00D2210B" w:rsidRPr="00692E22" w:rsidRDefault="00D2210B" w:rsidP="00D2210B">
      <w:pPr>
        <w:rPr>
          <w:sz w:val="16"/>
          <w:szCs w:val="16"/>
        </w:rPr>
      </w:pPr>
      <w:r w:rsidRPr="00C971AC">
        <w:rPr>
          <w:rStyle w:val="StyleUnderline"/>
          <w:highlight w:val="yellow"/>
        </w:rPr>
        <w:t xml:space="preserve">There is </w:t>
      </w:r>
      <w:r w:rsidRPr="00C971AC">
        <w:rPr>
          <w:rStyle w:val="Emphasis"/>
          <w:highlight w:val="yellow"/>
        </w:rPr>
        <w:t>no dearth</w:t>
      </w:r>
      <w:r w:rsidRPr="00C971AC">
        <w:rPr>
          <w:rStyle w:val="StyleUnderline"/>
          <w:highlight w:val="yellow"/>
        </w:rPr>
        <w:t xml:space="preserve"> of</w:t>
      </w:r>
      <w:r w:rsidRPr="00C971AC">
        <w:rPr>
          <w:rStyle w:val="StyleUnderline"/>
        </w:rPr>
        <w:t xml:space="preserve"> Republican</w:t>
      </w:r>
      <w:r w:rsidRPr="00692E22">
        <w:rPr>
          <w:rStyle w:val="StyleUnderline"/>
        </w:rPr>
        <w:t xml:space="preserve"> </w:t>
      </w:r>
      <w:r w:rsidRPr="00C971AC">
        <w:rPr>
          <w:rStyle w:val="StyleUnderline"/>
          <w:highlight w:val="yellow"/>
        </w:rPr>
        <w:t xml:space="preserve">congressional </w:t>
      </w:r>
      <w:r w:rsidRPr="00C971AC">
        <w:rPr>
          <w:rStyle w:val="Emphasis"/>
          <w:highlight w:val="yellow"/>
        </w:rPr>
        <w:t>election deniers</w:t>
      </w:r>
      <w:r w:rsidRPr="00692E22">
        <w:rPr>
          <w:sz w:val="16"/>
          <w:szCs w:val="16"/>
        </w:rPr>
        <w:t xml:space="preserve"> in states identified for potential midterm pickups by the Democratic Congressional Campaign Committee.</w:t>
      </w:r>
    </w:p>
    <w:p w14:paraId="002D679F" w14:textId="77777777" w:rsidR="00D2210B" w:rsidRDefault="00D2210B" w:rsidP="00D2210B">
      <w:pPr>
        <w:rPr>
          <w:sz w:val="16"/>
          <w:szCs w:val="16"/>
        </w:rPr>
      </w:pPr>
      <w:r w:rsidRPr="00C971AC">
        <w:rPr>
          <w:rStyle w:val="StyleUnderline"/>
          <w:highlight w:val="yellow"/>
        </w:rPr>
        <w:t>Asserting</w:t>
      </w:r>
      <w:r w:rsidRPr="00692E22">
        <w:rPr>
          <w:rStyle w:val="StyleUnderline"/>
        </w:rPr>
        <w:t xml:space="preserve"> voter </w:t>
      </w:r>
      <w:r w:rsidRPr="00C971AC">
        <w:rPr>
          <w:rStyle w:val="StyleUnderline"/>
          <w:highlight w:val="yellow"/>
        </w:rPr>
        <w:t xml:space="preserve">fraud </w:t>
      </w:r>
      <w:r w:rsidRPr="00C971AC">
        <w:rPr>
          <w:rStyle w:val="Emphasis"/>
          <w:highlight w:val="yellow"/>
        </w:rPr>
        <w:t>without ev</w:t>
      </w:r>
      <w:r w:rsidRPr="00692E22">
        <w:rPr>
          <w:rStyle w:val="Emphasis"/>
        </w:rPr>
        <w:t>idence</w:t>
      </w:r>
      <w:r w:rsidRPr="00692E22">
        <w:rPr>
          <w:rStyle w:val="StyleUnderline"/>
        </w:rPr>
        <w:t xml:space="preserve"> </w:t>
      </w:r>
      <w:r w:rsidRPr="00C971AC">
        <w:rPr>
          <w:rStyle w:val="StyleUnderline"/>
          <w:highlight w:val="yellow"/>
        </w:rPr>
        <w:t xml:space="preserve">has become </w:t>
      </w:r>
      <w:r w:rsidRPr="00C971AC">
        <w:rPr>
          <w:rStyle w:val="Emphasis"/>
          <w:highlight w:val="yellow"/>
        </w:rPr>
        <w:t>common</w:t>
      </w:r>
      <w:r w:rsidRPr="00692E22">
        <w:rPr>
          <w:rStyle w:val="Emphasis"/>
        </w:rPr>
        <w:t>place</w:t>
      </w:r>
      <w:r w:rsidRPr="00692E22">
        <w:rPr>
          <w:rStyle w:val="StyleUnderline"/>
        </w:rPr>
        <w:t xml:space="preserve"> </w:t>
      </w:r>
      <w:r w:rsidRPr="00C971AC">
        <w:rPr>
          <w:rStyle w:val="StyleUnderline"/>
          <w:highlight w:val="yellow"/>
        </w:rPr>
        <w:t>in</w:t>
      </w:r>
      <w:r w:rsidRPr="00692E22">
        <w:rPr>
          <w:rStyle w:val="StyleUnderline"/>
        </w:rPr>
        <w:t xml:space="preserve">side </w:t>
      </w:r>
      <w:r w:rsidRPr="00C971AC">
        <w:rPr>
          <w:rStyle w:val="StyleUnderline"/>
          <w:highlight w:val="yellow"/>
        </w:rPr>
        <w:t>MAGA</w:t>
      </w:r>
      <w:r w:rsidRPr="00692E22">
        <w:rPr>
          <w:sz w:val="16"/>
          <w:szCs w:val="16"/>
        </w:rPr>
        <w:t>, not just by winning candidates like Trump in 2016 and 2024, but among aggrieved Republican candidates who lose.</w:t>
      </w:r>
    </w:p>
    <w:p w14:paraId="68ECF2D6" w14:textId="77777777" w:rsidR="00D2210B" w:rsidRDefault="00D2210B" w:rsidP="00D2210B">
      <w:pPr>
        <w:pStyle w:val="Heading4"/>
      </w:pPr>
      <w:r>
        <w:t xml:space="preserve">Courts </w:t>
      </w:r>
      <w:r>
        <w:rPr>
          <w:u w:val="single"/>
        </w:rPr>
        <w:t>won’t check</w:t>
      </w:r>
      <w:r>
        <w:t>.</w:t>
      </w:r>
    </w:p>
    <w:p w14:paraId="652CDECC" w14:textId="77777777" w:rsidR="00D2210B" w:rsidRPr="00692E22" w:rsidRDefault="00D2210B" w:rsidP="00D2210B">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056C2549" w14:textId="77777777" w:rsidR="00D2210B" w:rsidRPr="007E1CE3" w:rsidRDefault="00D2210B" w:rsidP="00D2210B">
      <w:pPr>
        <w:rPr>
          <w:sz w:val="16"/>
          <w:szCs w:val="16"/>
        </w:rPr>
      </w:pPr>
      <w:r w:rsidRPr="00C971AC">
        <w:rPr>
          <w:rStyle w:val="StyleUnderline"/>
          <w:highlight w:val="yellow"/>
        </w:rPr>
        <w:t>For Dem</w:t>
      </w:r>
      <w:r w:rsidRPr="00692E22">
        <w:rPr>
          <w:rStyle w:val="StyleUnderline"/>
        </w:rPr>
        <w:t>ocrat</w:t>
      </w:r>
      <w:r w:rsidRPr="00C971AC">
        <w:rPr>
          <w:rStyle w:val="StyleUnderline"/>
          <w:highlight w:val="yellow"/>
        </w:rPr>
        <w:t>s counting on the courts</w:t>
      </w:r>
      <w:r w:rsidRPr="00692E22">
        <w:rPr>
          <w:sz w:val="16"/>
          <w:szCs w:val="16"/>
        </w:rPr>
        <w:t xml:space="preserve"> to save them from yet another Trump power grab, </w:t>
      </w:r>
      <w:r w:rsidRPr="00C971AC">
        <w:rPr>
          <w:rStyle w:val="Emphasis"/>
          <w:highlight w:val="yellow"/>
        </w:rPr>
        <w:t>fuhgeddaboudit</w:t>
      </w:r>
      <w:r w:rsidRPr="00692E22">
        <w:rPr>
          <w:rStyle w:val="StyleUnderline"/>
        </w:rPr>
        <w:t xml:space="preserve">. </w:t>
      </w:r>
      <w:r w:rsidRPr="00C971AC">
        <w:rPr>
          <w:rStyle w:val="StyleUnderline"/>
          <w:highlight w:val="yellow"/>
        </w:rPr>
        <w:t xml:space="preserve">When the </w:t>
      </w:r>
      <w:r w:rsidRPr="00C971AC">
        <w:rPr>
          <w:rStyle w:val="Emphasis"/>
          <w:highlight w:val="yellow"/>
        </w:rPr>
        <w:t>1985 dustup</w:t>
      </w:r>
      <w:r w:rsidRPr="00C971AC">
        <w:rPr>
          <w:rStyle w:val="StyleUnderline"/>
          <w:highlight w:val="yellow"/>
        </w:rPr>
        <w:t xml:space="preserve"> found its way into the</w:t>
      </w:r>
      <w:r w:rsidRPr="00692E22">
        <w:rPr>
          <w:rStyle w:val="StyleUnderline"/>
        </w:rPr>
        <w:t xml:space="preserve"> U.S. </w:t>
      </w:r>
      <w:r w:rsidRPr="00C971AC">
        <w:rPr>
          <w:rStyle w:val="Emphasis"/>
          <w:highlight w:val="yellow"/>
        </w:rPr>
        <w:t>Court of Appeals</w:t>
      </w:r>
      <w:r w:rsidRPr="00692E22">
        <w:rPr>
          <w:sz w:val="16"/>
          <w:szCs w:val="16"/>
        </w:rPr>
        <w:t xml:space="preserve"> for the Seventh Circuit, </w:t>
      </w:r>
      <w:r w:rsidRPr="00692E22">
        <w:rPr>
          <w:rStyle w:val="StyleUnderline"/>
        </w:rPr>
        <w:t xml:space="preserve">the </w:t>
      </w:r>
      <w:r w:rsidRPr="00C971AC">
        <w:rPr>
          <w:rStyle w:val="StyleUnderline"/>
          <w:highlight w:val="yellow"/>
        </w:rPr>
        <w:t>judges ruled</w:t>
      </w:r>
      <w:r w:rsidRPr="00692E22">
        <w:rPr>
          <w:rStyle w:val="StyleUnderline"/>
        </w:rPr>
        <w:t xml:space="preserve"> that </w:t>
      </w:r>
      <w:r w:rsidRPr="00C971AC">
        <w:rPr>
          <w:rStyle w:val="StyleUnderline"/>
          <w:highlight w:val="yellow"/>
        </w:rPr>
        <w:t xml:space="preserve">it was none </w:t>
      </w:r>
      <w:r w:rsidRPr="00C971AC">
        <w:rPr>
          <w:rStyle w:val="Emphasis"/>
          <w:highlight w:val="yellow"/>
        </w:rPr>
        <w:t>of their business</w:t>
      </w:r>
      <w:r w:rsidRPr="00692E22">
        <w:rPr>
          <w:sz w:val="16"/>
          <w:szCs w:val="16"/>
        </w:rPr>
        <w:t xml:space="preserve">: “The </w:t>
      </w:r>
      <w:r w:rsidRPr="00C971AC">
        <w:rPr>
          <w:rStyle w:val="StyleUnderline"/>
          <w:highlight w:val="yellow"/>
        </w:rPr>
        <w:t>House</w:t>
      </w:r>
      <w:r w:rsidRPr="00692E22">
        <w:rPr>
          <w:sz w:val="16"/>
          <w:szCs w:val="16"/>
        </w:rPr>
        <w:t xml:space="preserve"> is not only ‘Judge’ but also final arbiter. Its </w:t>
      </w:r>
      <w:r w:rsidRPr="00C971AC">
        <w:rPr>
          <w:rStyle w:val="StyleUnderline"/>
          <w:highlight w:val="yellow"/>
        </w:rPr>
        <w:t>decisions about</w:t>
      </w:r>
      <w:r w:rsidRPr="00692E22">
        <w:rPr>
          <w:rStyle w:val="StyleUnderline"/>
        </w:rPr>
        <w:t xml:space="preserve"> </w:t>
      </w:r>
      <w:r w:rsidRPr="00692E22">
        <w:rPr>
          <w:rStyle w:val="Emphasis"/>
        </w:rPr>
        <w:t>which ballots count</w:t>
      </w:r>
      <w:r w:rsidRPr="00692E22">
        <w:rPr>
          <w:rStyle w:val="StyleUnderline"/>
        </w:rPr>
        <w:t xml:space="preserve">, and </w:t>
      </w:r>
      <w:r w:rsidRPr="00C971AC">
        <w:rPr>
          <w:rStyle w:val="Emphasis"/>
          <w:highlight w:val="yellow"/>
        </w:rPr>
        <w:t>who won</w:t>
      </w:r>
      <w:r w:rsidRPr="00C971AC">
        <w:rPr>
          <w:rStyle w:val="StyleUnderline"/>
          <w:highlight w:val="yellow"/>
        </w:rPr>
        <w:t xml:space="preserve">, are </w:t>
      </w:r>
      <w:r w:rsidRPr="00C971AC">
        <w:rPr>
          <w:rStyle w:val="Emphasis"/>
          <w:highlight w:val="yellow"/>
        </w:rPr>
        <w:t>not reviewable</w:t>
      </w:r>
      <w:r w:rsidRPr="00C971AC">
        <w:rPr>
          <w:rStyle w:val="StyleUnderline"/>
          <w:highlight w:val="yellow"/>
        </w:rPr>
        <w:t xml:space="preserve"> in </w:t>
      </w:r>
      <w:r w:rsidRPr="00C971AC">
        <w:rPr>
          <w:rStyle w:val="Emphasis"/>
          <w:highlight w:val="yellow"/>
        </w:rPr>
        <w:t>any court</w:t>
      </w:r>
      <w:r w:rsidRPr="00692E22">
        <w:rPr>
          <w:sz w:val="16"/>
          <w:szCs w:val="16"/>
        </w:rPr>
        <w:t>.”</w:t>
      </w:r>
    </w:p>
    <w:p w14:paraId="20DF0796" w14:textId="77777777" w:rsidR="00D2210B" w:rsidRDefault="00D2210B" w:rsidP="00D2210B">
      <w:pPr>
        <w:pStyle w:val="Heading3"/>
      </w:pPr>
      <w:r>
        <w:lastRenderedPageBreak/>
        <w:t>Court Shields---1AR</w:t>
      </w:r>
    </w:p>
    <w:bookmarkEnd w:id="6"/>
    <w:p w14:paraId="2CE588F6" w14:textId="77777777" w:rsidR="00D2210B" w:rsidRPr="00D2210B" w:rsidRDefault="00D2210B" w:rsidP="00D2210B"/>
    <w:sectPr w:rsidR="00D2210B" w:rsidRPr="00D221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3BDE" w14:textId="77777777" w:rsidR="0049301C" w:rsidRDefault="0049301C" w:rsidP="00066D2C">
      <w:r>
        <w:separator/>
      </w:r>
    </w:p>
  </w:endnote>
  <w:endnote w:type="continuationSeparator" w:id="0">
    <w:p w14:paraId="0041055E" w14:textId="77777777" w:rsidR="0049301C" w:rsidRDefault="0049301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D6AF" w14:textId="77777777" w:rsidR="0049301C" w:rsidRDefault="0049301C" w:rsidP="00066D2C">
      <w:r>
        <w:separator/>
      </w:r>
    </w:p>
  </w:footnote>
  <w:footnote w:type="continuationSeparator" w:id="0">
    <w:p w14:paraId="5C45527E" w14:textId="77777777" w:rsidR="0049301C" w:rsidRDefault="0049301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D221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E7B5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01C"/>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AF3"/>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0B"/>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E0BF1"/>
  <w15:chartTrackingRefBased/>
  <w15:docId w15:val="{FFB36836-56D4-8C4B-84A4-8BF512B0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210B"/>
    <w:rPr>
      <w:rFonts w:ascii="Times New Roman" w:hAnsi="Times New Roman" w:cs="Times New Roman"/>
    </w:rPr>
  </w:style>
  <w:style w:type="paragraph" w:styleId="Heading1">
    <w:name w:val="heading 1"/>
    <w:aliases w:val="Pocket"/>
    <w:basedOn w:val="Normal"/>
    <w:next w:val="Normal"/>
    <w:link w:val="Heading1Char"/>
    <w:qFormat/>
    <w:rsid w:val="00D221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D221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D221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D221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2210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221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210B"/>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D2210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2210B"/>
    <w:rPr>
      <w:color w:val="auto"/>
      <w:u w:val="none"/>
    </w:rPr>
  </w:style>
  <w:style w:type="character" w:customStyle="1" w:styleId="Heading1Char">
    <w:name w:val="Heading 1 Char"/>
    <w:aliases w:val="Pocket Char"/>
    <w:basedOn w:val="DefaultParagraphFont"/>
    <w:link w:val="Heading1"/>
    <w:rsid w:val="00D2210B"/>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D2210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D2210B"/>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D2210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D2210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cite,Sty,9.5 "/>
    <w:basedOn w:val="DefaultParagraphFont"/>
    <w:uiPriority w:val="7"/>
    <w:qFormat/>
    <w:rsid w:val="00D2210B"/>
    <w:rPr>
      <w:b w:val="0"/>
      <w:sz w:val="22"/>
      <w:u w:val="single"/>
    </w:rPr>
  </w:style>
  <w:style w:type="character" w:styleId="Strong">
    <w:name w:val="Strong"/>
    <w:basedOn w:val="DefaultParagraphFont"/>
    <w:uiPriority w:val="22"/>
    <w:qFormat/>
    <w:rsid w:val="00D2210B"/>
    <w:rPr>
      <w:b/>
      <w:bCs/>
    </w:rPr>
  </w:style>
  <w:style w:type="character" w:styleId="BookTitle">
    <w:name w:val="Book Title"/>
    <w:basedOn w:val="DefaultParagraphFont"/>
    <w:uiPriority w:val="33"/>
    <w:qFormat/>
    <w:rsid w:val="00D2210B"/>
    <w:rPr>
      <w:b/>
      <w:bCs/>
      <w:i/>
      <w:iCs/>
      <w:spacing w:val="5"/>
    </w:rPr>
  </w:style>
  <w:style w:type="character" w:customStyle="1" w:styleId="Heading5Char">
    <w:name w:val="Heading 5 Char"/>
    <w:basedOn w:val="DefaultParagraphFont"/>
    <w:link w:val="Heading5"/>
    <w:uiPriority w:val="9"/>
    <w:rsid w:val="00D221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210B"/>
  </w:style>
  <w:style w:type="paragraph" w:styleId="Header">
    <w:name w:val="header"/>
    <w:basedOn w:val="Normal"/>
    <w:link w:val="HeaderChar"/>
    <w:uiPriority w:val="99"/>
    <w:rsid w:val="00D2210B"/>
    <w:pPr>
      <w:tabs>
        <w:tab w:val="center" w:pos="4680"/>
        <w:tab w:val="right" w:pos="9360"/>
      </w:tabs>
    </w:pPr>
  </w:style>
  <w:style w:type="character" w:customStyle="1" w:styleId="HeaderChar">
    <w:name w:val="Header Char"/>
    <w:basedOn w:val="DefaultParagraphFont"/>
    <w:link w:val="Header"/>
    <w:uiPriority w:val="99"/>
    <w:rsid w:val="00D2210B"/>
    <w:rPr>
      <w:rFonts w:ascii="Times New Roman" w:hAnsi="Times New Roman" w:cs="Times New Roman"/>
    </w:rPr>
  </w:style>
  <w:style w:type="paragraph" w:styleId="Footer">
    <w:name w:val="footer"/>
    <w:basedOn w:val="Normal"/>
    <w:link w:val="FooterChar"/>
    <w:uiPriority w:val="99"/>
    <w:rsid w:val="00D2210B"/>
    <w:pPr>
      <w:tabs>
        <w:tab w:val="center" w:pos="4680"/>
        <w:tab w:val="right" w:pos="9360"/>
      </w:tabs>
    </w:pPr>
  </w:style>
  <w:style w:type="character" w:customStyle="1" w:styleId="FooterChar">
    <w:name w:val="Footer Char"/>
    <w:basedOn w:val="DefaultParagraphFont"/>
    <w:link w:val="Footer"/>
    <w:uiPriority w:val="99"/>
    <w:rsid w:val="00D2210B"/>
    <w:rPr>
      <w:rFonts w:ascii="Times New Roman" w:hAnsi="Times New Roman" w:cs="Times New Roman"/>
    </w:rPr>
  </w:style>
  <w:style w:type="paragraph" w:styleId="BodyText">
    <w:name w:val="Body Text"/>
    <w:basedOn w:val="Normal"/>
    <w:link w:val="BodyTextChar"/>
    <w:uiPriority w:val="99"/>
    <w:unhideWhenUsed/>
    <w:rsid w:val="00D2210B"/>
    <w:pPr>
      <w:spacing w:after="120"/>
    </w:pPr>
  </w:style>
  <w:style w:type="character" w:customStyle="1" w:styleId="BodyTextChar">
    <w:name w:val="Body Text Char"/>
    <w:basedOn w:val="DefaultParagraphFont"/>
    <w:link w:val="BodyText"/>
    <w:uiPriority w:val="99"/>
    <w:rsid w:val="00D2210B"/>
    <w:rPr>
      <w:rFonts w:ascii="Times New Roman" w:hAnsi="Times New Roman" w:cs="Times New Roman"/>
    </w:rPr>
  </w:style>
  <w:style w:type="paragraph" w:styleId="NoSpacing">
    <w:name w:val="No Spacing"/>
    <w:link w:val="NoSpacingChar"/>
    <w:uiPriority w:val="99"/>
    <w:unhideWhenUsed/>
    <w:qFormat/>
    <w:rsid w:val="00D2210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2210B"/>
    <w:rPr>
      <w:rFonts w:ascii="Calibri" w:hAnsi="Calibri" w:cs="Calibri"/>
    </w:rPr>
  </w:style>
  <w:style w:type="character" w:styleId="Hyperlink">
    <w:name w:val="Hyperlink"/>
    <w:basedOn w:val="DefaultParagraphFont"/>
    <w:uiPriority w:val="99"/>
    <w:unhideWhenUsed/>
    <w:rsid w:val="00D2210B"/>
    <w:rPr>
      <w:color w:val="0563C1" w:themeColor="hyperlink"/>
      <w:u w:val="single"/>
    </w:rPr>
  </w:style>
  <w:style w:type="character" w:styleId="UnresolvedMention">
    <w:name w:val="Unresolved Mention"/>
    <w:basedOn w:val="DefaultParagraphFont"/>
    <w:uiPriority w:val="99"/>
    <w:semiHidden/>
    <w:unhideWhenUsed/>
    <w:rsid w:val="00D2210B"/>
    <w:rPr>
      <w:color w:val="605E5C"/>
      <w:shd w:val="clear" w:color="auto" w:fill="E1DFDD"/>
    </w:rPr>
  </w:style>
  <w:style w:type="paragraph" w:customStyle="1" w:styleId="Analytic">
    <w:name w:val="Analytic"/>
    <w:basedOn w:val="Heading4"/>
    <w:link w:val="AnalyticChar"/>
    <w:uiPriority w:val="5"/>
    <w:qFormat/>
    <w:rsid w:val="00D2210B"/>
    <w:rPr>
      <w:color w:val="1F4E79" w:themeColor="accent5" w:themeShade="80"/>
    </w:rPr>
  </w:style>
  <w:style w:type="character" w:customStyle="1" w:styleId="AnalyticChar">
    <w:name w:val="Analytic Char"/>
    <w:basedOn w:val="Heading4Char"/>
    <w:link w:val="Analytic"/>
    <w:uiPriority w:val="5"/>
    <w:rsid w:val="00D2210B"/>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D221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2210B"/>
    <w:rPr>
      <w:rFonts w:ascii="Times New Roman" w:eastAsiaTheme="majorEastAsia" w:hAnsi="Times New Roman" w:cstheme="majorBidi"/>
      <w:i/>
      <w:iCs/>
      <w:color w:val="385623" w:themeColor="accent6" w:themeShade="80"/>
      <w:sz w:val="24"/>
    </w:rPr>
  </w:style>
  <w:style w:type="numbering" w:customStyle="1" w:styleId="1ai">
    <w:name w:val="1ai"/>
    <w:rsid w:val="00D2210B"/>
    <w:pPr>
      <w:numPr>
        <w:numId w:val="54"/>
      </w:numPr>
    </w:pPr>
  </w:style>
  <w:style w:type="numbering" w:customStyle="1" w:styleId="1ai2">
    <w:name w:val="1ai2"/>
    <w:rsid w:val="00D2210B"/>
    <w:pPr>
      <w:numPr>
        <w:numId w:val="47"/>
      </w:numPr>
    </w:pPr>
  </w:style>
  <w:style w:type="numbering" w:customStyle="1" w:styleId="1ai1">
    <w:name w:val="1ai1"/>
    <w:rsid w:val="00D2210B"/>
    <w:pPr>
      <w:numPr>
        <w:numId w:val="53"/>
      </w:numPr>
    </w:pPr>
  </w:style>
  <w:style w:type="numbering" w:customStyle="1" w:styleId="1ai10">
    <w:name w:val="1ai10"/>
    <w:rsid w:val="00D2210B"/>
    <w:pPr>
      <w:numPr>
        <w:numId w:val="45"/>
      </w:numPr>
    </w:pPr>
  </w:style>
  <w:style w:type="numbering" w:customStyle="1" w:styleId="1111112">
    <w:name w:val="1111112"/>
    <w:rsid w:val="00D2210B"/>
    <w:pPr>
      <w:numPr>
        <w:numId w:val="51"/>
      </w:numPr>
    </w:pPr>
  </w:style>
  <w:style w:type="numbering" w:customStyle="1" w:styleId="1ai11">
    <w:name w:val="1ai11"/>
    <w:rsid w:val="00D2210B"/>
    <w:pPr>
      <w:numPr>
        <w:numId w:val="46"/>
      </w:numPr>
    </w:pPr>
  </w:style>
  <w:style w:type="paragraph" w:customStyle="1" w:styleId="textbold">
    <w:name w:val="text bold"/>
    <w:basedOn w:val="Normal"/>
    <w:link w:val="Emphasis"/>
    <w:uiPriority w:val="8"/>
    <w:qFormat/>
    <w:rsid w:val="00D2210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analytics">
    <w:name w:val="analytics"/>
    <w:basedOn w:val="Normal"/>
    <w:uiPriority w:val="5"/>
    <w:qFormat/>
    <w:rsid w:val="00D2210B"/>
    <w:pPr>
      <w:spacing w:after="0"/>
      <w:outlineLvl w:val="3"/>
    </w:pPr>
    <w:rPr>
      <w:rFonts w:eastAsiaTheme="majorEastAsia" w:cstheme="majorBidi"/>
      <w:b/>
      <w:iCs/>
      <w:color w:val="70AD47" w:themeColor="accent6"/>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144</Pages>
  <Words>94922</Words>
  <Characters>521126</Characters>
  <Application>Microsoft Office Word</Application>
  <DocSecurity>0</DocSecurity>
  <Lines>10422</Lines>
  <Paragraphs>5867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2025-11-16T18:27:00Z</dcterms:created>
  <dcterms:modified xsi:type="dcterms:W3CDTF">2025-11-16T18:31:00Z</dcterms:modified>
</cp:coreProperties>
</file>