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1F75" w14:textId="77777777" w:rsidR="00C86D17" w:rsidRDefault="00C86D17" w:rsidP="00C86D17">
      <w:pPr>
        <w:pStyle w:val="Heading1"/>
      </w:pPr>
      <w:r>
        <w:t>Federal Workers v10</w:t>
      </w:r>
    </w:p>
    <w:p w14:paraId="77979322" w14:textId="77777777" w:rsidR="00C86D17" w:rsidRDefault="00C86D17" w:rsidP="00C86D17">
      <w:pPr>
        <w:pStyle w:val="Heading2"/>
      </w:pPr>
      <w:r>
        <w:t>1AC---Full Text</w:t>
      </w:r>
    </w:p>
    <w:p w14:paraId="0CF47212" w14:textId="77777777" w:rsidR="00C86D17" w:rsidRDefault="00C86D17" w:rsidP="00C86D17">
      <w:pPr>
        <w:pStyle w:val="Heading3"/>
      </w:pPr>
      <w:r>
        <w:t>1AC---Administration ADV</w:t>
      </w:r>
    </w:p>
    <w:p w14:paraId="18C8D39D" w14:textId="77777777" w:rsidR="00C86D17" w:rsidRDefault="00C86D17" w:rsidP="00C86D17">
      <w:pPr>
        <w:pStyle w:val="Heading4"/>
      </w:pPr>
      <w:r>
        <w:t xml:space="preserve">The advantage is </w:t>
      </w:r>
      <w:r w:rsidRPr="000E6F66">
        <w:rPr>
          <w:u w:val="single"/>
        </w:rPr>
        <w:t>ADMINISTRATION</w:t>
      </w:r>
      <w:r>
        <w:t>.</w:t>
      </w:r>
    </w:p>
    <w:p w14:paraId="6B6AF4EA" w14:textId="77777777" w:rsidR="00C86D17" w:rsidRDefault="00C86D17" w:rsidP="00C86D17">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0142AEC5" w14:textId="77777777" w:rsidR="00C86D17" w:rsidRDefault="00C86D17" w:rsidP="00C86D17">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7637757C" w14:textId="77777777" w:rsidR="00C86D17" w:rsidRPr="00644BDA" w:rsidRDefault="00C86D17" w:rsidP="00C86D17">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8A2FF8C" w14:textId="77777777" w:rsidR="00C86D17" w:rsidRPr="00644BDA" w:rsidRDefault="00C86D17" w:rsidP="00C86D17">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303279A6" w14:textId="77777777" w:rsidR="00C86D17" w:rsidRPr="00644BDA" w:rsidRDefault="00C86D17" w:rsidP="00C86D17">
      <w:pPr>
        <w:rPr>
          <w:sz w:val="12"/>
          <w:szCs w:val="12"/>
        </w:rPr>
      </w:pPr>
      <w:r w:rsidRPr="00644BDA">
        <w:rPr>
          <w:sz w:val="12"/>
          <w:szCs w:val="12"/>
        </w:rPr>
        <w:t>Why “National Security” Is the Government’s Core Argument</w:t>
      </w:r>
    </w:p>
    <w:p w14:paraId="1B719C57" w14:textId="77777777" w:rsidR="00C86D17" w:rsidRPr="00644BDA" w:rsidRDefault="00C86D17" w:rsidP="00C86D17">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0877092" w14:textId="77777777" w:rsidR="00C86D17" w:rsidRPr="00644BDA" w:rsidRDefault="00C86D17" w:rsidP="00C86D17">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16F68F5F" w14:textId="77777777" w:rsidR="00C86D17" w:rsidRPr="00644BDA" w:rsidRDefault="00C86D17" w:rsidP="00C86D17">
      <w:pPr>
        <w:rPr>
          <w:sz w:val="12"/>
          <w:szCs w:val="12"/>
        </w:rPr>
      </w:pPr>
      <w:r w:rsidRPr="00644BDA">
        <w:rPr>
          <w:sz w:val="12"/>
          <w:szCs w:val="12"/>
        </w:rPr>
        <w:t>Retaliation vs. Legitimate Authority</w:t>
      </w:r>
    </w:p>
    <w:p w14:paraId="0BE6EC95" w14:textId="77777777" w:rsidR="00C86D17" w:rsidRPr="00644BDA" w:rsidRDefault="00C86D17" w:rsidP="00C86D17">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50EC507" w14:textId="77777777" w:rsidR="00C86D17" w:rsidRPr="00644BDA" w:rsidRDefault="00C86D17" w:rsidP="00C86D17">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12A98087" w14:textId="77777777" w:rsidR="00C86D17" w:rsidRPr="00644BDA" w:rsidRDefault="00C86D17" w:rsidP="00C86D17">
      <w:pPr>
        <w:rPr>
          <w:sz w:val="16"/>
        </w:rPr>
      </w:pPr>
      <w:r w:rsidRPr="00644BDA">
        <w:rPr>
          <w:sz w:val="12"/>
          <w:szCs w:val="12"/>
        </w:rPr>
        <w:t>What Federal Employees Are Already Experiencing</w:t>
      </w:r>
    </w:p>
    <w:p w14:paraId="0BB46C80" w14:textId="77777777" w:rsidR="00C86D17" w:rsidRPr="00644BDA" w:rsidRDefault="00C86D17" w:rsidP="00C86D17">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3B3197B" w14:textId="77777777" w:rsidR="00C86D17" w:rsidRPr="00644BDA" w:rsidRDefault="00C86D17" w:rsidP="00C86D17">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8E55941" w14:textId="77777777" w:rsidR="00C86D17" w:rsidRPr="00644BDA" w:rsidRDefault="00C86D17" w:rsidP="00C86D17">
      <w:pPr>
        <w:rPr>
          <w:sz w:val="16"/>
        </w:rPr>
      </w:pPr>
      <w:r w:rsidRPr="00644BDA">
        <w:rPr>
          <w:sz w:val="16"/>
        </w:rPr>
        <w:t>What’s at Stake If Bargaining Rights Vanish</w:t>
      </w:r>
    </w:p>
    <w:p w14:paraId="019DD6BA" w14:textId="77777777" w:rsidR="00C86D17" w:rsidRDefault="00C86D17" w:rsidP="00C86D17">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1F435552" w14:textId="77777777" w:rsidR="00C86D17" w:rsidRDefault="00C86D17" w:rsidP="00C86D17">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52CE3A8" w14:textId="77777777" w:rsidR="00C86D17" w:rsidRDefault="00C86D17" w:rsidP="00C86D17">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5626AA90" w14:textId="77777777" w:rsidR="00C86D17" w:rsidRPr="00FB6193" w:rsidRDefault="00C86D17" w:rsidP="00C86D17">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246A4895" w14:textId="77777777" w:rsidR="00C86D17" w:rsidRPr="00FB6193" w:rsidRDefault="00C86D17" w:rsidP="00C86D17">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1C6F2FAF" w14:textId="77777777" w:rsidR="00C86D17" w:rsidRPr="00FB6193" w:rsidRDefault="00C86D17" w:rsidP="00C86D17">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084FED9" w14:textId="77777777" w:rsidR="00C86D17" w:rsidRPr="00FB6193" w:rsidRDefault="00C86D17" w:rsidP="00C86D17">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931C677" w14:textId="77777777" w:rsidR="00C86D17" w:rsidRPr="00F31A85" w:rsidRDefault="00C86D17" w:rsidP="00C86D17">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459791FB" w14:textId="77777777" w:rsidR="00C86D17" w:rsidRDefault="00C86D17" w:rsidP="00C86D17">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62C82059" w14:textId="77777777" w:rsidR="00C86D17" w:rsidRDefault="00C86D17" w:rsidP="00C86D1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28DF231" w14:textId="77777777" w:rsidR="00C86D17" w:rsidRPr="00AD6953" w:rsidRDefault="00C86D17" w:rsidP="00C86D1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0A90FEF2" w14:textId="77777777" w:rsidR="00C86D17" w:rsidRPr="00AD6953" w:rsidRDefault="00C86D17" w:rsidP="00C86D1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79145C7" w14:textId="77777777" w:rsidR="00C86D17" w:rsidRPr="00AD6953" w:rsidRDefault="00C86D17" w:rsidP="00C86D1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B2EE885" w14:textId="77777777" w:rsidR="00C86D17" w:rsidRPr="00AD6953" w:rsidRDefault="00C86D17" w:rsidP="00C86D1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19AE84A" w14:textId="77777777" w:rsidR="00C86D17" w:rsidRPr="00AD6953" w:rsidRDefault="00C86D17" w:rsidP="00C86D1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ECE6501" w14:textId="77777777" w:rsidR="00C86D17" w:rsidRPr="00AD6953" w:rsidRDefault="00C86D17" w:rsidP="00C86D1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F05B699" w14:textId="77777777" w:rsidR="00C86D17" w:rsidRPr="00AD6953" w:rsidRDefault="00C86D17" w:rsidP="00C86D1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93AE041" w14:textId="77777777" w:rsidR="00C86D17" w:rsidRPr="00712B7B" w:rsidRDefault="00C86D17" w:rsidP="00C86D17">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32B9DAD5" w14:textId="77777777" w:rsidR="00C86D17" w:rsidRDefault="00C86D17" w:rsidP="00C86D17">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1F0CE038" w14:textId="77777777" w:rsidR="00C86D17" w:rsidRDefault="00C86D17" w:rsidP="00C86D17">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C0278B8" w14:textId="77777777" w:rsidR="00C86D17" w:rsidRPr="005C0E5F" w:rsidRDefault="00C86D17" w:rsidP="00C86D17">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15DE0369" w14:textId="77777777" w:rsidR="00C86D17" w:rsidRPr="005C0E5F" w:rsidRDefault="00C86D17" w:rsidP="00C86D17">
      <w:pPr>
        <w:rPr>
          <w:sz w:val="16"/>
        </w:rPr>
      </w:pPr>
      <w:r w:rsidRPr="005C0E5F">
        <w:rPr>
          <w:sz w:val="16"/>
        </w:rPr>
        <w:t>Implications for the Future of World Order and Global Governance</w:t>
      </w:r>
    </w:p>
    <w:p w14:paraId="0135A173" w14:textId="77777777" w:rsidR="00C86D17" w:rsidRPr="002478B3" w:rsidRDefault="00C86D17" w:rsidP="00C86D17">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017F6524" w14:textId="77777777" w:rsidR="00C86D17" w:rsidRPr="005C0E5F" w:rsidRDefault="00C86D17" w:rsidP="00C86D17">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0F57B793" w14:textId="77777777" w:rsidR="00C86D17" w:rsidRPr="005C0E5F" w:rsidRDefault="00C86D17" w:rsidP="00C86D17">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332A48CC" w14:textId="77777777" w:rsidR="00C86D17" w:rsidRPr="005C0E5F" w:rsidRDefault="00C86D17" w:rsidP="00C86D17">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783782C0" w14:textId="77777777" w:rsidR="00C86D17" w:rsidRPr="005C0E5F" w:rsidRDefault="00C86D17" w:rsidP="00C86D17">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049FF0A2" w14:textId="77777777" w:rsidR="00C86D17" w:rsidRPr="005C0E5F" w:rsidRDefault="00C86D17" w:rsidP="00C86D17">
      <w:pPr>
        <w:rPr>
          <w:sz w:val="16"/>
        </w:rPr>
      </w:pPr>
      <w:r w:rsidRPr="005C0E5F">
        <w:rPr>
          <w:sz w:val="16"/>
        </w:rPr>
        <w:t>Conclusion and Implications for Global Governance and World Order</w:t>
      </w:r>
    </w:p>
    <w:p w14:paraId="06DF2FE0" w14:textId="77777777" w:rsidR="00C86D17" w:rsidRPr="005C0E5F" w:rsidRDefault="00C86D17" w:rsidP="00C86D17">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3B3C609E" w14:textId="77777777" w:rsidR="00C86D17" w:rsidRDefault="00C86D17" w:rsidP="00C86D17">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65368BD" w14:textId="77777777" w:rsidR="00C86D17" w:rsidRDefault="00C86D17" w:rsidP="00C86D17">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18E5DE40" w14:textId="77777777" w:rsidR="00C86D17" w:rsidRPr="00346F69" w:rsidRDefault="00C86D17" w:rsidP="00C86D17">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458BEA95" w14:textId="77777777" w:rsidR="00C86D17" w:rsidRPr="001763BF" w:rsidRDefault="00C86D17" w:rsidP="00C86D1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23B32BD9" w14:textId="77777777" w:rsidR="00C86D17" w:rsidRPr="008D73C1" w:rsidRDefault="00C86D17" w:rsidP="00C86D1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2BA5F5E1" w14:textId="77777777" w:rsidR="00C86D17" w:rsidRPr="001763BF" w:rsidRDefault="00C86D17" w:rsidP="00C86D17">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18D68E9C" w14:textId="77777777" w:rsidR="00C86D17" w:rsidRPr="001763BF" w:rsidRDefault="00C86D17" w:rsidP="00C86D17">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7A29B04A" w14:textId="77777777" w:rsidR="00C86D17" w:rsidRPr="001763BF" w:rsidRDefault="00C86D17" w:rsidP="00C86D1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C5CFAE0" w14:textId="77777777" w:rsidR="00C86D17" w:rsidRPr="001763BF" w:rsidRDefault="00C86D17" w:rsidP="00C86D1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6111DBF" w14:textId="77777777" w:rsidR="00C86D17" w:rsidRPr="001763BF" w:rsidRDefault="00C86D17" w:rsidP="00C86D17">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9AEEEF8" w14:textId="77777777" w:rsidR="00C86D17" w:rsidRPr="001763BF" w:rsidRDefault="00C86D17" w:rsidP="00C86D1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7127DFB" w14:textId="77777777" w:rsidR="00C86D17" w:rsidRPr="001763BF" w:rsidRDefault="00C86D17" w:rsidP="00C86D1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B77D084" w14:textId="77777777" w:rsidR="00C86D17" w:rsidRPr="001763BF" w:rsidRDefault="00C86D17" w:rsidP="00C86D17">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E8712A0" w14:textId="77777777" w:rsidR="00C86D17" w:rsidRPr="000967C7" w:rsidRDefault="00C86D17" w:rsidP="00C86D1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EE24037" w14:textId="77777777" w:rsidR="00C86D17" w:rsidRPr="001763BF" w:rsidRDefault="00C86D17" w:rsidP="00C86D1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78C671BE" w14:textId="77777777" w:rsidR="00C86D17" w:rsidRPr="001763BF" w:rsidRDefault="00C86D17" w:rsidP="00C86D1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70067849" w14:textId="77777777" w:rsidR="00C86D17" w:rsidRPr="001763BF" w:rsidRDefault="00C86D17" w:rsidP="00C86D1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34188DF" w14:textId="77777777" w:rsidR="00C86D17" w:rsidRPr="001763BF" w:rsidRDefault="00C86D17" w:rsidP="00C86D1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442CB2B2" w14:textId="77777777" w:rsidR="00C86D17" w:rsidRDefault="00C86D17" w:rsidP="00C86D1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1D02EC9" w14:textId="77777777" w:rsidR="00C86D17" w:rsidRDefault="00C86D17" w:rsidP="00C86D1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A9F7983" w14:textId="77777777" w:rsidR="00C86D17" w:rsidRDefault="00C86D17" w:rsidP="00C86D1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3055BAD" w14:textId="77777777" w:rsidR="00C86D17" w:rsidRPr="001062A1" w:rsidRDefault="00C86D17" w:rsidP="00C86D1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F9AD876" w14:textId="77777777" w:rsidR="00C86D17" w:rsidRPr="001062A1" w:rsidRDefault="00C86D17" w:rsidP="00C86D1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26EEDD3" w14:textId="77777777" w:rsidR="00C86D17" w:rsidRPr="00905266" w:rsidRDefault="00C86D17" w:rsidP="00C86D1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64A69204" w14:textId="77777777" w:rsidR="00C86D17" w:rsidRPr="001062A1" w:rsidRDefault="00C86D17" w:rsidP="00C86D17">
      <w:pPr>
        <w:rPr>
          <w:sz w:val="16"/>
        </w:rPr>
      </w:pPr>
      <w:r w:rsidRPr="00905266">
        <w:rPr>
          <w:sz w:val="16"/>
        </w:rPr>
        <w:t>Orders can die of murder, exhaustion or suicide. Today, it’s difficult to rule a</w:t>
      </w:r>
      <w:r w:rsidRPr="001062A1">
        <w:rPr>
          <w:sz w:val="16"/>
        </w:rPr>
        <w:t>ny of those grim finales out.</w:t>
      </w:r>
    </w:p>
    <w:p w14:paraId="653C7F8A" w14:textId="77777777" w:rsidR="00C86D17" w:rsidRPr="001062A1" w:rsidRDefault="00C86D17" w:rsidP="00C86D17">
      <w:pPr>
        <w:rPr>
          <w:sz w:val="16"/>
        </w:rPr>
      </w:pPr>
      <w:r w:rsidRPr="001062A1">
        <w:rPr>
          <w:sz w:val="16"/>
        </w:rPr>
        <w:t>How America Took the Lead</w:t>
      </w:r>
    </w:p>
    <w:p w14:paraId="5CF5B409" w14:textId="77777777" w:rsidR="00C86D17" w:rsidRPr="001062A1" w:rsidRDefault="00C86D17" w:rsidP="00C86D17">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908B47B" w14:textId="77777777" w:rsidR="00C86D17" w:rsidRPr="00905266" w:rsidRDefault="00C86D17" w:rsidP="00C86D17">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E00AC26" w14:textId="77777777" w:rsidR="00C86D17" w:rsidRPr="00905266" w:rsidRDefault="00C86D17" w:rsidP="00C86D17">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3AD90300" w14:textId="77777777" w:rsidR="00C86D17" w:rsidRPr="00905266" w:rsidRDefault="00C86D17" w:rsidP="00C86D17">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3254DEA2" w14:textId="77777777" w:rsidR="00C86D17" w:rsidRPr="001062A1" w:rsidRDefault="00C86D17" w:rsidP="00C86D17">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CEDB933" w14:textId="77777777" w:rsidR="00C86D17" w:rsidRPr="001062A1" w:rsidRDefault="00C86D17" w:rsidP="00C86D1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6E6DD40" w14:textId="77777777" w:rsidR="00C86D17" w:rsidRPr="001062A1" w:rsidRDefault="00C86D17" w:rsidP="00C86D1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21C2C6AE" w14:textId="77777777" w:rsidR="00C86D17" w:rsidRPr="001062A1" w:rsidRDefault="00C86D17" w:rsidP="00C86D17">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84CC04D" w14:textId="77777777" w:rsidR="00C86D17" w:rsidRPr="001062A1" w:rsidRDefault="00C86D17" w:rsidP="00C86D17">
      <w:pPr>
        <w:rPr>
          <w:sz w:val="16"/>
        </w:rPr>
      </w:pPr>
      <w:r w:rsidRPr="001062A1">
        <w:rPr>
          <w:sz w:val="16"/>
        </w:rPr>
        <w:t>Losing a War</w:t>
      </w:r>
    </w:p>
    <w:p w14:paraId="437A2190" w14:textId="77777777" w:rsidR="00C86D17" w:rsidRPr="001062A1" w:rsidRDefault="00C86D17" w:rsidP="00C86D17">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F66781D" w14:textId="77777777" w:rsidR="00C86D17" w:rsidRPr="001062A1" w:rsidRDefault="00C86D17" w:rsidP="00C86D1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91AD277" w14:textId="77777777" w:rsidR="00C86D17" w:rsidRPr="001062A1" w:rsidRDefault="00C86D17" w:rsidP="00C86D1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75090894" w14:textId="77777777" w:rsidR="00C86D17" w:rsidRPr="001062A1" w:rsidRDefault="00C86D17" w:rsidP="00C86D1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769AFE70" w14:textId="77777777" w:rsidR="00C86D17" w:rsidRPr="001062A1" w:rsidRDefault="00C86D17" w:rsidP="00C86D1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3200573" w14:textId="77777777" w:rsidR="00C86D17" w:rsidRPr="001062A1" w:rsidRDefault="00C86D17" w:rsidP="00C86D1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E7DE2DE" w14:textId="77777777" w:rsidR="00C86D17" w:rsidRDefault="00C86D17" w:rsidP="00C86D17">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6E755389" w14:textId="77777777" w:rsidR="00C86D17" w:rsidRDefault="00C86D17" w:rsidP="00C86D1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6129666" w14:textId="77777777" w:rsidR="00C86D17" w:rsidRPr="006B1C5E" w:rsidRDefault="00C86D17" w:rsidP="00C86D1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22082A0" w14:textId="77777777" w:rsidR="00C86D17" w:rsidRPr="006B1C5E" w:rsidRDefault="00C86D17" w:rsidP="00C86D1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43FF71D" w14:textId="77777777" w:rsidR="00C86D17" w:rsidRPr="006B1C5E" w:rsidRDefault="00C86D17" w:rsidP="00C86D17">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4F7D5D9" w14:textId="77777777" w:rsidR="00C86D17" w:rsidRPr="006B1C5E" w:rsidRDefault="00C86D17" w:rsidP="00C86D17">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2D3B627" w14:textId="77777777" w:rsidR="00C86D17" w:rsidRPr="006B1C5E" w:rsidRDefault="00C86D17" w:rsidP="00C86D1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EFFEB95" w14:textId="77777777" w:rsidR="00C86D17" w:rsidRPr="006B1C5E" w:rsidRDefault="00C86D17" w:rsidP="00C86D1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7AFD7EE1" w14:textId="77777777" w:rsidR="00C86D17" w:rsidRPr="006B1C5E" w:rsidRDefault="00C86D17" w:rsidP="00C86D1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9F97014" w14:textId="77777777" w:rsidR="00C86D17" w:rsidRPr="006B1C5E" w:rsidRDefault="00C86D17" w:rsidP="00C86D1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14D904D" w14:textId="77777777" w:rsidR="00C86D17" w:rsidRPr="006B1C5E" w:rsidRDefault="00C86D17" w:rsidP="00C86D1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7A59611" w14:textId="77777777" w:rsidR="00C86D17" w:rsidRPr="006B1C5E" w:rsidRDefault="00C86D17" w:rsidP="00C86D1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67AD793" w14:textId="77777777" w:rsidR="00C86D17" w:rsidRPr="006B1C5E" w:rsidRDefault="00C86D17" w:rsidP="00C86D1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1AD1499" w14:textId="77777777" w:rsidR="00C86D17" w:rsidRPr="006B1C5E" w:rsidRDefault="00C86D17" w:rsidP="00C86D1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7FBDE2A" w14:textId="77777777" w:rsidR="00C86D17" w:rsidRPr="006B1C5E" w:rsidRDefault="00C86D17" w:rsidP="00C86D1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486CE05" w14:textId="77777777" w:rsidR="00C86D17" w:rsidRPr="006B1C5E" w:rsidRDefault="00C86D17" w:rsidP="00C86D1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29A6AB6" w14:textId="77777777" w:rsidR="00C86D17" w:rsidRPr="006B1C5E" w:rsidRDefault="00C86D17" w:rsidP="00C86D1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8FC9A3E" w14:textId="77777777" w:rsidR="00C86D17" w:rsidRPr="006B1C5E" w:rsidRDefault="00C86D17" w:rsidP="00C86D17">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DB5F2FF" w14:textId="77777777" w:rsidR="00C86D17" w:rsidRPr="006B1C5E" w:rsidRDefault="00C86D17" w:rsidP="00C86D1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837FC80" w14:textId="77777777" w:rsidR="00C86D17" w:rsidRPr="006B1C5E" w:rsidRDefault="00C86D17" w:rsidP="00C86D1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6DE8881" w14:textId="77777777" w:rsidR="00C86D17" w:rsidRPr="006B1C5E" w:rsidRDefault="00C86D17" w:rsidP="00C86D1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22773B7" w14:textId="77777777" w:rsidR="00C86D17" w:rsidRPr="006B1C5E" w:rsidRDefault="00C86D17" w:rsidP="00C86D1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E8EE575" w14:textId="77777777" w:rsidR="00C86D17" w:rsidRPr="006B1C5E" w:rsidRDefault="00C86D17" w:rsidP="00C86D1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B059944" w14:textId="77777777" w:rsidR="00C86D17" w:rsidRPr="00583E02" w:rsidRDefault="00C86D17" w:rsidP="00C86D1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0D57E6D" w14:textId="77777777" w:rsidR="00C86D17" w:rsidRDefault="00C86D17" w:rsidP="00C86D17">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695FE254" w14:textId="77777777" w:rsidR="00C86D17" w:rsidRDefault="00C86D17" w:rsidP="00C86D1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E7A9C57" w14:textId="77777777" w:rsidR="00C86D17" w:rsidRPr="005A0A81" w:rsidRDefault="00C86D17" w:rsidP="00C86D1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0CC77B1" w14:textId="77777777" w:rsidR="00C86D17" w:rsidRPr="005A0A81" w:rsidRDefault="00C86D17" w:rsidP="00C86D1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F18A316" w14:textId="77777777" w:rsidR="00C86D17" w:rsidRPr="005A0A81" w:rsidRDefault="00C86D17" w:rsidP="00C86D1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F35380B" w14:textId="77777777" w:rsidR="00C86D17" w:rsidRPr="005A0A81" w:rsidRDefault="00C86D17" w:rsidP="00C86D17">
      <w:pPr>
        <w:rPr>
          <w:sz w:val="16"/>
        </w:rPr>
      </w:pPr>
      <w:r w:rsidRPr="005A0A81">
        <w:rPr>
          <w:sz w:val="16"/>
        </w:rPr>
        <w:t>These are loosely similar insights - but they concern different aspects of the U.S. state. So is there some way of bringing them together?</w:t>
      </w:r>
    </w:p>
    <w:p w14:paraId="07B3C88E" w14:textId="77777777" w:rsidR="00C86D17" w:rsidRPr="005A0A81" w:rsidRDefault="00C86D17" w:rsidP="00C86D17">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72198CD" w14:textId="77777777" w:rsidR="00C86D17" w:rsidRPr="005A0A81" w:rsidRDefault="00C86D17" w:rsidP="00C86D1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EEFA033" w14:textId="77777777" w:rsidR="00C86D17" w:rsidRPr="00031084" w:rsidRDefault="00C86D17" w:rsidP="00C86D1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9E1B96A" w14:textId="77777777" w:rsidR="00C86D17" w:rsidRPr="005A0A81" w:rsidRDefault="00C86D17" w:rsidP="00C86D1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392FF21" w14:textId="77777777" w:rsidR="00C86D17" w:rsidRPr="005A0A81" w:rsidRDefault="00C86D17" w:rsidP="00C86D1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9529D35" w14:textId="77777777" w:rsidR="00C86D17" w:rsidRPr="005A0A81" w:rsidRDefault="00C86D17" w:rsidP="00C86D1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2165DCC9" w14:textId="77777777" w:rsidR="00C86D17" w:rsidRPr="005A0A81" w:rsidRDefault="00C86D17" w:rsidP="00C86D1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BD3DF63" w14:textId="77777777" w:rsidR="00C86D17" w:rsidRPr="005A0A81" w:rsidRDefault="00C86D17" w:rsidP="00C86D1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A2DC708" w14:textId="77777777" w:rsidR="00C86D17" w:rsidRPr="005A0A81" w:rsidRDefault="00C86D17" w:rsidP="00C86D1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9397796" w14:textId="77777777" w:rsidR="00C86D17" w:rsidRPr="005A0A81" w:rsidRDefault="00C86D17" w:rsidP="00C86D1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CADB519" w14:textId="77777777" w:rsidR="00C86D17" w:rsidRPr="005A0A81" w:rsidRDefault="00C86D17" w:rsidP="00C86D1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F094073" w14:textId="77777777" w:rsidR="00C86D17" w:rsidRPr="005A0A81" w:rsidRDefault="00C86D17" w:rsidP="00C86D1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0FA3061" w14:textId="77777777" w:rsidR="00C86D17" w:rsidRDefault="00C86D17" w:rsidP="00C86D1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91EC058" w14:textId="77777777" w:rsidR="00C86D17" w:rsidRDefault="00C86D17" w:rsidP="00C86D17">
      <w:pPr>
        <w:pStyle w:val="Heading4"/>
      </w:pPr>
      <w:r>
        <w:t xml:space="preserve">That is </w:t>
      </w:r>
      <w:r w:rsidRPr="00E601A1">
        <w:rPr>
          <w:u w:val="single"/>
        </w:rPr>
        <w:t>existential</w:t>
      </w:r>
      <w:r>
        <w:t>.</w:t>
      </w:r>
    </w:p>
    <w:p w14:paraId="0BC5D846" w14:textId="77777777" w:rsidR="00C86D17" w:rsidRDefault="00C86D17" w:rsidP="00C86D1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006A2E9" w14:textId="77777777" w:rsidR="00C86D17" w:rsidRPr="007915B6" w:rsidRDefault="00C86D17" w:rsidP="00C86D1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9A4A84C" w14:textId="77777777" w:rsidR="00C86D17" w:rsidRPr="007915B6" w:rsidRDefault="00C86D17" w:rsidP="00C86D1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CD95BC8" w14:textId="77777777" w:rsidR="00C86D17" w:rsidRPr="007915B6" w:rsidRDefault="00C86D17" w:rsidP="00C86D1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9A2B7E9" w14:textId="77777777" w:rsidR="00C86D17" w:rsidRPr="007915B6" w:rsidRDefault="00C86D17" w:rsidP="00C86D1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2763E95" w14:textId="77777777" w:rsidR="00C86D17" w:rsidRPr="007915B6" w:rsidRDefault="00C86D17" w:rsidP="00C86D1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D4BCB46" w14:textId="77777777" w:rsidR="00C86D17" w:rsidRPr="007915B6" w:rsidRDefault="00C86D17" w:rsidP="00C86D17">
      <w:pPr>
        <w:rPr>
          <w:sz w:val="12"/>
          <w:szCs w:val="12"/>
        </w:rPr>
      </w:pPr>
      <w:r w:rsidRPr="007915B6">
        <w:rPr>
          <w:sz w:val="12"/>
          <w:szCs w:val="12"/>
        </w:rPr>
        <w:t>[Figure omitted]</w:t>
      </w:r>
    </w:p>
    <w:p w14:paraId="7FC1FA8B" w14:textId="77777777" w:rsidR="00C86D17" w:rsidRPr="007915B6" w:rsidRDefault="00C86D17" w:rsidP="00C86D17">
      <w:pPr>
        <w:rPr>
          <w:sz w:val="12"/>
          <w:szCs w:val="12"/>
        </w:rPr>
      </w:pPr>
      <w:r w:rsidRPr="007915B6">
        <w:rPr>
          <w:sz w:val="12"/>
          <w:szCs w:val="12"/>
        </w:rPr>
        <w:t xml:space="preserve">2 Polycrisis: Definitions and Concepts </w:t>
      </w:r>
    </w:p>
    <w:p w14:paraId="4FB59697" w14:textId="77777777" w:rsidR="00C86D17" w:rsidRPr="007915B6" w:rsidRDefault="00C86D17" w:rsidP="00C86D1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45EEE82" w14:textId="77777777" w:rsidR="00C86D17" w:rsidRPr="007915B6" w:rsidRDefault="00C86D17" w:rsidP="00C86D17">
      <w:pPr>
        <w:rPr>
          <w:sz w:val="12"/>
          <w:szCs w:val="12"/>
        </w:rPr>
      </w:pPr>
      <w:r w:rsidRPr="007915B6">
        <w:rPr>
          <w:sz w:val="12"/>
          <w:szCs w:val="12"/>
        </w:rPr>
        <w:t>2.1 Origin</w:t>
      </w:r>
    </w:p>
    <w:p w14:paraId="48F0A7ED" w14:textId="77777777" w:rsidR="00C86D17" w:rsidRPr="007915B6" w:rsidRDefault="00C86D17" w:rsidP="00C86D1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366F980" w14:textId="77777777" w:rsidR="00C86D17" w:rsidRPr="007915B6" w:rsidRDefault="00C86D17" w:rsidP="00C86D1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07E8B80" w14:textId="77777777" w:rsidR="00C86D17" w:rsidRPr="007915B6" w:rsidRDefault="00C86D17" w:rsidP="00C86D1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1BA8BD7" w14:textId="77777777" w:rsidR="00C86D17" w:rsidRPr="007915B6" w:rsidRDefault="00C86D17" w:rsidP="00C86D1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C935E84" w14:textId="77777777" w:rsidR="00C86D17" w:rsidRPr="007915B6" w:rsidRDefault="00C86D17" w:rsidP="00C86D1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C9DDC9F" w14:textId="77777777" w:rsidR="00C86D17" w:rsidRPr="007915B6" w:rsidRDefault="00C86D17" w:rsidP="00C86D17">
      <w:pPr>
        <w:rPr>
          <w:sz w:val="8"/>
          <w:szCs w:val="8"/>
        </w:rPr>
      </w:pPr>
      <w:r w:rsidRPr="007915B6">
        <w:rPr>
          <w:sz w:val="8"/>
          <w:szCs w:val="8"/>
        </w:rPr>
        <w:t>[Table omitted]</w:t>
      </w:r>
    </w:p>
    <w:p w14:paraId="7F25BB77" w14:textId="77777777" w:rsidR="00C86D17" w:rsidRPr="007915B6" w:rsidRDefault="00C86D17" w:rsidP="00C86D17">
      <w:pPr>
        <w:rPr>
          <w:sz w:val="8"/>
          <w:szCs w:val="8"/>
        </w:rPr>
      </w:pPr>
      <w:r w:rsidRPr="007915B6">
        <w:rPr>
          <w:sz w:val="8"/>
          <w:szCs w:val="8"/>
        </w:rPr>
        <w:t>2.2 A Proposal for Classifying Different Concepts of Polycrisis</w:t>
      </w:r>
    </w:p>
    <w:p w14:paraId="6595C03C" w14:textId="77777777" w:rsidR="00C86D17" w:rsidRPr="007915B6" w:rsidRDefault="00C86D17" w:rsidP="00C86D1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CFCAF50" w14:textId="77777777" w:rsidR="00C86D17" w:rsidRPr="007915B6" w:rsidRDefault="00C86D17" w:rsidP="00C86D1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4DE7105" w14:textId="77777777" w:rsidR="00C86D17" w:rsidRPr="007915B6" w:rsidRDefault="00C86D17" w:rsidP="00EE5900">
      <w:pPr>
        <w:numPr>
          <w:ilvl w:val="0"/>
          <w:numId w:val="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4A2A84E" w14:textId="77777777" w:rsidR="00C86D17" w:rsidRPr="007915B6" w:rsidRDefault="00C86D17" w:rsidP="00EE5900">
      <w:pPr>
        <w:numPr>
          <w:ilvl w:val="0"/>
          <w:numId w:val="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F1F89DC" w14:textId="77777777" w:rsidR="00C86D17" w:rsidRPr="007915B6" w:rsidRDefault="00C86D17" w:rsidP="00EE5900">
      <w:pPr>
        <w:numPr>
          <w:ilvl w:val="0"/>
          <w:numId w:val="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7F88860" w14:textId="77777777" w:rsidR="00C86D17" w:rsidRPr="007915B6" w:rsidRDefault="00C86D17" w:rsidP="00EE5900">
      <w:pPr>
        <w:numPr>
          <w:ilvl w:val="0"/>
          <w:numId w:val="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494A158" w14:textId="77777777" w:rsidR="00C86D17" w:rsidRPr="007915B6" w:rsidRDefault="00C86D17" w:rsidP="00C86D1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4FE77F8" w14:textId="77777777" w:rsidR="00C86D17" w:rsidRPr="007915B6" w:rsidRDefault="00C86D17" w:rsidP="00C86D17">
      <w:pPr>
        <w:rPr>
          <w:sz w:val="8"/>
          <w:szCs w:val="8"/>
        </w:rPr>
      </w:pPr>
      <w:r w:rsidRPr="007915B6">
        <w:rPr>
          <w:sz w:val="8"/>
          <w:szCs w:val="8"/>
        </w:rPr>
        <w:t>3 Systemic Risks: Definitions and Concepts</w:t>
      </w:r>
    </w:p>
    <w:p w14:paraId="614D5E7A" w14:textId="77777777" w:rsidR="00C86D17" w:rsidRPr="007915B6" w:rsidRDefault="00C86D17" w:rsidP="00C86D1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02E520C" w14:textId="77777777" w:rsidR="00C86D17" w:rsidRPr="007915B6" w:rsidRDefault="00C86D17" w:rsidP="00C86D17">
      <w:pPr>
        <w:rPr>
          <w:sz w:val="8"/>
          <w:szCs w:val="8"/>
        </w:rPr>
      </w:pPr>
      <w:r w:rsidRPr="007915B6">
        <w:rPr>
          <w:sz w:val="8"/>
          <w:szCs w:val="8"/>
        </w:rPr>
        <w:t>3.1 History of the Concept of Systemic Risk</w:t>
      </w:r>
    </w:p>
    <w:p w14:paraId="3C0E8D7F" w14:textId="77777777" w:rsidR="00C86D17" w:rsidRPr="007915B6" w:rsidRDefault="00C86D17" w:rsidP="00C86D1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55713C9" w14:textId="77777777" w:rsidR="00C86D17" w:rsidRPr="007915B6" w:rsidRDefault="00C86D17" w:rsidP="00C86D1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89EC6E8" w14:textId="77777777" w:rsidR="00C86D17" w:rsidRPr="007915B6" w:rsidRDefault="00C86D17" w:rsidP="00C86D1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E4197AA" w14:textId="77777777" w:rsidR="00C86D17" w:rsidRPr="007915B6" w:rsidRDefault="00C86D17" w:rsidP="00C86D1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563FF05" w14:textId="77777777" w:rsidR="00C86D17" w:rsidRPr="007915B6" w:rsidRDefault="00C86D17" w:rsidP="00C86D1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83B2760" w14:textId="77777777" w:rsidR="00C86D17" w:rsidRPr="007915B6" w:rsidRDefault="00C86D17" w:rsidP="00C86D1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0626F6F" w14:textId="77777777" w:rsidR="00C86D17" w:rsidRPr="007915B6" w:rsidRDefault="00C86D17" w:rsidP="00C86D17">
      <w:pPr>
        <w:rPr>
          <w:sz w:val="12"/>
          <w:szCs w:val="12"/>
        </w:rPr>
      </w:pPr>
      <w:r w:rsidRPr="007915B6">
        <w:rPr>
          <w:sz w:val="12"/>
          <w:szCs w:val="12"/>
        </w:rPr>
        <w:t>[Table omitted]</w:t>
      </w:r>
    </w:p>
    <w:p w14:paraId="1B59BBD6" w14:textId="77777777" w:rsidR="00C86D17" w:rsidRPr="007915B6" w:rsidRDefault="00C86D17" w:rsidP="00C86D1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C87B14B" w14:textId="77777777" w:rsidR="00C86D17" w:rsidRPr="007915B6" w:rsidRDefault="00C86D17" w:rsidP="00EE5900">
      <w:pPr>
        <w:numPr>
          <w:ilvl w:val="0"/>
          <w:numId w:val="6"/>
        </w:numPr>
        <w:rPr>
          <w:sz w:val="12"/>
          <w:szCs w:val="12"/>
        </w:rPr>
      </w:pPr>
      <w:r w:rsidRPr="007915B6">
        <w:rPr>
          <w:sz w:val="12"/>
          <w:szCs w:val="12"/>
        </w:rPr>
        <w:t>Extremely complex and dynamic networks with multiple, synergistic causes and feedback loops.</w:t>
      </w:r>
    </w:p>
    <w:p w14:paraId="5CA97F0F" w14:textId="77777777" w:rsidR="00C86D17" w:rsidRPr="007915B6" w:rsidRDefault="00C86D17" w:rsidP="00EE5900">
      <w:pPr>
        <w:numPr>
          <w:ilvl w:val="0"/>
          <w:numId w:val="6"/>
        </w:numPr>
        <w:rPr>
          <w:sz w:val="12"/>
          <w:szCs w:val="12"/>
        </w:rPr>
      </w:pPr>
      <w:r w:rsidRPr="007915B6">
        <w:rPr>
          <w:sz w:val="12"/>
          <w:szCs w:val="12"/>
        </w:rPr>
        <w:t>Highly nonlinear cause-effect relationships characterized by disproportional causation, with multiple equilibria, unpredictable tipping points, and hysteresis.</w:t>
      </w:r>
    </w:p>
    <w:p w14:paraId="6D7C431B" w14:textId="77777777" w:rsidR="00C86D17" w:rsidRPr="007915B6" w:rsidRDefault="00C86D17" w:rsidP="00EE5900">
      <w:pPr>
        <w:numPr>
          <w:ilvl w:val="0"/>
          <w:numId w:val="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32748C9" w14:textId="77777777" w:rsidR="00C86D17" w:rsidRPr="007915B6" w:rsidRDefault="00C86D17" w:rsidP="00EE5900">
      <w:pPr>
        <w:numPr>
          <w:ilvl w:val="0"/>
          <w:numId w:val="6"/>
        </w:numPr>
        <w:rPr>
          <w:sz w:val="12"/>
          <w:szCs w:val="12"/>
        </w:rPr>
      </w:pPr>
      <w:r w:rsidRPr="007915B6">
        <w:rPr>
          <w:sz w:val="12"/>
          <w:szCs w:val="12"/>
        </w:rPr>
        <w:t>Stochastic relationships involving deep uncertainty about both underlying causes and ultimate consequences.</w:t>
      </w:r>
    </w:p>
    <w:p w14:paraId="2520291A" w14:textId="77777777" w:rsidR="00C86D17" w:rsidRPr="007915B6" w:rsidRDefault="00C86D17" w:rsidP="00C86D1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DD59B5E" w14:textId="77777777" w:rsidR="00C86D17" w:rsidRPr="007915B6" w:rsidRDefault="00C86D17" w:rsidP="00C86D1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6B64594" w14:textId="77777777" w:rsidR="00C86D17" w:rsidRPr="007915B6" w:rsidRDefault="00C86D17" w:rsidP="00C86D17">
      <w:pPr>
        <w:rPr>
          <w:sz w:val="16"/>
        </w:rPr>
      </w:pPr>
      <w:r w:rsidRPr="007915B6">
        <w:rPr>
          <w:sz w:val="12"/>
          <w:szCs w:val="12"/>
        </w:rPr>
        <w:t>3.2 Multiple Perspectives from Different Disciplines</w:t>
      </w:r>
    </w:p>
    <w:p w14:paraId="79983633" w14:textId="77777777" w:rsidR="00C86D17" w:rsidRPr="00AF0BD5" w:rsidRDefault="00C86D17" w:rsidP="00C86D17">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5F6430E5" w14:textId="77777777" w:rsidR="00C86D17" w:rsidRPr="00AF0BD5" w:rsidRDefault="00C86D17" w:rsidP="00C86D17">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21B4B076" w14:textId="77777777" w:rsidR="00C86D17" w:rsidRPr="007915B6" w:rsidRDefault="00C86D17" w:rsidP="00C86D17">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BE26E98" w14:textId="77777777" w:rsidR="00C86D17" w:rsidRPr="007915B6" w:rsidRDefault="00C86D17" w:rsidP="00C86D1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8B97AE3" w14:textId="77777777" w:rsidR="00C86D17" w:rsidRPr="007915B6" w:rsidRDefault="00C86D17" w:rsidP="00C86D1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EAC1CBF" w14:textId="77777777" w:rsidR="00C86D17" w:rsidRPr="00541E5A" w:rsidRDefault="00C86D17" w:rsidP="00C86D1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5BD7B3C3" w14:textId="77777777" w:rsidR="00C86D17" w:rsidRPr="003F58BF" w:rsidRDefault="00C86D17" w:rsidP="00C86D1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D181AB9" w14:textId="77777777" w:rsidR="00C86D17" w:rsidRPr="003F58BF" w:rsidRDefault="00C86D17" w:rsidP="00C86D17">
      <w:pPr>
        <w:rPr>
          <w:sz w:val="12"/>
          <w:szCs w:val="12"/>
        </w:rPr>
      </w:pPr>
      <w:r w:rsidRPr="003F58BF">
        <w:rPr>
          <w:sz w:val="12"/>
          <w:szCs w:val="12"/>
        </w:rPr>
        <w:t>3.3 Synopsis: The Relationship between Polycrisis and Systemic Risk</w:t>
      </w:r>
    </w:p>
    <w:p w14:paraId="20C63813" w14:textId="77777777" w:rsidR="00C86D17" w:rsidRPr="003F58BF" w:rsidRDefault="00C86D17" w:rsidP="00C86D1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6F61F6F5" w14:textId="77777777" w:rsidR="00C86D17" w:rsidRPr="003F58BF" w:rsidRDefault="00C86D17" w:rsidP="00C86D1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C4C0ED7" w14:textId="77777777" w:rsidR="00C86D17" w:rsidRPr="003F58BF" w:rsidRDefault="00C86D17" w:rsidP="00C86D17">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CE20F12" w14:textId="77777777" w:rsidR="00C86D17" w:rsidRPr="003F58BF" w:rsidRDefault="00C86D17" w:rsidP="00C86D17">
      <w:pPr>
        <w:rPr>
          <w:sz w:val="12"/>
          <w:szCs w:val="12"/>
        </w:rPr>
      </w:pPr>
      <w:r w:rsidRPr="003F58BF">
        <w:rPr>
          <w:sz w:val="12"/>
          <w:szCs w:val="12"/>
        </w:rPr>
        <w:t>[Figure omitted]</w:t>
      </w:r>
    </w:p>
    <w:p w14:paraId="7768EB85" w14:textId="77777777" w:rsidR="00C86D17" w:rsidRPr="00541E5A" w:rsidRDefault="00C86D17" w:rsidP="00C86D17">
      <w:pPr>
        <w:rPr>
          <w:sz w:val="16"/>
        </w:rPr>
      </w:pPr>
      <w:r w:rsidRPr="003F58BF">
        <w:rPr>
          <w:sz w:val="12"/>
          <w:szCs w:val="12"/>
        </w:rPr>
        <w:t>3.4 Challenges for Risk Assessment, Governance, and Communication</w:t>
      </w:r>
    </w:p>
    <w:p w14:paraId="0F20402F" w14:textId="77777777" w:rsidR="00C86D17" w:rsidRPr="00541E5A" w:rsidRDefault="00C86D17" w:rsidP="00C86D1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34B1015" w14:textId="77777777" w:rsidR="00C86D17" w:rsidRDefault="00C86D17" w:rsidP="00C86D1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1B4DAA2" w14:textId="2CAC6555" w:rsidR="00C86D17" w:rsidRDefault="00C86D17" w:rsidP="00C86D17">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00EF5DBF" w:rsidRPr="00EF5DBF">
        <w:rPr>
          <w:rStyle w:val="StyleUnderline"/>
          <w:sz w:val="24"/>
          <w:szCs w:val="24"/>
        </w:rPr>
        <w:t>ports</w:t>
      </w:r>
      <w:r w:rsidR="00EF5DBF">
        <w:t xml:space="preserve"> </w:t>
      </w:r>
      <w:r w:rsidR="00F45001">
        <w:t xml:space="preserve">AND </w:t>
      </w:r>
      <w:r w:rsidR="00F45001" w:rsidRPr="00146FF3">
        <w:rPr>
          <w:u w:val="single"/>
        </w:rPr>
        <w:t>public health</w:t>
      </w:r>
    </w:p>
    <w:p w14:paraId="22344D00" w14:textId="77777777" w:rsidR="00C86D17" w:rsidRPr="00D43683" w:rsidRDefault="00C86D17" w:rsidP="00C86D17">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1156F56F" w14:textId="77777777" w:rsidR="00822166" w:rsidRPr="00021BCD" w:rsidRDefault="00822166" w:rsidP="00822166">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5307FC">
        <w:rPr>
          <w:rStyle w:val="Emphasis"/>
        </w:rPr>
        <w:t>strong links</w:t>
      </w:r>
      <w:r w:rsidRPr="005307FC">
        <w:rPr>
          <w:sz w:val="16"/>
        </w:rPr>
        <w:t xml:space="preserve"> </w:t>
      </w:r>
      <w:r w:rsidRPr="005307FC">
        <w:rPr>
          <w:rStyle w:val="StyleUnderline"/>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5307FC">
        <w:rPr>
          <w:rStyle w:val="StyleUnderline"/>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5307FC">
        <w:rPr>
          <w:rStyle w:val="Emphasis"/>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5307FC">
        <w:rPr>
          <w:rStyle w:val="StyleUnderline"/>
        </w:rPr>
        <w:t xml:space="preserve">raises </w:t>
      </w:r>
      <w:r w:rsidRPr="00DD34A7">
        <w:rPr>
          <w:rStyle w:val="StyleUnderline"/>
          <w:highlight w:val="yellow"/>
        </w:rPr>
        <w:t>concern</w:t>
      </w:r>
      <w:r w:rsidRPr="005307FC">
        <w:rPr>
          <w:rStyle w:val="StyleUnderline"/>
        </w:rPr>
        <w:t>s 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5307FC">
        <w:rPr>
          <w:rStyle w:val="StyleUnderline"/>
        </w:rPr>
        <w:t>especially in</w:t>
      </w:r>
      <w:r w:rsidRPr="005307FC">
        <w:rPr>
          <w:sz w:val="16"/>
        </w:rPr>
        <w:t xml:space="preserve"> </w:t>
      </w:r>
      <w:r w:rsidRPr="00C35103">
        <w:rPr>
          <w:rStyle w:val="Emphasis"/>
          <w:highlight w:val="yellow"/>
        </w:rPr>
        <w:t xml:space="preserve">disaster </w:t>
      </w:r>
      <w:r w:rsidRPr="005307FC">
        <w:rPr>
          <w:rStyle w:val="Emphasis"/>
        </w:rPr>
        <w:t>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501268EF" w14:textId="77777777" w:rsidR="00822166" w:rsidRPr="00021BCD" w:rsidRDefault="00822166" w:rsidP="00822166">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5307FC">
        <w:rPr>
          <w:rStyle w:val="Emphasis"/>
        </w:rPr>
        <w:t>interconnected</w:t>
      </w:r>
      <w:r w:rsidRPr="005307FC">
        <w:rPr>
          <w:sz w:val="16"/>
        </w:rPr>
        <w:t xml:space="preserve"> </w:t>
      </w:r>
      <w:r w:rsidRPr="005307FC">
        <w:rPr>
          <w:rStyle w:val="StyleUnderline"/>
        </w:rPr>
        <w:t>public sector functions, resulting in</w:t>
      </w:r>
      <w:r w:rsidRPr="005307FC">
        <w:rPr>
          <w:sz w:val="16"/>
        </w:rPr>
        <w:t xml:space="preserve"> </w:t>
      </w:r>
      <w:r w:rsidRPr="005307FC">
        <w:rPr>
          <w:rStyle w:val="Emphasis"/>
        </w:rPr>
        <w:t>emergent</w:t>
      </w:r>
      <w:r w:rsidRPr="005307FC">
        <w:rPr>
          <w:sz w:val="16"/>
        </w:rPr>
        <w:t xml:space="preserve"> </w:t>
      </w:r>
      <w:r w:rsidRPr="005307FC">
        <w:rPr>
          <w:rStyle w:val="StyleUnderline"/>
        </w:rPr>
        <w:t>and</w:t>
      </w:r>
      <w:r w:rsidRPr="005307FC">
        <w:rPr>
          <w:sz w:val="16"/>
        </w:rPr>
        <w:t xml:space="preserve"> potentially</w:t>
      </w:r>
      <w:r w:rsidRPr="00021BCD">
        <w:rPr>
          <w:sz w:val="16"/>
        </w:rPr>
        <w:t xml:space="preserve">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6D5068D8" w14:textId="77777777" w:rsidR="00822166" w:rsidRPr="00021BCD" w:rsidRDefault="00822166" w:rsidP="00822166">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5307FC">
        <w:rPr>
          <w:rStyle w:val="Emphasis"/>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40D3265F" w14:textId="77777777" w:rsidR="00822166" w:rsidRPr="00021BCD" w:rsidRDefault="00822166" w:rsidP="00822166">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7F73E6BF" w14:textId="77777777" w:rsidR="00822166" w:rsidRPr="00021BCD" w:rsidRDefault="00822166" w:rsidP="00822166">
      <w:pPr>
        <w:rPr>
          <w:sz w:val="4"/>
          <w:szCs w:val="4"/>
        </w:rPr>
      </w:pPr>
      <w:r w:rsidRPr="00021BCD">
        <w:rPr>
          <w:sz w:val="4"/>
          <w:szCs w:val="4"/>
        </w:rPr>
        <w:t>2 Review of Supporting Models</w:t>
      </w:r>
    </w:p>
    <w:p w14:paraId="1C681E3B" w14:textId="77777777" w:rsidR="00822166" w:rsidRPr="00021BCD" w:rsidRDefault="00822166" w:rsidP="00822166">
      <w:pPr>
        <w:rPr>
          <w:sz w:val="4"/>
          <w:szCs w:val="4"/>
        </w:rPr>
      </w:pPr>
      <w:r w:rsidRPr="00021BCD">
        <w:rPr>
          <w:sz w:val="4"/>
          <w:szCs w:val="4"/>
        </w:rPr>
        <w:t>2.1 The IIM: Mapping Interdependencies</w:t>
      </w:r>
    </w:p>
    <w:p w14:paraId="615C8630" w14:textId="77777777" w:rsidR="00822166" w:rsidRPr="00021BCD" w:rsidRDefault="00822166" w:rsidP="00822166">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3594C797" w14:textId="77777777" w:rsidR="00822166" w:rsidRPr="00021BCD" w:rsidRDefault="00822166" w:rsidP="00822166">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27B9B1C4" w14:textId="77777777" w:rsidR="00822166" w:rsidRPr="00021BCD" w:rsidRDefault="00822166" w:rsidP="00822166">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19E571BD" w14:textId="77777777" w:rsidR="00822166" w:rsidRPr="00021BCD" w:rsidRDefault="00822166" w:rsidP="00822166">
      <w:pPr>
        <w:rPr>
          <w:sz w:val="4"/>
          <w:szCs w:val="4"/>
        </w:rPr>
      </w:pPr>
      <w:r w:rsidRPr="00021BCD">
        <w:rPr>
          <w:sz w:val="4"/>
          <w:szCs w:val="4"/>
        </w:rPr>
        <w:t>[Equation omitted]</w:t>
      </w:r>
    </w:p>
    <w:p w14:paraId="124928B8" w14:textId="77777777" w:rsidR="00822166" w:rsidRPr="00021BCD" w:rsidRDefault="00822166" w:rsidP="00822166">
      <w:pPr>
        <w:rPr>
          <w:sz w:val="4"/>
          <w:szCs w:val="4"/>
        </w:rPr>
      </w:pPr>
      <w:r w:rsidRPr="00021BCD">
        <w:rPr>
          <w:sz w:val="4"/>
          <w:szCs w:val="4"/>
        </w:rPr>
        <w:t>where:</w:t>
      </w:r>
    </w:p>
    <w:p w14:paraId="1BABD225" w14:textId="77777777" w:rsidR="00822166" w:rsidRPr="00021BCD" w:rsidRDefault="00822166" w:rsidP="00822166">
      <w:pPr>
        <w:numPr>
          <w:ilvl w:val="0"/>
          <w:numId w:val="2"/>
        </w:numPr>
        <w:rPr>
          <w:sz w:val="4"/>
          <w:szCs w:val="4"/>
        </w:rPr>
      </w:pPr>
      <w:r w:rsidRPr="00021BCD">
        <w:rPr>
          <w:sz w:val="4"/>
          <w:szCs w:val="4"/>
        </w:rPr>
        <w:t>x = vector of total outputs</w:t>
      </w:r>
    </w:p>
    <w:p w14:paraId="29A98ADE" w14:textId="77777777" w:rsidR="00822166" w:rsidRPr="00021BCD" w:rsidRDefault="00822166" w:rsidP="00822166">
      <w:pPr>
        <w:numPr>
          <w:ilvl w:val="0"/>
          <w:numId w:val="2"/>
        </w:numPr>
        <w:rPr>
          <w:sz w:val="4"/>
          <w:szCs w:val="4"/>
        </w:rPr>
      </w:pPr>
      <w:r w:rsidRPr="00021BCD">
        <w:rPr>
          <w:sz w:val="4"/>
          <w:szCs w:val="4"/>
        </w:rPr>
        <w:t>A = matrix of technical coefficients representing input requirements per unit output</w:t>
      </w:r>
    </w:p>
    <w:p w14:paraId="68412DAE" w14:textId="77777777" w:rsidR="00822166" w:rsidRPr="00021BCD" w:rsidRDefault="00822166" w:rsidP="00822166">
      <w:pPr>
        <w:numPr>
          <w:ilvl w:val="0"/>
          <w:numId w:val="2"/>
        </w:numPr>
        <w:rPr>
          <w:sz w:val="4"/>
          <w:szCs w:val="4"/>
        </w:rPr>
      </w:pPr>
      <w:r w:rsidRPr="00021BCD">
        <w:rPr>
          <w:sz w:val="4"/>
          <w:szCs w:val="4"/>
        </w:rPr>
        <w:t>y = vector of final demand</w:t>
      </w:r>
    </w:p>
    <w:p w14:paraId="27824D8B" w14:textId="77777777" w:rsidR="00822166" w:rsidRPr="00021BCD" w:rsidRDefault="00822166" w:rsidP="00822166">
      <w:pPr>
        <w:rPr>
          <w:sz w:val="4"/>
          <w:szCs w:val="4"/>
        </w:rPr>
      </w:pPr>
      <w:r w:rsidRPr="00021BCD">
        <w:rPr>
          <w:sz w:val="4"/>
          <w:szCs w:val="4"/>
        </w:rPr>
        <w:t>The Leontief inverse, (I—A)−1, shows how shocks—such as workforce reductions—spread through the interconnected structure of the economy (Miller and Blair 2009).</w:t>
      </w:r>
    </w:p>
    <w:p w14:paraId="4CE5A576" w14:textId="77777777" w:rsidR="00822166" w:rsidRPr="00021BCD" w:rsidRDefault="00822166" w:rsidP="00822166">
      <w:pPr>
        <w:rPr>
          <w:sz w:val="4"/>
          <w:szCs w:val="4"/>
        </w:rPr>
      </w:pPr>
      <w:r w:rsidRPr="00021BCD">
        <w:rPr>
          <w:sz w:val="4"/>
          <w:szCs w:val="4"/>
        </w:rPr>
        <w:t>2.2 The Inoperability IIM: Modeling Disruptions</w:t>
      </w:r>
    </w:p>
    <w:p w14:paraId="21098326" w14:textId="77777777" w:rsidR="00822166" w:rsidRPr="00021BCD" w:rsidRDefault="00822166" w:rsidP="00822166">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04F91622" w14:textId="77777777" w:rsidR="00822166" w:rsidRPr="00021BCD" w:rsidRDefault="00822166" w:rsidP="00822166">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62D2DB35" w14:textId="77777777" w:rsidR="00822166" w:rsidRPr="00021BCD" w:rsidRDefault="00822166" w:rsidP="00822166">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4E307DAF" w14:textId="77777777" w:rsidR="00822166" w:rsidRPr="00021BCD" w:rsidRDefault="00822166" w:rsidP="00822166">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5527EF6" w14:textId="77777777" w:rsidR="00822166" w:rsidRPr="00021BCD" w:rsidRDefault="00822166" w:rsidP="00822166">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38DD7BC9" w14:textId="77777777" w:rsidR="00822166" w:rsidRPr="00021BCD" w:rsidRDefault="00822166" w:rsidP="00822166">
      <w:pPr>
        <w:rPr>
          <w:sz w:val="4"/>
          <w:szCs w:val="4"/>
        </w:rPr>
      </w:pPr>
      <w:r w:rsidRPr="00021BCD">
        <w:rPr>
          <w:sz w:val="4"/>
          <w:szCs w:val="4"/>
        </w:rPr>
        <w:t>2.3 CGE Models: Capturing System-Wide Adjustments</w:t>
      </w:r>
    </w:p>
    <w:p w14:paraId="23E28E63" w14:textId="77777777" w:rsidR="00822166" w:rsidRPr="00021BCD" w:rsidRDefault="00822166" w:rsidP="00822166">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457D2091" w14:textId="77777777" w:rsidR="00822166" w:rsidRPr="00021BCD" w:rsidRDefault="00822166" w:rsidP="00822166">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6C5721C8" w14:textId="77777777" w:rsidR="00822166" w:rsidRPr="00021BCD" w:rsidRDefault="00822166" w:rsidP="00822166">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65B7DDF4" w14:textId="77777777" w:rsidR="00822166" w:rsidRPr="00021BCD" w:rsidRDefault="00822166" w:rsidP="00822166">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59CAD3D9" w14:textId="77777777" w:rsidR="00822166" w:rsidRPr="00021BCD" w:rsidRDefault="00822166" w:rsidP="00822166">
      <w:pPr>
        <w:rPr>
          <w:sz w:val="4"/>
          <w:szCs w:val="4"/>
        </w:rPr>
      </w:pPr>
      <w:r w:rsidRPr="00021BCD">
        <w:rPr>
          <w:sz w:val="4"/>
          <w:szCs w:val="4"/>
        </w:rPr>
        <w:t>3 Case Example: DOGE-Era Federal Workforce Reductions</w:t>
      </w:r>
    </w:p>
    <w:p w14:paraId="552E0F7C" w14:textId="77777777" w:rsidR="00822166" w:rsidRPr="00021BCD" w:rsidRDefault="00822166" w:rsidP="00822166">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314F836" w14:textId="77777777" w:rsidR="00822166" w:rsidRPr="00021BCD" w:rsidRDefault="00822166" w:rsidP="00822166">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6832C99" w14:textId="77777777" w:rsidR="00822166" w:rsidRPr="00021BCD" w:rsidRDefault="00822166" w:rsidP="00822166">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6152C285" w14:textId="77777777" w:rsidR="00822166" w:rsidRPr="00021BCD" w:rsidRDefault="00822166" w:rsidP="00822166">
      <w:pPr>
        <w:rPr>
          <w:sz w:val="4"/>
          <w:szCs w:val="4"/>
        </w:rPr>
      </w:pPr>
      <w:r w:rsidRPr="00021BCD">
        <w:rPr>
          <w:sz w:val="4"/>
          <w:szCs w:val="4"/>
        </w:rPr>
        <w:t>In the context of DOGE workforce disruptions, these features of IO models provide specific benefits:</w:t>
      </w:r>
    </w:p>
    <w:p w14:paraId="3EFD5975" w14:textId="77777777" w:rsidR="00822166" w:rsidRPr="00021BCD" w:rsidRDefault="00822166" w:rsidP="00822166">
      <w:pPr>
        <w:numPr>
          <w:ilvl w:val="0"/>
          <w:numId w:val="3"/>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185DC1FC" w14:textId="77777777" w:rsidR="00822166" w:rsidRPr="00021BCD" w:rsidRDefault="00822166" w:rsidP="00822166">
      <w:pPr>
        <w:numPr>
          <w:ilvl w:val="0"/>
          <w:numId w:val="3"/>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5FE7AA46" w14:textId="77777777" w:rsidR="00822166" w:rsidRPr="00021BCD" w:rsidRDefault="00822166" w:rsidP="00822166">
      <w:pPr>
        <w:numPr>
          <w:ilvl w:val="0"/>
          <w:numId w:val="3"/>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557C3571" w14:textId="77777777" w:rsidR="00822166" w:rsidRPr="00021BCD" w:rsidRDefault="00822166" w:rsidP="00822166">
      <w:pPr>
        <w:numPr>
          <w:ilvl w:val="0"/>
          <w:numId w:val="3"/>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91B0D1D" w14:textId="77777777" w:rsidR="00822166" w:rsidRPr="00021BCD" w:rsidRDefault="00822166" w:rsidP="00822166">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DD2DBF0" w14:textId="77777777" w:rsidR="00822166" w:rsidRPr="00021BCD" w:rsidRDefault="00822166" w:rsidP="00822166">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D4C6E30" w14:textId="77777777" w:rsidR="00822166" w:rsidRPr="00021BCD" w:rsidRDefault="00822166" w:rsidP="00822166">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582C05C5" w14:textId="77777777" w:rsidR="00822166" w:rsidRPr="00021BCD" w:rsidRDefault="00822166" w:rsidP="00822166">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2BE64AB5" w14:textId="77777777" w:rsidR="00822166" w:rsidRPr="00021BCD" w:rsidRDefault="00822166" w:rsidP="00822166">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3CCCCA0F" w14:textId="77777777" w:rsidR="00822166" w:rsidRPr="00021BCD" w:rsidRDefault="00822166" w:rsidP="00822166">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7708628" w14:textId="77777777" w:rsidR="00822166" w:rsidRPr="00021BCD" w:rsidRDefault="00822166" w:rsidP="00822166">
      <w:pPr>
        <w:rPr>
          <w:sz w:val="4"/>
          <w:szCs w:val="4"/>
        </w:rPr>
      </w:pPr>
      <w:r w:rsidRPr="00021BCD">
        <w:rPr>
          <w:sz w:val="4"/>
          <w:szCs w:val="4"/>
        </w:rPr>
        <w:t>[Table omitted]</w:t>
      </w:r>
    </w:p>
    <w:p w14:paraId="52D764CD" w14:textId="77777777" w:rsidR="00822166" w:rsidRPr="00021BCD" w:rsidRDefault="00822166" w:rsidP="00822166">
      <w:pPr>
        <w:rPr>
          <w:sz w:val="4"/>
          <w:szCs w:val="4"/>
        </w:rPr>
      </w:pPr>
      <w:r w:rsidRPr="00021BCD">
        <w:rPr>
          <w:sz w:val="4"/>
          <w:szCs w:val="4"/>
        </w:rPr>
        <w:t>4 Analysis of Results</w:t>
      </w:r>
    </w:p>
    <w:p w14:paraId="2C42F620" w14:textId="77777777" w:rsidR="00822166" w:rsidRPr="00021BCD" w:rsidRDefault="00822166" w:rsidP="00822166">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FE8E173" w14:textId="77777777" w:rsidR="00822166" w:rsidRPr="00021BCD" w:rsidRDefault="00822166" w:rsidP="00822166">
      <w:pPr>
        <w:rPr>
          <w:sz w:val="4"/>
          <w:szCs w:val="4"/>
        </w:rPr>
      </w:pPr>
      <w:r w:rsidRPr="00021BCD">
        <w:rPr>
          <w:sz w:val="4"/>
          <w:szCs w:val="4"/>
        </w:rPr>
        <w:t>[Figures omitted]</w:t>
      </w:r>
    </w:p>
    <w:p w14:paraId="441DB89E" w14:textId="77777777" w:rsidR="00822166" w:rsidRPr="00021BCD" w:rsidRDefault="00822166" w:rsidP="00822166">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434055F2" w14:textId="77777777" w:rsidR="00822166" w:rsidRPr="00021BCD" w:rsidRDefault="00822166" w:rsidP="00822166">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5307FC">
        <w:rPr>
          <w:rStyle w:val="Emphasis"/>
        </w:rPr>
        <w:t>propagated effects</w:t>
      </w:r>
      <w:r w:rsidRPr="00021BCD">
        <w:rPr>
          <w:sz w:val="16"/>
        </w:rPr>
        <w:t xml:space="preserve"> </w:t>
      </w:r>
      <w:r w:rsidRPr="00220148">
        <w:rPr>
          <w:rStyle w:val="StyleUnderline"/>
        </w:rPr>
        <w:t xml:space="preserve">across the wider economy—especially </w:t>
      </w:r>
      <w:r w:rsidRPr="005307FC">
        <w:rPr>
          <w:rStyle w:val="StyleUnderline"/>
        </w:rPr>
        <w:t>in industries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5307FC">
        <w:rPr>
          <w:rStyle w:val="StyleUnderline"/>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162E08DF" w14:textId="77777777" w:rsidR="00822166" w:rsidRPr="00B652E2" w:rsidRDefault="00822166" w:rsidP="00822166">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7F171253" w14:textId="77777777" w:rsidR="00822166" w:rsidRPr="00B652E2" w:rsidRDefault="00822166" w:rsidP="00822166">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5307FC">
        <w:rPr>
          <w:rStyle w:val="StyleUnderline"/>
        </w:rPr>
        <w:t xml:space="preserve">heavily </w:t>
      </w:r>
      <w:r w:rsidRPr="00744BDE">
        <w:rPr>
          <w:rStyle w:val="StyleUnderline"/>
          <w:highlight w:val="yellow"/>
        </w:rPr>
        <w:t>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5307FC">
        <w:rPr>
          <w:rStyle w:val="StyleUnderline"/>
        </w:rPr>
        <w:t>Even</w:t>
      </w:r>
      <w:r w:rsidRPr="005307FC">
        <w:rPr>
          <w:sz w:val="16"/>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3326E6A6" w14:textId="77777777" w:rsidR="00822166" w:rsidRPr="00021BCD" w:rsidRDefault="00822166" w:rsidP="00822166">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66B48BD" w14:textId="77777777" w:rsidR="00822166" w:rsidRPr="00021BCD" w:rsidRDefault="00822166" w:rsidP="00822166">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 xml:space="preserve">analyses </w:t>
      </w:r>
      <w:r w:rsidRPr="005307FC">
        <w:rPr>
          <w:rStyle w:val="StyleUnderline"/>
        </w:rPr>
        <w:t>often miss</w:t>
      </w:r>
      <w:r w:rsidRPr="005307FC">
        <w:rPr>
          <w:sz w:val="16"/>
        </w:rPr>
        <w:t xml:space="preserve"> </w:t>
      </w:r>
      <w:r w:rsidRPr="005307FC">
        <w:rPr>
          <w:rStyle w:val="Emphasis"/>
        </w:rPr>
        <w:t>second- and third-order effects</w:t>
      </w:r>
      <w:r w:rsidRPr="005307FC">
        <w:rPr>
          <w:sz w:val="16"/>
        </w:rPr>
        <w:t xml:space="preserve"> </w:t>
      </w:r>
      <w:r w:rsidRPr="005307FC">
        <w:rPr>
          <w:rStyle w:val="StyleUnderline"/>
        </w:rPr>
        <w:t>that play out</w:t>
      </w:r>
      <w:r w:rsidRPr="005307FC">
        <w:rPr>
          <w:sz w:val="16"/>
        </w:rPr>
        <w:t xml:space="preserve"> in manufacturing timelines, port logistics, and high-tech production runs. The findings emphasize the need for systems-based forecasting in policymaking—especially when budget </w:t>
      </w:r>
      <w:r w:rsidRPr="005307FC">
        <w:rPr>
          <w:rStyle w:val="StyleUnderline"/>
        </w:rPr>
        <w:t>shifts 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5307FC">
        <w:rPr>
          <w:rStyle w:val="StyleUnderline"/>
        </w:rPr>
        <w:t>and</w:t>
      </w:r>
      <w:r w:rsidRPr="005307FC">
        <w:rPr>
          <w:sz w:val="16"/>
        </w:rPr>
        <w:t xml:space="preserve"> </w:t>
      </w:r>
      <w:r w:rsidRPr="00D4517A">
        <w:rPr>
          <w:rStyle w:val="Emphasis"/>
          <w:highlight w:val="yellow"/>
        </w:rPr>
        <w:t>defense rea</w:t>
      </w:r>
      <w:r w:rsidRPr="00365FF6">
        <w:rPr>
          <w:rStyle w:val="Emphasis"/>
          <w:highlight w:val="yellow"/>
        </w:rPr>
        <w:t>diness</w:t>
      </w:r>
      <w:r w:rsidRPr="00021BCD">
        <w:rPr>
          <w:sz w:val="16"/>
        </w:rPr>
        <w:t>.</w:t>
      </w:r>
    </w:p>
    <w:p w14:paraId="0CD28415" w14:textId="77777777" w:rsidR="00822166" w:rsidRPr="00021BCD" w:rsidRDefault="00822166" w:rsidP="00822166">
      <w:pPr>
        <w:rPr>
          <w:sz w:val="16"/>
        </w:rPr>
      </w:pPr>
      <w:r w:rsidRPr="00021BCD">
        <w:rPr>
          <w:sz w:val="16"/>
        </w:rPr>
        <w:t>5 Validation of Results</w:t>
      </w:r>
    </w:p>
    <w:p w14:paraId="0321D234" w14:textId="77777777" w:rsidR="00822166" w:rsidRPr="005307FC" w:rsidRDefault="00822166" w:rsidP="00822166">
      <w:pPr>
        <w:rPr>
          <w:sz w:val="16"/>
        </w:rPr>
      </w:pPr>
      <w:r w:rsidRPr="00021BCD">
        <w:rPr>
          <w:sz w:val="16"/>
        </w:rPr>
        <w:t xml:space="preserve">Recall that, </w:t>
      </w:r>
      <w:r w:rsidRPr="005307FC">
        <w:rPr>
          <w:rStyle w:val="StyleUnderline"/>
        </w:rPr>
        <w:t>using</w:t>
      </w:r>
      <w:r w:rsidRPr="005307FC">
        <w:rPr>
          <w:sz w:val="16"/>
        </w:rPr>
        <w:t xml:space="preserve"> </w:t>
      </w:r>
      <w:r w:rsidRPr="005307FC">
        <w:rPr>
          <w:rStyle w:val="Emphasis"/>
        </w:rPr>
        <w:t>annual BEA input-output data</w:t>
      </w:r>
      <w:r w:rsidRPr="005307FC">
        <w:rPr>
          <w:sz w:val="16"/>
        </w:rPr>
        <w:t xml:space="preserve"> </w:t>
      </w:r>
      <w:r w:rsidRPr="005307FC">
        <w:rPr>
          <w:rStyle w:val="StyleUnderline"/>
        </w:rPr>
        <w:t>across</w:t>
      </w:r>
      <w:r w:rsidRPr="005307FC">
        <w:rPr>
          <w:sz w:val="16"/>
        </w:rPr>
        <w:t xml:space="preserve"> </w:t>
      </w:r>
      <w:r w:rsidRPr="005307FC">
        <w:rPr>
          <w:rStyle w:val="Emphasis"/>
        </w:rPr>
        <w:t>71 sectors</w:t>
      </w:r>
      <w:r w:rsidRPr="005307FC">
        <w:rPr>
          <w:sz w:val="16"/>
        </w:rPr>
        <w:t xml:space="preserve"> </w:t>
      </w:r>
      <w:r w:rsidRPr="005307FC">
        <w:rPr>
          <w:rStyle w:val="StyleUnderline"/>
        </w:rPr>
        <w:t>and applying the</w:t>
      </w:r>
      <w:r w:rsidRPr="005307FC">
        <w:rPr>
          <w:sz w:val="16"/>
        </w:rPr>
        <w:t xml:space="preserve"> previously described </w:t>
      </w:r>
      <w:r w:rsidRPr="005307FC">
        <w:rPr>
          <w:rStyle w:val="StyleUnderline"/>
        </w:rPr>
        <w:t>workforce loss scenarios, the analysis estimates a</w:t>
      </w:r>
      <w:r w:rsidRPr="005307FC">
        <w:rPr>
          <w:sz w:val="16"/>
        </w:rPr>
        <w:t xml:space="preserve"> </w:t>
      </w:r>
      <w:r w:rsidRPr="005307FC">
        <w:rPr>
          <w:rStyle w:val="Emphasis"/>
        </w:rPr>
        <w:t>total</w:t>
      </w:r>
      <w:r w:rsidRPr="005307FC">
        <w:rPr>
          <w:sz w:val="16"/>
        </w:rPr>
        <w:t xml:space="preserve"> economic </w:t>
      </w:r>
      <w:r w:rsidRPr="005307FC">
        <w:rPr>
          <w:rStyle w:val="Emphasis"/>
        </w:rPr>
        <w:t>loss of $127 billion</w:t>
      </w:r>
      <w:r w:rsidRPr="005307FC">
        <w:rPr>
          <w:sz w:val="16"/>
        </w:rPr>
        <w:t xml:space="preserve">. This </w:t>
      </w:r>
      <w:r w:rsidRPr="005307FC">
        <w:rPr>
          <w:rStyle w:val="StyleUnderline"/>
        </w:rPr>
        <w:t>estimate</w:t>
      </w:r>
      <w:r w:rsidRPr="005307FC">
        <w:rPr>
          <w:sz w:val="16"/>
        </w:rPr>
        <w:t xml:space="preserve"> </w:t>
      </w:r>
      <w:r w:rsidRPr="005307FC">
        <w:rPr>
          <w:rStyle w:val="Emphasis"/>
        </w:rPr>
        <w:t>aligns</w:t>
      </w:r>
      <w:r w:rsidRPr="005307FC">
        <w:rPr>
          <w:sz w:val="16"/>
        </w:rPr>
        <w:t xml:space="preserve"> </w:t>
      </w:r>
      <w:r w:rsidRPr="005307FC">
        <w:rPr>
          <w:rStyle w:val="StyleUnderline"/>
        </w:rPr>
        <w:t>with loss estimates reported by</w:t>
      </w:r>
      <w:r w:rsidRPr="005307FC">
        <w:rPr>
          <w:sz w:val="16"/>
        </w:rPr>
        <w:t xml:space="preserve"> </w:t>
      </w:r>
      <w:r w:rsidRPr="005307FC">
        <w:rPr>
          <w:rStyle w:val="Emphasis"/>
        </w:rPr>
        <w:t>other</w:t>
      </w:r>
      <w:r w:rsidRPr="005307FC">
        <w:rPr>
          <w:sz w:val="16"/>
        </w:rPr>
        <w:t xml:space="preserve"> sources.</w:t>
      </w:r>
    </w:p>
    <w:p w14:paraId="4389CDB0" w14:textId="77777777" w:rsidR="00822166" w:rsidRPr="00021BCD" w:rsidRDefault="00822166" w:rsidP="00822166">
      <w:pPr>
        <w:rPr>
          <w:sz w:val="16"/>
        </w:rPr>
      </w:pPr>
      <w:r w:rsidRPr="005307FC">
        <w:rPr>
          <w:sz w:val="16"/>
        </w:rPr>
        <w:t xml:space="preserve">For example, </w:t>
      </w:r>
      <w:r w:rsidRPr="005307FC">
        <w:rPr>
          <w:rStyle w:val="StyleUnderline"/>
        </w:rPr>
        <w:t>analysis</w:t>
      </w:r>
      <w:r w:rsidRPr="005307FC">
        <w:rPr>
          <w:sz w:val="16"/>
        </w:rPr>
        <w:t xml:space="preserve"> by CBS News </w:t>
      </w:r>
      <w:r w:rsidRPr="005307FC">
        <w:rPr>
          <w:rStyle w:val="StyleUnderline"/>
        </w:rPr>
        <w:t>estimated</w:t>
      </w:r>
      <w:r w:rsidRPr="005307FC">
        <w:rPr>
          <w:sz w:val="16"/>
        </w:rPr>
        <w:t xml:space="preserve"> that </w:t>
      </w:r>
      <w:r w:rsidRPr="005307FC">
        <w:rPr>
          <w:rStyle w:val="StyleUnderline"/>
        </w:rPr>
        <w:t>the total cost of</w:t>
      </w:r>
      <w:r w:rsidRPr="005307FC">
        <w:rPr>
          <w:sz w:val="16"/>
        </w:rPr>
        <w:t xml:space="preserve"> DOGE's </w:t>
      </w:r>
      <w:r w:rsidRPr="005307FC">
        <w:rPr>
          <w:rStyle w:val="StyleUnderline"/>
        </w:rPr>
        <w:t>actions</w:t>
      </w:r>
      <w:r w:rsidRPr="005307FC">
        <w:rPr>
          <w:sz w:val="16"/>
        </w:rPr>
        <w:t xml:space="preserve"> reached approximately $135 billion, </w:t>
      </w:r>
      <w:r w:rsidRPr="005307FC">
        <w:rPr>
          <w:rStyle w:val="Emphasis"/>
        </w:rPr>
        <w:t>effectively offset</w:t>
      </w:r>
      <w:r w:rsidRPr="005307FC">
        <w:rPr>
          <w:sz w:val="16"/>
        </w:rPr>
        <w:t xml:space="preserve">ting </w:t>
      </w:r>
      <w:r w:rsidRPr="005307FC">
        <w:rPr>
          <w:rStyle w:val="StyleUnderline"/>
        </w:rPr>
        <w:t>the claimed savings</w:t>
      </w:r>
      <w:r w:rsidRPr="005307FC">
        <w:rPr>
          <w:sz w:val="16"/>
        </w:rPr>
        <w:t xml:space="preserve"> (CBS News 2025). These </w:t>
      </w:r>
      <w:r w:rsidRPr="005307FC">
        <w:rPr>
          <w:rStyle w:val="StyleUnderline"/>
        </w:rPr>
        <w:t>losses originated from</w:t>
      </w:r>
      <w:r w:rsidRPr="005307FC">
        <w:rPr>
          <w:sz w:val="16"/>
        </w:rPr>
        <w:t xml:space="preserve"> </w:t>
      </w:r>
      <w:r w:rsidRPr="005307FC">
        <w:rPr>
          <w:rStyle w:val="Emphasis"/>
        </w:rPr>
        <w:t>multiple</w:t>
      </w:r>
      <w:r w:rsidRPr="005307FC">
        <w:rPr>
          <w:sz w:val="16"/>
        </w:rPr>
        <w:t xml:space="preserve"> </w:t>
      </w:r>
      <w:r w:rsidRPr="005307FC">
        <w:rPr>
          <w:rStyle w:val="StyleUnderline"/>
        </w:rPr>
        <w:t>sources</w:t>
      </w:r>
      <w:r w:rsidRPr="005307FC">
        <w:rPr>
          <w:sz w:val="16"/>
        </w:rPr>
        <w:t xml:space="preserve">: $14.7 billion in buyout packages offered to departing employees, $6.7 billion in administrative leave paid to federal workers whose departures were delayed, and tens of </w:t>
      </w:r>
      <w:r w:rsidRPr="005307FC">
        <w:rPr>
          <w:rStyle w:val="StyleUnderline"/>
        </w:rPr>
        <w:t>billions</w:t>
      </w:r>
      <w:r w:rsidRPr="005307FC">
        <w:rPr>
          <w:sz w:val="16"/>
        </w:rPr>
        <w:t xml:space="preserve"> more </w:t>
      </w:r>
      <w:r w:rsidRPr="005307FC">
        <w:rPr>
          <w:rStyle w:val="StyleUnderline"/>
        </w:rPr>
        <w:t>in</w:t>
      </w:r>
      <w:r w:rsidRPr="005307FC">
        <w:rPr>
          <w:sz w:val="16"/>
        </w:rPr>
        <w:t xml:space="preserve"> </w:t>
      </w:r>
      <w:r w:rsidRPr="005307FC">
        <w:rPr>
          <w:rStyle w:val="Emphasis"/>
        </w:rPr>
        <w:t>lost productivity</w:t>
      </w:r>
      <w:r w:rsidRPr="005307FC">
        <w:rPr>
          <w:sz w:val="16"/>
        </w:rPr>
        <w:t xml:space="preserve">, </w:t>
      </w:r>
      <w:r w:rsidRPr="005307FC">
        <w:rPr>
          <w:rStyle w:val="Emphasis"/>
        </w:rPr>
        <w:t>legal disputes</w:t>
      </w:r>
      <w:r w:rsidRPr="005307FC">
        <w:rPr>
          <w:sz w:val="16"/>
        </w:rPr>
        <w:t xml:space="preserve">, </w:t>
      </w:r>
      <w:r w:rsidRPr="005307FC">
        <w:rPr>
          <w:rStyle w:val="StyleUnderline"/>
        </w:rPr>
        <w:t>and</w:t>
      </w:r>
      <w:r w:rsidRPr="005307FC">
        <w:rPr>
          <w:sz w:val="16"/>
        </w:rPr>
        <w:t xml:space="preserve"> </w:t>
      </w:r>
      <w:r w:rsidRPr="005307FC">
        <w:rPr>
          <w:rStyle w:val="Emphasis"/>
        </w:rPr>
        <w:t>transition costs</w:t>
      </w:r>
      <w:r w:rsidRPr="005307FC">
        <w:rPr>
          <w:sz w:val="16"/>
        </w:rPr>
        <w:t xml:space="preserve"> (CBS</w:t>
      </w:r>
      <w:r w:rsidRPr="00021BCD">
        <w:rPr>
          <w:sz w:val="16"/>
        </w:rPr>
        <w:t xml:space="preserve"> News 2025; Washington Post 2025).</w:t>
      </w:r>
    </w:p>
    <w:p w14:paraId="18A4A6A5" w14:textId="77777777" w:rsidR="00822166" w:rsidRPr="00021BCD" w:rsidRDefault="00822166" w:rsidP="00822166">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 xml:space="preserve">reduced </w:t>
      </w:r>
      <w:r w:rsidRPr="00FD1116">
        <w:rPr>
          <w:rStyle w:val="Emphasis"/>
        </w:rPr>
        <w:t xml:space="preserve">institutional </w:t>
      </w:r>
      <w:r w:rsidRPr="006F7B04">
        <w:rPr>
          <w:rStyle w:val="Emphasis"/>
          <w:highlight w:val="yellow"/>
        </w:rPr>
        <w:t>productivity</w:t>
      </w:r>
      <w:r w:rsidRPr="00021BCD">
        <w:rPr>
          <w:sz w:val="16"/>
        </w:rPr>
        <w:t xml:space="preserve">. Analysts discovered that </w:t>
      </w:r>
      <w:r w:rsidRPr="00D7133F">
        <w:rPr>
          <w:rStyle w:val="StyleUnderline"/>
        </w:rPr>
        <w:t>thousands of</w:t>
      </w:r>
      <w:r w:rsidRPr="00021BCD">
        <w:rPr>
          <w:sz w:val="16"/>
        </w:rPr>
        <w:t xml:space="preserve"> </w:t>
      </w:r>
      <w:r w:rsidRPr="00FD1116">
        <w:rPr>
          <w:rStyle w:val="Emphasis"/>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5307FC">
        <w:rPr>
          <w:rStyle w:val="StyleUnderline"/>
        </w:rPr>
        <w:t>illustrates the</w:t>
      </w:r>
      <w:r w:rsidRPr="005307FC">
        <w:rPr>
          <w:sz w:val="16"/>
        </w:rPr>
        <w:t xml:space="preserve"> </w:t>
      </w:r>
      <w:r w:rsidRPr="005307FC">
        <w:rPr>
          <w:rStyle w:val="Emphasis"/>
        </w:rPr>
        <w:t>multiplier effect</w:t>
      </w:r>
      <w:r w:rsidRPr="005307FC">
        <w:rPr>
          <w:sz w:val="16"/>
        </w:rPr>
        <w:t xml:space="preserve"> that targeted</w:t>
      </w:r>
      <w:r w:rsidRPr="00021BCD">
        <w:rPr>
          <w:sz w:val="16"/>
        </w:rPr>
        <w:t xml:space="preserve">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7F99B9EA" w14:textId="77777777" w:rsidR="00822166" w:rsidRPr="00021BCD" w:rsidRDefault="00822166" w:rsidP="00822166">
      <w:pPr>
        <w:rPr>
          <w:sz w:val="16"/>
        </w:rPr>
      </w:pPr>
      <w:r w:rsidRPr="00021BCD">
        <w:rPr>
          <w:sz w:val="16"/>
        </w:rPr>
        <w:t xml:space="preserve">The </w:t>
      </w:r>
      <w:r w:rsidRPr="00B841F1">
        <w:rPr>
          <w:rStyle w:val="StyleUnderline"/>
        </w:rPr>
        <w:t xml:space="preserve">federal government </w:t>
      </w:r>
      <w:r w:rsidRPr="005307FC">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5307FC">
        <w:rPr>
          <w:rStyle w:val="Emphasis"/>
        </w:rPr>
        <w:t>workers</w:t>
      </w:r>
      <w:r w:rsidRPr="005307FC">
        <w:rPr>
          <w:sz w:val="16"/>
        </w:rPr>
        <w:t xml:space="preserve"> </w:t>
      </w:r>
      <w:r w:rsidRPr="005307FC">
        <w:rPr>
          <w:rStyle w:val="StyleUnderline"/>
        </w:rPr>
        <w:t>were being paid</w:t>
      </w:r>
      <w:r w:rsidRPr="005307FC">
        <w:rPr>
          <w:sz w:val="16"/>
        </w:rPr>
        <w:t xml:space="preserve"> </w:t>
      </w:r>
      <w:r w:rsidRPr="005307FC">
        <w:rPr>
          <w:rStyle w:val="Emphasis"/>
        </w:rPr>
        <w:t>not to work</w:t>
      </w:r>
      <w:r w:rsidRPr="005307FC">
        <w:rPr>
          <w:sz w:val="16"/>
        </w:rPr>
        <w:t xml:space="preserve">, either </w:t>
      </w:r>
      <w:r w:rsidRPr="005307FC">
        <w:rPr>
          <w:rStyle w:val="StyleUnderline"/>
        </w:rPr>
        <w:t>because of phased separation agreements or due to reclassification errors</w:t>
      </w:r>
      <w:r w:rsidRPr="005307FC">
        <w:rPr>
          <w:sz w:val="16"/>
        </w:rPr>
        <w:t xml:space="preserve"> during hurried restructuring efforts (Washington</w:t>
      </w:r>
      <w:r w:rsidRPr="00021BCD">
        <w:rPr>
          <w:sz w:val="16"/>
        </w:rPr>
        <w:t xml:space="preserve">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477E4C21" w14:textId="77777777" w:rsidR="00822166" w:rsidRPr="00021BCD" w:rsidRDefault="00822166" w:rsidP="00822166">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FD1116">
        <w:rPr>
          <w:rStyle w:val="Emphasis"/>
        </w:rPr>
        <w:t>indirect costs</w:t>
      </w:r>
      <w:r w:rsidRPr="00FD1116">
        <w:rPr>
          <w:sz w:val="16"/>
        </w:rPr>
        <w:t xml:space="preserve"> </w:t>
      </w:r>
      <w:r w:rsidRPr="00FD1116">
        <w:rPr>
          <w:rStyle w:val="StyleUnderline"/>
        </w:rPr>
        <w:t>related to the</w:t>
      </w:r>
      <w:r w:rsidRPr="00FD1116">
        <w:rPr>
          <w:sz w:val="16"/>
        </w:rPr>
        <w:t xml:space="preserve"> </w:t>
      </w:r>
      <w:r w:rsidRPr="00FD1116">
        <w:rPr>
          <w:rStyle w:val="Emphasis"/>
        </w:rPr>
        <w:t>disruption</w:t>
      </w:r>
      <w:r w:rsidRPr="00FD1116">
        <w:rPr>
          <w:sz w:val="16"/>
        </w:rPr>
        <w:t xml:space="preserve"> </w:t>
      </w:r>
      <w:r w:rsidRPr="00FD1116">
        <w:rPr>
          <w:rStyle w:val="StyleUnderline"/>
        </w:rPr>
        <w:t>of existing federal contracts and grant programs</w:t>
      </w:r>
      <w:r w:rsidRPr="00FD1116">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FD1116">
        <w:rPr>
          <w:rStyle w:val="StyleUnderline"/>
        </w:rPr>
        <w:t>claimed savings</w:t>
      </w:r>
      <w:r w:rsidRPr="00FD1116">
        <w:rPr>
          <w:sz w:val="16"/>
        </w:rPr>
        <w:t xml:space="preserve"> might </w:t>
      </w:r>
      <w:r w:rsidRPr="00FD1116">
        <w:rPr>
          <w:rStyle w:val="StyleUnderline"/>
        </w:rPr>
        <w:t>have been</w:t>
      </w:r>
      <w:r w:rsidRPr="00FD1116">
        <w:rPr>
          <w:sz w:val="16"/>
        </w:rPr>
        <w:t xml:space="preserve"> </w:t>
      </w:r>
      <w:r w:rsidRPr="00FD1116">
        <w:rPr>
          <w:rStyle w:val="Emphasis"/>
        </w:rPr>
        <w:t>overstated</w:t>
      </w:r>
      <w:r w:rsidRPr="00FD1116">
        <w:rPr>
          <w:sz w:val="16"/>
        </w:rPr>
        <w:t xml:space="preserve"> or double-counted, </w:t>
      </w:r>
      <w:r w:rsidRPr="00FD1116">
        <w:rPr>
          <w:rStyle w:val="StyleUnderline"/>
        </w:rPr>
        <w:t>and</w:t>
      </w:r>
      <w:r w:rsidRPr="00FD1116">
        <w:rPr>
          <w:sz w:val="16"/>
        </w:rPr>
        <w:t xml:space="preserve"> that </w:t>
      </w:r>
      <w:r w:rsidRPr="00FD1116">
        <w:rPr>
          <w:rStyle w:val="StyleUnderline"/>
        </w:rPr>
        <w:t>agencies faced</w:t>
      </w:r>
      <w:r w:rsidRPr="00FD1116">
        <w:rPr>
          <w:sz w:val="16"/>
        </w:rPr>
        <w:t xml:space="preserve"> an additional 165,000 h per week in </w:t>
      </w:r>
      <w:r w:rsidRPr="00FD1116">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533B6D39" w14:textId="77777777" w:rsidR="00822166" w:rsidRPr="00021BCD" w:rsidRDefault="00822166" w:rsidP="00822166">
      <w:pPr>
        <w:rPr>
          <w:sz w:val="16"/>
        </w:rPr>
      </w:pPr>
      <w:r w:rsidRPr="00FD1116">
        <w:rPr>
          <w:rStyle w:val="Emphasis"/>
        </w:rPr>
        <w:t>Overall</w:t>
      </w:r>
      <w:r w:rsidRPr="00FD1116">
        <w:rPr>
          <w:sz w:val="16"/>
        </w:rPr>
        <w:t xml:space="preserve">, </w:t>
      </w:r>
      <w:r w:rsidRPr="00FD1116">
        <w:rPr>
          <w:rStyle w:val="StyleUnderline"/>
        </w:rPr>
        <w:t>the</w:t>
      </w:r>
      <w:r w:rsidRPr="00FD1116">
        <w:rPr>
          <w:sz w:val="16"/>
        </w:rPr>
        <w:t xml:space="preserve"> estimated </w:t>
      </w:r>
      <w:r w:rsidRPr="00FD1116">
        <w:rPr>
          <w:rStyle w:val="StyleUnderline"/>
        </w:rPr>
        <w:t>losses</w:t>
      </w:r>
      <w:r w:rsidRPr="00FD1116">
        <w:rPr>
          <w:sz w:val="16"/>
        </w:rPr>
        <w:t xml:space="preserve"> </w:t>
      </w:r>
      <w:r w:rsidRPr="00FD1116">
        <w:rPr>
          <w:rStyle w:val="Emphasis"/>
        </w:rPr>
        <w:t>continue to grow</w:t>
      </w:r>
      <w:r w:rsidRPr="00FD1116">
        <w:rPr>
          <w:sz w:val="16"/>
        </w:rPr>
        <w:t xml:space="preserve"> </w:t>
      </w:r>
      <w:r w:rsidRPr="00FD1116">
        <w:rPr>
          <w:rStyle w:val="StyleUnderline"/>
        </w:rPr>
        <w:t>as we are</w:t>
      </w:r>
      <w:r w:rsidRPr="00264FD2">
        <w:rPr>
          <w:rStyle w:val="StyleUnderline"/>
        </w:rPr>
        <w:t xml:space="preserv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29D9F861" w14:textId="77777777" w:rsidR="00822166" w:rsidRPr="00021BCD" w:rsidRDefault="00822166" w:rsidP="00822166">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FD1116">
        <w:rPr>
          <w:rStyle w:val="Emphasis"/>
        </w:rPr>
        <w:t>permanently</w:t>
      </w:r>
      <w:r w:rsidRPr="00FD1116">
        <w:rPr>
          <w:sz w:val="16"/>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A1A5E75" w14:textId="77777777" w:rsidR="00822166" w:rsidRPr="00021BCD" w:rsidRDefault="00822166" w:rsidP="00822166">
      <w:pPr>
        <w:rPr>
          <w:sz w:val="16"/>
        </w:rPr>
      </w:pPr>
      <w:r w:rsidRPr="00021BCD">
        <w:rPr>
          <w:sz w:val="16"/>
        </w:rPr>
        <w:t>6 Conclusions and Policy Recommendations</w:t>
      </w:r>
    </w:p>
    <w:p w14:paraId="50A67157" w14:textId="77777777" w:rsidR="00822166" w:rsidRPr="00021BCD" w:rsidRDefault="00822166" w:rsidP="00822166">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1C56F159" w14:textId="77777777" w:rsidR="00822166" w:rsidRPr="00021BCD" w:rsidRDefault="00822166" w:rsidP="00822166">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FD1116">
        <w:rPr>
          <w:rStyle w:val="StyleUnderline"/>
        </w:rPr>
        <w:t>not only on</w:t>
      </w:r>
      <w:r w:rsidRPr="00FD1116">
        <w:rPr>
          <w:sz w:val="16"/>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FD1116">
        <w:rPr>
          <w:rStyle w:val="StyleUnderline"/>
        </w:rPr>
        <w:t>but</w:t>
      </w:r>
      <w:r w:rsidRPr="00E46F59">
        <w:rPr>
          <w:rStyle w:val="StyleUnderline"/>
        </w:rPr>
        <w:t xml:space="preserve"> also on</w:t>
      </w:r>
      <w:r w:rsidRPr="00021BCD">
        <w:rPr>
          <w:sz w:val="16"/>
        </w:rPr>
        <w:t xml:space="preserve"> </w:t>
      </w:r>
      <w:r w:rsidRPr="00FD1116">
        <w:rPr>
          <w:rStyle w:val="Emphasis"/>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FD1116">
        <w:rPr>
          <w:rStyle w:val="StyleUnderline"/>
        </w:rPr>
        <w:t>spread across</w:t>
      </w:r>
      <w:r w:rsidRPr="00FD1116">
        <w:rPr>
          <w:sz w:val="16"/>
        </w:rPr>
        <w:t xml:space="preserve"> </w:t>
      </w:r>
      <w:r w:rsidRPr="00FD1116">
        <w:rPr>
          <w:rStyle w:val="Emphasis"/>
        </w:rPr>
        <w:t>interdependent</w:t>
      </w:r>
      <w:r w:rsidRPr="00FD1116">
        <w:rPr>
          <w:sz w:val="16"/>
        </w:rPr>
        <w:t xml:space="preserve"> </w:t>
      </w:r>
      <w:r w:rsidRPr="00FD1116">
        <w:rPr>
          <w:rStyle w:val="StyleUnderline"/>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4E759589" w14:textId="77777777" w:rsidR="00822166" w:rsidRPr="00021BCD" w:rsidRDefault="00822166" w:rsidP="00822166">
      <w:pPr>
        <w:rPr>
          <w:sz w:val="16"/>
        </w:rPr>
      </w:pPr>
      <w:r w:rsidRPr="00021BCD">
        <w:rPr>
          <w:sz w:val="16"/>
        </w:rPr>
        <w:t xml:space="preserve">Using data from the BEA and agency-level budget documents, the </w:t>
      </w:r>
      <w:r w:rsidRPr="00DB5D99">
        <w:rPr>
          <w:rStyle w:val="StyleUnderline"/>
        </w:rPr>
        <w:t xml:space="preserve">study estimates that </w:t>
      </w:r>
      <w:r w:rsidRPr="00FD1116">
        <w:rPr>
          <w:rStyle w:val="StyleUnderline"/>
        </w:rPr>
        <w:t>key sectors such as</w:t>
      </w:r>
      <w:r w:rsidRPr="00FD1116">
        <w:rPr>
          <w:sz w:val="16"/>
        </w:rPr>
        <w:t xml:space="preserve"> Other </w:t>
      </w:r>
      <w:r w:rsidRPr="00FD1116">
        <w:rPr>
          <w:rStyle w:val="Emphasis"/>
        </w:rPr>
        <w:t>Transportation</w:t>
      </w:r>
      <w:r w:rsidRPr="00FD1116">
        <w:rPr>
          <w:sz w:val="16"/>
        </w:rPr>
        <w:t xml:space="preserve"> Equipment, </w:t>
      </w:r>
      <w:r w:rsidRPr="00FD1116">
        <w:rPr>
          <w:rStyle w:val="Emphasis"/>
        </w:rPr>
        <w:t>Water</w:t>
      </w:r>
      <w:r w:rsidRPr="00FD1116">
        <w:rPr>
          <w:sz w:val="16"/>
        </w:rPr>
        <w:t xml:space="preserve"> Transportation, </w:t>
      </w:r>
      <w:r w:rsidRPr="00FD1116">
        <w:rPr>
          <w:rStyle w:val="StyleUnderline"/>
        </w:rPr>
        <w:t>and</w:t>
      </w:r>
      <w:r w:rsidRPr="00FD1116">
        <w:rPr>
          <w:sz w:val="16"/>
        </w:rPr>
        <w:t xml:space="preserve"> </w:t>
      </w:r>
      <w:r w:rsidRPr="00FD1116">
        <w:rPr>
          <w:rStyle w:val="Emphasis"/>
        </w:rPr>
        <w:t>Computer</w:t>
      </w:r>
      <w:r w:rsidRPr="00FD1116">
        <w:rPr>
          <w:sz w:val="16"/>
        </w:rPr>
        <w:t xml:space="preserve"> </w:t>
      </w:r>
      <w:r w:rsidRPr="00FD1116">
        <w:rPr>
          <w:rStyle w:val="StyleUnderline"/>
        </w:rPr>
        <w:t>and</w:t>
      </w:r>
      <w:r w:rsidRPr="00FD1116">
        <w:rPr>
          <w:sz w:val="16"/>
        </w:rPr>
        <w:t xml:space="preserve"> </w:t>
      </w:r>
      <w:r w:rsidRPr="00FD1116">
        <w:rPr>
          <w:rStyle w:val="Emphasis"/>
        </w:rPr>
        <w:t>Electronic</w:t>
      </w:r>
      <w:r w:rsidRPr="00FD1116">
        <w:rPr>
          <w:sz w:val="16"/>
        </w:rPr>
        <w:t xml:space="preserve"> </w:t>
      </w:r>
      <w:r w:rsidRPr="00FD1116">
        <w:rPr>
          <w:rStyle w:val="StyleUnderline"/>
        </w:rPr>
        <w:t>Products were especially impacted due to their</w:t>
      </w:r>
      <w:r w:rsidRPr="00FD1116">
        <w:rPr>
          <w:sz w:val="16"/>
        </w:rPr>
        <w:t xml:space="preserve"> </w:t>
      </w:r>
      <w:r w:rsidRPr="00FD1116">
        <w:rPr>
          <w:rStyle w:val="Emphasis"/>
        </w:rPr>
        <w:t>strong connections</w:t>
      </w:r>
      <w:r w:rsidRPr="00FD1116">
        <w:rPr>
          <w:sz w:val="16"/>
        </w:rPr>
        <w:t xml:space="preserve"> </w:t>
      </w:r>
      <w:r w:rsidRPr="00FD1116">
        <w:rPr>
          <w:rStyle w:val="StyleUnderline"/>
        </w:rPr>
        <w:t>to federal contracts and infrastructure funding</w:t>
      </w:r>
      <w:r w:rsidRPr="00FD1116">
        <w:rPr>
          <w:sz w:val="16"/>
        </w:rPr>
        <w:t xml:space="preserve">. </w:t>
      </w:r>
      <w:r w:rsidRPr="00FD1116">
        <w:rPr>
          <w:rStyle w:val="StyleUnderline"/>
        </w:rPr>
        <w:t>For example</w:t>
      </w:r>
      <w:r w:rsidRPr="00FD1116">
        <w:rPr>
          <w:sz w:val="16"/>
        </w:rPr>
        <w:t xml:space="preserve">, </w:t>
      </w:r>
      <w:r w:rsidRPr="00FD1116">
        <w:rPr>
          <w:rStyle w:val="Emphasis"/>
        </w:rPr>
        <w:t>aerospace</w:t>
      </w:r>
      <w:r w:rsidRPr="00FD1116">
        <w:rPr>
          <w:sz w:val="16"/>
        </w:rPr>
        <w:t xml:space="preserve"> </w:t>
      </w:r>
      <w:r w:rsidRPr="00FD1116">
        <w:rPr>
          <w:rStyle w:val="StyleUnderline"/>
        </w:rPr>
        <w:t>and</w:t>
      </w:r>
      <w:r w:rsidRPr="00FD1116">
        <w:rPr>
          <w:sz w:val="16"/>
        </w:rPr>
        <w:t xml:space="preserve"> </w:t>
      </w:r>
      <w:r w:rsidRPr="00FD1116">
        <w:rPr>
          <w:rStyle w:val="Emphasis"/>
        </w:rPr>
        <w:t>defense</w:t>
      </w:r>
      <w:r w:rsidRPr="00FD1116">
        <w:rPr>
          <w:sz w:val="16"/>
        </w:rPr>
        <w:t xml:space="preserve"> </w:t>
      </w:r>
      <w:r w:rsidRPr="00FD1116">
        <w:rPr>
          <w:rStyle w:val="StyleUnderline"/>
        </w:rPr>
        <w:t>suppliers</w:t>
      </w:r>
      <w:r w:rsidRPr="00FD1116">
        <w:rPr>
          <w:sz w:val="16"/>
        </w:rPr>
        <w:t xml:space="preserve"> </w:t>
      </w:r>
      <w:r w:rsidRPr="00FD1116">
        <w:rPr>
          <w:rStyle w:val="Emphasis"/>
        </w:rPr>
        <w:t>experience</w:t>
      </w:r>
      <w:r w:rsidRPr="00FD1116">
        <w:rPr>
          <w:sz w:val="16"/>
        </w:rPr>
        <w:t xml:space="preserve">d </w:t>
      </w:r>
      <w:r w:rsidRPr="00FD1116">
        <w:rPr>
          <w:rStyle w:val="StyleUnderline"/>
        </w:rPr>
        <w:t>project delays and reduced output, affecting</w:t>
      </w:r>
      <w:r w:rsidRPr="00FD1116">
        <w:rPr>
          <w:sz w:val="16"/>
        </w:rPr>
        <w:t xml:space="preserve"> not only </w:t>
      </w:r>
      <w:r w:rsidRPr="00FD1116">
        <w:rPr>
          <w:rStyle w:val="StyleUnderline"/>
        </w:rPr>
        <w:t>major contractors 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0FF67713" w14:textId="77777777" w:rsidR="00822166" w:rsidRPr="00021BCD" w:rsidRDefault="00822166" w:rsidP="00822166">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FD1116">
        <w:rPr>
          <w:rStyle w:val="Emphasis"/>
        </w:rPr>
        <w:t xml:space="preserve">reduced </w:t>
      </w:r>
      <w:r w:rsidRPr="002677AF">
        <w:rPr>
          <w:rStyle w:val="Emphasis"/>
          <w:highlight w:val="yellow"/>
        </w:rPr>
        <w:t>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FD1116">
        <w:rPr>
          <w:rStyle w:val="Emphasis"/>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D42C042" w14:textId="77777777" w:rsidR="00822166" w:rsidRDefault="00822166" w:rsidP="00822166">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9730E37" w14:textId="77777777" w:rsidR="004D58DE" w:rsidRDefault="004D58DE" w:rsidP="004D58DE">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7DF54FE9" w14:textId="77777777" w:rsidR="004D58DE" w:rsidRDefault="004D58DE" w:rsidP="004D58DE">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4707881E" w14:textId="77777777" w:rsidR="004D58DE" w:rsidRPr="00570F49" w:rsidRDefault="004D58DE" w:rsidP="004D58DE">
      <w:pPr>
        <w:rPr>
          <w:sz w:val="16"/>
        </w:rPr>
      </w:pPr>
      <w:r w:rsidRPr="00570F49">
        <w:rPr>
          <w:sz w:val="16"/>
        </w:rPr>
        <w:t>SS: 5: What factors do you believe contribute most significantly to shaping the existing polar structure of global politics?</w:t>
      </w:r>
    </w:p>
    <w:p w14:paraId="06FDC516" w14:textId="77777777" w:rsidR="004D58DE" w:rsidRPr="00570F49" w:rsidRDefault="004D58DE" w:rsidP="004D58DE">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07E9CD5" w14:textId="77777777" w:rsidR="004D58DE" w:rsidRPr="00570F49" w:rsidRDefault="004D58DE" w:rsidP="004D58DE">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245367EE" w14:textId="77777777" w:rsidR="004D58DE" w:rsidRPr="00570F49" w:rsidRDefault="004D58DE" w:rsidP="004D58DE">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EC6D30E" w14:textId="77777777" w:rsidR="004D58DE" w:rsidRPr="00570F49" w:rsidRDefault="004D58DE" w:rsidP="004D58DE">
      <w:pPr>
        <w:rPr>
          <w:sz w:val="16"/>
        </w:rPr>
      </w:pPr>
      <w:r w:rsidRPr="00570F49">
        <w:rPr>
          <w:sz w:val="16"/>
        </w:rPr>
        <w:t>SS: 6: What are the potential consequences of maintaining or attempting to shift the existing polar structure of global politics?</w:t>
      </w:r>
    </w:p>
    <w:p w14:paraId="1C9B7F67" w14:textId="77777777" w:rsidR="004D58DE" w:rsidRDefault="004D58DE" w:rsidP="004D58DE">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020CAB33" w14:textId="77777777" w:rsidR="004D58DE" w:rsidRDefault="004D58DE" w:rsidP="00C86D17">
      <w:pPr>
        <w:rPr>
          <w:sz w:val="16"/>
        </w:rPr>
      </w:pPr>
    </w:p>
    <w:p w14:paraId="44A3EE5C" w14:textId="77777777" w:rsidR="00C86D17" w:rsidRDefault="00C86D17" w:rsidP="00C86D17">
      <w:pPr>
        <w:pStyle w:val="Heading4"/>
      </w:pPr>
      <w:r w:rsidRPr="00CC4633">
        <w:rPr>
          <w:u w:val="single"/>
        </w:rPr>
        <w:t>Future</w:t>
      </w:r>
      <w:r>
        <w:t xml:space="preserve"> public health crises are </w:t>
      </w:r>
      <w:r w:rsidRPr="00CC4633">
        <w:rPr>
          <w:u w:val="single"/>
        </w:rPr>
        <w:t>existential</w:t>
      </w:r>
      <w:r>
        <w:t>.</w:t>
      </w:r>
    </w:p>
    <w:p w14:paraId="5FFC1570" w14:textId="77777777" w:rsidR="00C86D17" w:rsidRDefault="00C86D17" w:rsidP="00C86D1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4CF579B" w14:textId="77777777" w:rsidR="00C86D17" w:rsidRPr="00560451" w:rsidRDefault="00C86D17" w:rsidP="00C86D17">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160C10F" w14:textId="77777777" w:rsidR="00C86D17" w:rsidRPr="00560451" w:rsidRDefault="00C86D17" w:rsidP="00C86D17">
      <w:pPr>
        <w:rPr>
          <w:sz w:val="16"/>
        </w:rPr>
      </w:pPr>
      <w:r w:rsidRPr="00560451">
        <w:rPr>
          <w:sz w:val="16"/>
        </w:rPr>
        <w:t>5 INTERACTION OF PLANETARY BOUNDARIES AND GLOBAL CATASTROPHIC RISKS</w:t>
      </w:r>
    </w:p>
    <w:p w14:paraId="77DB1791" w14:textId="77777777" w:rsidR="00C86D17" w:rsidRPr="00560451" w:rsidRDefault="00C86D17" w:rsidP="00C86D17">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B23FB95" w14:textId="77777777" w:rsidR="00C86D17" w:rsidRPr="00560451" w:rsidRDefault="00C86D17" w:rsidP="00C86D17">
      <w:pPr>
        <w:rPr>
          <w:sz w:val="16"/>
        </w:rPr>
      </w:pPr>
      <w:r w:rsidRPr="00560451">
        <w:rPr>
          <w:sz w:val="16"/>
        </w:rPr>
        <w:t>[Figure omitted]</w:t>
      </w:r>
    </w:p>
    <w:p w14:paraId="1E774358" w14:textId="77777777" w:rsidR="00C86D17" w:rsidRPr="00560451" w:rsidRDefault="00C86D17" w:rsidP="00C86D17">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05F53FE" w14:textId="77777777" w:rsidR="00C86D17" w:rsidRDefault="00C86D17" w:rsidP="00C86D17">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3A81F70" w14:textId="77777777" w:rsidR="004D58DE" w:rsidRDefault="004D58DE" w:rsidP="004D58DE">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43CB0944" w14:textId="77777777" w:rsidR="004D58DE" w:rsidRDefault="004D58DE" w:rsidP="004D58DE">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F2F6006" w14:textId="77777777" w:rsidR="004D58DE" w:rsidRPr="00DE7F64" w:rsidRDefault="004D58DE" w:rsidP="004D58DE">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3783BCB8" w14:textId="77777777" w:rsidR="004D58DE" w:rsidRPr="00DE7F64" w:rsidRDefault="004D58DE" w:rsidP="004D58DE">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3EB9FF5" w14:textId="77777777" w:rsidR="004D58DE" w:rsidRPr="00DE7F64" w:rsidRDefault="004D58DE" w:rsidP="004D58DE">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1644DED" w14:textId="77777777" w:rsidR="004D58DE" w:rsidRPr="00DE7F64" w:rsidRDefault="004D58DE" w:rsidP="004D58DE">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500E415B" w14:textId="77777777" w:rsidR="004D58DE" w:rsidRPr="00DE7F64" w:rsidRDefault="004D58DE" w:rsidP="004D58DE">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4DEE2C1B" w14:textId="77777777" w:rsidR="004D58DE" w:rsidRPr="00DE7F64" w:rsidRDefault="004D58DE" w:rsidP="004D58DE">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451EDECD" w14:textId="77777777" w:rsidR="004D58DE" w:rsidRPr="00DE7F64" w:rsidRDefault="004D58DE" w:rsidP="004D58DE">
      <w:pPr>
        <w:rPr>
          <w:sz w:val="8"/>
          <w:szCs w:val="8"/>
        </w:rPr>
      </w:pPr>
      <w:r w:rsidRPr="00DE7F64">
        <w:rPr>
          <w:sz w:val="8"/>
          <w:szCs w:val="8"/>
        </w:rPr>
        <w:t>Peace, Pandemics, and Conflict</w:t>
      </w:r>
    </w:p>
    <w:p w14:paraId="4C5633E4" w14:textId="77777777" w:rsidR="004D58DE" w:rsidRPr="00DE7F64" w:rsidRDefault="004D58DE" w:rsidP="004D58DE">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2118E5E" w14:textId="77777777" w:rsidR="004D58DE" w:rsidRPr="00DE7F64" w:rsidRDefault="004D58DE" w:rsidP="004D58DE">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68F6C24" w14:textId="77777777" w:rsidR="004D58DE" w:rsidRPr="00DE7F64" w:rsidRDefault="004D58DE" w:rsidP="004D58DE">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7345934" w14:textId="77777777" w:rsidR="004D58DE" w:rsidRPr="00DE7F64" w:rsidRDefault="004D58DE" w:rsidP="004D58DE">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4E4ED53D" w14:textId="77777777" w:rsidR="004D58DE" w:rsidRPr="00DE7F64" w:rsidRDefault="004D58DE" w:rsidP="004D58DE">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41576B96" w14:textId="77777777" w:rsidR="004D58DE" w:rsidRPr="00DE7F64" w:rsidRDefault="004D58DE" w:rsidP="004D58DE">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51C73EF2" w14:textId="77777777" w:rsidR="004D58DE" w:rsidRPr="00DE7F64" w:rsidRDefault="004D58DE" w:rsidP="004D58DE">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63C6A181" w14:textId="77777777" w:rsidR="004D58DE" w:rsidRPr="00DE7F64" w:rsidRDefault="004D58DE" w:rsidP="004D58DE">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62EB8AA" w14:textId="77777777" w:rsidR="004D58DE" w:rsidRPr="00DE7F64" w:rsidRDefault="004D58DE" w:rsidP="004D58DE">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596F33B0" w14:textId="77777777" w:rsidR="004D58DE" w:rsidRPr="00DE7F64" w:rsidRDefault="004D58DE" w:rsidP="004D58DE">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1A1ED04A" w14:textId="77777777" w:rsidR="004D58DE" w:rsidRPr="00DE7F64" w:rsidRDefault="004D58DE" w:rsidP="004D58DE">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2B296932" w14:textId="77777777" w:rsidR="004D58DE" w:rsidRPr="00DE7F64" w:rsidRDefault="004D58DE" w:rsidP="004D58DE">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6EB5737C" w14:textId="77777777" w:rsidR="004D58DE" w:rsidRPr="00DE7F64" w:rsidRDefault="004D58DE" w:rsidP="004D58DE">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421C5176" w14:textId="77777777" w:rsidR="004D58DE" w:rsidRPr="00DE7F64" w:rsidRDefault="004D58DE" w:rsidP="004D58DE">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36DE79E" w14:textId="77777777" w:rsidR="004D58DE" w:rsidRPr="00DE7F64" w:rsidRDefault="004D58DE" w:rsidP="004D58DE">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3A5B8ABD" w14:textId="77777777" w:rsidR="004D58DE" w:rsidRPr="00DE7F64" w:rsidRDefault="004D58DE" w:rsidP="004D58DE">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4E6558A" w14:textId="77777777" w:rsidR="004D58DE" w:rsidRPr="00DE7F64" w:rsidRDefault="004D58DE" w:rsidP="004D58DE">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36C8A03" w14:textId="77777777" w:rsidR="004D58DE" w:rsidRPr="00DE7F64" w:rsidRDefault="004D58DE" w:rsidP="004D58DE">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25F79119" w14:textId="77777777" w:rsidR="004D58DE" w:rsidRPr="00DE7F64" w:rsidRDefault="004D58DE" w:rsidP="004D58DE">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586373D" w14:textId="77777777" w:rsidR="004D58DE" w:rsidRPr="00DE7F64" w:rsidRDefault="004D58DE" w:rsidP="004D58DE">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901D9C1" w14:textId="77777777" w:rsidR="004D58DE" w:rsidRPr="00DE7F64" w:rsidRDefault="004D58DE" w:rsidP="004D58DE">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470B9C9A" w14:textId="77777777" w:rsidR="004D58DE" w:rsidRPr="00DE7F64" w:rsidRDefault="004D58DE" w:rsidP="004D58DE">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C293376" w14:textId="7BEF812E" w:rsidR="004D58DE" w:rsidRDefault="004D58DE" w:rsidP="00C86D17">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0D5F9F39" w14:textId="77777777" w:rsidR="004D58DE" w:rsidRDefault="004D58DE" w:rsidP="004D58DE">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286C1591" w14:textId="77777777" w:rsidR="004D58DE" w:rsidRPr="00804161" w:rsidRDefault="004D58DE" w:rsidP="004D58DE">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55841692" w14:textId="77777777" w:rsidR="004D58DE" w:rsidRPr="0092433A" w:rsidRDefault="004D58DE" w:rsidP="004D58DE">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4762B009" w14:textId="77777777" w:rsidR="004D58DE" w:rsidRPr="0092433A" w:rsidRDefault="004D58DE" w:rsidP="004D58DE">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300830AC" w14:textId="77777777" w:rsidR="004D58DE" w:rsidRDefault="004D58DE" w:rsidP="004D58DE">
      <w:pPr>
        <w:pStyle w:val="Heading4"/>
      </w:pPr>
      <w:r>
        <w:t xml:space="preserve">Success </w:t>
      </w:r>
      <w:r w:rsidRPr="00AD7D87">
        <w:rPr>
          <w:u w:val="single"/>
        </w:rPr>
        <w:t>requires</w:t>
      </w:r>
      <w:r>
        <w:t xml:space="preserve"> effective </w:t>
      </w:r>
      <w:r w:rsidRPr="00AD7D87">
        <w:rPr>
          <w:u w:val="single"/>
        </w:rPr>
        <w:t>US response</w:t>
      </w:r>
      <w:r>
        <w:t>.</w:t>
      </w:r>
    </w:p>
    <w:p w14:paraId="45400370" w14:textId="77777777" w:rsidR="004D58DE" w:rsidRDefault="004D58DE" w:rsidP="004D58DE">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43D0A811" w14:textId="77777777" w:rsidR="004D58DE" w:rsidRDefault="004D58DE" w:rsidP="004D58DE">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36CC7FD9" w14:textId="77777777" w:rsidR="004D58DE" w:rsidRDefault="004D58DE" w:rsidP="004D58DE">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5E518258" w14:textId="77777777" w:rsidR="004D58DE" w:rsidRPr="00EF68C3" w:rsidRDefault="004D58DE" w:rsidP="004D58DE">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780253FD" w14:textId="77777777" w:rsidR="004D58DE" w:rsidRPr="00A91338" w:rsidRDefault="004D58DE" w:rsidP="004D58DE">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0C5D11F1" w14:textId="77777777" w:rsidR="004D58DE" w:rsidRPr="00A91338" w:rsidRDefault="004D58DE" w:rsidP="004D58DE">
      <w:pPr>
        <w:rPr>
          <w:sz w:val="16"/>
        </w:rPr>
      </w:pPr>
      <w:r w:rsidRPr="00A91338">
        <w:rPr>
          <w:sz w:val="16"/>
        </w:rPr>
        <w:t>So if those are the risks, then we definitely shouldn’t pursue the creation of mirror life. Right?</w:t>
      </w:r>
    </w:p>
    <w:p w14:paraId="6985F5EF" w14:textId="77777777" w:rsidR="004D58DE" w:rsidRPr="00A91338" w:rsidRDefault="004D58DE" w:rsidP="004D58DE">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5338B22E" w14:textId="77777777" w:rsidR="004D58DE" w:rsidRPr="00A91338" w:rsidRDefault="004D58DE" w:rsidP="004D58DE">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41187F2E" w14:textId="77777777" w:rsidR="004D58DE" w:rsidRPr="00A91338" w:rsidRDefault="004D58DE" w:rsidP="004D58DE">
      <w:pPr>
        <w:rPr>
          <w:sz w:val="16"/>
        </w:rPr>
      </w:pPr>
      <w:r w:rsidRPr="00A91338">
        <w:rPr>
          <w:sz w:val="16"/>
        </w:rPr>
        <w:t>The (brief) argument against mirror life</w:t>
      </w:r>
    </w:p>
    <w:p w14:paraId="63D3D3D6" w14:textId="77777777" w:rsidR="004D58DE" w:rsidRPr="00A91338" w:rsidRDefault="004D58DE" w:rsidP="004D58DE">
      <w:pPr>
        <w:rPr>
          <w:sz w:val="16"/>
        </w:rPr>
      </w:pPr>
      <w:r w:rsidRPr="00A91338">
        <w:rPr>
          <w:sz w:val="16"/>
        </w:rPr>
        <w:t>But first, let’s get into why the idea of mirror life is so frightening.</w:t>
      </w:r>
    </w:p>
    <w:p w14:paraId="5072A78F" w14:textId="77777777" w:rsidR="004D58DE" w:rsidRPr="00A91338" w:rsidRDefault="004D58DE" w:rsidP="004D58DE">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59930B97" w14:textId="77777777" w:rsidR="004D58DE" w:rsidRPr="00A91338" w:rsidRDefault="004D58DE" w:rsidP="004D58DE">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7930763F" w14:textId="77777777" w:rsidR="004D58DE" w:rsidRPr="00A91338" w:rsidRDefault="004D58DE" w:rsidP="004D58DE">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53353949" w14:textId="77777777" w:rsidR="004D58DE" w:rsidRPr="00A91338" w:rsidRDefault="004D58DE" w:rsidP="004D58DE">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3BE37CA9" w14:textId="77777777" w:rsidR="004D58DE" w:rsidRPr="00A91338" w:rsidRDefault="004D58DE" w:rsidP="004D58DE">
      <w:pPr>
        <w:numPr>
          <w:ilvl w:val="0"/>
          <w:numId w:val="15"/>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213242C0" w14:textId="77777777" w:rsidR="004D58DE" w:rsidRPr="00A91338" w:rsidRDefault="004D58DE" w:rsidP="004D58DE">
      <w:pPr>
        <w:numPr>
          <w:ilvl w:val="0"/>
          <w:numId w:val="15"/>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2037940C" w14:textId="77777777" w:rsidR="004D58DE" w:rsidRPr="00A91338" w:rsidRDefault="004D58DE" w:rsidP="004D58DE">
      <w:pPr>
        <w:numPr>
          <w:ilvl w:val="0"/>
          <w:numId w:val="15"/>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0F37511A" w14:textId="77777777" w:rsidR="004D58DE" w:rsidRPr="00A91338" w:rsidRDefault="004D58DE" w:rsidP="004D58DE">
      <w:pPr>
        <w:rPr>
          <w:sz w:val="16"/>
        </w:rPr>
      </w:pPr>
      <w:r w:rsidRPr="00A91338">
        <w:rPr>
          <w:sz w:val="16"/>
        </w:rPr>
        <w:t>Fun stuff!</w:t>
      </w:r>
    </w:p>
    <w:p w14:paraId="582F0386" w14:textId="77777777" w:rsidR="004D58DE" w:rsidRPr="00A91338" w:rsidRDefault="004D58DE" w:rsidP="004D58DE">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1EA7048C" w14:textId="77777777" w:rsidR="004D58DE" w:rsidRPr="00A91338" w:rsidRDefault="004D58DE" w:rsidP="004D58DE">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086632AC" w14:textId="77777777" w:rsidR="004D58DE" w:rsidRPr="00A91338" w:rsidRDefault="004D58DE" w:rsidP="004D58DE">
      <w:pPr>
        <w:rPr>
          <w:sz w:val="16"/>
        </w:rPr>
      </w:pPr>
      <w:r w:rsidRPr="00A91338">
        <w:rPr>
          <w:sz w:val="16"/>
        </w:rPr>
        <w:t>The case for mirror life</w:t>
      </w:r>
    </w:p>
    <w:p w14:paraId="20483680" w14:textId="5EFC5B4C" w:rsidR="004D58DE" w:rsidRPr="004D58DE" w:rsidRDefault="004D58DE" w:rsidP="00C86D17">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7C93CB6E" w14:textId="77777777" w:rsidR="00C86D17" w:rsidRDefault="00C86D17" w:rsidP="00C86D17">
      <w:pPr>
        <w:pStyle w:val="Heading3"/>
      </w:pPr>
      <w:r>
        <w:t>1AC---Plan</w:t>
      </w:r>
    </w:p>
    <w:p w14:paraId="4CF03984" w14:textId="597CC685" w:rsidR="00C86D17" w:rsidRPr="00273781" w:rsidRDefault="00772703" w:rsidP="00772703">
      <w:pPr>
        <w:pStyle w:val="Heading4"/>
      </w:pPr>
      <w:r>
        <w:t>The United States federal government should substantially strengthen federal employees’ collective bargaining rights.</w:t>
      </w:r>
    </w:p>
    <w:p w14:paraId="36DB4EDA" w14:textId="77777777" w:rsidR="00C86D17" w:rsidRDefault="00C86D17" w:rsidP="00C86D17">
      <w:pPr>
        <w:pStyle w:val="Heading3"/>
      </w:pPr>
      <w:r>
        <w:t>1AC---Solvency</w:t>
      </w:r>
    </w:p>
    <w:p w14:paraId="166CC921" w14:textId="77777777" w:rsidR="00C86D17" w:rsidRPr="003E3E40" w:rsidRDefault="00C86D17" w:rsidP="00C86D17">
      <w:pPr>
        <w:pStyle w:val="Heading4"/>
      </w:pPr>
      <w:r w:rsidRPr="003E3E40">
        <w:rPr>
          <w:u w:val="single"/>
        </w:rPr>
        <w:t>SOLVENCY</w:t>
      </w:r>
      <w:r>
        <w:t>.</w:t>
      </w:r>
    </w:p>
    <w:p w14:paraId="666CB8D9" w14:textId="77777777" w:rsidR="00C86D17" w:rsidRDefault="00C86D17" w:rsidP="00C86D1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3FC5012" w14:textId="77777777" w:rsidR="00C86D17" w:rsidRDefault="00C86D17" w:rsidP="00C86D17">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198AA51" w14:textId="77777777" w:rsidR="00C86D17" w:rsidRPr="001254CE" w:rsidRDefault="00C86D17" w:rsidP="00C86D17">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8CAAEEE" w14:textId="77777777" w:rsidR="00C86D17" w:rsidRDefault="00C86D17" w:rsidP="00C86D17">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58054722" w14:textId="77777777" w:rsidR="000A6B23" w:rsidRDefault="000A6B23" w:rsidP="000A6B23">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5D86C79B" w14:textId="77777777" w:rsidR="000A6B23" w:rsidRPr="00E13121" w:rsidRDefault="000A6B23" w:rsidP="000A6B23">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16A46080" w14:textId="77777777" w:rsidR="000A6B23" w:rsidRPr="00E13121" w:rsidRDefault="000A6B23" w:rsidP="000A6B2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B16C426" w14:textId="77777777" w:rsidR="000A6B23" w:rsidRPr="00467B2F" w:rsidRDefault="000A6B23" w:rsidP="000A6B23">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36FC1BD" w14:textId="77777777" w:rsidR="000A6B23" w:rsidRPr="00467B2F" w:rsidRDefault="000A6B23" w:rsidP="000A6B23">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1686AFF" w14:textId="77777777" w:rsidR="000A6B23" w:rsidRPr="00467B2F" w:rsidRDefault="000A6B23" w:rsidP="000A6B23">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DDD6B83" w14:textId="77777777" w:rsidR="000A6B23" w:rsidRPr="00467B2F" w:rsidRDefault="000A6B23" w:rsidP="000A6B23">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272673D" w14:textId="77777777" w:rsidR="000A6B23" w:rsidRPr="00467B2F" w:rsidRDefault="000A6B23" w:rsidP="000A6B23">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9EF8985" w14:textId="77777777" w:rsidR="000A6B23" w:rsidRPr="00467B2F" w:rsidRDefault="000A6B23" w:rsidP="000A6B23">
      <w:pPr>
        <w:rPr>
          <w:sz w:val="12"/>
          <w:szCs w:val="12"/>
        </w:rPr>
      </w:pPr>
      <w:r w:rsidRPr="00467B2F">
        <w:rPr>
          <w:sz w:val="12"/>
          <w:szCs w:val="12"/>
        </w:rPr>
        <w:t>President Trump’s Declaration of War Against the Competitive Federal Schedule</w:t>
      </w:r>
    </w:p>
    <w:p w14:paraId="657B7E9E" w14:textId="77777777" w:rsidR="000A6B23" w:rsidRPr="00467B2F" w:rsidRDefault="000A6B23" w:rsidP="000A6B23">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DB5624B" w14:textId="77777777" w:rsidR="000A6B23" w:rsidRPr="00467B2F" w:rsidRDefault="000A6B23" w:rsidP="000A6B23">
      <w:pPr>
        <w:rPr>
          <w:sz w:val="16"/>
        </w:rPr>
      </w:pPr>
      <w:r w:rsidRPr="00467B2F">
        <w:rPr>
          <w:sz w:val="12"/>
          <w:szCs w:val="12"/>
        </w:rPr>
        <w:t>The Policy/Career Schedule and Judicial Oversight Unitary Executive Branch Theory</w:t>
      </w:r>
    </w:p>
    <w:p w14:paraId="4288AA7E" w14:textId="77777777" w:rsidR="000A6B23" w:rsidRPr="00467B2F" w:rsidRDefault="000A6B23" w:rsidP="000A6B23">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001760C" w14:textId="77777777" w:rsidR="000A6B23" w:rsidRPr="00467B2F" w:rsidRDefault="000A6B23" w:rsidP="000A6B23">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BEECE19" w14:textId="585C16D3" w:rsidR="00833F8B" w:rsidRDefault="000A6B23" w:rsidP="00C86D1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2A5C192" w14:textId="77777777" w:rsidR="00C86D17" w:rsidRDefault="00C86D17" w:rsidP="00C86D17">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BFFC119" w14:textId="77777777" w:rsidR="00C86D17" w:rsidRDefault="00C86D17" w:rsidP="00C86D17">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D9FCBBA" w14:textId="77777777" w:rsidR="00C86D17" w:rsidRDefault="00C86D17" w:rsidP="00C86D1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6576AC5" w14:textId="77777777" w:rsidR="00C86D17" w:rsidRPr="00874B37" w:rsidRDefault="00C86D17" w:rsidP="00C86D1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2A7FD5B" w14:textId="77777777" w:rsidR="00C86D17" w:rsidRPr="00874B37" w:rsidRDefault="00C86D17" w:rsidP="00C86D17">
      <w:pPr>
        <w:rPr>
          <w:sz w:val="16"/>
        </w:rPr>
      </w:pPr>
      <w:r w:rsidRPr="00874B37">
        <w:rPr>
          <w:sz w:val="16"/>
        </w:rPr>
        <w:t>Tradeoffs in the Administrative State</w:t>
      </w:r>
    </w:p>
    <w:p w14:paraId="41AF5437" w14:textId="77777777" w:rsidR="00C86D17" w:rsidRPr="00874B37" w:rsidRDefault="00C86D17" w:rsidP="00C86D1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E3E98BE" w14:textId="77777777" w:rsidR="00C86D17" w:rsidRPr="00874B37" w:rsidRDefault="00C86D17" w:rsidP="00C86D1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276BE43" w14:textId="77777777" w:rsidR="00C86D17" w:rsidRDefault="00C86D17" w:rsidP="00C86D1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06DF950" w14:textId="77777777" w:rsidR="00C86D17" w:rsidRPr="00A717CD" w:rsidRDefault="00C86D17" w:rsidP="00C86D17">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76025E42" w14:textId="77777777" w:rsidR="00C86D17" w:rsidRDefault="00C86D17" w:rsidP="00C86D17">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53E6EEE7" w14:textId="77777777" w:rsidR="00C86D17" w:rsidRPr="00E14A35" w:rsidRDefault="00C86D17" w:rsidP="00C86D17">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5D680788" w14:textId="77777777" w:rsidR="00C86D17" w:rsidRPr="00E14A35" w:rsidRDefault="00C86D17" w:rsidP="00C86D17">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AF5D0A8" w14:textId="77777777" w:rsidR="00C86D17" w:rsidRPr="00E14A35" w:rsidRDefault="00C86D17" w:rsidP="00C86D17">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352BE95" w14:textId="77777777" w:rsidR="00C86D17" w:rsidRPr="00E14A35" w:rsidRDefault="00C86D17" w:rsidP="00C86D17">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58663637" w14:textId="77777777" w:rsidR="00C86D17" w:rsidRPr="00E14A35" w:rsidRDefault="00C86D17" w:rsidP="00C86D17">
      <w:pPr>
        <w:rPr>
          <w:sz w:val="16"/>
        </w:rPr>
      </w:pPr>
      <w:r w:rsidRPr="00E14A35">
        <w:rPr>
          <w:sz w:val="16"/>
        </w:rPr>
        <w:t>The Treasury and Agriculture departments have also lost huge numbers of people, with more than 31,000 and 21,000 pushed out this year, respectively.</w:t>
      </w:r>
    </w:p>
    <w:p w14:paraId="643ABEE2" w14:textId="77777777" w:rsidR="00C86D17" w:rsidRPr="00E14A35" w:rsidRDefault="00C86D17" w:rsidP="00C86D17">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3CB9DB50" w14:textId="77777777" w:rsidR="00C86D17" w:rsidRPr="00E14A35" w:rsidRDefault="00C86D17" w:rsidP="00C86D17">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411F6587" w14:textId="77777777" w:rsidR="00C86D17" w:rsidRPr="00E14A35" w:rsidRDefault="00C86D17" w:rsidP="00C86D17">
      <w:pPr>
        <w:rPr>
          <w:sz w:val="16"/>
        </w:rPr>
      </w:pPr>
      <w:r w:rsidRPr="00E14A35">
        <w:rPr>
          <w:sz w:val="16"/>
        </w:rPr>
        <w:t>The White House did not immediately respond to a request for comment.</w:t>
      </w:r>
    </w:p>
    <w:p w14:paraId="6C86C13C" w14:textId="77777777" w:rsidR="00C86D17" w:rsidRPr="00E14A35" w:rsidRDefault="00C86D17" w:rsidP="00C86D17">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8B008CC" w14:textId="77777777" w:rsidR="00C86D17" w:rsidRPr="00E14A35" w:rsidRDefault="00C86D17" w:rsidP="00C86D17">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644E2019" w14:textId="77777777" w:rsidR="00C86D17" w:rsidRPr="00E14A35" w:rsidRDefault="00C86D17" w:rsidP="00C86D17">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24323C72" w14:textId="77777777" w:rsidR="00C86D17" w:rsidRPr="00E14A35" w:rsidRDefault="00C86D17" w:rsidP="00C86D17">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3645A154" w14:textId="77777777" w:rsidR="00C86D17" w:rsidRDefault="00C86D17" w:rsidP="00C86D17">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284AEB09" w14:textId="77777777" w:rsidR="00C86D17" w:rsidRPr="006E010D" w:rsidRDefault="00C86D17" w:rsidP="00C86D17">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5D2771BD" w14:textId="77777777" w:rsidR="00C86D17" w:rsidRDefault="00C86D17" w:rsidP="00C86D1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D4345B6" w14:textId="77777777" w:rsidR="00C86D17" w:rsidRPr="00647438" w:rsidRDefault="00C86D17" w:rsidP="00C86D1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8D64018" w14:textId="77777777" w:rsidR="00C86D17" w:rsidRPr="001D6F3E" w:rsidRDefault="00C86D17" w:rsidP="00C86D17">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E659E8D" w14:textId="77777777" w:rsidR="00C86D17" w:rsidRPr="00647438" w:rsidRDefault="00C86D17" w:rsidP="00C86D17">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B806C26" w14:textId="77777777" w:rsidR="00C86D17" w:rsidRPr="00647438" w:rsidRDefault="00C86D17" w:rsidP="00C86D17">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68C1E158" w14:textId="77777777" w:rsidR="00C86D17" w:rsidRPr="00647438" w:rsidRDefault="00C86D17" w:rsidP="00C86D17">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70EECA40" w14:textId="77777777" w:rsidR="00C86D17" w:rsidRPr="00647438" w:rsidRDefault="00C86D17" w:rsidP="00C86D17">
      <w:pPr>
        <w:rPr>
          <w:sz w:val="16"/>
        </w:rPr>
      </w:pPr>
      <w:r w:rsidRPr="00647438">
        <w:rPr>
          <w:sz w:val="16"/>
        </w:rPr>
        <w:t>What this study reveals is that a demeaning one-dimensional narrative of public employees badly mischaracterizes public servants.</w:t>
      </w:r>
    </w:p>
    <w:p w14:paraId="13D1FEED" w14:textId="77777777" w:rsidR="00C86D17" w:rsidRPr="00647438" w:rsidRDefault="00C86D17" w:rsidP="00C86D17">
      <w:pPr>
        <w:rPr>
          <w:sz w:val="16"/>
        </w:rPr>
      </w:pPr>
      <w:r w:rsidRPr="00647438">
        <w:rPr>
          <w:sz w:val="16"/>
        </w:rPr>
        <w:t>Introduction</w:t>
      </w:r>
    </w:p>
    <w:p w14:paraId="7A2D7F5E" w14:textId="77777777" w:rsidR="00C86D17" w:rsidRPr="00333848" w:rsidRDefault="00C86D17" w:rsidP="00C86D17">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E7C3EF9" w14:textId="77777777" w:rsidR="00C86D17" w:rsidRPr="00333848" w:rsidRDefault="00C86D17" w:rsidP="00C86D17">
      <w:r w:rsidRPr="00333848">
        <w:t>&lt;&lt;&lt;CONDENSED&gt;&gt;&gt;</w:t>
      </w:r>
    </w:p>
    <w:p w14:paraId="3F8899D1" w14:textId="77777777" w:rsidR="00C86D17" w:rsidRPr="00647438" w:rsidRDefault="00C86D17" w:rsidP="00C86D17">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7681CC13" w14:textId="77777777" w:rsidR="00C86D17" w:rsidRPr="00647438" w:rsidRDefault="00C86D17" w:rsidP="00C86D17">
      <w:r>
        <w:t>&lt;&lt;&lt;UNCONDENSED&gt;&gt;&gt;</w:t>
      </w:r>
    </w:p>
    <w:p w14:paraId="6C7EFD58" w14:textId="77777777" w:rsidR="00C86D17" w:rsidRPr="00647438" w:rsidRDefault="00C86D17" w:rsidP="00C86D17">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5ECA1054" w14:textId="77777777" w:rsidR="00C86D17" w:rsidRPr="00647438" w:rsidRDefault="00C86D17" w:rsidP="00C86D17">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8E14DFF" w14:textId="77777777" w:rsidR="00C86D17" w:rsidRPr="00647438" w:rsidRDefault="00C86D17" w:rsidP="00C86D17">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4679DD31" w14:textId="77777777" w:rsidR="00C86D17" w:rsidRPr="00647438" w:rsidRDefault="00C86D17" w:rsidP="00C86D17">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C278B6C" w14:textId="77777777" w:rsidR="00C86D17" w:rsidRPr="00E87216" w:rsidRDefault="00C86D17" w:rsidP="00C86D17">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41C9A48" w14:textId="77777777" w:rsidR="00C86D17" w:rsidRPr="00647438" w:rsidRDefault="00C86D17" w:rsidP="00C86D17">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78579325" w14:textId="77777777" w:rsidR="00C86D17" w:rsidRDefault="00C86D17" w:rsidP="00C86D17">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52B4EE39" w14:textId="77777777" w:rsidR="00C86D17" w:rsidRPr="00801BEA" w:rsidRDefault="00C86D17" w:rsidP="00C86D17">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223DD3F" w14:textId="77777777" w:rsidR="00C86D17" w:rsidRDefault="00C86D17" w:rsidP="00C86D1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4EB79E0" w14:textId="77777777" w:rsidR="00C86D17" w:rsidRPr="006D3E64" w:rsidRDefault="00C86D17" w:rsidP="00C86D17">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8AF64DD" w14:textId="77777777" w:rsidR="00C86D17" w:rsidRPr="00ED6622" w:rsidRDefault="00C86D17" w:rsidP="00C86D17">
      <w:pPr>
        <w:rPr>
          <w:sz w:val="8"/>
          <w:szCs w:val="8"/>
        </w:rPr>
      </w:pPr>
      <w:r w:rsidRPr="00ED6622">
        <w:rPr>
          <w:sz w:val="8"/>
          <w:szCs w:val="8"/>
        </w:rPr>
        <w:t>We summarize the presidents’ policies on the dimensions identified in the conceptual framework (see Table 6).</w:t>
      </w:r>
    </w:p>
    <w:p w14:paraId="0BBD3EA4" w14:textId="77777777" w:rsidR="00C86D17" w:rsidRPr="00ED6622" w:rsidRDefault="00C86D17" w:rsidP="00C86D17">
      <w:pPr>
        <w:rPr>
          <w:sz w:val="8"/>
          <w:szCs w:val="8"/>
        </w:rPr>
      </w:pPr>
      <w:r w:rsidRPr="00ED6622">
        <w:rPr>
          <w:sz w:val="8"/>
          <w:szCs w:val="8"/>
        </w:rPr>
        <w:t>[Figure omitted]</w:t>
      </w:r>
    </w:p>
    <w:p w14:paraId="7618D093" w14:textId="77777777" w:rsidR="00C86D17" w:rsidRPr="00ED6622" w:rsidRDefault="00C86D17" w:rsidP="00C86D17">
      <w:pPr>
        <w:rPr>
          <w:sz w:val="8"/>
          <w:szCs w:val="8"/>
        </w:rPr>
      </w:pPr>
      <w:r w:rsidRPr="00ED6622">
        <w:rPr>
          <w:sz w:val="8"/>
          <w:szCs w:val="8"/>
        </w:rPr>
        <w:t>Presidential Appointments</w:t>
      </w:r>
    </w:p>
    <w:p w14:paraId="31067DAE" w14:textId="77777777" w:rsidR="00C86D17" w:rsidRPr="00ED6622" w:rsidRDefault="00C86D17" w:rsidP="00C86D1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11053CD" w14:textId="77777777" w:rsidR="00C86D17" w:rsidRPr="00ED6622" w:rsidRDefault="00C86D17" w:rsidP="00C86D1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A6BC646" w14:textId="77777777" w:rsidR="00C86D17" w:rsidRPr="00ED6622" w:rsidRDefault="00C86D17" w:rsidP="00C86D1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3A24D5D" w14:textId="77777777" w:rsidR="00C86D17" w:rsidRPr="00ED6622" w:rsidRDefault="00C86D17" w:rsidP="00C86D17">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47EABC6" w14:textId="77777777" w:rsidR="00C86D17" w:rsidRPr="00ED6622" w:rsidRDefault="00C86D17" w:rsidP="00C86D17">
      <w:pPr>
        <w:rPr>
          <w:sz w:val="8"/>
          <w:szCs w:val="8"/>
        </w:rPr>
      </w:pPr>
      <w:r w:rsidRPr="00ED6622">
        <w:rPr>
          <w:sz w:val="8"/>
          <w:szCs w:val="8"/>
        </w:rPr>
        <w:t>Practical Effects</w:t>
      </w:r>
    </w:p>
    <w:p w14:paraId="2A908D3E" w14:textId="77777777" w:rsidR="00C86D17" w:rsidRPr="006D3E64" w:rsidRDefault="00C86D17" w:rsidP="00C86D1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68753DA" w14:textId="77777777" w:rsidR="00C86D17" w:rsidRPr="006D3E64" w:rsidRDefault="00C86D17" w:rsidP="00C86D1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0A87AE2" w14:textId="77777777" w:rsidR="00C86D17" w:rsidRPr="00805A59" w:rsidRDefault="00C86D17" w:rsidP="00C86D1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A7EFBC8" w14:textId="77777777" w:rsidR="00C86D17" w:rsidRPr="006D3E64" w:rsidRDefault="00C86D17" w:rsidP="00C86D17">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48DECAA" w14:textId="77777777" w:rsidR="00C86D17" w:rsidRPr="006D3E64" w:rsidRDefault="00C86D17" w:rsidP="00C86D1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3BD1AC3" w14:textId="77777777" w:rsidR="00C86D17" w:rsidRPr="006D3E64" w:rsidRDefault="00C86D17" w:rsidP="00C86D17">
      <w:pPr>
        <w:rPr>
          <w:sz w:val="16"/>
        </w:rPr>
      </w:pPr>
      <w:r w:rsidRPr="006D3E64">
        <w:rPr>
          <w:sz w:val="16"/>
        </w:rPr>
        <w:t>Conclusions and Implications</w:t>
      </w:r>
    </w:p>
    <w:p w14:paraId="78B87EFB" w14:textId="77777777" w:rsidR="00C86D17" w:rsidRPr="006D3E64" w:rsidRDefault="00C86D17" w:rsidP="00C86D1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8EC62B6" w14:textId="77777777" w:rsidR="00C86D17" w:rsidRPr="006D3E64" w:rsidRDefault="00C86D17" w:rsidP="00C86D1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F93BFF2" w14:textId="77777777" w:rsidR="00C86D17" w:rsidRDefault="00C86D17" w:rsidP="00C86D1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237B354" w14:textId="77777777" w:rsidR="00C86D17" w:rsidRDefault="00C86D17" w:rsidP="00C86D17">
      <w:pPr>
        <w:pStyle w:val="Heading4"/>
      </w:pPr>
      <w:r>
        <w:t xml:space="preserve">That </w:t>
      </w:r>
      <w:r w:rsidRPr="00E150F6">
        <w:rPr>
          <w:u w:val="single"/>
        </w:rPr>
        <w:t>forecloses</w:t>
      </w:r>
      <w:r>
        <w:t xml:space="preserve"> necessary </w:t>
      </w:r>
      <w:r w:rsidRPr="00E150F6">
        <w:rPr>
          <w:u w:val="single"/>
        </w:rPr>
        <w:t>administrative development</w:t>
      </w:r>
      <w:r>
        <w:t>.</w:t>
      </w:r>
    </w:p>
    <w:p w14:paraId="0DE786A5" w14:textId="77777777" w:rsidR="00C86D17" w:rsidRDefault="00C86D17" w:rsidP="00C86D17">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0625155A" w14:textId="77777777" w:rsidR="00C86D17" w:rsidRPr="009C4CB0" w:rsidRDefault="00C86D17" w:rsidP="00C86D17">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57B0D404" w14:textId="77777777" w:rsidR="00C86D17" w:rsidRPr="009C4CB0" w:rsidRDefault="00C86D17" w:rsidP="00C86D17">
      <w:pPr>
        <w:rPr>
          <w:sz w:val="16"/>
        </w:rPr>
      </w:pPr>
      <w:r w:rsidRPr="009C4CB0">
        <w:rPr>
          <w:sz w:val="16"/>
        </w:rPr>
        <w:t>Clinton’s reinventing government showed the payoff for transforming government</w:t>
      </w:r>
    </w:p>
    <w:p w14:paraId="35C291BE" w14:textId="77777777" w:rsidR="00C86D17" w:rsidRPr="009C4CB0" w:rsidRDefault="00C86D17" w:rsidP="00C86D17">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045DFC45" w14:textId="77777777" w:rsidR="00C86D17" w:rsidRPr="009C4CB0" w:rsidRDefault="00C86D17" w:rsidP="00C86D17">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4A3992B" w14:textId="77777777" w:rsidR="00C86D17" w:rsidRPr="009C4CB0" w:rsidRDefault="00C86D17" w:rsidP="00C86D17">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3337BFA5" w14:textId="77777777" w:rsidR="00C86D17" w:rsidRPr="009C4CB0" w:rsidRDefault="00C86D17" w:rsidP="00C86D17">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CBFD92E" w14:textId="77777777" w:rsidR="00C86D17" w:rsidRPr="009C4CB0" w:rsidRDefault="00C86D17" w:rsidP="00C86D17">
      <w:pPr>
        <w:rPr>
          <w:sz w:val="16"/>
        </w:rPr>
      </w:pPr>
      <w:r w:rsidRPr="009C4CB0">
        <w:rPr>
          <w:sz w:val="16"/>
        </w:rPr>
        <w:t>The business culture transformation</w:t>
      </w:r>
    </w:p>
    <w:p w14:paraId="66FBBB69" w14:textId="77777777" w:rsidR="00C86D17" w:rsidRPr="009C4CB0" w:rsidRDefault="00C86D17" w:rsidP="00C86D17">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6251952B" w14:textId="77777777" w:rsidR="00C86D17" w:rsidRPr="009C4CB0" w:rsidRDefault="00C86D17" w:rsidP="00C86D17">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6ED46D48" w14:textId="77777777" w:rsidR="00C86D17" w:rsidRPr="009C4CB0" w:rsidRDefault="00C86D17" w:rsidP="00C86D17">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66715B1D" w14:textId="77777777" w:rsidR="00C86D17" w:rsidRPr="009C4CB0" w:rsidRDefault="00C86D17" w:rsidP="00C86D17">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5C16065" w14:textId="77777777" w:rsidR="00C86D17" w:rsidRPr="009C4CB0" w:rsidRDefault="00C86D17" w:rsidP="00C86D17">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69BDC02" w14:textId="77777777" w:rsidR="00C86D17" w:rsidRPr="009C4CB0" w:rsidRDefault="00C86D17" w:rsidP="00C86D17">
      <w:pPr>
        <w:rPr>
          <w:sz w:val="16"/>
        </w:rPr>
      </w:pPr>
      <w:r w:rsidRPr="009C4CB0">
        <w:rPr>
          <w:sz w:val="16"/>
        </w:rPr>
        <w:t>A missing element – psychological safety</w:t>
      </w:r>
    </w:p>
    <w:p w14:paraId="2453FFFC" w14:textId="77777777" w:rsidR="00C86D17" w:rsidRPr="009C4CB0" w:rsidRDefault="00C86D17" w:rsidP="00C86D17">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4590366C" w14:textId="77777777" w:rsidR="00C86D17" w:rsidRPr="009C4CB0" w:rsidRDefault="00C86D17" w:rsidP="00C86D17">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88498D6" w14:textId="77777777" w:rsidR="00C86D17" w:rsidRPr="009C4CB0" w:rsidRDefault="00C86D17" w:rsidP="00C86D17">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21E82E26" w14:textId="77777777" w:rsidR="00C86D17" w:rsidRDefault="00C86D17" w:rsidP="00C86D17">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41851C9" w14:textId="77777777" w:rsidR="00C86D17" w:rsidRPr="00343849" w:rsidRDefault="00C86D17" w:rsidP="00C86D17">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4066E9F" w14:textId="77777777" w:rsidR="00C86D17" w:rsidRDefault="00C86D17" w:rsidP="00C86D1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5CECB77" w14:textId="77777777" w:rsidR="00C86D17" w:rsidRPr="006239FC" w:rsidRDefault="00C86D17" w:rsidP="00C86D1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96057E4" w14:textId="77777777" w:rsidR="00C86D17" w:rsidRPr="00E3522C" w:rsidRDefault="00C86D17" w:rsidP="00C86D1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6018A07D" w14:textId="77777777" w:rsidR="00C86D17" w:rsidRPr="00542962" w:rsidRDefault="00C86D17" w:rsidP="00C86D17">
      <w:pPr>
        <w:rPr>
          <w:i/>
          <w:iCs/>
          <w:sz w:val="16"/>
        </w:rPr>
      </w:pPr>
      <w:r w:rsidRPr="00E3522C">
        <w:rPr>
          <w:i/>
          <w:iCs/>
          <w:sz w:val="16"/>
        </w:rPr>
        <w:t>A. How Substantive Rights Mediate Bureaucratic Relations</w:t>
      </w:r>
    </w:p>
    <w:p w14:paraId="2BD1D35F" w14:textId="77777777" w:rsidR="00C86D17" w:rsidRPr="00542962" w:rsidRDefault="00C86D17" w:rsidP="00C86D1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BA6B5EF" w14:textId="77777777" w:rsidR="00C86D17" w:rsidRPr="00542962" w:rsidRDefault="00C86D17" w:rsidP="00C86D1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59E642C" w14:textId="77777777" w:rsidR="00C86D17" w:rsidRPr="00542962" w:rsidRDefault="00C86D17" w:rsidP="00C86D17">
      <w:pPr>
        <w:rPr>
          <w:i/>
          <w:iCs/>
          <w:sz w:val="16"/>
        </w:rPr>
      </w:pPr>
      <w:r w:rsidRPr="00542962">
        <w:rPr>
          <w:i/>
          <w:iCs/>
          <w:sz w:val="16"/>
        </w:rPr>
        <w:t>1. Check on Structural Deregulation</w:t>
      </w:r>
    </w:p>
    <w:p w14:paraId="1875B75D" w14:textId="77777777" w:rsidR="00C86D17" w:rsidRPr="00542962" w:rsidRDefault="00C86D17" w:rsidP="00C86D1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7083A48" w14:textId="77777777" w:rsidR="00C86D17" w:rsidRPr="00542962" w:rsidRDefault="00C86D17" w:rsidP="00C86D1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1B0D1A6" w14:textId="77777777" w:rsidR="00C86D17" w:rsidRPr="00542962" w:rsidRDefault="00C86D17" w:rsidP="00C86D1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7677996" w14:textId="77777777" w:rsidR="00C86D17" w:rsidRPr="00542962" w:rsidRDefault="00C86D17" w:rsidP="00C86D1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7B056BE" w14:textId="77777777" w:rsidR="00C86D17" w:rsidRPr="00542962" w:rsidRDefault="00C86D17" w:rsidP="00C86D17">
      <w:pPr>
        <w:rPr>
          <w:i/>
          <w:iCs/>
          <w:sz w:val="16"/>
        </w:rPr>
      </w:pPr>
      <w:r w:rsidRPr="00542962">
        <w:rPr>
          <w:i/>
          <w:iCs/>
          <w:sz w:val="16"/>
        </w:rPr>
        <w:t>2. Indirect Constraints on Policy</w:t>
      </w:r>
    </w:p>
    <w:p w14:paraId="72FC9C66" w14:textId="77777777" w:rsidR="00C86D17" w:rsidRPr="00542962" w:rsidRDefault="00C86D17" w:rsidP="00C86D1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008EC0A" w14:textId="77777777" w:rsidR="00C86D17" w:rsidRPr="00542962" w:rsidRDefault="00C86D17" w:rsidP="00C86D1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154268E" w14:textId="77777777" w:rsidR="00C86D17" w:rsidRPr="00542962" w:rsidRDefault="00C86D17" w:rsidP="00C86D1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457F725" w14:textId="77777777" w:rsidR="00C86D17" w:rsidRPr="00542962" w:rsidRDefault="00C86D17" w:rsidP="00C86D1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DB10CF3" w14:textId="77777777" w:rsidR="00C86D17" w:rsidRPr="00542962" w:rsidRDefault="00C86D17" w:rsidP="00C86D1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C4A9D31" w14:textId="77777777" w:rsidR="00C86D17" w:rsidRPr="00542962" w:rsidRDefault="00C86D17" w:rsidP="00C86D1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57D559E" w14:textId="77777777" w:rsidR="00C86D17" w:rsidRPr="00542962" w:rsidRDefault="00C86D17" w:rsidP="00C86D17">
      <w:pPr>
        <w:rPr>
          <w:i/>
          <w:iCs/>
          <w:sz w:val="16"/>
        </w:rPr>
      </w:pPr>
      <w:r w:rsidRPr="00542962">
        <w:rPr>
          <w:i/>
          <w:iCs/>
          <w:sz w:val="16"/>
        </w:rPr>
        <w:t>3. Direct Constraints on Policy</w:t>
      </w:r>
    </w:p>
    <w:p w14:paraId="344A48C5" w14:textId="77777777" w:rsidR="00C86D17" w:rsidRPr="00542962" w:rsidRDefault="00C86D17" w:rsidP="00C86D1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0D67427" w14:textId="77777777" w:rsidR="00C86D17" w:rsidRPr="00542962" w:rsidRDefault="00C86D17" w:rsidP="00C86D1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E32B3B0" w14:textId="77777777" w:rsidR="00C86D17" w:rsidRDefault="00C86D17" w:rsidP="00C86D1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A2457A1" w14:textId="77777777" w:rsidR="00C86D17" w:rsidRDefault="00C86D17" w:rsidP="00C86D17">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3F429C85" w14:textId="77777777" w:rsidR="00C86D17" w:rsidRDefault="00C86D17" w:rsidP="00C86D1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97B7CC5" w14:textId="77777777" w:rsidR="00C86D17" w:rsidRPr="00205F5F" w:rsidRDefault="00C86D17" w:rsidP="00C86D1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116E8555" w14:textId="77777777" w:rsidR="00C86D17" w:rsidRPr="00205F5F" w:rsidRDefault="00C86D17" w:rsidP="00C86D1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7FDD9C8" w14:textId="77777777" w:rsidR="00C86D17" w:rsidRPr="006D4C67" w:rsidRDefault="00C86D17" w:rsidP="00EE5900">
      <w:pPr>
        <w:numPr>
          <w:ilvl w:val="0"/>
          <w:numId w:val="4"/>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098A792" w14:textId="77777777" w:rsidR="00C86D17" w:rsidRPr="006D4C67" w:rsidRDefault="00C86D17" w:rsidP="00EE5900">
      <w:pPr>
        <w:numPr>
          <w:ilvl w:val="0"/>
          <w:numId w:val="4"/>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B6164AE" w14:textId="77777777" w:rsidR="00C86D17" w:rsidRPr="00205F5F" w:rsidRDefault="00C86D17" w:rsidP="00EE5900">
      <w:pPr>
        <w:numPr>
          <w:ilvl w:val="0"/>
          <w:numId w:val="4"/>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2603C7B" w14:textId="77777777" w:rsidR="00C86D17" w:rsidRPr="006D4C67" w:rsidRDefault="00C86D17" w:rsidP="00EE5900">
      <w:pPr>
        <w:numPr>
          <w:ilvl w:val="0"/>
          <w:numId w:val="4"/>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0FD0948" w14:textId="77777777" w:rsidR="00C86D17" w:rsidRPr="00AA458C" w:rsidRDefault="00C86D17" w:rsidP="00EE5900">
      <w:pPr>
        <w:numPr>
          <w:ilvl w:val="0"/>
          <w:numId w:val="4"/>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6659FDC0" w14:textId="77777777" w:rsidR="00C86D17" w:rsidRPr="00BB2F12" w:rsidRDefault="00C86D17" w:rsidP="00EE5900">
      <w:pPr>
        <w:numPr>
          <w:ilvl w:val="0"/>
          <w:numId w:val="4"/>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25688C7D" w14:textId="77777777" w:rsidR="00C86D17" w:rsidRPr="006D4C67" w:rsidRDefault="00C86D17" w:rsidP="00EE5900">
      <w:pPr>
        <w:numPr>
          <w:ilvl w:val="0"/>
          <w:numId w:val="4"/>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36E253CE" w14:textId="77777777" w:rsidR="00C86D17" w:rsidRPr="006D4C67" w:rsidRDefault="00C86D17" w:rsidP="00C86D1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3B5C8C0" w14:textId="77777777" w:rsidR="00C86D17" w:rsidRPr="006D55D1" w:rsidRDefault="00C86D17" w:rsidP="00C86D1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FE32919" w14:textId="77777777" w:rsidR="00C86D17" w:rsidRDefault="00C86D17" w:rsidP="00C86D1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18AC522A" w14:textId="77777777" w:rsidR="00C86D17" w:rsidRPr="003B65F6" w:rsidRDefault="00C86D17" w:rsidP="00C86D17">
      <w:pPr>
        <w:pStyle w:val="Heading4"/>
      </w:pPr>
      <w:r>
        <w:t xml:space="preserve">4. </w:t>
      </w:r>
      <w:r w:rsidRPr="009F5770">
        <w:rPr>
          <w:u w:val="single"/>
        </w:rPr>
        <w:t>RESOURCES</w:t>
      </w:r>
      <w:r>
        <w:t xml:space="preserve">. Unions have </w:t>
      </w:r>
      <w:r w:rsidRPr="009F5770">
        <w:rPr>
          <w:u w:val="single"/>
        </w:rPr>
        <w:t>more</w:t>
      </w:r>
      <w:r>
        <w:t>.</w:t>
      </w:r>
    </w:p>
    <w:p w14:paraId="25D8E3EF" w14:textId="77777777" w:rsidR="00C86D17" w:rsidRPr="00FD27FA" w:rsidRDefault="00C86D17" w:rsidP="00C86D1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CAD1707" w14:textId="77777777" w:rsidR="00C86D17" w:rsidRPr="00545F7D" w:rsidRDefault="00C86D17" w:rsidP="00C86D17">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67591ACB" w14:textId="77777777" w:rsidR="00C86D17" w:rsidRDefault="00C86D17" w:rsidP="00C86D17">
      <w:pPr>
        <w:pStyle w:val="Heading4"/>
      </w:pPr>
      <w:r>
        <w:t xml:space="preserve">The impact is </w:t>
      </w:r>
      <w:r>
        <w:rPr>
          <w:u w:val="single"/>
        </w:rPr>
        <w:t>quality</w:t>
      </w:r>
      <w:r>
        <w:t xml:space="preserve"> of rights.</w:t>
      </w:r>
    </w:p>
    <w:p w14:paraId="6065C0E0" w14:textId="77777777" w:rsidR="00C86D17" w:rsidRPr="001C6F9B" w:rsidRDefault="00C86D17" w:rsidP="00C86D17">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AA53721" w14:textId="77777777" w:rsidR="00C86D17" w:rsidRPr="001C6F9B" w:rsidRDefault="00C86D17" w:rsidP="00C86D17">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6F40BA16" w14:textId="77777777" w:rsidR="00C86D17" w:rsidRPr="00786AEF" w:rsidRDefault="00C86D17" w:rsidP="00C86D17">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212FDAAD" w14:textId="77777777" w:rsidR="00C86D17" w:rsidRPr="00786AEF" w:rsidRDefault="00C86D17" w:rsidP="00C86D1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3E4DBEA" w14:textId="77777777" w:rsidR="00C86D17" w:rsidRPr="00EC30E3" w:rsidRDefault="00C86D17" w:rsidP="00C86D17">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B8E1620" w14:textId="77777777" w:rsidR="00C86D17" w:rsidRDefault="00C86D17" w:rsidP="00C86D17"/>
    <w:p w14:paraId="2837D916" w14:textId="53B5094F" w:rsidR="00E82A14" w:rsidRPr="00360E6A" w:rsidRDefault="00E82A14" w:rsidP="00360E6A"/>
    <w:sectPr w:rsidR="00E82A14" w:rsidRPr="00360E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DA88" w14:textId="77777777" w:rsidR="00694D7B" w:rsidRDefault="00694D7B" w:rsidP="00066D2C">
      <w:pPr>
        <w:spacing w:after="0" w:line="240" w:lineRule="auto"/>
      </w:pPr>
      <w:r>
        <w:separator/>
      </w:r>
    </w:p>
  </w:endnote>
  <w:endnote w:type="continuationSeparator" w:id="0">
    <w:p w14:paraId="4843A588" w14:textId="77777777" w:rsidR="00694D7B" w:rsidRDefault="00694D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9971" w14:textId="77777777" w:rsidR="00694D7B" w:rsidRDefault="00694D7B" w:rsidP="00066D2C">
      <w:pPr>
        <w:spacing w:after="0" w:line="240" w:lineRule="auto"/>
      </w:pPr>
      <w:r>
        <w:separator/>
      </w:r>
    </w:p>
  </w:footnote>
  <w:footnote w:type="continuationSeparator" w:id="0">
    <w:p w14:paraId="391626CF" w14:textId="77777777" w:rsidR="00694D7B" w:rsidRDefault="00694D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57362">
    <w:abstractNumId w:val="12"/>
  </w:num>
  <w:num w:numId="2" w16cid:durableId="744958176">
    <w:abstractNumId w:val="24"/>
  </w:num>
  <w:num w:numId="3" w16cid:durableId="358550841">
    <w:abstractNumId w:val="25"/>
  </w:num>
  <w:num w:numId="4" w16cid:durableId="1137333453">
    <w:abstractNumId w:val="28"/>
  </w:num>
  <w:num w:numId="5" w16cid:durableId="1713188445">
    <w:abstractNumId w:val="27"/>
  </w:num>
  <w:num w:numId="6" w16cid:durableId="1763601005">
    <w:abstractNumId w:val="18"/>
  </w:num>
  <w:num w:numId="7" w16cid:durableId="97600750">
    <w:abstractNumId w:val="20"/>
  </w:num>
  <w:num w:numId="8" w16cid:durableId="866018953">
    <w:abstractNumId w:val="26"/>
  </w:num>
  <w:num w:numId="9" w16cid:durableId="1716003135">
    <w:abstractNumId w:val="17"/>
  </w:num>
  <w:num w:numId="10" w16cid:durableId="1159269130">
    <w:abstractNumId w:val="22"/>
  </w:num>
  <w:num w:numId="11" w16cid:durableId="599072509">
    <w:abstractNumId w:val="19"/>
  </w:num>
  <w:num w:numId="12" w16cid:durableId="301891432">
    <w:abstractNumId w:val="13"/>
  </w:num>
  <w:num w:numId="13" w16cid:durableId="1417436048">
    <w:abstractNumId w:val="11"/>
  </w:num>
  <w:num w:numId="14" w16cid:durableId="1353338058">
    <w:abstractNumId w:val="14"/>
  </w:num>
  <w:num w:numId="15" w16cid:durableId="527447484">
    <w:abstractNumId w:val="21"/>
  </w:num>
  <w:num w:numId="16" w16cid:durableId="909073978">
    <w:abstractNumId w:val="23"/>
  </w:num>
  <w:num w:numId="17" w16cid:durableId="1170870560">
    <w:abstractNumId w:val="9"/>
  </w:num>
  <w:num w:numId="18" w16cid:durableId="833834185">
    <w:abstractNumId w:val="7"/>
  </w:num>
  <w:num w:numId="19" w16cid:durableId="483855610">
    <w:abstractNumId w:val="6"/>
  </w:num>
  <w:num w:numId="20" w16cid:durableId="490291629">
    <w:abstractNumId w:val="5"/>
  </w:num>
  <w:num w:numId="21" w16cid:durableId="1864976328">
    <w:abstractNumId w:val="4"/>
  </w:num>
  <w:num w:numId="22" w16cid:durableId="2064716988">
    <w:abstractNumId w:val="8"/>
  </w:num>
  <w:num w:numId="23" w16cid:durableId="1002856598">
    <w:abstractNumId w:val="3"/>
  </w:num>
  <w:num w:numId="24" w16cid:durableId="1377390552">
    <w:abstractNumId w:val="2"/>
  </w:num>
  <w:num w:numId="25" w16cid:durableId="1014767844">
    <w:abstractNumId w:val="1"/>
  </w:num>
  <w:num w:numId="26" w16cid:durableId="183520292">
    <w:abstractNumId w:val="0"/>
  </w:num>
  <w:num w:numId="27" w16cid:durableId="1205605210">
    <w:abstractNumId w:val="16"/>
  </w:num>
  <w:num w:numId="28" w16cid:durableId="1695883432">
    <w:abstractNumId w:val="15"/>
  </w:num>
  <w:num w:numId="29" w16cid:durableId="72071311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9218338400"/>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B23"/>
    <w:rsid w:val="000B3425"/>
    <w:rsid w:val="000B5FBB"/>
    <w:rsid w:val="000B6974"/>
    <w:rsid w:val="000B6B3E"/>
    <w:rsid w:val="000C137E"/>
    <w:rsid w:val="000C307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31"/>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56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E6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101"/>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D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8DD"/>
    <w:rsid w:val="005F5E14"/>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D7B"/>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70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166"/>
    <w:rsid w:val="008247A4"/>
    <w:rsid w:val="00825D47"/>
    <w:rsid w:val="008272A6"/>
    <w:rsid w:val="0083258C"/>
    <w:rsid w:val="00833D6C"/>
    <w:rsid w:val="00833F8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103"/>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06D0"/>
    <w:rsid w:val="00973D8A"/>
    <w:rsid w:val="0098030C"/>
    <w:rsid w:val="009804B4"/>
    <w:rsid w:val="00980709"/>
    <w:rsid w:val="0098278C"/>
    <w:rsid w:val="00991819"/>
    <w:rsid w:val="00992BBB"/>
    <w:rsid w:val="00996B34"/>
    <w:rsid w:val="009A0FC8"/>
    <w:rsid w:val="009A1A6C"/>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9F7F8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81"/>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1238"/>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B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4FDA"/>
    <w:rsid w:val="00C77A6B"/>
    <w:rsid w:val="00C816E6"/>
    <w:rsid w:val="00C82587"/>
    <w:rsid w:val="00C84097"/>
    <w:rsid w:val="00C86D17"/>
    <w:rsid w:val="00C87FA4"/>
    <w:rsid w:val="00C9181A"/>
    <w:rsid w:val="00C9487D"/>
    <w:rsid w:val="00C955CB"/>
    <w:rsid w:val="00C95664"/>
    <w:rsid w:val="00C96E53"/>
    <w:rsid w:val="00CA086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85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6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863DB"/>
    <w:rsid w:val="00E90EC0"/>
    <w:rsid w:val="00E92FCD"/>
    <w:rsid w:val="00E944C1"/>
    <w:rsid w:val="00E97D8B"/>
    <w:rsid w:val="00EA5878"/>
    <w:rsid w:val="00EA7F55"/>
    <w:rsid w:val="00EB1CE6"/>
    <w:rsid w:val="00EB1F19"/>
    <w:rsid w:val="00EB7375"/>
    <w:rsid w:val="00EC01F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900"/>
    <w:rsid w:val="00EE6872"/>
    <w:rsid w:val="00EF0191"/>
    <w:rsid w:val="00EF09CC"/>
    <w:rsid w:val="00EF0F91"/>
    <w:rsid w:val="00EF5DBF"/>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001"/>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E9964AA3-267C-4D06-8D9A-03575978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143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514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14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514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514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514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14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43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2514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143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5143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143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5143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514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143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51431"/>
    <w:rPr>
      <w:b w:val="0"/>
      <w:sz w:val="22"/>
      <w:u w:val="single"/>
    </w:rPr>
  </w:style>
  <w:style w:type="character" w:styleId="Strong">
    <w:name w:val="Strong"/>
    <w:basedOn w:val="DefaultParagraphFont"/>
    <w:uiPriority w:val="22"/>
    <w:qFormat/>
    <w:rsid w:val="00251431"/>
    <w:rPr>
      <w:b/>
      <w:bCs/>
    </w:rPr>
  </w:style>
  <w:style w:type="character" w:styleId="BookTitle">
    <w:name w:val="Book Title"/>
    <w:basedOn w:val="DefaultParagraphFont"/>
    <w:uiPriority w:val="33"/>
    <w:qFormat/>
    <w:rsid w:val="00251431"/>
    <w:rPr>
      <w:b/>
      <w:bCs/>
      <w:i/>
      <w:iCs/>
      <w:spacing w:val="5"/>
    </w:rPr>
  </w:style>
  <w:style w:type="character" w:customStyle="1" w:styleId="Heading5Char">
    <w:name w:val="Heading 5 Char"/>
    <w:basedOn w:val="DefaultParagraphFont"/>
    <w:link w:val="Heading5"/>
    <w:uiPriority w:val="9"/>
    <w:rsid w:val="002514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1431"/>
  </w:style>
  <w:style w:type="paragraph" w:styleId="Header">
    <w:name w:val="header"/>
    <w:basedOn w:val="Normal"/>
    <w:link w:val="HeaderChar"/>
    <w:uiPriority w:val="99"/>
    <w:rsid w:val="00251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431"/>
    <w:rPr>
      <w:rFonts w:ascii="Calibri" w:hAnsi="Calibri" w:cs="Calibri"/>
    </w:rPr>
  </w:style>
  <w:style w:type="paragraph" w:styleId="Footer">
    <w:name w:val="footer"/>
    <w:basedOn w:val="Normal"/>
    <w:link w:val="FooterChar"/>
    <w:uiPriority w:val="99"/>
    <w:rsid w:val="00251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431"/>
    <w:rPr>
      <w:rFonts w:ascii="Calibri" w:hAnsi="Calibri" w:cs="Calibri"/>
    </w:rPr>
  </w:style>
  <w:style w:type="paragraph" w:styleId="BodyText">
    <w:name w:val="Body Text"/>
    <w:basedOn w:val="Normal"/>
    <w:link w:val="BodyTextChar"/>
    <w:uiPriority w:val="99"/>
    <w:unhideWhenUsed/>
    <w:rsid w:val="00251431"/>
    <w:pPr>
      <w:spacing w:after="120"/>
    </w:pPr>
  </w:style>
  <w:style w:type="character" w:customStyle="1" w:styleId="BodyTextChar">
    <w:name w:val="Body Text Char"/>
    <w:basedOn w:val="DefaultParagraphFont"/>
    <w:link w:val="BodyText"/>
    <w:uiPriority w:val="99"/>
    <w:rsid w:val="00251431"/>
    <w:rPr>
      <w:rFonts w:ascii="Calibri" w:hAnsi="Calibri" w:cs="Calibri"/>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25143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25143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51431"/>
    <w:rPr>
      <w:color w:val="0563C1" w:themeColor="hyperlink"/>
      <w:u w:val="single"/>
    </w:rPr>
  </w:style>
  <w:style w:type="character" w:styleId="UnresolvedMention">
    <w:name w:val="Unresolved Mention"/>
    <w:basedOn w:val="DefaultParagraphFont"/>
    <w:uiPriority w:val="99"/>
    <w:semiHidden/>
    <w:unhideWhenUsed/>
    <w:rsid w:val="00251431"/>
    <w:rPr>
      <w:color w:val="605E5C"/>
      <w:shd w:val="clear" w:color="auto" w:fill="E1DFDD"/>
    </w:rPr>
  </w:style>
  <w:style w:type="paragraph" w:customStyle="1" w:styleId="textbold">
    <w:name w:val="text bold"/>
    <w:basedOn w:val="Normal"/>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5"/>
    <w:qFormat/>
    <w:rsid w:val="00E16065"/>
    <w:rPr>
      <w:b/>
      <w:sz w:val="26"/>
    </w:rPr>
  </w:style>
  <w:style w:type="character" w:customStyle="1" w:styleId="AnalyticsChar">
    <w:name w:val="Analytics Char"/>
    <w:basedOn w:val="DefaultParagraphFont"/>
    <w:link w:val="Analytics"/>
    <w:uiPriority w:val="5"/>
    <w:rsid w:val="00E16065"/>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EF5DB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basedOn w:val="Heading4"/>
    <w:link w:val="AnalyticChar"/>
    <w:autoRedefine/>
    <w:uiPriority w:val="5"/>
    <w:qFormat/>
    <w:rsid w:val="00EF5DBF"/>
    <w:rPr>
      <w:color w:val="1F3864" w:themeColor="accent1" w:themeShade="80"/>
    </w:rPr>
  </w:style>
  <w:style w:type="character" w:customStyle="1" w:styleId="AnalyticChar">
    <w:name w:val="Analytic Char"/>
    <w:basedOn w:val="DefaultParagraphFont"/>
    <w:link w:val="Analytic"/>
    <w:uiPriority w:val="5"/>
    <w:rsid w:val="00EF5DBF"/>
    <w:rPr>
      <w:rFonts w:ascii="Calibri" w:eastAsiaTheme="majorEastAsia" w:hAnsi="Calibri" w:cstheme="majorBidi"/>
      <w:b/>
      <w:iCs/>
      <w:color w:val="1F3864" w:themeColor="accent1" w:themeShade="80"/>
      <w:sz w:val="24"/>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1"/>
      </w:numPr>
      <w:tabs>
        <w:tab w:val="clear" w:pos="360"/>
      </w:tabs>
      <w:ind w:left="0" w:firstLine="0"/>
    </w:pPr>
    <w:rPr>
      <w:rFonts w:ascii="Times New Roman" w:eastAsia="Times New Roman" w:hAnsi="Times New Roman" w:cs="Times New Roman"/>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rPr>
  </w:style>
  <w:style w:type="paragraph" w:customStyle="1" w:styleId="Undertag">
    <w:name w:val="Undertag"/>
    <w:link w:val="UndertagChar"/>
    <w:autoRedefine/>
    <w:uiPriority w:val="5"/>
    <w:qFormat/>
    <w:rsid w:val="00EF5D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5DBF"/>
    <w:rPr>
      <w:rFonts w:ascii="Times New Roman" w:eastAsiaTheme="majorEastAsia" w:hAnsi="Times New Roman" w:cstheme="majorBidi"/>
      <w:i/>
      <w:iCs/>
      <w:color w:val="385623" w:themeColor="accent6" w:themeShade="80"/>
      <w:sz w:val="24"/>
    </w:rPr>
  </w:style>
  <w:style w:type="numbering" w:customStyle="1" w:styleId="1ai1">
    <w:name w:val="1ai1"/>
    <w:rsid w:val="00C86D17"/>
    <w:pPr>
      <w:numPr>
        <w:numId w:val="13"/>
      </w:numPr>
    </w:pPr>
  </w:style>
  <w:style w:type="numbering" w:customStyle="1" w:styleId="1ai0">
    <w:name w:val="1ai0"/>
    <w:rsid w:val="00C86D17"/>
    <w:pPr>
      <w:numPr>
        <w:numId w:val="12"/>
      </w:numPr>
    </w:pPr>
  </w:style>
  <w:style w:type="numbering" w:customStyle="1" w:styleId="1111111">
    <w:name w:val="1111111"/>
    <w:rsid w:val="00C86D17"/>
    <w:pPr>
      <w:numPr>
        <w:numId w:val="14"/>
      </w:numPr>
    </w:pPr>
  </w:style>
  <w:style w:type="numbering" w:customStyle="1" w:styleId="1ai2">
    <w:name w:val="1ai2"/>
    <w:rsid w:val="00C86D17"/>
    <w:pPr>
      <w:numPr>
        <w:numId w:val="9"/>
      </w:numPr>
    </w:pPr>
  </w:style>
  <w:style w:type="numbering" w:customStyle="1" w:styleId="1ai10">
    <w:name w:val="1ai10"/>
    <w:rsid w:val="00C86D17"/>
    <w:pPr>
      <w:numPr>
        <w:numId w:val="11"/>
      </w:numPr>
    </w:pPr>
  </w:style>
  <w:style w:type="numbering" w:customStyle="1" w:styleId="1ai100">
    <w:name w:val="1ai100"/>
    <w:rsid w:val="00C86D17"/>
    <w:pPr>
      <w:numPr>
        <w:numId w:val="7"/>
      </w:numPr>
    </w:pPr>
  </w:style>
  <w:style w:type="numbering" w:customStyle="1" w:styleId="1111112">
    <w:name w:val="1111112"/>
    <w:rsid w:val="00C86D17"/>
    <w:pPr>
      <w:numPr>
        <w:numId w:val="10"/>
      </w:numPr>
    </w:pPr>
  </w:style>
  <w:style w:type="numbering" w:customStyle="1" w:styleId="1ai11">
    <w:name w:val="1ai11"/>
    <w:rsid w:val="00C86D17"/>
    <w:pPr>
      <w:numPr>
        <w:numId w:val="8"/>
      </w:numPr>
    </w:pPr>
  </w:style>
  <w:style w:type="numbering" w:customStyle="1" w:styleId="1ai">
    <w:name w:val="1ai"/>
    <w:rsid w:val="00C86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41588</Words>
  <Characters>237052</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Nathan Samuel Heftman</cp:lastModifiedBy>
  <cp:revision>12</cp:revision>
  <dcterms:created xsi:type="dcterms:W3CDTF">2026-01-30T20:01:00Z</dcterms:created>
  <dcterms:modified xsi:type="dcterms:W3CDTF">2026-01-31T20:10:00Z</dcterms:modified>
</cp:coreProperties>
</file>