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C1AE" w14:textId="14F021B4" w:rsidR="005D388F" w:rsidRDefault="005138F5" w:rsidP="005138F5">
      <w:pPr>
        <w:pStyle w:val="Heading1"/>
      </w:pPr>
      <w:r>
        <w:t>Georgetown---Octos</w:t>
      </w:r>
    </w:p>
    <w:p w14:paraId="7590B3E6" w14:textId="77777777" w:rsidR="005138F5" w:rsidRDefault="005138F5" w:rsidP="005138F5">
      <w:pPr>
        <w:pStyle w:val="Heading2"/>
      </w:pPr>
      <w:r>
        <w:t>OFF</w:t>
      </w:r>
    </w:p>
    <w:p w14:paraId="4B526FFF" w14:textId="77777777" w:rsidR="005138F5" w:rsidRPr="0071606C" w:rsidRDefault="005138F5" w:rsidP="005138F5">
      <w:pPr>
        <w:pStyle w:val="Heading4"/>
      </w:pPr>
      <w:r>
        <w:t xml:space="preserve">Blackness is situated outside the “Time of Man”, the temporal structure of Western modernity that authorizes humanity through a metaphysical imposition and objectification of linear progress, history, age, and even your astrological sign. Time is terror---The past, present, and future are instruments of temporal domination that control and disorient Blackness both materially and existentially. </w:t>
      </w:r>
    </w:p>
    <w:p w14:paraId="349F63C7" w14:textId="77777777" w:rsidR="005138F5" w:rsidRDefault="005138F5" w:rsidP="005138F5">
      <w:r w:rsidRPr="00453807">
        <w:t>Dr. Calvin</w:t>
      </w:r>
      <w:r>
        <w:rPr>
          <w:rStyle w:val="Style13ptBold"/>
        </w:rPr>
        <w:t xml:space="preserve"> Warren 16, </w:t>
      </w:r>
      <w:r>
        <w:t>Associate Professor of African</w:t>
      </w:r>
      <w:r w:rsidRPr="00754867">
        <w:t xml:space="preserve"> American Studies </w:t>
      </w:r>
      <w:r>
        <w:t xml:space="preserve">at Emory </w:t>
      </w:r>
      <w:r w:rsidRPr="00754867">
        <w:t>University</w:t>
      </w:r>
      <w:r>
        <w:t xml:space="preserve"> with a </w:t>
      </w:r>
      <w:r w:rsidRPr="00754867">
        <w:t xml:space="preserve">PhD </w:t>
      </w:r>
      <w:r>
        <w:t>in A</w:t>
      </w:r>
      <w:r w:rsidRPr="0071606C">
        <w:t xml:space="preserve">frican American/American Studies </w:t>
      </w:r>
      <w:r w:rsidRPr="00754867">
        <w:t>from Yale,</w:t>
      </w:r>
      <w:r>
        <w:t xml:space="preserve"> 7/14/16, Chapter 3: </w:t>
      </w:r>
      <w:r w:rsidRPr="0071606C">
        <w:t>Black Time: Slavery, Metaphysics, and the Logic of Wellness</w:t>
      </w:r>
      <w:r>
        <w:t xml:space="preserve">,” </w:t>
      </w:r>
      <w:r w:rsidRPr="00754867">
        <w:rPr>
          <w:i/>
        </w:rPr>
        <w:t>The Psychic Hold of Slavery: Legacy in American Expressive Culture</w:t>
      </w:r>
      <w:r w:rsidRPr="00754867">
        <w:t xml:space="preserve">, pp </w:t>
      </w:r>
      <w:r>
        <w:t>55</w:t>
      </w:r>
      <w:r w:rsidRPr="00754867">
        <w:t>-</w:t>
      </w:r>
      <w:r>
        <w:t>68</w:t>
      </w:r>
      <w:r w:rsidRPr="00754867">
        <w:t>, modified</w:t>
      </w:r>
      <w:r>
        <w:t xml:space="preserve"> for gendered language,</w:t>
      </w:r>
      <w:r w:rsidRPr="00754867">
        <w:t xml:space="preserve"> </w:t>
      </w:r>
      <w:r>
        <w:t>DJDubb</w:t>
      </w:r>
    </w:p>
    <w:p w14:paraId="61C39079" w14:textId="77777777" w:rsidR="005138F5" w:rsidRPr="0071606C" w:rsidRDefault="005138F5" w:rsidP="005138F5">
      <w:pPr>
        <w:rPr>
          <w:sz w:val="16"/>
        </w:rPr>
      </w:pPr>
      <w:r w:rsidRPr="0071606C">
        <w:rPr>
          <w:sz w:val="16"/>
        </w:rPr>
        <w:t>Black Time</w:t>
      </w:r>
    </w:p>
    <w:p w14:paraId="268A613A" w14:textId="77777777" w:rsidR="005138F5" w:rsidRPr="00754867" w:rsidRDefault="005138F5" w:rsidP="005138F5">
      <w:r w:rsidRPr="00A7202A">
        <w:rPr>
          <w:rStyle w:val="Emphasis"/>
          <w:highlight w:val="green"/>
        </w:rPr>
        <w:t>Slavery</w:t>
      </w:r>
      <w:r w:rsidRPr="00A7202A">
        <w:rPr>
          <w:rStyle w:val="StyleUnderline"/>
          <w:highlight w:val="green"/>
        </w:rPr>
        <w:t xml:space="preserve"> is the </w:t>
      </w:r>
      <w:r w:rsidRPr="00A7202A">
        <w:rPr>
          <w:rStyle w:val="Emphasis"/>
          <w:highlight w:val="green"/>
        </w:rPr>
        <w:t>extremity of antiblackness</w:t>
      </w:r>
      <w:r w:rsidRPr="00A7202A">
        <w:rPr>
          <w:rStyle w:val="StyleUnderline"/>
          <w:highlight w:val="green"/>
        </w:rPr>
        <w:t xml:space="preserve"> through time. Imposing </w:t>
      </w:r>
      <w:r w:rsidRPr="00A7202A">
        <w:rPr>
          <w:rStyle w:val="Emphasis"/>
          <w:highlight w:val="green"/>
        </w:rPr>
        <w:t>metaphysical temporality</w:t>
      </w:r>
      <w:r w:rsidRPr="00DC0E64">
        <w:rPr>
          <w:sz w:val="16"/>
        </w:rPr>
        <w:t xml:space="preserve"> on the African body to accomplish the work of objectification </w:t>
      </w:r>
      <w:r w:rsidRPr="00B008D4">
        <w:rPr>
          <w:rStyle w:val="StyleUnderline"/>
        </w:rPr>
        <w:t xml:space="preserve">is </w:t>
      </w:r>
      <w:r w:rsidRPr="00DC0E64">
        <w:rPr>
          <w:rStyle w:val="StyleUnderline"/>
        </w:rPr>
        <w:t>part of</w:t>
      </w:r>
      <w:r w:rsidRPr="00B008D4">
        <w:rPr>
          <w:rStyle w:val="StyleUnderline"/>
        </w:rPr>
        <w:t xml:space="preserve"> the</w:t>
      </w:r>
      <w:r w:rsidRPr="00DC0E64">
        <w:rPr>
          <w:rStyle w:val="StyleUnderline"/>
        </w:rPr>
        <w:t xml:space="preserve"> </w:t>
      </w:r>
      <w:r w:rsidRPr="00B008D4">
        <w:rPr>
          <w:rStyle w:val="StyleUnderline"/>
        </w:rPr>
        <w:t>internecine enterprise of slavery.</w:t>
      </w:r>
      <w:r w:rsidRPr="00B008D4">
        <w:rPr>
          <w:sz w:val="16"/>
        </w:rPr>
        <w:t xml:space="preserve"> What type of temporality sustains the black body in the hold of the dungeon or slave ship? How do you</w:t>
      </w:r>
      <w:r w:rsidRPr="00996E01">
        <w:rPr>
          <w:sz w:val="16"/>
        </w:rPr>
        <w:t xml:space="preserve"> orient yourself in time and space without any reference, especially when the journey could take </w:t>
      </w:r>
      <w:r w:rsidRPr="00666AAD">
        <w:rPr>
          <w:sz w:val="16"/>
        </w:rPr>
        <w:t xml:space="preserve">months? </w:t>
      </w:r>
      <w:r w:rsidRPr="00DC0E64">
        <w:rPr>
          <w:rStyle w:val="Emphasis"/>
        </w:rPr>
        <w:t xml:space="preserve">Temporal domination </w:t>
      </w:r>
      <w:r w:rsidRPr="00360D5F">
        <w:rPr>
          <w:rStyle w:val="StyleUnderline"/>
        </w:rPr>
        <w:t>is essential to slavery</w:t>
      </w:r>
      <w:r w:rsidRPr="001368A1">
        <w:rPr>
          <w:rStyle w:val="StyleUnderline"/>
        </w:rPr>
        <w:t xml:space="preserve">; </w:t>
      </w:r>
      <w:r w:rsidRPr="00DC0E64">
        <w:rPr>
          <w:rStyle w:val="StyleUnderline"/>
        </w:rPr>
        <w:t xml:space="preserve">its </w:t>
      </w:r>
      <w:r w:rsidRPr="00BB1A2E">
        <w:rPr>
          <w:rStyle w:val="Emphasis"/>
        </w:rPr>
        <w:t xml:space="preserve">purpose is </w:t>
      </w:r>
      <w:r w:rsidRPr="00A7202A">
        <w:rPr>
          <w:rStyle w:val="Emphasis"/>
          <w:highlight w:val="green"/>
        </w:rPr>
        <w:t>to</w:t>
      </w:r>
      <w:r w:rsidRPr="00A7202A">
        <w:rPr>
          <w:rStyle w:val="StyleUnderline"/>
          <w:highlight w:val="green"/>
        </w:rPr>
        <w:t xml:space="preserve"> </w:t>
      </w:r>
      <w:r w:rsidRPr="00A7202A">
        <w:rPr>
          <w:rStyle w:val="Emphasis"/>
          <w:highlight w:val="green"/>
        </w:rPr>
        <w:t>disorient</w:t>
      </w:r>
      <w:r w:rsidRPr="00A7202A">
        <w:rPr>
          <w:rStyle w:val="StyleUnderline"/>
          <w:highlight w:val="green"/>
        </w:rPr>
        <w:t xml:space="preserve">, </w:t>
      </w:r>
      <w:r w:rsidRPr="00A7202A">
        <w:rPr>
          <w:rStyle w:val="Emphasis"/>
          <w:highlight w:val="green"/>
        </w:rPr>
        <w:t>objectify</w:t>
      </w:r>
      <w:r w:rsidRPr="00A7202A">
        <w:rPr>
          <w:rStyle w:val="StyleUnderline"/>
          <w:highlight w:val="green"/>
        </w:rPr>
        <w:t xml:space="preserve">, and </w:t>
      </w:r>
      <w:r w:rsidRPr="00A7202A">
        <w:rPr>
          <w:rStyle w:val="Emphasis"/>
          <w:highlight w:val="green"/>
        </w:rPr>
        <w:t>terrify</w:t>
      </w:r>
      <w:r w:rsidRPr="00754867">
        <w:t xml:space="preserve">. </w:t>
      </w:r>
      <w:r w:rsidRPr="00985808">
        <w:rPr>
          <w:rStyle w:val="StyleUnderline"/>
        </w:rPr>
        <w:t xml:space="preserve">Not </w:t>
      </w:r>
      <w:r w:rsidRPr="001368A1">
        <w:rPr>
          <w:rStyle w:val="StyleUnderline"/>
        </w:rPr>
        <w:t>knowing where you are, how</w:t>
      </w:r>
      <w:r w:rsidRPr="004013E4">
        <w:rPr>
          <w:rStyle w:val="StyleUnderline"/>
        </w:rPr>
        <w:t xml:space="preserve"> long you’ve been there, how long this torment will continue, or if there is an end in sight is part of the domination that separates the white ship captain from the black cargo in the dark hold</w:t>
      </w:r>
      <w:r w:rsidRPr="00754867">
        <w:t xml:space="preserve">. </w:t>
      </w:r>
      <w:r w:rsidRPr="001368A1">
        <w:rPr>
          <w:sz w:val="16"/>
        </w:rPr>
        <w:t xml:space="preserve">Put differently, slavery works through </w:t>
      </w:r>
      <w:r w:rsidRPr="00666AAD">
        <w:rPr>
          <w:sz w:val="16"/>
        </w:rPr>
        <w:t xml:space="preserve">temporal domination. </w:t>
      </w:r>
      <w:r w:rsidRPr="00A7202A">
        <w:rPr>
          <w:rStyle w:val="Emphasis"/>
          <w:highlight w:val="green"/>
        </w:rPr>
        <w:t>Blackness is</w:t>
      </w:r>
      <w:r w:rsidRPr="00360D5F">
        <w:rPr>
          <w:rStyle w:val="Emphasis"/>
        </w:rPr>
        <w:t xml:space="preserve"> the </w:t>
      </w:r>
      <w:r w:rsidRPr="00A7202A">
        <w:rPr>
          <w:rStyle w:val="Emphasis"/>
          <w:highlight w:val="green"/>
        </w:rPr>
        <w:t>product of</w:t>
      </w:r>
      <w:r w:rsidRPr="00360D5F">
        <w:rPr>
          <w:rStyle w:val="Emphasis"/>
        </w:rPr>
        <w:t xml:space="preserve"> such </w:t>
      </w:r>
      <w:r w:rsidRPr="00A7202A">
        <w:rPr>
          <w:rStyle w:val="Emphasis"/>
          <w:highlight w:val="green"/>
        </w:rPr>
        <w:t>temporal domination</w:t>
      </w:r>
      <w:r w:rsidRPr="00A7202A">
        <w:rPr>
          <w:rStyle w:val="StyleUnderline"/>
          <w:highlight w:val="green"/>
        </w:rPr>
        <w:t xml:space="preserve">, and </w:t>
      </w:r>
      <w:r w:rsidRPr="00A7202A">
        <w:rPr>
          <w:rStyle w:val="Emphasis"/>
          <w:highlight w:val="green"/>
        </w:rPr>
        <w:t>metaphysical time is</w:t>
      </w:r>
      <w:r w:rsidRPr="00B02EBB">
        <w:rPr>
          <w:rStyle w:val="Emphasis"/>
        </w:rPr>
        <w:t xml:space="preserve"> </w:t>
      </w:r>
      <w:r w:rsidRPr="00985808">
        <w:rPr>
          <w:rStyle w:val="StyleUnderline"/>
        </w:rPr>
        <w:t>recoded as</w:t>
      </w:r>
      <w:r w:rsidRPr="00B02EBB">
        <w:rPr>
          <w:rStyle w:val="Emphasis"/>
        </w:rPr>
        <w:t xml:space="preserve"> </w:t>
      </w:r>
      <w:r w:rsidRPr="00DC0E64">
        <w:rPr>
          <w:rStyle w:val="Emphasis"/>
        </w:rPr>
        <w:t xml:space="preserve">a feature of </w:t>
      </w:r>
      <w:r w:rsidRPr="00A7202A">
        <w:rPr>
          <w:rStyle w:val="Emphasis"/>
          <w:highlight w:val="green"/>
        </w:rPr>
        <w:t>racial privilege. The time of slavery is</w:t>
      </w:r>
      <w:r w:rsidRPr="001368A1">
        <w:rPr>
          <w:rStyle w:val="StyleUnderline"/>
        </w:rPr>
        <w:t xml:space="preserve"> </w:t>
      </w:r>
      <w:r w:rsidRPr="00360D5F">
        <w:rPr>
          <w:sz w:val="16"/>
        </w:rPr>
        <w:t>multidimensional and</w:t>
      </w:r>
      <w:r w:rsidRPr="00360D5F">
        <w:rPr>
          <w:rStyle w:val="StyleUnderline"/>
          <w:sz w:val="16"/>
        </w:rPr>
        <w:t xml:space="preserve"> </w:t>
      </w:r>
      <w:r w:rsidRPr="00A7202A">
        <w:rPr>
          <w:rStyle w:val="Emphasis"/>
          <w:highlight w:val="green"/>
        </w:rPr>
        <w:t>cyclical</w:t>
      </w:r>
      <w:r w:rsidRPr="00A7202A">
        <w:rPr>
          <w:rStyle w:val="StyleUnderline"/>
          <w:highlight w:val="green"/>
        </w:rPr>
        <w:t xml:space="preserve">, and </w:t>
      </w:r>
      <w:r w:rsidRPr="00A7202A">
        <w:rPr>
          <w:rStyle w:val="Emphasis"/>
          <w:highlight w:val="green"/>
        </w:rPr>
        <w:t>antiblackness</w:t>
      </w:r>
      <w:r w:rsidRPr="00360D5F">
        <w:t xml:space="preserve"> </w:t>
      </w:r>
      <w:r w:rsidRPr="00A7202A">
        <w:rPr>
          <w:rStyle w:val="StyleUnderline"/>
          <w:highlight w:val="green"/>
        </w:rPr>
        <w:t>is a</w:t>
      </w:r>
      <w:r w:rsidRPr="001368A1">
        <w:rPr>
          <w:rStyle w:val="StyleUnderline"/>
        </w:rPr>
        <w:t xml:space="preserve"> particular </w:t>
      </w:r>
      <w:r w:rsidRPr="00A7202A">
        <w:rPr>
          <w:rStyle w:val="Emphasis"/>
          <w:highlight w:val="green"/>
        </w:rPr>
        <w:t>colonization of time</w:t>
      </w:r>
      <w:r w:rsidRPr="001368A1">
        <w:rPr>
          <w:rStyle w:val="Emphasis"/>
        </w:rPr>
        <w:t xml:space="preserve"> through black bodies</w:t>
      </w:r>
      <w:r w:rsidRPr="001368A1">
        <w:t>.</w:t>
      </w:r>
    </w:p>
    <w:p w14:paraId="25C0BDCC" w14:textId="77777777" w:rsidR="005138F5" w:rsidRPr="00754867" w:rsidRDefault="005138F5" w:rsidP="005138F5">
      <w:r w:rsidRPr="00666AAD">
        <w:rPr>
          <w:sz w:val="16"/>
        </w:rPr>
        <w:t xml:space="preserve">In “Possible Pasts: Some Speculations on Time, Temporality, and the History of Atlantic Slavery,” Walter Johnson describes certain aspects of temporal domination. According to him, time is a site of contestation, imagination, and terror for beings captured during war, confined to dungeons, boarded on ships, and suspended in the ocean. </w:t>
      </w:r>
      <w:r w:rsidRPr="00A7202A">
        <w:rPr>
          <w:rStyle w:val="Emphasis"/>
          <w:highlight w:val="green"/>
        </w:rPr>
        <w:t>Time</w:t>
      </w:r>
      <w:r w:rsidRPr="001368A1">
        <w:rPr>
          <w:sz w:val="16"/>
        </w:rPr>
        <w:t xml:space="preserve">, in a sense, </w:t>
      </w:r>
      <w:r w:rsidRPr="00A7202A">
        <w:rPr>
          <w:rStyle w:val="Emphasis"/>
          <w:highlight w:val="green"/>
        </w:rPr>
        <w:t>is incalculable for the captive</w:t>
      </w:r>
      <w:r w:rsidRPr="00B008D4">
        <w:rPr>
          <w:sz w:val="16"/>
        </w:rPr>
        <w:t xml:space="preserve"> under such conditions. The “metaphysical horror of a ‘middle’ passage that some must have thought would never end and others might only ha</w:t>
      </w:r>
      <w:r w:rsidRPr="00666AAD">
        <w:rPr>
          <w:sz w:val="16"/>
        </w:rPr>
        <w:t>ve recognized as a trip across the ‘kalunga,</w:t>
      </w:r>
      <w:r w:rsidRPr="000B401C">
        <w:rPr>
          <w:sz w:val="16"/>
        </w:rPr>
        <w:t xml:space="preserve">’ a body of water which separated the world of the living from that of the dead—a flight from time measured in the gradual physical deterioration of the worldly body”—compounds the ontological dimensions of domination.13 </w:t>
      </w:r>
      <w:r w:rsidRPr="00A7202A">
        <w:rPr>
          <w:rStyle w:val="Emphasis"/>
          <w:highlight w:val="green"/>
        </w:rPr>
        <w:t>Time is instrumentalized to</w:t>
      </w:r>
      <w:r w:rsidRPr="00BB1A2E">
        <w:rPr>
          <w:rStyle w:val="StyleUnderline"/>
        </w:rPr>
        <w:t xml:space="preserve"> pulverize and</w:t>
      </w:r>
      <w:r w:rsidRPr="00D60454">
        <w:rPr>
          <w:rStyle w:val="Emphasis"/>
        </w:rPr>
        <w:t xml:space="preserve"> </w:t>
      </w:r>
      <w:r w:rsidRPr="00A7202A">
        <w:rPr>
          <w:rStyle w:val="Emphasis"/>
          <w:highlight w:val="green"/>
        </w:rPr>
        <w:t>dominate the captive</w:t>
      </w:r>
      <w:r w:rsidRPr="009543C6">
        <w:rPr>
          <w:rStyle w:val="Emphasis"/>
        </w:rPr>
        <w:t xml:space="preserve"> </w:t>
      </w:r>
      <w:r w:rsidRPr="00985808">
        <w:rPr>
          <w:rStyle w:val="StyleUnderline"/>
        </w:rPr>
        <w:t>on the plantation</w:t>
      </w:r>
      <w:r w:rsidRPr="00754867">
        <w:t xml:space="preserve">. </w:t>
      </w:r>
      <w:r w:rsidRPr="00666AAD">
        <w:rPr>
          <w:sz w:val="16"/>
        </w:rPr>
        <w:t xml:space="preserve">Perhaps this is why Frederick Douglass’s master admonished him not to think about a future, </w:t>
      </w:r>
      <w:r w:rsidRPr="000B401C">
        <w:rPr>
          <w:rStyle w:val="StyleUnderline"/>
        </w:rPr>
        <w:t xml:space="preserve">for </w:t>
      </w:r>
      <w:r w:rsidRPr="000B401C">
        <w:rPr>
          <w:rStyle w:val="StyleUnderline"/>
          <w:strike/>
        </w:rPr>
        <w:t>his</w:t>
      </w:r>
      <w:r>
        <w:rPr>
          <w:rStyle w:val="StyleUnderline"/>
          <w:strike/>
        </w:rPr>
        <w:t xml:space="preserve"> </w:t>
      </w:r>
      <w:r w:rsidRPr="009543C6">
        <w:rPr>
          <w:rStyle w:val="StyleUnderline"/>
        </w:rPr>
        <w:t>[their]</w:t>
      </w:r>
      <w:r w:rsidRPr="000B401C">
        <w:rPr>
          <w:rStyle w:val="StyleUnderline"/>
        </w:rPr>
        <w:t xml:space="preserve"> time belonged to his master.</w:t>
      </w:r>
      <w:r w:rsidRPr="00754867">
        <w:t xml:space="preserve"> </w:t>
      </w:r>
      <w:r w:rsidRPr="00A7202A">
        <w:rPr>
          <w:rStyle w:val="StyleUnderline"/>
          <w:highlight w:val="green"/>
        </w:rPr>
        <w:t xml:space="preserve">The captive lives </w:t>
      </w:r>
      <w:r w:rsidRPr="00A7202A">
        <w:rPr>
          <w:rStyle w:val="Emphasis"/>
          <w:highlight w:val="green"/>
        </w:rPr>
        <w:t>outside</w:t>
      </w:r>
      <w:r w:rsidRPr="00D60454">
        <w:rPr>
          <w:rStyle w:val="Emphasis"/>
        </w:rPr>
        <w:t xml:space="preserve"> of </w:t>
      </w:r>
      <w:r w:rsidRPr="00A7202A">
        <w:rPr>
          <w:rStyle w:val="Emphasis"/>
          <w:highlight w:val="green"/>
        </w:rPr>
        <w:t>metaphysical time</w:t>
      </w:r>
      <w:r w:rsidRPr="00D60454">
        <w:rPr>
          <w:rStyle w:val="StyleUnderline"/>
        </w:rPr>
        <w:t xml:space="preserve">, </w:t>
      </w:r>
      <w:r w:rsidRPr="00A7202A">
        <w:rPr>
          <w:rStyle w:val="Emphasis"/>
          <w:highlight w:val="green"/>
        </w:rPr>
        <w:t>without a future</w:t>
      </w:r>
      <w:r w:rsidRPr="00D60454">
        <w:rPr>
          <w:rStyle w:val="StyleUnderline"/>
        </w:rPr>
        <w:t xml:space="preserve">, </w:t>
      </w:r>
      <w:r w:rsidRPr="009543C6">
        <w:rPr>
          <w:rStyle w:val="Emphasis"/>
        </w:rPr>
        <w:t>without</w:t>
      </w:r>
      <w:r w:rsidRPr="00D60454">
        <w:rPr>
          <w:rStyle w:val="Emphasis"/>
        </w:rPr>
        <w:t xml:space="preserve"> </w:t>
      </w:r>
      <w:r w:rsidRPr="00A7202A">
        <w:rPr>
          <w:rStyle w:val="Emphasis"/>
          <w:highlight w:val="green"/>
        </w:rPr>
        <w:t>an accessible past</w:t>
      </w:r>
      <w:r w:rsidRPr="00754867">
        <w:t xml:space="preserve"> (</w:t>
      </w:r>
      <w:r w:rsidRPr="009543C6">
        <w:rPr>
          <w:rStyle w:val="Emphasis"/>
        </w:rPr>
        <w:t>natal alienation</w:t>
      </w:r>
      <w:r w:rsidRPr="00754867">
        <w:t xml:space="preserve">), </w:t>
      </w:r>
      <w:r w:rsidRPr="00A7202A">
        <w:rPr>
          <w:rStyle w:val="Emphasis"/>
          <w:highlight w:val="green"/>
        </w:rPr>
        <w:t>and in a present overwhelmed with</w:t>
      </w:r>
      <w:r w:rsidRPr="00985808">
        <w:rPr>
          <w:rStyle w:val="Emphasis"/>
        </w:rPr>
        <w:t xml:space="preserve"> the</w:t>
      </w:r>
      <w:r w:rsidRPr="009543C6">
        <w:rPr>
          <w:rStyle w:val="StyleUnderline"/>
        </w:rPr>
        <w:t xml:space="preserve"> </w:t>
      </w:r>
      <w:r w:rsidRPr="009543C6">
        <w:rPr>
          <w:rStyle w:val="Emphasis"/>
        </w:rPr>
        <w:t xml:space="preserve">immediacy of </w:t>
      </w:r>
      <w:r w:rsidRPr="00A7202A">
        <w:rPr>
          <w:rStyle w:val="Emphasis"/>
          <w:highlight w:val="green"/>
        </w:rPr>
        <w:t>bodily pain</w:t>
      </w:r>
      <w:r w:rsidRPr="00A7202A">
        <w:rPr>
          <w:rStyle w:val="StyleUnderline"/>
          <w:highlight w:val="green"/>
        </w:rPr>
        <w:t xml:space="preserve">, </w:t>
      </w:r>
      <w:r w:rsidRPr="00A7202A">
        <w:rPr>
          <w:rStyle w:val="Emphasis"/>
          <w:highlight w:val="green"/>
        </w:rPr>
        <w:t>psychic torment</w:t>
      </w:r>
      <w:r w:rsidRPr="00A7202A">
        <w:rPr>
          <w:rStyle w:val="StyleUnderline"/>
          <w:highlight w:val="green"/>
        </w:rPr>
        <w:t xml:space="preserve">, and </w:t>
      </w:r>
      <w:r w:rsidRPr="00A7202A">
        <w:rPr>
          <w:rStyle w:val="Emphasis"/>
          <w:highlight w:val="green"/>
        </w:rPr>
        <w:t>routine humiliation</w:t>
      </w:r>
      <w:r w:rsidRPr="00754867">
        <w:t xml:space="preserve">. </w:t>
      </w:r>
      <w:r w:rsidRPr="00A7202A">
        <w:rPr>
          <w:rStyle w:val="Emphasis"/>
          <w:i/>
          <w:highlight w:val="green"/>
        </w:rPr>
        <w:t>Time is terror</w:t>
      </w:r>
      <w:r w:rsidRPr="00754867">
        <w:t xml:space="preserve">. </w:t>
      </w:r>
      <w:r w:rsidRPr="0071606C">
        <w:rPr>
          <w:sz w:val="16"/>
        </w:rPr>
        <w:t>As Johnson writes:</w:t>
      </w:r>
    </w:p>
    <w:p w14:paraId="6E3DF8C6" w14:textId="77777777" w:rsidR="005138F5" w:rsidRPr="00B008D4" w:rsidRDefault="005138F5" w:rsidP="005138F5">
      <w:pPr>
        <w:rPr>
          <w:sz w:val="16"/>
        </w:rPr>
      </w:pPr>
      <w:r w:rsidRPr="00B008D4">
        <w:rPr>
          <w:sz w:val="16"/>
        </w:rPr>
        <w:t>One of the many things slaveholders thought they owned was their slaves’ time. Indeed to outline the temporal claims that slaveholders made upon their slaves is to draw a multi-dimensional portrait of slavery itself. Slaveholders, of course, defined the shape of the day. Whether it ran from sunup to sundown, whether it was defined by the tasks that had to be done by its close, or was measured out into job scaled clock time, slavery’s daily time was delineated by the master and often enforced by violence. Those who turned up late, quit early, worked too slowly, came up short, or failed to wait deferentially while the master attended to other things were cajoled, beaten, or starved into matching the daily rhythms through which their owners measured progress. As well as quotidian time, slaveholders claimed calendar time as their own. They decided which days would be workdays, and which days would be holidays (or holy days); they enforced a cycle of yearly hires and calendar-termed financial obligations. And slaveholders thought they owned the slaves’ biographical time: they recorded their slaves’ birthdays in account books that only they could see; they determined at what age their slaves would start into the fields or set to a trade; when their slaves would be cajoled into reproduction; how many years they would be allowed to nurse their children they had, and how old they would have to be before retiring. . . . They infused their slaves with their own time—through the daily process of slave discipline, the foreign, the young, and the resistant were forcibly inculcated with the nested temporal rhythms of their enslavement.14</w:t>
      </w:r>
    </w:p>
    <w:p w14:paraId="5A7DB093" w14:textId="77777777" w:rsidR="005138F5" w:rsidRPr="00754867" w:rsidRDefault="005138F5" w:rsidP="005138F5">
      <w:pPr>
        <w:rPr>
          <w:i/>
        </w:rPr>
      </w:pPr>
      <w:r w:rsidRPr="001368A1">
        <w:rPr>
          <w:sz w:val="14"/>
        </w:rPr>
        <w:t xml:space="preserve">Not only did </w:t>
      </w:r>
      <w:r w:rsidRPr="00A7202A">
        <w:rPr>
          <w:rStyle w:val="Emphasis"/>
          <w:highlight w:val="green"/>
        </w:rPr>
        <w:t>slave masters seize</w:t>
      </w:r>
      <w:r w:rsidRPr="00A7202A">
        <w:rPr>
          <w:rStyle w:val="StyleUnderline"/>
          <w:highlight w:val="green"/>
        </w:rPr>
        <w:t xml:space="preserve"> the captive’s</w:t>
      </w:r>
      <w:r w:rsidRPr="009543C6">
        <w:rPr>
          <w:rStyle w:val="StyleUnderline"/>
        </w:rPr>
        <w:t xml:space="preserve"> </w:t>
      </w:r>
      <w:r w:rsidRPr="000B401C">
        <w:rPr>
          <w:sz w:val="16"/>
        </w:rPr>
        <w:t xml:space="preserve">body as property, but they also seized his or her </w:t>
      </w:r>
      <w:r w:rsidRPr="00A7202A">
        <w:rPr>
          <w:rStyle w:val="Emphasis"/>
          <w:highlight w:val="green"/>
        </w:rPr>
        <w:t>time, reifying it into a commodity of exchange and</w:t>
      </w:r>
      <w:r w:rsidRPr="00985808">
        <w:rPr>
          <w:rStyle w:val="Emphasis"/>
        </w:rPr>
        <w:t xml:space="preserve"> an </w:t>
      </w:r>
      <w:r w:rsidRPr="00A7202A">
        <w:rPr>
          <w:rStyle w:val="Emphasis"/>
          <w:highlight w:val="green"/>
        </w:rPr>
        <w:t>instrument of torment</w:t>
      </w:r>
      <w:r w:rsidRPr="00754867">
        <w:t xml:space="preserve">. </w:t>
      </w:r>
      <w:r w:rsidRPr="000B401C">
        <w:rPr>
          <w:sz w:val="16"/>
        </w:rPr>
        <w:t xml:space="preserve">The “peculiar institution” of </w:t>
      </w:r>
      <w:r w:rsidRPr="00985808">
        <w:rPr>
          <w:rStyle w:val="StyleUnderline"/>
        </w:rPr>
        <w:t>slavery</w:t>
      </w:r>
      <w:r w:rsidRPr="00D60454">
        <w:rPr>
          <w:rStyle w:val="StyleUnderline"/>
        </w:rPr>
        <w:t xml:space="preserve"> could not exist without </w:t>
      </w:r>
      <w:r w:rsidRPr="00A7202A">
        <w:rPr>
          <w:rStyle w:val="Emphasis"/>
          <w:highlight w:val="green"/>
        </w:rPr>
        <w:t>the violent metaphysical process of objectifying time</w:t>
      </w:r>
      <w:r w:rsidRPr="00D60454">
        <w:rPr>
          <w:rStyle w:val="StyleUnderline"/>
        </w:rPr>
        <w:t xml:space="preserve">; </w:t>
      </w:r>
      <w:r w:rsidRPr="009543C6">
        <w:rPr>
          <w:rStyle w:val="StyleUnderline"/>
        </w:rPr>
        <w:t xml:space="preserve">this process </w:t>
      </w:r>
      <w:r w:rsidRPr="00A7202A">
        <w:rPr>
          <w:rStyle w:val="Emphasis"/>
          <w:highlight w:val="green"/>
        </w:rPr>
        <w:t>situated the black being outside the</w:t>
      </w:r>
      <w:r w:rsidRPr="00B008D4">
        <w:rPr>
          <w:rStyle w:val="Emphasis"/>
        </w:rPr>
        <w:t xml:space="preserve"> horizon of </w:t>
      </w:r>
      <w:r w:rsidRPr="00A7202A">
        <w:rPr>
          <w:rStyle w:val="Emphasis"/>
          <w:highlight w:val="green"/>
        </w:rPr>
        <w:t>time</w:t>
      </w:r>
      <w:r w:rsidRPr="00A7202A">
        <w:rPr>
          <w:rStyle w:val="StyleUnderline"/>
          <w:highlight w:val="green"/>
        </w:rPr>
        <w:t xml:space="preserve"> that defines the</w:t>
      </w:r>
      <w:r w:rsidRPr="00B008D4">
        <w:rPr>
          <w:rStyle w:val="StyleUnderline"/>
        </w:rPr>
        <w:t xml:space="preserve"> </w:t>
      </w:r>
      <w:r w:rsidRPr="00A7202A">
        <w:rPr>
          <w:rStyle w:val="StyleUnderline"/>
          <w:highlight w:val="green"/>
        </w:rPr>
        <w:t>human and into the indistinct zone</w:t>
      </w:r>
      <w:r w:rsidRPr="00D60454">
        <w:rPr>
          <w:rStyle w:val="StyleUnderline"/>
        </w:rPr>
        <w:t xml:space="preserve"> of temporality</w:t>
      </w:r>
      <w:r w:rsidRPr="00754867">
        <w:t>—</w:t>
      </w:r>
      <w:r w:rsidRPr="0080355B">
        <w:rPr>
          <w:rStyle w:val="Emphasis"/>
        </w:rPr>
        <w:t>time without duration</w:t>
      </w:r>
      <w:r w:rsidRPr="00754867">
        <w:t xml:space="preserve">. </w:t>
      </w:r>
      <w:r w:rsidRPr="00A7202A">
        <w:rPr>
          <w:rStyle w:val="Emphasis"/>
          <w:highlight w:val="green"/>
        </w:rPr>
        <w:t>We</w:t>
      </w:r>
      <w:r w:rsidRPr="00B008D4">
        <w:rPr>
          <w:rStyle w:val="Emphasis"/>
        </w:rPr>
        <w:t xml:space="preserve"> can </w:t>
      </w:r>
      <w:r w:rsidRPr="00A7202A">
        <w:rPr>
          <w:rStyle w:val="Emphasis"/>
          <w:highlight w:val="green"/>
        </w:rPr>
        <w:t>call</w:t>
      </w:r>
      <w:r w:rsidRPr="00B008D4">
        <w:rPr>
          <w:rStyle w:val="Emphasis"/>
        </w:rPr>
        <w:t xml:space="preserve"> this </w:t>
      </w:r>
      <w:r w:rsidRPr="00A7202A">
        <w:rPr>
          <w:rStyle w:val="Emphasis"/>
          <w:highlight w:val="green"/>
        </w:rPr>
        <w:t>black time</w:t>
      </w:r>
      <w:r w:rsidRPr="00754867">
        <w:t xml:space="preserve">. </w:t>
      </w:r>
      <w:r w:rsidRPr="00BF5783">
        <w:rPr>
          <w:sz w:val="16"/>
        </w:rPr>
        <w:t xml:space="preserve">If we think about the way in which </w:t>
      </w:r>
      <w:r w:rsidRPr="000B401C">
        <w:rPr>
          <w:rStyle w:val="StyleUnderline"/>
        </w:rPr>
        <w:t>time orients the human existentially—birthdays, astrological signs, age, maturation, and so on</w:t>
      </w:r>
      <w:r w:rsidRPr="00BF5783">
        <w:rPr>
          <w:sz w:val="16"/>
        </w:rPr>
        <w:t>—</w:t>
      </w:r>
      <w:r w:rsidRPr="009543C6">
        <w:rPr>
          <w:sz w:val="16"/>
        </w:rPr>
        <w:t>we see that</w:t>
      </w:r>
      <w:r w:rsidRPr="009543C6">
        <w:rPr>
          <w:rStyle w:val="StyleUnderline"/>
          <w:sz w:val="16"/>
        </w:rPr>
        <w:t xml:space="preserve"> </w:t>
      </w:r>
      <w:r w:rsidRPr="00B008D4">
        <w:rPr>
          <w:rStyle w:val="Emphasis"/>
        </w:rPr>
        <w:t xml:space="preserve">time provides </w:t>
      </w:r>
      <w:r w:rsidRPr="00B008D4">
        <w:rPr>
          <w:rStyle w:val="Emphasis"/>
          <w:i/>
        </w:rPr>
        <w:t>meaning</w:t>
      </w:r>
      <w:r w:rsidRPr="00B008D4">
        <w:rPr>
          <w:rStyle w:val="Emphasis"/>
        </w:rPr>
        <w:t xml:space="preserve"> for the human</w:t>
      </w:r>
      <w:r w:rsidRPr="00B008D4">
        <w:t>.</w:t>
      </w:r>
      <w:r w:rsidRPr="009543C6">
        <w:t xml:space="preserve"> </w:t>
      </w:r>
      <w:r w:rsidRPr="000B401C">
        <w:rPr>
          <w:rStyle w:val="StyleUnderline"/>
        </w:rPr>
        <w:t>So to seize</w:t>
      </w:r>
      <w:r w:rsidRPr="00985808">
        <w:rPr>
          <w:rStyle w:val="Emphasis"/>
        </w:rPr>
        <w:t xml:space="preserve"> time is</w:t>
      </w:r>
      <w:r w:rsidRPr="00985808">
        <w:rPr>
          <w:rStyle w:val="StyleUnderline"/>
        </w:rPr>
        <w:t xml:space="preserve">, </w:t>
      </w:r>
      <w:r w:rsidRPr="00985808">
        <w:rPr>
          <w:sz w:val="16"/>
        </w:rPr>
        <w:t>in essence</w:t>
      </w:r>
      <w:r w:rsidRPr="009543C6">
        <w:rPr>
          <w:sz w:val="16"/>
        </w:rPr>
        <w:t>, to seize the existential condition itself—</w:t>
      </w:r>
      <w:r w:rsidRPr="00B008D4">
        <w:rPr>
          <w:rStyle w:val="Emphasis"/>
        </w:rPr>
        <w:t>to control the production and semiotics of meaning</w:t>
      </w:r>
      <w:r w:rsidRPr="00754867">
        <w:t xml:space="preserve">. </w:t>
      </w:r>
      <w:r w:rsidRPr="00A7202A">
        <w:rPr>
          <w:rStyle w:val="Emphasis"/>
          <w:highlight w:val="green"/>
        </w:rPr>
        <w:t>Black beings are disoriented within metaphysical time</w:t>
      </w:r>
      <w:r w:rsidRPr="00985808">
        <w:rPr>
          <w:rStyle w:val="Emphasis"/>
        </w:rPr>
        <w:t xml:space="preserve">; </w:t>
      </w:r>
      <w:r w:rsidRPr="00B008D4">
        <w:rPr>
          <w:rStyle w:val="Emphasis"/>
        </w:rPr>
        <w:t>they are temporally</w:t>
      </w:r>
      <w:r w:rsidRPr="00B008D4">
        <w:rPr>
          <w:rStyle w:val="Emphasis"/>
          <w:i/>
        </w:rPr>
        <w:t xml:space="preserve"> </w:t>
      </w:r>
      <w:r w:rsidRPr="00B008D4">
        <w:rPr>
          <w:rStyle w:val="Emphasis"/>
        </w:rPr>
        <w:t>homeless</w:t>
      </w:r>
      <w:r w:rsidRPr="00985808">
        <w:rPr>
          <w:rStyle w:val="Emphasis"/>
        </w:rPr>
        <w:t xml:space="preserve">. </w:t>
      </w:r>
      <w:r w:rsidRPr="00A7202A">
        <w:rPr>
          <w:rStyle w:val="Emphasis"/>
          <w:highlight w:val="green"/>
        </w:rPr>
        <w:t>This</w:t>
      </w:r>
      <w:r w:rsidRPr="00A7202A">
        <w:rPr>
          <w:rStyle w:val="StyleUnderline"/>
          <w:highlight w:val="green"/>
        </w:rPr>
        <w:t xml:space="preserve"> disorientation </w:t>
      </w:r>
      <w:r w:rsidRPr="00A7202A">
        <w:rPr>
          <w:rStyle w:val="Emphasis"/>
          <w:highlight w:val="green"/>
        </w:rPr>
        <w:t>provides the</w:t>
      </w:r>
      <w:r w:rsidRPr="00BA214B">
        <w:rPr>
          <w:rStyle w:val="StyleUnderline"/>
        </w:rPr>
        <w:t xml:space="preserve"> necessary </w:t>
      </w:r>
      <w:r w:rsidRPr="00B008D4">
        <w:rPr>
          <w:rStyle w:val="StyleUnderline"/>
        </w:rPr>
        <w:t>existential</w:t>
      </w:r>
      <w:r w:rsidRPr="00A7202A">
        <w:rPr>
          <w:rStyle w:val="StyleUnderline"/>
          <w:highlight w:val="green"/>
        </w:rPr>
        <w:t xml:space="preserve"> </w:t>
      </w:r>
      <w:r w:rsidRPr="00A7202A">
        <w:rPr>
          <w:rStyle w:val="Emphasis"/>
          <w:highlight w:val="green"/>
        </w:rPr>
        <w:t>ground to discipline, punish, and destroy black bodies</w:t>
      </w:r>
      <w:r w:rsidRPr="000B401C">
        <w:rPr>
          <w:rStyle w:val="StyleUnderline"/>
        </w:rPr>
        <w:t>. Temporal domination is a vicious metaphysical enterprise; its aim is to break down the active will diurnally</w:t>
      </w:r>
      <w:r w:rsidRPr="00BF5783">
        <w:rPr>
          <w:sz w:val="16"/>
        </w:rPr>
        <w:t xml:space="preserve">. Thus, we must consider a fourth dimension in Johnson’s distinctions (quotidian time, calendar time, and biographical time): existential time. </w:t>
      </w:r>
      <w:r w:rsidRPr="000B401C">
        <w:rPr>
          <w:rStyle w:val="StyleUnderline"/>
        </w:rPr>
        <w:t>Existential time is “</w:t>
      </w:r>
      <w:r w:rsidRPr="00BB1A2E">
        <w:rPr>
          <w:rStyle w:val="Emphasis"/>
        </w:rPr>
        <w:t>the Time of Man,”</w:t>
      </w:r>
      <w:r w:rsidRPr="00BF5783">
        <w:rPr>
          <w:sz w:val="16"/>
        </w:rPr>
        <w:t xml:space="preserve"> as Homi Bhabha writes: </w:t>
      </w:r>
      <w:r w:rsidRPr="000B401C">
        <w:rPr>
          <w:rStyle w:val="StyleUnderline"/>
        </w:rPr>
        <w:t>the “</w:t>
      </w:r>
      <w:r w:rsidRPr="00BB1A2E">
        <w:rPr>
          <w:rStyle w:val="Emphasis"/>
        </w:rPr>
        <w:t>temporality of modernity</w:t>
      </w:r>
      <w:r w:rsidRPr="000B401C">
        <w:rPr>
          <w:rStyle w:val="StyleUnderline"/>
        </w:rPr>
        <w:t xml:space="preserve"> within which the figure of </w:t>
      </w:r>
      <w:r w:rsidRPr="00BB1A2E">
        <w:rPr>
          <w:rStyle w:val="Emphasis"/>
        </w:rPr>
        <w:t>the ‘human’ comes to be authorized.</w:t>
      </w:r>
      <w:r w:rsidRPr="000B401C">
        <w:rPr>
          <w:rStyle w:val="StyleUnderline"/>
        </w:rPr>
        <w:t>”</w:t>
      </w:r>
      <w:r w:rsidRPr="00BF5783">
        <w:rPr>
          <w:sz w:val="16"/>
        </w:rPr>
        <w:t xml:space="preserve">15 Ipseity—that is, making the human proper to itself, the suturing of the self—is only accomplished through </w:t>
      </w:r>
      <w:r w:rsidRPr="000B401C">
        <w:rPr>
          <w:rStyle w:val="StyleUnderline"/>
        </w:rPr>
        <w:t>the time of man</w:t>
      </w:r>
      <w:r w:rsidRPr="00BF5783">
        <w:rPr>
          <w:sz w:val="16"/>
        </w:rPr>
        <w:t xml:space="preserve"> because it </w:t>
      </w:r>
      <w:r w:rsidRPr="000B401C">
        <w:rPr>
          <w:rStyle w:val="StyleUnderline"/>
        </w:rPr>
        <w:t>provides the necessary conceptual material to orient the self and concretize the boundaries between this self and the external world.</w:t>
      </w:r>
      <w:r w:rsidRPr="00BF5783">
        <w:rPr>
          <w:sz w:val="16"/>
        </w:rPr>
        <w:t xml:space="preserve"> To make a slave requires the foreclose of ipseity, requires leaving the self in fragments. (Perhaps this was the existential riddle that W.E.B. Du Bois attempted to solve with his notion of “double consciousness.”)16 </w:t>
      </w:r>
      <w:r w:rsidRPr="00A7202A">
        <w:rPr>
          <w:rStyle w:val="Emphasis"/>
          <w:highlight w:val="green"/>
        </w:rPr>
        <w:t>Black time is</w:t>
      </w:r>
      <w:r w:rsidRPr="00BA214B">
        <w:rPr>
          <w:rStyle w:val="StyleUnderline"/>
        </w:rPr>
        <w:t xml:space="preserve"> this </w:t>
      </w:r>
      <w:r w:rsidRPr="00A7202A">
        <w:rPr>
          <w:rStyle w:val="Emphasis"/>
          <w:highlight w:val="green"/>
        </w:rPr>
        <w:t>foreclosure of the self,</w:t>
      </w:r>
      <w:r w:rsidRPr="00B008D4">
        <w:rPr>
          <w:rStyle w:val="Emphasis"/>
        </w:rPr>
        <w:t xml:space="preserve"> and</w:t>
      </w:r>
      <w:r w:rsidRPr="00BA214B">
        <w:rPr>
          <w:rStyle w:val="StyleUnderline"/>
        </w:rPr>
        <w:t xml:space="preserve"> we refer to this foreclosures as </w:t>
      </w:r>
      <w:r w:rsidRPr="00B008D4">
        <w:rPr>
          <w:rStyle w:val="Emphasis"/>
        </w:rPr>
        <w:t>dispossession</w:t>
      </w:r>
      <w:r w:rsidRPr="00A7202A">
        <w:rPr>
          <w:highlight w:val="green"/>
        </w:rPr>
        <w:t xml:space="preserve">. </w:t>
      </w:r>
      <w:r w:rsidRPr="00A7202A">
        <w:rPr>
          <w:rStyle w:val="StyleUnderline"/>
          <w:highlight w:val="green"/>
        </w:rPr>
        <w:t xml:space="preserve">The slave is </w:t>
      </w:r>
      <w:r w:rsidRPr="00A7202A">
        <w:rPr>
          <w:rStyle w:val="Emphasis"/>
          <w:highlight w:val="green"/>
        </w:rPr>
        <w:t>dispossessed from the self</w:t>
      </w:r>
      <w:r w:rsidRPr="00A7202A">
        <w:rPr>
          <w:rStyle w:val="StyleUnderline"/>
          <w:highlight w:val="green"/>
        </w:rPr>
        <w:t xml:space="preserve"> </w:t>
      </w:r>
      <w:r w:rsidRPr="00985808">
        <w:rPr>
          <w:rStyle w:val="StyleUnderline"/>
        </w:rPr>
        <w:t>only</w:t>
      </w:r>
      <w:r w:rsidRPr="00BA214B">
        <w:rPr>
          <w:rStyle w:val="StyleUnderline"/>
        </w:rPr>
        <w:t xml:space="preserve"> to the extent that </w:t>
      </w:r>
      <w:r w:rsidRPr="00A7202A">
        <w:rPr>
          <w:rStyle w:val="Emphasis"/>
          <w:highlight w:val="green"/>
        </w:rPr>
        <w:t>the</w:t>
      </w:r>
      <w:r w:rsidRPr="00985808">
        <w:rPr>
          <w:rStyle w:val="Emphasis"/>
        </w:rPr>
        <w:t xml:space="preserve"> slave </w:t>
      </w:r>
      <w:r w:rsidRPr="00A7202A">
        <w:rPr>
          <w:rStyle w:val="Emphasis"/>
          <w:highlight w:val="green"/>
        </w:rPr>
        <w:t>master can seize</w:t>
      </w:r>
      <w:r w:rsidRPr="000B401C">
        <w:rPr>
          <w:rStyle w:val="StyleUnderline"/>
        </w:rPr>
        <w:t xml:space="preserve"> his or her </w:t>
      </w:r>
      <w:r w:rsidRPr="00A7202A">
        <w:rPr>
          <w:rStyle w:val="StyleUnderline"/>
          <w:highlight w:val="green"/>
        </w:rPr>
        <w:t>[</w:t>
      </w:r>
      <w:r w:rsidRPr="00A7202A">
        <w:rPr>
          <w:rStyle w:val="Emphasis"/>
          <w:highlight w:val="green"/>
        </w:rPr>
        <w:t>their] time</w:t>
      </w:r>
      <w:r w:rsidRPr="00A7202A">
        <w:rPr>
          <w:rStyle w:val="StyleUnderline"/>
          <w:highlight w:val="green"/>
        </w:rPr>
        <w:t xml:space="preserve"> and </w:t>
      </w:r>
      <w:r w:rsidRPr="00A7202A">
        <w:rPr>
          <w:rStyle w:val="Emphasis"/>
          <w:i/>
          <w:highlight w:val="green"/>
        </w:rPr>
        <w:t>epidermalize</w:t>
      </w:r>
      <w:r w:rsidRPr="00A7202A">
        <w:rPr>
          <w:rStyle w:val="Emphasis"/>
          <w:highlight w:val="green"/>
        </w:rPr>
        <w:t xml:space="preserve"> temporality</w:t>
      </w:r>
      <w:r w:rsidRPr="00754867">
        <w:t xml:space="preserve"> </w:t>
      </w:r>
      <w:r w:rsidRPr="00BF5783">
        <w:rPr>
          <w:sz w:val="16"/>
        </w:rPr>
        <w:t xml:space="preserve">(that is, black time and the time of man). </w:t>
      </w:r>
      <w:r w:rsidRPr="00360D5F">
        <w:rPr>
          <w:rStyle w:val="StyleUnderline"/>
          <w:i/>
        </w:rPr>
        <w:t xml:space="preserve">Slavery is the vicious enterprise of </w:t>
      </w:r>
      <w:r w:rsidRPr="00360D5F">
        <w:rPr>
          <w:rStyle w:val="Emphasis"/>
          <w:i/>
        </w:rPr>
        <w:t>situating a being outside the time of man</w:t>
      </w:r>
      <w:r w:rsidRPr="00360D5F">
        <w:rPr>
          <w:rStyle w:val="StyleUnderline"/>
          <w:i/>
        </w:rPr>
        <w:t xml:space="preserve"> and </w:t>
      </w:r>
      <w:r w:rsidRPr="00360D5F">
        <w:rPr>
          <w:rStyle w:val="Emphasis"/>
          <w:i/>
        </w:rPr>
        <w:t>in the abyss of black time</w:t>
      </w:r>
      <w:r w:rsidRPr="00360D5F">
        <w:rPr>
          <w:i/>
        </w:rPr>
        <w:t>.</w:t>
      </w:r>
    </w:p>
    <w:p w14:paraId="22EBDFEE" w14:textId="77777777" w:rsidR="005138F5" w:rsidRPr="0044185E" w:rsidRDefault="005138F5" w:rsidP="005138F5">
      <w:pPr>
        <w:rPr>
          <w:sz w:val="16"/>
        </w:rPr>
      </w:pPr>
      <w:r w:rsidRPr="00BF5783">
        <w:rPr>
          <w:sz w:val="16"/>
        </w:rPr>
        <w:t>The inability or unwillingness of critical scholars to contend with black time diminishes the ontological and existential violence of slavery. In a sense</w:t>
      </w:r>
      <w:r w:rsidRPr="00754867">
        <w:t xml:space="preserve">, </w:t>
      </w:r>
      <w:r w:rsidRPr="00A7202A">
        <w:rPr>
          <w:rStyle w:val="StyleUnderline"/>
          <w:highlight w:val="green"/>
        </w:rPr>
        <w:t>thinking in</w:t>
      </w:r>
      <w:r w:rsidRPr="00A7202A">
        <w:rPr>
          <w:rStyle w:val="Emphasis"/>
          <w:highlight w:val="green"/>
        </w:rPr>
        <w:t xml:space="preserve"> black time forces a reconsideration of</w:t>
      </w:r>
      <w:r w:rsidRPr="00DC0E64">
        <w:rPr>
          <w:rStyle w:val="StyleUnderline"/>
        </w:rPr>
        <w:t xml:space="preserve"> </w:t>
      </w:r>
      <w:r w:rsidRPr="00DC0E64">
        <w:rPr>
          <w:sz w:val="16"/>
        </w:rPr>
        <w:t>the</w:t>
      </w:r>
      <w:r w:rsidRPr="00BF5783">
        <w:rPr>
          <w:sz w:val="16"/>
        </w:rPr>
        <w:t xml:space="preserve"> critical categories of analysis—</w:t>
      </w:r>
      <w:r w:rsidRPr="00A7202A">
        <w:rPr>
          <w:rStyle w:val="Emphasis"/>
          <w:highlight w:val="green"/>
        </w:rPr>
        <w:t>history</w:t>
      </w:r>
      <w:r w:rsidRPr="00A7202A">
        <w:rPr>
          <w:rStyle w:val="StyleUnderline"/>
          <w:highlight w:val="green"/>
        </w:rPr>
        <w:t xml:space="preserve">, </w:t>
      </w:r>
      <w:r w:rsidRPr="00A7202A">
        <w:rPr>
          <w:rStyle w:val="Emphasis"/>
          <w:highlight w:val="green"/>
        </w:rPr>
        <w:t>linearity</w:t>
      </w:r>
      <w:r w:rsidRPr="00A7202A">
        <w:rPr>
          <w:rStyle w:val="StyleUnderline"/>
          <w:highlight w:val="green"/>
        </w:rPr>
        <w:t xml:space="preserve">, </w:t>
      </w:r>
      <w:r w:rsidRPr="00A7202A">
        <w:rPr>
          <w:rStyle w:val="Emphasis"/>
          <w:highlight w:val="green"/>
        </w:rPr>
        <w:t>progress</w:t>
      </w:r>
      <w:r w:rsidRPr="00A7202A">
        <w:rPr>
          <w:rStyle w:val="StyleUnderline"/>
          <w:highlight w:val="green"/>
        </w:rPr>
        <w:t xml:space="preserve">, </w:t>
      </w:r>
      <w:r w:rsidRPr="00A7202A">
        <w:rPr>
          <w:rStyle w:val="Emphasis"/>
          <w:highlight w:val="green"/>
        </w:rPr>
        <w:t>movement</w:t>
      </w:r>
      <w:r w:rsidRPr="00A7202A">
        <w:rPr>
          <w:rStyle w:val="StyleUnderline"/>
          <w:highlight w:val="green"/>
        </w:rPr>
        <w:t xml:space="preserve">, and </w:t>
      </w:r>
      <w:r w:rsidRPr="00A7202A">
        <w:rPr>
          <w:rStyle w:val="Emphasis"/>
          <w:highlight w:val="green"/>
        </w:rPr>
        <w:t>ethics</w:t>
      </w:r>
      <w:r w:rsidRPr="00754867">
        <w:t xml:space="preserve">. </w:t>
      </w:r>
      <w:r w:rsidRPr="009543C6">
        <w:rPr>
          <w:sz w:val="16"/>
        </w:rPr>
        <w:t>For this reason</w:t>
      </w:r>
      <w:r w:rsidRPr="00754867">
        <w:t xml:space="preserve">, </w:t>
      </w:r>
      <w:r w:rsidRPr="009543C6">
        <w:rPr>
          <w:rStyle w:val="StyleUnderline"/>
        </w:rPr>
        <w:t xml:space="preserve">scholars </w:t>
      </w:r>
      <w:r w:rsidRPr="00985808">
        <w:rPr>
          <w:rStyle w:val="StyleUnderline"/>
        </w:rPr>
        <w:t xml:space="preserve">tend </w:t>
      </w:r>
      <w:r w:rsidRPr="00A7202A">
        <w:rPr>
          <w:rStyle w:val="StyleUnderline"/>
          <w:highlight w:val="green"/>
        </w:rPr>
        <w:t>to reduce</w:t>
      </w:r>
      <w:r w:rsidRPr="00985808">
        <w:rPr>
          <w:rStyle w:val="StyleUnderline"/>
        </w:rPr>
        <w:t xml:space="preserve"> the event-horizon of </w:t>
      </w:r>
      <w:r w:rsidRPr="00A7202A">
        <w:rPr>
          <w:rStyle w:val="StyleUnderline"/>
          <w:highlight w:val="green"/>
        </w:rPr>
        <w:t xml:space="preserve">slavery into the </w:t>
      </w:r>
      <w:r w:rsidRPr="00A7202A">
        <w:rPr>
          <w:rStyle w:val="Emphasis"/>
          <w:highlight w:val="green"/>
        </w:rPr>
        <w:t>metaphysical object</w:t>
      </w:r>
      <w:r w:rsidRPr="00985808">
        <w:rPr>
          <w:rStyle w:val="StyleUnderline"/>
        </w:rPr>
        <w:t xml:space="preserve"> to conquer it and get over it</w:t>
      </w:r>
      <w:r w:rsidRPr="00754867">
        <w:t xml:space="preserve">. </w:t>
      </w:r>
      <w:r w:rsidRPr="009543C6">
        <w:rPr>
          <w:sz w:val="16"/>
        </w:rPr>
        <w:t>Perhaps</w:t>
      </w:r>
      <w:r w:rsidRPr="009543C6">
        <w:t xml:space="preserve"> </w:t>
      </w:r>
      <w:r w:rsidRPr="00985808">
        <w:rPr>
          <w:rStyle w:val="StyleUnderline"/>
        </w:rPr>
        <w:t xml:space="preserve">our incessant </w:t>
      </w:r>
      <w:r w:rsidRPr="00360D5F">
        <w:rPr>
          <w:rStyle w:val="StyleUnderline"/>
        </w:rPr>
        <w:t xml:space="preserve">desire to gain distance from the object </w:t>
      </w:r>
      <w:r w:rsidRPr="00A7202A">
        <w:rPr>
          <w:rStyle w:val="StyleUnderline"/>
          <w:highlight w:val="green"/>
        </w:rPr>
        <w:t>animates this refusal of black time</w:t>
      </w:r>
      <w:r w:rsidRPr="009543C6">
        <w:t xml:space="preserve">. </w:t>
      </w:r>
      <w:r w:rsidRPr="009543C6">
        <w:rPr>
          <w:sz w:val="16"/>
        </w:rPr>
        <w:t>How do you theorize</w:t>
      </w:r>
      <w:r w:rsidRPr="00BF5783">
        <w:rPr>
          <w:sz w:val="16"/>
        </w:rPr>
        <w:t xml:space="preserve"> an event that throws the past, present, and future into virtual crisis? Can we analyze slavery without these metaphysical distinctions? What is our investment in metaphysical time? Will thinking and writing in metaphysical time finally transform blacks into humans? In other words, does the performance of metaphysics resolve the ontological violence of dispossession and objectification?</w:t>
      </w:r>
    </w:p>
    <w:p w14:paraId="4DFA6FD9" w14:textId="77777777" w:rsidR="005138F5" w:rsidRDefault="005138F5" w:rsidP="005138F5">
      <w:pPr>
        <w:pStyle w:val="Heading4"/>
        <w:rPr>
          <w:rFonts w:ascii="Times New Roman" w:eastAsia="Times New Roman" w:hAnsi="Times New Roman" w:cs="Times New Roman"/>
          <w:sz w:val="24"/>
          <w:szCs w:val="24"/>
        </w:rPr>
      </w:pPr>
      <w:r>
        <w:t>The affirmative’s anticipation of Afropessimism is a form of temporal preemption that secures whiteness—by imagining and managing future dissent, the 1AC reproduces the racialized logic of securitization, transforming critique into a threat to be absorbed rather than a rupture to be endured.</w:t>
      </w:r>
    </w:p>
    <w:p w14:paraId="1BA1AF20" w14:textId="77777777" w:rsidR="005138F5" w:rsidRPr="000412F4" w:rsidRDefault="005138F5" w:rsidP="005138F5">
      <w:r w:rsidRPr="000412F4">
        <w:rPr>
          <w:rStyle w:val="Style13ptBold"/>
        </w:rPr>
        <w:t>Baldwin 12</w:t>
      </w:r>
      <w:r w:rsidRPr="000412F4">
        <w:t xml:space="preserve"> [Dr. Andrew Baldwin- Lecturer at Durham University- “Whiteness and futurity: Towards a research agenda”-Progress in Human Geography, 36(2), 172–187]</w:t>
      </w:r>
    </w:p>
    <w:p w14:paraId="24C8298E" w14:textId="77777777" w:rsidR="005138F5" w:rsidRPr="00A7202A" w:rsidRDefault="005138F5" w:rsidP="005138F5">
      <w:pPr>
        <w:widowControl w:val="0"/>
        <w:tabs>
          <w:tab w:val="left" w:pos="0"/>
          <w:tab w:val="left" w:pos="90"/>
        </w:tabs>
        <w:autoSpaceDE w:val="0"/>
        <w:autoSpaceDN w:val="0"/>
        <w:adjustRightInd w:val="0"/>
        <w:rPr>
          <w:rStyle w:val="StyleUnderline"/>
          <w:rFonts w:cs="Times"/>
          <w:sz w:val="18"/>
          <w:u w:val="none"/>
        </w:rPr>
      </w:pPr>
      <w:r w:rsidRPr="00330C1B">
        <w:rPr>
          <w:rFonts w:cs="Times"/>
          <w:sz w:val="16"/>
          <w:szCs w:val="30"/>
        </w:rPr>
        <w:t xml:space="preserve">This paper argues that research on whiteness and geography is oriented almost exclusively around some notion of the past. While this is perhaps to be expected given that whiteness studies builds off two past-oriented bodies of scholarship – US labour studies (Roediger, 1991) and postco- lonial theory (Said, 1994) – the argument is that privileging the past when researching geogra- phies of whiteness risks overlooking the ways in which </w:t>
      </w:r>
      <w:r w:rsidRPr="00A7202A">
        <w:rPr>
          <w:rFonts w:cs="Times"/>
          <w:b/>
          <w:sz w:val="24"/>
          <w:highlight w:val="green"/>
          <w:u w:val="single"/>
        </w:rPr>
        <w:t>whiteness and</w:t>
      </w:r>
      <w:r w:rsidRPr="00330C1B">
        <w:rPr>
          <w:rFonts w:cs="Times"/>
          <w:b/>
          <w:sz w:val="18"/>
          <w:szCs w:val="30"/>
          <w:u w:val="single"/>
        </w:rPr>
        <w:t xml:space="preserve"> hence </w:t>
      </w:r>
      <w:r w:rsidRPr="00A7202A">
        <w:rPr>
          <w:rFonts w:cs="Times"/>
          <w:b/>
          <w:sz w:val="24"/>
          <w:highlight w:val="green"/>
          <w:u w:val="single"/>
        </w:rPr>
        <w:t>various forms of racism are configured in relation to</w:t>
      </w:r>
      <w:r w:rsidRPr="00330C1B">
        <w:rPr>
          <w:rFonts w:cs="Times"/>
          <w:szCs w:val="30"/>
        </w:rPr>
        <w:t xml:space="preserve"> </w:t>
      </w:r>
      <w:r w:rsidRPr="00330C1B">
        <w:rPr>
          <w:rFonts w:cs="Times"/>
          <w:sz w:val="12"/>
          <w:szCs w:val="30"/>
        </w:rPr>
        <w:t>a different temporal horizon:</w:t>
      </w:r>
      <w:r w:rsidRPr="00330C1B">
        <w:rPr>
          <w:rFonts w:cs="Times"/>
          <w:sz w:val="18"/>
          <w:szCs w:val="30"/>
        </w:rPr>
        <w:t xml:space="preserve"> </w:t>
      </w:r>
      <w:r w:rsidRPr="00A7202A">
        <w:rPr>
          <w:rFonts w:cs="Times"/>
          <w:b/>
          <w:szCs w:val="30"/>
          <w:highlight w:val="green"/>
          <w:u w:val="single"/>
        </w:rPr>
        <w:t>the future</w:t>
      </w:r>
      <w:r w:rsidRPr="00330C1B">
        <w:rPr>
          <w:rFonts w:cs="Times"/>
          <w:szCs w:val="30"/>
        </w:rPr>
        <w:t xml:space="preserve">. </w:t>
      </w:r>
      <w:r w:rsidRPr="00330C1B">
        <w:rPr>
          <w:rFonts w:cs="Times"/>
          <w:sz w:val="16"/>
          <w:szCs w:val="30"/>
        </w:rPr>
        <w:t xml:space="preserve">In pressing this claim, the argument is not to suggest that history is irrelevant for understanding the politics of whiteness. Analysing the past remains indispen- sable for understanding the numerous forms whiteness can take. Instead, the argument is that </w:t>
      </w:r>
      <w:r w:rsidRPr="00330C1B">
        <w:rPr>
          <w:rFonts w:cs="Times"/>
          <w:b/>
          <w:sz w:val="18"/>
          <w:szCs w:val="30"/>
          <w:u w:val="single"/>
        </w:rPr>
        <w:t xml:space="preserve">analysing discourses of ‘the future’ can reveal important insights about the ways in which white geographies are configured </w:t>
      </w:r>
      <w:r w:rsidRPr="00330C1B">
        <w:rPr>
          <w:rFonts w:cs="Times"/>
          <w:sz w:val="16"/>
          <w:szCs w:val="30"/>
        </w:rPr>
        <w:t>that might otherwise be foreclosed if the past is privileged as the</w:t>
      </w:r>
      <w:r w:rsidRPr="00330C1B">
        <w:rPr>
          <w:rFonts w:cs="Times"/>
          <w:sz w:val="12"/>
        </w:rPr>
        <w:t xml:space="preserve"> </w:t>
      </w:r>
      <w:r w:rsidRPr="00330C1B">
        <w:rPr>
          <w:rFonts w:cs="Times"/>
          <w:sz w:val="16"/>
          <w:szCs w:val="30"/>
        </w:rPr>
        <w:t xml:space="preserve">exclusive time-space through which such geo- graphies are produced and maintained. As such, any politics seeking to challenge whitenesses and their hold on racist social imaginaries may benefit by analysing how </w:t>
      </w:r>
      <w:r w:rsidRPr="00A7202A">
        <w:rPr>
          <w:rFonts w:cs="Times"/>
          <w:b/>
          <w:sz w:val="24"/>
          <w:highlight w:val="green"/>
          <w:u w:val="single"/>
        </w:rPr>
        <w:t>the future is invoked in articulations of white identity and</w:t>
      </w:r>
      <w:r w:rsidRPr="00A7202A">
        <w:rPr>
          <w:rFonts w:cs="Times"/>
          <w:b/>
          <w:szCs w:val="30"/>
          <w:highlight w:val="green"/>
          <w:u w:val="single"/>
        </w:rPr>
        <w:t xml:space="preserve"> </w:t>
      </w:r>
      <w:r w:rsidRPr="00330C1B">
        <w:rPr>
          <w:rFonts w:cs="Times"/>
          <w:sz w:val="16"/>
          <w:szCs w:val="30"/>
        </w:rPr>
        <w:t>how</w:t>
      </w:r>
      <w:r w:rsidRPr="00330C1B">
        <w:rPr>
          <w:rFonts w:cs="Times"/>
          <w:b/>
          <w:sz w:val="16"/>
          <w:szCs w:val="30"/>
          <w:u w:val="single"/>
        </w:rPr>
        <w:t xml:space="preserve"> </w:t>
      </w:r>
      <w:r w:rsidRPr="00A7202A">
        <w:rPr>
          <w:rFonts w:cs="Times"/>
          <w:b/>
          <w:sz w:val="24"/>
          <w:highlight w:val="green"/>
          <w:u w:val="single"/>
        </w:rPr>
        <w:t>such future-oriented articulations shape geographies of all kinds</w:t>
      </w:r>
      <w:r w:rsidRPr="00330C1B">
        <w:rPr>
          <w:rFonts w:cs="Times"/>
          <w:b/>
          <w:szCs w:val="30"/>
          <w:u w:val="single"/>
        </w:rPr>
        <w:t>.</w:t>
      </w:r>
      <w:r w:rsidRPr="00330C1B">
        <w:rPr>
          <w:rFonts w:cs="Times"/>
          <w:sz w:val="18"/>
        </w:rPr>
        <w:t xml:space="preserve"> </w:t>
      </w:r>
      <w:r w:rsidRPr="00330C1B">
        <w:rPr>
          <w:rFonts w:cs="Times"/>
          <w:sz w:val="14"/>
          <w:szCs w:val="30"/>
        </w:rPr>
        <w:t xml:space="preserve">Why the future? By future I refer to an ima- gined time that is yet-to-come. </w:t>
      </w:r>
      <w:r w:rsidRPr="00A7202A">
        <w:rPr>
          <w:rFonts w:cs="Times"/>
          <w:b/>
          <w:sz w:val="24"/>
          <w:highlight w:val="green"/>
          <w:u w:val="single"/>
        </w:rPr>
        <w:t>The future can be understood to follow sequentially from a past-present trajectory, or it can be understood as a form of absent presence.</w:t>
      </w:r>
      <w:r w:rsidRPr="00330C1B">
        <w:rPr>
          <w:rFonts w:cs="Times"/>
          <w:sz w:val="14"/>
          <w:szCs w:val="30"/>
        </w:rPr>
        <w:t xml:space="preserve"> From tropes of uncertainty, Utopia, apocalypse, prophesy, hope, fear, possibility and potentiality, the future shapes the present in all manner of ways. For instance, in politics, rights are often suspended to safeguard against future events of insurrection, catastrophe and terror. In religion, moral jud- gements in the present are shaped by a concern for one’s safe passage into a future afterlife, and, in finance, the pricing of securities neces- sarily entails some calculation of future risk. Given the ubiquity of the future in the present, it is perhaps no surprise that the future is an important object of inquiry in contemporary thought (see, for example, Adams and Groves, 2007; Anderson, 2010b; Jameson, 2005; Luh- mann, 1993).</w:t>
      </w:r>
      <w:r w:rsidRPr="00330C1B">
        <w:rPr>
          <w:rFonts w:cs="Times"/>
          <w:sz w:val="10"/>
        </w:rPr>
        <w:t xml:space="preserve"> </w:t>
      </w:r>
      <w:r w:rsidRPr="00330C1B">
        <w:rPr>
          <w:rFonts w:cs="Times"/>
          <w:sz w:val="14"/>
          <w:szCs w:val="30"/>
        </w:rPr>
        <w:t>Ben Anderson (2010a) provides a useful sketch of this research in a recent article in this journal. His point is that</w:t>
      </w:r>
      <w:r w:rsidRPr="00330C1B">
        <w:rPr>
          <w:rFonts w:cs="Times"/>
          <w:szCs w:val="30"/>
        </w:rPr>
        <w:t xml:space="preserve"> </w:t>
      </w:r>
      <w:r w:rsidRPr="00A7202A">
        <w:rPr>
          <w:rFonts w:cs="Times"/>
          <w:b/>
          <w:sz w:val="24"/>
          <w:highlight w:val="green"/>
          <w:u w:val="single"/>
        </w:rPr>
        <w:t>the future is rendered knowable through specific practices</w:t>
      </w:r>
      <w:r w:rsidRPr="00330C1B">
        <w:rPr>
          <w:rFonts w:cs="Times"/>
          <w:b/>
          <w:szCs w:val="30"/>
          <w:u w:val="single"/>
        </w:rPr>
        <w:t xml:space="preserve"> (i.e. </w:t>
      </w:r>
      <w:r w:rsidRPr="00A7202A">
        <w:rPr>
          <w:rFonts w:cs="Times"/>
          <w:b/>
          <w:sz w:val="24"/>
          <w:highlight w:val="green"/>
          <w:u w:val="single"/>
        </w:rPr>
        <w:t>calcu- lation, imagination and performance</w:t>
      </w:r>
      <w:r w:rsidRPr="00A87262">
        <w:rPr>
          <w:rFonts w:cs="Times"/>
          <w:b/>
          <w:sz w:val="24"/>
          <w:u w:val="single"/>
        </w:rPr>
        <w:t xml:space="preserve">) </w:t>
      </w:r>
      <w:r w:rsidRPr="00A7202A">
        <w:rPr>
          <w:rFonts w:cs="Times"/>
          <w:b/>
          <w:sz w:val="24"/>
          <w:highlight w:val="green"/>
          <w:u w:val="single"/>
        </w:rPr>
        <w:t>and, in turn, intervenes on the present through three anticipatory logics</w:t>
      </w:r>
      <w:r w:rsidRPr="00330C1B">
        <w:rPr>
          <w:rFonts w:cs="Times"/>
          <w:b/>
          <w:szCs w:val="30"/>
          <w:u w:val="single"/>
        </w:rPr>
        <w:t xml:space="preserve"> </w:t>
      </w:r>
      <w:r w:rsidRPr="00A87262">
        <w:rPr>
          <w:rFonts w:cs="Times"/>
          <w:b/>
          <w:sz w:val="16"/>
          <w:szCs w:val="16"/>
          <w:u w:val="single"/>
        </w:rPr>
        <w:t>(i.e.</w:t>
      </w:r>
      <w:r w:rsidRPr="00330C1B">
        <w:rPr>
          <w:rFonts w:cs="Times"/>
          <w:b/>
          <w:szCs w:val="30"/>
          <w:u w:val="single"/>
        </w:rPr>
        <w:t xml:space="preserve"> </w:t>
      </w:r>
      <w:r w:rsidRPr="00A7202A">
        <w:rPr>
          <w:rFonts w:cs="Times"/>
          <w:b/>
          <w:sz w:val="24"/>
          <w:highlight w:val="green"/>
          <w:u w:val="single"/>
        </w:rPr>
        <w:t>pre-caution, pre- emption and preparedness</w:t>
      </w:r>
      <w:r w:rsidRPr="00A87262">
        <w:rPr>
          <w:rFonts w:cs="Times"/>
          <w:sz w:val="16"/>
          <w:szCs w:val="16"/>
        </w:rPr>
        <w:t>). So, too, others have made the case that</w:t>
      </w:r>
      <w:r w:rsidRPr="00330C1B">
        <w:rPr>
          <w:rFonts w:cs="Times"/>
          <w:b/>
          <w:szCs w:val="30"/>
          <w:u w:val="single"/>
        </w:rPr>
        <w:t xml:space="preserve"> </w:t>
      </w:r>
      <w:r w:rsidRPr="00A7202A">
        <w:rPr>
          <w:rFonts w:cs="Times"/>
          <w:b/>
          <w:sz w:val="24"/>
          <w:highlight w:val="green"/>
          <w:u w:val="single"/>
        </w:rPr>
        <w:t>pre-empting the future is now a common feature of contemporary political life</w:t>
      </w:r>
      <w:r w:rsidRPr="00330C1B">
        <w:rPr>
          <w:rFonts w:cs="Times"/>
          <w:szCs w:val="30"/>
        </w:rPr>
        <w:t xml:space="preserve"> (</w:t>
      </w:r>
      <w:r w:rsidRPr="00330C1B">
        <w:rPr>
          <w:rFonts w:cs="Times"/>
          <w:sz w:val="14"/>
          <w:szCs w:val="30"/>
        </w:rPr>
        <w:t>Braun, 2007; Cooper, 2006). Futurity is also an important feature of the affective dimensions of daily life. Take, for instance, fear (Pain, 2009) and hope (Anderson, 2006; Anderson and Holden, 2008). Both are simultaneously embo- died experiences and atmospheric qualities animated by imagined futures: one fears the yet-to-come and the other hopes for better things to come. In both, the here-and-now of the psyche or of collective mood is shaped by the yet- to-come. Or, as Brian Massumi (2002) argues, affect occurs precisely in the overlap between the actual and the virtual, which I take to mean an overlap between that which is and a very specific form of the virtual – the yet-to-come. By virtual I refer to things that are real but not actual (Shields, 2003); in this way</w:t>
      </w:r>
      <w:r w:rsidRPr="00330C1B">
        <w:rPr>
          <w:rFonts w:cs="Times"/>
          <w:szCs w:val="30"/>
        </w:rPr>
        <w:t xml:space="preserve">, </w:t>
      </w:r>
      <w:r w:rsidRPr="00A7202A">
        <w:rPr>
          <w:rFonts w:cs="Times"/>
          <w:b/>
          <w:sz w:val="24"/>
          <w:highlight w:val="green"/>
          <w:u w:val="single"/>
        </w:rPr>
        <w:t>the future is exemplary of the virtual</w:t>
      </w:r>
      <w:r w:rsidRPr="00A7202A">
        <w:rPr>
          <w:rFonts w:cs="Times"/>
          <w:sz w:val="24"/>
          <w:highlight w:val="green"/>
        </w:rPr>
        <w:t xml:space="preserve">. </w:t>
      </w:r>
      <w:r w:rsidRPr="00A7202A">
        <w:rPr>
          <w:rFonts w:cs="Times"/>
          <w:b/>
          <w:sz w:val="24"/>
          <w:highlight w:val="green"/>
          <w:u w:val="single"/>
        </w:rPr>
        <w:t>It can be known and hence real</w:t>
      </w:r>
      <w:r w:rsidRPr="00A7202A">
        <w:rPr>
          <w:rFonts w:cs="Times"/>
          <w:sz w:val="24"/>
          <w:highlight w:val="green"/>
        </w:rPr>
        <w:t>,</w:t>
      </w:r>
      <w:r w:rsidRPr="00330C1B">
        <w:rPr>
          <w:rFonts w:cs="Times"/>
          <w:sz w:val="18"/>
          <w:szCs w:val="30"/>
        </w:rPr>
        <w:t xml:space="preserve"> </w:t>
      </w:r>
      <w:r w:rsidRPr="00330C1B">
        <w:rPr>
          <w:rFonts w:cs="Times"/>
          <w:sz w:val="12"/>
          <w:szCs w:val="30"/>
        </w:rPr>
        <w:t xml:space="preserve">as Anderson suggests, but </w:t>
      </w:r>
      <w:r w:rsidRPr="00A7202A">
        <w:rPr>
          <w:rFonts w:cs="Times"/>
          <w:b/>
          <w:sz w:val="24"/>
          <w:highlight w:val="green"/>
          <w:u w:val="single"/>
        </w:rPr>
        <w:t>because it can never be fully actualized as the future, the future remains a permanent virtuality</w:t>
      </w:r>
      <w:r w:rsidRPr="00330C1B">
        <w:rPr>
          <w:rFonts w:cs="Times"/>
          <w:sz w:val="18"/>
          <w:szCs w:val="30"/>
        </w:rPr>
        <w:t xml:space="preserve">. </w:t>
      </w:r>
      <w:r w:rsidRPr="00330C1B">
        <w:rPr>
          <w:rFonts w:cs="Times"/>
          <w:sz w:val="12"/>
          <w:szCs w:val="30"/>
        </w:rPr>
        <w:t>Thus, analysing atmospheres of fear and hope, for instance, may tell us something about the way</w:t>
      </w:r>
      <w:r w:rsidRPr="00330C1B">
        <w:rPr>
          <w:rFonts w:cs="Times"/>
          <w:sz w:val="8"/>
        </w:rPr>
        <w:t xml:space="preserve"> </w:t>
      </w:r>
      <w:r w:rsidRPr="00A7202A">
        <w:rPr>
          <w:rFonts w:cs="Times"/>
          <w:b/>
          <w:sz w:val="24"/>
          <w:highlight w:val="green"/>
          <w:u w:val="single"/>
        </w:rPr>
        <w:t>politics takes shape</w:t>
      </w:r>
      <w:r w:rsidRPr="00330C1B">
        <w:rPr>
          <w:rFonts w:cs="Times"/>
          <w:b/>
          <w:szCs w:val="30"/>
          <w:u w:val="single"/>
        </w:rPr>
        <w:t xml:space="preserve"> </w:t>
      </w:r>
      <w:r w:rsidRPr="00330C1B">
        <w:rPr>
          <w:rFonts w:cs="Times"/>
          <w:b/>
          <w:sz w:val="16"/>
          <w:szCs w:val="30"/>
          <w:u w:val="single"/>
        </w:rPr>
        <w:t>through the conjugation of the actual and the virtual, or</w:t>
      </w:r>
      <w:r w:rsidRPr="00330C1B">
        <w:rPr>
          <w:rFonts w:cs="Times"/>
          <w:b/>
          <w:szCs w:val="30"/>
          <w:u w:val="single"/>
        </w:rPr>
        <w:t xml:space="preserve"> </w:t>
      </w:r>
      <w:r w:rsidRPr="00A7202A">
        <w:rPr>
          <w:rFonts w:cs="Times"/>
          <w:b/>
          <w:sz w:val="24"/>
          <w:highlight w:val="green"/>
          <w:u w:val="single"/>
        </w:rPr>
        <w:t>at the threshold of the future event</w:t>
      </w:r>
      <w:r w:rsidRPr="00330C1B">
        <w:rPr>
          <w:rFonts w:cs="Times"/>
          <w:szCs w:val="30"/>
        </w:rPr>
        <w:t>.</w:t>
      </w:r>
    </w:p>
    <w:p w14:paraId="2DEEF8A4" w14:textId="77777777" w:rsidR="005138F5" w:rsidRPr="001960B4" w:rsidRDefault="005138F5" w:rsidP="005138F5">
      <w:pPr>
        <w:pStyle w:val="Heading4"/>
        <w:rPr>
          <w:rFonts w:eastAsia="Times New Roman"/>
        </w:rPr>
      </w:pPr>
      <w:r w:rsidRPr="001960B4">
        <w:rPr>
          <w:rFonts w:eastAsia="Times New Roman"/>
        </w:rPr>
        <w:t>The aff’s redemptive arc rests on a linear temporality that fabricates the future as a site of repair—but that time structure is built on Black fungibility. Hope becomes a technology of anti-Blackness, scripting suffering as a necessary passage toward human renewal.</w:t>
      </w:r>
    </w:p>
    <w:p w14:paraId="43C56D11" w14:textId="77777777" w:rsidR="005138F5" w:rsidRDefault="005138F5" w:rsidP="005138F5">
      <w:r>
        <w:t xml:space="preserve">Dr. Joseph </w:t>
      </w:r>
      <w:r w:rsidRPr="008A1930">
        <w:rPr>
          <w:rStyle w:val="Style13ptBold"/>
        </w:rPr>
        <w:t>Winters 24</w:t>
      </w:r>
      <w:r>
        <w:t xml:space="preserve">, </w:t>
      </w:r>
      <w:r w:rsidRPr="00355494">
        <w:t>Alexander F. Hehmeyer Associate Professor of Religious Studies and African and African American Studies</w:t>
      </w:r>
      <w:r>
        <w:t xml:space="preserve"> at Duke University, 4/1/2024, “Beside(s) Hope: A Thought Experiment on (Black) Life, Death, and Literary Puncturing,” </w:t>
      </w:r>
      <w:r w:rsidRPr="00355494">
        <w:rPr>
          <w:i/>
          <w:iCs/>
        </w:rPr>
        <w:t xml:space="preserve">Revolutionary Hope in a Time of Crisis: </w:t>
      </w:r>
      <w:r w:rsidRPr="00355494">
        <w:rPr>
          <w:i/>
          <w:iCs/>
          <w:color w:val="000000"/>
          <w:shd w:val="clear" w:color="auto" w:fill="FFFFFF"/>
        </w:rPr>
        <w:t>Political Disillusion, Democracy, and Utopia</w:t>
      </w:r>
      <w:r>
        <w:rPr>
          <w:color w:val="000000"/>
          <w:shd w:val="clear" w:color="auto" w:fill="FFFFFF"/>
        </w:rPr>
        <w:t xml:space="preserve">, Routledge, </w:t>
      </w:r>
      <w:r w:rsidRPr="00056F50">
        <w:t>pp. 132-134</w:t>
      </w:r>
      <w:r>
        <w:t xml:space="preserve">, </w:t>
      </w:r>
      <w:r w:rsidRPr="00355494">
        <w:rPr>
          <w:color w:val="000000"/>
          <w:shd w:val="clear" w:color="auto" w:fill="FFFFFF"/>
        </w:rPr>
        <w:t>https://doi.org/10.4324/9781003356271</w:t>
      </w:r>
      <w:r>
        <w:rPr>
          <w:color w:val="000000"/>
          <w:shd w:val="clear" w:color="auto" w:fill="FFFFFF"/>
        </w:rPr>
        <w:t>, DJDubb</w:t>
      </w:r>
    </w:p>
    <w:p w14:paraId="07F5F594" w14:textId="77777777" w:rsidR="005138F5" w:rsidRPr="00F5174B" w:rsidRDefault="005138F5" w:rsidP="005138F5">
      <w:pPr>
        <w:rPr>
          <w:sz w:val="16"/>
          <w:szCs w:val="16"/>
        </w:rPr>
      </w:pPr>
      <w:r w:rsidRPr="00F5174B">
        <w:rPr>
          <w:sz w:val="16"/>
          <w:szCs w:val="16"/>
        </w:rPr>
        <w:t xml:space="preserve">Redemption and the End of (an Anti-Black) World </w:t>
      </w:r>
    </w:p>
    <w:p w14:paraId="01DADE6D" w14:textId="77777777" w:rsidR="005138F5" w:rsidRPr="00F5174B" w:rsidRDefault="005138F5" w:rsidP="005138F5">
      <w:pPr>
        <w:rPr>
          <w:sz w:val="16"/>
        </w:rPr>
      </w:pPr>
      <w:r w:rsidRPr="00F5174B">
        <w:rPr>
          <w:sz w:val="16"/>
        </w:rPr>
        <w:t xml:space="preserve">There is much that Black nihilism and Afro-pessimism offer for reflection and consideration even as these authors present a problem for thought, gesturing towards the un-thought, the unassimilable, and the surplus that both escapes and catalyses the concept. And yet, like any discourse or paradigm of thought, there are fissures, gaps, and tensions that demand, in Adorno’s language, a “future exertion of thought” (Adorno 2005, 18). Perhaps one place to begin is in the slight distinction between Blackness and Black life, or Blackness and Black people, or Blackness and the position of the Black, a set of distinctions that Fred Moten has emphasized in his work (see for instance Moten 2008a, 1744). </w:t>
      </w:r>
      <w:r w:rsidRPr="00F5174B">
        <w:rPr>
          <w:u w:val="single"/>
        </w:rPr>
        <w:t xml:space="preserve">The very language of Blackness understandably raises concerns about essentialism, </w:t>
      </w:r>
      <w:r w:rsidRPr="00A7202A">
        <w:rPr>
          <w:rStyle w:val="Emphasis"/>
          <w:highlight w:val="green"/>
        </w:rPr>
        <w:t>abstraction</w:t>
      </w:r>
      <w:r w:rsidRPr="00F5174B">
        <w:rPr>
          <w:u w:val="single"/>
        </w:rPr>
        <w:t xml:space="preserve">, and </w:t>
      </w:r>
      <w:r w:rsidRPr="00F5174B">
        <w:rPr>
          <w:sz w:val="16"/>
        </w:rPr>
        <w:t xml:space="preserve">for some </w:t>
      </w:r>
      <w:r w:rsidRPr="00F5174B">
        <w:rPr>
          <w:u w:val="single"/>
        </w:rPr>
        <w:t>the reversal of cause and effect</w:t>
      </w:r>
      <w:r w:rsidRPr="00F5174B">
        <w:rPr>
          <w:sz w:val="16"/>
        </w:rPr>
        <w:t xml:space="preserve"> (such that </w:t>
      </w:r>
      <w:r w:rsidRPr="00056F50">
        <w:rPr>
          <w:rStyle w:val="Emphasis"/>
        </w:rPr>
        <w:t>anti-Blackness</w:t>
      </w:r>
      <w:r w:rsidRPr="00F5174B">
        <w:rPr>
          <w:u w:val="single"/>
        </w:rPr>
        <w:t xml:space="preserve"> becomes a</w:t>
      </w:r>
      <w:r w:rsidRPr="001F4173">
        <w:t xml:space="preserve"> </w:t>
      </w:r>
      <w:r w:rsidRPr="00F5174B">
        <w:rPr>
          <w:sz w:val="16"/>
        </w:rPr>
        <w:t xml:space="preserve">primal and </w:t>
      </w:r>
      <w:r w:rsidRPr="00056F50">
        <w:rPr>
          <w:rStyle w:val="Emphasis"/>
        </w:rPr>
        <w:t>primary cause</w:t>
      </w:r>
      <w:r w:rsidRPr="00F5174B">
        <w:rPr>
          <w:u w:val="single"/>
        </w:rPr>
        <w:t xml:space="preserve"> rather than </w:t>
      </w:r>
      <w:r w:rsidRPr="00056F50">
        <w:rPr>
          <w:rStyle w:val="Emphasis"/>
        </w:rPr>
        <w:t>derivative</w:t>
      </w:r>
      <w:r w:rsidRPr="00F5174B">
        <w:rPr>
          <w:sz w:val="16"/>
        </w:rPr>
        <w:t xml:space="preserve"> of something more material and comprehensive, like capital or class antagonisms). While I register these concerns, I want to stay with the </w:t>
      </w:r>
      <w:r w:rsidRPr="00056F50">
        <w:rPr>
          <w:rStyle w:val="Emphasis"/>
        </w:rPr>
        <w:t>abstraction</w:t>
      </w:r>
      <w:r w:rsidRPr="00F5174B">
        <w:rPr>
          <w:sz w:val="16"/>
        </w:rPr>
        <w:t xml:space="preserve">, the turn to the para-ontological, or the structural that always </w:t>
      </w:r>
      <w:r w:rsidRPr="00A7202A">
        <w:rPr>
          <w:highlight w:val="green"/>
          <w:u w:val="single"/>
        </w:rPr>
        <w:t>forms a dizzying interaction with</w:t>
      </w:r>
      <w:r w:rsidRPr="001F4173">
        <w:rPr>
          <w:rStyle w:val="StyleUnderline"/>
        </w:rPr>
        <w:t xml:space="preserve"> history, </w:t>
      </w:r>
      <w:r w:rsidRPr="00A7202A">
        <w:rPr>
          <w:rStyle w:val="Emphasis"/>
          <w:highlight w:val="green"/>
        </w:rPr>
        <w:t>temporality</w:t>
      </w:r>
      <w:r w:rsidRPr="001F4173">
        <w:rPr>
          <w:rStyle w:val="StyleUnderline"/>
        </w:rPr>
        <w:t>, and experience.</w:t>
      </w:r>
      <w:r w:rsidRPr="00F5174B">
        <w:rPr>
          <w:sz w:val="16"/>
        </w:rPr>
        <w:t xml:space="preserve"> Along these lines, I want to think of Blackness as an inexact word that strives to get at a fundamental void, but a void that is also an exuberant movement of energy, a de-forming tumult, or the dark matter that physicists say makes up a good chunk of the universe put can only be detected by its capacity to mess with visible matter. Blackness is akin to what Charles Long, Eduard Glissant, and Saidiya Hartman mean by opacity, or those qualities that subtract themselves from the will to transparency even as this striving for transparency and purity has been so devastating for those designated as embodiments of the opaque. </w:t>
      </w:r>
      <w:r w:rsidRPr="001F4173">
        <w:rPr>
          <w:rStyle w:val="StyleUnderline"/>
        </w:rPr>
        <w:t>Blackness ante-cedes form, structure, and law even as it catalyses these mechanisms of containment</w:t>
      </w:r>
      <w:r w:rsidRPr="00F5174B">
        <w:rPr>
          <w:sz w:val="16"/>
        </w:rPr>
        <w:t xml:space="preserve"> (Moten 2008b, 179–80). And </w:t>
      </w:r>
      <w:r w:rsidRPr="00F5174B">
        <w:rPr>
          <w:u w:val="single"/>
        </w:rPr>
        <w:t xml:space="preserve">even as </w:t>
      </w:r>
      <w:r w:rsidRPr="00A7202A">
        <w:rPr>
          <w:highlight w:val="green"/>
          <w:u w:val="single"/>
        </w:rPr>
        <w:t xml:space="preserve">Blackness cannot be </w:t>
      </w:r>
      <w:r w:rsidRPr="00A7202A">
        <w:rPr>
          <w:rStyle w:val="Emphasis"/>
          <w:highlight w:val="green"/>
        </w:rPr>
        <w:t>quantified</w:t>
      </w:r>
      <w:r w:rsidRPr="001F4173">
        <w:rPr>
          <w:rStyle w:val="StyleUnderline"/>
        </w:rPr>
        <w:t>, measured, or</w:t>
      </w:r>
      <w:r w:rsidRPr="00F5174B">
        <w:rPr>
          <w:u w:val="single"/>
        </w:rPr>
        <w:t xml:space="preserve"> converted into an </w:t>
      </w:r>
      <w:r w:rsidRPr="00056F50">
        <w:rPr>
          <w:rStyle w:val="Emphasis"/>
        </w:rPr>
        <w:t>intelligible</w:t>
      </w:r>
      <w:r w:rsidRPr="00F5174B">
        <w:rPr>
          <w:u w:val="single"/>
        </w:rPr>
        <w:t xml:space="preserve"> object, </w:t>
      </w:r>
      <w:r w:rsidRPr="00A7202A">
        <w:rPr>
          <w:highlight w:val="green"/>
          <w:u w:val="single"/>
        </w:rPr>
        <w:t xml:space="preserve">it can be </w:t>
      </w:r>
      <w:r w:rsidRPr="00A7202A">
        <w:rPr>
          <w:rStyle w:val="Emphasis"/>
          <w:highlight w:val="green"/>
        </w:rPr>
        <w:t>attached</w:t>
      </w:r>
      <w:r w:rsidRPr="00A7202A">
        <w:rPr>
          <w:highlight w:val="green"/>
          <w:u w:val="single"/>
        </w:rPr>
        <w:t xml:space="preserve"> to</w:t>
      </w:r>
      <w:r w:rsidRPr="00F5174B">
        <w:rPr>
          <w:u w:val="single"/>
        </w:rPr>
        <w:t xml:space="preserve"> various </w:t>
      </w:r>
      <w:r w:rsidRPr="00A7202A">
        <w:rPr>
          <w:highlight w:val="green"/>
          <w:u w:val="single"/>
        </w:rPr>
        <w:t>bodies</w:t>
      </w:r>
      <w:r w:rsidRPr="00F5174B">
        <w:rPr>
          <w:u w:val="single"/>
        </w:rPr>
        <w:t xml:space="preserve"> and forms in order </w:t>
      </w:r>
      <w:r w:rsidRPr="00A7202A">
        <w:rPr>
          <w:rStyle w:val="StyleUnderline"/>
          <w:highlight w:val="green"/>
        </w:rPr>
        <w:t>to</w:t>
      </w:r>
      <w:r w:rsidRPr="001F4173">
        <w:rPr>
          <w:rStyle w:val="StyleUnderline"/>
        </w:rPr>
        <w:t xml:space="preserve"> manage and </w:t>
      </w:r>
      <w:r w:rsidRPr="00A7202A">
        <w:rPr>
          <w:rStyle w:val="Emphasis"/>
          <w:highlight w:val="green"/>
        </w:rPr>
        <w:t>deflect</w:t>
      </w:r>
      <w:r w:rsidRPr="00A7202A">
        <w:rPr>
          <w:highlight w:val="green"/>
          <w:u w:val="single"/>
        </w:rPr>
        <w:t xml:space="preserve"> the </w:t>
      </w:r>
      <w:r w:rsidRPr="00A7202A">
        <w:rPr>
          <w:rStyle w:val="Emphasis"/>
          <w:highlight w:val="green"/>
        </w:rPr>
        <w:t>terror</w:t>
      </w:r>
      <w:r w:rsidRPr="00A7202A">
        <w:rPr>
          <w:highlight w:val="green"/>
          <w:u w:val="single"/>
        </w:rPr>
        <w:t xml:space="preserve"> affixed to Blackness</w:t>
      </w:r>
      <w:r w:rsidRPr="00F5174B">
        <w:rPr>
          <w:sz w:val="16"/>
        </w:rPr>
        <w:t xml:space="preserve">. And yet if Blackness can be fastened to different forms, bodies, and shapes, then </w:t>
      </w:r>
      <w:r w:rsidRPr="001F4173">
        <w:rPr>
          <w:rStyle w:val="StyleUnderline"/>
        </w:rPr>
        <w:t>Black people are</w:t>
      </w:r>
      <w:r w:rsidRPr="00F5174B">
        <w:rPr>
          <w:sz w:val="16"/>
        </w:rPr>
        <w:t xml:space="preserve"> not the only </w:t>
      </w:r>
      <w:r w:rsidRPr="001F4173">
        <w:rPr>
          <w:rStyle w:val="StyleUnderline"/>
        </w:rPr>
        <w:t>embodiments of the void that haunts ontology.</w:t>
      </w:r>
      <w:r w:rsidRPr="00F5174B">
        <w:rPr>
          <w:sz w:val="16"/>
        </w:rPr>
        <w:t xml:space="preserve"> There might be a stickiness between Blackness and Black people (especially under the regime of racial capitalism and in the afterlife of slavery) but certainly other peoples and subject positions have been placed with the burden of giving shape to the terror of the no-thing, the abyss, etc. In addition, even as the pessimist and nihilist direct attention to the structural quality of anti-Blackness, it is just as important to underscore how different kinds of Black persons get mis/treated as more deserving of violence and less worthy of recognition, care, and attention. (Think of the relative silence around the deaths of Black trans persons, including sex workers, compared to those cis-gendered Black men and women who can more readily become the icons of Black life, death, and matter.)</w:t>
      </w:r>
    </w:p>
    <w:p w14:paraId="44939CCA" w14:textId="77777777" w:rsidR="005138F5" w:rsidRPr="00F5174B" w:rsidRDefault="005138F5" w:rsidP="005138F5">
      <w:pPr>
        <w:rPr>
          <w:sz w:val="16"/>
        </w:rPr>
      </w:pPr>
      <w:r w:rsidRPr="00F5174B">
        <w:rPr>
          <w:sz w:val="16"/>
        </w:rPr>
        <w:t xml:space="preserve">While these concerns and interventions are important, </w:t>
      </w:r>
      <w:r w:rsidRPr="00A7202A">
        <w:rPr>
          <w:szCs w:val="32"/>
          <w:highlight w:val="green"/>
          <w:u w:val="single"/>
        </w:rPr>
        <w:t xml:space="preserve">I </w:t>
      </w:r>
      <w:r w:rsidRPr="00A7202A">
        <w:rPr>
          <w:highlight w:val="green"/>
          <w:u w:val="single"/>
        </w:rPr>
        <w:t>want to linger with a</w:t>
      </w:r>
      <w:r w:rsidRPr="00F5174B">
        <w:rPr>
          <w:sz w:val="16"/>
        </w:rPr>
        <w:t xml:space="preserve"> general, and perhaps </w:t>
      </w:r>
      <w:r w:rsidRPr="00A7202A">
        <w:rPr>
          <w:highlight w:val="green"/>
          <w:u w:val="single"/>
        </w:rPr>
        <w:t xml:space="preserve">devastating, implication of embracing the </w:t>
      </w:r>
      <w:r w:rsidRPr="00A7202A">
        <w:rPr>
          <w:rStyle w:val="Emphasis"/>
          <w:highlight w:val="green"/>
        </w:rPr>
        <w:t>non-coordination</w:t>
      </w:r>
      <w:r w:rsidRPr="00A7202A">
        <w:rPr>
          <w:highlight w:val="green"/>
          <w:u w:val="single"/>
        </w:rPr>
        <w:t xml:space="preserve"> between Blackness and</w:t>
      </w:r>
      <w:r w:rsidRPr="00F5174B">
        <w:rPr>
          <w:sz w:val="16"/>
        </w:rPr>
        <w:t xml:space="preserve"> the human world, </w:t>
      </w:r>
      <w:r w:rsidRPr="00A7202A">
        <w:rPr>
          <w:highlight w:val="green"/>
          <w:u w:val="single"/>
        </w:rPr>
        <w:t>the world of Man</w:t>
      </w:r>
      <w:r w:rsidRPr="00F5174B">
        <w:rPr>
          <w:sz w:val="16"/>
        </w:rPr>
        <w:t xml:space="preserve">, the world that has taken shape through sedimented modes of exploitation and suppression. Perhaps the nihilist and the pessimist share a sense that any modicum of </w:t>
      </w:r>
      <w:r w:rsidRPr="00A7202A">
        <w:rPr>
          <w:highlight w:val="green"/>
          <w:u w:val="single"/>
        </w:rPr>
        <w:t xml:space="preserve">hope has to be </w:t>
      </w:r>
      <w:r w:rsidRPr="00A7202A">
        <w:rPr>
          <w:rStyle w:val="Emphasis"/>
          <w:highlight w:val="green"/>
        </w:rPr>
        <w:t>extricated</w:t>
      </w:r>
      <w:r w:rsidRPr="00A7202A">
        <w:rPr>
          <w:highlight w:val="green"/>
          <w:u w:val="single"/>
        </w:rPr>
        <w:t xml:space="preserve"> from</w:t>
      </w:r>
      <w:r w:rsidRPr="00F5174B">
        <w:rPr>
          <w:u w:val="single"/>
        </w:rPr>
        <w:t xml:space="preserve"> the grammar of </w:t>
      </w:r>
      <w:r w:rsidRPr="00A7202A">
        <w:rPr>
          <w:rStyle w:val="Emphasis"/>
          <w:highlight w:val="green"/>
        </w:rPr>
        <w:t>redemption</w:t>
      </w:r>
      <w:r w:rsidRPr="001F4173">
        <w:rPr>
          <w:rStyle w:val="StyleUnderline"/>
        </w:rPr>
        <w:t>, or the recuperation of worldmaking paradigms that rely on the normalization of death and erasure as well as a denial of the limits of social legibility and inclusion.</w:t>
      </w:r>
      <w:r w:rsidRPr="00F5174B">
        <w:rPr>
          <w:sz w:val="16"/>
        </w:rPr>
        <w:t xml:space="preserve"> Here is where Frank Wilderson’s description of Afro-pessimism is more than fitting. For Wilderson, </w:t>
      </w:r>
      <w:r w:rsidRPr="001F4173">
        <w:rPr>
          <w:rStyle w:val="StyleUnderline"/>
        </w:rPr>
        <w:t>Afro-pessimism is a “critique without redemption or a vision of redress except for ‘the end of the world’”</w:t>
      </w:r>
      <w:r w:rsidRPr="00F5174B">
        <w:rPr>
          <w:sz w:val="16"/>
        </w:rPr>
        <w:t xml:space="preserve"> (Wilderson 2020, 174). For Wilderson, </w:t>
      </w:r>
      <w:r w:rsidRPr="00F5174B">
        <w:rPr>
          <w:u w:val="single"/>
        </w:rPr>
        <w:t xml:space="preserve">the logic of </w:t>
      </w:r>
      <w:r w:rsidRPr="00A7202A">
        <w:rPr>
          <w:highlight w:val="green"/>
          <w:u w:val="single"/>
        </w:rPr>
        <w:t xml:space="preserve">redemption assumes a </w:t>
      </w:r>
      <w:r w:rsidRPr="00A7202A">
        <w:rPr>
          <w:rStyle w:val="Emphasis"/>
          <w:highlight w:val="green"/>
        </w:rPr>
        <w:t>linear trajectory</w:t>
      </w:r>
      <w:r w:rsidRPr="001F4173">
        <w:rPr>
          <w:rStyle w:val="StyleUnderline"/>
        </w:rPr>
        <w:t xml:space="preserve">—an initial (collective) plenitude, a subsequent loss, </w:t>
      </w:r>
      <w:r w:rsidRPr="00A7202A">
        <w:rPr>
          <w:rStyle w:val="StyleUnderline"/>
          <w:highlight w:val="green"/>
        </w:rPr>
        <w:t>and</w:t>
      </w:r>
      <w:r w:rsidRPr="00F5174B">
        <w:rPr>
          <w:u w:val="single"/>
        </w:rPr>
        <w:t xml:space="preserve"> the </w:t>
      </w:r>
      <w:r w:rsidRPr="00A7202A">
        <w:rPr>
          <w:highlight w:val="green"/>
          <w:u w:val="single"/>
        </w:rPr>
        <w:t xml:space="preserve">pursuit of </w:t>
      </w:r>
      <w:r w:rsidRPr="00A7202A">
        <w:rPr>
          <w:rStyle w:val="Emphasis"/>
          <w:highlight w:val="green"/>
        </w:rPr>
        <w:t>restoration</w:t>
      </w:r>
      <w:r w:rsidRPr="00F5174B">
        <w:rPr>
          <w:sz w:val="16"/>
        </w:rPr>
        <w:t xml:space="preserve">. Crucially </w:t>
      </w:r>
      <w:r w:rsidRPr="001F4173">
        <w:rPr>
          <w:rStyle w:val="StyleUnderline"/>
        </w:rPr>
        <w:t>for the afro-pessimist, there is no prior moment of plenitude for the slave</w:t>
      </w:r>
      <w:r w:rsidRPr="00F5174B">
        <w:rPr>
          <w:sz w:val="16"/>
        </w:rPr>
        <w:t xml:space="preserve"> insofar as the Black comes into being through and as violence, as a loss that cannot be described or made determinate. </w:t>
      </w:r>
      <w:r w:rsidRPr="00F5174B">
        <w:rPr>
          <w:u w:val="single"/>
        </w:rPr>
        <w:t xml:space="preserve">There is a </w:t>
      </w:r>
      <w:r w:rsidRPr="00A7202A">
        <w:rPr>
          <w:highlight w:val="green"/>
          <w:u w:val="single"/>
        </w:rPr>
        <w:t>loss</w:t>
      </w:r>
      <w:r w:rsidRPr="00F5174B">
        <w:rPr>
          <w:u w:val="single"/>
        </w:rPr>
        <w:t xml:space="preserve"> of a loss that </w:t>
      </w:r>
      <w:r w:rsidRPr="00A7202A">
        <w:rPr>
          <w:rStyle w:val="Emphasis"/>
          <w:highlight w:val="green"/>
        </w:rPr>
        <w:t>evades</w:t>
      </w:r>
      <w:r w:rsidRPr="00A7202A">
        <w:rPr>
          <w:highlight w:val="green"/>
          <w:u w:val="single"/>
        </w:rPr>
        <w:t xml:space="preserve"> the politics of </w:t>
      </w:r>
      <w:r w:rsidRPr="00A7202A">
        <w:rPr>
          <w:rStyle w:val="Emphasis"/>
          <w:highlight w:val="green"/>
        </w:rPr>
        <w:t>mourning</w:t>
      </w:r>
      <w:r w:rsidRPr="001F4173">
        <w:rPr>
          <w:rStyle w:val="StyleUnderline"/>
        </w:rPr>
        <w:t>. The structure of redemption</w:t>
      </w:r>
      <w:r w:rsidRPr="00F5174B">
        <w:rPr>
          <w:sz w:val="16"/>
        </w:rPr>
        <w:t xml:space="preserve">, as Wilderson describes, </w:t>
      </w:r>
      <w:r w:rsidRPr="001F4173">
        <w:rPr>
          <w:rStyle w:val="StyleUnderline"/>
        </w:rPr>
        <w:t>provides the horizon for</w:t>
      </w:r>
      <w:r w:rsidRPr="00F5174B">
        <w:rPr>
          <w:sz w:val="16"/>
        </w:rPr>
        <w:t xml:space="preserve"> coherence, </w:t>
      </w:r>
      <w:r w:rsidRPr="00F5174B">
        <w:rPr>
          <w:u w:val="single"/>
        </w:rPr>
        <w:t xml:space="preserve">a coherence </w:t>
      </w:r>
      <w:r w:rsidRPr="00A7202A">
        <w:rPr>
          <w:highlight w:val="green"/>
          <w:u w:val="single"/>
        </w:rPr>
        <w:t xml:space="preserve">that is </w:t>
      </w:r>
      <w:r w:rsidRPr="00A7202A">
        <w:rPr>
          <w:rStyle w:val="Emphasis"/>
          <w:highlight w:val="green"/>
        </w:rPr>
        <w:t>parasitic</w:t>
      </w:r>
      <w:r w:rsidRPr="00A7202A">
        <w:rPr>
          <w:highlight w:val="green"/>
          <w:u w:val="single"/>
        </w:rPr>
        <w:t xml:space="preserve"> on anti-Blackness</w:t>
      </w:r>
      <w:r w:rsidRPr="00F5174B">
        <w:rPr>
          <w:sz w:val="16"/>
        </w:rPr>
        <w:t xml:space="preserve"> or the barring of the Black from the sphere of the human. The human, in other words, is not simply an organic figure but rather is fabricated, in myriad and patterned ways, in opposition to and against certain qualities and traits (death, the animal, the nonrational, non-sovereignty, incoherence, and disorder) that have been hurled onto Blackened subjects. Consequently, </w:t>
      </w:r>
      <w:r w:rsidRPr="00F5174B">
        <w:rPr>
          <w:u w:val="single"/>
        </w:rPr>
        <w:t xml:space="preserve">any </w:t>
      </w:r>
      <w:r w:rsidRPr="00A7202A">
        <w:rPr>
          <w:highlight w:val="green"/>
          <w:u w:val="single"/>
        </w:rPr>
        <w:t xml:space="preserve">attempt to </w:t>
      </w:r>
      <w:r w:rsidRPr="00A7202A">
        <w:rPr>
          <w:rStyle w:val="Emphasis"/>
          <w:highlight w:val="green"/>
        </w:rPr>
        <w:t>restore</w:t>
      </w:r>
      <w:r w:rsidRPr="00A7202A">
        <w:rPr>
          <w:highlight w:val="green"/>
          <w:u w:val="single"/>
        </w:rPr>
        <w:t xml:space="preserve"> the</w:t>
      </w:r>
      <w:r w:rsidRPr="00F5174B">
        <w:rPr>
          <w:u w:val="single"/>
        </w:rPr>
        <w:t xml:space="preserve"> prevailing idea of the </w:t>
      </w:r>
      <w:r w:rsidRPr="00A7202A">
        <w:rPr>
          <w:highlight w:val="green"/>
          <w:u w:val="single"/>
        </w:rPr>
        <w:t>human</w:t>
      </w:r>
      <w:r w:rsidRPr="001F4173">
        <w:rPr>
          <w:rStyle w:val="StyleUnderline"/>
        </w:rPr>
        <w:t xml:space="preserve">, to treat that as the horizon of struggle and striving, </w:t>
      </w:r>
      <w:r w:rsidRPr="00A7202A">
        <w:rPr>
          <w:rStyle w:val="StyleUnderline"/>
          <w:highlight w:val="green"/>
        </w:rPr>
        <w:t>w</w:t>
      </w:r>
      <w:r w:rsidRPr="00A7202A">
        <w:rPr>
          <w:highlight w:val="green"/>
          <w:u w:val="single"/>
        </w:rPr>
        <w:t>ill</w:t>
      </w:r>
      <w:r w:rsidRPr="00F5174B">
        <w:rPr>
          <w:u w:val="single"/>
        </w:rPr>
        <w:t xml:space="preserve"> re-introduce and </w:t>
      </w:r>
      <w:r w:rsidRPr="00A7202A">
        <w:rPr>
          <w:rStyle w:val="Emphasis"/>
          <w:highlight w:val="green"/>
        </w:rPr>
        <w:t>intensify</w:t>
      </w:r>
      <w:r w:rsidRPr="00A7202A">
        <w:rPr>
          <w:highlight w:val="green"/>
          <w:u w:val="single"/>
        </w:rPr>
        <w:t xml:space="preserve"> Black anguish</w:t>
      </w:r>
      <w:r w:rsidRPr="00F5174B">
        <w:rPr>
          <w:sz w:val="16"/>
        </w:rPr>
        <w:t xml:space="preserve">. By identifying the structural and constitutive constraints to liberation, to what and who can be recognized as a liberated and full human subject, Wilderson makes an implicit shift from the language of redemption to that of rupture, upheaval, and the apocalyptic. </w:t>
      </w:r>
      <w:r w:rsidRPr="00850F98">
        <w:rPr>
          <w:rStyle w:val="StyleUnderline"/>
        </w:rPr>
        <w:t>Instead of liberation being a denouement, a conclusion, or the fulfilment of a progressive telos, it will involve</w:t>
      </w:r>
      <w:r w:rsidRPr="00F5174B">
        <w:rPr>
          <w:sz w:val="16"/>
        </w:rPr>
        <w:t xml:space="preserve"> something like </w:t>
      </w:r>
      <w:r w:rsidRPr="00850F98">
        <w:rPr>
          <w:rStyle w:val="StyleUnderline"/>
        </w:rPr>
        <w:t>a Benjaminian break with the continuum of history</w:t>
      </w:r>
      <w:r w:rsidRPr="00F5174B">
        <w:rPr>
          <w:sz w:val="16"/>
        </w:rPr>
        <w:t xml:space="preserve"> (Benjamin 1969, 261).</w:t>
      </w:r>
    </w:p>
    <w:p w14:paraId="6DF2DD21" w14:textId="77777777" w:rsidR="005138F5" w:rsidRDefault="005138F5" w:rsidP="005138F5">
      <w:pPr>
        <w:rPr>
          <w:sz w:val="16"/>
        </w:rPr>
      </w:pPr>
      <w:r w:rsidRPr="00056F50">
        <w:rPr>
          <w:sz w:val="16"/>
        </w:rPr>
        <w:t xml:space="preserve">Along these lines, Wilderson does not claim, as some critics of Afro-pessimism lament, that there is nothing that can be done because anti-Blackness is permanent and immutable. He writes, for instance, </w:t>
      </w:r>
    </w:p>
    <w:p w14:paraId="191A337A" w14:textId="77777777" w:rsidR="005138F5" w:rsidRDefault="005138F5" w:rsidP="005138F5">
      <w:pPr>
        <w:ind w:left="720"/>
        <w:rPr>
          <w:sz w:val="16"/>
        </w:rPr>
      </w:pPr>
      <w:r w:rsidRPr="00056F50">
        <w:rPr>
          <w:sz w:val="16"/>
        </w:rPr>
        <w:t xml:space="preserve">I am not suggesting that Black people should resign themselves to inevitability of social death . . . [since] it is constructed by the violence and imagination of other sentient beings. Thus, like class and gender, which are also constructs, not divine designations, social death can be destroyed. (Wilderson 2020, 103) </w:t>
      </w:r>
    </w:p>
    <w:p w14:paraId="1D3585CC" w14:textId="77777777" w:rsidR="005138F5" w:rsidRDefault="005138F5" w:rsidP="005138F5">
      <w:pPr>
        <w:rPr>
          <w:sz w:val="16"/>
        </w:rPr>
      </w:pPr>
      <w:r w:rsidRPr="00056F50">
        <w:rPr>
          <w:sz w:val="16"/>
        </w:rPr>
        <w:t xml:space="preserve">Here Wilderson suggests that social death, or </w:t>
      </w:r>
      <w:r w:rsidRPr="00F5174B">
        <w:rPr>
          <w:u w:val="single"/>
        </w:rPr>
        <w:t xml:space="preserve">the </w:t>
      </w:r>
      <w:r w:rsidRPr="00A7202A">
        <w:rPr>
          <w:highlight w:val="green"/>
          <w:u w:val="single"/>
        </w:rPr>
        <w:t>positioning</w:t>
      </w:r>
      <w:r w:rsidRPr="00F5174B">
        <w:rPr>
          <w:u w:val="single"/>
        </w:rPr>
        <w:t xml:space="preserve"> of </w:t>
      </w:r>
      <w:r w:rsidRPr="00A7202A">
        <w:rPr>
          <w:highlight w:val="green"/>
          <w:u w:val="single"/>
        </w:rPr>
        <w:t xml:space="preserve">the Black as the </w:t>
      </w:r>
      <w:r w:rsidRPr="00A7202A">
        <w:rPr>
          <w:rStyle w:val="Emphasis"/>
          <w:highlight w:val="green"/>
        </w:rPr>
        <w:t>target</w:t>
      </w:r>
      <w:r w:rsidRPr="00A7202A">
        <w:rPr>
          <w:highlight w:val="green"/>
          <w:u w:val="single"/>
        </w:rPr>
        <w:t xml:space="preserve"> of </w:t>
      </w:r>
      <w:r w:rsidRPr="00A7202A">
        <w:rPr>
          <w:rStyle w:val="Emphasis"/>
          <w:highlight w:val="green"/>
        </w:rPr>
        <w:t>gratuitous violence</w:t>
      </w:r>
      <w:r w:rsidRPr="00A7202A">
        <w:rPr>
          <w:highlight w:val="green"/>
          <w:u w:val="single"/>
        </w:rPr>
        <w:t xml:space="preserve"> for the sake of </w:t>
      </w:r>
      <w:r w:rsidRPr="00A7202A">
        <w:rPr>
          <w:rStyle w:val="Emphasis"/>
          <w:highlight w:val="green"/>
        </w:rPr>
        <w:t>human renewal</w:t>
      </w:r>
      <w:r w:rsidRPr="00056F50">
        <w:rPr>
          <w:sz w:val="16"/>
        </w:rPr>
        <w:t xml:space="preserve"> and preservation, </w:t>
      </w:r>
      <w:r w:rsidRPr="00F5174B">
        <w:rPr>
          <w:u w:val="single"/>
        </w:rPr>
        <w:t>is a political ontology;</w:t>
      </w:r>
      <w:r w:rsidRPr="00056F50">
        <w:rPr>
          <w:sz w:val="16"/>
        </w:rPr>
        <w:t xml:space="preserve"> it has been </w:t>
      </w:r>
      <w:r w:rsidRPr="00F5174B">
        <w:rPr>
          <w:u w:val="single"/>
        </w:rPr>
        <w:t>constructed</w:t>
      </w:r>
      <w:r w:rsidRPr="00056F50">
        <w:rPr>
          <w:sz w:val="16"/>
        </w:rPr>
        <w:t xml:space="preserve">, reproduced, and secured </w:t>
      </w:r>
      <w:r w:rsidRPr="00A7202A">
        <w:rPr>
          <w:highlight w:val="green"/>
          <w:u w:val="single"/>
        </w:rPr>
        <w:t xml:space="preserve">according to various </w:t>
      </w:r>
      <w:r w:rsidRPr="00A7202A">
        <w:rPr>
          <w:rStyle w:val="Emphasis"/>
          <w:highlight w:val="green"/>
        </w:rPr>
        <w:t>interests</w:t>
      </w:r>
      <w:r w:rsidRPr="00056F50">
        <w:rPr>
          <w:sz w:val="16"/>
        </w:rPr>
        <w:t xml:space="preserve">, pursuits, </w:t>
      </w:r>
      <w:r w:rsidRPr="001D2EF9">
        <w:rPr>
          <w:u w:val="single"/>
        </w:rPr>
        <w:t xml:space="preserve">and </w:t>
      </w:r>
      <w:r w:rsidRPr="001D2EF9">
        <w:rPr>
          <w:rStyle w:val="Emphasis"/>
        </w:rPr>
        <w:t>projects</w:t>
      </w:r>
      <w:r w:rsidRPr="00056F50">
        <w:rPr>
          <w:sz w:val="16"/>
        </w:rPr>
        <w:t xml:space="preserve">. Even as it exists across time and has become part of the warp and woof of the world, it can be destroyed. But notice that the emphasis here is on destruction without an accompanying vision of what a world/earth without anti-Blackness would look like. </w:t>
      </w:r>
      <w:r w:rsidRPr="00850F98">
        <w:rPr>
          <w:rStyle w:val="StyleUnderline"/>
        </w:rPr>
        <w:t>There is a</w:t>
      </w:r>
      <w:r w:rsidRPr="00056F50">
        <w:rPr>
          <w:sz w:val="16"/>
        </w:rPr>
        <w:t xml:space="preserve"> similar </w:t>
      </w:r>
      <w:r w:rsidRPr="00850F98">
        <w:rPr>
          <w:rStyle w:val="StyleUnderline"/>
        </w:rPr>
        <w:t>refusal to put</w:t>
      </w:r>
      <w:r w:rsidRPr="00F5174B">
        <w:rPr>
          <w:u w:val="single"/>
        </w:rPr>
        <w:t xml:space="preserve"> forth a </w:t>
      </w:r>
      <w:r w:rsidRPr="001D2EF9">
        <w:rPr>
          <w:rStyle w:val="Emphasis"/>
        </w:rPr>
        <w:t>prescriptive</w:t>
      </w:r>
      <w:r w:rsidRPr="00056F50">
        <w:rPr>
          <w:sz w:val="16"/>
        </w:rPr>
        <w:t xml:space="preserve"> and constructive </w:t>
      </w:r>
      <w:r w:rsidRPr="00F5174B">
        <w:rPr>
          <w:u w:val="single"/>
        </w:rPr>
        <w:t>proposal for struggle</w:t>
      </w:r>
      <w:r w:rsidRPr="00056F50">
        <w:rPr>
          <w:sz w:val="16"/>
        </w:rPr>
        <w:t xml:space="preserve">, one that would furnish norms, distinctions, goods, and the requisite practices for endeavours </w:t>
      </w:r>
      <w:r w:rsidRPr="00A7202A">
        <w:rPr>
          <w:highlight w:val="green"/>
          <w:u w:val="single"/>
        </w:rPr>
        <w:t>to eliminate</w:t>
      </w:r>
      <w:r w:rsidRPr="00056F50">
        <w:rPr>
          <w:sz w:val="16"/>
        </w:rPr>
        <w:t xml:space="preserve"> </w:t>
      </w:r>
      <w:r w:rsidRPr="00850F98">
        <w:rPr>
          <w:rStyle w:val="StyleUnderline"/>
        </w:rPr>
        <w:t>anti-Black racism,</w:t>
      </w:r>
      <w:r w:rsidRPr="00056F50">
        <w:rPr>
          <w:sz w:val="16"/>
        </w:rPr>
        <w:t xml:space="preserve"> unbalanced </w:t>
      </w:r>
      <w:r w:rsidRPr="00A7202A">
        <w:rPr>
          <w:rStyle w:val="Emphasis"/>
          <w:highlight w:val="green"/>
        </w:rPr>
        <w:t>State violence</w:t>
      </w:r>
      <w:r w:rsidRPr="00A7202A">
        <w:rPr>
          <w:highlight w:val="green"/>
          <w:u w:val="single"/>
        </w:rPr>
        <w:t xml:space="preserve"> against Black </w:t>
      </w:r>
      <w:r w:rsidRPr="00A7202A">
        <w:rPr>
          <w:rStyle w:val="StyleUnderline"/>
          <w:highlight w:val="green"/>
        </w:rPr>
        <w:t>people</w:t>
      </w:r>
      <w:r w:rsidRPr="00850F98">
        <w:rPr>
          <w:rStyle w:val="StyleUnderline"/>
        </w:rPr>
        <w:t xml:space="preserve">, or the fungibility of </w:t>
      </w:r>
      <w:r w:rsidRPr="00056F50">
        <w:rPr>
          <w:sz w:val="16"/>
        </w:rPr>
        <w:t xml:space="preserve">the Black </w:t>
      </w:r>
      <w:r w:rsidRPr="00850F98">
        <w:rPr>
          <w:sz w:val="16"/>
        </w:rPr>
        <w:t xml:space="preserve">image (which includes the circulation of </w:t>
      </w:r>
      <w:r w:rsidRPr="00A7202A">
        <w:rPr>
          <w:rStyle w:val="Emphasis"/>
          <w:highlight w:val="green"/>
        </w:rPr>
        <w:t>spectacularized</w:t>
      </w:r>
      <w:r w:rsidRPr="00A7202A">
        <w:rPr>
          <w:highlight w:val="green"/>
          <w:u w:val="single"/>
        </w:rPr>
        <w:t xml:space="preserve"> Black death as</w:t>
      </w:r>
      <w:r w:rsidRPr="00F5174B">
        <w:rPr>
          <w:u w:val="single"/>
        </w:rPr>
        <w:t xml:space="preserve"> part </w:t>
      </w:r>
      <w:r w:rsidRPr="00850F98">
        <w:rPr>
          <w:rStyle w:val="StyleUnderline"/>
        </w:rPr>
        <w:t>of a national ritual and liturgy of healing and</w:t>
      </w:r>
      <w:r w:rsidRPr="00056F50">
        <w:rPr>
          <w:sz w:val="16"/>
        </w:rPr>
        <w:t xml:space="preserve"> </w:t>
      </w:r>
      <w:r w:rsidRPr="00A7202A">
        <w:rPr>
          <w:rStyle w:val="Emphasis"/>
          <w:highlight w:val="green"/>
        </w:rPr>
        <w:t>reconciliation</w:t>
      </w:r>
      <w:r w:rsidRPr="00056F50">
        <w:rPr>
          <w:sz w:val="16"/>
        </w:rPr>
        <w:t xml:space="preserve">). Even though Wilderson does not provide a prescription or an alternative vision of the world, he does indicate that </w:t>
      </w:r>
      <w:r w:rsidRPr="00850F98">
        <w:rPr>
          <w:rStyle w:val="StyleUnderline"/>
        </w:rPr>
        <w:t>“the first step toward destruction is to</w:t>
      </w:r>
      <w:r w:rsidRPr="00056F50">
        <w:rPr>
          <w:sz w:val="16"/>
        </w:rPr>
        <w:t xml:space="preserve"> assume one’s position (assume, not celebrate or disavow), and then </w:t>
      </w:r>
      <w:r w:rsidRPr="00850F98">
        <w:rPr>
          <w:rStyle w:val="StyleUnderline"/>
        </w:rPr>
        <w:t>burn the ship or the plantation, in its past and present incarnations, from the inside out”</w:t>
      </w:r>
      <w:r w:rsidRPr="00056F50">
        <w:rPr>
          <w:sz w:val="16"/>
        </w:rPr>
        <w:t xml:space="preserve"> (Wilderson 2020, 103). </w:t>
      </w:r>
      <w:r w:rsidRPr="00850F98">
        <w:rPr>
          <w:rStyle w:val="StyleUnderline"/>
        </w:rPr>
        <w:t>This assumption becomes</w:t>
      </w:r>
      <w:r w:rsidRPr="00056F50">
        <w:rPr>
          <w:sz w:val="16"/>
        </w:rPr>
        <w:t xml:space="preserve"> something like </w:t>
      </w:r>
      <w:r w:rsidRPr="00850F98">
        <w:rPr>
          <w:rStyle w:val="StyleUnderline"/>
        </w:rPr>
        <w:t>an “embrace of incoherence”,</w:t>
      </w:r>
      <w:r w:rsidRPr="00056F50">
        <w:rPr>
          <w:sz w:val="16"/>
        </w:rPr>
        <w:t xml:space="preserve"> an im/possible taking on of the disorder that accompanies revolutionary desire (250). To put it differently, the ethical and political response to social death would involve, instead of endeavours to expand the sphere of coherence and wholeness, an openness to the incoherence that Blackness signifies under the regime of the Human.3 This might be an impossible task but one that is worthy of taking up.</w:t>
      </w:r>
    </w:p>
    <w:p w14:paraId="295A989C" w14:textId="77777777" w:rsidR="005138F5" w:rsidRPr="00552BF5" w:rsidRDefault="005138F5" w:rsidP="005138F5">
      <w:pPr>
        <w:rPr>
          <w:rStyle w:val="StyleUnderline"/>
        </w:rPr>
      </w:pPr>
    </w:p>
    <w:p w14:paraId="139D66AD" w14:textId="77777777" w:rsidR="005138F5" w:rsidRDefault="005138F5" w:rsidP="005138F5">
      <w:pPr>
        <w:pStyle w:val="Heading4"/>
      </w:pPr>
      <w:r w:rsidRPr="00C30490">
        <w:t xml:space="preserve">The aff’s orientation to </w:t>
      </w:r>
      <w:r>
        <w:t>history</w:t>
      </w:r>
      <w:r w:rsidRPr="00C30490">
        <w:t xml:space="preserve"> converts slavery into a containable event, a </w:t>
      </w:r>
      <w:r>
        <w:t>temporal</w:t>
      </w:r>
      <w:r w:rsidRPr="00C30490">
        <w:t xml:space="preserve"> object with a</w:t>
      </w:r>
      <w:r>
        <w:t xml:space="preserve"> clear</w:t>
      </w:r>
      <w:r w:rsidRPr="00C30490">
        <w:t xml:space="preserve"> beginning and end</w:t>
      </w:r>
      <w:r>
        <w:t xml:space="preserve"> in order to </w:t>
      </w:r>
      <w:r w:rsidRPr="00C30490">
        <w:t>secure</w:t>
      </w:r>
      <w:r>
        <w:t xml:space="preserve"> racial</w:t>
      </w:r>
      <w:r w:rsidRPr="00C30490">
        <w:t xml:space="preserve"> progress as calculable and governable</w:t>
      </w:r>
      <w:r>
        <w:t xml:space="preserve"> phenomenon</w:t>
      </w:r>
      <w:r w:rsidRPr="00C30490">
        <w:t>.</w:t>
      </w:r>
    </w:p>
    <w:p w14:paraId="1878B1B3" w14:textId="77777777" w:rsidR="005138F5" w:rsidRPr="001F5DF1" w:rsidRDefault="005138F5" w:rsidP="005138F5">
      <w:pPr>
        <w:rPr>
          <w:rStyle w:val="StyleUnderline"/>
          <w:u w:val="none"/>
        </w:rPr>
      </w:pPr>
      <w:r w:rsidRPr="00453807">
        <w:t>Dr. Calvin</w:t>
      </w:r>
      <w:r>
        <w:rPr>
          <w:rStyle w:val="Style13ptBold"/>
        </w:rPr>
        <w:t xml:space="preserve"> Warren 16, </w:t>
      </w:r>
      <w:r>
        <w:t>Associate Professor of African</w:t>
      </w:r>
      <w:r w:rsidRPr="00754867">
        <w:t xml:space="preserve"> American Studies </w:t>
      </w:r>
      <w:r>
        <w:t xml:space="preserve">at Emory </w:t>
      </w:r>
      <w:r w:rsidRPr="00754867">
        <w:t>University</w:t>
      </w:r>
      <w:r>
        <w:t xml:space="preserve"> with a </w:t>
      </w:r>
      <w:r w:rsidRPr="00754867">
        <w:t xml:space="preserve">PhD </w:t>
      </w:r>
      <w:r>
        <w:t>in A</w:t>
      </w:r>
      <w:r w:rsidRPr="0071606C">
        <w:t xml:space="preserve">frican American/American Studies </w:t>
      </w:r>
      <w:r w:rsidRPr="00754867">
        <w:t>from Yale,</w:t>
      </w:r>
      <w:r>
        <w:t xml:space="preserve"> 7/14/16, Chapter 3: </w:t>
      </w:r>
      <w:r w:rsidRPr="0071606C">
        <w:t>Black Time: Slavery, Metaphysics, and the Logic of Wellness</w:t>
      </w:r>
      <w:r>
        <w:t xml:space="preserve">,” </w:t>
      </w:r>
      <w:r w:rsidRPr="00754867">
        <w:rPr>
          <w:i/>
        </w:rPr>
        <w:t>The Psychic Hold of Slavery: Legacy in American Expressive Culture</w:t>
      </w:r>
      <w:r w:rsidRPr="00754867">
        <w:t xml:space="preserve">, pp </w:t>
      </w:r>
      <w:r>
        <w:t>55</w:t>
      </w:r>
      <w:r w:rsidRPr="00754867">
        <w:t>-</w:t>
      </w:r>
      <w:r>
        <w:t>68,</w:t>
      </w:r>
      <w:r w:rsidRPr="00754867">
        <w:t xml:space="preserve"> </w:t>
      </w:r>
      <w:r>
        <w:t>DJDubb</w:t>
      </w:r>
    </w:p>
    <w:p w14:paraId="6945D201" w14:textId="77777777" w:rsidR="005138F5" w:rsidRPr="007D465F" w:rsidRDefault="005138F5" w:rsidP="005138F5">
      <w:pPr>
        <w:rPr>
          <w:sz w:val="16"/>
        </w:rPr>
      </w:pPr>
      <w:r w:rsidRPr="00C1225C">
        <w:rPr>
          <w:rStyle w:val="StyleUnderline"/>
        </w:rPr>
        <w:t xml:space="preserve">Slavery has become an object of </w:t>
      </w:r>
      <w:r w:rsidRPr="00A7202A">
        <w:rPr>
          <w:rStyle w:val="Emphasis"/>
          <w:highlight w:val="green"/>
        </w:rPr>
        <w:t>historiography</w:t>
      </w:r>
      <w:r w:rsidRPr="007D465F">
        <w:rPr>
          <w:rStyle w:val="StyleUnderline"/>
        </w:rPr>
        <w:t>,</w:t>
      </w:r>
      <w:r w:rsidRPr="007D465F">
        <w:rPr>
          <w:sz w:val="16"/>
        </w:rPr>
        <w:t xml:space="preserve"> and we can understand </w:t>
      </w:r>
      <w:r w:rsidRPr="00C1225C">
        <w:rPr>
          <w:rStyle w:val="StyleUnderline"/>
        </w:rPr>
        <w:t>historiography as the</w:t>
      </w:r>
      <w:r w:rsidRPr="007D465F">
        <w:rPr>
          <w:rStyle w:val="StyleUnderline"/>
        </w:rPr>
        <w:t xml:space="preserve"> </w:t>
      </w:r>
      <w:r w:rsidRPr="00C1225C">
        <w:rPr>
          <w:rStyle w:val="Emphasis"/>
        </w:rPr>
        <w:t>violent metaphysical enterprise</w:t>
      </w:r>
      <w:r w:rsidRPr="006E21CE">
        <w:rPr>
          <w:rStyle w:val="StyleUnderline"/>
        </w:rPr>
        <w:t xml:space="preserve"> that </w:t>
      </w:r>
      <w:r w:rsidRPr="00A7202A">
        <w:rPr>
          <w:rStyle w:val="StyleUnderline"/>
          <w:highlight w:val="green"/>
        </w:rPr>
        <w:t>objectifies time</w:t>
      </w:r>
      <w:r w:rsidRPr="006E21CE">
        <w:rPr>
          <w:rStyle w:val="StyleUnderline"/>
        </w:rPr>
        <w:t xml:space="preserve"> and space and </w:t>
      </w:r>
      <w:r w:rsidRPr="00A7202A">
        <w:rPr>
          <w:rStyle w:val="Emphasis"/>
          <w:highlight w:val="green"/>
        </w:rPr>
        <w:t>reduces event</w:t>
      </w:r>
      <w:r w:rsidRPr="00C1225C">
        <w:rPr>
          <w:rStyle w:val="Emphasis"/>
        </w:rPr>
        <w:t xml:space="preserve">-horizons </w:t>
      </w:r>
      <w:r w:rsidRPr="00A7202A">
        <w:rPr>
          <w:rStyle w:val="Emphasis"/>
          <w:highlight w:val="green"/>
        </w:rPr>
        <w:t>into object-</w:t>
      </w:r>
      <w:r w:rsidRPr="00C1225C">
        <w:rPr>
          <w:rStyle w:val="Emphasis"/>
        </w:rPr>
        <w:t>events</w:t>
      </w:r>
      <w:r w:rsidRPr="007D465F">
        <w:rPr>
          <w:sz w:val="16"/>
        </w:rPr>
        <w:t xml:space="preserve">. Historiography </w:t>
      </w:r>
      <w:r w:rsidRPr="007D465F">
        <w:rPr>
          <w:rStyle w:val="StyleUnderline"/>
        </w:rPr>
        <w:t xml:space="preserve">reproduces metaphysical notions of </w:t>
      </w:r>
      <w:r w:rsidRPr="00C1225C">
        <w:rPr>
          <w:rStyle w:val="Emphasis"/>
        </w:rPr>
        <w:t>linearity, cause-effect, progress, and schematization</w:t>
      </w:r>
      <w:r w:rsidRPr="007D465F">
        <w:rPr>
          <w:sz w:val="16"/>
        </w:rPr>
        <w:t xml:space="preserve">; we often refer to it as a science. It is one of the premiere metaphysical enterprises with the sole purpose of colonizing and objectifying time itself. </w:t>
      </w:r>
      <w:r w:rsidRPr="007D465F">
        <w:rPr>
          <w:rStyle w:val="StyleUnderline"/>
        </w:rPr>
        <w:t>Because historiography</w:t>
      </w:r>
      <w:r w:rsidRPr="007D465F">
        <w:rPr>
          <w:sz w:val="16"/>
        </w:rPr>
        <w:t xml:space="preserve">, probably more than any other disciplinary formation, </w:t>
      </w:r>
      <w:r w:rsidRPr="007D465F">
        <w:rPr>
          <w:rStyle w:val="StyleUnderline"/>
        </w:rPr>
        <w:t xml:space="preserve">claims slavery as an object, </w:t>
      </w:r>
      <w:r w:rsidRPr="00A7202A">
        <w:rPr>
          <w:rStyle w:val="Emphasis"/>
          <w:highlight w:val="green"/>
        </w:rPr>
        <w:t>slavery is subjected to metaphysical time</w:t>
      </w:r>
      <w:r w:rsidRPr="007D465F">
        <w:rPr>
          <w:sz w:val="16"/>
        </w:rPr>
        <w:t xml:space="preserve">. Thus, </w:t>
      </w:r>
      <w:r w:rsidRPr="007D465F">
        <w:rPr>
          <w:rStyle w:val="StyleUnderline"/>
        </w:rPr>
        <w:t>when</w:t>
      </w:r>
      <w:r w:rsidRPr="007D465F">
        <w:rPr>
          <w:sz w:val="16"/>
        </w:rPr>
        <w:t xml:space="preserve"> we are </w:t>
      </w:r>
      <w:r w:rsidRPr="00A47B1B">
        <w:rPr>
          <w:rStyle w:val="StyleUnderline"/>
        </w:rPr>
        <w:t>talking about slavery, we are always talking about time</w:t>
      </w:r>
      <w:r w:rsidRPr="007D465F">
        <w:rPr>
          <w:sz w:val="16"/>
        </w:rPr>
        <w:t xml:space="preserve">, either directly or indirectly. </w:t>
      </w:r>
      <w:r w:rsidRPr="00A47B1B">
        <w:rPr>
          <w:rStyle w:val="StyleUnderline"/>
        </w:rPr>
        <w:t>T</w:t>
      </w:r>
      <w:r w:rsidRPr="003B4883">
        <w:rPr>
          <w:rStyle w:val="StyleUnderline"/>
        </w:rPr>
        <w:t>h</w:t>
      </w:r>
      <w:r w:rsidRPr="00A47B1B">
        <w:rPr>
          <w:rStyle w:val="StyleUnderline"/>
        </w:rPr>
        <w:t xml:space="preserve">e </w:t>
      </w:r>
      <w:r w:rsidRPr="00A7202A">
        <w:rPr>
          <w:rStyle w:val="Emphasis"/>
          <w:highlight w:val="green"/>
        </w:rPr>
        <w:t>temporal grammar</w:t>
      </w:r>
      <w:r w:rsidRPr="00A47B1B">
        <w:rPr>
          <w:rStyle w:val="StyleUnderline"/>
        </w:rPr>
        <w:t xml:space="preserve"> that we use to discuss it </w:t>
      </w:r>
      <w:r w:rsidRPr="00A7202A">
        <w:rPr>
          <w:rStyle w:val="Emphasis"/>
          <w:highlight w:val="green"/>
        </w:rPr>
        <w:t>distorts the event</w:t>
      </w:r>
      <w:r w:rsidRPr="00A7202A">
        <w:rPr>
          <w:rStyle w:val="StyleUnderline"/>
          <w:highlight w:val="green"/>
        </w:rPr>
        <w:t xml:space="preserve"> so</w:t>
      </w:r>
      <w:r w:rsidRPr="00A47B1B">
        <w:rPr>
          <w:rStyle w:val="StyleUnderline"/>
        </w:rPr>
        <w:t xml:space="preserve"> that </w:t>
      </w:r>
      <w:r w:rsidRPr="00A7202A">
        <w:rPr>
          <w:rStyle w:val="StyleUnderline"/>
          <w:highlight w:val="green"/>
        </w:rPr>
        <w:t>we can calculate</w:t>
      </w:r>
      <w:r w:rsidRPr="00A47B1B">
        <w:rPr>
          <w:rStyle w:val="StyleUnderline"/>
        </w:rPr>
        <w:t xml:space="preserve"> it</w:t>
      </w:r>
      <w:r w:rsidRPr="007D465F">
        <w:rPr>
          <w:sz w:val="16"/>
        </w:rPr>
        <w:t xml:space="preserve"> (for example, “</w:t>
      </w:r>
      <w:r w:rsidRPr="007D465F">
        <w:rPr>
          <w:rStyle w:val="StyleUnderline"/>
        </w:rPr>
        <w:t>When did it begin?</w:t>
      </w:r>
      <w:r w:rsidRPr="007D465F">
        <w:rPr>
          <w:sz w:val="16"/>
        </w:rPr>
        <w:t>” “</w:t>
      </w:r>
      <w:r w:rsidRPr="007D465F">
        <w:rPr>
          <w:rStyle w:val="StyleUnderline"/>
        </w:rPr>
        <w:t>When was or is it over?</w:t>
      </w:r>
      <w:r w:rsidRPr="007D465F">
        <w:rPr>
          <w:sz w:val="16"/>
        </w:rPr>
        <w:t xml:space="preserve">”). Perhaps describing slavery as an event-horizon seems awkward because we are conditioned to thinking about it as an object of science that can be traced and understood. If we follow Heidegger—who more than any other philosopher understood the violence of metaphysics—we can describe an event-horizon as that which discloses being itself or as Alain Badiou’s meditation of the event as that which structures truth. Event-horizons disclose and structure the condition of thought and existence. When we think about </w:t>
      </w:r>
      <w:r w:rsidRPr="00A7202A">
        <w:rPr>
          <w:rStyle w:val="StyleUnderline"/>
          <w:highlight w:val="green"/>
        </w:rPr>
        <w:t>slavery</w:t>
      </w:r>
      <w:r w:rsidRPr="007D465F">
        <w:rPr>
          <w:rStyle w:val="StyleUnderline"/>
        </w:rPr>
        <w:t xml:space="preserve"> as </w:t>
      </w:r>
      <w:r w:rsidRPr="00996E01">
        <w:rPr>
          <w:rStyle w:val="StyleUnderline"/>
        </w:rPr>
        <w:t xml:space="preserve">more than that thing, that object, that </w:t>
      </w:r>
      <w:r w:rsidRPr="00C1225C">
        <w:rPr>
          <w:rStyle w:val="Emphasis"/>
        </w:rPr>
        <w:t>happened back then</w:t>
      </w:r>
      <w:r w:rsidRPr="00996E01">
        <w:rPr>
          <w:rStyle w:val="StyleUnderline"/>
        </w:rPr>
        <w:t xml:space="preserve"> and that we are </w:t>
      </w:r>
      <w:r w:rsidRPr="00C1225C">
        <w:rPr>
          <w:rStyle w:val="Emphasis"/>
        </w:rPr>
        <w:t>studying in our present</w:t>
      </w:r>
      <w:r w:rsidRPr="00996E01">
        <w:rPr>
          <w:rStyle w:val="StyleUnderline"/>
        </w:rPr>
        <w:t>,</w:t>
      </w:r>
      <w:r w:rsidRPr="007D465F">
        <w:rPr>
          <w:sz w:val="16"/>
        </w:rPr>
        <w:t xml:space="preserve"> it </w:t>
      </w:r>
      <w:r w:rsidRPr="007D465F">
        <w:rPr>
          <w:rStyle w:val="StyleUnderline"/>
        </w:rPr>
        <w:t xml:space="preserve">discloses itself as an event that </w:t>
      </w:r>
      <w:r w:rsidRPr="00A7202A">
        <w:rPr>
          <w:rStyle w:val="StyleUnderline"/>
          <w:highlight w:val="green"/>
        </w:rPr>
        <w:t xml:space="preserve">defies </w:t>
      </w:r>
      <w:r w:rsidRPr="00A7202A">
        <w:rPr>
          <w:rStyle w:val="Emphasis"/>
          <w:highlight w:val="green"/>
        </w:rPr>
        <w:t>reason, rationality, and calculability</w:t>
      </w:r>
      <w:r w:rsidRPr="007D465F">
        <w:rPr>
          <w:rStyle w:val="StyleUnderline"/>
        </w:rPr>
        <w:t>.</w:t>
      </w:r>
      <w:r w:rsidRPr="007D465F">
        <w:rPr>
          <w:sz w:val="16"/>
        </w:rPr>
        <w:t xml:space="preserve"> Indeed, it structures western thought itself. Psychoanalytically, we can suggest that slavery is a master signifier of antiblackness; it is the phallus of western philosophy and metaphysical knowledge formations. </w:t>
      </w:r>
      <w:r w:rsidRPr="00A7202A">
        <w:rPr>
          <w:rStyle w:val="StyleUnderline"/>
          <w:highlight w:val="green"/>
        </w:rPr>
        <w:t xml:space="preserve">It is </w:t>
      </w:r>
      <w:r w:rsidRPr="00A7202A">
        <w:rPr>
          <w:rStyle w:val="Emphasis"/>
          <w:highlight w:val="green"/>
        </w:rPr>
        <w:t>impossible</w:t>
      </w:r>
      <w:r w:rsidRPr="007D465F">
        <w:rPr>
          <w:rStyle w:val="StyleUnderline"/>
        </w:rPr>
        <w:t xml:space="preserve"> </w:t>
      </w:r>
      <w:r w:rsidRPr="007D465F">
        <w:rPr>
          <w:sz w:val="16"/>
        </w:rPr>
        <w:t xml:space="preserve">to trace the non-sense of this phallus, </w:t>
      </w:r>
      <w:r w:rsidRPr="00A7202A">
        <w:rPr>
          <w:rStyle w:val="StyleUnderline"/>
          <w:highlight w:val="green"/>
        </w:rPr>
        <w:t>to locate</w:t>
      </w:r>
      <w:r w:rsidRPr="007D465F">
        <w:rPr>
          <w:rStyle w:val="StyleUnderline"/>
        </w:rPr>
        <w:t xml:space="preserve"> precisely </w:t>
      </w:r>
      <w:r w:rsidRPr="00A7202A">
        <w:rPr>
          <w:rStyle w:val="StyleUnderline"/>
          <w:highlight w:val="green"/>
        </w:rPr>
        <w:t xml:space="preserve">its </w:t>
      </w:r>
      <w:r w:rsidRPr="00A7202A">
        <w:rPr>
          <w:rStyle w:val="Emphasis"/>
          <w:highlight w:val="green"/>
        </w:rPr>
        <w:t>origin</w:t>
      </w:r>
      <w:r w:rsidRPr="00A7202A">
        <w:rPr>
          <w:rStyle w:val="StyleUnderline"/>
          <w:highlight w:val="green"/>
        </w:rPr>
        <w:t>, because it</w:t>
      </w:r>
      <w:r w:rsidRPr="007D465F">
        <w:rPr>
          <w:rStyle w:val="StyleUnderline"/>
        </w:rPr>
        <w:t xml:space="preserve"> is situated outside space and time</w:t>
      </w:r>
      <w:r w:rsidRPr="007D465F">
        <w:rPr>
          <w:sz w:val="16"/>
        </w:rPr>
        <w:t xml:space="preserve">. Thus, </w:t>
      </w:r>
      <w:r w:rsidRPr="007D465F">
        <w:rPr>
          <w:rStyle w:val="StyleUnderline"/>
        </w:rPr>
        <w:t xml:space="preserve">it </w:t>
      </w:r>
      <w:r w:rsidRPr="00A7202A">
        <w:rPr>
          <w:rStyle w:val="Emphasis"/>
          <w:highlight w:val="green"/>
        </w:rPr>
        <w:t>preconditions</w:t>
      </w:r>
      <w:r w:rsidRPr="00C1225C">
        <w:rPr>
          <w:rStyle w:val="Emphasis"/>
        </w:rPr>
        <w:t xml:space="preserve"> both space and </w:t>
      </w:r>
      <w:r w:rsidRPr="00A7202A">
        <w:rPr>
          <w:rStyle w:val="Emphasis"/>
          <w:highlight w:val="green"/>
        </w:rPr>
        <w:t>time</w:t>
      </w:r>
      <w:r w:rsidRPr="007D465F">
        <w:rPr>
          <w:sz w:val="16"/>
        </w:rPr>
        <w:t>. Because the phallus operates through substitution (meaning that it reproduces itself through a series of replaceable signifiers), slavery expresses itself in “endless disguise,” as Spillers explains.</w:t>
      </w:r>
    </w:p>
    <w:p w14:paraId="3696501F" w14:textId="77777777" w:rsidR="005138F5" w:rsidRDefault="005138F5" w:rsidP="005138F5">
      <w:pPr>
        <w:rPr>
          <w:rStyle w:val="StyleUnderline"/>
        </w:rPr>
      </w:pPr>
      <w:r w:rsidRPr="007D465F">
        <w:rPr>
          <w:sz w:val="16"/>
        </w:rPr>
        <w:t xml:space="preserve">In an interview with Mark Sinker, Greg Tate adumbrates this logic when he suggests that “the bar between the signifier and the signified could be understood as standing for the Middle Passage that separated signification from sign.” The structure of meaning in the modern world—signifier, signified, signification, and sign—depends on antiblack violence (slavery as master signifier) for its constitution. Not only does the trauma of the Middle Passage rupture the signifying process, but it also instantiates a meaningless sign as the foundation of language, meaning, and social existence itself. Following the work of Nicolas Abraham and Mária Török we could suggest that </w:t>
      </w:r>
      <w:r w:rsidRPr="007D465F">
        <w:rPr>
          <w:rStyle w:val="StyleUnderline"/>
        </w:rPr>
        <w:t xml:space="preserve">the meaninglessness of </w:t>
      </w:r>
      <w:r w:rsidRPr="00C1225C">
        <w:rPr>
          <w:rStyle w:val="Emphasis"/>
        </w:rPr>
        <w:t>antiblack violence</w:t>
      </w:r>
      <w:r w:rsidRPr="007D465F">
        <w:rPr>
          <w:sz w:val="16"/>
        </w:rPr>
        <w:t xml:space="preserve"> is the crypt-signifier that </w:t>
      </w:r>
      <w:r w:rsidRPr="007D465F">
        <w:rPr>
          <w:rStyle w:val="StyleUnderline"/>
        </w:rPr>
        <w:t>organizes the modern world and its institutions</w:t>
      </w:r>
      <w:r w:rsidRPr="007D465F">
        <w:rPr>
          <w:sz w:val="16"/>
        </w:rPr>
        <w:t xml:space="preserve">. Any meaning that is articulated possesses a kernel of absurdity that blacks embody as fleshy signs. What I am suggesting is that </w:t>
      </w:r>
      <w:r w:rsidRPr="00A7202A">
        <w:rPr>
          <w:rStyle w:val="Emphasis"/>
          <w:highlight w:val="green"/>
        </w:rPr>
        <w:t>slavery</w:t>
      </w:r>
      <w:r w:rsidRPr="00C1225C">
        <w:rPr>
          <w:rStyle w:val="Emphasis"/>
        </w:rPr>
        <w:t xml:space="preserve"> structures western thought</w:t>
      </w:r>
      <w:r w:rsidRPr="00713CA9">
        <w:rPr>
          <w:rStyle w:val="StyleUnderline"/>
        </w:rPr>
        <w:t xml:space="preserve">; it is a violent metaphysical enterprise that </w:t>
      </w:r>
      <w:r w:rsidRPr="00A7202A">
        <w:rPr>
          <w:rStyle w:val="Emphasis"/>
          <w:highlight w:val="green"/>
        </w:rPr>
        <w:t>reduces</w:t>
      </w:r>
      <w:r w:rsidRPr="00C1225C">
        <w:rPr>
          <w:rStyle w:val="Emphasis"/>
        </w:rPr>
        <w:t xml:space="preserve"> </w:t>
      </w:r>
      <w:r w:rsidRPr="00713CA9">
        <w:rPr>
          <w:rStyle w:val="StyleUnderline"/>
        </w:rPr>
        <w:t xml:space="preserve">the grandeur of </w:t>
      </w:r>
      <w:r w:rsidRPr="00A7202A">
        <w:rPr>
          <w:rStyle w:val="Emphasis"/>
          <w:highlight w:val="green"/>
        </w:rPr>
        <w:t>black being to an object of exchange</w:t>
      </w:r>
      <w:r w:rsidRPr="00A7202A">
        <w:rPr>
          <w:rStyle w:val="StyleUnderline"/>
          <w:highlight w:val="green"/>
        </w:rPr>
        <w:t xml:space="preserve"> and provides the condition of possibility for</w:t>
      </w:r>
      <w:r w:rsidRPr="00E7769A">
        <w:rPr>
          <w:rStyle w:val="StyleUnderline"/>
        </w:rPr>
        <w:t xml:space="preserve"> </w:t>
      </w:r>
      <w:r w:rsidRPr="00A7202A">
        <w:rPr>
          <w:rStyle w:val="StyleUnderline"/>
          <w:highlight w:val="green"/>
        </w:rPr>
        <w:t>western institutions</w:t>
      </w:r>
      <w:r w:rsidRPr="00E7769A">
        <w:rPr>
          <w:rStyle w:val="StyleUnderline"/>
        </w:rPr>
        <w:t>—trade, economy, philosophy, medical science, theology, and so on.</w:t>
      </w:r>
      <w:r w:rsidRPr="007D465F">
        <w:rPr>
          <w:sz w:val="16"/>
        </w:rPr>
        <w:t xml:space="preserve"> (Can we envision modern civil society without slavery?) </w:t>
      </w:r>
      <w:r w:rsidRPr="00C1225C">
        <w:rPr>
          <w:rStyle w:val="Emphasis"/>
        </w:rPr>
        <w:t>Slavery exceeds ontological violence</w:t>
      </w:r>
      <w:r w:rsidRPr="00E7769A">
        <w:rPr>
          <w:rStyle w:val="StyleUnderline"/>
        </w:rPr>
        <w:t>—the reduction of black being to object</w:t>
      </w:r>
      <w:r w:rsidRPr="007D465F">
        <w:rPr>
          <w:sz w:val="16"/>
        </w:rPr>
        <w:t xml:space="preserve">. It structures the world itself; in Frank Wilderson’s words, “no slave, no world.” </w:t>
      </w:r>
      <w:r w:rsidRPr="00A7202A">
        <w:rPr>
          <w:rStyle w:val="StyleUnderline"/>
          <w:highlight w:val="green"/>
        </w:rPr>
        <w:t>When we limit</w:t>
      </w:r>
      <w:r w:rsidRPr="00E7769A">
        <w:rPr>
          <w:rStyle w:val="StyleUnderline"/>
        </w:rPr>
        <w:t xml:space="preserve"> our scope of </w:t>
      </w:r>
      <w:r w:rsidRPr="00A7202A">
        <w:rPr>
          <w:rStyle w:val="StyleUnderline"/>
          <w:highlight w:val="green"/>
        </w:rPr>
        <w:t xml:space="preserve">slavery to the physical and the legal, we neglect </w:t>
      </w:r>
      <w:r w:rsidRPr="003B4883">
        <w:rPr>
          <w:rStyle w:val="StyleUnderline"/>
        </w:rPr>
        <w:t>other forms of violence that constitute slavery, such as</w:t>
      </w:r>
      <w:r w:rsidRPr="00E7769A">
        <w:rPr>
          <w:rStyle w:val="StyleUnderline"/>
        </w:rPr>
        <w:t xml:space="preserve"> </w:t>
      </w:r>
      <w:r w:rsidRPr="00A7202A">
        <w:rPr>
          <w:rStyle w:val="Emphasis"/>
          <w:highlight w:val="green"/>
        </w:rPr>
        <w:t>epistemological and metaphysical violence</w:t>
      </w:r>
      <w:r w:rsidRPr="00E7769A">
        <w:rPr>
          <w:rStyle w:val="StyleUnderline"/>
        </w:rPr>
        <w:t xml:space="preserve">. These other aspects are </w:t>
      </w:r>
      <w:r w:rsidRPr="00C1225C">
        <w:rPr>
          <w:rStyle w:val="Emphasis"/>
        </w:rPr>
        <w:t>not easily quantifiable</w:t>
      </w:r>
      <w:r w:rsidRPr="00E7769A">
        <w:rPr>
          <w:rStyle w:val="StyleUnderline"/>
        </w:rPr>
        <w:t xml:space="preserve"> using </w:t>
      </w:r>
      <w:r w:rsidRPr="00C1225C">
        <w:rPr>
          <w:rStyle w:val="Emphasis"/>
        </w:rPr>
        <w:t>historiographical instruments</w:t>
      </w:r>
      <w:r w:rsidRPr="00E7769A">
        <w:rPr>
          <w:rStyle w:val="StyleUnderline"/>
        </w:rPr>
        <w:t xml:space="preserve"> and </w:t>
      </w:r>
      <w:r w:rsidRPr="00C1225C">
        <w:rPr>
          <w:rStyle w:val="Emphasis"/>
        </w:rPr>
        <w:t>positivists methods</w:t>
      </w:r>
      <w:r w:rsidRPr="00E7769A">
        <w:rPr>
          <w:rStyle w:val="StyleUnderline"/>
        </w:rPr>
        <w:t>.</w:t>
      </w:r>
      <w:r w:rsidRPr="007D465F">
        <w:rPr>
          <w:sz w:val="16"/>
        </w:rPr>
        <w:t xml:space="preserve"> We are just beginning to mine the depths of slavery as an epistemological, metaphysical (and ontological), and spiritual force. </w:t>
      </w:r>
      <w:r w:rsidRPr="00A7202A">
        <w:rPr>
          <w:rStyle w:val="StyleUnderline"/>
          <w:highlight w:val="green"/>
        </w:rPr>
        <w:t>To suggest</w:t>
      </w:r>
      <w:r w:rsidRPr="00E7769A">
        <w:rPr>
          <w:rStyle w:val="StyleUnderline"/>
        </w:rPr>
        <w:t xml:space="preserve"> that </w:t>
      </w:r>
      <w:r w:rsidRPr="00A7202A">
        <w:rPr>
          <w:rStyle w:val="StyleUnderline"/>
          <w:highlight w:val="green"/>
        </w:rPr>
        <w:t>slavery is</w:t>
      </w:r>
      <w:r w:rsidRPr="00E7769A">
        <w:rPr>
          <w:rStyle w:val="StyleUnderline"/>
        </w:rPr>
        <w:t xml:space="preserve"> a thing </w:t>
      </w:r>
      <w:r w:rsidRPr="00A7202A">
        <w:rPr>
          <w:rStyle w:val="StyleUnderline"/>
          <w:highlight w:val="green"/>
        </w:rPr>
        <w:t>of the past is to</w:t>
      </w:r>
      <w:r w:rsidRPr="00E7769A">
        <w:rPr>
          <w:rStyle w:val="StyleUnderline"/>
        </w:rPr>
        <w:t xml:space="preserve"> </w:t>
      </w:r>
      <w:r w:rsidRPr="00A7202A">
        <w:rPr>
          <w:rStyle w:val="StyleUnderline"/>
          <w:highlight w:val="green"/>
        </w:rPr>
        <w:t>deny the</w:t>
      </w:r>
      <w:r w:rsidRPr="00E7769A">
        <w:rPr>
          <w:rStyle w:val="StyleUnderline"/>
        </w:rPr>
        <w:t xml:space="preserve"> unsettling </w:t>
      </w:r>
      <w:r w:rsidRPr="00A7202A">
        <w:rPr>
          <w:rStyle w:val="StyleUnderline"/>
          <w:highlight w:val="green"/>
        </w:rPr>
        <w:t>lifespan of violence</w:t>
      </w:r>
      <w:r w:rsidRPr="00E7769A">
        <w:rPr>
          <w:rStyle w:val="StyleUnderline"/>
        </w:rPr>
        <w:t xml:space="preserve">; for </w:t>
      </w:r>
      <w:r w:rsidRPr="00C1225C">
        <w:rPr>
          <w:rStyle w:val="Emphasis"/>
        </w:rPr>
        <w:t>certain forms of violence never die</w:t>
      </w:r>
      <w:r w:rsidRPr="00E7769A">
        <w:rPr>
          <w:rStyle w:val="StyleUnderline"/>
        </w:rPr>
        <w:t xml:space="preserve"> but are continually regenerated, reborn, and reincarnated. Slavery is such a violence.</w:t>
      </w:r>
    </w:p>
    <w:p w14:paraId="3F8C9459" w14:textId="77777777" w:rsidR="005138F5" w:rsidRPr="001F5DF1" w:rsidRDefault="005138F5" w:rsidP="005138F5">
      <w:pPr>
        <w:rPr>
          <w:rStyle w:val="StyleUnderline"/>
        </w:rPr>
      </w:pPr>
      <w:r w:rsidRPr="001F5DF1">
        <w:rPr>
          <w:sz w:val="16"/>
        </w:rPr>
        <w:t xml:space="preserve">Our conceptions of American slavery have overwhelmingly been historiographical, and </w:t>
      </w:r>
      <w:r w:rsidRPr="00A7202A">
        <w:rPr>
          <w:rStyle w:val="Emphasis"/>
          <w:highlight w:val="green"/>
        </w:rPr>
        <w:t>historiography</w:t>
      </w:r>
      <w:r w:rsidRPr="00A7202A">
        <w:rPr>
          <w:rStyle w:val="StyleUnderline"/>
          <w:highlight w:val="green"/>
        </w:rPr>
        <w:t xml:space="preserve"> traffics in the</w:t>
      </w:r>
      <w:r w:rsidRPr="007D465F">
        <w:rPr>
          <w:rStyle w:val="StyleUnderline"/>
        </w:rPr>
        <w:t xml:space="preserve"> </w:t>
      </w:r>
      <w:r w:rsidRPr="00A7202A">
        <w:rPr>
          <w:rStyle w:val="StyleUnderline"/>
          <w:highlight w:val="green"/>
        </w:rPr>
        <w:t>metaphysical violence of temporality</w:t>
      </w:r>
      <w:r w:rsidRPr="001F5DF1">
        <w:rPr>
          <w:sz w:val="16"/>
        </w:rPr>
        <w:t xml:space="preserve"> that engenders it. The event-horizon that structures modern thought and meaning is reduced to a mere scientific object with a beginning (supposedly 1619) and an end (supposedly 1865). </w:t>
      </w:r>
      <w:r w:rsidRPr="007D465F">
        <w:rPr>
          <w:rStyle w:val="StyleUnderline"/>
        </w:rPr>
        <w:t>This violence determines the way</w:t>
      </w:r>
      <w:r w:rsidRPr="001F5DF1">
        <w:rPr>
          <w:sz w:val="16"/>
        </w:rPr>
        <w:t xml:space="preserve"> in which </w:t>
      </w:r>
      <w:r w:rsidRPr="007D465F">
        <w:rPr>
          <w:rStyle w:val="StyleUnderline"/>
        </w:rPr>
        <w:t xml:space="preserve">we talk about slavery; </w:t>
      </w:r>
      <w:r w:rsidRPr="00A7202A">
        <w:rPr>
          <w:rStyle w:val="StyleUnderline"/>
          <w:highlight w:val="green"/>
        </w:rPr>
        <w:t xml:space="preserve">it turns slavery into something we can </w:t>
      </w:r>
      <w:r w:rsidRPr="00A7202A">
        <w:rPr>
          <w:rStyle w:val="Emphasis"/>
          <w:highlight w:val="green"/>
        </w:rPr>
        <w:t>get over, control, calculate, and dominate</w:t>
      </w:r>
      <w:r w:rsidRPr="001F5DF1">
        <w:rPr>
          <w:sz w:val="16"/>
        </w:rPr>
        <w:t xml:space="preserve">. </w:t>
      </w:r>
      <w:r w:rsidRPr="00996E01">
        <w:rPr>
          <w:sz w:val="16"/>
        </w:rPr>
        <w:t>Perhaps our imagined need for control is at the root of our anxieties about slavery. If we c</w:t>
      </w:r>
      <w:r w:rsidRPr="001F5DF1">
        <w:rPr>
          <w:sz w:val="16"/>
        </w:rPr>
        <w:t>an no longer objectify and monitor it, what might happen to our episteme of progress, movement, and change? Can we indeed be agents without the metaphysical instruments that ensure the e</w:t>
      </w:r>
      <w:r w:rsidRPr="00996E01">
        <w:rPr>
          <w:sz w:val="16"/>
        </w:rPr>
        <w:t>xercise of such agency? Slavery is precisely a surplus that resists scientific capture, despite the indefatigable effort of metaphysics to dominate it.</w:t>
      </w:r>
    </w:p>
    <w:p w14:paraId="0F23E111" w14:textId="77777777" w:rsidR="005138F5" w:rsidRPr="00996E01" w:rsidRDefault="005138F5" w:rsidP="005138F5">
      <w:pPr>
        <w:rPr>
          <w:sz w:val="16"/>
        </w:rPr>
      </w:pPr>
      <w:r w:rsidRPr="00996E01">
        <w:rPr>
          <w:sz w:val="16"/>
        </w:rPr>
        <w:t xml:space="preserve">The time of slavery, then, is a temporality outside of metaphysical time; it is time that fractures into an infinite array of absurdities, paradoxes, and contradictions. It is a time, much like time in the unconscious, in which the horizon of violence fractures the vectors of temporality. </w:t>
      </w:r>
      <w:r w:rsidRPr="00A7202A">
        <w:rPr>
          <w:rStyle w:val="StyleUnderline"/>
          <w:highlight w:val="green"/>
        </w:rPr>
        <w:t>Present, past, and future</w:t>
      </w:r>
      <w:r w:rsidRPr="003B4883">
        <w:rPr>
          <w:sz w:val="16"/>
        </w:rPr>
        <w:t xml:space="preserve"> all lose concrete meaning, and we are left with an accretion of undecipherable flashes. In other words, we</w:t>
      </w:r>
      <w:r w:rsidRPr="00C1225C">
        <w:rPr>
          <w:sz w:val="16"/>
        </w:rPr>
        <w:t xml:space="preserve"> </w:t>
      </w:r>
      <w:r w:rsidRPr="00A7202A">
        <w:rPr>
          <w:rStyle w:val="Emphasis"/>
          <w:highlight w:val="green"/>
        </w:rPr>
        <w:t>distort</w:t>
      </w:r>
      <w:r w:rsidRPr="00C1225C">
        <w:rPr>
          <w:rStyle w:val="Emphasis"/>
        </w:rPr>
        <w:t xml:space="preserve"> the force of </w:t>
      </w:r>
      <w:r w:rsidRPr="00A7202A">
        <w:rPr>
          <w:rStyle w:val="Emphasis"/>
          <w:highlight w:val="green"/>
        </w:rPr>
        <w:t>slavery</w:t>
      </w:r>
      <w:r w:rsidRPr="001F5DF1">
        <w:rPr>
          <w:rStyle w:val="StyleUnderline"/>
        </w:rPr>
        <w:t xml:space="preserve"> by attempting to temporize it. </w:t>
      </w:r>
      <w:r w:rsidRPr="00A7202A">
        <w:rPr>
          <w:rStyle w:val="StyleUnderline"/>
          <w:highlight w:val="green"/>
        </w:rPr>
        <w:t>Such violence cannot</w:t>
      </w:r>
      <w:r w:rsidRPr="001F5DF1">
        <w:rPr>
          <w:rStyle w:val="StyleUnderline"/>
        </w:rPr>
        <w:t xml:space="preserve"> be said to ever </w:t>
      </w:r>
      <w:r w:rsidRPr="00A7202A">
        <w:rPr>
          <w:rStyle w:val="StyleUnderline"/>
          <w:highlight w:val="green"/>
        </w:rPr>
        <w:t>end,</w:t>
      </w:r>
      <w:r w:rsidRPr="001F5DF1">
        <w:rPr>
          <w:rStyle w:val="StyleUnderline"/>
        </w:rPr>
        <w:t xml:space="preserve"> even if we can attempt to trace its birth.</w:t>
      </w:r>
      <w:r w:rsidRPr="00996E01">
        <w:rPr>
          <w:sz w:val="16"/>
        </w:rPr>
        <w:t xml:space="preserve"> It is precisely this time outside of duration that we must confront when we discuss slavery.12 The problem is that </w:t>
      </w:r>
      <w:r w:rsidRPr="00996E01">
        <w:rPr>
          <w:rStyle w:val="StyleUnderline"/>
        </w:rPr>
        <w:t xml:space="preserve">our </w:t>
      </w:r>
      <w:r w:rsidRPr="00A7202A">
        <w:rPr>
          <w:rStyle w:val="Emphasis"/>
          <w:highlight w:val="green"/>
        </w:rPr>
        <w:t>metaphysical grammar</w:t>
      </w:r>
      <w:r w:rsidRPr="00996E01">
        <w:rPr>
          <w:rStyle w:val="StyleUnderline"/>
        </w:rPr>
        <w:t xml:space="preserve"> for discussing the event-horizon of slavery </w:t>
      </w:r>
      <w:r w:rsidRPr="00A7202A">
        <w:rPr>
          <w:rStyle w:val="Emphasis"/>
          <w:highlight w:val="green"/>
        </w:rPr>
        <w:t>limits</w:t>
      </w:r>
      <w:r w:rsidRPr="00C1225C">
        <w:rPr>
          <w:rStyle w:val="Emphasis"/>
        </w:rPr>
        <w:t xml:space="preserve"> our </w:t>
      </w:r>
      <w:r w:rsidRPr="00A7202A">
        <w:rPr>
          <w:rStyle w:val="Emphasis"/>
          <w:highlight w:val="green"/>
        </w:rPr>
        <w:t>understanding</w:t>
      </w:r>
      <w:r w:rsidRPr="00996E01">
        <w:rPr>
          <w:rStyle w:val="StyleUnderline"/>
        </w:rPr>
        <w:t xml:space="preserve"> of the devastation of slavery</w:t>
      </w:r>
      <w:r w:rsidRPr="00996E01">
        <w:rPr>
          <w:sz w:val="16"/>
        </w:rPr>
        <w:t xml:space="preserve">. How do you discuss an event-horizon that provides the condition of thought? How do you determine the beginning or end of such a seismic force? </w:t>
      </w:r>
      <w:r w:rsidRPr="001F5DF1">
        <w:rPr>
          <w:rStyle w:val="StyleUnderline"/>
        </w:rPr>
        <w:t xml:space="preserve">The </w:t>
      </w:r>
      <w:r w:rsidRPr="00A7202A">
        <w:rPr>
          <w:rStyle w:val="Emphasis"/>
          <w:highlight w:val="green"/>
        </w:rPr>
        <w:t>temporal vectors</w:t>
      </w:r>
      <w:r w:rsidRPr="001F5DF1">
        <w:rPr>
          <w:rStyle w:val="StyleUnderline"/>
        </w:rPr>
        <w:t xml:space="preserve"> of past, present, and future are </w:t>
      </w:r>
      <w:r w:rsidRPr="00A7202A">
        <w:rPr>
          <w:rStyle w:val="Emphasis"/>
          <w:highlight w:val="green"/>
        </w:rPr>
        <w:t>inadequate</w:t>
      </w:r>
      <w:r w:rsidRPr="00A7202A">
        <w:rPr>
          <w:rStyle w:val="StyleUnderline"/>
          <w:highlight w:val="green"/>
        </w:rPr>
        <w:t xml:space="preserve"> to capture the event</w:t>
      </w:r>
      <w:r w:rsidRPr="00996E01">
        <w:rPr>
          <w:sz w:val="16"/>
        </w:rPr>
        <w:t>, and the event fractures these vectors as we attempt to squeeze the event into them. We lack an appropriate grammar for discussing the time of slavery, and we carry this problem of grammar into our analysis.</w:t>
      </w:r>
    </w:p>
    <w:p w14:paraId="6E7E0EA2" w14:textId="77777777" w:rsidR="005138F5" w:rsidRPr="00264108" w:rsidRDefault="005138F5" w:rsidP="005138F5">
      <w:pPr>
        <w:pStyle w:val="Heading4"/>
      </w:pPr>
      <w:r w:rsidRPr="00264108">
        <w:t>The aff’s embrace of fugitivity</w:t>
      </w:r>
      <w:r>
        <w:t xml:space="preserve"> </w:t>
      </w:r>
      <w:r w:rsidRPr="00264108">
        <w:t>depends on habits of affirmation and the logic of possibility—modes of time that presume rupture, futurity, and escape. But that temporal grammar is anti-Black: it reproduces the control society’s endless now and forecloses the non-being that marks Blackness. Affirmation is temporal complicity.</w:t>
      </w:r>
    </w:p>
    <w:p w14:paraId="7504454C" w14:textId="77777777" w:rsidR="005138F5" w:rsidRDefault="005138F5" w:rsidP="005138F5">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//shree)</w:t>
      </w:r>
    </w:p>
    <w:p w14:paraId="3FE37CE7" w14:textId="77777777" w:rsidR="005138F5" w:rsidRDefault="005138F5" w:rsidP="005138F5">
      <w:pPr>
        <w:rPr>
          <w:sz w:val="16"/>
        </w:rPr>
      </w:pPr>
      <w:r w:rsidRPr="00E1687D">
        <w:rPr>
          <w:sz w:val="16"/>
        </w:rPr>
        <w:t xml:space="preserve">[3] </w:t>
      </w:r>
      <w:r w:rsidRPr="00B35F68">
        <w:rPr>
          <w:rStyle w:val="StyleUnderline"/>
        </w:rPr>
        <w:t xml:space="preserve">Deleuze's philosophy has come to be associated with </w:t>
      </w:r>
      <w:r w:rsidRPr="00A7202A">
        <w:rPr>
          <w:rStyle w:val="StyleUnderline"/>
          <w:highlight w:val="green"/>
        </w:rPr>
        <w:t xml:space="preserve">habits of </w:t>
      </w:r>
      <w:r w:rsidRPr="00A7202A">
        <w:rPr>
          <w:rStyle w:val="Emphasis"/>
          <w:highlight w:val="green"/>
        </w:rPr>
        <w:t>affirmation</w:t>
      </w:r>
      <w:r w:rsidRPr="00B35F68">
        <w:rPr>
          <w:rStyle w:val="StyleUnderline"/>
        </w:rPr>
        <w:t xml:space="preserve">, where "habits" indicate the practices or operations </w:t>
      </w:r>
      <w:r w:rsidRPr="00A7202A">
        <w:rPr>
          <w:rStyle w:val="StyleUnderline"/>
          <w:highlight w:val="green"/>
        </w:rPr>
        <w:t>by which reality is</w:t>
      </w:r>
      <w:r w:rsidRPr="00B35F68">
        <w:rPr>
          <w:rStyle w:val="StyleUnderline"/>
        </w:rPr>
        <w:t xml:space="preserve"> experientially and </w:t>
      </w:r>
      <w:r w:rsidRPr="00A7202A">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A7202A">
        <w:rPr>
          <w:rStyle w:val="StyleUnderline"/>
          <w:highlight w:val="green"/>
        </w:rPr>
        <w:t>advocate</w:t>
      </w:r>
      <w:r w:rsidRPr="00B35F68">
        <w:rPr>
          <w:rStyle w:val="StyleUnderline"/>
        </w:rPr>
        <w:t xml:space="preserve"> teeming, </w:t>
      </w:r>
      <w:r w:rsidRPr="00A7202A">
        <w:rPr>
          <w:rStyle w:val="StyleUnderline"/>
          <w:highlight w:val="green"/>
        </w:rPr>
        <w:t>emergent</w:t>
      </w:r>
      <w:r w:rsidRPr="00B35F68">
        <w:rPr>
          <w:rStyle w:val="StyleUnderline"/>
        </w:rPr>
        <w:t xml:space="preserve">, </w:t>
      </w:r>
      <w:r w:rsidRPr="00F61583">
        <w:rPr>
          <w:rStyle w:val="StyleUnderline"/>
        </w:rPr>
        <w:t xml:space="preserve">multiplicitous </w:t>
      </w:r>
      <w:r w:rsidRPr="00A7202A">
        <w:rPr>
          <w:rStyle w:val="StyleUnderline"/>
          <w:highlight w:val="green"/>
        </w:rPr>
        <w:t xml:space="preserve">movement in </w:t>
      </w:r>
      <w:r w:rsidRPr="00A7202A">
        <w:rPr>
          <w:rStyle w:val="Emphasis"/>
          <w:highlight w:val="green"/>
        </w:rPr>
        <w:t>excess</w:t>
      </w:r>
      <w:r w:rsidRPr="00A7202A">
        <w:rPr>
          <w:rStyle w:val="StyleUnderline"/>
          <w:highlight w:val="green"/>
        </w:rPr>
        <w:t xml:space="preserve"> of</w:t>
      </w:r>
      <w:r w:rsidRPr="00E1687D">
        <w:rPr>
          <w:sz w:val="16"/>
        </w:rPr>
        <w:t xml:space="preserve"> all</w:t>
      </w:r>
      <w:r w:rsidRPr="00B35F68">
        <w:rPr>
          <w:rStyle w:val="StyleUnderline"/>
        </w:rPr>
        <w:t xml:space="preserve"> </w:t>
      </w:r>
      <w:r w:rsidRPr="00A7202A">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153B9358" w14:textId="77777777" w:rsidR="005138F5" w:rsidRDefault="005138F5" w:rsidP="005138F5">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A7202A">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A7202A">
        <w:rPr>
          <w:rStyle w:val="StyleUnderline"/>
          <w:highlight w:val="green"/>
        </w:rPr>
        <w:t>complicit</w:t>
      </w:r>
      <w:r w:rsidRPr="00E1687D">
        <w:rPr>
          <w:sz w:val="16"/>
        </w:rPr>
        <w:t>—</w:t>
      </w:r>
      <w:r w:rsidRPr="00A7202A">
        <w:rPr>
          <w:rStyle w:val="StyleUnderline"/>
          <w:highlight w:val="green"/>
        </w:rPr>
        <w:t>with</w:t>
      </w:r>
      <w:r w:rsidRPr="00E1687D">
        <w:rPr>
          <w:sz w:val="16"/>
        </w:rPr>
        <w:t xml:space="preserve"> the contemporary conjuncture of capitalism. </w:t>
      </w:r>
    </w:p>
    <w:p w14:paraId="29906040" w14:textId="77777777" w:rsidR="005138F5" w:rsidRDefault="005138F5" w:rsidP="005138F5">
      <w:pPr>
        <w:rPr>
          <w:sz w:val="16"/>
        </w:rPr>
      </w:pPr>
      <w:r w:rsidRPr="00E1687D">
        <w:rPr>
          <w:sz w:val="16"/>
        </w:rPr>
        <w:t>[5] This conjuncture, which has been variously described in terms of "late capitalism," "postfordism," or "</w:t>
      </w:r>
      <w:r w:rsidRPr="00A7202A">
        <w:rPr>
          <w:rStyle w:val="Emphasis"/>
          <w:highlight w:val="green"/>
        </w:rPr>
        <w:t>communicative capital</w:t>
      </w:r>
      <w:r w:rsidRPr="00F61583">
        <w:rPr>
          <w:rStyle w:val="Emphasis"/>
        </w:rPr>
        <w:t>ism</w:t>
      </w:r>
      <w:r w:rsidRPr="00F61583">
        <w:rPr>
          <w:sz w:val="16"/>
        </w:rPr>
        <w:t>,"</w:t>
      </w:r>
      <w:r w:rsidRPr="00E1687D">
        <w:rPr>
          <w:sz w:val="16"/>
        </w:rPr>
        <w:t xml:space="preserve"> is </w:t>
      </w:r>
      <w:r w:rsidRPr="00A7202A">
        <w:rPr>
          <w:rStyle w:val="StyleUnderline"/>
          <w:highlight w:val="green"/>
        </w:rPr>
        <w:t>marked by</w:t>
      </w:r>
      <w:r w:rsidRPr="00B35F68">
        <w:rPr>
          <w:rStyle w:val="StyleUnderline"/>
        </w:rPr>
        <w:t xml:space="preserve"> an affirmation of </w:t>
      </w:r>
      <w:r w:rsidRPr="00F61583">
        <w:rPr>
          <w:rStyle w:val="StyleUnderline"/>
        </w:rPr>
        <w:t>mobility,</w:t>
      </w:r>
      <w:r w:rsidRPr="00A7202A">
        <w:rPr>
          <w:rStyle w:val="StyleUnderline"/>
          <w:highlight w:val="green"/>
        </w:rPr>
        <w:t xml:space="preserve"> innovation</w:t>
      </w:r>
      <w:r w:rsidRPr="00B35F68">
        <w:rPr>
          <w:rStyle w:val="StyleUnderline"/>
        </w:rPr>
        <w:t xml:space="preserve">, fluidity, </w:t>
      </w:r>
      <w:r w:rsidRPr="00A7202A">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A7202A">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A7202A">
        <w:rPr>
          <w:rStyle w:val="StyleUnderline"/>
          <w:highlight w:val="green"/>
        </w:rPr>
        <w:t>establish</w:t>
      </w:r>
      <w:r w:rsidRPr="00B35F68">
        <w:rPr>
          <w:rStyle w:val="StyleUnderline"/>
        </w:rPr>
        <w:t xml:space="preserve">es </w:t>
      </w:r>
      <w:r w:rsidRPr="00A7202A">
        <w:rPr>
          <w:rStyle w:val="StyleUnderline"/>
          <w:highlight w:val="green"/>
        </w:rPr>
        <w:t>domination not by setting up</w:t>
      </w:r>
      <w:r w:rsidRPr="00B35F68">
        <w:rPr>
          <w:rStyle w:val="StyleUnderline"/>
        </w:rPr>
        <w:t xml:space="preserve"> in advance </w:t>
      </w:r>
      <w:r w:rsidRPr="00A7202A">
        <w:rPr>
          <w:rStyle w:val="StyleUnderline"/>
          <w:highlight w:val="green"/>
        </w:rPr>
        <w:t>strict boundaries</w:t>
      </w:r>
      <w:r w:rsidRPr="00B35F68">
        <w:rPr>
          <w:rStyle w:val="StyleUnderline"/>
        </w:rPr>
        <w:t xml:space="preserve">, </w:t>
      </w:r>
      <w:r w:rsidRPr="00A7202A">
        <w:rPr>
          <w:rStyle w:val="StyleUnderline"/>
          <w:highlight w:val="green"/>
        </w:rPr>
        <w:t>but</w:t>
      </w:r>
      <w:r w:rsidRPr="00B35F68">
        <w:rPr>
          <w:rStyle w:val="StyleUnderline"/>
        </w:rPr>
        <w:t xml:space="preserve"> rather </w:t>
      </w:r>
      <w:r w:rsidRPr="00A7202A">
        <w:rPr>
          <w:rStyle w:val="StyleUnderline"/>
          <w:highlight w:val="green"/>
        </w:rPr>
        <w:t>by</w:t>
      </w:r>
      <w:r w:rsidRPr="00B35F68">
        <w:rPr>
          <w:rStyle w:val="StyleUnderline"/>
        </w:rPr>
        <w:t xml:space="preserve"> a kind of </w:t>
      </w:r>
      <w:r w:rsidRPr="00A7202A">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22C94374" w14:textId="77777777" w:rsidR="005138F5" w:rsidRDefault="005138F5" w:rsidP="005138F5">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A7202A">
        <w:rPr>
          <w:rStyle w:val="StyleUnderline"/>
          <w:highlight w:val="green"/>
        </w:rPr>
        <w:t>modulated through</w:t>
      </w:r>
      <w:r w:rsidRPr="00B35F68">
        <w:rPr>
          <w:rStyle w:val="StyleUnderline"/>
        </w:rPr>
        <w:t xml:space="preserve"> a </w:t>
      </w:r>
      <w:r w:rsidRPr="00A7202A">
        <w:rPr>
          <w:rStyle w:val="StyleUnderline"/>
          <w:highlight w:val="green"/>
        </w:rPr>
        <w:t>communicability that is</w:t>
      </w:r>
      <w:r w:rsidRPr="00B35F68">
        <w:rPr>
          <w:rStyle w:val="StyleUnderline"/>
        </w:rPr>
        <w:t xml:space="preserve"> ever </w:t>
      </w:r>
      <w:r w:rsidRPr="00A7202A">
        <w:rPr>
          <w:rStyle w:val="StyleUnderline"/>
          <w:highlight w:val="green"/>
        </w:rPr>
        <w:t>more</w:t>
      </w:r>
      <w:r w:rsidRPr="00B35F68">
        <w:rPr>
          <w:rStyle w:val="StyleUnderline"/>
        </w:rPr>
        <w:t xml:space="preserve"> fluid and </w:t>
      </w:r>
      <w:r w:rsidRPr="00A7202A">
        <w:rPr>
          <w:rStyle w:val="Emphasis"/>
          <w:highlight w:val="green"/>
        </w:rPr>
        <w:t>receptive in its listening</w:t>
      </w:r>
      <w:r w:rsidRPr="00B35F68">
        <w:rPr>
          <w:rStyle w:val="StyleUnderline"/>
        </w:rPr>
        <w:t xml:space="preserve"> in order </w:t>
      </w:r>
      <w:r w:rsidRPr="00A7202A">
        <w:rPr>
          <w:rStyle w:val="StyleUnderline"/>
          <w:highlight w:val="green"/>
        </w:rPr>
        <w:t>to be</w:t>
      </w:r>
      <w:r w:rsidRPr="00B35F68">
        <w:rPr>
          <w:rStyle w:val="StyleUnderline"/>
        </w:rPr>
        <w:t xml:space="preserve"> ever </w:t>
      </w:r>
      <w:r w:rsidRPr="00A7202A">
        <w:rPr>
          <w:rStyle w:val="Emphasis"/>
          <w:highlight w:val="green"/>
        </w:rPr>
        <w:t xml:space="preserve">more innovative in </w:t>
      </w:r>
      <w:r w:rsidRPr="00F61583">
        <w:rPr>
          <w:rStyle w:val="Emphasis"/>
        </w:rPr>
        <w:t xml:space="preserve">its </w:t>
      </w:r>
      <w:r w:rsidRPr="00A7202A">
        <w:rPr>
          <w:rStyle w:val="Emphasis"/>
          <w:highlight w:val="green"/>
        </w:rPr>
        <w:t>surveilling</w:t>
      </w:r>
      <w:r w:rsidRPr="00E1687D">
        <w:rPr>
          <w:sz w:val="16"/>
        </w:rPr>
        <w:t xml:space="preserve">.[7] Following Deleuze's analysis of control, </w:t>
      </w:r>
      <w:r w:rsidRPr="00A7202A">
        <w:rPr>
          <w:rStyle w:val="StyleUnderline"/>
          <w:highlight w:val="green"/>
        </w:rPr>
        <w:t>habits of affirmation</w:t>
      </w:r>
      <w:r w:rsidRPr="00E1687D">
        <w:rPr>
          <w:sz w:val="16"/>
        </w:rPr>
        <w:t>—</w:t>
      </w:r>
      <w:r w:rsidRPr="00A7202A">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A7202A">
        <w:rPr>
          <w:rStyle w:val="Emphasis"/>
          <w:highlight w:val="green"/>
        </w:rPr>
        <w:t>being-otherwise</w:t>
      </w:r>
      <w:r w:rsidRPr="00E1687D">
        <w:rPr>
          <w:sz w:val="16"/>
        </w:rPr>
        <w:t>—</w:t>
      </w:r>
      <w:r w:rsidRPr="00A7202A">
        <w:rPr>
          <w:rStyle w:val="StyleUnderline"/>
          <w:highlight w:val="green"/>
        </w:rPr>
        <w:t>are not resistant to</w:t>
      </w:r>
      <w:r w:rsidRPr="00B35F68">
        <w:rPr>
          <w:rStyle w:val="StyleUnderline"/>
        </w:rPr>
        <w:t xml:space="preserve">, </w:t>
      </w:r>
      <w:r w:rsidRPr="00A7202A">
        <w:rPr>
          <w:rStyle w:val="StyleUnderline"/>
          <w:highlight w:val="green"/>
        </w:rPr>
        <w:t>but</w:t>
      </w:r>
      <w:r w:rsidRPr="00B35F68">
        <w:rPr>
          <w:rStyle w:val="StyleUnderline"/>
        </w:rPr>
        <w:t xml:space="preserve"> actually </w:t>
      </w:r>
      <w:r w:rsidRPr="00A7202A">
        <w:rPr>
          <w:rStyle w:val="Emphasis"/>
          <w:highlight w:val="green"/>
        </w:rPr>
        <w:t>constitutive</w:t>
      </w:r>
      <w:r w:rsidRPr="00A7202A">
        <w:rPr>
          <w:rStyle w:val="StyleUnderline"/>
          <w:highlight w:val="green"/>
        </w:rPr>
        <w:t xml:space="preserve"> of</w:t>
      </w:r>
      <w:r w:rsidRPr="00B35F68">
        <w:rPr>
          <w:rStyle w:val="StyleUnderline"/>
        </w:rPr>
        <w:t xml:space="preserve">, </w:t>
      </w:r>
      <w:r w:rsidRPr="00A7202A">
        <w:rPr>
          <w:rStyle w:val="StyleUnderline"/>
          <w:highlight w:val="green"/>
        </w:rPr>
        <w:t>control</w:t>
      </w:r>
      <w:r w:rsidRPr="00B35F68">
        <w:rPr>
          <w:rStyle w:val="StyleUnderline"/>
        </w:rPr>
        <w:t>'s modulation</w:t>
      </w:r>
      <w:r w:rsidRPr="00E1687D">
        <w:rPr>
          <w:sz w:val="16"/>
        </w:rPr>
        <w:t xml:space="preserve">. </w:t>
      </w:r>
      <w:r w:rsidRPr="00A7202A">
        <w:rPr>
          <w:rStyle w:val="Emphasis"/>
          <w:highlight w:val="green"/>
        </w:rPr>
        <w:t>Control is marked by "endless postponement"</w:t>
      </w:r>
      <w:r w:rsidRPr="0091627D">
        <w:rPr>
          <w:rStyle w:val="Emphasis"/>
        </w:rPr>
        <w:t xml:space="preserve"> </w:t>
      </w:r>
      <w:r w:rsidRPr="00E1687D">
        <w:rPr>
          <w:sz w:val="16"/>
        </w:rPr>
        <w:t xml:space="preserve">(Deleuze 1997: 179), </w:t>
      </w:r>
      <w:r w:rsidRPr="00A7202A">
        <w:rPr>
          <w:rStyle w:val="StyleUnderline"/>
          <w:highlight w:val="green"/>
        </w:rPr>
        <w:t>meaning</w:t>
      </w:r>
      <w:r w:rsidRPr="00B35F68">
        <w:rPr>
          <w:rStyle w:val="StyleUnderline"/>
        </w:rPr>
        <w:t xml:space="preserve"> that </w:t>
      </w:r>
      <w:r w:rsidRPr="00A7202A">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A7202A">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1E2D8891" w14:textId="77777777" w:rsidR="005138F5" w:rsidRDefault="005138F5" w:rsidP="005138F5">
      <w:pPr>
        <w:rPr>
          <w:sz w:val="16"/>
        </w:rPr>
      </w:pPr>
      <w:r w:rsidRPr="00E1687D">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53DCEAD5" w14:textId="77777777" w:rsidR="005138F5" w:rsidRDefault="005138F5" w:rsidP="005138F5">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A7202A">
        <w:rPr>
          <w:rStyle w:val="StyleUnderline"/>
          <w:highlight w:val="green"/>
        </w:rPr>
        <w:t xml:space="preserve">divergence between </w:t>
      </w:r>
      <w:r w:rsidRPr="00A7202A">
        <w:rPr>
          <w:rStyle w:val="Emphasis"/>
          <w:highlight w:val="green"/>
        </w:rPr>
        <w:t>communication</w:t>
      </w:r>
      <w:r w:rsidRPr="00A7202A">
        <w:rPr>
          <w:rStyle w:val="StyleUnderline"/>
          <w:highlight w:val="green"/>
        </w:rPr>
        <w:t xml:space="preserve"> and the </w:t>
      </w:r>
      <w:r w:rsidRPr="00A7202A">
        <w:rPr>
          <w:rStyle w:val="Emphasis"/>
          <w:highlight w:val="green"/>
        </w:rPr>
        <w:t>No of creation</w:t>
      </w:r>
      <w:r w:rsidRPr="00A7202A">
        <w:rPr>
          <w:rStyle w:val="StyleUnderline"/>
          <w:highlight w:val="green"/>
        </w:rPr>
        <w:t xml:space="preserve"> is</w:t>
      </w:r>
      <w:r w:rsidRPr="003D5D96">
        <w:rPr>
          <w:rStyle w:val="StyleUnderline"/>
        </w:rPr>
        <w:t xml:space="preserve"> </w:t>
      </w:r>
      <w:r w:rsidRPr="00E1687D">
        <w:rPr>
          <w:sz w:val="16"/>
        </w:rPr>
        <w:t xml:space="preserve">utter, essential, and </w:t>
      </w:r>
      <w:r w:rsidRPr="00A7202A">
        <w:rPr>
          <w:rStyle w:val="Emphasis"/>
          <w:highlight w:val="green"/>
        </w:rPr>
        <w:t>irredeemable</w:t>
      </w:r>
      <w:r w:rsidRPr="00E1687D">
        <w:rPr>
          <w:sz w:val="16"/>
        </w:rPr>
        <w:t xml:space="preserve">. </w:t>
      </w:r>
      <w:r w:rsidRPr="00A7202A">
        <w:rPr>
          <w:rStyle w:val="Emphasis"/>
          <w:highlight w:val="green"/>
        </w:rPr>
        <w:t>There is no possibility of emancipating communication</w:t>
      </w:r>
      <w:r w:rsidRPr="00E1687D">
        <w:rPr>
          <w:sz w:val="16"/>
        </w:rPr>
        <w:t xml:space="preserve">, nor is there any affirmative basis for creation—for the base is communication. </w:t>
      </w:r>
      <w:r w:rsidRPr="00A7202A">
        <w:rPr>
          <w:rStyle w:val="Emphasis"/>
          <w:highlight w:val="green"/>
        </w:rPr>
        <w:t>There is nothing to affirm</w:t>
      </w:r>
      <w:r w:rsidRPr="00E1687D">
        <w:rPr>
          <w:sz w:val="16"/>
        </w:rPr>
        <w:t>, and so creation is immanent with the negativity of the non: "</w:t>
      </w:r>
      <w:r w:rsidRPr="00A7202A">
        <w:rPr>
          <w:rStyle w:val="StyleUnderline"/>
          <w:highlight w:val="green"/>
        </w:rPr>
        <w:t>The key</w:t>
      </w:r>
      <w:r w:rsidRPr="00E1687D">
        <w:rPr>
          <w:rStyle w:val="StyleUnderline"/>
        </w:rPr>
        <w:t xml:space="preserve"> thing </w:t>
      </w:r>
      <w:r w:rsidRPr="00A7202A">
        <w:rPr>
          <w:rStyle w:val="StyleUnderline"/>
          <w:highlight w:val="green"/>
        </w:rPr>
        <w:t xml:space="preserve">may be to </w:t>
      </w:r>
      <w:r w:rsidRPr="00A7202A">
        <w:rPr>
          <w:rStyle w:val="Emphasis"/>
          <w:highlight w:val="green"/>
        </w:rPr>
        <w:t>create vacuoles of noncommunication</w:t>
      </w:r>
      <w:r w:rsidRPr="00E1687D">
        <w:rPr>
          <w:sz w:val="16"/>
        </w:rPr>
        <w:t xml:space="preserve">" (Deleuze 1997: 175). </w:t>
      </w:r>
    </w:p>
    <w:p w14:paraId="5D29C425" w14:textId="77777777" w:rsidR="005138F5" w:rsidRDefault="005138F5" w:rsidP="005138F5">
      <w:pPr>
        <w:rPr>
          <w:sz w:val="16"/>
        </w:rPr>
      </w:pPr>
      <w:r w:rsidRPr="00E1687D">
        <w:rPr>
          <w:sz w:val="16"/>
        </w:rPr>
        <w:t xml:space="preserve">The Reality of Non-Being </w:t>
      </w:r>
    </w:p>
    <w:p w14:paraId="2656A652" w14:textId="77777777" w:rsidR="005138F5" w:rsidRDefault="005138F5" w:rsidP="005138F5">
      <w:pPr>
        <w:rPr>
          <w:sz w:val="16"/>
        </w:rPr>
      </w:pPr>
      <w:r w:rsidRPr="00E1687D">
        <w:rPr>
          <w:sz w:val="16"/>
        </w:rPr>
        <w:t xml:space="preserve">[9] My argument, drawing on Deleuze, is that </w:t>
      </w:r>
      <w:r w:rsidRPr="00A7202A">
        <w:rPr>
          <w:rStyle w:val="Emphasis"/>
          <w:highlight w:val="green"/>
        </w:rPr>
        <w:t>the logic of possibility</w:t>
      </w:r>
      <w:r w:rsidRPr="003D5D96">
        <w:rPr>
          <w:rStyle w:val="Emphasis"/>
        </w:rPr>
        <w:t xml:space="preserve"> actually </w:t>
      </w:r>
      <w:r w:rsidRPr="00A7202A">
        <w:rPr>
          <w:rStyle w:val="Emphasis"/>
          <w:highlight w:val="green"/>
        </w:rPr>
        <w:t>serves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65375A53" w14:textId="77777777" w:rsidR="005138F5" w:rsidRDefault="005138F5" w:rsidP="005138F5">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A7202A">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A7202A">
        <w:rPr>
          <w:sz w:val="16"/>
          <w:highlight w:val="green"/>
        </w:rPr>
        <w:t xml:space="preserve">, </w:t>
      </w:r>
      <w:r w:rsidRPr="00A7202A">
        <w:rPr>
          <w:rStyle w:val="StyleUnderline"/>
          <w:highlight w:val="green"/>
        </w:rPr>
        <w:t xml:space="preserve">as an </w:t>
      </w:r>
      <w:r w:rsidRPr="00A7202A">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A7202A">
        <w:rPr>
          <w:rStyle w:val="Emphasis"/>
          <w:highlight w:val="green"/>
        </w:rPr>
        <w:t>the presumption of affirmation</w:t>
      </w:r>
      <w:r w:rsidRPr="00A7202A">
        <w:rPr>
          <w:sz w:val="16"/>
          <w:highlight w:val="green"/>
        </w:rPr>
        <w:t xml:space="preserve"> </w:t>
      </w:r>
      <w:r w:rsidRPr="00A7202A">
        <w:rPr>
          <w:rStyle w:val="StyleUnderline"/>
          <w:highlight w:val="green"/>
        </w:rPr>
        <w:t>is co-extensive with the reproduction of</w:t>
      </w:r>
      <w:r w:rsidRPr="003D5D96">
        <w:rPr>
          <w:rStyle w:val="StyleUnderline"/>
        </w:rPr>
        <w:t xml:space="preserve"> the habitus of </w:t>
      </w:r>
      <w:r w:rsidRPr="00A7202A">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blackness, </w:t>
      </w:r>
      <w:r w:rsidRPr="00F61583">
        <w:rPr>
          <w:rStyle w:val="StyleUnderline"/>
        </w:rPr>
        <w:t>and so habits of affirmation inevitably participate in and reproduce the double-bind in which modernity positions blackness</w:t>
      </w:r>
      <w:r w:rsidRPr="00F61583">
        <w:rPr>
          <w:sz w:val="16"/>
        </w:rPr>
        <w:t xml:space="preserve">. </w:t>
      </w:r>
    </w:p>
    <w:p w14:paraId="17910762" w14:textId="77777777" w:rsidR="005138F5" w:rsidRDefault="005138F5" w:rsidP="005138F5">
      <w:pPr>
        <w:rPr>
          <w:sz w:val="16"/>
        </w:rPr>
      </w:pPr>
      <w:r w:rsidRPr="00F61583">
        <w:rPr>
          <w:sz w:val="16"/>
        </w:rPr>
        <w:t xml:space="preserve">[11] </w:t>
      </w:r>
      <w:r w:rsidRPr="00F61583">
        <w:rPr>
          <w:rStyle w:val="StyleUnderline"/>
        </w:rPr>
        <w:t xml:space="preserve">Against such reproduction, </w:t>
      </w:r>
      <w:r w:rsidRPr="00A7202A">
        <w:rPr>
          <w:rStyle w:val="StyleUnderline"/>
          <w:highlight w:val="green"/>
        </w:rPr>
        <w:t>it is essential to insist on</w:t>
      </w:r>
      <w:r w:rsidRPr="003D5D96">
        <w:rPr>
          <w:rStyle w:val="StyleUnderline"/>
        </w:rPr>
        <w:t xml:space="preserve"> habits of </w:t>
      </w:r>
      <w:r w:rsidRPr="00A7202A">
        <w:rPr>
          <w:rStyle w:val="StyleUnderline"/>
          <w:highlight w:val="green"/>
        </w:rPr>
        <w:t>negativity</w:t>
      </w:r>
      <w:r w:rsidRPr="003D5D96">
        <w:rPr>
          <w:rStyle w:val="StyleUnderline"/>
        </w:rPr>
        <w:t xml:space="preserve">. </w:t>
      </w:r>
      <w:r w:rsidRPr="00A7202A">
        <w:rPr>
          <w:rStyle w:val="Emphasis"/>
          <w:highlight w:val="green"/>
        </w:rPr>
        <w:t>Such insistence is total</w:t>
      </w:r>
      <w:r w:rsidRPr="00E1687D">
        <w:rPr>
          <w:sz w:val="16"/>
        </w:rPr>
        <w:t xml:space="preserve">: </w:t>
      </w:r>
      <w:r w:rsidRPr="00A7202A">
        <w:rPr>
          <w:rStyle w:val="StyleUnderline"/>
          <w:highlight w:val="green"/>
        </w:rPr>
        <w:t>since</w:t>
      </w:r>
      <w:r w:rsidRPr="003D5D96">
        <w:rPr>
          <w:rStyle w:val="StyleUnderline"/>
        </w:rPr>
        <w:t xml:space="preserve"> it is </w:t>
      </w:r>
      <w:r w:rsidRPr="00A7202A">
        <w:rPr>
          <w:rStyle w:val="StyleUnderline"/>
          <w:highlight w:val="green"/>
        </w:rPr>
        <w:t>affirmation</w:t>
      </w:r>
      <w:r w:rsidRPr="003D5D96">
        <w:rPr>
          <w:rStyle w:val="StyleUnderline"/>
        </w:rPr>
        <w:t xml:space="preserve"> as such that </w:t>
      </w:r>
      <w:r w:rsidRPr="00A7202A">
        <w:rPr>
          <w:rStyle w:val="StyleUnderline"/>
          <w:highlight w:val="green"/>
        </w:rPr>
        <w:t xml:space="preserve">entails </w:t>
      </w:r>
      <w:r w:rsidRPr="00A7202A">
        <w:rPr>
          <w:rStyle w:val="Emphasis"/>
          <w:highlight w:val="green"/>
        </w:rPr>
        <w:t>participation</w:t>
      </w:r>
      <w:r w:rsidRPr="00A7202A">
        <w:rPr>
          <w:rStyle w:val="StyleUnderline"/>
          <w:highlight w:val="green"/>
        </w:rPr>
        <w:t xml:space="preserve"> in</w:t>
      </w:r>
      <w:r w:rsidRPr="003D5D96">
        <w:rPr>
          <w:rStyle w:val="StyleUnderline"/>
        </w:rPr>
        <w:t xml:space="preserve"> the being here indexed by </w:t>
      </w:r>
      <w:r w:rsidRPr="00A7202A">
        <w:rPr>
          <w:rStyle w:val="StyleUnderline"/>
          <w:highlight w:val="green"/>
        </w:rPr>
        <w:t xml:space="preserve">modernity, </w:t>
      </w:r>
      <w:r w:rsidRPr="00A7202A">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A7202A">
        <w:rPr>
          <w:rStyle w:val="StyleUnderline"/>
          <w:highlight w:val="green"/>
        </w:rPr>
        <w:t>creation</w:t>
      </w:r>
      <w:r w:rsidRPr="003D5D96">
        <w:rPr>
          <w:rStyle w:val="StyleUnderline"/>
        </w:rPr>
        <w:t xml:space="preserve"> therefore </w:t>
      </w:r>
      <w:r w:rsidRPr="00A7202A">
        <w:rPr>
          <w:rStyle w:val="StyleUnderline"/>
          <w:highlight w:val="green"/>
        </w:rPr>
        <w:t xml:space="preserve">resides </w:t>
      </w:r>
      <w:r w:rsidRPr="00A7202A">
        <w:rPr>
          <w:rStyle w:val="Emphasis"/>
          <w:highlight w:val="green"/>
        </w:rPr>
        <w:t>entirely</w:t>
      </w:r>
      <w:r w:rsidRPr="003D5D96">
        <w:rPr>
          <w:rStyle w:val="StyleUnderline"/>
        </w:rPr>
        <w:t xml:space="preserve"> and essentially </w:t>
      </w:r>
      <w:r w:rsidRPr="00A7202A">
        <w:rPr>
          <w:rStyle w:val="StyleUnderline"/>
          <w:highlight w:val="green"/>
        </w:rPr>
        <w:t>on the side of negativity</w:t>
      </w:r>
      <w:r w:rsidRPr="00E1687D">
        <w:rPr>
          <w:sz w:val="16"/>
        </w:rPr>
        <w:t xml:space="preserve">—and not at all on the side of affirmation. Concomitantly, </w:t>
      </w:r>
      <w:r w:rsidRPr="003D5D96">
        <w:rPr>
          <w:rStyle w:val="StyleUnderline"/>
        </w:rPr>
        <w:t>to invoke such power actually entails an unmitigated refusal of habits of affirmation</w:t>
      </w:r>
      <w:r w:rsidRPr="00E1687D">
        <w:rPr>
          <w:sz w:val="16"/>
        </w:rPr>
        <w:t xml:space="preserve">; </w:t>
      </w:r>
      <w:r w:rsidRPr="00A7202A">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A7202A">
        <w:rPr>
          <w:rStyle w:val="StyleUnderline"/>
          <w:highlight w:val="green"/>
        </w:rPr>
        <w:t>denies</w:t>
      </w:r>
      <w:r w:rsidRPr="00E1687D">
        <w:rPr>
          <w:sz w:val="16"/>
        </w:rPr>
        <w:t xml:space="preserve">, </w:t>
      </w:r>
      <w:r w:rsidRPr="003D5D96">
        <w:rPr>
          <w:rStyle w:val="StyleUnderline"/>
        </w:rPr>
        <w:t xml:space="preserve">the power of </w:t>
      </w:r>
      <w:r w:rsidRPr="00A7202A">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31D4FD4A" w14:textId="77777777" w:rsidR="005138F5" w:rsidRDefault="005138F5" w:rsidP="005138F5">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A7202A">
        <w:rPr>
          <w:rStyle w:val="StyleUnderline"/>
          <w:highlight w:val="green"/>
        </w:rPr>
        <w:t>an unmitigated insistence on habits of negativity can be</w:t>
      </w:r>
      <w:r w:rsidRPr="003D5D96">
        <w:rPr>
          <w:rStyle w:val="StyleUnderline"/>
        </w:rPr>
        <w:t xml:space="preserve"> both </w:t>
      </w:r>
      <w:r w:rsidRPr="00A7202A">
        <w:rPr>
          <w:rStyle w:val="StyleUnderline"/>
          <w:highlight w:val="green"/>
        </w:rPr>
        <w:t xml:space="preserve">a </w:t>
      </w:r>
      <w:r w:rsidRPr="00A7202A">
        <w:rPr>
          <w:rStyle w:val="Emphasis"/>
          <w:highlight w:val="green"/>
        </w:rPr>
        <w:t>refusal of affirmation</w:t>
      </w:r>
      <w:r w:rsidRPr="00A7202A">
        <w:rPr>
          <w:rStyle w:val="StyleUnderline"/>
          <w:highlight w:val="green"/>
        </w:rPr>
        <w:t xml:space="preserve"> and an </w:t>
      </w:r>
      <w:r w:rsidRPr="00A7202A">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5305CCAF" w14:textId="77777777" w:rsidR="005138F5" w:rsidRDefault="005138F5" w:rsidP="005138F5">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14:paraId="208A3662" w14:textId="77777777" w:rsidR="005138F5" w:rsidRDefault="005138F5" w:rsidP="005138F5">
      <w:pPr>
        <w:rPr>
          <w:sz w:val="16"/>
        </w:rPr>
      </w:pPr>
      <w:r w:rsidRPr="00E1687D">
        <w:rPr>
          <w:sz w:val="16"/>
        </w:rPr>
        <w:t xml:space="preserve">[14] </w:t>
      </w:r>
      <w:r w:rsidRPr="003D5D96">
        <w:rPr>
          <w:rStyle w:val="StyleUnderline"/>
        </w:rPr>
        <w:t xml:space="preserve">Such theorization enables the </w:t>
      </w:r>
      <w:r w:rsidRPr="00A7202A">
        <w:rPr>
          <w:rStyle w:val="StyleUnderline"/>
          <w:highlight w:val="green"/>
        </w:rPr>
        <w:t>delinking</w:t>
      </w:r>
      <w:r w:rsidRPr="003D5D96">
        <w:rPr>
          <w:rStyle w:val="StyleUnderline"/>
        </w:rPr>
        <w:t xml:space="preserve"> of </w:t>
      </w:r>
      <w:r w:rsidRPr="00A7202A">
        <w:rPr>
          <w:rStyle w:val="StyleUnderline"/>
          <w:highlight w:val="green"/>
        </w:rPr>
        <w:t>creation</w:t>
      </w:r>
      <w:r w:rsidRPr="00E1687D">
        <w:rPr>
          <w:sz w:val="16"/>
        </w:rPr>
        <w:t xml:space="preserve"> (as force of non-being, or no-thing) </w:t>
      </w:r>
      <w:r w:rsidRPr="00A7202A">
        <w:rPr>
          <w:rStyle w:val="StyleUnderline"/>
          <w:highlight w:val="green"/>
        </w:rPr>
        <w:t>from affirmation</w:t>
      </w:r>
      <w:r w:rsidRPr="00E1687D">
        <w:rPr>
          <w:sz w:val="16"/>
        </w:rPr>
        <w:t xml:space="preserve"> (</w:t>
      </w:r>
      <w:r w:rsidRPr="00A7202A">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71551B26" w14:textId="77777777" w:rsidR="005138F5" w:rsidRPr="009828F6" w:rsidRDefault="005138F5" w:rsidP="005138F5">
      <w:pPr>
        <w:pStyle w:val="Heading4"/>
      </w:pPr>
      <w:r w:rsidRPr="009828F6">
        <w:t>The affirmative’s call for multiracial solidarity is a temporal deferral that translates Black impossibility into the labor of hope—solidarity becomes a reformist holding pattern that binds Blackness to capitalism’s promise of inclusion, ensuring the slave’s structural impossibility is perfected, not undone.</w:t>
      </w:r>
    </w:p>
    <w:p w14:paraId="68FF80EE" w14:textId="77777777" w:rsidR="005138F5" w:rsidRPr="004F252E" w:rsidRDefault="005138F5" w:rsidP="005138F5">
      <w:pPr>
        <w:spacing w:after="100" w:afterAutospacing="1" w:line="240" w:lineRule="auto"/>
        <w:rPr>
          <w:rStyle w:val="StyleUnderline"/>
          <w:rFonts w:ascii="Times New Roman" w:eastAsia="Times New Roman" w:hAnsi="Times New Roman" w:cs="Times New Roman"/>
          <w:sz w:val="24"/>
          <w:szCs w:val="24"/>
          <w:u w:val="none"/>
        </w:rPr>
      </w:pPr>
      <w:r>
        <w:t xml:space="preserve">Dr. </w:t>
      </w:r>
      <w:r w:rsidRPr="008B37A0">
        <w:t xml:space="preserve">Sara-Maria </w:t>
      </w:r>
      <w:r w:rsidRPr="003638FB">
        <w:rPr>
          <w:rStyle w:val="Style13ptBold"/>
        </w:rPr>
        <w:t>Sorentino 2</w:t>
      </w:r>
      <w:r>
        <w:rPr>
          <w:rStyle w:val="Style13ptBold"/>
        </w:rPr>
        <w:t>4</w:t>
      </w:r>
      <w:r>
        <w:t xml:space="preserve">, </w:t>
      </w:r>
      <w:r w:rsidRPr="00764CFA">
        <w:t>Associate Professor of Gender &amp; Race Studies at the University of Alabama</w:t>
      </w:r>
      <w:r>
        <w:t>,</w:t>
      </w:r>
      <w:r w:rsidRPr="008B37A0">
        <w:t xml:space="preserve"> </w:t>
      </w:r>
      <w:r>
        <w:t xml:space="preserve">PhD in Culture &amp; Theory from the University of California, Irvine, 6/24/2024, </w:t>
      </w:r>
      <w:r w:rsidRPr="008B37A0">
        <w:t xml:space="preserve">"Impossible Labour History: Solidarity Dreams and Antiblack Subsumption", </w:t>
      </w:r>
      <w:r w:rsidRPr="00764CFA">
        <w:rPr>
          <w:i/>
          <w:iCs/>
        </w:rPr>
        <w:t>Oxford Literary Review</w:t>
      </w:r>
      <w:r w:rsidRPr="008B37A0">
        <w:t xml:space="preserve">, </w:t>
      </w:r>
      <w:r w:rsidRPr="00764CFA">
        <w:t>Vol</w:t>
      </w:r>
      <w:r>
        <w:t>.</w:t>
      </w:r>
      <w:r w:rsidRPr="00764CFA">
        <w:t xml:space="preserve"> 46, Issue 1</w:t>
      </w:r>
      <w:r>
        <w:t xml:space="preserve">, pp. 49-74, </w:t>
      </w:r>
      <w:r w:rsidRPr="00764CFA">
        <w:t>https://www.euppublishing.com/doi/abs/10.3366/olr.2024.0428</w:t>
      </w:r>
      <w:r>
        <w:t>, DJDubb</w:t>
      </w:r>
    </w:p>
    <w:p w14:paraId="2D021BAE" w14:textId="77777777" w:rsidR="005138F5" w:rsidRDefault="005138F5" w:rsidP="005138F5">
      <w:pPr>
        <w:rPr>
          <w:sz w:val="16"/>
        </w:rPr>
      </w:pPr>
      <w:r w:rsidRPr="00B44F49">
        <w:rPr>
          <w:rStyle w:val="StyleUnderline"/>
        </w:rPr>
        <w:t>Though</w:t>
      </w:r>
      <w:r w:rsidRPr="00764CFA">
        <w:rPr>
          <w:rStyle w:val="StyleUnderline"/>
        </w:rPr>
        <w:t xml:space="preserve"> </w:t>
      </w:r>
      <w:r w:rsidRPr="00B44F49">
        <w:rPr>
          <w:rStyle w:val="StyleUnderline"/>
        </w:rPr>
        <w:t>the sentences</w:t>
      </w:r>
      <w:r w:rsidRPr="00764CFA">
        <w:rPr>
          <w:rStyle w:val="StyleUnderline"/>
        </w:rPr>
        <w:t xml:space="preserve"> of United States </w:t>
      </w:r>
      <w:r w:rsidRPr="00B44F49">
        <w:rPr>
          <w:rStyle w:val="StyleUnderline"/>
        </w:rPr>
        <w:t>labour history</w:t>
      </w:r>
      <w:r w:rsidRPr="00764CFA">
        <w:rPr>
          <w:rStyle w:val="StyleUnderline"/>
        </w:rPr>
        <w:t xml:space="preserve"> are </w:t>
      </w:r>
      <w:r w:rsidRPr="00B44F49">
        <w:rPr>
          <w:rStyle w:val="StyleUnderline"/>
        </w:rPr>
        <w:t xml:space="preserve">alive </w:t>
      </w:r>
      <w:r w:rsidRPr="003B4883">
        <w:rPr>
          <w:rStyle w:val="StyleUnderline"/>
          <w:highlight w:val="green"/>
        </w:rPr>
        <w:t xml:space="preserve">with </w:t>
      </w:r>
      <w:r w:rsidRPr="003B4883">
        <w:rPr>
          <w:rStyle w:val="Emphasis"/>
          <w:highlight w:val="green"/>
        </w:rPr>
        <w:t>promises of solidarity</w:t>
      </w:r>
      <w:r w:rsidRPr="00B44F49">
        <w:rPr>
          <w:rStyle w:val="StyleUnderline"/>
        </w:rPr>
        <w:t>, the field</w:t>
      </w:r>
      <w:r w:rsidRPr="00764CFA">
        <w:rPr>
          <w:rStyle w:val="StyleUnderline"/>
        </w:rPr>
        <w:t xml:space="preserve"> also </w:t>
      </w:r>
      <w:r w:rsidRPr="003B4883">
        <w:rPr>
          <w:rStyle w:val="Emphasis"/>
          <w:highlight w:val="green"/>
        </w:rPr>
        <w:t>remains</w:t>
      </w:r>
      <w:r w:rsidRPr="003B4883">
        <w:rPr>
          <w:rStyle w:val="StyleUnderline"/>
          <w:highlight w:val="green"/>
        </w:rPr>
        <w:t xml:space="preserve"> a</w:t>
      </w:r>
      <w:r w:rsidRPr="00764CFA">
        <w:rPr>
          <w:rStyle w:val="StyleUnderline"/>
        </w:rPr>
        <w:t xml:space="preserve">n unstable </w:t>
      </w:r>
      <w:r w:rsidRPr="003B4883">
        <w:rPr>
          <w:rStyle w:val="StyleUnderline"/>
          <w:highlight w:val="green"/>
        </w:rPr>
        <w:t xml:space="preserve">landmine of </w:t>
      </w:r>
      <w:r w:rsidRPr="003B4883">
        <w:rPr>
          <w:rStyle w:val="Emphasis"/>
          <w:highlight w:val="green"/>
        </w:rPr>
        <w:t>antagonism</w:t>
      </w:r>
      <w:r w:rsidRPr="00552BF5">
        <w:rPr>
          <w:rStyle w:val="Emphasis"/>
        </w:rPr>
        <w:t>, death, failure, limit</w:t>
      </w:r>
      <w:r w:rsidRPr="00C26035">
        <w:rPr>
          <w:rStyle w:val="StyleUnderline"/>
        </w:rPr>
        <w:t>. These limits</w:t>
      </w:r>
      <w:r w:rsidRPr="00552BF5">
        <w:rPr>
          <w:sz w:val="16"/>
        </w:rPr>
        <w:t xml:space="preserve">, where the need for what Anthony Paul Farley calls a ‘general theory of antiblackness’ are most apparent,41 </w:t>
      </w:r>
      <w:r w:rsidRPr="00C26035">
        <w:rPr>
          <w:rStyle w:val="StyleUnderline"/>
        </w:rPr>
        <w:t>repeat in a number of irresolvable historiographical trigger points: Does racism and its resistances stem from bosses or workers? Does antiblackness spread primarily through institutions or social communities? Is it essential or incidental to capitalism? In answering these questions through given grammars</w:t>
      </w:r>
      <w:r w:rsidRPr="00552BF5">
        <w:rPr>
          <w:sz w:val="16"/>
        </w:rPr>
        <w:t>, instead of interrogating history's explanatory forms,</w:t>
      </w:r>
      <w:r w:rsidRPr="00552BF5">
        <w:rPr>
          <w:rStyle w:val="StyleUnderline"/>
          <w:sz w:val="16"/>
        </w:rPr>
        <w:t xml:space="preserve"> </w:t>
      </w:r>
      <w:r w:rsidRPr="003B4883">
        <w:rPr>
          <w:rStyle w:val="Emphasis"/>
          <w:highlight w:val="green"/>
        </w:rPr>
        <w:t>labour history</w:t>
      </w:r>
      <w:r w:rsidRPr="003B4883">
        <w:rPr>
          <w:rStyle w:val="StyleUnderline"/>
          <w:highlight w:val="green"/>
        </w:rPr>
        <w:t xml:space="preserve"> translates</w:t>
      </w:r>
      <w:r w:rsidRPr="00764CFA">
        <w:rPr>
          <w:rStyle w:val="StyleUnderline"/>
        </w:rPr>
        <w:t xml:space="preserve"> runaway </w:t>
      </w:r>
      <w:r w:rsidRPr="003B4883">
        <w:rPr>
          <w:rStyle w:val="StyleUnderline"/>
          <w:highlight w:val="green"/>
        </w:rPr>
        <w:t>freedom</w:t>
      </w:r>
      <w:r w:rsidRPr="00764CFA">
        <w:rPr>
          <w:rStyle w:val="StyleUnderline"/>
        </w:rPr>
        <w:t xml:space="preserve"> dreams </w:t>
      </w:r>
      <w:r w:rsidRPr="003B4883">
        <w:rPr>
          <w:rStyle w:val="StyleUnderline"/>
          <w:highlight w:val="green"/>
        </w:rPr>
        <w:t xml:space="preserve">into </w:t>
      </w:r>
      <w:r w:rsidRPr="003B4883">
        <w:rPr>
          <w:rStyle w:val="Emphasis"/>
          <w:highlight w:val="green"/>
        </w:rPr>
        <w:t>solidarity dreams</w:t>
      </w:r>
      <w:r w:rsidRPr="003B4883">
        <w:rPr>
          <w:rStyle w:val="StyleUnderline"/>
          <w:highlight w:val="green"/>
        </w:rPr>
        <w:t>, impossibility into possibility</w:t>
      </w:r>
      <w:r w:rsidRPr="004F4CB7">
        <w:rPr>
          <w:rStyle w:val="StyleUnderline"/>
        </w:rPr>
        <w:t xml:space="preserve">, existence into essence, </w:t>
      </w:r>
      <w:r w:rsidRPr="003B4883">
        <w:rPr>
          <w:rStyle w:val="StyleUnderline"/>
          <w:highlight w:val="green"/>
        </w:rPr>
        <w:t>and tethers abolition to</w:t>
      </w:r>
      <w:r w:rsidRPr="004F4CB7">
        <w:rPr>
          <w:rStyle w:val="StyleUnderline"/>
        </w:rPr>
        <w:t xml:space="preserve"> the </w:t>
      </w:r>
      <w:r w:rsidRPr="003B4883">
        <w:rPr>
          <w:rStyle w:val="StyleUnderline"/>
          <w:highlight w:val="green"/>
        </w:rPr>
        <w:t>conditions of the present</w:t>
      </w:r>
      <w:r w:rsidRPr="00764CFA">
        <w:rPr>
          <w:rStyle w:val="StyleUnderline"/>
        </w:rPr>
        <w:t>.</w:t>
      </w:r>
      <w:r w:rsidRPr="00552BF5">
        <w:rPr>
          <w:sz w:val="16"/>
        </w:rPr>
        <w:t xml:space="preserve"> Dreams they very well may be, but dreamwork—frustrating, recursive, impossible—is the sort of work that falls out of labour history and its experiential politics of possibility. </w:t>
      </w:r>
      <w:r w:rsidRPr="00764CFA">
        <w:rPr>
          <w:rStyle w:val="StyleUnderline"/>
        </w:rPr>
        <w:t xml:space="preserve">It is at </w:t>
      </w:r>
      <w:r w:rsidRPr="00552BF5">
        <w:rPr>
          <w:rStyle w:val="Emphasis"/>
        </w:rPr>
        <w:t>the register of possibility</w:t>
      </w:r>
      <w:r w:rsidRPr="00764CFA">
        <w:rPr>
          <w:rStyle w:val="StyleUnderline"/>
        </w:rPr>
        <w:t xml:space="preserve"> that </w:t>
      </w:r>
      <w:r w:rsidRPr="003B4883">
        <w:rPr>
          <w:rStyle w:val="StyleUnderline"/>
          <w:highlight w:val="green"/>
        </w:rPr>
        <w:t>labour history</w:t>
      </w:r>
      <w:r w:rsidRPr="00552BF5">
        <w:rPr>
          <w:sz w:val="16"/>
        </w:rPr>
        <w:t>, despite its gestures towards the problem ‘race’</w:t>
      </w:r>
      <w:r w:rsidRPr="00B44F49">
        <w:rPr>
          <w:sz w:val="16"/>
        </w:rPr>
        <w:t xml:space="preserve">, </w:t>
      </w:r>
      <w:r w:rsidRPr="003B4883">
        <w:rPr>
          <w:rStyle w:val="StyleUnderline"/>
          <w:highlight w:val="green"/>
        </w:rPr>
        <w:t>is</w:t>
      </w:r>
      <w:r w:rsidRPr="00552BF5">
        <w:rPr>
          <w:rStyle w:val="StyleUnderline"/>
        </w:rPr>
        <w:t xml:space="preserve"> most </w:t>
      </w:r>
      <w:r w:rsidRPr="003B4883">
        <w:rPr>
          <w:rStyle w:val="StyleUnderline"/>
          <w:highlight w:val="green"/>
        </w:rPr>
        <w:t>grammatically</w:t>
      </w:r>
      <w:r w:rsidRPr="00552BF5">
        <w:rPr>
          <w:rStyle w:val="StyleUnderline"/>
        </w:rPr>
        <w:t xml:space="preserve"> </w:t>
      </w:r>
      <w:r w:rsidRPr="003B4883">
        <w:rPr>
          <w:rStyle w:val="StyleUnderline"/>
          <w:highlight w:val="green"/>
        </w:rPr>
        <w:t>caught in</w:t>
      </w:r>
      <w:r w:rsidRPr="00552BF5">
        <w:rPr>
          <w:rStyle w:val="StyleUnderline"/>
        </w:rPr>
        <w:t xml:space="preserve"> </w:t>
      </w:r>
      <w:r w:rsidRPr="004F4CB7">
        <w:rPr>
          <w:sz w:val="16"/>
        </w:rPr>
        <w:t>a web of desires that Sylvia Wynter names</w:t>
      </w:r>
      <w:r w:rsidRPr="004F4CB7">
        <w:rPr>
          <w:rStyle w:val="StyleUnderline"/>
          <w:sz w:val="16"/>
        </w:rPr>
        <w:t xml:space="preserve"> </w:t>
      </w:r>
      <w:r w:rsidRPr="00552BF5">
        <w:rPr>
          <w:rStyle w:val="StyleUnderline"/>
        </w:rPr>
        <w:t>‘</w:t>
      </w:r>
      <w:r w:rsidRPr="003B4883">
        <w:rPr>
          <w:rStyle w:val="StyleUnderline"/>
          <w:highlight w:val="green"/>
        </w:rPr>
        <w:t xml:space="preserve">the </w:t>
      </w:r>
      <w:r w:rsidRPr="003B4883">
        <w:rPr>
          <w:rStyle w:val="Emphasis"/>
          <w:highlight w:val="green"/>
        </w:rPr>
        <w:t xml:space="preserve">hegemony of the labour </w:t>
      </w:r>
      <w:r w:rsidRPr="00B12889">
        <w:rPr>
          <w:rStyle w:val="Emphasis"/>
        </w:rPr>
        <w:t>concept</w:t>
      </w:r>
      <w:r w:rsidRPr="00552BF5">
        <w:rPr>
          <w:rStyle w:val="Emphasis"/>
        </w:rPr>
        <w:t>ual frame</w:t>
      </w:r>
      <w:r w:rsidRPr="00552BF5">
        <w:rPr>
          <w:sz w:val="16"/>
        </w:rPr>
        <w:t xml:space="preserve"> (i.e., the frame of the struggle against capitalism)’.42 </w:t>
      </w:r>
      <w:r w:rsidRPr="001A4140">
        <w:rPr>
          <w:rStyle w:val="StyleUnderline"/>
        </w:rPr>
        <w:t xml:space="preserve">Embedded in </w:t>
      </w:r>
      <w:r w:rsidRPr="003B4883">
        <w:rPr>
          <w:rStyle w:val="StyleUnderline"/>
          <w:highlight w:val="green"/>
        </w:rPr>
        <w:t>the dream for possible unities</w:t>
      </w:r>
      <w:r w:rsidRPr="00552BF5">
        <w:rPr>
          <w:rStyle w:val="StyleUnderline"/>
        </w:rPr>
        <w:t xml:space="preserve"> within capitalism </w:t>
      </w:r>
      <w:r w:rsidRPr="003B4883">
        <w:rPr>
          <w:rStyle w:val="StyleUnderline"/>
          <w:highlight w:val="green"/>
        </w:rPr>
        <w:t>is the</w:t>
      </w:r>
      <w:r w:rsidRPr="00552BF5">
        <w:rPr>
          <w:rStyle w:val="StyleUnderline"/>
        </w:rPr>
        <w:t xml:space="preserve"> dream for the </w:t>
      </w:r>
      <w:r w:rsidRPr="003B4883">
        <w:rPr>
          <w:rStyle w:val="StyleUnderline"/>
          <w:highlight w:val="green"/>
        </w:rPr>
        <w:t>continuation of capitalism</w:t>
      </w:r>
      <w:r w:rsidRPr="00552BF5">
        <w:rPr>
          <w:rStyle w:val="StyleUnderline"/>
        </w:rPr>
        <w:t>, a continuation</w:t>
      </w:r>
      <w:r w:rsidRPr="00552BF5">
        <w:rPr>
          <w:sz w:val="16"/>
        </w:rPr>
        <w:t xml:space="preserve"> understood here to be </w:t>
      </w:r>
      <w:r w:rsidRPr="003B4883">
        <w:rPr>
          <w:rStyle w:val="StyleUnderline"/>
          <w:highlight w:val="green"/>
        </w:rPr>
        <w:t>metonymic with the ‘perfection’ of slavery</w:t>
      </w:r>
      <w:r w:rsidRPr="00552BF5">
        <w:rPr>
          <w:rStyle w:val="StyleUnderline"/>
        </w:rPr>
        <w:t>.</w:t>
      </w:r>
      <w:r w:rsidRPr="00552BF5">
        <w:rPr>
          <w:sz w:val="16"/>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44ECA74B" w14:textId="77777777" w:rsidR="005138F5" w:rsidRDefault="005138F5" w:rsidP="005138F5">
      <w:pPr>
        <w:rPr>
          <w:sz w:val="16"/>
        </w:rPr>
      </w:pPr>
      <w:r w:rsidRPr="00552BF5">
        <w:rPr>
          <w:sz w:val="16"/>
        </w:rPr>
        <w:t xml:space="preserve">We might say </w:t>
      </w:r>
      <w:r w:rsidRPr="00B44F49">
        <w:rPr>
          <w:rStyle w:val="StyleUnderline"/>
        </w:rPr>
        <w:t>the labour conceptual frame</w:t>
      </w:r>
      <w:r w:rsidRPr="00764CFA">
        <w:rPr>
          <w:rStyle w:val="StyleUnderline"/>
        </w:rPr>
        <w:t xml:space="preserve"> </w:t>
      </w:r>
      <w:r w:rsidRPr="004F4CB7">
        <w:rPr>
          <w:sz w:val="16"/>
        </w:rPr>
        <w:t xml:space="preserve">is hegemonic because the relation between race and class </w:t>
      </w:r>
      <w:r w:rsidRPr="00764CFA">
        <w:rPr>
          <w:rStyle w:val="StyleUnderline"/>
        </w:rPr>
        <w:t xml:space="preserve">already </w:t>
      </w:r>
      <w:r w:rsidRPr="00B44F49">
        <w:rPr>
          <w:rStyle w:val="Emphasis"/>
        </w:rPr>
        <w:t>presupposes</w:t>
      </w:r>
      <w:r w:rsidRPr="00B44F49">
        <w:rPr>
          <w:rStyle w:val="StyleUnderline"/>
        </w:rPr>
        <w:t xml:space="preserve"> a</w:t>
      </w:r>
      <w:r w:rsidRPr="00764CFA">
        <w:rPr>
          <w:rStyle w:val="StyleUnderline"/>
        </w:rPr>
        <w:t xml:space="preserve"> Marxist orientation to subjects, objects, consciousness and history </w:t>
      </w:r>
      <w:r w:rsidRPr="00B12889">
        <w:rPr>
          <w:rStyle w:val="StyleUnderline"/>
        </w:rPr>
        <w:t>that renders perfect the slave's objective impossibility</w:t>
      </w:r>
      <w:r w:rsidRPr="00764CFA">
        <w:rPr>
          <w:rStyle w:val="StyleUnderline"/>
        </w:rPr>
        <w:t>.</w:t>
      </w:r>
      <w:r w:rsidRPr="00552BF5">
        <w:rPr>
          <w:sz w:val="16"/>
        </w:rPr>
        <w:t xml:space="preserve"> At the nexus of race and class, </w:t>
      </w:r>
      <w:r w:rsidRPr="000828BB">
        <w:rPr>
          <w:rStyle w:val="StyleUnderline"/>
        </w:rPr>
        <w:t xml:space="preserve">this perfection manifests in an uncritical conversion of </w:t>
      </w:r>
      <w:r w:rsidRPr="001A4140">
        <w:rPr>
          <w:rStyle w:val="StyleUnderline"/>
        </w:rPr>
        <w:t xml:space="preserve">labour's objective </w:t>
      </w:r>
      <w:r w:rsidRPr="003B4883">
        <w:rPr>
          <w:rStyle w:val="StyleUnderline"/>
          <w:highlight w:val="green"/>
        </w:rPr>
        <w:t>possibility</w:t>
      </w:r>
      <w:r w:rsidRPr="000828BB">
        <w:rPr>
          <w:rStyle w:val="StyleUnderline"/>
        </w:rPr>
        <w:t xml:space="preserve"> into pure, unmediated possibility.</w:t>
      </w:r>
      <w:r w:rsidRPr="00552BF5">
        <w:rPr>
          <w:sz w:val="16"/>
        </w:rPr>
        <w:t xml:space="preserve"> Insofar </w:t>
      </w:r>
      <w:r w:rsidRPr="004F4CB7">
        <w:rPr>
          <w:rStyle w:val="StyleUnderline"/>
        </w:rPr>
        <w:t xml:space="preserve">as labour </w:t>
      </w:r>
      <w:r w:rsidRPr="003B4883">
        <w:rPr>
          <w:rStyle w:val="StyleUnderline"/>
          <w:highlight w:val="green"/>
        </w:rPr>
        <w:t>comes to occupy the terrain of critique and emancipation</w:t>
      </w:r>
      <w:r w:rsidRPr="004F4CB7">
        <w:rPr>
          <w:rStyle w:val="StyleUnderline"/>
        </w:rPr>
        <w:t xml:space="preserve">, it should come as </w:t>
      </w:r>
      <w:r w:rsidRPr="003B4883">
        <w:rPr>
          <w:rStyle w:val="StyleUnderline"/>
          <w:highlight w:val="green"/>
        </w:rPr>
        <w:t>no surprise</w:t>
      </w:r>
      <w:r w:rsidRPr="004F4CB7">
        <w:rPr>
          <w:rStyle w:val="StyleUnderline"/>
        </w:rPr>
        <w:t xml:space="preserve"> that</w:t>
      </w:r>
      <w:r w:rsidRPr="00764CFA">
        <w:rPr>
          <w:rStyle w:val="StyleUnderline"/>
        </w:rPr>
        <w:t xml:space="preserve"> </w:t>
      </w:r>
      <w:r w:rsidRPr="003B4883">
        <w:rPr>
          <w:rStyle w:val="StyleUnderline"/>
          <w:highlight w:val="green"/>
        </w:rPr>
        <w:t>conversations about race end up</w:t>
      </w:r>
      <w:r w:rsidRPr="00764CFA">
        <w:rPr>
          <w:rStyle w:val="StyleUnderline"/>
        </w:rPr>
        <w:t xml:space="preserve"> so often actually </w:t>
      </w:r>
      <w:r w:rsidRPr="003B4883">
        <w:rPr>
          <w:rStyle w:val="StyleUnderline"/>
          <w:highlight w:val="green"/>
        </w:rPr>
        <w:t xml:space="preserve">being </w:t>
      </w:r>
      <w:r w:rsidRPr="001A4140">
        <w:rPr>
          <w:rStyle w:val="StyleUnderline"/>
        </w:rPr>
        <w:t xml:space="preserve">conversations </w:t>
      </w:r>
      <w:r w:rsidRPr="003B4883">
        <w:rPr>
          <w:rStyle w:val="StyleUnderline"/>
          <w:highlight w:val="green"/>
        </w:rPr>
        <w:t>about class</w:t>
      </w:r>
      <w:r w:rsidRPr="00764CFA">
        <w:rPr>
          <w:rStyle w:val="StyleUnderline"/>
        </w:rPr>
        <w:t>.</w:t>
      </w:r>
      <w:r w:rsidRPr="00552BF5">
        <w:rPr>
          <w:sz w:val="16"/>
        </w:rPr>
        <w:t xml:space="preserve"> 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w:t>
      </w:r>
      <w:r w:rsidRPr="001A4140">
        <w:rPr>
          <w:rStyle w:val="StyleUnderline"/>
        </w:rPr>
        <w:t>labour historians’ return to race</w:t>
      </w:r>
      <w:r w:rsidRPr="00552BF5">
        <w:rPr>
          <w:rStyle w:val="StyleUnderline"/>
        </w:rPr>
        <w:t xml:space="preserve"> and class as a ‘relational’ question</w:t>
      </w:r>
      <w:r w:rsidRPr="00552BF5">
        <w:rPr>
          <w:sz w:val="16"/>
        </w:rPr>
        <w:t xml:space="preserve">, given that ‘relation’ </w:t>
      </w:r>
      <w:r w:rsidRPr="00552BF5">
        <w:rPr>
          <w:rStyle w:val="StyleUnderline"/>
        </w:rPr>
        <w:t>continues to remain predicated on a general theory of capitalism.</w:t>
      </w:r>
      <w:r w:rsidRPr="00552BF5">
        <w:rPr>
          <w:sz w:val="16"/>
        </w:rPr>
        <w:t xml:space="preserve">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B12889">
        <w:rPr>
          <w:rStyle w:val="StyleUnderline"/>
        </w:rPr>
        <w:t>If we stop</w:t>
      </w:r>
      <w:r w:rsidRPr="00552BF5">
        <w:rPr>
          <w:sz w:val="16"/>
        </w:rPr>
        <w:t xml:space="preserve"> solely </w:t>
      </w:r>
      <w:r w:rsidRPr="00B12889">
        <w:rPr>
          <w:rStyle w:val="StyleUnderline"/>
        </w:rPr>
        <w:t>viewing</w:t>
      </w:r>
      <w:r w:rsidRPr="00552BF5">
        <w:rPr>
          <w:rStyle w:val="StyleUnderline"/>
        </w:rPr>
        <w:t xml:space="preserve"> the historical-theoretical convergences of </w:t>
      </w:r>
      <w:r w:rsidRPr="00B12889">
        <w:rPr>
          <w:rStyle w:val="StyleUnderline"/>
        </w:rPr>
        <w:t>race and class as grist for the mill of capitalist</w:t>
      </w:r>
      <w:r w:rsidRPr="00552BF5">
        <w:rPr>
          <w:rStyle w:val="StyleUnderline"/>
        </w:rPr>
        <w:t xml:space="preserve"> reproduction, </w:t>
      </w:r>
      <w:r w:rsidRPr="003B4883">
        <w:rPr>
          <w:rStyle w:val="StyleUnderline"/>
          <w:highlight w:val="green"/>
        </w:rPr>
        <w:t>we can ask</w:t>
      </w:r>
      <w:r w:rsidRPr="00552BF5">
        <w:rPr>
          <w:rStyle w:val="StyleUnderline"/>
        </w:rPr>
        <w:t xml:space="preserve"> </w:t>
      </w:r>
      <w:r w:rsidRPr="003B4883">
        <w:rPr>
          <w:rStyle w:val="StyleUnderline"/>
          <w:highlight w:val="green"/>
        </w:rPr>
        <w:t>questions</w:t>
      </w:r>
      <w:r w:rsidRPr="00552BF5">
        <w:rPr>
          <w:sz w:val="16"/>
        </w:rPr>
        <w:t xml:space="preserve"> at the limit of a renewed dialectics, questions </w:t>
      </w:r>
      <w:r w:rsidRPr="003B4883">
        <w:rPr>
          <w:rStyle w:val="StyleUnderline"/>
          <w:highlight w:val="green"/>
        </w:rPr>
        <w:t>that internalise</w:t>
      </w:r>
      <w:r w:rsidRPr="001A4140">
        <w:rPr>
          <w:rStyle w:val="StyleUnderline"/>
        </w:rPr>
        <w:t xml:space="preserve"> the</w:t>
      </w:r>
      <w:r w:rsidRPr="00552BF5">
        <w:rPr>
          <w:rStyle w:val="StyleUnderline"/>
        </w:rPr>
        <w:t xml:space="preserve"> empirical </w:t>
      </w:r>
      <w:r w:rsidRPr="003B4883">
        <w:rPr>
          <w:rStyle w:val="StyleUnderline"/>
          <w:highlight w:val="green"/>
        </w:rPr>
        <w:t>contradictions of solidarity</w:t>
      </w:r>
      <w:r w:rsidRPr="00552BF5">
        <w:rPr>
          <w:sz w:val="16"/>
        </w:rPr>
        <w:t>—</w:t>
      </w:r>
      <w:r w:rsidRPr="003B4883">
        <w:rPr>
          <w:rStyle w:val="StyleUnderline"/>
          <w:highlight w:val="green"/>
        </w:rPr>
        <w:t>not</w:t>
      </w:r>
      <w:r w:rsidRPr="00552BF5">
        <w:rPr>
          <w:rStyle w:val="StyleUnderline"/>
        </w:rPr>
        <w:t xml:space="preserve"> on the way </w:t>
      </w:r>
      <w:r w:rsidRPr="003B4883">
        <w:rPr>
          <w:rStyle w:val="StyleUnderline"/>
          <w:highlight w:val="green"/>
        </w:rPr>
        <w:t>to fulfil</w:t>
      </w:r>
      <w:r w:rsidRPr="00552BF5">
        <w:rPr>
          <w:rStyle w:val="StyleUnderline"/>
        </w:rPr>
        <w:t xml:space="preserve"> an </w:t>
      </w:r>
      <w:r w:rsidRPr="003B4883">
        <w:rPr>
          <w:rStyle w:val="StyleUnderline"/>
          <w:highlight w:val="green"/>
        </w:rPr>
        <w:t>abstract unity but</w:t>
      </w:r>
      <w:r w:rsidRPr="00552BF5">
        <w:rPr>
          <w:rStyle w:val="StyleUnderline"/>
        </w:rPr>
        <w:t xml:space="preserve"> in order </w:t>
      </w:r>
      <w:r w:rsidRPr="003B4883">
        <w:rPr>
          <w:rStyle w:val="StyleUnderline"/>
          <w:highlight w:val="green"/>
        </w:rPr>
        <w:t>to better theorise failure</w:t>
      </w:r>
      <w:r w:rsidRPr="00552BF5">
        <w:rPr>
          <w:rStyle w:val="StyleUnderline"/>
        </w:rPr>
        <w:t xml:space="preserve"> and to posit (limits to) freedom from capitalism and from capitalist critique.</w:t>
      </w:r>
      <w:r w:rsidRPr="00552BF5">
        <w:rPr>
          <w:sz w:val="16"/>
        </w:rPr>
        <w:t xml:space="preserve"> If race is a representational barrier to class consciousness, it should also be considered the representational barrier to a critique of </w:t>
      </w:r>
      <w:r w:rsidRPr="00015F40">
        <w:rPr>
          <w:sz w:val="16"/>
        </w:rPr>
        <w:t>race. This is, in my understanding, the work of theorising around the more expansive and enigmatic header of antiblackness.</w:t>
      </w:r>
    </w:p>
    <w:p w14:paraId="45DAD438" w14:textId="77777777" w:rsidR="005138F5" w:rsidRPr="00C26035" w:rsidRDefault="005138F5" w:rsidP="005138F5">
      <w:pPr>
        <w:rPr>
          <w:sz w:val="16"/>
          <w:szCs w:val="16"/>
        </w:rPr>
      </w:pPr>
      <w:r w:rsidRPr="00C26035">
        <w:rPr>
          <w:sz w:val="16"/>
          <w:szCs w:val="16"/>
        </w:rPr>
        <w:t>&lt;&lt;&lt;Paragraph Integrity Stops&gt;&gt;&gt;</w:t>
      </w:r>
    </w:p>
    <w:p w14:paraId="770C385D" w14:textId="77777777" w:rsidR="005138F5" w:rsidRPr="00C26035" w:rsidRDefault="005138F5" w:rsidP="005138F5">
      <w:pPr>
        <w:rPr>
          <w:sz w:val="8"/>
          <w:szCs w:val="8"/>
        </w:rPr>
      </w:pPr>
      <w:r w:rsidRPr="00C26035">
        <w:rPr>
          <w:sz w:val="8"/>
          <w:szCs w:val="8"/>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 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2ADB47B0" w14:textId="77777777" w:rsidR="005138F5" w:rsidRPr="00C26035" w:rsidRDefault="005138F5" w:rsidP="005138F5">
      <w:pPr>
        <w:rPr>
          <w:sz w:val="16"/>
          <w:szCs w:val="16"/>
        </w:rPr>
      </w:pPr>
      <w:r w:rsidRPr="00C26035">
        <w:rPr>
          <w:sz w:val="16"/>
          <w:szCs w:val="16"/>
        </w:rPr>
        <w:t>&lt;&lt;&lt;Paragraph Integrity Resumes&gt;&gt;&gt;</w:t>
      </w:r>
    </w:p>
    <w:p w14:paraId="395A072D" w14:textId="77777777" w:rsidR="005138F5" w:rsidRPr="00884872" w:rsidRDefault="005138F5" w:rsidP="005138F5">
      <w:pPr>
        <w:rPr>
          <w:rStyle w:val="StyleUnderline"/>
        </w:rPr>
      </w:pPr>
      <w:r w:rsidRPr="00884872">
        <w:rPr>
          <w:rStyle w:val="StyleUnderline"/>
        </w:rPr>
        <w:t xml:space="preserve">Here is </w:t>
      </w:r>
      <w:r w:rsidRPr="003B4883">
        <w:rPr>
          <w:rStyle w:val="StyleUnderline"/>
          <w:highlight w:val="green"/>
        </w:rPr>
        <w:t>the</w:t>
      </w:r>
      <w:r w:rsidRPr="00884872">
        <w:rPr>
          <w:rStyle w:val="StyleUnderline"/>
        </w:rPr>
        <w:t xml:space="preserve"> first big </w:t>
      </w:r>
      <w:r w:rsidRPr="003B4883">
        <w:rPr>
          <w:rStyle w:val="StyleUnderline"/>
          <w:highlight w:val="green"/>
        </w:rPr>
        <w:t>stumbling point for solidarity</w:t>
      </w:r>
      <w:r w:rsidRPr="00884872">
        <w:rPr>
          <w:rStyle w:val="StyleUnderline"/>
        </w:rPr>
        <w:t xml:space="preserve">: it </w:t>
      </w:r>
      <w:r w:rsidRPr="003B4883">
        <w:rPr>
          <w:rStyle w:val="StyleUnderline"/>
          <w:highlight w:val="green"/>
        </w:rPr>
        <w:t xml:space="preserve">is </w:t>
      </w:r>
      <w:r w:rsidRPr="001A4140">
        <w:rPr>
          <w:rStyle w:val="StyleUnderline"/>
        </w:rPr>
        <w:t>not only</w:t>
      </w:r>
      <w:r w:rsidRPr="00986928">
        <w:rPr>
          <w:rStyle w:val="StyleUnderline"/>
        </w:rPr>
        <w:t xml:space="preserve"> that we are not transparent to ourselves; it is that our awareness of </w:t>
      </w:r>
      <w:r w:rsidRPr="003B4883">
        <w:rPr>
          <w:rStyle w:val="StyleUnderline"/>
          <w:highlight w:val="green"/>
        </w:rPr>
        <w:t>this lack of transparency</w:t>
      </w:r>
      <w:r w:rsidRPr="00884872">
        <w:rPr>
          <w:sz w:val="16"/>
        </w:rPr>
        <w:t xml:space="preserve">, our gateway to critical thought, </w:t>
      </w:r>
      <w:r w:rsidRPr="00986928">
        <w:rPr>
          <w:rStyle w:val="StyleUnderline"/>
        </w:rPr>
        <w:t>is articulated through concrete social forms whose mythic substance</w:t>
      </w:r>
      <w:r w:rsidRPr="00884872">
        <w:rPr>
          <w:sz w:val="16"/>
        </w:rPr>
        <w:t xml:space="preserve"> so often </w:t>
      </w:r>
      <w:r w:rsidRPr="00986928">
        <w:rPr>
          <w:rStyle w:val="StyleUnderline"/>
        </w:rPr>
        <w:t xml:space="preserve">takes the form of race. </w:t>
      </w:r>
      <w:r w:rsidRPr="00884872">
        <w:rPr>
          <w:sz w:val="16"/>
        </w:rPr>
        <w:t>To understand how</w:t>
      </w:r>
      <w:r w:rsidRPr="00552BF5">
        <w:rPr>
          <w:rStyle w:val="StyleUnderline"/>
        </w:rPr>
        <w:t xml:space="preserve"> </w:t>
      </w:r>
      <w:r w:rsidRPr="003B4883">
        <w:rPr>
          <w:rStyle w:val="StyleUnderline"/>
          <w:highlight w:val="green"/>
        </w:rPr>
        <w:t>antiblackness creates</w:t>
      </w:r>
      <w:r w:rsidRPr="00552BF5">
        <w:rPr>
          <w:rStyle w:val="StyleUnderline"/>
        </w:rPr>
        <w:t xml:space="preserve"> a field of </w:t>
      </w:r>
      <w:r w:rsidRPr="003B4883">
        <w:rPr>
          <w:rStyle w:val="StyleUnderline"/>
          <w:highlight w:val="green"/>
        </w:rPr>
        <w:t>distortion</w:t>
      </w:r>
      <w:r w:rsidRPr="00552BF5">
        <w:rPr>
          <w:rStyle w:val="StyleUnderline"/>
        </w:rPr>
        <w:t xml:space="preserve"> for the political</w:t>
      </w:r>
      <w:r w:rsidRPr="00884872">
        <w:rPr>
          <w:sz w:val="16"/>
        </w:rPr>
        <w:t xml:space="preserve">, we can trace </w:t>
      </w:r>
      <w:r w:rsidRPr="00B12889">
        <w:rPr>
          <w:rStyle w:val="StyleUnderline"/>
        </w:rPr>
        <w:t>its symptoms</w:t>
      </w:r>
      <w:r w:rsidRPr="00884872">
        <w:rPr>
          <w:sz w:val="16"/>
        </w:rPr>
        <w:t xml:space="preserve">, with </w:t>
      </w:r>
      <w:r w:rsidRPr="00884872">
        <w:rPr>
          <w:rStyle w:val="StyleUnderline"/>
        </w:rPr>
        <w:t>one of the</w:t>
      </w:r>
      <w:r w:rsidRPr="00986928">
        <w:rPr>
          <w:rStyle w:val="StyleUnderline"/>
        </w:rPr>
        <w:t xml:space="preserve"> most persistent </w:t>
      </w:r>
      <w:r w:rsidRPr="003B4883">
        <w:rPr>
          <w:rStyle w:val="StyleUnderline"/>
          <w:highlight w:val="green"/>
        </w:rPr>
        <w:t>being the failure</w:t>
      </w:r>
      <w:r w:rsidRPr="00986928">
        <w:rPr>
          <w:rStyle w:val="StyleUnderline"/>
        </w:rPr>
        <w:t xml:space="preserve"> </w:t>
      </w:r>
      <w:r w:rsidRPr="003B4883">
        <w:rPr>
          <w:rStyle w:val="StyleUnderline"/>
          <w:highlight w:val="green"/>
        </w:rPr>
        <w:t>of inter-racial class solidarity</w:t>
      </w:r>
      <w:r w:rsidRPr="00552BF5">
        <w:rPr>
          <w:rStyle w:val="StyleUnderline"/>
        </w:rPr>
        <w:t>.</w:t>
      </w:r>
      <w:r w:rsidRPr="00884872">
        <w:rPr>
          <w:sz w:val="16"/>
        </w:rPr>
        <w:t xml:space="preserve"> Huey P. Newton echoes the social and psychological wage that Du Bois imputes to white workers when he </w:t>
      </w:r>
      <w:r w:rsidRPr="00986928">
        <w:rPr>
          <w:rStyle w:val="StyleUnderline"/>
        </w:rPr>
        <w:t>magnifies how ‘</w:t>
      </w:r>
      <w:r w:rsidRPr="003B4883">
        <w:rPr>
          <w:rStyle w:val="StyleUnderline"/>
          <w:highlight w:val="green"/>
        </w:rPr>
        <w:t>many times the poorest White</w:t>
      </w:r>
      <w:r w:rsidRPr="00552BF5">
        <w:rPr>
          <w:rStyle w:val="StyleUnderline"/>
        </w:rPr>
        <w:t xml:space="preserve"> person </w:t>
      </w:r>
      <w:r w:rsidRPr="003B4883">
        <w:rPr>
          <w:rStyle w:val="StyleUnderline"/>
          <w:highlight w:val="green"/>
        </w:rPr>
        <w:t>is the most racist because</w:t>
      </w:r>
      <w:r w:rsidRPr="00884872">
        <w:rPr>
          <w:strike/>
          <w:sz w:val="16"/>
        </w:rPr>
        <w:t xml:space="preserve"> he is </w:t>
      </w:r>
      <w:r>
        <w:rPr>
          <w:rStyle w:val="StyleUnderline"/>
        </w:rPr>
        <w:t>[</w:t>
      </w:r>
      <w:r w:rsidRPr="003B4883">
        <w:rPr>
          <w:rStyle w:val="StyleUnderline"/>
          <w:highlight w:val="green"/>
        </w:rPr>
        <w:t>they are] afraid</w:t>
      </w:r>
      <w:r w:rsidRPr="00552BF5">
        <w:rPr>
          <w:rStyle w:val="StyleUnderline"/>
        </w:rPr>
        <w:t xml:space="preserve"> that</w:t>
      </w:r>
      <w:r w:rsidRPr="00884872">
        <w:rPr>
          <w:strike/>
          <w:sz w:val="16"/>
        </w:rPr>
        <w:t xml:space="preserve"> he</w:t>
      </w:r>
      <w:r w:rsidRPr="00884872">
        <w:rPr>
          <w:sz w:val="16"/>
        </w:rPr>
        <w:t xml:space="preserve"> </w:t>
      </w:r>
      <w:r>
        <w:rPr>
          <w:rStyle w:val="StyleUnderline"/>
        </w:rPr>
        <w:t>[</w:t>
      </w:r>
      <w:r w:rsidRPr="003B4883">
        <w:rPr>
          <w:rStyle w:val="StyleUnderline"/>
          <w:highlight w:val="green"/>
        </w:rPr>
        <w:t>they] might lose something’</w:t>
      </w:r>
      <w:r w:rsidRPr="00552BF5">
        <w:rPr>
          <w:rStyle w:val="StyleUnderline"/>
        </w:rPr>
        <w:t>.</w:t>
      </w:r>
      <w:r w:rsidRPr="00884872">
        <w:rPr>
          <w:sz w:val="16"/>
        </w:rPr>
        <w:t xml:space="preserve">62 </w:t>
      </w:r>
      <w:r w:rsidRPr="001A4140">
        <w:rPr>
          <w:rStyle w:val="StyleUnderline"/>
        </w:rPr>
        <w:t>This something</w:t>
      </w:r>
      <w:r w:rsidRPr="00884872">
        <w:rPr>
          <w:sz w:val="16"/>
        </w:rPr>
        <w:t xml:space="preserve">, in the most expansive sense, </w:t>
      </w:r>
      <w:r w:rsidRPr="00552BF5">
        <w:rPr>
          <w:rStyle w:val="StyleUnderline"/>
        </w:rPr>
        <w:t>may be understood as ‘</w:t>
      </w:r>
      <w:r w:rsidRPr="00884872">
        <w:rPr>
          <w:rStyle w:val="StyleUnderline"/>
        </w:rPr>
        <w:t xml:space="preserve">possibility’. </w:t>
      </w:r>
      <w:r w:rsidRPr="003B4883">
        <w:rPr>
          <w:rStyle w:val="StyleUnderline"/>
          <w:highlight w:val="green"/>
        </w:rPr>
        <w:t>Possibility</w:t>
      </w:r>
      <w:r w:rsidRPr="00884872">
        <w:rPr>
          <w:rStyle w:val="StyleUnderline"/>
        </w:rPr>
        <w:t xml:space="preserve"> is the glue that </w:t>
      </w:r>
      <w:r w:rsidRPr="003B4883">
        <w:rPr>
          <w:rStyle w:val="StyleUnderline"/>
          <w:highlight w:val="green"/>
        </w:rPr>
        <w:t>binds consent to</w:t>
      </w:r>
      <w:r w:rsidRPr="001A4140">
        <w:rPr>
          <w:rStyle w:val="StyleUnderline"/>
        </w:rPr>
        <w:t xml:space="preserve"> the </w:t>
      </w:r>
      <w:r w:rsidRPr="003B4883">
        <w:rPr>
          <w:rStyle w:val="StyleUnderline"/>
          <w:highlight w:val="green"/>
        </w:rPr>
        <w:t>labour contract</w:t>
      </w:r>
      <w:r w:rsidRPr="00552BF5">
        <w:rPr>
          <w:rStyle w:val="StyleUnderline"/>
        </w:rPr>
        <w:t xml:space="preserve">, </w:t>
      </w:r>
      <w:r w:rsidRPr="00884872">
        <w:rPr>
          <w:sz w:val="16"/>
        </w:rPr>
        <w:t xml:space="preserve">a ‘world that is owned by some but not all’.63 </w:t>
      </w:r>
      <w:r w:rsidRPr="00C25EC6">
        <w:rPr>
          <w:rStyle w:val="StyleUnderline"/>
        </w:rPr>
        <w:t>Freedom</w:t>
      </w:r>
      <w:r w:rsidRPr="001A4140">
        <w:rPr>
          <w:rStyle w:val="StyleUnderline"/>
        </w:rPr>
        <w:t xml:space="preserve"> for</w:t>
      </w:r>
      <w:r w:rsidRPr="00884872">
        <w:rPr>
          <w:sz w:val="16"/>
        </w:rPr>
        <w:t xml:space="preserve"> those who are not-all—</w:t>
      </w:r>
      <w:r w:rsidRPr="001A4140">
        <w:rPr>
          <w:rStyle w:val="StyleUnderline"/>
        </w:rPr>
        <w:t xml:space="preserve">labourers—is </w:t>
      </w:r>
      <w:r w:rsidRPr="003B4883">
        <w:rPr>
          <w:rStyle w:val="StyleUnderline"/>
          <w:highlight w:val="green"/>
        </w:rPr>
        <w:t>secured by the guarantee</w:t>
      </w:r>
      <w:r w:rsidRPr="00C25EC6">
        <w:rPr>
          <w:rStyle w:val="StyleUnderline"/>
        </w:rPr>
        <w:t xml:space="preserve"> that </w:t>
      </w:r>
      <w:r w:rsidRPr="003B4883">
        <w:rPr>
          <w:rStyle w:val="StyleUnderline"/>
          <w:highlight w:val="green"/>
        </w:rPr>
        <w:t>they are not-slave</w:t>
      </w:r>
      <w:r w:rsidRPr="00552BF5">
        <w:rPr>
          <w:rStyle w:val="StyleUnderline"/>
        </w:rPr>
        <w:t xml:space="preserve">. The not-slave's </w:t>
      </w:r>
      <w:r w:rsidRPr="003B4883">
        <w:rPr>
          <w:rStyle w:val="StyleUnderline"/>
          <w:highlight w:val="green"/>
        </w:rPr>
        <w:t>capacity to consent</w:t>
      </w:r>
      <w:r w:rsidRPr="00552BF5">
        <w:rPr>
          <w:rStyle w:val="StyleUnderline"/>
        </w:rPr>
        <w:t xml:space="preserve"> is </w:t>
      </w:r>
      <w:r w:rsidRPr="003B4883">
        <w:rPr>
          <w:rStyle w:val="StyleUnderline"/>
          <w:highlight w:val="green"/>
        </w:rPr>
        <w:t>wrapped</w:t>
      </w:r>
      <w:r w:rsidRPr="00552BF5">
        <w:rPr>
          <w:rStyle w:val="StyleUnderline"/>
        </w:rPr>
        <w:t xml:space="preserve"> up </w:t>
      </w:r>
      <w:r w:rsidRPr="003B4883">
        <w:rPr>
          <w:rStyle w:val="StyleUnderline"/>
          <w:highlight w:val="green"/>
        </w:rPr>
        <w:t>in</w:t>
      </w:r>
      <w:r w:rsidRPr="00552BF5">
        <w:rPr>
          <w:rStyle w:val="StyleUnderline"/>
        </w:rPr>
        <w:t xml:space="preserve"> </w:t>
      </w:r>
      <w:r w:rsidRPr="00884872">
        <w:rPr>
          <w:rStyle w:val="StyleUnderline"/>
        </w:rPr>
        <w:t>possibility,</w:t>
      </w:r>
      <w:r w:rsidRPr="00552BF5">
        <w:rPr>
          <w:rStyle w:val="StyleUnderline"/>
        </w:rPr>
        <w:t xml:space="preserve"> </w:t>
      </w:r>
      <w:r w:rsidRPr="003B4883">
        <w:rPr>
          <w:rStyle w:val="StyleUnderline"/>
          <w:highlight w:val="green"/>
        </w:rPr>
        <w:t>the possibility of owning the world</w:t>
      </w:r>
      <w:r w:rsidRPr="00986928">
        <w:rPr>
          <w:rStyle w:val="StyleUnderline"/>
        </w:rPr>
        <w:t xml:space="preserve"> and what remains in possibility of dissolving </w:t>
      </w:r>
      <w:r w:rsidRPr="00884872">
        <w:rPr>
          <w:rStyle w:val="StyleUnderline"/>
        </w:rPr>
        <w:t>it. For the non-black working class, solidarity and abolition have to tarry here, with how ‘the exploited love being exploited by their exploiters’ and how these desires ‘are sublimated in rules of order or laws’.</w:t>
      </w:r>
      <w:r w:rsidRPr="00884872">
        <w:rPr>
          <w:sz w:val="16"/>
        </w:rPr>
        <w:t xml:space="preserve">64 </w:t>
      </w:r>
      <w:r w:rsidRPr="003B4883">
        <w:rPr>
          <w:rStyle w:val="StyleUnderline"/>
          <w:highlight w:val="green"/>
        </w:rPr>
        <w:t>Slaves</w:t>
      </w:r>
      <w:r w:rsidRPr="00884872">
        <w:rPr>
          <w:sz w:val="16"/>
        </w:rPr>
        <w:t xml:space="preserve">, as raw material for this sublimation, </w:t>
      </w:r>
      <w:r w:rsidRPr="003B4883">
        <w:rPr>
          <w:rStyle w:val="StyleUnderline"/>
          <w:highlight w:val="green"/>
        </w:rPr>
        <w:t>sit in</w:t>
      </w:r>
      <w:r w:rsidRPr="00552BF5">
        <w:rPr>
          <w:rStyle w:val="StyleUnderline"/>
        </w:rPr>
        <w:t xml:space="preserve"> an </w:t>
      </w:r>
      <w:r w:rsidRPr="003B4883">
        <w:rPr>
          <w:rStyle w:val="StyleUnderline"/>
          <w:highlight w:val="green"/>
        </w:rPr>
        <w:t>impossible positionality</w:t>
      </w:r>
      <w:r w:rsidRPr="00552BF5">
        <w:rPr>
          <w:rStyle w:val="StyleUnderline"/>
        </w:rPr>
        <w:t xml:space="preserve"> with respect to libidinal and political </w:t>
      </w:r>
      <w:r w:rsidRPr="00884872">
        <w:rPr>
          <w:rStyle w:val="StyleUnderline"/>
        </w:rPr>
        <w:t>economies—in moving to owning oneself as property, the slave</w:t>
      </w:r>
      <w:r w:rsidRPr="00884872">
        <w:rPr>
          <w:sz w:val="16"/>
        </w:rPr>
        <w:t xml:space="preserve">, void of substance, </w:t>
      </w:r>
      <w:r w:rsidRPr="00884872">
        <w:rPr>
          <w:rStyle w:val="StyleUnderline"/>
        </w:rPr>
        <w:t xml:space="preserve">is suddenly </w:t>
      </w:r>
      <w:r w:rsidRPr="00B12889">
        <w:rPr>
          <w:rStyle w:val="StyleUnderline"/>
        </w:rPr>
        <w:t>force-fed the spirit of law</w:t>
      </w:r>
      <w:r w:rsidRPr="00884872">
        <w:rPr>
          <w:rStyle w:val="StyleUnderline"/>
        </w:rPr>
        <w:t xml:space="preserve">, </w:t>
      </w:r>
      <w:r w:rsidRPr="003B4883">
        <w:rPr>
          <w:rStyle w:val="StyleUnderline"/>
          <w:highlight w:val="green"/>
        </w:rPr>
        <w:t>transmuted from nothing to the something condensed in the labour contract</w:t>
      </w:r>
      <w:r w:rsidRPr="00884872">
        <w:rPr>
          <w:rStyle w:val="StyleUnderline"/>
        </w:rPr>
        <w:t xml:space="preserve">. The </w:t>
      </w:r>
      <w:r w:rsidRPr="003B4883">
        <w:rPr>
          <w:rStyle w:val="StyleUnderline"/>
          <w:highlight w:val="green"/>
        </w:rPr>
        <w:t>‘black worker’ remains</w:t>
      </w:r>
      <w:r w:rsidRPr="00884872">
        <w:rPr>
          <w:rStyle w:val="StyleUnderline"/>
        </w:rPr>
        <w:t xml:space="preserve"> stubbornly </w:t>
      </w:r>
      <w:r w:rsidRPr="003B4883">
        <w:rPr>
          <w:rStyle w:val="StyleUnderline"/>
          <w:highlight w:val="green"/>
        </w:rPr>
        <w:t>impossible</w:t>
      </w:r>
      <w:r w:rsidRPr="00884872">
        <w:rPr>
          <w:sz w:val="16"/>
        </w:rPr>
        <w:t xml:space="preserve"> throughout this theoretical convergence, </w:t>
      </w:r>
      <w:r w:rsidRPr="003B4883">
        <w:rPr>
          <w:rStyle w:val="StyleUnderline"/>
          <w:highlight w:val="green"/>
        </w:rPr>
        <w:t>bending</w:t>
      </w:r>
      <w:r w:rsidRPr="00884872">
        <w:rPr>
          <w:rStyle w:val="StyleUnderline"/>
        </w:rPr>
        <w:t xml:space="preserve"> the</w:t>
      </w:r>
      <w:r w:rsidRPr="00884872">
        <w:rPr>
          <w:sz w:val="16"/>
        </w:rPr>
        <w:t xml:space="preserve"> apparatus of labour history, the purchase of Marxist theory and the </w:t>
      </w:r>
      <w:r w:rsidRPr="00884872">
        <w:rPr>
          <w:rStyle w:val="StyleUnderline"/>
        </w:rPr>
        <w:t xml:space="preserve">salience of </w:t>
      </w:r>
      <w:r w:rsidRPr="003B4883">
        <w:rPr>
          <w:rStyle w:val="StyleUnderline"/>
          <w:highlight w:val="green"/>
        </w:rPr>
        <w:t>class</w:t>
      </w:r>
      <w:r w:rsidRPr="00B12889">
        <w:rPr>
          <w:rStyle w:val="StyleUnderline"/>
        </w:rPr>
        <w:t xml:space="preserve">-first </w:t>
      </w:r>
      <w:r w:rsidRPr="003B4883">
        <w:rPr>
          <w:rStyle w:val="StyleUnderline"/>
          <w:highlight w:val="green"/>
        </w:rPr>
        <w:t>politics through the excess of blackness to labour.</w:t>
      </w:r>
    </w:p>
    <w:p w14:paraId="4DD213D3" w14:textId="77777777" w:rsidR="005138F5" w:rsidRPr="00AA1679" w:rsidRDefault="005138F5" w:rsidP="005138F5">
      <w:pPr>
        <w:rPr>
          <w:sz w:val="8"/>
          <w:szCs w:val="8"/>
        </w:rPr>
      </w:pPr>
      <w:r w:rsidRPr="00AA1679">
        <w:rPr>
          <w:sz w:val="8"/>
          <w:szCs w:val="8"/>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0F4F74A0" w14:textId="77777777" w:rsidR="005138F5" w:rsidRDefault="005138F5" w:rsidP="005138F5">
      <w:pPr>
        <w:rPr>
          <w:sz w:val="16"/>
        </w:rPr>
      </w:pPr>
      <w:r w:rsidRPr="00CF74D1">
        <w:rPr>
          <w:sz w:val="16"/>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w:t>
      </w:r>
      <w:r w:rsidRPr="00CF74D1">
        <w:rPr>
          <w:rStyle w:val="StyleUnderline"/>
        </w:rPr>
        <w:t>abstract labour is materially sheared into existence through making necessary</w:t>
      </w:r>
      <w:r w:rsidRPr="00CF74D1">
        <w:rPr>
          <w:sz w:val="16"/>
        </w:rPr>
        <w:t xml:space="preserve"> what I elsewhere have called </w:t>
      </w:r>
      <w:r w:rsidRPr="00CF74D1">
        <w:rPr>
          <w:rStyle w:val="StyleUnderline"/>
        </w:rPr>
        <w:t>the ‘abstract slave’.</w:t>
      </w:r>
      <w:r w:rsidRPr="00CF74D1">
        <w:rPr>
          <w:sz w:val="16"/>
        </w:rPr>
        <w:t xml:space="preserve">69 </w:t>
      </w:r>
      <w:r w:rsidRPr="00CF74D1">
        <w:rPr>
          <w:rStyle w:val="StyleUnderline"/>
        </w:rPr>
        <w:t>This slavery without limits touches everything</w:t>
      </w:r>
      <w:r w:rsidRPr="00CF74D1">
        <w:rPr>
          <w:sz w:val="16"/>
        </w:rPr>
        <w:t xml:space="preserve">, only intensifying after abolition, </w:t>
      </w:r>
      <w:r w:rsidRPr="00CF74D1">
        <w:rPr>
          <w:rStyle w:val="StyleUnderline"/>
        </w:rPr>
        <w:t>making even labourers modified masters through expanded legal and economic</w:t>
      </w:r>
      <w:r w:rsidRPr="00CF74D1">
        <w:rPr>
          <w:sz w:val="16"/>
        </w:rPr>
        <w:t xml:space="preserve"> capillary </w:t>
      </w:r>
      <w:r w:rsidRPr="00CF74D1">
        <w:rPr>
          <w:rStyle w:val="StyleUnderline"/>
        </w:rPr>
        <w:t>formations whose</w:t>
      </w:r>
      <w:r w:rsidRPr="00C26035">
        <w:rPr>
          <w:rStyle w:val="StyleUnderline"/>
        </w:rPr>
        <w:t xml:space="preserve"> formal predicates do not abate with changing laws.</w:t>
      </w:r>
      <w:r w:rsidRPr="00CF74D1">
        <w:rPr>
          <w:sz w:val="16"/>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3B4883">
        <w:rPr>
          <w:rStyle w:val="StyleUnderline"/>
          <w:highlight w:val="green"/>
        </w:rPr>
        <w:t>the ‘black worker’</w:t>
      </w:r>
      <w:r w:rsidRPr="00CF74D1">
        <w:rPr>
          <w:sz w:val="16"/>
        </w:rPr>
        <w:t xml:space="preserve"> who, </w:t>
      </w:r>
      <w:r w:rsidRPr="00884872">
        <w:rPr>
          <w:rStyle w:val="StyleUnderline"/>
        </w:rPr>
        <w:t xml:space="preserve">in addition to </w:t>
      </w:r>
      <w:r w:rsidRPr="00B12889">
        <w:rPr>
          <w:rStyle w:val="StyleUnderline"/>
        </w:rPr>
        <w:t>suffer</w:t>
      </w:r>
      <w:r w:rsidRPr="00884872">
        <w:rPr>
          <w:rStyle w:val="StyleUnderline"/>
        </w:rPr>
        <w:t xml:space="preserve">ing </w:t>
      </w:r>
      <w:r w:rsidRPr="00B12889">
        <w:rPr>
          <w:rStyle w:val="StyleUnderline"/>
        </w:rPr>
        <w:t>‘the</w:t>
      </w:r>
      <w:r w:rsidRPr="00884872">
        <w:rPr>
          <w:rStyle w:val="StyleUnderline"/>
        </w:rPr>
        <w:t xml:space="preserve"> fundamental inequities of the whole capitalistic system’</w:t>
      </w:r>
      <w:r w:rsidRPr="00CF74D1">
        <w:rPr>
          <w:sz w:val="16"/>
        </w:rPr>
        <w:t xml:space="preserve"> borne by all labourers, </w:t>
      </w:r>
      <w:r w:rsidRPr="003B4883">
        <w:rPr>
          <w:rStyle w:val="StyleUnderline"/>
          <w:highlight w:val="green"/>
        </w:rPr>
        <w:t>confronted ‘the</w:t>
      </w:r>
      <w:r w:rsidRPr="00884872">
        <w:rPr>
          <w:rStyle w:val="StyleUnderline"/>
        </w:rPr>
        <w:t xml:space="preserve"> lowest and </w:t>
      </w:r>
      <w:r w:rsidRPr="003B4883">
        <w:rPr>
          <w:rStyle w:val="StyleUnderline"/>
          <w:highlight w:val="green"/>
        </w:rPr>
        <w:t>most fatal</w:t>
      </w:r>
      <w:r w:rsidRPr="00884872">
        <w:rPr>
          <w:rStyle w:val="StyleUnderline"/>
        </w:rPr>
        <w:t xml:space="preserve"> degree of its </w:t>
      </w:r>
      <w:r w:rsidRPr="003B4883">
        <w:rPr>
          <w:rStyle w:val="StyleUnderline"/>
          <w:highlight w:val="green"/>
        </w:rPr>
        <w:t>suffering</w:t>
      </w:r>
      <w:r w:rsidRPr="00CF74D1">
        <w:rPr>
          <w:sz w:val="16"/>
        </w:rPr>
        <w:t xml:space="preserve"> […] not from the capitalists but </w:t>
      </w:r>
      <w:r w:rsidRPr="003B4883">
        <w:rPr>
          <w:rStyle w:val="StyleUnderline"/>
          <w:highlight w:val="green"/>
        </w:rPr>
        <w:t>from fellow white laborers’</w:t>
      </w:r>
      <w:r w:rsidRPr="00884872">
        <w:rPr>
          <w:rStyle w:val="StyleUnderline"/>
        </w:rPr>
        <w:t>.</w:t>
      </w:r>
      <w:r w:rsidRPr="00CF74D1">
        <w:rPr>
          <w:sz w:val="16"/>
        </w:rPr>
        <w:t xml:space="preserve">71 But </w:t>
      </w:r>
      <w:r w:rsidRPr="00CF74D1">
        <w:rPr>
          <w:rStyle w:val="StyleUnderline"/>
        </w:rPr>
        <w:t>the additive character of</w:t>
      </w:r>
      <w:r w:rsidRPr="00CF74D1">
        <w:rPr>
          <w:sz w:val="16"/>
        </w:rPr>
        <w:t xml:space="preserve"> </w:t>
      </w:r>
      <w:r w:rsidRPr="003B4883">
        <w:rPr>
          <w:rStyle w:val="StyleUnderline"/>
          <w:highlight w:val="green"/>
        </w:rPr>
        <w:t>racialised work</w:t>
      </w:r>
      <w:r w:rsidRPr="00CF74D1">
        <w:rPr>
          <w:sz w:val="16"/>
        </w:rPr>
        <w:t xml:space="preserve"> is only one element of Du Bois's dialectic of slavery that </w:t>
      </w:r>
      <w:r w:rsidRPr="003B4883">
        <w:rPr>
          <w:rStyle w:val="StyleUnderline"/>
          <w:highlight w:val="green"/>
        </w:rPr>
        <w:t>exceeds ‘work’</w:t>
      </w:r>
      <w:r w:rsidRPr="00CF74D1">
        <w:rPr>
          <w:rStyle w:val="StyleUnderline"/>
        </w:rPr>
        <w:t xml:space="preserve"> in narrow and even expansive sense. </w:t>
      </w:r>
      <w:r w:rsidRPr="003B4883">
        <w:rPr>
          <w:rStyle w:val="StyleUnderline"/>
          <w:highlight w:val="green"/>
        </w:rPr>
        <w:t>The movement in which ‘The slave went free</w:t>
      </w:r>
      <w:r w:rsidRPr="00CF74D1">
        <w:rPr>
          <w:sz w:val="16"/>
        </w:rPr>
        <w:t xml:space="preserve">; stood a brief moment in the sun; then moved back again toward slavery’ </w:t>
      </w:r>
      <w:r w:rsidRPr="003B4883">
        <w:rPr>
          <w:rStyle w:val="StyleUnderline"/>
          <w:highlight w:val="green"/>
        </w:rPr>
        <w:t>doesn’t</w:t>
      </w:r>
      <w:r w:rsidRPr="00CF74D1">
        <w:rPr>
          <w:rStyle w:val="StyleUnderline"/>
        </w:rPr>
        <w:t xml:space="preserve"> simply </w:t>
      </w:r>
      <w:r w:rsidRPr="003B4883">
        <w:rPr>
          <w:rStyle w:val="StyleUnderline"/>
          <w:highlight w:val="green"/>
        </w:rPr>
        <w:t>transform</w:t>
      </w:r>
      <w:r w:rsidRPr="00CF74D1">
        <w:rPr>
          <w:sz w:val="16"/>
        </w:rPr>
        <w:t xml:space="preserve"> one sort of slave </w:t>
      </w:r>
      <w:r w:rsidRPr="00CF74D1">
        <w:rPr>
          <w:rStyle w:val="StyleUnderline"/>
        </w:rPr>
        <w:t>(</w:t>
      </w:r>
      <w:r w:rsidRPr="003B4883">
        <w:rPr>
          <w:rStyle w:val="StyleUnderline"/>
          <w:highlight w:val="green"/>
        </w:rPr>
        <w:t>the</w:t>
      </w:r>
      <w:r w:rsidRPr="00CF74D1">
        <w:rPr>
          <w:rStyle w:val="StyleUnderline"/>
        </w:rPr>
        <w:t xml:space="preserve"> racial </w:t>
      </w:r>
      <w:r w:rsidRPr="003B4883">
        <w:rPr>
          <w:rStyle w:val="StyleUnderline"/>
          <w:highlight w:val="green"/>
        </w:rPr>
        <w:t>slave) into</w:t>
      </w:r>
      <w:r w:rsidRPr="00CF74D1">
        <w:rPr>
          <w:rStyle w:val="StyleUnderline"/>
        </w:rPr>
        <w:t xml:space="preserve"> </w:t>
      </w:r>
      <w:r w:rsidRPr="00CF74D1">
        <w:rPr>
          <w:sz w:val="16"/>
        </w:rPr>
        <w:t xml:space="preserve">another </w:t>
      </w:r>
      <w:r w:rsidRPr="00CF74D1">
        <w:rPr>
          <w:rStyle w:val="StyleUnderline"/>
        </w:rPr>
        <w:t>(</w:t>
      </w:r>
      <w:r w:rsidRPr="003B4883">
        <w:rPr>
          <w:rStyle w:val="StyleUnderline"/>
          <w:highlight w:val="green"/>
        </w:rPr>
        <w:t>the labourer</w:t>
      </w:r>
      <w:r w:rsidRPr="00CF74D1">
        <w:rPr>
          <w:rStyle w:val="StyleUnderline"/>
        </w:rPr>
        <w:t>'s slavery-without-limits).</w:t>
      </w:r>
      <w:r w:rsidRPr="00CF74D1">
        <w:rPr>
          <w:sz w:val="16"/>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Something about </w:t>
      </w:r>
      <w:r w:rsidRPr="004F4CB7">
        <w:rPr>
          <w:rStyle w:val="StyleUnderline"/>
        </w:rPr>
        <w:t xml:space="preserve">the status of </w:t>
      </w:r>
      <w:r w:rsidRPr="003B4883">
        <w:rPr>
          <w:rStyle w:val="StyleUnderline"/>
          <w:highlight w:val="green"/>
        </w:rPr>
        <w:t>slavery</w:t>
      </w:r>
      <w:r w:rsidRPr="00CF74D1">
        <w:rPr>
          <w:sz w:val="16"/>
        </w:rPr>
        <w:t xml:space="preserve"> and quality of history </w:t>
      </w:r>
      <w:r w:rsidRPr="004F4CB7">
        <w:rPr>
          <w:rStyle w:val="StyleUnderline"/>
        </w:rPr>
        <w:t xml:space="preserve">continues to </w:t>
      </w:r>
      <w:r w:rsidRPr="003B4883">
        <w:rPr>
          <w:rStyle w:val="StyleUnderline"/>
          <w:highlight w:val="green"/>
        </w:rPr>
        <w:t>tether whiteness to work and renders the black</w:t>
      </w:r>
      <w:r w:rsidRPr="004F4CB7">
        <w:rPr>
          <w:rStyle w:val="StyleUnderline"/>
        </w:rPr>
        <w:t xml:space="preserve"> worker-qua-</w:t>
      </w:r>
      <w:r w:rsidRPr="003B4883">
        <w:rPr>
          <w:rStyle w:val="StyleUnderline"/>
          <w:highlight w:val="green"/>
        </w:rPr>
        <w:t>worker impossible</w:t>
      </w:r>
      <w:r w:rsidRPr="00CF74D1">
        <w:rPr>
          <w:sz w:val="16"/>
        </w:rPr>
        <w:t>; this something, recent theorists observe, overflows Du Bois's methodological heading of the ‘black worker’ when it is ‘made to stand in for the enslaved’.74</w:t>
      </w:r>
    </w:p>
    <w:p w14:paraId="7639D1F9" w14:textId="77777777" w:rsidR="005138F5" w:rsidRPr="009C7EBF" w:rsidRDefault="005138F5" w:rsidP="005138F5">
      <w:pPr>
        <w:pStyle w:val="Heading4"/>
      </w:pPr>
      <w:r w:rsidRPr="009C7EBF">
        <w:t>Using debate as a site of escape reaffirms the university’s temporal logic—transforming refusal into property and fugitivity into institutional futurism. That folds Black time into the anti-Black present, where the only imaginable future is one the university can govern, mine, and brand as progress.</w:t>
      </w:r>
    </w:p>
    <w:p w14:paraId="233931F9" w14:textId="77777777" w:rsidR="005138F5" w:rsidRPr="00F670A9" w:rsidRDefault="005138F5" w:rsidP="005138F5">
      <w:pPr>
        <w:spacing w:after="0"/>
        <w:rPr>
          <w:rStyle w:val="Style13ptBold"/>
        </w:rPr>
      </w:pPr>
      <w:r w:rsidRPr="00754867">
        <w:t xml:space="preserve">Sneha </w:t>
      </w:r>
      <w:r>
        <w:rPr>
          <w:rStyle w:val="Style13ptBold"/>
        </w:rPr>
        <w:t>George 23</w:t>
      </w:r>
      <w:r>
        <w:t>,</w:t>
      </w:r>
      <w:r w:rsidRPr="00754867">
        <w:t xml:space="preserve"> Adjunct Lecturer in Ethnic and Race Studies @ Boroguh of Manhattan Community College, “Anti-Blackness and the Thieving, Gifting, and Owning of Scholarship,” September 2023, Univeristy of Toronto Press, Canadian Journal of Cultural Studies, No. 47, pp. 107-118, </w:t>
      </w:r>
      <w:hyperlink r:id="rId8" w:history="1">
        <w:r w:rsidRPr="001E0338">
          <w:rPr>
            <w:rStyle w:val="Hyperlink"/>
          </w:rPr>
          <w:t>https://muse.jhu.edu/article/914748</w:t>
        </w:r>
      </w:hyperlink>
      <w:r>
        <w:t xml:space="preserve">, </w:t>
      </w:r>
      <w:r w:rsidRPr="00754867">
        <w:t>DJDubb</w:t>
      </w:r>
    </w:p>
    <w:p w14:paraId="643EE250" w14:textId="77777777" w:rsidR="005138F5" w:rsidRDefault="005138F5" w:rsidP="005138F5">
      <w:pPr>
        <w:rPr>
          <w:sz w:val="16"/>
        </w:rPr>
      </w:pPr>
      <w:r w:rsidRPr="00300741">
        <w:rPr>
          <w:sz w:val="16"/>
        </w:rPr>
        <w:t xml:space="preserve">In recent discourses on the violence of the university, </w:t>
      </w:r>
      <w:r w:rsidRPr="00A7202A">
        <w:rPr>
          <w:rStyle w:val="StyleUnderline"/>
          <w:highlight w:val="green"/>
        </w:rPr>
        <w:t>many have drawn on</w:t>
      </w:r>
      <w:r w:rsidRPr="00D16BBD">
        <w:rPr>
          <w:rStyle w:val="StyleUnderline"/>
        </w:rPr>
        <w:t xml:space="preserve"> Fred </w:t>
      </w:r>
      <w:r w:rsidRPr="00A7202A">
        <w:rPr>
          <w:rStyle w:val="StyleUnderline"/>
          <w:highlight w:val="green"/>
        </w:rPr>
        <w:t>Moten</w:t>
      </w:r>
      <w:r w:rsidRPr="00D16BBD">
        <w:rPr>
          <w:rStyle w:val="StyleUnderline"/>
        </w:rPr>
        <w:t xml:space="preserve"> and Stefano Harney</w:t>
      </w:r>
      <w:r w:rsidRPr="00300741">
        <w:rPr>
          <w:sz w:val="16"/>
        </w:rPr>
        <w:t xml:space="preserve"> (2004) </w:t>
      </w:r>
      <w:r w:rsidRPr="00D16BBD">
        <w:rPr>
          <w:rStyle w:val="StyleUnderline"/>
        </w:rPr>
        <w:t>to state that scholars</w:t>
      </w:r>
      <w:r w:rsidRPr="00300741">
        <w:rPr>
          <w:sz w:val="16"/>
        </w:rPr>
        <w:t xml:space="preserve"> invested in revolution </w:t>
      </w:r>
      <w:r w:rsidRPr="00D16BBD">
        <w:rPr>
          <w:rStyle w:val="StyleUnderline"/>
        </w:rPr>
        <w:t>must thieve from the university</w:t>
      </w:r>
      <w:r w:rsidRPr="00300741">
        <w:rPr>
          <w:sz w:val="16"/>
        </w:rPr>
        <w:t xml:space="preserve">. For example, in an online article from Abolition Journal, Kristian Kim (2017) states that scholars must task themselves with “[taking] the abstract knowledge that we have...and weaponize it in the service of those we love.” (Kim, 2017) This theft allows the university subject to “act as a leak, a channel, a bridge to [one’s] community” (Kim 2017) and attend to the “material needs” (Kim 2017) of the community with the stolen resources of the university. It is my contention, however, that </w:t>
      </w:r>
      <w:r w:rsidRPr="00A7202A">
        <w:rPr>
          <w:rStyle w:val="StyleUnderline"/>
          <w:highlight w:val="green"/>
        </w:rPr>
        <w:t xml:space="preserve">this relationship of theft </w:t>
      </w:r>
      <w:r w:rsidRPr="00A7202A">
        <w:rPr>
          <w:rStyle w:val="Emphasis"/>
          <w:highlight w:val="green"/>
        </w:rPr>
        <w:t>already exists</w:t>
      </w:r>
      <w:r w:rsidRPr="00A7202A">
        <w:rPr>
          <w:rStyle w:val="StyleUnderline"/>
          <w:highlight w:val="green"/>
        </w:rPr>
        <w:t>, and it</w:t>
      </w:r>
      <w:r w:rsidRPr="00D16BBD">
        <w:rPr>
          <w:rStyle w:val="StyleUnderline"/>
        </w:rPr>
        <w:t xml:space="preserve"> does not and </w:t>
      </w:r>
      <w:r w:rsidRPr="00A7202A">
        <w:rPr>
          <w:rStyle w:val="Emphasis"/>
          <w:highlight w:val="green"/>
        </w:rPr>
        <w:t>cannot liberate us</w:t>
      </w:r>
      <w:r w:rsidRPr="00A7202A">
        <w:rPr>
          <w:rStyle w:val="StyleUnderline"/>
          <w:highlight w:val="green"/>
        </w:rPr>
        <w:t xml:space="preserve"> from anti-Black antagonisms because theft does not abolish property</w:t>
      </w:r>
      <w:r w:rsidRPr="00D16BBD">
        <w:rPr>
          <w:rStyle w:val="StyleUnderline"/>
        </w:rPr>
        <w:t>. Theft, even revolutionary theft, within the afterlife of slavery re-inscribes antiblack logics of property, ownership and labour</w:t>
      </w:r>
      <w:r w:rsidRPr="00300741">
        <w:rPr>
          <w:sz w:val="16"/>
        </w:rPr>
        <w:t xml:space="preserve">. Furthermore, </w:t>
      </w:r>
      <w:r w:rsidRPr="00D16BBD">
        <w:rPr>
          <w:rStyle w:val="StyleUnderline"/>
        </w:rPr>
        <w:t>assigning theft as a task only expands the role of the scholar, and</w:t>
      </w:r>
      <w:r w:rsidRPr="00300741">
        <w:rPr>
          <w:sz w:val="16"/>
        </w:rPr>
        <w:t xml:space="preserve"> by extension</w:t>
      </w:r>
      <w:r w:rsidRPr="00D16BBD">
        <w:rPr>
          <w:rStyle w:val="StyleUnderline"/>
        </w:rPr>
        <w:t xml:space="preserve"> the university, both of which only exist to “violently extract”</w:t>
      </w:r>
      <w:r w:rsidRPr="00300741">
        <w:rPr>
          <w:sz w:val="16"/>
        </w:rPr>
        <w:t xml:space="preserve"> (Kim, 2017) </w:t>
      </w:r>
      <w:r w:rsidRPr="00D16BBD">
        <w:rPr>
          <w:rStyle w:val="StyleUnderline"/>
        </w:rPr>
        <w:t>the knowledge and resources that is to be stolen.</w:t>
      </w:r>
      <w:r w:rsidRPr="00300741">
        <w:rPr>
          <w:sz w:val="16"/>
        </w:rPr>
        <w:t xml:space="preserve"> The first section of this article examines how </w:t>
      </w:r>
      <w:r w:rsidRPr="00D16BBD">
        <w:rPr>
          <w:rStyle w:val="StyleUnderline"/>
        </w:rPr>
        <w:t>anti</w:t>
      </w:r>
      <w:r w:rsidRPr="00A7202A">
        <w:rPr>
          <w:rStyle w:val="StyleUnderline"/>
          <w:highlight w:val="green"/>
        </w:rPr>
        <w:t>-Black property logics facilitates the</w:t>
      </w:r>
      <w:r w:rsidRPr="00D16BBD">
        <w:rPr>
          <w:rStyle w:val="StyleUnderline"/>
        </w:rPr>
        <w:t xml:space="preserve"> </w:t>
      </w:r>
      <w:r w:rsidRPr="00A7202A">
        <w:rPr>
          <w:rStyle w:val="StyleUnderline"/>
          <w:highlight w:val="green"/>
        </w:rPr>
        <w:t>relationship between Black university subjects</w:t>
      </w:r>
      <w:r w:rsidRPr="00300741">
        <w:rPr>
          <w:sz w:val="16"/>
        </w:rPr>
        <w:t xml:space="preserve">, particularly Black women, </w:t>
      </w:r>
      <w:r w:rsidRPr="00A7202A">
        <w:rPr>
          <w:rStyle w:val="StyleUnderline"/>
          <w:highlight w:val="green"/>
        </w:rPr>
        <w:t>and scholarship</w:t>
      </w:r>
      <w:r w:rsidRPr="00300741">
        <w:rPr>
          <w:sz w:val="16"/>
        </w:rPr>
        <w:t xml:space="preserve">. The aim of this section is to contextualize the university as an institution constructed by and through the afterlife of slavery. </w:t>
      </w:r>
      <w:r w:rsidRPr="006C2A73">
        <w:rPr>
          <w:rStyle w:val="StyleUnderline"/>
        </w:rPr>
        <w:t xml:space="preserve">The </w:t>
      </w:r>
      <w:r w:rsidRPr="00300741">
        <w:rPr>
          <w:sz w:val="16"/>
        </w:rPr>
        <w:t xml:space="preserve">university relies on Black fungibility to not only function but also present itself as a necessity to society. Thus, Black fungibility becomes the terrain of possibility and potential for the university. </w:t>
      </w:r>
      <w:r w:rsidRPr="00A7202A">
        <w:rPr>
          <w:rStyle w:val="StyleUnderline"/>
          <w:highlight w:val="green"/>
        </w:rPr>
        <w:t>Ownership</w:t>
      </w:r>
      <w:r w:rsidRPr="006C2A73">
        <w:rPr>
          <w:rStyle w:val="StyleUnderline"/>
        </w:rPr>
        <w:t xml:space="preserve"> in this context </w:t>
      </w:r>
      <w:r w:rsidRPr="00A7202A">
        <w:rPr>
          <w:rStyle w:val="StyleUnderline"/>
          <w:highlight w:val="green"/>
        </w:rPr>
        <w:t>reifies slave ontologies linked to property</w:t>
      </w:r>
      <w:r w:rsidRPr="00300741">
        <w:rPr>
          <w:sz w:val="16"/>
        </w:rPr>
        <w:t xml:space="preserve">. I draw from the 2017 #CiteBlackWomen movement and collective in order to examine the ways the university exploits Black women, particularly via citation practices and plagiarism. However, my argument differs from the collective in that I argue that </w:t>
      </w:r>
      <w:r w:rsidRPr="00A7202A">
        <w:rPr>
          <w:rStyle w:val="StyleUnderline"/>
          <w:highlight w:val="green"/>
        </w:rPr>
        <w:t>redress vis-à-vis citing an authentic author and owner of scholarship fails to dismantle anti-Black,</w:t>
      </w:r>
      <w:r w:rsidRPr="00D16BBD">
        <w:rPr>
          <w:rStyle w:val="StyleUnderline"/>
        </w:rPr>
        <w:t xml:space="preserve"> colonial, and </w:t>
      </w:r>
      <w:r w:rsidRPr="00A7202A">
        <w:rPr>
          <w:rStyle w:val="StyleUnderline"/>
          <w:highlight w:val="green"/>
        </w:rPr>
        <w:t>capitalist relationships and fails to problematize ownership itself</w:t>
      </w:r>
      <w:r w:rsidRPr="00D16BBD">
        <w:rPr>
          <w:rStyle w:val="StyleUnderline"/>
        </w:rPr>
        <w:t>.</w:t>
      </w:r>
      <w:r>
        <w:rPr>
          <w:rStyle w:val="StyleUnderline"/>
        </w:rPr>
        <w:t xml:space="preserve"> </w:t>
      </w:r>
      <w:r w:rsidRPr="00300741">
        <w:rPr>
          <w:sz w:val="16"/>
        </w:rPr>
        <w:t xml:space="preserve">In the second section, I examine cheating as an attempt at liberatory theft from the university. Cheating steals knowledge in order to force “mobility and security” for cheaters themselves and, in doing so, offers mobility and security to the cheaters’ community. It is my argument that the cheater is figured through an Orientalized body— most often the foreign Asian student—and as such, the cheater is positioned similarly to the figure of the terrorist. That is, the assumption is that the cheater is a threat to university order because it attempts to pervert university morality and order. This deviant figure goes on to assert itself in the university, force mobility within the university, and thus offers itself socioeconomic security both within and outside the university. However, the issue with cheating as a liberatory act is that it still requires property logics. In this way, cheating as theft does not, and cannot, rid the university or its subjects of the logics that keep anti-Blackness intact. This section asks what becomes of cheating, the role of the university, and the scholar’s power as constructed through the ownership and accumulation of scholarship when we problematize ownership. Theft and Anti-Blackness The historical foundations of the university and its early goals are rooted in chattel slavery and the plantation. </w:t>
      </w:r>
      <w:r w:rsidRPr="006C2A73">
        <w:rPr>
          <w:rStyle w:val="StyleUnderline"/>
        </w:rPr>
        <w:t>Universities were created to better understand, regulate, and control colonial possessions</w:t>
      </w:r>
      <w:r w:rsidRPr="00300741">
        <w:rPr>
          <w:sz w:val="16"/>
        </w:rPr>
        <w:t xml:space="preserve">. Universities such as Harvard and Cambridge raked fortunes from plantations and the slave trade (Wilder 2013). In these colleges, people of colour, particularly Black people, were there only as objects, enslaved people, and property. Often, it was the traders and owners of enslaved people who founded and structured universities. As the university’s goals evolved from Christian to neoliberal goals, whiteness as a pure racial socioeconomic and ontological position solidified, which then solidified Blackness as its antithesis (Auslander 2010). The knowledge produced and proliferated by early academies institutionalized and made popular racial sciences, white supremacy, and logics of anti-Blackness as a science. Craig Steven Wilder (2013) states that </w:t>
      </w:r>
      <w:r w:rsidRPr="00D16BBD">
        <w:rPr>
          <w:rStyle w:val="StyleUnderline"/>
        </w:rPr>
        <w:t>because the</w:t>
      </w:r>
      <w:r w:rsidRPr="00300741">
        <w:rPr>
          <w:sz w:val="16"/>
        </w:rPr>
        <w:t xml:space="preserve"> administrative structure of the </w:t>
      </w:r>
      <w:r w:rsidRPr="00A7202A">
        <w:rPr>
          <w:rStyle w:val="StyleUnderline"/>
          <w:highlight w:val="green"/>
        </w:rPr>
        <w:t>university relied on slavery and</w:t>
      </w:r>
      <w:r w:rsidRPr="00D16BBD">
        <w:rPr>
          <w:rStyle w:val="StyleUnderline"/>
        </w:rPr>
        <w:t xml:space="preserve"> both </w:t>
      </w:r>
      <w:r w:rsidRPr="00A7202A">
        <w:rPr>
          <w:rStyle w:val="StyleUnderline"/>
          <w:highlight w:val="green"/>
        </w:rPr>
        <w:t>academics and university founders</w:t>
      </w:r>
      <w:r w:rsidRPr="00D16BBD">
        <w:rPr>
          <w:rStyle w:val="StyleUnderline"/>
        </w:rPr>
        <w:t xml:space="preserve"> </w:t>
      </w:r>
      <w:r w:rsidRPr="00A7202A">
        <w:rPr>
          <w:rStyle w:val="StyleUnderline"/>
          <w:highlight w:val="green"/>
        </w:rPr>
        <w:t>benefitted from slavery</w:t>
      </w:r>
      <w:r w:rsidRPr="00D16BBD">
        <w:rPr>
          <w:rStyle w:val="StyleUnderline"/>
        </w:rPr>
        <w:t>, the creation of institutionalized knowledge maintained a world founded on chattel slavery, white supremacy, and the plantation.</w:t>
      </w:r>
      <w:r w:rsidRPr="00300741">
        <w:rPr>
          <w:sz w:val="16"/>
        </w:rPr>
        <w:t xml:space="preserve"> In this way, as Sylvia Wynter (1994) and George Yancy (2012) state, </w:t>
      </w:r>
      <w:r w:rsidRPr="00D16BBD">
        <w:rPr>
          <w:rStyle w:val="StyleUnderline"/>
        </w:rPr>
        <w:t xml:space="preserve">it </w:t>
      </w:r>
      <w:r w:rsidRPr="00A7202A">
        <w:rPr>
          <w:rStyle w:val="StyleUnderline"/>
          <w:highlight w:val="green"/>
        </w:rPr>
        <w:t>is not just the content of knowledge</w:t>
      </w:r>
      <w:r w:rsidRPr="00D16BBD">
        <w:rPr>
          <w:rStyle w:val="StyleUnderline"/>
        </w:rPr>
        <w:t xml:space="preserve"> that is racist, </w:t>
      </w:r>
      <w:r w:rsidRPr="00A7202A">
        <w:rPr>
          <w:rStyle w:val="StyleUnderline"/>
          <w:highlight w:val="green"/>
        </w:rPr>
        <w:t>but knowledge itself</w:t>
      </w:r>
      <w:r w:rsidRPr="00D16BBD">
        <w:rPr>
          <w:rStyle w:val="StyleUnderline"/>
        </w:rPr>
        <w:t xml:space="preserve"> was also a logic to keep racial order. The university’s intention</w:t>
      </w:r>
      <w:r w:rsidRPr="00300741">
        <w:rPr>
          <w:sz w:val="16"/>
        </w:rPr>
        <w:t xml:space="preserve"> then </w:t>
      </w:r>
      <w:r w:rsidRPr="00D16BBD">
        <w:rPr>
          <w:rStyle w:val="StyleUnderline"/>
        </w:rPr>
        <w:t>is to produce white ways of knowing and being</w:t>
      </w:r>
      <w:r w:rsidRPr="00300741">
        <w:rPr>
          <w:sz w:val="16"/>
        </w:rPr>
        <w:t xml:space="preserve">.1 </w:t>
      </w:r>
      <w:r w:rsidRPr="00D16BBD">
        <w:rPr>
          <w:rStyle w:val="StyleUnderline"/>
        </w:rPr>
        <w:t>Racial order, and white ways of knowing structures of the modern university as well</w:t>
      </w:r>
      <w:r w:rsidRPr="00300741">
        <w:rPr>
          <w:sz w:val="16"/>
        </w:rPr>
        <w:t xml:space="preserve">. In a paper we cowrote, Emma Kauffman (George and Kauffman, forthcoming) draws on Tiffany Lethabo King in order to state, </w:t>
      </w:r>
      <w:r w:rsidRPr="00D16BBD">
        <w:rPr>
          <w:rStyle w:val="StyleUnderline"/>
        </w:rPr>
        <w:t>despite the modern university’s</w:t>
      </w:r>
      <w:r w:rsidRPr="00300741">
        <w:rPr>
          <w:sz w:val="16"/>
        </w:rPr>
        <w:t xml:space="preserve"> reputation of </w:t>
      </w:r>
      <w:r w:rsidRPr="00D16BBD">
        <w:rPr>
          <w:rStyle w:val="StyleUnderline"/>
        </w:rPr>
        <w:t xml:space="preserve">inclusion and multiculturalism, </w:t>
      </w:r>
      <w:r w:rsidRPr="003F304E">
        <w:rPr>
          <w:rStyle w:val="StyleUnderline"/>
        </w:rPr>
        <w:t>Black fungibility</w:t>
      </w:r>
      <w:r w:rsidRPr="00300741">
        <w:rPr>
          <w:sz w:val="16"/>
        </w:rPr>
        <w:t xml:space="preserve">2 </w:t>
      </w:r>
      <w:r w:rsidRPr="00D16BBD">
        <w:rPr>
          <w:rStyle w:val="StyleUnderline"/>
        </w:rPr>
        <w:t>is “malleable potential</w:t>
      </w:r>
      <w:r w:rsidRPr="00300741">
        <w:rPr>
          <w:sz w:val="16"/>
        </w:rPr>
        <w:t>” (King 2019) for the modern university and its subjects. Sharon Stein’s (2016) analysis of the university appropriating enslaved people’s stories exemplifies this. Stein (2016) states that “</w:t>
      </w:r>
      <w:r w:rsidRPr="00976BB7">
        <w:rPr>
          <w:rStyle w:val="StyleUnderline"/>
        </w:rPr>
        <w:t>through its curation</w:t>
      </w:r>
      <w:r w:rsidRPr="00D16BBD">
        <w:rPr>
          <w:rStyle w:val="StyleUnderline"/>
        </w:rPr>
        <w:t xml:space="preserve"> of enslaved person’s stories</w:t>
      </w:r>
      <w:r w:rsidRPr="00300741">
        <w:rPr>
          <w:sz w:val="16"/>
        </w:rPr>
        <w:t xml:space="preserve">, </w:t>
      </w:r>
      <w:r w:rsidRPr="006C2A73">
        <w:rPr>
          <w:rStyle w:val="StyleUnderline"/>
        </w:rPr>
        <w:t>the university may be</w:t>
      </w:r>
      <w:r w:rsidRPr="00300741">
        <w:rPr>
          <w:sz w:val="16"/>
        </w:rPr>
        <w:t>. . .</w:t>
      </w:r>
      <w:r w:rsidRPr="006C2A73">
        <w:rPr>
          <w:rStyle w:val="StyleUnderline"/>
        </w:rPr>
        <w:t>crafting a ‘usable past</w:t>
      </w:r>
      <w:r w:rsidRPr="00300741">
        <w:rPr>
          <w:sz w:val="16"/>
        </w:rPr>
        <w:t xml:space="preserve">’ out of which </w:t>
      </w:r>
      <w:r w:rsidRPr="006C2A73">
        <w:rPr>
          <w:rStyle w:val="StyleUnderline"/>
        </w:rPr>
        <w:t>to reassert its own benevolence and</w:t>
      </w:r>
      <w:r w:rsidRPr="00300741">
        <w:rPr>
          <w:sz w:val="16"/>
        </w:rPr>
        <w:t xml:space="preserve"> potentially </w:t>
      </w:r>
      <w:r w:rsidRPr="006C2A73">
        <w:rPr>
          <w:rStyle w:val="StyleUnderline"/>
        </w:rPr>
        <w:t>refuse</w:t>
      </w:r>
      <w:r w:rsidRPr="00300741">
        <w:rPr>
          <w:sz w:val="16"/>
        </w:rPr>
        <w:t xml:space="preserve"> ‘in the present </w:t>
      </w:r>
      <w:r w:rsidRPr="006C2A73">
        <w:rPr>
          <w:rStyle w:val="StyleUnderline"/>
        </w:rPr>
        <w:t>to account for</w:t>
      </w:r>
      <w:r w:rsidRPr="00300741">
        <w:rPr>
          <w:sz w:val="16"/>
        </w:rPr>
        <w:t xml:space="preserve"> the persistence, necessity, and instrumentalization of </w:t>
      </w:r>
      <w:r w:rsidRPr="006C2A73">
        <w:rPr>
          <w:rStyle w:val="StyleUnderline"/>
        </w:rPr>
        <w:t>black suffering”</w:t>
      </w:r>
      <w:r w:rsidRPr="00300741">
        <w:rPr>
          <w:sz w:val="16"/>
        </w:rPr>
        <w:t xml:space="preserve"> (178). Here Stein is drawing on particular universities that have “owned” up to their anti-Black and slave history. These universities’ accountability becomes an indication of their attention to social good, which allows them to assert themselves as institutions of evolution, progressing toward the betterment of society. Similar tactics are seen in the emergence of diversity, equity, and inclusion practices at various universities. In the creation of these new departments and initiatives, </w:t>
      </w:r>
      <w:r w:rsidRPr="00A7202A">
        <w:rPr>
          <w:rStyle w:val="StyleUnderline"/>
          <w:highlight w:val="green"/>
        </w:rPr>
        <w:t>the university</w:t>
      </w:r>
      <w:r w:rsidRPr="006C2A73">
        <w:rPr>
          <w:rStyle w:val="StyleUnderline"/>
        </w:rPr>
        <w:t xml:space="preserve"> seemingly </w:t>
      </w:r>
      <w:r w:rsidRPr="00A7202A">
        <w:rPr>
          <w:rStyle w:val="StyleUnderline"/>
          <w:highlight w:val="green"/>
        </w:rPr>
        <w:t>acknowledges anti-Black racism and</w:t>
      </w:r>
      <w:r w:rsidRPr="00976BB7">
        <w:rPr>
          <w:rStyle w:val="StyleUnderline"/>
        </w:rPr>
        <w:t xml:space="preserve">, in doing so, </w:t>
      </w:r>
      <w:r w:rsidRPr="00A7202A">
        <w:rPr>
          <w:rStyle w:val="StyleUnderline"/>
          <w:highlight w:val="green"/>
        </w:rPr>
        <w:t>asserts itself as</w:t>
      </w:r>
      <w:r w:rsidRPr="006C2A73">
        <w:rPr>
          <w:rStyle w:val="StyleUnderline"/>
        </w:rPr>
        <w:t xml:space="preserve"> </w:t>
      </w:r>
      <w:r w:rsidRPr="00A7202A">
        <w:rPr>
          <w:rStyle w:val="StyleUnderline"/>
          <w:highlight w:val="green"/>
        </w:rPr>
        <w:t>progressive</w:t>
      </w:r>
      <w:r w:rsidRPr="00300741">
        <w:rPr>
          <w:sz w:val="16"/>
        </w:rPr>
        <w:t xml:space="preserve">. </w:t>
      </w:r>
      <w:r w:rsidRPr="006C2A73">
        <w:rPr>
          <w:rStyle w:val="StyleUnderline"/>
        </w:rPr>
        <w:t xml:space="preserve">However, </w:t>
      </w:r>
      <w:r w:rsidRPr="00A7202A">
        <w:rPr>
          <w:rStyle w:val="StyleUnderline"/>
          <w:highlight w:val="green"/>
        </w:rPr>
        <w:t>these initiatives have not changed</w:t>
      </w:r>
      <w:r w:rsidRPr="00300741">
        <w:rPr>
          <w:sz w:val="16"/>
        </w:rPr>
        <w:t xml:space="preserve"> the structure of </w:t>
      </w:r>
      <w:r w:rsidRPr="00A7202A">
        <w:rPr>
          <w:rStyle w:val="StyleUnderline"/>
          <w:highlight w:val="green"/>
        </w:rPr>
        <w:t>racial violence in the university</w:t>
      </w:r>
      <w:r w:rsidRPr="006C2A73">
        <w:rPr>
          <w:rStyle w:val="StyleUnderline"/>
        </w:rPr>
        <w:t xml:space="preserve"> </w:t>
      </w:r>
      <w:r w:rsidRPr="00A7202A">
        <w:rPr>
          <w:rStyle w:val="StyleUnderline"/>
          <w:highlight w:val="green"/>
        </w:rPr>
        <w:t>and instead make token-objects of</w:t>
      </w:r>
      <w:r w:rsidRPr="00C34758">
        <w:rPr>
          <w:rStyle w:val="StyleUnderline"/>
          <w:strike/>
        </w:rPr>
        <w:t xml:space="preserve"> Black</w:t>
      </w:r>
      <w:r w:rsidRPr="00C34758">
        <w:rPr>
          <w:rStyle w:val="StyleUnderline"/>
        </w:rPr>
        <w:t xml:space="preserve"> </w:t>
      </w:r>
      <w:r w:rsidRPr="00A7202A">
        <w:rPr>
          <w:rStyle w:val="StyleUnderline"/>
          <w:highlight w:val="green"/>
        </w:rPr>
        <w:t>[subjects]  and other racialized people</w:t>
      </w:r>
      <w:r w:rsidRPr="00300741">
        <w:rPr>
          <w:sz w:val="16"/>
        </w:rPr>
        <w:t xml:space="preserve"> (see Jayawardane and Walcott 2021). Even when universities acknowledge their violent past, or when they acknowledge the current racism on their campuses, it is done in a way to maintain anti-Black logics rather than challenge them. That is, Black people continue to be viewed as objects, tokens, and tools for the university even in the projects aimed to redress racial violence. Stein (2016) states, Apart from both the undoubtedly limited range of stories that are accessible through official archives (Hartman, 2007) and “the tensions of what it is possible to tell” (Walcott, 2000: 142), emphasizing the stories of individual enslaved persons who are deemed to be exceptional can preclude reflection on Black enslavement as a structuring condition of possibility not only for the modern university’s accumulation of wealth, power, and prestige but also for the modern world itself. At the same time, narratives that emphasize the humanity of enslaved Black persons, as well as free Black persons, only in ways that can be read as deserving of empathy or admiration from Man’s gaze, may repeat the initial negation. (178) In the passage above, Stein demonstrates how </w:t>
      </w:r>
      <w:r w:rsidRPr="00976BB7">
        <w:rPr>
          <w:rStyle w:val="StyleUnderline"/>
        </w:rPr>
        <w:t>the enslaved person and their suffering move across time and space as a tool for the university’s evolution.</w:t>
      </w:r>
      <w:r w:rsidRPr="00300741">
        <w:rPr>
          <w:sz w:val="16"/>
        </w:rPr>
        <w:t xml:space="preserve"> Frank Wilderson III states that the position of the slave is a position of incapacitation and is the space where all others’ capacity to “think, act, and exist spatially and temporally” (Wilderson, 2010, 2) is realized. In this case, the suffering of those historically enslaved by universities continues to be a space where the university realizes its ever-expanding capacity; it is the space of continued potential and possibility of the university. In this way, it is not just that universities maintain antiblack logics, universities use antiblack logics to exist, expand, and deem itself necessary.</w:t>
      </w:r>
      <w:r>
        <w:rPr>
          <w:rStyle w:val="StyleUnderline"/>
          <w:sz w:val="16"/>
        </w:rPr>
        <w:t xml:space="preserve"> </w:t>
      </w:r>
      <w:r w:rsidRPr="00300741">
        <w:rPr>
          <w:sz w:val="16"/>
        </w:rPr>
        <w:t xml:space="preserve">In 2017, the </w:t>
      </w:r>
      <w:r w:rsidRPr="00B31768">
        <w:rPr>
          <w:rStyle w:val="StyleUnderline"/>
        </w:rPr>
        <w:t>#CiteBlackWomen</w:t>
      </w:r>
      <w:r w:rsidRPr="00300741">
        <w:rPr>
          <w:sz w:val="16"/>
        </w:rPr>
        <w:t xml:space="preserve"> initiative and movement </w:t>
      </w:r>
      <w:r w:rsidRPr="00B31768">
        <w:rPr>
          <w:rStyle w:val="StyleUnderline"/>
        </w:rPr>
        <w:t>drew attention to the ways the university exploits Black women</w:t>
      </w:r>
      <w:r w:rsidRPr="00300741">
        <w:rPr>
          <w:sz w:val="16"/>
        </w:rPr>
        <w:t xml:space="preserve">. The Cite Black Women Statement states that “one of the palpable echoes of slavery is the continued and widespread perception that Black women’s ideas and creative works should be plagiarized, just like our labor, our bodies, and our love” (Smith et al. 2021) </w:t>
      </w:r>
      <w:r w:rsidRPr="00B31768">
        <w:rPr>
          <w:rStyle w:val="StyleUnderline"/>
        </w:rPr>
        <w:t>The collective expresses that Black people, particularly Black women, are labourers who produce scholarship for the university yet do not have the security of fully owning the scholarship they produce. Instead, the scholarship they produce becomes available for others to plagiarize, or steal, and take as their own.</w:t>
      </w:r>
      <w:r>
        <w:rPr>
          <w:rStyle w:val="StyleUnderline"/>
        </w:rPr>
        <w:t xml:space="preserve"> </w:t>
      </w:r>
      <w:r w:rsidRPr="00300741">
        <w:rPr>
          <w:sz w:val="16"/>
        </w:rPr>
        <w:t xml:space="preserve">Stephen M. Best teaches us that </w:t>
      </w:r>
      <w:r w:rsidRPr="00B31768">
        <w:rPr>
          <w:rStyle w:val="StyleUnderline"/>
        </w:rPr>
        <w:t>this relationship with ownership and theft emerged out of slave ontologies</w:t>
      </w:r>
      <w:r w:rsidRPr="00300741">
        <w:rPr>
          <w:sz w:val="16"/>
        </w:rPr>
        <w:t xml:space="preserve">. Best (2004) notes that </w:t>
      </w:r>
      <w:r w:rsidRPr="00B31768">
        <w:rPr>
          <w:rStyle w:val="StyleUnderline"/>
        </w:rPr>
        <w:t>in the emergence of intellectual property, “inalienable personhood turns into fungible good when the bearer of that personhood promises it to the market</w:t>
      </w:r>
      <w:r w:rsidRPr="00300741">
        <w:rPr>
          <w:sz w:val="16"/>
        </w:rPr>
        <w:t xml:space="preserve">” (98). </w:t>
      </w:r>
      <w:r w:rsidRPr="00B31768">
        <w:rPr>
          <w:rStyle w:val="StyleUnderline"/>
        </w:rPr>
        <w:t>The fugitive person</w:t>
      </w:r>
      <w:r w:rsidRPr="00300741">
        <w:rPr>
          <w:sz w:val="16"/>
        </w:rPr>
        <w:t xml:space="preserve">, Best states, </w:t>
      </w:r>
      <w:r w:rsidRPr="00B31768">
        <w:rPr>
          <w:rStyle w:val="StyleUnderline"/>
        </w:rPr>
        <w:t>is always already</w:t>
      </w:r>
      <w:r w:rsidRPr="00300741">
        <w:rPr>
          <w:sz w:val="16"/>
        </w:rPr>
        <w:t xml:space="preserve"> defined as being </w:t>
      </w:r>
      <w:r w:rsidRPr="00B31768">
        <w:rPr>
          <w:rStyle w:val="StyleUnderline"/>
        </w:rPr>
        <w:t>willfully available for the market. Thus,</w:t>
      </w:r>
      <w:r w:rsidRPr="00300741">
        <w:rPr>
          <w:sz w:val="16"/>
        </w:rPr>
        <w:t xml:space="preserve"> the </w:t>
      </w:r>
      <w:r w:rsidRPr="00B31768">
        <w:rPr>
          <w:rStyle w:val="StyleUnderline"/>
        </w:rPr>
        <w:t>extensions of their personhood are made fungible because it is presumed</w:t>
      </w:r>
      <w:r w:rsidRPr="00300741">
        <w:rPr>
          <w:sz w:val="16"/>
        </w:rPr>
        <w:t xml:space="preserve">, legally and economically, that </w:t>
      </w:r>
      <w:r w:rsidRPr="00B31768">
        <w:rPr>
          <w:rStyle w:val="StyleUnderline"/>
        </w:rPr>
        <w:t>the fugitive consents to this</w:t>
      </w:r>
      <w:r w:rsidRPr="00300741">
        <w:rPr>
          <w:sz w:val="16"/>
        </w:rPr>
        <w:t xml:space="preserve">. </w:t>
      </w:r>
      <w:r w:rsidRPr="00A7202A">
        <w:rPr>
          <w:rStyle w:val="StyleUnderline"/>
          <w:highlight w:val="green"/>
        </w:rPr>
        <w:t>Theft of their personhood</w:t>
      </w:r>
      <w:r w:rsidRPr="00300741">
        <w:rPr>
          <w:sz w:val="16"/>
        </w:rPr>
        <w:t xml:space="preserve">, then, </w:t>
      </w:r>
      <w:r w:rsidRPr="00A7202A">
        <w:rPr>
          <w:rStyle w:val="StyleUnderline"/>
          <w:highlight w:val="green"/>
        </w:rPr>
        <w:t>is translated</w:t>
      </w:r>
      <w:r w:rsidRPr="00300741">
        <w:rPr>
          <w:sz w:val="16"/>
        </w:rPr>
        <w:t xml:space="preserve">, through presumed consent, </w:t>
      </w:r>
      <w:r w:rsidRPr="00B31768">
        <w:rPr>
          <w:rStyle w:val="StyleUnderline"/>
        </w:rPr>
        <w:t xml:space="preserve">as </w:t>
      </w:r>
      <w:r w:rsidRPr="00A7202A">
        <w:rPr>
          <w:rStyle w:val="StyleUnderline"/>
          <w:highlight w:val="green"/>
        </w:rPr>
        <w:t>a gift</w:t>
      </w:r>
      <w:r w:rsidRPr="00300741">
        <w:rPr>
          <w:sz w:val="16"/>
        </w:rPr>
        <w:t xml:space="preserve">3 </w:t>
      </w:r>
      <w:r w:rsidRPr="00B31768">
        <w:rPr>
          <w:rStyle w:val="StyleUnderline"/>
        </w:rPr>
        <w:t xml:space="preserve">by </w:t>
      </w:r>
      <w:r w:rsidRPr="00A7202A">
        <w:rPr>
          <w:rStyle w:val="StyleUnderline"/>
          <w:highlight w:val="green"/>
        </w:rPr>
        <w:t>the fugitive for the market to use</w:t>
      </w:r>
      <w:r w:rsidRPr="00B31768">
        <w:rPr>
          <w:rStyle w:val="StyleUnderline"/>
        </w:rPr>
        <w:t>. The theft-as-gift framework gives historical contextualization to</w:t>
      </w:r>
      <w:r w:rsidRPr="00300741">
        <w:rPr>
          <w:sz w:val="16"/>
        </w:rPr>
        <w:t xml:space="preserve"> the issues around </w:t>
      </w:r>
      <w:r w:rsidRPr="00B31768">
        <w:rPr>
          <w:rStyle w:val="StyleUnderline"/>
        </w:rPr>
        <w:t>the plagiarism of Black</w:t>
      </w:r>
      <w:r w:rsidRPr="00300741">
        <w:rPr>
          <w:sz w:val="16"/>
        </w:rPr>
        <w:t xml:space="preserve"> women </w:t>
      </w:r>
      <w:r w:rsidRPr="00B31768">
        <w:rPr>
          <w:rStyle w:val="StyleUnderline"/>
        </w:rPr>
        <w:t>scholars</w:t>
      </w:r>
      <w:r w:rsidRPr="00300741">
        <w:rPr>
          <w:sz w:val="16"/>
        </w:rPr>
        <w:t xml:space="preserve">. As the university sits in the afterlife of slavery, where both </w:t>
      </w:r>
      <w:r w:rsidRPr="00976BB7">
        <w:rPr>
          <w:rStyle w:val="StyleUnderline"/>
        </w:rPr>
        <w:t>Black suffering and Black people</w:t>
      </w:r>
      <w:r w:rsidRPr="00300741">
        <w:rPr>
          <w:sz w:val="16"/>
        </w:rPr>
        <w:t xml:space="preserve"> continue to be viewed as objects the extensions of their personhood, </w:t>
      </w:r>
      <w:r w:rsidRPr="00976BB7">
        <w:rPr>
          <w:rStyle w:val="StyleUnderline"/>
        </w:rPr>
        <w:t xml:space="preserve">including their scholarship, ideas, and other intellectual properties, are viewed as gifts for the market to use. In this way, </w:t>
      </w:r>
      <w:r w:rsidRPr="003F304E">
        <w:rPr>
          <w:rStyle w:val="StyleUnderline"/>
        </w:rPr>
        <w:t>plagiarism and theft from Black</w:t>
      </w:r>
      <w:r w:rsidRPr="00300741">
        <w:rPr>
          <w:sz w:val="16"/>
        </w:rPr>
        <w:t xml:space="preserve"> women </w:t>
      </w:r>
      <w:r w:rsidRPr="00976BB7">
        <w:rPr>
          <w:rStyle w:val="StyleUnderline"/>
        </w:rPr>
        <w:t xml:space="preserve">scholars are illegible as an injustice </w:t>
      </w:r>
      <w:r w:rsidRPr="00300741">
        <w:rPr>
          <w:sz w:val="16"/>
        </w:rPr>
        <w:t xml:space="preserve">and violation. Rather, because of the ontological position of Black women, there is a presumed willful promise of the property they produce to the market, which includes institutions like the university. Put simply, Black women in the university are constructed through the logics that view them as labouring property of whiteness and thus do not have full claim over themselves or the property they produce (Hartman 1997; Walcott 2021). The rampant plagiarism from Black women is then an instances of how, as Sorentino (2023) states, the incapacitation of enslaved people materializes in the capacitation of incapacity within racialized Blackness–Black people. Capacitation of that incapacity is Black women’s role as both laborer and an object to be used by the university. It is through this space of incapacitation that the university and its subjects can expand their capacity vis-a-vis plagiarism. The catalyst to </w:t>
      </w:r>
      <w:r w:rsidRPr="00B31768">
        <w:rPr>
          <w:rStyle w:val="StyleUnderline"/>
        </w:rPr>
        <w:t>the violence of plagiarism</w:t>
      </w:r>
      <w:r w:rsidRPr="00300741">
        <w:rPr>
          <w:sz w:val="16"/>
        </w:rPr>
        <w:t xml:space="preserve">, then, </w:t>
      </w:r>
      <w:r w:rsidRPr="00B31768">
        <w:rPr>
          <w:rStyle w:val="StyleUnderline"/>
        </w:rPr>
        <w:t>is not</w:t>
      </w:r>
      <w:r w:rsidRPr="00300741">
        <w:rPr>
          <w:sz w:val="16"/>
        </w:rPr>
        <w:t xml:space="preserve"> the question of </w:t>
      </w:r>
      <w:r w:rsidRPr="00B31768">
        <w:rPr>
          <w:rStyle w:val="StyleUnderline"/>
        </w:rPr>
        <w:t>who actually owns property, or in this case scholarship, but rather the logics of property that perpetuate slave ontologies</w:t>
      </w:r>
      <w:r w:rsidRPr="00300741">
        <w:rPr>
          <w:sz w:val="16"/>
        </w:rPr>
        <w:t xml:space="preserve">. Put differently, in </w:t>
      </w:r>
      <w:r w:rsidRPr="00B31768">
        <w:rPr>
          <w:rStyle w:val="StyleUnderline"/>
        </w:rPr>
        <w:t>order to address the ongoing theft/gift of scholarship</w:t>
      </w:r>
      <w:r w:rsidRPr="00300741">
        <w:rPr>
          <w:sz w:val="16"/>
        </w:rPr>
        <w:t xml:space="preserve"> from Black women, </w:t>
      </w:r>
      <w:r w:rsidRPr="00B31768">
        <w:rPr>
          <w:rStyle w:val="StyleUnderline"/>
        </w:rPr>
        <w:t>it is not enough to identify an authentic and true owner of scholarship, but we must problematize ownership itself and its ongoing link to slavery</w:t>
      </w:r>
      <w:r w:rsidRPr="00300741">
        <w:rPr>
          <w:sz w:val="16"/>
        </w:rPr>
        <w:t xml:space="preserve">. Stephen M. Best (2004) states that abolition from slavery requires destruction “to the form of slavery” (2), which is the symbolic order4 that constructs slavery as a ruling principle, which then would abolish the slave as property themselves because these two are inextricably linked. Destruction to the form of slavery needs to take place for Black women to have a different relationship to the ideas, theory, writing, work, and so on they produce. Christen Smith (cited in Bookman 2023) states that citing Black women is not just a practice of citation but also a practice of honouring and respecting Black women’s work and legacies in knowledge production. This practice is crucial because citations or the lack thereof affects tenure promotion, financial security, mobility, and even one’s legitimacy as a scholar within the university. </w:t>
      </w:r>
      <w:r w:rsidRPr="00976BB7">
        <w:rPr>
          <w:rStyle w:val="StyleUnderline"/>
        </w:rPr>
        <w:t>While</w:t>
      </w:r>
      <w:r w:rsidRPr="00300741">
        <w:rPr>
          <w:sz w:val="16"/>
        </w:rPr>
        <w:t xml:space="preserve"> I agree that </w:t>
      </w:r>
      <w:r w:rsidRPr="00976BB7">
        <w:rPr>
          <w:rStyle w:val="StyleUnderline"/>
        </w:rPr>
        <w:t>citation practice is indeed of high import</w:t>
      </w:r>
      <w:r w:rsidRPr="00300741">
        <w:rPr>
          <w:sz w:val="16"/>
        </w:rPr>
        <w:t xml:space="preserve"> in the here-and-now university, and in no way am I invalidating the work of #CiteBlackWomen collective, this section attempts to demonstrate that </w:t>
      </w:r>
      <w:r w:rsidRPr="00A7202A">
        <w:rPr>
          <w:rStyle w:val="StyleUnderline"/>
          <w:highlight w:val="green"/>
        </w:rPr>
        <w:t>these solutions do not abolish</w:t>
      </w:r>
      <w:r w:rsidRPr="00976BB7">
        <w:rPr>
          <w:rStyle w:val="StyleUnderline"/>
        </w:rPr>
        <w:t xml:space="preserve"> </w:t>
      </w:r>
      <w:r w:rsidRPr="00A7202A">
        <w:rPr>
          <w:rStyle w:val="StyleUnderline"/>
          <w:highlight w:val="green"/>
        </w:rPr>
        <w:t>property logics that render the theft from Black women illegible in the first place</w:t>
      </w:r>
      <w:r w:rsidRPr="00300741">
        <w:rPr>
          <w:sz w:val="16"/>
        </w:rPr>
        <w:t xml:space="preserve">. Rather, </w:t>
      </w:r>
      <w:r w:rsidRPr="00976BB7">
        <w:rPr>
          <w:rStyle w:val="StyleUnderline"/>
        </w:rPr>
        <w:t xml:space="preserve">identifying an authentic owner/author of certain scholarship doubles down on scholarship as something that can in fact be owned and, thus, perpetuates ownership as an ideal. </w:t>
      </w:r>
      <w:r w:rsidRPr="00A7202A">
        <w:rPr>
          <w:rStyle w:val="StyleUnderline"/>
          <w:highlight w:val="green"/>
        </w:rPr>
        <w:t>This is the bind the university puts scholars in</w:t>
      </w:r>
      <w:r w:rsidRPr="00A7202A">
        <w:rPr>
          <w:sz w:val="16"/>
          <w:highlight w:val="green"/>
        </w:rPr>
        <w:t>:</w:t>
      </w:r>
      <w:r w:rsidRPr="00300741">
        <w:rPr>
          <w:sz w:val="16"/>
        </w:rPr>
        <w:t xml:space="preserve"> </w:t>
      </w:r>
      <w:r w:rsidRPr="007D72C7">
        <w:rPr>
          <w:rStyle w:val="StyleUnderline"/>
        </w:rPr>
        <w:t>while the university continues to operate through anti-Blackness, the only way to redress that violence is through those very logics</w:t>
      </w:r>
      <w:r w:rsidRPr="00300741">
        <w:rPr>
          <w:sz w:val="16"/>
        </w:rPr>
        <w:t xml:space="preserve">. Moreover, </w:t>
      </w:r>
      <w:r w:rsidRPr="007D72C7">
        <w:rPr>
          <w:rStyle w:val="StyleUnderline"/>
        </w:rPr>
        <w:t>this is the bind the Human</w:t>
      </w:r>
      <w:r w:rsidRPr="00300741">
        <w:rPr>
          <w:sz w:val="16"/>
        </w:rPr>
        <w:t xml:space="preserve"> (Wynter, 2003) </w:t>
      </w:r>
      <w:r w:rsidRPr="007D72C7">
        <w:rPr>
          <w:rStyle w:val="StyleUnderline"/>
        </w:rPr>
        <w:t>puts people in, while the Human world is violent and genocidal, the only way to redress is through the Human’s world</w:t>
      </w:r>
      <w:r w:rsidRPr="00300741">
        <w:rPr>
          <w:sz w:val="16"/>
        </w:rPr>
        <w:t xml:space="preserve">, something scholars like Saidiya Hartman (1997) and others have taught us. It is this point that we must consider when positioning ownership as liberatory; </w:t>
      </w:r>
      <w:r w:rsidRPr="00A7202A">
        <w:rPr>
          <w:rStyle w:val="StyleUnderline"/>
          <w:highlight w:val="green"/>
        </w:rPr>
        <w:t>ownership</w:t>
      </w:r>
      <w:r w:rsidRPr="00300741">
        <w:rPr>
          <w:sz w:val="16"/>
        </w:rPr>
        <w:t xml:space="preserve"> in the Human’s world </w:t>
      </w:r>
      <w:r w:rsidRPr="00976BB7">
        <w:rPr>
          <w:rStyle w:val="StyleUnderline"/>
        </w:rPr>
        <w:t xml:space="preserve">only </w:t>
      </w:r>
      <w:r w:rsidRPr="00A7202A">
        <w:rPr>
          <w:rStyle w:val="StyleUnderline"/>
          <w:highlight w:val="green"/>
        </w:rPr>
        <w:t>exists to solidify the position of</w:t>
      </w:r>
      <w:r w:rsidRPr="00976BB7">
        <w:rPr>
          <w:rStyle w:val="StyleUnderline"/>
        </w:rPr>
        <w:t xml:space="preserve"> </w:t>
      </w:r>
      <w:r w:rsidRPr="00A7202A">
        <w:rPr>
          <w:rStyle w:val="StyleUnderline"/>
          <w:highlight w:val="green"/>
        </w:rPr>
        <w:t>the Human, and</w:t>
      </w:r>
      <w:r w:rsidRPr="00976BB7">
        <w:rPr>
          <w:rStyle w:val="StyleUnderline"/>
        </w:rPr>
        <w:t xml:space="preserve"> further </w:t>
      </w:r>
      <w:r w:rsidRPr="00A7202A">
        <w:rPr>
          <w:rStyle w:val="StyleUnderline"/>
          <w:highlight w:val="green"/>
        </w:rPr>
        <w:t>reinforce ontological antagonisms</w:t>
      </w:r>
      <w:r w:rsidRPr="00976BB7">
        <w:rPr>
          <w:rStyle w:val="StyleUnderline"/>
        </w:rPr>
        <w:t>.</w:t>
      </w:r>
      <w:r>
        <w:rPr>
          <w:rStyle w:val="StyleUnderline"/>
        </w:rPr>
        <w:t xml:space="preserve"> </w:t>
      </w:r>
      <w:r w:rsidRPr="00300741">
        <w:rPr>
          <w:sz w:val="16"/>
        </w:rPr>
        <w:t xml:space="preserve">Theft and the Cheater The cheater is an entity designed by the university yet always-already an outlaw within its walls, rejected by the university and its subjects yet attempts to survive and steal from it. Cheaters attempt to pervert the laws, and order of the university. The cheater in relation to the university functions similarly to the terrorist in relation to the state. Here, I evoke Jasbir Puar’s (2002, 2005, 2007) analysis of the terrorist, where the terrorist is figured as an exceptional foreign embodiment, one that is the queered antithesis of the heteronormative citizen and threat to the state. The nation-state views the terrorist as queer, perverse, and deviant and as a potential112 queerer of nationhood and borders. In this way, Puar (2007) states that the terrorist figure is an “outlaw” to the nation-state. The nation-state creates anxiety over this third world, and often Orientalized subject, and positions the terrorist as the threat to the citizen. In doing so, the state justifies surveilling and policing this threat, and encourages citizens to surveil too. Feminist surveillance studies argues that state surveillance is a simultaneous “seeing and not-seeing” (Smith 2015) or making some bodies and practices hypervisible and others invisible. By positioning the terrorist as a threat to both citizens and the nation, the state is able to divert attention away from the state’s anti-Black structure5 and double down on its borders, and subjecthood created by its sovereignty (citizenship) as something to protect rather than problematized and destroyed. The terrorist embodies a paradoxical position, where the nation-state both needs the terrorist to validate itself and encourages the othering of the terrorist. The terrorist is, in this way, designed by the nation-state to meet its goals of furthering itself into the future. The cheater is the antithesis of the good scholar, just as the terrorist is the antithesis of the citizen. The cheater as a figure is an abstract praxis and embodiment, constructed by social meaning. Like the terrorist, the cheater is racialized as a foreign body and functions to obfuscate university violence. In a case at the University of Maryland, a Chinese student filed a complaint with the Civil Rights and Sexual Misconduct office stating that her professor targeted her as a cheater based on her being Chinese. This student’s professor stated that she “cheated her way into the university” and that all Chinese students cheat their way into the university (Abamu 2019). This rhetoric is not new; I had numerous conversations with scholars and students across the nation at various institutions where the association between foreign students, in particular the Chinese nationalist student, and cheating was prolific.6 Many university subjects went far enough as to warn me against these students. Despite news of wealthy white families buying their children’s place in the university (see Pavia 2019), this foreign, Asian threat over-represents the cheater in the university. Like the terrorist, the figure of the cheater is necessarily a foreign body because, if the threat is foreign the domestic must be secured, in this case the domestic borders of the university. The threat of the cheater is that they may steal the good scholars’ scholarship— whether it is answers on a test, ideas and theories, or passages in a paper—and use it to achieve an undeserved upward mobility in the American/Western university and beyond. The good scholar, on the other hand earns and accrues their scholarship-property by rising through the ranks and assimilating into neoliberal university structure. Policing cheaters becomes a moral duty in this structure to maintain the power created through accruing scholarship-property the “right way”. Enforcing stricter citation practices, surveilling students by proctoring exams, and eliminating the possibility of cheating through creative and collective classroom structures doubles down on the notion that scholarship (however, it presents itself) is something to be secured for the owner. The panic over the cheater, in this way, diverts attention away from the question, Why is scholarship an object to be owned in the first place, and how might ownership itself be problematic and violent? Cheating is the resistance of individual ownership vis-à-vis theft. In this way, cheating itself is an attempt at liberating the self from both the university and its demands by forcing one’s place and upward mobility in the university. For example, in the Another University, Now! Conference (2022), Vedanth Govi, Rui Liu, and Ian Liujia Tian argued that the Asian immigrant student often cheats in order to pervert capitalist time, expedite their graduation and exit from the university. Cheating demands and forces communal ownership by perverting the legality and order of the university. However, the cheater falls short in liberation, in that it does not cohere without the structures of the university in the here and now. Thus, property and ownership of knowledge make the figure of the cheater, and, simultaneously, the cheater facilitates the doubling down of property through their very resistance of the ownership of scholarship. The cheater is both othered and desired as a figure that maintains order through its resistance of order. Order, here, is the same logics that keeps Black women in the space of incapacitation and as labouring property in the university. Despite the cheater’s perversion of morality, structure and order, and the cheater’s inherent embodiment of deviance, the cheater works in service of the university. The contested belonging of the figure of the cheater is also due to the potential financial gain the university gets from their presence. International students pay higher rates of tuition than local and domestic students do. International students not only bolster university capital and wealth but also bring money into the US economy (Dickler 2020). India, China, and Korea are the leading countries (with China in the lead) in sending their students to Western universities. In this way, the contested desire for the cheater, the cheater’s momentary ownership of university property vis-à-vis theft, and the mobility afforded in that moment, demonstrates a partial, contested, yet still a necessary belonging within the university. In sum, </w:t>
      </w:r>
      <w:r w:rsidRPr="007D72C7">
        <w:rPr>
          <w:rStyle w:val="StyleUnderline"/>
        </w:rPr>
        <w:t>by positioning the ownership of knowledge as an ideal, the Human uses theft</w:t>
      </w:r>
      <w:r w:rsidRPr="00300741">
        <w:rPr>
          <w:sz w:val="16"/>
        </w:rPr>
        <w:t xml:space="preserve">, or the cheating, </w:t>
      </w:r>
      <w:r w:rsidRPr="007D72C7">
        <w:rPr>
          <w:rStyle w:val="StyleUnderline"/>
        </w:rPr>
        <w:t>to solidify its position, and thereby further reinforce ontological antagonisms</w:t>
      </w:r>
      <w:r w:rsidRPr="00300741">
        <w:rPr>
          <w:sz w:val="16"/>
        </w:rPr>
        <w:t>. The larger question that the panic over the cheater obfuscates is why must scholarship presume an individual owner or ownership at all. Why the impulse to regulate and police the proliferation of scholarship, knowledge, and other intellectual advances? In other words, why create the conditions that construct the cheater in the first place. And, perhaps more interestingly, what happens to the university if these conditions were to no longer to exist? Conclusion Theft offers a perversion of already-existing relationships with the university. It expands the tasks of the scholar and university subject. One may state that</w:t>
      </w:r>
      <w:r w:rsidRPr="007D72C7">
        <w:rPr>
          <w:rStyle w:val="StyleUnderline"/>
        </w:rPr>
        <w:t xml:space="preserve"> revolutionary theft </w:t>
      </w:r>
      <w:r w:rsidRPr="00300741">
        <w:rPr>
          <w:sz w:val="16"/>
        </w:rPr>
        <w:t xml:space="preserve">is stealing the content of knowledge, rather than what the cheater does, however, this </w:t>
      </w:r>
      <w:r w:rsidRPr="007D72C7">
        <w:rPr>
          <w:rStyle w:val="StyleUnderline"/>
        </w:rPr>
        <w:t>presumes that knowledge only exists and can be made in the university and not elsewhere, which</w:t>
      </w:r>
      <w:r w:rsidRPr="00300741">
        <w:rPr>
          <w:sz w:val="16"/>
        </w:rPr>
        <w:t xml:space="preserve">, again, </w:t>
      </w:r>
      <w:r w:rsidRPr="009B53C8">
        <w:rPr>
          <w:rStyle w:val="StyleUnderline"/>
        </w:rPr>
        <w:t>ne</w:t>
      </w:r>
      <w:r w:rsidRPr="007D72C7">
        <w:rPr>
          <w:rStyle w:val="StyleUnderline"/>
        </w:rPr>
        <w:t>cessitates the existence of the university and the scholar as university subject</w:t>
      </w:r>
      <w:r w:rsidRPr="00300741">
        <w:rPr>
          <w:sz w:val="16"/>
        </w:rPr>
        <w:t xml:space="preserve">. This article asks, instead of resorting to theft, what happens if we consider that our roles in these institutions cannot be transformed or reimagined, that the transformation and reimagination become subsumed in antiblackness? Drawing from Jared Sexton’s (2023) short piece at the Strategies of Critique conference,7 perhaps we develop a practice within institutions like the university where cure, redemption, and perfection are not the goal. Elsewhere, Emma Kauffman and I suggest that perhaps Moten and Harney’s (2013, 26) suggestion of </w:t>
      </w:r>
      <w:r w:rsidRPr="00A7202A">
        <w:rPr>
          <w:rStyle w:val="StyleUnderline"/>
          <w:highlight w:val="green"/>
        </w:rPr>
        <w:t>being “in but not of” and “against the university</w:t>
      </w:r>
      <w:r w:rsidRPr="007D72C7">
        <w:rPr>
          <w:rStyle w:val="StyleUnderline"/>
        </w:rPr>
        <w:t>” necessitates scholars to have a “self-obliterating approach and an anti-future orientation” within the university</w:t>
      </w:r>
      <w:r w:rsidRPr="00300741">
        <w:rPr>
          <w:sz w:val="16"/>
        </w:rPr>
        <w:t xml:space="preserve">. We argue that </w:t>
      </w:r>
      <w:r w:rsidRPr="007D72C7">
        <w:rPr>
          <w:rStyle w:val="StyleUnderline"/>
        </w:rPr>
        <w:t xml:space="preserve">this </w:t>
      </w:r>
      <w:r w:rsidRPr="00A7202A">
        <w:rPr>
          <w:rStyle w:val="StyleUnderline"/>
          <w:highlight w:val="green"/>
        </w:rPr>
        <w:t xml:space="preserve">means </w:t>
      </w:r>
      <w:r w:rsidRPr="003F304E">
        <w:rPr>
          <w:rStyle w:val="StyleUnderline"/>
        </w:rPr>
        <w:t>not creating better</w:t>
      </w:r>
      <w:r w:rsidRPr="007D72C7">
        <w:rPr>
          <w:rStyle w:val="StyleUnderline"/>
        </w:rPr>
        <w:t xml:space="preserve">, more comfortable positions for ourselves within the university, or perverting and expanding our roles in the uni- versity, rather </w:t>
      </w:r>
      <w:r w:rsidRPr="00A7202A">
        <w:rPr>
          <w:rStyle w:val="StyleUnderline"/>
          <w:highlight w:val="green"/>
        </w:rPr>
        <w:t>we must center our complicity in university violence and continuously problematize ourselves in this</w:t>
      </w:r>
      <w:r w:rsidRPr="007D72C7">
        <w:rPr>
          <w:rStyle w:val="StyleUnderline"/>
        </w:rPr>
        <w:t xml:space="preserve"> </w:t>
      </w:r>
      <w:r w:rsidRPr="00A7202A">
        <w:rPr>
          <w:rStyle w:val="StyleUnderline"/>
          <w:highlight w:val="green"/>
        </w:rPr>
        <w:t>institution</w:t>
      </w:r>
      <w:r w:rsidRPr="00300741">
        <w:rPr>
          <w:sz w:val="16"/>
        </w:rPr>
        <w:t>. Instead of reimagining or perverting our relationship to the university of the here and now, I wonder, How do we invest in the there and then that we cannot know of and is impossible to imagine? How do we invest in a then and there that is not contingent upon the anti-black here and now? That impossible (non)futurity is what must be longed for.</w:t>
      </w:r>
    </w:p>
    <w:p w14:paraId="5B7D147E" w14:textId="77777777" w:rsidR="005138F5" w:rsidRPr="00E32374" w:rsidRDefault="005138F5" w:rsidP="005138F5">
      <w:pPr>
        <w:pStyle w:val="Heading4"/>
      </w:pPr>
      <w:r w:rsidRPr="00E32374">
        <w:t>The affirmative’s attempt to “challenge the topic” while staying resolution-adjacent performs a nostalgic temporal politics—an appeal to debate’s liberal futurity that re-inscribes Blackness into the grammar of coherence. Their strategic palatability is a negotiation with time itself, making suffering legible for middle-of-the-road adjudication. The alternative opts out of this chronological trap, embracing the vertigo of Black time that resists resolutional containment.</w:t>
      </w:r>
    </w:p>
    <w:p w14:paraId="68880228" w14:textId="77777777" w:rsidR="005138F5" w:rsidRPr="003745AF" w:rsidRDefault="005138F5" w:rsidP="005138F5">
      <w:r w:rsidRPr="002F38B3">
        <w:rPr>
          <w:rStyle w:val="Style13ptBold"/>
        </w:rPr>
        <w:t>Kelsie 19</w:t>
      </w:r>
      <w:r>
        <w:t xml:space="preserve"> </w:t>
      </w:r>
      <w:r w:rsidRPr="002F38B3">
        <w:rPr>
          <w:sz w:val="16"/>
          <w:szCs w:val="16"/>
        </w:rPr>
        <w:t>(Amber, Department of Communication Studies @ Wake Forest University.  “Blackened Debate at the End of the World.”  Philosophy &amp; Rhetoric, Volume 52, Number 1, 2019, pp. 63-70 //shree)</w:t>
      </w:r>
    </w:p>
    <w:p w14:paraId="44C7B74F" w14:textId="77777777" w:rsidR="005138F5" w:rsidRPr="002715E1" w:rsidRDefault="005138F5" w:rsidP="005138F5">
      <w:pPr>
        <w:rPr>
          <w:sz w:val="16"/>
        </w:rPr>
      </w:pPr>
      <w:r w:rsidRPr="003745AF">
        <w:rPr>
          <w:sz w:val="16"/>
        </w:rPr>
        <w:t xml:space="preserve">We are haunted by the specter of </w:t>
      </w:r>
      <w:r w:rsidRPr="00D12740">
        <w:rPr>
          <w:rStyle w:val="StyleUnderline"/>
          <w:highlight w:val="green"/>
        </w:rPr>
        <w:t>civil war</w:t>
      </w:r>
      <w:r w:rsidRPr="003745AF">
        <w:rPr>
          <w:sz w:val="16"/>
        </w:rPr>
        <w:t xml:space="preserve">. Liberal and conservative politicians and commentators openly express anxiety about the possibility of outright hostilities and the “unravelling [of ]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a normalcy and civility </w:t>
      </w:r>
      <w:r w:rsidRPr="00D12740">
        <w:rPr>
          <w:rStyle w:val="StyleUnderline"/>
          <w:highlight w:val="green"/>
        </w:rPr>
        <w:t>invites us to</w:t>
      </w:r>
      <w:r w:rsidRPr="003745AF">
        <w:rPr>
          <w:sz w:val="16"/>
        </w:rPr>
        <w:t xml:space="preserve"> </w:t>
      </w:r>
      <w:r w:rsidRPr="00D12740">
        <w:rPr>
          <w:rStyle w:val="Emphasis"/>
          <w:highlight w:val="green"/>
        </w:rPr>
        <w:t>rethink debate</w:t>
      </w:r>
      <w:r w:rsidRPr="003745AF">
        <w:rPr>
          <w:sz w:val="16"/>
        </w:rPr>
        <w:t xml:space="preserve"> </w:t>
      </w:r>
      <w:r w:rsidRPr="00D12740">
        <w:rPr>
          <w:rStyle w:val="StyleUnderline"/>
          <w:highlight w:val="green"/>
        </w:rPr>
        <w:t>and</w:t>
      </w:r>
      <w:r w:rsidRPr="003745AF">
        <w:rPr>
          <w:sz w:val="16"/>
        </w:rPr>
        <w:t xml:space="preserve"> to </w:t>
      </w:r>
      <w:r w:rsidRPr="00D12740">
        <w:rPr>
          <w:rStyle w:val="Emphasis"/>
          <w:highlight w:val="green"/>
        </w:rPr>
        <w:t>pose a different question</w:t>
      </w:r>
      <w:r w:rsidRPr="003745AF">
        <w:rPr>
          <w:sz w:val="16"/>
        </w:rPr>
        <w:t xml:space="preserve"> that does not seek to redeem a past that never was and continues to come at too high a cost for the wretched of the earth. </w:t>
      </w:r>
      <w:r w:rsidRPr="00D12740">
        <w:rPr>
          <w:rStyle w:val="StyleUnderline"/>
          <w:highlight w:val="green"/>
        </w:rPr>
        <w:t>Rather than</w:t>
      </w:r>
      <w:r w:rsidRPr="003745AF">
        <w:rPr>
          <w:rStyle w:val="StyleUnderline"/>
        </w:rPr>
        <w:t xml:space="preserve"> </w:t>
      </w:r>
      <w:r w:rsidRPr="003745AF">
        <w:rPr>
          <w:sz w:val="16"/>
        </w:rPr>
        <w:t>“</w:t>
      </w:r>
      <w:r w:rsidRPr="00D12740">
        <w:rPr>
          <w:rStyle w:val="Emphasis"/>
          <w:highlight w:val="green"/>
        </w:rPr>
        <w:t>make debate great again</w:t>
      </w:r>
      <w:r w:rsidRPr="003745AF">
        <w:rPr>
          <w:sz w:val="16"/>
        </w:rPr>
        <w:t xml:space="preserve">,” </w:t>
      </w:r>
      <w:r w:rsidRPr="00D12740">
        <w:rPr>
          <w:rStyle w:val="StyleUnderline"/>
          <w:highlight w:val="green"/>
        </w:rPr>
        <w:t xml:space="preserve">I’d like to </w:t>
      </w:r>
      <w:r w:rsidRPr="00D12740">
        <w:rPr>
          <w:rStyle w:val="Emphasis"/>
          <w:highlight w:val="green"/>
        </w:rPr>
        <w:t xml:space="preserve">sit with </w:t>
      </w:r>
      <w:r w:rsidRPr="003745AF">
        <w:rPr>
          <w:rStyle w:val="Emphasis"/>
        </w:rPr>
        <w:t xml:space="preserve">the </w:t>
      </w:r>
      <w:r w:rsidRPr="00D12740">
        <w:rPr>
          <w:rStyle w:val="Emphasis"/>
          <w:highlight w:val="green"/>
        </w:rPr>
        <w:t>vertigo</w:t>
      </w:r>
      <w:r w:rsidRPr="003745AF">
        <w:rPr>
          <w:sz w:val="16"/>
        </w:rPr>
        <w:t xml:space="preserve"> so as </w:t>
      </w:r>
      <w:r w:rsidRPr="00D12740">
        <w:rPr>
          <w:rStyle w:val="StyleUnderline"/>
          <w:highlight w:val="green"/>
        </w:rPr>
        <w:t xml:space="preserve">to consider </w:t>
      </w:r>
      <w:r w:rsidRPr="00D12740">
        <w:rPr>
          <w:rStyle w:val="Emphasis"/>
          <w:highlight w:val="green"/>
        </w:rPr>
        <w:t>debate’s (im)possible outside</w:t>
      </w:r>
      <w:r w:rsidRPr="00D12740">
        <w:rPr>
          <w:rStyle w:val="StyleUnderline"/>
          <w:highlight w:val="green"/>
        </w:rPr>
        <w:t>.</w:t>
      </w:r>
      <w:r w:rsidRPr="003745AF">
        <w:rPr>
          <w:sz w:val="16"/>
        </w:rPr>
        <w:t xml:space="preserve"> Such a quest for a horizon that is before-after-immanent to the End (of politics or history or the world) will require that </w:t>
      </w:r>
      <w:r w:rsidRPr="00D12740">
        <w:rPr>
          <w:rStyle w:val="StyleUnderline"/>
          <w:highlight w:val="green"/>
        </w:rPr>
        <w:t>we rethink the</w:t>
      </w:r>
      <w:r w:rsidRPr="003745AF">
        <w:rPr>
          <w:sz w:val="16"/>
        </w:rPr>
        <w:t xml:space="preserve"> </w:t>
      </w:r>
      <w:r w:rsidRPr="003745AF">
        <w:rPr>
          <w:rStyle w:val="StyleUnderline"/>
        </w:rPr>
        <w:t>spatiotemporal</w:t>
      </w:r>
      <w:r w:rsidRPr="003745AF">
        <w:rPr>
          <w:sz w:val="16"/>
        </w:rPr>
        <w:t xml:space="preserve"> </w:t>
      </w:r>
      <w:r w:rsidRPr="00D12740">
        <w:rPr>
          <w:rStyle w:val="StyleUnderline"/>
          <w:highlight w:val="green"/>
        </w:rPr>
        <w:t>coordinates</w:t>
      </w:r>
      <w:r w:rsidRPr="003745AF">
        <w:rPr>
          <w:sz w:val="16"/>
        </w:rPr>
        <w:t xml:space="preserve"> of the entire liberal project </w:t>
      </w:r>
      <w:r w:rsidRPr="00D12740">
        <w:rPr>
          <w:rStyle w:val="StyleUnderline"/>
          <w:highlight w:val="green"/>
        </w:rPr>
        <w:t xml:space="preserve">that secures the </w:t>
      </w:r>
      <w:r w:rsidRPr="00D12740">
        <w:rPr>
          <w:rStyle w:val="Emphasis"/>
          <w:highlight w:val="green"/>
        </w:rPr>
        <w:t>parameters of debate</w:t>
      </w:r>
      <w:r w:rsidRPr="003745AF">
        <w:rPr>
          <w:sz w:val="16"/>
        </w:rPr>
        <w:t xml:space="preserve"> </w:t>
      </w:r>
      <w:r w:rsidRPr="00D12740">
        <w:rPr>
          <w:rStyle w:val="StyleUnderline"/>
          <w:highlight w:val="green"/>
        </w:rPr>
        <w:t>as the dialectical</w:t>
      </w:r>
      <w:r w:rsidRPr="003745AF">
        <w:rPr>
          <w:sz w:val="16"/>
        </w:rPr>
        <w:t xml:space="preserve"> and agonistic </w:t>
      </w:r>
      <w:r w:rsidRPr="00D12740">
        <w:rPr>
          <w:rStyle w:val="StyleUnderline"/>
          <w:highlight w:val="green"/>
        </w:rPr>
        <w:t>contestation of the possible</w:t>
      </w:r>
      <w:r w:rsidRPr="003745AF">
        <w:rPr>
          <w:sz w:val="16"/>
        </w:rPr>
        <w:t xml:space="preserve">. </w:t>
      </w:r>
      <w:r w:rsidRPr="00D12740">
        <w:rPr>
          <w:rStyle w:val="Emphasis"/>
          <w:highlight w:val="green"/>
        </w:rPr>
        <w:t>My central interlocutor</w:t>
      </w:r>
      <w:r w:rsidRPr="003745AF">
        <w:rPr>
          <w:sz w:val="16"/>
        </w:rPr>
        <w:t xml:space="preserve"> here </w:t>
      </w:r>
      <w:r w:rsidRPr="00D12740">
        <w:rPr>
          <w:rStyle w:val="Emphasis"/>
          <w:highlight w:val="green"/>
        </w:rPr>
        <w:t>will be blackness</w:t>
      </w:r>
      <w:r w:rsidRPr="003745AF">
        <w:rPr>
          <w:sz w:val="16"/>
        </w:rPr>
        <w:t xml:space="preserve">: </w:t>
      </w:r>
      <w:r w:rsidRPr="00D12740">
        <w:rPr>
          <w:rStyle w:val="StyleUnderline"/>
          <w:highlight w:val="green"/>
        </w:rPr>
        <w:t xml:space="preserve">that (non-)ontological constitutive </w:t>
      </w:r>
      <w:r w:rsidRPr="00D12740">
        <w:rPr>
          <w:rStyle w:val="Emphasis"/>
          <w:highlight w:val="green"/>
        </w:rPr>
        <w:t>outside of the modern grammar</w:t>
      </w:r>
      <w:r w:rsidRPr="003745AF">
        <w:rPr>
          <w:rStyle w:val="StyleUnderline"/>
        </w:rPr>
        <w:t xml:space="preserve"> </w:t>
      </w:r>
      <w:r w:rsidRPr="00D12740">
        <w:rPr>
          <w:rStyle w:val="StyleUnderline"/>
          <w:highlight w:val="green"/>
        </w:rPr>
        <w:t>that is relegated to</w:t>
      </w:r>
      <w:r w:rsidRPr="003745AF">
        <w:rPr>
          <w:sz w:val="16"/>
        </w:rPr>
        <w:t xml:space="preserve"> the realm of </w:t>
      </w:r>
      <w:r w:rsidRPr="00D12740">
        <w:rPr>
          <w:rStyle w:val="Emphasis"/>
          <w:highlight w:val="green"/>
        </w:rPr>
        <w:t>absolute</w:t>
      </w:r>
      <w:r w:rsidRPr="003745AF">
        <w:rPr>
          <w:sz w:val="16"/>
        </w:rPr>
        <w:t xml:space="preserve"> necessity, </w:t>
      </w:r>
      <w:r w:rsidRPr="00D12740">
        <w:rPr>
          <w:rStyle w:val="Emphasis"/>
          <w:highlight w:val="green"/>
        </w:rPr>
        <w:t>negativity</w:t>
      </w:r>
      <w:r w:rsidRPr="003745AF">
        <w:rPr>
          <w:sz w:val="16"/>
        </w:rPr>
        <w:t xml:space="preserve">, incapacity, and pathology </w:t>
      </w:r>
      <w:r w:rsidRPr="00D12740">
        <w:rPr>
          <w:rStyle w:val="StyleUnderline"/>
          <w:highlight w:val="green"/>
        </w:rPr>
        <w:t xml:space="preserve">that </w:t>
      </w:r>
      <w:r w:rsidRPr="00D12740">
        <w:rPr>
          <w:rStyle w:val="Emphasis"/>
          <w:highlight w:val="green"/>
        </w:rPr>
        <w:t>subtends</w:t>
      </w:r>
      <w:r w:rsidRPr="003745AF">
        <w:rPr>
          <w:sz w:val="16"/>
        </w:rPr>
        <w:t xml:space="preserve"> the political and </w:t>
      </w:r>
      <w:r w:rsidRPr="00D12740">
        <w:rPr>
          <w:rStyle w:val="StyleUnderline"/>
          <w:highlight w:val="green"/>
        </w:rPr>
        <w:t>the rhetorical</w:t>
      </w:r>
      <w:r w:rsidRPr="003745AF">
        <w:rPr>
          <w:sz w:val="16"/>
        </w:rPr>
        <w:t xml:space="preserve">. As that which is always already outside the World/History, </w:t>
      </w:r>
      <w:r w:rsidRPr="00D12740">
        <w:rPr>
          <w:rStyle w:val="Emphasis"/>
          <w:highlight w:val="green"/>
        </w:rPr>
        <w:t>blackness provides an anoriginary nonplace</w:t>
      </w:r>
      <w:r w:rsidRPr="003745AF">
        <w:rPr>
          <w:sz w:val="16"/>
        </w:rPr>
        <w:t xml:space="preserve"> from which to think crisis and a politics of actualizing the impossible.</w:t>
      </w:r>
    </w:p>
    <w:p w14:paraId="3CD0386D" w14:textId="77777777" w:rsidR="005138F5" w:rsidRDefault="005138F5" w:rsidP="005138F5">
      <w:pPr>
        <w:pStyle w:val="Heading4"/>
        <w:rPr>
          <w:rFonts w:ascii="Times New Roman" w:hAnsi="Times New Roman" w:cs="Times New Roman"/>
        </w:rPr>
      </w:pPr>
      <w:r>
        <w:t>The alternative is to remain in the always now of the hold—a temporal orientation that rejects fugitivity’s escapist fantasy. Violence cannot be escaped, but in the brutal immediacy of the present, disruptive care, intimacy, and desire still persist. Embracing the now enables relation without redemption, making space for a Black existence that doesn’t rely on the anti-Black metaphysics of progress, salvation, or flight.</w:t>
      </w:r>
    </w:p>
    <w:p w14:paraId="1B118890" w14:textId="77777777" w:rsidR="005138F5" w:rsidRDefault="005138F5" w:rsidP="005138F5">
      <w:r>
        <w:t xml:space="preserve">Dr. Biko Mandela </w:t>
      </w:r>
      <w:r w:rsidRPr="00D7146E">
        <w:rPr>
          <w:rStyle w:val="Style13ptBold"/>
        </w:rPr>
        <w:t>Gray 22</w:t>
      </w:r>
      <w:r>
        <w:t>, Associate Professor of Religion at Syracuse University, PhD in Religious Studies from Rice University, 6/27/2022, “Now It is Always Now,” Political Theology: The Journal of Christian Socialism, Vol. 26, No. 3, pp. 333–347, https://doi.org/10.1080/1462317X.2022.2093693, DJDubb</w:t>
      </w:r>
    </w:p>
    <w:p w14:paraId="0AB0C36C" w14:textId="77777777" w:rsidR="005138F5" w:rsidRPr="00C27EFE" w:rsidRDefault="005138F5" w:rsidP="005138F5">
      <w:pPr>
        <w:spacing w:after="80"/>
        <w:rPr>
          <w:sz w:val="12"/>
        </w:rPr>
      </w:pPr>
      <w:r w:rsidRPr="00C27EFE">
        <w:rPr>
          <w:sz w:val="12"/>
        </w:rPr>
        <w:t>Conclusion: to not be saved</w:t>
      </w:r>
    </w:p>
    <w:p w14:paraId="3A45C82C" w14:textId="77777777" w:rsidR="005138F5" w:rsidRPr="00C27EFE" w:rsidRDefault="005138F5" w:rsidP="005138F5">
      <w:pPr>
        <w:spacing w:after="80"/>
        <w:rPr>
          <w:sz w:val="12"/>
        </w:rPr>
      </w:pPr>
      <w:r w:rsidRPr="00A7202A">
        <w:rPr>
          <w:rStyle w:val="StyleUnderline"/>
          <w:highlight w:val="green"/>
        </w:rPr>
        <w:t>But perhaps</w:t>
      </w:r>
      <w:r w:rsidRPr="00FA6419">
        <w:rPr>
          <w:rStyle w:val="StyleUnderline"/>
        </w:rPr>
        <w:t xml:space="preserve"> we never wanted salvation</w:t>
      </w:r>
      <w:r w:rsidRPr="001F62E9">
        <w:rPr>
          <w:rStyle w:val="StyleUnderline"/>
        </w:rPr>
        <w:t>. Perhaps “</w:t>
      </w:r>
      <w:r w:rsidRPr="00A7202A">
        <w:rPr>
          <w:rStyle w:val="StyleUnderline"/>
          <w:highlight w:val="green"/>
        </w:rPr>
        <w:t>salvation” is not what we were after</w:t>
      </w:r>
      <w:r w:rsidRPr="00C27EFE">
        <w:rPr>
          <w:sz w:val="12"/>
        </w:rPr>
        <w:t xml:space="preserve">, </w:t>
      </w:r>
      <w:r w:rsidRPr="001F62E9">
        <w:rPr>
          <w:sz w:val="16"/>
        </w:rPr>
        <w:t>but instead a fleeting, flying escape from the temporal and political atonement logic that can only live through the reduction of life to dying.</w:t>
      </w:r>
      <w:r w:rsidRPr="00C27EFE">
        <w:rPr>
          <w:sz w:val="12"/>
        </w:rPr>
        <w:t xml:space="preserve"> Yes, </w:t>
      </w:r>
      <w:r w:rsidRPr="00A7202A">
        <w:rPr>
          <w:rStyle w:val="StyleUnderline"/>
          <w:highlight w:val="green"/>
        </w:rPr>
        <w:t>we live in</w:t>
      </w:r>
      <w:r w:rsidRPr="00D7146E">
        <w:rPr>
          <w:rStyle w:val="StyleUnderline"/>
        </w:rPr>
        <w:t xml:space="preserve"> now, </w:t>
      </w:r>
      <w:r w:rsidRPr="00A7202A">
        <w:rPr>
          <w:rStyle w:val="StyleUnderline"/>
          <w:highlight w:val="green"/>
        </w:rPr>
        <w:t xml:space="preserve">the </w:t>
      </w:r>
      <w:r w:rsidRPr="00A7202A">
        <w:rPr>
          <w:rStyle w:val="Emphasis"/>
          <w:highlight w:val="green"/>
        </w:rPr>
        <w:t>always now</w:t>
      </w:r>
      <w:r w:rsidRPr="00D7146E">
        <w:rPr>
          <w:rStyle w:val="StyleUnderline"/>
        </w:rPr>
        <w:t>.</w:t>
      </w:r>
      <w:r w:rsidRPr="00C27EFE">
        <w:rPr>
          <w:sz w:val="12"/>
        </w:rPr>
        <w:t xml:space="preserve"> We are always now. Only now. Only the always now of life/death. Only the always now of lives lived in death, of lives punctuated by death. </w:t>
      </w:r>
      <w:r w:rsidRPr="00D7146E">
        <w:rPr>
          <w:rStyle w:val="StyleUnderline"/>
        </w:rPr>
        <w:t xml:space="preserve">There is no distance. </w:t>
      </w:r>
      <w:r w:rsidRPr="00A7202A">
        <w:rPr>
          <w:rStyle w:val="StyleUnderline"/>
          <w:highlight w:val="green"/>
        </w:rPr>
        <w:t xml:space="preserve">There is </w:t>
      </w:r>
      <w:r w:rsidRPr="00A7202A">
        <w:rPr>
          <w:rStyle w:val="Emphasis"/>
          <w:highlight w:val="green"/>
        </w:rPr>
        <w:t>only immediacy</w:t>
      </w:r>
      <w:r w:rsidRPr="009E5B88">
        <w:rPr>
          <w:rStyle w:val="Emphasis"/>
        </w:rPr>
        <w:t xml:space="preserve">. No past. </w:t>
      </w:r>
      <w:r w:rsidRPr="00A7202A">
        <w:rPr>
          <w:rStyle w:val="Emphasis"/>
          <w:highlight w:val="green"/>
        </w:rPr>
        <w:t>No future</w:t>
      </w:r>
      <w:r w:rsidRPr="009E5B88">
        <w:rPr>
          <w:rStyle w:val="Emphasis"/>
        </w:rPr>
        <w:t>.</w:t>
      </w:r>
      <w:r w:rsidRPr="00D7146E">
        <w:rPr>
          <w:rStyle w:val="StyleUnderline"/>
        </w:rPr>
        <w:t xml:space="preserve"> Now is all that remains.</w:t>
      </w:r>
      <w:r w:rsidRPr="00C27EFE">
        <w:rPr>
          <w:sz w:val="12"/>
        </w:rPr>
        <w:t xml:space="preserve"> Now is what we have. Now is what, and where, we are. Now is what, and where, we remain. </w:t>
      </w:r>
      <w:r w:rsidRPr="00A7202A">
        <w:rPr>
          <w:rStyle w:val="StyleUnderline"/>
          <w:highlight w:val="green"/>
        </w:rPr>
        <w:t>Blackness is now</w:t>
      </w:r>
      <w:r w:rsidRPr="00D7146E">
        <w:rPr>
          <w:rStyle w:val="StyleUnderline"/>
        </w:rPr>
        <w:t>. It is only now. It is always now.</w:t>
      </w:r>
      <w:r w:rsidRPr="00C27EFE">
        <w:rPr>
          <w:sz w:val="12"/>
        </w:rPr>
        <w:t xml:space="preserve"> And this always now doesn’t save us. It only saves others.</w:t>
      </w:r>
    </w:p>
    <w:p w14:paraId="221D13D5" w14:textId="77777777" w:rsidR="005138F5" w:rsidRPr="00C27EFE" w:rsidRDefault="005138F5" w:rsidP="005138F5">
      <w:pPr>
        <w:spacing w:after="80"/>
        <w:rPr>
          <w:sz w:val="12"/>
        </w:rPr>
      </w:pPr>
      <w:r w:rsidRPr="00D7146E">
        <w:rPr>
          <w:rStyle w:val="StyleUnderline"/>
        </w:rPr>
        <w:t>To be in the always now, to live</w:t>
      </w:r>
      <w:r w:rsidRPr="00C27EFE">
        <w:rPr>
          <w:sz w:val="12"/>
        </w:rPr>
        <w:t xml:space="preserve"> only as the always now; this might feel totalizing. It certainly is inescapable. But </w:t>
      </w:r>
      <w:r w:rsidRPr="00D7146E">
        <w:rPr>
          <w:rStyle w:val="StyleUnderline"/>
        </w:rPr>
        <w:t xml:space="preserve">in the always now of the hold, </w:t>
      </w:r>
      <w:r w:rsidRPr="009E5B88">
        <w:rPr>
          <w:rStyle w:val="Emphasis"/>
        </w:rPr>
        <w:t>different possibilities arise</w:t>
      </w:r>
      <w:r w:rsidRPr="00D7146E">
        <w:rPr>
          <w:rStyle w:val="StyleUnderline"/>
        </w:rPr>
        <w:t xml:space="preserve">. Possibilities to </w:t>
      </w:r>
      <w:r w:rsidRPr="001F62E9">
        <w:rPr>
          <w:rStyle w:val="StyleUnderline"/>
        </w:rPr>
        <w:t>live differently, to live</w:t>
      </w:r>
      <w:r w:rsidRPr="00C27EFE">
        <w:rPr>
          <w:sz w:val="12"/>
        </w:rPr>
        <w:t xml:space="preserve"> </w:t>
      </w:r>
      <w:r w:rsidRPr="009E5B88">
        <w:rPr>
          <w:rStyle w:val="Emphasis"/>
        </w:rPr>
        <w:t>beyond</w:t>
      </w:r>
      <w:r w:rsidRPr="00D7146E">
        <w:rPr>
          <w:rStyle w:val="StyleUnderline"/>
        </w:rPr>
        <w:t xml:space="preserve"> the</w:t>
      </w:r>
      <w:r w:rsidRPr="00C27EFE">
        <w:rPr>
          <w:sz w:val="12"/>
        </w:rPr>
        <w:t xml:space="preserve"> theodicean and </w:t>
      </w:r>
      <w:r w:rsidRPr="00D7146E">
        <w:rPr>
          <w:rStyle w:val="StyleUnderline"/>
        </w:rPr>
        <w:t>temporal structure of atoning salvation.</w:t>
      </w:r>
      <w:r w:rsidRPr="00C27EFE">
        <w:rPr>
          <w:sz w:val="12"/>
        </w:rPr>
        <w:t xml:space="preserve"> I want to return to Sharpe one more time, to hear her words, to listen to what she offers in the wake:</w:t>
      </w:r>
    </w:p>
    <w:p w14:paraId="508E8FAB" w14:textId="77777777" w:rsidR="005138F5" w:rsidRPr="00C27EFE" w:rsidRDefault="005138F5" w:rsidP="005138F5">
      <w:pPr>
        <w:spacing w:after="80"/>
        <w:ind w:left="720"/>
        <w:rPr>
          <w:sz w:val="12"/>
        </w:rPr>
      </w:pPr>
      <w:r w:rsidRPr="00C27EFE">
        <w:rPr>
          <w:sz w:val="12"/>
        </w:rPr>
        <w:t>What kinds of possibilities for rupture might be opened up? What happens when we proceed as if we know this, antiblackness, to be the ground on which we stand, the ground from which we attempt to speak, for instance, an “I” or a “we” who know, an “I” or a “we” who care?26</w:t>
      </w:r>
    </w:p>
    <w:p w14:paraId="082A834B" w14:textId="77777777" w:rsidR="005138F5" w:rsidRPr="00C27EFE" w:rsidRDefault="005138F5" w:rsidP="005138F5">
      <w:pPr>
        <w:spacing w:after="80"/>
        <w:rPr>
          <w:sz w:val="12"/>
        </w:rPr>
      </w:pPr>
      <w:r w:rsidRPr="00C27EFE">
        <w:rPr>
          <w:sz w:val="12"/>
        </w:rPr>
        <w:t>I, too, wonder about these possibilities for rupture. As I conclude, I want to suggest that the now, the now that is always now, is also more than what the world has consigned it to be. “The object is more than the content and other than it,” Husserl writes, which means the time of the object The now of the hold is brutal. It is violent. It is steeped in a violence that cannot be undone and will probably continue.</w:t>
      </w:r>
    </w:p>
    <w:p w14:paraId="61FB8480" w14:textId="77777777" w:rsidR="005138F5" w:rsidRPr="00C27EFE" w:rsidRDefault="005138F5" w:rsidP="005138F5">
      <w:pPr>
        <w:spacing w:after="80"/>
        <w:rPr>
          <w:sz w:val="12"/>
        </w:rPr>
      </w:pPr>
      <w:r w:rsidRPr="00C27EFE">
        <w:rPr>
          <w:sz w:val="12"/>
        </w:rPr>
        <w:t xml:space="preserve">But I want to briefly return to Beloved’s </w:t>
      </w:r>
      <w:r w:rsidRPr="009E5B88">
        <w:rPr>
          <w:rStyle w:val="Emphasis"/>
        </w:rPr>
        <w:t>non-grammatical speech</w:t>
      </w:r>
      <w:r w:rsidRPr="00D7146E">
        <w:rPr>
          <w:rStyle w:val="StyleUnderline"/>
        </w:rPr>
        <w:t>, where the lack of periods and commas announce the lack of access to linear, progressive – and therefore</w:t>
      </w:r>
      <w:r w:rsidRPr="00C27EFE">
        <w:rPr>
          <w:sz w:val="12"/>
        </w:rPr>
        <w:t xml:space="preserve"> theodicean and salvific – </w:t>
      </w:r>
      <w:r w:rsidRPr="009E5B88">
        <w:rPr>
          <w:rStyle w:val="Emphasis"/>
        </w:rPr>
        <w:t>metaphysical time</w:t>
      </w:r>
      <w:r w:rsidRPr="00D7146E">
        <w:rPr>
          <w:rStyle w:val="StyleUnderline"/>
        </w:rPr>
        <w:t>.</w:t>
      </w:r>
      <w:r w:rsidRPr="00C27EFE">
        <w:rPr>
          <w:sz w:val="12"/>
        </w:rPr>
        <w:t xml:space="preserve"> Because while that lack of punctuation mirrors and invokes the lack of temporality, it also </w:t>
      </w:r>
      <w:r w:rsidRPr="009E5B88">
        <w:rPr>
          <w:rStyle w:val="Emphasis"/>
        </w:rPr>
        <w:t>opens up</w:t>
      </w:r>
      <w:r w:rsidRPr="00C27EFE">
        <w:rPr>
          <w:sz w:val="12"/>
        </w:rPr>
        <w:t xml:space="preserve"> what Sharpe might call </w:t>
      </w:r>
      <w:r w:rsidRPr="00D7146E">
        <w:rPr>
          <w:rStyle w:val="StyleUnderline"/>
        </w:rPr>
        <w:t>disruptive possibilities in the wake</w:t>
      </w:r>
      <w:r w:rsidRPr="00C27EFE">
        <w:rPr>
          <w:sz w:val="12"/>
        </w:rPr>
        <w:t>. And in that regard, I also want to return to Beloved’s words. I want to return to her desire, a desire steeped in love and care.</w:t>
      </w:r>
    </w:p>
    <w:p w14:paraId="0916FB72" w14:textId="77777777" w:rsidR="005138F5" w:rsidRPr="00C27EFE" w:rsidRDefault="005138F5" w:rsidP="005138F5">
      <w:pPr>
        <w:spacing w:after="80"/>
        <w:ind w:left="720"/>
        <w:rPr>
          <w:sz w:val="12"/>
        </w:rPr>
      </w:pPr>
      <w:r w:rsidRPr="00C27EFE">
        <w:rPr>
          <w:sz w:val="12"/>
        </w:rPr>
        <w:t>the woman is there with the face I want the face that is mine they fall into the sea which is the color of the bread she has nothing in her ears if I had the teeth of the man who died on my face I would bite the circle around her neck bite it away I know she does not like it now there is room to crouch and to watch the others it is the crouching that is now always now inside the woman with my face is in the sea27</w:t>
      </w:r>
    </w:p>
    <w:p w14:paraId="51B8E8D4" w14:textId="77777777" w:rsidR="005138F5" w:rsidRPr="00C27EFE" w:rsidRDefault="005138F5" w:rsidP="005138F5">
      <w:pPr>
        <w:spacing w:after="80"/>
        <w:rPr>
          <w:sz w:val="12"/>
        </w:rPr>
      </w:pPr>
      <w:r w:rsidRPr="00C27EFE">
        <w:rPr>
          <w:sz w:val="12"/>
        </w:rPr>
        <w:t xml:space="preserve">Again, </w:t>
      </w:r>
      <w:r w:rsidRPr="00C27EFE">
        <w:rPr>
          <w:rStyle w:val="StyleUnderline"/>
        </w:rPr>
        <w:t>no grammar; no commas, no periods.</w:t>
      </w:r>
      <w:r w:rsidRPr="00C27EFE">
        <w:rPr>
          <w:sz w:val="12"/>
        </w:rPr>
        <w:t xml:space="preserve"> But in the midst of Beloved’s words, there is this mention of desire, of care, of love: Beloved wants to bite the shackles away; she knows that the woman she loves does not like it.</w:t>
      </w:r>
    </w:p>
    <w:p w14:paraId="3DC8F17F" w14:textId="77777777" w:rsidR="005138F5" w:rsidRPr="00C27EFE" w:rsidRDefault="005138F5" w:rsidP="005138F5">
      <w:pPr>
        <w:spacing w:after="80"/>
        <w:rPr>
          <w:sz w:val="12"/>
        </w:rPr>
      </w:pPr>
      <w:r w:rsidRPr="00C27EFE">
        <w:rPr>
          <w:sz w:val="12"/>
        </w:rPr>
        <w:t xml:space="preserve">This kind of desire, this yearning for the intramural other who also lives in the hold, </w:t>
      </w:r>
      <w:r w:rsidRPr="00C27EFE">
        <w:rPr>
          <w:rStyle w:val="StyleUnderline"/>
        </w:rPr>
        <w:t>announces the disruptive possibilities of the always now.</w:t>
      </w:r>
      <w:r w:rsidRPr="00C27EFE">
        <w:rPr>
          <w:sz w:val="12"/>
        </w:rPr>
        <w:t xml:space="preserve"> Beloved is not saved. Neither is the woman who has her face. We know that the woman with Beloved’s face went into the sea; we know she was discarded, that she, too, went into residence time.</w:t>
      </w:r>
    </w:p>
    <w:p w14:paraId="60E55EDD" w14:textId="77777777" w:rsidR="005138F5" w:rsidRPr="00C27EFE" w:rsidRDefault="005138F5" w:rsidP="005138F5">
      <w:pPr>
        <w:spacing w:after="80"/>
        <w:rPr>
          <w:sz w:val="12"/>
        </w:rPr>
      </w:pPr>
      <w:r w:rsidRPr="00C27EFE">
        <w:rPr>
          <w:sz w:val="12"/>
        </w:rPr>
        <w:t>But what do we make of Beloved’s desire, her care? Even if it changes nothing, what does it mean that something like desire and care can flourish, can be cultivated, in the hold – in the always now of the hold? Sitting with Beloved’s desire reminds me of a passage from Fred Moten’s treatment of mysticism in the hold, which is.</w:t>
      </w:r>
    </w:p>
    <w:p w14:paraId="5A753A4C" w14:textId="77777777" w:rsidR="005138F5" w:rsidRPr="00C27EFE" w:rsidRDefault="005138F5" w:rsidP="005138F5">
      <w:pPr>
        <w:spacing w:after="80"/>
        <w:ind w:left="720"/>
        <w:rPr>
          <w:sz w:val="12"/>
        </w:rPr>
      </w:pPr>
      <w:r w:rsidRPr="009E5B88">
        <w:rPr>
          <w:rStyle w:val="Emphasis"/>
        </w:rPr>
        <w:t>a language lab</w:t>
      </w:r>
      <w:r w:rsidRPr="00C27EFE">
        <w:rPr>
          <w:rStyle w:val="StyleUnderline"/>
        </w:rPr>
        <w:t xml:space="preserve">, a zone of </w:t>
      </w:r>
      <w:r w:rsidRPr="009E5B88">
        <w:rPr>
          <w:rStyle w:val="Emphasis"/>
        </w:rPr>
        <w:t>experimental</w:t>
      </w:r>
      <w:r w:rsidRPr="00C27EFE">
        <w:rPr>
          <w:rStyle w:val="StyleUnderline"/>
        </w:rPr>
        <w:t xml:space="preserve">, </w:t>
      </w:r>
      <w:r w:rsidRPr="009E5B88">
        <w:rPr>
          <w:rStyle w:val="Emphasis"/>
        </w:rPr>
        <w:t>audiovisual intonation</w:t>
      </w:r>
      <w:r w:rsidRPr="00C27EFE">
        <w:rPr>
          <w:rStyle w:val="StyleUnderline"/>
        </w:rPr>
        <w:t xml:space="preserve"> but also … a scene</w:t>
      </w:r>
      <w:r w:rsidRPr="00C27EFE">
        <w:rPr>
          <w:sz w:val="12"/>
        </w:rPr>
        <w:t>, an erotic vestibule</w:t>
      </w:r>
      <w:r w:rsidRPr="00C27EFE">
        <w:rPr>
          <w:rStyle w:val="StyleUnderline"/>
        </w:rPr>
        <w:t>, a prison house of violent pleasure, where flesh is rendered in the absolute exposure of a terrible open secret.</w:t>
      </w:r>
      <w:r w:rsidRPr="00C27EFE">
        <w:rPr>
          <w:sz w:val="12"/>
        </w:rPr>
        <w:t>28</w:t>
      </w:r>
    </w:p>
    <w:p w14:paraId="5E4A52AB" w14:textId="77777777" w:rsidR="005138F5" w:rsidRPr="00C27EFE" w:rsidRDefault="005138F5" w:rsidP="005138F5">
      <w:pPr>
        <w:spacing w:after="80"/>
        <w:rPr>
          <w:rStyle w:val="StyleUnderline"/>
        </w:rPr>
      </w:pPr>
      <w:r w:rsidRPr="00A7202A">
        <w:rPr>
          <w:rStyle w:val="Emphasis"/>
          <w:highlight w:val="green"/>
        </w:rPr>
        <w:t>Nothing changes. Nothing shifts. Nothing happens.</w:t>
      </w:r>
      <w:r w:rsidRPr="00C27EFE">
        <w:rPr>
          <w:sz w:val="12"/>
        </w:rPr>
        <w:t xml:space="preserve"> Moten doesn’t excuse nor ignore the violence. That “absolute exposure of a terrible secret,” that coerced denuding and “dispossessive rubbing” of black flesh – that “frottage,” as K’eguro Macharia might call it29 – is irritating and brutal. And yes: it remains. Always. She was thrown overboard; the man with the teeth died on Beloved’s face. Nothing changed. Nothing happened. </w:t>
      </w:r>
      <w:r w:rsidRPr="00A7202A">
        <w:rPr>
          <w:rStyle w:val="StyleUnderline"/>
          <w:highlight w:val="green"/>
        </w:rPr>
        <w:t>And yet, down there, down here</w:t>
      </w:r>
      <w:r w:rsidRPr="00C27EFE">
        <w:rPr>
          <w:sz w:val="12"/>
        </w:rPr>
        <w:t xml:space="preserve"> – in the hold, </w:t>
      </w:r>
      <w:r w:rsidRPr="00A7202A">
        <w:rPr>
          <w:rStyle w:val="StyleUnderline"/>
          <w:highlight w:val="green"/>
        </w:rPr>
        <w:t xml:space="preserve">in the always now of the hold – that very </w:t>
      </w:r>
      <w:r w:rsidRPr="00A7202A">
        <w:rPr>
          <w:rStyle w:val="Emphasis"/>
          <w:highlight w:val="green"/>
        </w:rPr>
        <w:t>nothing can and will mean everything</w:t>
      </w:r>
      <w:r w:rsidRPr="00C27EFE">
        <w:rPr>
          <w:rStyle w:val="StyleUnderline"/>
        </w:rPr>
        <w:t>. It can and will mean pleasure and eros, care and love, desire and fantasy.</w:t>
      </w:r>
    </w:p>
    <w:p w14:paraId="64525AE3" w14:textId="77777777" w:rsidR="005138F5" w:rsidRPr="00D7146E" w:rsidRDefault="005138F5" w:rsidP="005138F5">
      <w:pPr>
        <w:spacing w:after="80"/>
        <w:rPr>
          <w:rStyle w:val="StyleUnderline"/>
        </w:rPr>
      </w:pPr>
      <w:r w:rsidRPr="00A7202A">
        <w:rPr>
          <w:rStyle w:val="StyleUnderline"/>
          <w:highlight w:val="green"/>
        </w:rPr>
        <w:t>There is no overcoming here</w:t>
      </w:r>
      <w:r w:rsidRPr="00D7146E">
        <w:rPr>
          <w:rStyle w:val="StyleUnderline"/>
        </w:rPr>
        <w:t xml:space="preserve">. </w:t>
      </w:r>
      <w:r w:rsidRPr="00C27EFE">
        <w:rPr>
          <w:sz w:val="12"/>
        </w:rPr>
        <w:t>Though this world achieves its salvation through the hold, salvation is not offered to those of us who are bound to and in the hold.</w:t>
      </w:r>
    </w:p>
    <w:p w14:paraId="46759E77" w14:textId="77777777" w:rsidR="005138F5" w:rsidRPr="00C27EFE" w:rsidRDefault="005138F5" w:rsidP="005138F5">
      <w:pPr>
        <w:spacing w:after="80"/>
        <w:rPr>
          <w:sz w:val="12"/>
        </w:rPr>
      </w:pPr>
      <w:r w:rsidRPr="00A7202A">
        <w:rPr>
          <w:rStyle w:val="Emphasis"/>
          <w:highlight w:val="green"/>
        </w:rPr>
        <w:t>But care remains</w:t>
      </w:r>
      <w:r w:rsidRPr="00D0776E">
        <w:rPr>
          <w:rStyle w:val="StyleUnderline"/>
        </w:rPr>
        <w:t xml:space="preserve">. It is </w:t>
      </w:r>
      <w:r w:rsidRPr="00A7202A">
        <w:rPr>
          <w:rStyle w:val="StyleUnderline"/>
          <w:highlight w:val="green"/>
        </w:rPr>
        <w:t>a kind of care</w:t>
      </w:r>
      <w:r w:rsidRPr="00D0776E">
        <w:rPr>
          <w:rStyle w:val="StyleUnderline"/>
        </w:rPr>
        <w:t xml:space="preserve"> that </w:t>
      </w:r>
      <w:r w:rsidRPr="00A7202A">
        <w:rPr>
          <w:rStyle w:val="StyleUnderline"/>
          <w:highlight w:val="green"/>
        </w:rPr>
        <w:t xml:space="preserve">the world can </w:t>
      </w:r>
      <w:r w:rsidRPr="00A7202A">
        <w:rPr>
          <w:rStyle w:val="Emphasis"/>
          <w:highlight w:val="green"/>
        </w:rPr>
        <w:t>neither understand nor fathom</w:t>
      </w:r>
      <w:r w:rsidRPr="00D0776E">
        <w:rPr>
          <w:rStyle w:val="StyleUnderline"/>
        </w:rPr>
        <w:t>, a care</w:t>
      </w:r>
      <w:r w:rsidRPr="00C27EFE">
        <w:rPr>
          <w:sz w:val="12"/>
        </w:rPr>
        <w:t xml:space="preserve"> facilitated in and through the eternal damnation </w:t>
      </w:r>
      <w:r w:rsidRPr="00D0776E">
        <w:rPr>
          <w:rStyle w:val="StyleUnderline"/>
        </w:rPr>
        <w:t>that is</w:t>
      </w:r>
      <w:r w:rsidRPr="00C27EFE">
        <w:rPr>
          <w:sz w:val="12"/>
        </w:rPr>
        <w:t xml:space="preserve"> the hold itself. Whatever is down there, down here, is </w:t>
      </w:r>
      <w:r w:rsidRPr="00A7202A">
        <w:rPr>
          <w:rStyle w:val="StyleUnderline"/>
          <w:highlight w:val="green"/>
        </w:rPr>
        <w:t>irreducible to</w:t>
      </w:r>
      <w:r w:rsidRPr="00D0776E">
        <w:rPr>
          <w:rStyle w:val="StyleUnderline"/>
        </w:rPr>
        <w:t xml:space="preserve"> the atonement </w:t>
      </w:r>
      <w:r w:rsidRPr="00A7202A">
        <w:rPr>
          <w:rStyle w:val="StyleUnderline"/>
          <w:highlight w:val="green"/>
        </w:rPr>
        <w:t>logics of salvation</w:t>
      </w:r>
      <w:r w:rsidRPr="00C27EFE">
        <w:rPr>
          <w:sz w:val="12"/>
        </w:rPr>
        <w:t>, even as such salvation is achieved for others through our dispossessed presence. We may not be saved. Violence can and will come. Antiblackness is, indeed, the ground we walk on.</w:t>
      </w:r>
    </w:p>
    <w:p w14:paraId="294D1991" w14:textId="77777777" w:rsidR="005138F5" w:rsidRPr="00D0776E" w:rsidRDefault="005138F5" w:rsidP="005138F5">
      <w:pPr>
        <w:spacing w:after="80"/>
        <w:rPr>
          <w:rStyle w:val="StyleUnderline"/>
        </w:rPr>
      </w:pPr>
      <w:r w:rsidRPr="00A7202A">
        <w:rPr>
          <w:rStyle w:val="StyleUnderline"/>
          <w:highlight w:val="green"/>
        </w:rPr>
        <w:t>And yet.</w:t>
      </w:r>
      <w:r w:rsidRPr="00C27EFE">
        <w:rPr>
          <w:sz w:val="12"/>
        </w:rPr>
        <w:t xml:space="preserve">30 </w:t>
      </w:r>
      <w:r w:rsidRPr="00A7202A">
        <w:rPr>
          <w:rStyle w:val="StyleUnderline"/>
          <w:highlight w:val="green"/>
        </w:rPr>
        <w:t>This</w:t>
      </w:r>
      <w:r w:rsidRPr="00D0776E">
        <w:rPr>
          <w:rStyle w:val="StyleUnderline"/>
        </w:rPr>
        <w:t xml:space="preserve"> </w:t>
      </w:r>
      <w:r w:rsidRPr="009E5B88">
        <w:rPr>
          <w:rStyle w:val="Emphasis"/>
        </w:rPr>
        <w:t>“and yet”</w:t>
      </w:r>
      <w:r w:rsidRPr="00D0776E">
        <w:rPr>
          <w:rStyle w:val="StyleUnderline"/>
        </w:rPr>
        <w:t xml:space="preserve"> </w:t>
      </w:r>
      <w:r w:rsidRPr="00A7202A">
        <w:rPr>
          <w:rStyle w:val="StyleUnderline"/>
          <w:highlight w:val="green"/>
        </w:rPr>
        <w:t xml:space="preserve">does not tell us of a </w:t>
      </w:r>
      <w:r w:rsidRPr="00A7202A">
        <w:rPr>
          <w:rStyle w:val="Emphasis"/>
          <w:highlight w:val="green"/>
        </w:rPr>
        <w:t>telos</w:t>
      </w:r>
      <w:r w:rsidRPr="00A7202A">
        <w:rPr>
          <w:rStyle w:val="StyleUnderline"/>
          <w:highlight w:val="green"/>
        </w:rPr>
        <w:t xml:space="preserve">; it does not ground itself in </w:t>
      </w:r>
      <w:r w:rsidRPr="00A7202A">
        <w:rPr>
          <w:rStyle w:val="Emphasis"/>
          <w:highlight w:val="green"/>
        </w:rPr>
        <w:t>purposive logics</w:t>
      </w:r>
      <w:r w:rsidRPr="00A7202A">
        <w:rPr>
          <w:rStyle w:val="StyleUnderline"/>
          <w:highlight w:val="green"/>
        </w:rPr>
        <w:t xml:space="preserve">. There are </w:t>
      </w:r>
      <w:r w:rsidRPr="00A7202A">
        <w:rPr>
          <w:rStyle w:val="Emphasis"/>
          <w:highlight w:val="green"/>
        </w:rPr>
        <w:t>no goals</w:t>
      </w:r>
      <w:r w:rsidRPr="00A7202A">
        <w:rPr>
          <w:rStyle w:val="StyleUnderline"/>
          <w:highlight w:val="green"/>
        </w:rPr>
        <w:t>; the terror</w:t>
      </w:r>
      <w:r w:rsidRPr="00C27EFE">
        <w:rPr>
          <w:sz w:val="12"/>
        </w:rPr>
        <w:t xml:space="preserve"> has remained and </w:t>
      </w:r>
      <w:r w:rsidRPr="00A7202A">
        <w:rPr>
          <w:rStyle w:val="StyleUnderline"/>
          <w:highlight w:val="green"/>
        </w:rPr>
        <w:t>will</w:t>
      </w:r>
      <w:r w:rsidRPr="00D0776E">
        <w:rPr>
          <w:rStyle w:val="StyleUnderline"/>
        </w:rPr>
        <w:t xml:space="preserve"> continue to </w:t>
      </w:r>
      <w:r w:rsidRPr="00A7202A">
        <w:rPr>
          <w:rStyle w:val="StyleUnderline"/>
          <w:highlight w:val="green"/>
        </w:rPr>
        <w:t>remain. But</w:t>
      </w:r>
      <w:r w:rsidRPr="00D0776E">
        <w:rPr>
          <w:rStyle w:val="StyleUnderline"/>
        </w:rPr>
        <w:t xml:space="preserve"> it is</w:t>
      </w:r>
      <w:r w:rsidRPr="00C27EFE">
        <w:rPr>
          <w:sz w:val="12"/>
        </w:rPr>
        <w:t xml:space="preserve"> precisely </w:t>
      </w:r>
      <w:r w:rsidRPr="00D0776E">
        <w:rPr>
          <w:rStyle w:val="StyleUnderline"/>
        </w:rPr>
        <w:t xml:space="preserve">in that remaining that a </w:t>
      </w:r>
      <w:r w:rsidRPr="00A7202A">
        <w:rPr>
          <w:rStyle w:val="StyleUnderline"/>
          <w:highlight w:val="green"/>
        </w:rPr>
        <w:t>remainder emerges. “</w:t>
      </w:r>
      <w:r w:rsidRPr="00A7202A">
        <w:rPr>
          <w:rStyle w:val="Emphasis"/>
          <w:highlight w:val="green"/>
        </w:rPr>
        <w:t>We exist in and as excess</w:t>
      </w:r>
      <w:r w:rsidRPr="00D0776E">
        <w:rPr>
          <w:rStyle w:val="StyleUnderline"/>
        </w:rPr>
        <w:t>,”</w:t>
      </w:r>
      <w:r w:rsidRPr="00C27EFE">
        <w:rPr>
          <w:sz w:val="12"/>
        </w:rPr>
        <w:t xml:space="preserve"> Ashon Crawley writes, and while he calls our attention to the fact that we “cannot be contained or engulfed or enclosed by anything,” I’ve been trying to suggest that </w:t>
      </w:r>
      <w:r w:rsidRPr="00A7202A">
        <w:rPr>
          <w:rStyle w:val="StyleUnderline"/>
          <w:highlight w:val="green"/>
        </w:rPr>
        <w:t>the hold is that place of excess</w:t>
      </w:r>
      <w:r w:rsidRPr="00C27EFE">
        <w:rPr>
          <w:sz w:val="12"/>
        </w:rPr>
        <w:t xml:space="preserve">, that place that is </w:t>
      </w:r>
      <w:r w:rsidRPr="009E5B88">
        <w:rPr>
          <w:rStyle w:val="Emphasis"/>
        </w:rPr>
        <w:t>irreducible</w:t>
      </w:r>
      <w:r w:rsidRPr="00D0776E">
        <w:rPr>
          <w:rStyle w:val="StyleUnderline"/>
        </w:rPr>
        <w:t xml:space="preserve"> to the violence that holds us.</w:t>
      </w:r>
    </w:p>
    <w:p w14:paraId="0DDA9D74" w14:textId="77777777" w:rsidR="005138F5" w:rsidRPr="00D0776E" w:rsidRDefault="005138F5" w:rsidP="005138F5">
      <w:pPr>
        <w:spacing w:after="80"/>
        <w:rPr>
          <w:rStyle w:val="StyleUnderline"/>
        </w:rPr>
      </w:pPr>
      <w:r w:rsidRPr="00D0776E">
        <w:rPr>
          <w:rStyle w:val="StyleUnderline"/>
        </w:rPr>
        <w:t xml:space="preserve">It is brutal down there – down here. And yet, </w:t>
      </w:r>
      <w:r w:rsidRPr="009E5B88">
        <w:rPr>
          <w:rStyle w:val="Emphasis"/>
        </w:rPr>
        <w:t>desire remains</w:t>
      </w:r>
      <w:r w:rsidRPr="00D0776E">
        <w:rPr>
          <w:rStyle w:val="StyleUnderline"/>
        </w:rPr>
        <w:t>. Yearning remains.</w:t>
      </w:r>
      <w:r w:rsidRPr="00C27EFE">
        <w:rPr>
          <w:sz w:val="12"/>
        </w:rPr>
        <w:t xml:space="preserve"> Beloved wants to bite away the circle; </w:t>
      </w:r>
      <w:r w:rsidRPr="00A7202A">
        <w:rPr>
          <w:rStyle w:val="StyleUnderline"/>
          <w:highlight w:val="green"/>
        </w:rPr>
        <w:t xml:space="preserve">we want to </w:t>
      </w:r>
      <w:r w:rsidRPr="00A7202A">
        <w:rPr>
          <w:rStyle w:val="Emphasis"/>
          <w:highlight w:val="green"/>
        </w:rPr>
        <w:t>hold and behold those we’ve lost</w:t>
      </w:r>
      <w:r w:rsidRPr="00A7202A">
        <w:rPr>
          <w:rStyle w:val="StyleUnderline"/>
          <w:highlight w:val="green"/>
        </w:rPr>
        <w:t xml:space="preserve">. This is an </w:t>
      </w:r>
      <w:r w:rsidRPr="00A7202A">
        <w:rPr>
          <w:rStyle w:val="Emphasis"/>
          <w:highlight w:val="green"/>
        </w:rPr>
        <w:t>intimacy without filiality</w:t>
      </w:r>
      <w:r w:rsidRPr="00D0776E">
        <w:rPr>
          <w:rStyle w:val="StyleUnderline"/>
        </w:rPr>
        <w:t>, a closeness formed</w:t>
      </w:r>
      <w:r w:rsidRPr="00C27EFE">
        <w:rPr>
          <w:sz w:val="12"/>
        </w:rPr>
        <w:t xml:space="preserve"> not (simply) through blood but </w:t>
      </w:r>
      <w:r w:rsidRPr="00D0776E">
        <w:rPr>
          <w:rStyle w:val="StyleUnderline"/>
        </w:rPr>
        <w:t>through a shared and fleshly dispossession.</w:t>
      </w:r>
      <w:r w:rsidRPr="00C27EFE">
        <w:rPr>
          <w:sz w:val="12"/>
        </w:rPr>
        <w:t xml:space="preserve"> Rubbing chafes, but it is intimate. And sometimes, </w:t>
      </w:r>
      <w:r w:rsidRPr="00A7202A">
        <w:rPr>
          <w:rStyle w:val="StyleUnderline"/>
          <w:highlight w:val="green"/>
        </w:rPr>
        <w:t>that</w:t>
      </w:r>
      <w:r w:rsidRPr="00D0776E">
        <w:rPr>
          <w:rStyle w:val="StyleUnderline"/>
        </w:rPr>
        <w:t xml:space="preserve"> intimacy </w:t>
      </w:r>
      <w:r w:rsidRPr="00A7202A">
        <w:rPr>
          <w:rStyle w:val="StyleUnderline"/>
          <w:highlight w:val="green"/>
        </w:rPr>
        <w:t xml:space="preserve">might offer a way to </w:t>
      </w:r>
      <w:r w:rsidRPr="00A7202A">
        <w:rPr>
          <w:rStyle w:val="Emphasis"/>
          <w:highlight w:val="green"/>
        </w:rPr>
        <w:t xml:space="preserve">think </w:t>
      </w:r>
      <w:r w:rsidRPr="00A7202A">
        <w:rPr>
          <w:rStyle w:val="StyleUnderline"/>
          <w:highlight w:val="green"/>
        </w:rPr>
        <w:t xml:space="preserve">and be </w:t>
      </w:r>
      <w:r w:rsidRPr="00A7202A">
        <w:rPr>
          <w:rStyle w:val="Emphasis"/>
          <w:highlight w:val="green"/>
        </w:rPr>
        <w:t>care differently</w:t>
      </w:r>
      <w:r w:rsidRPr="00D0776E">
        <w:rPr>
          <w:rStyle w:val="StyleUnderline"/>
        </w:rPr>
        <w:t>. A disruptive intimacy</w:t>
      </w:r>
      <w:r w:rsidRPr="00C27EFE">
        <w:rPr>
          <w:sz w:val="12"/>
        </w:rPr>
        <w:t xml:space="preserve">. An intimacy </w:t>
      </w:r>
      <w:r w:rsidRPr="00A7202A">
        <w:rPr>
          <w:rStyle w:val="StyleUnderline"/>
          <w:highlight w:val="green"/>
        </w:rPr>
        <w:t>marked by</w:t>
      </w:r>
      <w:r w:rsidRPr="00D0776E">
        <w:rPr>
          <w:rStyle w:val="StyleUnderline"/>
        </w:rPr>
        <w:t xml:space="preserve"> care as much as it is </w:t>
      </w:r>
      <w:r w:rsidRPr="009E5B88">
        <w:rPr>
          <w:rStyle w:val="Emphasis"/>
        </w:rPr>
        <w:t xml:space="preserve">haunted </w:t>
      </w:r>
      <w:r w:rsidRPr="00D0776E">
        <w:rPr>
          <w:rStyle w:val="StyleUnderline"/>
        </w:rPr>
        <w:t xml:space="preserve">by </w:t>
      </w:r>
      <w:r w:rsidRPr="00A7202A">
        <w:rPr>
          <w:rStyle w:val="StyleUnderline"/>
          <w:highlight w:val="green"/>
        </w:rPr>
        <w:t>the impossibility of reprieve</w:t>
      </w:r>
      <w:r w:rsidRPr="00D0776E">
        <w:rPr>
          <w:rStyle w:val="StyleUnderline"/>
        </w:rPr>
        <w:t>.</w:t>
      </w:r>
    </w:p>
    <w:p w14:paraId="16D73373" w14:textId="77777777" w:rsidR="005138F5" w:rsidRPr="00D0776E" w:rsidRDefault="005138F5" w:rsidP="005138F5">
      <w:pPr>
        <w:spacing w:after="80"/>
        <w:rPr>
          <w:rStyle w:val="StyleUnderline"/>
        </w:rPr>
      </w:pPr>
      <w:r w:rsidRPr="00C27EFE">
        <w:rPr>
          <w:sz w:val="12"/>
        </w:rPr>
        <w:t xml:space="preserve">Perhaps </w:t>
      </w:r>
      <w:r w:rsidRPr="00D0776E">
        <w:rPr>
          <w:rStyle w:val="StyleUnderline"/>
        </w:rPr>
        <w:t xml:space="preserve">this </w:t>
      </w:r>
      <w:r w:rsidRPr="00A7202A">
        <w:rPr>
          <w:rStyle w:val="StyleUnderline"/>
          <w:highlight w:val="green"/>
        </w:rPr>
        <w:t>haunting</w:t>
      </w:r>
      <w:r w:rsidRPr="00C27EFE">
        <w:rPr>
          <w:sz w:val="12"/>
        </w:rPr>
        <w:t xml:space="preserve"> is what </w:t>
      </w:r>
      <w:r w:rsidRPr="00A7202A">
        <w:rPr>
          <w:rStyle w:val="Emphasis"/>
          <w:highlight w:val="green"/>
        </w:rPr>
        <w:t>engenders</w:t>
      </w:r>
      <w:r w:rsidRPr="009E5B88">
        <w:rPr>
          <w:rStyle w:val="StyleUnderline"/>
        </w:rPr>
        <w:t xml:space="preserve"> the </w:t>
      </w:r>
      <w:r w:rsidRPr="00A7202A">
        <w:rPr>
          <w:rStyle w:val="StyleUnderline"/>
          <w:highlight w:val="green"/>
        </w:rPr>
        <w:t>care</w:t>
      </w:r>
      <w:r w:rsidRPr="00D0776E">
        <w:rPr>
          <w:rStyle w:val="StyleUnderline"/>
        </w:rPr>
        <w:t>.</w:t>
      </w:r>
      <w:r w:rsidRPr="00C27EFE">
        <w:rPr>
          <w:sz w:val="12"/>
        </w:rPr>
        <w:t xml:space="preserve"> Perhaps it doesn’t. Either way, those of us who live in the hold, in the wake, in residence time – in </w:t>
      </w:r>
      <w:r w:rsidRPr="00D0776E">
        <w:rPr>
          <w:rStyle w:val="StyleUnderline"/>
        </w:rPr>
        <w:t>the now that is always now</w:t>
      </w:r>
      <w:r w:rsidRPr="00C27EFE">
        <w:rPr>
          <w:sz w:val="12"/>
        </w:rPr>
        <w:t xml:space="preserve"> – we can no longer be surprised. We have been stripped – painfully, brutally – of that naivete that would have us believe (in) temporality’s theodicean capacities. It </w:t>
      </w:r>
      <w:r w:rsidRPr="00A7202A">
        <w:rPr>
          <w:rStyle w:val="StyleUnderline"/>
          <w:highlight w:val="green"/>
        </w:rPr>
        <w:t>affords</w:t>
      </w:r>
      <w:r w:rsidRPr="00D0776E">
        <w:rPr>
          <w:rStyle w:val="StyleUnderline"/>
        </w:rPr>
        <w:t xml:space="preserve"> us a kind of </w:t>
      </w:r>
      <w:r w:rsidRPr="00A7202A">
        <w:rPr>
          <w:rStyle w:val="Emphasis"/>
          <w:highlight w:val="green"/>
        </w:rPr>
        <w:t>clarity</w:t>
      </w:r>
      <w:r w:rsidRPr="00D0776E">
        <w:rPr>
          <w:rStyle w:val="StyleUnderline"/>
        </w:rPr>
        <w:t>, and</w:t>
      </w:r>
      <w:r w:rsidRPr="00C27EFE">
        <w:rPr>
          <w:sz w:val="12"/>
        </w:rPr>
        <w:t xml:space="preserve">, as such, it offers us </w:t>
      </w:r>
      <w:r w:rsidRPr="00D0776E">
        <w:rPr>
          <w:rStyle w:val="StyleUnderline"/>
        </w:rPr>
        <w:t>another way of relating – to ourselves, to others, to this world.</w:t>
      </w:r>
    </w:p>
    <w:p w14:paraId="58DD811E" w14:textId="77777777" w:rsidR="005138F5" w:rsidRPr="00C27EFE" w:rsidRDefault="005138F5" w:rsidP="005138F5">
      <w:pPr>
        <w:spacing w:after="80"/>
        <w:rPr>
          <w:sz w:val="12"/>
        </w:rPr>
      </w:pPr>
      <w:r w:rsidRPr="00C27EFE">
        <w:rPr>
          <w:sz w:val="12"/>
        </w:rPr>
        <w:t xml:space="preserve">If it feels as if I am rambling, that is intentional. One cannot fully describe what isn’t fully captured. </w:t>
      </w:r>
      <w:r w:rsidRPr="00A7202A">
        <w:rPr>
          <w:rStyle w:val="StyleUnderline"/>
          <w:highlight w:val="green"/>
        </w:rPr>
        <w:t xml:space="preserve">One </w:t>
      </w:r>
      <w:r w:rsidRPr="00A7202A">
        <w:rPr>
          <w:rStyle w:val="Emphasis"/>
          <w:highlight w:val="green"/>
        </w:rPr>
        <w:t>cannot fully describe</w:t>
      </w:r>
      <w:r w:rsidRPr="00A7202A">
        <w:rPr>
          <w:rStyle w:val="StyleUnderline"/>
          <w:highlight w:val="green"/>
        </w:rPr>
        <w:t xml:space="preserve"> what happens down there</w:t>
      </w:r>
      <w:r w:rsidRPr="00D0776E">
        <w:rPr>
          <w:rStyle w:val="StyleUnderline"/>
        </w:rPr>
        <w:t xml:space="preserve"> – down here.</w:t>
      </w:r>
      <w:r w:rsidRPr="00C27EFE">
        <w:rPr>
          <w:sz w:val="12"/>
        </w:rPr>
        <w:t xml:space="preserve"> All one can do is gesture toward it. </w:t>
      </w:r>
      <w:r w:rsidRPr="00A7202A">
        <w:rPr>
          <w:rStyle w:val="StyleUnderline"/>
          <w:highlight w:val="green"/>
        </w:rPr>
        <w:t>And that “it”</w:t>
      </w:r>
      <w:r w:rsidRPr="00D0776E">
        <w:rPr>
          <w:rStyle w:val="StyleUnderline"/>
        </w:rPr>
        <w:t xml:space="preserve"> is an </w:t>
      </w:r>
      <w:r w:rsidRPr="009E5B88">
        <w:rPr>
          <w:rStyle w:val="Emphasis"/>
        </w:rPr>
        <w:t>otherwise relation</w:t>
      </w:r>
      <w:r w:rsidRPr="00C27EFE">
        <w:rPr>
          <w:sz w:val="12"/>
        </w:rPr>
        <w:t xml:space="preserve">, one </w:t>
      </w:r>
      <w:r w:rsidRPr="00D0776E">
        <w:rPr>
          <w:rStyle w:val="StyleUnderline"/>
        </w:rPr>
        <w:t xml:space="preserve">that </w:t>
      </w:r>
      <w:r w:rsidRPr="00A7202A">
        <w:rPr>
          <w:rStyle w:val="StyleUnderline"/>
          <w:highlight w:val="green"/>
        </w:rPr>
        <w:t>does not</w:t>
      </w:r>
      <w:r w:rsidRPr="00C27EFE">
        <w:rPr>
          <w:sz w:val="12"/>
        </w:rPr>
        <w:t xml:space="preserve"> necessarily </w:t>
      </w:r>
      <w:r w:rsidRPr="00A7202A">
        <w:rPr>
          <w:rStyle w:val="StyleUnderline"/>
          <w:highlight w:val="green"/>
        </w:rPr>
        <w:t>promise “better” but does name something different</w:t>
      </w:r>
      <w:r w:rsidRPr="00D0776E">
        <w:rPr>
          <w:rStyle w:val="StyleUnderline"/>
        </w:rPr>
        <w:t>.</w:t>
      </w:r>
      <w:r w:rsidRPr="00C27EFE">
        <w:rPr>
          <w:sz w:val="12"/>
        </w:rPr>
        <w:t xml:space="preserve"> That difference, that different, is not a logic of escape – or, better yet, escapism.31 And it matters.</w:t>
      </w:r>
    </w:p>
    <w:p w14:paraId="44AF3A88" w14:textId="77777777" w:rsidR="005138F5" w:rsidRPr="00D0776E" w:rsidRDefault="005138F5" w:rsidP="005138F5">
      <w:pPr>
        <w:spacing w:after="80"/>
        <w:rPr>
          <w:rStyle w:val="StyleUnderline"/>
        </w:rPr>
      </w:pPr>
      <w:r w:rsidRPr="00C27EFE">
        <w:rPr>
          <w:sz w:val="12"/>
        </w:rPr>
        <w:t xml:space="preserve">In fact, it has always mattered. Quiet as it’s kept, </w:t>
      </w:r>
      <w:r w:rsidRPr="00D0776E">
        <w:rPr>
          <w:rStyle w:val="StyleUnderline"/>
        </w:rPr>
        <w:t>that difference, those otherwise relations, have been, and will continue to, sustain us.</w:t>
      </w:r>
    </w:p>
    <w:p w14:paraId="11655D0F" w14:textId="77777777" w:rsidR="005138F5" w:rsidRPr="00D0776E" w:rsidRDefault="005138F5" w:rsidP="005138F5">
      <w:pPr>
        <w:spacing w:after="80"/>
        <w:rPr>
          <w:rStyle w:val="StyleUnderline"/>
        </w:rPr>
      </w:pPr>
      <w:r w:rsidRPr="00D0776E">
        <w:rPr>
          <w:rStyle w:val="StyleUnderline"/>
        </w:rPr>
        <w:t>“It is always now,”</w:t>
      </w:r>
      <w:r w:rsidRPr="00C27EFE">
        <w:rPr>
          <w:sz w:val="12"/>
        </w:rPr>
        <w:t xml:space="preserve"> Beloved tells us. Crouched down there, </w:t>
      </w:r>
      <w:r w:rsidRPr="00A7202A">
        <w:rPr>
          <w:rStyle w:val="StyleUnderline"/>
          <w:highlight w:val="green"/>
        </w:rPr>
        <w:t>in the</w:t>
      </w:r>
      <w:r w:rsidRPr="00D0776E">
        <w:rPr>
          <w:rStyle w:val="StyleUnderline"/>
        </w:rPr>
        <w:t xml:space="preserve"> heat of the “</w:t>
      </w:r>
      <w:r w:rsidRPr="00A7202A">
        <w:rPr>
          <w:rStyle w:val="Emphasis"/>
          <w:highlight w:val="green"/>
        </w:rPr>
        <w:t>always now” of the hold</w:t>
      </w:r>
      <w:r w:rsidRPr="00C27EFE">
        <w:rPr>
          <w:sz w:val="14"/>
        </w:rPr>
        <w:t xml:space="preserve">, Beloved tells us even </w:t>
      </w:r>
      <w:r w:rsidRPr="00D0776E">
        <w:rPr>
          <w:rStyle w:val="StyleUnderline"/>
        </w:rPr>
        <w:t xml:space="preserve">the finality of </w:t>
      </w:r>
      <w:r w:rsidRPr="00A7202A">
        <w:rPr>
          <w:rStyle w:val="Emphasis"/>
          <w:highlight w:val="green"/>
        </w:rPr>
        <w:t>death is impossible</w:t>
      </w:r>
      <w:r w:rsidRPr="00D0776E">
        <w:rPr>
          <w:rStyle w:val="StyleUnderline"/>
        </w:rPr>
        <w:t>.</w:t>
      </w:r>
    </w:p>
    <w:p w14:paraId="78AFC045" w14:textId="77777777" w:rsidR="005138F5" w:rsidRPr="00C27EFE" w:rsidRDefault="005138F5" w:rsidP="005138F5">
      <w:pPr>
        <w:spacing w:after="80"/>
        <w:rPr>
          <w:sz w:val="14"/>
        </w:rPr>
      </w:pPr>
      <w:r w:rsidRPr="00C27EFE">
        <w:rPr>
          <w:sz w:val="14"/>
        </w:rPr>
        <w:t>And yet.</w:t>
      </w:r>
    </w:p>
    <w:p w14:paraId="096FFD46" w14:textId="77777777" w:rsidR="005138F5" w:rsidRPr="00C27EFE" w:rsidRDefault="005138F5" w:rsidP="005138F5">
      <w:pPr>
        <w:spacing w:after="80"/>
        <w:rPr>
          <w:sz w:val="14"/>
        </w:rPr>
      </w:pPr>
      <w:r w:rsidRPr="00C27EFE">
        <w:rPr>
          <w:sz w:val="14"/>
        </w:rPr>
        <w:t>I would bite the circle around her neck bite it away I know she does not like it</w:t>
      </w:r>
    </w:p>
    <w:p w14:paraId="3514AF2A" w14:textId="77777777" w:rsidR="005138F5" w:rsidRPr="005138F5" w:rsidRDefault="005138F5" w:rsidP="005138F5"/>
    <w:sectPr w:rsidR="005138F5" w:rsidRPr="005138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CB5BC" w14:textId="77777777" w:rsidR="009E161B" w:rsidRDefault="009E161B" w:rsidP="00066D2C">
      <w:pPr>
        <w:spacing w:after="0" w:line="240" w:lineRule="auto"/>
      </w:pPr>
      <w:r>
        <w:separator/>
      </w:r>
    </w:p>
  </w:endnote>
  <w:endnote w:type="continuationSeparator" w:id="0">
    <w:p w14:paraId="443FC814" w14:textId="77777777" w:rsidR="009E161B" w:rsidRDefault="009E16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ED06" w14:textId="77777777" w:rsidR="009E161B" w:rsidRDefault="009E161B" w:rsidP="00066D2C">
      <w:pPr>
        <w:spacing w:after="0" w:line="240" w:lineRule="auto"/>
      </w:pPr>
      <w:r>
        <w:separator/>
      </w:r>
    </w:p>
  </w:footnote>
  <w:footnote w:type="continuationSeparator" w:id="0">
    <w:p w14:paraId="33AA17B1" w14:textId="77777777" w:rsidR="009E161B" w:rsidRDefault="009E16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38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C3F"/>
    <w:rsid w:val="004F682B"/>
    <w:rsid w:val="00500F93"/>
    <w:rsid w:val="005015BF"/>
    <w:rsid w:val="00503593"/>
    <w:rsid w:val="005036B1"/>
    <w:rsid w:val="00511177"/>
    <w:rsid w:val="005125C9"/>
    <w:rsid w:val="005138F5"/>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61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CB3BB"/>
  <w15:chartTrackingRefBased/>
  <w15:docId w15:val="{CC427DAB-6AEA-499B-B509-61D681DC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38F5"/>
    <w:rPr>
      <w:rFonts w:ascii="Calibri" w:hAnsi="Calibri" w:cs="Calibri"/>
    </w:rPr>
  </w:style>
  <w:style w:type="paragraph" w:styleId="Heading1">
    <w:name w:val="heading 1"/>
    <w:aliases w:val="Pocket"/>
    <w:basedOn w:val="Normal"/>
    <w:next w:val="Normal"/>
    <w:link w:val="Heading1Char"/>
    <w:qFormat/>
    <w:rsid w:val="005138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38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138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5138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38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38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8F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5138F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138F5"/>
    <w:rPr>
      <w:color w:val="auto"/>
      <w:u w:val="none"/>
    </w:rPr>
  </w:style>
  <w:style w:type="character" w:customStyle="1" w:styleId="Heading1Char">
    <w:name w:val="Heading 1 Char"/>
    <w:aliases w:val="Pocket Char"/>
    <w:basedOn w:val="DefaultParagraphFont"/>
    <w:link w:val="Heading1"/>
    <w:rsid w:val="005138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38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38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138F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138F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5138F5"/>
    <w:rPr>
      <w:b w:val="0"/>
      <w:sz w:val="22"/>
      <w:u w:val="single"/>
    </w:rPr>
  </w:style>
  <w:style w:type="character" w:styleId="Strong">
    <w:name w:val="Strong"/>
    <w:basedOn w:val="DefaultParagraphFont"/>
    <w:uiPriority w:val="22"/>
    <w:semiHidden/>
    <w:qFormat/>
    <w:rsid w:val="005138F5"/>
    <w:rPr>
      <w:b/>
      <w:bCs/>
    </w:rPr>
  </w:style>
  <w:style w:type="character" w:styleId="BookTitle">
    <w:name w:val="Book Title"/>
    <w:basedOn w:val="DefaultParagraphFont"/>
    <w:uiPriority w:val="33"/>
    <w:semiHidden/>
    <w:qFormat/>
    <w:rsid w:val="005138F5"/>
    <w:rPr>
      <w:b/>
      <w:bCs/>
      <w:i/>
      <w:iCs/>
      <w:spacing w:val="5"/>
    </w:rPr>
  </w:style>
  <w:style w:type="character" w:customStyle="1" w:styleId="Heading5Char">
    <w:name w:val="Heading 5 Char"/>
    <w:basedOn w:val="DefaultParagraphFont"/>
    <w:link w:val="Heading5"/>
    <w:uiPriority w:val="9"/>
    <w:semiHidden/>
    <w:rsid w:val="005138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38F5"/>
  </w:style>
  <w:style w:type="paragraph" w:styleId="Header">
    <w:name w:val="header"/>
    <w:basedOn w:val="Normal"/>
    <w:link w:val="HeaderChar"/>
    <w:uiPriority w:val="99"/>
    <w:semiHidden/>
    <w:rsid w:val="005138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38F5"/>
    <w:rPr>
      <w:rFonts w:ascii="Calibri" w:hAnsi="Calibri" w:cs="Calibri"/>
    </w:rPr>
  </w:style>
  <w:style w:type="paragraph" w:styleId="Footer">
    <w:name w:val="footer"/>
    <w:basedOn w:val="Normal"/>
    <w:link w:val="FooterChar"/>
    <w:uiPriority w:val="99"/>
    <w:semiHidden/>
    <w:rsid w:val="005138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38F5"/>
    <w:rPr>
      <w:rFonts w:ascii="Calibri" w:hAnsi="Calibri" w:cs="Calibri"/>
    </w:rPr>
  </w:style>
  <w:style w:type="paragraph" w:styleId="BodyText">
    <w:name w:val="Body Text"/>
    <w:basedOn w:val="Normal"/>
    <w:link w:val="BodyTextChar"/>
    <w:uiPriority w:val="99"/>
    <w:semiHidden/>
    <w:unhideWhenUsed/>
    <w:rsid w:val="005138F5"/>
    <w:pPr>
      <w:spacing w:after="120"/>
    </w:pPr>
  </w:style>
  <w:style w:type="character" w:customStyle="1" w:styleId="BodyTextChar">
    <w:name w:val="Body Text Char"/>
    <w:basedOn w:val="DefaultParagraphFont"/>
    <w:link w:val="BodyText"/>
    <w:uiPriority w:val="99"/>
    <w:semiHidden/>
    <w:rsid w:val="005138F5"/>
    <w:rPr>
      <w:rFonts w:ascii="Calibri" w:hAnsi="Calibri" w:cs="Calibri"/>
    </w:rPr>
  </w:style>
  <w:style w:type="paragraph" w:styleId="NoSpacing">
    <w:name w:val="No Spacing"/>
    <w:link w:val="NoSpacingChar"/>
    <w:uiPriority w:val="99"/>
    <w:semiHidden/>
    <w:unhideWhenUsed/>
    <w:qFormat/>
    <w:rsid w:val="005138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38F5"/>
    <w:rPr>
      <w:rFonts w:ascii="Calibri" w:hAnsi="Calibri" w:cs="Calibri"/>
    </w:rPr>
  </w:style>
  <w:style w:type="character" w:styleId="Hyperlink">
    <w:name w:val="Hyperlink"/>
    <w:basedOn w:val="DefaultParagraphFont"/>
    <w:uiPriority w:val="99"/>
    <w:unhideWhenUsed/>
    <w:rsid w:val="005138F5"/>
    <w:rPr>
      <w:color w:val="0563C1" w:themeColor="hyperlink"/>
      <w:u w:val="single"/>
    </w:rPr>
  </w:style>
  <w:style w:type="character" w:styleId="UnresolvedMention">
    <w:name w:val="Unresolved Mention"/>
    <w:basedOn w:val="DefaultParagraphFont"/>
    <w:uiPriority w:val="99"/>
    <w:semiHidden/>
    <w:unhideWhenUsed/>
    <w:rsid w:val="005138F5"/>
    <w:rPr>
      <w:color w:val="605E5C"/>
      <w:shd w:val="clear" w:color="auto" w:fill="E1DFDD"/>
    </w:rPr>
  </w:style>
  <w:style w:type="paragraph" w:customStyle="1" w:styleId="Analytics">
    <w:name w:val="Analytics"/>
    <w:basedOn w:val="Normal"/>
    <w:link w:val="AnalyticsChar"/>
    <w:autoRedefine/>
    <w:uiPriority w:val="4"/>
    <w:qFormat/>
    <w:rsid w:val="005138F5"/>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5138F5"/>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5138F5"/>
    <w:rPr>
      <w:b/>
      <w:color w:val="2F5496" w:themeColor="accent1" w:themeShade="BF"/>
    </w:rPr>
  </w:style>
  <w:style w:type="character" w:customStyle="1" w:styleId="AnalyticChar">
    <w:name w:val="Analytic Char"/>
    <w:basedOn w:val="DefaultParagraphFont"/>
    <w:link w:val="Analytic"/>
    <w:uiPriority w:val="5"/>
    <w:rsid w:val="005138F5"/>
    <w:rPr>
      <w:rFonts w:ascii="Calibri" w:hAnsi="Calibri" w:cs="Calibri"/>
      <w:b/>
      <w:color w:val="2F5496" w:themeColor="accent1" w:themeShade="BF"/>
    </w:rPr>
  </w:style>
  <w:style w:type="paragraph" w:customStyle="1" w:styleId="Analyticss">
    <w:name w:val="Analyticss"/>
    <w:basedOn w:val="Analytic"/>
    <w:link w:val="AnalyticssChar"/>
    <w:autoRedefine/>
    <w:uiPriority w:val="5"/>
    <w:qFormat/>
    <w:rsid w:val="005138F5"/>
  </w:style>
  <w:style w:type="character" w:customStyle="1" w:styleId="AnalyticssChar">
    <w:name w:val="Analyticss Char"/>
    <w:basedOn w:val="AnalyticChar"/>
    <w:link w:val="Analyticss"/>
    <w:uiPriority w:val="5"/>
    <w:rsid w:val="005138F5"/>
    <w:rPr>
      <w:rFonts w:ascii="Calibri" w:hAnsi="Calibri" w:cs="Calibri"/>
      <w:b/>
      <w:color w:val="2F5496" w:themeColor="accent1" w:themeShade="BF"/>
    </w:rPr>
  </w:style>
  <w:style w:type="paragraph" w:customStyle="1" w:styleId="p1">
    <w:name w:val="p1"/>
    <w:basedOn w:val="Normal"/>
    <w:rsid w:val="005138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autoRedefine/>
    <w:uiPriority w:val="8"/>
    <w:qFormat/>
    <w:rsid w:val="005138F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5138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91474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13229</Words>
  <Characters>75411</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2026-01-05T20:08:00Z</dcterms:created>
  <dcterms:modified xsi:type="dcterms:W3CDTF">2026-01-05T20:08:00Z</dcterms:modified>
</cp:coreProperties>
</file>