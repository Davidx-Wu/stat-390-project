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203F" w14:textId="7A62CAD5" w:rsidR="00434CD6" w:rsidRDefault="00434CD6" w:rsidP="00434CD6">
      <w:pPr>
        <w:pStyle w:val="Heading1"/>
      </w:pPr>
      <w:r>
        <w:t>OLC---Round 2</w:t>
      </w:r>
    </w:p>
    <w:p w14:paraId="0562B54E" w14:textId="77777777" w:rsidR="00434CD6" w:rsidRDefault="00434CD6" w:rsidP="00434CD6">
      <w:pPr>
        <w:pStyle w:val="Heading3"/>
        <w:rPr>
          <w:rFonts w:cs="Calibri"/>
        </w:rPr>
      </w:pPr>
      <w:r>
        <w:rPr>
          <w:rFonts w:cs="Calibri"/>
        </w:rPr>
        <w:t>1AC</w:t>
      </w:r>
      <w:r w:rsidRPr="00065A0D">
        <w:rPr>
          <w:rFonts w:cs="Calibri"/>
        </w:rPr>
        <w:t>---OLC</w:t>
      </w:r>
      <w:r>
        <w:rPr>
          <w:rFonts w:cs="Calibri"/>
        </w:rPr>
        <w:t>---Round 2</w:t>
      </w:r>
    </w:p>
    <w:p w14:paraId="36D22F74" w14:textId="77777777" w:rsidR="00434CD6" w:rsidRPr="00056D08" w:rsidRDefault="00434CD6" w:rsidP="00434CD6"/>
    <w:p w14:paraId="38734A5E" w14:textId="77777777" w:rsidR="00434CD6" w:rsidRPr="00065A0D" w:rsidRDefault="00434CD6" w:rsidP="00434CD6">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39F8CED7" w14:textId="77777777" w:rsidR="00434CD6" w:rsidRPr="00065A0D" w:rsidRDefault="00434CD6" w:rsidP="00434CD6">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1923EE04" w14:textId="77777777" w:rsidR="00434CD6" w:rsidRPr="00065A0D" w:rsidRDefault="00434CD6" w:rsidP="00434CD6">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26ED61D" w14:textId="77777777" w:rsidR="00434CD6" w:rsidRPr="00065A0D" w:rsidRDefault="00434CD6" w:rsidP="00434CD6">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4118D507" w14:textId="77777777" w:rsidR="00434CD6" w:rsidRPr="00065A0D" w:rsidRDefault="00434CD6" w:rsidP="00434CD6">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70B133C0" w14:textId="77777777" w:rsidR="00434CD6" w:rsidRPr="00065A0D" w:rsidRDefault="00434CD6" w:rsidP="00434CD6">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591B2E28" w14:textId="77777777" w:rsidR="00434CD6" w:rsidRPr="00065A0D" w:rsidRDefault="00434CD6" w:rsidP="00434CD6">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02C69378" w14:textId="77777777" w:rsidR="00434CD6" w:rsidRPr="00065A0D" w:rsidRDefault="00434CD6" w:rsidP="00434CD6">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17141B64" w14:textId="77777777" w:rsidR="00434CD6" w:rsidRPr="00065A0D" w:rsidRDefault="00434CD6" w:rsidP="00434CD6">
      <w:pPr>
        <w:rPr>
          <w:sz w:val="16"/>
          <w:szCs w:val="16"/>
        </w:rPr>
      </w:pPr>
      <w:r w:rsidRPr="00065A0D">
        <w:rPr>
          <w:sz w:val="16"/>
          <w:szCs w:val="16"/>
        </w:rPr>
        <w:t>&lt;&lt;&lt;Paragraph Integrity Stops&gt;&gt;&gt;</w:t>
      </w:r>
    </w:p>
    <w:p w14:paraId="796B9907" w14:textId="77777777" w:rsidR="00434CD6" w:rsidRPr="00065A0D" w:rsidRDefault="00434CD6" w:rsidP="00434CD6">
      <w:pPr>
        <w:spacing w:after="0"/>
        <w:rPr>
          <w:sz w:val="8"/>
          <w:szCs w:val="8"/>
        </w:rPr>
      </w:pPr>
      <w:r w:rsidRPr="00065A0D">
        <w:rPr>
          <w:sz w:val="8"/>
          <w:szCs w:val="8"/>
        </w:rPr>
        <w:t>FROM THE SPECIFICITY OF BLACK LABOR TO THE AFTERLIFE OF SLAVERY</w:t>
      </w:r>
    </w:p>
    <w:p w14:paraId="2FDAA03F" w14:textId="77777777" w:rsidR="00434CD6" w:rsidRPr="00065A0D" w:rsidRDefault="00434CD6" w:rsidP="00434CD6">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714270B8" w14:textId="77777777" w:rsidR="00434CD6" w:rsidRPr="00065A0D" w:rsidRDefault="00434CD6" w:rsidP="00434CD6">
      <w:pPr>
        <w:rPr>
          <w:sz w:val="16"/>
          <w:szCs w:val="16"/>
        </w:rPr>
      </w:pPr>
      <w:r w:rsidRPr="00065A0D">
        <w:rPr>
          <w:sz w:val="16"/>
          <w:szCs w:val="16"/>
        </w:rPr>
        <w:t>&lt;&lt;&lt;Paragraph Integrity Resumes&gt;&gt;&gt;</w:t>
      </w:r>
    </w:p>
    <w:p w14:paraId="1CEB28E6" w14:textId="77777777" w:rsidR="00434CD6" w:rsidRPr="00065A0D" w:rsidRDefault="00434CD6" w:rsidP="00434CD6">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048CC252" w14:textId="77777777" w:rsidR="00434CD6" w:rsidRPr="00065A0D" w:rsidRDefault="00434CD6" w:rsidP="00434CD6">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27077133" w14:textId="77777777" w:rsidR="00434CD6" w:rsidRPr="00065A0D" w:rsidRDefault="00434CD6" w:rsidP="00434CD6">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638E67D9" w14:textId="77777777" w:rsidR="00434CD6" w:rsidRPr="00065A0D" w:rsidRDefault="00434CD6" w:rsidP="00434CD6">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6932E41E" w14:textId="77777777" w:rsidR="00434CD6" w:rsidRPr="00065A0D" w:rsidRDefault="00434CD6" w:rsidP="00434CD6">
      <w:pPr>
        <w:rPr>
          <w:sz w:val="14"/>
        </w:rPr>
      </w:pPr>
      <w:r w:rsidRPr="00065A0D">
        <w:rPr>
          <w:sz w:val="14"/>
        </w:rPr>
        <w:t>CASE SELECTION, DATA, AND METHODOLOGY</w:t>
      </w:r>
    </w:p>
    <w:p w14:paraId="60664F81" w14:textId="77777777" w:rsidR="00434CD6" w:rsidRPr="00065A0D" w:rsidRDefault="00434CD6" w:rsidP="00434CD6">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5004E453" w14:textId="77777777" w:rsidR="00434CD6" w:rsidRPr="00065A0D" w:rsidRDefault="00434CD6" w:rsidP="00434CD6">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6B82389" w14:textId="77777777" w:rsidR="00434CD6" w:rsidRPr="00065A0D" w:rsidRDefault="00434CD6" w:rsidP="00434CD6">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41382160" w14:textId="77777777" w:rsidR="00434CD6" w:rsidRPr="00065A0D" w:rsidRDefault="00434CD6" w:rsidP="00434CD6">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21653B37" w14:textId="77777777" w:rsidR="00434CD6" w:rsidRPr="00065A0D" w:rsidRDefault="00434CD6" w:rsidP="00434CD6">
      <w:pPr>
        <w:rPr>
          <w:sz w:val="14"/>
        </w:rPr>
      </w:pPr>
      <w:r w:rsidRPr="00065A0D">
        <w:rPr>
          <w:sz w:val="14"/>
        </w:rPr>
        <w:t>BLACK LABOR IN THE AFTERLIFE OF SLAVERY</w:t>
      </w:r>
    </w:p>
    <w:p w14:paraId="439D7091" w14:textId="77777777" w:rsidR="00434CD6" w:rsidRDefault="00434CD6" w:rsidP="00434CD6">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09F43E60" w14:textId="77777777" w:rsidR="00434CD6" w:rsidRPr="00056D08" w:rsidRDefault="00434CD6" w:rsidP="00434CD6"/>
    <w:p w14:paraId="7A09983A" w14:textId="77777777" w:rsidR="00434CD6" w:rsidRPr="00065A0D" w:rsidRDefault="00434CD6" w:rsidP="00434CD6">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5D21E17B" w14:textId="77777777" w:rsidR="00434CD6" w:rsidRPr="00065A0D" w:rsidRDefault="00434CD6" w:rsidP="00434CD6">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77D401A0" w14:textId="77777777" w:rsidR="00434CD6" w:rsidRPr="00065A0D" w:rsidRDefault="00434CD6" w:rsidP="00434CD6">
      <w:pPr>
        <w:rPr>
          <w:sz w:val="14"/>
        </w:rPr>
      </w:pPr>
      <w:r w:rsidRPr="00065A0D">
        <w:rPr>
          <w:sz w:val="14"/>
        </w:rPr>
        <w:t>THE RUSE OF RECOGNITION: THE ANTIBLACK LOGICS OF WHITE ORGANIZED LABOR</w:t>
      </w:r>
    </w:p>
    <w:p w14:paraId="1B4F3E14" w14:textId="77777777" w:rsidR="00434CD6" w:rsidRPr="00065A0D" w:rsidRDefault="00434CD6" w:rsidP="00434CD6">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A0D4EEB" w14:textId="77777777" w:rsidR="00434CD6" w:rsidRPr="00065A0D" w:rsidRDefault="00434CD6" w:rsidP="00434CD6">
      <w:pPr>
        <w:rPr>
          <w:sz w:val="14"/>
        </w:rPr>
      </w:pPr>
      <w:r w:rsidRPr="00065A0D">
        <w:rPr>
          <w:sz w:val="14"/>
        </w:rPr>
        <w:t>Homogenization</w:t>
      </w:r>
    </w:p>
    <w:p w14:paraId="7B997C69" w14:textId="77777777" w:rsidR="00434CD6" w:rsidRPr="00065A0D" w:rsidRDefault="00434CD6" w:rsidP="00434CD6">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4A46CFB1" w14:textId="77777777" w:rsidR="00434CD6" w:rsidRPr="00065A0D" w:rsidRDefault="00434CD6" w:rsidP="00434CD6">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199A8368" w14:textId="77777777" w:rsidR="00434CD6" w:rsidRPr="00065A0D" w:rsidRDefault="00434CD6" w:rsidP="00434CD6">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57AFF8E8" w14:textId="77777777" w:rsidR="00434CD6" w:rsidRPr="00065A0D" w:rsidRDefault="00434CD6" w:rsidP="00434CD6">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4ECCB1A" w14:textId="77777777" w:rsidR="00434CD6" w:rsidRPr="00065A0D" w:rsidRDefault="00434CD6" w:rsidP="00434CD6">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5B3870B9" w14:textId="77777777" w:rsidR="00434CD6" w:rsidRPr="00065A0D" w:rsidRDefault="00434CD6" w:rsidP="00434CD6">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1F493F9A" w14:textId="77777777" w:rsidR="00434CD6" w:rsidRPr="00065A0D" w:rsidRDefault="00434CD6" w:rsidP="00434CD6">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5819BAFB" w14:textId="77777777" w:rsidR="00434CD6" w:rsidRPr="00065A0D" w:rsidRDefault="00434CD6" w:rsidP="00434CD6">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6E270653" w14:textId="77777777" w:rsidR="00434CD6" w:rsidRPr="00065A0D" w:rsidRDefault="00434CD6" w:rsidP="00434CD6">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6A2A8181" w14:textId="77777777" w:rsidR="00434CD6" w:rsidRPr="00065A0D" w:rsidRDefault="00434CD6" w:rsidP="00434CD6">
      <w:pPr>
        <w:rPr>
          <w:sz w:val="14"/>
        </w:rPr>
      </w:pPr>
      <w:r w:rsidRPr="00065A0D">
        <w:rPr>
          <w:sz w:val="14"/>
        </w:rPr>
        <w:t>Possession</w:t>
      </w:r>
    </w:p>
    <w:p w14:paraId="7BB72CAB" w14:textId="77777777" w:rsidR="00434CD6" w:rsidRPr="00065A0D" w:rsidRDefault="00434CD6" w:rsidP="00434CD6">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3D399129" w14:textId="77777777" w:rsidR="00434CD6" w:rsidRPr="00065A0D" w:rsidRDefault="00434CD6" w:rsidP="00434CD6">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6482A13E" w14:textId="77777777" w:rsidR="00434CD6" w:rsidRPr="00065A0D" w:rsidRDefault="00434CD6" w:rsidP="00434CD6">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0270AF14" w14:textId="77777777" w:rsidR="00434CD6" w:rsidRPr="00065A0D" w:rsidRDefault="00434CD6" w:rsidP="00434CD6">
      <w:pPr>
        <w:rPr>
          <w:sz w:val="14"/>
        </w:rPr>
      </w:pPr>
      <w:r w:rsidRPr="00065A0D">
        <w:rPr>
          <w:sz w:val="14"/>
        </w:rPr>
        <w:t>NLU president William Sylvis echoed these remarks at the same convention by framing the question of “Negro Labor” in terms of the survival and success of White unions:</w:t>
      </w:r>
    </w:p>
    <w:p w14:paraId="37F946CB" w14:textId="77777777" w:rsidR="00434CD6" w:rsidRPr="00065A0D" w:rsidRDefault="00434CD6" w:rsidP="00434CD6">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711D99E2" w14:textId="77777777" w:rsidR="00434CD6" w:rsidRPr="00065A0D" w:rsidRDefault="00434CD6" w:rsidP="00434CD6">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7A57687" w14:textId="77777777" w:rsidR="00434CD6" w:rsidRPr="00065A0D" w:rsidRDefault="00434CD6" w:rsidP="00434CD6">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1C0E399" w14:textId="77777777" w:rsidR="00434CD6" w:rsidRPr="00065A0D" w:rsidRDefault="00434CD6" w:rsidP="00434CD6">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1FE83428" w14:textId="77777777" w:rsidR="00434CD6" w:rsidRPr="00065A0D" w:rsidRDefault="00434CD6" w:rsidP="00434CD6">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2A25B8A0" w14:textId="77777777" w:rsidR="00434CD6" w:rsidRPr="00065A0D" w:rsidRDefault="00434CD6" w:rsidP="00434CD6">
      <w:pPr>
        <w:rPr>
          <w:sz w:val="12"/>
        </w:rPr>
      </w:pPr>
      <w:r w:rsidRPr="00065A0D">
        <w:rPr>
          <w:sz w:val="12"/>
        </w:rPr>
        <w:t>Powderly would publicly attempt to articulate this new position in 1889 at the St. Louis Farmers’ Convention:</w:t>
      </w:r>
    </w:p>
    <w:p w14:paraId="0428A0A7" w14:textId="77777777" w:rsidR="00434CD6" w:rsidRPr="00065A0D" w:rsidRDefault="00434CD6" w:rsidP="00434CD6">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25A7E7EF" w14:textId="77777777" w:rsidR="00434CD6" w:rsidRPr="00065A0D" w:rsidRDefault="00434CD6" w:rsidP="00434CD6">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35797751" w14:textId="77777777" w:rsidR="00434CD6" w:rsidRPr="00065A0D" w:rsidRDefault="00434CD6" w:rsidP="00434CD6">
      <w:pPr>
        <w:rPr>
          <w:sz w:val="14"/>
        </w:rPr>
      </w:pPr>
      <w:r w:rsidRPr="00065A0D">
        <w:rPr>
          <w:sz w:val="14"/>
        </w:rPr>
        <w:t>Succession</w:t>
      </w:r>
    </w:p>
    <w:p w14:paraId="0FE340CF" w14:textId="77777777" w:rsidR="00434CD6" w:rsidRPr="00065A0D" w:rsidRDefault="00434CD6" w:rsidP="00434CD6">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1C3A0BA2" w14:textId="77777777" w:rsidR="00434CD6" w:rsidRPr="00065A0D" w:rsidRDefault="00434CD6" w:rsidP="00434CD6">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79DD15CC" w14:textId="77777777" w:rsidR="00434CD6" w:rsidRPr="00065A0D" w:rsidRDefault="00434CD6" w:rsidP="00434CD6">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319A2C0B" w14:textId="77777777" w:rsidR="00434CD6" w:rsidRPr="00065A0D" w:rsidRDefault="00434CD6" w:rsidP="00434CD6">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0298826F" w14:textId="77777777" w:rsidR="00434CD6" w:rsidRPr="00065A0D" w:rsidRDefault="00434CD6" w:rsidP="00434CD6">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2FD08709" w14:textId="77777777" w:rsidR="00434CD6" w:rsidRPr="002250C9" w:rsidRDefault="00434CD6" w:rsidP="00434CD6">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6DD92C47" w14:textId="77777777" w:rsidR="00434CD6" w:rsidRDefault="00434CD6" w:rsidP="00434CD6"/>
    <w:p w14:paraId="3F847FA0" w14:textId="77777777" w:rsidR="00434CD6" w:rsidRPr="00065A0D" w:rsidRDefault="00434CD6" w:rsidP="00434CD6">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59210340" w14:textId="77777777" w:rsidR="00434CD6" w:rsidRPr="00065A0D" w:rsidRDefault="00434CD6" w:rsidP="00434CD6">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62869E31" w14:textId="77777777" w:rsidR="00434CD6" w:rsidRPr="00065A0D" w:rsidRDefault="00434CD6" w:rsidP="00434CD6">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616FA5E0" w14:textId="77777777" w:rsidR="00434CD6" w:rsidRPr="00065A0D" w:rsidRDefault="00434CD6" w:rsidP="00434CD6">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133B67AE" w14:textId="77777777" w:rsidR="00434CD6" w:rsidRPr="00065A0D" w:rsidRDefault="00434CD6" w:rsidP="00434CD6">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690547DD" w14:textId="77777777" w:rsidR="00434CD6" w:rsidRPr="00065A0D" w:rsidRDefault="00434CD6" w:rsidP="00434CD6">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0AA2D855" w14:textId="77777777" w:rsidR="00434CD6" w:rsidRPr="00065A0D" w:rsidRDefault="00434CD6" w:rsidP="00434CD6">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2451EFB3" w14:textId="77777777" w:rsidR="00434CD6" w:rsidRPr="00065A0D" w:rsidRDefault="00434CD6" w:rsidP="00434CD6">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665700E" w14:textId="77777777" w:rsidR="00434CD6" w:rsidRPr="00065A0D" w:rsidRDefault="00434CD6" w:rsidP="00434CD6">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C88B49C" w14:textId="77777777" w:rsidR="00434CD6" w:rsidRPr="00065A0D" w:rsidRDefault="00434CD6" w:rsidP="00434CD6"/>
    <w:p w14:paraId="13859154" w14:textId="77777777" w:rsidR="00434CD6" w:rsidRPr="00065A0D" w:rsidRDefault="00434CD6" w:rsidP="00434CD6">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0624F007" w14:textId="77777777" w:rsidR="00434CD6" w:rsidRPr="00065A0D" w:rsidRDefault="00434CD6" w:rsidP="00434CD6">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5218EBF9" w14:textId="77777777" w:rsidR="00434CD6" w:rsidRPr="00065A0D" w:rsidRDefault="00434CD6" w:rsidP="00434CD6">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21218879" w14:textId="77777777" w:rsidR="00434CD6" w:rsidRPr="00065A0D" w:rsidRDefault="00434CD6" w:rsidP="00434CD6">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1E7D5BB5" w14:textId="77777777" w:rsidR="00434CD6" w:rsidRPr="00065A0D" w:rsidRDefault="00434CD6" w:rsidP="00434CD6">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4A33E8C0" w14:textId="77777777" w:rsidR="00434CD6" w:rsidRPr="00065A0D" w:rsidRDefault="00434CD6" w:rsidP="00434CD6">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4474D7DB" w14:textId="77777777" w:rsidR="00434CD6" w:rsidRPr="00065A0D" w:rsidRDefault="00434CD6" w:rsidP="00434CD6">
      <w:pPr>
        <w:rPr>
          <w:sz w:val="14"/>
        </w:rPr>
      </w:pPr>
      <w:r w:rsidRPr="00065A0D">
        <w:rPr>
          <w:sz w:val="14"/>
        </w:rPr>
        <w:t>Psychological rages of Whiteness and identity</w:t>
      </w:r>
    </w:p>
    <w:p w14:paraId="5189B8AF" w14:textId="77777777" w:rsidR="00434CD6" w:rsidRPr="00065A0D" w:rsidRDefault="00434CD6" w:rsidP="00434CD6">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2B7F0065" w14:textId="77777777" w:rsidR="00434CD6" w:rsidRPr="00065A0D" w:rsidRDefault="00434CD6" w:rsidP="00434CD6">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23EEEF8" w14:textId="77777777" w:rsidR="00434CD6" w:rsidRPr="00065A0D" w:rsidRDefault="00434CD6" w:rsidP="00434CD6">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0362767D" w14:textId="77777777" w:rsidR="00434CD6" w:rsidRPr="00065A0D" w:rsidRDefault="00434CD6" w:rsidP="00434CD6">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73685D71" w14:textId="77777777" w:rsidR="00434CD6" w:rsidRPr="00065A0D" w:rsidRDefault="00434CD6" w:rsidP="00434CD6">
      <w:pPr>
        <w:rPr>
          <w:sz w:val="16"/>
          <w:szCs w:val="16"/>
        </w:rPr>
      </w:pPr>
      <w:r w:rsidRPr="00065A0D">
        <w:rPr>
          <w:sz w:val="16"/>
          <w:szCs w:val="16"/>
        </w:rPr>
        <w:t>&lt;&lt;&lt;Paragraph Integrity Ends&gt;&gt;&gt;</w:t>
      </w:r>
    </w:p>
    <w:p w14:paraId="05D5B58F" w14:textId="77777777" w:rsidR="00434CD6" w:rsidRPr="00065A0D" w:rsidRDefault="00434CD6" w:rsidP="00434CD6">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72A2EC03" w14:textId="77777777" w:rsidR="00434CD6" w:rsidRPr="00065A0D" w:rsidRDefault="00434CD6" w:rsidP="00434CD6">
      <w:pPr>
        <w:rPr>
          <w:sz w:val="16"/>
          <w:szCs w:val="16"/>
        </w:rPr>
      </w:pPr>
      <w:r w:rsidRPr="00065A0D">
        <w:rPr>
          <w:sz w:val="16"/>
          <w:szCs w:val="16"/>
        </w:rPr>
        <w:t>&lt;&lt;&lt;Paragraph Integrity Resumes&gt;&gt;&gt;</w:t>
      </w:r>
    </w:p>
    <w:p w14:paraId="6F4530B7" w14:textId="77777777" w:rsidR="00434CD6" w:rsidRPr="00065A0D" w:rsidRDefault="00434CD6" w:rsidP="00434CD6">
      <w:pPr>
        <w:rPr>
          <w:sz w:val="12"/>
        </w:rPr>
      </w:pPr>
      <w:r w:rsidRPr="00065A0D">
        <w:rPr>
          <w:sz w:val="12"/>
        </w:rPr>
        <w:t>A police state</w:t>
      </w:r>
    </w:p>
    <w:p w14:paraId="4C6ABF9C" w14:textId="77777777" w:rsidR="00434CD6" w:rsidRPr="00065A0D" w:rsidRDefault="00434CD6" w:rsidP="00434CD6">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3645A980" w14:textId="77777777" w:rsidR="00434CD6" w:rsidRPr="00065A0D" w:rsidRDefault="00434CD6" w:rsidP="00434CD6">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29846792" w14:textId="77777777" w:rsidR="00434CD6" w:rsidRPr="00065A0D" w:rsidRDefault="00434CD6" w:rsidP="00434CD6">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57861E3C" w14:textId="77777777" w:rsidR="00434CD6" w:rsidRPr="00065A0D" w:rsidRDefault="00434CD6" w:rsidP="00434CD6">
      <w:pPr>
        <w:rPr>
          <w:sz w:val="12"/>
        </w:rPr>
      </w:pPr>
      <w:r w:rsidRPr="00065A0D">
        <w:rPr>
          <w:sz w:val="12"/>
        </w:rPr>
        <w:t>Contemporary psychological rages of Whiteness</w:t>
      </w:r>
    </w:p>
    <w:p w14:paraId="4F42C79A" w14:textId="77777777" w:rsidR="00434CD6" w:rsidRPr="00065A0D" w:rsidRDefault="00434CD6" w:rsidP="00434CD6">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4FF036B0" w14:textId="77777777" w:rsidR="00434CD6" w:rsidRPr="00065A0D" w:rsidRDefault="00434CD6" w:rsidP="00434CD6">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4D6ECC50" w14:textId="77777777" w:rsidR="00434CD6" w:rsidRPr="00065A0D" w:rsidRDefault="00434CD6" w:rsidP="00434CD6">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2EA0F2C1" w14:textId="77777777" w:rsidR="00434CD6" w:rsidRPr="00065A0D" w:rsidRDefault="00434CD6" w:rsidP="00434CD6">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6F8D99D9" w14:textId="77777777" w:rsidR="00434CD6" w:rsidRPr="00065A0D" w:rsidRDefault="00434CD6" w:rsidP="00434CD6">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2653FB77" w14:textId="77777777" w:rsidR="00434CD6" w:rsidRPr="00065A0D" w:rsidRDefault="00434CD6" w:rsidP="00434CD6">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7EE2D1C7" w14:textId="77777777" w:rsidR="00434CD6" w:rsidRPr="00065A0D" w:rsidRDefault="00434CD6" w:rsidP="00434CD6">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E96BF6B" w14:textId="77777777" w:rsidR="00434CD6" w:rsidRPr="00065A0D" w:rsidRDefault="00434CD6" w:rsidP="00434CD6">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583A5D16" w14:textId="77777777" w:rsidR="00434CD6" w:rsidRPr="00065A0D" w:rsidRDefault="00434CD6" w:rsidP="00434CD6">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52120070" w14:textId="77777777" w:rsidR="00434CD6" w:rsidRPr="00065A0D" w:rsidRDefault="00434CD6" w:rsidP="00434CD6">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17A7B4A9" w14:textId="77777777" w:rsidR="00434CD6" w:rsidRPr="00065A0D" w:rsidRDefault="00434CD6" w:rsidP="00434CD6">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17CA876C" w14:textId="77777777" w:rsidR="00434CD6" w:rsidRPr="00065A0D" w:rsidRDefault="00434CD6" w:rsidP="00434CD6">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4FB9ED69" w14:textId="77777777" w:rsidR="00434CD6" w:rsidRPr="00065A0D" w:rsidRDefault="00434CD6" w:rsidP="00434CD6">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2AD5B14F" w14:textId="77777777" w:rsidR="00434CD6" w:rsidRPr="00065A0D" w:rsidRDefault="00434CD6" w:rsidP="00434CD6">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62FFE735" w14:textId="77777777" w:rsidR="00434CD6" w:rsidRPr="00065A0D" w:rsidRDefault="00434CD6" w:rsidP="00434CD6">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0E55CF59" w14:textId="77777777" w:rsidR="00434CD6" w:rsidRPr="00065A0D" w:rsidRDefault="00434CD6" w:rsidP="00434CD6">
      <w:pPr>
        <w:rPr>
          <w:sz w:val="12"/>
        </w:rPr>
      </w:pPr>
      <w:r w:rsidRPr="00065A0D">
        <w:rPr>
          <w:sz w:val="12"/>
        </w:rPr>
        <w:t>Implications and conclusion</w:t>
      </w:r>
    </w:p>
    <w:p w14:paraId="0D003CD0" w14:textId="77777777" w:rsidR="00434CD6" w:rsidRPr="00065A0D" w:rsidRDefault="00434CD6" w:rsidP="00434CD6">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5D29A2DF" w14:textId="77777777" w:rsidR="00434CD6" w:rsidRPr="00065A0D" w:rsidRDefault="00434CD6" w:rsidP="00434CD6">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215A1E67" w14:textId="77777777" w:rsidR="00434CD6" w:rsidRPr="00065A0D" w:rsidRDefault="00434CD6" w:rsidP="00434CD6"/>
    <w:p w14:paraId="194D23A5" w14:textId="77777777" w:rsidR="00434CD6" w:rsidRPr="00065A0D" w:rsidRDefault="00434CD6" w:rsidP="00434CD6">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3F5D3CB2" w14:textId="77777777" w:rsidR="00434CD6" w:rsidRPr="00065A0D" w:rsidRDefault="00434CD6" w:rsidP="00434CD6">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76EE44A3" w14:textId="77777777" w:rsidR="00434CD6" w:rsidRPr="00C47526" w:rsidRDefault="00434CD6" w:rsidP="00434CD6">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2DCC2876" w14:textId="77777777" w:rsidR="00434CD6" w:rsidRPr="00C47526" w:rsidRDefault="00434CD6" w:rsidP="00434CD6">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0C390B77" w14:textId="77777777" w:rsidR="00434CD6" w:rsidRPr="00065A0D" w:rsidRDefault="00434CD6" w:rsidP="00434CD6">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03798A7C" w14:textId="77777777" w:rsidR="00434CD6" w:rsidRPr="00065A0D" w:rsidRDefault="00434CD6" w:rsidP="00434CD6">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68C257A3" w14:textId="77777777" w:rsidR="00434CD6" w:rsidRPr="00065A0D" w:rsidRDefault="00434CD6" w:rsidP="00434CD6">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02A908F2" w14:textId="77777777" w:rsidR="00434CD6" w:rsidRPr="00065A0D" w:rsidRDefault="00434CD6" w:rsidP="00434CD6">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29C8E1A4" w14:textId="77777777" w:rsidR="00434CD6" w:rsidRPr="00065A0D" w:rsidRDefault="00434CD6" w:rsidP="00434CD6">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1A850D20" w14:textId="77777777" w:rsidR="00434CD6" w:rsidRPr="00065A0D" w:rsidRDefault="00434CD6" w:rsidP="00434CD6">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7D55461C" w14:textId="77777777" w:rsidR="00434CD6" w:rsidRPr="00065A0D" w:rsidRDefault="00434CD6" w:rsidP="00434CD6">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4B6F96EF" w14:textId="77777777" w:rsidR="00434CD6" w:rsidRPr="00065A0D" w:rsidRDefault="00434CD6" w:rsidP="00434CD6">
      <w:pPr>
        <w:rPr>
          <w:sz w:val="12"/>
        </w:rPr>
      </w:pPr>
      <w:r w:rsidRPr="00065A0D">
        <w:rPr>
          <w:sz w:val="12"/>
        </w:rPr>
        <w:t>3 SOCIAL REPRODUCTION, LAND, AND LABOUR IN RACIAL/ COLONIAL CAPITALISM: UNDERMINING THE COLLECTIVE BUSINESS OF LIFE</w:t>
      </w:r>
    </w:p>
    <w:p w14:paraId="12FE24EB" w14:textId="77777777" w:rsidR="00434CD6" w:rsidRPr="00065A0D" w:rsidRDefault="00434CD6" w:rsidP="00434CD6">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3ADB19E6" w14:textId="77777777" w:rsidR="00434CD6" w:rsidRPr="00065A0D" w:rsidRDefault="00434CD6" w:rsidP="00434CD6">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027D4DD2" w14:textId="77777777" w:rsidR="00434CD6" w:rsidRPr="00065A0D" w:rsidRDefault="00434CD6" w:rsidP="00434CD6">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1C1F2CC9" w14:textId="77777777" w:rsidR="00434CD6" w:rsidRPr="00065A0D" w:rsidRDefault="00434CD6" w:rsidP="00434CD6">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7305D709" w14:textId="77777777" w:rsidR="00434CD6" w:rsidRPr="00065A0D" w:rsidRDefault="00434CD6" w:rsidP="00434CD6">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2177812" w14:textId="77777777" w:rsidR="00434CD6" w:rsidRPr="00065A0D" w:rsidRDefault="00434CD6" w:rsidP="00434CD6">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19661180" w14:textId="77777777" w:rsidR="00434CD6" w:rsidRPr="00065A0D" w:rsidRDefault="00434CD6" w:rsidP="00434CD6">
      <w:pPr>
        <w:rPr>
          <w:sz w:val="14"/>
        </w:rPr>
      </w:pPr>
      <w:r w:rsidRPr="00065A0D">
        <w:rPr>
          <w:sz w:val="14"/>
        </w:rPr>
        <w:t>&lt;&lt;&lt;Paragraph Integrity Ends&gt;&gt;&gt;</w:t>
      </w:r>
    </w:p>
    <w:p w14:paraId="7BBA0F7F" w14:textId="77777777" w:rsidR="00434CD6" w:rsidRPr="00065A0D" w:rsidRDefault="00434CD6" w:rsidP="00434CD6">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2BF17D97" w14:textId="77777777" w:rsidR="00434CD6" w:rsidRPr="00065A0D" w:rsidRDefault="00434CD6" w:rsidP="00434CD6">
      <w:pPr>
        <w:rPr>
          <w:sz w:val="14"/>
        </w:rPr>
      </w:pPr>
      <w:r w:rsidRPr="00065A0D">
        <w:rPr>
          <w:sz w:val="14"/>
        </w:rPr>
        <w:t>&lt;&lt;&lt;Paragraph Integrity Resumes&gt;&gt;&gt;</w:t>
      </w:r>
    </w:p>
    <w:p w14:paraId="6A6BC678" w14:textId="77777777" w:rsidR="00434CD6" w:rsidRPr="00065A0D" w:rsidRDefault="00434CD6" w:rsidP="00434CD6">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3A9E7C6" w14:textId="77777777" w:rsidR="00434CD6" w:rsidRPr="00065A0D" w:rsidRDefault="00434CD6" w:rsidP="00434CD6">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82D6C45" w14:textId="77777777" w:rsidR="00434CD6" w:rsidRPr="00065A0D" w:rsidRDefault="00434CD6" w:rsidP="00434CD6">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319F8F00" w14:textId="77777777" w:rsidR="00434CD6" w:rsidRPr="00065A0D" w:rsidRDefault="00434CD6" w:rsidP="00434CD6"/>
    <w:p w14:paraId="513DB71C" w14:textId="77777777" w:rsidR="00434CD6" w:rsidRPr="00065A0D" w:rsidRDefault="00434CD6" w:rsidP="00434CD6">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47A68B48" w14:textId="77777777" w:rsidR="00434CD6" w:rsidRDefault="00434CD6" w:rsidP="00434CD6"/>
    <w:p w14:paraId="5B3A2864" w14:textId="77777777" w:rsidR="00434CD6" w:rsidRPr="00065A0D" w:rsidRDefault="00434CD6" w:rsidP="00434CD6">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612C58FF" w14:textId="77777777" w:rsidR="00434CD6" w:rsidRPr="00065A0D" w:rsidRDefault="00434CD6" w:rsidP="00434CD6">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7D5F1237" w14:textId="77777777" w:rsidR="00434CD6" w:rsidRPr="00065A0D" w:rsidRDefault="00434CD6" w:rsidP="00434CD6">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434AB12E" w14:textId="77777777" w:rsidR="00434CD6" w:rsidRPr="00065A0D" w:rsidRDefault="00434CD6" w:rsidP="00434CD6">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237C0C73" w14:textId="77777777" w:rsidR="00434CD6" w:rsidRPr="00065A0D" w:rsidRDefault="00434CD6" w:rsidP="00434CD6">
      <w:pPr>
        <w:rPr>
          <w:sz w:val="16"/>
        </w:rPr>
      </w:pPr>
      <w:r w:rsidRPr="00065A0D">
        <w:rPr>
          <w:sz w:val="16"/>
        </w:rPr>
        <w:t>&lt;&lt;&lt;Paragraph Integrity Stops&gt;&gt;&gt;</w:t>
      </w:r>
    </w:p>
    <w:p w14:paraId="68F67057" w14:textId="77777777" w:rsidR="00434CD6" w:rsidRPr="00065A0D" w:rsidRDefault="00434CD6" w:rsidP="00434CD6">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5140AE45" w14:textId="77777777" w:rsidR="00434CD6" w:rsidRPr="00065A0D" w:rsidRDefault="00434CD6" w:rsidP="00434CD6">
      <w:pPr>
        <w:rPr>
          <w:sz w:val="16"/>
        </w:rPr>
      </w:pPr>
      <w:r w:rsidRPr="00065A0D">
        <w:rPr>
          <w:sz w:val="16"/>
        </w:rPr>
        <w:t>&lt;&lt;&lt;Paragraph Integrity Resumes&gt;&gt;&gt;</w:t>
      </w:r>
    </w:p>
    <w:p w14:paraId="396A5FCA" w14:textId="77777777" w:rsidR="00434CD6" w:rsidRPr="00065A0D" w:rsidRDefault="00434CD6" w:rsidP="00434CD6">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40E9903D" w14:textId="77777777" w:rsidR="00434CD6" w:rsidRPr="00065A0D" w:rsidRDefault="00434CD6" w:rsidP="00434CD6">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B4F556A" w14:textId="77777777" w:rsidR="00434CD6" w:rsidRPr="00065A0D" w:rsidRDefault="00434CD6" w:rsidP="00434CD6">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0D8CBADF" w14:textId="77777777" w:rsidR="00434CD6" w:rsidRPr="00065A0D" w:rsidRDefault="00434CD6" w:rsidP="00434CD6">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6AE9BE0C" w14:textId="77777777" w:rsidR="00434CD6" w:rsidRPr="00065A0D" w:rsidRDefault="00434CD6" w:rsidP="00434CD6">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242CC5AD" w14:textId="77777777" w:rsidR="00434CD6" w:rsidRPr="00065A0D" w:rsidRDefault="00434CD6" w:rsidP="00434CD6">
      <w:pPr>
        <w:rPr>
          <w:sz w:val="12"/>
        </w:rPr>
      </w:pPr>
      <w:r w:rsidRPr="00065A0D">
        <w:rPr>
          <w:sz w:val="12"/>
        </w:rPr>
        <w:t>The General Insurrect</w:t>
      </w:r>
    </w:p>
    <w:p w14:paraId="64A8464D" w14:textId="77777777" w:rsidR="00434CD6" w:rsidRPr="00065A0D" w:rsidRDefault="00434CD6" w:rsidP="00434CD6">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269DEA9D" w14:textId="77777777" w:rsidR="00434CD6" w:rsidRPr="00065A0D" w:rsidRDefault="00434CD6" w:rsidP="00434CD6">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133E5F6E" w14:textId="77777777" w:rsidR="00434CD6" w:rsidRPr="00065A0D" w:rsidRDefault="00434CD6" w:rsidP="00434CD6">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5ADFC2FF" w14:textId="77777777" w:rsidR="00434CD6" w:rsidRPr="00065A0D" w:rsidRDefault="00434CD6" w:rsidP="00434CD6">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54887C7" w14:textId="77777777" w:rsidR="00434CD6" w:rsidRPr="00065A0D" w:rsidRDefault="00434CD6" w:rsidP="00434CD6"/>
    <w:p w14:paraId="5A8DC0A6" w14:textId="77777777" w:rsidR="00434CD6" w:rsidRPr="00065A0D" w:rsidRDefault="00434CD6" w:rsidP="00434CD6">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0B24749A" w14:textId="77777777" w:rsidR="00434CD6" w:rsidRPr="00065A0D" w:rsidRDefault="00434CD6" w:rsidP="00434CD6">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1099F8B0" w14:textId="77777777" w:rsidR="00434CD6" w:rsidRPr="00065A0D" w:rsidRDefault="00434CD6" w:rsidP="00434CD6">
      <w:pPr>
        <w:rPr>
          <w:sz w:val="12"/>
        </w:rPr>
      </w:pPr>
      <w:r w:rsidRPr="00065A0D">
        <w:rPr>
          <w:sz w:val="12"/>
        </w:rPr>
        <w:t>The Underground Railroad; Or, Politics With an Improper Locus</w:t>
      </w:r>
    </w:p>
    <w:p w14:paraId="7DE62903" w14:textId="77777777" w:rsidR="00434CD6" w:rsidRPr="00065A0D" w:rsidRDefault="00434CD6" w:rsidP="00434CD6">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1C05752" w14:textId="77777777" w:rsidR="00434CD6" w:rsidRPr="00065A0D" w:rsidRDefault="00434CD6" w:rsidP="00434CD6">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4AE2A8C0" w14:textId="77777777" w:rsidR="00434CD6" w:rsidRPr="00065A0D" w:rsidRDefault="00434CD6" w:rsidP="00434CD6">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74709DEC" w14:textId="77777777" w:rsidR="00434CD6" w:rsidRPr="00065A0D" w:rsidRDefault="00434CD6" w:rsidP="00434CD6">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1F676537" w14:textId="77777777" w:rsidR="00434CD6" w:rsidRPr="00065A0D" w:rsidRDefault="00434CD6" w:rsidP="00434CD6">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5CA2B9D5" w14:textId="77777777" w:rsidR="00434CD6" w:rsidRPr="00065A0D" w:rsidRDefault="00434CD6" w:rsidP="00434CD6">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69C00BD3" w14:textId="77777777" w:rsidR="00434CD6" w:rsidRPr="00065A0D" w:rsidRDefault="00434CD6" w:rsidP="00434CD6">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079289A1" w14:textId="77777777" w:rsidR="00434CD6" w:rsidRPr="00065A0D" w:rsidRDefault="00434CD6" w:rsidP="00434CD6">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1BB68F27" w14:textId="77777777" w:rsidR="00434CD6" w:rsidRPr="00065A0D" w:rsidRDefault="00434CD6" w:rsidP="00434CD6">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459E7E58" w14:textId="77777777" w:rsidR="00434CD6" w:rsidRPr="00065A0D" w:rsidRDefault="00434CD6" w:rsidP="00434CD6"/>
    <w:p w14:paraId="6C61D221" w14:textId="77777777" w:rsidR="00434CD6" w:rsidRPr="00065A0D" w:rsidRDefault="00434CD6" w:rsidP="00434CD6">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C725DC" w14:textId="77777777" w:rsidR="00434CD6" w:rsidRPr="00065A0D" w:rsidRDefault="00434CD6" w:rsidP="00434CD6">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16045C17" w14:textId="77777777" w:rsidR="00434CD6" w:rsidRPr="00065A0D" w:rsidRDefault="00434CD6" w:rsidP="00434CD6">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404D98E0" w14:textId="77777777" w:rsidR="00434CD6" w:rsidRPr="00065A0D" w:rsidRDefault="00434CD6" w:rsidP="00434CD6">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7BEE9DE4" w14:textId="77777777" w:rsidR="00434CD6" w:rsidRPr="00065A0D" w:rsidRDefault="00434CD6" w:rsidP="00434CD6">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0C2C2FD7" w14:textId="77777777" w:rsidR="00434CD6" w:rsidRPr="00065A0D" w:rsidRDefault="00434CD6" w:rsidP="00434CD6">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33EFE6" w14:textId="77777777" w:rsidR="00434CD6" w:rsidRPr="00065A0D" w:rsidRDefault="00434CD6" w:rsidP="00434CD6">
      <w:pPr>
        <w:rPr>
          <w:sz w:val="16"/>
        </w:rPr>
      </w:pPr>
      <w:r w:rsidRPr="00065A0D">
        <w:rPr>
          <w:sz w:val="16"/>
        </w:rPr>
        <w:t>Black Education as a Countervailing Tradition</w:t>
      </w:r>
    </w:p>
    <w:p w14:paraId="61870526" w14:textId="77777777" w:rsidR="00434CD6" w:rsidRPr="00065A0D" w:rsidRDefault="00434CD6" w:rsidP="00434CD6">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13DD5E4C" w14:textId="77777777" w:rsidR="00434CD6" w:rsidRPr="00065A0D" w:rsidRDefault="00434CD6" w:rsidP="00434CD6">
      <w:pPr>
        <w:rPr>
          <w:sz w:val="16"/>
        </w:rPr>
      </w:pPr>
      <w:r w:rsidRPr="00065A0D">
        <w:rPr>
          <w:sz w:val="16"/>
        </w:rPr>
        <w:t>Black Education Criminalized as a Demand of Slavery’s Capitalism</w:t>
      </w:r>
    </w:p>
    <w:p w14:paraId="2E7734C5" w14:textId="77777777" w:rsidR="00434CD6" w:rsidRPr="00065A0D" w:rsidRDefault="00434CD6" w:rsidP="00434CD6">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2E303505" w14:textId="77777777" w:rsidR="00434CD6" w:rsidRPr="00065A0D" w:rsidRDefault="00434CD6" w:rsidP="00434CD6">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0A6ED74A" w14:textId="77777777" w:rsidR="00434CD6" w:rsidRPr="00065A0D" w:rsidRDefault="00434CD6" w:rsidP="00434CD6">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5945D686" w14:textId="77777777" w:rsidR="00434CD6" w:rsidRPr="00065A0D" w:rsidRDefault="00434CD6" w:rsidP="00434CD6">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6743A5B3" w14:textId="77777777" w:rsidR="00434CD6" w:rsidRPr="00065A0D" w:rsidRDefault="00434CD6" w:rsidP="00434CD6">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938A7C2" w14:textId="77777777" w:rsidR="00434CD6" w:rsidRPr="00065A0D" w:rsidRDefault="00434CD6" w:rsidP="00434CD6">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7D888E3F" w14:textId="77777777" w:rsidR="00434CD6" w:rsidRPr="00065A0D" w:rsidRDefault="00434CD6" w:rsidP="00434CD6">
      <w:pPr>
        <w:rPr>
          <w:sz w:val="16"/>
        </w:rPr>
      </w:pPr>
      <w:r w:rsidRPr="00065A0D">
        <w:rPr>
          <w:sz w:val="16"/>
        </w:rPr>
        <w:t>Refusing to Be “Hands without a Head”</w:t>
      </w:r>
    </w:p>
    <w:p w14:paraId="7AC5FFBE" w14:textId="77777777" w:rsidR="00434CD6" w:rsidRPr="00065A0D" w:rsidRDefault="00434CD6" w:rsidP="00434CD6">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18F11BC7" w14:textId="77777777" w:rsidR="00434CD6" w:rsidRPr="00065A0D" w:rsidRDefault="00434CD6" w:rsidP="00434CD6">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74C36F97" w14:textId="77777777" w:rsidR="00434CD6" w:rsidRPr="00065A0D" w:rsidRDefault="00434CD6" w:rsidP="00434CD6">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089CECF1" w14:textId="77777777" w:rsidR="00434CD6" w:rsidRPr="00065A0D" w:rsidRDefault="00434CD6" w:rsidP="00434CD6">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073AA169" w14:textId="77777777" w:rsidR="00434CD6" w:rsidRPr="00065A0D" w:rsidRDefault="00434CD6" w:rsidP="00434CD6">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6F4EF409" w14:textId="77777777" w:rsidR="00434CD6" w:rsidRPr="00065A0D" w:rsidRDefault="00434CD6" w:rsidP="00434CD6">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42F4F4A1" w14:textId="77777777" w:rsidR="00434CD6" w:rsidRPr="00065A0D" w:rsidRDefault="00434CD6" w:rsidP="00434CD6">
      <w:pPr>
        <w:rPr>
          <w:sz w:val="16"/>
        </w:rPr>
      </w:pPr>
      <w:r w:rsidRPr="00065A0D">
        <w:rPr>
          <w:sz w:val="16"/>
        </w:rPr>
        <w:t>Fugitive Literacy as a Precursor to the General Strike</w:t>
      </w:r>
    </w:p>
    <w:p w14:paraId="4A59ABF7" w14:textId="77777777" w:rsidR="00434CD6" w:rsidRPr="00065A0D" w:rsidRDefault="00434CD6" w:rsidP="00434CD6">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D26F6A6" w14:textId="77777777" w:rsidR="00434CD6" w:rsidRPr="00065A0D" w:rsidRDefault="00434CD6" w:rsidP="00434CD6">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0AD128EE" w14:textId="77777777" w:rsidR="00434CD6" w:rsidRPr="00065A0D" w:rsidRDefault="00434CD6" w:rsidP="00434CD6">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151BF839" w14:textId="77777777" w:rsidR="00434CD6" w:rsidRPr="00065A0D" w:rsidRDefault="00434CD6" w:rsidP="00434CD6">
      <w:pPr>
        <w:rPr>
          <w:sz w:val="16"/>
        </w:rPr>
      </w:pPr>
      <w:r w:rsidRPr="00065A0D">
        <w:rPr>
          <w:sz w:val="16"/>
        </w:rPr>
        <w:t>Fugitive Slaves “Spelled the Doom of Slavery”</w:t>
      </w:r>
    </w:p>
    <w:p w14:paraId="6D0E5A4D" w14:textId="77777777" w:rsidR="00434CD6" w:rsidRPr="00065A0D" w:rsidRDefault="00434CD6" w:rsidP="00434CD6">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5AAB33A2" w14:textId="77777777" w:rsidR="00434CD6" w:rsidRPr="00065A0D" w:rsidRDefault="00434CD6" w:rsidP="00434CD6">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74E8AAD6" w14:textId="77777777" w:rsidR="00434CD6" w:rsidRPr="00065A0D" w:rsidRDefault="00434CD6" w:rsidP="00434CD6">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1CEEBD8B" w14:textId="77777777" w:rsidR="00434CD6" w:rsidRPr="00065A0D" w:rsidRDefault="00434CD6" w:rsidP="00434CD6">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EA4342" w14:textId="77777777" w:rsidR="00434CD6" w:rsidRPr="00065A0D" w:rsidRDefault="00434CD6" w:rsidP="00434CD6">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6F22F292" w14:textId="77777777" w:rsidR="00434CD6" w:rsidRPr="00065A0D" w:rsidRDefault="00434CD6" w:rsidP="00434CD6">
      <w:pPr>
        <w:rPr>
          <w:sz w:val="16"/>
        </w:rPr>
      </w:pPr>
      <w:r w:rsidRPr="00065A0D">
        <w:rPr>
          <w:sz w:val="16"/>
        </w:rPr>
        <w:t>“Native Schools” as an Expression of the General Strike</w:t>
      </w:r>
    </w:p>
    <w:p w14:paraId="2AC0C2B3" w14:textId="77777777" w:rsidR="00434CD6" w:rsidRPr="00065A0D" w:rsidRDefault="00434CD6" w:rsidP="00434CD6">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3FFA2A04" w14:textId="77777777" w:rsidR="00434CD6" w:rsidRPr="00065A0D" w:rsidRDefault="00434CD6" w:rsidP="00434CD6">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7B2A9EE3" w14:textId="77777777" w:rsidR="00434CD6" w:rsidRPr="00065A0D" w:rsidRDefault="00434CD6" w:rsidP="00434CD6">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2D1E5696" w14:textId="77777777" w:rsidR="00434CD6" w:rsidRPr="00065A0D" w:rsidRDefault="00434CD6" w:rsidP="00434CD6">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7FEC9686" w14:textId="77777777" w:rsidR="00434CD6" w:rsidRPr="00065A0D" w:rsidRDefault="00434CD6" w:rsidP="00434CD6">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3257914F" w14:textId="77777777" w:rsidR="00434CD6" w:rsidRPr="00065A0D" w:rsidRDefault="00434CD6" w:rsidP="00434CD6">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646E5CA3" w14:textId="77777777" w:rsidR="00434CD6" w:rsidRPr="00065A0D" w:rsidRDefault="00434CD6" w:rsidP="00434CD6">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78E4CA5A" w14:textId="77777777" w:rsidR="00434CD6" w:rsidRPr="00065A0D" w:rsidRDefault="00434CD6" w:rsidP="00434CD6">
      <w:pPr>
        <w:rPr>
          <w:sz w:val="16"/>
        </w:rPr>
      </w:pPr>
      <w:r w:rsidRPr="00065A0D">
        <w:rPr>
          <w:sz w:val="16"/>
        </w:rPr>
        <w:t>Black Education and the Persistent Encroachment of the Slave Past</w:t>
      </w:r>
    </w:p>
    <w:p w14:paraId="7C33E989" w14:textId="77777777" w:rsidR="00434CD6" w:rsidRPr="00065A0D" w:rsidRDefault="00434CD6" w:rsidP="00434CD6">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E931CEF" w14:textId="77777777" w:rsidR="00434CD6" w:rsidRPr="00065A0D" w:rsidRDefault="00434CD6" w:rsidP="00434CD6">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1CC9F9E2" w14:textId="77777777" w:rsidR="00434CD6" w:rsidRPr="00065A0D" w:rsidRDefault="00434CD6" w:rsidP="00434CD6">
      <w:pPr>
        <w:rPr>
          <w:sz w:val="16"/>
        </w:rPr>
      </w:pPr>
      <w:r w:rsidRPr="00065A0D">
        <w:rPr>
          <w:sz w:val="16"/>
        </w:rPr>
        <w:t>White Resistance to Black Education in the Afterlife of Slavery</w:t>
      </w:r>
    </w:p>
    <w:p w14:paraId="0B840CBA" w14:textId="77777777" w:rsidR="00434CD6" w:rsidRPr="00065A0D" w:rsidRDefault="00434CD6" w:rsidP="00434CD6">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63E8E2D5" w14:textId="77777777" w:rsidR="00434CD6" w:rsidRPr="00065A0D" w:rsidRDefault="00434CD6" w:rsidP="00434CD6">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7852E61C" w14:textId="77777777" w:rsidR="00434CD6" w:rsidRPr="00065A0D" w:rsidRDefault="00434CD6" w:rsidP="00434CD6">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1F52AD1F" w14:textId="77777777" w:rsidR="00434CD6" w:rsidRPr="00065A0D" w:rsidRDefault="00434CD6" w:rsidP="00434CD6">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41C835EF" w14:textId="77777777" w:rsidR="00434CD6" w:rsidRPr="00065A0D" w:rsidRDefault="00434CD6" w:rsidP="00434CD6">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38C9EA17" w14:textId="77777777" w:rsidR="00434CD6" w:rsidRPr="00065A0D" w:rsidRDefault="00434CD6" w:rsidP="00434CD6">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35264D25" w14:textId="77777777" w:rsidR="00434CD6" w:rsidRPr="00065A0D" w:rsidRDefault="00434CD6" w:rsidP="00434CD6">
      <w:pPr>
        <w:rPr>
          <w:sz w:val="16"/>
        </w:rPr>
      </w:pPr>
      <w:r w:rsidRPr="00065A0D">
        <w:rPr>
          <w:sz w:val="16"/>
        </w:rPr>
        <w:t>The Field, the Kitchen, and the Classroom</w:t>
      </w:r>
    </w:p>
    <w:p w14:paraId="196A67A6" w14:textId="77777777" w:rsidR="00434CD6" w:rsidRPr="00065A0D" w:rsidRDefault="00434CD6" w:rsidP="00434CD6">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221711AA" w14:textId="77777777" w:rsidR="00434CD6" w:rsidRPr="00065A0D" w:rsidRDefault="00434CD6" w:rsidP="00434CD6">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6A0D6FBC" w14:textId="77777777" w:rsidR="00434CD6" w:rsidRPr="00065A0D" w:rsidRDefault="00434CD6" w:rsidP="00434CD6">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20847C5B" w14:textId="77777777" w:rsidR="00434CD6" w:rsidRPr="00065A0D" w:rsidRDefault="00434CD6" w:rsidP="00434CD6">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15A3689B" w14:textId="77777777" w:rsidR="00434CD6" w:rsidRPr="00065A0D" w:rsidRDefault="00434CD6" w:rsidP="00434CD6">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38F0C8F7" w14:textId="77777777" w:rsidR="00434CD6" w:rsidRPr="00065A0D" w:rsidRDefault="00434CD6" w:rsidP="00434CD6">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085A9096" w14:textId="77777777" w:rsidR="00434CD6" w:rsidRPr="00065A0D" w:rsidRDefault="00434CD6" w:rsidP="00434CD6">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156990B4" w14:textId="77777777" w:rsidR="00434CD6" w:rsidRPr="00065A0D" w:rsidRDefault="00434CD6" w:rsidP="00434CD6">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0DE10470" w14:textId="77777777" w:rsidR="00434CD6" w:rsidRPr="00065A0D" w:rsidRDefault="00434CD6" w:rsidP="00434CD6">
      <w:pPr>
        <w:rPr>
          <w:sz w:val="16"/>
        </w:rPr>
      </w:pPr>
      <w:r w:rsidRPr="00065A0D">
        <w:rPr>
          <w:sz w:val="16"/>
        </w:rPr>
        <w:t>Conclusion</w:t>
      </w:r>
    </w:p>
    <w:p w14:paraId="0C73F543" w14:textId="77777777" w:rsidR="00434CD6" w:rsidRPr="00065A0D" w:rsidRDefault="00434CD6" w:rsidP="00434CD6">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5794C422" w14:textId="77777777" w:rsidR="00434CD6" w:rsidRPr="00065A0D" w:rsidRDefault="00434CD6" w:rsidP="00434CD6">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0135406B" w14:textId="77777777" w:rsidR="00434CD6" w:rsidRPr="00065A0D" w:rsidRDefault="00434CD6" w:rsidP="00434CD6">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72F50A35" w14:textId="77777777" w:rsidR="00434CD6" w:rsidRPr="00065A0D" w:rsidRDefault="00434CD6" w:rsidP="00434CD6">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3D957C15" w14:textId="77777777" w:rsidR="00434CD6" w:rsidRDefault="00434CD6" w:rsidP="00434CD6"/>
    <w:p w14:paraId="2AC5F524" w14:textId="77777777" w:rsidR="00434CD6" w:rsidRPr="00F67AB3" w:rsidRDefault="00434CD6" w:rsidP="00434CD6"/>
    <w:p w14:paraId="609EFB9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5247" w14:textId="77777777" w:rsidR="009F7415" w:rsidRDefault="009F7415" w:rsidP="00066D2C">
      <w:pPr>
        <w:spacing w:after="0" w:line="240" w:lineRule="auto"/>
      </w:pPr>
      <w:r>
        <w:separator/>
      </w:r>
    </w:p>
  </w:endnote>
  <w:endnote w:type="continuationSeparator" w:id="0">
    <w:p w14:paraId="28DCB7D8" w14:textId="77777777" w:rsidR="009F7415" w:rsidRDefault="009F74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FCC6" w14:textId="77777777" w:rsidR="009F7415" w:rsidRDefault="009F7415" w:rsidP="00066D2C">
      <w:pPr>
        <w:spacing w:after="0" w:line="240" w:lineRule="auto"/>
      </w:pPr>
      <w:r>
        <w:separator/>
      </w:r>
    </w:p>
  </w:footnote>
  <w:footnote w:type="continuationSeparator" w:id="0">
    <w:p w14:paraId="03B49F24" w14:textId="77777777" w:rsidR="009F7415" w:rsidRDefault="009F74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4CD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CD6"/>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71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41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01A7C"/>
  <w15:chartTrackingRefBased/>
  <w15:docId w15:val="{4D607FF4-88BA-42A8-A8B1-ECB74CC2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4CD6"/>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434C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434C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434C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434C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4C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4C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CD6"/>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434CD6"/>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434CD6"/>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434CD6"/>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434CD6"/>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34CD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434C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34CD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434CD6"/>
    <w:rPr>
      <w:b w:val="0"/>
      <w:sz w:val="22"/>
      <w:u w:val="single"/>
    </w:rPr>
  </w:style>
  <w:style w:type="character" w:styleId="Strong">
    <w:name w:val="Strong"/>
    <w:basedOn w:val="DefaultParagraphFont"/>
    <w:uiPriority w:val="22"/>
    <w:qFormat/>
    <w:rsid w:val="00434CD6"/>
    <w:rPr>
      <w:b/>
      <w:bCs/>
    </w:rPr>
  </w:style>
  <w:style w:type="character" w:styleId="BookTitle">
    <w:name w:val="Book Title"/>
    <w:basedOn w:val="DefaultParagraphFont"/>
    <w:uiPriority w:val="33"/>
    <w:semiHidden/>
    <w:qFormat/>
    <w:rsid w:val="00434CD6"/>
    <w:rPr>
      <w:b/>
      <w:bCs/>
      <w:i/>
      <w:iCs/>
      <w:spacing w:val="5"/>
    </w:rPr>
  </w:style>
  <w:style w:type="character" w:customStyle="1" w:styleId="Heading5Char">
    <w:name w:val="Heading 5 Char"/>
    <w:basedOn w:val="DefaultParagraphFont"/>
    <w:link w:val="Heading5"/>
    <w:uiPriority w:val="9"/>
    <w:semiHidden/>
    <w:rsid w:val="00434C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4CD6"/>
  </w:style>
  <w:style w:type="paragraph" w:styleId="Header">
    <w:name w:val="header"/>
    <w:basedOn w:val="Normal"/>
    <w:link w:val="HeaderChar"/>
    <w:uiPriority w:val="99"/>
    <w:semiHidden/>
    <w:rsid w:val="00434C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4CD6"/>
    <w:rPr>
      <w:rFonts w:ascii="Calibri" w:hAnsi="Calibri" w:cs="Calibri"/>
    </w:rPr>
  </w:style>
  <w:style w:type="paragraph" w:styleId="Footer">
    <w:name w:val="footer"/>
    <w:basedOn w:val="Normal"/>
    <w:link w:val="FooterChar"/>
    <w:uiPriority w:val="99"/>
    <w:semiHidden/>
    <w:rsid w:val="00434C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4CD6"/>
    <w:rPr>
      <w:rFonts w:ascii="Calibri" w:hAnsi="Calibri" w:cs="Calibri"/>
    </w:rPr>
  </w:style>
  <w:style w:type="paragraph" w:styleId="BodyText">
    <w:name w:val="Body Text"/>
    <w:basedOn w:val="Normal"/>
    <w:link w:val="BodyTextChar"/>
    <w:uiPriority w:val="99"/>
    <w:semiHidden/>
    <w:unhideWhenUsed/>
    <w:rsid w:val="00434CD6"/>
    <w:pPr>
      <w:spacing w:after="120"/>
    </w:pPr>
  </w:style>
  <w:style w:type="character" w:customStyle="1" w:styleId="BodyTextChar">
    <w:name w:val="Body Text Char"/>
    <w:basedOn w:val="DefaultParagraphFont"/>
    <w:link w:val="BodyText"/>
    <w:uiPriority w:val="99"/>
    <w:semiHidden/>
    <w:rsid w:val="00434CD6"/>
    <w:rPr>
      <w:rFonts w:ascii="Calibri" w:hAnsi="Calibri" w:cs="Calibri"/>
    </w:rPr>
  </w:style>
  <w:style w:type="paragraph" w:styleId="NoSpacing">
    <w:name w:val="No Spacing"/>
    <w:link w:val="NoSpacingChar"/>
    <w:uiPriority w:val="99"/>
    <w:semiHidden/>
    <w:unhideWhenUsed/>
    <w:qFormat/>
    <w:rsid w:val="00434CD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4CD6"/>
    <w:rPr>
      <w:rFonts w:ascii="Calibri" w:hAnsi="Calibri" w:cs="Calibri"/>
    </w:rPr>
  </w:style>
  <w:style w:type="character" w:styleId="Hyperlink">
    <w:name w:val="Hyperlink"/>
    <w:basedOn w:val="DefaultParagraphFont"/>
    <w:uiPriority w:val="99"/>
    <w:unhideWhenUsed/>
    <w:rsid w:val="00434CD6"/>
    <w:rPr>
      <w:color w:val="0563C1" w:themeColor="hyperlink"/>
      <w:u w:val="single"/>
    </w:rPr>
  </w:style>
  <w:style w:type="character" w:styleId="UnresolvedMention">
    <w:name w:val="Unresolved Mention"/>
    <w:basedOn w:val="DefaultParagraphFont"/>
    <w:uiPriority w:val="99"/>
    <w:semiHidden/>
    <w:unhideWhenUsed/>
    <w:rsid w:val="00434CD6"/>
    <w:rPr>
      <w:color w:val="605E5C"/>
      <w:shd w:val="clear" w:color="auto" w:fill="E1DFDD"/>
    </w:rPr>
  </w:style>
  <w:style w:type="paragraph" w:customStyle="1" w:styleId="Analytic">
    <w:name w:val="Analytic"/>
    <w:basedOn w:val="Heading4"/>
    <w:link w:val="AnalyticChar"/>
    <w:autoRedefine/>
    <w:uiPriority w:val="5"/>
    <w:qFormat/>
    <w:rsid w:val="00434CD6"/>
    <w:rPr>
      <w:color w:val="1F3864" w:themeColor="accent1" w:themeShade="80"/>
    </w:rPr>
  </w:style>
  <w:style w:type="character" w:customStyle="1" w:styleId="AnalyticChar">
    <w:name w:val="Analytic Char"/>
    <w:basedOn w:val="DefaultParagraphFont"/>
    <w:link w:val="Analytic"/>
    <w:uiPriority w:val="5"/>
    <w:rsid w:val="00434CD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34CD6"/>
    <w:pPr>
      <w:ind w:left="720"/>
      <w:jc w:val="both"/>
    </w:pPr>
    <w:rPr>
      <w:iCs/>
      <w:sz w:val="24"/>
      <w:u w:val="single"/>
      <w:bdr w:val="single" w:sz="8" w:space="0" w:color="auto"/>
    </w:rPr>
  </w:style>
  <w:style w:type="paragraph" w:customStyle="1" w:styleId="Emphasis1">
    <w:name w:val="Emphasis1"/>
    <w:basedOn w:val="Normal"/>
    <w:autoRedefine/>
    <w:uiPriority w:val="8"/>
    <w:qFormat/>
    <w:rsid w:val="00434CD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434CD6"/>
    <w:rPr>
      <w:sz w:val="16"/>
      <w:szCs w:val="16"/>
    </w:rPr>
  </w:style>
  <w:style w:type="paragraph" w:styleId="CommentText">
    <w:name w:val="annotation text"/>
    <w:basedOn w:val="Normal"/>
    <w:link w:val="CommentTextChar"/>
    <w:uiPriority w:val="99"/>
    <w:semiHidden/>
    <w:unhideWhenUsed/>
    <w:rsid w:val="00434CD6"/>
    <w:pPr>
      <w:spacing w:line="240" w:lineRule="auto"/>
    </w:pPr>
    <w:rPr>
      <w:sz w:val="20"/>
      <w:szCs w:val="20"/>
    </w:rPr>
  </w:style>
  <w:style w:type="character" w:customStyle="1" w:styleId="CommentTextChar">
    <w:name w:val="Comment Text Char"/>
    <w:basedOn w:val="DefaultParagraphFont"/>
    <w:link w:val="CommentText"/>
    <w:uiPriority w:val="99"/>
    <w:semiHidden/>
    <w:rsid w:val="00434CD6"/>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34CD6"/>
    <w:rPr>
      <w:b/>
      <w:bCs/>
    </w:rPr>
  </w:style>
  <w:style w:type="character" w:customStyle="1" w:styleId="CommentSubjectChar">
    <w:name w:val="Comment Subject Char"/>
    <w:basedOn w:val="CommentTextChar"/>
    <w:link w:val="CommentSubject"/>
    <w:uiPriority w:val="99"/>
    <w:semiHidden/>
    <w:rsid w:val="00434CD6"/>
    <w:rPr>
      <w:rFonts w:ascii="Calibri" w:hAnsi="Calibri" w:cs="Calibri"/>
      <w:b/>
      <w:bCs/>
      <w:sz w:val="20"/>
      <w:szCs w:val="20"/>
    </w:rPr>
  </w:style>
  <w:style w:type="paragraph" w:customStyle="1" w:styleId="p1">
    <w:name w:val="p1"/>
    <w:basedOn w:val="Normal"/>
    <w:rsid w:val="00434C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34CD6"/>
  </w:style>
  <w:style w:type="character" w:customStyle="1" w:styleId="s1">
    <w:name w:val="s1"/>
    <w:basedOn w:val="DefaultParagraphFont"/>
    <w:rsid w:val="00434CD6"/>
  </w:style>
  <w:style w:type="paragraph" w:customStyle="1" w:styleId="messagelistitem5126c">
    <w:name w:val="messagelistitem__5126c"/>
    <w:basedOn w:val="Normal"/>
    <w:rsid w:val="00434C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434CD6"/>
  </w:style>
  <w:style w:type="paragraph" w:customStyle="1" w:styleId="p2">
    <w:name w:val="p2"/>
    <w:basedOn w:val="Normal"/>
    <w:rsid w:val="00434C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434CD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434CD6"/>
    <w:pPr>
      <w:ind w:left="720"/>
      <w:contextualSpacing/>
    </w:pPr>
  </w:style>
  <w:style w:type="numbering" w:customStyle="1" w:styleId="CurrentList1">
    <w:name w:val="Current List1"/>
    <w:uiPriority w:val="99"/>
    <w:rsid w:val="00434CD6"/>
    <w:pPr>
      <w:numPr>
        <w:numId w:val="49"/>
      </w:numPr>
    </w:pPr>
  </w:style>
  <w:style w:type="numbering" w:customStyle="1" w:styleId="CurrentList2">
    <w:name w:val="Current List2"/>
    <w:uiPriority w:val="99"/>
    <w:rsid w:val="00434CD6"/>
    <w:pPr>
      <w:numPr>
        <w:numId w:val="50"/>
      </w:numPr>
    </w:pPr>
  </w:style>
  <w:style w:type="numbering" w:customStyle="1" w:styleId="CurrentList3">
    <w:name w:val="Current List3"/>
    <w:uiPriority w:val="99"/>
    <w:rsid w:val="00434CD6"/>
    <w:pPr>
      <w:numPr>
        <w:numId w:val="51"/>
      </w:numPr>
    </w:pPr>
  </w:style>
  <w:style w:type="paragraph" w:styleId="Revision">
    <w:name w:val="Revision"/>
    <w:hidden/>
    <w:uiPriority w:val="99"/>
    <w:semiHidden/>
    <w:rsid w:val="00434CD6"/>
    <w:pPr>
      <w:spacing w:after="0" w:line="240" w:lineRule="auto"/>
    </w:pPr>
    <w:rPr>
      <w:rFonts w:ascii="Times New Roman" w:hAnsi="Times New Roman" w:cs="Times New Roman"/>
    </w:rPr>
  </w:style>
  <w:style w:type="paragraph" w:styleId="NormalWeb">
    <w:name w:val="Normal (Web)"/>
    <w:basedOn w:val="Normal"/>
    <w:uiPriority w:val="99"/>
    <w:semiHidden/>
    <w:unhideWhenUsed/>
    <w:rsid w:val="00434CD6"/>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34822</Words>
  <Characters>198488</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2025-09-06T18:31:00Z</dcterms:created>
  <dcterms:modified xsi:type="dcterms:W3CDTF">2025-09-06T18:32:00Z</dcterms:modified>
</cp:coreProperties>
</file>