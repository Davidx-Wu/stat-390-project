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775E" w14:textId="071FCB58" w:rsidR="005D388F" w:rsidRDefault="00400A0D" w:rsidP="00400A0D">
      <w:pPr>
        <w:pStyle w:val="Heading1"/>
      </w:pPr>
      <w:r>
        <w:t>Kentucky---Doubles</w:t>
      </w:r>
    </w:p>
    <w:p w14:paraId="4EDF1A2D" w14:textId="67D9962E" w:rsidR="00400A0D" w:rsidRDefault="00400A0D" w:rsidP="00400A0D">
      <w:pPr>
        <w:pStyle w:val="Heading2"/>
      </w:pPr>
      <w:r>
        <w:t>1AC</w:t>
      </w:r>
    </w:p>
    <w:p w14:paraId="06859BAF" w14:textId="61821760" w:rsidR="00400A0D" w:rsidRPr="00400A0D" w:rsidRDefault="00400A0D" w:rsidP="00400A0D">
      <w:pPr>
        <w:pStyle w:val="Heading4"/>
      </w:pPr>
      <w:r w:rsidRPr="00400A0D">
        <w:t xml:space="preserve">somewhere somewhen, in </w:t>
      </w:r>
      <w:proofErr w:type="spellStart"/>
      <w:r w:rsidRPr="00400A0D">
        <w:t>minnesota</w:t>
      </w:r>
      <w:proofErr w:type="spellEnd"/>
      <w:r w:rsidRPr="00400A0D">
        <w:t>—</w:t>
      </w:r>
      <w:r w:rsidRPr="00400A0D">
        <w:br/>
        <w:t>a sidewalk, asphalt warm with afternoon,</w:t>
      </w:r>
      <w:r w:rsidRPr="00400A0D">
        <w:br/>
        <w:t>a camera blinking in the glass of a corner store,</w:t>
      </w:r>
      <w:r w:rsidRPr="00400A0D">
        <w:br/>
        <w:t>a clock face without hands,</w:t>
      </w:r>
      <w:r w:rsidRPr="00400A0D">
        <w:br/>
        <w:t>and a knee that learned to measure.</w:t>
      </w:r>
      <w:r w:rsidRPr="00400A0D">
        <w:br/>
        <w:t>nine minutes begins.</w:t>
      </w:r>
      <w:r w:rsidRPr="00400A0D">
        <w:br/>
        <w:t>minute one is paperwork disguised as posture.</w:t>
      </w:r>
      <w:r w:rsidRPr="00400A0D">
        <w:br/>
        <w:t>a body becomes a form,</w:t>
      </w:r>
      <w:r w:rsidRPr="00400A0D">
        <w:br/>
        <w:t>breath becomes evidence,</w:t>
      </w:r>
      <w:r w:rsidRPr="00400A0D">
        <w:br/>
        <w:t>bystanders become affidavits,</w:t>
      </w:r>
      <w:r w:rsidRPr="00400A0D">
        <w:br/>
        <w:t>time becomes jurisdiction.</w:t>
      </w:r>
      <w:r w:rsidRPr="00400A0D">
        <w:br/>
        <w:t>the lesson arrives: duration can certify cruelty as routine,</w:t>
      </w:r>
      <w:r w:rsidRPr="00400A0D">
        <w:br/>
        <w:t>and routine can dress itself as peace.</w:t>
      </w:r>
      <w:r w:rsidRPr="00400A0D">
        <w:br/>
        <w:t>minute two instructs the crowd to keep distance,</w:t>
      </w:r>
      <w:r w:rsidRPr="00400A0D">
        <w:br/>
        <w:t>voice boxed into a perimeter.</w:t>
      </w:r>
      <w:r w:rsidRPr="00400A0D">
        <w:br/>
        <w:t>a schedule builds itself from commands—</w:t>
      </w:r>
      <w:r w:rsidRPr="00400A0D">
        <w:br/>
        <w:t>“stand back,” “stay there,” “don’t move.”</w:t>
      </w:r>
      <w:r w:rsidRPr="00400A0D">
        <w:br/>
        <w:t>listen to how orders conjugate time:</w:t>
      </w:r>
      <w:r w:rsidRPr="00400A0D">
        <w:br/>
        <w:t>future perfect obedience,</w:t>
      </w:r>
      <w:r w:rsidRPr="00400A0D">
        <w:br/>
        <w:t>present-tense compliance,</w:t>
      </w:r>
      <w:r w:rsidRPr="00400A0D">
        <w:br/>
        <w:t>past-tense blame.</w:t>
      </w:r>
      <w:r w:rsidRPr="00400A0D">
        <w:br/>
        <w:t>minute three pours sand through a glass that no one agreed to flip.</w:t>
      </w:r>
      <w:r w:rsidRPr="00400A0D">
        <w:br/>
        <w:t>no siren, no countdown,</w:t>
      </w:r>
      <w:r w:rsidRPr="00400A0D">
        <w:br/>
        <w:t>only the rate at which a person can be forced to match a metronome.</w:t>
      </w:r>
      <w:r w:rsidRPr="00400A0D">
        <w:br/>
        <w:t>every tick insists,</w:t>
      </w:r>
      <w:r w:rsidRPr="00400A0D">
        <w:br/>
        <w:t>you will be measured,</w:t>
      </w:r>
      <w:r w:rsidRPr="00400A0D">
        <w:br/>
        <w:t>you will be made to arrive inside a tempo that refuses to arrive inside you.</w:t>
      </w:r>
      <w:r w:rsidRPr="00400A0D">
        <w:br/>
        <w:t>minute four and the camera doesn’t blink.</w:t>
      </w:r>
      <w:r w:rsidRPr="00400A0D">
        <w:br/>
        <w:t>someone asks for a pulse; the answer is policy.</w:t>
      </w:r>
      <w:r w:rsidRPr="00400A0D">
        <w:br/>
        <w:t>someone says “he can’t breathe”; the answer is posture.</w:t>
      </w:r>
      <w:r w:rsidRPr="00400A0D">
        <w:br/>
        <w:t>someone says “please”; the answer is time.</w:t>
      </w:r>
      <w:r w:rsidRPr="00400A0D">
        <w:br/>
        <w:t>the word for this is suspension—</w:t>
      </w:r>
      <w:r w:rsidRPr="00400A0D">
        <w:br/>
        <w:t>existence held between categories,</w:t>
      </w:r>
      <w:r w:rsidRPr="00400A0D">
        <w:br/>
        <w:t>verdict postponed until after the ending.</w:t>
      </w:r>
      <w:r w:rsidRPr="00400A0D">
        <w:br/>
        <w:t>minute five is a fable told by clocks.</w:t>
      </w:r>
      <w:r w:rsidRPr="00400A0D">
        <w:br/>
        <w:t>it says present time is neutral,</w:t>
      </w:r>
      <w:r w:rsidRPr="00400A0D">
        <w:br/>
        <w:t>that what happens now is the only place meaning can be minted.</w:t>
      </w:r>
      <w:r w:rsidRPr="00400A0D">
        <w:br/>
        <w:t>it hides that meaning already bent toward those who own the present—</w:t>
      </w:r>
      <w:r w:rsidRPr="00400A0D">
        <w:br/>
        <w:t>those who can compress past and future into a single lawful now.</w:t>
      </w:r>
    </w:p>
    <w:p w14:paraId="28D5D7F4" w14:textId="6CD5E5F1" w:rsidR="00400A0D" w:rsidRPr="00400A0D" w:rsidRDefault="00400A0D" w:rsidP="00400A0D">
      <w:pPr>
        <w:pStyle w:val="Heading4"/>
      </w:pPr>
      <w:r w:rsidRPr="00400A0D">
        <w:t>minute six, the sidewalk learns to be an altar.</w:t>
      </w:r>
      <w:r w:rsidRPr="00400A0D">
        <w:br/>
        <w:t>names will come later, murals later,</w:t>
      </w:r>
      <w:r w:rsidRPr="00400A0D">
        <w:br/>
        <w:t>but the ritual has already been perfected:</w:t>
      </w:r>
      <w:r w:rsidRPr="00400A0D">
        <w:br/>
        <w:t>stretch the moment until pleas become background noise,</w:t>
      </w:r>
      <w:r w:rsidRPr="00400A0D">
        <w:br/>
        <w:t>then call the stretch professionalism.</w:t>
      </w:r>
    </w:p>
    <w:p w14:paraId="2ECA796B" w14:textId="576C3263" w:rsidR="00400A0D" w:rsidRPr="00400A0D" w:rsidRDefault="00400A0D" w:rsidP="00400A0D">
      <w:pPr>
        <w:pStyle w:val="Heading4"/>
      </w:pPr>
      <w:r w:rsidRPr="00400A0D">
        <w:t>minute seven tells a secret:</w:t>
      </w:r>
      <w:r w:rsidRPr="00400A0D">
        <w:br/>
        <w:t>silence is not emptiness; it is policy breathing.</w:t>
      </w:r>
      <w:r w:rsidRPr="00400A0D">
        <w:br/>
        <w:t>silence says courts once drafted categories where freedom exists and does not,</w:t>
      </w:r>
      <w:r w:rsidRPr="00400A0D">
        <w:br/>
        <w:t>where release is real and pending,</w:t>
      </w:r>
      <w:r w:rsidRPr="00400A0D">
        <w:br/>
        <w:t>where a person can be placed into a middle that claims not to exist.</w:t>
      </w:r>
      <w:r w:rsidRPr="00400A0D">
        <w:br/>
        <w:t>silence says the middle has a timer.</w:t>
      </w:r>
    </w:p>
    <w:p w14:paraId="3ADF910D" w14:textId="0722A6F8" w:rsidR="00400A0D" w:rsidRPr="00400A0D" w:rsidRDefault="00400A0D" w:rsidP="00400A0D">
      <w:pPr>
        <w:pStyle w:val="Heading4"/>
      </w:pPr>
      <w:r w:rsidRPr="00400A0D">
        <w:t>minute eight, duration turns into witness and warden.</w:t>
      </w:r>
      <w:r w:rsidRPr="00400A0D">
        <w:br/>
        <w:t>witness cannot intervene; warden does not need to.</w:t>
      </w:r>
      <w:r w:rsidRPr="00400A0D">
        <w:br/>
        <w:t>a knee and a watch proceed without hurry.</w:t>
      </w:r>
      <w:r w:rsidRPr="00400A0D">
        <w:br/>
        <w:t>no one asks whether the watch is a weapon.</w:t>
      </w:r>
      <w:r w:rsidRPr="00400A0D">
        <w:br/>
        <w:t>no one asks whether calendars are complicit.</w:t>
      </w:r>
    </w:p>
    <w:p w14:paraId="2DCC7E5C" w14:textId="64D62A53" w:rsidR="00400A0D" w:rsidRPr="00400A0D" w:rsidRDefault="00400A0D" w:rsidP="00400A0D">
      <w:pPr>
        <w:pStyle w:val="Heading4"/>
      </w:pPr>
      <w:r w:rsidRPr="00400A0D">
        <w:t>minute nine, a voice thins to thread.</w:t>
      </w:r>
      <w:r w:rsidRPr="00400A0D">
        <w:br/>
        <w:t>the thread tethers to a country that swears time heals,</w:t>
      </w:r>
      <w:r w:rsidRPr="00400A0D">
        <w:br/>
        <w:t>then uses time to certify harm.</w:t>
      </w:r>
      <w:r w:rsidRPr="00400A0D">
        <w:br/>
        <w:t>nine minutes concludes nothing;</w:t>
      </w:r>
      <w:r w:rsidRPr="00400A0D">
        <w:br/>
        <w:t>it teaches how a timeline can be polished until guilt looks like gravity.</w:t>
      </w:r>
      <w:r w:rsidRPr="00400A0D">
        <w:br/>
        <w:t xml:space="preserve">lesson </w:t>
      </w:r>
      <w:proofErr w:type="gramStart"/>
      <w:r w:rsidRPr="00400A0D">
        <w:t>retained</w:t>
      </w:r>
      <w:proofErr w:type="gramEnd"/>
      <w:r w:rsidRPr="00400A0D">
        <w:t>.</w:t>
      </w:r>
    </w:p>
    <w:p w14:paraId="191852B6" w14:textId="44F7787D" w:rsidR="00400A0D" w:rsidRPr="00400A0D" w:rsidRDefault="00400A0D" w:rsidP="00400A0D">
      <w:pPr>
        <w:pStyle w:val="Heading4"/>
      </w:pPr>
      <w:proofErr w:type="gramStart"/>
      <w:r w:rsidRPr="00400A0D">
        <w:t>somewhere somewhen</w:t>
      </w:r>
      <w:proofErr w:type="gramEnd"/>
      <w:r w:rsidRPr="00400A0D">
        <w:t>, in this round—</w:t>
      </w:r>
      <w:r w:rsidRPr="00400A0D">
        <w:br/>
        <w:t>another room, another clock—</w:t>
      </w:r>
      <w:r w:rsidRPr="00400A0D">
        <w:br/>
        <w:t>we were told to keep the schedule:</w:t>
      </w:r>
      <w:r w:rsidRPr="00400A0D">
        <w:br/>
        <w:t>construct, cross, rebut, weigh.</w:t>
      </w:r>
      <w:r w:rsidRPr="00400A0D">
        <w:br/>
        <w:t>keep your cadence inside what the ballot can capture.</w:t>
      </w:r>
      <w:r w:rsidRPr="00400A0D">
        <w:br/>
        <w:t>keep your pain inside what the rubric can reconcile.</w:t>
      </w:r>
      <w:r w:rsidRPr="00400A0D">
        <w:br/>
        <w:t>keep your breath inside eight minutes.</w:t>
      </w:r>
    </w:p>
    <w:p w14:paraId="5529C7F0" w14:textId="07DD0437" w:rsidR="00400A0D" w:rsidRPr="00400A0D" w:rsidRDefault="00400A0D" w:rsidP="00400A0D">
      <w:pPr>
        <w:pStyle w:val="Heading4"/>
      </w:pPr>
      <w:proofErr w:type="gramStart"/>
      <w:r w:rsidRPr="00400A0D">
        <w:t>today</w:t>
      </w:r>
      <w:proofErr w:type="gramEnd"/>
      <w:r w:rsidRPr="00400A0D">
        <w:t>, a different lesson.</w:t>
      </w:r>
      <w:r w:rsidRPr="00400A0D">
        <w:br/>
        <w:t>today, nine minutes of speaking-as-refusal.</w:t>
      </w:r>
      <w:r w:rsidRPr="00400A0D">
        <w:br/>
        <w:t xml:space="preserve">nine minutes of prying </w:t>
      </w:r>
      <w:proofErr w:type="gramStart"/>
      <w:r w:rsidRPr="00400A0D">
        <w:t>the hands</w:t>
      </w:r>
      <w:proofErr w:type="gramEnd"/>
      <w:r w:rsidRPr="00400A0D">
        <w:t xml:space="preserve"> from the face of a clock.</w:t>
      </w:r>
      <w:r w:rsidRPr="00400A0D">
        <w:br/>
        <w:t>nine minutes that insist: duration is not neutral;</w:t>
      </w:r>
      <w:r w:rsidRPr="00400A0D">
        <w:br/>
        <w:t>pace is not pedagogy;</w:t>
      </w:r>
      <w:r w:rsidRPr="00400A0D">
        <w:br/>
        <w:t>sequence is not ethics.</w:t>
      </w:r>
    </w:p>
    <w:p w14:paraId="3EE82864" w14:textId="3EC432C8" w:rsidR="00400A0D" w:rsidRPr="00400A0D" w:rsidRDefault="00400A0D" w:rsidP="00400A0D">
      <w:pPr>
        <w:pStyle w:val="Heading4"/>
      </w:pPr>
      <w:r w:rsidRPr="00400A0D">
        <w:t>call it demon timing—</w:t>
      </w:r>
      <w:r w:rsidRPr="00400A0D">
        <w:br/>
        <w:t>not costume, not trope.</w:t>
      </w:r>
      <w:r w:rsidRPr="00400A0D">
        <w:br/>
        <w:t>a method for unmaking the stopwatch’s authority,</w:t>
      </w:r>
      <w:r w:rsidRPr="00400A0D">
        <w:br/>
        <w:t>a practice of stealing scheduled minutes and spending them wrong,</w:t>
      </w:r>
      <w:r w:rsidRPr="00400A0D">
        <w:br/>
        <w:t>building a present that will not certify itself with comfort.</w:t>
      </w:r>
    </w:p>
    <w:p w14:paraId="6B6254E0" w14:textId="63CCB18C" w:rsidR="00400A0D" w:rsidRPr="00400A0D" w:rsidRDefault="00400A0D" w:rsidP="00400A0D">
      <w:pPr>
        <w:pStyle w:val="Heading4"/>
      </w:pPr>
      <w:r w:rsidRPr="00400A0D">
        <w:t>this activity worships time as fairness:</w:t>
      </w:r>
      <w:r w:rsidRPr="00400A0D">
        <w:br/>
      </w:r>
      <w:proofErr w:type="spellStart"/>
      <w:r w:rsidRPr="00400A0D">
        <w:t>flowpads</w:t>
      </w:r>
      <w:proofErr w:type="spellEnd"/>
      <w:r w:rsidRPr="00400A0D">
        <w:t xml:space="preserve"> line ribs of a ledger,</w:t>
      </w:r>
      <w:r w:rsidRPr="00400A0D">
        <w:br/>
        <w:t>extending becomes an oath of allegiance to order,</w:t>
      </w:r>
      <w:r w:rsidRPr="00400A0D">
        <w:br/>
        <w:t>“do the line-by-line” becomes a parole condition for speech.</w:t>
      </w:r>
      <w:r w:rsidRPr="00400A0D">
        <w:br/>
        <w:t>but fairness that begins from a clock ends with a verdict already inscribed.</w:t>
      </w:r>
    </w:p>
    <w:p w14:paraId="748FF157" w14:textId="4C1BDBD1" w:rsidR="00400A0D" w:rsidRPr="00400A0D" w:rsidRDefault="00400A0D" w:rsidP="00400A0D">
      <w:pPr>
        <w:pStyle w:val="Heading4"/>
      </w:pPr>
      <w:r w:rsidRPr="00400A0D">
        <w:t>notice how enjoyment slicks the gears:</w:t>
      </w:r>
      <w:r w:rsidRPr="00400A0D">
        <w:br/>
        <w:t>the pleasure of a clean column,</w:t>
      </w:r>
      <w:r w:rsidRPr="00400A0D">
        <w:br/>
        <w:t>the thrill when a tag lands exactly on the count,</w:t>
      </w:r>
      <w:r w:rsidRPr="00400A0D">
        <w:br/>
        <w:t>the hush when speed syncs to judge’s muscle memory.</w:t>
      </w:r>
      <w:r w:rsidRPr="00400A0D">
        <w:br/>
        <w:t>enjoyment is not innocent; enjoyment is an instrument.</w:t>
      </w:r>
      <w:r w:rsidRPr="00400A0D">
        <w:br/>
        <w:t>it teaches bodies to chase eligibility at the pace of erasure.</w:t>
      </w:r>
    </w:p>
    <w:p w14:paraId="0C9DAC62" w14:textId="46808930" w:rsidR="00400A0D" w:rsidRPr="00400A0D" w:rsidRDefault="00400A0D" w:rsidP="00400A0D">
      <w:pPr>
        <w:pStyle w:val="Heading4"/>
      </w:pPr>
      <w:r w:rsidRPr="00400A0D">
        <w:t>so the method steals enjoyment’s fuel: time.</w:t>
      </w:r>
      <w:r w:rsidRPr="00400A0D">
        <w:br/>
        <w:t>spend it on repetition that refuses closure,</w:t>
      </w:r>
      <w:r w:rsidRPr="00400A0D">
        <w:br/>
        <w:t>on silence that testifies without permission,</w:t>
      </w:r>
      <w:r w:rsidRPr="00400A0D">
        <w:br/>
        <w:t>on slowness that does not apologize,</w:t>
      </w:r>
      <w:r w:rsidRPr="00400A0D">
        <w:br/>
        <w:t>on recursion that returns until hearing happens instead of sorting.</w:t>
      </w:r>
      <w:r w:rsidRPr="00400A0D">
        <w:br/>
        <w:t>expect objections: predictability, pedagogy, “How do we engage?”</w:t>
      </w:r>
      <w:r w:rsidRPr="00400A0D">
        <w:br/>
        <w:t>those are requests to be read inside a present that pretends to be the only courtroom.</w:t>
      </w:r>
      <w:r w:rsidRPr="00400A0D">
        <w:br/>
        <w:t>those are requests to turn this into inventory—</w:t>
      </w:r>
      <w:r w:rsidRPr="00400A0D">
        <w:br/>
        <w:t>a solvency outline, a plan text, a familiar pace.</w:t>
      </w:r>
      <w:r w:rsidRPr="00400A0D">
        <w:br/>
        <w:t>the request is the problem.</w:t>
      </w:r>
      <w:r w:rsidRPr="00400A0D">
        <w:br/>
        <w:t>engagement requires a different contract:</w:t>
      </w:r>
      <w:r w:rsidRPr="00400A0D">
        <w:br/>
        <w:t>admit that timing here is not a tool; it is terrain.</w:t>
      </w:r>
      <w:r w:rsidRPr="00400A0D">
        <w:br/>
        <w:t>admit that some bodies are granted excess credibility because they match the tempo of comfort,</w:t>
      </w:r>
      <w:r w:rsidRPr="00400A0D">
        <w:br/>
        <w:t>and others are taxed by a meter they did not build.</w:t>
      </w:r>
      <w:r w:rsidRPr="00400A0D">
        <w:br/>
        <w:t>admit that breath is not an interruption; breath is evidence.</w:t>
      </w:r>
      <w:r w:rsidRPr="00400A0D">
        <w:br/>
        <w:t>what counts as evidence must widen.</w:t>
      </w:r>
      <w:r w:rsidRPr="00400A0D">
        <w:br/>
        <w:t>a loop can be a warrant.</w:t>
      </w:r>
      <w:r w:rsidRPr="00400A0D">
        <w:br/>
        <w:t>a pause can be an answer.</w:t>
      </w:r>
      <w:r w:rsidRPr="00400A0D">
        <w:br/>
        <w:t>a minute spent naming harm can outweigh a library of probabilities.</w:t>
      </w:r>
      <w:r w:rsidRPr="00400A0D">
        <w:br/>
        <w:t>education that cannot hear this is training for indifference.</w:t>
      </w:r>
      <w:r w:rsidRPr="00400A0D">
        <w:br/>
        <w:t>the doctrine that says meaning must arrive in order,</w:t>
      </w:r>
      <w:r w:rsidRPr="00400A0D">
        <w:br/>
        <w:t>that every claim must be escorted by counter-claim then weighed,</w:t>
      </w:r>
      <w:r w:rsidRPr="00400A0D">
        <w:br/>
        <w:t>is the same doctrine that compresses existence into a usable present.</w:t>
      </w:r>
      <w:r w:rsidRPr="00400A0D">
        <w:br/>
        <w:t>it refuses to see suspension as violence,</w:t>
      </w:r>
      <w:r w:rsidRPr="00400A0D">
        <w:br/>
        <w:t>refuses to see waiting as sentence,</w:t>
      </w:r>
      <w:r w:rsidRPr="00400A0D">
        <w:br/>
        <w:t>refuses to see timing as technique.</w:t>
      </w:r>
      <w:r w:rsidRPr="00400A0D">
        <w:br/>
        <w:t>what, then, is the ballot for?</w:t>
      </w:r>
      <w:r w:rsidRPr="00400A0D">
        <w:br/>
        <w:t>not to launder a schedule into virtue,</w:t>
      </w:r>
      <w:r w:rsidRPr="00400A0D">
        <w:br/>
        <w:t>not to crown speed as clarity,</w:t>
      </w:r>
      <w:r w:rsidRPr="00400A0D">
        <w:br/>
        <w:t>not to acquit procedure of its appetites.</w:t>
      </w:r>
      <w:r w:rsidRPr="00400A0D">
        <w:br/>
        <w:t>the ballot is a small authority over the atmosphere of minutes in this room.</w:t>
      </w:r>
      <w:r w:rsidRPr="00400A0D">
        <w:br/>
        <w:t>use it to strip immunity from the clock.</w:t>
      </w:r>
    </w:p>
    <w:p w14:paraId="17EAEA9E" w14:textId="28B68F3D" w:rsidR="00400A0D" w:rsidRPr="00400A0D" w:rsidRDefault="00400A0D" w:rsidP="00400A0D">
      <w:pPr>
        <w:pStyle w:val="Heading4"/>
      </w:pPr>
      <w:r w:rsidRPr="00400A0D">
        <w:t>announce with the vote that time here will not be mistaken for fairness,</w:t>
      </w:r>
      <w:r w:rsidRPr="00400A0D">
        <w:br/>
        <w:t>that cadence will not be confused with truth,</w:t>
      </w:r>
      <w:r w:rsidRPr="00400A0D">
        <w:br/>
        <w:t>that the only integrity a round can claim is the courage to let breath set the pace.</w:t>
      </w:r>
      <w:r w:rsidRPr="00400A0D">
        <w:br/>
        <w:t>announce that minutes no longer belong to ritual,</w:t>
      </w:r>
      <w:r w:rsidRPr="00400A0D">
        <w:br/>
        <w:t>they belong to witness.</w:t>
      </w:r>
    </w:p>
    <w:p w14:paraId="156F7638" w14:textId="103DAA2F" w:rsidR="00400A0D" w:rsidRPr="00400A0D" w:rsidRDefault="00400A0D" w:rsidP="00400A0D">
      <w:pPr>
        <w:pStyle w:val="Heading4"/>
      </w:pPr>
      <w:r w:rsidRPr="00400A0D">
        <w:t>a brief confession:</w:t>
      </w:r>
      <w:r w:rsidRPr="00400A0D">
        <w:br/>
        <w:t>I was raised by the same metronome I now help dismantle.</w:t>
      </w:r>
      <w:r w:rsidRPr="00400A0D">
        <w:br/>
        <w:t>my hand knows how to draw straight columns;</w:t>
      </w:r>
      <w:r w:rsidRPr="00400A0D">
        <w:br/>
        <w:t>my mouth knows how to keep pace;</w:t>
      </w:r>
      <w:r w:rsidRPr="00400A0D">
        <w:br/>
        <w:t>my ear knows what comfort sounds like.</w:t>
      </w:r>
      <w:r w:rsidRPr="00400A0D">
        <w:br/>
        <w:t>today I choose a different loyalty.</w:t>
      </w:r>
      <w:r w:rsidRPr="00400A0D">
        <w:br/>
        <w:t>not to a clock,</w:t>
      </w:r>
      <w:r w:rsidRPr="00400A0D">
        <w:br/>
        <w:t>but to the refusal to let a clock declare who is credible.</w:t>
      </w:r>
      <w:r w:rsidRPr="00400A0D">
        <w:br/>
        <w:t>credibility begins where suspension is named and resisted.</w:t>
      </w:r>
      <w:r w:rsidRPr="00400A0D">
        <w:br/>
        <w:t>credibility begins where nine minutes of posture are met with nine minutes of breach.</w:t>
      </w:r>
      <w:r w:rsidRPr="00400A0D">
        <w:br/>
        <w:t>credibility begins where breathing refuses to fit the line,</w:t>
      </w:r>
      <w:r w:rsidRPr="00400A0D">
        <w:br/>
        <w:t>where meaning refuses to sprint for a medal,</w:t>
      </w:r>
      <w:r w:rsidRPr="00400A0D">
        <w:br/>
        <w:t>where testimony refuses to be tamed by sequence.</w:t>
      </w:r>
    </w:p>
    <w:p w14:paraId="3079AC35" w14:textId="4A4E6576" w:rsidR="00400A0D" w:rsidRPr="00400A0D" w:rsidRDefault="00400A0D" w:rsidP="00400A0D">
      <w:pPr>
        <w:pStyle w:val="Heading4"/>
      </w:pPr>
      <w:r w:rsidRPr="00400A0D">
        <w:t>For black debaters</w:t>
      </w:r>
      <w:proofErr w:type="gramStart"/>
      <w:r w:rsidRPr="00400A0D">
        <w:t>--  White</w:t>
      </w:r>
      <w:proofErr w:type="gramEnd"/>
      <w:r w:rsidRPr="00400A0D">
        <w:t xml:space="preserve"> time rigs the rules of reason—logic, stasis, civility—so Black suffering can enter only as “unreason,” pre-judged, pre-weighed, and short of breath. The game prints credibility like currency: excess for the voices that match the room’s pace, deficit for the mouths that carry grief. “</w:t>
      </w:r>
      <w:proofErr w:type="spellStart"/>
      <w:r w:rsidRPr="00400A0D">
        <w:t>Metadistrust</w:t>
      </w:r>
      <w:proofErr w:type="spellEnd"/>
      <w:r w:rsidRPr="00400A0D">
        <w:t xml:space="preserve">” asks the comfortable to police themselves; suspension remains the law while self-doubt takes a coffee break. To be heard, Black speech is told to smother itself—cool the anger, sand the edges, translate pain into palatable prose—while civility stands guard as a racially coded pass. Mutual recognition promises a bridge and then bills Black flesh the toll, demanding proof of humanity on repeat, a rehearsal for permission that never clears. In this chamber, respectability is a leash, and “manifest rationality” is a mirror that only reflects whiteness back to itself. The result is stoppage and suffocation: argument as airway control, deliberation as crowd control. Our method refuses to supply coherence to that order—disrespectful dissent as oxygen, demon timing as </w:t>
      </w:r>
      <w:proofErr w:type="gramStart"/>
      <w:r w:rsidRPr="00400A0D">
        <w:t>counter-measure</w:t>
      </w:r>
      <w:proofErr w:type="gramEnd"/>
      <w:r w:rsidRPr="00400A0D">
        <w:t>, breath returning as argument where the stopwatch once ruled.</w:t>
      </w:r>
    </w:p>
    <w:p w14:paraId="3B5622A8" w14:textId="76E5006E" w:rsidR="00400A0D" w:rsidRPr="00400A0D" w:rsidRDefault="00400A0D" w:rsidP="00400A0D">
      <w:pPr>
        <w:pStyle w:val="Heading4"/>
      </w:pPr>
      <w:r w:rsidRPr="00400A0D">
        <w:t>some will ask for cross-ex in tidy intervals.</w:t>
      </w:r>
      <w:r w:rsidRPr="00400A0D">
        <w:br/>
        <w:t>ask differently:</w:t>
      </w:r>
      <w:r w:rsidRPr="00400A0D">
        <w:br/>
        <w:t xml:space="preserve">let questions take the time they </w:t>
      </w:r>
      <w:proofErr w:type="gramStart"/>
      <w:r w:rsidRPr="00400A0D">
        <w:t>actually need</w:t>
      </w:r>
      <w:proofErr w:type="gramEnd"/>
      <w:r w:rsidRPr="00400A0D">
        <w:t>;</w:t>
      </w:r>
      <w:r w:rsidRPr="00400A0D">
        <w:br/>
        <w:t>let answers refuse a stopwatch that cannot carry them;</w:t>
      </w:r>
      <w:r w:rsidRPr="00400A0D">
        <w:br/>
        <w:t>let confusion sit without being hurried into a rubric.</w:t>
      </w:r>
    </w:p>
    <w:p w14:paraId="727C50FC" w14:textId="0CFD925F" w:rsidR="00400A0D" w:rsidRPr="00400A0D" w:rsidRDefault="00400A0D" w:rsidP="00400A0D">
      <w:pPr>
        <w:pStyle w:val="Heading4"/>
      </w:pPr>
      <w:r w:rsidRPr="00400A0D">
        <w:t>some will ask for impacts to the planet,</w:t>
      </w:r>
      <w:r w:rsidRPr="00400A0D">
        <w:br/>
        <w:t>for futures counted in billions.</w:t>
      </w:r>
      <w:r w:rsidRPr="00400A0D">
        <w:br/>
        <w:t>impact calculus that privileges ghosts over bodies in the room is a trick of arithmetic.</w:t>
      </w:r>
      <w:r w:rsidRPr="00400A0D">
        <w:br/>
        <w:t>it makes speculation louder than pulse;</w:t>
      </w:r>
      <w:r w:rsidRPr="00400A0D">
        <w:br/>
        <w:t>it makes tomorrow a cudgel to quiet now.</w:t>
      </w:r>
      <w:r w:rsidRPr="00400A0D">
        <w:br/>
        <w:t>demon timing breaks that calculator over a knee.</w:t>
      </w:r>
    </w:p>
    <w:p w14:paraId="263BB81A" w14:textId="741CB94C" w:rsidR="00400A0D" w:rsidRPr="00400A0D" w:rsidRDefault="00400A0D" w:rsidP="00400A0D">
      <w:pPr>
        <w:pStyle w:val="Heading4"/>
      </w:pPr>
      <w:proofErr w:type="gramStart"/>
      <w:r w:rsidRPr="00400A0D">
        <w:t>this</w:t>
      </w:r>
      <w:proofErr w:type="gramEnd"/>
      <w:r w:rsidRPr="00400A0D">
        <w:t>, then, is the scene:</w:t>
      </w:r>
      <w:r w:rsidRPr="00400A0D">
        <w:br/>
        <w:t>two speakers, one clock, many witnesses.</w:t>
      </w:r>
      <w:r w:rsidRPr="00400A0D">
        <w:br/>
        <w:t>no plan to pass,</w:t>
      </w:r>
      <w:r w:rsidRPr="00400A0D">
        <w:br/>
        <w:t>no agency to deputize,</w:t>
      </w:r>
      <w:r w:rsidRPr="00400A0D">
        <w:br/>
        <w:t>no schedule to keep sacred.</w:t>
      </w:r>
      <w:r w:rsidRPr="00400A0D">
        <w:br/>
        <w:t>only an insistence that nine minutes can be redeemed from obedience and converted into care.</w:t>
      </w:r>
    </w:p>
    <w:p w14:paraId="4EE9ACB6" w14:textId="41945F67" w:rsidR="00400A0D" w:rsidRPr="00400A0D" w:rsidRDefault="00400A0D" w:rsidP="00400A0D">
      <w:pPr>
        <w:pStyle w:val="Heading4"/>
      </w:pPr>
      <w:r w:rsidRPr="00400A0D">
        <w:t>care looks like refusing to rush a sentence that trembles,</w:t>
      </w:r>
      <w:r w:rsidRPr="00400A0D">
        <w:br/>
        <w:t>refusing to shrink a memory to fit a bullet point,</w:t>
      </w:r>
      <w:r w:rsidRPr="00400A0D">
        <w:br/>
        <w:t>refusing to grade a cadence that shakes as incompetence.</w:t>
      </w:r>
      <w:r w:rsidRPr="00400A0D">
        <w:br/>
        <w:t>care looks like moving at the speed of breath,</w:t>
      </w:r>
      <w:r w:rsidRPr="00400A0D">
        <w:br/>
        <w:t>not at the speed of paperwork.</w:t>
      </w:r>
      <w:r w:rsidRPr="00400A0D">
        <w:br/>
        <w:t>someone on a sidewalk taught that duration can be used as a weapon.</w:t>
      </w:r>
      <w:r w:rsidRPr="00400A0D">
        <w:br/>
        <w:t>let this room learn the opposite:</w:t>
      </w:r>
      <w:r w:rsidRPr="00400A0D">
        <w:br/>
        <w:t>duration used as shelter,</w:t>
      </w:r>
      <w:r w:rsidRPr="00400A0D">
        <w:br/>
        <w:t>as protest,</w:t>
      </w:r>
      <w:r w:rsidRPr="00400A0D">
        <w:br/>
        <w:t>as unlearning.</w:t>
      </w:r>
    </w:p>
    <w:p w14:paraId="4A4D0E9F" w14:textId="429745AD" w:rsidR="00400A0D" w:rsidRPr="00400A0D" w:rsidRDefault="00400A0D" w:rsidP="00400A0D">
      <w:pPr>
        <w:pStyle w:val="Heading4"/>
      </w:pPr>
      <w:r w:rsidRPr="00400A0D">
        <w:t xml:space="preserve">somewhere somewhen, in </w:t>
      </w:r>
      <w:proofErr w:type="spellStart"/>
      <w:r w:rsidRPr="00400A0D">
        <w:t>minnesota</w:t>
      </w:r>
      <w:proofErr w:type="spellEnd"/>
      <w:r w:rsidRPr="00400A0D">
        <w:t>,</w:t>
      </w:r>
      <w:r w:rsidRPr="00400A0D">
        <w:br/>
        <w:t>a city kept the wrong minutes.</w:t>
      </w:r>
      <w:r w:rsidRPr="00400A0D">
        <w:br/>
        <w:t>somewhere somewhen, in this room,</w:t>
      </w:r>
      <w:r w:rsidRPr="00400A0D">
        <w:br/>
        <w:t>we can keep different minutes—</w:t>
      </w:r>
      <w:r w:rsidRPr="00400A0D">
        <w:br/>
        <w:t>minutes that do not authorize harm,</w:t>
      </w:r>
      <w:r w:rsidRPr="00400A0D">
        <w:br/>
        <w:t>minutes that do not mistake order for justice,</w:t>
      </w:r>
      <w:r w:rsidRPr="00400A0D">
        <w:br/>
        <w:t>minutes that return breath to itself.</w:t>
      </w:r>
      <w:r w:rsidRPr="00400A0D">
        <w:br/>
        <w:t>so we take the minutes the schedule reserved for discipline,</w:t>
      </w:r>
      <w:r w:rsidRPr="00400A0D">
        <w:br/>
        <w:t>and pay them out to testimony.</w:t>
      </w:r>
      <w:r w:rsidRPr="00400A0D">
        <w:br/>
        <w:t>we take the minutes the rubric hoarded,</w:t>
      </w:r>
      <w:r w:rsidRPr="00400A0D">
        <w:br/>
        <w:t>and tithe them to listening.</w:t>
      </w:r>
      <w:r w:rsidRPr="00400A0D">
        <w:br/>
        <w:t>we take the minutes the stopwatch claimed as property,</w:t>
      </w:r>
      <w:r w:rsidRPr="00400A0D">
        <w:br/>
        <w:t>and make them common air.</w:t>
      </w:r>
      <w:r w:rsidRPr="00400A0D">
        <w:br/>
        <w:t>when the timer sounds, do not hear an ending.</w:t>
      </w:r>
      <w:r w:rsidRPr="00400A0D">
        <w:br/>
        <w:t>hear a border being challenged.</w:t>
      </w:r>
      <w:r w:rsidRPr="00400A0D">
        <w:br/>
        <w:t>hear a ritual being rewritten.</w:t>
      </w:r>
      <w:r w:rsidRPr="00400A0D">
        <w:br/>
        <w:t>hear a room choosing which nine minutes to endorse—</w:t>
      </w:r>
      <w:r w:rsidRPr="00400A0D">
        <w:br/>
        <w:t>those that pressed a life into silence,</w:t>
      </w:r>
      <w:r w:rsidRPr="00400A0D">
        <w:br/>
        <w:t>or these that press silence into meaning.</w:t>
      </w:r>
      <w:r w:rsidRPr="00400A0D">
        <w:br/>
        <w:t xml:space="preserve">somewhere somewhen, in </w:t>
      </w:r>
      <w:proofErr w:type="spellStart"/>
      <w:r w:rsidRPr="00400A0D">
        <w:t>minnesota</w:t>
      </w:r>
      <w:proofErr w:type="spellEnd"/>
      <w:r w:rsidRPr="00400A0D">
        <w:t>, a clock learned to harm.</w:t>
      </w:r>
      <w:r w:rsidRPr="00400A0D">
        <w:br/>
        <w:t>here and now, a clock unlearns.</w:t>
      </w:r>
      <w:r w:rsidRPr="00400A0D">
        <w:br/>
        <w:t>affirm.</w:t>
      </w:r>
    </w:p>
    <w:p w14:paraId="0936C999" w14:textId="77777777" w:rsidR="00400A0D" w:rsidRPr="005D388F" w:rsidRDefault="00400A0D" w:rsidP="00400A0D">
      <w:pPr>
        <w:pStyle w:val="Heading4"/>
      </w:pPr>
    </w:p>
    <w:p w14:paraId="7BE7E769" w14:textId="77777777" w:rsidR="00400A0D" w:rsidRPr="00400A0D" w:rsidRDefault="00400A0D" w:rsidP="00400A0D"/>
    <w:sectPr w:rsidR="00400A0D" w:rsidRPr="00400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1B4A5" w14:textId="77777777" w:rsidR="009622AE" w:rsidRDefault="009622AE" w:rsidP="00066D2C">
      <w:pPr>
        <w:spacing w:after="0" w:line="240" w:lineRule="auto"/>
      </w:pPr>
      <w:r>
        <w:separator/>
      </w:r>
    </w:p>
  </w:endnote>
  <w:endnote w:type="continuationSeparator" w:id="0">
    <w:p w14:paraId="11530902" w14:textId="77777777" w:rsidR="009622AE" w:rsidRDefault="009622AE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69281" w14:textId="77777777" w:rsidR="009622AE" w:rsidRDefault="009622AE" w:rsidP="00066D2C">
      <w:pPr>
        <w:spacing w:after="0" w:line="240" w:lineRule="auto"/>
      </w:pPr>
      <w:r>
        <w:separator/>
      </w:r>
    </w:p>
  </w:footnote>
  <w:footnote w:type="continuationSeparator" w:id="0">
    <w:p w14:paraId="6F4A21EA" w14:textId="77777777" w:rsidR="009622AE" w:rsidRDefault="009622AE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3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2"/>
  </w:num>
  <w:num w:numId="43" w16cid:durableId="1695883432">
    <w:abstractNumId w:val="11"/>
  </w:num>
  <w:num w:numId="44" w16cid:durableId="720713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321688408"/>
    <w:docVar w:name="VerbatimVersion" w:val="6.0.0"/>
    <w:docVar w:name="WordVersion" w:val="16.0"/>
  </w:docVars>
  <w:rsids>
    <w:rsidRoot w:val="00400A0D"/>
    <w:rsid w:val="00001C7E"/>
    <w:rsid w:val="0000487C"/>
    <w:rsid w:val="00011FEF"/>
    <w:rsid w:val="00013C8B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2AC4"/>
    <w:rsid w:val="00236707"/>
    <w:rsid w:val="00241116"/>
    <w:rsid w:val="0024328E"/>
    <w:rsid w:val="002508CB"/>
    <w:rsid w:val="002514A7"/>
    <w:rsid w:val="00253733"/>
    <w:rsid w:val="00256AC0"/>
    <w:rsid w:val="002573AF"/>
    <w:rsid w:val="00263CC5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E0DD8"/>
    <w:rsid w:val="003F3920"/>
    <w:rsid w:val="003F4D5F"/>
    <w:rsid w:val="00400A0D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265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B787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2A4C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35BC1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9E3"/>
    <w:rsid w:val="00960035"/>
    <w:rsid w:val="0096040F"/>
    <w:rsid w:val="0096145A"/>
    <w:rsid w:val="009622AE"/>
    <w:rsid w:val="009632EF"/>
    <w:rsid w:val="00973D8A"/>
    <w:rsid w:val="009804B4"/>
    <w:rsid w:val="00980709"/>
    <w:rsid w:val="0098278C"/>
    <w:rsid w:val="00991819"/>
    <w:rsid w:val="00992BBB"/>
    <w:rsid w:val="00993903"/>
    <w:rsid w:val="00996B34"/>
    <w:rsid w:val="009A0FC8"/>
    <w:rsid w:val="009A2372"/>
    <w:rsid w:val="009A42F1"/>
    <w:rsid w:val="009A5571"/>
    <w:rsid w:val="009A7878"/>
    <w:rsid w:val="009B0CDC"/>
    <w:rsid w:val="009B1729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6A4B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1598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29DE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1ED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B288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C5545"/>
  <w15:chartTrackingRefBased/>
  <w15:docId w15:val="{16D5C19F-4D1C-45D2-B3C3-296F1BEE3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400A0D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400A0D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400A0D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400A0D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400A0D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400A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  <w:rsid w:val="00400A0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00A0D"/>
  </w:style>
  <w:style w:type="character" w:styleId="Emphasis">
    <w:name w:val="Emphasis"/>
    <w:basedOn w:val="DefaultParagraphFont"/>
    <w:uiPriority w:val="8"/>
    <w:qFormat/>
    <w:rsid w:val="00400A0D"/>
    <w:rPr>
      <w:rFonts w:ascii="Calibri" w:hAnsi="Calibri" w:cs="Calibri"/>
      <w:b w:val="0"/>
      <w:i w:val="0"/>
      <w:iCs/>
      <w:sz w:val="24"/>
      <w:u w:val="single"/>
      <w:bdr w:val="single" w:sz="8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400A0D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400A0D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400A0D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400A0D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400A0D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400A0D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400A0D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qFormat/>
    <w:rsid w:val="00400A0D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400A0D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A0D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400A0D"/>
  </w:style>
  <w:style w:type="paragraph" w:styleId="Header">
    <w:name w:val="header"/>
    <w:basedOn w:val="Normal"/>
    <w:link w:val="HeaderChar"/>
    <w:uiPriority w:val="99"/>
    <w:semiHidden/>
    <w:rsid w:val="00400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0A0D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400A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0A0D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400A0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00A0D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400A0D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400A0D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00A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A0D"/>
    <w:rPr>
      <w:color w:val="605E5C"/>
      <w:shd w:val="clear" w:color="auto" w:fill="E1DFDD"/>
    </w:rPr>
  </w:style>
  <w:style w:type="paragraph" w:customStyle="1" w:styleId="Analytic">
    <w:name w:val="Analytic"/>
    <w:basedOn w:val="Heading4"/>
    <w:link w:val="AnalyticChar"/>
    <w:autoRedefine/>
    <w:uiPriority w:val="5"/>
    <w:qFormat/>
    <w:rsid w:val="00400A0D"/>
    <w:rPr>
      <w:color w:val="1F3864" w:themeColor="accent1" w:themeShade="80"/>
    </w:rPr>
  </w:style>
  <w:style w:type="character" w:customStyle="1" w:styleId="AnalyticChar">
    <w:name w:val="Analytic Char"/>
    <w:basedOn w:val="DefaultParagraphFont"/>
    <w:link w:val="Analytic"/>
    <w:uiPriority w:val="5"/>
    <w:rsid w:val="00400A0D"/>
    <w:rPr>
      <w:rFonts w:ascii="Calibri" w:eastAsiaTheme="majorEastAsia" w:hAnsi="Calibri" w:cstheme="majorBidi"/>
      <w:b/>
      <w:iCs/>
      <w:color w:val="1F3864" w:themeColor="accent1" w:themeShade="80"/>
      <w:sz w:val="26"/>
    </w:rPr>
  </w:style>
  <w:style w:type="character" w:customStyle="1" w:styleId="relative">
    <w:name w:val="relative"/>
    <w:basedOn w:val="DefaultParagraphFont"/>
    <w:rsid w:val="00400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kp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4</TotalTime>
  <Pages>1</Pages>
  <Words>1421</Words>
  <Characters>8101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Verbatim</dc:title>
  <dc:subject/>
  <dc:creator>John Pacconi</dc:creator>
  <cp:keywords>6.0.0</cp:keywords>
  <dc:description/>
  <cp:lastModifiedBy>Jack Thomas Pacconi</cp:lastModifiedBy>
  <cp:revision>1</cp:revision>
  <dcterms:created xsi:type="dcterms:W3CDTF">2025-11-15T14:56:00Z</dcterms:created>
  <dcterms:modified xsi:type="dcterms:W3CDTF">2025-11-15T15:00:00Z</dcterms:modified>
</cp:coreProperties>
</file>